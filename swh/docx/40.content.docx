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Familiarization, Internalization, Articulation (Fia)</w:t>
      </w:r>
      <w:r>
        <w:rPr>
          <w:lang w:val="sw_KE" w:bidi="sw_KE"/>
        </w:rPr>
      </w:r>
    </w:p>
    <w:p>
      <w:pPr/>
      <w:r>
        <w:rPr>
          <w:lang w:val="sw_KE" w:bidi="sw_KE"/>
        </w:rPr>
      </w:r>
      <w:r>
        <w:rPr>
          <w:b/>
          <w:lang w:val="sw_KE" w:bidi="sw_KE"/>
        </w:rPr>
        <w:t>Familiarization, Internalization, Articulation (FIA) Translation Guide</w:t>
      </w:r>
      <w:r>
        <w:rPr>
          <w:lang w:val="sw_KE" w:bidi="sw_KE"/>
        </w:rPr>
        <w:t xml:space="preserve"> © 2025 Word Collective Released under CC BY-SA 4.0 license. </w:t>
      </w:r>
      <w:r>
        <w:rPr>
          <w:lang w:val="sw_KE" w:bidi="sw_KE"/>
        </w:rPr>
        <w:t>Familiarization, Internalization, Articulation (FIA) Translation Guide</w:t>
      </w:r>
      <w:r>
        <w:rPr>
          <w:lang w:val="sw_KE" w:bidi="sw_KE"/>
        </w:rPr>
        <w:t xml:space="preserve"> has been adapted in the following languages Tok Pisin, عربي, Français, हिंदी, Bahasa Indonesia, Português, Русский, Español, Kiswahili, 简体中文 from </w:t>
      </w:r>
      <w:r>
        <w:rPr>
          <w:lang w:val="sw_KE" w:bidi="sw_KE"/>
        </w:rPr>
        <w:t>Familiarization, Internalization, Articulation (FIA)</w:t>
      </w:r>
      <w:r>
        <w:rPr>
          <w:lang w:val="sw_KE" w:bidi="sw_KE"/>
        </w:rPr>
        <w:t xml:space="preserve"> © 2025 Word Collective Released under CC BY-SA 4.0 license by Mission Mutual</w:t>
      </w:r>
      <w:r>
        <w:rPr>
          <w:lang w:val="sw_KE" w:bidi="sw_KE"/>
        </w:rPr>
      </w:r>
      <w:r>
        <w:rPr>
          <w:lang w:val="sw_KE" w:bidi="sw_KE"/>
        </w:rPr>
      </w:r>
    </w:p>
    <w:p>
      <w:pPr>
        <w:pStyle w:val="Heading1"/>
      </w:pPr>
      <w:r>
        <w:rPr>
          <w:lang w:val="sw_KE" w:bidi="sw_KE"/>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MAT</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Mathayo 1:1–17</w:t>
      </w:r>
      <w:r>
        <w:rPr>
          <w:lang w:val="sw_KE" w:bidi="sw_KE"/>
        </w:rPr>
      </w:r>
    </w:p>
    <w:p>
      <w:pPr>
        <w:pStyle w:val="Heading3"/>
      </w:pPr>
      <w:r>
        <w:rPr>
          <w:lang w:val="sw_KE" w:bidi="sw_KE"/>
        </w:rPr>
        <w:t>Sikiliza na Moyo</w:t>
      </w:r>
    </w:p>
    <w:p>
      <w:pPr/>
      <w:r>
        <w:rPr>
          <w:lang w:val="sw_KE" w:bidi="sw_KE"/>
        </w:rPr>
      </w:r>
      <w:r>
        <w:rPr>
          <w:lang w:val="sw_KE" w:bidi="sw_KE"/>
        </w:rPr>
        <w:t>Sikiliza Mathayo 1:1–17 na utie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inasimulia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p>
    <w:p>
      <w:pPr/>
      <w:r>
        <w:rPr>
          <w:lang w:val="sw_KE" w:bidi="sw_KE"/>
        </w:rPr>
      </w:r>
      <w:r>
        <w:rPr>
          <w:lang w:val="sw_KE" w:bidi="sw_KE"/>
        </w:rPr>
        <w:t>Kwa sababu hadithi hii ina majina mengi, ni vizuri tuanze na sehemu inayofuata kwanza, kisha tunarudi kwenye maswali haya mwishoni.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Hii ni orodha ya mababu wa Yesu. Katika orodha hii tunapata majina ya watu wa familia ya Yesu ambao walioishi kabla yake. Mathayo hataji majina yote ya mababu wa Yesu; anataja tu wale muhimu zaidi. Kwa hiyo, wakati mwingine anapomwita mtu ‘mwana,’ anaweza kumaanisha mjukuu wake, au hata kitukuu chake. Kwa njia hii, aliweza kuacha majina fulani.</w:t>
      </w:r>
    </w:p>
    <w:p>
      <w:pPr/>
      <w:r>
        <w:rPr>
          <w:lang w:val="sw_KE" w:bidi="sw_KE"/>
        </w:rPr>
      </w:r>
      <w:r>
        <w:rPr>
          <w:lang w:val="sw_KE" w:bidi="sw_KE"/>
        </w:rPr>
        <w:t>Kikundi cha kwanza ni mababu 14 kuanzia Abrahamu hadi Mfalme Daudi. Mfalme Daudi aliishi takriban miaka 1000 kabla ya Yesu kuzaliwa. Daudi alikuwa mfalme muhimu zaidi katika historia ya Israeli. Biblia inatuambia kwamba Mungu alimpenda sana. Wakati Daudi alikuwa mfalme, hii ilikuwa wakati bora katika historia ya Israeli.</w:t>
      </w:r>
    </w:p>
    <w:p>
      <w:pPr/>
      <w:r>
        <w:rPr>
          <w:lang w:val="sw_KE" w:bidi="sw_KE"/>
        </w:rPr>
      </w:r>
      <w:r>
        <w:rPr>
          <w:lang w:val="sw_KE" w:bidi="sw_KE"/>
        </w:rPr>
        <w:t>Kikundi cha pili ni mababu 14 kuanzia mwana wa Mfalme Daudi hadi mfalme Yekonia. Mfalme Yekonia aliishi takriban miaka 500 kabla ya Yesu kuzaliwa. Hii ilikuwa wakati mbaya zaidi katika historia ya Israeli. Watu wa Israeli walikuwa waasi kwa Mungu. Mungu aliwaadhibu kwa kutuma watu kutoka nchi nyingine ili kuwashambulia. Nchi hii ilikuwa Babiloni. Mfalme wa Babiloni alishambulia Israeli na kushinda. Aliteka wa Israeli wengi na kuwapeleka kwa nchi yake. Sasa walipaswa kuishi katika Babiloni kwa muda mrefu. Katika historia ya Israeli watu waliita tukio hili "kufukuzwa kwa Babiloni," au "uhamishoni." Waisraeli walibakia katika Babiloni kwa vizazi kadhaa, lakini kisha Mungu aliwaruhusu kurudi katika nchi yao. Kuanzia wakati huo na kuendelea watu hawa waliitwa zaidi Wayahudi, badala ya Waisraeli.</w:t>
      </w:r>
    </w:p>
    <w:p>
      <w:pPr/>
      <w:r>
        <w:rPr>
          <w:lang w:val="sw_KE" w:bidi="sw_KE"/>
        </w:rPr>
      </w:r>
      <w:r>
        <w:rPr>
          <w:lang w:val="sw_KE" w:bidi="sw_KE"/>
        </w:rPr>
        <w:t>Sehemu ya tatu ya orodha ni mababu 13 kuanzia wakati watu walipopelekwa kwa Babiloni hadi kwa Yosefu, mume wa Maria. Maria ndiye aliyekuwa atakuwa mama wa Yesu.</w:t>
      </w:r>
    </w:p>
    <w:p>
      <w:pPr/>
      <w:r>
        <w:rPr>
          <w:lang w:val="sw_KE" w:bidi="sw_KE"/>
        </w:rPr>
      </w:r>
      <w:r>
        <w:rPr>
          <w:lang w:val="sw_KE" w:bidi="sw_KE"/>
        </w:rPr>
        <w:t>Sitisha hapa na waulize watu kusimulia kuhusu mababu wao wenyewe. Mpaka lini bado unajua majina ya mababu zako? Je, unaweza kusimulia hadithi kuhusu mababu wako? Je, kuna simulizi za mababu waliokuwa wema? Je, watu pia wanasimulia simulizi kuhusu mababu ambao walifanya mambo mabaya? Katika jumuiya yako, je, watu wanafikiri kuwa ni muhimu kujua mababu wako? Je, ni kitu kizuri kukumbuka majina mengi kutoka kwa mababu wako, au si muhimu sana? Kwa nini, au kwa nini usifanye?</w:t>
      </w:r>
    </w:p>
    <w:p>
      <w:pPr/>
      <w:r>
        <w:rPr>
          <w:lang w:val="sw_KE" w:bidi="sw_KE"/>
        </w:rPr>
      </w:r>
      <w:r>
        <w:rPr>
          <w:lang w:val="sw_KE" w:bidi="sw_KE"/>
        </w:rPr>
        <w:t xml:space="preserve">Orodha ya mwisho ina vizazi 13 tu, hata ingawa Mathayo anasema kwamba kila orodha ina vizazi 14. Mathayo kwa hiyo alimaanisha kwamba kila </w:t>
      </w:r>
      <w:r>
        <w:rPr>
          <w:b/>
          <w:lang w:val="sw_KE" w:bidi="sw_KE"/>
        </w:rPr>
        <w:t>orodha</w:t>
      </w:r>
      <w:r>
        <w:rPr>
          <w:lang w:val="sw_KE" w:bidi="sw_KE"/>
        </w:rPr>
        <w:t xml:space="preserve"> ilikuwa na takriban vizazi 14.</w:t>
      </w:r>
    </w:p>
    <w:p>
      <w:pPr/>
      <w:r>
        <w:rPr>
          <w:lang w:val="sw_KE" w:bidi="sw_KE"/>
        </w:rPr>
      </w:r>
      <w:r>
        <w:rPr>
          <w:lang w:val="sw_KE" w:bidi="sw_KE"/>
        </w:rPr>
        <w:t>Hatujui kwa nini Mathayo alitaka kuwa na takriban vizazi 14 katika kila orodha. Ilikuwa muhimu kwake, lakini hatujui hasa kwa nini.</w:t>
      </w:r>
    </w:p>
    <w:p>
      <w:pPr/>
      <w:r>
        <w:rPr>
          <w:lang w:val="sw_KE" w:bidi="sw_KE"/>
        </w:rPr>
      </w:r>
      <w:r>
        <w:rPr>
          <w:lang w:val="sw_KE" w:bidi="sw_KE"/>
        </w:rPr>
        <w:t>Katika kikundi cha kwanza kuna wanaume 14, na wa mwisho ni mfalme-Daudi.</w:t>
      </w:r>
    </w:p>
    <w:p>
      <w:pPr/>
      <w:r>
        <w:rPr>
          <w:lang w:val="sw_KE" w:bidi="sw_KE"/>
        </w:rPr>
      </w:r>
      <w:r>
        <w:rPr>
          <w:lang w:val="sw_KE" w:bidi="sw_KE"/>
        </w:rPr>
        <w:t>Katika kikundi cha pili, kuna wanaume 14, na wote ni wafalme. Wote ni wazao wa mfalme Daudi.</w:t>
      </w:r>
    </w:p>
    <w:p>
      <w:pPr/>
      <w:r>
        <w:rPr>
          <w:lang w:val="sw_KE" w:bidi="sw_KE"/>
        </w:rPr>
      </w:r>
      <w:r>
        <w:rPr>
          <w:lang w:val="sw_KE" w:bidi="sw_KE"/>
        </w:rPr>
        <w:t>Katika kikundi cha tatu, kuna wanaume 12 ambao bado ni wazao wa mfalme Daudi, lakini si wafalme tena. Lakini kisha anakuja Yesu. Yesu ni jina la mwisho kwenye orodha ya tatu. Yesu ni mzao wa Daudi. Lakini Yesu pia atakuwa mfalme! Mathayo anaifanya hii kuwa wazi kwa sababu anamwita Yesu Masihi, yaani yule aliyechaguliwa na Mungu kwa kazi maalum.</w:t>
      </w:r>
    </w:p>
    <w:p>
      <w:pPr/>
      <w:r>
        <w:rPr>
          <w:lang w:val="sw_KE" w:bidi="sw_KE"/>
        </w:rPr>
      </w:r>
      <w:r>
        <w:rPr>
          <w:lang w:val="sw_KE" w:bidi="sw_KE"/>
        </w:rPr>
        <w:t>Ebu sasa tuangalie kwa undani zaidi katika kila moja ya makundi haya ya mababu 14. Baadhi ya mababu hawa wana hadithi katika Biblia. Zingine ni hadithi nzuri, zingine ni hadithi mbaya!</w:t>
      </w:r>
    </w:p>
    <w:p>
      <w:pPr/>
      <w:r>
        <w:rPr>
          <w:lang w:val="sw_KE" w:bidi="sw_KE"/>
        </w:rPr>
      </w:r>
      <w:r>
        <w:rPr>
          <w:lang w:val="sw_KE" w:bidi="sw_KE"/>
        </w:rPr>
        <w:t>Mathayo anaanza na Abrahamu. Mungu alianza historia ya watu wake maalum na Abrahamu. Mungu alikuwa amemuahidi Abrahamu kufanya taifa kubwa kutoka kwake. Mungu alifanya ahadi hii wakati Abrahamu tayari alikuwa mzee sana na hakuwa na watoto! Lakini wakati Abrahamu alikuwa na umri wa miaka 100, yeye na mke wake walikuwa na mwana. Jina la mwana lilikuwa Isaka. Isaka ni jina la pili katika orodha.</w:t>
      </w:r>
    </w:p>
    <w:p>
      <w:pPr/>
      <w:r>
        <w:rPr>
          <w:lang w:val="sw_KE" w:bidi="sw_KE"/>
        </w:rPr>
      </w:r>
      <w:r>
        <w:rPr>
          <w:lang w:val="sw_KE" w:bidi="sw_KE"/>
        </w:rPr>
        <w:t>Isaka alikuwa na wana wawili. Wao walikuwa mapacha. Kutoka kwa wana hawa wawili Mungu alimchagua mdogo, Yakobo. Mungu alibadilisha jina la Yakobo katika Israeli. Hiyo ndiyo maana wazao wa Abrahamu baadaye walipewa jina la Waisraeli. Yakobo ni jina la tatu katika orodha.</w:t>
      </w:r>
    </w:p>
    <w:p>
      <w:pPr/>
      <w:r>
        <w:rPr>
          <w:lang w:val="sw_KE" w:bidi="sw_KE"/>
        </w:rPr>
      </w:r>
      <w:r>
        <w:rPr>
          <w:lang w:val="sw_KE" w:bidi="sw_KE"/>
        </w:rPr>
        <w:t>Yakobo alikuwa na wana 12. Mathayo anaendelea orodha na mstari wa familia kutokana na mwana wa nne wa Yakobo, Yuda.</w:t>
      </w:r>
    </w:p>
    <w:p>
      <w:pPr/>
      <w:r>
        <w:rPr>
          <w:lang w:val="sw_KE" w:bidi="sw_KE"/>
        </w:rPr>
      </w:r>
      <w:r>
        <w:rPr>
          <w:lang w:val="sw_KE" w:bidi="sw_KE"/>
        </w:rPr>
        <w:t>Mathayo anataja wana wawili wa Yuda, lakini pia anamtaja mama yao. Jina lake lilikuwa Tamar. Tamar hakuwa Mwisraeli. Hadithi ya Yuda na Tamar si hadithi nzuri. Hatuna wakati wa kutosha sasa wa kuelezea hadithi yote, lakini Tamar kwanza alioa kwanza na mwana mkubwa zaidi wa Yuda. Mwana alikufa bila kuwa na watoto. Yuda aliahidi kwamba Tamar anaweza kuoa mwana wake mdogo, lakini hakufanya kama alikuwa ameahidi. Tamar kisha alimdanganya Yuda kulala naye, ili aweze kuwa mjamzito na kuwa na mwana. Alijifanya kuwa kahaba na kumwalika Yuda kulala naye. Yuda alilala naye. Hakujua kwamba alikuwa akilala na Tamar. Alidhani alikuwa akilala na kahaba. Tamar alipata mimba kutoka kwa baba mkwe wake. Hii ilikuwa mpango wake. Kisha alimwambia Yuda kile alikuwa amefanya. Yuda alikiri kwamba alikuwa amefanya makosa. Angepaswa kumpa mwana wake kama mume kwa Tamar, kama alikuwa ameahidi. Mathayo anajumhisha mwana ambaye alizaliwa kutokana na Tamar na Yuda kama mtu anayefuata katika orodha yake. Jina lake lilikuwa Perez.</w:t>
      </w:r>
    </w:p>
    <w:p>
      <w:pPr/>
      <w:r>
        <w:rPr>
          <w:lang w:val="sw_KE" w:bidi="sw_KE"/>
        </w:rPr>
      </w:r>
      <w:r>
        <w:rPr>
          <w:lang w:val="sw_KE" w:bidi="sw_KE"/>
        </w:rPr>
        <w:t>Baada ya hii Mathayo anatupa majina machache ya watu bila hadithi. Jina linalofuata la mtu mwenye hadithi ni Boazi. Mathayo anatuambia kwamba mama ya Boazi alikuwa Rahabu. Rahabu hakuwa mwanamke Mwisraeli. Alikuwa kahaba katika mji unaoitwa Yeriko. Hatuwezi kuelezea hadithi yote, lakini Waisraeli walikuwa karibu kushambulia mji wa Yeriko. Wanaume wawili Waisraeli walikuwa wamekwenda katika mji ili kuchunguza kwanza. Watu wa Yeriko walitaka kuwaua wanaume hawa wawili Waisraeli, lakini Rahabu aliwalinda. Aliwaficha katika nyumba yake. Kwa hivyo, Mungu kwa upande wake alimlinda Rahabu. Wakati Waisraeli walishambulia mji walimwokoa Rahabu na familia yake. Rahabu alianza kuishi na Waisraeli. Alioa mwanaume Mwisraeli na walikuwa na mwana. Jina la mwana lilikuwa Boazi. Jina lake linapatikana katika orodha.</w:t>
      </w:r>
    </w:p>
    <w:p>
      <w:pPr/>
      <w:r>
        <w:rPr>
          <w:lang w:val="sw_KE" w:bidi="sw_KE"/>
        </w:rPr>
      </w:r>
      <w:r>
        <w:rPr>
          <w:lang w:val="sw_KE" w:bidi="sw_KE"/>
        </w:rPr>
        <w:t>Boazi alikuwa na mwana na jina lake lilikuwa Obedi. Tuna hadithi nyingine hapa. Mathayo anatuambia mama ya Obed alikuwa Ruthi. Ruthi pia hakuwa Mwisraeli. Ruthi alikuwa kutoka nchi ya Moabu. Moabu alikuwa nchi karibu na Israeli. Wakati fulani kulikuwa na njaa katika Israeli, na familia na wana wawili waliondoka Israeli ili kwenda Moabu. Wana kila mmoja alioa msichana wa Moabu. Baba na pamoja na wana wawili wa familia walikufa katika Moabu. Mama ya familia alirudi Israeli. Mjane Mmoabu wa mwana wake mkubwa alibakia katika Moabu, lakini mjane wa mwana mdogo alikwenda pamoja naye. Jina la mjane wa mwana huyu mdogo lilikuwa Ruthu. Katika Biblia, Ruthu anaheshimiwa kwa sababu alikuwa mwaminifu kwa mama mkwe wake. Hata ingawa alikuwa kutoka nchi nyingine, alikuja Israeli na mama mkwe wake. Aliacha kuabudu miungu ambayo watu katika Moabu waliabudu, na kumwabudu Mungu ambaye Waisraeli walimwabudu Alioa Boazi.</w:t>
      </w:r>
    </w:p>
    <w:p>
      <w:pPr/>
      <w:r>
        <w:rPr>
          <w:lang w:val="sw_KE" w:bidi="sw_KE"/>
        </w:rPr>
      </w:r>
      <w:r>
        <w:rPr>
          <w:lang w:val="sw_KE" w:bidi="sw_KE"/>
        </w:rPr>
        <w:t>Kwa hivyo, Boazi na Ruthu walikuwa na mwana na jina lake lilikuwa Obedi.</w:t>
      </w:r>
    </w:p>
    <w:p>
      <w:pPr/>
      <w:r>
        <w:rPr>
          <w:lang w:val="sw_KE" w:bidi="sw_KE"/>
        </w:rPr>
      </w:r>
      <w:r>
        <w:rPr>
          <w:lang w:val="sw_KE" w:bidi="sw_KE"/>
        </w:rPr>
        <w:t>Obedi alikuwa na mwana na jina lake lilikuwa Yese.</w:t>
      </w:r>
    </w:p>
    <w:p>
      <w:pPr/>
      <w:r>
        <w:rPr>
          <w:lang w:val="sw_KE" w:bidi="sw_KE"/>
        </w:rPr>
      </w:r>
      <w:r>
        <w:rPr>
          <w:lang w:val="sw_KE" w:bidi="sw_KE"/>
        </w:rPr>
        <w:t>Yesse alikuwa na mwana na jina lake lilikuwa Daudi. Daudi alikuwa mvulana mchungaji kwanza, lakini akawa mfalme wa Waisraeli. Katika historia yote ya Israeli, yeye ni mfalme anayependwa zaidi. Wakati alikuwa mfalme, hii ilikuwa wakati bora kwa Israeli.</w:t>
      </w:r>
    </w:p>
    <w:p>
      <w:pPr/>
      <w:r>
        <w:rPr>
          <w:lang w:val="sw_KE" w:bidi="sw_KE"/>
        </w:rPr>
      </w:r>
      <w:r>
        <w:rPr>
          <w:lang w:val="sw_KE" w:bidi="sw_KE"/>
        </w:rPr>
        <w:t>Hawa walikuwa vizazi 14 vya kwanza. Sasa tutakwenda kwa 14 ijayo. Watu wote katika orodha hii ya pili ni wafalme.</w:t>
      </w:r>
    </w:p>
    <w:p>
      <w:pPr/>
      <w:r>
        <w:rPr>
          <w:lang w:val="sw_KE" w:bidi="sw_KE"/>
        </w:rPr>
      </w:r>
      <w:r>
        <w:rPr>
          <w:lang w:val="sw_KE" w:bidi="sw_KE"/>
        </w:rPr>
        <w:t>Daudi alikuwa na mwana na jina lake lilikuwa Solomoni. Tuna hadithi nyingine hapa. Hii si hadithi nzuri. Mathayo anatuambia mama ya Solomoni alikuwa mke wa Uriah, mwanaume mwingine. Hii ni kwa sababu Daudi alikuwa amefanya uzinzi: Alilala na mwanamke ambaye hakuwa wake. Mwanamke alikuwa mke wa Uriah ambaye alikuwa mmoja wa askari waaminifu wa Daudi. Mtu huyu hakuwa Mwisraeli. Wakati Uriah alikuwa mbali kupigana katika vita kwa Daudi, Daudi alimchukua mke wa Uriah na kulala naye. Wakati akawa mjamzito, alihakikisha kwamba mume wake aliuawa katika vita. Mungu alikuwa na hasira sana na Daudi kwa sababu alikuwa amefanya mambo haya. Mwana ambaye alizaliwa alikufa. Hii ilikuwa kazi ya Mungu. Lakini Daudi alikuwa na majuto sana kuhusu kile alikuwa amefanya na Mungu alimsamehe. Daudi alioa mke wa Uriah na walikuwa na mtoto mwingine. Mwana huyu akawa mfalme baada ya Daudi. Jina lake lilikuwa Solomoni.</w:t>
      </w:r>
    </w:p>
    <w:p>
      <w:pPr/>
      <w:r>
        <w:rPr>
          <w:lang w:val="sw_KE" w:bidi="sw_KE"/>
        </w:rPr>
      </w:r>
      <w:r>
        <w:rPr>
          <w:lang w:val="sw_KE" w:bidi="sw_KE"/>
        </w:rPr>
        <w:t>Watu wengine katika orodha hii hawana hadithi maalum. Mwishoni mwa orodha hii ya pili, Mathayo amefikia wakati ambapo Waisraeli waliadhibiwa na Mungu na kupelekwa Babiloni kama wafungwa. Hii ilikuwa wakati wa kutisha zaidi katika historia yote ya Israeli.</w:t>
      </w:r>
    </w:p>
    <w:p>
      <w:pPr/>
      <w:r>
        <w:rPr>
          <w:lang w:val="sw_KE" w:bidi="sw_KE"/>
        </w:rPr>
      </w:r>
      <w:r>
        <w:rPr>
          <w:lang w:val="sw_KE" w:bidi="sw_KE"/>
        </w:rPr>
        <w:t>Sasa tutakwenda kwenye orodha ya mwisho ya majina. Hata ingawa watu hawa wote bado ni uzao wa mfalme Daudi, wao si wafalme tena. Nchi ya Israeli sasa inatawaliwa na watu wengine.</w:t>
      </w:r>
    </w:p>
    <w:p>
      <w:pPr/>
      <w:r>
        <w:rPr>
          <w:lang w:val="sw_KE" w:bidi="sw_KE"/>
        </w:rPr>
      </w:r>
      <w:r>
        <w:rPr>
          <w:lang w:val="sw_KE" w:bidi="sw_KE"/>
        </w:rPr>
        <w:t>Hakuna hadithi maalum kwa watu katika orodha ya tatu, mbali na watu wa mwisho! Mtu karibu wa mwisho katika orodha ni Yosefu. Yosefu alikuwa mume wa Maria. Maria ndiye aliyekuwa atakuwa mama ya Yesu. Kuna hadithi kubwa hapa, lakini utasikia yote kuhusu hiyo hadithi katika sehemu inayofuata katika Mathayo!</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hii. Utasaidia kikundi kufafanua matukio, mipangilio na wahusika wa hadithi.</w:t>
      </w:r>
    </w:p>
    <w:p>
      <w:pPr/>
      <w:r>
        <w:rPr>
          <w:lang w:val="sw_KE" w:bidi="sw_KE"/>
        </w:rPr>
      </w:r>
      <w:r>
        <w:rPr>
          <w:lang w:val="sw_KE" w:bidi="sw_KE"/>
        </w:rPr>
        <w:t>Hadithi hii ina matukio 5.</w:t>
      </w:r>
    </w:p>
    <w:p>
      <w:pPr/>
      <w:r>
        <w:rPr>
          <w:lang w:val="sw_KE" w:bidi="sw_KE"/>
        </w:rPr>
      </w:r>
      <w:r>
        <w:rPr>
          <w:b/>
          <w:lang w:val="sw_KE" w:bidi="sw_KE"/>
        </w:rPr>
        <w:t>Tukio la kwanza:</w:t>
      </w:r>
      <w:r>
        <w:rPr>
          <w:lang w:val="sw_KE" w:bidi="sw_KE"/>
        </w:rPr>
        <w:t xml:space="preserve"> Mathayo anasema kwamba anaenda kutoa orodha ya majina ya mababu wa Yesu.</w:t>
      </w:r>
    </w:p>
    <w:p>
      <w:pPr/>
      <w:r>
        <w:rPr>
          <w:lang w:val="sw_KE" w:bidi="sw_KE"/>
        </w:rPr>
      </w:r>
      <w:r>
        <w:rPr>
          <w:b/>
          <w:lang w:val="sw_KE" w:bidi="sw_KE"/>
        </w:rPr>
        <w:t>Tukio la pili:</w:t>
      </w:r>
      <w:r>
        <w:rPr>
          <w:lang w:val="sw_KE" w:bidi="sw_KE"/>
        </w:rPr>
        <w:t xml:space="preserve"> Orodha ya kwanza</w:t>
      </w:r>
    </w:p>
    <w:p>
      <w:pPr/>
      <w:r>
        <w:rPr>
          <w:lang w:val="sw_KE" w:bidi="sw_KE"/>
        </w:rPr>
      </w:r>
      <w:r>
        <w:rPr>
          <w:b/>
          <w:lang w:val="sw_KE" w:bidi="sw_KE"/>
        </w:rPr>
        <w:t>Tukio la tatu:</w:t>
      </w:r>
      <w:r>
        <w:rPr>
          <w:lang w:val="sw_KE" w:bidi="sw_KE"/>
        </w:rPr>
        <w:t xml:space="preserve"> Orodha ya pili</w:t>
      </w:r>
    </w:p>
    <w:p>
      <w:pPr/>
      <w:r>
        <w:rPr>
          <w:lang w:val="sw_KE" w:bidi="sw_KE"/>
        </w:rPr>
      </w:r>
      <w:r>
        <w:rPr>
          <w:b/>
          <w:lang w:val="sw_KE" w:bidi="sw_KE"/>
        </w:rPr>
        <w:t>Tukio la nne:</w:t>
      </w:r>
      <w:r>
        <w:rPr>
          <w:lang w:val="sw_KE" w:bidi="sw_KE"/>
        </w:rPr>
        <w:t xml:space="preserve"> Orodha ya tatu</w:t>
      </w:r>
    </w:p>
    <w:p>
      <w:pPr/>
      <w:r>
        <w:rPr>
          <w:lang w:val="sw_KE" w:bidi="sw_KE"/>
        </w:rPr>
      </w:r>
      <w:r>
        <w:rPr>
          <w:b/>
          <w:lang w:val="sw_KE" w:bidi="sw_KE"/>
        </w:rPr>
        <w:t>Tukio la tano:</w:t>
      </w:r>
      <w:r>
        <w:rPr>
          <w:lang w:val="sw_KE" w:bidi="sw_KE"/>
        </w:rPr>
        <w:t xml:space="preserve"> Mathayo anatoa maelezo ya orodha yake.</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Mathayo, ambaye anaandika kitabu. Jina lake si katika hadithi hii, lakini yeye ndiye ambaye anasimulia hadithi. Hadithi hii tu, itatuwezesha kufikiria Mathayo.</w:t>
      </w:r>
    </w:p>
    <w:p>
      <w:pPr>
        <w:pStyle w:val="ListBullet"/>
        <w:spacing w:line="240" w:lineRule="auto"/>
        <w:ind w:left="720"/>
      </w:pPr>
      <w:r>
        <w:rPr>
          <w:lang w:val="sw_KE" w:bidi="sw_KE"/>
        </w:rPr>
      </w:r>
      <w:r>
        <w:rPr>
          <w:lang w:val="sw_KE" w:bidi="sw_KE"/>
        </w:rPr>
        <w:t>Mathayo anasimulia hadithi kwa baadhi ya watu. Baadhi ya watu ambao wanamsikiliza ni Wayahudi—hiyo ina maana wao ni uzao wa Abrahamu wenyewe. Baadhi ya watu ambao wanasikiliza hadithi si Wayahudi. Wao si Waisraeli. Wote pengine wanajua majina ambayo Mathayo alitaja, na wanajua hadithi kuhusu watu hawa. Hadithi hii tu, itatuwezesha kufikiria wasikilizaji wa Mathayo.</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Majina yote yaliyotajwa katika makundi matatu</w:t>
      </w:r>
    </w:p>
    <w:p>
      <w:pPr/>
      <w:r>
        <w:rPr>
          <w:lang w:val="sw_KE" w:bidi="sw_KE"/>
        </w:rPr>
      </w:r>
      <w:r>
        <w:rPr>
          <w:lang w:val="sw_KE" w:bidi="sw_KE"/>
        </w:rPr>
        <w:t>Hawa ni watu waliotajwa katika kikundi cha kwanza:</w:t>
      </w:r>
    </w:p>
    <w:p>
      <w:pPr>
        <w:pStyle w:val="ListBullet"/>
        <w:spacing w:line="240" w:lineRule="auto"/>
        <w:ind w:left="720"/>
      </w:pPr>
      <w:r>
        <w:rPr>
          <w:lang w:val="sw_KE" w:bidi="sw_KE"/>
        </w:rPr>
      </w:r>
      <w:r>
        <w:rPr>
          <w:lang w:val="sw_KE" w:bidi="sw_KE"/>
        </w:rPr>
        <w:t>Ibrahimu</w:t>
      </w:r>
    </w:p>
    <w:p>
      <w:pPr>
        <w:pStyle w:val="ListBullet"/>
        <w:spacing w:line="240" w:lineRule="auto"/>
        <w:ind w:left="720"/>
      </w:pPr>
      <w:r>
        <w:rPr>
          <w:lang w:val="sw_KE" w:bidi="sw_KE"/>
        </w:rPr>
      </w:r>
      <w:r>
        <w:rPr>
          <w:lang w:val="sw_KE" w:bidi="sw_KE"/>
        </w:rPr>
        <w:t>Isaka</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Yuda</w:t>
      </w:r>
    </w:p>
    <w:p>
      <w:pPr>
        <w:pStyle w:val="ListBullet"/>
        <w:spacing w:line="240" w:lineRule="auto"/>
        <w:ind w:left="720"/>
      </w:pPr>
      <w:r>
        <w:rPr>
          <w:lang w:val="sw_KE" w:bidi="sw_KE"/>
        </w:rPr>
      </w:r>
      <w:r>
        <w:rPr>
          <w:lang w:val="sw_KE" w:bidi="sw_KE"/>
        </w:rPr>
        <w:t>Tamar, binti mkwe wa Yuda, na mama ya wana wa Yuda</w:t>
      </w:r>
    </w:p>
    <w:p>
      <w:pPr>
        <w:pStyle w:val="ListBullet"/>
        <w:spacing w:line="240" w:lineRule="auto"/>
        <w:ind w:left="720"/>
      </w:pPr>
      <w:r>
        <w:rPr>
          <w:lang w:val="sw_KE" w:bidi="sw_KE"/>
        </w:rPr>
      </w:r>
      <w:r>
        <w:rPr>
          <w:lang w:val="sw_KE" w:bidi="sw_KE"/>
        </w:rPr>
        <w:t>Perezi</w:t>
      </w:r>
    </w:p>
    <w:p>
      <w:pPr>
        <w:pStyle w:val="ListBullet"/>
        <w:spacing w:line="240" w:lineRule="auto"/>
        <w:ind w:left="720"/>
      </w:pPr>
      <w:r>
        <w:rPr>
          <w:lang w:val="sw_KE" w:bidi="sw_KE"/>
        </w:rPr>
      </w:r>
      <w:r>
        <w:rPr>
          <w:lang w:val="sw_KE" w:bidi="sw_KE"/>
        </w:rPr>
        <w:t>kaka yake Zerah</w:t>
      </w:r>
    </w:p>
    <w:p>
      <w:pPr>
        <w:pStyle w:val="ListBullet"/>
        <w:spacing w:line="240" w:lineRule="auto"/>
        <w:ind w:left="720"/>
      </w:pPr>
      <w:r>
        <w:rPr>
          <w:lang w:val="sw_KE" w:bidi="sw_KE"/>
        </w:rPr>
      </w:r>
      <w:r>
        <w:rPr>
          <w:lang w:val="sw_KE" w:bidi="sw_KE"/>
        </w:rPr>
        <w:t>Hezroni</w:t>
      </w:r>
    </w:p>
    <w:p>
      <w:pPr>
        <w:pStyle w:val="ListBullet"/>
        <w:spacing w:line="240" w:lineRule="auto"/>
        <w:ind w:left="720"/>
      </w:pPr>
      <w:r>
        <w:rPr>
          <w:lang w:val="sw_KE" w:bidi="sw_KE"/>
        </w:rPr>
      </w:r>
      <w:r>
        <w:rPr>
          <w:lang w:val="sw_KE" w:bidi="sw_KE"/>
        </w:rPr>
        <w:t>Ram</w:t>
      </w:r>
    </w:p>
    <w:p>
      <w:pPr>
        <w:pStyle w:val="ListBullet"/>
        <w:spacing w:line="240" w:lineRule="auto"/>
        <w:ind w:left="720"/>
      </w:pPr>
      <w:r>
        <w:rPr>
          <w:lang w:val="sw_KE" w:bidi="sw_KE"/>
        </w:rPr>
      </w:r>
      <w:r>
        <w:rPr>
          <w:lang w:val="sw_KE" w:bidi="sw_KE"/>
        </w:rPr>
        <w:t>Amminadabu</w:t>
      </w:r>
    </w:p>
    <w:p>
      <w:pPr>
        <w:pStyle w:val="ListBullet"/>
        <w:spacing w:line="240" w:lineRule="auto"/>
        <w:ind w:left="720"/>
      </w:pPr>
      <w:r>
        <w:rPr>
          <w:lang w:val="sw_KE" w:bidi="sw_KE"/>
        </w:rPr>
      </w:r>
      <w:r>
        <w:rPr>
          <w:lang w:val="sw_KE" w:bidi="sw_KE"/>
        </w:rPr>
        <w:t>Nahson</w:t>
      </w:r>
    </w:p>
    <w:p>
      <w:pPr>
        <w:pStyle w:val="ListBullet"/>
        <w:spacing w:line="240" w:lineRule="auto"/>
        <w:ind w:left="720"/>
      </w:pPr>
      <w:r>
        <w:rPr>
          <w:lang w:val="sw_KE" w:bidi="sw_KE"/>
        </w:rPr>
      </w:r>
      <w:r>
        <w:rPr>
          <w:lang w:val="sw_KE" w:bidi="sw_KE"/>
        </w:rPr>
        <w:t>Salmoni</w:t>
      </w:r>
    </w:p>
    <w:p>
      <w:pPr>
        <w:pStyle w:val="ListBullet"/>
        <w:spacing w:line="240" w:lineRule="auto"/>
        <w:ind w:left="720"/>
      </w:pPr>
      <w:r>
        <w:rPr>
          <w:lang w:val="sw_KE" w:bidi="sw_KE"/>
        </w:rPr>
      </w:r>
      <w:r>
        <w:rPr>
          <w:lang w:val="sw_KE" w:bidi="sw_KE"/>
        </w:rPr>
        <w:t>Rahabu, mke wa Salmoni na mama ya Boazi</w:t>
      </w:r>
    </w:p>
    <w:p>
      <w:pPr>
        <w:pStyle w:val="ListBullet"/>
        <w:spacing w:line="240" w:lineRule="auto"/>
        <w:ind w:left="720"/>
      </w:pPr>
      <w:r>
        <w:rPr>
          <w:lang w:val="sw_KE" w:bidi="sw_KE"/>
        </w:rPr>
      </w:r>
      <w:r>
        <w:rPr>
          <w:lang w:val="sw_KE" w:bidi="sw_KE"/>
        </w:rPr>
        <w:t>Boazi</w:t>
      </w:r>
    </w:p>
    <w:p>
      <w:pPr>
        <w:pStyle w:val="ListBullet"/>
        <w:spacing w:line="240" w:lineRule="auto"/>
        <w:ind w:left="720"/>
      </w:pPr>
      <w:r>
        <w:rPr>
          <w:lang w:val="sw_KE" w:bidi="sw_KE"/>
        </w:rPr>
      </w:r>
      <w:r>
        <w:rPr>
          <w:lang w:val="sw_KE" w:bidi="sw_KE"/>
        </w:rPr>
        <w:t>Ruthi, mke wa Boaz na mama ya Obed</w:t>
      </w:r>
    </w:p>
    <w:p>
      <w:pPr>
        <w:pStyle w:val="ListBullet"/>
        <w:spacing w:line="240" w:lineRule="auto"/>
        <w:ind w:left="720"/>
      </w:pPr>
      <w:r>
        <w:rPr>
          <w:lang w:val="sw_KE" w:bidi="sw_KE"/>
        </w:rPr>
      </w:r>
      <w:r>
        <w:rPr>
          <w:lang w:val="sw_KE" w:bidi="sw_KE"/>
        </w:rPr>
        <w:t>Obed</w:t>
      </w:r>
    </w:p>
    <w:p>
      <w:pPr>
        <w:pStyle w:val="ListBullet"/>
        <w:spacing w:line="240" w:lineRule="auto"/>
        <w:ind w:left="720"/>
      </w:pPr>
      <w:r>
        <w:rPr>
          <w:lang w:val="sw_KE" w:bidi="sw_KE"/>
        </w:rPr>
      </w:r>
      <w:r>
        <w:rPr>
          <w:lang w:val="sw_KE" w:bidi="sw_KE"/>
        </w:rPr>
        <w:t>Yesse</w:t>
      </w:r>
    </w:p>
    <w:p>
      <w:pPr>
        <w:pStyle w:val="ListBullet"/>
        <w:spacing w:line="240" w:lineRule="auto"/>
        <w:ind w:left="720"/>
      </w:pPr>
      <w:r>
        <w:rPr>
          <w:lang w:val="sw_KE" w:bidi="sw_KE"/>
        </w:rPr>
      </w:r>
      <w:r>
        <w:rPr>
          <w:lang w:val="sw_KE" w:bidi="sw_KE"/>
        </w:rPr>
        <w:t>Mfalme Daudi</w:t>
      </w:r>
    </w:p>
    <w:p>
      <w:pPr/>
      <w:r>
        <w:rPr>
          <w:lang w:val="sw_KE" w:bidi="sw_KE"/>
        </w:rPr>
      </w:r>
      <w:r>
        <w:rPr>
          <w:lang w:val="sw_KE" w:bidi="sw_KE"/>
        </w:rPr>
        <w:t>Hawa ni watu waliotajwa katika kikundi cha pili:</w:t>
      </w:r>
    </w:p>
    <w:p>
      <w:pPr>
        <w:pStyle w:val="ListBullet"/>
        <w:spacing w:line="240" w:lineRule="auto"/>
        <w:ind w:left="720"/>
      </w:pPr>
      <w:r>
        <w:rPr>
          <w:lang w:val="sw_KE" w:bidi="sw_KE"/>
        </w:rPr>
      </w:r>
      <w:r>
        <w:rPr>
          <w:lang w:val="sw_KE" w:bidi="sw_KE"/>
        </w:rPr>
        <w:t>Mke wa Uriah, askari wa mfalme wa Daudi, ambaye akawa mama ya mwana wa Daudi, Solomoni</w:t>
      </w:r>
    </w:p>
    <w:p>
      <w:pPr>
        <w:pStyle w:val="ListBullet"/>
        <w:spacing w:line="240" w:lineRule="auto"/>
        <w:ind w:left="720"/>
      </w:pPr>
      <w:r>
        <w:rPr>
          <w:lang w:val="sw_KE" w:bidi="sw_KE"/>
        </w:rPr>
      </w:r>
      <w:r>
        <w:rPr>
          <w:lang w:val="sw_KE" w:bidi="sw_KE"/>
        </w:rPr>
        <w:t>Mfalme Solomoni</w:t>
      </w:r>
    </w:p>
    <w:p>
      <w:pPr>
        <w:pStyle w:val="ListBullet"/>
        <w:spacing w:line="240" w:lineRule="auto"/>
        <w:ind w:left="720"/>
      </w:pPr>
      <w:r>
        <w:rPr>
          <w:lang w:val="sw_KE" w:bidi="sw_KE"/>
        </w:rPr>
      </w:r>
      <w:r>
        <w:rPr>
          <w:lang w:val="sw_KE" w:bidi="sw_KE"/>
        </w:rPr>
        <w:t>Mfalme Rehobeamu.</w:t>
      </w:r>
    </w:p>
    <w:p>
      <w:pPr>
        <w:pStyle w:val="ListBullet"/>
        <w:spacing w:line="240" w:lineRule="auto"/>
        <w:ind w:left="720"/>
      </w:pPr>
      <w:r>
        <w:rPr>
          <w:lang w:val="sw_KE" w:bidi="sw_KE"/>
        </w:rPr>
      </w:r>
      <w:r>
        <w:rPr>
          <w:lang w:val="sw_KE" w:bidi="sw_KE"/>
        </w:rPr>
        <w:t>Mfalme Abijah</w:t>
      </w:r>
    </w:p>
    <w:p>
      <w:pPr>
        <w:pStyle w:val="ListBullet"/>
        <w:spacing w:line="240" w:lineRule="auto"/>
        <w:ind w:left="720"/>
      </w:pPr>
      <w:r>
        <w:rPr>
          <w:lang w:val="sw_KE" w:bidi="sw_KE"/>
        </w:rPr>
      </w:r>
      <w:r>
        <w:rPr>
          <w:lang w:val="sw_KE" w:bidi="sw_KE"/>
        </w:rPr>
        <w:t>Mfalme Asa</w:t>
      </w:r>
    </w:p>
    <w:p>
      <w:pPr>
        <w:pStyle w:val="ListBullet"/>
        <w:spacing w:line="240" w:lineRule="auto"/>
        <w:ind w:left="720"/>
      </w:pPr>
      <w:r>
        <w:rPr>
          <w:lang w:val="sw_KE" w:bidi="sw_KE"/>
        </w:rPr>
      </w:r>
      <w:r>
        <w:rPr>
          <w:lang w:val="sw_KE" w:bidi="sw_KE"/>
        </w:rPr>
        <w:t>Mfalme Yehoshafati</w:t>
      </w:r>
    </w:p>
    <w:p>
      <w:pPr>
        <w:pStyle w:val="ListBullet"/>
        <w:spacing w:line="240" w:lineRule="auto"/>
        <w:ind w:left="720"/>
      </w:pPr>
      <w:r>
        <w:rPr>
          <w:lang w:val="sw_KE" w:bidi="sw_KE"/>
        </w:rPr>
      </w:r>
      <w:r>
        <w:rPr>
          <w:lang w:val="sw_KE" w:bidi="sw_KE"/>
        </w:rPr>
        <w:t>Mfalme Yehoramu</w:t>
      </w:r>
    </w:p>
    <w:p>
      <w:pPr>
        <w:pStyle w:val="ListBullet"/>
        <w:spacing w:line="240" w:lineRule="auto"/>
        <w:ind w:left="720"/>
      </w:pPr>
      <w:r>
        <w:rPr>
          <w:lang w:val="sw_KE" w:bidi="sw_KE"/>
        </w:rPr>
      </w:r>
      <w:r>
        <w:rPr>
          <w:lang w:val="sw_KE" w:bidi="sw_KE"/>
        </w:rPr>
        <w:t>Mfalme Uzziah</w:t>
      </w:r>
    </w:p>
    <w:p>
      <w:pPr>
        <w:pStyle w:val="ListBullet"/>
        <w:spacing w:line="240" w:lineRule="auto"/>
        <w:ind w:left="720"/>
      </w:pPr>
      <w:r>
        <w:rPr>
          <w:lang w:val="sw_KE" w:bidi="sw_KE"/>
        </w:rPr>
      </w:r>
      <w:r>
        <w:rPr>
          <w:lang w:val="sw_KE" w:bidi="sw_KE"/>
        </w:rPr>
        <w:t>Mfalme Yothamu</w:t>
      </w:r>
    </w:p>
    <w:p>
      <w:pPr>
        <w:pStyle w:val="ListBullet"/>
        <w:spacing w:line="240" w:lineRule="auto"/>
        <w:ind w:left="720"/>
      </w:pPr>
      <w:r>
        <w:rPr>
          <w:lang w:val="sw_KE" w:bidi="sw_KE"/>
        </w:rPr>
      </w:r>
      <w:r>
        <w:rPr>
          <w:lang w:val="sw_KE" w:bidi="sw_KE"/>
        </w:rPr>
        <w:t>Mfalme Ahazi</w:t>
      </w:r>
    </w:p>
    <w:p>
      <w:pPr>
        <w:pStyle w:val="ListBullet"/>
        <w:spacing w:line="240" w:lineRule="auto"/>
        <w:ind w:left="720"/>
      </w:pPr>
      <w:r>
        <w:rPr>
          <w:lang w:val="sw_KE" w:bidi="sw_KE"/>
        </w:rPr>
      </w:r>
      <w:r>
        <w:rPr>
          <w:lang w:val="sw_KE" w:bidi="sw_KE"/>
        </w:rPr>
        <w:t>Mfalme Hezekia</w:t>
      </w:r>
    </w:p>
    <w:p>
      <w:pPr>
        <w:pStyle w:val="ListBullet"/>
        <w:spacing w:line="240" w:lineRule="auto"/>
        <w:ind w:left="720"/>
      </w:pPr>
      <w:r>
        <w:rPr>
          <w:lang w:val="sw_KE" w:bidi="sw_KE"/>
        </w:rPr>
      </w:r>
      <w:r>
        <w:rPr>
          <w:lang w:val="sw_KE" w:bidi="sw_KE"/>
        </w:rPr>
        <w:t>Mfalme Manase</w:t>
      </w:r>
    </w:p>
    <w:p>
      <w:pPr>
        <w:pStyle w:val="ListBullet"/>
        <w:spacing w:line="240" w:lineRule="auto"/>
        <w:ind w:left="720"/>
      </w:pPr>
      <w:r>
        <w:rPr>
          <w:lang w:val="sw_KE" w:bidi="sw_KE"/>
        </w:rPr>
      </w:r>
      <w:r>
        <w:rPr>
          <w:lang w:val="sw_KE" w:bidi="sw_KE"/>
        </w:rPr>
        <w:t>Mfalme Amoni</w:t>
      </w:r>
    </w:p>
    <w:p>
      <w:pPr>
        <w:pStyle w:val="ListBullet"/>
        <w:spacing w:line="240" w:lineRule="auto"/>
        <w:ind w:left="720"/>
      </w:pPr>
      <w:r>
        <w:rPr>
          <w:lang w:val="sw_KE" w:bidi="sw_KE"/>
        </w:rPr>
      </w:r>
      <w:r>
        <w:rPr>
          <w:lang w:val="sw_KE" w:bidi="sw_KE"/>
        </w:rPr>
        <w:t>Mfalme Yosia</w:t>
      </w:r>
    </w:p>
    <w:p>
      <w:pPr>
        <w:pStyle w:val="ListBullet"/>
        <w:spacing w:line="240" w:lineRule="auto"/>
        <w:ind w:left="720"/>
      </w:pPr>
      <w:r>
        <w:rPr>
          <w:lang w:val="sw_KE" w:bidi="sw_KE"/>
        </w:rPr>
      </w:r>
      <w:r>
        <w:rPr>
          <w:lang w:val="sw_KE" w:bidi="sw_KE"/>
        </w:rPr>
        <w:t>Mfalme Yekonia</w:t>
      </w:r>
    </w:p>
    <w:p>
      <w:pPr>
        <w:pStyle w:val="ListBullet"/>
        <w:spacing w:line="240" w:lineRule="auto"/>
        <w:ind w:left="720"/>
      </w:pPr>
      <w:r>
        <w:rPr>
          <w:lang w:val="sw_KE" w:bidi="sw_KE"/>
        </w:rPr>
      </w:r>
      <w:r>
        <w:rPr>
          <w:lang w:val="sw_KE" w:bidi="sw_KE"/>
        </w:rPr>
        <w:t>Ndugu wa Mfalme Yekonia</w:t>
      </w:r>
    </w:p>
    <w:p>
      <w:pPr/>
      <w:r>
        <w:rPr>
          <w:lang w:val="sw_KE" w:bidi="sw_KE"/>
        </w:rPr>
      </w:r>
      <w:r>
        <w:rPr>
          <w:lang w:val="sw_KE" w:bidi="sw_KE"/>
        </w:rPr>
        <w:t>Hawa ni watu waliotajwa katika kikundi cha tatu:</w:t>
      </w:r>
    </w:p>
    <w:p>
      <w:pPr>
        <w:pStyle w:val="ListBullet"/>
        <w:spacing w:line="240" w:lineRule="auto"/>
        <w:ind w:left="720"/>
      </w:pPr>
      <w:r>
        <w:rPr>
          <w:lang w:val="sw_KE" w:bidi="sw_KE"/>
        </w:rPr>
      </w:r>
      <w:r>
        <w:rPr>
          <w:lang w:val="sw_KE" w:bidi="sw_KE"/>
        </w:rPr>
        <w:t>Shealtieli</w:t>
      </w:r>
    </w:p>
    <w:p>
      <w:pPr>
        <w:pStyle w:val="ListBullet"/>
        <w:spacing w:line="240" w:lineRule="auto"/>
        <w:ind w:left="720"/>
      </w:pPr>
      <w:r>
        <w:rPr>
          <w:lang w:val="sw_KE" w:bidi="sw_KE"/>
        </w:rPr>
      </w:r>
      <w:r>
        <w:rPr>
          <w:lang w:val="sw_KE" w:bidi="sw_KE"/>
        </w:rPr>
        <w:t>Zerubbabeli</w:t>
      </w:r>
    </w:p>
    <w:p>
      <w:pPr>
        <w:pStyle w:val="ListBullet"/>
        <w:spacing w:line="240" w:lineRule="auto"/>
        <w:ind w:left="720"/>
      </w:pPr>
      <w:r>
        <w:rPr>
          <w:lang w:val="sw_KE" w:bidi="sw_KE"/>
        </w:rPr>
      </w:r>
      <w:r>
        <w:rPr>
          <w:lang w:val="sw_KE" w:bidi="sw_KE"/>
        </w:rPr>
        <w:t>Abihudi</w:t>
      </w:r>
    </w:p>
    <w:p>
      <w:pPr>
        <w:pStyle w:val="ListBullet"/>
        <w:spacing w:line="240" w:lineRule="auto"/>
        <w:ind w:left="720"/>
      </w:pPr>
      <w:r>
        <w:rPr>
          <w:lang w:val="sw_KE" w:bidi="sw_KE"/>
        </w:rPr>
      </w:r>
      <w:r>
        <w:rPr>
          <w:lang w:val="sw_KE" w:bidi="sw_KE"/>
        </w:rPr>
        <w:t>Eliakimu</w:t>
      </w:r>
    </w:p>
    <w:p>
      <w:pPr>
        <w:pStyle w:val="ListBullet"/>
        <w:spacing w:line="240" w:lineRule="auto"/>
        <w:ind w:left="720"/>
      </w:pPr>
      <w:r>
        <w:rPr>
          <w:lang w:val="sw_KE" w:bidi="sw_KE"/>
        </w:rPr>
      </w:r>
      <w:r>
        <w:rPr>
          <w:lang w:val="sw_KE" w:bidi="sw_KE"/>
        </w:rPr>
        <w:t>Azori</w:t>
      </w:r>
    </w:p>
    <w:p>
      <w:pPr>
        <w:pStyle w:val="ListBullet"/>
        <w:spacing w:line="240" w:lineRule="auto"/>
        <w:ind w:left="720"/>
      </w:pPr>
      <w:r>
        <w:rPr>
          <w:lang w:val="sw_KE" w:bidi="sw_KE"/>
        </w:rPr>
      </w:r>
      <w:r>
        <w:rPr>
          <w:lang w:val="sw_KE" w:bidi="sw_KE"/>
        </w:rPr>
        <w:t>Zadoki</w:t>
      </w:r>
    </w:p>
    <w:p>
      <w:pPr>
        <w:pStyle w:val="ListBullet"/>
        <w:spacing w:line="240" w:lineRule="auto"/>
        <w:ind w:left="720"/>
      </w:pPr>
      <w:r>
        <w:rPr>
          <w:lang w:val="sw_KE" w:bidi="sw_KE"/>
        </w:rPr>
      </w:r>
      <w:r>
        <w:rPr>
          <w:lang w:val="sw_KE" w:bidi="sw_KE"/>
        </w:rPr>
        <w:t>Akimu</w:t>
      </w:r>
    </w:p>
    <w:p>
      <w:pPr>
        <w:pStyle w:val="ListBullet"/>
        <w:spacing w:line="240" w:lineRule="auto"/>
        <w:ind w:left="720"/>
      </w:pPr>
      <w:r>
        <w:rPr>
          <w:lang w:val="sw_KE" w:bidi="sw_KE"/>
        </w:rPr>
      </w:r>
      <w:r>
        <w:rPr>
          <w:lang w:val="sw_KE" w:bidi="sw_KE"/>
        </w:rPr>
        <w:t>Elihudi</w:t>
      </w:r>
    </w:p>
    <w:p>
      <w:pPr>
        <w:pStyle w:val="ListBullet"/>
        <w:spacing w:line="240" w:lineRule="auto"/>
        <w:ind w:left="720"/>
      </w:pPr>
      <w:r>
        <w:rPr>
          <w:lang w:val="sw_KE" w:bidi="sw_KE"/>
        </w:rPr>
      </w:r>
      <w:r>
        <w:rPr>
          <w:lang w:val="sw_KE" w:bidi="sw_KE"/>
        </w:rPr>
        <w:t>Eleazari</w:t>
      </w:r>
    </w:p>
    <w:p>
      <w:pPr>
        <w:pStyle w:val="ListBullet"/>
        <w:spacing w:line="240" w:lineRule="auto"/>
        <w:ind w:left="720"/>
      </w:pPr>
      <w:r>
        <w:rPr>
          <w:lang w:val="sw_KE" w:bidi="sw_KE"/>
        </w:rPr>
      </w:r>
      <w:r>
        <w:rPr>
          <w:lang w:val="sw_KE" w:bidi="sw_KE"/>
        </w:rPr>
        <w:t>Matani</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Yosefu, ambaye alikuwa mume wa Maria</w:t>
      </w:r>
    </w:p>
    <w:p>
      <w:pPr>
        <w:pStyle w:val="ListBullet"/>
        <w:spacing w:line="240" w:lineRule="auto"/>
        <w:ind w:left="720"/>
      </w:pPr>
      <w:r>
        <w:rPr>
          <w:lang w:val="sw_KE" w:bidi="sw_KE"/>
        </w:rPr>
      </w:r>
      <w:r>
        <w:rPr>
          <w:lang w:val="sw_KE" w:bidi="sw_KE"/>
        </w:rPr>
        <w:t>Maria, mama ya Yesu</w:t>
      </w:r>
    </w:p>
    <w:p>
      <w:pPr>
        <w:pStyle w:val="ListBullet"/>
        <w:spacing w:line="240" w:lineRule="auto"/>
        <w:ind w:left="720"/>
      </w:pPr>
      <w:r>
        <w:rPr>
          <w:lang w:val="sw_KE" w:bidi="sw_KE"/>
        </w:rPr>
      </w:r>
      <w:r>
        <w:rPr>
          <w:lang w:val="sw_KE" w:bidi="sw_KE"/>
        </w:rPr>
        <w:t>Yesu</w:t>
      </w:r>
    </w:p>
    <w:p>
      <w:pPr/>
      <w:r>
        <w:rPr>
          <w:lang w:val="sw_KE" w:bidi="sw_KE"/>
        </w:rPr>
      </w:r>
      <w:r>
        <w:rPr>
          <w:lang w:val="sw_KE" w:bidi="sw_KE"/>
        </w:rPr>
        <w:t>Katika kipindi hiki, uwe na ubao wa kikundi cha hadithi, kuchora au kutumia aina fulani ya nyenzo (vitu ambavyo unaweza kuhamasisha kote kama vile miamba, vijiti, vinyago vya watoto) ili kuonyesha hadithi na vitendo vyake.</w:t>
      </w:r>
    </w:p>
    <w:p>
      <w:pPr/>
      <w:r>
        <w:rPr>
          <w:lang w:val="sw_KE" w:bidi="sw_KE"/>
        </w:rPr>
      </w:r>
      <w:r>
        <w:rPr>
          <w:lang w:val="sw_KE" w:bidi="sw_KE"/>
        </w:rPr>
        <w:t>Hapa ni kitu unaweza kufanya ili kukusaidia kukumbuka simulizi hii. Unaweza kwanza kutaka kwenda kwa script 5 na kufikiria kuhusu jinsi utatamka majina ya watu wote katika hadithi katika lugha yako.</w:t>
      </w:r>
    </w:p>
    <w:p>
      <w:pPr/>
      <w:r>
        <w:rPr>
          <w:lang w:val="sw_KE" w:bidi="sw_KE"/>
        </w:rPr>
      </w:r>
      <w:r>
        <w:rPr>
          <w:lang w:val="sw_KE" w:bidi="sw_KE"/>
        </w:rPr>
        <w:t>Kusanya mfuko wa kokoto, mawe, maharagwe, au vitu vingine vidogo. Panga mstari mrefu wa kokoto, jiwe moja kwa kila jina. Unaweza kuweka mwamba maalum wakati kuna mhusika maalum. Wakati wowote kuna mama anayetajwa, unaweza kuweka chini jiwe la ziada. Jiwe la mama linaweza kuwa karibu na jiwe la mwana. Au linaweza kuwa karibu na mume, chochote unachopenda.</w:t>
      </w:r>
    </w:p>
    <w:p>
      <w:pPr/>
      <w:r>
        <w:rPr>
          <w:lang w:val="sw_KE" w:bidi="sw_KE"/>
        </w:rPr>
      </w:r>
      <w:r>
        <w:rPr>
          <w:lang w:val="sw_KE" w:bidi="sw_KE"/>
        </w:rPr>
        <w:t>Tumia jiwe kubwa kwa Abarahamu, mwanzoni.</w:t>
      </w:r>
    </w:p>
    <w:p>
      <w:pPr/>
      <w:r>
        <w:rPr>
          <w:lang w:val="sw_KE" w:bidi="sw_KE"/>
        </w:rPr>
      </w:r>
      <w:r>
        <w:rPr>
          <w:lang w:val="sw_KE" w:bidi="sw_KE"/>
        </w:rPr>
        <w:t>Tumia jiwe kubwa kwa kila jina la mwisho katika orodha.</w:t>
      </w:r>
    </w:p>
    <w:p>
      <w:pPr/>
      <w:r>
        <w:rPr>
          <w:lang w:val="sw_KE" w:bidi="sw_KE"/>
        </w:rPr>
      </w:r>
      <w:r>
        <w:rPr>
          <w:lang w:val="sw_KE" w:bidi="sw_KE"/>
        </w:rPr>
        <w:t>Tumia jiwe kubwa kwa Yesu, mwishoni.</w:t>
      </w:r>
    </w:p>
    <w:p>
      <w:pPr/>
      <w:r>
        <w:rPr>
          <w:lang w:val="sw_KE" w:bidi="sw_KE"/>
        </w:rPr>
      </w:r>
      <w:r>
        <w:rPr>
          <w:lang w:val="sw_KE" w:bidi="sw_KE"/>
        </w:rPr>
        <w:t>Je, unaweza kuwa na miamba ya rangi tofauti kwa kila mtu ambaye alikuwa mfalme? Au unaweza kuongeza kitu cha ziada kwa kila jiwe wakati mtu alikuwa mfalme?</w:t>
      </w:r>
    </w:p>
    <w:p>
      <w:pPr/>
      <w:r>
        <w:rPr>
          <w:lang w:val="sw_KE" w:bidi="sw_KE"/>
        </w:rPr>
      </w:r>
      <w:r>
        <w:rPr>
          <w:lang w:val="sw_KE" w:bidi="sw_KE"/>
        </w:rPr>
        <w:t>Unaweza kuashiria vipi kwamba wakati wa Daudi ulikuwa wakati mzuri, na wakati wa uhamishoni ulikuwa wakati mbaya? Ungeashiria vipi wakati wa kuzaliwa kwa Yesu?</w:t>
      </w:r>
    </w:p>
    <w:p>
      <w:pPr/>
      <w:r>
        <w:rPr>
          <w:lang w:val="sw_KE" w:bidi="sw_KE"/>
        </w:rPr>
      </w:r>
      <w:r>
        <w:rPr>
          <w:lang w:val="sw_KE" w:bidi="sw_KE"/>
        </w:rPr>
        <w:t>Unaweza kusikiliza rekodi ya orodha ya majina tena wakati unafanya hivyo.</w:t>
      </w:r>
    </w:p>
    <w:p>
      <w:pPr/>
      <w:r>
        <w:rPr>
          <w:lang w:val="sw_KE" w:bidi="sw_KE"/>
        </w:rPr>
      </w:r>
      <w:r>
        <w:rPr>
          <w:lang w:val="sw_KE" w:bidi="sw_KE"/>
        </w:rPr>
        <w:t>Hapa ni kitu kingine unaweza kufanya ili kukumbuka hadithi. Lakini unahitaji wasaidizi wengi!</w:t>
      </w:r>
    </w:p>
    <w:p>
      <w:pPr/>
      <w:r>
        <w:rPr>
          <w:lang w:val="sw_KE" w:bidi="sw_KE"/>
        </w:rPr>
      </w:r>
      <w:r>
        <w:rPr>
          <w:lang w:val="sw_KE" w:bidi="sw_KE"/>
        </w:rPr>
        <w:t>Weka kwenye mstari watu 18. Kila mmoja wao ni mhusika mmoja kutoka orodha ya kwanza. Kila mmoja wao atakumbuka jina la tabia yao wenyewe.</w:t>
      </w:r>
    </w:p>
    <w:p>
      <w:pPr/>
      <w:r>
        <w:rPr>
          <w:lang w:val="sw_KE" w:bidi="sw_KE"/>
        </w:rPr>
      </w:r>
      <w:r>
        <w:rPr>
          <w:lang w:val="sw_KE" w:bidi="sw_KE"/>
        </w:rPr>
        <w:t>Cheza mchezo. Kila mtu anasema jina la mhusika wao, mmoja baada ya mwingine, kwa utaratibu sahihi.</w:t>
      </w:r>
    </w:p>
    <w:p>
      <w:pPr/>
      <w:r>
        <w:rPr>
          <w:lang w:val="sw_KE" w:bidi="sw_KE"/>
        </w:rPr>
      </w:r>
      <w:r>
        <w:rPr>
          <w:lang w:val="sw_KE" w:bidi="sw_KE"/>
        </w:rPr>
        <w:t>Fanya hivyo mara chache. Kisha, wanaweza pia kukumbuka jina la baba ya mhusika wao? Na mwana wa mhusika wao? Mama yake, au mke? Fanya hivyo mara chache na uchunguze ni majina mangapi ambayo watu wanaweza kukumbuka! Nani anaweza kukumbuka majina mengi, kwa utaratibu sahihi?</w:t>
      </w:r>
    </w:p>
    <w:p>
      <w:pPr/>
      <w:r>
        <w:rPr>
          <w:lang w:val="sw_KE" w:bidi="sw_KE"/>
        </w:rPr>
      </w:r>
      <w:r>
        <w:rPr>
          <w:lang w:val="sw_KE" w:bidi="sw_KE"/>
        </w:rPr>
        <w:t>Waulize watu kukuambia hadithi ambayo inahusiana na tabia yao.</w:t>
      </w:r>
    </w:p>
    <w:p>
      <w:pPr/>
      <w:r>
        <w:rPr>
          <w:lang w:val="sw_KE" w:bidi="sw_KE"/>
        </w:rPr>
      </w:r>
      <w:r>
        <w:rPr>
          <w:lang w:val="sw_KE" w:bidi="sw_KE"/>
        </w:rPr>
        <w:t>Fanya sawa kwa orodha ya pili na tatu. Unaweza kutumia watu sawa. Kwa orodha ya pili unahitaji watu 16. Kwa orodha ya tatu unahitaji watu 14.</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5.</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Matthew, ambaye anaandika kitabu. Jina lake si katika hadithi hii, lakini yeye ndiye ambaye anasimulia hadithi. Hadithi hii tu, itatuwezesha kufikiria Mathayo.</w:t>
      </w:r>
    </w:p>
    <w:p>
      <w:pPr>
        <w:pStyle w:val="ListBullet"/>
        <w:spacing w:line="240" w:lineRule="auto"/>
        <w:ind w:left="720"/>
      </w:pPr>
      <w:r>
        <w:rPr>
          <w:lang w:val="sw_KE" w:bidi="sw_KE"/>
        </w:rPr>
      </w:r>
      <w:r>
        <w:rPr>
          <w:lang w:val="sw_KE" w:bidi="sw_KE"/>
        </w:rPr>
        <w:t>Mathayo anasimulia hadithi kwa baadhi ya watu. Baadhi ya watu ambao wanamsikiliza ni Wayahudi, hiyo ina maana wao ni uzao wa Abrahamu wenyewe. Baadhi ya watu ambao wanasikiliza hadithi si Wayahudi. Wao si Waisraeli. Wote pengine wanajua majina ambayo Mathayo alitaja, na wanajua hadithi kuhusu watu hawa. Hadithi hii tu, itatuwezesha kufikiria wasikilizaji wa Mathayo.</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Majina yote yaliyotajwa katika makundi matatu.</w:t>
      </w:r>
    </w:p>
    <w:p>
      <w:pPr/>
      <w:r>
        <w:rPr>
          <w:lang w:val="sw_KE" w:bidi="sw_KE"/>
        </w:rPr>
      </w:r>
      <w:r>
        <w:rPr>
          <w:lang w:val="sw_KE" w:bidi="sw_KE"/>
        </w:rPr>
        <w:t>Hawa ni watu waliotajwa katika kikundi cha kwanza:</w:t>
      </w:r>
    </w:p>
    <w:p>
      <w:pPr>
        <w:pStyle w:val="ListBullet"/>
        <w:spacing w:line="240" w:lineRule="auto"/>
        <w:ind w:left="720"/>
      </w:pPr>
      <w:r>
        <w:rPr>
          <w:lang w:val="sw_KE" w:bidi="sw_KE"/>
        </w:rPr>
      </w:r>
      <w:r>
        <w:rPr>
          <w:lang w:val="sw_KE" w:bidi="sw_KE"/>
        </w:rPr>
        <w:t>Ibrahimu</w:t>
      </w:r>
    </w:p>
    <w:p>
      <w:pPr>
        <w:pStyle w:val="ListBullet"/>
        <w:spacing w:line="240" w:lineRule="auto"/>
        <w:ind w:left="720"/>
      </w:pPr>
      <w:r>
        <w:rPr>
          <w:lang w:val="sw_KE" w:bidi="sw_KE"/>
        </w:rPr>
      </w:r>
      <w:r>
        <w:rPr>
          <w:lang w:val="sw_KE" w:bidi="sw_KE"/>
        </w:rPr>
        <w:t>Isaka</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Yuda</w:t>
      </w:r>
    </w:p>
    <w:p>
      <w:pPr>
        <w:pStyle w:val="ListBullet"/>
        <w:spacing w:line="240" w:lineRule="auto"/>
        <w:ind w:left="720"/>
      </w:pPr>
      <w:r>
        <w:rPr>
          <w:lang w:val="sw_KE" w:bidi="sw_KE"/>
        </w:rPr>
      </w:r>
      <w:r>
        <w:rPr>
          <w:lang w:val="sw_KE" w:bidi="sw_KE"/>
        </w:rPr>
        <w:t>Tamar, binti mkwe wa Yuda, na mama ya wana wa Yuda</w:t>
      </w:r>
    </w:p>
    <w:p>
      <w:pPr>
        <w:pStyle w:val="ListBullet"/>
        <w:spacing w:line="240" w:lineRule="auto"/>
        <w:ind w:left="720"/>
      </w:pPr>
      <w:r>
        <w:rPr>
          <w:lang w:val="sw_KE" w:bidi="sw_KE"/>
        </w:rPr>
      </w:r>
      <w:r>
        <w:rPr>
          <w:lang w:val="sw_KE" w:bidi="sw_KE"/>
        </w:rPr>
        <w:t>Perezi</w:t>
      </w:r>
    </w:p>
    <w:p>
      <w:pPr>
        <w:pStyle w:val="ListBullet"/>
        <w:spacing w:line="240" w:lineRule="auto"/>
        <w:ind w:left="720"/>
      </w:pPr>
      <w:r>
        <w:rPr>
          <w:lang w:val="sw_KE" w:bidi="sw_KE"/>
        </w:rPr>
      </w:r>
      <w:r>
        <w:rPr>
          <w:lang w:val="sw_KE" w:bidi="sw_KE"/>
        </w:rPr>
        <w:t>Kaka yake Zerah</w:t>
      </w:r>
    </w:p>
    <w:p>
      <w:pPr>
        <w:pStyle w:val="ListBullet"/>
        <w:spacing w:line="240" w:lineRule="auto"/>
        <w:ind w:left="720"/>
      </w:pPr>
      <w:r>
        <w:rPr>
          <w:lang w:val="sw_KE" w:bidi="sw_KE"/>
        </w:rPr>
      </w:r>
      <w:r>
        <w:rPr>
          <w:lang w:val="sw_KE" w:bidi="sw_KE"/>
        </w:rPr>
        <w:t>Hezron</w:t>
      </w:r>
    </w:p>
    <w:p>
      <w:pPr>
        <w:pStyle w:val="ListBullet"/>
        <w:spacing w:line="240" w:lineRule="auto"/>
        <w:ind w:left="720"/>
      </w:pPr>
      <w:r>
        <w:rPr>
          <w:lang w:val="sw_KE" w:bidi="sw_KE"/>
        </w:rPr>
      </w:r>
      <w:r>
        <w:rPr>
          <w:lang w:val="sw_KE" w:bidi="sw_KE"/>
        </w:rPr>
        <w:t>Ram</w:t>
      </w:r>
    </w:p>
    <w:p>
      <w:pPr>
        <w:pStyle w:val="ListBullet"/>
        <w:spacing w:line="240" w:lineRule="auto"/>
        <w:ind w:left="720"/>
      </w:pPr>
      <w:r>
        <w:rPr>
          <w:lang w:val="sw_KE" w:bidi="sw_KE"/>
        </w:rPr>
      </w:r>
      <w:r>
        <w:rPr>
          <w:lang w:val="sw_KE" w:bidi="sw_KE"/>
        </w:rPr>
        <w:t>Amminadabu</w:t>
      </w:r>
    </w:p>
    <w:p>
      <w:pPr>
        <w:pStyle w:val="ListBullet"/>
        <w:spacing w:line="240" w:lineRule="auto"/>
        <w:ind w:left="720"/>
      </w:pPr>
      <w:r>
        <w:rPr>
          <w:lang w:val="sw_KE" w:bidi="sw_KE"/>
        </w:rPr>
      </w:r>
      <w:r>
        <w:rPr>
          <w:lang w:val="sw_KE" w:bidi="sw_KE"/>
        </w:rPr>
        <w:t>Nahson</w:t>
      </w:r>
    </w:p>
    <w:p>
      <w:pPr>
        <w:pStyle w:val="ListBullet"/>
        <w:spacing w:line="240" w:lineRule="auto"/>
        <w:ind w:left="720"/>
      </w:pPr>
      <w:r>
        <w:rPr>
          <w:lang w:val="sw_KE" w:bidi="sw_KE"/>
        </w:rPr>
      </w:r>
      <w:r>
        <w:rPr>
          <w:lang w:val="sw_KE" w:bidi="sw_KE"/>
        </w:rPr>
        <w:t>Salmoni</w:t>
      </w:r>
    </w:p>
    <w:p>
      <w:pPr>
        <w:pStyle w:val="ListBullet"/>
        <w:spacing w:line="240" w:lineRule="auto"/>
        <w:ind w:left="720"/>
      </w:pPr>
      <w:r>
        <w:rPr>
          <w:lang w:val="sw_KE" w:bidi="sw_KE"/>
        </w:rPr>
      </w:r>
      <w:r>
        <w:rPr>
          <w:lang w:val="sw_KE" w:bidi="sw_KE"/>
        </w:rPr>
        <w:t>Rahabu, mke wa Salmoni na mama ya Boazi</w:t>
      </w:r>
    </w:p>
    <w:p>
      <w:pPr>
        <w:pStyle w:val="ListBullet"/>
        <w:spacing w:line="240" w:lineRule="auto"/>
        <w:ind w:left="720"/>
      </w:pPr>
      <w:r>
        <w:rPr>
          <w:lang w:val="sw_KE" w:bidi="sw_KE"/>
        </w:rPr>
      </w:r>
      <w:r>
        <w:rPr>
          <w:lang w:val="sw_KE" w:bidi="sw_KE"/>
        </w:rPr>
        <w:t>Boazi</w:t>
      </w:r>
    </w:p>
    <w:p>
      <w:pPr>
        <w:pStyle w:val="ListBullet"/>
        <w:spacing w:line="240" w:lineRule="auto"/>
        <w:ind w:left="720"/>
      </w:pPr>
      <w:r>
        <w:rPr>
          <w:lang w:val="sw_KE" w:bidi="sw_KE"/>
        </w:rPr>
      </w:r>
      <w:r>
        <w:rPr>
          <w:lang w:val="sw_KE" w:bidi="sw_KE"/>
        </w:rPr>
        <w:t>Ruthi, mke wa Boaz na mama ya Obed</w:t>
      </w:r>
    </w:p>
    <w:p>
      <w:pPr>
        <w:pStyle w:val="ListBullet"/>
        <w:spacing w:line="240" w:lineRule="auto"/>
        <w:ind w:left="720"/>
      </w:pPr>
      <w:r>
        <w:rPr>
          <w:lang w:val="sw_KE" w:bidi="sw_KE"/>
        </w:rPr>
      </w:r>
      <w:r>
        <w:rPr>
          <w:lang w:val="sw_KE" w:bidi="sw_KE"/>
        </w:rPr>
        <w:t>Obed</w:t>
      </w:r>
    </w:p>
    <w:p>
      <w:pPr>
        <w:pStyle w:val="ListBullet"/>
        <w:spacing w:line="240" w:lineRule="auto"/>
        <w:ind w:left="720"/>
      </w:pPr>
      <w:r>
        <w:rPr>
          <w:lang w:val="sw_KE" w:bidi="sw_KE"/>
        </w:rPr>
      </w:r>
      <w:r>
        <w:rPr>
          <w:lang w:val="sw_KE" w:bidi="sw_KE"/>
        </w:rPr>
        <w:t>Yesse</w:t>
      </w:r>
    </w:p>
    <w:p>
      <w:pPr>
        <w:pStyle w:val="ListBullet"/>
        <w:spacing w:line="240" w:lineRule="auto"/>
        <w:ind w:left="720"/>
      </w:pPr>
      <w:r>
        <w:rPr>
          <w:lang w:val="sw_KE" w:bidi="sw_KE"/>
        </w:rPr>
      </w:r>
      <w:r>
        <w:rPr>
          <w:lang w:val="sw_KE" w:bidi="sw_KE"/>
        </w:rPr>
        <w:t>Mfalme Daudi</w:t>
      </w:r>
    </w:p>
    <w:p>
      <w:pPr/>
      <w:r>
        <w:rPr>
          <w:lang w:val="sw_KE" w:bidi="sw_KE"/>
        </w:rPr>
      </w:r>
      <w:r>
        <w:rPr>
          <w:lang w:val="sw_KE" w:bidi="sw_KE"/>
        </w:rPr>
        <w:t>Hawa ni watu waliotajwa katika kikundi cha pili:</w:t>
      </w:r>
    </w:p>
    <w:p>
      <w:pPr>
        <w:pStyle w:val="ListBullet"/>
        <w:spacing w:line="240" w:lineRule="auto"/>
        <w:ind w:left="720"/>
      </w:pPr>
      <w:r>
        <w:rPr>
          <w:lang w:val="sw_KE" w:bidi="sw_KE"/>
        </w:rPr>
      </w:r>
      <w:r>
        <w:rPr>
          <w:lang w:val="sw_KE" w:bidi="sw_KE"/>
        </w:rPr>
        <w:t>Mke wa Uriah, askari wa mfalme wa Daudi, ambaye akawa mama ya mwana wa Daudi, Solomoni</w:t>
      </w:r>
    </w:p>
    <w:p>
      <w:pPr>
        <w:pStyle w:val="ListBullet"/>
        <w:spacing w:line="240" w:lineRule="auto"/>
        <w:ind w:left="720"/>
      </w:pPr>
      <w:r>
        <w:rPr>
          <w:lang w:val="sw_KE" w:bidi="sw_KE"/>
        </w:rPr>
      </w:r>
      <w:r>
        <w:rPr>
          <w:lang w:val="sw_KE" w:bidi="sw_KE"/>
        </w:rPr>
        <w:t>Mfalme Solomoni</w:t>
      </w:r>
    </w:p>
    <w:p>
      <w:pPr>
        <w:pStyle w:val="ListBullet"/>
        <w:spacing w:line="240" w:lineRule="auto"/>
        <w:ind w:left="720"/>
      </w:pPr>
      <w:r>
        <w:rPr>
          <w:lang w:val="sw_KE" w:bidi="sw_KE"/>
        </w:rPr>
      </w:r>
      <w:r>
        <w:rPr>
          <w:lang w:val="sw_KE" w:bidi="sw_KE"/>
        </w:rPr>
        <w:t>Mfalme Rehobeamu.</w:t>
      </w:r>
    </w:p>
    <w:p>
      <w:pPr>
        <w:pStyle w:val="ListBullet"/>
        <w:spacing w:line="240" w:lineRule="auto"/>
        <w:ind w:left="720"/>
      </w:pPr>
      <w:r>
        <w:rPr>
          <w:lang w:val="sw_KE" w:bidi="sw_KE"/>
        </w:rPr>
      </w:r>
      <w:r>
        <w:rPr>
          <w:lang w:val="sw_KE" w:bidi="sw_KE"/>
        </w:rPr>
        <w:t>Mfalme Abijah</w:t>
      </w:r>
    </w:p>
    <w:p>
      <w:pPr>
        <w:pStyle w:val="ListBullet"/>
        <w:spacing w:line="240" w:lineRule="auto"/>
        <w:ind w:left="720"/>
      </w:pPr>
      <w:r>
        <w:rPr>
          <w:lang w:val="sw_KE" w:bidi="sw_KE"/>
        </w:rPr>
      </w:r>
      <w:r>
        <w:rPr>
          <w:lang w:val="sw_KE" w:bidi="sw_KE"/>
        </w:rPr>
        <w:t>Mfalme Asa</w:t>
      </w:r>
    </w:p>
    <w:p>
      <w:pPr>
        <w:pStyle w:val="ListBullet"/>
        <w:spacing w:line="240" w:lineRule="auto"/>
        <w:ind w:left="720"/>
      </w:pPr>
      <w:r>
        <w:rPr>
          <w:lang w:val="sw_KE" w:bidi="sw_KE"/>
        </w:rPr>
      </w:r>
      <w:r>
        <w:rPr>
          <w:lang w:val="sw_KE" w:bidi="sw_KE"/>
        </w:rPr>
        <w:t>Mfalme Yehoshafati</w:t>
      </w:r>
    </w:p>
    <w:p>
      <w:pPr>
        <w:pStyle w:val="ListBullet"/>
        <w:spacing w:line="240" w:lineRule="auto"/>
        <w:ind w:left="720"/>
      </w:pPr>
      <w:r>
        <w:rPr>
          <w:lang w:val="sw_KE" w:bidi="sw_KE"/>
        </w:rPr>
      </w:r>
      <w:r>
        <w:rPr>
          <w:lang w:val="sw_KE" w:bidi="sw_KE"/>
        </w:rPr>
        <w:t>Mfalme Yehoramu</w:t>
      </w:r>
    </w:p>
    <w:p>
      <w:pPr>
        <w:pStyle w:val="ListBullet"/>
        <w:spacing w:line="240" w:lineRule="auto"/>
        <w:ind w:left="720"/>
      </w:pPr>
      <w:r>
        <w:rPr>
          <w:lang w:val="sw_KE" w:bidi="sw_KE"/>
        </w:rPr>
      </w:r>
      <w:r>
        <w:rPr>
          <w:lang w:val="sw_KE" w:bidi="sw_KE"/>
        </w:rPr>
        <w:t>Mfalme Uzziah</w:t>
      </w:r>
    </w:p>
    <w:p>
      <w:pPr>
        <w:pStyle w:val="ListBullet"/>
        <w:spacing w:line="240" w:lineRule="auto"/>
        <w:ind w:left="720"/>
      </w:pPr>
      <w:r>
        <w:rPr>
          <w:lang w:val="sw_KE" w:bidi="sw_KE"/>
        </w:rPr>
      </w:r>
      <w:r>
        <w:rPr>
          <w:lang w:val="sw_KE" w:bidi="sw_KE"/>
        </w:rPr>
        <w:t>Mfalme Yothamu</w:t>
      </w:r>
    </w:p>
    <w:p>
      <w:pPr>
        <w:pStyle w:val="ListBullet"/>
        <w:spacing w:line="240" w:lineRule="auto"/>
        <w:ind w:left="720"/>
      </w:pPr>
      <w:r>
        <w:rPr>
          <w:lang w:val="sw_KE" w:bidi="sw_KE"/>
        </w:rPr>
      </w:r>
      <w:r>
        <w:rPr>
          <w:lang w:val="sw_KE" w:bidi="sw_KE"/>
        </w:rPr>
        <w:t>Mfalme Ahazi</w:t>
      </w:r>
    </w:p>
    <w:p>
      <w:pPr>
        <w:pStyle w:val="ListBullet"/>
        <w:spacing w:line="240" w:lineRule="auto"/>
        <w:ind w:left="720"/>
      </w:pPr>
      <w:r>
        <w:rPr>
          <w:lang w:val="sw_KE" w:bidi="sw_KE"/>
        </w:rPr>
      </w:r>
      <w:r>
        <w:rPr>
          <w:lang w:val="sw_KE" w:bidi="sw_KE"/>
        </w:rPr>
        <w:t>Mfalme Hezekia</w:t>
      </w:r>
    </w:p>
    <w:p>
      <w:pPr>
        <w:pStyle w:val="ListBullet"/>
        <w:spacing w:line="240" w:lineRule="auto"/>
        <w:ind w:left="720"/>
      </w:pPr>
      <w:r>
        <w:rPr>
          <w:lang w:val="sw_KE" w:bidi="sw_KE"/>
        </w:rPr>
      </w:r>
      <w:r>
        <w:rPr>
          <w:lang w:val="sw_KE" w:bidi="sw_KE"/>
        </w:rPr>
        <w:t>Mfalme Manase</w:t>
      </w:r>
    </w:p>
    <w:p>
      <w:pPr>
        <w:pStyle w:val="ListBullet"/>
        <w:spacing w:line="240" w:lineRule="auto"/>
        <w:ind w:left="720"/>
      </w:pPr>
      <w:r>
        <w:rPr>
          <w:lang w:val="sw_KE" w:bidi="sw_KE"/>
        </w:rPr>
      </w:r>
      <w:r>
        <w:rPr>
          <w:lang w:val="sw_KE" w:bidi="sw_KE"/>
        </w:rPr>
        <w:t>Mfalme Amoni</w:t>
      </w:r>
    </w:p>
    <w:p>
      <w:pPr>
        <w:pStyle w:val="ListBullet"/>
        <w:spacing w:line="240" w:lineRule="auto"/>
        <w:ind w:left="720"/>
      </w:pPr>
      <w:r>
        <w:rPr>
          <w:lang w:val="sw_KE" w:bidi="sw_KE"/>
        </w:rPr>
      </w:r>
      <w:r>
        <w:rPr>
          <w:lang w:val="sw_KE" w:bidi="sw_KE"/>
        </w:rPr>
        <w:t>Mfalme Yosia</w:t>
      </w:r>
    </w:p>
    <w:p>
      <w:pPr>
        <w:pStyle w:val="ListBullet"/>
        <w:spacing w:line="240" w:lineRule="auto"/>
        <w:ind w:left="720"/>
      </w:pPr>
      <w:r>
        <w:rPr>
          <w:lang w:val="sw_KE" w:bidi="sw_KE"/>
        </w:rPr>
      </w:r>
      <w:r>
        <w:rPr>
          <w:lang w:val="sw_KE" w:bidi="sw_KE"/>
        </w:rPr>
        <w:t>Mfalme Yekonia</w:t>
      </w:r>
    </w:p>
    <w:p>
      <w:pPr>
        <w:pStyle w:val="ListBullet"/>
        <w:spacing w:line="240" w:lineRule="auto"/>
        <w:ind w:left="720"/>
      </w:pPr>
      <w:r>
        <w:rPr>
          <w:lang w:val="sw_KE" w:bidi="sw_KE"/>
        </w:rPr>
      </w:r>
      <w:r>
        <w:rPr>
          <w:lang w:val="sw_KE" w:bidi="sw_KE"/>
        </w:rPr>
        <w:t>Ndugu wa Mfalme Yekonia</w:t>
      </w:r>
    </w:p>
    <w:p>
      <w:pPr/>
      <w:r>
        <w:rPr>
          <w:lang w:val="sw_KE" w:bidi="sw_KE"/>
        </w:rPr>
      </w:r>
      <w:r>
        <w:rPr>
          <w:lang w:val="sw_KE" w:bidi="sw_KE"/>
        </w:rPr>
        <w:t>Hawa ni watu waliotajwa katika kikundi cha tatu:</w:t>
      </w:r>
    </w:p>
    <w:p>
      <w:pPr>
        <w:pStyle w:val="ListBullet"/>
        <w:spacing w:line="240" w:lineRule="auto"/>
        <w:ind w:left="720"/>
      </w:pPr>
      <w:r>
        <w:rPr>
          <w:lang w:val="sw_KE" w:bidi="sw_KE"/>
        </w:rPr>
      </w:r>
      <w:r>
        <w:rPr>
          <w:lang w:val="sw_KE" w:bidi="sw_KE"/>
        </w:rPr>
        <w:t>Shealtieli</w:t>
      </w:r>
    </w:p>
    <w:p>
      <w:pPr>
        <w:pStyle w:val="ListBullet"/>
        <w:spacing w:line="240" w:lineRule="auto"/>
        <w:ind w:left="720"/>
      </w:pPr>
      <w:r>
        <w:rPr>
          <w:lang w:val="sw_KE" w:bidi="sw_KE"/>
        </w:rPr>
      </w:r>
      <w:r>
        <w:rPr>
          <w:lang w:val="sw_KE" w:bidi="sw_KE"/>
        </w:rPr>
        <w:t>Zerubbabeli</w:t>
      </w:r>
    </w:p>
    <w:p>
      <w:pPr>
        <w:pStyle w:val="ListBullet"/>
        <w:spacing w:line="240" w:lineRule="auto"/>
        <w:ind w:left="720"/>
      </w:pPr>
      <w:r>
        <w:rPr>
          <w:lang w:val="sw_KE" w:bidi="sw_KE"/>
        </w:rPr>
      </w:r>
      <w:r>
        <w:rPr>
          <w:lang w:val="sw_KE" w:bidi="sw_KE"/>
        </w:rPr>
        <w:t>Abihud</w:t>
      </w:r>
    </w:p>
    <w:p>
      <w:pPr>
        <w:pStyle w:val="ListBullet"/>
        <w:spacing w:line="240" w:lineRule="auto"/>
        <w:ind w:left="720"/>
      </w:pPr>
      <w:r>
        <w:rPr>
          <w:lang w:val="sw_KE" w:bidi="sw_KE"/>
        </w:rPr>
      </w:r>
      <w:r>
        <w:rPr>
          <w:lang w:val="sw_KE" w:bidi="sw_KE"/>
        </w:rPr>
        <w:t>Eliakimu</w:t>
      </w:r>
    </w:p>
    <w:p>
      <w:pPr>
        <w:pStyle w:val="ListBullet"/>
        <w:spacing w:line="240" w:lineRule="auto"/>
        <w:ind w:left="720"/>
      </w:pPr>
      <w:r>
        <w:rPr>
          <w:lang w:val="sw_KE" w:bidi="sw_KE"/>
        </w:rPr>
      </w:r>
      <w:r>
        <w:rPr>
          <w:lang w:val="sw_KE" w:bidi="sw_KE"/>
        </w:rPr>
        <w:t>Azori</w:t>
      </w:r>
    </w:p>
    <w:p>
      <w:pPr>
        <w:pStyle w:val="ListBullet"/>
        <w:spacing w:line="240" w:lineRule="auto"/>
        <w:ind w:left="720"/>
      </w:pPr>
      <w:r>
        <w:rPr>
          <w:lang w:val="sw_KE" w:bidi="sw_KE"/>
        </w:rPr>
      </w:r>
      <w:r>
        <w:rPr>
          <w:lang w:val="sw_KE" w:bidi="sw_KE"/>
        </w:rPr>
        <w:t>Zadoki</w:t>
      </w:r>
    </w:p>
    <w:p>
      <w:pPr>
        <w:pStyle w:val="ListBullet"/>
        <w:spacing w:line="240" w:lineRule="auto"/>
        <w:ind w:left="720"/>
      </w:pPr>
      <w:r>
        <w:rPr>
          <w:lang w:val="sw_KE" w:bidi="sw_KE"/>
        </w:rPr>
      </w:r>
      <w:r>
        <w:rPr>
          <w:lang w:val="sw_KE" w:bidi="sw_KE"/>
        </w:rPr>
        <w:t>Akimu</w:t>
      </w:r>
    </w:p>
    <w:p>
      <w:pPr>
        <w:pStyle w:val="ListBullet"/>
        <w:spacing w:line="240" w:lineRule="auto"/>
        <w:ind w:left="720"/>
      </w:pPr>
      <w:r>
        <w:rPr>
          <w:lang w:val="sw_KE" w:bidi="sw_KE"/>
        </w:rPr>
      </w:r>
      <w:r>
        <w:rPr>
          <w:lang w:val="sw_KE" w:bidi="sw_KE"/>
        </w:rPr>
        <w:t>Elihudi</w:t>
      </w:r>
    </w:p>
    <w:p>
      <w:pPr>
        <w:pStyle w:val="ListBullet"/>
        <w:spacing w:line="240" w:lineRule="auto"/>
        <w:ind w:left="720"/>
      </w:pPr>
      <w:r>
        <w:rPr>
          <w:lang w:val="sw_KE" w:bidi="sw_KE"/>
        </w:rPr>
      </w:r>
      <w:r>
        <w:rPr>
          <w:lang w:val="sw_KE" w:bidi="sw_KE"/>
        </w:rPr>
        <w:t>Eleazari</w:t>
      </w:r>
    </w:p>
    <w:p>
      <w:pPr>
        <w:pStyle w:val="ListBullet"/>
        <w:spacing w:line="240" w:lineRule="auto"/>
        <w:ind w:left="720"/>
      </w:pPr>
      <w:r>
        <w:rPr>
          <w:lang w:val="sw_KE" w:bidi="sw_KE"/>
        </w:rPr>
      </w:r>
      <w:r>
        <w:rPr>
          <w:lang w:val="sw_KE" w:bidi="sw_KE"/>
        </w:rPr>
        <w:t>Matani</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Yosefu, ambaye alikuwa mume wa Maria</w:t>
      </w:r>
    </w:p>
    <w:p>
      <w:pPr>
        <w:pStyle w:val="ListBullet"/>
        <w:spacing w:line="240" w:lineRule="auto"/>
        <w:ind w:left="720"/>
      </w:pPr>
      <w:r>
        <w:rPr>
          <w:lang w:val="sw_KE" w:bidi="sw_KE"/>
        </w:rPr>
      </w:r>
      <w:r>
        <w:rPr>
          <w:lang w:val="sw_KE" w:bidi="sw_KE"/>
        </w:rPr>
        <w:t>Maria, mama ya Yesu</w:t>
      </w:r>
    </w:p>
    <w:p>
      <w:pPr>
        <w:pStyle w:val="ListBullet"/>
        <w:spacing w:line="240" w:lineRule="auto"/>
        <w:ind w:left="720"/>
      </w:pPr>
      <w:r>
        <w:rPr>
          <w:lang w:val="sw_KE" w:bidi="sw_KE"/>
        </w:rPr>
      </w:r>
      <w:r>
        <w:rPr>
          <w:lang w:val="sw_KE" w:bidi="sw_KE"/>
        </w:rPr>
        <w:t>Yesu</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Mara ya pili timu inapoigiza hadithi hii, sitisha katika sehemu fulani.</w:t>
      </w:r>
    </w:p>
    <w:p>
      <w:pPr/>
      <w:r>
        <w:rPr>
          <w:lang w:val="sw_KE" w:bidi="sw_KE"/>
        </w:rPr>
      </w:r>
      <w:r>
        <w:rPr>
          <w:lang w:val="sw_KE" w:bidi="sw_KE"/>
        </w:rPr>
        <w:t>Kabla ya kuanza:</w:t>
      </w:r>
    </w:p>
    <w:p>
      <w:pPr/>
      <w:r>
        <w:rPr>
          <w:lang w:val="sw_KE" w:bidi="sw_KE"/>
        </w:rPr>
      </w:r>
      <w:r>
        <w:rPr>
          <w:lang w:val="sw_KE" w:bidi="sw_KE"/>
        </w:rPr>
        <w:t>Amua ni nani ataigiza Mathayo, na ni nani wataigiza kama wasikilizaji wake. Pengine wanaweza kukaa katika mduara kwenye sakafu wakati Mathayo anasimulia hadithi yake. Panga mwenyewe katika nafasi ya asili zaidi kwa kusikiliza hadithi.</w:t>
      </w:r>
    </w:p>
    <w:p>
      <w:pPr/>
      <w:r>
        <w:rPr>
          <w:lang w:val="sw_KE" w:bidi="sw_KE"/>
        </w:rPr>
      </w:r>
      <w:r>
        <w:rPr>
          <w:lang w:val="sw_KE" w:bidi="sw_KE"/>
        </w:rPr>
        <w:t>Amua kama unataka kuigiza hadithi za watu maalum. Hawana maandishi katika hadithi hii. Pengine baadhi ya watu wanaweza kuigiza hadithi ambazo zinazohusiana na watu hawa kwa historia kila wakati jina maalum linatajwa. Pengine badala ya kuigiza hadithi hizi, watu wanaweza kufanya kile kinachoitwa tukio la waliohifadhiwa: wanaigiza sehemu moja ya hadithi lakini hawasongi. Ni kama mtu alifanya uchoraji wa hadithi hii, na watu wanajifanya kuwa wanachora.</w:t>
      </w:r>
    </w:p>
    <w:p>
      <w:pPr/>
      <w:r>
        <w:rPr>
          <w:lang w:val="sw_KE" w:bidi="sw_KE"/>
        </w:rPr>
      </w:r>
      <w:r>
        <w:rPr>
          <w:lang w:val="sw_KE" w:bidi="sw_KE"/>
        </w:rPr>
        <w:t>Unaweza pia kuigiza au kufanya tukio la waliohifadhiwa kwa wakati mzuri kwa Israeli mwishoni mwa orodha ya kwanza, na wakati mbaya kwa Israeli mwishoni mwa orodha ya pili.</w:t>
      </w:r>
    </w:p>
    <w:p>
      <w:pPr/>
      <w:r>
        <w:rPr>
          <w:lang w:val="sw_KE" w:bidi="sw_KE"/>
        </w:rPr>
      </w:r>
      <w:r>
        <w:rPr>
          <w:lang w:val="sw_KE" w:bidi="sw_KE"/>
        </w:rPr>
        <w:t>Watu ambao wanafanya kama wasikilizaji wa Mathayo wanaweza kurudi ili kuangalia igizo au katika tukio la waliohifadhiwa, na kurudi ili kumsikiliza Mathayo wakati igizo linamalizika. Anzisha kitendo.</w:t>
      </w:r>
    </w:p>
    <w:p>
      <w:pPr/>
      <w:r>
        <w:rPr>
          <w:lang w:val="sw_KE" w:bidi="sw_KE"/>
        </w:rPr>
      </w:r>
      <w:r>
        <w:rPr>
          <w:lang w:val="sw_KE" w:bidi="sw_KE"/>
        </w:rPr>
        <w:t>Igiza Mathayo akiwaambia wasikilizaji wake: "Hii ni orodha ya mababu wa Yesu. Yesu ni Kristo, Mwokozi aliyeahidiwa. Yesu alikuwa uzao wa Daudi, na Daudi alikuwa uzao wa Abrahamu.</w:t>
      </w:r>
    </w:p>
    <w:p>
      <w:pPr/>
      <w:r>
        <w:rPr>
          <w:lang w:val="sw_KE" w:bidi="sw_KE"/>
        </w:rPr>
      </w:r>
      <w:r>
        <w:rPr>
          <w:lang w:val="sw_KE" w:bidi="sw_KE"/>
        </w:rPr>
        <w:t>Igiza Mathayo ambaye atawaambia wasikilizaji wake orodha ya kwanza ya vizazi 14. Unaweza kutumia mawe sawa au vitu ambavyo umetumia katika kipindi cha 4. Mtu ambaye anajifanya kuwa Mathayo anaweza kuweka jiwe mpya kila wakati anatoa jina. Ikiwa una watu wa kutosha katika chumba, unaweza pia kutumia watu halisi badala ya mawe madogo. Mpe mtu ambaye ni Daudi taji au kitu kingine ambacho kinamfanya kuonekana kama mfalme.</w:t>
      </w:r>
    </w:p>
    <w:p>
      <w:pPr/>
      <w:r>
        <w:rPr>
          <w:lang w:val="sw_KE" w:bidi="sw_KE"/>
        </w:rPr>
      </w:r>
      <w:r>
        <w:rPr>
          <w:lang w:val="sw_KE" w:bidi="sw_KE"/>
        </w:rPr>
        <w:t>Abrahamu alikuwa na mwana; jina lake lilikuwa Isaka. Isaka alikuwa na mwana; jina lake lilikuwa Yakobo. Yakobo alikuwa na mwana; jina lake ni Yuda. Yakobo alikuwa na wana wengine pia. Yuda alikuwa na wana wawili: Perezi na Zerah. Mama yao alikuwa Tamar.</w:t>
      </w:r>
    </w:p>
    <w:p>
      <w:pPr>
        <w:pStyle w:val="ListBullet"/>
        <w:spacing w:line="240" w:lineRule="auto"/>
        <w:ind w:left="720"/>
      </w:pPr>
      <w:r>
        <w:rPr>
          <w:lang w:val="sw_KE" w:bidi="sw_KE"/>
        </w:rPr>
      </w:r>
      <w:r>
        <w:rPr>
          <w:lang w:val="sw_KE" w:bidi="sw_KE"/>
        </w:rPr>
        <w:t xml:space="preserve">Sitisha kitendo. </w:t>
      </w:r>
    </w:p>
    <w:p>
      <w:pPr>
        <w:pStyle w:val="ListBullet"/>
        <w:spacing w:line="240" w:lineRule="auto"/>
        <w:ind w:left="720"/>
      </w:pPr>
      <w:r>
        <w:rPr>
          <w:lang w:val="sw_KE" w:bidi="sw_KE"/>
        </w:rPr>
      </w:r>
      <w:r>
        <w:rPr>
          <w:lang w:val="sw_KE" w:bidi="sw_KE"/>
        </w:rPr>
        <w:t>Waulize watu ambao wanasikiliza Mathayo: "Unahisi vipi wakati unakumbushwa kuhusu hadithi ya Yuda na Tamar?"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Perezi alikuwa na mwana; jina lake lilikuwa Hezroni. Hezroni alikuwa na mwana; jina lake lilikuwa Ram. Ram alikuwa na mwana; jina lake lilikuwa Amminadabu. Amminadabu alikuwa na mwana; jina lake lilikuwa Nahshoni. Nahshoni alikuwa na mwana; jina lake lilikuwa Salmoni. Salmoni alikuwa na mwana; jina lake lilikuwa Boazi. Mama ya Boaz alikuwa Rahabu.</w:t>
      </w:r>
    </w:p>
    <w:p>
      <w:pPr>
        <w:pStyle w:val="ListBullet"/>
        <w:spacing w:line="240" w:lineRule="auto"/>
        <w:ind w:left="720"/>
      </w:pPr>
      <w:r>
        <w:rPr>
          <w:lang w:val="sw_KE" w:bidi="sw_KE"/>
        </w:rPr>
      </w:r>
      <w:r>
        <w:rPr>
          <w:lang w:val="sw_KE" w:bidi="sw_KE"/>
        </w:rPr>
        <w:t xml:space="preserve">Sitisha kitendo. </w:t>
      </w:r>
    </w:p>
    <w:p>
      <w:pPr>
        <w:pStyle w:val="ListBullet"/>
        <w:spacing w:line="240" w:lineRule="auto"/>
        <w:ind w:left="720"/>
      </w:pPr>
      <w:r>
        <w:rPr>
          <w:lang w:val="sw_KE" w:bidi="sw_KE"/>
        </w:rPr>
      </w:r>
      <w:r>
        <w:rPr>
          <w:lang w:val="sw_KE" w:bidi="sw_KE"/>
        </w:rPr>
        <w:t>Waulize watu ambao wanasikiliza Mathayo: "Unahisi vipi wakati unakumbushwa kuhusu hadithi ya Rahabu?"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Boazi alikuwa na mwana; jina lake lilikuwa Obed. Mama ya Obed alikuwa Ruthu.</w:t>
      </w:r>
    </w:p>
    <w:p>
      <w:pPr>
        <w:pStyle w:val="ListBullet"/>
        <w:spacing w:line="240" w:lineRule="auto"/>
        <w:ind w:left="720"/>
      </w:pPr>
      <w:r>
        <w:rPr>
          <w:lang w:val="sw_KE" w:bidi="sw_KE"/>
        </w:rPr>
      </w:r>
      <w:r>
        <w:rPr>
          <w:lang w:val="sw_KE" w:bidi="sw_KE"/>
        </w:rPr>
        <w:t xml:space="preserve">Sitisha kitendo. </w:t>
      </w:r>
    </w:p>
    <w:p>
      <w:pPr>
        <w:pStyle w:val="ListBullet"/>
        <w:spacing w:line="240" w:lineRule="auto"/>
        <w:ind w:left="720"/>
      </w:pPr>
      <w:r>
        <w:rPr>
          <w:lang w:val="sw_KE" w:bidi="sw_KE"/>
        </w:rPr>
      </w:r>
      <w:r>
        <w:rPr>
          <w:lang w:val="sw_KE" w:bidi="sw_KE"/>
        </w:rPr>
        <w:t>Waulize watu ambao wanasikiliza Mathayo: "Unahisi vipi wakati unakumbushwa kuhusu hadithi ya Ruthu?"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Obed alikuwa na mwana; jina lake lilikuwa Yesse. Yesse alikuwa na mwana; jina lake lilikuwa Daudi. Daudi akawa mfalme.</w:t>
      </w:r>
    </w:p>
    <w:p>
      <w:pPr/>
      <w:r>
        <w:rPr>
          <w:lang w:val="sw_KE" w:bidi="sw_KE"/>
        </w:rPr>
      </w:r>
      <w:r>
        <w:rPr>
          <w:lang w:val="sw_KE" w:bidi="sw_KE"/>
        </w:rPr>
        <w:t>Sitisha kitendo. Waulize watu ambao wanasikiliza Mathayo: "Unahisi vipi wakati unakumbushwa kuhusu mfalme Daudi, mfalme mpendwa zaidi wa Israeli?" Unaweza kusikia mambo kama:</w:t>
      </w:r>
    </w:p>
    <w:p>
      <w:pPr/>
      <w:r>
        <w:rPr>
          <w:lang w:val="sw_KE" w:bidi="sw_KE"/>
        </w:rPr>
      </w:r>
      <w:r>
        <w:rPr>
          <w:lang w:val="sw_KE" w:bidi="sw_KE"/>
        </w:rPr>
        <w:t>Sasa endelea na Mathayo kuwaambia watu orodha ya pili. Ikiwa umetumia watu halisi kwa orodha ya kwanza, sasa unaweza kutumia watu sawa kwa orodha ya pili. Wape kila mmoja wao taji au kitu ambacho kinawafanya waweze kuonekana kama mfalme!</w:t>
      </w:r>
    </w:p>
    <w:p>
      <w:pPr/>
      <w:r>
        <w:rPr>
          <w:lang w:val="sw_KE" w:bidi="sw_KE"/>
        </w:rPr>
      </w:r>
      <w:r>
        <w:rPr>
          <w:lang w:val="sw_KE" w:bidi="sw_KE"/>
        </w:rPr>
        <w:t>Anzisha kitendo.</w:t>
      </w:r>
    </w:p>
    <w:p>
      <w:pPr/>
      <w:r>
        <w:rPr>
          <w:lang w:val="sw_KE" w:bidi="sw_KE"/>
        </w:rPr>
      </w:r>
      <w:r>
        <w:rPr>
          <w:lang w:val="sw_KE" w:bidi="sw_KE"/>
        </w:rPr>
        <w:t>Daudi alikuwa na mwana na jina lake lilikuwa Solomoni. Mama ya Solomoni hakuwa mke wa Daudi, lakini mke wa mtu anayeitwa Uriah.</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ambao wanasikiliza Mathayo: "Unahisi vipi wakati unakumbushwa kuhusu hadithi ya Daudi na mke wa Uriah?"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Solomoni alikuwa na mwana; jina lake lilikuwa Rehobeamu. Rehobeamu alikuwa na mwana; jina lake lilikuwa Abijah. Abijah alikuwa na mwana; jina lake lilikuwa Asa. Asa alikuwa na mwana; jina lake lilikuwa Yehoshafati. Yehoshafati alikuwa na mwana; jina lake lilikuwa Yehoramu. Yehoramu alikuwa na mwana; jina lake lilikuwa Uzziah. Uzziah alikuwa na mwana; jina lake lilikuwa Yothamu. Yothamu alikuwa na mwana; jina lake lilikuwa Ahaz. Ahaz alikuwa na mwana; jina lake lilikuwa Hezekia. Hezekia alikuwa na mwana; jina lake lilikuwa Manasseh. Manase alikuwa na mwana; jina lake lilikuwa Amoni. Amoni alikuwa na mwana; jina lake lilikuwa Yosia. Yosia alikuwa na mwana; jina lake lilikuwa Yekonia Alikuwa na wana wengine pia. Wakati huu Waisraeli wengi walipaswa kuondoka nyumba zao na kwenda nchi ya kigeni, nchi ya Babiloni.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ambao wanasikiliza Mathayo: "Unahisi vipi wakati unakumbushwa kuhusu wakati huu wa kutisha zaidi katika historia ya Israeli?"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Yekonia alikuwa na mwana na jina lake lilikuwa Shealtieli. Shealtieli alikuwa na mwana na jina lake alikuwa Zerubbabel. Zerubbabeli alikuwa na mwana na jina lake lilikuwa Abihudi. Abihudi alikuwa na mwana na jina lake lilikuwa Eliakimu. Eliakimu alikuwa na mwana na jina lake lilikuwa Azori. Azori alikuwa na mwana na jina lake lilikuwa Zadoki. Zadoki alikuwa na mwana na jina lake lilikuwa Akimu. Akimu alikuwa na mwana na jina lake lilikuwa Elihudi. Elihudi alikuwa na mwana na jina lake lilikuwa Eleazari. Eleazari alikuwa na mwana na jina lake lilikuwa Matthan. Matthan alikuwa na mwana na jina lake llikuwa Yakobo. Yakobo alikuwa na mwana na jina lake lilikuwa Yosefu. Yosefu alikuwa mume wa Maria. Maria alikuwa mama ya Yesu. Yesu ni Kristo.</w:t>
      </w:r>
    </w:p>
    <w:p>
      <w:pPr/>
      <w:r>
        <w:rPr>
          <w:lang w:val="sw_KE" w:bidi="sw_KE"/>
        </w:rPr>
      </w:r>
      <w:r>
        <w:rPr>
          <w:lang w:val="sw_KE" w:bidi="sw_KE"/>
        </w:rPr>
        <w:t>Igiza Mathayo akitoa hitimisho lake kwa wasikilizaji wake. Anasema: "Kwa hiyo kulikuwa na vizazi 14 kutokana na Abrahamu hadi Daudi. Kulikuwa na vizazi 14 kutoka kwa Daudi hadi wakati watu walilazimika kwenda Babiloni. Na kulikuwa na vizazi 14 kutoka wakati ambao watu walilazimika kwenda Babiloni, hadi kuzaliwa kwa Kristo."</w:t>
      </w:r>
    </w:p>
    <w:p>
      <w:pPr/>
      <w:r>
        <w:rPr>
          <w:lang w:val="sw_KE" w:bidi="sw_KE"/>
        </w:rPr>
      </w:r>
      <w:r>
        <w:rPr>
          <w:lang w:val="sw_KE" w:bidi="sw_KE"/>
        </w:rPr>
        <w:t>Sitisha kitendo. Waulize watu ambao wanasikiliza Mathayo: "Unahisi vipi wakati unasikia kuhusu uzao wa Daudi ambaye alizaliwa wakati wako? Unahisi vipi wakati unasikia kwamba uzao huyu ni Kristo, mfalme ambaye pia ni Mwokozi? Unaweza kusikia mambo kama:</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Hii ni orodha ya mababu wa Yesu Kristo. Katika orodha hii tunapata majina ya washiriki wa familia ya Yesu ambao waliishi kabla yake.</w:t>
      </w:r>
    </w:p>
    <w:p>
      <w:pPr/>
      <w:r>
        <w:rPr>
          <w:lang w:val="sw_KE" w:bidi="sw_KE"/>
        </w:rPr>
      </w:r>
      <w:r>
        <w:rPr>
          <w:lang w:val="sw_KE" w:bidi="sw_KE"/>
        </w:rPr>
        <w:t>Sitisha hapa na mjadili na timu yako ya tafsiri: Je, lugha yako ina maneno maalum kwa orodha ya mababu?</w:t>
      </w:r>
    </w:p>
    <w:p>
      <w:pPr/>
      <w:r>
        <w:rPr>
          <w:lang w:val="sw_KE" w:bidi="sw_KE"/>
        </w:rPr>
      </w:r>
      <w:r>
        <w:rPr>
          <w:lang w:val="sw_KE" w:bidi="sw_KE"/>
        </w:rPr>
        <w:t>Hadithi hii ni orodha ndefu ya majina. Kila wakati kuna baba na mwana, na wakati mwingine mama.</w:t>
      </w:r>
    </w:p>
    <w:p>
      <w:pPr/>
      <w:r>
        <w:rPr>
          <w:lang w:val="sw_KE" w:bidi="sw_KE"/>
        </w:rPr>
      </w:r>
      <w:r>
        <w:rPr>
          <w:lang w:val="sw_KE" w:bidi="sw_KE"/>
        </w:rPr>
        <w:t>Sitisha hapa na mjadili na timu yako: Ni njia gani ya asili zaidi ya kutoa orodha ya majina ya familia katika lugha yako?</w:t>
      </w:r>
    </w:p>
    <w:p>
      <w:pPr/>
      <w:r>
        <w:rPr>
          <w:lang w:val="sw_KE" w:bidi="sw_KE"/>
        </w:rPr>
      </w:r>
      <w:r>
        <w:rPr>
          <w:lang w:val="sw_KE" w:bidi="sw_KE"/>
        </w:rPr>
        <w:t xml:space="preserve">Orodha ya pili inamalizika kwa kutaja wakati wa uhamishoni kwa Babiloni. </w:t>
      </w:r>
      <w:r>
        <w:rPr>
          <w:b/>
          <w:lang w:val="sw_KE" w:bidi="sw_KE"/>
        </w:rPr>
        <w:t>Uhamishoni</w:t>
      </w:r>
      <w:r>
        <w:rPr>
          <w:lang w:val="sw_KE" w:bidi="sw_KE"/>
        </w:rPr>
        <w:t xml:space="preserve"> una maana kwamba Waisraeli wengi walichukuliwa kwa nchi nyingine kwa nguvu. Hawakuruhusiwa tena kuishi katika nchi yao ya asili. Watu wachache tu walibakia nyuma.</w:t>
      </w:r>
    </w:p>
    <w:p>
      <w:pPr/>
      <w:r>
        <w:rPr>
          <w:lang w:val="sw_KE" w:bidi="sw_KE"/>
        </w:rPr>
      </w:r>
      <w:r>
        <w:rPr>
          <w:b/>
          <w:lang w:val="sw_KE" w:bidi="sw_KE"/>
        </w:rPr>
        <w:t>Babiloni</w:t>
      </w:r>
      <w:r>
        <w:rPr>
          <w:lang w:val="sw_KE" w:bidi="sw_KE"/>
        </w:rPr>
        <w:t xml:space="preserve"> ilikuwa jina la nchi ya mashariki kutoka Israeli. Mkoa huu ni katika nchi ambayo leo tunajua kama Iraq. Mungu alitumia watu wa Babiloni ili kuwaadhibu Waisraeli kwa dhambi zao.</w:t>
      </w:r>
    </w:p>
    <w:p>
      <w:pPr/>
      <w:r>
        <w:rPr>
          <w:lang w:val="sw_KE" w:bidi="sw_KE"/>
        </w:rPr>
      </w:r>
      <w:r>
        <w:rPr>
          <w:lang w:val="sw_KE" w:bidi="sw_KE"/>
        </w:rPr>
        <w:t xml:space="preserve">Mathayo anasema kwamba Yesu ni </w:t>
      </w:r>
      <w:r>
        <w:rPr>
          <w:lang w:val="sw_KE" w:bidi="sw_KE"/>
        </w:rPr>
        <w:t>mwana wa Daudi</w:t>
      </w:r>
      <w:r>
        <w:rPr>
          <w:lang w:val="sw_KE" w:bidi="sw_KE"/>
        </w:rPr>
        <w:t>. Daudi alikuwa mfalme wa Israeli ambaye aliishi takriban miaka elfu kabla ya Yesu kuzaliwa. Yesu si mwana wa moja kwa moja wa Daudi, kwa sababu aliishi muda mrefu baadaye. Lakini Yesu anatoka kwa ukoo sawa wa familia. Kwa hiyo Mathayo anamwita mwana wa Daudi. Kwa muda mrefu uliopita Mungu alikuwa amesema kwamba mfalme maalum na Mwokozi ambaye anakuja kuwa uzao wa Daudi. Yesu ni uzao wa Daudi, na yeye ni mfalme maalum na Mwokozi.</w:t>
      </w:r>
    </w:p>
    <w:p>
      <w:pPr/>
      <w:r>
        <w:rPr>
          <w:lang w:val="sw_KE" w:bidi="sw_KE"/>
        </w:rPr>
      </w:r>
      <w:r>
        <w:rPr>
          <w:lang w:val="sw_KE" w:bidi="sw_KE"/>
        </w:rPr>
        <w:t xml:space="preserve">Yesu alikuwa uzao wa Daudi. Daudi alikuwa uzao wa Abrahamu. </w:t>
      </w:r>
      <w:r>
        <w:rPr>
          <w:b/>
          <w:lang w:val="sw_KE" w:bidi="sw_KE"/>
        </w:rPr>
        <w:t>Abarahamu</w:t>
      </w:r>
      <w:r>
        <w:rPr>
          <w:lang w:val="sw_KE" w:bidi="sw_KE"/>
        </w:rPr>
        <w:t xml:space="preserve"> aliishi takriban miaka elfu kabla ya Daudi. Mungu alikuwa amemuahidi Ibrahimu kumpa uzao mwingi. Uzao wa Abrahamu ulikuwa watu maalum wa Mungu. Waliitwa Waisraeli. Abarahamu alikuwa babu ya kwanza ya Waisraeli.</w:t>
      </w:r>
    </w:p>
    <w:p>
      <w:pPr/>
      <w:r>
        <w:rPr>
          <w:lang w:val="sw_KE" w:bidi="sw_KE"/>
        </w:rPr>
      </w:r>
      <w:r>
        <w:rPr>
          <w:lang w:val="sw_KE" w:bidi="sw_KE"/>
        </w:rPr>
        <w:t xml:space="preserve">Daudi hakuwa mwana wa moja kwa moja wa Abrahamu, lakini alikuwa kutoka kwa mstari wa familia ya Abrahamu. </w:t>
      </w:r>
    </w:p>
    <w:p>
      <w:pPr/>
      <w:r>
        <w:rPr>
          <w:lang w:val="sw_KE" w:bidi="sw_KE"/>
        </w:rPr>
      </w:r>
      <w:r>
        <w:rPr>
          <w:lang w:val="sw_KE" w:bidi="sw_KE"/>
        </w:rPr>
        <w:t>Sitisha hapa na mjadili na timu yako ya tafsiri: Katika lugha yako, je, unaweza kumwita Yesu mwana wa Daudi hata ingawa hakuwa mwana wake wa moja kwa moja, na je, unaweza kumwita Daudi mwana wa Abrahamu hata ingawa hakuwa mwana wake wa moja kwa moja? Ikiwa huwezi kufanya hivyo katika lugha yako, ni maneno gani mengine unaweza kutumia?</w:t>
      </w:r>
    </w:p>
    <w:p>
      <w:pPr/>
      <w:r>
        <w:rPr>
          <w:lang w:val="sw_KE" w:bidi="sw_KE"/>
        </w:rPr>
      </w:r>
      <w:r>
        <w:rPr>
          <w:lang w:val="sw_KE" w:bidi="sw_KE"/>
        </w:rPr>
        <w:t xml:space="preserve">Jina Yesu linamaanisha "Mungu anaokoa." </w:t>
      </w:r>
      <w:r>
        <w:rPr>
          <w:b/>
          <w:lang w:val="sw_KE" w:bidi="sw_KE"/>
        </w:rPr>
        <w:t>Kristo</w:t>
      </w:r>
      <w:r>
        <w:rPr>
          <w:lang w:val="sw_KE" w:bidi="sw_KE"/>
        </w:rPr>
        <w:t xml:space="preserve"> ni neno la Kigiriki kwa neno la Kiebrania </w:t>
      </w:r>
      <w:r>
        <w:rPr>
          <w:b/>
          <w:lang w:val="sw_KE" w:bidi="sw_KE"/>
        </w:rPr>
        <w:t>Masihi</w:t>
      </w:r>
      <w:r>
        <w:rPr>
          <w:lang w:val="sw_KE" w:bidi="sw_KE"/>
        </w:rPr>
        <w:t>. Linamaanisha mtu ambaye Mungu amemtia mafuta, au kumteua kwa kazi maalum. Katika Agano la Kale, manabii, makuhani, na wafalme walitiwa mafuta kwa kazi maalum. Yesu ni mambo hayo yote, lakini waandishi wa Agano Jipya huwa na kumwona Yesu kama mfalme aliyechaguliwa na Mungu kwa kazi maalum. Mathayo anamwita Yesu kama Yesu Kristo ili kufanya wazi kwamba Yesu ni Mfalme na Mwokozi.</w:t>
      </w:r>
    </w:p>
    <w:p>
      <w:pPr/>
      <w:r>
        <w:rPr>
          <w:lang w:val="sw_KE" w:bidi="sw_KE"/>
        </w:rPr>
      </w:r>
      <w:r>
        <w:rPr>
          <w:lang w:val="sw_KE" w:bidi="sw_KE"/>
        </w:rPr>
        <w:t>Sitisha hapa na mjadili na timu yako ya tafsiri: Utatumia neno gani kwa Kristo? Je, utasema kitu ambacho kinaonekana kama Kristo, au utasema kitu ambacho kinamaanisha Mwokozi?</w:t>
      </w:r>
    </w:p>
    <w:p>
      <w:pPr/>
      <w:r>
        <w:rPr>
          <w:lang w:val="sw_KE" w:bidi="sw_KE"/>
        </w:rPr>
      </w:r>
      <w:r>
        <w:rPr>
          <w:lang w:val="sw_KE" w:bidi="sw_KE"/>
        </w:rPr>
        <w:t xml:space="preserve">Ikiwa tayari umetafsiri injili nyingine, hakikisha unatumia neno sawa kwa Kristo. Kumbuka kwamba neno </w:t>
      </w:r>
      <w:r>
        <w:rPr>
          <w:lang w:val="sw_KE" w:bidi="sw_KE"/>
        </w:rPr>
        <w:t>Kristo</w:t>
      </w:r>
      <w:r>
        <w:rPr>
          <w:lang w:val="sw_KE" w:bidi="sw_KE"/>
        </w:rPr>
        <w:t xml:space="preserve"> au </w:t>
      </w:r>
      <w:r>
        <w:rPr>
          <w:lang w:val="sw_KE" w:bidi="sw_KE"/>
        </w:rPr>
        <w:t>Masihi</w:t>
      </w:r>
      <w:r>
        <w:rPr>
          <w:lang w:val="sw_KE" w:bidi="sw_KE"/>
        </w:rPr>
        <w:t xml:space="preserve"> linapatikana katika Faharasa Kuu.</w:t>
      </w:r>
    </w:p>
    <w:p>
      <w:pPr/>
      <w:r>
        <w:rPr>
          <w:lang w:val="sw_KE" w:bidi="sw_KE"/>
        </w:rPr>
      </w:r>
      <w:r>
        <w:rPr>
          <w:lang w:val="sw_KE" w:bidi="sw_KE"/>
        </w:rPr>
        <w:t>Hadithi hii ina majina mengi ambayo yanaweza kuwa vigumu kutamka. Je, unaweza kupata njia ambayo inayafanya kuwa rahisi kidogo kutamka? Majina hayapaswi kuwa sawa hasa kama katika Biblia, mradi tu watu wanaweza kutambua kwamba ni sawa.</w:t>
      </w:r>
    </w:p>
    <w:p>
      <w:pPr/>
      <w:r>
        <w:rPr>
          <w:lang w:val="sw_KE" w:bidi="sw_KE"/>
        </w:rPr>
      </w:r>
      <w:r>
        <w:rPr>
          <w:lang w:val="sw_KE" w:bidi="sw_KE"/>
        </w:rPr>
        <w:t>Inaweza kuwa vigumu kukumbuka majina yote katika hadithi hii. Ni njia gani bora ya kuwakumbuka? Je, unaweza kuyageuza kuwa wimbo? Je, unaweza kuimba? Je, itasaidia kupiga makofi au kupiga miguu yako kwa dansi? Je, unaweza kugawanya orodha kati ya watu watatu, na kila mmoja anarekodi moja ya orodha 3?</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1:18–25</w:t>
      </w:r>
      <w:r>
        <w:rPr>
          <w:lang w:val="sw_KE" w:bidi="sw_KE"/>
        </w:rPr>
      </w:r>
    </w:p>
    <w:p>
      <w:pPr>
        <w:pStyle w:val="Heading3"/>
      </w:pPr>
      <w:r>
        <w:rPr>
          <w:lang w:val="sw_KE" w:bidi="sw_KE"/>
        </w:rPr>
        <w:t>Sikiliza na Moyo</w:t>
      </w:r>
    </w:p>
    <w:p>
      <w:pPr/>
      <w:r>
        <w:rPr>
          <w:lang w:val="sw_KE" w:bidi="sw_KE"/>
        </w:rPr>
      </w:r>
      <w:r>
        <w:rPr>
          <w:lang w:val="sw_KE" w:bidi="sw_KE"/>
        </w:rPr>
        <w:t>Sikiliza Mathayo 1:18–25 na uweke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Katika sehemu ya awali tulisikia hadithi kuhusu mababu wa Yesu. Hadithi hii inazungumza kuhusu kuzaliwa kwa Yesu mwenyewe. Mama ya Yesu alikuwa Maria. Maria alikuwa akichumbiana na Yosefu. Walikuwa wanatarajia kuoana, lakini mwanzoni mwa hadithi bado hawakuwa wameoana kuoa, lakini mwanzoni mwa hadithi bado hawajaoa. Walikuwa wamechumbiana. Katika Israeli, kuchumbiana ilikuwa jambo zito. Wakati wa kuchumbiana bwana harusi alilipa bei ya bibi harusi kwa familia ya bibi harusi. Ilikuwa jambo la aibu kuvunja uchumba.</w:t>
      </w:r>
    </w:p>
    <w:p>
      <w:pPr/>
      <w:r>
        <w:rPr>
          <w:lang w:val="sw_KE" w:bidi="sw_KE"/>
        </w:rPr>
      </w:r>
      <w:r>
        <w:rPr>
          <w:lang w:val="sw_KE" w:bidi="sw_KE"/>
        </w:rPr>
        <w:t>Sitisha hapa na mjadili: Ndoa zinamuliwa vipi katika jumuiya yenu? Je, kuna kitu kama uchumba? Je, unaweza kusimulia hadithi kuhusu kupanga ndoa katika jumuiya yako? Ni makubaliano gani ambayo yalifanywa mapema? Ni matarajio gani ambayo familia zinayo kutoka kwa kila upande?</w:t>
      </w:r>
    </w:p>
    <w:p>
      <w:pPr/>
      <w:r>
        <w:rPr>
          <w:lang w:val="sw_KE" w:bidi="sw_KE"/>
        </w:rPr>
      </w:r>
      <w:r>
        <w:rPr>
          <w:lang w:val="sw_KE" w:bidi="sw_KE"/>
        </w:rPr>
        <w:t>Maria alikuwa mjamzito kabla ya kuolewa. Mathayo haelezei mengi kuhusu jinsi Maria alivyokuwa mjamzito. Anasema tu kwamba alikuwa mjamzito na Roho Mtakatifu. Hii haimaanishi kwamba Roho Mtakatifu alikuwa na mahusiano ya ngono naye, jinsi mtu angekuwa na mwanamke. Inamaanisha kwamba nguvu ya Mungu ilisababisha Maria kuwa mjamzito.</w:t>
      </w:r>
    </w:p>
    <w:p>
      <w:pPr/>
      <w:r>
        <w:rPr>
          <w:lang w:val="sw_KE" w:bidi="sw_KE"/>
        </w:rPr>
      </w:r>
      <w:r>
        <w:rPr>
          <w:lang w:val="sw_KE" w:bidi="sw_KE"/>
        </w:rPr>
        <w:t>Mathayo hatuambii jinsi Yosefu alivyogundua. Labda Maria alimwambia.</w:t>
      </w:r>
    </w:p>
    <w:p>
      <w:pPr/>
      <w:r>
        <w:rPr>
          <w:lang w:val="sw_KE" w:bidi="sw_KE"/>
        </w:rPr>
      </w:r>
      <w:r>
        <w:rPr>
          <w:lang w:val="sw_KE" w:bidi="sw_KE"/>
        </w:rPr>
        <w:t>Sitisha hapa na mjadili: Je, unaweza kusimulia hadithi kuhusu msichana aliyekuwa mjamzito kabla ya kuolewa? Ni nini kilichotokea? Washiriki wa familia yake na watu wengine katika jumuiya waliitikia vipi?</w:t>
      </w:r>
    </w:p>
    <w:p>
      <w:pPr/>
      <w:r>
        <w:rPr>
          <w:lang w:val="sw_KE" w:bidi="sw_KE"/>
        </w:rPr>
      </w:r>
      <w:r>
        <w:rPr>
          <w:lang w:val="sw_KE" w:bidi="sw_KE"/>
        </w:rPr>
        <w:t>Yosefu ni mtu mzuri, au mtu mwenye haki. Hii ina maana kwamba anataka kufuata sheria ya Mungu. Lazima Yosefu alidhani kwamba Maria alikuwa na mwanaume mwingine. Hii ingekuwa dhidi ya sheria ya Mungu. Yosefu alikuwa na haki ya kuvunja uchumba wake na Maria kwa sababu hii. Ikiwa angewaambia watu kwa nini alivunja uchumba, Maria angekuwa na aibu sana. Watu wanaweza kumwadhibu Maria kwa kuvunja sheria ya Mungu. Yosefu hataki Maria aaibishwe hadharani. Anafikiri suluhisho linaweza kuwa kuvunja uchumba kwa kimya. Yosefu alikuwa akafikiri kuhusu mambo haya wakati alilala usingizi.</w:t>
      </w:r>
    </w:p>
    <w:p>
      <w:pPr/>
      <w:r>
        <w:rPr>
          <w:lang w:val="sw_KE" w:bidi="sw_KE"/>
        </w:rPr>
      </w:r>
      <w:r>
        <w:rPr>
          <w:lang w:val="sw_KE" w:bidi="sw_KE"/>
        </w:rPr>
        <w:t>Wakati Yosefu anaposinzia anaota ndoto. Katika ndoto anaona malaika. Malaika anamwita Yosefu mwana wa Daudi. Daudi hapa anamaanisha Mfalme Daudi. Mfalme Daudi aliishi kwa muda mrefu uliopita. Yosefu si mwana wa moja kwa moja wa Daudi, lakini yeye ni uzao wa Daudi. Mungu alikuwa amemahidi Daudi kwamba mmoja wa uzao wake angekuwa Masihi, mfalme maalum na Mwokozi. Yosefu hajui hii bado, lakini mwana wa Maria angekuwa Masihi huyu.</w:t>
      </w:r>
    </w:p>
    <w:p>
      <w:pPr/>
      <w:r>
        <w:rPr>
          <w:lang w:val="sw_KE" w:bidi="sw_KE"/>
        </w:rPr>
      </w:r>
      <w:r>
        <w:rPr>
          <w:lang w:val="sw_KE" w:bidi="sw_KE"/>
        </w:rPr>
        <w:t>Malaika anamwambia Yosefu kuendelea na ndoa, kwa sababu Maria ni mjamzito kwa nguvu ya Mungu.</w:t>
      </w:r>
    </w:p>
    <w:p>
      <w:pPr/>
      <w:r>
        <w:rPr>
          <w:lang w:val="sw_KE" w:bidi="sw_KE"/>
        </w:rPr>
      </w:r>
      <w:r>
        <w:rPr>
          <w:lang w:val="sw_KE" w:bidi="sw_KE"/>
        </w:rPr>
        <w:t>Sitisha hapa na mjadili: Watu katika jumuiya yako wanatoa thamani gani kwa ndoto? Je, unaweza kusimulia hadithi ya mtu kufanya kitu kwa sababu ya ndoto?</w:t>
      </w:r>
    </w:p>
    <w:p>
      <w:pPr/>
      <w:r>
        <w:rPr>
          <w:lang w:val="sw_KE" w:bidi="sw_KE"/>
        </w:rPr>
      </w:r>
      <w:r>
        <w:rPr>
          <w:lang w:val="sw_KE" w:bidi="sw_KE"/>
        </w:rPr>
        <w:t>Malaika anasema kwamba Mungu tayari alikuwa amesema muda mrefu uliopita kwamba hii ingetokea. Nabii alikuwa ametoa ujumbe kwa watu wa Israeli kwa niaba ya Mungu. Nabii huyu alisema: "Bikira atakuwa mjamzito na kuwa na mwana, na watamwita Immanueli." Jina Immanueli linamaanisha "Mungu yuko pamoja nasi."</w:t>
      </w:r>
    </w:p>
    <w:p>
      <w:pPr/>
      <w:r>
        <w:rPr>
          <w:lang w:val="sw_KE" w:bidi="sw_KE"/>
        </w:rPr>
      </w:r>
      <w:r>
        <w:rPr>
          <w:lang w:val="sw_KE" w:bidi="sw_KE"/>
        </w:rPr>
        <w:t>Nabii ni mwanaume—au wakati mwingine mwanamke—ambaye anatoa ujumbe kutoka kwa Mungu kwa watu.</w:t>
      </w:r>
    </w:p>
    <w:p>
      <w:pPr/>
      <w:r>
        <w:rPr>
          <w:lang w:val="sw_KE" w:bidi="sw_KE"/>
        </w:rPr>
      </w:r>
      <w:r>
        <w:rPr>
          <w:lang w:val="sw_KE" w:bidi="sw_KE"/>
        </w:rPr>
        <w:t>Malaika hapa anazungumza kuhusu kitu ambacho nabii Isaya alikuwa amesema kwa watu wa Israeli kwa muda mrefu uliopita.</w:t>
      </w:r>
    </w:p>
    <w:p>
      <w:pPr/>
      <w:r>
        <w:rPr>
          <w:lang w:val="sw_KE" w:bidi="sw_KE"/>
        </w:rPr>
      </w:r>
      <w:r>
        <w:rPr>
          <w:lang w:val="sw_KE" w:bidi="sw_KE"/>
        </w:rPr>
        <w:t>Wakati huo, mfalme alikuwa Ahaz. Jina la mfalme huyu ni katika orodha ya pili ya mababu wa Yesu, katika sehemu ya awali. Hii ilikuwa wakati ambapo watu kutoka nchi nyingine walikuwa wakipigana na Waisraeli. Mungu alimwambia Isaya kumwambia mfalme kwamba hakuhitaji kuogopa, kwa sababu Mungu alikuwa anaenda kulinda Israeli. Mungu alimpa mfalme ishara kwamba Mungu alikuwa anaenda kufanya kile alisema. Kupitia Isaya, Mungu alisema: "Mwanamke mdogo atakuwa mjamzito na kuwa na mwana. Mtoto huyo atamuita Immanueli. Na kabla ya mtoto kuwa mtu mzima, adui ambaye aliwashambulia Waisraeli atashindwa.</w:t>
      </w:r>
    </w:p>
    <w:p>
      <w:pPr/>
      <w:r>
        <w:rPr>
          <w:lang w:val="sw_KE" w:bidi="sw_KE"/>
        </w:rPr>
      </w:r>
      <w:r>
        <w:rPr>
          <w:lang w:val="sw_KE" w:bidi="sw_KE"/>
        </w:rPr>
        <w:t>Mwanamke mdogo ambaye akawa mjamzito na mtoto huyu aliishi wakati wa Isaya. Hali yake ilikuwa ya kawaida: Hakuwa na muujiza maalum. Lakini malaika anarudia sehemu ya ahadi sawa sasa kwa Yosefu, lakini anafanya mabadiliko madogo. Badala ya "mwanamke mdogo," anasema "bikira," ambayo ina maana mwanamke ambaye bado hajalala na mwanaume. Anafanya wazi kwamba kile kilichotokea wakati wa Isaya kilikuwa kinarudiwa sasa, lakini kwa njia kubwa zaidi.</w:t>
      </w:r>
    </w:p>
    <w:p>
      <w:pPr/>
      <w:r>
        <w:rPr>
          <w:lang w:val="sw_KE" w:bidi="sw_KE"/>
        </w:rPr>
      </w:r>
      <w:r>
        <w:rPr>
          <w:lang w:val="sw_KE" w:bidi="sw_KE"/>
        </w:rPr>
        <w:t>Malaika anasema kwamba mtoto ataitwa Immanueli. Hii si jina ambalo Yosefu anapaswa kumpa mtoto. Ni cheo ambacho watu watampa mtoto. Jina Immanueli linamaanisha katika lugha ya Kiebrania: "Mungu yuko pamoja nasi." Wakati watu watamwona Yesu, wataona kwamba Mungu yuko pamoja nao.</w:t>
      </w:r>
    </w:p>
    <w:p>
      <w:pPr/>
      <w:r>
        <w:rPr>
          <w:lang w:val="sw_KE" w:bidi="sw_KE"/>
        </w:rPr>
      </w:r>
      <w:r>
        <w:rPr>
          <w:lang w:val="sw_KE" w:bidi="sw_KE"/>
        </w:rPr>
        <w:t>Yosefu anaamka na kufanya kile malaika anamwambia. Anaendelea na ndoa na kumchukua Maria nyumbani kama mke wake. Hata hivyo, Yosefu haulala na Maria. Anasubiri mpaka baada ya mtoto kuzaliwa. Wakati mtoto anazaliwa, Yosefu anampa jina Yesu. Yesu anamaanisha "Mungu anaokoa." Wakati Yosefu anampa mtoto wa Maria jina, anasema rasmi, "Huyu ni mtoto wangu." Anamchukua mtoto kama mtoto wake mwenyewe. Yosefu alikuwa uzao wa Daudi, na kwa kumchukua mtoto wa Maria, mtoto huyu sasa pia ni uzao wa Daudi. Ahadi ya Mungu kwa Daudi kuhusu mfalme maalum na Mwokozi yu karibu kutimizwa!</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3.</w:t>
      </w:r>
    </w:p>
    <w:p>
      <w:pPr/>
      <w:r>
        <w:rPr>
          <w:lang w:val="sw_KE" w:bidi="sw_KE"/>
        </w:rPr>
      </w:r>
      <w:r>
        <w:rPr>
          <w:b/>
          <w:lang w:val="sw_KE" w:bidi="sw_KE"/>
        </w:rPr>
        <w:t>Tukio la kwanza:</w:t>
      </w:r>
      <w:r>
        <w:rPr>
          <w:lang w:val="sw_KE" w:bidi="sw_KE"/>
        </w:rPr>
        <w:t xml:space="preserve"> Yosefu anafikiri kumtaliki Maria.</w:t>
      </w:r>
      <w:r>
        <w:rPr>
          <w:b/>
          <w:lang w:val="sw_KE" w:bidi="sw_KE"/>
        </w:rPr>
        <w:t>Tukio la pili:</w:t>
      </w:r>
      <w:r>
        <w:rPr>
          <w:lang w:val="sw_KE" w:bidi="sw_KE"/>
        </w:rPr>
        <w:t xml:space="preserve"> Yosefu anapokea ndoto.</w:t>
      </w:r>
      <w:r>
        <w:rPr>
          <w:b/>
          <w:lang w:val="sw_KE" w:bidi="sw_KE"/>
        </w:rPr>
        <w:t>Tukio la tatu:</w:t>
      </w:r>
      <w:r>
        <w:rPr>
          <w:lang w:val="sw_KE" w:bidi="sw_KE"/>
        </w:rPr>
        <w:t xml:space="preserve"> Yosefu anamchukua Maria nyumbani kama mke wake.</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Maria</w:t>
      </w:r>
    </w:p>
    <w:p>
      <w:pPr>
        <w:pStyle w:val="ListBullet"/>
        <w:spacing w:line="240" w:lineRule="auto"/>
        <w:ind w:left="720"/>
      </w:pPr>
      <w:r>
        <w:rPr>
          <w:lang w:val="sw_KE" w:bidi="sw_KE"/>
        </w:rPr>
      </w:r>
      <w:r>
        <w:rPr>
          <w:lang w:val="sw_KE" w:bidi="sw_KE"/>
        </w:rPr>
        <w:t>Yusufu</w:t>
      </w:r>
    </w:p>
    <w:p>
      <w:pPr>
        <w:pStyle w:val="ListBullet"/>
        <w:spacing w:line="240" w:lineRule="auto"/>
        <w:ind w:left="720"/>
      </w:pPr>
      <w:r>
        <w:rPr>
          <w:lang w:val="sw_KE" w:bidi="sw_KE"/>
        </w:rPr>
      </w:r>
      <w:r>
        <w:rPr>
          <w:lang w:val="sw_KE" w:bidi="sw_KE"/>
        </w:rPr>
        <w:t>Malaika</w:t>
      </w:r>
    </w:p>
    <w:p>
      <w:pPr>
        <w:pStyle w:val="ListBullet"/>
        <w:spacing w:line="240" w:lineRule="auto"/>
        <w:ind w:left="720"/>
      </w:pPr>
      <w:r>
        <w:rPr>
          <w:lang w:val="sw_KE" w:bidi="sw_KE"/>
        </w:rPr>
      </w:r>
      <w:r>
        <w:rPr>
          <w:lang w:val="sw_KE" w:bidi="sw_KE"/>
        </w:rPr>
        <w:t>Nabii</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Katika tukio la kwanza tunasikia kwamba Maria alikuwa amechumbwa na Yosefu lakini alikuwa mjamzito kabla ya ndoa. Tayari tumesikia majina ya Maria na Yosefu mwishoni mwa orodha ya tatu ya mababu wa Yesu, katika sehemu ya awali. Hatusikii jambo lolote kuhusu Maria na Yosefu katika hatua hii. Mathayo hatuambii zaidi kuhusu wao walikuwa nani, wala waliishi wapi. Kutoka kwa mistari mingine katika injili, baadaye, tunajua kwamba Yosefu alikuwa seremala. Yosefu na Maria walikuwa masikini badala. Yosefu anafikiri kuhusu kuvunja uchumba na Maria kwa kimya, bila kumwaibisha hadharani.</w:t>
      </w:r>
    </w:p>
    <w:p>
      <w:pPr/>
      <w:r>
        <w:rPr>
          <w:lang w:val="sw_KE" w:bidi="sw_KE"/>
        </w:rPr>
      </w:r>
      <w:r>
        <w:rPr>
          <w:lang w:val="sw_KE" w:bidi="sw_KE"/>
        </w:rPr>
        <w:t>Katika tukio la pili Yosefu analala na ana ndoto. Mathayo aliandika kitabu chake kwa Kigiriki. Maandishi ya Kigiriki yanasema, "</w:t>
      </w:r>
      <w:r>
        <w:rPr>
          <w:b/>
          <w:lang w:val="sw_KE" w:bidi="sw_KE"/>
        </w:rPr>
        <w:t>Tazama</w:t>
      </w:r>
      <w:r>
        <w:rPr>
          <w:lang w:val="sw_KE" w:bidi="sw_KE"/>
        </w:rPr>
        <w:t>, malaika wa Bwana alionekana kwa Yosefu katika ndoto." Neno "tazama" linamaanisha kwamba wasikilizaji wanajua kwamba kitu muhimu au cha kushangaza kitatokea.</w:t>
      </w:r>
    </w:p>
    <w:p>
      <w:pPr/>
      <w:r>
        <w:rPr>
          <w:lang w:val="sw_KE" w:bidi="sw_KE"/>
        </w:rPr>
      </w:r>
      <w:r>
        <w:rPr>
          <w:lang w:val="sw_KE" w:bidi="sw_KE"/>
        </w:rPr>
        <w:t>Malaika anamwambia Yosefu kwamba hana budi kuogopa kumchukua Maria kama mke wake. Maria hajafanya makosa; hana haja ya kuadhibiwa. Mimba yake ni maalum. Nguvu ya Mungu ilimfanya awe mjamzito. Mtoto ambaye atazaliwa pia ni maalum. Ataokoa watu wake kutoka kwa adhabu ya dhambi zao. Kuzaliwa kwake kutatimiza ahadi kwamba nabii amefanya muda mrefu uliopita.</w:t>
      </w:r>
    </w:p>
    <w:p>
      <w:pPr/>
      <w:r>
        <w:rPr>
          <w:lang w:val="sw_KE" w:bidi="sw_KE"/>
        </w:rPr>
      </w:r>
      <w:r>
        <w:rPr>
          <w:lang w:val="sw_KE" w:bidi="sw_KE"/>
        </w:rPr>
        <w:t>Katika tukio la tatu Yosefu anaamka. Anafanya kile malaika anasema. Anaendelea na taratibu za ndoa, na anamchukua Maria nyumbani kama mke wake. Lakini hataki kulala na yeye mpaka baada ya mtoto kuzaliwa. Wakati mtoto anazaliwa, anampa jina Yesu.</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3.</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Maria</w:t>
      </w:r>
    </w:p>
    <w:p>
      <w:pPr>
        <w:pStyle w:val="ListBullet"/>
        <w:spacing w:line="240" w:lineRule="auto"/>
        <w:ind w:left="720"/>
      </w:pPr>
      <w:r>
        <w:rPr>
          <w:lang w:val="sw_KE" w:bidi="sw_KE"/>
        </w:rPr>
      </w:r>
      <w:r>
        <w:rPr>
          <w:lang w:val="sw_KE" w:bidi="sw_KE"/>
        </w:rPr>
        <w:t>Yusufu</w:t>
      </w:r>
    </w:p>
    <w:p>
      <w:pPr>
        <w:pStyle w:val="ListBullet"/>
        <w:spacing w:line="240" w:lineRule="auto"/>
        <w:ind w:left="720"/>
      </w:pPr>
      <w:r>
        <w:rPr>
          <w:lang w:val="sw_KE" w:bidi="sw_KE"/>
        </w:rPr>
      </w:r>
      <w:r>
        <w:rPr>
          <w:lang w:val="sw_KE" w:bidi="sw_KE"/>
        </w:rPr>
        <w:t>Malaika</w:t>
      </w:r>
    </w:p>
    <w:p>
      <w:pPr>
        <w:pStyle w:val="ListBullet"/>
        <w:spacing w:line="240" w:lineRule="auto"/>
        <w:ind w:left="720"/>
      </w:pPr>
      <w:r>
        <w:rPr>
          <w:lang w:val="sw_KE" w:bidi="sw_KE"/>
        </w:rPr>
      </w:r>
      <w:r>
        <w:rPr>
          <w:lang w:val="sw_KE" w:bidi="sw_KE"/>
        </w:rPr>
        <w:t>Nabii</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Igiza Yosefu akigundua kwamba Maria ni mjamzito.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Yosefu, "Unahisi vipi?" Unaweza kusikia mambo kama:</w:t>
      </w:r>
    </w:p>
    <w:p>
      <w:pPr/>
      <w:r>
        <w:rPr>
          <w:lang w:val="sw_KE" w:bidi="sw_KE"/>
        </w:rPr>
      </w:r>
      <w:r>
        <w:rPr>
          <w:lang w:val="sw_KE" w:bidi="sw_KE"/>
        </w:rPr>
        <w:t>Igiza Yosefu akidhani kuhusu kile cha kufanya. Ni chaguo zake gani? Ni chaguzi gani tofauti ambazo anaweza kuzingatia?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Yosefu, "Unahisi vipi?" Unaweza kusikia mambo kama:</w:t>
      </w:r>
    </w:p>
    <w:p>
      <w:pPr>
        <w:pStyle w:val="ListBullet"/>
        <w:spacing w:line="240" w:lineRule="auto"/>
        <w:ind w:left="720"/>
      </w:pPr>
      <w:r>
        <w:rPr>
          <w:lang w:val="sw_KE" w:bidi="sw_KE"/>
        </w:rPr>
      </w:r>
      <w:r>
        <w:rPr>
          <w:lang w:val="sw_KE" w:bidi="sw_KE"/>
        </w:rPr>
        <w:t>Muulize mwigizaji anayeigiza Maria, "Unahisi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Igiza malaika akizungumza na Yosefu. Malaika anamwita Yosefu "mwana wa Daudi."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Yosefu, "Unahisi nini wakati malaika anakuita mwana wa Daudi?"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Nyuma ya malaika unaweza kuigiza Isaya akimwambia mfalme Ahaz ahadi ya Mungu.</w:t>
      </w:r>
    </w:p>
    <w:p>
      <w:pPr/>
      <w:r>
        <w:rPr>
          <w:lang w:val="sw_KE" w:bidi="sw_KE"/>
        </w:rPr>
      </w:r>
      <w:r>
        <w:rPr>
          <w:lang w:val="sw_KE" w:bidi="sw_KE"/>
        </w:rPr>
        <w:t>Igiza Yosefu akiamka baada ya ndoto.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Yosefu: "Unahisi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Igiza Yosefu akimchukua Maria nyumbani.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Maria: "Unahisi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Igiza mtoto akizaliwa na kuitwa jina.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Maria na Yosefu: "Unahisi vipi?" Unaweza kusikia mambo kama:</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Katika simulizi hii, Mathayo anasimulia hadithi ya kuzaliwa kwa Yesu Masihi.</w:t>
      </w:r>
    </w:p>
    <w:p>
      <w:pPr/>
      <w:r>
        <w:rPr>
          <w:lang w:val="sw_KE" w:bidi="sw_KE"/>
        </w:rPr>
      </w:r>
      <w:r>
        <w:rPr>
          <w:lang w:val="sw_KE" w:bidi="sw_KE"/>
        </w:rPr>
        <w:t xml:space="preserve">Jina </w:t>
      </w:r>
      <w:r>
        <w:rPr>
          <w:b/>
          <w:lang w:val="sw_KE" w:bidi="sw_KE"/>
        </w:rPr>
        <w:t>Yesu</w:t>
      </w:r>
      <w:r>
        <w:rPr>
          <w:lang w:val="sw_KE" w:bidi="sw_KE"/>
        </w:rPr>
        <w:t xml:space="preserve"> linamaanisha "Mungu anaokoa." </w:t>
      </w:r>
      <w:r>
        <w:rPr>
          <w:b/>
          <w:lang w:val="sw_KE" w:bidi="sw_KE"/>
        </w:rPr>
        <w:t>Masihi</w:t>
      </w:r>
      <w:r>
        <w:rPr>
          <w:lang w:val="sw_KE" w:bidi="sw_KE"/>
        </w:rPr>
        <w:t xml:space="preserve"> ni neno la Kiebrania. Inamaanisha mtu ambaye Mungu amemtia mafuta, au kumteua kwa kazi maalum. Katika Agano la Kale, manabii, makuhani, na wafalme walitiwa mafuta kwa kazi maalum. Yesu ni mambo hayo yote, lakini waandishi wa Agano Jipya huwa na kumwona Yesu kama mfalme aliyechaguliwa na Mungu kwa kazi maalum. Mathayo anamwita Yesu Masihi ili kufanya wazi kwamba yeye ni mfalme na Mwokozi.</w:t>
      </w:r>
    </w:p>
    <w:p>
      <w:pPr/>
      <w:r>
        <w:rPr>
          <w:lang w:val="sw_KE" w:bidi="sw_KE"/>
        </w:rPr>
      </w:r>
      <w:r>
        <w:rPr>
          <w:lang w:val="sw_KE" w:bidi="sw_KE"/>
        </w:rPr>
        <w:t>Utatumia neno gani kwa Masihi? Je, utasema kitu ambacho kinahusiana na Masihi, au utasema kitu ambacho kinamaanisha Mwokozi? Jina Masihi lina maana sawa na Kristo. Masihi ni neno la Kiebrania; Kristo ni neno sawa kwa Kigiriki. Katika sehemu ya awali Mathayo alitumia neno la Kigiriki, Kristo. Jadili na timu yako ya tafsiri kama unataka kuwa na neno tofauti kwa Masihi na Kristo, au kama utatumia neno sawa kila wakati.</w:t>
      </w:r>
    </w:p>
    <w:p>
      <w:pPr/>
      <w:r>
        <w:rPr>
          <w:lang w:val="sw_KE" w:bidi="sw_KE"/>
        </w:rPr>
      </w:r>
      <w:r>
        <w:rPr>
          <w:lang w:val="sw_KE" w:bidi="sw_KE"/>
        </w:rPr>
        <w:t xml:space="preserve">Ikiwa tayari umetafsiri injili nyingine, hakikisha unatumia neno sawa kama ulivyotumia hapo. Neno </w:t>
      </w:r>
      <w:r>
        <w:rPr>
          <w:lang w:val="sw_KE" w:bidi="sw_KE"/>
        </w:rPr>
        <w:t>Kristo</w:t>
      </w:r>
      <w:r>
        <w:rPr>
          <w:lang w:val="sw_KE" w:bidi="sw_KE"/>
        </w:rPr>
        <w:t xml:space="preserve"> au </w:t>
      </w:r>
      <w:r>
        <w:rPr>
          <w:lang w:val="sw_KE" w:bidi="sw_KE"/>
        </w:rPr>
        <w:t>Masihi</w:t>
      </w:r>
      <w:r>
        <w:rPr>
          <w:lang w:val="sw_KE" w:bidi="sw_KE"/>
        </w:rPr>
        <w:t xml:space="preserve"> linapatikana katika Faharasa Kuu.</w:t>
      </w:r>
    </w:p>
    <w:p>
      <w:pPr/>
      <w:r>
        <w:rPr>
          <w:lang w:val="sw_KE" w:bidi="sw_KE"/>
        </w:rPr>
      </w:r>
      <w:r>
        <w:rPr>
          <w:lang w:val="sw_KE" w:bidi="sw_KE"/>
        </w:rPr>
        <w:t xml:space="preserve">Maria alikuwa </w:t>
      </w:r>
      <w:r>
        <w:rPr>
          <w:b/>
          <w:lang w:val="sw_KE" w:bidi="sw_KE"/>
        </w:rPr>
        <w:t>amechumbiana</w:t>
      </w:r>
      <w:r>
        <w:rPr>
          <w:lang w:val="sw_KE" w:bidi="sw_KE"/>
        </w:rPr>
        <w:t xml:space="preserve"> na Yosefu. Katika Israeli, uchumba ulikuwa makubaliano rasmi kati ya familia 2. Ndoa kwa kawaida zilipangwa na wazazi. Wakati wa uchumba, bwana harusi alikubali kulipa kiasi fulani cha pesa kwa familia ya msichana kama zawadi ya ndoa.</w:t>
      </w:r>
    </w:p>
    <w:p>
      <w:pPr/>
      <w:r>
        <w:rPr>
          <w:lang w:val="sw_KE" w:bidi="sw_KE"/>
        </w:rPr>
      </w:r>
      <w:r>
        <w:rPr>
          <w:lang w:val="sw_KE" w:bidi="sw_KE"/>
        </w:rPr>
        <w:t>Kuvunja uchumba kulizingatiwa kama mbaya kama talaka.</w:t>
      </w:r>
    </w:p>
    <w:p>
      <w:pPr/>
      <w:r>
        <w:rPr>
          <w:lang w:val="sw_KE" w:bidi="sw_KE"/>
        </w:rPr>
      </w:r>
      <w:r>
        <w:rPr>
          <w:lang w:val="sw_KE" w:bidi="sw_KE"/>
        </w:rPr>
        <w:t xml:space="preserve">Maria alikuwa mjamzito kwa </w:t>
      </w:r>
      <w:r>
        <w:rPr>
          <w:lang w:val="sw_KE" w:bidi="sw_KE"/>
        </w:rPr>
        <w:t>Roho Mtakatifu</w:t>
      </w:r>
      <w:r>
        <w:rPr>
          <w:lang w:val="sw_KE" w:bidi="sw_KE"/>
        </w:rPr>
        <w:t>.</w:t>
      </w:r>
    </w:p>
    <w:p>
      <w:pPr/>
      <w:r>
        <w:rPr>
          <w:lang w:val="sw_KE" w:bidi="sw_KE"/>
        </w:rPr>
      </w:r>
      <w:r>
        <w:rPr>
          <w:b/>
          <w:lang w:val="sw_KE" w:bidi="sw_KE"/>
        </w:rPr>
        <w:t>Roho Mtakatifu</w:t>
      </w:r>
      <w:r>
        <w:rPr>
          <w:lang w:val="sw_KE" w:bidi="sw_KE"/>
        </w:rPr>
        <w:t xml:space="preserve"> ni nguvu ya Mungu kufanya kazi katika watu, au kupitia watu. Roho ya Mungu inaitwa takatifu kwa sababu ni kamilifu. Maria akawa mjamzito kwa sababu nguvu ya Mungu ilimfanya awe hivyo.</w:t>
      </w:r>
    </w:p>
    <w:p>
      <w:pPr/>
      <w:r>
        <w:rPr>
          <w:lang w:val="sw_KE" w:bidi="sw_KE"/>
        </w:rPr>
      </w:r>
      <w:r>
        <w:rPr>
          <w:lang w:val="sw_KE" w:bidi="sw_KE"/>
        </w:rPr>
        <w:t>Watu wengine ambao watasikia kwamba Maria akawa mjamzito na Roho Mtakatifu wanaweza kuchanganyikiwa na kufikiria kwamba Mungu alikuwa na mahusiano ya ngono na Maria. Watafsiri wengine kwa hiyo wanaweza kutaka kusema hii kama "Maria alikuwa mjamzito kwa nguvu ya Mungu."</w:t>
      </w:r>
    </w:p>
    <w:p>
      <w:pPr/>
      <w:r>
        <w:rPr>
          <w:lang w:val="sw_KE" w:bidi="sw_KE"/>
        </w:rPr>
      </w:r>
      <w:r>
        <w:rPr>
          <w:lang w:val="sw_KE" w:bidi="sw_KE"/>
        </w:rPr>
        <w:t xml:space="preserve">Yosefu alikuwa </w:t>
      </w:r>
      <w:r>
        <w:rPr>
          <w:b/>
          <w:lang w:val="sw_KE" w:bidi="sw_KE"/>
        </w:rPr>
        <w:t>mwenye haki</w:t>
      </w:r>
      <w:r>
        <w:rPr>
          <w:lang w:val="sw_KE" w:bidi="sw_KE"/>
        </w:rPr>
        <w:t xml:space="preserve">, ambayo ina maana kwamba alitaka kufanya kitu sahihi. Alijaribu kufuata sheria ambazo Mungu alitoa kwa watu wake kupitia Mose. Tazama Faharasa Kuu kwa maelezo zaidi kuhusu </w:t>
      </w:r>
      <w:r>
        <w:rPr>
          <w:lang w:val="sw_KE" w:bidi="sw_KE"/>
        </w:rPr>
        <w:t>haki</w:t>
      </w:r>
      <w:r>
        <w:rPr>
          <w:lang w:val="sw_KE" w:bidi="sw_KE"/>
        </w:rPr>
        <w:t>.</w:t>
      </w:r>
    </w:p>
    <w:p>
      <w:pPr/>
      <w:r>
        <w:rPr>
          <w:lang w:val="sw_KE" w:bidi="sw_KE"/>
        </w:rPr>
      </w:r>
      <w:r>
        <w:rPr>
          <w:lang w:val="sw_KE" w:bidi="sw_KE"/>
        </w:rPr>
        <w:t xml:space="preserve">Katika ndoto hii, Yosefu anaona </w:t>
      </w:r>
      <w:r>
        <w:rPr>
          <w:b/>
          <w:lang w:val="sw_KE" w:bidi="sw_KE"/>
        </w:rPr>
        <w:t>malaika</w:t>
      </w:r>
      <w:r>
        <w:rPr>
          <w:lang w:val="sw_KE" w:bidi="sw_KE"/>
        </w:rPr>
        <w:t xml:space="preserve">. Malaika ni mjumbe wa roho kutoka kwa Mungu. Kwa binadamu, malaika anaonekana kama mtu. Mara nyingi wanakuja na ujumbe maalum au kufanya kazi maalum. Ikiwa hakuna neno katika lugha yako linamaanisha "malaika" ambalo asiye muumini angeelewa, unaweza kutafsiri hii kama mjumbe wa/kutoka kwa Mungu, mjumbe wa Mungu, au pengine balozi wa Mungu. Neno </w:t>
      </w:r>
      <w:r>
        <w:rPr>
          <w:lang w:val="sw_KE" w:bidi="sw_KE"/>
        </w:rPr>
        <w:t>malaika</w:t>
      </w:r>
      <w:r>
        <w:rPr>
          <w:lang w:val="sw_KE" w:bidi="sw_KE"/>
        </w:rPr>
        <w:t xml:space="preserve"> linapatikana katika Faharasa Kuu.</w:t>
      </w:r>
    </w:p>
    <w:p>
      <w:pPr/>
      <w:r>
        <w:rPr>
          <w:lang w:val="sw_KE" w:bidi="sw_KE"/>
        </w:rPr>
      </w:r>
      <w:r>
        <w:rPr>
          <w:lang w:val="sw_KE" w:bidi="sw_KE"/>
        </w:rPr>
        <w:t xml:space="preserve">Malaika anasema kwamba Yosefu anapaswa kumwita mtoto </w:t>
      </w:r>
      <w:r>
        <w:rPr>
          <w:b/>
          <w:lang w:val="sw_KE" w:bidi="sw_KE"/>
        </w:rPr>
        <w:t>Yesu</w:t>
      </w:r>
      <w:r>
        <w:rPr>
          <w:lang w:val="sw_KE" w:bidi="sw_KE"/>
        </w:rPr>
        <w:t xml:space="preserve">. Jina Yesu linamaanisha Mungu anaokoa. Yesu ataokoa watu wake kutoka kwa dhambi zao. </w:t>
      </w:r>
      <w:r>
        <w:rPr>
          <w:b/>
          <w:lang w:val="sw_KE" w:bidi="sw_KE"/>
        </w:rPr>
        <w:t>Dhambi</w:t>
      </w:r>
      <w:r>
        <w:rPr>
          <w:lang w:val="sw_KE" w:bidi="sw_KE"/>
        </w:rPr>
        <w:t xml:space="preserve"> inarejelea tendo la uasi kwa Mungu. Hakikisha kwamba neno unalotumia hapa halimaanishi kwamba mtu ameshindwa kufanya tendo la kidini kama sala ya kitamaduni au kufuata sheria fulani za kidini. Neno </w:t>
      </w:r>
      <w:r>
        <w:rPr>
          <w:lang w:val="sw_KE" w:bidi="sw_KE"/>
        </w:rPr>
        <w:t>dhambi</w:t>
      </w:r>
      <w:r>
        <w:rPr>
          <w:lang w:val="sw_KE" w:bidi="sw_KE"/>
        </w:rPr>
        <w:t xml:space="preserve"> linapatikana katika Faharasa Kuu.</w:t>
      </w:r>
    </w:p>
    <w:p>
      <w:pPr/>
      <w:r>
        <w:rPr>
          <w:lang w:val="sw_KE" w:bidi="sw_KE"/>
        </w:rPr>
      </w:r>
      <w:r>
        <w:rPr>
          <w:lang w:val="sw_KE" w:bidi="sw_KE"/>
        </w:rPr>
        <w:t xml:space="preserve">Yesu ataokoa </w:t>
      </w:r>
      <w:r>
        <w:rPr>
          <w:b/>
          <w:lang w:val="sw_KE" w:bidi="sw_KE"/>
        </w:rPr>
        <w:t>watu</w:t>
      </w:r>
      <w:r>
        <w:rPr>
          <w:lang w:val="sw_KE" w:bidi="sw_KE"/>
        </w:rPr>
        <w:t xml:space="preserve"> wake kutoka kwa dhambi zao. Wakati watu wanatenda dhambi wanapaswa kuadhibiwa na wataona aibu. Yesu atawaokoa watu kutoka kwa adhabu hii na aibu.</w:t>
      </w:r>
    </w:p>
    <w:p>
      <w:pPr/>
      <w:r>
        <w:rPr>
          <w:lang w:val="sw_KE" w:bidi="sw_KE"/>
        </w:rPr>
      </w:r>
      <w:r>
        <w:rPr>
          <w:lang w:val="sw_KE" w:bidi="sw_KE"/>
        </w:rPr>
        <w:t>Yesu ataokoa "</w:t>
      </w:r>
      <w:r>
        <w:rPr>
          <w:b/>
          <w:lang w:val="sw_KE" w:bidi="sw_KE"/>
        </w:rPr>
        <w:t>watu</w:t>
      </w:r>
      <w:r>
        <w:rPr>
          <w:lang w:val="sw_KE" w:bidi="sw_KE"/>
        </w:rPr>
        <w:t xml:space="preserve"> wake" kutoka kwa dhambi zao. "Watu wake" hapa inamaanisha Waisraeli. Baadaye, mtu yeyote ambaye atamwamini Yesu atakuwa mtu wake. Kuwa mwangalifu usiseme tu "watu." Unaweza kusema "watu wake mwenyewe."</w:t>
      </w:r>
    </w:p>
    <w:p>
      <w:pPr/>
      <w:r>
        <w:rPr>
          <w:lang w:val="sw_KE" w:bidi="sw_KE"/>
        </w:rPr>
      </w:r>
      <w:r>
        <w:rPr>
          <w:lang w:val="sw_KE" w:bidi="sw_KE"/>
        </w:rPr>
        <w:t>Baadhi ya njia za kusema sentensi inaweza kuwa:</w:t>
      </w:r>
    </w:p>
    <w:p>
      <w:pPr>
        <w:pStyle w:val="ListBullet"/>
        <w:spacing w:line="240" w:lineRule="auto"/>
        <w:ind w:left="720"/>
      </w:pPr>
      <w:r>
        <w:rPr>
          <w:lang w:val="sw_KE" w:bidi="sw_KE"/>
        </w:rPr>
      </w:r>
      <w:r>
        <w:rPr>
          <w:lang w:val="sw_KE" w:bidi="sw_KE"/>
        </w:rPr>
        <w:t>Yesu atawaokoa watu wake mwenyewe kutoka kwa matokeo ya makosa yao.</w:t>
      </w:r>
    </w:p>
    <w:p>
      <w:pPr>
        <w:pStyle w:val="ListBullet"/>
        <w:spacing w:line="240" w:lineRule="auto"/>
        <w:ind w:left="720"/>
      </w:pPr>
      <w:r>
        <w:rPr>
          <w:lang w:val="sw_KE" w:bidi="sw_KE"/>
        </w:rPr>
      </w:r>
      <w:r>
        <w:rPr>
          <w:lang w:val="sw_KE" w:bidi="sw_KE"/>
        </w:rPr>
        <w:t>Yesu atawaokoa watu wake kutokana na adhabu ya dhambi zao.</w:t>
      </w:r>
    </w:p>
    <w:p>
      <w:pPr>
        <w:pStyle w:val="ListBullet"/>
        <w:spacing w:line="240" w:lineRule="auto"/>
        <w:ind w:left="720"/>
      </w:pPr>
      <w:r>
        <w:rPr>
          <w:lang w:val="sw_KE" w:bidi="sw_KE"/>
        </w:rPr>
      </w:r>
      <w:r>
        <w:rPr>
          <w:lang w:val="sw_KE" w:bidi="sw_KE"/>
        </w:rPr>
        <w:t>Yesu atachukua aibu ya watu wake ambayo inasababishwa na uasi wao kwa Mungu.</w:t>
      </w:r>
    </w:p>
    <w:p>
      <w:pPr/>
      <w:r>
        <w:rPr>
          <w:lang w:val="sw_KE" w:bidi="sw_KE"/>
        </w:rPr>
      </w:r>
      <w:r>
        <w:rPr>
          <w:lang w:val="sw_KE" w:bidi="sw_KE"/>
        </w:rPr>
        <w:t xml:space="preserve">Malaika anazungumza kuhusu ahadi ambayo Bwana alitoa kupitia nabii. </w:t>
      </w:r>
      <w:r>
        <w:rPr>
          <w:b/>
          <w:lang w:val="sw_KE" w:bidi="sw_KE"/>
        </w:rPr>
        <w:t>Bwana</w:t>
      </w:r>
      <w:r>
        <w:rPr>
          <w:lang w:val="sw_KE" w:bidi="sw_KE"/>
        </w:rPr>
        <w:t xml:space="preserve"> anarejelea Mungu. Inamaanisha bwana. Wayahudi walitumia hii kama neno la heshima ili kuzungumza kuhusu Mungu. Neno </w:t>
      </w:r>
      <w:r>
        <w:rPr>
          <w:lang w:val="sw_KE" w:bidi="sw_KE"/>
        </w:rPr>
        <w:t>Bwana</w:t>
      </w:r>
      <w:r>
        <w:rPr>
          <w:lang w:val="sw_KE" w:bidi="sw_KE"/>
        </w:rPr>
        <w:t xml:space="preserve"> linapatikana katika Faharasa Kuu.</w:t>
      </w:r>
    </w:p>
    <w:p>
      <w:pPr/>
      <w:r>
        <w:rPr>
          <w:lang w:val="sw_KE" w:bidi="sw_KE"/>
        </w:rPr>
      </w:r>
      <w:r>
        <w:rPr>
          <w:b/>
          <w:lang w:val="sw_KE" w:bidi="sw_KE"/>
        </w:rPr>
        <w:t>Nabii</w:t>
      </w:r>
      <w:r>
        <w:rPr>
          <w:lang w:val="sw_KE" w:bidi="sw_KE"/>
        </w:rPr>
        <w:t xml:space="preserve"> ni mtu ambaye anatoa ujumbe kutoka kwa Mungu kwa watu. Nabii ni tofauti na malaika. Malaika ni kiumbe cha roho, lakini nabii ni binadamu.</w:t>
      </w:r>
    </w:p>
    <w:p>
      <w:pPr/>
      <w:r>
        <w:rPr>
          <w:lang w:val="sw_KE" w:bidi="sw_KE"/>
        </w:rPr>
      </w:r>
      <w:r>
        <w:rPr>
          <w:lang w:val="sw_KE" w:bidi="sw_KE"/>
        </w:rPr>
        <w:t>Baadhi ya lugha zinatumia neno ambalo linamaanisha mtu ambaye anasema kile kitatokea katika siku zijazo. Nabii wakati mwingine anasema kile kitatokea katika siku zijazo, lakini hii si jambo kuu. Nabii mara nyingi anawaambia watu kwamba wanahitaji kutubu na kuwaonya kwa adhabu ya Mungu.</w:t>
      </w:r>
    </w:p>
    <w:p>
      <w:pPr/>
      <w:r>
        <w:rPr>
          <w:lang w:val="sw_KE" w:bidi="sw_KE"/>
        </w:rPr>
      </w:r>
      <w:r>
        <w:rPr>
          <w:lang w:val="sw_KE" w:bidi="sw_KE"/>
        </w:rPr>
        <w:t xml:space="preserve">Jadili ni maneno gani utatumia kwa malaika na kwa </w:t>
      </w:r>
      <w:r>
        <w:rPr>
          <w:lang w:val="sw_KE" w:bidi="sw_KE"/>
        </w:rPr>
        <w:t>nabii</w:t>
      </w:r>
      <w:r>
        <w:rPr>
          <w:lang w:val="sw_KE" w:bidi="sw_KE"/>
        </w:rPr>
        <w:t>. Tazama Faharasa Kuu kwa maelezo zaidi kuhusu maneno haya.</w:t>
      </w:r>
    </w:p>
    <w:p>
      <w:pPr/>
      <w:r>
        <w:rPr>
          <w:lang w:val="sw_KE" w:bidi="sw_KE"/>
        </w:rPr>
      </w:r>
      <w:r>
        <w:rPr>
          <w:lang w:val="sw_KE" w:bidi="sw_KE"/>
        </w:rPr>
        <w:t xml:space="preserve">Malaika anazungumza kuhusu </w:t>
      </w:r>
      <w:r>
        <w:rPr>
          <w:b/>
          <w:lang w:val="sw_KE" w:bidi="sw_KE"/>
        </w:rPr>
        <w:t>nabii</w:t>
      </w:r>
      <w:r>
        <w:rPr>
          <w:lang w:val="sw_KE" w:bidi="sw_KE"/>
        </w:rPr>
        <w:t>. Hasemi ni ipi hiyo. Yosefu pengine atajua kwamba anazungumza kuhusu nabii anayeitwa Isaya, ambaye alikuwa anajulikana sana kwamba watu mara nyingi wangemwita tu "nabii."</w:t>
      </w:r>
    </w:p>
    <w:p>
      <w:pPr/>
      <w:r>
        <w:rPr>
          <w:lang w:val="sw_KE" w:bidi="sw_KE"/>
        </w:rPr>
      </w:r>
      <w:r>
        <w:rPr>
          <w:lang w:val="sw_KE" w:bidi="sw_KE"/>
        </w:rPr>
        <w:t xml:space="preserve">Malaika anasema kwamba kuzaliwa kwa Yesu </w:t>
      </w:r>
      <w:r>
        <w:rPr>
          <w:b/>
          <w:lang w:val="sw_KE" w:bidi="sw_KE"/>
        </w:rPr>
        <w:t>kutatimiza</w:t>
      </w:r>
      <w:r>
        <w:rPr>
          <w:lang w:val="sw_KE" w:bidi="sw_KE"/>
        </w:rPr>
        <w:t xml:space="preserve"> kile nabii alisema. Wakati Yesu atazaliwa, jambo ambalo nabii alisema lingetokea litakuwa limetokea.</w:t>
      </w:r>
    </w:p>
    <w:p>
      <w:pPr/>
      <w:r>
        <w:rPr>
          <w:lang w:val="sw_KE" w:bidi="sw_KE"/>
        </w:rPr>
      </w:r>
      <w:r>
        <w:rPr>
          <w:lang w:val="sw_KE" w:bidi="sw_KE"/>
        </w:rPr>
        <w:t xml:space="preserve">Neno </w:t>
      </w:r>
      <w:r>
        <w:rPr>
          <w:b/>
          <w:lang w:val="sw_KE" w:bidi="sw_KE"/>
        </w:rPr>
        <w:t>bikira</w:t>
      </w:r>
      <w:r>
        <w:rPr>
          <w:lang w:val="sw_KE" w:bidi="sw_KE"/>
        </w:rPr>
        <w:t xml:space="preserve"> linamaanisha msichana ambaye bado hakuwa na mahusiano ya ngono na mtu.</w:t>
      </w:r>
    </w:p>
    <w:p>
      <w:pPr/>
      <w:r>
        <w:rPr>
          <w:lang w:val="sw_KE" w:bidi="sw_KE"/>
        </w:rPr>
      </w:r>
      <w:r>
        <w:rPr>
          <w:b/>
          <w:lang w:val="sw_KE" w:bidi="sw_KE"/>
        </w:rPr>
        <w:t>Immanueli</w:t>
      </w:r>
      <w:r>
        <w:rPr>
          <w:lang w:val="sw_KE" w:bidi="sw_KE"/>
        </w:rPr>
        <w:t xml:space="preserve"> ni neno la Kiebrania na ina maana "Mungu yuko pamoja nasi." Malaika anasema kwamba watu watamwita Yesu jina hilo. Haitakuwa jina la Yesu, lakini itakuwa cheo.</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2:1–12</w:t>
      </w:r>
      <w:r>
        <w:rPr>
          <w:lang w:val="sw_KE" w:bidi="sw_KE"/>
        </w:rPr>
      </w:r>
    </w:p>
    <w:p>
      <w:pPr>
        <w:pStyle w:val="Heading3"/>
      </w:pPr>
      <w:r>
        <w:rPr>
          <w:lang w:val="sw_KE" w:bidi="sw_KE"/>
        </w:rPr>
        <w:t>Sikiliza na Moyo</w:t>
      </w:r>
    </w:p>
    <w:p>
      <w:pPr/>
      <w:r>
        <w:rPr>
          <w:lang w:val="sw_KE" w:bidi="sw_KE"/>
        </w:rPr>
      </w:r>
      <w:r>
        <w:rPr>
          <w:lang w:val="sw_KE" w:bidi="sw_KE"/>
        </w:rPr>
        <w:t>Sikiliza Mathayo 2:1–12 na utie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Sehemu ya awali ilimalizika kwa kusema kwamba Yesu alizaliwa. Sasa tunapata maelezo zaidi: Mathayo anatuambia kwamba Yesu alizaliwa katika Bethlehemu, mji mdogo katika mkoa wa Yudea. Bethlehemu ulikuwa mji ambapo mfalme Daudi alitoka.</w:t>
      </w:r>
    </w:p>
    <w:p>
      <w:pPr/>
      <w:r>
        <w:rPr>
          <w:lang w:val="sw_KE" w:bidi="sw_KE"/>
        </w:rPr>
      </w:r>
      <w:r>
        <w:rPr>
          <w:lang w:val="sw_KE" w:bidi="sw_KE"/>
        </w:rPr>
        <w:t>Mathayo anatuambia kwamba baada ya Yesu kuzaliwa, baadhi ya wanajimu, au baadhi ya tafsiri zinasema wanaume wenye hekima—kutoka nchi ya mashariki ya Yudea walikuja Yerusalemu. Yerusalemu ulikuwa mji muhimu zaidi kwa Wayahudi.</w:t>
      </w:r>
    </w:p>
    <w:p>
      <w:pPr/>
      <w:r>
        <w:rPr>
          <w:lang w:val="sw_KE" w:bidi="sw_KE"/>
        </w:rPr>
      </w:r>
      <w:r>
        <w:rPr>
          <w:lang w:val="sw_KE" w:bidi="sw_KE"/>
        </w:rPr>
        <w:t>Wanajimu walikuwa watu ambao walikuwa wakisoma nyota na kujaribu kutabiri kile ambacho kingetokea katika dunia kulingana na nyota. Waliona kitu maalum katika anga na kwa namna fulani kwa sababu ya hii walijua kwamba mfalme maalum alizaliwa kati ya Wayahudi. Walidhani mfalme huyu alikuwa maalum sana, kwamba walitaka kwenda kwake na kumheshimu.</w:t>
      </w:r>
    </w:p>
    <w:p>
      <w:pPr/>
      <w:r>
        <w:rPr>
          <w:lang w:val="sw_KE" w:bidi="sw_KE"/>
        </w:rPr>
      </w:r>
      <w:r>
        <w:rPr>
          <w:lang w:val="sw_KE" w:bidi="sw_KE"/>
        </w:rPr>
        <w:t>Sitisha hapa na mjadili: Katika jumuiya yako, je, kuna watu ambao wanajifunza nyota, sayari, na mambo mengine angani, na kutumia hii ili kufanya utabiri? Je, unaweza kusimulia hadithi kuhusu mtu ambaye anafanya hivyo? Je, unaweza kusimulia hadithi kuhusu mtu ambaye alifanya kitu kwa sababu ya kitu walichoona angani?</w:t>
      </w:r>
    </w:p>
    <w:p>
      <w:pPr/>
      <w:r>
        <w:rPr>
          <w:lang w:val="sw_KE" w:bidi="sw_KE"/>
        </w:rPr>
      </w:r>
      <w:r>
        <w:rPr>
          <w:lang w:val="sw_KE" w:bidi="sw_KE"/>
        </w:rPr>
        <w:t>Hatujui ni nchi gani wanaotafuta Wanajimu walitoka, lakini pengine ilikuwa mbali sana. Inaweza kuwa nchi ya Uajemi, ambayo sasa inaitwa Iran.</w:t>
      </w:r>
    </w:p>
    <w:p>
      <w:pPr/>
      <w:r>
        <w:rPr>
          <w:lang w:val="sw_KE" w:bidi="sw_KE"/>
        </w:rPr>
      </w:r>
      <w:r>
        <w:rPr>
          <w:lang w:val="sw_KE" w:bidi="sw_KE"/>
        </w:rPr>
        <w:t>Wakati walikuja katika Yudea, kwanza walikwenda Yerusalemu. Kwa sababu Yerusalemu ilikuwa mji mkuu, hii ilikuwa mahali pazuri pa kuanza utafutaji wao. Waliuliza, "Yuko wapi mtu ambaye alizaliwa mfalme wa Wayahudi?" Hii ina maana walikuwa wakimtafuta mtoto mpya ambaye pia alikuwa mfalme, au mtoto ambaye angekuwa mfalme wakati anakua.</w:t>
      </w:r>
    </w:p>
    <w:p>
      <w:pPr/>
      <w:r>
        <w:rPr>
          <w:lang w:val="sw_KE" w:bidi="sw_KE"/>
        </w:rPr>
      </w:r>
      <w:r>
        <w:rPr>
          <w:lang w:val="sw_KE" w:bidi="sw_KE"/>
        </w:rPr>
        <w:t>Lakini watu katika Yerusalemu hawakujua chochote kuhusu kuzaliwa kwa mfalme mpya!</w:t>
      </w:r>
    </w:p>
    <w:p>
      <w:pPr/>
      <w:r>
        <w:rPr>
          <w:lang w:val="sw_KE" w:bidi="sw_KE"/>
        </w:rPr>
      </w:r>
      <w:r>
        <w:rPr>
          <w:lang w:val="sw_KE" w:bidi="sw_KE"/>
        </w:rPr>
        <w:t>Sasa, unahitaji kuelewa kidogo kuhusu hali ya kisiasa wakati huu. Tangu wakati wa uhamishoni ambao tulisikia kuhusu mwanzo wa kitabu cha Mathayo—wakati mbaya zaidi katika historia ya Israeli—Israeli hawakuwa nchi huru tena. Mataifa mengine kadhaa yalikuwa yametawala juu yao, moja baada ya nyingine. Wakati huo uzao wa Abrahamu ulianza kuitwa kwa jina la Wayahudi, badala ya Waisraeli.</w:t>
      </w:r>
    </w:p>
    <w:p>
      <w:pPr/>
      <w:r>
        <w:rPr>
          <w:lang w:val="sw_KE" w:bidi="sw_KE"/>
        </w:rPr>
      </w:r>
      <w:r>
        <w:rPr>
          <w:lang w:val="sw_KE" w:bidi="sw_KE"/>
        </w:rPr>
        <w:t>Wakati wa kuzaliwa kwa Yesu, kile ambacho kilikuwa taifa la Israeli kilikuwa sehemu ya himaya ya Kirumi. Himaya ni kikundi cha nchi ambazo zinatawaliwa na mtu sawa. Bosi wa himaya aliitwa mfalme mkuu. Himaya ya Kirumi ilikuwa kubwa sana, na mfalme mkuu alikuwa na nguvu nyingi. Mfalme mkuu aliishi katika mji unaoitwa Roma, ambayo ni katika nchi ambayo sasa tunajua kama Italia.</w:t>
      </w:r>
    </w:p>
    <w:p>
      <w:pPr/>
      <w:r>
        <w:rPr>
          <w:lang w:val="sw_KE" w:bidi="sw_KE"/>
        </w:rPr>
      </w:r>
      <w:r>
        <w:rPr>
          <w:lang w:val="sw_KE" w:bidi="sw_KE"/>
        </w:rPr>
        <w:t>Kile ambacho kilikuwa taifa la Israeli sasa kiligawanywa katika sehemu kadhaa zinazoitwa mikoa. Yudea ilikuwa moja ya mikoa hii. Mfalme mkuu wa Kirumi alikuwa amemfanya mtu anayeitwa Herode kuwa mfalme juu ya mkoa wa Yudea.</w:t>
      </w:r>
    </w:p>
    <w:p>
      <w:pPr/>
      <w:r>
        <w:rPr>
          <w:lang w:val="sw_KE" w:bidi="sw_KE"/>
        </w:rPr>
      </w:r>
      <w:r>
        <w:rPr>
          <w:lang w:val="sw_KE" w:bidi="sw_KE"/>
        </w:rPr>
        <w:t>Herode hakuwa uzao wa Abrahamu, lakini wazazi wake walifuata dini ya Wayahudi. Herode anajiita Myahudi lakini baadhi ya watu hawakufikiri alikuwa Myahudi halisi. Herode akawa mfalme baada ya kupigana na watu wengine ambao walikuwa watawala. Daima alikuwa na hofu kwamba watu wengine wanaweza kuchukua ufalme wake, na kwa hiyo tayari alikuwa amewaua baadhi ya watu, hata watu ndani ya familia yake mwenyewe.</w:t>
      </w:r>
    </w:p>
    <w:p>
      <w:pPr/>
      <w:r>
        <w:rPr>
          <w:lang w:val="sw_KE" w:bidi="sw_KE"/>
        </w:rPr>
      </w:r>
      <w:r>
        <w:rPr>
          <w:lang w:val="sw_KE" w:bidi="sw_KE"/>
        </w:rPr>
        <w:t>Sitisha hapa na uonyeshe watu baadhi ya ramani.</w:t>
      </w:r>
    </w:p>
    <w:p>
      <w:pPr/>
      <w:r>
        <w:rPr>
          <w:lang w:val="sw_KE" w:bidi="sw_KE"/>
        </w:rPr>
      </w:r>
      <w:r>
        <w:rPr>
          <w:lang w:val="sw_KE" w:bidi="sw_KE"/>
        </w:rPr>
        <w:t>Kwa hivyo, Mfalme Herode anatawala Wayahudi katika Yudea, na kisha anasikia kwamba baadhi ya watu kutoka nchi nyingine wamekuja Yerusalemu na wanauliza ambapo mfalme wa Wayahudi anazaliwa. Mfalme Herode hapendi habari hiyo! Mfalme Herode anafikiri yeye mwenyewe ni mfalme wa Wayahudi.</w:t>
      </w:r>
    </w:p>
    <w:p>
      <w:pPr/>
      <w:r>
        <w:rPr>
          <w:lang w:val="sw_KE" w:bidi="sw_KE"/>
        </w:rPr>
      </w:r>
      <w:r>
        <w:rPr>
          <w:lang w:val="sw_KE" w:bidi="sw_KE"/>
        </w:rPr>
        <w:t>Wakati Mfalme Herode anasikia habari hii, anawaita pamoja watu maalum. Mfalme Herode anajua kwamba Wayahudi waliamini kwamba Mungu alikuwa ameahidi kwamba siku moja Masihi angekuja, mfalme maalum na Mwokozi. Sasa Wanajimu wanasema kwamba mfalme wa Wayahudi anazaliwa. Pengine mfalme huyu ni Masihi!</w:t>
      </w:r>
    </w:p>
    <w:p>
      <w:pPr/>
      <w:r>
        <w:rPr>
          <w:lang w:val="sw_KE" w:bidi="sw_KE"/>
        </w:rPr>
      </w:r>
      <w:r>
        <w:rPr>
          <w:lang w:val="sw_KE" w:bidi="sw_KE"/>
        </w:rPr>
        <w:t>Wanajimu hawajui hasa ambapo mtoto anazaliwa. Mfalme Herode anawaita pamoja baadhi ya watu kutoka kati ya Wayahudi ambao wanajua ahadi za Mungu vizuri sana. Watu hawa ni makuhani wakuu na walimu wa sheria. Baadaye tutazungumza zaidi kuhusu kile maneno haya yanamaanisha hasa. Anauliza kama wanajua ambapo Masihi angezaliwa. Makuhani wakuu na walimu wa sheria wanamwambia mfalme Herode kwamba Mungu alikuwa amesema kwamba Masihi atazaliwa katika Bethlehemu, katika Yuda. Yuda ni jina la zamani la Yudea. Takriban miaka 700 iliyopita, Mungu alikuwa ametoa ujumbe kwa Waisraeli kupitia nabii anayeitwa Mika. Katika ujumbe, Mungu alizungumza na kijiji cha Bethlehemu, kana kwamba kijiji kilikuwa mtu. Mungu alisema, "Wewe, Bethlehemu katika Yuda, ni mahali muhimu sana! Kwa sababu katika Bethlehemu mtu atazaliwa ambaye atakuwa mtawala, na atakuwa mchungaji wa watu wangu Israeli."</w:t>
      </w:r>
    </w:p>
    <w:p>
      <w:pPr/>
      <w:r>
        <w:rPr>
          <w:lang w:val="sw_KE" w:bidi="sw_KE"/>
        </w:rPr>
      </w:r>
      <w:r>
        <w:rPr>
          <w:lang w:val="sw_KE" w:bidi="sw_KE"/>
        </w:rPr>
        <w:t>Mchungaji yuko hapa neno lingine kwa mfalme. Mchungaji anawatunza kondoo au mbuzi au wanyama wengine. Kwa njia sawa, mfalme anawatunza watu. Mfalme ambaye anatawala kama mchungaji ni mfalme wa fadhili na anayejali.</w:t>
      </w:r>
    </w:p>
    <w:p>
      <w:pPr/>
      <w:r>
        <w:rPr>
          <w:lang w:val="sw_KE" w:bidi="sw_KE"/>
        </w:rPr>
      </w:r>
      <w:r>
        <w:rPr>
          <w:lang w:val="sw_KE" w:bidi="sw_KE"/>
        </w:rPr>
        <w:t>Waisraeli waliamini kwamba ujumbe huu kutoka kwa Mungu ulikuwa unazungumza kuhusu Masihi. Na kwa hivyo, makuhani wakuu na walimu wa sheria wanamwambia mfalme Herode kwamba Masihi angezaliwa katika Bethlehemu.</w:t>
      </w:r>
    </w:p>
    <w:p>
      <w:pPr/>
      <w:r>
        <w:rPr>
          <w:lang w:val="sw_KE" w:bidi="sw_KE"/>
        </w:rPr>
      </w:r>
      <w:r>
        <w:rPr>
          <w:lang w:val="sw_KE" w:bidi="sw_KE"/>
        </w:rPr>
        <w:t>Kisha, mfalme Herode anawaita Wanajimukwa jumba lake la kifalme. Anafanya hii kwa siri; hataki watu wengine kujua. Anawauliza maswali kwa sababu anataka kujua wakati kwanza waliona nyota maalum. Anafikiri mtoto anaweza kuwa alizaliwa siku ambayo Wanajimukwanza waliona nyota. Ikiwa Mfalme Herode anajua wakati Wanajimu waliona nyota, basi angejua mtoto angekuwa na umri gani sasa. Wanajimu wanamwambia kile anataka kujua.</w:t>
      </w:r>
    </w:p>
    <w:p>
      <w:pPr/>
      <w:r>
        <w:rPr>
          <w:lang w:val="sw_KE" w:bidi="sw_KE"/>
        </w:rPr>
      </w:r>
      <w:r>
        <w:rPr>
          <w:lang w:val="sw_KE" w:bidi="sw_KE"/>
        </w:rPr>
        <w:t>Mfalme Herode anawaambia wanajimu kwenda Bethlehemu ili kumtafuta mtoto. Anawaambia kupata mtoto na kisha kurudi kwake na kumwambia ambapo mtoto yuko. Mfalme Herode anasema kwamba pia anataka kwenda kwa mtoto na kumwabudu Lakini Mfalme Herode anasema uongo. Anataka kumuua mtoto. Mfalme Herode hataki Masihi kuzaliwa, na hataki mfalme wa Wayahudi. Mfalme Herode anataka kubaki mfalme wa Wayahudi mwenyewe.</w:t>
      </w:r>
    </w:p>
    <w:p>
      <w:pPr/>
      <w:r>
        <w:rPr>
          <w:lang w:val="sw_KE" w:bidi="sw_KE"/>
        </w:rPr>
      </w:r>
      <w:r>
        <w:rPr>
          <w:lang w:val="sw_KE" w:bidi="sw_KE"/>
        </w:rPr>
        <w:t>Wanajimu wanamwacha mfalme na kwenda Bethlehemu. Bethlehemu hakuwa mbali sana na Yerusalemu, tu takriban kilomita 10. Wanapokuwa njiani kwao, ghafla wanaona tena nyota maalum katika anga. Hii inawafanya wawe na furaha sana. Kwa namna fulani nyota inawaelekeza kwa nyumba ambapo mtoto Yesu yuko. Wanampata mtoto Yesu na mama yake, Maria. Wanapiga magoti mbele ya mtoto—hii ni ishara ya heshima kubwa. Kwa kufanya hivyo wanamwabudu Yesu. Wanajimu wanatoa zawadi ya gharama kubwa na ya thamani kwa mtoto Yesu: dhahabu, ubani, na muri. Dhahabu ni chuma cha gharama kubwa; uvumba na muri kila mmoja hutengenezwa kutoka kwa sabuni ya miti na zinatumiwa kutengeneza manukato, uvumba, au dawa. Hizi zote zilikuwa zawadi sahihi za kumpa mfalme. Kwa zawadi yao na kwa heshima yao wanasema kwa mtoto Yesu, "Tunaamini utakuwa mfalme mkubwa!"</w:t>
      </w:r>
    </w:p>
    <w:p>
      <w:pPr/>
      <w:r>
        <w:rPr>
          <w:lang w:val="sw_KE" w:bidi="sw_KE"/>
        </w:rPr>
      </w:r>
      <w:r>
        <w:rPr>
          <w:lang w:val="sw_KE" w:bidi="sw_KE"/>
        </w:rPr>
        <w:t xml:space="preserve">Sitisha hapa na uonyeshe picha za </w:t>
      </w:r>
      <w:r>
        <w:rPr>
          <w:lang w:val="sw_KE" w:bidi="sw_KE"/>
        </w:rPr>
        <w:t>dhahabu</w:t>
      </w:r>
      <w:r>
        <w:rPr>
          <w:lang w:val="sw_KE" w:bidi="sw_KE"/>
        </w:rPr>
        <w:t xml:space="preserve">, </w:t>
      </w:r>
      <w:r>
        <w:rPr>
          <w:lang w:val="sw_KE" w:bidi="sw_KE"/>
        </w:rPr>
        <w:t>uvumba</w:t>
      </w:r>
      <w:r>
        <w:rPr>
          <w:lang w:val="sw_KE" w:bidi="sw_KE"/>
        </w:rPr>
        <w:t xml:space="preserve">, na </w:t>
      </w:r>
      <w:r>
        <w:rPr>
          <w:lang w:val="sw_KE" w:bidi="sw_KE"/>
        </w:rPr>
        <w:t>muri</w:t>
      </w:r>
      <w:r>
        <w:rPr>
          <w:lang w:val="sw_KE" w:bidi="sw_KE"/>
        </w:rPr>
        <w:t>. Kisha mjadili: Watu wako wangezingatia nini zawadi bora kwa mtu muhimu? Watu wako wanaonyesha vipi heshima na kuheshimu mtu muhimu? Ungeishi vipi mbele ya kiongozi muhimu? Ungefanya nini ili kumsalimu kiongozi muhimu? Nafasi sahihi ya mwili unapomsalimu mfalme ni ipi</w:t>
      </w:r>
    </w:p>
    <w:p>
      <w:pPr/>
      <w:r>
        <w:rPr>
          <w:lang w:val="sw_KE" w:bidi="sw_KE"/>
        </w:rPr>
      </w:r>
      <w:r>
        <w:rPr>
          <w:lang w:val="sw_KE" w:bidi="sw_KE"/>
        </w:rPr>
        <w:t>Baada ya Wanajimuwalipokutana na mtoto Yesu, walikuwa na ndoto. Mungu anawapa ndoto hii. Kutoka kwa ndoto wanaelewa kwamba mfalme Herode anataka kumdhuru mtoto. Kwa hivyo, hawarudi kwa mfalme Herode katika Yerusalemu. Wanarudi nchi yao wenyewe kupitia njia nyingine.</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5.</w:t>
      </w:r>
    </w:p>
    <w:p>
      <w:pPr/>
      <w:r>
        <w:rPr>
          <w:lang w:val="sw_KE" w:bidi="sw_KE"/>
        </w:rPr>
      </w:r>
      <w:r>
        <w:rPr>
          <w:b/>
          <w:lang w:val="sw_KE" w:bidi="sw_KE"/>
        </w:rPr>
        <w:t>Tukio la kwanza:</w:t>
      </w:r>
      <w:r>
        <w:rPr>
          <w:lang w:val="sw_KE" w:bidi="sw_KE"/>
        </w:rPr>
        <w:t xml:space="preserve"> Wanajimuwanawasili katika Yerusalemu.</w:t>
      </w:r>
    </w:p>
    <w:p>
      <w:pPr/>
      <w:r>
        <w:rPr>
          <w:lang w:val="sw_KE" w:bidi="sw_KE"/>
        </w:rPr>
      </w:r>
      <w:r>
        <w:rPr>
          <w:b/>
          <w:lang w:val="sw_KE" w:bidi="sw_KE"/>
        </w:rPr>
        <w:t>Tukio la pili:</w:t>
      </w:r>
      <w:r>
        <w:rPr>
          <w:lang w:val="sw_KE" w:bidi="sw_KE"/>
        </w:rPr>
        <w:t xml:space="preserve"> Mfalme Herode anauliza makuhani ambapo Masihi angezaliwa.</w:t>
      </w:r>
    </w:p>
    <w:p>
      <w:pPr/>
      <w:r>
        <w:rPr>
          <w:lang w:val="sw_KE" w:bidi="sw_KE"/>
        </w:rPr>
      </w:r>
      <w:r>
        <w:rPr>
          <w:b/>
          <w:lang w:val="sw_KE" w:bidi="sw_KE"/>
        </w:rPr>
        <w:t>Tukio la tatu:</w:t>
      </w:r>
      <w:r>
        <w:rPr>
          <w:lang w:val="sw_KE" w:bidi="sw_KE"/>
        </w:rPr>
        <w:t xml:space="preserve"> Mfalme Herode anakutana na wachunguzi wa nyota.</w:t>
      </w:r>
    </w:p>
    <w:p>
      <w:pPr/>
      <w:r>
        <w:rPr>
          <w:lang w:val="sw_KE" w:bidi="sw_KE"/>
        </w:rPr>
      </w:r>
      <w:r>
        <w:rPr>
          <w:b/>
          <w:lang w:val="sw_KE" w:bidi="sw_KE"/>
        </w:rPr>
        <w:t>Tukio la nne</w:t>
      </w:r>
      <w:r>
        <w:rPr>
          <w:lang w:val="sw_KE" w:bidi="sw_KE"/>
        </w:rPr>
        <w:t xml:space="preserve"> Wanajimuwanakutana na Yesu.</w:t>
      </w:r>
    </w:p>
    <w:p>
      <w:pPr/>
      <w:r>
        <w:rPr>
          <w:lang w:val="sw_KE" w:bidi="sw_KE"/>
        </w:rPr>
      </w:r>
      <w:r>
        <w:rPr>
          <w:b/>
          <w:lang w:val="sw_KE" w:bidi="sw_KE"/>
        </w:rPr>
        <w:t>Tukio la tano:</w:t>
      </w:r>
      <w:r>
        <w:rPr>
          <w:lang w:val="sw_KE" w:bidi="sw_KE"/>
        </w:rPr>
        <w:t xml:space="preserve"> Wanajimuwanarudi nyumbani.</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Mtoto Yesu</w:t>
      </w:r>
    </w:p>
    <w:p>
      <w:pPr>
        <w:pStyle w:val="ListBullet"/>
        <w:spacing w:line="240" w:lineRule="auto"/>
        <w:ind w:left="720"/>
      </w:pPr>
      <w:r>
        <w:rPr>
          <w:lang w:val="sw_KE" w:bidi="sw_KE"/>
        </w:rPr>
      </w:r>
      <w:r>
        <w:rPr>
          <w:lang w:val="sw_KE" w:bidi="sw_KE"/>
        </w:rPr>
        <w:t>Wachunguzi wa nyota</w:t>
      </w:r>
    </w:p>
    <w:p>
      <w:pPr>
        <w:pStyle w:val="ListBullet"/>
        <w:spacing w:line="240" w:lineRule="auto"/>
        <w:ind w:left="720"/>
      </w:pPr>
      <w:r>
        <w:rPr>
          <w:lang w:val="sw_KE" w:bidi="sw_KE"/>
        </w:rPr>
      </w:r>
      <w:r>
        <w:rPr>
          <w:lang w:val="sw_KE" w:bidi="sw_KE"/>
        </w:rPr>
        <w:t>Mfalme Herode</w:t>
      </w:r>
    </w:p>
    <w:p>
      <w:pPr>
        <w:pStyle w:val="ListBullet"/>
        <w:spacing w:line="240" w:lineRule="auto"/>
        <w:ind w:left="720"/>
      </w:pPr>
      <w:r>
        <w:rPr>
          <w:lang w:val="sw_KE" w:bidi="sw_KE"/>
        </w:rPr>
      </w:r>
      <w:r>
        <w:rPr>
          <w:lang w:val="sw_KE" w:bidi="sw_KE"/>
        </w:rPr>
        <w:t>Watu wa Yerusalemu</w:t>
      </w:r>
    </w:p>
    <w:p>
      <w:pPr>
        <w:pStyle w:val="ListBullet"/>
        <w:spacing w:line="240" w:lineRule="auto"/>
        <w:ind w:left="720"/>
      </w:pPr>
      <w:r>
        <w:rPr>
          <w:lang w:val="sw_KE" w:bidi="sw_KE"/>
        </w:rPr>
      </w:r>
      <w:r>
        <w:rPr>
          <w:lang w:val="sw_KE" w:bidi="sw_KE"/>
        </w:rPr>
        <w:t>Makuhani wakuu na walimu wa sheria</w:t>
      </w:r>
    </w:p>
    <w:p>
      <w:pPr>
        <w:pStyle w:val="ListBullet"/>
        <w:spacing w:line="240" w:lineRule="auto"/>
        <w:ind w:left="720"/>
      </w:pPr>
      <w:r>
        <w:rPr>
          <w:lang w:val="sw_KE" w:bidi="sw_KE"/>
        </w:rPr>
      </w:r>
      <w:r>
        <w:rPr>
          <w:lang w:val="sw_KE" w:bidi="sw_KE"/>
        </w:rPr>
        <w:t>Nabii</w:t>
      </w:r>
    </w:p>
    <w:p>
      <w:pPr>
        <w:pStyle w:val="ListBullet"/>
        <w:spacing w:line="240" w:lineRule="auto"/>
        <w:ind w:left="720"/>
      </w:pPr>
      <w:r>
        <w:rPr>
          <w:lang w:val="sw_KE" w:bidi="sw_KE"/>
        </w:rPr>
      </w:r>
      <w:r>
        <w:rPr>
          <w:lang w:val="sw_KE" w:bidi="sw_KE"/>
        </w:rPr>
        <w:t>Mama wa Yesu, Maria</w:t>
      </w:r>
    </w:p>
    <w:p>
      <w:pPr>
        <w:pStyle w:val="ListBullet"/>
        <w:spacing w:line="240" w:lineRule="auto"/>
        <w:ind w:left="720"/>
      </w:pPr>
      <w:r>
        <w:rPr>
          <w:lang w:val="sw_KE" w:bidi="sw_KE"/>
        </w:rPr>
      </w:r>
      <w:r>
        <w:rPr>
          <w:lang w:val="sw_KE" w:bidi="sw_KE"/>
        </w:rPr>
        <w:t>Na pengine Yosefu, hata ingawa Mathayo haitoi jina lake</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Katika tukio la kwanza tunasikia kwamba Yesu alizaliwa katika Bethlehemu katika Yudea. Tunasikia pia kwamba Herode, ambaye anateuliwa na Mfalme wa Kirumi, ni mfalme juu ya Yudea. Kisha tunasikia kwamba baadhi ya Wanajimukutoka nchi ya mashariki wamekuja Yerusalemu, mji mkuu wa Yudea.</w:t>
      </w:r>
    </w:p>
    <w:p>
      <w:pPr/>
      <w:r>
        <w:rPr>
          <w:lang w:val="sw_KE" w:bidi="sw_KE"/>
        </w:rPr>
      </w:r>
      <w:r>
        <w:rPr>
          <w:lang w:val="sw_KE" w:bidi="sw_KE"/>
        </w:rPr>
        <w:t>Sitisha hapa na uangalie tena kwenye ramani.</w:t>
      </w:r>
    </w:p>
    <w:p>
      <w:pPr/>
      <w:r>
        <w:rPr>
          <w:lang w:val="sw_KE" w:bidi="sw_KE"/>
        </w:rPr>
      </w:r>
      <w:r>
        <w:rPr>
          <w:lang w:val="sw_KE" w:bidi="sw_KE"/>
        </w:rPr>
        <w:t>Fikiria kuhusu muda. Wanajimuwanaweza kuwa walisafiri angalau kilomita 1,000 walipofika Yerusalemu. Safari ingechukua wiki kadhaa, au pengine hata miezi.</w:t>
      </w:r>
    </w:p>
    <w:p>
      <w:pPr/>
      <w:r>
        <w:rPr>
          <w:lang w:val="sw_KE" w:bidi="sw_KE"/>
        </w:rPr>
      </w:r>
      <w:r>
        <w:rPr>
          <w:lang w:val="sw_KE" w:bidi="sw_KE"/>
        </w:rPr>
        <w:t>Hawawezi kuondoka moja kwa moja baada ya kuona nyota. Kuanza safari ya muda mrefu kama hiyo kungehitaji maandalizi na mipango. Hii ina maana kwamba wakati wanafika Yerusalemu, Yesu ana angalau miezi michache.</w:t>
      </w:r>
    </w:p>
    <w:p>
      <w:pPr/>
      <w:r>
        <w:rPr>
          <w:lang w:val="sw_KE" w:bidi="sw_KE"/>
        </w:rPr>
      </w:r>
      <w:r>
        <w:rPr>
          <w:lang w:val="sw_KE" w:bidi="sw_KE"/>
        </w:rPr>
        <w:t>Kwa hivyo, Yesu alizaliwa katika Bethlehemu. Karibu wakati huo huo, Wanajimukatika nchi ya mbali sana wanaona nyota maalum. Wanaamua kwenda na kumtafuta mfalme wa Wayahudi. Kwa wakati ambao Yesu ana angalau umri wa miezi michache, Wanajimuwanawasili katika Yerusalemu.</w:t>
      </w:r>
    </w:p>
    <w:p>
      <w:pPr/>
      <w:r>
        <w:rPr>
          <w:lang w:val="sw_KE" w:bidi="sw_KE"/>
        </w:rPr>
      </w:r>
      <w:r>
        <w:rPr>
          <w:lang w:val="sw_KE" w:bidi="sw_KE"/>
        </w:rPr>
        <w:t>Fikiria Wanajimuwakiwasili katika Yerusalemu, mji mkuu wa Yudea. Walionekana tofauti kuliko watu katika Yudea. Walivaa mavazi tofauti. Wao walikuwa wageni. Walizungumza lugha tofauti. Hatujui ni wangapi kati yao walikuja. Pengine walikuwa na ngamia na watumishi. Pengine walikuwa kikundi kikubwa sana.</w:t>
      </w:r>
    </w:p>
    <w:p>
      <w:pPr/>
      <w:r>
        <w:rPr>
          <w:lang w:val="sw_KE" w:bidi="sw_KE"/>
        </w:rPr>
      </w:r>
      <w:r>
        <w:rPr>
          <w:lang w:val="sw_KE" w:bidi="sw_KE"/>
        </w:rPr>
        <w:t>Wanajimuwanauliza watu katika Yerusalemu ambapo mfalme wa Wayahudi alizaliwa. Fikiria jinsi walivyoweza kushangaa kwamba watu katika Yerusalemu hawakujua chochote kuhusu kuzaliwa kwa mfalme !</w:t>
      </w:r>
    </w:p>
    <w:p>
      <w:pPr/>
      <w:r>
        <w:rPr>
          <w:lang w:val="sw_KE" w:bidi="sw_KE"/>
        </w:rPr>
      </w:r>
      <w:r>
        <w:rPr>
          <w:lang w:val="sw_KE" w:bidi="sw_KE"/>
        </w:rPr>
        <w:t xml:space="preserve">Mfalme Herode anasikia kuhusu watu hawa. Ana wasiwasi. Hii ina maana anakasirika </w:t>
      </w:r>
      <w:r>
        <w:rPr>
          <w:b/>
          <w:lang w:val="sw_KE" w:bidi="sw_KE"/>
        </w:rPr>
        <w:t>sana</w:t>
      </w:r>
      <w:r>
        <w:rPr>
          <w:lang w:val="sw_KE" w:bidi="sw_KE"/>
        </w:rPr>
        <w:t>! Yerusalemu yote ina taabu, ikimaanisha kwamba watu wengi katika Yerusalemu pia wana wasiwasi. Pengine wanachanganyikiwa kuhusu kile Wanajimuhawa wanaweza kuwa wakizungumza kuhusu. Lakini watu katika Yerusalemu wanaweza kuwa na wasiwasi haswa kwa sababu walijua kwamba Mfalme Herode hakuwa mtu mzuri. Wakati wowote Mfalme Herode alikasirika, angeweza kusababisha taabu kwa Wayahudi.</w:t>
      </w:r>
    </w:p>
    <w:p>
      <w:pPr/>
      <w:r>
        <w:rPr>
          <w:lang w:val="sw_KE" w:bidi="sw_KE"/>
        </w:rPr>
      </w:r>
      <w:r>
        <w:rPr>
          <w:lang w:val="sw_KE" w:bidi="sw_KE"/>
        </w:rPr>
        <w:t>Mfalme Herode anawaita pamoja makuhani wakuu na walimu wa sheria. Makuhani walikuwa watu ambao walifanya kazi katika hekalu la Mungu. Walimu wa sheria walikuwa watu ambao walikuwa wakisoma vitabu na sheria ya Mungu. Watu hawa walijua kuhusu ahadi ambazo Mungu alikuwa amefanya kwa Wayahudi. Waliweza kumwambia Mfalme Herode kwamba Mungu alikuwa amesema kwamba Masihi atazaliwa katika Bethlehemu.</w:t>
      </w:r>
    </w:p>
    <w:p>
      <w:pPr/>
      <w:r>
        <w:rPr>
          <w:lang w:val="sw_KE" w:bidi="sw_KE"/>
        </w:rPr>
      </w:r>
      <w:r>
        <w:rPr>
          <w:lang w:val="sw_KE" w:bidi="sw_KE"/>
        </w:rPr>
        <w:t>Mfalme Herode anawaita Wanajimukwake kwa siri, pengine usiku, kwa sababu itakuwa vigumu kwa wageni kuja kwenye jumba la kifalme bila kutambulika kama ilikuwa wakati wa mchana. Wanajimuwanaweza kuwa walishangaa kwamba mfalme alitaka kukutana nao kwa siri. Unafikiri mkutano wa siri ungekuwa vipi? Je, unaweza kufikiria pengine jumba la giza, na mtumishi anayeongoza Wanajimuna mshumaa katika chumba cha mfalme? Watu wanong'oneza? Mwanga wa mishumaa unaonyesha nyuso za watu? Kwa nini unafikiri kwamba mfalme alitaka mkutano kuwa kwa siri?</w:t>
      </w:r>
    </w:p>
    <w:p>
      <w:pPr/>
      <w:r>
        <w:rPr>
          <w:lang w:val="sw_KE" w:bidi="sw_KE"/>
        </w:rPr>
      </w:r>
      <w:r>
        <w:rPr>
          <w:lang w:val="sw_KE" w:bidi="sw_KE"/>
        </w:rPr>
        <w:t>Mfalme anataka kujua wakati Wanajimuwalikuwa wameona kwanza nyota. Anajifanya kwamba pia anataka kumwabudu mtoto. Anawaambia Wanajimukurudi kwake baada ya kumpata mtoto. Wanajimuwanamsikiliza, lakini Mathayo hatuambii kama waliahidi kufanya kile alichosema. Pengine tayari walikuwa na tuhuma kuhusu nia ya mfalme Herode?</w:t>
      </w:r>
    </w:p>
    <w:p>
      <w:pPr/>
      <w:r>
        <w:rPr>
          <w:lang w:val="sw_KE" w:bidi="sw_KE"/>
        </w:rPr>
      </w:r>
      <w:r>
        <w:rPr>
          <w:lang w:val="sw_KE" w:bidi="sw_KE"/>
        </w:rPr>
        <w:t>Wanajimuwanamwacha mfalme Herode na, pengine siku iliyofuata, wanaanza kusafiri kwenda Bethlehemu. Wao wanaweza kuwa wameshangaa kidogo. Walijua kwamba mfalme muhimu sana wa Wayahudi alikuwa amezaliwa. Walikuja kutoka nchi ya mbali sana ili kumwabudu mfalme huyu. Lakini watu katika Yerusalemu hawakuonekana kujali kuhusu mfalme huyu! Hakuna mtu alikwenda pamoja nao ili kumtafuta mfalme huyu katika Bethlehemu.</w:t>
      </w:r>
    </w:p>
    <w:p>
      <w:pPr/>
      <w:r>
        <w:rPr>
          <w:lang w:val="sw_KE" w:bidi="sw_KE"/>
        </w:rPr>
      </w:r>
      <w:r>
        <w:rPr>
          <w:lang w:val="sw_KE" w:bidi="sw_KE"/>
        </w:rPr>
        <w:t>Kisha, ghafla, wanaona nyota maalum tena! Ukweli kwamba wanaona nyota ina maana kwamba ni lazima iwe jioni, au usiku.</w:t>
      </w:r>
    </w:p>
    <w:p>
      <w:pPr/>
      <w:r>
        <w:rPr>
          <w:lang w:val="sw_KE" w:bidi="sw_KE"/>
        </w:rPr>
      </w:r>
      <w:r>
        <w:rPr>
          <w:lang w:val="sw_KE" w:bidi="sw_KE"/>
        </w:rPr>
        <w:t>Maandishi ya awali yanasema: "Tazama, waliona nyota!" Hii ina maana ilikuwa ghafla na isiyotarajiwa. Kuona nyota tena inawafanya wafurahi kupita kiasi. Pengine walikuwa wamehisi kukata tamaa kwa sababu ya mapokezi baridi katika Yerusalemu, lakini sasa wanafurahi na kutiwa moyo.</w:t>
      </w:r>
    </w:p>
    <w:p>
      <w:pPr/>
      <w:r>
        <w:rPr>
          <w:lang w:val="sw_KE" w:bidi="sw_KE"/>
        </w:rPr>
      </w:r>
      <w:r>
        <w:rPr>
          <w:lang w:val="sw_KE" w:bidi="sw_KE"/>
        </w:rPr>
        <w:t xml:space="preserve">Mathayo anasema sehemu hii kidogo bila mpangilio: anasema, "Nyota inakuja tena; nyota inawaongoza katika Bethlehemu na kusimama juu ya nyumba; na kisha Wanajimuwanafurahi kupita kiasi." Inaweza kuwa rahisi kusema kwamba nyota inakuja tena, </w:t>
      </w:r>
      <w:r>
        <w:rPr>
          <w:b/>
          <w:lang w:val="sw_KE" w:bidi="sw_KE"/>
        </w:rPr>
        <w:t>kisha</w:t>
      </w:r>
      <w:r>
        <w:rPr>
          <w:lang w:val="sw_KE" w:bidi="sw_KE"/>
        </w:rPr>
        <w:t xml:space="preserve"> kwamba Wanajimuwanafurahi kupita kiasi wakati wanapoona hii, na kisha kwamba</w:t>
      </w:r>
      <w:r>
        <w:rPr>
          <w:b/>
          <w:lang w:val="sw_KE" w:bidi="sw_KE"/>
        </w:rPr>
        <w:t xml:space="preserve"> nyot</w:t>
      </w:r>
      <w:r>
        <w:rPr>
          <w:lang w:val="sw_KE" w:bidi="sw_KE"/>
        </w:rPr>
        <w:t>a inawaongoza kwa nyumba katika Bethlehemu ambapo Yesu yuko.</w:t>
      </w:r>
    </w:p>
    <w:p>
      <w:pPr/>
      <w:r>
        <w:rPr>
          <w:lang w:val="sw_KE" w:bidi="sw_KE"/>
        </w:rPr>
      </w:r>
      <w:r>
        <w:rPr>
          <w:lang w:val="sw_KE" w:bidi="sw_KE"/>
        </w:rPr>
        <w:t>Wanafuata nyota na kupata nyumba ambapo mtoto Yesu aliishi. Katika nyumba kuna Maria na mtoto Yesu. Mathayo hataja Yosefu. Labda Yosefu alikuwa ametoka kwenda kufanya jambo fulani, au alikuwa akifanya kazi, au labda alikuwa hapo lakini Mathayo hakusema.</w:t>
      </w:r>
    </w:p>
    <w:p>
      <w:pPr/>
      <w:r>
        <w:rPr>
          <w:lang w:val="sw_KE" w:bidi="sw_KE"/>
        </w:rPr>
      </w:r>
      <w:r>
        <w:rPr>
          <w:lang w:val="sw_KE" w:bidi="sw_KE"/>
        </w:rPr>
        <w:t>Bethlehemu ulikuwa mji mdogo, na nyumba ambayo Maria na Yosefu waliishi pamoja na Yesu bila shaka ilikuwa nyumba ya kawaida Je, unaweza kufikiria tofauti kati ya jumba la kifalme la Herode katika Yerusalemu na nyumba ndogo ambapo Yesu aliishi?</w:t>
      </w:r>
    </w:p>
    <w:p>
      <w:pPr/>
      <w:r>
        <w:rPr>
          <w:lang w:val="sw_KE" w:bidi="sw_KE"/>
        </w:rPr>
      </w:r>
      <w:r>
        <w:rPr>
          <w:lang w:val="sw_KE" w:bidi="sw_KE"/>
        </w:rPr>
        <w:t>Wanajimuwanatoa zawadi ya gharama kubwa kwa mtoto Yesu: dhahabu, ubani, na muri. Ingeweza kunukia harufu nzuri sana. Harufu ingejaza nyumba.</w:t>
      </w:r>
    </w:p>
    <w:p>
      <w:pPr/>
      <w:r>
        <w:rPr>
          <w:lang w:val="sw_KE" w:bidi="sw_KE"/>
        </w:rPr>
      </w:r>
      <w:r>
        <w:rPr>
          <w:lang w:val="sw_KE" w:bidi="sw_KE"/>
        </w:rPr>
        <w:t>Je, unaweza kufikiria mshangao kwenye nyuso za Maria na Yosefu wakati wageni hawa na zawadi zao walikuja kwenye nyumba yao? Wanajimupengine waliwaambia kila kitu ambacho kilitokea, na Maria na Yosefu wanaweza kuwa wamewaambia Wanajimukila kitu ambacho kilitokea kwao! Hata ingawa Wanajimuhawakuwa Wayahudi na walikuja kutoka nchi ya mbali sana, walielewa jinsi kuzaliwa kwa Yesu kulikuwa muhimu sana</w:t>
      </w:r>
    </w:p>
    <w:p>
      <w:pPr/>
      <w:r>
        <w:rPr>
          <w:lang w:val="sw_KE" w:bidi="sw_KE"/>
        </w:rPr>
      </w:r>
      <w:r>
        <w:rPr>
          <w:lang w:val="sw_KE" w:bidi="sw_KE"/>
        </w:rPr>
        <w:t>Mmoja wa wachunguzi wa nyota—au pengine hata wote!—kisha ana ndoto maalum. Kutoka kwa ndoto wanaelewa kwamba Mfalme Herode amedanganya na anataka kumdhuru Yesu. Inawezekana hawashangazwi na hii; wanaweza tayari kuwa na tuhuma kuhusu Mfalme Herode! Na kwa hivyo, hawarudi Yerusalemu, lakini wanarudi nchi yao wenyewe kwa njia nyingine.</w:t>
      </w:r>
    </w:p>
    <w:p>
      <w:pPr/>
      <w:r>
        <w:rPr>
          <w:lang w:val="sw_KE" w:bidi="sw_KE"/>
        </w:rPr>
      </w:r>
      <w:r>
        <w:rPr>
          <w:lang w:val="sw_KE" w:bidi="sw_KE"/>
        </w:rPr>
        <w:t>Je, unaweza kufikiria Maria na Yosefu pengine wakipiga punje kwao kutoka mlango wa nyumba yao, na Yesu mdogo kwenye mkono wao?</w:t>
      </w:r>
    </w:p>
    <w:p>
      <w:pPr/>
      <w:r>
        <w:rPr>
          <w:lang w:val="sw_KE" w:bidi="sw_KE"/>
        </w:rPr>
      </w:r>
      <w:r>
        <w:rPr>
          <w:lang w:val="sw_KE" w:bidi="sw_KE"/>
        </w:rPr>
        <w:t>Unafikiri majirani wanaweza kuwa wakifikiria nini kuhusu wageni hawa wa ajabu?</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5.</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Mtoto Yesu</w:t>
      </w:r>
    </w:p>
    <w:p>
      <w:pPr>
        <w:pStyle w:val="ListBullet"/>
        <w:spacing w:line="240" w:lineRule="auto"/>
        <w:ind w:left="720"/>
      </w:pPr>
      <w:r>
        <w:rPr>
          <w:lang w:val="sw_KE" w:bidi="sw_KE"/>
        </w:rPr>
      </w:r>
      <w:r>
        <w:rPr>
          <w:lang w:val="sw_KE" w:bidi="sw_KE"/>
        </w:rPr>
        <w:t>Wachunguzi wa nyota</w:t>
      </w:r>
    </w:p>
    <w:p>
      <w:pPr>
        <w:pStyle w:val="ListBullet"/>
        <w:spacing w:line="240" w:lineRule="auto"/>
        <w:ind w:left="720"/>
      </w:pPr>
      <w:r>
        <w:rPr>
          <w:lang w:val="sw_KE" w:bidi="sw_KE"/>
        </w:rPr>
      </w:r>
      <w:r>
        <w:rPr>
          <w:lang w:val="sw_KE" w:bidi="sw_KE"/>
        </w:rPr>
        <w:t>Mfalme Herode</w:t>
      </w:r>
    </w:p>
    <w:p>
      <w:pPr>
        <w:pStyle w:val="ListBullet"/>
        <w:spacing w:line="240" w:lineRule="auto"/>
        <w:ind w:left="720"/>
      </w:pPr>
      <w:r>
        <w:rPr>
          <w:lang w:val="sw_KE" w:bidi="sw_KE"/>
        </w:rPr>
      </w:r>
      <w:r>
        <w:rPr>
          <w:lang w:val="sw_KE" w:bidi="sw_KE"/>
        </w:rPr>
        <w:t>Watu wa Yerusalemu</w:t>
      </w:r>
    </w:p>
    <w:p>
      <w:pPr>
        <w:pStyle w:val="ListBullet"/>
        <w:spacing w:line="240" w:lineRule="auto"/>
        <w:ind w:left="720"/>
      </w:pPr>
      <w:r>
        <w:rPr>
          <w:lang w:val="sw_KE" w:bidi="sw_KE"/>
        </w:rPr>
      </w:r>
      <w:r>
        <w:rPr>
          <w:lang w:val="sw_KE" w:bidi="sw_KE"/>
        </w:rPr>
        <w:t>Makuhani wakuu na walimu wa sheria</w:t>
      </w:r>
    </w:p>
    <w:p>
      <w:pPr>
        <w:pStyle w:val="ListBullet"/>
        <w:spacing w:line="240" w:lineRule="auto"/>
        <w:ind w:left="720"/>
      </w:pPr>
      <w:r>
        <w:rPr>
          <w:lang w:val="sw_KE" w:bidi="sw_KE"/>
        </w:rPr>
      </w:r>
      <w:r>
        <w:rPr>
          <w:lang w:val="sw_KE" w:bidi="sw_KE"/>
        </w:rPr>
        <w:t>Nabii</w:t>
      </w:r>
    </w:p>
    <w:p>
      <w:pPr>
        <w:pStyle w:val="ListBullet"/>
        <w:spacing w:line="240" w:lineRule="auto"/>
        <w:ind w:left="720"/>
      </w:pPr>
      <w:r>
        <w:rPr>
          <w:lang w:val="sw_KE" w:bidi="sw_KE"/>
        </w:rPr>
      </w:r>
      <w:r>
        <w:rPr>
          <w:lang w:val="sw_KE" w:bidi="sw_KE"/>
        </w:rPr>
        <w:t>Mama ya Yesu, Maria na</w:t>
      </w:r>
    </w:p>
    <w:p>
      <w:pPr>
        <w:pStyle w:val="ListBullet"/>
        <w:spacing w:line="240" w:lineRule="auto"/>
        <w:ind w:left="720"/>
      </w:pPr>
      <w:r>
        <w:rPr>
          <w:lang w:val="sw_KE" w:bidi="sw_KE"/>
        </w:rPr>
      </w:r>
      <w:r>
        <w:rPr>
          <w:lang w:val="sw_KE" w:bidi="sw_KE"/>
        </w:rPr>
        <w:t>Pengine Yosefu</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Mara ya pili timu inapoigiza hadithi hii, sitisha katika sehemu fulani.</w:t>
      </w:r>
    </w:p>
    <w:p>
      <w:pPr/>
      <w:r>
        <w:rPr>
          <w:lang w:val="sw_KE" w:bidi="sw_KE"/>
        </w:rPr>
      </w:r>
      <w:r>
        <w:rPr>
          <w:lang w:val="sw_KE" w:bidi="sw_KE"/>
        </w:rPr>
        <w:t>Igiza Yesu akizaliwa katika Bethlehemu katika Yudea.</w:t>
      </w:r>
    </w:p>
    <w:p>
      <w:pPr/>
      <w:r>
        <w:rPr>
          <w:lang w:val="sw_KE" w:bidi="sw_KE"/>
        </w:rPr>
      </w:r>
      <w:r>
        <w:rPr>
          <w:lang w:val="sw_KE" w:bidi="sw_KE"/>
        </w:rPr>
        <w:t>Mwishoni mwa chumba, igiza Wanajimuwakiona nyota maalum. Huenda wamejifunza vipi na kujadili ili kupata maana yake? Walifikia vipi uamuzi wa kusafiri kwenda Yudea?</w:t>
      </w:r>
    </w:p>
    <w:p>
      <w:pPr/>
      <w:r>
        <w:rPr>
          <w:lang w:val="sw_KE" w:bidi="sw_KE"/>
        </w:rPr>
      </w:r>
      <w:r>
        <w:rPr>
          <w:lang w:val="sw_KE" w:bidi="sw_KE"/>
        </w:rPr>
        <w:t>Igiza Wanajimuwanaosafiri kwenda Yudea. Baada ya safari ya muda mrefu, wanafika Yerusalemu.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wachunguzi wa nyota: "Mnahisi vipi sasa kwamba mmefika Yerusalemu? Unatarajia nini kutokea?"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Igiza Wanajimuwanauliza kuhusu mahali ambapo mfalme wa Wayahudi amezaliwa.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watu katika Yerusalemu: "Mnahisi vipi wakati wageni hawa wanawauliza swali hili?" Unaweza kusikia mambo kama:</w:t>
      </w:r>
    </w:p>
    <w:p>
      <w:pPr>
        <w:pStyle w:val="ListBullet"/>
        <w:spacing w:line="240" w:lineRule="auto"/>
        <w:ind w:left="720"/>
      </w:pPr>
      <w:r>
        <w:rPr>
          <w:lang w:val="sw_KE" w:bidi="sw_KE"/>
        </w:rPr>
      </w:r>
      <w:r>
        <w:rPr>
          <w:lang w:val="sw_KE" w:bidi="sw_KE"/>
        </w:rPr>
        <w:t>Waulize waigizaji wanaoigiza wachunguzi wa nyota: "Mnahisi vipi wakati watu wa Yerusalemu wanajibu kwa njia hii?"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Igiza mfalme Herode akisikiliza kuhusu wachunguzi wa nyota.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Mfalme Herode: "Unafikiri nini?"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Igiza mfalme Herode akiwaita makuhani wakuu na walimu wa sheria na kuzungumza nao. Makuhani wakuu na walimu wa sheria wanamwambia kile nabii Mika alikuwa amesema.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makuhani wakuu na walimu wa sheria: "Mnafikiri nini kuhusu hii?"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Igiza mkutano wa siri kati ya mfalme na wachunguzi wa nyota.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mfalme: "Unahisi vipi kuhusu kile Wanajimuwanakuambia?" Unaweza kusikia mambo kama:</w:t>
      </w:r>
    </w:p>
    <w:p>
      <w:pPr>
        <w:pStyle w:val="ListBullet"/>
        <w:spacing w:line="240" w:lineRule="auto"/>
        <w:ind w:left="720"/>
      </w:pPr>
      <w:r>
        <w:rPr>
          <w:lang w:val="sw_KE" w:bidi="sw_KE"/>
        </w:rPr>
      </w:r>
      <w:r>
        <w:rPr>
          <w:lang w:val="sw_KE" w:bidi="sw_KE"/>
        </w:rPr>
        <w:t>Waulize waigizaji wanaoigiza wachunguzi wa nyota: "Mnahisi vipi kuhusu mkutano huu na mfalme?"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Igiza Wanajimuwanaosafiri kwenda Bethlehemu. Kwenye njia wanaona nyota maalum tena. Biblia inatumia neno la nguvu sana ili kuelezea furaha yao. Ungeigiza vipi furaha hii? Je, ungeruka juu na chini? Je, ungepiga kelele? Je, mungekumbatiana?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wachunguzi wa nyota: "Mnahisi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Igiza Wanajimukutafuta nyumba na kwenda ndani na kukutana na Maria na mtoto. Wanapiga magoti kwenye ardhi kabla ya mtoto kwa heshima na kutoa zawadi za gharama kubwa.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wachunguzi wa nyota: "Mnahisi vipi sasa kwamba mmempata mfalme?" Unaweza kusikia mambo kama:</w:t>
      </w:r>
    </w:p>
    <w:p>
      <w:pPr>
        <w:pStyle w:val="ListBullet"/>
        <w:spacing w:line="240" w:lineRule="auto"/>
        <w:ind w:left="720"/>
      </w:pPr>
      <w:r>
        <w:rPr>
          <w:lang w:val="sw_KE" w:bidi="sw_KE"/>
        </w:rPr>
      </w:r>
      <w:r>
        <w:rPr>
          <w:lang w:val="sw_KE" w:bidi="sw_KE"/>
        </w:rPr>
        <w:t>Muulize Maria: "Unahisi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Igiza Wanajimu wakiwa na ndoto na kurudi nchi yao bila kurudi kwa mfalme Herode katika Yerusalemu. Hii ilifanya safari yao kwa muda mrefu, kwa sababu walipaswa kuchukua barabara tofauti. Hawakuweza kusafiri kupitia Yerusalemu bila mfalme Herode kusikia kuhusu hilo na kwa hiyo ilibidi wachukue njia ya mzunguko.</w:t>
      </w:r>
    </w:p>
    <w:p>
      <w:pPr/>
      <w:r>
        <w:rPr>
          <w:lang w:val="sw_KE" w:bidi="sw_KE"/>
        </w:rPr>
      </w:r>
      <w:r>
        <w:rPr>
          <w:lang w:val="sw_KE" w:bidi="sw_KE"/>
        </w:rPr>
        <w:t>Je, ungependa kuigiza wanajimu wakirudi na kuwaambia familia na marafiki zao kuhusu kukutana na Yesu?</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Wakati mwingine baada ya Yesu kuzaliwa, baadhi ya </w:t>
      </w:r>
      <w:r>
        <w:rPr>
          <w:b/>
          <w:lang w:val="sw_KE" w:bidi="sw_KE"/>
        </w:rPr>
        <w:t>wanajimu</w:t>
      </w:r>
      <w:r>
        <w:rPr>
          <w:lang w:val="sw_KE" w:bidi="sw_KE"/>
        </w:rPr>
        <w:t xml:space="preserve">, au </w:t>
      </w:r>
      <w:r>
        <w:rPr>
          <w:b/>
          <w:lang w:val="sw_KE" w:bidi="sw_KE"/>
        </w:rPr>
        <w:t>wagusi</w:t>
      </w:r>
      <w:r>
        <w:rPr>
          <w:lang w:val="sw_KE" w:bidi="sw_KE"/>
        </w:rPr>
        <w:t>, kutoka mashariki walikuja Yerusalemu. Wanajimu hawa walikuwa watu ambao walikuwa wakiangalia kile kilichotokea angani usiku na kujaribu kutafsiri kile walichoona. Baadhi ya tafsiri zinawaita "wanaume wenye hekima."</w:t>
      </w:r>
    </w:p>
    <w:p>
      <w:pPr/>
      <w:r>
        <w:rPr>
          <w:lang w:val="sw_KE" w:bidi="sw_KE"/>
        </w:rPr>
      </w:r>
      <w:r>
        <w:rPr>
          <w:lang w:val="sw_KE" w:bidi="sw_KE"/>
        </w:rPr>
        <w:t>Sitisha hapa na mjadili ni neno gani mtatumia kwa Wanajimu wa nyota. Je, kuna neno katika lugha yako kwa watu ambao wanajifunza nyota ili kujifunza kuhusu siku zijazo?</w:t>
      </w:r>
    </w:p>
    <w:p>
      <w:pPr/>
      <w:r>
        <w:rPr>
          <w:lang w:val="sw_KE" w:bidi="sw_KE"/>
        </w:rPr>
      </w:r>
      <w:r>
        <w:rPr>
          <w:lang w:val="sw_KE" w:bidi="sw_KE"/>
        </w:rPr>
        <w:t xml:space="preserve">Wanajimu kutoka Mashariki wanauliza, "Yuko wapi mtu ambaye alizaliwa mfalme wa Wayahudi?" </w:t>
      </w:r>
      <w:r>
        <w:rPr>
          <w:b/>
          <w:lang w:val="sw_KE" w:bidi="sw_KE"/>
        </w:rPr>
        <w:t>Wayahudi</w:t>
      </w:r>
      <w:r>
        <w:rPr>
          <w:lang w:val="sw_KE" w:bidi="sw_KE"/>
        </w:rPr>
        <w:t xml:space="preserve"> wanamaanisha uzao wa Abrahamu. Mapema, waliitwa Waisraeli. Kwa sababu nchi ya Israeli haikuwepo tena, watu waliitwa Wayahudi badala ya Waisraeli. Myahudi ni njia fupi ya kusema "mtu kutoka Yudea." Lakini uzao wote wa Abrahamu waliitwa Wayahudi, hata wale ambao hawakuishi katika Yudea. Neno </w:t>
      </w:r>
      <w:r>
        <w:rPr>
          <w:lang w:val="sw_KE" w:bidi="sw_KE"/>
        </w:rPr>
        <w:t>Wayahudi</w:t>
      </w:r>
      <w:r>
        <w:rPr>
          <w:lang w:val="sw_KE" w:bidi="sw_KE"/>
        </w:rPr>
        <w:t xml:space="preserve"> linapatikana katika Faharasa Kuu.</w:t>
      </w:r>
    </w:p>
    <w:p>
      <w:pPr/>
      <w:r>
        <w:rPr>
          <w:lang w:val="sw_KE" w:bidi="sw_KE"/>
        </w:rPr>
      </w:r>
      <w:r>
        <w:rPr>
          <w:lang w:val="sw_KE" w:bidi="sw_KE"/>
        </w:rPr>
        <w:t xml:space="preserve">Mfalme Herode anaiita pamoja mkutano wa </w:t>
      </w:r>
      <w:r>
        <w:rPr>
          <w:b/>
          <w:lang w:val="sw_KE" w:bidi="sw_KE"/>
        </w:rPr>
        <w:t>makuhani wakuu</w:t>
      </w:r>
      <w:r>
        <w:rPr>
          <w:lang w:val="sw_KE" w:bidi="sw_KE"/>
        </w:rPr>
        <w:t xml:space="preserve"> na </w:t>
      </w:r>
      <w:r>
        <w:rPr>
          <w:b/>
          <w:lang w:val="sw_KE" w:bidi="sw_KE"/>
        </w:rPr>
        <w:t>walimu wa sheria</w:t>
      </w:r>
      <w:r>
        <w:rPr>
          <w:lang w:val="sw_KE" w:bidi="sw_KE"/>
        </w:rPr>
        <w:t xml:space="preserve">, au kama baadhi ya tafsiri zinavyosema, </w:t>
      </w:r>
      <w:r>
        <w:rPr>
          <w:b/>
          <w:lang w:val="sw_KE" w:bidi="sw_KE"/>
        </w:rPr>
        <w:t>waandishi</w:t>
      </w:r>
      <w:r>
        <w:rPr>
          <w:lang w:val="sw_KE" w:bidi="sw_KE"/>
        </w:rPr>
        <w:t>.</w:t>
      </w:r>
    </w:p>
    <w:p>
      <w:pPr/>
      <w:r>
        <w:rPr>
          <w:lang w:val="sw_KE" w:bidi="sw_KE"/>
        </w:rPr>
      </w:r>
      <w:r>
        <w:rPr>
          <w:lang w:val="sw_KE" w:bidi="sw_KE"/>
        </w:rPr>
        <w:t>Makuhani walikuwa watu ambao walifanya kazi katika hekalu la Mungu. Hekalu lilikuwa mahali muhimu zaidi ya kidini kwa Wayahudi. Ilikuwa mahali ambapo walimwabudu Mungu. Hekalu lilikuwa katika Yerusalemu. Katika hekalu, watu maalum wanaoitwa makuhani walifanya sadaka kwa Mungu kwa niaba ya watu. Madhumuni ya sadaka hizi yanaweza kuwa kumshukuru Mungu, au kuomba msamaha kwa dhambi. Makuhani walikuwa kati ya watu kati ya Mungu na watu. Kwa sababu watu walikuwa na dhambi, hawakuweza kwenda kwa Mungu moja kwa moja. Kuhani angekwenda kwa Mungu kwa niaba ya watu.</w:t>
      </w:r>
    </w:p>
    <w:p>
      <w:pPr/>
      <w:r>
        <w:rPr>
          <w:lang w:val="sw_KE" w:bidi="sw_KE"/>
        </w:rPr>
      </w:r>
      <w:r>
        <w:rPr>
          <w:lang w:val="sw_KE" w:bidi="sw_KE"/>
        </w:rPr>
        <w:t xml:space="preserve">Neno makuhani watarudi mara nyingi katika Biblia, kwa hiyo unahitaji kutumia muda kuhusu jinsi unataka kutafsiri hii katika lugha yako. Neno </w:t>
      </w:r>
      <w:r>
        <w:rPr>
          <w:lang w:val="sw_KE" w:bidi="sw_KE"/>
        </w:rPr>
        <w:t>kuhani</w:t>
      </w:r>
      <w:r>
        <w:rPr>
          <w:lang w:val="sw_KE" w:bidi="sw_KE"/>
        </w:rPr>
        <w:t xml:space="preserve"> linapatikana katika Faharasa Kuu. Maneno </w:t>
      </w:r>
      <w:r>
        <w:rPr>
          <w:lang w:val="sw_KE" w:bidi="sw_KE"/>
        </w:rPr>
        <w:t>hekalu</w:t>
      </w:r>
      <w:r>
        <w:rPr>
          <w:lang w:val="sw_KE" w:bidi="sw_KE"/>
        </w:rPr>
        <w:t xml:space="preserve"> na </w:t>
      </w:r>
      <w:r>
        <w:rPr>
          <w:lang w:val="sw_KE" w:bidi="sw_KE"/>
        </w:rPr>
        <w:t>sadaka</w:t>
      </w:r>
      <w:r>
        <w:rPr>
          <w:lang w:val="sw_KE" w:bidi="sw_KE"/>
        </w:rPr>
        <w:t xml:space="preserve"> pia yapo kwenye Faharasa Kuu, hata ingawa huhitaji maneno haya kwa simulizi hii ya Maandiko. Lakini kusikiliza ufafanuzi wao katika Faharasa Kuu kunaweza kukusaidia kwa kuamua neno lako kwa kuhani.</w:t>
      </w:r>
    </w:p>
    <w:p>
      <w:pPr/>
      <w:r>
        <w:rPr>
          <w:lang w:val="sw_KE" w:bidi="sw_KE"/>
        </w:rPr>
      </w:r>
      <w:r>
        <w:rPr>
          <w:lang w:val="sw_KE" w:bidi="sw_KE"/>
        </w:rPr>
        <w:t>Baadhi ya makuhani walikuwa na mamlaka zaidi kuliko makuhani wengine. Waliitwa makuhani wakuu. Mtu mmoja alikuwa kuhani muhimu zaidi, na aliitwa kuhani mkuu.</w:t>
      </w:r>
    </w:p>
    <w:p>
      <w:pPr/>
      <w:r>
        <w:rPr>
          <w:lang w:val="sw_KE" w:bidi="sw_KE"/>
        </w:rPr>
      </w:r>
      <w:r>
        <w:rPr>
          <w:b/>
          <w:lang w:val="sw_KE" w:bidi="sw_KE"/>
        </w:rPr>
        <w:t>Walimu wa sheria</w:t>
      </w:r>
      <w:r>
        <w:rPr>
          <w:lang w:val="sw_KE" w:bidi="sw_KE"/>
        </w:rPr>
        <w:t xml:space="preserve"> walikuwa watu ambao walikuwa wakisoma na kufundisha sheria ya Mungu. Hii haimaanishi tu sheria na amri ambazo Mungu alikuwa ametoa, lakini kila kitu ambacho Mungu alikuwa amesema na kufanya. Walipokuwa wakisoma vitabu vyote ambavyo sasa tunaiita "Agano la Kale." Waliita vitabu hivi "sheria na manabii." Walimu wa sheria walijua vifungu vingi kwa moyo.</w:t>
      </w:r>
    </w:p>
    <w:p>
      <w:pPr/>
      <w:r>
        <w:rPr>
          <w:lang w:val="sw_KE" w:bidi="sw_KE"/>
        </w:rPr>
      </w:r>
      <w:r>
        <w:rPr>
          <w:lang w:val="sw_KE" w:bidi="sw_KE"/>
        </w:rPr>
        <w:t xml:space="preserve">Neno </w:t>
      </w:r>
      <w:r>
        <w:rPr>
          <w:lang w:val="sw_KE" w:bidi="sw_KE"/>
        </w:rPr>
        <w:t>mwalimu wa sheria</w:t>
      </w:r>
      <w:r>
        <w:rPr>
          <w:lang w:val="sw_KE" w:bidi="sw_KE"/>
        </w:rPr>
        <w:t xml:space="preserve"> linapatikana katika Faharasa Kuu. Neno pia litarudi mara nyingi katika kitabu cha Mathayo, kwa hiyo tumia muda kwenye kuamua neno bora.</w:t>
      </w:r>
    </w:p>
    <w:p>
      <w:pPr/>
      <w:r>
        <w:rPr>
          <w:lang w:val="sw_KE" w:bidi="sw_KE"/>
        </w:rPr>
      </w:r>
      <w:r>
        <w:rPr>
          <w:lang w:val="sw_KE" w:bidi="sw_KE"/>
        </w:rPr>
        <w:t xml:space="preserve">Mfalme Herode anauliza makuhani wakuu na walimu wa sheria ambapo </w:t>
      </w:r>
      <w:r>
        <w:rPr>
          <w:b/>
          <w:lang w:val="sw_KE" w:bidi="sw_KE"/>
        </w:rPr>
        <w:t>Masihi</w:t>
      </w:r>
      <w:r>
        <w:rPr>
          <w:lang w:val="sw_KE" w:bidi="sw_KE"/>
        </w:rPr>
        <w:t xml:space="preserve"> alipaswa kuzaliwa. Masihi ni neno la Kiebrania. Inamaanisha mtu ambaye Mungu amemtia mafuta, au kumteua kwa kazi maalum. Wakati Wayahudi walizungumza kuhusu Masihi walimaanisha mfalme maalum ambaye Mungu angewapeleka. Mfalme huyu angeokoa Wayahudi kutoka kwa matatizo yao. Wayahudi wengi walidhani kwamba wakati Masihi angekuja, wangepata uhuru wao wa kisiasa. Hawangetawaliwa tena na watu wengine. Nchi ya Israeli ingekuwa na nguvu na mamlaka tena, kama ilivyokuwa wakati wa mfalme Daudi. Tumia neno sawa kwa Masihi kama vile umetumia katika simulizi ya awali. Neno </w:t>
      </w:r>
      <w:r>
        <w:rPr>
          <w:lang w:val="sw_KE" w:bidi="sw_KE"/>
        </w:rPr>
        <w:t>Masihi</w:t>
      </w:r>
      <w:r>
        <w:rPr>
          <w:lang w:val="sw_KE" w:bidi="sw_KE"/>
        </w:rPr>
        <w:t xml:space="preserve"> linapatikana katika Faharasa Kuu.</w:t>
      </w:r>
    </w:p>
    <w:p>
      <w:pPr/>
      <w:r>
        <w:rPr>
          <w:lang w:val="sw_KE" w:bidi="sw_KE"/>
        </w:rPr>
      </w:r>
      <w:r>
        <w:rPr>
          <w:lang w:val="sw_KE" w:bidi="sw_KE"/>
        </w:rPr>
        <w:t xml:space="preserve">Makuhani na walimu wa sheria wanamwambia mfalme kwamba Masihi angezaliwa katika Bethlehemu. Wanasema kwamba </w:t>
      </w:r>
      <w:r>
        <w:rPr>
          <w:b/>
          <w:lang w:val="sw_KE" w:bidi="sw_KE"/>
        </w:rPr>
        <w:t>nabii</w:t>
      </w:r>
      <w:r>
        <w:rPr>
          <w:lang w:val="sw_KE" w:bidi="sw_KE"/>
        </w:rPr>
        <w:t xml:space="preserve"> ameandika hivyo. Nabii ni mtu ambaye anatoa ujumbe kutoka kwa Mungu kwa watu. Tumia neno sawa kama ulivyotumia katika simulizi ya awali. Neno </w:t>
      </w:r>
      <w:r>
        <w:rPr>
          <w:lang w:val="sw_KE" w:bidi="sw_KE"/>
        </w:rPr>
        <w:t>nabii</w:t>
      </w:r>
      <w:r>
        <w:rPr>
          <w:lang w:val="sw_KE" w:bidi="sw_KE"/>
        </w:rPr>
        <w:t xml:space="preserve"> linapatikana kwenye Faharasa Kuu.</w:t>
      </w:r>
    </w:p>
    <w:p>
      <w:pPr/>
      <w:r>
        <w:rPr>
          <w:lang w:val="sw_KE" w:bidi="sw_KE"/>
        </w:rPr>
      </w:r>
      <w:r>
        <w:rPr>
          <w:lang w:val="sw_KE" w:bidi="sw_KE"/>
        </w:rPr>
        <w:t>Makuhani wanazungumza kuhusu "</w:t>
      </w:r>
      <w:r>
        <w:rPr>
          <w:b/>
          <w:lang w:val="sw_KE" w:bidi="sw_KE"/>
        </w:rPr>
        <w:t>nabii</w:t>
      </w:r>
      <w:r>
        <w:rPr>
          <w:lang w:val="sw_KE" w:bidi="sw_KE"/>
        </w:rPr>
        <w:t>." Hawatoi jina la nabii, lakini tunajua kwamba maandishi wanayonukuu ni kutoka kwa kitabu cha Mika. Maandishi haya yanajulikana sana kwao, kwamba hawoni kuwa ni muhimu kutoa jina la nabii. Wanadhania kwamba wakati watu wanasikia nukuu hii, wanajua hii ilikuwa kutoka kwa kitabu cha Mika.</w:t>
      </w:r>
    </w:p>
    <w:p>
      <w:pPr/>
      <w:r>
        <w:rPr>
          <w:lang w:val="sw_KE" w:bidi="sw_KE"/>
        </w:rPr>
      </w:r>
      <w:r>
        <w:rPr>
          <w:lang w:val="sw_KE" w:bidi="sw_KE"/>
        </w:rPr>
        <w:t xml:space="preserve">Wanajimu wanamwona Yesu na kuinama na </w:t>
      </w:r>
      <w:r>
        <w:rPr>
          <w:b/>
          <w:lang w:val="sw_KE" w:bidi="sw_KE"/>
        </w:rPr>
        <w:t>kumwabudu yeye</w:t>
      </w:r>
      <w:r>
        <w:rPr>
          <w:lang w:val="sw_KE" w:bidi="sw_KE"/>
        </w:rPr>
        <w:t xml:space="preserve">. Wanaweza kuwa wamekuja kwa magoti yao na kugusa paji la uso lao kwa ardhi. Au wanaweza kuwa wamejiinua kwenye ardhi mbele ya Yesu. Hii ilikuwa ishara ya heshima kubwa, inayofaa kwa mfalme au Mungu. Kwa kufanya hivyo walikuwa </w:t>
      </w:r>
      <w:r>
        <w:rPr>
          <w:lang w:val="sw_KE" w:bidi="sw_KE"/>
        </w:rPr>
        <w:t>wakimwabudu</w:t>
      </w:r>
      <w:r>
        <w:rPr>
          <w:lang w:val="sw_KE" w:bidi="sw_KE"/>
        </w:rPr>
        <w:t xml:space="preserve"> Yesu. Waliinama kama ishara ya ibada yao.</w:t>
      </w:r>
    </w:p>
    <w:p>
      <w:pPr/>
      <w:r>
        <w:rPr>
          <w:lang w:val="sw_KE" w:bidi="sw_KE"/>
        </w:rPr>
      </w:r>
      <w:r>
        <w:rPr>
          <w:lang w:val="sw_KE" w:bidi="sw_KE"/>
        </w:rPr>
        <w:t xml:space="preserve">Wanajimu </w:t>
      </w:r>
      <w:r>
        <w:rPr>
          <w:b/>
          <w:lang w:val="sw_KE" w:bidi="sw_KE"/>
        </w:rPr>
        <w:t>wanafungua hazina zao</w:t>
      </w:r>
      <w:r>
        <w:rPr>
          <w:lang w:val="sw_KE" w:bidi="sw_KE"/>
        </w:rPr>
        <w:t xml:space="preserve">. Hii ina maana wanafungua masanduku au mifuko na zawadi. Zawadi ni </w:t>
      </w:r>
      <w:r>
        <w:rPr>
          <w:b/>
          <w:lang w:val="sw_KE" w:bidi="sw_KE"/>
        </w:rPr>
        <w:t>dhahabu</w:t>
      </w:r>
      <w:r>
        <w:rPr>
          <w:lang w:val="sw_KE" w:bidi="sw_KE"/>
        </w:rPr>
        <w:t xml:space="preserve">, </w:t>
      </w:r>
      <w:r>
        <w:rPr>
          <w:b/>
          <w:lang w:val="sw_KE" w:bidi="sw_KE"/>
        </w:rPr>
        <w:t>ubani</w:t>
      </w:r>
      <w:r>
        <w:rPr>
          <w:lang w:val="sw_KE" w:bidi="sw_KE"/>
        </w:rPr>
        <w:t xml:space="preserve">, na </w:t>
      </w:r>
      <w:r>
        <w:rPr>
          <w:b/>
          <w:lang w:val="sw_KE" w:bidi="sw_KE"/>
        </w:rPr>
        <w:t>manemane</w:t>
      </w:r>
      <w:r>
        <w:rPr>
          <w:lang w:val="sw_KE" w:bidi="sw_KE"/>
        </w:rPr>
        <w:t>.</w:t>
      </w:r>
    </w:p>
    <w:p>
      <w:pPr/>
      <w:r>
        <w:rPr>
          <w:lang w:val="sw_KE" w:bidi="sw_KE"/>
        </w:rPr>
      </w:r>
      <w:r>
        <w:rPr>
          <w:lang w:val="sw_KE" w:bidi="sw_KE"/>
        </w:rPr>
        <w:t>Dhahabu ni chuma cha thamani sana, cha njano. Inaweza kutumiwa kutengeneza vitu vingi vya kupendeza, kama sarafu, vito, au vyombo.</w:t>
      </w:r>
    </w:p>
    <w:p>
      <w:pPr/>
      <w:r>
        <w:rPr>
          <w:lang w:val="sw_KE" w:bidi="sw_KE"/>
        </w:rPr>
      </w:r>
      <w:r>
        <w:rPr>
          <w:lang w:val="sw_KE" w:bidi="sw_KE"/>
        </w:rPr>
        <w:t>Uvumba ni utombo kutoka kwa miti fulani ambayo ilifanywa ngumu katika madonge madogo. Hii ina harufu ya kupendeza na watu wanaweza kuchoma hii ili harufu iweze kuenea—kama uvumba, ikiwa unajua hii—au ilitumiwa kutengeneza manukato au krimu.</w:t>
      </w:r>
    </w:p>
    <w:p>
      <w:pPr/>
      <w:r>
        <w:rPr>
          <w:lang w:val="sw_KE" w:bidi="sw_KE"/>
        </w:rPr>
      </w:r>
      <w:r>
        <w:rPr>
          <w:lang w:val="sw_KE" w:bidi="sw_KE"/>
        </w:rPr>
        <w:t>Muri ni sawa, lakini inakuja kutoka kwa mti tofauti. Muri ilitumiwa kwa manukato pia, lakini pia kama dawa. Dhahabu, ubani, na manemane yote zilikuwa zawadi za gharama kubwa sana, na katika siku hizo zilifaa sana kutoa kwa mfalme.</w:t>
      </w:r>
    </w:p>
    <w:p>
      <w:pPr/>
      <w:r>
        <w:rPr>
          <w:lang w:val="sw_KE" w:bidi="sw_KE"/>
        </w:rPr>
      </w:r>
      <w:r>
        <w:rPr>
          <w:lang w:val="sw_KE" w:bidi="sw_KE"/>
        </w:rPr>
        <w:t xml:space="preserve">Onyesha tena timu yako picha za </w:t>
      </w:r>
      <w:r>
        <w:rPr>
          <w:lang w:val="sw_KE" w:bidi="sw_KE"/>
        </w:rPr>
        <w:t>dhahabu</w:t>
      </w:r>
      <w:r>
        <w:rPr>
          <w:lang w:val="sw_KE" w:bidi="sw_KE"/>
        </w:rPr>
        <w:t xml:space="preserve">, </w:t>
      </w:r>
      <w:r>
        <w:rPr>
          <w:lang w:val="sw_KE" w:bidi="sw_KE"/>
        </w:rPr>
        <w:t>uvumba</w:t>
      </w:r>
      <w:r>
        <w:rPr>
          <w:lang w:val="sw_KE" w:bidi="sw_KE"/>
        </w:rPr>
        <w:t xml:space="preserve">, na </w:t>
      </w:r>
      <w:r>
        <w:rPr>
          <w:lang w:val="sw_KE" w:bidi="sw_KE"/>
        </w:rPr>
        <w:t>muri</w:t>
      </w:r>
      <w:r>
        <w:rPr>
          <w:lang w:val="sw_KE" w:bidi="sw_KE"/>
        </w:rPr>
        <w:t>.</w:t>
      </w:r>
    </w:p>
    <w:p>
      <w:pPr/>
      <w:r>
        <w:rPr>
          <w:lang w:val="sw_KE" w:bidi="sw_KE"/>
        </w:rPr>
      </w:r>
      <w:r>
        <w:rPr>
          <w:lang w:val="sw_KE" w:bidi="sw_KE"/>
        </w:rPr>
        <w:t>Ikiwa lugha yako haina jina la uvumba na muri, unaweza kuelezea. Unaweza pengine kusema kwamba Wanajimu walimpa Yesu dhahabu na aina mbili za mafuta ya thamani na tamu ya harufu ya tamu. Au kama watu wanajua kuhusu kuchoma uvumba, unaweza kusema, "mamujusi walimpa Yesu dhahabu na uvumba wa thamani sana na pia manukato ya gharama kubwa."</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2:13–23</w:t>
      </w:r>
      <w:r>
        <w:rPr>
          <w:lang w:val="sw_KE" w:bidi="sw_KE"/>
        </w:rPr>
      </w:r>
    </w:p>
    <w:p>
      <w:pPr>
        <w:pStyle w:val="Heading3"/>
      </w:pPr>
      <w:r>
        <w:rPr>
          <w:lang w:val="sw_KE" w:bidi="sw_KE"/>
        </w:rPr>
        <w:t>Sikiliza na Moyo</w:t>
      </w:r>
    </w:p>
    <w:p>
      <w:pPr/>
      <w:r>
        <w:rPr>
          <w:lang w:val="sw_KE" w:bidi="sw_KE"/>
        </w:rPr>
      </w:r>
      <w:r>
        <w:rPr>
          <w:lang w:val="sw_KE" w:bidi="sw_KE"/>
        </w:rPr>
        <w:t>Sikiliza Mathayo 2:13–23 na utie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Hadithi hii inatokea mara moja baada ya wanajimu kuwa wametembelea Maria, Yosefu, na mtoto Yesu.</w:t>
      </w:r>
    </w:p>
    <w:p>
      <w:pPr/>
      <w:r>
        <w:rPr>
          <w:lang w:val="sw_KE" w:bidi="sw_KE"/>
        </w:rPr>
      </w:r>
      <w:r>
        <w:rPr>
          <w:lang w:val="sw_KE" w:bidi="sw_KE"/>
        </w:rPr>
        <w:t>Hadithi ya awali ilimalizika na wanajimu kuwa na ndoto. Kutoka kwa ndoto walielewa kwamba mfalme Herode alitaka kumdhuru mtoto Yesu. Kwa hiyo hawakurudi kwa mfalme Herode ili kumwambia ambapo mtoto Yesu alikuwa, lakini walikwenda nyumbani kupitia njia tofauti.</w:t>
      </w:r>
    </w:p>
    <w:p>
      <w:pPr/>
      <w:r>
        <w:rPr>
          <w:lang w:val="sw_KE" w:bidi="sw_KE"/>
        </w:rPr>
      </w:r>
      <w:r>
        <w:rPr>
          <w:lang w:val="sw_KE" w:bidi="sw_KE"/>
        </w:rPr>
        <w:t>Baada ya wanajimu kumwacha Maria na Yosefu, Yosefu ana ndoto. Katika ndoto Yosefu anaona malaika. Malaika anamwambia Yosefu kwamba mfalme Herode anataka kumuua mtoto. Yosefu anahitaji kumchukua Maria na Yesu katika Misri. Misri ilikuwa nchi jirani. Mfalme Herode hakuwa na nguvu katika Misri. Yesu angekuwa salama hapo.</w:t>
      </w:r>
    </w:p>
    <w:p>
      <w:pPr/>
      <w:r>
        <w:rPr>
          <w:lang w:val="sw_KE" w:bidi="sw_KE"/>
        </w:rPr>
      </w:r>
      <w:r>
        <w:rPr>
          <w:lang w:val="sw_KE" w:bidi="sw_KE"/>
        </w:rPr>
        <w:t xml:space="preserve">Onyesha ramani ya </w:t>
      </w:r>
      <w:r>
        <w:rPr>
          <w:lang w:val="sw_KE" w:bidi="sw_KE"/>
        </w:rPr>
        <w:t>Bethlehemu kwa uhusiano na Misri</w:t>
      </w:r>
      <w:r>
        <w:rPr>
          <w:lang w:val="sw_KE" w:bidi="sw_KE"/>
        </w:rPr>
        <w:t>.</w:t>
      </w:r>
    </w:p>
    <w:p>
      <w:pPr/>
      <w:r>
        <w:rPr>
          <w:lang w:val="sw_KE" w:bidi="sw_KE"/>
        </w:rPr>
      </w:r>
      <w:r>
        <w:rPr>
          <w:lang w:val="sw_KE" w:bidi="sw_KE"/>
        </w:rPr>
        <w:t>Sasa Mathayo tena ana nukuu kutoka kwa nabii. Kama katika simulizi za awali, hasemi ni nabii gani: anasema tu "nabii." Wakati huu nabii ni mtu anayeitwa Hosea. Hosea aliishi takriban miaka 750 kabla ya Yesu kuzaliwa. Hosea alitoa ujumbe kutoka kwa Mungu kwa watu wa Israeli.</w:t>
      </w:r>
    </w:p>
    <w:p>
      <w:pPr/>
      <w:r>
        <w:rPr>
          <w:lang w:val="sw_KE" w:bidi="sw_KE"/>
        </w:rPr>
      </w:r>
      <w:r>
        <w:rPr>
          <w:lang w:val="sw_KE" w:bidi="sw_KE"/>
        </w:rPr>
        <w:t>Wakati mmoja, Mungu alikuwa akizungumza kuhusu watu wote wa Israeli pamoja kama kwamba walikuwa mtu mmoja. Alisema: "Tayari nilipenda Israeli wakati bado alikuwa mtoto mdogo. " Nilimwita mwana wangu—ikimaanisha Israeli—kutoka Misri. Mungu anarejelea hapa wakati katika historia ya Israeli, miaka mia nyingi hata kabla ya Hosea, wakati Waisraeli walikuwa watumwa katika Misri. Mungu aliwaacha huru na kuwaongoza kutoka Misri na kuwapa nchi ya Israeli ili kuishi.</w:t>
      </w:r>
    </w:p>
    <w:p>
      <w:pPr/>
      <w:r>
        <w:rPr>
          <w:lang w:val="sw_KE" w:bidi="sw_KE"/>
        </w:rPr>
      </w:r>
      <w:r>
        <w:rPr>
          <w:lang w:val="sw_KE" w:bidi="sw_KE"/>
        </w:rPr>
        <w:t xml:space="preserve">Mathayo anarudia sehemu ya mwisho ya ujumbe huu kutoka kwa Mungu, lakini anatoa maana tofauti. Mwana sasa anamaanisha Yesu, na si Israeli. Mtoto </w:t>
      </w:r>
      <w:r>
        <w:rPr>
          <w:b/>
          <w:lang w:val="sw_KE" w:bidi="sw_KE"/>
        </w:rPr>
        <w:t>Yesu</w:t>
      </w:r>
      <w:r>
        <w:rPr>
          <w:lang w:val="sw_KE" w:bidi="sw_KE"/>
        </w:rPr>
        <w:t xml:space="preserve"> sasa yuko katika Misri. Baadaye, wakati Yesu atarudi katika Israeli, ingekuwa kama Mungu amemwita Yesu—mwana wake—kutoka Misri. Mathayo ina maana kusema: "Kile ambacho kilikuwa kweli kwa Israeli, kitakuwa cha kweli kwa Yesu!"</w:t>
      </w:r>
    </w:p>
    <w:p>
      <w:pPr/>
      <w:r>
        <w:rPr>
          <w:lang w:val="sw_KE" w:bidi="sw_KE"/>
        </w:rPr>
      </w:r>
      <w:r>
        <w:rPr>
          <w:lang w:val="sw_KE" w:bidi="sw_KE"/>
        </w:rPr>
        <w:t>Kwa wakati huu, wakati wanajimu hawarudi Yerusalemu, mfalme Herode anatambua kwamba wamemdanganya. Hawajafanya kile aliwaomba kufanya. Wamekwenda kwa siri kwa nchi yao wenyewe. Mfalme Herode anakuwa na hasira. Kisha anafanya kitu cha kutisha. Aliamuru wavulana wote wachanga katika Bethlehemu na vijiji vya karibu wauawe. Anajua kwamba mmoja wao ni lazima awe mfalme wa Wayahudi ambao wanajimu walizungumza kuhusu lakini hajui ni mvulana yupi. Anajua takriban mtoto ana umri gani Hachukui hatari yoyote: anaua kila mvulana mdogo anayeweza kuwa mfalme wa Wayahudi, na wengine wengi zaidi. Anawaambia askari wake waue wavulana wote wadogo ambao wana chini ya miaka 2 katika Bethlehemu na vijiji vya jirani.</w:t>
      </w:r>
    </w:p>
    <w:p>
      <w:pPr/>
      <w:r>
        <w:rPr>
          <w:lang w:val="sw_KE" w:bidi="sw_KE"/>
        </w:rPr>
      </w:r>
      <w:r>
        <w:rPr>
          <w:lang w:val="sw_KE" w:bidi="sw_KE"/>
        </w:rPr>
        <w:t>Mathayo kisha anamnukuu nabii mwingine, lakini wakati huu anatoa jina la nabii. Jina la nabii lilikuwa Yeremia. Yeremia aliishi takriban miaka 600 kabla ya kuzaliwa kwa Yesu. Hii ilikuwa wakati ambapo Waisraeli walichukuliwa Babiloni—uhamishoni, wakati huu wa kutisha zaidi katika historia ya Israeli. Kabla tu ya Waisraeli kuchukuliwa Babiloni, Yeremia tayari alikuwa amesema kwamba hii ingetokea.</w:t>
      </w:r>
    </w:p>
    <w:p>
      <w:pPr/>
      <w:r>
        <w:rPr>
          <w:lang w:val="sw_KE" w:bidi="sw_KE"/>
        </w:rPr>
      </w:r>
      <w:r>
        <w:rPr>
          <w:lang w:val="sw_KE" w:bidi="sw_KE"/>
        </w:rPr>
        <w:t>Yeremia alikuwa amesema kwamba watu katika mahali inayoitwa Rama wangeweza kusikia sauti ya mtu akilia. Mtu alikuwa akiomboleza na kulia kwa sauti kubwa. Kisha anasema kwamba mtu ambaye alikuwa akilia alikuwa Raheli. Raheli alikuwa mmoja wa wasimamizi, babu ya kike, ya Waisraeli. Tayari alikuwa amekufa muda mrefu sana uliopita, lakini Yeremia anazungumza kama Raheli bado alikuwa hai. Yeremia alikuwa akitumia lugha ya mashairi ili kuelezea jinsi wakati wa kutisha wa uhamishoni ungekuwa. Anamaanisha kusema kwamba kama Raheli bado alikuwa hai, analia kwa sababu Waisraeli wanafanywa wafungwa. Huzuni ya Raheli ingekuwa kubwa sana kwamba hakuna mtu angeweza kumfariji na kumfanya asiache kulia.</w:t>
      </w:r>
    </w:p>
    <w:p>
      <w:pPr/>
      <w:r>
        <w:rPr>
          <w:lang w:val="sw_KE" w:bidi="sw_KE"/>
        </w:rPr>
      </w:r>
      <w:r>
        <w:rPr>
          <w:lang w:val="sw_KE" w:bidi="sw_KE"/>
        </w:rPr>
        <w:t>Yeremia anataja kwamba kilio kinasikika katika Rama. Hii ilikuwa mahali ambayo ilikuwa zaidi kidogo kaskazini ya Yerusalemu.</w:t>
      </w:r>
    </w:p>
    <w:p>
      <w:pPr/>
      <w:r>
        <w:rPr>
          <w:lang w:val="sw_KE" w:bidi="sw_KE"/>
        </w:rPr>
      </w:r>
      <w:r>
        <w:rPr>
          <w:lang w:val="sw_KE" w:bidi="sw_KE"/>
        </w:rPr>
        <w:t>Mathayo anatumia unabii huu kutoka kwa Yeremia kwa hali ya sasa. Wakati mfalme Herode aliwaua watoto katika Bethlehemu, hii ilikuwa wakati wa kutisha kwa watu katika Bethlehemu. Ikiwa mtangulizi wao Raheli angekuwa bado hai, angekuwa analia sana, kama vile akina mama na baba katika Bethlehemu ambao watoto wao waliuawa wanavyolia sasa.</w:t>
      </w:r>
    </w:p>
    <w:p>
      <w:pPr/>
      <w:r>
        <w:rPr>
          <w:lang w:val="sw_KE" w:bidi="sw_KE"/>
        </w:rPr>
      </w:r>
      <w:r>
        <w:rPr>
          <w:lang w:val="sw_KE" w:bidi="sw_KE"/>
        </w:rPr>
        <w:t>Sitisha hapa na mjadili: Je, unaweza kusimulia hadithi kuhusu mtoto aliyekufa katika jumuiya yako? Ni nini kilichotokea? Watu wengine walijibu vipi? Kifo cha mtoto kiliathiri vipi familia na jamii?</w:t>
      </w:r>
    </w:p>
    <w:p>
      <w:pPr/>
      <w:r>
        <w:rPr>
          <w:lang w:val="sw_KE" w:bidi="sw_KE"/>
        </w:rPr>
      </w:r>
      <w:r>
        <w:rPr>
          <w:lang w:val="sw_KE" w:bidi="sw_KE"/>
        </w:rPr>
        <w:t>Kwa wakati huu, Yosefu na Maria na Yesu wako salama katika Misri. Hatujui ni muda gani walibakia katika Misri. Inaweza kuwa miezi michache, au miaka michache. Lakini, baada ya kuishi pale kwa muda, mfalme Herode anakufa.</w:t>
      </w:r>
    </w:p>
    <w:p>
      <w:pPr/>
      <w:r>
        <w:rPr>
          <w:lang w:val="sw_KE" w:bidi="sw_KE"/>
        </w:rPr>
      </w:r>
      <w:r>
        <w:rPr>
          <w:lang w:val="sw_KE" w:bidi="sw_KE"/>
        </w:rPr>
        <w:t>Mfalme Herode alikuwa na wana watatu. Baada ya kifo chake, ufalme wake uligawanywa katika sehemu tatu. Kila mwana alipata sehemu moja. Mwana wa Herode Arkelao akawa mtawala juu ya Yudea. Mwana wa Herode Antipas akawa mtawala juu ya mkoa unaoitwa Galilaya, na pia mkoa mwingine. Mwana wake wa tatu alipata sehemu nyingine.</w:t>
      </w:r>
    </w:p>
    <w:p>
      <w:pPr/>
      <w:r>
        <w:rPr>
          <w:lang w:val="sw_KE" w:bidi="sw_KE"/>
        </w:rPr>
      </w:r>
      <w:r>
        <w:rPr>
          <w:lang w:val="sw_KE" w:bidi="sw_KE"/>
        </w:rPr>
        <w:t>Malaika anamwambia Yosefu katika ndoto kwamba ni salama kwake kurudi Israeli. Lakini mara moja wako njiani, Yosefu anasikia kwamba mwana wa mfalme Herode Arkelao sasa ni mtawala juu ya Yudea. Hii inamfanya Yosefu kuwa na hofu. Yosefu alijua kwamba Arkelao hakuwa mtu mzuri. Yosefu kisha ana ndoto nyingine, na malaika anamwambia kwenda Nazarethi. Kutoka kwa injili ya Luka, tunajua kwamba Yosefu na Maria walikuwa wameishi katika Nazareti kabla ya kwenda Bethlehemu. Nazareti ulikuwa mji mdogo katika mkoa wa Galilaya. Ilikuwa kaskazini kutoka Yerusalemu na Bethlehemu.</w:t>
      </w:r>
    </w:p>
    <w:p>
      <w:pPr/>
      <w:r>
        <w:rPr>
          <w:lang w:val="sw_KE" w:bidi="sw_KE"/>
        </w:rPr>
      </w:r>
      <w:r>
        <w:rPr>
          <w:lang w:val="sw_KE" w:bidi="sw_KE"/>
        </w:rPr>
        <w:t xml:space="preserve">Onyesha watu ramani ya </w:t>
      </w:r>
      <w:r>
        <w:rPr>
          <w:lang w:val="sw_KE" w:bidi="sw_KE"/>
        </w:rPr>
        <w:t>Israeli katika wakati wa Yesu</w:t>
      </w:r>
      <w:r>
        <w:rPr>
          <w:lang w:val="sw_KE" w:bidi="sw_KE"/>
        </w:rPr>
        <w:t>. Tazama Nazarethi.</w:t>
      </w:r>
    </w:p>
    <w:p>
      <w:pPr/>
      <w:r>
        <w:rPr>
          <w:lang w:val="sw_KE" w:bidi="sw_KE"/>
        </w:rPr>
      </w:r>
      <w:r>
        <w:rPr>
          <w:lang w:val="sw_KE" w:bidi="sw_KE"/>
        </w:rPr>
        <w:t>Nazareti haikuwa mahali pa heshima sana ya kuishi. Watu katika Yudea waliwadharau watu wa Galilaya, na katika Galilaya yenyewe, watu waliwadharau watu kutoka Nazareti! Ilikuwa moja ya maeneo ya chini zaidi, yenye heshima kidogo, ambapo unaweza kuishi.</w:t>
      </w:r>
    </w:p>
    <w:p>
      <w:pPr/>
      <w:r>
        <w:rPr>
          <w:lang w:val="sw_KE" w:bidi="sw_KE"/>
        </w:rPr>
      </w:r>
      <w:r>
        <w:rPr>
          <w:lang w:val="sw_KE" w:bidi="sw_KE"/>
        </w:rPr>
        <w:t>Mathayo tena anarejelea nabii. Wakati huu anasema "manabii"—zaidi ya moja. Anasema kwamba manabii walikuwa wamesema kwamba "ataitwa Mnazareti." Mnazareti anamaanisha mtu kutoka Nazareti, na "yeye" anarejelea Masihi. Hatuna maandishi katika Agano la Kale ambapo nabii anasema kwamba Masihi atakuwa mtu kutoka Nazarethi. Lakini, tuna maandishi ambapo nabii anasema kwamba Masihi atadharauliwa. Mathayo anaweza kumaanisha kwamba wakati wazazi wa Yesu walikwenda kuishi katika Nazarethi, hii ingefanya kweli kwamba Masihi angekuwa anadharauliwa na watu wengine.</w:t>
      </w:r>
    </w:p>
    <w:p>
      <w:pPr/>
      <w:r>
        <w:rPr>
          <w:lang w:val="sw_KE" w:bidi="sw_KE"/>
        </w:rPr>
      </w:r>
      <w:r>
        <w:rPr>
          <w:lang w:val="sw_KE" w:bidi="sw_KE"/>
        </w:rPr>
        <w:t>Katika jumuiya yako, je, kuna maeneo ambayo hayazingatiwi kuwa ya heshima sana kuishi? Unaweza kuwaambia nini kuhusu watu kutoka mahali hapa? Ikiwa unakutana na mtu kutoka mahali hapa, unajibu vipi? Ikiwa unasikia mtu anatoka mahali hapa, matarajio yako ni nini kuhusu mtu huyu?</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5.</w:t>
      </w:r>
    </w:p>
    <w:p>
      <w:pPr/>
      <w:r>
        <w:rPr>
          <w:lang w:val="sw_KE" w:bidi="sw_KE"/>
        </w:rPr>
      </w:r>
      <w:r>
        <w:rPr>
          <w:b/>
          <w:lang w:val="sw_KE" w:bidi="sw_KE"/>
        </w:rPr>
        <w:t>Tukio la kwanza:</w:t>
      </w:r>
      <w:r>
        <w:rPr>
          <w:lang w:val="sw_KE" w:bidi="sw_KE"/>
        </w:rPr>
        <w:t xml:space="preserve"> Yosefu ana ndoto.</w:t>
      </w:r>
    </w:p>
    <w:p>
      <w:pPr/>
      <w:r>
        <w:rPr>
          <w:lang w:val="sw_KE" w:bidi="sw_KE"/>
        </w:rPr>
      </w:r>
      <w:r>
        <w:rPr>
          <w:b/>
          <w:lang w:val="sw_KE" w:bidi="sw_KE"/>
        </w:rPr>
        <w:t>Tukio la pili:</w:t>
      </w:r>
      <w:r>
        <w:rPr>
          <w:lang w:val="sw_KE" w:bidi="sw_KE"/>
        </w:rPr>
        <w:t xml:space="preserve"> Yosefu, Maria, na mtoto Yesu wanaenda Misri.</w:t>
      </w:r>
    </w:p>
    <w:p>
      <w:pPr/>
      <w:r>
        <w:rPr>
          <w:lang w:val="sw_KE" w:bidi="sw_KE"/>
        </w:rPr>
      </w:r>
      <w:r>
        <w:rPr>
          <w:b/>
          <w:lang w:val="sw_KE" w:bidi="sw_KE"/>
        </w:rPr>
        <w:t>Tukio la tatu:</w:t>
      </w:r>
      <w:r>
        <w:rPr>
          <w:lang w:val="sw_KE" w:bidi="sw_KE"/>
        </w:rPr>
        <w:t xml:space="preserve"> Mfalme Herode aliwaua watoto wachanga wa kiume katika Bethlehemu.</w:t>
      </w:r>
    </w:p>
    <w:p>
      <w:pPr/>
      <w:r>
        <w:rPr>
          <w:lang w:val="sw_KE" w:bidi="sw_KE"/>
        </w:rPr>
      </w:r>
      <w:r>
        <w:rPr>
          <w:b/>
          <w:lang w:val="sw_KE" w:bidi="sw_KE"/>
        </w:rPr>
        <w:t>Tukio la nne:</w:t>
      </w:r>
      <w:r>
        <w:rPr>
          <w:lang w:val="sw_KE" w:bidi="sw_KE"/>
        </w:rPr>
        <w:t xml:space="preserve"> Yosefu, Maria, mtoto Yesu walianza kusafiri kurudi Israeli.</w:t>
      </w:r>
    </w:p>
    <w:p>
      <w:pPr/>
      <w:r>
        <w:rPr>
          <w:lang w:val="sw_KE" w:bidi="sw_KE"/>
        </w:rPr>
      </w:r>
      <w:r>
        <w:rPr>
          <w:b/>
          <w:lang w:val="sw_KE" w:bidi="sw_KE"/>
        </w:rPr>
        <w:t>Tukio la tano:</w:t>
      </w:r>
      <w:r>
        <w:rPr>
          <w:lang w:val="sw_KE" w:bidi="sw_KE"/>
        </w:rPr>
        <w:t xml:space="preserve"> Yosefu, Maria, na mtoto Yesu wanakaa katika Nazarethi.</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Malaika</w:t>
      </w:r>
    </w:p>
    <w:p>
      <w:pPr>
        <w:pStyle w:val="ListBullet"/>
        <w:spacing w:line="240" w:lineRule="auto"/>
        <w:ind w:left="720"/>
      </w:pPr>
      <w:r>
        <w:rPr>
          <w:lang w:val="sw_KE" w:bidi="sw_KE"/>
        </w:rPr>
      </w:r>
      <w:r>
        <w:rPr>
          <w:lang w:val="sw_KE" w:bidi="sw_KE"/>
        </w:rPr>
        <w:t>Yusufu</w:t>
      </w:r>
    </w:p>
    <w:p>
      <w:pPr>
        <w:pStyle w:val="ListBullet"/>
        <w:spacing w:line="240" w:lineRule="auto"/>
        <w:ind w:left="720"/>
      </w:pPr>
      <w:r>
        <w:rPr>
          <w:lang w:val="sw_KE" w:bidi="sw_KE"/>
        </w:rPr>
      </w:r>
      <w:r>
        <w:rPr>
          <w:lang w:val="sw_KE" w:bidi="sw_KE"/>
        </w:rPr>
        <w:t>Maria</w:t>
      </w:r>
    </w:p>
    <w:p>
      <w:pPr>
        <w:pStyle w:val="ListBullet"/>
        <w:spacing w:line="240" w:lineRule="auto"/>
        <w:ind w:left="720"/>
      </w:pPr>
      <w:r>
        <w:rPr>
          <w:lang w:val="sw_KE" w:bidi="sw_KE"/>
        </w:rPr>
      </w:r>
      <w:r>
        <w:rPr>
          <w:lang w:val="sw_KE" w:bidi="sw_KE"/>
        </w:rPr>
        <w:t>Mtoto Yesu</w:t>
      </w:r>
    </w:p>
    <w:p>
      <w:pPr>
        <w:pStyle w:val="ListBullet"/>
        <w:spacing w:line="240" w:lineRule="auto"/>
        <w:ind w:left="720"/>
      </w:pPr>
      <w:r>
        <w:rPr>
          <w:lang w:val="sw_KE" w:bidi="sw_KE"/>
        </w:rPr>
      </w:r>
      <w:r>
        <w:rPr>
          <w:lang w:val="sw_KE" w:bidi="sw_KE"/>
        </w:rPr>
        <w:t>Mfalme Herode</w:t>
      </w:r>
    </w:p>
    <w:p>
      <w:pPr>
        <w:pStyle w:val="ListBullet"/>
        <w:spacing w:line="240" w:lineRule="auto"/>
        <w:ind w:left="720"/>
      </w:pPr>
      <w:r>
        <w:rPr>
          <w:lang w:val="sw_KE" w:bidi="sw_KE"/>
        </w:rPr>
      </w:r>
      <w:r>
        <w:rPr>
          <w:lang w:val="sw_KE" w:bidi="sw_KE"/>
        </w:rPr>
        <w:t>Nabii (Hosea)</w:t>
      </w:r>
    </w:p>
    <w:p>
      <w:pPr>
        <w:pStyle w:val="ListBullet"/>
        <w:spacing w:line="240" w:lineRule="auto"/>
        <w:ind w:left="720"/>
      </w:pPr>
      <w:r>
        <w:rPr>
          <w:lang w:val="sw_KE" w:bidi="sw_KE"/>
        </w:rPr>
      </w:r>
      <w:r>
        <w:rPr>
          <w:lang w:val="sw_KE" w:bidi="sw_KE"/>
        </w:rPr>
        <w:t>Wanajimu</w:t>
      </w:r>
    </w:p>
    <w:p>
      <w:pPr>
        <w:pStyle w:val="ListBullet"/>
        <w:spacing w:line="240" w:lineRule="auto"/>
        <w:ind w:left="720"/>
      </w:pPr>
      <w:r>
        <w:rPr>
          <w:lang w:val="sw_KE" w:bidi="sw_KE"/>
        </w:rPr>
      </w:r>
      <w:r>
        <w:rPr>
          <w:lang w:val="sw_KE" w:bidi="sw_KE"/>
        </w:rPr>
        <w:t>Watoto katika Bethlehemu</w:t>
      </w:r>
    </w:p>
    <w:p>
      <w:pPr>
        <w:pStyle w:val="ListBullet"/>
        <w:spacing w:line="240" w:lineRule="auto"/>
        <w:ind w:left="720"/>
      </w:pPr>
      <w:r>
        <w:rPr>
          <w:lang w:val="sw_KE" w:bidi="sw_KE"/>
        </w:rPr>
      </w:r>
      <w:r>
        <w:rPr>
          <w:lang w:val="sw_KE" w:bidi="sw_KE"/>
        </w:rPr>
        <w:t>Watu wanaoishi katika Bethlehemu na vijiji vya karibu</w:t>
      </w:r>
    </w:p>
    <w:p>
      <w:pPr>
        <w:pStyle w:val="ListBullet"/>
        <w:spacing w:line="240" w:lineRule="auto"/>
        <w:ind w:left="720"/>
      </w:pPr>
      <w:r>
        <w:rPr>
          <w:lang w:val="sw_KE" w:bidi="sw_KE"/>
        </w:rPr>
      </w:r>
      <w:r>
        <w:rPr>
          <w:lang w:val="sw_KE" w:bidi="sw_KE"/>
        </w:rPr>
        <w:t>Askari wa Mfalme Herode</w:t>
      </w:r>
    </w:p>
    <w:p>
      <w:pPr>
        <w:pStyle w:val="ListBullet"/>
        <w:spacing w:line="240" w:lineRule="auto"/>
        <w:ind w:left="720"/>
      </w:pPr>
      <w:r>
        <w:rPr>
          <w:lang w:val="sw_KE" w:bidi="sw_KE"/>
        </w:rPr>
      </w:r>
      <w:r>
        <w:rPr>
          <w:lang w:val="sw_KE" w:bidi="sw_KE"/>
        </w:rPr>
        <w:t>Nabii Yeremia</w:t>
      </w:r>
    </w:p>
    <w:p>
      <w:pPr>
        <w:pStyle w:val="ListBullet"/>
        <w:spacing w:line="240" w:lineRule="auto"/>
        <w:ind w:left="720"/>
      </w:pPr>
      <w:r>
        <w:rPr>
          <w:lang w:val="sw_KE" w:bidi="sw_KE"/>
        </w:rPr>
      </w:r>
      <w:r>
        <w:rPr>
          <w:lang w:val="sw_KE" w:bidi="sw_KE"/>
        </w:rPr>
        <w:t>Raheli.</w:t>
      </w:r>
    </w:p>
    <w:p>
      <w:pPr>
        <w:pStyle w:val="ListBullet"/>
        <w:spacing w:line="240" w:lineRule="auto"/>
        <w:ind w:left="720"/>
      </w:pPr>
      <w:r>
        <w:rPr>
          <w:lang w:val="sw_KE" w:bidi="sw_KE"/>
        </w:rPr>
      </w:r>
      <w:r>
        <w:rPr>
          <w:lang w:val="sw_KE" w:bidi="sw_KE"/>
        </w:rPr>
        <w:t>Mfalme Archelaus</w:t>
      </w:r>
    </w:p>
    <w:p>
      <w:pPr>
        <w:pStyle w:val="ListBullet"/>
        <w:spacing w:line="240" w:lineRule="auto"/>
        <w:ind w:left="720"/>
      </w:pPr>
      <w:r>
        <w:rPr>
          <w:lang w:val="sw_KE" w:bidi="sw_KE"/>
        </w:rPr>
      </w:r>
      <w:r>
        <w:rPr>
          <w:lang w:val="sw_KE" w:bidi="sw_KE"/>
        </w:rPr>
        <w:t>Wana wengine wawili wa Herode. Hawatajwi katika hadithi, lakini itakuwa na manufaa kwetu kuelewa kuhusu wao.</w:t>
      </w:r>
    </w:p>
    <w:p>
      <w:pPr>
        <w:pStyle w:val="ListBullet"/>
        <w:spacing w:line="240" w:lineRule="auto"/>
        <w:ind w:left="720"/>
      </w:pPr>
      <w:r>
        <w:rPr>
          <w:lang w:val="sw_KE" w:bidi="sw_KE"/>
        </w:rPr>
      </w:r>
      <w:r>
        <w:rPr>
          <w:lang w:val="sw_KE" w:bidi="sw_KE"/>
        </w:rPr>
        <w:t>"Manabii"</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Malaika anamwonya Yosefu na kumwambia kwenda Misri. Maria na Yosefu wanaondoka usiku: pengine usiku huo wakati ambapo Yosefu alikuwa na ndoto. Ingekuwa salama zaidi kuondoka usiku, ili watu wasiwaone wakiondoka na kumwambia mfalme Herode ambapo walienda.</w:t>
      </w:r>
    </w:p>
    <w:p>
      <w:pPr/>
      <w:r>
        <w:rPr>
          <w:lang w:val="sw_KE" w:bidi="sw_KE"/>
        </w:rPr>
      </w:r>
      <w:r>
        <w:rPr>
          <w:lang w:val="sw_KE" w:bidi="sw_KE"/>
        </w:rPr>
        <w:t>Hatujui ni umbali gani Maria na Yosefu walitembea wakati wa safari yao kwenda Misri. Hili linategemea walipoishia ndani ya Misri. Wangeweza kusafiri kwa angalau wiki moja, lakini inaweza kuwa wiki kadhaa. Safari pengine ilikuwa ngumu. Kulikuwa na barabara, lakini vijiji chache sana njiani.</w:t>
      </w:r>
    </w:p>
    <w:p>
      <w:pPr/>
      <w:r>
        <w:rPr>
          <w:lang w:val="sw_KE" w:bidi="sw_KE"/>
        </w:rPr>
      </w:r>
      <w:r>
        <w:rPr>
          <w:lang w:val="sw_KE" w:bidi="sw_KE"/>
        </w:rPr>
        <w:t>Wakati ambao Yosefu na Maria watakaa katika Misri, mfalme Herode atakufa. Lakini bado hajafa. Wakati Maria na Yosefu bado wako kwenye njia yao ya Misri, Mfalme Herode anaua wavulana wachanga katika Bethlehemu.</w:t>
      </w:r>
    </w:p>
    <w:p>
      <w:pPr/>
      <w:r>
        <w:rPr>
          <w:lang w:val="sw_KE" w:bidi="sw_KE"/>
        </w:rPr>
      </w:r>
      <w:r>
        <w:rPr>
          <w:lang w:val="sw_KE" w:bidi="sw_KE"/>
        </w:rPr>
        <w:t>Mfalme alikuwa ametarajia wanajimu kuja na kumwambia ambapo mtoto alikuwa ambaye angekuwa mfalme wa Wayahudi. Bethlehemu hakuwa mbali sana na Yerusalemu. Wanajimu wangeweza kurudi kwake ndani ya siku au mbili. Kwa hiyo mfalme pengine aliacha kusubiri kwa haraka sana, na kupeleka askari kwa Bethlehemu siku chache tu baada ya wanajimu kuondoka.</w:t>
      </w:r>
    </w:p>
    <w:p>
      <w:pPr/>
      <w:r>
        <w:rPr>
          <w:lang w:val="sw_KE" w:bidi="sw_KE"/>
        </w:rPr>
      </w:r>
      <w:r>
        <w:rPr>
          <w:lang w:val="sw_KE" w:bidi="sw_KE"/>
        </w:rPr>
        <w:t>Bethlehemu ilikuwa kijiji kidogo. Mfalme pia aliwaua wavulana katika vijiji karibu na Bethlehemu, ili tu kuwa na uhakika. Kwa sababu hizi zilikuwa vijiji vidogo, watoto wachache wanaweza kuwa waliuawa. Lakini unaweza kufikiria jinsi watu wa kijiji walikuwa na hofu wakati askari wa mfalme walikuja wakiandamana katika kijiji chao, kuangalia ndani ya kila nyumba, na kunyakua watoto wao. Askari walimuua kila mtoto kwa upanga. Ikiwa ungekuwa katika kijiji hiki wakati hii ilitokea, ungesikia nini? Ungeona nini?</w:t>
      </w:r>
    </w:p>
    <w:p>
      <w:pPr/>
      <w:r>
        <w:rPr>
          <w:lang w:val="sw_KE" w:bidi="sw_KE"/>
        </w:rPr>
      </w:r>
      <w:r>
        <w:rPr>
          <w:lang w:val="sw_KE" w:bidi="sw_KE"/>
        </w:rPr>
        <w:t>Mfalme Herode alikufa wakati mwingine baada ya hii. Mathayo anasema: "Tazama, malaika anamwambia Yosefu katika ndoto!" Hii ina maana ilitokea ghafla. Malaika anamwambia Yosefu kurudi Israeli, na Maria na Yesu. Malaika anasema watu ambao walikuwa wakijaribu kumwua Yesu wamekufa. Kutoka kwa hii, Yosefu anajua kwamba Mfalme Herode amekufa. Yosefu na Maria, na Yesu, wanaanza kusafiri, lakini kabla ya kufikia Yudea, Yosefu anasikia kwamba mwana wa Herode Arkelao sasa ni mfalme. Wangeweza kukutana na baadhi ya watu kwenye barabara wakitoka Yudea ambao walimwambia jambo hili. Habari hii inamfanya Yosefu kuogopa. Hamwamini mfalme Arkelao. Pengine anashangaa nini cha kufanya, wakati ana ndoto nyingine. Ndoto inampa maelekezo ambapo pa kwenda. Yosefu kisha anachukua familia yake na kukaa katika Nazarethi.</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5.</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Malaika</w:t>
      </w:r>
    </w:p>
    <w:p>
      <w:pPr>
        <w:pStyle w:val="ListBullet"/>
        <w:spacing w:line="240" w:lineRule="auto"/>
        <w:ind w:left="720"/>
      </w:pPr>
      <w:r>
        <w:rPr>
          <w:lang w:val="sw_KE" w:bidi="sw_KE"/>
        </w:rPr>
      </w:r>
      <w:r>
        <w:rPr>
          <w:lang w:val="sw_KE" w:bidi="sw_KE"/>
        </w:rPr>
        <w:t>Yosefu</w:t>
      </w:r>
    </w:p>
    <w:p>
      <w:pPr>
        <w:pStyle w:val="ListBullet"/>
        <w:spacing w:line="240" w:lineRule="auto"/>
        <w:ind w:left="720"/>
      </w:pPr>
      <w:r>
        <w:rPr>
          <w:lang w:val="sw_KE" w:bidi="sw_KE"/>
        </w:rPr>
      </w:r>
      <w:r>
        <w:rPr>
          <w:lang w:val="sw_KE" w:bidi="sw_KE"/>
        </w:rPr>
        <w:t>Maria</w:t>
      </w:r>
    </w:p>
    <w:p>
      <w:pPr>
        <w:pStyle w:val="ListBullet"/>
        <w:spacing w:line="240" w:lineRule="auto"/>
        <w:ind w:left="720"/>
      </w:pPr>
      <w:r>
        <w:rPr>
          <w:lang w:val="sw_KE" w:bidi="sw_KE"/>
        </w:rPr>
      </w:r>
      <w:r>
        <w:rPr>
          <w:lang w:val="sw_KE" w:bidi="sw_KE"/>
        </w:rPr>
        <w:t>Mtoto Yesu</w:t>
      </w:r>
    </w:p>
    <w:p>
      <w:pPr>
        <w:pStyle w:val="ListBullet"/>
        <w:spacing w:line="240" w:lineRule="auto"/>
        <w:ind w:left="720"/>
      </w:pPr>
      <w:r>
        <w:rPr>
          <w:lang w:val="sw_KE" w:bidi="sw_KE"/>
        </w:rPr>
      </w:r>
      <w:r>
        <w:rPr>
          <w:lang w:val="sw_KE" w:bidi="sw_KE"/>
        </w:rPr>
        <w:t>Mfalme Herode</w:t>
      </w:r>
    </w:p>
    <w:p>
      <w:pPr>
        <w:pStyle w:val="ListBullet"/>
        <w:spacing w:line="240" w:lineRule="auto"/>
        <w:ind w:left="720"/>
      </w:pPr>
      <w:r>
        <w:rPr>
          <w:lang w:val="sw_KE" w:bidi="sw_KE"/>
        </w:rPr>
      </w:r>
      <w:r>
        <w:rPr>
          <w:lang w:val="sw_KE" w:bidi="sw_KE"/>
        </w:rPr>
        <w:t>Nabii (Hosea)</w:t>
      </w:r>
    </w:p>
    <w:p>
      <w:pPr>
        <w:pStyle w:val="ListBullet"/>
        <w:spacing w:line="240" w:lineRule="auto"/>
        <w:ind w:left="720"/>
      </w:pPr>
      <w:r>
        <w:rPr>
          <w:lang w:val="sw_KE" w:bidi="sw_KE"/>
        </w:rPr>
      </w:r>
      <w:r>
        <w:rPr>
          <w:lang w:val="sw_KE" w:bidi="sw_KE"/>
        </w:rPr>
        <w:t>Wanajimu</w:t>
      </w:r>
    </w:p>
    <w:p>
      <w:pPr>
        <w:pStyle w:val="ListBullet"/>
        <w:spacing w:line="240" w:lineRule="auto"/>
        <w:ind w:left="720"/>
      </w:pPr>
      <w:r>
        <w:rPr>
          <w:lang w:val="sw_KE" w:bidi="sw_KE"/>
        </w:rPr>
      </w:r>
      <w:r>
        <w:rPr>
          <w:lang w:val="sw_KE" w:bidi="sw_KE"/>
        </w:rPr>
        <w:t>Watoto katika Bethlehemu</w:t>
      </w:r>
    </w:p>
    <w:p>
      <w:pPr>
        <w:pStyle w:val="ListBullet"/>
        <w:spacing w:line="240" w:lineRule="auto"/>
        <w:ind w:left="720"/>
      </w:pPr>
      <w:r>
        <w:rPr>
          <w:lang w:val="sw_KE" w:bidi="sw_KE"/>
        </w:rPr>
      </w:r>
      <w:r>
        <w:rPr>
          <w:lang w:val="sw_KE" w:bidi="sw_KE"/>
        </w:rPr>
        <w:t>Watu wanaoishi katika Bethlehemu na vijiji vya karibu</w:t>
      </w:r>
    </w:p>
    <w:p>
      <w:pPr>
        <w:pStyle w:val="ListBullet"/>
        <w:spacing w:line="240" w:lineRule="auto"/>
        <w:ind w:left="720"/>
      </w:pPr>
      <w:r>
        <w:rPr>
          <w:lang w:val="sw_KE" w:bidi="sw_KE"/>
        </w:rPr>
      </w:r>
      <w:r>
        <w:rPr>
          <w:lang w:val="sw_KE" w:bidi="sw_KE"/>
        </w:rPr>
        <w:t>Askari wa Mfalme Herode</w:t>
      </w:r>
    </w:p>
    <w:p>
      <w:pPr>
        <w:pStyle w:val="ListBullet"/>
        <w:spacing w:line="240" w:lineRule="auto"/>
        <w:ind w:left="720"/>
      </w:pPr>
      <w:r>
        <w:rPr>
          <w:lang w:val="sw_KE" w:bidi="sw_KE"/>
        </w:rPr>
      </w:r>
      <w:r>
        <w:rPr>
          <w:lang w:val="sw_KE" w:bidi="sw_KE"/>
        </w:rPr>
        <w:t>Nabii Yeremia</w:t>
      </w:r>
    </w:p>
    <w:p>
      <w:pPr>
        <w:pStyle w:val="ListBullet"/>
        <w:spacing w:line="240" w:lineRule="auto"/>
        <w:ind w:left="720"/>
      </w:pPr>
      <w:r>
        <w:rPr>
          <w:lang w:val="sw_KE" w:bidi="sw_KE"/>
        </w:rPr>
      </w:r>
      <w:r>
        <w:rPr>
          <w:lang w:val="sw_KE" w:bidi="sw_KE"/>
        </w:rPr>
        <w:t>Raheli.</w:t>
      </w:r>
    </w:p>
    <w:p>
      <w:pPr>
        <w:pStyle w:val="ListBullet"/>
        <w:spacing w:line="240" w:lineRule="auto"/>
        <w:ind w:left="720"/>
      </w:pPr>
      <w:r>
        <w:rPr>
          <w:lang w:val="sw_KE" w:bidi="sw_KE"/>
        </w:rPr>
      </w:r>
      <w:r>
        <w:rPr>
          <w:lang w:val="sw_KE" w:bidi="sw_KE"/>
        </w:rPr>
        <w:t>Mfalme Archelaus</w:t>
      </w:r>
    </w:p>
    <w:p>
      <w:pPr>
        <w:pStyle w:val="ListBullet"/>
        <w:spacing w:line="240" w:lineRule="auto"/>
        <w:ind w:left="720"/>
      </w:pPr>
      <w:r>
        <w:rPr>
          <w:lang w:val="sw_KE" w:bidi="sw_KE"/>
        </w:rPr>
      </w:r>
      <w:r>
        <w:rPr>
          <w:lang w:val="sw_KE" w:bidi="sw_KE"/>
        </w:rPr>
        <w:t>Wana wengine wawili wa Herode. Hawatajwi katika hadithi, lakini itakuwa na manufaa kwetu kuelewa kuhusu wao.</w:t>
      </w:r>
    </w:p>
    <w:p>
      <w:pPr>
        <w:pStyle w:val="ListBullet"/>
        <w:spacing w:line="240" w:lineRule="auto"/>
        <w:ind w:left="720"/>
      </w:pPr>
      <w:r>
        <w:rPr>
          <w:lang w:val="sw_KE" w:bidi="sw_KE"/>
        </w:rPr>
      </w:r>
      <w:r>
        <w:rPr>
          <w:lang w:val="sw_KE" w:bidi="sw_KE"/>
        </w:rPr>
        <w:t>"Manabii"</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Mara ya pili timu inapoigiza hadithi hii, sitisha katika sehemu fulani.</w:t>
      </w:r>
    </w:p>
    <w:p>
      <w:pPr/>
      <w:r>
        <w:rPr>
          <w:lang w:val="sw_KE" w:bidi="sw_KE"/>
        </w:rPr>
      </w:r>
      <w:r>
        <w:rPr>
          <w:lang w:val="sw_KE" w:bidi="sw_KE"/>
        </w:rPr>
        <w:t>Gawanya chumba au nafasi katika sehemu. Amua ambapo Bethlehemu itakuwa, na ambapo Yerusalemu, Misri, na Nazareti watakuwa. Amua ambapo utaweka waigizaji wanaoigiza manabii mbalimbali. Manabii hawaishi wakati huo na watu wengine katika hadithi. Walitoa ujumbe wao kwa muda mrefu uliopita. Pengine wanaweza kusimama kwenye kiti ili kuonyesha tofauti na watu wengine. Au, wanaweza kusimama tu nje ya mlango, na kupiga kelele ujumbe wao katika chumba kutoka umbali!</w:t>
      </w:r>
    </w:p>
    <w:p>
      <w:pPr/>
      <w:r>
        <w:rPr>
          <w:lang w:val="sw_KE" w:bidi="sw_KE"/>
        </w:rPr>
      </w:r>
      <w:r>
        <w:rPr>
          <w:lang w:val="sw_KE" w:bidi="sw_KE"/>
        </w:rPr>
        <w:t>Igiza wanajimu wanaondoka Maria na Yosefu baada ya ziara yao katika Bethlehemu. Igiza Yosefu akiwa na ndoto.</w:t>
      </w:r>
    </w:p>
    <w:p>
      <w:pPr/>
      <w:r>
        <w:rPr>
          <w:lang w:val="sw_KE" w:bidi="sw_KE"/>
        </w:rPr>
      </w:r>
      <w:r>
        <w:rPr>
          <w:lang w:val="sw_KE" w:bidi="sw_KE"/>
        </w:rPr>
        <w:t>Igiza Yosefu akiamsha familia yake na Yosefu, Maria, na Yesu wanaondoka Bethlehemu.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Yosefu na Maria: "Mnahisi vipi?" Unaweza kusikia mambo kama:</w:t>
      </w:r>
    </w:p>
    <w:p>
      <w:pPr/>
      <w:r>
        <w:rPr>
          <w:lang w:val="sw_KE" w:bidi="sw_KE"/>
        </w:rPr>
      </w:r>
      <w:r>
        <w:rPr>
          <w:lang w:val="sw_KE" w:bidi="sw_KE"/>
        </w:rPr>
        <w:t>Katika upande mwingine wa chumba, unaweza kuigiza nabii Hosea akisema "Nilimwita mwana wangu kutoka Misri." Unabii huu bado haujatimizwa; Yesu bado yuko kwenye njia ya Misri. Lakini itatimizwa wakati Yesu anaanza kusafiri kurudi. Muulize mtu anayeigiza nabii kukaa katika mahali sawa kwa muda. Anaweza kurudia mstari wake baadaye.</w:t>
      </w:r>
    </w:p>
    <w:p>
      <w:pPr/>
      <w:r>
        <w:rPr>
          <w:lang w:val="sw_KE" w:bidi="sw_KE"/>
        </w:rPr>
      </w:r>
      <w:r>
        <w:rPr>
          <w:lang w:val="sw_KE" w:bidi="sw_KE"/>
        </w:rPr>
        <w:t>Hata ingawa Mathayo tayari anatuambia mapema katika simulizi kwamba Mfalme Herode alikufa, bado hutaki kuigiza kifo chake sasa. Weka hii kwa baadaye.</w:t>
      </w:r>
    </w:p>
    <w:p>
      <w:pPr/>
      <w:r>
        <w:rPr>
          <w:lang w:val="sw_KE" w:bidi="sw_KE"/>
        </w:rPr>
      </w:r>
      <w:r>
        <w:rPr>
          <w:lang w:val="sw_KE" w:bidi="sw_KE"/>
        </w:rPr>
        <w:t>Wakati Maria na Yosefu bado wanasafiri, katika sehemu nyingine ya chumba igiza mfalme Herode akisubiri wanajimu warudi.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Mfalme Herode: "Unahisi vipi? Unafikiri nini?"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Igiza kwamba mfalme Herode anatuma askari wake katika Bethlehemu.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askari: "Mnahisi vipi kuhusu amri hii?"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Igiza askari wanawasili katika Bethlehemu, kutafuta wavulana, na kuwaua.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watu katika Bethlehemu: "Mnahisi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Kwa upande mwingine wa chumba, igiza nabii Yeremia akitoa unabii wake. Igiza Raheli akilia. Igiza watu wakijaribu bila malipo ili kumfariji.</w:t>
      </w:r>
    </w:p>
    <w:p>
      <w:pPr/>
      <w:r>
        <w:rPr>
          <w:lang w:val="sw_KE" w:bidi="sw_KE"/>
        </w:rPr>
      </w:r>
      <w:r>
        <w:rPr>
          <w:lang w:val="sw_KE" w:bidi="sw_KE"/>
        </w:rPr>
        <w:t>Igiza Herode akikufa. Kuwa na ufahamu kwamba hii haikutokea mara moja baada ya mauaji ya watoto; wakati fulani umepita kati.</w:t>
      </w:r>
    </w:p>
    <w:p>
      <w:pPr/>
      <w:r>
        <w:rPr>
          <w:lang w:val="sw_KE" w:bidi="sw_KE"/>
        </w:rPr>
      </w:r>
      <w:r>
        <w:rPr>
          <w:lang w:val="sw_KE" w:bidi="sw_KE"/>
        </w:rPr>
        <w:t>Igiza wana watatu wa Herode kuwa watawala juu ya baadhi ya majimbo. Arkelao akawa mtawala juu ya Yudea, (ambayo ni pamoja na Yerusalemu na Bethlehemu), na Herode Antipas akawa mtawala juu ya Galilaya. Hii ni pamoja na Nazarethi. Waache waigizaji wanaoigiza wana wawili wasimame katika mahali sahihi ya chumba: mmoja karibu na Bethlehemu, na mwingine karibu na Nazareti.</w:t>
      </w:r>
    </w:p>
    <w:p>
      <w:pPr/>
      <w:r>
        <w:rPr>
          <w:lang w:val="sw_KE" w:bidi="sw_KE"/>
        </w:rPr>
      </w:r>
      <w:r>
        <w:rPr>
          <w:lang w:val="sw_KE" w:bidi="sw_KE"/>
        </w:rPr>
        <w:t>Mwana wa tatu na majimbo yake si muhimu bado kwa hadithi hii. Unaweza kumfanya asimame popote!</w:t>
      </w:r>
    </w:p>
    <w:p>
      <w:pPr/>
      <w:r>
        <w:rPr>
          <w:lang w:val="sw_KE" w:bidi="sw_KE"/>
        </w:rPr>
      </w:r>
      <w:r>
        <w:rPr>
          <w:lang w:val="sw_KE" w:bidi="sw_KE"/>
        </w:rPr>
        <w:t>Igiza Yosefu akiwa na ndoto. Igiza malaika akimwambia arudi tena Israeli.</w:t>
      </w:r>
    </w:p>
    <w:p>
      <w:pPr/>
      <w:r>
        <w:rPr>
          <w:lang w:val="sw_KE" w:bidi="sw_KE"/>
        </w:rPr>
      </w:r>
      <w:r>
        <w:rPr>
          <w:lang w:val="sw_KE" w:bidi="sw_KE"/>
        </w:rPr>
        <w:t>Igiza Yosefu, Maria, na Yesu wakisafiri kurudi Israeli.</w:t>
      </w:r>
    </w:p>
    <w:p>
      <w:pPr/>
      <w:r>
        <w:rPr>
          <w:lang w:val="sw_KE" w:bidi="sw_KE"/>
        </w:rPr>
      </w:r>
      <w:r>
        <w:rPr>
          <w:lang w:val="sw_KE" w:bidi="sw_KE"/>
        </w:rPr>
        <w:t>Sasa ni wakati mzuri wa kuwa na nabii Hosea arudia sentensi yake: "Nilimwita mwana wangu ili kuja kutoka Misri!"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Yosefu na Maria: "Mnahisi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Igiza Yosefu akisikia kutoka kwa mtu kwamba mfalme Arkelao sasa alikuwa mfalme juu ya Yudea.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Yosefu: "Hii inakufanya uhisi vipi? Unafikiri nini?"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Igiza Yosefu akiwa na ndoto. Mathayo hasemi kama malaika alizungumza na yeye katika ndoto, au kama Mungu alimpa maelekezo kwa njia tofauti. Lakini kutoka kwa ndoto, Yosefu anaelewa kwamba anapaswa kwenda Nazarethi.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Yosefu: "Unahisi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Igiza Maria na Yosefu wakiwasili katika Nazareti na kukaa hapo.</w:t>
      </w:r>
    </w:p>
    <w:p>
      <w:pPr/>
      <w:r>
        <w:rPr>
          <w:lang w:val="sw_KE" w:bidi="sw_KE"/>
        </w:rPr>
      </w:r>
      <w:r>
        <w:rPr>
          <w:lang w:val="sw_KE" w:bidi="sw_KE"/>
        </w:rPr>
        <w:t>Igiza "manabii" akisema, "Masihi ataitwa mtu kutoka Nazarethi!"</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Malaika wa Bwana anaonekana kwa Yosefu katika ndoto.</w:t>
      </w:r>
    </w:p>
    <w:p>
      <w:pPr/>
      <w:r>
        <w:rPr>
          <w:lang w:val="sw_KE" w:bidi="sw_KE"/>
        </w:rPr>
      </w:r>
      <w:r>
        <w:rPr>
          <w:b/>
          <w:lang w:val="sw_KE" w:bidi="sw_KE"/>
        </w:rPr>
        <w:t>Malaika</w:t>
      </w:r>
      <w:r>
        <w:rPr>
          <w:lang w:val="sw_KE" w:bidi="sw_KE"/>
        </w:rPr>
        <w:t xml:space="preserve"> wa </w:t>
      </w:r>
      <w:r>
        <w:rPr>
          <w:b/>
          <w:lang w:val="sw_KE" w:bidi="sw_KE"/>
        </w:rPr>
        <w:t>Bwana</w:t>
      </w:r>
      <w:r>
        <w:rPr>
          <w:lang w:val="sw_KE" w:bidi="sw_KE"/>
        </w:rPr>
        <w:t xml:space="preserve"> anamaanisha malaika kutoka kwa Mungu. Bwana anamaanisha mtawala. Wayahudi walitumia hii kama neno la heshima ili kuzungumza kuhusu Mungu. Tumia neno sawa na ulilotumia katika simulizi za awali. Neno </w:t>
      </w:r>
      <w:r>
        <w:rPr>
          <w:lang w:val="sw_KE" w:bidi="sw_KE"/>
        </w:rPr>
        <w:t>Bwana</w:t>
      </w:r>
      <w:r>
        <w:rPr>
          <w:lang w:val="sw_KE" w:bidi="sw_KE"/>
        </w:rPr>
        <w:t xml:space="preserve"> linapatikana katika Faharasa Kuu.</w:t>
      </w:r>
    </w:p>
    <w:p>
      <w:pPr/>
      <w:r>
        <w:rPr>
          <w:lang w:val="sw_KE" w:bidi="sw_KE"/>
        </w:rPr>
      </w:r>
      <w:r>
        <w:rPr>
          <w:lang w:val="sw_KE" w:bidi="sw_KE"/>
        </w:rPr>
        <w:t xml:space="preserve">Malaika ni mjumbe wa roho kutoka kwa Mungu. Kwa binadamu, malaika anaonekana kama mtu. Mara nyingi wanakuja na ujumbe maalum au kufanya kazi maalum. Tumia neno sawa na ulilotumia katika simulizi za awali. Neno </w:t>
      </w:r>
      <w:r>
        <w:rPr>
          <w:lang w:val="sw_KE" w:bidi="sw_KE"/>
        </w:rPr>
        <w:t>malaika</w:t>
      </w:r>
      <w:r>
        <w:rPr>
          <w:lang w:val="sw_KE" w:bidi="sw_KE"/>
        </w:rPr>
        <w:t xml:space="preserve"> linapatikana katika Faharasa Kuu.</w:t>
      </w:r>
    </w:p>
    <w:p>
      <w:pPr/>
      <w:r>
        <w:rPr>
          <w:lang w:val="sw_KE" w:bidi="sw_KE"/>
        </w:rPr>
      </w:r>
      <w:r>
        <w:rPr>
          <w:b/>
          <w:lang w:val="sw_KE" w:bidi="sw_KE"/>
        </w:rPr>
        <w:t>Wanajimu</w:t>
      </w:r>
      <w:r>
        <w:rPr>
          <w:lang w:val="sw_KE" w:bidi="sw_KE"/>
        </w:rPr>
        <w:t>—baadhi ya tafsiri zinasema wagawi, au wanaume wenye hekima—walikuwa watu ambao walikuwa wakisoma nyota na kujaribu kutabiri kile ambacho kilikuwa kinatokea katika dunia kulingana na nyota. Tumia neno sawa na ulilotumia katika simulizi za awali.</w:t>
      </w:r>
    </w:p>
    <w:p>
      <w:pPr/>
      <w:r>
        <w:rPr>
          <w:lang w:val="sw_KE" w:bidi="sw_KE"/>
        </w:rPr>
      </w:r>
      <w:r>
        <w:rPr>
          <w:lang w:val="sw_KE" w:bidi="sw_KE"/>
        </w:rPr>
        <w:t xml:space="preserve">Yosefu na Maria na Yesu wanaenda Misri, na kisha kurudi tena. Hii inafanya kuwa kweli kwamba </w:t>
      </w:r>
      <w:r>
        <w:rPr>
          <w:b/>
          <w:lang w:val="sw_KE" w:bidi="sw_KE"/>
        </w:rPr>
        <w:t>nabii</w:t>
      </w:r>
      <w:r>
        <w:rPr>
          <w:lang w:val="sw_KE" w:bidi="sw_KE"/>
        </w:rPr>
        <w:t xml:space="preserve"> alikuwa amesema kwamba Mungu alikuwa amesema "Nilimwita mwana wangu ili kuja kutoka Misri." Nabii ni mtu ambaye anatoa ujumbe kwa watu kutoka kwa Mungu. Tumia neno sawa kama ulivyotumia katika simulizi za awali, na angalia Faharasa Kuu kwa maelezo zaidi kuhusu </w:t>
      </w:r>
      <w:r>
        <w:rPr>
          <w:lang w:val="sw_KE" w:bidi="sw_KE"/>
        </w:rPr>
        <w:t>nabii</w:t>
      </w:r>
      <w:r>
        <w:rPr>
          <w:lang w:val="sw_KE" w:bidi="sw_KE"/>
        </w:rPr>
        <w:t>. Ujumbe huu tayari ulikuwa wa kweli mara moja, wakati Mungu aliwapa huru Waisraeli kutoka Misri ambapo kulikuwa na watumwa. Lakini sasa ikawa kweli tena.</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3:1–17</w:t>
      </w:r>
      <w:r>
        <w:rPr>
          <w:lang w:val="sw_KE" w:bidi="sw_KE"/>
        </w:rPr>
      </w:r>
    </w:p>
    <w:p>
      <w:pPr>
        <w:pStyle w:val="Heading3"/>
      </w:pPr>
      <w:r>
        <w:rPr>
          <w:lang w:val="sw_KE" w:bidi="sw_KE"/>
        </w:rPr>
        <w:t>Sikiliza na Moyo</w:t>
      </w:r>
    </w:p>
    <w:p>
      <w:pPr/>
      <w:r>
        <w:rPr>
          <w:lang w:val="sw_KE" w:bidi="sw_KE"/>
        </w:rPr>
      </w:r>
      <w:r>
        <w:rPr>
          <w:lang w:val="sw_KE" w:bidi="sw_KE"/>
        </w:rPr>
        <w:t>Sikiliza Mathayo 3:1–17 moyoni mwako.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Sehemu ya awali ilimalizika wakati Yosefu, Maria, na Yesu mdogo waliishi katika Nazareti, katika Galilaya. Mathayo sasa anaruka mbele kwa wakati na anaruka miaka mingi. Yesu sasa ni mtu mzima.</w:t>
      </w:r>
    </w:p>
    <w:p>
      <w:pPr/>
      <w:r>
        <w:rPr>
          <w:lang w:val="sw_KE" w:bidi="sw_KE"/>
        </w:rPr>
      </w:r>
      <w:r>
        <w:rPr>
          <w:lang w:val="sw_KE" w:bidi="sw_KE"/>
        </w:rPr>
        <w:t>Mathayo anatuambia kuhusu mtu anayeitwa Yohana. Yohana anaitwa "Mbatizo," au mbatizaji. Hii ilikuwa cheo ambacho watu walimpa. Ilimaanisha alikuwa akibatiza watu. Ubatizo ulikuwa sherehe ya Kiyahudi ambayo ilionyesha kwamba watu walikuwa wakigeuka kutoka kwa njia yao ya zamani ya maisha na kuanza njia mpya ya maisha. Ikiwa "ulimpa" mtu ubatizo, ulimfanya mtu azame katika maji. Mtu ambaye alikwenda chini ya maji alikuwa ndiye aliyekuwa akichukua ubatizo. Mtu ambaye alichukua ubatizo alikuwa akisema: "Ninajuta kwa mambo mabaya ambayo nimefanya na ninataka kubadili." Kabla ya wakati huu, kwa kawaida watu tu ambao hawakuwa Wayahudi lakini walitaka kuwa Myahudi walibatizwa. Yohana anafanya kitu kipya kwa kutoa ubatizo kwa Wayahudi.</w:t>
      </w:r>
    </w:p>
    <w:p>
      <w:pPr/>
      <w:r>
        <w:rPr>
          <w:lang w:val="sw_KE" w:bidi="sw_KE"/>
        </w:rPr>
      </w:r>
      <w:r>
        <w:rPr>
          <w:lang w:val="sw_KE" w:bidi="sw_KE"/>
        </w:rPr>
        <w:t>Je, kuna ibada zozote katika jumuiya yako ambayo inahusisha maji? Je, unaweza kusimulia hadithi kuhusu hilo? Ibada hii au shughuli inamaanisha nini?</w:t>
      </w:r>
    </w:p>
    <w:p>
      <w:pPr/>
      <w:r>
        <w:rPr>
          <w:lang w:val="sw_KE" w:bidi="sw_KE"/>
        </w:rPr>
      </w:r>
      <w:r>
        <w:rPr>
          <w:lang w:val="sw_KE" w:bidi="sw_KE"/>
        </w:rPr>
        <w:t>Yohana alikuwa akiwaambia watu kutubu mambo mabaya waliyokuwa wamefanya. Watu hawa hawakuwa wabaya zaidi kuliko watu wengine. Kila mtu mmoja, ikiwa ni pamoja na Yohana mwenyewe, hajamtii Mungu katika kila kitu na anahitaji kumwambia Mungu kwamba wanajuta</w:t>
      </w:r>
    </w:p>
    <w:p>
      <w:pPr/>
      <w:r>
        <w:rPr>
          <w:lang w:val="sw_KE" w:bidi="sw_KE"/>
        </w:rPr>
      </w:r>
      <w:r>
        <w:rPr>
          <w:lang w:val="sw_KE" w:bidi="sw_KE"/>
        </w:rPr>
        <w:t>Yohana alikuwa akizungumza katika porini. Pori ilikuwa mahali kavu na upweke. Mathayo anatuambia kuhusu unabii mwingine sasa. Takriban miaka 700 mapema, nabii Isaya alihubiri kwa Israeli ili kuwaonya kwamba wangeadhibiwa, lakini pia aliwapa ujumbe wa tumaini. Katika moja ya ujumbe wake, alikuwa amesema kwamba hivi karibuni watu wa Israeli watasamehewa, na adhabu yao ilikamilika. Alisema kwamba kulikuwa na habari njema kwa sababu Mungu alikuwa akikuja kutawala, na Mungu angewatunza watu wake. Kabla ya Mungu angekuja, kungekuwa na mtu ambaye angepiga kelele porini ili kuwaambia watu kupata tayari kumpokea Mungu. Angesema kwamba watu wanapaswa kufanya barabara ya moja kwa moja ili Mungu aweze kuja kwa urahisi, kwa sababu Mungu angekuwa akikuja hivi karibuni.</w:t>
      </w:r>
    </w:p>
    <w:p>
      <w:pPr/>
      <w:r>
        <w:rPr>
          <w:lang w:val="sw_KE" w:bidi="sw_KE"/>
        </w:rPr>
      </w:r>
      <w:r>
        <w:rPr>
          <w:lang w:val="sw_KE" w:bidi="sw_KE"/>
        </w:rPr>
        <w:t>Mathayo anatuambia kwamba Yohana ni mtu ambaye Isaya alizungumza kuhusu. Yohana alikuwa akihubiri kutoka pori. Yohana alikuwa akiwaambia watu kutubu kutoka kwa dhambi zao. Kwa kutubu, wangekuwa tayari kumpokea Mungu. Ilikuwa kama walikuwa wakifanya barabara kwa Mungu kuja kwa urahisi.</w:t>
      </w:r>
    </w:p>
    <w:p>
      <w:pPr/>
      <w:r>
        <w:rPr>
          <w:lang w:val="sw_KE" w:bidi="sw_KE"/>
        </w:rPr>
      </w:r>
      <w:r>
        <w:rPr>
          <w:lang w:val="sw_KE" w:bidi="sw_KE"/>
        </w:rPr>
        <w:t>Yohana anawaambia watu kutubu kwa sababu ufalme wa mbinguni umekuja karibu. Ufalme wa mbinguni unamaanisha sawa na ufalme wa Mungu. Kwamba ufalme umekuja karibu ina maana kwamba Mungu ameanza kutawala juu ya watu.</w:t>
      </w:r>
    </w:p>
    <w:p>
      <w:pPr/>
      <w:r>
        <w:rPr>
          <w:lang w:val="sw_KE" w:bidi="sw_KE"/>
        </w:rPr>
      </w:r>
      <w:r>
        <w:rPr>
          <w:lang w:val="sw_KE" w:bidi="sw_KE"/>
        </w:rPr>
        <w:t>Yohana anavaa mavazi rahisi na kula chakula rahisi. Kwa kuona hii, watu wangekumbushwa manabii wa Mungu katika Agano la Kale. Yohana anaonekana kama nabii, na kuzungumza kama nabii.</w:t>
      </w:r>
    </w:p>
    <w:p>
      <w:pPr/>
      <w:r>
        <w:rPr>
          <w:lang w:val="sw_KE" w:bidi="sw_KE"/>
        </w:rPr>
      </w:r>
      <w:r>
        <w:rPr>
          <w:lang w:val="sw_KE" w:bidi="sw_KE"/>
        </w:rPr>
        <w:t>Miongoni mwa watu ambao wanakuja kwa Yohana pia ni Mafarisayo na Masadukayo. Haya yalikuwa makundi mawili tofauti ya viongozi wa kidini wenye imani tofauti kidogo.</w:t>
      </w:r>
    </w:p>
    <w:p>
      <w:pPr/>
      <w:r>
        <w:rPr>
          <w:lang w:val="sw_KE" w:bidi="sw_KE"/>
        </w:rPr>
      </w:r>
      <w:r>
        <w:rPr>
          <w:lang w:val="sw_KE" w:bidi="sw_KE"/>
        </w:rPr>
        <w:t xml:space="preserve">Yohana hanafikiri kwamba viongozi hawa wanajuta kwa kweli kwa dhambi zao. Anawaita nyoka wa sumu. Anamaanisha kusema kwamba viongozi wa kidini ni hatari, na wanadanganya watu. Yohana anauliza ambao ni nani aliwaambia kwamba wangeweza kutoroka hasira ya Mungu. Kwa kweli haulizi swali; anamaanisha kusema kwamba hata kama watachukua ubatizo, hawataweza kutoroka hasira ya Mungu. Toba yao si halisi. Wanahitaji </w:t>
      </w:r>
      <w:r>
        <w:rPr>
          <w:b/>
          <w:lang w:val="sw_KE" w:bidi="sw_KE"/>
        </w:rPr>
        <w:t>kuthibitisha</w:t>
      </w:r>
      <w:r>
        <w:rPr>
          <w:lang w:val="sw_KE" w:bidi="sw_KE"/>
        </w:rPr>
        <w:t xml:space="preserve"> kwamba wametubu kwa kubadilisha tabia yao.</w:t>
      </w:r>
    </w:p>
    <w:p>
      <w:pPr/>
      <w:r>
        <w:rPr>
          <w:lang w:val="sw_KE" w:bidi="sw_KE"/>
        </w:rPr>
      </w:r>
      <w:r>
        <w:rPr>
          <w:lang w:val="sw_KE" w:bidi="sw_KE"/>
        </w:rPr>
        <w:t>Yohana anajua kwamba viongozi wa kidini wanaweza kusema kwamba wako salama kutoka kwa adhabu kwa sababu ni uzao wa Abrahamu. Abrahamu alikuwa babu ya kwanza sana ya Waisraeli, Wayahudi. Viongozi wa kidini wanafikiri wako salama kwa sababu ni Wayahudi, na Wayahudi ni watu waliochaguliwa na Mungu. Yohana anawaambia kwamba ikiwa hawatubu kwa kweli, hakuna maana ya kuwa uzao wa Abrahamu. Ikiwa Mungu alitaka, angeweza kubadilisha hata jiwe kuwa mtu ambaye alikuwa Myahudi! Kuwa Myahudi tu haitoshi. Wayahudi wanapaswa kutubu, kama vile wasio Wayahudi wanapaswa kufanya.</w:t>
      </w:r>
    </w:p>
    <w:p>
      <w:pPr/>
      <w:r>
        <w:rPr>
          <w:lang w:val="sw_KE" w:bidi="sw_KE"/>
        </w:rPr>
      </w:r>
      <w:r>
        <w:rPr>
          <w:lang w:val="sw_KE" w:bidi="sw_KE"/>
        </w:rPr>
        <w:t>Ikiwa mtu anatubu kwa kweli, tabia yake itabadilika. Yohana analinganisha watu na mti wa matunda. Mtu ambaye haonyeshi tabia sahihi ni kama mti wa matunda ambao haizai matunda. Yohana anawaambia viongozi wa kidini kwamba shoka iko tayari kukata miti kama hiyo katika mizizi. Mti ambao ukikatwa katika mizizi utakufa, na hautakuwa mzuri kwa chochote. Kwa hivyo, mtu ambaye haonyeshi tabia iliyobadilishwa ataadhibiwa.</w:t>
      </w:r>
    </w:p>
    <w:p>
      <w:pPr/>
      <w:r>
        <w:rPr>
          <w:lang w:val="sw_KE" w:bidi="sw_KE"/>
        </w:rPr>
      </w:r>
      <w:r>
        <w:rPr>
          <w:lang w:val="sw_KE" w:bidi="sw_KE"/>
        </w:rPr>
        <w:t xml:space="preserve">Onyesha picha ya </w:t>
      </w:r>
      <w:r>
        <w:rPr>
          <w:lang w:val="sw_KE" w:bidi="sw_KE"/>
        </w:rPr>
        <w:t>shoka</w:t>
      </w:r>
      <w:r>
        <w:rPr>
          <w:lang w:val="sw_KE" w:bidi="sw_KE"/>
        </w:rPr>
        <w:t>.</w:t>
      </w:r>
    </w:p>
    <w:p>
      <w:pPr/>
      <w:r>
        <w:rPr>
          <w:lang w:val="sw_KE" w:bidi="sw_KE"/>
        </w:rPr>
      </w:r>
      <w:r>
        <w:rPr>
          <w:lang w:val="sw_KE" w:bidi="sw_KE"/>
        </w:rPr>
        <w:t xml:space="preserve">Onyesha picha kutoka kwa </w:t>
      </w:r>
      <w:r>
        <w:rPr>
          <w:b/>
          <w:lang w:val="sw_KE" w:bidi="sw_KE"/>
        </w:rPr>
        <w:t>mti wa matunda katika Israeli</w:t>
      </w:r>
      <w:r>
        <w:rPr>
          <w:lang w:val="sw_KE" w:bidi="sw_KE"/>
        </w:rPr>
        <w:t>—mti wa tini au mti wa zeituni. Hizi ni aina ya miti ambayo Yohana anazungumzia. Miti ya matunda katika Israeli ilikuwa nyembamba na kuni haikuwa muhimu kwa kutengeneza chochote. Wakati mti wa matunda ulikatwa ulitumiwa kwa kuni tu. Ni miti gani inayozalisha matunda yanayoliwa katika eneo lako?</w:t>
      </w:r>
    </w:p>
    <w:p>
      <w:pPr/>
      <w:r>
        <w:rPr>
          <w:lang w:val="sw_KE" w:bidi="sw_KE"/>
        </w:rPr>
      </w:r>
      <w:r>
        <w:rPr>
          <w:lang w:val="sw_KE" w:bidi="sw_KE"/>
        </w:rPr>
        <w:t>Yohana aliwabatiza watu kwa kuwazamisha katika maji. Yohana anawaambia watu kwamba baada yake mtu atakuja ambaye atatoa aina tofauti ya ubatizo. Hiyo haitakuwa ubatizo na maji, lakini ubatizo na Roho Mtakatifu na moto. Wakati watu walibatizwa kwa maji, hii ilikuwa ishara kwamba walikuwa wametubu na kusamehewa. Wakati kitu kinaoshwa na maji, kinasafishwa. Moto pia husafisha kwa kuchoma kile kilicho chafu, au kisichofaa.</w:t>
      </w:r>
    </w:p>
    <w:p>
      <w:pPr/>
      <w:r>
        <w:rPr>
          <w:lang w:val="sw_KE" w:bidi="sw_KE"/>
        </w:rPr>
      </w:r>
      <w:r>
        <w:rPr>
          <w:lang w:val="sw_KE" w:bidi="sw_KE"/>
        </w:rPr>
        <w:t>Yohana kisha anatumia picha nyingine kutoka asili. Ngano ni mmea ambao watu hulima kwa kutumia mbegu, pia inaitwa nafaka. Nafaka zinaweza kufanywa kuwa unga ili watu waweze kuoka mkate, au kuchemsha ili kutengeneza uji. Wakati mkulima amevuna, kukata, ngano kutoka kwa mashamba yake, anapaswa kupiga nafaka ili ngozi ya nje ya nafaka iondoke. Hii inaitwa kupuria, na mahali ambapo anafanya hivyo inaitwa sakafu ya kupuria. Hii ni mahali ambapo udongo unakanyagwa kwa nguvu ili kutengeneza uso mgumu sana.</w:t>
      </w:r>
    </w:p>
    <w:p>
      <w:pPr/>
      <w:r>
        <w:rPr>
          <w:lang w:val="sw_KE" w:bidi="sw_KE"/>
        </w:rPr>
      </w:r>
      <w:r>
        <w:rPr>
          <w:lang w:val="sw_KE" w:bidi="sw_KE"/>
        </w:rPr>
        <w:t>Ngozi ya nafaka ya ngano inaitwa makapi. Ni uzito mwepesi sana. Baada ya kupura ngano, mkulima anatumia chombo kinachoitwa uma wa kupembua. Hii ilikuwa fimbo ndefu kama uma, na mkulima alikuwa akitikisa ngano na kuitupa juu angani. Upepo kisha ungepiga makapi mbali kidogo zaidi, lakini mbegu zingeanguka kwenye ardhi. Mchakato huu unaitwa kupeta. Kwa kufanya hivyo mkulima anaweza kutenganisha nafaka kwa urahisi sana kutoka kwa makapi. Makamba yangefagiliwa na kuchomwa moto. Hakuwa na matumizi zaidi.</w:t>
      </w:r>
    </w:p>
    <w:p>
      <w:pPr/>
      <w:r>
        <w:rPr>
          <w:lang w:val="sw_KE" w:bidi="sw_KE"/>
        </w:rPr>
      </w:r>
      <w:r>
        <w:rPr>
          <w:lang w:val="sw_KE" w:bidi="sw_KE"/>
        </w:rPr>
        <w:t xml:space="preserve">Onyesha watu picha ya ngano </w:t>
      </w:r>
      <w:r>
        <w:rPr>
          <w:lang w:val="sw_KE" w:bidi="sw_KE"/>
        </w:rPr>
        <w:t>wakati inakua katika mashamba</w:t>
      </w:r>
      <w:r>
        <w:rPr>
          <w:lang w:val="sw_KE" w:bidi="sw_KE"/>
        </w:rPr>
        <w:t>.</w:t>
      </w:r>
    </w:p>
    <w:p>
      <w:pPr/>
      <w:r>
        <w:rPr>
          <w:lang w:val="sw_KE" w:bidi="sw_KE"/>
        </w:rPr>
      </w:r>
      <w:r>
        <w:rPr>
          <w:lang w:val="sw_KE" w:bidi="sw_KE"/>
        </w:rPr>
        <w:t xml:space="preserve">Onyesha picha ya </w:t>
      </w:r>
      <w:r>
        <w:rPr>
          <w:lang w:val="sw_KE" w:bidi="sw_KE"/>
        </w:rPr>
        <w:t>mkulima akipepea ngano kwa uma wa kupepea</w:t>
      </w:r>
      <w:r>
        <w:rPr>
          <w:lang w:val="sw_KE" w:bidi="sw_KE"/>
        </w:rPr>
        <w:t>.</w:t>
      </w:r>
    </w:p>
    <w:p>
      <w:pPr/>
      <w:r>
        <w:rPr>
          <w:lang w:val="sw_KE" w:bidi="sw_KE"/>
        </w:rPr>
      </w:r>
      <w:r>
        <w:rPr>
          <w:lang w:val="sw_KE" w:bidi="sw_KE"/>
        </w:rPr>
        <w:t>Je, watu wanalima ngano katika eneo lako? Je, unaweza kuelezea kile watu wanafanya nao baada ya kuvuna? Ikiwa watu hawalimi ngano, je, kuna vyakula vingine ambavyo watu hulima katika eneo lako? Ni mambo gani ni sawa, na ni nini kinafanywa tofauti na maelezo haya ya kupeta?</w:t>
      </w:r>
    </w:p>
    <w:p>
      <w:pPr/>
      <w:r>
        <w:rPr>
          <w:lang w:val="sw_KE" w:bidi="sw_KE"/>
        </w:rPr>
      </w:r>
      <w:r>
        <w:rPr>
          <w:lang w:val="sw_KE" w:bidi="sw_KE"/>
        </w:rPr>
        <w:t>Yohana anasema kwamba mtu ambaye atakuja baada yake atakuwa kama mkulima ambaye anatenganisha ngano kutoka kwa makapi. Watu ambao hawajatubu watakuwa kama makapi, na wataadhibiwa. Watu wengine watakuwa kama nafaka. Neno la roho katika lugha ambayo Yohana alizungumza ni sawa na neno la upepo. Kwa hiyo wakati Yohana anazungumza kuhusu ubatizo na Roho Mtakatifu na kwa moto, hii inaonekana sawa na mchakato wa kupepa ambao mkulima anafanya. Wote wawili wanatumia upepo na moto ili kutenganisha mema kutoka kwa mbaya.</w:t>
      </w:r>
    </w:p>
    <w:p>
      <w:pPr/>
      <w:r>
        <w:rPr>
          <w:lang w:val="sw_KE" w:bidi="sw_KE"/>
        </w:rPr>
      </w:r>
      <w:r>
        <w:rPr>
          <w:lang w:val="sw_KE" w:bidi="sw_KE"/>
        </w:rPr>
        <w:t>Mtu muhimu wakati mwingine angekuwa na mtumwa—mtumishi asiyelipwa—ambaye angebeba viatu vyake, au viatu. Hii ingekuwa kazi ya chini sana. Yohana anasema kwamba mtu anayekuja baada yake ni muhimu sana, kwamba Yohana si mzuri wa kutosha hata kufanya kazi hii ya chini sana.</w:t>
      </w:r>
    </w:p>
    <w:p>
      <w:pPr/>
      <w:r>
        <w:rPr>
          <w:lang w:val="sw_KE" w:bidi="sw_KE"/>
        </w:rPr>
      </w:r>
      <w:r>
        <w:rPr>
          <w:lang w:val="sw_KE" w:bidi="sw_KE"/>
        </w:rPr>
        <w:t xml:space="preserve">Ikiwa inahitajika, unaweza kuonyesha watu picha ya </w:t>
      </w:r>
      <w:r>
        <w:rPr>
          <w:lang w:val="sw_KE" w:bidi="sw_KE"/>
        </w:rPr>
        <w:t>kiatu</w:t>
      </w:r>
      <w:r>
        <w:rPr>
          <w:lang w:val="sw_KE" w:bidi="sw_KE"/>
        </w:rPr>
        <w:t>.</w:t>
      </w:r>
    </w:p>
    <w:p>
      <w:pPr/>
      <w:r>
        <w:rPr>
          <w:lang w:val="sw_KE" w:bidi="sw_KE"/>
        </w:rPr>
      </w:r>
      <w:r>
        <w:rPr>
          <w:lang w:val="sw_KE" w:bidi="sw_KE"/>
        </w:rPr>
        <w:t>Hadi sasa, Mathayo hajasema ni nani mtu muhimu ambaye Yohana anazungumza kuhusu. Lakini sasa hii inakuwa wazi, kwa sababu Mathayo anatuambia kwamba Yesu anakuja kubatizwa.</w:t>
      </w:r>
    </w:p>
    <w:p>
      <w:pPr/>
      <w:r>
        <w:rPr>
          <w:lang w:val="sw_KE" w:bidi="sw_KE"/>
        </w:rPr>
      </w:r>
      <w:r>
        <w:rPr>
          <w:lang w:val="sw_KE" w:bidi="sw_KE"/>
        </w:rPr>
        <w:t>Yesu alikuja kutoka Galilaya; hii ni mkoa ambapo wazazi wake walimchukua baada ya kuja kutoka Misri.</w:t>
      </w:r>
    </w:p>
    <w:p>
      <w:pPr/>
      <w:r>
        <w:rPr>
          <w:lang w:val="sw_KE" w:bidi="sw_KE"/>
        </w:rPr>
      </w:r>
      <w:r>
        <w:rPr>
          <w:lang w:val="sw_KE" w:bidi="sw_KE"/>
        </w:rPr>
        <w:t>Yesu anakuja kwa Yohana na lazima awe ameomba au kuonyesha kwamba alitaka kubatizwa, kama vile watu wengine ambao walikuwa hapo. Yohana hataki kufanya hivyo kwa mara ya kwanza. Anajua kwamba Yesu hajafanya chochote kinachohitaji kutubu!</w:t>
      </w:r>
    </w:p>
    <w:p>
      <w:pPr/>
      <w:r>
        <w:rPr>
          <w:lang w:val="sw_KE" w:bidi="sw_KE"/>
        </w:rPr>
      </w:r>
      <w:r>
        <w:rPr>
          <w:lang w:val="sw_KE" w:bidi="sw_KE"/>
        </w:rPr>
        <w:t>Lakini Yesu anasisitiza. Yesu anasema kwamba ni lazima ifanyike kwa njia hii, kwa sababu ni mapenzi ya Mungu. Kwa kuchukua ubatizo Yesu angefanya kitu sahihi ambacho Mungu alitaka. Ubatizo wa Yesu unaonyesha kwamba Yesu yuko tayari kufanya kazi ambayo Mungu alimtuma duniani. Yesu anajinyenyekeza kwa kukiri dhambi ambazo hajafanya! Hii tayari inatuambia kile Yesu amekuja duniani kufanya.</w:t>
      </w:r>
    </w:p>
    <w:p>
      <w:pPr/>
      <w:r>
        <w:rPr>
          <w:lang w:val="sw_KE" w:bidi="sw_KE"/>
        </w:rPr>
      </w:r>
      <w:r>
        <w:rPr>
          <w:lang w:val="sw_KE" w:bidi="sw_KE"/>
        </w:rPr>
        <w:t>Kwa hivyo, Yohana anafanya kile Yesu anataka na kumbatiza. Yesu anatoka kwenye maji na kisha Yesu anaona ufunguzi angani. Kupitia ufunguzi, Roho Mtakatifu wa Mungu anakuja chini. Njia Roho Mtakatifu anakuja chini ni tu jinsi njiwa, ambayo ni aina ya ndege, angekuja chini kwa mtu na kuketi kwenye kichwa au bega la mtu. Pengine roho ilionekana kama njiwa kwa wakati huu, au pengine ilikuwa ikisonga tu kama njiwa.</w:t>
      </w:r>
    </w:p>
    <w:p>
      <w:pPr/>
      <w:r>
        <w:rPr>
          <w:lang w:val="sw_KE" w:bidi="sw_KE"/>
        </w:rPr>
      </w:r>
      <w:r>
        <w:rPr>
          <w:lang w:val="sw_KE" w:bidi="sw_KE"/>
        </w:rPr>
        <w:t xml:space="preserve">Ikiwa inahitajika, unaweza kuonyesha watu picha ya </w:t>
      </w:r>
      <w:r>
        <w:rPr>
          <w:lang w:val="sw_KE" w:bidi="sw_KE"/>
        </w:rPr>
        <w:t>njiwa</w:t>
      </w:r>
      <w:r>
        <w:rPr>
          <w:lang w:val="sw_KE" w:bidi="sw_KE"/>
        </w:rPr>
        <w:t>. Lakini kumbuka kwamba Mathayo hasemi kwamba Yesu aliona njiwa, lakini kwamba Yesu aliona roho ikisonga kama njiwa.</w:t>
      </w:r>
    </w:p>
    <w:p>
      <w:pPr/>
      <w:r>
        <w:rPr>
          <w:lang w:val="sw_KE" w:bidi="sw_KE"/>
        </w:rPr>
      </w:r>
      <w:r>
        <w:rPr>
          <w:lang w:val="sw_KE" w:bidi="sw_KE"/>
        </w:rPr>
        <w:t>Mtu kisha anasikia sauti ambayo inazungumza kutoka mbinguni. Hii ina maana ni sauti ya Mungu. Mathayo hasemi ni nani wote wanaweza kusikia sauti. Yesu na Yohana pengine walisikia sauti lakini Mathayo haelezei kama watu wengine ambao walikuwa pale pia walisikia sauti hiyo. Sauti ya Mungu inasema kwamba mtu huyu—akimaanisha Yesu—ni mwana wake, kwamba anampenda sana, na kwamba anafurahi sana na yeye.</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3.</w:t>
      </w:r>
    </w:p>
    <w:p>
      <w:pPr/>
      <w:r>
        <w:rPr>
          <w:lang w:val="sw_KE" w:bidi="sw_KE"/>
        </w:rPr>
      </w:r>
      <w:r>
        <w:rPr>
          <w:b/>
          <w:lang w:val="sw_KE" w:bidi="sw_KE"/>
        </w:rPr>
        <w:t>Tukio la kwanza:</w:t>
      </w:r>
      <w:r>
        <w:rPr>
          <w:lang w:val="sw_KE" w:bidi="sw_KE"/>
        </w:rPr>
        <w:t xml:space="preserve"> Yohana anabatiza watu.</w:t>
      </w:r>
    </w:p>
    <w:p>
      <w:pPr/>
      <w:r>
        <w:rPr>
          <w:lang w:val="sw_KE" w:bidi="sw_KE"/>
        </w:rPr>
      </w:r>
      <w:r>
        <w:rPr>
          <w:b/>
          <w:lang w:val="sw_KE" w:bidi="sw_KE"/>
        </w:rPr>
        <w:t>Tukio la pili:</w:t>
      </w:r>
      <w:r>
        <w:rPr>
          <w:lang w:val="sw_KE" w:bidi="sw_KE"/>
        </w:rPr>
        <w:t xml:space="preserve"> Yohana anaonya viongozi wa kidini kwamba wanapaswa kutubu, na anaelezea kwamba baada yake mtu mwenye nguvu zaidi kuliko yeye atakuja.</w:t>
      </w:r>
    </w:p>
    <w:p>
      <w:pPr/>
      <w:r>
        <w:rPr>
          <w:lang w:val="sw_KE" w:bidi="sw_KE"/>
        </w:rPr>
      </w:r>
      <w:r>
        <w:rPr>
          <w:b/>
          <w:lang w:val="sw_KE" w:bidi="sw_KE"/>
        </w:rPr>
        <w:t>Tukio la tatu:</w:t>
      </w:r>
      <w:r>
        <w:rPr>
          <w:lang w:val="sw_KE" w:bidi="sw_KE"/>
        </w:rPr>
        <w:t xml:space="preserve"> Yesu anapokea ubatizo.</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Yohana mbatizaji</w:t>
      </w:r>
    </w:p>
    <w:p>
      <w:pPr>
        <w:pStyle w:val="ListBullet"/>
        <w:spacing w:line="240" w:lineRule="auto"/>
        <w:ind w:left="720"/>
      </w:pPr>
      <w:r>
        <w:rPr>
          <w:lang w:val="sw_KE" w:bidi="sw_KE"/>
        </w:rPr>
      </w:r>
      <w:r>
        <w:rPr>
          <w:lang w:val="sw_KE" w:bidi="sw_KE"/>
        </w:rPr>
        <w:t>Watu kutoka Yerusalemu, Yudea, na eneo karibu na Mto Yordani</w:t>
      </w:r>
    </w:p>
    <w:p>
      <w:pPr>
        <w:pStyle w:val="ListBullet"/>
        <w:spacing w:line="240" w:lineRule="auto"/>
        <w:ind w:left="720"/>
      </w:pPr>
      <w:r>
        <w:rPr>
          <w:lang w:val="sw_KE" w:bidi="sw_KE"/>
        </w:rPr>
      </w:r>
      <w:r>
        <w:rPr>
          <w:lang w:val="sw_KE" w:bidi="sw_KE"/>
        </w:rPr>
        <w:t>Mafarisayo na Masadukayo</w:t>
      </w:r>
    </w:p>
    <w:p>
      <w:pPr>
        <w:pStyle w:val="ListBullet"/>
        <w:spacing w:line="240" w:lineRule="auto"/>
        <w:ind w:left="720"/>
      </w:pPr>
      <w:r>
        <w:rPr>
          <w:lang w:val="sw_KE" w:bidi="sw_KE"/>
        </w:rPr>
      </w:r>
      <w:r>
        <w:rPr>
          <w:lang w:val="sw_KE" w:bidi="sw_KE"/>
        </w:rPr>
        <w:t>Abrahamu</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Roho Mtakatifu</w:t>
      </w:r>
    </w:p>
    <w:p>
      <w:pPr>
        <w:pStyle w:val="ListBullet"/>
        <w:spacing w:line="240" w:lineRule="auto"/>
        <w:ind w:left="720"/>
      </w:pPr>
      <w:r>
        <w:rPr>
          <w:lang w:val="sw_KE" w:bidi="sw_KE"/>
        </w:rPr>
      </w:r>
      <w:r>
        <w:rPr>
          <w:lang w:val="sw_KE" w:bidi="sw_KE"/>
        </w:rPr>
        <w:t>Mungu (sauti yake).</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Mathayo anaanza sehemu hii kwa kusema "katika siku hizo." Lakini hakumaanishi kwamba hizi bado zilikuwa siku zile zile kama wakati ambapo Maria na Yosefu na Yesu mdogo walikwenda kuishi katika Nazarethi. Karibu miaka 30 imepita! Ungeanza vipi kuelezea hadithi ili kuifanya iunganishe vizuri na ile ya awali? Je, unahitaji kusema kitu kama "baada ya miaka mingi"?</w:t>
      </w:r>
    </w:p>
    <w:p>
      <w:pPr/>
      <w:r>
        <w:rPr>
          <w:lang w:val="sw_KE" w:bidi="sw_KE"/>
        </w:rPr>
      </w:r>
      <w:r>
        <w:rPr>
          <w:lang w:val="sw_KE" w:bidi="sw_KE"/>
        </w:rPr>
        <w:t>Hadithi inafanyika katika porini. Yohana anasimama karibu na Mto Yordani.</w:t>
      </w:r>
    </w:p>
    <w:p>
      <w:pPr/>
      <w:r>
        <w:rPr>
          <w:lang w:val="sw_KE" w:bidi="sw_KE"/>
        </w:rPr>
      </w:r>
      <w:r>
        <w:rPr>
          <w:lang w:val="sw_KE" w:bidi="sw_KE"/>
        </w:rPr>
        <w:t xml:space="preserve">Onyesha timu yako picha ya </w:t>
      </w:r>
      <w:r>
        <w:rPr>
          <w:lang w:val="sw_KE" w:bidi="sw_KE"/>
        </w:rPr>
        <w:t>mto na porini</w:t>
      </w:r>
      <w:r>
        <w:rPr>
          <w:lang w:val="sw_KE" w:bidi="sw_KE"/>
        </w:rPr>
        <w:t>.</w:t>
      </w:r>
    </w:p>
    <w:p>
      <w:pPr/>
      <w:r>
        <w:rPr>
          <w:lang w:val="sw_KE" w:bidi="sw_KE"/>
        </w:rPr>
      </w:r>
      <w:r>
        <w:rPr>
          <w:lang w:val="sw_KE" w:bidi="sw_KE"/>
        </w:rPr>
        <w:t>Yohana anavaa mavazi ambayo yanatengenezwa kutoka kwa nywele za ngamia.</w:t>
      </w:r>
    </w:p>
    <w:p>
      <w:pPr/>
      <w:r>
        <w:rPr>
          <w:lang w:val="sw_KE" w:bidi="sw_KE"/>
        </w:rPr>
      </w:r>
      <w:r>
        <w:rPr>
          <w:lang w:val="sw_KE" w:bidi="sw_KE"/>
        </w:rPr>
        <w:t xml:space="preserve">Onyesha timu yako picha ya </w:t>
      </w:r>
      <w:r>
        <w:rPr>
          <w:lang w:val="sw_KE" w:bidi="sw_KE"/>
        </w:rPr>
        <w:t>ngamia</w:t>
      </w:r>
      <w:r>
        <w:rPr>
          <w:lang w:val="sw_KE" w:bidi="sw_KE"/>
        </w:rPr>
        <w:t xml:space="preserve">. Onyesha picha ya </w:t>
      </w:r>
      <w:r>
        <w:rPr>
          <w:lang w:val="sw_KE" w:bidi="sw_KE"/>
        </w:rPr>
        <w:t>vazi lililotengenezwa kutoka kwa nywele za ngamia</w:t>
      </w:r>
      <w:r>
        <w:rPr>
          <w:lang w:val="sw_KE" w:bidi="sw_KE"/>
        </w:rPr>
        <w:t>.</w:t>
      </w:r>
    </w:p>
    <w:p>
      <w:pPr/>
      <w:r>
        <w:rPr>
          <w:lang w:val="sw_KE" w:bidi="sw_KE"/>
        </w:rPr>
      </w:r>
      <w:r>
        <w:rPr>
          <w:lang w:val="sw_KE" w:bidi="sw_KE"/>
        </w:rPr>
        <w:t>Nywele za ngamia zilitengenezwa kuwa kitambaa kigumu. Hii ina maana mavazi yake yalikuwa rahisi sana.</w:t>
      </w:r>
    </w:p>
    <w:p>
      <w:pPr/>
      <w:r>
        <w:rPr>
          <w:lang w:val="sw_KE" w:bidi="sw_KE"/>
        </w:rPr>
      </w:r>
      <w:r>
        <w:rPr>
          <w:lang w:val="sw_KE" w:bidi="sw_KE"/>
        </w:rPr>
        <w:t>Karibu na kiuno chake alikuwa amevaa ukanda uliotengenezwa kwa ngozi. Ngozi ni ngozi kavu ya mnyama aliyekufa. Katika Agano la Kale nabii Eliya anavaa mavazi sawa.</w:t>
      </w:r>
    </w:p>
    <w:p>
      <w:pPr/>
      <w:r>
        <w:rPr>
          <w:lang w:val="sw_KE" w:bidi="sw_KE"/>
        </w:rPr>
      </w:r>
      <w:r>
        <w:rPr>
          <w:lang w:val="sw_KE" w:bidi="sw_KE"/>
        </w:rPr>
        <w:t>Yohana anakula nzige na asali pori. Hii ilikuwa chakula rahisi ambacho kilikuwa kinapatikana katika pori. Ilikuwa chakula kwa mtu maskini.</w:t>
      </w:r>
    </w:p>
    <w:p>
      <w:pPr/>
      <w:r>
        <w:rPr>
          <w:lang w:val="sw_KE" w:bidi="sw_KE"/>
        </w:rPr>
      </w:r>
      <w:r>
        <w:rPr>
          <w:lang w:val="sw_KE" w:bidi="sw_KE"/>
        </w:rPr>
        <w:t>Nzige ni wadudu. Yohana anaweza kuwa amewachoma juu ya moto au kuwachemsha katika maji.</w:t>
      </w:r>
    </w:p>
    <w:p>
      <w:pPr/>
      <w:r>
        <w:rPr>
          <w:lang w:val="sw_KE" w:bidi="sw_KE"/>
        </w:rPr>
      </w:r>
      <w:r>
        <w:rPr>
          <w:lang w:val="sw_KE" w:bidi="sw_KE"/>
        </w:rPr>
        <w:t xml:space="preserve">Onyesha timu yako picha ya </w:t>
      </w:r>
      <w:r>
        <w:rPr>
          <w:lang w:val="sw_KE" w:bidi="sw_KE"/>
        </w:rPr>
        <w:t>nzige</w:t>
      </w:r>
      <w:r>
        <w:rPr>
          <w:lang w:val="sw_KE" w:bidi="sw_KE"/>
        </w:rPr>
        <w:t>.</w:t>
      </w:r>
    </w:p>
    <w:p>
      <w:pPr/>
      <w:r>
        <w:rPr>
          <w:lang w:val="sw_KE" w:bidi="sw_KE"/>
        </w:rPr>
      </w:r>
      <w:r>
        <w:rPr>
          <w:lang w:val="sw_KE" w:bidi="sw_KE"/>
        </w:rPr>
        <w:t>Asali inafanywa na nyuki, aina nyingine ya wadudu. Asali ni tamu na nata. Mara nyingi watu wangeweka nyuki ili waweze kula asali, lakini Yohana alikula asali ya pori—ikimaanisha kwamba aliipata katika pori.</w:t>
      </w:r>
    </w:p>
    <w:p>
      <w:pPr/>
      <w:r>
        <w:rPr>
          <w:lang w:val="sw_KE" w:bidi="sw_KE"/>
        </w:rPr>
      </w:r>
      <w:r>
        <w:rPr>
          <w:lang w:val="sw_KE" w:bidi="sw_KE"/>
        </w:rPr>
        <w:t xml:space="preserve">Onyesha timu yako picha ya </w:t>
      </w:r>
      <w:r>
        <w:rPr>
          <w:lang w:val="sw_KE" w:bidi="sw_KE"/>
        </w:rPr>
        <w:t>mzinga wa nyuki wenye asali</w:t>
      </w:r>
      <w:r>
        <w:rPr>
          <w:lang w:val="sw_KE" w:bidi="sw_KE"/>
        </w:rPr>
        <w:t>.</w:t>
      </w:r>
    </w:p>
    <w:p>
      <w:pPr/>
      <w:r>
        <w:rPr>
          <w:lang w:val="sw_KE" w:bidi="sw_KE"/>
        </w:rPr>
      </w:r>
      <w:r>
        <w:rPr>
          <w:lang w:val="sw_KE" w:bidi="sw_KE"/>
        </w:rPr>
        <w:t>Yohana anazungumza na viongozi wa kidini kwa ukali sana. Anatumia lugha ya picha ili kuwaonya. Unaweza kutumia vitu kadhaa ili kukusaidia kukumbuka hotuba yake.</w:t>
      </w:r>
    </w:p>
    <w:p>
      <w:pPr/>
      <w:r>
        <w:rPr>
          <w:lang w:val="sw_KE" w:bidi="sw_KE"/>
        </w:rPr>
      </w:r>
      <w:r>
        <w:rPr>
          <w:lang w:val="sw_KE" w:bidi="sw_KE"/>
        </w:rPr>
        <w:t>Je, unaweza kupata kitu (au mtu) ambacho kinaonekana kama</w:t>
      </w:r>
    </w:p>
    <w:p>
      <w:pPr>
        <w:pStyle w:val="ListBullet"/>
        <w:spacing w:line="240" w:lineRule="auto"/>
        <w:ind w:left="720"/>
      </w:pPr>
      <w:r>
        <w:rPr>
          <w:lang w:val="sw_KE" w:bidi="sw_KE"/>
        </w:rPr>
      </w:r>
      <w:r>
        <w:rPr>
          <w:lang w:val="sw_KE" w:bidi="sw_KE"/>
        </w:rPr>
        <w:t>Nyoka</w:t>
      </w:r>
    </w:p>
    <w:p>
      <w:pPr>
        <w:pStyle w:val="ListBullet"/>
        <w:spacing w:line="240" w:lineRule="auto"/>
        <w:ind w:left="720"/>
      </w:pPr>
      <w:r>
        <w:rPr>
          <w:lang w:val="sw_KE" w:bidi="sw_KE"/>
        </w:rPr>
      </w:r>
      <w:r>
        <w:rPr>
          <w:lang w:val="sw_KE" w:bidi="sw_KE"/>
        </w:rPr>
        <w:t>Matunda ya mti (kama nazi, embe, au tofauti, au matunda yoyote yanayokua kwenye miti katika eneo lako)</w:t>
      </w:r>
    </w:p>
    <w:p>
      <w:pPr>
        <w:pStyle w:val="ListBullet"/>
        <w:spacing w:line="240" w:lineRule="auto"/>
        <w:ind w:left="720"/>
      </w:pPr>
      <w:r>
        <w:rPr>
          <w:lang w:val="sw_KE" w:bidi="sw_KE"/>
        </w:rPr>
      </w:r>
      <w:r>
        <w:rPr>
          <w:lang w:val="sw_KE" w:bidi="sw_KE"/>
        </w:rPr>
        <w:t>Shoka au kitu cha kukata mti</w:t>
      </w:r>
    </w:p>
    <w:p>
      <w:pPr>
        <w:pStyle w:val="ListBullet"/>
        <w:spacing w:line="240" w:lineRule="auto"/>
        <w:ind w:left="720"/>
      </w:pPr>
      <w:r>
        <w:rPr>
          <w:lang w:val="sw_KE" w:bidi="sw_KE"/>
        </w:rPr>
      </w:r>
      <w:r>
        <w:rPr>
          <w:lang w:val="sw_KE" w:bidi="sw_KE"/>
        </w:rPr>
        <w:t>Abrahamu</w:t>
      </w:r>
    </w:p>
    <w:p>
      <w:pPr>
        <w:pStyle w:val="ListBullet"/>
        <w:spacing w:line="240" w:lineRule="auto"/>
        <w:ind w:left="720"/>
      </w:pPr>
      <w:r>
        <w:rPr>
          <w:lang w:val="sw_KE" w:bidi="sw_KE"/>
        </w:rPr>
      </w:r>
      <w:r>
        <w:rPr>
          <w:lang w:val="sw_KE" w:bidi="sw_KE"/>
        </w:rPr>
        <w:t>Mawe</w:t>
      </w:r>
    </w:p>
    <w:p>
      <w:pPr>
        <w:pStyle w:val="ListBullet"/>
        <w:spacing w:line="240" w:lineRule="auto"/>
        <w:ind w:left="720"/>
      </w:pPr>
      <w:r>
        <w:rPr>
          <w:lang w:val="sw_KE" w:bidi="sw_KE"/>
        </w:rPr>
      </w:r>
      <w:r>
        <w:rPr>
          <w:lang w:val="sw_KE" w:bidi="sw_KE"/>
        </w:rPr>
        <w:t>Maji</w:t>
      </w:r>
    </w:p>
    <w:p>
      <w:pPr>
        <w:pStyle w:val="ListBullet"/>
        <w:spacing w:line="240" w:lineRule="auto"/>
        <w:ind w:left="720"/>
      </w:pPr>
      <w:r>
        <w:rPr>
          <w:lang w:val="sw_KE" w:bidi="sw_KE"/>
        </w:rPr>
      </w:r>
      <w:r>
        <w:rPr>
          <w:lang w:val="sw_KE" w:bidi="sw_KE"/>
        </w:rPr>
        <w:t>Viatu</w:t>
      </w:r>
    </w:p>
    <w:p>
      <w:pPr>
        <w:pStyle w:val="ListBullet"/>
        <w:spacing w:line="240" w:lineRule="auto"/>
        <w:ind w:left="720"/>
      </w:pPr>
      <w:r>
        <w:rPr>
          <w:lang w:val="sw_KE" w:bidi="sw_KE"/>
        </w:rPr>
      </w:r>
      <w:r>
        <w:rPr>
          <w:lang w:val="sw_KE" w:bidi="sw_KE"/>
        </w:rPr>
        <w:t>Moto (vijiti vya mechi au moto halisi)</w:t>
      </w:r>
    </w:p>
    <w:p>
      <w:pPr>
        <w:pStyle w:val="ListBullet"/>
        <w:spacing w:line="240" w:lineRule="auto"/>
        <w:ind w:left="720"/>
      </w:pPr>
      <w:r>
        <w:rPr>
          <w:lang w:val="sw_KE" w:bidi="sw_KE"/>
        </w:rPr>
      </w:r>
      <w:r>
        <w:rPr>
          <w:lang w:val="sw_KE" w:bidi="sw_KE"/>
        </w:rPr>
        <w:t>Kitu ambacho kinaonekana kama uma wa kupuria</w:t>
      </w:r>
    </w:p>
    <w:p>
      <w:pPr>
        <w:pStyle w:val="ListBullet"/>
        <w:spacing w:line="240" w:lineRule="auto"/>
        <w:ind w:left="720"/>
      </w:pPr>
      <w:r>
        <w:rPr>
          <w:lang w:val="sw_KE" w:bidi="sw_KE"/>
        </w:rPr>
      </w:r>
      <w:r>
        <w:rPr>
          <w:lang w:val="sw_KE" w:bidi="sw_KE"/>
        </w:rPr>
        <w:t>Na nafaka?</w:t>
      </w:r>
    </w:p>
    <w:p>
      <w:pPr/>
      <w:r>
        <w:rPr>
          <w:lang w:val="sw_KE" w:bidi="sw_KE"/>
        </w:rPr>
      </w:r>
      <w:r>
        <w:rPr>
          <w:lang w:val="sw_KE" w:bidi="sw_KE"/>
        </w:rPr>
        <w:t>Huenda usiwe na vitu hivi vyote hasa, lakini unaweza kutumia kitu ambacho kinaonekana kidogo kama hiyo. Kisha jaribu kukumbuka hotuba ya Yohana kwa kushikilia vitu tofauti. Wakati wa hotuba wengine wanaweza kuigiza kukata mti, kupiga nafaka, kupepeta nafaka, kufagia na kuchoma makapi.</w:t>
      </w:r>
    </w:p>
    <w:p>
      <w:pPr/>
      <w:r>
        <w:rPr>
          <w:lang w:val="sw_KE" w:bidi="sw_KE"/>
        </w:rPr>
      </w:r>
      <w:r>
        <w:rPr>
          <w:lang w:val="sw_KE" w:bidi="sw_KE"/>
        </w:rPr>
        <w:t>Wakati mwingine baada ya Yohana kutoa hotuba hii kwa viongozi wa kidini, Yesu anakuja. Inaweza kuwa siku sawa, au inaweza kuwa siku fulani au wiki baadaye. Yohana ni lazima amekuwa akihubiri kwa miezi kadhaa.</w:t>
      </w:r>
    </w:p>
    <w:p>
      <w:pPr/>
      <w:r>
        <w:rPr>
          <w:lang w:val="sw_KE" w:bidi="sw_KE"/>
        </w:rPr>
      </w:r>
      <w:r>
        <w:rPr>
          <w:lang w:val="sw_KE" w:bidi="sw_KE"/>
        </w:rPr>
        <w:t>Yesu alikuja kutoka Galilaya. Angetembea hapo. Safari ingechukua siku kadhaa.</w:t>
      </w:r>
    </w:p>
    <w:p>
      <w:pPr/>
      <w:r>
        <w:rPr>
          <w:lang w:val="sw_KE" w:bidi="sw_KE"/>
        </w:rPr>
      </w:r>
      <w:r>
        <w:rPr>
          <w:lang w:val="sw_KE" w:bidi="sw_KE"/>
        </w:rPr>
        <w:t>Wakati Yesu alikuja kutoka maji, anga ilifunguliwa. Unafikiri kwamba hilo lingeweza kuonekana vipi? Ungeelezea vipi hii katika lugha yako?</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3.</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Yohana mbatizaji</w:t>
      </w:r>
    </w:p>
    <w:p>
      <w:pPr>
        <w:pStyle w:val="ListBullet"/>
        <w:spacing w:line="240" w:lineRule="auto"/>
        <w:ind w:left="720"/>
      </w:pPr>
      <w:r>
        <w:rPr>
          <w:lang w:val="sw_KE" w:bidi="sw_KE"/>
        </w:rPr>
      </w:r>
      <w:r>
        <w:rPr>
          <w:lang w:val="sw_KE" w:bidi="sw_KE"/>
        </w:rPr>
        <w:t>Watu kutoka Yerusalemu, Yudea, na eneo karibu na Mto Yordani</w:t>
      </w:r>
    </w:p>
    <w:p>
      <w:pPr>
        <w:pStyle w:val="ListBullet"/>
        <w:spacing w:line="240" w:lineRule="auto"/>
        <w:ind w:left="720"/>
      </w:pPr>
      <w:r>
        <w:rPr>
          <w:lang w:val="sw_KE" w:bidi="sw_KE"/>
        </w:rPr>
      </w:r>
      <w:r>
        <w:rPr>
          <w:lang w:val="sw_KE" w:bidi="sw_KE"/>
        </w:rPr>
        <w:t>Mafarisayo na Masadukayo</w:t>
      </w:r>
    </w:p>
    <w:p>
      <w:pPr>
        <w:pStyle w:val="ListBullet"/>
        <w:spacing w:line="240" w:lineRule="auto"/>
        <w:ind w:left="720"/>
      </w:pPr>
      <w:r>
        <w:rPr>
          <w:lang w:val="sw_KE" w:bidi="sw_KE"/>
        </w:rPr>
      </w:r>
      <w:r>
        <w:rPr>
          <w:lang w:val="sw_KE" w:bidi="sw_KE"/>
        </w:rPr>
        <w:t>Abrahamu</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Roho Mtakatifu</w:t>
      </w:r>
    </w:p>
    <w:p>
      <w:pPr>
        <w:pStyle w:val="ListBullet"/>
        <w:spacing w:line="240" w:lineRule="auto"/>
        <w:ind w:left="720"/>
      </w:pPr>
      <w:r>
        <w:rPr>
          <w:lang w:val="sw_KE" w:bidi="sw_KE"/>
        </w:rPr>
      </w:r>
      <w:r>
        <w:rPr>
          <w:lang w:val="sw_KE" w:bidi="sw_KE"/>
        </w:rPr>
        <w:t>Mungu (sauti yake)</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Mara ya pili timu inapoigiza hadithi hii, sitisha katika sehemu fulani.</w:t>
      </w:r>
    </w:p>
    <w:p>
      <w:pPr/>
      <w:r>
        <w:rPr>
          <w:lang w:val="sw_KE" w:bidi="sw_KE"/>
        </w:rPr>
      </w:r>
      <w:r>
        <w:rPr>
          <w:lang w:val="sw_KE" w:bidi="sw_KE"/>
        </w:rPr>
        <w:t>Igiza Yohana akiwapa watu ujumbe wake. Igiza watu wakija kumsikiliza. Fikiria kuhusu jinsi watu wangefanya. Je, wangeshinda pamoja ili kuja karibu na Yohana? Je, baadhi ya watu wanataka kuja karibu, au wanataka kukaa nyuma? Je, watu wangekuwa wakiwa tulivu au wakiwa na wasiwasi? Watu wanaweza kuwa wamesema nini kwa kila mmoja?</w:t>
      </w:r>
    </w:p>
    <w:p>
      <w:pPr/>
      <w:r>
        <w:rPr>
          <w:lang w:val="sw_KE" w:bidi="sw_KE"/>
        </w:rPr>
      </w:r>
      <w:r>
        <w:rPr>
          <w:lang w:val="sw_KE" w:bidi="sw_KE"/>
        </w:rPr>
        <w:t>Unaweza kuigiza nabii Isaya akizungumza unabii wake.</w:t>
      </w:r>
    </w:p>
    <w:p>
      <w:pPr>
        <w:pStyle w:val="ListBullet"/>
        <w:spacing w:line="240" w:lineRule="auto"/>
        <w:ind w:left="720"/>
      </w:pPr>
      <w:r>
        <w:rPr>
          <w:lang w:val="sw_KE" w:bidi="sw_KE"/>
        </w:rPr>
      </w:r>
      <w:r>
        <w:rPr>
          <w:lang w:val="sw_KE" w:bidi="sw_KE"/>
        </w:rPr>
        <w:t>Sitisha kitendo. Waulize waigizaji wanaoigiza watu: "Mnahisi nini wakati mnamwona Yohana?"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Igiza Yohana akibatiza watu katika mto. Igiza baadhi ya watu wakibatizwa na kukiri dhambi zao. Fikiria kuhusu kile hii ingeonekana kama. Ikiwa ungelikuwa hapo, ungeweza kusikia nini wakati watu walikuwa wakikiri dhambi zao? Ni aina gani ya mambo wangeweza kusema kwa Yohana? Watu walionekanaje wakati walipokuja kutoka maji, wote wameloa? Nyuso zao zinaweza kuonekana nini? Je, wangeweza kusema chochote?</w:t>
      </w:r>
    </w:p>
    <w:p>
      <w:pPr>
        <w:pStyle w:val="ListBullet"/>
        <w:spacing w:line="240" w:lineRule="auto"/>
        <w:ind w:left="720"/>
      </w:pPr>
      <w:r>
        <w:rPr>
          <w:lang w:val="sw_KE" w:bidi="sw_KE"/>
        </w:rPr>
      </w:r>
      <w:r>
        <w:rPr>
          <w:lang w:val="sw_KE" w:bidi="sw_KE"/>
        </w:rPr>
        <w:t>Sitisha kitendo. Waulize watu: "Mnahisi nini wakati mnachukua ubatizo?"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Igiza Mafarisayo na Masadukayo kuja na kuomba ubatizo.</w:t>
      </w:r>
    </w:p>
    <w:p>
      <w:pPr>
        <w:pStyle w:val="ListBullet"/>
        <w:spacing w:line="240" w:lineRule="auto"/>
        <w:ind w:left="720"/>
      </w:pPr>
      <w:r>
        <w:rPr>
          <w:lang w:val="sw_KE" w:bidi="sw_KE"/>
        </w:rPr>
      </w:r>
      <w:r>
        <w:rPr>
          <w:lang w:val="sw_KE" w:bidi="sw_KE"/>
        </w:rPr>
        <w:t>Sitisha kitendo. Waulize waigizaji wanaoigiza: "Mnahisi vipi? Unafikiri nini?"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Igiza Yohana akizungumza na Mafarisayo na Masadukayo. Analinganisha na nyoka wa sumu. Anawaambia kufanya matendo ambayo yatathibitisha wametubu. Anawaambia haitoshi kuwa uzao wa Abrahamu. Anawaambia kwamba wanaweza kuadhibiwa kama vile mti ambao hauna matunda utakatwa na kuchomwa moto. Unaweza kutumia vitu ambavyo umechagua katika hati ya awali ili kukusaidia kukumbuka hotuba yake.</w:t>
      </w:r>
    </w:p>
    <w:p>
      <w:pPr/>
      <w:r>
        <w:rPr>
          <w:lang w:val="sw_KE" w:bidi="sw_KE"/>
        </w:rPr>
      </w:r>
      <w:r>
        <w:rPr>
          <w:lang w:val="sw_KE" w:bidi="sw_KE"/>
        </w:rPr>
        <w:t>Igiza Yesu akija kwa Yohana, Yohana akikataa kumpa Yesu ubatizo, Yesu akisisitiza, na Yesu akipokea ubatizo.</w:t>
      </w:r>
    </w:p>
    <w:p>
      <w:pPr>
        <w:pStyle w:val="ListBullet"/>
        <w:spacing w:line="240" w:lineRule="auto"/>
        <w:ind w:left="720"/>
      </w:pPr>
      <w:r>
        <w:rPr>
          <w:lang w:val="sw_KE" w:bidi="sw_KE"/>
        </w:rPr>
      </w:r>
      <w:r>
        <w:rPr>
          <w:lang w:val="sw_KE" w:bidi="sw_KE"/>
        </w:rPr>
        <w:t>Sitisha kitendo. Muulize mwigizaji anayeigiza Yohana: "Unahisi vipi?" Unaweza kusikia mambo kama:</w:t>
      </w:r>
    </w:p>
    <w:p>
      <w:pPr>
        <w:pStyle w:val="ListBullet"/>
        <w:spacing w:line="240" w:lineRule="auto"/>
        <w:ind w:left="720"/>
      </w:pPr>
      <w:r>
        <w:rPr>
          <w:lang w:val="sw_KE" w:bidi="sw_KE"/>
        </w:rPr>
      </w:r>
      <w:r>
        <w:rPr>
          <w:lang w:val="sw_KE" w:bidi="sw_KE"/>
        </w:rPr>
        <w:t>Muulize mwigizaji anayeigiza Yesu: "Unahisi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Unaweza kuigiza vipi Roho Mtakatifu akishuka kwa Yesu?</w:t>
      </w:r>
    </w:p>
    <w:p>
      <w:pPr>
        <w:pStyle w:val="ListBullet"/>
        <w:spacing w:line="240" w:lineRule="auto"/>
        <w:ind w:left="720"/>
      </w:pPr>
      <w:r>
        <w:rPr>
          <w:lang w:val="sw_KE" w:bidi="sw_KE"/>
        </w:rPr>
      </w:r>
      <w:r>
        <w:rPr>
          <w:lang w:val="sw_KE" w:bidi="sw_KE"/>
        </w:rPr>
        <w:t>Muulize mwigizaji anayeigiza Yesu: "Unahisi vipi wakati uliona Roho akikuja chini, na kusikia sauti ya Mungu?" Unaweza kusikia mambo kama:</w:t>
      </w:r>
    </w:p>
    <w:p>
      <w:pPr>
        <w:pStyle w:val="ListBullet"/>
        <w:spacing w:line="240" w:lineRule="auto"/>
        <w:ind w:left="720"/>
      </w:pPr>
      <w:r>
        <w:rPr>
          <w:lang w:val="sw_KE" w:bidi="sw_KE"/>
        </w:rPr>
      </w:r>
      <w:r>
        <w:rPr>
          <w:lang w:val="sw_KE" w:bidi="sw_KE"/>
        </w:rPr>
        <w:t>Muulize mwigizaji ambaye alizungumza sauti ya Mungu: "Unahisi vipi?" Unaweza kusikia mambo kama:</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Yohana anaitwa </w:t>
      </w:r>
      <w:r>
        <w:rPr>
          <w:b/>
          <w:lang w:val="sw_KE" w:bidi="sw_KE"/>
        </w:rPr>
        <w:t>Mbatizo</w:t>
      </w:r>
      <w:r>
        <w:rPr>
          <w:lang w:val="sw_KE" w:bidi="sw_KE"/>
        </w:rPr>
        <w:t xml:space="preserve">, au mbatizaji. Hii ina maana kwamba alikuwa mtu ambaye alitoa </w:t>
      </w:r>
      <w:r>
        <w:rPr>
          <w:b/>
          <w:lang w:val="sw_KE" w:bidi="sw_KE"/>
        </w:rPr>
        <w:t>ubatizo</w:t>
      </w:r>
      <w:r>
        <w:rPr>
          <w:lang w:val="sw_KE" w:bidi="sw_KE"/>
        </w:rPr>
        <w:t xml:space="preserve"> kwa watu. Neno </w:t>
      </w:r>
      <w:r>
        <w:rPr>
          <w:lang w:val="sw_KE" w:bidi="sw_KE"/>
        </w:rPr>
        <w:t>ubatizo</w:t>
      </w:r>
      <w:r>
        <w:rPr>
          <w:lang w:val="sw_KE" w:bidi="sw_KE"/>
        </w:rPr>
        <w:t xml:space="preserve"> linapatikana katika Faharasa Kuu. Tumia neno sawa na ulilotumia katika simulizi za awali.</w:t>
      </w:r>
    </w:p>
    <w:p>
      <w:pPr/>
      <w:r>
        <w:rPr>
          <w:lang w:val="sw_KE" w:bidi="sw_KE"/>
        </w:rPr>
      </w:r>
      <w:r>
        <w:rPr>
          <w:lang w:val="sw_KE" w:bidi="sw_KE"/>
        </w:rPr>
        <w:t xml:space="preserve">Yohana alikuwa akihubiri katika </w:t>
      </w:r>
      <w:r>
        <w:rPr>
          <w:b/>
          <w:lang w:val="sw_KE" w:bidi="sw_KE"/>
        </w:rPr>
        <w:t>jangwa</w:t>
      </w:r>
      <w:r>
        <w:rPr>
          <w:lang w:val="sw_KE" w:bidi="sw_KE"/>
        </w:rPr>
        <w:t xml:space="preserve">, au </w:t>
      </w:r>
      <w:r>
        <w:rPr>
          <w:b/>
          <w:lang w:val="sw_KE" w:bidi="sw_KE"/>
        </w:rPr>
        <w:t>pori</w:t>
      </w:r>
      <w:r>
        <w:rPr>
          <w:lang w:val="sw_KE" w:bidi="sw_KE"/>
        </w:rPr>
        <w:t xml:space="preserve">, ya Yudea. Neno </w:t>
      </w:r>
      <w:r>
        <w:rPr>
          <w:lang w:val="sw_KE" w:bidi="sw_KE"/>
        </w:rPr>
        <w:t>pori</w:t>
      </w:r>
      <w:r>
        <w:rPr>
          <w:lang w:val="sw_KE" w:bidi="sw_KE"/>
        </w:rPr>
        <w:t xml:space="preserve"> linapatikana katika Faharasa Kuu. Tumia neno sawa na ulilotumia katika simulizi za awali.</w:t>
      </w:r>
    </w:p>
    <w:p>
      <w:pPr/>
      <w:r>
        <w:rPr>
          <w:lang w:val="sw_KE" w:bidi="sw_KE"/>
        </w:rPr>
      </w:r>
      <w:r>
        <w:rPr>
          <w:lang w:val="sw_KE" w:bidi="sw_KE"/>
        </w:rPr>
        <w:t xml:space="preserve">Yohana anawaambia watu kutubu kwa sababu </w:t>
      </w:r>
      <w:r>
        <w:rPr>
          <w:b/>
          <w:lang w:val="sw_KE" w:bidi="sw_KE"/>
        </w:rPr>
        <w:t>ufalme</w:t>
      </w:r>
      <w:r>
        <w:rPr>
          <w:lang w:val="sw_KE" w:bidi="sw_KE"/>
        </w:rPr>
        <w:t xml:space="preserve"> wa </w:t>
      </w:r>
      <w:r>
        <w:rPr>
          <w:b/>
          <w:lang w:val="sw_KE" w:bidi="sw_KE"/>
        </w:rPr>
        <w:t>mbinguni uko</w:t>
      </w:r>
      <w:r>
        <w:rPr>
          <w:lang w:val="sw_KE" w:bidi="sw_KE"/>
        </w:rPr>
        <w:t xml:space="preserve"> karibu. Neno </w:t>
      </w:r>
      <w:r>
        <w:rPr>
          <w:lang w:val="sw_KE" w:bidi="sw_KE"/>
        </w:rPr>
        <w:t>kutubu</w:t>
      </w:r>
      <w:r>
        <w:rPr>
          <w:lang w:val="sw_KE" w:bidi="sw_KE"/>
        </w:rPr>
        <w:t xml:space="preserve"> linapatikana katika Faharasa Kuu. Neno </w:t>
      </w:r>
      <w:r>
        <w:rPr>
          <w:lang w:val="sw_KE" w:bidi="sw_KE"/>
        </w:rPr>
        <w:t>ufalme wa mbinguni</w:t>
      </w:r>
      <w:r>
        <w:rPr>
          <w:lang w:val="sw_KE" w:bidi="sw_KE"/>
        </w:rPr>
        <w:t xml:space="preserve"> linapatikana katika Faharasa Kuu. Tumia maneno sawa na uliyotumia katika simulizi za awali.</w:t>
      </w:r>
    </w:p>
    <w:p>
      <w:pPr/>
      <w:r>
        <w:rPr>
          <w:lang w:val="sw_KE" w:bidi="sw_KE"/>
        </w:rPr>
      </w:r>
      <w:r>
        <w:rPr>
          <w:lang w:val="sw_KE" w:bidi="sw_KE"/>
        </w:rPr>
        <w:t xml:space="preserve">Miongoni mwa watu ambao walikuja kupata ubatizo pia walikuwa </w:t>
      </w:r>
      <w:r>
        <w:rPr>
          <w:b/>
          <w:lang w:val="sw_KE" w:bidi="sw_KE"/>
        </w:rPr>
        <w:t>Mafarisayo</w:t>
      </w:r>
      <w:r>
        <w:rPr>
          <w:lang w:val="sw_KE" w:bidi="sw_KE"/>
        </w:rPr>
        <w:t xml:space="preserve"> na </w:t>
      </w:r>
      <w:r>
        <w:rPr>
          <w:b/>
          <w:lang w:val="sw_KE" w:bidi="sw_KE"/>
        </w:rPr>
        <w:t>Masadukayo</w:t>
      </w:r>
      <w:r>
        <w:rPr>
          <w:lang w:val="sw_KE" w:bidi="sw_KE"/>
        </w:rPr>
        <w:t>. Mafarisayo na Masadukayo walikuwa makundi mawili tofauti ya viongozi wa kidini.</w:t>
      </w:r>
    </w:p>
    <w:p>
      <w:pPr/>
      <w:r>
        <w:rPr>
          <w:lang w:val="sw_KE" w:bidi="sw_KE"/>
        </w:rPr>
      </w:r>
      <w:r>
        <w:rPr>
          <w:lang w:val="sw_KE" w:bidi="sw_KE"/>
        </w:rPr>
        <w:t>Mafarisayo</w:t>
      </w:r>
      <w:r>
        <w:rPr>
          <w:lang w:val="sw_KE" w:bidi="sw_KE"/>
        </w:rPr>
        <w:t xml:space="preserve"> walionekana kama kikundi chenye ushawishi mkubwa zaidi cha viongozi wa kidini katika Israeli. Mafarisayo walijitolea kwa sheria ya Mungu. Neno "Mafarisayo" linamaanisha "kutengana." Walitaka kujitenga na watu ambao hawakufuata sheria ya Mungu.</w:t>
      </w:r>
    </w:p>
    <w:p>
      <w:pPr/>
      <w:r>
        <w:rPr>
          <w:lang w:val="sw_KE" w:bidi="sw_KE"/>
        </w:rPr>
      </w:r>
      <w:r>
        <w:rPr>
          <w:lang w:val="sw_KE" w:bidi="sw_KE"/>
        </w:rPr>
        <w:t>Masadukayo</w:t>
      </w:r>
      <w:r>
        <w:rPr>
          <w:lang w:val="sw_KE" w:bidi="sw_KE"/>
        </w:rPr>
        <w:t xml:space="preserve"> walikuwa wakali chini katika kufuata sheria ya Mungu. Waliamini tu vitabu vitano vya kwanza vya Agano la Kale vilikuwa muhimu. Walishirikiana kwa urahisi zaidi kuliko Mafarisayo na serikali ya Kirumi. Hatujui kweli kile jina "Masadukayo" linamaanisha.</w:t>
      </w:r>
    </w:p>
    <w:p>
      <w:pPr/>
      <w:r>
        <w:rPr>
          <w:lang w:val="sw_KE" w:bidi="sw_KE"/>
        </w:rPr>
      </w:r>
      <w:r>
        <w:rPr>
          <w:lang w:val="sw_KE" w:bidi="sw_KE"/>
        </w:rPr>
        <w:t>Maneno yote mawili yanapatikana kwenye Faharasa Kuu. Tumia neno sawa na ulilotumia katika simulizi za awali.</w:t>
      </w:r>
    </w:p>
    <w:p>
      <w:pPr/>
      <w:r>
        <w:rPr>
          <w:lang w:val="sw_KE" w:bidi="sw_KE"/>
        </w:rPr>
      </w:r>
      <w:r>
        <w:rPr>
          <w:lang w:val="sw_KE" w:bidi="sw_KE"/>
        </w:rPr>
        <w:t xml:space="preserve">Yohana anasema kwamba baada yake mtu atakuja ambaye atabatiza watu kwa </w:t>
      </w:r>
      <w:r>
        <w:rPr>
          <w:b/>
          <w:lang w:val="sw_KE" w:bidi="sw_KE"/>
        </w:rPr>
        <w:t>Roho Mtakatifu</w:t>
      </w:r>
      <w:r>
        <w:rPr>
          <w:lang w:val="sw_KE" w:bidi="sw_KE"/>
        </w:rPr>
        <w:t xml:space="preserve"> na moto. Neno "takatifu" linarejelea watu au mambo ambayo ni mali ya Mungu, yamejitolea kwake, au ni kama yeye. Tumia neno sawa kama ulivyotumia katika sehemu za awali. Neno </w:t>
      </w:r>
      <w:r>
        <w:rPr>
          <w:lang w:val="sw_KE" w:bidi="sw_KE"/>
        </w:rPr>
        <w:t>Roho Mtakatifu</w:t>
      </w:r>
      <w:r>
        <w:rPr>
          <w:lang w:val="sw_KE" w:bidi="sw_KE"/>
        </w:rPr>
        <w:t xml:space="preserve"> linapatikana katika Faharasa Kuu.</w:t>
      </w:r>
    </w:p>
    <w:p>
      <w:pPr/>
      <w:r>
        <w:rPr>
          <w:lang w:val="sw_KE" w:bidi="sw_KE"/>
        </w:rPr>
      </w:r>
      <w:r>
        <w:rPr>
          <w:lang w:val="sw_KE" w:bidi="sw_KE"/>
        </w:rPr>
        <w:t xml:space="preserve">Baada ya Yesu kubatizwa, </w:t>
      </w:r>
      <w:r>
        <w:rPr>
          <w:b/>
          <w:lang w:val="sw_KE" w:bidi="sw_KE"/>
        </w:rPr>
        <w:t>mbingu</w:t>
      </w:r>
      <w:r>
        <w:rPr>
          <w:lang w:val="sw_KE" w:bidi="sw_KE"/>
        </w:rPr>
        <w:t xml:space="preserve"> zilifunguliwa. </w:t>
      </w:r>
      <w:r>
        <w:rPr>
          <w:lang w:val="sw_KE" w:bidi="sw_KE"/>
        </w:rPr>
        <w:t>Mbingu</w:t>
      </w:r>
      <w:r>
        <w:rPr>
          <w:lang w:val="sw_KE" w:bidi="sw_KE"/>
        </w:rPr>
        <w:t xml:space="preserve"> hapa zinaweza kumaanisha anga inayoonekana, au inaweza kumaanisha mahali ambapo Mungu anaishi. Tumia neno sawa na ulilotumia katika simulizi za awali.</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4:1–11</w:t>
      </w:r>
      <w:r>
        <w:rPr>
          <w:lang w:val="sw_KE" w:bidi="sw_KE"/>
        </w:rPr>
      </w:r>
    </w:p>
    <w:p>
      <w:pPr>
        <w:pStyle w:val="Heading3"/>
      </w:pPr>
      <w:r>
        <w:rPr>
          <w:lang w:val="sw_KE" w:bidi="sw_KE"/>
        </w:rPr>
        <w:t>Sikiliza na Moyo</w:t>
      </w:r>
    </w:p>
    <w:p>
      <w:pPr/>
      <w:r>
        <w:rPr>
          <w:lang w:val="sw_KE" w:bidi="sw_KE"/>
        </w:rPr>
      </w:r>
      <w:r>
        <w:rPr>
          <w:lang w:val="sw_KE" w:bidi="sw_KE"/>
        </w:rPr>
        <w:t>Sikiliza Mathayo 4:1–11 na utie moyoni mwako maneno haya.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Hadithi ya awali ilimalizika na Yesu kuchukua ubatizo, na Roho Mtakatifu akishuka kwa Yesu. Mungu alikuwa amezungumza kutoka mbinguni, na kusema kwamba Yesu alikuwa mwana wake mpendwa.</w:t>
      </w:r>
    </w:p>
    <w:p>
      <w:pPr/>
      <w:r>
        <w:rPr>
          <w:lang w:val="sw_KE" w:bidi="sw_KE"/>
        </w:rPr>
      </w:r>
      <w:r>
        <w:rPr>
          <w:lang w:val="sw_KE" w:bidi="sw_KE"/>
        </w:rPr>
        <w:t>Hadithi hii inatokea mara baada ya hii.</w:t>
      </w:r>
    </w:p>
    <w:p>
      <w:pPr/>
      <w:r>
        <w:rPr>
          <w:lang w:val="sw_KE" w:bidi="sw_KE"/>
        </w:rPr>
      </w:r>
      <w:r>
        <w:rPr>
          <w:lang w:val="sw_KE" w:bidi="sw_KE"/>
        </w:rPr>
        <w:t>Yesu aliongozwa na Roho ili kuingia jangwani. Hii ina maana kwamba Roho Mtakatifu sasa alikuwa amemwambia Yesu kwenda, au kumfanya aende, katika jangwa. Yesu tayari alikuwa katika jangwa wakati alibatizwa, lakini sasa anaenda kwa kina ndani, kwa mahali pa mbali zaidi.</w:t>
      </w:r>
    </w:p>
    <w:p>
      <w:pPr/>
      <w:r>
        <w:rPr>
          <w:lang w:val="sw_KE" w:bidi="sw_KE"/>
        </w:rPr>
      </w:r>
      <w:r>
        <w:rPr>
          <w:lang w:val="sw_KE" w:bidi="sw_KE"/>
        </w:rPr>
        <w:t xml:space="preserve">Onyesha timu yako picha ya jangwa la </w:t>
      </w:r>
      <w:r>
        <w:rPr>
          <w:lang w:val="sw_KE" w:bidi="sw_KE"/>
        </w:rPr>
        <w:t>Yudea</w:t>
      </w:r>
      <w:r>
        <w:rPr>
          <w:lang w:val="sw_KE" w:bidi="sw_KE"/>
        </w:rPr>
        <w:t>.</w:t>
      </w:r>
    </w:p>
    <w:p>
      <w:pPr/>
      <w:r>
        <w:rPr>
          <w:lang w:val="sw_KE" w:bidi="sw_KE"/>
        </w:rPr>
      </w:r>
      <w:r>
        <w:rPr>
          <w:lang w:val="sw_KE" w:bidi="sw_KE"/>
        </w:rPr>
        <w:t>Sababu kwa nini Roho Mtakatifu anafanya hivyo ni ili shetani amjaribu Yesu. Ibilisi angejaribu kumfanya Yesu aasi Mungu. Kwa sababu Roho Mtakatifu alikuwa akimwongoza Yesu, tunajua kwamba Mungu alitaka hii kutokea. Yesu alihitaji kwenda kupitia mtihani huu.</w:t>
      </w:r>
    </w:p>
    <w:p>
      <w:pPr/>
      <w:r>
        <w:rPr>
          <w:lang w:val="sw_KE" w:bidi="sw_KE"/>
        </w:rPr>
      </w:r>
      <w:r>
        <w:rPr>
          <w:lang w:val="sw_KE" w:bidi="sw_KE"/>
        </w:rPr>
        <w:t>Hadithi hii inataja ibilisi, mjaribu na Shetani. Haya ni majina yote kwa mtu sawa. Shetani alikuwa malaika, lakini aliasi dhidi ya Mungu. Akawa roho mbaya. Ibilisi, au Shetani, sasa ni jina la kiongozi wa roho zote mbaya. Katika hadithi hii pia anaitwa "mjaribu," kwa sababu anajaribu kumfanya Yesu kufanya kitu kibaya.</w:t>
      </w:r>
    </w:p>
    <w:p>
      <w:pPr/>
      <w:r>
        <w:rPr>
          <w:lang w:val="sw_KE" w:bidi="sw_KE"/>
        </w:rPr>
      </w:r>
      <w:r>
        <w:rPr>
          <w:lang w:val="sw_KE" w:bidi="sw_KE"/>
        </w:rPr>
        <w:t>Kabla ya ibilisi kuanza kuzungumza na Yesu, Yesu anafunga kwa siku 40. Hii ina maana kwamba hakuchukua chakula chochote wakati huu.</w:t>
      </w:r>
    </w:p>
    <w:p>
      <w:pPr/>
      <w:r>
        <w:rPr>
          <w:lang w:val="sw_KE" w:bidi="sw_KE"/>
        </w:rPr>
      </w:r>
      <w:r>
        <w:rPr>
          <w:lang w:val="sw_KE" w:bidi="sw_KE"/>
        </w:rPr>
        <w:t>Nambari 40 katika Biblia ni muhimu. Katika Agano la Kale, nabii Mose alifunga kwa siku 40 kabla ya Mungu kuwapa Waisraeli amri zake kupitia yeye. Waisraeli walitangatanga karibu na jangwa kwa miaka 40. Nambari 40 mara nyingi inaonyesha wakati wa maandalizi.</w:t>
      </w:r>
    </w:p>
    <w:p>
      <w:pPr/>
      <w:r>
        <w:rPr>
          <w:lang w:val="sw_KE" w:bidi="sw_KE"/>
        </w:rPr>
      </w:r>
      <w:r>
        <w:rPr>
          <w:lang w:val="sw_KE" w:bidi="sw_KE"/>
        </w:rPr>
        <w:t>Je, watu katika jumuiya yako wanafunga? Ni sababu gani wanafanya hivyo? Je, unaweza kusimulia hadithi kuhusu mtu anayefunga kwa muda mrefu sana?</w:t>
      </w:r>
    </w:p>
    <w:p>
      <w:pPr/>
      <w:r>
        <w:rPr>
          <w:lang w:val="sw_KE" w:bidi="sw_KE"/>
        </w:rPr>
      </w:r>
      <w:r>
        <w:rPr>
          <w:lang w:val="sw_KE" w:bidi="sw_KE"/>
        </w:rPr>
        <w:t>Ibilisi anajaribu mara tatu ili kumfanya Yesu afanye kitu kibaya, na kila wakati Yesu anajibu kwa kunukuu maandishi kutoka kwa Biblia. Nukuu zote tatu ni amri ambazo Mungu alikuwa amewapa Waisraeli kupitia Mose, zaidi ya miaka elfu moja iliyopita. Wakati huo, Waisraeli walikuwa wakikaa jangwa, na wakati na tena waliasi Mungu na kuvunja amri za Mungu. Yesu anaishi katika jangwa pia, lakini anashika amri za Mungu.</w:t>
      </w:r>
    </w:p>
    <w:p>
      <w:pPr/>
      <w:r>
        <w:rPr>
          <w:lang w:val="sw_KE" w:bidi="sw_KE"/>
        </w:rPr>
      </w:r>
      <w:r>
        <w:rPr>
          <w:lang w:val="sw_KE" w:bidi="sw_KE"/>
        </w:rPr>
        <w:t>Wakati Yesu alikuwa amefanya ubatizo, Mungu alikuwa amesema kwa Yesu kwamba alikuwa mwana wake mpendwa. Shetani sasa anataka Yesu kuthibitisha hii. Yesu ana njaa sana, lakini shetani anasema Yesu anaweza kutumia tu nguvu yake kama mwana wa Mungu ili kubadilisha baadhi ya mawe ambayo yalikuwa yamelala katika mkate ili aweze kula. Yesu anakataa kufanya hivyo.</w:t>
      </w:r>
    </w:p>
    <w:p>
      <w:pPr/>
      <w:r>
        <w:rPr>
          <w:lang w:val="sw_KE" w:bidi="sw_KE"/>
        </w:rPr>
      </w:r>
      <w:r>
        <w:rPr>
          <w:lang w:val="sw_KE" w:bidi="sw_KE"/>
        </w:rPr>
        <w:t>Yesu kisha anarejelea kitu ambacho kilifanyika katika hadithi hii ya jangwa la Waisraeli, wakati wa Mose. Waisraeli walikuwa na njaa na kulalamika kwa Mungu. Mungu aliwapa chakula maalum—manna—ambacho kilikuja kwa miujiza kila siku. Mose baadaye aliwaambia Waisraeli kwamba Mungu alikuwa amefanya watu kwenda na njaa ili wajifunze kwamba kumtii Mungu ni muhimu zaidi kuliko chakula. Chakula kitatupa tu maisha ya kimwili, lakini kumtii Mungu inatupa maisha kamili.</w:t>
      </w:r>
    </w:p>
    <w:p>
      <w:pPr/>
      <w:r>
        <w:rPr>
          <w:lang w:val="sw_KE" w:bidi="sw_KE"/>
        </w:rPr>
      </w:r>
      <w:r>
        <w:rPr>
          <w:lang w:val="sw_KE" w:bidi="sw_KE"/>
        </w:rPr>
        <w:t>Yesu anamwambia shetani kwamba kumtii Mungu ni muhimu zaidi kuliko chakula. Hii pia ina maana kwamba ikiwa Yesu angeambia baadhi ya mawe kuwa mkate, angekuwa amemwasi Mungu. Kutumia nguvu yake kwa ajili yake mwenyewe haikuwa kile Mungu alitaka Yesu kufanya. Ilikuwa muhimu kwa Yesu kwenda kupitia wakati huu mgumu.</w:t>
      </w:r>
    </w:p>
    <w:p>
      <w:pPr/>
      <w:r>
        <w:rPr>
          <w:lang w:val="sw_KE" w:bidi="sw_KE"/>
        </w:rPr>
      </w:r>
      <w:r>
        <w:rPr>
          <w:lang w:val="sw_KE" w:bidi="sw_KE"/>
        </w:rPr>
        <w:t>Shetani kisha anajaribu tena. Anamchukua Yesu kwa mji mtakatifu, ambao ni Yerusalemu. Mji unaitwa mtakatifu kwa sababu hekalu la Mungu liko hapo, na hii ni mahali ambapo Mungu anakutana na watu wake. Shetani tena anamwomba Yesu kuthibitisha kwamba kwa kweli yeye ni mwana wa Mungu kwa kuruka kutoka hatua ya juu ya hekalu. Ikiwa Yesu angeruka, kwa hakika angeanguka na kufa. Lakini shetani sasa pia ananukuu kitu kutoka kwa Agano la Kale. Anarudia kitu kutoka kwa Zaburi ya 91. Mwandishi wa zaburi hiyo alielezea imani kubwa kwa Mungu. Alisema kwamba ikiwa mambo ya kutisha yangetokea kwa watu, Mungu angewalinda. Malaika wangesaidia watu, na hawangeweza hata kujeruhiwa kwa mguu wao kugonga jiwe. Kwa hiyo shetani anasema kwamba kama Yesu angeruka chini, malaika wangemkamata ili asife. Kisha angekuwa amethibitisha kwamba alikuwa mwana wa Mungu.</w:t>
      </w:r>
    </w:p>
    <w:p>
      <w:pPr/>
      <w:r>
        <w:rPr>
          <w:lang w:val="sw_KE" w:bidi="sw_KE"/>
        </w:rPr>
      </w:r>
      <w:r>
        <w:rPr>
          <w:lang w:val="sw_KE" w:bidi="sw_KE"/>
        </w:rPr>
        <w:t xml:space="preserve">Onyesha timu yako picha kutoka </w:t>
      </w:r>
      <w:r>
        <w:rPr>
          <w:lang w:val="sw_KE" w:bidi="sw_KE"/>
        </w:rPr>
        <w:t>hekalu katika Yerusalemu</w:t>
      </w:r>
      <w:r>
        <w:rPr>
          <w:lang w:val="sw_KE" w:bidi="sw_KE"/>
        </w:rPr>
        <w:t>. Hekalu hili halipo tena; iliharibiwa na Warumi katika mwaka wa 70 BK Picha hii ni kile watu wanafikiri kwamba ingeonekana kama.</w:t>
      </w:r>
    </w:p>
    <w:p>
      <w:pPr/>
      <w:r>
        <w:rPr>
          <w:lang w:val="sw_KE" w:bidi="sw_KE"/>
        </w:rPr>
      </w:r>
      <w:r>
        <w:rPr>
          <w:lang w:val="sw_KE" w:bidi="sw_KE"/>
        </w:rPr>
        <w:t>Yesu hahitimishi. Anajua kwamba shetani anatumia mstari huu kwa njia isiyo sahihi. Ananukuu tena kitu kutoka hadithi ya Waisraeli kuhusu jangwa. Mose aliwaambia Waisraeli wasimjaribu Mungu—hii ina maana, si kumjaribu Mungu ili kuona kama angefanya kitu, au la.</w:t>
      </w:r>
    </w:p>
    <w:p>
      <w:pPr/>
      <w:r>
        <w:rPr>
          <w:lang w:val="sw_KE" w:bidi="sw_KE"/>
        </w:rPr>
      </w:r>
      <w:r>
        <w:rPr>
          <w:lang w:val="sw_KE" w:bidi="sw_KE"/>
        </w:rPr>
        <w:t>Shetani anajaribu tena kwa mara ya tatu. Anamwonyesha Yesu falme zote za dunia. Shetani anajifanya kwamba ana nguvu ya kutoa hii yote kwa Yesu, kama Yesu angepiga tu magoti na kumwabudu shetani.</w:t>
      </w:r>
    </w:p>
    <w:p>
      <w:pPr/>
      <w:r>
        <w:rPr>
          <w:lang w:val="sw_KE" w:bidi="sw_KE"/>
        </w:rPr>
      </w:r>
      <w:r>
        <w:rPr>
          <w:lang w:val="sw_KE" w:bidi="sw_KE"/>
        </w:rPr>
        <w:t>Yesu amekuja kuwa mfalme na mwokozi. Lakini yeye si mfalme bado. Atapaswa kwanza kuteseka sana. Shetani anajifanya kwamba Yesu anaweza kuwa mfalme sasa, bila kupitia mateso yote. Lakini shetani anadanganya, kwa kweli. Ikiwa Yesu angeinama kwa shetani, Yesu hangekuwa mfalme—shetani angekuwa mfalme.</w:t>
      </w:r>
    </w:p>
    <w:p>
      <w:pPr/>
      <w:r>
        <w:rPr>
          <w:lang w:val="sw_KE" w:bidi="sw_KE"/>
        </w:rPr>
      </w:r>
      <w:r>
        <w:rPr>
          <w:lang w:val="sw_KE" w:bidi="sw_KE"/>
        </w:rPr>
        <w:t>Yesu anajibu tena kwa kunukuu kutoka kwa hadithi ya jangwa ya Waisraeli. Mungu alikuwa amewambia watu wasimwabudu mtu lakini Mungu mwenyewe.</w:t>
      </w:r>
    </w:p>
    <w:p>
      <w:pPr/>
      <w:r>
        <w:rPr>
          <w:lang w:val="sw_KE" w:bidi="sw_KE"/>
        </w:rPr>
      </w:r>
      <w:r>
        <w:rPr>
          <w:lang w:val="sw_KE" w:bidi="sw_KE"/>
        </w:rPr>
        <w:t>Baada ya jaribio la tatu kutoka kwa shetani, Yesu anamwamuru shetani aondoke. Shetani anatii. Yesu anamwita ibilisi "Shetani." Shetani anamaanisha "adui."</w:t>
      </w:r>
    </w:p>
    <w:p>
      <w:pPr/>
      <w:r>
        <w:rPr>
          <w:lang w:val="sw_KE" w:bidi="sw_KE"/>
        </w:rPr>
      </w:r>
      <w:r>
        <w:rPr>
          <w:lang w:val="sw_KE" w:bidi="sw_KE"/>
        </w:rPr>
        <w:t>Shetani kisha anaondoka. Hakufanikiwa: Yesu hakuasi Mungu. Kisha malaika wanakuja na kumtunza Yesu.</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3.</w:t>
      </w:r>
    </w:p>
    <w:p>
      <w:pPr/>
      <w:r>
        <w:rPr>
          <w:lang w:val="sw_KE" w:bidi="sw_KE"/>
        </w:rPr>
      </w:r>
      <w:r>
        <w:rPr>
          <w:b/>
          <w:lang w:val="sw_KE" w:bidi="sw_KE"/>
        </w:rPr>
        <w:t>Tukio la kwanza:</w:t>
      </w:r>
      <w:r>
        <w:rPr>
          <w:lang w:val="sw_KE" w:bidi="sw_KE"/>
        </w:rPr>
        <w:t xml:space="preserve"> Yesu yuko katika jangwa, akifunga kwa siku 40.</w:t>
      </w:r>
    </w:p>
    <w:p>
      <w:pPr/>
      <w:r>
        <w:rPr>
          <w:lang w:val="sw_KE" w:bidi="sw_KE"/>
        </w:rPr>
      </w:r>
      <w:r>
        <w:rPr>
          <w:lang w:val="sw_KE" w:bidi="sw_KE"/>
        </w:rPr>
        <w:t xml:space="preserve">Tukio la </w:t>
      </w:r>
      <w:r>
        <w:rPr>
          <w:b/>
          <w:lang w:val="sw_KE" w:bidi="sw_KE"/>
        </w:rPr>
        <w:t>pili:</w:t>
      </w:r>
      <w:r>
        <w:rPr>
          <w:lang w:val="sw_KE" w:bidi="sw_KE"/>
        </w:rPr>
        <w:t xml:space="preserve"> Shetani anajaribu kumfanya Yesu asiitii Mungu.</w:t>
      </w:r>
    </w:p>
    <w:p>
      <w:pPr/>
      <w:r>
        <w:rPr>
          <w:lang w:val="sw_KE" w:bidi="sw_KE"/>
        </w:rPr>
      </w:r>
      <w:r>
        <w:rPr>
          <w:b/>
          <w:lang w:val="sw_KE" w:bidi="sw_KE"/>
        </w:rPr>
        <w:t>Tukio la tatu:</w:t>
      </w:r>
      <w:r>
        <w:rPr>
          <w:lang w:val="sw_KE" w:bidi="sw_KE"/>
        </w:rPr>
        <w:t xml:space="preserve"> Malaika wanamhudumia Yesu.</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Roho Mtakatifu</w:t>
      </w:r>
    </w:p>
    <w:p>
      <w:pPr>
        <w:pStyle w:val="ListBullet"/>
        <w:spacing w:line="240" w:lineRule="auto"/>
        <w:ind w:left="720"/>
      </w:pPr>
      <w:r>
        <w:rPr>
          <w:lang w:val="sw_KE" w:bidi="sw_KE"/>
        </w:rPr>
      </w:r>
      <w:r>
        <w:rPr>
          <w:lang w:val="sw_KE" w:bidi="sw_KE"/>
        </w:rPr>
        <w:t>Ibilisi (Shetani)</w:t>
      </w:r>
    </w:p>
    <w:p>
      <w:pPr>
        <w:pStyle w:val="ListBullet"/>
        <w:spacing w:line="240" w:lineRule="auto"/>
        <w:ind w:left="720"/>
      </w:pPr>
      <w:r>
        <w:rPr>
          <w:lang w:val="sw_KE" w:bidi="sw_KE"/>
        </w:rPr>
      </w:r>
      <w:r>
        <w:rPr>
          <w:lang w:val="sw_KE" w:bidi="sw_KE"/>
        </w:rPr>
        <w:t>Malaika</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Simulizi inaanza na "kisha." Hii ina maana, baada ya Yesu kubatizwa.</w:t>
      </w:r>
    </w:p>
    <w:p>
      <w:pPr/>
      <w:r>
        <w:rPr>
          <w:lang w:val="sw_KE" w:bidi="sw_KE"/>
        </w:rPr>
      </w:r>
      <w:r>
        <w:rPr>
          <w:lang w:val="sw_KE" w:bidi="sw_KE"/>
        </w:rPr>
        <w:t>Yesu tayari alikuwa jangwani alipokuwa akibatizwa, kwa sababu Yohana alikuwa akihubiri jangwani. Lakini sasa, Yesu anasonga mbali zaidi hadi mahali palipo mbali zaidi. Atakuwa peke yake kwa siku 40. Hatachukua hata chakula rahisi ambacho Yohana alikula. Roho Mtakatifu anamwongoza hapo. Roho Mtakatifu si mtu anayeonekana. Hamlazimishi Yesu, kana kwamba hana uchaguzi. Lakini kwa namna fulani anafanya wazi kwa Yesu kwamba Mungu anataka aende zaidi katika jangwa.</w:t>
      </w:r>
    </w:p>
    <w:p>
      <w:pPr/>
      <w:r>
        <w:rPr>
          <w:lang w:val="sw_KE" w:bidi="sw_KE"/>
        </w:rPr>
      </w:r>
      <w:r>
        <w:rPr>
          <w:lang w:val="sw_KE" w:bidi="sw_KE"/>
        </w:rPr>
        <w:t>Katika jangwa, ingekuwa moto wakati wa mchana na baridi usiku. Usiku, mwanga pekee ungekuja kutoka nyota na mwezi. Kutakuwa na wanyama pori, ndege, pengine upepo wa moto wakati wa mchana. Ingekuwa na miamba mingi ambayo shetani angeweza kuonyesha. Ikiwa mtu ana njaa sana, maono yako yanaweza kukudanganya. Ingekuwa rahisi kufikiria kwamba jiwe lingekuwa kwa kweli mkate. Fikiria kwamba ungekuwa na nguvu ya kweli kuifanya iwe mkate!</w:t>
      </w:r>
    </w:p>
    <w:p>
      <w:pPr/>
      <w:r>
        <w:rPr>
          <w:lang w:val="sw_KE" w:bidi="sw_KE"/>
        </w:rPr>
      </w:r>
      <w:r>
        <w:rPr>
          <w:lang w:val="sw_KE" w:bidi="sw_KE"/>
        </w:rPr>
        <w:t>Shetani anamchukua Yesu kwa Yerusalemu. Hii pengine ina maana kwamba hii ilitokea katika maono: si kwamba Yesu kwa kweli alikwenda Yerusalemu.</w:t>
      </w:r>
    </w:p>
    <w:p>
      <w:pPr/>
      <w:r>
        <w:rPr>
          <w:lang w:val="sw_KE" w:bidi="sw_KE"/>
        </w:rPr>
      </w:r>
      <w:r>
        <w:rPr>
          <w:lang w:val="sw_KE" w:bidi="sw_KE"/>
        </w:rPr>
        <w:t>Hekalu lilikuwa jengo kubwa na lilikuwa la juu sana. Ikiwa binadamu angeruka kutoka juu, angeponda hadi kufa kwenye sakafu ya jiwe chini.</w:t>
      </w:r>
    </w:p>
    <w:p>
      <w:pPr/>
      <w:r>
        <w:rPr>
          <w:lang w:val="sw_KE" w:bidi="sw_KE"/>
        </w:rPr>
      </w:r>
      <w:r>
        <w:rPr>
          <w:lang w:val="sw_KE" w:bidi="sw_KE"/>
        </w:rPr>
        <w:t>Ibilisi anamchukua Yesu kisha kwa mlima wa juu. Ibilisi anamwonyesha Yesu falme zote za dunia. Anawaonyesha jinsi falme hizi ni muhimu na kubwa. Haiwezekani kimwili kuona falme zote za dunia kutoka mlima mmoja. Ibilisi alimpa Yesu maono—karibu kama alikuwa akimwonyesha Yesu sinema.</w:t>
      </w:r>
    </w:p>
    <w:p>
      <w:pPr/>
      <w:r>
        <w:rPr>
          <w:lang w:val="sw_KE" w:bidi="sw_KE"/>
        </w:rPr>
      </w:r>
      <w:r>
        <w:rPr>
          <w:lang w:val="sw_KE" w:bidi="sw_KE"/>
        </w:rPr>
        <w:t xml:space="preserve">Onyesha watu picha inayoonyesha mtazamo wa </w:t>
      </w:r>
      <w:r>
        <w:rPr>
          <w:b/>
          <w:lang w:val="sw_KE" w:bidi="sw_KE"/>
        </w:rPr>
        <w:t>panoramiki ambayo mtu anaweza kuona kutoka juu ya mlima mrefu sana</w:t>
      </w:r>
      <w:r>
        <w:rPr>
          <w:lang w:val="sw_KE" w:bidi="sw_KE"/>
        </w:rPr>
        <w:t>. Kwa hali ya hewa ya wazi—hakuna ukungu kabisa—unaweza kuona mbali sana kama uko juu ya mlima wa juu.</w:t>
      </w:r>
    </w:p>
    <w:p>
      <w:pPr/>
      <w:r>
        <w:rPr>
          <w:lang w:val="sw_KE" w:bidi="sw_KE"/>
        </w:rPr>
      </w:r>
      <w:r>
        <w:rPr>
          <w:lang w:val="sw_KE" w:bidi="sw_KE"/>
        </w:rPr>
        <w:t>Kila wakati Yesu anamjibu shetani, jibu lake linaanza na maneno "imeandikwa." Hii ina maana kwamba Yesu anarejelea maneno ambayo ni katika Biblia ya Kiebrania, kile sasa tunachoita Agano la Kale. Hakikisha kwamba majibu yako 3 ya Yesu pia yana maneno sawa kila wakati, ili iwe wazi kwamba Yesu ananukuu kutoka kwa Maandiko kila wakati.</w:t>
      </w:r>
    </w:p>
    <w:p>
      <w:pPr/>
      <w:r>
        <w:rPr>
          <w:lang w:val="sw_KE" w:bidi="sw_KE"/>
        </w:rPr>
      </w:r>
      <w:r>
        <w:rPr>
          <w:lang w:val="sw_KE" w:bidi="sw_KE"/>
        </w:rPr>
        <w:t>Mara ya pili kwamba shetani anajaribu kumjaribu Yesu pia anatumia maneno haya sawa: "Imeandikwa." Ni muhimu kwamba ibilisi kutumia maneno sawa kama Yesu alivyofanya, ili wasikilizaji wako watambue kwamba shetani anajaribu kufanya kitu sawa na kile Yesu alivyofanya—kunukuu kutoka kwa Maandiko.</w:t>
      </w:r>
    </w:p>
    <w:p>
      <w:pPr/>
      <w:r>
        <w:rPr>
          <w:lang w:val="sw_KE" w:bidi="sw_KE"/>
        </w:rPr>
      </w:r>
      <w:r>
        <w:rPr>
          <w:lang w:val="sw_KE" w:bidi="sw_KE"/>
        </w:rPr>
        <w:t>Mara baada ya ibilisi kuondoka, malaika wanakuja kumtumikia Yesu. Pengine walimpa chakula na maji. Wanamsaidia kurejea kutoka kwa siku 40 za kufunga na kutoka kwa majaribu kutoka kwa shetani. Hii ingempa Yesu nguvu zake za kimwili, ili aweze kutembea kutoka jangwani na kurudi kwenye miji na vijiji.</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3.</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Roho Mtakatifu</w:t>
      </w:r>
    </w:p>
    <w:p>
      <w:pPr>
        <w:pStyle w:val="ListBullet"/>
        <w:spacing w:line="240" w:lineRule="auto"/>
        <w:ind w:left="720"/>
      </w:pPr>
      <w:r>
        <w:rPr>
          <w:lang w:val="sw_KE" w:bidi="sw_KE"/>
        </w:rPr>
      </w:r>
      <w:r>
        <w:rPr>
          <w:lang w:val="sw_KE" w:bidi="sw_KE"/>
        </w:rPr>
        <w:t>Ibilisi (Shetani)</w:t>
      </w:r>
    </w:p>
    <w:p>
      <w:pPr>
        <w:pStyle w:val="ListBullet"/>
        <w:spacing w:line="240" w:lineRule="auto"/>
        <w:ind w:left="720"/>
      </w:pPr>
      <w:r>
        <w:rPr>
          <w:lang w:val="sw_KE" w:bidi="sw_KE"/>
        </w:rPr>
      </w:r>
      <w:r>
        <w:rPr>
          <w:lang w:val="sw_KE" w:bidi="sw_KE"/>
        </w:rPr>
        <w:t>Malaika</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Mara ya pili timu inapoigiza hadithi hii, sitisha katika sehemu fulani.</w:t>
      </w:r>
    </w:p>
    <w:p>
      <w:pPr/>
      <w:r>
        <w:rPr>
          <w:lang w:val="sw_KE" w:bidi="sw_KE"/>
        </w:rPr>
      </w:r>
      <w:r>
        <w:rPr>
          <w:lang w:val="sw_KE" w:bidi="sw_KE"/>
        </w:rPr>
        <w:t>Inaweza kuwa na manufaa pia kuigiza tena kwa kubatizwa Yesu, Roho Mtakatifu akishuka juu yake, na Mungu akisema kwamba Yesu alikuwa mwana wake mpendwa.</w:t>
      </w:r>
    </w:p>
    <w:p>
      <w:pPr/>
      <w:r>
        <w:rPr>
          <w:lang w:val="sw_KE" w:bidi="sw_KE"/>
        </w:rPr>
      </w:r>
      <w:r>
        <w:rPr>
          <w:lang w:val="sw_KE" w:bidi="sw_KE"/>
        </w:rPr>
        <w:t>Muulize mwigizaji anayeigiza Yesu: "Ulihisi vipi wakati hii ilitokea?" Unaweza kusikia mambo kama: "Nina furaha, "Nakutia moyo."</w:t>
      </w:r>
    </w:p>
    <w:p>
      <w:pPr/>
      <w:r>
        <w:rPr>
          <w:lang w:val="sw_KE" w:bidi="sw_KE"/>
        </w:rPr>
      </w:r>
      <w:r>
        <w:rPr>
          <w:lang w:val="sw_KE" w:bidi="sw_KE"/>
        </w:rPr>
        <w:t>Igiza Yesu akiongozwa na Roho Mtakatifu kwa kina zaidi katika jangwa na kufunga kwa siku 40.</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Yesu: "Kuwa wote peke yao katika pori, ni sauti gani ambazo ungeweza kusikia?" Unafikiri unaona nini? Baada ya siku 40 za kuwa hapa na kufunga, mwili wako unahisi vipi? Ngozi yako inahisi vipi? Kinywa chako? Macho yako? Tumbo lako? Miguu yako?" Unaweza kusikia mambo kama: "Nina dhaifu sana, mwili wangu wote una maumivu, midomo yangu imepasuka, ngozi yangu inachomeka."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Igiza shetani akijaribu kumshawishi Yesu kubadilisha mawe kuwa mkate.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Yesu: "Unahisi vipi? Unafikiri nini?"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Igiza kukataa kwa Yesu.</w:t>
      </w:r>
    </w:p>
    <w:p>
      <w:pPr/>
      <w:r>
        <w:rPr>
          <w:lang w:val="sw_KE" w:bidi="sw_KE"/>
        </w:rPr>
      </w:r>
      <w:r>
        <w:rPr>
          <w:lang w:val="sw_KE" w:bidi="sw_KE"/>
        </w:rPr>
        <w:t>Igiza shetani kumchukua Yesu kwa Yerusalemu, kwa hatua ya juu ya hekalu, na kupendekeza kwamba Yesu ataruka chini.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Yesu: "Unahisi vipi? Unafikiri nini?"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Igiza mwitikio wa Yesu kwa Shetani.</w:t>
      </w:r>
    </w:p>
    <w:p>
      <w:pPr/>
      <w:r>
        <w:rPr>
          <w:lang w:val="sw_KE" w:bidi="sw_KE"/>
        </w:rPr>
      </w:r>
      <w:r>
        <w:rPr>
          <w:lang w:val="sw_KE" w:bidi="sw_KE"/>
        </w:rPr>
        <w:t>Igiza shetani kumchukua Yesu kwa mlima wa juu na kumwonyesha falme zote za dunia, na kumwambia kwamba atampa kama Yesu atainama kwake.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Yesu: "Unahisi vipi? Unafikiri nini?"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Igiza mwitikio wa Yesu kwa Shetani na kumwambia aondoke.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shetani: "Unahisi vipi? Unafikiri nini?"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Igiza shetani anaondoka na malaika wanakuja ili kumtumikia Yesu.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Yesu: "Unahisi vipi?" Unaweza kusikia mambo kama:</w:t>
      </w:r>
    </w:p>
    <w:p>
      <w:pPr>
        <w:pStyle w:val="ListBullet"/>
        <w:spacing w:line="240" w:lineRule="auto"/>
        <w:ind w:left="720"/>
      </w:pPr>
      <w:r>
        <w:rPr>
          <w:lang w:val="sw_KE" w:bidi="sw_KE"/>
        </w:rPr>
      </w:r>
      <w:r>
        <w:rPr>
          <w:lang w:val="sw_KE" w:bidi="sw_KE"/>
        </w:rPr>
        <w:t>Waulize waigizaji wanaoigiza malaika: "Mnahisi vipi?" Unaweza kusikia mambo kama:</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Yesu </w:t>
      </w:r>
      <w:r>
        <w:rPr>
          <w:b/>
          <w:lang w:val="sw_KE" w:bidi="sw_KE"/>
        </w:rPr>
        <w:t>alifunga</w:t>
      </w:r>
      <w:r>
        <w:rPr>
          <w:lang w:val="sw_KE" w:bidi="sw_KE"/>
        </w:rPr>
        <w:t xml:space="preserve"> kwa siku 40. </w:t>
      </w:r>
      <w:r>
        <w:rPr>
          <w:b/>
          <w:lang w:val="sw_KE" w:bidi="sw_KE"/>
        </w:rPr>
        <w:t>Kufunga</w:t>
      </w:r>
      <w:r>
        <w:rPr>
          <w:lang w:val="sw_KE" w:bidi="sw_KE"/>
        </w:rPr>
        <w:t xml:space="preserve"> ina maana hakuchukua chakula. Mathayo haituambii kama alichukua maji au la. Kwa namna hiyo kungekuwa na maji kidogo sana yanayopatikana.</w:t>
      </w:r>
    </w:p>
    <w:p>
      <w:pPr/>
      <w:r>
        <w:rPr>
          <w:lang w:val="sw_KE" w:bidi="sw_KE"/>
        </w:rPr>
      </w:r>
      <w:r>
        <w:rPr>
          <w:lang w:val="sw_KE" w:bidi="sw_KE"/>
        </w:rPr>
        <w:t xml:space="preserve">Shetani anakuja </w:t>
      </w:r>
      <w:r>
        <w:rPr>
          <w:b/>
          <w:lang w:val="sw_KE" w:bidi="sw_KE"/>
        </w:rPr>
        <w:t>kumjaribu</w:t>
      </w:r>
      <w:r>
        <w:rPr>
          <w:lang w:val="sw_KE" w:bidi="sw_KE"/>
        </w:rPr>
        <w:t xml:space="preserve"> Yesu. Kujaribu kunamaanisha kupima. </w:t>
      </w:r>
      <w:r>
        <w:rPr>
          <w:b/>
          <w:lang w:val="sw_KE" w:bidi="sw_KE"/>
        </w:rPr>
        <w:t>Shetani</w:t>
      </w:r>
      <w:r>
        <w:rPr>
          <w:lang w:val="sw_KE" w:bidi="sw_KE"/>
        </w:rPr>
        <w:t xml:space="preserve"> ni kiongozi wa roho zote mbaya.</w:t>
      </w:r>
    </w:p>
    <w:p>
      <w:pPr/>
      <w:r>
        <w:rPr>
          <w:lang w:val="sw_KE" w:bidi="sw_KE"/>
        </w:rPr>
      </w:r>
      <w:r>
        <w:rPr>
          <w:b/>
          <w:lang w:val="sw_KE" w:bidi="sw_KE"/>
        </w:rPr>
        <w:t>Shetani</w:t>
      </w:r>
      <w:r>
        <w:rPr>
          <w:lang w:val="sw_KE" w:bidi="sw_KE"/>
        </w:rPr>
        <w:t xml:space="preserve"> ni moja ya majina ya ibilisi. Inamaanisha "adui," na wakati mwingine "mtu ambaye anamshtaki."</w:t>
      </w:r>
    </w:p>
    <w:p>
      <w:pPr/>
      <w:r>
        <w:rPr>
          <w:lang w:val="sw_KE" w:bidi="sw_KE"/>
        </w:rPr>
      </w:r>
      <w:r>
        <w:rPr>
          <w:lang w:val="sw_KE" w:bidi="sw_KE"/>
        </w:rPr>
        <w:t>Jadili na timu yako jinsi utatafsiri maneno haya 2 tofauti. Je, unataka kutumia neno ambalo linaonekana kama "ibilisi" na "Shetani," au unataka kuelezea kwa kifungu? Je, kuna neno la kienyeji kwa kiongozi wa roho mbaya, au roho mbaya yenye nguvu zaidi? Mhusika huyu angekuwa tofauti vipi, au kufanana vipi, na maana katika Biblia?</w:t>
      </w:r>
    </w:p>
    <w:p>
      <w:pPr/>
      <w:r>
        <w:rPr>
          <w:lang w:val="sw_KE" w:bidi="sw_KE"/>
        </w:rPr>
      </w:r>
      <w:r>
        <w:rPr>
          <w:lang w:val="sw_KE" w:bidi="sw_KE"/>
        </w:rPr>
        <w:t xml:space="preserve">Maneno </w:t>
      </w:r>
      <w:r>
        <w:rPr>
          <w:b/>
          <w:lang w:val="sw_KE" w:bidi="sw_KE"/>
        </w:rPr>
        <w:t>Shetani</w:t>
      </w:r>
      <w:r>
        <w:rPr>
          <w:lang w:val="sw_KE" w:bidi="sw_KE"/>
        </w:rPr>
        <w:t xml:space="preserve"> na </w:t>
      </w:r>
      <w:r>
        <w:rPr>
          <w:b/>
          <w:lang w:val="sw_KE" w:bidi="sw_KE"/>
        </w:rPr>
        <w:t>ibilisi</w:t>
      </w:r>
      <w:r>
        <w:rPr>
          <w:lang w:val="sw_KE" w:bidi="sw_KE"/>
        </w:rPr>
        <w:t xml:space="preserve"> yanapatikana katika Faharasa Kuu. Tumia neno sawa na ulilotumia katika simulizi ya awali.</w:t>
      </w:r>
    </w:p>
    <w:p>
      <w:pPr/>
      <w:r>
        <w:rPr>
          <w:lang w:val="sw_KE" w:bidi="sw_KE"/>
        </w:rPr>
      </w:r>
      <w:r>
        <w:rPr>
          <w:b/>
          <w:lang w:val="sw_KE" w:bidi="sw_KE"/>
        </w:rPr>
        <w:t>Mjaribu</w:t>
      </w:r>
      <w:r>
        <w:rPr>
          <w:lang w:val="sw_KE" w:bidi="sw_KE"/>
        </w:rPr>
        <w:t xml:space="preserve"> anamaanisha mtu ambaye anamjaribu mtu, au kumpima mtu.</w:t>
      </w:r>
    </w:p>
    <w:p>
      <w:pPr/>
      <w:r>
        <w:rPr>
          <w:lang w:val="sw_KE" w:bidi="sw_KE"/>
        </w:rPr>
      </w:r>
      <w:r>
        <w:rPr>
          <w:lang w:val="sw_KE" w:bidi="sw_KE"/>
        </w:rPr>
        <w:t xml:space="preserve">Shetani anataka Yesu kuthibitisha kwamba yeye ni </w:t>
      </w:r>
      <w:r>
        <w:rPr>
          <w:b/>
          <w:lang w:val="sw_KE" w:bidi="sw_KE"/>
        </w:rPr>
        <w:t>Mwana wa Mungu</w:t>
      </w:r>
      <w:r>
        <w:rPr>
          <w:lang w:val="sw_KE" w:bidi="sw_KE"/>
        </w:rPr>
        <w:t>. Kwamba Yesu ni "mwana" wa Mungu ina maana ana uhusiano maalum sana na Mungu. Haimaanishi kwamba Mungu ni baba ya Yesu kwa maana ya kibaolojia, kwa njia ambayo mtu wa binadamu ni baba ya mwana. Wakati Yesu anaitwa Mwana wa Mungu pia ina maana kwamba yeye ni Masihi, mfalme maalum na Mwokozi ambaye Mungu alikuwa ameahidi kutuma ili kuokoa watu.</w:t>
      </w:r>
    </w:p>
    <w:p>
      <w:pPr/>
      <w:r>
        <w:rPr>
          <w:lang w:val="sw_KE" w:bidi="sw_KE"/>
        </w:rPr>
      </w:r>
      <w:r>
        <w:rPr>
          <w:lang w:val="sw_KE" w:bidi="sw_KE"/>
        </w:rPr>
        <w:t xml:space="preserve">Neno </w:t>
      </w:r>
      <w:r>
        <w:rPr>
          <w:b/>
          <w:lang w:val="sw_KE" w:bidi="sw_KE"/>
        </w:rPr>
        <w:t>Mwana wa Mungu</w:t>
      </w:r>
      <w:r>
        <w:rPr>
          <w:lang w:val="sw_KE" w:bidi="sw_KE"/>
        </w:rPr>
        <w:t xml:space="preserve"> linapatikana katika Faharasa Kuu. Tumia kifungu sawa na ambacho umetumia katika simulizi ya awali.</w:t>
      </w:r>
    </w:p>
    <w:p>
      <w:pPr/>
      <w:r>
        <w:rPr>
          <w:lang w:val="sw_KE" w:bidi="sw_KE"/>
        </w:rPr>
      </w:r>
      <w:r>
        <w:rPr>
          <w:b/>
          <w:lang w:val="sw_KE" w:bidi="sw_KE"/>
        </w:rPr>
        <w:t>Mkate</w:t>
      </w:r>
      <w:r>
        <w:rPr>
          <w:lang w:val="sw_KE" w:bidi="sw_KE"/>
        </w:rPr>
        <w:t xml:space="preserve"> ulikuwa chakula cha kawaida kwa Wayahudi. Inafanywa kwa nafaka ambayo ilifanywa kuwa unga na kuchomwa. Mkate ulikuwa mviringo na gorofa kidogo.</w:t>
      </w:r>
    </w:p>
    <w:p>
      <w:pPr/>
      <w:r>
        <w:rPr>
          <w:lang w:val="sw_KE" w:bidi="sw_KE"/>
        </w:rPr>
      </w:r>
      <w:r>
        <w:rPr>
          <w:lang w:val="sw_KE" w:bidi="sw_KE"/>
        </w:rPr>
        <w:t xml:space="preserve">Ikiwa inahitajika, onyesha timu yako picha ya </w:t>
      </w:r>
      <w:r>
        <w:rPr>
          <w:b/>
          <w:lang w:val="sw_KE" w:bidi="sw_KE"/>
        </w:rPr>
        <w:t>mkate</w:t>
      </w:r>
      <w:r>
        <w:rPr>
          <w:lang w:val="sw_KE" w:bidi="sw_KE"/>
        </w:rPr>
        <w:t>.</w:t>
      </w:r>
    </w:p>
    <w:p>
      <w:pPr/>
      <w:r>
        <w:rPr>
          <w:lang w:val="sw_KE" w:bidi="sw_KE"/>
        </w:rPr>
      </w:r>
      <w:r>
        <w:rPr>
          <w:lang w:val="sw_KE" w:bidi="sw_KE"/>
        </w:rPr>
        <w:t>Jibu la kwanza la Yesu kwa jaribu la shetani ni kwamba mtu hataishi tu kwa kula mkate, lakini kwa kutii maneno ambayo Mungu anazungumza. Ikiwa watu katika jumuiya yako kwa kawaida hawali mkate, unaweza pia kusema chakula badala ya mkate.</w:t>
      </w:r>
    </w:p>
    <w:p>
      <w:pPr/>
      <w:r>
        <w:rPr>
          <w:lang w:val="sw_KE" w:bidi="sw_KE"/>
        </w:rPr>
      </w:r>
      <w:r>
        <w:rPr>
          <w:lang w:val="sw_KE" w:bidi="sw_KE"/>
        </w:rPr>
        <w:t xml:space="preserve">Hekalu </w:t>
      </w:r>
      <w:r>
        <w:rPr>
          <w:b/>
          <w:lang w:val="sw_KE" w:bidi="sw_KE"/>
        </w:rPr>
        <w:t>lilikuwa</w:t>
      </w:r>
      <w:r>
        <w:rPr>
          <w:lang w:val="sw_KE" w:bidi="sw_KE"/>
        </w:rPr>
        <w:t xml:space="preserve"> mahali muhimu zaidi ya kidini kwa Wayahudi. Ilikuwa mahali ambapo watu maalum wanaoitwa makuhani walifanya dhabihu kwa Mungu kwa niaba ya watu. Hekalu lilikuwa kama nyumba ya Mungu. Ilikuwa mahali ambapo watu walikuja kuomba na kumwabudu Mungu. Kulikuwa na hekalu moja tu. Ilikuwa katika Yerusalemu. Kwa sababu hiyo mji wa Yerusalemu uliitwa mji mtakatifu. </w:t>
      </w:r>
      <w:r>
        <w:rPr>
          <w:b/>
          <w:lang w:val="sw_KE" w:bidi="sw_KE"/>
        </w:rPr>
        <w:t>Takatifu</w:t>
      </w:r>
      <w:r>
        <w:rPr>
          <w:lang w:val="sw_KE" w:bidi="sw_KE"/>
        </w:rPr>
        <w:t xml:space="preserve"> ina maana kwamba kitu kinatenganishwa na kina kusudi maalum.</w:t>
      </w:r>
    </w:p>
    <w:p>
      <w:pPr/>
      <w:r>
        <w:rPr>
          <w:lang w:val="sw_KE" w:bidi="sw_KE"/>
        </w:rPr>
      </w:r>
      <w:r>
        <w:rPr>
          <w:lang w:val="sw_KE" w:bidi="sw_KE"/>
        </w:rPr>
        <w:t xml:space="preserve">Neno </w:t>
      </w:r>
      <w:r>
        <w:rPr>
          <w:b/>
          <w:lang w:val="sw_KE" w:bidi="sw_KE"/>
        </w:rPr>
        <w:t>takatifu</w:t>
      </w:r>
      <w:r>
        <w:rPr>
          <w:lang w:val="sw_KE" w:bidi="sw_KE"/>
        </w:rPr>
        <w:t xml:space="preserve"> linapatikana katika Faharasa Kuu. Tumia neno sawa na ulilotumia katika simulizi za awali.</w:t>
      </w:r>
    </w:p>
    <w:p>
      <w:pPr/>
      <w:r>
        <w:rPr>
          <w:lang w:val="sw_KE" w:bidi="sw_KE"/>
        </w:rPr>
      </w:r>
      <w:r>
        <w:rPr>
          <w:lang w:val="sw_KE" w:bidi="sw_KE"/>
        </w:rPr>
        <w:t xml:space="preserve">Neno </w:t>
      </w:r>
      <w:r>
        <w:rPr>
          <w:b/>
          <w:lang w:val="sw_KE" w:bidi="sw_KE"/>
        </w:rPr>
        <w:t>hekalu</w:t>
      </w:r>
      <w:r>
        <w:rPr>
          <w:lang w:val="sw_KE" w:bidi="sw_KE"/>
        </w:rPr>
        <w:t xml:space="preserve"> linapatikana katika Faharasa Kuu. Tumia neno sawa na ulilotumia katika simulizi za awali.</w:t>
      </w:r>
    </w:p>
    <w:p>
      <w:pPr/>
      <w:r>
        <w:rPr>
          <w:lang w:val="sw_KE" w:bidi="sw_KE"/>
        </w:rPr>
      </w:r>
      <w:r>
        <w:rPr>
          <w:lang w:val="sw_KE" w:bidi="sw_KE"/>
        </w:rPr>
        <w:t>Onyesha timu tena picha ya hekalu inaweza kuonekana kama.</w:t>
      </w:r>
    </w:p>
    <w:p>
      <w:pPr/>
      <w:r>
        <w:rPr>
          <w:lang w:val="sw_KE" w:bidi="sw_KE"/>
        </w:rPr>
      </w:r>
      <w:r>
        <w:rPr>
          <w:lang w:val="sw_KE" w:bidi="sw_KE"/>
        </w:rPr>
        <w:t>Yesu anajibu kila jaribu kwa maneno "</w:t>
      </w:r>
      <w:r>
        <w:rPr>
          <w:b/>
          <w:lang w:val="sw_KE" w:bidi="sw_KE"/>
        </w:rPr>
        <w:t>Imeandikwa</w:t>
      </w:r>
      <w:r>
        <w:rPr>
          <w:lang w:val="sw_KE" w:bidi="sw_KE"/>
        </w:rPr>
        <w:t>." Hii inaweza kusemwa kitu kama "neno la Mungu linasema," "Maandiko yanasema," au "Mungu ametuambia katika kitabu chake," au "inasema katika kitabu cha Mungu."</w:t>
      </w:r>
    </w:p>
    <w:p>
      <w:pPr/>
      <w:r>
        <w:rPr>
          <w:lang w:val="sw_KE" w:bidi="sw_KE"/>
        </w:rPr>
      </w:r>
      <w:r>
        <w:rPr>
          <w:b/>
          <w:lang w:val="sw_KE" w:bidi="sw_KE"/>
        </w:rPr>
        <w:t>Malaika</w:t>
      </w:r>
      <w:r>
        <w:rPr>
          <w:lang w:val="sw_KE" w:bidi="sw_KE"/>
        </w:rPr>
        <w:t xml:space="preserve"> wanakuja kumtumikia Yesu. Tumia neno sawa kama ulivyotumia kwa malaika katika sehemu za awali. Neno </w:t>
      </w:r>
      <w:r>
        <w:rPr>
          <w:b/>
          <w:lang w:val="sw_KE" w:bidi="sw_KE"/>
        </w:rPr>
        <w:t>malaika</w:t>
      </w:r>
      <w:r>
        <w:rPr>
          <w:lang w:val="sw_KE" w:bidi="sw_KE"/>
        </w:rPr>
        <w:t xml:space="preserve"> linapatikana katika Faharasa Kuu.</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4:12–25</w:t>
      </w:r>
      <w:r>
        <w:rPr>
          <w:lang w:val="sw_KE" w:bidi="sw_KE"/>
        </w:rPr>
      </w:r>
    </w:p>
    <w:p>
      <w:pPr>
        <w:pStyle w:val="Heading3"/>
      </w:pPr>
      <w:r>
        <w:rPr>
          <w:lang w:val="sw_KE" w:bidi="sw_KE"/>
        </w:rPr>
        <w:t>Sikiliza na Moyo</w:t>
      </w:r>
    </w:p>
    <w:p>
      <w:pPr/>
      <w:r>
        <w:rPr>
          <w:lang w:val="sw_KE" w:bidi="sw_KE"/>
        </w:rPr>
      </w:r>
      <w:r>
        <w:rPr>
          <w:lang w:val="sw_KE" w:bidi="sw_KE"/>
        </w:rPr>
        <w:t>Sikiliza Mathayo 4:12–25 na utie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Hadithi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Kabla ya hadithi hii tulisikia jinsi Yesu alibatizwa na Yohana mbatizaji. Roho Mtakatifu alikuwa amekuja chini kwa Yesu. Kisha Yesu alitumia siku 40 katika jangwa peke yake, akifunga. Shetani alikuja na kujaribu kumfanya kutotii Mungu, lakini Yesu alibakia kuwa mtiifu kwa Mungu.</w:t>
      </w:r>
    </w:p>
    <w:p>
      <w:pPr/>
      <w:r>
        <w:rPr>
          <w:lang w:val="sw_KE" w:bidi="sw_KE"/>
        </w:rPr>
      </w:r>
      <w:r>
        <w:rPr>
          <w:lang w:val="sw_KE" w:bidi="sw_KE"/>
        </w:rPr>
        <w:t>Sasa, Mathayo anatuambia kwamba Yesu alisikia kwamba Yohana amewekwa gerezani. Mathayo hatutupi maelezo kuhusu hii bado, lakini katika baadhi ya sura za baadaye atatuambia kwamba alikuwa Herode Antipas ambaye alimkamata Yohana. Herode Antipas alikuwa mwana wa mfalme Herode ambaye alikuwa amejaribu kumwua Yesu akiwa mtoto.</w:t>
      </w:r>
    </w:p>
    <w:p>
      <w:pPr/>
      <w:r>
        <w:rPr>
          <w:lang w:val="sw_KE" w:bidi="sw_KE"/>
        </w:rPr>
      </w:r>
      <w:r>
        <w:rPr>
          <w:lang w:val="sw_KE" w:bidi="sw_KE"/>
        </w:rPr>
        <w:t>Yesu alikuwa amekua katika mkoa unaoitwa Galilaya. Baadaye alienda mkoa wa Yudea ili kupokea ubatizo. Baada ya kusikia kwamba Yohana mbatizaji amekamatwa, anarudi Galilaya na kuanza kazi yake. Sasa kwamba amebatizwa, kupokea Roho Mtakatifu, na amejaribiwa na shetani, yuko tayari!</w:t>
      </w:r>
    </w:p>
    <w:p>
      <w:pPr/>
      <w:r>
        <w:rPr>
          <w:lang w:val="sw_KE" w:bidi="sw_KE"/>
        </w:rPr>
      </w:r>
      <w:r>
        <w:rPr>
          <w:lang w:val="sw_KE" w:bidi="sw_KE"/>
        </w:rPr>
        <w:t>Mapema, Yesu alikuwa ameishi katika kijiji kidogo kinachoitwa Nazarethi. Baada ya kurudi kutoka Yudea anaanza kuishi katika mji unaoitwa Kapernaumu. Kapernaumu ulikuwa mji karibu na ziwa kubwa, inayoitwa Bahari ya Galilaya.</w:t>
      </w:r>
    </w:p>
    <w:p>
      <w:pPr/>
      <w:r>
        <w:rPr>
          <w:lang w:val="sw_KE" w:bidi="sw_KE"/>
        </w:rPr>
      </w:r>
      <w:r>
        <w:rPr>
          <w:lang w:val="sw_KE" w:bidi="sw_KE"/>
        </w:rPr>
        <w:t>Mathayo pia anaiita hii wilaya ya Zebuloni na Naftali. Watu wa Israeli waligawanywa katika makabila 12. Kila kabila lilikuwa na sehemu maalum ya nchi ambayo ilikuwa mali yao. Zebuloni na Naftali ni majina ya makabila mawili. Kapernaumu iko katika sehemu ambayo ilikuwa mali ya Naftali. Nazareti ilikuwa katika sehemu ambayo ilikuwa mali ya Zebulun. Hii ni muhimu, kwa sababu Mathayo sasa inarejelea tena kitu ambacho nabii Isaya alikuwa amesema muda mrefu uliopita. Isaya alikuwa amesema kwamba kungekuwa na taabu na giza kwa watu. Lakini kisha alisema kwamba mfalme maalum angekuja, uzao wa mfalme Daudi, mfalme mpendwa zaidi wa Israeli, ambaye tulisikia habari zake kabla. Uzao huyu wa Daudi angetawala juu ya watu milele. Kuja kwa mfalme huyu kungekuwa kama taa kwa watu ambao hadi sasa walikuwa katika giza.</w:t>
      </w:r>
    </w:p>
    <w:p>
      <w:pPr/>
      <w:r>
        <w:rPr>
          <w:lang w:val="sw_KE" w:bidi="sw_KE"/>
        </w:rPr>
      </w:r>
      <w:r>
        <w:rPr>
          <w:lang w:val="sw_KE" w:bidi="sw_KE"/>
        </w:rPr>
        <w:t>Isaya anatumia mashairi, njia maalum ya kusema kitu katika fomu ya uzuri zaidi. Anasema kitu sawa mara mbili, kwamba kuna mwanga kwa watu katika giza, lakini kwa maneno tofauti kidogo. Hii ilikuwa ya kawaida sana katika mashairi ya Kiyahudi. Giza na mwanga hazirejelei giza la kimwili na mwanga, lakini kwa giza la kiroho na mwanga.</w:t>
      </w:r>
    </w:p>
    <w:p>
      <w:pPr/>
      <w:r>
        <w:rPr>
          <w:lang w:val="sw_KE" w:bidi="sw_KE"/>
        </w:rPr>
      </w:r>
      <w:r>
        <w:rPr>
          <w:lang w:val="sw_KE" w:bidi="sw_KE"/>
        </w:rPr>
        <w:t>Isaya alitaja haswa kwamba watu ambao wangeishi katika Zebuloni na Naftali wangeona mwanga huu. Isaya anatoa maelezo mengi kuhusu mahali ambapo watu wataona mwanga huu: Anaiita "nchi ya Zebuloni na Naftali, karibu na bahari, zaidi ya Yordani, Galilaya ya Mataifa." Wakati Isaya anazungumza kuhusu "zaidi ya Yordani, Galilaya ya Mataifa," anarejelea eneo ambalo lilikuwa mashariki ya mto Yordani na bahari ya Galilaya. Mataifa ni neno ambalo linamaanisha mtu yeyote ambaye si Myahudi. Isaya alimaanisha kwamba hata watu ambao wangeishi nje ya Israeli, na ambao hawangekuwa Wayahudi, wangeona mwanga.</w:t>
      </w:r>
    </w:p>
    <w:p>
      <w:pPr/>
      <w:r>
        <w:rPr>
          <w:lang w:val="sw_KE" w:bidi="sw_KE"/>
        </w:rPr>
      </w:r>
      <w:r>
        <w:rPr>
          <w:lang w:val="sw_KE" w:bidi="sw_KE"/>
        </w:rPr>
        <w:t>Yesu anaanza kazi yake ya kuwaambia watu kuhusu ufalme wa Mungu katika eneo ambalo lilikuwa la Zebuloni na Naftali. Hivi karibuni baada ya hii, Yesu pia atavuka ziwa na kwenda eneo ambalo Isaya anaiita "Galilaya ya Mataifa." Jina rasmi la eneo hili wakati wa Yesu ni "Decapolis." Watu wengi ambao hawakuwa Wayahudi lakini Mataifa wanaishi hapo. Unabii kutoka kwa Isaya kwamba kungekuwa na mwanga kwa watu walio gizani ulikuwa umetimia</w:t>
      </w:r>
    </w:p>
    <w:p>
      <w:pPr/>
      <w:r>
        <w:rPr>
          <w:lang w:val="sw_KE" w:bidi="sw_KE"/>
        </w:rPr>
      </w:r>
      <w:r>
        <w:rPr>
          <w:lang w:val="sw_KE" w:bidi="sw_KE"/>
        </w:rPr>
        <w:t>Onyesha timu yako ramani. Onyesha ambapo jangwa la Yudea lipo, ambapo Galilaya iko, na uonyeshe Nazareti, Kapernaumu, na Bahari ya Galilaya. Onyesha eneo katika Yordani na Bahari ya Galilaya, "Galilaya ya Mataifa."</w:t>
      </w:r>
    </w:p>
    <w:p>
      <w:pPr/>
      <w:r>
        <w:rPr>
          <w:lang w:val="sw_KE" w:bidi="sw_KE"/>
        </w:rPr>
      </w:r>
      <w:r>
        <w:rPr>
          <w:lang w:val="sw_KE" w:bidi="sw_KE"/>
        </w:rPr>
        <w:t>Yesu anawaambia watu kwamba wanapaswa kutubu. Hii ina maana wanapaswa kuacha kufanya mambo mabaya na badala yake kuishi kwa njia ambayo Mungu anataka kuishi. Hii sasa ni muhimu haswa, kwa sababu ufalme wa Mungu umekuja karibu. Kwamba ufalme umekuja karibu ina maana kwamba Mungu ameanza kutawala juu ya watu. Hii ilikuwa ujumbe sawa ambao Yohana mbatizaji alikuwa akitoa mapema. Mungu anatawala juu ya watu, kwa hiyo watu wanapaswa kuanza kuishi kwa njia ambayo washiriki wa ufalme wa Mungu wanapaswa kuishi!</w:t>
      </w:r>
    </w:p>
    <w:p>
      <w:pPr/>
      <w:r>
        <w:rPr>
          <w:lang w:val="sw_KE" w:bidi="sw_KE"/>
        </w:rPr>
      </w:r>
      <w:r>
        <w:rPr>
          <w:lang w:val="sw_KE" w:bidi="sw_KE"/>
        </w:rPr>
        <w:t>Sitisha</w:t>
      </w:r>
    </w:p>
    <w:p>
      <w:pPr/>
      <w:r>
        <w:rPr>
          <w:lang w:val="sw_KE" w:bidi="sw_KE"/>
        </w:rPr>
      </w:r>
      <w:r>
        <w:rPr>
          <w:lang w:val="sw_KE" w:bidi="sw_KE"/>
        </w:rPr>
        <w:t>Watu ambao waliishi karibu na Bahari ya Galilaya walitumia ziwa kwa uvuvi. Wavuvi wangechukua mashua na mstari au meli kwa maji ya kina na kisha kutupa nyavu zao. Samaki wangeogelea katika nyavu zao na wavuvi wangevuta nyavu zao kurudi ndani ya mashua. Au, wavuvi wangetembea katika maji na kutupa wavu kutoka hapo.</w:t>
      </w:r>
    </w:p>
    <w:p>
      <w:pPr>
        <w:pStyle w:val="ListBullet"/>
        <w:spacing w:line="240" w:lineRule="auto"/>
        <w:ind w:left="720"/>
      </w:pPr>
      <w:r>
        <w:rPr>
          <w:lang w:val="sw_KE" w:bidi="sw_KE"/>
        </w:rPr>
      </w:r>
      <w:r>
        <w:rPr>
          <w:lang w:val="sw_KE" w:bidi="sw_KE"/>
        </w:rPr>
        <w:t xml:space="preserve">Onyesha timu yako picha ya </w:t>
      </w:r>
      <w:r>
        <w:rPr>
          <w:b/>
          <w:lang w:val="sw_KE" w:bidi="sw_KE"/>
        </w:rPr>
        <w:t>mashua ya uvuvi</w:t>
      </w:r>
      <w:r>
        <w:rPr>
          <w:lang w:val="sw_KE" w:bidi="sw_KE"/>
        </w:rPr>
        <w:t xml:space="preserve"> katika maji.</w:t>
      </w:r>
    </w:p>
    <w:p>
      <w:pPr>
        <w:pStyle w:val="ListBullet"/>
        <w:spacing w:line="240" w:lineRule="auto"/>
        <w:ind w:left="720"/>
      </w:pPr>
      <w:r>
        <w:rPr>
          <w:lang w:val="sw_KE" w:bidi="sw_KE"/>
        </w:rPr>
      </w:r>
      <w:r>
        <w:rPr>
          <w:lang w:val="sw_KE" w:bidi="sw_KE"/>
        </w:rPr>
        <w:t xml:space="preserve">[! kitendo] Onyesha picha ya </w:t>
      </w:r>
      <w:r>
        <w:rPr>
          <w:b/>
          <w:lang w:val="sw_KE" w:bidi="sw_KE"/>
        </w:rPr>
        <w:t>watu wanaovuta na wavu</w:t>
      </w:r>
      <w:r>
        <w:rPr>
          <w:lang w:val="sw_KE" w:bidi="sw_KE"/>
        </w:rPr>
        <w:t xml:space="preserve">. Ikiwa inahitajika, onyesha picha ya </w:t>
      </w:r>
      <w:r>
        <w:rPr>
          <w:b/>
          <w:lang w:val="sw_KE" w:bidi="sw_KE"/>
        </w:rPr>
        <w:t>rundo la samaki</w:t>
      </w:r>
      <w:r>
        <w:rPr>
          <w:lang w:val="sw_KE" w:bidi="sw_KE"/>
        </w:rPr>
        <w:t>.</w:t>
      </w:r>
    </w:p>
    <w:p>
      <w:pPr/>
      <w:r>
        <w:rPr>
          <w:lang w:val="sw_KE" w:bidi="sw_KE"/>
        </w:rPr>
      </w:r>
      <w:r>
        <w:rPr>
          <w:lang w:val="sw_KE" w:bidi="sw_KE"/>
        </w:rPr>
        <w:t>Wakati Yesu anatembea kwenye pwani ya maji anamwita Simoni na Andrea ili kumfuata. Anasema atawafanya wawe wavuvi wa watu. Simoni na Andrea sasa wanavuta samaki. Badala, Yesu atawafanya wavue watu. Si na wavu, lakini kwa kuwaambia kuhusu ufalme wa Mungu. Yesu anawaambia kwamba anataka wawe wafuasi wake, na kwamba watafanya watu wengine kuwa wafuasi wa Yesu pia.</w:t>
      </w:r>
    </w:p>
    <w:p>
      <w:pPr/>
      <w:r>
        <w:rPr>
          <w:lang w:val="sw_KE" w:bidi="sw_KE"/>
        </w:rPr>
      </w:r>
      <w:r>
        <w:rPr>
          <w:lang w:val="sw_KE" w:bidi="sw_KE"/>
        </w:rPr>
        <w:t>Yesu anamwita Simoni na ndugu yake Andrea ili kumfuata. Mathayo anamwita Simoni, "Simoni ambaye anaitwa Petro." Simoni bado hakuwa anaitwa Petro kwa wakati huu. Baadaye, Yesu atampa jina Petro. Mathayo anatoa maelezo haya tayari ili wasomaji wake wajue kwamba huyu ni mtu sawa ambaye wanamjua kama Petro.</w:t>
      </w:r>
    </w:p>
    <w:p>
      <w:pPr/>
      <w:r>
        <w:rPr>
          <w:lang w:val="sw_KE" w:bidi="sw_KE"/>
        </w:rPr>
      </w:r>
      <w:r>
        <w:rPr>
          <w:lang w:val="sw_KE" w:bidi="sw_KE"/>
        </w:rPr>
        <w:t>Yakobo na Yohana wanatayarisha nyavu zao. Watu walifanya nyavu zenye nguvu, nyuzi nyembamba na kuzifunga pamoja. Nyuzi mara nyingi zingevunjika, na kisha wavuvi wangezirekebisha nyavu zao kwa kuongeza nyuzi mpya na vifundo. Yakobo na Yohana wanaweza kuwa wakichunguza nyavu zao, au wanaweza kuwa wakizirekebisha.</w:t>
      </w:r>
    </w:p>
    <w:p>
      <w:pPr/>
      <w:r>
        <w:rPr>
          <w:lang w:val="sw_KE" w:bidi="sw_KE"/>
        </w:rPr>
      </w:r>
      <w:r>
        <w:rPr>
          <w:lang w:val="sw_KE" w:bidi="sw_KE"/>
        </w:rPr>
        <w:t>Wakati Yesu anawaita wanaume hawa ili kumfuata, wanatii mara moja. Wanayaacha maisha yao ya zamani ya kuwa wavuvi nyuma, na wanakuwa wafuasi, wanafunzi, wa Yesu. Watakwenda ambapo Yesu anaenda, kujifunza kutoka kwake, na kujifunza kufanya kile anataka.</w:t>
      </w:r>
    </w:p>
    <w:p>
      <w:pPr/>
      <w:r>
        <w:rPr>
          <w:lang w:val="sw_KE" w:bidi="sw_KE"/>
        </w:rPr>
      </w:r>
      <w:r>
        <w:rPr>
          <w:lang w:val="sw_KE" w:bidi="sw_KE"/>
        </w:rPr>
        <w:t>Katika jumuiya yako, uhusiano kati ya mwalimu na wanafunzi wake ni upi? Je, unaweza kusimulia hadithi kuhusu wanafunzi "kumfuata" mwalimu? Au, unaweza kusimulia hadithi kuhusu "mwalimu," ambaye anakwenda kote ili kufundisha watu, na ambaye anakusanya wafuasi?</w:t>
      </w:r>
    </w:p>
    <w:p>
      <w:pPr/>
      <w:r>
        <w:rPr>
          <w:lang w:val="sw_KE" w:bidi="sw_KE"/>
        </w:rPr>
      </w:r>
      <w:r>
        <w:rPr>
          <w:lang w:val="sw_KE" w:bidi="sw_KE"/>
        </w:rPr>
        <w:t>Yesu anasafiri kupitia Galilaya yote na kufundisha katika masinagogi Masinagogi yalikuwa majengo ambapo watu wa Kiyahudi walikusanyika pamoja ili kuomba na kujifunza sheria za Mungu. Mara nyingi kungekuwa na mwalimu ambaye angesoma kitu kutoka kwa Maandiko na kisha kuelezea kwa watu. Hii pengine ilikuwa kile Yesu alikuwa akifanya. Yesu pia alikuwa akihubiri—hiyo ina maana kuwaambia—watu habari njema. Habari njema ilikuwa kwamba ufalme wa Mungu ulikuwa karibu! Utawala wa Mungu juu ya watu ulikuwa unaanza. Kila kitu alichosema Mungu katika Maandiko kingetimia.</w:t>
      </w:r>
    </w:p>
    <w:p>
      <w:pPr/>
      <w:r>
        <w:rPr>
          <w:lang w:val="sw_KE" w:bidi="sw_KE"/>
        </w:rPr>
      </w:r>
      <w:r>
        <w:rPr>
          <w:lang w:val="sw_KE" w:bidi="sw_KE"/>
        </w:rPr>
        <w:t>Yesu pia anawaponya watu. Hii inathibitisha kwamba mambo ambayo anasema ni kweli sana. Inaonyesha kwamba Yesu ana mamlaka.</w:t>
      </w:r>
    </w:p>
    <w:p>
      <w:pPr/>
      <w:r>
        <w:rPr>
          <w:lang w:val="sw_KE" w:bidi="sw_KE"/>
        </w:rPr>
      </w:r>
      <w:r>
        <w:rPr>
          <w:lang w:val="sw_KE" w:bidi="sw_KE"/>
        </w:rPr>
        <w:t>Wakati watu wanagundua kwamba Yesu anaweza kuponya watu, wanachukua watu wagonjwa kwa Yesu ili aweze kuaponya. Mathayo anataja magonjwa mbalimbali. Hii haimaanishi kwamba Yesu aliponya tu magonjwa haya. Hizi ni mifano tu. Aliponya watu ambao walikuwa wakiteseka kutoka aina yoyote ya ugonjwa, jeraha, au ulemavu. Pia aliponyesha watu ambao walikuwa wamepagawa na pepo. Hii ina maana kwamba roho wabaya walikuwa wakidhibiti watu hawa na kuwafanya wagonjwa au kuwafanya wawe na tabia kwa njia ya ajabu. Yesu alifanya roho hizi mbaya ziondoke.</w:t>
      </w:r>
    </w:p>
    <w:p>
      <w:pPr/>
      <w:r>
        <w:rPr>
          <w:lang w:val="sw_KE" w:bidi="sw_KE"/>
        </w:rPr>
      </w:r>
      <w:r>
        <w:rPr>
          <w:lang w:val="sw_KE" w:bidi="sw_KE"/>
        </w:rPr>
        <w:t>Yesu anasafiri kupitia Galilaya, lakini habari kuhusu kile anachofanya inaenea kwa maeneo mengine. Kwa Syria, Mathayo pengine inamaanisha eneo ambalo lilikuwa kaskazini ya Galilaya. Decapolisi ni jina la eneo la mashariki ya Galilaya. Watu pia wanakuja kumwona Yesu kutoka Yudea na kutoka Yerusalemu, mji mkuu ambao ulikuwa katika Yudea.</w:t>
      </w:r>
    </w:p>
    <w:p>
      <w:pPr/>
      <w:r>
        <w:rPr>
          <w:lang w:val="sw_KE" w:bidi="sw_KE"/>
        </w:rPr>
      </w:r>
      <w:r>
        <w:rPr>
          <w:lang w:val="sw_KE" w:bidi="sw_KE"/>
        </w:rPr>
        <w:t>Ikiwa ni manufaa, angalia ramani tena ambapo maeneo haya yanaweza kuwa.</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sehemu 3.</w:t>
      </w:r>
    </w:p>
    <w:p>
      <w:pPr/>
      <w:r>
        <w:rPr>
          <w:lang w:val="sw_KE" w:bidi="sw_KE"/>
        </w:rPr>
      </w:r>
      <w:r>
        <w:rPr>
          <w:lang w:val="sw_KE" w:bidi="sw_KE"/>
        </w:rPr>
        <w:t>Sehemu ya kwanza, ambapo Yesu anaenda Galilaya, ina matukio 2:</w:t>
      </w:r>
    </w:p>
    <w:p>
      <w:pPr/>
      <w:r>
        <w:rPr>
          <w:lang w:val="sw_KE" w:bidi="sw_KE"/>
        </w:rPr>
      </w:r>
      <w:r>
        <w:rPr>
          <w:b/>
          <w:lang w:val="sw_KE" w:bidi="sw_KE"/>
        </w:rPr>
        <w:t>Tukio la kwanza:</w:t>
      </w:r>
      <w:r>
        <w:rPr>
          <w:lang w:val="sw_KE" w:bidi="sw_KE"/>
        </w:rPr>
        <w:t xml:space="preserve"> Yesu anasikia kwamba Yohana anawekwa gerezani na kwenda Galilaya.</w:t>
      </w:r>
    </w:p>
    <w:p>
      <w:pPr/>
      <w:r>
        <w:rPr>
          <w:lang w:val="sw_KE" w:bidi="sw_KE"/>
        </w:rPr>
      </w:r>
      <w:r>
        <w:rPr>
          <w:lang w:val="sw_KE" w:bidi="sw_KE"/>
        </w:rPr>
        <w:t xml:space="preserve">Tukio la </w:t>
      </w:r>
      <w:r>
        <w:rPr>
          <w:b/>
          <w:lang w:val="sw_KE" w:bidi="sw_KE"/>
        </w:rPr>
        <w:t>pili:</w:t>
      </w:r>
      <w:r>
        <w:rPr>
          <w:lang w:val="sw_KE" w:bidi="sw_KE"/>
        </w:rPr>
        <w:t xml:space="preserve"> Yesu anaanza kuhubiri.</w:t>
      </w:r>
    </w:p>
    <w:p>
      <w:pPr/>
      <w:r>
        <w:rPr>
          <w:lang w:val="sw_KE" w:bidi="sw_KE"/>
        </w:rPr>
      </w:r>
      <w:r>
        <w:rPr>
          <w:lang w:val="sw_KE" w:bidi="sw_KE"/>
        </w:rPr>
        <w:t>Sehemu ya pili, ambapo Yesu anawaita wanafunzi wake wa kwanza, ina matukio 2:</w:t>
      </w:r>
    </w:p>
    <w:p>
      <w:pPr/>
      <w:r>
        <w:rPr>
          <w:lang w:val="sw_KE" w:bidi="sw_KE"/>
        </w:rPr>
      </w:r>
      <w:r>
        <w:rPr>
          <w:lang w:val="sw_KE" w:bidi="sw_KE"/>
        </w:rPr>
        <w:t xml:space="preserve">Tukio la </w:t>
      </w:r>
      <w:r>
        <w:rPr>
          <w:b/>
          <w:lang w:val="sw_KE" w:bidi="sw_KE"/>
        </w:rPr>
        <w:t>kwanza:</w:t>
      </w:r>
      <w:r>
        <w:rPr>
          <w:lang w:val="sw_KE" w:bidi="sw_KE"/>
        </w:rPr>
        <w:t xml:space="preserve"> Yesu anamwita Petro na Andrea.</w:t>
      </w:r>
    </w:p>
    <w:p>
      <w:pPr/>
      <w:r>
        <w:rPr>
          <w:lang w:val="sw_KE" w:bidi="sw_KE"/>
        </w:rPr>
      </w:r>
      <w:r>
        <w:rPr>
          <w:lang w:val="sw_KE" w:bidi="sw_KE"/>
        </w:rPr>
        <w:t xml:space="preserve">Tukio la </w:t>
      </w:r>
      <w:r>
        <w:rPr>
          <w:b/>
          <w:lang w:val="sw_KE" w:bidi="sw_KE"/>
        </w:rPr>
        <w:t>pili:</w:t>
      </w:r>
      <w:r>
        <w:rPr>
          <w:lang w:val="sw_KE" w:bidi="sw_KE"/>
        </w:rPr>
        <w:t xml:space="preserve"> Yesu anawaita Yakobo na Yohana.</w:t>
      </w:r>
    </w:p>
    <w:p>
      <w:pPr/>
      <w:r>
        <w:rPr>
          <w:lang w:val="sw_KE" w:bidi="sw_KE"/>
        </w:rPr>
      </w:r>
      <w:r>
        <w:rPr>
          <w:lang w:val="sw_KE" w:bidi="sw_KE"/>
        </w:rPr>
        <w:t>Sehemu ya tatu, ambapo Yesu anahubiri katika Galilaya na kuponya watu wengi, ina tukio moja.</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Yohana mbatizaji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Isaya</w:t>
      </w:r>
    </w:p>
    <w:p>
      <w:pPr>
        <w:pStyle w:val="ListBullet"/>
        <w:spacing w:line="240" w:lineRule="auto"/>
        <w:ind w:left="720"/>
      </w:pPr>
      <w:r>
        <w:rPr>
          <w:lang w:val="sw_KE" w:bidi="sw_KE"/>
        </w:rPr>
      </w:r>
      <w:r>
        <w:rPr>
          <w:lang w:val="sw_KE" w:bidi="sw_KE"/>
        </w:rPr>
        <w:t>Watu wanaoishi katika Zebuloni na Naftali</w:t>
      </w:r>
    </w:p>
    <w:p>
      <w:pPr>
        <w:pStyle w:val="ListBullet"/>
        <w:spacing w:line="240" w:lineRule="auto"/>
        <w:ind w:left="720"/>
      </w:pPr>
      <w:r>
        <w:rPr>
          <w:lang w:val="sw_KE" w:bidi="sw_KE"/>
        </w:rPr>
      </w:r>
      <w:r>
        <w:rPr>
          <w:lang w:val="sw_KE" w:bidi="sw_KE"/>
        </w:rPr>
        <w:t>Simoni alimwita Petro</w:t>
      </w:r>
    </w:p>
    <w:p>
      <w:pPr>
        <w:pStyle w:val="ListBullet"/>
        <w:spacing w:line="240" w:lineRule="auto"/>
        <w:ind w:left="720"/>
      </w:pPr>
      <w:r>
        <w:rPr>
          <w:lang w:val="sw_KE" w:bidi="sw_KE"/>
        </w:rPr>
      </w:r>
      <w:r>
        <w:rPr>
          <w:lang w:val="sw_KE" w:bidi="sw_KE"/>
        </w:rPr>
        <w:t>Ngugu ya Simoni Andrea</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Yohana, ndugu ya Yakobo</w:t>
      </w:r>
    </w:p>
    <w:p>
      <w:pPr>
        <w:pStyle w:val="ListBullet"/>
        <w:spacing w:line="240" w:lineRule="auto"/>
        <w:ind w:left="720"/>
      </w:pPr>
      <w:r>
        <w:rPr>
          <w:lang w:val="sw_KE" w:bidi="sw_KE"/>
        </w:rPr>
      </w:r>
      <w:r>
        <w:rPr>
          <w:lang w:val="sw_KE" w:bidi="sw_KE"/>
        </w:rPr>
        <w:t>Baba yao Zebedayo</w:t>
      </w:r>
    </w:p>
    <w:p>
      <w:pPr>
        <w:pStyle w:val="ListBullet"/>
        <w:spacing w:line="240" w:lineRule="auto"/>
        <w:ind w:left="720"/>
      </w:pPr>
      <w:r>
        <w:rPr>
          <w:lang w:val="sw_KE" w:bidi="sw_KE"/>
        </w:rPr>
      </w:r>
      <w:r>
        <w:rPr>
          <w:lang w:val="sw_KE" w:bidi="sw_KE"/>
        </w:rPr>
        <w:t>Umati unakuja kwa Yesu, ikiwa ni pamoja na watu wagonjwa</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Mathayo anataja tu kwa kawaida sana kwamba Yohana amewekwa gerezani. Anafanya hivyo kwa sababu hadithi ni kuhusu Yesu, si kuhusu Yohana. Katika lugha yako, pengine ni lazima kwanza kusema kwamba Yohana anawekwa gerezani, na kisha kwamba Yesu anasikia kuhusu hilo.</w:t>
      </w:r>
    </w:p>
    <w:p>
      <w:pPr/>
      <w:r>
        <w:rPr>
          <w:lang w:val="sw_KE" w:bidi="sw_KE"/>
        </w:rPr>
      </w:r>
      <w:r>
        <w:rPr>
          <w:lang w:val="sw_KE" w:bidi="sw_KE"/>
        </w:rPr>
        <w:t xml:space="preserve">Mathayo haituambii wakati </w:t>
      </w:r>
      <w:r>
        <w:rPr>
          <w:b/>
          <w:lang w:val="sw_KE" w:bidi="sw_KE"/>
        </w:rPr>
        <w:t>Yohana</w:t>
      </w:r>
      <w:r>
        <w:rPr>
          <w:lang w:val="sw_KE" w:bidi="sw_KE"/>
        </w:rPr>
        <w:t xml:space="preserve"> aliwekwa gerezani. Pengine ilitokea wakati Yesu alikuwa porini kwa siku 40, au pengine ilitokea mara moja baada ya hapo. Inaweza kuwa kwamba Yesu anasikia habari hii mara baada ya kurudi kutoka kutumia siku 40 katika pori.</w:t>
      </w:r>
    </w:p>
    <w:p>
      <w:pPr/>
      <w:r>
        <w:rPr>
          <w:lang w:val="sw_KE" w:bidi="sw_KE"/>
        </w:rPr>
      </w:r>
      <w:r>
        <w:rPr>
          <w:lang w:val="sw_KE" w:bidi="sw_KE"/>
        </w:rPr>
        <w:t>Kwa hiyo mara moja, au hivi karibuni sana baada ya hapo, kuwa peke yake katika pori Yesu anasafiri kurudi Galilaya. Hii ingemaanisha siku kadhaa za kutembea. Yesu kwanza anaenda Nazarethi, ambayo ni ambapo familia yake bado iko, lakini kisha anaenda Kapernaumu. Anaanza kuishi hapo. Kapernaumu ni mji mkubwa sana kuliko Nazarethi. Watu wengi wanakuja na kwenda kupitia Kapernaumu. Ni mahali pazuri pa kuanza kufundisha.</w:t>
      </w:r>
    </w:p>
    <w:p>
      <w:pPr/>
      <w:r>
        <w:rPr>
          <w:lang w:val="sw_KE" w:bidi="sw_KE"/>
        </w:rPr>
      </w:r>
      <w:r>
        <w:rPr>
          <w:lang w:val="sw_KE" w:bidi="sw_KE"/>
        </w:rPr>
        <w:t>Simoni na Andrea, na Yohana na Yakobo, ni wavuvi. Samaki walikuwa chakula muhimu kwa watu katika Israeli. Wanaume hawa wanne pengine walifanya biashara nzuri. Simon na Andrea wanatupa nyavu zao katika bahari. Pengine walikuwa wameketi katika mashua kidogo kutoka ukingo wa maji, na Yesu aliwaita. Au pengine walikuwa wakitupa wavu wao wakisimama ndani ya maji. Watu kwa kawaida wangevua samaki wakati ilikuwa giza. Pengine Yesu alikutana nao jioni, au asubuhi mapema.</w:t>
      </w:r>
    </w:p>
    <w:p>
      <w:pPr/>
      <w:r>
        <w:rPr>
          <w:lang w:val="sw_KE" w:bidi="sw_KE"/>
        </w:rPr>
      </w:r>
      <w:r>
        <w:rPr>
          <w:lang w:val="sw_KE" w:bidi="sw_KE"/>
        </w:rPr>
        <w:t>Yakobo na Yohana wako katika mashua. Mashua ya uvuvi ilikuwa takriban mita 8 kwa urefu na mita 2 na nusu kwa upana. Ilikuwa takriban mita 1 1/4 kina. Inaweza kufaa takriban watu kumi na tatu.</w:t>
      </w:r>
    </w:p>
    <w:p>
      <w:pPr/>
      <w:r>
        <w:rPr>
          <w:lang w:val="sw_KE" w:bidi="sw_KE"/>
        </w:rPr>
      </w:r>
      <w:r>
        <w:rPr>
          <w:lang w:val="sw_KE" w:bidi="sw_KE"/>
        </w:rPr>
        <w:t xml:space="preserve">Onyesha watafsiri wako picha ya </w:t>
      </w:r>
      <w:r>
        <w:rPr>
          <w:lang w:val="sw_KE" w:bidi="sw_KE"/>
        </w:rPr>
        <w:t>mashua</w:t>
      </w:r>
      <w:r>
        <w:rPr>
          <w:lang w:val="sw_KE" w:bidi="sw_KE"/>
        </w:rPr>
        <w:t xml:space="preserve"> na kuchagua njia ya kuonyesha ukubwa wa mashua, pengine kwa kuchora vipimo kwenye ardhi kwa fimbo na kuwaomba watu kupiga hatua ndani ya mistari iliyochorwa.</w:t>
      </w:r>
    </w:p>
    <w:p>
      <w:pPr/>
      <w:r>
        <w:rPr>
          <w:lang w:val="sw_KE" w:bidi="sw_KE"/>
        </w:rPr>
      </w:r>
      <w:r>
        <w:rPr>
          <w:lang w:val="sw_KE" w:bidi="sw_KE"/>
        </w:rPr>
        <w:t>Hatujui kama wanaume hawa wanne walikuwa watu pekee pale kwa wakati huu. Inawezekana kwamba kulikuwa na watu wengine wanavuvi na kufanya kazi kwa wakati mmoja, katika mashua tofauti.</w:t>
      </w:r>
    </w:p>
    <w:p>
      <w:pPr/>
      <w:r>
        <w:rPr>
          <w:lang w:val="sw_KE" w:bidi="sw_KE"/>
        </w:rPr>
      </w:r>
      <w:r>
        <w:rPr>
          <w:lang w:val="sw_KE" w:bidi="sw_KE"/>
        </w:rPr>
        <w:t xml:space="preserve">Mathayo anasema kwamba watu hawa wanne mara </w:t>
      </w:r>
      <w:r>
        <w:rPr>
          <w:b/>
          <w:lang w:val="sw_KE" w:bidi="sw_KE"/>
        </w:rPr>
        <w:t>moja</w:t>
      </w:r>
      <w:r>
        <w:rPr>
          <w:lang w:val="sw_KE" w:bidi="sw_KE"/>
        </w:rPr>
        <w:t xml:space="preserve"> wanaacha kazi yao nyuma. Wavu ambao Simoni na Andrea wanatumia unaachwa nyuma pwani, na baba ya Yakobo na Yohana anakaa nyuma katika mashua na nyavu ambazo bado zinahitaji matengenezo!</w:t>
      </w:r>
    </w:p>
    <w:p>
      <w:pPr/>
      <w:r>
        <w:rPr>
          <w:lang w:val="sw_KE" w:bidi="sw_KE"/>
        </w:rPr>
      </w:r>
      <w:r>
        <w:rPr>
          <w:lang w:val="sw_KE" w:bidi="sw_KE"/>
        </w:rPr>
        <w:t>Baada ya kuwaita watu hawa ili kumfuata, Yesu anaanza kusafiri katika Galilaya. Anaenda kutoka kijiji hadi kijiji na kuhubiri katika masinagogi. Kila kijiji kilikuwa na sinagogi. Miji mikubwa ingekuwa na kadhaa. Baada ya muda, watu wanaanza kusikia kuhusu yeye na wanakuja kumwona kutoka mahali pote. Ingechukua jitihada kwa watu kubeba watu wagonjwa kwa Yesu.</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sehemu 3.</w:t>
      </w:r>
    </w:p>
    <w:p>
      <w:pPr/>
      <w:r>
        <w:rPr>
          <w:lang w:val="sw_KE" w:bidi="sw_KE"/>
        </w:rPr>
      </w:r>
      <w:r>
        <w:rPr>
          <w:b/>
          <w:lang w:val="sw_KE" w:bidi="sw_KE"/>
        </w:rPr>
        <w:t>Sehemu ya kwanza</w:t>
      </w:r>
      <w:r>
        <w:rPr>
          <w:lang w:val="sw_KE" w:bidi="sw_KE"/>
        </w:rPr>
        <w:t xml:space="preserve"> ina matukio 2.</w:t>
      </w:r>
    </w:p>
    <w:p>
      <w:pPr/>
      <w:r>
        <w:rPr>
          <w:lang w:val="sw_KE" w:bidi="sw_KE"/>
        </w:rPr>
      </w:r>
      <w:r>
        <w:rPr>
          <w:b/>
          <w:lang w:val="sw_KE" w:bidi="sw_KE"/>
        </w:rPr>
        <w:t>Sehemu ya pili</w:t>
      </w:r>
      <w:r>
        <w:rPr>
          <w:lang w:val="sw_KE" w:bidi="sw_KE"/>
        </w:rPr>
        <w:t xml:space="preserve"> ina matukio 2.</w:t>
      </w:r>
    </w:p>
    <w:p>
      <w:pPr/>
      <w:r>
        <w:rPr>
          <w:lang w:val="sw_KE" w:bidi="sw_KE"/>
        </w:rPr>
      </w:r>
      <w:r>
        <w:rPr>
          <w:b/>
          <w:lang w:val="sw_KE" w:bidi="sw_KE"/>
        </w:rPr>
        <w:t>Sehemu</w:t>
      </w:r>
      <w:r>
        <w:rPr>
          <w:lang w:val="sw_KE" w:bidi="sw_KE"/>
        </w:rPr>
        <w:t xml:space="preserve"> ya tatu ina tukio 1.</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Yohana mbatizaji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Isaya</w:t>
      </w:r>
    </w:p>
    <w:p>
      <w:pPr>
        <w:pStyle w:val="ListBullet"/>
        <w:spacing w:line="240" w:lineRule="auto"/>
        <w:ind w:left="720"/>
      </w:pPr>
      <w:r>
        <w:rPr>
          <w:lang w:val="sw_KE" w:bidi="sw_KE"/>
        </w:rPr>
      </w:r>
      <w:r>
        <w:rPr>
          <w:lang w:val="sw_KE" w:bidi="sw_KE"/>
        </w:rPr>
        <w:t>Watu wanaoishi katika Zebuloni na Naftali</w:t>
      </w:r>
    </w:p>
    <w:p>
      <w:pPr>
        <w:pStyle w:val="ListBullet"/>
        <w:spacing w:line="240" w:lineRule="auto"/>
        <w:ind w:left="720"/>
      </w:pPr>
      <w:r>
        <w:rPr>
          <w:lang w:val="sw_KE" w:bidi="sw_KE"/>
        </w:rPr>
      </w:r>
      <w:r>
        <w:rPr>
          <w:lang w:val="sw_KE" w:bidi="sw_KE"/>
        </w:rPr>
        <w:t>Simoni alimwita Petro</w:t>
      </w:r>
    </w:p>
    <w:p>
      <w:pPr>
        <w:pStyle w:val="ListBullet"/>
        <w:spacing w:line="240" w:lineRule="auto"/>
        <w:ind w:left="720"/>
      </w:pPr>
      <w:r>
        <w:rPr>
          <w:lang w:val="sw_KE" w:bidi="sw_KE"/>
        </w:rPr>
      </w:r>
      <w:r>
        <w:rPr>
          <w:lang w:val="sw_KE" w:bidi="sw_KE"/>
        </w:rPr>
        <w:t>Ndugu ya Simoni Andrea</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Yohana, ndugu ya Yakobo</w:t>
      </w:r>
    </w:p>
    <w:p>
      <w:pPr>
        <w:pStyle w:val="ListBullet"/>
        <w:spacing w:line="240" w:lineRule="auto"/>
        <w:ind w:left="720"/>
      </w:pPr>
      <w:r>
        <w:rPr>
          <w:lang w:val="sw_KE" w:bidi="sw_KE"/>
        </w:rPr>
      </w:r>
      <w:r>
        <w:rPr>
          <w:lang w:val="sw_KE" w:bidi="sw_KE"/>
        </w:rPr>
        <w:t>Baba yao Zebedayo</w:t>
      </w:r>
    </w:p>
    <w:p>
      <w:pPr>
        <w:pStyle w:val="ListBullet"/>
        <w:spacing w:line="240" w:lineRule="auto"/>
        <w:ind w:left="720"/>
      </w:pPr>
      <w:r>
        <w:rPr>
          <w:lang w:val="sw_KE" w:bidi="sw_KE"/>
        </w:rPr>
      </w:r>
      <w:r>
        <w:rPr>
          <w:lang w:val="sw_KE" w:bidi="sw_KE"/>
        </w:rPr>
        <w:t>Umati unakuja kwa Yesu, ikiwa ni pamoja na watu wagonjwa</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Mara ya pili timu inapoigiza hadithi hii, sitisha katika sehemu fulani.</w:t>
      </w:r>
    </w:p>
    <w:p>
      <w:pPr/>
      <w:r>
        <w:rPr>
          <w:lang w:val="sw_KE" w:bidi="sw_KE"/>
        </w:rPr>
      </w:r>
      <w:r>
        <w:rPr>
          <w:lang w:val="sw_KE" w:bidi="sw_KE"/>
        </w:rPr>
        <w:t>Igiza Yesu akisikia kwamba Yohana alikuwa amewekwa gerezani. Ikiwa unataka, unaweza kwanza kuigiza kwamba Yohana alikamatwa na kupelekwa gerezani.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Yesu: "Unahisi vipi wakati unasikia kwamba Yohana amewekwa gerezani?"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Igiza Yesu akisafiri katika Galilaya na kuhubiri.</w:t>
      </w:r>
    </w:p>
    <w:p>
      <w:pPr/>
      <w:r>
        <w:rPr>
          <w:lang w:val="sw_KE" w:bidi="sw_KE"/>
        </w:rPr>
      </w:r>
      <w:r>
        <w:rPr>
          <w:lang w:val="sw_KE" w:bidi="sw_KE"/>
        </w:rPr>
        <w:t>Katika historia, igiza nabii Isaya akizungumza maandishi yake.</w:t>
      </w:r>
    </w:p>
    <w:p>
      <w:pPr/>
      <w:r>
        <w:rPr>
          <w:lang w:val="sw_KE" w:bidi="sw_KE"/>
        </w:rPr>
      </w:r>
      <w:r>
        <w:rPr>
          <w:lang w:val="sw_KE" w:bidi="sw_KE"/>
        </w:rPr>
        <w:t>Igiza Yesu akitembea kando ya ziwa na kumwita Simon na Andrea.</w:t>
      </w:r>
    </w:p>
    <w:p>
      <w:pPr/>
      <w:r>
        <w:rPr>
          <w:lang w:val="sw_KE" w:bidi="sw_KE"/>
        </w:rPr>
      </w:r>
      <w:r>
        <w:rPr>
          <w:lang w:val="sw_KE" w:bidi="sw_KE"/>
        </w:rPr>
        <w:t>Kunaweza kuwa na vikapu vilivyojazwa na samaki vikiwa vimesimama kwenye pwani, tayari kuchukuliwa kwenye soko. Je, unaweza kufikiria kile Yesu angeharufu? Kungekuwa na upepo unaovuma katika nywele za Yesu, huenda alitembea kwa miguu peku kwenye mchanga, au labda miguu yake ikiwa ndani ya maji? Ni nini Yesu angeweza kuwa ameona alipokuwa akiangalia kuelekea ziwani?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Simon na Andrea : "Mnahisi vipi? Unafikiri nini?" Unaweza kusikia mambo kama:</w:t>
      </w:r>
    </w:p>
    <w:p>
      <w:pPr/>
      <w:r>
        <w:rPr>
          <w:lang w:val="sw_KE" w:bidi="sw_KE"/>
        </w:rPr>
      </w:r>
      <w:r>
        <w:rPr>
          <w:lang w:val="sw_KE" w:bidi="sw_KE"/>
        </w:rPr>
        <w:t>Igiza Yesu anamwita Yakobo na Yohana.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Yakobo na Yohana: "Mnahisi vipi?" Unaweza kusikia mambo kama:</w:t>
      </w:r>
    </w:p>
    <w:p>
      <w:pPr>
        <w:pStyle w:val="ListBullet"/>
        <w:spacing w:line="240" w:lineRule="auto"/>
        <w:ind w:left="720"/>
      </w:pPr>
      <w:r>
        <w:rPr>
          <w:lang w:val="sw_KE" w:bidi="sw_KE"/>
        </w:rPr>
      </w:r>
      <w:r>
        <w:rPr>
          <w:lang w:val="sw_KE" w:bidi="sw_KE"/>
        </w:rPr>
        <w:t>Muulize mwigizaji anayeigiza baba ya Yakobo na Yohana: "Unahisi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Igiza Yesu akisafiri katika Galilaya na kuhubiri.</w:t>
      </w:r>
    </w:p>
    <w:p>
      <w:pPr/>
      <w:r>
        <w:rPr>
          <w:lang w:val="sw_KE" w:bidi="sw_KE"/>
        </w:rPr>
      </w:r>
      <w:r>
        <w:rPr>
          <w:lang w:val="sw_KE" w:bidi="sw_KE"/>
        </w:rPr>
        <w:t>Igiza watu wakileta watu wagonjwa kwake. Igiza Yesu kuwaponya. Igiza watu wakiwaambia watu wengine kuhusu Yesu. Igiza watu zaidi na zaidi kuja kumwona Yesu.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baadhi ya watu wanaokuja kwa Yesu: "Mnahisi vipi? Unafikiri nini?" Unaweza kusikia mambo kama:</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Yesu alikuwa akitembea kando ya </w:t>
      </w:r>
      <w:r>
        <w:rPr>
          <w:lang w:val="sw_KE" w:bidi="sw_KE"/>
        </w:rPr>
        <w:t>Bahari ya Galilaya</w:t>
      </w:r>
      <w:r>
        <w:rPr>
          <w:lang w:val="sw_KE" w:bidi="sw_KE"/>
        </w:rPr>
        <w:t xml:space="preserve"> katika hadithi hii. Ziwa hili lina urefu wa kilomita 21 na upana wa kilomita 10. Sehemu yake ya kina zaidi ni mita 67—kina sana! Watu wengi walikitumia kuvua samaki na kujipatia riziki.</w:t>
      </w:r>
    </w:p>
    <w:p>
      <w:pPr/>
      <w:r>
        <w:rPr>
          <w:lang w:val="sw_KE" w:bidi="sw_KE"/>
        </w:rPr>
      </w:r>
      <w:r>
        <w:rPr>
          <w:lang w:val="sw_KE" w:bidi="sw_KE"/>
        </w:rPr>
        <w:t>Onyesha picha tena ikiwa inahitajika. Jadili ni neno gani ungetumia kwa mwili huu wa maji. Ikiwa tayari umetafsiri Injili zingine, tumia neno sawa na ulivyotumia hapo.</w:t>
      </w:r>
    </w:p>
    <w:p>
      <w:pPr/>
      <w:r>
        <w:rPr>
          <w:lang w:val="sw_KE" w:bidi="sw_KE"/>
        </w:rPr>
      </w:r>
      <w:r>
        <w:rPr>
          <w:lang w:val="sw_KE" w:bidi="sw_KE"/>
        </w:rPr>
        <w:t>Isaya anazungumza kuhusu nchi ya Zebuloni na Naftali: "</w:t>
      </w:r>
      <w:r>
        <w:rPr>
          <w:b/>
          <w:lang w:val="sw_KE" w:bidi="sw_KE"/>
        </w:rPr>
        <w:t>njia kando ya bahari</w:t>
      </w:r>
      <w:r>
        <w:rPr>
          <w:lang w:val="sw_KE" w:bidi="sw_KE"/>
        </w:rPr>
        <w:t>." Tafsiri tofauti zinasema hii kwa njia tofauti. Unaweza kutafsiri hili kwa njia inayoashiria kwamba nchi ya Sebuluni na Nafthali iko karibu na bahari. "Bahari" inamaanisha Bahari ya Galilaya.</w:t>
      </w:r>
    </w:p>
    <w:p>
      <w:pPr/>
      <w:r>
        <w:rPr>
          <w:lang w:val="sw_KE" w:bidi="sw_KE"/>
        </w:rPr>
      </w:r>
      <w:r>
        <w:rPr>
          <w:lang w:val="sw_KE" w:bidi="sw_KE"/>
        </w:rPr>
        <w:t xml:space="preserve">Isaya anazungumza kuhusu "Galilaya ya </w:t>
      </w:r>
      <w:r>
        <w:rPr>
          <w:b/>
          <w:lang w:val="sw_KE" w:bidi="sw_KE"/>
        </w:rPr>
        <w:t>Mataifa</w:t>
      </w:r>
      <w:r>
        <w:rPr>
          <w:lang w:val="sw_KE" w:bidi="sw_KE"/>
        </w:rPr>
        <w:t xml:space="preserve">." Eneo hili si sawa na Galilaya. Anatumia kifungu hiki ili kumaanisha mahali ambapo ni mali ya wa Mataifa. Mataifa ni neno ambalo linamaanisha tu "watu." Lakini wakati watu wa Kiyahudi walikuwa wakitumia neno hili, walimaanisha "kila mtu ambaye si Myahudi." Wayahudi walikuwa watu waliochaguliwa wa Mungu, na mtu yeyote ambaye hakuwa Myahudi alikuwa mgeni. Wayahudi waliwadharau watu ambao hawakuwa Wayahudi. Lakini Mungu alikuwa amewachagua Wayahudi kuwa watu wake maalum, </w:t>
      </w:r>
      <w:r>
        <w:rPr>
          <w:b/>
          <w:lang w:val="sw_KE" w:bidi="sw_KE"/>
        </w:rPr>
        <w:t>ili waweze</w:t>
      </w:r>
      <w:r>
        <w:rPr>
          <w:lang w:val="sw_KE" w:bidi="sw_KE"/>
        </w:rPr>
        <w:t xml:space="preserve"> kuwa baraka kwa </w:t>
      </w:r>
      <w:r>
        <w:rPr>
          <w:b/>
          <w:lang w:val="sw_KE" w:bidi="sw_KE"/>
        </w:rPr>
        <w:t>watu</w:t>
      </w:r>
      <w:r>
        <w:rPr>
          <w:lang w:val="sw_KE" w:bidi="sw_KE"/>
        </w:rPr>
        <w:t xml:space="preserve"> wote.</w:t>
      </w:r>
    </w:p>
    <w:p>
      <w:pPr/>
      <w:r>
        <w:rPr>
          <w:lang w:val="sw_KE" w:bidi="sw_KE"/>
        </w:rPr>
      </w:r>
      <w:r>
        <w:rPr>
          <w:lang w:val="sw_KE" w:bidi="sw_KE"/>
        </w:rPr>
        <w:t>Jadili jinsi unavyotaka kusema "Watu wasio Wayahudi" katika lugha yako. Neno litatumiwa mara nyingi zaidi katika Agano Jipya. Pengine unaweza kusema kitu kama "watu ambao hawakuwa Wayahudi."</w:t>
      </w:r>
    </w:p>
    <w:p>
      <w:pPr/>
      <w:r>
        <w:rPr>
          <w:lang w:val="sw_KE" w:bidi="sw_KE"/>
        </w:rPr>
      </w:r>
      <w:r>
        <w:rPr>
          <w:lang w:val="sw_KE" w:bidi="sw_KE"/>
        </w:rPr>
        <w:t xml:space="preserve">Ikiwa tayari umetumia neno hili katika simulizi nyingine, hakikisha unatumia neno sawa. Neno </w:t>
      </w:r>
      <w:r>
        <w:rPr>
          <w:lang w:val="sw_KE" w:bidi="sw_KE"/>
        </w:rPr>
        <w:t>Mataifa</w:t>
      </w:r>
      <w:r>
        <w:rPr>
          <w:lang w:val="sw_KE" w:bidi="sw_KE"/>
        </w:rPr>
        <w:t xml:space="preserve"> linapatikana katika Faharasa Kuu.</w:t>
      </w:r>
    </w:p>
    <w:p>
      <w:pPr/>
      <w:r>
        <w:rPr>
          <w:lang w:val="sw_KE" w:bidi="sw_KE"/>
        </w:rPr>
      </w:r>
      <w:r>
        <w:rPr>
          <w:lang w:val="sw_KE" w:bidi="sw_KE"/>
        </w:rPr>
        <w:t xml:space="preserve">Yesu anawaambia watu wanapaswa </w:t>
      </w:r>
      <w:r>
        <w:rPr>
          <w:b/>
          <w:lang w:val="sw_KE" w:bidi="sw_KE"/>
        </w:rPr>
        <w:t>kutubu</w:t>
      </w:r>
      <w:r>
        <w:rPr>
          <w:lang w:val="sw_KE" w:bidi="sw_KE"/>
        </w:rPr>
        <w:t xml:space="preserve">. Tumia neno sawa kama ulivyotumia katika hadithi za awali. Neno </w:t>
      </w:r>
      <w:r>
        <w:rPr>
          <w:lang w:val="sw_KE" w:bidi="sw_KE"/>
        </w:rPr>
        <w:t>kutubu</w:t>
      </w:r>
      <w:r>
        <w:rPr>
          <w:lang w:val="sw_KE" w:bidi="sw_KE"/>
        </w:rPr>
        <w:t xml:space="preserve"> linapatikana katika Faharasa Kuu.</w:t>
      </w:r>
    </w:p>
    <w:p>
      <w:pPr/>
      <w:r>
        <w:rPr>
          <w:lang w:val="sw_KE" w:bidi="sw_KE"/>
        </w:rPr>
      </w:r>
      <w:r>
        <w:rPr>
          <w:b/>
          <w:lang w:val="sw_KE" w:bidi="sw_KE"/>
        </w:rPr>
        <w:t>Ufalme wa mbinguni</w:t>
      </w:r>
      <w:r>
        <w:rPr>
          <w:lang w:val="sw_KE" w:bidi="sw_KE"/>
        </w:rPr>
        <w:t xml:space="preserve">: Hii ina maana ufalme wa Mungu. Tumia neno sawa kama ulivyotumia katika hadithi za awali. Neno </w:t>
      </w:r>
      <w:r>
        <w:rPr>
          <w:lang w:val="sw_KE" w:bidi="sw_KE"/>
        </w:rPr>
        <w:t>ufalme wa Mungu</w:t>
      </w:r>
      <w:r>
        <w:rPr>
          <w:lang w:val="sw_KE" w:bidi="sw_KE"/>
        </w:rPr>
        <w:t xml:space="preserve"> linapatikana katika Faharasa Kuu.</w:t>
      </w:r>
    </w:p>
    <w:p>
      <w:pPr/>
      <w:r>
        <w:rPr>
          <w:lang w:val="sw_KE" w:bidi="sw_KE"/>
        </w:rPr>
      </w:r>
      <w:r>
        <w:rPr>
          <w:lang w:val="sw_KE" w:bidi="sw_KE"/>
        </w:rPr>
        <w:t xml:space="preserve">Yesu kisha anakutana na </w:t>
      </w:r>
      <w:r>
        <w:rPr>
          <w:b/>
          <w:lang w:val="sw_KE" w:bidi="sw_KE"/>
        </w:rPr>
        <w:t>Yakobo mwana wa Zebedayo</w:t>
      </w:r>
      <w:r>
        <w:rPr>
          <w:lang w:val="sw_KE" w:bidi="sw_KE"/>
        </w:rPr>
        <w:t xml:space="preserve"> na kaka yake </w:t>
      </w:r>
      <w:r>
        <w:rPr>
          <w:b/>
          <w:lang w:val="sw_KE" w:bidi="sw_KE"/>
        </w:rPr>
        <w:t>Yohana</w:t>
      </w:r>
      <w:r>
        <w:rPr>
          <w:lang w:val="sw_KE" w:bidi="sw_KE"/>
        </w:rPr>
        <w:t>. Yakobo na Yohana ni ndugu, na wote wawili ni wana wa Zebedayo. Fikiria kuhusu kile ambacho kingekuwa njia ya asili zaidi ya kusema hii katika lugha yako.</w:t>
      </w:r>
    </w:p>
    <w:p>
      <w:pPr/>
      <w:r>
        <w:rPr>
          <w:lang w:val="sw_KE" w:bidi="sw_KE"/>
        </w:rPr>
      </w:r>
      <w:r>
        <w:rPr>
          <w:lang w:val="sw_KE" w:bidi="sw_KE"/>
        </w:rPr>
        <w:t xml:space="preserve">Yesu anasema atawafanya wawe </w:t>
      </w:r>
      <w:r>
        <w:rPr>
          <w:b/>
          <w:lang w:val="sw_KE" w:bidi="sw_KE"/>
        </w:rPr>
        <w:t>wavuvi wa wanaume</w:t>
      </w:r>
      <w:r>
        <w:rPr>
          <w:lang w:val="sw_KE" w:bidi="sw_KE"/>
        </w:rPr>
        <w:t>. Hii ina maana wavuvi ambao wanawakata wanaume. Haipaswi kuonekana mbaya, kama Simoni na Andrea watawakamata watu dhidi ya mapenzi yao. Inapaswa kuwa wazi kwamba kama vile walikuwa wakikusanya samaki, sasa watakuwa wakikusanya watu.</w:t>
      </w:r>
    </w:p>
    <w:p>
      <w:pPr/>
      <w:r>
        <w:rPr>
          <w:lang w:val="sw_KE" w:bidi="sw_KE"/>
        </w:rPr>
      </w:r>
      <w:r>
        <w:rPr>
          <w:lang w:val="sw_KE" w:bidi="sw_KE"/>
        </w:rPr>
        <w:t xml:space="preserve">Yesu aliwaita ili </w:t>
      </w:r>
      <w:r>
        <w:rPr>
          <w:b/>
          <w:lang w:val="sw_KE" w:bidi="sw_KE"/>
        </w:rPr>
        <w:t>kumfuata</w:t>
      </w:r>
      <w:r>
        <w:rPr>
          <w:lang w:val="sw_KE" w:bidi="sw_KE"/>
        </w:rPr>
        <w:t>. Hii ina maana aliwaalika kuja pamoja naye.</w:t>
      </w:r>
    </w:p>
    <w:p>
      <w:pPr/>
      <w:r>
        <w:rPr>
          <w:lang w:val="sw_KE" w:bidi="sw_KE"/>
        </w:rPr>
      </w:r>
      <w:r>
        <w:rPr>
          <w:lang w:val="sw_KE" w:bidi="sw_KE"/>
        </w:rPr>
        <w:t xml:space="preserve">Yesu anafundisha katika </w:t>
      </w:r>
      <w:r>
        <w:rPr>
          <w:b/>
          <w:lang w:val="sw_KE" w:bidi="sw_KE"/>
        </w:rPr>
        <w:t>masinagogi</w:t>
      </w:r>
      <w:r>
        <w:rPr>
          <w:lang w:val="sw_KE" w:bidi="sw_KE"/>
        </w:rPr>
        <w:t xml:space="preserve"> na </w:t>
      </w:r>
      <w:r>
        <w:rPr>
          <w:b/>
          <w:lang w:val="sw_KE" w:bidi="sw_KE"/>
        </w:rPr>
        <w:t>kuhubiri</w:t>
      </w:r>
      <w:r>
        <w:rPr>
          <w:lang w:val="sw_KE" w:bidi="sw_KE"/>
        </w:rPr>
        <w:t xml:space="preserve"> </w:t>
      </w:r>
      <w:r>
        <w:rPr>
          <w:b/>
          <w:lang w:val="sw_KE" w:bidi="sw_KE"/>
        </w:rPr>
        <w:t>injili</w:t>
      </w:r>
      <w:r>
        <w:rPr>
          <w:lang w:val="sw_KE" w:bidi="sw_KE"/>
        </w:rPr>
        <w:t xml:space="preserve"> ya ufalme.</w:t>
      </w:r>
    </w:p>
    <w:p>
      <w:pPr/>
      <w:r>
        <w:rPr>
          <w:lang w:val="sw_KE" w:bidi="sw_KE"/>
        </w:rPr>
      </w:r>
      <w:r>
        <w:rPr>
          <w:lang w:val="sw_KE" w:bidi="sw_KE"/>
        </w:rPr>
        <w:t xml:space="preserve">Neno </w:t>
      </w:r>
      <w:r>
        <w:rPr>
          <w:lang w:val="sw_KE" w:bidi="sw_KE"/>
        </w:rPr>
        <w:t>injili</w:t>
      </w:r>
      <w:r>
        <w:rPr>
          <w:lang w:val="sw_KE" w:bidi="sw_KE"/>
        </w:rPr>
        <w:t xml:space="preserve"> linamaanisha halisi "habari njema." Tumia neno sawa na ulilotumia katika simulizi ya awali.</w:t>
      </w:r>
    </w:p>
    <w:p>
      <w:pPr/>
      <w:r>
        <w:rPr>
          <w:lang w:val="sw_KE" w:bidi="sw_KE"/>
        </w:rPr>
      </w:r>
      <w:r>
        <w:rPr>
          <w:b/>
          <w:lang w:val="sw_KE" w:bidi="sw_KE"/>
        </w:rPr>
        <w:t>Kuhubiri</w:t>
      </w:r>
      <w:r>
        <w:rPr>
          <w:lang w:val="sw_KE" w:bidi="sw_KE"/>
        </w:rPr>
        <w:t xml:space="preserve"> ina maana kuwaambia watu kitu muhimu, kwa tumaini kwamba watu wataamini kile unachosema na watabadilisha mawazo yao au tabia yao kwa sababu ya kile unachosema.</w:t>
      </w:r>
    </w:p>
    <w:p>
      <w:pPr/>
      <w:r>
        <w:rPr>
          <w:lang w:val="sw_KE" w:bidi="sw_KE"/>
        </w:rPr>
      </w:r>
      <w:r>
        <w:rPr>
          <w:b/>
          <w:lang w:val="sw_KE" w:bidi="sw_KE"/>
        </w:rPr>
        <w:t>Masinagogi</w:t>
      </w:r>
      <w:r>
        <w:rPr>
          <w:lang w:val="sw_KE" w:bidi="sw_KE"/>
        </w:rPr>
        <w:t xml:space="preserve"> yalikuwa majengo ambapo Wayahudi walikusanyika pamoja ili kuomba, kumwabudu Mungu, na kujifunza Maandiko. Watu walifanya hivyo haswa kwenye Sabato, ambayo ilikuwa jina la siku ya saba ya wiki. Masinagogi mara nyingi zilifanya kazi kama mahali pa mkutano kwa watu katika jamii, na kama shule. Pia ilikuwa mahali pa kusikiliza kesi za korti. Sinagogi ni tofauti na hekalu. Kulikuwa na hekalu moja tu, katika Yerusalemu, lakini kulikuwa na masinagogi mengi. Tofauti nyingine muhimu ni kwamba katika sinagogi watu hawakufanya dhabihu na hakukuwa na makuhani. Dhabihu zilitokea tu katika hekalu. Hekalu lilikuwa jengo kubwa sana; sinagogi inaweza kuwa ndogo tu. Neno </w:t>
      </w:r>
      <w:r>
        <w:rPr>
          <w:lang w:val="sw_KE" w:bidi="sw_KE"/>
        </w:rPr>
        <w:t>sinagogi</w:t>
      </w:r>
      <w:r>
        <w:rPr>
          <w:lang w:val="sw_KE" w:bidi="sw_KE"/>
        </w:rPr>
        <w:t xml:space="preserve"> linapatikana katika Faharasa Kuu. Tumia neno sawa na ulilotumia katika simulizi ya awali.</w:t>
      </w:r>
    </w:p>
    <w:p>
      <w:pPr/>
      <w:r>
        <w:rPr>
          <w:lang w:val="sw_KE" w:bidi="sw_KE"/>
        </w:rPr>
      </w:r>
      <w:r>
        <w:rPr>
          <w:lang w:val="sw_KE" w:bidi="sw_KE"/>
        </w:rPr>
        <w:t xml:space="preserve">Onyesha timu yako picha </w:t>
      </w:r>
      <w:r>
        <w:rPr>
          <w:lang w:val="sw_KE" w:bidi="sw_KE"/>
        </w:rPr>
        <w:t>ya jinsi sinagogi linavyoweza kuonekana ndani na nje</w:t>
      </w:r>
      <w:r>
        <w:rPr>
          <w:lang w:val="sw_KE" w:bidi="sw_KE"/>
        </w:rPr>
        <w:t>.</w:t>
      </w:r>
    </w:p>
    <w:p>
      <w:pPr/>
      <w:r>
        <w:rPr>
          <w:lang w:val="sw_KE" w:bidi="sw_KE"/>
        </w:rPr>
      </w:r>
      <w:r>
        <w:rPr>
          <w:lang w:val="sw_KE" w:bidi="sw_KE"/>
        </w:rPr>
        <w:t xml:space="preserve">Watu walikuja kwa Yesu na watu wagonjwa. Wana aina zote za magonjwa na matatizo ya kimwili. Baadhi ya watu waliteseka kutoka kwa </w:t>
      </w:r>
      <w:r>
        <w:rPr>
          <w:b/>
          <w:lang w:val="sw_KE" w:bidi="sw_KE"/>
        </w:rPr>
        <w:t>mshtuko</w:t>
      </w:r>
      <w:r>
        <w:rPr>
          <w:lang w:val="sw_KE" w:bidi="sw_KE"/>
        </w:rPr>
        <w:t>. Hii ina maana kwamba wakati mwingine wanakuwa hawafahamu, wanaanguka chini, na kwamba mwili wao unaanza kutikisa kwa nguvu. Mtu ambaye ana mshtuko anaweza kujiumiza vibaya, na inaweza kuwa vigumu kwao kuongoza maisha ya kawaida.</w:t>
      </w:r>
    </w:p>
    <w:p>
      <w:pPr/>
      <w:r>
        <w:rPr>
          <w:lang w:val="sw_KE" w:bidi="sw_KE"/>
        </w:rPr>
      </w:r>
      <w:r>
        <w:rPr>
          <w:lang w:val="sw_KE" w:bidi="sw_KE"/>
        </w:rPr>
        <w:t xml:space="preserve">Mtu ambaye amepooza hawezi </w:t>
      </w:r>
      <w:r>
        <w:rPr>
          <w:b/>
          <w:lang w:val="sw_KE" w:bidi="sw_KE"/>
        </w:rPr>
        <w:t>kutembea</w:t>
      </w:r>
      <w:r>
        <w:rPr>
          <w:lang w:val="sw_KE" w:bidi="sw_KE"/>
        </w:rPr>
        <w:t>.</w:t>
      </w:r>
    </w:p>
    <w:p>
      <w:pPr/>
      <w:r>
        <w:rPr>
          <w:lang w:val="sw_KE" w:bidi="sw_KE"/>
        </w:rPr>
      </w:r>
      <w:r>
        <w:rPr>
          <w:lang w:val="sw_KE" w:bidi="sw_KE"/>
        </w:rPr>
        <w:t xml:space="preserve">Mtu ambaye ana </w:t>
      </w:r>
      <w:r>
        <w:rPr>
          <w:b/>
          <w:lang w:val="sw_KE" w:bidi="sw_KE"/>
        </w:rPr>
        <w:t>pepo</w:t>
      </w:r>
      <w:r>
        <w:rPr>
          <w:lang w:val="sw_KE" w:bidi="sw_KE"/>
        </w:rPr>
        <w:t xml:space="preserve"> anadhibitiwa na roho mbaya. Hii inamfanya mtu kuwa mgonjwa, au inamfanya mtu kuishi kwa njia ya ajabu. Neno </w:t>
      </w:r>
      <w:r>
        <w:rPr>
          <w:lang w:val="sw_KE" w:bidi="sw_KE"/>
        </w:rPr>
        <w:t>pepo</w:t>
      </w:r>
      <w:r>
        <w:rPr>
          <w:lang w:val="sw_KE" w:bidi="sw_KE"/>
        </w:rPr>
        <w:t xml:space="preserve"> linapatikana katika Faharasa Kuu. Tumia neno sawa na ulilotumia katika simulizi ya awali.</w:t>
      </w:r>
    </w:p>
    <w:p>
      <w:pPr/>
      <w:r>
        <w:rPr>
          <w:lang w:val="sw_KE" w:bidi="sw_KE"/>
        </w:rPr>
      </w:r>
      <w:r>
        <w:rPr>
          <w:lang w:val="sw_KE" w:bidi="sw_KE"/>
        </w:rPr>
        <w:t>Jadili njia bora ya kutafsiri orodha hii ya magonjwa. Haipaswi kuonekana kama Yesu aliponya tu watu ambao walikuwa na magonjwa haya maalum, na hakuna wengine.</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5:1–12</w:t>
      </w:r>
      <w:r>
        <w:rPr>
          <w:lang w:val="sw_KE" w:bidi="sw_KE"/>
        </w:rPr>
      </w:r>
    </w:p>
    <w:p>
      <w:pPr>
        <w:pStyle w:val="Heading3"/>
      </w:pPr>
      <w:r>
        <w:rPr>
          <w:lang w:val="sw_KE" w:bidi="sw_KE"/>
        </w:rPr>
        <w:t>Sikiliza na Moyo</w:t>
      </w:r>
    </w:p>
    <w:p>
      <w:pPr/>
      <w:r>
        <w:rPr>
          <w:lang w:val="sw_KE" w:bidi="sw_KE"/>
        </w:rPr>
      </w:r>
      <w:r>
        <w:rPr>
          <w:lang w:val="sw_KE" w:bidi="sw_KE"/>
        </w:rPr>
        <w:t>Sikiliza Mathayo 5:1–12 na utie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Yesu amechagua wanafunzi wake wengi, au wale ambao watamfuata kila mahali aendapo. Umati mkubwa pia unamfuata Yesu ili kumsikia akifundisha. Sasa Yesu anawachukua wale waliojitolea kwake na kuwafundisha zaidi kuhusu jinsi maisha yatakavyokuwa katika Ufalme wa Mungu. Hii ni mwongozo kwa maisha ya muumini na Mungu. Sehemu hii ya mafundisho ya Yesu inatuonyesha jinsi wafuasi wa Yesu ni tofauti na wengine.</w:t>
      </w:r>
    </w:p>
    <w:p>
      <w:pPr/>
      <w:r>
        <w:rPr>
          <w:lang w:val="sw_KE" w:bidi="sw_KE"/>
        </w:rPr>
      </w:r>
      <w:r>
        <w:rPr>
          <w:lang w:val="sw_KE" w:bidi="sw_KE"/>
        </w:rPr>
        <w:t>Umati uleule wa watu ambao walikuwa wamemfuata Yesu bado ulikuwa hapo. Yesu aliwaona na kwenda kwenye mlima mdogo au kilima. Yesu anaweza kuwa alikuwa akijaribu kutoroka umati wa watu kumfuata. Wasomi hawajui hasa ni mlima gani au kilima alikuwa juu, lakini ilikuwa mlima au kilima karibu na Bahari ya Galilaya.</w:t>
      </w:r>
    </w:p>
    <w:p>
      <w:pPr/>
      <w:r>
        <w:rPr>
          <w:lang w:val="sw_KE" w:bidi="sw_KE"/>
        </w:rPr>
      </w:r>
      <w:r>
        <w:rPr>
          <w:lang w:val="sw_KE" w:bidi="sw_KE"/>
        </w:rPr>
        <w:t xml:space="preserve">Sitisha hapa na uonyeshe picha ya </w:t>
      </w:r>
      <w:r>
        <w:rPr>
          <w:lang w:val="sw_KE" w:bidi="sw_KE"/>
        </w:rPr>
        <w:t>mlima kutoka mkoa wa Galilaya</w:t>
      </w:r>
      <w:r>
        <w:rPr>
          <w:lang w:val="sw_KE" w:bidi="sw_KE"/>
        </w:rPr>
        <w:t>.</w:t>
      </w:r>
    </w:p>
    <w:p>
      <w:pPr/>
      <w:r>
        <w:rPr>
          <w:lang w:val="sw_KE" w:bidi="sw_KE"/>
        </w:rPr>
      </w:r>
      <w:r>
        <w:rPr>
          <w:lang w:val="sw_KE" w:bidi="sw_KE"/>
        </w:rPr>
        <w:t>Yesu aliketi kwenye mlima, ambayo ilikuwa jinsi walimu kwa kawaida walifundisha wanafunzi wao wakati huo. Yesu alikuwa kimsingi akifundisha wanafunzi wake, lakini umati wa watu pia ulikuwa unamsikiliza Yesu kufundisha.</w:t>
      </w:r>
    </w:p>
    <w:p>
      <w:pPr/>
      <w:r>
        <w:rPr>
          <w:lang w:val="sw_KE" w:bidi="sw_KE"/>
        </w:rPr>
      </w:r>
      <w:r>
        <w:rPr>
          <w:lang w:val="sw_KE" w:bidi="sw_KE"/>
        </w:rPr>
        <w:t>Walimu au viongozi wa kidini katika utamaduni wako wanafundisha vipi kikundi cha watu? Simulia hadithi kuhusu wakati ambapo ulisikiliza mwalimu muhimu, mzee, au mwalimu wa kidini akikufundisha kitu. Ulikuwa wapi? Eleza kile mwalimu alifanya na walichofanya watu.</w:t>
      </w:r>
    </w:p>
    <w:p>
      <w:pPr/>
      <w:r>
        <w:rPr>
          <w:lang w:val="sw_KE" w:bidi="sw_KE"/>
        </w:rPr>
      </w:r>
      <w:r>
        <w:rPr>
          <w:lang w:val="sw_KE" w:bidi="sw_KE"/>
        </w:rPr>
        <w:t>Kisha, "Yesu alifungua kinywa chake," ambayo ina maana kwamba Yesu alianza kufundisha wanafunzi wake. Sehemu hii ni sehemu ya kwanza ya mafundisho ya Yesu. Katika sehemu hii, Yesu anazungumza kuhusu sifa za wafuasi wake. Wafuasi wake wanabarikiwa, au "kupendelewa," na Mungu. Hii haimaanishi kwamba ni matajiri au wana afya nzuri, lakini kwamba Mungu anafurahi na wao na wanaridhika na Mungu.</w:t>
      </w:r>
    </w:p>
    <w:p>
      <w:pPr/>
      <w:r>
        <w:rPr>
          <w:lang w:val="sw_KE" w:bidi="sw_KE"/>
        </w:rPr>
      </w:r>
      <w:r>
        <w:rPr>
          <w:lang w:val="sw_KE" w:bidi="sw_KE"/>
        </w:rPr>
        <w:t>Katika utamaduni wako, unaelezea vipi mtu ambaye amebarikiwa au kuridhika? Eleza mtu unayemjua ambaye anabarikiwa au anaridhika.</w:t>
      </w:r>
    </w:p>
    <w:p>
      <w:pPr/>
      <w:r>
        <w:rPr>
          <w:lang w:val="sw_KE" w:bidi="sw_KE"/>
        </w:rPr>
      </w:r>
      <w:r>
        <w:rPr>
          <w:lang w:val="sw_KE" w:bidi="sw_KE"/>
        </w:rPr>
        <w:t>Misemo yote ilikuwa fupi na rahisi kukumbuka. Maneno ni kama mithali. Viongozi wa kidini wa Kiyahudi mara nyingi walifundisha kwa kutumia maneno mafupi, kwa hiyo umati ulitumiwa kwa hii. Kwa kila usemi, Yesu anasema kwamba kama mfuasi ana tabia hii, ana "heri."</w:t>
      </w:r>
    </w:p>
    <w:p>
      <w:pPr/>
      <w:r>
        <w:rPr>
          <w:lang w:val="sw_KE" w:bidi="sw_KE"/>
        </w:rPr>
      </w:r>
      <w:r>
        <w:rPr>
          <w:lang w:val="sw_KE" w:bidi="sw_KE"/>
        </w:rPr>
        <w:t xml:space="preserve">Kwanza, Yesu alisema kwamba watu ambao ni "maskini kwa roho" wamebarikiwa. "Maskini kwa roho" ina maana watu ambao wanajua kwamba wanahitaji Mungu. "Maskini kwa roho" haimaanishi watu ambao hawana pesa. Kila mtu anahitaji Mungu, lakini si kila mtu anasema anahitaji Mungu. Yesu anasema kwamba watu ambao wanajua haja yao ya kiroho kwa Mungu wanabarikiwa au wanafurahi. </w:t>
      </w:r>
      <w:r>
        <w:rPr>
          <w:b/>
          <w:lang w:val="sw_KE" w:bidi="sw_KE"/>
        </w:rPr>
        <w:t>Sababu</w:t>
      </w:r>
      <w:r>
        <w:rPr>
          <w:lang w:val="sw_KE" w:bidi="sw_KE"/>
        </w:rPr>
        <w:t xml:space="preserve"> ya wanafurahi ni kwa sababu ni mali ya ufalme wa Mungu. Wana uhusiano na Mungu.</w:t>
      </w:r>
    </w:p>
    <w:p>
      <w:pPr/>
      <w:r>
        <w:rPr>
          <w:lang w:val="sw_KE" w:bidi="sw_KE"/>
        </w:rPr>
      </w:r>
      <w:r>
        <w:rPr>
          <w:lang w:val="sw_KE" w:bidi="sw_KE"/>
        </w:rPr>
        <w:t xml:space="preserve">Kisha, Yesu anaelezea wale ambao wanaomboleza, ambayo ina maana wale ambao wana huzuni na wanaomboleza. Hii si tu kuomboleza juu ya kifo cha mshiriki wa familia au kuwa na huzuni kwa sababu ya mambo mabaya ambayo yanatokea. Hii ni huzuni ya jumla kama sehemu ya maisha ya mfuasi wa Yesu. Yesu anasema kwamba aina hii ya mtu kwa kweli amebarikiwa, au kufurahi, </w:t>
      </w:r>
      <w:r>
        <w:rPr>
          <w:b/>
          <w:lang w:val="sw_KE" w:bidi="sw_KE"/>
        </w:rPr>
        <w:t>kwa</w:t>
      </w:r>
      <w:r>
        <w:rPr>
          <w:lang w:val="sw_KE" w:bidi="sw_KE"/>
        </w:rPr>
        <w:t xml:space="preserve"> sababu watafarijiwa. Misemo miwili ya kwanza ni sawa na ujumbe ambao nabii Isaya alizungumza na watu wa Mungu katika Agano la Kale. Ujumbe wa Isaya kwa watu wa Mungu ulikuwa Mungu atafariji watu wake.</w:t>
      </w:r>
    </w:p>
    <w:p>
      <w:pPr/>
      <w:r>
        <w:rPr>
          <w:lang w:val="sw_KE" w:bidi="sw_KE"/>
        </w:rPr>
      </w:r>
      <w:r>
        <w:rPr>
          <w:lang w:val="sw_KE" w:bidi="sw_KE"/>
        </w:rPr>
        <w:t>Sitisha hapa na mjadili na timu yako ya tafsiri ni hali gani zinakufanya kuomboleza, huzuni, au masikitiko. Simulia hadithi kuhusu wakati ulipomboleza au mtu unayemjua alipata simanzi au huzuni.</w:t>
      </w:r>
    </w:p>
    <w:p>
      <w:pPr/>
      <w:r>
        <w:rPr>
          <w:lang w:val="sw_KE" w:bidi="sw_KE"/>
        </w:rPr>
      </w:r>
      <w:r>
        <w:rPr>
          <w:lang w:val="sw_KE" w:bidi="sw_KE"/>
        </w:rPr>
        <w:t xml:space="preserve">Katika neno linalofuata, Yesu anasema watu wanyenyekevu wanamwamini Mungu badala ya nguvu yao wenyewe. Yesu anasema watu wanyenyekevu wanafurahi au wamebarikiwa kwa sababu </w:t>
      </w:r>
      <w:r>
        <w:rPr>
          <w:b/>
          <w:lang w:val="sw_KE" w:bidi="sw_KE"/>
        </w:rPr>
        <w:t>Mungu</w:t>
      </w:r>
      <w:r>
        <w:rPr>
          <w:lang w:val="sw_KE" w:bidi="sw_KE"/>
        </w:rPr>
        <w:t xml:space="preserve"> atawapa dunia yote. Hii ina maana watafurahia baraka zote ambazo Mungu anazo mbinguni na duniani.</w:t>
      </w:r>
    </w:p>
    <w:p>
      <w:pPr/>
      <w:r>
        <w:rPr>
          <w:lang w:val="sw_KE" w:bidi="sw_KE"/>
        </w:rPr>
      </w:r>
      <w:r>
        <w:rPr>
          <w:lang w:val="sw_KE" w:bidi="sw_KE"/>
        </w:rPr>
        <w:t xml:space="preserve">Kisha, Yesu anasema kwamba watu waliobarikiwa ni wale ambao wana njaa na kiu ya haki. Hii ina maana kwamba wanataka uhusiano sahihi na Mungu kwa njia sawa na watu wanataka chakula na kinywaji. Hii si njaa halisi, lakini njia ya kuelezea ni kiasi gani wanamtafuta Mungu katika maisha yao. Yesu anasema kwamba wanabarikiwa au kufurahia kwa sababu </w:t>
      </w:r>
      <w:r>
        <w:rPr>
          <w:b/>
          <w:lang w:val="sw_KE" w:bidi="sw_KE"/>
        </w:rPr>
        <w:t>Mungu</w:t>
      </w:r>
      <w:r>
        <w:rPr>
          <w:lang w:val="sw_KE" w:bidi="sw_KE"/>
        </w:rPr>
        <w:t xml:space="preserve"> atawajaza kwa njia sawa na mtu anaridhika baada ya kula na kunywa vya kutosha. Wakati huo, watu walitumia neno sawa katika lugha ya awali ili kuzungumza kuhusu kunyonyesha wanyama. Yesu anasema kwamba Mungu atajaza watu ambao wanataka kufanya kile ambacho ni sahihi.</w:t>
      </w:r>
    </w:p>
    <w:p>
      <w:pPr/>
      <w:r>
        <w:rPr>
          <w:lang w:val="sw_KE" w:bidi="sw_KE"/>
        </w:rPr>
      </w:r>
      <w:r>
        <w:rPr>
          <w:lang w:val="sw_KE" w:bidi="sw_KE"/>
        </w:rPr>
        <w:t xml:space="preserve">Msemo unaofuata ni kwamba watu ambao wana rehema wanafurahi au kubarikiwa kwa sababu </w:t>
      </w:r>
      <w:r>
        <w:rPr>
          <w:b/>
          <w:lang w:val="sw_KE" w:bidi="sw_KE"/>
        </w:rPr>
        <w:t>watapokea</w:t>
      </w:r>
      <w:r>
        <w:rPr>
          <w:lang w:val="sw_KE" w:bidi="sw_KE"/>
        </w:rPr>
        <w:t xml:space="preserve"> rehema kutoka kwa Mungu. Mtu mwenye rehema anaomboleza juu ya tatizo la mtu mwingine, na anataka kuwasaidia na kuonyesha fadhili kwao.</w:t>
      </w:r>
    </w:p>
    <w:p>
      <w:pPr/>
      <w:r>
        <w:rPr>
          <w:lang w:val="sw_KE" w:bidi="sw_KE"/>
        </w:rPr>
      </w:r>
      <w:r>
        <w:rPr>
          <w:lang w:val="sw_KE" w:bidi="sw_KE"/>
        </w:rPr>
        <w:t xml:space="preserve">Kisha Yesu anasema kwamba watu ambao wana moyo safi wanabarikiwa kwa sababu </w:t>
      </w:r>
      <w:r>
        <w:rPr>
          <w:b/>
          <w:lang w:val="sw_KE" w:bidi="sw_KE"/>
        </w:rPr>
        <w:t>watamwona</w:t>
      </w:r>
      <w:r>
        <w:rPr>
          <w:lang w:val="sw_KE" w:bidi="sw_KE"/>
        </w:rPr>
        <w:t xml:space="preserve"> Mungu. Katika kitabu cha Kiyahudi cha Zaburi, Mungu alisema kwamba wale tu wenye moyo safi wanaweza kuja katika uwepo wa Mungu. Mtu mwenye moyo safi ni mtu ambaye anataka tu kumpendeza Mungu na kumtumikia kwa uaminifu. Aina hii ya mtu atamwona Mungu mbinguni.</w:t>
      </w:r>
    </w:p>
    <w:p>
      <w:pPr/>
      <w:r>
        <w:rPr>
          <w:lang w:val="sw_KE" w:bidi="sw_KE"/>
        </w:rPr>
      </w:r>
      <w:r>
        <w:rPr>
          <w:lang w:val="sw_KE" w:bidi="sw_KE"/>
        </w:rPr>
        <w:t>Sitisha hapa na mjadili katika utamaduni wako mtu ambaye ni safi.</w:t>
      </w:r>
    </w:p>
    <w:p>
      <w:pPr/>
      <w:r>
        <w:rPr>
          <w:lang w:val="sw_KE" w:bidi="sw_KE"/>
        </w:rPr>
      </w:r>
      <w:r>
        <w:rPr>
          <w:lang w:val="sw_KE" w:bidi="sw_KE"/>
        </w:rPr>
        <w:t xml:space="preserve">Kisha, Yesu anaelezea watu ambao wanafanya kazi kwa amani kati ya watu wengine. Watu ambao wanaleta pamoja wengine ambao wana migogoro au matatizo na kila mmoja wanabarikiwa </w:t>
      </w:r>
      <w:r>
        <w:rPr>
          <w:b/>
          <w:lang w:val="sw_KE" w:bidi="sw_KE"/>
        </w:rPr>
        <w:t>kwa sababu</w:t>
      </w:r>
      <w:r>
        <w:rPr>
          <w:lang w:val="sw_KE" w:bidi="sw_KE"/>
        </w:rPr>
        <w:t xml:space="preserve"> Mungu atawaita watoto wake. Hii ina maana wafanyakazi wa amani watakuwa wa familia ya Mungu kwa njia sawa na baba na watoto wake wako katika familia pamoja.</w:t>
      </w:r>
    </w:p>
    <w:p>
      <w:pPr/>
      <w:r>
        <w:rPr>
          <w:lang w:val="sw_KE" w:bidi="sw_KE"/>
        </w:rPr>
      </w:r>
      <w:r>
        <w:rPr>
          <w:lang w:val="sw_KE" w:bidi="sw_KE"/>
        </w:rPr>
        <w:t xml:space="preserve">Katika neno la mwisho, Yesu anasema kwamba watu watawatendea wafuasi wake vibaya kwa sababu wafuasi wake wanafanya kile ambacho ni kizuri na sahihi—wanamfuata Yesu. Wafuasi wake wanabarikiwa </w:t>
      </w:r>
      <w:r>
        <w:rPr>
          <w:b/>
          <w:lang w:val="sw_KE" w:bidi="sw_KE"/>
        </w:rPr>
        <w:t>kwa sababu</w:t>
      </w:r>
      <w:r>
        <w:rPr>
          <w:lang w:val="sw_KE" w:bidi="sw_KE"/>
        </w:rPr>
        <w:t xml:space="preserve"> ni mali ya ufalme wa mbinguni. Yesu anarudia "ufalme wa mbinguni" hapa ili kuonyesha mwisho wa seti hii ya maneno.</w:t>
      </w:r>
    </w:p>
    <w:p>
      <w:pPr/>
      <w:r>
        <w:rPr>
          <w:lang w:val="sw_KE" w:bidi="sw_KE"/>
        </w:rPr>
      </w:r>
      <w:r>
        <w:rPr>
          <w:lang w:val="sw_KE" w:bidi="sw_KE"/>
        </w:rPr>
        <w:t>Sasa, Yesu anawaambia wanafunzi wake kwamba hata sasa wanaweza kupata baraka ya Mungu wakati watu wanasema mambo mabaya kuhusu wao. Hata sasa wanaweza kuwa na furaha kwa sababu wanajua kwamba Mungu atawapa tuzo wakati wataingia mbinguni. Na wanafunzi wa Yesu hawako peke yao—watu pia waliwatesa manabii kutoka kwa muda mrefu uliopita.</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Simulizi hili lina matukio matatu.</w:t>
      </w:r>
    </w:p>
    <w:p>
      <w:pPr/>
      <w:r>
        <w:rPr>
          <w:lang w:val="sw_KE" w:bidi="sw_KE"/>
        </w:rPr>
      </w:r>
      <w:r>
        <w:rPr>
          <w:b/>
          <w:lang w:val="sw_KE" w:bidi="sw_KE"/>
        </w:rPr>
        <w:t>Tukio la kwanza:</w:t>
      </w:r>
      <w:r>
        <w:rPr>
          <w:lang w:val="sw_KE" w:bidi="sw_KE"/>
        </w:rPr>
        <w:t xml:space="preserve"> Yesu anaona umati wa watu kumfuata. Yesu anaenda kwenye mlima na kuketi chini ili kufundisha wafuasi wake wa karibu. Hii ni mwanzo wa mafundisho ya muda mrefu, muhimu kutoka kwa Yesu.</w:t>
      </w:r>
    </w:p>
    <w:p>
      <w:pPr/>
      <w:r>
        <w:rPr>
          <w:lang w:val="sw_KE" w:bidi="sw_KE"/>
        </w:rPr>
      </w:r>
      <w:r>
        <w:rPr>
          <w:b/>
          <w:lang w:val="sw_KE" w:bidi="sw_KE"/>
        </w:rPr>
        <w:t>Tukio la pili:</w:t>
      </w:r>
      <w:r>
        <w:rPr>
          <w:lang w:val="sw_KE" w:bidi="sw_KE"/>
        </w:rPr>
        <w:t xml:space="preserve"> Yesu anafundisha wafuasi wake wa karibu misemo nane fupi kuhusu ni aina gani ya watu wanabarikiwa na Mungu.</w:t>
      </w:r>
    </w:p>
    <w:p>
      <w:pPr/>
      <w:r>
        <w:rPr>
          <w:lang w:val="sw_KE" w:bidi="sw_KE"/>
        </w:rPr>
      </w:r>
      <w:r>
        <w:rPr>
          <w:b/>
          <w:lang w:val="sw_KE" w:bidi="sw_KE"/>
        </w:rPr>
        <w:t>Tukio la tatu:</w:t>
      </w:r>
      <w:r>
        <w:rPr>
          <w:lang w:val="sw_KE" w:bidi="sw_KE"/>
        </w:rPr>
        <w:t xml:space="preserve"> Yesu anazingatia tuzo ambazo wanafunzi wake watapokea hata sasa wakati wanateseka kwa kufanya jambo sahihi.</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Umati wa watu</w:t>
      </w:r>
    </w:p>
    <w:p>
      <w:pPr>
        <w:pStyle w:val="ListBullet"/>
        <w:spacing w:line="240" w:lineRule="auto"/>
        <w:ind w:left="720"/>
      </w:pPr>
      <w:r>
        <w:rPr>
          <w:lang w:val="sw_KE" w:bidi="sw_KE"/>
        </w:rPr>
      </w:r>
      <w:r>
        <w:rPr>
          <w:lang w:val="sw_KE" w:bidi="sw_KE"/>
        </w:rPr>
        <w:t>Wafuasi wa karibu wa Yesu, au wanafunzi wa Yesu</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Watu wa Mungu, ambao ni watu ambao wanabarikiwa</w:t>
      </w:r>
    </w:p>
    <w:p>
      <w:pPr>
        <w:pStyle w:val="ListBullet"/>
        <w:spacing w:line="240" w:lineRule="auto"/>
        <w:ind w:left="720"/>
      </w:pPr>
      <w:r>
        <w:rPr>
          <w:lang w:val="sw_KE" w:bidi="sw_KE"/>
        </w:rPr>
      </w:r>
      <w:r>
        <w:rPr>
          <w:lang w:val="sw_KE" w:bidi="sw_KE"/>
        </w:rPr>
        <w:t>Watu ambao wanafanya watu wa Mungu wateseke</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Ni muhimu kukumbuka umati katika mwanzo wa hadithi hii ni umati sawa ambao walikuwa wakimfuata Yesu kwa uponyaji na kufundisha. Yesu anaona umati huu, anaenda juu ya mlima, na anaketi chini kwenye mlima ili kufundisha wafuasi wake wa karibu. Umati pia unasikiliza.</w:t>
      </w:r>
    </w:p>
    <w:p>
      <w:pPr/>
      <w:r>
        <w:rPr>
          <w:lang w:val="sw_KE" w:bidi="sw_KE"/>
        </w:rPr>
      </w:r>
      <w:r>
        <w:rPr>
          <w:lang w:val="sw_KE" w:bidi="sw_KE"/>
        </w:rPr>
        <w:t>Ni muhimu kwa wafuasi wa karibu wa Yesu kukaa karibu na Yesu kwenye mlima. Yesu anazungumza kimsingi na wao, lakini umati pia uko hapo.</w:t>
      </w:r>
    </w:p>
    <w:p>
      <w:pPr/>
      <w:r>
        <w:rPr>
          <w:lang w:val="sw_KE" w:bidi="sw_KE"/>
        </w:rPr>
      </w:r>
      <w:r>
        <w:rPr>
          <w:lang w:val="sw_KE" w:bidi="sw_KE"/>
        </w:rPr>
        <w:t>Yesu anakaribia kuanza mafundisho ya muda mrefu, muhimu. Yesu anawafundisha wanafunzi wake na umati jinsi ya kuwa zaidi kama Mungu. Ni vizuri kukumbuka kwamba si orodha ya mambo ya kufanya sahihi. Mafundisho haya ni mwongozo wa maisha kwa watu ambao wanataka kumfuata Mungu kabisa.</w:t>
      </w:r>
    </w:p>
    <w:p>
      <w:pPr/>
      <w:r>
        <w:rPr>
          <w:lang w:val="sw_KE" w:bidi="sw_KE"/>
        </w:rPr>
      </w:r>
      <w:r>
        <w:rPr>
          <w:lang w:val="sw_KE" w:bidi="sw_KE"/>
        </w:rPr>
        <w:t>Tukio la pili linaanza wakati Yesu anaanza kufundisha wafuasi wake. Wakati Yesu anashiriki misemo nane muhimu, ni muhimu kujua kwamba kila msemo ni wa kushangaza na pengine kinyume cha kile wanafunzi walitarajia. Chagua njia ya asili katika lugha yako ili kuonyesha kwamba sehemu mpya inaanza hapa, na kwamba Yesu anaanza kufundisha. Katika lugha ya asili, kila moja ya misemo nane inaanza na "kubarikiwa." Yesu alifanya hivyo ili kuwasaidia wasikilizaji kukumbuka maneno. Ni vizuri kufikiria kuhusu jinsi unavyoelezea orodha ya ukweli muhimu katika utamaduni wako. Unafanya nini ili kuwasaidia watu kukumbuka orodha?</w:t>
      </w:r>
    </w:p>
    <w:p>
      <w:pPr/>
      <w:r>
        <w:rPr>
          <w:lang w:val="sw_KE" w:bidi="sw_KE"/>
        </w:rPr>
      </w:r>
      <w:r>
        <w:rPr>
          <w:lang w:val="sw_KE" w:bidi="sw_KE"/>
        </w:rPr>
        <w:t xml:space="preserve">Ni muhimu kukumbuka kwamba kila msemo una sehemu mbili. Sehemu ya kwanza inatuambia ni aina gani ya mtu anayebarikiwa na sehemu ya pili inatuambia jinsi </w:t>
      </w:r>
      <w:r>
        <w:rPr>
          <w:b/>
          <w:lang w:val="sw_KE" w:bidi="sw_KE"/>
        </w:rPr>
        <w:t>wanaobarikiwa</w:t>
      </w:r>
      <w:r>
        <w:rPr>
          <w:lang w:val="sw_KE" w:bidi="sw_KE"/>
        </w:rPr>
        <w:t xml:space="preserve">. Kwa mfano, katika neno la kwanza, Yesu anasema kwamba watu ambao wanajua wanahitaji Mungu wanabarikiwa kwa sababu </w:t>
      </w:r>
      <w:r>
        <w:rPr>
          <w:b/>
          <w:lang w:val="sw_KE" w:bidi="sw_KE"/>
        </w:rPr>
        <w:t>ni</w:t>
      </w:r>
      <w:r>
        <w:rPr>
          <w:lang w:val="sw_KE" w:bidi="sw_KE"/>
        </w:rPr>
        <w:t xml:space="preserve"> wa ufalme wa Mungu.</w:t>
      </w:r>
    </w:p>
    <w:p>
      <w:pPr/>
      <w:r>
        <w:rPr>
          <w:lang w:val="sw_KE" w:bidi="sw_KE"/>
        </w:rPr>
      </w:r>
      <w:r>
        <w:rPr>
          <w:lang w:val="sw_KE" w:bidi="sw_KE"/>
        </w:rPr>
        <w:t>Ni muhimu kukumbuka watu waliotajwa katika misemo nane hizi hawajabarikiwa kwa kuwa watu wazuri. Wao ni wanyenyekevu na huzuni, wanahitaji Mungu, wana njaa ya kufanya kile kizuri, wanaonyesha fadhili kwa wengine, ni waaminifu kwa Mungu, wanafanya kazi kwa amani kwa wengine, na wanateseka kwa kufanya kile kizuri. Kila moja ya mawazo haya yanaelezea watu wa Mungu na jinsi walivyo.</w:t>
      </w:r>
    </w:p>
    <w:p>
      <w:pPr/>
      <w:r>
        <w:rPr>
          <w:lang w:val="sw_KE" w:bidi="sw_KE"/>
        </w:rPr>
      </w:r>
      <w:r>
        <w:rPr>
          <w:lang w:val="sw_KE" w:bidi="sw_KE"/>
        </w:rPr>
        <w:t>Katika msemo wa kwanza, ingekuwa vizuri kuonyesha kwamba Mungu ana uhusiano na watu wake ambao wanamhitaji. Kisha, ni muhimu kuonyesha kwamba Mungu anawafariji watu wake.</w:t>
      </w:r>
    </w:p>
    <w:p>
      <w:pPr/>
      <w:r>
        <w:rPr>
          <w:lang w:val="sw_KE" w:bidi="sw_KE"/>
        </w:rPr>
      </w:r>
      <w:r>
        <w:rPr>
          <w:lang w:val="sw_KE" w:bidi="sw_KE"/>
        </w:rPr>
        <w:t>Kisha, fikiria kuhusu jinsi unaweza kuonyesha mtu ni mnyenyekevu, mpole na mwangalifu. Katika neno linalofuata, kumbuka kwamba Yesu hasemi watu wa Mungu wana njaa halisi na kiu. Inaweza kuwa na muhimu kuonyesha watu wenye njaa na kiu ili kukumbuka ni kiasi gani watu wa Mungu wanataka kumjua Mungu.</w:t>
      </w:r>
    </w:p>
    <w:p>
      <w:pPr/>
      <w:r>
        <w:rPr>
          <w:lang w:val="sw_KE" w:bidi="sw_KE"/>
        </w:rPr>
      </w:r>
      <w:r>
        <w:rPr>
          <w:lang w:val="sw_KE" w:bidi="sw_KE"/>
        </w:rPr>
        <w:t>Kisha, ni muhimu kukumbuka kwamba Mungu ndiye atakayewahurumia watu wenye rehema au fadhili. Kisha, Yesu anazungumza kuhusu watu ambao wana mioyo safi. Kumbuka kwamba katika Agano la Kale, Mungu alihitaji mioyo safi ili kuingia uwepo wake.</w:t>
      </w:r>
    </w:p>
    <w:p>
      <w:pPr/>
      <w:r>
        <w:rPr>
          <w:lang w:val="sw_KE" w:bidi="sw_KE"/>
        </w:rPr>
      </w:r>
      <w:r>
        <w:rPr>
          <w:lang w:val="sw_KE" w:bidi="sw_KE"/>
        </w:rPr>
        <w:t xml:space="preserve">Yesu anasema katika usemi unaofuata kwamba wafuasi wake wanafanya kazi kwa amani. Wanabarikiwa kwa kuwa kama Mungu </w:t>
      </w:r>
      <w:r>
        <w:rPr>
          <w:b/>
          <w:lang w:val="sw_KE" w:bidi="sw_KE"/>
        </w:rPr>
        <w:t>kwa</w:t>
      </w:r>
      <w:r>
        <w:rPr>
          <w:lang w:val="sw_KE" w:bidi="sw_KE"/>
        </w:rPr>
        <w:t xml:space="preserve"> sababu Mungu atawaita watoto wake.</w:t>
      </w:r>
    </w:p>
    <w:p>
      <w:pPr/>
      <w:r>
        <w:rPr>
          <w:lang w:val="sw_KE" w:bidi="sw_KE"/>
        </w:rPr>
      </w:r>
      <w:r>
        <w:rPr>
          <w:lang w:val="sw_KE" w:bidi="sw_KE"/>
        </w:rPr>
        <w:t>Msemo wa mwisho kuhusu mateso kwa kufanya kile kizuri ni muhimu. Msemo huu unarudia "kufanya kile kizuri" kama katika msemo kabla kuhusu kuwa na njaa na kiu ya "kufanya kile kizuri." Yesu pia anarudia tena kuhusu "ufalme wa mbinguni" kama katika usemi wa kwanza kuhusu "maskini wa roho."</w:t>
      </w:r>
    </w:p>
    <w:p>
      <w:pPr/>
      <w:r>
        <w:rPr>
          <w:lang w:val="sw_KE" w:bidi="sw_KE"/>
        </w:rPr>
      </w:r>
      <w:r>
        <w:rPr>
          <w:lang w:val="sw_KE" w:bidi="sw_KE"/>
        </w:rPr>
        <w:t>Kwa tukio la tatu na la mwisho, Yesu sasa anazungumza moja kwa moja na wanafunzi wake. Yesu anasema 'furahini' na 'shangilieni' wakati watu wanawatesa. Yesu anatumia maneno mawili yenye nguvu kwa furaha ili kusisitiza kwamba tunapaswa kuwa na furaha sana.</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Simulizi hili lina matukio matatu.</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Umati wa watu</w:t>
      </w:r>
    </w:p>
    <w:p>
      <w:pPr>
        <w:pStyle w:val="ListBullet"/>
        <w:spacing w:line="240" w:lineRule="auto"/>
        <w:ind w:left="720"/>
      </w:pPr>
      <w:r>
        <w:rPr>
          <w:lang w:val="sw_KE" w:bidi="sw_KE"/>
        </w:rPr>
      </w:r>
      <w:r>
        <w:rPr>
          <w:lang w:val="sw_KE" w:bidi="sw_KE"/>
        </w:rPr>
        <w:t>Wafuasi wa karibu wa Yesu, au wanafunzi wa Yesu</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Watu ambao wanabarikiwa</w:t>
      </w:r>
    </w:p>
    <w:p>
      <w:pPr>
        <w:pStyle w:val="ListBullet"/>
        <w:spacing w:line="240" w:lineRule="auto"/>
        <w:ind w:left="720"/>
      </w:pPr>
      <w:r>
        <w:rPr>
          <w:lang w:val="sw_KE" w:bidi="sw_KE"/>
        </w:rPr>
      </w:r>
      <w:r>
        <w:rPr>
          <w:lang w:val="sw_KE" w:bidi="sw_KE"/>
        </w:rPr>
        <w:t>Watu ambao wanafanya watu wa Mungu wateseke</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Mara ya pili timu inapoigiza hadithi hii, sitisha katika sehemu fulani.</w:t>
      </w:r>
    </w:p>
    <w:p>
      <w:pPr/>
      <w:r>
        <w:rPr>
          <w:lang w:val="sw_KE" w:bidi="sw_KE"/>
        </w:rPr>
      </w:r>
      <w:r>
        <w:rPr>
          <w:lang w:val="sw_KE" w:bidi="sw_KE"/>
        </w:rPr>
        <w:t>Hakikisha timu inamwigiza Yesu akiona umati wa watu kumfuata. Kisha, Yesu anapaswa kutembea juu ya mlima. Hakikisha wafuasi wake wa karibu wanaketi karibu naye ili kusikiliza mafundisho. Umati pia unaketi karibu kwenye mlima ili kusikiliza.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wafuasi wa karibu wa Yesu, "Mnahisi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anaanza kuzungumza na kila mtu anamsikiliza. Timu yako inapoigiza kila moja ya misemo nane, kumbuka kuwa na mtu mmoja au watu wachache wanacheza jukumu la watu ambao wanabarikiwa. Kwanza, Yesu anazungumza kuhusu mtu ambaye anajua wanahitaji Mungu. Mungu anaonyesha baraka yake kwa mtu huyu kwa kuwaleta katika ufalme wa Mungu.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watu ambao wamebarikiwa, "Mnahisi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Wakati watu waliobarikiwa wakiwa na huzuni na kuomboleza, onyesha kwamba Mungu anakuja kuwafariji. Fikiria kuhusu jinsi unaweza kuonyesha Mungu akifariji watu wake.</w:t>
      </w:r>
    </w:p>
    <w:p>
      <w:pPr/>
      <w:r>
        <w:rPr>
          <w:lang w:val="sw_KE" w:bidi="sw_KE"/>
        </w:rPr>
      </w:r>
      <w:r>
        <w:rPr>
          <w:lang w:val="sw_KE" w:bidi="sw_KE"/>
        </w:rPr>
        <w:t>Kwa neno linalofuata, Yesu anasema kwamba Mungu anawabariki watu wanyenyekevu kwa sababu Mungu atawapa dunia yote. Kisha, hakikisha timu yako inaigiza watu ambao wana hamu ya kuwa na uhusiano sahihi na Mungu kama vile watu wenye njaa na kiu wanatamani chakula na kinywaji.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watu ambao wamebarikiwa, "Mnahisi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Kwa neno linalofuata, watu wa Mungu wanabarikiwa kwa sababu wanapokea rehema kutoka kwa Mungu. Kisha, Yesu anasema watu ambao wamebarikiwa wana mioyo safi. Wamebarikiwa kwa sababu watamwona Mungu.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umati, «Mnahisi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Katika neno linalofuata, Yesu anasema kwamba watu ambao wanafanya kazi kwa amani wamebarikiwa. Wanabarikiwa kwa sababu Mungu anawaita watoto wake.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Mungu, "Unahisi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Kwa neno la mwisho, Yesu anasema watu ambao wamebarikiwa wanateseka kwa kufanya mema. Wanabarikiwa kwa sababu ni mali ya ufalme wa mbinguni.</w:t>
      </w:r>
    </w:p>
    <w:p>
      <w:pPr/>
      <w:r>
        <w:rPr>
          <w:lang w:val="sw_KE" w:bidi="sw_KE"/>
        </w:rPr>
      </w:r>
      <w:r>
        <w:rPr>
          <w:lang w:val="sw_KE" w:bidi="sw_KE"/>
        </w:rPr>
        <w:t>Kwa tukio la mwisho, hakikisha timu yako ya tafsiri inaigiza mateso ambayo watu wa Mungu wanayo. Pia, hakikisha kwamba mwigizaji anayeigiza Yesu anazungumza moja kwa moja na wafuasi wake wa karibu kwenye mlima kwa sehemu hii. Yesu anasema wafuasi wake wanapaswa kuwa na furaha sana wakati wanateseka kwa kufanya kile kizuri.</w:t>
      </w:r>
    </w:p>
    <w:p>
      <w:pPr>
        <w:pStyle w:val="ListBullet"/>
        <w:spacing w:line="240" w:lineRule="auto"/>
        <w:ind w:left="720"/>
      </w:pPr>
      <w:r>
        <w:rPr>
          <w:lang w:val="sw_KE" w:bidi="sw_KE"/>
        </w:rPr>
      </w:r>
      <w:r>
        <w:rPr>
          <w:lang w:val="sw_KE" w:bidi="sw_KE"/>
        </w:rPr>
        <w:t>Sitisha kitendo. Muulize mwigizaji anayeigiza Yesu, "Unahisi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anahitimisha mafundisho haya kwa kusema wafuasi wake ni kama manabii wa zamani kwa sababu manabii pia waliteseka kwa kufanya mema. Manabii hawa walizungumza ujumbe kutoka kwa Mungu.</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Yesu alikwenda mlima na </w:t>
      </w:r>
      <w:r>
        <w:rPr>
          <w:b/>
          <w:lang w:val="sw_KE" w:bidi="sw_KE"/>
        </w:rPr>
        <w:t>wanafunzi</w:t>
      </w:r>
      <w:r>
        <w:rPr>
          <w:lang w:val="sw_KE" w:bidi="sw_KE"/>
        </w:rPr>
        <w:t xml:space="preserve"> wake, au </w:t>
      </w:r>
      <w:r>
        <w:rPr>
          <w:b/>
          <w:lang w:val="sw_KE" w:bidi="sw_KE"/>
        </w:rPr>
        <w:t>wafuasi</w:t>
      </w:r>
      <w:r>
        <w:rPr>
          <w:lang w:val="sw_KE" w:bidi="sw_KE"/>
        </w:rPr>
        <w:t xml:space="preserve">, walikuja kwake. Yesu hivi karibuni alikuwa amechagua wafuasi hawa wa karibu. Hakikisha kuchagua njia ya asili katika lugha yako ili kuonyesha kwamba wanafunzi walimfuata Yesu na kumtii, na hawakujifunza tu kama wanafunzi katika darasa. Tafsiri "mwanafunzi" kwa njia sawa na vile ulivyotafsiri kabla. Tazama Faharasa Kuu kwa ufafanuzi kamili zaidi wa neno </w:t>
      </w:r>
      <w:r>
        <w:rPr>
          <w:lang w:val="sw_KE" w:bidi="sw_KE"/>
        </w:rPr>
        <w:t>mwanafunzi</w:t>
      </w:r>
      <w:r>
        <w:rPr>
          <w:lang w:val="sw_KE" w:bidi="sw_KE"/>
        </w:rPr>
        <w:t>.</w:t>
      </w:r>
    </w:p>
    <w:p>
      <w:pPr/>
      <w:r>
        <w:rPr>
          <w:lang w:val="sw_KE" w:bidi="sw_KE"/>
        </w:rPr>
      </w:r>
      <w:r>
        <w:rPr>
          <w:lang w:val="sw_KE" w:bidi="sw_KE"/>
        </w:rPr>
        <w:t xml:space="preserve">Yesu anafundisha kwa kutumia misemo. Katika kila usemi, Yesu anasema ni aina gani ya mtu </w:t>
      </w:r>
      <w:r>
        <w:rPr>
          <w:b/>
          <w:lang w:val="sw_KE" w:bidi="sw_KE"/>
        </w:rPr>
        <w:t>anayebarikiwa</w:t>
      </w:r>
      <w:r>
        <w:rPr>
          <w:lang w:val="sw_KE" w:bidi="sw_KE"/>
        </w:rPr>
        <w:t xml:space="preserve">, au kupendwa na Mungu. "Baraka" inarejelea wakati Mungu anasaidia, anafanya vizuri, au anampendelea mtu au kitu. Jaribu kuepuka kutumia neno linalohusiana na bahati au michezo ya kubahatisha. Tazama Faharasa Kuu kwa ufafanuzi kamili wa </w:t>
      </w:r>
      <w:r>
        <w:rPr>
          <w:lang w:val="sw_KE" w:bidi="sw_KE"/>
        </w:rPr>
        <w:t>kubariki</w:t>
      </w:r>
      <w:r>
        <w:rPr>
          <w:lang w:val="sw_KE" w:bidi="sw_KE"/>
        </w:rPr>
        <w:t>.</w:t>
      </w:r>
    </w:p>
    <w:p>
      <w:pPr/>
      <w:r>
        <w:rPr>
          <w:lang w:val="sw_KE" w:bidi="sw_KE"/>
        </w:rPr>
      </w:r>
      <w:r>
        <w:rPr>
          <w:lang w:val="sw_KE" w:bidi="sw_KE"/>
        </w:rPr>
        <w:t xml:space="preserve">Katika neno la kwanza, Yesu anazungumza kuhusu </w:t>
      </w:r>
      <w:r>
        <w:rPr>
          <w:b/>
          <w:lang w:val="sw_KE" w:bidi="sw_KE"/>
        </w:rPr>
        <w:t>ufalme wa mbinguni</w:t>
      </w:r>
      <w:r>
        <w:rPr>
          <w:lang w:val="sw_KE" w:bidi="sw_KE"/>
        </w:rPr>
        <w:t xml:space="preserve">. </w:t>
      </w:r>
      <w:r>
        <w:rPr>
          <w:b/>
          <w:lang w:val="sw_KE" w:bidi="sw_KE"/>
        </w:rPr>
        <w:t>Mbinguni</w:t>
      </w:r>
      <w:r>
        <w:rPr>
          <w:lang w:val="sw_KE" w:bidi="sw_KE"/>
        </w:rPr>
        <w:t xml:space="preserve"> ni mahali ambapo Mungu anaishi. Ufalme wa mbinguni ni kuhusu Mungu kutawala katika mioyo ya watu wake badala ya mahali pa kimwili. Utakumbuka semi “ufalme wa mbinguni” kutoka simulizi kadhaa za awali. Tafsiri kifungu sawa hapa. Tazama Faharasa Kuu kwa ufafanuzi kamili zaidi wa kifungu cha </w:t>
      </w:r>
      <w:r>
        <w:rPr>
          <w:lang w:val="sw_KE" w:bidi="sw_KE"/>
        </w:rPr>
        <w:t>ufalme wa mbinguni</w:t>
      </w:r>
      <w:r>
        <w:rPr>
          <w:lang w:val="sw_KE" w:bidi="sw_KE"/>
        </w:rPr>
        <w:t>.</w:t>
      </w:r>
    </w:p>
    <w:p>
      <w:pPr/>
      <w:r>
        <w:rPr>
          <w:lang w:val="sw_KE" w:bidi="sw_KE"/>
        </w:rPr>
      </w:r>
      <w:r>
        <w:rPr>
          <w:lang w:val="sw_KE" w:bidi="sw_KE"/>
        </w:rPr>
        <w:t xml:space="preserve">Kwa neno kuhusu watu ambao wana njaa na kiu ya </w:t>
      </w:r>
      <w:r>
        <w:rPr>
          <w:b/>
          <w:lang w:val="sw_KE" w:bidi="sw_KE"/>
        </w:rPr>
        <w:t>haki</w:t>
      </w:r>
      <w:r>
        <w:rPr>
          <w:lang w:val="sw_KE" w:bidi="sw_KE"/>
        </w:rPr>
        <w:t xml:space="preserve">, Yesu anarejelea watu ambao wanafanya kile ambacho ni sahihi. Hii inapaswa kutafsiriwa sawa kama katika simulizi za awali. Tazama Faharasa Kuu kwa ufafanuzi kamili zaidi wa neno </w:t>
      </w:r>
      <w:r>
        <w:rPr>
          <w:lang w:val="sw_KE" w:bidi="sw_KE"/>
        </w:rPr>
        <w:t>haki</w:t>
      </w:r>
      <w:r>
        <w:rPr>
          <w:lang w:val="sw_KE" w:bidi="sw_KE"/>
        </w:rPr>
        <w:t>.</w:t>
      </w:r>
    </w:p>
    <w:p>
      <w:pPr/>
      <w:r>
        <w:rPr>
          <w:lang w:val="sw_KE" w:bidi="sw_KE"/>
        </w:rPr>
      </w:r>
      <w:r>
        <w:rPr>
          <w:lang w:val="sw_KE" w:bidi="sw_KE"/>
        </w:rPr>
        <w:t xml:space="preserve">Yesu kisha anasema wenye rehema wanafurahi kwa sababu watapokea rehema kutoka kwa Mungu. Kuonyesha </w:t>
      </w:r>
      <w:r>
        <w:rPr>
          <w:b/>
          <w:lang w:val="sw_KE" w:bidi="sw_KE"/>
        </w:rPr>
        <w:t>rehema</w:t>
      </w:r>
      <w:r>
        <w:rPr>
          <w:lang w:val="sw_KE" w:bidi="sw_KE"/>
        </w:rPr>
        <w:t xml:space="preserve"> ni kuonyesha huruma kwa wale wanaoteseka au wanaohitaji. Mungu ndiye anayewahurumia watu wake. Tafsiri "rehema" kwa njia sawa na uliyo nayo kabla, na kumbuka kwamba </w:t>
      </w:r>
      <w:r>
        <w:rPr>
          <w:lang w:val="sw_KE" w:bidi="sw_KE"/>
        </w:rPr>
        <w:t>rehema</w:t>
      </w:r>
      <w:r>
        <w:rPr>
          <w:lang w:val="sw_KE" w:bidi="sw_KE"/>
        </w:rPr>
        <w:t xml:space="preserve"> ipo katika Faharasa Kuu.</w:t>
      </w:r>
    </w:p>
    <w:p>
      <w:pPr/>
      <w:r>
        <w:rPr>
          <w:lang w:val="sw_KE" w:bidi="sw_KE"/>
        </w:rPr>
      </w:r>
      <w:r>
        <w:rPr>
          <w:lang w:val="sw_KE" w:bidi="sw_KE"/>
        </w:rPr>
        <w:t xml:space="preserve">Kisha, Yesu anasema wale walio safi kwa </w:t>
      </w:r>
      <w:r>
        <w:rPr>
          <w:b/>
          <w:lang w:val="sw_KE" w:bidi="sw_KE"/>
        </w:rPr>
        <w:t>moyo watamwona</w:t>
      </w:r>
      <w:r>
        <w:rPr>
          <w:lang w:val="sw_KE" w:bidi="sw_KE"/>
        </w:rPr>
        <w:t xml:space="preserve"> Mungu. "Safi moyoni" ina maana mtu ambaye kwa kweli anataka kumpendeza Mungu. Kwa wasikilizaji wa Kiyahudi, moyo ulikuwa ambapo hisia za mtu zipi. Katika lugha yako, fikiria ni neno gani linaelezea maisha yako ya ndani, au mahali pa hisia.</w:t>
      </w:r>
    </w:p>
    <w:p>
      <w:pPr/>
      <w:r>
        <w:rPr>
          <w:lang w:val="sw_KE" w:bidi="sw_KE"/>
        </w:rPr>
      </w:r>
      <w:r>
        <w:rPr>
          <w:lang w:val="sw_KE" w:bidi="sw_KE"/>
        </w:rPr>
        <w:t xml:space="preserve">Wenye amani wanabarikiwa kwa sababu Mungu anawaita watoto wake. Mtu ambaye anafanya kazi kwa </w:t>
      </w:r>
      <w:r>
        <w:rPr>
          <w:b/>
          <w:lang w:val="sw_KE" w:bidi="sw_KE"/>
        </w:rPr>
        <w:t>amani</w:t>
      </w:r>
      <w:r>
        <w:rPr>
          <w:lang w:val="sw_KE" w:bidi="sw_KE"/>
        </w:rPr>
        <w:t xml:space="preserve"> ni mtu ambaye anaona migogoro au matatizo kati ya watu wengine na anajaribu kufanya suluhisho. Tazama Faharasa Kuu kwa ufafanuzi kamili wa </w:t>
      </w:r>
      <w:r>
        <w:rPr>
          <w:lang w:val="sw_KE" w:bidi="sw_KE"/>
        </w:rPr>
        <w:t>amani</w:t>
      </w:r>
      <w:r>
        <w:rPr>
          <w:lang w:val="sw_KE" w:bidi="sw_KE"/>
        </w:rPr>
        <w:t>.</w:t>
      </w:r>
    </w:p>
    <w:p>
      <w:pPr/>
      <w:r>
        <w:rPr>
          <w:lang w:val="sw_KE" w:bidi="sw_KE"/>
        </w:rPr>
      </w:r>
      <w:r>
        <w:rPr>
          <w:lang w:val="sw_KE" w:bidi="sw_KE"/>
        </w:rPr>
        <w:t xml:space="preserve">Msemo wa mwisho ni kwamba wale ambao wanamfuata Mungu watakuwa na </w:t>
      </w:r>
      <w:r>
        <w:rPr>
          <w:b/>
          <w:lang w:val="sw_KE" w:bidi="sw_KE"/>
        </w:rPr>
        <w:t>mateso</w:t>
      </w:r>
      <w:r>
        <w:rPr>
          <w:lang w:val="sw_KE" w:bidi="sw_KE"/>
        </w:rPr>
        <w:t>. Hii ina maana kwamba wengine watawaumiza watu wa Mungu au kuwafanya wateseke. Aina hii ya kuteseka inaweza kuwa mateso ya kimwili au mateso kutokana na kutokuwa na pesa.</w:t>
      </w:r>
    </w:p>
    <w:p>
      <w:pPr/>
      <w:r>
        <w:rPr>
          <w:lang w:val="sw_KE" w:bidi="sw_KE"/>
        </w:rPr>
      </w:r>
      <w:r>
        <w:rPr>
          <w:lang w:val="sw_KE" w:bidi="sw_KE"/>
        </w:rPr>
        <w:t xml:space="preserve">Yesu anasema Mungu atawapa </w:t>
      </w:r>
      <w:r>
        <w:rPr>
          <w:b/>
          <w:lang w:val="sw_KE" w:bidi="sw_KE"/>
        </w:rPr>
        <w:t>zawadi</w:t>
      </w:r>
      <w:r>
        <w:rPr>
          <w:lang w:val="sw_KE" w:bidi="sw_KE"/>
        </w:rPr>
        <w:t xml:space="preserve"> watu wake kwa mateso yao. Tuzo hii ni zawadi maalum kutoka kwa Mungu ambayo anawapa watu wake mbinguni.</w:t>
      </w:r>
    </w:p>
    <w:p>
      <w:pPr/>
      <w:r>
        <w:rPr>
          <w:lang w:val="sw_KE" w:bidi="sw_KE"/>
        </w:rPr>
      </w:r>
      <w:r>
        <w:rPr>
          <w:lang w:val="sw_KE" w:bidi="sw_KE"/>
        </w:rPr>
        <w:t xml:space="preserve">Yesu analinganisha mateso ambayo wanafunzi wake wanayo na mateso ambayo manabii wa </w:t>
      </w:r>
      <w:r>
        <w:rPr>
          <w:b/>
          <w:lang w:val="sw_KE" w:bidi="sw_KE"/>
        </w:rPr>
        <w:t>Mungu</w:t>
      </w:r>
      <w:r>
        <w:rPr>
          <w:lang w:val="sw_KE" w:bidi="sw_KE"/>
        </w:rPr>
        <w:t xml:space="preserve">, au wajumbe, walikuwa na katika Agano la Kale kutoka kwa watu wanaoishi wakati wao. Watu waliokuwa wakimsikiliza Yesu walifahamu mateso ya manabii. Manabii katika Agano la Kale walizungumza ujumbe kutoka kwa Mungu. Tazama Faharasa Kuu kwa ufafanuzi kamili wa neno </w:t>
      </w:r>
      <w:r>
        <w:rPr>
          <w:lang w:val="sw_KE" w:bidi="sw_KE"/>
        </w:rPr>
        <w:t>nabii</w:t>
      </w:r>
      <w:r>
        <w:rPr>
          <w:lang w:val="sw_KE" w:bidi="sw_KE"/>
        </w:rPr>
        <w:t>.</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5:13–16</w:t>
      </w:r>
      <w:r>
        <w:rPr>
          <w:lang w:val="sw_KE" w:bidi="sw_KE"/>
        </w:rPr>
      </w:r>
    </w:p>
    <w:p>
      <w:pPr>
        <w:pStyle w:val="Heading3"/>
      </w:pPr>
      <w:r>
        <w:rPr>
          <w:lang w:val="sw_KE" w:bidi="sw_KE"/>
        </w:rPr>
        <w:t>Sikiliza na Moyo</w:t>
      </w:r>
    </w:p>
    <w:p>
      <w:pPr/>
      <w:r>
        <w:rPr>
          <w:lang w:val="sw_KE" w:bidi="sw_KE"/>
        </w:rPr>
      </w:r>
      <w:r>
        <w:rPr>
          <w:lang w:val="sw_KE" w:bidi="sw_KE"/>
        </w:rPr>
        <w:t>Sikiliza Mathayo 5:13–16 na utie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Yesu anaketi kando ya mlima ili kufundisha wanafunzi wake, au wafuasi wa karibu. Umati wa watu pia unasikiliza. Yesu amemaliza tu kufundisha kikundi cha misemo kuhusu aina ya watu ambao wanabarikiwa na Mungu, na jinsi Mungu anawabariki. Sasa, Yesu anazungumza kuhusu jinsi wafuasi wake wanapaswa kuwa tofauti kuliko wale walio karibu nao. Yesu anatumia chumvi na mwanga ili kuelezea jinsi wafuasi wake wanapaswa kuwa tofauti.</w:t>
      </w:r>
    </w:p>
    <w:p>
      <w:pPr/>
      <w:r>
        <w:rPr>
          <w:lang w:val="sw_KE" w:bidi="sw_KE"/>
        </w:rPr>
      </w:r>
      <w:r>
        <w:rPr>
          <w:lang w:val="sw_KE" w:bidi="sw_KE"/>
        </w:rPr>
        <w:t>Yesu anasema kwamba wanafunzi wake ni kama chumvi kwa watu wote kwenye dunia. Watu walitumia chumvi ili kuboresha ladha ya chakula au kuhifadhi chakula kisiharibike. Watu wengine wanafikiri Yesu alimaanisha wanafunzi wake wanapaswa kuboresha dunia wanayoishi. Watu wengine wanafikiri Yesu alimaanisha wanafunzi wake wanapaswa kuhifadhi dunia, ikimaanisha wanafunzi wake wanapaswa kutunza dunia isiwe mbaya. Maana zote mbili ni za manufaa kufikiria.</w:t>
      </w:r>
    </w:p>
    <w:p>
      <w:pPr/>
      <w:r>
        <w:rPr>
          <w:lang w:val="sw_KE" w:bidi="sw_KE"/>
        </w:rPr>
      </w:r>
      <w:r>
        <w:rPr>
          <w:lang w:val="sw_KE" w:bidi="sw_KE"/>
        </w:rPr>
        <w:t>Sitisha hapa na zungumza kuhusu wakati wewe au mtu unayemjua alipikia chakula kwa chumvi au viungo vingine. Pia, zungumza kuhusu wakati wewe au mtu unayemjua alitumia chumvi ili kuhifadhi nyama au chakula kingine. Chakula kilikuwa na ladha gani? Kisha, zungumza kuhusu wakati ulipokula chakula bila chumvi au chakula ambacho kiliharibiwa. Chakula kisicho na chumvi au kilichoharibiwa kilikuwa na ladha gani?</w:t>
      </w:r>
    </w:p>
    <w:p>
      <w:pPr/>
      <w:r>
        <w:rPr>
          <w:lang w:val="sw_KE" w:bidi="sw_KE"/>
        </w:rPr>
      </w:r>
      <w:r>
        <w:rPr>
          <w:lang w:val="sw_KE" w:bidi="sw_KE"/>
        </w:rPr>
        <w:t>Yesu anauliza jinsi watu wanaweza kutumia chumvi ambayo inapoteza nguvu yake. Chumvi isiyo na maana inapoteza nguvu yake, na inachanganyika na mambo mengine kiasi kwamba haionekani tena kama chumvi. Chumvi ambayo ni dhaifu na si muhimu haiwezi kuwa na nguvu tena.</w:t>
      </w:r>
    </w:p>
    <w:p>
      <w:pPr/>
      <w:r>
        <w:rPr>
          <w:lang w:val="sw_KE" w:bidi="sw_KE"/>
        </w:rPr>
      </w:r>
      <w:r>
        <w:rPr>
          <w:lang w:val="sw_KE" w:bidi="sw_KE"/>
        </w:rPr>
        <w:t>Yesu anasema watu watatupa chumvi isiyo na maana nje, na kisha watu wengine watatembea juu yake kwa njia sawa na wanavyotembea kwenye takataka kwenye barabara au njia. Yesu analinganisha chumvi isiyo na maana na wanafunzi ambao si tofauti na dunia inayowazunguka.</w:t>
      </w:r>
    </w:p>
    <w:p>
      <w:pPr/>
      <w:r>
        <w:rPr>
          <w:lang w:val="sw_KE" w:bidi="sw_KE"/>
        </w:rPr>
      </w:r>
      <w:r>
        <w:rPr>
          <w:lang w:val="sw_KE" w:bidi="sw_KE"/>
        </w:rPr>
        <w:t>Kisha, Yesu anasema kwamba wanafunzi wake ni kama mwanga kwa watu wote duniani ili waone. Mwanga ni njia ya kawaida Yesu anaelezea aina mpya ya maisha wafuasi wake wanapaswa kuwa katika giza, au dunia mbaya karibu nao.</w:t>
      </w:r>
    </w:p>
    <w:p>
      <w:pPr/>
      <w:r>
        <w:rPr>
          <w:lang w:val="sw_KE" w:bidi="sw_KE"/>
        </w:rPr>
      </w:r>
      <w:r>
        <w:rPr>
          <w:lang w:val="sw_KE" w:bidi="sw_KE"/>
        </w:rPr>
        <w:t>Yesu analinganisha wafuasi wake na mji kwenye kilima ambacho watu wangeona kwa urahisi. Hakuna mtu anaweza kuficha mji kwenye kilima kwa sababu mji kwenye kilima ungekuwa na taa nyingi usiku. "Hakuna mtu anaweza kuficha mji kwenye kilima" ulikuwa msemo wa kawaida wakati huo. Kila mtu karibu na kilima angeweza kuona mji kwa urahisi. Kwa njia sawa, hakuna mtu anaweza kuficha kikundi cha wanafunzi wa Yesu. Dunia inapaswa kuwa na uwezo wa kuona wanafunzi wa Yesu kwa urahisi.</w:t>
      </w:r>
    </w:p>
    <w:p>
      <w:pPr/>
      <w:r>
        <w:rPr>
          <w:lang w:val="sw_KE" w:bidi="sw_KE"/>
        </w:rPr>
      </w:r>
      <w:r>
        <w:rPr>
          <w:lang w:val="sw_KE" w:bidi="sw_KE"/>
        </w:rPr>
        <w:t>Sitisha hapa na zungumza kuhusu wakati ulipoona mji au kijiji usiku kutoka mbali. Eleza kile kilichoonekana. Ni aina gani ya taa uliona?</w:t>
      </w:r>
    </w:p>
    <w:p>
      <w:pPr/>
      <w:r>
        <w:rPr>
          <w:lang w:val="sw_KE" w:bidi="sw_KE"/>
        </w:rPr>
      </w:r>
      <w:r>
        <w:rPr>
          <w:lang w:val="sw_KE" w:bidi="sw_KE"/>
        </w:rPr>
        <w:t>Kisha, Yesu anasema watu hawawashi taa na kisha kuiweka chini ya kikapu au bakuli katika nyumba yao. Aina hii ya taa ilikuwa bakuli ndogo, la udongo la mafuta na utambi. Watu wanawasha taa ili kutoa mwanga kwa nyumba. Nyumba nyingi zilikuwa na chumba kimoja tu, kwa hiyo taa moja inaweza kutoa mwanga kwa nyumba yote.</w:t>
      </w:r>
    </w:p>
    <w:p>
      <w:pPr/>
      <w:r>
        <w:rPr>
          <w:lang w:val="sw_KE" w:bidi="sw_KE"/>
        </w:rPr>
      </w:r>
      <w:r>
        <w:rPr>
          <w:lang w:val="sw_KE" w:bidi="sw_KE"/>
        </w:rPr>
        <w:t xml:space="preserve">Sitisha hapa na uonyeshe picha ya </w:t>
      </w:r>
      <w:r>
        <w:rPr>
          <w:lang w:val="sw_KE" w:bidi="sw_KE"/>
        </w:rPr>
        <w:t>taa</w:t>
      </w:r>
      <w:r>
        <w:rPr>
          <w:lang w:val="sw_KE" w:bidi="sw_KE"/>
        </w:rPr>
        <w:t>.</w:t>
      </w:r>
    </w:p>
    <w:p>
      <w:pPr/>
      <w:r>
        <w:rPr>
          <w:lang w:val="sw_KE" w:bidi="sw_KE"/>
        </w:rPr>
      </w:r>
      <w:r>
        <w:rPr>
          <w:lang w:val="sw_KE" w:bidi="sw_KE"/>
        </w:rPr>
        <w:t>Yesu anasema watu hawaweki taa chini ya kikapu au bakuli. Hakikisha neno unalochagua kwa kikapu au bakuli ni chombo kikubwa na kwamba hakuna mwanga unaweza kupitia hiyo. Yesu anamaanisha ingekuwa haina maana kuwasha taa kwa nyumba na kisha kuficha mara moja chini ya kitu.</w:t>
      </w:r>
    </w:p>
    <w:p>
      <w:pPr/>
      <w:r>
        <w:rPr>
          <w:lang w:val="sw_KE" w:bidi="sw_KE"/>
        </w:rPr>
      </w:r>
      <w:r>
        <w:rPr>
          <w:lang w:val="sw_KE" w:bidi="sw_KE"/>
        </w:rPr>
        <w:t xml:space="preserve">Sitisha hapa na uonyeshe picha ya </w:t>
      </w:r>
      <w:r>
        <w:rPr>
          <w:lang w:val="sw_KE" w:bidi="sw_KE"/>
        </w:rPr>
        <w:t>kikapu/bakuli</w:t>
      </w:r>
      <w:r>
        <w:rPr>
          <w:lang w:val="sw_KE" w:bidi="sw_KE"/>
        </w:rPr>
        <w:t>.</w:t>
      </w:r>
    </w:p>
    <w:p>
      <w:pPr/>
      <w:r>
        <w:rPr>
          <w:lang w:val="sw_KE" w:bidi="sw_KE"/>
        </w:rPr>
      </w:r>
      <w:r>
        <w:rPr>
          <w:lang w:val="sw_KE" w:bidi="sw_KE"/>
        </w:rPr>
        <w:t>Badala ya kuficha taa, watu wanawasha taa na kuiweka kwenye mbao, chuma, au jiwe ili kila mtu katika nyumba aweze kuona. Taa ilikuwa ya juu ili iweze kutoa mwanga zaidi.</w:t>
      </w:r>
    </w:p>
    <w:p>
      <w:pPr/>
      <w:r>
        <w:rPr>
          <w:lang w:val="sw_KE" w:bidi="sw_KE"/>
        </w:rPr>
      </w:r>
      <w:r>
        <w:rPr>
          <w:lang w:val="sw_KE" w:bidi="sw_KE"/>
        </w:rPr>
        <w:t xml:space="preserve">Sitisha hapa na uonyeshe picha ya </w:t>
      </w:r>
      <w:r>
        <w:rPr>
          <w:lang w:val="sw_KE" w:bidi="sw_KE"/>
        </w:rPr>
        <w:t>kinara cha taa</w:t>
      </w:r>
      <w:r>
        <w:rPr>
          <w:lang w:val="sw_KE" w:bidi="sw_KE"/>
        </w:rPr>
        <w:t>.</w:t>
      </w:r>
    </w:p>
    <w:p>
      <w:pPr/>
      <w:r>
        <w:rPr>
          <w:lang w:val="sw_KE" w:bidi="sw_KE"/>
        </w:rPr>
      </w:r>
      <w:r>
        <w:rPr>
          <w:lang w:val="sw_KE" w:bidi="sw_KE"/>
        </w:rPr>
        <w:t>Sitisha hapa na zungumza kuhusu wakati ulihitaji kuona usiku. Ni aina gani ya taa au mwanga ulitumia? Eleza kile ulifanya na mwanga. Kingetokea nini kama hukuwepo na mwanga?</w:t>
      </w:r>
    </w:p>
    <w:p>
      <w:pPr/>
      <w:r>
        <w:rPr>
          <w:lang w:val="sw_KE" w:bidi="sw_KE"/>
        </w:rPr>
      </w:r>
      <w:r>
        <w:rPr>
          <w:lang w:val="sw_KE" w:bidi="sw_KE"/>
        </w:rPr>
        <w:t>Sasa, Yesu anasema kwamba wanafunzi wake wanapaswa kuwa kama taa ambayo inatoa mwanga kwa kila mtu katika nyumba. Wanafunzi wa Yesu wangaza mwanga wao kwa kuwa watu wa aina ambayo Yesu alielezea kama waliobarikiwa na Mungu. Wanafunzi wanapaswa kuishi kwa njia hii ili kila mtu aweze kuwaona. Mungu anawabariki watu ambao wanaonyesha wanahitaji Mungu, ni wanyenyekevu na wenye huzuni, na wana njaa ya kutenda mema.</w:t>
      </w:r>
    </w:p>
    <w:p>
      <w:pPr/>
      <w:r>
        <w:rPr>
          <w:lang w:val="sw_KE" w:bidi="sw_KE"/>
        </w:rPr>
      </w:r>
      <w:r>
        <w:rPr>
          <w:lang w:val="sw_KE" w:bidi="sw_KE"/>
        </w:rPr>
        <w:t>Wakati wafuasi wa Yesu wanaishi kwa njia hii, watu wanaona kwa urahisi. Lengo la njia hii mpya ya kuishi si ili watu wengine watajaribu kuwa kama wanafunzi. Yesu anasema lengo ni kwa watu kutukuza, au kusifu na kumheshimu Baba yao katika mbinguni.</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mawili.</w:t>
      </w:r>
    </w:p>
    <w:p>
      <w:pPr/>
      <w:r>
        <w:rPr>
          <w:lang w:val="sw_KE" w:bidi="sw_KE"/>
        </w:rPr>
      </w:r>
      <w:r>
        <w:rPr>
          <w:b/>
          <w:lang w:val="sw_KE" w:bidi="sw_KE"/>
        </w:rPr>
        <w:t>Tukio la kwanza:</w:t>
      </w:r>
      <w:r>
        <w:rPr>
          <w:lang w:val="sw_KE" w:bidi="sw_KE"/>
        </w:rPr>
        <w:t xml:space="preserve"> Yesu anasema kwamba wanafunzi wake ni kama chumvi kwa dunia.</w:t>
      </w:r>
    </w:p>
    <w:p>
      <w:pPr/>
      <w:r>
        <w:rPr>
          <w:lang w:val="sw_KE" w:bidi="sw_KE"/>
        </w:rPr>
      </w:r>
      <w:r>
        <w:rPr>
          <w:b/>
          <w:lang w:val="sw_KE" w:bidi="sw_KE"/>
        </w:rPr>
        <w:t>Tukio la pili:</w:t>
      </w:r>
      <w:r>
        <w:rPr>
          <w:lang w:val="sw_KE" w:bidi="sw_KE"/>
        </w:rPr>
        <w:t xml:space="preserve"> Yesu anasema wanafunzi wake ni kama mwanga kwa dunia. Wanafunzi wake ni kama mji kwenye kilima au taa kwenye kinara. Hakuna mtu anaweza kuficha mwanga wao.</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Wanafunzi wa Yesu</w:t>
      </w:r>
    </w:p>
    <w:p>
      <w:pPr>
        <w:pStyle w:val="ListBullet"/>
        <w:spacing w:line="240" w:lineRule="auto"/>
        <w:ind w:left="720"/>
      </w:pPr>
      <w:r>
        <w:rPr>
          <w:lang w:val="sw_KE" w:bidi="sw_KE"/>
        </w:rPr>
      </w:r>
      <w:r>
        <w:rPr>
          <w:lang w:val="sw_KE" w:bidi="sw_KE"/>
        </w:rPr>
        <w:t>Watu katika dunia</w:t>
      </w:r>
    </w:p>
    <w:p>
      <w:pPr>
        <w:pStyle w:val="ListBullet"/>
        <w:spacing w:line="240" w:lineRule="auto"/>
        <w:ind w:left="720"/>
      </w:pPr>
      <w:r>
        <w:rPr>
          <w:lang w:val="sw_KE" w:bidi="sw_KE"/>
        </w:rPr>
      </w:r>
      <w:r>
        <w:rPr>
          <w:lang w:val="sw_KE" w:bidi="sw_KE"/>
        </w:rPr>
        <w:t>Mtu anawasha taa</w:t>
      </w:r>
    </w:p>
    <w:p>
      <w:pPr>
        <w:pStyle w:val="ListBullet"/>
        <w:spacing w:line="240" w:lineRule="auto"/>
        <w:ind w:left="720"/>
      </w:pPr>
      <w:r>
        <w:rPr>
          <w:lang w:val="sw_KE" w:bidi="sw_KE"/>
        </w:rPr>
      </w:r>
      <w:r>
        <w:rPr>
          <w:lang w:val="sw_KE" w:bidi="sw_KE"/>
        </w:rPr>
        <w:t>Watu katika nyumba</w:t>
      </w:r>
    </w:p>
    <w:p>
      <w:pPr>
        <w:pStyle w:val="ListBullet"/>
        <w:spacing w:line="240" w:lineRule="auto"/>
        <w:ind w:left="720"/>
      </w:pPr>
      <w:r>
        <w:rPr>
          <w:lang w:val="sw_KE" w:bidi="sw_KE"/>
        </w:rPr>
      </w:r>
      <w:r>
        <w:rPr>
          <w:lang w:val="sw_KE" w:bidi="sw_KE"/>
        </w:rPr>
        <w:t>Mungu</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Ni muhimu kukumbuka kwamba Yesu bado anafundisha wanafunzi wake na umati kwenye upande wa mlima sawa. Alianza kwa kuwafundisha misemo muhimu kuhusu watu ambao Mungu anawabariki, na sasa Yesu anaendelea kufundisha kuhusu jinsi wanafunzi wake wanapaswa kutofautiana na watu wakiowazunguka.</w:t>
      </w:r>
    </w:p>
    <w:p>
      <w:pPr/>
      <w:r>
        <w:rPr>
          <w:lang w:val="sw_KE" w:bidi="sw_KE"/>
        </w:rPr>
      </w:r>
      <w:r>
        <w:rPr>
          <w:lang w:val="sw_KE" w:bidi="sw_KE"/>
        </w:rPr>
        <w:t>Katika tukio la kwanza, Yesu anasema wanafunzi wake ni kama chumvi. Kumbuka kwamba chumvi inatumiwa kwa ladha ya chakula na kuhifadhi chakula. Fikiria jinsi unaweza kuonyesha kwamba wanafunzi wa Yesu ni kama chumvi kwa watu wote katika dunia.</w:t>
      </w:r>
    </w:p>
    <w:p>
      <w:pPr/>
      <w:r>
        <w:rPr>
          <w:lang w:val="sw_KE" w:bidi="sw_KE"/>
        </w:rPr>
      </w:r>
      <w:r>
        <w:rPr>
          <w:lang w:val="sw_KE" w:bidi="sw_KE"/>
        </w:rPr>
        <w:t xml:space="preserve">Kisha, Yesu anafanya </w:t>
      </w:r>
      <w:r>
        <w:rPr>
          <w:b/>
          <w:lang w:val="sw_KE" w:bidi="sw_KE"/>
        </w:rPr>
        <w:t>tofauti</w:t>
      </w:r>
      <w:r>
        <w:rPr>
          <w:lang w:val="sw_KE" w:bidi="sw_KE"/>
        </w:rPr>
        <w:t xml:space="preserve"> kati ya chumvi ambayo ni muhimu na chumvi ambayo si muhimu. Unapaswa kuchagua njia ya asili katika lugha yako ili kuonyesha tofauti hapa kati ya chumvi nzuri na chumvi isiyo na maana. Yesu anasema chumvi isiyo na maana si nzuri kwa chochote. Ni muhimu kukumbuka chumvi si muhimu kwenye njia pia. Watu wanatembea juu ya chumvi isiyo na maana kwa njia sawa na wanavyotembea kwenye takataka.</w:t>
      </w:r>
    </w:p>
    <w:p>
      <w:pPr/>
      <w:r>
        <w:rPr>
          <w:lang w:val="sw_KE" w:bidi="sw_KE"/>
        </w:rPr>
      </w:r>
      <w:r>
        <w:rPr>
          <w:lang w:val="sw_KE" w:bidi="sw_KE"/>
        </w:rPr>
        <w:t>Katika tukio la pili, Yesu anaanza sehemu mpya kwa kulinganisha wanafunzi wake na mwanga. Kwanza, Yesu anasema kwamba wanafunzi wake ni mwanga kwa watu wote katika dunia. Kisha, Yesu analinganisha wanafunzi wake na mji kwenye kilima na taa juu ya kinara.</w:t>
      </w:r>
    </w:p>
    <w:p>
      <w:pPr/>
      <w:r>
        <w:rPr>
          <w:lang w:val="sw_KE" w:bidi="sw_KE"/>
        </w:rPr>
      </w:r>
      <w:r>
        <w:rPr>
          <w:lang w:val="sw_KE" w:bidi="sw_KE"/>
        </w:rPr>
        <w:t>Ni muhimu kwamba wanafunzi wa Yesu wanapaswa kuwa mwanga kwa watu wote kwenye dunia. Fikiria kuhusu jinsi utaonyesha mji uliojengwa kwenye kilima. Watu wanapaswa kuona mji kwa urahisi na kuuangalia. Hakuna mtu anajenga mji kwenye kilima na kisha anaificha. Haiwezekani kukificha.</w:t>
      </w:r>
    </w:p>
    <w:p>
      <w:pPr/>
      <w:r>
        <w:rPr>
          <w:lang w:val="sw_KE" w:bidi="sw_KE"/>
        </w:rPr>
      </w:r>
      <w:r>
        <w:rPr>
          <w:lang w:val="sw_KE" w:bidi="sw_KE"/>
        </w:rPr>
        <w:t>Ni muhimu kukumbuka Yesu anasema watu pia hawawashi taa na kuificha. Madhumuni ya kuwasha taa ni kutoa mwanga. Kumbuka kwamba kama kikapu kinaficha taa, hakuna mwanga unaoangaza kupitia kikapu kabisa.</w:t>
      </w:r>
    </w:p>
    <w:p>
      <w:pPr/>
      <w:r>
        <w:rPr>
          <w:lang w:val="sw_KE" w:bidi="sw_KE"/>
        </w:rPr>
      </w:r>
      <w:r>
        <w:rPr>
          <w:lang w:val="sw_KE" w:bidi="sw_KE"/>
        </w:rPr>
        <w:t>Yesu analinganisha mtu ambaye anaficha mwanga na mtu ambaye hafichi mwanga. Kumbuka kwamba mtu anawasha taa wakati huu na kuiweka katika mahali pa juu katika chumba ili kila mtu aweze kuona vizuri, hata katika giza.</w:t>
      </w:r>
    </w:p>
    <w:p>
      <w:pPr/>
      <w:r>
        <w:rPr>
          <w:lang w:val="sw_KE" w:bidi="sw_KE"/>
        </w:rPr>
      </w:r>
      <w:r>
        <w:rPr>
          <w:lang w:val="sw_KE" w:bidi="sw_KE"/>
        </w:rPr>
        <w:t>Katika sehemu ya mwisho ya tukio, Yesu anasema wafuasi wake wanapaswa kuwa kama taa hii ambayo inasaidia kila mtu kuona. Ni muhimu kukumbuka kwamba kusudi la kuangaza kama taa si kwa watu wengine kuwa kama wanafunzi. Kusudi ni ili watu wengine wanataka kumsifu na kumheshimu Mungu ambaye anaishi mbinguni.</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mawili.</w:t>
      </w:r>
    </w:p>
    <w:p>
      <w:pPr/>
      <w:r>
        <w:rPr>
          <w:lang w:val="sw_KE" w:bidi="sw_KE"/>
        </w:rPr>
      </w:r>
      <w:r>
        <w:rPr>
          <w:b/>
          <w:lang w:val="sw_KE" w:bidi="sw_KE"/>
        </w:rPr>
        <w:t>Tukio la kwanza:</w:t>
      </w:r>
      <w:r>
        <w:rPr>
          <w:lang w:val="sw_KE" w:bidi="sw_KE"/>
        </w:rPr>
        <w:t xml:space="preserve"> Yesu anasema kwamba wanafunzi wake ni kama chumvi kwa dunia.</w:t>
      </w:r>
    </w:p>
    <w:p>
      <w:pPr/>
      <w:r>
        <w:rPr>
          <w:lang w:val="sw_KE" w:bidi="sw_KE"/>
        </w:rPr>
      </w:r>
      <w:r>
        <w:rPr>
          <w:b/>
          <w:lang w:val="sw_KE" w:bidi="sw_KE"/>
        </w:rPr>
        <w:t>Tukio la pili:</w:t>
      </w:r>
      <w:r>
        <w:rPr>
          <w:lang w:val="sw_KE" w:bidi="sw_KE"/>
        </w:rPr>
        <w:t xml:space="preserve"> Yesu anasema wanafunzi wake ni kama mwanga kwa dunia. Wanafunzi wake ni kama mji kwenye kilima au taa kwenye kinara. Hakuna mtu anaweza kuficha mwanga wao.</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Wanafunzi wa Yesu</w:t>
      </w:r>
    </w:p>
    <w:p>
      <w:pPr>
        <w:pStyle w:val="ListBullet"/>
        <w:spacing w:line="240" w:lineRule="auto"/>
        <w:ind w:left="720"/>
      </w:pPr>
      <w:r>
        <w:rPr>
          <w:lang w:val="sw_KE" w:bidi="sw_KE"/>
        </w:rPr>
      </w:r>
      <w:r>
        <w:rPr>
          <w:lang w:val="sw_KE" w:bidi="sw_KE"/>
        </w:rPr>
        <w:t>Watu katika dunia</w:t>
      </w:r>
    </w:p>
    <w:p>
      <w:pPr>
        <w:pStyle w:val="ListBullet"/>
        <w:spacing w:line="240" w:lineRule="auto"/>
        <w:ind w:left="720"/>
      </w:pPr>
      <w:r>
        <w:rPr>
          <w:lang w:val="sw_KE" w:bidi="sw_KE"/>
        </w:rPr>
      </w:r>
      <w:r>
        <w:rPr>
          <w:lang w:val="sw_KE" w:bidi="sw_KE"/>
        </w:rPr>
        <w:t>Mtu anawasha taa</w:t>
      </w:r>
    </w:p>
    <w:p>
      <w:pPr>
        <w:pStyle w:val="ListBullet"/>
        <w:spacing w:line="240" w:lineRule="auto"/>
        <w:ind w:left="720"/>
      </w:pPr>
      <w:r>
        <w:rPr>
          <w:lang w:val="sw_KE" w:bidi="sw_KE"/>
        </w:rPr>
      </w:r>
      <w:r>
        <w:rPr>
          <w:lang w:val="sw_KE" w:bidi="sw_KE"/>
        </w:rPr>
        <w:t>Watu katika nyumba</w:t>
      </w:r>
    </w:p>
    <w:p>
      <w:pPr>
        <w:pStyle w:val="ListBullet"/>
        <w:spacing w:line="240" w:lineRule="auto"/>
        <w:ind w:left="720"/>
      </w:pPr>
      <w:r>
        <w:rPr>
          <w:lang w:val="sw_KE" w:bidi="sw_KE"/>
        </w:rPr>
      </w:r>
      <w:r>
        <w:rPr>
          <w:lang w:val="sw_KE" w:bidi="sw_KE"/>
        </w:rPr>
        <w:t>Mungu</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Mara ya pili timu inapoigiza hadithi hii, sitisha katika sehemu fulani.</w:t>
      </w:r>
    </w:p>
    <w:p>
      <w:pPr/>
      <w:r>
        <w:rPr>
          <w:lang w:val="sw_KE" w:bidi="sw_KE"/>
        </w:rPr>
      </w:r>
      <w:r>
        <w:rPr>
          <w:lang w:val="sw_KE" w:bidi="sw_KE"/>
        </w:rPr>
        <w:t>Yesu anaanza kwa kuwaambia wanafunzi wake kwamba wao ni kama chumvi kwa dunia. Jaribu kuigiza wanafunzi wanaoishi kama chumvi kati ya watu wote katika dunia.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watu katika dunia, "Mnahisi vipi?" Unaweza kusikia mambo kama:</w:t>
      </w:r>
    </w:p>
    <w:p>
      <w:pPr>
        <w:pStyle w:val="ListBullet"/>
        <w:spacing w:line="240" w:lineRule="auto"/>
        <w:ind w:left="720"/>
      </w:pPr>
      <w:r>
        <w:rPr>
          <w:lang w:val="sw_KE" w:bidi="sw_KE"/>
        </w:rPr>
      </w:r>
      <w:r>
        <w:rPr>
          <w:lang w:val="sw_KE" w:bidi="sw_KE"/>
        </w:rPr>
        <w:t>Pia waulize waigizaji wanaoigiza wanafunzi, "Ni aina gani za mambo ambayo wanafunzi wanaoishi kama chumvi wanafanya nini?"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Kisha, Yesu anasema chumvi ambayo si chumvi haina manufaa, na watu watatupa kama wanavyoondoa taka. Yesu analinganisha wanafunzi wake na chumvi ambayo si muhimu na inapoteza nguvu yake.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wa Yesu, "Mnahisi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Katika tukio la pili, Yesu analinganisha wafuasi wake na mwanga. Watu wanapaswa kuwaona wanafunzi wa Yesu kwa wazi kwa sababu hakuna mtu anaweza kuwaficha kwa njia sawa na hakuna mtu anayeficha mji kwenye kilima. Mji ni mkali na taa usiku.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wa Yesu, "Mnahisi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Kisha, Yesu anasema watu pia hawawashi taa na kisha mara moja kuificha chini ya kikapu au bakuli. Waza taa au mwanga mwingine ambao ni wa kawaida katika utamaduni wako ili kuonyesha sehemu hii ya hadithi. Kisha, funika na kikapu kikubwa au bakuli.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watu katika nyumba, "Mnahisi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Washa taa sawa au mwanga tena na kisha uweke katika mahali ili kila mtu katika chumba aweze kuona.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watu katika nyumba, "Mnahisi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anasema wanafunzi wake wanapaswa kuwa kama taa hii ambayo inamsaidia kila mtu kuona katika nyumba. Wakati wanafunzi wake wanang'aa kama taa hii kwa watu wote katika dunia, watu watawaona na kumsifu na kumheshimu Mungu mbinguni.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Mungu, "Unahisi vipi?" Unaweza kusikia mambo kama:</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Yesu anawafundisha </w:t>
      </w:r>
      <w:r>
        <w:rPr>
          <w:b/>
          <w:lang w:val="sw_KE" w:bidi="sw_KE"/>
        </w:rPr>
        <w:t>wanafunzi</w:t>
      </w:r>
      <w:r>
        <w:rPr>
          <w:lang w:val="sw_KE" w:bidi="sw_KE"/>
        </w:rPr>
        <w:t xml:space="preserve"> wake upande wa mlima. Wanafunzi wake ni wafuasi wa karibu ambao walikwenda na Yesu kila mahali na kumtii. Tafsiri kwa njia sawa na uliyo nayo katika simulizi za awali, na angalia Faharasa Kuu kwa ufafanuzi kamili wa neno </w:t>
      </w:r>
      <w:r>
        <w:rPr>
          <w:lang w:val="sw_KE" w:bidi="sw_KE"/>
        </w:rPr>
        <w:t>mwanafunzi</w:t>
      </w:r>
      <w:r>
        <w:rPr>
          <w:lang w:val="sw_KE" w:bidi="sw_KE"/>
        </w:rPr>
        <w:t>.</w:t>
      </w:r>
    </w:p>
    <w:p>
      <w:pPr/>
      <w:r>
        <w:rPr>
          <w:lang w:val="sw_KE" w:bidi="sw_KE"/>
        </w:rPr>
      </w:r>
      <w:r>
        <w:rPr>
          <w:lang w:val="sw_KE" w:bidi="sw_KE"/>
        </w:rPr>
        <w:t>Yesu anasema wanafunzi wake ni kama chumvi kwa dunia, ikimaanisha kwa watu wote wanaoishi kwenye dunia. Watu mara nyingi walitumia chumvi kwa kuboresha ladha ya chakula au kwa kuhifadhi chakula. Yesu alitaka wanafunzi wake kuhifadhi dunia kutoka kwa uovu na kuiboresha. Yesu hakuwaambia viongozi wa kidini kuwa kama chumvi. Yesu aliwaambia wafuasi wake wa kawaida kwamba ni kama chumvi.</w:t>
      </w:r>
    </w:p>
    <w:p>
      <w:pPr/>
      <w:r>
        <w:rPr>
          <w:lang w:val="sw_KE" w:bidi="sw_KE"/>
        </w:rPr>
      </w:r>
      <w:r>
        <w:rPr>
          <w:lang w:val="sw_KE" w:bidi="sw_KE"/>
        </w:rPr>
        <w:t>Yesu anauliza, "Ikiwa chumvi inapoteza ladha yake, itafanywa vipi tena?" Yesu hataki jibu la swali hili. Yesu anatumia swali ili kuonyesha haiwezekani kubadilisha chumvi mbaya kuwa chumvi nzuri tena.</w:t>
      </w:r>
    </w:p>
    <w:p>
      <w:pPr/>
      <w:r>
        <w:rPr>
          <w:lang w:val="sw_KE" w:bidi="sw_KE"/>
        </w:rPr>
      </w:r>
      <w:r>
        <w:rPr>
          <w:lang w:val="sw_KE" w:bidi="sw_KE"/>
        </w:rPr>
        <w:t>Sitisha hapa na mjadili jinsi ungesema hii katika lugha yako. Je, ungetumia swali hapa, au aina nyingine ya taarifa?</w:t>
      </w:r>
    </w:p>
    <w:p>
      <w:pPr/>
      <w:r>
        <w:rPr>
          <w:lang w:val="sw_KE" w:bidi="sw_KE"/>
        </w:rPr>
      </w:r>
      <w:r>
        <w:rPr>
          <w:lang w:val="sw_KE" w:bidi="sw_KE"/>
        </w:rPr>
        <w:t>Wakati chumvi inapoteza nguvu yake, haina maana. Neno la "linapoteza nguvu yake" linaweza pia kutafsiriwa "kuwa mpumbavu." Watu wengine wanafikiri Yesu aliwaonya wanafunzi wake "wasiwe wajinga." Ni kawaida zaidi kutafsiri kama "chumvi ambayo haifanyi tena kile chumvi kinapaswa kufanya" au "chumvi ambayo inapoteza nguvu yake."</w:t>
      </w:r>
    </w:p>
    <w:p>
      <w:pPr/>
      <w:r>
        <w:rPr>
          <w:lang w:val="sw_KE" w:bidi="sw_KE"/>
        </w:rPr>
      </w:r>
      <w:r>
        <w:rPr>
          <w:lang w:val="sw_KE" w:bidi="sw_KE"/>
        </w:rPr>
        <w:t xml:space="preserve">Yesu anasema wanafunzi wake ni kama </w:t>
      </w:r>
      <w:r>
        <w:rPr>
          <w:b/>
          <w:lang w:val="sw_KE" w:bidi="sw_KE"/>
        </w:rPr>
        <w:t>mwanga</w:t>
      </w:r>
      <w:r>
        <w:rPr>
          <w:lang w:val="sw_KE" w:bidi="sw_KE"/>
        </w:rPr>
        <w:t xml:space="preserve"> kwa dunia yote, ikimaanisha watu wote kila mahali. Tafsiri "mwanga" sawa kama ulivyofanya hapo awali. Mwanga unasaidia watu katika giza kupata njia. Yesu anamaanisha kwamba wanafunzi wake wanasaidia watu katika giza. Wanafunzi wa Yesu wanaishi kama Yesu katika dunia ya giza kiroho.</w:t>
      </w:r>
    </w:p>
    <w:p>
      <w:pPr/>
      <w:r>
        <w:rPr>
          <w:lang w:val="sw_KE" w:bidi="sw_KE"/>
        </w:rPr>
      </w:r>
      <w:r>
        <w:rPr>
          <w:lang w:val="sw_KE" w:bidi="sw_KE"/>
        </w:rPr>
        <w:t>Hakuna mtu anaweza kuficha mji kwenye kilima, na hakuna mtu anaweza kuficha wanafunzi wa Yesu. Yesu analinganisha wanafunzi wake na taa ambayo inang'aa kwa kila mtu kuona. Hakuna mtu anawasha taa na kuificha chini ya kikapu.</w:t>
      </w:r>
    </w:p>
    <w:p>
      <w:pPr/>
      <w:r>
        <w:rPr>
          <w:lang w:val="sw_KE" w:bidi="sw_KE"/>
        </w:rPr>
      </w:r>
      <w:r>
        <w:rPr>
          <w:lang w:val="sw_KE" w:bidi="sw_KE"/>
        </w:rPr>
        <w:t xml:space="preserve">Sitisha hapa na uonyeshe picha za taa, </w:t>
      </w:r>
      <w:r>
        <w:rPr>
          <w:lang w:val="sw_KE" w:bidi="sw_KE"/>
        </w:rPr>
        <w:t>kikapu</w:t>
      </w:r>
      <w:r>
        <w:rPr>
          <w:lang w:val="sw_KE" w:bidi="sw_KE"/>
        </w:rPr>
        <w:t xml:space="preserve"> au </w:t>
      </w:r>
      <w:r>
        <w:rPr>
          <w:lang w:val="sw_KE" w:bidi="sw_KE"/>
        </w:rPr>
        <w:t>bakuli</w:t>
      </w:r>
      <w:r>
        <w:rPr>
          <w:lang w:val="sw_KE" w:bidi="sw_KE"/>
        </w:rPr>
        <w:t xml:space="preserve">, na </w:t>
      </w:r>
      <w:r>
        <w:rPr>
          <w:lang w:val="sw_KE" w:bidi="sw_KE"/>
        </w:rPr>
        <w:t>kifuniko</w:t>
      </w:r>
      <w:r>
        <w:rPr>
          <w:lang w:val="sw_KE" w:bidi="sw_KE"/>
        </w:rPr>
        <w:t xml:space="preserve"> cha taa tena ikiwa inahitajika.</w:t>
      </w:r>
    </w:p>
    <w:p>
      <w:pPr/>
      <w:r>
        <w:rPr>
          <w:lang w:val="sw_KE" w:bidi="sw_KE"/>
        </w:rPr>
      </w:r>
      <w:r>
        <w:rPr>
          <w:lang w:val="sw_KE" w:bidi="sw_KE"/>
        </w:rPr>
        <w:t xml:space="preserve">Yesu anasema watu wanawasha taa na kuiweka kwenye msimamo ili kila mtu aweze kuona. Kwa njia sawa, Yesu anasema wanafunzi wake wanapaswa kuangaza kwa watu ili kuwaona. Watu wanapaswa kuona </w:t>
      </w:r>
      <w:r>
        <w:rPr>
          <w:b/>
          <w:lang w:val="sw_KE" w:bidi="sw_KE"/>
        </w:rPr>
        <w:t>matendo mema</w:t>
      </w:r>
      <w:r>
        <w:rPr>
          <w:lang w:val="sw_KE" w:bidi="sw_KE"/>
        </w:rPr>
        <w:t xml:space="preserve"> au </w:t>
      </w:r>
      <w:r>
        <w:rPr>
          <w:b/>
          <w:lang w:val="sw_KE" w:bidi="sw_KE"/>
        </w:rPr>
        <w:t>kazi njema</w:t>
      </w:r>
      <w:r>
        <w:rPr>
          <w:lang w:val="sw_KE" w:bidi="sw_KE"/>
        </w:rPr>
        <w:t xml:space="preserve"> ya wanafunzi. Hii ina maana watu wanapaswa kuona wanafunzi wa Yesu wakiishi tofauti na dunia karibu nao. Wanafunzi wa Yesu wanapaswa kuwa na fadhili, wenye rehema, wahitaji kwa Mungu, na wanapaswa kutaka uhusiano sahihi na Mungu kwa njia sawa na watu wanataka chakula na kinywaji.</w:t>
      </w:r>
    </w:p>
    <w:p>
      <w:pPr/>
      <w:r>
        <w:rPr>
          <w:lang w:val="sw_KE" w:bidi="sw_KE"/>
        </w:rPr>
      </w:r>
      <w:r>
        <w:rPr>
          <w:lang w:val="sw_KE" w:bidi="sw_KE"/>
        </w:rPr>
        <w:t xml:space="preserve">Wakati watu wanaona matendo mema ya wanafunzi, wanapaswa </w:t>
      </w:r>
      <w:r>
        <w:rPr>
          <w:b/>
          <w:lang w:val="sw_KE" w:bidi="sw_KE"/>
        </w:rPr>
        <w:t>kumtukuza</w:t>
      </w:r>
      <w:r>
        <w:rPr>
          <w:lang w:val="sw_KE" w:bidi="sw_KE"/>
        </w:rPr>
        <w:t xml:space="preserve">, au kusifu na kuheshimu, Mungu. "Kutukuza" ina maana kuzungumza vizuri kuhusu mtu au kumpa heshima. Tazama Faharasa Kuu kwa ufafanuzi kamili wa neno </w:t>
      </w:r>
      <w:r>
        <w:rPr>
          <w:lang w:val="sw_KE" w:bidi="sw_KE"/>
        </w:rPr>
        <w:t>kutukuza</w:t>
      </w:r>
      <w:r>
        <w:rPr>
          <w:lang w:val="sw_KE" w:bidi="sw_KE"/>
        </w:rPr>
        <w:t>. Wanafunzi hawafanyi matendo mazuri ili kufanya watu wafikiri ni wazuri. Wanafanya matendo mazuri ili kuonyesha kwamba Mungu ni mkubwa.</w:t>
      </w:r>
    </w:p>
    <w:p>
      <w:pPr/>
      <w:r>
        <w:rPr>
          <w:lang w:val="sw_KE" w:bidi="sw_KE"/>
        </w:rPr>
      </w:r>
      <w:r>
        <w:rPr>
          <w:lang w:val="sw_KE" w:bidi="sw_KE"/>
        </w:rPr>
        <w:t>Yesu anasema watu wanapaswa kutoa sifa au heshima kwa Baba yao. Yesu anamwita Mungu "Baba yao wa mbinguni," ikimaanisha Mungu aliumba watu wake na kuwatunza kama baba anavyojali watoto wake. Mungu pia ni Baba ya Yesu, kwa hiyo hakikisha kutafsiri "Baba yenu" ili kuonyesha hii.</w:t>
      </w:r>
    </w:p>
    <w:p>
      <w:pPr/>
      <w:r>
        <w:rPr>
          <w:lang w:val="sw_KE" w:bidi="sw_KE"/>
        </w:rPr>
      </w:r>
      <w:r>
        <w:rPr>
          <w:b/>
          <w:lang w:val="sw_KE" w:bidi="sw_KE"/>
        </w:rPr>
        <w:t>Mbinguni</w:t>
      </w:r>
      <w:r>
        <w:rPr>
          <w:lang w:val="sw_KE" w:bidi="sw_KE"/>
        </w:rPr>
        <w:t xml:space="preserve"> inaweza kurejelea anga au kwa mahali ambapo Mungu na malaika wake wanaishi, kulingana na muktadha. Katika muktadha huu, </w:t>
      </w:r>
      <w:r>
        <w:rPr>
          <w:lang w:val="sw_KE" w:bidi="sw_KE"/>
        </w:rPr>
        <w:t>mbinguni</w:t>
      </w:r>
      <w:r>
        <w:rPr>
          <w:lang w:val="sw_KE" w:bidi="sw_KE"/>
        </w:rPr>
        <w:t xml:space="preserve"> inamaanisha mahali ambapo Mungu anaishi.</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5:17–26</w:t>
      </w:r>
      <w:r>
        <w:rPr>
          <w:lang w:val="sw_KE" w:bidi="sw_KE"/>
        </w:rPr>
      </w:r>
    </w:p>
    <w:p>
      <w:pPr>
        <w:pStyle w:val="Heading3"/>
      </w:pPr>
      <w:r>
        <w:rPr>
          <w:lang w:val="sw_KE" w:bidi="sw_KE"/>
        </w:rPr>
        <w:t>Sikiliza na Moyo</w:t>
      </w:r>
    </w:p>
    <w:p>
      <w:pPr/>
      <w:r>
        <w:rPr>
          <w:lang w:val="sw_KE" w:bidi="sw_KE"/>
        </w:rPr>
      </w:r>
      <w:r>
        <w:rPr>
          <w:lang w:val="sw_KE" w:bidi="sw_KE"/>
        </w:rPr>
        <w:t>Sikiliza Mathayo 5:17–26 na uweke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Yesu anaketi kando ya mlima ili kufundisha wanafunzi wake, au wafuasi wa karibu. Umati wa watu pia unasikiliza. Yesu amemaliza tu kufundisha kuhusu jinsi wafuasi wake wanapaswa kuwa tofauti na wale walio karibu nao. Sasa, Yesu anafundisha kuhusu jinsi wanafunzi wake wanapaswa kuishi kwa njia sahihi.</w:t>
      </w:r>
    </w:p>
    <w:p>
      <w:pPr/>
      <w:r>
        <w:rPr>
          <w:lang w:val="sw_KE" w:bidi="sw_KE"/>
        </w:rPr>
      </w:r>
      <w:r>
        <w:rPr>
          <w:lang w:val="sw_KE" w:bidi="sw_KE"/>
        </w:rPr>
        <w:t>Yesu anakaribia kufundisha njia muhimu na zisizotarajiwa wanafunzi wake wanapaswa kufuata sheria. Yesu anasema wanafunzi wake hawapaswi kufikiria kwamba alikuja dunia ili kusema kwamba watu hawahitaji kutii sheria ya Mose na mafundisho ya manabii tena. Inawezekana kwamba watu wengine walidhani Yesu alikuwa akijaribu kwenda kinyume na sheria. Wanafunzi wanapaswa kukumbuka katika mafundisho haya, kwamba Yesu hajaribu kuharibu sheria.</w:t>
      </w:r>
    </w:p>
    <w:p>
      <w:pPr/>
      <w:r>
        <w:rPr>
          <w:lang w:val="sw_KE" w:bidi="sw_KE"/>
        </w:rPr>
      </w:r>
      <w:r>
        <w:rPr>
          <w:lang w:val="sw_KE" w:bidi="sw_KE"/>
        </w:rPr>
        <w:t>Yesu anasema alikuja ili kutimiza sheria ya Mose na mafundisho ya manabii na si kufanya sheria isiyo na maana. "Kutimiza" ina maana kwamba Yesu alifanya unabii wa Maandiko kuwa kweli. Pia ina maana Yesu alisaidia watu kuelewa kile maana ya kweli ya sheria ilikuwa. Maana ya kweli ilikuwa zaidi ya kutii tu sheria, lakini kuhusu kuwa na mtazamo sahihi moyoni.</w:t>
      </w:r>
    </w:p>
    <w:p>
      <w:pPr/>
      <w:r>
        <w:rPr>
          <w:lang w:val="sw_KE" w:bidi="sw_KE"/>
        </w:rPr>
      </w:r>
      <w:r>
        <w:rPr>
          <w:lang w:val="sw_KE" w:bidi="sw_KE"/>
        </w:rPr>
        <w:t>Kisha, Yesu anasema, "Ninawaambia ukweli" ili kusisitiza kile atakachosema baadaye. Yesu anasema hii wakati anataka wanafunzi wake kusikiliza kwa makini kwa sababu mafundisho yanayofuata ni muhimu sana.</w:t>
      </w:r>
    </w:p>
    <w:p>
      <w:pPr/>
      <w:r>
        <w:rPr>
          <w:lang w:val="sw_KE" w:bidi="sw_KE"/>
        </w:rPr>
      </w:r>
      <w:r>
        <w:rPr>
          <w:lang w:val="sw_KE" w:bidi="sw_KE"/>
        </w:rPr>
        <w:t>Yesu anasema kwamba hata sehemu ndogo zaidi au maelezo ya sheria hayatatoweka kwa muda mrefu mbingu na dunia zikiendelea kuwepo. "Kwa muda mrefu mbingu na dunia zinadumu" ni njia nyingine ya kusema "mpaka dunia inamalizika." "Mbinguni" ina maana anga na si mahali ambapo Mungu anaishi. Yesu pia anasema hata sehemu ndogo zaidi au maelezo ya sheria ya Mungu yatatoweka mpaka mambo yote yatatokea. "Mambo yote yanatokea" yanaweza kumaanisha mwisho wa dunia, au inaweza kumaanisha mpaka kila unabii unakuja kweli na kila amri inakamilika.</w:t>
      </w:r>
    </w:p>
    <w:p>
      <w:pPr/>
      <w:r>
        <w:rPr>
          <w:lang w:val="sw_KE" w:bidi="sw_KE"/>
        </w:rPr>
      </w:r>
      <w:r>
        <w:rPr>
          <w:lang w:val="sw_KE" w:bidi="sw_KE"/>
        </w:rPr>
        <w:t>Yesu ijayo anazungumza kuhusu watu ambao wanaasi sehemu zisizo muhimu sana za sheria ya Mungu, au ambao wanafundisha watu wengine kuasi sehemu zisizo muhimu sana za sheria ya Mungu. Yesu anasema kwamba Mungu atawaita watu hawa kuwa muhimu zaidi katika ufalme wa mbinguni. Yesu anasema Mungu atawaheshimu sana watu ambao wanatii sheria ya Mungu na kufundisha wengine kutii sheria ya Mungu.</w:t>
      </w:r>
    </w:p>
    <w:p>
      <w:pPr/>
      <w:r>
        <w:rPr>
          <w:lang w:val="sw_KE" w:bidi="sw_KE"/>
        </w:rPr>
      </w:r>
      <w:r>
        <w:rPr>
          <w:lang w:val="sw_KE" w:bidi="sw_KE"/>
        </w:rPr>
        <w:t>Yesu sasa anasema "Ninawaambia" ili kusisitiza taarifa yake inayofuata. Hii ni sehemu muhimu zaidi ya sehemu hii ya mafundisho yake. Yesu anasema isipokuwa watu ni wenye haki, au isipokuwa wanafanya kile ambacho ni sahihi zaidi kuliko Mafarisayo na walimu wa sheria, hawawezi kuwa sehemu ya ufalme wa mbinguni. Mafarisayo na walimu wa sheria walifuata sheria kwa makini sana. Yesu anamaanisha kwamba kwa mtu kuwa mwenye haki, wanapaswa kufanya zaidi kuliko kufuata sheria zote za Mungu kwa kikamilifu.</w:t>
      </w:r>
    </w:p>
    <w:p>
      <w:pPr/>
      <w:r>
        <w:rPr>
          <w:lang w:val="sw_KE" w:bidi="sw_KE"/>
        </w:rPr>
      </w:r>
      <w:r>
        <w:rPr>
          <w:lang w:val="sw_KE" w:bidi="sw_KE"/>
        </w:rPr>
        <w:t>Kisha, Yesu anafundisha njia sita muhimu kwamba wanafunzi wake wanapaswa kuwa wenye haki zaidi kuliko Mafarisayo na walimu wa sheria. Yesu anajua wanafunzi wake wanafahamu sheria za Mungu. Kwanza, Yesu anawakumbusha sheria "usiue watu" ambayo iko katika sheria ya Musa. "Mauaji" haimaanishi kumuua mtu kwa ajali. "Mauaji" ina maana kumuua mtu kinyume cha sheria. Yesu anawakumbusha kwamba Mungu atawahukumu watu ambao wanaua watu wengine.</w:t>
      </w:r>
    </w:p>
    <w:p>
      <w:pPr/>
      <w:r>
        <w:rPr>
          <w:lang w:val="sw_KE" w:bidi="sw_KE"/>
        </w:rPr>
      </w:r>
      <w:r>
        <w:rPr>
          <w:lang w:val="sw_KE" w:bidi="sw_KE"/>
        </w:rPr>
        <w:t>Kisha, Yesu anawapa mafundisho mapya kuhusu mauaji. Yesu anazungumza kuhusu hali tatu ambapo mtazamo wa mtu moyoni mwake unaweza kuwa mbaya tu kama kumuua mtu. Yesu anasema hata kama wanafunzi wake wana hasira na ndugu yao, Mungu atawahukumu kwa hasira yao. Hapa, ndugu anamaanisha mwanafunzi mwenzake na si kaka kwa damu. Wanafunzi hawajawahi kusikia mtu akifundisha kwamba hasira inastahili hukumu.</w:t>
      </w:r>
    </w:p>
    <w:p>
      <w:pPr/>
      <w:r>
        <w:rPr>
          <w:lang w:val="sw_KE" w:bidi="sw_KE"/>
        </w:rPr>
      </w:r>
      <w:r>
        <w:rPr>
          <w:lang w:val="sw_KE" w:bidi="sw_KE"/>
        </w:rPr>
        <w:t>Kisha, Yesu anasema kama mtu yeyote anamtukana ndugu zao, Sanhedrin itawahukumu. Neno katika lugha ya awali kwa "tusi" linamaanisha kumwita mtu "mwenye kichwa tupu" au "asiye na thamani." Sanhedrin ilikuwa korti ya juu kwa Wayahudi. Hakuna korti wakati huo kwa kawaida ingemhukumu mtu kwa tusi.</w:t>
      </w:r>
    </w:p>
    <w:p>
      <w:pPr/>
      <w:r>
        <w:rPr>
          <w:lang w:val="sw_KE" w:bidi="sw_KE"/>
        </w:rPr>
      </w:r>
      <w:r>
        <w:rPr>
          <w:lang w:val="sw_KE" w:bidi="sw_KE"/>
        </w:rPr>
        <w:t>Hatimaye, Yesu anasema kama mmoja wa wanafunzi anamwita kaka yake "mpumbavu asiye na thamani," watakwenda kwa moto wa kuzimu. Tusi hili lilikuwa na nguvu kuliko kumwita mtu "mwenye kichwa tupu" au "asiye na thamani." Moto wa kuzimu ni mahali ambapo Mungu anawaadhibu milele watu ambao hawamfuati Mungu.</w:t>
      </w:r>
    </w:p>
    <w:p>
      <w:pPr/>
      <w:r>
        <w:rPr>
          <w:lang w:val="sw_KE" w:bidi="sw_KE"/>
        </w:rPr>
      </w:r>
      <w:r>
        <w:rPr>
          <w:lang w:val="sw_KE" w:bidi="sw_KE"/>
        </w:rPr>
        <w:t>Yesu anasimulia hadithi ili kuonyesha jinsi wanafunzi wake wanapaswa kuchukua mgogoro kwa umakini na mwanafunzi mwingine. Yesu anaelezea mwanafunzi anayetoa zawadi katika madhabahu. Madhabahu ilikuwa meza ya shaba ambapo watu walitoa zawadi kwa Mungu. Zawadi zinaweza kuwa wanyama, nafaka, au kitu kingine. Yesu pengine alikuwa akizungumza kuhusu madhabahu mbele ya hekalu katika Yerusalemu.</w:t>
      </w:r>
    </w:p>
    <w:p>
      <w:pPr/>
      <w:r>
        <w:rPr>
          <w:lang w:val="sw_KE" w:bidi="sw_KE"/>
        </w:rPr>
      </w:r>
      <w:r>
        <w:rPr>
          <w:lang w:val="sw_KE" w:bidi="sw_KE"/>
        </w:rPr>
        <w:t xml:space="preserve">Sitisha na uonyeshe mchoro au picha ya </w:t>
      </w:r>
      <w:r>
        <w:rPr>
          <w:lang w:val="sw_KE" w:bidi="sw_KE"/>
        </w:rPr>
        <w:t>madhabahu</w:t>
      </w:r>
      <w:r>
        <w:rPr>
          <w:lang w:val="sw_KE" w:bidi="sw_KE"/>
        </w:rPr>
        <w:t>.</w:t>
      </w:r>
    </w:p>
    <w:p>
      <w:pPr/>
      <w:r>
        <w:rPr>
          <w:lang w:val="sw_KE" w:bidi="sw_KE"/>
        </w:rPr>
      </w:r>
      <w:r>
        <w:rPr>
          <w:lang w:val="sw_KE" w:bidi="sw_KE"/>
        </w:rPr>
        <w:t>Yesu anasema kama mwanafunzi huyu anakumbuka tatizo au migogoro na ndugu, mwanafunzi ni lazima aache zawadi yake na kwenda "kupatanishwa" na kaka yake. "Patanishwa" ina maana kufanya amani na mtu na kuwa na uhusiano sahihi na kila mmoja. Watu wengi waliishi mbali na Yerusalemu, kwa hiyo inaweza kuwa safari ya wiki ili kurudi nyumbani ili kufanya amani na ndugu. Kisha baada ya kufanya amani, mwanafunzi anaweza kurudi madhabahu na kutoa zawadi yake kwa Mungu.</w:t>
      </w:r>
    </w:p>
    <w:p>
      <w:pPr/>
      <w:r>
        <w:rPr>
          <w:lang w:val="sw_KE" w:bidi="sw_KE"/>
        </w:rPr>
      </w:r>
      <w:r>
        <w:rPr>
          <w:lang w:val="sw_KE" w:bidi="sw_KE"/>
        </w:rPr>
        <w:t>Sitisha hapa na ueleze wakati ulikuwa na mgogoro na mtu. Ulifanya vipi amani na mtu huyu? Ni baadhi ya njia gani watu "kufanya amani" na kila mmoja katika utamaduni wako?</w:t>
      </w:r>
    </w:p>
    <w:p>
      <w:pPr/>
      <w:r>
        <w:rPr>
          <w:lang w:val="sw_KE" w:bidi="sw_KE"/>
        </w:rPr>
      </w:r>
      <w:r>
        <w:rPr>
          <w:lang w:val="sw_KE" w:bidi="sw_KE"/>
        </w:rPr>
        <w:t>Kisha Yesu anasimulia hadithi fupi ili kuonyesha jinsi ni muhimu kupatanishwa haraka na adui. Yesu anaelezea adui ambaye anamshtaki mwanafunzi kwa kitu. Yesu anasema kama hii inatokea, mwanafunzi anapaswa kutatua tatizo haraka kwenye njia ya korti. Katika mahakama, mshtaki na mshtakiwa wanazungumza na jaji kuhusu tatizo walilo nalo na kila mmoja. Kisha, jaji anaamua jinsi ya kutatua tatizo. Wakati mwingine, jaji anahitaji mtu kulipa pesa kwa mshtaki, na wakati mwingine jaji anamtuma mtu gerezani.</w:t>
      </w:r>
    </w:p>
    <w:p>
      <w:pPr/>
      <w:r>
        <w:rPr>
          <w:lang w:val="sw_KE" w:bidi="sw_KE"/>
        </w:rPr>
      </w:r>
      <w:r>
        <w:rPr>
          <w:lang w:val="sw_KE" w:bidi="sw_KE"/>
        </w:rPr>
        <w:t>Yesu anasema kama mwanafunzi hatatua tatizo haraka, mshtaki atampa mwanafunzi kwa hakimu. Kisha hakimu atampa mwanafunzi kwa mtu anayesimamia wafungwa, na mwanafunzi ataenda gerezani. Yesu anasema mwanafunzi atakaa gerezani mpaka alipe hata sarafu ndogo zaidi ya kile anachodaiwa. Hii ina maana mwanafunzi atalipa kila kitu anachodaiwa.</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mawili.</w:t>
      </w:r>
    </w:p>
    <w:p>
      <w:pPr/>
      <w:r>
        <w:rPr>
          <w:lang w:val="sw_KE" w:bidi="sw_KE"/>
        </w:rPr>
      </w:r>
      <w:r>
        <w:rPr>
          <w:b/>
          <w:lang w:val="sw_KE" w:bidi="sw_KE"/>
        </w:rPr>
        <w:t>Tukio la kwanza:</w:t>
      </w:r>
      <w:r>
        <w:rPr>
          <w:lang w:val="sw_KE" w:bidi="sw_KE"/>
        </w:rPr>
        <w:t xml:space="preserve"> Yesu anafundisha kuhusu jinsi alikuja kutimiza au kukamilisha sheria. Anasema wanafunzi wake wanahitaji kuwa wenye haki zaidi kuliko walimu wa sheria na Mafarisayo.</w:t>
      </w:r>
    </w:p>
    <w:p>
      <w:pPr/>
      <w:r>
        <w:rPr>
          <w:lang w:val="sw_KE" w:bidi="sw_KE"/>
        </w:rPr>
      </w:r>
      <w:r>
        <w:rPr>
          <w:b/>
          <w:lang w:val="sw_KE" w:bidi="sw_KE"/>
        </w:rPr>
        <w:t>Tukio la pili:</w:t>
      </w:r>
      <w:r>
        <w:rPr>
          <w:lang w:val="sw_KE" w:bidi="sw_KE"/>
        </w:rPr>
        <w:t xml:space="preserve"> Yesu anatoa mafundisho mapya kuhusu mauaji. Yesu anasema mtu ambaye ana hasira na ndugu yake pia anastahili hukumu kutoka kwa Mungu. Yesu anatoa hadithi mbili kama mifano ya jinsi ni muhimu kufanya amani na wengine. Hadithi moja ni kuhusu mgogoro na ndugu na hadithi moja ni kuhusu mgogoro na adui.</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wake</w:t>
      </w:r>
    </w:p>
    <w:p>
      <w:pPr>
        <w:pStyle w:val="ListBullet"/>
        <w:spacing w:line="240" w:lineRule="auto"/>
        <w:ind w:left="720"/>
      </w:pPr>
      <w:r>
        <w:rPr>
          <w:lang w:val="sw_KE" w:bidi="sw_KE"/>
        </w:rPr>
      </w:r>
      <w:r>
        <w:rPr>
          <w:lang w:val="sw_KE" w:bidi="sw_KE"/>
        </w:rPr>
        <w:t>Walimu wa sheria</w:t>
      </w:r>
    </w:p>
    <w:p>
      <w:pPr>
        <w:pStyle w:val="ListBullet"/>
        <w:spacing w:line="240" w:lineRule="auto"/>
        <w:ind w:left="720"/>
      </w:pPr>
      <w:r>
        <w:rPr>
          <w:lang w:val="sw_KE" w:bidi="sw_KE"/>
        </w:rPr>
      </w:r>
      <w:r>
        <w:rPr>
          <w:lang w:val="sw_KE" w:bidi="sw_KE"/>
        </w:rPr>
        <w:t>Mafarisayo</w:t>
      </w:r>
    </w:p>
    <w:p>
      <w:pPr>
        <w:pStyle w:val="ListBullet"/>
        <w:spacing w:line="240" w:lineRule="auto"/>
        <w:ind w:left="720"/>
      </w:pPr>
      <w:r>
        <w:rPr>
          <w:lang w:val="sw_KE" w:bidi="sw_KE"/>
        </w:rPr>
      </w:r>
      <w:r>
        <w:rPr>
          <w:lang w:val="sw_KE" w:bidi="sw_KE"/>
        </w:rPr>
        <w:t>Ndugu ambaye ana tatizo na mwanafunzi</w:t>
      </w:r>
    </w:p>
    <w:p>
      <w:pPr>
        <w:pStyle w:val="ListBullet"/>
        <w:spacing w:line="240" w:lineRule="auto"/>
        <w:ind w:left="720"/>
      </w:pPr>
      <w:r>
        <w:rPr>
          <w:lang w:val="sw_KE" w:bidi="sw_KE"/>
        </w:rPr>
      </w:r>
      <w:r>
        <w:rPr>
          <w:lang w:val="sw_KE" w:bidi="sw_KE"/>
        </w:rPr>
        <w:t>Adui</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Ni muhimu kukumbuka kwamba Yesu bado anafundisha wanafunzi wake kwenye kando ya mlima. Amewafundisha misemo muhimu kuhusu nani Mungu anambariki na kuhusu jinsi wanafunzi wanapaswa kuwa tofauti na watu karibu nao. Sasa, Yesu anafundisha kuhusu sheria.</w:t>
      </w:r>
    </w:p>
    <w:p>
      <w:pPr/>
      <w:r>
        <w:rPr>
          <w:lang w:val="sw_KE" w:bidi="sw_KE"/>
        </w:rPr>
      </w:r>
      <w:r>
        <w:rPr>
          <w:lang w:val="sw_KE" w:bidi="sw_KE"/>
        </w:rPr>
        <w:t>Katika tukio la kwanza, ni vizuri kujua Yesu hakutaka wanafunzi wake kuacha kufuata sheria. Yesu alitaka kuonyesha jinsi alifanya unabii iwe kweli katika sheria na manabii. Yesu pia alitaka waone kwamba sasa watu wanaweza kuelewa maana ya kweli ya sheria.</w:t>
      </w:r>
    </w:p>
    <w:p>
      <w:pPr/>
      <w:r>
        <w:rPr>
          <w:lang w:val="sw_KE" w:bidi="sw_KE"/>
        </w:rPr>
      </w:r>
      <w:r>
        <w:rPr>
          <w:lang w:val="sw_KE" w:bidi="sw_KE"/>
        </w:rPr>
        <w:t>Ni muhimu kujua kwamba Yesu anatumia kifungu "Ninawambia ukweli" ili kusisitiza kwamba hakuna sheria ambayo ingetoweka mpaka mambo yote yatokee. Alijua kwamba mafundisho haya mapya kuhusu sheria yangekuwa ya kushangaza kwa wanafunzi, na alitaka wawe makini.</w:t>
      </w:r>
    </w:p>
    <w:p>
      <w:pPr/>
      <w:r>
        <w:rPr>
          <w:lang w:val="sw_KE" w:bidi="sw_KE"/>
        </w:rPr>
      </w:r>
      <w:r>
        <w:rPr>
          <w:lang w:val="sw_KE" w:bidi="sw_KE"/>
        </w:rPr>
        <w:t>Sheria yote ni ya thamani na Yesu hakutaka kuiharibu. Kwa sababu Yesu alijua kwamba watu walihitaji kutii sheria ya Mungu na kuifuata, Yesu anasema watu wasiotii hawatakuwa muhimu kamwe katika ufalme wa mbinguni, na kwamba Mungu atawaheshimu sana watu watiifu.</w:t>
      </w:r>
    </w:p>
    <w:p>
      <w:pPr/>
      <w:r>
        <w:rPr>
          <w:lang w:val="sw_KE" w:bidi="sw_KE"/>
        </w:rPr>
      </w:r>
      <w:r>
        <w:rPr>
          <w:lang w:val="sw_KE" w:bidi="sw_KE"/>
        </w:rPr>
        <w:t>Ni muhimu kukumbuka kwamba Yesu pia alisisitiza taarifa inayofuata. Alisema "Ninawaambia," ili kuonyesha jinsi ilikuwa muhimu kwa wanafunzi wake kuwa wenye haki zaidi, au kufanya kile ambacho ni sahihi zaidi kuliko Mafarisayo na walimu wa sheria. Kumbuka kwamba Mafarisayo na walimu wa sheria walitii sheria ya Mungu na kufundisha watu wengine kufanya hivyo pia.</w:t>
      </w:r>
    </w:p>
    <w:p>
      <w:pPr/>
      <w:r>
        <w:rPr>
          <w:lang w:val="sw_KE" w:bidi="sw_KE"/>
        </w:rPr>
      </w:r>
      <w:r>
        <w:rPr>
          <w:lang w:val="sw_KE" w:bidi="sw_KE"/>
        </w:rPr>
        <w:t>Ni muhimu kukumbuka kwamba Yesu alionya dhidi ya matatizo mawili kuhusu sheria. Yesu hakutaka watu kuacha kufuata sheria, na Yesu pia hakutaka watu kuzingatia tu kufuata sheria. Yesu alikuwa akiwaonyesha wanafunzi kwamba kuwa wenye haki, au kufanya kile ambacho ni sahihi, ni zaidi ya kufuata sheria.</w:t>
      </w:r>
    </w:p>
    <w:p>
      <w:pPr/>
      <w:r>
        <w:rPr>
          <w:lang w:val="sw_KE" w:bidi="sw_KE"/>
        </w:rPr>
      </w:r>
      <w:r>
        <w:rPr>
          <w:lang w:val="sw_KE" w:bidi="sw_KE"/>
        </w:rPr>
        <w:t>Katika tukio la pili, Yesu anawafundisha wanafunzi kuhusu mauaji. Yesu anaonyesha kwamba Mungu atamhukumu mtu kwa kumkasirikia mwanafunzi mwingine. Kuwa na hasira kwa mtu inastahili adhabu sawa na kumuua mtu inastahili adhabu.</w:t>
      </w:r>
    </w:p>
    <w:p>
      <w:pPr/>
      <w:r>
        <w:rPr>
          <w:lang w:val="sw_KE" w:bidi="sw_KE"/>
        </w:rPr>
      </w:r>
      <w:r>
        <w:rPr>
          <w:lang w:val="sw_KE" w:bidi="sw_KE"/>
        </w:rPr>
        <w:t>Ni muhimu kuona kwamba Mungu hajali tu matendo yetu kwa ndugu zetu, lakini pia mitazamo yetu. Yesu anasema njia tatu wanafunzi wanapaswa kuwa makini ili wasiwe na hasira dhidi ya ndugu zao. Njia tatu ni mwanafunzi kuwa na hasira dhidi ya kaka mwingine, kumtukana ndugu, na kumwita ndugu tusi kali zaidi. Yesu hawawaambii hawa kwa kuongeza nguvu ya tatizo. Yesu anasema mtu wa mwisho ambaye anamtukana kaka kwa kumwita "mpumbavu asiye na thamani" anastahili moto wa kuzimu. Yesu anasema hii ili kuwashangaza wanafunzi na kuwaonyesha jinsi Mungu anavyoangalia kwa umakini mitazamo yetu kwa ndugu zetu.</w:t>
      </w:r>
    </w:p>
    <w:p>
      <w:pPr/>
      <w:r>
        <w:rPr>
          <w:lang w:val="sw_KE" w:bidi="sw_KE"/>
        </w:rPr>
      </w:r>
      <w:r>
        <w:rPr>
          <w:lang w:val="sw_KE" w:bidi="sw_KE"/>
        </w:rPr>
        <w:t>Ni muhimu kukumbuka Yesu anatoa mifano miwili ambayo inaonyesha jinsi Mungu anaona mahusiano sahihi. Yesu anaanza kuzungumza moja kwa moja na wanafunzi wake na anasema, "Ikiwa unatoa zawadi katika madhabahu na kukumbuka ndugu yako ana hasira nawe..." Ni vizuri kujua kwamba mwanafunzi hakuweka zawadi kwenye madhabahu bado. Yesu alisema mwanafunzi anapaswa kuacha zawadi katika madhabahu, na kusafiri ili kufanya amani na ndugu yake, na kisha akarudi ili kutoa zawadi kwa Mungu. Ni muhimu kukumbuka Yesu anasimulia hadithi hii fupi kama mfano wa jinsi wanafunzi wanapaswa kuwa wazito katika kuwa na mahusiano sahihi na kila mmoja.</w:t>
      </w:r>
    </w:p>
    <w:p>
      <w:pPr/>
      <w:r>
        <w:rPr>
          <w:lang w:val="sw_KE" w:bidi="sw_KE"/>
        </w:rPr>
      </w:r>
      <w:r>
        <w:rPr>
          <w:lang w:val="sw_KE" w:bidi="sw_KE"/>
        </w:rPr>
        <w:t>Hatimaye, sehemu ya mwisho ya tukio la pili ni hadithi ya pili kuhusu kufanya amani na adui. Ni muhimu kukumbuka kwamba Yesu hatoi ushauri kuhusu mahakama. Yesu anaonyesha jinsi ni muhimu kuwa katika uhusiano sahihi na watu, hata adui. Yesu anarudi "Ninawambia ukweli" ili kuonyesha tena jinsi ni muhimu kufanya amani na watu. Yesu anazungumza kuhusu mahusiano ya binadamu, na pia anamaanisha kwamba Mungu atawahukumu watu ambao hawafanyi amani na kila mmoja.</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mawili.</w:t>
      </w:r>
    </w:p>
    <w:p>
      <w:pPr/>
      <w:r>
        <w:rPr>
          <w:lang w:val="sw_KE" w:bidi="sw_KE"/>
        </w:rPr>
      </w:r>
      <w:r>
        <w:rPr>
          <w:b/>
          <w:lang w:val="sw_KE" w:bidi="sw_KE"/>
        </w:rPr>
        <w:t>Tukio la kwanza:</w:t>
      </w:r>
      <w:r>
        <w:rPr>
          <w:lang w:val="sw_KE" w:bidi="sw_KE"/>
        </w:rPr>
        <w:t xml:space="preserve"> Yesu anafundisha kuhusu jinsi alikuja kutimiza au kukamilisha sheria. Anasema wanafunzi wake wanahitaji kuwa wenye haki zaidi kuliko walimu wa sheria na Mafarisayo.</w:t>
      </w:r>
    </w:p>
    <w:p>
      <w:pPr/>
      <w:r>
        <w:rPr>
          <w:lang w:val="sw_KE" w:bidi="sw_KE"/>
        </w:rPr>
      </w:r>
      <w:r>
        <w:rPr>
          <w:b/>
          <w:lang w:val="sw_KE" w:bidi="sw_KE"/>
        </w:rPr>
        <w:t>Tukio la pili:</w:t>
      </w:r>
      <w:r>
        <w:rPr>
          <w:lang w:val="sw_KE" w:bidi="sw_KE"/>
        </w:rPr>
        <w:t xml:space="preserve"> Yesu anatoa mafundisho mapya kuhusu mauaji. Yesu anasema mtu ambaye ana hasira na ndugu yake pia anastahili hukumu kutoka kwa Mungu. Yesu anatoa hadithi mbili kama mifano ya jinsi ni muhimu kufanya amani na wengine. Hadithi moja ni kuhusu mgogoro na ndugu na hadithi moja ni kuhusu mgogoro na adui.</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wake</w:t>
      </w:r>
    </w:p>
    <w:p>
      <w:pPr>
        <w:pStyle w:val="ListBullet"/>
        <w:spacing w:line="240" w:lineRule="auto"/>
        <w:ind w:left="720"/>
      </w:pPr>
      <w:r>
        <w:rPr>
          <w:lang w:val="sw_KE" w:bidi="sw_KE"/>
        </w:rPr>
      </w:r>
      <w:r>
        <w:rPr>
          <w:lang w:val="sw_KE" w:bidi="sw_KE"/>
        </w:rPr>
        <w:t>Walimu wa sheria</w:t>
      </w:r>
    </w:p>
    <w:p>
      <w:pPr>
        <w:pStyle w:val="ListBullet"/>
        <w:spacing w:line="240" w:lineRule="auto"/>
        <w:ind w:left="720"/>
      </w:pPr>
      <w:r>
        <w:rPr>
          <w:lang w:val="sw_KE" w:bidi="sw_KE"/>
        </w:rPr>
      </w:r>
      <w:r>
        <w:rPr>
          <w:lang w:val="sw_KE" w:bidi="sw_KE"/>
        </w:rPr>
        <w:t>Mafarisayo</w:t>
      </w:r>
    </w:p>
    <w:p>
      <w:pPr>
        <w:pStyle w:val="ListBullet"/>
        <w:spacing w:line="240" w:lineRule="auto"/>
        <w:ind w:left="720"/>
      </w:pPr>
      <w:r>
        <w:rPr>
          <w:lang w:val="sw_KE" w:bidi="sw_KE"/>
        </w:rPr>
      </w:r>
      <w:r>
        <w:rPr>
          <w:lang w:val="sw_KE" w:bidi="sw_KE"/>
        </w:rPr>
        <w:t>Watu wawili katika migogoro: mwanafunzi na ngugu</w:t>
      </w:r>
    </w:p>
    <w:p>
      <w:pPr>
        <w:pStyle w:val="ListBullet"/>
        <w:spacing w:line="240" w:lineRule="auto"/>
        <w:ind w:left="720"/>
      </w:pPr>
      <w:r>
        <w:rPr>
          <w:lang w:val="sw_KE" w:bidi="sw_KE"/>
        </w:rPr>
      </w:r>
      <w:r>
        <w:rPr>
          <w:lang w:val="sw_KE" w:bidi="sw_KE"/>
        </w:rPr>
        <w:t>Adui</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Mara ya pili timu inapoigiza hadithi hii, sitisha katika sehemu fulani.</w:t>
      </w:r>
    </w:p>
    <w:p>
      <w:pPr/>
      <w:r>
        <w:rPr>
          <w:lang w:val="sw_KE" w:bidi="sw_KE"/>
        </w:rPr>
      </w:r>
      <w:r>
        <w:rPr>
          <w:lang w:val="sw_KE" w:bidi="sw_KE"/>
        </w:rPr>
        <w:t>Yesu anaketi na kufundisha wanafunzi wake. Wanafunzi wanaketi karibu naye. Yesu anawaambia wasidhani kwamba wanapaswa kuacha kufuata sheria na mafundisho ya manabii. Yesu anataka waendelee kutii sheria ya Mose. Yesu pia anasema kwamba alikuja ili kutimiza sheria.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"Unahisi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anawaambia kila maelezo ndogo ya sheria ni muhimu. Yesu anasema hakuna sehemu ndogo zaidi za sheria zitatoweka mpaka mambo yote yatatokee. Yesu anasema Mungu anawaita watu wasio muhimu zaidi katika ufalme wa mbinguni kama hawatii hata sheria ndogo zaidi za Mungu. Yesu pia anasema Mungu atawaheshimu watu ambao wanatii sheria ya Mungu na kufundisha wengine kuitii, pia.</w:t>
      </w:r>
    </w:p>
    <w:p>
      <w:pPr/>
      <w:r>
        <w:rPr>
          <w:lang w:val="sw_KE" w:bidi="sw_KE"/>
        </w:rPr>
      </w:r>
      <w:r>
        <w:rPr>
          <w:lang w:val="sw_KE" w:bidi="sw_KE"/>
        </w:rPr>
        <w:t>Yesu anasema "Ninawaambia" ili kusisitiza wanafunzi wake wanahitaji kuwa wenye haki zaidi kuliko hata Mafarisayo na walimu wa sheria.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Mafarisayo na walimu wa sheria, "Mnahisi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anatoa mafundisho mapya kuhusu mauaji. Anawakumbusha wanafunzi kwamba Mungu atawahukumu watu ambao wanaua wengine. Yesu anawashangaza kwa kusema kwamba Mungu pia atamhukumu mtu ambaye ana hasira na ndugu yao. Yesu pia anasema kwamba tusi la ndugu linamaanisha hukumu na Sanhedrin, mahakama ya Wayahudi. Yesu anasema kama mwanafunzi anamwita ndugu yake "mpumbavu asiye na thamani," Mungu atamhukumu na kumwadhibu katika moto wa kuzimu.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"Mnahisi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anasimulia hadithi ya kwanza kuhusu mwanafunzi ambaye anatoa zawadi katika madhabahu. Mwanafunzi huyu anakumbuka kaka yake ana hasira naye, kwa hiyo anaacha zawadi yake katika madhabahu na kurudi ili kufanya amani na kaka yake. Kisha anarudi ili kutoa zawadi yake tena.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kaka katika migogoro, "Unahisi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anasimulia hadithi nyingine kuhusu mwanafunzi na adui. Adui anamshtaki mwanafunzi wa kitu. Yesu anasema mwanafunzi anapaswa kufanya amani na adui kwenye njia ya korti na asubiri kufanya amani katika mahakama.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mwanafunzi, "Unahisi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anawonya mwanafunzi kwamba kama hatafanya amani haraka, mwanafunzi atapaswa kumwona hakimu, na kisha mtu anayesimamia wafungwa. Mwanafunzi anaweza kwenda gerezani, na anaweza kukaa pale mpaka apate kulipa kila kitu anachodai.</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Yesu anasema hakuja kuharibu </w:t>
      </w:r>
      <w:r>
        <w:rPr>
          <w:b/>
          <w:lang w:val="sw_KE" w:bidi="sw_KE"/>
        </w:rPr>
        <w:t>sheria</w:t>
      </w:r>
      <w:r>
        <w:rPr>
          <w:lang w:val="sw_KE" w:bidi="sw_KE"/>
        </w:rPr>
        <w:t xml:space="preserve">. </w:t>
      </w:r>
      <w:r>
        <w:rPr>
          <w:lang w:val="sw_KE" w:bidi="sw_KE"/>
        </w:rPr>
        <w:t>Sheria ya Musa</w:t>
      </w:r>
      <w:r>
        <w:rPr>
          <w:lang w:val="sw_KE" w:bidi="sw_KE"/>
        </w:rPr>
        <w:t xml:space="preserve"> ni sheria kutoka kwa Mungu ambazo Musa alishiriki na watu wa Kiyahudi ili kuwaambia jinsi ya kuishi. Wakati mwingine neno sheria linatajwa peke yake, lakini liinarejelea sheria ambayo Mungu aliwapa Wayahudi kupitia Musa. Tafsiri hii kwa njia sawa na ulivyofanya katika simulizi za awali.</w:t>
      </w:r>
    </w:p>
    <w:p>
      <w:pPr/>
      <w:r>
        <w:rPr>
          <w:lang w:val="sw_KE" w:bidi="sw_KE"/>
        </w:rPr>
      </w:r>
      <w:r>
        <w:rPr>
          <w:lang w:val="sw_KE" w:bidi="sw_KE"/>
        </w:rPr>
        <w:t xml:space="preserve">Yesu pia alisema hakuja kuharibu mafundisho ya </w:t>
      </w:r>
      <w:r>
        <w:rPr>
          <w:b/>
          <w:lang w:val="sw_KE" w:bidi="sw_KE"/>
        </w:rPr>
        <w:t>manabii</w:t>
      </w:r>
      <w:r>
        <w:rPr>
          <w:lang w:val="sw_KE" w:bidi="sw_KE"/>
        </w:rPr>
        <w:t xml:space="preserve">. Manabii, au wajumbe katika Agano la Kale, walizungumza ujumbe kutoka kwa Mungu. Tafsiri hii kwa njia sawa na uliyo nayo katika simulizi za awali, na angalia Faharasa Kuu kwa ufafanuzi kamili wa neno </w:t>
      </w:r>
      <w:r>
        <w:rPr>
          <w:lang w:val="sw_KE" w:bidi="sw_KE"/>
        </w:rPr>
        <w:t>nabii</w:t>
      </w:r>
      <w:r>
        <w:rPr>
          <w:lang w:val="sw_KE" w:bidi="sw_KE"/>
        </w:rPr>
        <w:t>.</w:t>
      </w:r>
    </w:p>
    <w:p>
      <w:pPr/>
      <w:r>
        <w:rPr>
          <w:lang w:val="sw_KE" w:bidi="sw_KE"/>
        </w:rPr>
      </w:r>
      <w:r>
        <w:rPr>
          <w:lang w:val="sw_KE" w:bidi="sw_KE"/>
        </w:rPr>
        <w:t xml:space="preserve">Yesu alisema kwamba alikuja </w:t>
      </w:r>
      <w:r>
        <w:rPr>
          <w:b/>
          <w:lang w:val="sw_KE" w:bidi="sw_KE"/>
        </w:rPr>
        <w:t>kutimiza</w:t>
      </w:r>
      <w:r>
        <w:rPr>
          <w:lang w:val="sw_KE" w:bidi="sw_KE"/>
        </w:rPr>
        <w:t xml:space="preserve"> sheria ya Musa na mafundisho ya manabii. Watu wengine wanaamini hii ina maana tu Yesu alikuja dunia ili kufanya unabii wote katika Agano la Kale iwe kweli. Watu wengine wanaamini kwamba Yesu alifanya unabii wote kuwa kweli, lakini pia wanafikiri "kutimiza" ina maana ya kina. "Kutimiza" inaweza kumaanisha kwamba Yesu alifuata mfano katika sheria na manabii kwa kikamilifu. "Kutimiza" inaweza pia kumaanisha kwamba Yesu alifanya sheria kamili, au kwamba Yesu alikuja kufundisha maana ya kweli ya sheria na manabii.</w:t>
      </w:r>
    </w:p>
    <w:p>
      <w:pPr/>
      <w:r>
        <w:rPr>
          <w:lang w:val="sw_KE" w:bidi="sw_KE"/>
        </w:rPr>
      </w:r>
      <w:r>
        <w:rPr>
          <w:lang w:val="sw_KE" w:bidi="sw_KE"/>
        </w:rPr>
        <w:t>Yesu anasema "Ninawambia ukweli" ili kusisitiza mafundisho yanayofuata.</w:t>
      </w:r>
    </w:p>
    <w:p>
      <w:pPr/>
      <w:r>
        <w:rPr>
          <w:lang w:val="sw_KE" w:bidi="sw_KE"/>
        </w:rPr>
      </w:r>
      <w:r>
        <w:rPr>
          <w:lang w:val="sw_KE" w:bidi="sw_KE"/>
        </w:rPr>
        <w:t>Sitisha hapa na uzungumze na timu yako ya tafsiri kuhusu jinsi unasisitiza kitu katika lugha yako. Unatumia maneno gani wakati uko karibu kusema kitu muhimu sana?</w:t>
      </w:r>
    </w:p>
    <w:p>
      <w:pPr/>
      <w:r>
        <w:rPr>
          <w:lang w:val="sw_KE" w:bidi="sw_KE"/>
        </w:rPr>
      </w:r>
      <w:r>
        <w:rPr>
          <w:lang w:val="sw_KE" w:bidi="sw_KE"/>
        </w:rPr>
        <w:t xml:space="preserve">Yesu anasema hakuna sheria yoyote itakayotoweka mradi </w:t>
      </w:r>
      <w:r>
        <w:rPr>
          <w:b/>
          <w:lang w:val="sw_KE" w:bidi="sw_KE"/>
        </w:rPr>
        <w:t>mbingu</w:t>
      </w:r>
      <w:r>
        <w:rPr>
          <w:lang w:val="sw_KE" w:bidi="sw_KE"/>
        </w:rPr>
        <w:t xml:space="preserve"> na dunia zitadumu. </w:t>
      </w:r>
      <w:r>
        <w:rPr>
          <w:lang w:val="sw_KE" w:bidi="sw_KE"/>
        </w:rPr>
        <w:t>Mbinguni</w:t>
      </w:r>
      <w:r>
        <w:rPr>
          <w:lang w:val="sw_KE" w:bidi="sw_KE"/>
        </w:rPr>
        <w:t xml:space="preserve"> inaweza kurejelea anga, au kwa mahali ambapo Mungu na malaika wake wanaishi, kulingana na muktadha. Katika muktadha huu, mbinguni inamaanisha anga.</w:t>
      </w:r>
    </w:p>
    <w:p>
      <w:pPr/>
      <w:r>
        <w:rPr>
          <w:lang w:val="sw_KE" w:bidi="sw_KE"/>
        </w:rPr>
      </w:r>
      <w:r>
        <w:rPr>
          <w:lang w:val="sw_KE" w:bidi="sw_KE"/>
        </w:rPr>
        <w:t>Yesu anasema kwamba hakuna hata sehemu ndogo zaidi ya sheria ambayo itatoweka. Katika lugha ya asili, neno "sehemu ndogo" halikuwa "hata herufi ndogo zaidi au mduara."" Yesu anazungumza kuhusu maandishi ya sheria ya Musa. Yesu anamaanisha kwamba hata sehemu ndogo zaidi au maelezo ya sheria hayatatoweka. Hata maelezo madogo zaidi ni muhimu.</w:t>
      </w:r>
    </w:p>
    <w:p>
      <w:pPr/>
      <w:r>
        <w:rPr>
          <w:lang w:val="sw_KE" w:bidi="sw_KE"/>
        </w:rPr>
      </w:r>
      <w:r>
        <w:rPr>
          <w:lang w:val="sw_KE" w:bidi="sw_KE"/>
        </w:rPr>
        <w:t xml:space="preserve">Yesu anazungumza kuhusu nani Mungu atamheshimu sana katika </w:t>
      </w:r>
      <w:r>
        <w:rPr>
          <w:b/>
          <w:lang w:val="sw_KE" w:bidi="sw_KE"/>
        </w:rPr>
        <w:t>ufalme wa mbinguni</w:t>
      </w:r>
      <w:r>
        <w:rPr>
          <w:lang w:val="sw_KE" w:bidi="sw_KE"/>
        </w:rPr>
        <w:t xml:space="preserve">. Mbinguni ni mahali ambapo Mungu anaishi. Ufalme wa mbinguni ni kuhusu Mungu kutawala katika mioyo ya watu wake badala ya mahali pa kimwili. Tafsiri kifungu kwa njia sawa na kama ulivyofanya katika simulizi za awali. Tazama Faharasa Kuu kwa ufafanuzi kamili zaidi wa kifungu cha </w:t>
      </w:r>
      <w:r>
        <w:rPr>
          <w:lang w:val="sw_KE" w:bidi="sw_KE"/>
        </w:rPr>
        <w:t>ufalme wa mbinguni</w:t>
      </w:r>
      <w:r>
        <w:rPr>
          <w:lang w:val="sw_KE" w:bidi="sw_KE"/>
        </w:rPr>
        <w:t>, au ufalme wa Mungu.</w:t>
      </w:r>
    </w:p>
    <w:p>
      <w:pPr/>
      <w:r>
        <w:rPr>
          <w:lang w:val="sw_KE" w:bidi="sw_KE"/>
        </w:rPr>
      </w:r>
      <w:r>
        <w:rPr>
          <w:lang w:val="sw_KE" w:bidi="sw_KE"/>
        </w:rPr>
        <w:t xml:space="preserve">Yesu anasema kwamba wanafunzi wake wanapaswa kuwa wenye haki zaidi kuliko </w:t>
      </w:r>
      <w:r>
        <w:rPr>
          <w:b/>
          <w:lang w:val="sw_KE" w:bidi="sw_KE"/>
        </w:rPr>
        <w:t>Mafarisayo</w:t>
      </w:r>
      <w:r>
        <w:rPr>
          <w:lang w:val="sw_KE" w:bidi="sw_KE"/>
        </w:rPr>
        <w:t xml:space="preserve"> na walimu wa sheria. </w:t>
      </w:r>
      <w:r>
        <w:rPr>
          <w:lang w:val="sw_KE" w:bidi="sw_KE"/>
        </w:rPr>
        <w:t>Mafarisayo</w:t>
      </w:r>
      <w:r>
        <w:rPr>
          <w:lang w:val="sw_KE" w:bidi="sw_KE"/>
        </w:rPr>
        <w:t xml:space="preserve"> walionekana kama kikundi chenye ushawishi mkubwa zaidi cha viongozi wa kidini katika Israeli. Mafarisayo walijitolea kwa sheria ya Mungu. Walitambua mila na sheria za kidini zilizoandikwa na za mdomo. Walimu wa sheria pia waliitwa waandishi kwa sababu walikuwa wakinakili sheria ya Mungu kwa mkono. Pia walijifunza na kufundisha sheria ya Musa.</w:t>
      </w:r>
    </w:p>
    <w:p>
      <w:pPr/>
      <w:r>
        <w:rPr>
          <w:lang w:val="sw_KE" w:bidi="sw_KE"/>
        </w:rPr>
      </w:r>
      <w:r>
        <w:rPr>
          <w:lang w:val="sw_KE" w:bidi="sw_KE"/>
        </w:rPr>
        <w:t xml:space="preserve">Yesu anasema </w:t>
      </w:r>
      <w:r>
        <w:rPr>
          <w:b/>
          <w:lang w:val="sw_KE" w:bidi="sw_KE"/>
        </w:rPr>
        <w:t>haki</w:t>
      </w:r>
      <w:r>
        <w:rPr>
          <w:lang w:val="sw_KE" w:bidi="sw_KE"/>
        </w:rPr>
        <w:t xml:space="preserve"> ya wanafunzi inahitaji kuwa zaidi kuliko haki ya Mafarisayo na walimu wa sheria. Hii ina maana wanafunzi wanapaswa kuwa watu ambao wanafanya kile ambacho ni sahihi. Hii inapaswa kutafsiriwa sawa kama katika simulizi za awali. Tazama Faharasa Kuu kwa ufafanuzi kamili zaidi wa neno </w:t>
      </w:r>
      <w:r>
        <w:rPr>
          <w:lang w:val="sw_KE" w:bidi="sw_KE"/>
        </w:rPr>
        <w:t>haki</w:t>
      </w:r>
      <w:r>
        <w:rPr>
          <w:lang w:val="sw_KE" w:bidi="sw_KE"/>
        </w:rPr>
        <w:t>.</w:t>
      </w:r>
    </w:p>
    <w:p>
      <w:pPr/>
      <w:r>
        <w:rPr>
          <w:lang w:val="sw_KE" w:bidi="sw_KE"/>
        </w:rPr>
      </w:r>
      <w:r>
        <w:rPr>
          <w:lang w:val="sw_KE" w:bidi="sw_KE"/>
        </w:rPr>
        <w:t xml:space="preserve">Kisha, Yesu alisema kwamba Mungu atahukumu mitazamo ya wanafunzi wake. Mungu atahukumu uasi kwa sheria, lakini kuna zaidi ya kufuata sheria ya Mungu kuliko kutii katika matendo. Yesu anasema kuwa na hasira na ndugu kunastahili hukumu kutoka kwa Mungu. Yesu pia anasema kumtukana kaka ina maana </w:t>
      </w:r>
      <w:r>
        <w:rPr>
          <w:b/>
          <w:lang w:val="sw_KE" w:bidi="sw_KE"/>
        </w:rPr>
        <w:t>Sanhedrini</w:t>
      </w:r>
      <w:r>
        <w:rPr>
          <w:lang w:val="sw_KE" w:bidi="sw_KE"/>
        </w:rPr>
        <w:t xml:space="preserve"> itawahukumu. Baraza la juu la Kiyahudi linaitwa Sanhedrini na linaundwa na makuhani wanaoongoza, wazee, na walimu wa sheria ya kidini. Kikundi hiki kilisikiliza kesi za korti na kupitisha hukumu kulingana na sheria ya kidini. Tazama Faharasa Kuu kwa ufafanuzi kamili zaidi wa neno </w:t>
      </w:r>
      <w:r>
        <w:rPr>
          <w:lang w:val="sw_KE" w:bidi="sw_KE"/>
        </w:rPr>
        <w:t>Sanhedrini</w:t>
      </w:r>
      <w:r>
        <w:rPr>
          <w:lang w:val="sw_KE" w:bidi="sw_KE"/>
        </w:rPr>
        <w:t>.</w:t>
      </w:r>
    </w:p>
    <w:p>
      <w:pPr/>
      <w:r>
        <w:rPr>
          <w:lang w:val="sw_KE" w:bidi="sw_KE"/>
        </w:rPr>
      </w:r>
      <w:r>
        <w:rPr>
          <w:lang w:val="sw_KE" w:bidi="sw_KE"/>
        </w:rPr>
        <w:t>Yesu anasema ikiwa mwanafunzi anamwita kaka "mpumbavu asiye na thamani," ataenda kwa moto wa kuzimu.</w:t>
      </w:r>
    </w:p>
    <w:p>
      <w:pPr/>
      <w:r>
        <w:rPr>
          <w:lang w:val="sw_KE" w:bidi="sw_KE"/>
        </w:rPr>
      </w:r>
      <w:r>
        <w:rPr>
          <w:b/>
          <w:lang w:val="sw_KE" w:bidi="sw_KE"/>
        </w:rPr>
        <w:t>Kuzimu</w:t>
      </w:r>
      <w:r>
        <w:rPr>
          <w:lang w:val="sw_KE" w:bidi="sw_KE"/>
        </w:rPr>
        <w:t xml:space="preserve"> ni jina la mahali ambapo wasioamini wanaenda mwisho wa dunia ili kuadhibiwa. Shetani na malaika wake pia watakwenda hapo. Kutakuwa na moto ambao unadumu milele hapo. Tazama Faharasa Kuu kwa ufafanuzi kamili zaidi wa neno </w:t>
      </w:r>
      <w:r>
        <w:rPr>
          <w:lang w:val="sw_KE" w:bidi="sw_KE"/>
        </w:rPr>
        <w:t>kuzimu</w:t>
      </w:r>
      <w:r>
        <w:rPr>
          <w:lang w:val="sw_KE" w:bidi="sw_KE"/>
        </w:rPr>
        <w:t>.</w:t>
      </w:r>
    </w:p>
    <w:p>
      <w:pPr/>
      <w:r>
        <w:rPr>
          <w:lang w:val="sw_KE" w:bidi="sw_KE"/>
        </w:rPr>
      </w:r>
      <w:r>
        <w:rPr>
          <w:lang w:val="sw_KE" w:bidi="sw_KE"/>
        </w:rPr>
        <w:t xml:space="preserve">Yesu anasimulia hadithi kuhusu haja ya mwanafunzi </w:t>
      </w:r>
      <w:r>
        <w:rPr>
          <w:b/>
          <w:lang w:val="sw_KE" w:bidi="sw_KE"/>
        </w:rPr>
        <w:t>kupatanishwa</w:t>
      </w:r>
      <w:r>
        <w:rPr>
          <w:lang w:val="sw_KE" w:bidi="sw_KE"/>
        </w:rPr>
        <w:t xml:space="preserve"> na ndugu yake. Hii ina maana kwamba Yesu anataka watu kufanya amani na kila mmoja. Hii ni kama aina ya amani ambayo Mungu anayo na waumini katika Yesu kwa sababu waumini </w:t>
      </w:r>
      <w:r>
        <w:rPr>
          <w:b/>
          <w:lang w:val="sw_KE" w:bidi="sw_KE"/>
        </w:rPr>
        <w:t>wamepatanishwa</w:t>
      </w:r>
      <w:r>
        <w:rPr>
          <w:lang w:val="sw_KE" w:bidi="sw_KE"/>
        </w:rPr>
        <w:t xml:space="preserve"> na Mungu.</w:t>
      </w:r>
    </w:p>
    <w:p>
      <w:pPr/>
      <w:r>
        <w:rPr>
          <w:lang w:val="sw_KE" w:bidi="sw_KE"/>
        </w:rPr>
      </w:r>
      <w:r>
        <w:rPr>
          <w:lang w:val="sw_KE" w:bidi="sw_KE"/>
        </w:rPr>
        <w:t xml:space="preserve">Katika hadithi, Yesu anaelezea mwanafunzi akitoa </w:t>
      </w:r>
      <w:r>
        <w:rPr>
          <w:b/>
          <w:lang w:val="sw_KE" w:bidi="sw_KE"/>
        </w:rPr>
        <w:t>sadaka</w:t>
      </w:r>
      <w:r>
        <w:rPr>
          <w:lang w:val="sw_KE" w:bidi="sw_KE"/>
        </w:rPr>
        <w:t xml:space="preserve"> katika </w:t>
      </w:r>
      <w:r>
        <w:rPr>
          <w:b/>
          <w:lang w:val="sw_KE" w:bidi="sw_KE"/>
        </w:rPr>
        <w:t>madhabahu</w:t>
      </w:r>
      <w:r>
        <w:rPr>
          <w:lang w:val="sw_KE" w:bidi="sw_KE"/>
        </w:rPr>
        <w:t xml:space="preserve">. </w:t>
      </w:r>
      <w:r>
        <w:rPr>
          <w:lang w:val="sw_KE" w:bidi="sw_KE"/>
        </w:rPr>
        <w:t>Madhabahu</w:t>
      </w:r>
      <w:r>
        <w:rPr>
          <w:lang w:val="sw_KE" w:bidi="sw_KE"/>
        </w:rPr>
        <w:t xml:space="preserve"> inaweza kurejelea mahali ambapo wanyama wanauawa na kuchomwa moto kama sadaka kwa Mungu, au mahali ambapo uvumba unachomwa moto. Mara nyingi imejengwa kwa mawe, pengine kama meza au jukwaa ndogo. </w:t>
      </w:r>
      <w:r>
        <w:rPr>
          <w:lang w:val="sw_KE" w:bidi="sw_KE"/>
        </w:rPr>
        <w:t>Sadaka</w:t>
      </w:r>
      <w:r>
        <w:rPr>
          <w:lang w:val="sw_KE" w:bidi="sw_KE"/>
        </w:rPr>
        <w:t xml:space="preserve"> ni zawadi au dhabihu inayotolewa katika ibada kwa Mungu, kwa kawaida katika hekalu au kwenye madhabahu maalum. Sadaka zinaweza kufanywa kwa sababu nyingi, ikiwa ni pamoja na kutoa shukrani, kusafishwa, au kuomba msamaha wa dhambi. Yesu anasema ni muhimu sana kupatanishwa na kaka kwamba mwanafunzi anapaswa kuacha sadaka yake katika madhabahu na kwenda kufanya amani na kaka kabla ya kutoa zawadi.</w:t>
      </w:r>
    </w:p>
    <w:p>
      <w:pPr/>
      <w:r>
        <w:rPr>
          <w:lang w:val="sw_KE" w:bidi="sw_KE"/>
        </w:rPr>
      </w:r>
      <w:r>
        <w:rPr>
          <w:lang w:val="sw_KE" w:bidi="sw_KE"/>
        </w:rPr>
        <w:t xml:space="preserve">Sitisha na uonyeshe mchoro au picha ya </w:t>
      </w:r>
      <w:r>
        <w:rPr>
          <w:lang w:val="sw_KE" w:bidi="sw_KE"/>
        </w:rPr>
        <w:t>madhabahu</w:t>
      </w:r>
      <w:r>
        <w:rPr>
          <w:lang w:val="sw_KE" w:bidi="sw_KE"/>
        </w:rPr>
        <w:t xml:space="preserve"> tena ikiwa inahitajika.</w:t>
      </w:r>
    </w:p>
    <w:p>
      <w:pPr/>
      <w:r>
        <w:rPr>
          <w:lang w:val="sw_KE" w:bidi="sw_KE"/>
        </w:rPr>
      </w:r>
      <w:r>
        <w:rPr>
          <w:lang w:val="sw_KE" w:bidi="sw_KE"/>
        </w:rPr>
        <w:t>Yesu anasema kama adui anamshtaki mwanafunzi kwa kitu, mwanafunzi anapaswa kutatua tatizo kwenye njia ya mahakama. Kifungu "kutatua tatizo" kinamaanisha "kufanya marafiki" katika lugha ya asili. Ikiwa mwanafunzi hatofanya marafiki haraka na mshtaki, mwanafunzi atamwona jaji na hatimaye kwenda gerezani. Mwanafunzi atapaswa kukaa gerezani mpaka apate kulipa kila kitu.</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5:27–32</w:t>
      </w:r>
      <w:r>
        <w:rPr>
          <w:lang w:val="sw_KE" w:bidi="sw_KE"/>
        </w:rPr>
      </w:r>
    </w:p>
    <w:p>
      <w:pPr>
        <w:pStyle w:val="Heading3"/>
      </w:pPr>
      <w:r>
        <w:rPr>
          <w:lang w:val="sw_KE" w:bidi="sw_KE"/>
        </w:rPr>
        <w:t>Sikiliza na Moyo</w:t>
      </w:r>
    </w:p>
    <w:p>
      <w:pPr/>
      <w:r>
        <w:rPr>
          <w:lang w:val="sw_KE" w:bidi="sw_KE"/>
        </w:rPr>
      </w:r>
      <w:r>
        <w:rPr>
          <w:lang w:val="sw_KE" w:bidi="sw_KE"/>
        </w:rPr>
        <w:t>Sikiliza Mathayo 5:27–32 na uweke moyoni mwako maneno hayo. Sikiliza ujumbe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usichoelewa?</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ujumbe mara moja katika kuelewa toleo rahisi zaidi.</w:t>
      </w:r>
    </w:p>
    <w:p>
      <w:pPr/>
      <w:r>
        <w:rPr>
          <w:lang w:val="sw_KE" w:bidi="sw_KE"/>
        </w:rPr>
      </w:r>
      <w:r>
        <w:rPr>
          <w:lang w:val="sw_KE" w:bidi="sw_KE"/>
        </w:rPr>
        <w:t>Yesu anaketi kando ya mlima ili kufundisha wanafunzi wake, au wafuasi wa karibu. Umati wa watu pia unasikiliza. Yesu anawafundisha wanafunzi kuhusu jinsi wanapaswa kuwa wenye haki zaidi kuliko Mafarisayo na walimu wa sheria. Alisema mwenendo wa mtu ni muhimu zaidi kuliko matendo yao tu ya kutii sheria. Kwanza, Yesu alizungumza kuhusu maana ya kweli ya sheria kuhusu kumuua mtu. Sasa, Yesu anazungumza kuhusu maana ya kweli ya sheria kuhusu uzinzi na talaka.</w:t>
      </w:r>
    </w:p>
    <w:p>
      <w:pPr/>
      <w:r>
        <w:rPr>
          <w:lang w:val="sw_KE" w:bidi="sw_KE"/>
        </w:rPr>
      </w:r>
      <w:r>
        <w:rPr>
          <w:lang w:val="sw_KE" w:bidi="sw_KE"/>
        </w:rPr>
        <w:t>Yesu anawakumbusha wanafunzi wake kuhusu sheria "usizini" ambayo iko katika sheria ya Musa. Uzinzi maana yake ni kuwa na mahusiano ya kingono na mke wa mtu mwingine, au kulala na mke wa mtu mwingine. Wanafunzi walikuwa wanaifahamu sheria hii.</w:t>
      </w:r>
    </w:p>
    <w:p>
      <w:pPr/>
      <w:r>
        <w:rPr>
          <w:lang w:val="sw_KE" w:bidi="sw_KE"/>
        </w:rPr>
      </w:r>
      <w:r>
        <w:rPr>
          <w:lang w:val="sw_KE" w:bidi="sw_KE"/>
        </w:rPr>
        <w:t>Sitisha na mjadili maneno haya nyeti kama timu ya kutafsiri. Unaweza kuelezea vipi maneno kama "uzinzi" na "dhambi ya uasherati" kwa njia sahihi ya kiutamaduni? Ni njia gani bora ya kutafsiri haya maneno katika lugha yako ili wanaume na wanawake wawe huru kusikiliza hadithi? Fikiria kutumia kifungu katika lugha yako kama "mtu analala na mwanamke" ili kuifanya iwe sahihi kwa kitamaduni.</w:t>
      </w:r>
    </w:p>
    <w:p>
      <w:pPr/>
      <w:r>
        <w:rPr>
          <w:lang w:val="sw_KE" w:bidi="sw_KE"/>
        </w:rPr>
      </w:r>
      <w:r>
        <w:rPr>
          <w:lang w:val="sw_KE" w:bidi="sw_KE"/>
        </w:rPr>
        <w:t>Yesu anatoa mafundisho mapya kuhusu sheria dhidi ya uzinzi. Yesu anasema sheria si kuhusu kutii tu katika matendo. Maana halisi ya sheria ni kwamba watu hawapaswi kufanya uzinzi hata katika mawazo yao. Yesu anasema kwamba mtu akimwangalia mwanamke kwa tamaa, hiyo ni sawa na tayari kua amekwisha kuzini naye moyoni mwake. Wakati Yesu anasema "kumwangalia mwanamke mwingine kwa tamaa," haimaanishi kufikiria mwanamke ni mwenye kuvutia. Inamaanisha mtu anakusudia kuwa na mahusiano naye ya kingono moyoni mwake. "Moyo" hapa humaanisha katika maisha ya ndani ya mtu au katika mawazo yake au hisia zake.</w:t>
      </w:r>
    </w:p>
    <w:p>
      <w:pPr/>
      <w:r>
        <w:rPr>
          <w:lang w:val="sw_KE" w:bidi="sw_KE"/>
        </w:rPr>
      </w:r>
      <w:r>
        <w:rPr>
          <w:lang w:val="sw_KE" w:bidi="sw_KE"/>
        </w:rPr>
        <w:t>Kisha, Yesu anasema mifano miwili ya kushangaza ili kuonyesha jinsi gani ni muhimu kutotenda dhambi, au kufanya mambo mabaya. Yesu anasema kwamba kama jicho lako linakufanya kuwaka tamaa unapaswa kulitoa na kulitupa mbali. Hiyo haimaanishi kwamba jicho linaweza kumfanya mtu akatenda dhambi. Inamaanisha kwamba kama mtu anamwangalia mtu mwingine na anataka kuwa na mahusiano naye ya kingono, wanapaswa kusitisha. Yesu hamaanishi mtu anapaswa kuondoa jicho lake halisi. Jicho ni ishara ya mambo tuyaonayo ambayo yanaweza kutufanya tutende dhambi. Yesu anatumia jicho ili kuonyesha jinsi gani ni muhimu kuondoa vitu moyoni mwako ambavyo vinakufanya utende dhambi, kama mawazo mabaya au mitazamo mibaya.</w:t>
      </w:r>
    </w:p>
    <w:p>
      <w:pPr/>
      <w:r>
        <w:rPr>
          <w:lang w:val="sw_KE" w:bidi="sw_KE"/>
        </w:rPr>
      </w:r>
      <w:r>
        <w:rPr>
          <w:lang w:val="sw_KE" w:bidi="sw_KE"/>
        </w:rPr>
        <w:t>Yesu analinganisha kupoteza kiungo kimoja cha mwili, jicho hili, ili usipoteze mwili wako wote. Yesu anasema ni bora kupoteza sehemu moja ya mwili wako na bado kuwa hai kuliko Mungu kutupa mwili wako wote kuzimuni. Kuzimu ni mahali ambapo Mungu anawaadhibu milele watu ambao hawamfuati Mungu.</w:t>
      </w:r>
    </w:p>
    <w:p>
      <w:pPr/>
      <w:r>
        <w:rPr>
          <w:lang w:val="sw_KE" w:bidi="sw_KE"/>
        </w:rPr>
      </w:r>
      <w:r>
        <w:rPr>
          <w:lang w:val="sw_KE" w:bidi="sw_KE"/>
        </w:rPr>
        <w:t>Yesu anatoa mfano mwingine wa kutisha kwa kutumia ishara ya mkono. Yesu anasema kama mkono wako wa kulia unakufanya kutenda dhambi, unapaswa pia kuukata na kuutupa mbali. Yesu anasema "mkono wa kulia" kwa sababu mkono wa kulia kwa ujumla hutumiwa zaidi kuliko mkono wa kushoto. Hii ni kama vile Yesu alivyosema kuhusu jicho. Yesu hamaanishi kukata mkono wako. Yesu anatumia lugha hii ngumu tena ili kuonyesha jinsi gani ni muhimu kuondoa mawazo ya dhambi kutoka katika moyo wako. Yesu anasema tena kwamba ni bora kupoteza sehemu hii moja ya mwili wako, mkono wako wa kulia, kuliko kwa Mungu kupeleka mwili wako wote kuzimuni.</w:t>
      </w:r>
    </w:p>
    <w:p>
      <w:pPr/>
      <w:r>
        <w:rPr>
          <w:lang w:val="sw_KE" w:bidi="sw_KE"/>
        </w:rPr>
      </w:r>
      <w:r>
        <w:rPr>
          <w:lang w:val="sw_KE" w:bidi="sw_KE"/>
        </w:rPr>
        <w:t>Sitisha na mjadili katika lugha yako ni aina gani ya misemo au maneno unayotumia ili kutia chumvi kitu au kuonyesha msisitizo. Ongea kuhusu jinsi gani misemo hii inaweza kueleweka vibaya na mtu wa nje ya utamaduni wako au lugha yako.</w:t>
      </w:r>
    </w:p>
    <w:p>
      <w:pPr/>
      <w:r>
        <w:rPr>
          <w:lang w:val="sw_KE" w:bidi="sw_KE"/>
        </w:rPr>
      </w:r>
      <w:r>
        <w:rPr>
          <w:lang w:val="sw_KE" w:bidi="sw_KE"/>
        </w:rPr>
        <w:t>Kisha, Yesu anawafundisha wanafunzi maana ya kweli ya sheria ya Mungu kuhusu talaka. Talaka ina maana kumaliza ndoa kisheria. Yesu anawakumbusha kwamba talaka ilikubaliwa katika sheria ya Mose. Yesu anasema kwamba wanafunzi wake wamesikia katika sheria ya Mose kwamba mtu yeyote ambaye anamtalaka mke wake, anahitajika kumpa hati ya talaka. Hati ya talaka ni karatasi iliyoandikwa, rasmi ambayo inasema mwanamke na mwanamume hawana ndoa tena. Kabla ya sheria hii katika sheria ya Mose, mtu aliweza tu kumwambia mke wake "Ninakutaliki."</w:t>
      </w:r>
    </w:p>
    <w:p>
      <w:pPr/>
      <w:r>
        <w:rPr>
          <w:lang w:val="sw_KE" w:bidi="sw_KE"/>
        </w:rPr>
      </w:r>
      <w:r>
        <w:rPr>
          <w:lang w:val="sw_KE" w:bidi="sw_KE"/>
        </w:rPr>
        <w:t>Kulikuwa na tafsiri tofauti za sheria kuhusu talaka. Watu wengi wakati huo walidhani sheria ya Mose ilimaanisha kwamba mtu anaweza kumtaliki mke wake kwa sababu yoyote tu, hata hakumpenda. Walimu hawa wa sheria walisema kwamba mtu anaweza kuvunja ndoa yake kwa sababu yoyote ile, ili mradi mume anampa mke wake hati ya talaka. Baadhi ya watu wengine waliamini mke ni lazima awe na hatia ya dhambi ya kuzini ili mume aweze kumpa talaka, lakini watu wengi hawakufuata tafsiri hii.</w:t>
      </w:r>
    </w:p>
    <w:p>
      <w:pPr/>
      <w:r>
        <w:rPr>
          <w:lang w:val="sw_KE" w:bidi="sw_KE"/>
        </w:rPr>
      </w:r>
      <w:r>
        <w:rPr>
          <w:lang w:val="sw_KE" w:bidi="sw_KE"/>
        </w:rPr>
        <w:t>Yesu anasema kwamba sababu pekee ya mtu anaweza kumtaliki mke wake ni kama mke ana mahusiano ya kingono na mtu mwingine. Ikiwa mke hakulala na mtu mwingine wakati wa ndoa yake ya kwanza, basi ndoa ya kwanza bado haijavunjika. Hii ina maana talaka si halali.</w:t>
      </w:r>
    </w:p>
    <w:p>
      <w:pPr/>
      <w:r>
        <w:rPr>
          <w:lang w:val="sw_KE" w:bidi="sw_KE"/>
        </w:rPr>
      </w:r>
      <w:r>
        <w:rPr>
          <w:lang w:val="sw_KE" w:bidi="sw_KE"/>
        </w:rPr>
        <w:t>Sitisha hapa na zungumza kuhusu talaka katika utamaduni wako. Ni sababu gani ambazo wanaume na wanawake wanavunja ndoa zao katika utamaduni wako? Talaka ni kawaida kiasi gani katika utamaduni wako?</w:t>
      </w:r>
    </w:p>
    <w:p>
      <w:pPr/>
      <w:r>
        <w:rPr>
          <w:lang w:val="sw_KE" w:bidi="sw_KE"/>
        </w:rPr>
      </w:r>
      <w:r>
        <w:rPr>
          <w:lang w:val="sw_KE" w:bidi="sw_KE"/>
        </w:rPr>
        <w:t>Yesu anasema kwamba ikiwa mwanaume anavunja ndoa yake kwa sababu nyingine yoyote, ni kumlazimisha mke aliyepewa talaka kufanya uzinzi. Hii ina maana kwamba yeye akiolewa kwa mara ya pili, atakuwa na hatia ya dhambi ya kuzini. Katika utamaduni huo, karibu wanawake wote walio pewa talaka walipaswa kuolewa tena ili kupata pesa ya kuishi.</w:t>
      </w:r>
    </w:p>
    <w:p>
      <w:pPr/>
      <w:r>
        <w:rPr>
          <w:lang w:val="sw_KE" w:bidi="sw_KE"/>
        </w:rPr>
      </w:r>
      <w:r>
        <w:rPr>
          <w:lang w:val="sw_KE" w:bidi="sw_KE"/>
        </w:rPr>
        <w:t>Yesu anasema mtu wa pili ambaye anaoa mwanamke aliyepewa talaka naye pia anazini. Hii ina maana mume wa pili pia ana hatia ya dhambi ya kuzini. Yesu anataka mwanamke wa kwanza na mwanamume wa kwanza kukaa kwenye ndoa na wasivunje ndoa yao.</w:t>
      </w:r>
      <w:r>
        <w:rPr>
          <w:lang w:val="sw_KE" w:bidi="sw_KE"/>
        </w:rPr>
      </w:r>
    </w:p>
    <w:p>
      <w:pPr>
        <w:pStyle w:val="Heading3"/>
      </w:pPr>
      <w:r>
        <w:rPr>
          <w:lang w:val="sw_KE" w:bidi="sw_KE"/>
        </w:rPr>
        <w:t>Kufafanua Matukio</w:t>
      </w:r>
    </w:p>
    <w:p>
      <w:pPr/>
      <w:r>
        <w:rPr>
          <w:lang w:val="sw_KE" w:bidi="sw_KE"/>
        </w:rPr>
      </w:r>
      <w:r>
        <w:rPr>
          <w:lang w:val="sw_KE" w:bidi="sw_KE"/>
        </w:rPr>
        <w:t>Sikiliza ujumbe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mawili.</w:t>
      </w:r>
    </w:p>
    <w:p>
      <w:pPr/>
      <w:r>
        <w:rPr>
          <w:lang w:val="sw_KE" w:bidi="sw_KE"/>
        </w:rPr>
      </w:r>
      <w:r>
        <w:rPr>
          <w:b/>
          <w:lang w:val="sw_KE" w:bidi="sw_KE"/>
        </w:rPr>
        <w:t>Tukio la kwanza:</w:t>
      </w:r>
      <w:r>
        <w:rPr>
          <w:lang w:val="sw_KE" w:bidi="sw_KE"/>
        </w:rPr>
        <w:t xml:space="preserve"> Yesu anafundisha wanafunzi wake na umati wa watu kuhusu maana halisi ya sheria dhidi ya uzinzi. Yesu anatumia mifano miwili ya ajabu ili kuonyesha jinsi gani ni muhimu kuacha dhambi.</w:t>
      </w:r>
    </w:p>
    <w:p>
      <w:pPr/>
      <w:r>
        <w:rPr>
          <w:lang w:val="sw_KE" w:bidi="sw_KE"/>
        </w:rPr>
      </w:r>
      <w:r>
        <w:rPr>
          <w:b/>
          <w:lang w:val="sw_KE" w:bidi="sw_KE"/>
        </w:rPr>
        <w:t>Tukio la pili:</w:t>
      </w:r>
      <w:r>
        <w:rPr>
          <w:lang w:val="sw_KE" w:bidi="sw_KE"/>
        </w:rPr>
        <w:t xml:space="preserve"> Yesu anafundisha kuhusu maana halisi ya sheria ya Mungu kuhusu talaka.</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wake na umati wa watu</w:t>
      </w:r>
    </w:p>
    <w:p>
      <w:pPr>
        <w:pStyle w:val="ListBullet"/>
        <w:spacing w:line="240" w:lineRule="auto"/>
        <w:ind w:left="720"/>
      </w:pPr>
      <w:r>
        <w:rPr>
          <w:lang w:val="sw_KE" w:bidi="sw_KE"/>
        </w:rPr>
      </w:r>
      <w:r>
        <w:rPr>
          <w:lang w:val="sw_KE" w:bidi="sw_KE"/>
        </w:rPr>
        <w:t>Mwanaume na mwanamke</w:t>
      </w:r>
    </w:p>
    <w:p>
      <w:pPr>
        <w:pStyle w:val="ListBullet"/>
        <w:spacing w:line="240" w:lineRule="auto"/>
        <w:ind w:left="720"/>
      </w:pPr>
      <w:r>
        <w:rPr>
          <w:lang w:val="sw_KE" w:bidi="sw_KE"/>
        </w:rPr>
      </w:r>
      <w:r>
        <w:rPr>
          <w:lang w:val="sw_KE" w:bidi="sw_KE"/>
        </w:rPr>
        <w:t>Mume na mke</w:t>
      </w:r>
    </w:p>
    <w:p>
      <w:pPr>
        <w:pStyle w:val="ListBullet"/>
        <w:spacing w:line="240" w:lineRule="auto"/>
        <w:ind w:left="720"/>
      </w:pPr>
      <w:r>
        <w:rPr>
          <w:lang w:val="sw_KE" w:bidi="sw_KE"/>
        </w:rPr>
      </w:r>
      <w:r>
        <w:rPr>
          <w:lang w:val="sw_KE" w:bidi="sw_KE"/>
        </w:rPr>
        <w:t>Mwanaume wa pili</w:t>
      </w:r>
    </w:p>
    <w:p>
      <w:pPr/>
      <w:r>
        <w:rPr>
          <w:lang w:val="sw_KE" w:bidi="sw_KE"/>
        </w:rPr>
      </w:r>
      <w:r>
        <w:rPr>
          <w:lang w:val="sw_KE" w:bidi="sw_KE"/>
        </w:rPr>
        <w:t>Katika kipindi hiki, uwe na ubao wa mchoro wa matukio yaliyomo katika hadithi, kuchora au kutumia aina fulani ya nyenzo (vitu ambavyo unaweza kupatikana katika mazingira ya kawaida kama vile miamba, vijiti au vinyago vya kuchezea watoto) ili kupata taswira ya hadithi na vitendo vyake.</w:t>
      </w:r>
    </w:p>
    <w:p>
      <w:pPr/>
      <w:r>
        <w:rPr>
          <w:lang w:val="sw_KE" w:bidi="sw_KE"/>
        </w:rPr>
      </w:r>
      <w:r>
        <w:rPr>
          <w:lang w:val="sw_KE" w:bidi="sw_KE"/>
        </w:rPr>
        <w:t>Ni muhimu kukumbuka kwamba Yesu bado anafundisha wanafunzi wake mlimani. Amewafundisha misemo muhimu kuhusu nani Mungu anambariki, kuhusu jinsi wanafunzi wanapaswa kuwa tofauti na watu wanaowazunguka, na kuhusu sheria. Sasa, Yesu anafundisha kuhusu jinsi ya kuelewa sheria za Agano la Kale kuhusu uzinzi na talaka.</w:t>
      </w:r>
    </w:p>
    <w:p>
      <w:pPr/>
      <w:r>
        <w:rPr>
          <w:lang w:val="sw_KE" w:bidi="sw_KE"/>
        </w:rPr>
      </w:r>
      <w:r>
        <w:rPr>
          <w:lang w:val="sw_KE" w:bidi="sw_KE"/>
        </w:rPr>
        <w:t>Katika tukio la kwanza, ni muhimu kukumbuka kwamba Yesu anawakumbusha wanafunzi kuhusu kile sheria ya Musa inasema kuhusu uzinzi. Yesu anasema kwamba mtu akimwangalia mwanamke na akataka kulala naye, ni sawa na kufanya naye uzinzi moyoni mwake. Kumbuka kwamba mtu tayari ana hatia amwangaliapo mwanamke kwa nia hii ya kulala naye. pia Kumbuka kwamba adhabu ya uzinzi ilikuwa kifo. Yesu anasema kwamba, mtu ambaye analala na mwanamke mwingine au hata anafikiri kuhusu kulala na mwanamke mwingine wote wawili wanastahili kifo.</w:t>
      </w:r>
    </w:p>
    <w:p>
      <w:pPr/>
      <w:r>
        <w:rPr>
          <w:lang w:val="sw_KE" w:bidi="sw_KE"/>
        </w:rPr>
      </w:r>
      <w:r>
        <w:rPr>
          <w:lang w:val="sw_KE" w:bidi="sw_KE"/>
        </w:rPr>
        <w:t>Kumbuka wakati Yesu anatumia mifano miwili kuhusu ng'oa jicho lako na kukata mkono wako, Yesu haimaanishi kung'oa jicho lako au kukata mkono wako halisi. Yesu anatumia jicho na mkono kama ishara ili kuzungumza kuhusu jinsi gani ni muhimu kuacha mambo ambayo yanamfanya mtu kutenda dhambi. Fikiria kuhusu jinsi unaweza kuwasilisha "kung'oa jicho lako" au "kata mkono wako" kwa kutumia vinyago au mchoro.</w:t>
      </w:r>
    </w:p>
    <w:p>
      <w:pPr/>
      <w:r>
        <w:rPr>
          <w:lang w:val="sw_KE" w:bidi="sw_KE"/>
        </w:rPr>
      </w:r>
      <w:r>
        <w:rPr>
          <w:lang w:val="sw_KE" w:bidi="sw_KE"/>
        </w:rPr>
        <w:t>Katika tukio la pili, kumbuka kwamba Yesu anawakumbusha wanafunzi wake kuhusu sheria ya talaka. Ni muhimu kukumbuka kwamba hati ya talaka ilikuwa ni karatasi ya maandishi ambayo ilionyesha ndoa ilikuwa imevunjika. Yesu alionyesha kwamba haikutosha kwa mtu kumpa mke wake hati ya talaka ili kuvunja ndoa. Kumbuka wakati huo, wanaume kwa ujumla waliweza kuwaacha wake zao kwa sababu yoyote ile, ili mradi tu wawape hati ya talaka.</w:t>
      </w:r>
    </w:p>
    <w:p>
      <w:pPr/>
      <w:r>
        <w:rPr>
          <w:lang w:val="sw_KE" w:bidi="sw_KE"/>
        </w:rPr>
      </w:r>
      <w:r>
        <w:rPr>
          <w:lang w:val="sw_KE" w:bidi="sw_KE"/>
        </w:rPr>
        <w:t>Kumbuka kwamba Yesu anazungumza kuhusu hali mbili tofauti. Itakuwa vizuri kuchora au kutumia vinyago ili kuonyesha kila moja ya hali hizi tofauti.</w:t>
      </w:r>
    </w:p>
    <w:p>
      <w:pPr/>
      <w:r>
        <w:rPr>
          <w:lang w:val="sw_KE" w:bidi="sw_KE"/>
        </w:rPr>
      </w:r>
      <w:r>
        <w:rPr>
          <w:lang w:val="sw_KE" w:bidi="sw_KE"/>
        </w:rPr>
        <w:t>Katika hali ya kwanza, Yesu alisema kwamba njia pekee ya kuvunja ndoa kwa halali ilikuwa kama mke amelala na mtu mwingine. Kisha ndoa imevunjika, na mme na mke wanaweza kutalikiana. Hii ni talaka halali.</w:t>
      </w:r>
    </w:p>
    <w:p>
      <w:pPr/>
      <w:r>
        <w:rPr>
          <w:lang w:val="sw_KE" w:bidi="sw_KE"/>
        </w:rPr>
      </w:r>
      <w:r>
        <w:rPr>
          <w:lang w:val="sw_KE" w:bidi="sw_KE"/>
        </w:rPr>
        <w:t>Kwa hali ya pili, Yesu anasema kwamba mwanamume na mwanamke wanapeana talaka kwa sababu nyingine. Kumbuka kwamba katika hali hii, mke hakulala na mtu mwingine. Kwa hali hii, Yesu anasema kwamba talaka si halali. Wakati mke anaolewa na mtu wa pili, anakuwa na hatia ya dhambi ya kuzini, na mume wake wa pili ana hatia ya dhambi ya kuzini pia. Ndoa ya kwanza bado ni halali, ndio maana mke na mume wa pili wote wawili wana hatia ya dhambi ya kuzini.</w:t>
      </w:r>
      <w:r>
        <w:rPr>
          <w:lang w:val="sw_KE" w:bidi="sw_KE"/>
        </w:rPr>
      </w:r>
    </w:p>
    <w:p>
      <w:pPr>
        <w:pStyle w:val="Heading3"/>
      </w:pPr>
      <w:r>
        <w:rPr>
          <w:lang w:val="sw_KE" w:bidi="sw_KE"/>
        </w:rPr>
        <w:t>Kudhihirisha Maandiko</w:t>
      </w:r>
    </w:p>
    <w:p>
      <w:pPr/>
      <w:r>
        <w:rPr>
          <w:lang w:val="sw_KE" w:bidi="sw_KE"/>
        </w:rPr>
      </w:r>
      <w:r>
        <w:rPr>
          <w:lang w:val="sw_KE" w:bidi="sw_KE"/>
        </w:rPr>
        <w:t>Sikiliza ujumbe kwa mara nyingine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mawili.</w:t>
      </w:r>
    </w:p>
    <w:p>
      <w:pPr/>
      <w:r>
        <w:rPr>
          <w:lang w:val="sw_KE" w:bidi="sw_KE"/>
        </w:rPr>
      </w:r>
      <w:r>
        <w:rPr>
          <w:b/>
          <w:lang w:val="sw_KE" w:bidi="sw_KE"/>
        </w:rPr>
        <w:t>Tukio la kwanza:</w:t>
      </w:r>
      <w:r>
        <w:rPr>
          <w:lang w:val="sw_KE" w:bidi="sw_KE"/>
        </w:rPr>
        <w:t xml:space="preserve"> Yesu anafundisha wanafunzi wake na umati wa watu kuhusu maana halisi ya sheria dhidi ya uzinzi. Yesu anatumia mifano miwili ya ajabu ili kuonyesha jinsi ni muhimu kuacha dhambi.</w:t>
      </w:r>
    </w:p>
    <w:p>
      <w:pPr/>
      <w:r>
        <w:rPr>
          <w:lang w:val="sw_KE" w:bidi="sw_KE"/>
        </w:rPr>
      </w:r>
      <w:r>
        <w:rPr>
          <w:b/>
          <w:lang w:val="sw_KE" w:bidi="sw_KE"/>
        </w:rPr>
        <w:t>Tukio la pili:</w:t>
      </w:r>
      <w:r>
        <w:rPr>
          <w:lang w:val="sw_KE" w:bidi="sw_KE"/>
        </w:rPr>
        <w:t xml:space="preserve"> Yesu anafundisha kuhusu maana halisi ya sheria ya Mungu kuhusu talaka.</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wake na umati</w:t>
      </w:r>
    </w:p>
    <w:p>
      <w:pPr>
        <w:pStyle w:val="ListBullet"/>
        <w:spacing w:line="240" w:lineRule="auto"/>
        <w:ind w:left="720"/>
      </w:pPr>
      <w:r>
        <w:rPr>
          <w:lang w:val="sw_KE" w:bidi="sw_KE"/>
        </w:rPr>
      </w:r>
      <w:r>
        <w:rPr>
          <w:lang w:val="sw_KE" w:bidi="sw_KE"/>
        </w:rPr>
        <w:t>Mwanaume na mwanamke</w:t>
      </w:r>
    </w:p>
    <w:p>
      <w:pPr>
        <w:pStyle w:val="ListBullet"/>
        <w:spacing w:line="240" w:lineRule="auto"/>
        <w:ind w:left="720"/>
      </w:pPr>
      <w:r>
        <w:rPr>
          <w:lang w:val="sw_KE" w:bidi="sw_KE"/>
        </w:rPr>
      </w:r>
      <w:r>
        <w:rPr>
          <w:lang w:val="sw_KE" w:bidi="sw_KE"/>
        </w:rPr>
        <w:t>Mume na mke</w:t>
      </w:r>
    </w:p>
    <w:p>
      <w:pPr>
        <w:pStyle w:val="ListBullet"/>
        <w:spacing w:line="240" w:lineRule="auto"/>
        <w:ind w:left="720"/>
      </w:pPr>
      <w:r>
        <w:rPr>
          <w:lang w:val="sw_KE" w:bidi="sw_KE"/>
        </w:rPr>
      </w:r>
      <w:r>
        <w:rPr>
          <w:lang w:val="sw_KE" w:bidi="sw_KE"/>
        </w:rPr>
        <w:t>Mwanaume wa pili</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Mara ya pili timu inapoigiza hadithi hii, sitisha katika sehemu fulani fulani.</w:t>
      </w:r>
    </w:p>
    <w:p>
      <w:pPr/>
      <w:r>
        <w:rPr>
          <w:lang w:val="sw_KE" w:bidi="sw_KE"/>
        </w:rPr>
      </w:r>
      <w:r>
        <w:rPr>
          <w:lang w:val="sw_KE" w:bidi="sw_KE"/>
        </w:rPr>
        <w:t>Yesu anaketi na kufundisha wanafunzi wake. Wanafunzi wanaketi karibu naye. Yesu anawakumbusha kuhusu sheria katika sheria ya Mose ambayo inasema "usizini." Yesu anawaambia kwamba hata kama mtu anamwangalia mwanamke mwingine kwa kusudio la kuwa na mahusiano naye ya kingono, mtu huyo tayari ana hatia ya uzinzi moyoni mwake. Matendo mabaya yanastahili adhabu na mawazo mabaya pia yanastahili adhabu.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"Unahisi vipi?" Unaweza kusikia vitu kama:</w:t>
      </w:r>
    </w:p>
    <w:p>
      <w:pPr>
        <w:pStyle w:val="ListBullet"/>
        <w:spacing w:line="240" w:lineRule="auto"/>
        <w:ind w:left="720"/>
      </w:pPr>
      <w:r>
        <w:rPr>
          <w:lang w:val="sw_KE" w:bidi="sw_KE"/>
        </w:rPr>
      </w:r>
      <w:r>
        <w:rPr>
          <w:lang w:val="sw_KE" w:bidi="sw_KE"/>
        </w:rPr>
        <w:t>Anzisha tena tendo.</w:t>
      </w:r>
    </w:p>
    <w:p>
      <w:pPr/>
      <w:r>
        <w:rPr>
          <w:lang w:val="sw_KE" w:bidi="sw_KE"/>
        </w:rPr>
      </w:r>
      <w:r>
        <w:rPr>
          <w:lang w:val="sw_KE" w:bidi="sw_KE"/>
        </w:rPr>
        <w:t>Yesu anatoa mifano miwili kuhusu jinsi gani ni muhimu kutotenda dhambi. Yesu anasema kwamba unapaswa kuling'oa jicho lako au kata mkono wako kama itakusababisha kutenda dhambi. Yesu hamaanishi kwamba unapaswa kung'oa jicho lako au kata mkono wako. Yesu anasema jinsi gani ni muhimu kuondoa vitu katika moyo wako ambavyo vinakufanya utende dhambi.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"Mnahisi vipi?" Unaweza kusikia vitu kama:</w:t>
      </w:r>
    </w:p>
    <w:p>
      <w:pPr>
        <w:pStyle w:val="ListBullet"/>
        <w:spacing w:line="240" w:lineRule="auto"/>
        <w:ind w:left="720"/>
      </w:pPr>
      <w:r>
        <w:rPr>
          <w:lang w:val="sw_KE" w:bidi="sw_KE"/>
        </w:rPr>
      </w:r>
      <w:r>
        <w:rPr>
          <w:lang w:val="sw_KE" w:bidi="sw_KE"/>
        </w:rPr>
        <w:t>Anzisha tena tendo.</w:t>
      </w:r>
    </w:p>
    <w:p>
      <w:pPr/>
      <w:r>
        <w:rPr>
          <w:lang w:val="sw_KE" w:bidi="sw_KE"/>
        </w:rPr>
      </w:r>
      <w:r>
        <w:rPr>
          <w:lang w:val="sw_KE" w:bidi="sw_KE"/>
        </w:rPr>
        <w:t>Kisha, Yesu anafundisha kuhusu talaka. Yesu anawakumbusha wanafunzi kuhusu sheria katika sheria ya Musa kwamba mtu anahitaji kumpa mke wake hati ya talaka ili kuvunja ndoa yao pamoja. Mtu anaweza kuvunja ndoa kwa sababu yoyote ile, ili mradi anampa mke wake hati ya talaka.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mke, "Unahisi vipi?" Unaweza kusikia vitu kama:</w:t>
      </w:r>
    </w:p>
    <w:p>
      <w:pPr>
        <w:pStyle w:val="ListBullet"/>
        <w:spacing w:line="240" w:lineRule="auto"/>
        <w:ind w:left="720"/>
      </w:pPr>
      <w:r>
        <w:rPr>
          <w:lang w:val="sw_KE" w:bidi="sw_KE"/>
        </w:rPr>
      </w:r>
      <w:r>
        <w:rPr>
          <w:lang w:val="sw_KE" w:bidi="sw_KE"/>
        </w:rPr>
        <w:t>Anzisha tena tendo.</w:t>
      </w:r>
    </w:p>
    <w:p>
      <w:pPr/>
      <w:r>
        <w:rPr>
          <w:lang w:val="sw_KE" w:bidi="sw_KE"/>
        </w:rPr>
      </w:r>
      <w:r>
        <w:rPr>
          <w:lang w:val="sw_KE" w:bidi="sw_KE"/>
        </w:rPr>
        <w:t>Yesu anawaambia wanafunzi kwamba njia pekee ya kuwa na talaka halali ni endapo mke analala na mtu mwingine. Yesu anasema kwamba kama mke hajalala na mtu mwingine, na mume bado anamtalaki mke, hii si talaka halali. Hii ina maana ndoa ya kwanza bado ni halali. Yesu anasema kama mke anaolewa na mume wa pili, anafanya dhambi ya kuzini. Mume wa pili pia anafanya dhambi ya kuzini.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mke, "Unahisi vipi?" Unaweza kusikia vitu kama:</w:t>
      </w:r>
    </w:p>
    <w:p>
      <w:pPr>
        <w:pStyle w:val="ListBullet"/>
        <w:spacing w:line="240" w:lineRule="auto"/>
        <w:ind w:left="720"/>
      </w:pPr>
      <w:r>
        <w:rPr>
          <w:lang w:val="sw_KE" w:bidi="sw_KE"/>
        </w:rPr>
      </w:r>
      <w:r>
        <w:rPr>
          <w:lang w:val="sw_KE" w:bidi="sw_KE"/>
        </w:rPr>
        <w:t>Pia, muulize mwigizaji anayeigiza mume wa kwanza, "Unahisi vipi?" Unaweza kusikia vitu kama:</w:t>
      </w:r>
    </w:p>
    <w:p>
      <w:pPr>
        <w:pStyle w:val="ListBullet"/>
        <w:spacing w:line="240" w:lineRule="auto"/>
        <w:ind w:left="720"/>
      </w:pPr>
      <w:r>
        <w:rPr>
          <w:lang w:val="sw_KE" w:bidi="sw_KE"/>
        </w:rPr>
      </w:r>
      <w:r>
        <w:rPr>
          <w:lang w:val="sw_KE" w:bidi="sw_KE"/>
        </w:rPr>
        <w:t>Pia, muulize mwigizaji anayeigiza mume wa pili, "Unahisi vipi?" Unaweza kusikia vitu kama:</w:t>
      </w:r>
      <w:r>
        <w:rPr>
          <w:lang w:val="sw_KE" w:bidi="sw_KE"/>
        </w:rPr>
      </w:r>
    </w:p>
    <w:p>
      <w:pPr>
        <w:pStyle w:val="Heading3"/>
      </w:pPr>
      <w:r>
        <w:rPr>
          <w:lang w:val="sw_KE" w:bidi="sw_KE"/>
        </w:rPr>
        <w:t>Kujaza Mapengo</w:t>
      </w:r>
    </w:p>
    <w:p>
      <w:pPr/>
      <w:r>
        <w:rPr>
          <w:lang w:val="sw_KE" w:bidi="sw_KE"/>
        </w:rPr>
      </w:r>
      <w:r>
        <w:rPr>
          <w:lang w:val="sw_KE" w:bidi="sw_KE"/>
        </w:rPr>
        <w:t>Sikiliza ujumbe mara moja katika toleo rahisi zaidi kuelewa.</w:t>
      </w:r>
    </w:p>
    <w:p>
      <w:pPr/>
      <w:r>
        <w:rPr>
          <w:lang w:val="sw_KE" w:bidi="sw_KE"/>
        </w:rPr>
      </w:r>
      <w:r>
        <w:rPr>
          <w:lang w:val="sw_KE" w:bidi="sw_KE"/>
        </w:rPr>
        <w:t xml:space="preserve">Yesu alitoa mafundisho mapya kuhusu uzinzi. </w:t>
      </w:r>
      <w:r>
        <w:rPr>
          <w:b/>
          <w:lang w:val="sw_KE" w:bidi="sw_KE"/>
        </w:rPr>
        <w:t>Uzinzi</w:t>
      </w:r>
      <w:r>
        <w:rPr>
          <w:lang w:val="sw_KE" w:bidi="sw_KE"/>
        </w:rPr>
        <w:t xml:space="preserve"> ni wakati mume au mke ana mahusiano ya kingono na mtu yeyote mwingine isipokuwa mume wake au mke wake. Yesu anawajumuisha wote wanaume na wanawake kwenye hatia ya uzinzi wanapokua na mahusiano ya kingono na mtu yeyote nje ya ndoa yao. Tazama Faharasa Kuu kwa ufafanuzi kamili zaidi wa neno </w:t>
      </w:r>
      <w:r>
        <w:rPr>
          <w:lang w:val="sw_KE" w:bidi="sw_KE"/>
        </w:rPr>
        <w:t>uzinzi</w:t>
      </w:r>
      <w:r>
        <w:rPr>
          <w:lang w:val="sw_KE" w:bidi="sw_KE"/>
        </w:rPr>
        <w:t>.</w:t>
      </w:r>
    </w:p>
    <w:p>
      <w:pPr/>
      <w:r>
        <w:rPr>
          <w:lang w:val="sw_KE" w:bidi="sw_KE"/>
        </w:rPr>
      </w:r>
      <w:r>
        <w:rPr>
          <w:lang w:val="sw_KE" w:bidi="sw_KE"/>
        </w:rPr>
        <w:t xml:space="preserve">Yesu anasema kwamba mwanaume akimwangalia mwanamke kwa tamaa, tayari amefanya nae uzinzi moyoni mwake. </w:t>
      </w:r>
      <w:r>
        <w:rPr>
          <w:b/>
          <w:lang w:val="sw_KE" w:bidi="sw_KE"/>
        </w:rPr>
        <w:t>Tamaa</w:t>
      </w:r>
      <w:r>
        <w:rPr>
          <w:lang w:val="sw_KE" w:bidi="sw_KE"/>
        </w:rPr>
        <w:t xml:space="preserve"> ina maana kutaka kitu cha mtu mwingine au kutaka kufanya kitu ambacho ni kibaya. Yesu anamaanisha kwamba tamaa ni mbaya kama kuwa na mahusiano yasiyo sahihi ya kingono. Yesu anasema hii ili kulinda wanawake kutoka kwenye mawazo ya tamaa mbaya ya wanaume. Katika utamaduni huo, mtu alimiliki mke wake kama mali yake. Wakati mtu anataka kuwa na mahusiano ya kingono na mwanamke, anataka milki ya mtu mwingine.</w:t>
      </w:r>
    </w:p>
    <w:p>
      <w:pPr/>
      <w:r>
        <w:rPr>
          <w:lang w:val="sw_KE" w:bidi="sw_KE"/>
        </w:rPr>
      </w:r>
      <w:r>
        <w:rPr>
          <w:lang w:val="sw_KE" w:bidi="sw_KE"/>
        </w:rPr>
        <w:t>Sitisha na zungumza kuhusu kifungu "moyoni mwake." Katika utamaduni wako, unazungumzia vipi kuhusu maisha ya ndani ya mtu, mawazo, au hisia?</w:t>
      </w:r>
    </w:p>
    <w:p>
      <w:pPr/>
      <w:r>
        <w:rPr>
          <w:lang w:val="sw_KE" w:bidi="sw_KE"/>
        </w:rPr>
      </w:r>
      <w:r>
        <w:rPr>
          <w:lang w:val="sw_KE" w:bidi="sw_KE"/>
        </w:rPr>
        <w:t xml:space="preserve">Yesu anaonyesha mifano miwili ya jinsi gani ni muhimu kutotenda dhambi. Neno </w:t>
      </w:r>
      <w:r>
        <w:rPr>
          <w:b/>
          <w:lang w:val="sw_KE" w:bidi="sw_KE"/>
        </w:rPr>
        <w:t>dhambi</w:t>
      </w:r>
      <w:r>
        <w:rPr>
          <w:lang w:val="sw_KE" w:bidi="sw_KE"/>
        </w:rPr>
        <w:t xml:space="preserve"> linamaanisha tendo kukosa utii kwa Mungu. Yesu anasema mtu anapaswa kung'oa jicho lake au kukata mkono wake kama itawafanya watende dhambi. Tafsiri dhambi sawa sawa na ulivyo tafsiri katika simulizi za awali. Tazama Faharasa Kuu kwa ufafanuzi kamili zaidi wa neno </w:t>
      </w:r>
      <w:r>
        <w:rPr>
          <w:lang w:val="sw_KE" w:bidi="sw_KE"/>
        </w:rPr>
        <w:t>dhambi</w:t>
      </w:r>
      <w:r>
        <w:rPr>
          <w:lang w:val="sw_KE" w:bidi="sw_KE"/>
        </w:rPr>
        <w:t>.</w:t>
      </w:r>
    </w:p>
    <w:p>
      <w:pPr/>
      <w:r>
        <w:rPr>
          <w:lang w:val="sw_KE" w:bidi="sw_KE"/>
        </w:rPr>
      </w:r>
      <w:r>
        <w:rPr>
          <w:lang w:val="sw_KE" w:bidi="sw_KE"/>
        </w:rPr>
        <w:t>Katika lugha ya asili, "kukusababisha kutenda dhambi" ina maana "kumfanya mtu kujikwaa." Hii haimaanishi kuanguka chini kimwili. Yesu anamaanisha kwamba kama jicho lako au mkono unakuongoza mbali na Mungu na mbali na wokovu, unapaswa kuuondoa. Yesu anataka wanafunzi wake kuondoa chochote ambacho kinawaongoza kumuasi Mungu.</w:t>
      </w:r>
    </w:p>
    <w:p>
      <w:pPr/>
      <w:r>
        <w:rPr>
          <w:lang w:val="sw_KE" w:bidi="sw_KE"/>
        </w:rPr>
      </w:r>
      <w:r>
        <w:rPr>
          <w:lang w:val="sw_KE" w:bidi="sw_KE"/>
        </w:rPr>
        <w:t xml:space="preserve">Yesu anasema kwamba itakuwa bora kupoteza sehemu moja ya mwili wako kuliko mwili wako wote kwenda kuzimu. </w:t>
      </w:r>
      <w:r>
        <w:rPr>
          <w:b/>
          <w:lang w:val="sw_KE" w:bidi="sw_KE"/>
        </w:rPr>
        <w:t>Kuzimu</w:t>
      </w:r>
      <w:r>
        <w:rPr>
          <w:lang w:val="sw_KE" w:bidi="sw_KE"/>
        </w:rPr>
        <w:t xml:space="preserve"> ni jina la mahali ambapo wasioamini wanaenda mwisho wa dunia ili kuadhibiwa. Shetani na malaika wake pia watakwenda huko. Kutakuwa na moto ambao unadumu milele huko kuzimu. Tafsiri kuzimu sawa sawa na ulivyo tafsiri katika vifungu vya awali. Tazama Faharasa Kuu kwa ufafanuzi kamili zaidi wa neno </w:t>
      </w:r>
      <w:r>
        <w:rPr>
          <w:lang w:val="sw_KE" w:bidi="sw_KE"/>
        </w:rPr>
        <w:t>kuzimu</w:t>
      </w:r>
      <w:r>
        <w:rPr>
          <w:lang w:val="sw_KE" w:bidi="sw_KE"/>
        </w:rPr>
        <w:t>.</w:t>
      </w:r>
    </w:p>
    <w:p>
      <w:pPr/>
      <w:r>
        <w:rPr>
          <w:lang w:val="sw_KE" w:bidi="sw_KE"/>
        </w:rPr>
      </w:r>
      <w:r>
        <w:rPr>
          <w:lang w:val="sw_KE" w:bidi="sw_KE"/>
        </w:rPr>
        <w:t xml:space="preserve">Yesu pia anafundisha kuhusu talaka. </w:t>
      </w:r>
      <w:r>
        <w:rPr>
          <w:b/>
          <w:lang w:val="sw_KE" w:bidi="sw_KE"/>
        </w:rPr>
        <w:t>Talaka</w:t>
      </w:r>
      <w:r>
        <w:rPr>
          <w:lang w:val="sw_KE" w:bidi="sw_KE"/>
        </w:rPr>
        <w:t xml:space="preserve"> ni kutengana kwa kudumu kati ya mume na mke. Tafsiri </w:t>
      </w:r>
      <w:r>
        <w:rPr>
          <w:b/>
          <w:lang w:val="sw_KE" w:bidi="sw_KE"/>
        </w:rPr>
        <w:t>talaka</w:t>
      </w:r>
      <w:r>
        <w:rPr>
          <w:lang w:val="sw_KE" w:bidi="sw_KE"/>
        </w:rPr>
        <w:t xml:space="preserve"> kwa sawa sawa na ulivyo tafsiri katika vifungu vya awali. Yesu anasema kwamba kuna viwango vya juu vya talaka kuliko vile watu walikuwa wakifanya kwasasa katika utamaduni wao. Wakati huo, mtu alihitaji tu kumpa mke wake hati ya talaka ili kuvunja ndoa. Yesu alionyesha kwamba maana halisi ya sheria ilikuwa kali zaidi kuliko watu walivyotarajiwa.</w:t>
      </w:r>
    </w:p>
    <w:p>
      <w:pPr/>
      <w:r>
        <w:rPr>
          <w:lang w:val="sw_KE" w:bidi="sw_KE"/>
        </w:rPr>
      </w:r>
      <w:r>
        <w:rPr>
          <w:lang w:val="sw_KE" w:bidi="sw_KE"/>
        </w:rPr>
        <w:t>Yesu alisema sababu pekee inayoruhusiwa ya kuvunja ndoa ilikuwa kama mke hakuwa mwaminifu na kulala na mtu mwingine. Katika lugha ya asili, neno la "ukosefu wa uaminifu" au "ukosefu wa usafi wa moyo" linamaanisha dhambi ya kingono ya aina fulani. Hii si neno sawa na neno uzinzi, lakini ni maneno yanayo husiana. Ikiwa mke ataolewa tena, basi yeye na mume wake mpya watakuwa na hatia ya uzinzi kwa sababu ndoa ya kwanza haijawahi kuvunjika.</w:t>
      </w:r>
      <w:r>
        <w:rPr>
          <w:lang w:val="sw_KE" w:bidi="sw_KE"/>
        </w:rPr>
      </w:r>
    </w:p>
    <w:p>
      <w:pPr>
        <w:pStyle w:val="Heading3"/>
      </w:pPr>
      <w:r>
        <w:rPr>
          <w:lang w:val="sw_KE" w:bidi="sw_KE"/>
        </w:rPr>
        <w:t>Kunena Neno</w:t>
      </w:r>
    </w:p>
    <w:p>
      <w:pPr/>
      <w:r>
        <w:rPr>
          <w:lang w:val="sw_KE" w:bidi="sw_KE"/>
        </w:rPr>
      </w:r>
      <w:r>
        <w:rPr>
          <w:lang w:val="sw_KE" w:bidi="sw_KE"/>
        </w:rPr>
        <w:t>Sikiliza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5:33–42</w:t>
      </w:r>
      <w:r>
        <w:rPr>
          <w:lang w:val="sw_KE" w:bidi="sw_KE"/>
        </w:rPr>
      </w:r>
    </w:p>
    <w:p>
      <w:pPr>
        <w:pStyle w:val="Heading3"/>
      </w:pPr>
      <w:r>
        <w:rPr>
          <w:lang w:val="sw_KE" w:bidi="sw_KE"/>
        </w:rPr>
        <w:t>Sikiliza na Moyo</w:t>
      </w:r>
    </w:p>
    <w:p>
      <w:pPr/>
      <w:r>
        <w:rPr>
          <w:lang w:val="sw_KE" w:bidi="sw_KE"/>
        </w:rPr>
      </w:r>
      <w:r>
        <w:rPr>
          <w:lang w:val="sw_KE" w:bidi="sw_KE"/>
        </w:rPr>
        <w:t>Sikiliza Mathayo 5:33–42 na uweke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usichoelewa?</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ujumbe mara moja katika toleo rahisi zaidi kuelewa.</w:t>
      </w:r>
    </w:p>
    <w:p>
      <w:pPr/>
      <w:r>
        <w:rPr>
          <w:lang w:val="sw_KE" w:bidi="sw_KE"/>
        </w:rPr>
      </w:r>
      <w:r>
        <w:rPr>
          <w:lang w:val="sw_KE" w:bidi="sw_KE"/>
        </w:rPr>
        <w:t>Yesu anaketi mlimani na anafundisha wanafunzi wake, au wafuasi wa karibu. Umati wa watu pia unasikiliza. Yesu anawafundisha wanafunzi kuhusu jinsi gani wanapaswa kuwa wenye haki zaidi kuliko Mafarisayo na walimu wa sheria. Alisema mwenendo wa mtu ni muhimu zaidi kuliko matendo yao ya kutii sheria tu. Yesu amezungumza kuhusu mauaji, uzinzi, na talaka. Sasa, anajadili kuhusu kufanya viapo na kutolipa uovu.</w:t>
      </w:r>
    </w:p>
    <w:p>
      <w:pPr/>
      <w:r>
        <w:rPr>
          <w:lang w:val="sw_KE" w:bidi="sw_KE"/>
        </w:rPr>
      </w:r>
      <w:r>
        <w:rPr>
          <w:lang w:val="sw_KE" w:bidi="sw_KE"/>
        </w:rPr>
        <w:t>Yesu anajua wanafunzi wanafahamu kuhusu sheria za Mungu. Yesu anawakumbusha wanafunzi kuhusu sheria katika Agano la Kale ambazo zinasema watu hawapaswi kuvunja viapo vyao kwa Mungu. Kiapo kinaongezwa kwa ahadi ili watu wajue ni lazima kuishi makubaliano yao na kwamba hayawezi kubadilishwa. Wakati huo, watu walifanya ahadi katika jina la Mungu, na hii ilimaanisha walimwomba Mungu kuwa shahidi wao katika ahadi zao. Ikiwa mtu hakutimiza ahadi aliyoifanya katika jina la Mungu, hii ilikuwa ni matumizi mabaya ya jina la Mungu. Wakati mwingine, watu walifanya ahadi kwa jina la kitu kingine, na walimu wa sheria walisema watu hao hawakuhitaji kutimiza ahadi hizo.</w:t>
      </w:r>
    </w:p>
    <w:p>
      <w:pPr/>
      <w:r>
        <w:rPr>
          <w:lang w:val="sw_KE" w:bidi="sw_KE"/>
        </w:rPr>
      </w:r>
      <w:r>
        <w:rPr>
          <w:lang w:val="sw_KE" w:bidi="sw_KE"/>
        </w:rPr>
        <w:t>Yesu anatoa mafundisho mapya kuhusu viapo sasa. Yesu anasema wanafunzi wake hawapaswi kufanya viapo vyovyote au ahadi. Yesu anataka wanafunzi wake daima kutunza ahadi zao bila haja ya kufanya viapo vyovyote kwa jina la Mungu au kwa jina la kitu kingine chochote.</w:t>
      </w:r>
    </w:p>
    <w:p>
      <w:pPr/>
      <w:r>
        <w:rPr>
          <w:lang w:val="sw_KE" w:bidi="sw_KE"/>
        </w:rPr>
      </w:r>
      <w:r>
        <w:rPr>
          <w:lang w:val="sw_KE" w:bidi="sw_KE"/>
        </w:rPr>
        <w:t>Sitisha na mjadili ni aina gani ya viapo, ahadi, au kuapa zinapatikana katika utamaduni wako. Watu wanasema nini wakati wanafanya viapo? Watu wanafanya vipi waekapo kiapo cha nguvu zaidi au ahadi katika lugha yako?</w:t>
      </w:r>
    </w:p>
    <w:p>
      <w:pPr/>
      <w:r>
        <w:rPr>
          <w:lang w:val="sw_KE" w:bidi="sw_KE"/>
        </w:rPr>
      </w:r>
      <w:r>
        <w:rPr>
          <w:lang w:val="sw_KE" w:bidi="sw_KE"/>
        </w:rPr>
        <w:t>Wakati huo, watu mara nyingi walifanya ahadi kwa mbingu, dunia, Yerusalemu, au kichwa chake mtu mwenyewe. Wayahudi walifanya ahadi kama hii kwa sababu walikuwa wakiepuka kufanya kiapo au ahadi katika jina la Mungu. Yesu anasema kwamba hakuna ahadi zinaruhusiwa hata kidogo kwa sababu Mungu anatawala juu ya kila kitu. Watu hawapaswi kuapa kwa mbingu, kwa sababu ni kiti cha enzi cha Mungu, au mahali ambapo Mungu anaketi. Mbinguni ni mahali ambapo Mungu anaishi, na "Kiti cha enzi cha Mungu" ina maana kwamba Mungu anatawala kutoka mbinguni.</w:t>
      </w:r>
    </w:p>
    <w:p>
      <w:pPr/>
      <w:r>
        <w:rPr>
          <w:lang w:val="sw_KE" w:bidi="sw_KE"/>
        </w:rPr>
      </w:r>
      <w:r>
        <w:rPr>
          <w:lang w:val="sw_KE" w:bidi="sw_KE"/>
        </w:rPr>
        <w:t>Yesu anaendelea kwamba watu pia hawapaswi kufanya kiapo na neno "dunia" kwa sababu ni kibao cha miguu cha Mungu. Kibao cha miguu ni mahali ambapo mfalme anaweka miguu yake. Hii haimaanishi Mungu ana miguu. "Dunia ni kibao cha miguu cha Mungu" ina maana dunia yote ni mali ya Mungu. Yesu pia anasema watu hawapaswi kufanya ahadi kwa neno "Yerusalemu." Yerusalemu ni mji ambapo hekalu la Mungu lilikuwako. Yesu anasema hupaswi kufanya ahadi kwa Yerusalemu kwa sababu Yerusalemu ni mji wa mfalme mkubwa. Mfalme mkubwa anamaanisha Mungu. Hatimaye, Yesu anasema watu hawapaswi kufanya ahadi kwa kutumia maneno "kwa kichwa changu." Yesu anasema mtu hawezi kubadilisha rangi ya nywele zao. Mungu tu anatawala mbingu na dunia na kichwa cha mtu. Hakuna mtu anapaswa kufanya kiapo au kuapa kwa kichwa chake.</w:t>
      </w:r>
    </w:p>
    <w:p>
      <w:pPr/>
      <w:r>
        <w:rPr>
          <w:lang w:val="sw_KE" w:bidi="sw_KE"/>
        </w:rPr>
      </w:r>
      <w:r>
        <w:rPr>
          <w:lang w:val="sw_KE" w:bidi="sw_KE"/>
        </w:rPr>
        <w:t>Yesu anasema kwamba wanafunzi wake wanapaswa kusema tu "ndiyo" wakati wanamaanisha "ndiyo" na "hapana" wakati wanamaanisha "hapana." Yesu anasema kama mtu anasema zaidi ya "ndiyo" au "hapana," maneno hayo yanatoka kwa yule mwovu, shetani. Mungu anataka watu wake kuwa waaminifu na wasiongeza chochote katika maneno yao.</w:t>
      </w:r>
    </w:p>
    <w:p>
      <w:pPr/>
      <w:r>
        <w:rPr>
          <w:lang w:val="sw_KE" w:bidi="sw_KE"/>
        </w:rPr>
      </w:r>
      <w:r>
        <w:rPr>
          <w:lang w:val="sw_KE" w:bidi="sw_KE"/>
        </w:rPr>
        <w:t>Kisha, Yesu anafundisha wanafunzi wake kuhusu kutolipa uovu. Yesu anawakumbusha kuhusu msemo katika Agano la Kale kwamba kama mtu anamfanya mtu kupoteza jicho, mtu huyo pia anapaswa kupoteza jicho. Yesu pia anasema kama mtu aking'oa jino la mtu, mtu huyo anapaswa pia kupoteza jino. Msemo huu ulitumiwa ili mahakama zisimwadhibu mtu zaidi ya alivyostahili. Msemo huu haumaanishi mtu anaweza kung'oa jicho la mtu mwingine kwa kisasi. Mataifa mengine wakati wa Agano la Kale pia yalikuwa na sheria ambazo zinaruhusu malipo kwa uovu. Wakati wa Yesu, kulikuwa na uwezekano kwamba watu walilipa pesa kwawaliowasababishia kuumia badala ya kupokea jeraha sawa na alie muumiza.</w:t>
      </w:r>
    </w:p>
    <w:p>
      <w:pPr/>
      <w:r>
        <w:rPr>
          <w:lang w:val="sw_KE" w:bidi="sw_KE"/>
        </w:rPr>
      </w:r>
      <w:r>
        <w:rPr>
          <w:lang w:val="sw_KE" w:bidi="sw_KE"/>
        </w:rPr>
        <w:t>Sitisha na zungumza kuhusu kile "kulipa uovu" ni kwanamna gani katika utamaduni wako. mtu akimjeruhi mtu mwingine, ni nini kinatokea katika utamaduni wako? Je, kuna malipo ya pesa, adhabu, au kitu kingine kinachohitajika? Heshima inarejeshwa vipi kwa mtu aliyejeruhiwa au kuvunjiwa heshima?</w:t>
      </w:r>
    </w:p>
    <w:p>
      <w:pPr/>
      <w:r>
        <w:rPr>
          <w:lang w:val="sw_KE" w:bidi="sw_KE"/>
        </w:rPr>
      </w:r>
      <w:r>
        <w:rPr>
          <w:lang w:val="sw_KE" w:bidi="sw_KE"/>
        </w:rPr>
        <w:t>Sasa, Yesu anasema kwamba wanafunzi wake hawapaswi kupigana na mtu ambaye anafanya mambo mabaya kwao. Yesu anatoa mifano minne ya njia ambapo wanafunzi wake hawapaswi kulipa uovu. Kwanza, Yesu anasema kwamba ikiwa mtu anakutukana kwa kukupiga kwenye shavu la kulia kwa mkono wake, unapaswa kugeuka uso wako ili kumruhusu kukupiga na shavu la kushoto pia. Kumpiga mtu kwenye uso kama hii ilikuwa kuwavunjia heshima.</w:t>
      </w:r>
    </w:p>
    <w:p>
      <w:pPr/>
      <w:r>
        <w:rPr>
          <w:lang w:val="sw_KE" w:bidi="sw_KE"/>
        </w:rPr>
      </w:r>
      <w:r>
        <w:rPr>
          <w:lang w:val="sw_KE" w:bidi="sw_KE"/>
        </w:rPr>
        <w:t>Kisha, Yesu anasema kama mtu anakunyang'anya kanzu yako, unapaswa pia kumpa mtu huyo na joho lako, au mavazi yako ya nje. Kushtaki ina maana mtu anakupeleka kwa hakimu ili kupata malipo. Kanzu ilikuwa shati refu ambayo wanaume na wanawake walivaa karibu na ngozi yao kama vazi la chini. joho hili lilikuwa na thamani zaidi kuliko kanzu na watu waliweza kulitumia kama blanketi usiku ili kupata joto. Kulikuwa na sheria katika Agano la Kale ikisema hakuna mtu anaruhusiwa kumshtaki mtu kwa joho kwa sababu watu walilihitaji ili kudumisha joto usiku. Yesu alitaka wanafunzi wake kutoa joho lao bure, ambayo ilikuwa ni zaidi ya sheria inavyotaka.</w:t>
      </w:r>
    </w:p>
    <w:p>
      <w:pPr/>
      <w:r>
        <w:rPr>
          <w:lang w:val="sw_KE" w:bidi="sw_KE"/>
        </w:rPr>
      </w:r>
      <w:r>
        <w:rPr>
          <w:lang w:val="sw_KE" w:bidi="sw_KE"/>
        </w:rPr>
        <w:t xml:space="preserve">Sitisha na uonyeshe picha za </w:t>
      </w:r>
      <w:r>
        <w:rPr>
          <w:lang w:val="sw_KE" w:bidi="sw_KE"/>
        </w:rPr>
        <w:t>kanzu</w:t>
      </w:r>
      <w:r>
        <w:rPr>
          <w:lang w:val="sw_KE" w:bidi="sw_KE"/>
        </w:rPr>
        <w:t xml:space="preserve"> na </w:t>
      </w:r>
      <w:r>
        <w:rPr>
          <w:lang w:val="sw_KE" w:bidi="sw_KE"/>
        </w:rPr>
        <w:t>joho</w:t>
      </w:r>
      <w:r>
        <w:rPr>
          <w:lang w:val="sw_KE" w:bidi="sw_KE"/>
        </w:rPr>
        <w:t>.</w:t>
      </w:r>
    </w:p>
    <w:p>
      <w:pPr/>
      <w:r>
        <w:rPr>
          <w:lang w:val="sw_KE" w:bidi="sw_KE"/>
        </w:rPr>
      </w:r>
      <w:r>
        <w:rPr>
          <w:lang w:val="sw_KE" w:bidi="sw_KE"/>
        </w:rPr>
        <w:t>Kisha, Yesu anasema kwamba kama mmoja wa askari wanaoishi katika eneo akikulazimisha kubeba mizigo yake kwa maili moja, ibebe kwa maili mbili. Wakati huo, Warumi walitawala nchi ya Kiyahudi, na askari wa Kirumi aliweza kumlazimisha mtu yeyote kubeba vitu vyake kwa umbali hadi maili moja ya Kirumi. Maili ya Kirumi ilikuwa takriban kilomita moja na nusu. Yesu anamaanisha wanafunzi wake wanapaswa kufanya mara mbili ya vile mtu anavyowalazimisha kufanya.</w:t>
      </w:r>
    </w:p>
    <w:p>
      <w:pPr/>
      <w:r>
        <w:rPr>
          <w:lang w:val="sw_KE" w:bidi="sw_KE"/>
        </w:rPr>
      </w:r>
      <w:r>
        <w:rPr>
          <w:lang w:val="sw_KE" w:bidi="sw_KE"/>
        </w:rPr>
        <w:t xml:space="preserve">Sitisha na uonyeshe picha ya askari wa </w:t>
      </w:r>
      <w:r>
        <w:rPr>
          <w:lang w:val="sw_KE" w:bidi="sw_KE"/>
        </w:rPr>
        <w:t>Kirumi</w:t>
      </w:r>
      <w:r>
        <w:rPr>
          <w:lang w:val="sw_KE" w:bidi="sw_KE"/>
        </w:rPr>
        <w:t>.</w:t>
      </w:r>
    </w:p>
    <w:p>
      <w:pPr/>
      <w:r>
        <w:rPr>
          <w:lang w:val="sw_KE" w:bidi="sw_KE"/>
        </w:rPr>
      </w:r>
      <w:r>
        <w:rPr>
          <w:lang w:val="sw_KE" w:bidi="sw_KE"/>
        </w:rPr>
        <w:t>Hatimaye, Yesu anasema wanafunzi wake wanapaswa kuwa tayari kutoa pesa kwa mtu yeyote ambaye anawaomba pesa. Anasema mtu akiomba kukuazima kitu, unapaswa kumpa. Katika mifano yote minne, Yesu hataki wanafunzi wake kulipiza kisasi dhidi ya watu ambao waliwafanyia maovu.</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mawili.</w:t>
      </w:r>
    </w:p>
    <w:p>
      <w:pPr/>
      <w:r>
        <w:rPr>
          <w:lang w:val="sw_KE" w:bidi="sw_KE"/>
        </w:rPr>
      </w:r>
      <w:r>
        <w:rPr>
          <w:b/>
          <w:lang w:val="sw_KE" w:bidi="sw_KE"/>
        </w:rPr>
        <w:t>Tukio la kwanza:</w:t>
      </w:r>
      <w:r>
        <w:rPr>
          <w:lang w:val="sw_KE" w:bidi="sw_KE"/>
        </w:rPr>
        <w:t xml:space="preserve"> Yesu anafundisha wanafunzi wake kuhusu viapo na nadhiri. Yesu anasema kwamba wanafunzi wake hawapaswi kutoa viapo. Wanapaswa tu kusema "ndiyo" au "hapana."</w:t>
      </w:r>
    </w:p>
    <w:p>
      <w:pPr/>
      <w:r>
        <w:rPr>
          <w:lang w:val="sw_KE" w:bidi="sw_KE"/>
        </w:rPr>
      </w:r>
      <w:r>
        <w:rPr>
          <w:b/>
          <w:lang w:val="sw_KE" w:bidi="sw_KE"/>
        </w:rPr>
        <w:t>Tukio la pili:</w:t>
      </w:r>
      <w:r>
        <w:rPr>
          <w:lang w:val="sw_KE" w:bidi="sw_KE"/>
        </w:rPr>
        <w:t xml:space="preserve"> Yesu anafundisha kuhusu kutolipa ubaya kwa ubaya. Anatoa mifano minne ya jinsi wanafunzi wake hawapaswi kulipa ubaya kwa ubaya.</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wake</w:t>
      </w:r>
    </w:p>
    <w:p>
      <w:pPr>
        <w:pStyle w:val="ListBullet"/>
        <w:spacing w:line="240" w:lineRule="auto"/>
        <w:ind w:left="720"/>
      </w:pPr>
      <w:r>
        <w:rPr>
          <w:lang w:val="sw_KE" w:bidi="sw_KE"/>
        </w:rPr>
      </w:r>
      <w:r>
        <w:rPr>
          <w:lang w:val="sw_KE" w:bidi="sw_KE"/>
        </w:rPr>
        <w:t>Mtu ambaye anamtendea uovu mwanafunzi (anamkashifu, anamshitaki, au anamlazimisha kubeba mzigo)</w:t>
      </w:r>
    </w:p>
    <w:p>
      <w:pPr>
        <w:pStyle w:val="ListBullet"/>
        <w:spacing w:line="240" w:lineRule="auto"/>
        <w:ind w:left="720"/>
      </w:pPr>
      <w:r>
        <w:rPr>
          <w:lang w:val="sw_KE" w:bidi="sw_KE"/>
        </w:rPr>
      </w:r>
      <w:r>
        <w:rPr>
          <w:lang w:val="sw_KE" w:bidi="sw_KE"/>
        </w:rPr>
        <w:t>Mtu ambaye anaomba kitu</w:t>
      </w:r>
    </w:p>
    <w:p>
      <w:pPr/>
      <w:r>
        <w:rPr>
          <w:lang w:val="sw_KE" w:bidi="sw_KE"/>
        </w:rPr>
      </w:r>
      <w:r>
        <w:rPr>
          <w:lang w:val="sw_KE" w:bidi="sw_KE"/>
        </w:rPr>
        <w:t>Katika kipindi hiki, waambie kikundi kiandae hadithi kwa kutumia ubao wa picha, kuchora, au kutumia aina fulani ya vifaa vya kuhamishika (vitu ambavyo unaweza kuhamisha kama vile mawe, vijiti au vinyago vya watoto) ili kuonyesha hadithi na vitendo vilivyomo.</w:t>
      </w:r>
    </w:p>
    <w:p>
      <w:pPr/>
      <w:r>
        <w:rPr>
          <w:lang w:val="sw_KE" w:bidi="sw_KE"/>
        </w:rPr>
      </w:r>
      <w:r>
        <w:rPr>
          <w:lang w:val="sw_KE" w:bidi="sw_KE"/>
        </w:rPr>
        <w:t>Ni muhimu kukumbuka kwamba Yesu bado anafundisha wanafunzi wake kwenye kando ya mlima. Amewafundisha misemo muhimu kuhusu nani Mungu anambariki, kuhusu jinsi wanafunzi wanapaswa kuwa tofauti na watu karibu nao, na kuhusu sheria. Sasa, Yesu anatoa mafundisho mapya kuhusu viapo na kuhusu kutolipa ubaya kwa ubaya.</w:t>
      </w:r>
    </w:p>
    <w:p>
      <w:pPr/>
      <w:r>
        <w:rPr>
          <w:lang w:val="sw_KE" w:bidi="sw_KE"/>
        </w:rPr>
      </w:r>
      <w:r>
        <w:rPr>
          <w:lang w:val="sw_KE" w:bidi="sw_KE"/>
        </w:rPr>
        <w:t>Katika tukio la kwanza, ni muhimu kukumbuka kwamba watu kwa kawaida walifanya nadhiri wakati wa Yesu. Walifanya nadhiri katika jina la Mungu au kwa jina la kitu kingine. Yesu anasema kwamba hata kufanya nadhiri kwa kitu kingine si nzuri. Mungu anatawala juu ya kila kitu, kwa hiyo nadhiri yoyote inatumia vibaya jina la Mungu.</w:t>
      </w:r>
    </w:p>
    <w:p>
      <w:pPr/>
      <w:r>
        <w:rPr>
          <w:lang w:val="sw_KE" w:bidi="sw_KE"/>
        </w:rPr>
      </w:r>
      <w:r>
        <w:rPr>
          <w:lang w:val="sw_KE" w:bidi="sw_KE"/>
        </w:rPr>
        <w:t>Ni muhimu kukumbuka kwamba Yesu anatofautisha sheria ya Agano la Kale na njia mpya ambayo Yesu anafundisha. Kumbuka kuonyesha katika lugha yako kwamba hii ni njia mpya ya kuelewa sheria kuhusu viapo.</w:t>
      </w:r>
    </w:p>
    <w:p>
      <w:pPr/>
      <w:r>
        <w:rPr>
          <w:lang w:val="sw_KE" w:bidi="sw_KE"/>
        </w:rPr>
      </w:r>
      <w:r>
        <w:rPr>
          <w:lang w:val="sw_KE" w:bidi="sw_KE"/>
        </w:rPr>
        <w:t>Kumbuka kwamba Yesu anasema njia nne ambazo wanafunzi wake hawapaswi kufanya viapo: kwa mbinguni, kwa dunia, kwa Yerusalemu, au kwa vichwa vyao wenyewe. Kisha, Yesu anamalizia tukio hili kwa kusema kwamba wanafunzi wake wanapaswa kusema "ndiyo" wakati wanamaanisha "ndiyo" na "hapana" wakati wanamaanisha "hapana." Hawahitaji kuongeza viapo vyovyote kwa maneno yao ili kuyafanya yawe na nguvu zaidi. Kumbuka kwamba Yesu hataki wanafunzi kuona hii kama orodha mpya ya sheria za kufuata. Yesu anataka wanafunzi wake wawe wa kweli na waaminifu.</w:t>
      </w:r>
    </w:p>
    <w:p>
      <w:pPr/>
      <w:r>
        <w:rPr>
          <w:lang w:val="sw_KE" w:bidi="sw_KE"/>
        </w:rPr>
      </w:r>
      <w:r>
        <w:rPr>
          <w:lang w:val="sw_KE" w:bidi="sw_KE"/>
        </w:rPr>
        <w:t>Katika tukio la pili, kumbuka kwamba Yesu ananukuu msemo kutoka kwa Agano la Kale kuhusu kulipa ubaya kwa ubaya. Kumbuka kwamba wakati wa Yesu, msemo huu ulikuwa na lengo la kuhakikisha watu hawakuadhibiwa zaidi au chini ya kile walichostahili. Kumbuka kwamba hii haikuwa kuhusu kisasi cha kibinafsi dhidi ya adui.</w:t>
      </w:r>
    </w:p>
    <w:p>
      <w:pPr/>
      <w:r>
        <w:rPr>
          <w:lang w:val="sw_KE" w:bidi="sw_KE"/>
        </w:rPr>
      </w:r>
      <w:r>
        <w:rPr>
          <w:lang w:val="sw_KE" w:bidi="sw_KE"/>
        </w:rPr>
        <w:t>Ni muhimu kukumbuka kwamba Yesu anatoa mifano minne ya jinsi wanafunzi wake hawapaswi kujitetea. Yesu alisema wanafunzi wake wanapaswa kumruhusu mtu kupiga mashavu yote mawili. Kumbuka jambo hili huenda liliwashangaza wanafunzi kwa sababu kwa kawaida ilitarajiwa mtu kutetea heshima yake wakati anapotukanwa.</w:t>
      </w:r>
    </w:p>
    <w:p>
      <w:pPr/>
      <w:r>
        <w:rPr>
          <w:lang w:val="sw_KE" w:bidi="sw_KE"/>
        </w:rPr>
      </w:r>
      <w:r>
        <w:rPr>
          <w:lang w:val="sw_KE" w:bidi="sw_KE"/>
        </w:rPr>
        <w:t>Yesu pia anasema wanafunzi wake wanapaswa kutoa kanzu zao na joho zao kwa hiari wakati mtu anapowashtaki kwa kanzu zao. Kumbuka joho lilikuwa muhimu kwa watu kubaki na joto usiku. Hata ingawa mtu anayemshtaki mwanafunzi hakustahili joho, Yesu alitaka mwanafunzi kuonyesha upendo kwa kulitoa hilo joho.</w:t>
      </w:r>
    </w:p>
    <w:p>
      <w:pPr/>
      <w:r>
        <w:rPr>
          <w:lang w:val="sw_KE" w:bidi="sw_KE"/>
        </w:rPr>
      </w:r>
      <w:r>
        <w:rPr>
          <w:lang w:val="sw_KE" w:bidi="sw_KE"/>
        </w:rPr>
        <w:t>Kumbuka kwamba Wayahudi hawakuwapenda askari wa Kirumi ambao waliishi katika nchi yao. Kumbuka kwamba Wayahudi walihitajika tu kubeba pakiti maili moja, na Yesu alitaka waende maili mbili! Fikiria jinsi unavyoweza kuonyesha kwa mchoro amri hii ya kutisha ya Yesu.</w:t>
      </w:r>
    </w:p>
    <w:p>
      <w:pPr/>
      <w:r>
        <w:rPr>
          <w:lang w:val="sw_KE" w:bidi="sw_KE"/>
        </w:rPr>
      </w:r>
      <w:r>
        <w:rPr>
          <w:lang w:val="sw_KE" w:bidi="sw_KE"/>
        </w:rPr>
        <w:t>Ni vizuri kukumbuka kwamba taarifa ya mwisho ambayo Yesu anafanya katika tukio hili ni kuhusu watu ambao wanaomba pesa au ambao wanaomba kukopa kitu. Kumbuka kwamba Yesu hasemi kama mtu anayeomba kitu anastahili kukipata. Kumbuka kwamba si jambo la kawaida kuwa mkarimu daima katika kutoa pesa au kukopesha wengine.</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mawili.</w:t>
      </w:r>
    </w:p>
    <w:p>
      <w:pPr/>
      <w:r>
        <w:rPr>
          <w:lang w:val="sw_KE" w:bidi="sw_KE"/>
        </w:rPr>
      </w:r>
      <w:r>
        <w:rPr>
          <w:b/>
          <w:lang w:val="sw_KE" w:bidi="sw_KE"/>
        </w:rPr>
        <w:t>Tukio la kwanza:</w:t>
      </w:r>
      <w:r>
        <w:rPr>
          <w:lang w:val="sw_KE" w:bidi="sw_KE"/>
        </w:rPr>
        <w:t xml:space="preserve"> Yesu anafundisha wanafunzi wake kuhusu viapo na nadhiri. Yesu anasema kuwa wanafunzi wake hawapaswi kutoa viapo. Wanapaswa tu kusema "ndiyo" au "hapana."</w:t>
      </w:r>
    </w:p>
    <w:p>
      <w:pPr/>
      <w:r>
        <w:rPr>
          <w:lang w:val="sw_KE" w:bidi="sw_KE"/>
        </w:rPr>
      </w:r>
      <w:r>
        <w:rPr>
          <w:b/>
          <w:lang w:val="sw_KE" w:bidi="sw_KE"/>
        </w:rPr>
        <w:t>Tukio la pili:</w:t>
      </w:r>
      <w:r>
        <w:rPr>
          <w:lang w:val="sw_KE" w:bidi="sw_KE"/>
        </w:rPr>
        <w:t xml:space="preserve"> Yesu anafundisha kuhusu kutolipa ubaya kwa ubaya. Anatoa mifano minne ya jinsi wanafunzi wake hawapaswi kulipa uovu.</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wake</w:t>
      </w:r>
    </w:p>
    <w:p>
      <w:pPr>
        <w:pStyle w:val="ListBullet"/>
        <w:spacing w:line="240" w:lineRule="auto"/>
        <w:ind w:left="720"/>
      </w:pPr>
      <w:r>
        <w:rPr>
          <w:lang w:val="sw_KE" w:bidi="sw_KE"/>
        </w:rPr>
      </w:r>
      <w:r>
        <w:rPr>
          <w:lang w:val="sw_KE" w:bidi="sw_KE"/>
        </w:rPr>
        <w:t>Mtu ambaye anamtendea maovu mwanafunzi (anamkashifu, anamshitaki, au anamlazimisha kubeba mzigo)</w:t>
      </w:r>
    </w:p>
    <w:p>
      <w:pPr>
        <w:pStyle w:val="ListBullet"/>
        <w:spacing w:line="240" w:lineRule="auto"/>
        <w:ind w:left="720"/>
      </w:pPr>
      <w:r>
        <w:rPr>
          <w:lang w:val="sw_KE" w:bidi="sw_KE"/>
        </w:rPr>
      </w:r>
      <w:r>
        <w:rPr>
          <w:lang w:val="sw_KE" w:bidi="sw_KE"/>
        </w:rPr>
        <w:t>Mtu ambaye anaomba kitu</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Mara ya pili timu inapoigiza hadithi hii, sitisha katika sehemu fulani.</w:t>
      </w:r>
    </w:p>
    <w:p>
      <w:pPr/>
      <w:r>
        <w:rPr>
          <w:lang w:val="sw_KE" w:bidi="sw_KE"/>
        </w:rPr>
      </w:r>
      <w:r>
        <w:rPr>
          <w:lang w:val="sw_KE" w:bidi="sw_KE"/>
        </w:rPr>
        <w:t>Yesu anaketi na kufundisha wanafunzi wake. Wanafunzi wanaketi karibu naye. Yesu anawakumbusha wanafunzi wake kuhusu sheria kwamba watu hawapaswi kuvunja viapo vyao kwa Mungu. Yesu anasema kwamba hakuna mtu anayepaswa kutoa aina yoyote ya viapo.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"Unahisi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Anasema kwamba wanafunzi wake hawapaswi kutoa kiapo au nadhili kwa mbinguni, kwa sababu ni kiti cha enzi cha Mungu. Yesu pia anasema kwamba wanafunzi wake pia hawapaswi kufanya viapo vyovyote kwa dunia, kwa sababu ni kiti cha miguu cha Mungu. Yesu anasema kwa wanafunzi wake kutotoa viapo kwa Yerusalemu, kwa sababu ni mji wa Mungu. Na Yesu anasema usifanye viapo kwa kichwa chako mwenyewe, kwa sababu Mungu tu anadhibiti kichwa chako na mambo yote. Yesu anasema wanafunzi wake wanapaswa kusema "ndiyo" na "hapana" na wasiongeze viapo vyovyote kwa maneno yao. Anasema ikiwa wanaongeza viapo vyote, hii inakuja kutoka kwa shetani.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"Unahisi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Katika tukio la pili, Yesu anawakumbusha wanafunzi kuhusu kile Agano la Kale linasema kuhusu kulipa ubaya kwa ubaya. Anasema sheria ya Agano la Kale ni kuchukua kitu sawa ambacho kilichukuliwa kutoka kwako. Ikiwa mtu anachukua jicho lako, chukua jicho lake. Ikiwa mtu anachukua jino lako, chukua jino lake. Yesu anawaambia njia mpya ya kuishi. Yesu anasema kama mtu anakugonga kwenye shavu la kulia, geuka uso wako ili kumruhusu akupige kwenye shavu la kushoto. Ilikuwa tusi kumpiga mtu kama hivi.</w:t>
      </w:r>
    </w:p>
    <w:p>
      <w:pPr>
        <w:pStyle w:val="ListBullet"/>
        <w:spacing w:line="240" w:lineRule="auto"/>
        <w:ind w:left="720"/>
      </w:pPr>
      <w:r>
        <w:rPr>
          <w:lang w:val="sw_KE" w:bidi="sw_KE"/>
        </w:rPr>
      </w:r>
      <w:r>
        <w:rPr>
          <w:lang w:val="sw_KE" w:bidi="sw_KE"/>
        </w:rPr>
        <w:t>Sitisha kitendo. Waulize waigizaji wanaoigiza mtu ambaye alimgonga mwanafunzi, "Unahisi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Katika mfano unaofuata, Yesu anasema kama mtu anakushtaki kwa hakimu ili kupata joho lako, unapaswa pia kumpa vazi lako. Joho lilikuwa mavazi ya nje, na kwa kawaida watu hawakuweza kumshtaki mtu kwa hii kwa sababu ilitoa joto kwa watu usiku.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"Unahisi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Kisha, Yesu anasema kwamba ikiwa askari anamlazimisha mwanafunzi kubeba mambo ya askari kwa maili moja, mwanafunzi anapaswa kujitolea kubeba mambo kwa maili mbili. Yesu alitaka mwanafunzi kufanya zaidi kuliko sheria inayohitajika.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"Unahisi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Hatimaye, Yesu anasema wanafunzi wake wanapaswa kuwa tayari kutoa pesa kwa mtu yeyote ambaye anaomba pesa. Wanafunzi wa Yesu pia wanapaswa kuwa tayari kukopesha kitu kwa mtu ambaye anawaomba kumkopa.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mtu anaomba kitu, "Unahisi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Pia, muulize mwigizaji anayeigiza Yesu, "Unahisi vipi?" Unaweza kusikia mambo kama:</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Yesu anawafundisha wanafunzi wake kuhusu viapo na nadhiri. Viapo na nadhiri ni sawa. Yesu anasema wanafunzi wake hawapaswi kufanya viapo vyovyote au nadhiri. Watu walitoa </w:t>
      </w:r>
      <w:r>
        <w:rPr>
          <w:b/>
          <w:lang w:val="sw_KE" w:bidi="sw_KE"/>
        </w:rPr>
        <w:t>kiapo</w:t>
      </w:r>
      <w:r>
        <w:rPr>
          <w:lang w:val="sw_KE" w:bidi="sw_KE"/>
        </w:rPr>
        <w:t xml:space="preserve"> ili kuonyesha kwamba wangetimiza ahadi yao. Mtu ambaye anazungumza kiapo anamwomba Mungu kuwaadhibu kama hawatii ahadi yao. Tazama Faharasa Kuu kwa ufafanuzi kamili zaidi wa neno </w:t>
      </w:r>
      <w:r>
        <w:rPr>
          <w:lang w:val="sw_KE" w:bidi="sw_KE"/>
        </w:rPr>
        <w:t>kiapo</w:t>
      </w:r>
      <w:r>
        <w:rPr>
          <w:lang w:val="sw_KE" w:bidi="sw_KE"/>
        </w:rPr>
        <w:t>.</w:t>
      </w:r>
    </w:p>
    <w:p>
      <w:pPr/>
      <w:r>
        <w:rPr>
          <w:lang w:val="sw_KE" w:bidi="sw_KE"/>
        </w:rPr>
      </w:r>
      <w:r>
        <w:rPr>
          <w:b/>
          <w:lang w:val="sw_KE" w:bidi="sw_KE"/>
        </w:rPr>
        <w:t>Nadhiri</w:t>
      </w:r>
      <w:r>
        <w:rPr>
          <w:lang w:val="sw_KE" w:bidi="sw_KE"/>
        </w:rPr>
        <w:t xml:space="preserve"> ni ahadi ya dhati iliyotolewa kwa Mungu kwa kawaida kwa kurudi kwa neema ya Mungu. Mtu hahitajiki kutoa nadhiri. Lakini kama nadhiri inafanywa, inachukuliwa kuwa ya kisheria kwa kiapo cha kisheria. Mtu anakuwa huru kutoka kiapo chake anapofanya alichoapa. Tazama Faharasa Kuu kwa ufafanuzi kamili zaidi wa neno </w:t>
      </w:r>
      <w:r>
        <w:rPr>
          <w:lang w:val="sw_KE" w:bidi="sw_KE"/>
        </w:rPr>
        <w:t>Kiapo</w:t>
      </w:r>
      <w:r>
        <w:rPr>
          <w:lang w:val="sw_KE" w:bidi="sw_KE"/>
        </w:rPr>
        <w:t>.</w:t>
      </w:r>
    </w:p>
    <w:p>
      <w:pPr/>
      <w:r>
        <w:rPr>
          <w:lang w:val="sw_KE" w:bidi="sw_KE"/>
        </w:rPr>
      </w:r>
      <w:r>
        <w:rPr>
          <w:lang w:val="sw_KE" w:bidi="sw_KE"/>
        </w:rPr>
        <w:t xml:space="preserve">Yesu anasema wanafunzi wake hawapaswi kufanya viapo au nadhiri. Yesu hakutaka wanafunzi wake kutoa kiapo kwa mbinguni kwa sababu ni kiti cha enzi cha Mungu. </w:t>
      </w:r>
      <w:r>
        <w:rPr>
          <w:b/>
          <w:lang w:val="sw_KE" w:bidi="sw_KE"/>
        </w:rPr>
        <w:t>Mbinguni</w:t>
      </w:r>
      <w:r>
        <w:rPr>
          <w:lang w:val="sw_KE" w:bidi="sw_KE"/>
        </w:rPr>
        <w:t xml:space="preserve"> inaweza kurejelea anga, au kwa mahali ambapo Mungu na malaika wake wanaishi, kulingana na muktadha. Katika muktadha huu, mbinguni inamaanisha mahali ambapo Mungu anaishi. Tafsiri mbinguni kwa njia sawa na uliyo nayo katika vifungu vya awali, na angalia Faharasa Kuu kwa ufafanuzi kamili zaidi wa neno </w:t>
      </w:r>
      <w:r>
        <w:rPr>
          <w:lang w:val="sw_KE" w:bidi="sw_KE"/>
        </w:rPr>
        <w:t>mbinguni</w:t>
      </w:r>
      <w:r>
        <w:rPr>
          <w:lang w:val="sw_KE" w:bidi="sw_KE"/>
        </w:rPr>
        <w:t>.</w:t>
      </w:r>
    </w:p>
    <w:p>
      <w:pPr/>
      <w:r>
        <w:rPr>
          <w:lang w:val="sw_KE" w:bidi="sw_KE"/>
        </w:rPr>
      </w:r>
      <w:r>
        <w:rPr>
          <w:lang w:val="sw_KE" w:bidi="sw_KE"/>
        </w:rPr>
        <w:t xml:space="preserve">Yesu pia hakutaka wanafunzi wake kutoa viapo kwa dunia, kwa sababu ni kiti cha miguu cha Mungu. Kiti cha miguu kilikuwa mahali kwa mfalme kuweka miguu yake. Yesu anasema kutotoa viapo na neno "Yerusalemu." Yesu anasema Yerusalemu ni mji wa mfalme mkubwa, akimaanisha Mungu. </w:t>
      </w:r>
      <w:r>
        <w:rPr>
          <w:b/>
          <w:lang w:val="sw_KE" w:bidi="sw_KE"/>
        </w:rPr>
        <w:t>Yerusalemu</w:t>
      </w:r>
      <w:r>
        <w:rPr>
          <w:lang w:val="sw_KE" w:bidi="sw_KE"/>
        </w:rPr>
        <w:t xml:space="preserve"> ni jina la mji mkuu wa kidini wa watu wa Kiyahudi. Hii ilikuwa mahali patakatifu zaidi kwa Wayahudi. Tazama Faharasa Kuu kwa ufafanuzi kamili zaidi wa neno </w:t>
      </w:r>
      <w:r>
        <w:rPr>
          <w:lang w:val="sw_KE" w:bidi="sw_KE"/>
        </w:rPr>
        <w:t>Yerusalemu</w:t>
      </w:r>
      <w:r>
        <w:rPr>
          <w:lang w:val="sw_KE" w:bidi="sw_KE"/>
        </w:rPr>
        <w:t>.</w:t>
      </w:r>
    </w:p>
    <w:p>
      <w:pPr/>
      <w:r>
        <w:rPr>
          <w:lang w:val="sw_KE" w:bidi="sw_KE"/>
        </w:rPr>
      </w:r>
      <w:r>
        <w:rPr>
          <w:lang w:val="sw_KE" w:bidi="sw_KE"/>
        </w:rPr>
        <w:t xml:space="preserve">Yesu pia anasema usitoe viapo kwa kichwa chako mwenyewe kwa sababu mtu hawezi kubadilisha rangi ya nywele zake. Mungu ana udhibiti wa kila kitu. Yesu anasema kama mtu yeyote anasema zaidi ya "ndiyo" au "hapana," hii inakuja kutoka kwa shetani. "Mwovu" inamaanisha </w:t>
      </w:r>
      <w:r>
        <w:rPr>
          <w:b/>
          <w:lang w:val="sw_KE" w:bidi="sw_KE"/>
        </w:rPr>
        <w:t>shetani</w:t>
      </w:r>
      <w:r>
        <w:rPr>
          <w:lang w:val="sw_KE" w:bidi="sw_KE"/>
        </w:rPr>
        <w:t xml:space="preserve">. Tafsiri hii kama ulivyo navyo katika vifungu vya awali, na angalia Faharasa Kuu kwa ufafanuzi kamili zaidi wa neno </w:t>
      </w:r>
      <w:r>
        <w:rPr>
          <w:lang w:val="sw_KE" w:bidi="sw_KE"/>
        </w:rPr>
        <w:t>shetani</w:t>
      </w:r>
      <w:r>
        <w:rPr>
          <w:lang w:val="sw_KE" w:bidi="sw_KE"/>
        </w:rPr>
        <w:t>.</w:t>
      </w:r>
    </w:p>
    <w:p>
      <w:pPr/>
      <w:r>
        <w:rPr>
          <w:lang w:val="sw_KE" w:bidi="sw_KE"/>
        </w:rPr>
      </w:r>
      <w:r>
        <w:rPr>
          <w:lang w:val="sw_KE" w:bidi="sw_KE"/>
        </w:rPr>
        <w:t xml:space="preserve">Yesu anasema kama mtu anakushtaki kwa </w:t>
      </w:r>
      <w:r>
        <w:rPr>
          <w:lang w:val="sw_KE" w:bidi="sw_KE"/>
        </w:rPr>
        <w:t>vazi</w:t>
      </w:r>
      <w:r>
        <w:rPr>
          <w:lang w:val="sw_KE" w:bidi="sw_KE"/>
        </w:rPr>
        <w:t xml:space="preserve"> yako, unapaswa pia kutoa </w:t>
      </w:r>
      <w:r>
        <w:rPr>
          <w:lang w:val="sw_KE" w:bidi="sw_KE"/>
        </w:rPr>
        <w:t>joho</w:t>
      </w:r>
      <w:r>
        <w:rPr>
          <w:lang w:val="sw_KE" w:bidi="sw_KE"/>
        </w:rPr>
        <w:t xml:space="preserve"> lako. </w:t>
      </w:r>
      <w:r>
        <w:rPr>
          <w:b/>
          <w:lang w:val="sw_KE" w:bidi="sw_KE"/>
        </w:rPr>
        <w:t>Kanzu</w:t>
      </w:r>
      <w:r>
        <w:rPr>
          <w:lang w:val="sw_KE" w:bidi="sw_KE"/>
        </w:rPr>
        <w:t xml:space="preserve"> ni kitu cha mavazi ambacho wanaume na wanawake wanavaa. Tafsiri yake ya karibu zaidi ni shati. Ni kitu cha mavazi yaliyovaliwa karibu zaidi na ngozi. Wakati mtu alimshtaki mtu mwingine, ilimaanisha walimchukua mtu kwa hakimu ili kupokea malipo. </w:t>
      </w:r>
      <w:r>
        <w:rPr>
          <w:b/>
          <w:lang w:val="sw_KE" w:bidi="sw_KE"/>
        </w:rPr>
        <w:t>Joho</w:t>
      </w:r>
      <w:r>
        <w:rPr>
          <w:lang w:val="sw_KE" w:bidi="sw_KE"/>
        </w:rPr>
        <w:t xml:space="preserve"> lilikuwa kipande cha thamani cha nje cha mavazi ambayo watu walitumia kama blanketi usiku ili kukaa joto. Agano la Kale lilifanya sheria dhidi ya kuchukua joho la mtu kutoka kwao kwa sababu watu walihitaji joho lao ili kukaa joto usiku.</w:t>
      </w:r>
    </w:p>
    <w:p>
      <w:pPr/>
      <w:r>
        <w:rPr>
          <w:lang w:val="sw_KE" w:bidi="sw_KE"/>
        </w:rPr>
      </w:r>
      <w:r>
        <w:rPr>
          <w:lang w:val="sw_KE" w:bidi="sw_KE"/>
        </w:rPr>
        <w:t xml:space="preserve">Onyesha picha za </w:t>
      </w:r>
      <w:r>
        <w:rPr>
          <w:lang w:val="sw_KE" w:bidi="sw_KE"/>
        </w:rPr>
        <w:t>joho</w:t>
      </w:r>
      <w:r>
        <w:rPr>
          <w:lang w:val="sw_KE" w:bidi="sw_KE"/>
        </w:rPr>
        <w:t xml:space="preserve"> na </w:t>
      </w:r>
      <w:r>
        <w:rPr>
          <w:lang w:val="sw_KE" w:bidi="sw_KE"/>
        </w:rPr>
        <w:t>kanzu</w:t>
      </w:r>
      <w:r>
        <w:rPr>
          <w:lang w:val="sw_KE" w:bidi="sw_KE"/>
        </w:rPr>
        <w:t xml:space="preserve"> tena ikiwa inahitajika.</w:t>
      </w:r>
    </w:p>
    <w:p>
      <w:pPr/>
      <w:r>
        <w:rPr>
          <w:lang w:val="sw_KE" w:bidi="sw_KE"/>
        </w:rPr>
      </w:r>
      <w:r>
        <w:rPr>
          <w:lang w:val="sw_KE" w:bidi="sw_KE"/>
        </w:rPr>
        <w:t xml:space="preserve">Hatimaye, Yesu alisema kwamba ikiwa askari anakutia nguzo kubeba mambo kwa ajili yake kwa maili moja, unapaswa kujitolea kubeba mambo kwa maili mbili. Maili ya Kirumi </w:t>
      </w:r>
      <w:r>
        <w:rPr>
          <w:b/>
          <w:lang w:val="sw_KE" w:bidi="sw_KE"/>
        </w:rPr>
        <w:t>ilikuwa</w:t>
      </w:r>
      <w:r>
        <w:rPr>
          <w:lang w:val="sw_KE" w:bidi="sw_KE"/>
        </w:rPr>
        <w:t xml:space="preserve"> takriban kilomita moja na nusu. Umbali halisi si muhimu kama maana ya kufanya zaidi ya sheria inahitaji.</w:t>
      </w:r>
    </w:p>
    <w:p>
      <w:pPr/>
      <w:r>
        <w:rPr>
          <w:lang w:val="sw_KE" w:bidi="sw_KE"/>
        </w:rPr>
      </w:r>
      <w:r>
        <w:rPr>
          <w:lang w:val="sw_KE" w:bidi="sw_KE"/>
        </w:rPr>
        <w:t>Sitisha na mjadili kama timu ya tafsiri jinsi unazungumza kuhusu umbali katika lugha yako. Ongea kuhusu njia ya asili zaidi ya kutafsiri "maili" katika lugha yako. Inaweza kuwa bora kusema "urefu wa ardhi" badala yake. Unaweza pia kusema "mara mbili kwa mbali" badala ya "maili mbili."</w:t>
      </w:r>
    </w:p>
    <w:p>
      <w:pPr/>
      <w:r>
        <w:rPr>
          <w:lang w:val="sw_KE" w:bidi="sw_KE"/>
        </w:rPr>
      </w:r>
      <w:r>
        <w:rPr>
          <w:lang w:val="sw_KE" w:bidi="sw_KE"/>
        </w:rPr>
        <w:t xml:space="preserve">Onyesha picha ya askari wa </w:t>
      </w:r>
      <w:r>
        <w:rPr>
          <w:lang w:val="sw_KE" w:bidi="sw_KE"/>
        </w:rPr>
        <w:t>Kirumi</w:t>
      </w:r>
      <w:r>
        <w:rPr>
          <w:lang w:val="sw_KE" w:bidi="sw_KE"/>
        </w:rPr>
        <w:t xml:space="preserve"> tena ikiwa inahitajika.</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5:43–48</w:t>
      </w:r>
      <w:r>
        <w:rPr>
          <w:lang w:val="sw_KE" w:bidi="sw_KE"/>
        </w:rPr>
      </w:r>
    </w:p>
    <w:p>
      <w:pPr>
        <w:pStyle w:val="Heading3"/>
      </w:pPr>
      <w:r>
        <w:rPr>
          <w:lang w:val="sw_KE" w:bidi="sw_KE"/>
        </w:rPr>
        <w:t>Sikiliza na Moyo</w:t>
      </w:r>
    </w:p>
    <w:p>
      <w:pPr/>
      <w:r>
        <w:rPr>
          <w:lang w:val="sw_KE" w:bidi="sw_KE"/>
        </w:rPr>
      </w:r>
      <w:r>
        <w:rPr>
          <w:lang w:val="sw_KE" w:bidi="sw_KE"/>
        </w:rPr>
        <w:t>Sikiliza Mathayo 5:43–48 na utie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Yesu anaketi upande wa mlima, na anafundisha wanafunzi wake, au wafuasi wa karibu. Umati wa watu pia unasikiliza. Yesu anawafundisha wanafunzi kuhusu jinsi wanapaswa kuwa wenye haki zaidi kuliko Mafarisayo na walimu wa sheria. Alisema mtazamo wa mtu ni muhimu zaidi kuliko matendo yao tu ya kutii sheria. Yesu amezungumza kuhusu mauaji, uzinzi, talaka, kutoa viapo, na kulipa ubaya kwa ubaya. Sasa, anamaliza sehemu hii ya kufundisha kwa kuwaambia wanafunzi kuhusu kuwapenda maadui wao.</w:t>
      </w:r>
    </w:p>
    <w:p>
      <w:pPr/>
      <w:r>
        <w:rPr>
          <w:lang w:val="sw_KE" w:bidi="sw_KE"/>
        </w:rPr>
      </w:r>
      <w:r>
        <w:rPr>
          <w:lang w:val="sw_KE" w:bidi="sw_KE"/>
        </w:rPr>
        <w:t>Yesu anawakumbusha wanafunzi wake kuhusu sheria katika sheria ya Mose ambayo ilisema kumpenda jirani yako. "Jirani" inamaanisha mtu ambaye anaishi karibu, na hii pengine ilimaanisha Wayahudi wengine katika muktadha huu. "Upendo" ina maana kuonyesha fadhili kwa mtu. Yesu pia anaongeza "kumchukia adui wako," hata ingawa sheria ya Mose haisemi hii moja kwa moja. Sheria ya Mose ina maana kwamba Wayahudi wanapaswa "kuwapenda majirani zao" na "kuwachukia maadui wao" kwa sababu "jirani" inamaanisha Wayahudi wengine. Hiyo ina maana kwamba mtu yeyote ambaye si Myahudi ni adui hata hivyo na anatengwa moja kwa moja kuwa jirani. Baadhi ya walimu wa sheria wakati huo walifundisha watu kuwachukia maadui wao na hii ilikuwa wazo maarufu.</w:t>
      </w:r>
    </w:p>
    <w:p>
      <w:pPr/>
      <w:r>
        <w:rPr>
          <w:lang w:val="sw_KE" w:bidi="sw_KE"/>
        </w:rPr>
      </w:r>
      <w:r>
        <w:rPr>
          <w:lang w:val="sw_KE" w:bidi="sw_KE"/>
        </w:rPr>
        <w:t>Sitisha na zungumza kama timu ya tafsiri kuhusu wazo la maadui katika utamaduni wako. Ni nini kinachokubalika kijamii kufanya wakati una adui? Fikiria kuhusu hali katika maisha yako au maisha ya mtu unayemjua ambapo kulikuwa na maadui. Eleza kile kilichotokea na jinsi maadui walivyotendeana.</w:t>
      </w:r>
    </w:p>
    <w:p>
      <w:pPr/>
      <w:r>
        <w:rPr>
          <w:lang w:val="sw_KE" w:bidi="sw_KE"/>
        </w:rPr>
      </w:r>
      <w:r>
        <w:rPr>
          <w:lang w:val="sw_KE" w:bidi="sw_KE"/>
        </w:rPr>
        <w:t>Yesu anawaambia wanafunzi wake kwamba wanapaswa kuishi kwa njia mpya. Yesu anasema kuwapenda maadui wao, ambayo ina maana wanafunzi wake wanapaswa kuonyesha fadhili kwa watu ambao wanapinga au wanataka kuwadhuru</w:t>
      </w:r>
    </w:p>
    <w:p>
      <w:pPr/>
      <w:r>
        <w:rPr>
          <w:lang w:val="sw_KE" w:bidi="sw_KE"/>
        </w:rPr>
      </w:r>
      <w:r>
        <w:rPr>
          <w:lang w:val="sw_KE" w:bidi="sw_KE"/>
        </w:rPr>
        <w:t>Hii ni mfano wa mwisho Yesu anatoa kuhusu jinsi wanafunzi wake wanapaswa kuwa wenye haki zaidi kuliko Mafarisayo na walimu wa sheria. Yesu anasema wanafunzi wake wanapaswa kuomba kwa ajili ya wale ambao wanawatesa au wanataka kuwadhuru na kuwafanya wateseke.</w:t>
      </w:r>
    </w:p>
    <w:p>
      <w:pPr/>
      <w:r>
        <w:rPr>
          <w:lang w:val="sw_KE" w:bidi="sw_KE"/>
        </w:rPr>
      </w:r>
      <w:r>
        <w:rPr>
          <w:lang w:val="sw_KE" w:bidi="sw_KE"/>
        </w:rPr>
        <w:t>Yesu anasema kwamba wakati wanafunzi wake wanawapenda maadui wao na kuwaombea, hii inaonyesha wao ni watoto wa Mungu, Baba yao ambaye anaishi mbinguni. Mungu anafanya jua kuchomoza kwa watu wazuri na watu wabaya, na Mungu anatuma mvua kwa wenye haki na wasio waadilifu. Watu wenye haki wanataka kutenda mema. Mungu anatenda mema kwa watu wabaya na watu wazuri, na Yesu anataka wanafunzi wake kuwa kama Mungu kwa jinsi wanavyotenda mema kwa watu wote, hata maadui wao.</w:t>
      </w:r>
    </w:p>
    <w:p>
      <w:pPr/>
      <w:r>
        <w:rPr>
          <w:lang w:val="sw_KE" w:bidi="sw_KE"/>
        </w:rPr>
      </w:r>
      <w:r>
        <w:rPr>
          <w:lang w:val="sw_KE" w:bidi="sw_KE"/>
        </w:rPr>
        <w:t>Kisha, Yesu anatumia maswali manne ili kusisitiza kwa nini wanafunzi wake wanapaswa kuwapenda maadui wao. Kwanza, Yesu anauliza ikiwa mnawapenda watu ambao wanawapenda, ni zawadi gani Mungu atawapa? Yesu anamaanisha kwamba wanafunzi hawapaswi kutarajia zawadi kwa kupenda watu ambao wanawapenda pia. Yesu anauliza swali lingine ili kusisitiza kwamba hata watoza ushuru wanapenda watu ambao wanawapenda. Watoza ushuru walifanya kazi kwa Warumi, na walichukua pesa ya ziada kutoka kwa watu. Wayahudi hawakupenda watoza ushuru, na Wayahudi waliona watoza ushuru kuwa wachafu kwa kidini kwa sababu watoza ushuru walifanya kazi na Warumi. Yesu anaonyesha wanafunzi wake kwamba hata watu wasiopendwa katika jumuiya yao wanaweza kuwapenda watu ambao waliwapenda. Yesu alitaka wanafunzi wake kuwa tofauti na hii.</w:t>
      </w:r>
    </w:p>
    <w:p>
      <w:pPr/>
      <w:r>
        <w:rPr>
          <w:lang w:val="sw_KE" w:bidi="sw_KE"/>
        </w:rPr>
      </w:r>
      <w:r>
        <w:rPr>
          <w:lang w:val="sw_KE" w:bidi="sw_KE"/>
        </w:rPr>
        <w:t>Sitisha na mjadili jinsi utamaduni wako unavyoona watu ambao wanakusanya kodi. Ongea kuhusu makundi ya watu katika jamii yako ambao wanazingatiwa kuwa wasio safi au wanaepushwa kwa sababu ya kile wanachofanya. Simulia hadithi kuhusu wakati uliposhirikiana nao.</w:t>
      </w:r>
    </w:p>
    <w:p>
      <w:pPr/>
      <w:r>
        <w:rPr>
          <w:lang w:val="sw_KE" w:bidi="sw_KE"/>
        </w:rPr>
      </w:r>
      <w:r>
        <w:rPr>
          <w:lang w:val="sw_KE" w:bidi="sw_KE"/>
        </w:rPr>
        <w:t>Kisha, Yesu anauliza swali ili kusisitiza kwamba kama unawasalimu ndugu zako tu, hufanyi chochote bora kuliko kile watu wengine wanafanya. Salamu katika utamaduni wa Kiyahudi ilimaanisha kumwomba Mungu kuleta amani au baraka kwa mtu mwingine. "Ndugu" inamaanisha si ndugu tu kwa damu, lakini pia mtu yeyote kutoka kwa kikundi chao cha watu sawa.</w:t>
      </w:r>
    </w:p>
    <w:p>
      <w:pPr/>
      <w:r>
        <w:rPr>
          <w:lang w:val="sw_KE" w:bidi="sw_KE"/>
        </w:rPr>
      </w:r>
      <w:r>
        <w:rPr>
          <w:lang w:val="sw_KE" w:bidi="sw_KE"/>
        </w:rPr>
        <w:t>Hatimaye, Yesu anauliza swali ili kusisitiza kwamba hata Mataifa, au wapagani, wana upenda na fadhili kwa marafiki zao. "Mataifa" inamaanisha watu ambao si Wayahudi. "Wapagani" inaonyesha kwamba hawakumwabudu Mungu na hawakujua Mungu alikuwa nani. Yesu alitaka kuonyesha wanafunzi wake kwamba hata watu ambao hawakujua Mungu wanajua jinsi ya kuwapenda wale ambao wanawapenda.</w:t>
      </w:r>
    </w:p>
    <w:p>
      <w:pPr/>
      <w:r>
        <w:rPr>
          <w:lang w:val="sw_KE" w:bidi="sw_KE"/>
        </w:rPr>
      </w:r>
      <w:r>
        <w:rPr>
          <w:lang w:val="sw_KE" w:bidi="sw_KE"/>
        </w:rPr>
        <w:t>Yesu anamaliza sehemu hii na taarifa ya muhtasari. Hii ni muhtasari wa sehemu hii na simulizi za awali kuhusu jinsi wanafunzi ni lazima wawe wenye haki zaidi kuliko Mafarisayo na walimu wa sheria. Yesu anawaambia wanafunzi kwamba ni lazima wawe kamili kama Baba yao wa mbinguni ni kamilifu, ambayo ina maana Yesu anataka wawe waaminifu kabisa na kukomaa na kutimiza mahitaji yote. Yesu hawezi kuwapa sheria nyingi za kufuata, lakini anataka waone moyo wa Mungu nyuma ya sheria na kujifunza jinsi ya kuishi na aina sawa ya kujitolea kwa kuwatunza wengine ambao Mungu ana. Yesu anamwita Mungu Baba yao, ambayo ina maana wakati wanafunzi wanaishi kwa njia hii mpya, wanafanya kama watoto wa Baba yao Mungu ambaye anaishi mbinguni.</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mawili.</w:t>
      </w:r>
    </w:p>
    <w:p>
      <w:pPr/>
      <w:r>
        <w:rPr>
          <w:lang w:val="sw_KE" w:bidi="sw_KE"/>
        </w:rPr>
      </w:r>
      <w:r>
        <w:rPr>
          <w:b/>
          <w:lang w:val="sw_KE" w:bidi="sw_KE"/>
        </w:rPr>
        <w:t>Tukio la kwanza:</w:t>
      </w:r>
      <w:r>
        <w:rPr>
          <w:lang w:val="sw_KE" w:bidi="sw_KE"/>
        </w:rPr>
        <w:t xml:space="preserve"> Yesu anawaambia wanafunzi wake kuwapenda maadui wao ili kuonyesha kwamba ni watoto wa Mungu.</w:t>
      </w:r>
    </w:p>
    <w:p>
      <w:pPr/>
      <w:r>
        <w:rPr>
          <w:lang w:val="sw_KE" w:bidi="sw_KE"/>
        </w:rPr>
      </w:r>
      <w:r>
        <w:rPr>
          <w:b/>
          <w:lang w:val="sw_KE" w:bidi="sw_KE"/>
        </w:rPr>
        <w:t>Tukio la pili:</w:t>
      </w:r>
      <w:r>
        <w:rPr>
          <w:lang w:val="sw_KE" w:bidi="sw_KE"/>
        </w:rPr>
        <w:t xml:space="preserve"> Yesu anatumia maswali manne ili kuonyesha kwa nini wanafunzi wake wanapaswa kuwapenda maadui wao. Anamaliza tukio na taarifa ya muhtasari kuwaambia wanafunzi kuwa mkamilifu kama Baba yao wa mbinguni ni mkamilifu.</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wake na umati</w:t>
      </w:r>
    </w:p>
    <w:p>
      <w:pPr>
        <w:pStyle w:val="ListBullet"/>
        <w:spacing w:line="240" w:lineRule="auto"/>
        <w:ind w:left="720"/>
      </w:pPr>
      <w:r>
        <w:rPr>
          <w:lang w:val="sw_KE" w:bidi="sw_KE"/>
        </w:rPr>
      </w:r>
      <w:r>
        <w:rPr>
          <w:lang w:val="sw_KE" w:bidi="sw_KE"/>
        </w:rPr>
        <w:t>Jirani</w:t>
      </w:r>
    </w:p>
    <w:p>
      <w:pPr>
        <w:pStyle w:val="ListBullet"/>
        <w:spacing w:line="240" w:lineRule="auto"/>
        <w:ind w:left="720"/>
      </w:pPr>
      <w:r>
        <w:rPr>
          <w:lang w:val="sw_KE" w:bidi="sw_KE"/>
        </w:rPr>
      </w:r>
      <w:r>
        <w:rPr>
          <w:lang w:val="sw_KE" w:bidi="sw_KE"/>
        </w:rPr>
        <w:t>Adui</w:t>
      </w:r>
    </w:p>
    <w:p>
      <w:pPr>
        <w:pStyle w:val="ListBullet"/>
        <w:spacing w:line="240" w:lineRule="auto"/>
        <w:ind w:left="720"/>
      </w:pPr>
      <w:r>
        <w:rPr>
          <w:lang w:val="sw_KE" w:bidi="sw_KE"/>
        </w:rPr>
      </w:r>
      <w:r>
        <w:rPr>
          <w:lang w:val="sw_KE" w:bidi="sw_KE"/>
        </w:rPr>
        <w:t>Watoza ushuru</w:t>
      </w:r>
    </w:p>
    <w:p>
      <w:pPr>
        <w:pStyle w:val="ListBullet"/>
        <w:spacing w:line="240" w:lineRule="auto"/>
        <w:ind w:left="720"/>
      </w:pPr>
      <w:r>
        <w:rPr>
          <w:lang w:val="sw_KE" w:bidi="sw_KE"/>
        </w:rPr>
      </w:r>
      <w:r>
        <w:rPr>
          <w:lang w:val="sw_KE" w:bidi="sw_KE"/>
        </w:rPr>
        <w:t>Mataifa</w:t>
      </w:r>
    </w:p>
    <w:p>
      <w:pPr/>
      <w:r>
        <w:rPr>
          <w:lang w:val="sw_KE" w:bidi="sw_KE"/>
        </w:rPr>
      </w:r>
      <w:r>
        <w:rPr>
          <w:lang w:val="sw_KE" w:bidi="sw_KE"/>
        </w:rPr>
        <w:t>Katika kipindi hiki, uwe na ubao wa kikundi cha hadithi, kuchora au kutumia aina fulani ya nyenzo (vitu ambavyo unaweza kuhamasisha kote kama vile miamba, vijiti au vinyago vya watoto) ili kupata taswira ya hadithi na vitendo vyake.</w:t>
      </w:r>
    </w:p>
    <w:p>
      <w:pPr/>
      <w:r>
        <w:rPr>
          <w:lang w:val="sw_KE" w:bidi="sw_KE"/>
        </w:rPr>
      </w:r>
      <w:r>
        <w:rPr>
          <w:lang w:val="sw_KE" w:bidi="sw_KE"/>
        </w:rPr>
        <w:t>Ni muhimu kukumbuka kwamba Yesu bado anafundisha wanafunzi wake kwenye kando ya mlima. Amewafundisha misemo muhimu kuhusu nani Mungu anambariki, kuhusu jinsi wanafunzi wanapaswa kuwa tofauti na watu karibu nao, na kuhusu sheria. Mafundisho haya maalum kuhusu kuwapenda maadui wako yanakuja mwishoni mwa sehemu ya muda mrefu kuhusu njia tofauti ambazo wanafunzi wa Yesu wanapaswa kuwa wenye haki zaidi kuliko Mafarisayo na walimu wa sheria.</w:t>
      </w:r>
    </w:p>
    <w:p>
      <w:pPr/>
      <w:r>
        <w:rPr>
          <w:lang w:val="sw_KE" w:bidi="sw_KE"/>
        </w:rPr>
      </w:r>
      <w:r>
        <w:rPr>
          <w:lang w:val="sw_KE" w:bidi="sw_KE"/>
        </w:rPr>
        <w:t>Katika tukio la kwanza, ni muhimu kukumbuka kwamba Yesu alinukuu sheria ya Agano la Kale kuhusu kumpenda jirani yako, na kwamba sasa anawapa wanafunzi wake njia mpya ya kuishi. Yesu pia anawakumbusha wanafunzi wa mafundisho ya kawaida wakati huo ili "kuwachukia maadui wako." Kumbuka hii haikuwa sheria katika sheria ya Mose, lakini walimu wengi walifundisha "kuwachukia maadui wako" kwa watu.</w:t>
      </w:r>
    </w:p>
    <w:p>
      <w:pPr/>
      <w:r>
        <w:rPr>
          <w:lang w:val="sw_KE" w:bidi="sw_KE"/>
        </w:rPr>
      </w:r>
      <w:r>
        <w:rPr>
          <w:lang w:val="sw_KE" w:bidi="sw_KE"/>
        </w:rPr>
        <w:t>Kumbuka kwamba Yesu anataka wanafunzi kuwapenda maadui wao na pia majirani zao. Yesu anasema wanapaswa kuwapenda maadui wao na kuwaombea "ili" wanafunzi wawe watoto wa Mungu. Neno katika lugha ya awali kwa "ili" ina maana kusudi la kuwapenda maadui wao ni kuonyesha kwamba wanafunzi ni kama Mungu. Hakikisha kukumbuka kwamba kuwapenda maadui wako hakumfanya mtu kuwa mtoto wa Mungu. Badala yake, mwanafunzi ambaye anawapenda maadui wao anaonyesha tayari ni kama Baba yao mbinguni. Pia, kumbuka kwamba hii pengine ilikuwa ya kutisha kwa wanafunzi kusikia kwamba walihitaji kuwapenda maadui wao. Kumbuka kwamba Yesu anasema Mungu anafanya jua kuchomoza kwa watu wazuri na wabaya, na anatuma mvua kwa wenye haki na wasio waadilifu.</w:t>
      </w:r>
    </w:p>
    <w:p>
      <w:pPr/>
      <w:r>
        <w:rPr>
          <w:lang w:val="sw_KE" w:bidi="sw_KE"/>
        </w:rPr>
      </w:r>
      <w:r>
        <w:rPr>
          <w:lang w:val="sw_KE" w:bidi="sw_KE"/>
        </w:rPr>
        <w:t>Tukio la pili linaanza wakati Yesu anatumia neno "kwa" ili kuonyesha ataenda kutoa sababu kwa nini wanafunzi wanapaswa kuwapenda maadui wao. Yesu anatumia swali kwa kila moja ya sababu hizi, na maswali yote yanaonyesha kwamba hata watu wa kawaida wanapenda marafiki wao na majirani zao. Inachukua aina maalum ya mtu ili kuwapenda watu ambao hawawapendi.</w:t>
      </w:r>
    </w:p>
    <w:p>
      <w:pPr/>
      <w:r>
        <w:rPr>
          <w:lang w:val="sw_KE" w:bidi="sw_KE"/>
        </w:rPr>
      </w:r>
      <w:r>
        <w:rPr>
          <w:lang w:val="sw_KE" w:bidi="sw_KE"/>
        </w:rPr>
        <w:t>Sababu ya kwanza ambayo Yesu anatoa ni kwamba Mungu hatawapa wanafunzi zawadi kama wanafunzi hawapendi maadui wao. Kisha, Yesu anawakumbusha wanafunzi kwamba hata watoza ushuru wanapenda watu ambao wanawapenda pia. Kumbuka kwamba Yesu anachagua watoza ushuru kama mfano kwa sababu walifikiriwa kuwa wafisadi. Yesu anasisitiza hoja yake tena kwamba hata watu wabaya au wafisadi ni wazuri kwa wale ambao ni wazuri kwao.</w:t>
      </w:r>
    </w:p>
    <w:p>
      <w:pPr/>
      <w:r>
        <w:rPr>
          <w:lang w:val="sw_KE" w:bidi="sw_KE"/>
        </w:rPr>
      </w:r>
      <w:r>
        <w:rPr>
          <w:lang w:val="sw_KE" w:bidi="sw_KE"/>
        </w:rPr>
        <w:t>Kisha, Yesu anaendelea kwa kusema kwamba kama wanafunzi wake wanawasalimu tu, au kuwabariki, marafiki wao na majirani, hii ni sawa na watu wa kawaida. Yesu anaongeza kwamba hata Mataifa, au wasioamini wapagani, wanasalimu na kuwabariki marafiki zao. Yesu alitaka wanafunzi wake kuwa tofauti na kuwa na kiwango cha juu cha upendo kwa majirani na maadui.</w:t>
      </w:r>
    </w:p>
    <w:p>
      <w:pPr/>
      <w:r>
        <w:rPr>
          <w:lang w:val="sw_KE" w:bidi="sw_KE"/>
        </w:rPr>
      </w:r>
      <w:r>
        <w:rPr>
          <w:lang w:val="sw_KE" w:bidi="sw_KE"/>
        </w:rPr>
        <w:t>Ni muhimu kukumbuka kwamba taarifa ya mwisho katika sehemu hii ni taarifa ya muhtasari kwa sehemu yote ya kufundisha. Yesu anasema kwamba wanafunzi wanapaswa kukumbuka mafundisho yote aliyotoa kuhusu kuwa mwenye haki zaidi kuliko Mafarisayo na walimu wa sheria. Yesu aliwafundisha wanafunzi kuhusu njia mpya ya kufuata sheria za Mose kuhusu mauaji, uzinzi, talaka, kutoa viapo, kulipa uovu, na kuwapenda maadui wao. Sasa, Yesu anawaambia wanafunzi kwamba kwa sababu ya mafundisho haya yote mapya, wanafunzi wanapaswa kuwa wakamilifu kwa njia sawa na Baba yao wa mbinguni ni mkamilifu.</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mawili.</w:t>
      </w:r>
    </w:p>
    <w:p>
      <w:pPr/>
      <w:r>
        <w:rPr>
          <w:lang w:val="sw_KE" w:bidi="sw_KE"/>
        </w:rPr>
      </w:r>
      <w:r>
        <w:rPr>
          <w:b/>
          <w:lang w:val="sw_KE" w:bidi="sw_KE"/>
        </w:rPr>
        <w:t>Tukio la kwanza:</w:t>
      </w:r>
      <w:r>
        <w:rPr>
          <w:lang w:val="sw_KE" w:bidi="sw_KE"/>
        </w:rPr>
        <w:t xml:space="preserve"> Yesu anawaambia wanafunzi wake kuwapenda maadui wako ili kuonyesha kwamba ni watoto wa Mungu.</w:t>
      </w:r>
    </w:p>
    <w:p>
      <w:pPr/>
      <w:r>
        <w:rPr>
          <w:lang w:val="sw_KE" w:bidi="sw_KE"/>
        </w:rPr>
      </w:r>
      <w:r>
        <w:rPr>
          <w:b/>
          <w:lang w:val="sw_KE" w:bidi="sw_KE"/>
        </w:rPr>
        <w:t>Tukio la pili:</w:t>
      </w:r>
      <w:r>
        <w:rPr>
          <w:lang w:val="sw_KE" w:bidi="sw_KE"/>
        </w:rPr>
        <w:t xml:space="preserve"> Yesu anatumia maswali manne ili kuonyesha kwa nini wanafunzi wake wanapaswa kuwapenda maadui wao. Anamaliza tukio na taarifa ya muhtasari kuwaambia wanafunzi kuwa kamili kama Baba yao wa mbinguni ni mkamilifu.</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wake (na umati)</w:t>
      </w:r>
    </w:p>
    <w:p>
      <w:pPr>
        <w:pStyle w:val="ListBullet"/>
        <w:spacing w:line="240" w:lineRule="auto"/>
        <w:ind w:left="720"/>
      </w:pPr>
      <w:r>
        <w:rPr>
          <w:lang w:val="sw_KE" w:bidi="sw_KE"/>
        </w:rPr>
      </w:r>
      <w:r>
        <w:rPr>
          <w:lang w:val="sw_KE" w:bidi="sw_KE"/>
        </w:rPr>
        <w:t>Adui</w:t>
      </w:r>
    </w:p>
    <w:p>
      <w:pPr>
        <w:pStyle w:val="ListBullet"/>
        <w:spacing w:line="240" w:lineRule="auto"/>
        <w:ind w:left="720"/>
      </w:pPr>
      <w:r>
        <w:rPr>
          <w:lang w:val="sw_KE" w:bidi="sw_KE"/>
        </w:rPr>
      </w:r>
      <w:r>
        <w:rPr>
          <w:lang w:val="sw_KE" w:bidi="sw_KE"/>
        </w:rPr>
        <w:t>Watoza ushuru</w:t>
      </w:r>
    </w:p>
    <w:p>
      <w:pPr>
        <w:pStyle w:val="ListBullet"/>
        <w:spacing w:line="240" w:lineRule="auto"/>
        <w:ind w:left="720"/>
      </w:pPr>
      <w:r>
        <w:rPr>
          <w:lang w:val="sw_KE" w:bidi="sw_KE"/>
        </w:rPr>
      </w:r>
      <w:r>
        <w:rPr>
          <w:lang w:val="sw_KE" w:bidi="sw_KE"/>
        </w:rPr>
        <w:t>Mataifa</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Mara ya pili timu inapoigiza hadithi hii, sitisha katika sehemu fulani.</w:t>
      </w:r>
    </w:p>
    <w:p>
      <w:pPr/>
      <w:r>
        <w:rPr>
          <w:lang w:val="sw_KE" w:bidi="sw_KE"/>
        </w:rPr>
      </w:r>
      <w:r>
        <w:rPr>
          <w:lang w:val="sw_KE" w:bidi="sw_KE"/>
        </w:rPr>
        <w:t>Yesu anaketi na kufundisha wanafunzi wake. Wanafunzi wanaketi karibu naye. Yesu anawakumbusha wanafunzi wake kuhusu sheria kwamba wanapaswa kuwapenda majirani zao, na pia ananukuu mafundisho ya kawaida "ili kuwachukia maadui wako." Sasa, Yesu anawaambia wanafunzi wanapaswa kuwapenda maadui wao na kuomba kwa ajili ya wale ambao wanawatesa.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"Unahisi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anasema kwamba wanafunzi wake wanaonyesha kuwa ni watoto wa Baba yao mbinguni wakati wanapowapenda maadui wao. Yesu anawaambia wanafunzi kwamba Mungu anafanya mema kwa watu wazuri na watu wabaya. Yesu anataka wanafunzi wake kuwa kama Mungu wakati wanafanya mema kwa maadui wao.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adui, "Unahisi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anawaambia wanafunzi kwamba ikiwa wanawapenda watu ambao wanawapenda pia, hiyo ni sawa na watu wa kawaida. Mungu hatampa mtu yeyote zawadi kwa watu wanapenda watu tu wale wanaowapenda pia. Yesu anasema hata watoza ushuru wanapenda watu ambao ni rafiki nao. Watoza ushuru waliiba pesa kutoka kwa watu na jumuiya haikuwapenda.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watoza ushuru, "Mnahisi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pia anasema kwamba hata Watu wa Mataifa, au wasioamini wapagani, wanasalimu ndugu zao wenyewe. Yesu anaonyesha wanafunzi kwamba hata wasioamini wanajua jinsi ya kuwa na fadhili kwa watu ambao ni kama wao. Yesu anataka wanafunzi wake kuwa tofauti kuliko hii.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Yesu, "Unahisi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Hatimaye, Yesu anamaliza sehemu hii ya mafundisho kwa kuwaambia wanafunzi kwamba wanahitaji kuwa wakamilifu kama Baba yao wa mbinguni ni mkamilifu. Yesu anataka waweze kukumbuka njia zote mpya alizofundisha wanafunzi kuhusu kumfuata Mungu katika sehemu hii.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"Unahisi vipi?" Unaweza kusikia mambo kama:</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Yesu anawaambia wanafunzi wake kwamba wanapaswa kuwapenda maadui wao na kuomba kwa ajili ya wale ambao wanawatesa.</w:t>
      </w:r>
    </w:p>
    <w:p>
      <w:pPr/>
      <w:r>
        <w:rPr>
          <w:lang w:val="sw_KE" w:bidi="sw_KE"/>
        </w:rPr>
      </w:r>
      <w:r>
        <w:rPr>
          <w:b/>
          <w:lang w:val="sw_KE" w:bidi="sw_KE"/>
        </w:rPr>
        <w:t>Kuwatesa</w:t>
      </w:r>
      <w:r>
        <w:rPr>
          <w:lang w:val="sw_KE" w:bidi="sw_KE"/>
        </w:rPr>
        <w:t xml:space="preserve"> ina maana kwamba wengine watawaumiza watu wa Mungu au kuwafanya wateseke. Tafsiri hii kwa njia sawa kama katika simulizi za awali. Tazama Faharasa Kuu kwa ufafanuzi kamili zaidi wa neno </w:t>
      </w:r>
      <w:r>
        <w:rPr>
          <w:lang w:val="sw_KE" w:bidi="sw_KE"/>
        </w:rPr>
        <w:t>mateso</w:t>
      </w:r>
      <w:r>
        <w:rPr>
          <w:lang w:val="sw_KE" w:bidi="sw_KE"/>
        </w:rPr>
        <w:t>.</w:t>
      </w:r>
    </w:p>
    <w:p>
      <w:pPr/>
      <w:r>
        <w:rPr>
          <w:lang w:val="sw_KE" w:bidi="sw_KE"/>
        </w:rPr>
      </w:r>
      <w:r>
        <w:rPr>
          <w:lang w:val="sw_KE" w:bidi="sw_KE"/>
        </w:rPr>
        <w:t xml:space="preserve">Yesu anasema wakati wanafunzi wanapowapenda maadui wao, hii itaonyesha wao ni watoto wa </w:t>
      </w:r>
      <w:r>
        <w:rPr>
          <w:b/>
          <w:lang w:val="sw_KE" w:bidi="sw_KE"/>
        </w:rPr>
        <w:t>baba yao wa mbinguni</w:t>
      </w:r>
      <w:r>
        <w:rPr>
          <w:lang w:val="sw_KE" w:bidi="sw_KE"/>
        </w:rPr>
        <w:t>, ikimaanisha Mungu aliumba watu wake na kuwatunza kama baba anavyowajali watoto wake. Mungu pia ni Baba ya Yesu, kwa hiyo hakikisha kutafsiri "Baba yako" ili kuonyesha hii.</w:t>
      </w:r>
    </w:p>
    <w:p>
      <w:pPr/>
      <w:r>
        <w:rPr>
          <w:lang w:val="sw_KE" w:bidi="sw_KE"/>
        </w:rPr>
      </w:r>
      <w:r>
        <w:rPr>
          <w:b/>
          <w:lang w:val="sw_KE" w:bidi="sw_KE"/>
        </w:rPr>
        <w:t>Mbinguni</w:t>
      </w:r>
      <w:r>
        <w:rPr>
          <w:lang w:val="sw_KE" w:bidi="sw_KE"/>
        </w:rPr>
        <w:t xml:space="preserve"> inaweza kurejelea anga, au kwa mahali ambapo Mungu na malaika wake wanaishi, kulingana na muktadha. Katika muktadha huu, mbinguni inamaanisha mahali ambapo Mungu anaishi. Tafsiri mbinguni kwa njia sawa na uliyo nayo katika simulizi za awali, na angalia Faharasa Kuu kwa ufafanuzi kamili zaidi wa neno </w:t>
      </w:r>
      <w:r>
        <w:rPr>
          <w:lang w:val="sw_KE" w:bidi="sw_KE"/>
        </w:rPr>
        <w:t>mbinguni</w:t>
      </w:r>
      <w:r>
        <w:rPr>
          <w:lang w:val="sw_KE" w:bidi="sw_KE"/>
        </w:rPr>
        <w:t>.</w:t>
      </w:r>
    </w:p>
    <w:p>
      <w:pPr/>
      <w:r>
        <w:rPr>
          <w:lang w:val="sw_KE" w:bidi="sw_KE"/>
        </w:rPr>
      </w:r>
      <w:r>
        <w:rPr>
          <w:lang w:val="sw_KE" w:bidi="sw_KE"/>
        </w:rPr>
        <w:t>Yesu anasema kwamba Mungu anafanya jua kuchomoza kwa watu wazuri na watu wabaya. Katika lugha ya asili, Yesu anarudia misemo miwili sawa kwa utaratibu kinyume. Yesu anasema "uovu na uzuri" na "haki na wasio haki" kwa sababu ni aina ya mashairi katika lugha ya asili. Inaweza kuwa ya asili zaidi kutumia fomu ya mashairi katika lugha yako, au inaweza kuwa bora kutunza misemo sawa kwa utaratibu sawa.</w:t>
      </w:r>
    </w:p>
    <w:p>
      <w:pPr/>
      <w:r>
        <w:rPr>
          <w:lang w:val="sw_KE" w:bidi="sw_KE"/>
        </w:rPr>
      </w:r>
      <w:r>
        <w:rPr>
          <w:lang w:val="sw_KE" w:bidi="sw_KE"/>
        </w:rPr>
        <w:t xml:space="preserve">Yesu anasema kwamba Mungu anatuma mvua kwa wenye haki na wasio haki. </w:t>
      </w:r>
      <w:r>
        <w:rPr>
          <w:b/>
          <w:lang w:val="sw_KE" w:bidi="sw_KE"/>
        </w:rPr>
        <w:t>Watu wenye haki</w:t>
      </w:r>
      <w:r>
        <w:rPr>
          <w:lang w:val="sw_KE" w:bidi="sw_KE"/>
        </w:rPr>
        <w:t xml:space="preserve"> ni watu ambao wanafanya kile ambacho ni sahihi. Hii inapaswa kutafsiriwa sawa kama katika simulizi za awali. Tazama Faharasa Kuu kwa ufafanuzi kamili zaidi wa neno </w:t>
      </w:r>
      <w:r>
        <w:rPr>
          <w:lang w:val="sw_KE" w:bidi="sw_KE"/>
        </w:rPr>
        <w:t>haki</w:t>
      </w:r>
      <w:r>
        <w:rPr>
          <w:lang w:val="sw_KE" w:bidi="sw_KE"/>
        </w:rPr>
        <w:t>.</w:t>
      </w:r>
    </w:p>
    <w:p>
      <w:pPr/>
      <w:r>
        <w:rPr>
          <w:lang w:val="sw_KE" w:bidi="sw_KE"/>
        </w:rPr>
      </w:r>
      <w:r>
        <w:rPr>
          <w:lang w:val="sw_KE" w:bidi="sw_KE"/>
        </w:rPr>
        <w:t>Yesu anauliza maswali kadhaa ili kusisitiza kwamba watu wa kawaida wanawapenda wale ambao wanawapenda pia. Yesu hataki jibu la maswali haya. Yesu anatumia maswali ili kusisitiza kwa nini wanafunzi wanapaswa kuwapenda maadui wao.</w:t>
      </w:r>
    </w:p>
    <w:p>
      <w:pPr/>
      <w:r>
        <w:rPr>
          <w:lang w:val="sw_KE" w:bidi="sw_KE"/>
        </w:rPr>
      </w:r>
      <w:r>
        <w:rPr>
          <w:lang w:val="sw_KE" w:bidi="sw_KE"/>
        </w:rPr>
        <w:t>Sitisha hapa na mjadili jinsi ungesema hii katika lugha yako. Je, ungetumia maswali hapa, au aina nyingine ya taarifa?</w:t>
      </w:r>
    </w:p>
    <w:p>
      <w:pPr/>
      <w:r>
        <w:rPr>
          <w:lang w:val="sw_KE" w:bidi="sw_KE"/>
        </w:rPr>
      </w:r>
      <w:r>
        <w:rPr>
          <w:lang w:val="sw_KE" w:bidi="sw_KE"/>
        </w:rPr>
        <w:t xml:space="preserve">Swali moja ambalo Yesu anauliza linaonyesha kwamba hakuna zawadi ya kuwapenda wale ambao wanawapenda pia. </w:t>
      </w:r>
      <w:r>
        <w:rPr>
          <w:b/>
          <w:lang w:val="sw_KE" w:bidi="sw_KE"/>
        </w:rPr>
        <w:t>Zawadi</w:t>
      </w:r>
      <w:r>
        <w:rPr>
          <w:lang w:val="sw_KE" w:bidi="sw_KE"/>
        </w:rPr>
        <w:t xml:space="preserve"> maalum kutoka kwa Mungu ambayo anawapa watu wake mbinguni.</w:t>
      </w:r>
    </w:p>
    <w:p>
      <w:pPr/>
      <w:r>
        <w:rPr>
          <w:lang w:val="sw_KE" w:bidi="sw_KE"/>
        </w:rPr>
      </w:r>
      <w:r>
        <w:rPr>
          <w:lang w:val="sw_KE" w:bidi="sw_KE"/>
        </w:rPr>
        <w:t xml:space="preserve">Swali lingine Yesu anauliza ni kuhusu watoza ushuru. Yesu anasema hata watu wasiopendwa kidogo, watoza ushuru wangewapenda watu ambao waliwapenda pia. </w:t>
      </w:r>
      <w:r>
        <w:rPr>
          <w:b/>
          <w:lang w:val="sw_KE" w:bidi="sw_KE"/>
        </w:rPr>
        <w:t>Watoza ushuru</w:t>
      </w:r>
      <w:r>
        <w:rPr>
          <w:lang w:val="sw_KE" w:bidi="sw_KE"/>
        </w:rPr>
        <w:t xml:space="preserve"> walifanya kazi kwa Warumi, lakini Warumi hawakulipa mshahara wa watoza ushuru. Watoza ushuru walichukua pesa ya ziada kutoka kwa watu wakati walikusanya kodi na wakawa matajiri. Wayahudi hawapendi watoza ushuru kwa sababu watoza ushuru walikuwa wasaliti katika kufanya kazi kwa Warumi, na watoza ushuru walikuwa wezi kwa sababu walichukua pesa ya ziada. Wayahudi pia waliona watoza ushuru kama wachafu kwa sababu watoza ushuru walifanya kazi kwa karibu na Warumi, na Warumi hawakuwa Wayahudi katika dini yao.</w:t>
      </w:r>
    </w:p>
    <w:p>
      <w:pPr/>
      <w:r>
        <w:rPr>
          <w:lang w:val="sw_KE" w:bidi="sw_KE"/>
        </w:rPr>
      </w:r>
      <w:r>
        <w:rPr>
          <w:lang w:val="sw_KE" w:bidi="sw_KE"/>
        </w:rPr>
        <w:t xml:space="preserve">Yesu pia anauliza wanafunzi kama </w:t>
      </w:r>
      <w:r>
        <w:rPr>
          <w:b/>
          <w:lang w:val="sw_KE" w:bidi="sw_KE"/>
        </w:rPr>
        <w:t>Watu wa Mataifa</w:t>
      </w:r>
      <w:r>
        <w:rPr>
          <w:lang w:val="sw_KE" w:bidi="sw_KE"/>
        </w:rPr>
        <w:t>, au wasioamini wapagani, wangesalimu wale ambao ni mali ya kikundi chao sawa. Wayahudi hawakuwa na maoni ya juu ya Mataifa kwa sababu Mataifa hawakuwa sehemu ya familia ya Mungu kwa mtazamo wao. Wayahudi kwa jadi waliona Mataifa kama wasio na maadili na wasiomcha Mungu. Mara nyingi neno Mataifa linarejelea Warumi. Katika lugha ya asili, neno Mataifa linatafsiriwa kama wapagani, wageni, au "wale ambao hawamjui Mungu."</w:t>
      </w:r>
    </w:p>
    <w:p>
      <w:pPr/>
      <w:r>
        <w:rPr>
          <w:lang w:val="sw_KE" w:bidi="sw_KE"/>
        </w:rPr>
      </w:r>
      <w:r>
        <w:rPr>
          <w:lang w:val="sw_KE" w:bidi="sw_KE"/>
        </w:rPr>
        <w:t xml:space="preserve">Yesu anasisitiza kwamba hata Mataifa ambao hawamwamini Mungu wanaweza kuwapenda watu ambao wanawapenda pia. Yesu anataka wanafunzi kuishi tofauti na Mataifa. Tafsiri Mataifa sawa na katika simulizi za awali, na tazama Faharasa Kuu kwa ufafanuzi kamili zaidi wa neno </w:t>
      </w:r>
      <w:r>
        <w:rPr>
          <w:lang w:val="sw_KE" w:bidi="sw_KE"/>
        </w:rPr>
        <w:t>Mataifa</w:t>
      </w:r>
      <w:r>
        <w:rPr>
          <w:lang w:val="sw_KE" w:bidi="sw_KE"/>
        </w:rPr>
        <w:t>.</w:t>
      </w:r>
    </w:p>
    <w:p>
      <w:pPr/>
      <w:r>
        <w:rPr>
          <w:lang w:val="sw_KE" w:bidi="sw_KE"/>
        </w:rPr>
      </w:r>
      <w:r>
        <w:rPr>
          <w:lang w:val="sw_KE" w:bidi="sw_KE"/>
        </w:rPr>
        <w:t xml:space="preserve">Hatimaye, </w:t>
      </w:r>
      <w:r>
        <w:rPr>
          <w:b/>
          <w:lang w:val="sw_KE" w:bidi="sw_KE"/>
        </w:rPr>
        <w:t>Yesu</w:t>
      </w:r>
      <w:r>
        <w:rPr>
          <w:lang w:val="sw_KE" w:bidi="sw_KE"/>
        </w:rPr>
        <w:t xml:space="preserve"> anatoa muhtasari wa sehemu hii yote ya mafundisho kwa kuwaambia wanafunzi wake kuwa wakamilifu kwa njia sawa na Baba yao wa mbinguni ni </w:t>
      </w:r>
      <w:r>
        <w:rPr>
          <w:b/>
          <w:lang w:val="sw_KE" w:bidi="sw_KE"/>
        </w:rPr>
        <w:t>mkamilifu</w:t>
      </w:r>
      <w:r>
        <w:rPr>
          <w:lang w:val="sw_KE" w:bidi="sw_KE"/>
        </w:rPr>
        <w:t>. Katika lugha ya asili, hii ina maana nzima, kamili, au kukomaa. Njia zingine za kutafsiri kamili zinaweza kuwa "kujitolea kabisa kwa njia za Mungu" au "mwaminifu kabisa kwa Mungu."</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wa simulizi.</w:t>
      </w:r>
      <w:r>
        <w:rPr>
          <w:lang w:val="sw_KE" w:bidi="sw_KE"/>
        </w:rPr>
      </w:r>
      <w:r>
        <w:rPr>
          <w:lang w:val="sw_KE" w:bidi="sw_KE"/>
        </w:rPr>
      </w:r>
    </w:p>
    <w:p>
      <w:pPr/>
      <w:r>
        <w:rPr>
          <w:lang w:val="sw_KE" w:bidi="sw_KE"/>
        </w:rPr>
      </w:r>
    </w:p>
    <w:p>
      <w:pPr>
        <w:pStyle w:val="Heading2"/>
      </w:pPr>
      <w:r>
        <w:rPr>
          <w:lang w:val="sw_KE" w:bidi="sw_KE"/>
        </w:rPr>
        <w:t>Mathayo 6:1–8</w:t>
      </w:r>
      <w:r>
        <w:rPr>
          <w:lang w:val="sw_KE" w:bidi="sw_KE"/>
        </w:rPr>
      </w:r>
    </w:p>
    <w:p>
      <w:pPr>
        <w:pStyle w:val="Heading3"/>
      </w:pPr>
      <w:r>
        <w:rPr>
          <w:lang w:val="sw_KE" w:bidi="sw_KE"/>
        </w:rPr>
        <w:t>Sikiliza na Moyo</w:t>
      </w:r>
    </w:p>
    <w:p>
      <w:pPr/>
      <w:r>
        <w:rPr>
          <w:lang w:val="sw_KE" w:bidi="sw_KE"/>
        </w:rPr>
      </w:r>
      <w:r>
        <w:rPr>
          <w:lang w:val="sw_KE" w:bidi="sw_KE"/>
        </w:rPr>
        <w:t>Sikiliza Mathayo 6:1–8 na uweke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Yesu anaketi upande wa mlima, na anafundisha wanafunzi wake, au wafuasi wa karibu. Umati wa watu pia unasikiliza. Yesu anawafundisha wanafunzi kuhusu jinsi wanapaswa kuwa wenye haki zaidi kuliko Mafarisayo na walimu wa sheria. Yesu amezungumza kuhusu mauaji, uzinzi, talaka, kutoa viapo, kulipa ubaya kwa ubaya, na kuwapenda maadui wao. Sasa, Yesu anafundisha kuhusu kutoa pesa kwa maskini na kuhusu sala.</w:t>
      </w:r>
    </w:p>
    <w:p>
      <w:pPr/>
      <w:r>
        <w:rPr>
          <w:lang w:val="sw_KE" w:bidi="sw_KE"/>
        </w:rPr>
      </w:r>
      <w:r>
        <w:rPr>
          <w:lang w:val="sw_KE" w:bidi="sw_KE"/>
        </w:rPr>
        <w:t>Yesu anawaonya wanafunzi kwamba wanapaswa kuwa makini wasifanye matendo yao ya haki ili watu wengine waweze kuwaona. "Matendo ya haki" ni matendo mema au sahihi ambayo watu wanafanya ili kumheshimu au kumwabudu Mungu. Aina tatu kuu za matendo mema ambayo Yesu anazungumza kuhusu ni kutoa pesa kwa watu maskini au wenye uhitaji, kuomba, na kufunga. Katika hadithi hii, Yesu anafundisha kuhusu kutoa pesa kwa maskini na kuomba. Yesu anawaambia wanafunzi wake ikiwa wanafanya tu matendo mema kwa watu wengine ili kuwaona na kupendeza, Baba yao ambaye anaishi mbinguni hatawapa zawadi. Tuzo ni zawadi kutoka kwa Mungu.</w:t>
      </w:r>
    </w:p>
    <w:p>
      <w:pPr/>
      <w:r>
        <w:rPr>
          <w:lang w:val="sw_KE" w:bidi="sw_KE"/>
        </w:rPr>
      </w:r>
      <w:r>
        <w:rPr>
          <w:lang w:val="sw_KE" w:bidi="sw_KE"/>
        </w:rPr>
        <w:t>Yesu anasema kwamba wakati wanafunzi wake wanatoa pesa kwa maskini, hawapaswi kupiga tarumbeta. Watu wengine wanafikiri kwamba watu wanapiga tarumbeta halisi wakati wa Yesu ili kutangaza zawadi ya pesa kwa maskini. Tarumbeta ni chombo cha muziki ambacho kinafanya kelele kubwa. Inaweza kufanywa kutoka kwa pembe ya kondoo. Wayahudi wanapiga tarumbeta kwa siku muhimu za kidini, kwa hiyo inawezekana pia wanapiga tarumbeta ili kuvutia tahadhari ya watu. Wengine wanasema hii ni mfano ili kuonyesha kwamba watu hawapaswi kutaka tahadhari kwa kutoa pesa kwa maskini.</w:t>
      </w:r>
    </w:p>
    <w:p>
      <w:pPr/>
      <w:r>
        <w:rPr>
          <w:lang w:val="sw_KE" w:bidi="sw_KE"/>
        </w:rPr>
      </w:r>
      <w:r>
        <w:rPr>
          <w:lang w:val="sw_KE" w:bidi="sw_KE"/>
        </w:rPr>
        <w:t xml:space="preserve">Sitisha hapa na uonyeshe picha ya </w:t>
      </w:r>
      <w:r>
        <w:rPr>
          <w:b/>
          <w:lang w:val="sw_KE" w:bidi="sw_KE"/>
        </w:rPr>
        <w:t>tarumbeta</w:t>
      </w:r>
      <w:r>
        <w:rPr>
          <w:lang w:val="sw_KE" w:bidi="sw_KE"/>
        </w:rPr>
        <w:t>.</w:t>
      </w:r>
    </w:p>
    <w:p>
      <w:pPr/>
      <w:r>
        <w:rPr>
          <w:lang w:val="sw_KE" w:bidi="sw_KE"/>
        </w:rPr>
      </w:r>
      <w:r>
        <w:rPr>
          <w:lang w:val="sw_KE" w:bidi="sw_KE"/>
        </w:rPr>
        <w:t>Pia, sitisha hapa na mjadili jinsi watu wanajichukua tahadhari wenyewe katika utamaduni wako. Watu wanafanya nini wakati wanataka wengine kuwasifu, kuwaheshimu, au kuwapendeza?</w:t>
      </w:r>
    </w:p>
    <w:p>
      <w:pPr/>
      <w:r>
        <w:rPr>
          <w:lang w:val="sw_KE" w:bidi="sw_KE"/>
        </w:rPr>
      </w:r>
      <w:r>
        <w:rPr>
          <w:lang w:val="sw_KE" w:bidi="sw_KE"/>
        </w:rPr>
        <w:t>Yesu alisema kwamba "wanafiki" wanatoa pesa kwa maskini ili watu wengine waweze kuwaona wakitoa pesa. Wanafiki ni watu ambao wanajifanya kuwa wazuri na kumfuata Mungu kwa nje, lakini ndani hawataki kumpendeza Mungu na kuwatunza wahitaji. Wanafiki wanataka tu watu wengine kuwaheshimu, kuwasifu, na kuwapendeza.</w:t>
      </w:r>
    </w:p>
    <w:p>
      <w:pPr/>
      <w:r>
        <w:rPr>
          <w:lang w:val="sw_KE" w:bidi="sw_KE"/>
        </w:rPr>
      </w:r>
      <w:r>
        <w:rPr>
          <w:lang w:val="sw_KE" w:bidi="sw_KE"/>
        </w:rPr>
        <w:t>Sitisha hapa na mjadili kama timu ya tafsiri baadhi ya mifano katika utamaduni wako wa wanafiki. Katika lugha yenu, mnasemaje kuhusu watu wanaojionyesha kwa nje tofauti na walivyo ndani? Utamaduni wako unaona vipi wanafiki kwa ujumla?</w:t>
      </w:r>
    </w:p>
    <w:p>
      <w:pPr/>
      <w:r>
        <w:rPr>
          <w:lang w:val="sw_KE" w:bidi="sw_KE"/>
        </w:rPr>
      </w:r>
      <w:r>
        <w:rPr>
          <w:lang w:val="sw_KE" w:bidi="sw_KE"/>
        </w:rPr>
        <w:t>Yesu anasema wanafiki wanataka heshima wakati wanatoa pesa katika masinagogi na kwenye mitaani. Masinagogi yalikuwa majengo ambapo Wayahudi walikusanyika ili kuomba, kusoma Maandiko, kufundisha, na kuabudu. Kulikuwa na hekalu moja tu, lakini masinagogi yalikuwa katika kila jamii. "Mitaani" ina maana maeneo ya umma katika mji.</w:t>
      </w:r>
    </w:p>
    <w:p>
      <w:pPr/>
      <w:r>
        <w:rPr>
          <w:lang w:val="sw_KE" w:bidi="sw_KE"/>
        </w:rPr>
      </w:r>
      <w:r>
        <w:rPr>
          <w:lang w:val="sw_KE" w:bidi="sw_KE"/>
        </w:rPr>
        <w:t xml:space="preserve">Sitisha na uonyeshe picha ya </w:t>
      </w:r>
      <w:r>
        <w:rPr>
          <w:lang w:val="sw_KE" w:bidi="sw_KE"/>
        </w:rPr>
        <w:t>sinagogi</w:t>
      </w:r>
      <w:r>
        <w:rPr>
          <w:lang w:val="sw_KE" w:bidi="sw_KE"/>
        </w:rPr>
        <w:t>.</w:t>
      </w:r>
    </w:p>
    <w:p>
      <w:pPr/>
      <w:r>
        <w:rPr>
          <w:lang w:val="sw_KE" w:bidi="sw_KE"/>
        </w:rPr>
      </w:r>
      <w:r>
        <w:rPr>
          <w:lang w:val="sw_KE" w:bidi="sw_KE"/>
        </w:rPr>
        <w:t>Kisha, Yesu anasema, "Ninawaambia ukweli" ili kusisitiza kile atakachosema baadaye. Yesu anasema hii wakati anataka wanafunzi wake kusikiliza kwa karibu kwa sababu mafundisho yanayofuata ni muhimu sana. Yesu anawaambia kwamba watu wanasifu na kuwaheshimu wanafiki, lakini hiyo itakuwa zawadi tu ya wanafiki. Mungu hatawapa zawadi wanafiki kwa kutoa kwa maskini kwa umma.</w:t>
      </w:r>
    </w:p>
    <w:p>
      <w:pPr/>
      <w:r>
        <w:rPr>
          <w:lang w:val="sw_KE" w:bidi="sw_KE"/>
        </w:rPr>
      </w:r>
      <w:r>
        <w:rPr>
          <w:lang w:val="sw_KE" w:bidi="sw_KE"/>
        </w:rPr>
        <w:t>Yesu anawaambia wanafunzi wake njia mpya ya kutoa pesa kwa maskini. Anasema wanafunzi hawapaswi kuruhusu mkono wao wa kushoto kujua kile mkono wao wa kuume unafanya. Yesu hamaanishi kwamba mkono mmoja kwa kweli haujui kile mkono mwingine unachokifanya. Hii ni lugha maalum ili kuonyesha kwamba utoaji unapaswa kuwa kwa siri, au bila watu kuona. Yesu anamaanisha kwamba inapaswa kuwa siri ili hata marafiki wako wa karibu wasijue kwamba ulitoa pesa kwa maskini. Yesu anasema wakati wanafunzi wake wanatoa kwa njia hii ya siri, Baba yao Mungu atawapa zawadi. Mungu anaona mambo yote mazuri na mambo mabaya watu wanafanya kwa siri, na Mungu atawapa zawadi wanafunzi kwa kufanya mambo mazuri.</w:t>
      </w:r>
    </w:p>
    <w:p>
      <w:pPr/>
      <w:r>
        <w:rPr>
          <w:lang w:val="sw_KE" w:bidi="sw_KE"/>
        </w:rPr>
      </w:r>
      <w:r>
        <w:rPr>
          <w:lang w:val="sw_KE" w:bidi="sw_KE"/>
        </w:rPr>
        <w:t>Kisha, Yesu anafundisha kuhusu jinsi wanafunzi wake wanapaswa kuomba. "Omba" ina maana kuzungumza na Mungu. Yesu hataki wanafunzi wake kuomba kwa njia ambayo watu wengine watawaona na kuwaheshimu. Yesu anasema wanafunzi hawapaswi kuwa kama wanafiki ambao wanaomba katika masinagogi na kwenye pembe za mitaani. Tena, wanafiki ni watu ambao wanafanya kama wanataka kumpendeza Mungu, lakini wanataka tu watu kuwaona wakiomba hadharani katika sinagogi, mahali pa ibada, au pembe za mitaani, maeneo ya umma ambapo mitaa zinavuka.</w:t>
      </w:r>
    </w:p>
    <w:p>
      <w:pPr/>
      <w:r>
        <w:rPr>
          <w:lang w:val="sw_KE" w:bidi="sw_KE"/>
        </w:rPr>
      </w:r>
      <w:r>
        <w:rPr>
          <w:lang w:val="sw_KE" w:bidi="sw_KE"/>
        </w:rPr>
        <w:t>Yesu tena anasema "Ninakuambia ukweli" ili kusisitiza taarifa yake inayofuata. Yesu anasema hawa wanafiki ambao wanaomba hadharani ili wengine waweze kuwaona tayari wamepokea zawadi yote watakayopata. Mungu hatawapa zawadi wanafiki kwa kuomba hadharani kwa tahadhari. Yesu hamaanishi kwamba sala yoyote ya umma ni makosa. Yesu anamaanisha kwamba ni vibaya kwa watu kuomba ili wengine waweze kuwaona.</w:t>
      </w:r>
    </w:p>
    <w:p>
      <w:pPr/>
      <w:r>
        <w:rPr>
          <w:lang w:val="sw_KE" w:bidi="sw_KE"/>
        </w:rPr>
      </w:r>
      <w:r>
        <w:rPr>
          <w:lang w:val="sw_KE" w:bidi="sw_KE"/>
        </w:rPr>
        <w:t>Sitisha hapa na uzungumze na timu yako ya tafsiri kuhusu sala katika utamaduni wako. Unaomba vipi? Wengine kwa kawaida wanaomba vipi? Eleza sala ya umma na binafsi katika utamaduni wako.</w:t>
      </w:r>
    </w:p>
    <w:p>
      <w:pPr/>
      <w:r>
        <w:rPr>
          <w:lang w:val="sw_KE" w:bidi="sw_KE"/>
        </w:rPr>
      </w:r>
      <w:r>
        <w:rPr>
          <w:lang w:val="sw_KE" w:bidi="sw_KE"/>
        </w:rPr>
        <w:t>Yesu anawafundisha wanafunzi wake njia mpya ya kuomba. Anawaambia kwenda katika chumba chao cha ndani katika nyumba yao na kufunga mlango. Katika wakati wa Yesu, chumba hiki pengine ilikuwa chumba kidogo cha kuhifadhi ambacho kinaweza kufunga. Ilikuwa pengine chumba pekee ambacho kinaweza kufuli. Yesu anasema Mungu Baba yao anaona kile wanachofanya kwa siri, ambayo pia ina maana kwamba Mungu tu atamwona mwanafunzi katika chumba cha siri.</w:t>
      </w:r>
    </w:p>
    <w:p>
      <w:pPr/>
      <w:r>
        <w:rPr>
          <w:lang w:val="sw_KE" w:bidi="sw_KE"/>
        </w:rPr>
      </w:r>
      <w:r>
        <w:rPr>
          <w:lang w:val="sw_KE" w:bidi="sw_KE"/>
        </w:rPr>
        <w:t>Yesu aliwaambia wanafunzi wasiseme maneno mengi yasiyo na maana na si kusema maneno sawa tena na tena kama Mataifa. Mataifa walikuwa wapagani ambao hawakuabudu na kumjua Mungu. Mataifa walidhani miungu yao ingesikia na kujibu sala zao ikiwa wangesema sala ndefu.</w:t>
      </w:r>
    </w:p>
    <w:p>
      <w:pPr/>
      <w:r>
        <w:rPr>
          <w:lang w:val="sw_KE" w:bidi="sw_KE"/>
        </w:rPr>
      </w:r>
      <w:r>
        <w:rPr>
          <w:lang w:val="sw_KE" w:bidi="sw_KE"/>
        </w:rPr>
        <w:t>Yesu hakutaka wanafunzi wake kuwa kama Mataifa katika sala zao. Yesu aliwakumbusha wanafunzi kwamba Baba yao Mungu tayari anajua kile wanachohitaji kabla ya kumwomba</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mawili.</w:t>
      </w:r>
    </w:p>
    <w:p>
      <w:pPr/>
      <w:r>
        <w:rPr>
          <w:lang w:val="sw_KE" w:bidi="sw_KE"/>
        </w:rPr>
      </w:r>
      <w:r>
        <w:rPr>
          <w:b/>
          <w:lang w:val="sw_KE" w:bidi="sw_KE"/>
        </w:rPr>
        <w:t>Tukio la kwanza:</w:t>
      </w:r>
      <w:r>
        <w:rPr>
          <w:lang w:val="sw_KE" w:bidi="sw_KE"/>
        </w:rPr>
        <w:t xml:space="preserve"> Yesu anawafundisha wanafunzi wake kuhusu kutoa pesa kwa watu maskini au wenye uhitaji.</w:t>
      </w:r>
    </w:p>
    <w:p>
      <w:pPr/>
      <w:r>
        <w:rPr>
          <w:lang w:val="sw_KE" w:bidi="sw_KE"/>
        </w:rPr>
      </w:r>
      <w:r>
        <w:rPr>
          <w:b/>
          <w:lang w:val="sw_KE" w:bidi="sw_KE"/>
        </w:rPr>
        <w:t>Tukio la pili:</w:t>
      </w:r>
      <w:r>
        <w:rPr>
          <w:lang w:val="sw_KE" w:bidi="sw_KE"/>
        </w:rPr>
        <w:t xml:space="preserve"> Yesu anawafundisha wanafunzi kuhusu jinsi ya kuomba kwa Mungu.</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wake na umati</w:t>
      </w:r>
    </w:p>
    <w:p>
      <w:pPr>
        <w:pStyle w:val="ListBullet"/>
        <w:spacing w:line="240" w:lineRule="auto"/>
        <w:ind w:left="720"/>
      </w:pPr>
      <w:r>
        <w:rPr>
          <w:lang w:val="sw_KE" w:bidi="sw_KE"/>
        </w:rPr>
      </w:r>
      <w:r>
        <w:rPr>
          <w:lang w:val="sw_KE" w:bidi="sw_KE"/>
        </w:rPr>
        <w:t>Watu maskini</w:t>
      </w:r>
    </w:p>
    <w:p>
      <w:pPr>
        <w:pStyle w:val="ListBullet"/>
        <w:spacing w:line="240" w:lineRule="auto"/>
        <w:ind w:left="720"/>
      </w:pPr>
      <w:r>
        <w:rPr>
          <w:lang w:val="sw_KE" w:bidi="sw_KE"/>
        </w:rPr>
      </w:r>
      <w:r>
        <w:rPr>
          <w:lang w:val="sw_KE" w:bidi="sw_KE"/>
        </w:rPr>
        <w:t>Wanafiki</w:t>
      </w:r>
    </w:p>
    <w:p>
      <w:pPr>
        <w:pStyle w:val="ListBullet"/>
        <w:spacing w:line="240" w:lineRule="auto"/>
        <w:ind w:left="720"/>
      </w:pPr>
      <w:r>
        <w:rPr>
          <w:lang w:val="sw_KE" w:bidi="sw_KE"/>
        </w:rPr>
      </w:r>
      <w:r>
        <w:rPr>
          <w:lang w:val="sw_KE" w:bidi="sw_KE"/>
        </w:rPr>
        <w:t>Watu wengine wanatazama</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Mataifa/wapagani</w:t>
      </w:r>
    </w:p>
    <w:p>
      <w:pPr/>
      <w:r>
        <w:rPr>
          <w:lang w:val="sw_KE" w:bidi="sw_KE"/>
        </w:rPr>
      </w:r>
      <w:r>
        <w:rPr>
          <w:lang w:val="sw_KE" w:bidi="sw_KE"/>
        </w:rPr>
        <w:t>Katika kipindi hiki, uwe na ubao wa kikundi cha hadithi, kuchora au kutumia aina fulani ya nyenzo (vitu ambavyo unaweza kuhamasisha kote kama vile miamba, vijiti au vinyago vya watoto) ili kupata taswira ya hadithi na vitendo vyake.</w:t>
      </w:r>
    </w:p>
    <w:p>
      <w:pPr/>
      <w:r>
        <w:rPr>
          <w:lang w:val="sw_KE" w:bidi="sw_KE"/>
        </w:rPr>
      </w:r>
      <w:r>
        <w:rPr>
          <w:lang w:val="sw_KE" w:bidi="sw_KE"/>
        </w:rPr>
        <w:t>Ni muhimu kukumbuka kwamba Yesu bado anafundisha wanafunzi wake kwenye kando ya mlima. Aliwafundisha kuhusu jinsi ya kuwa wenye haki zaidi kuliko Mafarisayo na walimu wa sheria. Sasa anaanza sehemu mpya ya mafundisho ambayo inawaonya wanafunzi dhidi ya kufanya matendo yao ya haki kwa watu wengine ili kuwaona. Yesu anaonyesha wanafunzi kwamba Mungu anajali kuhusu nia yao ya kufanya matendo mema.</w:t>
      </w:r>
    </w:p>
    <w:p>
      <w:pPr/>
      <w:r>
        <w:rPr>
          <w:lang w:val="sw_KE" w:bidi="sw_KE"/>
        </w:rPr>
      </w:r>
      <w:r>
        <w:rPr>
          <w:lang w:val="sw_KE" w:bidi="sw_KE"/>
        </w:rPr>
        <w:t>Katika tukio la kwanza, ni muhimu kukumbuka wakati Yesu anaanza mafundisho haya mpya, kwanza anatoa taarifa ya muhtasari kuhusu aina zote tofauti za matendo ya haki. Anawaambia wanafunzi wasifanye matendo yao ya haki mbele ya watu wengine. Wanafunzi wanapaswa kufanya matendo yao mema kwa Mungu peke yake.</w:t>
      </w:r>
    </w:p>
    <w:p>
      <w:pPr/>
      <w:r>
        <w:rPr>
          <w:lang w:val="sw_KE" w:bidi="sw_KE"/>
        </w:rPr>
      </w:r>
      <w:r>
        <w:rPr>
          <w:lang w:val="sw_KE" w:bidi="sw_KE"/>
        </w:rPr>
        <w:t>Mafundisho yafuatayo yana sehemu tatu. Sehemu ni kuhusu kutoa kwa maskini, kuomba kwa Mungu, na kufunga. Mafundisho kuhusu kufunga yatakuwa katika sehemu inayofuata. Yesu anatumia muundo sawa kwa kila moja ya sehemu tatu. Kila sehemu inaonyesha njia nyingine wanafunzi wanapaswa kufanya matendo yao mema kwa Mungu peke yake na si kwa sifa ya watu wengine.</w:t>
      </w:r>
    </w:p>
    <w:p>
      <w:pPr/>
      <w:r>
        <w:rPr>
          <w:lang w:val="sw_KE" w:bidi="sw_KE"/>
        </w:rPr>
      </w:r>
      <w:r>
        <w:rPr>
          <w:lang w:val="sw_KE" w:bidi="sw_KE"/>
        </w:rPr>
        <w:t>Kwanza, Yesu anawaambia wanafunzi kuwa makini wasiwe kama wanafiki. Yesu hataki wanafunzi kujitolea wenyewe wakati wanatoa pesa kwa watu maskini. Fikiria kuhusu jinsi unaweza kuonyesha mtu akipiga tarumbeta au kujitolea kipaumbele kwa njia nyingine. Yesu anasisitiza kwamba wanafiki wanapata tuzo yao yote kutoka kwa watu wengine, na Mungu hatawapa tuzo ya wanafiki kwa kuteka kipaumbele kwa ukarimu wao wenyewe.</w:t>
      </w:r>
    </w:p>
    <w:p>
      <w:pPr/>
      <w:r>
        <w:rPr>
          <w:lang w:val="sw_KE" w:bidi="sw_KE"/>
        </w:rPr>
      </w:r>
      <w:r>
        <w:rPr>
          <w:lang w:val="sw_KE" w:bidi="sw_KE"/>
        </w:rPr>
        <w:t>Kisha, Yesu anawaambia njia sahihi ya kutoa pesa kwa watu masikini. Yesu anasema kutoa yao inapaswa kuwa siri na hakuna watu wengine wanapaswa kujua kuhusu hilo. Yesu anawaambia wanafunzi kwamba Mungu anajua kile kinatokea kwa siri, na Mungu atawapa zawadi wanafunzi kwa kutoa pesa kwa watu maskini kwa siri.</w:t>
      </w:r>
    </w:p>
    <w:p>
      <w:pPr/>
      <w:r>
        <w:rPr>
          <w:lang w:val="sw_KE" w:bidi="sw_KE"/>
        </w:rPr>
      </w:r>
      <w:r>
        <w:rPr>
          <w:lang w:val="sw_KE" w:bidi="sw_KE"/>
        </w:rPr>
        <w:t>Katika tukio la pili, Yesu anafuata muundo sawa na tukio la kwanza. Kwanza, Yesu anasema tena kwa wanafunzi wasiwe kama wanafiki. Yesu hataki wanafunzi kuomba hadharani mbele ya watu wengine ili watu wengine waweze kuwaona. Fikiria kuhusu jinsi unaweza kuonyesha mtu akiomba ili kujitolea wenyewe. Yesu anasisitiza tena kwamba wanafiki wanapata tuzo yote watakayopokea kutoka kwa watu wengine. Wanafiki hawatapata zawadi yoyote kutoka kwa Mungu kwa kuomba ili kuvutia matendo yao mazuri.</w:t>
      </w:r>
    </w:p>
    <w:p>
      <w:pPr/>
      <w:r>
        <w:rPr>
          <w:lang w:val="sw_KE" w:bidi="sw_KE"/>
        </w:rPr>
      </w:r>
      <w:r>
        <w:rPr>
          <w:lang w:val="sw_KE" w:bidi="sw_KE"/>
        </w:rPr>
        <w:t>Kisha, Yesu anawaambia wanafunzi njia sahihi ya kuomba kwa Mungu. Yesu anasema wanafunzi wanapaswa kuomba kwa faragha katika chumba kilichofungwa ili watu wengine wasiweze kuwaona wakiomba kwa Mungu. Tena, Yesu anasema kwamba Mungu anajua kile kinatokea kwa siri. Mungu atawapa zawadi wanafunzi kwa kuomba kwa Mungu kwa siri.</w:t>
      </w:r>
    </w:p>
    <w:p>
      <w:pPr/>
      <w:r>
        <w:rPr>
          <w:lang w:val="sw_KE" w:bidi="sw_KE"/>
        </w:rPr>
      </w:r>
      <w:r>
        <w:rPr>
          <w:lang w:val="sw_KE" w:bidi="sw_KE"/>
        </w:rPr>
        <w:t>Ni muhimu kujua kwamba sehemu ya mwisho ya tukio la pili ni maelekezo ya ziada kuhusu jinsi ya kuomba kwa Mungu. Kwanza, Yesu anaelezea zaidi kuhusu njia isiyo sahihi ya kuomba. Yesu anawaambia wanafunzi wasiombe kama Mataifa. Yesu anawakumbusha wanafunzi wasipaswi kurudia maneno tena na tena na kuomba kwa muda mrefu bila kufikiria kuhusu kile wanachosema.</w:t>
      </w:r>
    </w:p>
    <w:p>
      <w:pPr/>
      <w:r>
        <w:rPr>
          <w:lang w:val="sw_KE" w:bidi="sw_KE"/>
        </w:rPr>
      </w:r>
      <w:r>
        <w:rPr>
          <w:lang w:val="sw_KE" w:bidi="sw_KE"/>
        </w:rPr>
        <w:t>Yesu anamaliza sehemu hii ya mwisho kwa kuwakumbusha wanafunzi kwamba Mungu tayari anajua kile wanafunzi wanachoomba. Mungu tayari anajua mahitaji yao kabla ya wanafunzi kumwomba Mungu kitu. Kumbuka kwamba Yesu anajali sababu ya kuomba. Yesu anataka wanafunzi kuomba kwa Mungu bila kujitolea wenyewe au kuomba kama Mataifa wanavyoomba.</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mawili.</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wake na umati</w:t>
      </w:r>
    </w:p>
    <w:p>
      <w:pPr>
        <w:pStyle w:val="ListBullet"/>
        <w:spacing w:line="240" w:lineRule="auto"/>
        <w:ind w:left="720"/>
      </w:pPr>
      <w:r>
        <w:rPr>
          <w:lang w:val="sw_KE" w:bidi="sw_KE"/>
        </w:rPr>
      </w:r>
      <w:r>
        <w:rPr>
          <w:lang w:val="sw_KE" w:bidi="sw_KE"/>
        </w:rPr>
        <w:t>Watu maskini</w:t>
      </w:r>
    </w:p>
    <w:p>
      <w:pPr>
        <w:pStyle w:val="ListBullet"/>
        <w:spacing w:line="240" w:lineRule="auto"/>
        <w:ind w:left="720"/>
      </w:pPr>
      <w:r>
        <w:rPr>
          <w:lang w:val="sw_KE" w:bidi="sw_KE"/>
        </w:rPr>
      </w:r>
      <w:r>
        <w:rPr>
          <w:lang w:val="sw_KE" w:bidi="sw_KE"/>
        </w:rPr>
        <w:t>Wanafiki</w:t>
      </w:r>
    </w:p>
    <w:p>
      <w:pPr>
        <w:pStyle w:val="ListBullet"/>
        <w:spacing w:line="240" w:lineRule="auto"/>
        <w:ind w:left="720"/>
      </w:pPr>
      <w:r>
        <w:rPr>
          <w:lang w:val="sw_KE" w:bidi="sw_KE"/>
        </w:rPr>
      </w:r>
      <w:r>
        <w:rPr>
          <w:lang w:val="sw_KE" w:bidi="sw_KE"/>
        </w:rPr>
        <w:t>Watu wengine wanaotazama</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Mataifa/wapagani</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Mara ya pili timu inapoigiza hadithi hii, sitisha katika sehemu fulani.</w:t>
      </w:r>
    </w:p>
    <w:p>
      <w:pPr/>
      <w:r>
        <w:rPr>
          <w:lang w:val="sw_KE" w:bidi="sw_KE"/>
        </w:rPr>
      </w:r>
      <w:r>
        <w:rPr>
          <w:lang w:val="sw_KE" w:bidi="sw_KE"/>
        </w:rPr>
        <w:t>Katika tukio la kwanza, Yesu anaketi na kufundisha wanafunzi wake. Wanafunzi wanaketi karibu naye. Yesu anawaambia wanafunzi wake kwamba wanapaswa kuwa makini wasifanye matendo yao mema mbele ya watu wengine ili watu wengine waweze kuwaona. Yesu anasema hakuna tuzo kutoka kwa Mungu kama wanafunzi wanataka tu tahadhari kutoka kwa watu wengine kwa kufanya matendo mazuri.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"Unahisi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anawaambia wanafunzi kwamba wakati wanatoa pesa kwa watu maskini, wasijidhamirie wenyewe kama wanafiki wanavyofanya. Wanaafiki wanapiga tarumbeta na kutangaza utoaji wao katika sinagogi na kwenye mitaa ya umma. Yesu anasema watu wanaona wanafiki na kuwaheshimu kwa kutoa pesa, na hiyo ni zawadi pekee ambayo wanafiki watapata. Mungu hatawapa tuzo wanafiki kwa kutoa pesa ili wengine waweze kuwasifu.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wanafiki, "Unahisi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anawafundisha wanafunzi jinsi wanavyopaswa kutoa pesa kwa maskini. Yesu anasema inapaswa kuwa siri. Mkono wao wa kulia haupaswi kujua kile mkono wao wa kushoto unafanya. Hata marafiki wao wa karibu hawapaswi kujua kuhusu wao kutoa pesa kwa maskini. Yesu anasema Mungu atawapa zawadi wanafunzi kwa kuwa wakarimu kwa siri.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watu maskini, "Unahisi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Katika tukio la pili, Yesu anawafundisha wanafunzi kuhusu kuomba kwa Mungu. Yesu anaanza kwa njia isiyo sahihi ya kuomba kwa Mungu. Yesu hataki wanafunzi kuomba kama wanafiki. Wanaafiki wanachukua tahadhari kwa sala zao kwa kuomba mbele ya wengine. Tena, Yesu anasema sifa kutoka kwa watu wengine ni zawadi pekee ambayo wanafiki watapata. Mungu hatawapa zawadi wanafiki kwa kuomba kwa Mungu ili kujionyesha mbele ya watu.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watu wakitazama, "Unahisi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Kisha, Yesu anawafundisha wanafunzi njia sahihi ya kuomba kwa Mungu. Yesu anasema inapaswa kuwa sala ya kibinafsi na ya siri. Yesu anasema wanafunzi wanapaswa kuomba peke yao kwa Mungu na si mbele ya watu wengine. Mungu anaweza kuona kile watu wanafanya kwa siri, na Mungu atawapa zawadi wanafunzi kwa kuomba kwa siri.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"Unahisi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Hatimaye, Yesu anasema wanafunzi hawapaswi kusema maneno sawa mara kwa mara wakati wanapoomba. Yesu hataki wanafunzi kuomba maneno yasiyo na maana kama Mataifa wanaomba.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Mataifa, "Unahisi vipi?" Unaweza kusikia mambo kama:.</w:t>
      </w:r>
    </w:p>
    <w:p>
      <w:pPr/>
      <w:r>
        <w:rPr>
          <w:lang w:val="sw_KE" w:bidi="sw_KE"/>
        </w:rPr>
      </w:r>
      <w:r>
        <w:rPr>
          <w:lang w:val="sw_KE" w:bidi="sw_KE"/>
        </w:rPr>
        <w:t>Yesu anasema Mungu Baba yao tayari anajua kile wanafunzi watamuomba kabla ya kusema.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Mungu, "Unahisi vipi?" Unaweza kusikia mambo kama:</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Yesu anawaambia wanafunzi hawapaswi kufanya matendo yao ya haki mbele ya watu wengine. Matendo ya </w:t>
      </w:r>
      <w:r>
        <w:rPr>
          <w:b/>
          <w:lang w:val="sw_KE" w:bidi="sw_KE"/>
        </w:rPr>
        <w:t>haki</w:t>
      </w:r>
      <w:r>
        <w:rPr>
          <w:lang w:val="sw_KE" w:bidi="sw_KE"/>
        </w:rPr>
        <w:t xml:space="preserve"> ni kazi nzuri na sahihi ambazo Yesu anataka wanafunzi wake kufanya. Katika hadithi hii, Yesu anatoa mifano miwili ya kawaida ya matendo mema: kutoa pesa kwa maskini na kuomba kwa Mungu. Hii inapaswa kutafsiriwa sawa kama katika simulizi za awali. Tazama Faharasa Kuu kwa ufafanuzi kamili zaidi wa neno </w:t>
      </w:r>
      <w:r>
        <w:rPr>
          <w:lang w:val="sw_KE" w:bidi="sw_KE"/>
        </w:rPr>
        <w:t>haki</w:t>
      </w:r>
      <w:r>
        <w:rPr>
          <w:lang w:val="sw_KE" w:bidi="sw_KE"/>
        </w:rPr>
        <w:t>.</w:t>
      </w:r>
    </w:p>
    <w:p>
      <w:pPr/>
      <w:r>
        <w:rPr>
          <w:lang w:val="sw_KE" w:bidi="sw_KE"/>
        </w:rPr>
      </w:r>
      <w:r>
        <w:rPr>
          <w:lang w:val="sw_KE" w:bidi="sw_KE"/>
        </w:rPr>
        <w:t xml:space="preserve">Yesu anasema Mungu hatawapa zawadi watu kwa kufanya matendo mema mbele ya watu wengine. </w:t>
      </w:r>
      <w:r>
        <w:rPr>
          <w:b/>
          <w:lang w:val="sw_KE" w:bidi="sw_KE"/>
        </w:rPr>
        <w:t>Tuzo</w:t>
      </w:r>
      <w:r>
        <w:rPr>
          <w:lang w:val="sw_KE" w:bidi="sw_KE"/>
        </w:rPr>
        <w:t>hii ni zawadi maalum kutoka kwa Mungu ambayo anawapa watu wake mbinguni.</w:t>
      </w:r>
    </w:p>
    <w:p>
      <w:pPr/>
      <w:r>
        <w:rPr>
          <w:lang w:val="sw_KE" w:bidi="sw_KE"/>
        </w:rPr>
      </w:r>
      <w:r>
        <w:rPr>
          <w:lang w:val="sw_KE" w:bidi="sw_KE"/>
        </w:rPr>
        <w:t xml:space="preserve">Yesu anamwita Mungu </w:t>
      </w:r>
      <w:r>
        <w:rPr>
          <w:b/>
          <w:lang w:val="sw_KE" w:bidi="sw_KE"/>
        </w:rPr>
        <w:t>Baba</w:t>
      </w:r>
      <w:r>
        <w:rPr>
          <w:lang w:val="sw_KE" w:bidi="sw_KE"/>
        </w:rPr>
        <w:t xml:space="preserve"> yao mbinguni, ikimaanisha Mungu aliumba watu wake na kuwatunza kama baba anavyowajali watoto wake. Mungu pia ni Baba wa Yesu, kwa hiyo hakikisha kutafsiri "Baba yako" ili kuonyesha hii. </w:t>
      </w:r>
      <w:r>
        <w:rPr>
          <w:b/>
          <w:lang w:val="sw_KE" w:bidi="sw_KE"/>
        </w:rPr>
        <w:t>Mbinguni</w:t>
      </w:r>
      <w:r>
        <w:rPr>
          <w:lang w:val="sw_KE" w:bidi="sw_KE"/>
        </w:rPr>
        <w:t xml:space="preserve"> inaweza kurejelea anga, au kwa mahali ambapo Mungu na malaika wake wanaishi, kulingana na muktadha. Katika muktadha huu, mbinguni inamaanisha mahali ambapo Mungu anaishi. Tafsiri mbinguni kwa njia sawa na uliyo nayo katika vifungu vya awali na kuona Faharasa Kuu kwa ufafanuzi kamili zaidi wa neno </w:t>
      </w:r>
      <w:r>
        <w:rPr>
          <w:lang w:val="sw_KE" w:bidi="sw_KE"/>
        </w:rPr>
        <w:t>mbinguni</w:t>
      </w:r>
      <w:r>
        <w:rPr>
          <w:lang w:val="sw_KE" w:bidi="sw_KE"/>
        </w:rPr>
        <w:t>.</w:t>
      </w:r>
    </w:p>
    <w:p>
      <w:pPr/>
      <w:r>
        <w:rPr>
          <w:lang w:val="sw_KE" w:bidi="sw_KE"/>
        </w:rPr>
      </w:r>
      <w:r>
        <w:rPr>
          <w:lang w:val="sw_KE" w:bidi="sw_KE"/>
        </w:rPr>
        <w:t xml:space="preserve">Yesu hataki wanafunzi wake kupiga tarumbeta wakati wanatoa pesa kwa maskini. </w:t>
      </w:r>
      <w:r>
        <w:rPr>
          <w:b/>
          <w:lang w:val="sw_KE" w:bidi="sw_KE"/>
        </w:rPr>
        <w:t>Tarumbeta</w:t>
      </w:r>
      <w:r>
        <w:rPr>
          <w:lang w:val="sw_KE" w:bidi="sw_KE"/>
        </w:rPr>
        <w:t xml:space="preserve"> ni chombo cha muziki ambacho watu wanapiga ili kutengeneza muziki au kutangaza kitu. Tarumbeta zinaweza kufanywa kutoka fedha, shaba, au pembe ya kondoo. Watu walipiga katika tarumbeta ili kufanya kelele kubwa. Wayahudi walitumia baragumu katika vita, kwa sherehe za kidini kama kufunga ya umma au dhabihu za hekalu, na kwa kutangaza mfalme mpya. Inawezekana Wayahudi walipiga tarumbeta ili kutangaza zawadi kubwa ya pesa kwa maskini, lakini Yesu pia anaweza kuwa alikuwa akitumia tarumbeta kama lugha maalum. Yesu hakutaka wanafunzi wake kujitolea wenyewe wakitoa pesa kwa maskini.</w:t>
      </w:r>
    </w:p>
    <w:p>
      <w:pPr/>
      <w:r>
        <w:rPr>
          <w:lang w:val="sw_KE" w:bidi="sw_KE"/>
        </w:rPr>
      </w:r>
      <w:r>
        <w:rPr>
          <w:lang w:val="sw_KE" w:bidi="sw_KE"/>
        </w:rPr>
        <w:t xml:space="preserve">Sitisha na uonyeshe picha ya </w:t>
      </w:r>
      <w:r>
        <w:rPr>
          <w:b/>
          <w:lang w:val="sw_KE" w:bidi="sw_KE"/>
        </w:rPr>
        <w:t>tarumbeta</w:t>
      </w:r>
      <w:r>
        <w:rPr>
          <w:lang w:val="sw_KE" w:bidi="sw_KE"/>
        </w:rPr>
        <w:t xml:space="preserve"> tena ikiwa ni lazima.</w:t>
      </w:r>
    </w:p>
    <w:p>
      <w:pPr/>
      <w:r>
        <w:rPr>
          <w:lang w:val="sw_KE" w:bidi="sw_KE"/>
        </w:rPr>
      </w:r>
      <w:r>
        <w:rPr>
          <w:lang w:val="sw_KE" w:bidi="sw_KE"/>
        </w:rPr>
        <w:t xml:space="preserve">Yesu alisema </w:t>
      </w:r>
      <w:r>
        <w:rPr>
          <w:b/>
          <w:lang w:val="sw_KE" w:bidi="sw_KE"/>
        </w:rPr>
        <w:t>wanafiki</w:t>
      </w:r>
      <w:r>
        <w:rPr>
          <w:lang w:val="sw_KE" w:bidi="sw_KE"/>
        </w:rPr>
        <w:t xml:space="preserve"> wanatangaza utoaji wao kwa umma. Neno mnafiki katika lugha ya awali linamaanisha mwigizaji katika ukumbi wa michezo ambaye anajifanya kuwa mtu ambaye yeye si. Katika muktadha huu, neno mnafiki linamaanisha mtu ambaye anaonekana mzuri nje, lakini ndani hawampendi Mungu kwa kweli. Tazama Faharasa Kuu kwa ufafanuzi kamili zaidi wa neno </w:t>
      </w:r>
      <w:r>
        <w:rPr>
          <w:lang w:val="sw_KE" w:bidi="sw_KE"/>
        </w:rPr>
        <w:t>mnafiki</w:t>
      </w:r>
      <w:r>
        <w:rPr>
          <w:lang w:val="sw_KE" w:bidi="sw_KE"/>
        </w:rPr>
        <w:t>.</w:t>
      </w:r>
    </w:p>
    <w:p>
      <w:pPr/>
      <w:r>
        <w:rPr>
          <w:lang w:val="sw_KE" w:bidi="sw_KE"/>
        </w:rPr>
      </w:r>
      <w:r>
        <w:rPr>
          <w:lang w:val="sw_KE" w:bidi="sw_KE"/>
        </w:rPr>
        <w:t xml:space="preserve">Wanafiki wanataka watu kuwaona wakitoa pesa katika masinagogi au katika mitaani. </w:t>
      </w:r>
      <w:r>
        <w:rPr>
          <w:b/>
          <w:lang w:val="sw_KE" w:bidi="sw_KE"/>
        </w:rPr>
        <w:t>Masinagogi</w:t>
      </w:r>
      <w:r>
        <w:rPr>
          <w:lang w:val="sw_KE" w:bidi="sw_KE"/>
        </w:rPr>
        <w:t xml:space="preserve"> walikuwa maeneo ya ibada ya Kiyahudi ambapo watu katika vijiji wangeweza kukutana badala ya katika hekalu kuu katika Yerusalemu. Tafsiri sinagogi kama katika simulizi za awali. Tazama Faharasa Kuu kwa ufafanuzi kamili zaidi wa neno </w:t>
      </w:r>
      <w:r>
        <w:rPr>
          <w:lang w:val="sw_KE" w:bidi="sw_KE"/>
        </w:rPr>
        <w:t>sinagogi</w:t>
      </w:r>
      <w:r>
        <w:rPr>
          <w:lang w:val="sw_KE" w:bidi="sw_KE"/>
        </w:rPr>
        <w:t>.</w:t>
      </w:r>
    </w:p>
    <w:p>
      <w:pPr/>
      <w:r>
        <w:rPr>
          <w:lang w:val="sw_KE" w:bidi="sw_KE"/>
        </w:rPr>
      </w:r>
      <w:r>
        <w:rPr>
          <w:lang w:val="sw_KE" w:bidi="sw_KE"/>
        </w:rPr>
        <w:t xml:space="preserve">Sitisha hapa na uonyeshe picha ya </w:t>
      </w:r>
      <w:r>
        <w:rPr>
          <w:lang w:val="sw_KE" w:bidi="sw_KE"/>
        </w:rPr>
        <w:t>sinagogi</w:t>
      </w:r>
      <w:r>
        <w:rPr>
          <w:lang w:val="sw_KE" w:bidi="sw_KE"/>
        </w:rPr>
        <w:t xml:space="preserve"> tena ikiwa ni lazima.</w:t>
      </w:r>
    </w:p>
    <w:p>
      <w:pPr/>
      <w:r>
        <w:rPr>
          <w:lang w:val="sw_KE" w:bidi="sw_KE"/>
        </w:rPr>
      </w:r>
      <w:r>
        <w:rPr>
          <w:lang w:val="sw_KE" w:bidi="sw_KE"/>
        </w:rPr>
        <w:t>Yesu anasema "Ninakuambia ukweli" ili kusisitiza mafundisho yanayofuata kuhusu jinsi wanafunzi wanapaswa kutoa kwa maskini. Yesu anasema Mungu atawapa tuzo wanafunzi kwa kutoa kwa maskini kwa siri.</w:t>
      </w:r>
    </w:p>
    <w:p>
      <w:pPr/>
      <w:r>
        <w:rPr>
          <w:lang w:val="sw_KE" w:bidi="sw_KE"/>
        </w:rPr>
      </w:r>
      <w:r>
        <w:rPr>
          <w:lang w:val="sw_KE" w:bidi="sw_KE"/>
        </w:rPr>
        <w:t>Sitisha hapa na uzungumze na timu yako ya tafsiri kuhusu jinsi unasisitiza kitu katika lugha yako. Unatumia maneno gani wakati uko karibu kusema kitu muhimu sana?</w:t>
      </w:r>
    </w:p>
    <w:p>
      <w:pPr/>
      <w:r>
        <w:rPr>
          <w:lang w:val="sw_KE" w:bidi="sw_KE"/>
        </w:rPr>
      </w:r>
      <w:r>
        <w:rPr>
          <w:lang w:val="sw_KE" w:bidi="sw_KE"/>
        </w:rPr>
        <w:t xml:space="preserve">Yesu pia anawafundisha wanafunzi wake jinsi ya kuomba. Kuomba ina maana ya kuzungumza na Mungu. Tafsiri </w:t>
      </w:r>
      <w:r>
        <w:rPr>
          <w:b/>
          <w:lang w:val="sw_KE" w:bidi="sw_KE"/>
        </w:rPr>
        <w:t>sala</w:t>
      </w:r>
      <w:r>
        <w:rPr>
          <w:lang w:val="sw_KE" w:bidi="sw_KE"/>
        </w:rPr>
        <w:t xml:space="preserve"> kama katika simulizi za awali, na angalia Faharasa Kuu kwa ufafanuzi kamili zaidi wa neno </w:t>
      </w:r>
      <w:r>
        <w:rPr>
          <w:lang w:val="sw_KE" w:bidi="sw_KE"/>
        </w:rPr>
        <w:t>sala</w:t>
      </w:r>
      <w:r>
        <w:rPr>
          <w:lang w:val="sw_KE" w:bidi="sw_KE"/>
        </w:rPr>
        <w:t>.</w:t>
      </w:r>
    </w:p>
    <w:p>
      <w:pPr/>
      <w:r>
        <w:rPr>
          <w:lang w:val="sw_KE" w:bidi="sw_KE"/>
        </w:rPr>
      </w:r>
      <w:r>
        <w:rPr>
          <w:lang w:val="sw_KE" w:bidi="sw_KE"/>
        </w:rPr>
        <w:t xml:space="preserve">Yesu hataki wanafunzi wake kuomba kama </w:t>
      </w:r>
      <w:r>
        <w:rPr>
          <w:b/>
          <w:lang w:val="sw_KE" w:bidi="sw_KE"/>
        </w:rPr>
        <w:t>Mataifa</w:t>
      </w:r>
      <w:r>
        <w:rPr>
          <w:lang w:val="sw_KE" w:bidi="sw_KE"/>
        </w:rPr>
        <w:t xml:space="preserve"> ambao hawamfuati Mungu. Mataifa walirudia maneno tena na tena katika sala zao. Watu wengine wanafikiri hii ina maana Mataifa wangesema majina mengi kwa miungu yao ili kuhakikisha walisema majina sahihi kwa Mungu. Tafsiri Mataifa sawa na katika vifungu vya awali, na angalia Faharasa Kuu kwa ufafanuzi kamili zaidi wa neno </w:t>
      </w:r>
      <w:r>
        <w:rPr>
          <w:lang w:val="sw_KE" w:bidi="sw_KE"/>
        </w:rPr>
        <w:t>Mataifa</w:t>
      </w:r>
      <w:r>
        <w:rPr>
          <w:lang w:val="sw_KE" w:bidi="sw_KE"/>
        </w:rPr>
        <w:t>.</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6:9–18</w:t>
      </w:r>
      <w:r>
        <w:rPr>
          <w:lang w:val="sw_KE" w:bidi="sw_KE"/>
        </w:rPr>
      </w:r>
    </w:p>
    <w:p>
      <w:pPr>
        <w:pStyle w:val="Heading3"/>
      </w:pPr>
      <w:r>
        <w:rPr>
          <w:lang w:val="sw_KE" w:bidi="sw_KE"/>
        </w:rPr>
        <w:t>Sikiliza na Moyo</w:t>
      </w:r>
    </w:p>
    <w:p>
      <w:pPr/>
      <w:r>
        <w:rPr>
          <w:lang w:val="sw_KE" w:bidi="sw_KE"/>
        </w:rPr>
      </w:r>
      <w:r>
        <w:rPr>
          <w:lang w:val="sw_KE" w:bidi="sw_KE"/>
        </w:rPr>
        <w:t>Sikiliza Mathayo 6:9–18 na utie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Yesu anaketi upande wa mlima, na anafundisha wanafunzi wake, au wafuasi wa karibu. Umati wa watu pia unasikiliza. Yesu aliwafundisha wanafunzi kuhusu jinsi wanapaswa kuwa wenye haki zaidi kuliko Mafarisayo na walimu wa sheria. Yesu pia aliwafundisha kuhusu kutoa pesa kwa maskini na kuhusu sala. Sasa, Yesu anaelezea zaidi kuhusu jinsi ya kuomba na anafundisha kuhusu kufunga.</w:t>
      </w:r>
    </w:p>
    <w:p>
      <w:pPr/>
      <w:r>
        <w:rPr>
          <w:lang w:val="sw_KE" w:bidi="sw_KE"/>
        </w:rPr>
      </w:r>
      <w:r>
        <w:rPr>
          <w:lang w:val="sw_KE" w:bidi="sw_KE"/>
        </w:rPr>
        <w:t>Yesu anaanza sehemu hii kwa kuomba kwa Mungu. Wakati wa Yesu, Wayahudi kwa kawaida walitumia aina za sala, na watu wanaweza kuomba sala hii halisi kwa njia sawa na Yesu aliomba. Wanafunzi wanaweza pia kutumia sala hii ifuatayo kama mwongozo wa jinsi ya kuomba sala zao wenyewe.</w:t>
      </w:r>
    </w:p>
    <w:p>
      <w:pPr/>
      <w:r>
        <w:rPr>
          <w:lang w:val="sw_KE" w:bidi="sw_KE"/>
        </w:rPr>
      </w:r>
      <w:r>
        <w:rPr>
          <w:lang w:val="sw_KE" w:bidi="sw_KE"/>
        </w:rPr>
        <w:t>Yesu hataki waombe kama Mataifa, ambao wanasema maneno ya muda mrefu, yasiyo na maana. Anawaonyesha kwamba wanaweza kumwomba Mungu kwa maneno rahisi. Sala inaanza na Yesu akisema "Baba yetu mbinguni." Yesu anaomba kwa Mungu ambaye anaishi mbinguni. Yesu anaonyesha kwamba tunaweza kuzungumza na Mungu kama tunazungumza na baba.</w:t>
      </w:r>
    </w:p>
    <w:p>
      <w:pPr/>
      <w:r>
        <w:rPr>
          <w:lang w:val="sw_KE" w:bidi="sw_KE"/>
        </w:rPr>
      </w:r>
      <w:r>
        <w:rPr>
          <w:lang w:val="sw_KE" w:bidi="sw_KE"/>
        </w:rPr>
        <w:t>Katika sehemu ya kwanza ya sala, Yesu anazingatia Mungu mwenyewe. Yesu anaomba kwamba watu wangeheshimu jina takatifu la Mungu. Katika utamaduni wa Kiyahudi, jina la mtu linawakilisha mtu. Mara nyingi, Wayahudi hawakutaka kusema jina la Mungu ili kuonyesha heshima kwa Mungu. Badala yake, walisema "jina la Mungu." "Kuheshimu jina takatifu la Mungu" ina maana kumheshimu Mungu mwenyewe. Mungu anaonyesha watu yeye ni mtakatifu, au kamili na anastahili ibada. Yesu anaomba kwamba watu pia wangemtambua Mungu kama mtakatifu, na kwamba watu wangemheshimu Mungu.</w:t>
      </w:r>
    </w:p>
    <w:p>
      <w:pPr/>
      <w:r>
        <w:rPr>
          <w:lang w:val="sw_KE" w:bidi="sw_KE"/>
        </w:rPr>
      </w:r>
      <w:r>
        <w:rPr>
          <w:lang w:val="sw_KE" w:bidi="sw_KE"/>
        </w:rPr>
        <w:t>Sitisha na mjadili kama timu ya tafsiri jinsi watu wanaheshimu wengine katika utamaduni wako. Unazungumza vipi kuhusu mtu aliyeheshimiwa katika utamaduni wako? Unatumia maneno gani maalum kwa watu walioheshimiwa? Je, unasema majina yao? Fikiria kuhusu hali wakati mtu unayemjua aliheshimiwa.</w:t>
      </w:r>
    </w:p>
    <w:p>
      <w:pPr/>
      <w:r>
        <w:rPr>
          <w:lang w:val="sw_KE" w:bidi="sw_KE"/>
        </w:rPr>
      </w:r>
      <w:r>
        <w:rPr>
          <w:lang w:val="sw_KE" w:bidi="sw_KE"/>
        </w:rPr>
        <w:t>Kisha, Yesu anaomba kwamba ufalme wa Mungu ungekuja. Yesu anaomba kwamba Mungu angeanzisha utawala wake juu ya watu wote. Yesu anaomba kwamba Mungu atatawala na kwamba watu watafanya mapenzi ya Mungu, au kumtii kwenye dunia kwa njia sawa na Mungu anatawala mbinguni na wale ambao wanaishi mbinguni wanafanya mapenzi ya Mungu.</w:t>
      </w:r>
    </w:p>
    <w:p>
      <w:pPr/>
      <w:r>
        <w:rPr>
          <w:lang w:val="sw_KE" w:bidi="sw_KE"/>
        </w:rPr>
      </w:r>
      <w:r>
        <w:rPr>
          <w:lang w:val="sw_KE" w:bidi="sw_KE"/>
        </w:rPr>
        <w:t>Yesu pia anamwomba Mungu kutupa "mkate wa kila siku" tunaohitaji. Mkate ulikuwa chakula cha kawaida cha msingi katika wakati wa Yesu. Yesu anaomba chakula ambacho tunahitaji kwa siku moja. Wayahudi ambao Yesu alikuwa akifundisha walikuwa na ujuzi wa jinsi Mungu alivyotoa watu wake katika Agano la Kale.</w:t>
      </w:r>
    </w:p>
    <w:p>
      <w:pPr/>
      <w:r>
        <w:rPr>
          <w:lang w:val="sw_KE" w:bidi="sw_KE"/>
        </w:rPr>
      </w:r>
      <w:r>
        <w:rPr>
          <w:lang w:val="sw_KE" w:bidi="sw_KE"/>
        </w:rPr>
        <w:t>Yesu baadaye anaomba msamaha kwa madeni yetu, au dhambi. "Msamaha" katika muktadha huu ina maana Mungu hatuadhibu wakati tunafanya kitu kibaya au tuna deni au dhambi dhidi ya mtu. Yesu anatumia picha ya neno ya deni, au kudai kitu kwa mtu, kama njia ya kuelezea dhambi au kuasi Mungu. Tunastahili adhabu, lakini Mungu anachagua kututendea kama vile hatujawahi kufanya chochote kibaya. Yesu anasema kwamba kwa njia sawa na Mungu anatusamehe madeni yetu, pia nasi tusamehe watu wengine ambao wanatenda dhambi au wanatutendea mambo mabaya. Tunamsamehe mtu ambaye alifanya dhambi, lakini hatuwezi kufuta deni. Uhusiano ni sehemu muhimu zaidi ya msamaha.</w:t>
      </w:r>
    </w:p>
    <w:p>
      <w:pPr/>
      <w:r>
        <w:rPr>
          <w:lang w:val="sw_KE" w:bidi="sw_KE"/>
        </w:rPr>
      </w:r>
      <w:r>
        <w:rPr>
          <w:lang w:val="sw_KE" w:bidi="sw_KE"/>
        </w:rPr>
        <w:t>Kisha, Yesu anaomba kwamba Mungu angetuweka mbali na majaribu. Yesu hamaanishi kwamba Mungu anatujaribu kufanya mambo yasiyo sahihi. Yesu anamwomba Mungu kutulinda kutoka kwa hali ambapo mtu au kitu kitatufanya tutende dhambi. Yesu anamwomba Mungu kutuokoa kutoka kwa uovu badala ya kutuacha kukubali majaribu. Watu wengine wanafikiri hii ina maana Yesu anamwomba Mungu kutuokoa au kutulinda kutoka kwa yule mwovu, shetani, kwa sababu shetani ni yeye ambaye anatujaribu kufanya dhambi. Watu wengine wanafikiri kwamba Yesu anamwomba Mungu kutulinda kutoka kwa uovu kwa ujumla. Baada ya sehemu hii, watu wengine wanafikiri Yesu pia alisema "kwa ajili yako ni ufalme na nguvu na utukufu milele. Amina." Maneno haya ya ziada si sehemu ya simulizi hii ya Maandiko, lakini makanisa mengi yanasema doxolojia hii, au sala ya kumalizika, mwishoni mwa sala ya Yesu. Ilikuwa ya kawaida wakati wa Yesu kwa sala za Kiyahudi ili kumaliza njia hii.</w:t>
      </w:r>
    </w:p>
    <w:p>
      <w:pPr/>
      <w:r>
        <w:rPr>
          <w:lang w:val="sw_KE" w:bidi="sw_KE"/>
        </w:rPr>
      </w:r>
      <w:r>
        <w:rPr>
          <w:lang w:val="sw_KE" w:bidi="sw_KE"/>
        </w:rPr>
        <w:t>Kisha, Yesu anaelezea kuhusu msamaha zaidi. Ujumbe wa Yesu kwenye dunia ulikuwa kuleta msamaha kwa watu kupitia kifo chake kwenye msalaba na ufufuo. Ikiwa watu wanakubali hii na kumfuata, basi wanapaswa kutenda kwa njia sawa na alivyofanya kwao Kwa hivyo, anatarajia wanafunzi wake kuwasamehe wengine.</w:t>
      </w:r>
    </w:p>
    <w:p>
      <w:pPr/>
      <w:r>
        <w:rPr>
          <w:lang w:val="sw_KE" w:bidi="sw_KE"/>
        </w:rPr>
      </w:r>
      <w:r>
        <w:rPr>
          <w:lang w:val="sw_KE" w:bidi="sw_KE"/>
        </w:rPr>
        <w:t>Kisha, Yesu anafundisha kuhusu kufunga. Yesu alimaliza kuzungumza kuhusu kutoa pesa kwa maskini na kuhusu sala, na sasa kufunga ni njia ya tatu ya Yesu anafundisha kuhusu kuwa mwenye haki. Kufunga ina maana kutokula chakula na wakati mwingine pia kutokunywa maji kwa siku au tena ili mtu aweze kumheshimu Mungu, kuomba kwa Mungu, au kuonyesha huzuni kwa dhambi zao. Yesu anadhania kwamba wakati mwingine wanafunzi wake watachagua kufunga kwa sababu hizi. Yesu anafundisha kwamba wakati wanafunzi wanafunga, wanapaswa kufanya hivyo kwa njia ili watu wengine wasijue kufunga kwao.</w:t>
      </w:r>
    </w:p>
    <w:p>
      <w:pPr/>
      <w:r>
        <w:rPr>
          <w:lang w:val="sw_KE" w:bidi="sw_KE"/>
        </w:rPr>
      </w:r>
      <w:r>
        <w:rPr>
          <w:lang w:val="sw_KE" w:bidi="sw_KE"/>
        </w:rPr>
        <w:t>Sitisha hapa na uzungumze kuhusu kufunga katika utamaduni wako. Ni mazoea gani ya kawaida ya kufunga? Je, watu wanaacha kula chakula na kunywa maji, au chakula tu? Je, watu wanafunga siku fulani? Je, ni wazi katika utamaduni wako wakati mtu anafunga? Kwa nini watu wanachagua kufunga?</w:t>
      </w:r>
    </w:p>
    <w:p>
      <w:pPr/>
      <w:r>
        <w:rPr>
          <w:lang w:val="sw_KE" w:bidi="sw_KE"/>
        </w:rPr>
      </w:r>
      <w:r>
        <w:rPr>
          <w:lang w:val="sw_KE" w:bidi="sw_KE"/>
        </w:rPr>
        <w:t>Yesu hataki wanafunzi kuhuzunika au kuacha kuosha nyuso zao au kusaga nywele zao kama wanafiki wanavyofanya. Yesu alizungumza kuhusu wanafiki kabla wakati alisema wanafiki wanataka tu watu wengine wawafanye tu kwa kutoa pesa kwa maskini. Nje, wanafiki wanafanya nyuso zao za kuomboleza na kujifanya kuwa wanafanya mema wakati wanafunga. Ndani, wanafiki wanafunga tu ili watu wengine waweze kuwaona na kuwapendeza. Yesu anasema, "Ninawambia ukweli" ili kusisitiza kile atasema baadaye. Yesu anasema hii wakati anataka wanafunzi wake kusikiliza kwa karibu kwa sababu mafundisho yanayofuata ni muhimu sana. Yesu anawaambia wakati watu wanavutia wanafiki kwa kufunga, hiyo itakuwa zawadi tu ya wanafiki. Mungu hatawapa zawadi wanafiki kwa kufunga ili watu wengine waweze kuwaona wakifunga.</w:t>
      </w:r>
    </w:p>
    <w:p>
      <w:pPr/>
      <w:r>
        <w:rPr>
          <w:lang w:val="sw_KE" w:bidi="sw_KE"/>
        </w:rPr>
      </w:r>
      <w:r>
        <w:rPr>
          <w:lang w:val="sw_KE" w:bidi="sw_KE"/>
        </w:rPr>
        <w:t>Hatimaye, Yesu anawafundisha wanafunzi njia sahihi ya kufunga. Yesu anasema kwamba wakati nyinyi, wanafunzi, munafunga, munapaswa kuosha uso wenu na kuchanja, au kupaka mafuta vichwa vyenu. Watu walitia mafuta vichwa vyao ili kuvifanya vionekane au kunukia vizuri. Wazo hapa ni kwamba unapaswa kuosha uso wako na kufanya nywele zako kuonekana nzuri kama kila kitu ni cha kawaida. Watu wengine hawapaswi kuona wanafunzi wakifunga. Mungu ataona kufunga kwa wanafunzi kwa sababu Mungu anaona kila kitu. Mungu anaona wanafunzi wakifunga kwa njia ya siri, na Mungu atawapa zawadi wanafunzi kwa kufunga kwa siri.</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hadithi hii. Utasaidia kikundi kufafanua matukio, mipangilio na wahusika wa hadithi.</w:t>
      </w:r>
    </w:p>
    <w:p>
      <w:pPr/>
      <w:r>
        <w:rPr>
          <w:lang w:val="sw_KE" w:bidi="sw_KE"/>
        </w:rPr>
      </w:r>
      <w:r>
        <w:rPr>
          <w:lang w:val="sw_KE" w:bidi="sw_KE"/>
        </w:rPr>
        <w:t>Hadithi hii ina matukio mawili.</w:t>
      </w:r>
    </w:p>
    <w:p>
      <w:pPr/>
      <w:r>
        <w:rPr>
          <w:lang w:val="sw_KE" w:bidi="sw_KE"/>
        </w:rPr>
      </w:r>
      <w:r>
        <w:rPr>
          <w:b/>
          <w:lang w:val="sw_KE" w:bidi="sw_KE"/>
        </w:rPr>
        <w:t>Tukio la kwanza:</w:t>
      </w:r>
      <w:r>
        <w:rPr>
          <w:lang w:val="sw_KE" w:bidi="sw_KE"/>
        </w:rPr>
        <w:t xml:space="preserve"> Yesu anawafundisha wanafunzi wake zaidi kuhusu jinsi ya kuomba kwa Mungu.</w:t>
      </w:r>
    </w:p>
    <w:p>
      <w:pPr/>
      <w:r>
        <w:rPr>
          <w:lang w:val="sw_KE" w:bidi="sw_KE"/>
        </w:rPr>
      </w:r>
      <w:r>
        <w:rPr>
          <w:b/>
          <w:lang w:val="sw_KE" w:bidi="sw_KE"/>
        </w:rPr>
        <w:t>Tukio la pili:</w:t>
      </w:r>
      <w:r>
        <w:rPr>
          <w:lang w:val="sw_KE" w:bidi="sw_KE"/>
        </w:rPr>
        <w:t xml:space="preserve"> Yesu anawafundisha wanafunzi kuhusu jinsi ya kufunga.</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wake na umati</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Watu ambao wanafanya mambo mabaya kwa wanafunzi</w:t>
      </w:r>
    </w:p>
    <w:p>
      <w:pPr>
        <w:pStyle w:val="ListBullet"/>
        <w:spacing w:line="240" w:lineRule="auto"/>
        <w:ind w:left="720"/>
      </w:pPr>
      <w:r>
        <w:rPr>
          <w:lang w:val="sw_KE" w:bidi="sw_KE"/>
        </w:rPr>
      </w:r>
      <w:r>
        <w:rPr>
          <w:lang w:val="sw_KE" w:bidi="sw_KE"/>
        </w:rPr>
        <w:t>Wanafiki</w:t>
      </w:r>
    </w:p>
    <w:p>
      <w:pPr>
        <w:pStyle w:val="ListBullet"/>
        <w:spacing w:line="240" w:lineRule="auto"/>
        <w:ind w:left="720"/>
      </w:pPr>
      <w:r>
        <w:rPr>
          <w:lang w:val="sw_KE" w:bidi="sw_KE"/>
        </w:rPr>
      </w:r>
      <w:r>
        <w:rPr>
          <w:lang w:val="sw_KE" w:bidi="sw_KE"/>
        </w:rPr>
        <w:t>Watu wengine wanatazama wanafiki</w:t>
      </w:r>
    </w:p>
    <w:p>
      <w:pPr/>
      <w:r>
        <w:rPr>
          <w:lang w:val="sw_KE" w:bidi="sw_KE"/>
        </w:rPr>
      </w:r>
      <w:r>
        <w:rPr>
          <w:lang w:val="sw_KE" w:bidi="sw_KE"/>
        </w:rPr>
        <w:t>Katika kipindi hiki, uwe na ubao wa kikundi cha hadithi, kuchora au kutumia aina fulani ya nyenzo (vitu ambavyo unaweza kuhamasisha kote kama vile miamba, vijiti au vinyago vya watoto) ili kupata taswira ya hadithi na vitendo vyake.</w:t>
      </w:r>
    </w:p>
    <w:p>
      <w:pPr/>
      <w:r>
        <w:rPr>
          <w:lang w:val="sw_KE" w:bidi="sw_KE"/>
        </w:rPr>
      </w:r>
      <w:r>
        <w:rPr>
          <w:lang w:val="sw_KE" w:bidi="sw_KE"/>
        </w:rPr>
        <w:t>Ni muhimu kukumbuka kwamba Yesu bado anafundisha wanafunzi wake kwenye kando ya mlima. Aliwafundisha kuhusu jinsi ya kuwa wenye haki zaidi kuliko Mafarisayo na walimu wa sheria. Yesu alifundisha kuhusu kutoa pesa kwa maskini na kuhusu sala, na sasa Yesu anamaliza sehemu hii kwa kutoa sala ya mfano na kisha kufundisha kuhusu kufunga.</w:t>
      </w:r>
    </w:p>
    <w:p>
      <w:pPr/>
      <w:r>
        <w:rPr>
          <w:lang w:val="sw_KE" w:bidi="sw_KE"/>
        </w:rPr>
      </w:r>
      <w:r>
        <w:rPr>
          <w:lang w:val="sw_KE" w:bidi="sw_KE"/>
        </w:rPr>
        <w:t>Katika tukio la kwanza, ni muhimu kukumbuka kwamba hii ni muendelezo wa sehemu kabla kuhusu sala. Yesu aliwafundisha wanafunzi wasiombe kama wanafiki, na kuhusu jinsi wanapaswa kuomba kwa Mungu kwa siri. Sasa Yesu anatoa sala ya mfano ya kile wanafunzi wanapaswa kusema kwa Mungu. Yesu anaanza kwa kusema "Omba hivi." Sala hii ya mfano inasemwa kwa wanafunzi wote na umati wakisikiliza, lakini wanafunzi pia wanaweza kuomba kama hii peke yao pia. Fikiria kuhusu jinsi unaweza kuonyesha wanafunzi wote wakiomba sala hii kwa Mungu pamoja.</w:t>
      </w:r>
    </w:p>
    <w:p>
      <w:pPr/>
      <w:r>
        <w:rPr>
          <w:lang w:val="sw_KE" w:bidi="sw_KE"/>
        </w:rPr>
      </w:r>
      <w:r>
        <w:rPr>
          <w:lang w:val="sw_KE" w:bidi="sw_KE"/>
        </w:rPr>
        <w:t>Kumbuka kwamba Yesu anajua kwamba Mungu tayari ni mtakatifu, na anaomba kwamba watu wangetambua kuwa Mungu ni mtakatifu. Pia, kumbuka kwamba Yesu anataka watu waombe kwamba Mungu anatawala na kwamba watu wanafanya mapenzi ya Mungu kwenye dunia kwa njia sawa na mbinguni. Yesu anaomba kumwomba Mungu mkate wa kila siku, au chakula muhimu. Fikiria kuhusu kutumia vinyago au vitu vingine ili kuonyesha mkate ambao watu wanahitaji kwa siku hiyo.</w:t>
      </w:r>
    </w:p>
    <w:p>
      <w:pPr/>
      <w:r>
        <w:rPr>
          <w:lang w:val="sw_KE" w:bidi="sw_KE"/>
        </w:rPr>
      </w:r>
      <w:r>
        <w:rPr>
          <w:lang w:val="sw_KE" w:bidi="sw_KE"/>
        </w:rPr>
        <w:t>Kisha, ni muhimu kukumbuka kwamba Yesu anawafundisha wanafunzi ambao wanahitaji kuomba msamaha kutoka kwa Mungu. Yesu anataka wanafunzi kuomba msamaha kutoka kwa Mungu kwa njia sawa na wanafunzi kusamehe watu wengine kwa kufanya mambo mabaya kwao.</w:t>
      </w:r>
    </w:p>
    <w:p>
      <w:pPr/>
      <w:r>
        <w:rPr>
          <w:lang w:val="sw_KE" w:bidi="sw_KE"/>
        </w:rPr>
      </w:r>
      <w:r>
        <w:rPr>
          <w:lang w:val="sw_KE" w:bidi="sw_KE"/>
        </w:rPr>
        <w:t>Yesu anamaliza sala kwa kumwomba Mungu kutuweka mbali na majaribu na kutulinda kutoka kwa uovu.</w:t>
      </w:r>
    </w:p>
    <w:p>
      <w:pPr/>
      <w:r>
        <w:rPr>
          <w:lang w:val="sw_KE" w:bidi="sw_KE"/>
        </w:rPr>
      </w:r>
      <w:r>
        <w:rPr>
          <w:lang w:val="sw_KE" w:bidi="sw_KE"/>
        </w:rPr>
        <w:t>Baada ya Yesu kumaliza sala ya mfano, alifundisha zaidi kuhusu msamaha. Kumbuka kwamba Yesu tayari alifundisha kuhusu msamaha katika sala ya mfano, na sasa anaelezea zaidi kuhusu kwa nini ni muhimu sana kusamehe watu wengine. Yesu anasema hii kwa njia mbili ili kusisitiza umuhimu wa msamaha. Kwanza anasema, "Ikiwa utawasamehe wale ambao wanafanya dhambi dhidi yako, Baba yako wa mbinguni atakusamehe." Kisha anasema kitu sawa kwa njia hasi. "Ikiwa hutasamehe wengine, Baba yako hatakusamehe." Fikiria kuhusu jinsi unaweza kuonyesha watu wawili wakisameheana kwa kutumia vinyago au vitu vingine.</w:t>
      </w:r>
    </w:p>
    <w:p>
      <w:pPr/>
      <w:r>
        <w:rPr>
          <w:lang w:val="sw_KE" w:bidi="sw_KE"/>
        </w:rPr>
      </w:r>
      <w:r>
        <w:rPr>
          <w:lang w:val="sw_KE" w:bidi="sw_KE"/>
        </w:rPr>
        <w:t>Katika tukio la pili, Yesu anafundisha kuhusu kufunga. Kwanza, Yesu anafundisha jinsi wanafunzi hawapaswi kufunga, na kisha Yesu anafundisha njia sahihi ya kufunga. Hii ni muundo sawa na Yesu alitumia wakati alifundisha kuhusu kutoa pesa kwa maskini na kuhusu kuomba katika sehemu kabla ya hadithi hii. Kila sehemu inaonyesha njia wanafunzi wanapaswa kufanya matendo yao mema kwa Mungu peke yake na si kwa sifa ya watu wengine.</w:t>
      </w:r>
    </w:p>
    <w:p>
      <w:pPr/>
      <w:r>
        <w:rPr>
          <w:lang w:val="sw_KE" w:bidi="sw_KE"/>
        </w:rPr>
      </w:r>
      <w:r>
        <w:rPr>
          <w:lang w:val="sw_KE" w:bidi="sw_KE"/>
        </w:rPr>
        <w:t>Yesu anawaambia wanafunzi kwamba wakati wanafunga kwa kutokula chakula, hawapaswi kufunga kama wanafiki. Wanafiki wana nyuso za huzuni na hawajioshi wala kutunza muonekano wao wakati wanafunga. Fikiria kuhusu jinsi unaweza kuonyesha wanafiki wakifunga bila kusafisha nyuso zao. Wanafiki wanataka watu wengine waone wakifunga, na Yesu anasema kwamba hii ni zawadi yao pekee. Mungu hatawapa wanafiki tuzo yoyote kwa kufunga mbele ya watu wengine.</w:t>
      </w:r>
    </w:p>
    <w:p>
      <w:pPr/>
      <w:r>
        <w:rPr>
          <w:lang w:val="sw_KE" w:bidi="sw_KE"/>
        </w:rPr>
      </w:r>
      <w:r>
        <w:rPr>
          <w:lang w:val="sw_KE" w:bidi="sw_KE"/>
        </w:rPr>
        <w:t>Kisha, katika sehemu ya mwisho ya tukio hili, Yesu anawafundisha wanafunzi njia sahihi ya kufunga. Yesu anasema wanafunzi wanapaswa kusafisha nyuso zao na kusaga nywele zao ili hakuna mtu anayeweza kujua kwamba wanafunga. Mungu tu ndiye atakayejua kuhusu kufunga kwao, na Mungu atawapa zawadi wanafunzi kwa kufunga kwa siri. Kumbuka kwamba Mungu anajali kuhusu sababu ya kufunga. Yesu anawaambia wanafunzi kufunga bila kujionyesha kama wanafiki wanavyofanya. Tukio hili linamaliza mfululizo huu wa mafundisho ya Yesu kuhusu kutoa pesa kwa maskini, kuomba, na kufunga.</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mawili.</w:t>
      </w:r>
    </w:p>
    <w:p>
      <w:pPr/>
      <w:r>
        <w:rPr>
          <w:lang w:val="sw_KE" w:bidi="sw_KE"/>
        </w:rPr>
      </w:r>
      <w:r>
        <w:rPr>
          <w:b/>
          <w:lang w:val="sw_KE" w:bidi="sw_KE"/>
        </w:rPr>
        <w:t>Tukio la kwanza:</w:t>
      </w:r>
      <w:r>
        <w:rPr>
          <w:lang w:val="sw_KE" w:bidi="sw_KE"/>
        </w:rPr>
        <w:t xml:space="preserve"> Yesu anawafundisha wanafunzi wake zaidi kuhusu jinsi ya kuomba kwa Mungu.</w:t>
      </w:r>
    </w:p>
    <w:p>
      <w:pPr/>
      <w:r>
        <w:rPr>
          <w:lang w:val="sw_KE" w:bidi="sw_KE"/>
        </w:rPr>
      </w:r>
      <w:r>
        <w:rPr>
          <w:b/>
          <w:lang w:val="sw_KE" w:bidi="sw_KE"/>
        </w:rPr>
        <w:t>Tukio la pili:</w:t>
      </w:r>
      <w:r>
        <w:rPr>
          <w:lang w:val="sw_KE" w:bidi="sw_KE"/>
        </w:rPr>
        <w:t xml:space="preserve"> Yesu anawafundisha wanafunzi kuhusu jinsi ya kufunga.</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wake na umati</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Watu ambao wanafanya mambo mabaya kwa wanafunzi</w:t>
      </w:r>
    </w:p>
    <w:p>
      <w:pPr>
        <w:pStyle w:val="ListBullet"/>
        <w:spacing w:line="240" w:lineRule="auto"/>
        <w:ind w:left="720"/>
      </w:pPr>
      <w:r>
        <w:rPr>
          <w:lang w:val="sw_KE" w:bidi="sw_KE"/>
        </w:rPr>
      </w:r>
      <w:r>
        <w:rPr>
          <w:lang w:val="sw_KE" w:bidi="sw_KE"/>
        </w:rPr>
        <w:t>Wanafiki</w:t>
      </w:r>
    </w:p>
    <w:p>
      <w:pPr>
        <w:pStyle w:val="ListBullet"/>
        <w:spacing w:line="240" w:lineRule="auto"/>
        <w:ind w:left="720"/>
      </w:pPr>
      <w:r>
        <w:rPr>
          <w:lang w:val="sw_KE" w:bidi="sw_KE"/>
        </w:rPr>
      </w:r>
      <w:r>
        <w:rPr>
          <w:lang w:val="sw_KE" w:bidi="sw_KE"/>
        </w:rPr>
        <w:t>Watu wengine wanatazama wanafiki</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Mara ya pili timu inapoigiza hadithi hii, sitisha katika sehemu fulani.</w:t>
      </w:r>
    </w:p>
    <w:p>
      <w:pPr/>
      <w:r>
        <w:rPr>
          <w:lang w:val="sw_KE" w:bidi="sw_KE"/>
        </w:rPr>
      </w:r>
      <w:r>
        <w:rPr>
          <w:lang w:val="sw_KE" w:bidi="sw_KE"/>
        </w:rPr>
        <w:t>Katika tukio la kwanza, Yesu anaketi na kufundisha wanafunzi wake. Wanafunzi wanaketi karibu naye. Umati pia unasikiliza. Yesu anawaambia wanafunzi kwamba hii ni jinsi wanapaswa kuomba, na kisha anaanza kuomba sala ya mfano kwa Mungu. Yesu anaomba, "Baba yetu katika mbinguni."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"Unahisi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anaomba kwamba watu wangetambua jina la Mungu ni takatifu. Yesu pia anaomba kwamba ufalme wa Mungu ungekuja na kwamba watu wangefanya mapenzi ya Mungu kwenye dunia kwa njia sawa na ambayo Mungu anatawala na mapenzi yake yanafanywa mbinguni. Yesu anaomba kwamba Mungu angewapa mkate wanayohitaji kwa leo.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"Unahisi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anaomba msamaha wa dhambi kutoka kwa Mungu, kwa njia sawa na wanafunzi wanasamehe watu wengine kwa kufanya mambo yasiyo sahihi kwao.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"Unahisi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pia anaomba kwamba Mungu angetuweka mbali na majaribu na kutulinda dhidi ya uovu.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wanaosikiliza, "Unahisi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Kisha, Yesu anaelezea zaidi kuhusu msamaha. Yesu anataka wanafunzi kujua jinsi ni muhimu kusamehe watu wengine wakati wanafanya mambo mabaya kwa wanafunzi hao. Yesu anawakumbusha wanafunzi kwamba Mungu atawasamehe kwa dhambi zao dhidi ya Mungu kama watawasamehe watu wengine kwa dhambi zao dhidi ya wanafunzi.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watu ambao wanafanya mambo mabaya kwa wanafunzi, "Unahisi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Katika tukio la pili, Yesu anafundisha kuhusu kufunga. Yesu anasema kwamba wakati wanafunzi wanafunga, hawapaswi kufunga kama wanafiki. Wanaafiki wana nyuso za huzuni na hawoshi au kusafisha kwa njia ya kawaida. Wanafiki wanataka watu wengine kuwaona wakifunga ili watu wengine wawapende kwa kufunga chakula. Zawadi pekee ambayo wanafiki wanapata kwa kufunga ni kwamba watu wengine wanawaona wakifunga. Yesu anasema Mungu hawalipi wanafiki kwa kufunga mbele ya watu wengine.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wanafiki, "Unahisi vipi?" Unaweza kusikia mambo kama:</w:t>
      </w:r>
    </w:p>
    <w:p>
      <w:pPr>
        <w:pStyle w:val="ListBullet"/>
        <w:spacing w:line="240" w:lineRule="auto"/>
        <w:ind w:left="720"/>
      </w:pPr>
      <w:r>
        <w:rPr>
          <w:lang w:val="sw_KE" w:bidi="sw_KE"/>
        </w:rPr>
      </w:r>
      <w:r>
        <w:rPr>
          <w:lang w:val="sw_KE" w:bidi="sw_KE"/>
        </w:rPr>
        <w:t>Pia, waulize waigizaji wanaoigiza watu wakitazama wanafiki, "Unahisi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Kisha Yesu anawafundisha wanafunzi njia sahihi ya kufunga. Yesu anasema wanafunzi wanapaswa kuosha nyuso zao na kusafisha kwa njia ya kawaida ili mtu yeyote asione wanafunzi wakifunga. Yesu anasema Mungu anaweza kuona kwamba wanafunzi wanafunga, na kwamba Mungu atawapa zawadi wanafunzi kwa kufunga kwa njia ya siri.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Mungu, "Unahisi vipi?" Unaweza kusikia mambo kama:</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Yesu anaanza sala yake ya mfano kwa kumwita Mungu </w:t>
      </w:r>
      <w:r>
        <w:rPr>
          <w:b/>
          <w:lang w:val="sw_KE" w:bidi="sw_KE"/>
        </w:rPr>
        <w:t>Baba</w:t>
      </w:r>
      <w:r>
        <w:rPr>
          <w:lang w:val="sw_KE" w:bidi="sw_KE"/>
        </w:rPr>
        <w:t xml:space="preserve"> yao wa mbinguni, ikimaanisha Mungu aliumba watu wake na kuwatunza kama baba anavyowajali watoto wake. Mungu pia ni Baba ya Yesu, kwa hiyo hakikisha kutafsiri "Baba yako" ili kuonyesha hii. </w:t>
      </w:r>
      <w:r>
        <w:rPr>
          <w:b/>
          <w:lang w:val="sw_KE" w:bidi="sw_KE"/>
        </w:rPr>
        <w:t>Mbinguni</w:t>
      </w:r>
      <w:r>
        <w:rPr>
          <w:lang w:val="sw_KE" w:bidi="sw_KE"/>
        </w:rPr>
        <w:t xml:space="preserve"> inaweza kurejelea anga, au kwa mahali ambapo Mungu na malaika wake wanaishi, kulingana na muktadha. Katika muktadha huu, mbinguni inamaanisha mahali ambapo Mungu anaishi. Tafsiri mbingu kwa njia sawa na uliyo nayo katika simulizi za awali na angalia Faharasa Kuu kwa ufafanuzi kamili zaidi wa neno </w:t>
      </w:r>
      <w:r>
        <w:rPr>
          <w:lang w:val="sw_KE" w:bidi="sw_KE"/>
        </w:rPr>
        <w:t>mbinguni</w:t>
      </w:r>
      <w:r>
        <w:rPr>
          <w:lang w:val="sw_KE" w:bidi="sw_KE"/>
        </w:rPr>
        <w:t>.</w:t>
      </w:r>
    </w:p>
    <w:p>
      <w:pPr/>
      <w:r>
        <w:rPr>
          <w:lang w:val="sw_KE" w:bidi="sw_KE"/>
        </w:rPr>
      </w:r>
      <w:r>
        <w:rPr>
          <w:lang w:val="sw_KE" w:bidi="sw_KE"/>
        </w:rPr>
        <w:t xml:space="preserve">Yesu anaomba kwamba watu wangetambua kwamba jina la Mungu ni </w:t>
      </w:r>
      <w:r>
        <w:rPr>
          <w:b/>
          <w:lang w:val="sw_KE" w:bidi="sw_KE"/>
        </w:rPr>
        <w:t>takatifu</w:t>
      </w:r>
      <w:r>
        <w:rPr>
          <w:lang w:val="sw_KE" w:bidi="sw_KE"/>
        </w:rPr>
        <w:t xml:space="preserve">. Takatifu ni maana ya kutakaswa na kuheshimiwa, ambayo ni jinsi baadhi ya tafsiri zinatafsiri hii. Mtakatifu ina maana kwamba Mungu ni mkamilifu na hutenganisha na uumbaji wake. Tafsiri takatifu kwa njia sawa na uliyo nayo katika simulizi za awali na ona Faharasa Kuu kwa ufafanuzi kamili zaidi wa neno </w:t>
      </w:r>
      <w:r>
        <w:rPr>
          <w:lang w:val="sw_KE" w:bidi="sw_KE"/>
        </w:rPr>
        <w:t>takatifu</w:t>
      </w:r>
      <w:r>
        <w:rPr>
          <w:lang w:val="sw_KE" w:bidi="sw_KE"/>
        </w:rPr>
        <w:t>.</w:t>
      </w:r>
    </w:p>
    <w:p>
      <w:pPr/>
      <w:r>
        <w:rPr>
          <w:lang w:val="sw_KE" w:bidi="sw_KE"/>
        </w:rPr>
      </w:r>
      <w:r>
        <w:rPr>
          <w:lang w:val="sw_KE" w:bidi="sw_KE"/>
        </w:rPr>
        <w:t xml:space="preserve">Yesu anaomba kwamba ufalme wa </w:t>
      </w:r>
      <w:r>
        <w:rPr>
          <w:b/>
          <w:lang w:val="sw_KE" w:bidi="sw_KE"/>
        </w:rPr>
        <w:t>Mungu</w:t>
      </w:r>
      <w:r>
        <w:rPr>
          <w:lang w:val="sw_KE" w:bidi="sw_KE"/>
        </w:rPr>
        <w:t xml:space="preserve"> ungekuja. Mara nyingi, Yesu anatumia kifungu cha </w:t>
      </w:r>
      <w:r>
        <w:rPr>
          <w:b/>
          <w:lang w:val="sw_KE" w:bidi="sw_KE"/>
        </w:rPr>
        <w:t>ufalme wa mbinguni</w:t>
      </w:r>
      <w:r>
        <w:rPr>
          <w:lang w:val="sw_KE" w:bidi="sw_KE"/>
        </w:rPr>
        <w:t xml:space="preserve"> ili kuzungumza kuhusu Mungu anayetawala katika mioyo ya watu wake badala ya mahali pa kimwili. Utakumbuka kifungu "ufalme wa mbinguni" kutoka simulizi kadhaa za awali. Tafsiri kifungu sawa hapa. Tazama Faharasa Kuu kwa ufafanuzi kamili zaidi wa kifungu cha </w:t>
      </w:r>
      <w:r>
        <w:rPr>
          <w:lang w:val="sw_KE" w:bidi="sw_KE"/>
        </w:rPr>
        <w:t>ufalme wa mbinguni</w:t>
      </w:r>
      <w:r>
        <w:rPr>
          <w:lang w:val="sw_KE" w:bidi="sw_KE"/>
        </w:rPr>
        <w:t>.</w:t>
      </w:r>
    </w:p>
    <w:p>
      <w:pPr/>
      <w:r>
        <w:rPr>
          <w:lang w:val="sw_KE" w:bidi="sw_KE"/>
        </w:rPr>
      </w:r>
      <w:r>
        <w:rPr>
          <w:lang w:val="sw_KE" w:bidi="sw_KE"/>
        </w:rPr>
        <w:t xml:space="preserve">Yesu anaomba kwamba Mungu angetusamehe kwa </w:t>
      </w:r>
      <w:r>
        <w:rPr>
          <w:b/>
          <w:lang w:val="sw_KE" w:bidi="sw_KE"/>
        </w:rPr>
        <w:t>dhambi</w:t>
      </w:r>
      <w:r>
        <w:rPr>
          <w:lang w:val="sw_KE" w:bidi="sw_KE"/>
        </w:rPr>
        <w:t xml:space="preserve"> zetu kwa njia sawa na tunavyowasamehe watu wengine kwa kufanya dhambi au kufanya mambo mabaya kwetu. Maneno mawili kwa dhambi yanatumiwa katika simulizi hii—madeni na kosa. Deni linatumiwa kama mfano wa dhambi, na kosa ni kutenda vibaya au kupinga amri za Mungu. Maneno yote mawili yanamaanisha dhambi na mara nyingi yanatafsiriwa tu dhambi. Tafsiri dhambi kwa njia sawa na uliyo nayo katika simulizi za awali na angalia Faharasa Kuu kwa ufafanuzi kamili zaidi wa neno </w:t>
      </w:r>
      <w:r>
        <w:rPr>
          <w:lang w:val="sw_KE" w:bidi="sw_KE"/>
        </w:rPr>
        <w:t>dhambi</w:t>
      </w:r>
      <w:r>
        <w:rPr>
          <w:lang w:val="sw_KE" w:bidi="sw_KE"/>
        </w:rPr>
        <w:t>.</w:t>
      </w:r>
    </w:p>
    <w:p>
      <w:pPr/>
      <w:r>
        <w:rPr>
          <w:lang w:val="sw_KE" w:bidi="sw_KE"/>
        </w:rPr>
      </w:r>
      <w:r>
        <w:rPr>
          <w:b/>
          <w:lang w:val="sw_KE" w:bidi="sw_KE"/>
        </w:rPr>
        <w:t>Msamaha</w:t>
      </w:r>
      <w:r>
        <w:rPr>
          <w:lang w:val="sw_KE" w:bidi="sw_KE"/>
        </w:rPr>
        <w:t xml:space="preserve"> ina maana si kumwadhibu mtu kwa makosa waliyokutendea. Tazama Faharasa Kuu kwa ufafanuzi kamili zaidi wa neno </w:t>
      </w:r>
      <w:r>
        <w:rPr>
          <w:lang w:val="sw_KE" w:bidi="sw_KE"/>
        </w:rPr>
        <w:t>msamaha</w:t>
      </w:r>
      <w:r>
        <w:rPr>
          <w:lang w:val="sw_KE" w:bidi="sw_KE"/>
        </w:rPr>
        <w:t>.</w:t>
      </w:r>
    </w:p>
    <w:p>
      <w:pPr/>
      <w:r>
        <w:rPr>
          <w:lang w:val="sw_KE" w:bidi="sw_KE"/>
        </w:rPr>
      </w:r>
      <w:r>
        <w:rPr>
          <w:lang w:val="sw_KE" w:bidi="sw_KE"/>
        </w:rPr>
        <w:t>Sitisha hapa na mjadili kama timu ya tafsiri baadhi ya mifano ya msamaha katika maisha yako au katika jumuiya yako. Unatumia maneno au mawazo gani ili kuelezea kumsamehe mtu wakati anafanya kitu kibaya kwako au kwa mtu mwingine?</w:t>
      </w:r>
    </w:p>
    <w:p>
      <w:pPr/>
      <w:r>
        <w:rPr>
          <w:lang w:val="sw_KE" w:bidi="sw_KE"/>
        </w:rPr>
      </w:r>
      <w:r>
        <w:rPr>
          <w:lang w:val="sw_KE" w:bidi="sw_KE"/>
        </w:rPr>
        <w:t xml:space="preserve">Yesu anaomba kwamba Mungu angetuweka mbali na majaribu na kutulinda kutoka kwa yule mwovu. "Mwovu" inamaanisha uovu. Hii uwezekano mkubwa inarejelea shetani mwenyewe. Tafsiri </w:t>
      </w:r>
      <w:r>
        <w:rPr>
          <w:b/>
          <w:lang w:val="sw_KE" w:bidi="sw_KE"/>
        </w:rPr>
        <w:t>uovu</w:t>
      </w:r>
      <w:r>
        <w:rPr>
          <w:lang w:val="sw_KE" w:bidi="sw_KE"/>
        </w:rPr>
        <w:t xml:space="preserve"> kama ulivyo navyo katika simulizi za awali na ona Faharasa Kuu kwa ufafanuzi kamili zaidi wa neno </w:t>
      </w:r>
      <w:r>
        <w:rPr>
          <w:lang w:val="sw_KE" w:bidi="sw_KE"/>
        </w:rPr>
        <w:t>uovu</w:t>
      </w:r>
      <w:r>
        <w:rPr>
          <w:lang w:val="sw_KE" w:bidi="sw_KE"/>
        </w:rPr>
        <w:t>.</w:t>
      </w:r>
    </w:p>
    <w:p>
      <w:pPr/>
      <w:r>
        <w:rPr>
          <w:lang w:val="sw_KE" w:bidi="sw_KE"/>
        </w:rPr>
      </w:r>
      <w:r>
        <w:rPr>
          <w:lang w:val="sw_KE" w:bidi="sw_KE"/>
        </w:rPr>
        <w:t xml:space="preserve">Yesu alifundisha wanafunzi wake kuhusu kufunga. </w:t>
      </w:r>
      <w:r>
        <w:rPr>
          <w:b/>
          <w:lang w:val="sw_KE" w:bidi="sw_KE"/>
        </w:rPr>
        <w:t>Kufunga</w:t>
      </w:r>
      <w:r>
        <w:rPr>
          <w:lang w:val="sw_KE" w:bidi="sw_KE"/>
        </w:rPr>
        <w:t xml:space="preserve"> ina maana kutokula chakula na wakati mwingine pia kutokunywa maji kwa siku au tena ili mtu aweze kuomba kwa Mungu. Kwa Wayahudi, jadi ilikuwa kipindi cha saa 24 cha kutokula au kunywa kutoka machweo ya jua hadi machweo ya jua. Tafsiri neno "kufunga" sawa na ulilo nalo katika simulizi za awali na angalia Faharasa Kuu kwa ufafanuzi kamili zaidi wa neno </w:t>
      </w:r>
      <w:r>
        <w:rPr>
          <w:lang w:val="sw_KE" w:bidi="sw_KE"/>
        </w:rPr>
        <w:t>haraka</w:t>
      </w:r>
      <w:r>
        <w:rPr>
          <w:lang w:val="sw_KE" w:bidi="sw_KE"/>
        </w:rPr>
        <w:t>.</w:t>
      </w:r>
    </w:p>
    <w:p>
      <w:pPr/>
      <w:r>
        <w:rPr>
          <w:lang w:val="sw_KE" w:bidi="sw_KE"/>
        </w:rPr>
      </w:r>
      <w:r>
        <w:rPr>
          <w:lang w:val="sw_KE" w:bidi="sw_KE"/>
        </w:rPr>
        <w:t xml:space="preserve">Yesu hakutaka wanafunzi wake kufunga kwa njia </w:t>
      </w:r>
      <w:r>
        <w:rPr>
          <w:b/>
          <w:lang w:val="sw_KE" w:bidi="sw_KE"/>
        </w:rPr>
        <w:t>wanafiki</w:t>
      </w:r>
      <w:r>
        <w:rPr>
          <w:lang w:val="sw_KE" w:bidi="sw_KE"/>
        </w:rPr>
        <w:t xml:space="preserve"> hufunga Wanafiki wanataka watu wajue kufunga kwao, kwa hiyo hawasafishi nyuso zao. Neno mnafiki katika lugha ya awali linamaanisha mwigizaji katika ukumbi wa michezo ambaye anajifanya kuwa mtu ambaye si yeye. Katika muktadha huu, mnafiki anamaanisha mtu ambaye anaonekana mzuri nje, lakini ndani hampendi Mungu kwa kweli. Tazama Faharasa Kuu kwa ufafanuzi kamili zaidi wa neno </w:t>
      </w:r>
      <w:r>
        <w:rPr>
          <w:lang w:val="sw_KE" w:bidi="sw_KE"/>
        </w:rPr>
        <w:t>mnafiki</w:t>
      </w:r>
      <w:r>
        <w:rPr>
          <w:lang w:val="sw_KE" w:bidi="sw_KE"/>
        </w:rPr>
        <w:t>.</w:t>
      </w:r>
    </w:p>
    <w:p>
      <w:pPr/>
      <w:r>
        <w:rPr>
          <w:lang w:val="sw_KE" w:bidi="sw_KE"/>
        </w:rPr>
      </w:r>
      <w:r>
        <w:rPr>
          <w:lang w:val="sw_KE" w:bidi="sw_KE"/>
        </w:rPr>
        <w:t>Yesu anasema "Ninawaambia ukweli" ili kusisitiza kwamba Mungu hatawapa wanafiki zawadi kwa kufunga mbele ya watu wengine.</w:t>
      </w:r>
    </w:p>
    <w:p>
      <w:pPr/>
      <w:r>
        <w:rPr>
          <w:lang w:val="sw_KE" w:bidi="sw_KE"/>
        </w:rPr>
      </w:r>
      <w:r>
        <w:rPr>
          <w:lang w:val="sw_KE" w:bidi="sw_KE"/>
        </w:rPr>
        <w:t>Sitisha hapa na uzungumze na timu yako ya tafsiri kuhusu jinsi unasisitiza kitu katika lugha yako. Unatumia maneno gani wakati uko karibu kusema kitu muhimu sana?</w:t>
      </w:r>
    </w:p>
    <w:p>
      <w:pPr/>
      <w:r>
        <w:rPr>
          <w:lang w:val="sw_KE" w:bidi="sw_KE"/>
        </w:rPr>
      </w:r>
      <w:r>
        <w:rPr>
          <w:lang w:val="sw_KE" w:bidi="sw_KE"/>
        </w:rPr>
        <w:t xml:space="preserve">Yesu anasema wanafiki watakuwa na umakini tu kutoka kwa watu wengine kama </w:t>
      </w:r>
      <w:r>
        <w:rPr>
          <w:b/>
          <w:lang w:val="sw_KE" w:bidi="sw_KE"/>
        </w:rPr>
        <w:t>zawadi yao</w:t>
      </w:r>
      <w:r>
        <w:rPr>
          <w:lang w:val="sw_KE" w:bidi="sw_KE"/>
        </w:rPr>
        <w:t>. Mungu hatawapa zawadi watu kwa kufunga mbele ya watu wengine. Zawadi hii ni maalum kutoka kwa Mungu ambayo anawapa watu wake mbinguni.</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6:19–34</w:t>
      </w:r>
      <w:r>
        <w:rPr>
          <w:lang w:val="sw_KE" w:bidi="sw_KE"/>
        </w:rPr>
      </w:r>
    </w:p>
    <w:p>
      <w:pPr>
        <w:pStyle w:val="Heading3"/>
      </w:pPr>
      <w:r>
        <w:rPr>
          <w:lang w:val="sw_KE" w:bidi="sw_KE"/>
        </w:rPr>
        <w:t>Sikiliza na Moyo</w:t>
      </w:r>
    </w:p>
    <w:p>
      <w:pPr/>
      <w:r>
        <w:rPr>
          <w:lang w:val="sw_KE" w:bidi="sw_KE"/>
        </w:rPr>
      </w:r>
      <w:r>
        <w:rPr>
          <w:lang w:val="sw_KE" w:bidi="sw_KE"/>
        </w:rPr>
        <w:t>Sikiliza Mathayo 6:19–34 na utie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Yesu anaketi upande wa mlima, na anafundisha wanafunzi wake, au wafuasi wa karibu. Umati wa watu pia unasikiliza. Yesu aliwafundisha kuhusu kutoa pesa kwa maskini, sala, na kufunga. Wakati wa mafundisho haya, Yesu alisema kwamba Mungu atawapa wanafunzi zawadi ya mbinguni kwa kusaidia maskini, kusali, na kufunga kama wanafunzi wanafanya matendo haya mema kwa siri. Sasa, Yesu anafundisha zaidi kuhusu zawadi hii ya mbinguni na kuhusu hazina za dunia. Yesu pia anafundisha kuhusu wasiwasi na kuhusu Mungu kukidhi mahitaji ya wanafunzi.</w:t>
      </w:r>
    </w:p>
    <w:p>
      <w:pPr/>
      <w:r>
        <w:rPr>
          <w:lang w:val="sw_KE" w:bidi="sw_KE"/>
        </w:rPr>
      </w:r>
      <w:r>
        <w:rPr>
          <w:lang w:val="sw_KE" w:bidi="sw_KE"/>
        </w:rPr>
        <w:t>Yesu anafundisha misemo mitatu tofauti kuhusu hazina, jicho, na utumwa ili kuonyesha wanafunzi kuhusu jinsi ni lazima wawe wamejitolea kikamilifu kwa Mungu na jinsi ya kuwa na mtazamo sahihi kuhusu mali ya nyenzo. Kwanza, Yesu anasema wanafunzi hawapaswi kukusanya hazina kwenye dunia, ambayo inaweza kuwa pesa, mali, nchi, wanyama, au chochote kingine ambacho ni cha thamani. Wakati wa Yesu, watu waliweka pesa yao au hazina nyumbani. Yesu anaonyesha kwamba hazina kwenye dunia haitadumu. Nondo wanaweza kuharibu au kula hazina. Nondo ni wadudu wanaoruka ambao wanafanya minyoo na kula mashimo katika mavazi.</w:t>
      </w:r>
    </w:p>
    <w:p>
      <w:pPr/>
      <w:r>
        <w:rPr>
          <w:lang w:val="sw_KE" w:bidi="sw_KE"/>
        </w:rPr>
      </w:r>
      <w:r>
        <w:rPr>
          <w:lang w:val="sw_KE" w:bidi="sw_KE"/>
        </w:rPr>
        <w:t xml:space="preserve">Sitisha hapa na uonyeshe picha ya </w:t>
      </w:r>
      <w:r>
        <w:rPr>
          <w:lang w:val="sw_KE" w:bidi="sw_KE"/>
        </w:rPr>
        <w:t>nondo</w:t>
      </w:r>
      <w:r>
        <w:rPr>
          <w:lang w:val="sw_KE" w:bidi="sw_KE"/>
        </w:rPr>
        <w:t>.</w:t>
      </w:r>
    </w:p>
    <w:p>
      <w:pPr/>
      <w:r>
        <w:rPr>
          <w:lang w:val="sw_KE" w:bidi="sw_KE"/>
        </w:rPr>
      </w:r>
      <w:r>
        <w:rPr>
          <w:lang w:val="sw_KE" w:bidi="sw_KE"/>
        </w:rPr>
        <w:t>Pia, kutu anaweza kuharibu hazina. Neno katika lugha ya awali kwa "kutu" linamaanisha "kula." Inaweza kumaanisha kuharibu chuma au pia kuharibu aina zingine za hazina. Njia nyingine ambayo si nzuri kukusanya hazina kwenye dunia ni kwa sababu wezi wanaweza kuivunja na kuiba hazina. Neno katika lugha ya awali kwa "kuvunja ndani" ni "kuchimba ndani." Katika wakati wa Yesu, Wayahudi wengi walikuwa na nyumba zilizotengenezwa kwa matofali yaliyokaushwa. Wezi walihitaji kuchimba shimo upande wa ukuta wa matope ili kuingia na kuchukua hazina.</w:t>
      </w:r>
    </w:p>
    <w:p>
      <w:pPr/>
      <w:r>
        <w:rPr>
          <w:lang w:val="sw_KE" w:bidi="sw_KE"/>
        </w:rPr>
      </w:r>
      <w:r>
        <w:rPr>
          <w:lang w:val="sw_KE" w:bidi="sw_KE"/>
        </w:rPr>
        <w:t xml:space="preserve">Onyesha picha ya </w:t>
      </w:r>
      <w:r>
        <w:rPr>
          <w:lang w:val="sw_KE" w:bidi="sw_KE"/>
        </w:rPr>
        <w:t>baadhi ya chuma ambacho kutu wako</w:t>
      </w:r>
      <w:r>
        <w:rPr>
          <w:lang w:val="sw_KE" w:bidi="sw_KE"/>
        </w:rPr>
        <w:t>.</w:t>
      </w:r>
    </w:p>
    <w:p>
      <w:pPr/>
      <w:r>
        <w:rPr>
          <w:lang w:val="sw_KE" w:bidi="sw_KE"/>
        </w:rPr>
      </w:r>
      <w:r>
        <w:rPr>
          <w:lang w:val="sw_KE" w:bidi="sw_KE"/>
        </w:rPr>
        <w:t>Sitisha hapa na mjadili na timu yako ya tafsiri ni aina gani za hazina ya dunia ambazo watu wanathamini katika utamaduni wako. Ongea kuhusu jinsi watu wanaonyesha kile cha thamani zaidi kwao, iwe ni pesa, mali, nchi, wanyama, mavazi, vito, au aina nyingine ya hazina.</w:t>
      </w:r>
    </w:p>
    <w:p>
      <w:pPr/>
      <w:r>
        <w:rPr>
          <w:lang w:val="sw_KE" w:bidi="sw_KE"/>
        </w:rPr>
      </w:r>
      <w:r>
        <w:rPr>
          <w:lang w:val="sw_KE" w:bidi="sw_KE"/>
        </w:rPr>
        <w:t>Yesu anatumia misemo sawa tena ili kuonyesha jinsi kuhifadhi hazina mbinguni ina maana kwamba hazina itadumu milele. Wakati mwanafunzi ni sehemu ya ufalme wa Mungu, matendo mema ambayo wanafanya—kama kutoa kwa maskini, kuomba, na kufunga—ni kama kukusanya hazina kwa ajili yao wenyewe. Nondo na kutu hawawezi kuharibu hazina mbinguni, na wezi hawawezi kuiba hazina mbinguni. Yesu anamaliza sehemu hii kwa kusema mawazo na matendo ya mtu—"moyo" wa mtu katika utamaduni wa Kiyahudi—atazingatia mambo anayothamini zaidi.</w:t>
      </w:r>
    </w:p>
    <w:p>
      <w:pPr/>
      <w:r>
        <w:rPr>
          <w:lang w:val="sw_KE" w:bidi="sw_KE"/>
        </w:rPr>
      </w:r>
      <w:r>
        <w:rPr>
          <w:lang w:val="sw_KE" w:bidi="sw_KE"/>
        </w:rPr>
        <w:t>Kisha, Yesu anatumia lugha maalum kuhusu mwanga na giza. Wengi wanaamini Yesu alikuwa akifundisha kuhusu umuhimu wa kuwa na kujitolea kwa Mungu na kuhusu ukarimu kwa wengine. Yesu anasema jicho ni kama taa kwa mwili. Macho ya mtu yanawasaidia kuelewa mambo ya kiroho kuhusu Mungu. Taa lilikuwa chombo kidogo cha udongo na mafuta ndani yake. Watu waliweka fitili kwenye taa ili kutoa mwanga. Taa ilisaidia watu kuona wakati wa giza.</w:t>
      </w:r>
    </w:p>
    <w:p>
      <w:pPr/>
      <w:r>
        <w:rPr>
          <w:lang w:val="sw_KE" w:bidi="sw_KE"/>
        </w:rPr>
      </w:r>
      <w:r>
        <w:rPr>
          <w:lang w:val="sw_KE" w:bidi="sw_KE"/>
        </w:rPr>
        <w:t xml:space="preserve">Sitisha hapa na uonyeshe picha ya </w:t>
      </w:r>
      <w:r>
        <w:rPr>
          <w:lang w:val="sw_KE" w:bidi="sw_KE"/>
        </w:rPr>
        <w:t>taa</w:t>
      </w:r>
      <w:r>
        <w:rPr>
          <w:lang w:val="sw_KE" w:bidi="sw_KE"/>
        </w:rPr>
        <w:t>.</w:t>
      </w:r>
    </w:p>
    <w:p>
      <w:pPr/>
      <w:r>
        <w:rPr>
          <w:lang w:val="sw_KE" w:bidi="sw_KE"/>
        </w:rPr>
      </w:r>
      <w:r>
        <w:rPr>
          <w:lang w:val="sw_KE" w:bidi="sw_KE"/>
        </w:rPr>
        <w:t>Mtu mwenye jicho lenye afya anaweza kufikiria kwa wazi kuhusu Mungu na ingekuwa kama kuwa na mwanga katika mwili wao wote. Mtu huyu pia anafikiri kwa wazi kuhusu pesa na ni mkarimu na watu wengine. Ikiwa macho ya mtu ni mbaya, itakuwa kama mwili wote wa mtu uko katika giza. Hii ina maana hawezi kuona vizuri kiroho, na haelewi ukweli kuhusu Mungu. Wakati wa Yesu, macho mabaya mara nyingi yanawakilisha mtu ambaye hakuwa mkarimu na wengine. Yesu anawaambia kama mwanga wanafikiri wana kwa kweli ni giza, mwili wao wote uko katika giza kubwa. Itakuwa vigumu kuelewa ukweli kuhusu Mungu, na mtu ataishi katika giza la kiroho.</w:t>
      </w:r>
    </w:p>
    <w:p>
      <w:pPr/>
      <w:r>
        <w:rPr>
          <w:lang w:val="sw_KE" w:bidi="sw_KE"/>
        </w:rPr>
      </w:r>
      <w:r>
        <w:rPr>
          <w:lang w:val="sw_KE" w:bidi="sw_KE"/>
        </w:rPr>
        <w:t>Sitisha hapa na mjadili na timu yako ya tafsiri jinsi watu katika utamaduni wenu wanazungumza kuhusu mwanga na giza. Unatumia alama zingine gani kwa maneneo haya kuelewa na ukweli? Pia, utamaduni wako unatumia mawazo gani kwa ukarimu au ubinafsi, kama "macho mabaya" katika utamaduni wa Kiyahudi?</w:t>
      </w:r>
    </w:p>
    <w:p>
      <w:pPr/>
      <w:r>
        <w:rPr>
          <w:lang w:val="sw_KE" w:bidi="sw_KE"/>
        </w:rPr>
      </w:r>
      <w:r>
        <w:rPr>
          <w:lang w:val="sw_KE" w:bidi="sw_KE"/>
        </w:rPr>
        <w:t>Kisha, Yesu anaonyesha kwamba mtu ambaye anampenda Mungu na pesa ni kama mtumishi ambaye anatumikia mabwana wawili. Wakati wa Yesu, Warumi walikuwa na watumishi au watumwa na haiwezekani kwa mtumwa kumilikiwa na bwana wa pili. Mtumishi alikuwa akijitolea kabisa kwa bwana wake mmoja, na mmiliki hakumruhusu kumtumikia bwana mwingine. Mmiliki alijua kwamba mtumwa hangeweza kuwa mwaminifu kabisa kwa wote wawili. Yesu anaonyesha wanafunzi ni lazima wajitolee kwa Mungu na wasivutwe na pesa ya dunia na hazina.</w:t>
      </w:r>
    </w:p>
    <w:p>
      <w:pPr/>
      <w:r>
        <w:rPr>
          <w:lang w:val="sw_KE" w:bidi="sw_KE"/>
        </w:rPr>
      </w:r>
      <w:r>
        <w:rPr>
          <w:lang w:val="sw_KE" w:bidi="sw_KE"/>
        </w:rPr>
        <w:t>Yesu aliendelea kufundisha kwa kuwaambia wanafunzi wasiwe na wasiwasi, au kuwa na wasiwasi, kuhusu chakula, kinywaji, au mavazi. Anaonyesha jinsi Mungu atatimiza mahitaji yao wakati wanapomfuata Mungu. Yesu anaonyesha wanafunzi kwamba kuna mambo muhimu zaidi katika maisha kuliko chakula na mavazi. Yesu anatumia mifano ya ndege na maua ili kuonyesha wanafunzi kwamba Mungu atawajali.</w:t>
      </w:r>
    </w:p>
    <w:p>
      <w:pPr/>
      <w:r>
        <w:rPr>
          <w:lang w:val="sw_KE" w:bidi="sw_KE"/>
        </w:rPr>
      </w:r>
      <w:r>
        <w:rPr>
          <w:lang w:val="sw_KE" w:bidi="sw_KE"/>
        </w:rPr>
        <w:t>Sitisha hapa na uzungumze na timu yako ya tafsiri kuhusu wasiwasi katika utamaduni wako. Ni aina gani za mambo watu wana wasiwasi kuhusu? Eleza hali katika maisha yako au maisha ya rafiki ambapo ulikuwa na wasiwasi kuhusu chakula, kinywaji, mavazi, au kitu kingine.</w:t>
      </w:r>
    </w:p>
    <w:p>
      <w:pPr/>
      <w:r>
        <w:rPr>
          <w:lang w:val="sw_KE" w:bidi="sw_KE"/>
        </w:rPr>
      </w:r>
      <w:r>
        <w:rPr>
          <w:lang w:val="sw_KE" w:bidi="sw_KE"/>
        </w:rPr>
        <w:t>Kwanza, Yesu anataka wanafunzi wajue kwamba Mungu atawapa chakula. Yesu anaonyesha kwamba ndege hawapanda mbegu, mazao ya mavuno, au kukusanya chakula ili kuhifadhi kwa baadaye. Hata hivyo, Baba yao Mungu mbinguni bado anatoa chakula kwa ndege. Yesu anaonyesha kwamba kama Mungu anajali ndege wasio muhimu, kwa kweli pia anawajali wanafunzi kwa sababu ni muhimu zaidi kuliko ndege. Yesu hataki wawe na wasiwasi kwa sababu wasiwasi haiwezi kumfanya mtu kuishi hata siku moja au saa moja tena.</w:t>
      </w:r>
    </w:p>
    <w:p>
      <w:pPr/>
      <w:r>
        <w:rPr>
          <w:lang w:val="sw_KE" w:bidi="sw_KE"/>
        </w:rPr>
      </w:r>
      <w:r>
        <w:rPr>
          <w:lang w:val="sw_KE" w:bidi="sw_KE"/>
        </w:rPr>
        <w:t>Katika mfano wa pili, Yesu anataka wanafunzi wasiwe na wasiwasi kuhusu mavazi. Yesu anaelezea maua katika shamba na jinsi maua hayafanyi kazi ili kutengeneza mavazi kwa ajili yao wenyewe. Yesu anasema hata Mfalme Solomoni tajiri hakuwa na mavazi mazuri kama maua haya. Mfalme Solomoni alikuwa tajiri zaidi ya wafalme wote wa Israeli. Mfalme Solomoni alikuwa mwana wa Mfalme Daudi. Mfalme Solomoni alikuwa tajiri sana na hekima, na aliishi zaidi ya miaka 900 kabla ya wakati wa Yesu. Wanafunzi wa kumsikiliza Yesu walijua Solomoni alikuwa nani.</w:t>
      </w:r>
    </w:p>
    <w:p>
      <w:pPr/>
      <w:r>
        <w:rPr>
          <w:lang w:val="sw_KE" w:bidi="sw_KE"/>
        </w:rPr>
      </w:r>
      <w:r>
        <w:rPr>
          <w:lang w:val="sw_KE" w:bidi="sw_KE"/>
        </w:rPr>
        <w:t>Yesu anasema kwamba Mungu anafanya maua kuwa mazuri hata ingawa wako hai kwa muda mfupi kabla ya kufa, na watu wanazichoma moto. Watu mara nyingi walichoma nyasi zilizofa na magugu katika tanuri kwa mafuta. Kwa sababu Mungu anatoa mavazi kwa maua yasiyo muhimu, kwa kweli atatoa mavazi kwa watu wake. Yesu kisha anasema wanafunzi hawamwamini Mungu vya kutosha kwa sababu wana wasiwasi kuhusu mavazi gani watavaa badala ya kumwamini Mungu.</w:t>
      </w:r>
    </w:p>
    <w:p>
      <w:pPr/>
      <w:r>
        <w:rPr>
          <w:lang w:val="sw_KE" w:bidi="sw_KE"/>
        </w:rPr>
      </w:r>
      <w:r>
        <w:rPr>
          <w:lang w:val="sw_KE" w:bidi="sw_KE"/>
        </w:rPr>
        <w:t>Yesu anawakumbusha wanafunzi wake kwamba Watu wa Mataifa, au watu wasio Wayahudi, wana wasiwasi kuhusu mahitaji yao ya kila siku. Lakini wanafunzi wa Yesu wana baba mbinguni—Mungu mwenyewe—ambaye atawatunza. Mungu anataka kutumia wakati wao na nguvu zao kwenye kuishi chini ya utawala wa Mungu katika ufalme wake badala ya kujaribu kupata chakula zaidi na mavazi. Kama mfalme, Mungu atawapa wanafunzi wake yote wanayohitaji wakati wanazingatia kumfuata kabisa.</w:t>
      </w:r>
    </w:p>
    <w:p>
      <w:pPr/>
      <w:r>
        <w:rPr>
          <w:lang w:val="sw_KE" w:bidi="sw_KE"/>
        </w:rPr>
      </w:r>
      <w:r>
        <w:rPr>
          <w:lang w:val="sw_KE" w:bidi="sw_KE"/>
        </w:rPr>
        <w:t>Hatimaye, Yesu anawaambia wasiwe na wasiwasi kuhusu kesho, ambayo ina maana wasiwe na wasiwasi kuhusu kile watahitaji katika siku zijazo au ni matatizo gani yatakuja baadaye. Hatupaswi kuongeza wasiwasi kuhusu kesho kwa matatizo ya leo.</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mawili.</w:t>
      </w:r>
    </w:p>
    <w:p>
      <w:pPr/>
      <w:r>
        <w:rPr>
          <w:lang w:val="sw_KE" w:bidi="sw_KE"/>
        </w:rPr>
      </w:r>
      <w:r>
        <w:rPr>
          <w:b/>
          <w:lang w:val="sw_KE" w:bidi="sw_KE"/>
        </w:rPr>
        <w:t>Tukio la kwanza:</w:t>
      </w:r>
      <w:r>
        <w:rPr>
          <w:lang w:val="sw_KE" w:bidi="sw_KE"/>
        </w:rPr>
        <w:t xml:space="preserve"> Yesu anawafundisha wanafunzi kuhusu kuwa na kujitolea kikamilifu kwa Mungu na kuhusu kuwa mkarimu kwa wengine. Anatumia mifano ya hazina kwenye dunia na mbinguni, jicho, mwanga, na giza, na kumtumikia Mungu na si pesa.</w:t>
      </w:r>
    </w:p>
    <w:p>
      <w:pPr/>
      <w:r>
        <w:rPr>
          <w:lang w:val="sw_KE" w:bidi="sw_KE"/>
        </w:rPr>
      </w:r>
      <w:r>
        <w:rPr>
          <w:b/>
          <w:lang w:val="sw_KE" w:bidi="sw_KE"/>
        </w:rPr>
        <w:t>Tukio la pili:</w:t>
      </w:r>
      <w:r>
        <w:rPr>
          <w:lang w:val="sw_KE" w:bidi="sw_KE"/>
        </w:rPr>
        <w:t xml:space="preserve"> Yesu anafundisha kuhusu kutokuwa na wasiwasi kuhusu chakula, kinywaji, au mavazi. Anatumia mifano ya ndege na maua ili kuonyesha kwa nini wanafunzi hawapaswi kuwa na wasiwasi.</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wake na umati</w:t>
      </w:r>
    </w:p>
    <w:p>
      <w:pPr>
        <w:pStyle w:val="ListBullet"/>
        <w:spacing w:line="240" w:lineRule="auto"/>
        <w:ind w:left="720"/>
      </w:pPr>
      <w:r>
        <w:rPr>
          <w:lang w:val="sw_KE" w:bidi="sw_KE"/>
        </w:rPr>
      </w:r>
      <w:r>
        <w:rPr>
          <w:lang w:val="sw_KE" w:bidi="sw_KE"/>
        </w:rPr>
        <w:t>Mtu anayehifadhi hazina katika nyumba yake</w:t>
      </w:r>
    </w:p>
    <w:p>
      <w:pPr>
        <w:pStyle w:val="ListBullet"/>
        <w:spacing w:line="240" w:lineRule="auto"/>
        <w:ind w:left="720"/>
      </w:pPr>
      <w:r>
        <w:rPr>
          <w:lang w:val="sw_KE" w:bidi="sw_KE"/>
        </w:rPr>
      </w:r>
      <w:r>
        <w:rPr>
          <w:lang w:val="sw_KE" w:bidi="sw_KE"/>
        </w:rPr>
        <w:t>Mwizi</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Mtumwa na mabwana wawili</w:t>
      </w:r>
    </w:p>
    <w:p>
      <w:pPr>
        <w:pStyle w:val="ListBullet"/>
        <w:spacing w:line="240" w:lineRule="auto"/>
        <w:ind w:left="720"/>
      </w:pPr>
      <w:r>
        <w:rPr>
          <w:lang w:val="sw_KE" w:bidi="sw_KE"/>
        </w:rPr>
      </w:r>
      <w:r>
        <w:rPr>
          <w:lang w:val="sw_KE" w:bidi="sw_KE"/>
        </w:rPr>
        <w:t>Wapagani au wasioamini</w:t>
      </w:r>
    </w:p>
    <w:p>
      <w:pPr/>
      <w:r>
        <w:rPr>
          <w:lang w:val="sw_KE" w:bidi="sw_KE"/>
        </w:rPr>
      </w:r>
      <w:r>
        <w:rPr>
          <w:lang w:val="sw_KE" w:bidi="sw_KE"/>
        </w:rPr>
        <w:t>Katika kipindi hiki, uwe na ubao wa kikundi cha hadithi, kuchora au kutumia aina fulani ya nyenzo (vitu ambavyo unaweza kuhamasisha kote kama vile miamba, vijiti au vinyago vya watoto) ili kupata taswira ya hadithi na vitendo vyake.</w:t>
      </w:r>
    </w:p>
    <w:p>
      <w:pPr/>
      <w:r>
        <w:rPr>
          <w:lang w:val="sw_KE" w:bidi="sw_KE"/>
        </w:rPr>
      </w:r>
      <w:r>
        <w:rPr>
          <w:lang w:val="sw_KE" w:bidi="sw_KE"/>
        </w:rPr>
        <w:t>Ni muhimu kukumbuka kwamba Yesu bado anafundisha wanafunzi wake kwenye kando ya mlima. Yesu tayari alifundisha kuhusu kutoa pesa kwa maskini, sala, na kufunga. Sasa, Yesu anafundisha kuhusu zawadi ya mbinguni wanafunzi watapewa kwa sababu ya kufanya matendo haya mazuri. Yesu pia anawafundisha kuhusu kutokuwa na wasiwasi.</w:t>
      </w:r>
    </w:p>
    <w:p>
      <w:pPr/>
      <w:r>
        <w:rPr>
          <w:lang w:val="sw_KE" w:bidi="sw_KE"/>
        </w:rPr>
      </w:r>
      <w:r>
        <w:rPr>
          <w:lang w:val="sw_KE" w:bidi="sw_KE"/>
        </w:rPr>
        <w:t>Tukio la kwanza ni kuhusu kuwa na kujitolea kikamilifu kwa Mungu na kuhusu kuwa mkarimu kwa wengine. Kumbuka kwamba katika sehemu ya kwanza, Yesu anawaambia wanafunzi wasihifadhi hazina ya dunia. Anasema njia tatu ambazo hazina ya dunia haitadumu. Nondo wataila, kutu itaiharibu, na wezi wataiiba. Fikiria jinsi unaweza kuwakilisha mtu anayehifadhi hazina kwenye dunia, na jinsi unaweza kuonyesha nondo akikula hazina hiyo, kutu akiiharibu, na mwizi akiiba.</w:t>
      </w:r>
    </w:p>
    <w:p>
      <w:pPr/>
      <w:r>
        <w:rPr>
          <w:lang w:val="sw_KE" w:bidi="sw_KE"/>
        </w:rPr>
      </w:r>
      <w:r>
        <w:rPr>
          <w:lang w:val="sw_KE" w:bidi="sw_KE"/>
        </w:rPr>
        <w:t>Kisha, Yesu anatofautisha hazina ya mbinguni na hazina ya dunia. Yesu anatumia njia tatu sawa ili kuonyesha kwamba hazina mbinguni itadumu. Nondo hawatakula, kutu haitaiharibu, na wezi hawataiiba. Kisha Yesu anasema kitu muhimu sana—anaelezea sababu kwamba wanafunzi wanapaswa kuhifadhi hazina katika mbinguni badala ya hazina ya dunia. Anasema kwamba wanafunzi watatumia wakati wao kufikiria kuhusu hazina ambayo ni ya thamani zaidi kwao.</w:t>
      </w:r>
    </w:p>
    <w:p>
      <w:pPr/>
      <w:r>
        <w:rPr>
          <w:lang w:val="sw_KE" w:bidi="sw_KE"/>
        </w:rPr>
      </w:r>
      <w:r>
        <w:rPr>
          <w:lang w:val="sw_KE" w:bidi="sw_KE"/>
        </w:rPr>
        <w:t>Kisha, Yesu anafundisha kuhusu macho mazuri na macho mabaya. Kumbuka kwamba Yesu anatumia lugha maalum ili kuonyesha jinsi macho mazuri yanawakilisha mtu ambaye anaelewa ukweli wa Mungu. Fikiria jinsi unaweza kuonyesha macho mazuri ambayo yanaleta mwanga katika mwili wote wa mtu kama taa inang'aa mwanga. Pia, fikiria kuhusu jinsi ya kuonyesha macho mabaya ambayo hayaleti mwanga kwa mtu. Mtu huyo anaishi katika giza ambayo ina maana haelewi ukweli kuhusu Mungu. Kumbuka kuonyesha tofauti kati ya macho mazuri kuleta mwanga, uelewa, na ukarimu, na macho mabaya kuleta giza, hakuna uelewa, na hakuna ukarimu kwa wengine.</w:t>
      </w:r>
    </w:p>
    <w:p>
      <w:pPr/>
      <w:r>
        <w:rPr>
          <w:lang w:val="sw_KE" w:bidi="sw_KE"/>
        </w:rPr>
      </w:r>
      <w:r>
        <w:rPr>
          <w:lang w:val="sw_KE" w:bidi="sw_KE"/>
        </w:rPr>
        <w:t>Katika sehemu ya mwisho ya tukio la kwanza, Yesu analinganisha Mungu na pesa na mabwana wawili. Yesu analinganisha wanafunzi wake na watumwa au watumishi. Kumbuka kwamba Yesu anasema hakuna mtumwa anayeweza kutumikia mabwana wawili. Ikiwa mtumwa alijaribu kutumikia mabwana wawili, mtumwa angemchukia bwana mmoja na kumpenda bwana mwingine. Katika lugha ya asili, Yesu anasema hii kwa njia ya shairi. Anasema mambo sawa tena kwa njia nyingine ili kusisitiza kwamba mtumwa atajitolea kwa bwana mmoja na kumdharau bwana mwingine. Yesu anamalizia tukio hili kwa kusema kwamba mtu ni lazima achague kumtumikia Mungu au pesa. Haiwezekani kupenda pesa zaidi na kumpenda Mungu zaidi kwa wakati mmoja.</w:t>
      </w:r>
    </w:p>
    <w:p>
      <w:pPr/>
      <w:r>
        <w:rPr>
          <w:lang w:val="sw_KE" w:bidi="sw_KE"/>
        </w:rPr>
      </w:r>
      <w:r>
        <w:rPr>
          <w:lang w:val="sw_KE" w:bidi="sw_KE"/>
        </w:rPr>
        <w:t>Katika tukio la pili, Yesu anaendelea kufundisha wanafunzi kuhusu jinsi wanapaswa kutazama mali ya dunia na pesa. Yesu hataki wanafunzi wake kuwa na wasiwasi kuhusu chakula, kinywaji, au mavazi kama wasio Wayahudi ambao hawamfuati Mungu kuwa na wasiwasi kuhusu mambo haya. Kuna sehemu tatu kwa tukio hili. Kwanza, Yesu anazungumza kuhusu ndege na jinsi Mungu anatoa chakula kwa ndege. Ndege hawapanda mbegu, kuvuna au kuhifadhi chakula, lakini wana chakula cha kutosha. Fikiria kuhusu jinsi ya kuonyesha ndege kupata chakula wanachohitaji kuishi. Kwa kweli Mungu atatoa chakula na kinywaji kwa wanafunzi, ambao ni muhimu zaidi kuliko ndege.</w:t>
      </w:r>
    </w:p>
    <w:p>
      <w:pPr/>
      <w:r>
        <w:rPr>
          <w:lang w:val="sw_KE" w:bidi="sw_KE"/>
        </w:rPr>
      </w:r>
      <w:r>
        <w:rPr>
          <w:lang w:val="sw_KE" w:bidi="sw_KE"/>
        </w:rPr>
        <w:t>Kisha, Yesu anatoa mfano wa maua mazuri na jinsi hawafanyi kazi ili kutengeneza mavazi kwa ajili yao wenyewe. Yesu anasema kwamba hata Mfalme Solomoni hakuwa na mavazi mazuri kama maua. Maua hayaishi kwa muda mrefu, lakini Mungu anatoa mavazi kwa ajili yao. Kwa kweli Mungu atatoa mavazi kwa wanafunzi, ambao ni muhimu zaidi kuliko maua. Yesu anazungumza moja kwa moja na wanafunzi na kukemea. Yesu anasema wana imani kidogo kwa sababu hawamwamini Mungu kuwapa mavazi.</w:t>
      </w:r>
    </w:p>
    <w:p>
      <w:pPr/>
      <w:r>
        <w:rPr>
          <w:lang w:val="sw_KE" w:bidi="sw_KE"/>
        </w:rPr>
      </w:r>
      <w:r>
        <w:rPr>
          <w:lang w:val="sw_KE" w:bidi="sw_KE"/>
        </w:rPr>
        <w:t>Yesu anauliza, "Je, maisha si muhimu zaidi kuliko chakula, na mwili ni muhimu zaidi kuliko mavazi?" Yesu hataki jibu la swali hili. Yesu anatumia swali ili kuonyesha kwamba chakula na mavazi si sehemu muhimu zaidi za maisha yetu.</w:t>
      </w:r>
    </w:p>
    <w:p>
      <w:pPr/>
      <w:r>
        <w:rPr>
          <w:lang w:val="sw_KE" w:bidi="sw_KE"/>
        </w:rPr>
      </w:r>
      <w:r>
        <w:rPr>
          <w:lang w:val="sw_KE" w:bidi="sw_KE"/>
        </w:rPr>
        <w:t>Sitisha hapa na mjadili jinsi ungesema hii katika lugha yako. Je, ungetumia swali hapa, au aina nyingine ya taarifa?</w:t>
      </w:r>
    </w:p>
    <w:p>
      <w:pPr/>
      <w:r>
        <w:rPr>
          <w:lang w:val="sw_KE" w:bidi="sw_KE"/>
        </w:rPr>
      </w:r>
      <w:r>
        <w:rPr>
          <w:lang w:val="sw_KE" w:bidi="sw_KE"/>
        </w:rPr>
        <w:t>Yesu pia anawaambia wanafunzi kwamba Mungu anavaa na kutunza maua ya shamba. Yesu anasema, "Ninawaambia" ili kusisitiza kile atasema baadaye. Yesu anasema hii wakati anataka wanafunzi wake kusikiliza vizuri kwa sababu mafundisho yanayofuata ni muhimu sana.</w:t>
      </w:r>
    </w:p>
    <w:p>
      <w:pPr/>
      <w:r>
        <w:rPr>
          <w:lang w:val="sw_KE" w:bidi="sw_KE"/>
        </w:rPr>
      </w:r>
      <w:r>
        <w:rPr>
          <w:lang w:val="sw_KE" w:bidi="sw_KE"/>
        </w:rPr>
        <w:t>Sitisha hapa na uzungumze na timu yako ya tafsiri kuhusu jinsi unasisitiza kitu katika lugha yako. Unatumia maneno gani wakati uko karibu kusema kitu muhimu sana?</w:t>
      </w:r>
    </w:p>
    <w:p>
      <w:pPr/>
      <w:r>
        <w:rPr>
          <w:lang w:val="sw_KE" w:bidi="sw_KE"/>
        </w:rPr>
      </w:r>
      <w:r>
        <w:rPr>
          <w:lang w:val="sw_KE" w:bidi="sw_KE"/>
        </w:rPr>
        <w:t>Sehemu ya mwisho ya tukio la pili ni muhtasari wa tukio hilo. Yesu anawaambia wanafunzi kwamba kwa sababu Mungu anawajali zaidi kuliko ndege na maua, wanafunzi hawapaswi kuuliza ambapo watapata chakula chao, kinywaji, au mavazi. Watu ambao hawamjui Mungu, au wasioamini, wanatafuta chakula, kinywaji, na mavazi, lakini wanafunzi hawahitaji kuwa na wasiwasi kama wasioamini wana wasiwasi. Mungu atajali mahitaji ya wanafunzi. Yesu anasema wanafunzi wanapaswa kuishi kwa njia tofauti kuliko wasioamini wanavyoishi. Wanafunzi wanapaswa kutafuta ufalme wa Mungu na kutafuta kile ambacho ni kizuri, na Mungu atatoa kila kitu wanachohitaji. Fikiria jinsi unaweza kuonyesha tofauti kati ya jinsi wasioamini wanavyoishi na jinsi wanafunzi wanapaswa kuishi.</w:t>
      </w:r>
    </w:p>
    <w:p>
      <w:pPr/>
      <w:r>
        <w:rPr>
          <w:lang w:val="sw_KE" w:bidi="sw_KE"/>
        </w:rPr>
      </w:r>
      <w:r>
        <w:rPr>
          <w:lang w:val="sw_KE" w:bidi="sw_KE"/>
        </w:rPr>
        <w:t>Taarifa ya mwisho Yesu anasema ni hitimisho la sehemu hii. Yesu anawakumbusha wanafunzi wasiwe na wasiwasi kuhusu matatizo katika siku zijazo. Kila siku itakuwa na matatizo na matatizo, kwa hiyo wanafunzi hawapaswi kuongeza matatizo kutoka kwa siku zingine.</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mawili.</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wake na umati</w:t>
      </w:r>
    </w:p>
    <w:p>
      <w:pPr>
        <w:pStyle w:val="ListBullet"/>
        <w:spacing w:line="240" w:lineRule="auto"/>
        <w:ind w:left="720"/>
      </w:pPr>
      <w:r>
        <w:rPr>
          <w:lang w:val="sw_KE" w:bidi="sw_KE"/>
        </w:rPr>
      </w:r>
      <w:r>
        <w:rPr>
          <w:lang w:val="sw_KE" w:bidi="sw_KE"/>
        </w:rPr>
        <w:t>Mtu anayehifadhi hazina katika nyumba yao</w:t>
      </w:r>
    </w:p>
    <w:p>
      <w:pPr>
        <w:pStyle w:val="ListBullet"/>
        <w:spacing w:line="240" w:lineRule="auto"/>
        <w:ind w:left="720"/>
      </w:pPr>
      <w:r>
        <w:rPr>
          <w:lang w:val="sw_KE" w:bidi="sw_KE"/>
        </w:rPr>
      </w:r>
      <w:r>
        <w:rPr>
          <w:lang w:val="sw_KE" w:bidi="sw_KE"/>
        </w:rPr>
        <w:t>Mwizi</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Mtu mwenye macho mazuri</w:t>
      </w:r>
    </w:p>
    <w:p>
      <w:pPr>
        <w:pStyle w:val="ListBullet"/>
        <w:spacing w:line="240" w:lineRule="auto"/>
        <w:ind w:left="720"/>
      </w:pPr>
      <w:r>
        <w:rPr>
          <w:lang w:val="sw_KE" w:bidi="sw_KE"/>
        </w:rPr>
      </w:r>
      <w:r>
        <w:rPr>
          <w:lang w:val="sw_KE" w:bidi="sw_KE"/>
        </w:rPr>
        <w:t>Mtu mwenye macho mabaya</w:t>
      </w:r>
    </w:p>
    <w:p>
      <w:pPr>
        <w:pStyle w:val="ListBullet"/>
        <w:spacing w:line="240" w:lineRule="auto"/>
        <w:ind w:left="720"/>
      </w:pPr>
      <w:r>
        <w:rPr>
          <w:lang w:val="sw_KE" w:bidi="sw_KE"/>
        </w:rPr>
      </w:r>
      <w:r>
        <w:rPr>
          <w:lang w:val="sw_KE" w:bidi="sw_KE"/>
        </w:rPr>
        <w:t>Mtumwa na mabwana wawili</w:t>
      </w:r>
    </w:p>
    <w:p>
      <w:pPr>
        <w:pStyle w:val="ListBullet"/>
        <w:spacing w:line="240" w:lineRule="auto"/>
        <w:ind w:left="720"/>
      </w:pPr>
      <w:r>
        <w:rPr>
          <w:lang w:val="sw_KE" w:bidi="sw_KE"/>
        </w:rPr>
      </w:r>
      <w:r>
        <w:rPr>
          <w:lang w:val="sw_KE" w:bidi="sw_KE"/>
        </w:rPr>
        <w:t>Wapagani au wasioamini</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Mara ya pili timu inapoigiza hadithi hii, sitisha katika sehemu fulani.</w:t>
      </w:r>
    </w:p>
    <w:p>
      <w:pPr/>
      <w:r>
        <w:rPr>
          <w:lang w:val="sw_KE" w:bidi="sw_KE"/>
        </w:rPr>
      </w:r>
      <w:r>
        <w:rPr>
          <w:lang w:val="sw_KE" w:bidi="sw_KE"/>
        </w:rPr>
        <w:t>Katika tukio la kwanza, Yesu anaketi na kufundisha wanafunzi wake. Wanafunzi wanaketi karibu naye. Umati pia unasikiliza. Yesu anawafundisha wanafunzi kuhusu kutohifadhi hazina kwenye dunia. Yesu anasema hazina kwenye dunia haitadumu. Nondo wataila, kutu itaiharibu, na wezi wataiiba. Badala yake, wanafunzi wanapaswa kuhifadhi hazina mbinguni. Hakuna nondo watakula, hakuna kutu itaiharibu, na hakuna wezi wataiiba.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"Unahisi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Kisha, Yesu anafundisha kuhusu jicho, mwanga, na giza. Anasema mtu mwenye macho mazuri anaelewa ukweli kuhusu Mungu, ana mwanga katika mwili wao wote, na ni mkarimu. Mtu mwenye macho mabaya haelewi ukweli kuhusu Mungu, anaishi katika giza, na si mkarimu.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mtu mwenye macho mazuri, "Unahisi vipi?" Unaweza kusikia mambo kama:</w:t>
      </w:r>
    </w:p>
    <w:p>
      <w:pPr>
        <w:pStyle w:val="ListBullet"/>
        <w:spacing w:line="240" w:lineRule="auto"/>
        <w:ind w:left="720"/>
      </w:pPr>
      <w:r>
        <w:rPr>
          <w:lang w:val="sw_KE" w:bidi="sw_KE"/>
        </w:rPr>
      </w:r>
      <w:r>
        <w:rPr>
          <w:lang w:val="sw_KE" w:bidi="sw_KE"/>
        </w:rPr>
        <w:t>Pia, muulize mwigizaji anayeigiza mtu mwenye macho mabaya, "Unahisi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anafundisha kuhusu watumwa na mabwana ili kuonyesha jinsi wanafunzi wanavyopaswa kuchagua kutumikia aidha Mungu au pesa. Yesu anasema haiwezekani kwa mtumwa kutumikia kikamilifu mabwana wawili tofauti. Mtumishi atampenda na kujitolea kwa bwana mmoja na kumchukia na kumdharau bwana mwingine. Yesu anataka wanafunzi kumtumikia Mungu kikamilifu na si pesa.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mtumwa, "Unahisi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Kisha, Yesu anafundisha kuhusu kutokuwa na wasiwasi kuhusu chakula, kinywaji, na mavazi. Yesu anasema ndege hawapanda mbegu, kuvuna au kuhifadhi chakula, na Mungu anatoa chakula kwa ndege kula. Yesu anasema kwamba Mungu kwa kweli atatoa chakula na kinywaji kwa wanafunzi kwa sababu Mungu anawajali zaidi kuliko anavyojali ndege.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"Unahisi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pia anasema maua katika shamba hayafanyi kazi ili kutengeneza mavazi, lakini ni yenye uzuri zaidi kuliko mfalme tajiri zaidi katika historia ya Israeli. Mungu anavisha maua hata ingawa wanaishi tu kwa muda mfupi. Yesu anasema Mungu kwa kweli atatoa mavazi kwa wanafunzi pia kwa sababu Mungu anawajali zaidi kuliko anavyojali maua. Yesu anasema wanafunzi wana imani kidogo kwa sababu wana wasiwasi kuhusu mavazi gani watavaa.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"Unahisi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anawaambia wanafunzi kwamba wapagani, au wasioamini, wana wasiwasi kuhusu kupata chakula cha kutosha, kinywaji, na mavazi. Yesu anataka wanafunzi kutafuta Mungu na ufalme wa Mungu badala ya kutafuta chakula, kinywaji, na mavazi. Yesu anasema Mungu atawapa kile wanachohitaji.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wasioamini, "Mnahisi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anasema wanafunzi hawapaswi kuwa na wasiwasi kuhusu kesho, au siku zijazo. Kila siku itakuwa na matatizo ya kutosha, kwa hiyo hawapaswi kuongeza matatizo kwa siku nyingine.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Yesu, "Unahisi vipi?" Unaweza kusikia mambo kama:</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Yesu anasema wanafunzi wanapaswa kuhifadhi hazina </w:t>
      </w:r>
      <w:r>
        <w:rPr>
          <w:b/>
          <w:lang w:val="sw_KE" w:bidi="sw_KE"/>
        </w:rPr>
        <w:t>mbinguni</w:t>
      </w:r>
      <w:r>
        <w:rPr>
          <w:lang w:val="sw_KE" w:bidi="sw_KE"/>
        </w:rPr>
        <w:t xml:space="preserve"> na si hazina kwenye dunia. Mbinguni inaweza kurejelea anga, au kwa mahali ambapo Mungu na malaika wake wanaishi, kulingana na muktadha. Katika muktadha huu, mbinguni inamaanisha mahali ambapo Mungu anaishi. Tazama Faharasa Kuu kwa ufafanuzi kamili zaidi wa neno </w:t>
      </w:r>
      <w:r>
        <w:rPr>
          <w:lang w:val="sw_KE" w:bidi="sw_KE"/>
        </w:rPr>
        <w:t>mbinguni</w:t>
      </w:r>
      <w:r>
        <w:rPr>
          <w:lang w:val="sw_KE" w:bidi="sw_KE"/>
        </w:rPr>
        <w:t>.</w:t>
      </w:r>
    </w:p>
    <w:p>
      <w:pPr/>
      <w:r>
        <w:rPr>
          <w:lang w:val="sw_KE" w:bidi="sw_KE"/>
        </w:rPr>
      </w:r>
      <w:r>
        <w:rPr>
          <w:lang w:val="sw_KE" w:bidi="sw_KE"/>
        </w:rPr>
        <w:t>Yesu anasema kwamba ambapo hazina ya mtu ipo, ndipo moyo wao pia utakuwa. Katika utamaduni wa Kiyahudi, "moyo" ilikuwa neno la kuonyesha maisha ya ndani na mawazo.</w:t>
      </w:r>
    </w:p>
    <w:p>
      <w:pPr/>
      <w:r>
        <w:rPr>
          <w:lang w:val="sw_KE" w:bidi="sw_KE"/>
        </w:rPr>
      </w:r>
      <w:r>
        <w:rPr>
          <w:lang w:val="sw_KE" w:bidi="sw_KE"/>
        </w:rPr>
        <w:t>Sitisha hapa na zungumza kuhusu ni neno gani la asili zaidi katika lugha yako ili kuwakilisha maisha ya ndani na mawazo. Tumia neno sawa ambalo ulilotafsiri kabla wakati Yesu alifundisha msemo "heri ni wale walio safi moyoni."</w:t>
      </w:r>
    </w:p>
    <w:p>
      <w:pPr/>
      <w:r>
        <w:rPr>
          <w:lang w:val="sw_KE" w:bidi="sw_KE"/>
        </w:rPr>
      </w:r>
      <w:r>
        <w:rPr>
          <w:lang w:val="sw_KE" w:bidi="sw_KE"/>
        </w:rPr>
        <w:t xml:space="preserve">Yesu anasema macho ya mtu ni kama taa kwa </w:t>
      </w:r>
      <w:r>
        <w:rPr>
          <w:lang w:val="sw_KE" w:bidi="sw_KE"/>
        </w:rPr>
        <w:t>mwili</w:t>
      </w:r>
      <w:r>
        <w:rPr>
          <w:lang w:val="sw_KE" w:bidi="sw_KE"/>
        </w:rPr>
        <w:t xml:space="preserve"> wao. Macho yao yanaleta </w:t>
      </w:r>
      <w:r>
        <w:rPr>
          <w:b/>
          <w:lang w:val="sw_KE" w:bidi="sw_KE"/>
        </w:rPr>
        <w:t>mwanga</w:t>
      </w:r>
      <w:r>
        <w:rPr>
          <w:lang w:val="sw_KE" w:bidi="sw_KE"/>
        </w:rPr>
        <w:t xml:space="preserve"> au giza kwa mwili wao wote. Ikiwa mtu "amejaa mwanga," inamaaniisha wanaelewa ukweli kuhusu Mungu. Tafsiri mwanga sawa na ulivyofanya awali.</w:t>
      </w:r>
    </w:p>
    <w:p>
      <w:pPr/>
      <w:r>
        <w:rPr>
          <w:lang w:val="sw_KE" w:bidi="sw_KE"/>
        </w:rPr>
      </w:r>
      <w:r>
        <w:rPr>
          <w:lang w:val="sw_KE" w:bidi="sw_KE"/>
        </w:rPr>
        <w:t xml:space="preserve">Sitisha hapa na uonyeshe picha ya taa tena ikiwa </w:t>
      </w:r>
      <w:r>
        <w:rPr>
          <w:lang w:val="sw_KE" w:bidi="sw_KE"/>
        </w:rPr>
        <w:t>inahitajika</w:t>
      </w:r>
      <w:r>
        <w:rPr>
          <w:lang w:val="sw_KE" w:bidi="sw_KE"/>
        </w:rPr>
        <w:t>.</w:t>
      </w:r>
    </w:p>
    <w:p>
      <w:pPr/>
      <w:r>
        <w:rPr>
          <w:lang w:val="sw_KE" w:bidi="sw_KE"/>
        </w:rPr>
      </w:r>
      <w:r>
        <w:rPr>
          <w:lang w:val="sw_KE" w:bidi="sw_KE"/>
        </w:rPr>
        <w:t xml:space="preserve">Yesu anasema hakuna </w:t>
      </w:r>
      <w:r>
        <w:rPr>
          <w:b/>
          <w:lang w:val="sw_KE" w:bidi="sw_KE"/>
        </w:rPr>
        <w:t>mtumishi</w:t>
      </w:r>
      <w:r>
        <w:rPr>
          <w:lang w:val="sw_KE" w:bidi="sw_KE"/>
        </w:rPr>
        <w:t xml:space="preserve">, au </w:t>
      </w:r>
      <w:r>
        <w:rPr>
          <w:lang w:val="sw_KE" w:bidi="sw_KE"/>
        </w:rPr>
        <w:t>mtumwa</w:t>
      </w:r>
      <w:r>
        <w:rPr>
          <w:lang w:val="sw_KE" w:bidi="sw_KE"/>
        </w:rPr>
        <w:t xml:space="preserve">, anaweza kutumikia mabwana wawili. "Kuwatumikia mabwana wawili" haimaanishi kufanya kazi mbili tofauti kwa waajiri wawili tofauti. Katika wakati wa Yesu, watu walimiliki watumwa na watumwa au watumishi walikuwa kabisa chini ya udhibiti wa bwana ambaye alimiliki. Tafsiri mtumishi au kutumikia kwa njia sawa na uliyofanya awali na uangalie katika Faharasa Kuu kwa ufafanuzi kamili zaidi wa maneno </w:t>
      </w:r>
      <w:r>
        <w:rPr>
          <w:lang w:val="sw_KE" w:bidi="sw_KE"/>
        </w:rPr>
        <w:t>mtumishi</w:t>
      </w:r>
    </w:p>
    <w:p>
      <w:pPr/>
      <w:r>
        <w:rPr>
          <w:lang w:val="sw_KE" w:bidi="sw_KE"/>
        </w:rPr>
      </w:r>
      <w:r>
        <w:rPr>
          <w:lang w:val="sw_KE" w:bidi="sw_KE"/>
        </w:rPr>
        <w:t xml:space="preserve">Yesu anasema baba yao wa </w:t>
      </w:r>
      <w:r>
        <w:rPr>
          <w:b/>
          <w:lang w:val="sw_KE" w:bidi="sw_KE"/>
        </w:rPr>
        <w:t>mbinguni anawajali</w:t>
      </w:r>
      <w:r>
        <w:rPr>
          <w:lang w:val="sw_KE" w:bidi="sw_KE"/>
        </w:rPr>
        <w:t xml:space="preserve"> ndege na kuwalisha. Yesu anamwita Mungu baba yao ya mbinguni kwa sababu Mungu aliumba watu wake na kuwatunza kama baba anavyowajali watoto wake. Mungu pia ni Baba wa Yesu, kwa hiyo hakikisha kutafsiri "Baba yako" ili kuonyesha hii.</w:t>
      </w:r>
    </w:p>
    <w:p>
      <w:pPr/>
      <w:r>
        <w:rPr>
          <w:lang w:val="sw_KE" w:bidi="sw_KE"/>
        </w:rPr>
      </w:r>
      <w:r>
        <w:rPr>
          <w:lang w:val="sw_KE" w:bidi="sw_KE"/>
        </w:rPr>
        <w:t xml:space="preserve">Yesu anasema wanafunzi wana "imani kidogo" kwa sababu ya wasiwasi wao. </w:t>
      </w:r>
      <w:r>
        <w:rPr>
          <w:b/>
          <w:lang w:val="sw_KE" w:bidi="sw_KE"/>
        </w:rPr>
        <w:t>Imani</w:t>
      </w:r>
      <w:r>
        <w:rPr>
          <w:lang w:val="sw_KE" w:bidi="sw_KE"/>
        </w:rPr>
        <w:t xml:space="preserve"> ina maana kuwa na matumaini na kujiamini kwa Mungu. Mtu mwenye 'imani kidogo' inamaanisha hamwamini Mungu ili kukidhi mahitaji yao. Tafsiri neno imani kwa njia sawa na uliyotumia awali na uangalie katika Faharasa Kuu kwa ufafanuzi kamili zaidi wa neno </w:t>
      </w:r>
      <w:r>
        <w:rPr>
          <w:lang w:val="sw_KE" w:bidi="sw_KE"/>
        </w:rPr>
        <w:t>imani</w:t>
      </w:r>
      <w:r>
        <w:rPr>
          <w:lang w:val="sw_KE" w:bidi="sw_KE"/>
        </w:rPr>
        <w:t>.</w:t>
      </w:r>
    </w:p>
    <w:p>
      <w:pPr/>
      <w:r>
        <w:rPr>
          <w:lang w:val="sw_KE" w:bidi="sw_KE"/>
        </w:rPr>
      </w:r>
      <w:r>
        <w:rPr>
          <w:lang w:val="sw_KE" w:bidi="sw_KE"/>
        </w:rPr>
        <w:t xml:space="preserve">Yesu anasema </w:t>
      </w:r>
      <w:r>
        <w:rPr>
          <w:b/>
          <w:lang w:val="sw_KE" w:bidi="sw_KE"/>
        </w:rPr>
        <w:t>Mataifa</w:t>
      </w:r>
      <w:r>
        <w:rPr>
          <w:lang w:val="sw_KE" w:bidi="sw_KE"/>
        </w:rPr>
        <w:t xml:space="preserve">, au wasioamini wapagani, wanatafuta chakula, kinywaji, na mavazi. Wayahudi hawakuwa na maoni ya juu ya Mataifa kwa sababu Mataifa hawakuwa sehemu ya familia ya Mungu kwa mtazamo wao. Wayahudi kwa jadi waliona Mataifa kama wasio na maadili na wasio waumini. Mara nyingi neno Mataifa linarejelea Warumi. Katika lugha ya asili, neno Mataifa linatafsiriwa kama wapagani, wageni, au "wale ambao hawamjui Mungu." Yesu anataka wanafunzi kuishi tofauti na Mataifa. Tafsiri Mataifa sawa na katika siimulizi ya awali na angalia Faharasa Kuu kwa ufafanuzi kamili zaidi wa neno </w:t>
      </w:r>
      <w:r>
        <w:rPr>
          <w:lang w:val="sw_KE" w:bidi="sw_KE"/>
        </w:rPr>
        <w:t>Mataifa</w:t>
      </w:r>
      <w:r>
        <w:rPr>
          <w:lang w:val="sw_KE" w:bidi="sw_KE"/>
        </w:rPr>
        <w:t>.</w:t>
      </w:r>
    </w:p>
    <w:p>
      <w:pPr/>
      <w:r>
        <w:rPr>
          <w:lang w:val="sw_KE" w:bidi="sw_KE"/>
        </w:rPr>
      </w:r>
      <w:r>
        <w:rPr>
          <w:lang w:val="sw_KE" w:bidi="sw_KE"/>
        </w:rPr>
        <w:t xml:space="preserve">Yesu anasema wanafunzi wanapaswa kutafuta </w:t>
      </w:r>
      <w:r>
        <w:rPr>
          <w:b/>
          <w:lang w:val="sw_KE" w:bidi="sw_KE"/>
        </w:rPr>
        <w:t>ufalme wa Mungu</w:t>
      </w:r>
      <w:r>
        <w:rPr>
          <w:lang w:val="sw_KE" w:bidi="sw_KE"/>
        </w:rPr>
        <w:t xml:space="preserve"> badala ya kutafuta chakula, kinywaji, na mavazi. Ufalme wa Mungu ni sawa na </w:t>
      </w:r>
      <w:r>
        <w:rPr>
          <w:b/>
          <w:lang w:val="sw_KE" w:bidi="sw_KE"/>
        </w:rPr>
        <w:t>ufalme wa mbinguni</w:t>
      </w:r>
      <w:r>
        <w:rPr>
          <w:lang w:val="sw_KE" w:bidi="sw_KE"/>
        </w:rPr>
        <w:t xml:space="preserve">. Ufalme wa mbinguni ni kuhusu Mungu kutawala katika mioyo ya watu wake badala ya mahali pa kimwili. Utakumbuka maneno ya ufalme wa mbinguni kutoka kwa vifungu kadhaa vya awali. Tafsiri kifungu sawa hapa. Tazama Faharasa Kuu kwa ufafanuzi kamili zaidi wa kifungu cha </w:t>
      </w:r>
      <w:r>
        <w:rPr>
          <w:lang w:val="sw_KE" w:bidi="sw_KE"/>
        </w:rPr>
        <w:t>ufalme wa mbinguni</w:t>
      </w:r>
      <w:r>
        <w:rPr>
          <w:lang w:val="sw_KE" w:bidi="sw_KE"/>
        </w:rPr>
        <w:t>.</w:t>
      </w:r>
    </w:p>
    <w:p>
      <w:pPr/>
      <w:r>
        <w:rPr>
          <w:lang w:val="sw_KE" w:bidi="sw_KE"/>
        </w:rPr>
      </w:r>
      <w:r>
        <w:rPr>
          <w:lang w:val="sw_KE" w:bidi="sw_KE"/>
        </w:rPr>
        <w:t xml:space="preserve">Yesu pia anasema wanafunzi wanapaswa </w:t>
      </w:r>
      <w:r>
        <w:rPr>
          <w:b/>
          <w:lang w:val="sw_KE" w:bidi="sw_KE"/>
        </w:rPr>
        <w:t>kutafuta</w:t>
      </w:r>
      <w:r>
        <w:rPr>
          <w:lang w:val="sw_KE" w:bidi="sw_KE"/>
        </w:rPr>
        <w:t xml:space="preserve"> haki ya Mungu. Yesu anamaanisha wanafunzi wanapaswa kufanya kile Mungu anasema ni sahihi na nzuri. Hii inapaswa kutafsiriwa sawa kama katika simulizi ya awali. Tazama Faharasa Kuu kwa ufafanuzi kamili zaidi wa neno </w:t>
      </w:r>
      <w:r>
        <w:rPr>
          <w:lang w:val="sw_KE" w:bidi="sw_KE"/>
        </w:rPr>
        <w:t>haki</w:t>
      </w:r>
      <w:r>
        <w:rPr>
          <w:lang w:val="sw_KE" w:bidi="sw_KE"/>
        </w:rPr>
        <w:t>.</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7:1–12</w:t>
      </w:r>
      <w:r>
        <w:rPr>
          <w:lang w:val="sw_KE" w:bidi="sw_KE"/>
        </w:rPr>
      </w:r>
    </w:p>
    <w:p>
      <w:pPr>
        <w:pStyle w:val="Heading3"/>
      </w:pPr>
      <w:r>
        <w:rPr>
          <w:lang w:val="sw_KE" w:bidi="sw_KE"/>
        </w:rPr>
        <w:t>Sikiliza na Moyo</w:t>
      </w:r>
    </w:p>
    <w:p>
      <w:pPr/>
      <w:r>
        <w:rPr>
          <w:lang w:val="sw_KE" w:bidi="sw_KE"/>
        </w:rPr>
      </w:r>
      <w:r>
        <w:rPr>
          <w:lang w:val="sw_KE" w:bidi="sw_KE"/>
        </w:rPr>
        <w:t>Sikiliza Mathayo 7:1–12 na utie moyoni mwako.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Yesu anaketi upande wa mlima, na anafundisha wanafunzi wake, au wafuasi wa karibu. Umati wa watu pia unasikiliza. Yesu aliwafundisha kuhusu jinsi ya kuwa wenye haki zaidi kuliko Mafarisayo na walimu wa sheria. Yesu pia aliwafundisha kuhusu hazina mbinguni, kuhusu wasiwasi, na kuhusu Mungu kukidhi mahitaji ya wanafunzi. Sasa, Yesu anafundisha kuhusu kutowahukumu wengine na kuhusu jinsi ya kuwa na kuendelea katika sala kwa Mungu.</w:t>
      </w:r>
    </w:p>
    <w:p>
      <w:pPr/>
      <w:r>
        <w:rPr>
          <w:lang w:val="sw_KE" w:bidi="sw_KE"/>
        </w:rPr>
      </w:r>
      <w:r>
        <w:rPr>
          <w:lang w:val="sw_KE" w:bidi="sw_KE"/>
        </w:rPr>
        <w:t>Yesu anaanza sehemu hii ya kufundisha kwa kuwaambia wanafunzi wake wasihukumu wengine. "Kuhukumu" ina maana kutangaza mtu ana hatia au kumlaani. Yesu anazungumza kuhusu mahusiano ya kila siku ambayo wanafunzi wanayo na wengine. Yesu anatumia msemo wa kawaida wakati huo ili kuonyesha kwamba kama wanafunzi wanamhukumu mtu kwa ukali, Mungu pia atawahukumu kwa ukali. Ikiwa wanafunzi wanahukumu wengine kwa haki, Mungu pia atawahukumu wanafunzi kwa haki. Wakati wa Yesu, watu walitumia kikombe cha kupima ili kuuza kiasi fulani cha nafaka au fimbo ya kupima ili kupima urefu wa bidhaa. Ikiwa unajaza kikombe wakati unauza kitu kwa wengine, basi watu wengine pia watajaza kikombe chao wakati wanakuuza kitu kwako. Ikiwa una ukarimu na wengine, watakuwa wakarimu na wewe. Na kama si mkarimu kwa wengine, hawatakuwa wakarimu kwako. Viwango unavyotumia na wengine ni viwango sawa na Mungu atatumia na wewe.</w:t>
      </w:r>
    </w:p>
    <w:p>
      <w:pPr/>
      <w:r>
        <w:rPr>
          <w:lang w:val="sw_KE" w:bidi="sw_KE"/>
        </w:rPr>
      </w:r>
      <w:r>
        <w:rPr>
          <w:lang w:val="sw_KE" w:bidi="sw_KE"/>
        </w:rPr>
        <w:t xml:space="preserve">Sitisha hapa na uonyeshe picha ya </w:t>
      </w:r>
      <w:r>
        <w:rPr>
          <w:b/>
          <w:lang w:val="sw_KE" w:bidi="sw_KE"/>
        </w:rPr>
        <w:t>kikombe cha kupima na fimbo ya kupima kutoka</w:t>
      </w:r>
      <w:r>
        <w:rPr>
          <w:lang w:val="sw_KE" w:bidi="sw_KE"/>
        </w:rPr>
        <w:t xml:space="preserve"> wakati wa Yesu.</w:t>
      </w:r>
    </w:p>
    <w:p>
      <w:pPr/>
      <w:r>
        <w:rPr>
          <w:lang w:val="sw_KE" w:bidi="sw_KE"/>
        </w:rPr>
      </w:r>
      <w:r>
        <w:rPr>
          <w:lang w:val="sw_KE" w:bidi="sw_KE"/>
        </w:rPr>
        <w:t>Kisha, Yesu anasimulia hadithi fupi ili kufundisha kitu muhimu kuhusu Mungu. Anawauliza maswali mawili, na hataki jibu la maswali. Anaonyesha ni vibaya kulipa kipaumbele zaidi kwa doa ndogo la vumbi katika jicho la kaka yao wakati wana gogo katika jicho lao mwenyewe. Chembe ilikuwa kipande kidogo cha majani, vumbi, au kuni, na gogo ni kipande kikubwa na kizito cha kuni kilichotumiwa na watu kujenga nyumba. "Ndugu" inamaanisha mwanafunzi mwenzake na si ndugu kwa damu. Vyote chembe na gogo vilikuwa vya kawaida katika wakati wa Yesu.</w:t>
      </w:r>
    </w:p>
    <w:p>
      <w:pPr/>
      <w:r>
        <w:rPr>
          <w:lang w:val="sw_KE" w:bidi="sw_KE"/>
        </w:rPr>
      </w:r>
      <w:r>
        <w:rPr>
          <w:lang w:val="sw_KE" w:bidi="sw_KE"/>
        </w:rPr>
        <w:t xml:space="preserve">Sitisha na uonyeshe picha ya </w:t>
      </w:r>
      <w:r>
        <w:rPr>
          <w:lang w:val="sw_KE" w:bidi="sw_KE"/>
        </w:rPr>
        <w:t>gogo</w:t>
      </w:r>
      <w:r>
        <w:rPr>
          <w:lang w:val="sw_KE" w:bidi="sw_KE"/>
        </w:rPr>
        <w:t>.</w:t>
      </w:r>
    </w:p>
    <w:p>
      <w:pPr/>
      <w:r>
        <w:rPr>
          <w:lang w:val="sw_KE" w:bidi="sw_KE"/>
        </w:rPr>
      </w:r>
      <w:r>
        <w:rPr>
          <w:lang w:val="sw_KE" w:bidi="sw_KE"/>
        </w:rPr>
        <w:t>Pia, jadili na timu yako ya tafsiri wakati ambapo ulikuwa na chembe ya vumbi katika jicho lako au fikiria jinsi ambavyo ingehisi. Ikiwezekana, tembelea mtu anayejenga nyumba na uone jinsi gogo kubwa lilivyo kubwa ikilinganishwa na doa dogo. Ikiwa watu hawatumii mbao ili kujenga nyumba katika jumuiya yako, tafuta vifaa vingine vikubwa wanavyotumia na ulinganishe na chembe cha mbao au vumbi.</w:t>
      </w:r>
    </w:p>
    <w:p>
      <w:pPr/>
      <w:r>
        <w:rPr>
          <w:lang w:val="sw_KE" w:bidi="sw_KE"/>
        </w:rPr>
      </w:r>
      <w:r>
        <w:rPr>
          <w:lang w:val="sw_KE" w:bidi="sw_KE"/>
        </w:rPr>
        <w:t>Chembe inawakilisha dhambi ndogo au tatizo katika maisha ya mwanafunzi. Gogo inawakilisha dhambi kubwa au tatizo katika maisha ya mwanafunzi. Yesu anataka wanafunzi kulipa kipaumbele zaidi kwa dhambi kubwa katika maisha yao wenyewe kuliko dhambi ndogo katika maisha ya wanafunzi wenzao. Pia, haiwezekani kumsaidia mtu kuondoa kibande, au dhambi ndogo, kutoka kwa jicho la ndugu, mpaka uondoe gogo, au dhambi kubwa, katika jicho lako mwenyewe. Yesu anawaita wanafunzi wanafiki kwa sababu hawatumii viwango sawa kwa wenyewe ambavyo wanatumia kwa wengine. Alitaka wanafunzi kutunza dhambi zao wenyewe, kubwa kabla ya kujaribu kuwasaidia ndugu zao kwa dhambi zao ndogo.</w:t>
      </w:r>
    </w:p>
    <w:p>
      <w:pPr/>
      <w:r>
        <w:rPr>
          <w:lang w:val="sw_KE" w:bidi="sw_KE"/>
        </w:rPr>
      </w:r>
      <w:r>
        <w:rPr>
          <w:lang w:val="sw_KE" w:bidi="sw_KE"/>
        </w:rPr>
        <w:t>Kisha, Yesu anafundisha msemo kwa kutumia lugha maalum kuhusu mbwa, nguruwe, na lulu. Yesu hataki wanafunzi kutoa mambo matakatifu kwa mbwa au kutupa lulu kwa nguruwe. Mbwa na nguruwe pengine wanarejelea watu ambao wanakataa mafundisho ya Yesu. Mbwa na nguruwe walikuwa wanyama wasio safi katika utamaduni wa Kiyahudi. Lulu ni shanga ndogo, nzuri ambazo watu wanatumia kwa vito. Lulu na "kile ni kitakatifu" inamaanisha ukweli kuhusu Mungu.</w:t>
      </w:r>
    </w:p>
    <w:p>
      <w:pPr/>
      <w:r>
        <w:rPr>
          <w:lang w:val="sw_KE" w:bidi="sw_KE"/>
        </w:rPr>
      </w:r>
      <w:r>
        <w:rPr>
          <w:lang w:val="sw_KE" w:bidi="sw_KE"/>
        </w:rPr>
        <w:t xml:space="preserve">Sitisha hapa uonyeshe picha ya </w:t>
      </w:r>
      <w:r>
        <w:rPr>
          <w:lang w:val="sw_KE" w:bidi="sw_KE"/>
        </w:rPr>
        <w:t>lulu</w:t>
      </w:r>
      <w:r>
        <w:rPr>
          <w:lang w:val="sw_KE" w:bidi="sw_KE"/>
        </w:rPr>
        <w:t xml:space="preserve">, </w:t>
      </w:r>
      <w:r>
        <w:rPr>
          <w:lang w:val="sw_KE" w:bidi="sw_KE"/>
        </w:rPr>
        <w:t>mbwa</w:t>
      </w:r>
      <w:r>
        <w:rPr>
          <w:lang w:val="sw_KE" w:bidi="sw_KE"/>
        </w:rPr>
        <w:t xml:space="preserve">, na </w:t>
      </w:r>
      <w:r>
        <w:rPr>
          <w:lang w:val="sw_KE" w:bidi="sw_KE"/>
        </w:rPr>
        <w:t>nguruwe</w:t>
      </w:r>
      <w:r>
        <w:rPr>
          <w:lang w:val="sw_KE" w:bidi="sw_KE"/>
        </w:rPr>
        <w:t>.</w:t>
      </w:r>
    </w:p>
    <w:p>
      <w:pPr/>
      <w:r>
        <w:rPr>
          <w:lang w:val="sw_KE" w:bidi="sw_KE"/>
        </w:rPr>
      </w:r>
      <w:r>
        <w:rPr>
          <w:lang w:val="sw_KE" w:bidi="sw_KE"/>
        </w:rPr>
        <w:t>Yesu alikuwa akisema wanafunzi hawapaswi kuendelea kufundisha mambo matakatifu kuhusu Mungu kwa watu ambao wanaendelea kukataa mafundisho haya. Ingekuwa kama nguruwe wanaotembea kwenye lulu za thamani, au mbwa pori wanageuka na kuwashambulia kwa meno yao. Yesu alitaka wanafunzi wake kuwa makini katika kutoishiriki ukweli wa Mungu na watu ambao hawakuthamini ukweli huo.</w:t>
      </w:r>
    </w:p>
    <w:p>
      <w:pPr/>
      <w:r>
        <w:rPr>
          <w:lang w:val="sw_KE" w:bidi="sw_KE"/>
        </w:rPr>
      </w:r>
      <w:r>
        <w:rPr>
          <w:lang w:val="sw_KE" w:bidi="sw_KE"/>
        </w:rPr>
        <w:t>Katika sehemu inayofuata, Yesu anafundisha zaidi kuhusu sala. Yesu anatumia njia tatu ili kusema kwamba wanafunzi wanapaswa kuendelea kuomba kwa Mungu kwa kile wanachohitaji. Yesu anasema wanafunzi wanapaswa kumwomba Mungu kwa mahitaji yao katika sala, kutafuta kutoka kwa Mungu kile wanachohitaji, na kupiga hodi kwenye mlango ili ufunguliwe. Katika wakati wa Yesu, watu waligonga mlango wa mbao ili kuona kama mtu ndani angefungua mlango. Katika kila kesi, Yesu anasema kwamba Mungu atafungua mlango kwa wanafunzi, au kuwapa kile wanachoomba.</w:t>
      </w:r>
    </w:p>
    <w:p>
      <w:pPr/>
      <w:r>
        <w:rPr>
          <w:lang w:val="sw_KE" w:bidi="sw_KE"/>
        </w:rPr>
      </w:r>
      <w:r>
        <w:rPr>
          <w:lang w:val="sw_KE" w:bidi="sw_KE"/>
        </w:rPr>
        <w:t>Yesu anatumia mfano wa baba na mwana ili kufundisha zaidi kuhusu sala. Yesu anasema kwamba Mungu atawapa wanafunzi mambo mazuri kwa njia sawa na baba ya binadamu anawapa watoto wake mambo mazuri. Yesu anauliza maswali mawili, na hataki jibu la maswali haya. Anaonyesha kwamba hakuna baba ya binadamu atampa mwana wake jiwe kama mwana anaomba mkate. Mkate ulikuwa chakula cha kawaida ambacho watu wa Kiyahudi walikula kila siku, na mwana alikuwa akiomba mkate kwa sababu alikuwa na njaa. Jiwe linaweza kuonekana kama mkate wa pande zote.</w:t>
      </w:r>
    </w:p>
    <w:p>
      <w:pPr/>
      <w:r>
        <w:rPr>
          <w:lang w:val="sw_KE" w:bidi="sw_KE"/>
        </w:rPr>
      </w:r>
      <w:r>
        <w:rPr>
          <w:lang w:val="sw_KE" w:bidi="sw_KE"/>
        </w:rPr>
        <w:t xml:space="preserve">Sitisha hapa na uonyeshe picha ya </w:t>
      </w:r>
      <w:r>
        <w:rPr>
          <w:lang w:val="sw_KE" w:bidi="sw_KE"/>
        </w:rPr>
        <w:t>mkate</w:t>
      </w:r>
      <w:r>
        <w:rPr>
          <w:lang w:val="sw_KE" w:bidi="sw_KE"/>
        </w:rPr>
        <w:t>.</w:t>
      </w:r>
    </w:p>
    <w:p>
      <w:pPr/>
      <w:r>
        <w:rPr>
          <w:lang w:val="sw_KE" w:bidi="sw_KE"/>
        </w:rPr>
      </w:r>
      <w:r>
        <w:rPr>
          <w:lang w:val="sw_KE" w:bidi="sw_KE"/>
        </w:rPr>
        <w:t>Swali la pili la Yesu linaonyesha kwamba hakuna baba atampa mwana wake nyoka kama mwana anaomba samaki. Samaki pia walikuwa chakula cha kawaida ambacho watu wa Kiyahudi walikula, na mwana alikuwa akiomba samaki kwa sababu alikuwa na njaa. Sheria ya Kiyahudi ilisema watu hawawezi kula nyoka, kwa hiyo hakuna baba aliyempa mwana wake nyoka. Nyoka huenda alionekana kama aina fulani za samaki wa kawaida katika eneo la Yesu, lakini nyoka anaweza kuuma mtu na kumjeruhi.</w:t>
      </w:r>
    </w:p>
    <w:p>
      <w:pPr/>
      <w:r>
        <w:rPr>
          <w:lang w:val="sw_KE" w:bidi="sw_KE"/>
        </w:rPr>
      </w:r>
      <w:r>
        <w:rPr>
          <w:lang w:val="sw_KE" w:bidi="sw_KE"/>
        </w:rPr>
        <w:t xml:space="preserve">Sitisha hapa na uonyeshe picha za </w:t>
      </w:r>
      <w:r>
        <w:rPr>
          <w:lang w:val="sw_KE" w:bidi="sw_KE"/>
        </w:rPr>
        <w:t>nyoka</w:t>
      </w:r>
      <w:r>
        <w:rPr>
          <w:lang w:val="sw_KE" w:bidi="sw_KE"/>
        </w:rPr>
        <w:t xml:space="preserve"> na </w:t>
      </w:r>
      <w:r>
        <w:rPr>
          <w:lang w:val="sw_KE" w:bidi="sw_KE"/>
        </w:rPr>
        <w:t>samaki</w:t>
      </w:r>
      <w:r>
        <w:rPr>
          <w:lang w:val="sw_KE" w:bidi="sw_KE"/>
        </w:rPr>
        <w:t>.</w:t>
      </w:r>
    </w:p>
    <w:p>
      <w:pPr/>
      <w:r>
        <w:rPr>
          <w:lang w:val="sw_KE" w:bidi="sw_KE"/>
        </w:rPr>
      </w:r>
      <w:r>
        <w:rPr>
          <w:lang w:val="sw_KE" w:bidi="sw_KE"/>
        </w:rPr>
        <w:t>Sitisha hapa na jadili na wazazi kutoa zawadi nzuri kwa watoto wao. Simulia hadithi kuhusu wakati wewe au mtu unayemjua alimpa mtoto zawadi nzuri.</w:t>
      </w:r>
    </w:p>
    <w:p>
      <w:pPr/>
      <w:r>
        <w:rPr>
          <w:lang w:val="sw_KE" w:bidi="sw_KE"/>
        </w:rPr>
      </w:r>
      <w:r>
        <w:rPr>
          <w:lang w:val="sw_KE" w:bidi="sw_KE"/>
        </w:rPr>
        <w:t>Yesu analinganisha watu na Mungu na aina za zawadi ambazo watu na Mungu wanatoa. Yesu anasema kwamba watu ni waovu, na bado wanaweza kutoa zawadi nzuri kama mkate na samaki kwa watoto wao. Watu wote waliomsikiliza Yesu walijua kwamba Mungu ni mwema, na kwa hiyo Mungu kwa kweli atatoa zawadi nzuri kwa watoto wake wanapomwomba. Yesu anamwita Mungu Baba yao mbinguni kwa sababu Mungu anawajali watu wake kama baba anavyowajali watoto wake.</w:t>
      </w:r>
    </w:p>
    <w:p>
      <w:pPr/>
      <w:r>
        <w:rPr>
          <w:lang w:val="sw_KE" w:bidi="sw_KE"/>
        </w:rPr>
      </w:r>
      <w:r>
        <w:rPr>
          <w:lang w:val="sw_KE" w:bidi="sw_KE"/>
        </w:rPr>
        <w:t xml:space="preserve">Yesu anamaliza sehemu hii ya kufundisha na taarifa muhimu. Si muhtasari wa mafundisho ya awali kuhusu sala kwa Mungu kwa sababu taarifa hii ni kuhusu jinsi ya kuwatendea watu wengine. Badala yake, hii ni hitimisho la </w:t>
      </w:r>
      <w:r>
        <w:rPr>
          <w:b/>
          <w:lang w:val="sw_KE" w:bidi="sw_KE"/>
        </w:rPr>
        <w:t>mafundisho yote</w:t>
      </w:r>
      <w:r>
        <w:rPr>
          <w:lang w:val="sw_KE" w:bidi="sw_KE"/>
        </w:rPr>
        <w:t xml:space="preserve"> Yesu ametoa kwenye mlima hadi sasa. Yesu anawaambia wanafunzi wanapaswa kuwatendea watu wengine kwa njia wanayotaka watu wengine kuwatendea. Hii ilikuwa sawa na msemo wa kawaida kwamba walimu wengine wa Kiyahudi pia walifundisha. Walimu wengine wa Kiyahudi walifundisha, "Usitendee watu wengine kwa njia unayochukia kutendewa." Yesu aliwapa wanafunzi kiwango cha juu wakati alisema wanapaswa kuwatendea wengine kwa njia wanayotaka kutendewa Yesu alisema wakati wanafunzi wanawatendea watu wengine kwa njia hii, wanafanya kitu kuu ambacho sheria ya Musa na manabii waliwafundisha watu kufanya.</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mawili.</w:t>
      </w:r>
    </w:p>
    <w:p>
      <w:pPr/>
      <w:r>
        <w:rPr>
          <w:lang w:val="sw_KE" w:bidi="sw_KE"/>
        </w:rPr>
      </w:r>
      <w:r>
        <w:rPr>
          <w:b/>
          <w:lang w:val="sw_KE" w:bidi="sw_KE"/>
        </w:rPr>
        <w:t>Tukio la kwanza:</w:t>
      </w:r>
      <w:r>
        <w:rPr>
          <w:lang w:val="sw_KE" w:bidi="sw_KE"/>
        </w:rPr>
        <w:t xml:space="preserve"> Yesu anafundisha wanafunzi wake kuhusu kutowahukumu wengine.</w:t>
      </w:r>
    </w:p>
    <w:p>
      <w:pPr/>
      <w:r>
        <w:rPr>
          <w:lang w:val="sw_KE" w:bidi="sw_KE"/>
        </w:rPr>
      </w:r>
      <w:r>
        <w:rPr>
          <w:b/>
          <w:lang w:val="sw_KE" w:bidi="sw_KE"/>
        </w:rPr>
        <w:t>Tukio la pili:</w:t>
      </w:r>
      <w:r>
        <w:rPr>
          <w:lang w:val="sw_KE" w:bidi="sw_KE"/>
        </w:rPr>
        <w:t xml:space="preserve"> Yesu anafundisha kuhusu jinsi ya kuomba kwa kuendelea kwa Mungu.</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wake na umati</w:t>
      </w:r>
    </w:p>
    <w:p>
      <w:pPr>
        <w:pStyle w:val="ListBullet"/>
        <w:spacing w:line="240" w:lineRule="auto"/>
        <w:ind w:left="720"/>
      </w:pPr>
      <w:r>
        <w:rPr>
          <w:lang w:val="sw_KE" w:bidi="sw_KE"/>
        </w:rPr>
      </w:r>
      <w:r>
        <w:rPr>
          <w:lang w:val="sw_KE" w:bidi="sw_KE"/>
        </w:rPr>
        <w:t>Watu wengine</w:t>
      </w:r>
    </w:p>
    <w:p>
      <w:pPr>
        <w:pStyle w:val="ListBullet"/>
        <w:spacing w:line="240" w:lineRule="auto"/>
        <w:ind w:left="720"/>
      </w:pPr>
      <w:r>
        <w:rPr>
          <w:lang w:val="sw_KE" w:bidi="sw_KE"/>
        </w:rPr>
      </w:r>
      <w:r>
        <w:rPr>
          <w:lang w:val="sw_KE" w:bidi="sw_KE"/>
        </w:rPr>
        <w:t>Ndugu na gogo katika jicho lake</w:t>
      </w:r>
    </w:p>
    <w:p>
      <w:pPr>
        <w:pStyle w:val="ListBullet"/>
        <w:spacing w:line="240" w:lineRule="auto"/>
        <w:ind w:left="720"/>
      </w:pPr>
      <w:r>
        <w:rPr>
          <w:lang w:val="sw_KE" w:bidi="sw_KE"/>
        </w:rPr>
      </w:r>
      <w:r>
        <w:rPr>
          <w:lang w:val="sw_KE" w:bidi="sw_KE"/>
        </w:rPr>
        <w:t>Ndugu mwenye kibanzi katika jicho lake</w:t>
      </w:r>
    </w:p>
    <w:p>
      <w:pPr>
        <w:pStyle w:val="ListBullet"/>
        <w:spacing w:line="240" w:lineRule="auto"/>
        <w:ind w:left="720"/>
      </w:pPr>
      <w:r>
        <w:rPr>
          <w:lang w:val="sw_KE" w:bidi="sw_KE"/>
        </w:rPr>
      </w:r>
      <w:r>
        <w:rPr>
          <w:lang w:val="sw_KE" w:bidi="sw_KE"/>
        </w:rPr>
        <w:t>Watu ambao wanakataa ukweli wa Mungu</w:t>
      </w:r>
    </w:p>
    <w:p>
      <w:pPr>
        <w:pStyle w:val="ListBullet"/>
        <w:spacing w:line="240" w:lineRule="auto"/>
        <w:ind w:left="720"/>
      </w:pPr>
      <w:r>
        <w:rPr>
          <w:lang w:val="sw_KE" w:bidi="sw_KE"/>
        </w:rPr>
      </w:r>
      <w:r>
        <w:rPr>
          <w:lang w:val="sw_KE" w:bidi="sw_KE"/>
        </w:rPr>
        <w:t>Baba na mwana</w:t>
      </w:r>
    </w:p>
    <w:p>
      <w:pPr>
        <w:pStyle w:val="ListBullet"/>
        <w:spacing w:line="240" w:lineRule="auto"/>
        <w:ind w:left="720"/>
      </w:pPr>
      <w:r>
        <w:rPr>
          <w:lang w:val="sw_KE" w:bidi="sw_KE"/>
        </w:rPr>
      </w:r>
      <w:r>
        <w:rPr>
          <w:lang w:val="sw_KE" w:bidi="sw_KE"/>
        </w:rPr>
        <w:t>Mungu</w:t>
      </w:r>
    </w:p>
    <w:p>
      <w:pPr/>
      <w:r>
        <w:rPr>
          <w:lang w:val="sw_KE" w:bidi="sw_KE"/>
        </w:rPr>
      </w:r>
      <w:r>
        <w:rPr>
          <w:lang w:val="sw_KE" w:bidi="sw_KE"/>
        </w:rPr>
        <w:t>Katika kipindi hiki, uwe na ubao wa kikundi cha hadithi, kuchora au kutumia aina fulani ya nyenzo (vitu ambavyo unaweza kusonga kote kama vile mawe, vijiti au vinyago vya watoto) ili kupata taswira ya hadithi na vitendo vyake.</w:t>
      </w:r>
    </w:p>
    <w:p>
      <w:pPr/>
      <w:r>
        <w:rPr>
          <w:lang w:val="sw_KE" w:bidi="sw_KE"/>
        </w:rPr>
      </w:r>
      <w:r>
        <w:rPr>
          <w:lang w:val="sw_KE" w:bidi="sw_KE"/>
        </w:rPr>
        <w:t>Ni muhimu kukumbuka kwamba Yesu bado anafundisha wanafunzi wake kwenye kando ya mlima. Yesu alifundisha kuhusu jinsi ya kuwa mwenye haki zaidi kuliko Mafarisayo na walimu wa sheria. Yesu pia alifundisha kuhusu kutokuwa na wasiwasi. Sasa, Yesu anafundisha kuhusu kutowahukumu wengine na kuhusu jinsi ya kuwa na kuendelea katika sala kwa Mungu.</w:t>
      </w:r>
    </w:p>
    <w:p>
      <w:pPr/>
      <w:r>
        <w:rPr>
          <w:lang w:val="sw_KE" w:bidi="sw_KE"/>
        </w:rPr>
      </w:r>
      <w:r>
        <w:rPr>
          <w:lang w:val="sw_KE" w:bidi="sw_KE"/>
        </w:rPr>
        <w:t>Katika tukio la kwanza, ni muhimu kukumbuka kwamba Yesu anaanza na taarifa kwamba wanafunzi hawapaswi kuwatuhukumu wengine. Sababu ya kutowahukumu wengine ni kwa sababu Mungu atawahukumu wanafunzi kwa njia sawa. Yesu anatoa njia kadhaa za kuelezea wazo hili. Anazungumza kuhusu kikombe au fimbo ya kupima, na anasimulia hadithi kuhusu doa na gogo. Kumbuka kwamba Mungu atatumia viwango sawa na hatua ili kukuhukumu ambazo unatumia ili kuwahukumu wengine. Fikiria kuhusu jinsi unaweza kuonyesha wazo hili kwa kutumia picha au kikombe halisi kilichojaa nafaka, maji, au kitu kingine.</w:t>
      </w:r>
    </w:p>
    <w:p>
      <w:pPr/>
      <w:r>
        <w:rPr>
          <w:lang w:val="sw_KE" w:bidi="sw_KE"/>
        </w:rPr>
      </w:r>
      <w:r>
        <w:rPr>
          <w:lang w:val="sw_KE" w:bidi="sw_KE"/>
        </w:rPr>
        <w:t>Yesu anauliza maswali kadhaa ili kusisitiza kwamba wanafunzi wake wanapaswa kuangalia dhambi zao wenyewe badala ya dhambi za kaka yao. Yesu hataki jibu la maswali haya. Yesu anatumia maswali ili kusisitiza kwamba haiwezekani kumsaidia mwanafunzi mwenzake na dhambi yao ndogo mpaka uondoa dhambi kubwa kutoka kwa maisha yako mwenyewe.</w:t>
      </w:r>
    </w:p>
    <w:p>
      <w:pPr/>
      <w:r>
        <w:rPr>
          <w:lang w:val="sw_KE" w:bidi="sw_KE"/>
        </w:rPr>
      </w:r>
      <w:r>
        <w:rPr>
          <w:lang w:val="sw_KE" w:bidi="sw_KE"/>
        </w:rPr>
        <w:t>Sitisha hapa na mjadili jinsi ungesema hii katika lugha yako. Je, ungetumia maswali hapa, au aina nyingine ya taarifa?</w:t>
      </w:r>
    </w:p>
    <w:p>
      <w:pPr/>
      <w:r>
        <w:rPr>
          <w:lang w:val="sw_KE" w:bidi="sw_KE"/>
        </w:rPr>
      </w:r>
      <w:r>
        <w:rPr>
          <w:lang w:val="sw_KE" w:bidi="sw_KE"/>
        </w:rPr>
        <w:t>Pia, kumbuka kwamba Yesu anatumia lugha ya nguvu wakati anawaita wanafunzi "wanafiki." Hii ni wakati pekee katika kitabu cha Mathayo kwamba Yesu anawaita wanafunzi wake mwenyewe "wanafiki." Yesu anataka wanafunzi wake waache kujihukumu kwa viwango tofauti kuliko wanavyowahukumu wengine.</w:t>
      </w:r>
    </w:p>
    <w:p>
      <w:pPr/>
      <w:r>
        <w:rPr>
          <w:lang w:val="sw_KE" w:bidi="sw_KE"/>
        </w:rPr>
      </w:r>
      <w:r>
        <w:rPr>
          <w:lang w:val="sw_KE" w:bidi="sw_KE"/>
        </w:rPr>
        <w:t>Mfano wa pili Yesu anatumia kuzungumza kuhusu kuwahukumu wengine ni hadithi kuhusu kipande na gogo. Kumbuka kwamba Yesu alikuwa akitumia wazo la gogo kubwa sana katika jicho la mwanafunzi ili kuonyesha jinsi kubwa sana kwamba dhambi ilifananishwa na kipande kidogo sana cha vumbi, majani, au kuni katika jicho la mwanafunzi mwingine. Kumbuka kwamba Yesu anauliza maswali mawili ili kuonyesha jinsi ingekuwa haiwezekani kwa mwanafunzi mwenye logi katika jicho lao ili kusaidia kuondoa doa kibanzi katika jicho la mwanafunzi mwenzake. Yesu pia anataka kila mwanafunzi kulipa kipaumbele zaidi kwa dhambi zao wenyewe kuliko dhambi za wanafunzi wengine.</w:t>
      </w:r>
    </w:p>
    <w:p>
      <w:pPr/>
      <w:r>
        <w:rPr>
          <w:lang w:val="sw_KE" w:bidi="sw_KE"/>
        </w:rPr>
      </w:r>
      <w:r>
        <w:rPr>
          <w:lang w:val="sw_KE" w:bidi="sw_KE"/>
        </w:rPr>
        <w:t>Sitisha hapa na kama timu ya tafsiri, jadilini. Weka kipande kidogo cha vumbi mbele ya uso wako, na kisha gogo mbele ya uso wako. Ni ipi inayozuia maono yako zaidi? Hii ni mfano wa jinsi dhambi kubwa zinatuathiri na jinsi tunahitaji kuyaondoa.</w:t>
      </w:r>
    </w:p>
    <w:p>
      <w:pPr/>
      <w:r>
        <w:rPr>
          <w:lang w:val="sw_KE" w:bidi="sw_KE"/>
        </w:rPr>
      </w:r>
      <w:r>
        <w:rPr>
          <w:lang w:val="sw_KE" w:bidi="sw_KE"/>
        </w:rPr>
        <w:t>Katika sehemu ya mwisho ya tukio la kwanza, kumbuka kwamba Yesu anawafundisha wanafunzi kuwa wanapaswa kuwa waangalifu kuhusu ni nani wanaendelea kufundisha ukweli wa Mungu. Yesu analinganisha ukweli wa Mungu na lulu. Yesu anasema kwamba watu ambao wanaendelea kukataa ukweli wa Mungu ni kama mbwa na nguruwe, ambayo wote wawili ni wanyama wachafu. Yesu anasema kwamba nguruwe watatembea kwenye lulu na mbwa watakushambulia. Katika lugha ya asili, Yesu anasema misemo hii miwili kwa utaratibu kinyume, lakini watu wengi wanaamini nguruwe ni wale ambao wangetembea kwenye lulu, na mbwa wangeshambulia. Yesu anasema "Msipe mbwa kilicho takatifu, na msitupe lulu zako mbele ya nguruwe." Wao, wakimaanisha nguruwe, watatembea juu ya lulu na wao, wakimaanisha mbwa, watageuka ili kukushambulia. Hii ni fomu ya mashairi katika lugha ya asili. Inaweza kuwa ya asili zaidi kutumia fomu ya mashairi katika lugha yako, au inaweza kuwa bora kutunza misemo kuhusu mbwa pamoja na misemo kuhusu nguruwe pamoja. Fikiria jinsi unaweza kuwakilisha watu ambao hawajali kuhusu ukweli wa Mungu. Jaribu kutumia wanyama wa vinyago ili kuwakilisha "nguruwe" na "mbwa" ambao Yesu anazungumza kuhusu.</w:t>
      </w:r>
    </w:p>
    <w:p>
      <w:pPr/>
      <w:r>
        <w:rPr>
          <w:lang w:val="sw_KE" w:bidi="sw_KE"/>
        </w:rPr>
      </w:r>
      <w:r>
        <w:rPr>
          <w:lang w:val="sw_KE" w:bidi="sw_KE"/>
        </w:rPr>
        <w:t>Katika tukio la pili, Yesu anasema wanafunzi wanapaswa kumwomba Mungu kwa mambo, na Mungu atawapa mambo wanayoomba. Kumbuka kwamba Yesu anaorodhesha njia tatu za kuendelea kuomba: kuuliza, kutafuta, na kupiga hodi. Yesu anatumia njia hizi tatu ili kusema jambo lile lile. Yesu anataka wanafunzi kuendelea kuuliza, kuendelea kutafuta, na kuendelea kupiga hodi. Yesu anasema wakati wanafunzi wanafanya hivyo, Mungu atajibu sala zao, na itakuwa kama Mungu anafungua mlango wanaopiga hodi. Fikiria kuhusu jinsi unaweza kuonyesha mwanafunzi akiomba kwa Mungu na "kupiga mlango" kwa Mungu kumjibu. Ikiwa kuna njia nyingine, sahihi zaidi ya kiutamaduni ya "kupiga mlango" na "kujibu," jaribu kuonyesha hilo kwa kutumia picha au vinyago. Kwa mfano, pengine watu katika utamaduni wako wanapiga makofi au kuita ili kutangaza uwepo wao.</w:t>
      </w:r>
    </w:p>
    <w:p>
      <w:pPr/>
      <w:r>
        <w:rPr>
          <w:lang w:val="sw_KE" w:bidi="sw_KE"/>
        </w:rPr>
      </w:r>
      <w:r>
        <w:rPr>
          <w:lang w:val="sw_KE" w:bidi="sw_KE"/>
        </w:rPr>
        <w:t>Kisha, Yesu anafundisha mfano mfupi kuhusu baba na mwana. Yesu anauliza maswali mawili ili kusisitiza kwamba hakuna baba angekataa kumpa mwana wake mkate au samaki kama mwana alikuwa na njaa. Hakuna baba angetoa jiwe kwa mwana wake badala ya mkate na nyoka kwa mwana wake badala ya samaki.</w:t>
      </w:r>
    </w:p>
    <w:p>
      <w:pPr/>
      <w:r>
        <w:rPr>
          <w:lang w:val="sw_KE" w:bidi="sw_KE"/>
        </w:rPr>
      </w:r>
      <w:r>
        <w:rPr>
          <w:lang w:val="sw_KE" w:bidi="sw_KE"/>
        </w:rPr>
        <w:t>Sitisha hapa na mjadili jinsi ungesema hii katika lugha yako. Je, ungetumia maswali hapa, au aina nyingine ya taarifa?</w:t>
      </w:r>
    </w:p>
    <w:p>
      <w:pPr/>
      <w:r>
        <w:rPr>
          <w:lang w:val="sw_KE" w:bidi="sw_KE"/>
        </w:rPr>
      </w:r>
      <w:r>
        <w:rPr>
          <w:lang w:val="sw_KE" w:bidi="sw_KE"/>
        </w:rPr>
        <w:t>Hata ingawa watu ni waovu, wanajua jinsi ya kuwapa watoto wao zawadi nzuri ambazo wanahitaji. Mungu ni mzuri, kwa hiyo tunajua kwa kweli atatoa zawadi nzuri kwa watoto wake. Fikiria kuhusu jinsi unaweza kuonyesha tukio na mwana kumwomba baba yake kwa mkate na samaki, na baba kumpa mambo hayo.</w:t>
      </w:r>
    </w:p>
    <w:p>
      <w:pPr/>
      <w:r>
        <w:rPr>
          <w:lang w:val="sw_KE" w:bidi="sw_KE"/>
        </w:rPr>
      </w:r>
      <w:r>
        <w:rPr>
          <w:lang w:val="sw_KE" w:bidi="sw_KE"/>
        </w:rPr>
        <w:t>Ni muhimu kukumbuka kwamba sehemu ya mwisho ya tukio la pili ni taarifa ya muhtasari kwa kila kitu Yesu amefundisha kwenye mlima hadi sasa. Kila kitu kuhusu jinsi ya kuwa mwenye haki zaidi kuliko Mafarisayo na walimu wa sheria, mafundisho yote kuhusu jinsi ya kuomba, kufunga, na kutoa kwa maskini, na mafundisho mengine yote yanafupishwa kwa muhtasari katika taarifa hii moja: "Watendee wengine kama unavyopenda wakutendee." Kumbuka kwamba taarifa hii ya kumaliza pia ni muhtasari wa kila kitu katika sheria ya Mose na mafundisho ya manabii.</w:t>
      </w:r>
    </w:p>
    <w:p>
      <w:pPr/>
      <w:r>
        <w:rPr>
          <w:lang w:val="sw_KE" w:bidi="sw_KE"/>
        </w:rPr>
      </w:r>
      <w:r>
        <w:rPr>
          <w:lang w:val="sw_KE" w:bidi="sw_KE"/>
        </w:rPr>
        <w:t>Sitisha hapa na zungumza kama timu kuhusu jinsi unavyoonyesha katika lugha yako kwamba mtu anatoa hoja kuu ya mafundisho. Jaribu kuelezea hadithi ambayo ina kiwango kuu. Unasema vipi? Unazungumza vipi kuhusu hoja kuu? Je, unapunguza kasi ya hotuba yako? Je, unatumia maneno tofauti?</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mawili.</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wake na umati</w:t>
      </w:r>
    </w:p>
    <w:p>
      <w:pPr>
        <w:pStyle w:val="ListBullet"/>
        <w:spacing w:line="240" w:lineRule="auto"/>
        <w:ind w:left="720"/>
      </w:pPr>
      <w:r>
        <w:rPr>
          <w:lang w:val="sw_KE" w:bidi="sw_KE"/>
        </w:rPr>
      </w:r>
      <w:r>
        <w:rPr>
          <w:lang w:val="sw_KE" w:bidi="sw_KE"/>
        </w:rPr>
        <w:t>Watu wengine</w:t>
      </w:r>
    </w:p>
    <w:p>
      <w:pPr>
        <w:pStyle w:val="ListBullet"/>
        <w:spacing w:line="240" w:lineRule="auto"/>
        <w:ind w:left="720"/>
      </w:pPr>
      <w:r>
        <w:rPr>
          <w:lang w:val="sw_KE" w:bidi="sw_KE"/>
        </w:rPr>
      </w:r>
      <w:r>
        <w:rPr>
          <w:lang w:val="sw_KE" w:bidi="sw_KE"/>
        </w:rPr>
        <w:t>Ndugu na gogo katika jicho lake</w:t>
      </w:r>
    </w:p>
    <w:p>
      <w:pPr>
        <w:pStyle w:val="ListBullet"/>
        <w:spacing w:line="240" w:lineRule="auto"/>
        <w:ind w:left="720"/>
      </w:pPr>
      <w:r>
        <w:rPr>
          <w:lang w:val="sw_KE" w:bidi="sw_KE"/>
        </w:rPr>
      </w:r>
      <w:r>
        <w:rPr>
          <w:lang w:val="sw_KE" w:bidi="sw_KE"/>
        </w:rPr>
        <w:t>Ndugu mwenye kibanzi katika jicho lake</w:t>
      </w:r>
    </w:p>
    <w:p>
      <w:pPr>
        <w:pStyle w:val="ListBullet"/>
        <w:spacing w:line="240" w:lineRule="auto"/>
        <w:ind w:left="720"/>
      </w:pPr>
      <w:r>
        <w:rPr>
          <w:lang w:val="sw_KE" w:bidi="sw_KE"/>
        </w:rPr>
      </w:r>
      <w:r>
        <w:rPr>
          <w:lang w:val="sw_KE" w:bidi="sw_KE"/>
        </w:rPr>
        <w:t>Watu ambao wanakataa ukweli wa Mungu</w:t>
      </w:r>
    </w:p>
    <w:p>
      <w:pPr>
        <w:pStyle w:val="ListBullet"/>
        <w:spacing w:line="240" w:lineRule="auto"/>
        <w:ind w:left="720"/>
      </w:pPr>
      <w:r>
        <w:rPr>
          <w:lang w:val="sw_KE" w:bidi="sw_KE"/>
        </w:rPr>
      </w:r>
      <w:r>
        <w:rPr>
          <w:lang w:val="sw_KE" w:bidi="sw_KE"/>
        </w:rPr>
        <w:t>Baba na mwana</w:t>
      </w:r>
    </w:p>
    <w:p>
      <w:pPr>
        <w:pStyle w:val="ListBullet"/>
        <w:spacing w:line="240" w:lineRule="auto"/>
        <w:ind w:left="720"/>
      </w:pPr>
      <w:r>
        <w:rPr>
          <w:lang w:val="sw_KE" w:bidi="sw_KE"/>
        </w:rPr>
      </w:r>
      <w:r>
        <w:rPr>
          <w:lang w:val="sw_KE" w:bidi="sw_KE"/>
        </w:rPr>
        <w:t>Mungu</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Mara ya pili timu inapoigiza hadithi hii, sitisha katika sehemu fulani.</w:t>
      </w:r>
    </w:p>
    <w:p>
      <w:pPr/>
      <w:r>
        <w:rPr>
          <w:lang w:val="sw_KE" w:bidi="sw_KE"/>
        </w:rPr>
      </w:r>
      <w:r>
        <w:rPr>
          <w:lang w:val="sw_KE" w:bidi="sw_KE"/>
        </w:rPr>
        <w:t>Katika tukio la kwanza, Yesu anaketi na kufundisha wanafunzi wake. Yesu anawafundisha wasiwahukumu wengine kwa sababu Mungu atawahukumu wanafunzi kwa njia sawa na wanafunzi wanavyowahukumu wengine. Yesu anasema Mungu atatumia kiwango sawa kwa wanafunzi wanavyotumia kwa wengine.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"Unahisi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anasema mfano kuhusu kinanzi na gogo. Yesu anasema mwanafunzi mmoja ana kibanzi katika jicho lake na mwanafunzi mmoja ana gogo katika jicho lake. Mwanafunzi aliye na gogo anajaribu kutoa kibanzi kutoka kwa jicho la mwanafunzi mwingine. Bila shaka, mwanafunzi mwenye gogo hawezi kuona ili kumsaidia mwanafunzi mwenye kibanzi. Yesu anataka wanafunzi kwanza kuzingatia dhambi zao kabla ya kujaribu kuwasaidia wengine.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mwanafunzi na logi katika jicho lake, "Mnahisi vipi?" Unaweza kusikia mambo kama:</w:t>
      </w:r>
    </w:p>
    <w:p>
      <w:pPr>
        <w:pStyle w:val="ListBullet"/>
        <w:spacing w:line="240" w:lineRule="auto"/>
        <w:ind w:left="720"/>
      </w:pPr>
      <w:r>
        <w:rPr>
          <w:lang w:val="sw_KE" w:bidi="sw_KE"/>
        </w:rPr>
      </w:r>
      <w:r>
        <w:rPr>
          <w:lang w:val="sw_KE" w:bidi="sw_KE"/>
        </w:rPr>
        <w:t>Pia, muulize mwigizaji anayeigiza Yesu, "Unahisi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anasema wanafunzi hawapaswi kutoa lulu kwa nguruwe na mbwa kwa sababu nguruwe na mbwa wataharibu lulu na kuwararua wanafunzi vipande vipande. Yesu anamaanisha wanafunzi hawapaswi kuendelea kushiriki ukweli wa Mungu na watu ambao wanaendelea kukataa ukweli.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watu ambao wanakataa ukweli wa Mungu, "Mnahisi vipi?" Unaweza kusikia mambo kama:</w:t>
      </w:r>
    </w:p>
    <w:p>
      <w:pPr>
        <w:pStyle w:val="ListBullet"/>
        <w:spacing w:line="240" w:lineRule="auto"/>
        <w:ind w:left="720"/>
      </w:pPr>
      <w:r>
        <w:rPr>
          <w:lang w:val="sw_KE" w:bidi="sw_KE"/>
        </w:rPr>
      </w:r>
      <w:r>
        <w:rPr>
          <w:lang w:val="sw_KE" w:bidi="sw_KE"/>
        </w:rPr>
        <w:t>Pia, waulize waigizaji wanaoigiza wanafunzi, "Mnahisi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Katika tukio la pili, Yesu anafundisha kuhusu sala. Yesu anasema wanafunzi wanapaswa kuomba, kutafuta, na kupiga hodi, na kwamba Mungu atajibu sala zao na kufungua mlango kwao.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"Mnahisi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Kisha, Yesu anafundisha hadithi kuhusu mwana na baba. Mwana ananjaa, na anamwomba baba yake mkate. Bila shaka, baba atampa mwana mkate, na si jiwe lisiloweza kula. Pia, mwana anaomba samaki, na kwa kweli baba atampa mwana samaki ili kula na si nyoka wa hatari. Yesu anashiriki hadithi hii ili kuonyesha kwamba hata baba wa binadamu wasio wakamilifu wanataka kuwapa watoto wao zawadi nzuri. Mungu mbinguni ni kamili na mzuri, na kwa kweli atawapa watoto wake zawadi nzuri.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baba, "Unahisi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Hatimaye, Yesu anamaliza mafundisho haya kwa taarifa ya muhtasari kutoka kwa mafundisho yake yote kwenye mlima. Yesu anasema kwamba wanafunzi wanapaswa kutenda kwa wengine kwa njia sawa na wanataka wengine kutenda kwao Yesu anasema hii ni muhtasari wa sheria zote za Musa na mafundisho ya manabii.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"Unahisi vipi?" Unaweza kusikia mambo kama:</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Yesu anawaita wanafunzi wake </w:t>
      </w:r>
      <w:r>
        <w:rPr>
          <w:b/>
          <w:lang w:val="sw_KE" w:bidi="sw_KE"/>
        </w:rPr>
        <w:t>wanafiki</w:t>
      </w:r>
      <w:r>
        <w:rPr>
          <w:lang w:val="sw_KE" w:bidi="sw_KE"/>
        </w:rPr>
        <w:t xml:space="preserve"> kwa sababu wanahukumu wengine kwa viwango tofauti kuliko wanavyotumia wenyewe. Yesu awali alitumia neno mnafiki ili kuelezea watu ambao wanafunga, wanaomba, au kutoa pesa kwa maskini nje, lakini ndani hawampendi Mungu kwa kweli. Neno mnafiki katika lugha ya awali linamaanisha mwigizaji katika ukumbi wa michezo ambaye anajifanya kuwa mtu ambaye yeye si. Katika muktadha huu, mnafiki anamaanisha mtu anatumia viwango tofauti kwa wenyewe kuliko na wengine. Mnafiki huyu hajui tabia yao isiyo thabiti. Tafsiri mnafiki kama ulivyo navyo katika simulizi za awali na ona Faharasa Kuu kwa ufafanuzi kamili zaidi wa neno </w:t>
      </w:r>
      <w:r>
        <w:rPr>
          <w:lang w:val="sw_KE" w:bidi="sw_KE"/>
        </w:rPr>
        <w:t>mnafiki</w:t>
      </w:r>
      <w:r>
        <w:rPr>
          <w:lang w:val="sw_KE" w:bidi="sw_KE"/>
        </w:rPr>
        <w:t>.</w:t>
      </w:r>
    </w:p>
    <w:p>
      <w:pPr/>
      <w:r>
        <w:rPr>
          <w:lang w:val="sw_KE" w:bidi="sw_KE"/>
        </w:rPr>
      </w:r>
      <w:r>
        <w:rPr>
          <w:lang w:val="sw_KE" w:bidi="sw_KE"/>
        </w:rPr>
        <w:t xml:space="preserve">Yesu pia anasema wanafunzi hawapaswi kutoa kile ambacho ni </w:t>
      </w:r>
      <w:r>
        <w:rPr>
          <w:b/>
          <w:lang w:val="sw_KE" w:bidi="sw_KE"/>
        </w:rPr>
        <w:t>kitakatifu</w:t>
      </w:r>
      <w:r>
        <w:rPr>
          <w:lang w:val="sw_KE" w:bidi="sw_KE"/>
        </w:rPr>
        <w:t xml:space="preserve"> kwa mbwa au kutupa lulu kwa nguruwe. Kitu ambacho ni kitakatifu ni kitu ambacho kinatenganishwa kwa kusudi maalum kwa Mungu. Mambo matakatifu yanaweza kumaanisha ukweli kuhusu Mungu ni nani. Yesu hakutaka wanafunzi kuendelea kushiriki mambo matakatifu kuhusu Mungu na watu ambao waliendelea kukataa ukweli wa Mungu. Tafsiri takatifu kama vile ulivyo navyo katika simulizi za awali na uangalie Faharasa Kuu kwa ufafanuzi kamili zaidi wa neno </w:t>
      </w:r>
      <w:r>
        <w:rPr>
          <w:lang w:val="sw_KE" w:bidi="sw_KE"/>
        </w:rPr>
        <w:t>takatifu</w:t>
      </w:r>
      <w:r>
        <w:rPr>
          <w:lang w:val="sw_KE" w:bidi="sw_KE"/>
        </w:rPr>
        <w:t>.</w:t>
      </w:r>
    </w:p>
    <w:p>
      <w:pPr/>
      <w:r>
        <w:rPr>
          <w:lang w:val="sw_KE" w:bidi="sw_KE"/>
        </w:rPr>
      </w:r>
      <w:r>
        <w:rPr>
          <w:b/>
          <w:lang w:val="sw_KE" w:bidi="sw_KE"/>
        </w:rPr>
        <w:t>Mbwa</w:t>
      </w:r>
      <w:r>
        <w:rPr>
          <w:lang w:val="sw_KE" w:bidi="sw_KE"/>
        </w:rPr>
        <w:t xml:space="preserve"> waliishi kwenye mitaani, walikuwa pori, na kushambulia wanyama wengine. Yesu hazungumzi kuhusu mbwa ambao watu walioweka katika nyumba zao. Katika utamaduni wa Kiyahudi, mbwa walikuwa wanyama wasio safi na kuishi nje. Mbwa wanawakilisha watu ambao wanaendelea kukataa ukweli kuhusu Mungu.</w:t>
      </w:r>
    </w:p>
    <w:p>
      <w:pPr/>
      <w:r>
        <w:rPr>
          <w:lang w:val="sw_KE" w:bidi="sw_KE"/>
        </w:rPr>
      </w:r>
      <w:r>
        <w:rPr>
          <w:lang w:val="sw_KE" w:bidi="sw_KE"/>
        </w:rPr>
        <w:t xml:space="preserve">Sitisha hapa uonyeshe picha ya </w:t>
      </w:r>
      <w:r>
        <w:rPr>
          <w:lang w:val="sw_KE" w:bidi="sw_KE"/>
        </w:rPr>
        <w:t>mbwa</w:t>
      </w:r>
      <w:r>
        <w:rPr>
          <w:lang w:val="sw_KE" w:bidi="sw_KE"/>
        </w:rPr>
        <w:t xml:space="preserve"> tena ikiwa inahitajika.</w:t>
      </w:r>
    </w:p>
    <w:p>
      <w:pPr/>
      <w:r>
        <w:rPr>
          <w:lang w:val="sw_KE" w:bidi="sw_KE"/>
        </w:rPr>
      </w:r>
      <w:r>
        <w:rPr>
          <w:b/>
          <w:lang w:val="sw_KE" w:bidi="sw_KE"/>
        </w:rPr>
        <w:t>Lulu</w:t>
      </w:r>
      <w:r>
        <w:rPr>
          <w:lang w:val="sw_KE" w:bidi="sw_KE"/>
        </w:rPr>
        <w:t xml:space="preserve"> ni vito vya thamani ambavyo hupatikana kwa viumbe wa baharini wenye magamba wanaoitwa chaza. Lulu ni ndogo, pande zote, na nzuri. Watu mara nyingi wanavaa lulu katika mikufu au vito vingine. Yesu hataki wanafunzi kuendelea kutoa lulu, au kile ni cha thamani na kitakatifu, ukweli kuhusu Mungu, kwa watu ambao wanaendelea kukataa ukweli huu.</w:t>
      </w:r>
    </w:p>
    <w:p>
      <w:pPr/>
      <w:r>
        <w:rPr>
          <w:lang w:val="sw_KE" w:bidi="sw_KE"/>
        </w:rPr>
      </w:r>
      <w:r>
        <w:rPr>
          <w:lang w:val="sw_KE" w:bidi="sw_KE"/>
        </w:rPr>
        <w:t xml:space="preserve">Sitisha hapa uonyeshe picha ya </w:t>
      </w:r>
      <w:r>
        <w:rPr>
          <w:lang w:val="sw_KE" w:bidi="sw_KE"/>
        </w:rPr>
        <w:t>lulu</w:t>
      </w:r>
      <w:r>
        <w:rPr>
          <w:lang w:val="sw_KE" w:bidi="sw_KE"/>
        </w:rPr>
        <w:t xml:space="preserve"> tena ikiwa inahitajika.</w:t>
      </w:r>
    </w:p>
    <w:p>
      <w:pPr/>
      <w:r>
        <w:rPr>
          <w:lang w:val="sw_KE" w:bidi="sw_KE"/>
        </w:rPr>
      </w:r>
      <w:r>
        <w:rPr>
          <w:lang w:val="sw_KE" w:bidi="sw_KE"/>
        </w:rPr>
        <w:t xml:space="preserve">Yesu anasema kwamba watu ni </w:t>
      </w:r>
      <w:r>
        <w:rPr>
          <w:b/>
          <w:lang w:val="sw_KE" w:bidi="sw_KE"/>
        </w:rPr>
        <w:t>waovu</w:t>
      </w:r>
      <w:r>
        <w:rPr>
          <w:lang w:val="sw_KE" w:bidi="sw_KE"/>
        </w:rPr>
        <w:t xml:space="preserve">, lakini bado wanajua jinsi ya kutoa zawadi nzuri kwa watoto wao ambao wana njaa. Katika kesi hii, </w:t>
      </w:r>
      <w:r>
        <w:rPr>
          <w:lang w:val="sw_KE" w:bidi="sw_KE"/>
        </w:rPr>
        <w:t>uovu</w:t>
      </w:r>
      <w:r>
        <w:rPr>
          <w:lang w:val="sw_KE" w:bidi="sw_KE"/>
        </w:rPr>
        <w:t xml:space="preserve"> unamaanisha mwenye dhambi au mtu ambaye anafanya mambo mabaya. Yesu anaonyesha tofauti kati ya watu ambao wanatenda dhambi na Mungu ambaye ni mzuri na hafanyi dhambi. Hata watu ambao wanatenda dhambi na kufanya mambo mabaya wanaweza kuwa na uwezo wa kutoa mambo mazuri kwa watoto wao. Tafsiri uovu kama ulivyofanya katika simulizi za awali.</w:t>
      </w:r>
    </w:p>
    <w:p>
      <w:pPr/>
      <w:r>
        <w:rPr>
          <w:lang w:val="sw_KE" w:bidi="sw_KE"/>
        </w:rPr>
      </w:r>
      <w:r>
        <w:rPr>
          <w:lang w:val="sw_KE" w:bidi="sw_KE"/>
        </w:rPr>
        <w:t xml:space="preserve">Yesu anasema "baba yenu mbinguni" atatoa zawadi nzuri kwa wanafunzi. Mungu aliumba watu wake na kuwatunza kama </w:t>
      </w:r>
      <w:r>
        <w:rPr>
          <w:b/>
          <w:lang w:val="sw_KE" w:bidi="sw_KE"/>
        </w:rPr>
        <w:t>baba</w:t>
      </w:r>
      <w:r>
        <w:rPr>
          <w:lang w:val="sw_KE" w:bidi="sw_KE"/>
        </w:rPr>
        <w:t xml:space="preserve"> anavyowajali watoto wake. Mungu pia ni Baba wa Yesu, kwa hivyo hakikisha unatafsiri “Baba yako” ili kuonyesha jambo hili. </w:t>
      </w:r>
      <w:r>
        <w:rPr>
          <w:b/>
          <w:lang w:val="sw_KE" w:bidi="sw_KE"/>
        </w:rPr>
        <w:t>Mbinguni</w:t>
      </w:r>
      <w:r>
        <w:rPr>
          <w:lang w:val="sw_KE" w:bidi="sw_KE"/>
        </w:rPr>
        <w:t xml:space="preserve"> inaweza kurejelea anga, au kwa mahali ambapo Mungu na malaika wake wanaishi, kulingana na muktadha. Katika muktadha huu, mbinguni inamaanisha mahali ambapo Mungu anaishi. Tafsiri mbinguni kwa njia sawa na uliyo nayo katika simulizi za awali na kuona Faharasa Kuu kwa ufafanuzi kamili zaidi wa neno </w:t>
      </w:r>
      <w:r>
        <w:rPr>
          <w:lang w:val="sw_KE" w:bidi="sw_KE"/>
        </w:rPr>
        <w:t>mbinguni</w:t>
      </w:r>
      <w:r>
        <w:rPr>
          <w:lang w:val="sw_KE" w:bidi="sw_KE"/>
        </w:rPr>
        <w:t>.</w:t>
      </w:r>
    </w:p>
    <w:p>
      <w:pPr/>
      <w:r>
        <w:rPr>
          <w:lang w:val="sw_KE" w:bidi="sw_KE"/>
        </w:rPr>
      </w:r>
      <w:r>
        <w:rPr>
          <w:lang w:val="sw_KE" w:bidi="sw_KE"/>
        </w:rPr>
        <w:t xml:space="preserve">Yesu anamaliza mafundisho haya kwa kusema kwamba wanafunzi wanapaswa kuwatendea wengine kwa njia wanayotaka wengine watendee wao. Hii ni muhtasari wa kila kitu kinachofundishwa katika sheria ya Musa na mafundisho ya manabii. </w:t>
      </w:r>
      <w:r>
        <w:rPr>
          <w:b/>
          <w:lang w:val="sw_KE" w:bidi="sw_KE"/>
        </w:rPr>
        <w:t>Sheria ya Musa</w:t>
      </w:r>
      <w:r>
        <w:rPr>
          <w:lang w:val="sw_KE" w:bidi="sw_KE"/>
        </w:rPr>
        <w:t xml:space="preserve"> ni sheria kutoka kwa Mungu ambazo Musa alishiriki na watu wa Kiyahudi ili kuwaambia jinsi ya kuishi. Wakati mwingine neno </w:t>
      </w:r>
      <w:r>
        <w:rPr>
          <w:b/>
          <w:lang w:val="sw_KE" w:bidi="sw_KE"/>
        </w:rPr>
        <w:t>sheria</w:t>
      </w:r>
      <w:r>
        <w:rPr>
          <w:lang w:val="sw_KE" w:bidi="sw_KE"/>
        </w:rPr>
        <w:t xml:space="preserve"> linatajwa peke yake, lakini inarejelea sheria ambayo Mungu aliwapa Wayahudi kupitia Musa. Tafsiri sheria kwa njia sawa na uliyo nayo katika simulizi za awali na ona Faharasa Kuu kwa ufafanuzi kamili zaidi wa neno </w:t>
      </w:r>
      <w:r>
        <w:rPr>
          <w:lang w:val="sw_KE" w:bidi="sw_KE"/>
        </w:rPr>
        <w:t>sheria</w:t>
      </w:r>
      <w:r>
        <w:rPr>
          <w:lang w:val="sw_KE" w:bidi="sw_KE"/>
        </w:rPr>
        <w:t>.</w:t>
      </w:r>
    </w:p>
    <w:p>
      <w:pPr/>
      <w:r>
        <w:rPr>
          <w:lang w:val="sw_KE" w:bidi="sw_KE"/>
        </w:rPr>
      </w:r>
      <w:r>
        <w:rPr>
          <w:lang w:val="sw_KE" w:bidi="sw_KE"/>
        </w:rPr>
        <w:t xml:space="preserve">Yesu pia alisema taarifa hii ni muhtasari wa mafundisho ya </w:t>
      </w:r>
      <w:r>
        <w:rPr>
          <w:b/>
          <w:lang w:val="sw_KE" w:bidi="sw_KE"/>
        </w:rPr>
        <w:t>manabii</w:t>
      </w:r>
      <w:r>
        <w:rPr>
          <w:lang w:val="sw_KE" w:bidi="sw_KE"/>
        </w:rPr>
        <w:t xml:space="preserve">. Manabii, au wajumbe katika Agano la Kale, walizungumza ujumbe kutoka kwa Mungu. Tafsiri manabii kwa njia sawa na uliyo nayo katika simulizi ya awali, na angalia Faharasa Kuu kwa ufafanuzi kamili wa neno </w:t>
      </w:r>
      <w:r>
        <w:rPr>
          <w:lang w:val="sw_KE" w:bidi="sw_KE"/>
        </w:rPr>
        <w:t>nabii</w:t>
      </w:r>
      <w:r>
        <w:rPr>
          <w:lang w:val="sw_KE" w:bidi="sw_KE"/>
        </w:rPr>
        <w:t>.</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7:13–29</w:t>
      </w:r>
      <w:r>
        <w:rPr>
          <w:lang w:val="sw_KE" w:bidi="sw_KE"/>
        </w:rPr>
      </w:r>
    </w:p>
    <w:p>
      <w:pPr>
        <w:pStyle w:val="Heading3"/>
      </w:pPr>
      <w:r>
        <w:rPr>
          <w:lang w:val="sw_KE" w:bidi="sw_KE"/>
        </w:rPr>
        <w:t>Sikiliza na Moyo</w:t>
      </w:r>
    </w:p>
    <w:p>
      <w:pPr/>
      <w:r>
        <w:rPr>
          <w:lang w:val="sw_KE" w:bidi="sw_KE"/>
        </w:rPr>
      </w:r>
      <w:r>
        <w:rPr>
          <w:lang w:val="sw_KE" w:bidi="sw_KE"/>
        </w:rPr>
        <w:t>Sikiliza Mathayo 7:13–29 na utie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Hii ni sehemu ya mwisho ya mafundisho ya muda mrefu ambayo Yesu alitoa wanafunzi wake. Umati wa watu pia unasikiliza. Yesu alifundisha kuhusu kutowahukumu wengine na kuhusu jinsi ya kuomba kwa Mungu. Katika sehemu hii ya mwisho ya mafundisho yake, Yesu anawaonya wanafunzi kuhusu jinsi ya kujibu mafundisho yake. Yesu anasimulia hadithi nne ili kuonyesha tofauti kati ya mwitikio sahihi na mwitikio usio sahihi.</w:t>
      </w:r>
    </w:p>
    <w:p>
      <w:pPr/>
      <w:r>
        <w:rPr>
          <w:lang w:val="sw_KE" w:bidi="sw_KE"/>
        </w:rPr>
      </w:r>
      <w:r>
        <w:rPr>
          <w:lang w:val="sw_KE" w:bidi="sw_KE"/>
        </w:rPr>
        <w:t>Kwanza, Yesu anafundisha kuhusu jinsi ya kuingia ufalme wa Mungu. Anatumia barabara na malango ili kuonyesha njia mbili tofauti ambazo watu wanachagua kuishi. Wakati wa Yesu, ilikuwa ya kawaida kwa watu kuelezea njia mbili za kuishi. Watu wengine wanatembea kupitia lango nyembamba na kwenye barabara nyembamba au njia, ambayo inaongoza kwa maisha ya milele katika mbinguni. Lango ni mlango au ingilio. Ni vigumu kutembea kwenye barabara hii nyembamba, na watu wachache tu wanaipata. Kutembea kwenye njia nyembamba ya Mungu inamaanisha kufuata mafundisho ambayo Yesu aliwapa. Yesu anatofautisha lango nyembamba na lango pana na barabara pana, ambayo inaongoza kwa uharibifu, kifo, na kuzimu. Barabara hii ni rahisi kufuata, na watu wengi wanaipata. Yesu anawaambia wanafunzi wanapaswa kuchagua kufuata njia ya Mungu ambayo inaongoza kwa maisha. Njia ya dunia inaongoza kwa kifo.</w:t>
      </w:r>
    </w:p>
    <w:p>
      <w:pPr/>
      <w:r>
        <w:rPr>
          <w:lang w:val="sw_KE" w:bidi="sw_KE"/>
        </w:rPr>
      </w:r>
      <w:r>
        <w:rPr>
          <w:lang w:val="sw_KE" w:bidi="sw_KE"/>
        </w:rPr>
        <w:t xml:space="preserve">Sitisha hapa uonyeshe picha ya </w:t>
      </w:r>
      <w:r>
        <w:rPr>
          <w:lang w:val="sw_KE" w:bidi="sw_KE"/>
        </w:rPr>
        <w:t>lango</w:t>
      </w:r>
      <w:r>
        <w:rPr>
          <w:lang w:val="sw_KE" w:bidi="sw_KE"/>
        </w:rPr>
        <w:t>. Simulia kuhusu wakati wewe au mtu unayemjua alitembea kwenye barabara nyembamba au kupitia lango nyembamba. Ongea kuhusu kutembea kwenye barabara pana au kupitia lango pana. Uzoefu huo ulikuwa tofauti vipi?</w:t>
      </w:r>
    </w:p>
    <w:p>
      <w:pPr/>
      <w:r>
        <w:rPr>
          <w:lang w:val="sw_KE" w:bidi="sw_KE"/>
        </w:rPr>
      </w:r>
      <w:r>
        <w:rPr>
          <w:lang w:val="sw_KE" w:bidi="sw_KE"/>
        </w:rPr>
        <w:t>Kisha, Yesu anawaonya wanafunzi kuhusu manabii wa uongo. Manabii wa uongo ni walimu wa kidini ambao wanadai kuwa na ujumbe kutoka kwa Mungu, lakini hawana ujumbe halisi kutoka kwa Mungu. Kondoo ni njia ya kawaida ya kuelezea watu wa Mungu katika Agano la Kale. Nje, manabii wa uongo wanajaribu kuonekana kama kondoo, au kuonekana kama watu wa Mungu. Wanajaribu kuonekana wasio na madhara na wapole. Wanadanganya watu kwa makusudi. Ndani, manabii wa uongo ni kama mbwa mwitu wenye njaa ambao wanataka kushambulia na kula kondoo. Mbwa mwitu ni kama mbwa wakubwa wa porini. Manabii wa uongo ni hatari kama mbwa mwitu kwa sababu wanajifanya kuwa waumini wa kweli, lakini mafundisho yao ya uongo ni hatari kwa kondoo, watu wa Mungu.</w:t>
      </w:r>
    </w:p>
    <w:p>
      <w:pPr/>
      <w:r>
        <w:rPr>
          <w:lang w:val="sw_KE" w:bidi="sw_KE"/>
        </w:rPr>
      </w:r>
      <w:r>
        <w:rPr>
          <w:lang w:val="sw_KE" w:bidi="sw_KE"/>
        </w:rPr>
        <w:t xml:space="preserve">Sitisha na uonyeshe picha za </w:t>
      </w:r>
      <w:r>
        <w:rPr>
          <w:lang w:val="sw_KE" w:bidi="sw_KE"/>
        </w:rPr>
        <w:t>kondoo</w:t>
      </w:r>
      <w:r>
        <w:rPr>
          <w:lang w:val="sw_KE" w:bidi="sw_KE"/>
        </w:rPr>
        <w:t xml:space="preserve"> na </w:t>
      </w:r>
      <w:r>
        <w:rPr>
          <w:lang w:val="sw_KE" w:bidi="sw_KE"/>
        </w:rPr>
        <w:t>mbwa mwitu</w:t>
      </w:r>
      <w:r>
        <w:rPr>
          <w:lang w:val="sw_KE" w:bidi="sw_KE"/>
        </w:rPr>
        <w:t>.</w:t>
      </w:r>
    </w:p>
    <w:p>
      <w:pPr/>
      <w:r>
        <w:rPr>
          <w:lang w:val="sw_KE" w:bidi="sw_KE"/>
        </w:rPr>
      </w:r>
      <w:r>
        <w:rPr>
          <w:lang w:val="sw_KE" w:bidi="sw_KE"/>
        </w:rPr>
        <w:t>Yesu anatumia lugha maalum ili kuonyesha kwamba matunda kutoka kwa mti ni kama mambo mema au mabaya ambayo nabii anafanya. Yesu anauliza swali ili kusisitiza kwamba hakuna mtu anayeweza kuchukua zabibu kutoka kwa kichaka cha miiba au tini kutoka kwa michongoma yenye miiba. Zabibu ni matunda ambayo unaweza kula, na zinakua kwenye mzabibu bila miiba. Tini pia ni matunda ambayo unaweza kula, na zinakua kwenye miti ya tini. Misitu ya miiba na miiba yote ni vichaka na miiba, na si muhimu. Wakulima wanapanda mizabibu na miti ya mtini ili waweze kuchukua matunda mazuri, lakini vichaka vya miiba na magugu haizalishi matunda yoyote ya kuliwa. Wakulima wanakata miti mbaya kama miiba na magugu na kuichoma katika moto.</w:t>
      </w:r>
    </w:p>
    <w:p>
      <w:pPr/>
      <w:r>
        <w:rPr>
          <w:lang w:val="sw_KE" w:bidi="sw_KE"/>
        </w:rPr>
      </w:r>
      <w:r>
        <w:rPr>
          <w:lang w:val="sw_KE" w:bidi="sw_KE"/>
        </w:rPr>
        <w:t xml:space="preserve">Sitisha hapa na uonyeshe picha za </w:t>
      </w:r>
      <w:r>
        <w:rPr>
          <w:lang w:val="sw_KE" w:bidi="sw_KE"/>
        </w:rPr>
        <w:t>zabibu na mizabibu</w:t>
      </w:r>
      <w:r>
        <w:rPr>
          <w:lang w:val="sw_KE" w:bidi="sw_KE"/>
        </w:rPr>
        <w:t xml:space="preserve">, </w:t>
      </w:r>
      <w:r>
        <w:rPr>
          <w:lang w:val="sw_KE" w:bidi="sw_KE"/>
        </w:rPr>
        <w:t>tini na miti ya tini</w:t>
      </w:r>
      <w:r>
        <w:rPr>
          <w:lang w:val="sw_KE" w:bidi="sw_KE"/>
        </w:rPr>
        <w:t xml:space="preserve">, na </w:t>
      </w:r>
      <w:r>
        <w:rPr>
          <w:lang w:val="sw_KE" w:bidi="sw_KE"/>
        </w:rPr>
        <w:t>vichaka vya miiba</w:t>
      </w:r>
      <w:r>
        <w:rPr>
          <w:lang w:val="sw_KE" w:bidi="sw_KE"/>
        </w:rPr>
        <w:t xml:space="preserve"> na </w:t>
      </w:r>
      <w:r>
        <w:rPr>
          <w:lang w:val="sw_KE" w:bidi="sw_KE"/>
        </w:rPr>
        <w:t>michongoma</w:t>
      </w:r>
      <w:r>
        <w:rPr>
          <w:lang w:val="sw_KE" w:bidi="sw_KE"/>
        </w:rPr>
        <w:t>.</w:t>
      </w:r>
    </w:p>
    <w:p>
      <w:pPr/>
      <w:r>
        <w:rPr>
          <w:lang w:val="sw_KE" w:bidi="sw_KE"/>
        </w:rPr>
      </w:r>
      <w:r>
        <w:rPr>
          <w:lang w:val="sw_KE" w:bidi="sw_KE"/>
        </w:rPr>
        <w:t>Pia, zungumza kuhusu aina gani za miti ya matunda ambazo zipo katika muktadha wako. Ikiwezekana, pata miti ya matunda na kulinganisha matunda na aina ya mti unaouza. Pia, pata baadhi ya magugu au miiba katika muktadha wako na zungumza kuhusu kile wakulima wanafanya na magugu haya.</w:t>
      </w:r>
    </w:p>
    <w:p>
      <w:pPr/>
      <w:r>
        <w:rPr>
          <w:lang w:val="sw_KE" w:bidi="sw_KE"/>
        </w:rPr>
      </w:r>
      <w:r>
        <w:rPr>
          <w:lang w:val="sw_KE" w:bidi="sw_KE"/>
        </w:rPr>
        <w:t>Miti nzuri na vichaka vyema vinazalisha matunda mazuri. Wanafunzi wanaweza kuangalia matunda, au mambo ambayo mtu anafanya, ili kujua kama mtu anafundisha ukweli kutoka kwa Mungu au la. Hii ni sawa na kuona zabibu au tini na kujua ni aina gani ya mti au kijiti kilichofanya matunda haya.</w:t>
      </w:r>
    </w:p>
    <w:p>
      <w:pPr/>
      <w:r>
        <w:rPr>
          <w:lang w:val="sw_KE" w:bidi="sw_KE"/>
        </w:rPr>
      </w:r>
      <w:r>
        <w:rPr>
          <w:lang w:val="sw_KE" w:bidi="sw_KE"/>
        </w:rPr>
        <w:t>Katika hadithi ya tatu, Yesu anazungumza kuhusu watu ambao wanafikiri wanamjua Yesu lakini hawamjui. Yesu anawaonya wanafunzi kwamba siku ya hukumu, baadhi ya watu watamwita Yesu "Bwana, Bwana," au "Bwana, Bwana," lakini Yesu atawaambia "Sikuwahi kukujua." Watu hawa wanadai kwamba wanafuata mamlaka ya Yesu. Siku ya hukumu ni wakati Yesu atasema ni nani anaweza kuingia ufalme wa mbinguni, ambayo ni utawala wa Mungu. Watu pekee ambao wataingia ufalme wa mbinguni ni wale ambao wanafanya mapenzi ya Baba yetu Mungu ambaye anaishi mbinguni, ikimaanisha wale ambao wanamtii Mungu.</w:t>
      </w:r>
    </w:p>
    <w:p>
      <w:pPr/>
      <w:r>
        <w:rPr>
          <w:lang w:val="sw_KE" w:bidi="sw_KE"/>
        </w:rPr>
      </w:r>
      <w:r>
        <w:rPr>
          <w:lang w:val="sw_KE" w:bidi="sw_KE"/>
        </w:rPr>
        <w:t>Baadhi ya watu ambao wanasema "Bwana, Bwana" wanaamini kwamba walifanya mambo mazuri ambayo waliona wanafunzi wa Yesu wakifanya, kama kutoa ujumbe kutoka kwa Mungu, kufanya roho wabaya kuacha kudhibiti watu, na kufanya miujiza. Wanafanya mambo haya kwa jina la Yesu, au kwa nguvu yake na mamlaka. Hata hivyo, Yesu anajibu kwa nguvu na anasema "Nenda mbali!" Anawaita watu wanaovunja sheria za Mungu wavunjaji wa sheria, au watu wanaofanya maovu.</w:t>
      </w:r>
    </w:p>
    <w:p>
      <w:pPr/>
      <w:r>
        <w:rPr>
          <w:lang w:val="sw_KE" w:bidi="sw_KE"/>
        </w:rPr>
      </w:r>
      <w:r>
        <w:rPr>
          <w:lang w:val="sw_KE" w:bidi="sw_KE"/>
        </w:rPr>
        <w:t>Hadithi ya mwisho ambayo Yesu anasimulia ni kuhusu watu karibu na Yesu—wengine watajibu kwa kutii na wengine hawatatii. Yesu analinganisha athari hizi na wanaume wawili ambao wanajenga aina tofauti za nyumba. Katika Agano la Kale, vitabu kadhaa vya sheria vinamalizika kwa baraka na laana, na hadithi hii ya mwisho inamalizika mafundisho yote ya Yesu kwenye mlima kwa ahadi na onyo. Yesu anasema wanaume wote wawili wanasikia mafundisho ya Yesu. Kwanza, Yesu anasema mtu ambaye anasikia mafundisho na kutii kile Yesu anasema ni kama mtu mwenye hekima ambaye anajenga nyumba yake kwenye mwamba, au safu imara chini ya ardhi. Mtu mwenye hekima alijua kwamba watu mara nyingi walijenga nyumba zao kwenye mwamba huu ili kufanya nyumba zao kuwa na nguvu. Yesu anasema wakati mvua ilianguka, mafuriko yalikuja, na upepo ulipiga dhidi ya nyumba, nyumba hii ya nguvu haikuanguka kwa sababu mtu alijenga nyumba kwenye mwamba. Mvua, mafuriko, na upepo ni njia zote ambazo hali ya hewa inaweza kuharibu nyumba.</w:t>
      </w:r>
    </w:p>
    <w:p>
      <w:pPr/>
      <w:r>
        <w:rPr>
          <w:lang w:val="sw_KE" w:bidi="sw_KE"/>
        </w:rPr>
      </w:r>
      <w:r>
        <w:rPr>
          <w:lang w:val="sw_KE" w:bidi="sw_KE"/>
        </w:rPr>
        <w:t>Yesu anatofautisha mtu mwenye hekima na mtu mpumbavu. Mtu mpumbavu hakufikiria kuhusu siku zijazo. Alijenga nyumba yake kwenye mchanga katika mahali isiyo salama. Wakati wa Yesu, hakuwa na hekima kujenga nyumba kwenye mchanga kwa sababu hapakuwa na safu ya mwamba chini. Wakati huu, wakati mvua ilianguka, mafuriko yalikuja, na upepo ulipiga dhidi ya nyumba, nyumba ilianguka. Nyumba iliharibiwa kabisa kwa sababu nyumba haikuwa na msingi wenye nguvu. Watu wengi wanaamini Yesu anazungumza kuhusu siku wakati Mungu anawahukumu watu kulingana na kama wanamfuata, na kwamba mtu ambaye anajenga juu ya mwamba ataingia ufalme wa Mungu. Mtu ambaye anajenga kwenye mchanga hataingia ufalme wa Mungu.</w:t>
      </w:r>
    </w:p>
    <w:p>
      <w:pPr/>
      <w:r>
        <w:rPr>
          <w:lang w:val="sw_KE" w:bidi="sw_KE"/>
        </w:rPr>
      </w:r>
      <w:r>
        <w:rPr>
          <w:lang w:val="sw_KE" w:bidi="sw_KE"/>
        </w:rPr>
        <w:t>Sitisha na zungumza kuhusu jinsi watu wanajenga nyumba katika jumuiya yako. Je, wanajenga kwenye mwamba, au wanafanya kitu kingine ili kufanya nyumba zao ziwe na msingi thabiti?</w:t>
      </w:r>
    </w:p>
    <w:p>
      <w:pPr/>
      <w:r>
        <w:rPr>
          <w:lang w:val="sw_KE" w:bidi="sw_KE"/>
        </w:rPr>
      </w:r>
      <w:r>
        <w:rPr>
          <w:lang w:val="sw_KE" w:bidi="sw_KE"/>
        </w:rPr>
        <w:t>Yesu sasa anamaliza kufundisha ujumbe huu mrefu. Wanafunzi wake na umati walisikiliza wakati wote, na umati ulishangaa jinsi Yesu alifundisha. Katika lugha ya asili, neno "kushangaza" linaweza kumaanisha mshangao na hofu. Wengine wanafikiri umati pia ulishangaa maneno ya Yesu, lakini ni sahihi zaidi kusema umati ulishangaa kwa njia ambayo Yesu alifundisha. Yesu alifundisha kwa mamlaka ya kweli na nguvu. Umati mara nyingi unasikia waandishi wanafundisha sheria ya Mose. Waandishi walinukuu walimu wengine wa Kiyahudi wakati walifundisha, lakini Yesu alifundisha bila kunukuu wengine. Yesu alifundisha kwa ujasiri, na hii ilishangaza umati wa watu.</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Simulizi hili lina matukio matano.</w:t>
      </w:r>
    </w:p>
    <w:p>
      <w:pPr/>
      <w:r>
        <w:rPr>
          <w:lang w:val="sw_KE" w:bidi="sw_KE"/>
        </w:rPr>
      </w:r>
      <w:r>
        <w:rPr>
          <w:b/>
          <w:lang w:val="sw_KE" w:bidi="sw_KE"/>
        </w:rPr>
        <w:t>Tukio la kwanza:</w:t>
      </w:r>
      <w:r>
        <w:rPr>
          <w:lang w:val="sw_KE" w:bidi="sw_KE"/>
        </w:rPr>
        <w:t xml:space="preserve"> Yesu anafundisha kuhusu lango nyembamba na lango pana.</w:t>
      </w:r>
    </w:p>
    <w:p>
      <w:pPr/>
      <w:r>
        <w:rPr>
          <w:lang w:val="sw_KE" w:bidi="sw_KE"/>
        </w:rPr>
      </w:r>
      <w:r>
        <w:rPr>
          <w:b/>
          <w:lang w:val="sw_KE" w:bidi="sw_KE"/>
        </w:rPr>
        <w:t>Tukio la pili:</w:t>
      </w:r>
      <w:r>
        <w:rPr>
          <w:lang w:val="sw_KE" w:bidi="sw_KE"/>
        </w:rPr>
        <w:t xml:space="preserve"> Yesu anafundisha kuhusu manabii wa uongo na jinsi ya kuwatambua kwa matunda yao mabaya.</w:t>
      </w:r>
    </w:p>
    <w:p>
      <w:pPr/>
      <w:r>
        <w:rPr>
          <w:lang w:val="sw_KE" w:bidi="sw_KE"/>
        </w:rPr>
      </w:r>
      <w:r>
        <w:rPr>
          <w:b/>
          <w:lang w:val="sw_KE" w:bidi="sw_KE"/>
        </w:rPr>
        <w:t>Tukio la tatu:</w:t>
      </w:r>
      <w:r>
        <w:rPr>
          <w:lang w:val="sw_KE" w:bidi="sw_KE"/>
        </w:rPr>
        <w:t xml:space="preserve"> Yesu anafundisha kuhusu nani wataingia ufalme wa mbinguni.</w:t>
      </w:r>
    </w:p>
    <w:p>
      <w:pPr/>
      <w:r>
        <w:rPr>
          <w:lang w:val="sw_KE" w:bidi="sw_KE"/>
        </w:rPr>
      </w:r>
      <w:r>
        <w:rPr>
          <w:b/>
          <w:lang w:val="sw_KE" w:bidi="sw_KE"/>
        </w:rPr>
        <w:t>Tukio la nne:</w:t>
      </w:r>
      <w:r>
        <w:rPr>
          <w:lang w:val="sw_KE" w:bidi="sw_KE"/>
        </w:rPr>
        <w:t xml:space="preserve"> Yesu anasimulia hadithi kuhusu mtu ambaye anajenga nyumba yake kwenye mwamba na mtu ambaye anajenga nyumba yake kwenye mchanga.</w:t>
      </w:r>
    </w:p>
    <w:p>
      <w:pPr/>
      <w:r>
        <w:rPr>
          <w:lang w:val="sw_KE" w:bidi="sw_KE"/>
        </w:rPr>
      </w:r>
      <w:r>
        <w:rPr>
          <w:b/>
          <w:lang w:val="sw_KE" w:bidi="sw_KE"/>
        </w:rPr>
        <w:t>Tukio la tano:</w:t>
      </w:r>
      <w:r>
        <w:rPr>
          <w:lang w:val="sw_KE" w:bidi="sw_KE"/>
        </w:rPr>
        <w:t xml:space="preserve"> Yesu amemaliza mafundisho marefu, na muhimu mlimani. Umati umeshangaa kwa njia ambayo Yesu alikuwa akifundisha.</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wake na umati</w:t>
      </w:r>
    </w:p>
    <w:p>
      <w:pPr>
        <w:pStyle w:val="ListBullet"/>
        <w:spacing w:line="240" w:lineRule="auto"/>
        <w:ind w:left="720"/>
      </w:pPr>
      <w:r>
        <w:rPr>
          <w:lang w:val="sw_KE" w:bidi="sw_KE"/>
        </w:rPr>
      </w:r>
      <w:r>
        <w:rPr>
          <w:lang w:val="sw_KE" w:bidi="sw_KE"/>
        </w:rPr>
        <w:t>Watu wanatembea kwenye barabara nyembamba na barabara pana</w:t>
      </w:r>
    </w:p>
    <w:p>
      <w:pPr>
        <w:pStyle w:val="ListBullet"/>
        <w:spacing w:line="240" w:lineRule="auto"/>
        <w:ind w:left="720"/>
      </w:pPr>
      <w:r>
        <w:rPr>
          <w:lang w:val="sw_KE" w:bidi="sw_KE"/>
        </w:rPr>
      </w:r>
      <w:r>
        <w:rPr>
          <w:lang w:val="sw_KE" w:bidi="sw_KE"/>
        </w:rPr>
        <w:t>Manabii wa uongo</w:t>
      </w:r>
    </w:p>
    <w:p>
      <w:pPr>
        <w:pStyle w:val="ListBullet"/>
        <w:spacing w:line="240" w:lineRule="auto"/>
        <w:ind w:left="720"/>
      </w:pPr>
      <w:r>
        <w:rPr>
          <w:lang w:val="sw_KE" w:bidi="sw_KE"/>
        </w:rPr>
      </w:r>
      <w:r>
        <w:rPr>
          <w:lang w:val="sw_KE" w:bidi="sw_KE"/>
        </w:rPr>
        <w:t>Watu ambao wanasema "bwana, bwana" lakini hawamjui Yesu</w:t>
      </w:r>
    </w:p>
    <w:p>
      <w:pPr>
        <w:pStyle w:val="ListBullet"/>
        <w:spacing w:line="240" w:lineRule="auto"/>
        <w:ind w:left="720"/>
      </w:pPr>
      <w:r>
        <w:rPr>
          <w:lang w:val="sw_KE" w:bidi="sw_KE"/>
        </w:rPr>
      </w:r>
      <w:r>
        <w:rPr>
          <w:lang w:val="sw_KE" w:bidi="sw_KE"/>
        </w:rPr>
        <w:t>Mtu mwenye hekima ambaye anajenga nyumba yake kwenye mwamba</w:t>
      </w:r>
    </w:p>
    <w:p>
      <w:pPr>
        <w:pStyle w:val="ListBullet"/>
        <w:spacing w:line="240" w:lineRule="auto"/>
        <w:ind w:left="720"/>
      </w:pPr>
      <w:r>
        <w:rPr>
          <w:lang w:val="sw_KE" w:bidi="sw_KE"/>
        </w:rPr>
      </w:r>
      <w:r>
        <w:rPr>
          <w:lang w:val="sw_KE" w:bidi="sw_KE"/>
        </w:rPr>
        <w:t>Mtu mpumbavu ambaye anajenga nyumba yake kwenye mchanga</w:t>
      </w:r>
    </w:p>
    <w:p>
      <w:pPr/>
      <w:r>
        <w:rPr>
          <w:lang w:val="sw_KE" w:bidi="sw_KE"/>
        </w:rPr>
      </w:r>
      <w:r>
        <w:rPr>
          <w:lang w:val="sw_KE" w:bidi="sw_KE"/>
        </w:rPr>
        <w:t>Katika kipindi hiki, uwe na ubao wa mpangilio wa hadithi kwa kikundi, kuchora au kutumia aina fulani ya nyenzo (vitu ambavyo unaweza kusonga kote kama vile mawe, vijiti au vinyago vya watoto) ili kupata taswira ya hadithi na vitendo vyake.</w:t>
      </w:r>
    </w:p>
    <w:p>
      <w:pPr/>
      <w:r>
        <w:rPr>
          <w:lang w:val="sw_KE" w:bidi="sw_KE"/>
        </w:rPr>
      </w:r>
      <w:r>
        <w:rPr>
          <w:lang w:val="sw_KE" w:bidi="sw_KE"/>
        </w:rPr>
        <w:t>Ni muhimu kukumbuka kwamba Yesu bado anafundisha wanafunzi wake kwenye kando ya mlima. Yesu alifundisha kuhusu jinsi ya kuwa mwenye haki zaidi kuliko Mafarisayo na walimu wa sheria. Yesu pia alifundisha kuhusu kutowahukumu wengine na kuhusu jinsi ya kuwa na kuendelea katika sala kwa Mungu.</w:t>
      </w:r>
    </w:p>
    <w:p>
      <w:pPr/>
      <w:r>
        <w:rPr>
          <w:lang w:val="sw_KE" w:bidi="sw_KE"/>
        </w:rPr>
      </w:r>
      <w:r>
        <w:rPr>
          <w:lang w:val="sw_KE" w:bidi="sw_KE"/>
        </w:rPr>
        <w:t>Katika matukio manne ya kwanza, ni muhimu kuona kwamba hadithi ni mlinganisho minne tofauti kati ya watu ambao wanaokolewa au kupotea. Ni muhimu kuona kwamba kila tukio linakuwa maalum zaidi na zaidi kuhusu nani atakayeingia ufalme wa mbinguni.</w:t>
      </w:r>
    </w:p>
    <w:p>
      <w:pPr/>
      <w:r>
        <w:rPr>
          <w:lang w:val="sw_KE" w:bidi="sw_KE"/>
        </w:rPr>
      </w:r>
      <w:r>
        <w:rPr>
          <w:lang w:val="sw_KE" w:bidi="sw_KE"/>
        </w:rPr>
        <w:t>Katika tukio la kwanza, ni muhimu kuona kuna uchaguzi mbili tu hapa—lango nyembamba au lango pana. Hakuna mtu anaweza kufuata kwa sehemu njia za Mungu. Yesu anatumia lugha ya mashairi wakati anaelezea lango nyembamba na barabara, na lango pana na barabara. Yesu anaelezea kila lango na barabara kwa maneno na misemo kinyume ili kuonyesha tofauti kati ya njia mbili za kuishi.</w:t>
      </w:r>
    </w:p>
    <w:p>
      <w:pPr/>
      <w:r>
        <w:rPr>
          <w:lang w:val="sw_KE" w:bidi="sw_KE"/>
        </w:rPr>
      </w:r>
      <w:r>
        <w:rPr>
          <w:lang w:val="sw_KE" w:bidi="sw_KE"/>
        </w:rPr>
        <w:t>Katika tukio la pili, kumbuka kwamba Yesu analinganisha manabii wa uongo na mbwa mwitu na miti yenye matunda mabaya. Kwanza, Yesu anaonyesha kwamba manabii wa uongo wanaonekana kama kondoo wasio na madhara kwa nje, lakini ndani wanataka kushambulia na kula kondoo wengine. Manabii wa uongo ni hatari.</w:t>
      </w:r>
    </w:p>
    <w:p>
      <w:pPr/>
      <w:r>
        <w:rPr>
          <w:lang w:val="sw_KE" w:bidi="sw_KE"/>
        </w:rPr>
      </w:r>
      <w:r>
        <w:rPr>
          <w:lang w:val="sw_KE" w:bidi="sw_KE"/>
        </w:rPr>
        <w:t>Kisha, Yesu anazungumza kuhusu matunda na miti ya matunda. Anauliza kama wanafunzi wanaweza kupata zabibu kutoka kwa miiba, au tini kutoka kwa magugu yenye miiba. Yesu hataki jibu la swali hili. Anasema hii ili kusisitiza kwamba kwa kweli hakuna mtu anaweza kupata zabibu kutoka kwa mwiba au tini kutoka kwa miiba.</w:t>
      </w:r>
    </w:p>
    <w:p>
      <w:pPr/>
      <w:r>
        <w:rPr>
          <w:lang w:val="sw_KE" w:bidi="sw_KE"/>
        </w:rPr>
      </w:r>
      <w:r>
        <w:rPr>
          <w:lang w:val="sw_KE" w:bidi="sw_KE"/>
        </w:rPr>
        <w:t>Sitisha hapa na mjadili jinsi ungesema hii katika lugha yako. Je, ungetumia swali hapa, au aina nyingine ya taarifa?</w:t>
      </w:r>
    </w:p>
    <w:p>
      <w:pPr/>
      <w:r>
        <w:rPr>
          <w:lang w:val="sw_KE" w:bidi="sw_KE"/>
        </w:rPr>
      </w:r>
      <w:r>
        <w:rPr>
          <w:lang w:val="sw_KE" w:bidi="sw_KE"/>
        </w:rPr>
        <w:t>Yesu anasema kwamba matunda mazuri kama zabibu au tini yanaweza kuja tu kutoka kwa mzabibu au mti wa tini.</w:t>
      </w:r>
    </w:p>
    <w:p>
      <w:pPr/>
      <w:r>
        <w:rPr>
          <w:lang w:val="sw_KE" w:bidi="sw_KE"/>
        </w:rPr>
      </w:r>
      <w:r>
        <w:rPr>
          <w:lang w:val="sw_KE" w:bidi="sw_KE"/>
        </w:rPr>
        <w:t>Yesu pia anarudia wazo sawa tena kwa kusema kwamba mti mzuri hauwezi kuwa na matunda mabaya na mti mbaya hauwezi kuwa na matunda mazuri. Kurudia wazo kwa njia kinyume ilikuwa njia ya kawaida ya Wayahudi kufundisha wakati wa Yesu. Yesu anaonyesha jinsi wanafunzi wanaweza kutambua manabii wa uongo. Wanafunzi wanapaswa kuangalia maisha ya mtu ili kuona kama mtu anafundisha ukweli kutoka kwa Mungu au la.</w:t>
      </w:r>
    </w:p>
    <w:p>
      <w:pPr/>
      <w:r>
        <w:rPr>
          <w:lang w:val="sw_KE" w:bidi="sw_KE"/>
        </w:rPr>
      </w:r>
      <w:r>
        <w:rPr>
          <w:lang w:val="sw_KE" w:bidi="sw_KE"/>
        </w:rPr>
        <w:t>Katika tukio la tatu, kumbuka kwamba watu wengine wanaosema “bwana, bwana” kwa Yesu hawataingia katika ufalme wa mbinguni. Watu wengine wanaamini sehemu hii inahusiana na sehemu kuhusu manabii wa uongo, lakini ni bora kuona hii kama sehemu mpya kwa sababu wanafunzi wanasema "Bwana, bwana" si kama mbwa mwitu Wanafunzi hawa wanaamini wanafanya sahihi, na hawajaribu kumdanganya mtu yeyote. Kumbuka kwamba hii ni kuhusu kile kitatokea siku ya hukumu. Yesu anasema watu watasema "Bwana, bwana" mara mbili kama njia ya kuonyesha kwamba watu walikuwa wakimheshimu Yesu. Yesu anasema watu hawa watauliza "je, hatukufanya matendo mengi mazuri katika jina lako?" Watu wanauliza hii walisema kama swali ili kusisitiza walifanya matendo mengi mazuri katika jina la Yesu. Walifanya unabii, kuwafukuza pepo, na walifanya miujiza.</w:t>
      </w:r>
    </w:p>
    <w:p>
      <w:pPr/>
      <w:r>
        <w:rPr>
          <w:lang w:val="sw_KE" w:bidi="sw_KE"/>
        </w:rPr>
      </w:r>
      <w:r>
        <w:rPr>
          <w:lang w:val="sw_KE" w:bidi="sw_KE"/>
        </w:rPr>
        <w:t>Sitisha hapa na mjadili jinsi ungesema hii katika lugha yako. Je, ungetumia swali hapa, au aina nyingine ya taarifa?</w:t>
      </w:r>
    </w:p>
    <w:p>
      <w:pPr/>
      <w:r>
        <w:rPr>
          <w:lang w:val="sw_KE" w:bidi="sw_KE"/>
        </w:rPr>
      </w:r>
      <w:r>
        <w:rPr>
          <w:lang w:val="sw_KE" w:bidi="sw_KE"/>
        </w:rPr>
        <w:t>Kumbuka kwamba kuzungumza katika jina la mtu ina maana unafanya kitu na mamlaka yao.</w:t>
      </w:r>
    </w:p>
    <w:p>
      <w:pPr/>
      <w:r>
        <w:rPr>
          <w:lang w:val="sw_KE" w:bidi="sw_KE"/>
        </w:rPr>
      </w:r>
      <w:r>
        <w:rPr>
          <w:lang w:val="sw_KE" w:bidi="sw_KE"/>
        </w:rPr>
        <w:t>Sitisha hapa na zungumza kuhusu kile inamaanisha katika lugha yako kufanya jambo chini ya mamlaka au uwezo wa mtu. Je, unatumia kifungu "katika jina lake," au kitu kingine?</w:t>
      </w:r>
    </w:p>
    <w:p>
      <w:pPr/>
      <w:r>
        <w:rPr>
          <w:lang w:val="sw_KE" w:bidi="sw_KE"/>
        </w:rPr>
      </w:r>
      <w:r>
        <w:rPr>
          <w:lang w:val="sw_KE" w:bidi="sw_KE"/>
        </w:rPr>
        <w:t>Katika tukio la nne, Yesu anasimulia hadithi ya mwisho. Kumbuka hadithi hii ni kuhusu wanaume wawili ambao wote wawili walisikia mafundisho ya Yesu. Mtu mmoja alitii mafundisho, na mtu mmoja hakutii. Kumbuka kwamba nyumba iliyojengwa kwenye mwamba haikuanguka chini wakati hali ya hewa mbaya ilikuja. Kwa tofauti, nyumba iliyojengwa kwenye mchanga ilianguka wakati mvua, mafuriko, na upepo vilikuja. Kumbuka hii ni maelezo maalum zaidi ya nani ataingia ufalme wa Mungu. Hii pia ni sehemu ya mwisho ya mafundisho ya Yesu, pia ni onyo kwamba watu ambao hawatii mafundisho ya Yesu hawataingia ufalme wa Mungu.</w:t>
      </w:r>
    </w:p>
    <w:p>
      <w:pPr/>
      <w:r>
        <w:rPr>
          <w:lang w:val="sw_KE" w:bidi="sw_KE"/>
        </w:rPr>
      </w:r>
      <w:r>
        <w:rPr>
          <w:lang w:val="sw_KE" w:bidi="sw_KE"/>
        </w:rPr>
        <w:t>Hatimaye, katika tukio la tano, tunaona mmenyuko wa umati kwa mafundisho ya Yesu. Kumbuka kwamba katika mwanzo wa mafundisho yake, Yesu aliketi kwenye mlima na wanafunzi waliketi karibu naye, na umati pia ulikuwa unasikiliza. Sasa tunaona jinsi umati ulivyoshangazwa na kushangaa kuhusu njia ya Yesu ya kufundisha. Hii ni mwisho wa sehemu ya kwanza ya muda mrefu ya kufundisha katika kitabu cha Mathayo.</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Simulizi hili lina matukio matano.</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wake na umati</w:t>
      </w:r>
    </w:p>
    <w:p>
      <w:pPr>
        <w:pStyle w:val="ListBullet"/>
        <w:spacing w:line="240" w:lineRule="auto"/>
        <w:ind w:left="720"/>
      </w:pPr>
      <w:r>
        <w:rPr>
          <w:lang w:val="sw_KE" w:bidi="sw_KE"/>
        </w:rPr>
      </w:r>
      <w:r>
        <w:rPr>
          <w:lang w:val="sw_KE" w:bidi="sw_KE"/>
        </w:rPr>
        <w:t>Watu wanatembea kwenye barabara nyembamba na barabara pana</w:t>
      </w:r>
    </w:p>
    <w:p>
      <w:pPr>
        <w:pStyle w:val="ListBullet"/>
        <w:spacing w:line="240" w:lineRule="auto"/>
        <w:ind w:left="720"/>
      </w:pPr>
      <w:r>
        <w:rPr>
          <w:lang w:val="sw_KE" w:bidi="sw_KE"/>
        </w:rPr>
      </w:r>
      <w:r>
        <w:rPr>
          <w:lang w:val="sw_KE" w:bidi="sw_KE"/>
        </w:rPr>
        <w:t>Manabii wa uongo</w:t>
      </w:r>
    </w:p>
    <w:p>
      <w:pPr>
        <w:pStyle w:val="ListBullet"/>
        <w:spacing w:line="240" w:lineRule="auto"/>
        <w:ind w:left="720"/>
      </w:pPr>
      <w:r>
        <w:rPr>
          <w:lang w:val="sw_KE" w:bidi="sw_KE"/>
        </w:rPr>
      </w:r>
      <w:r>
        <w:rPr>
          <w:lang w:val="sw_KE" w:bidi="sw_KE"/>
        </w:rPr>
        <w:t>Watu ambao wanasema "bwana, bwana" lakini hawamjui Yesu</w:t>
      </w:r>
    </w:p>
    <w:p>
      <w:pPr>
        <w:pStyle w:val="ListBullet"/>
        <w:spacing w:line="240" w:lineRule="auto"/>
        <w:ind w:left="720"/>
      </w:pPr>
      <w:r>
        <w:rPr>
          <w:lang w:val="sw_KE" w:bidi="sw_KE"/>
        </w:rPr>
      </w:r>
      <w:r>
        <w:rPr>
          <w:lang w:val="sw_KE" w:bidi="sw_KE"/>
        </w:rPr>
        <w:t>Mtu mwenye hekima ambaye anajenga nyumba yake kwenye mwamba</w:t>
      </w:r>
    </w:p>
    <w:p>
      <w:pPr>
        <w:pStyle w:val="ListBullet"/>
        <w:spacing w:line="240" w:lineRule="auto"/>
        <w:ind w:left="720"/>
      </w:pPr>
      <w:r>
        <w:rPr>
          <w:lang w:val="sw_KE" w:bidi="sw_KE"/>
        </w:rPr>
      </w:r>
      <w:r>
        <w:rPr>
          <w:lang w:val="sw_KE" w:bidi="sw_KE"/>
        </w:rPr>
        <w:t>Mtu mpumbavu ambaye anajenga nyumba yake kwenye mchanga</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Mara ya pili timu inapoigiza hadithi hii, sitisha katika sehemu fulani.</w:t>
      </w:r>
    </w:p>
    <w:p>
      <w:pPr/>
      <w:r>
        <w:rPr>
          <w:lang w:val="sw_KE" w:bidi="sw_KE"/>
        </w:rPr>
      </w:r>
      <w:r>
        <w:rPr>
          <w:lang w:val="sw_KE" w:bidi="sw_KE"/>
        </w:rPr>
        <w:t>Katika tukio la kwanza, Yesu anaketi na kufundisha wanafunzi wake. Yesu anawafundisha kuhusu lango nyembamba na lango pana. Yesu anawaambia wanapaswa kuingia lango nyembamba na barabara kwa sababu inaongoza kwa maisha. Ni njia ngumu ya kutembea, ingawa, na watu wachache wanaipata. Lango pana na barabara ni rahisi na watu wengi wanaipata, lakini inaongoza kwa kifo na uharibifu.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watu kutembea kwenye barabara nyembamba, "Unahisi vipi?" Unaweza kusikia mambo kama:</w:t>
      </w:r>
    </w:p>
    <w:p>
      <w:pPr>
        <w:pStyle w:val="ListBullet"/>
        <w:spacing w:line="240" w:lineRule="auto"/>
        <w:ind w:left="720"/>
      </w:pPr>
      <w:r>
        <w:rPr>
          <w:lang w:val="sw_KE" w:bidi="sw_KE"/>
        </w:rPr>
      </w:r>
      <w:r>
        <w:rPr>
          <w:lang w:val="sw_KE" w:bidi="sw_KE"/>
        </w:rPr>
        <w:t>Pia, waulize waigizaji wanaoigiza watu kutembea kwenye barabara pana, "Mnahisi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Katika tukio linalofuata, Yesu anaelezea manabii wa uongo. Yesu anasema manabii wa uongo ni kama mbwa mwitu ambao wanavaa mavazi ya kondoo. Wanaonekana hawana madhara, lakini wanataka kushambulia kondoo wengine, au wanafunzi.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manabii wa uongo, "Mnahisi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pia analinganisha manabii wa uongo na miti ya matunda ambayo ina matunda mabaya. Yesu anasema hakuna mtu anaweza kupata matunda mazuri kama zabibu au tini kutoka kwa mti mbaya, kama mwiba au mbigili. Unaweza tu kuchukua zabibu na tini kutoka kwa mzabibu au mti wa tini. Kwa njia sawa, wanafunzi wanapaswa kutambua manabii wa uongo kwa mambo ambayo manabii wanafanya. Mambo ambayo manabii hufanya ni kama matunda mema au mabaya ambayo mti huzaa.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"Unahisi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Katika tukio linalofuata, Yesu anawaonya wanafunzi kuhusu watu ambao wanafikiri wanamfuata Yesu, lakini hawafanyi kwa kweli kile Mungu anasema. Watu hawa wanafanya matendo mema kama vile kutoa ujumbe kutoka kwa Mungu, kutupa pepo, na miujiza, lakini si wafuasi wa kweli wa Yesu. Yesu atawaambia siku ya hukumu kwenda mbali naye kwa sababu hakuwahi kuwajua. Wao ni watenda maovu.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watu ambao wanasema "bwana, bwana," "mnahisi vipi?" Unaweza kusikia mambo kama:</w:t>
      </w:r>
    </w:p>
    <w:p>
      <w:pPr>
        <w:pStyle w:val="ListBullet"/>
        <w:spacing w:line="240" w:lineRule="auto"/>
        <w:ind w:left="720"/>
      </w:pPr>
      <w:r>
        <w:rPr>
          <w:lang w:val="sw_KE" w:bidi="sw_KE"/>
        </w:rPr>
      </w:r>
      <w:r>
        <w:rPr>
          <w:lang w:val="sw_KE" w:bidi="sw_KE"/>
        </w:rPr>
        <w:t>Pia, waulize waigizaji wanaoigiza wanafunzi, "mnahisi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Katika tukio linalofuata, Yesu anatofautisha wanaume wawili ambao wote wawili wanajenga nyumba. Wanaume wote wawili wanasikia mafundisho ya Yesu. Mtu mwenye hekima ambaye anajenga nyumba yake kwenye mwamba ni kama mtu ambaye anasikia mafundisho na kumtii Yesu. Wakati mvua, mafuriko, na upepo wanakuja, nyumba bado inasimama kwa sababu imejengwa juu ya mwamba wenye nguvu. Mtu mpumbavu ambaye anajenga nyumba yake kwenye mchanga ni kama mtu ambaye anasikia mafundisho ya Yesu na hamtii Yesu. Wakati huu, wakati hali ya hewa mbaya inakuja, nyumba inaanguka chini kabisa kwa sababu haina msingi thabiti.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mtu ambaye anajenga nyumba yake kwenye mwamba, "Unahisi vipi?" Unaweza kusikia mambo kama:</w:t>
      </w:r>
    </w:p>
    <w:p>
      <w:pPr>
        <w:pStyle w:val="ListBullet"/>
        <w:spacing w:line="240" w:lineRule="auto"/>
        <w:ind w:left="720"/>
      </w:pPr>
      <w:r>
        <w:rPr>
          <w:lang w:val="sw_KE" w:bidi="sw_KE"/>
        </w:rPr>
      </w:r>
      <w:r>
        <w:rPr>
          <w:lang w:val="sw_KE" w:bidi="sw_KE"/>
        </w:rPr>
        <w:t>Pia, muulize mwigizaji anayeigiza mtu mjinga ambaye anajenga nyumba yake kwenye mchanga, "Unahisi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sasa amemaliza mafundisho yake ya muda mrefu. Tukio la mwisho ni maelezo ya mmenyuko wa umati kwa mafundisho. Umati unashangaa jinsi Yesu alivyofundisha. Umati unaona kwamba Yesu anafundisha kwa mamlaka na nguvu, ambayo ni tofauti na jinsi waandishi wao wanafundisha.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umati, „Mnahisi vipi?“ Unaweza kusikia mambo kama:</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Yesu anawaonya wanafunzi kuhusu manabii wa </w:t>
      </w:r>
      <w:r>
        <w:rPr>
          <w:b/>
          <w:lang w:val="sw_KE" w:bidi="sw_KE"/>
        </w:rPr>
        <w:t>uongo</w:t>
      </w:r>
      <w:r>
        <w:rPr>
          <w:lang w:val="sw_KE" w:bidi="sw_KE"/>
        </w:rPr>
        <w:t xml:space="preserve">. Manabii walikuwa wajumbe katika Agano la Kale, na walizungumza ujumbe kutoka kwa Mungu unaoitwa </w:t>
      </w:r>
      <w:r>
        <w:rPr>
          <w:b/>
          <w:lang w:val="sw_KE" w:bidi="sw_KE"/>
        </w:rPr>
        <w:t>unabii</w:t>
      </w:r>
      <w:r>
        <w:rPr>
          <w:lang w:val="sw_KE" w:bidi="sw_KE"/>
        </w:rPr>
        <w:t xml:space="preserve">. Tafsiri manabii kwa njia sawa na uliyo nayo katika simulizi za awali na kuona Faharasa Kuu kwa ufafanuzi kamili wa neno </w:t>
      </w:r>
      <w:r>
        <w:rPr>
          <w:lang w:val="sw_KE" w:bidi="sw_KE"/>
        </w:rPr>
        <w:t>nabii</w:t>
      </w:r>
      <w:r>
        <w:rPr>
          <w:lang w:val="sw_KE" w:bidi="sw_KE"/>
        </w:rPr>
        <w:t>.</w:t>
      </w:r>
    </w:p>
    <w:p>
      <w:pPr/>
      <w:r>
        <w:rPr>
          <w:lang w:val="sw_KE" w:bidi="sw_KE"/>
        </w:rPr>
      </w:r>
      <w:r>
        <w:rPr>
          <w:lang w:val="sw_KE" w:bidi="sw_KE"/>
        </w:rPr>
        <w:t xml:space="preserve">Yesu analinganisha manabii wa uongo na </w:t>
      </w:r>
      <w:r>
        <w:rPr>
          <w:b/>
          <w:lang w:val="sw_KE" w:bidi="sw_KE"/>
        </w:rPr>
        <w:t>mbwa mwitu</w:t>
      </w:r>
      <w:r>
        <w:rPr>
          <w:lang w:val="sw_KE" w:bidi="sw_KE"/>
        </w:rPr>
        <w:t xml:space="preserve"> ambao wanavaa pamba ya kondoo. Mbwa mwitu ni mbwa wakubwa, pori, na kwa kawaida wanawinda usiku. Wakati mwingine wanawinda katika pakiti, au kikundi cha mbwa mwitu, lakini wakati mwingine wanawinda peke yao. Wachungaji ambao wanawatunza kondoo walihitaji kulinda kondoo wao kutoka kwa mbwa mwitu wanaoshambulia kondoo.</w:t>
      </w:r>
    </w:p>
    <w:p>
      <w:pPr/>
      <w:r>
        <w:rPr>
          <w:lang w:val="sw_KE" w:bidi="sw_KE"/>
        </w:rPr>
      </w:r>
      <w:r>
        <w:rPr>
          <w:lang w:val="sw_KE" w:bidi="sw_KE"/>
        </w:rPr>
        <w:t xml:space="preserve">Sitisha hapa uonyeshe picha ya </w:t>
      </w:r>
      <w:r>
        <w:rPr>
          <w:lang w:val="sw_KE" w:bidi="sw_KE"/>
        </w:rPr>
        <w:t>mbwamwitu</w:t>
      </w:r>
      <w:r>
        <w:rPr>
          <w:lang w:val="sw_KE" w:bidi="sw_KE"/>
        </w:rPr>
        <w:t xml:space="preserve"> tena ikiwa inahitajika.</w:t>
      </w:r>
    </w:p>
    <w:p>
      <w:pPr/>
      <w:r>
        <w:rPr>
          <w:lang w:val="sw_KE" w:bidi="sw_KE"/>
        </w:rPr>
      </w:r>
      <w:r>
        <w:rPr>
          <w:b/>
          <w:lang w:val="sw_KE" w:bidi="sw_KE"/>
        </w:rPr>
        <w:t>Kondoo</w:t>
      </w:r>
      <w:r>
        <w:rPr>
          <w:lang w:val="sw_KE" w:bidi="sw_KE"/>
        </w:rPr>
        <w:t xml:space="preserve"> ni mnyama mwenye manyoya mazito ya pamba, na kwa kawaida ni mweupe. Wanakula nyasi tu na wachungaji ambao wanawatunza wanahitaji kuhamisha kundi, au kikundi cha kondoo, kwa nyasi mpya wakati kondoo wanamaliza kula nyasi zote katika shamba moja. Wakati wa miezi ya joto wachungaji wanakata kanzu ya pamba ya kondoo na kuuza pamba hiyo. Watu wanaweza kutumia pamba ili kutengeneza mavazi. Kondoo hawawezi kuishi bila mchungaji wa kuwasaidia.</w:t>
      </w:r>
    </w:p>
    <w:p>
      <w:pPr/>
      <w:r>
        <w:rPr>
          <w:lang w:val="sw_KE" w:bidi="sw_KE"/>
        </w:rPr>
      </w:r>
      <w:r>
        <w:rPr>
          <w:lang w:val="sw_KE" w:bidi="sw_KE"/>
        </w:rPr>
        <w:t xml:space="preserve">Sitisha hapa uonyeshe picha ya </w:t>
      </w:r>
      <w:r>
        <w:rPr>
          <w:lang w:val="sw_KE" w:bidi="sw_KE"/>
        </w:rPr>
        <w:t>kondoo</w:t>
      </w:r>
      <w:r>
        <w:rPr>
          <w:lang w:val="sw_KE" w:bidi="sw_KE"/>
        </w:rPr>
        <w:t xml:space="preserve"> tena ikiwa inahitajika.</w:t>
      </w:r>
    </w:p>
    <w:p>
      <w:pPr/>
      <w:r>
        <w:rPr>
          <w:lang w:val="sw_KE" w:bidi="sw_KE"/>
        </w:rPr>
      </w:r>
      <w:r>
        <w:rPr>
          <w:lang w:val="sw_KE" w:bidi="sw_KE"/>
        </w:rPr>
        <w:t xml:space="preserve">Yesu pia anawaonya wanafunzi kwamba wanaweza kutambua manabii wa uongo kwa matunda yao. </w:t>
      </w:r>
      <w:r>
        <w:rPr>
          <w:b/>
          <w:lang w:val="sw_KE" w:bidi="sw_KE"/>
        </w:rPr>
        <w:t>Zabibu</w:t>
      </w:r>
      <w:r>
        <w:rPr>
          <w:lang w:val="sw_KE" w:bidi="sw_KE"/>
        </w:rPr>
        <w:t xml:space="preserve"> zinakua kwenye miti ya zabibu, na tini zinakua kwenye miti ya tini. Mizabibu na miti ya tini zilikuwa baadhi ya miti muhimu zaidi ya matunda kwa Wayahudi wakati wa Yesu. Zabibu ni matunda madogo, ya pande zote ambayo yanakua katika makundi kwenye mzabibu. Mzabibu hana miiba. Watu wanakula zabibu au kuzitumia ili kutengeneza divai.</w:t>
      </w:r>
    </w:p>
    <w:p>
      <w:pPr/>
      <w:r>
        <w:rPr>
          <w:lang w:val="sw_KE" w:bidi="sw_KE"/>
        </w:rPr>
      </w:r>
      <w:r>
        <w:rPr>
          <w:b/>
          <w:lang w:val="sw_KE" w:bidi="sw_KE"/>
        </w:rPr>
        <w:t>Miti ya tini</w:t>
      </w:r>
      <w:r>
        <w:rPr>
          <w:lang w:val="sw_KE" w:bidi="sw_KE"/>
        </w:rPr>
        <w:t xml:space="preserve"> ilizalisha tini, ambayo ilikuwa matunda ya ukubwa wa kati ambayo watu walikula au kushinikiza katika keki ambazo wangeweza kuuza. Tazama Faharasa Kuu kwa ufafanuzi kamili wa kifungu </w:t>
      </w:r>
      <w:r>
        <w:rPr>
          <w:lang w:val="sw_KE" w:bidi="sw_KE"/>
        </w:rPr>
        <w:t>cha mtini</w:t>
      </w:r>
      <w:r>
        <w:rPr>
          <w:lang w:val="sw_KE" w:bidi="sw_KE"/>
        </w:rPr>
        <w:t>.</w:t>
      </w:r>
    </w:p>
    <w:p>
      <w:pPr/>
      <w:r>
        <w:rPr>
          <w:lang w:val="sw_KE" w:bidi="sw_KE"/>
        </w:rPr>
      </w:r>
      <w:r>
        <w:rPr>
          <w:lang w:val="sw_KE" w:bidi="sw_KE"/>
        </w:rPr>
        <w:t xml:space="preserve">Yesu alielezea </w:t>
      </w:r>
      <w:r>
        <w:rPr>
          <w:b/>
          <w:lang w:val="sw_KE" w:bidi="sw_KE"/>
        </w:rPr>
        <w:t>miiba</w:t>
      </w:r>
      <w:r>
        <w:rPr>
          <w:lang w:val="sw_KE" w:bidi="sw_KE"/>
        </w:rPr>
        <w:t xml:space="preserve"> na </w:t>
      </w:r>
      <w:r>
        <w:rPr>
          <w:b/>
          <w:lang w:val="sw_KE" w:bidi="sw_KE"/>
        </w:rPr>
        <w:t>michawi</w:t>
      </w:r>
      <w:r>
        <w:rPr>
          <w:lang w:val="sw_KE" w:bidi="sw_KE"/>
        </w:rPr>
        <w:t>. Wanaweza kuwa na maua mazuri, lakini hawazalishi matunda kama zabibu au tini ili kula. Pia wana miiba mikali ambayo inaweza kuwa hatari. Wakulima wanahitaji kuondoa vichaka vya miiba na magugu kutoka kwa mazao yao.</w:t>
      </w:r>
    </w:p>
    <w:p>
      <w:pPr/>
      <w:r>
        <w:rPr>
          <w:lang w:val="sw_KE" w:bidi="sw_KE"/>
        </w:rPr>
      </w:r>
      <w:r>
        <w:rPr>
          <w:lang w:val="sw_KE" w:bidi="sw_KE"/>
        </w:rPr>
        <w:t xml:space="preserve">Sitisha hapa uonyeshe picha za zabibu na </w:t>
      </w:r>
      <w:r>
        <w:rPr>
          <w:lang w:val="sw_KE" w:bidi="sw_KE"/>
        </w:rPr>
        <w:t>zabibu</w:t>
      </w:r>
      <w:r>
        <w:rPr>
          <w:lang w:val="sw_KE" w:bidi="sw_KE"/>
        </w:rPr>
        <w:t xml:space="preserve">, </w:t>
      </w:r>
      <w:r>
        <w:rPr>
          <w:lang w:val="sw_KE" w:bidi="sw_KE"/>
        </w:rPr>
        <w:t>tini na miti ya tini</w:t>
      </w:r>
      <w:r>
        <w:rPr>
          <w:lang w:val="sw_KE" w:bidi="sw_KE"/>
        </w:rPr>
        <w:t xml:space="preserve">, na </w:t>
      </w:r>
      <w:r>
        <w:rPr>
          <w:lang w:val="sw_KE" w:bidi="sw_KE"/>
        </w:rPr>
        <w:t>misitu</w:t>
      </w:r>
      <w:r>
        <w:rPr>
          <w:lang w:val="sw_KE" w:bidi="sw_KE"/>
        </w:rPr>
        <w:t xml:space="preserve"> ya </w:t>
      </w:r>
      <w:r>
        <w:rPr>
          <w:lang w:val="sw_KE" w:bidi="sw_KE"/>
        </w:rPr>
        <w:t>miiba</w:t>
      </w:r>
      <w:r>
        <w:rPr>
          <w:lang w:val="sw_KE" w:bidi="sw_KE"/>
        </w:rPr>
        <w:t xml:space="preserve"> na miiba tena ikiwa inahitajika.</w:t>
      </w:r>
    </w:p>
    <w:p>
      <w:pPr/>
      <w:r>
        <w:rPr>
          <w:lang w:val="sw_KE" w:bidi="sw_KE"/>
        </w:rPr>
      </w:r>
      <w:r>
        <w:rPr>
          <w:lang w:val="sw_KE" w:bidi="sw_KE"/>
        </w:rPr>
        <w:t xml:space="preserve">Yesu anasema baadhi ya watu watasema "bwana, bwana" kwake. </w:t>
      </w:r>
      <w:r>
        <w:rPr>
          <w:b/>
          <w:lang w:val="sw_KE" w:bidi="sw_KE"/>
        </w:rPr>
        <w:t>Bwana</w:t>
      </w:r>
      <w:r>
        <w:rPr>
          <w:lang w:val="sw_KE" w:bidi="sw_KE"/>
        </w:rPr>
        <w:t xml:space="preserve"> anamaanisha bwana, mmiliki, au mtu mwenye mamlaka. Watu walitumia bwana kama neno la heshima, ili kuzungumza kuhusu Mungu, na kumwita Yesu. Katika hadithi hii, bwana anatumiwa kuonyesha kwamba Yesu ana mamlaka juu ya watu hawa. Tafsiri Bwana kama vile katika simulizi za awali na ona Faharasa Kuu kwa ufafanuzi kamili zaidi wa neno </w:t>
      </w:r>
      <w:r>
        <w:rPr>
          <w:lang w:val="sw_KE" w:bidi="sw_KE"/>
        </w:rPr>
        <w:t>bwana</w:t>
      </w:r>
      <w:r>
        <w:rPr>
          <w:lang w:val="sw_KE" w:bidi="sw_KE"/>
        </w:rPr>
        <w:t>.</w:t>
      </w:r>
    </w:p>
    <w:p>
      <w:pPr/>
      <w:r>
        <w:rPr>
          <w:lang w:val="sw_KE" w:bidi="sw_KE"/>
        </w:rPr>
      </w:r>
      <w:r>
        <w:rPr>
          <w:lang w:val="sw_KE" w:bidi="sw_KE"/>
        </w:rPr>
        <w:t xml:space="preserve">Yesu anasema watu tu ambao wanamtii Mungu wataingia ufalme wa </w:t>
      </w:r>
      <w:r>
        <w:rPr>
          <w:b/>
          <w:lang w:val="sw_KE" w:bidi="sw_KE"/>
        </w:rPr>
        <w:t>mbinguni</w:t>
      </w:r>
      <w:r>
        <w:rPr>
          <w:lang w:val="sw_KE" w:bidi="sw_KE"/>
        </w:rPr>
        <w:t xml:space="preserve">. Ufalme wa mbinguni ni kuhusu Mungu kutawala katika mioyo ya watu wake badala ya mahali pa kimwili. Utakumbuka kifungu "ufalme wa mbinguni" kutoka vifungu kadhaa vya awali. Tafsiri kifungu sawa hapa. Tazama Faharasa Kuu kwa ufafanuzi kamili zaidi wa kifungu cha </w:t>
      </w:r>
      <w:r>
        <w:rPr>
          <w:lang w:val="sw_KE" w:bidi="sw_KE"/>
        </w:rPr>
        <w:t>ufalme wa mbinguni</w:t>
      </w:r>
      <w:r>
        <w:rPr>
          <w:lang w:val="sw_KE" w:bidi="sw_KE"/>
        </w:rPr>
        <w:t>.</w:t>
      </w:r>
    </w:p>
    <w:p>
      <w:pPr/>
      <w:r>
        <w:rPr>
          <w:lang w:val="sw_KE" w:bidi="sw_KE"/>
        </w:rPr>
      </w:r>
      <w:r>
        <w:rPr>
          <w:lang w:val="sw_KE" w:bidi="sw_KE"/>
        </w:rPr>
        <w:t xml:space="preserve">Yesu anasema kwamba watu ambao wanamtii </w:t>
      </w:r>
      <w:r>
        <w:rPr>
          <w:b/>
          <w:lang w:val="sw_KE" w:bidi="sw_KE"/>
        </w:rPr>
        <w:t>Baba</w:t>
      </w:r>
      <w:r>
        <w:rPr>
          <w:lang w:val="sw_KE" w:bidi="sw_KE"/>
        </w:rPr>
        <w:t xml:space="preserve"> </w:t>
      </w:r>
      <w:r>
        <w:rPr>
          <w:b/>
          <w:lang w:val="sw_KE" w:bidi="sw_KE"/>
        </w:rPr>
        <w:t>mbinguni</w:t>
      </w:r>
      <w:r>
        <w:rPr>
          <w:lang w:val="sw_KE" w:bidi="sw_KE"/>
        </w:rPr>
        <w:t xml:space="preserve"> wataingia katika ufalme wa mbinguni. Mungu aliumba watu wake na kuwatunza kama baba anavyowajali watoto wake. Mbinguni inaweza kurejelea anga, au kwa mahali ambapo Mungu na malaika wake wanaishi, kulingana na muktadha. Katika muktadha huu, mbinguni inamaanisha mahali ambapo Mungu anaishi. Tafsiri mbinguni kwa njia sawa na uliyo nayo katika vifungu vya awali na kuona Faharasa Kuu kwa ufafanuzi kamili zaidi wa neno </w:t>
      </w:r>
      <w:r>
        <w:rPr>
          <w:lang w:val="sw_KE" w:bidi="sw_KE"/>
        </w:rPr>
        <w:t>mbinguni</w:t>
      </w:r>
      <w:r>
        <w:rPr>
          <w:lang w:val="sw_KE" w:bidi="sw_KE"/>
        </w:rPr>
        <w:t>.</w:t>
      </w:r>
    </w:p>
    <w:p>
      <w:pPr/>
      <w:r>
        <w:rPr>
          <w:lang w:val="sw_KE" w:bidi="sw_KE"/>
        </w:rPr>
      </w:r>
      <w:r>
        <w:rPr>
          <w:lang w:val="sw_KE" w:bidi="sw_KE"/>
        </w:rPr>
        <w:t xml:space="preserve">Watu ambao wanamwita Yesu "bwana, bwana" lakini hawamtii Yesu watasema </w:t>
      </w:r>
      <w:r>
        <w:rPr>
          <w:b/>
          <w:lang w:val="sw_KE" w:bidi="sw_KE"/>
        </w:rPr>
        <w:t>walitabiri</w:t>
      </w:r>
      <w:r>
        <w:rPr>
          <w:lang w:val="sw_KE" w:bidi="sw_KE"/>
        </w:rPr>
        <w:t xml:space="preserve"> kwa jina la Yesu, ikimaanisha walizungumza ujumbe kutoka kwa Mungu. Tazama Faharasa Kuu kwa ufafanuzi kamili zaidi kwa neno </w:t>
      </w:r>
      <w:r>
        <w:rPr>
          <w:lang w:val="sw_KE" w:bidi="sw_KE"/>
        </w:rPr>
        <w:t>unabii</w:t>
      </w:r>
      <w:r>
        <w:rPr>
          <w:lang w:val="sw_KE" w:bidi="sw_KE"/>
        </w:rPr>
        <w:t>.</w:t>
      </w:r>
    </w:p>
    <w:p>
      <w:pPr/>
      <w:r>
        <w:rPr>
          <w:lang w:val="sw_KE" w:bidi="sw_KE"/>
        </w:rPr>
      </w:r>
      <w:r>
        <w:rPr>
          <w:lang w:val="sw_KE" w:bidi="sw_KE"/>
        </w:rPr>
        <w:t xml:space="preserve">Pia watasema wanatoa </w:t>
      </w:r>
      <w:r>
        <w:rPr>
          <w:b/>
          <w:lang w:val="sw_KE" w:bidi="sw_KE"/>
        </w:rPr>
        <w:t>pepo</w:t>
      </w:r>
      <w:r>
        <w:rPr>
          <w:lang w:val="sw_KE" w:bidi="sw_KE"/>
        </w:rPr>
        <w:t xml:space="preserve"> kwa jina la Yesu. Mapepo ni roho mbaya ambazo zinaweza kudhibiti na kumdhuru mtu. Katika Agano Jipya, pepo mara nyingi waliishi katika makaburi, jangwa, na maeneo ya ukiwa. Kufukuza pepo ina maana kuwaambia pepo kumwacha mtu na wasidhibiti au kumdhuru mtu huyo tena. Mara nyingi Yesu alitoa pepo kutoka kwa watu, na aliwapa wanafunzi wake mamlaka pia ya kuwafukuza pepo kwa jina lake. Tafsiri pepo kwa njia sawa na uliyo nayo katika simulizi za awali na kuona Faharasa Kuu kwa ufafanuzi kamili zaidi wa neno </w:t>
      </w:r>
      <w:r>
        <w:rPr>
          <w:lang w:val="sw_KE" w:bidi="sw_KE"/>
        </w:rPr>
        <w:t>pepo</w:t>
      </w:r>
      <w:r>
        <w:rPr>
          <w:lang w:val="sw_KE" w:bidi="sw_KE"/>
        </w:rPr>
        <w:t>.</w:t>
      </w:r>
    </w:p>
    <w:p>
      <w:pPr/>
      <w:r>
        <w:rPr>
          <w:lang w:val="sw_KE" w:bidi="sw_KE"/>
        </w:rPr>
      </w:r>
      <w:r>
        <w:rPr>
          <w:lang w:val="sw_KE" w:bidi="sw_KE"/>
        </w:rPr>
        <w:t xml:space="preserve">Watu pia watasema walifanya </w:t>
      </w:r>
      <w:r>
        <w:rPr>
          <w:b/>
          <w:lang w:val="sw_KE" w:bidi="sw_KE"/>
        </w:rPr>
        <w:t>miujiza</w:t>
      </w:r>
      <w:r>
        <w:rPr>
          <w:lang w:val="sw_KE" w:bidi="sw_KE"/>
        </w:rPr>
        <w:t xml:space="preserve"> kwa jina la Yesu. Miujiza ni matendo ya nguvu ambayo Mungu tu anaweza kufanya. Tafsiri miujiza kwa njia sawa na uliyo nayo katika vifungu vya awali na ona Faharasa Kuu kwa ufafanuzi kamili zaidi wa neno </w:t>
      </w:r>
      <w:r>
        <w:rPr>
          <w:lang w:val="sw_KE" w:bidi="sw_KE"/>
        </w:rPr>
        <w:t>miujiza</w:t>
      </w:r>
      <w:r>
        <w:rPr>
          <w:lang w:val="sw_KE" w:bidi="sw_KE"/>
        </w:rPr>
        <w:t>.</w:t>
      </w:r>
    </w:p>
    <w:p>
      <w:pPr/>
      <w:r>
        <w:rPr>
          <w:lang w:val="sw_KE" w:bidi="sw_KE"/>
        </w:rPr>
      </w:r>
      <w:r>
        <w:rPr>
          <w:lang w:val="sw_KE" w:bidi="sw_KE"/>
        </w:rPr>
        <w:t xml:space="preserve">Yesu anasema kwamba watu hawa ambao wanadai kutabiri, kutoa pepo, na kufanya miujiza katika jina lake hawatakuja katika ufalme wa mbinguni. Yesu atawaambia waondoke kwa sababu hakuwahi kuwajua. Yesu atawaita watu hawa waovunja </w:t>
      </w:r>
      <w:r>
        <w:rPr>
          <w:b/>
          <w:lang w:val="sw_KE" w:bidi="sw_KE"/>
        </w:rPr>
        <w:t>sheria</w:t>
      </w:r>
      <w:r>
        <w:rPr>
          <w:lang w:val="sw_KE" w:bidi="sw_KE"/>
        </w:rPr>
        <w:t xml:space="preserve">. Katika lugha ya asili, "wavunja sheria" inamaanisha mtu ambaye anafanya uasi wa sheria, au hafanyi </w:t>
      </w:r>
      <w:r>
        <w:rPr>
          <w:b/>
          <w:lang w:val="sw_KE" w:bidi="sw_KE"/>
        </w:rPr>
        <w:t>sheria</w:t>
      </w:r>
      <w:r>
        <w:rPr>
          <w:lang w:val="sw_KE" w:bidi="sw_KE"/>
        </w:rPr>
        <w:t xml:space="preserve"> ya Mungu. Sheria ina maana </w:t>
      </w:r>
      <w:r>
        <w:rPr>
          <w:b/>
          <w:lang w:val="sw_KE" w:bidi="sw_KE"/>
        </w:rPr>
        <w:t>sheria ya Musa</w:t>
      </w:r>
      <w:r>
        <w:rPr>
          <w:lang w:val="sw_KE" w:bidi="sw_KE"/>
        </w:rPr>
        <w:t xml:space="preserve"> ambayo Musa alishiriki na watu wa Kiyahudi ili kuwaambia jinsi ya kuishi. Uasi wa sheria pia unaweza kumaanisha kutokumpenda jirani yako kama wewe mwenyewe, kulingana na mafundisho mapya ambayo Yesu alitoa. Tafsiri sheria kwa njia sawa na uliyo nayo katika vifungu vya awali na ona Faharasa Kuu kwa ufafanuzi kamili zaidi wa neno </w:t>
      </w:r>
      <w:r>
        <w:rPr>
          <w:lang w:val="sw_KE" w:bidi="sw_KE"/>
        </w:rPr>
        <w:t>sheria</w:t>
      </w:r>
      <w:r>
        <w:rPr>
          <w:lang w:val="sw_KE" w:bidi="sw_KE"/>
        </w:rPr>
        <w:t>.</w:t>
      </w:r>
    </w:p>
    <w:p>
      <w:pPr/>
      <w:r>
        <w:rPr>
          <w:lang w:val="sw_KE" w:bidi="sw_KE"/>
        </w:rPr>
      </w:r>
      <w:r>
        <w:rPr>
          <w:lang w:val="sw_KE" w:bidi="sw_KE"/>
        </w:rPr>
        <w:t xml:space="preserve">Watu ambao wanasikiliza mafundisho ya Yesu na kutii mafundisho ni kama mtu ambaye anajenga nyumba yake kwenye </w:t>
      </w:r>
      <w:r>
        <w:rPr>
          <w:b/>
          <w:lang w:val="sw_KE" w:bidi="sw_KE"/>
        </w:rPr>
        <w:t>msingi</w:t>
      </w:r>
      <w:r>
        <w:rPr>
          <w:lang w:val="sw_KE" w:bidi="sw_KE"/>
        </w:rPr>
        <w:t xml:space="preserve"> wa mwamba. Msingi uko chini ya nyumba. Inafanya nyumba kuwa na nguvu ili isikuanguka wakati hali ya hewa mbaya inakuja.</w:t>
      </w:r>
    </w:p>
    <w:p>
      <w:pPr/>
      <w:r>
        <w:rPr>
          <w:lang w:val="sw_KE" w:bidi="sw_KE"/>
        </w:rPr>
      </w:r>
      <w:r>
        <w:rPr>
          <w:lang w:val="sw_KE" w:bidi="sw_KE"/>
        </w:rPr>
        <w:t xml:space="preserve">Baada ya Yesu kumaliza kufundisha, umati ulishangaa jinsi Yesu alifundisha tofauti na waandishi wao, au </w:t>
      </w:r>
      <w:r>
        <w:rPr>
          <w:b/>
          <w:lang w:val="sw_KE" w:bidi="sw_KE"/>
        </w:rPr>
        <w:t>walimu wa sheria</w:t>
      </w:r>
      <w:r>
        <w:rPr>
          <w:lang w:val="sw_KE" w:bidi="sw_KE"/>
        </w:rPr>
        <w:t xml:space="preserve">. Waliandika sheria ya Musa, na pia walifundisha watu jinsi ya kufuata sheria ya Musa. Tafsiri walimu wa sheria kwa njia sawa na uliyo nayo katika vifungu vya awali na ona Faharasa Kuu kwa ufafanuzi kamili zaidi wa </w:t>
      </w:r>
      <w:r>
        <w:rPr>
          <w:lang w:val="sw_KE" w:bidi="sw_KE"/>
        </w:rPr>
        <w:t>kifungu walimu wa sheria</w:t>
      </w:r>
      <w:r>
        <w:rPr>
          <w:lang w:val="sw_KE" w:bidi="sw_KE"/>
        </w:rPr>
        <w:t>.</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rahisi zaidi kueleweka.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8:1–17</w:t>
      </w:r>
      <w:r>
        <w:rPr>
          <w:lang w:val="sw_KE" w:bidi="sw_KE"/>
        </w:rPr>
      </w:r>
    </w:p>
    <w:p>
      <w:pPr>
        <w:pStyle w:val="Heading3"/>
      </w:pPr>
      <w:r>
        <w:rPr>
          <w:lang w:val="sw_KE" w:bidi="sw_KE"/>
        </w:rPr>
        <w:t>Sikiliza na Moyo</w:t>
      </w:r>
    </w:p>
    <w:p>
      <w:pPr/>
      <w:r>
        <w:rPr>
          <w:lang w:val="sw_KE" w:bidi="sw_KE"/>
        </w:rPr>
      </w:r>
      <w:r>
        <w:rPr>
          <w:lang w:val="sw_KE" w:bidi="sw_KE"/>
        </w:rPr>
        <w:t>Sikiliza Mathayo 8:1–17 na utiye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Kabla ya simulizi hii, Yesu alikuwa amemaliza tu "Mahubiri yake kwenye Mlima." Yesu alifundisha umati kwa muda mrefu. Simulizi hii ni hadithi ya kweli ya matukio. Mathayo anatoa mifano kadha ya njia ambazo Yesu alionyesha mamlaka yake. Wengine ambao walisikia kuhusu Yesu, walimkaribia Yeye ili waweze kuponywa. Hii inaonyesha kwamba Mungu ana huruma kwa wale ambao wana imani kwa Yesu Kristo.</w:t>
      </w:r>
    </w:p>
    <w:p>
      <w:pPr/>
      <w:r>
        <w:rPr>
          <w:lang w:val="sw_KE" w:bidi="sw_KE"/>
        </w:rPr>
      </w:r>
      <w:r>
        <w:rPr>
          <w:lang w:val="sw_KE" w:bidi="sw_KE"/>
        </w:rPr>
        <w:t xml:space="preserve">Onyesha picha ya milima katika </w:t>
      </w:r>
      <w:r>
        <w:rPr>
          <w:lang w:val="sw_KE" w:bidi="sw_KE"/>
        </w:rPr>
        <w:t>Galilaya</w:t>
      </w:r>
      <w:r>
        <w:rPr>
          <w:lang w:val="sw_KE" w:bidi="sw_KE"/>
        </w:rPr>
        <w:t>.</w:t>
      </w:r>
    </w:p>
    <w:p>
      <w:pPr/>
      <w:r>
        <w:rPr>
          <w:lang w:val="sw_KE" w:bidi="sw_KE"/>
        </w:rPr>
      </w:r>
      <w:r>
        <w:rPr>
          <w:lang w:val="sw_KE" w:bidi="sw_KE"/>
        </w:rPr>
        <w:t>Yesu alikuja chini kutoka kilima ambapo alikuwa akifundisha, na umati wa watu walikuwa wakimfuata nyuma yake. Ghafla, mtu mwenye ugonjwa wa ngozi wa ukoma alikuja kwake. Mtu mwenye ukoma alikuwa mchafu kwa ibada kulingana na sheria ya Kiyahudi. Uchafu una maana usiofaa kwa huduma ya Mungu. Kwa hivyo, mtu mwenye ukoma hangeruhusiwa kuishi katika jamii. Inawezekana zaidi kwamba mtu mwenye ukoma alimkaribia Yesu wakati umati ulikuwa kwa umbali, kwa sababu hawangevumilia uwepo wa mtu asiye safi. Hata hivyo, bado wangeshuhudia kukutana kwa Yesu na mtu.</w:t>
      </w:r>
    </w:p>
    <w:p>
      <w:pPr/>
      <w:r>
        <w:rPr>
          <w:lang w:val="sw_KE" w:bidi="sw_KE"/>
        </w:rPr>
      </w:r>
      <w:r>
        <w:rPr>
          <w:lang w:val="sw_KE" w:bidi="sw_KE"/>
        </w:rPr>
        <w:t>Sitisha hapa na jadili: Katika utamaduni wako, ni sababu gani ambazo mtu anafikiriwa kuwa hawezi kuishi katika jamii? Jadili sababu kwa nini ni vigumu kwako, au wengine, kuingiliana nao.</w:t>
      </w:r>
    </w:p>
    <w:p>
      <w:pPr/>
      <w:r>
        <w:rPr>
          <w:lang w:val="sw_KE" w:bidi="sw_KE"/>
        </w:rPr>
      </w:r>
      <w:r>
        <w:rPr>
          <w:lang w:val="sw_KE" w:bidi="sw_KE"/>
        </w:rPr>
        <w:t>Mtu alipiga magoti mbele ya Yesu. Mtu alizungumza na Yesu kama Bwana. Katika mfano huu, Bwana ni neno la heshima linamaanisha "bwana." Hii ni njia ya heshima ya kushughulikia kiongozi. Mtu aliuliza kama Yesu alikuwa tayari kumfanya awe safi. Hii ina maana kumponya ugonjwa wa ngozi yake. Yesu akanyoosha mkono wake na kumgusa mtu. Mtu aliponywa mara moja kwa ugonjwa wa ngozi. Mwitikio wa Yesu kwa mtu ulikuwa usiotarajiwa kwa sababu mtu alikuwa na uchafu. Watu wengine wangemwita mtu mchafu na kukaa mbali naye. Yesu hakumwita mtu asiye safi. Yesu alionyesha huruma kwa mtu huyo kwa kumponya. Baada ya mtu kuponywa, Yesu alimwambia kwenda na kujionyesha kwa kuhani. Kulingana na sheria ya Kiyahudi, kuhani alihitaji kufanya ibada ya utakaso na kumtangaza hadharani mtu kuwa safi. Kisha, mtu anaweza kuishi katika jumuiya tena.</w:t>
      </w:r>
    </w:p>
    <w:p>
      <w:pPr/>
      <w:r>
        <w:rPr>
          <w:lang w:val="sw_KE" w:bidi="sw_KE"/>
        </w:rPr>
      </w:r>
      <w:r>
        <w:rPr>
          <w:lang w:val="sw_KE" w:bidi="sw_KE"/>
        </w:rPr>
        <w:t>Yesu alisafiri kwenda mji unaoitwa Kapernaumu. Kapernaumu ni mji karibu na Ziwa la Galilaya. Yesu aliweka huduma yake kwa Galilaya katika Kapernaumu. Kisha, jemadari wa Kirumi alikuja kwa Yesu. Himaya ya Kirumi ilichukua nchi na kudhibiti serikali. Akida ni afisa wa kijeshi wa Kirumi ambaye anaamuru kikundi cha askari mia moja. Akida alikwenda kwa Yesu ili kutafuta uponyaji kwa mtumishi wake mgonjwa. Akida alimjali sana mtumishi wake. Mtumishi alikuwa mgonjwa kitandani na hangeweza kusonga. Inadhaniwa kwamba mtumishi alikuwa mvulana tu, na mvulana alikuwa karibu kufa.</w:t>
      </w:r>
    </w:p>
    <w:p>
      <w:pPr/>
      <w:r>
        <w:rPr>
          <w:lang w:val="sw_KE" w:bidi="sw_KE"/>
        </w:rPr>
      </w:r>
      <w:r>
        <w:rPr>
          <w:lang w:val="sw_KE" w:bidi="sw_KE"/>
        </w:rPr>
        <w:t xml:space="preserve">Onyesha picha ya jemadari wa </w:t>
      </w:r>
      <w:r>
        <w:rPr>
          <w:lang w:val="sw_KE" w:bidi="sw_KE"/>
        </w:rPr>
        <w:t>akida</w:t>
      </w:r>
      <w:r>
        <w:rPr>
          <w:lang w:val="sw_KE" w:bidi="sw_KE"/>
        </w:rPr>
        <w:t>.</w:t>
      </w:r>
    </w:p>
    <w:p>
      <w:pPr/>
      <w:r>
        <w:rPr>
          <w:lang w:val="sw_KE" w:bidi="sw_KE"/>
        </w:rPr>
      </w:r>
      <w:r>
        <w:rPr>
          <w:lang w:val="sw_KE" w:bidi="sw_KE"/>
        </w:rPr>
        <w:t>Sitisha hapa na uzungumze kuhusu wakati mtu uliyemjali amekuwa mgonjwa sana. Ulifanya nini ili kumsaidia mtu?</w:t>
      </w:r>
    </w:p>
    <w:p>
      <w:pPr/>
      <w:r>
        <w:rPr>
          <w:lang w:val="sw_KE" w:bidi="sw_KE"/>
        </w:rPr>
      </w:r>
      <w:r>
        <w:rPr>
          <w:lang w:val="sw_KE" w:bidi="sw_KE"/>
        </w:rPr>
        <w:t>Yesu alisema kwamba alikuwa tayari kwenda kwenye nyumba ya jemadari na kumponya mtumishi. Akida alielewa kwamba Yesu alikuwa na mamlaka kubwa. Alimjibu Yesu kwa kusema, "Sistahili kukupa uje chini ya paa langu, lakini sema tu neno na mtumishi wangu ataponywa." Akida anaweza kuwa alidhani kwamba Yesu alikuwa mwenye heshima sana kuja nyumbani kwake. Pia inawezekana kwamba jemadari alisema hii kwa sababu alikuwa mtu asiye Myahudi. Mataifa mtu asiye Myahudi Wayahudi hawakuruhusiwa kuingia kwenye nyumba ya watu wasio Wayahudi. Akida aliamini kwamba mtumishi wake angeponywa ikiwa Yesu angezungumza maneno machache. Hii ilionyesha kwamba alikuwa na imani.</w:t>
      </w:r>
    </w:p>
    <w:p>
      <w:pPr/>
      <w:r>
        <w:rPr>
          <w:lang w:val="sw_KE" w:bidi="sw_KE"/>
        </w:rPr>
      </w:r>
      <w:r>
        <w:rPr>
          <w:lang w:val="sw_KE" w:bidi="sw_KE"/>
        </w:rPr>
        <w:t>Sitisha hapa na jadili: Ni watu gani wenye mamlaka katika jumuiya yako? Watu wanawajibuje kwao? Eleza uhusiano kati ya mtu mwenye mamlaka na wale walio chini ya mamlaka yao. Simulia hadithi ya wakati mtu ama alitii au kuasi mtu wa mamlaka. Ni matokeo gani ya matendo yao?</w:t>
      </w:r>
    </w:p>
    <w:p>
      <w:pPr/>
      <w:r>
        <w:rPr>
          <w:lang w:val="sw_KE" w:bidi="sw_KE"/>
        </w:rPr>
      </w:r>
      <w:r>
        <w:rPr>
          <w:lang w:val="sw_KE" w:bidi="sw_KE"/>
        </w:rPr>
        <w:t>Yesu alizungumza na umati kabla ya kujibu akida. Yesu alizungumza kwa heshima kubwa kuhusu imani ya Mrumi. Yesu alisema kwamba imani ya watu wake mwenyewe katika Israeli haikuwa na nguvu kama imani ya akida wa Kirumi. Akida wa Kirumi alikuwa mru wa mataifa yaani Myahudi. Yesu alisema wengi watakuja kutoka mashariki na magharibi, ikimaanisha kutoka dunia yote. Hii ni pamoja na Mataifa. Yesu alisema kwamba wangeketi katika meza na Ibrahimu, Isaka, na Yakobo. Kujilaza katika meza kunamaanisha kuwa na chakula nayo. Hii inarejelea karamu ambayo itatokea katika ufalme wa mbinguni. Ibrahimu, Isaka, na Yakobo ni mababu wa taifa la Israeli. Ufalme ni mahali ambapo mfalme anatawala kikundi cha watu. Mbinguni ni mahali ambapo Mungu anaishi. Mbinguni pia ni marudio ya mwisho ya waumini wa Yesu Kristo. Yesu pia alisema, "Lakini Waisraeli wengi, wale ambao Ufalme ulikuwa umeandaa kwa ajili yao, watatupwa katika giza la nje, ambapo kutakuwako kulia na kusaga meno." Giza la nje ni kujitenga kwa milele na Mungu ambalo linawangoja wote wanaomkataa Yesu. Kulia inarejelea sauti kubwa ambayo watu hutoa wakati wana huzuni nyingi. Kusaga meno inarejelea kusaga meno kwa sababu ya maumivu, hasira, na uchungu. Wale waliotengwa milele na Mungu watazidiwa na huzuni. Huzuni yao itawafanya kulia bila udhibiti na kusaga meno yao kwa maumivu. Yesu alisema hii kuhusu siku zijazo za mbali.</w:t>
      </w:r>
    </w:p>
    <w:p>
      <w:pPr/>
      <w:r>
        <w:rPr>
          <w:lang w:val="sw_KE" w:bidi="sw_KE"/>
        </w:rPr>
      </w:r>
      <w:r>
        <w:rPr>
          <w:lang w:val="sw_KE" w:bidi="sw_KE"/>
        </w:rPr>
        <w:t>Yesu alimwambia akida, "Nenda nyumbani." Kwa sababu ulivyoamini, vimetokea." Yesu alipendezwa na yule Akida. "Nenda," ilikuwa amri ya heshima. Wakati Yesu alifanya taarifa hii, mtumishi aliponywa.</w:t>
      </w:r>
    </w:p>
    <w:p>
      <w:pPr/>
      <w:r>
        <w:rPr>
          <w:lang w:val="sw_KE" w:bidi="sw_KE"/>
        </w:rPr>
      </w:r>
      <w:r>
        <w:rPr>
          <w:lang w:val="sw_KE" w:bidi="sw_KE"/>
        </w:rPr>
        <w:t>Kisha, Yesu alikwenda nyumba ya Petro. Petro pia aliishi katika Kapernaumu. Yesu aliona mama mkwe wa Petro, mama wa mke wa Petro, amelala chini na anaumwa na homa. Yesu alimgusa mama ya mke wa Petro, kisha homa iliondoka. Mwanamke alianza kutunza mahitaji ya Yesu na kumhudumia chakula, baada ya homa kuondoka.</w:t>
      </w:r>
    </w:p>
    <w:p>
      <w:pPr/>
      <w:r>
        <w:rPr>
          <w:lang w:val="sw_KE" w:bidi="sw_KE"/>
        </w:rPr>
      </w:r>
      <w:r>
        <w:rPr>
          <w:lang w:val="sw_KE" w:bidi="sw_KE"/>
        </w:rPr>
        <w:t>Watu wa mji huo walileta watu waliopata pepo kwa Yesu katika machweo ya jua. Walifanya hivyo kwa sababu siku ya Sabato ilimalizika wakati wa jua kutua na walitaka Yesu kufanya kazi ya uponyaji. Siku ya Sabato ni siku ya Kiyahudi ya kupumzika na ibada. Kazi hairuhusiwi siku ya Sabato. Pepo ni viumbe wa kiroho ambao mara moja walikuwa malaika, lakini waliasi dhidi ya Mungu. Wao ni roho chafu. Watu wenye pepo ni watu ambao walikuwa wakidhibitiwa na pepo. Yesu alizungumza maneno machache. Hii ilisababisha pepo kuondoka kwa watu na kuacha kuwadhibiti.</w:t>
      </w:r>
    </w:p>
    <w:p>
      <w:pPr/>
      <w:r>
        <w:rPr>
          <w:lang w:val="sw_KE" w:bidi="sw_KE"/>
        </w:rPr>
      </w:r>
      <w:r>
        <w:rPr>
          <w:lang w:val="sw_KE" w:bidi="sw_KE"/>
        </w:rPr>
        <w:t>Yesu aliwaponya watu. Hii inaonyesha kwamba Yesu alitimiza mambo ambayo nabii, au mjumbe, Isaya, aliwaambia watu. Mungu alizungumza na Isaya na Isaya aliwaambia watu wa Kiyahudi kwa muda mrefu uliopita kwamba Mungu angemtuma Mwokozi Aliahidiwa. Mwokozi huyu angeondoa magonjwa yetu.</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manne.</w:t>
      </w:r>
    </w:p>
    <w:p>
      <w:pPr/>
      <w:r>
        <w:rPr>
          <w:lang w:val="sw_KE" w:bidi="sw_KE"/>
        </w:rPr>
      </w:r>
      <w:r>
        <w:rPr>
          <w:b/>
          <w:lang w:val="sw_KE" w:bidi="sw_KE"/>
        </w:rPr>
        <w:t>Tukio la kwanza:</w:t>
      </w:r>
      <w:r>
        <w:rPr>
          <w:lang w:val="sw_KE" w:bidi="sw_KE"/>
        </w:rPr>
        <w:t xml:space="preserve"> Yesu anakuja chini ya mlima baada ya kufundisha umati. Mtu mwenye ugonjwa wa ngozi anamwomba Yesu kumsafisha kutokana na ukoma. Yesu anamponya mtu.</w:t>
      </w:r>
    </w:p>
    <w:p>
      <w:pPr/>
      <w:r>
        <w:rPr>
          <w:lang w:val="sw_KE" w:bidi="sw_KE"/>
        </w:rPr>
      </w:r>
      <w:r>
        <w:rPr>
          <w:lang w:val="sw_KE" w:bidi="sw_KE"/>
        </w:rPr>
        <w:t xml:space="preserve">Tukio la </w:t>
      </w:r>
      <w:r>
        <w:rPr>
          <w:b/>
          <w:lang w:val="sw_KE" w:bidi="sw_KE"/>
        </w:rPr>
        <w:t>pili:</w:t>
      </w:r>
      <w:r>
        <w:rPr>
          <w:lang w:val="sw_KE" w:bidi="sw_KE"/>
        </w:rPr>
        <w:t xml:space="preserve"> Yesu anaenda Kapernaumu. Akida wa Kirumi anamwomba Yesu ili kumponya mtumishi wake. Yesu anazungumza na mtumishi anaponywa.</w:t>
      </w:r>
    </w:p>
    <w:p>
      <w:pPr/>
      <w:r>
        <w:rPr>
          <w:lang w:val="sw_KE" w:bidi="sw_KE"/>
        </w:rPr>
      </w:r>
      <w:r>
        <w:rPr>
          <w:lang w:val="sw_KE" w:bidi="sw_KE"/>
        </w:rPr>
        <w:t xml:space="preserve">Tukio la </w:t>
      </w:r>
      <w:r>
        <w:rPr>
          <w:b/>
          <w:lang w:val="sw_KE" w:bidi="sw_KE"/>
        </w:rPr>
        <w:t>tatu:</w:t>
      </w:r>
      <w:r>
        <w:rPr>
          <w:lang w:val="sw_KE" w:bidi="sw_KE"/>
        </w:rPr>
        <w:t xml:space="preserve"> Yesu anaenda nyumbani kwa Petro. Mama mkwe wa Petro ni mgonjwa na Yesu anamponya.</w:t>
      </w:r>
    </w:p>
    <w:p>
      <w:pPr/>
      <w:r>
        <w:rPr>
          <w:lang w:val="sw_KE" w:bidi="sw_KE"/>
        </w:rPr>
      </w:r>
      <w:r>
        <w:rPr>
          <w:b/>
          <w:lang w:val="sw_KE" w:bidi="sw_KE"/>
        </w:rPr>
        <w:t>Tukio la nne:</w:t>
      </w:r>
      <w:r>
        <w:rPr>
          <w:lang w:val="sw_KE" w:bidi="sw_KE"/>
        </w:rPr>
        <w:t xml:space="preserve"> Jioni hiyo, watu wanakuja kwa Yesu wakileta wengine ambao wanahitaji uponyaji. Yesu anaponya watu wengi.</w:t>
      </w:r>
    </w:p>
    <w:p>
      <w:pPr/>
      <w:r>
        <w:rPr>
          <w:lang w:val="sw_KE" w:bidi="sw_KE"/>
        </w:rPr>
      </w:r>
      <w:r>
        <w:rPr>
          <w:lang w:val="sw_KE" w:bidi="sw_KE"/>
        </w:rPr>
        <w:t>Mhusika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Umati wa watu ambao walikuwa wakimsikiliza Yesu akifundisha na kumwangalia Yesu akiponya wengine</w:t>
      </w:r>
    </w:p>
    <w:p>
      <w:pPr>
        <w:pStyle w:val="ListBullet"/>
        <w:spacing w:line="240" w:lineRule="auto"/>
        <w:ind w:left="720"/>
      </w:pPr>
      <w:r>
        <w:rPr>
          <w:lang w:val="sw_KE" w:bidi="sw_KE"/>
        </w:rPr>
      </w:r>
      <w:r>
        <w:rPr>
          <w:lang w:val="sw_KE" w:bidi="sw_KE"/>
        </w:rPr>
        <w:t>Mtu mwenye ukoma</w:t>
      </w:r>
    </w:p>
    <w:p>
      <w:pPr>
        <w:pStyle w:val="ListBullet"/>
        <w:spacing w:line="240" w:lineRule="auto"/>
        <w:ind w:left="720"/>
      </w:pPr>
      <w:r>
        <w:rPr>
          <w:lang w:val="sw_KE" w:bidi="sw_KE"/>
        </w:rPr>
      </w:r>
      <w:r>
        <w:rPr>
          <w:lang w:val="sw_KE" w:bidi="sw_KE"/>
        </w:rPr>
        <w:t>Akida wa Kirumi</w:t>
      </w:r>
    </w:p>
    <w:p>
      <w:pPr>
        <w:pStyle w:val="ListBullet"/>
        <w:spacing w:line="240" w:lineRule="auto"/>
        <w:ind w:left="720"/>
      </w:pPr>
      <w:r>
        <w:rPr>
          <w:lang w:val="sw_KE" w:bidi="sw_KE"/>
        </w:rPr>
      </w:r>
      <w:r>
        <w:rPr>
          <w:lang w:val="sw_KE" w:bidi="sw_KE"/>
        </w:rPr>
        <w:t>Mtumishi wa jemadari wa Kirumi</w:t>
      </w:r>
    </w:p>
    <w:p>
      <w:pPr>
        <w:pStyle w:val="ListBullet"/>
        <w:spacing w:line="240" w:lineRule="auto"/>
        <w:ind w:left="720"/>
      </w:pPr>
      <w:r>
        <w:rPr>
          <w:lang w:val="sw_KE" w:bidi="sw_KE"/>
        </w:rPr>
      </w:r>
      <w:r>
        <w:rPr>
          <w:lang w:val="sw_KE" w:bidi="sw_KE"/>
        </w:rPr>
        <w:t>Mama mkwe wa Petro</w:t>
      </w:r>
    </w:p>
    <w:p>
      <w:pPr>
        <w:pStyle w:val="ListBullet"/>
        <w:spacing w:line="240" w:lineRule="auto"/>
        <w:ind w:left="720"/>
      </w:pPr>
      <w:r>
        <w:rPr>
          <w:lang w:val="sw_KE" w:bidi="sw_KE"/>
        </w:rPr>
      </w:r>
      <w:r>
        <w:rPr>
          <w:lang w:val="sw_KE" w:bidi="sw_KE"/>
        </w:rPr>
        <w:t>Watu wenye pepo</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Kumbuka kwamba Yesu amemaliza tu kufundisha umati mkubwa kwenye mlima.</w:t>
      </w:r>
    </w:p>
    <w:p>
      <w:pPr/>
      <w:r>
        <w:rPr>
          <w:lang w:val="sw_KE" w:bidi="sw_KE"/>
        </w:rPr>
      </w:r>
      <w:r>
        <w:rPr>
          <w:lang w:val="sw_KE" w:bidi="sw_KE"/>
        </w:rPr>
        <w:t>Kumbuka kwamba watu wa Kiyahudi walikuwa na hofu kumgusa mtu mwenye ukoma kwa sababu ilimaanisha kwamba wangekuwa wachafu kwa ibada.</w:t>
      </w:r>
    </w:p>
    <w:p>
      <w:pPr/>
      <w:r>
        <w:rPr>
          <w:lang w:val="sw_KE" w:bidi="sw_KE"/>
        </w:rPr>
      </w:r>
      <w:r>
        <w:rPr>
          <w:lang w:val="sw_KE" w:bidi="sw_KE"/>
        </w:rPr>
        <w:t>Kumbuka jinsi jemadari wa Kirumi alivyonyesha imani na uaminifu wake kwa Yesu.</w:t>
      </w:r>
    </w:p>
    <w:p>
      <w:pPr/>
      <w:r>
        <w:rPr>
          <w:lang w:val="sw_KE" w:bidi="sw_KE"/>
        </w:rPr>
      </w:r>
      <w:r>
        <w:rPr>
          <w:lang w:val="sw_KE" w:bidi="sw_KE"/>
        </w:rPr>
        <w:t>Ni muhimu kukumbuka kile kilichotokea katika nyumba ya Petro.</w:t>
      </w:r>
    </w:p>
    <w:p>
      <w:pPr/>
      <w:r>
        <w:rPr>
          <w:lang w:val="sw_KE" w:bidi="sw_KE"/>
        </w:rPr>
      </w:r>
      <w:r>
        <w:rPr>
          <w:lang w:val="sw_KE" w:bidi="sw_KE"/>
        </w:rPr>
        <w:t>Ni muhimu kutambua kwamba hadithi hii inaanza na Yesu kumponya mtu mchafu na inamalizika na Yesu kuwatoa pepo (roho chafu) kutoka kwa watu waliokuwa wakiwadhibiti.</w:t>
      </w:r>
    </w:p>
    <w:p>
      <w:pPr/>
      <w:r>
        <w:rPr>
          <w:lang w:val="sw_KE" w:bidi="sw_KE"/>
        </w:rPr>
      </w:r>
      <w:r>
        <w:rPr>
          <w:lang w:val="sw_KE" w:bidi="sw_KE"/>
        </w:rPr>
        <w:t>Hadithi hii inaonyesha nguvu na mamlaka ya Yesu ili kuponya wagonjwa na kusafisha kile ambacho si safi, ambayo inathibitisha kwamba Yesu ni Masihi aliyeahidiwa kutoka kwa Agano la Kale.</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manne.</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Umati wa watu ambao walikuwa wakimsikiliza Yesu akifundisha na kumtazama Yesu akiponya wengine</w:t>
      </w:r>
    </w:p>
    <w:p>
      <w:pPr>
        <w:pStyle w:val="ListBullet"/>
        <w:spacing w:line="240" w:lineRule="auto"/>
        <w:ind w:left="720"/>
      </w:pPr>
      <w:r>
        <w:rPr>
          <w:lang w:val="sw_KE" w:bidi="sw_KE"/>
        </w:rPr>
      </w:r>
      <w:r>
        <w:rPr>
          <w:lang w:val="sw_KE" w:bidi="sw_KE"/>
        </w:rPr>
        <w:t>Mtu mwenye ukoma</w:t>
      </w:r>
    </w:p>
    <w:p>
      <w:pPr>
        <w:pStyle w:val="ListBullet"/>
        <w:spacing w:line="240" w:lineRule="auto"/>
        <w:ind w:left="720"/>
      </w:pPr>
      <w:r>
        <w:rPr>
          <w:lang w:val="sw_KE" w:bidi="sw_KE"/>
        </w:rPr>
      </w:r>
      <w:r>
        <w:rPr>
          <w:lang w:val="sw_KE" w:bidi="sw_KE"/>
        </w:rPr>
        <w:t>Akida wa Kirumi</w:t>
      </w:r>
    </w:p>
    <w:p>
      <w:pPr>
        <w:pStyle w:val="ListBullet"/>
        <w:spacing w:line="240" w:lineRule="auto"/>
        <w:ind w:left="720"/>
      </w:pPr>
      <w:r>
        <w:rPr>
          <w:lang w:val="sw_KE" w:bidi="sw_KE"/>
        </w:rPr>
      </w:r>
      <w:r>
        <w:rPr>
          <w:lang w:val="sw_KE" w:bidi="sw_KE"/>
        </w:rPr>
        <w:t>Mtumishi wa akida wa Kirumi</w:t>
      </w:r>
    </w:p>
    <w:p>
      <w:pPr>
        <w:pStyle w:val="ListBullet"/>
        <w:spacing w:line="240" w:lineRule="auto"/>
        <w:ind w:left="720"/>
      </w:pPr>
      <w:r>
        <w:rPr>
          <w:lang w:val="sw_KE" w:bidi="sw_KE"/>
        </w:rPr>
      </w:r>
      <w:r>
        <w:rPr>
          <w:lang w:val="sw_KE" w:bidi="sw_KE"/>
        </w:rPr>
        <w:t>Mama mkwe wa Petro</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Baada ya Yesu kuhubiri "Hubiri kwenye Mlima," alitembea chini kutoka kilima ambacho alikuwa akifundisha. Yesu alifuatiwa na umati mkubwa wa watu ambao walivutiwa na mafundisho yake.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Yesu, "Unahisi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Mtu mwenye ukoma alikuja kwa Yesu na kupiga magoti mbele Yake. Mtu alitaka Yesu kumponya na kumsafisha. Yesu alimgusa mtu, alimponya ukoma na kumfanya mtu safi.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mtu mgonjwa, "Unahisi vipi?" Unaweza kusikia mambo kama:</w:t>
      </w:r>
    </w:p>
    <w:p>
      <w:pPr/>
      <w:r>
        <w:rPr>
          <w:lang w:val="sw_KE" w:bidi="sw_KE"/>
        </w:rPr>
      </w:r>
      <w:r>
        <w:rPr>
          <w:lang w:val="sw_KE" w:bidi="sw_KE"/>
        </w:rPr>
        <w:t>Yesu aliendelea kusafiri kwa mji wa Kapernaumu. Askari wa Kirumi ambaye alikuwa kiongozi wa wengine alikuja kwa Yesu kwa sababu mtumishi wa askari alikuwa mgonjwa sana na hangeweza kusonga. Askari anaonyesha imani kubwa kwa Yesu kwa kuamini kwamba Yesu anaweza kuzungumza neno na kumponya mtumishi. Yesu alivutiwa na imani ya askari. Tazama Faharasa Kuu kwa ufafanuzi wa imani.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askari wa Kirumi, "Unahisi vipi?" Unaweza kusikia mambo kama:</w:t>
      </w:r>
    </w:p>
    <w:p>
      <w:pPr/>
      <w:r>
        <w:rPr>
          <w:lang w:val="sw_KE" w:bidi="sw_KE"/>
        </w:rPr>
      </w:r>
      <w:r>
        <w:rPr>
          <w:lang w:val="sw_KE" w:bidi="sw_KE"/>
        </w:rPr>
        <w:t>Yesu alisafiri kwenda nyumba ya Petro. Yesu anamponya mama mkwe wa Petro baada ya kuona kwamba ni mgonjwa kitandani. Mama mkwe wa Petro anamwonyesha Yesu kwamba anashukuru kwa kutunza mahitaji ya Yesu. Inawezekana alitumikia chakula kwa Yesu.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Mwambie mwigizaji anayeigiza Yesu, "Mwanamke alionyesha tu jinsi anavyoshukuru, unahisi vipi?" Unaweza kusikia mambo kama:</w:t>
      </w:r>
    </w:p>
    <w:p>
      <w:pPr/>
      <w:r>
        <w:rPr>
          <w:lang w:val="sw_KE" w:bidi="sw_KE"/>
        </w:rPr>
      </w:r>
      <w:r>
        <w:rPr>
          <w:lang w:val="sw_KE" w:bidi="sw_KE"/>
        </w:rPr>
        <w:t>Umati ulianza kuleta watu ambao walikuwa wakidhibitiwa na mashetani kwa Yesu. Umati ulitaka Yesu kuponya watu waliopagawa na mashetani. Yesu aliwafanya mashetani kuwaondoka kwa kuzungumza maneno machache.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watu wenye pepo, "Mnahisi vipi?" Unaweza kusikia mambo kama:</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Yesu alikuja chini kutoka kilima ambapo alikuwa akifundisha. Mtu mwenye </w:t>
      </w:r>
      <w:r>
        <w:rPr>
          <w:b/>
          <w:lang w:val="sw_KE" w:bidi="sw_KE"/>
        </w:rPr>
        <w:t>ukoma</w:t>
      </w:r>
      <w:r>
        <w:rPr>
          <w:lang w:val="sw_KE" w:bidi="sw_KE"/>
        </w:rPr>
        <w:t xml:space="preserve"> alipiga magoti mbele ya Yesu. Ukoma unaweza kurejelea aina tofauti za ugonjwa wa ngozi. Magonjwa haya ya ngozi yalimfanya mtu </w:t>
      </w:r>
      <w:r>
        <w:rPr>
          <w:b/>
          <w:lang w:val="sw_KE" w:bidi="sw_KE"/>
        </w:rPr>
        <w:t>mchafu</w:t>
      </w:r>
      <w:r>
        <w:rPr>
          <w:lang w:val="sw_KE" w:bidi="sw_KE"/>
        </w:rPr>
        <w:t xml:space="preserve">. Sheria ya Kiyahudi ilisema kwamba mtu mwenye ukoma alipaswa kuvaa mavazi yaliyopasuliwa, na kupiga kelele "mchafu!" hadharani. Mtu mwenye ukoma alimwomba Yesu kumfanya awe </w:t>
      </w:r>
      <w:r>
        <w:rPr>
          <w:b/>
          <w:lang w:val="sw_KE" w:bidi="sw_KE"/>
        </w:rPr>
        <w:t>safi</w:t>
      </w:r>
      <w:r>
        <w:rPr>
          <w:lang w:val="sw_KE" w:bidi="sw_KE"/>
        </w:rPr>
        <w:t xml:space="preserve">. Rejelea Kamusi Kuu kwa ufafanuzi wa </w:t>
      </w:r>
      <w:r>
        <w:rPr>
          <w:lang w:val="sw_KE" w:bidi="sw_KE"/>
        </w:rPr>
        <w:t>safi/chafu</w:t>
      </w:r>
      <w:r>
        <w:rPr>
          <w:lang w:val="sw_KE" w:bidi="sw_KE"/>
        </w:rPr>
        <w:t xml:space="preserve"> na </w:t>
      </w:r>
      <w:r>
        <w:rPr>
          <w:lang w:val="sw_KE" w:bidi="sw_KE"/>
        </w:rPr>
        <w:t>ukoma</w:t>
      </w:r>
      <w:r>
        <w:rPr>
          <w:lang w:val="sw_KE" w:bidi="sw_KE"/>
        </w:rPr>
        <w:t>. Kumbuka kutumia maneno sawa kwa ukoma, safi, na uchafu kama ilivyotumiwa awali.</w:t>
      </w:r>
    </w:p>
    <w:p>
      <w:pPr/>
      <w:r>
        <w:rPr>
          <w:lang w:val="sw_KE" w:bidi="sw_KE"/>
        </w:rPr>
      </w:r>
      <w:r>
        <w:rPr>
          <w:lang w:val="sw_KE" w:bidi="sw_KE"/>
        </w:rPr>
        <w:t xml:space="preserve">Mtu alimwita Yesu "Bwana." </w:t>
      </w:r>
      <w:r>
        <w:rPr>
          <w:b/>
          <w:lang w:val="sw_KE" w:bidi="sw_KE"/>
        </w:rPr>
        <w:t>Bwana</w:t>
      </w:r>
      <w:r>
        <w:rPr>
          <w:lang w:val="sw_KE" w:bidi="sw_KE"/>
        </w:rPr>
        <w:t xml:space="preserve"> alikuwa neno la heshima lililotumiwa wakati wa kuzungumzia mtu. Tumia neno sawa na ulilotumia katika simulizi za awali. Rejelea Faharasa Kuu kwa ufafanuzi kamili zaidi wa </w:t>
      </w:r>
      <w:r>
        <w:rPr>
          <w:lang w:val="sw_KE" w:bidi="sw_KE"/>
        </w:rPr>
        <w:t>bwana</w:t>
      </w:r>
      <w:r>
        <w:rPr>
          <w:lang w:val="sw_KE" w:bidi="sw_KE"/>
        </w:rPr>
        <w:t>.</w:t>
      </w:r>
    </w:p>
    <w:p>
      <w:pPr/>
      <w:r>
        <w:rPr>
          <w:lang w:val="sw_KE" w:bidi="sw_KE"/>
        </w:rPr>
      </w:r>
      <w:r>
        <w:rPr>
          <w:lang w:val="sw_KE" w:bidi="sw_KE"/>
        </w:rPr>
        <w:t xml:space="preserve">Akida wa Kirumi </w:t>
      </w:r>
      <w:r>
        <w:rPr>
          <w:b/>
          <w:lang w:val="sw_KE" w:bidi="sw_KE"/>
        </w:rPr>
        <w:t>alikuja</w:t>
      </w:r>
      <w:r>
        <w:rPr>
          <w:lang w:val="sw_KE" w:bidi="sw_KE"/>
        </w:rPr>
        <w:t xml:space="preserve"> kwa Yesu. Tazama Faharasa Kuu kwa ufafanuzi wa </w:t>
      </w:r>
      <w:r>
        <w:rPr>
          <w:lang w:val="sw_KE" w:bidi="sw_KE"/>
        </w:rPr>
        <w:t>akida</w:t>
      </w:r>
      <w:r>
        <w:rPr>
          <w:lang w:val="sw_KE" w:bidi="sw_KE"/>
        </w:rPr>
        <w:t>. Akida ni afisa wa kijeshi wa Kirumi ambaye anaamuru kikundi cha askari mia moja.</w:t>
      </w:r>
    </w:p>
    <w:p>
      <w:pPr/>
      <w:r>
        <w:rPr>
          <w:lang w:val="sw_KE" w:bidi="sw_KE"/>
        </w:rPr>
      </w:r>
      <w:r>
        <w:rPr>
          <w:lang w:val="sw_KE" w:bidi="sw_KE"/>
        </w:rPr>
        <w:t xml:space="preserve">Akida alikuwa Mtu wa </w:t>
      </w:r>
      <w:r>
        <w:rPr>
          <w:b/>
          <w:lang w:val="sw_KE" w:bidi="sw_KE"/>
        </w:rPr>
        <w:t>Mataifa</w:t>
      </w:r>
      <w:r>
        <w:rPr>
          <w:lang w:val="sw_KE" w:bidi="sw_KE"/>
        </w:rPr>
        <w:t xml:space="preserve">, asiye Myahudi. Tumia neno sawa na ulilotumia katika simulizi za awali. Rejelea Faharasa Kuu kwa ufafanuzi kamili zaidi wa </w:t>
      </w:r>
      <w:r>
        <w:rPr>
          <w:lang w:val="sw_KE" w:bidi="sw_KE"/>
        </w:rPr>
        <w:t>Mtu asiye Mjudii</w:t>
      </w:r>
      <w:r>
        <w:rPr>
          <w:lang w:val="sw_KE" w:bidi="sw_KE"/>
        </w:rPr>
        <w:t>.</w:t>
      </w:r>
    </w:p>
    <w:p>
      <w:pPr/>
      <w:r>
        <w:rPr>
          <w:lang w:val="sw_KE" w:bidi="sw_KE"/>
        </w:rPr>
      </w:r>
      <w:r>
        <w:rPr>
          <w:lang w:val="sw_KE" w:bidi="sw_KE"/>
        </w:rPr>
        <w:t xml:space="preserve">Yesu alisema kuhusu akida kwamba "Sijapata mtu yeyote katika Israeli mwenye imani kubwa kama </w:t>
      </w:r>
      <w:r>
        <w:rPr>
          <w:b/>
          <w:lang w:val="sw_KE" w:bidi="sw_KE"/>
        </w:rPr>
        <w:t>hiyo</w:t>
      </w:r>
      <w:r>
        <w:rPr>
          <w:lang w:val="sw_KE" w:bidi="sw_KE"/>
        </w:rPr>
        <w:t xml:space="preserve">." Imani inaelezea majibu ya watu kwa Mungu. Watu wenye imani hukubaliana na mtu wanayemwamini. Wanamwamini au wana ujasiri kwa mtu huyo. Imani inaelezea majibu ya watu kwa ahadi za Mungu. Tumia neno sawa na ulilotumia katika simulizi za awali. Rejelea Faharasa Kuu kwa ufafanuzi kamili zaidi wa </w:t>
      </w:r>
      <w:r>
        <w:rPr>
          <w:lang w:val="sw_KE" w:bidi="sw_KE"/>
        </w:rPr>
        <w:t>imani</w:t>
      </w:r>
      <w:r>
        <w:rPr>
          <w:lang w:val="sw_KE" w:bidi="sw_KE"/>
        </w:rPr>
        <w:t>.</w:t>
      </w:r>
    </w:p>
    <w:p>
      <w:pPr/>
      <w:r>
        <w:rPr>
          <w:lang w:val="sw_KE" w:bidi="sw_KE"/>
        </w:rPr>
      </w:r>
      <w:r>
        <w:rPr>
          <w:lang w:val="sw_KE" w:bidi="sw_KE"/>
        </w:rPr>
        <w:t xml:space="preserve">Yesu alisema, "Wengi watakuja kutoka </w:t>
      </w:r>
      <w:r>
        <w:rPr>
          <w:b/>
          <w:lang w:val="sw_KE" w:bidi="sw_KE"/>
        </w:rPr>
        <w:t>mashariki na magharibi</w:t>
      </w:r>
      <w:r>
        <w:rPr>
          <w:lang w:val="sw_KE" w:bidi="sw_KE"/>
        </w:rPr>
        <w:t xml:space="preserve"> na kuketi chini na </w:t>
      </w:r>
      <w:r>
        <w:rPr>
          <w:b/>
          <w:lang w:val="sw_KE" w:bidi="sw_KE"/>
        </w:rPr>
        <w:t>Abrahamu, Isaka, na Yakobo</w:t>
      </w:r>
      <w:r>
        <w:rPr>
          <w:lang w:val="sw_KE" w:bidi="sw_KE"/>
        </w:rPr>
        <w:t xml:space="preserve"> katika karamu katika </w:t>
      </w:r>
      <w:r>
        <w:rPr>
          <w:b/>
          <w:lang w:val="sw_KE" w:bidi="sw_KE"/>
        </w:rPr>
        <w:t>ufalme wa mbinguni</w:t>
      </w:r>
      <w:r>
        <w:rPr>
          <w:lang w:val="sw_KE" w:bidi="sw_KE"/>
        </w:rPr>
        <w:t>."</w:t>
      </w:r>
    </w:p>
    <w:p>
      <w:pPr/>
      <w:r>
        <w:rPr>
          <w:lang w:val="sw_KE" w:bidi="sw_KE"/>
        </w:rPr>
      </w:r>
      <w:r>
        <w:rPr>
          <w:lang w:val="sw_KE" w:bidi="sw_KE"/>
        </w:rPr>
        <w:t>"Wengi watakuja kutoka mashariki na magharibi" inarejelea watu kutoka duniani kote, ikiwa ni pamoja na watu wasio Wayahudi. Abrahamu, Isaka, na Yakobo ni mababu wa taifa la Israeli.</w:t>
      </w:r>
    </w:p>
    <w:p>
      <w:pPr/>
      <w:r>
        <w:rPr>
          <w:lang w:val="sw_KE" w:bidi="sw_KE"/>
        </w:rPr>
      </w:r>
      <w:r>
        <w:rPr>
          <w:b/>
          <w:lang w:val="sw_KE" w:bidi="sw_KE"/>
        </w:rPr>
        <w:t>Ufalme</w:t>
      </w:r>
      <w:r>
        <w:rPr>
          <w:lang w:val="sw_KE" w:bidi="sw_KE"/>
        </w:rPr>
        <w:t xml:space="preserve"> ni mahali ambapo mfalme anatawala kikundi cha watu. </w:t>
      </w:r>
      <w:r>
        <w:rPr>
          <w:b/>
          <w:lang w:val="sw_KE" w:bidi="sw_KE"/>
        </w:rPr>
        <w:t>Mbinguni</w:t>
      </w:r>
      <w:r>
        <w:rPr>
          <w:lang w:val="sw_KE" w:bidi="sw_KE"/>
        </w:rPr>
        <w:t xml:space="preserve"> ni mahali ambapo Mungu anaishi. Mbinguni ni marudio ya mwisho ya waumini wa Yesu Kristo. </w:t>
      </w:r>
      <w:r>
        <w:rPr>
          <w:b/>
          <w:lang w:val="sw_KE" w:bidi="sw_KE"/>
        </w:rPr>
        <w:t>Ufalme wa mbinguni</w:t>
      </w:r>
      <w:r>
        <w:rPr>
          <w:lang w:val="sw_KE" w:bidi="sw_KE"/>
        </w:rPr>
        <w:t xml:space="preserve"> ni ufalme wa Mungu. Tumia neno sawa na ulilotumia katika simulizi za awali. Rejelea Faharasa Kuu kwa ufafanuzi kamili zaidi wa </w:t>
      </w:r>
      <w:r>
        <w:rPr>
          <w:lang w:val="sw_KE" w:bidi="sw_KE"/>
        </w:rPr>
        <w:t>ufalme wa mbinguni</w:t>
      </w:r>
      <w:r>
        <w:rPr>
          <w:lang w:val="sw_KE" w:bidi="sw_KE"/>
        </w:rPr>
        <w:t>.</w:t>
      </w:r>
    </w:p>
    <w:p>
      <w:pPr/>
      <w:r>
        <w:rPr>
          <w:lang w:val="sw_KE" w:bidi="sw_KE"/>
        </w:rPr>
      </w:r>
      <w:r>
        <w:rPr>
          <w:lang w:val="sw_KE" w:bidi="sw_KE"/>
        </w:rPr>
        <w:t xml:space="preserve">Yesu alisema, "Lakini Waisraeli wengi, wale ambao Ufalme ulikuwa umeandaa kwa ajili yao, watatupwa katika </w:t>
      </w:r>
      <w:r>
        <w:rPr>
          <w:b/>
          <w:lang w:val="sw_KE" w:bidi="sw_KE"/>
        </w:rPr>
        <w:t>giza la nje</w:t>
      </w:r>
      <w:r>
        <w:rPr>
          <w:lang w:val="sw_KE" w:bidi="sw_KE"/>
        </w:rPr>
        <w:t xml:space="preserve">, ambapo kutakuwako </w:t>
      </w:r>
      <w:r>
        <w:rPr>
          <w:b/>
          <w:lang w:val="sw_KE" w:bidi="sw_KE"/>
        </w:rPr>
        <w:t>kulio na kusaga meno</w:t>
      </w:r>
      <w:r>
        <w:rPr>
          <w:lang w:val="sw_KE" w:bidi="sw_KE"/>
        </w:rPr>
        <w:t>."</w:t>
      </w:r>
    </w:p>
    <w:p>
      <w:pPr/>
      <w:r>
        <w:rPr>
          <w:lang w:val="sw_KE" w:bidi="sw_KE"/>
        </w:rPr>
      </w:r>
      <w:r>
        <w:rPr>
          <w:lang w:val="sw_KE" w:bidi="sw_KE"/>
        </w:rPr>
        <w:t xml:space="preserve">Giza la nje ni kujitenga kwa milele kutoka kwa Mungu. Giza la nje ni mateso ya milele na adhabu. Giza la nje ni kuzimu. Tumia neno sawa na ulilotumia katika simulizi za awali. Rejelea Faharasa Kuu kwa ufafanuzi kamili zaidi wa </w:t>
      </w:r>
      <w:r>
        <w:rPr>
          <w:lang w:val="sw_KE" w:bidi="sw_KE"/>
        </w:rPr>
        <w:t>kuzimu</w:t>
      </w:r>
      <w:r>
        <w:rPr>
          <w:lang w:val="sw_KE" w:bidi="sw_KE"/>
        </w:rPr>
        <w:t>. Watu katika giza la nje wanateseka kwa sababu wametengwa na Mungu.</w:t>
      </w:r>
    </w:p>
    <w:p>
      <w:pPr/>
      <w:r>
        <w:rPr>
          <w:lang w:val="sw_KE" w:bidi="sw_KE"/>
        </w:rPr>
      </w:r>
      <w:r>
        <w:rPr>
          <w:lang w:val="sw_KE" w:bidi="sw_KE"/>
        </w:rPr>
        <w:t xml:space="preserve">Kulia na kusaga meno: </w:t>
      </w:r>
      <w:r>
        <w:rPr>
          <w:b/>
          <w:lang w:val="sw_KE" w:bidi="sw_KE"/>
        </w:rPr>
        <w:t>Kulia</w:t>
      </w:r>
      <w:r>
        <w:rPr>
          <w:lang w:val="sw_KE" w:bidi="sw_KE"/>
        </w:rPr>
        <w:t xml:space="preserve"> inamaanisha sauti kubwa ambayo watu hutoa wakati wana huzuni au majonzi. </w:t>
      </w:r>
      <w:r>
        <w:rPr>
          <w:b/>
          <w:lang w:val="sw_KE" w:bidi="sw_KE"/>
        </w:rPr>
        <w:t>Kusaga meno inarejelea</w:t>
      </w:r>
      <w:r>
        <w:rPr>
          <w:lang w:val="sw_KE" w:bidi="sw_KE"/>
        </w:rPr>
        <w:t xml:space="preserve"> kusaga meno kwa sababu ya maumivu, hasira, na uchungu. Tumia neno sawa na ulilofanya katika simulizi za awali.</w:t>
      </w:r>
    </w:p>
    <w:p>
      <w:pPr/>
      <w:r>
        <w:rPr>
          <w:lang w:val="sw_KE" w:bidi="sw_KE"/>
        </w:rPr>
      </w:r>
      <w:r>
        <w:rPr>
          <w:lang w:val="sw_KE" w:bidi="sw_KE"/>
        </w:rPr>
        <w:t xml:space="preserve">Yesu alikwenda nyumba ya Petro katika Kapernaumu. Yesu alimponya mama </w:t>
      </w:r>
      <w:r>
        <w:rPr>
          <w:b/>
          <w:lang w:val="sw_KE" w:bidi="sw_KE"/>
        </w:rPr>
        <w:t>mkwe wa Petro</w:t>
      </w:r>
      <w:r>
        <w:rPr>
          <w:lang w:val="sw_KE" w:bidi="sw_KE"/>
        </w:rPr>
        <w:t>, ambaye alikuwa mgonjwa na homa. Mama mkwe ni mama wa mke au mume wa mtu.</w:t>
      </w:r>
    </w:p>
    <w:p>
      <w:pPr/>
      <w:r>
        <w:rPr>
          <w:lang w:val="sw_KE" w:bidi="sw_KE"/>
        </w:rPr>
      </w:r>
      <w:r>
        <w:rPr>
          <w:lang w:val="sw_KE" w:bidi="sw_KE"/>
        </w:rPr>
        <w:t xml:space="preserve">Baadaye jioni hiyo, watu wa mji huo walileta </w:t>
      </w:r>
      <w:r>
        <w:rPr>
          <w:b/>
          <w:lang w:val="sw_KE" w:bidi="sw_KE"/>
        </w:rPr>
        <w:t>watu wenye pepo</w:t>
      </w:r>
      <w:r>
        <w:rPr>
          <w:lang w:val="sw_KE" w:bidi="sw_KE"/>
        </w:rPr>
        <w:t xml:space="preserve"> kwa Yesu ili aweze kuwaponya. Tumia neno sawa kwa </w:t>
      </w:r>
      <w:r>
        <w:rPr>
          <w:lang w:val="sw_KE" w:bidi="sw_KE"/>
        </w:rPr>
        <w:t>pepo</w:t>
      </w:r>
      <w:r>
        <w:rPr>
          <w:lang w:val="sw_KE" w:bidi="sw_KE"/>
        </w:rPr>
        <w:t xml:space="preserve"> kama ulivyotumia katika simulizi za awali. Rejelea Faharasa Kuu kwa ufafanuzi kamili.</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8:18–22</w:t>
      </w:r>
      <w:r>
        <w:rPr>
          <w:lang w:val="sw_KE" w:bidi="sw_KE"/>
        </w:rPr>
      </w:r>
    </w:p>
    <w:p>
      <w:pPr>
        <w:pStyle w:val="Heading3"/>
      </w:pPr>
      <w:r>
        <w:rPr>
          <w:lang w:val="sw_KE" w:bidi="sw_KE"/>
        </w:rPr>
        <w:t>Sikiliza na Moyo</w:t>
      </w:r>
    </w:p>
    <w:p>
      <w:pPr/>
      <w:r>
        <w:rPr>
          <w:lang w:val="sw_KE" w:bidi="sw_KE"/>
        </w:rPr>
      </w:r>
      <w:r>
        <w:rPr>
          <w:lang w:val="sw_KE" w:bidi="sw_KE"/>
        </w:rPr>
        <w:t>Sikiliza Mathayo 8:18–22 na utie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hili linatuambia nini kumhusu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Katika simulizi ya awali, Yesu alikuwa amemaliza tu kuponya watu wengi na kulikuwa na umati wa watu walikusanyika kumzunguka Yeye. Yesu aliwaambia wanafunzi wake kumi na wawili kuondoka pamoja naye katika mashua. Walikuwa wanaenda upande mwingine wa Bahari ya Galilaya.</w:t>
      </w:r>
    </w:p>
    <w:p>
      <w:pPr/>
      <w:r>
        <w:rPr>
          <w:lang w:val="sw_KE" w:bidi="sw_KE"/>
        </w:rPr>
      </w:r>
      <w:r>
        <w:rPr>
          <w:lang w:val="sw_KE" w:bidi="sw_KE"/>
        </w:rPr>
        <w:t xml:space="preserve">Onyesha picha ya </w:t>
      </w:r>
      <w:r>
        <w:rPr>
          <w:lang w:val="sw_KE" w:bidi="sw_KE"/>
        </w:rPr>
        <w:t>mashua ndogo ya uvuvi</w:t>
      </w:r>
      <w:r>
        <w:rPr>
          <w:lang w:val="sw_KE" w:bidi="sw_KE"/>
        </w:rPr>
        <w:t>.</w:t>
      </w:r>
    </w:p>
    <w:p>
      <w:pPr/>
      <w:r>
        <w:rPr>
          <w:lang w:val="sw_KE" w:bidi="sw_KE"/>
        </w:rPr>
      </w:r>
      <w:r>
        <w:rPr>
          <w:lang w:val="sw_KE" w:bidi="sw_KE"/>
        </w:rPr>
        <w:t>Sitisha hapa na jadili jinsi wanafunzi wanamwamini mwalimu wao. Wanahisi vipi kuhusu mwalimu wao? Ni aina gani za mambo wanaweza kufanya kwa mwalimu wao?</w:t>
      </w:r>
    </w:p>
    <w:p>
      <w:pPr/>
      <w:r>
        <w:rPr>
          <w:lang w:val="sw_KE" w:bidi="sw_KE"/>
        </w:rPr>
      </w:r>
      <w:r>
        <w:rPr>
          <w:lang w:val="sw_KE" w:bidi="sw_KE"/>
        </w:rPr>
        <w:t>Kabla ya Yesu na wanafunzi wake kuingia katika mashua mwandishi, mwalimu wa sheria ya kidini, ambaye alitaka kuwa mmoja wa wanafunzi wa Yesu, alimkaribia Yesu na kusema, "Mwalimu, nitakufuata popote unapoenda." Mandishi alimwita Yesu "mwalimu." Cheo, "Mwalimu," ni neno la heshima kwa mtu wa Kiyahudi ambaye alikuwa na mamlaka ya kufundisha mambo kuhusu Mungu. Waandishi, au walimu wa sheria, kwa kawaida walikuwa wanapinga huduma ya Yesu na mafundisho. Lakini mwandishi huyu alitaka kumfuata Yesu. Hii ilimaanisha kwamba alitaka kwenda na Yesu na kuwa mmoja wa wanafunzi wake.</w:t>
      </w:r>
    </w:p>
    <w:p>
      <w:pPr/>
      <w:r>
        <w:rPr>
          <w:lang w:val="sw_KE" w:bidi="sw_KE"/>
        </w:rPr>
      </w:r>
      <w:r>
        <w:rPr>
          <w:lang w:val="sw_KE" w:bidi="sw_KE"/>
        </w:rPr>
        <w:t>Yesu alimjibu mwandishi kwa kusema, "Mbweha wana mapango ya kuishi, na ndege wana viota, lakini Mwana wa Mtu hana mahali hata pakuweka kichwa chake." "Weka kichwa chake" ni usemi ambao una maana kupumzika au kulala. Mbweha ni aina ya mbwa mdogo ambaye anaishi katika pori. Ndege pia wanaishi katika pori. Yesu na wanafunzi wake hawakuwa na nyumba ya kulala, lakini wanyama walikuwa nayo. Yesu alijiita, "Mwana wa Mtu." Mwana wa Mtu, katika Biblia, ni mtu ambaye Mungu anampa mamlaka yote na nguvu. Mwana wa Mtu anatajwa na nabii Danieli katika maono yake. Watu wote wa Kiyahudi walijua kuhusu nabii Danieli na kuhusu maono yake. Yesu anajiita Mwana wa Mtu kwa sababu alikuwa binadamu na kuwakilisha watu wote. Lakini Yesu pia alikuwa na asili na mamlaka ya Mungu.</w:t>
      </w:r>
    </w:p>
    <w:p>
      <w:pPr/>
      <w:r>
        <w:rPr>
          <w:lang w:val="sw_KE" w:bidi="sw_KE"/>
        </w:rPr>
      </w:r>
      <w:r>
        <w:rPr>
          <w:lang w:val="sw_KE" w:bidi="sw_KE"/>
        </w:rPr>
        <w:t xml:space="preserve">Onyesha picha ya </w:t>
      </w:r>
      <w:r>
        <w:rPr>
          <w:lang w:val="sw_KE" w:bidi="sw_KE"/>
        </w:rPr>
        <w:t>mbweha jangwa na pango la mbweha</w:t>
      </w:r>
      <w:r>
        <w:rPr>
          <w:lang w:val="sw_KE" w:bidi="sw_KE"/>
        </w:rPr>
        <w:t>.</w:t>
      </w:r>
    </w:p>
    <w:p>
      <w:pPr/>
      <w:r>
        <w:rPr>
          <w:lang w:val="sw_KE" w:bidi="sw_KE"/>
        </w:rPr>
      </w:r>
      <w:r>
        <w:rPr>
          <w:lang w:val="sw_KE" w:bidi="sw_KE"/>
        </w:rPr>
        <w:t>Sitisha hapa na jadili jinsi ilivyo kulala katika mahali salama na jinsi ilivyo kulala katika mahali pasipo salama. Mahali ambapo unalala inaathiri vipi maisha yako?</w:t>
      </w:r>
    </w:p>
    <w:p>
      <w:pPr/>
      <w:r>
        <w:rPr>
          <w:lang w:val="sw_KE" w:bidi="sw_KE"/>
        </w:rPr>
      </w:r>
      <w:r>
        <w:rPr>
          <w:lang w:val="sw_KE" w:bidi="sw_KE"/>
        </w:rPr>
        <w:t>Mwanafunzi mwingine, ambaye hakuwa mmoja wa wale kumi na wawili, alisema kwa Yesu "Bwana, kwanza niruhusu kurudi nyumbani na kumzika baba yangu." Katika desturi ya Kiyahudi, muvulana alikuwa na wajibu kwa baba yake kwa miaka mingi kabla ya baba yake kufa. Yesu alitaka mtu kumfuata mara moja, kwa hiyo Yesu alisema, "Nifuate, waache wafu wazike wafu wao wenyewe." Mara ya kwanza Yesu aliposema neno “wafu” alikuwa akizungumza kuhusu watu ambao ni wafu kiroho. Mfu wa kiroho ina maana mtu ambaye hana maisha ya kiroho na hamjui Mungu. Yesu alikuwa akisema kwamba wafu wa kiroho wanapaswa kuzika wale ambao wamekufa kimwili. Yesu alisema hii ili kumwambia mtu kwamba hapaswi kuruhusu desturi kumzuia kumfuata Yesu.</w:t>
      </w:r>
    </w:p>
    <w:p>
      <w:pPr/>
      <w:r>
        <w:rPr>
          <w:lang w:val="sw_KE" w:bidi="sw_KE"/>
        </w:rPr>
      </w:r>
      <w:r>
        <w:rPr>
          <w:lang w:val="sw_KE" w:bidi="sw_KE"/>
        </w:rPr>
        <w:t>Sitisha hapa na jadili umuhimu wa mazishi katika utamaduni wako. Tamaduni zako ni zipi? Kwa nini tamaduni zako ni muhimu?</w:t>
      </w:r>
    </w:p>
    <w:p>
      <w:pPr/>
      <w:r>
        <w:rPr>
          <w:lang w:val="sw_KE" w:bidi="sw_KE"/>
        </w:rPr>
      </w:r>
      <w:r>
        <w:rPr>
          <w:lang w:val="sw_KE" w:bidi="sw_KE"/>
        </w:rPr>
        <w:t>Jibu la Yesu kwa wanaume hawa wote wawili linatuonyesha kwamba kumfuata Yesu wakati mwingine kutamaanisha kwamba tunapaswa kuacha mambo katika maisha yetu ambayo tunajali.</w:t>
      </w:r>
    </w:p>
    <w:p>
      <w:pPr/>
      <w:r>
        <w:rPr>
          <w:lang w:val="sw_KE" w:bidi="sw_KE"/>
        </w:rPr>
      </w:r>
      <w:r>
        <w:rPr>
          <w:lang w:val="sw_KE" w:bidi="sw_KE"/>
        </w:rPr>
        <w:t>Sitisha hapa na jadili wakati ambapo ulipaswa kuacha mambo katika maisha yako ambayo unajali kwa manufaa ya wewe mwenyewe au wengine.</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Hadithi hii ina matukio mawili.</w:t>
      </w:r>
    </w:p>
    <w:p>
      <w:pPr/>
      <w:r>
        <w:rPr>
          <w:lang w:val="sw_KE" w:bidi="sw_KE"/>
        </w:rPr>
      </w:r>
      <w:r>
        <w:rPr>
          <w:b/>
          <w:lang w:val="sw_KE" w:bidi="sw_KE"/>
        </w:rPr>
        <w:t>Tukio la kwanza:</w:t>
      </w:r>
      <w:r>
        <w:rPr>
          <w:lang w:val="sw_KE" w:bidi="sw_KE"/>
        </w:rPr>
        <w:t xml:space="preserve"> Kabla ya Yesu na wanafunzi kumi na wawili kuvuka Bahari ya Galilaya, mwandishi anataka kumfuata Yesu.</w:t>
      </w:r>
    </w:p>
    <w:p>
      <w:pPr/>
      <w:r>
        <w:rPr>
          <w:lang w:val="sw_KE" w:bidi="sw_KE"/>
        </w:rPr>
      </w:r>
      <w:r>
        <w:rPr>
          <w:b/>
          <w:lang w:val="sw_KE" w:bidi="sw_KE"/>
        </w:rPr>
        <w:t>Tukio la pili:</w:t>
      </w:r>
      <w:r>
        <w:rPr>
          <w:lang w:val="sw_KE" w:bidi="sw_KE"/>
        </w:rPr>
        <w:t xml:space="preserve"> Kabla ya Yesu na wanafunzi kumi na wawili kuvuka bahari ya Galilaya, mwanafunzi mwingine anataka kwenda na kumzika baba yake kabla ya kumfuata Yesu zaidi.</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kumi na wawili wa karibu zaidi wa Yesu</w:t>
      </w:r>
    </w:p>
    <w:p>
      <w:pPr>
        <w:pStyle w:val="ListBullet"/>
        <w:spacing w:line="240" w:lineRule="auto"/>
        <w:ind w:left="720"/>
      </w:pPr>
      <w:r>
        <w:rPr>
          <w:lang w:val="sw_KE" w:bidi="sw_KE"/>
        </w:rPr>
      </w:r>
      <w:r>
        <w:rPr>
          <w:lang w:val="sw_KE" w:bidi="sw_KE"/>
        </w:rPr>
        <w:t>Mwalimu wa sheria/mwandishi</w:t>
      </w:r>
    </w:p>
    <w:p>
      <w:pPr>
        <w:pStyle w:val="ListBullet"/>
        <w:spacing w:line="240" w:lineRule="auto"/>
        <w:ind w:left="720"/>
      </w:pPr>
      <w:r>
        <w:rPr>
          <w:lang w:val="sw_KE" w:bidi="sw_KE"/>
        </w:rPr>
      </w:r>
      <w:r>
        <w:rPr>
          <w:lang w:val="sw_KE" w:bidi="sw_KE"/>
        </w:rPr>
        <w:t>Mwanafunzi mwingine</w:t>
      </w:r>
    </w:p>
    <w:p>
      <w:pPr/>
      <w:r>
        <w:rPr>
          <w:lang w:val="sw_KE" w:bidi="sw_KE"/>
        </w:rPr>
      </w:r>
      <w:r>
        <w:rPr>
          <w:lang w:val="sw_KE" w:bidi="sw_KE"/>
        </w:rPr>
        <w:t>Katika kipindi hiki, uwe na ubao wa kikundi cha hadithi, kuchora au kutumia aina fulani ya nyenzo (vitu ambavyo unaweza kuhamasisha kote kama vile miamba, vijiti, vinyago vya watoto) ili kupata taswira ya hadithi na vitendo vyake.</w:t>
      </w:r>
    </w:p>
    <w:p>
      <w:pPr/>
      <w:r>
        <w:rPr>
          <w:lang w:val="sw_KE" w:bidi="sw_KE"/>
        </w:rPr>
      </w:r>
      <w:r>
        <w:rPr>
          <w:lang w:val="sw_KE" w:bidi="sw_KE"/>
        </w:rPr>
        <w:t>Yesu na wanafunzi wake wako karibu na pwani ya ziwa. Kuna watu wengi wanawazunguka. Yesu anawaambia wanafunzi wake 12 kwamba wanapaswa kuvuka kwa upande mwingine wa ziwa. Lakini kabla ya kufika katika mashua, mwalimu wa sheria ya kidini anamsimamisha Yesu na kumwuliza swali. Kisha mtu mwingine katika umati anawuliza Yesu swali.</w:t>
      </w:r>
    </w:p>
    <w:p>
      <w:pPr/>
      <w:r>
        <w:rPr>
          <w:lang w:val="sw_KE" w:bidi="sw_KE"/>
        </w:rPr>
      </w:r>
      <w:r>
        <w:rPr>
          <w:lang w:val="sw_KE" w:bidi="sw_KE"/>
        </w:rPr>
        <w:t>Kumbuka kwamba kuna wanafunzi kumi na wawili wa karibu zaidi wa Yesu ambao wanaenda pamoja naye kila mahali.</w:t>
      </w:r>
    </w:p>
    <w:p>
      <w:pPr/>
      <w:r>
        <w:rPr>
          <w:lang w:val="sw_KE" w:bidi="sw_KE"/>
        </w:rPr>
      </w:r>
      <w:r>
        <w:rPr>
          <w:lang w:val="sw_KE" w:bidi="sw_KE"/>
        </w:rPr>
        <w:t>Kumbuka kwamba mwandishi ni mwalimu wa sheria ya Kiyahudi. Waandishi kwa kawaida hawakupenda mafundisho ya Yesu, na hawakutaka kumfuata.</w:t>
      </w:r>
    </w:p>
    <w:p>
      <w:pPr/>
      <w:r>
        <w:rPr>
          <w:lang w:val="sw_KE" w:bidi="sw_KE"/>
        </w:rPr>
      </w:r>
      <w:r>
        <w:rPr>
          <w:lang w:val="sw_KE" w:bidi="sw_KE"/>
        </w:rPr>
        <w:t>Ni muhimu kukumbuka kile mwandishi aliuliza Yesu na kile Yesu alimjibu.</w:t>
      </w:r>
    </w:p>
    <w:p>
      <w:pPr/>
      <w:r>
        <w:rPr>
          <w:lang w:val="sw_KE" w:bidi="sw_KE"/>
        </w:rPr>
      </w:r>
      <w:r>
        <w:rPr>
          <w:lang w:val="sw_KE" w:bidi="sw_KE"/>
        </w:rPr>
        <w:t>Kumbuka kwamba Yesu na wanafunzi wake walikuwa wakisafiri na hawakuwa na nyumba ya kudumu.</w:t>
      </w:r>
    </w:p>
    <w:p>
      <w:pPr/>
      <w:r>
        <w:rPr>
          <w:lang w:val="sw_KE" w:bidi="sw_KE"/>
        </w:rPr>
      </w:r>
      <w:r>
        <w:rPr>
          <w:lang w:val="sw_KE" w:bidi="sw_KE"/>
        </w:rPr>
        <w:t>Kumbuka desturi ya Kiyahudi ni kwamba mwana alikuwa na wajibu kwa baba yake kwa miaka mingi kabla ya baba yake kufa. Ni muhimu kukumbuka kile Yesu alisema kwa mwanafunzi mwingine ambaye alitaka kumfuata.</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mawili.</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 Yesu</w:t>
      </w:r>
    </w:p>
    <w:p>
      <w:pPr>
        <w:pStyle w:val="ListBullet"/>
        <w:spacing w:line="240" w:lineRule="auto"/>
        <w:ind w:left="720"/>
      </w:pPr>
      <w:r>
        <w:rPr>
          <w:lang w:val="sw_KE" w:bidi="sw_KE"/>
        </w:rPr>
      </w:r>
      <w:r>
        <w:rPr>
          <w:lang w:val="sw_KE" w:bidi="sw_KE"/>
        </w:rPr>
        <w:t>Mwalimu wa sheria/Mwandishi</w:t>
      </w:r>
    </w:p>
    <w:p>
      <w:pPr>
        <w:pStyle w:val="ListBullet"/>
        <w:spacing w:line="240" w:lineRule="auto"/>
        <w:ind w:left="720"/>
      </w:pPr>
      <w:r>
        <w:rPr>
          <w:lang w:val="sw_KE" w:bidi="sw_KE"/>
        </w:rPr>
      </w:r>
      <w:r>
        <w:rPr>
          <w:lang w:val="sw_KE" w:bidi="sw_KE"/>
        </w:rPr>
        <w:t>Mwanafunzi mwingine</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Yesu yuko kando ya ziwa, naye anaona umati mkubwa ukimzunguka Anawaambia wanafunzi wake 12 wa karibu zaidi kuvuka ziwa, Bahari ya Galilaya. Kabla ya kuingia katika mashua, mwandishi anasema kwamba anataka kumfuata Yesu.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anayemuigiza Yesu, "Unahisi nini?" Unaweza kusikia mambo kama, "Je, unajua gharama gani kunifuata?" au "Makini kwa sababu ni mwandishi."</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alisema, "Mbweha wana mapango ya kuishi, na ndege wana viota, lakini Mwana wa Mtu hana mahali hata pakuweka kichwa chake."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anayemwigiza mwandishi, "Unahisi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Kabla ya Yesu na wanafunzi kuingia katika mashua ili kuvuka Bahari ya Galilaya, mwanafunzi mwingine anataka kwenda na kumzika baba yake kabla ya kumfuata Yesu zaidi.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anayemuigiza Yesu, "Unahisi vipi?" Unaweza kusikia mambo kama, "Nimeshangaa kwamba watu wangu hawaelewi kile kinachohitajika ili kunifuata," au "Ninataka wanielewe vizuri zaidi."</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alisema, "Nifuate, waache wafu wazike wafu wao wenyewe."</w:t>
      </w:r>
    </w:p>
    <w:p>
      <w:pPr/>
      <w:r>
        <w:rPr>
          <w:lang w:val="sw_KE" w:bidi="sw_KE"/>
        </w:rPr>
      </w:r>
      <w:r>
        <w:rPr>
          <w:lang w:val="sw_KE" w:bidi="sw_KE"/>
        </w:rPr>
        <w:t>Sitisha kitendo. Muulize mwigizaji anayeigiza mwanafunzi mwingine "Unahisi vipi?" Unaweza kusikia mambo kama, "Nimeshangaa kwa sababu Yesu anataka niende sasa badala ya kumtunza baba yangu," au "Nimekashifiwa kwamba Yesu alisema hivi."</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Yesu aliwaambia wanafunzi wake kuondoka </w:t>
      </w:r>
      <w:r>
        <w:rPr>
          <w:b/>
          <w:lang w:val="sw_KE" w:bidi="sw_KE"/>
        </w:rPr>
        <w:t>pamoja</w:t>
      </w:r>
      <w:r>
        <w:rPr>
          <w:lang w:val="sw_KE" w:bidi="sw_KE"/>
        </w:rPr>
        <w:t xml:space="preserve"> naye katika mashua. Mwanafunzi anamaanisha "msomaji." Wanafunzi walikuwa watu ambao walimfuata Yesu. Yesu aliwaita wanaume kumi na wawili ili kuwa wanafunzi wake. Tumia neno sawa na neno ulilotumia katika sehemu za awali. Rejelea Faharasa Kuu kwa ufafanuzi kamili zaidi wa </w:t>
      </w:r>
      <w:r>
        <w:rPr>
          <w:lang w:val="sw_KE" w:bidi="sw_KE"/>
        </w:rPr>
        <w:t>mwanafunzi</w:t>
      </w:r>
      <w:r>
        <w:rPr>
          <w:lang w:val="sw_KE" w:bidi="sw_KE"/>
        </w:rPr>
        <w:t>.</w:t>
      </w:r>
    </w:p>
    <w:p>
      <w:pPr/>
      <w:r>
        <w:rPr>
          <w:lang w:val="sw_KE" w:bidi="sw_KE"/>
        </w:rPr>
      </w:r>
      <w:r>
        <w:rPr>
          <w:lang w:val="sw_KE" w:bidi="sw_KE"/>
        </w:rPr>
        <w:t xml:space="preserve">Kabla ya kuingia katika mashua, kulikuwa na </w:t>
      </w:r>
      <w:r>
        <w:rPr>
          <w:b/>
          <w:lang w:val="sw_KE" w:bidi="sw_KE"/>
        </w:rPr>
        <w:t>mwandishi/mwalimu wa sheria</w:t>
      </w:r>
      <w:r>
        <w:rPr>
          <w:lang w:val="sw_KE" w:bidi="sw_KE"/>
        </w:rPr>
        <w:t xml:space="preserve">. Huyu ni msomi na mtaalam kuhusu ufafanuzi wa sheria ya Kiyahudi. Tafsiri hizi hazikuandikwa lakini zilikariri na kufundishwa kwa mdomo na walimu. Tumia neno sawa na neno ulilotumia katika sehemu za awali. Rejelea Faharasa Kuu kwa ufafanuzi kamili zaidi wa </w:t>
      </w:r>
      <w:r>
        <w:rPr>
          <w:lang w:val="sw_KE" w:bidi="sw_KE"/>
        </w:rPr>
        <w:t>mwandishi/mwalimu wa sheria</w:t>
      </w:r>
      <w:r>
        <w:rPr>
          <w:lang w:val="sw_KE" w:bidi="sw_KE"/>
        </w:rPr>
        <w:t>. Mwandishi alimwita Yesu "Mwalimu."</w:t>
      </w:r>
    </w:p>
    <w:p>
      <w:pPr/>
      <w:r>
        <w:rPr>
          <w:lang w:val="sw_KE" w:bidi="sw_KE"/>
        </w:rPr>
      </w:r>
      <w:r>
        <w:rPr>
          <w:lang w:val="sw_KE" w:bidi="sw_KE"/>
        </w:rPr>
        <w:t xml:space="preserve">Cheo, </w:t>
      </w:r>
      <w:r>
        <w:rPr>
          <w:b/>
          <w:lang w:val="sw_KE" w:bidi="sw_KE"/>
        </w:rPr>
        <w:t>Mwalimu</w:t>
      </w:r>
      <w:r>
        <w:rPr>
          <w:lang w:val="sw_KE" w:bidi="sw_KE"/>
        </w:rPr>
        <w:t xml:space="preserve">: Hili ni neno la heshima kwa mtu wa Kiyahudi ambaye alikuwa na mamlaka ya kufundisha mambo kuhusu Mungu. Tumia neno sawa na neno ulilotumia katika sehemu za awali. Rejelea Faharasa Kuu kwa ufafanuzi kamili zaidi wa neno </w:t>
      </w:r>
      <w:r>
        <w:rPr>
          <w:lang w:val="sw_KE" w:bidi="sw_KE"/>
        </w:rPr>
        <w:t>mwalimu</w:t>
      </w:r>
      <w:r>
        <w:rPr>
          <w:lang w:val="sw_KE" w:bidi="sw_KE"/>
        </w:rPr>
        <w:t>.</w:t>
      </w:r>
    </w:p>
    <w:p>
      <w:pPr/>
      <w:r>
        <w:rPr>
          <w:lang w:val="sw_KE" w:bidi="sw_KE"/>
        </w:rPr>
      </w:r>
      <w:r>
        <w:rPr>
          <w:lang w:val="sw_KE" w:bidi="sw_KE"/>
        </w:rPr>
        <w:t xml:space="preserve">Mwandishi alisema kwamba alitaka </w:t>
      </w:r>
      <w:r>
        <w:rPr>
          <w:b/>
          <w:lang w:val="sw_KE" w:bidi="sw_KE"/>
        </w:rPr>
        <w:t>kumfuata</w:t>
      </w:r>
      <w:r>
        <w:rPr>
          <w:lang w:val="sw_KE" w:bidi="sw_KE"/>
        </w:rPr>
        <w:t xml:space="preserve"> Yesu. Neno fuata, linamaanisha kwenda na mtu, na kuwa mwanafunzi wa mtu huyo. Tumia neno sawa na neno ulilotumia katika sehemu za awali. Yesu aliambia mwandishi "Mbweha wana mapango ya kuishi, na ndege wana viota, lakini </w:t>
      </w:r>
      <w:r>
        <w:rPr>
          <w:b/>
          <w:lang w:val="sw_KE" w:bidi="sw_KE"/>
        </w:rPr>
        <w:t>Mwana wa Mtu</w:t>
      </w:r>
      <w:r>
        <w:rPr>
          <w:lang w:val="sw_KE" w:bidi="sw_KE"/>
        </w:rPr>
        <w:t xml:space="preserve"> hana mahali hata pakuweka kichwa chake." </w:t>
      </w:r>
      <w:r>
        <w:rPr>
          <w:b/>
          <w:lang w:val="sw_KE" w:bidi="sw_KE"/>
        </w:rPr>
        <w:t>Mbweha</w:t>
      </w:r>
      <w:r>
        <w:rPr>
          <w:lang w:val="sw_KE" w:bidi="sw_KE"/>
        </w:rPr>
        <w:t xml:space="preserve"> ni aina ya mbwa mdogo anayeishi porini. Wana manyoya ya machungwa, nyekundu, au kijivu. </w:t>
      </w:r>
      <w:r>
        <w:rPr>
          <w:b/>
          <w:lang w:val="sw_KE" w:bidi="sw_KE"/>
        </w:rPr>
        <w:t>Ndege wa hewa</w:t>
      </w:r>
      <w:r>
        <w:rPr>
          <w:lang w:val="sw_KE" w:bidi="sw_KE"/>
        </w:rPr>
        <w:t xml:space="preserve"> ni aina yoyote ya ndege.</w:t>
      </w:r>
    </w:p>
    <w:p>
      <w:pPr/>
      <w:r>
        <w:rPr>
          <w:lang w:val="sw_KE" w:bidi="sw_KE"/>
        </w:rPr>
      </w:r>
      <w:r>
        <w:rPr>
          <w:b/>
          <w:lang w:val="sw_KE" w:bidi="sw_KE"/>
        </w:rPr>
        <w:t>Mwana wa Mtu</w:t>
      </w:r>
      <w:r>
        <w:rPr>
          <w:lang w:val="sw_KE" w:bidi="sw_KE"/>
        </w:rPr>
        <w:t xml:space="preserve">: Mwana wa Mtu, katika Biblia, ni mtu ambaye Mungu anampa mamlaka yote na nguvu. Mwana wa Mtu anaweza kurejelea binadamu wa kawaida au binadamu asiye wa kawaida. Mwana wa Mtu anarejelea na nabii Danieli, mjumbe wa Mungu, katika maono. Watu wote wa Kiyahudi walijua kuhusu maono ya nabii Danieli. Yesu anajiita "Mwana wa Mtu" kwa sababu alikuwa binadamu na kuwakilisha watu wote. Lakini Yesu pia alikuwa na asili na mamlaka ya Mungu. Tumia neno sawa na neno ulilotumia katika sehemu za awali. Rejelea Faharasa Kuu kwa ufafanuzi kamili zaidi wa maneno </w:t>
      </w:r>
      <w:r>
        <w:rPr>
          <w:lang w:val="sw_KE" w:bidi="sw_KE"/>
        </w:rPr>
        <w:t>Mwana wa Mtu</w:t>
      </w:r>
      <w:r>
        <w:rPr>
          <w:lang w:val="sw_KE" w:bidi="sw_KE"/>
        </w:rPr>
        <w:t>.</w:t>
      </w:r>
    </w:p>
    <w:p>
      <w:pPr/>
      <w:r>
        <w:rPr>
          <w:lang w:val="sw_KE" w:bidi="sw_KE"/>
        </w:rPr>
      </w:r>
      <w:r>
        <w:rPr>
          <w:lang w:val="sw_KE" w:bidi="sw_KE"/>
        </w:rPr>
        <w:t>Mwanafunzi mwingine alisema, "</w:t>
      </w:r>
      <w:r>
        <w:rPr>
          <w:b/>
          <w:lang w:val="sw_KE" w:bidi="sw_KE"/>
        </w:rPr>
        <w:t>Bwana</w:t>
      </w:r>
      <w:r>
        <w:rPr>
          <w:lang w:val="sw_KE" w:bidi="sw_KE"/>
        </w:rPr>
        <w:t xml:space="preserve">, kwanza niruhusu kurudi nyumbani na kumzika </w:t>
      </w:r>
      <w:r>
        <w:rPr>
          <w:b/>
          <w:lang w:val="sw_KE" w:bidi="sw_KE"/>
        </w:rPr>
        <w:t>baba yangu</w:t>
      </w:r>
      <w:r>
        <w:rPr>
          <w:lang w:val="sw_KE" w:bidi="sw_KE"/>
        </w:rPr>
        <w:t xml:space="preserve">." "Mwanafunzi mwingine" anarejelea mtu ambaye alikuwa mmoja wa kundi kubwa ambaye alikuwa akimfuata Yesu. Hakuwa mmoja wa wanafunzi kumi na wawili. Tafsiri neno mwanafunzi kwa njia sawa kama kabla. Katika mfano huu "Bwana" ni neno la heshima lililotumiwa wakati wa kumzungumzia mtu. Tumia neno sawa na neno ulilotumia katika sehemu za awali. Rejelea Faharasa Kuu kwa ufafanuzi kamili zaidi wa neno </w:t>
      </w:r>
      <w:r>
        <w:rPr>
          <w:lang w:val="sw_KE" w:bidi="sw_KE"/>
        </w:rPr>
        <w:t>Bwana</w:t>
      </w:r>
    </w:p>
    <w:p>
      <w:pPr/>
      <w:r>
        <w:rPr>
          <w:lang w:val="sw_KE" w:bidi="sw_KE"/>
        </w:rPr>
      </w:r>
      <w:r>
        <w:rPr>
          <w:lang w:val="sw_KE" w:bidi="sw_KE"/>
        </w:rPr>
        <w:t xml:space="preserve">Yesu alisema, "Nifuate, waache </w:t>
      </w:r>
      <w:r>
        <w:rPr>
          <w:b/>
          <w:lang w:val="sw_KE" w:bidi="sw_KE"/>
        </w:rPr>
        <w:t>wafu</w:t>
      </w:r>
      <w:r>
        <w:rPr>
          <w:lang w:val="sw_KE" w:bidi="sw_KE"/>
        </w:rPr>
        <w:t xml:space="preserve"> wazike wafu wao wenyewe."</w:t>
      </w:r>
    </w:p>
    <w:p>
      <w:pPr/>
      <w:r>
        <w:rPr>
          <w:lang w:val="sw_KE" w:bidi="sw_KE"/>
        </w:rPr>
      </w:r>
      <w:r>
        <w:rPr>
          <w:lang w:val="sw_KE" w:bidi="sw_KE"/>
        </w:rPr>
        <w:t xml:space="preserve">Mara ya kwanza neno "mfu" linapotajwa, linatumiwa kwa maana ya kiroho. Linarejelea watu ambao ni </w:t>
      </w:r>
      <w:r>
        <w:rPr>
          <w:b/>
          <w:lang w:val="sw_KE" w:bidi="sw_KE"/>
        </w:rPr>
        <w:t>wafu kiroho</w:t>
      </w:r>
      <w:r>
        <w:rPr>
          <w:lang w:val="sw_KE" w:bidi="sw_KE"/>
        </w:rPr>
        <w:t>. "Alikufa kiroho" inamaanisha mtu ambaye hana maisha ya kiroho na hamjui Mungu. Tumia neno sawa na neno ulilotumia katika sehemu za awali. Mara ya pili neno „mfu“ linatokea, linatumiwa kwa maana ya kawaida. Inarejelea watu waliokufa kimwili.</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8:23–27</w:t>
      </w:r>
      <w:r>
        <w:rPr>
          <w:lang w:val="sw_KE" w:bidi="sw_KE"/>
        </w:rPr>
      </w:r>
    </w:p>
    <w:p>
      <w:pPr>
        <w:pStyle w:val="Heading3"/>
      </w:pPr>
      <w:r>
        <w:rPr>
          <w:lang w:val="sw_KE" w:bidi="sw_KE"/>
        </w:rPr>
        <w:t>Sikiliza na Moyo</w:t>
      </w:r>
    </w:p>
    <w:p>
      <w:pPr/>
      <w:r>
        <w:rPr>
          <w:lang w:val="sw_KE" w:bidi="sw_KE"/>
        </w:rPr>
      </w:r>
      <w:r>
        <w:rPr>
          <w:lang w:val="sw_KE" w:bidi="sw_KE"/>
        </w:rPr>
        <w:t>Sikiliza Mathayo 8:23–27 na utie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usichoelewa?</w:t>
      </w:r>
    </w:p>
    <w:p>
      <w:pPr>
        <w:pStyle w:val="ListBullet"/>
        <w:spacing w:line="240" w:lineRule="auto"/>
        <w:ind w:left="720"/>
      </w:pPr>
      <w:r>
        <w:rPr>
          <w:lang w:val="sw_KE" w:bidi="sw_KE"/>
        </w:rPr>
      </w:r>
      <w:r>
        <w:rPr>
          <w:lang w:val="sw_KE" w:bidi="sw_KE"/>
        </w:rPr>
        <w:t>Simulizi hii inatuambia nini kuhusu Yesu au Mungu?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Katika hadithi hii ya kweli, Mathayo anatoa mfano wa nguvu aliyo nayo Yesu juu ya maumbile na kwa nini tunaweza kuamini kile ambacho Yesu anasema.</w:t>
      </w:r>
    </w:p>
    <w:p>
      <w:pPr/>
      <w:r>
        <w:rPr>
          <w:lang w:val="sw_KE" w:bidi="sw_KE"/>
        </w:rPr>
      </w:r>
      <w:r>
        <w:rPr>
          <w:lang w:val="sw_KE" w:bidi="sw_KE"/>
        </w:rPr>
        <w:t>Katika simulizi ya awali, Yesu aliponya watu wengi na kulikuwa na umati wa watu waliokusanyika kumzunguka. Yesu aliwaambia wanafunzi wake kumi na wawili kuondoka pamoja naye katika mashua. Waliingia katika mashua na kuanza kuvuka Bahari ya Galilaya. Mashua ilikuwa na urefu wa takriban mita 8 na upana wa mita 2 1/2. Ilikuwa na kina cha kama mita 1 1/4 Mashua ya ukubwa huo ingeweza kuchukua watu kumi na tatu kwa urahisi. Bahari ya Galilaya ni eneo kubwa la maji, takriban kilomita 21 kwa urefu na kilomita 10 kwa upana. Hadithi hii ilitokea karibu na Kapernaumu.</w:t>
      </w:r>
    </w:p>
    <w:p>
      <w:pPr/>
      <w:r>
        <w:rPr>
          <w:lang w:val="sw_KE" w:bidi="sw_KE"/>
        </w:rPr>
      </w:r>
      <w:r>
        <w:rPr>
          <w:lang w:val="sw_KE" w:bidi="sw_KE"/>
        </w:rPr>
        <w:t xml:space="preserve">Onyesha ramani ya </w:t>
      </w:r>
      <w:r>
        <w:rPr>
          <w:lang w:val="sw_KE" w:bidi="sw_KE"/>
        </w:rPr>
        <w:t>Bahari ya Galilaya</w:t>
      </w:r>
      <w:r>
        <w:rPr>
          <w:lang w:val="sw_KE" w:bidi="sw_KE"/>
        </w:rPr>
        <w:t>. Onyesha mahali ambapo Kapernaumu iko kwenye ramani.</w:t>
      </w:r>
    </w:p>
    <w:p>
      <w:pPr/>
      <w:r>
        <w:rPr>
          <w:lang w:val="sw_KE" w:bidi="sw_KE"/>
        </w:rPr>
      </w:r>
      <w:r>
        <w:rPr>
          <w:lang w:val="sw_KE" w:bidi="sw_KE"/>
        </w:rPr>
        <w:t>Sitisha hapa na mjadili ni aina gani ya mambo watu watafanya kwa wale ambao wanawaamini.</w:t>
      </w:r>
    </w:p>
    <w:p>
      <w:pPr/>
      <w:r>
        <w:rPr>
          <w:lang w:val="sw_KE" w:bidi="sw_KE"/>
        </w:rPr>
      </w:r>
      <w:r>
        <w:rPr>
          <w:lang w:val="sw_KE" w:bidi="sw_KE"/>
        </w:rPr>
        <w:t xml:space="preserve">Onyesha picha ya </w:t>
      </w:r>
      <w:r>
        <w:rPr>
          <w:lang w:val="sw_KE" w:bidi="sw_KE"/>
        </w:rPr>
        <w:t>mashua ya uvuvi</w:t>
      </w:r>
      <w:r>
        <w:rPr>
          <w:lang w:val="sw_KE" w:bidi="sw_KE"/>
        </w:rPr>
        <w:t>. Shughuli inayowezekana: Chora mchoro wa mashua ndogo ya uvuvi yenye urefu wa mita 8 na upana wa mita 2 1/2. Waambie watu waingie ndani ya mchoro huo. Mashua ilikuwa na kina cha takriban mita 1 1/4.</w:t>
      </w:r>
    </w:p>
    <w:p>
      <w:pPr/>
      <w:r>
        <w:rPr>
          <w:lang w:val="sw_KE" w:bidi="sw_KE"/>
        </w:rPr>
      </w:r>
      <w:r>
        <w:rPr>
          <w:lang w:val="sw_KE" w:bidi="sw_KE"/>
        </w:rPr>
        <w:t>Yesu na wanafunzi walikuwa mbali kidogo kutoka pwani. Ghafla, dhoruba ilianza kupiga kwenye Bahari ya Galilaya. "Ghafla" au "tazama" ni neno ambalo Mathayo anatumia ili kutuambia kwamba kitu cha ajabu kinakaribia kutokea. Dhoruba za ghafla zilitokea mara nyingi kwenye Bahari ya Galilaya. Hii ni kwa sababu ilizungukwa na milima mirefu na ilikuwa chini ya usawa wa bahari. Baadhi ya wanafunzi wa Yesu, ambao walikuwa wavuvi, walijua kuhusu uwezekano wa dhoruba hizi za hatari.</w:t>
      </w:r>
    </w:p>
    <w:p>
      <w:pPr/>
      <w:r>
        <w:rPr>
          <w:lang w:val="sw_KE" w:bidi="sw_KE"/>
        </w:rPr>
      </w:r>
      <w:r>
        <w:rPr>
          <w:lang w:val="sw_KE" w:bidi="sw_KE"/>
        </w:rPr>
        <w:t>Dhoruba isiyotarajiwa ilikuwa na upepo wenye nguvu sana. Mashua ilikuwa inafurika maji. Kufurika na maji ina maana kwamba upepo ulivuma maji na kuyafanya kuwa mawimbi makubwa. Mashua ilikuwa ikipigwa mara kwa mara na mawimbi makubwa na maji yalikuwa yakijaza ndani ya mashua. Mashua ilikuwa katika hatari ya kuzama, lakini Yesu alikuwa akilala katika mashua.</w:t>
      </w:r>
    </w:p>
    <w:p>
      <w:pPr/>
      <w:r>
        <w:rPr>
          <w:lang w:val="sw_KE" w:bidi="sw_KE"/>
        </w:rPr>
      </w:r>
      <w:r>
        <w:rPr>
          <w:lang w:val="sw_KE" w:bidi="sw_KE"/>
        </w:rPr>
        <w:t>Baadhi ya wanafunzi walikuwa wavuvi wenye uzoefu. Walizoea kuwa katika mashua. Wanafunzi walikuwa na hofu, wakidhani kwamba dhoruba ingeizamisha mashua. Kwa hivyo, walimwamsha Yesu kutoka kwa usingizi wake.. Wanafunzi walimwambia "Bwana, tuokoe! Tutakufa!"</w:t>
      </w:r>
    </w:p>
    <w:p>
      <w:pPr/>
      <w:r>
        <w:rPr>
          <w:lang w:val="sw_KE" w:bidi="sw_KE"/>
        </w:rPr>
      </w:r>
      <w:r>
        <w:rPr>
          <w:lang w:val="sw_KE" w:bidi="sw_KE"/>
        </w:rPr>
        <w:t xml:space="preserve">Onyesha picha ya bahari ya </w:t>
      </w:r>
      <w:r>
        <w:rPr>
          <w:lang w:val="sw_KE" w:bidi="sw_KE"/>
        </w:rPr>
        <w:t>Galilaya</w:t>
      </w:r>
      <w:r>
        <w:rPr>
          <w:lang w:val="sw_KE" w:bidi="sw_KE"/>
        </w:rPr>
        <w:t>. Onyesha kwenye ramani.</w:t>
      </w:r>
    </w:p>
    <w:p>
      <w:pPr/>
      <w:r>
        <w:rPr>
          <w:lang w:val="sw_KE" w:bidi="sw_KE"/>
        </w:rPr>
      </w:r>
      <w:r>
        <w:rPr>
          <w:lang w:val="sw_KE" w:bidi="sw_KE"/>
        </w:rPr>
        <w:t>Shiriki hadithi kuhusu jinsi dhoruba zimeathiri eneo ambalo unaishi. Jadili kile unachofanya katika dhoruba mbaya.</w:t>
      </w:r>
    </w:p>
    <w:p>
      <w:pPr/>
      <w:r>
        <w:rPr>
          <w:lang w:val="sw_KE" w:bidi="sw_KE"/>
        </w:rPr>
      </w:r>
      <w:r>
        <w:rPr>
          <w:lang w:val="sw_KE" w:bidi="sw_KE"/>
        </w:rPr>
        <w:t>Yesu aliwajibu, "Kwa nini mnaogopa, hamniamini?" Yesu alitaka wanafunzi kuelewa kwamba hakukuwa na sababu ya kuogopa. Yesu anataka wale ambao wanamfuata kuwa na imani, au kumwamini Yeye. Imani inaelezea mwitikio wa watu kwa Mungu.</w:t>
      </w:r>
    </w:p>
    <w:p>
      <w:pPr/>
      <w:r>
        <w:rPr>
          <w:lang w:val="sw_KE" w:bidi="sw_KE"/>
        </w:rPr>
      </w:r>
      <w:r>
        <w:rPr>
          <w:lang w:val="sw_KE" w:bidi="sw_KE"/>
        </w:rPr>
        <w:t>Yesu alikemea, au aliamuru, upepo na bahari. Yesu aliifanya dhoruba itulie ghafla, na kuwa tulivu. Yesu alifanya hivyo kwa kuambia tu upepo na bahari.</w:t>
      </w:r>
    </w:p>
    <w:p>
      <w:pPr/>
      <w:r>
        <w:rPr>
          <w:lang w:val="sw_KE" w:bidi="sw_KE"/>
        </w:rPr>
      </w:r>
      <w:r>
        <w:rPr>
          <w:lang w:val="sw_KE" w:bidi="sw_KE"/>
        </w:rPr>
        <w:t>Wanafunzi walishangaa kwamba Yesu alikuwa na nguvu ya kuamuru upepo na bahari. Walijiuliza, "Huyu ni mtu wa namna gani?" Walijibu swali lao wenyewe: "Hata upepo na bahari vinamtii!" Swali hili halikuulizwa ili kupokea jibu. Swali liliulizwa kwa sababu walishangaa sana kwamba Yesu alikuwa na udhibiti wa hali ya hewa. Kutii kunaonyesha kwamba upepo na bahari zilifanya kile Yesu aliwaamuru kufanya. Wanafunzi walishangaa kwa sababu mamlaka ya Yesu ilikuwa kubwa sana kuliko walivyotambua kabla ya tukio hili.</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Hadithi hii ina matukio manne.</w:t>
      </w:r>
    </w:p>
    <w:p>
      <w:pPr/>
      <w:r>
        <w:rPr>
          <w:lang w:val="sw_KE" w:bidi="sw_KE"/>
        </w:rPr>
      </w:r>
      <w:r>
        <w:rPr>
          <w:b/>
          <w:lang w:val="sw_KE" w:bidi="sw_KE"/>
        </w:rPr>
        <w:t>Tukio la kwanza:</w:t>
      </w:r>
      <w:r>
        <w:rPr>
          <w:lang w:val="sw_KE" w:bidi="sw_KE"/>
        </w:rPr>
        <w:t xml:space="preserve"> Yesu na wanafunzi wake wanapanda kwenye mashua ili kuvuka Bahari ya Galilaya.</w:t>
      </w:r>
    </w:p>
    <w:p>
      <w:pPr/>
      <w:r>
        <w:rPr>
          <w:lang w:val="sw_KE" w:bidi="sw_KE"/>
        </w:rPr>
      </w:r>
      <w:r>
        <w:rPr>
          <w:b/>
          <w:lang w:val="sw_KE" w:bidi="sw_KE"/>
        </w:rPr>
        <w:t>Tukio la pili:</w:t>
      </w:r>
      <w:r>
        <w:rPr>
          <w:lang w:val="sw_KE" w:bidi="sw_KE"/>
        </w:rPr>
        <w:t xml:space="preserve"> Dhoruba ya ghafla inaanza kwenye Bahari ya Galilaya. Yesu analala katika mashua. Wanafunzi wanaogopa dhoruba inayozamisha mashua. Kwa hivyo, walimwamsha Yesu kutoka usingizi Wake.</w:t>
      </w:r>
    </w:p>
    <w:p>
      <w:pPr/>
      <w:r>
        <w:rPr>
          <w:lang w:val="sw_KE" w:bidi="sw_KE"/>
        </w:rPr>
      </w:r>
      <w:r>
        <w:rPr>
          <w:lang w:val="sw_KE" w:bidi="sw_KE"/>
        </w:rPr>
        <w:t xml:space="preserve">Tukio la </w:t>
      </w:r>
      <w:r>
        <w:rPr>
          <w:b/>
          <w:lang w:val="sw_KE" w:bidi="sw_KE"/>
        </w:rPr>
        <w:t>tatu:</w:t>
      </w:r>
      <w:r>
        <w:rPr>
          <w:lang w:val="sw_KE" w:bidi="sw_KE"/>
        </w:rPr>
        <w:t xml:space="preserve"> Yesu anaamka. Anasababisha dhoruba kukoma kwa kuzungumza na upepo na bahari.</w:t>
      </w:r>
    </w:p>
    <w:p>
      <w:pPr/>
      <w:r>
        <w:rPr>
          <w:lang w:val="sw_KE" w:bidi="sw_KE"/>
        </w:rPr>
      </w:r>
      <w:r>
        <w:rPr>
          <w:b/>
          <w:lang w:val="sw_KE" w:bidi="sw_KE"/>
        </w:rPr>
        <w:t>Tukio la nne:</w:t>
      </w:r>
      <w:r>
        <w:rPr>
          <w:lang w:val="sw_KE" w:bidi="sw_KE"/>
        </w:rPr>
        <w:t xml:space="preserve"> Wanafunzi wanashangaa kwamba upepo na bahari vilitii amri ya Yesu.</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 Yesu</w:t>
      </w:r>
    </w:p>
    <w:p>
      <w:pPr>
        <w:pStyle w:val="ListBullet"/>
        <w:spacing w:line="240" w:lineRule="auto"/>
        <w:ind w:left="720"/>
      </w:pPr>
      <w:r>
        <w:rPr>
          <w:lang w:val="sw_KE" w:bidi="sw_KE"/>
        </w:rPr>
      </w:r>
      <w:r>
        <w:rPr>
          <w:lang w:val="sw_KE" w:bidi="sw_KE"/>
        </w:rPr>
        <w:t>Bahari ya Galilaya</w:t>
      </w:r>
    </w:p>
    <w:p>
      <w:pPr/>
      <w:r>
        <w:rPr>
          <w:lang w:val="sw_KE" w:bidi="sw_KE"/>
        </w:rPr>
      </w:r>
      <w:r>
        <w:rPr>
          <w:lang w:val="sw_KE" w:bidi="sw_KE"/>
        </w:rPr>
        <w:t>Katika kipindi hiki, uwe na ubao wa kikundi cha hadithi, kuchora au kutumia aina fulani ya nyenzo (vitu ambavyo unaweza kuhamasisha kote kama vile miamba, vijiti, vinyago vya watoto) ili kupata taswira ya hadithi na vitendo vyake.</w:t>
      </w:r>
    </w:p>
    <w:p>
      <w:pPr/>
      <w:r>
        <w:rPr>
          <w:lang w:val="sw_KE" w:bidi="sw_KE"/>
        </w:rPr>
      </w:r>
      <w:r>
        <w:rPr>
          <w:lang w:val="sw_KE" w:bidi="sw_KE"/>
        </w:rPr>
        <w:t>Ni muhimu kukumbuka kwamba Bahari ya Galilaya ni kubwa sana na kwamba dhoruba za ghafla ni za kawaida.</w:t>
      </w:r>
    </w:p>
    <w:p>
      <w:pPr/>
      <w:r>
        <w:rPr>
          <w:lang w:val="sw_KE" w:bidi="sw_KE"/>
        </w:rPr>
      </w:r>
      <w:r>
        <w:rPr>
          <w:lang w:val="sw_KE" w:bidi="sw_KE"/>
        </w:rPr>
        <w:t>Ni muhimu kukumbuka kwamba dhoruba ilianza ghafla. Dhoruba ilikuwa ikisababisha maji kujaa kwenye mashua. Ni muhimu kukumbuka kwamba Yesu alikuwa amelala kwenye mashua.</w:t>
      </w:r>
    </w:p>
    <w:p>
      <w:pPr/>
      <w:r>
        <w:rPr>
          <w:lang w:val="sw_KE" w:bidi="sw_KE"/>
        </w:rPr>
      </w:r>
      <w:r>
        <w:rPr>
          <w:lang w:val="sw_KE" w:bidi="sw_KE"/>
        </w:rPr>
        <w:t>Ni muhimu kukumbuka kwamba wanafunzi waliogopa kwamba mashua ingezama. Ni muhimu kukumbuka kwamba baadhi ya wanafunzi walikuwa wavuvi wenye uzoefu. Waliekuwa katika mashua kabla.</w:t>
      </w:r>
    </w:p>
    <w:p>
      <w:pPr/>
      <w:r>
        <w:rPr>
          <w:lang w:val="sw_KE" w:bidi="sw_KE"/>
        </w:rPr>
      </w:r>
      <w:r>
        <w:rPr>
          <w:lang w:val="sw_KE" w:bidi="sw_KE"/>
        </w:rPr>
        <w:t>Ni muhimu kukumbuka kile wanafunzi walisema kwa Yesu wakati walimwamsha kutoka usingizi.</w:t>
      </w:r>
    </w:p>
    <w:p>
      <w:pPr/>
      <w:r>
        <w:rPr>
          <w:lang w:val="sw_KE" w:bidi="sw_KE"/>
        </w:rPr>
      </w:r>
      <w:r>
        <w:rPr>
          <w:lang w:val="sw_KE" w:bidi="sw_KE"/>
        </w:rPr>
        <w:t>Ni muhimu kukumbuka kwamba Yesu aliwauliza wanafunzi wake kwa nini hawakumwamini kabla ya kukemea dhoruba.</w:t>
      </w:r>
    </w:p>
    <w:p>
      <w:pPr/>
      <w:r>
        <w:rPr>
          <w:lang w:val="sw_KE" w:bidi="sw_KE"/>
        </w:rPr>
      </w:r>
      <w:r>
        <w:rPr>
          <w:lang w:val="sw_KE" w:bidi="sw_KE"/>
        </w:rPr>
        <w:t>Ni muhimu kukumbuka kile wanafunzi walisema baada ya upepo na bahari kutii amri ya Yesu.</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manne.</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 Yesu</w:t>
      </w:r>
    </w:p>
    <w:p>
      <w:pPr>
        <w:pStyle w:val="ListBullet"/>
        <w:spacing w:line="240" w:lineRule="auto"/>
        <w:ind w:left="720"/>
      </w:pPr>
      <w:r>
        <w:rPr>
          <w:lang w:val="sw_KE" w:bidi="sw_KE"/>
        </w:rPr>
      </w:r>
      <w:r>
        <w:rPr>
          <w:lang w:val="sw_KE" w:bidi="sw_KE"/>
        </w:rPr>
        <w:t>Bahari ya Galilaya</w:t>
      </w:r>
    </w:p>
    <w:p>
      <w:pPr/>
      <w:r>
        <w:rPr>
          <w:lang w:val="sw_KE" w:bidi="sw_KE"/>
        </w:rPr>
      </w:r>
      <w:r>
        <w:rPr>
          <w:lang w:val="sw_KE" w:bidi="sw_KE"/>
        </w:rPr>
        <w:t>Hakikisha kwamba kikundi kimeigiza hadithi mara mbili. Wanapaswa kuigiza katika lugha wanayotafsiri. Kwanza, waambie timu 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Yesu na wanafunzi wake wanapanda kwenye mashua ili kuvuka Bahari ya Galilaya.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"Unahisi vipi?" Unaweza kusikia mambo kama "Ninashangaa ambapo tunakwenda," au "Tunaweza kusafiri sana."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na wanafunzi wake walikuwa umbali mzuri kutoka ufukweni. Ghafla, dhoruba ilianza kuvuma kwenye Bahari ya Galilaya, lakini Yesu alikuwa akilala katika mashua.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Mnahisi vipi? Unaweza kusikia mambo kama, "Dhoruba hiyo ilitujia haraka," "Hali hii inatisha," au "Ninatumaini Yesu atatuokoa."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Wanafunzi walimwamsha Yesu kutoka kwa usingizi Wake. Walisema, "Bwana, tuokoe! Tutakufa!"</w:t>
      </w:r>
    </w:p>
    <w:p>
      <w:pPr/>
      <w:r>
        <w:rPr>
          <w:lang w:val="sw_KE" w:bidi="sw_KE"/>
        </w:rPr>
      </w:r>
      <w:r>
        <w:rPr>
          <w:lang w:val="sw_KE" w:bidi="sw_KE"/>
        </w:rPr>
        <w:t>Akizungumza na wanafunzi, Yesu anasema, "Kwa nini mnaogopa, hamniamini!"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Yesu, "Unahisi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Kisha Yesu alikemea dhoruba na kila kitu kikawa tulivu.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"Unahisi vipi?" Unaweza kusikia mambo kama, "Kwa nini hatukuamini?" au "Yesu daima atatuokoa."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Wanafunzi wanastaajabu, au wanashangaa, kwamba Yesu anaweza kudhibiti upepo na bahari. Walisema, "Huyu ni mtu wa namna gani?" Hata upepo na bahari wanamtii!"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"Unahisi vipi?" Unaweza kusikia mambo kama:</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Yesu aliwaambia wanafunzi wake kwenda </w:t>
      </w:r>
      <w:r>
        <w:rPr>
          <w:b/>
          <w:lang w:val="sw_KE" w:bidi="sw_KE"/>
        </w:rPr>
        <w:t>pamoja</w:t>
      </w:r>
      <w:r>
        <w:rPr>
          <w:lang w:val="sw_KE" w:bidi="sw_KE"/>
        </w:rPr>
        <w:t xml:space="preserve"> naye katika </w:t>
      </w:r>
      <w:r>
        <w:rPr>
          <w:b/>
          <w:lang w:val="sw_KE" w:bidi="sw_KE"/>
        </w:rPr>
        <w:t>mashua</w:t>
      </w:r>
      <w:r>
        <w:rPr>
          <w:lang w:val="sw_KE" w:bidi="sw_KE"/>
        </w:rPr>
        <w:t>.</w:t>
      </w:r>
    </w:p>
    <w:p>
      <w:pPr/>
      <w:r>
        <w:rPr>
          <w:lang w:val="sw_KE" w:bidi="sw_KE"/>
        </w:rPr>
      </w:r>
      <w:r>
        <w:rPr>
          <w:b/>
          <w:lang w:val="sw_KE" w:bidi="sw_KE"/>
        </w:rPr>
        <w:t>Wanafunzi</w:t>
      </w:r>
      <w:r>
        <w:rPr>
          <w:lang w:val="sw_KE" w:bidi="sw_KE"/>
        </w:rPr>
        <w:t xml:space="preserve"> wanarejelea wafuasi wa karibu zaidi wa Yesu ambao walikwenda pamoja naye kila mahali. Tumia neno sawa na ulilotumia katika simulizi za awali kwa wanafunzi. Rejelea Faharasa Kuu kwa ufafanuzi kamili zaidi wa neno </w:t>
      </w:r>
      <w:r>
        <w:rPr>
          <w:b/>
          <w:lang w:val="sw_KE" w:bidi="sw_KE"/>
        </w:rPr>
        <w:t>mwanafunzi</w:t>
      </w:r>
      <w:r>
        <w:rPr>
          <w:lang w:val="sw_KE" w:bidi="sw_KE"/>
        </w:rPr>
        <w:t>.</w:t>
      </w:r>
    </w:p>
    <w:p>
      <w:pPr/>
      <w:r>
        <w:rPr>
          <w:lang w:val="sw_KE" w:bidi="sw_KE"/>
        </w:rPr>
      </w:r>
      <w:r>
        <w:rPr>
          <w:b/>
          <w:lang w:val="sw_KE" w:bidi="sw_KE"/>
        </w:rPr>
        <w:t>Mashua</w:t>
      </w:r>
      <w:r>
        <w:rPr>
          <w:lang w:val="sw_KE" w:bidi="sw_KE"/>
        </w:rPr>
        <w:t xml:space="preserve"> ilikuwa mashua ya uvuvi, pengine ikiwa na tanga. Ilikuwa na chumba cha kutosha kwa watu kumi na tatu kufaa ndani kwa urahisi Mashua ilikuwa na urefu wa mita 8 na upana wa mita 2 1/2. Ilikuwa na kina cha mita kama 1 1/4. Tumia neno sawa na ulilofanya katika simulizi za awali kwa mashua. Rejelea Faharasa Kuu kwa ufafanuzi kamili zaidi wa neno </w:t>
      </w:r>
      <w:r>
        <w:rPr>
          <w:b/>
          <w:lang w:val="sw_KE" w:bidi="sw_KE"/>
        </w:rPr>
        <w:t>mashua</w:t>
      </w:r>
      <w:r>
        <w:rPr>
          <w:lang w:val="sw_KE" w:bidi="sw_KE"/>
        </w:rPr>
        <w:t>.</w:t>
      </w:r>
    </w:p>
    <w:p>
      <w:pPr/>
      <w:r>
        <w:rPr>
          <w:lang w:val="sw_KE" w:bidi="sw_KE"/>
        </w:rPr>
      </w:r>
      <w:r>
        <w:rPr>
          <w:lang w:val="sw_KE" w:bidi="sw_KE"/>
        </w:rPr>
        <w:t xml:space="preserve">Onyesha watafsiri wako picha ya </w:t>
      </w:r>
      <w:r>
        <w:rPr>
          <w:b/>
          <w:lang w:val="sw_KE" w:bidi="sw_KE"/>
        </w:rPr>
        <w:t>mashua</w:t>
      </w:r>
      <w:r>
        <w:rPr>
          <w:lang w:val="sw_KE" w:bidi="sw_KE"/>
        </w:rPr>
        <w:t>, ikiwa inahitajika.</w:t>
      </w:r>
    </w:p>
    <w:p>
      <w:pPr/>
      <w:r>
        <w:rPr>
          <w:lang w:val="sw_KE" w:bidi="sw_KE"/>
        </w:rPr>
      </w:r>
      <w:r>
        <w:rPr>
          <w:b/>
          <w:lang w:val="sw_KE" w:bidi="sw_KE"/>
        </w:rPr>
        <w:t>Tazama</w:t>
      </w:r>
      <w:r>
        <w:rPr>
          <w:lang w:val="sw_KE" w:bidi="sw_KE"/>
        </w:rPr>
        <w:t xml:space="preserve">, au ghafla, </w:t>
      </w:r>
      <w:r>
        <w:rPr>
          <w:b/>
          <w:lang w:val="sw_KE" w:bidi="sw_KE"/>
        </w:rPr>
        <w:t>dhoruba</w:t>
      </w:r>
      <w:r>
        <w:rPr>
          <w:lang w:val="sw_KE" w:bidi="sw_KE"/>
        </w:rPr>
        <w:t xml:space="preserve"> ilitokea </w:t>
      </w:r>
      <w:r>
        <w:rPr>
          <w:b/>
          <w:lang w:val="sw_KE" w:bidi="sw_KE"/>
        </w:rPr>
        <w:t>baharini</w:t>
      </w:r>
      <w:r>
        <w:rPr>
          <w:lang w:val="sw_KE" w:bidi="sw_KE"/>
        </w:rPr>
        <w:t>. "Tazama," au "ghafla," inaonyesha kwamba kitu kisichotarajiwa au cha kushangaza kinakaribia kutokea. Dhoruba ilikuwa na upepo mkali sana na mawimbi makubwa. Dhoruba za ghafla zilitokea mara nyingi kwenye Bahari ya Galilaya. Hii ni kwa sababu ilizungukwa na milima ya juu na iko chini ya usawa wa bahari. Baadhi ya wanafunzi wa Yesu, ambao walikuwa wavuvi, walijua kuhusu uwezekano wa dhoruba hizi za hatari.</w:t>
      </w:r>
    </w:p>
    <w:p>
      <w:pPr/>
      <w:r>
        <w:rPr>
          <w:lang w:val="sw_KE" w:bidi="sw_KE"/>
        </w:rPr>
      </w:r>
      <w:r>
        <w:rPr>
          <w:lang w:val="sw_KE" w:bidi="sw_KE"/>
        </w:rPr>
        <w:t xml:space="preserve">Yesu na wanafunzi walikuwa kwenye </w:t>
      </w:r>
      <w:r>
        <w:rPr>
          <w:b/>
          <w:lang w:val="sw_KE" w:bidi="sw_KE"/>
        </w:rPr>
        <w:t>Bahari ya Galilaya</w:t>
      </w:r>
      <w:r>
        <w:rPr>
          <w:lang w:val="sw_KE" w:bidi="sw_KE"/>
        </w:rPr>
        <w:t xml:space="preserve">. Bahari ya Galilaya ni ziwa kubwa sana, lenye urefu wa takriban kilomita 21 na upana wa kilomita 10. Tumia neno sawa kwa bahari kama vile ulivyofanya katika simulizi za awali. Rejelea Faharasa Kuu kwa ufafanuzi kamili zaidi wa </w:t>
      </w:r>
      <w:r>
        <w:rPr>
          <w:b/>
          <w:lang w:val="sw_KE" w:bidi="sw_KE"/>
        </w:rPr>
        <w:t>Bahari ya Galilaya</w:t>
      </w:r>
      <w:r>
        <w:rPr>
          <w:lang w:val="sw_KE" w:bidi="sw_KE"/>
        </w:rPr>
        <w:t>.</w:t>
      </w:r>
    </w:p>
    <w:p>
      <w:pPr/>
      <w:r>
        <w:rPr>
          <w:lang w:val="sw_KE" w:bidi="sw_KE"/>
        </w:rPr>
      </w:r>
      <w:r>
        <w:rPr>
          <w:lang w:val="sw_KE" w:bidi="sw_KE"/>
        </w:rPr>
        <w:t>Onyesha watafsiri ramani na picha za ziwa ikiwa bado hujafanya hivyo. Jadili ni neno gani ungetumia kwa eneo hili la maji.</w:t>
      </w:r>
    </w:p>
    <w:p>
      <w:pPr/>
      <w:r>
        <w:rPr>
          <w:lang w:val="sw_KE" w:bidi="sw_KE"/>
        </w:rPr>
      </w:r>
      <w:r>
        <w:rPr>
          <w:lang w:val="sw_KE" w:bidi="sw_KE"/>
        </w:rPr>
        <w:t xml:space="preserve">Mashua ilikuwa </w:t>
      </w:r>
      <w:r>
        <w:rPr>
          <w:b/>
          <w:lang w:val="sw_KE" w:bidi="sw_KE"/>
        </w:rPr>
        <w:t>ikifurika maji</w:t>
      </w:r>
      <w:r>
        <w:rPr>
          <w:lang w:val="sw_KE" w:bidi="sw_KE"/>
        </w:rPr>
        <w:t>. "Kufurika" ina maana kwamba dhoruba ilikuwa ikipiga maji katika mawimbi makubwa. Mashua ilikuwa ikipigwa mara kwa mara na mawimbi makubwa na maji yalikuwa yakijaza mashua. Mashua ilikuwa katika hatari ya kuzama. Wanafunzi ambao walikuwa wavuvi wenye uzoefu walikuwa na ujuzi wa kuwa katika mashua. Wanafunzi walikuwa na hofu, wakidhani kwamba dhoruba ingezama mashua na walikuwa karibu kufa. Kwa hivyo, walimwamsha Yesu kutoka kwa usingizi wake. Walimuambia, "</w:t>
      </w:r>
      <w:r>
        <w:rPr>
          <w:b/>
          <w:lang w:val="sw_KE" w:bidi="sw_KE"/>
        </w:rPr>
        <w:t>Bwana</w:t>
      </w:r>
      <w:r>
        <w:rPr>
          <w:lang w:val="sw_KE" w:bidi="sw_KE"/>
        </w:rPr>
        <w:t xml:space="preserve">, tuokoe! Tutakufa!" Katika mfano huu, neno "Bwana" linamaanisha mmiliki au mtu ambaye tunapaswa kuwa waaminifu kwake. Tumia neno sawa na ulilofanya katika simulizi za awali kwa Bwana. Rejelea Faharasa Kuu kwa ufafanuzi kamili zaidi wa neno </w:t>
      </w:r>
      <w:r>
        <w:rPr>
          <w:b/>
          <w:lang w:val="sw_KE" w:bidi="sw_KE"/>
        </w:rPr>
        <w:t>Bwana</w:t>
      </w:r>
      <w:r>
        <w:rPr>
          <w:lang w:val="sw_KE" w:bidi="sw_KE"/>
        </w:rPr>
        <w:t>.</w:t>
      </w:r>
    </w:p>
    <w:p>
      <w:pPr/>
      <w:r>
        <w:rPr>
          <w:lang w:val="sw_KE" w:bidi="sw_KE"/>
        </w:rPr>
      </w:r>
      <w:r>
        <w:rPr>
          <w:lang w:val="sw_KE" w:bidi="sw_KE"/>
        </w:rPr>
        <w:t xml:space="preserve">Yesu aliwajibu, "Kwa nini mnaogopa, hamniamini mimi!" Yesu anataka wale ambao wanamfuata kuwa na </w:t>
      </w:r>
      <w:r>
        <w:rPr>
          <w:b/>
          <w:lang w:val="sw_KE" w:bidi="sw_KE"/>
        </w:rPr>
        <w:t>imani</w:t>
      </w:r>
      <w:r>
        <w:rPr>
          <w:lang w:val="sw_KE" w:bidi="sw_KE"/>
        </w:rPr>
        <w:t xml:space="preserve">, au kumwamini yeye. Imani inaelezea mwitikio wa mtu kwa ahadi ya Mungu. Huenda inamaanisha zaidi ya makubaliano ya kiakili, bali kuweka imani/tumaini la mtu kwa Mungu. Katika hali hii, wafuasi wanapaswa kumwamini Yesu mwenyewe. Tumia neno sawa kwa imani kama vile umetumia katika simulizi za awali. Rejelea Faharasa Kuu kwa ufafanuzi kamili zaidi wa neno </w:t>
      </w:r>
      <w:r>
        <w:rPr>
          <w:b/>
          <w:lang w:val="sw_KE" w:bidi="sw_KE"/>
        </w:rPr>
        <w:t>imani</w:t>
      </w:r>
      <w:r>
        <w:rPr>
          <w:lang w:val="sw_KE" w:bidi="sw_KE"/>
        </w:rPr>
        <w:t>.</w:t>
      </w:r>
    </w:p>
    <w:p>
      <w:pPr/>
      <w:r>
        <w:rPr>
          <w:lang w:val="sw_KE" w:bidi="sw_KE"/>
        </w:rPr>
      </w:r>
      <w:r>
        <w:rPr>
          <w:lang w:val="sw_KE" w:bidi="sw_KE"/>
        </w:rPr>
        <w:t xml:space="preserve">Yesu </w:t>
      </w:r>
      <w:r>
        <w:rPr>
          <w:b/>
          <w:lang w:val="sw_KE" w:bidi="sw_KE"/>
        </w:rPr>
        <w:t>alikemea upepo</w:t>
      </w:r>
      <w:r>
        <w:rPr>
          <w:lang w:val="sw_KE" w:bidi="sw_KE"/>
        </w:rPr>
        <w:t xml:space="preserve"> na bahari. "Kemea" ina maana kutoa amri kama tishio. Upepo na bahari vikatulia. Wanafunzi walishangaa kwa sababu Yesu </w:t>
      </w:r>
      <w:r>
        <w:rPr>
          <w:b/>
          <w:lang w:val="sw_KE" w:bidi="sw_KE"/>
        </w:rPr>
        <w:t>alisimamisha</w:t>
      </w:r>
      <w:r>
        <w:rPr>
          <w:lang w:val="sw_KE" w:bidi="sw_KE"/>
        </w:rPr>
        <w:t xml:space="preserve"> dhoruba. "Kushangaa" hapa kunamaanisha kuvutiwa au kustaajabishwa. Tumia neno sawa kwa kushangaa kama vile umetumia katika simuizi za awali.</w:t>
      </w:r>
    </w:p>
    <w:p>
      <w:pPr/>
      <w:r>
        <w:rPr>
          <w:lang w:val="sw_KE" w:bidi="sw_KE"/>
        </w:rPr>
      </w:r>
      <w:r>
        <w:rPr>
          <w:lang w:val="sw_KE" w:bidi="sw_KE"/>
        </w:rPr>
        <w:t xml:space="preserve">Wanafunzi walisema, "Huyu ni mtu wa namna gani?" Hata upepo na bahari </w:t>
      </w:r>
      <w:r>
        <w:rPr>
          <w:b/>
          <w:lang w:val="sw_KE" w:bidi="sw_KE"/>
        </w:rPr>
        <w:t>vinamtii</w:t>
      </w:r>
      <w:r>
        <w:rPr>
          <w:lang w:val="sw_KE" w:bidi="sw_KE"/>
        </w:rPr>
        <w:t>!" Kutii inaonyesha kwamba upepo na bahari zilifanya kile Yesu aliwaamuru kufanya. Swali hili halikuulizwa ili kupokea jibu. Swali liliulizwa kwa sababu walishangaa sana kwamba Yesu alikuwa na udhibiti wa hali ya hewa.</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8:28–34</w:t>
      </w:r>
      <w:r>
        <w:rPr>
          <w:lang w:val="sw_KE" w:bidi="sw_KE"/>
        </w:rPr>
      </w:r>
    </w:p>
    <w:p>
      <w:pPr>
        <w:pStyle w:val="Heading3"/>
      </w:pPr>
      <w:r>
        <w:rPr>
          <w:lang w:val="sw_KE" w:bidi="sw_KE"/>
        </w:rPr>
        <w:t>Sikiliza na Moyo</w:t>
      </w:r>
    </w:p>
    <w:p>
      <w:pPr/>
      <w:r>
        <w:rPr>
          <w:lang w:val="sw_KE" w:bidi="sw_KE"/>
        </w:rPr>
      </w:r>
      <w:r>
        <w:rPr>
          <w:lang w:val="sw_KE" w:bidi="sw_KE"/>
        </w:rPr>
        <w:t>Sikiliza Mathayo 8:28–34 na utie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Yesu au Mungu?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Katika hadithi hii ya kweli, Mathayo anatoa mfano mwingine wa nguvu ya Yesu, lakini wakati huu juu ya roho mbaya.</w:t>
      </w:r>
    </w:p>
    <w:p>
      <w:pPr/>
      <w:r>
        <w:rPr>
          <w:lang w:val="sw_KE" w:bidi="sw_KE"/>
        </w:rPr>
      </w:r>
      <w:r>
        <w:rPr>
          <w:lang w:val="sw_KE" w:bidi="sw_KE"/>
        </w:rPr>
        <w:t>Katika simulizi ya awali, Yesu na wanafunzi wake walikuwa wakivuka Bahari ya Galilaya. Dhoruba ya ghafla ilikuwa karibu kuzamisha mashua yao, lakini Yesu aliamuru dhoruba kusitisha na dhoruba ilimtii Yesu.</w:t>
      </w:r>
    </w:p>
    <w:p>
      <w:pPr/>
      <w:r>
        <w:rPr>
          <w:lang w:val="sw_KE" w:bidi="sw_KE"/>
        </w:rPr>
      </w:r>
      <w:r>
        <w:rPr>
          <w:lang w:val="sw_KE" w:bidi="sw_KE"/>
        </w:rPr>
        <w:t>Yesu na wanafunzi waliwasili katika nchi ya Wagerasi karibu na mji wa Gadara. Wasio Wayahudi waliishi katika Gadara. Kulikuwa na wanaume wawili wakali waliokuwa wamepagawa na pepo, au roho mbaya. Wanaume hawa walitaka kuumiza wengine, na hakuna mtu angeweza kupita katika eneo hilo. Kulikuwa na miamba mikali upande wa pwani ya ziwa. Watu walikata mapango katika miamba na kuzika miili ya wafu katika mapango. Wanaume hawa walikuwa wakiishi katika mapango. Wanaume walitoka kwenye makaburi na kumkaribia Yesu.</w:t>
      </w:r>
    </w:p>
    <w:p>
      <w:pPr/>
      <w:r>
        <w:rPr>
          <w:lang w:val="sw_KE" w:bidi="sw_KE"/>
        </w:rPr>
      </w:r>
      <w:r>
        <w:rPr>
          <w:lang w:val="sw_KE" w:bidi="sw_KE"/>
        </w:rPr>
        <w:t xml:space="preserve">Onyesha picha ya mapango </w:t>
      </w:r>
      <w:r>
        <w:rPr>
          <w:lang w:val="sw_KE" w:bidi="sw_KE"/>
        </w:rPr>
        <w:t>katika miamba mikali</w:t>
      </w:r>
      <w:r>
        <w:rPr>
          <w:lang w:val="sw_KE" w:bidi="sw_KE"/>
        </w:rPr>
        <w:t>.</w:t>
      </w:r>
    </w:p>
    <w:p>
      <w:pPr/>
      <w:r>
        <w:rPr>
          <w:lang w:val="sw_KE" w:bidi="sw_KE"/>
        </w:rPr>
      </w:r>
      <w:r>
        <w:rPr>
          <w:lang w:val="sw_KE" w:bidi="sw_KE"/>
        </w:rPr>
        <w:t xml:space="preserve">Onyesha ramani ambayo inaonyesha </w:t>
      </w:r>
      <w:r>
        <w:rPr>
          <w:lang w:val="sw_KE" w:bidi="sw_KE"/>
        </w:rPr>
        <w:t>njia ya Yesu kutoka Kapernaumu kwenye upande wa kaskazini magharibi mwa ziwa hadi Wagerasi</w:t>
      </w:r>
      <w:r>
        <w:rPr>
          <w:lang w:val="sw_KE" w:bidi="sw_KE"/>
        </w:rPr>
        <w:t>.</w:t>
      </w:r>
    </w:p>
    <w:p>
      <w:pPr/>
      <w:r>
        <w:rPr>
          <w:lang w:val="sw_KE" w:bidi="sw_KE"/>
        </w:rPr>
      </w:r>
      <w:r>
        <w:rPr>
          <w:lang w:val="sw_KE" w:bidi="sw_KE"/>
        </w:rPr>
        <w:t>Sitisha hapa na mjadili ijinsi ilivyo kuwa karibu na watu wenye ukali. Ni aina gani ya mambo wanaweza kusema au kufanya? Shiriki hadithi za kukutana na watu wenye ukali.</w:t>
      </w:r>
    </w:p>
    <w:p>
      <w:pPr/>
      <w:r>
        <w:rPr>
          <w:lang w:val="sw_KE" w:bidi="sw_KE"/>
        </w:rPr>
      </w:r>
      <w:r>
        <w:rPr>
          <w:lang w:val="sw_KE" w:bidi="sw_KE"/>
        </w:rPr>
        <w:t>Tazama, au ghafla: Neno hili linatuambia kwamba kitu kisichotarajiwa au cha kushangaza kinakaribia kutokea. Mapepo walikuwa wakizungumza kupitia wanaume. Walimpigia kelele Yesu. "Usitusumbue, Mwana wa Mungu!" Mapepo walikuwa na hofu na hawakutaka Yesu kuwapeleka kutoka kwa wanaume. Mapepo walijua kwamba Yesu ni Mwana wa Mungu. Mwana wa Mungu ana asili na tabia sawa na za Mungu. Mapepo pia walipiga kelele, "Je, umekuja hapa ili kututesa kabla ya wakati wetu?" Hawakuwa wakiuliza swali hili ili kupokea jibu. Hawakutaka Yesu kuwaadhibu kabla ya wakati ambao Mungu alikuwa ameweka ili kuwaadhibu mapepo. Kwa hivyo, mapepo walimwomba Yesu kuwapeleka katika kundi la nguruwe. Nguruwe walikuwa wakila. Walikuwa mbali na Yesu na wanaume wawili, lakini nguruwe bado wangeweza kuonekana. Kundi la nguruwe lilikuwa kundi kubwa la mifugo, ambalo pia linajulikana kama nguruwe au nguruwe pori. Nguruwe walichukuliwa kuwa najisi na watu wa Kiyahudi. Hii ni njia moja tunayojua kwamba wasio Wayahudi waliishi katika eneo hili.</w:t>
      </w:r>
    </w:p>
    <w:p>
      <w:pPr/>
      <w:r>
        <w:rPr>
          <w:lang w:val="sw_KE" w:bidi="sw_KE"/>
        </w:rPr>
      </w:r>
      <w:r>
        <w:rPr>
          <w:lang w:val="sw_KE" w:bidi="sw_KE"/>
        </w:rPr>
        <w:t xml:space="preserve">Onyesha picha ya </w:t>
      </w:r>
      <w:r>
        <w:rPr>
          <w:lang w:val="sw_KE" w:bidi="sw_KE"/>
        </w:rPr>
        <w:t>kundi la nguruwe</w:t>
      </w:r>
      <w:r>
        <w:rPr>
          <w:lang w:val="sw_KE" w:bidi="sw_KE"/>
        </w:rPr>
        <w:t>.</w:t>
      </w:r>
    </w:p>
    <w:p>
      <w:pPr/>
      <w:r>
        <w:rPr>
          <w:lang w:val="sw_KE" w:bidi="sw_KE"/>
        </w:rPr>
      </w:r>
      <w:r>
        <w:rPr>
          <w:lang w:val="sw_KE" w:bidi="sw_KE"/>
        </w:rPr>
        <w:t>Yesu aliwapa mapepo ruhusa ya kuingia ndani ya nguruwe kwa kuwaamuru waende. Mapepo walimtoka yule mtu na kuingia ndani ya nguruwe. Kwa hivyo, mapepo hawakuwa wakidhibiti tena wanaume. Ghafla, kundi lote la nguruwe lilikimbia kuteremka mteremko mkali kwenye upande wa kilima, na kuingia baharini. Nguruwe walizama na kufa katika maji.</w:t>
      </w:r>
    </w:p>
    <w:p>
      <w:pPr/>
      <w:r>
        <w:rPr>
          <w:lang w:val="sw_KE" w:bidi="sw_KE"/>
        </w:rPr>
      </w:r>
      <w:r>
        <w:rPr>
          <w:lang w:val="sw_KE" w:bidi="sw_KE"/>
        </w:rPr>
        <w:t xml:space="preserve">Onyesha picha ya </w:t>
      </w:r>
      <w:r>
        <w:rPr>
          <w:lang w:val="sw_KE" w:bidi="sw_KE"/>
        </w:rPr>
        <w:t>kilima kirefu karibu na Bahari ya Galilaya</w:t>
      </w:r>
      <w:r>
        <w:rPr>
          <w:lang w:val="sw_KE" w:bidi="sw_KE"/>
        </w:rPr>
        <w:t>.</w:t>
      </w:r>
    </w:p>
    <w:p>
      <w:pPr/>
      <w:r>
        <w:rPr>
          <w:lang w:val="sw_KE" w:bidi="sw_KE"/>
        </w:rPr>
      </w:r>
      <w:r>
        <w:rPr>
          <w:lang w:val="sw_KE" w:bidi="sw_KE"/>
        </w:rPr>
        <w:t>Wachungaji, wanaume ambao walitunza mifugo, walikimbia kwa mji. Wachungaji walimwambia kila mtu kilichowatokea nguruwe wao na wale wanaume waliopagawa na mapepo. Karibu kila mtu kutoka mji huo alikwenda kuzungumza na Yesu na kumwomba aondoke.</w:t>
      </w:r>
    </w:p>
    <w:p>
      <w:pPr/>
      <w:r>
        <w:rPr>
          <w:lang w:val="sw_KE" w:bidi="sw_KE"/>
        </w:rPr>
      </w:r>
      <w:r>
        <w:rPr>
          <w:lang w:val="sw_KE" w:bidi="sw_KE"/>
        </w:rPr>
        <w:t>Katika injili ya Marko tunaambiwa kwamba watu kutoka mji walikuwa na hofu. Mathayo haituambii kwa nini watu walimwambia Yesu kuondoka. Sababu moja inayowezekana ni kwamba watu walikuwa na hasira kwa sababu walipoteza nguruwe wao.</w:t>
      </w:r>
    </w:p>
    <w:p>
      <w:pPr/>
      <w:r>
        <w:rPr>
          <w:lang w:val="sw_KE" w:bidi="sw_KE"/>
        </w:rPr>
      </w:r>
      <w:r>
        <w:rPr>
          <w:lang w:val="sw_KE" w:bidi="sw_KE"/>
        </w:rPr>
        <w:t>Sitisha hapa na mjadili jinsi ilivyo kupoteza kitu ambacho unajali. Shiriki hadithi kuhusu wakati ulipopoteza kitu au kitu kilichukuliwa kutoka kwako. Ni mambo gani uliyosema au uliyofanya baada ya kushindwa huko?</w:t>
      </w:r>
    </w:p>
    <w:p>
      <w:pPr/>
      <w:r>
        <w:rPr>
          <w:lang w:val="sw_KE" w:bidi="sw_KE"/>
        </w:rPr>
      </w:r>
      <w:r>
        <w:rPr>
          <w:lang w:val="sw_KE" w:bidi="sw_KE"/>
        </w:rPr>
        <w:t>Tukio hili ni mfano mzuri wa mamlaka kuu na nguvu alizonazo Yesu kwa sababu yeye ni Mwana wa Mungu.</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Hadithi hii ina matukio manne.</w:t>
      </w:r>
    </w:p>
    <w:p>
      <w:pPr/>
      <w:r>
        <w:rPr>
          <w:lang w:val="sw_KE" w:bidi="sw_KE"/>
        </w:rPr>
      </w:r>
      <w:r>
        <w:rPr>
          <w:b/>
          <w:lang w:val="sw_KE" w:bidi="sw_KE"/>
        </w:rPr>
        <w:t>Tukio la kwanza:</w:t>
      </w:r>
      <w:r>
        <w:rPr>
          <w:lang w:val="sw_KE" w:bidi="sw_KE"/>
        </w:rPr>
        <w:t xml:space="preserve"> Yesu alikuja upande mwingine wa ziwa. Wanaume wawili ambao wamepagawa na pepo wanatoka kwenye makaburi. Wanaume wawili ni wenye ukali na hawamruhusu mtu yeyote apite karibu nao. Wanaume waliopagawa na pepo wanamkaribia Yesu.</w:t>
      </w:r>
    </w:p>
    <w:p>
      <w:pPr/>
      <w:r>
        <w:rPr>
          <w:lang w:val="sw_KE" w:bidi="sw_KE"/>
        </w:rPr>
      </w:r>
      <w:r>
        <w:rPr>
          <w:b/>
          <w:lang w:val="sw_KE" w:bidi="sw_KE"/>
        </w:rPr>
        <w:t>Tukio la pili:</w:t>
      </w:r>
      <w:r>
        <w:rPr>
          <w:lang w:val="sw_KE" w:bidi="sw_KE"/>
        </w:rPr>
        <w:t xml:space="preserve"> Mapepo wanazungumza kupitia wanaume wawili. Ghafla, wanampigia kelele Yesu. Mapepo hawataki Yesu kuwaadhibu. Kwa hivyo, wanamsihi Yesu awatume katika kundi la nguruwe lililokuwa mbali kidogo, lakini nguruwe hao bado walionekana. Yesu anawaamuru mapepo watoke wanaume wawili.</w:t>
      </w:r>
    </w:p>
    <w:p>
      <w:pPr/>
      <w:r>
        <w:rPr>
          <w:lang w:val="sw_KE" w:bidi="sw_KE"/>
        </w:rPr>
      </w:r>
      <w:r>
        <w:rPr>
          <w:b/>
          <w:lang w:val="sw_KE" w:bidi="sw_KE"/>
        </w:rPr>
        <w:t>Tukio la tatu:</w:t>
      </w:r>
      <w:r>
        <w:rPr>
          <w:lang w:val="sw_KE" w:bidi="sw_KE"/>
        </w:rPr>
        <w:t xml:space="preserve"> Mapepo walifanya kama Yesu alivyoamuru. Waliondoka wanaume na kuingia katika kundi la nguruwe. Ghafla, nguruwe wanakimbia katika bahari na kuzama katika maji.</w:t>
      </w:r>
    </w:p>
    <w:p>
      <w:pPr/>
      <w:r>
        <w:rPr>
          <w:lang w:val="sw_KE" w:bidi="sw_KE"/>
        </w:rPr>
      </w:r>
      <w:r>
        <w:rPr>
          <w:b/>
          <w:lang w:val="sw_KE" w:bidi="sw_KE"/>
        </w:rPr>
        <w:t>Tukio la nne:</w:t>
      </w:r>
      <w:r>
        <w:rPr>
          <w:lang w:val="sw_KE" w:bidi="sw_KE"/>
        </w:rPr>
        <w:t xml:space="preserve"> Wachungaji wanakimbia kwa mji na kuwaambia watu kile kilichotokea. Ghafla, watu wanaenda kando ya ziwa na kumwomba Yesu aondoke.</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Wanaume wawili wenye pepo</w:t>
      </w:r>
    </w:p>
    <w:p>
      <w:pPr>
        <w:pStyle w:val="ListBullet"/>
        <w:spacing w:line="240" w:lineRule="auto"/>
        <w:ind w:left="720"/>
      </w:pPr>
      <w:r>
        <w:rPr>
          <w:lang w:val="sw_KE" w:bidi="sw_KE"/>
        </w:rPr>
      </w:r>
      <w:r>
        <w:rPr>
          <w:lang w:val="sw_KE" w:bidi="sw_KE"/>
        </w:rPr>
        <w:t>Kundi la nguruwe</w:t>
      </w:r>
    </w:p>
    <w:p>
      <w:pPr>
        <w:pStyle w:val="ListBullet"/>
        <w:spacing w:line="240" w:lineRule="auto"/>
        <w:ind w:left="720"/>
      </w:pPr>
      <w:r>
        <w:rPr>
          <w:lang w:val="sw_KE" w:bidi="sw_KE"/>
        </w:rPr>
      </w:r>
      <w:r>
        <w:rPr>
          <w:lang w:val="sw_KE" w:bidi="sw_KE"/>
        </w:rPr>
        <w:t>Wachungaji</w:t>
      </w:r>
    </w:p>
    <w:p>
      <w:pPr>
        <w:pStyle w:val="ListBullet"/>
        <w:spacing w:line="240" w:lineRule="auto"/>
        <w:ind w:left="720"/>
      </w:pPr>
      <w:r>
        <w:rPr>
          <w:lang w:val="sw_KE" w:bidi="sw_KE"/>
        </w:rPr>
      </w:r>
      <w:r>
        <w:rPr>
          <w:lang w:val="sw_KE" w:bidi="sw_KE"/>
        </w:rPr>
        <w:t>Watu katika mji</w:t>
      </w:r>
    </w:p>
    <w:p>
      <w:pPr/>
      <w:r>
        <w:rPr>
          <w:lang w:val="sw_KE" w:bidi="sw_KE"/>
        </w:rPr>
      </w:r>
      <w:r>
        <w:rPr>
          <w:lang w:val="sw_KE" w:bidi="sw_KE"/>
        </w:rPr>
        <w:t>Katika kipindi hiki, uwe na ubao wa kikundi cha hadithi, kuchora au kutumia aina fulani ya nyenzo (vitu ambavyo unaweza kuhamasisha kote kama vile miamba, vijiti, vinyago vya watoto) ili kupata taswira ya hadithi na vitendo vyake.</w:t>
      </w:r>
    </w:p>
    <w:p>
      <w:pPr/>
      <w:r>
        <w:rPr>
          <w:lang w:val="sw_KE" w:bidi="sw_KE"/>
        </w:rPr>
      </w:r>
      <w:r>
        <w:rPr>
          <w:lang w:val="sw_KE" w:bidi="sw_KE"/>
        </w:rPr>
        <w:t>Ni muhimu kukumbuka kwamba Yesu alikuwa amevuka tu Bahari ya Galilaya katika mashua. Yesu alikuwa ametuliza tu dhoruba. Kumbuka kwamba wanafunzi wako na Yesu na waliwasili katika mkoa usio wa Kiyahudi. Ni muhimu kukumbuka kwamba wanaume hawa waliopagawa na pepo waliishi katika mapango ya mazishi yaliyo karibu na pwani.</w:t>
      </w:r>
    </w:p>
    <w:p>
      <w:pPr/>
      <w:r>
        <w:rPr>
          <w:lang w:val="sw_KE" w:bidi="sw_KE"/>
        </w:rPr>
      </w:r>
      <w:r>
        <w:rPr>
          <w:lang w:val="sw_KE" w:bidi="sw_KE"/>
        </w:rPr>
        <w:t>Ni muhimu kukumbuka kwamba mapepo walimpigia kelele Yesu. Kumbuka kile mapepo walisema kwa Yesu.</w:t>
      </w:r>
    </w:p>
    <w:p>
      <w:pPr/>
      <w:r>
        <w:rPr>
          <w:lang w:val="sw_KE" w:bidi="sw_KE"/>
        </w:rPr>
      </w:r>
      <w:r>
        <w:rPr>
          <w:lang w:val="sw_KE" w:bidi="sw_KE"/>
        </w:rPr>
        <w:t>Ni muhimu kukumbuka kwamba Yesu aliamuru mapepo kwenda. Kisha, pepo waliondoka wanaume wawili na kuingia ndani ya nguruwe. Ni muhimu kukumbuka kile nguruwe walifanya baada ya pepo kwenda ndani yao.</w:t>
      </w:r>
    </w:p>
    <w:p>
      <w:pPr/>
      <w:r>
        <w:rPr>
          <w:lang w:val="sw_KE" w:bidi="sw_KE"/>
        </w:rPr>
      </w:r>
      <w:r>
        <w:rPr>
          <w:lang w:val="sw_KE" w:bidi="sw_KE"/>
        </w:rPr>
        <w:t>Ni muhimu kukumbuka kile wachungaji walifanya baada ya kuona kile kilichotokea kwa nguruwe. Ni muhimu kukumbuka kile watu katika mji walifanya, baada ya kusikia kuhusu nguruwe na wanaume waliopagawa na pepo.</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manne.</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Wanaume wawili waliopagawa na pepo</w:t>
      </w:r>
    </w:p>
    <w:p>
      <w:pPr>
        <w:pStyle w:val="ListBullet"/>
        <w:spacing w:line="240" w:lineRule="auto"/>
        <w:ind w:left="720"/>
      </w:pPr>
      <w:r>
        <w:rPr>
          <w:lang w:val="sw_KE" w:bidi="sw_KE"/>
        </w:rPr>
      </w:r>
      <w:r>
        <w:rPr>
          <w:lang w:val="sw_KE" w:bidi="sw_KE"/>
        </w:rPr>
        <w:t>Kundi la nguruwe</w:t>
      </w:r>
    </w:p>
    <w:p>
      <w:pPr>
        <w:pStyle w:val="ListBullet"/>
        <w:spacing w:line="240" w:lineRule="auto"/>
        <w:ind w:left="720"/>
      </w:pPr>
      <w:r>
        <w:rPr>
          <w:lang w:val="sw_KE" w:bidi="sw_KE"/>
        </w:rPr>
      </w:r>
      <w:r>
        <w:rPr>
          <w:lang w:val="sw_KE" w:bidi="sw_KE"/>
        </w:rPr>
        <w:t>Wachungaji</w:t>
      </w:r>
    </w:p>
    <w:p>
      <w:pPr>
        <w:pStyle w:val="ListBullet"/>
        <w:spacing w:line="240" w:lineRule="auto"/>
        <w:ind w:left="720"/>
      </w:pPr>
      <w:r>
        <w:rPr>
          <w:lang w:val="sw_KE" w:bidi="sw_KE"/>
        </w:rPr>
      </w:r>
      <w:r>
        <w:rPr>
          <w:lang w:val="sw_KE" w:bidi="sw_KE"/>
        </w:rPr>
        <w:t>Watu katika mji</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Yesu alikuja upande mwingine wa ziwa. Wanaume wawili waliopagawa na pepo ambao walikuwa na vurugu walitoka kwenye makaburi na kuanza kumpigia kelele Yesu.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wanaume wawili wenye pepo, "Mnahisi vipi?" Unaweza kusikia mambo kama, "Tuna hasira kwamba Mwana wa Mungu anatusumbua," "Tunaogopa pepo walio ndani yetu," au "Tunammwogopa Yesu."</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Mapepo walimwomba Yesu awapeleke katika kundi la nguruwe na asiwaadhibu.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Yesu, "Unahisi vipi?" Unaweza kusikia mambo kama, "Pepo hawa hawaniogopi," "Wanaume hawa hawaniogopi," au "Ninahisi huruma kwa wanaume hawa."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aliamuru mapepo kuwaondokea wale wanaume wawili. Pepo walimtii Yesu kwa kuwaacha wanaume na kuingia katika kundi la nguruwe. Ghafla, nguruwe walikimbilia baharini na kuzama majini.</w:t>
      </w:r>
    </w:p>
    <w:p>
      <w:pPr/>
      <w:r>
        <w:rPr>
          <w:lang w:val="sw_KE" w:bidi="sw_KE"/>
        </w:rPr>
      </w:r>
      <w:r>
        <w:rPr>
          <w:lang w:val="sw_KE" w:bidi="sw_KE"/>
        </w:rPr>
        <w:t>Wachungaji walikimbia mjini na kuwaambia watu yaliyotokea. Watu walikwenda kando ya ziwa ambapo Yesu alikuwa.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wachungaji, "Mnahisi vipi?" Unaweza kusikia mambo kama, "Ni nini kilichotokea kwa nguruwe wetu?" "Yesu alifanyaje hivyo?" au "Tutafanya nini bila nguruwe wetu?"</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Ghafla, watu katika mji huo walikwenda mahali ambapo Yesu alikuwa. Walimsihi Yesu aondoke na kuwaacha peke yao.</w:t>
      </w:r>
    </w:p>
    <w:p>
      <w:pPr/>
      <w:r>
        <w:rPr>
          <w:lang w:val="sw_KE" w:bidi="sw_KE"/>
        </w:rPr>
      </w:r>
      <w:r>
        <w:rPr>
          <w:lang w:val="sw_KE" w:bidi="sw_KE"/>
        </w:rPr>
        <w:t>Sitisha kitendo. Waulize waigizaji wanaoigiza watu katika mji, "Mnahisi vipi?" Unaweza kusikia mambo kama, "Nguruwe wameondoka, tutafanya nini kwa chakula?" "Kwa nini Yesu angewaua nguruwe wetu?" au "Ni nini kilichotokea kwa wanaume wawili?"</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Yesu aliwasili katika eneo ya </w:t>
      </w:r>
      <w:r>
        <w:rPr>
          <w:b/>
          <w:lang w:val="sw_KE" w:bidi="sw_KE"/>
        </w:rPr>
        <w:t>Wagerasi</w:t>
      </w:r>
      <w:r>
        <w:rPr>
          <w:lang w:val="sw_KE" w:bidi="sw_KE"/>
        </w:rPr>
        <w:t xml:space="preserve">. Wagerasi wanarejelea eneo iliyo upande wa mashariki wa Bahari ya Galilaya. Ilikuwa karibu na mji wa Gadara ambapo wasio Wayahudi waliishi. Wanaume </w:t>
      </w:r>
      <w:r>
        <w:rPr>
          <w:b/>
          <w:lang w:val="sw_KE" w:bidi="sw_KE"/>
        </w:rPr>
        <w:t>wawili waliopagawa na pepo</w:t>
      </w:r>
      <w:r>
        <w:rPr>
          <w:lang w:val="sw_KE" w:bidi="sw_KE"/>
        </w:rPr>
        <w:t xml:space="preserve"> walitoka kwenye </w:t>
      </w:r>
      <w:r>
        <w:rPr>
          <w:b/>
          <w:lang w:val="sw_KE" w:bidi="sw_KE"/>
        </w:rPr>
        <w:t>makaburi</w:t>
      </w:r>
      <w:r>
        <w:rPr>
          <w:lang w:val="sw_KE" w:bidi="sw_KE"/>
        </w:rPr>
        <w:t>.</w:t>
      </w:r>
    </w:p>
    <w:p>
      <w:pPr/>
      <w:r>
        <w:rPr>
          <w:lang w:val="sw_KE" w:bidi="sw_KE"/>
        </w:rPr>
      </w:r>
      <w:r>
        <w:rPr>
          <w:b/>
          <w:lang w:val="sw_KE" w:bidi="sw_KE"/>
        </w:rPr>
        <w:t>Pepo</w:t>
      </w:r>
      <w:r>
        <w:rPr>
          <w:lang w:val="sw_KE" w:bidi="sw_KE"/>
        </w:rPr>
        <w:t xml:space="preserve"> ni roho mbaya. Tumia neno sawa kwa pepo kama vile ulivyofanya katika simulizi za awali. Rejelea Faharasa Kuu kwa ufafanuzi kamili zaidi wa </w:t>
      </w:r>
      <w:r>
        <w:rPr>
          <w:lang w:val="sw_KE" w:bidi="sw_KE"/>
        </w:rPr>
        <w:t>pepo</w:t>
      </w:r>
      <w:r>
        <w:rPr>
          <w:lang w:val="sw_KE" w:bidi="sw_KE"/>
        </w:rPr>
        <w:t>.</w:t>
      </w:r>
    </w:p>
    <w:p>
      <w:pPr/>
      <w:r>
        <w:rPr>
          <w:lang w:val="sw_KE" w:bidi="sw_KE"/>
        </w:rPr>
      </w:r>
      <w:r>
        <w:rPr>
          <w:b/>
          <w:lang w:val="sw_KE" w:bidi="sw_KE"/>
        </w:rPr>
        <w:t>Makaburi</w:t>
      </w:r>
      <w:r>
        <w:rPr>
          <w:lang w:val="sw_KE" w:bidi="sw_KE"/>
        </w:rPr>
        <w:t xml:space="preserve">: Kulikuwa na miamba mikali upande wa pwani ya ziwa. Watu walichonga mapango katika miamba na walizika miili ya wafu katika mapango hayo. Rejelea Faharasa Kuu kwa ufafanuzi kamili zaidi wa neno </w:t>
      </w:r>
      <w:r>
        <w:rPr>
          <w:lang w:val="sw_KE" w:bidi="sw_KE"/>
        </w:rPr>
        <w:t>kaburi</w:t>
      </w:r>
      <w:r>
        <w:rPr>
          <w:lang w:val="sw_KE" w:bidi="sw_KE"/>
        </w:rPr>
        <w:t>.</w:t>
      </w:r>
    </w:p>
    <w:p>
      <w:pPr/>
      <w:r>
        <w:rPr>
          <w:lang w:val="sw_KE" w:bidi="sw_KE"/>
        </w:rPr>
      </w:r>
      <w:r>
        <w:rPr>
          <w:b/>
          <w:lang w:val="sw_KE" w:bidi="sw_KE"/>
        </w:rPr>
        <w:t>Tazama</w:t>
      </w:r>
      <w:r>
        <w:rPr>
          <w:lang w:val="sw_KE" w:bidi="sw_KE"/>
        </w:rPr>
        <w:t xml:space="preserve"> au </w:t>
      </w:r>
      <w:r>
        <w:rPr>
          <w:b/>
          <w:lang w:val="sw_KE" w:bidi="sw_KE"/>
        </w:rPr>
        <w:t>ghafla</w:t>
      </w:r>
      <w:r>
        <w:rPr>
          <w:lang w:val="sw_KE" w:bidi="sw_KE"/>
        </w:rPr>
        <w:t>: Kitu kisichotarajiwa au cha kushangaza kinakaribia kutokea.</w:t>
      </w:r>
    </w:p>
    <w:p>
      <w:pPr/>
      <w:r>
        <w:rPr>
          <w:lang w:val="sw_KE" w:bidi="sw_KE"/>
        </w:rPr>
      </w:r>
      <w:r>
        <w:rPr>
          <w:lang w:val="sw_KE" w:bidi="sw_KE"/>
        </w:rPr>
        <w:t xml:space="preserve">Wanaume waliopagawa na pepo walimpigia kelele Yesu. Mapepo walimwita Yesu </w:t>
      </w:r>
      <w:r>
        <w:rPr>
          <w:b/>
          <w:lang w:val="sw_KE" w:bidi="sw_KE"/>
        </w:rPr>
        <w:t>Mwana wa Mungu</w:t>
      </w:r>
      <w:r>
        <w:rPr>
          <w:lang w:val="sw_KE" w:bidi="sw_KE"/>
        </w:rPr>
        <w:t xml:space="preserve">. Mwana wa Mungu ni cheo cha Yesu kinachoonyesha kwamba Yesu ana asili na tabia sawa na za Mungu. Mwana wa Mungu anaonyesha kwamba uhusiano kati ya Mungu Baba na Yesu, Mwana wake, ni sawa na uhusiano kati ya baba ya wanadamu na wana. Tumia neno sawa kwa Mwana wa Mungu kama vile ulivyofanya katika simulizi za awali. Rejelea Faharasa Kuu kwa ufafanuzi kamili zaidi wa neno </w:t>
      </w:r>
      <w:r>
        <w:rPr>
          <w:lang w:val="sw_KE" w:bidi="sw_KE"/>
        </w:rPr>
        <w:t>Mwana wa Mungu</w:t>
      </w:r>
      <w:r>
        <w:rPr>
          <w:lang w:val="sw_KE" w:bidi="sw_KE"/>
        </w:rPr>
        <w:t>.</w:t>
      </w:r>
    </w:p>
    <w:p>
      <w:pPr/>
      <w:r>
        <w:rPr>
          <w:lang w:val="sw_KE" w:bidi="sw_KE"/>
        </w:rPr>
      </w:r>
      <w:r>
        <w:rPr>
          <w:lang w:val="sw_KE" w:bidi="sw_KE"/>
        </w:rPr>
        <w:t xml:space="preserve">Mapepo walimwambia Yesu asiwasumbue na asiwaadhibu kabla ya </w:t>
      </w:r>
      <w:r>
        <w:rPr>
          <w:b/>
          <w:lang w:val="sw_KE" w:bidi="sw_KE"/>
        </w:rPr>
        <w:t>wakati wao</w:t>
      </w:r>
      <w:r>
        <w:rPr>
          <w:lang w:val="sw_KE" w:bidi="sw_KE"/>
        </w:rPr>
        <w:t>. "Kuadhabu kabla ya wakati" inarejelea wakati ambao Mungu amepanga kuadhibu uovu wote na dhambi. Wayahudi walijua kwamba Mungu siku moja atakuja na kuhukumu dunia.</w:t>
      </w:r>
    </w:p>
    <w:p>
      <w:pPr/>
      <w:r>
        <w:rPr>
          <w:lang w:val="sw_KE" w:bidi="sw_KE"/>
        </w:rPr>
      </w:r>
      <w:r>
        <w:rPr>
          <w:lang w:val="sw_KE" w:bidi="sw_KE"/>
        </w:rPr>
        <w:t xml:space="preserve">Pepo walimwomba Yesu awapeleke katika kundi la nguruwe ambalo lilikuwa karibu vya kutosha ili kuonekana. Yesu aliwaambia mapepo, "Nendeni." </w:t>
      </w:r>
      <w:r>
        <w:rPr>
          <w:b/>
          <w:lang w:val="sw_KE" w:bidi="sw_KE"/>
        </w:rPr>
        <w:t>Nendeni</w:t>
      </w:r>
      <w:r>
        <w:rPr>
          <w:lang w:val="sw_KE" w:bidi="sw_KE"/>
        </w:rPr>
        <w:t xml:space="preserve"> ilikuwa amri iliyotolewa na Yesu ili kuwaambia pepo watoke ndani ya wale wanaume.</w:t>
      </w:r>
    </w:p>
    <w:p>
      <w:pPr/>
      <w:r>
        <w:rPr>
          <w:lang w:val="sw_KE" w:bidi="sw_KE"/>
        </w:rPr>
      </w:r>
      <w:r>
        <w:rPr>
          <w:lang w:val="sw_KE" w:bidi="sw_KE"/>
        </w:rPr>
        <w:t>Pepo walifanya kama Yesu alivyowaamuru. Mapepo waliondoka wanaume na kuingia katika nguruwe. Kisha, nguruwe walikimbia chini ya kilima na katika bahari. Walikufa kwa kuzama katika maji.</w:t>
      </w:r>
    </w:p>
    <w:p>
      <w:pPr/>
      <w:r>
        <w:rPr>
          <w:lang w:val="sw_KE" w:bidi="sw_KE"/>
        </w:rPr>
      </w:r>
      <w:r>
        <w:rPr>
          <w:b/>
          <w:lang w:val="sw_KE" w:bidi="sw_KE"/>
        </w:rPr>
        <w:t>Wachungaji</w:t>
      </w:r>
      <w:r>
        <w:rPr>
          <w:lang w:val="sw_KE" w:bidi="sw_KE"/>
        </w:rPr>
        <w:t xml:space="preserve"> walikimbia katika mji. Wachungaji ni watu ambao wanatunza mifugo. Katika mfano huu, mifugo ilikuwa nguruwe.</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9:1–8</w:t>
      </w:r>
      <w:r>
        <w:rPr>
          <w:lang w:val="sw_KE" w:bidi="sw_KE"/>
        </w:rPr>
      </w:r>
    </w:p>
    <w:p>
      <w:pPr>
        <w:pStyle w:val="Heading3"/>
      </w:pPr>
      <w:r>
        <w:rPr>
          <w:lang w:val="sw_KE" w:bidi="sw_KE"/>
        </w:rPr>
        <w:t>Sikiliza na Moyo</w:t>
      </w:r>
    </w:p>
    <w:p>
      <w:pPr/>
      <w:r>
        <w:rPr>
          <w:lang w:val="sw_KE" w:bidi="sw_KE"/>
        </w:rPr>
      </w:r>
      <w:r>
        <w:rPr>
          <w:lang w:val="sw_KE" w:bidi="sw_KE"/>
        </w:rPr>
        <w:t>Sikiliza Mathayo 9:1–8 na utie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Katika hadithi hii ya kweli, Mathayo anatoa mfano wa mamlaka ya Yesu ili kujua mawazo ya watu na kusamehe dhambi zetu.</w:t>
      </w:r>
    </w:p>
    <w:p>
      <w:pPr/>
      <w:r>
        <w:rPr>
          <w:lang w:val="sw_KE" w:bidi="sw_KE"/>
        </w:rPr>
      </w:r>
      <w:r>
        <w:rPr>
          <w:lang w:val="sw_KE" w:bidi="sw_KE"/>
        </w:rPr>
        <w:t>Katika simulizi ya awali Yesu alikuwa upande wa mashariki wa Bahari ya Galilaya. Aliwaamuru mapepo wengi kuondoka wanaume wawili. Yesu aliingia katika mashua. Alivuka bahari na kurudi Kapernaumu ambapo Yesu aliishi.</w:t>
      </w:r>
    </w:p>
    <w:p>
      <w:pPr/>
      <w:r>
        <w:rPr>
          <w:lang w:val="sw_KE" w:bidi="sw_KE"/>
        </w:rPr>
      </w:r>
      <w:r>
        <w:rPr>
          <w:lang w:val="sw_KE" w:bidi="sw_KE"/>
        </w:rPr>
        <w:t>Mathayo anatumia neno ambalo wakati mwingine linatafsiriwa kama "tazama." Inamaanisha kwamba kitu cha ajabu, au kisichotarajiwa kinakaribia kutokea. Kitu kisichotarajiwa ambacho kinatokea katika sehemu hii ya hadithi ni: Watu wengine walimleta Yesu mtu aliyepooza. Mtu aliyepooza uwezekano mkubwa hangeweza kusonga sehemu kubwa ya mwili wake. Mtu alibebwa kwa Yesu kwenye mkeka. Mkeka inarejelea kipande chochote cha samani ambacho kinatumiwa kwa ajili ya kulala. Ilikuwa mwanga wa kutosha kwa mtu kumbebea mtu mwingine. Yesu aliona kwamba watu ambao walimleta mtu walikuwa na imani, au walimwamini Yeye. Yesu alisema kwa mtu aliyepooza, "uthubutu, au uwe na ujasiri, mwana wangu, dhambi zako zimesamehewa." Yesu alimwita mtu "mwana wangu." Hii haimaanishi kwamba Yesu alikuwa baba ya mtu. Ni njia ya kirafiki ya kushughulikia mtu. Yesu alisamehe, au aliondoa, dhambi ya mtu. Mtu huyo hangeadhibiwa kwa dhambi yake.</w:t>
      </w:r>
    </w:p>
    <w:p>
      <w:pPr/>
      <w:r>
        <w:rPr>
          <w:lang w:val="sw_KE" w:bidi="sw_KE"/>
        </w:rPr>
      </w:r>
      <w:r>
        <w:rPr>
          <w:lang w:val="sw_KE" w:bidi="sw_KE"/>
        </w:rPr>
        <w:t xml:space="preserve">Onyesha picha ya kitanda </w:t>
      </w:r>
      <w:r>
        <w:rPr>
          <w:lang w:val="sw_KE" w:bidi="sw_KE"/>
        </w:rPr>
        <w:t>au mkeka wa kulalia</w:t>
      </w:r>
      <w:r>
        <w:rPr>
          <w:lang w:val="sw_KE" w:bidi="sw_KE"/>
        </w:rPr>
        <w:t>.</w:t>
      </w:r>
    </w:p>
    <w:p>
      <w:pPr/>
      <w:r>
        <w:rPr>
          <w:lang w:val="sw_KE" w:bidi="sw_KE"/>
        </w:rPr>
      </w:r>
      <w:r>
        <w:rPr>
          <w:lang w:val="sw_KE" w:bidi="sw_KE"/>
        </w:rPr>
        <w:t>Sitisha hapa na mjadili nyakati tofauti na hali wakati umeonyesha imani kwa Mungu.</w:t>
      </w:r>
    </w:p>
    <w:p>
      <w:pPr/>
      <w:r>
        <w:rPr>
          <w:lang w:val="sw_KE" w:bidi="sw_KE"/>
        </w:rPr>
      </w:r>
      <w:r>
        <w:rPr>
          <w:lang w:val="sw_KE" w:bidi="sw_KE"/>
        </w:rPr>
        <w:t>Baadhi ya waandishi, walimu wa sheria ya Kiyahudi, walijiambia wenyewe, "Mtu huyu anakufuru." Kujiambia wenyewe ina maana kwamba walikuwa wakifikiri katika akili zao. Kufuru ni kusema kwa makusudi kitu ambacho kinaumiza sifa ya mtu. Wakati mtu anamkufuru Mungu, anamvunjia Mungu heshima na kumfanya Mungu apungukiwe na adhama. Kukufuru ni kumtukana Mungu.</w:t>
      </w:r>
    </w:p>
    <w:p>
      <w:pPr/>
      <w:r>
        <w:rPr>
          <w:lang w:val="sw_KE" w:bidi="sw_KE"/>
        </w:rPr>
      </w:r>
      <w:r>
        <w:rPr>
          <w:lang w:val="sw_KE" w:bidi="sw_KE"/>
        </w:rPr>
        <w:t>Yesu alijua kile walikuwa wakifikiria. Alisema, "Kwa nini mnafikiri uovu mioyoni mwenu?" Yesu hakuuliza swali hili ili kupokea jibu. Alisema hayo kwa sababu alichukizwa kabisa na kile walichokuwa wakifikiria. Mungu pekee ndiye anayeweza kuondoa dhambi zetu, lakini Yesu ana mamlaka ya Mungu. Kwa hivyo, Yesu anaweza kusamehe dhambi zote. Yesu aliwashauri waandishi kwamba walikuwa na makosa kwa kufikiria kwamba alikuwa amemkufuru Mungu.</w:t>
      </w:r>
    </w:p>
    <w:p>
      <w:pPr/>
      <w:r>
        <w:rPr>
          <w:lang w:val="sw_KE" w:bidi="sw_KE"/>
        </w:rPr>
      </w:r>
      <w:r>
        <w:rPr>
          <w:lang w:val="sw_KE" w:bidi="sw_KE"/>
        </w:rPr>
        <w:t>Sitisha hapa na mjadili maneno au matendo ya wengine ambayo ungeyakataa Ni mambo ya aina gani ambayo unaweza kuwaambia? Ni aina gani za mambo unayoweza kufanya?</w:t>
      </w:r>
    </w:p>
    <w:p>
      <w:pPr/>
      <w:r>
        <w:rPr>
          <w:lang w:val="sw_KE" w:bidi="sw_KE"/>
        </w:rPr>
      </w:r>
      <w:r>
        <w:rPr>
          <w:lang w:val="sw_KE" w:bidi="sw_KE"/>
        </w:rPr>
        <w:t>Kisha Yesu alisema, "Ambayo ni rahisi zaidi, kusema, 'Dhambi zako zimesamehewa,' au kusema, 'Inuka na tembea?'" Yesu hakuuliza swali hili ili kupokea jibu. Yesu aliuliza swali hili ili kulinganisha taarifa mbili. "Je, ni rahisi kumwambia mtu kwamba dhambi zake zimesamehewa," au "Je, ni rahisi kumwambia mtu ainuke na kutembea?" Sababu ni rahisi kusema kwa mtu, "Dhambi zako zimesamehewa," ni kwa sababu msamaha wa dhambi hauwezi kuonekana. Lakini kama mtu anaamka na kutembea, kila mtu atamwona akitembea wazi. Yesu alisema kwa Mafarisayo, "Lakini ili uweze kujua kwamba Mwana wa Mtu ana mamlaka kwenye dunia ili kusamehe dhambi," kisha alimwambia mtu aliyepooza, "Inuka, chukua kitanda chako na kwenda nyumbani." Mungu alimpa Mwana wa Mtu mamlaka katika maono ya nabii Danieli zamani za kale. Yesu alijiita Mwana wa Mtu ili kuonyesha kwamba alikuwa amepewa mamlaka kutoka kwa Mungu. Mtu alisimama, akachukua mkeka wake, kisha akatembea kuelekea nyumbani. Hii inaonyesha kwamba Yesu alikuwa amemponya mtu na alikuwa amesamehe dhambi zake.</w:t>
      </w:r>
    </w:p>
    <w:p>
      <w:pPr/>
      <w:r>
        <w:rPr>
          <w:lang w:val="sw_KE" w:bidi="sw_KE"/>
        </w:rPr>
      </w:r>
      <w:r>
        <w:rPr>
          <w:lang w:val="sw_KE" w:bidi="sw_KE"/>
        </w:rPr>
        <w:t>Sitisha hapa na mjadili na timu yako jinsi mngelinganisha taarifa mbili katika lugha yenu.</w:t>
      </w:r>
    </w:p>
    <w:p>
      <w:pPr/>
      <w:r>
        <w:rPr>
          <w:lang w:val="sw_KE" w:bidi="sw_KE"/>
        </w:rPr>
      </w:r>
      <w:r>
        <w:rPr>
          <w:lang w:val="sw_KE" w:bidi="sw_KE"/>
        </w:rPr>
        <w:t>Wakati umati uliona kwamba Yesu alimponya mtu, walikuwa na hofu. Katika mfano huu hofu ina maana hofu ya Mungu. Hii ina maana ya kuwa na taadhima, utukufu, na heshima kwa Mungu. Watu walimheshimu Mungu kwa njia hii. Walimsifu na kumtukuza, ikimaanisha walimheshimu Mungu, kwa sababu Mungu alikuwa ametoa mamlaka hii kwa Yesu.</w:t>
      </w:r>
    </w:p>
    <w:p>
      <w:pPr/>
      <w:r>
        <w:rPr>
          <w:lang w:val="sw_KE" w:bidi="sw_KE"/>
        </w:rPr>
      </w:r>
      <w:r>
        <w:rPr>
          <w:lang w:val="sw_KE" w:bidi="sw_KE"/>
        </w:rPr>
        <w:t>Sitisha na mjadili wakati ambapo watu katika jumuiya yako waliona kitu cha kushangaza kinatokea. Eleza jinsi watu walivyojibu.</w:t>
      </w:r>
    </w:p>
    <w:p>
      <w:pPr/>
      <w:r>
        <w:rPr>
          <w:lang w:val="sw_KE" w:bidi="sw_KE"/>
        </w:rPr>
      </w:r>
      <w:r>
        <w:rPr>
          <w:lang w:val="sw_KE" w:bidi="sw_KE"/>
        </w:rPr>
        <w:t>Simulizi hii inaonyesha kwamba Yesu ana mamlaka ya kusamehe dhambi na kuponya ugonjwa.</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Hadithi hii ina matukio manne.</w:t>
      </w:r>
    </w:p>
    <w:p>
      <w:pPr/>
      <w:r>
        <w:rPr>
          <w:lang w:val="sw_KE" w:bidi="sw_KE"/>
        </w:rPr>
      </w:r>
      <w:r>
        <w:rPr>
          <w:b/>
          <w:lang w:val="sw_KE" w:bidi="sw_KE"/>
        </w:rPr>
        <w:t>Tukio la kwanza:</w:t>
      </w:r>
      <w:r>
        <w:rPr>
          <w:lang w:val="sw_KE" w:bidi="sw_KE"/>
        </w:rPr>
        <w:t xml:space="preserve"> Yesu na wanafunzi wake wanavuka bahari na kurudi Kapernaumu. Bila kutarajia, watu wengine walileta mtu aliyepooza kwa Yesu. Yesu anazungumza na mtu.</w:t>
      </w:r>
    </w:p>
    <w:p>
      <w:pPr/>
      <w:r>
        <w:rPr>
          <w:lang w:val="sw_KE" w:bidi="sw_KE"/>
        </w:rPr>
      </w:r>
      <w:r>
        <w:rPr>
          <w:b/>
          <w:lang w:val="sw_KE" w:bidi="sw_KE"/>
        </w:rPr>
        <w:t>Tukio la pili:</w:t>
      </w:r>
      <w:r>
        <w:rPr>
          <w:lang w:val="sw_KE" w:bidi="sw_KE"/>
        </w:rPr>
        <w:t xml:space="preserve"> Baadhi ya waandishi wanafikiri kwamba Yesu ana makosa kwa kumwambia mtu huyo kuwa dhambi zake zimesamehewa.</w:t>
      </w:r>
    </w:p>
    <w:p>
      <w:pPr/>
      <w:r>
        <w:rPr>
          <w:lang w:val="sw_KE" w:bidi="sw_KE"/>
        </w:rPr>
      </w:r>
      <w:r>
        <w:rPr>
          <w:b/>
          <w:lang w:val="sw_KE" w:bidi="sw_KE"/>
        </w:rPr>
        <w:t>Tukio la tatu:</w:t>
      </w:r>
      <w:r>
        <w:rPr>
          <w:lang w:val="sw_KE" w:bidi="sw_KE"/>
        </w:rPr>
        <w:t xml:space="preserve"> Yesu anazungumza na waandishi. Kisha, Yesu anamponya mtu aliyepooza.</w:t>
      </w:r>
    </w:p>
    <w:p>
      <w:pPr/>
      <w:r>
        <w:rPr>
          <w:lang w:val="sw_KE" w:bidi="sw_KE"/>
        </w:rPr>
      </w:r>
      <w:r>
        <w:rPr>
          <w:b/>
          <w:lang w:val="sw_KE" w:bidi="sw_KE"/>
        </w:rPr>
        <w:t>Tukio la nne:</w:t>
      </w:r>
      <w:r>
        <w:rPr>
          <w:lang w:val="sw_KE" w:bidi="sw_KE"/>
        </w:rPr>
        <w:t xml:space="preserve"> Mtu anachukua mkeka wake na kuondoka.</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 Yesu</w:t>
      </w:r>
    </w:p>
    <w:p>
      <w:pPr>
        <w:pStyle w:val="ListBullet"/>
        <w:spacing w:line="240" w:lineRule="auto"/>
        <w:ind w:left="720"/>
      </w:pPr>
      <w:r>
        <w:rPr>
          <w:lang w:val="sw_KE" w:bidi="sw_KE"/>
        </w:rPr>
      </w:r>
      <w:r>
        <w:rPr>
          <w:lang w:val="sw_KE" w:bidi="sw_KE"/>
        </w:rPr>
        <w:t>Watu katika eneo</w:t>
      </w:r>
    </w:p>
    <w:p>
      <w:pPr>
        <w:pStyle w:val="ListBullet"/>
        <w:spacing w:line="240" w:lineRule="auto"/>
        <w:ind w:left="720"/>
      </w:pPr>
      <w:r>
        <w:rPr>
          <w:lang w:val="sw_KE" w:bidi="sw_KE"/>
        </w:rPr>
      </w:r>
      <w:r>
        <w:rPr>
          <w:lang w:val="sw_KE" w:bidi="sw_KE"/>
        </w:rPr>
        <w:t>Mtu aliyepooza</w:t>
      </w:r>
    </w:p>
    <w:p>
      <w:pPr>
        <w:pStyle w:val="ListBullet"/>
        <w:spacing w:line="240" w:lineRule="auto"/>
        <w:ind w:left="720"/>
      </w:pPr>
      <w:r>
        <w:rPr>
          <w:lang w:val="sw_KE" w:bidi="sw_KE"/>
        </w:rPr>
      </w:r>
      <w:r>
        <w:rPr>
          <w:lang w:val="sw_KE" w:bidi="sw_KE"/>
        </w:rPr>
        <w:t>Waandishi/Walimu wa sheria</w:t>
      </w:r>
    </w:p>
    <w:p>
      <w:pPr/>
      <w:r>
        <w:rPr>
          <w:lang w:val="sw_KE" w:bidi="sw_KE"/>
        </w:rPr>
      </w:r>
      <w:r>
        <w:rPr>
          <w:lang w:val="sw_KE" w:bidi="sw_KE"/>
        </w:rPr>
        <w:t>Katika kipindi hiki, uwe na ubao wa kikundi cha hadithi, kuchora au kutumia aina fulani ya nyenzo (vitu ambavyo unaweza kuhamasisha kote kama vile miamba, vijiti, vinyago vya watoto) ili kupata taswira ya hadithi na vitendo vyake.</w:t>
      </w:r>
    </w:p>
    <w:p>
      <w:pPr/>
      <w:r>
        <w:rPr>
          <w:lang w:val="sw_KE" w:bidi="sw_KE"/>
        </w:rPr>
      </w:r>
      <w:r>
        <w:rPr>
          <w:lang w:val="sw_KE" w:bidi="sw_KE"/>
        </w:rPr>
        <w:t>Ni muhimu kukumbuka kwamba Yesu aliona imani ya watu ambao walimletea mtu aliyepooza. Kumbuka kile Yesu alisema kwa mtu aliyepooza.</w:t>
      </w:r>
    </w:p>
    <w:p>
      <w:pPr/>
      <w:r>
        <w:rPr>
          <w:lang w:val="sw_KE" w:bidi="sw_KE"/>
        </w:rPr>
      </w:r>
      <w:r>
        <w:rPr>
          <w:lang w:val="sw_KE" w:bidi="sw_KE"/>
        </w:rPr>
        <w:t>Ni muhimu kukumbuka kile waandishi walidhani kuhusu Yesu baada ya kumwambia mtu kwamba dhambi zake zimesamehewa.</w:t>
      </w:r>
    </w:p>
    <w:p>
      <w:pPr/>
      <w:r>
        <w:rPr>
          <w:lang w:val="sw_KE" w:bidi="sw_KE"/>
        </w:rPr>
      </w:r>
      <w:r>
        <w:rPr>
          <w:lang w:val="sw_KE" w:bidi="sw_KE"/>
        </w:rPr>
        <w:t>Ni muhimu kukumbuka kwamba Yesu alijua kile waandishi walikuwa wakidhani na kile Aliwaambia. Ni muhimu kukumbuka kile Yesu alisema kwa mtu aliyepooza.</w:t>
      </w:r>
    </w:p>
    <w:p>
      <w:pPr/>
      <w:r>
        <w:rPr>
          <w:lang w:val="sw_KE" w:bidi="sw_KE"/>
        </w:rPr>
      </w:r>
      <w:r>
        <w:rPr>
          <w:lang w:val="sw_KE" w:bidi="sw_KE"/>
        </w:rPr>
        <w:t>Kumbuka jinsi watu waliitikia baada ya mtu aliyepooza kuamka na kutembea.</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manne.</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Watu katika eneo</w:t>
      </w:r>
    </w:p>
    <w:p>
      <w:pPr>
        <w:pStyle w:val="ListBullet"/>
        <w:spacing w:line="240" w:lineRule="auto"/>
        <w:ind w:left="720"/>
      </w:pPr>
      <w:r>
        <w:rPr>
          <w:lang w:val="sw_KE" w:bidi="sw_KE"/>
        </w:rPr>
      </w:r>
      <w:r>
        <w:rPr>
          <w:lang w:val="sw_KE" w:bidi="sw_KE"/>
        </w:rPr>
        <w:t>Mtu aliyepooza</w:t>
      </w:r>
    </w:p>
    <w:p>
      <w:pPr>
        <w:pStyle w:val="ListBullet"/>
        <w:spacing w:line="240" w:lineRule="auto"/>
        <w:ind w:left="720"/>
      </w:pPr>
      <w:r>
        <w:rPr>
          <w:lang w:val="sw_KE" w:bidi="sw_KE"/>
        </w:rPr>
      </w:r>
      <w:r>
        <w:rPr>
          <w:lang w:val="sw_KE" w:bidi="sw_KE"/>
        </w:rPr>
        <w:t>Waandishi</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Yesu na wanafunzi wake walivuka bahari na kurudi Kapernaumu. Kapernaumu ndipo Yesu anapoishi. Mtu aliyepooza anachukuliwa kwa Yesu kwenye mkeka kwa sababu watu katika eneo hilo wanaamini kwamba Yesu anaweza kumponya mtu.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mtu aliyepooza, "Unahisi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anamwambia mtu huyo kwamba dhambi zake zimesamehewa. Waandishi wanafikiri kwamba Yesu alimwaibisha Mungu.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waandishi, "Mnahisi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alijua mawazo ya waandishi. Aliwashauri kwa ukali waandishi kwamba walikuwa na makosa. Kisha Yesu alimponya mtu aliyepooza.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mtu aliyepooza, Unahisi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Watu walihisi hofu na heshima kubwa kwa Mungu. Walimsifu na kumtukuza Mungu kwa sababu alitoa mamlaka hii kwa Yesu.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watu katika eneo hilo, "Mnahisi vipi?" Unaweza kusikia mambo kama:</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"Tazama," watu wengine walimletea Yesu mtu </w:t>
      </w:r>
      <w:r>
        <w:rPr>
          <w:b/>
          <w:lang w:val="sw_KE" w:bidi="sw_KE"/>
        </w:rPr>
        <w:t>aliyepooza</w:t>
      </w:r>
      <w:r>
        <w:rPr>
          <w:lang w:val="sw_KE" w:bidi="sw_KE"/>
        </w:rPr>
        <w:t xml:space="preserve">. </w:t>
      </w:r>
      <w:r>
        <w:rPr>
          <w:b/>
          <w:lang w:val="sw_KE" w:bidi="sw_KE"/>
        </w:rPr>
        <w:t>Tazama</w:t>
      </w:r>
      <w:r>
        <w:rPr>
          <w:lang w:val="sw_KE" w:bidi="sw_KE"/>
        </w:rPr>
        <w:t xml:space="preserve"> au </w:t>
      </w:r>
      <w:r>
        <w:rPr>
          <w:b/>
          <w:lang w:val="sw_KE" w:bidi="sw_KE"/>
        </w:rPr>
        <w:t>ghafla</w:t>
      </w:r>
      <w:r>
        <w:rPr>
          <w:lang w:val="sw_KE" w:bidi="sw_KE"/>
        </w:rPr>
        <w:t xml:space="preserve"> ina maana kwamba kitu cha ajabu au kisichotarajiwa kinakaribia kutokea. Kitu kisichotarajiwa ambacho kinatokea hapa ni: Watu wengine walimleta Yesu mtu aliyepooza kwenye </w:t>
      </w:r>
      <w:r>
        <w:rPr>
          <w:b/>
          <w:lang w:val="sw_KE" w:bidi="sw_KE"/>
        </w:rPr>
        <w:t>kitanda</w:t>
      </w:r>
      <w:r>
        <w:rPr>
          <w:lang w:val="sw_KE" w:bidi="sw_KE"/>
        </w:rPr>
        <w:t xml:space="preserve"> au </w:t>
      </w:r>
      <w:r>
        <w:rPr>
          <w:b/>
          <w:lang w:val="sw_KE" w:bidi="sw_KE"/>
        </w:rPr>
        <w:t>mkeka</w:t>
      </w:r>
      <w:r>
        <w:rPr>
          <w:lang w:val="sw_KE" w:bidi="sw_KE"/>
        </w:rPr>
        <w:t>.</w:t>
      </w:r>
    </w:p>
    <w:p>
      <w:pPr/>
      <w:r>
        <w:rPr>
          <w:lang w:val="sw_KE" w:bidi="sw_KE"/>
        </w:rPr>
      </w:r>
      <w:r>
        <w:rPr>
          <w:b/>
          <w:lang w:val="sw_KE" w:bidi="sw_KE"/>
        </w:rPr>
        <w:t>Mwenye kupooza</w:t>
      </w:r>
      <w:r>
        <w:rPr>
          <w:lang w:val="sw_KE" w:bidi="sw_KE"/>
        </w:rPr>
        <w:t xml:space="preserve"> ni mtu ambaye hawezi kusonga miguu yao, au mikono yao, au yote. Wakati mwingine mwenye kupooza hawezi kusonga kabisa. Tumia neno sawa kwa mwenye kupooza kama vile ulivyofanya katika simulizi za awali.</w:t>
      </w:r>
    </w:p>
    <w:p>
      <w:pPr/>
      <w:r>
        <w:rPr>
          <w:lang w:val="sw_KE" w:bidi="sw_KE"/>
        </w:rPr>
      </w:r>
      <w:r>
        <w:rPr>
          <w:b/>
          <w:lang w:val="sw_KE" w:bidi="sw_KE"/>
        </w:rPr>
        <w:t>Mkeka</w:t>
      </w:r>
      <w:r>
        <w:rPr>
          <w:lang w:val="sw_KE" w:bidi="sw_KE"/>
        </w:rPr>
        <w:t xml:space="preserve"> inarejelea kipande chochote cha samani ambacho kinatumiwa kwa ajili ya kulala. Ilikuwa nyepesi vya kutosha kwa mtu kumbeba mtu. Watu wengi maskini katika Israeli walilala kwenye mikeka ya kusokotwa ambayo inaweza kuning’olewa juu. Hii ni aina ya mkeka ambao pengine unatajwa katika hadithi hii.</w:t>
      </w:r>
    </w:p>
    <w:p>
      <w:pPr/>
      <w:r>
        <w:rPr>
          <w:lang w:val="sw_KE" w:bidi="sw_KE"/>
        </w:rPr>
      </w:r>
      <w:r>
        <w:rPr>
          <w:lang w:val="sw_KE" w:bidi="sw_KE"/>
        </w:rPr>
        <w:t xml:space="preserve">Yesu aliona kwamba watu walikuwa na </w:t>
      </w:r>
      <w:r>
        <w:rPr>
          <w:b/>
          <w:lang w:val="sw_KE" w:bidi="sw_KE"/>
        </w:rPr>
        <w:t>imani</w:t>
      </w:r>
      <w:r>
        <w:rPr>
          <w:lang w:val="sw_KE" w:bidi="sw_KE"/>
        </w:rPr>
        <w:t xml:space="preserve">—walimwamini yeye. Watu ambao wana imani wanamwamini au wana ujasiri kwa Mungu. Tumia neno sawa kwa imani kama vile ulivyofanya katika simulizi za awali. Rejelea Faharasa Kuu kwa ufafanuzi kamili zaidi wa neno </w:t>
      </w:r>
      <w:r>
        <w:rPr>
          <w:lang w:val="sw_KE" w:bidi="sw_KE"/>
        </w:rPr>
        <w:t>imani</w:t>
      </w:r>
      <w:r>
        <w:rPr>
          <w:lang w:val="sw_KE" w:bidi="sw_KE"/>
        </w:rPr>
        <w:t>.</w:t>
      </w:r>
    </w:p>
    <w:p>
      <w:pPr/>
      <w:r>
        <w:rPr>
          <w:lang w:val="sw_KE" w:bidi="sw_KE"/>
        </w:rPr>
      </w:r>
      <w:r>
        <w:rPr>
          <w:lang w:val="sw_KE" w:bidi="sw_KE"/>
        </w:rPr>
        <w:t>Yesu alimwambia mtu mwenye kupooza, "</w:t>
      </w:r>
      <w:r>
        <w:rPr>
          <w:b/>
          <w:lang w:val="sw_KE" w:bidi="sw_KE"/>
        </w:rPr>
        <w:t>Uthubutu</w:t>
      </w:r>
      <w:r>
        <w:rPr>
          <w:lang w:val="sw_KE" w:bidi="sw_KE"/>
        </w:rPr>
        <w:t xml:space="preserve">, au </w:t>
      </w:r>
      <w:r>
        <w:rPr>
          <w:b/>
          <w:lang w:val="sw_KE" w:bidi="sw_KE"/>
        </w:rPr>
        <w:t>uwe na ujasiri</w:t>
      </w:r>
      <w:r>
        <w:rPr>
          <w:lang w:val="sw_KE" w:bidi="sw_KE"/>
        </w:rPr>
        <w:t xml:space="preserve">, </w:t>
      </w:r>
      <w:r>
        <w:rPr>
          <w:b/>
          <w:lang w:val="sw_KE" w:bidi="sw_KE"/>
        </w:rPr>
        <w:t>mwana wangu</w:t>
      </w:r>
      <w:r>
        <w:rPr>
          <w:lang w:val="sw_KE" w:bidi="sw_KE"/>
        </w:rPr>
        <w:t xml:space="preserve">, </w:t>
      </w:r>
      <w:r>
        <w:rPr>
          <w:b/>
          <w:lang w:val="sw_KE" w:bidi="sw_KE"/>
        </w:rPr>
        <w:t>dhambi zako zimesamehewa</w:t>
      </w:r>
      <w:r>
        <w:rPr>
          <w:lang w:val="sw_KE" w:bidi="sw_KE"/>
        </w:rPr>
        <w:t>."</w:t>
      </w:r>
    </w:p>
    <w:p>
      <w:pPr/>
      <w:r>
        <w:rPr>
          <w:lang w:val="sw_KE" w:bidi="sw_KE"/>
        </w:rPr>
      </w:r>
      <w:r>
        <w:rPr>
          <w:lang w:val="sw_KE" w:bidi="sw_KE"/>
        </w:rPr>
        <w:t>"</w:t>
      </w:r>
      <w:r>
        <w:rPr>
          <w:b/>
          <w:lang w:val="sw_KE" w:bidi="sw_KE"/>
        </w:rPr>
        <w:t>Uthubutu</w:t>
      </w:r>
      <w:r>
        <w:rPr>
          <w:lang w:val="sw_KE" w:bidi="sw_KE"/>
        </w:rPr>
        <w:t>" au "uwe na ujasiri" ina maana jipe moyo au kutiwa moyo.</w:t>
      </w:r>
    </w:p>
    <w:p>
      <w:pPr/>
      <w:r>
        <w:rPr>
          <w:lang w:val="sw_KE" w:bidi="sw_KE"/>
        </w:rPr>
      </w:r>
      <w:r>
        <w:rPr>
          <w:lang w:val="sw_KE" w:bidi="sw_KE"/>
        </w:rPr>
        <w:t>Yesu alimwita mtu "</w:t>
      </w:r>
      <w:r>
        <w:rPr>
          <w:b/>
          <w:lang w:val="sw_KE" w:bidi="sw_KE"/>
        </w:rPr>
        <w:t>mwana wangu</w:t>
      </w:r>
      <w:r>
        <w:rPr>
          <w:lang w:val="sw_KE" w:bidi="sw_KE"/>
        </w:rPr>
        <w:t>." Hii haimaanishi kwamba Yesu alikuwa baba ya mtu. Ni njia ya kirafiki ya kushughulikia mtu.</w:t>
      </w:r>
    </w:p>
    <w:p>
      <w:pPr/>
      <w:r>
        <w:rPr>
          <w:lang w:val="sw_KE" w:bidi="sw_KE"/>
        </w:rPr>
      </w:r>
      <w:r>
        <w:rPr>
          <w:lang w:val="sw_KE" w:bidi="sw_KE"/>
        </w:rPr>
        <w:t xml:space="preserve">"Dhambi zako zimesamehewa" ina maana kwamba Yesu aliondoa </w:t>
      </w:r>
      <w:r>
        <w:rPr>
          <w:b/>
          <w:lang w:val="sw_KE" w:bidi="sw_KE"/>
        </w:rPr>
        <w:t>dhambi</w:t>
      </w:r>
      <w:r>
        <w:rPr>
          <w:lang w:val="sw_KE" w:bidi="sw_KE"/>
        </w:rPr>
        <w:t xml:space="preserve"> ya mtu, au matendo ya uasi kwa Mungu. Katika </w:t>
      </w:r>
      <w:r>
        <w:rPr>
          <w:b/>
          <w:lang w:val="sw_KE" w:bidi="sw_KE"/>
        </w:rPr>
        <w:t>msamaha</w:t>
      </w:r>
      <w:r>
        <w:rPr>
          <w:lang w:val="sw_KE" w:bidi="sw_KE"/>
        </w:rPr>
        <w:t xml:space="preserve">, mtu ambaye alikuwa na kosa anaweka kando haki zake na hamwadhibu mwingine kama anastahili. Tumia maneno sawa kwa msamaha na dhambi kama vile ulivyofanya katika simulizi za awali. Rejelea Faharasa Kuu kwa ufafanuzi kamili zaidi wa </w:t>
      </w:r>
      <w:r>
        <w:rPr>
          <w:lang w:val="sw_KE" w:bidi="sw_KE"/>
        </w:rPr>
        <w:t>msamaha</w:t>
      </w:r>
      <w:r>
        <w:rPr>
          <w:lang w:val="sw_KE" w:bidi="sw_KE"/>
        </w:rPr>
        <w:t xml:space="preserve"> na </w:t>
      </w:r>
      <w:r>
        <w:rPr>
          <w:lang w:val="sw_KE" w:bidi="sw_KE"/>
        </w:rPr>
        <w:t>dhambi</w:t>
      </w:r>
      <w:r>
        <w:rPr>
          <w:lang w:val="sw_KE" w:bidi="sw_KE"/>
        </w:rPr>
        <w:t>.</w:t>
      </w:r>
    </w:p>
    <w:p>
      <w:pPr/>
      <w:r>
        <w:rPr>
          <w:lang w:val="sw_KE" w:bidi="sw_KE"/>
        </w:rPr>
      </w:r>
      <w:r>
        <w:rPr>
          <w:b/>
          <w:lang w:val="sw_KE" w:bidi="sw_KE"/>
        </w:rPr>
        <w:t>Waandishi</w:t>
      </w:r>
      <w:r>
        <w:rPr>
          <w:lang w:val="sw_KE" w:bidi="sw_KE"/>
        </w:rPr>
        <w:t xml:space="preserve">, walimu wa sheria ya Kiyahudi, </w:t>
      </w:r>
      <w:r>
        <w:rPr>
          <w:b/>
          <w:lang w:val="sw_KE" w:bidi="sw_KE"/>
        </w:rPr>
        <w:t>walijiambia wenyewe</w:t>
      </w:r>
      <w:r>
        <w:rPr>
          <w:lang w:val="sw_KE" w:bidi="sw_KE"/>
        </w:rPr>
        <w:t xml:space="preserve">, "Mtu huyu </w:t>
      </w:r>
      <w:r>
        <w:rPr>
          <w:b/>
          <w:lang w:val="sw_KE" w:bidi="sw_KE"/>
        </w:rPr>
        <w:t>anakufuru</w:t>
      </w:r>
      <w:r>
        <w:rPr>
          <w:lang w:val="sw_KE" w:bidi="sw_KE"/>
        </w:rPr>
        <w:t>,"</w:t>
      </w:r>
    </w:p>
    <w:p>
      <w:pPr/>
      <w:r>
        <w:rPr>
          <w:lang w:val="sw_KE" w:bidi="sw_KE"/>
        </w:rPr>
      </w:r>
      <w:r>
        <w:rPr>
          <w:lang w:val="sw_KE" w:bidi="sw_KE"/>
        </w:rPr>
        <w:t xml:space="preserve">Tumia neno sawa kwa </w:t>
      </w:r>
      <w:r>
        <w:rPr>
          <w:b/>
          <w:lang w:val="sw_KE" w:bidi="sw_KE"/>
        </w:rPr>
        <w:t>mwandishi</w:t>
      </w:r>
      <w:r>
        <w:rPr>
          <w:lang w:val="sw_KE" w:bidi="sw_KE"/>
        </w:rPr>
        <w:t xml:space="preserve"> kama vile ulivyofanya katika simulizi za awali. Rejelea Faharasa Kuu kwa ufafanuzi kamili zaidi wa </w:t>
      </w:r>
      <w:r>
        <w:rPr>
          <w:lang w:val="sw_KE" w:bidi="sw_KE"/>
        </w:rPr>
        <w:t>mwandishi</w:t>
      </w:r>
      <w:r>
        <w:rPr>
          <w:lang w:val="sw_KE" w:bidi="sw_KE"/>
        </w:rPr>
        <w:t>.</w:t>
      </w:r>
    </w:p>
    <w:p>
      <w:pPr/>
      <w:r>
        <w:rPr>
          <w:lang w:val="sw_KE" w:bidi="sw_KE"/>
        </w:rPr>
      </w:r>
      <w:r>
        <w:rPr>
          <w:lang w:val="sw_KE" w:bidi="sw_KE"/>
        </w:rPr>
        <w:t>"</w:t>
      </w:r>
      <w:r>
        <w:rPr>
          <w:b/>
          <w:lang w:val="sw_KE" w:bidi="sw_KE"/>
        </w:rPr>
        <w:t>Wakajiambia wenyewe</w:t>
      </w:r>
      <w:r>
        <w:rPr>
          <w:lang w:val="sw_KE" w:bidi="sw_KE"/>
        </w:rPr>
        <w:t>" ina maana kwamba walikuwa wakidhani katika akili zao. Katika lugha yako, unaweza kuhitaji kutumia sehemu tofauti ya mwili au usemi ili kuelezea ambapo mtu anafikiri.</w:t>
      </w:r>
    </w:p>
    <w:p>
      <w:pPr/>
      <w:r>
        <w:rPr>
          <w:lang w:val="sw_KE" w:bidi="sw_KE"/>
        </w:rPr>
      </w:r>
      <w:r>
        <w:rPr>
          <w:b/>
          <w:lang w:val="sw_KE" w:bidi="sw_KE"/>
        </w:rPr>
        <w:t>Kufuru</w:t>
      </w:r>
      <w:r>
        <w:rPr>
          <w:lang w:val="sw_KE" w:bidi="sw_KE"/>
        </w:rPr>
        <w:t xml:space="preserve"> ni kusema kwa makusudi kitu ambacho kinaumiza sifa ya mtu. Mtu anapomkufuru Mungu, anamvunjia Mungu heshima na kumfanya Mungu asiwe na utukufu. Kukufuru ni kumtukana Mungu. Katika mfano huu, kufuru inarejelea Yesu kuonyesha mamlaka sawa ya Mungu kwa kusamehe dhambi za mtu aliyepooza. Rejelea Faharasa Kuu kwa ufafanuzi kamili zaidi wa </w:t>
      </w:r>
      <w:r>
        <w:rPr>
          <w:lang w:val="sw_KE" w:bidi="sw_KE"/>
        </w:rPr>
        <w:t>kufuru</w:t>
      </w:r>
      <w:r>
        <w:rPr>
          <w:lang w:val="sw_KE" w:bidi="sw_KE"/>
        </w:rPr>
        <w:t>.</w:t>
      </w:r>
    </w:p>
    <w:p>
      <w:pPr/>
      <w:r>
        <w:rPr>
          <w:lang w:val="sw_KE" w:bidi="sw_KE"/>
        </w:rPr>
      </w:r>
      <w:r>
        <w:rPr>
          <w:lang w:val="sw_KE" w:bidi="sw_KE"/>
        </w:rPr>
        <w:t xml:space="preserve">Yesu alijua kile Mafarisayo walikuwa wakifikiria. Kwa hivyo, aliwaambia, "Mwana wa </w:t>
      </w:r>
      <w:r>
        <w:rPr>
          <w:b/>
          <w:lang w:val="sw_KE" w:bidi="sw_KE"/>
        </w:rPr>
        <w:t>Mtu ana mamlaka</w:t>
      </w:r>
      <w:r>
        <w:rPr>
          <w:lang w:val="sw_KE" w:bidi="sw_KE"/>
        </w:rPr>
        <w:t xml:space="preserve"> ya kusamehe dhambi." Yesu anajiita Mwana wa Mtu kwa sababu alikuwa binadamu na kuwakilisha watu wote. Lakini Yesu pia alikuwa na asili na mamlaka ya Mungu. Tumia neno sawa kwa Mwana wa Mtu kama vile ulivyofanya katika simulizi za awali. Rejelea Faharasa Kuu kwa ufafanuzi kamili zaidi wa maneno </w:t>
      </w:r>
      <w:r>
        <w:rPr>
          <w:lang w:val="sw_KE" w:bidi="sw_KE"/>
        </w:rPr>
        <w:t>Mwana wa Mtu</w:t>
      </w:r>
      <w:r>
        <w:rPr>
          <w:lang w:val="sw_KE" w:bidi="sw_KE"/>
        </w:rPr>
        <w:t>.</w:t>
      </w:r>
    </w:p>
    <w:p>
      <w:pPr/>
      <w:r>
        <w:rPr>
          <w:lang w:val="sw_KE" w:bidi="sw_KE"/>
        </w:rPr>
      </w:r>
      <w:r>
        <w:rPr>
          <w:lang w:val="sw_KE" w:bidi="sw_KE"/>
        </w:rPr>
        <w:t xml:space="preserve">Umati uliona kwamba Yesu alimponya mtu aliyepooza na walikuwa na </w:t>
      </w:r>
      <w:r>
        <w:rPr>
          <w:b/>
          <w:lang w:val="sw_KE" w:bidi="sw_KE"/>
        </w:rPr>
        <w:t>hofu</w:t>
      </w:r>
      <w:r>
        <w:rPr>
          <w:lang w:val="sw_KE" w:bidi="sw_KE"/>
        </w:rPr>
        <w:t xml:space="preserve">. Katika mfano huu, "hofu" ina maana "hofu ya Mungu." </w:t>
      </w:r>
      <w:r>
        <w:rPr>
          <w:b/>
          <w:lang w:val="sw_KE" w:bidi="sw_KE"/>
        </w:rPr>
        <w:t>Kumwogopa Mungu</w:t>
      </w:r>
      <w:r>
        <w:rPr>
          <w:lang w:val="sw_KE" w:bidi="sw_KE"/>
        </w:rPr>
        <w:t xml:space="preserve"> maana yake ni kuwa na kicho, heshima, na staha kwa Mungu. Inaonyesha ama heshima takatifu au hofu ya adhabu. Watu wanaweza kumwogopa Mungu kwa njia nzuri kwa kuwa wanamheshimu sana na kumtii kwa sababu yeye ni mwenye utukufu. Watu wanaweza kumwogopa Mungu kwa njia hasi kwa sababu wanaogopa kwamba ikiwa watamtii yeye, atawaadhibu. Rejelea Faharasa Kuu kwa ufafanuzi kamili zaidi wa </w:t>
      </w:r>
      <w:r>
        <w:rPr>
          <w:lang w:val="sw_KE" w:bidi="sw_KE"/>
        </w:rPr>
        <w:t>hofu ya Mungu</w:t>
      </w:r>
      <w:r>
        <w:rPr>
          <w:lang w:val="sw_KE" w:bidi="sw_KE"/>
        </w:rPr>
        <w:t>.</w:t>
      </w:r>
    </w:p>
    <w:p>
      <w:pPr/>
      <w:r>
        <w:rPr>
          <w:lang w:val="sw_KE" w:bidi="sw_KE"/>
        </w:rPr>
      </w:r>
      <w:r>
        <w:rPr>
          <w:lang w:val="sw_KE" w:bidi="sw_KE"/>
        </w:rPr>
        <w:t xml:space="preserve">Umati "ulimsifu na kumtukuza Mungu." Hii ni kwa kukabiliana na hofu yao chanya kwa Mungu. Walimheshimu Mungu kwa sababu Mungu alikuwa ametoa mamlaka hii kwa Yesu. Tumia neno sawa kwa </w:t>
      </w:r>
      <w:r>
        <w:rPr>
          <w:b/>
          <w:lang w:val="sw_KE" w:bidi="sw_KE"/>
        </w:rPr>
        <w:t>kutukuza</w:t>
      </w:r>
      <w:r>
        <w:rPr>
          <w:lang w:val="sw_KE" w:bidi="sw_KE"/>
        </w:rPr>
        <w:t xml:space="preserve"> kama vile ulivyofanya katika simulizi za awali. Rejelea Faharasa Kuu kwa ufafanuzi kamili zaidi wa neno </w:t>
      </w:r>
      <w:r>
        <w:rPr>
          <w:lang w:val="sw_KE" w:bidi="sw_KE"/>
        </w:rPr>
        <w:t>kutukuza</w:t>
      </w:r>
      <w:r>
        <w:rPr>
          <w:lang w:val="sw_KE" w:bidi="sw_KE"/>
        </w:rPr>
        <w:t>.</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9:9–13</w:t>
      </w:r>
      <w:r>
        <w:rPr>
          <w:lang w:val="sw_KE" w:bidi="sw_KE"/>
        </w:rPr>
      </w:r>
    </w:p>
    <w:p>
      <w:pPr>
        <w:pStyle w:val="Heading3"/>
      </w:pPr>
      <w:r>
        <w:rPr>
          <w:lang w:val="sw_KE" w:bidi="sw_KE"/>
        </w:rPr>
        <w:t>Sikiliza na Moyo</w:t>
      </w:r>
    </w:p>
    <w:p>
      <w:pPr/>
      <w:r>
        <w:rPr>
          <w:lang w:val="sw_KE" w:bidi="sw_KE"/>
        </w:rPr>
      </w:r>
      <w:r>
        <w:rPr>
          <w:lang w:val="sw_KE" w:bidi="sw_KE"/>
        </w:rPr>
        <w:t>Sikiliza Mathayo 9:9–13 na utie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Katika simulizi ya awali, Yesu alimponya mtu aliyepooza katika Kapernaumu. Wakati watu waliona uponyaji huo, walimsifu Mungu na kumpa utukufu kwa kutoa mamlaka kama hiyo kwa Yesu. Katika simulizi hii, Mathayo, mwandishi wa kitabu hiki cha Biblia, anaelezea jinsi alikutana na Yesu na kuwa mmoja wa wafuasi wa karibu zaidi wa Yesu.</w:t>
      </w:r>
    </w:p>
    <w:p>
      <w:pPr/>
      <w:r>
        <w:rPr>
          <w:lang w:val="sw_KE" w:bidi="sw_KE"/>
        </w:rPr>
      </w:r>
      <w:r>
        <w:rPr>
          <w:lang w:val="sw_KE" w:bidi="sw_KE"/>
        </w:rPr>
        <w:t>Katika hadithi hii ya kweli, Mathayo anatoa mfano wa Yesu akiwaalika wenye dhambi kuacha kutenda dhambi na kuanza kumfuata Yesu.</w:t>
      </w:r>
    </w:p>
    <w:p>
      <w:pPr/>
      <w:r>
        <w:rPr>
          <w:lang w:val="sw_KE" w:bidi="sw_KE"/>
        </w:rPr>
      </w:r>
      <w:r>
        <w:rPr>
          <w:lang w:val="sw_KE" w:bidi="sw_KE"/>
        </w:rPr>
        <w:t>Yesu alipita kutoka hapo, alikuwa akiondoka Kapernaumu, na pengine alikuwa akitembea kwenye kando ya ziwa. Yesu alimwona Mathayo ameketi katika kibanda cha ushuru. Mathayo alikuwa mtu wa Kiyahudi ambaye alikusanya kodi kwa serikali ya Kirumi. Watoza ushuru pengine walichukua pesa kutoka kwa wafanyabiashara na wavuvi ambao walikuwa wakiuza bidhaa zao sokoni. Kibanda cha ushuru pengine kilikuwa meza ndogo chini ya makazi ambapo watoza ushuru walipokea ushuru kutoka kwa watu. Yesu alisema kwa Mathayo, "Nifuate." Yesu alitaka Mathayo aende pamoja Naye na kuwa mwanafunzi Wake. Mathayo aliinuka, akasimama, na kumfuata Yesu.</w:t>
      </w:r>
    </w:p>
    <w:p>
      <w:pPr/>
      <w:r>
        <w:rPr>
          <w:lang w:val="sw_KE" w:bidi="sw_KE"/>
        </w:rPr>
      </w:r>
      <w:r>
        <w:rPr>
          <w:lang w:val="sw_KE" w:bidi="sw_KE"/>
        </w:rPr>
        <w:t xml:space="preserve">Onyesha picha au mchoro wa </w:t>
      </w:r>
      <w:r>
        <w:rPr>
          <w:lang w:val="sw_KE" w:bidi="sw_KE"/>
        </w:rPr>
        <w:t>kibanda cha ushuru</w:t>
      </w:r>
      <w:r>
        <w:rPr>
          <w:lang w:val="sw_KE" w:bidi="sw_KE"/>
        </w:rPr>
        <w:t>.</w:t>
      </w:r>
    </w:p>
    <w:p>
      <w:pPr/>
      <w:r>
        <w:rPr>
          <w:lang w:val="sw_KE" w:bidi="sw_KE"/>
        </w:rPr>
      </w:r>
      <w:r>
        <w:rPr>
          <w:lang w:val="sw_KE" w:bidi="sw_KE"/>
        </w:rPr>
        <w:t>Yesu na wanafunzi wake waliketi mezani. Katika utamaduni wa Kiyahudi, watu wangelala upande wao kwenye kitanda cha chini au mto karibu na meza ambapo walikuwa na chakula. Pengine walikuwa na vichwa vyao vimesimama kwenye kiwiko kimoja. Pengine walikuwa katika nyumba ya Mathayo. Walipokuwa wakila, "tazama," watoza ushuru wengi na wenye dhambi walikuja. Tazama ni neno ambalo Mathayo alitumia kuonyesha kwamba kitu cha ajabu au kisichotarajiwa kinakaribia kutokea. Katika mfano huu, haitarajii kwamba Yesu na wanafunzi wake walikuwa wakiwa na chakula na watoza ushuru wengi na wenye dhambi. Hakuna mtu alipenda watoza ushuru kwa sababu kwa kawaida walikuwa wasio waaminifu na kuchukua zaidi ya sehemu yao kutoka kwa watu. Watoza ushuru walizingatiwa kuwa katika kikundi sawa na wauaji na wezi. Wenye dhambi walikuwa watu wenye dhambi, au waovu. Watoza ushuru na wenye dhambi walizingatiwa kuwa waliotengwa, au wasiofaa, katika jamii ya Kiyahudi.</w:t>
      </w:r>
    </w:p>
    <w:p>
      <w:pPr/>
      <w:r>
        <w:rPr>
          <w:lang w:val="sw_KE" w:bidi="sw_KE"/>
        </w:rPr>
      </w:r>
      <w:r>
        <w:rPr>
          <w:lang w:val="sw_KE" w:bidi="sw_KE"/>
        </w:rPr>
        <w:t>Sitisha hapa na mjadili sababu kwa nini mtu angezingatiwa kuwa mtu aliyetengwa au asiyehitajika, katika utamaduni wako. Ni aina gani za shughuli wanazofanya? Wangekwenda wapi? Wengine wangewajibu vipi?</w:t>
      </w:r>
    </w:p>
    <w:p>
      <w:pPr/>
      <w:r>
        <w:rPr>
          <w:lang w:val="sw_KE" w:bidi="sw_KE"/>
        </w:rPr>
      </w:r>
      <w:r>
        <w:rPr>
          <w:lang w:val="sw_KE" w:bidi="sw_KE"/>
        </w:rPr>
        <w:t>Baadhi ya Mafarisayo, waliokuwa wakipitia, walimwona Yesu katika nyumba ya Mathayo. Walisema kwa wanafunzi wa Yesu, "Kwa nini mwalimu wenu anakula na watoza ushuru na wenye dhambi?" Mafarisayo walikuwa moja ya makundi yenye ushawishi mkubwa zaidi ya viongozi wa kidini katika Israeli. Mafarisayo walimhesabu mtu yeyote ambaye hakufuata sheria zao kali za usafi wa kidini kuwa mwenye dhambi. Mafarisayo waliamini kwamba wangekuwa wachafu kwa kushirikiana na watoza ushuru na wenye dhambi. Kwa Mafarisayo, mtu yeyote ambaye kwa hiari alikula na watoza ushuru na wenye dhambi aliwakubali. Kwa kufanya hivyo, Yesu alionekana kama alikuwa mmoja wao. Mafarisayo hawakuuliza swali hili ili kupokea jibu. Walikuwa wakimkosoa Yesu. Mafarisayo walitaka kila mtu adhani kwamba Yesu alikuwa na makosa kwa kushiriki chakula pamoja na waliotengwa. Mafarisayo walitaka kila mtu kujua kwamba hawakupendezwa na Yesu kula pamoja na watoza ushuru na wenye dhambi.</w:t>
      </w:r>
    </w:p>
    <w:p>
      <w:pPr/>
      <w:r>
        <w:rPr>
          <w:lang w:val="sw_KE" w:bidi="sw_KE"/>
        </w:rPr>
      </w:r>
      <w:r>
        <w:rPr>
          <w:lang w:val="sw_KE" w:bidi="sw_KE"/>
        </w:rPr>
        <w:t>Sitisha hapa na mjadili kushiriki chakula na mtu ina maana gani katika utamaduni wenu. Ni umuhimu gani wa kushiriki chakula na mtu? Je, kuna umuhimu maalum wa kualikwa nyumbani kwa mtu? Ni aina gani ya mambo huzungumziwa wakati wa kula?</w:t>
      </w:r>
    </w:p>
    <w:p>
      <w:pPr/>
      <w:r>
        <w:rPr>
          <w:lang w:val="sw_KE" w:bidi="sw_KE"/>
        </w:rPr>
      </w:r>
      <w:r>
        <w:rPr>
          <w:lang w:val="sw_KE" w:bidi="sw_KE"/>
        </w:rPr>
        <w:t>Yesu alisikia kile Mafarisayo waliwauliza wanafunzi wake. Yesu alijibu swali la Mafarisayo kwa methali, msemo wa hekima ambao una mafundisho. Alisema, "Wale walio na afya hawahitaji daktari, lakini wale ambao ni wagonjwa." Yesu alitumia ugonjwa wa kimwili ili kuwakilisha mahitaji ya kiroho. Mwenye dhambi anahitaji Yesu ili kushughulikia mahitaji yake ya kiroho, kama vile mtu ambaye ni mgonjwa anahitaji daktari ili kutibu ugonjwa wake. Yesu alinukuu nabii Hosea wakati alisema, "Nenda na ujifunze kile hii inamaanisha: Ninatamani rehema, na si dhabihu." "Nenda na ujifunze kile hii ina maana" kwa kawaida ilitumiwa na walimu wa Kiyahudi. Inamaanisha kwamba mwanafunzi anapaswa kuangalia kwa karibu maana ya kweli ya simulizi. Rehema ni kuonyesha huruma kwa wale ambao wanateseka au wana haja. Dhabihu ni kitu kilichotolewa kwa Mungu ili kumshukuru au kuomba msamaha. Inaweza kuwa sadaka ya damu, kuua na kuchoma mnyama, au sadaka isiyo ya damu kama nafaka. Yesu anatumia maneno ya Hosea ili kuonyesha kwamba Mungu anataka watu kuweka thamani ya juu kwa upendo na rehema kuliko usafi wa ibada au sheria za kidini. Yesu pia alisema, "Kwa maana sikuja kuwaita wenye haki, lakini wenye dhambi." Haki inarejelea kusimama sahihi, au ukosefu wa hatia. Katika Biblia, watu hawawezi kamwe kuwa wenye haki peke yao, au kwa kufanya mambo mazuri ya kutosha. Uhusiano sahihi tu na Mungu unaweza kumfanya mtu kuwa mwenye haki. Yesu alitaka Mafarisayo, na kila mtu mwingine, kujua kwamba kusudi la huduma yake ilikuwa kuwaalika wenye dhambi ili kuacha kutenda dhambi na kuwa mmoja wa wanafunzi wake.</w:t>
      </w:r>
    </w:p>
    <w:p>
      <w:pPr/>
      <w:r>
        <w:rPr>
          <w:lang w:val="sw_KE" w:bidi="sw_KE"/>
        </w:rPr>
      </w:r>
      <w:r>
        <w:rPr>
          <w:lang w:val="sw_KE" w:bidi="sw_KE"/>
        </w:rPr>
        <w:t>Sitisha na mjadili kile kinamaanisha kuonyesha huruma. Shiriki hadithi kuhusu wakati ambapo wewe au mtu unayemjua alikuwa akiteseka au akiwa na uhitaji. Ni aina gani za mambo yaliyokuwa yakisababisha mateso au uhitaji? Mtu alionyesha vipi huruma kwa mtu anayeteseka? Mtu anayeteseka alijibu vipi kwa huruma?</w:t>
      </w:r>
    </w:p>
    <w:p>
      <w:pPr/>
      <w:r>
        <w:rPr>
          <w:lang w:val="sw_KE" w:bidi="sw_KE"/>
        </w:rPr>
      </w:r>
      <w:r>
        <w:rPr>
          <w:lang w:val="sw_KE" w:bidi="sw_KE"/>
        </w:rPr>
        <w:t>Tukio hili linatufundisha kwamba Yesu anataka kila mtu kumfuata ikiwa ni pamoja na waliotengwa, watu ambao jamii inawaona kuwa hawafai.</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Simulizi hili lina matukio matatu.</w:t>
      </w:r>
    </w:p>
    <w:p>
      <w:pPr/>
      <w:r>
        <w:rPr>
          <w:lang w:val="sw_KE" w:bidi="sw_KE"/>
        </w:rPr>
      </w:r>
      <w:r>
        <w:rPr>
          <w:b/>
          <w:lang w:val="sw_KE" w:bidi="sw_KE"/>
        </w:rPr>
        <w:t>Tukio la kwanza:</w:t>
      </w:r>
      <w:r>
        <w:rPr>
          <w:lang w:val="sw_KE" w:bidi="sw_KE"/>
        </w:rPr>
        <w:t xml:space="preserve"> Yesu anatembea kando ya pwani ya ziwa. Anamwona Mathayo, na kumwambia, "Nifuate." Mathayo aliondoka kibanda cha ushuru na kumfuata Yesu.</w:t>
      </w:r>
    </w:p>
    <w:p>
      <w:pPr/>
      <w:r>
        <w:rPr>
          <w:lang w:val="sw_KE" w:bidi="sw_KE"/>
        </w:rPr>
      </w:r>
      <w:r>
        <w:rPr>
          <w:b/>
          <w:lang w:val="sw_KE" w:bidi="sw_KE"/>
        </w:rPr>
        <w:t>Tukio la pili:</w:t>
      </w:r>
      <w:r>
        <w:rPr>
          <w:lang w:val="sw_KE" w:bidi="sw_KE"/>
        </w:rPr>
        <w:t xml:space="preserve"> Yesu na wanafunzi wake wanakula chakula katika nyumba ya Mathayo. Baadhi ya Mafarisayo wanamkosoa Yesu kwa kula na watoza ushuru na wenye dhambi.</w:t>
      </w:r>
    </w:p>
    <w:p>
      <w:pPr/>
      <w:r>
        <w:rPr>
          <w:lang w:val="sw_KE" w:bidi="sw_KE"/>
        </w:rPr>
      </w:r>
      <w:r>
        <w:rPr>
          <w:b/>
          <w:lang w:val="sw_KE" w:bidi="sw_KE"/>
        </w:rPr>
        <w:t>Tukio la tatu:</w:t>
      </w:r>
      <w:r>
        <w:rPr>
          <w:lang w:val="sw_KE" w:bidi="sw_KE"/>
        </w:rPr>
        <w:t xml:space="preserve"> Yesu anajibu kukosoa Mafarisayo.</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Mathayo</w:t>
      </w:r>
    </w:p>
    <w:p>
      <w:pPr>
        <w:pStyle w:val="ListBullet"/>
        <w:spacing w:line="240" w:lineRule="auto"/>
        <w:ind w:left="720"/>
      </w:pPr>
      <w:r>
        <w:rPr>
          <w:lang w:val="sw_KE" w:bidi="sw_KE"/>
        </w:rPr>
      </w:r>
      <w:r>
        <w:rPr>
          <w:lang w:val="sw_KE" w:bidi="sw_KE"/>
        </w:rPr>
        <w:t>Watoza ushuru na wenye dhambi</w:t>
      </w:r>
    </w:p>
    <w:p>
      <w:pPr>
        <w:pStyle w:val="ListBullet"/>
        <w:spacing w:line="240" w:lineRule="auto"/>
        <w:ind w:left="720"/>
      </w:pPr>
      <w:r>
        <w:rPr>
          <w:lang w:val="sw_KE" w:bidi="sw_KE"/>
        </w:rPr>
      </w:r>
      <w:r>
        <w:rPr>
          <w:lang w:val="sw_KE" w:bidi="sw_KE"/>
        </w:rPr>
        <w:t>Mafarisayo</w:t>
      </w:r>
    </w:p>
    <w:p>
      <w:pPr>
        <w:pStyle w:val="ListBullet"/>
        <w:spacing w:line="240" w:lineRule="auto"/>
        <w:ind w:left="720"/>
      </w:pPr>
      <w:r>
        <w:rPr>
          <w:lang w:val="sw_KE" w:bidi="sw_KE"/>
        </w:rPr>
      </w:r>
      <w:r>
        <w:rPr>
          <w:lang w:val="sw_KE" w:bidi="sw_KE"/>
        </w:rPr>
        <w:t>Wanafunzi wa karibu zaidi wa Yesu</w:t>
      </w:r>
    </w:p>
    <w:p>
      <w:pPr/>
      <w:r>
        <w:rPr>
          <w:lang w:val="sw_KE" w:bidi="sw_KE"/>
        </w:rPr>
      </w:r>
      <w:r>
        <w:rPr>
          <w:lang w:val="sw_KE" w:bidi="sw_KE"/>
        </w:rPr>
        <w:t>Katika kipindi hiki, uwe na ubao wa kikundi cha hadithi, kuchora au kutumia aina fulani ya nyenzo (vitu ambavyo unaweza kuhamasisha kote kama vile miamba, vijiti, vinyago vya watoto) ili kupata taswira ya hadithi na vitendo vyake.</w:t>
      </w:r>
    </w:p>
    <w:p>
      <w:pPr/>
      <w:r>
        <w:rPr>
          <w:lang w:val="sw_KE" w:bidi="sw_KE"/>
        </w:rPr>
      </w:r>
      <w:r>
        <w:rPr>
          <w:lang w:val="sw_KE" w:bidi="sw_KE"/>
        </w:rPr>
        <w:t>Kumbuka kwamba Yesu pengine alikuwa akitembea kwenye pwani ya Bahari ya Galilaya.</w:t>
      </w:r>
    </w:p>
    <w:p>
      <w:pPr/>
      <w:r>
        <w:rPr>
          <w:lang w:val="sw_KE" w:bidi="sw_KE"/>
        </w:rPr>
      </w:r>
      <w:r>
        <w:rPr>
          <w:lang w:val="sw_KE" w:bidi="sw_KE"/>
        </w:rPr>
        <w:t>Ni muhimu kukumbuka kile Mathayo alichofanya wakati Yesu aliposema "Nifuate."</w:t>
      </w:r>
    </w:p>
    <w:p>
      <w:pPr/>
      <w:r>
        <w:rPr>
          <w:lang w:val="sw_KE" w:bidi="sw_KE"/>
        </w:rPr>
      </w:r>
      <w:r>
        <w:rPr>
          <w:lang w:val="sw_KE" w:bidi="sw_KE"/>
        </w:rPr>
        <w:t>Ni muhimu kukumbuka kwamba Mathayo anatumia neno "tazama" ili kuonyesha kwamba kitu kisichotarajiwa au cha kushangaza kitatokea. Katika mfano huu, watoza ushuru wengi na wenye dhambi walikuja kula na Yesu haikutarajiwa.</w:t>
      </w:r>
    </w:p>
    <w:p>
      <w:pPr/>
      <w:r>
        <w:rPr>
          <w:lang w:val="sw_KE" w:bidi="sw_KE"/>
        </w:rPr>
      </w:r>
      <w:r>
        <w:rPr>
          <w:lang w:val="sw_KE" w:bidi="sw_KE"/>
        </w:rPr>
        <w:t>Ni muhimu kukumbuka kwamba watoza ushuru na wenye dhambi ni waliotengwa.</w:t>
      </w:r>
    </w:p>
    <w:p>
      <w:pPr/>
      <w:r>
        <w:rPr>
          <w:lang w:val="sw_KE" w:bidi="sw_KE"/>
        </w:rPr>
      </w:r>
      <w:r>
        <w:rPr>
          <w:lang w:val="sw_KE" w:bidi="sw_KE"/>
        </w:rPr>
        <w:t>Ni muhimu kukumbuka kwamba Mafarisayo hawakula chakula katika nyumba ya Mathayo. Ni muhimu kukumbuka kwamba Mafarisayo ni moja ya makundi yenye ushawishi mkubwa zaidi ya viongozi wa kidini katika Israeli. Kumbuka kile walichosema kwa wanafunzi wa Yesu.</w:t>
      </w:r>
    </w:p>
    <w:p>
      <w:pPr/>
      <w:r>
        <w:rPr>
          <w:lang w:val="sw_KE" w:bidi="sw_KE"/>
        </w:rPr>
      </w:r>
      <w:r>
        <w:rPr>
          <w:lang w:val="sw_KE" w:bidi="sw_KE"/>
        </w:rPr>
        <w:t>Kumbuka kwamba Yesu aliwajibu Mafarisayo kwa aina ya methali, au msemo wa hekima ambao una mafundisho.</w:t>
      </w:r>
    </w:p>
    <w:p>
      <w:pPr/>
      <w:r>
        <w:rPr>
          <w:lang w:val="sw_KE" w:bidi="sw_KE"/>
        </w:rPr>
      </w:r>
      <w:r>
        <w:rPr>
          <w:lang w:val="sw_KE" w:bidi="sw_KE"/>
        </w:rPr>
        <w:t>Ni muhimu kukumbuka kwamba Yesu aliwaambia viongozi wa kidini kwenda na kujifunza kile inamaanisha kwamba Mungu anataka rehema na si dhabihu. "Nenda na ujifunze" ilikuwa njia ya kawaida ambayo walimu wa Kiyahudi wangewaambia wanafunzi kuangalia kwa karibu zaidi maana ya simulizi.</w:t>
      </w:r>
    </w:p>
    <w:p>
      <w:pPr/>
      <w:r>
        <w:rPr>
          <w:lang w:val="sw_KE" w:bidi="sw_KE"/>
        </w:rPr>
      </w:r>
      <w:r>
        <w:rPr>
          <w:lang w:val="sw_KE" w:bidi="sw_KE"/>
        </w:rPr>
        <w:t>Ni muhimu kukumbuka kwamba wakati Yesu alisema, "Kwa maana sikuja kuwaita wenye haki, lakini wenye dhambi." Yesu anataka kuonyesha kwamba Anatimiza kile unabii wa Hosea unasema.</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Simulizi hili lina matukio matatu.</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Mathayo</w:t>
      </w:r>
    </w:p>
    <w:p>
      <w:pPr>
        <w:pStyle w:val="ListBullet"/>
        <w:spacing w:line="240" w:lineRule="auto"/>
        <w:ind w:left="720"/>
      </w:pPr>
      <w:r>
        <w:rPr>
          <w:lang w:val="sw_KE" w:bidi="sw_KE"/>
        </w:rPr>
      </w:r>
      <w:r>
        <w:rPr>
          <w:lang w:val="sw_KE" w:bidi="sw_KE"/>
        </w:rPr>
        <w:t>Watoza ushuru na wenye dhambi</w:t>
      </w:r>
    </w:p>
    <w:p>
      <w:pPr>
        <w:pStyle w:val="ListBullet"/>
        <w:spacing w:line="240" w:lineRule="auto"/>
        <w:ind w:left="720"/>
      </w:pPr>
      <w:r>
        <w:rPr>
          <w:lang w:val="sw_KE" w:bidi="sw_KE"/>
        </w:rPr>
      </w:r>
      <w:r>
        <w:rPr>
          <w:lang w:val="sw_KE" w:bidi="sw_KE"/>
        </w:rPr>
        <w:t>Mafarisayo</w:t>
      </w:r>
    </w:p>
    <w:p>
      <w:pPr>
        <w:pStyle w:val="ListBullet"/>
        <w:spacing w:line="240" w:lineRule="auto"/>
        <w:ind w:left="720"/>
      </w:pPr>
      <w:r>
        <w:rPr>
          <w:lang w:val="sw_KE" w:bidi="sw_KE"/>
        </w:rPr>
      </w:r>
      <w:r>
        <w:rPr>
          <w:lang w:val="sw_KE" w:bidi="sw_KE"/>
        </w:rPr>
        <w:t>Wanafunzi wa karibu zaidi wa Yesu</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Wakati Yesu anatembea kando ya pwani ya ziwa, anamwona Mathayo katika kibanda cha ushuru. Yesu anamwambia Mathayo, "Nifuate." Kwa hivyo, Mathayo anasimama na anaanza kumfuata Yesu.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Mathayo, "Unahisi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na wanafunzi wake walifika nyumba ya Mathayo kwa chakula cha jioni. Baadhi ya Mafarisayo wanamwona Yesu akila na watoza ushuru na wenye dhambi.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Mafarisayo, "Mnahisi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Mafarisayo wanawaambia wanafunzi wa Yesu kwamba ilikuwa vibaya kwa Yesu kula na watoza ushuru na wenye dhambi.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"Unahisi vipi?" Unaweza kusikia mambo kama:</w:t>
      </w:r>
    </w:p>
    <w:p>
      <w:pPr>
        <w:pStyle w:val="ListBullet"/>
        <w:spacing w:line="240" w:lineRule="auto"/>
        <w:ind w:left="720"/>
      </w:pPr>
      <w:r>
        <w:rPr>
          <w:lang w:val="sw_KE" w:bidi="sw_KE"/>
        </w:rPr>
      </w:r>
      <w:r>
        <w:rPr>
          <w:lang w:val="sw_KE" w:bidi="sw_KE"/>
        </w:rPr>
        <w:t>Muulize mwigizaji anayemuigiza Yesu, "Unahisi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anawajibu Mafarisayo kwa kuwaambia wasome na kujifunza maana ya Maandiko na kwamba alikuja kuwaita watoza ushuru na wenye dhambi.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Mafarisayo, "Mnahisi vipi?" Unaweza kusikia mambo kama:</w:t>
      </w:r>
    </w:p>
    <w:p>
      <w:pPr>
        <w:pStyle w:val="ListBullet"/>
        <w:spacing w:line="240" w:lineRule="auto"/>
        <w:ind w:left="720"/>
      </w:pPr>
      <w:r>
        <w:rPr>
          <w:lang w:val="sw_KE" w:bidi="sw_KE"/>
        </w:rPr>
      </w:r>
      <w:r>
        <w:rPr>
          <w:lang w:val="sw_KE" w:bidi="sw_KE"/>
        </w:rPr>
        <w:t>Waulize waigizaji wanaoigiza watoza ushuru na wenye dhambi, "Mnahisi vipi?" Unaweza kusikia mambo kama:</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Yesu anatembea kando ya ziwa na kumwona Mathayo. </w:t>
      </w:r>
      <w:r>
        <w:rPr>
          <w:b/>
          <w:lang w:val="sw_KE" w:bidi="sw_KE"/>
        </w:rPr>
        <w:t>Mathayo</w:t>
      </w:r>
      <w:r>
        <w:rPr>
          <w:lang w:val="sw_KE" w:bidi="sw_KE"/>
        </w:rPr>
        <w:t xml:space="preserve"> ni mwandishi wa kitabu hiki katika Biblia. Mathayo ni mmoja wa </w:t>
      </w:r>
      <w:r>
        <w:rPr>
          <w:lang w:val="sw_KE" w:bidi="sw_KE"/>
        </w:rPr>
        <w:t>wanafunzi</w:t>
      </w:r>
      <w:r>
        <w:rPr>
          <w:lang w:val="sw_KE" w:bidi="sw_KE"/>
        </w:rPr>
        <w:t xml:space="preserve"> kumi na wawili ambao walimfuata Yesu kila mahali. Yesu alisema kwa Mathayo, "Nifuate." Mathayo alisimama na kumfuata Yesu. Hii ina maana Mathayo mara moja alianza kuwa mmoja wa wanafunzi wa Yesu. Tumia neno sawa kwa </w:t>
      </w:r>
      <w:r>
        <w:rPr>
          <w:b/>
          <w:lang w:val="sw_KE" w:bidi="sw_KE"/>
        </w:rPr>
        <w:t>kufuata</w:t>
      </w:r>
      <w:r>
        <w:rPr>
          <w:lang w:val="sw_KE" w:bidi="sw_KE"/>
        </w:rPr>
        <w:t xml:space="preserve"> ambalo ulilofanya katika simulizi za awali.</w:t>
      </w:r>
    </w:p>
    <w:p>
      <w:pPr/>
      <w:r>
        <w:rPr>
          <w:lang w:val="sw_KE" w:bidi="sw_KE"/>
        </w:rPr>
      </w:r>
      <w:r>
        <w:rPr>
          <w:lang w:val="sw_KE" w:bidi="sw_KE"/>
        </w:rPr>
        <w:t>"Tazama, watoza ushuru na wenye dhambi walikuwa wameketi pamoja na Yesu."</w:t>
      </w:r>
    </w:p>
    <w:p>
      <w:pPr/>
      <w:r>
        <w:rPr>
          <w:lang w:val="sw_KE" w:bidi="sw_KE"/>
        </w:rPr>
      </w:r>
      <w:r>
        <w:rPr>
          <w:b/>
          <w:lang w:val="sw_KE" w:bidi="sw_KE"/>
        </w:rPr>
        <w:t>Tazama</w:t>
      </w:r>
      <w:r>
        <w:rPr>
          <w:lang w:val="sw_KE" w:bidi="sw_KE"/>
        </w:rPr>
        <w:t xml:space="preserve"> inaonyesha kwamba kitu cha kushangaza au kisichotarajiwa kilikuwa kinatokea. Watoza ushuru na wenye dhambi wameketi pamoja na Yesu wasiotarajiwa.</w:t>
      </w:r>
    </w:p>
    <w:p>
      <w:pPr/>
      <w:r>
        <w:rPr>
          <w:lang w:val="sw_KE" w:bidi="sw_KE"/>
        </w:rPr>
      </w:r>
      <w:r>
        <w:rPr>
          <w:b/>
          <w:lang w:val="sw_KE" w:bidi="sw_KE"/>
        </w:rPr>
        <w:t>Wameketi mezani ina maana</w:t>
      </w:r>
      <w:r>
        <w:rPr>
          <w:lang w:val="sw_KE" w:bidi="sw_KE"/>
        </w:rPr>
        <w:t xml:space="preserve"> kushiriki chakula na mtu. Katika utamaduni wa Wayahudi, watu wangelegea upande mmoja kwenye kochi au mkeka wa chini kando ya meza walipokuwa wakila chakula Huenda walikuwa na vichwa vyao vimesimama kwenye kiwiko kimoja. Nafasi hii ilitumiwa haswa wakati walikuwa na chakula maalum. Tumia neno sawa kwa "wameketi mezani" kama ulivyofanya katika simulizi za awali.</w:t>
      </w:r>
    </w:p>
    <w:p>
      <w:pPr/>
      <w:r>
        <w:rPr>
          <w:lang w:val="sw_KE" w:bidi="sw_KE"/>
        </w:rPr>
      </w:r>
      <w:r>
        <w:rPr>
          <w:b/>
          <w:lang w:val="sw_KE" w:bidi="sw_KE"/>
        </w:rPr>
        <w:t>Mtoza ushuru</w:t>
      </w:r>
      <w:r>
        <w:rPr>
          <w:lang w:val="sw_KE" w:bidi="sw_KE"/>
        </w:rPr>
        <w:t xml:space="preserve"> alizingatiwa kuwa msaliti, na Wayahudi wengine, kwa sababu walifanya kazi kwa serikali ya Kirumi. Watoza ushuru hawakuweza tena kuwa waamuzi au mashahidi mahakamani, hawakuweza tena kuabudu katika masinagogi pamoja na wengine, na walichukuliwa kuwa fedheha au aibu kwa familia zao. Watoza ushuru na wenye dhambi mara nyingi walipangwa pamoja kwa sababu watoza ushuru walikuwa wafisadi, na wenye dhambi walikuwa watu wasio na maadili. Tumia neno sawa kwa mtoza ushuru kama vile ulilotumia katika simulizi za awali.</w:t>
      </w:r>
    </w:p>
    <w:p>
      <w:pPr/>
      <w:r>
        <w:rPr>
          <w:lang w:val="sw_KE" w:bidi="sw_KE"/>
        </w:rPr>
      </w:r>
      <w:r>
        <w:rPr>
          <w:b/>
          <w:lang w:val="sw_KE" w:bidi="sw_KE"/>
        </w:rPr>
        <w:t>Mwenye dhambi</w:t>
      </w:r>
      <w:r>
        <w:rPr>
          <w:lang w:val="sw_KE" w:bidi="sw_KE"/>
        </w:rPr>
        <w:t xml:space="preserve"> anarejelea Wayahudi ambao walikuwa waovu na hawakufuata sheria ya Kiyahudi. Wenye dhambi katika hadithi hii hawakufuata sheria kali za Mafarisayo kuhusu usafi wa sherehe. Mafarisayo waliona hii kama dhambi. Tumia neno sawa kwa wenye dhambi kama vile ulivyofanya katika simulizi za awali. Rejelea Faharasa Kuu kwa ufafanuzi kamili zaidi wa neno </w:t>
      </w:r>
      <w:r>
        <w:rPr>
          <w:lang w:val="sw_KE" w:bidi="sw_KE"/>
        </w:rPr>
        <w:t>dhambi</w:t>
      </w:r>
      <w:r>
        <w:rPr>
          <w:lang w:val="sw_KE" w:bidi="sw_KE"/>
        </w:rPr>
        <w:t>.</w:t>
      </w:r>
    </w:p>
    <w:p>
      <w:pPr/>
      <w:r>
        <w:rPr>
          <w:lang w:val="sw_KE" w:bidi="sw_KE"/>
        </w:rPr>
      </w:r>
      <w:r>
        <w:rPr>
          <w:b/>
          <w:lang w:val="sw_KE" w:bidi="sw_KE"/>
        </w:rPr>
        <w:t>Mafarisayo</w:t>
      </w:r>
      <w:r>
        <w:rPr>
          <w:lang w:val="sw_KE" w:bidi="sw_KE"/>
        </w:rPr>
        <w:t xml:space="preserve"> waliwaambia wanafunzi wa Yesu kwamba ilikuwa vibaya kwa Yesu kula na watoza ushuru na wenye dhambi. Mafarisayo walikuwa kikundi chenye ushawishi mkubwa zaidi cha viongozi wa kidini katika Israeli. Walitambua mila na sheria za kidini zilizoandikwa na za mdomo. Tumia neno sawa kwa Mafarisayo kama vile ulivyofanya katika simulizi za awali. Rejelea Faharasa Kuu kwa ufafanuzi kamili zaidi wa </w:t>
      </w:r>
      <w:r>
        <w:rPr>
          <w:lang w:val="sw_KE" w:bidi="sw_KE"/>
        </w:rPr>
        <w:t>Mafarisayo</w:t>
      </w:r>
      <w:r>
        <w:rPr>
          <w:lang w:val="sw_KE" w:bidi="sw_KE"/>
        </w:rPr>
        <w:t>.</w:t>
      </w:r>
    </w:p>
    <w:p>
      <w:pPr/>
      <w:r>
        <w:rPr>
          <w:lang w:val="sw_KE" w:bidi="sw_KE"/>
        </w:rPr>
      </w:r>
      <w:r>
        <w:rPr>
          <w:lang w:val="sw_KE" w:bidi="sw_KE"/>
        </w:rPr>
        <w:t>"Nenda na ukajifunze maana ya hili," ina maana kwamba mwanafunzi anapaswa kuangalia kwa karibu maana ya kweli ya simulizi. Katika mfano huu ilikuwa kile nabii Hosea alichokiandika katika Agano la Kale. "Ninatamani rehema, na si dhabihu."</w:t>
      </w:r>
    </w:p>
    <w:p>
      <w:pPr/>
      <w:r>
        <w:rPr>
          <w:lang w:val="sw_KE" w:bidi="sw_KE"/>
        </w:rPr>
      </w:r>
      <w:r>
        <w:rPr>
          <w:b/>
          <w:lang w:val="sw_KE" w:bidi="sw_KE"/>
        </w:rPr>
        <w:t>Rehema</w:t>
      </w:r>
      <w:r>
        <w:rPr>
          <w:lang w:val="sw_KE" w:bidi="sw_KE"/>
        </w:rPr>
        <w:t xml:space="preserve"> ni kuonyesha huruma kwa wale wanaoteseka au wenye uhitaji. Tumia neno sawa kwa rehema kama vile ulivyofanya katika simulizi za awali. Rejelea Faharasa Kuu kwa ufafanuzi kamili zaidi wa neno </w:t>
      </w:r>
      <w:r>
        <w:rPr>
          <w:lang w:val="sw_KE" w:bidi="sw_KE"/>
        </w:rPr>
        <w:t>rehema</w:t>
      </w:r>
      <w:r>
        <w:rPr>
          <w:lang w:val="sw_KE" w:bidi="sw_KE"/>
        </w:rPr>
        <w:t>.</w:t>
      </w:r>
    </w:p>
    <w:p>
      <w:pPr/>
      <w:r>
        <w:rPr>
          <w:lang w:val="sw_KE" w:bidi="sw_KE"/>
        </w:rPr>
      </w:r>
      <w:r>
        <w:rPr>
          <w:b/>
          <w:lang w:val="sw_KE" w:bidi="sw_KE"/>
        </w:rPr>
        <w:t>Dhabihu</w:t>
      </w:r>
      <w:r>
        <w:rPr>
          <w:lang w:val="sw_KE" w:bidi="sw_KE"/>
        </w:rPr>
        <w:t xml:space="preserve"> ni kitu kilichotolewa kwa Mungu ili kumshukuru au kuomba msamaha. Inaweza kuwa sadaka ya damu, kuua na kuchoma mnyama. Sadaka ya wanyama ilikuwa desturi ya kawaida katika Agano la Kale. Pia kulikuwa na dhabihu zisizo za damu kama nafaka au uvumba. Tumia neno sawa kwa dhabihu kama ulivyotumia hapo awali. Rejelea Faharasa Kuu kwa ufafanuzi kamili zaidi wa neno </w:t>
      </w:r>
      <w:r>
        <w:rPr>
          <w:lang w:val="sw_KE" w:bidi="sw_KE"/>
        </w:rPr>
        <w:t>dhabihu</w:t>
      </w:r>
      <w:r>
        <w:rPr>
          <w:lang w:val="sw_KE" w:bidi="sw_KE"/>
        </w:rPr>
        <w:t>.</w:t>
      </w:r>
    </w:p>
    <w:p>
      <w:pPr/>
      <w:r>
        <w:rPr>
          <w:lang w:val="sw_KE" w:bidi="sw_KE"/>
        </w:rPr>
      </w:r>
      <w:r>
        <w:rPr>
          <w:lang w:val="sw_KE" w:bidi="sw_KE"/>
        </w:rPr>
        <w:t>"Kwa maana sikuja kuwaita wenye haki, lakini wenye dhambi."</w:t>
      </w:r>
    </w:p>
    <w:p>
      <w:pPr/>
      <w:r>
        <w:rPr>
          <w:lang w:val="sw_KE" w:bidi="sw_KE"/>
        </w:rPr>
      </w:r>
      <w:r>
        <w:rPr>
          <w:lang w:val="sw_KE" w:bidi="sw_KE"/>
        </w:rPr>
        <w:t xml:space="preserve">Katika Agano la Kale, </w:t>
      </w:r>
      <w:r>
        <w:rPr>
          <w:b/>
          <w:lang w:val="sw_KE" w:bidi="sw_KE"/>
        </w:rPr>
        <w:t>haki</w:t>
      </w:r>
      <w:r>
        <w:rPr>
          <w:lang w:val="sw_KE" w:bidi="sw_KE"/>
        </w:rPr>
        <w:t xml:space="preserve"> inategemea uhusiano kati ya Mungu na mtu. Haki ni uhusiano sahihi na Mungu. Haki inarejelea kusimama sahihi na Mungu, au ukosefu wa hatia. Katika Biblia watu hawawezi kamwe kuwa wenye haki peke yao, au kwa kufanya mambo mazuri ya kutosha. Rejelea Faharasa Kuu kwa ufafanuzi kamili zaidi wa neno </w:t>
      </w:r>
      <w:r>
        <w:rPr>
          <w:lang w:val="sw_KE" w:bidi="sw_KE"/>
        </w:rPr>
        <w:t>haki</w:t>
      </w:r>
      <w:r>
        <w:rPr>
          <w:lang w:val="sw_KE" w:bidi="sw_KE"/>
        </w:rPr>
        <w:t>.</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9:14–17</w:t>
      </w:r>
      <w:r>
        <w:rPr>
          <w:lang w:val="sw_KE" w:bidi="sw_KE"/>
        </w:rPr>
      </w:r>
    </w:p>
    <w:p>
      <w:pPr>
        <w:pStyle w:val="Heading3"/>
      </w:pPr>
      <w:r>
        <w:rPr>
          <w:lang w:val="sw_KE" w:bidi="sw_KE"/>
        </w:rPr>
        <w:t>Sikiliza na Moyo</w:t>
      </w:r>
    </w:p>
    <w:p>
      <w:pPr/>
      <w:r>
        <w:rPr>
          <w:lang w:val="sw_KE" w:bidi="sw_KE"/>
        </w:rPr>
      </w:r>
      <w:r>
        <w:rPr>
          <w:lang w:val="sw_KE" w:bidi="sw_KE"/>
        </w:rPr>
        <w:t>Sikiliza Mathayo 9:14–17 na utie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Katika simulizi ya awali, Yesu alimwalika Mathayo amfuate. Kisha, Yesu na wanafunzi wake walikwenda kwenye nyumba ya Mathayo kwa chakula. Baadhi ya Mafarisayo walimwona Yesu na kuwauliza wanafunzi wake kwa nini alikuwa akila na watoza ushuru na wenye dhambi.</w:t>
      </w:r>
    </w:p>
    <w:p>
      <w:pPr/>
      <w:r>
        <w:rPr>
          <w:lang w:val="sw_KE" w:bidi="sw_KE"/>
        </w:rPr>
      </w:r>
      <w:r>
        <w:rPr>
          <w:lang w:val="sw_KE" w:bidi="sw_KE"/>
        </w:rPr>
        <w:t>Katika hadithi hii ya kweli, Yesu anatumia malinganisho yanayoonyesha kile anachofundisha ni njia mpya ya kuwa na ibada kwa Mungu.</w:t>
      </w:r>
    </w:p>
    <w:p>
      <w:pPr/>
      <w:r>
        <w:rPr>
          <w:lang w:val="sw_KE" w:bidi="sw_KE"/>
        </w:rPr>
      </w:r>
      <w:r>
        <w:rPr>
          <w:lang w:val="sw_KE" w:bidi="sw_KE"/>
        </w:rPr>
        <w:t>Baada ya Mafarisayo kuwauliza wanafunzi wa Yesu, wafuasi wa Yohana Mbatizaji walimkaribia Yesu. Waliuliza, "Kwa nini sisi na Mafarisayo tunafunga, lakini wanafunzi wako hawafungi?" Kufunga ni kwenda bila chakula kama njia ya kuonyesha ibada kwa Mungu. Watu wanafunga ili kujinyenyekeza, au kuonyesha huzuni kwa dhambi, au kumtafuta Mungu. Wafuasi wa Yohana Mbatizaji walikuwa wakiwashitaki wafuasi wa Yesu kwa njia isiyo ya moja kwa moja kwamba hawaonyeshi ibada kwa Mungu. Yesu aliwajibu kwa kulinganisha. Alisema, "Kwa hakika, hamtarajii wageni wa harusi kuomboleza, au kuwa na huzuni, mradi bwana harusi yuko pamoja nao." Yesu alijielezea kama mtu ambaye anaoa, bwana harusi. Yesu alielezea wanafunzi wake kama wageni wa harusi ambao wanasherehekea harusi yake.</w:t>
      </w:r>
    </w:p>
    <w:p>
      <w:pPr/>
      <w:r>
        <w:rPr>
          <w:lang w:val="sw_KE" w:bidi="sw_KE"/>
        </w:rPr>
      </w:r>
      <w:r>
        <w:rPr>
          <w:lang w:val="sw_KE" w:bidi="sw_KE"/>
        </w:rPr>
        <w:t>Sitisha hapa na mjadili harusi katika utamaduni wenu. Simulia hadithi kuhusu njia ambazo watu husherehekea harusi. Je, kuna mila yoyote ambayo ni muhimu kutunza?</w:t>
      </w:r>
    </w:p>
    <w:p>
      <w:pPr/>
      <w:r>
        <w:rPr>
          <w:lang w:val="sw_KE" w:bidi="sw_KE"/>
        </w:rPr>
      </w:r>
      <w:r>
        <w:rPr>
          <w:lang w:val="sw_KE" w:bidi="sw_KE"/>
        </w:rPr>
        <w:t>Yesu alikuwa na wanafunzi wake. Kwa hivyo, hakukuwa na haja ya wao kufunga. Yesu pia alisema, "Siku zitakuja wakati bwana harusi atakapoondolewa kwao, na kisha watafunga." Hii ilimaanisha kwamba Yesu angeondolewa kutoka kwa wafuasi wake siku moja katika siku zijazo. Wanafunzi wake wangefunga wakati anapokuwa ameenda ili kuonyesha huzuni yao.</w:t>
      </w:r>
    </w:p>
    <w:p>
      <w:pPr/>
      <w:r>
        <w:rPr>
          <w:lang w:val="sw_KE" w:bidi="sw_KE"/>
        </w:rPr>
      </w:r>
      <w:r>
        <w:rPr>
          <w:lang w:val="sw_KE" w:bidi="sw_KE"/>
        </w:rPr>
        <w:t>Sitisha hapa na mjadili kuonyesha huzuni katika utamaduni wenu. Ni aina gani ya mambo yanayosababisha huzuni? Simulia hadithi kuhusu njia ambazo unaonyesha huzuni.</w:t>
      </w:r>
    </w:p>
    <w:p>
      <w:pPr/>
      <w:r>
        <w:rPr>
          <w:lang w:val="sw_KE" w:bidi="sw_KE"/>
        </w:rPr>
      </w:r>
      <w:r>
        <w:rPr>
          <w:lang w:val="sw_KE" w:bidi="sw_KE"/>
        </w:rPr>
        <w:t>Yesu aliendelea kufundisha kwa kuzungumza katika mifano. Mfano ni hadithi maalum iliyosimuliwa na Yesu. Alitumia mambo ya kila siku ili kuelezea mambo ya kina kuhusu Mungu. Yesu alilinganisha mafundisho ya zamani, na njia ya zamani ya kuonyesha ibada kwa Mungu, kwa kipande cha zamani cha mavazi. Alilinganisha mafundisho yake mapya kuhusu kuishi usahihi mbele ya Mungu na kipande lilichokatwa kutoka nguo mpya. Wakati mtu angeosha nguo yenye kipande kipya juu yake, kipande kingekunja na kuvunjika kutoka kwa nguo ya zamani Lakini kipande cha zamani hakikunja wakati wa kuosha. Kwa hivyo, kipande cha zamani kitakaa kimeunganishwa na mavazi.</w:t>
      </w:r>
    </w:p>
    <w:p>
      <w:pPr/>
      <w:r>
        <w:rPr>
          <w:lang w:val="sw_KE" w:bidi="sw_KE"/>
        </w:rPr>
      </w:r>
      <w:r>
        <w:rPr>
          <w:lang w:val="sw_KE" w:bidi="sw_KE"/>
        </w:rPr>
        <w:t xml:space="preserve">Yesu pia alilinganisha njia ya zamani ya kuonyesha ibada kwa Mungu, na mafundisho ya zamani, na magiba ya divai ya zamani. Giba ya divai ni chombo kilichotengenezwa kutoka kwa ngozi za wanyama ambazo watu walitumia kuhifadhi divai. Yesu alilinganisha mafundisho yake mapya kuhusu kuishi sahihi na Mungu, na divai mpya. Divai ni kinywaji kilichochemshwa kutoka kwa zabibu. </w:t>
      </w:r>
    </w:p>
    <w:p>
      <w:pPr/>
      <w:r>
        <w:rPr>
          <w:lang w:val="sw_KE" w:bidi="sw_KE"/>
        </w:rPr>
      </w:r>
      <w:r>
        <w:rPr>
          <w:lang w:val="sw_KE" w:bidi="sw_KE"/>
        </w:rPr>
        <w:t xml:space="preserve"> Wayahudi walijua kwamba wakati divai mpya inawekwa ndani ya magiba ya zamani kwamba magiba yanapasuka. Divai mpya inapanuka kama inapochachua, na magiba mapya ya divai yatapanuka kama yanayochachua divai mpya. Lakini magiba ya divai ya zamani tayari yalikuwa yamepanuliwa. Kwa hivyo, divai mpya daima itapanuka na kuvunja majiba ya divai ya zamani. Yesu alikuwa akilinganisha njia za zamani za kuishi na mafundisho mapya kutoka kwake kama mambo yasiyoweza kupatana kila wakati, au yasiyoweza kufanya kazi pamoja. Milinganisho hii inatuonyesha kwamba yale Yesu aliyokuwa akifundisha yalikuwa njia mpya ya ibada na kuishi kwa haki na Mungu. Mafundisho ya Yesu yanapendeza na yanakubalika kwa Mungu, lakini kile Yesu anafundisha kuhusu kuishi kwa usahihi na Mungu haiwezi kuongezwa kwa njia ya zamani ya mtu ya kuishi.</w:t>
      </w:r>
    </w:p>
    <w:p>
      <w:pPr/>
      <w:r>
        <w:rPr>
          <w:lang w:val="sw_KE" w:bidi="sw_KE"/>
        </w:rPr>
      </w:r>
      <w:r>
        <w:rPr>
          <w:lang w:val="sw_KE" w:bidi="sw_KE"/>
        </w:rPr>
        <w:t xml:space="preserve">Onyesha picha ya </w:t>
      </w:r>
      <w:r>
        <w:rPr>
          <w:lang w:val="sw_KE" w:bidi="sw_KE"/>
        </w:rPr>
        <w:t>magiba ya divai</w:t>
      </w:r>
      <w:r>
        <w:rPr>
          <w:lang w:val="sw_KE" w:bidi="sw_KE"/>
        </w:rPr>
        <w:t>.</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Hadithi hii ina matukio mawili.</w:t>
      </w:r>
    </w:p>
    <w:p>
      <w:pPr/>
      <w:r>
        <w:rPr>
          <w:lang w:val="sw_KE" w:bidi="sw_KE"/>
        </w:rPr>
      </w:r>
      <w:r>
        <w:rPr>
          <w:b/>
          <w:lang w:val="sw_KE" w:bidi="sw_KE"/>
        </w:rPr>
        <w:t>Tukio la kwanza:</w:t>
      </w:r>
      <w:r>
        <w:rPr>
          <w:lang w:val="sw_KE" w:bidi="sw_KE"/>
        </w:rPr>
        <w:t xml:space="preserve"> Wafuasi wa Yohana Mbatizaji wanamwuliza Yesu kwa nini wanafunzi wake hawafungi kama kila mtu mwingine anavyofanya. Yesu anaanza kuwafundisha kuhusu kufunga.</w:t>
      </w:r>
    </w:p>
    <w:p>
      <w:pPr/>
      <w:r>
        <w:rPr>
          <w:lang w:val="sw_KE" w:bidi="sw_KE"/>
        </w:rPr>
      </w:r>
      <w:r>
        <w:rPr>
          <w:b/>
          <w:lang w:val="sw_KE" w:bidi="sw_KE"/>
        </w:rPr>
        <w:t>Tukio la pili:</w:t>
      </w:r>
      <w:r>
        <w:rPr>
          <w:lang w:val="sw_KE" w:bidi="sw_KE"/>
        </w:rPr>
        <w:t xml:space="preserve"> Yesu anasimulia hadithi ili kuelezea kwamba mafundisho yake ni tofauti na mila za kale za Kiyahudi.</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Wafuasi wa Yohana Mbatizaji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 Yesu</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Siku moja, wanafunzi wa Yohana Mbatizaji walikuja kwa Yesu. Ni muhimu kukumbuka swali walilomwuliza Yesu.</w:t>
      </w:r>
    </w:p>
    <w:p>
      <w:pPr/>
      <w:r>
        <w:rPr>
          <w:lang w:val="sw_KE" w:bidi="sw_KE"/>
        </w:rPr>
      </w:r>
      <w:r>
        <w:rPr>
          <w:lang w:val="sw_KE" w:bidi="sw_KE"/>
        </w:rPr>
        <w:t>Ni muhimu kukumbuka kwamba watu wanafunga ili kunyenyekea, au kuonyesha huzuni kwa dhambi, au kumtafuta Mungu. Kwa kuwauliza wanafunzi wa Yesu kwa nini hawafungi, wafuasi wa Yohana Mbatizaji walikuwa wakihoji kama wanafunzi wa Yesu walikuwa wakijitolea kwa Mungu.</w:t>
      </w:r>
    </w:p>
    <w:p>
      <w:pPr/>
      <w:r>
        <w:rPr>
          <w:lang w:val="sw_KE" w:bidi="sw_KE"/>
        </w:rPr>
      </w:r>
      <w:r>
        <w:rPr>
          <w:lang w:val="sw_KE" w:bidi="sw_KE"/>
        </w:rPr>
        <w:t>Ni muhimu kukumbuka kwamba Yesu alijilinganisha na mtu ambaye anaoa na wanafunzi wake kama wageni wa harusi ambao wanasherehekea kwa wakati Yesu alikuwa pamoja nao.</w:t>
      </w:r>
    </w:p>
    <w:p>
      <w:pPr/>
      <w:r>
        <w:rPr>
          <w:lang w:val="sw_KE" w:bidi="sw_KE"/>
        </w:rPr>
      </w:r>
      <w:r>
        <w:rPr>
          <w:lang w:val="sw_KE" w:bidi="sw_KE"/>
        </w:rPr>
        <w:t>Ni muhimu kukumbuka kwamba Yesu anatumia mifano ili kufundisha. Mfano ni hadithi maalum iliyosimuliwa na Yesu. Alitumia mambo ya kila siku ili kuelezea mambo ya kina kuhusu Mungu.</w:t>
      </w:r>
    </w:p>
    <w:p>
      <w:pPr/>
      <w:r>
        <w:rPr>
          <w:lang w:val="sw_KE" w:bidi="sw_KE"/>
        </w:rPr>
      </w:r>
      <w:r>
        <w:rPr>
          <w:lang w:val="sw_KE" w:bidi="sw_KE"/>
        </w:rPr>
        <w:t>Yesu alikuwa akilinganisha njia za zamani za kuishi na mafundisho mapya kutoka kwa Yesu kama yasiyoendana daima, au yanayoweza kufanya kazi pamoja.</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mawili.</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Wafuasi wa Yohana Mbatizaji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 Yesu</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Baada ya Yesu kumwalika Mathayo kuwa mwanafunzi wake, wafuasi wa Yohana Mbatizaji walikuja kwa Yesu.</w:t>
      </w:r>
    </w:p>
    <w:p>
      <w:pPr/>
      <w:r>
        <w:rPr>
          <w:lang w:val="sw_KE" w:bidi="sw_KE"/>
        </w:rPr>
      </w:r>
      <w:r>
        <w:rPr>
          <w:lang w:val="sw_KE" w:bidi="sw_KE"/>
        </w:rPr>
        <w:t>Walimwuliza Yesu, "Kwa nini sisi na Mafarisayo tunafunga, lakini wanafunzi wako hawafungi?"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wafuasi wa Yohana Mbatizaji, "Mnahisi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alijibu swali lao kwa swali linalolinganisha na bwana harusi na wafuasi wake kwa wageni wa harusi.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wa Yesu, "Mnahisi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anaanza kufundisha kwa kuelezea mifano kuhusu mavazi na divai.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Yesu, "Unahisi vipi?" Unaweza kusikia mambo kama:</w:t>
      </w:r>
    </w:p>
    <w:p>
      <w:pPr>
        <w:pStyle w:val="ListBullet"/>
        <w:spacing w:line="240" w:lineRule="auto"/>
        <w:ind w:left="720"/>
      </w:pPr>
      <w:r>
        <w:rPr>
          <w:lang w:val="sw_KE" w:bidi="sw_KE"/>
        </w:rPr>
      </w:r>
      <w:r>
        <w:rPr>
          <w:lang w:val="sw_KE" w:bidi="sw_KE"/>
        </w:rPr>
        <w:t>Waulize waigizaji wanaoigiza wafuasi wa Yohana Mbatizaji, "Mnahisi vipi?" Unaweza kusikia mambo kama:</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b/>
          <w:lang w:val="sw_KE" w:bidi="sw_KE"/>
        </w:rPr>
        <w:t>Wanafunzi</w:t>
      </w:r>
      <w:r>
        <w:rPr>
          <w:lang w:val="sw_KE" w:bidi="sw_KE"/>
        </w:rPr>
        <w:t xml:space="preserve"> wa </w:t>
      </w:r>
      <w:r>
        <w:rPr>
          <w:b/>
          <w:lang w:val="sw_KE" w:bidi="sw_KE"/>
        </w:rPr>
        <w:t>Yohana Mbatizaji</w:t>
      </w:r>
      <w:r>
        <w:rPr>
          <w:lang w:val="sw_KE" w:bidi="sw_KE"/>
        </w:rPr>
        <w:t xml:space="preserve"> walimwuliza Yesu kwa nini wanafunzi wake hawaku</w:t>
      </w:r>
      <w:r>
        <w:rPr>
          <w:b/>
          <w:lang w:val="sw_KE" w:bidi="sw_KE"/>
        </w:rPr>
        <w:t>funga</w:t>
      </w:r>
      <w:r>
        <w:rPr>
          <w:lang w:val="sw_KE" w:bidi="sw_KE"/>
        </w:rPr>
        <w:t xml:space="preserve"> kama wao na </w:t>
      </w:r>
      <w:r>
        <w:rPr>
          <w:b/>
          <w:lang w:val="sw_KE" w:bidi="sw_KE"/>
        </w:rPr>
        <w:t>Mafarisayo</w:t>
      </w:r>
      <w:r>
        <w:rPr>
          <w:lang w:val="sw_KE" w:bidi="sw_KE"/>
        </w:rPr>
        <w:t xml:space="preserve"> walivyofanya.</w:t>
      </w:r>
    </w:p>
    <w:p>
      <w:pPr/>
      <w:r>
        <w:rPr>
          <w:lang w:val="sw_KE" w:bidi="sw_KE"/>
        </w:rPr>
      </w:r>
      <w:r>
        <w:rPr>
          <w:b/>
          <w:lang w:val="sw_KE" w:bidi="sw_KE"/>
        </w:rPr>
        <w:t>Mwanafunzi</w:t>
      </w:r>
      <w:r>
        <w:rPr>
          <w:lang w:val="sw_KE" w:bidi="sw_KE"/>
        </w:rPr>
        <w:t xml:space="preserve"> ni mtu ambaye anamfuata mwalimu na kujifunza kutoka kwake. Tumia neno sawa kwa mwanafunzi kama vile ulilotumia katika simulizi za awali. Tazama Faharasa Kuu kwa ufafanuzi kamili zaidi wa </w:t>
      </w:r>
      <w:r>
        <w:rPr>
          <w:lang w:val="sw_KE" w:bidi="sw_KE"/>
        </w:rPr>
        <w:t>mwanafunzi</w:t>
      </w:r>
      <w:r>
        <w:rPr>
          <w:lang w:val="sw_KE" w:bidi="sw_KE"/>
        </w:rPr>
        <w:t>.</w:t>
      </w:r>
    </w:p>
    <w:p>
      <w:pPr/>
      <w:r>
        <w:rPr>
          <w:lang w:val="sw_KE" w:bidi="sw_KE"/>
        </w:rPr>
      </w:r>
      <w:r>
        <w:rPr>
          <w:b/>
          <w:lang w:val="sw_KE" w:bidi="sw_KE"/>
        </w:rPr>
        <w:t>Yohana Mbatizaji</w:t>
      </w:r>
      <w:r>
        <w:rPr>
          <w:lang w:val="sw_KE" w:bidi="sw_KE"/>
        </w:rPr>
        <w:t xml:space="preserve"> alianza kuhubiri kabla ya Yesu </w:t>
      </w:r>
      <w:r>
        <w:rPr>
          <w:lang w:val="sw_KE" w:bidi="sw_KE"/>
        </w:rPr>
        <w:t>Yohana Mbatizaji</w:t>
      </w:r>
      <w:r>
        <w:rPr>
          <w:lang w:val="sw_KE" w:bidi="sw_KE"/>
        </w:rPr>
        <w:t xml:space="preserve"> alikuwa na wanafunzi ambao walimfuata na walikuwa wakijitolea kwa mafundisho yake.</w:t>
      </w:r>
    </w:p>
    <w:p>
      <w:pPr/>
      <w:r>
        <w:rPr>
          <w:lang w:val="sw_KE" w:bidi="sw_KE"/>
        </w:rPr>
      </w:r>
      <w:r>
        <w:rPr>
          <w:b/>
          <w:lang w:val="sw_KE" w:bidi="sw_KE"/>
        </w:rPr>
        <w:t>Mafarisayo</w:t>
      </w:r>
      <w:r>
        <w:rPr>
          <w:lang w:val="sw_KE" w:bidi="sw_KE"/>
        </w:rPr>
        <w:t xml:space="preserve"> walikuwa moja ya makundi yenye ushawishi mkubwa zaidi ya viongozi wa kidini katika Israeli. Mafarisayo pia walikuwa na wanafunzi. Tumia neno sawa kwa Mafarisayo kama vile ulilotumia katika simulizi za awali. Tazama Faharasa Kuu kwa ufafanuzi kamili zaidi wa </w:t>
      </w:r>
      <w:r>
        <w:rPr>
          <w:lang w:val="sw_KE" w:bidi="sw_KE"/>
        </w:rPr>
        <w:t>Mafarisayo</w:t>
      </w:r>
      <w:r>
        <w:rPr>
          <w:lang w:val="sw_KE" w:bidi="sw_KE"/>
        </w:rPr>
        <w:t>.</w:t>
      </w:r>
    </w:p>
    <w:p>
      <w:pPr/>
      <w:r>
        <w:rPr>
          <w:lang w:val="sw_KE" w:bidi="sw_KE"/>
        </w:rPr>
      </w:r>
      <w:r>
        <w:rPr>
          <w:b/>
          <w:lang w:val="sw_KE" w:bidi="sw_KE"/>
        </w:rPr>
        <w:t>Kufunga</w:t>
      </w:r>
      <w:r>
        <w:rPr>
          <w:lang w:val="sw_KE" w:bidi="sw_KE"/>
        </w:rPr>
        <w:t xml:space="preserve"> ni kwenda bila chakula kama njia ya kuonyesha ibada kwa Mungu. Tumia neno sawa kwa kufunga kama vile ulilotumia katika simulizi za awali. Tazama Faharasa Kuu kwa ufafanuzi kamili zaidi wa </w:t>
      </w:r>
      <w:r>
        <w:rPr>
          <w:lang w:val="sw_KE" w:bidi="sw_KE"/>
        </w:rPr>
        <w:t>kufunga</w:t>
      </w:r>
      <w:r>
        <w:rPr>
          <w:lang w:val="sw_KE" w:bidi="sw_KE"/>
        </w:rPr>
        <w:t>.</w:t>
      </w:r>
    </w:p>
    <w:p>
      <w:pPr/>
      <w:r>
        <w:rPr>
          <w:lang w:val="sw_KE" w:bidi="sw_KE"/>
        </w:rPr>
      </w:r>
      <w:r>
        <w:rPr>
          <w:lang w:val="sw_KE" w:bidi="sw_KE"/>
        </w:rPr>
        <w:t>Yesu alijibu swali kwa kujilinganisha na bwana harusi, au mtu ambaye anaoa. Yesu alilinganisha wanafunzi wake na wageni wa harusi ambao hawawezi kuonyesha huzuni kwa kufunga wakati bwana harusi alikuwa pamoja nao.</w:t>
      </w:r>
    </w:p>
    <w:p>
      <w:pPr/>
      <w:r>
        <w:rPr>
          <w:lang w:val="sw_KE" w:bidi="sw_KE"/>
        </w:rPr>
      </w:r>
      <w:r>
        <w:rPr>
          <w:lang w:val="sw_KE" w:bidi="sw_KE"/>
        </w:rPr>
        <w:t xml:space="preserve">Yesu alilinganisha njia za zamani, na mafundisho ya zamani, kwa magiba ya divai ya </w:t>
      </w:r>
      <w:r>
        <w:rPr>
          <w:b/>
          <w:lang w:val="sw_KE" w:bidi="sw_KE"/>
        </w:rPr>
        <w:t>zamani</w:t>
      </w:r>
      <w:r>
        <w:rPr>
          <w:lang w:val="sw_KE" w:bidi="sw_KE"/>
        </w:rPr>
        <w:t xml:space="preserve">. Giba ya divai ni chombo kilichotengenezwa kutoka kwa ngozi za wanyama ambazo watu walitumia kuhifadhi divai. Wakati giba ya divai ni mpya inaweza kupanuka kwa urahisi kwa sababu ni laini. Wakati giba ya divai ni ngumu kwa hiyo haitapanuka. Yesu alilinganisha mafundisho yake mapya na </w:t>
      </w:r>
      <w:r>
        <w:rPr>
          <w:b/>
          <w:lang w:val="sw_KE" w:bidi="sw_KE"/>
        </w:rPr>
        <w:t>divai mpya</w:t>
      </w:r>
      <w:r>
        <w:rPr>
          <w:lang w:val="sw_KE" w:bidi="sw_KE"/>
        </w:rPr>
        <w:t xml:space="preserve">. </w:t>
      </w:r>
      <w:r>
        <w:rPr>
          <w:lang w:val="sw_KE" w:bidi="sw_KE"/>
        </w:rPr>
        <w:t>Divai</w:t>
      </w:r>
      <w:r>
        <w:rPr>
          <w:lang w:val="sw_KE" w:bidi="sw_KE"/>
        </w:rPr>
        <w:t xml:space="preserve"> ni kinywaji kilichotengenezwa kutoka kwa zabibu. Divai inatengenezwa katika </w:t>
      </w:r>
      <w:r>
        <w:rPr>
          <w:lang w:val="sw_KE" w:bidi="sw_KE"/>
        </w:rPr>
        <w:t>shinikizo la divai</w:t>
      </w:r>
      <w:r>
        <w:rPr>
          <w:lang w:val="sw_KE" w:bidi="sw_KE"/>
        </w:rPr>
        <w:t xml:space="preserve">. Watu walichimba shimo katika mwamba. Waliweka zabibu katika shimo, kisha kutembea juu yao ili kuziponda. Juisi inatoka kwenye shimo chini na inahifadhiwa katika magiba mapya ya divai mpaka juisi itakapochacha. Divai mpya inapanuka kama inapochachua, na magiba mapya ya divai yatapanuka kama yanayochachua divai mpya. </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9:18–26</w:t>
      </w:r>
      <w:r>
        <w:rPr>
          <w:lang w:val="sw_KE" w:bidi="sw_KE"/>
        </w:rPr>
      </w:r>
    </w:p>
    <w:p>
      <w:pPr>
        <w:pStyle w:val="Heading3"/>
      </w:pPr>
      <w:r>
        <w:rPr>
          <w:lang w:val="sw_KE" w:bidi="sw_KE"/>
        </w:rPr>
        <w:t>Sikiliza na Moyo</w:t>
      </w:r>
    </w:p>
    <w:p>
      <w:pPr/>
      <w:r>
        <w:rPr>
          <w:lang w:val="sw_KE" w:bidi="sw_KE"/>
        </w:rPr>
      </w:r>
      <w:r>
        <w:rPr>
          <w:lang w:val="sw_KE" w:bidi="sw_KE"/>
        </w:rPr>
        <w:t>Sikiliza Mathayo 9:18–26 na utie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Katika hadithi hii ya kweli, Mathayo anatoa mifano ya nguvu ya Yesu juu ya ugonjwa na kifo. Simulizi hii pia inaonyesha kwamba imani, kumwamini Yesu, ni muhimu.</w:t>
      </w:r>
    </w:p>
    <w:p>
      <w:pPr/>
      <w:r>
        <w:rPr>
          <w:lang w:val="sw_KE" w:bidi="sw_KE"/>
        </w:rPr>
      </w:r>
      <w:r>
        <w:rPr>
          <w:lang w:val="sw_KE" w:bidi="sw_KE"/>
        </w:rPr>
        <w:t>Katika simulizi ya awali, Yesu aliulizwa kwa nini wanafunzi wake hawakufunga kama kila mtu mwingine. Yesu alijibu swali kwa milinganisho ambayo yanaonyesha mafundisho yake yalikuwa njia mpya ya kuonyesha ibada kwa Mungu.</w:t>
      </w:r>
    </w:p>
    <w:p>
      <w:pPr/>
      <w:r>
        <w:rPr>
          <w:lang w:val="sw_KE" w:bidi="sw_KE"/>
        </w:rPr>
      </w:r>
      <w:r>
        <w:rPr>
          <w:lang w:val="sw_KE" w:bidi="sw_KE"/>
        </w:rPr>
        <w:t>Wakati Yesu alikuwa akizungumza na wanafunzi wa Yohana, tazama, au ghafla, afisa wa Kiyahudi, au mtawala, alipiga magoti mbele ya Yesu. "Tazama" inaonyesha kwamba kitu cha kushangaza au kisichotarajiwa kitatokea. Ilikuwa isiyotarajiwa kwamba afisa wa Kiyahudi alikuja kwa Yesu. Afisa wa Kiyahudi pengine alikuwa kiongozi wa sinagogi, au mahali pa ibada ya Kiyahudi. Kupiga magoti mbele ya mtu ilikuwa njia ya kumheshimu. Pia inaonyesha unyenyekevu na hamu ya kuwa na ombi likubaliwe.</w:t>
      </w:r>
    </w:p>
    <w:p>
      <w:pPr/>
      <w:r>
        <w:rPr>
          <w:lang w:val="sw_KE" w:bidi="sw_KE"/>
        </w:rPr>
      </w:r>
      <w:r>
        <w:rPr>
          <w:lang w:val="sw_KE" w:bidi="sw_KE"/>
        </w:rPr>
        <w:t>Sitisha hapa na mjadili njia mnazoonyesha heshima kwa mtu katika utamaduni wenu. Ni baadhi ya sababu gani ungewaonyesha heshima?</w:t>
      </w:r>
    </w:p>
    <w:p>
      <w:pPr/>
      <w:r>
        <w:rPr>
          <w:lang w:val="sw_KE" w:bidi="sw_KE"/>
        </w:rPr>
      </w:r>
      <w:r>
        <w:rPr>
          <w:lang w:val="sw_KE" w:bidi="sw_KE"/>
        </w:rPr>
        <w:t>Binti ya afisa wa Kiyahudi aliyekufa, pengine alikufa dakika chache kabla ya kuja kwa Yesu. Alisema kwa Yesu, "Binti yangu amekufa tu, lakini unaweza kumrudisha hai kama utaweka tu mikono yako juu yake." Alitaka Yesu amguse binti yake na kumfanya aishi tena. Yesu alisimama kutoka ambapo walikuwa na kumfuata afisa wa Kiyahudi kwa nyumba yake.</w:t>
      </w:r>
    </w:p>
    <w:p>
      <w:pPr/>
      <w:r>
        <w:rPr>
          <w:lang w:val="sw_KE" w:bidi="sw_KE"/>
        </w:rPr>
      </w:r>
      <w:r>
        <w:rPr>
          <w:lang w:val="sw_KE" w:bidi="sw_KE"/>
        </w:rPr>
        <w:t>Wakati Yesu na wanafunzi wake walikuwa wakitembea na yule mtu kuelekea nyumbani kwake, mwanamke aliyekuwa akisumbuliwa na ugonjwa wa kutoka damu kwa miaka kumi na mbili alimkaribia Yesu na kugusa pindo la vazi lake. Aligusa kamba, au nyuzi, za chini ya kanzu yake. Mwanamke alikuwa akitoka damu kila wakati. Uvujaji huu wa damu pengine ulikuwa kutoka kwenye fuko lake la uzazi.</w:t>
      </w:r>
    </w:p>
    <w:p>
      <w:pPr/>
      <w:r>
        <w:rPr>
          <w:lang w:val="sw_KE" w:bidi="sw_KE"/>
        </w:rPr>
      </w:r>
      <w:r>
        <w:rPr>
          <w:lang w:val="sw_KE" w:bidi="sw_KE"/>
        </w:rPr>
        <w:t>Sitisha na mjadili katika utamaduni wako jinsi aina hii ya kutokwa na damu ingeelezwa kwa njia sahihi.</w:t>
      </w:r>
    </w:p>
    <w:p>
      <w:pPr/>
      <w:r>
        <w:rPr>
          <w:lang w:val="sw_KE" w:bidi="sw_KE"/>
        </w:rPr>
      </w:r>
      <w:r>
        <w:rPr>
          <w:lang w:val="sw_KE" w:bidi="sw_KE"/>
        </w:rPr>
        <w:t>Mwanamke alisema mwenyewe, au alidhani hii katika akili yake, "Ikiwa ninagusa vazi lake, nitaponywa." Yesu alimwangalia, baada ya kugusa nyuzi za kanzu yake, na kusema, "Jipe moyo, au uwe na ujasiri, binti." Yesu hakuwa baba ya yule mwanamke. Kumwita mwanamke "binti" ni njia ya heshima ya kushughulikia mwanamke. Yesu alimwambia, "Imani yako imekuponya." Hii inaonyesha aliponywa kutokwa na damu mara kwa mara kwa sababu alimwamini Yesu. Mwanamke aliponywa mara moja. Aliponywa mara moja baada ya kugusa mavazi ya Yesu. Mwanamke aliyekuwa akitoka damu angechukuliwa kuwa mchafu kidini au kisherehe. Kuwa mchafu ina maana kutofaa kumtumikia Mungu au kuwa katika jamii. Katika utamaduni wa Kiyahudi, mtu yeyote ambaye anakuja kuwasiliana na mtu ambaye ni mchafu atakuwa mchafu. Lakini Yesu alimfanya awe safi kwa sababu aliponywa.</w:t>
      </w:r>
    </w:p>
    <w:p>
      <w:pPr/>
      <w:r>
        <w:rPr>
          <w:lang w:val="sw_KE" w:bidi="sw_KE"/>
        </w:rPr>
      </w:r>
      <w:r>
        <w:rPr>
          <w:lang w:val="sw_KE" w:bidi="sw_KE"/>
        </w:rPr>
        <w:t xml:space="preserve">Onyesha picha ya vazi la </w:t>
      </w:r>
      <w:r>
        <w:rPr>
          <w:lang w:val="sw_KE" w:bidi="sw_KE"/>
        </w:rPr>
        <w:t>nje la jadi la Kiyahudi</w:t>
      </w:r>
      <w:r>
        <w:rPr>
          <w:lang w:val="sw_KE" w:bidi="sw_KE"/>
        </w:rPr>
        <w:t>.</w:t>
      </w:r>
    </w:p>
    <w:p>
      <w:pPr/>
      <w:r>
        <w:rPr>
          <w:lang w:val="sw_KE" w:bidi="sw_KE"/>
        </w:rPr>
      </w:r>
      <w:r>
        <w:rPr>
          <w:lang w:val="sw_KE" w:bidi="sw_KE"/>
        </w:rPr>
        <w:t>Sitisha hapa na mjadili kile kinachomaanisha kuwa mchafu katika utamaduni wenu. Je, kuna watu ambao hawafai kumtumikia Mungu au kuwa katika jamii? Ni nini kinamfanya mtu awe mchafu katika jumuiya yako? Watu wanawatendea vipi katika jumuiya yako?</w:t>
      </w:r>
    </w:p>
    <w:p>
      <w:pPr/>
      <w:r>
        <w:rPr>
          <w:lang w:val="sw_KE" w:bidi="sw_KE"/>
        </w:rPr>
      </w:r>
      <w:r>
        <w:rPr>
          <w:lang w:val="sw_KE" w:bidi="sw_KE"/>
        </w:rPr>
        <w:t>Wachezaji wa filimbi na umati unaofanya kelele, au wakiomboleza na kulia, walikuwa katika nyumba ya ofisa wa Kiyahudi wakati Yesu na wanafunzi wake walipowasili. Filimbi ni bomba yenye mashimo ndani yake. Watu wanapiga mwisho mmoja wa filimbi ili kucheza muziki. Wachezaji wa filimbi walilipwa ili kucheza muziki wa kuhuzuni wakati mtu anakufa. Umati wa watu waliokuwa wakipiga kelele, au wakilia na kuomboleza, ulikuwa kikundi cha watu ambao walilipwa kulia na kupiga kelele nyingine wakati mtu anapokufa. Hii ilikuwa njia ya jadi watu waliomboleza wafu, katika utamaduni wa Kiyahudi.</w:t>
      </w:r>
    </w:p>
    <w:p>
      <w:pPr/>
      <w:r>
        <w:rPr>
          <w:lang w:val="sw_KE" w:bidi="sw_KE"/>
        </w:rPr>
      </w:r>
      <w:r>
        <w:rPr>
          <w:lang w:val="sw_KE" w:bidi="sw_KE"/>
        </w:rPr>
        <w:t xml:space="preserve">Onyesha picha ya </w:t>
      </w:r>
      <w:r>
        <w:rPr>
          <w:lang w:val="sw_KE" w:bidi="sw_KE"/>
        </w:rPr>
        <w:t>filimbi</w:t>
      </w:r>
      <w:r>
        <w:rPr>
          <w:lang w:val="sw_KE" w:bidi="sw_KE"/>
        </w:rPr>
        <w:t>. Sitisha hapa na mjadili jinsi watu katika utamaduni wako wanavyojibu kifo. Ni aina gani ya mambo wanaweza kusema au kufanya ili kuonyesha huzuni?</w:t>
      </w:r>
    </w:p>
    <w:p>
      <w:pPr/>
      <w:r>
        <w:rPr>
          <w:lang w:val="sw_KE" w:bidi="sw_KE"/>
        </w:rPr>
      </w:r>
      <w:r>
        <w:rPr>
          <w:lang w:val="sw_KE" w:bidi="sw_KE"/>
        </w:rPr>
        <w:t>Yesu aliwaambia watu hao kuondoka kwa sababu msichana alikuwa amelala tu na hakufa. Yesu alijua kwamba msichana alikuwa amekufa. Hakumaanisha hii kwa kweli, lakini Yesu alitumia lugha ya ishara kwa sababu alijua kwamba alikuwa karibu kumfanya kuishi tena. Wakati walipomcheka Yesu hii ilikuwa kumdhihaki, au kumcheka Yeye.</w:t>
      </w:r>
    </w:p>
    <w:p>
      <w:pPr/>
      <w:r>
        <w:rPr>
          <w:lang w:val="sw_KE" w:bidi="sw_KE"/>
        </w:rPr>
      </w:r>
      <w:r>
        <w:rPr>
          <w:lang w:val="sw_KE" w:bidi="sw_KE"/>
        </w:rPr>
        <w:t>Sitisha hapa na mjadili matumizi ya lugha ya mfano katika utamaduni wako. Ni baadhi ya maneno au misemo ambayo hutumiwa kuelezea au kuashiria kifo? Ni hali zingine gani ambapo mtu anaweza kutumia lugha ya mfano?</w:t>
      </w:r>
    </w:p>
    <w:p>
      <w:pPr/>
      <w:r>
        <w:rPr>
          <w:lang w:val="sw_KE" w:bidi="sw_KE"/>
        </w:rPr>
      </w:r>
      <w:r>
        <w:rPr>
          <w:lang w:val="sw_KE" w:bidi="sw_KE"/>
        </w:rPr>
        <w:t>Baada ya watu kuondoka nyumbani, Yesu alitembea hadi pale msichana alipokuwa amelala. Alishika mkono wake. Msichana aliinuka, au alisimama, kwa sababu alirudi maisha. Binti ambaye alikuwa amekufa angezingatiwa kuwa asiye safi. Katika utamaduni wa Kiyahudi, mtu yeyote ambaye anakuja kwa kuwasiliana na mwili wa mfu atakuwa mchafu. Lakini Yesu alimfanya binti wa ofisa wa Kiyahudi kuwa safi kwa kumgusa na kumfufua. Ripoti, au habari, kuhusu tukio hili liliambiwa kwa kila mtu katika eneo hilo.</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Hadithi hii ina matukio manne.</w:t>
      </w:r>
    </w:p>
    <w:p>
      <w:pPr/>
      <w:r>
        <w:rPr>
          <w:lang w:val="sw_KE" w:bidi="sw_KE"/>
        </w:rPr>
      </w:r>
      <w:r>
        <w:rPr>
          <w:b/>
          <w:lang w:val="sw_KE" w:bidi="sw_KE"/>
        </w:rPr>
        <w:t>Tukio la kwanza:</w:t>
      </w:r>
      <w:r>
        <w:rPr>
          <w:lang w:val="sw_KE" w:bidi="sw_KE"/>
        </w:rPr>
        <w:t xml:space="preserve"> Afisa wa Kiyahudi anakuja kwa Yesu na kumwomba kumfufua binti yake kutoka kwa wafu. Yesu na wanafunzi wake wanaenda nyumbani yake.</w:t>
      </w:r>
    </w:p>
    <w:p>
      <w:pPr/>
      <w:r>
        <w:rPr>
          <w:lang w:val="sw_KE" w:bidi="sw_KE"/>
        </w:rPr>
      </w:r>
      <w:r>
        <w:rPr>
          <w:b/>
          <w:lang w:val="sw_KE" w:bidi="sw_KE"/>
        </w:rPr>
        <w:t>Tukio la pili:</w:t>
      </w:r>
      <w:r>
        <w:rPr>
          <w:lang w:val="sw_KE" w:bidi="sw_KE"/>
        </w:rPr>
        <w:t xml:space="preserve"> Mwanamke aliyekuwa akitokwa na damu nyingi anagusa mavazi ya Yesu. Ameponywa. Kisha, Yesu anazungumza naye.</w:t>
      </w:r>
    </w:p>
    <w:p>
      <w:pPr/>
      <w:r>
        <w:rPr>
          <w:lang w:val="sw_KE" w:bidi="sw_KE"/>
        </w:rPr>
      </w:r>
      <w:r>
        <w:rPr>
          <w:b/>
          <w:lang w:val="sw_KE" w:bidi="sw_KE"/>
        </w:rPr>
        <w:t>Tukio la tatu:</w:t>
      </w:r>
      <w:r>
        <w:rPr>
          <w:lang w:val="sw_KE" w:bidi="sw_KE"/>
        </w:rPr>
        <w:t xml:space="preserve"> Yesu na wanafunzi wake wanawasili katika nyumba ya ofisa wa Kiyahudi. Watu wako katika nyumba wakicheza muziki na kulia. Anamfufua msichana mdogo. Watu wanasambaza habari kuhusu tukio hilo.</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Ofisa wa Kiyahudi</w:t>
      </w:r>
    </w:p>
    <w:p>
      <w:pPr>
        <w:pStyle w:val="ListBullet"/>
        <w:spacing w:line="240" w:lineRule="auto"/>
        <w:ind w:left="720"/>
      </w:pPr>
      <w:r>
        <w:rPr>
          <w:lang w:val="sw_KE" w:bidi="sw_KE"/>
        </w:rPr>
      </w:r>
      <w:r>
        <w:rPr>
          <w:lang w:val="sw_KE" w:bidi="sw_KE"/>
        </w:rPr>
        <w:t>Mwanamke mwenye ugonjwa wa damu</w:t>
      </w:r>
    </w:p>
    <w:p>
      <w:pPr>
        <w:pStyle w:val="ListBullet"/>
        <w:spacing w:line="240" w:lineRule="auto"/>
        <w:ind w:left="720"/>
      </w:pPr>
      <w:r>
        <w:rPr>
          <w:lang w:val="sw_KE" w:bidi="sw_KE"/>
        </w:rPr>
      </w:r>
      <w:r>
        <w:rPr>
          <w:lang w:val="sw_KE" w:bidi="sw_KE"/>
        </w:rPr>
        <w:t>Wachezaji wa filimbi na watu wanaomboleza</w:t>
      </w:r>
    </w:p>
    <w:p>
      <w:pPr>
        <w:pStyle w:val="ListBullet"/>
        <w:spacing w:line="240" w:lineRule="auto"/>
        <w:ind w:left="720"/>
      </w:pPr>
      <w:r>
        <w:rPr>
          <w:lang w:val="sw_KE" w:bidi="sw_KE"/>
        </w:rPr>
      </w:r>
      <w:r>
        <w:rPr>
          <w:lang w:val="sw_KE" w:bidi="sw_KE"/>
        </w:rPr>
        <w:t>Msichana ambaye alikufa</w:t>
      </w:r>
    </w:p>
    <w:p>
      <w:pPr>
        <w:pStyle w:val="ListBullet"/>
        <w:spacing w:line="240" w:lineRule="auto"/>
        <w:ind w:left="720"/>
      </w:pPr>
      <w:r>
        <w:rPr>
          <w:lang w:val="sw_KE" w:bidi="sw_KE"/>
        </w:rPr>
      </w:r>
      <w:r>
        <w:rPr>
          <w:lang w:val="sw_KE" w:bidi="sw_KE"/>
        </w:rPr>
        <w:t>Watu wanaeneza habari</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Ni muhimu kukumbuka kwamba Yesu alikuwa akifundisha wanafunzi wa Yohana wakati afisa wa Kiyahudi alikuja bila kutarajiwa. Ni muhimu kukumbuka kwamba afisa wa Kiyahudi alipiga magoti mbele ya Yesu. Ni muhimu kukumbuka kwamba binti ya ofisa wa Kiyahudi alikufa pengine dakika chache kabla ya kuja kwa Yesu. Kumbuka kile alichomwambia Yesu. Yesu na wanafunzi wake walikwenda pamoja naye kwa nyumbani yake.</w:t>
      </w:r>
    </w:p>
    <w:p>
      <w:pPr/>
      <w:r>
        <w:rPr>
          <w:lang w:val="sw_KE" w:bidi="sw_KE"/>
        </w:rPr>
      </w:r>
      <w:r>
        <w:rPr>
          <w:lang w:val="sw_KE" w:bidi="sw_KE"/>
        </w:rPr>
        <w:t>Ni muhimu kukumbuka kwamba Yesu na wanafunzi wake walikuwa njiani kuelekea nyumba ya afisa wa Kiyahudi. Wakati walikuwa njiani kuelekea nyumbani kwa afisa wa Kiyahudi, mwanamke ambaye aliteseka kwa kutokwa na damu kwa miaka kumi na mbili bila kutarajiwa aligusa mavazi ya Yesu. Ni muhimu kukumbuka kwamba aligusa pindo la kanzu ya Yesu. Hii ina maana kwamba ni lazima amekuwa akigeuka chini. Kumbuka kile alichokuwa akifikiria kabla ya kugusa mavazi ya Yesu. Ni muhimu kukumbuka kile Yesu alisema kwake. Kumbuka kwamba aliponywa mara moja baada ya kugusa mavazi ya Yesu.</w:t>
      </w:r>
    </w:p>
    <w:p>
      <w:pPr/>
      <w:r>
        <w:rPr>
          <w:lang w:val="sw_KE" w:bidi="sw_KE"/>
        </w:rPr>
      </w:r>
      <w:r>
        <w:rPr>
          <w:lang w:val="sw_KE" w:bidi="sw_KE"/>
        </w:rPr>
        <w:t>Ni muhimu kukumbuka kwamba wachezaji wa filimbi na umati wa kufanya kelele walikuwa katika nyumba ya afisa wa Kiyahudi wakati Yesu na wanafunzi wake walipowasili. Kaya ilikuwa inaomboleza kifo cha msichana. Kumbuka kwamba Yesu aliwaambia waondoke na waliondoka, lakini kile Yesu alisema kuhusu msichana kulala kilikuwa cha mfano na cha kutia chumvi. Wachezaji wa filimbi na watu wanaomboleza walimcheka kwa sababu ya kile alichosema. Ni muhimu kukumbuka kwamba Yesu alishika mkono wa msichana kabla ya kumrudishia maisha.</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Simulizi hili lina matukio matatu.</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Ofisa wa Kiyahudi</w:t>
      </w:r>
    </w:p>
    <w:p>
      <w:pPr>
        <w:pStyle w:val="ListBullet"/>
        <w:spacing w:line="240" w:lineRule="auto"/>
        <w:ind w:left="720"/>
      </w:pPr>
      <w:r>
        <w:rPr>
          <w:lang w:val="sw_KE" w:bidi="sw_KE"/>
        </w:rPr>
      </w:r>
      <w:r>
        <w:rPr>
          <w:lang w:val="sw_KE" w:bidi="sw_KE"/>
        </w:rPr>
        <w:t>Mwanamke mwenye ugonjwa wa damu</w:t>
      </w:r>
    </w:p>
    <w:p>
      <w:pPr>
        <w:pStyle w:val="ListBullet"/>
        <w:spacing w:line="240" w:lineRule="auto"/>
        <w:ind w:left="720"/>
      </w:pPr>
      <w:r>
        <w:rPr>
          <w:lang w:val="sw_KE" w:bidi="sw_KE"/>
        </w:rPr>
      </w:r>
      <w:r>
        <w:rPr>
          <w:lang w:val="sw_KE" w:bidi="sw_KE"/>
        </w:rPr>
        <w:t>Wachezaji wa filimbi na watu wanaomboleza</w:t>
      </w:r>
    </w:p>
    <w:p>
      <w:pPr>
        <w:pStyle w:val="ListBullet"/>
        <w:spacing w:line="240" w:lineRule="auto"/>
        <w:ind w:left="720"/>
      </w:pPr>
      <w:r>
        <w:rPr>
          <w:lang w:val="sw_KE" w:bidi="sw_KE"/>
        </w:rPr>
      </w:r>
      <w:r>
        <w:rPr>
          <w:lang w:val="sw_KE" w:bidi="sw_KE"/>
        </w:rPr>
        <w:t>Msichana ambaye alikufa</w:t>
      </w:r>
    </w:p>
    <w:p>
      <w:pPr>
        <w:pStyle w:val="ListBullet"/>
        <w:spacing w:line="240" w:lineRule="auto"/>
        <w:ind w:left="720"/>
      </w:pPr>
      <w:r>
        <w:rPr>
          <w:lang w:val="sw_KE" w:bidi="sw_KE"/>
        </w:rPr>
      </w:r>
      <w:r>
        <w:rPr>
          <w:lang w:val="sw_KE" w:bidi="sw_KE"/>
        </w:rPr>
        <w:t>Watu wanaeneza habari</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Afisa wa Kiyahudi anakuja kwa Yesu bila kutarajiwa. Anapiga magoti mbele ya Yesu na kumwomba amfufue binti yake kutoka kwa wafu. Yesu na wanafunzi wake wanaanza kwenda nyumbani yake.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ofisa wa Kiyahudi, "Unahisi vipi?" Unaweza kusikia mambo kama:</w:t>
      </w:r>
    </w:p>
    <w:p>
      <w:pPr>
        <w:pStyle w:val="ListBullet"/>
        <w:spacing w:line="240" w:lineRule="auto"/>
        <w:ind w:left="720"/>
      </w:pPr>
      <w:r>
        <w:rPr>
          <w:lang w:val="sw_KE" w:bidi="sw_KE"/>
        </w:rPr>
      </w:r>
      <w:r>
        <w:rPr>
          <w:lang w:val="sw_KE" w:bidi="sw_KE"/>
        </w:rPr>
        <w:t>Muulize mwigizaji anayemuigiza Yesu, "Unahisi vipi?" Unaweza kusikia mambo kama:</w:t>
      </w:r>
    </w:p>
    <w:p>
      <w:pPr>
        <w:pStyle w:val="ListBullet"/>
        <w:spacing w:line="240" w:lineRule="auto"/>
        <w:ind w:left="720"/>
      </w:pPr>
      <w:r>
        <w:rPr>
          <w:lang w:val="sw_KE" w:bidi="sw_KE"/>
        </w:rPr>
      </w:r>
      <w:r>
        <w:rPr>
          <w:lang w:val="sw_KE" w:bidi="sw_KE"/>
        </w:rPr>
        <w:t>Waulize waigizaji wanaoigiza wanafunzi, "Unahisi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Mwanamke aliyekuwa akitokwa na damu sana anagusa mavazi ya Yesu. Anaponywa mara moja. Yesu anamwangalia.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mwanamke, "Unahisi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akamwambia, "Jipe moyo binti, imani yako imekuponya."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Yesu, "Unahisi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na wanafunzi wake wanaendelea kutembea kwa nyumbani kwaa ofisa wa Kiyahudi. Wanawasili, watu wako nyumbani wakicheza muziki na kulia. Yesu anasema, "Nenda mbali, kwa maana msichana hajafa lakini amelala usingizi."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wachezaji wa filimbi na watu wakiomboleza, "Mnahisi vipi?" Unaweza kusikia mambo kama:</w:t>
      </w:r>
    </w:p>
    <w:p>
      <w:pPr>
        <w:pStyle w:val="ListBullet"/>
        <w:spacing w:line="240" w:lineRule="auto"/>
        <w:ind w:left="720"/>
      </w:pPr>
      <w:r>
        <w:rPr>
          <w:lang w:val="sw_KE" w:bidi="sw_KE"/>
        </w:rPr>
      </w:r>
      <w:r>
        <w:rPr>
          <w:lang w:val="sw_KE" w:bidi="sw_KE"/>
        </w:rPr>
        <w:t>Anzisha tena igizo.</w:t>
      </w:r>
    </w:p>
    <w:p>
      <w:pPr/>
      <w:r>
        <w:rPr>
          <w:lang w:val="sw_KE" w:bidi="sw_KE"/>
        </w:rPr>
      </w:r>
      <w:r>
        <w:rPr>
          <w:lang w:val="sw_KE" w:bidi="sw_KE"/>
        </w:rPr>
        <w:t>Wanamcheka Yesu, lakini wanaondoka nyumbani hata hivyo. Yesu anashika mkono wa msichana na kumfufua.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msichana, "Unahisi vipi?" Unaweza kusikia mambo kama:</w:t>
      </w:r>
    </w:p>
    <w:p>
      <w:pPr>
        <w:pStyle w:val="ListBullet"/>
        <w:spacing w:line="240" w:lineRule="auto"/>
        <w:ind w:left="720"/>
      </w:pPr>
      <w:r>
        <w:rPr>
          <w:lang w:val="sw_KE" w:bidi="sw_KE"/>
        </w:rPr>
      </w:r>
      <w:r>
        <w:rPr>
          <w:lang w:val="sw_KE" w:bidi="sw_KE"/>
        </w:rPr>
        <w:t>Muulize mwigizaji anayeigiza ofisa wa Kiyahudi, "Unahisi vipi?" Unaweza kusikia mambo kama:</w:t>
      </w:r>
    </w:p>
    <w:p>
      <w:pPr>
        <w:pStyle w:val="ListBullet"/>
        <w:spacing w:line="240" w:lineRule="auto"/>
        <w:ind w:left="720"/>
      </w:pPr>
      <w:r>
        <w:rPr>
          <w:lang w:val="sw_KE" w:bidi="sw_KE"/>
        </w:rPr>
      </w:r>
      <w:r>
        <w:rPr>
          <w:lang w:val="sw_KE" w:bidi="sw_KE"/>
        </w:rPr>
        <w:t>Anzisha tena igizo.</w:t>
      </w:r>
    </w:p>
    <w:p>
      <w:pPr/>
      <w:r>
        <w:rPr>
          <w:lang w:val="sw_KE" w:bidi="sw_KE"/>
        </w:rPr>
      </w:r>
      <w:r>
        <w:rPr>
          <w:lang w:val="sw_KE" w:bidi="sw_KE"/>
        </w:rPr>
        <w:t>Watu wanasambaza habari kuhusu tukio hilo.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watu wanaoeneza habari katika eneo hilo, "Mnahisi vipi?" Unaweza kusikia mambo kama:</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Yesu alikuwa akizungumza na wanafunzi wa Yohana na </w:t>
      </w:r>
      <w:r>
        <w:rPr>
          <w:b/>
          <w:lang w:val="sw_KE" w:bidi="sw_KE"/>
        </w:rPr>
        <w:t>tazama</w:t>
      </w:r>
      <w:r>
        <w:rPr>
          <w:lang w:val="sw_KE" w:bidi="sw_KE"/>
        </w:rPr>
        <w:t xml:space="preserve">, au ghafla, </w:t>
      </w:r>
      <w:r>
        <w:rPr>
          <w:b/>
          <w:lang w:val="sw_KE" w:bidi="sw_KE"/>
        </w:rPr>
        <w:t>ofisa wa Kiyahudi</w:t>
      </w:r>
      <w:r>
        <w:rPr>
          <w:lang w:val="sw_KE" w:bidi="sw_KE"/>
        </w:rPr>
        <w:t xml:space="preserve"> </w:t>
      </w:r>
      <w:r>
        <w:rPr>
          <w:b/>
          <w:lang w:val="sw_KE" w:bidi="sw_KE"/>
        </w:rPr>
        <w:t>alipiga magoti</w:t>
      </w:r>
      <w:r>
        <w:rPr>
          <w:lang w:val="sw_KE" w:bidi="sw_KE"/>
        </w:rPr>
        <w:t xml:space="preserve"> mbele ya Yesu.</w:t>
      </w:r>
    </w:p>
    <w:p>
      <w:pPr/>
      <w:r>
        <w:rPr>
          <w:lang w:val="sw_KE" w:bidi="sw_KE"/>
        </w:rPr>
      </w:r>
      <w:r>
        <w:rPr>
          <w:lang w:val="sw_KE" w:bidi="sw_KE"/>
        </w:rPr>
        <w:t xml:space="preserve">Afisa wa </w:t>
      </w:r>
      <w:r>
        <w:rPr>
          <w:b/>
          <w:lang w:val="sw_KE" w:bidi="sw_KE"/>
        </w:rPr>
        <w:t>Kiyahudi</w:t>
      </w:r>
      <w:r>
        <w:rPr>
          <w:lang w:val="sw_KE" w:bidi="sw_KE"/>
        </w:rPr>
        <w:t>, au mtawala, alikuwa mmoja wa viongozi katika eneo ambalo watu waliheshimu. Pengine alikuwa kiongozi wa mahali pa ibada ya Kiyahudi.</w:t>
      </w:r>
    </w:p>
    <w:p>
      <w:pPr/>
      <w:r>
        <w:rPr>
          <w:lang w:val="sw_KE" w:bidi="sw_KE"/>
        </w:rPr>
      </w:r>
      <w:r>
        <w:rPr>
          <w:lang w:val="sw_KE" w:bidi="sw_KE"/>
        </w:rPr>
        <w:t xml:space="preserve">Katika mfano huu, </w:t>
      </w:r>
      <w:r>
        <w:rPr>
          <w:b/>
          <w:lang w:val="sw_KE" w:bidi="sw_KE"/>
        </w:rPr>
        <w:t>kupiga magoti</w:t>
      </w:r>
      <w:r>
        <w:rPr>
          <w:lang w:val="sw_KE" w:bidi="sw_KE"/>
        </w:rPr>
        <w:t xml:space="preserve"> kunamaanisha kuweka uso wako chini. Nafasi hii ilionyesha unyenyekevu na hamu ya ombi la kukubalika. Alimwomba Yesu kumgusa binti yake na kumfanya aishi tena.</w:t>
      </w:r>
    </w:p>
    <w:p>
      <w:pPr/>
      <w:r>
        <w:rPr>
          <w:lang w:val="sw_KE" w:bidi="sw_KE"/>
        </w:rPr>
      </w:r>
      <w:r>
        <w:rPr>
          <w:lang w:val="sw_KE" w:bidi="sw_KE"/>
        </w:rPr>
        <w:t xml:space="preserve">Yesu aliinuka, au alisimama, na kumfuata pamoja na wanafunzi wake. Yesu na wanafunzi wake </w:t>
      </w:r>
      <w:r>
        <w:rPr>
          <w:b/>
          <w:lang w:val="sw_KE" w:bidi="sw_KE"/>
        </w:rPr>
        <w:t>walimfuata</w:t>
      </w:r>
      <w:r>
        <w:rPr>
          <w:lang w:val="sw_KE" w:bidi="sw_KE"/>
        </w:rPr>
        <w:t xml:space="preserve"> ofisa wa Kiyahudi. Walienda na yule mwanamume nyumbani kwake. </w:t>
      </w:r>
      <w:r>
        <w:rPr>
          <w:b/>
          <w:lang w:val="sw_KE" w:bidi="sw_KE"/>
        </w:rPr>
        <w:t>Wanafunzi</w:t>
      </w:r>
      <w:r>
        <w:rPr>
          <w:lang w:val="sw_KE" w:bidi="sw_KE"/>
        </w:rPr>
        <w:t xml:space="preserve"> wa Yesu walikwenda na Yesu kila mahali. Tumia neno sawa kwa mwanafunzi kama vile ulivyofanya katika simulizi za awali. Rejelea Faharasa Kuu kwa ufafanuzi kamili zaidi wa </w:t>
      </w:r>
      <w:r>
        <w:rPr>
          <w:lang w:val="sw_KE" w:bidi="sw_KE"/>
        </w:rPr>
        <w:t>mwanafunzi</w:t>
      </w:r>
      <w:r>
        <w:rPr>
          <w:lang w:val="sw_KE" w:bidi="sw_KE"/>
        </w:rPr>
        <w:t>.</w:t>
      </w:r>
    </w:p>
    <w:p>
      <w:pPr/>
      <w:r>
        <w:rPr>
          <w:lang w:val="sw_KE" w:bidi="sw_KE"/>
        </w:rPr>
      </w:r>
      <w:r>
        <w:rPr>
          <w:lang w:val="sw_KE" w:bidi="sw_KE"/>
        </w:rPr>
        <w:t xml:space="preserve">Mwanamke ambaye aligusa vazi la Yesu, au mavazi, </w:t>
      </w:r>
      <w:r>
        <w:rPr>
          <w:b/>
          <w:lang w:val="sw_KE" w:bidi="sw_KE"/>
        </w:rPr>
        <w:t>aliteseka kutokana na kutoka na damu</w:t>
      </w:r>
      <w:r>
        <w:rPr>
          <w:lang w:val="sw_KE" w:bidi="sw_KE"/>
        </w:rPr>
        <w:t xml:space="preserve"> kwa miaka kumi na mbili. "Aliteseka kutoka kwa damu" pengine ina maana kwamba alikuwa akitoka damu kutoka tumbo kwa nyakati ambazo hazikuwa za kawaida. Pengine alitoka damu wakati mwingi katika ile miaka kumi na mbili ambayo aliteseka kwa kutokwa na damu. Injili ya Luka inatuambia kwamba mwanamke alitumia pesa zake zote kwa madaktari na hakuna yeyote kati yao aliyeweza kuponya </w:t>
      </w:r>
      <w:r>
        <w:rPr>
          <w:b/>
          <w:lang w:val="sw_KE" w:bidi="sw_KE"/>
        </w:rPr>
        <w:t>kutokwa kwake na damu</w:t>
      </w:r>
      <w:r>
        <w:rPr>
          <w:lang w:val="sw_KE" w:bidi="sw_KE"/>
        </w:rPr>
        <w:t xml:space="preserve">. Sheria ya Kiyahudi inasema kwamba kutokwa kwa </w:t>
      </w:r>
      <w:r>
        <w:rPr>
          <w:b/>
          <w:lang w:val="sw_KE" w:bidi="sw_KE"/>
        </w:rPr>
        <w:t>chochote cha maji ya mwili</w:t>
      </w:r>
      <w:r>
        <w:rPr>
          <w:lang w:val="sw_KE" w:bidi="sw_KE"/>
        </w:rPr>
        <w:t xml:space="preserve"> </w:t>
      </w:r>
      <w:r>
        <w:rPr>
          <w:lang w:val="sw_KE" w:bidi="sw_KE"/>
        </w:rPr>
        <w:t>kunamfanya</w:t>
      </w:r>
      <w:r>
        <w:rPr>
          <w:lang w:val="sw_KE" w:bidi="sw_KE"/>
        </w:rPr>
        <w:t xml:space="preserve"> mtu kuwa mchafu.</w:t>
      </w:r>
    </w:p>
    <w:p>
      <w:pPr/>
      <w:r>
        <w:rPr>
          <w:lang w:val="sw_KE" w:bidi="sw_KE"/>
        </w:rPr>
      </w:r>
      <w:r>
        <w:rPr>
          <w:lang w:val="sw_KE" w:bidi="sw_KE"/>
        </w:rPr>
        <w:t xml:space="preserve">Yesu alimwambia mwanamke kwamba </w:t>
      </w:r>
      <w:r>
        <w:rPr>
          <w:b/>
          <w:lang w:val="sw_KE" w:bidi="sw_KE"/>
        </w:rPr>
        <w:t>imani</w:t>
      </w:r>
      <w:r>
        <w:rPr>
          <w:lang w:val="sw_KE" w:bidi="sw_KE"/>
        </w:rPr>
        <w:t xml:space="preserve"> yake </w:t>
      </w:r>
      <w:r>
        <w:rPr>
          <w:b/>
          <w:lang w:val="sw_KE" w:bidi="sw_KE"/>
        </w:rPr>
        <w:t>ilimponya</w:t>
      </w:r>
      <w:r>
        <w:rPr>
          <w:lang w:val="sw_KE" w:bidi="sw_KE"/>
        </w:rPr>
        <w:t>.</w:t>
      </w:r>
    </w:p>
    <w:p>
      <w:pPr/>
      <w:r>
        <w:rPr>
          <w:lang w:val="sw_KE" w:bidi="sw_KE"/>
        </w:rPr>
      </w:r>
      <w:r>
        <w:rPr>
          <w:b/>
          <w:lang w:val="sw_KE" w:bidi="sw_KE"/>
        </w:rPr>
        <w:t>Imani</w:t>
      </w:r>
      <w:r>
        <w:rPr>
          <w:lang w:val="sw_KE" w:bidi="sw_KE"/>
        </w:rPr>
        <w:t xml:space="preserve"> ni mwitikio wa mtu kwa Mungu. Mtu mwenye imani ana uaminifu na ujasiri kwa Mungu. Tumia neno sawa kwa imani kama vile ulivyofanya katika simulizi za awali. Rejelea Faharasa Kuu kwa ufafanuzi kamili zaidi wa </w:t>
      </w:r>
      <w:r>
        <w:rPr>
          <w:lang w:val="sw_KE" w:bidi="sw_KE"/>
        </w:rPr>
        <w:t>imani</w:t>
      </w:r>
      <w:r>
        <w:rPr>
          <w:lang w:val="sw_KE" w:bidi="sw_KE"/>
        </w:rPr>
        <w:t>.</w:t>
      </w:r>
    </w:p>
    <w:p>
      <w:pPr/>
      <w:r>
        <w:rPr>
          <w:lang w:val="sw_KE" w:bidi="sw_KE"/>
        </w:rPr>
      </w:r>
      <w:r>
        <w:rPr>
          <w:b/>
          <w:lang w:val="sw_KE" w:bidi="sw_KE"/>
        </w:rPr>
        <w:t>Vizuri</w:t>
      </w:r>
      <w:r>
        <w:rPr>
          <w:lang w:val="sw_KE" w:bidi="sw_KE"/>
        </w:rPr>
        <w:t xml:space="preserve"> katika mfano huu ina maana kumfanya mtu kuwa mwenye afya baada ya kuwa mgonjwa kwa kipindi cha muda. Inaonyesha uokoaji kutoka kwa hatari na ukombozi hadi kufikia usalama. Neno sawa linatumiwa kwa kurejelea ya Mungu akiwaokoa waumini kutoka dhambi.</w:t>
      </w:r>
    </w:p>
    <w:p>
      <w:pPr/>
      <w:r>
        <w:rPr>
          <w:lang w:val="sw_KE" w:bidi="sw_KE"/>
        </w:rPr>
      </w:r>
      <w:r>
        <w:rPr>
          <w:lang w:val="sw_KE" w:bidi="sw_KE"/>
        </w:rPr>
        <w:t xml:space="preserve"> Wachezaji wa filimbi na umati unaofanya kelele, au wakiomboleza na kulia, walikuwa katika nyumba ya ofisa wa Kiyahudi wakati Yesu alipowasili. </w:t>
      </w:r>
      <w:r>
        <w:rPr>
          <w:b/>
          <w:lang w:val="sw_KE" w:bidi="sw_KE"/>
        </w:rPr>
        <w:t>Wachezaji wa filimbi</w:t>
      </w:r>
      <w:r>
        <w:rPr>
          <w:lang w:val="sw_KE" w:bidi="sw_KE"/>
        </w:rPr>
        <w:t xml:space="preserve"> walilipwa ili kucheza muziki wa kuhuzuni wakati mtu anapokufa. </w:t>
      </w:r>
      <w:r>
        <w:rPr>
          <w:b/>
          <w:lang w:val="sw_KE" w:bidi="sw_KE"/>
        </w:rPr>
        <w:t>Umati wa watu wanaofanya kelele</w:t>
      </w:r>
      <w:r>
        <w:rPr>
          <w:lang w:val="sw_KE" w:bidi="sw_KE"/>
        </w:rPr>
        <w:t>, au wakilia na kuomboleza, walikuwa kikundi cha watu ambao walilipwa kulia na kufanya kelele nyingine wakati mtu anakufa. Yesu aliwaambia watu hao kuondoka.</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9:27–38</w:t>
      </w:r>
      <w:r>
        <w:rPr>
          <w:lang w:val="sw_KE" w:bidi="sw_KE"/>
        </w:rPr>
      </w:r>
    </w:p>
    <w:p>
      <w:pPr>
        <w:pStyle w:val="Heading3"/>
      </w:pPr>
      <w:r>
        <w:rPr>
          <w:lang w:val="sw_KE" w:bidi="sw_KE"/>
        </w:rPr>
        <w:t>Sikiliza na Moyo</w:t>
      </w:r>
    </w:p>
    <w:p>
      <w:pPr/>
      <w:r>
        <w:rPr>
          <w:lang w:val="sw_KE" w:bidi="sw_KE"/>
        </w:rPr>
      </w:r>
      <w:r>
        <w:rPr>
          <w:lang w:val="sw_KE" w:bidi="sw_KE"/>
        </w:rPr>
        <w:t>Sikiliza Mathayo 9:27–38 na utie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Katika simulizi ya awali, Yesu alimponya mwanamke mwenye tatizo kali la kutokwa na damu. Pia alimleta msichana kurudi maisha. Habari kuhusu msichana zilienea katika eneo lote.</w:t>
      </w:r>
    </w:p>
    <w:p>
      <w:pPr/>
      <w:r>
        <w:rPr>
          <w:lang w:val="sw_KE" w:bidi="sw_KE"/>
        </w:rPr>
      </w:r>
      <w:r>
        <w:rPr>
          <w:lang w:val="sw_KE" w:bidi="sw_KE"/>
        </w:rPr>
        <w:t>Katika hadithi hii ya kweli, Mathayo anatoa mifano zaidi ya Yesu kuponya watu kwa imani.</w:t>
      </w:r>
    </w:p>
    <w:p>
      <w:pPr/>
      <w:r>
        <w:rPr>
          <w:lang w:val="sw_KE" w:bidi="sw_KE"/>
        </w:rPr>
      </w:r>
      <w:r>
        <w:rPr>
          <w:lang w:val="sw_KE" w:bidi="sw_KE"/>
        </w:rPr>
        <w:t>Yesu alipita kutoka hapo. Aliondoka, na alikuwa akitembea mbali na nyumba ya mtawala. Wanaume wawili vipofu walimfuata Yesu, au walitembea nyuma yake. Kupiga kelele, au kulia kwa sauti, ina maana walikuwa wakimwita Yesu. "Tuwe na rehema, Mwana wa Daudi." Rehema ni kuonyesha huruma. Walitaka Yesu awaponye. "Mwana wa Daudi" ni cheo kinachoonyesha Yesu ni uzao wa Mfalme Daudi. Kichwa hiki kinarejelea Masihi, au Mwokozi aliyeahidiwa. Yesu na wanaume vipofu waliingia katika nyumba ambapo Yesu alikuwa anakaa.</w:t>
      </w:r>
    </w:p>
    <w:p>
      <w:pPr/>
      <w:r>
        <w:rPr>
          <w:lang w:val="sw_KE" w:bidi="sw_KE"/>
        </w:rPr>
      </w:r>
      <w:r>
        <w:rPr>
          <w:lang w:val="sw_KE" w:bidi="sw_KE"/>
        </w:rPr>
        <w:t>Yesu aliwauliza wale wanaume, "Je, ninyi wote wawili mnaamini kwamba ninaweza kufanya hivi, au kuwafanya mwone?"</w:t>
      </w:r>
    </w:p>
    <w:p>
      <w:pPr/>
      <w:r>
        <w:rPr>
          <w:lang w:val="sw_KE" w:bidi="sw_KE"/>
        </w:rPr>
      </w:r>
      <w:r>
        <w:rPr>
          <w:lang w:val="sw_KE" w:bidi="sw_KE"/>
        </w:rPr>
        <w:t>Wanajibu, "Ndio, Bwana." Bwana ni njia ya heshima ya kushughulikia mtu.</w:t>
      </w:r>
    </w:p>
    <w:p>
      <w:pPr/>
      <w:r>
        <w:rPr>
          <w:lang w:val="sw_KE" w:bidi="sw_KE"/>
        </w:rPr>
      </w:r>
      <w:r>
        <w:rPr>
          <w:lang w:val="sw_KE" w:bidi="sw_KE"/>
        </w:rPr>
        <w:t>Wakati Yesu alikuwa akigusa macho ya wanaume, alisema, "Kwa sababu mnaamini, au mna imani kwangu, itafanywa kwa ajili yenu." Mara baada ya Yesu kusema hii, waliweza kuona. Yesu aliwaonya kwa kali, lakini si kwa hasira, "Tazama kwamba hakuna mtu anajua kuhusu hii." Lakini wanaume walieneza sifa yake, au habari kuhusu uponyaji wao, katika vijiji vyote vya karibu. Si wazi kwa nini Yesu alitoa onyo hili. Pengine Yesu hakutaka waambie watu kwamba alikuwa Mwana wa Daudi, au Mwokozi aliyeahidiwa.</w:t>
      </w:r>
    </w:p>
    <w:p>
      <w:pPr/>
      <w:r>
        <w:rPr>
          <w:lang w:val="sw_KE" w:bidi="sw_KE"/>
        </w:rPr>
      </w:r>
      <w:r>
        <w:rPr>
          <w:lang w:val="sw_KE" w:bidi="sw_KE"/>
        </w:rPr>
        <w:t>Sitisha hapa na mjadili watu vipofu katika utamaduni wenu. Ni aina gani ya mambo hawawezi kufanya? Ni aina gani ya mambo wanaweza kuhitaji msaada wa kufanya? Watu katika utamaduni wako wanafanya nini ili kuwatunza vipofu?</w:t>
      </w:r>
    </w:p>
    <w:p>
      <w:pPr/>
      <w:r>
        <w:rPr>
          <w:lang w:val="sw_KE" w:bidi="sw_KE"/>
        </w:rPr>
      </w:r>
      <w:r>
        <w:rPr>
          <w:lang w:val="sw_KE" w:bidi="sw_KE"/>
        </w:rPr>
        <w:t>Wakati wanaume walikuwa wakiondoka nyumbani, tazama, au ghafla, watu wengine walimleta kwa Yesu mtu aliyepagawa na pepo ambaye alikuwa bubu. "Tazama," au "ghafla," inaonyesha kwamba kitu cha kushangaza au kisichotarajiwa kitatokea. Pepo, au roho mbaya, alidhibiti mawazo ya mtu na matendo yanayosababisha mtu kuwa bubu, au asiwe na uwezo wa kuzungumza. Yesu pengine alitoa amri ya kumtoa pepo, au kumlazimisha pepo kuondoka. Mara baada ya Yesu kufanya hivyo, mtu aliweza kuzungumza. Umati ulistaajabu, au ulishangaa. "Hakuna kitu kama hiki ambacho kimewahi kuonekana katika Israeli." Aina hii ya muujiza, au tendo la nguvu ambalo Mungu tu anaweza kufanya, halikuwa limewahi kutokea katika nchi yao. Lakini Mafarisayo, au viongozi wa kidini, walimshtaki Yesu kimakosa kwa kutoa mapepo kwa kutumia nguvu ya mkuu wa mapepo. "Mkuu" inarejelea kiongozi, au bwana. Shetani ni mkuu wa mapepo. Shetani ni kiumbe cha kiroho ambaye ni kiongozi wa roho mbaya.</w:t>
      </w:r>
    </w:p>
    <w:p>
      <w:pPr/>
      <w:r>
        <w:rPr>
          <w:lang w:val="sw_KE" w:bidi="sw_KE"/>
        </w:rPr>
      </w:r>
      <w:r>
        <w:rPr>
          <w:lang w:val="sw_KE" w:bidi="sw_KE"/>
        </w:rPr>
        <w:t>Sitisha hapa na mjadili mkuu wa mapepo katika utamaduni wako. Simulia hadithi kutoka kwa utamaduni wako kuhusu kiongozi wa roho mbaya. Ni aina gani ya mambo ambayo kiumbe huyu wa kiroho angekuwa na jukumu la kufanya?</w:t>
      </w:r>
    </w:p>
    <w:p>
      <w:pPr/>
      <w:r>
        <w:rPr>
          <w:lang w:val="sw_KE" w:bidi="sw_KE"/>
        </w:rPr>
      </w:r>
      <w:r>
        <w:rPr>
          <w:lang w:val="sw_KE" w:bidi="sw_KE"/>
        </w:rPr>
        <w:t>Yesu pengine alikuwa kupitia miji yote na vijiji katika eneo la nchi inayoitwa Galilaya. Yesu alifundisha katika masinagogi, au maeneo ya ibada ya Kiyahudi. Alitangaza au kuhubiri injili ya ufalme. Injili inamaanisha habari njema. Habari hii njema ilikuwa kuhusu ufalme wa Mungu, utawala wa Mungu katika mioyo ya watu. Ufalme ni ufalme wa mbinguni. Ufalme ni mahali ambapo mfalme anatawala kikundi cha watu. Yesu aliponya kila ugonjwa na shida, au kila aina ya ugonjwa na tatizo la kimwili ambalo watu wanaweza kuwa nalo. Hii inaelezea kazi ya Yesu aliposafiri kutoka mahali hadi mahali.</w:t>
      </w:r>
    </w:p>
    <w:p>
      <w:pPr/>
      <w:r>
        <w:rPr>
          <w:lang w:val="sw_KE" w:bidi="sw_KE"/>
        </w:rPr>
      </w:r>
      <w:r>
        <w:rPr>
          <w:lang w:val="sw_KE" w:bidi="sw_KE"/>
        </w:rPr>
        <w:t xml:space="preserve">Onyesha ramani ya </w:t>
      </w:r>
      <w:r>
        <w:rPr>
          <w:lang w:val="sw_KE" w:bidi="sw_KE"/>
        </w:rPr>
        <w:t>Galilaya</w:t>
      </w:r>
      <w:r>
        <w:rPr>
          <w:lang w:val="sw_KE" w:bidi="sw_KE"/>
        </w:rPr>
        <w:t>. Jadili jinsi wasimuliaji wa hadithi katika lugha yako na utamaduni wako wanatoa muhtasari wa matukio katika hadithi ndefu. Ni maneno gani maalum au mbinu za kusimulia hadithi zinatumiwa?</w:t>
      </w:r>
    </w:p>
    <w:p>
      <w:pPr/>
      <w:r>
        <w:rPr>
          <w:lang w:val="sw_KE" w:bidi="sw_KE"/>
        </w:rPr>
      </w:r>
      <w:r>
        <w:rPr>
          <w:lang w:val="sw_KE" w:bidi="sw_KE"/>
        </w:rPr>
        <w:t>Yesu alikuwa na huruma kwa umati wa watu. Alihisi huruma, au kuelewa na kuwatunza. Walisumbuliwa na hawakuwa na msaada kwa sababu walikuwa na matatizo mengi na hakuna mtu wa kuwasaidia. Yesu alisema kwamba watu ni kama kondoo bila mchungaji kwa sababu aliona kwamba watu ni kama kondoo bila mtu wa kuwaongoza kwenye chakula na kuwalinda kutoka kwa wanyama pori. Mchungaji ni mtu ambaye anawatunza kondoo na kuwalinda.</w:t>
      </w:r>
    </w:p>
    <w:p>
      <w:pPr/>
      <w:r>
        <w:rPr>
          <w:lang w:val="sw_KE" w:bidi="sw_KE"/>
        </w:rPr>
      </w:r>
      <w:r>
        <w:rPr>
          <w:lang w:val="sw_KE" w:bidi="sw_KE"/>
        </w:rPr>
        <w:t xml:space="preserve">Onyesha picha ya </w:t>
      </w:r>
      <w:r>
        <w:rPr>
          <w:lang w:val="sw_KE" w:bidi="sw_KE"/>
        </w:rPr>
        <w:t>mchungaji</w:t>
      </w:r>
      <w:r>
        <w:rPr>
          <w:lang w:val="sw_KE" w:bidi="sw_KE"/>
        </w:rPr>
        <w:t xml:space="preserve">. Ungeweza kutafsiri vipi neno mchungaji katika lugha yako? Onyesha picha ya </w:t>
      </w:r>
      <w:r>
        <w:rPr>
          <w:lang w:val="sw_KE" w:bidi="sw_KE"/>
        </w:rPr>
        <w:t>kondoo</w:t>
      </w:r>
      <w:r>
        <w:rPr>
          <w:lang w:val="sw_KE" w:bidi="sw_KE"/>
        </w:rPr>
        <w:t>. Sitisha hapa na mjadili kile mchungaji anachofanya na kile kinachoweza kutokea kwa kondoo bila mchungaji.</w:t>
      </w:r>
    </w:p>
    <w:p>
      <w:pPr/>
      <w:r>
        <w:rPr>
          <w:lang w:val="sw_KE" w:bidi="sw_KE"/>
        </w:rPr>
      </w:r>
      <w:r>
        <w:rPr>
          <w:lang w:val="sw_KE" w:bidi="sw_KE"/>
        </w:rPr>
        <w:t>Yesu alikuwa akizungumza na wanafunzi wake, wanaume kumi na wawili ambao walisafiri naye kila mahali. Alilinganisha mambo mawili tofauti. Watu tayari kuja kwa Mungu wanalinganishwa na mazao tayari kukusanywa. "Mavuno ni mengi" ina maana mazao ni mengi na tayari kuvunwa. "Wavunaji" ni watu ambao wanakusanya mazao. Kuomba kwa bidii ni kuwasiliana kibinafsi na Mungu. Bwana wa Mavuno ni Mungu. Kitu ambacho wafuasi wa Yesu wanapaswa kuomba ni kwamba Mungu angetuma watu zaidi ili kukusanya mazao.</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Simulizi hili lina matukio matatu.</w:t>
      </w:r>
    </w:p>
    <w:p>
      <w:pPr/>
      <w:r>
        <w:rPr>
          <w:lang w:val="sw_KE" w:bidi="sw_KE"/>
        </w:rPr>
      </w:r>
      <w:r>
        <w:rPr>
          <w:b/>
          <w:lang w:val="sw_KE" w:bidi="sw_KE"/>
        </w:rPr>
        <w:t>Tukio la kwanza:</w:t>
      </w:r>
      <w:r>
        <w:rPr>
          <w:lang w:val="sw_KE" w:bidi="sw_KE"/>
        </w:rPr>
        <w:t xml:space="preserve"> Wanaume wawili vipofu wanatembea nyuma ya Yesu. Wanamlilia Yesu ili kuwaponya. Yesu anauliza kama wanaamini. Anagusa macho yao na kuwaponya.</w:t>
      </w:r>
    </w:p>
    <w:p>
      <w:pPr/>
      <w:r>
        <w:rPr>
          <w:lang w:val="sw_KE" w:bidi="sw_KE"/>
        </w:rPr>
      </w:r>
      <w:r>
        <w:rPr>
          <w:b/>
          <w:lang w:val="sw_KE" w:bidi="sw_KE"/>
        </w:rPr>
        <w:t>Tukio la pili:</w:t>
      </w:r>
      <w:r>
        <w:rPr>
          <w:lang w:val="sw_KE" w:bidi="sw_KE"/>
        </w:rPr>
        <w:t xml:space="preserve"> Mtu mwenye pepo analetwa kwa Yesu. Yesu anamponya. Kila mtu anashangaa.</w:t>
      </w:r>
    </w:p>
    <w:p>
      <w:pPr/>
      <w:r>
        <w:rPr>
          <w:lang w:val="sw_KE" w:bidi="sw_KE"/>
        </w:rPr>
      </w:r>
      <w:r>
        <w:rPr>
          <w:b/>
          <w:lang w:val="sw_KE" w:bidi="sw_KE"/>
        </w:rPr>
        <w:t>Tukio la tatu:</w:t>
      </w:r>
      <w:r>
        <w:rPr>
          <w:lang w:val="sw_KE" w:bidi="sw_KE"/>
        </w:rPr>
        <w:t xml:space="preserve"> Yesu alikuwa akifundisha na kuponya katika miji na vijiji. Wanafunzi wake wako pamoja Naye.</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Wanaume wawili vipofu</w:t>
      </w:r>
    </w:p>
    <w:p>
      <w:pPr>
        <w:pStyle w:val="ListBullet"/>
        <w:spacing w:line="240" w:lineRule="auto"/>
        <w:ind w:left="720"/>
      </w:pPr>
      <w:r>
        <w:rPr>
          <w:lang w:val="sw_KE" w:bidi="sw_KE"/>
        </w:rPr>
      </w:r>
      <w:r>
        <w:rPr>
          <w:lang w:val="sw_KE" w:bidi="sw_KE"/>
        </w:rPr>
        <w:t>Watu ambao wanaleta mtu aliyekuwa na pepo</w:t>
      </w:r>
    </w:p>
    <w:p>
      <w:pPr>
        <w:pStyle w:val="ListBullet"/>
        <w:spacing w:line="240" w:lineRule="auto"/>
        <w:ind w:left="720"/>
      </w:pPr>
      <w:r>
        <w:rPr>
          <w:lang w:val="sw_KE" w:bidi="sw_KE"/>
        </w:rPr>
      </w:r>
      <w:r>
        <w:rPr>
          <w:lang w:val="sw_KE" w:bidi="sw_KE"/>
        </w:rPr>
        <w:t>Mtu mwenye pepo ambaye hawezi kuzungumza</w:t>
      </w:r>
    </w:p>
    <w:p>
      <w:pPr>
        <w:pStyle w:val="ListBullet"/>
        <w:spacing w:line="240" w:lineRule="auto"/>
        <w:ind w:left="720"/>
      </w:pPr>
      <w:r>
        <w:rPr>
          <w:lang w:val="sw_KE" w:bidi="sw_KE"/>
        </w:rPr>
      </w:r>
      <w:r>
        <w:rPr>
          <w:lang w:val="sw_KE" w:bidi="sw_KE"/>
        </w:rPr>
        <w:t>Baadhi ya Mafarisayo</w:t>
      </w:r>
    </w:p>
    <w:p>
      <w:pPr>
        <w:pStyle w:val="ListBullet"/>
        <w:spacing w:line="240" w:lineRule="auto"/>
        <w:ind w:left="720"/>
      </w:pPr>
      <w:r>
        <w:rPr>
          <w:lang w:val="sw_KE" w:bidi="sw_KE"/>
        </w:rPr>
      </w:r>
      <w:r>
        <w:rPr>
          <w:lang w:val="sw_KE" w:bidi="sw_KE"/>
        </w:rPr>
        <w:t>Baadhi ya watu wanaponywa</w:t>
      </w:r>
    </w:p>
    <w:p>
      <w:pPr>
        <w:pStyle w:val="ListBullet"/>
        <w:spacing w:line="240" w:lineRule="auto"/>
        <w:ind w:left="720"/>
      </w:pPr>
      <w:r>
        <w:rPr>
          <w:lang w:val="sw_KE" w:bidi="sw_KE"/>
        </w:rPr>
      </w:r>
      <w:r>
        <w:rPr>
          <w:lang w:val="sw_KE" w:bidi="sw_KE"/>
        </w:rPr>
        <w:t>Wanafunzi wa Yesu</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Ni muhimu kukumbuka kwamba Yesu alikuwa akitembea mbali na nyumba ambapo Alimleta msichana kurudi kwa maisha. Kumbuka kwamba wanaume vipofu walikuwa wakitembea nyuma ya Yesu na kumwita Yesu "Mwana wa Daudi." Walimwomba Yesu kuwa na rehema juu yao. Baada ya wanaume kumfuata Yesu katika nyumba, Yesu aliwauliza "Je, mnaamini ninaweza kuwafanya muone?"</w:t>
      </w:r>
    </w:p>
    <w:p>
      <w:pPr/>
      <w:r>
        <w:rPr>
          <w:lang w:val="sw_KE" w:bidi="sw_KE"/>
        </w:rPr>
      </w:r>
      <w:r>
        <w:rPr>
          <w:lang w:val="sw_KE" w:bidi="sw_KE"/>
        </w:rPr>
        <w:t>Ni muhimu kukumbuka kwamba baadhi ya watu walileta mtu aliyekuwa na pepo kwa Yesu wakati wanaume wengine wawili walikuwa wanaondoka. Kumbuka kwamba hangeweza kuzungumza. Ni muhimu kukumbuka kile alichofanya mtu wakati Yesu alipomlazimisha pepo kuondoka. Kumbuka kile umati walisema na kile Mafarisayo walisema.</w:t>
      </w:r>
    </w:p>
    <w:p>
      <w:pPr/>
      <w:r>
        <w:rPr>
          <w:lang w:val="sw_KE" w:bidi="sw_KE"/>
        </w:rPr>
      </w:r>
      <w:r>
        <w:rPr>
          <w:lang w:val="sw_KE" w:bidi="sw_KE"/>
        </w:rPr>
        <w:t>Ni muhimu kukumbuka kwamba tukio la 3 linarejelea yote ambayo Yesu alifanya katika eneo hilo. Kumbuka kile Yesu alikuwa akihubiri. Ni muhimu kukumbuka kwa nini Yesu alikuwa na huruma kwa watu.</w:t>
      </w:r>
    </w:p>
    <w:p>
      <w:pPr/>
      <w:r>
        <w:rPr>
          <w:lang w:val="sw_KE" w:bidi="sw_KE"/>
        </w:rPr>
      </w:r>
      <w:r>
        <w:rPr>
          <w:lang w:val="sw_KE" w:bidi="sw_KE"/>
        </w:rPr>
        <w:t>Kumbuka jinsi Yesu anavyoelezea watu tayari kumfuata Mungu kama mazao tayari kuvunwa. Jadili na timu yako jinsi utatafsiri linganisho hili ambayo Yesu anafanya ili watu wajue ni ulinganisho.</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Simulizi hili lina matukio matatu.</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Wanaume wawili vipofu</w:t>
      </w:r>
    </w:p>
    <w:p>
      <w:pPr>
        <w:pStyle w:val="ListBullet"/>
        <w:spacing w:line="240" w:lineRule="auto"/>
        <w:ind w:left="720"/>
      </w:pPr>
      <w:r>
        <w:rPr>
          <w:lang w:val="sw_KE" w:bidi="sw_KE"/>
        </w:rPr>
      </w:r>
      <w:r>
        <w:rPr>
          <w:lang w:val="sw_KE" w:bidi="sw_KE"/>
        </w:rPr>
        <w:t>Watu waliomleta mtu aliyepagawa na pepo</w:t>
      </w:r>
    </w:p>
    <w:p>
      <w:pPr>
        <w:pStyle w:val="ListBullet"/>
        <w:spacing w:line="240" w:lineRule="auto"/>
        <w:ind w:left="720"/>
      </w:pPr>
      <w:r>
        <w:rPr>
          <w:lang w:val="sw_KE" w:bidi="sw_KE"/>
        </w:rPr>
      </w:r>
      <w:r>
        <w:rPr>
          <w:lang w:val="sw_KE" w:bidi="sw_KE"/>
        </w:rPr>
        <w:t>Mtu mwenye pepo ambaye hawezi kuzungumza</w:t>
      </w:r>
    </w:p>
    <w:p>
      <w:pPr>
        <w:pStyle w:val="ListBullet"/>
        <w:spacing w:line="240" w:lineRule="auto"/>
        <w:ind w:left="720"/>
      </w:pPr>
      <w:r>
        <w:rPr>
          <w:lang w:val="sw_KE" w:bidi="sw_KE"/>
        </w:rPr>
      </w:r>
      <w:r>
        <w:rPr>
          <w:lang w:val="sw_KE" w:bidi="sw_KE"/>
        </w:rPr>
        <w:t>Baadhi ya Mafarisayo</w:t>
      </w:r>
    </w:p>
    <w:p>
      <w:pPr>
        <w:pStyle w:val="ListBullet"/>
        <w:spacing w:line="240" w:lineRule="auto"/>
        <w:ind w:left="720"/>
      </w:pPr>
      <w:r>
        <w:rPr>
          <w:lang w:val="sw_KE" w:bidi="sw_KE"/>
        </w:rPr>
      </w:r>
      <w:r>
        <w:rPr>
          <w:lang w:val="sw_KE" w:bidi="sw_KE"/>
        </w:rPr>
        <w:t>Baadhi ya watu wanaponywa</w:t>
      </w:r>
    </w:p>
    <w:p>
      <w:pPr>
        <w:pStyle w:val="ListBullet"/>
        <w:spacing w:line="240" w:lineRule="auto"/>
        <w:ind w:left="720"/>
      </w:pPr>
      <w:r>
        <w:rPr>
          <w:lang w:val="sw_KE" w:bidi="sw_KE"/>
        </w:rPr>
      </w:r>
      <w:r>
        <w:rPr>
          <w:lang w:val="sw_KE" w:bidi="sw_KE"/>
        </w:rPr>
        <w:t>Wanafunzi wa Yesu</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Yesu anaondoka nyumba ambapo Alimfanya msichana kuishi tena. Wanaume wawili vipofu wanatembea nyuma yake. Wanamwita Yesu: "Uwe na rehema juu yetu, Mwana wa Daudi."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wanaume wawili vipofu, "Mnahisi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anaingia nyumbani. Wanaume vipofu pia wanaingia ndani. Yesu anawauliza wanaume, "Je, ninyi (wote) mnaamini kwamba ninaweza kuwafanya muone?" Wanaume wanamjibu Yesu, "Ndio, Bwana."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Yesu, "Unahisi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anagusa macho ya wanaume na kusema, "Kwa sababu mna imani, itafanywa kwa ajili yenu." Wanaume wanaponywa, na wanaanza kuona.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wanaume wawili vipofu, "Mnahisi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Wanaume wanaondoka nyumbani. Bila kutarajia, baadhi ya watu walimleta kwa Yesu mtu aliyepagawa na pepo ambaye hakuweza kuzungumza. Yesu anatoa amri ya kumfukuza pepo. Mtu anaanza kuzungumza. Umati unashangaa, wanasema, "Hakuna kitu kama hiki ambacho kimepata kuonekana nchini Israeli."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mtu mwenye pepo, "Unahisi vipi?" Unaweza kusikia mambo kama:</w:t>
      </w:r>
    </w:p>
    <w:p>
      <w:pPr>
        <w:pStyle w:val="ListBullet"/>
        <w:spacing w:line="240" w:lineRule="auto"/>
        <w:ind w:left="720"/>
      </w:pPr>
      <w:r>
        <w:rPr>
          <w:lang w:val="sw_KE" w:bidi="sw_KE"/>
        </w:rPr>
      </w:r>
      <w:r>
        <w:rPr>
          <w:lang w:val="sw_KE" w:bidi="sw_KE"/>
        </w:rPr>
        <w:t>Waulize waigizaji wanaoigiza baadhi ya watu katika mji "Mnahisi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Lakini Mafarisayo wanamshtaki Yesu kwa makosa. Wanasema, "Anatupa pepo kwa mkuu wa pepo."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Mafarisayo, "Mnahisi vipi?" Unaweza kusikia mambo kama:</w:t>
      </w:r>
    </w:p>
    <w:p>
      <w:pPr/>
      <w:r>
        <w:rPr>
          <w:lang w:val="sw_KE" w:bidi="sw_KE"/>
        </w:rPr>
      </w:r>
      <w:r>
        <w:rPr>
          <w:lang w:val="sw_KE" w:bidi="sw_KE"/>
        </w:rPr>
        <w:t>Yesu alikuwa akipitia miji yote na vijiji katika eneo la Galilaya. Yesu alifundisha injili ya ufalme katika masinagogi Aliponya kila aina ya ugonjwa na tatizo la kimwili la watu. Yesu alikuwa na huruma kwa umati wa watu. Kisha Yesu anasema kwa wanafunzi wake, "Mavuno ni mengi, lakini wafanyakazi ni wachache. Kwa hivyo, muulize Mungu kutuma watu zaidi ili kukusanya katika mazao.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wa Yesu, "Mnahisi vipi?" Unaweza kusikia mambo kama:</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Yesu aliondoka nyumbani, na wanaume wawili vipofu walimfuata, </w:t>
      </w:r>
      <w:r>
        <w:rPr>
          <w:b/>
          <w:lang w:val="sw_KE" w:bidi="sw_KE"/>
        </w:rPr>
        <w:t>wakipiga kelele</w:t>
      </w:r>
      <w:r>
        <w:rPr>
          <w:lang w:val="sw_KE" w:bidi="sw_KE"/>
        </w:rPr>
        <w:t xml:space="preserve">, au </w:t>
      </w:r>
      <w:r>
        <w:rPr>
          <w:b/>
          <w:lang w:val="sw_KE" w:bidi="sw_KE"/>
        </w:rPr>
        <w:t>wakilia kwa sauti</w:t>
      </w:r>
      <w:r>
        <w:rPr>
          <w:lang w:val="sw_KE" w:bidi="sw_KE"/>
        </w:rPr>
        <w:t xml:space="preserve">. Hii haionyeshi walikuwa wakilia lakini walipiga kelele, kwa hiyo Yesu angewasikia. Walipiga kelele, kwa njia ya heshima, "Tuwe na </w:t>
      </w:r>
      <w:r>
        <w:rPr>
          <w:b/>
          <w:lang w:val="sw_KE" w:bidi="sw_KE"/>
        </w:rPr>
        <w:t>rehema</w:t>
      </w:r>
      <w:r>
        <w:rPr>
          <w:lang w:val="sw_KE" w:bidi="sw_KE"/>
        </w:rPr>
        <w:t xml:space="preserve">, </w:t>
      </w:r>
      <w:r>
        <w:rPr>
          <w:b/>
          <w:lang w:val="sw_KE" w:bidi="sw_KE"/>
        </w:rPr>
        <w:t>Mwana wa Daudi</w:t>
      </w:r>
      <w:r>
        <w:rPr>
          <w:lang w:val="sw_KE" w:bidi="sw_KE"/>
        </w:rPr>
        <w:t>."</w:t>
      </w:r>
    </w:p>
    <w:p>
      <w:pPr/>
      <w:r>
        <w:rPr>
          <w:lang w:val="sw_KE" w:bidi="sw_KE"/>
        </w:rPr>
      </w:r>
      <w:r>
        <w:rPr>
          <w:b/>
          <w:lang w:val="sw_KE" w:bidi="sw_KE"/>
        </w:rPr>
        <w:t>Rehema</w:t>
      </w:r>
      <w:r>
        <w:rPr>
          <w:lang w:val="sw_KE" w:bidi="sw_KE"/>
        </w:rPr>
        <w:t xml:space="preserve"> ni kuwa na huruma kwa wale wanaoteseka au wanaohitaji. Tumia neno sawa kwa rehema kama vile ulivyofanya katika simulizi za awali. Tazama Faharasa Kuu kwa ufafanuzi kamili zaidi wa </w:t>
      </w:r>
      <w:r>
        <w:rPr>
          <w:lang w:val="sw_KE" w:bidi="sw_KE"/>
        </w:rPr>
        <w:t>rehema</w:t>
      </w:r>
      <w:r>
        <w:rPr>
          <w:lang w:val="sw_KE" w:bidi="sw_KE"/>
        </w:rPr>
        <w:t>.</w:t>
      </w:r>
    </w:p>
    <w:p>
      <w:pPr/>
      <w:r>
        <w:rPr>
          <w:lang w:val="sw_KE" w:bidi="sw_KE"/>
        </w:rPr>
      </w:r>
      <w:r>
        <w:rPr>
          <w:b/>
          <w:lang w:val="sw_KE" w:bidi="sw_KE"/>
        </w:rPr>
        <w:t>Mwana wa Daudi</w:t>
      </w:r>
      <w:r>
        <w:rPr>
          <w:lang w:val="sw_KE" w:bidi="sw_KE"/>
        </w:rPr>
        <w:t xml:space="preserve"> ni cheo kinachoonyesha Yesu ni uzao wa Mfalme </w:t>
      </w:r>
      <w:r>
        <w:rPr>
          <w:b/>
          <w:lang w:val="sw_KE" w:bidi="sw_KE"/>
        </w:rPr>
        <w:t>Daudi</w:t>
      </w:r>
      <w:r>
        <w:rPr>
          <w:lang w:val="sw_KE" w:bidi="sw_KE"/>
        </w:rPr>
        <w:t xml:space="preserve">. </w:t>
      </w:r>
      <w:r>
        <w:rPr>
          <w:lang w:val="sw_KE" w:bidi="sw_KE"/>
        </w:rPr>
        <w:t>Daudi</w:t>
      </w:r>
      <w:r>
        <w:rPr>
          <w:lang w:val="sw_KE" w:bidi="sw_KE"/>
        </w:rPr>
        <w:t xml:space="preserve"> alikuwa mfalme mkubwa zaidi wa Israeli katika Agano la Kale. Mungu aliahidi kwamba mtu kutoka kwa familia ya Daudi angeokoa Israeli kutoka kwa maadui wao na kuwa mfalme. Wayahudi wanatumia cheo hiki ili kurejelea Masihi, au Kristo. Tazama Faharasa Kuu kwa ufafanuzi kamili zaidi wa </w:t>
      </w:r>
      <w:r>
        <w:rPr>
          <w:lang w:val="sw_KE" w:bidi="sw_KE"/>
        </w:rPr>
        <w:t>Mwana wa Daudi</w:t>
      </w:r>
      <w:r>
        <w:rPr>
          <w:lang w:val="sw_KE" w:bidi="sw_KE"/>
        </w:rPr>
        <w:t>.</w:t>
      </w:r>
    </w:p>
    <w:p>
      <w:pPr/>
      <w:r>
        <w:rPr>
          <w:lang w:val="sw_KE" w:bidi="sw_KE"/>
        </w:rPr>
      </w:r>
      <w:r>
        <w:rPr>
          <w:lang w:val="sw_KE" w:bidi="sw_KE"/>
        </w:rPr>
        <w:t xml:space="preserve">Yesu alisema kwa wanaume vipofu, "Kwa sababu mnaamini, au mna </w:t>
      </w:r>
      <w:r>
        <w:rPr>
          <w:b/>
          <w:lang w:val="sw_KE" w:bidi="sw_KE"/>
        </w:rPr>
        <w:t>imani</w:t>
      </w:r>
      <w:r>
        <w:rPr>
          <w:lang w:val="sw_KE" w:bidi="sw_KE"/>
        </w:rPr>
        <w:t>, itafanyika kwa ajili yenu."</w:t>
      </w:r>
    </w:p>
    <w:p>
      <w:pPr/>
      <w:r>
        <w:rPr>
          <w:lang w:val="sw_KE" w:bidi="sw_KE"/>
        </w:rPr>
      </w:r>
      <w:r>
        <w:rPr>
          <w:b/>
          <w:lang w:val="sw_KE" w:bidi="sw_KE"/>
        </w:rPr>
        <w:t>Imani</w:t>
      </w:r>
      <w:r>
        <w:rPr>
          <w:lang w:val="sw_KE" w:bidi="sw_KE"/>
        </w:rPr>
        <w:t xml:space="preserve"> ni mwitikio wa mtu kwa Mungu, kuonyesha wanamwamini. Tumia neno sawa kwa imani kama vile ulivyofanya katika simulizi za awali. Tazama Faharasa Kuu kwa ufafanuzi kamili zaidi wa </w:t>
      </w:r>
      <w:r>
        <w:rPr>
          <w:lang w:val="sw_KE" w:bidi="sw_KE"/>
        </w:rPr>
        <w:t>imani</w:t>
      </w:r>
      <w:r>
        <w:rPr>
          <w:lang w:val="sw_KE" w:bidi="sw_KE"/>
        </w:rPr>
        <w:t>.</w:t>
      </w:r>
    </w:p>
    <w:p>
      <w:pPr/>
      <w:r>
        <w:rPr>
          <w:lang w:val="sw_KE" w:bidi="sw_KE"/>
        </w:rPr>
      </w:r>
      <w:r>
        <w:rPr>
          <w:b/>
          <w:lang w:val="sw_KE" w:bidi="sw_KE"/>
        </w:rPr>
        <w:t>Na macho yao yalifunguliwa</w:t>
      </w:r>
      <w:r>
        <w:rPr>
          <w:lang w:val="sw_KE" w:bidi="sw_KE"/>
        </w:rPr>
        <w:t>: Mara baada ya Yesu kusema haya, "macho yao yalifunguliwa." Hii haimaanishi macho ya wanaume yalikuwa yamefungwa. Inamaanisha waliponywa upofu na waliweza kuona.</w:t>
      </w:r>
    </w:p>
    <w:p>
      <w:pPr/>
      <w:r>
        <w:rPr>
          <w:lang w:val="sw_KE" w:bidi="sw_KE"/>
        </w:rPr>
      </w:r>
      <w:r>
        <w:rPr>
          <w:lang w:val="sw_KE" w:bidi="sw_KE"/>
        </w:rPr>
        <w:t xml:space="preserve">Watu walileta mtu mwenye </w:t>
      </w:r>
      <w:r>
        <w:rPr>
          <w:b/>
          <w:lang w:val="sw_KE" w:bidi="sw_KE"/>
        </w:rPr>
        <w:t>pepo ambaye</w:t>
      </w:r>
      <w:r>
        <w:rPr>
          <w:lang w:val="sw_KE" w:bidi="sw_KE"/>
        </w:rPr>
        <w:t xml:space="preserve"> alikuwa na pepo ambaye alikuwa </w:t>
      </w:r>
      <w:r>
        <w:rPr>
          <w:b/>
          <w:lang w:val="sw_KE" w:bidi="sw_KE"/>
        </w:rPr>
        <w:t>bubu</w:t>
      </w:r>
      <w:r>
        <w:rPr>
          <w:lang w:val="sw_KE" w:bidi="sw_KE"/>
        </w:rPr>
        <w:t xml:space="preserve"> kwa Yesu. </w:t>
      </w:r>
      <w:r>
        <w:rPr>
          <w:b/>
          <w:lang w:val="sw_KE" w:bidi="sw_KE"/>
        </w:rPr>
        <w:t>Shetani</w:t>
      </w:r>
      <w:r>
        <w:rPr>
          <w:lang w:val="sw_KE" w:bidi="sw_KE"/>
        </w:rPr>
        <w:t xml:space="preserve"> ni </w:t>
      </w:r>
      <w:r>
        <w:rPr>
          <w:lang w:val="sw_KE" w:bidi="sw_KE"/>
        </w:rPr>
        <w:t>roho mbaya</w:t>
      </w:r>
    </w:p>
    <w:p>
      <w:pPr/>
      <w:r>
        <w:rPr>
          <w:lang w:val="sw_KE" w:bidi="sw_KE"/>
        </w:rPr>
      </w:r>
      <w:r>
        <w:rPr>
          <w:b/>
          <w:lang w:val="sw_KE" w:bidi="sw_KE"/>
        </w:rPr>
        <w:t>Bubu</w:t>
      </w:r>
      <w:r>
        <w:rPr>
          <w:lang w:val="sw_KE" w:bidi="sw_KE"/>
        </w:rPr>
        <w:t xml:space="preserve"> hawezi kuzungumza. Tumia neno sawa kwa </w:t>
      </w:r>
      <w:r>
        <w:rPr>
          <w:b/>
          <w:lang w:val="sw_KE" w:bidi="sw_KE"/>
        </w:rPr>
        <w:t>pepo</w:t>
      </w:r>
      <w:r>
        <w:rPr>
          <w:lang w:val="sw_KE" w:bidi="sw_KE"/>
        </w:rPr>
        <w:t xml:space="preserve"> kama vile ulivyofanya katika simulizi za awali. Tazama Faharasa Kuu kwa ufafanuzi kamili zaidi wa </w:t>
      </w:r>
      <w:r>
        <w:rPr>
          <w:lang w:val="sw_KE" w:bidi="sw_KE"/>
        </w:rPr>
        <w:t>pepo</w:t>
      </w:r>
      <w:r>
        <w:rPr>
          <w:lang w:val="sw_KE" w:bidi="sw_KE"/>
        </w:rPr>
        <w:t>.</w:t>
      </w:r>
    </w:p>
    <w:p>
      <w:pPr/>
      <w:r>
        <w:rPr>
          <w:lang w:val="sw_KE" w:bidi="sw_KE"/>
        </w:rPr>
      </w:r>
      <w:r>
        <w:rPr>
          <w:b/>
          <w:lang w:val="sw_KE" w:bidi="sw_KE"/>
        </w:rPr>
        <w:t>Mafarisayo</w:t>
      </w:r>
      <w:r>
        <w:rPr>
          <w:lang w:val="sw_KE" w:bidi="sw_KE"/>
        </w:rPr>
        <w:t xml:space="preserve"> walisema, "Anatupa mapepo kwa </w:t>
      </w:r>
      <w:r>
        <w:rPr>
          <w:b/>
          <w:lang w:val="sw_KE" w:bidi="sw_KE"/>
        </w:rPr>
        <w:t>mkuu wa mapepo</w:t>
      </w:r>
      <w:r>
        <w:rPr>
          <w:lang w:val="sw_KE" w:bidi="sw_KE"/>
        </w:rPr>
        <w:t>."</w:t>
      </w:r>
    </w:p>
    <w:p>
      <w:pPr/>
      <w:r>
        <w:rPr>
          <w:lang w:val="sw_KE" w:bidi="sw_KE"/>
        </w:rPr>
      </w:r>
      <w:r>
        <w:rPr>
          <w:b/>
          <w:lang w:val="sw_KE" w:bidi="sw_KE"/>
        </w:rPr>
        <w:t>Mafarisayo</w:t>
      </w:r>
      <w:r>
        <w:rPr>
          <w:lang w:val="sw_KE" w:bidi="sw_KE"/>
        </w:rPr>
        <w:t xml:space="preserve"> ni viongozi wa kidini. Tumia neno sawa kwa Mafarisayo kama vile ulivyofanya katika simulizi za awali. Tazama Faharasa Kuu kwa ufafanuzi kamili zaidi wa </w:t>
      </w:r>
      <w:r>
        <w:rPr>
          <w:lang w:val="sw_KE" w:bidi="sw_KE"/>
        </w:rPr>
        <w:t>Mafarisayo</w:t>
      </w:r>
      <w:r>
        <w:rPr>
          <w:lang w:val="sw_KE" w:bidi="sw_KE"/>
        </w:rPr>
        <w:t>.</w:t>
      </w:r>
    </w:p>
    <w:p>
      <w:pPr/>
      <w:r>
        <w:rPr>
          <w:lang w:val="sw_KE" w:bidi="sw_KE"/>
        </w:rPr>
      </w:r>
      <w:r>
        <w:rPr>
          <w:b/>
          <w:lang w:val="sw_KE" w:bidi="sw_KE"/>
        </w:rPr>
        <w:t>Mwana mfalme</w:t>
      </w:r>
      <w:r>
        <w:rPr>
          <w:lang w:val="sw_KE" w:bidi="sw_KE"/>
        </w:rPr>
        <w:t xml:space="preserve"> humaanisha kiongozi, au mkuu. </w:t>
      </w:r>
      <w:r>
        <w:rPr>
          <w:b/>
          <w:lang w:val="sw_KE" w:bidi="sw_KE"/>
        </w:rPr>
        <w:t>Shetani</w:t>
      </w:r>
      <w:r>
        <w:rPr>
          <w:lang w:val="sw_KE" w:bidi="sw_KE"/>
        </w:rPr>
        <w:t xml:space="preserve"> ni </w:t>
      </w:r>
      <w:r>
        <w:rPr>
          <w:b/>
          <w:lang w:val="sw_KE" w:bidi="sw_KE"/>
        </w:rPr>
        <w:t>mkuu wa mapepo</w:t>
      </w:r>
      <w:r>
        <w:rPr>
          <w:lang w:val="sw_KE" w:bidi="sw_KE"/>
        </w:rPr>
        <w:t xml:space="preserve">. Shetani ni kiumbe cha kiroho ambaye Mungu alimwumba. Shetani ni kiongozi wa viumbe wabaya wa kiroho ambao waliamua kuasi dhidi ya Mungu. Tumia neno sawa kwa Shetani kama vile ulivyofanya katika simulizi za awali. Tazama Faharasa Kuu kwa ufafanuzi kamili zaidi wa </w:t>
      </w:r>
      <w:r>
        <w:rPr>
          <w:lang w:val="sw_KE" w:bidi="sw_KE"/>
        </w:rPr>
        <w:t>Shetani</w:t>
      </w:r>
      <w:r>
        <w:rPr>
          <w:lang w:val="sw_KE" w:bidi="sw_KE"/>
        </w:rPr>
        <w:t>.</w:t>
      </w:r>
    </w:p>
    <w:p>
      <w:pPr/>
      <w:r>
        <w:rPr>
          <w:lang w:val="sw_KE" w:bidi="sw_KE"/>
        </w:rPr>
      </w:r>
      <w:r>
        <w:rPr>
          <w:lang w:val="sw_KE" w:bidi="sw_KE"/>
        </w:rPr>
        <w:t xml:space="preserve">Yesu alikuwa akifundisha katika </w:t>
      </w:r>
      <w:r>
        <w:rPr>
          <w:b/>
          <w:lang w:val="sw_KE" w:bidi="sw_KE"/>
        </w:rPr>
        <w:t>masinagogi</w:t>
      </w:r>
      <w:r>
        <w:rPr>
          <w:lang w:val="sw_KE" w:bidi="sw_KE"/>
        </w:rPr>
        <w:t xml:space="preserve">. Masinagogi yalikuwa maeneo ya ibada ya Kiyahudi ambapo watu katika vijiji wangeweza kukutana badala ya hekalu kuu katika Yerusalemu. Tumia neno sawa kwa sinagogi kama vile ulivyofanya katika simulizi za awali. Tazama Faharasa Kuu kwa ufafanuzi kamili zaidi wa </w:t>
      </w:r>
      <w:r>
        <w:rPr>
          <w:lang w:val="sw_KE" w:bidi="sw_KE"/>
        </w:rPr>
        <w:t>sinagogi</w:t>
      </w:r>
      <w:r>
        <w:rPr>
          <w:lang w:val="sw_KE" w:bidi="sw_KE"/>
        </w:rPr>
        <w:t>.</w:t>
      </w:r>
    </w:p>
    <w:p>
      <w:pPr/>
      <w:r>
        <w:rPr>
          <w:lang w:val="sw_KE" w:bidi="sw_KE"/>
        </w:rPr>
      </w:r>
      <w:r>
        <w:rPr>
          <w:lang w:val="sw_KE" w:bidi="sw_KE"/>
        </w:rPr>
        <w:t xml:space="preserve">Yesu alikuwa akifundisha kuhusu </w:t>
      </w:r>
      <w:r>
        <w:rPr>
          <w:b/>
          <w:lang w:val="sw_KE" w:bidi="sw_KE"/>
        </w:rPr>
        <w:t>injili ya ufalme</w:t>
      </w:r>
      <w:r>
        <w:rPr>
          <w:lang w:val="sw_KE" w:bidi="sw_KE"/>
        </w:rPr>
        <w:t>.</w:t>
      </w:r>
    </w:p>
    <w:p>
      <w:pPr/>
      <w:r>
        <w:rPr>
          <w:lang w:val="sw_KE" w:bidi="sw_KE"/>
        </w:rPr>
      </w:r>
      <w:r>
        <w:rPr>
          <w:b/>
          <w:lang w:val="sw_KE" w:bidi="sw_KE"/>
        </w:rPr>
        <w:t>Injili</w:t>
      </w:r>
      <w:r>
        <w:rPr>
          <w:lang w:val="sw_KE" w:bidi="sw_KE"/>
        </w:rPr>
        <w:t xml:space="preserve">, au </w:t>
      </w:r>
      <w:r>
        <w:rPr>
          <w:b/>
          <w:lang w:val="sw_KE" w:bidi="sw_KE"/>
        </w:rPr>
        <w:t>habari njema</w:t>
      </w:r>
      <w:r>
        <w:rPr>
          <w:lang w:val="sw_KE" w:bidi="sw_KE"/>
        </w:rPr>
        <w:t xml:space="preserve">, ilikuwa kuhusu ufalme wa Mungu, utawala wa Mungu katika mioyo ya watu. Tumia neno sawa kwa injili au habari njema kama vile ulivyofanya katika simulizi za awali. Tazama Faharasa Kuu kwa ufafanuzi kamili zaidi wa </w:t>
      </w:r>
      <w:r>
        <w:rPr>
          <w:lang w:val="sw_KE" w:bidi="sw_KE"/>
        </w:rPr>
        <w:t>injili</w:t>
      </w:r>
      <w:r>
        <w:rPr>
          <w:lang w:val="sw_KE" w:bidi="sw_KE"/>
        </w:rPr>
        <w:t xml:space="preserve"> au </w:t>
      </w:r>
      <w:r>
        <w:rPr>
          <w:lang w:val="sw_KE" w:bidi="sw_KE"/>
        </w:rPr>
        <w:t>habari njema</w:t>
      </w:r>
      <w:r>
        <w:rPr>
          <w:lang w:val="sw_KE" w:bidi="sw_KE"/>
        </w:rPr>
        <w:t>.</w:t>
      </w:r>
    </w:p>
    <w:p>
      <w:pPr/>
      <w:r>
        <w:rPr>
          <w:lang w:val="sw_KE" w:bidi="sw_KE"/>
        </w:rPr>
      </w:r>
      <w:r>
        <w:rPr>
          <w:b/>
          <w:lang w:val="sw_KE" w:bidi="sw_KE"/>
        </w:rPr>
        <w:t>Ufalme</w:t>
      </w:r>
      <w:r>
        <w:rPr>
          <w:lang w:val="sw_KE" w:bidi="sw_KE"/>
        </w:rPr>
        <w:t xml:space="preserve"> ni </w:t>
      </w:r>
      <w:r>
        <w:rPr>
          <w:b/>
          <w:lang w:val="sw_KE" w:bidi="sw_KE"/>
        </w:rPr>
        <w:t>ufalme wa mbinguni</w:t>
      </w:r>
      <w:r>
        <w:rPr>
          <w:lang w:val="sw_KE" w:bidi="sw_KE"/>
        </w:rPr>
        <w:t xml:space="preserve">. </w:t>
      </w:r>
      <w:r>
        <w:rPr>
          <w:lang w:val="sw_KE" w:bidi="sw_KE"/>
        </w:rPr>
        <w:t>Ufalme</w:t>
      </w:r>
      <w:r>
        <w:rPr>
          <w:lang w:val="sw_KE" w:bidi="sw_KE"/>
        </w:rPr>
        <w:t xml:space="preserve"> ni mahali ambapo </w:t>
      </w:r>
      <w:r>
        <w:rPr>
          <w:lang w:val="sw_KE" w:bidi="sw_KE"/>
        </w:rPr>
        <w:t>mfalme</w:t>
      </w:r>
      <w:r>
        <w:rPr>
          <w:lang w:val="sw_KE" w:bidi="sw_KE"/>
        </w:rPr>
        <w:t xml:space="preserve"> anatawala kikundi cha watu. </w:t>
      </w:r>
      <w:r>
        <w:rPr>
          <w:lang w:val="sw_KE" w:bidi="sw_KE"/>
        </w:rPr>
        <w:t>Mbinguni</w:t>
      </w:r>
      <w:r>
        <w:rPr>
          <w:lang w:val="sw_KE" w:bidi="sw_KE"/>
        </w:rPr>
        <w:t xml:space="preserve"> ni mahali ambapo Mungu anaishi na marudio ya mwisho ya waumini wa Yesu Kristo. Mungu ni Mfalme wa mbinguni. Tumia neno sawa kwa "ufalme wa mbinguni" kama ulivyofanya katika simulizi za awali. Tazama Faharasa Kuu kwa ufafanuzi kamili zaidi wa </w:t>
      </w:r>
      <w:r>
        <w:rPr>
          <w:lang w:val="sw_KE" w:bidi="sw_KE"/>
        </w:rPr>
        <w:t>ufalme wa mbinguni</w:t>
      </w:r>
      <w:r>
        <w:rPr>
          <w:lang w:val="sw_KE" w:bidi="sw_KE"/>
        </w:rPr>
        <w:t>.</w:t>
      </w:r>
    </w:p>
    <w:p>
      <w:pPr/>
      <w:r>
        <w:rPr>
          <w:lang w:val="sw_KE" w:bidi="sw_KE"/>
        </w:rPr>
      </w:r>
      <w:r>
        <w:rPr>
          <w:lang w:val="sw_KE" w:bidi="sw_KE"/>
        </w:rPr>
        <w:t xml:space="preserve">Yesu alilinganisha kwa wanafunzi wake. Wanafunzi walisafiri na Yesu kila mahali na kujifunza kutoka Kwake. Tumia neno sawa kwa wanafunzi kama vile ulivyofanya katika simulizi za awali. Tazama Faharasa Kuu kwa ufafanuzi kamili zaidi wa </w:t>
      </w:r>
      <w:r>
        <w:rPr>
          <w:lang w:val="sw_KE" w:bidi="sw_KE"/>
        </w:rPr>
        <w:t>wanafunzi</w:t>
      </w:r>
      <w:r>
        <w:rPr>
          <w:lang w:val="sw_KE" w:bidi="sw_KE"/>
        </w:rPr>
        <w:t>.</w:t>
      </w:r>
    </w:p>
    <w:p>
      <w:pPr/>
      <w:r>
        <w:rPr>
          <w:lang w:val="sw_KE" w:bidi="sw_KE"/>
        </w:rPr>
      </w:r>
      <w:r>
        <w:rPr>
          <w:lang w:val="sw_KE" w:bidi="sw_KE"/>
        </w:rPr>
        <w:t xml:space="preserve">"Mavuno ni mengi, lakini wafanyakazi ni wachache; kwa hivyo, </w:t>
      </w:r>
      <w:r>
        <w:rPr>
          <w:b/>
          <w:lang w:val="sw_KE" w:bidi="sw_KE"/>
        </w:rPr>
        <w:t>ombeni kwa bidii</w:t>
      </w:r>
      <w:r>
        <w:rPr>
          <w:lang w:val="sw_KE" w:bidi="sw_KE"/>
        </w:rPr>
        <w:t xml:space="preserve"> kwa </w:t>
      </w:r>
      <w:r>
        <w:rPr>
          <w:b/>
          <w:lang w:val="sw_KE" w:bidi="sw_KE"/>
        </w:rPr>
        <w:t>Bwana wa mavuno</w:t>
      </w:r>
      <w:r>
        <w:rPr>
          <w:lang w:val="sw_KE" w:bidi="sw_KE"/>
        </w:rPr>
        <w:t xml:space="preserve"> ili atume wafanyakazi katika mavuno yake."</w:t>
      </w:r>
    </w:p>
    <w:p>
      <w:pPr/>
      <w:r>
        <w:rPr>
          <w:lang w:val="sw_KE" w:bidi="sw_KE"/>
        </w:rPr>
      </w:r>
      <w:r>
        <w:rPr>
          <w:b/>
          <w:lang w:val="sw_KE" w:bidi="sw_KE"/>
        </w:rPr>
        <w:t>Kuomba</w:t>
      </w:r>
      <w:r>
        <w:rPr>
          <w:lang w:val="sw_KE" w:bidi="sw_KE"/>
        </w:rPr>
        <w:t xml:space="preserve"> kunamaanisha kuwasiliana binafsi, au kuzungumza na Mungu. Tumia neno sawa kwa kuomba kama vile ulivyofanya katika simulizi za awali. Tazama Faharasa Kuu kwa ufafanuzi kamili zaidi wa </w:t>
      </w:r>
      <w:r>
        <w:rPr>
          <w:lang w:val="sw_KE" w:bidi="sw_KE"/>
        </w:rPr>
        <w:t>kuomba</w:t>
      </w:r>
      <w:r>
        <w:rPr>
          <w:lang w:val="sw_KE" w:bidi="sw_KE"/>
        </w:rPr>
        <w:t>.</w:t>
      </w:r>
    </w:p>
    <w:p>
      <w:pPr/>
      <w:r>
        <w:rPr>
          <w:lang w:val="sw_KE" w:bidi="sw_KE"/>
        </w:rPr>
      </w:r>
      <w:r>
        <w:rPr>
          <w:b/>
          <w:lang w:val="sw_KE" w:bidi="sw_KE"/>
        </w:rPr>
        <w:t>Kwa bidii</w:t>
      </w:r>
      <w:r>
        <w:rPr>
          <w:lang w:val="sw_KE" w:bidi="sw_KE"/>
        </w:rPr>
        <w:t xml:space="preserve"> ni kuomba kwa kusihi, au kubembeleza, au kuomba kwa uzito.</w:t>
      </w:r>
    </w:p>
    <w:p>
      <w:pPr/>
      <w:r>
        <w:rPr>
          <w:lang w:val="sw_KE" w:bidi="sw_KE"/>
        </w:rPr>
      </w:r>
      <w:r>
        <w:rPr>
          <w:b/>
          <w:lang w:val="sw_KE" w:bidi="sw_KE"/>
        </w:rPr>
        <w:t>Bwana wa mavuno</w:t>
      </w:r>
      <w:r>
        <w:rPr>
          <w:lang w:val="sw_KE" w:bidi="sw_KE"/>
        </w:rPr>
        <w:t xml:space="preserve"> ni Mungu Mwenyewe. Yesu anataka wanafunzi wake kuomba kwamba Mungu atatuma watu zaidi ili kufundisha wengine kuhusu Yeye.</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10:1–15</w:t>
      </w:r>
      <w:r>
        <w:rPr>
          <w:lang w:val="sw_KE" w:bidi="sw_KE"/>
        </w:rPr>
      </w:r>
    </w:p>
    <w:p>
      <w:pPr>
        <w:pStyle w:val="Heading3"/>
      </w:pPr>
      <w:r>
        <w:rPr>
          <w:lang w:val="sw_KE" w:bidi="sw_KE"/>
        </w:rPr>
        <w:t>Sikiliza na Moyo</w:t>
      </w:r>
    </w:p>
    <w:p>
      <w:pPr/>
      <w:r>
        <w:rPr>
          <w:lang w:val="sw_KE" w:bidi="sw_KE"/>
        </w:rPr>
      </w:r>
      <w:r>
        <w:rPr>
          <w:lang w:val="sw_KE" w:bidi="sw_KE"/>
        </w:rPr>
        <w:t>Sikiliza Mathayo 10:1–15 na utie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Katika simulizi ya awali, Yesu amekuwa akisafiri karibu na Galilaya. Alikuwa akifundisha watu na kuponya wagonjwa.</w:t>
      </w:r>
    </w:p>
    <w:p>
      <w:pPr/>
      <w:r>
        <w:rPr>
          <w:lang w:val="sw_KE" w:bidi="sw_KE"/>
        </w:rPr>
      </w:r>
      <w:r>
        <w:rPr>
          <w:lang w:val="sw_KE" w:bidi="sw_KE"/>
        </w:rPr>
        <w:t>Yesu tayari amechagua wanaume 12 kuwa wanafunzi wake maalum. Katika hadithi hii, Mathayo anatuambia kwamba Yesu anawaita wanafunzi 12 kuja kwake, na anawapa mamlaka ya kufukuza roho mbaya, kuwaponya wagonjwa na kuponya kila aina ya ugonjwa. Yesu daima amekuwa na nguvu ya kufanya mambo haya—sasa anawapa wanafunzi 12 haki ya kutumia nguvu hii ili kufanya mambo sawa na Yesu.</w:t>
      </w:r>
    </w:p>
    <w:p>
      <w:pPr/>
      <w:r>
        <w:rPr>
          <w:lang w:val="sw_KE" w:bidi="sw_KE"/>
        </w:rPr>
      </w:r>
      <w:r>
        <w:rPr>
          <w:lang w:val="sw_KE" w:bidi="sw_KE"/>
        </w:rPr>
        <w:t>Katika hadithi hii, Mathayo anatupa orodha ya majina ya wanafunzi 12. Hapa pia wanaitwa mitume—ni wakati pekee katika injili ya Mathayo kwamba wanafunzi 12 wanaitwa mitume. Mitume ni wanaume waliotumwa na mamlaka ya Yesu. Katika hadithi zingine ambapo Yesu anawatuma wanafunzi kuzungumza na watu kuhusu ufalme wa mbinguni, wanafunzi husafiri wawili wawili. Hii inaweza kuwa kwa nini majina katika orodha hii ni kwa wawili wawili:</w:t>
      </w:r>
    </w:p>
    <w:p>
      <w:pPr>
        <w:pStyle w:val="ListBullet"/>
        <w:spacing w:line="240" w:lineRule="auto"/>
        <w:ind w:left="720"/>
      </w:pPr>
      <w:r>
        <w:rPr>
          <w:lang w:val="sw_KE" w:bidi="sw_KE"/>
        </w:rPr>
      </w:r>
      <w:r>
        <w:rPr>
          <w:lang w:val="sw_KE" w:bidi="sw_KE"/>
        </w:rPr>
        <w:t>Simoni na Andrea ni ndugu. Hatujui kwa nini Simoni ameitwa kwanza. "Simoni" ni jina lake la Kiyahudi, lakini Simoni pia anaitwa "Petro," ambalo ni jina lake la Kigiriki.</w:t>
      </w:r>
    </w:p>
    <w:p>
      <w:pPr>
        <w:pStyle w:val="ListBullet"/>
        <w:spacing w:line="240" w:lineRule="auto"/>
        <w:ind w:left="720"/>
      </w:pPr>
      <w:r>
        <w:rPr>
          <w:lang w:val="sw_KE" w:bidi="sw_KE"/>
        </w:rPr>
      </w:r>
      <w:r>
        <w:rPr>
          <w:lang w:val="sw_KE" w:bidi="sw_KE"/>
        </w:rPr>
        <w:t>Yakobo na Yohana ni ndugu. Baba yao ni Zebedayu.</w:t>
      </w:r>
    </w:p>
    <w:p>
      <w:pPr>
        <w:pStyle w:val="ListBullet"/>
        <w:spacing w:line="240" w:lineRule="auto"/>
        <w:ind w:left="720"/>
      </w:pPr>
      <w:r>
        <w:rPr>
          <w:lang w:val="sw_KE" w:bidi="sw_KE"/>
        </w:rPr>
      </w:r>
      <w:r>
        <w:rPr>
          <w:lang w:val="sw_KE" w:bidi="sw_KE"/>
        </w:rPr>
        <w:t>Filipo na Bartholomayo</w:t>
      </w:r>
    </w:p>
    <w:p>
      <w:pPr>
        <w:pStyle w:val="ListBullet"/>
        <w:spacing w:line="240" w:lineRule="auto"/>
        <w:ind w:left="720"/>
      </w:pPr>
      <w:r>
        <w:rPr>
          <w:lang w:val="sw_KE" w:bidi="sw_KE"/>
        </w:rPr>
      </w:r>
      <w:r>
        <w:rPr>
          <w:lang w:val="sw_KE" w:bidi="sw_KE"/>
        </w:rPr>
        <w:t>Tomaso na Mathayo "mtoza ushuru." Utakumbuka kutoka kwa hadithi ya awali kwamba Yesu anamwona Mathayo wakati akiwa anakusanya kodi na kumwambia Mathayo kumfuata. Mathayo pengine aliacha kukusanya kodi alipoanza kumfuata Yesu.</w:t>
      </w:r>
    </w:p>
    <w:p>
      <w:pPr>
        <w:pStyle w:val="ListBullet"/>
        <w:spacing w:line="240" w:lineRule="auto"/>
        <w:ind w:left="720"/>
      </w:pPr>
      <w:r>
        <w:rPr>
          <w:lang w:val="sw_KE" w:bidi="sw_KE"/>
        </w:rPr>
      </w:r>
      <w:r>
        <w:rPr>
          <w:lang w:val="sw_KE" w:bidi="sw_KE"/>
        </w:rPr>
        <w:t>Yakobo na Thadayo. Yakobo ni mwana wa Alfayo.</w:t>
      </w:r>
    </w:p>
    <w:p>
      <w:pPr>
        <w:pStyle w:val="ListBullet"/>
        <w:spacing w:line="240" w:lineRule="auto"/>
        <w:ind w:left="720"/>
      </w:pPr>
      <w:r>
        <w:rPr>
          <w:lang w:val="sw_KE" w:bidi="sw_KE"/>
        </w:rPr>
      </w:r>
      <w:r>
        <w:rPr>
          <w:lang w:val="sw_KE" w:bidi="sw_KE"/>
        </w:rPr>
        <w:t>Simoni "Mzelote," na Yuda Iskariote. Simoni anaitwa "Mzelote" kwa hiyo tunajua yeye ni tofauti na Simoni Petro. Mzelote ni mtu ambaye anafurahi sana, au ana hasira kuhusu kitu. Hatujui kile Simoni "Mzelote" alikuwa na msisimko au hasira kuhusu, lakini inaweza kuwa kwa sababu hakupenda Warumi kuwa watawala katika nchi yake. Baadaye katika hadithi ya maisha ya Yesu, Yuda "Iskariote" ni mtu ambaye atawezesha maadui wa Yesu kumkamata.</w:t>
      </w:r>
    </w:p>
    <w:p>
      <w:pPr/>
      <w:r>
        <w:rPr>
          <w:lang w:val="sw_KE" w:bidi="sw_KE"/>
        </w:rPr>
      </w:r>
      <w:r>
        <w:rPr>
          <w:lang w:val="sw_KE" w:bidi="sw_KE"/>
        </w:rPr>
        <w:t>Katika sehemu inayofuata ya hadithi, Yesu atawatuma wanafunzi wake 12 ili kufanya mambo sawa ambayo yeye, Yesu, amekuwa akifanya—akizungumza kuhusu ufalme wa mbinguni, kuwaponya na kuwafukuza roho wabaya.</w:t>
      </w:r>
    </w:p>
    <w:p>
      <w:pPr/>
      <w:r>
        <w:rPr>
          <w:lang w:val="sw_KE" w:bidi="sw_KE"/>
        </w:rPr>
      </w:r>
      <w:r>
        <w:rPr>
          <w:lang w:val="sw_KE" w:bidi="sw_KE"/>
        </w:rPr>
        <w:t>Kwanza, Yesu anawapa baadhi ya maelekezo. Hakuna hadithi kuhusu wale wanafunzi 12 wakifanya kile ambacho Yesu aliwaambia wafanye. Hii pengine ina maana kwamba kile Yesu aliwaambia wanafunzi wake 12 kufanya ni muhimu sana, na ni muhimu sana kwetu leo. Yesu anasema kwamba wanafunzi hawapaswi kwenda katika maeneo ambapo Mataifa au Wasamaria, ambao ni wasio Wayahudi, wanaishi, lakini kwamba ni lazima waende na kuzungumza na Wayahudi. Mataifa walikuwa mtu yeyote ambaye hakuwa Myahudi. Wasamaria hawakuwa Wayahudi halisi, na kwa hiyo walikuwa nusu Mataifa. Wasamaria waliishi katika Samaria—nchi kati ya Galilaya na Yudea. Wayahudi hawakuwapenda Wasamaria kwa sababu kadhaa. Wasamaria walisema kwamba walikuwa uzao wa Yosefu. Wayahudi walikuwa wamejenga hekalu lao la kwanza Yerusalemu, lakini Wasamaria walitaka kituo cha ibada kiwe kwenye Mlima Gerizimu, ambako kilikuwapo wakati wa Yoshua, mmoja wa viongozi wa kwanza wa Kiyahudi. Muda mrefu kabla ya Yesu, baadhi ya wageni wanaoitwa Waasuri walikuwa wamevamia na kushinda Samaria. Waasuri walioana na watu ambao waliishi katika eneo hilo. Kwa hiyo wazao wao walioishi katika eneo hilo—Wasamaria—hawakuwa Wayahudi halisi.</w:t>
      </w:r>
    </w:p>
    <w:p>
      <w:pPr/>
      <w:r>
        <w:rPr>
          <w:lang w:val="sw_KE" w:bidi="sw_KE"/>
        </w:rPr>
      </w:r>
      <w:r>
        <w:rPr>
          <w:lang w:val="sw_KE" w:bidi="sw_KE"/>
        </w:rPr>
        <w:t>Yesu anawaita Wayahudi "kondoo waliopotea wa Israeli." Hii inaelezea watu wa Kiyahudi kama kundi la kondoo ambao wanatenganishwa na mchungaji wao. Mungu ni kama mchungaji, na watu wametenganishwa naye—hawamfuati.</w:t>
      </w:r>
    </w:p>
    <w:p>
      <w:pPr/>
      <w:r>
        <w:rPr>
          <w:lang w:val="sw_KE" w:bidi="sw_KE"/>
        </w:rPr>
      </w:r>
      <w:r>
        <w:rPr>
          <w:lang w:val="sw_KE" w:bidi="sw_KE"/>
        </w:rPr>
        <w:t xml:space="preserve">Sitisha na uonyeshe timu yako picha za </w:t>
      </w:r>
      <w:r>
        <w:rPr>
          <w:lang w:val="sw_KE" w:bidi="sw_KE"/>
        </w:rPr>
        <w:t>kundi la kondoo</w:t>
      </w:r>
      <w:r>
        <w:rPr>
          <w:lang w:val="sw_KE" w:bidi="sw_KE"/>
        </w:rPr>
        <w:t xml:space="preserve">, na </w:t>
      </w:r>
      <w:r>
        <w:rPr>
          <w:lang w:val="sw_KE" w:bidi="sw_KE"/>
        </w:rPr>
        <w:t>mchungaji</w:t>
      </w:r>
      <w:r>
        <w:rPr>
          <w:lang w:val="sw_KE" w:bidi="sw_KE"/>
        </w:rPr>
        <w:t>.</w:t>
      </w:r>
    </w:p>
    <w:p>
      <w:pPr/>
      <w:r>
        <w:rPr>
          <w:lang w:val="sw_KE" w:bidi="sw_KE"/>
        </w:rPr>
      </w:r>
      <w:r>
        <w:rPr>
          <w:lang w:val="sw_KE" w:bidi="sw_KE"/>
        </w:rPr>
        <w:t>Yesu anawaambia wanafunzi 12 kwamba ni lazima wazungumze na watu kuhusu ufalme wa mbinguni. Yesu anawaambia kufanya mambo yote ambayo amekuwa akifanya: kuwaponya wagonjwa, pamoja na watu wenye ukoma. Katika Biblia, neno ukoma linamaanisha ugonjwa wowote uliokuwa ukiathiri ngozi ya mtu. Watu wenye ukoma walidhani kama "wachafu" na hawakuruhusiwa kuwa sehemu ya jamii.</w:t>
      </w:r>
    </w:p>
    <w:p>
      <w:pPr/>
      <w:r>
        <w:rPr>
          <w:lang w:val="sw_KE" w:bidi="sw_KE"/>
        </w:rPr>
      </w:r>
      <w:r>
        <w:rPr>
          <w:lang w:val="sw_KE" w:bidi="sw_KE"/>
        </w:rPr>
        <w:t>Yesu pia anawaambia wanafunzi 12 kuleta watu wafu kurudi kwa maisha na kutupa roho mbaya.</w:t>
      </w:r>
    </w:p>
    <w:p>
      <w:pPr/>
      <w:r>
        <w:rPr>
          <w:lang w:val="sw_KE" w:bidi="sw_KE"/>
        </w:rPr>
      </w:r>
      <w:r>
        <w:rPr>
          <w:lang w:val="sw_KE" w:bidi="sw_KE"/>
        </w:rPr>
        <w:t xml:space="preserve">Sitisha na mjadili na timu yako: Watu wenye ukoma na watu wenye roho mbaya waliondolewa kutoka kwa jumuiya zao. Yesu anawaambia wanafunzi wake kuponya wale wenye ukoma na kutupa roho mbaya. Hii si tu kuhusu kuwafanya watu kuwa bora, ni kuhusu kufanya "kichafu" kuwa "safi." Ni kuhusu kuwawezesha kujiunga tena na familia na jamii zao. Katika utamaduni wako, je, kuna watu ambao wanakataliwa, au kutengwa, kutoka kuwa sehemu ya jamii? Simulia hadithi kuhusu mtu aliyetengwa na jumuiya yake, lakini baadaye akarejeshwa tena katika jumuiya hiyo. Ni nini kilichotokea? </w:t>
      </w:r>
    </w:p>
    <w:p>
      <w:pPr/>
      <w:r>
        <w:rPr>
          <w:lang w:val="sw_KE" w:bidi="sw_KE"/>
        </w:rPr>
      </w:r>
      <w:r>
        <w:rPr>
          <w:lang w:val="sw_KE" w:bidi="sw_KE"/>
        </w:rPr>
        <w:t>Yesu anawaambia wale wanafunzi 12 kwamba wakati aliwapa mamlaka ya kufanya mambo haya yeye, Yesu, hakuomba pesa kama malipo. Kwa hiyo wanafunzi 12 hawapaswi kuomba, au kutarajia kupewa, pesa wakati wanafanya mambo haya.</w:t>
      </w:r>
    </w:p>
    <w:p>
      <w:pPr/>
      <w:r>
        <w:rPr>
          <w:lang w:val="sw_KE" w:bidi="sw_KE"/>
        </w:rPr>
      </w:r>
      <w:r>
        <w:rPr>
          <w:lang w:val="sw_KE" w:bidi="sw_KE"/>
        </w:rPr>
        <w:t>Yesu pia anawaambia wanafunzi 12 kwamba hawapaswi kuchukua pesa yoyote pamoja nao, au mavazi ya ziada. Hii inaonyesha kwamba wanafunzi 12 wanapaswa kumtegemea Mungu ili awapatie yote wanayohitaji.</w:t>
      </w:r>
    </w:p>
    <w:p>
      <w:pPr/>
      <w:r>
        <w:rPr>
          <w:lang w:val="sw_KE" w:bidi="sw_KE"/>
        </w:rPr>
      </w:r>
      <w:r>
        <w:rPr>
          <w:lang w:val="sw_KE" w:bidi="sw_KE"/>
        </w:rPr>
        <w:t>Yesu anawaambia wanafunzi 12 kwamba wanapofika katika mji au kijiji, ni lazima wamtafute mtu ambaye yuko tayari kuwakaribisha wanafunzi nyumbani kwake na kuwatunza kwa muda wote ambao wanafunzi watakaa katika mji au kijiji hicho. Wakati wanafunzi wanaingia katika nyumba ni lazima waambie watu wa nyumba hiyo, "Amani ya Mungu na iwe pamoja nanyi." Ikiwa watu wa nyumba wanawakaribisha wanafunzi na kuwatendea vizuri, basi amani ya Mungu itakaa na watu katika nyumba. Lakini kama wanafunzi hawakaribishwi au kutendewa vizuri, basi amani ya Mungu haitakaa na watu katika nyumba.</w:t>
      </w:r>
    </w:p>
    <w:p>
      <w:pPr/>
      <w:r>
        <w:rPr>
          <w:lang w:val="sw_KE" w:bidi="sw_KE"/>
        </w:rPr>
      </w:r>
      <w:r>
        <w:rPr>
          <w:lang w:val="sw_KE" w:bidi="sw_KE"/>
        </w:rPr>
        <w:t>Ikiwa wanafunzi 12 hawakaribishwi, Yesu aliwaambia wanafunzi wake kutikisia au kuondoa vumbi ambalo lilikuwa kwenye miguu yao na viatu vyao. Pengine walifanya hivyo kwa kutikisa miguu yao au kusaga vumbi kwa mikono yao. Hii ilikuwa ishara ya kitamaduni ambayo ilikuwa na maana ya ishara. Wakati mtu wa Kiyahudi alitikisa vumbi la mahali kutoka kwa miguu yake, ilionyesha kwamba hakuwa na uhusiano wowote na watu katika mahali hapo. Ilionyesha kwamba alikataa watu hao.</w:t>
      </w:r>
    </w:p>
    <w:p>
      <w:pPr/>
      <w:r>
        <w:rPr>
          <w:lang w:val="sw_KE" w:bidi="sw_KE"/>
        </w:rPr>
      </w:r>
      <w:r>
        <w:rPr>
          <w:lang w:val="sw_KE" w:bidi="sw_KE"/>
        </w:rPr>
        <w:t>Sitisha na mjadili na timu yako jinsi watu katika utamaduni wako wanaonyesha kwamba unamaliza uhusiano, au kumkataa mtu.</w:t>
      </w:r>
    </w:p>
    <w:p>
      <w:pPr/>
      <w:r>
        <w:rPr>
          <w:lang w:val="sw_KE" w:bidi="sw_KE"/>
        </w:rPr>
      </w:r>
      <w:r>
        <w:rPr>
          <w:lang w:val="sw_KE" w:bidi="sw_KE"/>
        </w:rPr>
        <w:t>Yesu anasema kitu muhimu sana. Yesu anazungumza kuhusu Sodoma na Gomora, miji miwili ya zamani sana. Watu katika miji hii walimwasi Mungu na Mungu aliwaangamiza. Katika siku za mwisho wakati Mungu anawahukumu watu wote kwa mambo waliyosema na kufanya, Mungu hatakuwa na rehema kwa watu wa Sodoma na Gomora. Lakini siku hiyo, Mungu atakuwa hata mwenye rehema kidogo kwa watu ambao hawasikilizi wanafunzi.</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4.</w:t>
      </w:r>
    </w:p>
    <w:p>
      <w:pPr/>
      <w:r>
        <w:rPr>
          <w:lang w:val="sw_KE" w:bidi="sw_KE"/>
        </w:rPr>
      </w:r>
      <w:r>
        <w:rPr>
          <w:b/>
          <w:lang w:val="sw_KE" w:bidi="sw_KE"/>
        </w:rPr>
        <w:t>Tukio la kwanza:</w:t>
      </w:r>
      <w:r>
        <w:rPr>
          <w:lang w:val="sw_KE" w:bidi="sw_KE"/>
        </w:rPr>
        <w:t xml:space="preserve"> Yesu anawaomba wanafunzi wake 12 kuja kwake. Anatoa mamlaka kwa wanafunzi 12 ili watumie nguvu Yesu aliyo nayo.</w:t>
      </w:r>
    </w:p>
    <w:p>
      <w:pPr/>
      <w:r>
        <w:rPr>
          <w:lang w:val="sw_KE" w:bidi="sw_KE"/>
        </w:rPr>
      </w:r>
      <w:r>
        <w:rPr>
          <w:b/>
          <w:lang w:val="sw_KE" w:bidi="sw_KE"/>
        </w:rPr>
        <w:t>Tukio la pili:</w:t>
      </w:r>
      <w:r>
        <w:rPr>
          <w:lang w:val="sw_KE" w:bidi="sw_KE"/>
        </w:rPr>
        <w:t xml:space="preserve"> Yesu anatuma wanafunzi wake. Anawapa wanafunzi wake maelekezo maalum kuhusu mahali pa kwenda, cha kufanya, na cha kuchukua wanapoenda.</w:t>
      </w:r>
    </w:p>
    <w:p>
      <w:pPr/>
      <w:r>
        <w:rPr>
          <w:lang w:val="sw_KE" w:bidi="sw_KE"/>
        </w:rPr>
      </w:r>
      <w:r>
        <w:rPr>
          <w:b/>
          <w:lang w:val="sw_KE" w:bidi="sw_KE"/>
        </w:rPr>
        <w:t>Tukio la tatu:</w:t>
      </w:r>
      <w:r>
        <w:rPr>
          <w:lang w:val="sw_KE" w:bidi="sw_KE"/>
        </w:rPr>
        <w:t xml:space="preserve"> Yesu anawapa wanafunzi wake maelekezo ya nini cha kufanya wanapoingia mjini.</w:t>
      </w:r>
    </w:p>
    <w:p>
      <w:pPr/>
      <w:r>
        <w:rPr>
          <w:lang w:val="sw_KE" w:bidi="sw_KE"/>
        </w:rPr>
      </w:r>
      <w:r>
        <w:rPr>
          <w:b/>
          <w:lang w:val="sw_KE" w:bidi="sw_KE"/>
        </w:rPr>
        <w:t>Tukio la nne:</w:t>
      </w:r>
      <w:r>
        <w:rPr>
          <w:lang w:val="sw_KE" w:bidi="sw_KE"/>
        </w:rPr>
        <w:t xml:space="preserve"> Yesu anawaambia wanafunzi wake jambo la kufanya ikiwa watu katika mji watawakataa.</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12</w:t>
      </w:r>
    </w:p>
    <w:p>
      <w:pPr>
        <w:pStyle w:val="ListBullet"/>
        <w:spacing w:line="240" w:lineRule="auto"/>
        <w:ind w:left="720"/>
      </w:pPr>
      <w:r>
        <w:rPr>
          <w:lang w:val="sw_KE" w:bidi="sw_KE"/>
        </w:rPr>
      </w:r>
      <w:r>
        <w:rPr>
          <w:lang w:val="sw_KE" w:bidi="sw_KE"/>
        </w:rPr>
        <w:t>Wayahudi ambao wanafunzi 12 wanaenda na kuzungumza nao</w:t>
      </w:r>
    </w:p>
    <w:p>
      <w:pPr>
        <w:pStyle w:val="ListBullet"/>
        <w:spacing w:line="240" w:lineRule="auto"/>
        <w:ind w:left="720"/>
      </w:pPr>
      <w:r>
        <w:rPr>
          <w:lang w:val="sw_KE" w:bidi="sw_KE"/>
        </w:rPr>
      </w:r>
      <w:r>
        <w:rPr>
          <w:lang w:val="sw_KE" w:bidi="sw_KE"/>
        </w:rPr>
        <w:t>Baadhi ya watu ambao wanakaribisha na kuwasikiliza wanafunzi</w:t>
      </w:r>
    </w:p>
    <w:p>
      <w:pPr>
        <w:pStyle w:val="ListBullet"/>
        <w:spacing w:line="240" w:lineRule="auto"/>
        <w:ind w:left="720"/>
      </w:pPr>
      <w:r>
        <w:rPr>
          <w:lang w:val="sw_KE" w:bidi="sw_KE"/>
        </w:rPr>
      </w:r>
      <w:r>
        <w:rPr>
          <w:lang w:val="sw_KE" w:bidi="sw_KE"/>
        </w:rPr>
        <w:t>Baadhi ya watu ambao hawawakaribishi au kuwasikiliza wanafunzi</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Ni muhimu kukumbuka kwamba hadithi inaanza na Yesu kuwapa wanafunzi 12 mamlaka yake ili waweze kutumia nguvu zake.</w:t>
      </w:r>
    </w:p>
    <w:p>
      <w:pPr/>
      <w:r>
        <w:rPr>
          <w:lang w:val="sw_KE" w:bidi="sw_KE"/>
        </w:rPr>
      </w:r>
      <w:r>
        <w:rPr>
          <w:lang w:val="sw_KE" w:bidi="sw_KE"/>
        </w:rPr>
        <w:t>Ni muhimu kutambua kwamba sehemu iliyobaki ya hadithi hii ni Yesu akizungumza na wale wanafunzi 12. Katika orodha hii, wakati mwingine tu jina la mwanafunzi linatolewa, wakati mwingine tunapewa maelezo zaidi kuhusu mwanafunzi. Wanafunzi 12 wanamsikiliza Yesu. Yesu anawapa wale wanafunzi 12 maelekezo kuhusu kile watakachofanya.</w:t>
      </w:r>
    </w:p>
    <w:p>
      <w:pPr/>
      <w:r>
        <w:rPr>
          <w:lang w:val="sw_KE" w:bidi="sw_KE"/>
        </w:rPr>
      </w:r>
      <w:r>
        <w:rPr>
          <w:lang w:val="sw_KE" w:bidi="sw_KE"/>
        </w:rPr>
        <w:t>Sitisha na mjadili na timu yako jinsi unavyoonyesha kwamba kile unachokaribia kusema ni muhimu sana na kinastahili kusikilizwa.</w:t>
      </w:r>
    </w:p>
    <w:p>
      <w:pPr/>
      <w:r>
        <w:rPr>
          <w:lang w:val="sw_KE" w:bidi="sw_KE"/>
        </w:rPr>
      </w:r>
      <w:r>
        <w:rPr>
          <w:lang w:val="sw_KE" w:bidi="sw_KE"/>
        </w:rPr>
        <w:t>Ni muhimu kutambua kwamba hakuna hadithi kuhusu wanafunzi 12 wakifanya kile Yesu anawaambia kufanya. Haya ni maelekezo ambayo Yesu anawapa wanafunzi wake.</w:t>
      </w:r>
    </w:p>
    <w:p>
      <w:pPr/>
      <w:r>
        <w:rPr>
          <w:lang w:val="sw_KE" w:bidi="sw_KE"/>
        </w:rPr>
      </w:r>
      <w:r>
        <w:rPr>
          <w:lang w:val="sw_KE" w:bidi="sw_KE"/>
        </w:rPr>
        <w:t>Baada ya Yesu kuwapa wanafunzi wake maelekezo, Yesu anasema, "Nawaambia ukweli." Hii ina maana kwamba kile anachosema baadaye ni muhimu sana. Yesu kisha anasema kwamba miji ambayo inawakataa wanafunzi itakuwa mbaya zaidi kuliko miji ya uovu ya Sodoma na Gomora kutoka zamani.</w:t>
      </w:r>
    </w:p>
    <w:p>
      <w:pPr/>
      <w:r>
        <w:rPr>
          <w:lang w:val="sw_KE" w:bidi="sw_KE"/>
        </w:rPr>
      </w:r>
      <w:r>
        <w:rPr>
          <w:lang w:val="sw_KE" w:bidi="sw_KE"/>
        </w:rPr>
        <w:t>Ni muhimu kukumbuka kwamba Yesu haachi kuzungumza na wanafunzi 12 mwishoni mwa hadithi hii. Katika hadithi ambayo inafuata hadithi hii, Yesu bado anazungumza na kuwapa wanafunzi 12 maelekezo zaidi.</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4.</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12</w:t>
      </w:r>
    </w:p>
    <w:p>
      <w:pPr>
        <w:pStyle w:val="ListBullet"/>
        <w:spacing w:line="240" w:lineRule="auto"/>
        <w:ind w:left="720"/>
      </w:pPr>
      <w:r>
        <w:rPr>
          <w:lang w:val="sw_KE" w:bidi="sw_KE"/>
        </w:rPr>
      </w:r>
      <w:r>
        <w:rPr>
          <w:lang w:val="sw_KE" w:bidi="sw_KE"/>
        </w:rPr>
        <w:t>Wayahudi ambao wanafunzi 12 wanaenda na kuzungumza nao</w:t>
      </w:r>
    </w:p>
    <w:p>
      <w:pPr>
        <w:pStyle w:val="ListBullet"/>
        <w:spacing w:line="240" w:lineRule="auto"/>
        <w:ind w:left="720"/>
      </w:pPr>
      <w:r>
        <w:rPr>
          <w:lang w:val="sw_KE" w:bidi="sw_KE"/>
        </w:rPr>
      </w:r>
      <w:r>
        <w:rPr>
          <w:lang w:val="sw_KE" w:bidi="sw_KE"/>
        </w:rPr>
        <w:t>Baadhi ya watu ambao wanakaribisha na kuwasikiliza wanafunzi</w:t>
      </w:r>
    </w:p>
    <w:p>
      <w:pPr>
        <w:pStyle w:val="ListBullet"/>
        <w:spacing w:line="240" w:lineRule="auto"/>
        <w:ind w:left="720"/>
      </w:pPr>
      <w:r>
        <w:rPr>
          <w:lang w:val="sw_KE" w:bidi="sw_KE"/>
        </w:rPr>
      </w:r>
      <w:r>
        <w:rPr>
          <w:lang w:val="sw_KE" w:bidi="sw_KE"/>
        </w:rPr>
        <w:t>Baadhi ya watu ambao hawawakaribishi au kuwasikiliza wanafunzi</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Mara ya pili timu inapoigiza hadithi hii, sitisha katika sehemu fulani.</w:t>
      </w:r>
    </w:p>
    <w:p>
      <w:pPr/>
      <w:r>
        <w:rPr>
          <w:lang w:val="sw_KE" w:bidi="sw_KE"/>
        </w:rPr>
      </w:r>
      <w:r>
        <w:rPr>
          <w:lang w:val="sw_KE" w:bidi="sw_KE"/>
        </w:rPr>
        <w:t>Yesu anawaita wale wanafunzi 12 waje kwake, Yesu anawaambia kwamba anakwenda kuwatuma katika miji na vijiji. Kisha Yesu anawapa maelekezo kuhusu yale wanayopaswa kusema na kufanya.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baadhi ya waigizaji wanaoigiza wanafunzi 12, "Mnahisi vipi kuhusu Yesu kuwapa mamlaka ya kutumia nguvu yake?"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anawapa wanafunzi 12 maelekezo fulani. Yesu anasema kwamba wanafunzi hawapaswi kwenda katika maeneo ambapo Mataifa au Wasamaria wanaishi, lakini kwamba ni lazima waende na kuzungumza na Wayahudi. Yesu anasema, "Nenda kwa kondoo waliopotea wa Israeli."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Yesu "Unahisi vipi kuhusu kuwaambia wanafunzi 12 kwamba ni lazima wasizungumze na Mataifa, na kuzungumza na Wayahudi tu?"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anawaambia wanafunzi 12 kwamba ni lazima wazungumze na watu kuhusu ufalme wa mbinguni. Yesu anawaambia kufanya mambo yote ambayo amekuwa akifanya: kuwaponya wagonjwa, hata wale wenye ukoma.</w:t>
      </w:r>
    </w:p>
    <w:p>
      <w:pPr/>
      <w:r>
        <w:rPr>
          <w:lang w:val="sw_KE" w:bidi="sw_KE"/>
        </w:rPr>
      </w:r>
      <w:r>
        <w:rPr>
          <w:lang w:val="sw_KE" w:bidi="sw_KE"/>
        </w:rPr>
        <w:t>Yesu pia anawaambia wanafunzi 12 kuleta watu wafu kurudi kwa maisha na kutupa roho mbaya.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baadhi ya waigizaji wanaoigiza wanafunzi, "Mnahisi vipi kuhusu kile Yesu anawaomba kufanya?"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anawaambia wanafunzi 12 kwamba wakati aliwapa nguvu ya kufanya mambo haya, Yesu hakuomba pesa kama malipo. Kwa hiyo wanafunzi 12 hawapaswi kuomba, au kutarajia kupewa, pesa wakati wanafanya mambo haya. Yesu pia anawaambia wanafunzi 12 kwamba hawapaswi kuchukua pesa yoyote pamoja nao, au mavazi ya vipuri.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baadhi ya waigizaji wanaoigiza wanafunzi, "Mnahisi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anawaambia wanafunzi 12 kwamba wanapofika katika mji au kijiji, ni lazima watafute mtu ambaye yuko tayari kuwakaribisha wanafunzi nyumbani kwake na kuwatunza kwa muda wote ambao wanafunzi watakaa katika mji au kijiji hicho. Wakati wanafunzi wanaingia katika nyumba, ni lazima waambie watu wa nyumba hiyo, "Amani ya Mungu awe pamoja nanyi." Ikiwa wanafunzi hawakaribishwi au kutendewa vizuri, basi amani ya Mungu haitakaa na watu katika nyumba. Yesu aliwaambia wanafunzi wake kuondoka nyumbani na kutikisa au kuondoa vumbi lililokuwa kwenye miguu yao na viatu vyao.</w:t>
      </w:r>
    </w:p>
    <w:p>
      <w:pPr/>
      <w:r>
        <w:rPr>
          <w:lang w:val="sw_KE" w:bidi="sw_KE"/>
        </w:rPr>
      </w:r>
      <w:r>
        <w:rPr>
          <w:lang w:val="sw_KE" w:bidi="sw_KE"/>
        </w:rPr>
        <w:t>Kitu muhimu ambacho Yesu anasema ni kwamba siku ya mwisho ya hukumu, Mungu ataonyesha rehema ndogo kwa watu ambao hawasikilizi kile wanafunzi 12 wanawaambia kuliko alivyofanya kwa watu wa Sodoma na Gomora. Siku ya mwisho ya hukumu ni wakati ambapo Mungu atawahukumu watu wote kwa mambo waliyosema na kufanya duniani. Sodoma na Gomora ni majina ya miji miwili kutoka wakati kabla ya Yesu. Mungu aliharibu miji hii miwili na watu waliokuwa wakiishi humo kwa sababu walikuwa wamemuasi Mungu na kuvunja uhusiano wao naye.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baadhi ya waigizaji wanaoigiza wanafunzi "Mnahisi vipi wakati mnasikia kile Mungu atafanya kwa watu ambao hawawapokei na hawasikilizi kile mnachosema?" Unaweza kusikia mambo kama:</w:t>
      </w:r>
    </w:p>
    <w:p>
      <w:pPr/>
      <w:r>
        <w:rPr>
          <w:lang w:val="sw_KE" w:bidi="sw_KE"/>
        </w:rPr>
      </w:r>
      <w:r>
        <w:rPr>
          <w:lang w:val="sw_KE" w:bidi="sw_KE"/>
        </w:rPr>
        <w:t>Hadithi hii inamalizika hapa.</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Yesu tayari amechagua wanaume 12 kuwa wanafunzi wake </w:t>
      </w:r>
      <w:r>
        <w:rPr>
          <w:b/>
          <w:lang w:val="sw_KE" w:bidi="sw_KE"/>
        </w:rPr>
        <w:t>maalum</w:t>
      </w:r>
      <w:r>
        <w:rPr>
          <w:lang w:val="sw_KE" w:bidi="sw_KE"/>
        </w:rPr>
        <w:t xml:space="preserve">. Tazama Faharasa Kuu kwa ufafanuzi kamili wa </w:t>
      </w:r>
      <w:r>
        <w:rPr>
          <w:lang w:val="sw_KE" w:bidi="sw_KE"/>
        </w:rPr>
        <w:t>wanafunzi</w:t>
      </w:r>
      <w:r>
        <w:rPr>
          <w:lang w:val="sw_KE" w:bidi="sw_KE"/>
        </w:rPr>
        <w:t>, na uitafsiri kwa njia sawa na uliyo nayo kabla. Katika hadithi hii, Mathayo anatupa orodha ya majina ya wanafunzi 12.</w:t>
      </w:r>
    </w:p>
    <w:p>
      <w:pPr/>
      <w:r>
        <w:rPr>
          <w:lang w:val="sw_KE" w:bidi="sw_KE"/>
        </w:rPr>
      </w:r>
      <w:r>
        <w:rPr>
          <w:lang w:val="sw_KE" w:bidi="sw_KE"/>
        </w:rPr>
        <w:t xml:space="preserve">Katika hadithi hii, Yesu anawaita wanafunzi 12 kuja kwake, na anawapa </w:t>
      </w:r>
      <w:r>
        <w:rPr>
          <w:b/>
          <w:lang w:val="sw_KE" w:bidi="sw_KE"/>
        </w:rPr>
        <w:t>mamlaka</w:t>
      </w:r>
      <w:r>
        <w:rPr>
          <w:lang w:val="sw_KE" w:bidi="sw_KE"/>
        </w:rPr>
        <w:t xml:space="preserve"> ya kufukuza </w:t>
      </w:r>
      <w:r>
        <w:rPr>
          <w:lang w:val="sw_KE" w:bidi="sw_KE"/>
        </w:rPr>
        <w:t>roho mbaya</w:t>
      </w:r>
      <w:r>
        <w:rPr>
          <w:lang w:val="sw_KE" w:bidi="sw_KE"/>
        </w:rPr>
        <w:t xml:space="preserve">, ili kufanya watu wagonjwa kuwa bora na kuponya kila aina ya ugonjwa. Yesu daima amekuwa na nguvu ya kufanya hivyo—sasa anawapa wale wanafunzi 12 haki ya kutumia nguvu za Yesu kufanya mambo yayo hayo. </w:t>
      </w:r>
      <w:r>
        <w:rPr>
          <w:b/>
          <w:lang w:val="sw_KE" w:bidi="sw_KE"/>
        </w:rPr>
        <w:t>Nguvu</w:t>
      </w:r>
      <w:r>
        <w:rPr>
          <w:lang w:val="sw_KE" w:bidi="sw_KE"/>
        </w:rPr>
        <w:t xml:space="preserve"> ni nguvu ya Mungu, katika Yesu, kufanya mambo ya miujiza. Wakati </w:t>
      </w:r>
      <w:r>
        <w:rPr>
          <w:lang w:val="sw_KE" w:bidi="sw_KE"/>
        </w:rPr>
        <w:t>mamlaka</w:t>
      </w:r>
      <w:r>
        <w:rPr>
          <w:lang w:val="sw_KE" w:bidi="sw_KE"/>
        </w:rPr>
        <w:t xml:space="preserve"> inapewa mtu, inampa mtu huyo haki ya kutenda—katika hadithi hii, inawapa wanafunzi 12 haki ya kufanya mambo ambayo Yesu alifanya.</w:t>
      </w:r>
    </w:p>
    <w:p>
      <w:pPr/>
      <w:r>
        <w:rPr>
          <w:lang w:val="sw_KE" w:bidi="sw_KE"/>
        </w:rPr>
      </w:r>
      <w:r>
        <w:rPr>
          <w:lang w:val="sw_KE" w:bidi="sw_KE"/>
        </w:rPr>
        <w:t xml:space="preserve">Katika hadithi hii wanafunzi 12 pia wanaitwa </w:t>
      </w:r>
      <w:r>
        <w:rPr>
          <w:b/>
          <w:lang w:val="sw_KE" w:bidi="sw_KE"/>
        </w:rPr>
        <w:t>mitume</w:t>
      </w:r>
      <w:r>
        <w:rPr>
          <w:lang w:val="sw_KE" w:bidi="sw_KE"/>
        </w:rPr>
        <w:t xml:space="preserve">—ni wakati pekee katika injili ya Mathayo kwamba wanafunzi 12 wanaitwa mitume. </w:t>
      </w:r>
      <w:r>
        <w:rPr>
          <w:lang w:val="sw_KE" w:bidi="sw_KE"/>
        </w:rPr>
        <w:t>Mitume</w:t>
      </w:r>
      <w:r>
        <w:rPr>
          <w:lang w:val="sw_KE" w:bidi="sw_KE"/>
        </w:rPr>
        <w:t xml:space="preserve"> wanateuliwa na Yesu mwenyewe kama mwakilishi wake. Kazi zao kuu ni kuhubiri habari njema, kuwa waanzilishi wa kanisa, kushikilia mamlaka ya kiroho katika kanisa, na kuwa mashahidi wa ukweli kwamba Yesu alikuwa amefufuliwa kutoka kwa wafu. Kama lugha yako ina neno linalokubalika linalomaanisha mtume na linaloeleweka kwa urahisi na wote, unaweza kutumia neno hilo hapa. Hata hivyo, kama wasikilizaji wako ni watu wasioenda kanisani au waumini wapya, wanaweza kuhitaji maelezo zaidi, na neno tofauti linaweza kuwa na manufaa kwao. Baadhi ya mapendekezo ni kama vile:</w:t>
      </w:r>
    </w:p>
    <w:p>
      <w:pPr>
        <w:pStyle w:val="ListBullet"/>
        <w:spacing w:line="240" w:lineRule="auto"/>
        <w:ind w:left="720"/>
      </w:pPr>
      <w:r>
        <w:rPr>
          <w:lang w:val="sw_KE" w:bidi="sw_KE"/>
        </w:rPr>
      </w:r>
      <w:r>
        <w:rPr>
          <w:lang w:val="sw_KE" w:bidi="sw_KE"/>
        </w:rPr>
        <w:t>wawakilishi wa Yesu Kristo</w:t>
      </w:r>
    </w:p>
    <w:p>
      <w:pPr>
        <w:pStyle w:val="ListBullet"/>
        <w:spacing w:line="240" w:lineRule="auto"/>
        <w:ind w:left="720"/>
      </w:pPr>
      <w:r>
        <w:rPr>
          <w:lang w:val="sw_KE" w:bidi="sw_KE"/>
        </w:rPr>
      </w:r>
      <w:r>
        <w:rPr>
          <w:lang w:val="sw_KE" w:bidi="sw_KE"/>
        </w:rPr>
        <w:t>wajumbe maalum wa Yesu Kristo</w:t>
      </w:r>
    </w:p>
    <w:p>
      <w:pPr>
        <w:pStyle w:val="ListBullet"/>
        <w:spacing w:line="240" w:lineRule="auto"/>
        <w:ind w:left="720"/>
      </w:pPr>
      <w:r>
        <w:rPr>
          <w:lang w:val="sw_KE" w:bidi="sw_KE"/>
        </w:rPr>
      </w:r>
      <w:r>
        <w:rPr>
          <w:lang w:val="sw_KE" w:bidi="sw_KE"/>
        </w:rPr>
        <w:t>watu waliotumwa wa Yesu Kristo</w:t>
      </w:r>
    </w:p>
    <w:p>
      <w:pPr/>
      <w:r>
        <w:rPr>
          <w:lang w:val="sw_KE" w:bidi="sw_KE"/>
        </w:rPr>
      </w:r>
      <w:r>
        <w:rPr>
          <w:lang w:val="sw_KE" w:bidi="sw_KE"/>
        </w:rPr>
        <w:t xml:space="preserve">Neno lolote unalochagua linapaswa kuashiria kwamba watu hawa wapo katika nafasi ya uaminifu na mamlaka. </w:t>
      </w:r>
    </w:p>
    <w:p>
      <w:pPr/>
      <w:r>
        <w:rPr>
          <w:lang w:val="sw_KE" w:bidi="sw_KE"/>
        </w:rPr>
      </w:r>
      <w:r>
        <w:rPr>
          <w:lang w:val="sw_KE" w:bidi="sw_KE"/>
        </w:rPr>
        <w:t xml:space="preserve">Mmoja wa wanafunzi, Mathayo, anaitwa </w:t>
      </w:r>
      <w:r>
        <w:rPr>
          <w:b/>
          <w:lang w:val="sw_KE" w:bidi="sw_KE"/>
        </w:rPr>
        <w:t>mtoza ushuru</w:t>
      </w:r>
      <w:r>
        <w:rPr>
          <w:lang w:val="sw_KE" w:bidi="sw_KE"/>
        </w:rPr>
        <w:t>. Tafsiri "mtoza ushuru" kwa njia sawa na ulivyofanya katika vifungu vya awali.</w:t>
      </w:r>
    </w:p>
    <w:p>
      <w:pPr/>
      <w:r>
        <w:rPr>
          <w:lang w:val="sw_KE" w:bidi="sw_KE"/>
        </w:rPr>
      </w:r>
      <w:r>
        <w:rPr>
          <w:lang w:val="sw_KE" w:bidi="sw_KE"/>
        </w:rPr>
        <w:t xml:space="preserve">Mwanafunzi mwingine anaitwa Simoni </w:t>
      </w:r>
      <w:r>
        <w:rPr>
          <w:b/>
          <w:lang w:val="sw_KE" w:bidi="sw_KE"/>
        </w:rPr>
        <w:t>Mzelote</w:t>
      </w:r>
      <w:r>
        <w:rPr>
          <w:lang w:val="sw_KE" w:bidi="sw_KE"/>
        </w:rPr>
        <w:t>. Simoni anaitwa "Mzelote" kwa hiyo tunajua yeye ni tofauti na Simoni Petro. Mzelote ni mtu ambaye anafurahi sana, au hasira, kuhusu kitu fulani. Hatujui kilichomfanya Simoni "Mzelote" awe na msisimko au hasira, lakini inaweza kuwa kwa sababu hakupenda Warumi kuwa watawala katika nchi yake. Ikiwa hii ingekuwa kweli, Simoni Mzelote angepata vigumu sana kuwa rafiki na Mathayo mtoza ushuru ambaye alikuwa amefanya kazi kwa Warumi.</w:t>
      </w:r>
    </w:p>
    <w:p>
      <w:pPr/>
      <w:r>
        <w:rPr>
          <w:lang w:val="sw_KE" w:bidi="sw_KE"/>
        </w:rPr>
      </w:r>
      <w:r>
        <w:rPr>
          <w:lang w:val="sw_KE" w:bidi="sw_KE"/>
        </w:rPr>
        <w:t xml:space="preserve">Yesu anawaambia wanafunzi 12 wasiende katika maeneo ambapo </w:t>
      </w:r>
      <w:r>
        <w:rPr>
          <w:b/>
          <w:lang w:val="sw_KE" w:bidi="sw_KE"/>
        </w:rPr>
        <w:t>Mataifa</w:t>
      </w:r>
      <w:r>
        <w:rPr>
          <w:lang w:val="sw_KE" w:bidi="sw_KE"/>
        </w:rPr>
        <w:t xml:space="preserve"> au </w:t>
      </w:r>
      <w:r>
        <w:rPr>
          <w:b/>
          <w:lang w:val="sw_KE" w:bidi="sw_KE"/>
        </w:rPr>
        <w:t>Wasamaria</w:t>
      </w:r>
      <w:r>
        <w:rPr>
          <w:lang w:val="sw_KE" w:bidi="sw_KE"/>
        </w:rPr>
        <w:t xml:space="preserve"> wanaishi. </w:t>
      </w:r>
      <w:r>
        <w:rPr>
          <w:lang w:val="sw_KE" w:bidi="sw_KE"/>
        </w:rPr>
        <w:t>Mataifa</w:t>
      </w:r>
      <w:r>
        <w:rPr>
          <w:lang w:val="sw_KE" w:bidi="sw_KE"/>
        </w:rPr>
        <w:t xml:space="preserve"> walikuwa mtu yeyote ambaye hakuwa Myahudi. </w:t>
      </w:r>
      <w:r>
        <w:rPr>
          <w:lang w:val="sw_KE" w:bidi="sw_KE"/>
        </w:rPr>
        <w:t>Wasamaria</w:t>
      </w:r>
      <w:r>
        <w:rPr>
          <w:lang w:val="sw_KE" w:bidi="sw_KE"/>
        </w:rPr>
        <w:t xml:space="preserve"> hawakuwa Wayahudi halisi. Wayahudi safi hawakuwapenda Mataifa au Wasamaria. Wayahudi waliishi katika </w:t>
      </w:r>
      <w:r>
        <w:rPr>
          <w:lang w:val="sw_KE" w:bidi="sw_KE"/>
        </w:rPr>
        <w:t>Galilaya</w:t>
      </w:r>
      <w:r>
        <w:rPr>
          <w:lang w:val="sw_KE" w:bidi="sw_KE"/>
        </w:rPr>
        <w:t xml:space="preserve"> na </w:t>
      </w:r>
      <w:r>
        <w:rPr>
          <w:lang w:val="sw_KE" w:bidi="sw_KE"/>
        </w:rPr>
        <w:t>Yudea</w:t>
      </w:r>
      <w:r>
        <w:rPr>
          <w:lang w:val="sw_KE" w:bidi="sw_KE"/>
        </w:rPr>
        <w:t>.</w:t>
      </w:r>
    </w:p>
    <w:p>
      <w:pPr/>
      <w:r>
        <w:rPr>
          <w:lang w:val="sw_KE" w:bidi="sw_KE"/>
        </w:rPr>
      </w:r>
      <w:r>
        <w:rPr>
          <w:lang w:val="sw_KE" w:bidi="sw_KE"/>
        </w:rPr>
        <w:t xml:space="preserve">Yesu anawaambia wanafunzi 12 kwamba ni lazima wazungumze na watu kuhusu </w:t>
      </w:r>
      <w:r>
        <w:rPr>
          <w:b/>
          <w:lang w:val="sw_KE" w:bidi="sw_KE"/>
        </w:rPr>
        <w:t>ufalme wa mbinguni</w:t>
      </w:r>
      <w:r>
        <w:rPr>
          <w:lang w:val="sw_KE" w:bidi="sw_KE"/>
        </w:rPr>
        <w:t xml:space="preserve">. Tafsiri "ufalme wa mbinguni" kwa njia sawa na uliyo nayo katika simulizi za awali, na kumbuka kwamba </w:t>
      </w:r>
      <w:r>
        <w:rPr>
          <w:lang w:val="sw_KE" w:bidi="sw_KE"/>
        </w:rPr>
        <w:t>ufalme wa mbinguni</w:t>
      </w:r>
      <w:r>
        <w:rPr>
          <w:lang w:val="sw_KE" w:bidi="sw_KE"/>
        </w:rPr>
        <w:t xml:space="preserve"> uko katika Faharasa Kuu.</w:t>
      </w:r>
    </w:p>
    <w:p>
      <w:pPr/>
      <w:r>
        <w:rPr>
          <w:lang w:val="sw_KE" w:bidi="sw_KE"/>
        </w:rPr>
      </w:r>
      <w:r>
        <w:rPr>
          <w:lang w:val="sw_KE" w:bidi="sw_KE"/>
        </w:rPr>
        <w:t xml:space="preserve">Yesu anawaambia wanafunzi 12 kufanya mambo yote ambayo amekuwa akifanya: kuwaponya wagonjwa , pamoja na watu wenye </w:t>
      </w:r>
      <w:r>
        <w:rPr>
          <w:lang w:val="sw_KE" w:bidi="sw_KE"/>
        </w:rPr>
        <w:t>ukoma</w:t>
      </w:r>
      <w:r>
        <w:rPr>
          <w:lang w:val="sw_KE" w:bidi="sw_KE"/>
        </w:rPr>
        <w:t xml:space="preserve">. Neno hili katika Biblia linaweza kurejelea aina yoyote ya kadhaa za ugonjwa wa ngozi. Magonjwa haya yalifanya mtu </w:t>
      </w:r>
      <w:r>
        <w:rPr>
          <w:lang w:val="sw_KE" w:bidi="sw_KE"/>
        </w:rPr>
        <w:t>mchafu</w:t>
      </w:r>
      <w:r>
        <w:rPr>
          <w:lang w:val="sw_KE" w:bidi="sw_KE"/>
        </w:rPr>
        <w:t>, au asiweze kuishi katika jamii. Watu hawa wangeweza tu kuabudu katika sinagogi nyuma ya skrini, na kama mtu yeyote alipowagusa mtu huyo angekuwa najisi pia. Sheria ya Agano la Kale ilisema kwamba walipaswa kuvaa mavazi yaliyopasuliwa, wasipasue nywele zao, na kupiga kelele "uchafu!" hadharani walipokuwa wakienda sehemu mbalimbali.</w:t>
      </w:r>
    </w:p>
    <w:p>
      <w:pPr/>
      <w:r>
        <w:rPr>
          <w:lang w:val="sw_KE" w:bidi="sw_KE"/>
        </w:rPr>
      </w:r>
      <w:r>
        <w:rPr>
          <w:lang w:val="sw_KE" w:bidi="sw_KE"/>
        </w:rPr>
        <w:t xml:space="preserve">Yesu anawaambia wanafunzi 12 kwamba wakati wanafunzi wanaingia nyumbani ni lazima </w:t>
      </w:r>
      <w:r>
        <w:rPr>
          <w:b/>
          <w:lang w:val="sw_KE" w:bidi="sw_KE"/>
        </w:rPr>
        <w:t>wape baraka ya amani</w:t>
      </w:r>
      <w:r>
        <w:rPr>
          <w:lang w:val="sw_KE" w:bidi="sw_KE"/>
        </w:rPr>
        <w:t xml:space="preserve">, au sema kwa watu wa nyumba, "Amani ya Mungu na iwe pamoja nanyi." Tazama Faharasa Kuu kwa ufafanuzi kamili wa maneno </w:t>
      </w:r>
      <w:r>
        <w:rPr>
          <w:lang w:val="sw_KE" w:bidi="sw_KE"/>
        </w:rPr>
        <w:t>baraka</w:t>
      </w:r>
      <w:r>
        <w:rPr>
          <w:lang w:val="sw_KE" w:bidi="sw_KE"/>
        </w:rPr>
        <w:t xml:space="preserve"> na </w:t>
      </w:r>
      <w:r>
        <w:rPr>
          <w:lang w:val="sw_KE" w:bidi="sw_KE"/>
        </w:rPr>
        <w:t>amani</w:t>
      </w:r>
      <w:r>
        <w:rPr>
          <w:lang w:val="sw_KE" w:bidi="sw_KE"/>
        </w:rPr>
        <w:t>.</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10:16–25</w:t>
      </w:r>
      <w:r>
        <w:rPr>
          <w:lang w:val="sw_KE" w:bidi="sw_KE"/>
        </w:rPr>
      </w:r>
    </w:p>
    <w:p>
      <w:pPr>
        <w:pStyle w:val="Heading3"/>
      </w:pPr>
      <w:r>
        <w:rPr>
          <w:lang w:val="sw_KE" w:bidi="sw_KE"/>
        </w:rPr>
        <w:t>Sikiliza na Moyo</w:t>
      </w:r>
    </w:p>
    <w:p>
      <w:pPr/>
      <w:r>
        <w:rPr>
          <w:lang w:val="sw_KE" w:bidi="sw_KE"/>
        </w:rPr>
      </w:r>
      <w:r>
        <w:rPr>
          <w:lang w:val="sw_KE" w:bidi="sw_KE"/>
        </w:rPr>
        <w:t>Sikiliza Mathayo 10:16–25 na uweke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Katika hadithi hii ya kweli, Mathayo anashiriki kile Yesu aliwafundisha wanafunzi kuhusu mateso, au ugumu, ambao utakuja katika siku zijazo.</w:t>
      </w:r>
    </w:p>
    <w:p>
      <w:pPr/>
      <w:r>
        <w:rPr>
          <w:lang w:val="sw_KE" w:bidi="sw_KE"/>
        </w:rPr>
      </w:r>
      <w:r>
        <w:rPr>
          <w:lang w:val="sw_KE" w:bidi="sw_KE"/>
        </w:rPr>
        <w:t>Katika simulizi ya awali, Yesu aliwatuma wanafunzi wake 12 kwenye utume ili kutangaza ufalme wa mbinguni, au wakati Mungu anapokuja kutawala, kwa watu katika Israeli. Yesu aliwapa wanafunzi wake mamlaka ya kuponya wagonjwa, kufufua wafu, na kutoa mapepo.</w:t>
      </w:r>
    </w:p>
    <w:p>
      <w:pPr/>
      <w:r>
        <w:rPr>
          <w:lang w:val="sw_KE" w:bidi="sw_KE"/>
        </w:rPr>
      </w:r>
      <w:r>
        <w:rPr>
          <w:lang w:val="sw_KE" w:bidi="sw_KE"/>
        </w:rPr>
        <w:t>Mathayo anatumia neno kama "tazama" ili kuonyesha kwamba kitu muhimu au cha ajabu kitatokea. Katika sehemu hii ya hadithi, kitu muhimu au cha ajabu ni hatari ambayo wanafunzi watakabili. Yesu alinganisha kwa ishara wanafunzi wake na kondoo. Alilinganisha watu watakutana na mbwa mwitu Kondoo wako katika hatari wakati wako kati ya mbwa mwitu. Mbwa mwitu ni aina ya mbwa pori. Wanaishi katika makundi ili waweze kushambulia wanyama wengine, kama vile kondoo, na kuwala.</w:t>
      </w:r>
    </w:p>
    <w:p>
      <w:pPr/>
      <w:r>
        <w:rPr>
          <w:lang w:val="sw_KE" w:bidi="sw_KE"/>
        </w:rPr>
      </w:r>
      <w:r>
        <w:rPr>
          <w:lang w:val="sw_KE" w:bidi="sw_KE"/>
        </w:rPr>
        <w:t xml:space="preserve">Onyesha picha ya </w:t>
      </w:r>
      <w:r>
        <w:rPr>
          <w:lang w:val="sw_KE" w:bidi="sw_KE"/>
        </w:rPr>
        <w:t>mbwa mwitu</w:t>
      </w:r>
      <w:r>
        <w:rPr>
          <w:lang w:val="sw_KE" w:bidi="sw_KE"/>
        </w:rPr>
        <w:t>.</w:t>
      </w:r>
    </w:p>
    <w:p>
      <w:pPr/>
      <w:r>
        <w:rPr>
          <w:lang w:val="sw_KE" w:bidi="sw_KE"/>
        </w:rPr>
      </w:r>
      <w:r>
        <w:rPr>
          <w:lang w:val="sw_KE" w:bidi="sw_KE"/>
        </w:rPr>
        <w:t>Kwa sababu ya hiyo, Yesu aliwapa wanafunzi amri mbili. Alisema, "Muwe werevu, au wenye hekima, kama nyoka na wasio na hatia, au wapole, kama njiwa." Hii pia ni ya ishara. Hekima ni kufikiria kwa makini kabla ya kutenda. Katika utamaduni wa Kiyahudi, nyoka walifikiriwa kuwa makini na hekima. Msio na hatia, au mpole, inarejelea kutokumdhuru adui yako. Njiwa ni ndege mdogo. Katika utamaduni wa Kiyahudi, njiwa walifikiriwa kama wasio na hatia au wapole.</w:t>
      </w:r>
    </w:p>
    <w:p>
      <w:pPr/>
      <w:r>
        <w:rPr>
          <w:lang w:val="sw_KE" w:bidi="sw_KE"/>
        </w:rPr>
      </w:r>
      <w:r>
        <w:rPr>
          <w:lang w:val="sw_KE" w:bidi="sw_KE"/>
        </w:rPr>
        <w:t xml:space="preserve">Onyesha picha ya </w:t>
      </w:r>
      <w:r>
        <w:rPr>
          <w:lang w:val="sw_KE" w:bidi="sw_KE"/>
        </w:rPr>
        <w:t>nyoka</w:t>
      </w:r>
      <w:r>
        <w:rPr>
          <w:lang w:val="sw_KE" w:bidi="sw_KE"/>
        </w:rPr>
        <w:t xml:space="preserve">. Onyesha picha ya </w:t>
      </w:r>
      <w:r>
        <w:rPr>
          <w:lang w:val="sw_KE" w:bidi="sw_KE"/>
        </w:rPr>
        <w:t>njiwa</w:t>
      </w:r>
      <w:r>
        <w:rPr>
          <w:lang w:val="sw_KE" w:bidi="sw_KE"/>
        </w:rPr>
        <w:t>. Sitisha hapa na mjadili jinsi wanyama au mambo mengine katika asili yanatumiwa katika lugha yako ili kuelezea sifa za binadamu au tabia. Ni wanyama gani wanaochukuliwa kuwa wenye hekima? Ni wanyama gani wanaochukuliwa kuwa wapole?</w:t>
      </w:r>
    </w:p>
    <w:p>
      <w:pPr/>
      <w:r>
        <w:rPr>
          <w:lang w:val="sw_KE" w:bidi="sw_KE"/>
        </w:rPr>
      </w:r>
      <w:r>
        <w:rPr>
          <w:lang w:val="sw_KE" w:bidi="sw_KE"/>
        </w:rPr>
        <w:t>"Jihadharini na wanaume," ina maana ya kuwa na tahadhari kuhusu watu, si wanaume tu. Hili ni onyo kuhusu watu ambao watawakamata wafuasi wa Yesu na kuwakabidhi kwa mamlaka za mitaa. Yesu anaonya, viongozi wa kidini watachukua wanafunzi na kuwapiga ndani ya masinagogi au maeneo ya ibada ya Kiyahudi.</w:t>
      </w:r>
    </w:p>
    <w:p>
      <w:pPr/>
      <w:r>
        <w:rPr>
          <w:lang w:val="sw_KE" w:bidi="sw_KE"/>
        </w:rPr>
      </w:r>
      <w:r>
        <w:rPr>
          <w:lang w:val="sw_KE" w:bidi="sw_KE"/>
        </w:rPr>
        <w:t xml:space="preserve">Onyesha picha ya </w:t>
      </w:r>
      <w:r>
        <w:rPr>
          <w:lang w:val="sw_KE" w:bidi="sw_KE"/>
        </w:rPr>
        <w:t>sinagogi</w:t>
      </w:r>
      <w:r>
        <w:rPr>
          <w:lang w:val="sw_KE" w:bidi="sw_KE"/>
        </w:rPr>
        <w:t>.</w:t>
      </w:r>
    </w:p>
    <w:p>
      <w:pPr/>
      <w:r>
        <w:rPr>
          <w:lang w:val="sw_KE" w:bidi="sw_KE"/>
        </w:rPr>
      </w:r>
      <w:r>
        <w:rPr>
          <w:lang w:val="sw_KE" w:bidi="sw_KE"/>
        </w:rPr>
        <w:t>Yesu anawaonya wafuasi wake kwamba watu wangewaburuta au kuwapeleka mbele ya magavana na wafalme. Watawala hawa wangewahukumu wafuasi wa Yesu. Magavana wanarejelea viongozi wa serikali ya eneo hilo. Wafalme wanarejelea watu ambao walitawala taifa lote. Yesu alisema, "kwa ajili yangu," alionyesha kwamba majaribio na hukumu yangetokea kwa sababu wanafunzi wanamfuata Yesu. "Kushuhudia," au "kutoa ushuhuda" ilionyesha kwamba Mungu angeruhusu wanafunzi kukamatwa. Hii ni ili waweze kuwaambia viongozi na Mataifa, wasio Wayahudi, kwamba Yesu alikuja kuokoa dunia.</w:t>
      </w:r>
    </w:p>
    <w:p>
      <w:pPr/>
      <w:r>
        <w:rPr>
          <w:lang w:val="sw_KE" w:bidi="sw_KE"/>
        </w:rPr>
      </w:r>
      <w:r>
        <w:rPr>
          <w:lang w:val="sw_KE" w:bidi="sw_KE"/>
        </w:rPr>
        <w:t>Yesu alisema, "Wakati wanakupa mikoa, au wamekuleta kesi kwa hukumu, usiwe na wasiwasi, au usifadhaike, kuhusu kile cha kusema au jinsi ya kukisema." Pia alisema, "Utapewa maneno ya kusema."</w:t>
      </w:r>
    </w:p>
    <w:p>
      <w:pPr/>
      <w:r>
        <w:rPr>
          <w:lang w:val="sw_KE" w:bidi="sw_KE"/>
        </w:rPr>
      </w:r>
      <w:r>
        <w:rPr>
          <w:lang w:val="sw_KE" w:bidi="sw_KE"/>
        </w:rPr>
        <w:t>"Katika saa hiyo" ina maana wakati unapofika. Roho ya Baba yako si baba zao wa kidunia. Roho ya Baba yako ni Roho wa Mungu, au Roho Mtakatifu. Roho ya Baba yako itazungumza ndani yako ina maana kwamba Roho Mtakatifu wa Mungu atakuambia kile cha kusema. Roho Mtakatifu, au Roho wa Mungu, anawawezesha watu kufanya kitu. Roho Mtakatifu atamweleza mtu au kumwambia mtu hasa kile cha kufanya.</w:t>
      </w:r>
    </w:p>
    <w:p>
      <w:pPr/>
      <w:r>
        <w:rPr>
          <w:lang w:val="sw_KE" w:bidi="sw_KE"/>
        </w:rPr>
      </w:r>
      <w:r>
        <w:rPr>
          <w:lang w:val="sw_KE" w:bidi="sw_KE"/>
        </w:rPr>
        <w:t>Yesu alitaka wafuasi wake kuelewa kwamba hata washiriki wa familia, ambao hawamwamini Yesu, wangeweza kugeuka dhidi yao na kuwakabidhi kwa mamlaka ili kuuawa. "Mtachukiwa na wote kwa sababu ya jina langu" inaonyesha kwamba watu watawachukia wafuasi wa Yesu kwa sababu walikuwa waaminifu kwa Yesu.</w:t>
      </w:r>
    </w:p>
    <w:p>
      <w:pPr/>
      <w:r>
        <w:rPr>
          <w:lang w:val="sw_KE" w:bidi="sw_KE"/>
        </w:rPr>
      </w:r>
      <w:r>
        <w:rPr>
          <w:lang w:val="sw_KE" w:bidi="sw_KE"/>
        </w:rPr>
        <w:t>Yesu alisema, "Mtu ambaye anavumilia hadi mwisho, ataokolewa." Huyu ni mtu ambaye anabaki mwaminifu kwa Yesu hata ingawa watu wanamchukia. "Hadi mwisho" inaweza kumaanisha mpaka mwisho wa maisha ya mtu, au mpaka mwisho wa mateso. "Ataokolewa" ina maana ya kuokolewa kutoka kwa hatari au madhara. Katika mfano huu, inarejelea mfuasi wa Yesu kuokolewa na Mungu kutoka kwa adhabu ya milele. Watakwenda mbinguni ili kuwa na Mungu mwishoni mwa maisha yao ya dunia.</w:t>
      </w:r>
    </w:p>
    <w:p>
      <w:pPr/>
      <w:r>
        <w:rPr>
          <w:lang w:val="sw_KE" w:bidi="sw_KE"/>
        </w:rPr>
      </w:r>
      <w:r>
        <w:rPr>
          <w:lang w:val="sw_KE" w:bidi="sw_KE"/>
        </w:rPr>
        <w:t>Sitisha na mjadili wakati ambapo washiriki 2 wa familia au marafiki wa karibu walipingana. Ilikuwa nini sababu ya kutokubaliana? Washiriki wengine wa jumuiya au familia waliguswa vipi na hali hii?</w:t>
      </w:r>
    </w:p>
    <w:p>
      <w:pPr/>
      <w:r>
        <w:rPr>
          <w:lang w:val="sw_KE" w:bidi="sw_KE"/>
        </w:rPr>
      </w:r>
      <w:r>
        <w:rPr>
          <w:lang w:val="sw_KE" w:bidi="sw_KE"/>
        </w:rPr>
        <w:t>Yesu alisema, "Wakati wanapowatesa katika mji mmoja, kimbilieni, haraka, hadi mji mwingine." Hii inarejelea miji yoyote au vijiji ambapo wanafunzi wataenda. Wakati Yesu ataenda kusema kitu muhimu, wakati mwingine atasema, "kweli," au "Ninawaambia ukweli."</w:t>
      </w:r>
    </w:p>
    <w:p>
      <w:pPr/>
      <w:r>
        <w:rPr>
          <w:lang w:val="sw_KE" w:bidi="sw_KE"/>
        </w:rPr>
      </w:r>
      <w:r>
        <w:rPr>
          <w:lang w:val="sw_KE" w:bidi="sw_KE"/>
        </w:rPr>
        <w:t>Yesu alisema, "Hamtamaliza kupita katika miji ya Israeli." Hii ilionyesha kwamba wanafunzi hawangekuwa na wakati wa kutosha wa kufikisha ujumbe katika miji yote ya Israeli kabla ya Mwana wa Mtu kuja Yesu, Mwana wa Mtu, atarudi kwa wanafunzi wake baada ya kifo chake na ufufuo. Pia atarudi kwa Baba yake mbinguni. Na atakuja siku moja mwisho wa dunia ili kukusanya watu wake. Yesu anaweza kuwa akirejelea matukio haya yoyote au yote. Kitu muhimu hapa ni kwamba hakuna muda mwingi wa kufanya kila kitu kinachohitaji kufanyika. Yesu anajiita Mwana wa Mtu kwa sababu yeye ni Mwokozi aliyeahidiwa.</w:t>
      </w:r>
    </w:p>
    <w:p>
      <w:pPr/>
      <w:r>
        <w:rPr>
          <w:lang w:val="sw_KE" w:bidi="sw_KE"/>
        </w:rPr>
      </w:r>
      <w:r>
        <w:rPr>
          <w:lang w:val="sw_KE" w:bidi="sw_KE"/>
        </w:rPr>
        <w:t>Yesu alisema, "Mwanafunzi hayuko juu ya mwalimu wake." Katika mfano huu "mwanafunzi" anarejelea wanafunzi kwa ujumla, si tu wafuasi 12 wa karibu zaidi wa Yesu.</w:t>
      </w:r>
    </w:p>
    <w:p>
      <w:pPr/>
      <w:r>
        <w:rPr>
          <w:lang w:val="sw_KE" w:bidi="sw_KE"/>
        </w:rPr>
      </w:r>
      <w:r>
        <w:rPr>
          <w:lang w:val="sw_KE" w:bidi="sw_KE"/>
        </w:rPr>
        <w:t>Yesu pia alisema, "Mtumishi au mtumwa, hayuko juu ya bwana wake." Mtumishi au mtumwa, katika mfano huu inarejelea mtu ambaye anamtumikia au anamfanyia kazi mtu mwingine. Mfuasi wa Yesu pia ni mtumishi wa Yesu. Mfuasi wa Yesu anapaswa kuridhika kama watakuwa kama Yesu.</w:t>
      </w:r>
    </w:p>
    <w:p>
      <w:pPr/>
      <w:r>
        <w:rPr>
          <w:lang w:val="sw_KE" w:bidi="sw_KE"/>
        </w:rPr>
      </w:r>
      <w:r>
        <w:rPr>
          <w:lang w:val="sw_KE" w:bidi="sw_KE"/>
        </w:rPr>
        <w:t>Yesu pia alisema, "Ikiwa wamemwita bwana wa nyumba Belzebuli, ni kiasi gani zaidi watachukua mabaya, au kusema mambo mabaya, kwa washiriki wa nyumba yake." Bwana wa nyumba ni mtu anayesimamia wale ambao waliishi katika nyumba. Katika mfano huu, anawakilisha Yesu. Belzebuli ni jina lingine la Shetani. Shetani ni kiumbe cha kiroho ambaye ni kiongozi wa roho mbaya. Katika simulizi ya awali, Yesu alishtakiwa kwa uongo kwa kutupa roho wabaya kwa nguvu ya Shetani. Wafuasi wa Yesu ni washiriki wa nyumba hiyo. Hawapaswi kutarajia kuheshimiwa zaidi kuliko Yesu. Kwa sababu Yesu alikabiliana na matatizo, wafuasi wa Yesu pia wanapaswa kutarajia matatizo.</w:t>
      </w:r>
    </w:p>
    <w:p>
      <w:pPr/>
      <w:r>
        <w:rPr>
          <w:lang w:val="sw_KE" w:bidi="sw_KE"/>
        </w:rPr>
      </w:r>
      <w:r>
        <w:rPr>
          <w:lang w:val="sw_KE" w:bidi="sw_KE"/>
        </w:rPr>
        <w:t>Katika hadithi hii tunajifunza kwamba wafuasi wa Yesu watakabiliwa na ugumu ikiwa ni waaminifu kwa Yesu katika kila hali. Lakini Mungu atawapa tuzo wafuasi wa Yesu mbinguni.</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Hadithi hii ina matukio manne.</w:t>
      </w:r>
    </w:p>
    <w:p>
      <w:pPr/>
      <w:r>
        <w:rPr>
          <w:lang w:val="sw_KE" w:bidi="sw_KE"/>
        </w:rPr>
      </w:r>
      <w:r>
        <w:rPr>
          <w:b/>
          <w:lang w:val="sw_KE" w:bidi="sw_KE"/>
        </w:rPr>
        <w:t>Tukio la kwanza:</w:t>
      </w:r>
      <w:r>
        <w:rPr>
          <w:lang w:val="sw_KE" w:bidi="sw_KE"/>
        </w:rPr>
        <w:t xml:space="preserve"> Yesu anatuma wanafunzi wake 12. Baada ya kuwapa wanafunzi maelekezo kuhusu utume wao, Yesu anawaonya kuhusu mateso yanayokuja.</w:t>
      </w:r>
    </w:p>
    <w:p>
      <w:pPr/>
      <w:r>
        <w:rPr>
          <w:lang w:val="sw_KE" w:bidi="sw_KE"/>
        </w:rPr>
      </w:r>
      <w:r>
        <w:rPr>
          <w:b/>
          <w:lang w:val="sw_KE" w:bidi="sw_KE"/>
        </w:rPr>
        <w:t>Tukio la pili:</w:t>
      </w:r>
      <w:r>
        <w:rPr>
          <w:lang w:val="sw_KE" w:bidi="sw_KE"/>
        </w:rPr>
        <w:t xml:space="preserve"> Yesu anaendelea kuwaonya wanafunzi wake kuhusu mateso. Anawapa maelekezo kuhusu kile cha kufanya wakikamatwa.</w:t>
      </w:r>
    </w:p>
    <w:p>
      <w:pPr/>
      <w:r>
        <w:rPr>
          <w:lang w:val="sw_KE" w:bidi="sw_KE"/>
        </w:rPr>
      </w:r>
      <w:r>
        <w:rPr>
          <w:b/>
          <w:lang w:val="sw_KE" w:bidi="sw_KE"/>
        </w:rPr>
        <w:t>Tukio la tatu:</w:t>
      </w:r>
      <w:r>
        <w:rPr>
          <w:lang w:val="sw_KE" w:bidi="sw_KE"/>
        </w:rPr>
        <w:t xml:space="preserve"> Yesu anaonya kuhusu familia kugeuka dhidi ya wanafunzi wake na kuwahakikishia kwamba utume wao hautamalizika kabla ya Mwana wa Mtu kuja.</w:t>
      </w:r>
    </w:p>
    <w:p>
      <w:pPr/>
      <w:r>
        <w:rPr>
          <w:lang w:val="sw_KE" w:bidi="sw_KE"/>
        </w:rPr>
      </w:r>
      <w:r>
        <w:rPr>
          <w:b/>
          <w:lang w:val="sw_KE" w:bidi="sw_KE"/>
        </w:rPr>
        <w:t>Tukio la nne:</w:t>
      </w:r>
      <w:r>
        <w:rPr>
          <w:lang w:val="sw_KE" w:bidi="sw_KE"/>
        </w:rPr>
        <w:t xml:space="preserve"> Yesu anatoa maelezo kwa nini mateso yaliyotabiriwa yatatokea.</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Mamlaka ambayo yanawachukua, yanawapiga, na kuwaua wafuasi wa Yesu</w:t>
      </w:r>
    </w:p>
    <w:p>
      <w:pPr>
        <w:pStyle w:val="ListBullet"/>
        <w:spacing w:line="240" w:lineRule="auto"/>
        <w:ind w:left="720"/>
      </w:pPr>
      <w:r>
        <w:rPr>
          <w:lang w:val="sw_KE" w:bidi="sw_KE"/>
        </w:rPr>
      </w:r>
      <w:r>
        <w:rPr>
          <w:lang w:val="sw_KE" w:bidi="sw_KE"/>
        </w:rPr>
        <w:t>Familia ambazo zinawasaliti washiriki wa familia zao</w:t>
      </w:r>
    </w:p>
    <w:p>
      <w:pPr/>
      <w:r>
        <w:rPr>
          <w:lang w:val="sw_KE" w:bidi="sw_KE"/>
        </w:rPr>
      </w:r>
      <w:r>
        <w:rPr>
          <w:lang w:val="sw_KE" w:bidi="sw_KE"/>
        </w:rPr>
        <w:t>Katika kipindi hiki, uwe na ubao wa kikundi cha hadithi, kuchora au kutumia aina fulani ya nyenzo (vitu ambavyo unaweza kuhamasisha kote kama vile miamba, vijiti, vinyago vya watoto) ili kupata taswira ya hadithi na vitendo vyake.</w:t>
      </w:r>
    </w:p>
    <w:p>
      <w:pPr/>
      <w:r>
        <w:rPr>
          <w:lang w:val="sw_KE" w:bidi="sw_KE"/>
        </w:rPr>
      </w:r>
      <w:r>
        <w:rPr>
          <w:lang w:val="sw_KE" w:bidi="sw_KE"/>
        </w:rPr>
        <w:t>Ni muhimu kukumbuka kwamba Yesu anatuma wanafunzi wake ili kuwaambia watu wengine katika Israeli kuhusu Yesu na kwa nini alikuja. Kumbuka kwamba Yesu anatumia lugha ya mfano. Analinganisha wanafunzi wake na kondoo na watesaji na mbwa mwitu. Hii ndiyo sababu Yesu aliwaambia wafuasi wake wawe wenye hekima kama nyoka na wapole kama njiwa. Ni muhimu kukumbuka kwamba Yesu anatumia lugha ya mfano ili kuwaambia wafuasi wake kuwa wenye hekima na wapole. Watakuwa kama wanyama wasio na hatia katika mazingira ya hatari. Ni muhimu kukumbuka kwamba wanafunzi watakamatwa kwa sababu wanamfuata Yesu. Ni muhimu kukumbuka kwamba Mungu ataruhusu ugumu kwa kusudi. Kusudi la wanafunzi lilikuwa kuwaambia mamlaka kuhusu Yesu.</w:t>
      </w:r>
    </w:p>
    <w:p>
      <w:pPr/>
      <w:r>
        <w:rPr>
          <w:lang w:val="sw_KE" w:bidi="sw_KE"/>
        </w:rPr>
      </w:r>
      <w:r>
        <w:rPr>
          <w:lang w:val="sw_KE" w:bidi="sw_KE"/>
        </w:rPr>
        <w:t>Ni muhimu kukumbuka kwamba Yesu aliwaambia wanafunzi wasiwe na wasiwasi kuhusu kile wangesema kwa mamlaka. Yesu alisema kwamba Roho wa Mungu angewaambia kile cha kusema wakati ule ukifika na si kabla.</w:t>
      </w:r>
    </w:p>
    <w:p>
      <w:pPr/>
      <w:r>
        <w:rPr>
          <w:lang w:val="sw_KE" w:bidi="sw_KE"/>
        </w:rPr>
      </w:r>
      <w:r>
        <w:rPr>
          <w:lang w:val="sw_KE" w:bidi="sw_KE"/>
        </w:rPr>
        <w:t>Ni muhimu kukumbuka kwamba Yesu alisema kwamba washiriki wa familia wasioamini wangewasaliti wanafunzi kwa kuwakabidhi kwa mamlaka ili kuuawa. Ni muhimu kukumbuka kwamba Yesu alisema, "Kila mtu atawachukia kwa sababu mnanifuata." Kumbuka kwamba Yesu aliwaambia wanafunzi, wanapoteswa katika mji mmoja, wanapaswa kukimbilia mji mwingine. Ni muhimu kukumbuka kwamba Yesu alisisitiza kwamba utume wa wanafunzi hautakamilika kabla ya Mwana wa Mtu kuja.</w:t>
      </w:r>
    </w:p>
    <w:p>
      <w:pPr/>
      <w:r>
        <w:rPr>
          <w:lang w:val="sw_KE" w:bidi="sw_KE"/>
        </w:rPr>
      </w:r>
      <w:r>
        <w:rPr>
          <w:lang w:val="sw_KE" w:bidi="sw_KE"/>
        </w:rPr>
        <w:t>Ni muhimu kukumbuka kwamba Yesu alisema, "Mwanafunzi si mkubwa kuliko mwalimu wake." Ni muhimu kukumbuka kwamba viongozi wa kidini walimwita Yesu Belzebuli. Yesu alilinganisha kile walichosema kumhusu na kile watakachosema kuhusu wafuasi wake. Alisema, ni kiasi gani zaidi watasema mambo ambayo si ya kweli kuhusu wale ambao wanamfuata Yesu. Hii ina maana kwamba hakika watasema mambo mabaya zaidi kuhusu wanafunzi.</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manne.</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Mamlaka yanayowakamata, kuwapiga, na kuwaua wafuasi wa Yesu</w:t>
      </w:r>
    </w:p>
    <w:p>
      <w:pPr>
        <w:pStyle w:val="ListBullet"/>
        <w:spacing w:line="240" w:lineRule="auto"/>
        <w:ind w:left="720"/>
      </w:pPr>
      <w:r>
        <w:rPr>
          <w:lang w:val="sw_KE" w:bidi="sw_KE"/>
        </w:rPr>
      </w:r>
      <w:r>
        <w:rPr>
          <w:lang w:val="sw_KE" w:bidi="sw_KE"/>
        </w:rPr>
        <w:t>Familia ambazo zinawasaliti wanafamilia wao</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Yesu anawatuma wanafunzi wake 12. Baada ya kuwapa wanafunzi maelekezo kuhusu utume wao, Yesu anasema, "Ninawatuma kama kondoo katikati ya kundi la mbwa mwitu." Kwa hivyo, muwe na hekima kama nyoka na wapole kama njiwa."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"Unahisi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anawaambia wanafunzi wake kwamba watakamatwa na kupigwa kwa kumfuata. Lakini wataweza kuwaambia mamlaka kumhusu.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Yesu, "Unahisi vipi?" Unaweza kusikia mambo kama:</w:t>
      </w:r>
    </w:p>
    <w:p>
      <w:pPr>
        <w:pStyle w:val="ListBullet"/>
        <w:spacing w:line="240" w:lineRule="auto"/>
        <w:ind w:left="720"/>
      </w:pPr>
      <w:r>
        <w:rPr>
          <w:lang w:val="sw_KE" w:bidi="sw_KE"/>
        </w:rPr>
      </w:r>
      <w:r>
        <w:rPr>
          <w:lang w:val="sw_KE" w:bidi="sw_KE"/>
        </w:rPr>
        <w:t>Waulize waigizaji wanaoigiza wanafunzi, "Mnahisi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anawapa maelekezo kuhusu kile cha kufanya watakapokamatwa.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"Mnahisi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anaonya kuhusu familia kugeuka dhidi ya wanafunzi wake na kuwahakikishia kwamba utume wao hautamalizika kabla ya Mwana wa Mtu kuja.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"Mnahisi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anaelezea kwa nini wanafunzi watateswa. Anawaambia kwamba kwa sababu aliteswa na kushitakiwa vibaya, nao pia watakuwa kama yeye.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"Mnahisi vipi?" Unaweza kusikia mambo kama:</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b/>
          <w:lang w:val="sw_KE" w:bidi="sw_KE"/>
        </w:rPr>
        <w:t>Tazama</w:t>
      </w:r>
      <w:r>
        <w:rPr>
          <w:lang w:val="sw_KE" w:bidi="sw_KE"/>
        </w:rPr>
        <w:t xml:space="preserve"> ni neno lililotumiwa kuonyesha kwamba kitu muhimu au cha ajabu kitatokea. Yesu anatuma wanafunzi wake kwenye kazi ya utume. Yesu alilinganisha kwa ishara wanafunzi wake na kondoo, na watu ambao watakutana na mbwa mwitu. </w:t>
      </w:r>
      <w:r>
        <w:rPr>
          <w:b/>
          <w:lang w:val="sw_KE" w:bidi="sw_KE"/>
        </w:rPr>
        <w:t>Mbwa mwitu</w:t>
      </w:r>
      <w:r>
        <w:rPr>
          <w:lang w:val="sw_KE" w:bidi="sw_KE"/>
        </w:rPr>
        <w:t xml:space="preserve"> ni aina ya mbwa pori.</w:t>
      </w:r>
    </w:p>
    <w:p>
      <w:pPr/>
      <w:r>
        <w:rPr>
          <w:lang w:val="sw_KE" w:bidi="sw_KE"/>
        </w:rPr>
      </w:r>
      <w:r>
        <w:rPr>
          <w:lang w:val="sw_KE" w:bidi="sw_KE"/>
        </w:rPr>
        <w:t xml:space="preserve">Yesu alisema, "kuweni werevu, au </w:t>
      </w:r>
      <w:r>
        <w:rPr>
          <w:b/>
          <w:lang w:val="sw_KE" w:bidi="sw_KE"/>
        </w:rPr>
        <w:t>wenye hekima</w:t>
      </w:r>
      <w:r>
        <w:rPr>
          <w:lang w:val="sw_KE" w:bidi="sw_KE"/>
        </w:rPr>
        <w:t xml:space="preserve">, kama </w:t>
      </w:r>
      <w:r>
        <w:rPr>
          <w:b/>
          <w:lang w:val="sw_KE" w:bidi="sw_KE"/>
        </w:rPr>
        <w:t>nyoka</w:t>
      </w:r>
      <w:r>
        <w:rPr>
          <w:lang w:val="sw_KE" w:bidi="sw_KE"/>
        </w:rPr>
        <w:t xml:space="preserve"> na wasio na hatia, au wapole, kama </w:t>
      </w:r>
      <w:r>
        <w:rPr>
          <w:b/>
          <w:lang w:val="sw_KE" w:bidi="sw_KE"/>
        </w:rPr>
        <w:t>njiwa</w:t>
      </w:r>
      <w:r>
        <w:rPr>
          <w:lang w:val="sw_KE" w:bidi="sw_KE"/>
        </w:rPr>
        <w:t>."</w:t>
      </w:r>
    </w:p>
    <w:p>
      <w:pPr/>
      <w:r>
        <w:rPr>
          <w:lang w:val="sw_KE" w:bidi="sw_KE"/>
        </w:rPr>
      </w:r>
      <w:r>
        <w:rPr>
          <w:b/>
          <w:lang w:val="sw_KE" w:bidi="sw_KE"/>
        </w:rPr>
        <w:t>Hekima</w:t>
      </w:r>
      <w:r>
        <w:rPr>
          <w:lang w:val="sw_KE" w:bidi="sw_KE"/>
        </w:rPr>
        <w:t xml:space="preserve"> ni kufikiria kwa makini kabla ya kutenda. Hekima inarejelea kuwa na busara katika hali ngumu. Tumia neno sawa kwa hekima kama vile ulivyofanya katika simulizi za awali. Rejelea Faharasa Kuu kwa ufafanuzi kamili zaidi wa neno </w:t>
      </w:r>
      <w:r>
        <w:rPr>
          <w:b/>
          <w:lang w:val="sw_KE" w:bidi="sw_KE"/>
        </w:rPr>
        <w:t>hekima</w:t>
      </w:r>
      <w:r>
        <w:rPr>
          <w:lang w:val="sw_KE" w:bidi="sw_KE"/>
        </w:rPr>
        <w:t>.</w:t>
      </w:r>
    </w:p>
    <w:p>
      <w:pPr/>
      <w:r>
        <w:rPr>
          <w:lang w:val="sw_KE" w:bidi="sw_KE"/>
        </w:rPr>
      </w:r>
      <w:r>
        <w:rPr>
          <w:b/>
          <w:lang w:val="sw_KE" w:bidi="sw_KE"/>
        </w:rPr>
        <w:t>Neno "serpent"</w:t>
      </w:r>
      <w:r>
        <w:rPr>
          <w:lang w:val="sw_KE" w:bidi="sw_KE"/>
        </w:rPr>
        <w:t xml:space="preserve"> linamaanisha nyoka. </w:t>
      </w:r>
      <w:r>
        <w:rPr>
          <w:b/>
          <w:lang w:val="sw_KE" w:bidi="sw_KE"/>
        </w:rPr>
        <w:t>Nyoka</w:t>
      </w:r>
      <w:r>
        <w:rPr>
          <w:lang w:val="sw_KE" w:bidi="sw_KE"/>
        </w:rPr>
        <w:t xml:space="preserve"> katika utamaduni wa Kiyahudi walidhaniwa kuwa mifano mizuri ya kuwa waangalifu, makini, au wenye hekima.</w:t>
      </w:r>
    </w:p>
    <w:p>
      <w:pPr/>
      <w:r>
        <w:rPr>
          <w:lang w:val="sw_KE" w:bidi="sw_KE"/>
        </w:rPr>
      </w:r>
      <w:r>
        <w:rPr>
          <w:b/>
          <w:lang w:val="sw_KE" w:bidi="sw_KE"/>
        </w:rPr>
        <w:t>Njiwa</w:t>
      </w:r>
      <w:r>
        <w:rPr>
          <w:lang w:val="sw_KE" w:bidi="sw_KE"/>
        </w:rPr>
        <w:t xml:space="preserve"> ni ndege mdogo kama hua. Katika utamaduni wa Kiyahudi, njiwa alidhaniwa kuwa mfano mzuri wa kuwa mpole, asiye na hatia, au asiye na madhara.</w:t>
      </w:r>
    </w:p>
    <w:p>
      <w:pPr/>
      <w:r>
        <w:rPr>
          <w:lang w:val="sw_KE" w:bidi="sw_KE"/>
        </w:rPr>
      </w:r>
      <w:r>
        <w:rPr>
          <w:b/>
          <w:lang w:val="sw_KE" w:bidi="sw_KE"/>
        </w:rPr>
        <w:t>Jihadharini na watu</w:t>
      </w:r>
      <w:r>
        <w:rPr>
          <w:lang w:val="sw_KE" w:bidi="sw_KE"/>
        </w:rPr>
        <w:t xml:space="preserve"> ni onyo kwa wanafunzi kuwa makini, au tahadhari kwa watu ambao wanatafuta kuwadhuru</w:t>
      </w:r>
    </w:p>
    <w:p>
      <w:pPr/>
      <w:r>
        <w:rPr>
          <w:lang w:val="sw_KE" w:bidi="sw_KE"/>
        </w:rPr>
      </w:r>
      <w:r>
        <w:rPr>
          <w:lang w:val="sw_KE" w:bidi="sw_KE"/>
        </w:rPr>
        <w:t xml:space="preserve">"Watawakabidhi kwa mabaraza na kuwapiga mijeledi, au kuwachapa, katika </w:t>
      </w:r>
      <w:r>
        <w:rPr>
          <w:b/>
          <w:lang w:val="sw_KE" w:bidi="sw_KE"/>
        </w:rPr>
        <w:t>masinagogi yao</w:t>
      </w:r>
      <w:r>
        <w:rPr>
          <w:lang w:val="sw_KE" w:bidi="sw_KE"/>
        </w:rPr>
        <w:t>."</w:t>
      </w:r>
    </w:p>
    <w:p>
      <w:pPr/>
      <w:r>
        <w:rPr>
          <w:lang w:val="sw_KE" w:bidi="sw_KE"/>
        </w:rPr>
      </w:r>
      <w:r>
        <w:rPr>
          <w:lang w:val="sw_KE" w:bidi="sw_KE"/>
        </w:rPr>
        <w:t xml:space="preserve">Watu watakabidhi, au kuwakamata wafuasi wa Yesu. Wangepigwa kwa mjeledi ndani ya </w:t>
      </w:r>
      <w:r>
        <w:rPr>
          <w:b/>
          <w:lang w:val="sw_KE" w:bidi="sw_KE"/>
        </w:rPr>
        <w:t>sinagogi</w:t>
      </w:r>
      <w:r>
        <w:rPr>
          <w:lang w:val="sw_KE" w:bidi="sw_KE"/>
        </w:rPr>
        <w:t xml:space="preserve">. Sinagogi ni mahali pa ibada ya Kiyahudi. Tumia neno sawa kwa sinagogi kama vile ulivyofanya katika simulizi za awali. Rejelea Faharasa Kuu kwa ufafanuzi kamili zaidi wa neno </w:t>
      </w:r>
      <w:r>
        <w:rPr>
          <w:lang w:val="sw_KE" w:bidi="sw_KE"/>
        </w:rPr>
        <w:t>sinagogi</w:t>
      </w:r>
      <w:r>
        <w:rPr>
          <w:lang w:val="sw_KE" w:bidi="sw_KE"/>
        </w:rPr>
        <w:t>.</w:t>
      </w:r>
    </w:p>
    <w:p>
      <w:pPr/>
      <w:r>
        <w:rPr>
          <w:lang w:val="sw_KE" w:bidi="sw_KE"/>
        </w:rPr>
      </w:r>
      <w:r>
        <w:rPr>
          <w:lang w:val="sw_KE" w:bidi="sw_KE"/>
        </w:rPr>
        <w:t>Wafuasi wa Yesu walionywa kuhusu "</w:t>
      </w:r>
      <w:r>
        <w:rPr>
          <w:b/>
          <w:lang w:val="sw_KE" w:bidi="sw_KE"/>
        </w:rPr>
        <w:t>kuburutwa</w:t>
      </w:r>
      <w:r>
        <w:rPr>
          <w:lang w:val="sw_KE" w:bidi="sw_KE"/>
        </w:rPr>
        <w:t xml:space="preserve"> mbele ya </w:t>
      </w:r>
      <w:r>
        <w:rPr>
          <w:b/>
          <w:lang w:val="sw_KE" w:bidi="sw_KE"/>
        </w:rPr>
        <w:t>magavana</w:t>
      </w:r>
      <w:r>
        <w:rPr>
          <w:lang w:val="sw_KE" w:bidi="sw_KE"/>
        </w:rPr>
        <w:t xml:space="preserve"> na </w:t>
      </w:r>
      <w:r>
        <w:rPr>
          <w:b/>
          <w:lang w:val="sw_KE" w:bidi="sw_KE"/>
        </w:rPr>
        <w:t>wafalme</w:t>
      </w:r>
      <w:r>
        <w:rPr>
          <w:lang w:val="sw_KE" w:bidi="sw_KE"/>
        </w:rPr>
        <w:t>."</w:t>
      </w:r>
    </w:p>
    <w:p>
      <w:pPr/>
      <w:r>
        <w:rPr>
          <w:lang w:val="sw_KE" w:bidi="sw_KE"/>
        </w:rPr>
      </w:r>
      <w:r>
        <w:rPr>
          <w:b/>
          <w:lang w:val="sw_KE" w:bidi="sw_KE"/>
        </w:rPr>
        <w:t>Kuburutwa</w:t>
      </w:r>
      <w:r>
        <w:rPr>
          <w:lang w:val="sw_KE" w:bidi="sw_KE"/>
        </w:rPr>
        <w:t xml:space="preserve"> kunamaanisha kulazimishwa kufikishwa mbele ya hakimu.</w:t>
      </w:r>
    </w:p>
    <w:p>
      <w:pPr/>
      <w:r>
        <w:rPr>
          <w:lang w:val="sw_KE" w:bidi="sw_KE"/>
        </w:rPr>
      </w:r>
      <w:r>
        <w:rPr>
          <w:b/>
          <w:lang w:val="sw_KE" w:bidi="sw_KE"/>
        </w:rPr>
        <w:t>Magavana</w:t>
      </w:r>
      <w:r>
        <w:rPr>
          <w:lang w:val="sw_KE" w:bidi="sw_KE"/>
        </w:rPr>
        <w:t xml:space="preserve"> ni watawala ambao si wenye nguvu kama wafalme.</w:t>
      </w:r>
    </w:p>
    <w:p>
      <w:pPr/>
      <w:r>
        <w:rPr>
          <w:lang w:val="sw_KE" w:bidi="sw_KE"/>
        </w:rPr>
      </w:r>
      <w:r>
        <w:rPr>
          <w:lang w:val="sw_KE" w:bidi="sw_KE"/>
        </w:rPr>
        <w:t>Wafalme</w:t>
      </w:r>
      <w:r>
        <w:rPr>
          <w:lang w:val="sw_KE" w:bidi="sw_KE"/>
        </w:rPr>
        <w:t xml:space="preserve"> ni watawala wakuu wa nchi.</w:t>
      </w:r>
    </w:p>
    <w:p>
      <w:pPr/>
      <w:r>
        <w:rPr>
          <w:lang w:val="sw_KE" w:bidi="sw_KE"/>
        </w:rPr>
      </w:r>
      <w:r>
        <w:rPr>
          <w:lang w:val="sw_KE" w:bidi="sw_KE"/>
        </w:rPr>
        <w:t xml:space="preserve">Yesu alisema Mungu angeruhusu mambo hayo kutokea kwa wanafunzi ili </w:t>
      </w:r>
      <w:r>
        <w:rPr>
          <w:b/>
          <w:lang w:val="sw_KE" w:bidi="sw_KE"/>
        </w:rPr>
        <w:t>kushuhudia</w:t>
      </w:r>
      <w:r>
        <w:rPr>
          <w:lang w:val="sw_KE" w:bidi="sw_KE"/>
        </w:rPr>
        <w:t xml:space="preserve">, au </w:t>
      </w:r>
      <w:r>
        <w:rPr>
          <w:b/>
          <w:lang w:val="sw_KE" w:bidi="sw_KE"/>
        </w:rPr>
        <w:t>kutoa ushuhuda</w:t>
      </w:r>
      <w:r>
        <w:rPr>
          <w:lang w:val="sw_KE" w:bidi="sw_KE"/>
        </w:rPr>
        <w:t xml:space="preserve">, kwa viongozi na </w:t>
      </w:r>
      <w:r>
        <w:rPr>
          <w:b/>
          <w:lang w:val="sw_KE" w:bidi="sw_KE"/>
        </w:rPr>
        <w:t>Mataifa</w:t>
      </w:r>
      <w:r>
        <w:rPr>
          <w:lang w:val="sw_KE" w:bidi="sw_KE"/>
        </w:rPr>
        <w:t xml:space="preserve">. Kushuhudia, au kutoa ushuhuda, katika mfano huu ina maana kuwaambia wasio waumini kuhusu Yesu. </w:t>
      </w:r>
      <w:r>
        <w:rPr>
          <w:b/>
          <w:lang w:val="sw_KE" w:bidi="sw_KE"/>
        </w:rPr>
        <w:t>Mataifa</w:t>
      </w:r>
      <w:r>
        <w:rPr>
          <w:lang w:val="sw_KE" w:bidi="sw_KE"/>
        </w:rPr>
        <w:t xml:space="preserve">ni mtu asiye Myahudi Tumia neno sawa kwa Mataifa kama vile ulivyofanya katika simulizi za awali. Rejelea Faharasa Kuu kwa ufafanuzi kamili zaidi wa neno </w:t>
      </w:r>
      <w:r>
        <w:rPr>
          <w:lang w:val="sw_KE" w:bidi="sw_KE"/>
        </w:rPr>
        <w:t>Mataifa</w:t>
      </w:r>
      <w:r>
        <w:rPr>
          <w:lang w:val="sw_KE" w:bidi="sw_KE"/>
        </w:rPr>
        <w:t>.</w:t>
      </w:r>
    </w:p>
    <w:p>
      <w:pPr/>
      <w:r>
        <w:rPr>
          <w:lang w:val="sw_KE" w:bidi="sw_KE"/>
        </w:rPr>
      </w:r>
      <w:r>
        <w:rPr>
          <w:lang w:val="sw_KE" w:bidi="sw_KE"/>
        </w:rPr>
        <w:t xml:space="preserve">Yesu aliwaambia wasiwe na wasiwasi kuhusu kile wangezungumza na mamlaka kwa sababu itakuwa "Roho ya Baba yenu anayezungumza ndani yenu." "Roho ya Baba yako" ni </w:t>
      </w:r>
      <w:r>
        <w:rPr>
          <w:b/>
          <w:lang w:val="sw_KE" w:bidi="sw_KE"/>
        </w:rPr>
        <w:t>Roho Mtakatifu</w:t>
      </w:r>
      <w:r>
        <w:rPr>
          <w:lang w:val="sw_KE" w:bidi="sw_KE"/>
        </w:rPr>
        <w:t xml:space="preserve">. Roho Mtakatifu ni Roho wa Mungu mbinguni. Tumia neno sawa kwa Roho Mtakatifu kama vile ulivyofanya katika simulizi za awali. Rejelea Faharasa Kuu kwa ufafanuzi kamili zaidi wa neno </w:t>
      </w:r>
      <w:r>
        <w:rPr>
          <w:lang w:val="sw_KE" w:bidi="sw_KE"/>
        </w:rPr>
        <w:t>Roho Mtakatifu</w:t>
      </w:r>
      <w:r>
        <w:rPr>
          <w:lang w:val="sw_KE" w:bidi="sw_KE"/>
        </w:rPr>
        <w:t>.</w:t>
      </w:r>
    </w:p>
    <w:p>
      <w:pPr/>
      <w:r>
        <w:rPr>
          <w:lang w:val="sw_KE" w:bidi="sw_KE"/>
        </w:rPr>
      </w:r>
      <w:r>
        <w:rPr>
          <w:lang w:val="sw_KE" w:bidi="sw_KE"/>
        </w:rPr>
        <w:t xml:space="preserve">Yesu alisema kwamba mateso, au magumu, hata yangekuja kupitia washiriki wa familia. Yesu aliwaambia wangechukiwa na watu wote kwa sababu wanamfuata. Yesu alisema, "Mtu ambaye anavumilia mpaka mwisho </w:t>
      </w:r>
      <w:r>
        <w:rPr>
          <w:b/>
          <w:lang w:val="sw_KE" w:bidi="sw_KE"/>
        </w:rPr>
        <w:t>angeokolewa</w:t>
      </w:r>
      <w:r>
        <w:rPr>
          <w:lang w:val="sw_KE" w:bidi="sw_KE"/>
        </w:rPr>
        <w:t xml:space="preserve">." </w:t>
      </w:r>
      <w:r>
        <w:rPr>
          <w:b/>
          <w:lang w:val="sw_KE" w:bidi="sw_KE"/>
        </w:rPr>
        <w:t>Kuokolewa</w:t>
      </w:r>
      <w:r>
        <w:rPr>
          <w:lang w:val="sw_KE" w:bidi="sw_KE"/>
        </w:rPr>
        <w:t xml:space="preserve"> ina maana kuokolewa kutoka hatari ya adhabu ya milele. Inaonyesha </w:t>
      </w:r>
      <w:r>
        <w:rPr>
          <w:b/>
          <w:lang w:val="sw_KE" w:bidi="sw_KE"/>
        </w:rPr>
        <w:t>wokovu</w:t>
      </w:r>
      <w:r>
        <w:rPr>
          <w:lang w:val="sw_KE" w:bidi="sw_KE"/>
        </w:rPr>
        <w:t xml:space="preserve"> kupitia imani kwa Yesu unaosababisha kuishi milele mbinguni pamoja na Mungu. Tumia neno sawa kwa wokovu kama vile ulivyofanya katika simulizi za awali. Rejelea Faharasa Kuu kwa ufafanuzi kamili zaidi wa neno </w:t>
      </w:r>
      <w:r>
        <w:rPr>
          <w:lang w:val="sw_KE" w:bidi="sw_KE"/>
        </w:rPr>
        <w:t>wokovu</w:t>
      </w:r>
      <w:r>
        <w:rPr>
          <w:lang w:val="sw_KE" w:bidi="sw_KE"/>
        </w:rPr>
        <w:t>.</w:t>
      </w:r>
    </w:p>
    <w:p>
      <w:pPr/>
      <w:r>
        <w:rPr>
          <w:lang w:val="sw_KE" w:bidi="sw_KE"/>
        </w:rPr>
      </w:r>
      <w:r>
        <w:rPr>
          <w:lang w:val="sw_KE" w:bidi="sw_KE"/>
        </w:rPr>
        <w:t xml:space="preserve">Yesu alisema, "Kwa kweli nawaambia, hamtamaliza kupitia miji ya Israeli kabla ya Mwana wa Mtu kuja." Maana halisi ya kifungu hiki si wazi. Yesu atarudi kwa wanafunzi wake baada ya kifo chake na ufufuo. Atarudi kwa Baba Yake mbinguni. Atarudi siku moja mwishoni mwa dunia. Yesu anaweza kuwa akirejelea yoyote, au yote ya matukio haya. Cheo cha </w:t>
      </w:r>
      <w:r>
        <w:rPr>
          <w:b/>
          <w:lang w:val="sw_KE" w:bidi="sw_KE"/>
        </w:rPr>
        <w:t>Mwana wa Mtu</w:t>
      </w:r>
      <w:r>
        <w:rPr>
          <w:lang w:val="sw_KE" w:bidi="sw_KE"/>
        </w:rPr>
        <w:t xml:space="preserve"> kinaonyesha kwamba Yesu ni Mwokozi aliyeahidiwa. Tumia neno sawa kwa Mwana wa Mtu kama vile ulivyofanya katika simulizi za awali. Rejelea Faharasa Kuu kwa ufafanuzi kamili zaidi wa neno </w:t>
      </w:r>
      <w:r>
        <w:rPr>
          <w:lang w:val="sw_KE" w:bidi="sw_KE"/>
        </w:rPr>
        <w:t>Mwana wa Mtu</w:t>
      </w:r>
      <w:r>
        <w:rPr>
          <w:lang w:val="sw_KE" w:bidi="sw_KE"/>
        </w:rPr>
        <w:t>.</w:t>
      </w:r>
    </w:p>
    <w:p>
      <w:pPr/>
      <w:r>
        <w:rPr>
          <w:lang w:val="sw_KE" w:bidi="sw_KE"/>
        </w:rPr>
      </w:r>
      <w:r>
        <w:rPr>
          <w:lang w:val="sw_KE" w:bidi="sw_KE"/>
        </w:rPr>
        <w:t>Yesu alisema, "</w:t>
      </w:r>
      <w:r>
        <w:rPr>
          <w:b/>
          <w:lang w:val="sw_KE" w:bidi="sw_KE"/>
        </w:rPr>
        <w:t>Mwanafunzi</w:t>
      </w:r>
      <w:r>
        <w:rPr>
          <w:lang w:val="sw_KE" w:bidi="sw_KE"/>
        </w:rPr>
        <w:t xml:space="preserve"> hayuko juu ya mwalimu wake, wala </w:t>
      </w:r>
      <w:r>
        <w:rPr>
          <w:b/>
          <w:lang w:val="sw_KE" w:bidi="sw_KE"/>
        </w:rPr>
        <w:t>mtumishi</w:t>
      </w:r>
      <w:r>
        <w:rPr>
          <w:lang w:val="sw_KE" w:bidi="sw_KE"/>
        </w:rPr>
        <w:t xml:space="preserve"> au </w:t>
      </w:r>
      <w:r>
        <w:rPr>
          <w:b/>
          <w:lang w:val="sw_KE" w:bidi="sw_KE"/>
        </w:rPr>
        <w:t>mtumwa</w:t>
      </w:r>
      <w:r>
        <w:rPr>
          <w:lang w:val="sw_KE" w:bidi="sw_KE"/>
        </w:rPr>
        <w:t>, juu ya bwana wake."</w:t>
      </w:r>
    </w:p>
    <w:p>
      <w:pPr/>
      <w:r>
        <w:rPr>
          <w:lang w:val="sw_KE" w:bidi="sw_KE"/>
        </w:rPr>
      </w:r>
      <w:r>
        <w:rPr>
          <w:lang w:val="sw_KE" w:bidi="sw_KE"/>
        </w:rPr>
        <w:t xml:space="preserve">Katika mfano huu </w:t>
      </w:r>
      <w:r>
        <w:rPr>
          <w:b/>
          <w:lang w:val="sw_KE" w:bidi="sw_KE"/>
        </w:rPr>
        <w:t>mwanafunzi</w:t>
      </w:r>
      <w:r>
        <w:rPr>
          <w:lang w:val="sw_KE" w:bidi="sw_KE"/>
        </w:rPr>
        <w:t xml:space="preserve"> anarejelea mwanafunzi yeyote au mfuasi, si wafuasi wale 12 wa Yesu wa karibu zaidi. Tumia neno sawa kwa mwanafunzi kama vile ulivyofanya katika simulizi za awali. Rejelea Faharasa Kuu kwa ufafanuzi kamili zaidi wa neno </w:t>
      </w:r>
      <w:r>
        <w:rPr>
          <w:lang w:val="sw_KE" w:bidi="sw_KE"/>
        </w:rPr>
        <w:t>mwanafunzi</w:t>
      </w:r>
      <w:r>
        <w:rPr>
          <w:lang w:val="sw_KE" w:bidi="sw_KE"/>
        </w:rPr>
        <w:t>.</w:t>
      </w:r>
    </w:p>
    <w:p>
      <w:pPr/>
      <w:r>
        <w:rPr>
          <w:lang w:val="sw_KE" w:bidi="sw_KE"/>
        </w:rPr>
      </w:r>
      <w:r>
        <w:rPr>
          <w:b/>
          <w:lang w:val="sw_KE" w:bidi="sw_KE"/>
        </w:rPr>
        <w:t>Mtumishi</w:t>
      </w:r>
      <w:r>
        <w:rPr>
          <w:lang w:val="sw_KE" w:bidi="sw_KE"/>
        </w:rPr>
        <w:t xml:space="preserve"> au </w:t>
      </w:r>
      <w:r>
        <w:rPr>
          <w:b/>
          <w:lang w:val="sw_KE" w:bidi="sw_KE"/>
        </w:rPr>
        <w:t>mtumwa</w:t>
      </w:r>
      <w:r>
        <w:rPr>
          <w:lang w:val="sw_KE" w:bidi="sw_KE"/>
        </w:rPr>
        <w:t xml:space="preserve">, katika mfano huu anarejelea mtu ambaye anamtumikia au anafanya kazi kwa mtu mwingine. Mfuasi wa Yesu pia ni mtumishi wa Yesu. Tumia neno sawa kwa mtumishi au mtumwa kama ulivyofanya katika simulizi za awali. Rejelea Faharasa Kuu kwa ufafanuzi kamili zaidi wa neno </w:t>
      </w:r>
      <w:r>
        <w:rPr>
          <w:lang w:val="sw_KE" w:bidi="sw_KE"/>
        </w:rPr>
        <w:t>mtumishi</w:t>
      </w:r>
      <w:r>
        <w:rPr>
          <w:lang w:val="sw_KE" w:bidi="sw_KE"/>
        </w:rPr>
        <w:t xml:space="preserve"> au </w:t>
      </w:r>
      <w:r>
        <w:rPr>
          <w:lang w:val="sw_KE" w:bidi="sw_KE"/>
        </w:rPr>
        <w:t>mtumwa</w:t>
      </w:r>
      <w:r>
        <w:rPr>
          <w:lang w:val="sw_KE" w:bidi="sw_KE"/>
        </w:rPr>
        <w:t>.</w:t>
      </w:r>
    </w:p>
    <w:p>
      <w:pPr/>
      <w:r>
        <w:rPr>
          <w:lang w:val="sw_KE" w:bidi="sw_KE"/>
        </w:rPr>
      </w:r>
      <w:r>
        <w:rPr>
          <w:lang w:val="sw_KE" w:bidi="sw_KE"/>
        </w:rPr>
        <w:t xml:space="preserve">Yesu alisema, "Ikiwa wamemwita </w:t>
      </w:r>
      <w:r>
        <w:rPr>
          <w:b/>
          <w:lang w:val="sw_KE" w:bidi="sw_KE"/>
        </w:rPr>
        <w:t>bwana wa nyumba</w:t>
      </w:r>
      <w:r>
        <w:rPr>
          <w:lang w:val="sw_KE" w:bidi="sw_KE"/>
        </w:rPr>
        <w:t xml:space="preserve"> </w:t>
      </w:r>
      <w:r>
        <w:rPr>
          <w:b/>
          <w:lang w:val="sw_KE" w:bidi="sw_KE"/>
        </w:rPr>
        <w:t>Belzebuli</w:t>
      </w:r>
      <w:r>
        <w:rPr>
          <w:lang w:val="sw_KE" w:bidi="sw_KE"/>
        </w:rPr>
        <w:t xml:space="preserve">, je ni kiasi gani zaidi watawasingizia, au kusema mambo </w:t>
      </w:r>
      <w:r>
        <w:rPr>
          <w:b/>
          <w:lang w:val="sw_KE" w:bidi="sw_KE"/>
        </w:rPr>
        <w:t>mabaya</w:t>
      </w:r>
      <w:r>
        <w:rPr>
          <w:lang w:val="sw_KE" w:bidi="sw_KE"/>
        </w:rPr>
        <w:t xml:space="preserve">, kwa </w:t>
      </w:r>
      <w:r>
        <w:rPr>
          <w:b/>
          <w:lang w:val="sw_KE" w:bidi="sw_KE"/>
        </w:rPr>
        <w:t>washiriki wa nyumba yake</w:t>
      </w:r>
      <w:r>
        <w:rPr>
          <w:lang w:val="sw_KE" w:bidi="sw_KE"/>
        </w:rPr>
        <w:t>."</w:t>
      </w:r>
    </w:p>
    <w:p>
      <w:pPr/>
      <w:r>
        <w:rPr>
          <w:lang w:val="sw_KE" w:bidi="sw_KE"/>
        </w:rPr>
      </w:r>
      <w:r>
        <w:rPr>
          <w:b/>
          <w:lang w:val="sw_KE" w:bidi="sw_KE"/>
        </w:rPr>
        <w:t>Bwana wa nyumba</w:t>
      </w:r>
      <w:r>
        <w:rPr>
          <w:lang w:val="sw_KE" w:bidi="sw_KE"/>
        </w:rPr>
        <w:t xml:space="preserve"> ni mtu anayesimamia wale ambao waliishi katika nyumba. Yesu anajiita bwana wa nyumba kwa sababu yeye ni bwana, au kiongozi, wa wanafunzi na kila mtu ambaye anamfuata Yesu. Tumia neno sawa kwa bwana kama vile ulivyofanya katika simulizi za awali. Rejelea Faharasa Kuu kwa ufafanuzi kamili zaidi wa neno </w:t>
      </w:r>
      <w:r>
        <w:rPr>
          <w:lang w:val="sw_KE" w:bidi="sw_KE"/>
        </w:rPr>
        <w:t>bwana</w:t>
      </w:r>
      <w:r>
        <w:rPr>
          <w:lang w:val="sw_KE" w:bidi="sw_KE"/>
        </w:rPr>
        <w:t>.</w:t>
      </w:r>
    </w:p>
    <w:p>
      <w:pPr/>
      <w:r>
        <w:rPr>
          <w:lang w:val="sw_KE" w:bidi="sw_KE"/>
        </w:rPr>
      </w:r>
      <w:r>
        <w:rPr>
          <w:b/>
          <w:lang w:val="sw_KE" w:bidi="sw_KE"/>
        </w:rPr>
        <w:t>Belzebuli</w:t>
      </w:r>
      <w:r>
        <w:rPr>
          <w:lang w:val="sw_KE" w:bidi="sw_KE"/>
        </w:rPr>
        <w:t xml:space="preserve"> ni jina lingine la Shetani. </w:t>
      </w:r>
      <w:r>
        <w:rPr>
          <w:b/>
          <w:lang w:val="sw_KE" w:bidi="sw_KE"/>
        </w:rPr>
        <w:t>Shetani</w:t>
      </w:r>
      <w:r>
        <w:rPr>
          <w:lang w:val="sw_KE" w:bidi="sw_KE"/>
        </w:rPr>
        <w:t xml:space="preserve"> ni kiumbe cha kiroho ambaye ni kiongozi wa roho mbaya. Shetani aliumbwa na Mungu, lakini aliasi dhidi ya Mungu. Tumia neno sawa kwa Shetani kama vile ulivyofanya katika simulizi za awali. Rejelea Faharasa Kuu kwa ufafanuzi kamili zaidi wa neno </w:t>
      </w:r>
      <w:r>
        <w:rPr>
          <w:lang w:val="sw_KE" w:bidi="sw_KE"/>
        </w:rPr>
        <w:t>Shetani</w:t>
      </w:r>
      <w:r>
        <w:rPr>
          <w:lang w:val="sw_KE" w:bidi="sw_KE"/>
        </w:rPr>
        <w:t>.</w:t>
      </w:r>
    </w:p>
    <w:p>
      <w:pPr/>
      <w:r>
        <w:rPr>
          <w:lang w:val="sw_KE" w:bidi="sw_KE"/>
        </w:rPr>
      </w:r>
      <w:r>
        <w:rPr>
          <w:b/>
          <w:lang w:val="sw_KE" w:bidi="sw_KE"/>
        </w:rPr>
        <w:t>Kukashifu</w:t>
      </w:r>
      <w:r>
        <w:rPr>
          <w:lang w:val="sw_KE" w:bidi="sw_KE"/>
        </w:rPr>
        <w:t>, au kusema mambo mabaya zaidi, inamaanisha kusema mambo yasiyopendeza na yasiyo ya kweli kuhusu mtu.</w:t>
      </w:r>
    </w:p>
    <w:p>
      <w:pPr/>
      <w:r>
        <w:rPr>
          <w:lang w:val="sw_KE" w:bidi="sw_KE"/>
        </w:rPr>
      </w:r>
      <w:r>
        <w:rPr>
          <w:b/>
          <w:lang w:val="sw_KE" w:bidi="sw_KE"/>
        </w:rPr>
        <w:t>Washiriki wa nyumba yake</w:t>
      </w:r>
      <w:r>
        <w:rPr>
          <w:lang w:val="sw_KE" w:bidi="sw_KE"/>
        </w:rPr>
        <w:t xml:space="preserve"> ni wafuasi wa Yesu. Tumia neno sawa na ulilofanya katika simulizi za awali kwa washiriki wa nyumba. Rejelea Faharasa Kuu kwa ufafanuzi kamili zaidi wa neno </w:t>
      </w:r>
      <w:r>
        <w:rPr>
          <w:lang w:val="sw_KE" w:bidi="sw_KE"/>
        </w:rPr>
        <w:t>washiriki wa nyumba</w:t>
      </w:r>
      <w:r>
        <w:rPr>
          <w:lang w:val="sw_KE" w:bidi="sw_KE"/>
        </w:rPr>
        <w:t>.</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10:26–33</w:t>
      </w:r>
      <w:r>
        <w:rPr>
          <w:lang w:val="sw_KE" w:bidi="sw_KE"/>
        </w:rPr>
      </w:r>
    </w:p>
    <w:p>
      <w:pPr>
        <w:pStyle w:val="Heading3"/>
      </w:pPr>
      <w:r>
        <w:rPr>
          <w:lang w:val="sw_KE" w:bidi="sw_KE"/>
        </w:rPr>
        <w:t>Sikiliza na Moyo</w:t>
      </w:r>
    </w:p>
    <w:p>
      <w:pPr/>
      <w:r>
        <w:rPr>
          <w:lang w:val="sw_KE" w:bidi="sw_KE"/>
        </w:rPr>
      </w:r>
      <w:r>
        <w:rPr>
          <w:lang w:val="sw_KE" w:bidi="sw_KE"/>
        </w:rPr>
        <w:t>Sikiliza Mathayo 10:26–33 na utie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Katika hadithi hii ya kweli, Mathayo anasimulia mafundisho na faraja ambayo Yesu aliwapa wanafunzi. Tunajifunza kuhusu jinsi wafuasi wa Yesu walivyo wa thamani kwa Mungu.</w:t>
      </w:r>
    </w:p>
    <w:p>
      <w:pPr/>
      <w:r>
        <w:rPr>
          <w:lang w:val="sw_KE" w:bidi="sw_KE"/>
        </w:rPr>
      </w:r>
      <w:r>
        <w:rPr>
          <w:lang w:val="sw_KE" w:bidi="sw_KE"/>
        </w:rPr>
        <w:t>Katika simulizi ya awali, Yesu anawaambia wanafunzi wake kuhusu mateso, au ugumu, watakaopitia kwa kumfuata hadharani.</w:t>
      </w:r>
    </w:p>
    <w:p>
      <w:pPr/>
      <w:r>
        <w:rPr>
          <w:lang w:val="sw_KE" w:bidi="sw_KE"/>
        </w:rPr>
      </w:r>
      <w:r>
        <w:rPr>
          <w:lang w:val="sw_KE" w:bidi="sw_KE"/>
        </w:rPr>
        <w:t>Yesu anawaambia wanafunzi, wafuasi wake 12 wa karibu zaidi, kuhusu watu ambao watawatesa. Yesu anawaambia wanafunzi wasiwaogope watu hao. Wakati Yesu anasema, "Hakuna kitu kinachofunikwa ambacho hakitafichuliwa, au kilichofichwa ambacho hakitajulikana," Yesu anarudia wazo sawa kwa kutumia maneno tofauti ili kuonyesha umuhimu wa kile alichosema. Hatujui kwa uhakika maana yake ni nini: Mambo ambayo yanafichwa pengine ni dhambi za siri za watu wanaowatesa wafuasi wa Yesu, au mambo magumu kuelewa kuhusu Ufalme wa Mungu. Yesu alisema, "Kile ninachowaambia katika giza, semeni kwa mwanga, na kile mnachosikia nikipiga kelele, tangazeni kwenye paa za nyumba." Wakati huo, sehemu ya juu, au paa, la nyumba za Kiyahudi lilikuwa tambarare na lingeweza kufikiwa kwa ngazi. Watu walitumia paa za nyumba zao kwa madhumuni mengi. Ilikuwa ya kawaida kwa watu kusimama kwenye paa la nyumba ili kutoa matangazo muhimu.</w:t>
      </w:r>
    </w:p>
    <w:p>
      <w:pPr/>
      <w:r>
        <w:rPr>
          <w:lang w:val="sw_KE" w:bidi="sw_KE"/>
        </w:rPr>
      </w:r>
      <w:r>
        <w:rPr>
          <w:lang w:val="sw_KE" w:bidi="sw_KE"/>
        </w:rPr>
        <w:t xml:space="preserve">Onyesha picha ya </w:t>
      </w:r>
      <w:r>
        <w:rPr>
          <w:lang w:val="sw_KE" w:bidi="sw_KE"/>
        </w:rPr>
        <w:t>nyumba yenye paa tambarare</w:t>
      </w:r>
      <w:r>
        <w:rPr>
          <w:lang w:val="sw_KE" w:bidi="sw_KE"/>
        </w:rPr>
        <w:t>.</w:t>
      </w:r>
    </w:p>
    <w:p>
      <w:pPr/>
      <w:r>
        <w:rPr>
          <w:lang w:val="sw_KE" w:bidi="sw_KE"/>
        </w:rPr>
      </w:r>
      <w:r>
        <w:rPr>
          <w:lang w:val="sw_KE" w:bidi="sw_KE"/>
        </w:rPr>
        <w:t>Tena, Yesu anarudia wazo sawa kwa kutumia maneno tofauti ili kuonyesha umuhimu wa kile alichosema. Wakati huu, Yesu pengine anamaanisha kwamba wafuasi wake ni lazima wamwambie kila mtu kile Yesu amewaambia. Yesu anawaambia wanafunzi wake wasiogope watu ambao wanaweza tu kuua miili yao, lakini hawawezi kuua roho zao, au maisha ya ndani. Nafsi ni sehemu ya mtu ambayo inaendelea kuwepo wakati mwili unakufa.</w:t>
      </w:r>
    </w:p>
    <w:p>
      <w:pPr/>
      <w:r>
        <w:rPr>
          <w:lang w:val="sw_KE" w:bidi="sw_KE"/>
        </w:rPr>
      </w:r>
      <w:r>
        <w:rPr>
          <w:lang w:val="sw_KE" w:bidi="sw_KE"/>
        </w:rPr>
        <w:t>Yesu alisema, "Mcheni yeye, au muogope Mungu tu, ambaye anaweza kuharibu roho na mwili katika kuzimu." Katika mfano huu, hofu ina maana kuwa na heshima kwa Mungu. Wakati kitu kinaharibiwa, hakiwezi kufanya kazi au kutengenezwa. Kuzimu ni mahali pa adhabu ya milele. Mungu pekee ndiye aliye na udhibiti juu ya roho za watu kwa sababu Yeye pekee ndiye anayeweza kuharibu au kuokoa watu milele.</w:t>
      </w:r>
    </w:p>
    <w:p>
      <w:pPr/>
      <w:r>
        <w:rPr>
          <w:lang w:val="sw_KE" w:bidi="sw_KE"/>
        </w:rPr>
      </w:r>
      <w:r>
        <w:rPr>
          <w:lang w:val="sw_KE" w:bidi="sw_KE"/>
        </w:rPr>
        <w:t>Sitisha hapa na usimulie hadithi kuhusu kile kinachotokea kwa mtu wakati anakufa. Kwa kawaida unaiita nini sehemu ya mtu ambayo bado ipo baada ya kufa?</w:t>
      </w:r>
    </w:p>
    <w:p>
      <w:pPr/>
      <w:r>
        <w:rPr>
          <w:lang w:val="sw_KE" w:bidi="sw_KE"/>
        </w:rPr>
      </w:r>
      <w:r>
        <w:rPr>
          <w:lang w:val="sw_KE" w:bidi="sw_KE"/>
        </w:rPr>
        <w:t>Kisha Yesu anafundisha kwa kutumia mfano. Mfano ni hadithi maalum iliyosimuliwa na Yesu kwa kutumia mambo ya kila siku ili kuelezea mambo ya kina ya Mungu. Wakati Yesu aliuliza, "Je, shomoro wawili hawauzwi kwa senti, au sarafu ndogo ya shaba?" Hakuomba apewe jibu. Alikuwa akionyesha kwamba watu wanaweka thamani ndogo kwa shomoro. Shomoro ni ndege mdogo. Senti ni sarafu ndogo ya shaba yenye thamani ndogo.</w:t>
      </w:r>
    </w:p>
    <w:p>
      <w:pPr/>
      <w:r>
        <w:rPr>
          <w:lang w:val="sw_KE" w:bidi="sw_KE"/>
        </w:rPr>
      </w:r>
      <w:r>
        <w:rPr>
          <w:lang w:val="sw_KE" w:bidi="sw_KE"/>
        </w:rPr>
        <w:t xml:space="preserve">Onyesha picha ya </w:t>
      </w:r>
      <w:r>
        <w:rPr>
          <w:lang w:val="sw_KE" w:bidi="sw_KE"/>
        </w:rPr>
        <w:t>shomoro</w:t>
      </w:r>
      <w:r>
        <w:rPr>
          <w:lang w:val="sw_KE" w:bidi="sw_KE"/>
        </w:rPr>
        <w:t xml:space="preserve">. Onyesha picha ya senti, </w:t>
      </w:r>
      <w:r>
        <w:rPr>
          <w:lang w:val="sw_KE" w:bidi="sw_KE"/>
        </w:rPr>
        <w:t>au sarafu ndogo ya shaba</w:t>
      </w:r>
      <w:r>
        <w:rPr>
          <w:lang w:val="sw_KE" w:bidi="sw_KE"/>
        </w:rPr>
        <w:t>.</w:t>
      </w:r>
    </w:p>
    <w:p>
      <w:pPr/>
      <w:r>
        <w:rPr>
          <w:lang w:val="sw_KE" w:bidi="sw_KE"/>
        </w:rPr>
      </w:r>
      <w:r>
        <w:rPr>
          <w:lang w:val="sw_KE" w:bidi="sw_KE"/>
        </w:rPr>
        <w:t>Yesu alisema, shomoro hataanguka chini, au kufa, bila ruhusa ya Baba yenu wa mbinguni. Hii ni kulinganisha. Inatufundisha kwamba, kwa njia sawa na shomoro hatakufa bila Mungu kumruhusu, mfuasi wa Yesu hatapata ugumu bila Mungu kumruhusu. Yesu anamwita Mungu Baba yetu ili kuonyesha kwamba mtu ambaye anamwamini Yesu ni sehemu ya ufalme wa Mungu. Mungu anatutunza kama Baba anavyojali watoto wake. Yesu alisema, "Hata nywele kwenye kichwa chako zimehesabiwa." Hii ina maana, Mungu hata anajua ni nywele ngapi ambazo ziko kwenye kichwa cha mtu. Hii inaonyesha kwamba Mungu anajali kuhusu hata maelezo madogo zaidi ya maisha ya mtu. Ndiyo maana Yesu alisema, "Msiogope." Anaelezea kwamba wafuasi wake ni wa thamani zaidi kwa Mungu kuliko shomoro wengi. Hii inaonyesha kwamba Mungu atawatunza wafuasi wa Yesu.</w:t>
      </w:r>
    </w:p>
    <w:p>
      <w:pPr/>
      <w:r>
        <w:rPr>
          <w:lang w:val="sw_KE" w:bidi="sw_KE"/>
        </w:rPr>
      </w:r>
      <w:r>
        <w:rPr>
          <w:lang w:val="sw_KE" w:bidi="sw_KE"/>
        </w:rPr>
        <w:t>Sitisha hapa na mjadili mahusiano ya karibu ya kibinafsi katika utamaduni wenu. Eleza uhusiano maalum kati ya wazazi na watoto wao. Ni aina gani ya maneno yanayotumiwa katika utamaduni wenu ili kuelezea aina hii ya uhusiano?</w:t>
      </w:r>
    </w:p>
    <w:p>
      <w:pPr/>
      <w:r>
        <w:rPr>
          <w:lang w:val="sw_KE" w:bidi="sw_KE"/>
        </w:rPr>
      </w:r>
      <w:r>
        <w:rPr>
          <w:lang w:val="sw_KE" w:bidi="sw_KE"/>
        </w:rPr>
        <w:t>Yesu alisema, "Kwa hivyo, kila mtu atakayenikiri mbele ya watu, mimi pia nitamkiri mbele ya Baba yangu aliye mbinguni." Yesu alisema hii kwa sababu aliwaambia wanafunzi wake wasiogope ugumu ambao watapitia. Jina Wanaume, katika mfano huu, linarejelea watu, si wanaume tu. Yesu anataka wafuasi wake wabaki waaminifu kwake hadharani. Hata mbele ya wale watakaowatesa. Yesu atatangaza kwa Baba, au Mungu, kwamba mtu anastahili kuwa mbinguni ikiwa mtu huyo atabaki mwaminifu kwake. Lakini, kama mtu si mwaminifu kwa Yesu hadharani, Yesu atakana kuwa mtu huyo ni mfuasi wake wa kweli.</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Simulizi hili lina matukio matatu.</w:t>
      </w:r>
    </w:p>
    <w:p>
      <w:pPr/>
      <w:r>
        <w:rPr>
          <w:lang w:val="sw_KE" w:bidi="sw_KE"/>
        </w:rPr>
      </w:r>
      <w:r>
        <w:rPr>
          <w:b/>
          <w:lang w:val="sw_KE" w:bidi="sw_KE"/>
        </w:rPr>
        <w:t>Tukio la kwanza:</w:t>
      </w:r>
      <w:r>
        <w:rPr>
          <w:lang w:val="sw_KE" w:bidi="sw_KE"/>
        </w:rPr>
        <w:t xml:space="preserve"> Yesu anaendelea kuwaambia wanafunzi wake kuhusu watu ambao watawatesa. Anawaambia wanafunzi wasiogope watu hao.</w:t>
      </w:r>
    </w:p>
    <w:p>
      <w:pPr/>
      <w:r>
        <w:rPr>
          <w:lang w:val="sw_KE" w:bidi="sw_KE"/>
        </w:rPr>
      </w:r>
      <w:r>
        <w:rPr>
          <w:b/>
          <w:lang w:val="sw_KE" w:bidi="sw_KE"/>
        </w:rPr>
        <w:t>Tukio la pili:</w:t>
      </w:r>
      <w:r>
        <w:rPr>
          <w:lang w:val="sw_KE" w:bidi="sw_KE"/>
        </w:rPr>
        <w:t xml:space="preserve"> Yesu anawahimiza wanafunzi wake kwamba Mungu anawajali sana.</w:t>
      </w:r>
    </w:p>
    <w:p>
      <w:pPr/>
      <w:r>
        <w:rPr>
          <w:lang w:val="sw_KE" w:bidi="sw_KE"/>
        </w:rPr>
      </w:r>
      <w:r>
        <w:rPr>
          <w:b/>
          <w:lang w:val="sw_KE" w:bidi="sw_KE"/>
        </w:rPr>
        <w:t>Tukio la tatu:</w:t>
      </w:r>
      <w:r>
        <w:rPr>
          <w:lang w:val="sw_KE" w:bidi="sw_KE"/>
        </w:rPr>
        <w:t xml:space="preserve"> Yesu anawafundisha wanafunzi jinsi ni muhimu kuwaambia wengine kuhusu yeye.</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Watu ambao wanawatesa wafuasi wa Yesu</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Shomoro</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Katika simulizi ya awali, Yesu alizungumza kuhusu ugumu na mateso. Simulizi hii inaanza na "kwa hivyo" au "hivyo" kama njia ya kuunganisha na kile Yesu aliwaambia tu. Ni muhimu kukumbuka kwamba Yesu anazungumza kuhusu watu ambao watawatesa wanafunzi wake wakati anasema, "Msiwaogope." Kumbuka kwamba Yesu alisema, "Hakuna kitu kinachofunikwa ambacho hakitafichuliwa."</w:t>
      </w:r>
    </w:p>
    <w:p>
      <w:pPr/>
      <w:r>
        <w:rPr>
          <w:lang w:val="sw_KE" w:bidi="sw_KE"/>
        </w:rPr>
      </w:r>
      <w:r>
        <w:rPr>
          <w:lang w:val="sw_KE" w:bidi="sw_KE"/>
        </w:rPr>
        <w:t>Ni muhimu kukumbuka kwamba Yesu anarudia wazo sawa kwa kutumia maneno tofauti ili kuonyesha umuhimu wa kile alichosema. "Hakuna kilichofunikwa" ni sawa na "kile kilichofichwa." Mambo ambayo yanafichwa pengine ni dhambi za siri za watu wanaowatesa wafuasi wa Yesu, au mambo magumu kuelewa kuhusu Ufalme wa Mungu.</w:t>
      </w:r>
    </w:p>
    <w:p>
      <w:pPr/>
      <w:r>
        <w:rPr>
          <w:lang w:val="sw_KE" w:bidi="sw_KE"/>
        </w:rPr>
      </w:r>
      <w:r>
        <w:rPr>
          <w:lang w:val="sw_KE" w:bidi="sw_KE"/>
        </w:rPr>
        <w:t>Yesu alisema, "Kile ninachowaambia gizani, kisemeni mwangani; na kile mnachosikia kikongononwa, kitangazeni juu ya paa za nyumba." Yesu anarudia wazo sawa kwa kutumia maneno tofauti ili kuonyesha umuhimu wa kile alichosema. Wakati huu, "Kile ninachowaambia gizani" na "kile mnachosikia kikiongonwa," zote mbili zina maana sawa. Hiki ni kile Yesu anachowafundisha wanafunzi wake kwa siri. "Sema kwa mwanga" na "tangaza kwenye paa la nyumba," zote mbili zina maana sawa. Yesu anataka wafuasi wake kumwambia kila mtu kile Yesu anawafundisha.</w:t>
      </w:r>
    </w:p>
    <w:p>
      <w:pPr/>
      <w:r>
        <w:rPr>
          <w:lang w:val="sw_KE" w:bidi="sw_KE"/>
        </w:rPr>
      </w:r>
      <w:r>
        <w:rPr>
          <w:lang w:val="sw_KE" w:bidi="sw_KE"/>
        </w:rPr>
        <w:t>Kumbuka kwamba Yesu alisema, "Msiogope wale ambao wanaua mwili lakini hawawezi kuua roho."</w:t>
      </w:r>
    </w:p>
    <w:p>
      <w:pPr/>
      <w:r>
        <w:rPr>
          <w:lang w:val="sw_KE" w:bidi="sw_KE"/>
        </w:rPr>
      </w:r>
      <w:r>
        <w:rPr>
          <w:lang w:val="sw_KE" w:bidi="sw_KE"/>
        </w:rPr>
        <w:t>Ni muhimu kukumbuka kwamba katika tukio la pili Yesu anatumia mfano ili kufundisha wanafunzi wake. Mfano ni hadithi maalum iliyosimuliwa na Yesu kwa kutumia mambo ya kila siku ili kuelezea mambo ya kina ya Mungu. Katika mfano huu Yesu anazungumza kuhusu shomoro wenye thamani ndogo. Lakini Mungu bado anajali kuhusu kile kinachotokea kwa shomoro. Kumbuka kwamba Yesu alisema, Mungu anajua hata idadi ya nywele zilizoko kichwani pako. Ni muhimu kukumbuka kwamba Yesu aliwaambia wanafunzi wake "msiogope" mara tatu katika simulizi hii.</w:t>
      </w:r>
    </w:p>
    <w:p>
      <w:pPr/>
      <w:r>
        <w:rPr>
          <w:lang w:val="sw_KE" w:bidi="sw_KE"/>
        </w:rPr>
      </w:r>
      <w:r>
        <w:rPr>
          <w:lang w:val="sw_KE" w:bidi="sw_KE"/>
        </w:rPr>
        <w:t>Ni muhimu kukumbuka kwamba Yesu alisema, "Kila mtu atakayenikiri mbele ya watu, pia Nitamkiri mbele ya Baba yangu aliye mbinguni." Ni muhimu kukumbuka kwamba Yesu anataka wafuasi wake kuwaambia wengine kuhusu yeye hadharani. Kumbuka kile Yesu alisema kuhusu wale ambao hawawaambii wengine kuhusu yeye hadharani.</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Simulizi hili lina matukio matatu.</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Watu ambao wanawatesa wafuasi wa Yesu</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Shomoro</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Yesu anawaambia wanafunzi wake kuhusu watu ambao watawatesa. Anawaambia wanafunzi wasiogope watu hao. Yesu anasema, "Hakuna kitu kinachofunikwa ambacho hakitafichuliwa, au kilichofichwa ambacho hakitajulikana."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"Mnahisi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anasema, "Kile ninachowaambia katika giza, kisemeni katika mwanga, na kile mnachosikia kikongononwa, kitangazeni juu ya paa za nyumba."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"Mnahisi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anawahimiza wanafunzi wake kwamba Mungu anawajali sana. Anasimulia mfano kuhusu shomoro wanaoanguka ardhini na Mungu akiwaona.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shomoro, "Mnahisi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Kisha Yesu anasema, "Hata nywele za kichwa chako zote zimehesabiwa."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Yesu, "Unahisi vipi?" Unaweza kusikia mambo kama:</w:t>
      </w:r>
    </w:p>
    <w:p>
      <w:pPr>
        <w:pStyle w:val="ListBullet"/>
        <w:spacing w:line="240" w:lineRule="auto"/>
        <w:ind w:left="720"/>
      </w:pPr>
      <w:r>
        <w:rPr>
          <w:lang w:val="sw_KE" w:bidi="sw_KE"/>
        </w:rPr>
      </w:r>
      <w:r>
        <w:rPr>
          <w:lang w:val="sw_KE" w:bidi="sw_KE"/>
        </w:rPr>
        <w:t>Waulize waigizaji wanaoigiza wanafunzi, "Mnahisi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anawafundisha wanafunzi wake jinsi ni muhimu kuwaambia wengine kuhusu yeye. Anasema, "Kwa hiyo kila mtu atakayenikiri mbele ya watu, mimi pia nitamkiri mbele ya Baba yangu aliye mbinguni, lakini yeyote atakayenikana mbele ya watu, mimi pia nitamkana mbele ya Baba yangu aliye mbinguni."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"Mnahisi vipi?" Unaweza kusikia mambo kama:</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Yesu alisema, "Mnavyosikia mkinong'onewa, tangazeni juu ya paa za nyumba." </w:t>
      </w:r>
      <w:r>
        <w:rPr>
          <w:b/>
          <w:lang w:val="sw_KE" w:bidi="sw_KE"/>
        </w:rPr>
        <w:t>Paa</w:t>
      </w:r>
      <w:r>
        <w:rPr>
          <w:lang w:val="sw_KE" w:bidi="sw_KE"/>
        </w:rPr>
        <w:t xml:space="preserve"> la nyumba linarejelea sehemu ya juu ya nyumba au jengo lingine, linalofikika kwa ngazi za nje. Paa la nyumba lilitumiwa kwa mambo mengi, si kwa ajili tu ya kutoa makazi. Ukuta mfupi ulijengwa karibu na juu ya nyumba ili kuzuia watu wasianguke.</w:t>
      </w:r>
    </w:p>
    <w:p>
      <w:pPr/>
      <w:r>
        <w:rPr>
          <w:lang w:val="sw_KE" w:bidi="sw_KE"/>
        </w:rPr>
      </w:r>
      <w:r>
        <w:rPr>
          <w:lang w:val="sw_KE" w:bidi="sw_KE"/>
        </w:rPr>
        <w:t xml:space="preserve">Yesu anasema msiwaogope watu ambao wanaweza tu kuua mwili wako, lakini hawawezi kuua </w:t>
      </w:r>
      <w:r>
        <w:rPr>
          <w:b/>
          <w:lang w:val="sw_KE" w:bidi="sw_KE"/>
        </w:rPr>
        <w:t>roho</w:t>
      </w:r>
      <w:r>
        <w:rPr>
          <w:lang w:val="sw_KE" w:bidi="sw_KE"/>
        </w:rPr>
        <w:t xml:space="preserve"> yako. Roho ni maisha ya ndani ya mtu na kufikiri. Roho ni sehemu ya mtu ambayo inaendelea kuwepo wakati mwili unakufa. Rejelea Faharasa Kuu kwa ufafanuzi kamili zaidi wa neno </w:t>
      </w:r>
      <w:r>
        <w:rPr>
          <w:lang w:val="sw_KE" w:bidi="sw_KE"/>
        </w:rPr>
        <w:t>roho</w:t>
      </w:r>
      <w:r>
        <w:rPr>
          <w:lang w:val="sw_KE" w:bidi="sw_KE"/>
        </w:rPr>
        <w:t>.</w:t>
      </w:r>
    </w:p>
    <w:p>
      <w:pPr/>
      <w:r>
        <w:rPr>
          <w:lang w:val="sw_KE" w:bidi="sw_KE"/>
        </w:rPr>
      </w:r>
      <w:r>
        <w:rPr>
          <w:lang w:val="sw_KE" w:bidi="sw_KE"/>
        </w:rPr>
        <w:t xml:space="preserve">Yesu alisema, "Mcheni yeye, au mcheni Mungu tu, anayeweza </w:t>
      </w:r>
      <w:r>
        <w:rPr>
          <w:b/>
          <w:lang w:val="sw_KE" w:bidi="sw_KE"/>
        </w:rPr>
        <w:t>kuangamiza</w:t>
      </w:r>
      <w:r>
        <w:rPr>
          <w:lang w:val="sw_KE" w:bidi="sw_KE"/>
        </w:rPr>
        <w:t xml:space="preserve"> roho na mwili katika </w:t>
      </w:r>
      <w:r>
        <w:rPr>
          <w:b/>
          <w:lang w:val="sw_KE" w:bidi="sw_KE"/>
        </w:rPr>
        <w:t>kuzimu</w:t>
      </w:r>
      <w:r>
        <w:rPr>
          <w:lang w:val="sw_KE" w:bidi="sw_KE"/>
        </w:rPr>
        <w:t xml:space="preserve">." </w:t>
      </w:r>
      <w:r>
        <w:rPr>
          <w:b/>
          <w:lang w:val="sw_KE" w:bidi="sw_KE"/>
        </w:rPr>
        <w:t>Hofu</w:t>
      </w:r>
      <w:r>
        <w:rPr>
          <w:lang w:val="sw_KE" w:bidi="sw_KE"/>
        </w:rPr>
        <w:t xml:space="preserve"> ni </w:t>
      </w:r>
      <w:r>
        <w:rPr>
          <w:b/>
          <w:lang w:val="sw_KE" w:bidi="sw_KE"/>
        </w:rPr>
        <w:t>hofu ya Mungu</w:t>
      </w:r>
      <w:r>
        <w:rPr>
          <w:lang w:val="sw_KE" w:bidi="sw_KE"/>
        </w:rPr>
        <w:t xml:space="preserve">. "Hofu ya Mungu" ina maana kuwa na heshima kwa Mungu. Hofu ya Mungu ni sehemu muhimu ya imani kwa Mungu. Tumia neno sawa kwa hofu Mungu kama vile ulivyofanya katika simulizi za awali. Rejelea Faharasa Kuu kwa ufafanuzi kamili zaidi wa </w:t>
      </w:r>
      <w:r>
        <w:rPr>
          <w:lang w:val="sw_KE" w:bidi="sw_KE"/>
        </w:rPr>
        <w:t>hofu ya Mungu</w:t>
      </w:r>
      <w:r>
        <w:rPr>
          <w:lang w:val="sw_KE" w:bidi="sw_KE"/>
        </w:rPr>
        <w:t xml:space="preserve">. Wakati kitu </w:t>
      </w:r>
      <w:r>
        <w:rPr>
          <w:b/>
          <w:lang w:val="sw_KE" w:bidi="sw_KE"/>
        </w:rPr>
        <w:t>kinaharibiwa</w:t>
      </w:r>
      <w:r>
        <w:rPr>
          <w:lang w:val="sw_KE" w:bidi="sw_KE"/>
        </w:rPr>
        <w:t>, hakiwezi kufanya kazi au kutengenezwa.</w:t>
      </w:r>
    </w:p>
    <w:p>
      <w:pPr/>
      <w:r>
        <w:rPr>
          <w:lang w:val="sw_KE" w:bidi="sw_KE"/>
        </w:rPr>
      </w:r>
      <w:r>
        <w:rPr>
          <w:lang w:val="sw_KE" w:bidi="sw_KE"/>
        </w:rPr>
        <w:t>Sitisha hapa na mjadili njia mngeweza kutafsiri neno "kuharibu" katika lugha yenu. Ni aina gani ya mambo ambayo yanasababisha kitu kuharibika?</w:t>
      </w:r>
    </w:p>
    <w:p>
      <w:pPr/>
      <w:r>
        <w:rPr>
          <w:lang w:val="sw_KE" w:bidi="sw_KE"/>
        </w:rPr>
      </w:r>
      <w:r>
        <w:rPr>
          <w:b/>
          <w:lang w:val="sw_KE" w:bidi="sw_KE"/>
        </w:rPr>
        <w:t>Kuzimu</w:t>
      </w:r>
      <w:r>
        <w:rPr>
          <w:lang w:val="sw_KE" w:bidi="sw_KE"/>
        </w:rPr>
        <w:t xml:space="preserve"> ni mahali wanapoenda wasioamini mwisho wa dunia ili kuadhibiwa. Tumia neno sawa kwa kuzimu kama vile ulivyofanya katika simulizi za awali. Rejelea Faharasa Kuu kwa ufafanuzi kamili zaidi wa neno </w:t>
      </w:r>
      <w:r>
        <w:rPr>
          <w:lang w:val="sw_KE" w:bidi="sw_KE"/>
        </w:rPr>
        <w:t>kuzimu</w:t>
      </w:r>
      <w:r>
        <w:rPr>
          <w:lang w:val="sw_KE" w:bidi="sw_KE"/>
        </w:rPr>
        <w:t>.</w:t>
      </w:r>
    </w:p>
    <w:p>
      <w:pPr/>
      <w:r>
        <w:rPr>
          <w:lang w:val="sw_KE" w:bidi="sw_KE"/>
        </w:rPr>
      </w:r>
      <w:r>
        <w:rPr>
          <w:lang w:val="sw_KE" w:bidi="sw_KE"/>
        </w:rPr>
        <w:t xml:space="preserve">Yesu anafundisha kwa kutumia mfano. Mfano ni hadithi maalum iliyosimuliwa na Yesu kwa kutumia mambo ya kila siku ili kuelezea mambo ya kina ya Mungu. Yesu aliuliza, "Je, shomoro wawili </w:t>
      </w:r>
      <w:r>
        <w:rPr>
          <w:b/>
          <w:lang w:val="sw_KE" w:bidi="sw_KE"/>
        </w:rPr>
        <w:t>hawauzwi</w:t>
      </w:r>
      <w:r>
        <w:rPr>
          <w:lang w:val="sw_KE" w:bidi="sw_KE"/>
        </w:rPr>
        <w:t xml:space="preserve"> kwa </w:t>
      </w:r>
      <w:r>
        <w:rPr>
          <w:b/>
          <w:lang w:val="sw_KE" w:bidi="sw_KE"/>
        </w:rPr>
        <w:t>senti</w:t>
      </w:r>
      <w:r>
        <w:rPr>
          <w:lang w:val="sw_KE" w:bidi="sw_KE"/>
        </w:rPr>
        <w:t xml:space="preserve">, au sarafu ndogo?" </w:t>
      </w:r>
      <w:r>
        <w:rPr>
          <w:b/>
          <w:lang w:val="sw_KE" w:bidi="sw_KE"/>
        </w:rPr>
        <w:t>Shomoro</w:t>
      </w:r>
      <w:r>
        <w:rPr>
          <w:lang w:val="sw_KE" w:bidi="sw_KE"/>
        </w:rPr>
        <w:t xml:space="preserve"> ni ndege mdogo ambaye aliuzwa kwa chakula. Shomoro alikuwa na thamani kidogo. Shomoro wawili waliuzwa kwa senti, au sarafu ndogo. </w:t>
      </w:r>
      <w:r>
        <w:rPr>
          <w:b/>
          <w:lang w:val="sw_KE" w:bidi="sw_KE"/>
        </w:rPr>
        <w:t>Senti</w:t>
      </w:r>
      <w:r>
        <w:rPr>
          <w:lang w:val="sw_KE" w:bidi="sw_KE"/>
        </w:rPr>
        <w:t>, au sarafu ndogo, inarejelea sarafu ya shaba ya Kirumi yenye thamani ya takriban sehemu ya kumi na sita ya sarafu ambayo ilitumiwa kulipa mshahara wa kila siku.</w:t>
      </w:r>
    </w:p>
    <w:p>
      <w:pPr/>
      <w:r>
        <w:rPr>
          <w:lang w:val="sw_KE" w:bidi="sw_KE"/>
        </w:rPr>
      </w:r>
      <w:r>
        <w:rPr>
          <w:lang w:val="sw_KE" w:bidi="sw_KE"/>
        </w:rPr>
        <w:t xml:space="preserve">Ikiwa ni lazima, onyesha picha ya </w:t>
      </w:r>
      <w:r>
        <w:rPr>
          <w:lang w:val="sw_KE" w:bidi="sw_KE"/>
        </w:rPr>
        <w:t>shomoro</w:t>
      </w:r>
      <w:r>
        <w:rPr>
          <w:lang w:val="sw_KE" w:bidi="sw_KE"/>
        </w:rPr>
        <w:t xml:space="preserve">. Onyesha picha ya senti, </w:t>
      </w:r>
      <w:r>
        <w:rPr>
          <w:lang w:val="sw_KE" w:bidi="sw_KE"/>
        </w:rPr>
        <w:t>au sarafu ndogo ya shaba</w:t>
      </w:r>
      <w:r>
        <w:rPr>
          <w:lang w:val="sw_KE" w:bidi="sw_KE"/>
        </w:rPr>
        <w:t>.</w:t>
      </w:r>
    </w:p>
    <w:p>
      <w:pPr/>
      <w:r>
        <w:rPr>
          <w:lang w:val="sw_KE" w:bidi="sw_KE"/>
        </w:rPr>
      </w:r>
      <w:r>
        <w:rPr>
          <w:lang w:val="sw_KE" w:bidi="sw_KE"/>
        </w:rPr>
        <w:t xml:space="preserve">Yesu alimwita Mungu "Baba yenu." Hii ni kwa sababu Mungu ni Baba wa mbinguni wa kila mtu ambaye anamfuata Yesu. </w:t>
      </w:r>
      <w:r>
        <w:rPr>
          <w:b/>
          <w:lang w:val="sw_KE" w:bidi="sw_KE"/>
        </w:rPr>
        <w:t>Baba</w:t>
      </w:r>
      <w:r>
        <w:rPr>
          <w:lang w:val="sw_KE" w:bidi="sw_KE"/>
        </w:rPr>
        <w:t xml:space="preserve"> anaonyesha kipengele cha mahusiano cha Mungu kwa wafuasi wa Yesu. Yesu anamwita Mungu Baba yetu ili kuonyesha kwamba tunaweza kuwa na uhusiano wa karibu wa kibinafsi na Mungu.</w:t>
      </w:r>
    </w:p>
    <w:p>
      <w:pPr/>
      <w:r>
        <w:rPr>
          <w:lang w:val="sw_KE" w:bidi="sw_KE"/>
        </w:rPr>
      </w:r>
      <w:r>
        <w:rPr>
          <w:lang w:val="sw_KE" w:bidi="sw_KE"/>
        </w:rPr>
        <w:t xml:space="preserve">Yesu alisema, "Kwa hivyo, kila mtu ambaye anakiri mimi mbele ya watu, pia nitamkiri mbele ya Baba yangu aliye mbinguni." </w:t>
      </w:r>
      <w:r>
        <w:rPr>
          <w:b/>
          <w:lang w:val="sw_KE" w:bidi="sw_KE"/>
        </w:rPr>
        <w:t>Mbinguni</w:t>
      </w:r>
      <w:r>
        <w:rPr>
          <w:lang w:val="sw_KE" w:bidi="sw_KE"/>
        </w:rPr>
        <w:t xml:space="preserve"> ni mahali ambapo Mungu anaishi na marudio ya mwisho ya waumini katika Yesu. Tumia neno sawa kwa mbinguni kama vile ulivyofanya katika simulizi za awali. Rejelea Faharasa Kuu kwa ufafanuzi kamili zaidi wa neno </w:t>
      </w:r>
      <w:r>
        <w:rPr>
          <w:lang w:val="sw_KE" w:bidi="sw_KE"/>
        </w:rPr>
        <w:t>mbinguni</w:t>
      </w:r>
      <w:r>
        <w:rPr>
          <w:lang w:val="sw_KE" w:bidi="sw_KE"/>
        </w:rPr>
        <w:t>.</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10:34–42</w:t>
      </w:r>
      <w:r>
        <w:rPr>
          <w:lang w:val="sw_KE" w:bidi="sw_KE"/>
        </w:rPr>
      </w:r>
    </w:p>
    <w:p>
      <w:pPr>
        <w:pStyle w:val="Heading3"/>
      </w:pPr>
      <w:r>
        <w:rPr>
          <w:lang w:val="sw_KE" w:bidi="sw_KE"/>
        </w:rPr>
        <w:t>Sikiliza na Moyo</w:t>
      </w:r>
    </w:p>
    <w:p>
      <w:pPr/>
      <w:r>
        <w:rPr>
          <w:lang w:val="sw_KE" w:bidi="sw_KE"/>
        </w:rPr>
      </w:r>
      <w:r>
        <w:rPr>
          <w:lang w:val="sw_KE" w:bidi="sw_KE"/>
        </w:rPr>
        <w:t>Sikiliza Mathayo 10:34–42 na uweke moyoni mwako maneno haya.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Katika simulizi ya awali, Yesu anawaambia wanafunzi wake kuhusu changamoto watakayokabiliana nazo na anawaambia jinsi walivyo na thamani kubwa kwa Mungu. Katika simulizi hii, Mathayo anasimulia mafundisho ya Yesu kuhusu kile cha kutarajia ikiwa tutamfuata Yesu.</w:t>
      </w:r>
    </w:p>
    <w:p>
      <w:pPr/>
      <w:r>
        <w:rPr>
          <w:lang w:val="sw_KE" w:bidi="sw_KE"/>
        </w:rPr>
      </w:r>
      <w:r>
        <w:rPr>
          <w:lang w:val="sw_KE" w:bidi="sw_KE"/>
        </w:rPr>
        <w:t>Yesu alisema, "Usifikiri kwamba nilikuja kuleta amani." Yesu anarejelea kuja kwake kwa dunia kutoka mbinguni. Kuleta amani inarejelea kusababisha watu kuishi katika mahusiano mazuri bila kupigana. Yesu alisema hakuja ili kuleta amani, lakini upanga. Yesu alitumia neno upanga kama ishara ya vita au migogoro. Upanga ni kisu kirefu kilichotumiwa kwa kupigana. Yesu alikuwa akisema kwamba mafundisho yake yangesababisha migogoro na mgawanyiko kati ya watu.</w:t>
      </w:r>
    </w:p>
    <w:p>
      <w:pPr/>
      <w:r>
        <w:rPr>
          <w:lang w:val="sw_KE" w:bidi="sw_KE"/>
        </w:rPr>
      </w:r>
      <w:r>
        <w:rPr>
          <w:lang w:val="sw_KE" w:bidi="sw_KE"/>
        </w:rPr>
        <w:t xml:space="preserve">Onyesha picha ya </w:t>
      </w:r>
      <w:r>
        <w:rPr>
          <w:lang w:val="sw_KE" w:bidi="sw_KE"/>
        </w:rPr>
        <w:t>upanga</w:t>
      </w:r>
      <w:r>
        <w:rPr>
          <w:lang w:val="sw_KE" w:bidi="sw_KE"/>
        </w:rPr>
        <w:t>. Jadili misemo ya mfano au maneno yanayotumiwa katika utamaduni wako ili kuelezea migogoro.</w:t>
      </w:r>
    </w:p>
    <w:p>
      <w:pPr/>
      <w:r>
        <w:rPr>
          <w:lang w:val="sw_KE" w:bidi="sw_KE"/>
        </w:rPr>
      </w:r>
      <w:r>
        <w:rPr>
          <w:lang w:val="sw_KE" w:bidi="sw_KE"/>
        </w:rPr>
        <w:t>Yesu aliposema kwamba mwanafamilia mmoja anapomwamini Yesu na mwingine haamini, watakuwa kinyume dhidi ya kila mmoja, alikuwa anamnukuu nabii Mika. Wataasi, au kugeukiana dhidi ya kila mmoja. Mwana asiyeamini atageukia baba yake anayeamini. Binti asiyeamini atageukia mama yake anayeamini. Binti mkwe asiyeamini atageukia mama mkwe wake anayeamini. Yesu anaanza kuelezea aina ya migogoro ambayo kumwamini yeye na kufuata mafundisho yake vinaweza kusababisha. Kutakuwa na migogoro ndani ya mahusiano ya karibu ya familia pamoja na mahusiano mengine kati ya wale ambao wanamwamini Yesu.</w:t>
      </w:r>
    </w:p>
    <w:p>
      <w:pPr/>
      <w:r>
        <w:rPr>
          <w:lang w:val="sw_KE" w:bidi="sw_KE"/>
        </w:rPr>
      </w:r>
      <w:r>
        <w:rPr>
          <w:lang w:val="sw_KE" w:bidi="sw_KE"/>
        </w:rPr>
        <w:t>Sitisha hapa na mjadili katika utamaduni wenu ni neno gani mungetumia kwa mtu ambaye ni jamaa kwa ndoa.</w:t>
      </w:r>
    </w:p>
    <w:p>
      <w:pPr/>
      <w:r>
        <w:rPr>
          <w:lang w:val="sw_KE" w:bidi="sw_KE"/>
        </w:rPr>
      </w:r>
      <w:r>
        <w:rPr>
          <w:lang w:val="sw_KE" w:bidi="sw_KE"/>
        </w:rPr>
        <w:t>Yesu alisema, "Maadui wa mtu watakuwa wale wa kaya yake mwenyewe." Kaya inarejelea watu ambao wanaishi katika nyumba ya mtu kama vile jamaa au mtumishi.</w:t>
      </w:r>
    </w:p>
    <w:p>
      <w:pPr/>
      <w:r>
        <w:rPr>
          <w:lang w:val="sw_KE" w:bidi="sw_KE"/>
        </w:rPr>
      </w:r>
      <w:r>
        <w:rPr>
          <w:lang w:val="sw_KE" w:bidi="sw_KE"/>
        </w:rPr>
        <w:t>Simulia hadithi ya migogoro kati ya washiriki wawili katika familia yako. Mgogoro uliathiri vipi familia yote?</w:t>
      </w:r>
    </w:p>
    <w:p>
      <w:pPr/>
      <w:r>
        <w:rPr>
          <w:lang w:val="sw_KE" w:bidi="sw_KE"/>
        </w:rPr>
      </w:r>
      <w:r>
        <w:rPr>
          <w:lang w:val="sw_KE" w:bidi="sw_KE"/>
        </w:rPr>
        <w:t>Yesu alisema, kama mtu anawapenda washiriki wa familia yake zaidi kuliko anavyompenda Yesu, mtu huyo hastahili kwake. "Hawastahili" ina maana hawawezi kumfuata Yesu.</w:t>
      </w:r>
    </w:p>
    <w:p>
      <w:pPr/>
      <w:r>
        <w:rPr>
          <w:lang w:val="sw_KE" w:bidi="sw_KE"/>
        </w:rPr>
      </w:r>
      <w:r>
        <w:rPr>
          <w:lang w:val="sw_KE" w:bidi="sw_KE"/>
        </w:rPr>
        <w:t>Yesu alisema, "Wale ambao wasiobeba msalaba wao na kunifuata hawanistahil." Warumi walitumia msalaba ili kuwatoa wahalifu. Mfungwa alihitajika kubeba msalaba wake kwa mahali pa kunyongwa. Kisha, askari walimtundika mfungwa msalabani ambapo alining'inia hadi akafa. Hii inaelezea aina ya kifo ambacho Yesu angepata. Yesu alikuwa akitumia lugha ya mfano. Yesu alikuwa akisema kwamba watu ambao wanamfuata, au wanatamani kuwa wanafunzi wake, ni lazima wawe tayari kuteseka na katika baadhi ya matukio kufa kwa kumwamini.</w:t>
      </w:r>
    </w:p>
    <w:p>
      <w:pPr/>
      <w:r>
        <w:rPr>
          <w:lang w:val="sw_KE" w:bidi="sw_KE"/>
        </w:rPr>
      </w:r>
      <w:r>
        <w:rPr>
          <w:lang w:val="sw_KE" w:bidi="sw_KE"/>
        </w:rPr>
        <w:t xml:space="preserve">Onyesha picha ya </w:t>
      </w:r>
      <w:r>
        <w:rPr>
          <w:lang w:val="sw_KE" w:bidi="sw_KE"/>
        </w:rPr>
        <w:t>msalaba</w:t>
      </w:r>
      <w:r>
        <w:rPr>
          <w:lang w:val="sw_KE" w:bidi="sw_KE"/>
        </w:rPr>
        <w:t>.</w:t>
      </w:r>
    </w:p>
    <w:p>
      <w:pPr/>
      <w:r>
        <w:rPr>
          <w:lang w:val="sw_KE" w:bidi="sw_KE"/>
        </w:rPr>
      </w:r>
      <w:r>
        <w:rPr>
          <w:lang w:val="sw_KE" w:bidi="sw_KE"/>
        </w:rPr>
        <w:t>Yesu alisema, "Mtu ambaye anapata maisha yake, atayapoteza." Hii ina maana kwamba kama mtu anajaribu kuokoa maisha yake, au hayuko tayari kuteseka kwa ajili ya Yesu, atakosa maisha ya kweli na Mungu ambayo yanadumu milele, au maisha ya milele. Yesu alisema, "Lakini, mtu ambaye anapoteza maisha yake kwa ajili yangu atayapata." Hii inaonyesha kwamba mtu ambaye yuko tayari kuteseka kwa kumfuata Yesu, atapata maisha ya milele katika mbinguni na Mungu.</w:t>
      </w:r>
    </w:p>
    <w:p>
      <w:pPr/>
      <w:r>
        <w:rPr>
          <w:lang w:val="sw_KE" w:bidi="sw_KE"/>
        </w:rPr>
      </w:r>
      <w:r>
        <w:rPr>
          <w:lang w:val="sw_KE" w:bidi="sw_KE"/>
        </w:rPr>
        <w:t>Sitisha hapa na mjadili: Watu katika utamaduni wenu wanaamini nini kuhusu kile kinachotokea baada ya kufa? Hii ni sawa au tofauti vipi na maisha ya milele ambayo Yesu anazungumza kuhusu?</w:t>
      </w:r>
    </w:p>
    <w:p>
      <w:pPr/>
      <w:r>
        <w:rPr>
          <w:lang w:val="sw_KE" w:bidi="sw_KE"/>
        </w:rPr>
      </w:r>
      <w:r>
        <w:rPr>
          <w:lang w:val="sw_KE" w:bidi="sw_KE"/>
        </w:rPr>
        <w:t>Yesu anaanza kuzungumza na wanafunzi kuhusu ukarimu. Wakati Yesu alisema "mtu yeyote anayewakaribisha" alikuwa akisema kwamba wakati mtu anakaribisha au kuonyesha ukarimu kwa wanafunzi, ni kana kwamba alikuwa akimkaribisha Yesu. Wanafunzi ni wajumbe wa Yesu. Ikiwa wanamkaribisha Yesu, ni kama walikuwa wakimkaribisha Mungu, ambaye alimtuma Yesu. Yesu pia alizungumza kuhusu mtu ambaye anamtunza nabii, au mjumbe kwa Mungu. Mtu huyo atapewa zawadi kama ile ile nabii hupokea. Tuzo ni zawadi au mshahara uliotolewa kwa mtu kwa matendo yake. Mtu yeyote anayemjali mtu mwenye haki, au mtu ambaye anafuata kanuni Mungu, pia atapewa tuzo. Ikiwa mtu anajali watu ambao wanamfuata Mungu, ni huduma kwake. Yesu alisema mtu akimpa kikombe cha maji "mmoja wa wadogo hawa," au "mdogo wa hawa" kwa sababu yeye ni mwanafunzi wangu hatapoteza zawadi yake kamwe. Kutoa kikombe cha maji ni tendo ndogo la ukarimu. Hii inaonyesha kwamba kumtunza mfuasi yeyote wa Yesu ni muhimu kwa Mungu, hata kama mfuasi huyo ni mtu wa kawaida.</w:t>
      </w:r>
    </w:p>
    <w:p>
      <w:pPr/>
      <w:r>
        <w:rPr>
          <w:lang w:val="sw_KE" w:bidi="sw_KE"/>
        </w:rPr>
      </w:r>
      <w:r>
        <w:rPr>
          <w:lang w:val="sw_KE" w:bidi="sw_KE"/>
        </w:rPr>
        <w:t>Sitisha hapa na mjadili kuhusu ukarimu katika utamaduni wenu. Ni aina gani ya mambo mtu anaweza kumfanyia mtu ambaye ni mgeni katika nyumba yake? Ni baadhi ya sababu gani mtu katika utamaduni wako angejali mahitaji ya mtu mwingine? Ukarimu wako unabadilika vipi wakati mtu ni muhimu, au wakati unawakilisha mtu muhimu?</w:t>
      </w:r>
    </w:p>
    <w:p>
      <w:pPr/>
      <w:r>
        <w:rPr>
          <w:lang w:val="sw_KE" w:bidi="sw_KE"/>
        </w:rPr>
      </w:r>
      <w:r>
        <w:rPr>
          <w:lang w:val="sw_KE" w:bidi="sw_KE"/>
        </w:rPr>
        <w:t>"Kwa sababu yeye ni mwanafunzi wangu" inaonyesha kwamba mtu alijua walikuwa wakitoa maji kwa mfuasi wa Yesu. Wakati Yesu anasema, "Kwa kweli ninawaambia," au "Ninawaambia ukweli," anakaribia kusema kitu muhimu na anataka wanafunzi wake kulipa kipaumbele cha karibu. Yesu alisema, "Hatapoteza kamwe tuzo yake." Mtu ambaye anamjali mmoja wa wanafunzi wake kwa kweli atapokea tuzo.</w:t>
      </w:r>
    </w:p>
    <w:p>
      <w:pPr/>
      <w:r>
        <w:rPr>
          <w:lang w:val="sw_KE" w:bidi="sw_KE"/>
        </w:rPr>
      </w:r>
      <w:r>
        <w:rPr>
          <w:lang w:val="sw_KE" w:bidi="sw_KE"/>
        </w:rPr>
        <w:t>Sitisha hapa na mjadili wakati wewe au mtu unayemjua alipokea tuzo. Ni matukio gani maalum wakati mtu anaweza kupokea tuzo? Je, kuna sherehe zozote zinazounganishwa na tuzo? Ni aina gani ya watu wanapokea tuzo?</w:t>
      </w:r>
    </w:p>
    <w:p>
      <w:pPr/>
      <w:r>
        <w:rPr>
          <w:lang w:val="sw_KE" w:bidi="sw_KE"/>
        </w:rPr>
      </w:r>
      <w:r>
        <w:rPr>
          <w:lang w:val="sw_KE" w:bidi="sw_KE"/>
        </w:rPr>
        <w:t>Katika simulizi hii Yesu aliendelea kupanua mafundisho yale yale ya msingi. Wafuasi wa Yesu ni lazima wawe tayari kuteseka kupitia migogoro na ugumu, hata wanakabiliwa na kifo kwa sababu ya kumfuata. Wale ambao wanabaki waaminifu kwa Yesu watapokea tuzo ya kuishi milele katika mbinguni na Mungu.</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Simulizi hili lina matukio matatu.</w:t>
      </w:r>
    </w:p>
    <w:p>
      <w:pPr/>
      <w:r>
        <w:rPr>
          <w:lang w:val="sw_KE" w:bidi="sw_KE"/>
        </w:rPr>
      </w:r>
      <w:r>
        <w:rPr>
          <w:b/>
          <w:lang w:val="sw_KE" w:bidi="sw_KE"/>
        </w:rPr>
        <w:t>Tukio la kwanza:</w:t>
      </w:r>
      <w:r>
        <w:rPr>
          <w:lang w:val="sw_KE" w:bidi="sw_KE"/>
        </w:rPr>
        <w:t xml:space="preserve"> Yesu anafundisha kuhusu kutokubaliana kutakakotokea kwa ajili yake, au kwa sababu watu wanachagua kumfuata.</w:t>
      </w:r>
    </w:p>
    <w:p>
      <w:pPr/>
      <w:r>
        <w:rPr>
          <w:lang w:val="sw_KE" w:bidi="sw_KE"/>
        </w:rPr>
      </w:r>
      <w:r>
        <w:rPr>
          <w:b/>
          <w:lang w:val="sw_KE" w:bidi="sw_KE"/>
        </w:rPr>
        <w:t>Tukio la pili:</w:t>
      </w:r>
      <w:r>
        <w:rPr>
          <w:lang w:val="sw_KE" w:bidi="sw_KE"/>
        </w:rPr>
        <w:t xml:space="preserve"> Yesu anafundisha kuhusu gharama ya kumfuata Yesu.</w:t>
      </w:r>
    </w:p>
    <w:p>
      <w:pPr/>
      <w:r>
        <w:rPr>
          <w:lang w:val="sw_KE" w:bidi="sw_KE"/>
        </w:rPr>
      </w:r>
      <w:r>
        <w:rPr>
          <w:b/>
          <w:lang w:val="sw_KE" w:bidi="sw_KE"/>
        </w:rPr>
        <w:t>Tukio la tatu:</w:t>
      </w:r>
      <w:r>
        <w:rPr>
          <w:lang w:val="sw_KE" w:bidi="sw_KE"/>
        </w:rPr>
        <w:t xml:space="preserve"> Yesu anafundisha kuhusu matokeo ya kuonyesha ukarimu kwa wafuasi wa Yesu.</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Washiriki wa familia</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Ni muhimu kukumbuka kwamba Yesu anazungumza na wanafunzi wake kabla ya kuwatuma ili kuwaambia wengine kuhusu yeye. Kumbuka kwamba Yesu anafundisha kuhusu sababu iliyomfanya aje kutoka mbinguni duniani. Ananukuu kile ambacho kilisemwa na nabii Mika.</w:t>
      </w:r>
    </w:p>
    <w:p>
      <w:pPr/>
      <w:r>
        <w:rPr>
          <w:lang w:val="sw_KE" w:bidi="sw_KE"/>
        </w:rPr>
      </w:r>
      <w:r>
        <w:rPr>
          <w:lang w:val="sw_KE" w:bidi="sw_KE"/>
        </w:rPr>
        <w:t>Ni muhimu kukumbuka kwamba upanga ni lugha ya mfano kwa vita na migogoro. Kumbuka kwamba Yesu alikuwa akiwaambia kwamba kumwamini kunaweza kusababisha familia kugawanyika katika vipande viwili. Ni muhimu kukumbuka kwamba mtu anaweza hata kuwa na maadui ambao wanaishi katika nyumba yake mwenyewe.</w:t>
      </w:r>
    </w:p>
    <w:p>
      <w:pPr/>
      <w:r>
        <w:rPr>
          <w:lang w:val="sw_KE" w:bidi="sw_KE"/>
        </w:rPr>
      </w:r>
      <w:r>
        <w:rPr>
          <w:lang w:val="sw_KE" w:bidi="sw_KE"/>
        </w:rPr>
        <w:t>Ni muhimu kukumbuka kwamba Yesu alisema, "Ikiwa unampenda baba yako au mama zaidi kuliko mimi, hunistahili." Yesu hasemi hatupaswi kuwapenda wazazi wetu, au watoto; anataka tuwe na imani zaidi kuliko tunavyowaamini hata familia yetu wenyewe. Kumbuka kwamba kubeba msalaba ni lugha ya mfano ambayo inawakilisha kuwa tayari kuteseka kwa sababu tunamwamini Yesu. Ni muhimu kukumbuka kwamba Yesu anasema wale ambao wanapoteza maisha yao kwa sababu wanamfuata watapata maisha yao ya kweli katika Mungu.</w:t>
      </w:r>
    </w:p>
    <w:p>
      <w:pPr/>
      <w:r>
        <w:rPr>
          <w:lang w:val="sw_KE" w:bidi="sw_KE"/>
        </w:rPr>
      </w:r>
      <w:r>
        <w:rPr>
          <w:lang w:val="sw_KE" w:bidi="sw_KE"/>
        </w:rPr>
        <w:t>Ni muhimu kukumbuka kwamba kama mtu anamkaribisha mfuasi wa Yesu, wanamkaribisha Yesu kwa ishara. Kumbuka kwamba "tuzo" inarejelea zawadi au mshahara uliotolewa kwa mtu kwa matendo au tabia inayostahili. Ni muhimu kukumbuka kwamba kuonyesha ukarimu kwa hata watu wa kawaida ambao wanamfuata Yesu ni muhimu kwa Mungu.</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Simulizi hili lina matukio matatu.</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Washiriki wa familia</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Yesu anafundisha kuhusu kutokubaliana katika dunia. Anasema, "Sikuja kuleta amani, lakini upanga."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"Unahisi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anasema, "Nimekuja kumgeukia mtu dhidi ya baba yake, na binti dhidi ya mama yake, na binti mkwe dhidi ya mama mkwe wake."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"Unahisi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anafundisha kuhusu kile kinapaswa kuwa muhimu zaidi kwa mtu ambaye anamfuata.</w:t>
      </w:r>
    </w:p>
    <w:p>
      <w:pPr/>
      <w:r>
        <w:rPr>
          <w:lang w:val="sw_KE" w:bidi="sw_KE"/>
        </w:rPr>
      </w:r>
      <w:r>
        <w:rPr>
          <w:lang w:val="sw_KE" w:bidi="sw_KE"/>
        </w:rPr>
        <w:t>Anasema, "Mtu yeyote asiyebeba msalaba wake na kunifuata hanistahili mimi. Yeyote anayepata maisha yake atayapoteza, na mtu yeyote anayepoteza maisha yake kwa ajili ya mimi atayapata.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Yesu, "Unahisi vipi?" Unaweza kusikia mambo kama:</w:t>
      </w:r>
    </w:p>
    <w:p>
      <w:pPr>
        <w:pStyle w:val="ListBullet"/>
        <w:spacing w:line="240" w:lineRule="auto"/>
        <w:ind w:left="720"/>
      </w:pPr>
      <w:r>
        <w:rPr>
          <w:lang w:val="sw_KE" w:bidi="sw_KE"/>
        </w:rPr>
      </w:r>
      <w:r>
        <w:rPr>
          <w:lang w:val="sw_KE" w:bidi="sw_KE"/>
        </w:rPr>
        <w:t>Waulize waigizaji wanaoigiza wanafunzi, "Unahisi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anaanza kufundisha kuhusu tuzo kwa wale ambao wanamfuata. Anasema, "Yeyote anayewapokea ninyi ananipokea mimi, na yeyote anayenipokea mimi anampokea yeye aliyenituma.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"Unahisi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anasema, "Mtu ambaye anampokea nabii kwa sababu yeye ni nabii atapokea tuzo ya nabii, na mtu ambaye anampokea mtu mwenye haki kwa sababu yeye ni mtu mwenye haki atapokea tuzo ya mtu mwenye haki."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Yesu, "Unahisi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anasema, "Ikiwa mtu anatoa kikombe cha maji kwa mtu yeyote ambaye ananifuata, kwa kweli atapokea tuzo."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"Unahisi vipi?" Unaweza kusikia mambo kama:</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Yesu alisema kwamba hatupaswi kutarajia mafundisho yake daima kuleta amani. </w:t>
      </w:r>
      <w:r>
        <w:rPr>
          <w:b/>
          <w:lang w:val="sw_KE" w:bidi="sw_KE"/>
        </w:rPr>
        <w:t>Amani</w:t>
      </w:r>
      <w:r>
        <w:rPr>
          <w:lang w:val="sw_KE" w:bidi="sw_KE"/>
        </w:rPr>
        <w:t xml:space="preserve"> inarejelea maelewano na umoja kati ya watu. Tumia neno sawa kwa amani kama vile ulivyofanya katika simulizi za awali. Rejelea Faharasa Kuu kwa ufafanuzi kamili zaidi wa neno </w:t>
      </w:r>
      <w:r>
        <w:rPr>
          <w:lang w:val="sw_KE" w:bidi="sw_KE"/>
        </w:rPr>
        <w:t>amani</w:t>
      </w:r>
      <w:r>
        <w:rPr>
          <w:lang w:val="sw_KE" w:bidi="sw_KE"/>
        </w:rPr>
        <w:t>.</w:t>
      </w:r>
    </w:p>
    <w:p>
      <w:pPr/>
      <w:r>
        <w:rPr>
          <w:lang w:val="sw_KE" w:bidi="sw_KE"/>
        </w:rPr>
      </w:r>
      <w:r>
        <w:rPr>
          <w:lang w:val="sw_KE" w:bidi="sw_KE"/>
        </w:rPr>
        <w:t xml:space="preserve">Yesu alilinganisha mafundisho yake na upanga. Katika mfano huu, </w:t>
      </w:r>
      <w:r>
        <w:rPr>
          <w:b/>
          <w:lang w:val="sw_KE" w:bidi="sw_KE"/>
        </w:rPr>
        <w:t>upanga</w:t>
      </w:r>
      <w:r>
        <w:rPr>
          <w:lang w:val="sw_KE" w:bidi="sw_KE"/>
        </w:rPr>
        <w:t xml:space="preserve"> ni lugha ya mfano ambayo inawakilisha vita na migogoro. Panga zilizotumiwa wakati huo zilikuwa na urefu wa sentimita 60 hadi 120. Yesu alisema kwamba washiriki wa familia </w:t>
      </w:r>
      <w:r>
        <w:rPr>
          <w:b/>
          <w:lang w:val="sw_KE" w:bidi="sw_KE"/>
        </w:rPr>
        <w:t>watageukia dhidi</w:t>
      </w:r>
      <w:r>
        <w:rPr>
          <w:lang w:val="sw_KE" w:bidi="sw_KE"/>
        </w:rPr>
        <w:t xml:space="preserve"> ya, au kuasi </w:t>
      </w:r>
      <w:r>
        <w:rPr>
          <w:b/>
          <w:lang w:val="sw_KE" w:bidi="sw_KE"/>
        </w:rPr>
        <w:t>dhidi ya kila mmoja</w:t>
      </w:r>
      <w:r>
        <w:rPr>
          <w:lang w:val="sw_KE" w:bidi="sw_KE"/>
        </w:rPr>
        <w:t xml:space="preserve">. Hii inaonyesha kwamba familia zitagawanyika katika vipande viwili. Mgogoro, au "upanga," unaosababishwa na kumwamini Yeye ungesababisha familia kugawanyika kwa sababu wanaamini mambo tofauti. Hii ndio maana Yesu alisema, "Adui wa mtu watakuwa wale wa </w:t>
      </w:r>
      <w:r>
        <w:rPr>
          <w:b/>
          <w:lang w:val="sw_KE" w:bidi="sw_KE"/>
        </w:rPr>
        <w:t>kaya</w:t>
      </w:r>
      <w:r>
        <w:rPr>
          <w:lang w:val="sw_KE" w:bidi="sw_KE"/>
        </w:rPr>
        <w:t xml:space="preserve"> yake mwenyewe." Tumia neno sawa kwa kaya kama vile ulivyofanya katika simulizi za awali. Rejelea Faharasa Kuu kwa ufafanuzi kamili zaidi wa neno </w:t>
      </w:r>
      <w:r>
        <w:rPr>
          <w:lang w:val="sw_KE" w:bidi="sw_KE"/>
        </w:rPr>
        <w:t>kaya</w:t>
      </w:r>
      <w:r>
        <w:rPr>
          <w:lang w:val="sw_KE" w:bidi="sw_KE"/>
        </w:rPr>
        <w:t>.</w:t>
      </w:r>
    </w:p>
    <w:p>
      <w:pPr/>
      <w:r>
        <w:rPr>
          <w:lang w:val="sw_KE" w:bidi="sw_KE"/>
        </w:rPr>
      </w:r>
      <w:r>
        <w:rPr>
          <w:lang w:val="sw_KE" w:bidi="sw_KE"/>
        </w:rPr>
        <w:t xml:space="preserve">Yesu alisema, "Wale wasiobeba </w:t>
      </w:r>
      <w:r>
        <w:rPr>
          <w:b/>
          <w:lang w:val="sw_KE" w:bidi="sw_KE"/>
        </w:rPr>
        <w:t>msalaba wao</w:t>
      </w:r>
      <w:r>
        <w:rPr>
          <w:lang w:val="sw_KE" w:bidi="sw_KE"/>
        </w:rPr>
        <w:t xml:space="preserve"> na kunifuata hawanistahili."</w:t>
      </w:r>
    </w:p>
    <w:p>
      <w:pPr/>
      <w:r>
        <w:rPr>
          <w:lang w:val="sw_KE" w:bidi="sw_KE"/>
        </w:rPr>
      </w:r>
      <w:r>
        <w:rPr>
          <w:b/>
          <w:lang w:val="sw_KE" w:bidi="sw_KE"/>
        </w:rPr>
        <w:t>Msalaba</w:t>
      </w:r>
      <w:r>
        <w:rPr>
          <w:lang w:val="sw_KE" w:bidi="sw_KE"/>
        </w:rPr>
        <w:t xml:space="preserve"> ulikuwa aina ya Kirumi ya utekelezaji wa kifo. Walipigilia misumari vipande viwili vya mbao ili kuunda msalaba na kunyoosha mikono na miguu ya mfungwa juu yake. Mfungwa </w:t>
      </w:r>
      <w:r>
        <w:rPr>
          <w:b/>
          <w:lang w:val="sw_KE" w:bidi="sw_KE"/>
        </w:rPr>
        <w:t>akibeba msalaba</w:t>
      </w:r>
      <w:r>
        <w:rPr>
          <w:lang w:val="sw_KE" w:bidi="sw_KE"/>
        </w:rPr>
        <w:t xml:space="preserve"> pengine alibeba kipande fupi cha mbao ambacho kiliwekwa katika kipande kirefu cha mbao. Wangebeba kipande hiki cha mbao juu ya kilima ambacho kilikuwa mbali na mji. Kipande cha mbao kilikuwa mahali ambapo mikono ya mfungwa ingepigiliwa misumari kwa msalaba. Hii ni muhimu kwa sababu inaelezea njia ambayo Yesu angeteseka na kufa. Tumia neno sawa kwa msalaba kama vile ulivyofanya katika simulizi za awali. Rejelea Faharasa Kuu kwa ufafanuzi kamili zaidi wa neno </w:t>
      </w:r>
      <w:r>
        <w:rPr>
          <w:lang w:val="sw_KE" w:bidi="sw_KE"/>
        </w:rPr>
        <w:t>msalaba</w:t>
      </w:r>
      <w:r>
        <w:rPr>
          <w:lang w:val="sw_KE" w:bidi="sw_KE"/>
        </w:rPr>
        <w:t>.</w:t>
      </w:r>
    </w:p>
    <w:p>
      <w:pPr/>
      <w:r>
        <w:rPr>
          <w:lang w:val="sw_KE" w:bidi="sw_KE"/>
        </w:rPr>
      </w:r>
      <w:r>
        <w:rPr>
          <w:lang w:val="sw_KE" w:bidi="sw_KE"/>
        </w:rPr>
        <w:t>Yesu alisema, "Mtu yeyote anayepoteza maisha yake kwa ajili yangu atayapata."</w:t>
      </w:r>
    </w:p>
    <w:p>
      <w:pPr/>
      <w:r>
        <w:rPr>
          <w:lang w:val="sw_KE" w:bidi="sw_KE"/>
        </w:rPr>
      </w:r>
      <w:r>
        <w:rPr>
          <w:b/>
          <w:lang w:val="sw_KE" w:bidi="sw_KE"/>
        </w:rPr>
        <w:t>Kwa Ajili Yangu</w:t>
      </w:r>
      <w:r>
        <w:rPr>
          <w:lang w:val="sw_KE" w:bidi="sw_KE"/>
        </w:rPr>
        <w:t xml:space="preserve"> inamaanisha kumwamini Yesu na kuishi kwa njia anayotuambia kuishi.</w:t>
      </w:r>
    </w:p>
    <w:p>
      <w:pPr/>
      <w:r>
        <w:rPr>
          <w:lang w:val="sw_KE" w:bidi="sw_KE"/>
        </w:rPr>
      </w:r>
      <w:r>
        <w:rPr>
          <w:b/>
          <w:lang w:val="sw_KE" w:bidi="sw_KE"/>
        </w:rPr>
        <w:t>Utayaona</w:t>
      </w:r>
      <w:r>
        <w:rPr>
          <w:lang w:val="sw_KE" w:bidi="sw_KE"/>
        </w:rPr>
        <w:t xml:space="preserve"> inamaanisha kwamba roho, au </w:t>
      </w:r>
      <w:r>
        <w:rPr>
          <w:b/>
          <w:lang w:val="sw_KE" w:bidi="sw_KE"/>
        </w:rPr>
        <w:t>nafsi</w:t>
      </w:r>
      <w:r>
        <w:rPr>
          <w:lang w:val="sw_KE" w:bidi="sw_KE"/>
        </w:rPr>
        <w:t xml:space="preserve">, ya mtu itaendelea kuishi milele katika mbinguni na Mungu. Hii inaitwa maisha ya milele. Nafsi ni maisha ya ndani ya mtu na kufikiri. Rejelea Faharasa Kuu kwa ufafanuzi kamili zaidi wa neno </w:t>
      </w:r>
      <w:r>
        <w:rPr>
          <w:lang w:val="sw_KE" w:bidi="sw_KE"/>
        </w:rPr>
        <w:t>nafsi</w:t>
      </w:r>
      <w:r>
        <w:rPr>
          <w:lang w:val="sw_KE" w:bidi="sw_KE"/>
        </w:rPr>
        <w:t>.</w:t>
      </w:r>
    </w:p>
    <w:p>
      <w:pPr/>
      <w:r>
        <w:rPr>
          <w:lang w:val="sw_KE" w:bidi="sw_KE"/>
        </w:rPr>
      </w:r>
      <w:r>
        <w:rPr>
          <w:lang w:val="sw_KE" w:bidi="sw_KE"/>
        </w:rPr>
        <w:t xml:space="preserve">Yesu alisema, "Mtu ambaye anampokea </w:t>
      </w:r>
      <w:r>
        <w:rPr>
          <w:b/>
          <w:lang w:val="sw_KE" w:bidi="sw_KE"/>
        </w:rPr>
        <w:t>nabii</w:t>
      </w:r>
      <w:r>
        <w:rPr>
          <w:lang w:val="sw_KE" w:bidi="sw_KE"/>
        </w:rPr>
        <w:t xml:space="preserve"> kwa sababu yeye ni nabii atapokea tuzo ya nabii, na </w:t>
      </w:r>
      <w:r>
        <w:rPr>
          <w:b/>
          <w:lang w:val="sw_KE" w:bidi="sw_KE"/>
        </w:rPr>
        <w:t>mtu</w:t>
      </w:r>
      <w:r>
        <w:rPr>
          <w:lang w:val="sw_KE" w:bidi="sw_KE"/>
        </w:rPr>
        <w:t xml:space="preserve"> ambaye anampokea </w:t>
      </w:r>
      <w:r>
        <w:rPr>
          <w:b/>
          <w:lang w:val="sw_KE" w:bidi="sw_KE"/>
        </w:rPr>
        <w:t>mtu</w:t>
      </w:r>
      <w:r>
        <w:rPr>
          <w:lang w:val="sw_KE" w:bidi="sw_KE"/>
        </w:rPr>
        <w:t xml:space="preserve"> mwenye haki kwa sababu yeye ni mtu mwenye haki atapokea tuzo ya mtu </w:t>
      </w:r>
      <w:r>
        <w:rPr>
          <w:b/>
          <w:lang w:val="sw_KE" w:bidi="sw_KE"/>
        </w:rPr>
        <w:t>mwenye haki</w:t>
      </w:r>
      <w:r>
        <w:rPr>
          <w:lang w:val="sw_KE" w:bidi="sw_KE"/>
        </w:rPr>
        <w:t>."</w:t>
      </w:r>
    </w:p>
    <w:p>
      <w:pPr/>
      <w:r>
        <w:rPr>
          <w:lang w:val="sw_KE" w:bidi="sw_KE"/>
        </w:rPr>
      </w:r>
      <w:r>
        <w:rPr>
          <w:b/>
          <w:lang w:val="sw_KE" w:bidi="sw_KE"/>
        </w:rPr>
        <w:t>Nabii</w:t>
      </w:r>
      <w:r>
        <w:rPr>
          <w:lang w:val="sw_KE" w:bidi="sw_KE"/>
        </w:rPr>
        <w:t xml:space="preserve"> ni mjumbe wa Mungu. Tumia neno sawa kwa nabii kama vile ulivyofanya katika simulizi za awali. Rejelea Faharasa Kuu kwa ufafanuzi kamili zaidi wa neno </w:t>
      </w:r>
      <w:r>
        <w:rPr>
          <w:lang w:val="sw_KE" w:bidi="sw_KE"/>
        </w:rPr>
        <w:t>nabii</w:t>
      </w:r>
      <w:r>
        <w:rPr>
          <w:lang w:val="sw_KE" w:bidi="sw_KE"/>
        </w:rPr>
        <w:t>.</w:t>
      </w:r>
    </w:p>
    <w:p>
      <w:pPr/>
      <w:r>
        <w:rPr>
          <w:lang w:val="sw_KE" w:bidi="sw_KE"/>
        </w:rPr>
      </w:r>
      <w:r>
        <w:rPr>
          <w:b/>
          <w:lang w:val="sw_KE" w:bidi="sw_KE"/>
        </w:rPr>
        <w:t xml:space="preserve"> Mwenye Haki</w:t>
      </w:r>
      <w:r>
        <w:rPr>
          <w:lang w:val="sw_KE" w:bidi="sw_KE"/>
        </w:rPr>
        <w:t xml:space="preserve"> ni kusimama sahihi, au ukosefu wa hatia, mbele ya Mungu. Tumia neno sawa kwa mwenye haki kama vile ulivyofanya katika simulizi za awali. Rejelea Faharasa Kuu kwa ufafanuzi kamili zaidi wa neno </w:t>
      </w:r>
      <w:r>
        <w:rPr>
          <w:lang w:val="sw_KE" w:bidi="sw_KE"/>
        </w:rPr>
        <w:t>haki</w:t>
      </w:r>
      <w:r>
        <w:rPr>
          <w:lang w:val="sw_KE" w:bidi="sw_KE"/>
        </w:rPr>
        <w:t>.</w:t>
      </w:r>
    </w:p>
    <w:p>
      <w:pPr/>
      <w:r>
        <w:rPr>
          <w:lang w:val="sw_KE" w:bidi="sw_KE"/>
        </w:rPr>
      </w:r>
      <w:r>
        <w:rPr>
          <w:b/>
          <w:lang w:val="sw_KE" w:bidi="sw_KE"/>
        </w:rPr>
        <w:t>Tuzo</w:t>
      </w:r>
      <w:r>
        <w:rPr>
          <w:lang w:val="sw_KE" w:bidi="sw_KE"/>
        </w:rPr>
        <w:t xml:space="preserve"> inaelezea kitu kilichotolewa kama mshahara. Tuzo, au mshahara, wa mtu ambaye anamtumikia Mungu kwa uaminifu ni maisha ya milele na Yeye mbinguni.</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11:1–6</w:t>
      </w:r>
      <w:r>
        <w:rPr>
          <w:lang w:val="sw_KE" w:bidi="sw_KE"/>
        </w:rPr>
      </w:r>
    </w:p>
    <w:p>
      <w:pPr>
        <w:pStyle w:val="Heading3"/>
      </w:pPr>
      <w:r>
        <w:rPr>
          <w:lang w:val="sw_KE" w:bidi="sw_KE"/>
        </w:rPr>
        <w:t>Sikiliza na Moyo</w:t>
      </w:r>
    </w:p>
    <w:p>
      <w:pPr/>
      <w:r>
        <w:rPr>
          <w:lang w:val="sw_KE" w:bidi="sw_KE"/>
        </w:rPr>
      </w:r>
      <w:r>
        <w:rPr>
          <w:lang w:val="sw_KE" w:bidi="sw_KE"/>
        </w:rPr>
        <w:t>Sikiliza Mathayo 11:1–6 na utie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Katika simulizi ya awali, Yesu anatoa amri kwa wafuasi wake kwamba ni lazima wabaki waaminifu kwake wakati wa ugumu. Anafundisha kwamba Mungu atawapa tuzo wanafunzi kwa uaminifu wao. Katika hadithi hii ya kweli, Mathayo anasimulia jibu la Yesu kwa swali kutoka kwa wafuasi wa Yohana Mbatizaji.</w:t>
      </w:r>
    </w:p>
    <w:p>
      <w:pPr/>
      <w:r>
        <w:rPr>
          <w:lang w:val="sw_KE" w:bidi="sw_KE"/>
        </w:rPr>
      </w:r>
      <w:r>
        <w:rPr>
          <w:lang w:val="sw_KE" w:bidi="sw_KE"/>
        </w:rPr>
        <w:t>Baada ya Yesu kuwaagiza, au kuwapa amri, wafuasi wake 12 wa karibu, au wanafunzi, aliendelea kutoka hapo. Yesu aliondoka mahali ambapo alikuwa akizungumza na 12. Hii inawezekana kwamba palikuwa milima karibu na Bahari ya Galilaya. Yesu alikwenda kufundisha katika baadhi ya miji katika Galilaya. Utakumbuka kutoka kwa vifungu vya awali kwamba Yesu alituma 12 ili kutangaza mafundisho yake. Hatuna uhakika kama wanafunzi wa Yesu wako pamoja naye katika simulizi hii, au kama tayari walikuwa wamekwenda kufundisha.</w:t>
      </w:r>
    </w:p>
    <w:p>
      <w:pPr/>
      <w:r>
        <w:rPr>
          <w:lang w:val="sw_KE" w:bidi="sw_KE"/>
        </w:rPr>
      </w:r>
      <w:r>
        <w:rPr>
          <w:lang w:val="sw_KE" w:bidi="sw_KE"/>
        </w:rPr>
        <w:t xml:space="preserve">Onyesha ramani ya </w:t>
      </w:r>
      <w:r>
        <w:rPr>
          <w:lang w:val="sw_KE" w:bidi="sw_KE"/>
        </w:rPr>
        <w:t>Galilaya ambayo inajumulisha Bahari ya Galilaya</w:t>
      </w:r>
      <w:r>
        <w:rPr>
          <w:lang w:val="sw_KE" w:bidi="sw_KE"/>
        </w:rPr>
        <w:t>.</w:t>
      </w:r>
    </w:p>
    <w:p>
      <w:pPr/>
      <w:r>
        <w:rPr>
          <w:lang w:val="sw_KE" w:bidi="sw_KE"/>
        </w:rPr>
      </w:r>
      <w:r>
        <w:rPr>
          <w:lang w:val="sw_KE" w:bidi="sw_KE"/>
        </w:rPr>
        <w:t>Yohana Mbatizaji, mjumbe wa Mungu, alikuwa gerezani, au gerezani, kwa sababu mfalme alikasirika kuhusu mafundisho ya Yohana. Yohana hakuwa amevunja sheria. Tunajua kutoka kwa injili ya Luka kwamba Yohana ni binamu ya Yesu. Yohana alisikia kuhusu matendo ya nguvu ya Mungu ambayo Yesu, Kristo, alikuwa akifanya. Yohana aliwatuma wanafunzi wake, au wafuasi, ili kumwuliza Yesu kama alikuwa Kristo, Mwokozi aliyeahidiwa ambaye walikuwa wakisubiri. Wayahudi wote walikuwa wakitarajia kuja kwa Mwokozi aliyeahidiwa na Mungu. Wengi wao walitarajia Kristo kupindua serikali ya Kirumi. Yesu alijibu wafuasi wa Yohana: "Nenda na umwambie Yohana kile unachosikia na kuona."</w:t>
      </w:r>
    </w:p>
    <w:p>
      <w:pPr/>
      <w:r>
        <w:rPr>
          <w:lang w:val="sw_KE" w:bidi="sw_KE"/>
        </w:rPr>
      </w:r>
      <w:r>
        <w:rPr>
          <w:lang w:val="sw_KE" w:bidi="sw_KE"/>
        </w:rPr>
        <w:t>Kwa muda mrefu uliopita nabii Isaya alikuwa amewaambia watu wa Kiyahudi kile Kristo angefanya atakapokuja. Yesu alijibu swali la wanafunzi wa Yohana kwa kunukuu Isaya na kuwaambia kwamba Anafanya mambo yote ambayo Isaya alisema Kristo angefanya. Kitu kimoja ambacho Yesu alifanya kilikuwa kusafisha, au kuponya, wenye ukoma. Wenye ukoma ni watu wenye ugonjwa wa ngozi ambao unawafanya wawe wachafu, au wasiofaa kumtumikia Mungu. Yesu aliwaponya, kwa hiyo wakatakaswa tena. Kisha Yesu anasema kwamba Mungu humbariki au humfanya mtu afurahi ambaye hajachukizwa na Yesu au ambaye hamtilii shaka Yesu. Yesu anajua kwamba Anafanya mambo ambayo watu hawakutarajii Kristo kufanya. Anasema kwamba watu ambao wanamwamini hata hivyo wamebarikiwa.</w:t>
      </w:r>
    </w:p>
    <w:p>
      <w:pPr/>
      <w:r>
        <w:rPr>
          <w:lang w:val="sw_KE" w:bidi="sw_KE"/>
        </w:rPr>
      </w:r>
      <w:r>
        <w:rPr>
          <w:lang w:val="sw_KE" w:bidi="sw_KE"/>
        </w:rPr>
        <w:t>Sitisha hapa na mjadili: Simulia hadithi kuhusu mambo ya fadhili na ya kushangaza ambayo watu wamefanya ambayo inafanya wengine kuwaheshimu. Ni baadhi ya mambo gani ambayo watu husema kuwahusu?</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Hadithi hii ina matukio mawili.</w:t>
      </w:r>
    </w:p>
    <w:p>
      <w:pPr/>
      <w:r>
        <w:rPr>
          <w:lang w:val="sw_KE" w:bidi="sw_KE"/>
        </w:rPr>
      </w:r>
      <w:r>
        <w:rPr>
          <w:b/>
          <w:lang w:val="sw_KE" w:bidi="sw_KE"/>
        </w:rPr>
        <w:t>Tukio la kwanza:</w:t>
      </w:r>
      <w:r>
        <w:rPr>
          <w:lang w:val="sw_KE" w:bidi="sw_KE"/>
        </w:rPr>
        <w:t xml:space="preserve"> Yesu amemaliza kuwaelekeza wanafunzi wake. Kwa hivyo, anahudumia miji ya karibu.</w:t>
      </w:r>
    </w:p>
    <w:p>
      <w:pPr/>
      <w:r>
        <w:rPr>
          <w:lang w:val="sw_KE" w:bidi="sw_KE"/>
        </w:rPr>
      </w:r>
      <w:r>
        <w:rPr>
          <w:b/>
          <w:lang w:val="sw_KE" w:bidi="sw_KE"/>
        </w:rPr>
        <w:t>Tukio la pili:</w:t>
      </w:r>
      <w:r>
        <w:rPr>
          <w:lang w:val="sw_KE" w:bidi="sw_KE"/>
        </w:rPr>
        <w:t xml:space="preserve"> Yohana Mbatizaji anatuma wafuasi wake ili kuuliza swali kwa Yesu. Yesu anajibu swali.</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Yohana Mbatizaji</w:t>
      </w:r>
    </w:p>
    <w:p>
      <w:pPr>
        <w:pStyle w:val="ListBullet"/>
        <w:spacing w:line="240" w:lineRule="auto"/>
        <w:ind w:left="720"/>
      </w:pPr>
      <w:r>
        <w:rPr>
          <w:lang w:val="sw_KE" w:bidi="sw_KE"/>
        </w:rPr>
      </w:r>
      <w:r>
        <w:rPr>
          <w:lang w:val="sw_KE" w:bidi="sw_KE"/>
        </w:rPr>
        <w:t>Wanafunzi wa Yohana Mbatizaji</w:t>
      </w:r>
    </w:p>
    <w:p>
      <w:pPr>
        <w:pStyle w:val="ListBullet"/>
        <w:spacing w:line="240" w:lineRule="auto"/>
        <w:ind w:left="720"/>
      </w:pPr>
      <w:r>
        <w:rPr>
          <w:lang w:val="sw_KE" w:bidi="sw_KE"/>
        </w:rPr>
      </w:r>
      <w:r>
        <w:rPr>
          <w:lang w:val="sw_KE" w:bidi="sw_KE"/>
        </w:rPr>
        <w:t>Watu ambao Yesu amewaponya</w:t>
      </w:r>
    </w:p>
    <w:p>
      <w:pPr>
        <w:pStyle w:val="ListBullet"/>
        <w:spacing w:line="240" w:lineRule="auto"/>
        <w:ind w:left="720"/>
      </w:pPr>
      <w:r>
        <w:rPr>
          <w:lang w:val="sw_KE" w:bidi="sw_KE"/>
        </w:rPr>
      </w:r>
      <w:r>
        <w:rPr>
          <w:lang w:val="sw_KE" w:bidi="sw_KE"/>
        </w:rPr>
        <w:t>Umati wa watu (wako sasa, lakini hawafanyi kazi katika hadithi hii)</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Ni muhimu kukumbuka kwamba Yesu alikuwa amemaliza kutoa maelekezo kwa wanafunzi wake. Sasa anafundisha katika miji ya Galilaya. Kumbuka kwamba wanafunzi 12 wa Yesu wanaweza kutokuwa pamoja naye katika simulizi hii.</w:t>
      </w:r>
    </w:p>
    <w:p>
      <w:pPr/>
      <w:r>
        <w:rPr>
          <w:lang w:val="sw_KE" w:bidi="sw_KE"/>
        </w:rPr>
      </w:r>
      <w:r>
        <w:rPr>
          <w:lang w:val="sw_KE" w:bidi="sw_KE"/>
        </w:rPr>
        <w:t>Wakati hadithi hii inatokea, Yohana Mbatizaji alikuwa gerezani katika jumba la kifalme katika Galilaya. Yohana alisikia kuhusu mambo yote Yesu alikuwa akifanya. Kwa hivyo, Yohana aliwatuma wanafunzi wake ili kumuuliza Yesu kama alikuwa Mwokozi aliyeahidiwa wa Mungu. Wanafunzi hawa wamesafiri umbali mrefu ili kumpata Yesu.</w:t>
      </w:r>
    </w:p>
    <w:p>
      <w:pPr/>
      <w:r>
        <w:rPr>
          <w:lang w:val="sw_KE" w:bidi="sw_KE"/>
        </w:rPr>
      </w:r>
      <w:r>
        <w:rPr>
          <w:lang w:val="sw_KE" w:bidi="sw_KE"/>
        </w:rPr>
        <w:t>Ni muhimu kukumbuka kwamba Yohana Mbatizaji ni mjumbe aliyetumwa na Mungu. Kumbuka kile wanafunzi wa Yohana walimuuliza Yesu. Ni muhimu kukumbuka kwamba Yesu ni Kristo, Mwokozi aliyeahidiwa wa Mungu. Kumbuka kwamba Yesu anawaambia wanafunzi wa Yohana kwamba vipofu wanaona, vilema, au watu ambao hawawezi kutembea, sasa wanatembea, watu wenye ukoma ni safi, viziwi sasa wanaweza kusikia na wale ambao ni maskini, au katika umaskini, wameambiwa habari njema kuhusu Ufalme wa Mungu. Ni muhimu kukumbuka kwamba haya ni mambo ambayo nabii Isaya alisema Kristo angefanya.</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mawili.</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Yohana Mbatizaji</w:t>
      </w:r>
    </w:p>
    <w:p>
      <w:pPr>
        <w:pStyle w:val="ListBullet"/>
        <w:spacing w:line="240" w:lineRule="auto"/>
        <w:ind w:left="720"/>
      </w:pPr>
      <w:r>
        <w:rPr>
          <w:lang w:val="sw_KE" w:bidi="sw_KE"/>
        </w:rPr>
      </w:r>
      <w:r>
        <w:rPr>
          <w:lang w:val="sw_KE" w:bidi="sw_KE"/>
        </w:rPr>
        <w:t>Wanafunzi wa Yohana Mbatizaji</w:t>
      </w:r>
    </w:p>
    <w:p>
      <w:pPr>
        <w:pStyle w:val="ListBullet"/>
        <w:spacing w:line="240" w:lineRule="auto"/>
        <w:ind w:left="720"/>
      </w:pPr>
      <w:r>
        <w:rPr>
          <w:lang w:val="sw_KE" w:bidi="sw_KE"/>
        </w:rPr>
      </w:r>
      <w:r>
        <w:rPr>
          <w:lang w:val="sw_KE" w:bidi="sw_KE"/>
        </w:rPr>
        <w:t>Watu Yesu amewaponya</w:t>
      </w:r>
    </w:p>
    <w:p>
      <w:pPr>
        <w:pStyle w:val="ListBullet"/>
        <w:spacing w:line="240" w:lineRule="auto"/>
        <w:ind w:left="720"/>
      </w:pPr>
      <w:r>
        <w:rPr>
          <w:lang w:val="sw_KE" w:bidi="sw_KE"/>
        </w:rPr>
      </w:r>
      <w:r>
        <w:rPr>
          <w:lang w:val="sw_KE" w:bidi="sw_KE"/>
        </w:rPr>
        <w:t>Umati wa watu</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Yesu amemaliza kuwaelekeza wanafunzi wake. Kwa hivyo, Anaanza kuhudumu kwa watu katika miji ya karibu. Unaweza kutaka kuigiza kwamba Yesu anawafanya vipofu kuona. Anawafanya wale wenye ukoma kuwa safi. Anawafanya viziwi kusikia, na wale ambao hawawezi kutembea wanatembea. Anawafufua wafu.</w:t>
      </w:r>
    </w:p>
    <w:p>
      <w:pPr/>
      <w:r>
        <w:rPr>
          <w:lang w:val="sw_KE" w:bidi="sw_KE"/>
        </w:rPr>
      </w:r>
      <w:r>
        <w:rPr>
          <w:lang w:val="sw_KE" w:bidi="sw_KE"/>
        </w:rPr>
        <w:t>Yohana Mbatizaji yuko gerezani na anasikia kuhusu kile Yesu anachofanya. Anawatuma wafuasi wake ili kumwuliza Yesu swali.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Yohana Mbatizaji, "Unahisi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Wanafunzi wa Yohana wanamuuliza Yesu, "Je, wewe ndiye ambaye atakuja, au tutamtafuta mwingine?"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Yesu, "Unahisi vipi?" Unaweza kusikia mambo kama:</w:t>
      </w:r>
    </w:p>
    <w:p>
      <w:pPr>
        <w:pStyle w:val="ListBullet"/>
        <w:spacing w:line="240" w:lineRule="auto"/>
        <w:ind w:left="720"/>
      </w:pPr>
      <w:r>
        <w:rPr>
          <w:lang w:val="sw_KE" w:bidi="sw_KE"/>
        </w:rPr>
      </w:r>
      <w:r>
        <w:rPr>
          <w:lang w:val="sw_KE" w:bidi="sw_KE"/>
        </w:rPr>
        <w:t>Waulize waigizaji wanaoigiza wanafunzi wa Yohana Mbatizaji, "Mnahisi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anajibu swali kwa kusema, "Nenda umwambie Yohana yale mnayosikia na kuona." Kisha Yesu anawakumbusha kwamba ametoa maono kwa vipofu, watu walioponywa wenye ukoma, na kusababisha watu ambao hawakuweza kutembea kuanza kutembea tena.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wa Yohana Mbatizaji, "Mnahisi vipi?"" Unaweza kusikia mambo kama:</w:t>
      </w:r>
    </w:p>
    <w:p>
      <w:pPr>
        <w:pStyle w:val="ListBullet"/>
        <w:spacing w:line="240" w:lineRule="auto"/>
        <w:ind w:left="720"/>
      </w:pPr>
      <w:r>
        <w:rPr>
          <w:lang w:val="sw_KE" w:bidi="sw_KE"/>
        </w:rPr>
      </w:r>
      <w:r>
        <w:rPr>
          <w:lang w:val="sw_KE" w:bidi="sw_KE"/>
        </w:rPr>
        <w:t>Waulize waigizaji wanaoigiza watu ambao Yesu amewaponya, "Mnahisi vipi?" Unaweza kusikia mambo kama:</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Yesu alitoa amri kwa </w:t>
      </w:r>
      <w:r>
        <w:rPr>
          <w:b/>
          <w:lang w:val="sw_KE" w:bidi="sw_KE"/>
        </w:rPr>
        <w:t>wanafunzi wake 12</w:t>
      </w:r>
      <w:r>
        <w:rPr>
          <w:lang w:val="sw_KE" w:bidi="sw_KE"/>
        </w:rPr>
        <w:t xml:space="preserve">. Tumia neno sawa kwa wanafunzi kama vile ulivyofanya katika simulizi za awali. Rejelea Faharasa Kuu kwa ufafanuzi kamili zaidi wa neno </w:t>
      </w:r>
      <w:r>
        <w:rPr>
          <w:lang w:val="sw_KE" w:bidi="sw_KE"/>
        </w:rPr>
        <w:t>wanafunzi</w:t>
      </w:r>
      <w:r>
        <w:rPr>
          <w:lang w:val="sw_KE" w:bidi="sw_KE"/>
        </w:rPr>
        <w:t>.</w:t>
      </w:r>
    </w:p>
    <w:p>
      <w:pPr/>
      <w:r>
        <w:rPr>
          <w:lang w:val="sw_KE" w:bidi="sw_KE"/>
        </w:rPr>
      </w:r>
      <w:r>
        <w:rPr>
          <w:b/>
          <w:lang w:val="sw_KE" w:bidi="sw_KE"/>
        </w:rPr>
        <w:t>Yohana</w:t>
      </w:r>
      <w:r>
        <w:rPr>
          <w:lang w:val="sw_KE" w:bidi="sw_KE"/>
        </w:rPr>
        <w:t xml:space="preserve"> alisikia akiwa gerezani kuhusu matendo ya </w:t>
      </w:r>
      <w:r>
        <w:rPr>
          <w:b/>
          <w:lang w:val="sw_KE" w:bidi="sw_KE"/>
        </w:rPr>
        <w:t>Kristo</w:t>
      </w:r>
      <w:r>
        <w:rPr>
          <w:lang w:val="sw_KE" w:bidi="sw_KE"/>
        </w:rPr>
        <w:t xml:space="preserve">. </w:t>
      </w:r>
      <w:r>
        <w:rPr>
          <w:lang w:val="sw_KE" w:bidi="sw_KE"/>
        </w:rPr>
        <w:t>Yohana Mbatizaji</w:t>
      </w:r>
      <w:r>
        <w:rPr>
          <w:lang w:val="sw_KE" w:bidi="sw_KE"/>
        </w:rPr>
        <w:t xml:space="preserve"> ni mjumbe wa Mungu ambaye alianza kufundisha mbele ya Yesu. Yohana Mbatizaji ni binamu ya Yesu. Yohana alikuwa gerezani kwa kutokubali kwake ndoa ya Mfalme Herode na mke wa kaka ya Herode. Moja ya majina ya Yesu ni Kristo kwa sababu Yeye ni Mwokozi aliyeahidiwa wa Mungu. Tumia neno sawa kwa Kristo kama vile ulivyofanya katika simulizi za awali. Rejelea Faharasa Kuu kwa ufafanuzi kamili zaidi wa neno </w:t>
      </w:r>
      <w:r>
        <w:rPr>
          <w:lang w:val="sw_KE" w:bidi="sw_KE"/>
        </w:rPr>
        <w:t>Kristo</w:t>
      </w:r>
      <w:r>
        <w:rPr>
          <w:lang w:val="sw_KE" w:bidi="sw_KE"/>
        </w:rPr>
        <w:t>.</w:t>
      </w:r>
    </w:p>
    <w:p>
      <w:pPr/>
      <w:r>
        <w:rPr>
          <w:lang w:val="sw_KE" w:bidi="sw_KE"/>
        </w:rPr>
      </w:r>
      <w:r>
        <w:rPr>
          <w:lang w:val="sw_KE" w:bidi="sw_KE"/>
        </w:rPr>
        <w:t xml:space="preserve">Matendo haya ni pamoja na kufanya </w:t>
      </w:r>
      <w:r>
        <w:rPr>
          <w:b/>
          <w:lang w:val="sw_KE" w:bidi="sw_KE"/>
        </w:rPr>
        <w:t>kilema</w:t>
      </w:r>
      <w:r>
        <w:rPr>
          <w:lang w:val="sw_KE" w:bidi="sw_KE"/>
        </w:rPr>
        <w:t xml:space="preserve"> kutembea, kusababisha wenye </w:t>
      </w:r>
      <w:r>
        <w:rPr>
          <w:b/>
          <w:lang w:val="sw_KE" w:bidi="sw_KE"/>
        </w:rPr>
        <w:t>ukoma</w:t>
      </w:r>
      <w:r>
        <w:rPr>
          <w:lang w:val="sw_KE" w:bidi="sw_KE"/>
        </w:rPr>
        <w:t xml:space="preserve"> </w:t>
      </w:r>
      <w:r>
        <w:rPr>
          <w:b/>
          <w:lang w:val="sw_KE" w:bidi="sw_KE"/>
        </w:rPr>
        <w:t>kusafishwa</w:t>
      </w:r>
      <w:r>
        <w:rPr>
          <w:lang w:val="sw_KE" w:bidi="sw_KE"/>
        </w:rPr>
        <w:t xml:space="preserve">. </w:t>
      </w:r>
      <w:r>
        <w:rPr>
          <w:b/>
          <w:lang w:val="sw_KE" w:bidi="sw_KE"/>
        </w:rPr>
        <w:t>Kilema</w:t>
      </w:r>
      <w:r>
        <w:rPr>
          <w:lang w:val="sw_KE" w:bidi="sw_KE"/>
        </w:rPr>
        <w:t xml:space="preserve"> inamaanisha mtu mwenye miguu mbaya, au aliyepooza, ambaye hawezi kutembea. Tumia neno sawa kwa kilema kama vile ulivyofanya katika simulizi za awali. </w:t>
      </w:r>
      <w:r>
        <w:rPr>
          <w:b/>
          <w:lang w:val="sw_KE" w:bidi="sw_KE"/>
        </w:rPr>
        <w:t>Wenye ukoma</w:t>
      </w:r>
      <w:r>
        <w:rPr>
          <w:lang w:val="sw_KE" w:bidi="sw_KE"/>
        </w:rPr>
        <w:t xml:space="preserve"> ni watu wenye moja ya magonjwa kadhaa ya ngozi inayoitwa ukoma. Ukoma ulisababisha mtu kuwa </w:t>
      </w:r>
      <w:r>
        <w:rPr>
          <w:b/>
          <w:lang w:val="sw_KE" w:bidi="sw_KE"/>
        </w:rPr>
        <w:t>najisi kulingana na taratibu za kidini</w:t>
      </w:r>
      <w:r>
        <w:rPr>
          <w:lang w:val="sw_KE" w:bidi="sw_KE"/>
        </w:rPr>
        <w:t xml:space="preserve">. Mtu ambaye ni mchafu hafai kumtumikia Mungu au kuishi katika jamii. </w:t>
      </w:r>
      <w:r>
        <w:rPr>
          <w:b/>
          <w:lang w:val="sw_KE" w:bidi="sw_KE"/>
        </w:rPr>
        <w:t>Kusafishwa</w:t>
      </w:r>
      <w:r>
        <w:rPr>
          <w:lang w:val="sw_KE" w:bidi="sw_KE"/>
        </w:rPr>
        <w:t xml:space="preserve"> ina maana kwamba Yesu aliponya ukoma wao, ambayo ilimaanisha wangeweza kumtumikia Mungu na kuishi katika jamii. Tumia neno sawa kwa ukoma na kusafisha kama vile ulivyofanya katika simulizi za awali. Rejelea Faharasa Kuu kwa ufafanuzi kamili zaidi wa </w:t>
      </w:r>
      <w:r>
        <w:rPr>
          <w:lang w:val="sw_KE" w:bidi="sw_KE"/>
        </w:rPr>
        <w:t>ukoma</w:t>
      </w:r>
      <w:r>
        <w:rPr>
          <w:lang w:val="sw_KE" w:bidi="sw_KE"/>
        </w:rPr>
        <w:t xml:space="preserve"> na </w:t>
      </w:r>
      <w:r>
        <w:rPr>
          <w:lang w:val="sw_KE" w:bidi="sw_KE"/>
        </w:rPr>
        <w:t>safi</w:t>
      </w:r>
      <w:r>
        <w:rPr>
          <w:lang w:val="sw_KE" w:bidi="sw_KE"/>
        </w:rPr>
        <w:t>.</w:t>
      </w:r>
    </w:p>
    <w:p>
      <w:pPr/>
      <w:r>
        <w:rPr>
          <w:lang w:val="sw_KE" w:bidi="sw_KE"/>
        </w:rPr>
      </w:r>
      <w:r>
        <w:rPr>
          <w:lang w:val="sw_KE" w:bidi="sw_KE"/>
        </w:rPr>
        <w:t xml:space="preserve">Yesu anahubiri habari </w:t>
      </w:r>
      <w:r>
        <w:rPr>
          <w:b/>
          <w:lang w:val="sw_KE" w:bidi="sw_KE"/>
        </w:rPr>
        <w:t>njema</w:t>
      </w:r>
      <w:r>
        <w:rPr>
          <w:lang w:val="sw_KE" w:bidi="sw_KE"/>
        </w:rPr>
        <w:t xml:space="preserve">, au habari kwamba Mungu anakuja kutawala katika mioyo ya watu wake, kwa watu masikini. Rejelea Faharasa Kuu kwa ufafanuzi kamili zaidi wa </w:t>
      </w:r>
      <w:r>
        <w:rPr>
          <w:lang w:val="sw_KE" w:bidi="sw_KE"/>
        </w:rPr>
        <w:t>habari njema</w:t>
      </w:r>
      <w:r>
        <w:rPr>
          <w:lang w:val="sw_KE" w:bidi="sw_KE"/>
        </w:rPr>
        <w:t xml:space="preserve">, au </w:t>
      </w:r>
      <w:r>
        <w:rPr>
          <w:lang w:val="sw_KE" w:bidi="sw_KE"/>
        </w:rPr>
        <w:t>injili</w:t>
      </w:r>
      <w:r>
        <w:rPr>
          <w:lang w:val="sw_KE" w:bidi="sw_KE"/>
        </w:rPr>
        <w:t>.</w:t>
      </w:r>
    </w:p>
    <w:p>
      <w:pPr/>
      <w:r>
        <w:rPr>
          <w:lang w:val="sw_KE" w:bidi="sw_KE"/>
        </w:rPr>
      </w:r>
      <w:r>
        <w:rPr>
          <w:lang w:val="sw_KE" w:bidi="sw_KE"/>
        </w:rPr>
        <w:t>Yesu alisema, "</w:t>
      </w:r>
      <w:r>
        <w:rPr>
          <w:b/>
          <w:lang w:val="sw_KE" w:bidi="sw_KE"/>
        </w:rPr>
        <w:t>Heri</w:t>
      </w:r>
      <w:r>
        <w:rPr>
          <w:lang w:val="sw_KE" w:bidi="sw_KE"/>
        </w:rPr>
        <w:t xml:space="preserve"> ni mtu ambaye hachukizwi na mimi." Heri wakati mwingine inatafsiriwa kama "jinsi ya kufurahi." Baraka inarejelea Mungu kusaidia, au kufanya mema kwa mtu. Hii si sawa na bahati. Heri ni kupendwa na Mungu. Tumia neno sawa kwa kubariki kama vile ulivyofanya katika simulizi za awali. Rejelea Faharasa Kuu kwa ufafanuzi kamili zaidi wa neno </w:t>
      </w:r>
      <w:r>
        <w:rPr>
          <w:lang w:val="sw_KE" w:bidi="sw_KE"/>
        </w:rPr>
        <w:t>kubariki</w:t>
      </w:r>
      <w:r>
        <w:rPr>
          <w:lang w:val="sw_KE" w:bidi="sw_KE"/>
        </w:rPr>
        <w:t>.</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11:7–19</w:t>
      </w:r>
      <w:r>
        <w:rPr>
          <w:lang w:val="sw_KE" w:bidi="sw_KE"/>
        </w:rPr>
      </w:r>
    </w:p>
    <w:p>
      <w:pPr>
        <w:pStyle w:val="Heading3"/>
      </w:pPr>
      <w:r>
        <w:rPr>
          <w:lang w:val="sw_KE" w:bidi="sw_KE"/>
        </w:rPr>
        <w:t>Sikiliza na Moyo</w:t>
      </w:r>
    </w:p>
    <w:p>
      <w:pPr/>
      <w:r>
        <w:rPr>
          <w:lang w:val="sw_KE" w:bidi="sw_KE"/>
        </w:rPr>
      </w:r>
      <w:r>
        <w:rPr>
          <w:lang w:val="sw_KE" w:bidi="sw_KE"/>
        </w:rPr>
        <w:t>Sikiliza Mathayo 11:7–19 na utie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Katika simulizi ya awali wafuasi wa Yohana Mbatizaji walikuja kwa Yesu. Walimuuliza Yesu kama alikuwa Mwokozi aliyeahidiwa wa Mungu, au Kristo. Yesu alijibu kwa kunukuu kile manabii walisema kuhusu Kristo kwa muda mrefu uliopita. Wafuasi wa Yohana waliondoka ili kwenda kumwambia Yohana kile Yesu alisema. Katika hadithi hii ya kweli, Yesu anawafundisha watu ambao walisikia kile alisema kwa wafuasi wa Yohana.</w:t>
      </w:r>
    </w:p>
    <w:p>
      <w:pPr/>
      <w:r>
        <w:rPr>
          <w:lang w:val="sw_KE" w:bidi="sw_KE"/>
        </w:rPr>
      </w:r>
      <w:r>
        <w:rPr>
          <w:lang w:val="sw_KE" w:bidi="sw_KE"/>
        </w:rPr>
        <w:t>Wafuasi wa Yohana walipoondoka, Yesu alianza kuzingatia Yohana. Yesu anarejelea wakati Yohana alikuwa akifundisha katika nyikani, au jangwani. Aliuliza maswali matatu ili kuonyesha kwamba watu walichukua wakati wa kwenda katika jangwa ili kumwona Yohana kwa sababu walidhani alikuwa nabii.</w:t>
      </w:r>
    </w:p>
    <w:p>
      <w:pPr/>
      <w:r>
        <w:rPr>
          <w:lang w:val="sw_KE" w:bidi="sw_KE"/>
        </w:rPr>
      </w:r>
      <w:r>
        <w:rPr>
          <w:lang w:val="sw_KE" w:bidi="sw_KE"/>
        </w:rPr>
        <w:t>Sitisha hapa na mjadili: Katika utamaduni wenu, ni aina gani ya umati wa watu unaenda kuona? Wanavaa vipi au huzungumza vipi?</w:t>
      </w:r>
    </w:p>
    <w:p>
      <w:pPr/>
      <w:r>
        <w:rPr>
          <w:lang w:val="sw_KE" w:bidi="sw_KE"/>
        </w:rPr>
      </w:r>
      <w:r>
        <w:rPr>
          <w:lang w:val="sw_KE" w:bidi="sw_KE"/>
        </w:rPr>
        <w:t>Yesu alinukuu kile Mungu alisema kuhusu Yohana. Kupitia nabii Malaki Mungu alisema, "Tazama, au zingatia sana, ninamtuma mjumbe wangu mbele ya uso wako, ambaye atatayarisha njia yako mbele yako." Katika utamaduni wa Kiyahudi, mfalme angemchagua mjumbe ili kuwaambia watu kwamba alikuwa akikuja. Yesu anasema, Yohana ni mjumbe huyo. Yohana aliwaandaa watu kwa Mwokozi aliyeahidiwa wa Mungu kwa kuwaambia kutubu, au kurudi kwa Mungu. Yohana aliwabatiza watu ili kuonyesha kwamba waliacha kufanya dhambi na walitaka kumtii Mungu.</w:t>
      </w:r>
    </w:p>
    <w:p>
      <w:pPr/>
      <w:r>
        <w:rPr>
          <w:lang w:val="sw_KE" w:bidi="sw_KE"/>
        </w:rPr>
      </w:r>
      <w:r>
        <w:rPr>
          <w:lang w:val="sw_KE" w:bidi="sw_KE"/>
        </w:rPr>
        <w:t>Sitisha hapa na mjadili: Katika utamaduni wenu, kuwasili kwa watu muhimu kunatangazwa vipi? Ni njia gani watu wanajiandaa kwa kuwasili kwao? Ni aina gani ya ishara maalum au ishara zinatolewa ili kuonyesha kwamba wamewasili?</w:t>
      </w:r>
    </w:p>
    <w:p>
      <w:pPr/>
      <w:r>
        <w:rPr>
          <w:lang w:val="sw_KE" w:bidi="sw_KE"/>
        </w:rPr>
      </w:r>
      <w:r>
        <w:rPr>
          <w:lang w:val="sw_KE" w:bidi="sw_KE"/>
        </w:rPr>
        <w:t>Baada ya Yesu kunukuu Malaki, anatia tena mkazo kwa kile anataka kusema. Yesu anawaambia kwamba hakuna mtu ambaye amewahi kuishi alikuwa na jukumu muhimu zaidi kuliko Yohana Mbatizaji. Hii ni kwa sababu Yohana anatayarisha njia kwa Mwokozi aliyeahidiwa wa Mungu kwa kile aliwafundisha watu. Yesu alisema, "Hata hivyo mtu ambaye ni mdogo katika ufalme wa mbinguni ni mkubwa kuliko yeye." Hii ina maana kuwa raia katika ufalme wa Mungu, ambapo Mungu anatawala, ni jamblo la ajabu zaidi kuliko kuwa nabii mkubwa zaidi kwenye Dunia. Hii ina maana Mungu anatawala na kuwatunza watu kwa njia mpya ambayo ni kubwa kuliko njia ya zamani. "Mtu ambaye ni mdogo" inarejelea mtu mwenye nafasi ya chini au cheo.</w:t>
      </w:r>
    </w:p>
    <w:p>
      <w:pPr/>
      <w:r>
        <w:rPr>
          <w:lang w:val="sw_KE" w:bidi="sw_KE"/>
        </w:rPr>
      </w:r>
      <w:r>
        <w:rPr>
          <w:lang w:val="sw_KE" w:bidi="sw_KE"/>
        </w:rPr>
        <w:t>Yesu alisema, "Kutoka siku za Yohana Mbatizaji," ikimaanisha kutoka wakati ambao Yohana alianza kuhubiri mpaka sasa, ufalme wa mbinguni umeteseka vurugu. Watu wenye vurugu na wabaya wameshambulia na kujaribu kukamata au kuingia kwa nguvu. Manabii na Sheria ni vitabu vilivyoandikwa na manabii na vitabu ambavyo vinaonyesha sheria ambazo Mungu alitoa kwa Mose kwa ajili ya watu wake. Vitabu hivi vilikuwa vilitabiri, au vilielezea ujumbe kutoka kwa Mungu, kuhusu ufalme. Pia walielezea kuhusu ujio wa Yohana Mbatizaji. Yesu alisema, "Ikiwa uko tayari kukubali, Yohana ni Eliya ambaye atakuja." Nabii Malaki alisema kwamba Eliya angerudi. Eliya alikuwa nabii ambaye aliishi kabla ya Malaki na alichukuliwa mbinguni na Mungu. Yesu alikuwa akiwaambia watu kwamba Yohana ni utimilifu wa unabii wa Malaki. Yohana hakuwa Eliya halisi lakini Yohana alikuwa nabii mkubwa kama Eliya. Wakati Yesu anasema, "Yule ambaye ana masikio ya kusikia, basi asikie," anawasihi watu kufikiria kwa makini kuhusu kile alisema.</w:t>
      </w:r>
    </w:p>
    <w:p>
      <w:pPr/>
      <w:r>
        <w:rPr>
          <w:lang w:val="sw_KE" w:bidi="sw_KE"/>
        </w:rPr>
      </w:r>
      <w:r>
        <w:rPr>
          <w:lang w:val="sw_KE" w:bidi="sw_KE"/>
        </w:rPr>
        <w:t>Yesu aliuliza swali ambalo hakutaka wajibu—Aliuliza, "Ninaweza kulinganisha na nini kizazi hiki?" Alitaka waweze kufikiria kwa makini kuhusu kile alikuwa akisema. Yesu alijibu swali lake mwenyewe: "Wao ni kama watoto ambao wameketi katika soko, au mahali pa umma, wakiita marafiki zao." Yesu alilinganisha kizazi hiki, au watu wa siku hii, na watoto wanaocheza katika soko. Kikundi kimoja cha watoto kilipiga kelele kwa kikundi kingine ambacho walikataa kucheza nao, iwe walikuwa wakicheza muziki wa furaha au muziki wa huzuni. Wayahudi walicheza muziki kwenye filimbi katika karamu na matukio mengine ya furaha ili watu wangecheza. Watu kwa kawaida waliimba wimbo wa kuomboleza katika mazishi.</w:t>
      </w:r>
    </w:p>
    <w:p>
      <w:pPr/>
      <w:r>
        <w:rPr>
          <w:lang w:val="sw_KE" w:bidi="sw_KE"/>
        </w:rPr>
      </w:r>
      <w:r>
        <w:rPr>
          <w:lang w:val="sw_KE" w:bidi="sw_KE"/>
        </w:rPr>
        <w:t xml:space="preserve">Onyesha picha ya </w:t>
      </w:r>
      <w:r>
        <w:rPr>
          <w:lang w:val="sw_KE" w:bidi="sw_KE"/>
        </w:rPr>
        <w:t>soko la Kiyahudi</w:t>
      </w:r>
      <w:r>
        <w:rPr>
          <w:lang w:val="sw_KE" w:bidi="sw_KE"/>
        </w:rPr>
        <w:t xml:space="preserve">. Onyesha picha ya </w:t>
      </w:r>
      <w:r>
        <w:rPr>
          <w:lang w:val="sw_KE" w:bidi="sw_KE"/>
        </w:rPr>
        <w:t>filimbi</w:t>
      </w:r>
      <w:r>
        <w:rPr>
          <w:lang w:val="sw_KE" w:bidi="sw_KE"/>
        </w:rPr>
        <w:t>. Jadili aina za michezo ambazo watoto wanacheza katika utamaduni wako.</w:t>
      </w:r>
    </w:p>
    <w:p>
      <w:pPr/>
      <w:r>
        <w:rPr>
          <w:lang w:val="sw_KE" w:bidi="sw_KE"/>
        </w:rPr>
      </w:r>
      <w:r>
        <w:rPr>
          <w:lang w:val="sw_KE" w:bidi="sw_KE"/>
        </w:rPr>
        <w:t>Kama vile watoto walivyosema kwamba marafiki wao hawakucheza iwe walicheza nyimbo za furaha au za huzuni, watu walikosoa Yohana na Yesu. Yesu alisema kwamba Yohana alionyesha kujitolea kwake kwa Mungu kwa sababu hakula chakula cha kawaida au kunywa vinywaji vya chacho. Watu walisema kwamba Yohana ana pepo. Hawakuamini kwamba Yohana alikuwa mjumbe wa Mungu. Walidhani pepo, au roho mbaya, alikuwa akidhibiti matendo yake kwa sababu hakufanya kama watu wa kawaida. Yesu anajiita "Mwana wa Mtu" kwa sababu Yesu ni Kristo, au Mwokozi aliyeahidiwa. Yesu alikula mkate na kunywa divai kama Wayahudi wengine. Lakini watu walimwita mlafi sana, au mtu ambaye anakula chakula kingi sana. Pia walimwita mlevi, au mtu ambaye anakunywa divai kupita kiasi.</w:t>
      </w:r>
    </w:p>
    <w:p>
      <w:pPr/>
      <w:r>
        <w:rPr>
          <w:lang w:val="sw_KE" w:bidi="sw_KE"/>
        </w:rPr>
      </w:r>
      <w:r>
        <w:rPr>
          <w:lang w:val="sw_KE" w:bidi="sw_KE"/>
        </w:rPr>
        <w:t>Yesu alikuwa marafiki na watoza ushuru na wenye dhambi. Wayahudi waliwaona watoza ushuru kama wasaliti kwa sababu walikusanya kodi kwa ajili ya serikali ya Kirumi. Wenye dhambi wanarejelea Wayahudi ambao walikuwa wasafi na pia Wayahudi ambao hawakufuata sheria kali za viongozi wa kidini. Yesu anajitetea na Yohana kwa methali, au msemo wa hekima. Alisema, "Hekima, au uelewa, vinahesabiwa na haki na matendo yake." Hii ina maana, wale ambao ni wenye hekima kweli wataonyesha hekima yao kwa matokeo mazuri ambayo yatakuja kutoka kwa njia wanayoishi.</w:t>
      </w:r>
    </w:p>
    <w:p>
      <w:pPr/>
      <w:r>
        <w:rPr>
          <w:lang w:val="sw_KE" w:bidi="sw_KE"/>
        </w:rPr>
      </w:r>
      <w:r>
        <w:rPr>
          <w:lang w:val="sw_KE" w:bidi="sw_KE"/>
        </w:rPr>
        <w:t>Sitisha hapa na mjadili wale ambao ni waliotengwa kutoka kwa jamii katika utamaduni wenu. Ni mambo gani ambayo watu wanafanya ambayo yangewafanya wawe wametengwa? Ongea kuhusu aina za kazi ambazo watu wanaweza kufanya ambazo zingewafanya wawe watengwa katika utamaduni wako.</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Hadithi hii ina matukio mawili.</w:t>
      </w:r>
    </w:p>
    <w:p>
      <w:pPr/>
      <w:r>
        <w:rPr>
          <w:lang w:val="sw_KE" w:bidi="sw_KE"/>
        </w:rPr>
      </w:r>
      <w:r>
        <w:rPr>
          <w:b/>
          <w:lang w:val="sw_KE" w:bidi="sw_KE"/>
        </w:rPr>
        <w:t>Tukio la kwanza:</w:t>
      </w:r>
      <w:r>
        <w:rPr>
          <w:lang w:val="sw_KE" w:bidi="sw_KE"/>
        </w:rPr>
        <w:t xml:space="preserve"> Yesu alimaliza kuzungumza na wanafunzi wa Yohana Mbatizaji. Wakati wanafunzi wa Yohana wanaondoka, Yesu anafundisha kuhusu umuhimu wa huduma ya Yohana na jinsi inahusiana na ufalme wa mbinguni.</w:t>
      </w:r>
    </w:p>
    <w:p>
      <w:pPr/>
      <w:r>
        <w:rPr>
          <w:lang w:val="sw_KE" w:bidi="sw_KE"/>
        </w:rPr>
      </w:r>
      <w:r>
        <w:rPr>
          <w:b/>
          <w:lang w:val="sw_KE" w:bidi="sw_KE"/>
        </w:rPr>
        <w:t>Tukio la pili:</w:t>
      </w:r>
      <w:r>
        <w:rPr>
          <w:lang w:val="sw_KE" w:bidi="sw_KE"/>
        </w:rPr>
        <w:t xml:space="preserve"> Yesu anafanya ulinganisho kuhusu watu. Yesu anazungumza kuhusu kile walichosema kuhusu Yohana na Yeye mwenyewe.</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 Yohana Mbatizaji</w:t>
      </w:r>
    </w:p>
    <w:p>
      <w:pPr>
        <w:pStyle w:val="ListBullet"/>
        <w:spacing w:line="240" w:lineRule="auto"/>
        <w:ind w:left="720"/>
      </w:pPr>
      <w:r>
        <w:rPr>
          <w:lang w:val="sw_KE" w:bidi="sw_KE"/>
        </w:rPr>
      </w:r>
      <w:r>
        <w:rPr>
          <w:lang w:val="sw_KE" w:bidi="sw_KE"/>
        </w:rPr>
        <w:t>Yohana Mbatizaji</w:t>
      </w:r>
    </w:p>
    <w:p>
      <w:pPr>
        <w:pStyle w:val="ListBullet"/>
        <w:spacing w:line="240" w:lineRule="auto"/>
        <w:ind w:left="720"/>
      </w:pPr>
      <w:r>
        <w:rPr>
          <w:lang w:val="sw_KE" w:bidi="sw_KE"/>
        </w:rPr>
      </w:r>
      <w:r>
        <w:rPr>
          <w:lang w:val="sw_KE" w:bidi="sw_KE"/>
        </w:rPr>
        <w:t>Watoto wakicheza na wakiimba na kupiga filimbi</w:t>
      </w:r>
    </w:p>
    <w:p>
      <w:pPr>
        <w:pStyle w:val="ListBullet"/>
        <w:spacing w:line="240" w:lineRule="auto"/>
        <w:ind w:left="720"/>
      </w:pPr>
      <w:r>
        <w:rPr>
          <w:lang w:val="sw_KE" w:bidi="sw_KE"/>
        </w:rPr>
      </w:r>
      <w:r>
        <w:rPr>
          <w:lang w:val="sw_KE" w:bidi="sw_KE"/>
        </w:rPr>
        <w:t>Watoza ushuru</w:t>
      </w:r>
    </w:p>
    <w:p>
      <w:pPr>
        <w:pStyle w:val="ListBullet"/>
        <w:spacing w:line="240" w:lineRule="auto"/>
        <w:ind w:left="720"/>
      </w:pPr>
      <w:r>
        <w:rPr>
          <w:lang w:val="sw_KE" w:bidi="sw_KE"/>
        </w:rPr>
      </w:r>
      <w:r>
        <w:rPr>
          <w:lang w:val="sw_KE" w:bidi="sw_KE"/>
        </w:rPr>
        <w:t>Watu wa kizazi hiki</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Ni muhimu kukumbuka kwamba Yesu anaanza kuzungumza na umati wa watu wakati wanafunzi wa Yohana wanaondoka. Kumbuka kwamba Yesu aliuliza umati wa watu, "Ulifanya nini katika jangwa ili kuona?" Aliuliza swali hili mara tatu, lakini kila wakati Yesu alitoa jibu kwa kuuliza swali lingine. Mara ya kwanza, Yesu alisema, "Mwanzi unaotikiswa na upepo?" Mwanzi ni mmea mrefu. Picha ya mmea wa mwanzi unaotikisa kwenda na kurudi katika upepo pengine inarejelea mtu ambaye anabadilisha maoni yake mara nyingi.</w:t>
      </w:r>
    </w:p>
    <w:p>
      <w:pPr/>
      <w:r>
        <w:rPr>
          <w:lang w:val="sw_KE" w:bidi="sw_KE"/>
        </w:rPr>
      </w:r>
      <w:r>
        <w:rPr>
          <w:lang w:val="sw_KE" w:bidi="sw_KE"/>
        </w:rPr>
        <w:t xml:space="preserve">Onyesha picha ya mmea wa </w:t>
      </w:r>
      <w:r>
        <w:rPr>
          <w:lang w:val="sw_KE" w:bidi="sw_KE"/>
        </w:rPr>
        <w:t>mwanzi</w:t>
      </w:r>
      <w:r>
        <w:rPr>
          <w:lang w:val="sw_KE" w:bidi="sw_KE"/>
        </w:rPr>
        <w:t>.</w:t>
      </w:r>
    </w:p>
    <w:p>
      <w:pPr/>
      <w:r>
        <w:rPr>
          <w:lang w:val="sw_KE" w:bidi="sw_KE"/>
        </w:rPr>
      </w:r>
      <w:r>
        <w:rPr>
          <w:lang w:val="sw_KE" w:bidi="sw_KE"/>
        </w:rPr>
        <w:t>Mara ya pili, Yesu alisema, "Mtu anayevaa mavazi laini?" Mavazi laini yanamaanisha mavazi ya gharama kubwa, au yaliyotengenezwa vizuri. Watu wenye mavazi laini hawaishi au kwenda jangwa. Badala yake, wanaishi katika nyumba za gharama kubwa ambapo wanafurahia utajiri wao. Mara ya mwisho Yesu aliuliza swali, alitoa jibu sahihi. Nabii. Ni muhimu kukumbuka kwamba Yesu alisema kwamba hakuna mtu kwenye dunia ambaye ni mkubwa kuliko Yohana. Lakini Yesu pia alisema, "Mtu ambaye ni mdogo katika ufalme wa mbinguni ni mkubwa kuliko Yohana." Ni muhimu kukumbuka kwamba Yesu alisema kwamba Yohana alikuwa utimilifu wa kile kilichosemwa na nabii kwa muda mrefu uliopita. Yesu alinukuu maneno halisi ya nabii Malaki.</w:t>
      </w:r>
    </w:p>
    <w:p>
      <w:pPr/>
      <w:r>
        <w:rPr>
          <w:lang w:val="sw_KE" w:bidi="sw_KE"/>
        </w:rPr>
      </w:r>
      <w:r>
        <w:rPr>
          <w:lang w:val="sw_KE" w:bidi="sw_KE"/>
        </w:rPr>
        <w:t>Jadili na timu ya tafsiri kuhusu jinsi wanavyoonyesha kwamba mtu anamnukuu nabii au mtu mwingine muhimu.</w:t>
      </w:r>
    </w:p>
    <w:p>
      <w:pPr/>
      <w:r>
        <w:rPr>
          <w:lang w:val="sw_KE" w:bidi="sw_KE"/>
        </w:rPr>
      </w:r>
      <w:r>
        <w:rPr>
          <w:lang w:val="sw_KE" w:bidi="sw_KE"/>
        </w:rPr>
        <w:t>Ni muhimu kukumbuka kwamba wakati Yesu anaposema, "Kweli," au "Ninawaambia ukweli," anawaomba watu kuwa makini. Kumbuka kwamba wakati Yesu anasema, "Yule ambaye ana masikio ya kusikia, acheni asikie," Yesu anataka watu kufikiria kwa makini kuhusu kile alisema.</w:t>
      </w:r>
    </w:p>
    <w:p>
      <w:pPr/>
      <w:r>
        <w:rPr>
          <w:lang w:val="sw_KE" w:bidi="sw_KE"/>
        </w:rPr>
      </w:r>
      <w:r>
        <w:rPr>
          <w:lang w:val="sw_KE" w:bidi="sw_KE"/>
        </w:rPr>
        <w:t>Yesu analinganisha kizazi hiki na watoto wanaocheza katika soko. Ni muhimu kukumbuka kwamba watu ambao Yesu alikuwa akiwalinganisha walidai kwa uwongo kwamba Yohana alikuwa na pepo. Ni muhimu kukumbuka kwamba watu walimwita Yesu majina mengi. Kumbuka kwamba Yesu alikuwa rafiki kwa watoza ushuru na wenye dhambi. Kumbuka kwamba kile Yesu alisema kuhusu hekima kilikuwa methali, au msemo wa hekima.</w:t>
      </w:r>
    </w:p>
    <w:p>
      <w:pPr/>
      <w:r>
        <w:rPr>
          <w:lang w:val="sw_KE" w:bidi="sw_KE"/>
        </w:rPr>
      </w:r>
      <w:r>
        <w:rPr>
          <w:lang w:val="sw_KE" w:bidi="sw_KE"/>
        </w:rPr>
        <w:t>Sitisha hapa na mjadili kama timu: Watu katika utamaduni wenu wanazungumza vipi kuhusu methali katikati ya mafundisho?</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manne.</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 Yohana Mbatizaji</w:t>
      </w:r>
    </w:p>
    <w:p>
      <w:pPr>
        <w:pStyle w:val="ListBullet"/>
        <w:spacing w:line="240" w:lineRule="auto"/>
        <w:ind w:left="720"/>
      </w:pPr>
      <w:r>
        <w:rPr>
          <w:lang w:val="sw_KE" w:bidi="sw_KE"/>
        </w:rPr>
      </w:r>
      <w:r>
        <w:rPr>
          <w:lang w:val="sw_KE" w:bidi="sw_KE"/>
        </w:rPr>
        <w:t>Yohana Mbatizaji</w:t>
      </w:r>
    </w:p>
    <w:p>
      <w:pPr>
        <w:pStyle w:val="ListBullet"/>
        <w:spacing w:line="240" w:lineRule="auto"/>
        <w:ind w:left="720"/>
      </w:pPr>
      <w:r>
        <w:rPr>
          <w:lang w:val="sw_KE" w:bidi="sw_KE"/>
        </w:rPr>
      </w:r>
      <w:r>
        <w:rPr>
          <w:lang w:val="sw_KE" w:bidi="sw_KE"/>
        </w:rPr>
        <w:t>Watoto wakicheza na wakiimba na kupiga filimbi</w:t>
      </w:r>
    </w:p>
    <w:p>
      <w:pPr>
        <w:pStyle w:val="ListBullet"/>
        <w:spacing w:line="240" w:lineRule="auto"/>
        <w:ind w:left="720"/>
      </w:pPr>
      <w:r>
        <w:rPr>
          <w:lang w:val="sw_KE" w:bidi="sw_KE"/>
        </w:rPr>
      </w:r>
      <w:r>
        <w:rPr>
          <w:lang w:val="sw_KE" w:bidi="sw_KE"/>
        </w:rPr>
        <w:t>Watoza ushuru</w:t>
      </w:r>
    </w:p>
    <w:p>
      <w:pPr>
        <w:pStyle w:val="ListBullet"/>
        <w:spacing w:line="240" w:lineRule="auto"/>
        <w:ind w:left="720"/>
      </w:pPr>
      <w:r>
        <w:rPr>
          <w:lang w:val="sw_KE" w:bidi="sw_KE"/>
        </w:rPr>
      </w:r>
      <w:r>
        <w:rPr>
          <w:lang w:val="sw_KE" w:bidi="sw_KE"/>
        </w:rPr>
        <w:t>Watu wa kizazi hiki</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Hadithi hii inaanza na wanafunzi wa Yohana wakiondoka.</w:t>
      </w:r>
    </w:p>
    <w:p>
      <w:pPr/>
      <w:r>
        <w:rPr>
          <w:lang w:val="sw_KE" w:bidi="sw_KE"/>
        </w:rPr>
      </w:r>
      <w:r>
        <w:rPr>
          <w:lang w:val="sw_KE" w:bidi="sw_KE"/>
        </w:rPr>
        <w:t>Yesu alizungumza na umati wa watu kuhusu Yohana. Yesu anauliza, "Ni aina gani ya mtu mulienda kumwona katika jangwa? Mtu ambaye ni kama mwanzi ambaye anahamia kutoka upande mmoja hadi mwingine?" Yesu anasema, "Hapana." Yesu aliendelea kuuliza: "Mtu ambaye anavaa kama mtu tajiri?" Yesu alijibu, "Hapana." Kisha Yesu aliuliza tena, "Je, ulikuwa unamtafuta nabii?" Yesu anasema, "Ndio." Anasema Yohana ni zaidi ya nabii. Yohana anatimiza kile neno la Mungu linasema. Hakuna mtu mkubwa kuliko Yohana, lakini angalau katika ufalme wa Mbinguni ni mkubwa kuliko Yohana.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umati wa watu, "Mnahisi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aliuliza, Ni nini ninaweza kulinganisha nacho kizazi hiki? Yesu anakilinganisha na watoto wanaocheza mchezo.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watoto, "Mnahisi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anasema Yohana hakula mkate au kunywa divai na watu wanasema ana pepo. Yesu anashika karamu na vinywaji na watu wanasema kwamba Yesu ni mlafi na mlevi, rafiki ya watoza ushuru na wenye dhambi. Yesu anasema, "Hata hivyo hekima inahesabiwa haki na matendo yake."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Yesu, "Unahisi vipi?" Unaweza kusikia mambo kama:</w:t>
      </w:r>
    </w:p>
    <w:p>
      <w:pPr>
        <w:pStyle w:val="ListBullet"/>
        <w:spacing w:line="240" w:lineRule="auto"/>
        <w:ind w:left="720"/>
      </w:pPr>
      <w:r>
        <w:rPr>
          <w:lang w:val="sw_KE" w:bidi="sw_KE"/>
        </w:rPr>
      </w:r>
      <w:r>
        <w:rPr>
          <w:lang w:val="sw_KE" w:bidi="sw_KE"/>
        </w:rPr>
        <w:t>Waulize waigizaji wanaoigiza watu katika kizazi hiki, "Mnahisi vipi?" Unaweza kusikia mambo kama:</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Yesu aliuliza, "Ulikwenda kutafuta nini katika </w:t>
      </w:r>
      <w:r>
        <w:rPr>
          <w:b/>
          <w:lang w:val="sw_KE" w:bidi="sw_KE"/>
        </w:rPr>
        <w:t>jangwa</w:t>
      </w:r>
      <w:r>
        <w:rPr>
          <w:lang w:val="sw_KE" w:bidi="sw_KE"/>
        </w:rPr>
        <w:t xml:space="preserve">? </w:t>
      </w:r>
      <w:r>
        <w:rPr>
          <w:b/>
          <w:lang w:val="sw_KE" w:bidi="sw_KE"/>
        </w:rPr>
        <w:t>Nabii</w:t>
      </w:r>
      <w:r>
        <w:rPr>
          <w:lang w:val="sw_KE" w:bidi="sw_KE"/>
        </w:rPr>
        <w:t xml:space="preserve">?" Nabii ni mjumbe aliyetumwa na Mungu. Yohana alikuwa nabii muhimu hasa kwa sababu Yohana anawaandaa watu kwa Kristo kwa kuwaambia kutubu, au kurudi kwa Mungu. Tumia neno sawa kwa nabii na jangwa kama vile ulivyotumia katika simulizi za awali. Rejelea Faharasa Kuu kwa ufafanuzi kamili zaidi wa neno </w:t>
      </w:r>
      <w:r>
        <w:rPr>
          <w:lang w:val="sw_KE" w:bidi="sw_KE"/>
        </w:rPr>
        <w:t>nabii</w:t>
      </w:r>
      <w:r>
        <w:rPr>
          <w:lang w:val="sw_KE" w:bidi="sw_KE"/>
        </w:rPr>
        <w:t xml:space="preserve"> na </w:t>
      </w:r>
      <w:r>
        <w:rPr>
          <w:lang w:val="sw_KE" w:bidi="sw_KE"/>
        </w:rPr>
        <w:t>jangwa</w:t>
      </w:r>
      <w:r>
        <w:rPr>
          <w:lang w:val="sw_KE" w:bidi="sw_KE"/>
        </w:rPr>
        <w:t>.</w:t>
      </w:r>
    </w:p>
    <w:p>
      <w:pPr/>
      <w:r>
        <w:rPr>
          <w:lang w:val="sw_KE" w:bidi="sw_KE"/>
        </w:rPr>
      </w:r>
      <w:r>
        <w:rPr>
          <w:lang w:val="sw_KE" w:bidi="sw_KE"/>
        </w:rPr>
        <w:t xml:space="preserve">Yesu anasema kwamba </w:t>
      </w:r>
      <w:r>
        <w:rPr>
          <w:b/>
          <w:lang w:val="sw_KE" w:bidi="sw_KE"/>
        </w:rPr>
        <w:t>Maandiko</w:t>
      </w:r>
      <w:r>
        <w:rPr>
          <w:lang w:val="sw_KE" w:bidi="sw_KE"/>
        </w:rPr>
        <w:t xml:space="preserve"> yanazungumza kuhusu Yohana. Yesu anasema kwamba "imeandikwa" kuhusu Yohana. Hii inarejelea Maandiko ya Kiyahudi. Ikiwa unatumia neno kwa Maandiko ya Kiyahudi hapa, tumia neno sawa kwa neno Maandiko ambalo ulikuwa nalo katika simulizi za awali, na kumbuka kwamba neno </w:t>
      </w:r>
      <w:r>
        <w:rPr>
          <w:lang w:val="sw_KE" w:bidi="sw_KE"/>
        </w:rPr>
        <w:t>Maandiko</w:t>
      </w:r>
      <w:r>
        <w:rPr>
          <w:lang w:val="sw_KE" w:bidi="sw_KE"/>
        </w:rPr>
        <w:t xml:space="preserve"> liko katika Faharasa Kuu.</w:t>
      </w:r>
    </w:p>
    <w:p>
      <w:pPr/>
      <w:r>
        <w:rPr>
          <w:lang w:val="sw_KE" w:bidi="sw_KE"/>
        </w:rPr>
      </w:r>
      <w:r>
        <w:rPr>
          <w:lang w:val="sw_KE" w:bidi="sw_KE"/>
        </w:rPr>
        <w:t xml:space="preserve">Yesu alisema kwamba </w:t>
      </w:r>
      <w:r>
        <w:rPr>
          <w:b/>
          <w:lang w:val="sw_KE" w:bidi="sw_KE"/>
        </w:rPr>
        <w:t>kati ya wale waliozaliwa na wanawake</w:t>
      </w:r>
      <w:r>
        <w:rPr>
          <w:lang w:val="sw_KE" w:bidi="sw_KE"/>
        </w:rPr>
        <w:t xml:space="preserve">, hakuna mtu mkubwa kuliko </w:t>
      </w:r>
      <w:r>
        <w:rPr>
          <w:lang w:val="sw_KE" w:bidi="sw_KE"/>
        </w:rPr>
        <w:t>Yohana Mbatizaji</w:t>
      </w:r>
      <w:r>
        <w:rPr>
          <w:lang w:val="sw_KE" w:bidi="sw_KE"/>
        </w:rPr>
        <w:t xml:space="preserve">. Lakini mtu ambaye ni mdogo katika </w:t>
      </w:r>
      <w:r>
        <w:rPr>
          <w:b/>
          <w:lang w:val="sw_KE" w:bidi="sw_KE"/>
        </w:rPr>
        <w:t>ufalme wa mbinguni</w:t>
      </w:r>
      <w:r>
        <w:rPr>
          <w:lang w:val="sw_KE" w:bidi="sw_KE"/>
        </w:rPr>
        <w:t xml:space="preserve"> ni mkubwa kuliko Yohana Mbatizaji. "Wale waliozaliwa na wanawake" ni njia nyingine ya kusema kila mtu ambaye anaishi au amewahi kuishi. Ufalme wa mbinguni ni mahali ambapo Mungu anaishi na kutawala. Tumia neno sawa kwa ufalme wa mbinguni kama vile ulivyofanya katika simulizi zaa awali. Rejelea Faharasa Kuu kwa ufafanuzi kamili zaidi wa neno </w:t>
      </w:r>
      <w:r>
        <w:rPr>
          <w:lang w:val="sw_KE" w:bidi="sw_KE"/>
        </w:rPr>
        <w:t>ufalme wa mbinguni</w:t>
      </w:r>
      <w:r>
        <w:rPr>
          <w:lang w:val="sw_KE" w:bidi="sw_KE"/>
        </w:rPr>
        <w:t>.</w:t>
      </w:r>
    </w:p>
    <w:p>
      <w:pPr/>
      <w:r>
        <w:rPr>
          <w:lang w:val="sw_KE" w:bidi="sw_KE"/>
        </w:rPr>
      </w:r>
      <w:r>
        <w:rPr>
          <w:lang w:val="sw_KE" w:bidi="sw_KE"/>
        </w:rPr>
        <w:t xml:space="preserve">Yesu alisema kwamba </w:t>
      </w:r>
      <w:r>
        <w:rPr>
          <w:b/>
          <w:lang w:val="sw_KE" w:bidi="sw_KE"/>
        </w:rPr>
        <w:t>Manabii</w:t>
      </w:r>
      <w:r>
        <w:rPr>
          <w:lang w:val="sw_KE" w:bidi="sw_KE"/>
        </w:rPr>
        <w:t xml:space="preserve"> na </w:t>
      </w:r>
      <w:r>
        <w:rPr>
          <w:b/>
          <w:lang w:val="sw_KE" w:bidi="sw_KE"/>
        </w:rPr>
        <w:t>Sheria</w:t>
      </w:r>
      <w:r>
        <w:rPr>
          <w:lang w:val="sw_KE" w:bidi="sw_KE"/>
        </w:rPr>
        <w:t xml:space="preserve"> zilizungumuzia kuhusu kuja kwa Mwokozi aliyeahidiwa. Manabii wanarejelea maandishi ya manabii wa Kiyahudi, na Sheria inarejelea sheria ya maandishi ambayo Mungu alimpa Mose kwa watu wake. Tumia maneno sawa kwa manabii na sheria ambayo umetumia katika simulizi za awali, na kumbuka kwamba </w:t>
      </w:r>
      <w:r>
        <w:rPr>
          <w:lang w:val="sw_KE" w:bidi="sw_KE"/>
        </w:rPr>
        <w:t>manabii</w:t>
      </w:r>
      <w:r>
        <w:rPr>
          <w:lang w:val="sw_KE" w:bidi="sw_KE"/>
        </w:rPr>
        <w:t xml:space="preserve"> na </w:t>
      </w:r>
      <w:r>
        <w:rPr>
          <w:lang w:val="sw_KE" w:bidi="sw_KE"/>
        </w:rPr>
        <w:t>sheria</w:t>
      </w:r>
      <w:r>
        <w:rPr>
          <w:lang w:val="sw_KE" w:bidi="sw_KE"/>
        </w:rPr>
        <w:t xml:space="preserve"> wako kwenye Faharasa Kuu.</w:t>
      </w:r>
    </w:p>
    <w:p>
      <w:pPr/>
      <w:r>
        <w:rPr>
          <w:lang w:val="sw_KE" w:bidi="sw_KE"/>
        </w:rPr>
      </w:r>
      <w:r>
        <w:rPr>
          <w:lang w:val="sw_KE" w:bidi="sw_KE"/>
        </w:rPr>
        <w:t xml:space="preserve">Yesu alilinganisha </w:t>
      </w:r>
      <w:r>
        <w:rPr>
          <w:b/>
          <w:lang w:val="sw_KE" w:bidi="sw_KE"/>
        </w:rPr>
        <w:t>kizazi</w:t>
      </w:r>
      <w:r>
        <w:rPr>
          <w:lang w:val="sw_KE" w:bidi="sw_KE"/>
        </w:rPr>
        <w:t xml:space="preserve">, au watu wanaoishi wakati wake, na watoto walioketi katika </w:t>
      </w:r>
      <w:r>
        <w:rPr>
          <w:b/>
          <w:lang w:val="sw_KE" w:bidi="sw_KE"/>
        </w:rPr>
        <w:t>soko</w:t>
      </w:r>
      <w:r>
        <w:rPr>
          <w:lang w:val="sw_KE" w:bidi="sw_KE"/>
        </w:rPr>
        <w:t xml:space="preserve"> wakiita marafiki zao.</w:t>
      </w:r>
    </w:p>
    <w:p>
      <w:pPr/>
      <w:r>
        <w:rPr>
          <w:lang w:val="sw_KE" w:bidi="sw_KE"/>
        </w:rPr>
      </w:r>
      <w:r>
        <w:rPr>
          <w:lang w:val="sw_KE" w:bidi="sw_KE"/>
        </w:rPr>
        <w:t xml:space="preserve">Tumia neno sawa kwa </w:t>
      </w:r>
      <w:r>
        <w:rPr>
          <w:b/>
          <w:lang w:val="sw_KE" w:bidi="sw_KE"/>
        </w:rPr>
        <w:t>kizazi</w:t>
      </w:r>
      <w:r>
        <w:rPr>
          <w:lang w:val="sw_KE" w:bidi="sw_KE"/>
        </w:rPr>
        <w:t xml:space="preserve"> kama vile ulivyofanya katika simulizi za awali. Rejelea Faharasa Kuu kwa ufafanuzi kamili zaidi wa neno </w:t>
      </w:r>
      <w:r>
        <w:rPr>
          <w:lang w:val="sw_KE" w:bidi="sw_KE"/>
        </w:rPr>
        <w:t>kizazi</w:t>
      </w:r>
      <w:r>
        <w:rPr>
          <w:lang w:val="sw_KE" w:bidi="sw_KE"/>
        </w:rPr>
        <w:t>.</w:t>
      </w:r>
    </w:p>
    <w:p>
      <w:pPr/>
      <w:r>
        <w:rPr>
          <w:lang w:val="sw_KE" w:bidi="sw_KE"/>
        </w:rPr>
      </w:r>
      <w:r>
        <w:rPr>
          <w:b/>
          <w:lang w:val="sw_KE" w:bidi="sw_KE"/>
        </w:rPr>
        <w:t>Soko</w:t>
      </w:r>
      <w:r>
        <w:rPr>
          <w:lang w:val="sw_KE" w:bidi="sw_KE"/>
        </w:rPr>
        <w:t xml:space="preserve"> ni mahali pa umma, au mraba wa kijiji.</w:t>
      </w:r>
    </w:p>
    <w:p>
      <w:pPr/>
      <w:r>
        <w:rPr>
          <w:lang w:val="sw_KE" w:bidi="sw_KE"/>
        </w:rPr>
      </w:r>
      <w:r>
        <w:rPr>
          <w:lang w:val="sw_KE" w:bidi="sw_KE"/>
        </w:rPr>
        <w:t xml:space="preserve">Wayahudi walicheza muziki kwenye </w:t>
      </w:r>
      <w:r>
        <w:rPr>
          <w:b/>
          <w:lang w:val="sw_KE" w:bidi="sw_KE"/>
        </w:rPr>
        <w:t>filimbi</w:t>
      </w:r>
      <w:r>
        <w:rPr>
          <w:lang w:val="sw_KE" w:bidi="sw_KE"/>
        </w:rPr>
        <w:t xml:space="preserve"> katika karamu na matukio mengine ya furaha ili watu wangecheza. Filimbi ni chombo cha muziki. Ni bomba lililofungwa upande mmoja lenye mashimo kwa urefu wake. Watu wanapiga mwisho wa filimbi ili kutengeneza muziki.</w:t>
      </w:r>
    </w:p>
    <w:p>
      <w:pPr/>
      <w:r>
        <w:rPr>
          <w:lang w:val="sw_KE" w:bidi="sw_KE"/>
        </w:rPr>
      </w:r>
      <w:r>
        <w:rPr>
          <w:b/>
          <w:lang w:val="sw_KE" w:bidi="sw_KE"/>
        </w:rPr>
        <w:t>Wimbo wa Maombolezo</w:t>
      </w:r>
      <w:r>
        <w:rPr>
          <w:lang w:val="sw_KE" w:bidi="sw_KE"/>
        </w:rPr>
        <w:t xml:space="preserve"> ni wimbo wa huzuni watu kwa kawaida wanacheza katika mazishi.</w:t>
      </w:r>
    </w:p>
    <w:p>
      <w:pPr/>
      <w:r>
        <w:rPr>
          <w:lang w:val="sw_KE" w:bidi="sw_KE"/>
        </w:rPr>
      </w:r>
      <w:r>
        <w:rPr>
          <w:lang w:val="sw_KE" w:bidi="sw_KE"/>
        </w:rPr>
        <w:t xml:space="preserve">Watu walimkataa Yohana Mbatizaji na kusema alikuwa na </w:t>
      </w:r>
      <w:r>
        <w:rPr>
          <w:b/>
          <w:lang w:val="sw_KE" w:bidi="sw_KE"/>
        </w:rPr>
        <w:t>pepo</w:t>
      </w:r>
      <w:r>
        <w:rPr>
          <w:lang w:val="sw_KE" w:bidi="sw_KE"/>
        </w:rPr>
        <w:t xml:space="preserve">. Hii inaonyesha kwamba waliamini kwamba pepo, au </w:t>
      </w:r>
      <w:r>
        <w:rPr>
          <w:lang w:val="sw_KE" w:bidi="sw_KE"/>
        </w:rPr>
        <w:t>roho mbaya</w:t>
      </w:r>
      <w:r>
        <w:rPr>
          <w:lang w:val="sw_KE" w:bidi="sw_KE"/>
        </w:rPr>
        <w:t xml:space="preserve">, vilikuwa vikidhibiti matendo ya Yohana. Pepo ni kiumbe wa kiroho ambaye ameasi dhidi ya Mungu. Tumia neno sawa kwa pepo kama vile ulivyofanya katika simulizi za awali. Rejelea Faharasa Kuu kwa ufafanuzi kamili zaidi wa </w:t>
      </w:r>
      <w:r>
        <w:rPr>
          <w:lang w:val="sw_KE" w:bidi="sw_KE"/>
        </w:rPr>
        <w:t>pepo</w:t>
      </w:r>
      <w:r>
        <w:rPr>
          <w:lang w:val="sw_KE" w:bidi="sw_KE"/>
        </w:rPr>
        <w:t>.</w:t>
      </w:r>
    </w:p>
    <w:p>
      <w:pPr/>
      <w:r>
        <w:rPr>
          <w:lang w:val="sw_KE" w:bidi="sw_KE"/>
        </w:rPr>
      </w:r>
      <w:r>
        <w:rPr>
          <w:lang w:val="sw_KE" w:bidi="sw_KE"/>
        </w:rPr>
        <w:t xml:space="preserve">Watu pia walimkataa Yesu. Yesu anajiita Mwenyewe kama </w:t>
      </w:r>
      <w:r>
        <w:rPr>
          <w:b/>
          <w:lang w:val="sw_KE" w:bidi="sw_KE"/>
        </w:rPr>
        <w:t>Mwana wa Mtu</w:t>
      </w:r>
      <w:r>
        <w:rPr>
          <w:lang w:val="sw_KE" w:bidi="sw_KE"/>
        </w:rPr>
        <w:t xml:space="preserve">. Mwana wa Mtu, katika Biblia, ni mtu ambaye Mungu anampa mamlaka yote na nguvu. Mwana wa Mtu ni jina lingine la Mwokozi Aliyeahidiwa. Tumia neno sawa kwa Mwana wa Mtu kama vile ulivyofanya katika simulizi za awali. Rejelea Faharasa Kuu kwa ufafanuzi kamili zaidi wa </w:t>
      </w:r>
      <w:r>
        <w:rPr>
          <w:lang w:val="sw_KE" w:bidi="sw_KE"/>
        </w:rPr>
        <w:t>Mwana wa Mtu</w:t>
      </w:r>
      <w:r>
        <w:rPr>
          <w:lang w:val="sw_KE" w:bidi="sw_KE"/>
        </w:rPr>
        <w:t>.</w:t>
      </w:r>
    </w:p>
    <w:p>
      <w:pPr/>
      <w:r>
        <w:rPr>
          <w:lang w:val="sw_KE" w:bidi="sw_KE"/>
        </w:rPr>
      </w:r>
      <w:r>
        <w:rPr>
          <w:lang w:val="sw_KE" w:bidi="sw_KE"/>
        </w:rPr>
        <w:t xml:space="preserve">Yesu alikataliwa kwa sababu alikuwa rafiki na </w:t>
      </w:r>
      <w:r>
        <w:rPr>
          <w:b/>
          <w:lang w:val="sw_KE" w:bidi="sw_KE"/>
        </w:rPr>
        <w:t>watoza ushuru</w:t>
      </w:r>
      <w:r>
        <w:rPr>
          <w:lang w:val="sw_KE" w:bidi="sw_KE"/>
        </w:rPr>
        <w:t xml:space="preserve"> na </w:t>
      </w:r>
      <w:r>
        <w:rPr>
          <w:b/>
          <w:lang w:val="sw_KE" w:bidi="sw_KE"/>
        </w:rPr>
        <w:t>wenye dhambi</w:t>
      </w:r>
      <w:r>
        <w:rPr>
          <w:lang w:val="sw_KE" w:bidi="sw_KE"/>
        </w:rPr>
        <w:t>.</w:t>
      </w:r>
    </w:p>
    <w:p>
      <w:pPr/>
      <w:r>
        <w:rPr>
          <w:lang w:val="sw_KE" w:bidi="sw_KE"/>
        </w:rPr>
      </w:r>
      <w:r>
        <w:rPr>
          <w:b/>
          <w:lang w:val="sw_KE" w:bidi="sw_KE"/>
        </w:rPr>
        <w:t>Watoza ushuru</w:t>
      </w:r>
      <w:r>
        <w:rPr>
          <w:lang w:val="sw_KE" w:bidi="sw_KE"/>
        </w:rPr>
        <w:t xml:space="preserve"> wanakusanya ushuru kutoka kwa Wayahudi kwa serikali ya Kirumi. Wayahudi waliwazingatia watoza ushuru kuwa wasaliti kwa watu wao.</w:t>
      </w:r>
    </w:p>
    <w:p>
      <w:pPr/>
      <w:r>
        <w:rPr>
          <w:lang w:val="sw_KE" w:bidi="sw_KE"/>
        </w:rPr>
      </w:r>
      <w:r>
        <w:rPr>
          <w:b/>
          <w:lang w:val="sw_KE" w:bidi="sw_KE"/>
        </w:rPr>
        <w:t>Wenye dhambi</w:t>
      </w:r>
      <w:r>
        <w:rPr>
          <w:lang w:val="sw_KE" w:bidi="sw_KE"/>
        </w:rPr>
        <w:t xml:space="preserve"> inarejelea Wayahudi ambao walikuwa na maadili mabaya na pia ambao hawakufuata sheria kali za viongozi wa kidini. Tumia neno sawa kwa </w:t>
      </w:r>
      <w:r>
        <w:rPr>
          <w:b/>
          <w:lang w:val="sw_KE" w:bidi="sw_KE"/>
        </w:rPr>
        <w:t>dhambi</w:t>
      </w:r>
      <w:r>
        <w:rPr>
          <w:lang w:val="sw_KE" w:bidi="sw_KE"/>
        </w:rPr>
        <w:t xml:space="preserve"> kama vile ulivyofanya katika simulizi za awali. Rejelea Faharasa Kuu kwa ufafanuzi kamili zaidi wa neno </w:t>
      </w:r>
      <w:r>
        <w:rPr>
          <w:lang w:val="sw_KE" w:bidi="sw_KE"/>
        </w:rPr>
        <w:t>dhambi</w:t>
      </w:r>
      <w:r>
        <w:rPr>
          <w:lang w:val="sw_KE" w:bidi="sw_KE"/>
        </w:rPr>
        <w:t>.</w:t>
      </w:r>
    </w:p>
    <w:p>
      <w:pPr/>
      <w:r>
        <w:rPr>
          <w:lang w:val="sw_KE" w:bidi="sw_KE"/>
        </w:rPr>
      </w:r>
      <w:r>
        <w:rPr>
          <w:lang w:val="sw_KE" w:bidi="sw_KE"/>
        </w:rPr>
        <w:t>Yesu anajitetea na Yohana kwa methali, au msemo wa hekima. Alisema, "</w:t>
      </w:r>
      <w:r>
        <w:rPr>
          <w:b/>
          <w:lang w:val="sw_KE" w:bidi="sw_KE"/>
        </w:rPr>
        <w:t>Hekima</w:t>
      </w:r>
      <w:r>
        <w:rPr>
          <w:lang w:val="sw_KE" w:bidi="sw_KE"/>
        </w:rPr>
        <w:t xml:space="preserve"> inahesabiwa haki na matendo yake." Hekima ni uwezo wa kuelewa na kutenda kulingana na uelewa huo. Tumia neno sawa kwa hekima kama vile ulivyofanya katika simulizi za awali. Rejelea Faharasa Kuu kwa ufafanuzi kamili zaidi wa neno </w:t>
      </w:r>
      <w:r>
        <w:rPr>
          <w:b/>
          <w:lang w:val="sw_KE" w:bidi="sw_KE"/>
        </w:rPr>
        <w:t>hekima</w:t>
      </w:r>
      <w:r>
        <w:rPr>
          <w:lang w:val="sw_KE" w:bidi="sw_KE"/>
        </w:rPr>
        <w:t>.</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11:20–24</w:t>
      </w:r>
      <w:r>
        <w:rPr>
          <w:lang w:val="sw_KE" w:bidi="sw_KE"/>
        </w:rPr>
      </w:r>
    </w:p>
    <w:p>
      <w:pPr>
        <w:pStyle w:val="Heading3"/>
      </w:pPr>
      <w:r>
        <w:rPr>
          <w:lang w:val="sw_KE" w:bidi="sw_KE"/>
        </w:rPr>
        <w:t>Sikiliza na Moyo</w:t>
      </w:r>
    </w:p>
    <w:p>
      <w:pPr/>
      <w:r>
        <w:rPr>
          <w:lang w:val="sw_KE" w:bidi="sw_KE"/>
        </w:rPr>
      </w:r>
      <w:r>
        <w:rPr>
          <w:lang w:val="sw_KE" w:bidi="sw_KE"/>
        </w:rPr>
        <w:t>Sikiliza Mathayo 11:20–24 na utie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Katika simulizi ya awali, Yesu anathibitisha kwamba Yeye ni Mwokozi aliyeahidiwa wa Mungu na kwamba Yohana ni mjumbe mkubwa aliyetumwa na Mungu. Katika hadithi hii ya kweli, Mathayo anaandika jinsi Yesu alivyowaonyesha kutokubali kwake watu wa miji fulani ambao hawakuacha dhambi zao.</w:t>
      </w:r>
    </w:p>
    <w:p>
      <w:pPr/>
      <w:r>
        <w:rPr>
          <w:lang w:val="sw_KE" w:bidi="sw_KE"/>
        </w:rPr>
      </w:r>
      <w:r>
        <w:rPr>
          <w:lang w:val="sw_KE" w:bidi="sw_KE"/>
        </w:rPr>
        <w:t>Yesu pengine alianza kusema mambo haya mara moja baada ya simulizi ya awali. Yesu alianza kukashifu, au kukosoa, watu katika baadhi ya miji ambapo alifanya matendo ya nguvu, au miujiza ambayo Mungu tu anaweza kufanya. Watu hawakutubu, au kusitisha kufanya dhambi na kumtii Mungu, hata ingawa waliona miujiza.</w:t>
      </w:r>
    </w:p>
    <w:p>
      <w:pPr/>
      <w:r>
        <w:rPr>
          <w:lang w:val="sw_KE" w:bidi="sw_KE"/>
        </w:rPr>
      </w:r>
      <w:r>
        <w:rPr>
          <w:lang w:val="sw_KE" w:bidi="sw_KE"/>
        </w:rPr>
        <w:t>Yesu anasema, "Ole wenu" wakati wa kuzungumza na watu katika miji. Katika Biblia, ole ni neno lililotumiwa kuonyesha hukumu inyaokuja na isiyoepukika ya Mungu.</w:t>
      </w:r>
    </w:p>
    <w:p>
      <w:pPr/>
      <w:r>
        <w:rPr>
          <w:lang w:val="sw_KE" w:bidi="sw_KE"/>
        </w:rPr>
      </w:r>
      <w:r>
        <w:rPr>
          <w:lang w:val="sw_KE" w:bidi="sw_KE"/>
        </w:rPr>
        <w:t xml:space="preserve">Onyesha ramani ambayo ni pamoja na </w:t>
      </w:r>
      <w:r>
        <w:rPr>
          <w:lang w:val="sw_KE" w:bidi="sw_KE"/>
        </w:rPr>
        <w:t>Chorazin na Bethsaida</w:t>
      </w:r>
      <w:r>
        <w:rPr>
          <w:lang w:val="sw_KE" w:bidi="sw_KE"/>
        </w:rPr>
        <w:t>.</w:t>
      </w:r>
    </w:p>
    <w:p>
      <w:pPr/>
      <w:r>
        <w:rPr>
          <w:lang w:val="sw_KE" w:bidi="sw_KE"/>
        </w:rPr>
      </w:r>
      <w:r>
        <w:rPr>
          <w:lang w:val="sw_KE" w:bidi="sw_KE"/>
        </w:rPr>
        <w:t>Jadili onyo katika utamaduni wenu. Ni baadhi ya maneno gani yanayotumiwa ili kuwaonya wengine kuhusu hatari? Ni aina gani ya matendo ambayo yanaweza kuleta onyo kama hilo?</w:t>
      </w:r>
    </w:p>
    <w:p>
      <w:pPr/>
      <w:r>
        <w:rPr>
          <w:lang w:val="sw_KE" w:bidi="sw_KE"/>
        </w:rPr>
      </w:r>
      <w:r>
        <w:rPr>
          <w:lang w:val="sw_KE" w:bidi="sw_KE"/>
        </w:rPr>
        <w:t>Chorazin na Bethsaida ni miji yote miwili ambapo Wayahudi waliishi katika kaskazini ya Galilaya. Chorazin na Bethsaida walipata miujiza ya Yesu. Kwa hivyo, Yesu anawaambia kwamba watu katika Tiro na Sidoni wangetubu wakiwa wamevaa magunia na majivu kama wangeshuhudia miujiza yake. Yesu anarejelea jambo ambalo halikutokea ili aweze kuthibitisha hoja.</w:t>
      </w:r>
    </w:p>
    <w:p>
      <w:pPr/>
      <w:r>
        <w:rPr>
          <w:lang w:val="sw_KE" w:bidi="sw_KE"/>
        </w:rPr>
      </w:r>
      <w:r>
        <w:rPr>
          <w:lang w:val="sw_KE" w:bidi="sw_KE"/>
        </w:rPr>
        <w:t>Tiro na Sidoni ilikuwa miji pamoja na pwani ya Mediterania ambapo wasio Wayahudi waliishi. Sidoni ilikuwa takriban kilomita 40 kusini mwa Tiro. Wayahudi wangekuwa wanajua kuhusu uasi wa Tiro na Sidoni. Mungu aliadhibu Tiro na Sidoni kwa mamia ya miaka iliyopita. Wakati Yesu alikuwa akizungumza maneno haya, Tiro na Sidoni bado ilikuwa miji. Lakini ilikuwa imepata ugumu mwingi na vita. Kwa hivyo, Tiro na Sidoni haikuwa na nguvu tena na yenye nguvu.</w:t>
      </w:r>
    </w:p>
    <w:p>
      <w:pPr/>
      <w:r>
        <w:rPr>
          <w:lang w:val="sw_KE" w:bidi="sw_KE"/>
        </w:rPr>
      </w:r>
      <w:r>
        <w:rPr>
          <w:lang w:val="sw_KE" w:bidi="sw_KE"/>
        </w:rPr>
        <w:t xml:space="preserve">Onyesha ramani ya </w:t>
      </w:r>
      <w:r>
        <w:rPr>
          <w:lang w:val="sw_KE" w:bidi="sw_KE"/>
        </w:rPr>
        <w:t>Ashuru wakati wa siku ya Yesu ambayo ni pamoja na Tiro na Sidoni</w:t>
      </w:r>
      <w:r>
        <w:rPr>
          <w:lang w:val="sw_KE" w:bidi="sw_KE"/>
        </w:rPr>
        <w:t>.</w:t>
      </w:r>
    </w:p>
    <w:p>
      <w:pPr/>
      <w:r>
        <w:rPr>
          <w:lang w:val="sw_KE" w:bidi="sw_KE"/>
        </w:rPr>
      </w:r>
      <w:r>
        <w:rPr>
          <w:lang w:val="sw_KE" w:bidi="sw_KE"/>
        </w:rPr>
        <w:t>Watu wangeonyesha toba yao kwa kuvaa magunia, kitambaa kisicho na starehe kilichotengenezwa kwa nywele za wanyama. Na wangeketi katika majivu, au kuweka majivu kwenye vichwa vyao. Wakati mtu anatubu wanaomboleza, au wanahisi kutubu kwa dhambi yao.</w:t>
      </w:r>
    </w:p>
    <w:p>
      <w:pPr/>
      <w:r>
        <w:rPr>
          <w:lang w:val="sw_KE" w:bidi="sw_KE"/>
        </w:rPr>
      </w:r>
      <w:r>
        <w:rPr>
          <w:lang w:val="sw_KE" w:bidi="sw_KE"/>
        </w:rPr>
        <w:t xml:space="preserve">Onyesha picha ya </w:t>
      </w:r>
      <w:r>
        <w:rPr>
          <w:lang w:val="sw_KE" w:bidi="sw_KE"/>
        </w:rPr>
        <w:t>gunia</w:t>
      </w:r>
      <w:r>
        <w:rPr>
          <w:lang w:val="sw_KE" w:bidi="sw_KE"/>
        </w:rPr>
        <w:t>. Jadili jinsi watu katika utamaduni wenu wanavyoonyesha huzuni na majuto.</w:t>
      </w:r>
    </w:p>
    <w:p>
      <w:pPr/>
      <w:r>
        <w:rPr>
          <w:lang w:val="sw_KE" w:bidi="sw_KE"/>
        </w:rPr>
      </w:r>
      <w:r>
        <w:rPr>
          <w:lang w:val="sw_KE" w:bidi="sw_KE"/>
        </w:rPr>
        <w:t>Yesu anasema, "Lakini ninawaambia," ili kuonyesha umuhimu wa kile anakaribia kusema. Yesu alisema, “Itakuwa rahisi zaidi kustahimili siku ya hukumu kwa Tiro na Sidoni kuliko kwenu.” Analinganisha mateso ya wasio Wayahudi katika Tiro na Sidoni na mateso ya Wayahudi katika Chorazin na Bethsaida. Siku ya Hukumu ni wakati Mungu atawahukumu watu wote kwa mambo waliyosema na kufanya kwenye dunia. Siku ya hukumu, Mungu atawaadhibu watu wa Tiro na Sidoni kidogo kuliko vile atakavyowaadhibu watu wa Korazini na Bethsaida. Ulinganisho huu una maana kwamba wasio Wayahudi walikuwa na uwezekano mkubwa zaidi kutubu na kumwamini yeye kuliko Wayahudi walivyokuwa. Yesu alitaka watu katika Chorazin na Bethsaida kutubu na kuanza kumwamini.</w:t>
      </w:r>
    </w:p>
    <w:p>
      <w:pPr/>
      <w:r>
        <w:rPr>
          <w:lang w:val="sw_KE" w:bidi="sw_KE"/>
        </w:rPr>
      </w:r>
      <w:r>
        <w:rPr>
          <w:lang w:val="sw_KE" w:bidi="sw_KE"/>
        </w:rPr>
        <w:t>Wakati Yesu alimaliza kushughulikia Chorazin na Bethsaida, Alizungumza kuhusu Kapernaumu. Yesu alikuwa akiishi katika mji wa Kapernaumu, karibu na Bahari ya Galilaya, wakati alikuwa akifundisha na kuponya watu katika mkoa huo. Anasema kwa watu hapo, "Je, mutainuliwa mbinguni?" Mtu ambaye anatukuzwa anaheshimiwa au ana cheo cha juu. Jibu lililodokeza kwa swali hili ni "Hapana." Hii ndiyo sababu Yesu alisema, “Mtatupwa chini mpaka kuzimu, yaani jehanamu.” Hii inaonyesha kwamba watatupwa chini kwa nguvu kwa mahali ambapo wasioamini wanakwenda ili kuadhibiwa. Yesu tena anarejelea kitu ambacho hakikutokea. Anawaambia kwamba watu wa Sodoma wangetubu kama wangeshuhudia miujiza yake. Sodoma ulikuwa mji ambapo wasio Wayahudi waliishi. Sodoma ulikuwa unajulikana kwa matendo yao mabaya na ufisadi. Mungu aliharibu kabisa Sodoma mamia ya miaka iliyopita kwa moto na mawe makubwa kutoka angani.</w:t>
      </w:r>
    </w:p>
    <w:p>
      <w:pPr/>
      <w:r>
        <w:rPr>
          <w:lang w:val="sw_KE" w:bidi="sw_KE"/>
        </w:rPr>
      </w:r>
      <w:r>
        <w:rPr>
          <w:lang w:val="sw_KE" w:bidi="sw_KE"/>
        </w:rPr>
        <w:t xml:space="preserve">Onyesha ramani ya </w:t>
      </w:r>
      <w:r>
        <w:rPr>
          <w:lang w:val="sw_KE" w:bidi="sw_KE"/>
        </w:rPr>
        <w:t>Israeli ambayo ni pamoja na Yordani ili kuonyesha ambapo Sodoma ilikuwepo</w:t>
      </w:r>
      <w:r>
        <w:rPr>
          <w:lang w:val="sw_KE" w:bidi="sw_KE"/>
        </w:rPr>
        <w:t>.</w:t>
      </w:r>
    </w:p>
    <w:p>
      <w:pPr/>
      <w:r>
        <w:rPr>
          <w:lang w:val="sw_KE" w:bidi="sw_KE"/>
        </w:rPr>
      </w:r>
      <w:r>
        <w:rPr>
          <w:lang w:val="sw_KE" w:bidi="sw_KE"/>
        </w:rPr>
        <w:t>Yesu analinganisha mateso ya wasio Wayahudi katika Sodoma na mateso ya Wayahudi katika Kapernaumu. Kwenye siku ya hukumu, Mungu atawaadhibu watu wa Sodoma kidogo kuliko Atawaadhibu watu katika Kapernaumu.</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Hadithi hii ina matukio mawili.</w:t>
      </w:r>
    </w:p>
    <w:p>
      <w:pPr/>
      <w:r>
        <w:rPr>
          <w:lang w:val="sw_KE" w:bidi="sw_KE"/>
        </w:rPr>
      </w:r>
      <w:r>
        <w:rPr>
          <w:b/>
          <w:lang w:val="sw_KE" w:bidi="sw_KE"/>
        </w:rPr>
        <w:t>Tukio la kwanza:</w:t>
      </w:r>
      <w:r>
        <w:rPr>
          <w:lang w:val="sw_KE" w:bidi="sw_KE"/>
        </w:rPr>
        <w:t xml:space="preserve"> Yesu anaanza kuzungumza na watu katika miji ambayo watu hawakugeuka kutoka kwa dhambi yao hata ingawa waliona Yesu akifanya miujiza na kumsikia akifundisha. Yesu anazungumza na watu katika Chorazin na Bethsaida.</w:t>
      </w:r>
    </w:p>
    <w:p>
      <w:pPr/>
      <w:r>
        <w:rPr>
          <w:lang w:val="sw_KE" w:bidi="sw_KE"/>
        </w:rPr>
      </w:r>
      <w:r>
        <w:rPr>
          <w:b/>
          <w:lang w:val="sw_KE" w:bidi="sw_KE"/>
        </w:rPr>
        <w:t>Tukio la pili:</w:t>
      </w:r>
      <w:r>
        <w:rPr>
          <w:lang w:val="sw_KE" w:bidi="sw_KE"/>
        </w:rPr>
        <w:t xml:space="preserve"> Yesu anazungumza na watu katika Kapernaumu.</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Watu katika Chorazin na Bethsaida</w:t>
      </w:r>
    </w:p>
    <w:p>
      <w:pPr>
        <w:pStyle w:val="ListBullet"/>
        <w:spacing w:line="240" w:lineRule="auto"/>
        <w:ind w:left="720"/>
      </w:pPr>
      <w:r>
        <w:rPr>
          <w:lang w:val="sw_KE" w:bidi="sw_KE"/>
        </w:rPr>
      </w:r>
      <w:r>
        <w:rPr>
          <w:lang w:val="sw_KE" w:bidi="sw_KE"/>
        </w:rPr>
        <w:t>Watu katika Tiro na Sidoni</w:t>
      </w:r>
    </w:p>
    <w:p>
      <w:pPr>
        <w:pStyle w:val="ListBullet"/>
        <w:spacing w:line="240" w:lineRule="auto"/>
        <w:ind w:left="720"/>
      </w:pPr>
      <w:r>
        <w:rPr>
          <w:lang w:val="sw_KE" w:bidi="sw_KE"/>
        </w:rPr>
      </w:r>
      <w:r>
        <w:rPr>
          <w:lang w:val="sw_KE" w:bidi="sw_KE"/>
        </w:rPr>
        <w:t>Watu katika Kapernaumu</w:t>
      </w:r>
    </w:p>
    <w:p>
      <w:pPr>
        <w:pStyle w:val="ListBullet"/>
        <w:spacing w:line="240" w:lineRule="auto"/>
        <w:ind w:left="720"/>
      </w:pPr>
      <w:r>
        <w:rPr>
          <w:lang w:val="sw_KE" w:bidi="sw_KE"/>
        </w:rPr>
      </w:r>
      <w:r>
        <w:rPr>
          <w:lang w:val="sw_KE" w:bidi="sw_KE"/>
        </w:rPr>
        <w:t>Watu katika Sodoma</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Yesu pengine alianza kusema mambo haya mara moja baada ya simulizi ya awali. Yesu alianza kuzungumza kuhusu somo mpya katika hadithi hii. Ni muhimu kukumbuka kwamba Yesu anazungumza na watu katika miji kwa sababu hawakugeuka kutoka kwa dhambi zao na kuanza kumtii Mungu. Kumbuka kwamba matendo ya nguvu ni miujiza, au matendo ya nguvu ya Mungu, ambayo Yesu alifanya.</w:t>
      </w:r>
    </w:p>
    <w:p>
      <w:pPr/>
      <w:r>
        <w:rPr>
          <w:lang w:val="sw_KE" w:bidi="sw_KE"/>
        </w:rPr>
      </w:r>
      <w:r>
        <w:rPr>
          <w:lang w:val="sw_KE" w:bidi="sw_KE"/>
        </w:rPr>
        <w:t>Ni muhimu kukumbuka kwamba Yesu alitumia neno "ole" ili kuonyesha hukumu ya kuja ya Mungu juu ya watu katika miji hii. Kumbuka kwamba Tiro na Sidoni ilikuwa miji isiyo ya Wayahudi ambayo Mungu aliadhibu mamia ya miaka iliyopita kwa dhambi zao. Ni muhimu kukumbuka kwamba Yesu alisema watu katika Tiro na Sidoni wametubu kwa nguo ya gunia na majivu kama waliona miujiza.</w:t>
      </w:r>
    </w:p>
    <w:p>
      <w:pPr/>
      <w:r>
        <w:rPr>
          <w:lang w:val="sw_KE" w:bidi="sw_KE"/>
        </w:rPr>
      </w:r>
      <w:r>
        <w:rPr>
          <w:lang w:val="sw_KE" w:bidi="sw_KE"/>
        </w:rPr>
        <w:t>Kumbuka kwamba Yesu anasema, "Lakini ninawaambia" ili kuonyesha umuhimu wa kile anakaribia kusema.</w:t>
      </w:r>
    </w:p>
    <w:p>
      <w:pPr/>
      <w:r>
        <w:rPr>
          <w:lang w:val="sw_KE" w:bidi="sw_KE"/>
        </w:rPr>
      </w:r>
      <w:r>
        <w:rPr>
          <w:lang w:val="sw_KE" w:bidi="sw_KE"/>
        </w:rPr>
        <w:t>Ni muhimu kukumbuka kwamba Kapernaumu ni mji ambapo Yesu alifanya sehemu kubwa ya huduma Yake. Yesu aliuliza Kapernaumu, "Je, mutainuliwa mbinguni?" Yesu hakuuliza swali ili kupokea jibu. Yesu alikuwa akitoa hoja kuhusu watu. Yesu alisema watu katika Kapernaum wangeshushwa hadi Kuzimu, yaani jehanamu.</w:t>
      </w:r>
    </w:p>
    <w:p>
      <w:pPr/>
      <w:r>
        <w:rPr>
          <w:lang w:val="sw_KE" w:bidi="sw_KE"/>
        </w:rPr>
      </w:r>
      <w:r>
        <w:rPr>
          <w:lang w:val="sw_KE" w:bidi="sw_KE"/>
        </w:rPr>
        <w:t>Ni muhimu kukumbuka kwamba Sodoma ulikuwa mji unaojulikana kwa matendo yao mabaya. Kumbuka kwamba Mungu aliadhibu Sodoma mamia ya miaka iliyopita. Kumbuka kwamba Yesu alisema watu katika Sodoma wangetubu kama wangeona miujiza.</w:t>
      </w:r>
    </w:p>
    <w:p>
      <w:pPr/>
      <w:r>
        <w:rPr>
          <w:lang w:val="sw_KE" w:bidi="sw_KE"/>
        </w:rPr>
      </w:r>
      <w:r>
        <w:rPr>
          <w:lang w:val="sw_KE" w:bidi="sw_KE"/>
        </w:rPr>
        <w:t>Yesu anasema haya maneno "lakini ninawaambia" mara mbili tofauti katika hadithi hii. Alifanya hivyo ili kuelezea jinsi adhabu ilikuwa kali kwa miji hii.</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mawili.</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Watu katika Korazini na Bethsaida</w:t>
      </w:r>
    </w:p>
    <w:p>
      <w:pPr>
        <w:pStyle w:val="ListBullet"/>
        <w:spacing w:line="240" w:lineRule="auto"/>
        <w:ind w:left="720"/>
      </w:pPr>
      <w:r>
        <w:rPr>
          <w:lang w:val="sw_KE" w:bidi="sw_KE"/>
        </w:rPr>
      </w:r>
      <w:r>
        <w:rPr>
          <w:lang w:val="sw_KE" w:bidi="sw_KE"/>
        </w:rPr>
        <w:t>Watu katika Tiro na Sidoni</w:t>
      </w:r>
    </w:p>
    <w:p>
      <w:pPr>
        <w:pStyle w:val="ListBullet"/>
        <w:spacing w:line="240" w:lineRule="auto"/>
        <w:ind w:left="720"/>
      </w:pPr>
      <w:r>
        <w:rPr>
          <w:lang w:val="sw_KE" w:bidi="sw_KE"/>
        </w:rPr>
      </w:r>
      <w:r>
        <w:rPr>
          <w:lang w:val="sw_KE" w:bidi="sw_KE"/>
        </w:rPr>
        <w:t>Watu katika Kapernaumu</w:t>
      </w:r>
    </w:p>
    <w:p>
      <w:pPr>
        <w:pStyle w:val="ListBullet"/>
        <w:spacing w:line="240" w:lineRule="auto"/>
        <w:ind w:left="720"/>
      </w:pPr>
      <w:r>
        <w:rPr>
          <w:lang w:val="sw_KE" w:bidi="sw_KE"/>
        </w:rPr>
      </w:r>
      <w:r>
        <w:rPr>
          <w:lang w:val="sw_KE" w:bidi="sw_KE"/>
        </w:rPr>
        <w:t>Watu katika Sodoma</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Yesu anaanza kuzungumza na watu katika miji ambao hawakugeuka kutoka kwa dhambi zao hata ingawa waliona Yesu akifanya miujiza na kumsikia akifundisha.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Yesu, "Unahisi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anazungumza na watu katika Korazini na Bethsaida. Anasema, "Ole wako, Korazini! Ole wako wewe, Bethsaida! Tiro na Sidoni wangetubu muda mrefu uliopita kwa kitambaa cha gunia na majivu kama matendo yenye nguvu ambayo ulishuhudia yangefanywa kwa ajili yao.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watu katika Korazini na Bethsaida, "Mnahisi vipi?" Unaweza kusikia mambo kama:</w:t>
      </w:r>
    </w:p>
    <w:p>
      <w:pPr>
        <w:pStyle w:val="ListBullet"/>
        <w:spacing w:line="240" w:lineRule="auto"/>
        <w:ind w:left="720"/>
      </w:pPr>
      <w:r>
        <w:rPr>
          <w:lang w:val="sw_KE" w:bidi="sw_KE"/>
        </w:rPr>
      </w:r>
      <w:r>
        <w:rPr>
          <w:lang w:val="sw_KE" w:bidi="sw_KE"/>
        </w:rPr>
        <w:t>Waulize waigizaji wanaoigiza watu katika Tiro na Sidoni, "Mnahisi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anasema, "Lakini nawaambia, itakuwa nafuu zaidi siku ya hukumu kwa Tiro na Sidoni kuliko kwenu."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watu katika Korazini na Bethsaida, "Mnahisi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anazungumza na watu katika Kapernaumu. Anawaambia, "Hamtakuwa na heshima mbinguni. Mtashushwa chini hadi kuzimu. Ikiwa matendo yenye nguvu yaliyofanywa ndani yako yangefanywa katika Sodoma, yangebaki mpaka siku hii.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watu katika Kapernaumu, "Mnahisi vipi?"" Unaweza kusikia mambo kama:</w:t>
      </w:r>
    </w:p>
    <w:p>
      <w:pPr>
        <w:pStyle w:val="ListBullet"/>
        <w:spacing w:line="240" w:lineRule="auto"/>
        <w:ind w:left="720"/>
      </w:pPr>
      <w:r>
        <w:rPr>
          <w:lang w:val="sw_KE" w:bidi="sw_KE"/>
        </w:rPr>
      </w:r>
      <w:r>
        <w:rPr>
          <w:lang w:val="sw_KE" w:bidi="sw_KE"/>
        </w:rPr>
        <w:t>Muulize mwigizaji anayeigiza Yesu, "Unahisi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anasema, "Lakini nawaambia kwamba itakuwa nafuu zaidi siku ya hukumu kwa nchi ya Sodoma kuliko kwenu."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watu katika Kapernaumu, "Mnahisi vipi?"" Unaweza kusikia mambo kama:</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Yesu alianza </w:t>
      </w:r>
      <w:r>
        <w:rPr>
          <w:b/>
          <w:lang w:val="sw_KE" w:bidi="sw_KE"/>
        </w:rPr>
        <w:t>kuwakemea</w:t>
      </w:r>
      <w:r>
        <w:rPr>
          <w:lang w:val="sw_KE" w:bidi="sw_KE"/>
        </w:rPr>
        <w:t xml:space="preserve"> watu katika baadhi ya miji ambapo alifanya </w:t>
      </w:r>
      <w:r>
        <w:rPr>
          <w:b/>
          <w:lang w:val="sw_KE" w:bidi="sw_KE"/>
        </w:rPr>
        <w:t>matendo ya nguvu</w:t>
      </w:r>
      <w:r>
        <w:rPr>
          <w:lang w:val="sw_KE" w:bidi="sw_KE"/>
        </w:rPr>
        <w:t>.</w:t>
      </w:r>
    </w:p>
    <w:p>
      <w:pPr/>
      <w:r>
        <w:rPr>
          <w:lang w:val="sw_KE" w:bidi="sw_KE"/>
        </w:rPr>
      </w:r>
      <w:r>
        <w:rPr>
          <w:lang w:val="sw_KE" w:bidi="sw_KE"/>
        </w:rPr>
        <w:t xml:space="preserve">Katika mfano huu, </w:t>
      </w:r>
      <w:r>
        <w:rPr>
          <w:b/>
          <w:lang w:val="sw_KE" w:bidi="sw_KE"/>
        </w:rPr>
        <w:t>kukemea</w:t>
      </w:r>
      <w:r>
        <w:rPr>
          <w:lang w:val="sw_KE" w:bidi="sw_KE"/>
        </w:rPr>
        <w:t xml:space="preserve"> ina maana kusema kwamba mtu amefanya kitu kibaya au kiovu.</w:t>
      </w:r>
    </w:p>
    <w:p>
      <w:pPr/>
      <w:r>
        <w:rPr>
          <w:lang w:val="sw_KE" w:bidi="sw_KE"/>
        </w:rPr>
      </w:r>
      <w:r>
        <w:rPr>
          <w:b/>
          <w:lang w:val="sw_KE" w:bidi="sw_KE"/>
        </w:rPr>
        <w:t>Matendo ya nguvu</w:t>
      </w:r>
      <w:r>
        <w:rPr>
          <w:lang w:val="sw_KE" w:bidi="sw_KE"/>
        </w:rPr>
        <w:t xml:space="preserve"> yanarejelea </w:t>
      </w:r>
      <w:r>
        <w:rPr>
          <w:b/>
          <w:lang w:val="sw_KE" w:bidi="sw_KE"/>
        </w:rPr>
        <w:t>miujiza</w:t>
      </w:r>
      <w:r>
        <w:rPr>
          <w:lang w:val="sw_KE" w:bidi="sw_KE"/>
        </w:rPr>
        <w:t xml:space="preserve"> iliyofanywa na Yesu. Muujiza ni tendo la nguvu ambalo Mungu tu anaweza kufanya. Tumia neno sawa kwa muujiza kama vile ulivyofanya katika simulizi za awali. Rejelea Faharasa Kuu kwa ufafanuzi kamili zaidi wa neno </w:t>
      </w:r>
      <w:r>
        <w:rPr>
          <w:lang w:val="sw_KE" w:bidi="sw_KE"/>
        </w:rPr>
        <w:t>muujiza</w:t>
      </w:r>
      <w:r>
        <w:rPr>
          <w:lang w:val="sw_KE" w:bidi="sw_KE"/>
        </w:rPr>
        <w:t>.</w:t>
      </w:r>
    </w:p>
    <w:p>
      <w:pPr/>
      <w:r>
        <w:rPr>
          <w:lang w:val="sw_KE" w:bidi="sw_KE"/>
        </w:rPr>
      </w:r>
      <w:r>
        <w:rPr>
          <w:lang w:val="sw_KE" w:bidi="sw_KE"/>
        </w:rPr>
        <w:t xml:space="preserve">Yesu alikuwa akikemea miji kwa sababu walikataa kutubu baada ya kushuhudia </w:t>
      </w:r>
      <w:r>
        <w:rPr>
          <w:b/>
          <w:lang w:val="sw_KE" w:bidi="sw_KE"/>
        </w:rPr>
        <w:t>miujiza</w:t>
      </w:r>
      <w:r>
        <w:rPr>
          <w:lang w:val="sw_KE" w:bidi="sw_KE"/>
        </w:rPr>
        <w:t xml:space="preserve"> yake. Mtu ambaye anatubu anageuka kutoka kwa dhambi yao, au uasi, na anamgeukia Mungu. Tumia neno sawa kwa kutubu kama vile ulivyofanya katika simulizi za awali. Rejelea Faharasa Kuu kwa ufafanuzi kamili zaidi wa neno </w:t>
      </w:r>
      <w:r>
        <w:rPr>
          <w:lang w:val="sw_KE" w:bidi="sw_KE"/>
        </w:rPr>
        <w:t>kutubu</w:t>
      </w:r>
      <w:r>
        <w:rPr>
          <w:lang w:val="sw_KE" w:bidi="sw_KE"/>
        </w:rPr>
        <w:t>.</w:t>
      </w:r>
    </w:p>
    <w:p>
      <w:pPr/>
      <w:r>
        <w:rPr>
          <w:lang w:val="sw_KE" w:bidi="sw_KE"/>
        </w:rPr>
      </w:r>
      <w:r>
        <w:rPr>
          <w:b/>
          <w:lang w:val="sw_KE" w:bidi="sw_KE"/>
        </w:rPr>
        <w:t>Ole</w:t>
      </w:r>
      <w:r>
        <w:rPr>
          <w:lang w:val="sw_KE" w:bidi="sw_KE"/>
        </w:rPr>
        <w:t xml:space="preserve"> ni neno lililotumiwa katika Biblia ili kuonya kuhusu hukumu inayokuja ya Mungu Katika matukio mengi "ole" inaonyesha kwamba hukumu haiwezi kuzuiwa au kusitisha. Hii inaweza kujumuisha hali ya ugumu mkubwa au maafa.</w:t>
      </w:r>
    </w:p>
    <w:p>
      <w:pPr/>
      <w:r>
        <w:rPr>
          <w:lang w:val="sw_KE" w:bidi="sw_KE"/>
        </w:rPr>
      </w:r>
      <w:r>
        <w:rPr>
          <w:b/>
          <w:lang w:val="sw_KE" w:bidi="sw_KE"/>
        </w:rPr>
        <w:t>Siku ya Hukumu</w:t>
      </w:r>
      <w:r>
        <w:rPr>
          <w:lang w:val="sw_KE" w:bidi="sw_KE"/>
        </w:rPr>
        <w:t xml:space="preserve"> ni wakati Mungu atawahukumu watu wote kwa mambo waliyosema na kufanya katika dunia. Siku ya Hukumu inatokea mwisho wa dunia.</w:t>
      </w:r>
    </w:p>
    <w:p>
      <w:pPr/>
      <w:r>
        <w:rPr>
          <w:lang w:val="sw_KE" w:bidi="sw_KE"/>
        </w:rPr>
      </w:r>
      <w:r>
        <w:rPr>
          <w:lang w:val="sw_KE" w:bidi="sw_KE"/>
        </w:rPr>
        <w:t xml:space="preserve">Yesu aliwaambia watu katika Kapernaumu wataletwa chini kwa </w:t>
      </w:r>
      <w:r>
        <w:rPr>
          <w:b/>
          <w:lang w:val="sw_KE" w:bidi="sw_KE"/>
        </w:rPr>
        <w:t>Kuzimu</w:t>
      </w:r>
      <w:r>
        <w:rPr>
          <w:lang w:val="sw_KE" w:bidi="sw_KE"/>
        </w:rPr>
        <w:t xml:space="preserve">, au </w:t>
      </w:r>
      <w:r>
        <w:rPr>
          <w:b/>
          <w:lang w:val="sw_KE" w:bidi="sw_KE"/>
        </w:rPr>
        <w:t>jehanamu</w:t>
      </w:r>
      <w:r>
        <w:rPr>
          <w:lang w:val="sw_KE" w:bidi="sw_KE"/>
        </w:rPr>
        <w:t xml:space="preserve">. Kuzimu ni mahali ambapo wasioamini wanaenda, mwisho wa dunia ili kuadhibiwa. Kuzimu ni neno la jumla zaidi kwa mahali ambapo wafu waovu wanaadhibiwa. Tumia neno sawa kwa kuzimu kama vile ulivyofanya katika simulizi za awali. Neno </w:t>
      </w:r>
      <w:r>
        <w:rPr>
          <w:lang w:val="sw_KE" w:bidi="sw_KE"/>
        </w:rPr>
        <w:t>Kuzimu</w:t>
      </w:r>
      <w:r>
        <w:rPr>
          <w:lang w:val="sw_KE" w:bidi="sw_KE"/>
        </w:rPr>
        <w:t xml:space="preserve"> na </w:t>
      </w:r>
      <w:r>
        <w:rPr>
          <w:lang w:val="sw_KE" w:bidi="sw_KE"/>
        </w:rPr>
        <w:t>jehanamu</w:t>
      </w:r>
      <w:r>
        <w:rPr>
          <w:lang w:val="sw_KE" w:bidi="sw_KE"/>
        </w:rPr>
        <w:t xml:space="preserve"> linapatikana katika Faharasa Kuu.</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11:25–30</w:t>
      </w:r>
      <w:r>
        <w:rPr>
          <w:lang w:val="sw_KE" w:bidi="sw_KE"/>
        </w:rPr>
      </w:r>
    </w:p>
    <w:p>
      <w:pPr>
        <w:pStyle w:val="Heading3"/>
      </w:pPr>
      <w:r>
        <w:rPr>
          <w:lang w:val="sw_KE" w:bidi="sw_KE"/>
        </w:rPr>
        <w:t>Sikiliza na Moyo</w:t>
      </w:r>
    </w:p>
    <w:p>
      <w:pPr/>
      <w:r>
        <w:rPr>
          <w:lang w:val="sw_KE" w:bidi="sw_KE"/>
        </w:rPr>
      </w:r>
      <w:r>
        <w:rPr>
          <w:lang w:val="sw_KE" w:bidi="sw_KE"/>
        </w:rPr>
        <w:t>Sikiliza Mathayo 11:25–30 na utie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Katika simulizi ya awali, Yesu alitangaza hukumu inayokuja juu ya watu katika miji ambayo watu hawakutubu baada ya kuona miujiza yake. Katika hadithi hii ya kweli, Mathayo anarekodi sala ya Yesu kwa Baba na mwaliko ambao Yesu anatoa kwa wale ambao wamechoka na wanahitaji kupumzika.</w:t>
      </w:r>
    </w:p>
    <w:p>
      <w:pPr/>
      <w:r>
        <w:rPr>
          <w:lang w:val="sw_KE" w:bidi="sw_KE"/>
        </w:rPr>
      </w:r>
      <w:r>
        <w:rPr>
          <w:lang w:val="sw_KE" w:bidi="sw_KE"/>
        </w:rPr>
        <w:t>Hivi karibuni baada ya Yesu kutangaza hukumu inayokuja ya Mungu, anaanza kuomba, au kuzungumza na Mungu. Yesu pengine hajaondoka mahali ambapo alitoa tangazo. Watu katika miji hiyo hawakumfuata Yesu kwa sababu walidhani kwamba walijua vyema kuliko yeye. Yesu alishukuru alipomwita Mungu “Baba, Bwana wa mbingu na dunia. Hii ni njia ya kawaida ya kumshughulikia Mungu katika sala za Kiyahudi. Hata hivyo, tunaona katika hadithi hii kwamba Yesu anaanza kuonyesha wafuasi wake kwamba anamwita Mungu binafsi kama Baba kwa njia ambazo mtu wa kawaida wa Kiyahudi asingefanya. Yesu ana uhusiano maalum na baba yake. Mungu Baba ni Bwana, au mtawala, juu ya watu wote na kila kitu katika ulimwengu wote. Mungu amewaficha mambo ambayo Yesu alifundisha wale wanaofikiri kuwa ni wenye hekima na akili. Mapenzi ya neema ya Mungu ni kitu ambacho kinampendeza Mungu. Ilimpendeza Mungu kuficha maana ya miujiza na mafundisho ya Yesu kwa watu wenye hekima na akili. Yesu alilinganisha waumini wanyenyekevu na watoto wadogo. Kama watoto ambao hawafikiri wanajua mengi kuhusu maisha na kuwaamini wazazi wao, waumini wanyenyekevu wanatambua kwamba Mungu anajua zaidi kuliko wanavyofanya. Waumini wanyenyekevu, kama watoto, wako tayari kujifunza kutoka kwa Mungu na kumwamini kama watoto wanamwamini baba.</w:t>
      </w:r>
    </w:p>
    <w:p>
      <w:pPr/>
      <w:r>
        <w:rPr>
          <w:lang w:val="sw_KE" w:bidi="sw_KE"/>
        </w:rPr>
      </w:r>
      <w:r>
        <w:rPr>
          <w:lang w:val="sw_KE" w:bidi="sw_KE"/>
        </w:rPr>
        <w:t>Simulia kuhusu wakati ulikuwa mtoto na kupokea msaada kutoka kwa mzazi au jamaa ili kutimiza kitu.</w:t>
      </w:r>
    </w:p>
    <w:p>
      <w:pPr/>
      <w:r>
        <w:rPr>
          <w:lang w:val="sw_KE" w:bidi="sw_KE"/>
        </w:rPr>
      </w:r>
      <w:r>
        <w:rPr>
          <w:lang w:val="sw_KE" w:bidi="sw_KE"/>
        </w:rPr>
        <w:t>Yesu alimaliza kuomba. Anaanza kuzungumza na umati wa watu ambao uko karibu naye. Wakati Yesu alisema, "Baba yangu amenipa mambo yote," alikuwa akizungumza kuhusu Mungu Baba kumpa Yesu mamlaka yote, nguvu na maarifa ya Mungu. Hii ndiyo sababu Yesu alisema, "Hakuna mtu anayemjua kweli Mwana isipokuwa Baba, na hakuna mtu anayemjua kweli Baba isipokuwa Mwana." Katika mfano huu, "kujua" mtu ina maana kujua kabisa kila kitu kuhusu mtu kwa njia ya kipekee ambayo hakuna mtu mwingine anaweza. Yesu alijiita Mwana. Mwana wa Mungu ni cheo cha Yesu ambacho kinaonyesha Yesu kuwa ana asili sawa na mamlaka kama Mungu. Yesu alikuwa akisema kwamba uhusiano maalum kati ya yeye mwenyewe na Mungu Baba ni sawa na uhusiano kati ya baba ya wanadamu na wana wao. Yesu alisema kwamba anaweza kuchagua kufichua, au kuonyesha, Baba mtu yeyote anayemtamani.</w:t>
      </w:r>
    </w:p>
    <w:p>
      <w:pPr/>
      <w:r>
        <w:rPr>
          <w:lang w:val="sw_KE" w:bidi="sw_KE"/>
        </w:rPr>
      </w:r>
      <w:r>
        <w:rPr>
          <w:lang w:val="sw_KE" w:bidi="sw_KE"/>
        </w:rPr>
        <w:t>Sitisha hapa na mjadili uhusiano kati ya wazazi na watoto wao. Je, uhusiano wa aina hii unatofautianaje na mahusiano mengine? Ni sawa, kwa njia gani? Ikiwa mtu anakujua kwa kweli, anajua nini kuhusu wewe? Ni aina gani ya watu ambao kwa kweli wanajuana vizuri katika utamaduni wenu?</w:t>
      </w:r>
    </w:p>
    <w:p>
      <w:pPr/>
      <w:r>
        <w:rPr>
          <w:lang w:val="sw_KE" w:bidi="sw_KE"/>
        </w:rPr>
      </w:r>
      <w:r>
        <w:rPr>
          <w:lang w:val="sw_KE" w:bidi="sw_KE"/>
        </w:rPr>
        <w:t>Sasa Yesu anaanza kuwaalika watu ili kumfuata. Maneno kila mtu anayefanya kazi kwa bidii, au aliyechoka, na anayebeba mzigo mzito pengine yanarejelea kazi ngumu ya kutii sheria ya Kiyahudi. Pumzika, katika mfano huu, ina maana kwamba Yesu atatupa unafuu kutoka kwa mizigo.</w:t>
      </w:r>
    </w:p>
    <w:p>
      <w:pPr/>
      <w:r>
        <w:rPr>
          <w:lang w:val="sw_KE" w:bidi="sw_KE"/>
        </w:rPr>
      </w:r>
      <w:r>
        <w:rPr>
          <w:lang w:val="sw_KE" w:bidi="sw_KE"/>
        </w:rPr>
        <w:t>Yesu analinganisha kuwa mmoja wa wafuasi wake ili kubeba nira. Nira ni kipande cha mbao kilichotengenezwa ili kufaa juu ya mabega ya mnyama. Mtu anaweka nira kwa mnyama ili aweze kuvuta gari au jembe. Mwanafunzi anapaswa kujisalimisha kwa Yesu ili kumfuata, kama mnyama anapaswa kujisalimisha kwa bwana wao, ili kufanya kazi yao.</w:t>
      </w:r>
    </w:p>
    <w:p>
      <w:pPr/>
      <w:r>
        <w:rPr>
          <w:lang w:val="sw_KE" w:bidi="sw_KE"/>
        </w:rPr>
      </w:r>
      <w:r>
        <w:rPr>
          <w:lang w:val="sw_KE" w:bidi="sw_KE"/>
        </w:rPr>
        <w:t xml:space="preserve">Onyesha picha au mchoro wa nira </w:t>
      </w:r>
      <w:r>
        <w:rPr>
          <w:lang w:val="sw_KE" w:bidi="sw_KE"/>
        </w:rPr>
        <w:t>kwenye mnyama</w:t>
      </w:r>
      <w:r>
        <w:rPr>
          <w:lang w:val="sw_KE" w:bidi="sw_KE"/>
        </w:rPr>
        <w:t>.</w:t>
      </w:r>
    </w:p>
    <w:p>
      <w:pPr/>
      <w:r>
        <w:rPr>
          <w:lang w:val="sw_KE" w:bidi="sw_KE"/>
        </w:rPr>
      </w:r>
      <w:r>
        <w:rPr>
          <w:lang w:val="sw_KE" w:bidi="sw_KE"/>
        </w:rPr>
        <w:t>Yesu anawaambia kwamba wanaweza kuchukua nira yake na kujifunza kutoka kwake kwa sababu yeye ni mpole, au mwenye subira na hatumii nguvu kwa wafuasi wake. Yesu pia ni mnyenyekevu wa moyo, maana yake hana kiburi wala majivuno. Yesu aliahidi kwamba wakifanya hivyo wataupata pumziko katika roho zao, au katika nafsi zao za ndani. Tena, Yesu anatoa mfano kwa kutumia nira. Yesu anatoa nira ambayo ni rahisi kutumia. Yesu anatoa mzigo ambao ni mwepesi wa kubeba. Hii ina maana kwamba kujisalimisha kwa Yesu ni rahisi na kazi anayotoa si ngumu.</w:t>
      </w:r>
    </w:p>
    <w:p>
      <w:pPr/>
      <w:r>
        <w:rPr>
          <w:lang w:val="sw_KE" w:bidi="sw_KE"/>
        </w:rPr>
      </w:r>
      <w:r>
        <w:rPr>
          <w:lang w:val="sw_KE" w:bidi="sw_KE"/>
        </w:rPr>
        <w:t>Yesu anawaalika watu wote kuja na kujifunza kutoka kwake. Lakini ni lazima watambue kwamba wanahitaji msaada wake. Hii inaendeleza kile Yesu alichotaja hapo awali kwamba watu walio kama watoto wadogo wana uwezekano mkubwa wa kufikiri wanahitaji msaada wake.</w:t>
      </w:r>
    </w:p>
    <w:p>
      <w:pPr/>
      <w:r>
        <w:rPr>
          <w:lang w:val="sw_KE" w:bidi="sw_KE"/>
        </w:rPr>
      </w:r>
      <w:r>
        <w:rPr>
          <w:lang w:val="sw_KE" w:bidi="sw_KE"/>
        </w:rPr>
        <w:t>Simulia hadithi kuhusu wakati ambapo ulilazimika kufanya kazi ngumu. Ni aina gani ya zana zilihitajika kwa kazi? Ni nini kingetokea ikiwa ungekuwa na zana zisizo sahihi? Kwa njia gani kuwa na aina sahihi ya msaada inaathiri matokeo ya kazi?</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Simulizi hili lina matukio matatu.</w:t>
      </w:r>
    </w:p>
    <w:p>
      <w:pPr/>
      <w:r>
        <w:rPr>
          <w:lang w:val="sw_KE" w:bidi="sw_KE"/>
        </w:rPr>
      </w:r>
      <w:r>
        <w:rPr>
          <w:b/>
          <w:lang w:val="sw_KE" w:bidi="sw_KE"/>
        </w:rPr>
        <w:t>Tukio la kwanza:</w:t>
      </w:r>
      <w:r>
        <w:rPr>
          <w:lang w:val="sw_KE" w:bidi="sw_KE"/>
        </w:rPr>
        <w:t xml:space="preserve"> Hivi karibuni baada ya Yesu kutangaza hukumu inayokuja ya Mungu juu ya watu ambao hawangetubu, Yesu anamwomba Baba na kumshukuru kwa kufichua ukweli kwa watu wa kawaida.</w:t>
      </w:r>
    </w:p>
    <w:p>
      <w:pPr/>
      <w:r>
        <w:rPr>
          <w:lang w:val="sw_KE" w:bidi="sw_KE"/>
        </w:rPr>
      </w:r>
      <w:r>
        <w:rPr>
          <w:b/>
          <w:lang w:val="sw_KE" w:bidi="sw_KE"/>
        </w:rPr>
        <w:t>Tukio la pili:</w:t>
      </w:r>
      <w:r>
        <w:rPr>
          <w:lang w:val="sw_KE" w:bidi="sw_KE"/>
        </w:rPr>
        <w:t xml:space="preserve"> Yesu alimaliza kuomba. Anafundisha umati kuhusu uhusiano kati ya yeye mwenyewe na Baba.</w:t>
      </w:r>
    </w:p>
    <w:p>
      <w:pPr/>
      <w:r>
        <w:rPr>
          <w:lang w:val="sw_KE" w:bidi="sw_KE"/>
        </w:rPr>
      </w:r>
      <w:r>
        <w:rPr>
          <w:b/>
          <w:lang w:val="sw_KE" w:bidi="sw_KE"/>
        </w:rPr>
        <w:t>Tukio la tatu:</w:t>
      </w:r>
      <w:r>
        <w:rPr>
          <w:lang w:val="sw_KE" w:bidi="sw_KE"/>
        </w:rPr>
        <w:t xml:space="preserve"> Yesu anamwalika kila mtu anayechokeshwa na kazi ngumu ya kutii sheria ya Kiyahudi apate pumziko ndani yake.</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Baba</w:t>
      </w:r>
    </w:p>
    <w:p>
      <w:pPr>
        <w:pStyle w:val="ListBullet"/>
        <w:spacing w:line="240" w:lineRule="auto"/>
        <w:ind w:left="720"/>
      </w:pPr>
      <w:r>
        <w:rPr>
          <w:lang w:val="sw_KE" w:bidi="sw_KE"/>
        </w:rPr>
      </w:r>
      <w:r>
        <w:rPr>
          <w:lang w:val="sw_KE" w:bidi="sw_KE"/>
        </w:rPr>
        <w:t>Watu wenye hekima na wenye akili</w:t>
      </w:r>
    </w:p>
    <w:p>
      <w:pPr>
        <w:pStyle w:val="ListBullet"/>
        <w:spacing w:line="240" w:lineRule="auto"/>
        <w:ind w:left="720"/>
      </w:pPr>
      <w:r>
        <w:rPr>
          <w:lang w:val="sw_KE" w:bidi="sw_KE"/>
        </w:rPr>
      </w:r>
      <w:r>
        <w:rPr>
          <w:lang w:val="sw_KE" w:bidi="sw_KE"/>
        </w:rPr>
        <w:t>Waumini wanyenyekevu wa Yesu</w:t>
      </w:r>
    </w:p>
    <w:p>
      <w:pPr>
        <w:pStyle w:val="ListBullet"/>
        <w:spacing w:line="240" w:lineRule="auto"/>
        <w:ind w:left="720"/>
      </w:pPr>
      <w:r>
        <w:rPr>
          <w:lang w:val="sw_KE" w:bidi="sw_KE"/>
        </w:rPr>
      </w:r>
      <w:r>
        <w:rPr>
          <w:lang w:val="sw_KE" w:bidi="sw_KE"/>
        </w:rPr>
        <w:t>Watu wanaochoka</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Tukio la kwanza linaanza hivi karibuni baada ya Yesu kuzungumza kuhusu hukumu inayokuja kwa watu wa Kiyahudi ambao hawakutubu baada ya kuona miujiza yake. Tukio hili pia linatokea katika mahali sawa. Ni muhimu kukumbuka kwamba Yesu anaomba, au anazungumza na Mungu Baba ambaye ni mtawala wa kila kitu ulimwenguni. Ni muhimu kukumbuka kwamba Mungu alichagua kufichua maana ya kina ya miujiza ya Yesu kwa waumini wanyenyekevu wa Yesu. Kumbuka kwamba Yesu analinganisha wafuasi wake na watoto ambao wanawaamini wazazi wao.</w:t>
      </w:r>
    </w:p>
    <w:p>
      <w:pPr/>
      <w:r>
        <w:rPr>
          <w:lang w:val="sw_KE" w:bidi="sw_KE"/>
        </w:rPr>
      </w:r>
      <w:r>
        <w:rPr>
          <w:lang w:val="sw_KE" w:bidi="sw_KE"/>
        </w:rPr>
        <w:t>Ni muhimu kukumbuka kwamba Yesu alisema, "Ndio, Baba! Inakufurahisha kufanya kwa njia hii!" Yesu anaelezea kwamba Mungu anafurahi kufichua mambo ambayo Yesu anafundisha kwa wale ambao wanajua kwamba wanayahitaji.</w:t>
      </w:r>
    </w:p>
    <w:p>
      <w:pPr/>
      <w:r>
        <w:rPr>
          <w:lang w:val="sw_KE" w:bidi="sw_KE"/>
        </w:rPr>
      </w:r>
      <w:r>
        <w:rPr>
          <w:lang w:val="sw_KE" w:bidi="sw_KE"/>
        </w:rPr>
        <w:t>Katika tukio la pili, Yesu haombi tena. Ni muhimu kukumbuka kwamba wakati Yesu anaposimama kuomba, Anazungumza na umati ambao uko karibu naye. Anawaambia wafuasi wake kuhusu uhusiano wake na Mungu. Kumbuka kwamba Mungu Baba alimpa Yesu, au Mwana wa Mungu, mamlaka yote, nguvu na maarifa. Ni muhimu kukumbuka kwamba Yesu anaweza kuchagua kufichua ukweli kuhusu Mungu kwa mtu yeyote anayemtamani.</w:t>
      </w:r>
    </w:p>
    <w:p>
      <w:pPr/>
      <w:r>
        <w:rPr>
          <w:lang w:val="sw_KE" w:bidi="sw_KE"/>
        </w:rPr>
      </w:r>
      <w:r>
        <w:rPr>
          <w:lang w:val="sw_KE" w:bidi="sw_KE"/>
        </w:rPr>
        <w:t>Katika tukio la tatu, Yesu anawaalika watu kupumzika ndani yake, kwa sababu Yesu anaweza kuleta misaada kutoka kwa mizigo na matatizo. Kumbuka kwamba sheria ya Kiyahudi ilikuwa mzigo mzito. Ilisababisha wale ambao walikuwa wakijaribu kutii kila kitu katika sheria kuchoka sana. Kumbuka kwamba Yesu analinganisha kuwa mmoja wa wafuasi wake na kubeba nira nyepesi. Ni muhimu kukumbuka kwamba Yesu analinganisha kumfuata mwalimu na mnyama anayebeba nira. Yesu anasema kwamba nira yake ni nyepesi.</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Simulizi hili lina matukio matatu.</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Baba</w:t>
      </w:r>
    </w:p>
    <w:p>
      <w:pPr>
        <w:pStyle w:val="ListBullet"/>
        <w:spacing w:line="240" w:lineRule="auto"/>
        <w:ind w:left="720"/>
      </w:pPr>
      <w:r>
        <w:rPr>
          <w:lang w:val="sw_KE" w:bidi="sw_KE"/>
        </w:rPr>
      </w:r>
      <w:r>
        <w:rPr>
          <w:lang w:val="sw_KE" w:bidi="sw_KE"/>
        </w:rPr>
        <w:t>Watu wenye hekima na wenye akili</w:t>
      </w:r>
    </w:p>
    <w:p>
      <w:pPr>
        <w:pStyle w:val="ListBullet"/>
        <w:spacing w:line="240" w:lineRule="auto"/>
        <w:ind w:left="720"/>
      </w:pPr>
      <w:r>
        <w:rPr>
          <w:lang w:val="sw_KE" w:bidi="sw_KE"/>
        </w:rPr>
      </w:r>
      <w:r>
        <w:rPr>
          <w:lang w:val="sw_KE" w:bidi="sw_KE"/>
        </w:rPr>
        <w:t>Waumini wanyenyekevu wa Yesu</w:t>
      </w:r>
    </w:p>
    <w:p>
      <w:pPr>
        <w:pStyle w:val="ListBullet"/>
        <w:spacing w:line="240" w:lineRule="auto"/>
        <w:ind w:left="720"/>
      </w:pPr>
      <w:r>
        <w:rPr>
          <w:lang w:val="sw_KE" w:bidi="sw_KE"/>
        </w:rPr>
      </w:r>
      <w:r>
        <w:rPr>
          <w:lang w:val="sw_KE" w:bidi="sw_KE"/>
        </w:rPr>
        <w:t>Watu waliochoka</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Yesu anaomba kwa Baba, anasema, "Ninakushukuru, Baba, Bwana wa mbingu na dunia, kwamba umeficha mambo haya kutoka kwa wenye hekima na akili na kuyafichua kwa waumini wanyenyekevu."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Yesu, "Unahisi vipi?" Unaweza kusikia mambo kama:</w:t>
      </w:r>
    </w:p>
    <w:p>
      <w:pPr/>
      <w:r>
        <w:rPr>
          <w:lang w:val="sw_KE" w:bidi="sw_KE"/>
        </w:rPr>
      </w:r>
      <w:r>
        <w:rPr>
          <w:lang w:val="sw_KE" w:bidi="sw_KE"/>
        </w:rPr>
        <w:t>Yesu anasema ilikuwa inampendeza Mungu kwamba waumini wanyenyekevu walielewa maana ya kina ya miujiza yake.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watu wenye hekima na wenye akili, "Mnahisi vipi?"" Unaweza kusikia mambo kama:</w:t>
      </w:r>
    </w:p>
    <w:p>
      <w:pPr>
        <w:pStyle w:val="ListBullet"/>
        <w:spacing w:line="240" w:lineRule="auto"/>
        <w:ind w:left="720"/>
      </w:pPr>
      <w:r>
        <w:rPr>
          <w:lang w:val="sw_KE" w:bidi="sw_KE"/>
        </w:rPr>
      </w:r>
      <w:r>
        <w:rPr>
          <w:lang w:val="sw_KE" w:bidi="sw_KE"/>
        </w:rPr>
        <w:t>Waulize waigizaji wanaoigiza waumini wanyenyekevu katika Yesu, "Mnahisi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alikuwa amemaliza kuomba. Kisha anafundisha umati kuhusu uhusiano kati ya yeye mwenyewe na Baba. Yesu anaonyesha kwamba Mungu Baba alimpa mamlaka yote, nguvu, na maarifa. Yesu alisema kwamba anaweza kuchagua kumfichua Baba kwa mtu yeyote.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Yesu, "Unahisi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anamwalika kila mtu ambaye amechoka kazi ngumu ya kutii sheria ya Kiyahudi apate pumziko ndani yake. Yesu anasema, "Chukua nira yangu juu yako na ujifunze kutoka kwangu." Anawaambia kwamba atawafundisha na kuwapa pumziko kutokana na mizigo yao. Yesu anawaambia kwamba yeye ni mpole na mnyenyekevu. Kisha anasema, "Nira yangu ni rahisi na mzigo wangu ni nyepesi."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watu wachovu, "Mnahisi vipi?" Unaweza kusikia mambo kama:</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Yesu alitangaza kwa Mungu kwamba alikuwa na shukrani. Alimwita Mungu </w:t>
      </w:r>
      <w:r>
        <w:rPr>
          <w:b/>
          <w:lang w:val="sw_KE" w:bidi="sw_KE"/>
        </w:rPr>
        <w:t>Baba</w:t>
      </w:r>
      <w:r>
        <w:rPr>
          <w:lang w:val="sw_KE" w:bidi="sw_KE"/>
        </w:rPr>
        <w:t>. Mungu ni Baba wa mbinguni wa kila mtu ambaye anamfuata Yesu. Baba anaonyesha kipengele cha uhusiano cha Mungu kwa wafuasi wa Yesu.</w:t>
      </w:r>
    </w:p>
    <w:p>
      <w:pPr/>
      <w:r>
        <w:rPr>
          <w:lang w:val="sw_KE" w:bidi="sw_KE"/>
        </w:rPr>
      </w:r>
      <w:r>
        <w:rPr>
          <w:lang w:val="sw_KE" w:bidi="sw_KE"/>
        </w:rPr>
        <w:t xml:space="preserve">Yesu pia anamwita Baba </w:t>
      </w:r>
      <w:r>
        <w:rPr>
          <w:b/>
          <w:lang w:val="sw_KE" w:bidi="sw_KE"/>
        </w:rPr>
        <w:t>Bwana wa mbingu na dunia</w:t>
      </w:r>
      <w:r>
        <w:rPr>
          <w:lang w:val="sw_KE" w:bidi="sw_KE"/>
        </w:rPr>
        <w:t xml:space="preserve">. Watu wa Kiyahudi mara nyingi walimwita Mungu kwa cheo hiki wakati wa kuomba. Mungu Baba ni </w:t>
      </w:r>
      <w:r>
        <w:rPr>
          <w:b/>
          <w:lang w:val="sw_KE" w:bidi="sw_KE"/>
        </w:rPr>
        <w:t>Bwana</w:t>
      </w:r>
      <w:r>
        <w:rPr>
          <w:lang w:val="sw_KE" w:bidi="sw_KE"/>
        </w:rPr>
        <w:t xml:space="preserve">, au mtawala, juu ya watu wote na kila kitu katika ulimwengu wote. Tumia neno sawa kwa Bwana kama vile ulivyofanya katika simulizi za awali. Rejelea Faharasa Kuu kwa ufafanuzi kamili zaidi wa neno </w:t>
      </w:r>
      <w:r>
        <w:rPr>
          <w:lang w:val="sw_KE" w:bidi="sw_KE"/>
        </w:rPr>
        <w:t>Bwana</w:t>
      </w:r>
      <w:r>
        <w:rPr>
          <w:lang w:val="sw_KE" w:bidi="sw_KE"/>
        </w:rPr>
        <w:t>.</w:t>
      </w:r>
    </w:p>
    <w:p>
      <w:pPr/>
      <w:r>
        <w:rPr>
          <w:lang w:val="sw_KE" w:bidi="sw_KE"/>
        </w:rPr>
      </w:r>
      <w:r>
        <w:rPr>
          <w:b/>
          <w:lang w:val="sw_KE" w:bidi="sw_KE"/>
        </w:rPr>
        <w:t>Mbinguni</w:t>
      </w:r>
      <w:r>
        <w:rPr>
          <w:lang w:val="sw_KE" w:bidi="sw_KE"/>
        </w:rPr>
        <w:t xml:space="preserve"> ni mahali ambapo Mungu anaishi na ndio mwisho wa wale ambao wanamwamini Yesu. Tumia neno sawa kwa mbinguni kama vile ulivyofanya katika simulizi za awali. Rejelea Faharasa Kuu kwa ufafanuzi kamili zaidi wa </w:t>
      </w:r>
      <w:r>
        <w:rPr>
          <w:lang w:val="sw_KE" w:bidi="sw_KE"/>
        </w:rPr>
        <w:t>mbinguni</w:t>
      </w:r>
      <w:r>
        <w:rPr>
          <w:lang w:val="sw_KE" w:bidi="sw_KE"/>
        </w:rPr>
        <w:t>.</w:t>
      </w:r>
    </w:p>
    <w:p>
      <w:pPr/>
      <w:r>
        <w:rPr>
          <w:lang w:val="sw_KE" w:bidi="sw_KE"/>
        </w:rPr>
      </w:r>
      <w:r>
        <w:rPr>
          <w:lang w:val="sw_KE" w:bidi="sw_KE"/>
        </w:rPr>
        <w:t xml:space="preserve">Mungu alificha maana ya kina ya matendo ya Yesu kutoka kwa </w:t>
      </w:r>
      <w:r>
        <w:rPr>
          <w:b/>
          <w:lang w:val="sw_KE" w:bidi="sw_KE"/>
        </w:rPr>
        <w:t>wenye hekima na ufahamu</w:t>
      </w:r>
      <w:r>
        <w:rPr>
          <w:lang w:val="sw_KE" w:bidi="sw_KE"/>
        </w:rPr>
        <w:t xml:space="preserve">. Hawa ni watu wenye elimu ya juu ambao walimshuhudia Yesu akifanya matendo maalum ya Mungu lakini bado hawakumwamini. </w:t>
      </w:r>
      <w:r>
        <w:rPr>
          <w:b/>
          <w:lang w:val="sw_KE" w:bidi="sw_KE"/>
        </w:rPr>
        <w:t>Hekima</w:t>
      </w:r>
      <w:r>
        <w:rPr>
          <w:lang w:val="sw_KE" w:bidi="sw_KE"/>
        </w:rPr>
        <w:t xml:space="preserve"> katika mfano huu si sawa na hekima kutoka kwa Mungu. Hekima hapa inarejelea </w:t>
      </w:r>
      <w:r>
        <w:rPr>
          <w:b/>
          <w:lang w:val="sw_KE" w:bidi="sw_KE"/>
        </w:rPr>
        <w:t>hekima ya mtu</w:t>
      </w:r>
      <w:r>
        <w:rPr>
          <w:lang w:val="sw_KE" w:bidi="sw_KE"/>
        </w:rPr>
        <w:t>. Hekima ya mtu ni duni kwa hekima ya Mungu.</w:t>
      </w:r>
    </w:p>
    <w:p>
      <w:pPr/>
      <w:r>
        <w:rPr>
          <w:lang w:val="sw_KE" w:bidi="sw_KE"/>
        </w:rPr>
      </w:r>
      <w:r>
        <w:rPr>
          <w:lang w:val="sw_KE" w:bidi="sw_KE"/>
        </w:rPr>
        <w:t xml:space="preserve">Maana ya kina ya matendo ya Yesu ilijulikana kwa </w:t>
      </w:r>
      <w:r>
        <w:rPr>
          <w:b/>
          <w:lang w:val="sw_KE" w:bidi="sw_KE"/>
        </w:rPr>
        <w:t>watoto wadogo</w:t>
      </w:r>
      <w:r>
        <w:rPr>
          <w:lang w:val="sw_KE" w:bidi="sw_KE"/>
        </w:rPr>
        <w:t>. Hii haimaanishi watu ambao si watu wazima. "Watoto wadogo" inarejelea watu wa kawaida ambao ni waumini wanyenyekevu katika Yesu. Wanamwamini Mungu, au Yesu, kama mtoto anawaamini wazazi wake.</w:t>
      </w:r>
    </w:p>
    <w:p>
      <w:pPr/>
      <w:r>
        <w:rPr>
          <w:lang w:val="sw_KE" w:bidi="sw_KE"/>
        </w:rPr>
      </w:r>
      <w:r>
        <w:rPr>
          <w:lang w:val="sw_KE" w:bidi="sw_KE"/>
        </w:rPr>
        <w:t xml:space="preserve">Yesu alisema kwa umati ambao ulikuwa karibu naye, "Baba yangu amenipa </w:t>
      </w:r>
      <w:r>
        <w:rPr>
          <w:b/>
          <w:lang w:val="sw_KE" w:bidi="sw_KE"/>
        </w:rPr>
        <w:t>mambo yote</w:t>
      </w:r>
      <w:r>
        <w:rPr>
          <w:lang w:val="sw_KE" w:bidi="sw_KE"/>
        </w:rPr>
        <w:t>."</w:t>
      </w:r>
    </w:p>
    <w:p>
      <w:pPr/>
      <w:r>
        <w:rPr>
          <w:lang w:val="sw_KE" w:bidi="sw_KE"/>
        </w:rPr>
      </w:r>
      <w:r>
        <w:rPr>
          <w:b/>
          <w:lang w:val="sw_KE" w:bidi="sw_KE"/>
        </w:rPr>
        <w:t>Mambo yote</w:t>
      </w:r>
      <w:r>
        <w:rPr>
          <w:lang w:val="sw_KE" w:bidi="sw_KE"/>
        </w:rPr>
        <w:t xml:space="preserve"> ni mamlaka na nguvu ya Mungu. "Mambo yote" pia yanajumuisha uelewa kamili na maarifa ya Mungu.</w:t>
      </w:r>
    </w:p>
    <w:p>
      <w:pPr/>
      <w:r>
        <w:rPr>
          <w:lang w:val="sw_KE" w:bidi="sw_KE"/>
        </w:rPr>
      </w:r>
      <w:r>
        <w:rPr>
          <w:lang w:val="sw_KE" w:bidi="sw_KE"/>
        </w:rPr>
        <w:t xml:space="preserve">Yesu alijiita </w:t>
      </w:r>
      <w:r>
        <w:rPr>
          <w:b/>
          <w:lang w:val="sw_KE" w:bidi="sw_KE"/>
        </w:rPr>
        <w:t>Mwana</w:t>
      </w:r>
      <w:r>
        <w:rPr>
          <w:lang w:val="sw_KE" w:bidi="sw_KE"/>
        </w:rPr>
        <w:t xml:space="preserve">. </w:t>
      </w:r>
      <w:r>
        <w:rPr>
          <w:b/>
          <w:lang w:val="sw_KE" w:bidi="sw_KE"/>
        </w:rPr>
        <w:t>Mwana wa Mungu</w:t>
      </w:r>
      <w:r>
        <w:rPr>
          <w:lang w:val="sw_KE" w:bidi="sw_KE"/>
        </w:rPr>
        <w:t xml:space="preserve"> ni cheo cha Yesu ambacho kinaonyesha Yesu ana asili sawa na mamlaka kama Mungu. Mwana anaelezea uhusiano wa kipekee na maalum wa Yesu kwa Mungu wa kweli. Tumia neno sawa kwa Mwana wa Mungu kama vile ulivyofanya katika simulizi za awali. Rejelea Faharasa Kuu kwa ufafanuzi kamili zaidi wa neno </w:t>
      </w:r>
      <w:r>
        <w:rPr>
          <w:lang w:val="sw_KE" w:bidi="sw_KE"/>
        </w:rPr>
        <w:t>Mwana wa Mungu</w:t>
      </w:r>
      <w:r>
        <w:rPr>
          <w:lang w:val="sw_KE" w:bidi="sw_KE"/>
        </w:rPr>
        <w:t>.</w:t>
      </w:r>
    </w:p>
    <w:p>
      <w:pPr/>
      <w:r>
        <w:rPr>
          <w:lang w:val="sw_KE" w:bidi="sw_KE"/>
        </w:rPr>
      </w:r>
      <w:r>
        <w:rPr>
          <w:lang w:val="sw_KE" w:bidi="sw_KE"/>
        </w:rPr>
        <w:t xml:space="preserve">Yesu alisema, "Chukueni nira yangu </w:t>
      </w:r>
      <w:r>
        <w:rPr>
          <w:b/>
          <w:lang w:val="sw_KE" w:bidi="sw_KE"/>
        </w:rPr>
        <w:t>juu</w:t>
      </w:r>
      <w:r>
        <w:rPr>
          <w:lang w:val="sw_KE" w:bidi="sw_KE"/>
        </w:rPr>
        <w:t xml:space="preserve"> yenu, na mtapata pumziko kwa </w:t>
      </w:r>
      <w:r>
        <w:rPr>
          <w:b/>
          <w:lang w:val="sw_KE" w:bidi="sw_KE"/>
        </w:rPr>
        <w:t>roho zenu</w:t>
      </w:r>
      <w:r>
        <w:rPr>
          <w:lang w:val="sw_KE" w:bidi="sw_KE"/>
        </w:rPr>
        <w:t>."</w:t>
      </w:r>
    </w:p>
    <w:p>
      <w:pPr/>
      <w:r>
        <w:rPr>
          <w:lang w:val="sw_KE" w:bidi="sw_KE"/>
        </w:rPr>
      </w:r>
      <w:r>
        <w:rPr>
          <w:b/>
          <w:lang w:val="sw_KE" w:bidi="sw_KE"/>
        </w:rPr>
        <w:t>Nira</w:t>
      </w:r>
      <w:r>
        <w:rPr>
          <w:lang w:val="sw_KE" w:bidi="sw_KE"/>
        </w:rPr>
        <w:t xml:space="preserve"> ni kipande cha mbao kilichotengenezwa ili kufaa juu ya mabega ya mnyama ili mnyama aweze kuvuta gari au jembe.</w:t>
      </w:r>
    </w:p>
    <w:p>
      <w:pPr/>
      <w:r>
        <w:rPr>
          <w:lang w:val="sw_KE" w:bidi="sw_KE"/>
        </w:rPr>
      </w:r>
      <w:r>
        <w:rPr>
          <w:lang w:val="sw_KE" w:bidi="sw_KE"/>
        </w:rPr>
        <w:t xml:space="preserve">Ikiwa ni lazima, onyesha picha au mchoro wa </w:t>
      </w:r>
      <w:r>
        <w:rPr>
          <w:lang w:val="sw_KE" w:bidi="sw_KE"/>
        </w:rPr>
        <w:t>nira kwenye mnyama</w:t>
      </w:r>
      <w:r>
        <w:rPr>
          <w:lang w:val="sw_KE" w:bidi="sw_KE"/>
        </w:rPr>
        <w:t>.</w:t>
      </w:r>
    </w:p>
    <w:p>
      <w:pPr/>
      <w:r>
        <w:rPr>
          <w:lang w:val="sw_KE" w:bidi="sw_KE"/>
        </w:rPr>
      </w:r>
      <w:r>
        <w:rPr>
          <w:b/>
          <w:lang w:val="sw_KE" w:bidi="sw_KE"/>
        </w:rPr>
        <w:t>Nafsi</w:t>
      </w:r>
      <w:r>
        <w:rPr>
          <w:lang w:val="sw_KE" w:bidi="sw_KE"/>
        </w:rPr>
        <w:t xml:space="preserve"> ni ubinafsi halisi wa mtu ambaye haachi kuwepo baada ya kifo. Tumia neno sawa kwa roho kama vile ulivyofanya katika simulizi za awali. Rejelea Faharasa Kuu kwa ufafanuzi kamili zaidi wa neno </w:t>
      </w:r>
      <w:r>
        <w:rPr>
          <w:lang w:val="sw_KE" w:bidi="sw_KE"/>
        </w:rPr>
        <w:t>nafsi</w:t>
      </w:r>
      <w:r>
        <w:rPr>
          <w:lang w:val="sw_KE" w:bidi="sw_KE"/>
        </w:rPr>
        <w:t>.</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12:1–14</w:t>
      </w:r>
      <w:r>
        <w:rPr>
          <w:lang w:val="sw_KE" w:bidi="sw_KE"/>
        </w:rPr>
      </w:r>
    </w:p>
    <w:p>
      <w:pPr>
        <w:pStyle w:val="Heading3"/>
      </w:pPr>
      <w:r>
        <w:rPr>
          <w:lang w:val="sw_KE" w:bidi="sw_KE"/>
        </w:rPr>
        <w:t>Sikiliza na Moyo</w:t>
      </w:r>
    </w:p>
    <w:p>
      <w:pPr/>
      <w:r>
        <w:rPr>
          <w:lang w:val="sw_KE" w:bidi="sw_KE"/>
        </w:rPr>
      </w:r>
      <w:r>
        <w:rPr>
          <w:lang w:val="sw_KE" w:bidi="sw_KE"/>
        </w:rPr>
        <w:t>Sikiliza Mathayo 12:1–14 na utie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Katika simulizi ya awali, Yesu alizungumza kuhusu uhusiano wake na Mungu Baba. Pia aliwaalika Wayahudi ambao wamechoka kutokana na sheria ili kumfuata. Katika hadithi hii ya kweli, Mathayo anatoa mfano wa jinsi Yesu alivyo na mamlaka juu ya sheria ya Kiyahudi kuhusu kupumzika siku ya Sabato ambayo kwa kweli ilikuwa mzigo kwa watu.</w:t>
      </w:r>
    </w:p>
    <w:p>
      <w:pPr/>
      <w:r>
        <w:rPr>
          <w:lang w:val="sw_KE" w:bidi="sw_KE"/>
        </w:rPr>
      </w:r>
      <w:r>
        <w:rPr>
          <w:lang w:val="sw_KE" w:bidi="sw_KE"/>
        </w:rPr>
        <w:t>Simulizi hii inaanza pengine siku chache baada ya Yesu kumwalika kila mtu anayefuata sheria ya Kiyahudi ili kumfuata. Yesu na wanafunzi wake 12 walikuwa wakitembea katika shamba la nafaka kwenye siku ya Sabato. Siku ya Sabato ilikuwa siku ya mwisho ya wiki. Hii ni siku ambayo Wayahudi wanapaswa kupumzika na kumwabudu Mungu. Sheria ya Kiyahudi ilisema kwamba watu hawakuruhusiwa kufanya kazi yoyote siku hii. Wanafunzi walikuwa wakichukua nafaka kutoka kwa mabua na kuzila. Ni desturi ya Kiyahudi kwa wakulima kuacha njia katika mashamba yao. Wale waliopita waliruhusiwa kula nafaka zilizokuwa zikimea kando ya njia. Baadhi ya Mafarisayo, au viongozi wa kidini, waliwaona wakifanya hivyo. Walisema kwa Yesu, "Tazama," kwa sababu walishangazwa na kile walichoona. Mafarisayo walisema, "Wanafunzi wako wanavunja sheria ya Sabato."</w:t>
      </w:r>
    </w:p>
    <w:p>
      <w:pPr/>
      <w:r>
        <w:rPr>
          <w:lang w:val="sw_KE" w:bidi="sw_KE"/>
        </w:rPr>
      </w:r>
      <w:r>
        <w:rPr>
          <w:lang w:val="sw_KE" w:bidi="sw_KE"/>
        </w:rPr>
        <w:t xml:space="preserve">Onyesha picha ya shamba la </w:t>
      </w:r>
      <w:r>
        <w:rPr>
          <w:b/>
          <w:lang w:val="sw_KE" w:bidi="sw_KE"/>
        </w:rPr>
        <w:t>nafaka na picha ya nafaka mbichi</w:t>
      </w:r>
      <w:r>
        <w:rPr>
          <w:lang w:val="sw_KE" w:bidi="sw_KE"/>
        </w:rPr>
        <w:t>.</w:t>
      </w:r>
    </w:p>
    <w:p>
      <w:pPr/>
      <w:r>
        <w:rPr>
          <w:lang w:val="sw_KE" w:bidi="sw_KE"/>
        </w:rPr>
      </w:r>
      <w:r>
        <w:rPr>
          <w:lang w:val="sw_KE" w:bidi="sw_KE"/>
        </w:rPr>
        <w:t>Katika utamaduni wako, ni siku gani maalum ambazo zinawekwa kando wakati mambo yanafanywa tofauti? Simulia hadithi kuhusu wakati mtu hakufanya mambo tofauti siku hizo. Ni aina gani ya mambo yanafanywa tofauti? Wengine wangesema au kufanya nini kwa sababu ya hii?</w:t>
      </w:r>
    </w:p>
    <w:p>
      <w:pPr/>
      <w:r>
        <w:rPr>
          <w:lang w:val="sw_KE" w:bidi="sw_KE"/>
        </w:rPr>
      </w:r>
      <w:r>
        <w:rPr>
          <w:lang w:val="sw_KE" w:bidi="sw_KE"/>
        </w:rPr>
        <w:t>Yesu anajibu Mafarisayo kwa kuuliza maswali mawili ambayo hakutarajia wayajibu. Katika swali la kwanza, Yesu anawakumbusha kuhusu tukio la muda mrefu uliopita. Daudi angekuwa mfalme wa Israeli anayefuata. Yeye na baadhi ya askari wake walikuwa wakikimbia kutoka kwa adui. Walikuja kwa nyumba ya Mungu, au mahali maalum ya ibada. Wao walikuwa na njaa. Makuhani waliwapa mkate wa Uwepo ili wale. Mkate ulikuwa chakula kikuu cha Wayahudi. Mkate wa Uwepo ulikuwa mkate uliotolewa kama sadaka kwa Mungu. Makuhani tu ndio waliruhusiwa kula mkate huu maalum.</w:t>
      </w:r>
    </w:p>
    <w:p>
      <w:pPr/>
      <w:r>
        <w:rPr>
          <w:lang w:val="sw_KE" w:bidi="sw_KE"/>
        </w:rPr>
      </w:r>
      <w:r>
        <w:rPr>
          <w:lang w:val="sw_KE" w:bidi="sw_KE"/>
        </w:rPr>
        <w:t xml:space="preserve">Onyesha picha ya </w:t>
      </w:r>
      <w:r>
        <w:rPr>
          <w:b/>
          <w:lang w:val="sw_KE" w:bidi="sw_KE"/>
        </w:rPr>
        <w:t>mkate wa Kiyahudi</w:t>
      </w:r>
      <w:r>
        <w:rPr>
          <w:lang w:val="sw_KE" w:bidi="sw_KE"/>
        </w:rPr>
        <w:t>.</w:t>
      </w:r>
    </w:p>
    <w:p>
      <w:pPr/>
      <w:r>
        <w:rPr>
          <w:lang w:val="sw_KE" w:bidi="sw_KE"/>
        </w:rPr>
      </w:r>
      <w:r>
        <w:rPr>
          <w:lang w:val="sw_KE" w:bidi="sw_KE"/>
        </w:rPr>
        <w:t>Katika swali la pili, Yesu aliwakumbusha Mafarisayo kuhusu kazi ambayo makuhani wanafanya siku ya kupumzika. Makuhani, katika dini ya Kiyahudi, waliunganisha watu na Mungu kwa kutoa dhabihu kwa Mungu kwa ajili ya watu. Dhabihu ilikuwa kuua na kupika mnyama. Hii ilizingatiwa kuwa kazi. Kulingana na Sheria nyingine ya Mose, makuhani walitakiwa kutoa dhabihu kwenye Sabato. Kwa kutii sheria moja, makuhani walikuwa wakivunja sheria nyingine. Makuhani walinajisi, kutoheshimu au kuvunja sheria ya Sabato. Lakini makuhani walibakia wasio na hatia kwa sababu walikuwa wakimtii Mungu.</w:t>
      </w:r>
    </w:p>
    <w:p>
      <w:pPr/>
      <w:r>
        <w:rPr>
          <w:lang w:val="sw_KE" w:bidi="sw_KE"/>
        </w:rPr>
      </w:r>
      <w:r>
        <w:rPr>
          <w:lang w:val="sw_KE" w:bidi="sw_KE"/>
        </w:rPr>
        <w:t>Kazi hii ilifanyika hekaluni. Hekalu lilikuwa mahali muhimu zaidi ambapo Wayahudi walimwabudu Mungu. Wakati Yesu alisema, "Kitu kikubwa kuliko hekalu kiko hapa," alikuwa akimaanisha yeye mwenyewe.</w:t>
      </w:r>
    </w:p>
    <w:p>
      <w:pPr/>
      <w:r>
        <w:rPr>
          <w:lang w:val="sw_KE" w:bidi="sw_KE"/>
        </w:rPr>
      </w:r>
      <w:r>
        <w:rPr>
          <w:lang w:val="sw_KE" w:bidi="sw_KE"/>
        </w:rPr>
        <w:t xml:space="preserve">Onyesha picha ya </w:t>
      </w:r>
      <w:r>
        <w:rPr>
          <w:b/>
          <w:lang w:val="sw_KE" w:bidi="sw_KE"/>
        </w:rPr>
        <w:t>nyua za hekalu</w:t>
      </w:r>
      <w:r>
        <w:rPr>
          <w:lang w:val="sw_KE" w:bidi="sw_KE"/>
        </w:rPr>
        <w:t xml:space="preserve">. Onyesha picha ya </w:t>
      </w:r>
      <w:r>
        <w:rPr>
          <w:b/>
          <w:lang w:val="sw_KE" w:bidi="sw_KE"/>
        </w:rPr>
        <w:t>madhabahu iliyotumiwa kwa dhabihu</w:t>
      </w:r>
      <w:r>
        <w:rPr>
          <w:lang w:val="sw_KE" w:bidi="sw_KE"/>
        </w:rPr>
        <w:t>.</w:t>
      </w:r>
    </w:p>
    <w:p>
      <w:pPr/>
      <w:r>
        <w:rPr>
          <w:lang w:val="sw_KE" w:bidi="sw_KE"/>
        </w:rPr>
      </w:r>
      <w:r>
        <w:rPr>
          <w:lang w:val="sw_KE" w:bidi="sw_KE"/>
        </w:rPr>
        <w:t>Yesu alikuwa akiwashutumu Mafarisayo wakati alisema, "kama mngelijua maana ya jambo hili." Hawakuelewa maana ya kile Mungu alisema kupitia nabii kwa muda mrefu uliopita. "Ninatamani rehema, si dhabihu," inaonyesha kwamba rehema, au huruma kwa wengine, ni muhimu zaidi kwa Mungu kuliko uchunguzi mkali wa ibada za kidini. Wanafunzi hawakuwa na hatia ya kuvunja sheria ya Sabato kwa sababu Mwana wa Mtu, au Yesu, ni bwana wa Sabato. Katika mfano huu, bwana anarejelea Yesu kuwa na mamlaka ya kuamua kile kinachoruhusiwa au ambacho hakiruhusiwi kwenye Sabato.</w:t>
      </w:r>
    </w:p>
    <w:p>
      <w:pPr/>
      <w:r>
        <w:rPr>
          <w:lang w:val="sw_KE" w:bidi="sw_KE"/>
        </w:rPr>
      </w:r>
      <w:r>
        <w:rPr>
          <w:lang w:val="sw_KE" w:bidi="sw_KE"/>
        </w:rPr>
        <w:t>Sitisha hapa na mjadili kuhusu huruma, au upendo kwa wengine: Ni aina gani ya matendo yanaonyesha huruma, au upendo kwa wengine? Simulia hadithi kuhusu wakati wewe au mtu ambaye unamjua alionyesha huruma kwa mtu badala ya kufanya kitu kingine.</w:t>
      </w:r>
    </w:p>
    <w:p>
      <w:pPr/>
      <w:r>
        <w:rPr>
          <w:lang w:val="sw_KE" w:bidi="sw_KE"/>
        </w:rPr>
      </w:r>
      <w:r>
        <w:rPr>
          <w:lang w:val="sw_KE" w:bidi="sw_KE"/>
        </w:rPr>
        <w:t>Kufuatia hapo, Yesu na wanafunzi wake walikwenda katika mahali pa ibada ya Kiyahudi yaani, sinagogi. Mtu mwenye mkono uliokauka alikuwa hapo. Neno "Kukauka" ilikuwa njia nyingine ya kusema kupooza, au kwamba mtu hangeweza kutumia mkono wake. Si wazi kwa nini mkono wa mtu ulikuwa umekauka. Huenda ikawa ilikuwa matokeo ya kuumia au huenda ikawa ni kitu ambacho mwanamume huyo alizaliwa nacho.</w:t>
      </w:r>
    </w:p>
    <w:p>
      <w:pPr/>
      <w:r>
        <w:rPr>
          <w:lang w:val="sw_KE" w:bidi="sw_KE"/>
        </w:rPr>
      </w:r>
      <w:r>
        <w:rPr>
          <w:lang w:val="sw_KE" w:bidi="sw_KE"/>
        </w:rPr>
        <w:t>Mafarisayo ni lazima walidhani kwamba Yesu angemponya mtu. Kwa hiyo walimwuliza Yesu, "Je, sheria inaruhusu uponyaji kwenye Sabato?" Walitaka Yesu kusema ndio, kwa sababu Mafarisayo waliamini kwamba kumponya mtu ilikuwa kazi. Mafarisayo walitaka kumshtaki Yesu kwa kuvunja sheria ya Kiyahudi. Yesu aliwajibu kwa kuuliza swali ambalo hakutarajii wangejibu. Kuwatunza kondoo ambao wameanguka katika shimo ilikuwa aina ya kazi inayokubalika siku ya Sabato kwa sababu kondoo walikuwa na thamani kwa wamiliki wao. Yesu aliwakumbusha kwamba wanadamu ni wa thamani zaidi kwa Mungu kuliko kondoo. Kisha Yesu alitangaza, "Ni halali kufanya mema siku ya Sabato."</w:t>
      </w:r>
    </w:p>
    <w:p>
      <w:pPr/>
      <w:r>
        <w:rPr>
          <w:lang w:val="sw_KE" w:bidi="sw_KE"/>
        </w:rPr>
      </w:r>
      <w:r>
        <w:rPr>
          <w:lang w:val="sw_KE" w:bidi="sw_KE"/>
        </w:rPr>
        <w:t xml:space="preserve">Onyesha picha ya </w:t>
      </w:r>
      <w:r>
        <w:rPr>
          <w:b/>
          <w:lang w:val="sw_KE" w:bidi="sw_KE"/>
        </w:rPr>
        <w:t>sinagogi</w:t>
      </w:r>
      <w:r>
        <w:rPr>
          <w:lang w:val="sw_KE" w:bidi="sw_KE"/>
        </w:rPr>
        <w:t xml:space="preserve">. Onyesha picha ya kondoo </w:t>
      </w:r>
      <w:r>
        <w:rPr>
          <w:b/>
          <w:lang w:val="sw_KE" w:bidi="sw_KE"/>
        </w:rPr>
        <w:t>katika shimo</w:t>
      </w:r>
      <w:r>
        <w:rPr>
          <w:lang w:val="sw_KE" w:bidi="sw_KE"/>
        </w:rPr>
        <w:t>.</w:t>
      </w:r>
    </w:p>
    <w:p>
      <w:pPr/>
      <w:r>
        <w:rPr>
          <w:lang w:val="sw_KE" w:bidi="sw_KE"/>
        </w:rPr>
      </w:r>
      <w:r>
        <w:rPr>
          <w:lang w:val="sw_KE" w:bidi="sw_KE"/>
        </w:rPr>
        <w:t>Kisha, Yesu alimwamuru mtu mwenye mkono uliopooza kunyoosha mkono wake. Mtu alimtii Yesu na Yesu alirejesha, au kuponya, mkono wa wake. Kisha Mafarisayo walijibu kwa njia isiyotarajiwa. Hadithi inasema, "Lakini Mafarisayo walitoka nje." Badala ya kumsifu Mungu, walifanya njama, au kupanga pamoja, jinsi wangeweza kumwangamiza Yesu, au kumwua.</w:t>
      </w:r>
    </w:p>
    <w:p>
      <w:pPr/>
      <w:r>
        <w:rPr>
          <w:lang w:val="sw_KE" w:bidi="sw_KE"/>
        </w:rPr>
      </w:r>
      <w:r>
        <w:rPr>
          <w:lang w:val="sw_KE" w:bidi="sw_KE"/>
        </w:rPr>
        <w:t>Simulizi hii inaonyesha kwamba Yesu ana mamlaka ya kutuamuru kuhusu matendo ambayo yanayokubalika kutendwa siku ya Sabato.</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Hadithi hii ina matukio manne.</w:t>
      </w:r>
    </w:p>
    <w:p>
      <w:pPr/>
      <w:r>
        <w:rPr>
          <w:lang w:val="sw_KE" w:bidi="sw_KE"/>
        </w:rPr>
      </w:r>
      <w:r>
        <w:rPr>
          <w:b/>
          <w:lang w:val="sw_KE" w:bidi="sw_KE"/>
        </w:rPr>
        <w:t>Tukio la kwanza:</w:t>
      </w:r>
      <w:r>
        <w:rPr>
          <w:lang w:val="sw_KE" w:bidi="sw_KE"/>
        </w:rPr>
        <w:t xml:space="preserve"> Tukio hili linaanza pengine siku chache baada ya Yesu kumwalika kila mtu ambaye alifuata sheria ya Kiyahudi ili kumfuata. Yesu na wanafunzi wake walikuwa wakitembea katika shamba la nafaka wakila nafaka kwenye siku ya Sabato.</w:t>
      </w:r>
    </w:p>
    <w:p>
      <w:pPr/>
      <w:r>
        <w:rPr>
          <w:lang w:val="sw_KE" w:bidi="sw_KE"/>
        </w:rPr>
      </w:r>
      <w:r>
        <w:rPr>
          <w:b/>
          <w:lang w:val="sw_KE" w:bidi="sw_KE"/>
        </w:rPr>
        <w:t>Tukio la pili:</w:t>
      </w:r>
      <w:r>
        <w:rPr>
          <w:lang w:val="sw_KE" w:bidi="sw_KE"/>
        </w:rPr>
        <w:t xml:space="preserve"> Yesu alijibu Mafarisayo kwa sababu walimwambia kwamba wanafunzi wake walikuwa wakiivunja sheria ya Sabato. Yesu anafundisha kuhusu kile kilichoandikwa kwa muda mrefu uliopita.</w:t>
      </w:r>
    </w:p>
    <w:p>
      <w:pPr/>
      <w:r>
        <w:rPr>
          <w:lang w:val="sw_KE" w:bidi="sw_KE"/>
        </w:rPr>
      </w:r>
      <w:r>
        <w:rPr>
          <w:b/>
          <w:lang w:val="sw_KE" w:bidi="sw_KE"/>
        </w:rPr>
        <w:t>Tukio la tatu:</w:t>
      </w:r>
      <w:r>
        <w:rPr>
          <w:lang w:val="sw_KE" w:bidi="sw_KE"/>
        </w:rPr>
        <w:t xml:space="preserve"> Mara baada ya Yesu kumaliza kuzungumza katika tukio la pili, Yesu na wanafunzi wake walikwenda katika sinagogi. Mafarisayo walimshtaki Yesu kwa kuvunja sheria ya Sabato. Yesu alijibu washitaki wake kwa kufundisha na kulinganisha.</w:t>
      </w:r>
    </w:p>
    <w:p>
      <w:pPr/>
      <w:r>
        <w:rPr>
          <w:lang w:val="sw_KE" w:bidi="sw_KE"/>
        </w:rPr>
      </w:r>
      <w:r>
        <w:rPr>
          <w:b/>
          <w:lang w:val="sw_KE" w:bidi="sw_KE"/>
        </w:rPr>
        <w:t>Tukio la nne:</w:t>
      </w:r>
      <w:r>
        <w:rPr>
          <w:lang w:val="sw_KE" w:bidi="sw_KE"/>
        </w:rPr>
        <w:t xml:space="preserve"> Kisha, Yesu anamponya mtu mwenye mkono uliopooza. Baada ya hapo, Mafarisayo waliondoka. Walianza kupanga kumwua Yesu.</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Baadhi ya Mafarisayo</w:t>
      </w:r>
    </w:p>
    <w:p>
      <w:pPr>
        <w:pStyle w:val="ListBullet"/>
        <w:spacing w:line="240" w:lineRule="auto"/>
        <w:ind w:left="720"/>
      </w:pPr>
      <w:r>
        <w:rPr>
          <w:lang w:val="sw_KE" w:bidi="sw_KE"/>
        </w:rPr>
      </w:r>
      <w:r>
        <w:rPr>
          <w:lang w:val="sw_KE" w:bidi="sw_KE"/>
        </w:rPr>
        <w:t>Daudi na wanaume wake</w:t>
      </w:r>
    </w:p>
    <w:p>
      <w:pPr>
        <w:pStyle w:val="ListBullet"/>
        <w:spacing w:line="240" w:lineRule="auto"/>
        <w:ind w:left="720"/>
      </w:pPr>
      <w:r>
        <w:rPr>
          <w:lang w:val="sw_KE" w:bidi="sw_KE"/>
        </w:rPr>
      </w:r>
      <w:r>
        <w:rPr>
          <w:lang w:val="sw_KE" w:bidi="sw_KE"/>
        </w:rPr>
        <w:t>Kuhani ambaye alimpa Daudi mkate</w:t>
      </w:r>
    </w:p>
    <w:p>
      <w:pPr>
        <w:pStyle w:val="ListBullet"/>
        <w:spacing w:line="240" w:lineRule="auto"/>
        <w:ind w:left="720"/>
      </w:pPr>
      <w:r>
        <w:rPr>
          <w:lang w:val="sw_KE" w:bidi="sw_KE"/>
        </w:rPr>
      </w:r>
      <w:r>
        <w:rPr>
          <w:lang w:val="sw_KE" w:bidi="sw_KE"/>
        </w:rPr>
        <w:t>Mtu mwenye mkono uliopooza</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Ni muhimu kukumbuka kwamba tukio la kwanza linaanza angalau siku chache baada ya Yesu kuwaalika Wayahudi ambao walifuata sheria ya Kiyahudi ili kumfuata na angewapa pumziko. Kumbuka kwamba wanafunzi wa Yesu walikuwa na njaa. Ni muhimu kukumbuka kwamba ilikuwa siku ya Sabato, siku ya Wayahudi ya kupumzika. Kazi haikuruhusiwa katika siku ya Sabato. Ni muhimu kukumbuka kwamba Mafarisayo ni viongozi wa kidini wa Wayahudi. Walishangaa kuona wanafunzi wakifanya kile walichofikiria kuwa kazi kwenye Sabato. Kumbuka kile Mafarisayo walichomwambia Yesu.</w:t>
      </w:r>
    </w:p>
    <w:p>
      <w:pPr/>
      <w:r>
        <w:rPr>
          <w:lang w:val="sw_KE" w:bidi="sw_KE"/>
        </w:rPr>
      </w:r>
      <w:r>
        <w:rPr>
          <w:lang w:val="sw_KE" w:bidi="sw_KE"/>
        </w:rPr>
        <w:t>Ni muhimu kukumbuka kwamba Yesu alikuwa akitikia kile Mafarisayo walisema kwa sababu wanafunzi walifanya kazi siku ya Sabato. Kumbuka kwamba Yesu alijibu kwa kuuliza swali ambalo hakutarajia wangejibu. Swali lake lilirejelea hadithi kutoka kwa muda mrefu uliopita ambayo Mafarisayo walijua. Hadithi ilikuwa kuhusu Daudi, mfalme anayeheshimiwa wa Israeli ambaye alikula chakula ambacho makuhani tu waliruhusiwa kula. Ni muhimu kukumbuka kwamba Yesu aliwauliza Mafarisayo, "Je, hamkusoma kuhusu kazi ambayo makuhani huifanya siku ya Sabato?" Yesu alitaka wafikiri kwa makini kuhusu yale aliyokuwa akisema. Yesu hakutarajia kwamba walijibu swali. Yesu alikuwa akiwalaumu Mafarisayo aliposema, “Kama mngelijua maana ya maneno haya, ‘Ninataka rehema, si dhabihu.’” Rehema, au huruma kwa wengine, ni muhimu zaidi kwa Mungu kuliko ushikaji mkali wa ibada za kidini. Yesu alielezea kwa nini anaweza kusema mambo haya. Anasema kwamba Mwana wa Mtu ni Bwana wa Sabato.</w:t>
      </w:r>
    </w:p>
    <w:p>
      <w:pPr/>
      <w:r>
        <w:rPr>
          <w:lang w:val="sw_KE" w:bidi="sw_KE"/>
        </w:rPr>
      </w:r>
      <w:r>
        <w:rPr>
          <w:lang w:val="sw_KE" w:bidi="sw_KE"/>
        </w:rPr>
        <w:t>Ni muhimu kukumbuka sinagogi ni mahali pa ibada ya Wayahudi. Kumbuka kwamba Mafarisayo walimwuliza Yesu kama ilikuwa halali kuponya siku ya Sabato. Mafarisayo wanataka Yesu kusema kwamba ni halali kuponya siku ya Sabato kwa sababu wanataka kumshtaki kwa shughuli haramu. Ni muhimu kukumbuka kwamba Yesu aliwauliza, "Ni nani kati yenu ambaye ana kondoo, ikiwa ataanguka shimoni siku ya Sabato, hatamshika na kumtoa nje?" Yesu hakutaka wajibu swali hili. Yesu alijua jibu la swali hili lilikuwa kwamba wote wangewatunza kondoo wao kwenye Sabato kwa sababu hata ingawa hii ilikuwa kazi, iliruhusiwa kwenye Sabato. Yesu anatumia maneno yale yale kama Mafarisayo lakini anaonyesha utofauti. Wanauliza kama ni halali kufanya kazi kwenye Sabato. Yesu alijibu kwa kuuliza kama ilikuwa halali kufanya mema siku ya Sabato.</w:t>
      </w:r>
    </w:p>
    <w:p>
      <w:pPr/>
      <w:r>
        <w:rPr>
          <w:lang w:val="sw_KE" w:bidi="sw_KE"/>
        </w:rPr>
      </w:r>
      <w:r>
        <w:rPr>
          <w:lang w:val="sw_KE" w:bidi="sw_KE"/>
        </w:rPr>
        <w:t>Ni muhimu kukumbuka kile Yesu alimwambia mtu ambaye hangeweza kutumia mkono wake. Kumbuka kwamba mtu alimtii Yesu. Ni muhimu kukumbuka kwamba mtu alimtii Yesu na aliponywa wakati huo. Mafarisayo hawakumshukuru Mungu kwa kitu kizuri ambacho Yesu alifanya. Badala yake, walianza kupanga kumwua Yesu.</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manne.</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Baadhi ya Mafarisayo</w:t>
      </w:r>
    </w:p>
    <w:p>
      <w:pPr>
        <w:pStyle w:val="ListBullet"/>
        <w:spacing w:line="240" w:lineRule="auto"/>
        <w:ind w:left="720"/>
      </w:pPr>
      <w:r>
        <w:rPr>
          <w:lang w:val="sw_KE" w:bidi="sw_KE"/>
        </w:rPr>
      </w:r>
      <w:r>
        <w:rPr>
          <w:lang w:val="sw_KE" w:bidi="sw_KE"/>
        </w:rPr>
        <w:t>Daudi na wanaume wake</w:t>
      </w:r>
    </w:p>
    <w:p>
      <w:pPr>
        <w:pStyle w:val="ListBullet"/>
        <w:spacing w:line="240" w:lineRule="auto"/>
        <w:ind w:left="720"/>
      </w:pPr>
      <w:r>
        <w:rPr>
          <w:lang w:val="sw_KE" w:bidi="sw_KE"/>
        </w:rPr>
      </w:r>
      <w:r>
        <w:rPr>
          <w:lang w:val="sw_KE" w:bidi="sw_KE"/>
        </w:rPr>
        <w:t>Kuhani ambaye alimpa Daudi mkate</w:t>
      </w:r>
    </w:p>
    <w:p>
      <w:pPr>
        <w:pStyle w:val="ListBullet"/>
        <w:spacing w:line="240" w:lineRule="auto"/>
        <w:ind w:left="720"/>
      </w:pPr>
      <w:r>
        <w:rPr>
          <w:lang w:val="sw_KE" w:bidi="sw_KE"/>
        </w:rPr>
      </w:r>
      <w:r>
        <w:rPr>
          <w:lang w:val="sw_KE" w:bidi="sw_KE"/>
        </w:rPr>
        <w:t>Mtu mwenye mkono uliopooza</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Siku chache baada ya Yesu kuwaalika watu kumfuata, yeye na wanafunzi wake walikuwa wakitembea katika shamba la nafaka wakila nafaka. Hii ilikuwa siku ya kupumzika.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"Unahisi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Baadhi ya Mafarisayo waliona wanafunzi wakifanya kazi kwenye Sabato. Kwa hivyo, waliambia Yesu, "Wanafunzi wako wanafanya kile ambacho si halali kufanya siku ya Sabato."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Mafarisayo, "Mnahisi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aliwakumbusha Mafarisayo kuhusu kile kilichoandikwa kwa muda mrefu uliopita kwa kuuliza maswali mawili ambayo hakutarajia jibu. Anasema kwa Mafarisayo, "Je, hamkusoma kile Daudi na wale ambao walikuwa pamoja naye walifanya, wakati walikwenda katika nyumba ya Mungu na kula mkate wa Uwepo? Makuhani tu ndio waliruhusiwa kula mkate huu. Yesu pia aliwauliza kama wanakumbuka kusoma kuhusu makuhani wanaofanya kazi siku ya Sabato.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Yesu, "Unahisi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alimaliza kuzungumza na Mafarisayo. Yesu na wanafunzi wake walikwenda katika sinagogi. Mtu ambaye hangeweza kutumia mkono wake pia alikuwa hapo. Mafarisayo wanamwuliza Yesu, "Je, ni halali kuponya siku ya Sabato?" Walifanya hivyo ili waweze kumshtaki Yesu kwa kuvunja sheria ya Sabato.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Mafarisayo, "Mnahisi vipi?" Unaweza kusikia mambo kama:</w:t>
      </w:r>
    </w:p>
    <w:p>
      <w:pPr>
        <w:pStyle w:val="ListBullet"/>
        <w:spacing w:line="240" w:lineRule="auto"/>
        <w:ind w:left="720"/>
      </w:pPr>
      <w:r>
        <w:rPr>
          <w:lang w:val="sw_KE" w:bidi="sw_KE"/>
        </w:rPr>
      </w:r>
      <w:r>
        <w:rPr>
          <w:lang w:val="sw_KE" w:bidi="sw_KE"/>
        </w:rPr>
        <w:t>Muulize mwigizaji anayeigiza Yesu, "Unahisi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Mafarisayo wanamhoji Yesu na kusema, "Je, ni halali kuponya siku ya Sabato?" Yesu anauliza swali lingine ambalo hakutarajia wangejibu. Yesu anasema, "Ikiwa kondoo wako anaanguka katika shimo kwenye Sabato je, utafanya kazi inayohitajika ili kumwokoa?" Kisha, Yesu alimwamuru mtu mwenye mkono uliopooza kunyoosha mkono wake. Mtu alimtii Yesu.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mtu mwenye mkono uliopooza, "Unahisi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alimponya mtu. Lakini Mafarisayo waliondoka na kuanza kupanga kumwua Yesu.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Mafarisayo, "Mnahisi vipi?" Unaweza kusikia mambo kama:</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Yesu na </w:t>
      </w:r>
      <w:r>
        <w:rPr>
          <w:b/>
          <w:lang w:val="sw_KE" w:bidi="sw_KE"/>
        </w:rPr>
        <w:t>wanafunzi</w:t>
      </w:r>
      <w:r>
        <w:rPr>
          <w:lang w:val="sw_KE" w:bidi="sw_KE"/>
        </w:rPr>
        <w:t xml:space="preserve"> wake 12 walikuwa wakitembea katika shamba la nafaka siku ya </w:t>
      </w:r>
      <w:r>
        <w:rPr>
          <w:b/>
          <w:lang w:val="sw_KE" w:bidi="sw_KE"/>
        </w:rPr>
        <w:t>Sabato</w:t>
      </w:r>
      <w:r>
        <w:rPr>
          <w:lang w:val="sw_KE" w:bidi="sw_KE"/>
        </w:rPr>
        <w:t>.</w:t>
      </w:r>
    </w:p>
    <w:p>
      <w:pPr/>
      <w:r>
        <w:rPr>
          <w:lang w:val="sw_KE" w:bidi="sw_KE"/>
        </w:rPr>
      </w:r>
      <w:r>
        <w:rPr>
          <w:b/>
          <w:lang w:val="sw_KE" w:bidi="sw_KE"/>
        </w:rPr>
        <w:t>Wanafunzi</w:t>
      </w:r>
      <w:r>
        <w:rPr>
          <w:lang w:val="sw_KE" w:bidi="sw_KE"/>
        </w:rPr>
        <w:t xml:space="preserve"> walikwenda na Yesu kila mahali na kujifunza kutoka kwa mafundisho yake. Tumia neno sawa kwa wanafunzi kama vile ulivyotumia katika simulizi za awali. Rejelea Faharasa Kuu kwa ufafanuzi kamili zaidi wa neno </w:t>
      </w:r>
      <w:r>
        <w:rPr>
          <w:lang w:val="sw_KE" w:bidi="sw_KE"/>
        </w:rPr>
        <w:t>wanafunzi</w:t>
      </w:r>
      <w:r>
        <w:rPr>
          <w:lang w:val="sw_KE" w:bidi="sw_KE"/>
        </w:rPr>
        <w:t>.</w:t>
      </w:r>
    </w:p>
    <w:p>
      <w:pPr/>
      <w:r>
        <w:rPr>
          <w:lang w:val="sw_KE" w:bidi="sw_KE"/>
        </w:rPr>
      </w:r>
      <w:r>
        <w:rPr>
          <w:lang w:val="sw_KE" w:bidi="sw_KE"/>
        </w:rPr>
        <w:t xml:space="preserve">Siku ya </w:t>
      </w:r>
      <w:r>
        <w:rPr>
          <w:b/>
          <w:lang w:val="sw_KE" w:bidi="sw_KE"/>
        </w:rPr>
        <w:t>Sabato</w:t>
      </w:r>
      <w:r>
        <w:rPr>
          <w:lang w:val="sw_KE" w:bidi="sw_KE"/>
        </w:rPr>
        <w:t xml:space="preserve"> ilikuwa siku ya mwisho ya wiki. Sabato ni siku ambayo Wayahudi wanapaswa kupumzika na kumwabudu Mungu. Sheria ya Kiyahudi ilisema kwamba watu hawakuruhusiwa kufanya kazi yoyote kwenye Sabato. Tumia neno sawa kwa Sabato kama vile ulivyofanya katika simulizi za awali. Rejelea Faharasa Kuu kwa ufafanuzi kamili zaidi wa neno </w:t>
      </w:r>
      <w:r>
        <w:rPr>
          <w:lang w:val="sw_KE" w:bidi="sw_KE"/>
        </w:rPr>
        <w:t>Sabato</w:t>
      </w:r>
      <w:r>
        <w:rPr>
          <w:lang w:val="sw_KE" w:bidi="sw_KE"/>
        </w:rPr>
        <w:t>.</w:t>
      </w:r>
    </w:p>
    <w:p>
      <w:pPr/>
      <w:r>
        <w:rPr>
          <w:lang w:val="sw_KE" w:bidi="sw_KE"/>
        </w:rPr>
      </w:r>
      <w:r>
        <w:rPr>
          <w:lang w:val="sw_KE" w:bidi="sw_KE"/>
        </w:rPr>
        <w:t xml:space="preserve">Baadhi ya </w:t>
      </w:r>
      <w:r>
        <w:rPr>
          <w:b/>
          <w:lang w:val="sw_KE" w:bidi="sw_KE"/>
        </w:rPr>
        <w:t>Mafarisayo</w:t>
      </w:r>
      <w:r>
        <w:rPr>
          <w:lang w:val="sw_KE" w:bidi="sw_KE"/>
        </w:rPr>
        <w:t xml:space="preserve"> waliona wanafunzi wakivuta na kula nafaka katika shamba. Mafarisayo walisema kwa Yesu, "Wanafunzi wako wanavunja sheria ya Sabato." Mafarisayo walikuwa kikundi chenye ushawishi mkubwa zaidi cha viongozi wa kidini. Tumia neno sawa kwa Mafarisayo kama vile ulivyofanya katika simulizi za awali. Rejelea Faharasa Kuu kwa ufafanuzi kamili zaidi wa neno </w:t>
      </w:r>
      <w:r>
        <w:rPr>
          <w:lang w:val="sw_KE" w:bidi="sw_KE"/>
        </w:rPr>
        <w:t>Mafarisayo</w:t>
      </w:r>
      <w:r>
        <w:rPr>
          <w:lang w:val="sw_KE" w:bidi="sw_KE"/>
        </w:rPr>
        <w:t>.</w:t>
      </w:r>
    </w:p>
    <w:p>
      <w:pPr/>
      <w:r>
        <w:rPr>
          <w:lang w:val="sw_KE" w:bidi="sw_KE"/>
        </w:rPr>
      </w:r>
      <w:r>
        <w:rPr>
          <w:lang w:val="sw_KE" w:bidi="sw_KE"/>
        </w:rPr>
        <w:t xml:space="preserve">Yesu anasimulia hadithi ya kweli kutoka kwa muda mrefu uliopita kuhusu Daudi na wanaume pamoja naye kula mkate ambao </w:t>
      </w:r>
      <w:r>
        <w:rPr>
          <w:b/>
          <w:lang w:val="sw_KE" w:bidi="sw_KE"/>
        </w:rPr>
        <w:t>makuhani</w:t>
      </w:r>
      <w:r>
        <w:rPr>
          <w:lang w:val="sw_KE" w:bidi="sw_KE"/>
        </w:rPr>
        <w:t xml:space="preserve"> tu waliruhusiwa kula.</w:t>
      </w:r>
    </w:p>
    <w:p>
      <w:pPr/>
      <w:r>
        <w:rPr>
          <w:lang w:val="sw_KE" w:bidi="sw_KE"/>
        </w:rPr>
      </w:r>
      <w:r>
        <w:rPr>
          <w:b/>
          <w:lang w:val="sw_KE" w:bidi="sw_KE"/>
        </w:rPr>
        <w:t>Kuhani</w:t>
      </w:r>
      <w:r>
        <w:rPr>
          <w:lang w:val="sw_KE" w:bidi="sw_KE"/>
        </w:rPr>
        <w:t xml:space="preserve">, katika dini ya Kiyahudi, aliunganisha watu na Mungu na kuunganisha Mungu na watu. Makuhani walitumikia katika nyumba ya Mungu wakifanya ibada na kufundisha watu kuhusu Mungu. Tumia neno sawa kwa kuhani kama vile ulivyofanya katika simulizi za awali. Rejelea Faharasa Kuu kwa ufafanuzi kamili zaidi wa neno </w:t>
      </w:r>
      <w:r>
        <w:rPr>
          <w:lang w:val="sw_KE" w:bidi="sw_KE"/>
        </w:rPr>
        <w:t>kuhani</w:t>
      </w:r>
      <w:r>
        <w:rPr>
          <w:lang w:val="sw_KE" w:bidi="sw_KE"/>
        </w:rPr>
        <w:t>.</w:t>
      </w:r>
    </w:p>
    <w:p>
      <w:pPr/>
      <w:r>
        <w:rPr>
          <w:lang w:val="sw_KE" w:bidi="sw_KE"/>
        </w:rPr>
      </w:r>
      <w:r>
        <w:rPr>
          <w:lang w:val="sw_KE" w:bidi="sw_KE"/>
        </w:rPr>
        <w:t xml:space="preserve">Yesu aliwakumbusha Mafarisayo kwamba makuhani wanafanya kazi katika </w:t>
      </w:r>
      <w:r>
        <w:rPr>
          <w:b/>
          <w:lang w:val="sw_KE" w:bidi="sw_KE"/>
        </w:rPr>
        <w:t>hekalu</w:t>
      </w:r>
      <w:r>
        <w:rPr>
          <w:lang w:val="sw_KE" w:bidi="sw_KE"/>
        </w:rPr>
        <w:t xml:space="preserve"> kwenye Sabato. Hekalu lilikuwa jengo kubwa lililo na vyumba vingi na madhabahu kwa kufanya dhabihu kwa Mungu. Hekalu lilikuwa nyumba ya Mungu wakati Yesu alikuwa akiishi. Tumia neno sawa kwa hekalu kama vile ulivyofanya katika simulizi za awali. Rejelea Faharasa Kuu kwa ufafanuzi kamili zaidi wa neno </w:t>
      </w:r>
      <w:r>
        <w:rPr>
          <w:lang w:val="sw_KE" w:bidi="sw_KE"/>
        </w:rPr>
        <w:t>hekalu</w:t>
      </w:r>
      <w:r>
        <w:rPr>
          <w:lang w:val="sw_KE" w:bidi="sw_KE"/>
        </w:rPr>
        <w:t>.</w:t>
      </w:r>
    </w:p>
    <w:p>
      <w:pPr/>
      <w:r>
        <w:rPr>
          <w:lang w:val="sw_KE" w:bidi="sw_KE"/>
        </w:rPr>
      </w:r>
      <w:r>
        <w:rPr>
          <w:lang w:val="sw_KE" w:bidi="sw_KE"/>
        </w:rPr>
        <w:t xml:space="preserve">Yesu alisema kwamba Mafarisayo hawakuelewa maana ya kile Mungu alisema kupitia nabii kwa muda mrefu uliopita: "Ninatamani </w:t>
      </w:r>
      <w:r>
        <w:rPr>
          <w:b/>
          <w:lang w:val="sw_KE" w:bidi="sw_KE"/>
        </w:rPr>
        <w:t>rehema</w:t>
      </w:r>
      <w:r>
        <w:rPr>
          <w:lang w:val="sw_KE" w:bidi="sw_KE"/>
        </w:rPr>
        <w:t xml:space="preserve">, si </w:t>
      </w:r>
      <w:r>
        <w:rPr>
          <w:b/>
          <w:lang w:val="sw_KE" w:bidi="sw_KE"/>
        </w:rPr>
        <w:t>dhabihu</w:t>
      </w:r>
      <w:r>
        <w:rPr>
          <w:lang w:val="sw_KE" w:bidi="sw_KE"/>
        </w:rPr>
        <w:t>."</w:t>
      </w:r>
    </w:p>
    <w:p>
      <w:pPr/>
      <w:r>
        <w:rPr>
          <w:lang w:val="sw_KE" w:bidi="sw_KE"/>
        </w:rPr>
      </w:r>
      <w:r>
        <w:rPr>
          <w:b/>
          <w:lang w:val="sw_KE" w:bidi="sw_KE"/>
        </w:rPr>
        <w:t>Rehema</w:t>
      </w:r>
      <w:r>
        <w:rPr>
          <w:lang w:val="sw_KE" w:bidi="sw_KE"/>
        </w:rPr>
        <w:t xml:space="preserve"> ina maana ya kuonyesha huruma. </w:t>
      </w:r>
      <w:r>
        <w:rPr>
          <w:b/>
          <w:lang w:val="sw_KE" w:bidi="sw_KE"/>
        </w:rPr>
        <w:t>Dhabihu</w:t>
      </w:r>
      <w:r>
        <w:rPr>
          <w:lang w:val="sw_KE" w:bidi="sw_KE"/>
        </w:rPr>
        <w:t xml:space="preserve"> ni kitu kinachotolewa kwa Mungu ili kumshukuru au kuomba msamaha. Tumia neno sawa kwa rehema kama vile ulivyofanya katika simulizi za awali. Rejelea Faharasa Kuu kwa ufafanuzi kamili zaidi wa neno </w:t>
      </w:r>
      <w:r>
        <w:rPr>
          <w:lang w:val="sw_KE" w:bidi="sw_KE"/>
        </w:rPr>
        <w:t>rehema</w:t>
      </w:r>
      <w:r>
        <w:rPr>
          <w:lang w:val="sw_KE" w:bidi="sw_KE"/>
        </w:rPr>
        <w:t xml:space="preserve"> na </w:t>
      </w:r>
      <w:r>
        <w:rPr>
          <w:lang w:val="sw_KE" w:bidi="sw_KE"/>
        </w:rPr>
        <w:t>dhabihu</w:t>
      </w:r>
      <w:r>
        <w:rPr>
          <w:lang w:val="sw_KE" w:bidi="sw_KE"/>
        </w:rPr>
        <w:t>.</w:t>
      </w:r>
    </w:p>
    <w:p>
      <w:pPr/>
      <w:r>
        <w:rPr>
          <w:lang w:val="sw_KE" w:bidi="sw_KE"/>
        </w:rPr>
      </w:r>
      <w:r>
        <w:rPr>
          <w:lang w:val="sw_KE" w:bidi="sw_KE"/>
        </w:rPr>
        <w:t xml:space="preserve">Wanafunzi hawakuwa na hatia ya kuvunja sheria ya Sabato kwa sababu </w:t>
      </w:r>
      <w:r>
        <w:rPr>
          <w:b/>
          <w:lang w:val="sw_KE" w:bidi="sw_KE"/>
        </w:rPr>
        <w:t>Mwana wa Mtu</w:t>
      </w:r>
      <w:r>
        <w:rPr>
          <w:lang w:val="sw_KE" w:bidi="sw_KE"/>
        </w:rPr>
        <w:t xml:space="preserve"> ni </w:t>
      </w:r>
      <w:r>
        <w:rPr>
          <w:b/>
          <w:lang w:val="sw_KE" w:bidi="sw_KE"/>
        </w:rPr>
        <w:t>bwana</w:t>
      </w:r>
      <w:r>
        <w:rPr>
          <w:lang w:val="sw_KE" w:bidi="sw_KE"/>
        </w:rPr>
        <w:t xml:space="preserve"> wa Sabato.</w:t>
      </w:r>
    </w:p>
    <w:p>
      <w:pPr/>
      <w:r>
        <w:rPr>
          <w:lang w:val="sw_KE" w:bidi="sw_KE"/>
        </w:rPr>
      </w:r>
      <w:r>
        <w:rPr>
          <w:b/>
          <w:lang w:val="sw_KE" w:bidi="sw_KE"/>
        </w:rPr>
        <w:t>Mwana wa Mtu</w:t>
      </w:r>
      <w:r>
        <w:rPr>
          <w:lang w:val="sw_KE" w:bidi="sw_KE"/>
        </w:rPr>
        <w:t xml:space="preserve"> ni cheo kwa Yesu ambacho kinaonyesha yeye ni Mwokozi Aliyeahidiwa wa Mungu. Tumia neno sawa kwa Mwana wa Mtu kama vile ulivyofanya katika simulizi za awali. Rejelea Faharasa Kuu kwa ufafanuzi kamili zaidi wa </w:t>
      </w:r>
      <w:r>
        <w:rPr>
          <w:lang w:val="sw_KE" w:bidi="sw_KE"/>
        </w:rPr>
        <w:t>Mwana wa Mtu</w:t>
      </w:r>
      <w:r>
        <w:rPr>
          <w:lang w:val="sw_KE" w:bidi="sw_KE"/>
        </w:rPr>
        <w:t>.</w:t>
      </w:r>
    </w:p>
    <w:p>
      <w:pPr/>
      <w:r>
        <w:rPr>
          <w:lang w:val="sw_KE" w:bidi="sw_KE"/>
        </w:rPr>
      </w:r>
      <w:r>
        <w:rPr>
          <w:lang w:val="sw_KE" w:bidi="sw_KE"/>
        </w:rPr>
        <w:t xml:space="preserve">Katika mfano huu, </w:t>
      </w:r>
      <w:r>
        <w:rPr>
          <w:b/>
          <w:lang w:val="sw_KE" w:bidi="sw_KE"/>
        </w:rPr>
        <w:t>bwana</w:t>
      </w:r>
      <w:r>
        <w:rPr>
          <w:lang w:val="sw_KE" w:bidi="sw_KE"/>
        </w:rPr>
        <w:t xml:space="preserve"> anarejelea Yesu kuwa na mamlaka ya kuamua kile kinachoruhusiwa au ambacho hakiruhusiwi kwenye Sabato. Tumia neno sawa kwa bwana kama vile ulivyofanya katika simulizi za awali. Rejelea Faharasa Kuu kwa ufafanuzi kamili zaidi wa neno </w:t>
      </w:r>
      <w:r>
        <w:rPr>
          <w:lang w:val="sw_KE" w:bidi="sw_KE"/>
        </w:rPr>
        <w:t>bwana</w:t>
      </w:r>
      <w:r>
        <w:rPr>
          <w:lang w:val="sw_KE" w:bidi="sw_KE"/>
        </w:rPr>
        <w:t>.</w:t>
      </w:r>
    </w:p>
    <w:p>
      <w:pPr/>
      <w:r>
        <w:rPr>
          <w:lang w:val="sw_KE" w:bidi="sw_KE"/>
        </w:rPr>
      </w:r>
      <w:r>
        <w:rPr>
          <w:lang w:val="sw_KE" w:bidi="sw_KE"/>
        </w:rPr>
        <w:t xml:space="preserve">Kufuatia hilo, Yesu na wanafunzi wake walikwenda katika </w:t>
      </w:r>
      <w:r>
        <w:rPr>
          <w:b/>
          <w:lang w:val="sw_KE" w:bidi="sw_KE"/>
        </w:rPr>
        <w:t>sinagogi</w:t>
      </w:r>
      <w:r>
        <w:rPr>
          <w:lang w:val="sw_KE" w:bidi="sw_KE"/>
        </w:rPr>
        <w:t xml:space="preserve">. Sinagogi ilikuwa mahali pa ibada ya Kiyahudi. Tumia neno sawa kwa sinagogi kama vile ulivyofanya katika simulizi za awali. Rejelea Faharasa Kuu kwa ufafanuzi kamili zaidi wa </w:t>
      </w:r>
      <w:r>
        <w:rPr>
          <w:lang w:val="sw_KE" w:bidi="sw_KE"/>
        </w:rPr>
        <w:t>sinagogi</w:t>
      </w:r>
      <w:r>
        <w:rPr>
          <w:lang w:val="sw_KE" w:bidi="sw_KE"/>
        </w:rPr>
        <w:t>.</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12:15–21</w:t>
      </w:r>
      <w:r>
        <w:rPr>
          <w:lang w:val="sw_KE" w:bidi="sw_KE"/>
        </w:rPr>
      </w:r>
    </w:p>
    <w:p>
      <w:pPr>
        <w:pStyle w:val="Heading3"/>
      </w:pPr>
      <w:r>
        <w:rPr>
          <w:lang w:val="sw_KE" w:bidi="sw_KE"/>
        </w:rPr>
        <w:t>Sikiliza na Moyo</w:t>
      </w:r>
    </w:p>
    <w:p>
      <w:pPr/>
      <w:r>
        <w:rPr>
          <w:lang w:val="sw_KE" w:bidi="sw_KE"/>
        </w:rPr>
      </w:r>
      <w:r>
        <w:rPr>
          <w:lang w:val="sw_KE" w:bidi="sw_KE"/>
        </w:rPr>
        <w:t>Sikiliza Mathayo 12:15–21 na utie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Katika hadithi hii ya kweli, Mathayo anarekodi kwamba Yesu aliponya watu wengi. Kisha Mathayo anarudi kile nabii Isaya alisema kwa muda mrefu uliopita kuhusu Mwokozi aliyeahidiwa.</w:t>
      </w:r>
    </w:p>
    <w:p>
      <w:pPr/>
      <w:r>
        <w:rPr>
          <w:lang w:val="sw_KE" w:bidi="sw_KE"/>
        </w:rPr>
      </w:r>
      <w:r>
        <w:rPr>
          <w:lang w:val="sw_KE" w:bidi="sw_KE"/>
        </w:rPr>
        <w:t>Katika simulizi ya awali, Yesu alitangaza kwamba ana mamlaka juu ya sheria ya Kiyahudi. Kisha akamponya mtu mwenye mkono uliopooza siku ya mapumziko ya Kiyahudi. Mafarisayo ambao walimwona Yesu akifanya hivyo waliondoka. Walianza kufanya mipango ya kumwua Yesu.</w:t>
      </w:r>
    </w:p>
    <w:p>
      <w:pPr/>
      <w:r>
        <w:rPr>
          <w:lang w:val="sw_KE" w:bidi="sw_KE"/>
        </w:rPr>
      </w:r>
      <w:r>
        <w:rPr>
          <w:lang w:val="sw_KE" w:bidi="sw_KE"/>
        </w:rPr>
        <w:t>Yesu alijua kile Mafarisayo, viongozi wa kidini, walikuwa wakifanya. Yesu aliondoka kutoka kwenye hatari. Yesu hakuondoka kwa sababu alikuwa na hofu. Yesu aliondoka kwa sababu bado haikuwa wakati wake kufa. Umati wa watu ulimfuata Yesu hadi ambapo alikuwa akienda. Kwa hivyo, Yesu aliwaponya wote ambao walikuwa wagonjwa. Baada ya kuwaponya, Yesu aliamuru watu wasiwaambie wengine kile alichokuwa amefanya. Hii ilikuwa kutimiza kile nabii Isaya alisema kuhusu Mwokozi aliyeahidiwa wa Mungu, Kristo.</w:t>
      </w:r>
    </w:p>
    <w:p>
      <w:pPr/>
      <w:r>
        <w:rPr>
          <w:lang w:val="sw_KE" w:bidi="sw_KE"/>
        </w:rPr>
      </w:r>
      <w:r>
        <w:rPr>
          <w:lang w:val="sw_KE" w:bidi="sw_KE"/>
        </w:rPr>
        <w:t>Mathayo anatuambia kwamba kile Yesu alichofanya kilitimiza, au kuleta kutimia, yale ambayo mjumbe wa Mungu Isaya alikuwa amesema zamani sana. Kisha, Mathayo ananukuu kile Mungu alichosema kupitia nabii Isaya. Isaya huanza kwa kuwavutia usikivu wao kwa kusema “Tazama,” au “angalia.” Mungu alimchagua Mwokozi aliyeahidiwa, au Kristo, kuwa mtumishi wake. Mtumishi anafanya kazi kwa mtu mwingine na anawasilisha kwa tamaa za mtu huyo. Mungu alisema kwamba anampenda Mwokozi aliyeahidiwa, mtumishi wake, na kwamba roho yake inaridhika sana, au inafurahishwa naye. Nafsi ni utu wa ndani, mawazo na hisia za mtu. Wakati mwingine watu hurejelea roho ya mtu kama moyo wao.</w:t>
      </w:r>
    </w:p>
    <w:p>
      <w:pPr/>
      <w:r>
        <w:rPr>
          <w:lang w:val="sw_KE" w:bidi="sw_KE"/>
        </w:rPr>
      </w:r>
      <w:r>
        <w:rPr>
          <w:lang w:val="sw_KE" w:bidi="sw_KE"/>
        </w:rPr>
        <w:t>Sitisha hapa na ujadili: Shiriki hadithi na kila mmoja kuhusu wakati ambao umefurahishwa sana mtu mwingine. Ni nini kuhusu matendo yao kilichokufanya ufurahi?</w:t>
      </w:r>
    </w:p>
    <w:p>
      <w:pPr/>
      <w:r>
        <w:rPr>
          <w:lang w:val="sw_KE" w:bidi="sw_KE"/>
        </w:rPr>
      </w:r>
      <w:r>
        <w:rPr>
          <w:lang w:val="sw_KE" w:bidi="sw_KE"/>
        </w:rPr>
        <w:t>Mungu alisema kwamba angeweka Roho wake juu ya Mwokozi wake aliyeahidiwa. Hii ilimaanisha kwamba Mungu angemjaza mtumishi wake kwa nguvu zake. Kisha, Mwokozi aliyeahidiwa atatangaza, au kuwaambia Mataifa, jinsi watavyopokea haki ya Mungu. Katika mfano huu Mataifa yanarejelea watu wote kutoka kila taifa. Haki ni wakati mtu anapata adhabu au tuzo kwa matendo yake. Haki ya Mungu ni uamuzi wake wa kuwatuza wale ambao wanamkubali na kuwaadhibu wale ambao ni waovu. Maamuzi ya Mungu daima ni ya kweli na haki.</w:t>
      </w:r>
    </w:p>
    <w:p>
      <w:pPr/>
      <w:r>
        <w:rPr>
          <w:lang w:val="sw_KE" w:bidi="sw_KE"/>
        </w:rPr>
      </w:r>
      <w:r>
        <w:rPr>
          <w:lang w:val="sw_KE" w:bidi="sw_KE"/>
        </w:rPr>
        <w:t>Simulia hadithi kuhusu mtu ambaye alitoa haki kwa mtu mwingine. Ni nini kilichotokea? Nani ana jukumu la kusimamia haki katika utamaduni wako? Hii inafanywa kwa njia gani?</w:t>
      </w:r>
    </w:p>
    <w:p>
      <w:pPr/>
      <w:r>
        <w:rPr>
          <w:lang w:val="sw_KE" w:bidi="sw_KE"/>
        </w:rPr>
      </w:r>
      <w:r>
        <w:rPr>
          <w:lang w:val="sw_KE" w:bidi="sw_KE"/>
        </w:rPr>
        <w:t>Mwokozi aliyeahidiwa wa Mungu hatagombana, wala kubishana na watu. Hatalia kwa sauti, au kupiga kelele. Mkombozi aliyeahidiwa hatatoa hotuba kwa sauti ya juu mitaani. Wakati wa Yesu, watu wengi wangekusanyika katika mitaani. Hizi zilikuwa sehemu za umma zenye kelele, na maeneo ambayo watu wangejaribu kutoa hotuba na kufundisha.</w:t>
      </w:r>
    </w:p>
    <w:p>
      <w:pPr/>
      <w:r>
        <w:rPr>
          <w:lang w:val="sw_KE" w:bidi="sw_KE"/>
        </w:rPr>
      </w:r>
      <w:r>
        <w:rPr>
          <w:lang w:val="sw_KE" w:bidi="sw_KE"/>
        </w:rPr>
        <w:t>Mungu alisema kwamba Mwokozi aliyeahidiwa hatavunja mwanzi uliovunjika wala kuzima utambi unaovuta moshi. . Mwanzi ni mmea mrefu ambao unakua katika jangwa. Wayahudi walitumia mmea wa mwanzi ili kupima urefu wa vitu. Mwanzi uliopondeka ni ule uliopinda na haufai tena kwa kupima vitu. Kwa hivyo, mwanzi huo utatupwa. Utambi ni sehemu ya taa inayowaka. Utambi unapovuta moshi, mwali wa moto umekwisha, lakini utambi bado unawaka kwa mwanga hafifu na kutoa moshi. Kuzima utambi unaovuta moto ina maana kumaliza kuzima moto. Isaya anatumia mwanzi na utambi ili kufanya ulinganisho ule ule wa kiishala. Mwanzi uliovunjika na utambi unaovuta moto vinaashiria mtu ambaye anaumizwa kwa njia fulani au dhaifu kiroho. Yesu, mtumishi wa Mungu na Mwokozi aliyeahidiwa, angekuwa mpole kwa watu ambao ni dhaifu na wanahitaji msaada. Yesu angeendelea kuwa mpole kwa watu hawa. Hii ni moja ya njia ambazo anahakikisha kwamba haki ya Mungu inafanyika, au kwamba haki ya Mungu inashinda juu ya uovu.</w:t>
      </w:r>
    </w:p>
    <w:p>
      <w:pPr/>
      <w:r>
        <w:rPr>
          <w:lang w:val="sw_KE" w:bidi="sw_KE"/>
        </w:rPr>
      </w:r>
      <w:r>
        <w:rPr>
          <w:lang w:val="sw_KE" w:bidi="sw_KE"/>
        </w:rPr>
        <w:t xml:space="preserve">Onyesha picha ya mmea wa </w:t>
      </w:r>
      <w:r>
        <w:rPr>
          <w:lang w:val="sw_KE" w:bidi="sw_KE"/>
        </w:rPr>
        <w:t>mwanzi</w:t>
      </w:r>
      <w:r>
        <w:rPr>
          <w:lang w:val="sw_KE" w:bidi="sw_KE"/>
        </w:rPr>
        <w:t xml:space="preserve">. Onyesha picha ya taa </w:t>
      </w:r>
      <w:r>
        <w:rPr>
          <w:lang w:val="sw_KE" w:bidi="sw_KE"/>
        </w:rPr>
        <w:t>ambayo ina utambi</w:t>
      </w:r>
      <w:r>
        <w:rPr>
          <w:lang w:val="sw_KE" w:bidi="sw_KE"/>
        </w:rPr>
        <w:t>.</w:t>
      </w:r>
    </w:p>
    <w:p>
      <w:pPr/>
      <w:r>
        <w:rPr>
          <w:lang w:val="sw_KE" w:bidi="sw_KE"/>
        </w:rPr>
      </w:r>
      <w:r>
        <w:rPr>
          <w:lang w:val="sw_KE" w:bidi="sw_KE"/>
        </w:rPr>
        <w:t>Mungu alisema kwamba Mataifa, au watu wote, watatumaini, au wataamini na kuwa na ujasiri, kwa jina la Mwokozi wa Mungu aliyeahidiwa. Neno "Mataifa" katika Agano Jipya wakati mwingine linatumiwa kurejelea mataifa yote yaani watu watu wasio wayahudi. Katika mfano huu, jina la mtu ni mtu mwenyewe. Kuamini katika jina la Yesu ni kuwa na ujasiri na kumwamini Yesu.</w:t>
      </w:r>
    </w:p>
    <w:p>
      <w:pPr/>
      <w:r>
        <w:rPr>
          <w:lang w:val="sw_KE" w:bidi="sw_KE"/>
        </w:rPr>
      </w:r>
      <w:r>
        <w:rPr>
          <w:lang w:val="sw_KE" w:bidi="sw_KE"/>
        </w:rPr>
        <w:t>Sitisha hapa na mjadili imani katika utamaduni wenu. Ni mambo gani ambayo watu wanaweza kufanya ambayo yatakufanya uwaamini? Ni mambo gani ambayo mtu anaweza kufanya ili kukufanya usimwaamini? Simulia hadithi kuhusu wakati mtu alifanya kitu ambacho kilikufanya uanze kuwaamini.</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Hadithi hii ina matukio mawili.</w:t>
      </w:r>
    </w:p>
    <w:p>
      <w:pPr/>
      <w:r>
        <w:rPr>
          <w:lang w:val="sw_KE" w:bidi="sw_KE"/>
        </w:rPr>
      </w:r>
      <w:r>
        <w:rPr>
          <w:b/>
          <w:lang w:val="sw_KE" w:bidi="sw_KE"/>
        </w:rPr>
        <w:t>Tukio la kwanza:</w:t>
      </w:r>
      <w:r>
        <w:rPr>
          <w:lang w:val="sw_KE" w:bidi="sw_KE"/>
        </w:rPr>
        <w:t xml:space="preserve"> Yesu alijua Mafarisayo walikuwa wakipanga kumwua. Kwa hiyo alikwenda mahali pengine. Yesu aliponya baadhi ya watu ambao walikwenda pamoja naye kwa sababu walikuwa wagonjwa. Yesu aliwaambia wasimwambie wengine kuhusu yeye. Alifanya hivyo ili kufanya kile Mungu alikuwa amesema kupitia nabii Isaya kuwa kweli.</w:t>
      </w:r>
    </w:p>
    <w:p>
      <w:pPr/>
      <w:r>
        <w:rPr>
          <w:lang w:val="sw_KE" w:bidi="sw_KE"/>
        </w:rPr>
      </w:r>
      <w:r>
        <w:rPr>
          <w:b/>
          <w:lang w:val="sw_KE" w:bidi="sw_KE"/>
        </w:rPr>
        <w:t>Tukio la pili:</w:t>
      </w:r>
      <w:r>
        <w:rPr>
          <w:lang w:val="sw_KE" w:bidi="sw_KE"/>
        </w:rPr>
        <w:t xml:space="preserve"> Mathayo ananukuu kile nabii Isaya alisema.</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Umati ambao ulimfuata Yesu</w:t>
      </w:r>
    </w:p>
    <w:p>
      <w:pPr>
        <w:pStyle w:val="ListBullet"/>
        <w:spacing w:line="240" w:lineRule="auto"/>
        <w:ind w:left="720"/>
      </w:pPr>
      <w:r>
        <w:rPr>
          <w:lang w:val="sw_KE" w:bidi="sw_KE"/>
        </w:rPr>
      </w:r>
      <w:r>
        <w:rPr>
          <w:lang w:val="sw_KE" w:bidi="sw_KE"/>
        </w:rPr>
        <w:t>Nabii Isaya</w:t>
      </w:r>
    </w:p>
    <w:p>
      <w:pPr>
        <w:pStyle w:val="ListBullet"/>
        <w:spacing w:line="240" w:lineRule="auto"/>
        <w:ind w:left="720"/>
      </w:pPr>
      <w:r>
        <w:rPr>
          <w:lang w:val="sw_KE" w:bidi="sw_KE"/>
        </w:rPr>
      </w:r>
      <w:r>
        <w:rPr>
          <w:lang w:val="sw_KE" w:bidi="sw_KE"/>
        </w:rPr>
        <w:t>Watu dhaifu na wenye wanaumia wanawakilishwa na mwanzi au utambi</w:t>
      </w:r>
    </w:p>
    <w:p>
      <w:pPr>
        <w:pStyle w:val="ListBullet"/>
        <w:spacing w:line="240" w:lineRule="auto"/>
        <w:ind w:left="720"/>
      </w:pPr>
      <w:r>
        <w:rPr>
          <w:lang w:val="sw_KE" w:bidi="sw_KE"/>
        </w:rPr>
      </w:r>
      <w:r>
        <w:rPr>
          <w:lang w:val="sw_KE" w:bidi="sw_KE"/>
        </w:rPr>
        <w:t>Mataifa, au mataifa yote</w:t>
      </w:r>
    </w:p>
    <w:p>
      <w:pPr>
        <w:pStyle w:val="ListBullet"/>
        <w:spacing w:line="240" w:lineRule="auto"/>
        <w:ind w:left="720"/>
      </w:pPr>
      <w:r>
        <w:rPr>
          <w:lang w:val="sw_KE" w:bidi="sw_KE"/>
        </w:rPr>
      </w:r>
      <w:r>
        <w:rPr>
          <w:lang w:val="sw_KE" w:bidi="sw_KE"/>
        </w:rPr>
        <w:t>Mathayo</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Yesu alijua kwamba viongozi wa kidini walikuwa wakipanga kumwua. Yesu aliondoka kwa sababu bado haikuwa wakati wake kufa na si kwa sababu alikuwa na hofu. Watu wengi walikwenda na Yesu. Kumbuka kwamba Yesu alimponya kila mtu ambaye alikuwa mgonjwa. Lakini Yesu aliwaambia wasimwambie wengine kuhusu hilo.</w:t>
      </w:r>
    </w:p>
    <w:p>
      <w:pPr/>
      <w:r>
        <w:rPr>
          <w:lang w:val="sw_KE" w:bidi="sw_KE"/>
        </w:rPr>
      </w:r>
      <w:r>
        <w:rPr>
          <w:lang w:val="sw_KE" w:bidi="sw_KE"/>
        </w:rPr>
        <w:t>Ni muhimu kukumbuka kwamba kwa kufanya hivyo, Yesu anatimiza kile kilichozungumzwa kuhusu Mwokozi aliyeahidiwa wa Mungu kwa muda mrefu uliopita.</w:t>
      </w:r>
    </w:p>
    <w:p>
      <w:pPr/>
      <w:r>
        <w:rPr>
          <w:lang w:val="sw_KE" w:bidi="sw_KE"/>
        </w:rPr>
      </w:r>
      <w:r>
        <w:rPr>
          <w:lang w:val="sw_KE" w:bidi="sw_KE"/>
        </w:rPr>
        <w:t>Ni muhimu kukumbuka kwamba Mathayo anasema maneno halisi ya nabii Isaya. Mungu alimchagua Yesu kuwa mtumishi wake, au Mwokozi aliyeahidiwa. Kumbuka kwamba Mungu alimjaza Yesu kwa nguvu yake, au Roho. Na kwamba Yesu anawaambia Mataifa, au watu wote kutoka kila taifa, jinsi watapokea haki ya Mungu.</w:t>
      </w:r>
    </w:p>
    <w:p>
      <w:pPr/>
      <w:r>
        <w:rPr>
          <w:lang w:val="sw_KE" w:bidi="sw_KE"/>
        </w:rPr>
      </w:r>
      <w:r>
        <w:rPr>
          <w:lang w:val="sw_KE" w:bidi="sw_KE"/>
        </w:rPr>
        <w:t>Ni muhimu kukumbuka kwamba Mwokozi aliyeahidiwa wa Mungu hangeleta tahadhari yake mwenyewe kwa kupigana na wengine au kufanya hotuba za sauti katika maeneo ya umma. Kumbuka kwamba Mwokozi aliyeahidiwa wa Mungu ni mtu ambaye hatavunja mwanzi uliovunjika na kutupa utambi unaovuta moto. Kumbuka kwamba Isaya analinganisha mtu ambaye anaumizwa au dhaifu kiroho na mwanzi uliovunjika au utambi unaotoa moto. Hii inaonyesha kwamba moja ya njia ambazo Yesu anahakikisha kwamba haki ya Mungu inafanywa ni kwa kuwa mpole kwa wale ambao ni dhaifu na wanaouhitaji msaada.</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mawili.</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Umati ambao ulimfuata Yesu</w:t>
      </w:r>
    </w:p>
    <w:p>
      <w:pPr>
        <w:pStyle w:val="ListBullet"/>
        <w:spacing w:line="240" w:lineRule="auto"/>
        <w:ind w:left="720"/>
      </w:pPr>
      <w:r>
        <w:rPr>
          <w:lang w:val="sw_KE" w:bidi="sw_KE"/>
        </w:rPr>
      </w:r>
      <w:r>
        <w:rPr>
          <w:lang w:val="sw_KE" w:bidi="sw_KE"/>
        </w:rPr>
        <w:t>Nabii Isaya</w:t>
      </w:r>
    </w:p>
    <w:p>
      <w:pPr>
        <w:pStyle w:val="ListBullet"/>
        <w:spacing w:line="240" w:lineRule="auto"/>
        <w:ind w:left="720"/>
      </w:pPr>
      <w:r>
        <w:rPr>
          <w:lang w:val="sw_KE" w:bidi="sw_KE"/>
        </w:rPr>
      </w:r>
      <w:r>
        <w:rPr>
          <w:lang w:val="sw_KE" w:bidi="sw_KE"/>
        </w:rPr>
        <w:t>Watu dhaifu na wanaoumia wanawakilishwa na mwanzi au utambi</w:t>
      </w:r>
    </w:p>
    <w:p>
      <w:pPr>
        <w:pStyle w:val="ListBullet"/>
        <w:spacing w:line="240" w:lineRule="auto"/>
        <w:ind w:left="720"/>
      </w:pPr>
      <w:r>
        <w:rPr>
          <w:lang w:val="sw_KE" w:bidi="sw_KE"/>
        </w:rPr>
      </w:r>
      <w:r>
        <w:rPr>
          <w:lang w:val="sw_KE" w:bidi="sw_KE"/>
        </w:rPr>
        <w:t>Mataifa, au mataifa yote</w:t>
      </w:r>
    </w:p>
    <w:p>
      <w:pPr>
        <w:pStyle w:val="ListBullet"/>
        <w:spacing w:line="240" w:lineRule="auto"/>
        <w:ind w:left="720"/>
      </w:pPr>
      <w:r>
        <w:rPr>
          <w:lang w:val="sw_KE" w:bidi="sw_KE"/>
        </w:rPr>
      </w:r>
      <w:r>
        <w:rPr>
          <w:lang w:val="sw_KE" w:bidi="sw_KE"/>
        </w:rPr>
        <w:t>Mathayo</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Yesu alijua Mafarisayo walikuwa wakipanga kumwua. Kwa hiyo alikwenda mahali pengine. Yesu aliponya baadhi ya watu ambao walikwenda pamoja naye kwa sababu walikuwa wagonjwa.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umati ambao ulimfuata Yesu, "Mnahisi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aliwaambia wasimwambie wengine kuhusu yeye. Alifanya hivyo ili kufanya kile Mungu alikuwa amesema kupitia nabii Isaya kuwa kweli.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Yesu, "Unahisi vipi?" Unaweza kusikia mambo kama:</w:t>
      </w:r>
    </w:p>
    <w:p>
      <w:pPr>
        <w:pStyle w:val="ListBullet"/>
        <w:spacing w:line="240" w:lineRule="auto"/>
        <w:ind w:left="720"/>
      </w:pPr>
      <w:r>
        <w:rPr>
          <w:lang w:val="sw_KE" w:bidi="sw_KE"/>
        </w:rPr>
      </w:r>
      <w:r>
        <w:rPr>
          <w:lang w:val="sw_KE" w:bidi="sw_KE"/>
        </w:rPr>
        <w:t>Muulize mwigizaji anayeigiza nabii Isaya, kama ulikuwa pale sasa ili kuona hii ikitokea, "Unahisi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Mathayo anasema maneno halisi ambayo Isaya, mjumbe wa Mungu, alisema kwa muda mrefu uliopita. Anasema, "Sikilizeni, nimemchagua mtumishi wangu. Ninampenda na ananipendeza mimi." Nitamjaza nguvu zangu na atawaambia Mataifa kuhusu haki yangu.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Mataifa, "Unahisi vipi?" Unaweza kusikia mambo kama:</w:t>
      </w:r>
    </w:p>
    <w:p>
      <w:pPr>
        <w:pStyle w:val="ListBullet"/>
        <w:spacing w:line="240" w:lineRule="auto"/>
        <w:ind w:left="720"/>
      </w:pPr>
      <w:r>
        <w:rPr>
          <w:lang w:val="sw_KE" w:bidi="sw_KE"/>
        </w:rPr>
      </w:r>
      <w:r>
        <w:rPr>
          <w:lang w:val="sw_KE" w:bidi="sw_KE"/>
        </w:rPr>
        <w:t>Muulize mwigizaji anayeigiza Mathayo, "Unahisi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Mathayo anaendelea kusema maneno ambayo Isaya alisema kwa muda mrefu uliopita. Anasema, "Mtumishi wangu hatajiletea tahadhari kwa kupigana na wengine au kufanya hotuba za sauti katika maeneo ya umma. Atahakikisha haki inafanywa kwa kuwa mpole kwa wale ambao ni dhaifu na wanahitaji msaada. Mataifa watamwamini na kuwa na imani naye."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watu dhaifu na kuumia "Mnahisi vipi?" Unaweza kusikia mambo kama:</w:t>
      </w:r>
    </w:p>
    <w:p>
      <w:pPr>
        <w:pStyle w:val="ListBullet"/>
        <w:spacing w:line="240" w:lineRule="auto"/>
        <w:ind w:left="720"/>
      </w:pPr>
      <w:r>
        <w:rPr>
          <w:lang w:val="sw_KE" w:bidi="sw_KE"/>
        </w:rPr>
      </w:r>
      <w:r>
        <w:rPr>
          <w:lang w:val="sw_KE" w:bidi="sw_KE"/>
        </w:rPr>
        <w:t>Waulize waigizaji wanaoigiza Mataifa, "Mnahisi vipi?" Unaweza kusikia mambo kama:</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Yesu aliponya watu wengi ambao walikuwa wakitembea pamoja naye. Aliwaamuru wasiwaambie watu wengine kuhusu yeye. Hii ilikuwa kutimiza kile kilichotabiliwa na Isaya, </w:t>
      </w:r>
      <w:r>
        <w:rPr>
          <w:b/>
          <w:lang w:val="sw_KE" w:bidi="sw_KE"/>
        </w:rPr>
        <w:t>nabii</w:t>
      </w:r>
      <w:r>
        <w:rPr>
          <w:lang w:val="sw_KE" w:bidi="sw_KE"/>
        </w:rPr>
        <w:t xml:space="preserve">. Nabii ni mtu ambaye anatoa ujumbe wa Mungu kwa watu. Tumia neno sawa kwa nabii kama vile ulivyofanya katika simulizi za awali. Rejelea Faharasa Kuu kwa ufafanuzi kamili zaidi wa neno </w:t>
      </w:r>
      <w:r>
        <w:rPr>
          <w:lang w:val="sw_KE" w:bidi="sw_KE"/>
        </w:rPr>
        <w:t>nabii</w:t>
      </w:r>
      <w:r>
        <w:rPr>
          <w:lang w:val="sw_KE" w:bidi="sw_KE"/>
        </w:rPr>
        <w:t>.</w:t>
      </w:r>
    </w:p>
    <w:p>
      <w:pPr/>
      <w:r>
        <w:rPr>
          <w:lang w:val="sw_KE" w:bidi="sw_KE"/>
        </w:rPr>
      </w:r>
      <w:r>
        <w:rPr>
          <w:lang w:val="sw_KE" w:bidi="sw_KE"/>
        </w:rPr>
        <w:t xml:space="preserve">Mathayo anawambia maneno halisi ya Isaya watu ambao walikuwa hapo. "Mtumishi wa Mungu </w:t>
      </w:r>
      <w:r>
        <w:rPr>
          <w:b/>
          <w:lang w:val="sw_KE" w:bidi="sw_KE"/>
        </w:rPr>
        <w:t>ambaye</w:t>
      </w:r>
      <w:r>
        <w:rPr>
          <w:lang w:val="sw_KE" w:bidi="sw_KE"/>
        </w:rPr>
        <w:t xml:space="preserve"> </w:t>
      </w:r>
      <w:r>
        <w:rPr>
          <w:b/>
          <w:lang w:val="sw_KE" w:bidi="sw_KE"/>
        </w:rPr>
        <w:t>amemchagua</w:t>
      </w:r>
      <w:r>
        <w:rPr>
          <w:lang w:val="sw_KE" w:bidi="sw_KE"/>
        </w:rPr>
        <w:t xml:space="preserve">" inarejelea </w:t>
      </w:r>
      <w:r>
        <w:rPr>
          <w:b/>
          <w:lang w:val="sw_KE" w:bidi="sw_KE"/>
        </w:rPr>
        <w:t>Mwokozi Aliyeahidiwa</w:t>
      </w:r>
      <w:r>
        <w:rPr>
          <w:lang w:val="sw_KE" w:bidi="sw_KE"/>
        </w:rPr>
        <w:t xml:space="preserve"> wa Mungu, au </w:t>
      </w:r>
      <w:r>
        <w:rPr>
          <w:lang w:val="sw_KE" w:bidi="sw_KE"/>
        </w:rPr>
        <w:t>Kristo</w:t>
      </w:r>
      <w:r>
        <w:rPr>
          <w:lang w:val="sw_KE" w:bidi="sw_KE"/>
        </w:rPr>
        <w:t xml:space="preserve">. Mtumishi anafanya kazi kwa mtu mwingine na anawasilisha kwa tamaa za mtu huyo. Tumia neno sawa kwa mtumishi kama vile ulivyofanya katika simulizi za awali. Rejelea Faharasa Kuu kwa ufafanuzi kamili zaidi wa neno </w:t>
      </w:r>
      <w:r>
        <w:rPr>
          <w:lang w:val="sw_KE" w:bidi="sw_KE"/>
        </w:rPr>
        <w:t>mtumishi</w:t>
      </w:r>
    </w:p>
    <w:p>
      <w:pPr/>
      <w:r>
        <w:rPr>
          <w:lang w:val="sw_KE" w:bidi="sw_KE"/>
        </w:rPr>
      </w:r>
      <w:r>
        <w:rPr>
          <w:lang w:val="sw_KE" w:bidi="sw_KE"/>
        </w:rPr>
        <w:t xml:space="preserve">Mungu alisema kwamba anampenda mtumishi wake na roho yake </w:t>
      </w:r>
      <w:r>
        <w:rPr>
          <w:b/>
          <w:lang w:val="sw_KE" w:bidi="sw_KE"/>
        </w:rPr>
        <w:t>inafurahi</w:t>
      </w:r>
      <w:r>
        <w:rPr>
          <w:lang w:val="sw_KE" w:bidi="sw_KE"/>
        </w:rPr>
        <w:t xml:space="preserve"> sana pamoja naye. Nafsi ni utu wa ndani, mawazo, na hisia za mtu. Tumia neno sawa kwa roho kama vile ulivyofanya katika simulizi za awali. Rejelea Faharasa Kuu kwa ufafanuzi kamili zaidi wa neno </w:t>
      </w:r>
      <w:r>
        <w:rPr>
          <w:lang w:val="sw_KE" w:bidi="sw_KE"/>
        </w:rPr>
        <w:t>nafsi</w:t>
      </w:r>
      <w:r>
        <w:rPr>
          <w:lang w:val="sw_KE" w:bidi="sw_KE"/>
        </w:rPr>
        <w:t>.</w:t>
      </w:r>
    </w:p>
    <w:p>
      <w:pPr/>
      <w:r>
        <w:rPr>
          <w:lang w:val="sw_KE" w:bidi="sw_KE"/>
        </w:rPr>
      </w:r>
      <w:r>
        <w:rPr>
          <w:lang w:val="sw_KE" w:bidi="sw_KE"/>
        </w:rPr>
        <w:t xml:space="preserve">Mungu pia anaweka </w:t>
      </w:r>
      <w:r>
        <w:rPr>
          <w:b/>
          <w:lang w:val="sw_KE" w:bidi="sw_KE"/>
        </w:rPr>
        <w:t>Roho</w:t>
      </w:r>
      <w:r>
        <w:rPr>
          <w:lang w:val="sw_KE" w:bidi="sw_KE"/>
        </w:rPr>
        <w:t xml:space="preserve"> yake kwa mtumishi wake. Na mtumishi wake anatangaza haki kwa </w:t>
      </w:r>
      <w:r>
        <w:rPr>
          <w:b/>
          <w:lang w:val="sw_KE" w:bidi="sw_KE"/>
        </w:rPr>
        <w:t>Mataifa</w:t>
      </w:r>
      <w:r>
        <w:rPr>
          <w:lang w:val="sw_KE" w:bidi="sw_KE"/>
        </w:rPr>
        <w:t>.</w:t>
      </w:r>
    </w:p>
    <w:p>
      <w:pPr/>
      <w:r>
        <w:rPr>
          <w:lang w:val="sw_KE" w:bidi="sw_KE"/>
        </w:rPr>
      </w:r>
      <w:r>
        <w:rPr>
          <w:b/>
          <w:lang w:val="sw_KE" w:bidi="sw_KE"/>
        </w:rPr>
        <w:t>Roho</w:t>
      </w:r>
      <w:r>
        <w:rPr>
          <w:lang w:val="sw_KE" w:bidi="sw_KE"/>
        </w:rPr>
        <w:t xml:space="preserve"> ni </w:t>
      </w:r>
      <w:r>
        <w:rPr>
          <w:b/>
          <w:lang w:val="sw_KE" w:bidi="sw_KE"/>
        </w:rPr>
        <w:t>Roho Mtakatifu</w:t>
      </w:r>
      <w:r>
        <w:rPr>
          <w:lang w:val="sw_KE" w:bidi="sw_KE"/>
        </w:rPr>
        <w:t xml:space="preserve">. Katika mfano huu, Roho Mtakatifu anarejelea nguvu ya Mungu. Tumia neno sawa kwa Roho Mtakatifu kama vile ulivyofanya katika simulizi za awali. Rejelea Faharasa Kuu kwa ufafanuzi kamili zaidi wa neno </w:t>
      </w:r>
      <w:r>
        <w:rPr>
          <w:lang w:val="sw_KE" w:bidi="sw_KE"/>
        </w:rPr>
        <w:t>Roho Mtakatifu</w:t>
      </w:r>
      <w:r>
        <w:rPr>
          <w:lang w:val="sw_KE" w:bidi="sw_KE"/>
        </w:rPr>
        <w:t>.</w:t>
      </w:r>
    </w:p>
    <w:p>
      <w:pPr/>
      <w:r>
        <w:rPr>
          <w:lang w:val="sw_KE" w:bidi="sw_KE"/>
        </w:rPr>
      </w:r>
      <w:r>
        <w:rPr>
          <w:lang w:val="sw_KE" w:bidi="sw_KE"/>
        </w:rPr>
        <w:t xml:space="preserve">Katika simulizi hii, neno </w:t>
      </w:r>
      <w:r>
        <w:rPr>
          <w:b/>
          <w:lang w:val="sw_KE" w:bidi="sw_KE"/>
        </w:rPr>
        <w:t>Mataifa</w:t>
      </w:r>
      <w:r>
        <w:rPr>
          <w:lang w:val="sw_KE" w:bidi="sw_KE"/>
        </w:rPr>
        <w:t xml:space="preserve"> linatumiwa kwa maana ya jumla ikimaanisha mataifa ya watu wote. Tumia neno sawa kwa Mataifa kama vile ulivyofanya katika simulizi za awali. Rejelea Faharasa Kuu kwa ufafanuzi kamili zaidi neno </w:t>
      </w:r>
      <w:r>
        <w:rPr>
          <w:lang w:val="sw_KE" w:bidi="sw_KE"/>
        </w:rPr>
        <w:t>Mataifa</w:t>
      </w:r>
      <w:r>
        <w:rPr>
          <w:lang w:val="sw_KE" w:bidi="sw_KE"/>
        </w:rPr>
        <w:t>.</w:t>
      </w:r>
    </w:p>
    <w:p>
      <w:pPr/>
      <w:r>
        <w:rPr>
          <w:lang w:val="sw_KE" w:bidi="sw_KE"/>
        </w:rPr>
      </w:r>
      <w:r>
        <w:rPr>
          <w:lang w:val="sw_KE" w:bidi="sw_KE"/>
        </w:rPr>
        <w:t xml:space="preserve">Mwokozi wa Mungu aliyeahidiwa angekuwa mpole na kuwasaidia wale ambao ni dhaifu na wanaohitaji mpaka </w:t>
      </w:r>
      <w:r>
        <w:rPr>
          <w:b/>
          <w:lang w:val="sw_KE" w:bidi="sw_KE"/>
        </w:rPr>
        <w:t>akalete haki kwa ushindi</w:t>
      </w:r>
      <w:r>
        <w:rPr>
          <w:lang w:val="sw_KE" w:bidi="sw_KE"/>
        </w:rPr>
        <w:t xml:space="preserve"> na Mataifa watatumaini </w:t>
      </w:r>
      <w:r>
        <w:rPr>
          <w:b/>
          <w:lang w:val="sw_KE" w:bidi="sw_KE"/>
        </w:rPr>
        <w:t>kwa jina lake</w:t>
      </w:r>
      <w:r>
        <w:rPr>
          <w:lang w:val="sw_KE" w:bidi="sw_KE"/>
        </w:rPr>
        <w:t>. Hii haimaanishi kwamba ataacha kuwa mpole baada ya haki ya Mungu kufanyika. Inamaanisha kwamba kuwa mpole ni moja ya njia ambazo anahakikisha kwamba haki ya Mungu inafanyika. Yesu ni mtu ambaye anafanya ushindi huu kuwezekana kwa sababu yeye ni mwamuzi wa haki. Yesu atahakikisha kwamba watu wabaya wanaadhibiwa na wenye haki, au wazuri, watapewa tuzo. Kwa maana hii Yesu atafanya haki ya Mungu kuwa na ushindi juu ya uovu.</w:t>
      </w:r>
    </w:p>
    <w:p>
      <w:pPr/>
      <w:r>
        <w:rPr>
          <w:lang w:val="sw_KE" w:bidi="sw_KE"/>
        </w:rPr>
      </w:r>
      <w:r>
        <w:rPr>
          <w:lang w:val="sw_KE" w:bidi="sw_KE"/>
        </w:rPr>
        <w:t xml:space="preserve">Katika mfano huu </w:t>
      </w:r>
      <w:r>
        <w:rPr>
          <w:b/>
          <w:lang w:val="sw_KE" w:bidi="sw_KE"/>
        </w:rPr>
        <w:t>tumaini katika jina lake</w:t>
      </w:r>
      <w:r>
        <w:rPr>
          <w:lang w:val="sw_KE" w:bidi="sw_KE"/>
        </w:rPr>
        <w:t xml:space="preserve"> ina maana kuamini, kuwa na ujasiri, na kumwamini Yesu kwa sababu Yesu ni Mwokozi aliyeahidiwa wa Mungu.</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12:22–32</w:t>
      </w:r>
      <w:r>
        <w:rPr>
          <w:lang w:val="sw_KE" w:bidi="sw_KE"/>
        </w:rPr>
      </w:r>
    </w:p>
    <w:p>
      <w:pPr>
        <w:pStyle w:val="Heading3"/>
      </w:pPr>
      <w:r>
        <w:rPr>
          <w:lang w:val="sw_KE" w:bidi="sw_KE"/>
        </w:rPr>
        <w:t>Sikiliza na Moyo</w:t>
      </w:r>
    </w:p>
    <w:p>
      <w:pPr/>
      <w:r>
        <w:rPr>
          <w:lang w:val="sw_KE" w:bidi="sw_KE"/>
        </w:rPr>
      </w:r>
      <w:r>
        <w:rPr>
          <w:lang w:val="sw_KE" w:bidi="sw_KE"/>
        </w:rPr>
        <w:t>Sikiliza Mathayo 12:22–32 na utie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Katika hadithi hii ya kweli, umati wa watu unaleta mtu aliyepagawa na pepo kwa Yesu. Kwa hivyo, Yesu anamponya mtu. Lakini baadhi ya Mafarisayo wanafikiri Yesu anatumia nguvu ya Shetani. Kisha, Yesu anafundisha kuhusu Roho Mtakatifu. Katika hadithi ya mwisho, Yesu aliponya watu wengi. Kisha, Mathayo alinukuu kile manabii walisema kuhusu Mwokozi aliyeahidiwa kwa muda mrefu uliopita. Mambo ambayo Mathayo alisema yalikuwa mambo yote ambayo Yesu alikuwa akifanya.</w:t>
      </w:r>
    </w:p>
    <w:p>
      <w:pPr/>
      <w:r>
        <w:rPr>
          <w:lang w:val="sw_KE" w:bidi="sw_KE"/>
        </w:rPr>
      </w:r>
      <w:r>
        <w:rPr>
          <w:lang w:val="sw_KE" w:bidi="sw_KE"/>
        </w:rPr>
        <w:t>Mathayo hatuambii wakati au mahali ambapo hadithi hii inatokea. Umati wa watu unamleta Yesu mtu mwenye pepo. Pepo, au roho mbaya, alikuwa akimdhibiti mtu, kumfanya kuwa kipofu na bubu, au hawezi kuzungumza. Yesu alimponya mtu kwa kusababisha roho mbaya kumwacha mtu huyo. Kisha, mtu huyo aliweza kuona na kuzungumza. Watu katika umati wanashangaa, wakisema, "Je, huyu anaweza kuwa Mwana wa Daudi?" Mwana wa Daudi alikuwa cheo ambacho Wayahudi mara nyingi walitumia kwa Masihi, Mwokozi aliyeahidiwa. Umati ulikuwa unauliza swali ambalo linaonyesha mshangao wao na kutokuwa na uhakika. Hawakutarajia jibu la swali lao. Lakini baadhi ya Mafarisayo, au viongozi wa kidini, walisikia kile watu walisema. Kwa hivyo, Mafarisayo walisema kwamba Yesu anatoa pepo kwa kutumia nguvu ya Beelzebuli. Beelzebul ni kile walichoita mtawala wa pepo ambaye pia anajulikana kama Shetani. Hii ingemaanisha kwamba Yesu alikuwa nabii wa uongo, au mwalimu wa uongo, na hakutumia nguvu ya Mungu.</w:t>
      </w:r>
    </w:p>
    <w:p>
      <w:pPr/>
      <w:r>
        <w:rPr>
          <w:lang w:val="sw_KE" w:bidi="sw_KE"/>
        </w:rPr>
      </w:r>
      <w:r>
        <w:rPr>
          <w:lang w:val="sw_KE" w:bidi="sw_KE"/>
        </w:rPr>
        <w:t>Yesu hakuwasikia Mafarisayo, lakini Yesu alijua kile walikuwa wakifikiria. Yesu anajitetea kwa kusema kwamba ikiwa alikuwa akitumia nguvu ya Shetani basi Shetani aligawanywa dhidi ya nyumba yake mwenyewe au ufalme. Shetani angekuwa akipigana na pepo wake mwenyewe kwa sababu Shetani ni kiongozi wa roho zote mbaya. Mgawanyiko huu ungeharibu ufalme wa Shetani. Wakati Yesu anapouliza, "Ufalme wa Shetani unawezaje kusimama?" Yesu anauliza jinsi utawala wa Shetani unaweza kuendelea kuwepo. Yesu hakutarajia swali lake kujibiwa. Alitaka kila mtu ambaye alikuwa akisikiliza kufikiria kwa makini kuhusu kile alikuwa akisema.</w:t>
      </w:r>
    </w:p>
    <w:p>
      <w:pPr/>
      <w:r>
        <w:rPr>
          <w:lang w:val="sw_KE" w:bidi="sw_KE"/>
        </w:rPr>
      </w:r>
      <w:r>
        <w:rPr>
          <w:lang w:val="sw_KE" w:bidi="sw_KE"/>
        </w:rPr>
        <w:t>Sitisha hapa na mjadili: Katika utamaduni wenu, ni nani mwenye nguvu zaidi katika dunia ya kiroho? Ni aina gani ya watu ambao wana nguvu juu ya roho mbaya?</w:t>
      </w:r>
    </w:p>
    <w:p>
      <w:pPr/>
      <w:r>
        <w:rPr>
          <w:lang w:val="sw_KE" w:bidi="sw_KE"/>
        </w:rPr>
      </w:r>
      <w:r>
        <w:rPr>
          <w:lang w:val="sw_KE" w:bidi="sw_KE"/>
        </w:rPr>
        <w:t>Yesu anasema kwamba ikiwa alikuwa akitumia nguvu ya Shetani ili kutoa pepo kisha Mafarisayo wangehitaji kuelezea kwa nini hawakuwa wakiwashitaki wafuasi wao kwa kufanya kitu sawa. Yesu hasemi kwamba alitumia nguvu ya Shetani. Tena Yesu anataka wafikiri kwa makini kuhusu kile anachosema. Yesu aliwaita wafuasi wa Mafarisayo wana wao. Hii haimaanishi kwamba wafuasi wao walikuwa watoto wa Mafarisayo. Inamaanisha kwamba wafuasi wao walikuwa washiriki wa kikundi sawa cha viongozi wa kidini.</w:t>
      </w:r>
    </w:p>
    <w:p>
      <w:pPr/>
      <w:r>
        <w:rPr>
          <w:lang w:val="sw_KE" w:bidi="sw_KE"/>
        </w:rPr>
      </w:r>
      <w:r>
        <w:rPr>
          <w:lang w:val="sw_KE" w:bidi="sw_KE"/>
        </w:rPr>
        <w:t>Sitisha hapa na mjadili: Ni maneno gani ya fadhili yanayotumiwa katika utamaduni wenu ili kuelezea mtu ambaye anafuata na kujifunza kutoka kwa mtu mwingine? Ni mambo gani ambayo wangemfanyia mtu wanayemfuata? Ni mambo gani ambayo yangetarajiwa kutoka kwao?</w:t>
      </w:r>
    </w:p>
    <w:p>
      <w:pPr/>
      <w:r>
        <w:rPr>
          <w:lang w:val="sw_KE" w:bidi="sw_KE"/>
        </w:rPr>
      </w:r>
      <w:r>
        <w:rPr>
          <w:lang w:val="sw_KE" w:bidi="sw_KE"/>
        </w:rPr>
        <w:t>Mafarisayo waliamini kwamba wafuasi wao wanatoa pepo kwa kutumia nguvu ya Mungu. Kwa hivyo, Yesu alikuwa akisema kwamba Mafarisayo hawakuweza kusema kwamba alikuwa akitoa pepo kwa kutumia nguvu ya Shetani. Wale wanaofuata Mafarisayo wangekuwa majaji kwa kuthibitisha kile Mafarisayo walisema kuhusu Yesu haikuwa kweli.</w:t>
      </w:r>
    </w:p>
    <w:p>
      <w:pPr/>
      <w:r>
        <w:rPr>
          <w:lang w:val="sw_KE" w:bidi="sw_KE"/>
        </w:rPr>
      </w:r>
      <w:r>
        <w:rPr>
          <w:lang w:val="sw_KE" w:bidi="sw_KE"/>
        </w:rPr>
        <w:t>Yesu anasema kwamba kama anatoa pepo kwa Roho ya Mungu kisha ufalme wa Mungu umekuja karibu na watu. Roho ya Mungu ni Roho Mtakatifu. Katika mfano huu, ina maana nguvu ya kazi ya Mungu. Yesu alikuwa akisema kwamba Mungu tayari ameanza kutawala katika mioyo ya watu ambao alikuwa akizungumza nao. Mungu alikuwa akitumia nguvu yake na mamlaka yake kupitia Yesu na hiyo ilikuwa kwa nini Yesu angeweza kumtoa pepo.</w:t>
      </w:r>
    </w:p>
    <w:p>
      <w:pPr/>
      <w:r>
        <w:rPr>
          <w:lang w:val="sw_KE" w:bidi="sw_KE"/>
        </w:rPr>
      </w:r>
      <w:r>
        <w:rPr>
          <w:lang w:val="sw_KE" w:bidi="sw_KE"/>
        </w:rPr>
        <w:t>Kisha, Yesu anafundisha kwa undani zaidi kuhusu nguvu ya Mungu kuwa na nguvu kuliko nguvu ya Shetani kwa kuuliza swali. Swali lilikuwa njia kwa Yesu kuelezea hadithi. Katika hadithi hii, mtu mwenye nguvu ni Shetani. Nyumba ya mtu mwenye nguvu ni ufalme wa Shetani. Na bidhaa ya mtu mwenye nguvu ni watu ambao Shetani anadhibiti. Lakini Yesu ni mtu ambaye anaweza kumfunga mtu mwenye nguvu na kuacha huru watu hao. Yesu anaonyesha kwamba ana nguvu kuliko Shetani kwa sababu Yesu anaweza kumzuia Shetani kutoka kudhibiti watu.</w:t>
      </w:r>
    </w:p>
    <w:p>
      <w:pPr/>
      <w:r>
        <w:rPr>
          <w:lang w:val="sw_KE" w:bidi="sw_KE"/>
        </w:rPr>
      </w:r>
      <w:r>
        <w:rPr>
          <w:lang w:val="sw_KE" w:bidi="sw_KE"/>
        </w:rPr>
        <w:t>Sitisha hapa na mjadili hadithi kuhusu dunia ya roho katika utamaduni wenu. Ni hadithi gani katika utamaduni wenu amazo zinahusiana na mapambano kati ya roho nzuri na mbaya? Ni aina gani ya ulinganisho unaotumika kuonyesha kwamba wema unawashinda pepo wabaya?</w:t>
      </w:r>
    </w:p>
    <w:p>
      <w:pPr/>
      <w:r>
        <w:rPr>
          <w:lang w:val="sw_KE" w:bidi="sw_KE"/>
        </w:rPr>
      </w:r>
      <w:r>
        <w:rPr>
          <w:lang w:val="sw_KE" w:bidi="sw_KE"/>
        </w:rPr>
        <w:t>Baada ya kutumia ulinganisho, Yesu alisema kwamba mtu yeyote ambaye hayuko pamoja naye, au si rafiki yake, ni adui wake. Yesu pia anatumia mfano wa kukusanya na kuwatawanya. Yesu anaweza kuwa akisema kwamba mtu yeyote asiyekusanya kondoo wake, anawasukuma mbali. Yesu anaweza pia akisema kwamba mtu yeyote asiyekusanya mavuno ya mazao, anatawanya mazao. Kwa njia yoyote, wale ambao hawamsaidia kukusanya watu kwa Mungu kwa kweli wanasukumwa mbali na Mungu. Yesu alisema, "Kwa hivyo, Mungu atasamehe kila dhambi na mambo mabaya ambayo watu wanasema kila mmoja, lakini Mungu hatasamehe kufuru, au kuzungumza uovu, kuhusu Roho Mtakatifu." Dhambi ni uasi kwa Mungu. Kufuru ni aina ya dhambi ambayo ina maana kusema mambo mabaya kuhusu Mungu. Mafarisayo walikuwa wamezungumza uovu kuhusu Roho Mtakatifu wa Mungu. Kwa hivyo, walikuwa na hatia ya kufanya dhambi hii.</w:t>
      </w:r>
    </w:p>
    <w:p>
      <w:pPr/>
      <w:r>
        <w:rPr>
          <w:lang w:val="sw_KE" w:bidi="sw_KE"/>
        </w:rPr>
      </w:r>
      <w:r>
        <w:rPr>
          <w:lang w:val="sw_KE" w:bidi="sw_KE"/>
        </w:rPr>
        <w:t>Sitisha hapa na mjadili kuhusu kuzungumza vibaya kuhusu wengine katika utamaduni wenu. Ni aina gani ya mambo mabaya au ya kinyama ambayo watu wanaweza kuwaambiana? Ni hisia gani ambazo mambo hayo mabaya yanaweza kusababisha watu kuhisi? Katika utamaduni wako, watu huitikiaje wengine wanaozungumza nao hivi au kuwahusu?</w:t>
      </w:r>
    </w:p>
    <w:p>
      <w:pPr/>
      <w:r>
        <w:rPr>
          <w:lang w:val="sw_KE" w:bidi="sw_KE"/>
        </w:rPr>
      </w:r>
      <w:r>
        <w:rPr>
          <w:lang w:val="sw_KE" w:bidi="sw_KE"/>
        </w:rPr>
        <w:t>Yesu alisema kwamba Mungu anaweza kuwasamehe watu kwa kuzungumza dhidi ya Mwana wa Mtu, au Mwokozi aliyeahidiwa. Unaweza kukumbuka kwamba Mwana wa Mtu ni cheo ambacho Yesu mara nyingi alitumia kujirejelea mwenyewe. Kisha Yesu anarudia kwamba Mungu hatasamehe kufuru dhidi ya Roho Mtakatifu. Lakini wakati huu Yesu anaongeza, "Aidha wakati huu au wakati ujao." Walimu wa kidini wakati huo wangezungumza kuhusu umri wa miaka miwili. Umri wa kwanza unarejelea wakati wa kuishi sasa. Uovu na dhambi ziko katika umri huu. Wakati ujao unarejelea wakati wa baadaye wa kuishi mbinguni. Mungu atatawala juu ya kila kitu na uovu na dhambi havitakuwepo tena.</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Simulizi hili lina matukio matatu.</w:t>
      </w:r>
    </w:p>
    <w:p>
      <w:pPr/>
      <w:r>
        <w:rPr>
          <w:lang w:val="sw_KE" w:bidi="sw_KE"/>
        </w:rPr>
      </w:r>
      <w:r>
        <w:rPr>
          <w:b/>
          <w:lang w:val="sw_KE" w:bidi="sw_KE"/>
        </w:rPr>
        <w:t>Tukio la kwanza:</w:t>
      </w:r>
      <w:r>
        <w:rPr>
          <w:lang w:val="sw_KE" w:bidi="sw_KE"/>
        </w:rPr>
        <w:t xml:space="preserve"> Umati ulimleta Yesu mtu mwenye pepo. Yesu alimponya mtu. Watu katika umati wanashangaa. Lakini baadhi ya Mafarisayo wanafikiri Yesu anatumia nguvu ya Shetani.</w:t>
      </w:r>
    </w:p>
    <w:p>
      <w:pPr/>
      <w:r>
        <w:rPr>
          <w:lang w:val="sw_KE" w:bidi="sw_KE"/>
        </w:rPr>
      </w:r>
      <w:r>
        <w:rPr>
          <w:b/>
          <w:lang w:val="sw_KE" w:bidi="sw_KE"/>
        </w:rPr>
        <w:t>Tukio la pili:</w:t>
      </w:r>
      <w:r>
        <w:rPr>
          <w:lang w:val="sw_KE" w:bidi="sw_KE"/>
        </w:rPr>
        <w:t xml:space="preserve"> Yesu alijua mawazo ya Mafarisayo. Yesu anafundisha kwamba nguvu yake inatoka kwa Roho ya Mungu.</w:t>
      </w:r>
    </w:p>
    <w:p>
      <w:pPr/>
      <w:r>
        <w:rPr>
          <w:lang w:val="sw_KE" w:bidi="sw_KE"/>
        </w:rPr>
      </w:r>
      <w:r>
        <w:rPr>
          <w:b/>
          <w:lang w:val="sw_KE" w:bidi="sw_KE"/>
        </w:rPr>
        <w:t>Tukio la tatu:</w:t>
      </w:r>
      <w:r>
        <w:rPr>
          <w:lang w:val="sw_KE" w:bidi="sw_KE"/>
        </w:rPr>
        <w:t xml:space="preserve"> Yesu anafundisha kuhusu dhambi isiyosamehewa.</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Umati wa watu</w:t>
      </w:r>
    </w:p>
    <w:p>
      <w:pPr>
        <w:pStyle w:val="ListBullet"/>
        <w:spacing w:line="240" w:lineRule="auto"/>
        <w:ind w:left="720"/>
      </w:pPr>
      <w:r>
        <w:rPr>
          <w:lang w:val="sw_KE" w:bidi="sw_KE"/>
        </w:rPr>
      </w:r>
      <w:r>
        <w:rPr>
          <w:lang w:val="sw_KE" w:bidi="sw_KE"/>
        </w:rPr>
        <w:t>Mtu mwenye pepo</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Baadhi ya Mafarisayo</w:t>
      </w:r>
    </w:p>
    <w:p>
      <w:pPr>
        <w:pStyle w:val="ListBullet"/>
        <w:spacing w:line="240" w:lineRule="auto"/>
        <w:ind w:left="720"/>
      </w:pPr>
      <w:r>
        <w:rPr>
          <w:lang w:val="sw_KE" w:bidi="sw_KE"/>
        </w:rPr>
      </w:r>
      <w:r>
        <w:rPr>
          <w:lang w:val="sw_KE" w:bidi="sw_KE"/>
        </w:rPr>
        <w:t>Baadhi ya wafuasi wa Mafarisayo</w:t>
      </w:r>
    </w:p>
    <w:p>
      <w:pPr>
        <w:pStyle w:val="ListBullet"/>
        <w:spacing w:line="240" w:lineRule="auto"/>
        <w:ind w:left="720"/>
      </w:pPr>
      <w:r>
        <w:rPr>
          <w:lang w:val="sw_KE" w:bidi="sw_KE"/>
        </w:rPr>
      </w:r>
      <w:r>
        <w:rPr>
          <w:lang w:val="sw_KE" w:bidi="sw_KE"/>
        </w:rPr>
        <w:t>Mtu mwenye nguvu katika nyumba yake</w:t>
      </w:r>
    </w:p>
    <w:p>
      <w:pPr>
        <w:pStyle w:val="ListBullet"/>
        <w:spacing w:line="240" w:lineRule="auto"/>
        <w:ind w:left="720"/>
      </w:pPr>
      <w:r>
        <w:rPr>
          <w:lang w:val="sw_KE" w:bidi="sw_KE"/>
        </w:rPr>
      </w:r>
      <w:r>
        <w:rPr>
          <w:lang w:val="sw_KE" w:bidi="sw_KE"/>
        </w:rPr>
        <w:t>Watu ambao wanaachiwa huru kutoka kwa mtu mwenye nguvu</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Mathayo hatuambii wakati au mahali ambapo hadithi hii inatokea. Lakini tunajua kwamba inatokea baada ya Mathayo kusimulia tena kile ambacho kilisemwa kuhusu Mwokozi aliyeahidiwa kwa muda mrefu uliopita. Kumbuka kwamba mtu mwenye pepo hangeweza kuona au kuzungumza mpaka baada ya Yesu kumlazimisha pepo kuondoka. Ni muhimu kukumbuka kwamba umati ambao ulimleta mtu aliyekuwa na pepo ulishangaa na kuuliza kama Yesu alikuwa Mwokozi aliyeahidiwa.</w:t>
      </w:r>
    </w:p>
    <w:p>
      <w:pPr/>
      <w:r>
        <w:rPr>
          <w:lang w:val="sw_KE" w:bidi="sw_KE"/>
        </w:rPr>
      </w:r>
      <w:r>
        <w:rPr>
          <w:lang w:val="sw_KE" w:bidi="sw_KE"/>
        </w:rPr>
        <w:t>Mafarisayo walikuwa wakizungumza na kila mmoja na watu wakati walisema Yesu anatoa pepo kwa kutumia nguvu ya Beelzebuli, au Shetani. Ni muhimu kukumbuka kwamba Yesu hakuwasikia wakisema hii. Alijua kile walichosema kwa sababu alijua kile walikuwa wakifikiria.</w:t>
      </w:r>
    </w:p>
    <w:p>
      <w:pPr/>
      <w:r>
        <w:rPr>
          <w:lang w:val="sw_KE" w:bidi="sw_KE"/>
        </w:rPr>
      </w:r>
      <w:r>
        <w:rPr>
          <w:lang w:val="sw_KE" w:bidi="sw_KE"/>
        </w:rPr>
        <w:t>Yesu anaelezea kwamba ufalme au nyumba haiwezi kugawanywa dhidi yake yenyewe vinginevyo itaharibiwa, au kuangamizwa. Yesu pia alisema kwamba Shetani hawezi kujifukuza mwenyewe, la sivyo angekuwa akiharibu ufalme wake mwenyewe. Kumbuka wakati Yesu anapouliza, "Ufalme wa Shetani unawezaje kusimama?" Hakutarajia jibu. Alitaka watu kufikiria kwa makini kuhusu kile alikuwa akisema.</w:t>
      </w:r>
    </w:p>
    <w:p>
      <w:pPr/>
      <w:r>
        <w:rPr>
          <w:lang w:val="sw_KE" w:bidi="sw_KE"/>
        </w:rPr>
      </w:r>
      <w:r>
        <w:rPr>
          <w:lang w:val="sw_KE" w:bidi="sw_KE"/>
        </w:rPr>
        <w:t>Yesu anasema kwamba ikiwa alikuwa akitumia nguvu ya Shetani ili kutoa pepo, basi Mafarisayo wangehitaji kuelezea kwa nini hawakuwa wakiwashitaki wafuasi wao kwa kufanya kitu sawa. Yesu hasemi kwamba alitumia nguvu ya Shetani. Tena, Yesu anataka wafikiri kwa makini kuhusu kile anachosema. Yesu aliwaita wafuasi wa Mafarisayo wana wao. Hii haimaanishi kwamba wafuasi wao walikuwa watoto wa Mafarisayo. Inamaanisha kwamba wafuasi wao walikuwa washiriki wa kikundi sawa cha viongozi wa kidini.</w:t>
      </w:r>
    </w:p>
    <w:p>
      <w:pPr/>
      <w:r>
        <w:rPr>
          <w:lang w:val="sw_KE" w:bidi="sw_KE"/>
        </w:rPr>
      </w:r>
      <w:r>
        <w:rPr>
          <w:lang w:val="sw_KE" w:bidi="sw_KE"/>
        </w:rPr>
        <w:t>Ni muhimu kukumbuka kwamba kwa sababu Yesu alikuwa akifukuza pepo kwa nguvu ya Mungu, basi Mungu tayari alikuwa ameanza kutawala katika mioyo ya watu.</w:t>
      </w:r>
    </w:p>
    <w:p>
      <w:pPr/>
      <w:r>
        <w:rPr>
          <w:lang w:val="sw_KE" w:bidi="sw_KE"/>
        </w:rPr>
      </w:r>
      <w:r>
        <w:rPr>
          <w:lang w:val="sw_KE" w:bidi="sw_KE"/>
        </w:rPr>
        <w:t>Katika tukio la tatu Yesu anafundisha kwa kutumia mfano. Mfano ni hadithi ambayo inatumia mambo ya kila siku ili kuelezea mambo ya kina ya Mungu. Yesu aliuliza swali kwa sababu alitaka waweze kufikiria kwa makini kuhusu kile alikuwa akisema. Aliuliza, "Nani ana nguvu ya kutosha kuingia nyumba ya mtu mwenye nguvu na kupora, au kuchukua, mali yake?" Mtu mwenye nguvu katika hadithi hii ni Shetani. Nyumba ya mtu mwenye nguvu ni ufalme wa Shetani. Na bidhaa ya mtu mwenye nguvu ni watu ambao Shetani anadhibiti. Lakini Yesu ni mtu ambaye anaweza kumfunga mtu mwenye nguvu na kuacha huru watu hao. Hii inaonyesha kwamba Yesu ana nguvu zaidi kuliko Shetani. Pia inaonyesha kwamba Yesu anapigana dhidi ya Shetani.</w:t>
      </w:r>
    </w:p>
    <w:p>
      <w:pPr/>
      <w:r>
        <w:rPr>
          <w:lang w:val="sw_KE" w:bidi="sw_KE"/>
        </w:rPr>
      </w:r>
      <w:r>
        <w:rPr>
          <w:lang w:val="sw_KE" w:bidi="sw_KE"/>
        </w:rPr>
        <w:t>Ni muhimu kukumbuka kwamba Yesu alisema mtu yeyote ambaye si rafiki yake ni adui wake. Pia alisema kwamba Mungu atawasamehe watu kwa dhambi yao, kuzungumza uovu kuhusu wengine, na hata kuzungumza uovu kuhusu Mwana wa Mtu, au Yesu. Lakini Mungu hatasamehe kufuru, au kumtukana Roho Mtakatifu. Ni muhimu kukumbuka kwamba Yesu alisema hawatasamehewa wakati huu au wakati ujao.</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Simulizi hili lina matukio matatu.</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Umati wa watu</w:t>
      </w:r>
    </w:p>
    <w:p>
      <w:pPr>
        <w:pStyle w:val="ListBullet"/>
        <w:spacing w:line="240" w:lineRule="auto"/>
        <w:ind w:left="720"/>
      </w:pPr>
      <w:r>
        <w:rPr>
          <w:lang w:val="sw_KE" w:bidi="sw_KE"/>
        </w:rPr>
      </w:r>
      <w:r>
        <w:rPr>
          <w:lang w:val="sw_KE" w:bidi="sw_KE"/>
        </w:rPr>
        <w:t>Mtu mwenye pepo</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Baadhi ya Mafarisayo</w:t>
      </w:r>
    </w:p>
    <w:p>
      <w:pPr>
        <w:pStyle w:val="ListBullet"/>
        <w:spacing w:line="240" w:lineRule="auto"/>
        <w:ind w:left="720"/>
      </w:pPr>
      <w:r>
        <w:rPr>
          <w:lang w:val="sw_KE" w:bidi="sw_KE"/>
        </w:rPr>
      </w:r>
      <w:r>
        <w:rPr>
          <w:lang w:val="sw_KE" w:bidi="sw_KE"/>
        </w:rPr>
        <w:t>Baadhi ya wafuasi wa Mafarisayo</w:t>
      </w:r>
    </w:p>
    <w:p>
      <w:pPr>
        <w:pStyle w:val="ListBullet"/>
        <w:spacing w:line="240" w:lineRule="auto"/>
        <w:ind w:left="720"/>
      </w:pPr>
      <w:r>
        <w:rPr>
          <w:lang w:val="sw_KE" w:bidi="sw_KE"/>
        </w:rPr>
      </w:r>
      <w:r>
        <w:rPr>
          <w:lang w:val="sw_KE" w:bidi="sw_KE"/>
        </w:rPr>
        <w:t>Mtu mwenye nguvu katika nyumba yake</w:t>
      </w:r>
    </w:p>
    <w:p>
      <w:pPr>
        <w:pStyle w:val="ListBullet"/>
        <w:spacing w:line="240" w:lineRule="auto"/>
        <w:ind w:left="720"/>
      </w:pPr>
      <w:r>
        <w:rPr>
          <w:lang w:val="sw_KE" w:bidi="sw_KE"/>
        </w:rPr>
      </w:r>
      <w:r>
        <w:rPr>
          <w:lang w:val="sw_KE" w:bidi="sw_KE"/>
        </w:rPr>
        <w:t>Baadhi ya watu ambao wanaachiwa huru kutoka kwa mtu mwenye nguvu</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Watu walileta mtu mwenye pepo ambaye hangeweza kumwona au kuzungumza na Yesu. Yesu alimponya mtu ili mtu aweze kuona na kuzungumza tena. Umati unashangazwa na hii. Walisema, "Je, huu anaweza kuwa Mwana wa Daudi?"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mtu mwenye pepo, "Mnahisi vipi?" Unaweza kusikia mambo kama:</w:t>
      </w:r>
    </w:p>
    <w:p>
      <w:pPr>
        <w:pStyle w:val="ListBullet"/>
        <w:spacing w:line="240" w:lineRule="auto"/>
        <w:ind w:left="720"/>
      </w:pPr>
      <w:r>
        <w:rPr>
          <w:lang w:val="sw_KE" w:bidi="sw_KE"/>
        </w:rPr>
      </w:r>
      <w:r>
        <w:rPr>
          <w:lang w:val="sw_KE" w:bidi="sw_KE"/>
        </w:rPr>
        <w:t>Waulize waigizaji wanaoigiza umati wa watu, "Mnahisi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Lakini baadhi ya Mafarisayo wanafikiri Yesu anatumia nguvu ya Shetani. Kwa hiyo wanawaambia watu kwamba Yesu alikuwa akifukuza pepo kwa kutumia nguvu ya Shetani. Yesu anajua kile Mafarisayo walisema hata ingawa hakuwasikia.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Mafarisayo, "Mnahisi vipi?" Unaweza kusikia mambo kama:</w:t>
      </w:r>
    </w:p>
    <w:p>
      <w:pPr>
        <w:pStyle w:val="ListBullet"/>
        <w:spacing w:line="240" w:lineRule="auto"/>
        <w:ind w:left="720"/>
      </w:pPr>
      <w:r>
        <w:rPr>
          <w:lang w:val="sw_KE" w:bidi="sw_KE"/>
        </w:rPr>
      </w:r>
      <w:r>
        <w:rPr>
          <w:lang w:val="sw_KE" w:bidi="sw_KE"/>
        </w:rPr>
        <w:t>Muulize mwigizaji anayeigiza Yesu, "Unahisi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Igiza Yesu akijitetea kwa kusema kwamba nyumba haiwezi kusimama kama watu wanaoishi ndani yake wanapigana. Yesu anasema haina maana kwa Shetani kugawanya ufalme wake kwa kupigana dhidi ya pepo wake. Kisha Yesu anawaambia kwamba kwa sababu anatoa pepo kwa nguvu ya Mungu, hiyo ina maana Mungu ameanza kutawala katika mioyo ya watu.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umati wa watu, "Mnahisi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anauliza kwa nini Mafarisayo hawawashtaki wafuasi wao kwa kutupa pepo wakitumia nguvu ya Shetani.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wafuasi wa Mafarisayo, "Mnahisi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Igiza hadithi ambayo Yesu alisimulia kuhusu kuingia kwa nyumba ya mtu mwenye nguvu na kumfunga ili kuachilia huru watu ambao anawadhibiti.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watu ambao wameachiwa huru kutoka kwa mtu mwenye nguvu. "Mnahisi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anafundisha kwamba mtu yeyote ambaye si rafiki yake ni adui wake. Pia anasema kwamba Mungu atawasamehe watu kwa dhambi yao, kuzungumza uovu kuhusu wengine, na hata kuzungumza uovu kuhusu Mwana wa Mtu. Lakini Mungu hatasamehe kufuru, au kuzungumza uovu wa, Roho Mtakatifu.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umati wa watu, "Mnahisi vipi?" Unaweza kusikia mambo kama:</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Umati wa watu unamletea Yesu </w:t>
      </w:r>
      <w:r>
        <w:rPr>
          <w:b/>
          <w:lang w:val="sw_KE" w:bidi="sw_KE"/>
        </w:rPr>
        <w:t xml:space="preserve"> mtu aliyepagawa na pepo </w:t>
      </w:r>
      <w:r>
        <w:rPr>
          <w:lang w:val="sw_KE" w:bidi="sw_KE"/>
        </w:rPr>
        <w:t xml:space="preserve">. Pepo ni </w:t>
      </w:r>
      <w:r>
        <w:rPr>
          <w:b/>
          <w:lang w:val="sw_KE" w:bidi="sw_KE"/>
        </w:rPr>
        <w:t>shetani</w:t>
      </w:r>
      <w:r>
        <w:rPr>
          <w:lang w:val="sw_KE" w:bidi="sw_KE"/>
        </w:rPr>
        <w:t xml:space="preserve"> </w:t>
      </w:r>
      <w:r>
        <w:rPr>
          <w:lang w:val="sw_KE" w:bidi="sw_KE"/>
        </w:rPr>
        <w:t>mbaya</w:t>
      </w:r>
      <w:r>
        <w:rPr>
          <w:lang w:val="sw_KE" w:bidi="sw_KE"/>
        </w:rPr>
        <w:t xml:space="preserve">. Wakati </w:t>
      </w:r>
      <w:r>
        <w:rPr>
          <w:lang w:val="sw_KE" w:bidi="sw_KE"/>
        </w:rPr>
        <w:t>mtu anapopagawa na pepo</w:t>
      </w:r>
      <w:r>
        <w:rPr>
          <w:lang w:val="sw_KE" w:bidi="sw_KE"/>
        </w:rPr>
        <w:t xml:space="preserve">, roho hiyo mbaya hudhibiti matendo yake. Katika mfano huu pepo alimfanya mtu kuwa kipofu, hawezi kuona, na kuzungumza bubu, hawezi kuzungumza. Tumia neno sawa kwa pepo kama vile ulivyofanya katika simulizi za awali. Rejelea Faharasa Kuu kwa ufafanuzi kamili zaidi wa </w:t>
      </w:r>
      <w:r>
        <w:rPr>
          <w:lang w:val="sw_KE" w:bidi="sw_KE"/>
        </w:rPr>
        <w:t>pepo</w:t>
      </w:r>
      <w:r>
        <w:rPr>
          <w:lang w:val="sw_KE" w:bidi="sw_KE"/>
        </w:rPr>
        <w:t>.</w:t>
      </w:r>
    </w:p>
    <w:p>
      <w:pPr/>
      <w:r>
        <w:rPr>
          <w:lang w:val="sw_KE" w:bidi="sw_KE"/>
        </w:rPr>
      </w:r>
      <w:r>
        <w:rPr>
          <w:lang w:val="sw_KE" w:bidi="sw_KE"/>
        </w:rPr>
        <w:t xml:space="preserve">Yesu alimlazimisha pepo kumwacha mtu na umati wa watu ulishangaa. Walisema, "Je, huyu anaweza kuwa </w:t>
      </w:r>
      <w:r>
        <w:rPr>
          <w:b/>
          <w:lang w:val="sw_KE" w:bidi="sw_KE"/>
        </w:rPr>
        <w:t>Mwana wa Daudi</w:t>
      </w:r>
      <w:r>
        <w:rPr>
          <w:lang w:val="sw_KE" w:bidi="sw_KE"/>
        </w:rPr>
        <w:t xml:space="preserve">?" Cheo hiki kinatumiwa kwa </w:t>
      </w:r>
      <w:r>
        <w:rPr>
          <w:lang w:val="sw_KE" w:bidi="sw_KE"/>
        </w:rPr>
        <w:t>Kristo</w:t>
      </w:r>
      <w:r>
        <w:rPr>
          <w:lang w:val="sw_KE" w:bidi="sw_KE"/>
        </w:rPr>
        <w:t xml:space="preserve">, au </w:t>
      </w:r>
      <w:r>
        <w:rPr>
          <w:b/>
          <w:lang w:val="sw_KE" w:bidi="sw_KE"/>
        </w:rPr>
        <w:t>Mwokozi Aliyeahidiwa</w:t>
      </w:r>
      <w:r>
        <w:rPr>
          <w:lang w:val="sw_KE" w:bidi="sw_KE"/>
        </w:rPr>
        <w:t xml:space="preserve">, kwa sababu Mungu alisema kwamba mtu kutoka kwa familia ya Daudi angeokoa Israeli na kuwa mfalme. Tumia neno sawa kwa Mwana wa Daudi kama ulivyofanya katika simulizi za awali. Rejelea Faharasa Kuu kwa ufafanuzi kamili zaidi wa jina </w:t>
      </w:r>
      <w:r>
        <w:rPr>
          <w:lang w:val="sw_KE" w:bidi="sw_KE"/>
        </w:rPr>
        <w:t>Mwana wa Daudi</w:t>
      </w:r>
      <w:r>
        <w:rPr>
          <w:lang w:val="sw_KE" w:bidi="sw_KE"/>
        </w:rPr>
        <w:t>.</w:t>
      </w:r>
    </w:p>
    <w:p>
      <w:pPr/>
      <w:r>
        <w:rPr>
          <w:lang w:val="sw_KE" w:bidi="sw_KE"/>
        </w:rPr>
      </w:r>
      <w:r>
        <w:rPr>
          <w:lang w:val="sw_KE" w:bidi="sw_KE"/>
        </w:rPr>
        <w:t xml:space="preserve">Baadhi ya </w:t>
      </w:r>
      <w:r>
        <w:rPr>
          <w:b/>
          <w:lang w:val="sw_KE" w:bidi="sw_KE"/>
        </w:rPr>
        <w:t>Mafarisayo</w:t>
      </w:r>
      <w:r>
        <w:rPr>
          <w:lang w:val="sw_KE" w:bidi="sw_KE"/>
        </w:rPr>
        <w:t xml:space="preserve"> walisikia hii na kusema kwamba Yesu anawashawishi pepo kuondoka kwa kutumia nguvu ya </w:t>
      </w:r>
      <w:r>
        <w:rPr>
          <w:b/>
          <w:lang w:val="sw_KE" w:bidi="sw_KE"/>
        </w:rPr>
        <w:t>Belzebuli, mkuu wa pepo</w:t>
      </w:r>
      <w:r>
        <w:rPr>
          <w:lang w:val="sw_KE" w:bidi="sw_KE"/>
        </w:rPr>
        <w:t xml:space="preserve">. Mafarisayo walikuwa kundi kuu la viongozi wa kidini katika Israeli wakati huo. Beelzebuli ni jina lingine la </w:t>
      </w:r>
      <w:r>
        <w:rPr>
          <w:b/>
          <w:lang w:val="sw_KE" w:bidi="sw_KE"/>
        </w:rPr>
        <w:t>Shetani</w:t>
      </w:r>
      <w:r>
        <w:rPr>
          <w:lang w:val="sw_KE" w:bidi="sw_KE"/>
        </w:rPr>
        <w:t xml:space="preserve">, kiumbe cha kiroho ambaye ni kiongozi wa roho wabaya. Tumia neno sawa kwa Mafarisayo na Shetani kama vile ulivyofanya katika simulizi za awali. Rejelea Faharasa Kuu kwa ufafanuzi kamili zaidi wa neno </w:t>
      </w:r>
      <w:r>
        <w:rPr>
          <w:lang w:val="sw_KE" w:bidi="sw_KE"/>
        </w:rPr>
        <w:t>Mafarisayo</w:t>
      </w:r>
      <w:r>
        <w:rPr>
          <w:lang w:val="sw_KE" w:bidi="sw_KE"/>
        </w:rPr>
        <w:t xml:space="preserve"> na </w:t>
      </w:r>
      <w:r>
        <w:rPr>
          <w:lang w:val="sw_KE" w:bidi="sw_KE"/>
        </w:rPr>
        <w:t>Shetani</w:t>
      </w:r>
      <w:r>
        <w:rPr>
          <w:lang w:val="sw_KE" w:bidi="sw_KE"/>
        </w:rPr>
        <w:t>.</w:t>
      </w:r>
    </w:p>
    <w:p>
      <w:pPr/>
      <w:r>
        <w:rPr>
          <w:lang w:val="sw_KE" w:bidi="sw_KE"/>
        </w:rPr>
      </w:r>
      <w:r>
        <w:rPr>
          <w:lang w:val="sw_KE" w:bidi="sw_KE"/>
        </w:rPr>
        <w:t xml:space="preserve">Yesu alijitetea kwa kusema, “Kila </w:t>
      </w:r>
      <w:r>
        <w:rPr>
          <w:b/>
          <w:lang w:val="sw_KE" w:bidi="sw_KE"/>
        </w:rPr>
        <w:t>ufalme</w:t>
      </w:r>
      <w:r>
        <w:rPr>
          <w:lang w:val="sw_KE" w:bidi="sw_KE"/>
        </w:rPr>
        <w:t xml:space="preserve"> uliogawanyika dhidi ya nafsi yake huharibiwa, au huangamizwa." Ufalme ni eneo linalotawaliwa na </w:t>
      </w:r>
      <w:r>
        <w:rPr>
          <w:lang w:val="sw_KE" w:bidi="sw_KE"/>
        </w:rPr>
        <w:t>mfalme</w:t>
      </w:r>
      <w:r>
        <w:rPr>
          <w:lang w:val="sw_KE" w:bidi="sw_KE"/>
        </w:rPr>
        <w:t xml:space="preserve">. Tumia neno sawa kwa ufalme kama vile ulivyofanya katika simulizi za awali. Rejelea Faharasa Kuu kwa ufafanuzi kamili zaidi wa neno </w:t>
      </w:r>
      <w:r>
        <w:rPr>
          <w:lang w:val="sw_KE" w:bidi="sw_KE"/>
        </w:rPr>
        <w:t>ufalme</w:t>
      </w:r>
      <w:r>
        <w:rPr>
          <w:lang w:val="sw_KE" w:bidi="sw_KE"/>
        </w:rPr>
        <w:t>.</w:t>
      </w:r>
    </w:p>
    <w:p>
      <w:pPr/>
      <w:r>
        <w:rPr>
          <w:lang w:val="sw_KE" w:bidi="sw_KE"/>
        </w:rPr>
      </w:r>
      <w:r>
        <w:rPr>
          <w:lang w:val="sw_KE" w:bidi="sw_KE"/>
        </w:rPr>
        <w:t xml:space="preserve">Yesu pia alisema kwamba kwa sababu alikuwa akifukuza pepo kwa kutumia </w:t>
      </w:r>
      <w:r>
        <w:rPr>
          <w:b/>
          <w:lang w:val="sw_KE" w:bidi="sw_KE"/>
        </w:rPr>
        <w:t>Roho ya Mungu</w:t>
      </w:r>
      <w:r>
        <w:rPr>
          <w:lang w:val="sw_KE" w:bidi="sw_KE"/>
        </w:rPr>
        <w:t xml:space="preserve">, </w:t>
      </w:r>
      <w:r>
        <w:rPr>
          <w:b/>
          <w:lang w:val="sw_KE" w:bidi="sw_KE"/>
        </w:rPr>
        <w:t>ufalme wa Mungu</w:t>
      </w:r>
      <w:r>
        <w:rPr>
          <w:lang w:val="sw_KE" w:bidi="sw_KE"/>
        </w:rPr>
        <w:t xml:space="preserve"> ulikuwa umekuja juu ya watu. Roho ya Mungu ni </w:t>
      </w:r>
      <w:r>
        <w:rPr>
          <w:b/>
          <w:lang w:val="sw_KE" w:bidi="sw_KE"/>
        </w:rPr>
        <w:t>Roho Mtakatifu</w:t>
      </w:r>
      <w:r>
        <w:rPr>
          <w:lang w:val="sw_KE" w:bidi="sw_KE"/>
        </w:rPr>
        <w:t xml:space="preserve">. Roho Mtakatifu ni nguvu ya Mungu. Ufalme wa Mungu ni ufalme wa Mungu. Ufalme wa Mungu unarejelea Mungu anayetawala katika mioyo ya watu badala ya mahali pa kimwili. Hata hivyo, Wayahudi wa wakati wa Yesu walitaka ufalme mkamilifu wa Mungu mara moja na kwa namna ya kimwili. </w:t>
      </w:r>
      <w:r>
        <w:rPr>
          <w:b/>
          <w:lang w:val="sw_KE" w:bidi="sw_KE"/>
        </w:rPr>
        <w:t>Ufalme wa Mungu</w:t>
      </w:r>
      <w:r>
        <w:rPr>
          <w:lang w:val="sw_KE" w:bidi="sw_KE"/>
        </w:rPr>
        <w:t xml:space="preserve"> na </w:t>
      </w:r>
      <w:r>
        <w:rPr>
          <w:b/>
          <w:lang w:val="sw_KE" w:bidi="sw_KE"/>
        </w:rPr>
        <w:t>ufalme wa mbinguni</w:t>
      </w:r>
      <w:r>
        <w:rPr>
          <w:lang w:val="sw_KE" w:bidi="sw_KE"/>
        </w:rPr>
        <w:t xml:space="preserve"> vyote viwili vinarejelea kitu sawa. Tumia neno sawa kwa Roho Mtakatifu na ufalme wa Mungu kama vile ulivyofanya katika simulizi za awali. Rejelea Faharasa Kuu kwa ufafanuzi kamili zaidi wa neno </w:t>
      </w:r>
      <w:r>
        <w:rPr>
          <w:lang w:val="sw_KE" w:bidi="sw_KE"/>
        </w:rPr>
        <w:t>Roho Mtakatifu</w:t>
      </w:r>
      <w:r>
        <w:rPr>
          <w:lang w:val="sw_KE" w:bidi="sw_KE"/>
        </w:rPr>
        <w:t xml:space="preserve"> na </w:t>
      </w:r>
      <w:r>
        <w:rPr>
          <w:lang w:val="sw_KE" w:bidi="sw_KE"/>
        </w:rPr>
        <w:t>ufalme wa Mungu</w:t>
      </w:r>
      <w:r>
        <w:rPr>
          <w:lang w:val="sw_KE" w:bidi="sw_KE"/>
        </w:rPr>
        <w:t>.</w:t>
      </w:r>
    </w:p>
    <w:p>
      <w:pPr/>
      <w:r>
        <w:rPr>
          <w:lang w:val="sw_KE" w:bidi="sw_KE"/>
        </w:rPr>
      </w:r>
      <w:r>
        <w:rPr>
          <w:lang w:val="sw_KE" w:bidi="sw_KE"/>
        </w:rPr>
        <w:t xml:space="preserve">Yesu alisema kwamba Mungu angesamehe kila </w:t>
      </w:r>
      <w:r>
        <w:rPr>
          <w:b/>
          <w:lang w:val="sw_KE" w:bidi="sw_KE"/>
        </w:rPr>
        <w:t>dhambi</w:t>
      </w:r>
      <w:r>
        <w:rPr>
          <w:lang w:val="sw_KE" w:bidi="sw_KE"/>
        </w:rPr>
        <w:t xml:space="preserve"> na </w:t>
      </w:r>
      <w:r>
        <w:rPr>
          <w:b/>
          <w:lang w:val="sw_KE" w:bidi="sw_KE"/>
        </w:rPr>
        <w:t>kufuru</w:t>
      </w:r>
      <w:r>
        <w:rPr>
          <w:lang w:val="sw_KE" w:bidi="sw_KE"/>
        </w:rPr>
        <w:t xml:space="preserve">, lakini Mungu hangesamehe kufuru dhidi ya Roho Mtakatifu. Dhambi ni uasi kwa Mungu. Kufuru ni aina ya dhambi ambayo ina maana kusema mambo mabaya kuhusu Mungu. Tumia neno sawa kwa dhambi na kufuru kama vile ulivyofanya katika simulizi za awali. Rejelea Faharasa Kuu kwa ufafanuzi kamili zaidi wa neno </w:t>
      </w:r>
      <w:r>
        <w:rPr>
          <w:lang w:val="sw_KE" w:bidi="sw_KE"/>
        </w:rPr>
        <w:t>dhambi</w:t>
      </w:r>
      <w:r>
        <w:rPr>
          <w:lang w:val="sw_KE" w:bidi="sw_KE"/>
        </w:rPr>
        <w:t xml:space="preserve"> na </w:t>
      </w:r>
      <w:r>
        <w:rPr>
          <w:lang w:val="sw_KE" w:bidi="sw_KE"/>
        </w:rPr>
        <w:t>kufuru</w:t>
      </w:r>
      <w:r>
        <w:rPr>
          <w:lang w:val="sw_KE" w:bidi="sw_KE"/>
        </w:rPr>
        <w:t>.</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12:33–37</w:t>
      </w:r>
      <w:r>
        <w:rPr>
          <w:lang w:val="sw_KE" w:bidi="sw_KE"/>
        </w:rPr>
      </w:r>
    </w:p>
    <w:p>
      <w:pPr>
        <w:pStyle w:val="Heading3"/>
      </w:pPr>
      <w:r>
        <w:rPr>
          <w:lang w:val="sw_KE" w:bidi="sw_KE"/>
        </w:rPr>
        <w:t>Sikiliza na Moyo</w:t>
      </w:r>
    </w:p>
    <w:p>
      <w:pPr/>
      <w:r>
        <w:rPr>
          <w:lang w:val="sw_KE" w:bidi="sw_KE"/>
        </w:rPr>
      </w:r>
      <w:r>
        <w:rPr>
          <w:lang w:val="sw_KE" w:bidi="sw_KE"/>
        </w:rPr>
        <w:t>Sikiliza Mathayo 12:33–37 na utie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Katika hadithi hii, Yesu anatumia ulinganisho kuhusu miti ili kuonyesha kwamba maneno ya mtu yanaonyesha kama mtu huyo ni mzuri au mbaya. Katika hadithi ya mwisho, baadhi ya Mafarisayo walimshtaki Yesu kutupa pepo kwa nguvu ya Shetani. Lakini Yesu anafundisha kwamba anafanya kazi dhidi ya Shetani. Pia alisema kwamba kupinga Roho Mtakatifu wa Mungu ni dhambi isiyosameheka.</w:t>
      </w:r>
    </w:p>
    <w:p>
      <w:pPr/>
      <w:r>
        <w:rPr>
          <w:lang w:val="sw_KE" w:bidi="sw_KE"/>
        </w:rPr>
      </w:r>
      <w:r>
        <w:rPr>
          <w:lang w:val="sw_KE" w:bidi="sw_KE"/>
        </w:rPr>
        <w:t>Hadithi hii pengine ilitokea mara tu baada ya hadithi ya mwisho. Kitu muhimu hapa ni kile Yesu anafundisha. Yale watu wanayosema na kufanya yanaonyesha asili ya kweli ya uhusiano wao na Mungu. Katika mfano huu, Yesu anafundisha kwa methali, au msemo wa hekima. Yesu analinganisha watu na miti na kile wanachosema na kufanya kwa matunda. Yesu alikuwa akiwaambia Mafarisayo kwamba walihitaji kuamua. Yesu alitaka wazingatie kama miti na matunda yake ni mazuri, au mti na matunda yake ni mabaya. Huwezi kusema kwamba matendo ya mtu ni mazuri, lakini mtu ni mbaya. Unaweza kukumbuka kutoka kwa hadithi za awali kwamba Yesu alitumia ulinganisho sawa ili kuzungumza kuhusu matendo ya watu.</w:t>
      </w:r>
    </w:p>
    <w:p>
      <w:pPr/>
      <w:r>
        <w:rPr>
          <w:lang w:val="sw_KE" w:bidi="sw_KE"/>
        </w:rPr>
      </w:r>
      <w:r>
        <w:rPr>
          <w:lang w:val="sw_KE" w:bidi="sw_KE"/>
        </w:rPr>
        <w:t>Yesu alilinganisha Mafarisayo na uzao, au watoto wa nyoka. Nyoka wa sumu anarejelea karibu aina yoyote ya nyoka wa sumu ambaye kuumwa kwake kunasababisha kifo. Pia, Shetani mara nyingi anajulikana kama nyoka. "Uzao wa nyoka" ni jina la kawaida ambalo watu walitumia kudhulumiana. Yesu na Yohana Mbatizaji waliwaita viongozi wa kidini "uzao wa nyoka" kwa nyakati tofauti, pengine kwa sababu Mafarisayo walikuwa kama nyoka wa sumu kwa sababu nyoka wenye sumu ni wabaya na hatari.</w:t>
      </w:r>
    </w:p>
    <w:p>
      <w:pPr/>
      <w:r>
        <w:rPr>
          <w:lang w:val="sw_KE" w:bidi="sw_KE"/>
        </w:rPr>
      </w:r>
      <w:r>
        <w:rPr>
          <w:lang w:val="sw_KE" w:bidi="sw_KE"/>
        </w:rPr>
        <w:t>Yesu aliwauliza Mafarisayo, "Mnawezaje kuzungumza vizuri, wakati ninyi ni waovu?" Hakutaka wajibu. Alikuwa akifundisha kwamba kile mtu anasema kinaonyesha mawazo yake ya kweli ya ndani na hisia. Yesu anaelezea mshangao kwamba wanafikiri wanaweza kuficha matendo yao mabaya kwa maneno mazuri.</w:t>
      </w:r>
    </w:p>
    <w:p>
      <w:pPr/>
      <w:r>
        <w:rPr>
          <w:lang w:val="sw_KE" w:bidi="sw_KE"/>
        </w:rPr>
      </w:r>
      <w:r>
        <w:rPr>
          <w:lang w:val="sw_KE" w:bidi="sw_KE"/>
        </w:rPr>
        <w:t xml:space="preserve">Onyesha picha au mfano wa </w:t>
      </w:r>
      <w:r>
        <w:rPr>
          <w:lang w:val="sw_KE" w:bidi="sw_KE"/>
        </w:rPr>
        <w:t>nyoka wa sumu</w:t>
      </w:r>
      <w:r>
        <w:rPr>
          <w:lang w:val="sw_KE" w:bidi="sw_KE"/>
        </w:rPr>
        <w:t>.</w:t>
      </w:r>
    </w:p>
    <w:p>
      <w:pPr/>
      <w:r>
        <w:rPr>
          <w:lang w:val="sw_KE" w:bidi="sw_KE"/>
        </w:rPr>
      </w:r>
      <w:r>
        <w:rPr>
          <w:lang w:val="sw_KE" w:bidi="sw_KE"/>
        </w:rPr>
        <w:t>Yesu alisema kwamba kile mtu anasema kinatoka kwa kile kinachojaza na kufurika kutoka kwa wingi wa moyo. Katika utamaduni wa Kiyahudi, moyo wa mtu ni nafsi yake ya ndani. Inawakilisha kile mtu anachofikiri, anachohisi, na anachofanyia maamuzi. Kisha Yesu anasisitiza hatua sawa kwa kulinganisha maneno ya mtu na hazina, au mali ya thamani, ambayo analeta nje. Hii inaonyesha kwamba maneno ya mtu yanaonyesha kile ni muhimu kwa mtu huyo.</w:t>
      </w:r>
    </w:p>
    <w:p>
      <w:pPr/>
      <w:r>
        <w:rPr>
          <w:lang w:val="sw_KE" w:bidi="sw_KE"/>
        </w:rPr>
      </w:r>
      <w:r>
        <w:rPr>
          <w:lang w:val="sw_KE" w:bidi="sw_KE"/>
        </w:rPr>
        <w:t>Sitisha hapa na mjadili mawazo ya ndani ya mtu katika utamaduni wenu: Katika lugha yenu, mnaelezea vipi maisha ya ndani ya mtu? Unafanya ulinganisho gani au unatumia vitu gani kueleza ikiwa mtu ni mzuri au mbaya?</w:t>
      </w:r>
    </w:p>
    <w:p>
      <w:pPr/>
      <w:r>
        <w:rPr>
          <w:lang w:val="sw_KE" w:bidi="sw_KE"/>
        </w:rPr>
      </w:r>
      <w:r>
        <w:rPr>
          <w:lang w:val="sw_KE" w:bidi="sw_KE"/>
        </w:rPr>
        <w:t>Yesu anasema, "Ninawaambia" kwa sababu anataka watu wazingatie kile anachokaribia kusema. Kisha Yesu anasema kwamba kila mtu atabidi aeleze kila neno lisilo na uangalizi ambalo amewahi kusema siku ya hukumu, au wakati Mungu anawahukumu watu wote. Katika kesi hii, "kutojali " au "tupu" ina maana kwamba mtu alisema angefanya kitu lakini kisha hakufanya. Mungu atamhukumu na kutangaza mtu hana hatia ya kufanya makosa au hatia ya kufanya makosa kwa sababu ya maneno wanayosema.</w:t>
      </w:r>
    </w:p>
    <w:p>
      <w:pPr/>
      <w:r>
        <w:rPr>
          <w:lang w:val="sw_KE" w:bidi="sw_KE"/>
        </w:rPr>
      </w:r>
      <w:r>
        <w:rPr>
          <w:lang w:val="sw_KE" w:bidi="sw_KE"/>
        </w:rPr>
        <w:t>Hadithi hii inatuonyesha jinsi maneno yanavyoweza kuwa muhimu kwa Mungu hata kama maneno hayo yanaonekana kutokuwa na maana. Maneno yetu yanaonyesha kile tunachofikiri, kuhisi na kupanga kufanya.</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Hadithi hii ina matukio mawili.</w:t>
      </w:r>
    </w:p>
    <w:p>
      <w:pPr/>
      <w:r>
        <w:rPr>
          <w:lang w:val="sw_KE" w:bidi="sw_KE"/>
        </w:rPr>
      </w:r>
      <w:r>
        <w:rPr>
          <w:b/>
          <w:lang w:val="sw_KE" w:bidi="sw_KE"/>
        </w:rPr>
        <w:t>Tukio la kwanza:</w:t>
      </w:r>
      <w:r>
        <w:rPr>
          <w:lang w:val="sw_KE" w:bidi="sw_KE"/>
        </w:rPr>
        <w:t xml:space="preserve"> Yesu analinganisha miti na matunda ili kuelezea jinsi mtu mzuri atatenda na kusema mambo mazuri lakini mtu mwovu atatenda na kusema mambo mabaya.</w:t>
      </w:r>
    </w:p>
    <w:p>
      <w:pPr/>
      <w:r>
        <w:rPr>
          <w:lang w:val="sw_KE" w:bidi="sw_KE"/>
        </w:rPr>
      </w:r>
      <w:r>
        <w:rPr>
          <w:b/>
          <w:lang w:val="sw_KE" w:bidi="sw_KE"/>
        </w:rPr>
        <w:t>Tukio la pili:</w:t>
      </w:r>
      <w:r>
        <w:rPr>
          <w:lang w:val="sw_KE" w:bidi="sw_KE"/>
        </w:rPr>
        <w:t xml:space="preserve"> Yesu anafundisha kuhusu umuhimu wa maneno ambayo watu wanasema.</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Umati wa watu</w:t>
      </w:r>
    </w:p>
    <w:p>
      <w:pPr>
        <w:pStyle w:val="ListBullet"/>
        <w:spacing w:line="240" w:lineRule="auto"/>
        <w:ind w:left="720"/>
      </w:pPr>
      <w:r>
        <w:rPr>
          <w:lang w:val="sw_KE" w:bidi="sw_KE"/>
        </w:rPr>
      </w:r>
      <w:r>
        <w:rPr>
          <w:lang w:val="sw_KE" w:bidi="sw_KE"/>
        </w:rPr>
        <w:t>Watu ambao wanawakilishwa na miti</w:t>
      </w:r>
    </w:p>
    <w:p>
      <w:pPr>
        <w:pStyle w:val="ListBullet"/>
        <w:spacing w:line="240" w:lineRule="auto"/>
        <w:ind w:left="720"/>
      </w:pPr>
      <w:r>
        <w:rPr>
          <w:lang w:val="sw_KE" w:bidi="sw_KE"/>
        </w:rPr>
      </w:r>
      <w:r>
        <w:rPr>
          <w:lang w:val="sw_KE" w:bidi="sw_KE"/>
        </w:rPr>
        <w:t>Baadhi ya Mafarisayo</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Ni muhimu kukumbuka kwamba Yesu alikuwa amemaliza tu kuwaambia Mafarisayo na umati wa watu kwamba kuzungumza dhidi ya Roho Mtakatifu wa Mungu ni dhambi isiyosameheka. Yesu anafundisha kwa kuelezea methali, au msemo wa hekima. Katika methali hii, inaweza kuonekana kama Yesu anatoa amri kwa watu ili kufanya mti mzuri au mbaya. Yesu hatoi amri kwa watu. Anaelezea ulinganisho huu kwa njia ambayo watu wanatoa methali. Miti inawakilisha watu na matunda ya miti yanawakilisha maneno ambayo watu wanasema na matendo yao.</w:t>
      </w:r>
    </w:p>
    <w:p>
      <w:pPr/>
      <w:r>
        <w:rPr>
          <w:lang w:val="sw_KE" w:bidi="sw_KE"/>
        </w:rPr>
      </w:r>
      <w:r>
        <w:rPr>
          <w:lang w:val="sw_KE" w:bidi="sw_KE"/>
        </w:rPr>
        <w:t>Kumbuka kwamba Yesu anawaita Mafarisayo watoto wa nyoka wenye sumu. Yesu anazungumza kuhusu aina ya nyoka ambaye ana sumu yake kwenye midomo yake. Wakati Yesu aliwauliza Mafarisayo, "Mnawezaje kuzungumza vizuri, wakati nyinyi ni waovu?" hakutaka wajibu. Alikuwa akifundisha kwamba kile mtu anasemacho hufunua mawazo yake na hisia zake za ndani.</w:t>
      </w:r>
    </w:p>
    <w:p>
      <w:pPr/>
      <w:r>
        <w:rPr>
          <w:lang w:val="sw_KE" w:bidi="sw_KE"/>
        </w:rPr>
      </w:r>
      <w:r>
        <w:rPr>
          <w:lang w:val="sw_KE" w:bidi="sw_KE"/>
        </w:rPr>
        <w:t>Sitisha hapa na mjadili jinsi watu wanavyotumia methali katika lugha yako: Simulia misemo mingi ya hekima au methali kama unavyoweza kukumbuka.</w:t>
      </w:r>
    </w:p>
    <w:p>
      <w:pPr/>
      <w:r>
        <w:rPr>
          <w:lang w:val="sw_KE" w:bidi="sw_KE"/>
        </w:rPr>
      </w:r>
      <w:r>
        <w:rPr>
          <w:lang w:val="sw_KE" w:bidi="sw_KE"/>
        </w:rPr>
        <w:t>Ni muhimu kukumbuka kwamba Yesu alitumia ulinganisho tofauti ili kusisitiza jambo sawa wakati alipozungumza kuhusu mtu anayetoa hazina nzuri au mbaya. Moyo mzuri ni kama chumba cha kuhifadhi ambacho kinahifadhi hazina. Lakini moyo mwovu ni kama chumba cha kuhifadhi ambacho kinahifadhi vitu viovu.</w:t>
      </w:r>
    </w:p>
    <w:p>
      <w:pPr/>
      <w:r>
        <w:rPr>
          <w:lang w:val="sw_KE" w:bidi="sw_KE"/>
        </w:rPr>
      </w:r>
      <w:r>
        <w:rPr>
          <w:lang w:val="sw_KE" w:bidi="sw_KE"/>
        </w:rPr>
        <w:t>Katika tukio la pili, Yesu anaendelea kufundisha kwa kusema, "Ninawaambia." Yesu anasema hivi kwa sababu kile anachokaribia kusema ni muhimu na anataka watu wawe makini. Ni muhimu kukumbuka kwamba siku ya hukumu ni wakati ujao ambapo Mungu atawahukumu watu wote kwa mambo waliyosema na kutenda. Ni muhimu kukumbuka kwamba Mungu atamhukumu na kutangaza mtu hana hatia ya kufanya makosa au ana hatia ya kufanya makosa kwa sababu ya maneno anayosema. Yesu anasema kwamba mwamuzi ataamua kwamba mtu hana hatia kama maneno yake ni ya kweli na mazuri, na ana hatia kama maneno yake si hayo. Yesu anatumia aina ya umoja ya "wewe" kwa sababu anataka kila mtu katika wasikilizaji wake ahisi kama anazungumza naye moja kwa moja. Anataka kila mtu afikirie kuhusu jinsi maisha yake mwenyewe yanavyohitaji kubadilika.</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mawili.</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Umati wa watu</w:t>
      </w:r>
    </w:p>
    <w:p>
      <w:pPr>
        <w:pStyle w:val="ListBullet"/>
        <w:spacing w:line="240" w:lineRule="auto"/>
        <w:ind w:left="720"/>
      </w:pPr>
      <w:r>
        <w:rPr>
          <w:lang w:val="sw_KE" w:bidi="sw_KE"/>
        </w:rPr>
      </w:r>
      <w:r>
        <w:rPr>
          <w:lang w:val="sw_KE" w:bidi="sw_KE"/>
        </w:rPr>
        <w:t>Watu ambao wanawakilishwa na miti</w:t>
      </w:r>
    </w:p>
    <w:p>
      <w:pPr>
        <w:pStyle w:val="ListBullet"/>
        <w:spacing w:line="240" w:lineRule="auto"/>
        <w:ind w:left="720"/>
      </w:pPr>
      <w:r>
        <w:rPr>
          <w:lang w:val="sw_KE" w:bidi="sw_KE"/>
        </w:rPr>
      </w:r>
      <w:r>
        <w:rPr>
          <w:lang w:val="sw_KE" w:bidi="sw_KE"/>
        </w:rPr>
        <w:t>Baadhi ya Mafarisayo</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Igiza ulinganisho ambao Yesu alitoa kuhusu miti inayowakilisha watu. Yesu alisema kwamba maneno ambayo watu wanasema na matendo yao ni kama matunda ambayo miti inazalisha.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watu waliolinganiswa na miti, "Mnahisi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Sasa, Yesu anasema kwamba Mafarisayo ni kama watoto wa nyoka wenye sumu kwa sababu maneno yao ni hatari. Anawaambia kwamba maneno yao yanaonyesha kwamba mawazo yao ya ndani na hisia zao ni mbaya.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Mafarisayo, "Mnahisi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anasema kwamba kile mtu anasema kinaonyesha kile ni muhimu kwao. Kisha Yesu anafundisha kwamba Mungu atawahukumu watu kwa mambo ambayo wanasema hata kama wanasema jambo jema lakini hawalifanyi.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umati wa watu, "Mnahisi vipi?" Unaweza kusikia mambo kama:</w:t>
      </w:r>
    </w:p>
    <w:p>
      <w:pPr>
        <w:pStyle w:val="ListBullet"/>
        <w:spacing w:line="240" w:lineRule="auto"/>
        <w:ind w:left="720"/>
      </w:pPr>
      <w:r>
        <w:rPr>
          <w:lang w:val="sw_KE" w:bidi="sw_KE"/>
        </w:rPr>
      </w:r>
      <w:r>
        <w:rPr>
          <w:lang w:val="sw_KE" w:bidi="sw_KE"/>
        </w:rPr>
        <w:t>Muulize mwigizaji anayeigiza Yesu, "Unahisi vipi?" Unaweza kusikia mambo kama:</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Yesu analinganisha watu na miti na matunda ya miti kwa maneno ambayo watu wanasema. Anawaita </w:t>
      </w:r>
      <w:r>
        <w:rPr>
          <w:b/>
          <w:lang w:val="sw_KE" w:bidi="sw_KE"/>
        </w:rPr>
        <w:t>Mafarisayo</w:t>
      </w:r>
      <w:r>
        <w:rPr>
          <w:lang w:val="sw_KE" w:bidi="sw_KE"/>
        </w:rPr>
        <w:t xml:space="preserve">, au viongozi wa kidini, </w:t>
      </w:r>
      <w:r>
        <w:rPr>
          <w:b/>
          <w:lang w:val="sw_KE" w:bidi="sw_KE"/>
        </w:rPr>
        <w:t>uzao wa nyoka</w:t>
      </w:r>
      <w:r>
        <w:rPr>
          <w:lang w:val="sw_KE" w:bidi="sw_KE"/>
        </w:rPr>
        <w:t>.</w:t>
      </w:r>
    </w:p>
    <w:p>
      <w:pPr/>
      <w:r>
        <w:rPr>
          <w:lang w:val="sw_KE" w:bidi="sw_KE"/>
        </w:rPr>
      </w:r>
      <w:r>
        <w:rPr>
          <w:b/>
          <w:lang w:val="sw_KE" w:bidi="sw_KE"/>
        </w:rPr>
        <w:t>Uzao</w:t>
      </w:r>
      <w:r>
        <w:rPr>
          <w:lang w:val="sw_KE" w:bidi="sw_KE"/>
        </w:rPr>
        <w:t xml:space="preserve"> inamaanisha watoto au uzao. </w:t>
      </w:r>
      <w:r>
        <w:rPr>
          <w:b/>
          <w:lang w:val="sw_KE" w:bidi="sw_KE"/>
        </w:rPr>
        <w:t>Nyoka</w:t>
      </w:r>
      <w:r>
        <w:rPr>
          <w:lang w:val="sw_KE" w:bidi="sw_KE"/>
        </w:rPr>
        <w:t xml:space="preserve"> ni aina yoyote ya nyoka wa sumu ambaye kuumwa kwake kunaweza kuua. Katika Biblia </w:t>
      </w:r>
      <w:r>
        <w:rPr>
          <w:lang w:val="sw_KE" w:bidi="sw_KE"/>
        </w:rPr>
        <w:t>Shetani</w:t>
      </w:r>
      <w:r>
        <w:rPr>
          <w:lang w:val="sw_KE" w:bidi="sw_KE"/>
        </w:rPr>
        <w:t xml:space="preserve"> mara nyingi anajulikana kama nyoka.</w:t>
      </w:r>
    </w:p>
    <w:p>
      <w:pPr/>
      <w:r>
        <w:rPr>
          <w:lang w:val="sw_KE" w:bidi="sw_KE"/>
        </w:rPr>
      </w:r>
      <w:r>
        <w:rPr>
          <w:lang w:val="sw_KE" w:bidi="sw_KE"/>
        </w:rPr>
        <w:t xml:space="preserve">Yesu alisema kwamba viongozi wa kidini ambao wanazungumza </w:t>
      </w:r>
      <w:r>
        <w:rPr>
          <w:b/>
          <w:lang w:val="sw_KE" w:bidi="sw_KE"/>
        </w:rPr>
        <w:t>uovu</w:t>
      </w:r>
      <w:r>
        <w:rPr>
          <w:lang w:val="sw_KE" w:bidi="sw_KE"/>
        </w:rPr>
        <w:t xml:space="preserve"> hawawezi kuwa wazuri. Uovu unarejelea chochote ambacho kinakuja dhidi ya Mungu. Uovu ni kinyume cha mema kwa kuwa si sahihi—ni kitu kibaya cha kufanya au kitu kibaya. Tumia neno sawa kwa uovu kama vile ulivyofanya katika simulizi za awali. Rejelea Faharasa Kuu kwa ufafanuzi kamili zaidi wa neno </w:t>
      </w:r>
      <w:r>
        <w:rPr>
          <w:lang w:val="sw_KE" w:bidi="sw_KE"/>
        </w:rPr>
        <w:t>uovu</w:t>
      </w:r>
      <w:r>
        <w:rPr>
          <w:lang w:val="sw_KE" w:bidi="sw_KE"/>
        </w:rPr>
        <w:t>.</w:t>
      </w:r>
    </w:p>
    <w:p>
      <w:pPr/>
      <w:r>
        <w:rPr>
          <w:lang w:val="sw_KE" w:bidi="sw_KE"/>
        </w:rPr>
      </w:r>
      <w:r>
        <w:rPr>
          <w:lang w:val="sw_KE" w:bidi="sw_KE"/>
        </w:rPr>
        <w:t xml:space="preserve">Yesu alisema kwamba mtu ataleta mambo mema au mabaya kutoka kwenye </w:t>
      </w:r>
      <w:r>
        <w:rPr>
          <w:b/>
          <w:lang w:val="sw_KE" w:bidi="sw_KE"/>
        </w:rPr>
        <w:t>hazina yake</w:t>
      </w:r>
      <w:r>
        <w:rPr>
          <w:lang w:val="sw_KE" w:bidi="sw_KE"/>
        </w:rPr>
        <w:t>. Hazina inarejelea kitu ambacho ni cha thamani kwa mtu. Katika mfano huu, mtu anaweza ama kuthamini mambo mema au mambo mabaya.</w:t>
      </w:r>
    </w:p>
    <w:p>
      <w:pPr/>
      <w:r>
        <w:rPr>
          <w:lang w:val="sw_KE" w:bidi="sw_KE"/>
        </w:rPr>
      </w:r>
      <w:r>
        <w:rPr>
          <w:lang w:val="sw_KE" w:bidi="sw_KE"/>
        </w:rPr>
        <w:t xml:space="preserve">Yesu anasema kwamba watu </w:t>
      </w:r>
      <w:r>
        <w:rPr>
          <w:b/>
          <w:lang w:val="sw_KE" w:bidi="sw_KE"/>
        </w:rPr>
        <w:t>watawajibika</w:t>
      </w:r>
      <w:r>
        <w:rPr>
          <w:lang w:val="sw_KE" w:bidi="sw_KE"/>
        </w:rPr>
        <w:t xml:space="preserve"> katika siku ya </w:t>
      </w:r>
      <w:r>
        <w:rPr>
          <w:b/>
          <w:lang w:val="sw_KE" w:bidi="sw_KE"/>
        </w:rPr>
        <w:t>hukumu</w:t>
      </w:r>
      <w:r>
        <w:rPr>
          <w:lang w:val="sw_KE" w:bidi="sw_KE"/>
        </w:rPr>
        <w:t xml:space="preserve"> kwa kila neno lisilo na uangalizi wanalozungumza.</w:t>
      </w:r>
    </w:p>
    <w:p>
      <w:pPr/>
      <w:r>
        <w:rPr>
          <w:lang w:val="sw_KE" w:bidi="sw_KE"/>
        </w:rPr>
      </w:r>
      <w:r>
        <w:rPr>
          <w:lang w:val="sw_KE" w:bidi="sw_KE"/>
        </w:rPr>
        <w:t xml:space="preserve">Katika mfano huu, </w:t>
      </w:r>
      <w:r>
        <w:rPr>
          <w:b/>
          <w:lang w:val="sw_KE" w:bidi="sw_KE"/>
        </w:rPr>
        <w:t xml:space="preserve"> kuwajibika</w:t>
      </w:r>
      <w:r>
        <w:rPr>
          <w:lang w:val="sw_KE" w:bidi="sw_KE"/>
        </w:rPr>
        <w:t xml:space="preserve"> ina maana kwamba watu watatakiwa kumwambia Mungu sababu za kile walichosema. </w:t>
      </w:r>
      <w:r>
        <w:rPr>
          <w:b/>
          <w:lang w:val="sw_KE" w:bidi="sw_KE"/>
        </w:rPr>
        <w:t>Siku ya Hukumu</w:t>
      </w:r>
      <w:r>
        <w:rPr>
          <w:lang w:val="sw_KE" w:bidi="sw_KE"/>
        </w:rPr>
        <w:t xml:space="preserve"> ni wakati wa baadaye wakati Mungu atawahukumu watu wote kwa kile walichosema na kufanya. Yesu alisema kwamba mtu atapewa haki kwa maneno yake au </w:t>
      </w:r>
      <w:r>
        <w:rPr>
          <w:b/>
          <w:lang w:val="sw_KE" w:bidi="sw_KE"/>
        </w:rPr>
        <w:t>atashtakiwa</w:t>
      </w:r>
      <w:r>
        <w:rPr>
          <w:lang w:val="sw_KE" w:bidi="sw_KE"/>
        </w:rPr>
        <w:t xml:space="preserve"> kulingana na maneno yake. Wakati mtu anathibitisha haki, au kupewa haki, Mungu anamfikiria mtu huyo hana hatia ya kufanya makosa. Wakati mtu anahukumiwa, Mungu anazingatia mtu huyo kuwa na hatia ya kufanya makosa.</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12:38–45</w:t>
      </w:r>
      <w:r>
        <w:rPr>
          <w:lang w:val="sw_KE" w:bidi="sw_KE"/>
        </w:rPr>
      </w:r>
    </w:p>
    <w:p>
      <w:pPr>
        <w:pStyle w:val="Heading3"/>
      </w:pPr>
      <w:r>
        <w:rPr>
          <w:lang w:val="sw_KE" w:bidi="sw_KE"/>
        </w:rPr>
        <w:t>Sikiliza na Moyo</w:t>
      </w:r>
    </w:p>
    <w:p>
      <w:pPr/>
      <w:r>
        <w:rPr>
          <w:lang w:val="sw_KE" w:bidi="sw_KE"/>
        </w:rPr>
      </w:r>
      <w:r>
        <w:rPr>
          <w:lang w:val="sw_KE" w:bidi="sw_KE"/>
        </w:rPr>
        <w:t>Sikiliza Mathayo 12:38–45 na utie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Katika hadithi hii, mazungumzo yanaendelea kati ya Yesu na viongozi wa kidini. Yesu na Mafarisayo wamekuwa na mazungumzo ambayo yalianza wakati Yesu alimponya mtu ambaye hangeweza kuona au kuzungumza. Roho mbaya alikuwa akimdhibiti mtu huyo. Mafarisayo walimshtaki Yesu kwa kuwa na nguvu kutoka kwa Shetani. Kisha, Yesu alielezea kwamba Mafarisayo walikuwa wakisema kitu cha kutisha na cha dhambi. Yesu alielezea kwamba maneno ambayo mtu anasema yanaonyesha kile kilicho moyoni mwake. Baada ya hapo, Waandishi, au walimu wa sheria ya Kiyahudi, na Mafarisayo walimwomba Yesu kwa ishara ambayo inathibitisha Yesu ana mamlaka ya kufundisha na kufanya mambo ambayo anafanya.</w:t>
      </w:r>
    </w:p>
    <w:p>
      <w:pPr/>
      <w:r>
        <w:rPr>
          <w:lang w:val="sw_KE" w:bidi="sw_KE"/>
        </w:rPr>
      </w:r>
      <w:r>
        <w:rPr>
          <w:lang w:val="sw_KE" w:bidi="sw_KE"/>
        </w:rPr>
        <w:t>Viongozi wa kidini wanamwita Yesu "mwalimu," ambayo ni njia ambayo watu wa nje ambao hawakuwa wafuasi wa Yesu walimuelezea Yesu. Viongozi wa kidini walikuwa wamemwona Yesu akifanya miujiza mingi, au matendo ya Mungu. Lakini walitaka Yesu afanye ishara, au muujiza maalum, ili kuthibitisha kwamba Yesu ndiye anayesema yeye ni nani, na kwamba mamlaka yake yanatoka kwa Mungu. Hii inaonyesha kwamba bado hawakuamini kwamba Yesu anatoka kwa Mungu. Kwa hivyo, Yesu aliwaita "kizazi kiovu na cha uzinzi." Mtu ambaye ni mzinzi si mwaminifu kwa mwenza wake. Hii ni njia ya mfano kwa Yesu kusema kwamba watu wa siku yake, au kizazi, hawakuwa waaminifu kwa Mungu.</w:t>
      </w:r>
    </w:p>
    <w:p>
      <w:pPr/>
      <w:r>
        <w:rPr>
          <w:lang w:val="sw_KE" w:bidi="sw_KE"/>
        </w:rPr>
      </w:r>
      <w:r>
        <w:rPr>
          <w:lang w:val="sw_KE" w:bidi="sw_KE"/>
        </w:rPr>
        <w:t>Yesu anasema kwamba wataona ishara ya Yona. Yona alikuwa nabii wa Mungu ambaye aliishi kwa muda mrefu kabla ya Yesu. Mungu alikuwa amemwambia Yona kwenda kuwaambia watu wa Ninawi wamrudie Mungu. Lakini Yona hakutaka kwenda Ninawi. Kwa hivyo, aliingia katika mashua kwenda mahali pengine. Watu wengine kwenye mashua walimtupa Yona majini. Hiyo ni wakati samaki mkubwa alimmeza, lakini baada ya siku tatu, Mungu alisababisha samaki kumtapika Yona kwenye nchi. Uzoefu wa Yona ni kulinganisha na kile kitatokea kwa Mwana wa Mtu, au Mwokozi aliyeahidiwa wa Mungu, katika siku zijazo. Yesu anasema Mwana wa Mtu, au Mwokozi aliyeahidiwa, atakuwa siku tatu na usiku tatu katika "moyo wa dunia," au katika kaburi. Yesu anazungumza kuhusu jinsi atakavyokufa na kuzikwa kwa siku tatu kabla ya kufufuka.</w:t>
      </w:r>
    </w:p>
    <w:p>
      <w:pPr/>
      <w:r>
        <w:rPr>
          <w:lang w:val="sw_KE" w:bidi="sw_KE"/>
        </w:rPr>
      </w:r>
      <w:r>
        <w:rPr>
          <w:lang w:val="sw_KE" w:bidi="sw_KE"/>
        </w:rPr>
        <w:t>Yesu analinganisha Yona na yeye mwenyewe, kwa sababu Mungu alimwokoa Yona kutoka kifo, na Mungu atamwokoa Yesu kwa kumfufua. Kwenye siku wakati Mungu atawahukumu watu wote kwa kile walichosema na kufanya, wanaume au watu katika mji wa Ninawi watasimama ili kushitaki au kuelezea jinsi watu wa siku ya Yesu walikuwa wamefanya dhambi.</w:t>
      </w:r>
    </w:p>
    <w:p>
      <w:pPr/>
      <w:r>
        <w:rPr>
          <w:lang w:val="sw_KE" w:bidi="sw_KE"/>
        </w:rPr>
      </w:r>
      <w:r>
        <w:rPr>
          <w:lang w:val="sw_KE" w:bidi="sw_KE"/>
        </w:rPr>
        <w:t>Yona alikwenda kwa watu wa Ninawi na kuwashawishi kurudi kwa Mungu. Kwa hivyo, walitubu na kuacha kutenda dhambi, na kumgeukia Mungu. Yesu alitumia neno "tazama" au "angalia" ili wawe makini kwa kile Yesu alisema. Alisema, "Kitu kikubwa kuliko Yona ambaye yuko hapa." Yesu ni muhimu zaidi kuliko Yona kwa sababu Yesu ni Mwokozi aliyeahidiwa.</w:t>
      </w:r>
    </w:p>
    <w:p>
      <w:pPr/>
      <w:r>
        <w:rPr>
          <w:lang w:val="sw_KE" w:bidi="sw_KE"/>
        </w:rPr>
      </w:r>
      <w:r>
        <w:rPr>
          <w:lang w:val="sw_KE" w:bidi="sw_KE"/>
        </w:rPr>
        <w:t>Yesu aliwaambia viongozi wa kidini kwamba kama wanaume wa Ninawi, Malkia wa Sheba pia angewahukumu. Miaka mingi iliyopita, Malkia wa Sheba alikuja kutoka nchi ya kigeni kusini, mbali na Israeli. Alitaka kusikia maneno ya Mfalme Solomoni. Zamani za kale, Solomoni alijulikana kwa hekima yake. Yesu alisisitiza jambo ambalo alikuwa ametoka kusema kwa kuwaambia kwamba yeye pia ni mkuu kuliko Solomoni.</w:t>
      </w:r>
    </w:p>
    <w:p>
      <w:pPr/>
      <w:r>
        <w:rPr>
          <w:lang w:val="sw_KE" w:bidi="sw_KE"/>
        </w:rPr>
      </w:r>
      <w:r>
        <w:rPr>
          <w:lang w:val="sw_KE" w:bidi="sw_KE"/>
        </w:rPr>
        <w:t xml:space="preserve">Onyesha ramani ya </w:t>
      </w:r>
      <w:r>
        <w:rPr>
          <w:lang w:val="sw_KE" w:bidi="sw_KE"/>
        </w:rPr>
        <w:t>Israeli, Ninawi, na Sheba</w:t>
      </w:r>
      <w:r>
        <w:rPr>
          <w:lang w:val="sw_KE" w:bidi="sw_KE"/>
        </w:rPr>
        <w:t>.</w:t>
      </w:r>
    </w:p>
    <w:p>
      <w:pPr/>
      <w:r>
        <w:rPr>
          <w:lang w:val="sw_KE" w:bidi="sw_KE"/>
        </w:rPr>
      </w:r>
      <w:r>
        <w:rPr>
          <w:lang w:val="sw_KE" w:bidi="sw_KE"/>
        </w:rPr>
        <w:t>Sitisha hapa na mjadili: Eleza wakati ambao wewe au mtu unayemjua alikwenda mbele ya mtu ili kuhukumiwa mahakamani. Nani aliruhusiwa kuzungumza na mwamuzi na kwa nini? Nani hakuruhusiwa kuzungumza na mwamuzi na kwa nini?</w:t>
      </w:r>
    </w:p>
    <w:p>
      <w:pPr/>
      <w:r>
        <w:rPr>
          <w:lang w:val="sw_KE" w:bidi="sw_KE"/>
        </w:rPr>
      </w:r>
      <w:r>
        <w:rPr>
          <w:lang w:val="sw_KE" w:bidi="sw_KE"/>
        </w:rPr>
        <w:t>Kisha, Yesu alizungumza kuhusu watu ambao wanatolewa kutoka kwa roho chafu, au roho mbaya. Wakati roho mbaya inalazimika kumwacha mtu, inazunguka kupitia maeneo yasiyo na maji, au yametengwa na haitaki kukaa. Badala yake, roho mbaya inataka kurudi kwa mtu ambaye ilikuwa ikimdhibiti kabla. Yesu analinganisha nyumba safi na mtu ambaye ni tupu kiroho na anapatikana kwa roho, iwe ni mzuri au mbaya. Roho mbaya inaporudi kwa mtu ilimoishi hapo awali na kumkuta mtu huyo akiwa mtupu kiroho, huenda na kuleta roho nyingine saba zaidi zilizo mbaya kuliko yenyewe. Roho zote nane zinachukua udhibiti wa mtu, au kuishi katika nyumba, na zinasababisha mambo hata mabaya kutokea kwa mtu aliyepagawa.</w:t>
      </w:r>
    </w:p>
    <w:p>
      <w:pPr/>
      <w:r>
        <w:rPr>
          <w:lang w:val="sw_KE" w:bidi="sw_KE"/>
        </w:rPr>
      </w:r>
      <w:r>
        <w:rPr>
          <w:lang w:val="sw_KE" w:bidi="sw_KE"/>
        </w:rPr>
        <w:t>Sitisha hapa na mjadili: Watu wanaamini nini kuhusu roho katika utamaduni wenu? Roho wanaishi wapi? Ni aina gani ya roho ambayo iko pale na inasababisha watu kufanya nini?</w:t>
      </w:r>
    </w:p>
    <w:p>
      <w:pPr/>
      <w:r>
        <w:rPr>
          <w:lang w:val="sw_KE" w:bidi="sw_KE"/>
        </w:rPr>
      </w:r>
      <w:r>
        <w:rPr>
          <w:lang w:val="sw_KE" w:bidi="sw_KE"/>
        </w:rPr>
        <w:t>Yesu alifanya ulinganisho huu ili kuonyesha kwamba mwisho wa maisha utakuwa mbaya kuliko mwanzo wa maisha kwa watu wa kizazi chake. Alisema hivi kwa sababu watu hao walikuwa wamemwona Yesu akifanya mambo mengi ambayo yanaonyesha kwamba yeye ni Mwokozi aliyeahidiwa. Lakini watu hawa wangeteseka ikiwa wangeona kila kitu Yesu alifanya ili kuonyesha kwamba alikuwa Mwokozi aliyeahidiwa, lakini walikataa kumfuata Yesu. Wangehitaji kuondoa mambo maovu na kisha kuyabadilisha na nguvu ya Mungu ambayo Yesu huleta.</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Simulizi hili lina matukio matatu.</w:t>
      </w:r>
    </w:p>
    <w:p>
      <w:pPr/>
      <w:r>
        <w:rPr>
          <w:lang w:val="sw_KE" w:bidi="sw_KE"/>
        </w:rPr>
      </w:r>
      <w:r>
        <w:rPr>
          <w:b/>
          <w:lang w:val="sw_KE" w:bidi="sw_KE"/>
        </w:rPr>
        <w:t>Tukio la kwanza:</w:t>
      </w:r>
      <w:r>
        <w:rPr>
          <w:lang w:val="sw_KE" w:bidi="sw_KE"/>
        </w:rPr>
        <w:t xml:space="preserve"> Yesu amemaliza kufundisha kwamba kile mtu anasema kinaonyesha kile kiko moyoni mwake. Kisha, baadhi ya viongozi wa kidini ambao walisikia walimwambia Yesu kwamba walitaka aonyeshe ishara kwamba anatoka kwa Mungu. Yesu anawapa ishara ya Yona.</w:t>
      </w:r>
    </w:p>
    <w:p>
      <w:pPr/>
      <w:r>
        <w:rPr>
          <w:lang w:val="sw_KE" w:bidi="sw_KE"/>
        </w:rPr>
      </w:r>
      <w:r>
        <w:rPr>
          <w:b/>
          <w:lang w:val="sw_KE" w:bidi="sw_KE"/>
        </w:rPr>
        <w:t>Tukio la pili:</w:t>
      </w:r>
      <w:r>
        <w:rPr>
          <w:lang w:val="sw_KE" w:bidi="sw_KE"/>
        </w:rPr>
        <w:t xml:space="preserve"> Yesu anazungumza kuhusu nyakati tofauti katika siku za nyuma ili kuonyesha kwamba yeye ni mkubwa kuliko watu wa siku zilizopita.</w:t>
      </w:r>
    </w:p>
    <w:p>
      <w:pPr/>
      <w:r>
        <w:rPr>
          <w:lang w:val="sw_KE" w:bidi="sw_KE"/>
        </w:rPr>
      </w:r>
      <w:r>
        <w:rPr>
          <w:b/>
          <w:lang w:val="sw_KE" w:bidi="sw_KE"/>
        </w:rPr>
        <w:t>Tukio la tatu:</w:t>
      </w:r>
      <w:r>
        <w:rPr>
          <w:lang w:val="sw_KE" w:bidi="sw_KE"/>
        </w:rPr>
        <w:t xml:space="preserve"> Yesu anafundisha kuhusu kile kitatokea kwa watu wabaya wa siku Yake.</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Baadhi ya walimu wa sheria na Mafarisayo</w:t>
      </w:r>
    </w:p>
    <w:p>
      <w:pPr>
        <w:pStyle w:val="ListBullet"/>
        <w:spacing w:line="240" w:lineRule="auto"/>
        <w:ind w:left="720"/>
      </w:pPr>
      <w:r>
        <w:rPr>
          <w:lang w:val="sw_KE" w:bidi="sw_KE"/>
        </w:rPr>
      </w:r>
      <w:r>
        <w:rPr>
          <w:lang w:val="sw_KE" w:bidi="sw_KE"/>
        </w:rPr>
        <w:t>Nabii Yona</w:t>
      </w:r>
    </w:p>
    <w:p>
      <w:pPr>
        <w:pStyle w:val="ListBullet"/>
        <w:spacing w:line="240" w:lineRule="auto"/>
        <w:ind w:left="720"/>
      </w:pPr>
      <w:r>
        <w:rPr>
          <w:lang w:val="sw_KE" w:bidi="sw_KE"/>
        </w:rPr>
      </w:r>
      <w:r>
        <w:rPr>
          <w:lang w:val="sw_KE" w:bidi="sw_KE"/>
        </w:rPr>
        <w:t>Samaki mkubwa</w:t>
      </w:r>
    </w:p>
    <w:p>
      <w:pPr>
        <w:pStyle w:val="ListBullet"/>
        <w:spacing w:line="240" w:lineRule="auto"/>
        <w:ind w:left="720"/>
      </w:pPr>
      <w:r>
        <w:rPr>
          <w:lang w:val="sw_KE" w:bidi="sw_KE"/>
        </w:rPr>
      </w:r>
      <w:r>
        <w:rPr>
          <w:lang w:val="sw_KE" w:bidi="sw_KE"/>
        </w:rPr>
        <w:t>Watu wa Ninawi</w:t>
      </w:r>
    </w:p>
    <w:p>
      <w:pPr>
        <w:pStyle w:val="ListBullet"/>
        <w:spacing w:line="240" w:lineRule="auto"/>
        <w:ind w:left="720"/>
      </w:pPr>
      <w:r>
        <w:rPr>
          <w:lang w:val="sw_KE" w:bidi="sw_KE"/>
        </w:rPr>
      </w:r>
      <w:r>
        <w:rPr>
          <w:lang w:val="sw_KE" w:bidi="sw_KE"/>
        </w:rPr>
        <w:t>Malkia wa Sheba</w:t>
      </w:r>
    </w:p>
    <w:p>
      <w:pPr>
        <w:pStyle w:val="ListBullet"/>
        <w:spacing w:line="240" w:lineRule="auto"/>
        <w:ind w:left="720"/>
      </w:pPr>
      <w:r>
        <w:rPr>
          <w:lang w:val="sw_KE" w:bidi="sw_KE"/>
        </w:rPr>
      </w:r>
      <w:r>
        <w:rPr>
          <w:lang w:val="sw_KE" w:bidi="sw_KE"/>
        </w:rPr>
        <w:t>Mfalme Solomoni</w:t>
      </w:r>
    </w:p>
    <w:p>
      <w:pPr>
        <w:pStyle w:val="ListBullet"/>
        <w:spacing w:line="240" w:lineRule="auto"/>
        <w:ind w:left="720"/>
      </w:pPr>
      <w:r>
        <w:rPr>
          <w:lang w:val="sw_KE" w:bidi="sw_KE"/>
        </w:rPr>
      </w:r>
      <w:r>
        <w:rPr>
          <w:lang w:val="sw_KE" w:bidi="sw_KE"/>
        </w:rPr>
        <w:t>8 roho wabaya</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Yesu na Mafarisayo wamekuwa na mazungumzo ambayo alianza wakati Yesu alimponya mtu ambaye hangeweza kuona au kuzungumza. Yesu alikuwa amefundisha tu kwamba watu wazuri watasema na kufanya mambo mazuri na watu wabaya watasema na kufanya mambo mabaya. Walimu wa sheria ya Kiyahudi na Mafarisayo wanamwita Yesu mwalimu lakini hawakuwa wafuasi wake. Kumbuka kwamba viongozi wa kidini walimwona Yesu akifanya miujiza mingi, lakini bado hawakumwamini. Waliomba ishara, au muujiza maalum, ili kuonyesha kwamba kweli Yesu anatoka kwa Mungu. Ni muhimu kukumbuka kwamba Yesu aliwaita "kizazi kiovu na kizazi cha uzinzi" kama njia ya kusema kwamba hawakuwa waaminifu kwa Mungu.</w:t>
      </w:r>
    </w:p>
    <w:p>
      <w:pPr/>
      <w:r>
        <w:rPr>
          <w:lang w:val="sw_KE" w:bidi="sw_KE"/>
        </w:rPr>
      </w:r>
      <w:r>
        <w:rPr>
          <w:lang w:val="sw_KE" w:bidi="sw_KE"/>
        </w:rPr>
        <w:t>Katika tukio la pili, Yesu anaelezea kwa nini anawapa ishara ya Yona. Ni muhimu kukumbuka kwamba Yona alikuwa nabii wa Mungu ambaye aliishi kwa muda mrefu kabla ya Yesu. Samaki mkubwa alimmeza, lakini baada ya siku tatu, Mungu alisababisha samaki kumtapika Yona kwenye nchi. Uzoefu wa Yona ni ulinganisho kuhusu kile kitatokea kwa Yesu katika siku zijazo.</w:t>
      </w:r>
    </w:p>
    <w:p>
      <w:pPr/>
      <w:r>
        <w:rPr>
          <w:lang w:val="sw_KE" w:bidi="sw_KE"/>
        </w:rPr>
      </w:r>
      <w:r>
        <w:rPr>
          <w:lang w:val="sw_KE" w:bidi="sw_KE"/>
        </w:rPr>
        <w:t>Kumbuka kwamba watu wa Ninawi waligeuka kutoka kwa dhambi na kumgeukia Mungu kwa sababu ya kile Yona aliwaambia. Ni muhimu kukumbuka kwamba wakati Yesu anatumia neno "tazama" au "angalia" ina maana tunapaswa kuwa makini kwa kile kinachofuata. Kumbuka kwamba Yesu alisema kitu kikubwa kuliko Yona ambaye yupo hapa.</w:t>
      </w:r>
    </w:p>
    <w:p>
      <w:pPr/>
      <w:r>
        <w:rPr>
          <w:lang w:val="sw_KE" w:bidi="sw_KE"/>
        </w:rPr>
      </w:r>
      <w:r>
        <w:rPr>
          <w:lang w:val="sw_KE" w:bidi="sw_KE"/>
        </w:rPr>
        <w:t>Ni muhimu kukumbuka kwamba katika hukumu, watu katika mji wa Ninawi watawashtaki watu wa siku ya Yesu. Yesu alisema kwamba yeye ni mkubwa zaidi, au muhimu zaidi, kuliko Yona. Yesu pia aliwakumbusha viongozi wa kidini kwamba Malkia wa Sheba alikuja kutoka nchi ya kigeni ambayo ilikuwa mbali sana na Israeli. Alitaka kusikia maneno ya Mfalme Solomoni. Kwa muda mrefu uliopita, Solomoni alikuwa mfalme wa Kiyahudi anayejulikana kwa hekima yake. Ni muhimu kukumbuka kwamba Yesu alisema Malkia wa Sheba pia atawashtaki watu wa siku ya Yesu katika hukumu.</w:t>
      </w:r>
    </w:p>
    <w:p>
      <w:pPr/>
      <w:r>
        <w:rPr>
          <w:lang w:val="sw_KE" w:bidi="sw_KE"/>
        </w:rPr>
      </w:r>
      <w:r>
        <w:rPr>
          <w:lang w:val="sw_KE" w:bidi="sw_KE"/>
        </w:rPr>
        <w:t>Yesu alisema kwamba yeye ni mkubwa kuliko Yona na Mfalme Solomoni. Hii ingekuwa ya kushangaza kwa wasikilizaji wa Yesu, kwa sababu Yona na Solomoni waliheshimiwa vizuri na Wayahudi. Lakini kwa sababu Yesu ni Mwana wa Mtu, au Mwokozi aliyeahidiwa wa Mungu, yeye ni muhimu zaidi kuliko wote wawili.</w:t>
      </w:r>
    </w:p>
    <w:p>
      <w:pPr/>
      <w:r>
        <w:rPr>
          <w:lang w:val="sw_KE" w:bidi="sw_KE"/>
        </w:rPr>
      </w:r>
      <w:r>
        <w:rPr>
          <w:lang w:val="sw_KE" w:bidi="sw_KE"/>
        </w:rPr>
        <w:t>Katika tukio la tatu, Yesu anasimulia hadithi ili kutoa ulinganisho. Haimaanishi kwamba hadithi hii ilikuwa tukio halisi. Ni muhimu kukumbuka kwamba Yesu analinganisha ndani ya mtu na nyumba. Ikiwa mtu si nyumba ya Roho wa Mungu, basi mtu huyo anaweza kuwa nyumba ya roho mbaya. Watu ambao Yesu alikuwa akizungumza nao walihitaji kubadilisha uovu katika maisha yao na nguvu ya Mungu.</w:t>
      </w:r>
    </w:p>
    <w:p>
      <w:pPr/>
      <w:r>
        <w:rPr>
          <w:lang w:val="sw_KE" w:bidi="sw_KE"/>
        </w:rPr>
      </w:r>
      <w:r>
        <w:rPr>
          <w:lang w:val="sw_KE" w:bidi="sw_KE"/>
        </w:rPr>
        <w:t>Yesu anamaliza simulizi hii kwa muhtasari. Anasema kwamba watu wa siku yake watakuwa kama nyumba hii iliyojaa roho mbaya ikiwa hawabadiliki.</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Simulizi hili lina matukio matatu.</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Baadhi ya walimu wa sheria na Mafarisayo</w:t>
      </w:r>
    </w:p>
    <w:p>
      <w:pPr>
        <w:pStyle w:val="ListBullet"/>
        <w:spacing w:line="240" w:lineRule="auto"/>
        <w:ind w:left="720"/>
      </w:pPr>
      <w:r>
        <w:rPr>
          <w:lang w:val="sw_KE" w:bidi="sw_KE"/>
        </w:rPr>
      </w:r>
      <w:r>
        <w:rPr>
          <w:lang w:val="sw_KE" w:bidi="sw_KE"/>
        </w:rPr>
        <w:t>Nabii Yona</w:t>
      </w:r>
    </w:p>
    <w:p>
      <w:pPr>
        <w:pStyle w:val="ListBullet"/>
        <w:spacing w:line="240" w:lineRule="auto"/>
        <w:ind w:left="720"/>
      </w:pPr>
      <w:r>
        <w:rPr>
          <w:lang w:val="sw_KE" w:bidi="sw_KE"/>
        </w:rPr>
      </w:r>
      <w:r>
        <w:rPr>
          <w:lang w:val="sw_KE" w:bidi="sw_KE"/>
        </w:rPr>
        <w:t>Samaki mkubwa</w:t>
      </w:r>
    </w:p>
    <w:p>
      <w:pPr>
        <w:pStyle w:val="ListBullet"/>
        <w:spacing w:line="240" w:lineRule="auto"/>
        <w:ind w:left="720"/>
      </w:pPr>
      <w:r>
        <w:rPr>
          <w:lang w:val="sw_KE" w:bidi="sw_KE"/>
        </w:rPr>
      </w:r>
      <w:r>
        <w:rPr>
          <w:lang w:val="sw_KE" w:bidi="sw_KE"/>
        </w:rPr>
        <w:t>Watu wa Ninawi</w:t>
      </w:r>
    </w:p>
    <w:p>
      <w:pPr>
        <w:pStyle w:val="ListBullet"/>
        <w:spacing w:line="240" w:lineRule="auto"/>
        <w:ind w:left="720"/>
      </w:pPr>
      <w:r>
        <w:rPr>
          <w:lang w:val="sw_KE" w:bidi="sw_KE"/>
        </w:rPr>
      </w:r>
      <w:r>
        <w:rPr>
          <w:lang w:val="sw_KE" w:bidi="sw_KE"/>
        </w:rPr>
        <w:t>Malkia wa Sheba</w:t>
      </w:r>
    </w:p>
    <w:p>
      <w:pPr>
        <w:pStyle w:val="ListBullet"/>
        <w:spacing w:line="240" w:lineRule="auto"/>
        <w:ind w:left="720"/>
      </w:pPr>
      <w:r>
        <w:rPr>
          <w:lang w:val="sw_KE" w:bidi="sw_KE"/>
        </w:rPr>
      </w:r>
      <w:r>
        <w:rPr>
          <w:lang w:val="sw_KE" w:bidi="sw_KE"/>
        </w:rPr>
        <w:t>Mfalme Solomoni</w:t>
      </w:r>
    </w:p>
    <w:p>
      <w:pPr>
        <w:pStyle w:val="ListBullet"/>
        <w:spacing w:line="240" w:lineRule="auto"/>
        <w:ind w:left="720"/>
      </w:pPr>
      <w:r>
        <w:rPr>
          <w:lang w:val="sw_KE" w:bidi="sw_KE"/>
        </w:rPr>
      </w:r>
      <w:r>
        <w:rPr>
          <w:lang w:val="sw_KE" w:bidi="sw_KE"/>
        </w:rPr>
        <w:t>8 roho wabaya</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Yesu amemaliza tu kufundisha kwamba kile mtu anasema kinaonyesha kile kiko moyoni mwake. Kisha, baadhi ya walimu wa sheria na Mafarisayo wanasema kwa Yesu, "Tunataka utuonyeshe ishara ya muujiza ili kuthibitisha kwamba wewe unatoka kwa Mungu." Yesu anawaambia kwamba ni waovu na wasio waaminifu kwa Mungu. Yesu anawaambia kwamba ishara ya Yona ilikuwa ishara pekee watakayopata.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walimu wa sheria na Mafarisayo, "Mnahisi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Igiza Yona akimezwa na samaki mkubwa. Yona yuko ndani ya samaki kwa siku tatu, na anaomba kwa Mungu amwokoe. Kisha, Mungu anafanya samaki kumtapika Yona kwenye nchi.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Yona, "Unahisi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Mungu anafanya samaki kumtapika Yona kwenye nchi. Kisha Yona anaendelea kwa Ninawi na kuhubiri kwa watu pale kurudi kwa Mungu.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watu katika Ninawi, "Mnahisi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Kwa sababu viongozi wa kidini hawakuamini Yesu, Yesu anawaambia kwamba watu wa Ninawi watasimama ili kuwashitaki siku ya Hukumu. Yesu pia aliwakumbusha viongozi wa kidini kuhusu wakati ambapo Malkia wa Sheba alitaka kusikia maneno ya Solomoni. Yesu alisema Malkia wa Sheba atawashtaki siku ya hukumu. Yesu anawaambia viongozi wa kidini kwamba yeye ni muhimu zaidi kuliko Yona na yeye ni muhimu zaidi kuliko Solomoni.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Malkia wa Sheba, "Unahisi vipi?" Unaweza kusikia mambo kama:</w:t>
      </w:r>
    </w:p>
    <w:p>
      <w:pPr>
        <w:pStyle w:val="ListBullet"/>
        <w:spacing w:line="240" w:lineRule="auto"/>
        <w:ind w:left="720"/>
      </w:pPr>
      <w:r>
        <w:rPr>
          <w:lang w:val="sw_KE" w:bidi="sw_KE"/>
        </w:rPr>
      </w:r>
      <w:r>
        <w:rPr>
          <w:lang w:val="sw_KE" w:bidi="sw_KE"/>
        </w:rPr>
        <w:t>Muulize mwigizaji anayeigiza Mfalme Solomoni, "Unahisi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anafundisha kuhusu kile kitatokea kwa watu wabaya wa siku yake kwa kulinganisha ndani ya mtu na nyumba ambayo roho mbaya imelazimika kuondoka. Ikiwa mtu si nyumba ya Roho wa Mungu, basi mtu huyo anaweza kuwa nyumba kwa roho mbaya zaidi.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Yesu, "Unahisi vipi?" Unaweza kusikia mambo kama:</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Baadhi ya </w:t>
      </w:r>
      <w:r>
        <w:rPr>
          <w:b/>
          <w:lang w:val="sw_KE" w:bidi="sw_KE"/>
        </w:rPr>
        <w:t>waandishi</w:t>
      </w:r>
      <w:r>
        <w:rPr>
          <w:lang w:val="sw_KE" w:bidi="sw_KE"/>
        </w:rPr>
        <w:t xml:space="preserve">, au </w:t>
      </w:r>
      <w:r>
        <w:rPr>
          <w:b/>
          <w:lang w:val="sw_KE" w:bidi="sw_KE"/>
        </w:rPr>
        <w:t>walimu wa sheria</w:t>
      </w:r>
      <w:r>
        <w:rPr>
          <w:lang w:val="sw_KE" w:bidi="sw_KE"/>
        </w:rPr>
        <w:t xml:space="preserve">, na </w:t>
      </w:r>
      <w:r>
        <w:rPr>
          <w:b/>
          <w:lang w:val="sw_KE" w:bidi="sw_KE"/>
        </w:rPr>
        <w:t>Mafarisayo</w:t>
      </w:r>
      <w:r>
        <w:rPr>
          <w:lang w:val="sw_KE" w:bidi="sw_KE"/>
        </w:rPr>
        <w:t xml:space="preserve"> wanasema kwa Yesu, "</w:t>
      </w:r>
      <w:r>
        <w:rPr>
          <w:b/>
          <w:lang w:val="sw_KE" w:bidi="sw_KE"/>
        </w:rPr>
        <w:t>Mwalimu</w:t>
      </w:r>
      <w:r>
        <w:rPr>
          <w:lang w:val="sw_KE" w:bidi="sw_KE"/>
        </w:rPr>
        <w:t xml:space="preserve">, tuonyeshe </w:t>
      </w:r>
      <w:r>
        <w:rPr>
          <w:b/>
          <w:lang w:val="sw_KE" w:bidi="sw_KE"/>
        </w:rPr>
        <w:t>ishara</w:t>
      </w:r>
      <w:r>
        <w:rPr>
          <w:lang w:val="sw_KE" w:bidi="sw_KE"/>
        </w:rPr>
        <w:t>."</w:t>
      </w:r>
    </w:p>
    <w:p>
      <w:pPr/>
      <w:r>
        <w:rPr>
          <w:lang w:val="sw_KE" w:bidi="sw_KE"/>
        </w:rPr>
      </w:r>
      <w:r>
        <w:rPr>
          <w:b/>
          <w:lang w:val="sw_KE" w:bidi="sw_KE"/>
        </w:rPr>
        <w:t>Mwandishi</w:t>
      </w:r>
      <w:r>
        <w:rPr>
          <w:lang w:val="sw_KE" w:bidi="sw_KE"/>
        </w:rPr>
        <w:t xml:space="preserve"> alikuwa mtu ambaye alisoma sheria ya Kiyahudi na aliheshimiwa na watu kwa sababu walijua mengi sana. </w:t>
      </w:r>
      <w:r>
        <w:rPr>
          <w:b/>
          <w:lang w:val="sw_KE" w:bidi="sw_KE"/>
        </w:rPr>
        <w:t>Mafarisayo</w:t>
      </w:r>
      <w:r>
        <w:rPr>
          <w:lang w:val="sw_KE" w:bidi="sw_KE"/>
        </w:rPr>
        <w:t xml:space="preserve"> walikuwa kikundi chenye ushawishi mkubwa zaidi cha viongozi wa kidini wa Kiyahudi. Tumia neno sawa kwa waandishi na Mafarisayo kama vile ulivyofanya katika simulizi za awali. Maneno </w:t>
      </w:r>
      <w:r>
        <w:rPr>
          <w:lang w:val="sw_KE" w:bidi="sw_KE"/>
        </w:rPr>
        <w:t>walimu wa sheria</w:t>
      </w:r>
      <w:r>
        <w:rPr>
          <w:lang w:val="sw_KE" w:bidi="sw_KE"/>
        </w:rPr>
        <w:t xml:space="preserve"> na </w:t>
      </w:r>
      <w:r>
        <w:rPr>
          <w:lang w:val="sw_KE" w:bidi="sw_KE"/>
        </w:rPr>
        <w:t>Mafarisayo</w:t>
      </w:r>
      <w:r>
        <w:rPr>
          <w:lang w:val="sw_KE" w:bidi="sw_KE"/>
        </w:rPr>
        <w:t xml:space="preserve"> yote mawili yanapatikana kwenye Faharasa Kuu.</w:t>
      </w:r>
    </w:p>
    <w:p>
      <w:pPr/>
      <w:r>
        <w:rPr>
          <w:lang w:val="sw_KE" w:bidi="sw_KE"/>
        </w:rPr>
      </w:r>
      <w:r>
        <w:rPr>
          <w:b/>
          <w:lang w:val="sw_KE" w:bidi="sw_KE"/>
        </w:rPr>
        <w:t>Mwalimu</w:t>
      </w:r>
      <w:r>
        <w:rPr>
          <w:lang w:val="sw_KE" w:bidi="sw_KE"/>
        </w:rPr>
        <w:t xml:space="preserve"> ilikuwa njia ya heshima ya kumwita mtu ambaye alikuwa mwalimu wa mambo ya Mungu. Katika kitabu cha Mathayo, wale tu ambao hawakumfuata Yesu walimwita mwalimu. Tumia neno sawa kwa mwalimu kama vile ulivyofanya katika simulizi za awali. Rejelea Faharasa Kuu kwa ufafanuzi kamili zaidi wa neno </w:t>
      </w:r>
      <w:r>
        <w:rPr>
          <w:lang w:val="sw_KE" w:bidi="sw_KE"/>
        </w:rPr>
        <w:t>mwalimu</w:t>
      </w:r>
      <w:r>
        <w:rPr>
          <w:lang w:val="sw_KE" w:bidi="sw_KE"/>
        </w:rPr>
        <w:t>.</w:t>
      </w:r>
    </w:p>
    <w:p>
      <w:pPr/>
      <w:r>
        <w:rPr>
          <w:lang w:val="sw_KE" w:bidi="sw_KE"/>
        </w:rPr>
      </w:r>
      <w:r>
        <w:rPr>
          <w:b/>
          <w:lang w:val="sw_KE" w:bidi="sw_KE"/>
        </w:rPr>
        <w:t>Ishara</w:t>
      </w:r>
      <w:r>
        <w:rPr>
          <w:lang w:val="sw_KE" w:bidi="sw_KE"/>
        </w:rPr>
        <w:t xml:space="preserve"> katika Biblia ni ishara au dalili kwamba kitu ni kweli au kitatokea. Rejelea Faharasa Kuu kwa ufafanuzi kamili zaidi wa neno </w:t>
      </w:r>
      <w:r>
        <w:rPr>
          <w:lang w:val="sw_KE" w:bidi="sw_KE"/>
        </w:rPr>
        <w:t>ishara</w:t>
      </w:r>
      <w:r>
        <w:rPr>
          <w:lang w:val="sw_KE" w:bidi="sw_KE"/>
        </w:rPr>
        <w:t>.</w:t>
      </w:r>
    </w:p>
    <w:p>
      <w:pPr/>
      <w:r>
        <w:rPr>
          <w:lang w:val="sw_KE" w:bidi="sw_KE"/>
        </w:rPr>
      </w:r>
      <w:r>
        <w:rPr>
          <w:lang w:val="sw_KE" w:bidi="sw_KE"/>
        </w:rPr>
        <w:t xml:space="preserve">Yesu aliwajibu viongozi wa kidini kwa kusema ni kizazi kiovu na kizazi cha uzinzi kwa sababu </w:t>
      </w:r>
      <w:r>
        <w:rPr>
          <w:b/>
          <w:lang w:val="sw_KE" w:bidi="sw_KE"/>
        </w:rPr>
        <w:t>waliomba</w:t>
      </w:r>
      <w:r>
        <w:rPr>
          <w:lang w:val="sw_KE" w:bidi="sw_KE"/>
        </w:rPr>
        <w:t xml:space="preserve"> ishara. Pia alisema kwamba ishara pekee watapata ni ishara ya nabii </w:t>
      </w:r>
      <w:r>
        <w:rPr>
          <w:b/>
          <w:lang w:val="sw_KE" w:bidi="sw_KE"/>
        </w:rPr>
        <w:t>Yona</w:t>
      </w:r>
      <w:r>
        <w:rPr>
          <w:lang w:val="sw_KE" w:bidi="sw_KE"/>
        </w:rPr>
        <w:t xml:space="preserve">. Katika mfano huu </w:t>
      </w:r>
      <w:r>
        <w:rPr>
          <w:b/>
          <w:lang w:val="sw_KE" w:bidi="sw_KE"/>
        </w:rPr>
        <w:t>kizazi</w:t>
      </w:r>
      <w:r>
        <w:rPr>
          <w:lang w:val="sw_KE" w:bidi="sw_KE"/>
        </w:rPr>
        <w:t xml:space="preserve"> kinarejelea watu ambao wanaishi katika kipindi kimoja cha wakati. </w:t>
      </w:r>
      <w:r>
        <w:rPr>
          <w:b/>
          <w:lang w:val="sw_KE" w:bidi="sw_KE"/>
        </w:rPr>
        <w:t>Nabii</w:t>
      </w:r>
      <w:r>
        <w:rPr>
          <w:lang w:val="sw_KE" w:bidi="sw_KE"/>
        </w:rPr>
        <w:t xml:space="preserve"> ni mjumbe aliyetumwa kutoka kwa Mungu. Tumia neno sawa kwa kizazi na nabii kama vile ulivyofanya katika simulizi za awali. Maneno </w:t>
      </w:r>
      <w:r>
        <w:rPr>
          <w:lang w:val="sw_KE" w:bidi="sw_KE"/>
        </w:rPr>
        <w:t>kizazi</w:t>
      </w:r>
      <w:r>
        <w:rPr>
          <w:lang w:val="sw_KE" w:bidi="sw_KE"/>
        </w:rPr>
        <w:t xml:space="preserve"> na </w:t>
      </w:r>
      <w:r>
        <w:rPr>
          <w:lang w:val="sw_KE" w:bidi="sw_KE"/>
        </w:rPr>
        <w:t>nabii</w:t>
      </w:r>
      <w:r>
        <w:rPr>
          <w:lang w:val="sw_KE" w:bidi="sw_KE"/>
        </w:rPr>
        <w:t xml:space="preserve"> yanapatikana kwenye Faharasa Kuu.</w:t>
      </w:r>
    </w:p>
    <w:p>
      <w:pPr/>
      <w:r>
        <w:rPr>
          <w:lang w:val="sw_KE" w:bidi="sw_KE"/>
        </w:rPr>
      </w:r>
      <w:r>
        <w:rPr>
          <w:lang w:val="sw_KE" w:bidi="sw_KE"/>
        </w:rPr>
        <w:t xml:space="preserve">Yesu anasema </w:t>
      </w:r>
      <w:r>
        <w:rPr>
          <w:b/>
          <w:lang w:val="sw_KE" w:bidi="sw_KE"/>
        </w:rPr>
        <w:t>Mwana wa Mtu</w:t>
      </w:r>
      <w:r>
        <w:rPr>
          <w:lang w:val="sw_KE" w:bidi="sw_KE"/>
        </w:rPr>
        <w:t xml:space="preserve"> atakuwa siku tatu na usiku tatu katika "moyo wa dunia," au katika kaburi. Mwana wa Mtu ni cheo kwa Yesu ambacho kinaonyesha yeye ni Mwokozi aliyeahidiwa na kwamba ana asili sawa na mamlaka kama Mungu. Tumia neno sawa kwa Mwana wa Mtu kama vile ulivyofanya katika simulizi za awali. Rejelea Faharasa Kuu kwa ufafanuzi kamili zaidi wa </w:t>
      </w:r>
      <w:r>
        <w:rPr>
          <w:lang w:val="sw_KE" w:bidi="sw_KE"/>
        </w:rPr>
        <w:t>Mwana wa Mtu</w:t>
      </w:r>
      <w:r>
        <w:rPr>
          <w:lang w:val="sw_KE" w:bidi="sw_KE"/>
        </w:rPr>
        <w:t>.</w:t>
      </w:r>
    </w:p>
    <w:p>
      <w:pPr/>
      <w:r>
        <w:rPr>
          <w:lang w:val="sw_KE" w:bidi="sw_KE"/>
        </w:rPr>
      </w:r>
      <w:r>
        <w:rPr>
          <w:lang w:val="sw_KE" w:bidi="sw_KE"/>
        </w:rPr>
        <w:t xml:space="preserve">Yesu alisema kwamba watu katika Ninawi wangewashtaki watu katika kizazi chake katika </w:t>
      </w:r>
      <w:r>
        <w:rPr>
          <w:b/>
          <w:lang w:val="sw_KE" w:bidi="sw_KE"/>
        </w:rPr>
        <w:t>hukumu</w:t>
      </w:r>
      <w:r>
        <w:rPr>
          <w:lang w:val="sw_KE" w:bidi="sw_KE"/>
        </w:rPr>
        <w:t xml:space="preserve">. Hukumu ni wakati mwishoni mwa dunia wakati Mungu atawahukumu watu wote kwa kile walichosema na kufanya. Yona alipelekwa Ninawi mamia ya miaka kabla ya hadithi hii. Mungu alitaka Yona afundishe watu wa Ninawi kuhusu yeye. Watu katika Ninawi walitubu dhambi yao baada ya Yona kuwaambia kuhusu Mungu. </w:t>
      </w:r>
      <w:r>
        <w:rPr>
          <w:b/>
          <w:lang w:val="sw_KE" w:bidi="sw_KE"/>
        </w:rPr>
        <w:t>Kutubu</w:t>
      </w:r>
      <w:r>
        <w:rPr>
          <w:lang w:val="sw_KE" w:bidi="sw_KE"/>
        </w:rPr>
        <w:t xml:space="preserve"> ina maana kugeuka kutoka kwa dhambi na kumgeukia Mungu. </w:t>
      </w:r>
      <w:r>
        <w:rPr>
          <w:b/>
          <w:lang w:val="sw_KE" w:bidi="sw_KE"/>
        </w:rPr>
        <w:t>Dhambi</w:t>
      </w:r>
      <w:r>
        <w:rPr>
          <w:lang w:val="sw_KE" w:bidi="sw_KE"/>
        </w:rPr>
        <w:t xml:space="preserve"> ni tendo lolote la uasi kwa Mungu. Tumia neno sawa kwa kutubu na kufanya dhambi kama vile ulivyofanya katika simulizi za awali. Rejelea Faharasa Kuu kwa ufafanuzi kamili zaidi wa neno </w:t>
      </w:r>
      <w:r>
        <w:rPr>
          <w:lang w:val="sw_KE" w:bidi="sw_KE"/>
        </w:rPr>
        <w:t>kutubu</w:t>
      </w:r>
      <w:r>
        <w:rPr>
          <w:lang w:val="sw_KE" w:bidi="sw_KE"/>
        </w:rPr>
        <w:t xml:space="preserve"> na </w:t>
      </w:r>
      <w:r>
        <w:rPr>
          <w:lang w:val="sw_KE" w:bidi="sw_KE"/>
        </w:rPr>
        <w:t>dhambi</w:t>
      </w:r>
      <w:r>
        <w:rPr>
          <w:lang w:val="sw_KE" w:bidi="sw_KE"/>
        </w:rPr>
        <w:t>.</w:t>
      </w:r>
    </w:p>
    <w:p>
      <w:pPr/>
      <w:r>
        <w:rPr>
          <w:lang w:val="sw_KE" w:bidi="sw_KE"/>
        </w:rPr>
      </w:r>
      <w:r>
        <w:rPr>
          <w:lang w:val="sw_KE" w:bidi="sw_KE"/>
        </w:rPr>
        <w:t xml:space="preserve">Yesu pia aliwaambia kwamba Malkia wa kusini atawashtaki katika hukumu. Malkia wa kusini ni Malkia wa Sheba. Mamia ya miaka kabla ya hadithi hii, alisafiri kwenda Israeli ili kusikia </w:t>
      </w:r>
      <w:r>
        <w:rPr>
          <w:b/>
          <w:lang w:val="sw_KE" w:bidi="sw_KE"/>
        </w:rPr>
        <w:t>hekima</w:t>
      </w:r>
      <w:r>
        <w:rPr>
          <w:lang w:val="sw_KE" w:bidi="sw_KE"/>
        </w:rPr>
        <w:t xml:space="preserve"> ya Mfalme Solomoni. Hekima ni kufikiri mambo ambayo ni kweli na kufanya mambo ambayo ni mazuri. Tumia neno sawa kwa hekima kama vile ulivyofanya katika simulizi za awali. Rejelea Faharasa Kuu kwa ufafanuzi kamili zaidi wa neno </w:t>
      </w:r>
      <w:r>
        <w:rPr>
          <w:b/>
          <w:lang w:val="sw_KE" w:bidi="sw_KE"/>
        </w:rPr>
        <w:t>hekima</w:t>
      </w:r>
      <w:r>
        <w:rPr>
          <w:lang w:val="sw_KE" w:bidi="sw_KE"/>
        </w:rPr>
        <w:t>.</w:t>
      </w:r>
    </w:p>
    <w:p>
      <w:pPr/>
      <w:r>
        <w:rPr>
          <w:lang w:val="sw_KE" w:bidi="sw_KE"/>
        </w:rPr>
      </w:r>
      <w:r>
        <w:rPr>
          <w:lang w:val="sw_KE" w:bidi="sw_KE"/>
        </w:rPr>
        <w:t xml:space="preserve">Kisha, Yesu alizungumza kuhusu watu ambao wanatolewa kutoka kwa roho chafu, au roho mbaya. Wakati </w:t>
      </w:r>
      <w:r>
        <w:rPr>
          <w:b/>
          <w:lang w:val="sw_KE" w:bidi="sw_KE"/>
        </w:rPr>
        <w:t>roho chafu</w:t>
      </w:r>
      <w:r>
        <w:rPr>
          <w:lang w:val="sw_KE" w:bidi="sw_KE"/>
        </w:rPr>
        <w:t xml:space="preserve"> inamwacha mtu inasafiri kwenda </w:t>
      </w:r>
      <w:r>
        <w:rPr>
          <w:b/>
          <w:lang w:val="sw_KE" w:bidi="sw_KE"/>
        </w:rPr>
        <w:t>maeneo yasiyo na maji</w:t>
      </w:r>
      <w:r>
        <w:rPr>
          <w:lang w:val="sw_KE" w:bidi="sw_KE"/>
        </w:rPr>
        <w:t xml:space="preserve">, au </w:t>
      </w:r>
      <w:r>
        <w:rPr>
          <w:b/>
          <w:lang w:val="sw_KE" w:bidi="sw_KE"/>
        </w:rPr>
        <w:t>jangwa</w:t>
      </w:r>
      <w:r>
        <w:rPr>
          <w:lang w:val="sw_KE" w:bidi="sw_KE"/>
        </w:rPr>
        <w:t xml:space="preserve">. </w:t>
      </w:r>
      <w:r>
        <w:rPr>
          <w:b/>
          <w:lang w:val="sw_KE" w:bidi="sw_KE"/>
        </w:rPr>
        <w:t>Najisi</w:t>
      </w:r>
      <w:r>
        <w:rPr>
          <w:lang w:val="sw_KE" w:bidi="sw_KE"/>
        </w:rPr>
        <w:t xml:space="preserve"> inarejelea mtu au kitu ambacho hakifai kutumiwa na Mungu. Roho </w:t>
      </w:r>
      <w:r>
        <w:rPr>
          <w:b/>
          <w:lang w:val="sw_KE" w:bidi="sw_KE"/>
        </w:rPr>
        <w:t>zote mbaya</w:t>
      </w:r>
      <w:r>
        <w:rPr>
          <w:lang w:val="sw_KE" w:bidi="sw_KE"/>
        </w:rPr>
        <w:t xml:space="preserve"> ni najisi. Jangwa, au </w:t>
      </w:r>
      <w:r>
        <w:rPr>
          <w:b/>
          <w:lang w:val="sw_KE" w:bidi="sw_KE"/>
        </w:rPr>
        <w:t>nyika</w:t>
      </w:r>
      <w:r>
        <w:rPr>
          <w:lang w:val="sw_KE" w:bidi="sw_KE"/>
        </w:rPr>
        <w:t xml:space="preserve">, inarejelea eneo la ardhi ambapo hakuna mtu anayeishi na mimea michache huota. Tumia neno sawa kwa najisi, au roho mbaya, na jangwa kama ulivyofanya katika simulizi za awali. Rejelea Faharasa Kuu kwa ufafanuzi kamili zaidi wa neno </w:t>
      </w:r>
      <w:r>
        <w:rPr>
          <w:lang w:val="sw_KE" w:bidi="sw_KE"/>
        </w:rPr>
        <w:t>roho mbaya</w:t>
      </w:r>
      <w:r>
        <w:rPr>
          <w:lang w:val="sw_KE" w:bidi="sw_KE"/>
        </w:rPr>
        <w:t xml:space="preserve"> na </w:t>
      </w:r>
      <w:r>
        <w:rPr>
          <w:lang w:val="sw_KE" w:bidi="sw_KE"/>
        </w:rPr>
        <w:t>jangwa</w:t>
      </w:r>
      <w:r>
        <w:rPr>
          <w:lang w:val="sw_KE" w:bidi="sw_KE"/>
        </w:rPr>
        <w:t>.</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12:46–50</w:t>
      </w:r>
      <w:r>
        <w:rPr>
          <w:lang w:val="sw_KE" w:bidi="sw_KE"/>
        </w:rPr>
      </w:r>
    </w:p>
    <w:p>
      <w:pPr>
        <w:pStyle w:val="Heading3"/>
      </w:pPr>
      <w:r>
        <w:rPr>
          <w:lang w:val="sw_KE" w:bidi="sw_KE"/>
        </w:rPr>
        <w:t>Sikiliza na Moyo</w:t>
      </w:r>
    </w:p>
    <w:p>
      <w:pPr/>
      <w:r>
        <w:rPr>
          <w:lang w:val="sw_KE" w:bidi="sw_KE"/>
        </w:rPr>
      </w:r>
      <w:r>
        <w:rPr>
          <w:lang w:val="sw_KE" w:bidi="sw_KE"/>
        </w:rPr>
        <w:t>Sikiliza Mathayo 12:46–50 na utie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Katika hadithi hii, Mathayo anarekodi mazungumzo ya Yesu na mtu kuhusu watu ambao Yesu alifikiria kuwa familia yake ya kweli. Katika hadithi ya mwisho, baadhi ya viongozi wa kidini walimwomba Yesu kuwaonyesha muujiza maalum ili kuthibitisha kwamba matendo yake yalitoka kwa Mungu. Yesu aliwakumbusha kuhusu jinsi nabii Yona na mfalme Solomoni walivyokuwa muhimu kwa watu wa Kiyahudi. Lakini Yesu aliwaambia kwamba yeye ni muhimu zaidi kuliko wote wawili. Pia alilinganisha roho mbaya ambaye ililazimika kuondoka nyumba, lakini ilirudi kwa nyumba kwa sababu nyumba hiyo ilikuwa tupu. Yesu alifanya ulinganisho huu ili kuwafundisha kwamba walihitaji kuondoa uovu katika maisha yao na kuweka nguvu ya Mungu, na kujitolea kumfuata Yesu kabisa.</w:t>
      </w:r>
    </w:p>
    <w:p>
      <w:pPr/>
      <w:r>
        <w:rPr>
          <w:lang w:val="sw_KE" w:bidi="sw_KE"/>
        </w:rPr>
      </w:r>
      <w:r>
        <w:rPr>
          <w:lang w:val="sw_KE" w:bidi="sw_KE"/>
        </w:rPr>
        <w:t>Watu wengine walisikia mambo ambayo Yesu alikuwa akiwambia viongozi wa kidini. Mathayo anatumia neno "tazama" ili kuonyesha haikutarajiwa kwamba mama ya Yesu na ndugu walikuwa wamesimama nje ya nyumba ambapo alikuwa akizungumza. Mama ya Yesu, Maria, na ndugu zake walikuja kumwona na kuzungumza naye. Neno lililotumiwa kwa "ndugu" linaweza kurejelea ndugu halisi wa Yesu ambao walikuwa wadogo kuliko yeye au linaweza pia kurejelea binamu wa Yesu. Injili ya Luka inatuambia kwamba familia ya Yesu haikuweza kukutana naye kwa sababu kulikuwa na watu wengi sana waliomzunguka.</w:t>
      </w:r>
    </w:p>
    <w:p>
      <w:pPr/>
      <w:r>
        <w:rPr>
          <w:lang w:val="sw_KE" w:bidi="sw_KE"/>
        </w:rPr>
      </w:r>
      <w:r>
        <w:rPr>
          <w:lang w:val="sw_KE" w:bidi="sw_KE"/>
        </w:rPr>
        <w:t>Sitisha hapa na mjadili: Ni mara ngapi jamaa huenda kutembelea wanafamilia wengine? Ni sababu gani kadhaa zinazowafanya jamaa kutembeleana?</w:t>
      </w:r>
    </w:p>
    <w:p>
      <w:pPr/>
      <w:r>
        <w:rPr>
          <w:lang w:val="sw_KE" w:bidi="sw_KE"/>
        </w:rPr>
      </w:r>
      <w:r>
        <w:rPr>
          <w:lang w:val="sw_KE" w:bidi="sw_KE"/>
        </w:rPr>
        <w:t>Mtu ambaye alikuwa katika umati alimwambia Yesu kwamba familia yake ilitaka kuzungumza naye. Hatujui mtu huyu alikuwa nani. Kisha, Yesu alimwuliza mtu, "Mama yangu ni nani, na ndugu zangu ni nani?" Yesu hakutaka mtu kujibu swali hili. Yesu alitaka mtu na watu wengine kufikiria kwa makini kuhusu kile alichokuwa akisema. Yesu aliwaelekezea mkono wafuasi wake 12 wa karibu ili kuuonyesha umati wale aliokuwa akiwazungumzia. Kisha Yesu aliambia umati wa watu, "Watu hawa ni mama yangu na ndugu zangu." Hii inaonyesha kwamba Yesu aliwapenda wafuasi wake na wamekuwa familia yake.</w:t>
      </w:r>
    </w:p>
    <w:p>
      <w:pPr/>
      <w:r>
        <w:rPr>
          <w:lang w:val="sw_KE" w:bidi="sw_KE"/>
        </w:rPr>
      </w:r>
      <w:r>
        <w:rPr>
          <w:lang w:val="sw_KE" w:bidi="sw_KE"/>
        </w:rPr>
        <w:t>Yesu anaelezea kile anachomaanisha kwa kusema hivi aliposema, "Kwa maana yeyote anayefanya mapenzi ya Mungu, Baba yangu aliye mbinguni, huyo ndiye ndugu yangu, na dada yangu, na mama yangu." Yesu anamrejelea Mungu kama Baba yake, jambo ambalo linasisitiza kwamba wale ambao wanamfuata Yesu wanakuwa familia ya kweli ya Mungu. Watu ambao wanafanya mapenzi ya Mungu, wanafanya kile Mungu anataka wafanye. Watu hawakuhitaji kuwa na undugu na Yesu ili Yesu awachukue kama familia. Wanapaswa tu kufanya kile anachowafundisha kufanya. Yesu aliongeza neno dada hata ingawa ndugu zake tu na mama walikuwa wamekuja kumwona. Hii inaonyesha kwamba wanawake ambao walimfuata Yesu pia walikuwa wanafunzi wake na sehemu ya familia ya kweli ya Mungu.</w:t>
      </w:r>
    </w:p>
    <w:p>
      <w:pPr/>
      <w:r>
        <w:rPr>
          <w:lang w:val="sw_KE" w:bidi="sw_KE"/>
        </w:rPr>
      </w:r>
      <w:r>
        <w:rPr>
          <w:lang w:val="sw_KE" w:bidi="sw_KE"/>
        </w:rPr>
        <w:t>Sitisha hapa na mjadili: Eleza familia yako. Unamtambuaje mtu ambaye ni familia ya karibu kinyume na mtu ambaye ni wa jamaa au familia ya mbali? Mtu aliye nje ya familia anawezaje kuchukuliwa kama mshiriki wa familia?</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Hadithi hii ina matukio mawili.</w:t>
      </w:r>
    </w:p>
    <w:p>
      <w:pPr/>
      <w:r>
        <w:rPr>
          <w:lang w:val="sw_KE" w:bidi="sw_KE"/>
        </w:rPr>
      </w:r>
      <w:r>
        <w:rPr>
          <w:b/>
          <w:lang w:val="sw_KE" w:bidi="sw_KE"/>
        </w:rPr>
        <w:t>Tukio la kwanza:</w:t>
      </w:r>
      <w:r>
        <w:rPr>
          <w:lang w:val="sw_KE" w:bidi="sw_KE"/>
        </w:rPr>
        <w:t xml:space="preserve"> Yesu alikuwa akifundisha umati wa watu. Ghafla, mtu alimwambia Yesu kwamba mama yake na ndugu zake walitaka kuzungumza naye.</w:t>
      </w:r>
    </w:p>
    <w:p>
      <w:pPr/>
      <w:r>
        <w:rPr>
          <w:lang w:val="sw_KE" w:bidi="sw_KE"/>
        </w:rPr>
      </w:r>
      <w:r>
        <w:rPr>
          <w:b/>
          <w:lang w:val="sw_KE" w:bidi="sw_KE"/>
        </w:rPr>
        <w:t>Tukio la pili:</w:t>
      </w:r>
      <w:r>
        <w:rPr>
          <w:lang w:val="sw_KE" w:bidi="sw_KE"/>
        </w:rPr>
        <w:t xml:space="preserve"> Yesu alimjibu yule mtu. Yesu alisema kwamba mtu yeyote anayefanya kile Baba yake anataka afanye ni sehemu ya familia yake.</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Watu katika umati</w:t>
      </w:r>
    </w:p>
    <w:p>
      <w:pPr>
        <w:pStyle w:val="ListBullet"/>
        <w:spacing w:line="240" w:lineRule="auto"/>
        <w:ind w:left="720"/>
      </w:pPr>
      <w:r>
        <w:rPr>
          <w:lang w:val="sw_KE" w:bidi="sw_KE"/>
        </w:rPr>
      </w:r>
      <w:r>
        <w:rPr>
          <w:lang w:val="sw_KE" w:bidi="sw_KE"/>
        </w:rPr>
        <w:t>Mama ya Yesu na nduguze</w:t>
      </w:r>
    </w:p>
    <w:p>
      <w:pPr>
        <w:pStyle w:val="ListBullet"/>
        <w:spacing w:line="240" w:lineRule="auto"/>
        <w:ind w:left="720"/>
      </w:pPr>
      <w:r>
        <w:rPr>
          <w:lang w:val="sw_KE" w:bidi="sw_KE"/>
        </w:rPr>
      </w:r>
      <w:r>
        <w:rPr>
          <w:lang w:val="sw_KE" w:bidi="sw_KE"/>
        </w:rPr>
        <w:t>Mtu anayezungumza na Yesu</w:t>
      </w:r>
    </w:p>
    <w:p>
      <w:pPr>
        <w:pStyle w:val="ListBullet"/>
        <w:spacing w:line="240" w:lineRule="auto"/>
        <w:ind w:left="720"/>
      </w:pPr>
      <w:r>
        <w:rPr>
          <w:lang w:val="sw_KE" w:bidi="sw_KE"/>
        </w:rPr>
      </w:r>
      <w:r>
        <w:rPr>
          <w:lang w:val="sw_KE" w:bidi="sw_KE"/>
        </w:rPr>
        <w:t>Wanafunzi 12 wa Yesu</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Ni muhimu kukumbuka kwamba katika hadithi ya mwisho, Yesu alilinganisha roho mbaya ambaye ililazimika kuondoka nyumba, lakini ilirudi kwa nyumba hiyo kwa sababu ilikuwa tupu. Yesu alifanya ulinganisho huu ili kuwafundisha kwamba walihitaji kutoa uovu katika maisha yao na kuweka nguvu ya Mungu na kujitolea kumfuata Yesu kabisa, au vinginevyo wangeteseka.</w:t>
      </w:r>
    </w:p>
    <w:p>
      <w:pPr/>
      <w:r>
        <w:rPr>
          <w:lang w:val="sw_KE" w:bidi="sw_KE"/>
        </w:rPr>
      </w:r>
      <w:r>
        <w:rPr>
          <w:lang w:val="sw_KE" w:bidi="sw_KE"/>
        </w:rPr>
        <w:t>Yesu bado alikuwa akizungumza na watu sawa na alikuwa ndani ya nyumba. Mathayo alitumia neno "tazama" ili kuonyesha kwamba haikutarajiwa kwa familia ya Yesu kusimama nje ya nyumba. Mtu ambaye alikuwa pale alimwambia Yesu kwamba mama yake na nduguze walikuwa wamesimama nje ya nyumba.</w:t>
      </w:r>
    </w:p>
    <w:p>
      <w:pPr/>
      <w:r>
        <w:rPr>
          <w:lang w:val="sw_KE" w:bidi="sw_KE"/>
        </w:rPr>
      </w:r>
      <w:r>
        <w:rPr>
          <w:lang w:val="sw_KE" w:bidi="sw_KE"/>
        </w:rPr>
        <w:t>Katika tukio la pili, Yesu aliuliza, "Mama yangu ni nani, na ni nani ndugu zangu?" Hakutaka yule mtu ajibu. Yesu alitaka mtu na watu wengine kufikiria kwa makini kuhusu kile alichokuwa akisema.</w:t>
      </w:r>
    </w:p>
    <w:p>
      <w:pPr/>
      <w:r>
        <w:rPr>
          <w:lang w:val="sw_KE" w:bidi="sw_KE"/>
        </w:rPr>
      </w:r>
      <w:r>
        <w:rPr>
          <w:lang w:val="sw_KE" w:bidi="sw_KE"/>
        </w:rPr>
        <w:t>Kisha Yesu alielezea kwa vidole wanafunzi wake 12 na kusema kwamba wao ni familia yake. Ni muhimu kukumbuka kwamba Yesu alisema, "Mtu yeyote anayefanya mapenzi ya Mungu, Baba yangu mbinguni, ni ndugu yangu, na dada yangu, na mama yangu." Kumbuka kwamba katika mfano huu Yesu anarejelea ndugu mdogo au dada mdogo.</w:t>
      </w:r>
    </w:p>
    <w:p>
      <w:pPr/>
      <w:r>
        <w:rPr>
          <w:lang w:val="sw_KE" w:bidi="sw_KE"/>
        </w:rPr>
      </w:r>
      <w:r>
        <w:rPr>
          <w:lang w:val="sw_KE" w:bidi="sw_KE"/>
        </w:rPr>
        <w:t>Sitisha hapa na mjadili: Ni neno au maneno gani katika lugha yenu yanaelezea mtu ambaye ni ndugu mdogo au dada mdogo?</w:t>
      </w:r>
    </w:p>
    <w:p>
      <w:pPr/>
      <w:r>
        <w:rPr>
          <w:lang w:val="sw_KE" w:bidi="sw_KE"/>
        </w:rPr>
      </w:r>
      <w:r>
        <w:rPr>
          <w:lang w:val="sw_KE" w:bidi="sw_KE"/>
        </w:rPr>
        <w:t>Ni muhimu kukumbuka kwamba Yesu aliongeza dada hata ingawa dada yake hakuja kumtembelea kwa sababu wanawake pia walimfuata Yesu. Kumbuka kwamba watu ambao wanafanya mapenzi ya Mungu, hufanya kile Mungu anataka wafanye.</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mawili.</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Watu katika umati</w:t>
      </w:r>
    </w:p>
    <w:p>
      <w:pPr>
        <w:pStyle w:val="ListBullet"/>
        <w:spacing w:line="240" w:lineRule="auto"/>
        <w:ind w:left="720"/>
      </w:pPr>
      <w:r>
        <w:rPr>
          <w:lang w:val="sw_KE" w:bidi="sw_KE"/>
        </w:rPr>
      </w:r>
      <w:r>
        <w:rPr>
          <w:lang w:val="sw_KE" w:bidi="sw_KE"/>
        </w:rPr>
        <w:t>Mama ya Yesu na nduguze</w:t>
      </w:r>
    </w:p>
    <w:p>
      <w:pPr>
        <w:pStyle w:val="ListBullet"/>
        <w:spacing w:line="240" w:lineRule="auto"/>
        <w:ind w:left="720"/>
      </w:pPr>
      <w:r>
        <w:rPr>
          <w:lang w:val="sw_KE" w:bidi="sw_KE"/>
        </w:rPr>
      </w:r>
      <w:r>
        <w:rPr>
          <w:lang w:val="sw_KE" w:bidi="sw_KE"/>
        </w:rPr>
        <w:t>Mtu anayezungumza na Yesu</w:t>
      </w:r>
    </w:p>
    <w:p>
      <w:pPr>
        <w:pStyle w:val="ListBullet"/>
        <w:spacing w:line="240" w:lineRule="auto"/>
        <w:ind w:left="720"/>
      </w:pPr>
      <w:r>
        <w:rPr>
          <w:lang w:val="sw_KE" w:bidi="sw_KE"/>
        </w:rPr>
      </w:r>
      <w:r>
        <w:rPr>
          <w:lang w:val="sw_KE" w:bidi="sw_KE"/>
        </w:rPr>
        <w:t>Wanafunzi 12 wa Yesu</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Yesu alikuwa akifundisha umati wa watu. Ghafla, mtu alimwambia Yesu kwamba mama yake na ndugu walitaka kuzungumza naye.</w:t>
      </w:r>
    </w:p>
    <w:p>
      <w:pPr/>
      <w:r>
        <w:rPr>
          <w:lang w:val="sw_KE" w:bidi="sw_KE"/>
        </w:rPr>
      </w:r>
      <w:r>
        <w:rPr>
          <w:lang w:val="sw_KE" w:bidi="sw_KE"/>
        </w:rPr>
        <w:t>Igiza mama ya Yesu na ndugu wakisimama nje ya nyumba na baadhi ya watu kutoka kwa umati na kumwomba mtu kumwambia Yesu kwamba walitaka kumwona.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mama ya Yesu na nduguze, "Mnahisi vipi?" Unaweza kusikia mambo kama: "Ninataka kwa kweli kuzungumza na mwanangu." "Hatujamwona Yesu kwa muda mrefu. Tunataka kuwa na yeye." Au "Kuna watu wengi hapa. Ninatumaini tunaweza kuzungumza na Yesu." Muulize mwigizaji anayeigiza Yesu, "Unahisi vipi?" Unaweza kusikia mambo kama: "Ninapenda familia yangu. Lakini ninahitaji kufundisha watu maana ya kuwa sehemu ya familia ya Mungu," au "Ninafurahi familia yangu iko hapa. Wanahitaji kusikia hii pia."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anauliza swali ili kuwafanya watu wafikirie kwa makini kuhusu alichokuwa akisema. Alisema, "Mama yangu ni nani, na ni ndugu zangu ni nani?" Kisha Yesu alionyesha na kidole wanafunzi na kutangaza kwamba wao ni familia yake.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mtu, "Unahisi vipi?" Unaweza kusikia mambo kama: "Kwa nini Yesu aliuliza swali hilo? Hakika, anajua mama yake na nduguze ni nani." "Nilidhani Yesu angefurahi zaidi kujifunza kwamba familia yake iko hapa." Au "Yesu daima anatufundisha kitu kipya. Hili ni lazima liwe muhimu kujifunza." Waulize waigizaji wanaoigiza watu katika umati, "Mnahisi vipi?" Unaweza kusikia mambo kama: "Ni lazima Yesu anatutaka tufikiri kwa makini kuhusu kile anachosema," au "Hii ni lazima iwe na maana kwamba tunaweza kuwa sehemu ya familia ya Yesu kwa kumtii tu Mungu."</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alisema yeyote anayefanya kile Baba yake anataka wafanye ni sehemu ya familia yake.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"Unahisi vipi?" Unaweza kusikia mambo kama: "Yesu anatuchukuwa kama familia. Hii ni heshima!" "Si rahisi daima kufanya kile Mungu anatutaka tufanye lakini ni muhimu kwamba tufanye hivyo." Au "Ninashukuru kuwa sehemu ya familia ya Mungu."</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Yesu alikuwa akifundisha, na mama yake pamoja na ndugu zake walikuwa nje ya nyumba aliyokuwa ndani yake. Mtu alimwambia Yesu kwamba familia yake ilikuwa hapo, lakini Yesu alisema kwamba </w:t>
      </w:r>
      <w:r>
        <w:rPr>
          <w:b/>
          <w:lang w:val="sw_KE" w:bidi="sw_KE"/>
        </w:rPr>
        <w:t>wanafunzi</w:t>
      </w:r>
      <w:r>
        <w:rPr>
          <w:lang w:val="sw_KE" w:bidi="sw_KE"/>
        </w:rPr>
        <w:t xml:space="preserve"> wake ni familia yake.</w:t>
      </w:r>
    </w:p>
    <w:p>
      <w:pPr/>
      <w:r>
        <w:rPr>
          <w:lang w:val="sw_KE" w:bidi="sw_KE"/>
        </w:rPr>
      </w:r>
      <w:r>
        <w:rPr>
          <w:lang w:val="sw_KE" w:bidi="sw_KE"/>
        </w:rPr>
        <w:t xml:space="preserve">Mwanafunzi ni mtu ambaye anafuata na kujifunza kutoka kwa mwalimu. Yesu alikuwa na wafuasi 12 wa karibu zaidi. Tumia neno sawa kwa mwanafunzi kama vile ulivyofanya katika simulizi ya awali. Rejelea Faharasa Kuu kwa ufafanuzi kamili zaidi wa neno </w:t>
      </w:r>
      <w:r>
        <w:rPr>
          <w:lang w:val="sw_KE" w:bidi="sw_KE"/>
        </w:rPr>
        <w:t>mwanafunzi</w:t>
      </w:r>
      <w:r>
        <w:rPr>
          <w:lang w:val="sw_KE" w:bidi="sw_KE"/>
        </w:rPr>
        <w:t>.</w:t>
      </w:r>
    </w:p>
    <w:p>
      <w:pPr/>
      <w:r>
        <w:rPr>
          <w:lang w:val="sw_KE" w:bidi="sw_KE"/>
        </w:rPr>
      </w:r>
      <w:r>
        <w:rPr>
          <w:lang w:val="sw_KE" w:bidi="sw_KE"/>
        </w:rPr>
        <w:t xml:space="preserve">Yesu alisema, "Mtu yeyote anayefanya mapenzi ya </w:t>
      </w:r>
      <w:r>
        <w:rPr>
          <w:b/>
          <w:lang w:val="sw_KE" w:bidi="sw_KE"/>
        </w:rPr>
        <w:t>Baba yangu mbinguni</w:t>
      </w:r>
      <w:r>
        <w:rPr>
          <w:lang w:val="sw_KE" w:bidi="sw_KE"/>
        </w:rPr>
        <w:t xml:space="preserve"> ni </w:t>
      </w:r>
      <w:r>
        <w:rPr>
          <w:b/>
          <w:lang w:val="sw_KE" w:bidi="sw_KE"/>
        </w:rPr>
        <w:t>kaka yangu na dada</w:t>
      </w:r>
      <w:r>
        <w:rPr>
          <w:lang w:val="sw_KE" w:bidi="sw_KE"/>
        </w:rPr>
        <w:t xml:space="preserve"> na mama."</w:t>
      </w:r>
    </w:p>
    <w:p>
      <w:pPr/>
      <w:r>
        <w:rPr>
          <w:lang w:val="sw_KE" w:bidi="sw_KE"/>
        </w:rPr>
      </w:r>
      <w:r>
        <w:rPr>
          <w:lang w:val="sw_KE" w:bidi="sw_KE"/>
        </w:rPr>
        <w:t xml:space="preserve">Yesu anarejelea Mungu mbinguni kama </w:t>
      </w:r>
      <w:r>
        <w:rPr>
          <w:b/>
          <w:lang w:val="sw_KE" w:bidi="sw_KE"/>
        </w:rPr>
        <w:t>Baba</w:t>
      </w:r>
      <w:r>
        <w:rPr>
          <w:lang w:val="sw_KE" w:bidi="sw_KE"/>
        </w:rPr>
        <w:t xml:space="preserve"> yake. Huyu si baba ya Yesu wa dunia. Mungu Baba ni Baba ya kiroho ya kila mtu ambaye anamfuata Yesu. </w:t>
      </w:r>
      <w:r>
        <w:rPr>
          <w:b/>
          <w:lang w:val="sw_KE" w:bidi="sw_KE"/>
        </w:rPr>
        <w:t>Mbinguni</w:t>
      </w:r>
      <w:r>
        <w:rPr>
          <w:lang w:val="sw_KE" w:bidi="sw_KE"/>
        </w:rPr>
        <w:t xml:space="preserve"> ni mahali ambapo Mungu anaishi na kutawala. Tumia neno sawa kwa mbinguni kama vile ulivyofanya katika simulizi za awali. Rejelea Faharasa Kuu kwa ufafanuzi kamili zaidi wa </w:t>
      </w:r>
      <w:r>
        <w:rPr>
          <w:lang w:val="sw_KE" w:bidi="sw_KE"/>
        </w:rPr>
        <w:t>mbinguni</w:t>
      </w:r>
      <w:r>
        <w:rPr>
          <w:lang w:val="sw_KE" w:bidi="sw_KE"/>
        </w:rPr>
        <w:t>.</w:t>
      </w:r>
    </w:p>
    <w:p>
      <w:pPr/>
      <w:r>
        <w:rPr>
          <w:lang w:val="sw_KE" w:bidi="sw_KE"/>
        </w:rPr>
      </w:r>
      <w:r>
        <w:rPr>
          <w:lang w:val="sw_KE" w:bidi="sw_KE"/>
        </w:rPr>
        <w:t xml:space="preserve">Katika mfano huu, </w:t>
      </w:r>
      <w:r>
        <w:rPr>
          <w:b/>
          <w:lang w:val="sw_KE" w:bidi="sw_KE"/>
        </w:rPr>
        <w:t>kaka na dada</w:t>
      </w:r>
      <w:r>
        <w:rPr>
          <w:lang w:val="sw_KE" w:bidi="sw_KE"/>
        </w:rPr>
        <w:t xml:space="preserve"> wanarejelea kaka mdogo.</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13:1–9</w:t>
      </w:r>
      <w:r>
        <w:rPr>
          <w:lang w:val="sw_KE" w:bidi="sw_KE"/>
        </w:rPr>
      </w:r>
    </w:p>
    <w:p>
      <w:pPr>
        <w:pStyle w:val="Heading3"/>
      </w:pPr>
      <w:r>
        <w:rPr>
          <w:lang w:val="sw_KE" w:bidi="sw_KE"/>
        </w:rPr>
        <w:t>Sikiliza na Moyo</w:t>
      </w:r>
    </w:p>
    <w:p>
      <w:pPr/>
      <w:r>
        <w:rPr>
          <w:lang w:val="sw_KE" w:bidi="sw_KE"/>
        </w:rPr>
      </w:r>
      <w:r>
        <w:rPr>
          <w:lang w:val="sw_KE" w:bidi="sw_KE"/>
        </w:rPr>
        <w:t>Sikiliza Mathayo 13:1–9 na utie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Simulizi hii imewekwa siku sawa na simulizi ya awali. Katika simulizi ya awali, Yesu amekuwa akifundisha nyumbani. Anatoka nyumbani na kwenda chini ili kukaa kando ya ziwa. Ziwa hili ni Bahari ya Galilaya. Yesu anaketi kama mwalimu wa kidini katika utamaduni huo anavyofanya anapofundisha. Umati mkubwa wa watu unakusanyika karibu na Yesu, na yuko tayari kuwafundisha. Yesu anaingia katika mashua ambayo iko majini na anaketi ndani yake. Maji yanakuza sauti ya Yesu ili umati wote uweze kumsikia. Yesu kisha anaanza kufundisha kikundi kikubwa cha watu ambao wanasimama kwenye pwani.</w:t>
      </w:r>
    </w:p>
    <w:p>
      <w:pPr/>
      <w:r>
        <w:rPr>
          <w:lang w:val="sw_KE" w:bidi="sw_KE"/>
        </w:rPr>
      </w:r>
      <w:r>
        <w:rPr>
          <w:lang w:val="sw_KE" w:bidi="sw_KE"/>
        </w:rPr>
        <w:t>Sitisha hapa na mjadili: Walimu wa kidini wanafundishaje katika utamaduni wenu? Je, wanaketi au wanasimama? Wako wapi wanapofundisha? Zungumzia kuhusu wakati ulipoenda kumsikiliza mwalimu wa kidini akifundisha.</w:t>
      </w:r>
    </w:p>
    <w:p>
      <w:pPr/>
      <w:r>
        <w:rPr>
          <w:lang w:val="sw_KE" w:bidi="sw_KE"/>
        </w:rPr>
      </w:r>
      <w:r>
        <w:rPr>
          <w:lang w:val="sw_KE" w:bidi="sw_KE"/>
        </w:rPr>
        <w:t xml:space="preserve">Sitisha hapa na uonyeshe timu ramani ya </w:t>
      </w:r>
      <w:r>
        <w:rPr>
          <w:lang w:val="sw_KE" w:bidi="sw_KE"/>
        </w:rPr>
        <w:t>Bahari ya Galilaya</w:t>
      </w:r>
      <w:r>
        <w:rPr>
          <w:lang w:val="sw_KE" w:bidi="sw_KE"/>
        </w:rPr>
        <w:t>. Yesu yuko karibu na Kapernaumu katika hadithi hii. Onyesha timu Kapernaumu kwenye ramani.</w:t>
      </w:r>
    </w:p>
    <w:p>
      <w:pPr/>
      <w:r>
        <w:rPr>
          <w:lang w:val="sw_KE" w:bidi="sw_KE"/>
        </w:rPr>
      </w:r>
      <w:r>
        <w:rPr>
          <w:lang w:val="sw_KE" w:bidi="sw_KE"/>
        </w:rPr>
        <w:t>Yesu anaanza kufundisha umati kwa kutumia hadithi zinazoitwa mifano. Hii ni mara ya kwanza katika Mathayo kwamba neno mfano linatajwa. Hata hivyo, Yesu ametumia mifano katika mafundisho yake ya awali. Mifano ni matumizi ya hali za kila siku ili kutoa maana ya kina kuhusu hoja ambayo Yesu alikuwa akijaribu kuelezea. Mifano si rahisi kueleweka isipokuwa wale ambao wanasikia hadithi wanafikiri na kujaribu kuelewa maana ya kweli. Si kila mtu ataelewa mfano. Mfano katika simulizi hii ni wa kwanza kati ya mifano 7 ambayo Yesu anasimulia.</w:t>
      </w:r>
    </w:p>
    <w:p>
      <w:pPr/>
      <w:r>
        <w:rPr>
          <w:lang w:val="sw_KE" w:bidi="sw_KE"/>
        </w:rPr>
      </w:r>
      <w:r>
        <w:rPr>
          <w:lang w:val="sw_KE" w:bidi="sw_KE"/>
        </w:rPr>
        <w:t>Sitisha hapa na mjadili na kikundi chako jinsi watu katika utamaduni wako wanavyotumia hadithi ili kutoa hoja. Shiriki hadithi ambayo watu katika utamaduni wako wanaweza kutumia ili kufundisha watoto somo muhimu.</w:t>
      </w:r>
    </w:p>
    <w:p>
      <w:pPr/>
      <w:r>
        <w:rPr>
          <w:lang w:val="sw_KE" w:bidi="sw_KE"/>
        </w:rPr>
      </w:r>
      <w:r>
        <w:rPr>
          <w:lang w:val="sw_KE" w:bidi="sw_KE"/>
        </w:rPr>
        <w:t>Inawezekana Mathayo anaweka mfano huu hapa ili kueleza kwa nini watu katika simulizi za awali walijibu kwa njia tofauti kwa Yesu. Mfano unatumia mfano kutoka kwa kilimo, kwa sababu watu katika sehemu hiyo ya Israeli wangeuelewa vizuri. Mkulima anapanda mbegu karibu na shamba. Kupanda ni njia ya kupanda mbegu kwa kuyatawanya juu ya udongo na kisha kulima mbegu katika udongo baadaye. Mkulima hakuwa mzembe katika jinsi alivyotawanya mbegu. Hakujua aina tofauti za udongo ambao walikuwa pale mpaka akalima baadaye. Mbegu zinaanguka katika maeneo manne tofauti, na matokeo manne tofauti hutokea. Baadhi ya mbegu zinaanguka karibu na njia, nyingine kwenye ardhi ya jiwe ambayo ilikuwa na udongo kidogo juu yake, nyingine kati ya maeneo ya miiba, na nyingine katika udongo mzuri. Mkazo wa Yesu si kwa mbegu au mkulima, bali kwa maeneo ambayo mbegu huanguka.</w:t>
      </w:r>
    </w:p>
    <w:p>
      <w:pPr/>
      <w:r>
        <w:rPr>
          <w:lang w:val="sw_KE" w:bidi="sw_KE"/>
        </w:rPr>
      </w:r>
      <w:r>
        <w:rPr>
          <w:lang w:val="sw_KE" w:bidi="sw_KE"/>
        </w:rPr>
        <w:t xml:space="preserve">Sitisha hapa na uangalie picha za aina </w:t>
      </w:r>
      <w:r>
        <w:rPr>
          <w:lang w:val="sw_KE" w:bidi="sw_KE"/>
        </w:rPr>
        <w:t>4 tofauti za ardhi ambapo mbegu zilianguka</w:t>
      </w:r>
      <w:r>
        <w:rPr>
          <w:lang w:val="sw_KE" w:bidi="sw_KE"/>
        </w:rPr>
        <w:t>.</w:t>
      </w:r>
    </w:p>
    <w:p>
      <w:pPr/>
      <w:r>
        <w:rPr>
          <w:lang w:val="sw_KE" w:bidi="sw_KE"/>
        </w:rPr>
      </w:r>
      <w:r>
        <w:rPr>
          <w:lang w:val="sw_KE" w:bidi="sw_KE"/>
        </w:rPr>
        <w:t xml:space="preserve">Tazama picha ya </w:t>
      </w:r>
      <w:r>
        <w:rPr>
          <w:lang w:val="sw_KE" w:bidi="sw_KE"/>
        </w:rPr>
        <w:t>mkulima akitawanya mbegu</w:t>
      </w:r>
      <w:r>
        <w:rPr>
          <w:lang w:val="sw_KE" w:bidi="sw_KE"/>
        </w:rPr>
        <w:t xml:space="preserve">, na pia picha ya </w:t>
      </w:r>
      <w:r>
        <w:rPr>
          <w:lang w:val="sw_KE" w:bidi="sw_KE"/>
        </w:rPr>
        <w:t>shamba baada ya kulimwa</w:t>
      </w:r>
      <w:r>
        <w:rPr>
          <w:lang w:val="sw_KE" w:bidi="sw_KE"/>
        </w:rPr>
        <w:t>.</w:t>
      </w:r>
    </w:p>
    <w:p>
      <w:pPr/>
      <w:r>
        <w:rPr>
          <w:lang w:val="sw_KE" w:bidi="sw_KE"/>
        </w:rPr>
      </w:r>
      <w:r>
        <w:rPr>
          <w:lang w:val="sw_KE" w:bidi="sw_KE"/>
        </w:rPr>
        <w:t>Maeneo matatu ya kwanza ya shamba hayana faida kwa mbegu. Ndege wanakula mbegu zote ambazo zinaanguka karibu na njia. Mbegu zilizoanguka kwenye udongo wenye mawe ziliota haraka kutokana na jua kali na kiasi kidogo cha udongo kilichokuwepo. Kifungu "kilichochipuka" kinamaanisha kukua haraka. Hata hivyo, jua hilo sawa linakausha mmea mdogo na linakauka kwa sababu hakuna mahali pa mizizi kukua. Wengi wanaamini kwamba eneo la tatu, miiba, halikuwa limejaa vichaka vilivyopandwa kamili na miiba. Mfano unasema kwamba miiba inakua, na kwa hiyo inawezekana kwamba eneo hilo lilikuwa na mbegu za kichaka cha miiba au mizizi ambayo ilikuwa karibu kukua. Wakati miiba na mbegu zote zinakua pamoja, miiba hufinya na kuzima mimea michanga. Neno kusonga linamaanisha kwamba miiba ilifanya isiwezekane kwa mimea ndogo kukua. Eneo la mwisho ambapo mbegu zinakua ni udongo mzuri ambao unatendea mbegu kama ilivyokusudiwa. Mbegu hizi zinakua kuwa mazao kubwa, mara 100 kile kilichopandwa, mara 60 kile kilichopandwa, na mara 30 kile kilichopandwa.</w:t>
      </w:r>
    </w:p>
    <w:p>
      <w:pPr/>
      <w:r>
        <w:rPr>
          <w:lang w:val="sw_KE" w:bidi="sw_KE"/>
        </w:rPr>
      </w:r>
      <w:r>
        <w:rPr>
          <w:lang w:val="sw_KE" w:bidi="sw_KE"/>
        </w:rPr>
        <w:t xml:space="preserve">Sitisha hapa na ujadili na kikundi chako: Ni maeneo gani katika jamii zenu za kilimo ambako mbegu zinaweza kuangukia lakini zisitoe mazao mazuri? Jadili kile kinachohitajika kwa udongo mzuri ili kuzalisha mazao mazuri. Chukua wakati wa kwenda nje na kuangalia aina tofauti za udongo. Tazama picha ya </w:t>
      </w:r>
      <w:r>
        <w:rPr>
          <w:lang w:val="sw_KE" w:bidi="sw_KE"/>
        </w:rPr>
        <w:t>shamba ambalo ni tayari kuvunwa likiwa na nafaka</w:t>
      </w:r>
      <w:r>
        <w:rPr>
          <w:lang w:val="sw_KE" w:bidi="sw_KE"/>
        </w:rPr>
        <w:t>.</w:t>
      </w:r>
    </w:p>
    <w:p>
      <w:pPr/>
      <w:r>
        <w:rPr>
          <w:lang w:val="sw_KE" w:bidi="sw_KE"/>
        </w:rPr>
      </w:r>
      <w:r>
        <w:rPr>
          <w:lang w:val="sw_KE" w:bidi="sw_KE"/>
        </w:rPr>
        <w:t>Yesu anamalizia mfano huu na kifungu, "Mtu ambaye ana masikio, namruhusu asikie." Kifungu "yeye ambaye ana masikio" hakimaanishi watu ambao kwa kweli wana masikio kwenye vichwa vyao. Kifungu hiki kinaonyesha watu ambao wako tayari kusikiliza na kujaribu kuelewa kile ambacho kilisemwa. Yesu anataka watu kutambua na kuelewa hoja ambayo Yesu anatoa. Yesu pia anataka watu kuchukua hatua wakati wanapoelewa maana yake. Tunaona kwamba katika simulizi hii, mfano huu haujaelezewa kwa umati. Ukosefu wa maelezo unaweza kusababisha majibu tofauti kutoka kwa umati wanapojaribu kuelewa maana.</w:t>
      </w:r>
    </w:p>
    <w:p>
      <w:pPr/>
      <w:r>
        <w:rPr>
          <w:lang w:val="sw_KE" w:bidi="sw_KE"/>
        </w:rPr>
      </w:r>
      <w:r>
        <w:rPr>
          <w:lang w:val="sw_KE" w:bidi="sw_KE"/>
        </w:rPr>
        <w:t>Jadili na kundi lako jinsi unavyoweza kuhisi ukisikia fumbo hili bila maelezo yoyote.</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2.</w:t>
      </w:r>
    </w:p>
    <w:p>
      <w:pPr/>
      <w:r>
        <w:rPr>
          <w:lang w:val="sw_KE" w:bidi="sw_KE"/>
        </w:rPr>
      </w:r>
      <w:r>
        <w:rPr>
          <w:b/>
          <w:lang w:val="sw_KE" w:bidi="sw_KE"/>
        </w:rPr>
        <w:t>Tukio la kwanza:</w:t>
      </w:r>
      <w:r>
        <w:rPr>
          <w:lang w:val="sw_KE" w:bidi="sw_KE"/>
        </w:rPr>
        <w:t xml:space="preserve"> Yesu anatoka nyumbani na kwenda kukaa kando ya ziwa. Umati mkubwa wa watu unakuja kumsikiliza Yesu akifundisha. Yesu anapanda mashua na anaketi na anaanza kusimulia hadithi.</w:t>
      </w:r>
    </w:p>
    <w:p>
      <w:pPr/>
      <w:r>
        <w:rPr>
          <w:lang w:val="sw_KE" w:bidi="sw_KE"/>
        </w:rPr>
      </w:r>
      <w:r>
        <w:rPr>
          <w:b/>
          <w:lang w:val="sw_KE" w:bidi="sw_KE"/>
        </w:rPr>
        <w:t>Tukio la pili:</w:t>
      </w:r>
      <w:r>
        <w:rPr>
          <w:lang w:val="sw_KE" w:bidi="sw_KE"/>
        </w:rPr>
        <w:t xml:space="preserve"> Yesu anasema mfano kuhusu mkulima ambaye anatawanya mbegu. Mbegu zinakua kwenye maeneo manne tofauti yanayozalisha matokeo nne tofauti. Yesu anamaliza mfano na kifungu, "Mtu ambaye ana masikio ya kusikia, namruhusu asikie."</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Umati mkubwa wa watu</w:t>
      </w:r>
    </w:p>
    <w:p>
      <w:pPr/>
      <w:r>
        <w:rPr>
          <w:lang w:val="sw_KE" w:bidi="sw_KE"/>
        </w:rPr>
      </w:r>
      <w:r>
        <w:rPr>
          <w:lang w:val="sw_KE" w:bidi="sw_KE"/>
        </w:rPr>
        <w:t>Wahusika katika mfano ni pamoja na:</w:t>
      </w:r>
    </w:p>
    <w:p>
      <w:pPr>
        <w:pStyle w:val="ListBullet"/>
        <w:spacing w:line="240" w:lineRule="auto"/>
        <w:ind w:left="720"/>
      </w:pPr>
      <w:r>
        <w:rPr>
          <w:lang w:val="sw_KE" w:bidi="sw_KE"/>
        </w:rPr>
      </w:r>
      <w:r>
        <w:rPr>
          <w:lang w:val="sw_KE" w:bidi="sw_KE"/>
        </w:rPr>
        <w:t>Mtu ambaye anatawanya mbegu</w:t>
      </w:r>
    </w:p>
    <w:p>
      <w:pPr>
        <w:pStyle w:val="ListBullet"/>
        <w:spacing w:line="240" w:lineRule="auto"/>
        <w:ind w:left="720"/>
      </w:pPr>
      <w:r>
        <w:rPr>
          <w:lang w:val="sw_KE" w:bidi="sw_KE"/>
        </w:rPr>
      </w:r>
      <w:r>
        <w:rPr>
          <w:lang w:val="sw_KE" w:bidi="sw_KE"/>
        </w:rPr>
        <w:t>Mbegu</w:t>
      </w:r>
    </w:p>
    <w:p>
      <w:pPr>
        <w:pStyle w:val="ListBullet"/>
        <w:spacing w:line="240" w:lineRule="auto"/>
        <w:ind w:left="720"/>
      </w:pPr>
      <w:r>
        <w:rPr>
          <w:lang w:val="sw_KE" w:bidi="sw_KE"/>
        </w:rPr>
      </w:r>
      <w:r>
        <w:rPr>
          <w:lang w:val="sw_KE" w:bidi="sw_KE"/>
        </w:rPr>
        <w:t>Ndege</w:t>
      </w:r>
    </w:p>
    <w:p>
      <w:pPr>
        <w:pStyle w:val="ListBullet"/>
        <w:spacing w:line="240" w:lineRule="auto"/>
        <w:ind w:left="720"/>
      </w:pPr>
      <w:r>
        <w:rPr>
          <w:lang w:val="sw_KE" w:bidi="sw_KE"/>
        </w:rPr>
      </w:r>
      <w:r>
        <w:rPr>
          <w:lang w:val="sw_KE" w:bidi="sw_KE"/>
        </w:rPr>
        <w:t>Jua</w:t>
      </w:r>
    </w:p>
    <w:p>
      <w:pPr>
        <w:pStyle w:val="ListBullet"/>
        <w:spacing w:line="240" w:lineRule="auto"/>
        <w:ind w:left="720"/>
      </w:pPr>
      <w:r>
        <w:rPr>
          <w:lang w:val="sw_KE" w:bidi="sw_KE"/>
        </w:rPr>
      </w:r>
      <w:r>
        <w:rPr>
          <w:lang w:val="sw_KE" w:bidi="sw_KE"/>
        </w:rPr>
        <w:t>Mimea midogo</w:t>
      </w:r>
    </w:p>
    <w:p>
      <w:pPr>
        <w:pStyle w:val="ListBullet"/>
        <w:spacing w:line="240" w:lineRule="auto"/>
        <w:ind w:left="720"/>
      </w:pPr>
      <w:r>
        <w:rPr>
          <w:lang w:val="sw_KE" w:bidi="sw_KE"/>
        </w:rPr>
      </w:r>
      <w:r>
        <w:rPr>
          <w:lang w:val="sw_KE" w:bidi="sw_KE"/>
        </w:rPr>
        <w:t>Kupanda miiba</w:t>
      </w:r>
    </w:p>
    <w:p>
      <w:pPr>
        <w:pStyle w:val="ListBullet"/>
        <w:spacing w:line="240" w:lineRule="auto"/>
        <w:ind w:left="720"/>
      </w:pPr>
      <w:r>
        <w:rPr>
          <w:lang w:val="sw_KE" w:bidi="sw_KE"/>
        </w:rPr>
      </w:r>
      <w:r>
        <w:rPr>
          <w:lang w:val="sw_KE" w:bidi="sw_KE"/>
        </w:rPr>
        <w:t>Mazao ambayo yanakua vizuri</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Hadithi hii inafanyika wakati wa mchana. Yesu anatoka nyumbani na kushuka ziwani na kuketi. Bahari ya Galilaya ni eneo kubwa la maji takriban kilomita 21 kwa urefu na kilomita 13 kwa upana. Umati mkubwa wa watu unamfuata Yesu. Yesu anaingia katika mashua ambayo iko kwenye ziwa. Hii inasaidia umati mkubwa kumsikiliza Yesu. Yesu anaketi ili kufundisha. Umati unasimama kwenye pwani ili kumsikiliza Yesu.</w:t>
      </w:r>
    </w:p>
    <w:p>
      <w:pPr/>
      <w:r>
        <w:rPr>
          <w:lang w:val="sw_KE" w:bidi="sw_KE"/>
        </w:rPr>
      </w:r>
      <w:r>
        <w:rPr>
          <w:lang w:val="sw_KE" w:bidi="sw_KE"/>
        </w:rPr>
        <w:t>Yesu anasema mfano kuhusu mbegu ambayo inatawanyika kwenye aina tofauti za udongo ndani ya shamba sawa. Mbegu inaanguka kwenye aina 4 tofauti za udongo. Baadhi ya mbegu zinakua karibu na njia katika shamba. Lakini ndege wanakuja na kula haraka. Baadhi ya mbegu zinakua karibu na eneo la miamba. Mbegu zinaanza kukua haraka lakini jua linakausha mimea ndogo kwa sababu hakuna mahali pa mizizi kukua. Baadhi ya mbegu zinaanguka katika eneo ambapo vichaka vya miiba vitakua pamoja nazo. Wakati vyote vinapoota pamoja, vichaka vyenye miiba hufanya isiwezekane kwa mimea midogo kukua. Baadhi ya mbegu huanguka kwenye udongo mzuri na kuzalisha mazao mara 100, 60, na 30 ya kiasi kilichopandwa.</w:t>
      </w:r>
    </w:p>
    <w:p>
      <w:pPr/>
      <w:r>
        <w:rPr>
          <w:lang w:val="sw_KE" w:bidi="sw_KE"/>
        </w:rPr>
      </w:r>
      <w:r>
        <w:rPr>
          <w:lang w:val="sw_KE" w:bidi="sw_KE"/>
        </w:rPr>
        <w:t>Tumia wakati nje kuangalia aina tofauti za ardhi na udongo. Jadili kile kinachohitajika kwa mmea ili kukua vizuri.</w:t>
      </w:r>
    </w:p>
    <w:p>
      <w:pPr/>
      <w:r>
        <w:rPr>
          <w:lang w:val="sw_KE" w:bidi="sw_KE"/>
        </w:rPr>
      </w:r>
      <w:r>
        <w:rPr>
          <w:lang w:val="sw_KE" w:bidi="sw_KE"/>
        </w:rPr>
        <w:t>Yesu anamaliza mfano kwa kuwaambia watu kufikiria kuhusu mfano na kugundua maana yake. Yesu hatoi maelezo yoyote kwa watu.</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2.</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Umati mkubwa wa watu</w:t>
      </w:r>
    </w:p>
    <w:p>
      <w:pPr/>
      <w:r>
        <w:rPr>
          <w:lang w:val="sw_KE" w:bidi="sw_KE"/>
        </w:rPr>
      </w:r>
      <w:r>
        <w:rPr>
          <w:lang w:val="sw_KE" w:bidi="sw_KE"/>
        </w:rPr>
        <w:t>Wahusika katika mfano ni pamoja na:</w:t>
      </w:r>
    </w:p>
    <w:p>
      <w:pPr>
        <w:pStyle w:val="ListBullet"/>
        <w:spacing w:line="240" w:lineRule="auto"/>
        <w:ind w:left="720"/>
      </w:pPr>
      <w:r>
        <w:rPr>
          <w:lang w:val="sw_KE" w:bidi="sw_KE"/>
        </w:rPr>
      </w:r>
      <w:r>
        <w:rPr>
          <w:lang w:val="sw_KE" w:bidi="sw_KE"/>
        </w:rPr>
        <w:t>Mtu ambaye anatawanya mbegu</w:t>
      </w:r>
    </w:p>
    <w:p>
      <w:pPr>
        <w:pStyle w:val="ListBullet"/>
        <w:spacing w:line="240" w:lineRule="auto"/>
        <w:ind w:left="720"/>
      </w:pPr>
      <w:r>
        <w:rPr>
          <w:lang w:val="sw_KE" w:bidi="sw_KE"/>
        </w:rPr>
      </w:r>
      <w:r>
        <w:rPr>
          <w:lang w:val="sw_KE" w:bidi="sw_KE"/>
        </w:rPr>
        <w:t>Mbegu</w:t>
      </w:r>
    </w:p>
    <w:p>
      <w:pPr>
        <w:pStyle w:val="ListBullet"/>
        <w:spacing w:line="240" w:lineRule="auto"/>
        <w:ind w:left="720"/>
      </w:pPr>
      <w:r>
        <w:rPr>
          <w:lang w:val="sw_KE" w:bidi="sw_KE"/>
        </w:rPr>
      </w:r>
      <w:r>
        <w:rPr>
          <w:lang w:val="sw_KE" w:bidi="sw_KE"/>
        </w:rPr>
        <w:t>Ndege</w:t>
      </w:r>
    </w:p>
    <w:p>
      <w:pPr>
        <w:pStyle w:val="ListBullet"/>
        <w:spacing w:line="240" w:lineRule="auto"/>
        <w:ind w:left="720"/>
      </w:pPr>
      <w:r>
        <w:rPr>
          <w:lang w:val="sw_KE" w:bidi="sw_KE"/>
        </w:rPr>
      </w:r>
      <w:r>
        <w:rPr>
          <w:lang w:val="sw_KE" w:bidi="sw_KE"/>
        </w:rPr>
        <w:t>Jua</w:t>
      </w:r>
    </w:p>
    <w:p>
      <w:pPr>
        <w:pStyle w:val="ListBullet"/>
        <w:spacing w:line="240" w:lineRule="auto"/>
        <w:ind w:left="720"/>
      </w:pPr>
      <w:r>
        <w:rPr>
          <w:lang w:val="sw_KE" w:bidi="sw_KE"/>
        </w:rPr>
      </w:r>
      <w:r>
        <w:rPr>
          <w:lang w:val="sw_KE" w:bidi="sw_KE"/>
        </w:rPr>
        <w:t>Mimea midogo</w:t>
      </w:r>
    </w:p>
    <w:p>
      <w:pPr>
        <w:pStyle w:val="ListBullet"/>
        <w:spacing w:line="240" w:lineRule="auto"/>
        <w:ind w:left="720"/>
      </w:pPr>
      <w:r>
        <w:rPr>
          <w:lang w:val="sw_KE" w:bidi="sw_KE"/>
        </w:rPr>
      </w:r>
      <w:r>
        <w:rPr>
          <w:lang w:val="sw_KE" w:bidi="sw_KE"/>
        </w:rPr>
        <w:t>Miiba inayokua</w:t>
      </w:r>
    </w:p>
    <w:p>
      <w:pPr>
        <w:pStyle w:val="ListBullet"/>
        <w:spacing w:line="240" w:lineRule="auto"/>
        <w:ind w:left="720"/>
      </w:pPr>
      <w:r>
        <w:rPr>
          <w:lang w:val="sw_KE" w:bidi="sw_KE"/>
        </w:rPr>
      </w:r>
      <w:r>
        <w:rPr>
          <w:lang w:val="sw_KE" w:bidi="sw_KE"/>
        </w:rPr>
        <w:t>Mazao ambayo yanakua vizuri</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Mara ya pili timu inapoigiza hadithi hii, sitisha katika sehemu fulani.</w:t>
      </w:r>
    </w:p>
    <w:p>
      <w:pPr/>
      <w:r>
        <w:rPr>
          <w:lang w:val="sw_KE" w:bidi="sw_KE"/>
        </w:rPr>
      </w:r>
      <w:r>
        <w:rPr>
          <w:lang w:val="sw_KE" w:bidi="sw_KE"/>
        </w:rPr>
        <w:t>Hadithi hii inafanyika wakati wa mchana. Yesu anatoka nyumbani na kushuka ziwani na kuketi. Umati mkubwa wa watu unamfuata Yesu. Yesu anaingia katika mashua ambayo iko kwenye ziwa. Yesu anaketi chini ili kufundisha. Umati unasimama kwenye pwani ili kumsikiliza Yesu.</w:t>
      </w:r>
    </w:p>
    <w:p>
      <w:pPr/>
      <w:r>
        <w:rPr>
          <w:lang w:val="sw_KE" w:bidi="sw_KE"/>
        </w:rPr>
      </w:r>
      <w:r>
        <w:rPr>
          <w:lang w:val="sw_KE" w:bidi="sw_KE"/>
        </w:rPr>
        <w:t>Sitisha kitendo. Waulize baadhi ya watu wanaoigiza umati jinsi wanavyohisi. Utasikiliza mambo kama: "msisimko," "udadisi," "kutarajia kitu kikubwa."</w:t>
      </w:r>
    </w:p>
    <w:p>
      <w:pPr/>
      <w:r>
        <w:rPr>
          <w:lang w:val="sw_KE" w:bidi="sw_KE"/>
        </w:rPr>
      </w:r>
      <w:r>
        <w:rPr>
          <w:lang w:val="sw_KE" w:bidi="sw_KE"/>
        </w:rPr>
        <w:t>Yesu anasema mfano kuhusu mbegu ambayo inatawanyika kwenye aina tofauti za udongo ndani ya shamba sawa. Mbegu inaanguka kwenye aina 4 tofauti za udongo. Baadhi ya mbegu zinakua karibu na njia katika shamba. Lakini ndege wanakuja na kula mbegu hizo haraka.</w:t>
      </w:r>
    </w:p>
    <w:p>
      <w:pPr/>
      <w:r>
        <w:rPr>
          <w:lang w:val="sw_KE" w:bidi="sw_KE"/>
        </w:rPr>
      </w:r>
      <w:r>
        <w:rPr>
          <w:lang w:val="sw_KE" w:bidi="sw_KE"/>
        </w:rPr>
        <w:t>Baadhi ya mbegu zinakua karibu na eneo la miamba. Mbegu zinaanza kukua haraka lakini jua linakausha mimea ndogo kwa sababu hakuna mahali pa mizizi kukua.</w:t>
      </w:r>
    </w:p>
    <w:p>
      <w:pPr/>
      <w:r>
        <w:rPr>
          <w:lang w:val="sw_KE" w:bidi="sw_KE"/>
        </w:rPr>
      </w:r>
      <w:r>
        <w:rPr>
          <w:lang w:val="sw_KE" w:bidi="sw_KE"/>
        </w:rPr>
        <w:t xml:space="preserve">Baadhi ya mbegu zinaanguka katika eneo ambapo vichaka vya miiba vitakua pamoja nazo. Wakati vyote vinapoota pamoja, vichaka vyenye miiba hufanya isiwezekane kwa mimea midogo kukua. </w:t>
      </w:r>
    </w:p>
    <w:p>
      <w:pPr/>
      <w:r>
        <w:rPr>
          <w:lang w:val="sw_KE" w:bidi="sw_KE"/>
        </w:rPr>
      </w:r>
      <w:r>
        <w:rPr>
          <w:lang w:val="sw_KE" w:bidi="sw_KE"/>
        </w:rPr>
        <w:t>Sitisha kitendo. Muulize mwigizaji anayeigiza mtu ambaye anapanda jinsi anavyohisi. Utasikiliza mambo kama: "nimekata tamaa," "nimesikitika."</w:t>
      </w:r>
    </w:p>
    <w:p>
      <w:pPr/>
      <w:r>
        <w:rPr>
          <w:lang w:val="sw_KE" w:bidi="sw_KE"/>
        </w:rPr>
      </w:r>
      <w:r>
        <w:rPr>
          <w:lang w:val="sw_KE" w:bidi="sw_KE"/>
        </w:rPr>
        <w:t>Baadhi ya mbegu huanguka kwenye udongo mzuri na kuzalisha mazao mara 100, 60, na 30 ya kiasi kilichopandwa.</w:t>
      </w:r>
    </w:p>
    <w:p>
      <w:pPr/>
      <w:r>
        <w:rPr>
          <w:lang w:val="sw_KE" w:bidi="sw_KE"/>
        </w:rPr>
      </w:r>
      <w:r>
        <w:rPr>
          <w:lang w:val="sw_KE" w:bidi="sw_KE"/>
        </w:rPr>
        <w:t>Sitisha kitendo. Muulize mwigizaji anayeigiza mtu ambaye anapanda jinsi anavyohisi. Utasikiliza mambo kama: "nimeshangaa," "nimetiwa moyo," "natumaini."</w:t>
      </w:r>
    </w:p>
    <w:p>
      <w:pPr/>
      <w:r>
        <w:rPr>
          <w:lang w:val="sw_KE" w:bidi="sw_KE"/>
        </w:rPr>
      </w:r>
      <w:r>
        <w:rPr>
          <w:lang w:val="sw_KE" w:bidi="sw_KE"/>
        </w:rPr>
        <w:t>Yesu anamaliza mfano kwa kuwaambia watu kufikiria kuhusu mfano na kugundua maana yake. Yesu hatoi maelezo kwa watu.</w:t>
      </w:r>
    </w:p>
    <w:p>
      <w:pPr/>
      <w:r>
        <w:rPr>
          <w:lang w:val="sw_KE" w:bidi="sw_KE"/>
        </w:rPr>
      </w:r>
      <w:r>
        <w:rPr>
          <w:lang w:val="sw_KE" w:bidi="sw_KE"/>
        </w:rPr>
        <w:t>Sitisha kitendo. Waulize waigizaji wanaoigiza umati jinsi wanavyohisi sasa. Sikiliza mambo kama: "nimechanganyikiwa," "ninataka kujua," "sina uhakika."</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Hadithi hii inafanyika wakati wa mchana. Yesu anaondoka nyumbani na anaelekeza ziwani na kuketi hapo. Ziwa hili ni </w:t>
      </w:r>
      <w:r>
        <w:rPr>
          <w:b/>
          <w:lang w:val="sw_KE" w:bidi="sw_KE"/>
        </w:rPr>
        <w:t>Bahari ya Galilaya</w:t>
      </w:r>
      <w:r>
        <w:rPr>
          <w:lang w:val="sw_KE" w:bidi="sw_KE"/>
        </w:rPr>
        <w:t xml:space="preserve">. Tumia tafsiri sawa na ile uliyotumia katika simulizi za awali katika Mathayo. Neno </w:t>
      </w:r>
      <w:r>
        <w:rPr>
          <w:lang w:val="sw_KE" w:bidi="sw_KE"/>
        </w:rPr>
        <w:t>Bahari ya Galilaya</w:t>
      </w:r>
      <w:r>
        <w:rPr>
          <w:lang w:val="sw_KE" w:bidi="sw_KE"/>
        </w:rPr>
        <w:t xml:space="preserve"> pia linapatikana katika Faharasa Kuu.</w:t>
      </w:r>
    </w:p>
    <w:p>
      <w:pPr/>
      <w:r>
        <w:rPr>
          <w:lang w:val="sw_KE" w:bidi="sw_KE"/>
        </w:rPr>
      </w:r>
      <w:r>
        <w:rPr>
          <w:lang w:val="sw_KE" w:bidi="sw_KE"/>
        </w:rPr>
        <w:t xml:space="preserve">Umati mkubwa wa watu unamfuata Yesu ili kumsikiliza Yesu akifundisha. Yesu anaingia katika </w:t>
      </w:r>
      <w:r>
        <w:rPr>
          <w:b/>
          <w:lang w:val="sw_KE" w:bidi="sw_KE"/>
        </w:rPr>
        <w:t>mashua</w:t>
      </w:r>
      <w:r>
        <w:rPr>
          <w:lang w:val="sw_KE" w:bidi="sw_KE"/>
        </w:rPr>
        <w:t xml:space="preserve"> ambayo iko kwenye ziwa. Tafsiri mashua kwa njia sawa na ulivyofanya katika simulizi za awali. Neno </w:t>
      </w:r>
      <w:r>
        <w:rPr>
          <w:lang w:val="sw_KE" w:bidi="sw_KE"/>
        </w:rPr>
        <w:t>mashua</w:t>
      </w:r>
      <w:r>
        <w:rPr>
          <w:lang w:val="sw_KE" w:bidi="sw_KE"/>
        </w:rPr>
        <w:t xml:space="preserve"> pia linapatikana katika Faharasa Kuu. Yesu anaketi chini na kufundisha. Umati unasimama kwenye pwani ili kumsikiliza Yesu.</w:t>
      </w:r>
    </w:p>
    <w:p>
      <w:pPr/>
      <w:r>
        <w:rPr>
          <w:lang w:val="sw_KE" w:bidi="sw_KE"/>
        </w:rPr>
      </w:r>
      <w:r>
        <w:rPr>
          <w:lang w:val="sw_KE" w:bidi="sw_KE"/>
        </w:rPr>
        <w:t xml:space="preserve">Yesu anasema </w:t>
      </w:r>
      <w:r>
        <w:rPr>
          <w:b/>
          <w:lang w:val="sw_KE" w:bidi="sw_KE"/>
        </w:rPr>
        <w:t>mfano</w:t>
      </w:r>
      <w:r>
        <w:rPr>
          <w:lang w:val="sw_KE" w:bidi="sw_KE"/>
        </w:rPr>
        <w:t xml:space="preserve"> kuhusu mbegu ambayo inatawanyika kwenye aina tofauti za udongo ndani ya shamba sawa. Rejelea Faharasa Kuu kwa ufafanuzi wa neno </w:t>
      </w:r>
      <w:r>
        <w:rPr>
          <w:lang w:val="sw_KE" w:bidi="sw_KE"/>
        </w:rPr>
        <w:t>mfano</w:t>
      </w:r>
      <w:r>
        <w:rPr>
          <w:lang w:val="sw_KE" w:bidi="sw_KE"/>
        </w:rPr>
        <w:t>.</w:t>
      </w:r>
    </w:p>
    <w:p>
      <w:pPr/>
      <w:r>
        <w:rPr>
          <w:lang w:val="sw_KE" w:bidi="sw_KE"/>
        </w:rPr>
      </w:r>
      <w:r>
        <w:rPr>
          <w:lang w:val="sw_KE" w:bidi="sw_KE"/>
        </w:rPr>
        <w:t xml:space="preserve">Mbegu zilianguka kwenye aina nne tofauti za udongo. Neno </w:t>
      </w:r>
      <w:r>
        <w:rPr>
          <w:b/>
          <w:lang w:val="sw_KE" w:bidi="sw_KE"/>
        </w:rPr>
        <w:t>mbegu</w:t>
      </w:r>
      <w:r>
        <w:rPr>
          <w:lang w:val="sw_KE" w:bidi="sw_KE"/>
        </w:rPr>
        <w:t xml:space="preserve"> liko katika umoja katika lugha ya asili, lakini linamaanisha mbegu nyingi mbalimbali za aina sawa ya mmea. Neno </w:t>
      </w:r>
      <w:r>
        <w:rPr>
          <w:lang w:val="sw_KE" w:bidi="sw_KE"/>
        </w:rPr>
        <w:t>Mbegu</w:t>
      </w:r>
      <w:r>
        <w:rPr>
          <w:lang w:val="sw_KE" w:bidi="sw_KE"/>
        </w:rPr>
        <w:t xml:space="preserve"> liko kwenye Faharasa Kuu.</w:t>
      </w:r>
    </w:p>
    <w:p>
      <w:pPr/>
      <w:r>
        <w:rPr>
          <w:lang w:val="sw_KE" w:bidi="sw_KE"/>
        </w:rPr>
      </w:r>
      <w:r>
        <w:rPr>
          <w:lang w:val="sw_KE" w:bidi="sw_KE"/>
        </w:rPr>
        <w:t xml:space="preserve">Yesu anamaliza mfano kwa kuwaambia umati, "Mtu </w:t>
      </w:r>
      <w:r>
        <w:rPr>
          <w:b/>
          <w:lang w:val="sw_KE" w:bidi="sw_KE"/>
        </w:rPr>
        <w:t>ambaye ana masikio</w:t>
      </w:r>
      <w:r>
        <w:rPr>
          <w:lang w:val="sw_KE" w:bidi="sw_KE"/>
        </w:rPr>
        <w:t>, namruhusu asikie." Hii si tafsiri halisi ya watu ambao wana masikio halisi. Hili linapaswa kueleweka kuwa linarejelea watu ambao wako tayari kuelewa jambo ambalo Yesu anajaribu kueleza.</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13:10–17</w:t>
      </w:r>
      <w:r>
        <w:rPr>
          <w:lang w:val="sw_KE" w:bidi="sw_KE"/>
        </w:rPr>
      </w:r>
    </w:p>
    <w:p>
      <w:pPr>
        <w:pStyle w:val="Heading3"/>
      </w:pPr>
      <w:r>
        <w:rPr>
          <w:lang w:val="sw_KE" w:bidi="sw_KE"/>
        </w:rPr>
        <w:t>Sikiliza na Moyo</w:t>
      </w:r>
    </w:p>
    <w:p>
      <w:pPr/>
      <w:r>
        <w:rPr>
          <w:lang w:val="sw_KE" w:bidi="sw_KE"/>
        </w:rPr>
      </w:r>
      <w:r>
        <w:rPr>
          <w:lang w:val="sw_KE" w:bidi="sw_KE"/>
        </w:rPr>
        <w:t>Sikiliza Mathayo 13:10–17 na utie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Wengi huhoji kuhusu mpangilio wa matukio katika simulizi hii.. Ikiwa simulizi hii inafuata simulizi ya awali, basi Yesu bado alikuwa katika mashua na angalau baadhi ya wanafunzi walipaswa kuwa katika mashua pia. Ikiwa Mathayo anaweka simulizi hii hapa kama maelezo ya haraka kuhusu kwa nini Yesu alikuwa akitumia mifano, basi inaonekana kwamba Yesu tayari alikuwa ametoka kwenye mashua na kuondoka kutoka kwa umati. Wengi wanafikiri hivi ndivyo ilivyo na simulizi hii inafaa kulingana na mpangilio wa matukio baada ya Yesu kusimulia mfano wa mbegu ya haradali baadaye. Wanafunzi wanamuuliza Yesu kwa nini Yesu anazungumza kwa mifano, kwa wingi, ingawa Yesu ameshiriki moja tu katika hatua hii ya hadithi.</w:t>
      </w:r>
    </w:p>
    <w:p>
      <w:pPr/>
      <w:r>
        <w:rPr>
          <w:lang w:val="sw_KE" w:bidi="sw_KE"/>
        </w:rPr>
      </w:r>
      <w:r>
        <w:rPr>
          <w:lang w:val="sw_KE" w:bidi="sw_KE"/>
        </w:rPr>
        <w:t>Wanafunzi, au wafuasi wa Yesu, wanakuja karibu na Yesu. Wanafunzi wanamwuliza Yesu kwa nini anazungumza na watu kwa kutumia mifano. Kumbuka kwamba mifano ni hadithi ambazo zinatumia hali ya kila siku ili kufundisha maana ya kina.</w:t>
      </w:r>
    </w:p>
    <w:p>
      <w:pPr/>
      <w:r>
        <w:rPr>
          <w:lang w:val="sw_KE" w:bidi="sw_KE"/>
        </w:rPr>
      </w:r>
      <w:r>
        <w:rPr>
          <w:lang w:val="sw_KE" w:bidi="sw_KE"/>
        </w:rPr>
        <w:t>Yesu anajibu wanafunzi. Yesu anaelezea kwamba wanafunzi wamepewa uwezo wa kuelewa siri za ufalme wa mbinguni. Yesu anamaanisha kwamba Mungu ndiye aliyewapa wanafunzi uwezo wa kuelewa. Siri ya ufalme wa mbinguni ni ukweli uliofichwa, au mambo ambayo si kila mtu anajua, kuhusu mapenzi ya Mungu na utawala wa Mungu juu ya dunia. Yesu anasema kwamba mambo haya ya siri hayafichuliwi kwa mtu yeyote tu, lakini kwa wale ambao wanamfuata. Yesu anasema kwamba watu ambao wanasikiliza mifano hawajapewa uwezo wa kuelewa maana ya kina.</w:t>
      </w:r>
    </w:p>
    <w:p>
      <w:pPr/>
      <w:r>
        <w:rPr>
          <w:lang w:val="sw_KE" w:bidi="sw_KE"/>
        </w:rPr>
      </w:r>
      <w:r>
        <w:rPr>
          <w:lang w:val="sw_KE" w:bidi="sw_KE"/>
        </w:rPr>
        <w:t>Sitisha hapa na mjadili na timu: Je, kuna watu fulani katika utamaduni wenu ambao wanaaminika kuwa na maarifa na ufahamu wa mambo ya kiroho? Zungumzia kuhusu kile utamaduni wenu unaamini kuhusu watu hawa. Simulia kuhusu wakati ambapo yeyote kati yenu amewahi kukutana na yeyote kati ya watu hawa na jinsi walivyoonekana kwako</w:t>
      </w:r>
    </w:p>
    <w:p>
      <w:pPr/>
      <w:r>
        <w:rPr>
          <w:lang w:val="sw_KE" w:bidi="sw_KE"/>
        </w:rPr>
      </w:r>
      <w:r>
        <w:rPr>
          <w:lang w:val="sw_KE" w:bidi="sw_KE"/>
        </w:rPr>
        <w:t>Yesu anaelezea kwa wanafunzi wake kwamba kuna aina tofauti za watu ambao wanasikia mifano: wale ambao wana ufahamu na wale ambao hawana ufahamu. Yesu pengine anamaanisha kwamba wanafunzi, kuwa na imani au kumwamini Yesu, na kuwa na mpangilio, watapokea uelewa zaidi. Yesu pia anamaanisha kwamba wengine, wasio na imani, watakuwa vipofu zaidi kwa ukweli wa Mungu. Baadhi ya watu hawataamini mambo ambayo Yesu anasema, na kwa hivyo, Yesu hatawaambia zaidi kuhusu siri za ufalme wa mbinguni.</w:t>
      </w:r>
    </w:p>
    <w:p>
      <w:pPr/>
      <w:r>
        <w:rPr>
          <w:lang w:val="sw_KE" w:bidi="sw_KE"/>
        </w:rPr>
      </w:r>
      <w:r>
        <w:rPr>
          <w:lang w:val="sw_KE" w:bidi="sw_KE"/>
        </w:rPr>
        <w:t>Kwa hiyo Yesu anatumia misemo, "Wakati wa kuona hawanaoni, na wakati wa kusikia hawasikii, au kuelewa." Yesu anasema kwamba watu hawa wana uwezo wa kuona kimwili na kusikia kimwili, lakini hawana uwezo wa kutambua au kuelewa maana ya kina ya mambo ya Mungu.</w:t>
      </w:r>
    </w:p>
    <w:p>
      <w:pPr/>
      <w:r>
        <w:rPr>
          <w:lang w:val="sw_KE" w:bidi="sw_KE"/>
        </w:rPr>
      </w:r>
      <w:r>
        <w:rPr>
          <w:lang w:val="sw_KE" w:bidi="sw_KE"/>
        </w:rPr>
        <w:t>Mara baada ya hapo, Yesu ananukuu kutoka kwa unabii kutoka kwa nabii anayejulikana vizuri, au mjumbe wa Mungu. Unabii ni ujumbe wa pumzi wa Mungu ambao unazungumzwa au kuandikwa kutoka kwa nabii. Nabii huyu alikuwa Isaya.</w:t>
      </w:r>
    </w:p>
    <w:p>
      <w:pPr/>
      <w:r>
        <w:rPr>
          <w:lang w:val="sw_KE" w:bidi="sw_KE"/>
        </w:rPr>
      </w:r>
      <w:r>
        <w:rPr>
          <w:lang w:val="sw_KE" w:bidi="sw_KE"/>
        </w:rPr>
        <w:t>Yesu anasema kwamba mambo ambayo Isaya alisema yatatokea yanatokea sasa wakati Yesu anazungumza na watu. Simulizi hii katika Isaya inaanza na aina ya wingi wa neno "wewe," akizungumza na kikundi cha watu. Kisha inabadilika kwa "watu hawa." Maneno mawili yanarejelea kikundi sawa cha watu.</w:t>
      </w:r>
    </w:p>
    <w:p>
      <w:pPr/>
      <w:r>
        <w:rPr>
          <w:lang w:val="sw_KE" w:bidi="sw_KE"/>
        </w:rPr>
      </w:r>
      <w:r>
        <w:rPr>
          <w:lang w:val="sw_KE" w:bidi="sw_KE"/>
        </w:rPr>
        <w:t>Marejeleo ya kwanza ya kuona ina maana kuona kitu kama mtu au kitu. Marejeleo ya pili ya kuona ina maana si tu kuona lakini kuelewa maana ya kile kinachoonekana. Inatumika pia kwa kusikia. Rejea ya kwanza inamaanisha tendo la kimwili la kusikia, ilhali rejea ya pili ya kusikia inamaanisha kuelewa kile kilichosikiwa Watu wanaosikia na kuona hawataona au kuelewa kwa sababu mioyo yao imekuwa migumu. Neno "moyo" hapa si moyo wa kimwili. Katika Biblia, moyo ni mahali ambapo hisia za mtu na maamuzi zinatokea. Neno "ngumu" linaweza kumaanisha kutotambua ukweli. Yesu anatumia unabii huu ili kuonyesha kwamba watu wanajifunga kwa ukweli wa Mungu. Vinginevyo wangeelewa na kurudi kwa Mungu na Mungu angewarejesha katika uhusiano sahihi na Yeye mwenyewe.</w:t>
      </w:r>
    </w:p>
    <w:p>
      <w:pPr/>
      <w:r>
        <w:rPr>
          <w:lang w:val="sw_KE" w:bidi="sw_KE"/>
        </w:rPr>
      </w:r>
      <w:r>
        <w:rPr>
          <w:lang w:val="sw_KE" w:bidi="sw_KE"/>
        </w:rPr>
        <w:t>Sitisha na mjadili na washiriki wa timu ya watu katika utamaduni wenu ambao wamegeuka kutoka kwa Ukweli wa Mungu. Shiriki kuhusu watu ambao unajua ambao mioyo yao inaonekana kuwa ngumu kwa Mungu. Sitisha na kuwaombea pamoja.</w:t>
      </w:r>
    </w:p>
    <w:p>
      <w:pPr/>
      <w:r>
        <w:rPr>
          <w:lang w:val="sw_KE" w:bidi="sw_KE"/>
        </w:rPr>
      </w:r>
      <w:r>
        <w:rPr>
          <w:lang w:val="sw_KE" w:bidi="sw_KE"/>
        </w:rPr>
        <w:t>Yesu anatofautisha uwezo wa wanafunzi kuona na kusikia, ikimaanisha kuelewa, na kuwaita wanafunzi waliobarikiwa kwa sababu ya hii. Kubarikiwa ina maana kuwa na neema kutoka kwa Mungu. Manabii wengi, ambao walikuwa wale ambao walichukua neno la Mungu kwa watu wa Mungu, na wanaume wenye haki, au wanaume ambao waliwekwa kwa madhumuni ya Mungu, walitaka kuishi ili kuona wakati wa Masihi. Lakini wanaume hao hawakuishi ili kuona hilo. Wanafunzi wanabarikiwa kuona ahadi ya Mungu iliyotimizwa katika Yesu na kusikia na kuelewa mafundisho ya Yesu.</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tukio 1.</w:t>
      </w:r>
    </w:p>
    <w:p>
      <w:pPr/>
      <w:r>
        <w:rPr>
          <w:lang w:val="sw_KE" w:bidi="sw_KE"/>
        </w:rPr>
      </w:r>
      <w:r>
        <w:rPr>
          <w:b/>
          <w:lang w:val="sw_KE" w:bidi="sw_KE"/>
        </w:rPr>
        <w:t>Tukio la kwanza:</w:t>
      </w:r>
      <w:r>
        <w:rPr>
          <w:lang w:val="sw_KE" w:bidi="sw_KE"/>
        </w:rPr>
        <w:t xml:space="preserve"> Wanafunzi wanakuja kwa Yesu kuuliza kuhusu mifano. Yesu anawapa maelezo, akinukuu Isaya 6:9–10.</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 Yesu</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Pitia mwanzo wa hadithi ukizingatia kama Yesu alikuwa bado yuko ndani ya mashua au kama Yesu tayari alikuwa ameshatoka kwenye mashua. Wanafunzi wangekuwa wapi katika kila mpangilio? Unafikiri ingekuwaje kila upande?</w:t>
      </w:r>
    </w:p>
    <w:p>
      <w:pPr/>
      <w:r>
        <w:rPr>
          <w:lang w:val="sw_KE" w:bidi="sw_KE"/>
        </w:rPr>
      </w:r>
      <w:r>
        <w:rPr>
          <w:lang w:val="sw_KE" w:bidi="sw_KE"/>
        </w:rPr>
        <w:t>Wanafunzi wa Yesu wanakuja kwa Yesu. Wanamwomba Yesu kuwaelezea kwa nini Yesu anatumia mifano. Yesu anasema, "Mmepewa uwezo wa kujua mambo ya kina kuhusu Mungu. Wengine hawajapewa uwezo wa kuelewa. Yesu anafanya tofauti kati ya wale ambao wanaelewa na wale ambao hawaelewi.</w:t>
      </w:r>
    </w:p>
    <w:p>
      <w:pPr/>
      <w:r>
        <w:rPr>
          <w:lang w:val="sw_KE" w:bidi="sw_KE"/>
        </w:rPr>
      </w:r>
      <w:r>
        <w:rPr>
          <w:lang w:val="sw_KE" w:bidi="sw_KE"/>
        </w:rPr>
        <w:t>Sitisha hapa hapa na mjadiliane kama kikundi kuhusu jinsi mnavyoweza kuonyesha tofauti kati ya makundi mbalimbali ya watu mnaposimulia hadithi kuwahusu.</w:t>
      </w:r>
    </w:p>
    <w:p>
      <w:pPr/>
      <w:r>
        <w:rPr>
          <w:lang w:val="sw_KE" w:bidi="sw_KE"/>
        </w:rPr>
      </w:r>
      <w:r>
        <w:rPr>
          <w:lang w:val="sw_KE" w:bidi="sw_KE"/>
        </w:rPr>
        <w:t>Yesu anamnukuu Isaya kuelezea kwa nini anasimulia mifano—ili watu ambao hawasikilizi mambo ya kiroho wasimwelewe.</w:t>
      </w:r>
    </w:p>
    <w:p>
      <w:pPr/>
      <w:r>
        <w:rPr>
          <w:lang w:val="sw_KE" w:bidi="sw_KE"/>
        </w:rPr>
      </w:r>
      <w:r>
        <w:rPr>
          <w:lang w:val="sw_KE" w:bidi="sw_KE"/>
        </w:rPr>
        <w:t>Hakikisha kikundi kitafute taswira ya mjadala huu. Wanafunzi wako wapi na Yesu yuko wapi katika tukio hili? Yesu anajaribu kuwaelezea nini?</w:t>
      </w:r>
    </w:p>
    <w:p>
      <w:pPr/>
      <w:r>
        <w:rPr>
          <w:lang w:val="sw_KE" w:bidi="sw_KE"/>
        </w:rPr>
      </w:r>
      <w:r>
        <w:rPr>
          <w:lang w:val="sw_KE" w:bidi="sw_KE"/>
        </w:rPr>
        <w:t>Yesu anaanza sehemu hii na kifungu, "Ninawaambia ukweli." Kifungu hiki kinaonyesha kwamba Yesu anakaribia kusema kitu muhimu sana. Yesu anawaita wanafunzi waliobarikiwa kwa sababu wanamwona na kusikiliza Masihi ambaye ameleta ufalme wa mbinguni kwa dunia. Manabii wengi wa kale na wanaume walijitenga walitamani wangeweza kuona na kusikia mambo ambayo wanafunzi wanaona na kusikia.</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tukio 1.</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Mara ya pili timu inapoigiza hadithi hii, sitisha katika sehemu fulani.</w:t>
      </w:r>
    </w:p>
    <w:p>
      <w:pPr/>
      <w:r>
        <w:rPr>
          <w:lang w:val="sw_KE" w:bidi="sw_KE"/>
        </w:rPr>
      </w:r>
      <w:r>
        <w:rPr>
          <w:lang w:val="sw_KE" w:bidi="sw_KE"/>
        </w:rPr>
        <w:t>Wanafunzi walikuja kwa Yesu. Wanamwuliza kwa nini Yesu anatumia mifano ili kuzungumza na watu. Yesu anajibu, "Mnaruhusiwa kuelewa siri za ufalme wa Mungu. Watu wengine hawawezi kuelewa. Lakini ninatumia mifano wakati ninazungumza na watu nje ili unabii wa Isaya uweze kutimizwa. Unabii unasema, 'Wakati wanaona kile ninachofanya hawatajifunza chochote, wakati wanasikia kile ninachosema hawataelewa, vinginevyo wangegeukia kwangu na kusamehewa.'"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wale wanaoigiza wanafunzi, "Mnafikiri Yesu anajaribu kusema nini hapa?" Unaweza kusikia mambo kama: "Yesu anasimulia hadithi hizi ili watu ambao wanataka kwa kweli kumfuata waweze kuelewa, wakati watu ambao hawataki kwa kweli kumfuata wasiweze kuelewa au hawatachukua wakati wa kuelewa, " au "Kuna watu ambao ni watu wa ndani na watu ambao ni wageni." Ikiwa kuna kuchanganyikiwa kuhusu kile Yesu alimaanisha, unaweza kutaka kutumia muda kujadili kile Yesu alikuwa akifanya katika sehemu hii ya hadithi.</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kisha anawaambia wanafunzi, "Mmebarikiwa kwa sababu Mungu amewapa uwezo wa kuelewa." Unabarikiwa kwa sababu unaona na kusikia kile manabii walitumaini kuona na kusikia.</w:t>
      </w:r>
    </w:p>
    <w:p>
      <w:pPr/>
      <w:r>
        <w:rPr>
          <w:lang w:val="sw_KE" w:bidi="sw_KE"/>
        </w:rPr>
      </w:r>
      <w:r>
        <w:rPr>
          <w:lang w:val="sw_KE" w:bidi="sw_KE"/>
        </w:rPr>
        <w:t>Sitisha kitendo. Waulize wale wanaoigiza wanafunzi, "Mnahisi vipi kusikia kwamba mmebarikiwa?" Unaweza kusikia mambo kama: "kuheshimiwa," "maalum," "kutenga" kwa sababu wamepewa uwezo ambao si kila mtu anao.</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b/>
          <w:lang w:val="sw_KE" w:bidi="sw_KE"/>
        </w:rPr>
        <w:t>Wanafunzi</w:t>
      </w:r>
      <w:r>
        <w:rPr>
          <w:lang w:val="sw_KE" w:bidi="sw_KE"/>
        </w:rPr>
        <w:t xml:space="preserve"> walikuja kwa Yesu ili kuuliza kwa nini alizungumza katika </w:t>
      </w:r>
      <w:r>
        <w:rPr>
          <w:b/>
          <w:lang w:val="sw_KE" w:bidi="sw_KE"/>
        </w:rPr>
        <w:t>mifano</w:t>
      </w:r>
      <w:r>
        <w:rPr>
          <w:lang w:val="sw_KE" w:bidi="sw_KE"/>
        </w:rPr>
        <w:t xml:space="preserve"> kwa watu.</w:t>
      </w:r>
    </w:p>
    <w:p>
      <w:pPr/>
      <w:r>
        <w:rPr>
          <w:lang w:val="sw_KE" w:bidi="sw_KE"/>
        </w:rPr>
      </w:r>
      <w:r>
        <w:rPr>
          <w:b/>
          <w:lang w:val="sw_KE" w:bidi="sw_KE"/>
        </w:rPr>
        <w:t>Wanafunzi</w:t>
      </w:r>
      <w:r>
        <w:rPr>
          <w:lang w:val="sw_KE" w:bidi="sw_KE"/>
        </w:rPr>
        <w:t xml:space="preserve"> ni wafuasi wa karibu zaidi wa Yesu ambao walikuwa pamoja naye kwa huduma yake kubwa ya umma, wakisafiri pamoja naye kila mahali, kujifunza kutoka kwake, na wakati mwingine kutumwa na yeye ili kuhubiri habari njema ya Ufalme na kuponya wagonjwa. Rejelea Faharasa Kuu kwa ufafanuzi wa neno </w:t>
      </w:r>
      <w:r>
        <w:rPr>
          <w:lang w:val="sw_KE" w:bidi="sw_KE"/>
        </w:rPr>
        <w:t>wanafunzi</w:t>
      </w:r>
      <w:r>
        <w:rPr>
          <w:lang w:val="sw_KE" w:bidi="sw_KE"/>
        </w:rPr>
        <w:t>.</w:t>
      </w:r>
    </w:p>
    <w:p>
      <w:pPr/>
      <w:r>
        <w:rPr>
          <w:lang w:val="sw_KE" w:bidi="sw_KE"/>
        </w:rPr>
      </w:r>
      <w:r>
        <w:rPr>
          <w:b/>
          <w:lang w:val="sw_KE" w:bidi="sw_KE"/>
        </w:rPr>
        <w:t>Mifano</w:t>
      </w:r>
      <w:r>
        <w:rPr>
          <w:lang w:val="sw_KE" w:bidi="sw_KE"/>
        </w:rPr>
        <w:t xml:space="preserve"> ni hadithi zinazotumia hali ya kila siku ili kuelezea maana ya kina. Rejelea Faharasa Kuu kwa ufafanuzi wa neno </w:t>
      </w:r>
      <w:r>
        <w:rPr>
          <w:lang w:val="sw_KE" w:bidi="sw_KE"/>
        </w:rPr>
        <w:t>mifano</w:t>
      </w:r>
      <w:r>
        <w:rPr>
          <w:lang w:val="sw_KE" w:bidi="sw_KE"/>
        </w:rPr>
        <w:t>.</w:t>
      </w:r>
    </w:p>
    <w:p>
      <w:pPr/>
      <w:r>
        <w:rPr>
          <w:lang w:val="sw_KE" w:bidi="sw_KE"/>
        </w:rPr>
      </w:r>
      <w:r>
        <w:rPr>
          <w:lang w:val="sw_KE" w:bidi="sw_KE"/>
        </w:rPr>
        <w:t xml:space="preserve">Yesu anawaambia wanafunzi kwamba wamepewa ufahamu wa siri za </w:t>
      </w:r>
      <w:r>
        <w:rPr>
          <w:b/>
          <w:lang w:val="sw_KE" w:bidi="sw_KE"/>
        </w:rPr>
        <w:t>ufalme</w:t>
      </w:r>
      <w:r>
        <w:rPr>
          <w:lang w:val="sw_KE" w:bidi="sw_KE"/>
        </w:rPr>
        <w:t xml:space="preserve"> wa </w:t>
      </w:r>
      <w:r>
        <w:rPr>
          <w:b/>
          <w:lang w:val="sw_KE" w:bidi="sw_KE"/>
        </w:rPr>
        <w:t>mbinguni</w:t>
      </w:r>
      <w:r>
        <w:rPr>
          <w:lang w:val="sw_KE" w:bidi="sw_KE"/>
        </w:rPr>
        <w:t xml:space="preserve">, lakini si kila mtu anajua hilo. Katika hali hii, siri ni kuhusu </w:t>
      </w:r>
      <w:r>
        <w:rPr>
          <w:b/>
          <w:lang w:val="sw_KE" w:bidi="sw_KE"/>
        </w:rPr>
        <w:t>ufalme wa Mungu</w:t>
      </w:r>
      <w:r>
        <w:rPr>
          <w:lang w:val="sw_KE" w:bidi="sw_KE"/>
        </w:rPr>
        <w:t>, au mbinguni. Kwa sababu ufalme utaonekana tofauti sana kuliko chochote mtu yeyote anachoweza kufikiria au kutarajia, siri yake kwa hakika ni kitu ambacho Mungu tu anaweza kutoa. Hupaswi kutumia neno siri ambalo lina maana hasi au ambalo linahusiana na matendo mabaya.</w:t>
      </w:r>
    </w:p>
    <w:p>
      <w:pPr/>
      <w:r>
        <w:rPr>
          <w:lang w:val="sw_KE" w:bidi="sw_KE"/>
        </w:rPr>
      </w:r>
      <w:r>
        <w:rPr>
          <w:lang w:val="sw_KE" w:bidi="sw_KE"/>
        </w:rPr>
        <w:t xml:space="preserve">Mathayo anarejelea </w:t>
      </w:r>
      <w:r>
        <w:rPr>
          <w:b/>
          <w:lang w:val="sw_KE" w:bidi="sw_KE"/>
        </w:rPr>
        <w:t>ufalme wa mbinguni</w:t>
      </w:r>
      <w:r>
        <w:rPr>
          <w:lang w:val="sw_KE" w:bidi="sw_KE"/>
        </w:rPr>
        <w:t xml:space="preserve"> badala ya </w:t>
      </w:r>
      <w:r>
        <w:rPr>
          <w:b/>
          <w:lang w:val="sw_KE" w:bidi="sw_KE"/>
        </w:rPr>
        <w:t>ufalme wa Mungu</w:t>
      </w:r>
      <w:r>
        <w:rPr>
          <w:lang w:val="sw_KE" w:bidi="sw_KE"/>
        </w:rPr>
        <w:t xml:space="preserve"> ili asiseme jina la Mungu. </w:t>
      </w:r>
      <w:r>
        <w:rPr>
          <w:lang w:val="sw_KE" w:bidi="sw_KE"/>
        </w:rPr>
        <w:t>Ufalme</w:t>
      </w:r>
      <w:r>
        <w:rPr>
          <w:lang w:val="sw_KE" w:bidi="sw_KE"/>
        </w:rPr>
        <w:t xml:space="preserve"> ni mahali ambapo </w:t>
      </w:r>
      <w:r>
        <w:rPr>
          <w:lang w:val="sw_KE" w:bidi="sw_KE"/>
        </w:rPr>
        <w:t>mfalme</w:t>
      </w:r>
      <w:r>
        <w:rPr>
          <w:lang w:val="sw_KE" w:bidi="sw_KE"/>
        </w:rPr>
        <w:t xml:space="preserve"> anatawala kikundi cha watu. Katika Agano la Kale, ufalme wa Mungu ulikuwa watu wake Israeli. Lakini watu wa Israeli walimwasi Mungu wakati wote. Sasa Ufalme wa Mungu unarejelea wote wanaomfuata, lakini tunajua kwamba kila mtu bado hamtii Mungu na Ufalme wake bado si kamili. Lakini Yesu pia alikuja kuleta sehemu ya ufalme wa Mungu sasa. Ufalme wa Mungu sasa ni watu wanaomfuata Yesu kama mfalme, kusaidiana, na kueneza upendo wa Yesu kwa wengine. Baadaye Mungu ataleta ufalme kamili. Mungu atatawala kikamilifu juu ya watu wake, wakati hakutakuwa na mateso zaidi au mabaya, na watu wote watamtii. Mungu atakuja, kuwahukumu watu wabaya, na dunia itakuwa kamilifu.</w:t>
      </w:r>
    </w:p>
    <w:p>
      <w:pPr/>
      <w:r>
        <w:rPr>
          <w:lang w:val="sw_KE" w:bidi="sw_KE"/>
        </w:rPr>
      </w:r>
      <w:r>
        <w:rPr>
          <w:lang w:val="sw_KE" w:bidi="sw_KE"/>
        </w:rPr>
        <w:t>Wakati Yesu alipozungumza kuhusu Ufalme wa Mungu, watu hawakuelewa hilo, kwa hiyo ilihisi kama siri kwao. Walikuwa wanahitaji kumsikiliza Yesu kwa kweli ili kuelewa kile alichokuwa akisema. Yesu alielezea siri hii ya Ufalme wa Mungu kupitia mifano yake.</w:t>
      </w:r>
    </w:p>
    <w:p>
      <w:pPr/>
      <w:r>
        <w:rPr>
          <w:lang w:val="sw_KE" w:bidi="sw_KE"/>
        </w:rPr>
      </w:r>
      <w:r>
        <w:rPr>
          <w:lang w:val="sw_KE" w:bidi="sw_KE"/>
        </w:rPr>
        <w:t xml:space="preserve">Ufalme wa Mungu katika Agano Jipya unarejelea wakati Mungu anakuja kutawala—utawala wake na mamlaka ambavyo vinaanza utimilifu wake na huduma ya Yesu kwenye dunia na kukubaliwa na watu. Baadaye, Ufalme kamili utakuja. Tunapata uzoefu wa Ufalme wa Mungu sasa tunapomsikiliza na kumtii kwa kumfuata Yesu. Rejelea Faharasa Kuu kwa ufafanuzi wa neno </w:t>
      </w:r>
      <w:r>
        <w:rPr>
          <w:lang w:val="sw_KE" w:bidi="sw_KE"/>
        </w:rPr>
        <w:t>ufalme wa Mungu</w:t>
      </w:r>
      <w:r>
        <w:rPr>
          <w:lang w:val="sw_KE" w:bidi="sw_KE"/>
        </w:rPr>
        <w:t>.</w:t>
      </w:r>
    </w:p>
    <w:p>
      <w:pPr/>
      <w:r>
        <w:rPr>
          <w:lang w:val="sw_KE" w:bidi="sw_KE"/>
        </w:rPr>
      </w:r>
      <w:r>
        <w:rPr>
          <w:lang w:val="sw_KE" w:bidi="sw_KE"/>
        </w:rPr>
        <w:t xml:space="preserve">Yesu pia anasema kwamba Anazungumza katika mifano ili kutimiza unabii uliozungumzwa na </w:t>
      </w:r>
      <w:r>
        <w:rPr>
          <w:b/>
          <w:lang w:val="sw_KE" w:bidi="sw_KE"/>
        </w:rPr>
        <w:t>nabii</w:t>
      </w:r>
      <w:r>
        <w:rPr>
          <w:lang w:val="sw_KE" w:bidi="sw_KE"/>
        </w:rPr>
        <w:t xml:space="preserve"> </w:t>
      </w:r>
      <w:r>
        <w:rPr>
          <w:b/>
          <w:lang w:val="sw_KE" w:bidi="sw_KE"/>
        </w:rPr>
        <w:t>Isaya</w:t>
      </w:r>
      <w:r>
        <w:rPr>
          <w:lang w:val="sw_KE" w:bidi="sw_KE"/>
        </w:rPr>
        <w:t>.</w:t>
      </w:r>
    </w:p>
    <w:p>
      <w:pPr/>
      <w:r>
        <w:rPr>
          <w:lang w:val="sw_KE" w:bidi="sw_KE"/>
        </w:rPr>
      </w:r>
      <w:r>
        <w:rPr>
          <w:b/>
          <w:lang w:val="sw_KE" w:bidi="sw_KE"/>
        </w:rPr>
        <w:t>Unabii</w:t>
      </w:r>
      <w:r>
        <w:rPr>
          <w:lang w:val="sw_KE" w:bidi="sw_KE"/>
        </w:rPr>
        <w:t xml:space="preserve"> ni ujumbe ulioandikwa au wa kusemwa unaoleza mapenzi ya Mungu kwa watu wa Mungu. </w:t>
      </w:r>
      <w:r>
        <w:rPr>
          <w:b/>
          <w:lang w:val="sw_KE" w:bidi="sw_KE"/>
        </w:rPr>
        <w:t>Nabii</w:t>
      </w:r>
      <w:r>
        <w:rPr>
          <w:lang w:val="sw_KE" w:bidi="sw_KE"/>
        </w:rPr>
        <w:t xml:space="preserve"> ni mtu ambaye anapokea ujumbe wa Mungu na kuupeleka kwa watu wa Mungu. Tazama Faharasa Kuu kwa ufafanuzi wa maneno </w:t>
      </w:r>
      <w:r>
        <w:rPr>
          <w:lang w:val="sw_KE" w:bidi="sw_KE"/>
        </w:rPr>
        <w:t>nabii</w:t>
      </w:r>
      <w:r>
        <w:rPr>
          <w:lang w:val="sw_KE" w:bidi="sw_KE"/>
        </w:rPr>
        <w:t xml:space="preserve"> na </w:t>
      </w:r>
      <w:r>
        <w:rPr>
          <w:lang w:val="sw_KE" w:bidi="sw_KE"/>
        </w:rPr>
        <w:t>unabii</w:t>
      </w:r>
      <w:r>
        <w:rPr>
          <w:lang w:val="sw_KE" w:bidi="sw_KE"/>
        </w:rPr>
        <w:t>.</w:t>
      </w:r>
    </w:p>
    <w:p>
      <w:pPr/>
      <w:r>
        <w:rPr>
          <w:lang w:val="sw_KE" w:bidi="sw_KE"/>
        </w:rPr>
      </w:r>
      <w:r>
        <w:rPr>
          <w:lang w:val="sw_KE" w:bidi="sw_KE"/>
        </w:rPr>
        <w:t>Yesu anamnukuu nabii Isaya kuhusu wale ambao wana macho na masikio lakini hawaoni au kusikia ukweli kwa kweli. Hii ina maana kwamba hawaelewi kile huwaambiwa. Nabii pia alisema kwamba mioyo ya watu imekuwa migumu, vinginevyo wangeelewa ukweli na kurudi kwa Mungu. Mtu mwenye moyo ambao umekuwa mgumu ni mtu ambaye hayuko tayari kujaribu kuelewa ukweli.</w:t>
      </w:r>
    </w:p>
    <w:p>
      <w:pPr/>
      <w:r>
        <w:rPr>
          <w:lang w:val="sw_KE" w:bidi="sw_KE"/>
        </w:rPr>
      </w:r>
      <w:r>
        <w:rPr>
          <w:lang w:val="sw_KE" w:bidi="sw_KE"/>
        </w:rPr>
        <w:t xml:space="preserve">Yesu anawaambia wanafunzi kwamba </w:t>
      </w:r>
      <w:r>
        <w:rPr>
          <w:b/>
          <w:lang w:val="sw_KE" w:bidi="sw_KE"/>
        </w:rPr>
        <w:t>wamebarikiwa</w:t>
      </w:r>
      <w:r>
        <w:rPr>
          <w:lang w:val="sw_KE" w:bidi="sw_KE"/>
        </w:rPr>
        <w:t xml:space="preserve"> kwa kuona na kusikia mambo ambayo manabii na wanaume wenye </w:t>
      </w:r>
      <w:r>
        <w:rPr>
          <w:b/>
          <w:lang w:val="sw_KE" w:bidi="sw_KE"/>
        </w:rPr>
        <w:t>haki</w:t>
      </w:r>
      <w:r>
        <w:rPr>
          <w:lang w:val="sw_KE" w:bidi="sw_KE"/>
        </w:rPr>
        <w:t xml:space="preserve"> walitaka kuona na kusikia. Mungu anawabariki watu wakati anawapa neema. Tazama Faharasa Kuu kwa ufafanuzi wa neno </w:t>
      </w:r>
      <w:r>
        <w:rPr>
          <w:lang w:val="sw_KE" w:bidi="sw_KE"/>
        </w:rPr>
        <w:t>kubariki</w:t>
      </w:r>
      <w:r>
        <w:rPr>
          <w:lang w:val="sw_KE" w:bidi="sw_KE"/>
        </w:rPr>
        <w:t xml:space="preserve">. Watu wenye haki ni wale ambao walikubaliwa na Mungu. Tazama Faharasa Kuu kwa ufafanuzi wa neno </w:t>
      </w:r>
      <w:r>
        <w:rPr>
          <w:lang w:val="sw_KE" w:bidi="sw_KE"/>
        </w:rPr>
        <w:t>haki</w:t>
      </w:r>
      <w:r>
        <w:rPr>
          <w:lang w:val="sw_KE" w:bidi="sw_KE"/>
        </w:rPr>
        <w:t>.</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13:18–23</w:t>
      </w:r>
      <w:r>
        <w:rPr>
          <w:lang w:val="sw_KE" w:bidi="sw_KE"/>
        </w:rPr>
      </w:r>
    </w:p>
    <w:p>
      <w:pPr>
        <w:pStyle w:val="Heading3"/>
      </w:pPr>
      <w:r>
        <w:rPr>
          <w:lang w:val="sw_KE" w:bidi="sw_KE"/>
        </w:rPr>
        <w:t>Sikiliza na Moyo</w:t>
      </w:r>
    </w:p>
    <w:p>
      <w:pPr/>
      <w:r>
        <w:rPr>
          <w:lang w:val="sw_KE" w:bidi="sw_KE"/>
        </w:rPr>
      </w:r>
      <w:r>
        <w:rPr>
          <w:lang w:val="sw_KE" w:bidi="sw_KE"/>
        </w:rPr>
        <w:t>Sikiliza Mathayo 13:18–23 na uweke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Yesu anaelezea mfano kwa wanafunzi wake. Baadhi ya matoleo yanafanya maandishi kuonekana kama Yesu anaenda kusimulia mfano tena wakati anasema, "Sikilizeni mfano wa mpanzi." Lakini uelewa bora ni kwamba Yesu anataka wanafunzi kusikiliza maelezo ya mfano. Tafsiri ya msingi ya mfano ni kwamba mbegu zinawakilisha ujumbe au neno kutoka kwa Mungu, kupanda inawakilisha kuelezea ujumbe kwa watu, na aina tofauti za udongo zinawakilisha njia tofauti za watu kusikia, au aina tofauti za watu ambao wanasikiliza ujumbe.</w:t>
      </w:r>
    </w:p>
    <w:p>
      <w:pPr/>
      <w:r>
        <w:rPr>
          <w:lang w:val="sw_KE" w:bidi="sw_KE"/>
        </w:rPr>
      </w:r>
      <w:r>
        <w:rPr>
          <w:lang w:val="sw_KE" w:bidi="sw_KE"/>
        </w:rPr>
        <w:t>Yesu anaelezea kwamba mbegu zinazoanguka kando ya njia hazieleweki na watu. Yule mwovu kisha anakuja na kuchukua mbegu. Uovu ni Shetani au mapepo yake. Kifungu "kile ambacho kimepandwa moyoni mwake" kinamaanisha ujumbe kuhusu Mungu ambao amesikia. Kisha Yesu anaelezea kwamba udongo wa miamba unawakilisha watu ambao wanapokea ujumbe mara moja kwa furaha lakini kwa muda mfupi tu kwa sababu hawafuati ujumbe kwa kweli. Katika wakati wa mateso au taabu kwa sababu ya ujumbe, wanaacha kumfuata Mungu. Mateso ni wakati watu wanawaumiza watu wa Mungu au kuwasababisha kuteseka. Hapa ni mahali pekee katika Mathayo ambapo neno mateso linatokea. Udongo huu unaanza vizuri lakini hatimaye "hauzai matunda." Hii ina maana kwamba baada ya wakati hakuna chochote muhimu kinachozalishwa kutoka kwa mbegu hii.</w:t>
      </w:r>
    </w:p>
    <w:p>
      <w:pPr/>
      <w:r>
        <w:rPr>
          <w:lang w:val="sw_KE" w:bidi="sw_KE"/>
        </w:rPr>
      </w:r>
      <w:r>
        <w:rPr>
          <w:lang w:val="sw_KE" w:bidi="sw_KE"/>
        </w:rPr>
        <w:t>Sitisha na mjadili na timu yako. Katika utamaduni wako ni aina gani za mateso au taabu watu wanakabiliwa na kwa sababu ya neno la Mungu? Simulia hadithi ya mtu unayemjua ambaye alikabiliwa na mateso.</w:t>
      </w:r>
    </w:p>
    <w:p>
      <w:pPr/>
      <w:r>
        <w:rPr>
          <w:lang w:val="sw_KE" w:bidi="sw_KE"/>
        </w:rPr>
      </w:r>
      <w:r>
        <w:rPr>
          <w:lang w:val="sw_KE" w:bidi="sw_KE"/>
        </w:rPr>
        <w:t>Kisha Yesu anaelezea kwamba mbegu zinazoanguka kati ya miiba zinawakilisha watu wanaosikia ujumbe lakini wanazidiwa na wasiwasi na utajiri, na kwa hiyo neno halikaa mioyoni mwao.</w:t>
      </w:r>
    </w:p>
    <w:p>
      <w:pPr/>
      <w:r>
        <w:rPr>
          <w:lang w:val="sw_KE" w:bidi="sw_KE"/>
        </w:rPr>
      </w:r>
      <w:r>
        <w:rPr>
          <w:lang w:val="sw_KE" w:bidi="sw_KE"/>
        </w:rPr>
        <w:t>Sitisha na mjadili na timu yako. Katika utamaduni wako, ungeelezea vipi utajiri? Ni hali gani zinasababisha watu kuwa na wasiwasi katika utamaduni wako?</w:t>
      </w:r>
    </w:p>
    <w:p>
      <w:pPr/>
      <w:r>
        <w:rPr>
          <w:lang w:val="sw_KE" w:bidi="sw_KE"/>
        </w:rPr>
      </w:r>
      <w:r>
        <w:rPr>
          <w:lang w:val="sw_KE" w:bidi="sw_KE"/>
        </w:rPr>
        <w:t>Kisha Yesu anaelezea kwamba udongo mzuri ni watu ambao wanasikia ujumbe, wanaelewa, na kwa matokeo maisha yao ni kama mmea ambao unazalisha mazao.</w:t>
      </w:r>
    </w:p>
    <w:p>
      <w:pPr/>
      <w:r>
        <w:rPr>
          <w:lang w:val="sw_KE" w:bidi="sw_KE"/>
        </w:rPr>
      </w:r>
      <w:r>
        <w:rPr>
          <w:lang w:val="sw_KE" w:bidi="sw_KE"/>
        </w:rPr>
        <w:t xml:space="preserve">Sitisha na uangalie picha za </w:t>
      </w:r>
      <w:r>
        <w:rPr>
          <w:lang w:val="sw_KE" w:bidi="sw_KE"/>
        </w:rPr>
        <w:t>mkulima akitawanya mbegu</w:t>
      </w:r>
      <w:r>
        <w:rPr>
          <w:lang w:val="sw_KE" w:bidi="sw_KE"/>
        </w:rPr>
        <w:t xml:space="preserve">, </w:t>
      </w:r>
      <w:r>
        <w:rPr>
          <w:lang w:val="sw_KE" w:bidi="sw_KE"/>
        </w:rPr>
        <w:t>aina tofauti za udongo</w:t>
      </w:r>
      <w:r>
        <w:rPr>
          <w:lang w:val="sw_KE" w:bidi="sw_KE"/>
        </w:rPr>
        <w:t xml:space="preserve">, na pia picha ya </w:t>
      </w:r>
      <w:r>
        <w:rPr>
          <w:lang w:val="sw_KE" w:bidi="sw_KE"/>
        </w:rPr>
        <w:t>mazao tayari kwa mavuno</w:t>
      </w:r>
      <w:r>
        <w:rPr>
          <w:lang w:val="sw_KE" w:bidi="sw_KE"/>
        </w:rPr>
        <w:t>.</w:t>
      </w:r>
    </w:p>
    <w:p>
      <w:pPr/>
      <w:r>
        <w:rPr>
          <w:lang w:val="sw_KE" w:bidi="sw_KE"/>
        </w:rPr>
      </w:r>
      <w:r>
        <w:rPr>
          <w:lang w:val="sw_KE" w:bidi="sw_KE"/>
        </w:rPr>
        <w:t>Ni muhimu kutambua kwamba kuna tafsiri nyingi tofauti kuhusu maana ya mbegu baada ya kupandwa. Baadhi ya wasomi wanaamini mbegu zinaendelea kurejelea ujumbe wa Mungu na udongo unawakilisha njia nne tofauti ambazo watu wanasikia na kujibu ujumbe wa Mungu. Wasomi wengine wanaamini kwamba udongo unarejelea aina tofauti za watu.</w:t>
      </w:r>
    </w:p>
    <w:p>
      <w:pPr/>
      <w:r>
        <w:rPr>
          <w:lang w:val="sw_KE" w:bidi="sw_KE"/>
        </w:rPr>
      </w:r>
      <w:r>
        <w:rPr>
          <w:lang w:val="sw_KE" w:bidi="sw_KE"/>
        </w:rPr>
        <w:t>Katika mfano Yesu anazungumza kuhusu jinsi mkulima anapanda mbegu. Katika maelezo ya mfano wa Yesu, hata hivyo, ni zaidi kuhusu mbegu na kile kilichotokea kwake. "Mfano wa Aina Nne za Udongo" au "Mfano wa Mbegu" unaweza kuwa cheo sahihi zaidi.</w:t>
      </w:r>
    </w:p>
    <w:p>
      <w:pPr/>
      <w:r>
        <w:rPr>
          <w:lang w:val="sw_KE" w:bidi="sw_KE"/>
        </w:rPr>
      </w:r>
      <w:r>
        <w:rPr>
          <w:lang w:val="sw_KE" w:bidi="sw_KE"/>
        </w:rPr>
        <w:t>Tafsiri ya Yesu ya mfano ni maelezo tu ya ishara ndani yake, lakini si maelezo ya hasa mpanzi ni nani, kwa nini udongo ni tofauti, au kile mavuno yanaonekana. Yesu haelezei kama anazungumza kuhusu Wakristo ambao wanahitaji kukua kiroho, au kuhusu wasio Wakristo kusikia na kukubali Neno la Mungu. Mifano mara nyingi zina maana pana kuliko hali moja tu au kipindi cha muda. Usitoe maana au maelezo kwa mfano ambao hautolewi katika Maandiko.</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tukio 1.</w:t>
      </w:r>
    </w:p>
    <w:p>
      <w:pPr/>
      <w:r>
        <w:rPr>
          <w:lang w:val="sw_KE" w:bidi="sw_KE"/>
        </w:rPr>
      </w:r>
      <w:r>
        <w:rPr>
          <w:b/>
          <w:lang w:val="sw_KE" w:bidi="sw_KE"/>
        </w:rPr>
        <w:t>Tukio la kwanza:</w:t>
      </w:r>
      <w:r>
        <w:rPr>
          <w:lang w:val="sw_KE" w:bidi="sw_KE"/>
        </w:rPr>
        <w:t xml:space="preserve"> Yesu anaelezea kwamba mkulima anayepanda mbegu ni kama mtu anayeshiriki ujumbe wa Mungu na watu. Mbegu zinawakilisha ujumbe wa Mungu, na udongo tofauti unawakilisha njia tofauti za watu wanaojibu ujumbe huo.</w:t>
      </w:r>
    </w:p>
    <w:p>
      <w:pPr/>
      <w:r>
        <w:rPr>
          <w:lang w:val="sw_KE" w:bidi="sw_KE"/>
        </w:rPr>
      </w:r>
      <w:r>
        <w:rPr>
          <w:lang w:val="sw_KE" w:bidi="sw_KE"/>
        </w:rPr>
        <w:t>Mbegu ambazo zinaanguka kwenye njia ngumu zinawakilisha watu ambao wanasikia neno la Mungu, lakini kabla ya hata kupata kuelewa, Shetani anawachukua mbali.</w:t>
      </w:r>
    </w:p>
    <w:p>
      <w:pPr/>
      <w:r>
        <w:rPr>
          <w:lang w:val="sw_KE" w:bidi="sw_KE"/>
        </w:rPr>
      </w:r>
      <w:r>
        <w:rPr>
          <w:lang w:val="sw_KE" w:bidi="sw_KE"/>
        </w:rPr>
        <w:t>Mbegu zinazoanguka kwenye udongo wenye miamba chini yake ni kama watu ambao wanakubali ujumbe wa Mungu haraka, lakini imani yao haipati mizizi. Wakati taabu inakuja, huenda mbali na Mungu.</w:t>
      </w:r>
    </w:p>
    <w:p>
      <w:pPr/>
      <w:r>
        <w:rPr>
          <w:lang w:val="sw_KE" w:bidi="sw_KE"/>
        </w:rPr>
      </w:r>
      <w:r>
        <w:rPr>
          <w:lang w:val="sw_KE" w:bidi="sw_KE"/>
        </w:rPr>
        <w:t>Mbegu ambazo zinakua pamoja na magugu ni kama watu ambao wanakubali ujumbe wa Mungu, lakini wanaanza kuwa na wasiwasi kuhusu maisha au kuangalia mambo mengine. Wanaanza kufuatilia pesa. Hazizai mavuno.</w:t>
      </w:r>
    </w:p>
    <w:p>
      <w:pPr/>
      <w:r>
        <w:rPr>
          <w:lang w:val="sw_KE" w:bidi="sw_KE"/>
        </w:rPr>
      </w:r>
      <w:r>
        <w:rPr>
          <w:lang w:val="sw_KE" w:bidi="sw_KE"/>
        </w:rPr>
        <w:t>Lakini mbegu zinazoanguka kwenye udongo mzuri ni kama watu wanaokubali ujumbe wa Mungu na kuota mizizi. Wao ni watu ambao wanazingatia neno la Mungu na kuliweka katika matendo. Hawa ni watu wanaozalisha mavuno ya mara 30, 60, au 100 zaidi.</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r>
        <w:rPr>
          <w:lang w:val="sw_KE" w:bidi="sw_KE"/>
        </w:rPr>
      </w:r>
      <w:r>
        <w:rPr>
          <w:lang w:val="sw_KE" w:bidi="sw_KE"/>
        </w:rPr>
        <w:t>Wahusika katika maelezo ya mfano ni pamoja na:</w:t>
      </w:r>
    </w:p>
    <w:p>
      <w:pPr>
        <w:pStyle w:val="ListBullet"/>
        <w:spacing w:line="240" w:lineRule="auto"/>
        <w:ind w:left="720"/>
      </w:pPr>
      <w:r>
        <w:rPr>
          <w:lang w:val="sw_KE" w:bidi="sw_KE"/>
        </w:rPr>
      </w:r>
      <w:r>
        <w:rPr>
          <w:lang w:val="sw_KE" w:bidi="sw_KE"/>
        </w:rPr>
        <w:t>Mtu anayewakilisha njia</w:t>
      </w:r>
    </w:p>
    <w:p>
      <w:pPr>
        <w:pStyle w:val="ListBullet"/>
        <w:spacing w:line="240" w:lineRule="auto"/>
        <w:ind w:left="720"/>
      </w:pPr>
      <w:r>
        <w:rPr>
          <w:lang w:val="sw_KE" w:bidi="sw_KE"/>
        </w:rPr>
      </w:r>
      <w:r>
        <w:rPr>
          <w:lang w:val="sw_KE" w:bidi="sw_KE"/>
        </w:rPr>
        <w:t>Mtu anayewakilisha eneo lenye miamba</w:t>
      </w:r>
    </w:p>
    <w:p>
      <w:pPr>
        <w:pStyle w:val="ListBullet"/>
        <w:spacing w:line="240" w:lineRule="auto"/>
        <w:ind w:left="720"/>
      </w:pPr>
      <w:r>
        <w:rPr>
          <w:lang w:val="sw_KE" w:bidi="sw_KE"/>
        </w:rPr>
      </w:r>
      <w:r>
        <w:rPr>
          <w:lang w:val="sw_KE" w:bidi="sw_KE"/>
        </w:rPr>
        <w:t>Mtu anayewakilisha eneo lenye miiba</w:t>
      </w:r>
    </w:p>
    <w:p>
      <w:pPr>
        <w:pStyle w:val="ListBullet"/>
        <w:spacing w:line="240" w:lineRule="auto"/>
        <w:ind w:left="720"/>
      </w:pPr>
      <w:r>
        <w:rPr>
          <w:lang w:val="sw_KE" w:bidi="sw_KE"/>
        </w:rPr>
      </w:r>
      <w:r>
        <w:rPr>
          <w:lang w:val="sw_KE" w:bidi="sw_KE"/>
        </w:rPr>
        <w:t>Mtu anayewakilisha eneo lenye udongo wa rutuba</w:t>
      </w:r>
    </w:p>
    <w:p>
      <w:pPr>
        <w:pStyle w:val="ListBullet"/>
        <w:spacing w:line="240" w:lineRule="auto"/>
        <w:ind w:left="720"/>
      </w:pPr>
      <w:r>
        <w:rPr>
          <w:lang w:val="sw_KE" w:bidi="sw_KE"/>
        </w:rPr>
      </w:r>
      <w:r>
        <w:rPr>
          <w:lang w:val="sw_KE" w:bidi="sw_KE"/>
        </w:rPr>
        <w:t>Ibilisi</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Waambie timu yako watafute mbegu, halafu wazungumze jinsi mbegu hiyo ilivyo kama Neno la Mungu. Waambie timu yako watoke nje wakaangalie aina mbalimbali za udongo uliopo karibu Ni nini kinachotokea wakati mbegu zinaanguka kwenye udongo mbaya? Ni wapi mbegu hii inaweza kukua vizuri zaidi? Kama kuna muda, waambie timu yako wazungumze na mkulima wa eneo hilo kuhusu maswali haya. Muulize mkulima kama anaweza kuelezea jinsi mbegu zinavyokua baada ya kupandwa.</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tukio 1.</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r>
        <w:rPr>
          <w:lang w:val="sw_KE" w:bidi="sw_KE"/>
        </w:rPr>
      </w:r>
      <w:r>
        <w:rPr>
          <w:lang w:val="sw_KE" w:bidi="sw_KE"/>
        </w:rPr>
        <w:t>Wahusika katika maelezo ya mfano ni pamoja na</w:t>
      </w:r>
    </w:p>
    <w:p>
      <w:pPr>
        <w:pStyle w:val="ListBullet"/>
        <w:spacing w:line="240" w:lineRule="auto"/>
        <w:ind w:left="720"/>
      </w:pPr>
      <w:r>
        <w:rPr>
          <w:lang w:val="sw_KE" w:bidi="sw_KE"/>
        </w:rPr>
      </w:r>
      <w:r>
        <w:rPr>
          <w:lang w:val="sw_KE" w:bidi="sw_KE"/>
        </w:rPr>
        <w:t>Mtu anayewakilisha njia</w:t>
      </w:r>
    </w:p>
    <w:p>
      <w:pPr>
        <w:pStyle w:val="ListBullet"/>
        <w:spacing w:line="240" w:lineRule="auto"/>
        <w:ind w:left="720"/>
      </w:pPr>
      <w:r>
        <w:rPr>
          <w:lang w:val="sw_KE" w:bidi="sw_KE"/>
        </w:rPr>
      </w:r>
      <w:r>
        <w:rPr>
          <w:lang w:val="sw_KE" w:bidi="sw_KE"/>
        </w:rPr>
        <w:t>Mtu anayewakilisha eneo lenye miamba</w:t>
      </w:r>
    </w:p>
    <w:p>
      <w:pPr>
        <w:pStyle w:val="ListBullet"/>
        <w:spacing w:line="240" w:lineRule="auto"/>
        <w:ind w:left="720"/>
      </w:pPr>
      <w:r>
        <w:rPr>
          <w:lang w:val="sw_KE" w:bidi="sw_KE"/>
        </w:rPr>
      </w:r>
      <w:r>
        <w:rPr>
          <w:lang w:val="sw_KE" w:bidi="sw_KE"/>
        </w:rPr>
        <w:t>Mtu anayewakilisha eneo lenye miiba</w:t>
      </w:r>
    </w:p>
    <w:p>
      <w:pPr>
        <w:pStyle w:val="ListBullet"/>
        <w:spacing w:line="240" w:lineRule="auto"/>
        <w:ind w:left="720"/>
      </w:pPr>
      <w:r>
        <w:rPr>
          <w:lang w:val="sw_KE" w:bidi="sw_KE"/>
        </w:rPr>
      </w:r>
      <w:r>
        <w:rPr>
          <w:lang w:val="sw_KE" w:bidi="sw_KE"/>
        </w:rPr>
        <w:t>Mtu anayewakilisha eneo lenye udongo wa rutuba</w:t>
      </w:r>
    </w:p>
    <w:p>
      <w:pPr>
        <w:pStyle w:val="ListBullet"/>
        <w:spacing w:line="240" w:lineRule="auto"/>
        <w:ind w:left="720"/>
      </w:pPr>
      <w:r>
        <w:rPr>
          <w:lang w:val="sw_KE" w:bidi="sw_KE"/>
        </w:rPr>
      </w:r>
      <w:r>
        <w:rPr>
          <w:lang w:val="sw_KE" w:bidi="sw_KE"/>
        </w:rPr>
        <w:t>Ibilisi</w:t>
      </w:r>
    </w:p>
    <w:p>
      <w:pPr>
        <w:pStyle w:val="ListBullet"/>
        <w:spacing w:line="240" w:lineRule="auto"/>
        <w:ind w:left="720"/>
      </w:pPr>
      <w:r>
        <w:rPr>
          <w:lang w:val="sw_KE" w:bidi="sw_KE"/>
        </w:rPr>
      </w:r>
      <w:r>
        <w:rPr>
          <w:lang w:val="sw_KE" w:bidi="sw_KE"/>
        </w:rPr>
        <w:t>Inawezekana kuwa mtu mwingine anasimulia ujumbe</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Mara ya pili timu inapoigiza hadithi hii, sitisha katika sehemu fulani.</w:t>
      </w:r>
    </w:p>
    <w:p>
      <w:pPr/>
      <w:r>
        <w:rPr>
          <w:lang w:val="sw_KE" w:bidi="sw_KE"/>
        </w:rPr>
      </w:r>
      <w:r>
        <w:rPr>
          <w:lang w:val="sw_KE" w:bidi="sw_KE"/>
        </w:rPr>
        <w:t>Yesu anaelezea kwamba mkulima katika hadithi anawakilisha mtu anayechukua ujumbe wa Mungu (au Neno) kwa watu, na mbegu zinawakilisha ujumbe wa Mungu. Wakati mbegu zinapoanguka kwenye njia ngumu na ndege kuzila, hao ni watu wanaosikia ujumbe wa Mungu lakini yule mwovu huja na kuuchukua. Mbegu zinazoanguka kwenye udongo mwembamba wenye mwamba chini, ambazo mimea yake huchomwa na jua, zinawakilisha watu wanaopokea ujumbe lakini hawana mizizi ya ndani katika imani. Hawadumu kwa muda mrefu wanapoteswa.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kikundi: Je, mnaweza kufikiria watu ambao wanaweza kuwa kwenye njia ngumu? Je, unaweza kufikiria watu ambao huenda walikuwa kwenye udongo mwembamba? Waeleze.</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Mbegu zinazoanguka kati ya magugu zinawakilisha wale wanaosikia ujumbe wa Mungu, lakini unasongwa na wasiwasi wa maisha, tamaa ya vitu, na mvuto wa utajiri. Mbegu hizo hazina mavuno.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au watu ambao wanaigiza mbegu hizi, "Mnahisi vipi? Ni nini kinachosonga maisha yako au mavuno yako?" Muulize mtu anayeigiza Yesu jinsi anavyohisi kuhusu udongo ambao hauzalishi chochote. Sikiliza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Mbegu zinazoanguka kwenye udongo mzuri zinawakilisha wale wanaolisikia na kukubali neno la Mungu. Wanazalisha mavuno mara 30, 60, au hata 100 ya mbegu zilizopandwa. Muulize timu, "Watu ambao ni kama udongo mzuri wanafanya nini? Je, unajua watu ambao ni udongo mzuri?"</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Yesu anaelezea mfano wa mpanzi aliyepanda mbegu katika aina nne tofauti za udongo. </w:t>
      </w:r>
      <w:r>
        <w:rPr>
          <w:b/>
          <w:lang w:val="sw_KE" w:bidi="sw_KE"/>
        </w:rPr>
        <w:t>Fumbo</w:t>
      </w:r>
      <w:r>
        <w:rPr>
          <w:lang w:val="sw_KE" w:bidi="sw_KE"/>
        </w:rPr>
        <w:t xml:space="preserve"> ilikuwa ni hadithi maalum ambao Yesu alisimulia. Ilisimuliwa kwa kutumia vitu vya kawaida kuelezea mambo mazito kumhusu Mungu. Mifano likua vigumu kuelewa isipokuwa watu wakijitahidi sana kusikiliza. Rejelea Faharasa Kuu kwa ufafanuzi wa neno </w:t>
      </w:r>
      <w:r>
        <w:rPr>
          <w:lang w:val="sw_KE" w:bidi="sw_KE"/>
        </w:rPr>
        <w:t>mfano</w:t>
      </w:r>
      <w:r>
        <w:rPr>
          <w:lang w:val="sw_KE" w:bidi="sw_KE"/>
        </w:rPr>
        <w:t>.</w:t>
      </w:r>
    </w:p>
    <w:p>
      <w:pPr/>
      <w:r>
        <w:rPr>
          <w:lang w:val="sw_KE" w:bidi="sw_KE"/>
        </w:rPr>
      </w:r>
      <w:r>
        <w:rPr>
          <w:lang w:val="sw_KE" w:bidi="sw_KE"/>
        </w:rPr>
        <w:t xml:space="preserve">Ardhi ngumu ambapo mbegu ilianguka inawakilisha watu ambao hawaelewi ujumbe wa Mungu. </w:t>
      </w:r>
      <w:r>
        <w:rPr>
          <w:b/>
          <w:lang w:val="sw_KE" w:bidi="sw_KE"/>
        </w:rPr>
        <w:t>Mbegu</w:t>
      </w:r>
      <w:r>
        <w:rPr>
          <w:lang w:val="sw_KE" w:bidi="sw_KE"/>
        </w:rPr>
        <w:t xml:space="preserve"> iko katika umoja katika lugha ya asili, lakini inamaanisha mbegu nyingi za kibinafsi za aina sawa ya mmea. Rejelea Faharasa Kuu kwa ufafanuzi wa neno </w:t>
      </w:r>
      <w:r>
        <w:rPr>
          <w:lang w:val="sw_KE" w:bidi="sw_KE"/>
        </w:rPr>
        <w:t>mbegu</w:t>
      </w:r>
      <w:r>
        <w:rPr>
          <w:lang w:val="sw_KE" w:bidi="sw_KE"/>
        </w:rPr>
        <w:t>.</w:t>
      </w:r>
    </w:p>
    <w:p>
      <w:pPr/>
      <w:r>
        <w:rPr>
          <w:lang w:val="sw_KE" w:bidi="sw_KE"/>
        </w:rPr>
      </w:r>
      <w:r>
        <w:rPr>
          <w:b/>
          <w:lang w:val="sw_KE" w:bidi="sw_KE"/>
        </w:rPr>
        <w:t>Neno</w:t>
      </w:r>
      <w:r>
        <w:rPr>
          <w:lang w:val="sw_KE" w:bidi="sw_KE"/>
        </w:rPr>
        <w:t xml:space="preserve"> au ujumbe wa </w:t>
      </w:r>
      <w:r>
        <w:rPr>
          <w:b/>
          <w:lang w:val="sw_KE" w:bidi="sw_KE"/>
        </w:rPr>
        <w:t>Ufalme</w:t>
      </w:r>
      <w:r>
        <w:rPr>
          <w:lang w:val="sw_KE" w:bidi="sw_KE"/>
        </w:rPr>
        <w:t xml:space="preserve"> unarejelea mafundisho kuhusu Ufalme wa Mungu na jinsi tunavyoweza kuwa sehemu yake wakati tunamfuata Yesu. Rejelea Faharasa Kuu kwa ufafanuzi wa </w:t>
      </w:r>
      <w:r>
        <w:rPr>
          <w:lang w:val="sw_KE" w:bidi="sw_KE"/>
        </w:rPr>
        <w:t>ufalme wa Mungu</w:t>
      </w:r>
      <w:r>
        <w:rPr>
          <w:lang w:val="sw_KE" w:bidi="sw_KE"/>
        </w:rPr>
        <w:t>.</w:t>
      </w:r>
    </w:p>
    <w:p>
      <w:pPr/>
      <w:r>
        <w:rPr>
          <w:lang w:val="sw_KE" w:bidi="sw_KE"/>
        </w:rPr>
      </w:r>
      <w:r>
        <w:rPr>
          <w:lang w:val="sw_KE" w:bidi="sw_KE"/>
        </w:rPr>
        <w:t xml:space="preserve">Wale ambao hawaelewi ujumbe huo mbegu huliwa haraka na yule mwovu. </w:t>
      </w:r>
      <w:r>
        <w:rPr>
          <w:b/>
          <w:lang w:val="sw_KE" w:bidi="sw_KE"/>
        </w:rPr>
        <w:t>Mwovu</w:t>
      </w:r>
      <w:r>
        <w:rPr>
          <w:lang w:val="sw_KE" w:bidi="sw_KE"/>
        </w:rPr>
        <w:t xml:space="preserve"> anarejelea </w:t>
      </w:r>
      <w:r>
        <w:rPr>
          <w:lang w:val="sw_KE" w:bidi="sw_KE"/>
        </w:rPr>
        <w:t>Shetani</w:t>
      </w:r>
      <w:r>
        <w:rPr>
          <w:lang w:val="sw_KE" w:bidi="sw_KE"/>
        </w:rPr>
        <w:t xml:space="preserve"> au </w:t>
      </w:r>
      <w:r>
        <w:rPr>
          <w:lang w:val="sw_KE" w:bidi="sw_KE"/>
        </w:rPr>
        <w:t>mapepo</w:t>
      </w:r>
      <w:r>
        <w:rPr>
          <w:lang w:val="sw_KE" w:bidi="sw_KE"/>
        </w:rPr>
        <w:t xml:space="preserve"> wake. Tumia tafsiri sawa kwa uovu kama ulivyotumia katika simulizi za awali katika Mathayo.</w:t>
      </w:r>
    </w:p>
    <w:p>
      <w:pPr/>
      <w:r>
        <w:rPr>
          <w:lang w:val="sw_KE" w:bidi="sw_KE"/>
        </w:rPr>
      </w:r>
      <w:r>
        <w:rPr>
          <w:lang w:val="sw_KE" w:bidi="sw_KE"/>
        </w:rPr>
        <w:t xml:space="preserve">Mbegu ambayo inaanguka kwenye udongo wa miamba ni wale ambao wanapokea lakini kisha wanageuka kutoka kwa Mungu wakati taabu au mateso yanakuja kwa sababu ya Neno la Mungu. </w:t>
      </w:r>
      <w:r>
        <w:rPr>
          <w:b/>
          <w:lang w:val="sw_KE" w:bidi="sw_KE"/>
        </w:rPr>
        <w:t>Mateso</w:t>
      </w:r>
      <w:r>
        <w:rPr>
          <w:lang w:val="sw_KE" w:bidi="sw_KE"/>
        </w:rPr>
        <w:t xml:space="preserve"> ni wakati wengine wanawaumiza watu wa Mungu au kuwafanya wateseke kwa sababu wanamfuata Mungu na Yesu. Mateso katika muktadha huu ni kwa sababu watu wanasikia ujumbe na kuipokea. Mateso yanaweza kuja kwa njia nyingi kwa aina yoyote ya imani za kidini au tofauti. Rejelea Faharasa Kuu kwa ufafanuzi wa </w:t>
      </w:r>
      <w:r>
        <w:rPr>
          <w:lang w:val="sw_KE" w:bidi="sw_KE"/>
        </w:rPr>
        <w:t>mateso</w:t>
      </w:r>
      <w:r>
        <w:rPr>
          <w:lang w:val="sw_KE" w:bidi="sw_KE"/>
        </w:rPr>
        <w:t>.</w:t>
      </w:r>
    </w:p>
    <w:p>
      <w:pPr/>
      <w:r>
        <w:rPr>
          <w:lang w:val="sw_KE" w:bidi="sw_KE"/>
        </w:rPr>
      </w:r>
      <w:r>
        <w:rPr>
          <w:b/>
          <w:lang w:val="sw_KE" w:bidi="sw_KE"/>
        </w:rPr>
        <w:t>Neno la Mungu</w:t>
      </w:r>
      <w:r>
        <w:rPr>
          <w:lang w:val="sw_KE" w:bidi="sw_KE"/>
        </w:rPr>
        <w:t xml:space="preserve"> ni maneno na mafundisho kuhusu Yesu na habari njema ya Ufalme wa Mungu ambayo imekuja duniani.</w:t>
      </w:r>
    </w:p>
    <w:p>
      <w:pPr/>
      <w:r>
        <w:rPr>
          <w:lang w:val="sw_KE" w:bidi="sw_KE"/>
        </w:rPr>
      </w:r>
      <w:r>
        <w:rPr>
          <w:lang w:val="sw_KE" w:bidi="sw_KE"/>
        </w:rPr>
        <w:t xml:space="preserve">Dhana ya "watu </w:t>
      </w:r>
      <w:r>
        <w:rPr>
          <w:b/>
          <w:lang w:val="sw_KE" w:bidi="sw_KE"/>
        </w:rPr>
        <w:t>kuzaa matunda</w:t>
      </w:r>
      <w:r>
        <w:rPr>
          <w:lang w:val="sw_KE" w:bidi="sw_KE"/>
        </w:rPr>
        <w:t>, au mazao, kutoka kwa udongo mzuri" inaweza kuwa vigumu kwa wasikilizaji wako kuelewa kama mfano haina maana kwao. Inamaanisha kufuata njia za Ufalme wa Mungu. Unaweza kuwa na kusema kitu kama "kuzalisha matokeo, kuishi kulingana na Ufalme wa Mungu, au kusababisha baraka."</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13:24–35</w:t>
      </w:r>
      <w:r>
        <w:rPr>
          <w:lang w:val="sw_KE" w:bidi="sw_KE"/>
        </w:rPr>
      </w:r>
    </w:p>
    <w:p>
      <w:pPr>
        <w:pStyle w:val="Heading3"/>
      </w:pPr>
      <w:r>
        <w:rPr>
          <w:lang w:val="sw_KE" w:bidi="sw_KE"/>
        </w:rPr>
        <w:t>Sikiliza na Moyo</w:t>
      </w:r>
    </w:p>
    <w:p>
      <w:pPr/>
      <w:r>
        <w:rPr>
          <w:lang w:val="sw_KE" w:bidi="sw_KE"/>
        </w:rPr>
      </w:r>
      <w:r>
        <w:rPr>
          <w:lang w:val="sw_KE" w:bidi="sw_KE"/>
        </w:rPr>
        <w:t>Sikiliza Mathayo 13:24–35 na utie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Yesu anaanza kuwaambia umati mifano mitatu zaidi kuhusu ufalme wa mbinguni, bila maelezo. Kumbuka kwamba ufalme wa mbinguni ulitumiwa badala ya ufalme wa Mungu ili Mathayo asipaswe kusema jina la Mungu. Ufalme wa mbinguni unarejelea utawala na enzi ya Mungu duniani.</w:t>
      </w:r>
    </w:p>
    <w:p>
      <w:pPr/>
      <w:r>
        <w:rPr>
          <w:lang w:val="sw_KE" w:bidi="sw_KE"/>
        </w:rPr>
      </w:r>
      <w:r>
        <w:rPr>
          <w:lang w:val="sw_KE" w:bidi="sw_KE"/>
        </w:rPr>
        <w:t>Mfano wa kwanza unatokea tu katika kitabu cha Mathayo. Mfano huu unalinganisha ufalme wa mbinguni na tendo la mkulima la kupanda mbegu nzuri katika shamba lake. Mtu, au mkulima, katika mwanzo wa mfano pia ni mmiliki wa ardhi au bwana wa nyumba. Wazo ni kwamba mtu huyu anamiliki shamba ambalo alipanda mbegu nzuri ndani yake. Kumbuka kwamba kupanda mbegu ni kupanda au kutawanya mbegu katika shamba.</w:t>
      </w:r>
    </w:p>
    <w:p>
      <w:pPr/>
      <w:r>
        <w:rPr>
          <w:lang w:val="sw_KE" w:bidi="sw_KE"/>
        </w:rPr>
      </w:r>
      <w:r>
        <w:rPr>
          <w:lang w:val="sw_KE" w:bidi="sw_KE"/>
        </w:rPr>
        <w:t>Wakati walikuwa wamelala adui wa mtu alikuja na kupanda magugu, kati ya ngano. Hili pengine lilikuwa gugu maalum ambalo linaonekana sawa na ngano wakati ni mmea mdogo. Hata hivyo, wanapokua na kichwa cha nafaka kinaonekana, ni rahisi kueleza.</w:t>
      </w:r>
    </w:p>
    <w:p>
      <w:pPr/>
      <w:r>
        <w:rPr>
          <w:lang w:val="sw_KE" w:bidi="sw_KE"/>
        </w:rPr>
      </w:r>
      <w:r>
        <w:rPr>
          <w:lang w:val="sw_KE" w:bidi="sw_KE"/>
        </w:rPr>
        <w:t>Toleo nyingi zinawaita wafanyakazi wa watumwa, au hata watumishi. Wanamwuliza mmiliki wa nyumba, "Bwana, je, hukupanda mbegu nzuri katika shamba lako?" Hawakutarajia jibu kwa sababu tayari wanajua jibu la swali hili. Swali lao la halisi ni, magugu yalitoka wapi? Ni nini kilichotokea? Mmiliki wa shamba anasema kwamba alikuwa adui wake ambaye alipanda magugu.</w:t>
      </w:r>
    </w:p>
    <w:p>
      <w:pPr/>
      <w:r>
        <w:rPr>
          <w:lang w:val="sw_KE" w:bidi="sw_KE"/>
        </w:rPr>
      </w:r>
      <w:r>
        <w:rPr>
          <w:lang w:val="sw_KE" w:bidi="sw_KE"/>
        </w:rPr>
        <w:t>Sitisha na mjadili, katika utamaduni wenu, ni aina gani za mambo ya hila ambayo adui wa mtu anaweza kufanya ili kusababisha matatizo? Simulia hadithi ya mtu unayemjua ambaye adui yake alimsababishia matatizo.</w:t>
      </w:r>
    </w:p>
    <w:p>
      <w:pPr/>
      <w:r>
        <w:rPr>
          <w:lang w:val="sw_KE" w:bidi="sw_KE"/>
        </w:rPr>
      </w:r>
      <w:r>
        <w:rPr>
          <w:lang w:val="sw_KE" w:bidi="sw_KE"/>
        </w:rPr>
        <w:t>Wakati wafanyakazi wanauliza kama wanapaswa kuendelea na kuvuta magugu, mkulima anajibu hapana. Anataka kuwawezesha kukua mpaka wawe tayari kuvuna ili kuwa na uhakika wa kutenganisha magugu hayo mawili kwa usahihi. Gugu hili maalum lilikuwa na mizizi yenye nguvu kuliko ngano na hivyo kutoa gugu mapema kungeweza kuvuta ngano ambayo bado ilikuwa ikikua. Kwa hiyo kusubiri mpaka ngano ilikuwa tayari kuvutwa kutoka ardhi pia ingeweka ngano kuwa na afya na nzuri.</w:t>
      </w:r>
    </w:p>
    <w:p>
      <w:pPr/>
      <w:r>
        <w:rPr>
          <w:lang w:val="sw_KE" w:bidi="sw_KE"/>
        </w:rPr>
      </w:r>
      <w:r>
        <w:rPr>
          <w:lang w:val="sw_KE" w:bidi="sw_KE"/>
        </w:rPr>
        <w:t xml:space="preserve">Sitisha na uangalie picha ya </w:t>
      </w:r>
      <w:r>
        <w:rPr>
          <w:lang w:val="sw_KE" w:bidi="sw_KE"/>
        </w:rPr>
        <w:t>shamba lenye mazao mazuri na magugu yanayokua ndani yake</w:t>
      </w:r>
      <w:r>
        <w:rPr>
          <w:lang w:val="sw_KE" w:bidi="sw_KE"/>
        </w:rPr>
        <w:t>.</w:t>
      </w:r>
    </w:p>
    <w:p>
      <w:pPr/>
      <w:r>
        <w:rPr>
          <w:lang w:val="sw_KE" w:bidi="sw_KE"/>
        </w:rPr>
      </w:r>
      <w:r>
        <w:rPr>
          <w:lang w:val="sw_KE" w:bidi="sw_KE"/>
        </w:rPr>
        <w:t>Mmiliki wa ardhi anawaambia wafanyakazi kwamba atawaambia wale wanaovuna, au kukusanya mazao, ili kufunga magugu na kuchoma, na kisha kuleta ngano katika ghala lake, au nyumba ya kuhifadhi. Wengine waliamini Mwokozi angewaokoa kutoka kwa Warumi ambao waliwaonea. Yesu alielezea mfano huu ili kuwasaidia kuelewa kwamba watu ambao waliamini na kumfuata Yesu, na watu ambao hawakumfuata Yesu wangekua pamoja. Wakati Mungu anapokuja kuhukumu dunia unalinganishwa na wakati wa mavuno. Yesu anasema kwamba wakati Mungu anakuja kuhukumu, ataamua ni nani anamfuata Yesu na ni nani asiyemfuata.</w:t>
      </w:r>
    </w:p>
    <w:p>
      <w:pPr/>
      <w:r>
        <w:rPr>
          <w:lang w:val="sw_KE" w:bidi="sw_KE"/>
        </w:rPr>
      </w:r>
      <w:r>
        <w:rPr>
          <w:lang w:val="sw_KE" w:bidi="sw_KE"/>
        </w:rPr>
        <w:t>Sasa kuna mifano miwili ambayo inazungumza kuhusu jinsi ufalme wa mbinguni unakua. Hii ni jinsi ufalme wa mbinguni unaanza na Yesu na wanafunzi wake. Inaweza isionekane au hata isithaminiwe na wengi. Lakini Yesu alianza na kikundi kidogo cha wanaume na ufalme uliishia kukua katika eneo lote na katika dunia yote. Ndege wanaokuja kujenga viota hupata mapumziko, faraja, na ulinzi katika kivuli cha mti. Watu watakuja kutoka kila mahali ili kupata pumziko na ulinzi katika ufalme wa mbinguni.</w:t>
      </w:r>
    </w:p>
    <w:p>
      <w:pPr/>
      <w:r>
        <w:rPr>
          <w:lang w:val="sw_KE" w:bidi="sw_KE"/>
        </w:rPr>
      </w:r>
      <w:r>
        <w:rPr>
          <w:lang w:val="sw_KE" w:bidi="sw_KE"/>
        </w:rPr>
        <w:t>Mfano wa mbegu ya haradali unaendelea kuzungumza kuhusu jinsi Mungu anafanya mavuno makubwa kutoka kwa kiasi kidogo. Haradali si mbegu ndogo zaidi, lakini ilitumiwa kuzungumza kuhusu mambo ambayo ni madogo zaidi au yenye kiasi kidogo zaidi. Mbegu hii ndogo inakua katika kichaka kikubwa au mti mdogo na hatimaye mti wenye urefu wa futi 8 hadi 10 ambapo ndege wanaweza kuja na kujenga viota katika matawi yake.</w:t>
      </w:r>
    </w:p>
    <w:p>
      <w:pPr/>
      <w:r>
        <w:rPr>
          <w:lang w:val="sw_KE" w:bidi="sw_KE"/>
        </w:rPr>
      </w:r>
      <w:r>
        <w:rPr>
          <w:lang w:val="sw_KE" w:bidi="sw_KE"/>
        </w:rPr>
        <w:t xml:space="preserve">Sitisha na uangalie picha ya </w:t>
      </w:r>
      <w:r>
        <w:rPr>
          <w:lang w:val="sw_KE" w:bidi="sw_KE"/>
        </w:rPr>
        <w:t>mbegu ya haradali</w:t>
      </w:r>
      <w:r>
        <w:rPr>
          <w:lang w:val="sw_KE" w:bidi="sw_KE"/>
        </w:rPr>
        <w:t xml:space="preserve"> na pia mti wa </w:t>
      </w:r>
      <w:r>
        <w:rPr>
          <w:lang w:val="sw_KE" w:bidi="sw_KE"/>
        </w:rPr>
        <w:t>haradali</w:t>
      </w:r>
      <w:r>
        <w:rPr>
          <w:lang w:val="sw_KE" w:bidi="sw_KE"/>
        </w:rPr>
        <w:t>. Ni nini moja ya mbegu ndogo zaidi katika utamaduni wako? Je, una njia ambayo unaelezea kitu kidogo zaidi? Jadili kile katika utamaduni wako kinachoanza kidogo sana na kinakua kuwa kitu kikubwa sana.</w:t>
      </w:r>
    </w:p>
    <w:p>
      <w:pPr/>
      <w:r>
        <w:rPr>
          <w:lang w:val="sw_KE" w:bidi="sw_KE"/>
        </w:rPr>
      </w:r>
      <w:r>
        <w:rPr>
          <w:lang w:val="sw_KE" w:bidi="sw_KE"/>
        </w:rPr>
        <w:t>Mfano wa tatu uliosimuliwa katika sehemu hii ni kwamba ufalme wa mbinguni unalinganishwa na mwanamke ambaye amechukua chachu na kufanya kazi kwa njia yote katika kiasi kikubwa cha unga. Chachu ni kile kinachosababisha unga kupanua. Kiasi kikubwa kinasemekana kuwa sawa na pauni 50, au kilo 23 za unga. Kutiwa chachu ni wakati unga wote unainuka.</w:t>
      </w:r>
    </w:p>
    <w:p>
      <w:pPr/>
      <w:r>
        <w:rPr>
          <w:lang w:val="sw_KE" w:bidi="sw_KE"/>
        </w:rPr>
      </w:r>
      <w:r>
        <w:rPr>
          <w:lang w:val="sw_KE" w:bidi="sw_KE"/>
        </w:rPr>
        <w:t xml:space="preserve">Sitisha na uangalie picha ya </w:t>
      </w:r>
      <w:r>
        <w:rPr>
          <w:lang w:val="sw_KE" w:bidi="sw_KE"/>
        </w:rPr>
        <w:t>mwanamke anayefanya kazi chachu katika unga</w:t>
      </w:r>
      <w:r>
        <w:rPr>
          <w:lang w:val="sw_KE" w:bidi="sw_KE"/>
        </w:rPr>
        <w:t>. Jadili na timu yako jinsi watu katika utamaduni wako wanafanya unga. Je, chachu kinatumiwa katika utamaduni wako, au kuna kitu kingine ambacho kinasababisha unga na maji kupanuka?</w:t>
      </w:r>
    </w:p>
    <w:p>
      <w:pPr/>
      <w:r>
        <w:rPr>
          <w:lang w:val="sw_KE" w:bidi="sw_KE"/>
        </w:rPr>
      </w:r>
      <w:r>
        <w:rPr>
          <w:lang w:val="sw_KE" w:bidi="sw_KE"/>
        </w:rPr>
        <w:t>Yesu aliuambia umati mambo haya yote katika mifano. Hii ilikuwa desturi ya Yesu. Kifungu kinachosema kwamba hakuzungumza nao bila kutumia mifano haimaanishi kwamba hakuwaambia chochote isipokuwa mifano na chochote kingine. Inamaanisha kwamba Yesu hakuzungumza na watu kuhusu ufalme wa mbinguni bila kutumia mfano. Hii ilikuwa kutimiza unabii kutoka Zaburi kwamba Yesu angezungumza katika mifano na kuelezea mambo ambayo yalikuwa yamefunikwa tangu mwanzo wa dunia.</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4.</w:t>
      </w:r>
    </w:p>
    <w:p>
      <w:pPr/>
      <w:r>
        <w:rPr>
          <w:lang w:val="sw_KE" w:bidi="sw_KE"/>
        </w:rPr>
      </w:r>
      <w:r>
        <w:rPr>
          <w:b/>
          <w:lang w:val="sw_KE" w:bidi="sw_KE"/>
        </w:rPr>
        <w:t>Tukio la kwanza:</w:t>
      </w:r>
      <w:r>
        <w:rPr>
          <w:lang w:val="sw_KE" w:bidi="sw_KE"/>
        </w:rPr>
        <w:t xml:space="preserve"> Yesu anaanza kuwaambia umati mfano kuhusu ufalme wa mbinguni ambao umekuwa kama mtu ambaye anapanda mbegu nzuri katika shamba lake. Adui wa mtu anakuja usiku wa manane na anapanda magugu katikati ya ngano shambani.</w:t>
      </w:r>
    </w:p>
    <w:p>
      <w:pPr/>
      <w:r>
        <w:rPr>
          <w:lang w:val="sw_KE" w:bidi="sw_KE"/>
        </w:rPr>
      </w:r>
      <w:r>
        <w:rPr>
          <w:b/>
          <w:lang w:val="sw_KE" w:bidi="sw_KE"/>
        </w:rPr>
        <w:t>Tukio la pili:</w:t>
      </w:r>
      <w:r>
        <w:rPr>
          <w:lang w:val="sw_KE" w:bidi="sw_KE"/>
        </w:rPr>
        <w:t xml:space="preserve"> Ngano na magugu yalianza kukua na wafanyakazi wa mtu waligundua kwamba kulikuwa na magugu katikati ya ngano. Walikwenda kwa bwana wao na kumwuliza jinsi ilivyotokea. Bwana alisema adui alifanya hivyo. Kisha mazungumzo yanaendelea kuhusu jinsi ya kutunza magugu.</w:t>
      </w:r>
    </w:p>
    <w:p>
      <w:pPr/>
      <w:r>
        <w:rPr>
          <w:lang w:val="sw_KE" w:bidi="sw_KE"/>
        </w:rPr>
      </w:r>
      <w:r>
        <w:rPr>
          <w:b/>
          <w:lang w:val="sw_KE" w:bidi="sw_KE"/>
        </w:rPr>
        <w:t>Tukio la tatu:</w:t>
      </w:r>
      <w:r>
        <w:rPr>
          <w:lang w:val="sw_KE" w:bidi="sw_KE"/>
        </w:rPr>
        <w:t xml:space="preserve"> Yesu anawaambia umati mfano kuhusu ufalme wa mbinguni kuwa kama mbegu ya haradali ambayo inaanza ndogo sana na hukua na kuwa mti mkubwa ambapo ndege huja na kujenga viota ndani yake. Yesu anasema mfano mwingine kuhusu ufalme wa mbinguni kuwa kama mwanamke ambaye anaweka chachu katika kiasi kikubwa cha unga mpaka unga wote ukaumuka.</w:t>
      </w:r>
    </w:p>
    <w:p>
      <w:pPr/>
      <w:r>
        <w:rPr>
          <w:lang w:val="sw_KE" w:bidi="sw_KE"/>
        </w:rPr>
      </w:r>
      <w:r>
        <w:rPr>
          <w:b/>
          <w:lang w:val="sw_KE" w:bidi="sw_KE"/>
        </w:rPr>
        <w:t>Tukio la nne:</w:t>
      </w:r>
      <w:r>
        <w:rPr>
          <w:lang w:val="sw_KE" w:bidi="sw_KE"/>
        </w:rPr>
        <w:t xml:space="preserve"> Kuna maelezo ya Mathayo kuhusu kwa nini Yesu alisimulia mifano kwa umati na ni mara ngapi Yesu alisimulia mifano kwa umati.</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 Yesu</w:t>
      </w:r>
    </w:p>
    <w:p>
      <w:pPr>
        <w:pStyle w:val="ListBullet"/>
        <w:spacing w:line="240" w:lineRule="auto"/>
        <w:ind w:left="720"/>
      </w:pPr>
      <w:r>
        <w:rPr>
          <w:lang w:val="sw_KE" w:bidi="sw_KE"/>
        </w:rPr>
      </w:r>
      <w:r>
        <w:rPr>
          <w:lang w:val="sw_KE" w:bidi="sw_KE"/>
        </w:rPr>
        <w:t>Umati mkubwa wa watu</w:t>
      </w:r>
    </w:p>
    <w:p>
      <w:pPr/>
      <w:r>
        <w:rPr>
          <w:lang w:val="sw_KE" w:bidi="sw_KE"/>
        </w:rPr>
      </w:r>
      <w:r>
        <w:rPr>
          <w:lang w:val="sw_KE" w:bidi="sw_KE"/>
        </w:rPr>
        <w:t>Wahusika katika mfano ni pamoja na:</w:t>
      </w:r>
    </w:p>
    <w:p>
      <w:pPr>
        <w:pStyle w:val="ListBullet"/>
        <w:spacing w:line="240" w:lineRule="auto"/>
        <w:ind w:left="720"/>
      </w:pPr>
      <w:r>
        <w:rPr>
          <w:lang w:val="sw_KE" w:bidi="sw_KE"/>
        </w:rPr>
      </w:r>
      <w:r>
        <w:rPr>
          <w:lang w:val="sw_KE" w:bidi="sw_KE"/>
        </w:rPr>
        <w:t>Mwenye shamba</w:t>
      </w:r>
    </w:p>
    <w:p>
      <w:pPr>
        <w:pStyle w:val="ListBullet"/>
        <w:spacing w:line="240" w:lineRule="auto"/>
        <w:ind w:left="720"/>
      </w:pPr>
      <w:r>
        <w:rPr>
          <w:lang w:val="sw_KE" w:bidi="sw_KE"/>
        </w:rPr>
      </w:r>
      <w:r>
        <w:rPr>
          <w:lang w:val="sw_KE" w:bidi="sw_KE"/>
        </w:rPr>
        <w:t>Watumishi wa mwenye shamba</w:t>
      </w:r>
    </w:p>
    <w:p>
      <w:pPr>
        <w:pStyle w:val="ListBullet"/>
        <w:spacing w:line="240" w:lineRule="auto"/>
        <w:ind w:left="720"/>
      </w:pPr>
      <w:r>
        <w:rPr>
          <w:lang w:val="sw_KE" w:bidi="sw_KE"/>
        </w:rPr>
      </w:r>
      <w:r>
        <w:rPr>
          <w:lang w:val="sw_KE" w:bidi="sw_KE"/>
        </w:rPr>
        <w:t>Adui</w:t>
      </w:r>
    </w:p>
    <w:p>
      <w:pPr>
        <w:pStyle w:val="ListBullet"/>
        <w:spacing w:line="240" w:lineRule="auto"/>
        <w:ind w:left="720"/>
      </w:pPr>
      <w:r>
        <w:rPr>
          <w:lang w:val="sw_KE" w:bidi="sw_KE"/>
        </w:rPr>
      </w:r>
      <w:r>
        <w:rPr>
          <w:lang w:val="sw_KE" w:bidi="sw_KE"/>
        </w:rPr>
        <w:t>Ngano</w:t>
      </w:r>
    </w:p>
    <w:p>
      <w:pPr>
        <w:pStyle w:val="ListBullet"/>
        <w:spacing w:line="240" w:lineRule="auto"/>
        <w:ind w:left="720"/>
      </w:pPr>
      <w:r>
        <w:rPr>
          <w:lang w:val="sw_KE" w:bidi="sw_KE"/>
        </w:rPr>
      </w:r>
      <w:r>
        <w:rPr>
          <w:lang w:val="sw_KE" w:bidi="sw_KE"/>
        </w:rPr>
        <w:t>Magugu</w:t>
      </w:r>
    </w:p>
    <w:p>
      <w:pPr>
        <w:pStyle w:val="ListBullet"/>
        <w:spacing w:line="240" w:lineRule="auto"/>
        <w:ind w:left="720"/>
      </w:pPr>
      <w:r>
        <w:rPr>
          <w:lang w:val="sw_KE" w:bidi="sw_KE"/>
        </w:rPr>
      </w:r>
      <w:r>
        <w:rPr>
          <w:lang w:val="sw_KE" w:bidi="sw_KE"/>
        </w:rPr>
        <w:t>Wavunaji</w:t>
      </w:r>
    </w:p>
    <w:p>
      <w:pPr>
        <w:pStyle w:val="ListBullet"/>
        <w:spacing w:line="240" w:lineRule="auto"/>
        <w:ind w:left="720"/>
      </w:pPr>
      <w:r>
        <w:rPr>
          <w:lang w:val="sw_KE" w:bidi="sw_KE"/>
        </w:rPr>
      </w:r>
      <w:r>
        <w:rPr>
          <w:lang w:val="sw_KE" w:bidi="sw_KE"/>
        </w:rPr>
        <w:t>Mbegu ya haradali</w:t>
      </w:r>
    </w:p>
    <w:p>
      <w:pPr>
        <w:pStyle w:val="ListBullet"/>
        <w:spacing w:line="240" w:lineRule="auto"/>
        <w:ind w:left="720"/>
      </w:pPr>
      <w:r>
        <w:rPr>
          <w:lang w:val="sw_KE" w:bidi="sw_KE"/>
        </w:rPr>
      </w:r>
      <w:r>
        <w:rPr>
          <w:lang w:val="sw_KE" w:bidi="sw_KE"/>
        </w:rPr>
        <w:t>Ndege</w:t>
      </w:r>
    </w:p>
    <w:p>
      <w:pPr>
        <w:pStyle w:val="ListBullet"/>
        <w:spacing w:line="240" w:lineRule="auto"/>
        <w:ind w:left="720"/>
      </w:pPr>
      <w:r>
        <w:rPr>
          <w:lang w:val="sw_KE" w:bidi="sw_KE"/>
        </w:rPr>
      </w:r>
      <w:r>
        <w:rPr>
          <w:lang w:val="sw_KE" w:bidi="sw_KE"/>
        </w:rPr>
        <w:t>Mwanamke mwenye chachu</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Yesu anasimulia mifano kuhusu ufalme wa mbinguni kwa umati wa watu. Ufalme wa mbinguni ni utawala wa Mungu na kutawala katika dunia. Kulingana na simulizi ya mwisho, kuna uwezekano mkubwa kwamba Yesu bado yuko ndani ya mashua ili umati uweze kumsikia akizungumza. Hata hivyo, hatujui hili kwa hakika. Yesu anaanza na mfano wa ngano na magugu.</w:t>
      </w:r>
    </w:p>
    <w:p>
      <w:pPr/>
      <w:r>
        <w:rPr>
          <w:lang w:val="sw_KE" w:bidi="sw_KE"/>
        </w:rPr>
      </w:r>
      <w:r>
        <w:rPr>
          <w:lang w:val="sw_KE" w:bidi="sw_KE"/>
        </w:rPr>
        <w:t>Zungumzia aina ya neno ulilo nalo kuelezea gugu linalofanana na ngano au zao.</w:t>
      </w:r>
    </w:p>
    <w:p>
      <w:pPr/>
      <w:r>
        <w:rPr>
          <w:lang w:val="sw_KE" w:bidi="sw_KE"/>
        </w:rPr>
      </w:r>
      <w:r>
        <w:rPr>
          <w:lang w:val="sw_KE" w:bidi="sw_KE"/>
        </w:rPr>
        <w:t>Mfano unazungumza kuhusu jinsi ufalme wa mbinguni umekuwa kama ngano na magugu ambayo yanakua pamoja mpaka yawe tayari kuvunwa.</w:t>
      </w:r>
    </w:p>
    <w:p>
      <w:pPr/>
      <w:r>
        <w:rPr>
          <w:lang w:val="sw_KE" w:bidi="sw_KE"/>
        </w:rPr>
      </w:r>
      <w:r>
        <w:rPr>
          <w:lang w:val="sw_KE" w:bidi="sw_KE"/>
        </w:rPr>
        <w:t>Mfano wa pili ambao Yesu anasimulia katika sehemu hii ni kuhusu ufalme kuwa kama mbegu ya haradali.</w:t>
      </w:r>
    </w:p>
    <w:p>
      <w:pPr/>
      <w:r>
        <w:rPr>
          <w:lang w:val="sw_KE" w:bidi="sw_KE"/>
        </w:rPr>
      </w:r>
      <w:r>
        <w:rPr>
          <w:lang w:val="sw_KE" w:bidi="sw_KE"/>
        </w:rPr>
        <w:t xml:space="preserve">Tazama tena picha ya </w:t>
      </w:r>
      <w:r>
        <w:rPr>
          <w:lang w:val="sw_KE" w:bidi="sw_KE"/>
        </w:rPr>
        <w:t>mbegu ya haradali</w:t>
      </w:r>
      <w:r>
        <w:rPr>
          <w:lang w:val="sw_KE" w:bidi="sw_KE"/>
        </w:rPr>
        <w:t>.</w:t>
      </w:r>
    </w:p>
    <w:p>
      <w:pPr/>
      <w:r>
        <w:rPr>
          <w:lang w:val="sw_KE" w:bidi="sw_KE"/>
        </w:rPr>
      </w:r>
      <w:r>
        <w:rPr>
          <w:lang w:val="sw_KE" w:bidi="sw_KE"/>
        </w:rPr>
        <w:t>Ufalme wa mbinguni ulianza mdogo lakini ulikua na kuwa kitu kikubwa.</w:t>
      </w:r>
    </w:p>
    <w:p>
      <w:pPr/>
      <w:r>
        <w:rPr>
          <w:lang w:val="sw_KE" w:bidi="sw_KE"/>
        </w:rPr>
      </w:r>
      <w:r>
        <w:rPr>
          <w:lang w:val="sw_KE" w:bidi="sw_KE"/>
        </w:rPr>
        <w:t>Mfano wa tatu ni jinsi ufalme wa mbinguni ulivyo kama chachu ambayo inasababisha unga mwingi kuumuka. Hii ni sawa na mfano wa pili katika simulizi hii, katika kitu hicho kidogo kina athari kubwa.</w:t>
      </w:r>
    </w:p>
    <w:p>
      <w:pPr/>
      <w:r>
        <w:rPr>
          <w:lang w:val="sw_KE" w:bidi="sw_KE"/>
        </w:rPr>
      </w:r>
      <w:r>
        <w:rPr>
          <w:lang w:val="sw_KE" w:bidi="sw_KE"/>
        </w:rPr>
        <w:t>Mathayo kisha anaelezea kwamba Yesu alizungumza mara nyingi katika mifano kwa umati wa watu, na kwamba ilikuwa kutimiza unabii: "Nitazungumza nanyi kwa mifano. Nitaelezea mambo yaliyofichwa tangu uumbaji wa dunia."</w:t>
      </w:r>
    </w:p>
    <w:p>
      <w:pPr/>
      <w:r>
        <w:rPr>
          <w:lang w:val="sw_KE" w:bidi="sw_KE"/>
        </w:rPr>
      </w:r>
      <w:r>
        <w:rPr>
          <w:lang w:val="sw_KE" w:bidi="sw_KE"/>
        </w:rPr>
        <w:t>Jadili kama timu jinsi mtakavyoingiza nyenzo za kinabii katika usimulizi wenu wa hadithi.</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4.</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 Yesu</w:t>
      </w:r>
    </w:p>
    <w:p>
      <w:pPr>
        <w:pStyle w:val="ListBullet"/>
        <w:spacing w:line="240" w:lineRule="auto"/>
        <w:ind w:left="720"/>
      </w:pPr>
      <w:r>
        <w:rPr>
          <w:lang w:val="sw_KE" w:bidi="sw_KE"/>
        </w:rPr>
      </w:r>
      <w:r>
        <w:rPr>
          <w:lang w:val="sw_KE" w:bidi="sw_KE"/>
        </w:rPr>
        <w:t>Umati mkubwa wa watu</w:t>
      </w:r>
    </w:p>
    <w:p>
      <w:pPr/>
      <w:r>
        <w:rPr>
          <w:lang w:val="sw_KE" w:bidi="sw_KE"/>
        </w:rPr>
      </w:r>
      <w:r>
        <w:rPr>
          <w:lang w:val="sw_KE" w:bidi="sw_KE"/>
        </w:rPr>
        <w:t>Wahusika katika mfano ni pamoja na:</w:t>
      </w:r>
    </w:p>
    <w:p>
      <w:pPr>
        <w:pStyle w:val="ListBullet"/>
        <w:spacing w:line="240" w:lineRule="auto"/>
        <w:ind w:left="720"/>
      </w:pPr>
      <w:r>
        <w:rPr>
          <w:lang w:val="sw_KE" w:bidi="sw_KE"/>
        </w:rPr>
      </w:r>
      <w:r>
        <w:rPr>
          <w:lang w:val="sw_KE" w:bidi="sw_KE"/>
        </w:rPr>
        <w:t>Mwenye shamba</w:t>
      </w:r>
    </w:p>
    <w:p>
      <w:pPr>
        <w:pStyle w:val="ListBullet"/>
        <w:spacing w:line="240" w:lineRule="auto"/>
        <w:ind w:left="720"/>
      </w:pPr>
      <w:r>
        <w:rPr>
          <w:lang w:val="sw_KE" w:bidi="sw_KE"/>
        </w:rPr>
      </w:r>
      <w:r>
        <w:rPr>
          <w:lang w:val="sw_KE" w:bidi="sw_KE"/>
        </w:rPr>
        <w:t>Watumishi wa mmiliki wa ardhi</w:t>
      </w:r>
    </w:p>
    <w:p>
      <w:pPr>
        <w:pStyle w:val="ListBullet"/>
        <w:spacing w:line="240" w:lineRule="auto"/>
        <w:ind w:left="720"/>
      </w:pPr>
      <w:r>
        <w:rPr>
          <w:lang w:val="sw_KE" w:bidi="sw_KE"/>
        </w:rPr>
      </w:r>
      <w:r>
        <w:rPr>
          <w:lang w:val="sw_KE" w:bidi="sw_KE"/>
        </w:rPr>
        <w:t>Adui</w:t>
      </w:r>
    </w:p>
    <w:p>
      <w:pPr>
        <w:pStyle w:val="ListBullet"/>
        <w:spacing w:line="240" w:lineRule="auto"/>
        <w:ind w:left="720"/>
      </w:pPr>
      <w:r>
        <w:rPr>
          <w:lang w:val="sw_KE" w:bidi="sw_KE"/>
        </w:rPr>
      </w:r>
      <w:r>
        <w:rPr>
          <w:lang w:val="sw_KE" w:bidi="sw_KE"/>
        </w:rPr>
        <w:t>Ngano</w:t>
      </w:r>
    </w:p>
    <w:p>
      <w:pPr>
        <w:pStyle w:val="ListBullet"/>
        <w:spacing w:line="240" w:lineRule="auto"/>
        <w:ind w:left="720"/>
      </w:pPr>
      <w:r>
        <w:rPr>
          <w:lang w:val="sw_KE" w:bidi="sw_KE"/>
        </w:rPr>
      </w:r>
      <w:r>
        <w:rPr>
          <w:lang w:val="sw_KE" w:bidi="sw_KE"/>
        </w:rPr>
        <w:t>Magugu</w:t>
      </w:r>
    </w:p>
    <w:p>
      <w:pPr>
        <w:pStyle w:val="ListBullet"/>
        <w:spacing w:line="240" w:lineRule="auto"/>
        <w:ind w:left="720"/>
      </w:pPr>
      <w:r>
        <w:rPr>
          <w:lang w:val="sw_KE" w:bidi="sw_KE"/>
        </w:rPr>
      </w:r>
      <w:r>
        <w:rPr>
          <w:lang w:val="sw_KE" w:bidi="sw_KE"/>
        </w:rPr>
        <w:t>Wavunaji</w:t>
      </w:r>
    </w:p>
    <w:p>
      <w:pPr>
        <w:pStyle w:val="ListBullet"/>
        <w:spacing w:line="240" w:lineRule="auto"/>
        <w:ind w:left="720"/>
      </w:pPr>
      <w:r>
        <w:rPr>
          <w:lang w:val="sw_KE" w:bidi="sw_KE"/>
        </w:rPr>
      </w:r>
      <w:r>
        <w:rPr>
          <w:lang w:val="sw_KE" w:bidi="sw_KE"/>
        </w:rPr>
        <w:t>Mbegu ya haradali</w:t>
      </w:r>
    </w:p>
    <w:p>
      <w:pPr>
        <w:pStyle w:val="ListBullet"/>
        <w:spacing w:line="240" w:lineRule="auto"/>
        <w:ind w:left="720"/>
      </w:pPr>
      <w:r>
        <w:rPr>
          <w:lang w:val="sw_KE" w:bidi="sw_KE"/>
        </w:rPr>
      </w:r>
      <w:r>
        <w:rPr>
          <w:lang w:val="sw_KE" w:bidi="sw_KE"/>
        </w:rPr>
        <w:t>Ndege</w:t>
      </w:r>
    </w:p>
    <w:p>
      <w:pPr>
        <w:pStyle w:val="ListBullet"/>
        <w:spacing w:line="240" w:lineRule="auto"/>
        <w:ind w:left="720"/>
      </w:pPr>
      <w:r>
        <w:rPr>
          <w:lang w:val="sw_KE" w:bidi="sw_KE"/>
        </w:rPr>
      </w:r>
      <w:r>
        <w:rPr>
          <w:lang w:val="sw_KE" w:bidi="sw_KE"/>
        </w:rPr>
        <w:t>Mwanamke mwenye chachu</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Mara ya pili timu inapoigiza hadithi hii, sitisha katika sehemu fulani.</w:t>
      </w:r>
    </w:p>
    <w:p>
      <w:pPr/>
      <w:r>
        <w:rPr>
          <w:lang w:val="sw_KE" w:bidi="sw_KE"/>
        </w:rPr>
      </w:r>
      <w:r>
        <w:rPr>
          <w:lang w:val="sw_KE" w:bidi="sw_KE"/>
        </w:rPr>
        <w:t>Yesu anasimulia mfano kuhusu mtu anayepanda mbegu katika shamba lake na kisha adui anakuja wakati wa usiku na kupanda magugu katika shamba. Wakati magugu yanaanza kuonekana, wafanyakazi wanagundua hili.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wafanyakazi, "Mnahisi vipi wakati mnaona magugu yakikua pamoja na mazao?" Utasikia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Wafanyakazi wanakuja kwa mtu au mwenye shamba na kumwuliza jinsi hili lilivyotokea. Mwenye shamba anasema kwamba lilikuwa mmoja wa maadui wake.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mwenye shamba, "Unahisi vipi kujua kwamba adui ameweka magugu katika mazao yako mazuri?" Utasikia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Wafanyakazi wanauliza kama wanapaswa kung'oa magugu sasa na mwenye shamba anakataa, bali wasubiri hadi mazao yawe tayari kung'olewa pia. Kisha magugu yatachomwa moto na mazao yatachukuliwa katika ghala.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umati na wanafunzi, "Mnahisi vipi?" Unaweza kusikia mambo kutoka kwa wanafunzi kama: "Nimechanganyikiwa," "Ninafurahi kwamba Yesu pengine atanielezea hili baadaye." Pengine kutoka kwa umati wa watu, "Nina wasiwasi kuhusu kile Yesu anajaribu kusema. Je, mimi ni magugu au mimi ni ngano?"</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anasimulia mfano mwingine kuhusu mbegu ya haradali na mfano mwingine kuhusu mwanamke anayeweka chachu katika unga.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jinsi wanavyohisi. Unaweza kusikia mambo kama:</w:t>
      </w:r>
    </w:p>
    <w:p>
      <w:pPr/>
      <w:r>
        <w:rPr>
          <w:lang w:val="sw_KE" w:bidi="sw_KE"/>
        </w:rPr>
      </w:r>
      <w:r>
        <w:rPr>
          <w:lang w:val="sw_KE" w:bidi="sw_KE"/>
        </w:rPr>
        <w:t>Mathayo kisha anaelezea kwamba sababu ya mifano ya Yesu ni kutimiza unabii.</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Yesu anasimulia mifano </w:t>
      </w:r>
      <w:r>
        <w:rPr>
          <w:b/>
          <w:lang w:val="sw_KE" w:bidi="sw_KE"/>
        </w:rPr>
        <w:t>umati</w:t>
      </w:r>
      <w:r>
        <w:rPr>
          <w:lang w:val="sw_KE" w:bidi="sw_KE"/>
        </w:rPr>
        <w:t xml:space="preserve">. Mifano ni hadithi zinazotumia hali ya kila siku ili kuelezea maana ya kina ya Mungu na neno la Mungu. Tumia neno sawa na ulilotumia kwa mifano. Tazama Faharasa Kuu kwa ufafanuzi wa neno </w:t>
      </w:r>
      <w:r>
        <w:rPr>
          <w:lang w:val="sw_KE" w:bidi="sw_KE"/>
        </w:rPr>
        <w:t>mifano</w:t>
      </w:r>
      <w:r>
        <w:rPr>
          <w:lang w:val="sw_KE" w:bidi="sw_KE"/>
        </w:rPr>
        <w:t>. Mifano ambayo Yesu anasimulia ni kuhusu ufalme wa mbinguni.</w:t>
      </w:r>
    </w:p>
    <w:p>
      <w:pPr/>
      <w:r>
        <w:rPr>
          <w:lang w:val="sw_KE" w:bidi="sw_KE"/>
        </w:rPr>
      </w:r>
      <w:r>
        <w:rPr>
          <w:lang w:val="sw_KE" w:bidi="sw_KE"/>
        </w:rPr>
        <w:t xml:space="preserve">Mathayo anarejelea </w:t>
      </w:r>
      <w:r>
        <w:rPr>
          <w:b/>
          <w:lang w:val="sw_KE" w:bidi="sw_KE"/>
        </w:rPr>
        <w:t>ufalme wa mbinguni</w:t>
      </w:r>
      <w:r>
        <w:rPr>
          <w:lang w:val="sw_KE" w:bidi="sw_KE"/>
        </w:rPr>
        <w:t xml:space="preserve"> badala ya ufalme wa Mungu ili asilazimike kusema jina la Mungu. </w:t>
      </w:r>
      <w:r>
        <w:rPr>
          <w:lang w:val="sw_KE" w:bidi="sw_KE"/>
        </w:rPr>
        <w:t>Ufalme</w:t>
      </w:r>
      <w:r>
        <w:rPr>
          <w:lang w:val="sw_KE" w:bidi="sw_KE"/>
        </w:rPr>
        <w:t xml:space="preserve"> ni mahali ambapo </w:t>
      </w:r>
      <w:r>
        <w:rPr>
          <w:lang w:val="sw_KE" w:bidi="sw_KE"/>
        </w:rPr>
        <w:t>mfalme</w:t>
      </w:r>
      <w:r>
        <w:rPr>
          <w:lang w:val="sw_KE" w:bidi="sw_KE"/>
        </w:rPr>
        <w:t xml:space="preserve"> anatawala kikundi cha watu. Ufalme wa mbinguni au ufalme wa Mungu katika Agano Jipya unarejelea wakati Mungu anakuja kutawala—yaani utawala wake na mamlaka ambavyo huanza kutimia kupitia huduma ya Yesu duniani na watu kumkubali. Baadaye, Ufalme kamili utakuja. Tunapata uzoefu wa Ufalme wa Mungu sasa wakati tunapomsikiliza na kumtii kwa kumfuata Yesu. Tumia kifungu sawa kwa ufalme wa mbinguni kama ulichotumia awali. Rejelea Faharasa Kuu kwa ufafanuzi wa neno </w:t>
      </w:r>
      <w:r>
        <w:rPr>
          <w:lang w:val="sw_KE" w:bidi="sw_KE"/>
        </w:rPr>
        <w:t>ufalme wa mbinguni</w:t>
      </w:r>
      <w:r>
        <w:rPr>
          <w:lang w:val="sw_KE" w:bidi="sw_KE"/>
        </w:rPr>
        <w:t>.</w:t>
      </w:r>
    </w:p>
    <w:p>
      <w:pPr/>
      <w:r>
        <w:rPr>
          <w:lang w:val="sw_KE" w:bidi="sw_KE"/>
        </w:rPr>
      </w:r>
      <w:r>
        <w:rPr>
          <w:lang w:val="sw_KE" w:bidi="sw_KE"/>
        </w:rPr>
        <w:t xml:space="preserve">Mfano wa kwanza ni kuhusu </w:t>
      </w:r>
      <w:r>
        <w:rPr>
          <w:b/>
          <w:lang w:val="sw_KE" w:bidi="sw_KE"/>
        </w:rPr>
        <w:t>ngano</w:t>
      </w:r>
      <w:r>
        <w:rPr>
          <w:lang w:val="sw_KE" w:bidi="sw_KE"/>
        </w:rPr>
        <w:t xml:space="preserve"> na </w:t>
      </w:r>
      <w:r>
        <w:rPr>
          <w:b/>
          <w:lang w:val="sw_KE" w:bidi="sw_KE"/>
        </w:rPr>
        <w:t>magugu</w:t>
      </w:r>
      <w:r>
        <w:rPr>
          <w:lang w:val="sw_KE" w:bidi="sw_KE"/>
        </w:rPr>
        <w:t>. Ngano ni nafaka yoyote ya chakula ambayo inapandwa shambani. Inaweza kuwa shayiri. Magugu ni aina ya mimea ambayo hukua hasa kama ngano mpaka wanaanza kuzalisha sehemu ya kula. Kisha ni rahisi kutofautisha hizo mbili.</w:t>
      </w:r>
    </w:p>
    <w:p>
      <w:pPr/>
      <w:r>
        <w:rPr>
          <w:lang w:val="sw_KE" w:bidi="sw_KE"/>
        </w:rPr>
      </w:r>
      <w:r>
        <w:rPr>
          <w:lang w:val="sw_KE" w:bidi="sw_KE"/>
        </w:rPr>
        <w:t xml:space="preserve">Mfano wa pili ni kuhusu ufalme kuwa kama </w:t>
      </w:r>
      <w:r>
        <w:rPr>
          <w:b/>
          <w:lang w:val="sw_KE" w:bidi="sw_KE"/>
        </w:rPr>
        <w:t>mbegu ya haradali</w:t>
      </w:r>
      <w:r>
        <w:rPr>
          <w:lang w:val="sw_KE" w:bidi="sw_KE"/>
        </w:rPr>
        <w:t xml:space="preserve"> ambayo huanza ikiwa ndogo na kukua kuwa kubwa. Mbegu hii inasemekana kuwa moja ya mbegu ndogo zaidi ambazo hukua na kuwa kichaka kikubwa sana au mti wenye urefu wa hadi futi 8 hadi 10, au mita 2.5 hadi 3.</w:t>
      </w:r>
    </w:p>
    <w:p>
      <w:pPr/>
      <w:r>
        <w:rPr>
          <w:lang w:val="sw_KE" w:bidi="sw_KE"/>
        </w:rPr>
      </w:r>
      <w:r>
        <w:rPr>
          <w:lang w:val="sw_KE" w:bidi="sw_KE"/>
        </w:rPr>
        <w:t xml:space="preserve">Mfano wa tatu ambao Yesu anasimulia kuhusu ufalme ni kuhusu mwanamke ambaye anaweka </w:t>
      </w:r>
      <w:r>
        <w:rPr>
          <w:b/>
          <w:lang w:val="sw_KE" w:bidi="sw_KE"/>
        </w:rPr>
        <w:t>chachu</w:t>
      </w:r>
      <w:r>
        <w:rPr>
          <w:lang w:val="sw_KE" w:bidi="sw_KE"/>
        </w:rPr>
        <w:t xml:space="preserve"> katika unga wake mpaka unga wote unaumuka. Chachu ni kile kinachounda gesi katika unga na kusababisha upanuke au kuumuka.</w:t>
      </w:r>
    </w:p>
    <w:p>
      <w:pPr/>
      <w:r>
        <w:rPr>
          <w:lang w:val="sw_KE" w:bidi="sw_KE"/>
        </w:rPr>
      </w:r>
      <w:r>
        <w:rPr>
          <w:lang w:val="sw_KE" w:bidi="sw_KE"/>
        </w:rPr>
        <w:t xml:space="preserve">Mathayo anasema kwamba Yesu anazungumza katika mifano ili kutimiza </w:t>
      </w:r>
      <w:r>
        <w:rPr>
          <w:b/>
          <w:lang w:val="sw_KE" w:bidi="sw_KE"/>
        </w:rPr>
        <w:t>unabii</w:t>
      </w:r>
      <w:r>
        <w:rPr>
          <w:lang w:val="sw_KE" w:bidi="sw_KE"/>
        </w:rPr>
        <w:t xml:space="preserve">. Unabii ni ujumbe ulioongozwa na Mungu, ulioandikwa au kusemwa, unaoeleza mapenzi ya Mungu kwa watu wake. Tumia neno sawa na ulilotumia kwa unabii. Rejelea Faharasa Kuu kwa ufafanuzi wa neno </w:t>
      </w:r>
      <w:r>
        <w:rPr>
          <w:lang w:val="sw_KE" w:bidi="sw_KE"/>
        </w:rPr>
        <w:t>unabii</w:t>
      </w:r>
      <w:r>
        <w:rPr>
          <w:lang w:val="sw_KE" w:bidi="sw_KE"/>
        </w:rPr>
        <w:t>.</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13:36–43</w:t>
      </w:r>
      <w:r>
        <w:rPr>
          <w:lang w:val="sw_KE" w:bidi="sw_KE"/>
        </w:rPr>
      </w:r>
    </w:p>
    <w:p>
      <w:pPr>
        <w:pStyle w:val="Heading3"/>
      </w:pPr>
      <w:r>
        <w:rPr>
          <w:lang w:val="sw_KE" w:bidi="sw_KE"/>
        </w:rPr>
        <w:t>Sikiliza na Moyo</w:t>
      </w:r>
    </w:p>
    <w:p>
      <w:pPr/>
      <w:r>
        <w:rPr>
          <w:lang w:val="sw_KE" w:bidi="sw_KE"/>
        </w:rPr>
      </w:r>
      <w:r>
        <w:rPr>
          <w:lang w:val="sw_KE" w:bidi="sw_KE"/>
        </w:rPr>
        <w:t>Sikiliza Mathayo 13:36–43 na uweke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Yesu amekuwa akizungumza na umati katika mifano. Kumbuka kwamba mfano ni hadithi inayotumia hali za kila siku ili kufundisha masomo ya kina kuhusu Mungu. Wanafunzi wa Yesu wako pamoja na Yesu. Katika simulizi hii, Yesu anaondoka umati kwenye fukwe za Bahari ya Galilaya. Wanafunzi wa Yesu wanamfuata Yesu nyumbani. Nyumba hii pengine ni mahali ambapo Yesu alikaa alipokuwa Kapernaumu. Wanafunzi wanamwomba Yesu awaelezee ule mfano wa magugu shambani. Kwa hiyo Yesu anakielezea.</w:t>
      </w:r>
    </w:p>
    <w:p>
      <w:pPr/>
      <w:r>
        <w:rPr>
          <w:lang w:val="sw_KE" w:bidi="sw_KE"/>
        </w:rPr>
      </w:r>
      <w:r>
        <w:rPr>
          <w:lang w:val="sw_KE" w:bidi="sw_KE"/>
        </w:rPr>
        <w:t xml:space="preserve">Tazama picha ya </w:t>
      </w:r>
      <w:r>
        <w:rPr>
          <w:lang w:val="sw_KE" w:bidi="sw_KE"/>
        </w:rPr>
        <w:t>shamba lenye zao na magugu ndani yake</w:t>
      </w:r>
      <w:r>
        <w:rPr>
          <w:lang w:val="sw_KE" w:bidi="sw_KE"/>
        </w:rPr>
        <w:t>.</w:t>
      </w:r>
    </w:p>
    <w:p>
      <w:pPr/>
      <w:r>
        <w:rPr>
          <w:lang w:val="sw_KE" w:bidi="sw_KE"/>
        </w:rPr>
      </w:r>
      <w:r>
        <w:rPr>
          <w:lang w:val="sw_KE" w:bidi="sw_KE"/>
        </w:rPr>
        <w:t>Yesu aliondoka umati. Neno "kuondoka" katika sentensi hii lina maana kwamba Yesu hakuwa tu anaondoka kutoka kwa watu, lakini kwamba Yesu amewatuma makundi na kuwatuma mbali. Kwa sababu Yesu awali alikuwa akizungumza na umati kutoka mashua, tunaamini kwamba hapa Yesu anatoka kwenye mashua na kuingia ndani ya nyumba alimokuwa kabla ya kuingia kwenye mashua. Hii pengine ni nyumba ya Simoni Petro ambapo Yesu anakaa wakati Yesu yuko Kapernaumu.</w:t>
      </w:r>
    </w:p>
    <w:p>
      <w:pPr/>
      <w:r>
        <w:rPr>
          <w:lang w:val="sw_KE" w:bidi="sw_KE"/>
        </w:rPr>
      </w:r>
      <w:r>
        <w:rPr>
          <w:lang w:val="sw_KE" w:bidi="sw_KE"/>
        </w:rPr>
        <w:t>Wanafunzi wa Yesu wanamfuata Yesu nyumbani na kumwomba Yesu aeleze mfano wa magugu yaliyopandwa shambani. Yesu anazingatia maelezo ya magugu katika simulizi hii.</w:t>
      </w:r>
    </w:p>
    <w:p>
      <w:pPr/>
      <w:r>
        <w:rPr>
          <w:lang w:val="sw_KE" w:bidi="sw_KE"/>
        </w:rPr>
      </w:r>
      <w:r>
        <w:rPr>
          <w:lang w:val="sw_KE" w:bidi="sw_KE"/>
        </w:rPr>
        <w:t>Yesu anaanza kwa kuelezea wahusika saba wakuu katika mfano. Mmiliki wa ardhi, au yule anayepanda mbegu katika shamba lake, anawakilisha Mwana wa Mtu, au Yesu mwenyewe. Shamba lenyewe linawakilisha ulimwengu, au dunia. Hii inaweza kuwa ya kushangaza kwa wanafunzi, kwa sababu Yesu anajumuisha si tu Waisraeli katika maoni haya, lakini dunia yote. Mbegu nzuri inawakilisha wana wa ufalme. Wana wa ufalme ni wale ambao wanamfuata Yesu na kuwa mali ya ufalme wa Yesu. Magugu yanawakilisha wale ambao ni mali ya yule mwovu. Mwovu ni ibilisi au shetani. Mavuno ni mwisho wa umri wa sasa wa uovu. Kifungu "mwisho wa umri" kinatumiwa kwa sababu ilidhaniwa wakati huo kwamba kulikuwa na umri wa miaka miwili: Moja ilikuwa wakati wa sasa wa uovu kwenye dunia, na umri wa pili ulikuwa umri wa utukufu wa baadaye. Wayahudi na Wakristo wote waliamini hii, hata hivyo Wakristo walijua umri unaofuata kuwa wakati ambapo Yesu atatawala milele. Wavunaji, ni malaika wa Mungu. Malaika ni watumishi wa mbinguni au wajumbe kutoka kwa Mungu ambao wanafanya mapenzi ya Mungu.</w:t>
      </w:r>
    </w:p>
    <w:p>
      <w:pPr/>
      <w:r>
        <w:rPr>
          <w:lang w:val="sw_KE" w:bidi="sw_KE"/>
        </w:rPr>
      </w:r>
      <w:r>
        <w:rPr>
          <w:lang w:val="sw_KE" w:bidi="sw_KE"/>
        </w:rPr>
        <w:t>Yesu anaelezea kile kitatokea mwisho wa wakati. Kazi ya Mwana wa Mtu ni kuja na kuwahukumu watu wabaya na watu wenye haki. Yesu ni Mwana wa Mtu. Yesu anatawala katika ufalme wake. Mwishoni mwa wakati, Yesu anaelezea kwamba kama vile mkulima anatenganisha magugu na ngano wakati wa mavuno, Mungu atawatenganisha watu kuwa wale wanaofanya maovu na wale ambao ni wenye haki, au wanaomfuata Mungu. Yesu, Mwana wa Mtu, atatuma malaika wake ili kukusanya kutoka ufalme wake watu hao wote ambao ni waovu na kusababisha dhambi, na atawatuma kwenye adhabu yao. Watu hawa waovu wakati mwingine hufafanuliwa kama "vikwazo vya kuanguka." "Vikwazo vya kuanguka" ni vikwazo vinavyozuia watu kusonga mbele. Katika hali hii, vikwazo vya kuanguka huwazuia watu kumwendea Yesu na kuwafanya watu kumwasi Mungu. Wale ambao wanafanya uasi wa sheria wanakataa kutii sheria zozote za Mungu.</w:t>
      </w:r>
    </w:p>
    <w:p>
      <w:pPr/>
      <w:r>
        <w:rPr>
          <w:lang w:val="sw_KE" w:bidi="sw_KE"/>
        </w:rPr>
      </w:r>
      <w:r>
        <w:rPr>
          <w:lang w:val="sw_KE" w:bidi="sw_KE"/>
        </w:rPr>
        <w:t>Sitisha na mjadili na timu yako: Watu katika utamaduni wako ambao wanazingatiwa kuwa "wabaya" wanafanya nini? Watu katika utamaduni wako wanaamini nini kitatokea kwa watu hao mwisho wa wakati?</w:t>
      </w:r>
    </w:p>
    <w:p>
      <w:pPr/>
      <w:r>
        <w:rPr>
          <w:lang w:val="sw_KE" w:bidi="sw_KE"/>
        </w:rPr>
      </w:r>
      <w:r>
        <w:rPr>
          <w:lang w:val="sw_KE" w:bidi="sw_KE"/>
        </w:rPr>
        <w:t>Malaika watawatupa katika tanuru ya moto ambapo kutakuwa na kilio na kusaga meno. Tanuru ya moto inadhaniwa kuwakilisha kuzimu au adhabu ya milele. Kifungu "kusaga meno" kinatumiwa kama usemi wa hasira, mateso, au maumivu.</w:t>
      </w:r>
    </w:p>
    <w:p>
      <w:pPr/>
      <w:r>
        <w:rPr>
          <w:lang w:val="sw_KE" w:bidi="sw_KE"/>
        </w:rPr>
      </w:r>
      <w:r>
        <w:rPr>
          <w:lang w:val="sw_KE" w:bidi="sw_KE"/>
        </w:rPr>
        <w:t>Sitisha na mjadili na timu yako kama utamaduni wako una dhana ya kuzimu au la, na jinsi utamaduni wako unavyoelewa dhana ya kuzimu. Shiriki hadithi zilizotumiwa katika utamaduni wako ili kujaribu kuwafanya watu kufanya kitu sahihi. Ni baadhi ya mambo gani ambayo mtu katika utamaduni wako angefanya ambayo yangesababisha wengine kufikiria kwamba watakwenda "kuzimu"?</w:t>
      </w:r>
    </w:p>
    <w:p>
      <w:pPr/>
      <w:r>
        <w:rPr>
          <w:lang w:val="sw_KE" w:bidi="sw_KE"/>
        </w:rPr>
      </w:r>
      <w:r>
        <w:rPr>
          <w:lang w:val="sw_KE" w:bidi="sw_KE"/>
        </w:rPr>
        <w:t>Yesu anawaambia wanafunzi kwamba wenye haki, au wale wanaofanya mapenzi ya Mungu, watang'aa sana kama jua katika ufalme wa Baba yao, au Mungu. Hii ina maana kwamba watu hawa wenye haki watapokea heshima na sifa kutoka kwa Mungu na kila mtu ataona hilo. Watu watawaona kama vile wanavyoona jua kali. Ufalme huu wa Baba ni sawa na ufalme wa Yesu. Ufalme huu wa Baba unaweza kumaanisha dunia mpya ya Baba, au mahali ambapo utawala wa Mungu umethibitishwa milele.</w:t>
      </w:r>
    </w:p>
    <w:p>
      <w:pPr/>
      <w:r>
        <w:rPr>
          <w:lang w:val="sw_KE" w:bidi="sw_KE"/>
        </w:rPr>
      </w:r>
      <w:r>
        <w:rPr>
          <w:lang w:val="sw_KE" w:bidi="sw_KE"/>
        </w:rPr>
        <w:t>Sitisha na mjadili na timu yako jinsi utamaduni wenu unatofautisha kati ya watu wanaofikiri watakwenda mbinguni na watu wanaofikiri watakwenda kuzimu.</w:t>
      </w:r>
    </w:p>
    <w:p>
      <w:pPr/>
      <w:r>
        <w:rPr>
          <w:lang w:val="sw_KE" w:bidi="sw_KE"/>
        </w:rPr>
      </w:r>
      <w:r>
        <w:rPr>
          <w:lang w:val="sw_KE" w:bidi="sw_KE"/>
        </w:rPr>
        <w:t>Yesu anamaliza maelezo na kifungu, "Mtu ambaye ana masikio, waache wasikilize." Kumbuka kifungu "yeye ambaye ana masikio" hakimaanishi watu ambao kwa kweli wana masikio kwenye vichwa vyao. Kifungu hiki kinaonyesha watu ambao wako tayari kusikiliza na kujaribu kuelewa kile kilichosemwa.</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tukio 1.</w:t>
      </w:r>
    </w:p>
    <w:p>
      <w:pPr/>
      <w:r>
        <w:rPr>
          <w:lang w:val="sw_KE" w:bidi="sw_KE"/>
        </w:rPr>
      </w:r>
      <w:r>
        <w:rPr>
          <w:b/>
          <w:lang w:val="sw_KE" w:bidi="sw_KE"/>
        </w:rPr>
        <w:t>Tukio la kwanza:</w:t>
      </w:r>
      <w:r>
        <w:rPr>
          <w:lang w:val="sw_KE" w:bidi="sw_KE"/>
        </w:rPr>
        <w:t xml:space="preserve"> Yesu anaondoka pwani ya bahari na kwenda katika nyumba. Wanafunzi wanamfuata Yesu na kumwomba Yesu kuelezea mfano wa ngano na magugu. Yesu anaelezea mfano kwa wanafunzi.</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r>
        <w:rPr>
          <w:lang w:val="sw_KE" w:bidi="sw_KE"/>
        </w:rPr>
      </w:r>
      <w:r>
        <w:rPr>
          <w:lang w:val="sw_KE" w:bidi="sw_KE"/>
        </w:rPr>
        <w:t>Wahusika katika mfano ni:</w:t>
      </w:r>
    </w:p>
    <w:p>
      <w:pPr>
        <w:pStyle w:val="ListBullet"/>
        <w:spacing w:line="240" w:lineRule="auto"/>
        <w:ind w:left="720"/>
      </w:pPr>
      <w:r>
        <w:rPr>
          <w:lang w:val="sw_KE" w:bidi="sw_KE"/>
        </w:rPr>
      </w:r>
      <w:r>
        <w:rPr>
          <w:lang w:val="sw_KE" w:bidi="sw_KE"/>
        </w:rPr>
        <w:t>Mwana wa Mtu</w:t>
      </w:r>
    </w:p>
    <w:p>
      <w:pPr>
        <w:pStyle w:val="ListBullet"/>
        <w:spacing w:line="240" w:lineRule="auto"/>
        <w:ind w:left="720"/>
      </w:pPr>
      <w:r>
        <w:rPr>
          <w:lang w:val="sw_KE" w:bidi="sw_KE"/>
        </w:rPr>
      </w:r>
      <w:r>
        <w:rPr>
          <w:lang w:val="sw_KE" w:bidi="sw_KE"/>
        </w:rPr>
        <w:t>Shetani</w:t>
      </w:r>
    </w:p>
    <w:p>
      <w:pPr>
        <w:pStyle w:val="ListBullet"/>
        <w:spacing w:line="240" w:lineRule="auto"/>
        <w:ind w:left="720"/>
      </w:pPr>
      <w:r>
        <w:rPr>
          <w:lang w:val="sw_KE" w:bidi="sw_KE"/>
        </w:rPr>
      </w:r>
      <w:r>
        <w:rPr>
          <w:lang w:val="sw_KE" w:bidi="sw_KE"/>
        </w:rPr>
        <w:t>Wana wa ufalme</w:t>
      </w:r>
    </w:p>
    <w:p>
      <w:pPr>
        <w:pStyle w:val="ListBullet"/>
        <w:spacing w:line="240" w:lineRule="auto"/>
        <w:ind w:left="720"/>
      </w:pPr>
      <w:r>
        <w:rPr>
          <w:lang w:val="sw_KE" w:bidi="sw_KE"/>
        </w:rPr>
      </w:r>
      <w:r>
        <w:rPr>
          <w:lang w:val="sw_KE" w:bidi="sw_KE"/>
        </w:rPr>
        <w:t>Wana wa mwovu</w:t>
      </w:r>
    </w:p>
    <w:p>
      <w:pPr>
        <w:pStyle w:val="ListBullet"/>
        <w:spacing w:line="240" w:lineRule="auto"/>
        <w:ind w:left="720"/>
      </w:pPr>
      <w:r>
        <w:rPr>
          <w:lang w:val="sw_KE" w:bidi="sw_KE"/>
        </w:rPr>
      </w:r>
      <w:r>
        <w:rPr>
          <w:lang w:val="sw_KE" w:bidi="sw_KE"/>
        </w:rPr>
        <w:t>Malaika</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 xml:space="preserve">Yesu auaga umati na kuingia nyumbani. Wanafunzi wanamfuata Yesu na kuja kwake kuomba maelezo ya mfano wa magugu. Tazama tena picha </w:t>
      </w:r>
      <w:r>
        <w:rPr>
          <w:lang w:val="sw_KE" w:bidi="sw_KE"/>
        </w:rPr>
        <w:t>za shamba lenye mazao na magugu ndani yake</w:t>
      </w:r>
      <w:r>
        <w:rPr>
          <w:lang w:val="sw_KE" w:bidi="sw_KE"/>
        </w:rPr>
        <w:t>.</w:t>
      </w:r>
    </w:p>
    <w:p>
      <w:pPr/>
      <w:r>
        <w:rPr>
          <w:lang w:val="sw_KE" w:bidi="sw_KE"/>
        </w:rPr>
      </w:r>
      <w:r>
        <w:rPr>
          <w:lang w:val="sw_KE" w:bidi="sw_KE"/>
        </w:rPr>
        <w:t>Yesu anawajibu na kuelezea yale maneno muhimu katika mfano huo. Kisha Yesu anawaelezea kwamba mfano huo unaelezea kile kitakachotokea mwisho wa wakati. Yesu atatuma malaika ili kukusanya waovu na kuwatuma katika moto, ambapo kutakuwa na kilio na mateso.</w:t>
      </w:r>
    </w:p>
    <w:p>
      <w:pPr/>
      <w:r>
        <w:rPr>
          <w:lang w:val="sw_KE" w:bidi="sw_KE"/>
        </w:rPr>
      </w:r>
      <w:r>
        <w:rPr>
          <w:lang w:val="sw_KE" w:bidi="sw_KE"/>
        </w:rPr>
        <w:t>Ikiwa kuna wakati, nenda nje na upate magugu. Katika mahali salama nje, au katika mahali pa moto, washa moto na uchome magugu. Jadili kati ya timu jinsi mnvyohisi kutazama magugu yanayowaka katika moto.</w:t>
      </w:r>
    </w:p>
    <w:p>
      <w:pPr/>
      <w:r>
        <w:rPr>
          <w:lang w:val="sw_KE" w:bidi="sw_KE"/>
        </w:rPr>
      </w:r>
      <w:r>
        <w:rPr>
          <w:lang w:val="sw_KE" w:bidi="sw_KE"/>
        </w:rPr>
        <w:t>Yesu anawaambia wanafunzi kwamba kisha wale ambao wanamfuata Yesu watang'aa sana kama jua katika ufalme wa Baba yao. Yesu kisha anaomba wale ambao wako tayari kusikiliza na kujaribu kuelewa, wafanye hivyo.</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tukio 1.</w:t>
      </w:r>
    </w:p>
    <w:p>
      <w:pPr/>
      <w:r>
        <w:rPr>
          <w:lang w:val="sw_KE" w:bidi="sw_KE"/>
        </w:rPr>
      </w:r>
      <w:r>
        <w:rPr>
          <w:b/>
          <w:lang w:val="sw_KE" w:bidi="sw_KE"/>
        </w:rPr>
        <w:t>Tukio la kwanza:</w:t>
      </w:r>
      <w:r>
        <w:rPr>
          <w:lang w:val="sw_KE" w:bidi="sw_KE"/>
        </w:rPr>
        <w:t xml:space="preserve"> Yesu anaondoka pwani ya bahari na kuingia katika nyumba. Wanafunzi wanamfuata Yesu na kumwomba Yesu awaeleze mfano wa ngano na magugu. Yesu anawaelezea mfano wanafunzi.</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r>
        <w:rPr>
          <w:lang w:val="sw_KE" w:bidi="sw_KE"/>
        </w:rPr>
      </w:r>
      <w:r>
        <w:rPr>
          <w:lang w:val="sw_KE" w:bidi="sw_KE"/>
        </w:rPr>
        <w:t>Wahusika katika mfano ni:</w:t>
      </w:r>
    </w:p>
    <w:p>
      <w:pPr>
        <w:pStyle w:val="ListBullet"/>
        <w:spacing w:line="240" w:lineRule="auto"/>
        <w:ind w:left="720"/>
      </w:pPr>
      <w:r>
        <w:rPr>
          <w:lang w:val="sw_KE" w:bidi="sw_KE"/>
        </w:rPr>
      </w:r>
      <w:r>
        <w:rPr>
          <w:lang w:val="sw_KE" w:bidi="sw_KE"/>
        </w:rPr>
        <w:t>Mwana wa Mtu</w:t>
      </w:r>
    </w:p>
    <w:p>
      <w:pPr>
        <w:pStyle w:val="ListBullet"/>
        <w:spacing w:line="240" w:lineRule="auto"/>
        <w:ind w:left="720"/>
      </w:pPr>
      <w:r>
        <w:rPr>
          <w:lang w:val="sw_KE" w:bidi="sw_KE"/>
        </w:rPr>
      </w:r>
      <w:r>
        <w:rPr>
          <w:lang w:val="sw_KE" w:bidi="sw_KE"/>
        </w:rPr>
        <w:t>Shetani</w:t>
      </w:r>
    </w:p>
    <w:p>
      <w:pPr>
        <w:pStyle w:val="ListBullet"/>
        <w:spacing w:line="240" w:lineRule="auto"/>
        <w:ind w:left="720"/>
      </w:pPr>
      <w:r>
        <w:rPr>
          <w:lang w:val="sw_KE" w:bidi="sw_KE"/>
        </w:rPr>
      </w:r>
      <w:r>
        <w:rPr>
          <w:lang w:val="sw_KE" w:bidi="sw_KE"/>
        </w:rPr>
        <w:t>Wana wa ufalme</w:t>
      </w:r>
    </w:p>
    <w:p>
      <w:pPr>
        <w:pStyle w:val="ListBullet"/>
        <w:spacing w:line="240" w:lineRule="auto"/>
        <w:ind w:left="720"/>
      </w:pPr>
      <w:r>
        <w:rPr>
          <w:lang w:val="sw_KE" w:bidi="sw_KE"/>
        </w:rPr>
      </w:r>
      <w:r>
        <w:rPr>
          <w:lang w:val="sw_KE" w:bidi="sw_KE"/>
        </w:rPr>
        <w:t>Wana wa mwovu</w:t>
      </w:r>
    </w:p>
    <w:p>
      <w:pPr>
        <w:pStyle w:val="ListBullet"/>
        <w:spacing w:line="240" w:lineRule="auto"/>
        <w:ind w:left="720"/>
      </w:pPr>
      <w:r>
        <w:rPr>
          <w:lang w:val="sw_KE" w:bidi="sw_KE"/>
        </w:rPr>
      </w:r>
      <w:r>
        <w:rPr>
          <w:lang w:val="sw_KE" w:bidi="sw_KE"/>
        </w:rPr>
        <w:t>Malaika</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Mara ya pili timu inaigiza hadithi hii, sitisha katika sehemu fulani. Igiza sehemu za mfano kama Yesu anavyoeleza.</w:t>
      </w:r>
    </w:p>
    <w:p>
      <w:pPr/>
      <w:r>
        <w:rPr>
          <w:lang w:val="sw_KE" w:bidi="sw_KE"/>
        </w:rPr>
      </w:r>
      <w:r>
        <w:rPr>
          <w:lang w:val="sw_KE" w:bidi="sw_KE"/>
        </w:rPr>
        <w:t>Wanafunzi wa Yesu wanamfuata Yesu katika nyumba na kumwomba Yesu awaeleze mfano wa magugu ambayo yalikuwa yamepandwa katika shamba. Yesu anawajibu akielezea uwakilishi muhimu katika mfano. Kisha Yesu anawaambia jinsi wale ambao hawamfuati Yesu watakusanywa pamoja na kutupwaa katika tanuru ya moto.</w:t>
      </w:r>
    </w:p>
    <w:p>
      <w:pPr/>
      <w:r>
        <w:rPr>
          <w:lang w:val="sw_KE" w:bidi="sw_KE"/>
        </w:rPr>
      </w:r>
      <w:r>
        <w:rPr>
          <w:lang w:val="sw_KE" w:bidi="sw_KE"/>
        </w:rPr>
        <w:t>Sitisha kitendo: Muulize mwigizaji anayeigiza Yesu jinsi anavyohisi. Utaskia mambo kama, "Nina huzuni kwa sababu walikataa kunifuata na kwa hiyo sasa wanateseka Waulize waigizaji wanaoigiza wanafunzi jinsi wanavyohisi. Sikiliza mambo kama, "Nina hofu, wasiwasi, kuanza kuelewa kwa nini utume wa Yesu ni muhimu sana."</w:t>
      </w:r>
    </w:p>
    <w:p>
      <w:pPr/>
      <w:r>
        <w:rPr>
          <w:lang w:val="sw_KE" w:bidi="sw_KE"/>
        </w:rPr>
      </w:r>
      <w:r>
        <w:rPr>
          <w:lang w:val="sw_KE" w:bidi="sw_KE"/>
        </w:rPr>
        <w:t>Kisha Yesu anawaambia wanafunzi kwamba baadaye, wale ambao wamemtii Yesu watang'aa katika Ufalme wa Mungu. Wale ambao wako tayari kusikiliza, waache wasikilize na kutii.</w:t>
      </w:r>
    </w:p>
    <w:p>
      <w:pPr/>
      <w:r>
        <w:rPr>
          <w:lang w:val="sw_KE" w:bidi="sw_KE"/>
        </w:rPr>
      </w:r>
      <w:r>
        <w:rPr>
          <w:lang w:val="sw_KE" w:bidi="sw_KE"/>
        </w:rPr>
        <w:t>Sitisha kitendo: Waulize waigizaji wanaoigiza wanafunzi jinsi wanavyohisi. Utaskia mambo kama, "Nimeshangaa," "Tayari kumwambia kila mtu kile anahitaji kusikia," "Nina wasiwasi kwamba si kila mtu atamfuata Yesu."</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Yesu anaaga umati na kuingia ndani ya nyumba. </w:t>
      </w:r>
      <w:r>
        <w:rPr>
          <w:b/>
          <w:lang w:val="sw_KE" w:bidi="sw_KE"/>
        </w:rPr>
        <w:t>Wanafunzi</w:t>
      </w:r>
      <w:r>
        <w:rPr>
          <w:lang w:val="sw_KE" w:bidi="sw_KE"/>
        </w:rPr>
        <w:t xml:space="preserve"> wa Yesu wanafuata. Wanafunzi ni wafuasi wa karibu wa Yesu. Rejelea Faharasa Kuu kwa ufafanuzi wa neno </w:t>
      </w:r>
      <w:r>
        <w:rPr>
          <w:lang w:val="sw_KE" w:bidi="sw_KE"/>
        </w:rPr>
        <w:t>wanafunzi</w:t>
      </w:r>
      <w:r>
        <w:rPr>
          <w:lang w:val="sw_KE" w:bidi="sw_KE"/>
        </w:rPr>
        <w:t>. Tafsiri neno hili kwa njia sawa na uliyo nayo katika simulizi zingine.</w:t>
      </w:r>
    </w:p>
    <w:p>
      <w:pPr/>
      <w:r>
        <w:rPr>
          <w:lang w:val="sw_KE" w:bidi="sw_KE"/>
        </w:rPr>
      </w:r>
      <w:r>
        <w:rPr>
          <w:lang w:val="sw_KE" w:bidi="sw_KE"/>
        </w:rPr>
        <w:t xml:space="preserve">Wanafunzi wanakuja kwa Yesu na kumwomba Yesu awaelezee </w:t>
      </w:r>
      <w:r>
        <w:rPr>
          <w:b/>
          <w:lang w:val="sw_KE" w:bidi="sw_KE"/>
        </w:rPr>
        <w:t>mfano</w:t>
      </w:r>
      <w:r>
        <w:rPr>
          <w:lang w:val="sw_KE" w:bidi="sw_KE"/>
        </w:rPr>
        <w:t xml:space="preserve"> wa magugu. Mfano ni hadithi inayotumia hali ya kila siku ili kufanya uhakika wa kina kuhusu Mungu. Rejelea Faharasa Kuu kwa ufafanuzi wa neno </w:t>
      </w:r>
      <w:r>
        <w:rPr>
          <w:lang w:val="sw_KE" w:bidi="sw_KE"/>
        </w:rPr>
        <w:t>mfano</w:t>
      </w:r>
      <w:r>
        <w:rPr>
          <w:lang w:val="sw_KE" w:bidi="sw_KE"/>
        </w:rPr>
        <w:t>.</w:t>
      </w:r>
    </w:p>
    <w:p>
      <w:pPr/>
      <w:r>
        <w:rPr>
          <w:lang w:val="sw_KE" w:bidi="sw_KE"/>
        </w:rPr>
      </w:r>
      <w:r>
        <w:rPr>
          <w:lang w:val="sw_KE" w:bidi="sw_KE"/>
        </w:rPr>
        <w:t xml:space="preserve">Yesu anaelezea vipengele vikuu vya mfano. Mmiliki wa ardhi, au mtu ambaye anapanda mbegu katika shamba lake, anawakilisha </w:t>
      </w:r>
      <w:r>
        <w:rPr>
          <w:b/>
          <w:lang w:val="sw_KE" w:bidi="sw_KE"/>
        </w:rPr>
        <w:t>Mwana wa Mtu</w:t>
      </w:r>
      <w:r>
        <w:rPr>
          <w:lang w:val="sw_KE" w:bidi="sw_KE"/>
        </w:rPr>
        <w:t xml:space="preserve">, au Yesu. Tafsiri mmiliki wa ardhi na Mwana wa Mtu kwa njia sawa na uliyo nayo katika simulizi za awali. </w:t>
      </w:r>
      <w:r>
        <w:rPr>
          <w:lang w:val="sw_KE" w:bidi="sw_KE"/>
        </w:rPr>
        <w:t>Mwana wa Mtu</w:t>
      </w:r>
      <w:r>
        <w:rPr>
          <w:lang w:val="sw_KE" w:bidi="sw_KE"/>
        </w:rPr>
        <w:t xml:space="preserve"> ni neno ambalo Yesu anatumia mara nyingi ili kujielezea Yeye mwenyewe. Yesu alitumia neno hili badala ya </w:t>
      </w:r>
      <w:r>
        <w:rPr>
          <w:lang w:val="sw_KE" w:bidi="sw_KE"/>
        </w:rPr>
        <w:t>Masihi</w:t>
      </w:r>
      <w:r>
        <w:rPr>
          <w:lang w:val="sw_KE" w:bidi="sw_KE"/>
        </w:rPr>
        <w:t xml:space="preserve"> ili kuondoa kile watu walidhani kuwa kiongozi wa kijeshi. Mwana wa Mtu ni marejeleo ya kuwa uzao wa Adamu. Pia inarejelea ubinadamu wa Yesu na pia upekee wa Yesu kuwa Mungu kikamilifu na binadamu kikamilifu.</w:t>
      </w:r>
    </w:p>
    <w:p>
      <w:pPr/>
      <w:r>
        <w:rPr>
          <w:lang w:val="sw_KE" w:bidi="sw_KE"/>
        </w:rPr>
      </w:r>
      <w:r>
        <w:rPr>
          <w:lang w:val="sw_KE" w:bidi="sw_KE"/>
        </w:rPr>
        <w:t xml:space="preserve">Magugu yanawakilisha wale ambao ni wa yule </w:t>
      </w:r>
      <w:r>
        <w:rPr>
          <w:b/>
          <w:lang w:val="sw_KE" w:bidi="sw_KE"/>
        </w:rPr>
        <w:t>mwovu</w:t>
      </w:r>
      <w:r>
        <w:rPr>
          <w:lang w:val="sw_KE" w:bidi="sw_KE"/>
        </w:rPr>
        <w:t xml:space="preserve">. Mwovu ni </w:t>
      </w:r>
      <w:r>
        <w:rPr>
          <w:b/>
          <w:lang w:val="sw_KE" w:bidi="sw_KE"/>
        </w:rPr>
        <w:t>Ibilisi</w:t>
      </w:r>
      <w:r>
        <w:rPr>
          <w:lang w:val="sw_KE" w:bidi="sw_KE"/>
        </w:rPr>
        <w:t xml:space="preserve"> au </w:t>
      </w:r>
      <w:r>
        <w:rPr>
          <w:b/>
          <w:lang w:val="sw_KE" w:bidi="sw_KE"/>
        </w:rPr>
        <w:t>Shetani</w:t>
      </w:r>
      <w:r>
        <w:rPr>
          <w:lang w:val="sw_KE" w:bidi="sw_KE"/>
        </w:rPr>
        <w:t xml:space="preserve">. Tafsiri hii kwa njia sawa na uliyo nayo katika simulizi za awali. Rejelea Faharasa Kuu kwa ufafanuzi wa neno </w:t>
      </w:r>
      <w:r>
        <w:rPr>
          <w:lang w:val="sw_KE" w:bidi="sw_KE"/>
        </w:rPr>
        <w:t>Shetani</w:t>
      </w:r>
      <w:r>
        <w:rPr>
          <w:lang w:val="sw_KE" w:bidi="sw_KE"/>
        </w:rPr>
        <w:t>.</w:t>
      </w:r>
    </w:p>
    <w:p>
      <w:pPr/>
      <w:r>
        <w:rPr>
          <w:lang w:val="sw_KE" w:bidi="sw_KE"/>
        </w:rPr>
      </w:r>
      <w:r>
        <w:rPr>
          <w:lang w:val="sw_KE" w:bidi="sw_KE"/>
        </w:rPr>
        <w:t xml:space="preserve">Mavuno ni </w:t>
      </w:r>
      <w:r>
        <w:rPr>
          <w:b/>
          <w:lang w:val="sw_KE" w:bidi="sw_KE"/>
        </w:rPr>
        <w:t>mwisho wa umri</w:t>
      </w:r>
      <w:r>
        <w:rPr>
          <w:lang w:val="sw_KE" w:bidi="sw_KE"/>
        </w:rPr>
        <w:t>. Mwisho wa umri unarejelea mwisho wa wakati, au wakati ambapo Yesu atarudi na kufanya upya mambo yote.</w:t>
      </w:r>
    </w:p>
    <w:p>
      <w:pPr/>
      <w:r>
        <w:rPr>
          <w:lang w:val="sw_KE" w:bidi="sw_KE"/>
        </w:rPr>
      </w:r>
      <w:r>
        <w:rPr>
          <w:lang w:val="sw_KE" w:bidi="sw_KE"/>
        </w:rPr>
        <w:t xml:space="preserve">Wavunaji, au wale ambao wanavuta mazao na ngano, ni </w:t>
      </w:r>
      <w:r>
        <w:rPr>
          <w:b/>
          <w:lang w:val="sw_KE" w:bidi="sw_KE"/>
        </w:rPr>
        <w:t>malaika</w:t>
      </w:r>
      <w:r>
        <w:rPr>
          <w:lang w:val="sw_KE" w:bidi="sw_KE"/>
        </w:rPr>
        <w:t xml:space="preserve"> wa Mungu. Malaika ni kiumbe kisicho cha kawaida ambaye ni mjumbe wa Mungu. Tumia neno sawa na ulilotumia kwa malaika katika siku za nyuma. Rejelea Faharasa Kuu kwa ufafanuzi wa neno </w:t>
      </w:r>
      <w:r>
        <w:rPr>
          <w:lang w:val="sw_KE" w:bidi="sw_KE"/>
        </w:rPr>
        <w:t>malaika</w:t>
      </w:r>
      <w:r>
        <w:rPr>
          <w:lang w:val="sw_KE" w:bidi="sw_KE"/>
        </w:rPr>
        <w:t>.</w:t>
      </w:r>
    </w:p>
    <w:p>
      <w:pPr/>
      <w:r>
        <w:rPr>
          <w:lang w:val="sw_KE" w:bidi="sw_KE"/>
        </w:rPr>
      </w:r>
      <w:r>
        <w:rPr>
          <w:lang w:val="sw_KE" w:bidi="sw_KE"/>
        </w:rPr>
        <w:t xml:space="preserve">Yesu anawaambia wanafunzi kwamba kama vile magugu yalichomwa moto, mwisho wa umri, kwa hiyo malaika watawakusanya pamoja wale ambao hawamfuati Yesu na mambo yote ambayo yanasababisha </w:t>
      </w:r>
      <w:r>
        <w:rPr>
          <w:b/>
          <w:lang w:val="sw_KE" w:bidi="sw_KE"/>
        </w:rPr>
        <w:t>dhambi</w:t>
      </w:r>
      <w:r>
        <w:rPr>
          <w:lang w:val="sw_KE" w:bidi="sw_KE"/>
        </w:rPr>
        <w:t xml:space="preserve">. Kutenda dhambi ni kumwasi Mungu. Tumia neno sawa na ulilotumia kwa dhambi katika siku zilizopita. Rejelea Faharasa Kuu kwa ufafanuzi wa neno </w:t>
      </w:r>
      <w:r>
        <w:rPr>
          <w:lang w:val="sw_KE" w:bidi="sw_KE"/>
        </w:rPr>
        <w:t>dhambi</w:t>
      </w:r>
      <w:r>
        <w:rPr>
          <w:lang w:val="sw_KE" w:bidi="sw_KE"/>
        </w:rPr>
        <w:t>. Malaika kisha watatupa wale wote katika tanuru ya moto. Hii inamaanisha kuwakilisha kuzimu, au adhabu ya milele.</w:t>
      </w:r>
    </w:p>
    <w:p>
      <w:pPr/>
      <w:r>
        <w:rPr>
          <w:lang w:val="sw_KE" w:bidi="sw_KE"/>
        </w:rPr>
      </w:r>
      <w:r>
        <w:rPr>
          <w:lang w:val="sw_KE" w:bidi="sw_KE"/>
        </w:rPr>
        <w:t xml:space="preserve">Yesu kisha anawaambia wanafunzi kwamba wale ambao ni wenye haki, au wanaokubaliwa na Mungu kwa kumfuata Yesu, watang'aa kwa mkali katika </w:t>
      </w:r>
      <w:r>
        <w:rPr>
          <w:b/>
          <w:lang w:val="sw_KE" w:bidi="sw_KE"/>
        </w:rPr>
        <w:t>Ufalme wa Baba</w:t>
      </w:r>
      <w:r>
        <w:rPr>
          <w:lang w:val="sw_KE" w:bidi="sw_KE"/>
        </w:rPr>
        <w:t>. Hii pia inaweza kutafsiriwa kama ufalme wa Mungu. Tumia neno lile lile kwa “Ufalme wa Baba” ambalo umetumia hapo awali kwa “</w:t>
      </w:r>
      <w:r>
        <w:rPr>
          <w:b/>
          <w:lang w:val="sw_KE" w:bidi="sw_KE"/>
        </w:rPr>
        <w:t>Ufalme wa mbinguni</w:t>
      </w:r>
      <w:r>
        <w:rPr>
          <w:lang w:val="sw_KE" w:bidi="sw_KE"/>
        </w:rPr>
        <w:t>” au “</w:t>
      </w:r>
      <w:r>
        <w:rPr>
          <w:b/>
          <w:lang w:val="sw_KE" w:bidi="sw_KE"/>
        </w:rPr>
        <w:t>Ufalme wa Mungu</w:t>
      </w:r>
      <w:r>
        <w:rPr>
          <w:lang w:val="sw_KE" w:bidi="sw_KE"/>
        </w:rPr>
        <w:t xml:space="preserve">. Rejelea Faharasa Kuu kwa ufafanuzi wa neno </w:t>
      </w:r>
      <w:r>
        <w:rPr>
          <w:lang w:val="sw_KE" w:bidi="sw_KE"/>
        </w:rPr>
        <w:t>ufalme wa Mungu</w:t>
      </w:r>
      <w:r>
        <w:rPr>
          <w:lang w:val="sw_KE" w:bidi="sw_KE"/>
        </w:rPr>
        <w:t>.</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13:44–53</w:t>
      </w:r>
      <w:r>
        <w:rPr>
          <w:lang w:val="sw_KE" w:bidi="sw_KE"/>
        </w:rPr>
      </w:r>
    </w:p>
    <w:p>
      <w:pPr>
        <w:pStyle w:val="Heading3"/>
      </w:pPr>
      <w:r>
        <w:rPr>
          <w:lang w:val="sw_KE" w:bidi="sw_KE"/>
        </w:rPr>
        <w:t>Sikiliza na Moyo</w:t>
      </w:r>
    </w:p>
    <w:p>
      <w:pPr/>
      <w:r>
        <w:rPr>
          <w:lang w:val="sw_KE" w:bidi="sw_KE"/>
        </w:rPr>
      </w:r>
      <w:r>
        <w:rPr>
          <w:lang w:val="sw_KE" w:bidi="sw_KE"/>
        </w:rPr>
        <w:t>Sikiliza Mathayo 13:44–53 na utie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Yesu anaendelea kuzungumza na wanafunzi wake kwa mifano. Yesu na wanafunzi bado wako katika nyumba katika eneo la Kapernaumu. Yesu anatumia mifano ili kuwasaidia wanafunzi kuelewa ufalme wa mbinguni. Yesu anaunganisha pamoja mfano wa hazina iliyofichwa shambani na mfano wa lulu ya thamani kubwa. Mara nyingi Yesu anatoa mifano miwili inayofanana pamoja ili kusisitiza jambo muhimu.</w:t>
      </w:r>
    </w:p>
    <w:p>
      <w:pPr/>
      <w:r>
        <w:rPr>
          <w:lang w:val="sw_KE" w:bidi="sw_KE"/>
        </w:rPr>
      </w:r>
      <w:r>
        <w:rPr>
          <w:lang w:val="sw_KE" w:bidi="sw_KE"/>
        </w:rPr>
        <w:t>Mfano wa hazina katika shamba na mfano wa lulu unaonyesha jinsi ufalme wa mbinguni ni wa thamani. Yesu anaanza mifano yote miwili na kifungu, "Ufalme wa mbinguni ni kama..." Yesu anaelezea kuwa ufalme unaweza kulinganishwa na hali, si kitu. Ufalme wa mbinguni ni sawa na hali ambapo mtu alificha hazina katika shamba. Katika utamaduni wa wakati huo ilikuwa ya kawaida sana kuzika au kuficha vitu vya thamani kwenye mali. Mtu aliyepata hazina shambani anaweza kupata kwa ajali. Hata hivyo, ikiwa mtu angepata hazina katika shamba na kuiondoa shambani au ardhini, ingekuwa moja kwa moja mali ya yule anayemiliki shamba hilo kwa sasa. Kwa hiyo kuna uwezekano kwamba mtu aliyepata hazina hiyo hakuinyanyua. Anaweza kuwa amefichua tu hazina. Kisha mtu alificha tena na kutembea kwa furaha ya ajabu. Mtu aliuza kila kitu alikuwa nayo ili kununua shamba ili kisha aweze kudai hazina kama yake.</w:t>
      </w:r>
    </w:p>
    <w:p>
      <w:pPr/>
      <w:r>
        <w:rPr>
          <w:lang w:val="sw_KE" w:bidi="sw_KE"/>
        </w:rPr>
      </w:r>
      <w:r>
        <w:rPr>
          <w:lang w:val="sw_KE" w:bidi="sw_KE"/>
        </w:rPr>
        <w:t>Jadili kama kikundi: Je, kuna vitu vya thamani katika utamaduni wako ambavyo baadhi ya watu wangekuwa tayari kutoa mali yao yote? Je, kuna mtu yeyote unayemjua ambaye ameacha mengi ili kupata kitu?</w:t>
      </w:r>
    </w:p>
    <w:p>
      <w:pPr/>
      <w:r>
        <w:rPr>
          <w:lang w:val="sw_KE" w:bidi="sw_KE"/>
        </w:rPr>
      </w:r>
      <w:r>
        <w:rPr>
          <w:lang w:val="sw_KE" w:bidi="sw_KE"/>
        </w:rPr>
        <w:t>Yesu kisha anasema mfano wa lulu. Lulu ni kito cha pande zote nyeupe cha fedha ambacho samaki maalum katika bahari wanaunda. Watu katika utamaduni huo walizingatia lulu kuwa ya thamani zaidi kuliko dhahabu. Mfanyabiashara katika mfano huu anaenda kutafuta lulu. Yeye haja juu yake kwa ajali. Pia anauza yote aliyo nayo ili kupata lulu ambayo ni ya thamani sana. Watu wengine wanafikiri kwamba ufalme wa mbinguni ni kama mfanyabiashara na watu wa Mungu ni lulu kwa sababu Yesu alitoa kila kitu ili kutuununua. Si kila mtu anayekubali maelezo haya. Kwa sababu mfano huu umeunganishwa na hazina katika shamba, wasomi wengi wanaamini kwamba Yesu anaonyesha ufalme wa mbinguni kuwa na thamani kama lulu katika mfano.</w:t>
      </w:r>
    </w:p>
    <w:p>
      <w:pPr/>
      <w:r>
        <w:rPr>
          <w:lang w:val="sw_KE" w:bidi="sw_KE"/>
        </w:rPr>
      </w:r>
      <w:r>
        <w:rPr>
          <w:lang w:val="sw_KE" w:bidi="sw_KE"/>
        </w:rPr>
        <w:t xml:space="preserve">Sitisha na uangalie picha ya </w:t>
      </w:r>
      <w:r>
        <w:rPr>
          <w:lang w:val="sw_KE" w:bidi="sw_KE"/>
        </w:rPr>
        <w:t>lulu</w:t>
      </w:r>
      <w:r>
        <w:rPr>
          <w:lang w:val="sw_KE" w:bidi="sw_KE"/>
        </w:rPr>
        <w:t>. Je, kuna kito chochote katika utamaduni wako ambacho kinathaminiwa sana? Simulia hadithi ya kile watu wamefanya ili kupata kito hicho.</w:t>
      </w:r>
    </w:p>
    <w:p>
      <w:pPr/>
      <w:r>
        <w:rPr>
          <w:lang w:val="sw_KE" w:bidi="sw_KE"/>
        </w:rPr>
      </w:r>
      <w:r>
        <w:rPr>
          <w:lang w:val="sw_KE" w:bidi="sw_KE"/>
        </w:rPr>
        <w:t>Yesu anatoa mfano mwingine kwamba ufalme wa mbinguni ni kama wavu uliotupwa baharini, ukakusanya aina zote za samaki. Kisha wakati wavu umejaa wavuvi wanaleta pwani na kutunza samaki ambao ni nzuri kula katika makopo au ndoo. Wanatupa samaki wabaya. Yesu anaelezea kwamba hii ni jinsi itakuwa mwishoni mwa umri. Kifungu "kwa hiyo itakuwa mwishoni mwa umri" ni uhusiano na taarifa ya yanayofuata. Inaweza kusoma zaidi kama, "Kama vile kile kilichotokea na samaki, malaika watakuja na kutenganisha waovu na wenye haki." Yesu anasema kwamba samaki wazuri na wabaya ni kama watu wenye haki na watu waovu. Malaika watawatupa wale ambao ni waovu katika tanuru ya moto ambapo kutakuwa na kilio na kusaga meno. Tanuru ya moto pengine inawakilisha kuzimu au adhabu ya milele. Kifungu "kusaga meno" ni usemi wa hasira, mateso, au maumivu.</w:t>
      </w:r>
    </w:p>
    <w:p>
      <w:pPr/>
      <w:r>
        <w:rPr>
          <w:lang w:val="sw_KE" w:bidi="sw_KE"/>
        </w:rPr>
      </w:r>
      <w:r>
        <w:rPr>
          <w:lang w:val="sw_KE" w:bidi="sw_KE"/>
        </w:rPr>
        <w:t xml:space="preserve">Sitisha na uangalie picha ya </w:t>
      </w:r>
      <w:r>
        <w:rPr>
          <w:lang w:val="sw_KE" w:bidi="sw_KE"/>
        </w:rPr>
        <w:t>wavu wenye samaki wote</w:t>
      </w:r>
      <w:r>
        <w:rPr>
          <w:lang w:val="sw_KE" w:bidi="sw_KE"/>
        </w:rPr>
        <w:t>. Je, watu katika utamaduni wako wanakula samaki? Ikiwa ndivyo, watu wanawakamata vipi?</w:t>
      </w:r>
    </w:p>
    <w:p>
      <w:pPr/>
      <w:r>
        <w:rPr>
          <w:lang w:val="sw_KE" w:bidi="sw_KE"/>
        </w:rPr>
      </w:r>
      <w:r>
        <w:rPr>
          <w:lang w:val="sw_KE" w:bidi="sw_KE"/>
        </w:rPr>
        <w:t>Jadili zao katika utamaduni wako ambalo lote yanavutwa pamoja, na kisha wazuri na wabaya wanatenganishwa.</w:t>
      </w:r>
    </w:p>
    <w:p>
      <w:pPr/>
      <w:r>
        <w:rPr>
          <w:lang w:val="sw_KE" w:bidi="sw_KE"/>
        </w:rPr>
      </w:r>
      <w:r>
        <w:rPr>
          <w:lang w:val="sw_KE" w:bidi="sw_KE"/>
        </w:rPr>
        <w:t>Yesu anauliza wanafunzi wake kama wanaelewa mafundisho yote. Wanasema ndiyo. Yesu anasema, "kwa hivyo" ambayo inaunganisha wazo lifuatalo na swali ambalo Yesu aliuliza na wanafunzi wanajibu. Yesu kisha anawaambia kuhusu waandishi ambao wanajifunza kuhusu ufalme wa mbinguni. Neno "jifunze" katika baadhi ya matoleo linasema "wamefundishwa." Neno mwandishi linamaanisha mwalimu wa sheria. Inatumiwa mara kadhaa katika Mathayo. Hata hivyo, huu ni wakati pekee unarejelea mwandishi ambaye anamwamini Yesu kwa sababu anajifunza kuhusu ufalme wa mbinguni. Walimu hao wa sheria ni kama bwana wa nyumba ambaye analeta kutoka hazina yake mambo mapya na ya zamani. Hatujui mambo mapya na ya zamani ni nini, kwa hivyo tumia lugha isiyo na ufafanuzi wa kina katika tafsiri yako.</w:t>
      </w:r>
    </w:p>
    <w:p>
      <w:pPr/>
      <w:r>
        <w:rPr>
          <w:lang w:val="sw_KE" w:bidi="sw_KE"/>
        </w:rPr>
      </w:r>
      <w:r>
        <w:rPr>
          <w:lang w:val="sw_KE" w:bidi="sw_KE"/>
        </w:rPr>
        <w:t>Baada ya Yesu kumaliza kutoa mifano hii, aliondoka kwenda sehemu nyingine ya nchi.</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5.</w:t>
      </w:r>
    </w:p>
    <w:p>
      <w:pPr/>
      <w:r>
        <w:rPr>
          <w:lang w:val="sw_KE" w:bidi="sw_KE"/>
        </w:rPr>
      </w:r>
      <w:r>
        <w:rPr>
          <w:b/>
          <w:lang w:val="sw_KE" w:bidi="sw_KE"/>
        </w:rPr>
        <w:t>Tukio la kwanza:</w:t>
      </w:r>
      <w:r>
        <w:rPr>
          <w:lang w:val="sw_KE" w:bidi="sw_KE"/>
        </w:rPr>
        <w:t xml:space="preserve"> Yesu anatoa mfano wa hazina katika shamba.</w:t>
      </w:r>
    </w:p>
    <w:p>
      <w:pPr/>
      <w:r>
        <w:rPr>
          <w:lang w:val="sw_KE" w:bidi="sw_KE"/>
        </w:rPr>
      </w:r>
      <w:r>
        <w:rPr>
          <w:b/>
          <w:lang w:val="sw_KE" w:bidi="sw_KE"/>
        </w:rPr>
        <w:t>Tukio la pili:</w:t>
      </w:r>
      <w:r>
        <w:rPr>
          <w:lang w:val="sw_KE" w:bidi="sw_KE"/>
        </w:rPr>
        <w:t xml:space="preserve"> Yesu anatoa mfano wa lulu.</w:t>
      </w:r>
    </w:p>
    <w:p>
      <w:pPr/>
      <w:r>
        <w:rPr>
          <w:lang w:val="sw_KE" w:bidi="sw_KE"/>
        </w:rPr>
      </w:r>
      <w:r>
        <w:rPr>
          <w:b/>
          <w:lang w:val="sw_KE" w:bidi="sw_KE"/>
        </w:rPr>
        <w:t>Tukio la tatu:</w:t>
      </w:r>
      <w:r>
        <w:rPr>
          <w:lang w:val="sw_KE" w:bidi="sw_KE"/>
        </w:rPr>
        <w:t xml:space="preserve"> Yesu anatoa mfano wa wavu.</w:t>
      </w:r>
    </w:p>
    <w:p>
      <w:pPr/>
      <w:r>
        <w:rPr>
          <w:lang w:val="sw_KE" w:bidi="sw_KE"/>
        </w:rPr>
      </w:r>
      <w:r>
        <w:rPr>
          <w:b/>
          <w:lang w:val="sw_KE" w:bidi="sw_KE"/>
        </w:rPr>
        <w:t>Tukio la nne:</w:t>
      </w:r>
      <w:r>
        <w:rPr>
          <w:lang w:val="sw_KE" w:bidi="sw_KE"/>
        </w:rPr>
        <w:t xml:space="preserve"> Yesu anazungumza na wanafunzi wake kuhusu uelewa wao.</w:t>
      </w:r>
    </w:p>
    <w:p>
      <w:pPr/>
      <w:r>
        <w:rPr>
          <w:lang w:val="sw_KE" w:bidi="sw_KE"/>
        </w:rPr>
      </w:r>
      <w:r>
        <w:rPr>
          <w:b/>
          <w:lang w:val="sw_KE" w:bidi="sw_KE"/>
        </w:rPr>
        <w:t>Tukio la tano:</w:t>
      </w:r>
      <w:r>
        <w:rPr>
          <w:lang w:val="sw_KE" w:bidi="sw_KE"/>
        </w:rPr>
        <w:t xml:space="preserve"> Yesu anaondoka kwa sehemu nyingine ya nchi.</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wake</w:t>
      </w:r>
    </w:p>
    <w:p>
      <w:pPr/>
      <w:r>
        <w:rPr>
          <w:lang w:val="sw_KE" w:bidi="sw_KE"/>
        </w:rPr>
      </w:r>
      <w:r>
        <w:rPr>
          <w:lang w:val="sw_KE" w:bidi="sw_KE"/>
        </w:rPr>
        <w:t>Wahusika katika mifano ni pamoja na:</w:t>
      </w:r>
    </w:p>
    <w:p>
      <w:pPr>
        <w:pStyle w:val="ListBullet"/>
        <w:spacing w:line="240" w:lineRule="auto"/>
        <w:ind w:left="720"/>
      </w:pPr>
      <w:r>
        <w:rPr>
          <w:lang w:val="sw_KE" w:bidi="sw_KE"/>
        </w:rPr>
      </w:r>
      <w:r>
        <w:rPr>
          <w:lang w:val="sw_KE" w:bidi="sw_KE"/>
        </w:rPr>
        <w:t>Mtu anayepata hazina</w:t>
      </w:r>
    </w:p>
    <w:p>
      <w:pPr>
        <w:pStyle w:val="ListBullet"/>
        <w:spacing w:line="240" w:lineRule="auto"/>
        <w:ind w:left="720"/>
      </w:pPr>
      <w:r>
        <w:rPr>
          <w:lang w:val="sw_KE" w:bidi="sw_KE"/>
        </w:rPr>
      </w:r>
      <w:r>
        <w:rPr>
          <w:lang w:val="sw_KE" w:bidi="sw_KE"/>
        </w:rPr>
        <w:t>Mfanyabiashara ambaye anatafuta lulu</w:t>
      </w:r>
    </w:p>
    <w:p>
      <w:pPr>
        <w:pStyle w:val="ListBullet"/>
        <w:spacing w:line="240" w:lineRule="auto"/>
        <w:ind w:left="720"/>
      </w:pPr>
      <w:r>
        <w:rPr>
          <w:lang w:val="sw_KE" w:bidi="sw_KE"/>
        </w:rPr>
      </w:r>
      <w:r>
        <w:rPr>
          <w:lang w:val="sw_KE" w:bidi="sw_KE"/>
        </w:rPr>
        <w:t>Mvuvi (ingawa hakutajwa wasiwasi)</w:t>
      </w:r>
    </w:p>
    <w:p>
      <w:pPr>
        <w:pStyle w:val="ListBullet"/>
        <w:spacing w:line="240" w:lineRule="auto"/>
        <w:ind w:left="720"/>
      </w:pPr>
      <w:r>
        <w:rPr>
          <w:lang w:val="sw_KE" w:bidi="sw_KE"/>
        </w:rPr>
      </w:r>
      <w:r>
        <w:rPr>
          <w:lang w:val="sw_KE" w:bidi="sw_KE"/>
        </w:rPr>
        <w:t>Samaki mbaya</w:t>
      </w:r>
    </w:p>
    <w:p>
      <w:pPr>
        <w:pStyle w:val="ListBullet"/>
        <w:spacing w:line="240" w:lineRule="auto"/>
        <w:ind w:left="720"/>
      </w:pPr>
      <w:r>
        <w:rPr>
          <w:lang w:val="sw_KE" w:bidi="sw_KE"/>
        </w:rPr>
      </w:r>
      <w:r>
        <w:rPr>
          <w:lang w:val="sw_KE" w:bidi="sw_KE"/>
        </w:rPr>
        <w:t>Samaki mzuri</w:t>
      </w:r>
    </w:p>
    <w:p>
      <w:pPr>
        <w:pStyle w:val="ListBullet"/>
        <w:spacing w:line="240" w:lineRule="auto"/>
        <w:ind w:left="720"/>
      </w:pPr>
      <w:r>
        <w:rPr>
          <w:lang w:val="sw_KE" w:bidi="sw_KE"/>
        </w:rPr>
      </w:r>
      <w:r>
        <w:rPr>
          <w:lang w:val="sw_KE" w:bidi="sw_KE"/>
        </w:rPr>
        <w:t>Malaika</w:t>
      </w:r>
    </w:p>
    <w:p>
      <w:pPr>
        <w:pStyle w:val="ListBullet"/>
        <w:spacing w:line="240" w:lineRule="auto"/>
        <w:ind w:left="720"/>
      </w:pPr>
      <w:r>
        <w:rPr>
          <w:lang w:val="sw_KE" w:bidi="sw_KE"/>
        </w:rPr>
      </w:r>
      <w:r>
        <w:rPr>
          <w:lang w:val="sw_KE" w:bidi="sw_KE"/>
        </w:rPr>
        <w:t>Watu waovu</w:t>
      </w:r>
    </w:p>
    <w:p>
      <w:pPr>
        <w:pStyle w:val="ListBullet"/>
        <w:spacing w:line="240" w:lineRule="auto"/>
        <w:ind w:left="720"/>
      </w:pPr>
      <w:r>
        <w:rPr>
          <w:lang w:val="sw_KE" w:bidi="sw_KE"/>
        </w:rPr>
      </w:r>
      <w:r>
        <w:rPr>
          <w:lang w:val="sw_KE" w:bidi="sw_KE"/>
        </w:rPr>
        <w:t>Watu wenye haki</w:t>
      </w:r>
    </w:p>
    <w:p>
      <w:pPr>
        <w:pStyle w:val="ListBullet"/>
        <w:spacing w:line="240" w:lineRule="auto"/>
        <w:ind w:left="720"/>
      </w:pPr>
      <w:r>
        <w:rPr>
          <w:lang w:val="sw_KE" w:bidi="sw_KE"/>
        </w:rPr>
      </w:r>
      <w:r>
        <w:rPr>
          <w:lang w:val="sw_KE" w:bidi="sw_KE"/>
        </w:rPr>
        <w:t>Walimu wa sheria</w:t>
      </w:r>
    </w:p>
    <w:p>
      <w:pPr>
        <w:pStyle w:val="ListBullet"/>
        <w:spacing w:line="240" w:lineRule="auto"/>
        <w:ind w:left="720"/>
      </w:pPr>
      <w:r>
        <w:rPr>
          <w:lang w:val="sw_KE" w:bidi="sw_KE"/>
        </w:rPr>
      </w:r>
      <w:r>
        <w:rPr>
          <w:lang w:val="sw_KE" w:bidi="sw_KE"/>
        </w:rPr>
        <w:t>Bwana wa nyumba</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Yesu bado yuko nyumbani akiwafundisha wanafunzi wakati hadithi hii inaanza. Yesu anatoa mfano wa mtu ambaye anapata hazina katika shamba na kuuza mali yake yote ili kununua shamba. Katika mwanzo wa kila mfano, Yesu anaanza na "tena," au "mara nyingine." Yesu anafanya hivyo ili kuanzisha mfano mpya kuhusu mada sawa, ufalme wa mbinguni. Yesu kisha anatoa mfano wa mfanyabiashara ambaye anapata lulu ya thamani sana na anauza mali yake yote ili kuinunua.</w:t>
      </w:r>
    </w:p>
    <w:p>
      <w:pPr/>
      <w:r>
        <w:rPr>
          <w:lang w:val="sw_KE" w:bidi="sw_KE"/>
        </w:rPr>
      </w:r>
      <w:r>
        <w:rPr>
          <w:lang w:val="sw_KE" w:bidi="sw_KE"/>
        </w:rPr>
        <w:t xml:space="preserve">Tazama tena picha ya </w:t>
      </w:r>
      <w:r>
        <w:rPr>
          <w:lang w:val="sw_KE" w:bidi="sw_KE"/>
        </w:rPr>
        <w:t>lulu</w:t>
      </w:r>
      <w:r>
        <w:rPr>
          <w:lang w:val="sw_KE" w:bidi="sw_KE"/>
        </w:rPr>
        <w:t>. Je, unaweza kusema ni ipi yenye thamani zaidi kuliko nyingine? Unafikiri ni nini kinafanya lulu moja ya thamani zaidi kuliko nyingine?</w:t>
      </w:r>
    </w:p>
    <w:p>
      <w:pPr/>
      <w:r>
        <w:rPr>
          <w:lang w:val="sw_KE" w:bidi="sw_KE"/>
        </w:rPr>
      </w:r>
      <w:r>
        <w:rPr>
          <w:lang w:val="sw_KE" w:bidi="sw_KE"/>
        </w:rPr>
        <w:t>Jadili jinsi utaanzisha mfano mpya katika lugha yako.</w:t>
      </w:r>
    </w:p>
    <w:p>
      <w:pPr/>
      <w:r>
        <w:rPr>
          <w:lang w:val="sw_KE" w:bidi="sw_KE"/>
        </w:rPr>
      </w:r>
      <w:r>
        <w:rPr>
          <w:lang w:val="sw_KE" w:bidi="sw_KE"/>
        </w:rPr>
        <w:t>Yesu anatoa mfano wa wavu.</w:t>
      </w:r>
    </w:p>
    <w:p>
      <w:pPr/>
      <w:r>
        <w:rPr>
          <w:lang w:val="sw_KE" w:bidi="sw_KE"/>
        </w:rPr>
      </w:r>
      <w:r>
        <w:rPr>
          <w:lang w:val="sw_KE" w:bidi="sw_KE"/>
        </w:rPr>
        <w:t xml:space="preserve">Tazama tena picha ya </w:t>
      </w:r>
      <w:r>
        <w:rPr>
          <w:lang w:val="sw_KE" w:bidi="sw_KE"/>
        </w:rPr>
        <w:t>samaki katika wavu</w:t>
      </w:r>
      <w:r>
        <w:rPr>
          <w:lang w:val="sw_KE" w:bidi="sw_KE"/>
        </w:rPr>
        <w:t>. Je, unaweza kuwaambia samaki gani ni wazuri na ambao ni wabaya? Ni tofauti gani kati ya samaki wazuri na wabaya?</w:t>
      </w:r>
    </w:p>
    <w:p>
      <w:pPr/>
      <w:r>
        <w:rPr>
          <w:lang w:val="sw_KE" w:bidi="sw_KE"/>
        </w:rPr>
      </w:r>
      <w:r>
        <w:rPr>
          <w:lang w:val="sw_KE" w:bidi="sw_KE"/>
        </w:rPr>
        <w:t>Ikiwa kuna wakati na uwezo, leta mazao kadhaa ya karibu. Ongea kuhusu tofauti kati ya zipi ni nzuri kuliwa na zipi si nzuri. Je, unaweza daima kusema kutoka nje kama ni mzuri au mbaya?</w:t>
      </w:r>
    </w:p>
    <w:p>
      <w:pPr/>
      <w:r>
        <w:rPr>
          <w:lang w:val="sw_KE" w:bidi="sw_KE"/>
        </w:rPr>
      </w:r>
      <w:r>
        <w:rPr>
          <w:lang w:val="sw_KE" w:bidi="sw_KE"/>
        </w:rPr>
        <w:t>Yesu anawauliza wanafunzi wake kama wanaelewa kile Yesu amewafundisha. Wanasema wanaelewa. Yesu kisha anaelezea jinsi walimu wa sheria wanaomfuata Yesu ni kama bwana wa nyumba anayeleta hazina mpya na za zamani.</w:t>
      </w:r>
    </w:p>
    <w:p>
      <w:pPr/>
      <w:r>
        <w:rPr>
          <w:lang w:val="sw_KE" w:bidi="sw_KE"/>
        </w:rPr>
      </w:r>
      <w:r>
        <w:rPr>
          <w:lang w:val="sw_KE" w:bidi="sw_KE"/>
        </w:rPr>
        <w:t>Yesu anaondoka kwa sehemu nyingine ya nchi.</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5.</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wake</w:t>
      </w:r>
    </w:p>
    <w:p>
      <w:pPr/>
      <w:r>
        <w:rPr>
          <w:lang w:val="sw_KE" w:bidi="sw_KE"/>
        </w:rPr>
      </w:r>
      <w:r>
        <w:rPr>
          <w:lang w:val="sw_KE" w:bidi="sw_KE"/>
        </w:rPr>
        <w:t>Wahusika katika mifano ni pamoja na:</w:t>
      </w:r>
    </w:p>
    <w:p>
      <w:pPr>
        <w:pStyle w:val="ListBullet"/>
        <w:spacing w:line="240" w:lineRule="auto"/>
        <w:ind w:left="720"/>
      </w:pPr>
      <w:r>
        <w:rPr>
          <w:lang w:val="sw_KE" w:bidi="sw_KE"/>
        </w:rPr>
      </w:r>
      <w:r>
        <w:rPr>
          <w:lang w:val="sw_KE" w:bidi="sw_KE"/>
        </w:rPr>
        <w:t>Mtu ambaye anapata hazina</w:t>
      </w:r>
    </w:p>
    <w:p>
      <w:pPr>
        <w:pStyle w:val="ListBullet"/>
        <w:spacing w:line="240" w:lineRule="auto"/>
        <w:ind w:left="720"/>
      </w:pPr>
      <w:r>
        <w:rPr>
          <w:lang w:val="sw_KE" w:bidi="sw_KE"/>
        </w:rPr>
      </w:r>
      <w:r>
        <w:rPr>
          <w:lang w:val="sw_KE" w:bidi="sw_KE"/>
        </w:rPr>
        <w:t>Mfanyabiashara aliyekuwa akitafuta lulu</w:t>
      </w:r>
    </w:p>
    <w:p>
      <w:pPr>
        <w:pStyle w:val="ListBullet"/>
        <w:spacing w:line="240" w:lineRule="auto"/>
        <w:ind w:left="720"/>
      </w:pPr>
      <w:r>
        <w:rPr>
          <w:lang w:val="sw_KE" w:bidi="sw_KE"/>
        </w:rPr>
      </w:r>
      <w:r>
        <w:rPr>
          <w:lang w:val="sw_KE" w:bidi="sw_KE"/>
        </w:rPr>
        <w:t>Mvuvi (ingawa hakutajwa kwa kweli)</w:t>
      </w:r>
    </w:p>
    <w:p>
      <w:pPr>
        <w:pStyle w:val="ListBullet"/>
        <w:spacing w:line="240" w:lineRule="auto"/>
        <w:ind w:left="720"/>
      </w:pPr>
      <w:r>
        <w:rPr>
          <w:lang w:val="sw_KE" w:bidi="sw_KE"/>
        </w:rPr>
      </w:r>
      <w:r>
        <w:rPr>
          <w:lang w:val="sw_KE" w:bidi="sw_KE"/>
        </w:rPr>
        <w:t>Samaki mbaya</w:t>
      </w:r>
    </w:p>
    <w:p>
      <w:pPr>
        <w:pStyle w:val="ListBullet"/>
        <w:spacing w:line="240" w:lineRule="auto"/>
        <w:ind w:left="720"/>
      </w:pPr>
      <w:r>
        <w:rPr>
          <w:lang w:val="sw_KE" w:bidi="sw_KE"/>
        </w:rPr>
      </w:r>
      <w:r>
        <w:rPr>
          <w:lang w:val="sw_KE" w:bidi="sw_KE"/>
        </w:rPr>
        <w:t>Samaki mzuri</w:t>
      </w:r>
    </w:p>
    <w:p>
      <w:pPr>
        <w:pStyle w:val="ListBullet"/>
        <w:spacing w:line="240" w:lineRule="auto"/>
        <w:ind w:left="720"/>
      </w:pPr>
      <w:r>
        <w:rPr>
          <w:lang w:val="sw_KE" w:bidi="sw_KE"/>
        </w:rPr>
      </w:r>
      <w:r>
        <w:rPr>
          <w:lang w:val="sw_KE" w:bidi="sw_KE"/>
        </w:rPr>
        <w:t>Malaika</w:t>
      </w:r>
    </w:p>
    <w:p>
      <w:pPr>
        <w:pStyle w:val="ListBullet"/>
        <w:spacing w:line="240" w:lineRule="auto"/>
        <w:ind w:left="720"/>
      </w:pPr>
      <w:r>
        <w:rPr>
          <w:lang w:val="sw_KE" w:bidi="sw_KE"/>
        </w:rPr>
      </w:r>
      <w:r>
        <w:rPr>
          <w:lang w:val="sw_KE" w:bidi="sw_KE"/>
        </w:rPr>
        <w:t>Watu waovu</w:t>
      </w:r>
    </w:p>
    <w:p>
      <w:pPr>
        <w:pStyle w:val="ListBullet"/>
        <w:spacing w:line="240" w:lineRule="auto"/>
        <w:ind w:left="720"/>
      </w:pPr>
      <w:r>
        <w:rPr>
          <w:lang w:val="sw_KE" w:bidi="sw_KE"/>
        </w:rPr>
      </w:r>
      <w:r>
        <w:rPr>
          <w:lang w:val="sw_KE" w:bidi="sw_KE"/>
        </w:rPr>
        <w:t>Watu wenye haki</w:t>
      </w:r>
    </w:p>
    <w:p>
      <w:pPr>
        <w:pStyle w:val="ListBullet"/>
        <w:spacing w:line="240" w:lineRule="auto"/>
        <w:ind w:left="720"/>
      </w:pPr>
      <w:r>
        <w:rPr>
          <w:lang w:val="sw_KE" w:bidi="sw_KE"/>
        </w:rPr>
      </w:r>
      <w:r>
        <w:rPr>
          <w:lang w:val="sw_KE" w:bidi="sw_KE"/>
        </w:rPr>
        <w:t>Walimu wa sheria</w:t>
      </w:r>
    </w:p>
    <w:p>
      <w:pPr>
        <w:pStyle w:val="ListBullet"/>
        <w:spacing w:line="240" w:lineRule="auto"/>
        <w:ind w:left="720"/>
      </w:pPr>
      <w:r>
        <w:rPr>
          <w:lang w:val="sw_KE" w:bidi="sw_KE"/>
        </w:rPr>
      </w:r>
      <w:r>
        <w:rPr>
          <w:lang w:val="sw_KE" w:bidi="sw_KE"/>
        </w:rPr>
        <w:t>Bwana wa nyumba</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Mara ya pili timu inaigiza hadithi hii, sitisha katika sehemu fulani. Hakikisha kuigiza mfano ambao Yesu anasimulia.</w:t>
      </w:r>
    </w:p>
    <w:p>
      <w:pPr/>
      <w:r>
        <w:rPr>
          <w:lang w:val="sw_KE" w:bidi="sw_KE"/>
        </w:rPr>
      </w:r>
      <w:r>
        <w:rPr>
          <w:lang w:val="sw_KE" w:bidi="sw_KE"/>
        </w:rPr>
        <w:t>Yesu anasimulia mfano wa mtu ambaye anapata hazina iliyofichwa, na anauza kila kitu ili kununua shamba lilio ndani. Yesu kisha anasema kuhusu mfanyabiashara ambaye anapata lulu ya bei kubwa na pia anauza kila kitu ili kuinunua.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jinsi wanavyohisi. Utasikia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anasimulia mfano wa wavu unaovua samaki, ambapo samaki wazuri wanatengwa na wabaya. Yesu kisha anaelezea kwamba hii ni kile kitatokea mwishoni mwa umri. Malaika watatenganisha waovu kutoka kwa wenye haki na kutupa waovu katika tanuru ya moto.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Yesu jinsi anavyohisi. Utasikia mambo kama:</w:t>
      </w:r>
    </w:p>
    <w:p>
      <w:pPr>
        <w:pStyle w:val="ListBullet"/>
        <w:spacing w:line="240" w:lineRule="auto"/>
        <w:ind w:left="720"/>
      </w:pPr>
      <w:r>
        <w:rPr>
          <w:lang w:val="sw_KE" w:bidi="sw_KE"/>
        </w:rPr>
      </w:r>
      <w:r>
        <w:rPr>
          <w:lang w:val="sw_KE" w:bidi="sw_KE"/>
        </w:rPr>
        <w:t>Waulize waigizaji wanaoigiza samaki mbaya jinsi wanavyohisi. Utasikia mambo kama:</w:t>
      </w:r>
    </w:p>
    <w:p>
      <w:pPr>
        <w:pStyle w:val="ListBullet"/>
        <w:spacing w:line="240" w:lineRule="auto"/>
        <w:ind w:left="720"/>
      </w:pPr>
      <w:r>
        <w:rPr>
          <w:lang w:val="sw_KE" w:bidi="sw_KE"/>
        </w:rPr>
      </w:r>
      <w:r>
        <w:rPr>
          <w:lang w:val="sw_KE" w:bidi="sw_KE"/>
        </w:rPr>
        <w:t>Waulize waigizaji wanaoigiza wanafunzi na samaki wazuri jinsi wanavyohisi. Utasikia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anauliza wanafunzi kama wanaelewa na wanasema ndio. Yesu kisha anasema kwamba wale ambao ni walimu wa sheria ambao wanakuwa wanafunzi ni kama bwana wa nyumba ambaye analeta hazina za zamani na mpya.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wanaoigiza wanafunzi wa Yesu jinsi wanavyohisi sasa. Utasikia mambo kama:</w:t>
      </w:r>
    </w:p>
    <w:p>
      <w:pPr/>
      <w:r>
        <w:rPr>
          <w:lang w:val="sw_KE" w:bidi="sw_KE"/>
        </w:rPr>
      </w:r>
      <w:r>
        <w:rPr>
          <w:lang w:val="sw_KE" w:bidi="sw_KE"/>
        </w:rPr>
        <w:t>Yesu anaondoka sehemu hiyo ya nchi.</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Yesu yuko nyumbani katika Kapernaumu. Yesu anawaambia </w:t>
      </w:r>
      <w:r>
        <w:rPr>
          <w:b/>
          <w:lang w:val="sw_KE" w:bidi="sw_KE"/>
        </w:rPr>
        <w:t>wanafunzi</w:t>
      </w:r>
      <w:r>
        <w:rPr>
          <w:lang w:val="sw_KE" w:bidi="sw_KE"/>
        </w:rPr>
        <w:t xml:space="preserve"> wake mifano kadhaa </w:t>
      </w:r>
      <w:r>
        <w:rPr>
          <w:b/>
          <w:lang w:val="sw_KE" w:bidi="sw_KE"/>
        </w:rPr>
        <w:t>kuhusu</w:t>
      </w:r>
      <w:r>
        <w:rPr>
          <w:lang w:val="sw_KE" w:bidi="sw_KE"/>
        </w:rPr>
        <w:t xml:space="preserve"> </w:t>
      </w:r>
      <w:r>
        <w:rPr>
          <w:b/>
          <w:lang w:val="sw_KE" w:bidi="sw_KE"/>
        </w:rPr>
        <w:t>ufalme wa mbinguni</w:t>
      </w:r>
      <w:r>
        <w:rPr>
          <w:lang w:val="sw_KE" w:bidi="sw_KE"/>
        </w:rPr>
        <w:t>.</w:t>
      </w:r>
    </w:p>
    <w:p>
      <w:pPr/>
      <w:r>
        <w:rPr>
          <w:lang w:val="sw_KE" w:bidi="sw_KE"/>
        </w:rPr>
      </w:r>
      <w:r>
        <w:rPr>
          <w:b/>
          <w:lang w:val="sw_KE" w:bidi="sw_KE"/>
        </w:rPr>
        <w:t>Wanafunzi</w:t>
      </w:r>
      <w:r>
        <w:rPr>
          <w:lang w:val="sw_KE" w:bidi="sw_KE"/>
        </w:rPr>
        <w:t xml:space="preserve"> ni wafuasi wa Yesu. Tumia neno sawa na ulilokuwa ukitumia kwa neno </w:t>
      </w:r>
      <w:r>
        <w:rPr>
          <w:lang w:val="sw_KE" w:bidi="sw_KE"/>
        </w:rPr>
        <w:t>wanafunzi</w:t>
      </w:r>
      <w:r>
        <w:rPr>
          <w:lang w:val="sw_KE" w:bidi="sw_KE"/>
        </w:rPr>
        <w:t>.</w:t>
      </w:r>
    </w:p>
    <w:p>
      <w:pPr/>
      <w:r>
        <w:rPr>
          <w:lang w:val="sw_KE" w:bidi="sw_KE"/>
        </w:rPr>
      </w:r>
      <w:r>
        <w:rPr>
          <w:b/>
          <w:lang w:val="sw_KE" w:bidi="sw_KE"/>
        </w:rPr>
        <w:t>Mfano</w:t>
      </w:r>
      <w:r>
        <w:rPr>
          <w:lang w:val="sw_KE" w:bidi="sw_KE"/>
        </w:rPr>
        <w:t xml:space="preserve"> ni hadithi ambayo inatumia hali ya kila siku ili kuelezea maana ya kina. Rejelea Faharasa Kuu kwa ufafanuzi wa </w:t>
      </w:r>
      <w:r>
        <w:rPr>
          <w:lang w:val="sw_KE" w:bidi="sw_KE"/>
        </w:rPr>
        <w:t>mfano</w:t>
      </w:r>
      <w:r>
        <w:rPr>
          <w:lang w:val="sw_KE" w:bidi="sw_KE"/>
        </w:rPr>
        <w:t>.</w:t>
      </w:r>
    </w:p>
    <w:p>
      <w:pPr/>
      <w:r>
        <w:rPr>
          <w:lang w:val="sw_KE" w:bidi="sw_KE"/>
        </w:rPr>
      </w:r>
      <w:r>
        <w:rPr>
          <w:b/>
          <w:lang w:val="sw_KE" w:bidi="sw_KE"/>
        </w:rPr>
        <w:t>Ufalme wa mbinguni</w:t>
      </w:r>
      <w:r>
        <w:rPr>
          <w:lang w:val="sw_KE" w:bidi="sw_KE"/>
        </w:rPr>
        <w:t xml:space="preserve"> ni hali ya Mungu kutawala na kumiliki juu ya mambo yote. Tumia neno sawa na ulilotumia kwa ufalme wa mbinguni katika kitabu cha Mathayo. Rejelea Faharasa Kuu kwa ufafanuzi wa </w:t>
      </w:r>
      <w:r>
        <w:rPr>
          <w:lang w:val="sw_KE" w:bidi="sw_KE"/>
        </w:rPr>
        <w:t>ufalme wa mbinguni</w:t>
      </w:r>
      <w:r>
        <w:rPr>
          <w:lang w:val="sw_KE" w:bidi="sw_KE"/>
        </w:rPr>
        <w:t>.</w:t>
      </w:r>
    </w:p>
    <w:p>
      <w:pPr/>
      <w:r>
        <w:rPr>
          <w:lang w:val="sw_KE" w:bidi="sw_KE"/>
        </w:rPr>
      </w:r>
      <w:r>
        <w:rPr>
          <w:lang w:val="sw_KE" w:bidi="sw_KE"/>
        </w:rPr>
        <w:t xml:space="preserve">Yesu anatoa mifano miwili kuhusu thamani ya ufalme wa mbinguni na kwamba unastahili kudhabihu kila kitu ili kuupata na kuwa nao. Yesu anatumia vitu viwili vya thamani katika mifano: sanduku la hazina na </w:t>
      </w:r>
      <w:r>
        <w:rPr>
          <w:b/>
          <w:lang w:val="sw_KE" w:bidi="sw_KE"/>
        </w:rPr>
        <w:t>lulu</w:t>
      </w:r>
      <w:r>
        <w:rPr>
          <w:lang w:val="sw_KE" w:bidi="sw_KE"/>
        </w:rPr>
        <w:t>. Lulu ni kito cha thamani kubwa ambacho samaki maalum katika bahari wanaunda.</w:t>
      </w:r>
    </w:p>
    <w:p>
      <w:pPr/>
      <w:r>
        <w:rPr>
          <w:lang w:val="sw_KE" w:bidi="sw_KE"/>
        </w:rPr>
      </w:r>
      <w:r>
        <w:rPr>
          <w:lang w:val="sw_KE" w:bidi="sw_KE"/>
        </w:rPr>
        <w:t xml:space="preserve">Kisha Yesu anatoa mfano kuhusu jinsi ufalme utakavyokuwa </w:t>
      </w:r>
      <w:r>
        <w:rPr>
          <w:b/>
          <w:lang w:val="sw_KE" w:bidi="sw_KE"/>
        </w:rPr>
        <w:t>mwisho wa umri</w:t>
      </w:r>
      <w:r>
        <w:rPr>
          <w:lang w:val="sw_KE" w:bidi="sw_KE"/>
        </w:rPr>
        <w:t>. Mwisho wa umri unarejelea mwisho wa wakati, au wakati ambapo Yesu atarudi na kufanya upya mambo yote.</w:t>
      </w:r>
    </w:p>
    <w:p>
      <w:pPr/>
      <w:r>
        <w:rPr>
          <w:lang w:val="sw_KE" w:bidi="sw_KE"/>
        </w:rPr>
      </w:r>
      <w:r>
        <w:rPr>
          <w:b/>
          <w:lang w:val="sw_KE" w:bidi="sw_KE"/>
        </w:rPr>
        <w:t>Malaika</w:t>
      </w:r>
      <w:r>
        <w:rPr>
          <w:lang w:val="sw_KE" w:bidi="sw_KE"/>
        </w:rPr>
        <w:t xml:space="preserve"> watawatenganisha watu waovu kutoka kwa watu ambao Mungu anakubali kwa sababu wanamfuata Yesu. Malaika ni viumbe wasio wa kawaida ambao ni wajumbe na watumishi wa Mungu. Tumia neno sawa na ulilotumia kwa malaika awali. Rejelea Faharasa Kuu kwa ufafanuzi wa neno </w:t>
      </w:r>
      <w:r>
        <w:rPr>
          <w:lang w:val="sw_KE" w:bidi="sw_KE"/>
        </w:rPr>
        <w:t>malaika</w:t>
      </w:r>
      <w:r>
        <w:rPr>
          <w:lang w:val="sw_KE" w:bidi="sw_KE"/>
        </w:rPr>
        <w:t>.</w:t>
      </w:r>
    </w:p>
    <w:p>
      <w:pPr/>
      <w:r>
        <w:rPr>
          <w:lang w:val="sw_KE" w:bidi="sw_KE"/>
        </w:rPr>
      </w:r>
      <w:r>
        <w:rPr>
          <w:lang w:val="sw_KE" w:bidi="sw_KE"/>
        </w:rPr>
        <w:t xml:space="preserve">Malaika kisha watatupa watu wote waovu katika tanuru ya moto. Hii inamaanisha kuwakilisha </w:t>
      </w:r>
      <w:r>
        <w:rPr>
          <w:b/>
          <w:lang w:val="sw_KE" w:bidi="sw_KE"/>
        </w:rPr>
        <w:t>kuzimu</w:t>
      </w:r>
      <w:r>
        <w:rPr>
          <w:lang w:val="sw_KE" w:bidi="sw_KE"/>
        </w:rPr>
        <w:t xml:space="preserve">, au adhabu ya milele. Rejelea Faharasa Kuu kwa ufafanuzi wa </w:t>
      </w:r>
      <w:r>
        <w:rPr>
          <w:lang w:val="sw_KE" w:bidi="sw_KE"/>
        </w:rPr>
        <w:t>kuzimu</w:t>
      </w:r>
      <w:r>
        <w:rPr>
          <w:lang w:val="sw_KE" w:bidi="sw_KE"/>
        </w:rPr>
        <w:t>.</w:t>
      </w:r>
    </w:p>
    <w:p>
      <w:pPr/>
      <w:r>
        <w:rPr>
          <w:lang w:val="sw_KE" w:bidi="sw_KE"/>
        </w:rPr>
      </w:r>
      <w:r>
        <w:rPr>
          <w:lang w:val="sw_KE" w:bidi="sw_KE"/>
        </w:rPr>
        <w:t>Yesu anawauliza wanafunzi ili kuhakikisha wanaelewa kila kitu ambacho amesema.</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13:54–58</w:t>
      </w:r>
      <w:r>
        <w:rPr>
          <w:lang w:val="sw_KE" w:bidi="sw_KE"/>
        </w:rPr>
      </w:r>
    </w:p>
    <w:p>
      <w:pPr>
        <w:pStyle w:val="Heading3"/>
      </w:pPr>
      <w:r>
        <w:rPr>
          <w:lang w:val="sw_KE" w:bidi="sw_KE"/>
        </w:rPr>
        <w:t>Sikiliza na Moyo</w:t>
      </w:r>
    </w:p>
    <w:p>
      <w:pPr/>
      <w:r>
        <w:rPr>
          <w:lang w:val="sw_KE" w:bidi="sw_KE"/>
        </w:rPr>
      </w:r>
      <w:r>
        <w:rPr>
          <w:lang w:val="sw_KE" w:bidi="sw_KE"/>
        </w:rPr>
        <w:t>Sikiliza Mathayo 13:54–58 na utie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Huu ni mwisho wa mfululizo wa mifano ambayo Yesu alikuwa akisimulia kwa umati na kwa wanafunzi wake. Baada ya Yesu kusimulia mifano, Yesu anaondoka Kapernaumu na kwenda mji wa Yesu.</w:t>
      </w:r>
    </w:p>
    <w:p>
      <w:pPr/>
      <w:r>
        <w:rPr>
          <w:lang w:val="sw_KE" w:bidi="sw_KE"/>
        </w:rPr>
      </w:r>
      <w:r>
        <w:rPr>
          <w:lang w:val="sw_KE" w:bidi="sw_KE"/>
        </w:rPr>
        <w:t>Yesu anawasili katika mji wake wa asili. Baadhi ya matoleo yanaongeza kwamba Yesu aliwasili katika mji wake wa asili, Nazareti. Hata hivyo inaweza kuwa eneo karibu na Nazareti.</w:t>
      </w:r>
    </w:p>
    <w:p>
      <w:pPr/>
      <w:r>
        <w:rPr>
          <w:lang w:val="sw_KE" w:bidi="sw_KE"/>
        </w:rPr>
      </w:r>
      <w:r>
        <w:rPr>
          <w:lang w:val="sw_KE" w:bidi="sw_KE"/>
        </w:rPr>
        <w:t xml:space="preserve">Sitisha hapa na uangalie ramani ya </w:t>
      </w:r>
      <w:r>
        <w:rPr>
          <w:lang w:val="sw_KE" w:bidi="sw_KE"/>
        </w:rPr>
        <w:t>Galilaya na Kapernaumu na Nazareti iliyowekwa alama juu yake</w:t>
      </w:r>
      <w:r>
        <w:rPr>
          <w:lang w:val="sw_KE" w:bidi="sw_KE"/>
        </w:rPr>
        <w:t>.</w:t>
      </w:r>
    </w:p>
    <w:p>
      <w:pPr/>
      <w:r>
        <w:rPr>
          <w:lang w:val="sw_KE" w:bidi="sw_KE"/>
        </w:rPr>
      </w:r>
      <w:r>
        <w:rPr>
          <w:lang w:val="sw_KE" w:bidi="sw_KE"/>
        </w:rPr>
        <w:t>Yesu anaanza kufundisha watu katika sinagogi, mahali pa ibada ya ndani kwa Wayahudi. Yesu huenda alifundisha mara kadhaa katika sinagogi hili. Hii haikuwa fundisho moja tu. Watu waliokuwa wakimsikiliza Yesu akifundisha walishangazwa na hekima ya mafundisho yake. Walihoji kuhusu chanzo cha hekima na nguvu vya Yesu kufanya miujiza. Miujiza ni matendo ya nguvu ambayo Mungu tu anaweza kufanya ili kufanya watu kuwa na hofu ya Mungu.</w:t>
      </w:r>
    </w:p>
    <w:p>
      <w:pPr/>
      <w:r>
        <w:rPr>
          <w:lang w:val="sw_KE" w:bidi="sw_KE"/>
        </w:rPr>
      </w:r>
      <w:r>
        <w:rPr>
          <w:lang w:val="sw_KE" w:bidi="sw_KE"/>
        </w:rPr>
        <w:t>Watu katika sinagogi wanauliza maswali kadhaa kuhusu familia ya Yesu. Haya ni maswali ya balagha, hayahitaji jibu. Maana ya maswali haya yote yanaonyesha kwamba Yesu ni mtu ambaye wanafikiri kwamba wanamjua vizuri. Maswali yanamaanisha kwamba walikua na familia ya Yesu na wamemjua Yesu kwa muda mrefu. Watu wanajua familia ya Yesu: Baba ya Yesu, mama, ndugu, na dada. Wanamwita Yesu mwana wa seremala, ikimaanisha wanamjua Yesu kuwa asiye na elimu, na kufuata biashara ya baba ya Yesu. Kwa bahati mbaya, kumfahamu Yesu hakuwaongozi kumwamini Yesu. Badala yake, wanachukizwa na Yesu. Kuchukizwa ni kuwa na hasira au mshtuko juu ya kitu ambacho kilisemwa au kufanyika. Baadhi ya tafsiri zinasema kwamba watu walimkataa Yesu au hawakutaka kuwa na uhusiano wowote naye.</w:t>
      </w:r>
    </w:p>
    <w:p>
      <w:pPr/>
      <w:r>
        <w:rPr>
          <w:lang w:val="sw_KE" w:bidi="sw_KE"/>
        </w:rPr>
      </w:r>
      <w:r>
        <w:rPr>
          <w:lang w:val="sw_KE" w:bidi="sw_KE"/>
        </w:rPr>
        <w:t>Jadilini na timu: Je, kuna familia katika utamaduni wenu, mji wenu, au kijiji chenu, ambazo hazihami kamwe kutoka eneo hilo? Je, unazijua familia hizo vizuri? Simulia hadithi kuhusu familia ambayo umeona ikikua kwa miaka mingi.</w:t>
      </w:r>
    </w:p>
    <w:p>
      <w:pPr/>
      <w:r>
        <w:rPr>
          <w:lang w:val="sw_KE" w:bidi="sw_KE"/>
        </w:rPr>
      </w:r>
      <w:r>
        <w:rPr>
          <w:lang w:val="sw_KE" w:bidi="sw_KE"/>
        </w:rPr>
        <w:t>Kuna mjadala fulani kuhusu kama ndugu wa kiume na wa kike wa Yesu waliotajwa katika simulizi hii ni watoto wa Maria na Yosefu waliopatikana baada ya Yesu. Wengi wanaamini hii kuwa kesi, lakini wengine wanaamini kwamba walikuwa binamu wa Yesu. Vyovyote vile, walikuwa jamaa wa karibu wa Yesu. Watu wanaowauliza kuwa wana uhusiano na Yesu wanaonyesha kwamba watu walijua na kuishi kati ya familia ya Yesu.</w:t>
      </w:r>
    </w:p>
    <w:p>
      <w:pPr/>
      <w:r>
        <w:rPr>
          <w:lang w:val="sw_KE" w:bidi="sw_KE"/>
        </w:rPr>
      </w:r>
      <w:r>
        <w:rPr>
          <w:lang w:val="sw_KE" w:bidi="sw_KE"/>
        </w:rPr>
        <w:t>Yesu anawaambia kwamba nabii anaheshimiwa kila mahali isipokuwa katika mji wake na kati ya familia yake. Watu walidhani Yesu alikuwa nabii tu. Yesu hakuheshimiwa na watu katika Nazareti ambao walichukizwa naye. Kwa hiyo Yesu alifanya miujiza chache tu pale kwa sababu ya kutoamini kwa watu. Huu ni wakati pekee ambao Mathayo anatumia neno hili, "kutoamini." Hii ina maana kutoamini kwao kwa Yesu. Walikataa kumwamini Yesu hata ingawa wanaweza kuona wazi hekima ya Yesu na miujiza.</w:t>
      </w:r>
    </w:p>
    <w:p>
      <w:pPr/>
      <w:r>
        <w:rPr>
          <w:lang w:val="sw_KE" w:bidi="sw_KE"/>
        </w:rPr>
      </w:r>
      <w:r>
        <w:rPr>
          <w:lang w:val="sw_KE" w:bidi="sw_KE"/>
        </w:rPr>
        <w:t>Jadili na timu yako: Katika utamaduni wenu, ni watu gani ambao wanazingatiwa kuwa wenye hekima, na kwa nini wanazingatiwa kuwa wenye hekima? Je, watu hawa wanaheshimiwa katika mji wao wenyewe? Je, kuna watu ambao hawaheshimu watu wenye hekima? Ikiwa ndivyo, kwa nini?</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2.</w:t>
      </w:r>
    </w:p>
    <w:p>
      <w:pPr/>
      <w:r>
        <w:rPr>
          <w:lang w:val="sw_KE" w:bidi="sw_KE"/>
        </w:rPr>
      </w:r>
      <w:r>
        <w:rPr>
          <w:b/>
          <w:lang w:val="sw_KE" w:bidi="sw_KE"/>
        </w:rPr>
        <w:t>Tukio la kwanza:</w:t>
      </w:r>
      <w:r>
        <w:rPr>
          <w:lang w:val="sw_KE" w:bidi="sw_KE"/>
        </w:rPr>
        <w:t xml:space="preserve"> Yesu anawasili katika mji alipozaliwa. Yesu anafundisha katika sinagogi na watu wanashangaa.</w:t>
      </w:r>
    </w:p>
    <w:p>
      <w:pPr/>
      <w:r>
        <w:rPr>
          <w:lang w:val="sw_KE" w:bidi="sw_KE"/>
        </w:rPr>
      </w:r>
      <w:r>
        <w:rPr>
          <w:b/>
          <w:lang w:val="sw_KE" w:bidi="sw_KE"/>
        </w:rPr>
        <w:t>Tukio la pili:</w:t>
      </w:r>
      <w:r>
        <w:rPr>
          <w:lang w:val="sw_KE" w:bidi="sw_KE"/>
        </w:rPr>
        <w:t xml:space="preserve"> Watu wanahoji chanzo cha hekima na nguvu vya Yesu. Watu wanamhoji Yesu kwa sababu wanaijua familia ya Yesu na wameishi kati yao kwa muda mrefu. Yesu anawaambia kwamba nabii hakosi heshima isipokuwa katika mji wake wa asili. Yesu anafanya tu miujiza chache kwa sababu hawamwamini.</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Watu katika sinagogi</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 xml:space="preserve">Tazama tena katika ramani kutoka </w:t>
      </w:r>
      <w:r>
        <w:rPr>
          <w:lang w:val="sw_KE" w:bidi="sw_KE"/>
        </w:rPr>
        <w:t>Kapernaumu hadi Nazareti</w:t>
      </w:r>
      <w:r>
        <w:rPr>
          <w:lang w:val="sw_KE" w:bidi="sw_KE"/>
        </w:rPr>
        <w:t>.</w:t>
      </w:r>
    </w:p>
    <w:p>
      <w:pPr/>
      <w:r>
        <w:rPr>
          <w:lang w:val="sw_KE" w:bidi="sw_KE"/>
        </w:rPr>
      </w:r>
      <w:r>
        <w:rPr>
          <w:lang w:val="sw_KE" w:bidi="sw_KE"/>
        </w:rPr>
        <w:t>Kifungu "kuja kwa mji wake wa asili" kinamaanisha kwamba Yesu aliwasili katika mji wake wa asili, au kurudi katika mji wake wa asili. Huu ulikuwa mji ambao Yesu alikulia. Yesu alianza kufundisha katika sinagogi ambalo pengine ndipo Yesu alipokwenda alipokuwa mdogo. Watu ambao walimsikia Yesu walishangaa.</w:t>
      </w:r>
    </w:p>
    <w:p>
      <w:pPr/>
      <w:r>
        <w:rPr>
          <w:lang w:val="sw_KE" w:bidi="sw_KE"/>
        </w:rPr>
      </w:r>
      <w:r>
        <w:rPr>
          <w:lang w:val="sw_KE" w:bidi="sw_KE"/>
        </w:rPr>
        <w:t>Watu wanaanza kuhoji ambapo Yesu alipata hekima na nguvu zake. Hawa walikuwa watu ambao walimjua Yesu wakati alikuwa mdogo, na walijua familia ya Yesu. Si isiyo na busara kudhani kwamba wangemkaribisha Yesu nyumbani kabla ya Yesu kwenda kwenye sinagogi ili kufundisha. Sasa hawa ni watu ambao wanamkataa Yesu na kuchukizwa naye.</w:t>
      </w:r>
    </w:p>
    <w:p>
      <w:pPr/>
      <w:r>
        <w:rPr>
          <w:lang w:val="sw_KE" w:bidi="sw_KE"/>
        </w:rPr>
      </w:r>
      <w:r>
        <w:rPr>
          <w:lang w:val="sw_KE" w:bidi="sw_KE"/>
        </w:rPr>
        <w:t>Yesu anawaambia watu katika sinagogi kwamba nabii hakosi heshima isipokuwa katika mji wake na kati ya familia yake mwenyewe. Yesu hakufanya miujiza mingi kwa sababu watu hawakuwa na imani kwake.</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2.</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Watu katika sinagogi</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Mara ya pili timu inapoigiza hadithi hii, sitisha katika sehemu fulani.</w:t>
      </w:r>
    </w:p>
    <w:p>
      <w:pPr/>
      <w:r>
        <w:rPr>
          <w:lang w:val="sw_KE" w:bidi="sw_KE"/>
        </w:rPr>
      </w:r>
      <w:r>
        <w:rPr>
          <w:lang w:val="sw_KE" w:bidi="sw_KE"/>
        </w:rPr>
        <w:t>Yesu anawasili katika mji wa Yesu. Yesu anaanza kufundisha katika sinagogi.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Yesu jinsi anavyohisi. Utasikia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alikwenda kwenye sinagogi na kufundisha. Watu walishangaa na kuuliza, "Mtu huyu alipata wapi hekima hii na nguvu hizi? Je, huyu si mmoja wa watu wetu aliyekulia hapa? Je, hawa si washiriki wa familia yake?" Walichukizwa na Yesu.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watu, "Kwa nini mnachukizwa sana na Yesu?" Utasikia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anawaambia kwamba nabii hakosi heshima isipokuwa katika mji wake na katika nyumba yake mwenyewe. Yesu hakufanya miujiza mingi pale kwa sababu hawakumwamini.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Yesu jinsi anavyohisi. Utasikia mambo kama:</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Yesu anawasili katika mji wa Yesu. Yesu anafundisha watu katika </w:t>
      </w:r>
      <w:r>
        <w:rPr>
          <w:b/>
          <w:lang w:val="sw_KE" w:bidi="sw_KE"/>
        </w:rPr>
        <w:t>sinagogi</w:t>
      </w:r>
      <w:r>
        <w:rPr>
          <w:lang w:val="sw_KE" w:bidi="sw_KE"/>
        </w:rPr>
        <w:t xml:space="preserve">. Sinagogi ni mahali pa ibada kwa Wayahudi. Tumia neno sawa na ulilotumia kwa sinagogi. Rejelea Faharasa Kuu kwa ufafanuzi wa neno </w:t>
      </w:r>
      <w:r>
        <w:rPr>
          <w:lang w:val="sw_KE" w:bidi="sw_KE"/>
        </w:rPr>
        <w:t>sinagogi</w:t>
      </w:r>
      <w:r>
        <w:rPr>
          <w:lang w:val="sw_KE" w:bidi="sw_KE"/>
        </w:rPr>
        <w:t>.</w:t>
      </w:r>
    </w:p>
    <w:p>
      <w:pPr/>
      <w:r>
        <w:rPr>
          <w:lang w:val="sw_KE" w:bidi="sw_KE"/>
        </w:rPr>
      </w:r>
      <w:r>
        <w:rPr>
          <w:lang w:val="sw_KE" w:bidi="sw_KE"/>
        </w:rPr>
        <w:t xml:space="preserve">Watu wote walishangaa na kuanza kuuliza maswali kuhusu hekima ya Yesu na </w:t>
      </w:r>
      <w:r>
        <w:rPr>
          <w:b/>
          <w:lang w:val="sw_KE" w:bidi="sw_KE"/>
        </w:rPr>
        <w:t>nguvu</w:t>
      </w:r>
      <w:r>
        <w:rPr>
          <w:lang w:val="sw_KE" w:bidi="sw_KE"/>
        </w:rPr>
        <w:t xml:space="preserve"> ya kufanya </w:t>
      </w:r>
      <w:r>
        <w:rPr>
          <w:b/>
          <w:lang w:val="sw_KE" w:bidi="sw_KE"/>
        </w:rPr>
        <w:t>miujiza</w:t>
      </w:r>
      <w:r>
        <w:rPr>
          <w:lang w:val="sw_KE" w:bidi="sw_KE"/>
        </w:rPr>
        <w:t>.</w:t>
      </w:r>
    </w:p>
    <w:p>
      <w:pPr/>
      <w:r>
        <w:rPr>
          <w:lang w:val="sw_KE" w:bidi="sw_KE"/>
        </w:rPr>
      </w:r>
      <w:r>
        <w:rPr>
          <w:b/>
          <w:lang w:val="sw_KE" w:bidi="sw_KE"/>
        </w:rPr>
        <w:t>Hekima</w:t>
      </w:r>
      <w:r>
        <w:rPr>
          <w:lang w:val="sw_KE" w:bidi="sw_KE"/>
        </w:rPr>
        <w:t xml:space="preserve"> ni kufikiri mambo ambayo ni kweli na kufanya mambo ambayo ni mazuri. Rejelea Faharasa Kuu kwa ufafanuzi wa neno </w:t>
      </w:r>
      <w:r>
        <w:rPr>
          <w:b/>
          <w:lang w:val="sw_KE" w:bidi="sw_KE"/>
        </w:rPr>
        <w:t>hekima</w:t>
      </w:r>
      <w:r>
        <w:rPr>
          <w:lang w:val="sw_KE" w:bidi="sw_KE"/>
        </w:rPr>
        <w:t>.</w:t>
      </w:r>
    </w:p>
    <w:p>
      <w:pPr/>
      <w:r>
        <w:rPr>
          <w:lang w:val="sw_KE" w:bidi="sw_KE"/>
        </w:rPr>
      </w:r>
      <w:r>
        <w:rPr>
          <w:b/>
          <w:lang w:val="sw_KE" w:bidi="sw_KE"/>
        </w:rPr>
        <w:t>Miujiza</w:t>
      </w:r>
      <w:r>
        <w:rPr>
          <w:lang w:val="sw_KE" w:bidi="sw_KE"/>
        </w:rPr>
        <w:t xml:space="preserve"> ni matendo ya nguvu ambayo Mungu tu anaweza kufanya ili kuwasaidia watu kuwa kwa na hofu ya Mungu. Rejelea Faharasa Kuu kwa ufafanuzi wa neno </w:t>
      </w:r>
      <w:r>
        <w:rPr>
          <w:lang w:val="sw_KE" w:bidi="sw_KE"/>
        </w:rPr>
        <w:t>miujiza</w:t>
      </w:r>
      <w:r>
        <w:rPr>
          <w:lang w:val="sw_KE" w:bidi="sw_KE"/>
        </w:rPr>
        <w:t>.</w:t>
      </w:r>
    </w:p>
    <w:p>
      <w:pPr/>
      <w:r>
        <w:rPr>
          <w:lang w:val="sw_KE" w:bidi="sw_KE"/>
        </w:rPr>
      </w:r>
      <w:r>
        <w:rPr>
          <w:lang w:val="sw_KE" w:bidi="sw_KE"/>
        </w:rPr>
        <w:t xml:space="preserve">Watu walijua familia ya Yesu na kumrejelea Yesu kama "mwana wa seremala." </w:t>
      </w:r>
      <w:r>
        <w:rPr>
          <w:b/>
          <w:lang w:val="sw_KE" w:bidi="sw_KE"/>
        </w:rPr>
        <w:t>Seremala</w:t>
      </w:r>
      <w:r>
        <w:rPr>
          <w:lang w:val="sw_KE" w:bidi="sw_KE"/>
        </w:rPr>
        <w:t xml:space="preserve"> ni mtu ambaye anajenga kwa kutumia mbao na pengine ni mawe.</w:t>
      </w:r>
    </w:p>
    <w:p>
      <w:pPr/>
      <w:r>
        <w:rPr>
          <w:lang w:val="sw_KE" w:bidi="sw_KE"/>
        </w:rPr>
      </w:r>
      <w:r>
        <w:rPr>
          <w:lang w:val="sw_KE" w:bidi="sw_KE"/>
        </w:rPr>
        <w:t xml:space="preserve">Watu </w:t>
      </w:r>
      <w:r>
        <w:rPr>
          <w:b/>
          <w:lang w:val="sw_KE" w:bidi="sw_KE"/>
        </w:rPr>
        <w:t>walichukizwa</w:t>
      </w:r>
      <w:r>
        <w:rPr>
          <w:lang w:val="sw_KE" w:bidi="sw_KE"/>
        </w:rPr>
        <w:t xml:space="preserve"> na Yesu. Kuchukizwa ni kuwa na hasira au kushangazwa na kitu ambacho kinasemwa au kufanyika. Walimkataa Yesu na hawakuwa na imani kwake. Kwa sababu ya ukosefu wao wa imani, Yesu hakufanya miujiza mingi.</w:t>
      </w:r>
    </w:p>
    <w:p>
      <w:pPr/>
      <w:r>
        <w:rPr>
          <w:lang w:val="sw_KE" w:bidi="sw_KE"/>
        </w:rPr>
      </w:r>
      <w:r>
        <w:rPr>
          <w:lang w:val="sw_KE" w:bidi="sw_KE"/>
        </w:rPr>
        <w:t xml:space="preserve">Yesu alisema kwamba </w:t>
      </w:r>
      <w:r>
        <w:rPr>
          <w:b/>
          <w:lang w:val="sw_KE" w:bidi="sw_KE"/>
        </w:rPr>
        <w:t>nabii</w:t>
      </w:r>
      <w:r>
        <w:rPr>
          <w:lang w:val="sw_KE" w:bidi="sw_KE"/>
        </w:rPr>
        <w:t xml:space="preserve"> hana tu heshima katika mji wake wa asili. Nabii ni mjumbe wa Mungu ambaye analeta neno la Mungu kwa watu. Tumia neno sawa na ulilotumia kwa nabii kabla. Rejelea Faharasa Kuu kwa ufafanuzi wa neno </w:t>
      </w:r>
      <w:r>
        <w:rPr>
          <w:lang w:val="sw_KE" w:bidi="sw_KE"/>
        </w:rPr>
        <w:t>nabii</w:t>
      </w:r>
      <w:r>
        <w:rPr>
          <w:lang w:val="sw_KE" w:bidi="sw_KE"/>
        </w:rPr>
        <w:t>.</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14:1–12</w:t>
      </w:r>
      <w:r>
        <w:rPr>
          <w:lang w:val="sw_KE" w:bidi="sw_KE"/>
        </w:rPr>
      </w:r>
    </w:p>
    <w:p>
      <w:pPr>
        <w:pStyle w:val="Heading3"/>
      </w:pPr>
      <w:r>
        <w:rPr>
          <w:lang w:val="sw_KE" w:bidi="sw_KE"/>
        </w:rPr>
        <w:t>Sikiliza na Moyo</w:t>
      </w:r>
    </w:p>
    <w:p>
      <w:pPr/>
      <w:r>
        <w:rPr>
          <w:lang w:val="sw_KE" w:bidi="sw_KE"/>
        </w:rPr>
      </w:r>
      <w:r>
        <w:rPr>
          <w:lang w:val="sw_KE" w:bidi="sw_KE"/>
        </w:rPr>
        <w:t>Sikiliza Mathayo 14:1–12 na utie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Simulizi hii inatumia kumbukumbu au maelezo ya matukio ambayo yalitokea mapema kwa muda. Herode anajibu kile amesikia kuhusu Yesu, na kile Herode alifanya kwa Yohana Mbatizaji. Yohana Mbatizaji alikuwa binamu ya Yesu, mwana wa Elisabeti. Yohana alikuwa mtu ambaye aliandaa njia kwa Yesu, Masihi, au Mwokozi aliyeahidiwa.</w:t>
      </w:r>
    </w:p>
    <w:p>
      <w:pPr/>
      <w:r>
        <w:rPr>
          <w:lang w:val="sw_KE" w:bidi="sw_KE"/>
        </w:rPr>
      </w:r>
      <w:r>
        <w:rPr>
          <w:lang w:val="sw_KE" w:bidi="sw_KE"/>
        </w:rPr>
        <w:t>Simulizi hii inaanza na "wakati huo." Hii haifai kuchukuliwa kwa kweli, lakini inaweza kusemwa kuwa "karibu na wakati" ambapo Yesu alikataliwa katika Nazaretii. Herode Tetrarka ni mwana wa Herode Mkuu, mtu ambaye alikuwa mfalme wakati Yesu alipozaliwa. Cheo "Tetrarka" kilimaanisha kwamba Herode alikuwa mtawala juu ya robo ya mkoa, karibu na Galilaya. Herode Tetrarka pia anajulikana kama Herode Antipas.</w:t>
      </w:r>
    </w:p>
    <w:p>
      <w:pPr/>
      <w:r>
        <w:rPr>
          <w:lang w:val="sw_KE" w:bidi="sw_KE"/>
        </w:rPr>
      </w:r>
      <w:r>
        <w:rPr>
          <w:lang w:val="sw_KE" w:bidi="sw_KE"/>
        </w:rPr>
        <w:t>Herode alisikia ripoti kuhusu Yesu. Eneo la utawala wa Herode lilikwenda kutoka karibu na Bahari ya Galilaya hadi eneo la Perea karibu na Bahari ya Chumvi. Sifa ya Yesu ilikuwa imekua katika Galilaya, kwa hiyo kuna uwezekano kwamba Herode angesikia hadithi kuhusu Yesu.</w:t>
      </w:r>
    </w:p>
    <w:p>
      <w:pPr/>
      <w:r>
        <w:rPr>
          <w:lang w:val="sw_KE" w:bidi="sw_KE"/>
        </w:rPr>
      </w:r>
      <w:r>
        <w:rPr>
          <w:lang w:val="sw_KE" w:bidi="sw_KE"/>
        </w:rPr>
        <w:t xml:space="preserve">Sitisha na uangalie ramani ya mkoa kutoka </w:t>
      </w:r>
      <w:r>
        <w:rPr>
          <w:lang w:val="sw_KE" w:bidi="sw_KE"/>
        </w:rPr>
        <w:t>Galilaya hadi Perea</w:t>
      </w:r>
      <w:r>
        <w:rPr>
          <w:lang w:val="sw_KE" w:bidi="sw_KE"/>
        </w:rPr>
        <w:t>.</w:t>
      </w:r>
    </w:p>
    <w:p>
      <w:pPr/>
      <w:r>
        <w:rPr>
          <w:lang w:val="sw_KE" w:bidi="sw_KE"/>
        </w:rPr>
      </w:r>
      <w:r>
        <w:rPr>
          <w:lang w:val="sw_KE" w:bidi="sw_KE"/>
        </w:rPr>
        <w:t>Herode aliwaambia watumishi wake, au maafisa wake katika mahakama yake, kwamba Yesu ni lazima awe Yohana Mbatizaji aliyefufuka kutoka kwa wafu. Katika utamaduni huo, hata Mafarisayo waliamini kwamba manabii wangeweza kufufuka na wangekuwa na nguvu maalum ili kufanya miujiza. Imani ya Herode kwamba Yesu alikuwa Yohana Mbatizaji aliyefufuliwa kutoka kwa wafu ingeeleweka kwa maafisa wa Herode. Hapa ni mahali ambapo tunajifunza kwa mara ya kwanza kwamba Yohana Mbatizaji amekufa. Hapa ni mahali ambapo sasa tunapata hadithi kuhusu jinsi Yohana alivyokufa. Herode alifikiria kuhusu Yohana Mbatizaji wakati aliposikia hadithi kuhusu Yesu kwa sababu alikuwa amemkamata na kumtia gerezani Yohana kabla.</w:t>
      </w:r>
    </w:p>
    <w:p>
      <w:pPr/>
      <w:r>
        <w:rPr>
          <w:lang w:val="sw_KE" w:bidi="sw_KE"/>
        </w:rPr>
      </w:r>
      <w:r>
        <w:rPr>
          <w:lang w:val="sw_KE" w:bidi="sw_KE"/>
        </w:rPr>
        <w:t>Hadithi kisha inarejelea matukio ya zamani. Hadithi ya kufungwa na kuuawa kwa Yohana Mbatizaji ilitokea kabla Herode hajaanza kusikia habari kuhusu Yesu. Yohana Mbatizaji alimkabili Herode mara nyingi kuhusu ndoa yake na Herodia. Herodia alikuwa shemeji yake Herode. Ndugu yake Herode Filipo bado alikuwa hai na bado Herode alioa mke wa zamani wa Filipo, Herodia. Yohana alihakikisha kwamba Herode alijua hii ilikuwa dhidi ya sheria ya Mungu. Herode alimfunga Yohana na kumweka gerezani. Hii haimaanishi kwamba Herode ndiye aliyefanya kitendo. Inamaanisha kwamba Herode aliamuru Yohana kukamatwa, kufungwa, na kuwekwa gerezani.</w:t>
      </w:r>
    </w:p>
    <w:p>
      <w:pPr/>
      <w:r>
        <w:rPr>
          <w:lang w:val="sw_KE" w:bidi="sw_KE"/>
        </w:rPr>
      </w:r>
      <w:r>
        <w:rPr>
          <w:lang w:val="sw_KE" w:bidi="sw_KE"/>
        </w:rPr>
        <w:t>Sitisha na mjadili kama timu: Je, kuna sheria za kidini katika utamaduni wenu ambazo maafisa wa serikali wanavunja? Ni nini hutokea wakati unapoonyesha makosa ya maafisa wa serikali?</w:t>
      </w:r>
    </w:p>
    <w:p>
      <w:pPr/>
      <w:r>
        <w:rPr>
          <w:lang w:val="sw_KE" w:bidi="sw_KE"/>
        </w:rPr>
      </w:r>
      <w:r>
        <w:rPr>
          <w:lang w:val="sw_KE" w:bidi="sw_KE"/>
        </w:rPr>
        <w:t>Sheria ya Agano la Kale ambayo Yohana anarejelea haikuwa tu kwamba Herodia alipewa talaka na kisha aliolewa tena. Lakini sheria ya Walawi pia inataja kwamba kufunua uchi wa mke wa kaka ni kinyume cha maadili na huwafanya wawe najisi. Herode Antipas alidai kuwa Myahudi mwaminifu. Ingetarajiwa kwamba Yohana angezungumza dhidi ya ndoa hii. Baadhi ya matoleo yanasema kwamba Yohana alisema, "Si halali kwako kuwa na yeye." Hii ina maana kwamba haikuwa halali kwa Herode kuoa Herodia.</w:t>
      </w:r>
    </w:p>
    <w:p>
      <w:pPr/>
      <w:r>
        <w:rPr>
          <w:lang w:val="sw_KE" w:bidi="sw_KE"/>
        </w:rPr>
      </w:r>
      <w:r>
        <w:rPr>
          <w:lang w:val="sw_KE" w:bidi="sw_KE"/>
        </w:rPr>
        <w:t>Sitisha hapa na mjadili kama timu: Sheria za ndoa ni zipi katika utamaduni wenu? Watu huitikiaje watu wanapovunja sheria za ndoa katika utamaduni wenu?</w:t>
      </w:r>
    </w:p>
    <w:p>
      <w:pPr/>
      <w:r>
        <w:rPr>
          <w:lang w:val="sw_KE" w:bidi="sw_KE"/>
        </w:rPr>
      </w:r>
      <w:r>
        <w:rPr>
          <w:lang w:val="sw_KE" w:bidi="sw_KE"/>
        </w:rPr>
        <w:t>Herode aliogopa kwamba kungekuwa na ghasia iwapo angeamua kumuua Yohana Mbatizaji. Herode alijua kwamba watu wa Kiyahudi waliamini Yohana kuwa nabii. Nabii ni mtu ambaye anatoa ujumbe wa Mungu kwa watu.</w:t>
      </w:r>
    </w:p>
    <w:p>
      <w:pPr/>
      <w:r>
        <w:rPr>
          <w:lang w:val="sw_KE" w:bidi="sw_KE"/>
        </w:rPr>
      </w:r>
      <w:r>
        <w:rPr>
          <w:lang w:val="sw_KE" w:bidi="sw_KE"/>
        </w:rPr>
        <w:t>Mabadiliko mengine katika wakati yanatokea. Hatuambiwi ni muda gani Yohana alikuwa gerezani kabla ya sherehe ya kuzaliwa ya Herode. Baadhi ya matoleo yanaanza sehemu hii ya hadithi na neno "lakini." Hii inaonyesha tofauti. Herode alikuwa na hofu kumwua Yohana kwa sababu ya imani ya watu wa Kiyahudi kwamba Yohana alikuwa nabii. Lakini, Herode alimwua hata hivyo, na tunasikia jinsi hii ilivyotokea katika hadithi kuhusu siku ya kuzaliwa ya Herode.</w:t>
      </w:r>
    </w:p>
    <w:p>
      <w:pPr/>
      <w:r>
        <w:rPr>
          <w:lang w:val="sw_KE" w:bidi="sw_KE"/>
        </w:rPr>
      </w:r>
      <w:r>
        <w:rPr>
          <w:lang w:val="sw_KE" w:bidi="sw_KE"/>
        </w:rPr>
        <w:t>Katika sherehe ya kuzaliwa kwa Herode, binti ya Herodia alicheza na kumburudisha Herode na wageni wote. Hii ilimpendeza Herode sana kiasi kwamba Herode akaapa mbele ya watu wote. Herode aliahidi binti ya Herodia chochote ambacho angeomba. Kiapo hiki hakikuwa ahadi tu, lakini kilimwita Mungu kumwadhibu Herode kama Herode hakutimiza ahadi yake.</w:t>
      </w:r>
    </w:p>
    <w:p>
      <w:pPr/>
      <w:r>
        <w:rPr>
          <w:lang w:val="sw_KE" w:bidi="sw_KE"/>
        </w:rPr>
      </w:r>
      <w:r>
        <w:rPr>
          <w:lang w:val="sw_KE" w:bidi="sw_KE"/>
        </w:rPr>
        <w:t>Sitisha hapa na mjadili: Ni njia gani za kuapa au kutoa ahadi kwa mtu katika utamaduni wenu? Simulia hadithi ya wakati ulipoapa kiapo kisha hukutaka kukitimiza. Ni nini kilichotokea?</w:t>
      </w:r>
    </w:p>
    <w:p>
      <w:pPr/>
      <w:r>
        <w:rPr>
          <w:lang w:val="sw_KE" w:bidi="sw_KE"/>
        </w:rPr>
      </w:r>
      <w:r>
        <w:rPr>
          <w:lang w:val="sw_KE" w:bidi="sw_KE"/>
        </w:rPr>
        <w:t>Herodia alikuwa amemwagiza binti yake aombe kichwa cha Yohana Mbatizaji kwenye sahani. Sinia ni trei ya kuhudumia chakula. Hatujui Herodia yuko wapi wakati wa sherehe Kucheza na burudani vimekuwa vimewalenga wanaume, na haiwezekani kwamba wanawake wangekuwa hapo, lakini si wazi katika simulizi hii. Inawezekana kwamba binti aliondoka ili kuomba ushauri wa mama yake na kisha alirudi katika sherehe. Au Herodia alimwambia kabla ya sherehe. Vyovyote vile, ilikuwa kwa sababu ya Herodia kwamba binti yake aliomba kichwa cha Yohana kiletwe kwake huko.</w:t>
      </w:r>
    </w:p>
    <w:p>
      <w:pPr/>
      <w:r>
        <w:rPr>
          <w:lang w:val="sw_KE" w:bidi="sw_KE"/>
        </w:rPr>
      </w:r>
      <w:r>
        <w:rPr>
          <w:lang w:val="sw_KE" w:bidi="sw_KE"/>
        </w:rPr>
        <w:t>Hata ingawa Herode hakuwa mfalme, lakini mtawala, anatajwa kama mfalme katika simulizi hii. Herode alikuwa na huzuni, ama kwa ombi, au kwa sababu alikuwa ametoa kiapo na sasa alipaswa kukitimiza. Kwa hiyo Herode alitoa kiapo chake mbele ya wageni na kuamuru kichwa cha Yohana Mbatizaji kikatwe. Kukata kichwa kulikuwa kinyume cha sheria katika utamaduni wa Kiyahudi. Pia ilikuwa kinyume cha sheria katika utamaduni wa Kiyahudi kumuua mtu bila kushitakiwa.</w:t>
      </w:r>
    </w:p>
    <w:p>
      <w:pPr/>
      <w:r>
        <w:rPr>
          <w:lang w:val="sw_KE" w:bidi="sw_KE"/>
        </w:rPr>
      </w:r>
      <w:r>
        <w:rPr>
          <w:lang w:val="sw_KE" w:bidi="sw_KE"/>
        </w:rPr>
        <w:t>Sitisha hapa na mjadili: Ni sheria gani zinazohusu kunyongwa kwa wafungwa katika utamaduni wenu? Je, kuna uhalifu maalum ambao unatoa wito wa kunyongwa? Ni sheria gani kuhusu wakati mtu anastahili kushitakiwa? Je, ni halali katika utamaduni wenu kumnyonga mtu yeyote ambaye hajashitakiwa?</w:t>
      </w:r>
    </w:p>
    <w:p>
      <w:pPr/>
      <w:r>
        <w:rPr>
          <w:lang w:val="sw_KE" w:bidi="sw_KE"/>
        </w:rPr>
      </w:r>
      <w:r>
        <w:rPr>
          <w:lang w:val="sw_KE" w:bidi="sw_KE"/>
        </w:rPr>
        <w:t>Kichwa cha Yohana kililetwa, kwenye sahani, kwa msichana ambaye kisha alikwenda na kumpa mama yake. Wanafunzi wa Yohana walizika mwili wa Yohana na kisha kwenda kumwambia Yesu kuhusu kifo cha Yohana.</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4.</w:t>
      </w:r>
    </w:p>
    <w:p>
      <w:pPr/>
      <w:r>
        <w:rPr>
          <w:lang w:val="sw_KE" w:bidi="sw_KE"/>
        </w:rPr>
      </w:r>
      <w:r>
        <w:rPr>
          <w:b/>
          <w:lang w:val="sw_KE" w:bidi="sw_KE"/>
        </w:rPr>
        <w:t>Tukio la kwanza:</w:t>
      </w:r>
      <w:r>
        <w:rPr>
          <w:lang w:val="sw_KE" w:bidi="sw_KE"/>
        </w:rPr>
        <w:t xml:space="preserve"> Herode anasikia ripoti kuhusu Yesu. Herode anawaambia watumishi wake kwamba anaamini ni Yohana Mbatizaji ambaye amefufuka kutoka kwa wafu—ndiyo sababu Yesu anaweza kufanya miujiza.</w:t>
      </w:r>
    </w:p>
    <w:p>
      <w:pPr/>
      <w:r>
        <w:rPr>
          <w:lang w:val="sw_KE" w:bidi="sw_KE"/>
        </w:rPr>
      </w:r>
      <w:r>
        <w:rPr>
          <w:b/>
          <w:lang w:val="sw_KE" w:bidi="sw_KE"/>
        </w:rPr>
        <w:t>Tukio la pili:</w:t>
      </w:r>
      <w:r>
        <w:rPr>
          <w:lang w:val="sw_KE" w:bidi="sw_KE"/>
        </w:rPr>
        <w:t xml:space="preserve"> Herode alikuwa na Yohana gerezani lakini hakutaka kumuua Yohana. Yohana alizungumza dhidi ya ndoa ya Herode na Herodia.</w:t>
      </w:r>
    </w:p>
    <w:p>
      <w:pPr/>
      <w:r>
        <w:rPr>
          <w:lang w:val="sw_KE" w:bidi="sw_KE"/>
        </w:rPr>
      </w:r>
      <w:r>
        <w:rPr>
          <w:b/>
          <w:lang w:val="sw_KE" w:bidi="sw_KE"/>
        </w:rPr>
        <w:t>Tukio la tatu:</w:t>
      </w:r>
      <w:r>
        <w:rPr>
          <w:lang w:val="sw_KE" w:bidi="sw_KE"/>
        </w:rPr>
        <w:t xml:space="preserve"> Lakini, katika sherehe ya Herode, binti ya Herodia alicheza na kumburudisha kila mtu. Herode aliapa kumpa chochote alichotaka, kwa sababu Herode alipendezwa naye sana. Herodia alimwambia msichana kuomba kichwa cha Yohana Mbatizaji kwenye sahani. Herode alikuwa na huzuni lakini alishika kiapo chake na kuamuru Yohana akatwe kichwa. Kichwa kililetwa kwa msichana ambaye alikitoa kwa mama yake.</w:t>
      </w:r>
    </w:p>
    <w:p>
      <w:pPr/>
      <w:r>
        <w:rPr>
          <w:lang w:val="sw_KE" w:bidi="sw_KE"/>
        </w:rPr>
      </w:r>
      <w:r>
        <w:rPr>
          <w:b/>
          <w:lang w:val="sw_KE" w:bidi="sw_KE"/>
        </w:rPr>
        <w:t>Tukio la nne:</w:t>
      </w:r>
      <w:r>
        <w:rPr>
          <w:lang w:val="sw_KE" w:bidi="sw_KE"/>
        </w:rPr>
        <w:t xml:space="preserve"> Wanafunzi wa Yohana walizika sehemu ya mwili wa Yohana iliyobaki. Kisha walikwenda kumwambia Yesu kile ambacho kilikuwa kimetokea.</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Herode Antipa (Herode Mtawala wa Robo ya nchi)</w:t>
      </w:r>
    </w:p>
    <w:p>
      <w:pPr>
        <w:pStyle w:val="ListBullet"/>
        <w:spacing w:line="240" w:lineRule="auto"/>
        <w:ind w:left="720"/>
      </w:pPr>
      <w:r>
        <w:rPr>
          <w:lang w:val="sw_KE" w:bidi="sw_KE"/>
        </w:rPr>
      </w:r>
      <w:r>
        <w:rPr>
          <w:lang w:val="sw_KE" w:bidi="sw_KE"/>
        </w:rPr>
        <w:t>Yesu anatajwa</w:t>
      </w:r>
    </w:p>
    <w:p>
      <w:pPr>
        <w:pStyle w:val="ListBullet"/>
        <w:spacing w:line="240" w:lineRule="auto"/>
        <w:ind w:left="720"/>
      </w:pPr>
      <w:r>
        <w:rPr>
          <w:lang w:val="sw_KE" w:bidi="sw_KE"/>
        </w:rPr>
      </w:r>
      <w:r>
        <w:rPr>
          <w:lang w:val="sw_KE" w:bidi="sw_KE"/>
        </w:rPr>
        <w:t>Yohana Mbatizaji</w:t>
      </w:r>
    </w:p>
    <w:p>
      <w:pPr>
        <w:pStyle w:val="ListBullet"/>
        <w:spacing w:line="240" w:lineRule="auto"/>
        <w:ind w:left="720"/>
      </w:pPr>
      <w:r>
        <w:rPr>
          <w:lang w:val="sw_KE" w:bidi="sw_KE"/>
        </w:rPr>
      </w:r>
      <w:r>
        <w:rPr>
          <w:lang w:val="sw_KE" w:bidi="sw_KE"/>
        </w:rPr>
        <w:t>Watumishi / maafisa wa Herode</w:t>
      </w:r>
    </w:p>
    <w:p>
      <w:pPr>
        <w:pStyle w:val="ListBullet"/>
        <w:spacing w:line="240" w:lineRule="auto"/>
        <w:ind w:left="720"/>
      </w:pPr>
      <w:r>
        <w:rPr>
          <w:lang w:val="sw_KE" w:bidi="sw_KE"/>
        </w:rPr>
      </w:r>
      <w:r>
        <w:rPr>
          <w:lang w:val="sw_KE" w:bidi="sw_KE"/>
        </w:rPr>
        <w:t>Herodia</w:t>
      </w:r>
    </w:p>
    <w:p>
      <w:pPr>
        <w:pStyle w:val="ListBullet"/>
        <w:spacing w:line="240" w:lineRule="auto"/>
        <w:ind w:left="720"/>
      </w:pPr>
      <w:r>
        <w:rPr>
          <w:lang w:val="sw_KE" w:bidi="sw_KE"/>
        </w:rPr>
      </w:r>
      <w:r>
        <w:rPr>
          <w:lang w:val="sw_KE" w:bidi="sw_KE"/>
        </w:rPr>
        <w:t>Binti ya Herodia</w:t>
      </w:r>
    </w:p>
    <w:p>
      <w:pPr>
        <w:pStyle w:val="ListBullet"/>
        <w:spacing w:line="240" w:lineRule="auto"/>
        <w:ind w:left="720"/>
      </w:pPr>
      <w:r>
        <w:rPr>
          <w:lang w:val="sw_KE" w:bidi="sw_KE"/>
        </w:rPr>
      </w:r>
      <w:r>
        <w:rPr>
          <w:lang w:val="sw_KE" w:bidi="sw_KE"/>
        </w:rPr>
        <w:t>Wageni wa sherehe</w:t>
      </w:r>
    </w:p>
    <w:p>
      <w:pPr>
        <w:pStyle w:val="ListBullet"/>
        <w:spacing w:line="240" w:lineRule="auto"/>
        <w:ind w:left="720"/>
      </w:pPr>
      <w:r>
        <w:rPr>
          <w:lang w:val="sw_KE" w:bidi="sw_KE"/>
        </w:rPr>
      </w:r>
      <w:r>
        <w:rPr>
          <w:lang w:val="sw_KE" w:bidi="sw_KE"/>
        </w:rPr>
        <w:t>Wanafunzi wa Yohana</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Kumbuka kwamba hadithi hii haisimuliwi kwa mpangilio wa matukio katika Biblia. Sehemu kubwa ya hadithi hii inafanyika katika jumba la kifalme la Herode. Inawezekana kwamba gereza ambapo Yohana alikuwa akizuiwa lilikuwa kusini zaidi. Herode Antipa alidhaniwa kutumia wakati wake mwingi huko Tiberia karibu na Bahari ya Galilaya. Mkoa wa Herode ulinyooshwa kutoka Galilaya hadi Peraea karibu na Bahari ya Wafu, na kwa hiyo huduma ya Yesu ilitokea katika mkoa wa Herode. Inaaminika kwamba gereza la Yohana lilikuwa mashariki tu ya Bahari ya Wafu.</w:t>
      </w:r>
    </w:p>
    <w:p>
      <w:pPr/>
      <w:r>
        <w:rPr>
          <w:lang w:val="sw_KE" w:bidi="sw_KE"/>
        </w:rPr>
      </w:r>
      <w:r>
        <w:rPr>
          <w:lang w:val="sw_KE" w:bidi="sw_KE"/>
        </w:rPr>
        <w:t xml:space="preserve">Sitisha na uangalie ramani ya </w:t>
      </w:r>
      <w:r>
        <w:rPr>
          <w:lang w:val="sw_KE" w:bidi="sw_KE"/>
        </w:rPr>
        <w:t>Tiberia na Perea yenye ngome ya Makerusi</w:t>
      </w:r>
      <w:r>
        <w:rPr>
          <w:lang w:val="sw_KE" w:bidi="sw_KE"/>
        </w:rPr>
        <w:t>. Ngome ya Makerusi ilikuwa katika mkoa wa kusini wa Herode. Hii ilikuwa na gereza ambapo Yohana alikuwa akichukuliwa.</w:t>
      </w:r>
    </w:p>
    <w:p>
      <w:pPr/>
      <w:r>
        <w:rPr>
          <w:lang w:val="sw_KE" w:bidi="sw_KE"/>
        </w:rPr>
      </w:r>
      <w:r>
        <w:rPr>
          <w:lang w:val="sw_KE" w:bidi="sw_KE"/>
        </w:rPr>
        <w:t>Herode alioa mke wa zamani wa kaka yake, Herodia. Herodia ni dada mkwe wa Herode na mpwa wake kutoka kwa kaka mwingine. Herode anadai kuwa Myahudi anayemcha Mungu. Yohana Mbatizaji anasikia kuhusu ndoa hii na kumkabili Herode, akimwambia mara kadhaa kwamba haikuwa halali kwa Herode kumchukua Herodia katika ndoa. Herodia anamwomba Herode kumweka Yohana gerezani. Herode anamkamata Yohana, kumfunga Yohana, na kumweka Yohana gerezani kama mke wake alivyoomba. Herode anataka kumwua Yohana lakini Herode anaogopa watu wa Kiyahudi kwa sababu wanaamini kwamba Yohana ni nabii.</w:t>
      </w:r>
    </w:p>
    <w:p>
      <w:pPr/>
      <w:r>
        <w:rPr>
          <w:lang w:val="sw_KE" w:bidi="sw_KE"/>
        </w:rPr>
      </w:r>
      <w:r>
        <w:rPr>
          <w:lang w:val="sw_KE" w:bidi="sw_KE"/>
        </w:rPr>
        <w:t>Hata hivyo, wakati fulani baadaye wakati wa sherehe ya siku ya kuzaliwa ya Herode, binti ya Herodia alicheza na kumburudisha Herode na wageni wake. Herode anafurahi sana, anaapa kiapo, kumpa msichana chochote anachotaka. Herodia anamwambia msichana kuomba kichwa cha Yohana Mbatizaji kwenye sahani. Msichana anaomba hii. Msichana anataka Herode ashangazwe na ombi lake, kwa hiyo anajenga taharuki anapoomba. Anasema, "Nipe, kwenye sahani, kichwa cha Yohana Mbatizaji." Anasema jina la Yohana Mbatizaji mwisho ili Herode asijue ni nani anayemwomba mpaka mwisho.</w:t>
      </w:r>
    </w:p>
    <w:p>
      <w:pPr/>
      <w:r>
        <w:rPr>
          <w:lang w:val="sw_KE" w:bidi="sw_KE"/>
        </w:rPr>
      </w:r>
      <w:r>
        <w:rPr>
          <w:lang w:val="sw_KE" w:bidi="sw_KE"/>
        </w:rPr>
        <w:t>Sitisha na mjadili kama timu ya tafsiri: Je, mna njia ya kuomba kitu na kukifanya hicho kitu mnachoomba kiwe mshangao?</w:t>
      </w:r>
    </w:p>
    <w:p>
      <w:pPr/>
      <w:r>
        <w:rPr>
          <w:lang w:val="sw_KE" w:bidi="sw_KE"/>
        </w:rPr>
      </w:r>
      <w:r>
        <w:rPr>
          <w:lang w:val="sw_KE" w:bidi="sw_KE"/>
        </w:rPr>
        <w:t>Herode anahuzunika, lakini ili kutunza kiapo chake mbele ya wageni wake, Herode anaamuru Yohana akatwe kichwa. Kichwa cha Yohana kinaletwa kwa msichana kwenye sahani. Sherehe hizi zilidhaniwa kuendelea kwa siku kadhaa. Tazama tena ramani ya eneo hilo. Inawezekana kwamba kichwa cha Yohana kiliwasili wakati sherehe bado ilikuwa inaendelea, hata kama ilikuwa siku chache baadaye.</w:t>
      </w:r>
    </w:p>
    <w:p>
      <w:pPr/>
      <w:r>
        <w:rPr>
          <w:lang w:val="sw_KE" w:bidi="sw_KE"/>
        </w:rPr>
      </w:r>
      <w:r>
        <w:rPr>
          <w:lang w:val="sw_KE" w:bidi="sw_KE"/>
        </w:rPr>
        <w:t>Msichana anakitoa kichwa kwa mama yake. Baadaye, wanafunzi wa Yohana wanazika mwili wake. Kisha wanaenda na kumwambia Yesu kuhusu kifo cha Yohana.</w:t>
      </w:r>
    </w:p>
    <w:p>
      <w:pPr/>
      <w:r>
        <w:rPr>
          <w:lang w:val="sw_KE" w:bidi="sw_KE"/>
        </w:rPr>
      </w:r>
      <w:r>
        <w:rPr>
          <w:lang w:val="sw_KE" w:bidi="sw_KE"/>
        </w:rPr>
        <w:t>Wakati Herode anasikia kuhusu Yesu na miujiza ambayo Yesu anafanya, Herode anawaambia watumishi wake kwamba ni lazima awe Yohana Mbatizaji ambaye amerejea kutoka wafu. Herode anaamini ndiyo maana Yesu anafanya miujiza mingi sana. Hii ilikuwa karibu wakati ambao Yesu alikataliwa katika Nazareti.</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4.</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Herode Antipas (Herode Tetraki )</w:t>
      </w:r>
    </w:p>
    <w:p>
      <w:pPr>
        <w:pStyle w:val="ListBullet"/>
        <w:spacing w:line="240" w:lineRule="auto"/>
        <w:ind w:left="720"/>
      </w:pPr>
      <w:r>
        <w:rPr>
          <w:lang w:val="sw_KE" w:bidi="sw_KE"/>
        </w:rPr>
      </w:r>
      <w:r>
        <w:rPr>
          <w:lang w:val="sw_KE" w:bidi="sw_KE"/>
        </w:rPr>
        <w:t>Yesu anatajwa</w:t>
      </w:r>
    </w:p>
    <w:p>
      <w:pPr>
        <w:pStyle w:val="ListBullet"/>
        <w:spacing w:line="240" w:lineRule="auto"/>
        <w:ind w:left="720"/>
      </w:pPr>
      <w:r>
        <w:rPr>
          <w:lang w:val="sw_KE" w:bidi="sw_KE"/>
        </w:rPr>
      </w:r>
      <w:r>
        <w:rPr>
          <w:lang w:val="sw_KE" w:bidi="sw_KE"/>
        </w:rPr>
        <w:t>Yohana Mbatizaji</w:t>
      </w:r>
    </w:p>
    <w:p>
      <w:pPr>
        <w:pStyle w:val="ListBullet"/>
        <w:spacing w:line="240" w:lineRule="auto"/>
        <w:ind w:left="720"/>
      </w:pPr>
      <w:r>
        <w:rPr>
          <w:lang w:val="sw_KE" w:bidi="sw_KE"/>
        </w:rPr>
      </w:r>
      <w:r>
        <w:rPr>
          <w:lang w:val="sw_KE" w:bidi="sw_KE"/>
        </w:rPr>
        <w:t>Watumishi / maafisa wa Herode</w:t>
      </w:r>
    </w:p>
    <w:p>
      <w:pPr>
        <w:pStyle w:val="ListBullet"/>
        <w:spacing w:line="240" w:lineRule="auto"/>
        <w:ind w:left="720"/>
      </w:pPr>
      <w:r>
        <w:rPr>
          <w:lang w:val="sw_KE" w:bidi="sw_KE"/>
        </w:rPr>
      </w:r>
      <w:r>
        <w:rPr>
          <w:lang w:val="sw_KE" w:bidi="sw_KE"/>
        </w:rPr>
        <w:t>Herodia</w:t>
      </w:r>
    </w:p>
    <w:p>
      <w:pPr>
        <w:pStyle w:val="ListBullet"/>
        <w:spacing w:line="240" w:lineRule="auto"/>
        <w:ind w:left="720"/>
      </w:pPr>
      <w:r>
        <w:rPr>
          <w:lang w:val="sw_KE" w:bidi="sw_KE"/>
        </w:rPr>
      </w:r>
      <w:r>
        <w:rPr>
          <w:lang w:val="sw_KE" w:bidi="sw_KE"/>
        </w:rPr>
        <w:t>Binti ya Herodia</w:t>
      </w:r>
    </w:p>
    <w:p>
      <w:pPr>
        <w:pStyle w:val="ListBullet"/>
        <w:spacing w:line="240" w:lineRule="auto"/>
        <w:ind w:left="720"/>
      </w:pPr>
      <w:r>
        <w:rPr>
          <w:lang w:val="sw_KE" w:bidi="sw_KE"/>
        </w:rPr>
      </w:r>
      <w:r>
        <w:rPr>
          <w:lang w:val="sw_KE" w:bidi="sw_KE"/>
        </w:rPr>
        <w:t>Wageni wa sherehe</w:t>
      </w:r>
    </w:p>
    <w:p>
      <w:pPr>
        <w:pStyle w:val="ListBullet"/>
        <w:spacing w:line="240" w:lineRule="auto"/>
        <w:ind w:left="720"/>
      </w:pPr>
      <w:r>
        <w:rPr>
          <w:lang w:val="sw_KE" w:bidi="sw_KE"/>
        </w:rPr>
      </w:r>
      <w:r>
        <w:rPr>
          <w:lang w:val="sw_KE" w:bidi="sw_KE"/>
        </w:rPr>
        <w:t>Wanafunzi wa Yohana</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Mara ya pili timu inapoigiza hadithi hii, sitisha katika sehemu fulani.</w:t>
      </w:r>
    </w:p>
    <w:p>
      <w:pPr/>
      <w:r>
        <w:rPr>
          <w:lang w:val="sw_KE" w:bidi="sw_KE"/>
        </w:rPr>
      </w:r>
      <w:r>
        <w:rPr>
          <w:lang w:val="sw_KE" w:bidi="sw_KE"/>
        </w:rPr>
        <w:t>Wakati huo, Herode alisikia ripoti za Yesu, na alisema kwa watumishi wake, "Huyu ni Yohana Mbatizaji aliyefufuliwa kutoka kwa wafu. Ndiyo sababu anaweza kufanya miujiza mingi sana.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Herode jinsi anavyohisi. Utasikia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Herode alikuwa amemfunga Yohana gerezani. Herode alitaka kumwua Yohana, lakini hakufanya hivyo kwa sababu Wayahudi walimwamini Yohana kuwa nabii. Nabii ni mjumbe wa Mungu.</w:t>
      </w:r>
    </w:p>
    <w:p>
      <w:pPr/>
      <w:r>
        <w:rPr>
          <w:lang w:val="sw_KE" w:bidi="sw_KE"/>
        </w:rPr>
      </w:r>
      <w:r>
        <w:rPr>
          <w:lang w:val="sw_KE" w:bidi="sw_KE"/>
        </w:rPr>
        <w:t>Sherehe ya siku ya kuzaliwa ya Herode inaanza kurudisha nyuma matukio ya zamani.</w:t>
      </w:r>
    </w:p>
    <w:p>
      <w:pPr/>
      <w:r>
        <w:rPr>
          <w:lang w:val="sw_KE" w:bidi="sw_KE"/>
        </w:rPr>
      </w:r>
      <w:r>
        <w:rPr>
          <w:lang w:val="sw_KE" w:bidi="sw_KE"/>
        </w:rPr>
        <w:t>Mtaigizaje kurudi nyuma kwa tukio la zamani?</w:t>
      </w:r>
    </w:p>
    <w:p>
      <w:pPr/>
      <w:r>
        <w:rPr>
          <w:lang w:val="sw_KE" w:bidi="sw_KE"/>
        </w:rPr>
      </w:r>
      <w:r>
        <w:rPr>
          <w:lang w:val="sw_KE" w:bidi="sw_KE"/>
        </w:rPr>
        <w:t>Lakini wakati siku ya kuzaliwa ya Herode ilikuja, binti ya Herode alicheza kwa ajili yake. Herode alifurahi sana, akamuahidi kwamba angeweza kuomba chochote atakachotaka. Mama yake alimwambia aombe kichwa cha Yohana kwenye sahani. Msichana alifanya hivyo.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msichana jinsi anavyohisi. Utasikia mambo kama:</w:t>
      </w:r>
    </w:p>
    <w:p>
      <w:pPr>
        <w:pStyle w:val="ListBullet"/>
        <w:spacing w:line="240" w:lineRule="auto"/>
        <w:ind w:left="720"/>
      </w:pPr>
      <w:r>
        <w:rPr>
          <w:lang w:val="sw_KE" w:bidi="sw_KE"/>
        </w:rPr>
      </w:r>
      <w:r>
        <w:rPr>
          <w:lang w:val="sw_KE" w:bidi="sw_KE"/>
        </w:rPr>
        <w:t>Muulize mwigizaji anayeigiza Herode jinsi anavyohisi. Utasikia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Wanafunzi wa Yohana waliuchukua mwili wa Yohana, wakamzika, kisha wakaenda kumwambia Yesu yaliyotokea.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Yesu jinsi anavyohisi. Utaskia mambo kama "Nina huzuni," au "Kuomboleza kwa sababu Yohana alikuwa binamu yangu," "Nimekasirika kwa sababu Yohana hakustahili kufa."</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Herode </w:t>
      </w:r>
      <w:r>
        <w:rPr>
          <w:b/>
          <w:lang w:val="sw_KE" w:bidi="sw_KE"/>
        </w:rPr>
        <w:t>Mtawala wa robo ya nchi</w:t>
      </w:r>
      <w:r>
        <w:rPr>
          <w:lang w:val="sw_KE" w:bidi="sw_KE"/>
        </w:rPr>
        <w:t>, mtawala wa Galilaya, alisikia kuhusu sifa ya Yesu. Mtawala wa robo ya nchi, ni sawa na gavana, ni mtawala ambaye ni wa chini kuliko mfalme, lakini amepewa idhini ya Kirumi.</w:t>
      </w:r>
    </w:p>
    <w:p>
      <w:pPr/>
      <w:r>
        <w:rPr>
          <w:lang w:val="sw_KE" w:bidi="sw_KE"/>
        </w:rPr>
      </w:r>
      <w:r>
        <w:rPr>
          <w:lang w:val="sw_KE" w:bidi="sw_KE"/>
        </w:rPr>
        <w:t>Jadili ni neno gani utatumia ili kusema mtawala wa robo ya nchi.</w:t>
      </w:r>
    </w:p>
    <w:p>
      <w:pPr/>
      <w:r>
        <w:rPr>
          <w:lang w:val="sw_KE" w:bidi="sw_KE"/>
        </w:rPr>
      </w:r>
      <w:r>
        <w:rPr>
          <w:lang w:val="sw_KE" w:bidi="sw_KE"/>
        </w:rPr>
        <w:t xml:space="preserve">Ni lazima Herode aliamini kwamba wale wanaofufuka kutoka kwa wafu wana nguvu maalum za kufanya miujiza. Herode alikuwa amesikia kuhusu </w:t>
      </w:r>
      <w:r>
        <w:rPr>
          <w:b/>
          <w:lang w:val="sw_KE" w:bidi="sw_KE"/>
        </w:rPr>
        <w:t>miujiza</w:t>
      </w:r>
      <w:r>
        <w:rPr>
          <w:lang w:val="sw_KE" w:bidi="sw_KE"/>
        </w:rPr>
        <w:t xml:space="preserve"> ya Yesu. Miujiza ni matendo yasiyo ya kawaida ambayo Mungu tu anaweza kufanya. Tumia neno sawa na ulilotumia kwa miujiza hapo awali. Rejelea Faharasa Kuu kwa ufafanuzi wa neno </w:t>
      </w:r>
      <w:r>
        <w:rPr>
          <w:lang w:val="sw_KE" w:bidi="sw_KE"/>
        </w:rPr>
        <w:t>miujiza</w:t>
      </w:r>
      <w:r>
        <w:rPr>
          <w:lang w:val="sw_KE" w:bidi="sw_KE"/>
        </w:rPr>
        <w:t>.</w:t>
      </w:r>
    </w:p>
    <w:p>
      <w:pPr/>
      <w:r>
        <w:rPr>
          <w:lang w:val="sw_KE" w:bidi="sw_KE"/>
        </w:rPr>
      </w:r>
      <w:r>
        <w:rPr>
          <w:lang w:val="sw_KE" w:bidi="sw_KE"/>
        </w:rPr>
        <w:t xml:space="preserve">Herode alidhani Yesu alikuwa </w:t>
      </w:r>
      <w:r>
        <w:rPr>
          <w:lang w:val="sw_KE" w:bidi="sw_KE"/>
        </w:rPr>
        <w:t>Yohana Mbatizaji</w:t>
      </w:r>
      <w:r>
        <w:rPr>
          <w:lang w:val="sw_KE" w:bidi="sw_KE"/>
        </w:rPr>
        <w:t xml:space="preserve"> ambaye alikuwa amerejea kutoka kwa wafu. Yohana alikuwa binamu ya Yesu, ambaye pia alimtengenezea Yesu njia kwa kuwaambia watu watubu na wabatizwe. Tumia jina sawa kwa Yohana ulilotumia katika simulizi za awali kuhusu Yohana Mbatizaji.</w:t>
      </w:r>
    </w:p>
    <w:p>
      <w:pPr/>
      <w:r>
        <w:rPr>
          <w:lang w:val="sw_KE" w:bidi="sw_KE"/>
        </w:rPr>
      </w:r>
      <w:r>
        <w:rPr>
          <w:lang w:val="sw_KE" w:bidi="sw_KE"/>
        </w:rPr>
        <w:t xml:space="preserve">Hapo awali Herode alikuwa amemweka Yohana gerezani kwa sababu Yohana alizungumza dhidi ya ndoa ya Herode kwa mke wa zamani wa kaka yake, Herodia. Herode alitaka kumuua Yohana lakini Wayahudi walidhani Yohana alikuwa </w:t>
      </w:r>
      <w:r>
        <w:rPr>
          <w:b/>
          <w:lang w:val="sw_KE" w:bidi="sw_KE"/>
        </w:rPr>
        <w:t>nabii</w:t>
      </w:r>
      <w:r>
        <w:rPr>
          <w:lang w:val="sw_KE" w:bidi="sw_KE"/>
        </w:rPr>
        <w:t xml:space="preserve">. Nabii ni mjumbe aliyetumwa kutoka kwa Mungu. Tumia neno sawa kwa nabii ambalo umetumia awali. Rejelea Faharasa Kuu kwa neno </w:t>
      </w:r>
      <w:r>
        <w:rPr>
          <w:lang w:val="sw_KE" w:bidi="sw_KE"/>
        </w:rPr>
        <w:t>nabii</w:t>
      </w:r>
      <w:r>
        <w:rPr>
          <w:lang w:val="sw_KE" w:bidi="sw_KE"/>
        </w:rPr>
        <w:t>.</w:t>
      </w:r>
    </w:p>
    <w:p>
      <w:pPr/>
      <w:r>
        <w:rPr>
          <w:lang w:val="sw_KE" w:bidi="sw_KE"/>
        </w:rPr>
      </w:r>
      <w:r>
        <w:rPr>
          <w:lang w:val="sw_KE" w:bidi="sw_KE"/>
        </w:rPr>
        <w:t xml:space="preserve">Wakati wa sherehe ya kuzaliwa ya Herode, binti ya Herodia alicheza na kumpendeza Herode. Herode alifanya </w:t>
      </w:r>
      <w:r>
        <w:rPr>
          <w:b/>
          <w:lang w:val="sw_KE" w:bidi="sw_KE"/>
        </w:rPr>
        <w:t>kiapo</w:t>
      </w:r>
      <w:r>
        <w:rPr>
          <w:lang w:val="sw_KE" w:bidi="sw_KE"/>
        </w:rPr>
        <w:t xml:space="preserve"> cha kumpa chochote alichotaka. Kiapo ni njia ya kuwa na hakika mtu anashika ahadi yake. Rejelea Faharasa Kuu kwa neno </w:t>
      </w:r>
      <w:r>
        <w:rPr>
          <w:lang w:val="sw_KE" w:bidi="sw_KE"/>
        </w:rPr>
        <w:t>kiapo</w:t>
      </w:r>
      <w:r>
        <w:rPr>
          <w:lang w:val="sw_KE" w:bidi="sw_KE"/>
        </w:rPr>
        <w:t>.</w:t>
      </w:r>
    </w:p>
    <w:p>
      <w:pPr/>
      <w:r>
        <w:rPr>
          <w:lang w:val="sw_KE" w:bidi="sw_KE"/>
        </w:rPr>
      </w:r>
      <w:r>
        <w:rPr>
          <w:lang w:val="sw_KE" w:bidi="sw_KE"/>
        </w:rPr>
        <w:t xml:space="preserve">Herode alitimiza kiapo chake na kuagiza Yohana akatwe kichwa. Kisha baadaye, wanafunzi wa </w:t>
      </w:r>
      <w:r>
        <w:rPr>
          <w:b/>
          <w:lang w:val="sw_KE" w:bidi="sw_KE"/>
        </w:rPr>
        <w:t>Yohana</w:t>
      </w:r>
      <w:r>
        <w:rPr>
          <w:lang w:val="sw_KE" w:bidi="sw_KE"/>
        </w:rPr>
        <w:t xml:space="preserve"> walichukua mwili wake na kuuzika. </w:t>
      </w:r>
      <w:r>
        <w:rPr>
          <w:lang w:val="sw_KE" w:bidi="sw_KE"/>
        </w:rPr>
        <w:t>Wanafunzi</w:t>
      </w:r>
      <w:r>
        <w:rPr>
          <w:lang w:val="sw_KE" w:bidi="sw_KE"/>
        </w:rPr>
        <w:t xml:space="preserve"> ni wafuasi wa mtu fulani. Tumia neno sawa na ulilotumia kwa wanafunzi. Rejelea Faharasa Kuu kwa ufafanuzi.</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14:13–21</w:t>
      </w:r>
      <w:r>
        <w:rPr>
          <w:lang w:val="sw_KE" w:bidi="sw_KE"/>
        </w:rPr>
      </w:r>
    </w:p>
    <w:p>
      <w:pPr>
        <w:pStyle w:val="Heading3"/>
      </w:pPr>
      <w:r>
        <w:rPr>
          <w:lang w:val="sw_KE" w:bidi="sw_KE"/>
        </w:rPr>
        <w:t>Sikiliza na Moyo</w:t>
      </w:r>
    </w:p>
    <w:p>
      <w:pPr/>
      <w:r>
        <w:rPr>
          <w:lang w:val="sw_KE" w:bidi="sw_KE"/>
        </w:rPr>
      </w:r>
      <w:r>
        <w:rPr>
          <w:lang w:val="sw_KE" w:bidi="sw_KE"/>
        </w:rPr>
        <w:t>Sikiliza Mathayo 14:13–21 na utie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Wasomi wengi wa Biblia wanaamini kwamba simulizi hii inaendelea pale hadithi ya awali ya kifo cha Yohana Mbatizaji ilipoishia. Yohana Mbatizaji alikuwa binamu ya Yesu, na alikuwa ndiye ambaye anaandaa njia kwa Yesu kwa kuwaambia watu kutubu na kubatizwa. Hadithi ya kifo cha Yohana Mbatizaji ni kurudi nyuma, au kuangalia matukio ya zamani. Tunasikia hadithi ya kifo cha Yohana kwa sababu Herode anauliza kama Yesu ni Yohana Mbatizaji aliyefufuliwa kutoka kwa wafu. Watu wengine wanaamini Yesu anaenda mahali pa mbali kwa sababu Herode anauliza maswali kuhusu Yesu. Wengine wanaamini kwamba Yesu anaenda mahali pa mbali ili kuomboleza kifo cha Yohana. Kwa njia yoyote tunajua kwamba Yesu anaenda mahali pa mbali. Yesu anaonekana kurudi katika Kapernaumu wakati anasikia habari.</w:t>
      </w:r>
    </w:p>
    <w:p>
      <w:pPr/>
      <w:r>
        <w:rPr>
          <w:lang w:val="sw_KE" w:bidi="sw_KE"/>
        </w:rPr>
      </w:r>
      <w:r>
        <w:rPr>
          <w:lang w:val="sw_KE" w:bidi="sw_KE"/>
        </w:rPr>
        <w:t xml:space="preserve">Sitisha na uangalie ramani ya mkoa wa </w:t>
      </w:r>
      <w:r>
        <w:rPr>
          <w:lang w:val="sw_KE" w:bidi="sw_KE"/>
        </w:rPr>
        <w:t>Galilaya na kuona</w:t>
      </w:r>
      <w:r>
        <w:rPr>
          <w:lang w:val="sw_KE" w:bidi="sw_KE"/>
        </w:rPr>
        <w:t xml:space="preserve"> ambapo Nazareti iko, pamoja na Kapernaumu. Tazama picha ya juu ya </w:t>
      </w:r>
      <w:r>
        <w:rPr>
          <w:lang w:val="sw_KE" w:bidi="sw_KE"/>
        </w:rPr>
        <w:t>Bahari ya Galilaya</w:t>
      </w:r>
      <w:r>
        <w:rPr>
          <w:lang w:val="sw_KE" w:bidi="sw_KE"/>
        </w:rPr>
        <w:t>.</w:t>
      </w:r>
    </w:p>
    <w:p>
      <w:pPr/>
      <w:r>
        <w:rPr>
          <w:lang w:val="sw_KE" w:bidi="sw_KE"/>
        </w:rPr>
      </w:r>
      <w:r>
        <w:rPr>
          <w:lang w:val="sw_KE" w:bidi="sw_KE"/>
        </w:rPr>
        <w:t>Yesu anaondoka kwa mashua kwenda mahali ambapo anaweza kuwa peke yake. Mashua ya wakati huo zilikuwa na urefu wa takriban mita 8 na zingeweza kubeba watu 13 kwa urahisi . Wasomi wengi wanaamini Yesu aliondoka kuelekea pwani ya kaskazini mashariki ya Bahari ya Galilaya. Bahari ya Galilaya ni kaskazini ya Yerusalemu na ina urefu wa takriban kilomita 21 na upana wa kilomita 13. Yesu angeweza kuwa katika hatari kwa sababu Herode alikuwa akiuliza maswali kuhusu Yesu. Wakati Yesu alipovuka kwenda upande mwingine wa bahari, angekuwa nje ya mkoa wa Herode na salama kwa sasa. Yesu angeweza kupata eneo lenye ukiwa zaidi upande huo wa ziwa.</w:t>
      </w:r>
    </w:p>
    <w:p>
      <w:pPr/>
      <w:r>
        <w:rPr>
          <w:lang w:val="sw_KE" w:bidi="sw_KE"/>
        </w:rPr>
      </w:r>
      <w:r>
        <w:rPr>
          <w:lang w:val="sw_KE" w:bidi="sw_KE"/>
        </w:rPr>
        <w:t xml:space="preserve">Sitisha na uangalie tena ramani ya wilaya ya </w:t>
      </w:r>
      <w:r>
        <w:rPr>
          <w:lang w:val="sw_KE" w:bidi="sw_KE"/>
        </w:rPr>
        <w:t>Herode Antipa</w:t>
      </w:r>
      <w:r>
        <w:rPr>
          <w:lang w:val="sw_KE" w:bidi="sw_KE"/>
        </w:rPr>
        <w:t>.</w:t>
      </w:r>
    </w:p>
    <w:p>
      <w:pPr/>
      <w:r>
        <w:rPr>
          <w:lang w:val="sw_KE" w:bidi="sw_KE"/>
        </w:rPr>
      </w:r>
      <w:r>
        <w:rPr>
          <w:lang w:val="sw_KE" w:bidi="sw_KE"/>
        </w:rPr>
        <w:t>Hata hivyo, umati mkubwa wa watu ama walisikia ambapo Yesu alikuwa akienda, au walimtazama Yesu kutoka pwani. Kisha umati uliondoka katika miji yao na kukimbia kando ya pwani hadi mahali pa mbali. Watu waliwasili kabla ya Yesu alifanya. Wakati Yesu alishuka kwenye mashua, aliona umati wa watu, akawahurumia na kuwaponya wagonjwa. Huruma ni upendo wa kina au mapenzi kwa mtu.</w:t>
      </w:r>
    </w:p>
    <w:p>
      <w:pPr/>
      <w:r>
        <w:rPr>
          <w:lang w:val="sw_KE" w:bidi="sw_KE"/>
        </w:rPr>
      </w:r>
      <w:r>
        <w:rPr>
          <w:lang w:val="sw_KE" w:bidi="sw_KE"/>
        </w:rPr>
        <w:t>Sitisha na mjadili na timu yako: Katika utamaduni wenu, watu wanaenda wapi, au watu wanafanya nini ili kuwa na wakati peke yao? Je, kuna mahali katika eneo lako ambapo ni rahisi kuwa peke yako? Zungumzia wakati ambapo ulitaka kuwa peke yako lakini hukuweza kuwa peke yako.</w:t>
      </w:r>
    </w:p>
    <w:p>
      <w:pPr/>
      <w:r>
        <w:rPr>
          <w:lang w:val="sw_KE" w:bidi="sw_KE"/>
        </w:rPr>
      </w:r>
      <w:r>
        <w:rPr>
          <w:lang w:val="sw_KE" w:bidi="sw_KE"/>
        </w:rPr>
        <w:t>Jioni hiyo, wanafunzi walikuja kwa Yesu. Wanafunzi wa Yesu ni wale ambao wanamfuata Yesu kwa karibu. Zaidi ya uwezekano wanafunzi tayari walikuwa katika eneo hilo pamoja na Yesu. Zaidi ya uwezekano wanafunzi walikuwa wamekuja kwenye mashua pamoja na Yesu. Hii inaweza kusemwa, kisha wanafunzi walimkaribia Yesu. Hakuwa giza sana bado. Mara baada ya kuwa giza ingekuwa kuchelewa sana kwa watu kwenda kupata chakula. Wanafunzi wanaona kwamba ni kuchelewa na kumkaribia Yesu. Wanafunzi wanamwambia Yesu awaruhusu watu waende kwenye vijiji vya karibu, ambavyo si kule walikotoka.</w:t>
      </w:r>
    </w:p>
    <w:p>
      <w:pPr/>
      <w:r>
        <w:rPr>
          <w:lang w:val="sw_KE" w:bidi="sw_KE"/>
        </w:rPr>
      </w:r>
      <w:r>
        <w:rPr>
          <w:lang w:val="sw_KE" w:bidi="sw_KE"/>
        </w:rPr>
        <w:t>Mazungumzo ya Yesu na wanafunzi ni rahisi na ya moja kwa moja. Mwitikio wa Yesu lazima uwe uliwashangaza wanafunzi, kwa sababu wanajibu kwa kile kinachoonekana kuwa ukosefu wa imani. Inaweza kusomwa, "Tunaweza kuwapa vipi kitu cha kula wakati yote tuliyo nayo ni mikate mitano na samaki wawili?" Mkate na samaki walikuwa chakula cha kawaida sana kwa wale ambao walikuwa maskini zaidi. Mikate ilikuwa midogo. Mikate mitatu ingemlisha mtu mmoja. Kwa hiyo kiasi hiki cha chakula kilikuwa cha kutosha kwa watu 2.</w:t>
      </w:r>
    </w:p>
    <w:p>
      <w:pPr/>
      <w:r>
        <w:rPr>
          <w:lang w:val="sw_KE" w:bidi="sw_KE"/>
        </w:rPr>
      </w:r>
      <w:r>
        <w:rPr>
          <w:lang w:val="sw_KE" w:bidi="sw_KE"/>
        </w:rPr>
        <w:t>Yesu aliwaambia wanafunzi kuleta mikate na samaki kwa Yesu. Kisha Yesu aliwaambia wawaketishe watu kwenye nyasi. Neno "keti chini" ni neno lililotumiwa wakati wa kuegemea katika karamu. Yesu alichukua ile mikate na samaki, akatazama mbinguni, akavibariki, akaivunja ile mikate, akawapa wanafunzi wake ili wawagawie ule umati wa watu. Wakati watu wanabariki kitu, kwa kawaida inamaanisha kwamba wanatoa shukrani kwa ajili yake. Yesu pengine alisema baraka ya jadi, "Unabarikiwa, Bwana Mungu, Mfalme wa ulimwengu ambaye analeta mkate kutoka dunia."</w:t>
      </w:r>
    </w:p>
    <w:p>
      <w:pPr/>
      <w:r>
        <w:rPr>
          <w:lang w:val="sw_KE" w:bidi="sw_KE"/>
        </w:rPr>
      </w:r>
      <w:r>
        <w:rPr>
          <w:lang w:val="sw_KE" w:bidi="sw_KE"/>
        </w:rPr>
        <w:t>Mathayo hajumuishi maelezo ya muujiza unaotokea, lakini tu kwamba umati wote walikula mpaka wakashiba. Mathayo pia anasema kwamba kulikuwa na chakula cha kutosha kilichobaki kujaza vikapu kumi na mbili. Umati ulikuwa wanaume elfu tano, pamoja na wanawake na watoto. Vikapu hivyo vilikuwa vikapu imara vya mierebi vilivyotumiwa kubeba chakula cha kila siku.</w:t>
      </w:r>
    </w:p>
    <w:p>
      <w:pPr/>
      <w:r>
        <w:rPr>
          <w:lang w:val="sw_KE" w:bidi="sw_KE"/>
        </w:rPr>
      </w:r>
      <w:r>
        <w:rPr>
          <w:lang w:val="sw_KE" w:bidi="sw_KE"/>
        </w:rPr>
        <w:t xml:space="preserve">Sitisha na uangalie picha za </w:t>
      </w:r>
      <w:r>
        <w:rPr>
          <w:lang w:val="sw_KE" w:bidi="sw_KE"/>
        </w:rPr>
        <w:t>vikapu vilivyotengenezwa</w:t>
      </w:r>
      <w:r>
        <w:rPr>
          <w:lang w:val="sw_KE" w:bidi="sw_KE"/>
        </w:rPr>
        <w:t>.</w:t>
      </w:r>
    </w:p>
    <w:p>
      <w:pPr/>
      <w:r>
        <w:rPr>
          <w:lang w:val="sw_KE" w:bidi="sw_KE"/>
        </w:rPr>
      </w:r>
      <w:r>
        <w:rPr>
          <w:lang w:val="sw_KE" w:bidi="sw_KE"/>
        </w:rPr>
        <w:t>Sitisha na mjadili na timu yako: Katika utamaduni wenu, mikate mitano midogo na samaki wawili wangeweza kulisha watu wangapi? Itachukua chakula gani katika utamaduni wenu ili kulisha na kuridhisha wanaume elfu tano pamoja na wanawake na watoto?</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4.</w:t>
      </w:r>
    </w:p>
    <w:p>
      <w:pPr/>
      <w:r>
        <w:rPr>
          <w:lang w:val="sw_KE" w:bidi="sw_KE"/>
        </w:rPr>
      </w:r>
      <w:r>
        <w:rPr>
          <w:b/>
          <w:lang w:val="sw_KE" w:bidi="sw_KE"/>
        </w:rPr>
        <w:t>Tukio la kwanza:</w:t>
      </w:r>
      <w:r>
        <w:rPr>
          <w:lang w:val="sw_KE" w:bidi="sw_KE"/>
        </w:rPr>
        <w:t xml:space="preserve"> Yesu anasikia habari ya kifo cha Yohana. Yesu anaingia katika mashua ili kupata mahali pa kuwa peke yake. Watu wanamfuata Yesu kwa miguu.</w:t>
      </w:r>
    </w:p>
    <w:p>
      <w:pPr/>
      <w:r>
        <w:rPr>
          <w:lang w:val="sw_KE" w:bidi="sw_KE"/>
        </w:rPr>
      </w:r>
      <w:r>
        <w:rPr>
          <w:b/>
          <w:lang w:val="sw_KE" w:bidi="sw_KE"/>
        </w:rPr>
        <w:t>Tukio la pili:</w:t>
      </w:r>
      <w:r>
        <w:rPr>
          <w:lang w:val="sw_KE" w:bidi="sw_KE"/>
        </w:rPr>
        <w:t xml:space="preserve"> Yesu anatoka kwenye mashua na kuona kwamba umati tayari uko hapo. Yesu anahisi huruma kwa ajili yao. Yesu anawaponya wagonjwa.</w:t>
      </w:r>
    </w:p>
    <w:p>
      <w:pPr/>
      <w:r>
        <w:rPr>
          <w:lang w:val="sw_KE" w:bidi="sw_KE"/>
        </w:rPr>
      </w:r>
      <w:r>
        <w:rPr>
          <w:b/>
          <w:lang w:val="sw_KE" w:bidi="sw_KE"/>
        </w:rPr>
        <w:t>Tukio la tatu:</w:t>
      </w:r>
      <w:r>
        <w:rPr>
          <w:lang w:val="sw_KE" w:bidi="sw_KE"/>
        </w:rPr>
        <w:t xml:space="preserve"> Wanafunzi wanakuja kwa Yesu na kumwambia Yesu saa imechelewa na watu wanahitaji kwenda kupata chakula. Yesu anawaambia wanafunzi kwamba umati hauhitaji kuondoka. Yesu anawaambia wanafunzi kwamba wanapaswa kulisha watu. Wanafunzi wanajibu kwamba hawana chakula cha kutosha, wana tu samaki 2 na mikate 5.</w:t>
      </w:r>
    </w:p>
    <w:p>
      <w:pPr/>
      <w:r>
        <w:rPr>
          <w:lang w:val="sw_KE" w:bidi="sw_KE"/>
        </w:rPr>
      </w:r>
      <w:r>
        <w:rPr>
          <w:b/>
          <w:lang w:val="sw_KE" w:bidi="sw_KE"/>
        </w:rPr>
        <w:t>Tukio la nne:</w:t>
      </w:r>
      <w:r>
        <w:rPr>
          <w:lang w:val="sw_KE" w:bidi="sw_KE"/>
        </w:rPr>
        <w:t xml:space="preserve"> Yesu anaomba chakula kiletwe kwake. Yesu anawaambia umati kukaa chini. Yesu anabariki chakula, anavunja mikate, na kuwapa chakula wanafunzi. Kisha wanafunzi wakakigawa kwa umati. Umati unakula na unatosheka. Wanafunzi wanachukua vikapu 12 vilivyobakia vilivyojaa chakula.</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Umati (ikiwa ni pamoja na wale ambao ni wagonjwa)</w:t>
      </w:r>
    </w:p>
    <w:p>
      <w:pPr>
        <w:pStyle w:val="ListBullet"/>
        <w:spacing w:line="240" w:lineRule="auto"/>
        <w:ind w:left="720"/>
      </w:pPr>
      <w:r>
        <w:rPr>
          <w:lang w:val="sw_KE" w:bidi="sw_KE"/>
        </w:rPr>
      </w:r>
      <w:r>
        <w:rPr>
          <w:lang w:val="sw_KE" w:bidi="sw_KE"/>
        </w:rPr>
        <w:t>Wanafunzi</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Simulizi inaanza, "Sasa Yesu aliposikia hayo..." Neno "sasa" ni neno la mpito. Haimaanishi hapa na sasa. Inamaanisha kwa kweli kwamba wakati Yesu alisikia kuhusu kifo cha binamu yake Yohana, Yesu alikwenda kwa mashua kwenye Bahari ya Galilaya ili kuwa peke yake. Hatujui hasa Yesu alikwenda wapi, lakini tunafikiri Yesu alitoka Kapernaumu kwa upande wa kaskazini mashariki wa bahari ya Galilaya. Hii ingempeleka Yesu hadi mahali pa ukiwa na pia kumtoa Yesu nje ya eneo la Herode Antipa. Umati ulisikia kwamba Yesu alikuwa anaondoka, na kwa hiyo ulimfuata Yesu kwa miguu. Umati wa watu pengine walimwangalia Yesu kutoka pwani na kutunza jicho ambapo mashua ya Yesu ilikuwa inaenda. Ni muhimu kutambua kwamba wahusika wengi wako kwenye nchi na Yesu na wanafunzi wako kwenye mashua kwenye Bahari ya Galilaya.</w:t>
      </w:r>
    </w:p>
    <w:p>
      <w:pPr/>
      <w:r>
        <w:rPr>
          <w:lang w:val="sw_KE" w:bidi="sw_KE"/>
        </w:rPr>
      </w:r>
      <w:r>
        <w:rPr>
          <w:lang w:val="sw_KE" w:bidi="sw_KE"/>
        </w:rPr>
        <w:t xml:space="preserve">Tazama tena ramani ya </w:t>
      </w:r>
      <w:r>
        <w:rPr>
          <w:lang w:val="sw_KE" w:bidi="sw_KE"/>
        </w:rPr>
        <w:t>Galilaya</w:t>
      </w:r>
      <w:r>
        <w:rPr>
          <w:lang w:val="sw_KE" w:bidi="sw_KE"/>
        </w:rPr>
        <w:t xml:space="preserve"> na picha ya angani ya </w:t>
      </w:r>
      <w:r>
        <w:rPr>
          <w:lang w:val="sw_KE" w:bidi="sw_KE"/>
        </w:rPr>
        <w:t>mazingira ya upande wa kaskazini magharibi wa Bahari ya Galilaya</w:t>
      </w:r>
      <w:r>
        <w:rPr>
          <w:lang w:val="sw_KE" w:bidi="sw_KE"/>
        </w:rPr>
        <w:t>.</w:t>
      </w:r>
    </w:p>
    <w:p>
      <w:pPr/>
      <w:r>
        <w:rPr>
          <w:lang w:val="sw_KE" w:bidi="sw_KE"/>
        </w:rPr>
      </w:r>
      <w:r>
        <w:rPr>
          <w:lang w:val="sw_KE" w:bidi="sw_KE"/>
        </w:rPr>
        <w:t>Wakati Yesu aliondoka kwenye mashua kwenye pwani, Yesu aliona umati mkubwa wa watu: wanaume elfu tano, pamoja na wanawake na watoto. Yesu alihisi upendo kubwa kwa ajili yao na kuponya wagonjwa.</w:t>
      </w:r>
    </w:p>
    <w:p>
      <w:pPr/>
      <w:r>
        <w:rPr>
          <w:lang w:val="sw_KE" w:bidi="sw_KE"/>
        </w:rPr>
      </w:r>
      <w:r>
        <w:rPr>
          <w:lang w:val="sw_KE" w:bidi="sw_KE"/>
        </w:rPr>
        <w:t>Sitisha na zungumza kupitia jinsi hii ingeweza kuonekana. Je, watu walisonga karibu na Yesu? Je, walijipanga kwenye mstari? Je, jamaa walileta wapendwa wao kwa Yesu? Je, watu walikuja peke yao?</w:t>
      </w:r>
    </w:p>
    <w:p>
      <w:pPr/>
      <w:r>
        <w:rPr>
          <w:lang w:val="sw_KE" w:bidi="sw_KE"/>
        </w:rPr>
      </w:r>
      <w:r>
        <w:rPr>
          <w:lang w:val="sw_KE" w:bidi="sw_KE"/>
        </w:rPr>
        <w:t>Yesu anahudumia watu siku yote mpaka jioni. Jua linapoanza kutua, wanafunzi wanakuja kwa Yesu na kumwambia Yesu kutuma umati wa watu ili waweze kupata chakula. Umati mkubwa kama huo ungekuwa na ugumu wa kupata chakula mahali pa tupu au mahali pa mbali.</w:t>
      </w:r>
    </w:p>
    <w:p>
      <w:pPr/>
      <w:r>
        <w:rPr>
          <w:lang w:val="sw_KE" w:bidi="sw_KE"/>
        </w:rPr>
      </w:r>
      <w:r>
        <w:rPr>
          <w:lang w:val="sw_KE" w:bidi="sw_KE"/>
        </w:rPr>
        <w:t>Yesu anaomba kwamba mikate 5 na samaki 2 waletwe kwake. Kisha Yesu anawaambia watu waketi chini, naye anabariki chakula. Kisha Yesu anavunja mikate na kuwapa wanafunzi. Wanafunzi wanawagawia umati mkubwa. Umati wote unakula na unashiba. Baadaye, wanafunzi wanachukua vikapu kumi na mbili vilivyojaa mabaki ya chakula.</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4.</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Umati (ikiwemo wagonjwa)</w:t>
      </w:r>
    </w:p>
    <w:p>
      <w:pPr>
        <w:pStyle w:val="ListBullet"/>
        <w:spacing w:line="240" w:lineRule="auto"/>
        <w:ind w:left="720"/>
      </w:pPr>
      <w:r>
        <w:rPr>
          <w:lang w:val="sw_KE" w:bidi="sw_KE"/>
        </w:rPr>
      </w:r>
      <w:r>
        <w:rPr>
          <w:lang w:val="sw_KE" w:bidi="sw_KE"/>
        </w:rPr>
        <w:t>Wanafunzi</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Mara ya pili timu inapoigiza hadithi hii, sitisha katika sehemu fulani.</w:t>
      </w:r>
    </w:p>
    <w:p>
      <w:pPr/>
      <w:r>
        <w:rPr>
          <w:lang w:val="sw_KE" w:bidi="sw_KE"/>
        </w:rPr>
      </w:r>
      <w:r>
        <w:rPr>
          <w:lang w:val="sw_KE" w:bidi="sw_KE"/>
        </w:rPr>
        <w:t>Yesu anasikia habari ya kifo cha Yohana. Yesu anaingia kwenye mashua ili kupata mahali pa kuwa peke yake.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Yesu jinsi anahisi. Utaskia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Umati unakimbia kando ya pwani ili kumfuata Yesu ambaye yuko ndani ya mashua. Wakati Yesu anatoka kwenye mashua na kuona umati wa watu, Yesu anawahurumia. Yesu anaanza kuponya wagonjwa mpaka jioni.</w:t>
      </w:r>
    </w:p>
    <w:p>
      <w:pPr/>
      <w:r>
        <w:rPr>
          <w:lang w:val="sw_KE" w:bidi="sw_KE"/>
        </w:rPr>
      </w:r>
      <w:r>
        <w:rPr>
          <w:lang w:val="sw_KE" w:bidi="sw_KE"/>
        </w:rPr>
        <w:t>Wanafunzi wanakuja kwa Yesu na kumwambia Yesu saa imefika na watu wanahitaji kwenda kupata chakula. Yesu anawaambia wanafunzi kwamba umati hauhitaji kuondoka. Yesu anawaambia wanafunzi kwamba wanapaswa kulisha watu. Wanafunzi wanajibu kwamba hawana chakula cha kutosha, wana tu samaki 2 na mikate 5.</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jinsi wanahisi. Utaskia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anaomba chakula kuletwa kwake. Yesu anawaambia umati kukaa chini. Yesu anabariki chakula, anamega mikate, na kuwapa wanafunzi chakula hicho. Wanafunzi kisha wanakigawa kwa umati. Umati unakula na kutosheka. Wanafunzi wanachukua vikapu 12 vilivyobakia vilivyojaa chakula.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jinsi wanahisi. Utaskia mambo kama:</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Yesu aliingia katika mashua ili kwenda eneo la </w:t>
      </w:r>
      <w:r>
        <w:rPr>
          <w:b/>
          <w:lang w:val="sw_KE" w:bidi="sw_KE"/>
        </w:rPr>
        <w:t>mbali</w:t>
      </w:r>
      <w:r>
        <w:rPr>
          <w:lang w:val="sw_KE" w:bidi="sw_KE"/>
        </w:rPr>
        <w:t xml:space="preserve"> au la ukiwa ili </w:t>
      </w:r>
      <w:r>
        <w:rPr>
          <w:b/>
          <w:lang w:val="sw_KE" w:bidi="sw_KE"/>
        </w:rPr>
        <w:t>kuwa</w:t>
      </w:r>
      <w:r>
        <w:rPr>
          <w:lang w:val="sw_KE" w:bidi="sw_KE"/>
        </w:rPr>
        <w:t xml:space="preserve"> peke yake. Maeneo ya mbali au ya ukiwa yanamaanisha yasiyo na watu au hata mimea mingi.</w:t>
      </w:r>
    </w:p>
    <w:p>
      <w:pPr/>
      <w:r>
        <w:rPr>
          <w:lang w:val="sw_KE" w:bidi="sw_KE"/>
        </w:rPr>
      </w:r>
      <w:r>
        <w:rPr>
          <w:lang w:val="sw_KE" w:bidi="sw_KE"/>
        </w:rPr>
        <w:t xml:space="preserve">Ziwa ambalo Yesu alikuwa </w:t>
      </w:r>
      <w:r>
        <w:rPr>
          <w:b/>
          <w:lang w:val="sw_KE" w:bidi="sw_KE"/>
        </w:rPr>
        <w:t>nalo lilikuwa Bahari ya Galilaya</w:t>
      </w:r>
      <w:r>
        <w:rPr>
          <w:lang w:val="sw_KE" w:bidi="sw_KE"/>
        </w:rPr>
        <w:t xml:space="preserve">. Bahari ya Galilaya ina urefu wa kilomita 21 na upana wa kilomita 13. Ni karibu na bahari hii ambapo Yesu alifanya sehemu kubwa ya huduma yake. Tumia neno sawa na ulilotumia awali kwa Bahari ya Galilaya. Rejelea Faharasa Kuu kwa ufafanuzi wa neno </w:t>
      </w:r>
      <w:r>
        <w:rPr>
          <w:lang w:val="sw_KE" w:bidi="sw_KE"/>
        </w:rPr>
        <w:t>Bahari ya Galilaya</w:t>
      </w:r>
      <w:r>
        <w:rPr>
          <w:lang w:val="sw_KE" w:bidi="sw_KE"/>
        </w:rPr>
        <w:t>.</w:t>
      </w:r>
    </w:p>
    <w:p>
      <w:pPr/>
      <w:r>
        <w:rPr>
          <w:lang w:val="sw_KE" w:bidi="sw_KE"/>
        </w:rPr>
      </w:r>
      <w:r>
        <w:rPr>
          <w:lang w:val="sw_KE" w:bidi="sw_KE"/>
        </w:rPr>
        <w:t xml:space="preserve">Wakati Yesu aliondoka mashua, Yesu aliona umati mkubwa na kuhisi </w:t>
      </w:r>
      <w:r>
        <w:rPr>
          <w:b/>
          <w:lang w:val="sw_KE" w:bidi="sw_KE"/>
        </w:rPr>
        <w:t>huruma</w:t>
      </w:r>
      <w:r>
        <w:rPr>
          <w:lang w:val="sw_KE" w:bidi="sw_KE"/>
        </w:rPr>
        <w:t xml:space="preserve"> kwa ajili yao. Huruma ni hisia ya kina ya upendo na au mapenzi. Rejelea Faharasa Kuu kwa ufafanuzi wa neno </w:t>
      </w:r>
      <w:r>
        <w:rPr>
          <w:lang w:val="sw_KE" w:bidi="sw_KE"/>
        </w:rPr>
        <w:t>huruma</w:t>
      </w:r>
      <w:r>
        <w:rPr>
          <w:lang w:val="sw_KE" w:bidi="sw_KE"/>
        </w:rPr>
        <w:t>. Yesu aliponya wagonjwa.</w:t>
      </w:r>
    </w:p>
    <w:p>
      <w:pPr/>
      <w:r>
        <w:rPr>
          <w:lang w:val="sw_KE" w:bidi="sw_KE"/>
        </w:rPr>
      </w:r>
      <w:r>
        <w:rPr>
          <w:lang w:val="sw_KE" w:bidi="sw_KE"/>
        </w:rPr>
        <w:t xml:space="preserve">Jua lilipoanza kutua, </w:t>
      </w:r>
      <w:r>
        <w:rPr>
          <w:b/>
          <w:lang w:val="sw_KE" w:bidi="sw_KE"/>
        </w:rPr>
        <w:t>wanafunzi</w:t>
      </w:r>
      <w:r>
        <w:rPr>
          <w:lang w:val="sw_KE" w:bidi="sw_KE"/>
        </w:rPr>
        <w:t xml:space="preserve">walimwendea Yesu kumwomba awaache watu waende kununua chakula. Wanafunzi ni wafuasi wa karibu wa Yesu. Tumia neno sawa na ulilotumia kwa wanafunzi hapo awali. Rejelea Faharasa Kuu kwa ufafanuzi wa neno </w:t>
      </w:r>
      <w:r>
        <w:rPr>
          <w:lang w:val="sw_KE" w:bidi="sw_KE"/>
        </w:rPr>
        <w:t>wanafunzi</w:t>
      </w:r>
      <w:r>
        <w:rPr>
          <w:lang w:val="sw_KE" w:bidi="sw_KE"/>
        </w:rPr>
        <w:t>.</w:t>
      </w:r>
    </w:p>
    <w:p>
      <w:pPr/>
      <w:r>
        <w:rPr>
          <w:lang w:val="sw_KE" w:bidi="sw_KE"/>
        </w:rPr>
      </w:r>
      <w:r>
        <w:rPr>
          <w:lang w:val="sw_KE" w:bidi="sw_KE"/>
        </w:rPr>
        <w:t xml:space="preserve">Yesu alisema umati haukuhitaji kuondoka na wanafunzi wangeweza kuwapa chakula. Wanafunzi walisema walikuwa na chakula kidogo tu. Yesu aliomba chakula na akawaambia kila mtu aketi chini. Yesu </w:t>
      </w:r>
      <w:r>
        <w:rPr>
          <w:b/>
          <w:lang w:val="sw_KE" w:bidi="sw_KE"/>
        </w:rPr>
        <w:t>alibariki</w:t>
      </w:r>
      <w:r>
        <w:rPr>
          <w:lang w:val="sw_KE" w:bidi="sw_KE"/>
        </w:rPr>
        <w:t xml:space="preserve"> chakula, akakimega, na akakitoa. Wakati watu </w:t>
      </w:r>
      <w:r>
        <w:rPr>
          <w:lang w:val="sw_KE" w:bidi="sw_KE"/>
        </w:rPr>
        <w:t>wanabariki</w:t>
      </w:r>
      <w:r>
        <w:rPr>
          <w:lang w:val="sw_KE" w:bidi="sw_KE"/>
        </w:rPr>
        <w:t xml:space="preserve"> kitu ina maana wanampa Mungu shukrani kwa kitu hicho. Kila mtu alikula na kutosheka. Wanafunzi walichukua vikapu 12 vilivyojaa chakula kilichobaki.</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14:22–36</w:t>
      </w:r>
      <w:r>
        <w:rPr>
          <w:lang w:val="sw_KE" w:bidi="sw_KE"/>
        </w:rPr>
      </w:r>
    </w:p>
    <w:p>
      <w:pPr>
        <w:pStyle w:val="Heading3"/>
      </w:pPr>
      <w:r>
        <w:rPr>
          <w:lang w:val="sw_KE" w:bidi="sw_KE"/>
        </w:rPr>
        <w:t>Sikiliza na Moyo</w:t>
      </w:r>
    </w:p>
    <w:p>
      <w:pPr/>
      <w:r>
        <w:rPr>
          <w:lang w:val="sw_KE" w:bidi="sw_KE"/>
        </w:rPr>
      </w:r>
      <w:r>
        <w:rPr>
          <w:lang w:val="sw_KE" w:bidi="sw_KE"/>
        </w:rPr>
        <w:t>Sikiliza Mathayo 14:22–36 na uweke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Hadithi hii inafuata hadithi ya Yesu kulisha watu zaidi ya 5,000 kwa vipande 5 tu vya mkate na samaki wawili. Watu walishangazwa na nguvu ya Yesu.</w:t>
      </w:r>
    </w:p>
    <w:p>
      <w:pPr/>
      <w:r>
        <w:rPr>
          <w:lang w:val="sw_KE" w:bidi="sw_KE"/>
        </w:rPr>
      </w:r>
      <w:r>
        <w:rPr>
          <w:lang w:val="sw_KE" w:bidi="sw_KE"/>
        </w:rPr>
        <w:t>Muda mfupi baada ya tukio la kulisha kundi kubwa la watu, Yesu anawaambia waende nyumbani zao. Yesu aliwaambia wanafunzi kuingia katika mashua na kwenda upande mwingine wa ziwa, ambalo lilikuwa Bahari ya Galilaya. Yesu kisha anaenda peke yake katika mahali pa kilima ili kuomba, au kuzungumza na Mungu, akiondoka na watu.</w:t>
      </w:r>
    </w:p>
    <w:p>
      <w:pPr/>
      <w:r>
        <w:rPr>
          <w:lang w:val="sw_KE" w:bidi="sw_KE"/>
        </w:rPr>
      </w:r>
      <w:r>
        <w:rPr>
          <w:lang w:val="sw_KE" w:bidi="sw_KE"/>
        </w:rPr>
        <w:t xml:space="preserve">Sitisha hapa na uonyeshe picha ya </w:t>
      </w:r>
      <w:r>
        <w:rPr>
          <w:b/>
          <w:lang w:val="sw_KE" w:bidi="sw_KE"/>
        </w:rPr>
        <w:t>Bahari ya Galilaya</w:t>
      </w:r>
      <w:r>
        <w:rPr>
          <w:lang w:val="sw_KE" w:bidi="sw_KE"/>
        </w:rPr>
        <w:t xml:space="preserve">. Pia onyesha picha ya </w:t>
      </w:r>
      <w:r>
        <w:rPr>
          <w:lang w:val="sw_KE" w:bidi="sw_KE"/>
        </w:rPr>
        <w:t>mashua</w:t>
      </w:r>
      <w:r>
        <w:rPr>
          <w:lang w:val="sw_KE" w:bidi="sw_KE"/>
        </w:rPr>
        <w:t xml:space="preserve"> na makasia.</w:t>
      </w:r>
    </w:p>
    <w:p>
      <w:pPr/>
      <w:r>
        <w:rPr>
          <w:lang w:val="sw_KE" w:bidi="sw_KE"/>
        </w:rPr>
      </w:r>
      <w:r>
        <w:rPr>
          <w:lang w:val="sw_KE" w:bidi="sw_KE"/>
        </w:rPr>
        <w:t>Wakati wa giza, Yesu alikuwa bado akizungumza na Mungu, na wanafunzi katika mashua walikuwa mbali kutoka nchi wakijitahidi kuvuka ziwa. Kulikuwa na upepo mkali, na mawimbi yalikuwa yakipiga mashua. Dhoruba kali zinaweza kuja ghafla kwa sababu ya eneo la ziwa.</w:t>
      </w:r>
    </w:p>
    <w:p>
      <w:pPr/>
      <w:r>
        <w:rPr>
          <w:lang w:val="sw_KE" w:bidi="sw_KE"/>
        </w:rPr>
      </w:r>
      <w:r>
        <w:rPr>
          <w:lang w:val="sw_KE" w:bidi="sw_KE"/>
        </w:rPr>
        <w:t>Simulia kuhusu wakati mgumu katika maisha yako wakati mambo yalikuwa magumu sana kwamba hujui kile cha kufanya.</w:t>
      </w:r>
    </w:p>
    <w:p>
      <w:pPr/>
      <w:r>
        <w:rPr>
          <w:lang w:val="sw_KE" w:bidi="sw_KE"/>
        </w:rPr>
      </w:r>
      <w:r>
        <w:rPr>
          <w:lang w:val="sw_KE" w:bidi="sw_KE"/>
        </w:rPr>
        <w:t>Kisha, wakati wa "saa ya nne" ya usiku ambao ulikuwa kati ya 3:00 hadi 6:00 asubuhi, Yesu alikwenda kwa wanafunzi akitembea juu ya maji! "Kesha la nne la usiku" huakisi desturi ya Kirumi ya kugawanya wakati kati ya saa 12:00 jioni na saa 12:00 asubuhi katika vipindi vinne sawa vya saa tatu kila kimoja. Kila kimoja cha vipindi hivi vya wakati kiliitwa kesha.</w:t>
      </w:r>
    </w:p>
    <w:p>
      <w:pPr/>
      <w:r>
        <w:rPr>
          <w:lang w:val="sw_KE" w:bidi="sw_KE"/>
        </w:rPr>
      </w:r>
      <w:r>
        <w:rPr>
          <w:lang w:val="sw_KE" w:bidi="sw_KE"/>
        </w:rPr>
        <w:t>Wanafunzi walimwona Yesu akija kwao katikati ya dhoruba. Waliogopa sana na kupiga kelele, "Ni mzimu!" Taarifa hii ya wanafunzi pengine inawakilisha ushirikina, na inaweza kuonyesha imani maarufu kwamba pepo wabaya waliishi baharini, au kwamba wale waliozama walikuwa wakizurura majini.</w:t>
      </w:r>
    </w:p>
    <w:p>
      <w:pPr/>
      <w:r>
        <w:rPr>
          <w:lang w:val="sw_KE" w:bidi="sw_KE"/>
        </w:rPr>
      </w:r>
      <w:r>
        <w:rPr>
          <w:lang w:val="sw_KE" w:bidi="sw_KE"/>
        </w:rPr>
        <w:t xml:space="preserve">Yesu mara moja alizungumza na wanafunzi na kusema, "Msiogope; ni mimi." Baadhi ya matoleo yanatumia maneno "jipeni moyo," ambayo pia yanaweza kutafsiriwa "Uwe jasiri!" Mimi ni Yesu. Usiogope!" au "Tulizeni, ni mimi. Msiogope." </w:t>
      </w:r>
    </w:p>
    <w:p>
      <w:pPr/>
      <w:r>
        <w:rPr>
          <w:lang w:val="sw_KE" w:bidi="sw_KE"/>
        </w:rPr>
      </w:r>
      <w:r>
        <w:rPr>
          <w:lang w:val="sw_KE" w:bidi="sw_KE"/>
        </w:rPr>
        <w:t>Petro kisha alimwambia Yesu ambaye bado alikuwa juu ya maji, "Bwana, kama ni wewe kweli, niambie nije kwako, nikitembea juu ya maji." Neno "Bwana" katika mfano huu linaweza kutafsiriwa kama "bwana," "mola," au "mkuu." Petro alitaka Yesu athibitishe kwamba mtu aliyekuwa juu ya maji alikuwa ni Yeye kweli. Ilikuwa giza na dhoruba, na wanafunzi hawakuweza kuona wazi. Lakini walikuwa wamesikia sauti ya Yesu. Petro aliamini kwamba kama alikuwa Yesu kwa kweli, angemwezesha Petro kutembea juu ya maji. Yesu kisha alimwambia Petro aje kwake!</w:t>
      </w:r>
    </w:p>
    <w:p>
      <w:pPr/>
      <w:r>
        <w:rPr>
          <w:lang w:val="sw_KE" w:bidi="sw_KE"/>
        </w:rPr>
      </w:r>
      <w:r>
        <w:rPr>
          <w:lang w:val="sw_KE" w:bidi="sw_KE"/>
        </w:rPr>
        <w:t>Petro alishuka kwenye mashua na kuanza kutembea Yesu akitembea juu ya maji. Lakini Petro alipoona upepo wenye nguvu na mawimbi yaliyomzunguka, alianza kuzama majini. Petro alimpigia Yesu kelele haraka, "Niokoe nisizame, Bwana!"</w:t>
      </w:r>
    </w:p>
    <w:p>
      <w:pPr/>
      <w:r>
        <w:rPr>
          <w:lang w:val="sw_KE" w:bidi="sw_KE"/>
        </w:rPr>
      </w:r>
      <w:r>
        <w:rPr>
          <w:lang w:val="sw_KE" w:bidi="sw_KE"/>
        </w:rPr>
        <w:t>Mara moja Yesu alinyosha mkono wake ili kumsaidia Petro na Yesu alimwambia, "Kwa nini hukuniamini nikusaidie kutembea juu ya maji!" Yesu na Petro kisha waliingia katika mashua na upepo ulisimama. Wanafunzi ambao walikuwa katika mashua walishangaa kile kilichotokea na kumwabudu Yesu, wakisema kwamba alikuwa Mwana wa Mungu. Kifungu "Mwana wa Mungu" ni cheo kwa Yesu. Kichwa hiki kinaonyesha kwamba wanafunzi wanamwona Yesu kuwa na asili na tabia sawa na za Mungu.</w:t>
      </w:r>
    </w:p>
    <w:p>
      <w:pPr/>
      <w:r>
        <w:rPr>
          <w:lang w:val="sw_KE" w:bidi="sw_KE"/>
        </w:rPr>
      </w:r>
      <w:r>
        <w:rPr>
          <w:lang w:val="sw_KE" w:bidi="sw_KE"/>
        </w:rPr>
        <w:t>Wanafunzi wanatambua kwamba Yesu si mtu wa kawaida. Wanafunzi wanashangazwa na kile anachofanya Yesu. Wanaoshinda sana kwa hisia kwamba wanatambua kwamba Yesu ni lazima awe wa kimungu na kumwita Mwana wa Mungu. Katika hadithi ya mwisho ya dhoruba kwenye maji, walimalizia kwa kuuliza "Mtu huyu ni nani?" Sasa wanamwita Mwana wa Mungu.</w:t>
      </w:r>
    </w:p>
    <w:p>
      <w:pPr/>
      <w:r>
        <w:rPr>
          <w:lang w:val="sw_KE" w:bidi="sw_KE"/>
        </w:rPr>
      </w:r>
      <w:r>
        <w:rPr>
          <w:lang w:val="sw_KE" w:bidi="sw_KE"/>
        </w:rPr>
        <w:t>Yesu na wanafunzi walifika upande mwingine wa ziwa na kushuka kutoka kwenye mashua hadi nchi kavu katika mahali paitwapo Genesareti. Genesareti ilikuwa kijiji kilicho kwenye pwani ya kaskazini magharibi ya Bahari ya Galilaya. Lakini jina hilo pia lilitumika kwa nchi tambarare yenye rutuba na wakazi wengi upande wa magharibi wa Bahari ya Galilaya na kusini mwa Kapernaumu. Kwa matumizi ya neno "mahali" ili kuelezea Genesareti, kuna uwezekano mkubwa unarejelea eneo wazi au wilaya ya Genesareti badala ya kijiji.</w:t>
      </w:r>
    </w:p>
    <w:p>
      <w:pPr/>
      <w:r>
        <w:rPr>
          <w:lang w:val="sw_KE" w:bidi="sw_KE"/>
        </w:rPr>
      </w:r>
      <w:r>
        <w:rPr>
          <w:lang w:val="sw_KE" w:bidi="sw_KE"/>
        </w:rPr>
        <w:t xml:space="preserve">Onyesha ramani inayojumuisha </w:t>
      </w:r>
      <w:r>
        <w:rPr>
          <w:lang w:val="sw_KE" w:bidi="sw_KE"/>
        </w:rPr>
        <w:t>Bethsaida na Genesareti</w:t>
      </w:r>
      <w:r>
        <w:rPr>
          <w:lang w:val="sw_KE" w:bidi="sw_KE"/>
        </w:rPr>
        <w:t>, ambapo Yesu na wanafunzi wake walishukia.</w:t>
      </w:r>
    </w:p>
    <w:p>
      <w:pPr/>
      <w:r>
        <w:rPr>
          <w:lang w:val="sw_KE" w:bidi="sw_KE"/>
        </w:rPr>
      </w:r>
      <w:r>
        <w:rPr>
          <w:lang w:val="sw_KE" w:bidi="sw_KE"/>
        </w:rPr>
        <w:t>Watu waliona kwamba alikuwa Yesu na waliwatuma watu ili kumwambia kila mtu katika eneo hilo kwamba Yesu alikuwa hapo. Watu walileta wale ambao walikuwa wagonjwa kwa Yesu, wakimwomba Yesu awaruhusu kugusa pindo la vazi lake. Na Yesu aliponya watu wote wagonjwa waliomgusa, akiwafanya wawe wazima. Watu waliamini kwamba nguvu ya uponyaji ya Yesu ilitiririka katika pindo la vazi lake. Pindo inaweza kuwa "chini" au "mguu" au "ukingo."</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6.</w:t>
      </w:r>
    </w:p>
    <w:p>
      <w:pPr/>
      <w:r>
        <w:rPr>
          <w:lang w:val="sw_KE" w:bidi="sw_KE"/>
        </w:rPr>
      </w:r>
      <w:r>
        <w:rPr>
          <w:b/>
          <w:lang w:val="sw_KE" w:bidi="sw_KE"/>
        </w:rPr>
        <w:t>Tukio la kwanza:</w:t>
      </w:r>
      <w:r>
        <w:rPr>
          <w:lang w:val="sw_KE" w:bidi="sw_KE"/>
        </w:rPr>
        <w:t xml:space="preserve"> Yesu anawaambia wanafunzi kuingia katika mashua na kwenda upande mwingine wa ziwa. Anatuma umati kwa nyumba zao. Yesu kisha anaenda katika eneo la kilima ili kuomba, kuzungumza na Mungu. Ilikuwa usiku wakati Yesu alikuwa akiomba.</w:t>
      </w:r>
    </w:p>
    <w:p>
      <w:pPr/>
      <w:r>
        <w:rPr>
          <w:lang w:val="sw_KE" w:bidi="sw_KE"/>
        </w:rPr>
      </w:r>
      <w:r>
        <w:rPr>
          <w:b/>
          <w:lang w:val="sw_KE" w:bidi="sw_KE"/>
        </w:rPr>
        <w:t>Tukio la pili:</w:t>
      </w:r>
      <w:r>
        <w:rPr>
          <w:lang w:val="sw_KE" w:bidi="sw_KE"/>
        </w:rPr>
        <w:t xml:space="preserve"> Wanafunzi wanahangaika ndani ya mashua yao kwa sababu ya upepo mkali na mawimbi makubwa. Kati ya 3:00 asubuhi hadi 6:00 asubuhi, Yesu alikwenda kwa wanafunzi akitembea juu ya maji. Wanafunzi walishangaa kama ilikuwa mzimu!</w:t>
      </w:r>
    </w:p>
    <w:p>
      <w:pPr/>
      <w:r>
        <w:rPr>
          <w:lang w:val="sw_KE" w:bidi="sw_KE"/>
        </w:rPr>
      </w:r>
      <w:r>
        <w:rPr>
          <w:b/>
          <w:lang w:val="sw_KE" w:bidi="sw_KE"/>
        </w:rPr>
        <w:t>Tukio la 3:</w:t>
      </w:r>
      <w:r>
        <w:rPr>
          <w:lang w:val="sw_KE" w:bidi="sw_KE"/>
        </w:rPr>
        <w:t xml:space="preserve"> Yesu anazungumza nao ili kuwatia moyo akiwaambia wasiwe na hofu kwa sababu alikuwa ni yeye aliyekuwa juu ya maji. Alisema, "Msiogope; ni mimi." Petro anazungumza na Yesu akisema, "Bwana, ikiwa ni wewe kweli, niambie nije kwako nikitembea juu ya maji." Yesu kisha anamwambia Petro kuja kwake!</w:t>
      </w:r>
    </w:p>
    <w:p>
      <w:pPr/>
      <w:r>
        <w:rPr>
          <w:lang w:val="sw_KE" w:bidi="sw_KE"/>
        </w:rPr>
      </w:r>
      <w:r>
        <w:rPr>
          <w:b/>
          <w:lang w:val="sw_KE" w:bidi="sw_KE"/>
        </w:rPr>
        <w:t>Tukio la 4</w:t>
      </w:r>
      <w:r>
        <w:rPr>
          <w:lang w:val="sw_KE" w:bidi="sw_KE"/>
        </w:rPr>
        <w:t>: Petro anatoka kwenye mashua na kutembea juu ya maji na anaanza kuzama. Anaogopa na kumwita Yesu ili kuokolewa kutoka kuzama. Yesu anachukua mkono wa Petro na kumwokoa. Yesu anamuuliza Petro kwa nini ana imani ndogo kama hiyo na mashaka.</w:t>
      </w:r>
    </w:p>
    <w:p>
      <w:pPr/>
      <w:r>
        <w:rPr>
          <w:lang w:val="sw_KE" w:bidi="sw_KE"/>
        </w:rPr>
      </w:r>
      <w:r>
        <w:rPr>
          <w:b/>
          <w:lang w:val="sw_KE" w:bidi="sw_KE"/>
        </w:rPr>
        <w:t>Tukio la 5:</w:t>
      </w:r>
      <w:r>
        <w:rPr>
          <w:lang w:val="sw_KE" w:bidi="sw_KE"/>
        </w:rPr>
        <w:t xml:space="preserve"> Yesu na Petro wanarudi katika mashua na upepo unasimama. Wanafunzi walishangaa na kutambua kwamba Yesu ni Mwana wa Mungu na wakamwabudu.</w:t>
      </w:r>
    </w:p>
    <w:p>
      <w:pPr/>
      <w:r>
        <w:rPr>
          <w:lang w:val="sw_KE" w:bidi="sw_KE"/>
        </w:rPr>
      </w:r>
      <w:r>
        <w:rPr>
          <w:b/>
          <w:lang w:val="sw_KE" w:bidi="sw_KE"/>
        </w:rPr>
        <w:t>Tukio la 6:</w:t>
      </w:r>
      <w:r>
        <w:rPr>
          <w:lang w:val="sw_KE" w:bidi="sw_KE"/>
        </w:rPr>
        <w:t xml:space="preserve"> Yesu na wanafunzi wake wanavuka ziwa na kufika Genesareti. Watu katika eneo hilo walitambua kwamba alikuwa Yesu, na hivi karibuni habari ilienea kwa watu wengine wengi kwamba Yesu alikuwa hapo. Watu hawa walileta wale waliokuwa wagonjwa, wakimwomba Yesu awaruhusu waguse pindo la vazi lake. Yesu aliponya wale wote ambao walimgusa.</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Umati kutoka kwa muujiza wa awali wa kuwalisha watu 5,000</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Upepo na mawimbi</w:t>
      </w:r>
    </w:p>
    <w:p>
      <w:pPr>
        <w:pStyle w:val="ListBullet"/>
        <w:spacing w:line="240" w:lineRule="auto"/>
        <w:ind w:left="720"/>
      </w:pPr>
      <w:r>
        <w:rPr>
          <w:lang w:val="sw_KE" w:bidi="sw_KE"/>
        </w:rPr>
      </w:r>
      <w:r>
        <w:rPr>
          <w:lang w:val="sw_KE" w:bidi="sw_KE"/>
        </w:rPr>
        <w:t>Watu katika Genesareti, watu wenye afya na wagonjwa</w:t>
      </w:r>
    </w:p>
    <w:p>
      <w:pPr/>
      <w:r>
        <w:rPr>
          <w:lang w:val="sw_KE" w:bidi="sw_KE"/>
        </w:rPr>
      </w:r>
      <w:r>
        <w:rPr>
          <w:lang w:val="sw_KE" w:bidi="sw_KE"/>
        </w:rPr>
        <w:t>Katika kipindi hiki, uwe na ubao wa kikundi cha hadithi, kuchora au kutumia aina fulani ya nyenzo ili kupata taswira ya hadithi na kitendo ndani yake.</w:t>
      </w:r>
    </w:p>
    <w:p>
      <w:pPr/>
      <w:r>
        <w:rPr>
          <w:lang w:val="sw_KE" w:bidi="sw_KE"/>
        </w:rPr>
      </w:r>
      <w:r>
        <w:rPr>
          <w:lang w:val="sw_KE" w:bidi="sw_KE"/>
        </w:rPr>
        <w:t>Yesu amelisha tu umati wa watu kwa samaki 2 na mikate 5. Anatuma wanafunzi wake kurudi kwa mashua, na kutuma umati mbali. Kisha anaenda kando ya kilima ili kuomba. Kufikia sasa, ni usiku na giza.</w:t>
      </w:r>
    </w:p>
    <w:p>
      <w:pPr/>
      <w:r>
        <w:rPr>
          <w:lang w:val="sw_KE" w:bidi="sw_KE"/>
        </w:rPr>
      </w:r>
      <w:r>
        <w:rPr>
          <w:lang w:val="sw_KE" w:bidi="sw_KE"/>
        </w:rPr>
        <w:t>Ni muhimu kutambua kwamba hata ingawa Yesu hakuwa pamoja na wanafunzi, alikuwa akiomba na lazima alikuwa anafahamu kuwa wanafunzi walikuwa wakitaabika katika mashua kwa sababu ya kile kinachotokea baadaye.</w:t>
      </w:r>
    </w:p>
    <w:p>
      <w:pPr/>
      <w:r>
        <w:rPr>
          <w:lang w:val="sw_KE" w:bidi="sw_KE"/>
        </w:rPr>
      </w:r>
      <w:r>
        <w:rPr>
          <w:lang w:val="sw_KE" w:bidi="sw_KE"/>
        </w:rPr>
        <w:t>Kwa sababu hili ni ziwa kubwa, upepo na mawimbi yalikuwa yakiwafanya wanafunzi wawe na hofu, pengine wakijiuliza kama wangeokoka kwenye dhoruba hiyo. Upepo na mawimbi yanapaswa kusonga kwa nguvu dhidi ya mashua.</w:t>
      </w:r>
    </w:p>
    <w:p>
      <w:pPr/>
      <w:r>
        <w:rPr>
          <w:lang w:val="sw_KE" w:bidi="sw_KE"/>
        </w:rPr>
      </w:r>
      <w:r>
        <w:rPr>
          <w:lang w:val="sw_KE" w:bidi="sw_KE"/>
        </w:rPr>
        <w:t>Yesu anakuja kwa wanafunzi akitembea juu ya maji. Ni muhimu kukumbuka mnyenyuko wa wanafunzi na jibu la Yesu.</w:t>
      </w:r>
    </w:p>
    <w:p>
      <w:pPr/>
      <w:r>
        <w:rPr>
          <w:lang w:val="sw_KE" w:bidi="sw_KE"/>
        </w:rPr>
      </w:r>
      <w:r>
        <w:rPr>
          <w:lang w:val="sw_KE" w:bidi="sw_KE"/>
        </w:rPr>
        <w:t>Usemi wa Yesu ni kutoa faraja, ikimaanisha "Tulia" au "Usiogope" ni tafsiri za kawaida za kifungu hiki.</w:t>
      </w:r>
    </w:p>
    <w:p>
      <w:pPr/>
      <w:r>
        <w:rPr>
          <w:lang w:val="sw_KE" w:bidi="sw_KE"/>
        </w:rPr>
      </w:r>
      <w:r>
        <w:rPr>
          <w:lang w:val="sw_KE" w:bidi="sw_KE"/>
        </w:rPr>
        <w:t>Ni muhimu kukumbuka mwitikio wa Petro kwa Yesu.</w:t>
      </w:r>
    </w:p>
    <w:p>
      <w:pPr/>
      <w:r>
        <w:rPr>
          <w:lang w:val="sw_KE" w:bidi="sw_KE"/>
        </w:rPr>
      </w:r>
      <w:r>
        <w:rPr>
          <w:lang w:val="sw_KE" w:bidi="sw_KE"/>
        </w:rPr>
        <w:t>Ni muhimu kutambua kwamba Petro haraka anapoteza uwezo wa kumwona Yesu na anaanza kuangalia dhoruba badala yake. Huu ndio wakati Petro anaanza kuzama.</w:t>
      </w:r>
    </w:p>
    <w:p>
      <w:pPr/>
      <w:r>
        <w:rPr>
          <w:lang w:val="sw_KE" w:bidi="sw_KE"/>
        </w:rPr>
      </w:r>
      <w:r>
        <w:rPr>
          <w:lang w:val="sw_KE" w:bidi="sw_KE"/>
        </w:rPr>
        <w:t>Baada ya Yesu na Petro kurudi katika mashua, wanafunzi wanamwabudu Yesu. Kisha, baada ya muda fulani, mashua inafika kwenye pwani ya upande mwingine wa ziwa. Umati mkubwa wa watu unasikia kwamba Yesu amefika, na wanakuja kumwona. Yesu anaendelea kuonyesha nguvu yake kwa kuponya wote ambao walikuwa wagonjwa. Watu walikuja kwa Yesu wakiamini kwamba ikiwa wangegusa pindo la vazi lake, Yesu angewaponya.</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6.</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Umati kutoka kwa muujiza wa awali (kulisha 5,000)</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Upepo na mawimbi</w:t>
      </w:r>
    </w:p>
    <w:p>
      <w:pPr>
        <w:pStyle w:val="ListBullet"/>
        <w:spacing w:line="240" w:lineRule="auto"/>
        <w:ind w:left="720"/>
      </w:pPr>
      <w:r>
        <w:rPr>
          <w:lang w:val="sw_KE" w:bidi="sw_KE"/>
        </w:rPr>
      </w:r>
      <w:r>
        <w:rPr>
          <w:lang w:val="sw_KE" w:bidi="sw_KE"/>
        </w:rPr>
        <w:t>Watu katika Genesareti (watu wenye afya na wagonjwa)</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Mara ya pili timu inapoigiza hadithi hii, sitisha katika sehemu fulani.</w:t>
      </w:r>
    </w:p>
    <w:p>
      <w:pPr/>
      <w:r>
        <w:rPr>
          <w:lang w:val="sw_KE" w:bidi="sw_KE"/>
        </w:rPr>
      </w:r>
      <w:r>
        <w:rPr>
          <w:lang w:val="sw_KE" w:bidi="sw_KE"/>
        </w:rPr>
        <w:t>Igiza Yesu akituma umati nyumbani, akiwatuma wanafunzi wakivuka ziwa, na yeye akipanda kilimani kuomba.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wanafunzi, "Mnahisi vipi?" Unaweza kusikia mambo kama: "Kwa nini Yesu hangekuja pamoja nasi?" au "Yesu ataungana nasi tena vipi baadaye?"</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Igiza wanafunzi wakihangaika ndani ya mashua, wakikabiliana na upepo na mawimbi.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"Unahisi vipi?" Unaweza kusikia mambo kama: "Tuna hofu, tumechoka na tumevunjika moyo sana," au, "Tunachanganyikiwa kwa nini Yesu alitutuma katika ziwa na hayuko hapa ili kutusaidia," au "Tuna hofu kwamba hatuwezi kuokoka dhoruba hii!"</w:t>
      </w:r>
    </w:p>
    <w:p>
      <w:pPr>
        <w:pStyle w:val="ListBullet"/>
        <w:spacing w:line="240" w:lineRule="auto"/>
        <w:ind w:left="720"/>
      </w:pPr>
      <w:r>
        <w:rPr>
          <w:lang w:val="sw_KE" w:bidi="sw_KE"/>
        </w:rPr>
      </w:r>
      <w:r>
        <w:rPr>
          <w:lang w:val="sw_KE" w:bidi="sw_KE"/>
        </w:rPr>
        <w:t>Pia, muulize mwigizaji anayeigiza Yesu jinsi anavyohisi wakati anaendelea kuomba kando ya kilima wakati wanafunzi wanapambana na maji. Unaweza kusikia kitu kama: "Ninawaona, nasikia kilio chao, na naumia kwa ajili yao."</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Igiza Yesu akitembea kwenye juu ya maji, wanafunzi wakidhani kwamba Yesu ni roho, na Yesu akiwaambia wanafunzi wasiwe na hofu. Pia igiza Petro akimwambia Yesu, "Bwana, ikiwa ni wewe, niambie nije kwako juu ya maji," na kisha kumsikia Yesu akisema, "Njoo."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wanafunzi na Petro jinsi wanavyohisi. Unaweza kusikia mambo kama: "Tunaogopa kwa kuona kile kinachoonekana kama mzimu!" au "Tumetulia kwa sababu tunaona kile kinachoonekana kama mzimu, lakini tumesikia sauti ya Yesu!" au Petro anaweza kusema, "Ninaogopa kwenda kwa Yesu juu ya maji, lakini pia ninafurahi na niko tayari kumwamini Yesu vya kutosha ili kutoka kwenye mashua!"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Igiza Petro akitoka kwa mashua ili kutembea kwa Yesu juu ya maji, kisha akizama anapoona upepo na mawimbi, na hatimaye akisaidiwa na Yesu.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Petro, "Unahisi vipi?" Unaweza kusikia mambo kama: "Nilishangaa kwamba ningeweza kutembea juu ya maji kwa muda!" au "Niliogopa sana wakati nilipoteza kumuona Yesu na nilikuwa nikizama majini!" au "Nilihisi faraja kubwa wakati Yesu alinyosha mkono wake ili kuniokoa!"</w:t>
      </w:r>
    </w:p>
    <w:p>
      <w:pPr>
        <w:pStyle w:val="ListBullet"/>
        <w:spacing w:line="240" w:lineRule="auto"/>
        <w:ind w:left="720"/>
      </w:pPr>
      <w:r>
        <w:rPr>
          <w:lang w:val="sw_KE" w:bidi="sw_KE"/>
        </w:rPr>
      </w:r>
      <w:r>
        <w:rPr>
          <w:lang w:val="sw_KE" w:bidi="sw_KE"/>
        </w:rPr>
        <w:t>Pia, muulize mwigizaji anayeigiza Yesu, "Unahisi vipi?" Unaweza kusikia mambo kama, "Ninafurahi kwamba Petro aliniamini kutembea juu ya maji," au "Ninataka ajifunze kuniamini, hata wakati dhoruba inayowazunguka ni kali."</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Igiza wanafunzi wakimwona Yesu na Petro wakirudi katika mashua na upepo na mawimbi kuwa tulivu.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wanafunzi, "Mnahisi vipi?" Unaweza kusikia mambo kama: "Hofu yetu ya dhoruba ilibadilika kuwa hofu ya Yesu, tukijua kwamba yeye ni Mwana wa Mungu!" au "Tunashangaa kwamba Yesu ana nguvu ya kutuliza dhoruba!"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Igiza wanafunzi wakiwasili upande mwingine wa ziwa na watu wagonjwa wakaponywa walipomgusa Yesu.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wale wanaoponywa vile wanvyohisi. Unaweza kusikia maneno kama: “Nimefarijika sana kutokuwa tena katika maumivu!" au "Huyu hawezi kuwa binadamu wa kawaida anayeweza kuponya ugonjwa wangu na mateso!"</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Muda mfupi baada ya tukio la kulisha kikundi kikubwa cha watu, Yesu anawaambia </w:t>
      </w:r>
      <w:r>
        <w:rPr>
          <w:b/>
          <w:lang w:val="sw_KE" w:bidi="sw_KE"/>
        </w:rPr>
        <w:t>wanafunzi</w:t>
      </w:r>
      <w:r>
        <w:rPr>
          <w:lang w:val="sw_KE" w:bidi="sw_KE"/>
        </w:rPr>
        <w:t xml:space="preserve">, wale wanaume 12 ambao Yesu alichagua kumfuata, waingie katika </w:t>
      </w:r>
      <w:r>
        <w:rPr>
          <w:b/>
          <w:lang w:val="sw_KE" w:bidi="sw_KE"/>
        </w:rPr>
        <w:t>mashua</w:t>
      </w:r>
      <w:r>
        <w:rPr>
          <w:lang w:val="sw_KE" w:bidi="sw_KE"/>
        </w:rPr>
        <w:t xml:space="preserve"> na kwenda upande mwingine wa ziwa, </w:t>
      </w:r>
      <w:r>
        <w:rPr>
          <w:b/>
          <w:lang w:val="sw_KE" w:bidi="sw_KE"/>
        </w:rPr>
        <w:t>Bahari ya Galilaya</w:t>
      </w:r>
      <w:r>
        <w:rPr>
          <w:lang w:val="sw_KE" w:bidi="sw_KE"/>
        </w:rPr>
        <w:t xml:space="preserve">. Tumia neno sawa kwa wanafunzi, mashua na Bahari ya Galilaya ambalo umetumia katika simulizi za awali. Kwa maelezo zaidi kuhusu </w:t>
      </w:r>
      <w:r>
        <w:rPr>
          <w:lang w:val="sw_KE" w:bidi="sw_KE"/>
        </w:rPr>
        <w:t>mwanafunzi</w:t>
      </w:r>
      <w:r>
        <w:rPr>
          <w:lang w:val="sw_KE" w:bidi="sw_KE"/>
        </w:rPr>
        <w:t xml:space="preserve">, </w:t>
      </w:r>
      <w:r>
        <w:rPr>
          <w:lang w:val="sw_KE" w:bidi="sw_KE"/>
        </w:rPr>
        <w:t>mashua</w:t>
      </w:r>
      <w:r>
        <w:rPr>
          <w:lang w:val="sw_KE" w:bidi="sw_KE"/>
        </w:rPr>
        <w:t xml:space="preserve">, na </w:t>
      </w:r>
      <w:r>
        <w:rPr>
          <w:lang w:val="sw_KE" w:bidi="sw_KE"/>
        </w:rPr>
        <w:t>Bahari ya Galilaya</w:t>
      </w:r>
      <w:r>
        <w:rPr>
          <w:lang w:val="sw_KE" w:bidi="sw_KE"/>
        </w:rPr>
        <w:t xml:space="preserve"> rejelea Faharasa Kuu.</w:t>
      </w:r>
    </w:p>
    <w:p>
      <w:pPr/>
      <w:r>
        <w:rPr>
          <w:lang w:val="sw_KE" w:bidi="sw_KE"/>
        </w:rPr>
      </w:r>
      <w:r>
        <w:rPr>
          <w:lang w:val="sw_KE" w:bidi="sw_KE"/>
        </w:rPr>
        <w:t xml:space="preserve">Onyesha picha ya </w:t>
      </w:r>
      <w:r>
        <w:rPr>
          <w:b/>
          <w:lang w:val="sw_KE" w:bidi="sw_KE"/>
        </w:rPr>
        <w:t>Bahari ya Galilaya</w:t>
      </w:r>
      <w:r>
        <w:rPr>
          <w:lang w:val="sw_KE" w:bidi="sw_KE"/>
        </w:rPr>
        <w:t xml:space="preserve"> na eneo linalozunguka, ikiwa timu yako inahitaji kuiona.</w:t>
      </w:r>
    </w:p>
    <w:p>
      <w:pPr/>
      <w:r>
        <w:rPr>
          <w:lang w:val="sw_KE" w:bidi="sw_KE"/>
        </w:rPr>
      </w:r>
      <w:r>
        <w:rPr>
          <w:lang w:val="sw_KE" w:bidi="sw_KE"/>
        </w:rPr>
        <w:t xml:space="preserve">Wakati kulipokuwa na giza, Yesu alikuwa bado </w:t>
      </w:r>
      <w:r>
        <w:rPr>
          <w:b/>
          <w:lang w:val="sw_KE" w:bidi="sw_KE"/>
        </w:rPr>
        <w:t>akiomba</w:t>
      </w:r>
      <w:r>
        <w:rPr>
          <w:lang w:val="sw_KE" w:bidi="sw_KE"/>
        </w:rPr>
        <w:t xml:space="preserve">, akizungumza na Mungu, na wanafunzi walikuwa mbali na eneo wakihangaika kuvuka ziwa. Tumia neno sawa kwa kuomba kama vile umetumia katika simulizi za awali. Kwa maelezo zaidi kuhusu </w:t>
      </w:r>
      <w:r>
        <w:rPr>
          <w:lang w:val="sw_KE" w:bidi="sw_KE"/>
        </w:rPr>
        <w:t>kuomba</w:t>
      </w:r>
      <w:r>
        <w:rPr>
          <w:lang w:val="sw_KE" w:bidi="sw_KE"/>
        </w:rPr>
        <w:t>, rejelea Faharasa Kuu.</w:t>
      </w:r>
    </w:p>
    <w:p>
      <w:pPr/>
      <w:r>
        <w:rPr>
          <w:lang w:val="sw_KE" w:bidi="sw_KE"/>
        </w:rPr>
      </w:r>
      <w:r>
        <w:rPr>
          <w:lang w:val="sw_KE" w:bidi="sw_KE"/>
        </w:rPr>
        <w:t xml:space="preserve">Kisha, wakati wa </w:t>
      </w:r>
      <w:r>
        <w:rPr>
          <w:b/>
          <w:lang w:val="sw_KE" w:bidi="sw_KE"/>
        </w:rPr>
        <w:t>saa ya nne</w:t>
      </w:r>
      <w:r>
        <w:rPr>
          <w:lang w:val="sw_KE" w:bidi="sw_KE"/>
        </w:rPr>
        <w:t xml:space="preserve"> ya usiku, ambayo ilikuwa kati ya 3:00 hadi 6:00 asubuhi, Yesu alikwenda kwa wanafunzi akitembea juu ya maji! Saa ya nne katika usiku: Kulingana na desturi ya Kirumi ya kutunza wakati, waligawanya wakati kati ya 6 jioni na 6 asubuhi katika vipindi vinne sawa vya masaa tatu kila kimoja. Kila kipindi hiki cha muda kiliitwa zamu ya ulinzi.</w:t>
      </w:r>
    </w:p>
    <w:p>
      <w:pPr/>
      <w:r>
        <w:rPr>
          <w:lang w:val="sw_KE" w:bidi="sw_KE"/>
        </w:rPr>
      </w:r>
      <w:r>
        <w:rPr>
          <w:lang w:val="sw_KE" w:bidi="sw_KE"/>
        </w:rPr>
        <w:t xml:space="preserve">Wanafunzi walimwona Yesu akija kwao katikati ya dhoruba. Waliogopa sana na kupiga kelele, "Ni </w:t>
      </w:r>
      <w:r>
        <w:rPr>
          <w:b/>
          <w:lang w:val="sw_KE" w:bidi="sw_KE"/>
        </w:rPr>
        <w:t>mzimu</w:t>
      </w:r>
      <w:r>
        <w:rPr>
          <w:lang w:val="sw_KE" w:bidi="sw_KE"/>
        </w:rPr>
        <w:t>!" Yesu mara moja alizungumza na wanafunzi ili kuwafariji akisema, "Msiogope; ni mimi." Mzimu hapa unarejelea kile wanachoamini kuwa "roho."</w:t>
      </w:r>
    </w:p>
    <w:p>
      <w:pPr/>
      <w:r>
        <w:rPr>
          <w:lang w:val="sw_KE" w:bidi="sw_KE"/>
        </w:rPr>
      </w:r>
      <w:r>
        <w:rPr>
          <w:lang w:val="sw_KE" w:bidi="sw_KE"/>
        </w:rPr>
        <w:t>Petro kisha alimwambia Yesu ambaye bado alikuwa juu ya maji, "</w:t>
      </w:r>
      <w:r>
        <w:rPr>
          <w:b/>
          <w:lang w:val="sw_KE" w:bidi="sw_KE"/>
        </w:rPr>
        <w:t>Bwana</w:t>
      </w:r>
      <w:r>
        <w:rPr>
          <w:lang w:val="sw_KE" w:bidi="sw_KE"/>
        </w:rPr>
        <w:t xml:space="preserve">, kama ni wewe kweli, niambie nije kwako, nikitembea juu ya maji." Yesu kisha alimwambia Petro kuja kwake! Katika hali hii, Bwana pengine ni neno la heshima kwa "mkuu" au "bwana." Tafsiri hii kwa njia sawa na uliyo nayo kabla. Kwa maelezo zaidi kuhusu neno </w:t>
      </w:r>
      <w:r>
        <w:rPr>
          <w:lang w:val="sw_KE" w:bidi="sw_KE"/>
        </w:rPr>
        <w:t>Bwana</w:t>
      </w:r>
      <w:r>
        <w:rPr>
          <w:lang w:val="sw_KE" w:bidi="sw_KE"/>
        </w:rPr>
        <w:t>, rejelea Faharasa Kuu.</w:t>
      </w:r>
    </w:p>
    <w:p>
      <w:pPr/>
      <w:r>
        <w:rPr>
          <w:lang w:val="sw_KE" w:bidi="sw_KE"/>
        </w:rPr>
      </w:r>
      <w:r>
        <w:rPr>
          <w:lang w:val="sw_KE" w:bidi="sw_KE"/>
        </w:rPr>
        <w:t>Petro aliondoka kwenye mashua na kuanza kutembea kwa Yesu kwenye uso wa maji. Lakini Petro hivi karibuni akawa na ufahamu wa upepo wenye nguvu na mawimbi karibu naye, na alianza kuzama katika maji. Petro akamwita Yesu kwa sauti, “Bwana, niokoe nisizame!”</w:t>
      </w:r>
    </w:p>
    <w:p>
      <w:pPr/>
      <w:r>
        <w:rPr>
          <w:lang w:val="sw_KE" w:bidi="sw_KE"/>
        </w:rPr>
      </w:r>
      <w:r>
        <w:rPr>
          <w:lang w:val="sw_KE" w:bidi="sw_KE"/>
        </w:rPr>
        <w:t xml:space="preserve">Mara moja Yesu alinyosha mkono wake ili kumsaidia Petro na Yesu alimwambia, "Kwa nini hukuniamini ili kukusaidia kutembea juu ya maji!" </w:t>
      </w:r>
      <w:r>
        <w:rPr>
          <w:b/>
          <w:lang w:val="sw_KE" w:bidi="sw_KE"/>
        </w:rPr>
        <w:t>Imani</w:t>
      </w:r>
      <w:r>
        <w:rPr>
          <w:lang w:val="sw_KE" w:bidi="sw_KE"/>
        </w:rPr>
        <w:t xml:space="preserve">, au kutumaini, ni muhimu katika hadithi kwa sababu tunaona ukosefu wa imani wa Petro kwa Yesu. Kwa ufahamu bora wa neno hili, angalia neno </w:t>
      </w:r>
      <w:r>
        <w:rPr>
          <w:lang w:val="sw_KE" w:bidi="sw_KE"/>
        </w:rPr>
        <w:t>imani</w:t>
      </w:r>
      <w:r>
        <w:rPr>
          <w:lang w:val="sw_KE" w:bidi="sw_KE"/>
        </w:rPr>
        <w:t xml:space="preserve"> katika Faharasa Kuu.</w:t>
      </w:r>
    </w:p>
    <w:p>
      <w:pPr/>
      <w:r>
        <w:rPr>
          <w:lang w:val="sw_KE" w:bidi="sw_KE"/>
        </w:rPr>
      </w:r>
      <w:r>
        <w:rPr>
          <w:lang w:val="sw_KE" w:bidi="sw_KE"/>
        </w:rPr>
        <w:t xml:space="preserve">Yesu na Petro kisha waliingia katika mashua na upepo ulisimama. Wanafunzi ambao walikuwa katika mashua walishangazwa na kile kilichotokea na </w:t>
      </w:r>
      <w:r>
        <w:rPr>
          <w:b/>
          <w:lang w:val="sw_KE" w:bidi="sw_KE"/>
        </w:rPr>
        <w:t>kumwabudu</w:t>
      </w:r>
      <w:r>
        <w:rPr>
          <w:lang w:val="sw_KE" w:bidi="sw_KE"/>
        </w:rPr>
        <w:t xml:space="preserve"> Yesu, wakisema kwamba alikuwa </w:t>
      </w:r>
      <w:r>
        <w:rPr>
          <w:b/>
          <w:lang w:val="sw_KE" w:bidi="sw_KE"/>
        </w:rPr>
        <w:t>Mwana wa Mungu</w:t>
      </w:r>
      <w:r>
        <w:rPr>
          <w:lang w:val="sw_KE" w:bidi="sw_KE"/>
        </w:rPr>
        <w:t xml:space="preserve">. Ili kuelewa cheo cha Yesu kuitwa </w:t>
      </w:r>
      <w:r>
        <w:rPr>
          <w:lang w:val="sw_KE" w:bidi="sw_KE"/>
        </w:rPr>
        <w:t>Mwana wa Mungu</w:t>
      </w:r>
      <w:r>
        <w:rPr>
          <w:lang w:val="sw_KE" w:bidi="sw_KE"/>
        </w:rPr>
        <w:t>, rejelea Faharasa Kuu.</w:t>
      </w:r>
    </w:p>
    <w:p>
      <w:pPr/>
      <w:r>
        <w:rPr>
          <w:lang w:val="sw_KE" w:bidi="sw_KE"/>
        </w:rPr>
      </w:r>
      <w:r>
        <w:rPr>
          <w:b/>
          <w:lang w:val="sw_KE" w:bidi="sw_KE"/>
        </w:rPr>
        <w:t>Kuabudiwa</w:t>
      </w:r>
      <w:r>
        <w:rPr>
          <w:lang w:val="sw_KE" w:bidi="sw_KE"/>
        </w:rPr>
        <w:t xml:space="preserve"> ina maana zaidi ya kumheshimu tu Yesu. Wanafunzi walitambua kwamba Yesu alikuwa Mwana wa Mungu. Tunamwabudu Mungu tunapomwonyesha heshima kuu na mshangao juu yake. Tafsiri neno hili kwa njia sawa na uliyo nayo katika simulizi za awali. Kwa ufahamu bora wa neno </w:t>
      </w:r>
      <w:r>
        <w:rPr>
          <w:lang w:val="sw_KE" w:bidi="sw_KE"/>
        </w:rPr>
        <w:t>ibada</w:t>
      </w:r>
      <w:r>
        <w:rPr>
          <w:lang w:val="sw_KE" w:bidi="sw_KE"/>
        </w:rPr>
        <w:t>, angalia Faharasa Kuu.</w:t>
      </w:r>
    </w:p>
    <w:p>
      <w:pPr/>
      <w:r>
        <w:rPr>
          <w:lang w:val="sw_KE" w:bidi="sw_KE"/>
        </w:rPr>
      </w:r>
      <w:r>
        <w:rPr>
          <w:lang w:val="sw_KE" w:bidi="sw_KE"/>
        </w:rPr>
        <w:t xml:space="preserve">Wakati Yesu aliwasili upande wa pili wa ziwa watu waliwaleta wale ambao walikuwa wagonjwa kwa Yesu, wakimwomba Yesu ili waruhusu kugusa pembe, au </w:t>
      </w:r>
      <w:r>
        <w:rPr>
          <w:b/>
          <w:lang w:val="sw_KE" w:bidi="sw_KE"/>
        </w:rPr>
        <w:t>makali</w:t>
      </w:r>
      <w:r>
        <w:rPr>
          <w:lang w:val="sw_KE" w:bidi="sw_KE"/>
        </w:rPr>
        <w:t>, ya mavazi yake. Na Yesu aliponya watu wote wagonjwa waliomgusa, na kuwafanya kuwa wazima.</w:t>
      </w:r>
    </w:p>
    <w:p>
      <w:pPr/>
      <w:r>
        <w:rPr>
          <w:lang w:val="sw_KE" w:bidi="sw_KE"/>
        </w:rPr>
      </w:r>
      <w:r>
        <w:rPr>
          <w:lang w:val="sw_KE" w:bidi="sw_KE"/>
        </w:rPr>
        <w:t xml:space="preserve">Ukingo wa pindo hurejelea haswa sehemu ya </w:t>
      </w:r>
      <w:r>
        <w:rPr>
          <w:b/>
          <w:lang w:val="sw_KE" w:bidi="sw_KE"/>
        </w:rPr>
        <w:t>vazi</w:t>
      </w:r>
      <w:r>
        <w:rPr>
          <w:lang w:val="sw_KE" w:bidi="sw_KE"/>
        </w:rPr>
        <w:t xml:space="preserve"> iliyofika chini hadi miguuni. Kwa mtu kugusa pindo la vazi la Yesu ilikuwa ni kuamini kwamba Yesu aliweza kuwaponya. Ili kuelewa zaidi kuhusu </w:t>
      </w:r>
      <w:r>
        <w:rPr>
          <w:lang w:val="sw_KE" w:bidi="sw_KE"/>
        </w:rPr>
        <w:t>mavazi</w:t>
      </w:r>
      <w:r>
        <w:rPr>
          <w:lang w:val="sw_KE" w:bidi="sw_KE"/>
        </w:rPr>
        <w:t xml:space="preserve"> ambayo watu walivaa, rejelea Faharasa Kuu.</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15:1–20</w:t>
      </w:r>
      <w:r>
        <w:rPr>
          <w:lang w:val="sw_KE" w:bidi="sw_KE"/>
        </w:rPr>
      </w:r>
    </w:p>
    <w:p>
      <w:pPr>
        <w:pStyle w:val="Heading3"/>
      </w:pPr>
      <w:r>
        <w:rPr>
          <w:lang w:val="sw_KE" w:bidi="sw_KE"/>
        </w:rPr>
        <w:t>Sikiliza na Moyo</w:t>
      </w:r>
    </w:p>
    <w:p>
      <w:pPr/>
      <w:r>
        <w:rPr>
          <w:lang w:val="sw_KE" w:bidi="sw_KE"/>
        </w:rPr>
      </w:r>
      <w:r>
        <w:rPr>
          <w:lang w:val="sw_KE" w:bidi="sw_KE"/>
        </w:rPr>
        <w:t>Sikiliza Mathayo 15:1–20 na utie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Katika simulizi ya awali, Yesu na wanafunzi wake walikuwa wamevuka ziwa la Galilaya na walikuwa wamekuja eneo linaloitwa Gennesareti. Yesu aliponya wagonjwa wengi hapo. Hadithi hii mpya ilitokea wakati mwingine baada ya hii; Mathayo hasemi ni wakati gani uliopita kati.</w:t>
      </w:r>
    </w:p>
    <w:p>
      <w:pPr/>
      <w:r>
        <w:rPr>
          <w:lang w:val="sw_KE" w:bidi="sw_KE"/>
        </w:rPr>
      </w:r>
      <w:r>
        <w:rPr>
          <w:lang w:val="sw_KE" w:bidi="sw_KE"/>
        </w:rPr>
        <w:t>Mafarisayo na walimu wa sheria walikuwa makundi ya viongozi wa kidini. Tumesikia katika hadithi za awali pia kwamba walimwuliza Yesu maswali kuhusu mambo aliyosema na kufanya. Katika hadithi hii, wamekuja njia yote kutoka Yerusalemu, pengine ili kumwangalia Yesu zaidi.</w:t>
      </w:r>
    </w:p>
    <w:p>
      <w:pPr/>
      <w:r>
        <w:rPr>
          <w:lang w:val="sw_KE" w:bidi="sw_KE"/>
        </w:rPr>
      </w:r>
      <w:r>
        <w:rPr>
          <w:lang w:val="sw_KE" w:bidi="sw_KE"/>
        </w:rPr>
        <w:t xml:space="preserve">Onyesha watu ramani na kuonyesha </w:t>
      </w:r>
      <w:r>
        <w:rPr>
          <w:lang w:val="sw_KE" w:bidi="sw_KE"/>
        </w:rPr>
        <w:t>Yerusalemu na Gennesareti</w:t>
      </w:r>
      <w:r>
        <w:rPr>
          <w:lang w:val="sw_KE" w:bidi="sw_KE"/>
        </w:rPr>
        <w:t>.</w:t>
      </w:r>
    </w:p>
    <w:p>
      <w:pPr/>
      <w:r>
        <w:rPr>
          <w:lang w:val="sw_KE" w:bidi="sw_KE"/>
        </w:rPr>
      </w:r>
      <w:r>
        <w:rPr>
          <w:lang w:val="sw_KE" w:bidi="sw_KE"/>
        </w:rPr>
        <w:t>Makundi haya ya viongozi wa kidini yalikuwa makini sana kutii kila kitu ambacho Mungu alikuwa ameamuru. Kwa mamia ya miaka, watu wa kikundi hiki walikuwa wakijadili sheria za Mungu ambazo Mungu alikuwa ametoa kwa Waisraeli kupitia Mose. Kwa sababu walikuwa na hofu kwamba wanaweza kwa namna fulani kumtii Mungu, walikuwa wameongeza kutawala zaidi na zaidi wenyewe. Sheria hizi zilikuwa sehemu ya utamaduni wao, na walikuwa muhimu tu kwao kama sheria ambazo Mungu alikuwa amejipa. Kwa sasa kulikuwa na sheria nyingi sana, kwamba ilikuwa vigumu sana, kwa watu kufuata wote!</w:t>
      </w:r>
    </w:p>
    <w:p>
      <w:pPr/>
      <w:r>
        <w:rPr>
          <w:lang w:val="sw_KE" w:bidi="sw_KE"/>
        </w:rPr>
      </w:r>
      <w:r>
        <w:rPr>
          <w:lang w:val="sw_KE" w:bidi="sw_KE"/>
        </w:rPr>
        <w:t>Sitisha hapa na mjadili kama timu ya tafsiri: Katika jumuiya yako, ni nani anatunga sheria ambazo watu wanapaswa kufuata? Je, unaweza kutoa baadhi ya mifano ya sheria ambazo watu wamekuwa wakifuata kwa vizazi? Je, unaweza kusimulia hadithi ya mtu anayevunja moja ya sheria hizi?</w:t>
      </w:r>
    </w:p>
    <w:p>
      <w:pPr/>
      <w:r>
        <w:rPr>
          <w:lang w:val="sw_KE" w:bidi="sw_KE"/>
        </w:rPr>
      </w:r>
      <w:r>
        <w:rPr>
          <w:lang w:val="sw_KE" w:bidi="sw_KE"/>
        </w:rPr>
        <w:t>Moja ya sheria nyingi walizokuwa wameweka ilihusu aina maalum ya kunawa ambayo watu walipaswa kufanya kabla ya kula. Viongozi wa kidini waliona kwamba wanafunzi wa Yesu hawakuwa wanaosha mikono yao kwa njia hii maalum kabla ya kula. Hii pengine ina maana kwamba Yesu mwenyewe hakuwa akifanya hivyo pia. Pengine viongozi wa kidini hawakutaka kulalamika moja kwa moja kuhusu Yesu, na kwa hiyo wanalalamika kwake kuhusu wanafunzi wake.</w:t>
      </w:r>
    </w:p>
    <w:p>
      <w:pPr/>
      <w:r>
        <w:rPr>
          <w:lang w:val="sw_KE" w:bidi="sw_KE"/>
        </w:rPr>
      </w:r>
      <w:r>
        <w:rPr>
          <w:lang w:val="sw_KE" w:bidi="sw_KE"/>
        </w:rPr>
        <w:t>Viongozi wa kidini wanamwuliza Yesu kwa nini wanafunzi wake hawanawi mikono yao kwa njia hii. Hawamtarajii Yesu kutoa maelezo. Hii ni njia yao ya kumwambia Yesu kwamba wanakasirika kuhusu hii.</w:t>
      </w:r>
    </w:p>
    <w:p>
      <w:pPr/>
      <w:r>
        <w:rPr>
          <w:lang w:val="sw_KE" w:bidi="sw_KE"/>
        </w:rPr>
      </w:r>
      <w:r>
        <w:rPr>
          <w:lang w:val="sw_KE" w:bidi="sw_KE"/>
        </w:rPr>
        <w:t>Yesu naye anawauliza swali. Anawauliza kwa nini wao wenyewe wanamwasi Mungu. Hatarajii wajibu; hii ni njia yake ya kuwaambia kwamba wanamwasi Mungu. Anawaonya kwamba utamaduni wao—ambayo ina maana sheria zote ambazo wao na mababu wao wamejifanya—imekuwa muhimu sana kwao kwamba hii kwa kweli inawafanya wawe waasi Mungu. Ili kuthibitisha hii, Yesu kisha anatoa mfano wa mambo ambayo viongozi wa kidini wanafanya. Mungu alikuwa amewapa watu sheria kwamba wanapaswa kumheshimu baba yao na mama yao. Njia muhimu kwa watu kumheshimu baba yao na mama yao ni kuwatunza wakati wamekuwa wazee. Lakini viongozi wa kidini walisema kwamba kama mtu hakutaka kuwasaidia wazazi wake, angeweza kusema kwamba alitaka kutoa pesa yake au mali kwa Mungu. Kwa sababu pesa yake kisha ilikuwa ya Mungu, hakuhitaji kutumia chochote cha pesa hiyo ili kuwasaidia wazazi wake. Hii ilikuwa sheria ambayo viongozi wa kidini walikuwa wamefanya, na kwa kweli haikuwa sheria nzuri!</w:t>
      </w:r>
    </w:p>
    <w:p>
      <w:pPr/>
      <w:r>
        <w:rPr>
          <w:lang w:val="sw_KE" w:bidi="sw_KE"/>
        </w:rPr>
      </w:r>
      <w:r>
        <w:rPr>
          <w:lang w:val="sw_KE" w:bidi="sw_KE"/>
        </w:rPr>
        <w:t>Yesu anaonyesha jinsi ni mbaya kufanya sheria na mila ya watu muhimu zaidi kuliko sheria ya Mungu. Anawaita viongozi wa kidini wanafiki. Mnafiki ni mtu ambaye anajifanya kuwa mzuri lakini siye.</w:t>
      </w:r>
    </w:p>
    <w:p>
      <w:pPr/>
      <w:r>
        <w:rPr>
          <w:lang w:val="sw_KE" w:bidi="sw_KE"/>
        </w:rPr>
      </w:r>
      <w:r>
        <w:rPr>
          <w:lang w:val="sw_KE" w:bidi="sw_KE"/>
        </w:rPr>
        <w:t>Yesu anasema kwamba viongozi wa kidini ni kama watu ambao nabii Isaya aliwazungumzia muda mrefu uliopita. Isaya alikuwa amesema kwamba watu wa Israeli walikuwa tu wakijifanya kumheshimu Mungu. Walikuwa Wakifanya sheria za binadamu muhimu zaidi kuliko sheria za Mungu. Hii ilifanya ibada yao kuwa bure. Huwezi kumwabudu Mungu na wakati huo huo kumwasi.</w:t>
      </w:r>
    </w:p>
    <w:p>
      <w:pPr/>
      <w:r>
        <w:rPr>
          <w:lang w:val="sw_KE" w:bidi="sw_KE"/>
        </w:rPr>
      </w:r>
      <w:r>
        <w:rPr>
          <w:lang w:val="sw_KE" w:bidi="sw_KE"/>
        </w:rPr>
        <w:t>Yesu anawaambia viongozi wa kidini kwamba hii ni kile hasa wao wenyewe wanafanya pia!</w:t>
      </w:r>
    </w:p>
    <w:p>
      <w:pPr/>
      <w:r>
        <w:rPr>
          <w:lang w:val="sw_KE" w:bidi="sw_KE"/>
        </w:rPr>
      </w:r>
      <w:r>
        <w:rPr>
          <w:lang w:val="sw_KE" w:bidi="sw_KE"/>
        </w:rPr>
        <w:t>Baada ya Yesu kusema hii kwa viongozi wa kidini, anazungumza na umati. Watu hawa ni lazima wamekuwa wakisikiliza mazungumzo kati ya Yesu na viongozi wa kidini. Viongozi wa kidini walikuwa wamelalamika kwamba wanafunzi walikuwa wakila bila kunawa mikono yao kwa njia maalum. Kulingana na viongozi wa kidini, hii ingefanya wanafunzi kuwa waovu. Maneno safi na machafu katika Biblia hayana chochote cha kufanya na miili yetu kuwa safi au chafu. Mtu ambaye ni safi katika Biblia ni mtu ambaye anafaa kwa huduma kwa Mungu, ambaye anakubalika kwa Mungu. Mtu aliye najisi hafai kwa huduma ya Mungu.</w:t>
      </w:r>
    </w:p>
    <w:p>
      <w:pPr/>
      <w:r>
        <w:rPr>
          <w:lang w:val="sw_KE" w:bidi="sw_KE"/>
        </w:rPr>
      </w:r>
      <w:r>
        <w:rPr>
          <w:lang w:val="sw_KE" w:bidi="sw_KE"/>
        </w:rPr>
        <w:t xml:space="preserve">Yesu sasa anawaambia watu ambao wanasikiliza kwamba viongozi wa kidini walikuwa na makosa. Wanafunzi hawakubaliki mbele ya Mungu kwa sababu tu waliweka chakula katika vinywa vyao bila kwanza kuosha mikono yao kwa njia fulani. Yesu anawaambia watu kwamba </w:t>
      </w:r>
      <w:r>
        <w:rPr>
          <w:b/>
          <w:lang w:val="sw_KE" w:bidi="sw_KE"/>
        </w:rPr>
        <w:t>hakuna</w:t>
      </w:r>
      <w:r>
        <w:rPr>
          <w:lang w:val="sw_KE" w:bidi="sw_KE"/>
        </w:rPr>
        <w:t xml:space="preserve"> chochote ambacho unaweka katika kinywa chako kinachoweza kukufanya uwe asiyekubalika mbele ya Mungu. Lakini mambo ambayo </w:t>
      </w:r>
      <w:r>
        <w:rPr>
          <w:b/>
          <w:lang w:val="sw_KE" w:bidi="sw_KE"/>
        </w:rPr>
        <w:t>yanatoka</w:t>
      </w:r>
      <w:r>
        <w:rPr>
          <w:lang w:val="sw_KE" w:bidi="sw_KE"/>
        </w:rPr>
        <w:t xml:space="preserve"> kwa kinywa chako, haya yanaweza kukufanya uwe asiyekubalika mbele ya Mungu!</w:t>
      </w:r>
    </w:p>
    <w:p>
      <w:pPr/>
      <w:r>
        <w:rPr>
          <w:lang w:val="sw_KE" w:bidi="sw_KE"/>
        </w:rPr>
      </w:r>
      <w:r>
        <w:rPr>
          <w:lang w:val="sw_KE" w:bidi="sw_KE"/>
        </w:rPr>
        <w:t>Sitisha hapa na mjadili kama timu ya tafsiri: Je, jumuiya yako ina sheria zozote kuhusu chakula? Je, unaweza kusimulia hadithi kuhusu watu ambao hawapaswi kula vitu fulani kwa sababu za kidini?</w:t>
      </w:r>
    </w:p>
    <w:p>
      <w:pPr/>
      <w:r>
        <w:rPr>
          <w:lang w:val="sw_KE" w:bidi="sw_KE"/>
        </w:rPr>
      </w:r>
      <w:r>
        <w:rPr>
          <w:lang w:val="sw_KE" w:bidi="sw_KE"/>
        </w:rPr>
        <w:t>Wanafunzi hawaelewi kile Yesu anasema, na watamwuliza baadaye kile anamaanisha. Lakini kwanza, wanafunzi wanamwambia Yesu kwamba viongozi wa kidini walichukizwa. Viongozi wa kidini ni lazima wawe na hasira kwamba Yesu alikuwa amewaita wanafiki na alikuwa amewambia kwamba walikuwa wakiasi sheria za Mungu. Wanafunzi wanaweza kuwa na hofu na kuogopa kwa sababu Yesu aliwakosea viongozi wa kidini. Viongozi wa kidini walikuwa na nguvu kabisa, na wanaweza kufanya maisha kuwa magumu kwa Yesu. Yesu anawaambia wanafunzi kwamba hawapaswi kuwa na hofu. Hawapaswi kuwa na wasiwasi kuhusu viongozi wa kidini. Anawalinganisha viongozi wa kidini na mmea ambao haupaswi kuwemo bustanini. Yesu analinganisha Mungu na mkulima ambaye anavuta mimea ambayo hakuyipanda mwenyewe. Kama vile mkulima atavuta magugu, hivyo kwamba Mungu atawaondoa viongozi wa kidini. Yesu anafanya wazi kwa hii kwamba viongozi wa kidini hawatumwi na Mungu. Nguvu yao haitadumu.</w:t>
      </w:r>
    </w:p>
    <w:p>
      <w:pPr/>
      <w:r>
        <w:rPr>
          <w:lang w:val="sw_KE" w:bidi="sw_KE"/>
        </w:rPr>
      </w:r>
      <w:r>
        <w:rPr>
          <w:lang w:val="sw_KE" w:bidi="sw_KE"/>
        </w:rPr>
        <w:t>Yesu pia analinganisha viongozi wa kidini na watu vipofu. Mtu mmoja kipofu hawezi kumwongoza mtu mwingine kipofu; wote wawili watapotea na wanaweza kuanguka mbali na barabara au katika shimo. Viongozi wa kidini wanafikiri kwamba wao ni viongozi wa watu, lakini wao wenyewe ni vipofu. Wao si vipofu kimwili, lakini ni vipofu kiroho. Kwa hiyo hawawezi kuwa viongozi wazuri wa watu.</w:t>
      </w:r>
    </w:p>
    <w:p>
      <w:pPr/>
      <w:r>
        <w:rPr>
          <w:lang w:val="sw_KE" w:bidi="sw_KE"/>
        </w:rPr>
      </w:r>
      <w:r>
        <w:rPr>
          <w:lang w:val="sw_KE" w:bidi="sw_KE"/>
        </w:rPr>
        <w:t>Baada ya hii, mwanafunzi Petro anamwomba Yesu kuelezea kile Yesu alikuwa amesema kwa umati kuhusu kile kinachomfanya mtu kuwa safi au asiye safi. Inaeleweka kidogo kwamba Petro anashangaa, kwa sababu Mungu mwenyewe alikuwa ametoa baadhi ya sheria kwa Waisraeli kuhusu vyakula fulani ambavyo hawapaswi kula.</w:t>
      </w:r>
    </w:p>
    <w:p>
      <w:pPr/>
      <w:r>
        <w:rPr>
          <w:lang w:val="sw_KE" w:bidi="sw_KE"/>
        </w:rPr>
      </w:r>
      <w:r>
        <w:rPr>
          <w:lang w:val="sw_KE" w:bidi="sw_KE"/>
        </w:rPr>
        <w:t xml:space="preserve">Bado, Yesu anawakemea wanafunzi kidogo kwa kutoelewa. Wamekuwa na Yesu kwa muda sasa, wanapaswa kuelewa! Lakini Yesu bado anawaelezea. Chakula hakiwafanyi watu wasikubalike mbele za Mungu; dhambi ndiyo inayowafanya watu wasikubalike mbele za Mungu! Yesu anasema kwamba mambo ambayo yanatoka kwa kinywa chetu yanatufanya tuwe najisi: Hii ina maana, mambo tunayosema. Yesu hakumaanishi kwamba </w:t>
      </w:r>
      <w:r>
        <w:rPr>
          <w:b/>
          <w:lang w:val="sw_KE" w:bidi="sw_KE"/>
        </w:rPr>
        <w:t>kuzungumza</w:t>
      </w:r>
      <w:r>
        <w:rPr>
          <w:lang w:val="sw_KE" w:bidi="sw_KE"/>
        </w:rPr>
        <w:t xml:space="preserve"> tu mambo mabaya kunatufanya sisi kuwa najisi, na kwamba ni sawa kufikiria kitu kibaya lakini usiseme. Kuzungumza ni mfano tu. Kile Yesu anamaanisha kusema ni kwamba haina maana kuwa na wasiwasi kuhusu mambo ambayo yanahitaji tu kufanya na mwili wa nje. Tunapaswa kuwa na wasiwasi kuhusu jinsi tunavyofikiria, kwa sababu kufikiria mambo yasiyo sahihi kunasababisha dhambi.</w:t>
      </w:r>
    </w:p>
    <w:p>
      <w:pPr/>
      <w:r>
        <w:rPr>
          <w:lang w:val="sw_KE" w:bidi="sw_KE"/>
        </w:rPr>
      </w:r>
      <w:r>
        <w:rPr>
          <w:lang w:val="sw_KE" w:bidi="sw_KE"/>
        </w:rPr>
        <w:t>Yesu anatoa mifano ya dhambi. Hatumaanishi kwamba mambo haya tu ni dhambi, na mambo mengine si hayo. Mifano ambayo Yesu anatoa hapa inaweza kupatikana katika sheria ambayo Mungu alikuwa amewapa Waisraeli kupitia Mose.</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3.</w:t>
      </w:r>
    </w:p>
    <w:p>
      <w:pPr/>
      <w:r>
        <w:rPr>
          <w:lang w:val="sw_KE" w:bidi="sw_KE"/>
        </w:rPr>
      </w:r>
      <w:r>
        <w:rPr>
          <w:b/>
          <w:lang w:val="sw_KE" w:bidi="sw_KE"/>
        </w:rPr>
        <w:t>Katika tukio la kwanza</w:t>
      </w:r>
      <w:r>
        <w:rPr>
          <w:lang w:val="sw_KE" w:bidi="sw_KE"/>
        </w:rPr>
        <w:t>, Yesu na viongozi wa kidini wanazungumza pamoja. Tukio hili lina sehemu mbili:</w:t>
      </w:r>
    </w:p>
    <w:p>
      <w:pPr/>
      <w:r>
        <w:rPr>
          <w:lang w:val="sw_KE" w:bidi="sw_KE"/>
        </w:rPr>
      </w:r>
      <w:r>
        <w:rPr>
          <w:lang w:val="sw_KE" w:bidi="sw_KE"/>
        </w:rPr>
        <w:t>Sehemu ya 1: Yesu na viongozi wa kidini wanazungumza pamoja. Viongozi wa kidini wanalalamika kuhusu wanafunzi kutonawa mikono yao kwa njia sahihi.</w:t>
      </w:r>
    </w:p>
    <w:p>
      <w:pPr/>
      <w:r>
        <w:rPr>
          <w:lang w:val="sw_KE" w:bidi="sw_KE"/>
        </w:rPr>
      </w:r>
      <w:r>
        <w:rPr>
          <w:lang w:val="sw_KE" w:bidi="sw_KE"/>
        </w:rPr>
        <w:t>Sehemu ya 2: Yesu anajibu kwa kusema kwamba viongozi wa kidini wana hamu sana kufuata sheria zilizotungwa na wanadamu, hivi kwamba wanazivunja sheria zilizotungwa na Mungu.</w:t>
      </w:r>
    </w:p>
    <w:p>
      <w:pPr/>
      <w:r>
        <w:rPr>
          <w:lang w:val="sw_KE" w:bidi="sw_KE"/>
        </w:rPr>
      </w:r>
      <w:r>
        <w:rPr>
          <w:b/>
          <w:lang w:val="sw_KE" w:bidi="sw_KE"/>
        </w:rPr>
        <w:t>Tukio la pili:</w:t>
      </w:r>
      <w:r>
        <w:rPr>
          <w:lang w:val="sw_KE" w:bidi="sw_KE"/>
        </w:rPr>
        <w:t xml:space="preserve"> Yesu anazungumza na umati. Anawaambia kwamba kile kinachoingia katika kinywa cha mtu hakimfanyi mtu kuwa najisi, bali kile kinachotoka katika kinywa cha mtu.</w:t>
      </w:r>
    </w:p>
    <w:p>
      <w:pPr/>
      <w:r>
        <w:rPr>
          <w:lang w:val="sw_KE" w:bidi="sw_KE"/>
        </w:rPr>
      </w:r>
      <w:r>
        <w:rPr>
          <w:b/>
          <w:lang w:val="sw_KE" w:bidi="sw_KE"/>
        </w:rPr>
        <w:t>Tukio la tatu lina sehemu mbili.</w:t>
      </w:r>
    </w:p>
    <w:p>
      <w:pPr/>
      <w:r>
        <w:rPr>
          <w:lang w:val="sw_KE" w:bidi="sw_KE"/>
        </w:rPr>
      </w:r>
      <w:r>
        <w:rPr>
          <w:lang w:val="sw_KE" w:bidi="sw_KE"/>
        </w:rPr>
        <w:t>Sehemu ya 1: Yesu na wanafunzi wanazungumza. Wanafunzi wanamwambia Yesu kwamba viongozi wa kidini wamekasirika kwa sababu ya kile Yesu amesema, na Yesu analinganisha viongozi wa kidini na magugu ambayo yatang'olewa, na viongozi vipofu wa njia.</w:t>
      </w:r>
    </w:p>
    <w:p>
      <w:pPr/>
      <w:r>
        <w:rPr>
          <w:lang w:val="sw_KE" w:bidi="sw_KE"/>
        </w:rPr>
      </w:r>
      <w:r>
        <w:rPr>
          <w:lang w:val="sw_KE" w:bidi="sw_KE"/>
        </w:rPr>
        <w:t>Sehemu ya 2: Petro anamwomba Yesu maelezo ya kile Yesu amewaambia umati kuhusu kuwa safi na kutokuwa safi. Yesu anamkemea Petro kwa kutoelewa, na kisha anaelezea kwamba kile mtu anachokula kitatoka mwilini tena. Haitamfanya mtu kuwa najisi. Lakini dhambi katika moyo wa mtu itamfanya mtu kuwa najisi.</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wake</w:t>
      </w:r>
    </w:p>
    <w:p>
      <w:pPr>
        <w:pStyle w:val="ListBullet"/>
        <w:spacing w:line="240" w:lineRule="auto"/>
        <w:ind w:left="720"/>
      </w:pPr>
      <w:r>
        <w:rPr>
          <w:lang w:val="sw_KE" w:bidi="sw_KE"/>
        </w:rPr>
      </w:r>
      <w:r>
        <w:rPr>
          <w:lang w:val="sw_KE" w:bidi="sw_KE"/>
        </w:rPr>
        <w:t>Mafarisayo na walimu wa sheria (viongozi wa kidini)</w:t>
      </w:r>
    </w:p>
    <w:p>
      <w:pPr>
        <w:pStyle w:val="ListBullet"/>
        <w:spacing w:line="240" w:lineRule="auto"/>
        <w:ind w:left="720"/>
      </w:pPr>
      <w:r>
        <w:rPr>
          <w:lang w:val="sw_KE" w:bidi="sw_KE"/>
        </w:rPr>
      </w:r>
      <w:r>
        <w:rPr>
          <w:lang w:val="sw_KE" w:bidi="sw_KE"/>
        </w:rPr>
        <w:t>Mtu, na wazazi wake</w:t>
      </w:r>
    </w:p>
    <w:p>
      <w:pPr>
        <w:pStyle w:val="ListBullet"/>
        <w:spacing w:line="240" w:lineRule="auto"/>
        <w:ind w:left="720"/>
      </w:pPr>
      <w:r>
        <w:rPr>
          <w:lang w:val="sw_KE" w:bidi="sw_KE"/>
        </w:rPr>
      </w:r>
      <w:r>
        <w:rPr>
          <w:lang w:val="sw_KE" w:bidi="sw_KE"/>
        </w:rPr>
        <w:t>Nabii Isaya</w:t>
      </w:r>
    </w:p>
    <w:p>
      <w:pPr>
        <w:pStyle w:val="ListBullet"/>
        <w:spacing w:line="240" w:lineRule="auto"/>
        <w:ind w:left="720"/>
      </w:pPr>
      <w:r>
        <w:rPr>
          <w:lang w:val="sw_KE" w:bidi="sw_KE"/>
        </w:rPr>
      </w:r>
      <w:r>
        <w:rPr>
          <w:lang w:val="sw_KE" w:bidi="sw_KE"/>
        </w:rPr>
        <w:t>Umati</w:t>
      </w:r>
    </w:p>
    <w:p>
      <w:pPr>
        <w:pStyle w:val="ListBullet"/>
        <w:spacing w:line="240" w:lineRule="auto"/>
        <w:ind w:left="720"/>
      </w:pPr>
      <w:r>
        <w:rPr>
          <w:lang w:val="sw_KE" w:bidi="sw_KE"/>
        </w:rPr>
      </w:r>
      <w:r>
        <w:rPr>
          <w:lang w:val="sw_KE" w:bidi="sw_KE"/>
        </w:rPr>
        <w:t>Petro</w:t>
      </w:r>
    </w:p>
    <w:p>
      <w:pPr>
        <w:pStyle w:val="ListBullet"/>
        <w:spacing w:line="240" w:lineRule="auto"/>
        <w:ind w:left="720"/>
      </w:pPr>
      <w:r>
        <w:rPr>
          <w:lang w:val="sw_KE" w:bidi="sw_KE"/>
        </w:rPr>
      </w:r>
      <w:r>
        <w:rPr>
          <w:lang w:val="sw_KE" w:bidi="sw_KE"/>
        </w:rPr>
        <w:t>Mungu</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Katika hadithi, Yesu bado yuko katika eneo linaloitwa Genesareti.</w:t>
      </w:r>
    </w:p>
    <w:p>
      <w:pPr/>
      <w:r>
        <w:rPr>
          <w:lang w:val="sw_KE" w:bidi="sw_KE"/>
        </w:rPr>
      </w:r>
      <w:r>
        <w:rPr>
          <w:lang w:val="sw_KE" w:bidi="sw_KE"/>
        </w:rPr>
        <w:t>Yesu alikuwa akiponya watu wengi, na watu wengi walikuwa wamekuja kwa Yesu. Pengine kulikuwa na umati wa watu karibu na Yesu wakati wote. Viongozi wa kidini walikuja njia yote kutoka Yerusalemu—mwendo mrefu sana wa miguu. Matembezi haya yangechukua siku kadhaa. Viongozi wa kidini pengine walikuwa wamesikia kwamba Yesu alikuwa akipata umaarufu sana, na walitaka kumchunguza.</w:t>
      </w:r>
    </w:p>
    <w:p>
      <w:pPr/>
      <w:r>
        <w:rPr>
          <w:lang w:val="sw_KE" w:bidi="sw_KE"/>
        </w:rPr>
      </w:r>
      <w:r>
        <w:rPr>
          <w:lang w:val="sw_KE" w:bidi="sw_KE"/>
        </w:rPr>
        <w:t>Ili kukumbuka jibu la Yesu kwa viongozi wa kidini, inaweza kuwa na manufaa kupata taswira ya mfano ambao anatoa. Tumia watu watatu: mwanaume na wazazi wake. Mtu anaweza kuwa ameshika kitu ambacho kinaonyesha utajiri wake: mkoba, au sanduku, mfuko ambao umejaa, au kitu ambacho kinamaanisha utajiri katika jumuiya yako.</w:t>
      </w:r>
    </w:p>
    <w:p>
      <w:pPr/>
      <w:r>
        <w:rPr>
          <w:lang w:val="sw_KE" w:bidi="sw_KE"/>
        </w:rPr>
      </w:r>
      <w:r>
        <w:rPr>
          <w:lang w:val="sw_KE" w:bidi="sw_KE"/>
        </w:rPr>
        <w:t>Unaweza kwanza kuigiza hali ambayo Mungu alikusudia: mwanamume anajiendesha kwa heshima kwa wazazi wake, na kuwashirikisha utajiri wake; wote wanafurahi.</w:t>
      </w:r>
    </w:p>
    <w:p>
      <w:pPr/>
      <w:r>
        <w:rPr>
          <w:lang w:val="sw_KE" w:bidi="sw_KE"/>
        </w:rPr>
      </w:r>
      <w:r>
        <w:rPr>
          <w:lang w:val="sw_KE" w:bidi="sw_KE"/>
        </w:rPr>
        <w:t>Kisha unaweza kuigiza hali ambayo viongozi wa kidini walikuwa wameifanya iwezekanavyo: mtu anashikilia pesa zake kwa nguvu, anaziinua kwa Mungu kana kwamba anazitoa, na kisha anawageuzia kisogo wazazi wake (huku akiwa bado ameshikilia pesa zake). Wazazi wake wanaachwa wakiwa na njaa na hawana msaada.</w:t>
      </w:r>
    </w:p>
    <w:p>
      <w:pPr/>
      <w:r>
        <w:rPr>
          <w:lang w:val="sw_KE" w:bidi="sw_KE"/>
        </w:rPr>
      </w:r>
      <w:r>
        <w:rPr>
          <w:lang w:val="sw_KE" w:bidi="sw_KE"/>
        </w:rPr>
        <w:t>Unaweza kuwa na mtu mmoja akizungumza kile Isaya alisema. Isaya anazungumza kuhusu watu ambao wanamheshimu Mungu kwa midomo yao pekee. Je, unaweza kupata kitu kinachohusiana na midomo, au kinywa, ili kukusaidia kukumbuka sehemu hii?</w:t>
      </w:r>
    </w:p>
    <w:p>
      <w:pPr/>
      <w:r>
        <w:rPr>
          <w:lang w:val="sw_KE" w:bidi="sw_KE"/>
        </w:rPr>
      </w:r>
      <w:r>
        <w:rPr>
          <w:lang w:val="sw_KE" w:bidi="sw_KE"/>
        </w:rPr>
        <w:t>Yesu anapomaliza kuwajibu viongozi wa kidini, anauita umati wa watu kwake. Watu tayari walikuwa na Yesu, lakini huenda walisogea kando kidogo wakati viongozi wa kidini walipoanza kulalamika kwa Yesu. Wakati Yesu anazungumza na umati, viongozi wa kidini bado wanaweza kuwa hapo, lakini Yesu hawaangalii.</w:t>
      </w:r>
    </w:p>
    <w:p>
      <w:pPr/>
      <w:r>
        <w:rPr>
          <w:lang w:val="sw_KE" w:bidi="sw_KE"/>
        </w:rPr>
      </w:r>
      <w:r>
        <w:rPr>
          <w:lang w:val="sw_KE" w:bidi="sw_KE"/>
        </w:rPr>
        <w:t>Baada ya Yesu kuzungumza na umati, wanafunzi walimwendea Yesu. Wanafunzi walikuwa na Yesu wakati wote; lakini inaonekana kwamba sasa wakati fulani umepita, umati na viongozi wa kidini wameondoka, na wanafunzi sasa wako peke yao na Yesu.</w:t>
      </w:r>
    </w:p>
    <w:p>
      <w:pPr/>
      <w:r>
        <w:rPr>
          <w:lang w:val="sw_KE" w:bidi="sw_KE"/>
        </w:rPr>
      </w:r>
      <w:r>
        <w:rPr>
          <w:lang w:val="sw_KE" w:bidi="sw_KE"/>
        </w:rPr>
        <w:t>Ikiwa kuna bustani karibu, unaweza kwenda nje na kuiangalia. Je, kuna mimea yoyote katika bustani ambayo haipaswi kuwa hapo, ambayo haikupandwa na mmiliki wa bustani? Pengine unaweza kufanya mazoezi ya hotuba ya Yesu wakati amesimama bustanini, na anaweza kung'oa mmea ambao haustahili kuwepo! Hifadhi huo mmea, kwa sababu unaweza kuutumia baadaye ili kukumbuka utaratibu wa hadithi.</w:t>
      </w:r>
    </w:p>
    <w:p>
      <w:pPr/>
      <w:r>
        <w:rPr>
          <w:lang w:val="sw_KE" w:bidi="sw_KE"/>
        </w:rPr>
      </w:r>
      <w:r>
        <w:rPr>
          <w:lang w:val="sw_KE" w:bidi="sw_KE"/>
        </w:rPr>
        <w:t>Unaweza kucheza mchezo na kuwafunga macho watu wawili, na kuona kama wanaweza kutembea salama kwa umbali fulani pamoja! Weka kifuniko cha macho; unaweza kukitumia baadaye ili kukusaidia kukumbuka utaratibu wa hadithi.</w:t>
      </w:r>
    </w:p>
    <w:p>
      <w:pPr/>
      <w:r>
        <w:rPr>
          <w:lang w:val="sw_KE" w:bidi="sw_KE"/>
        </w:rPr>
      </w:r>
      <w:r>
        <w:rPr>
          <w:lang w:val="sw_KE" w:bidi="sw_KE"/>
        </w:rPr>
        <w:t>Zungumzia kinachotokea kwa chakula baada ya wewe kukila. Ni maneno gani sahihi ambayo watu wanatumia katika lugha yako? Je, unaweza kufanya mazoezi ya sehemu hii ya hotuba ya Yesu ukiwa umesimama karibu na bafuni au choo? Unaporudi tena ndani, chukua kitu kinachohusiana na choo, ili kikusaidie kukumbuka mpangilio wa hadithi.</w:t>
      </w:r>
    </w:p>
    <w:p>
      <w:pPr/>
      <w:r>
        <w:rPr>
          <w:lang w:val="sw_KE" w:bidi="sw_KE"/>
        </w:rPr>
      </w:r>
      <w:r>
        <w:rPr>
          <w:lang w:val="sw_KE" w:bidi="sw_KE"/>
        </w:rPr>
        <w:t>Yesu anatoa orodha ya mifano ya dhambi ambazo zinatoka mioyoni mwa watu.</w:t>
      </w:r>
    </w:p>
    <w:p>
      <w:pPr/>
      <w:r>
        <w:rPr>
          <w:lang w:val="sw_KE" w:bidi="sw_KE"/>
        </w:rPr>
      </w:r>
      <w:r>
        <w:rPr>
          <w:lang w:val="sw_KE" w:bidi="sw_KE"/>
        </w:rPr>
        <w:t>Je, unaweza kufikiria kitu, au kutengeneza picha, kwa kila moja ya mifano hii, ili kukusaidia kuyakumbuka? Labda unaweza kutengeneza igizo fupi ambapo unajifanya kuwa mtu mmoja anatapika picha au vitu hivi. Hii itakusaidia kupata taswira kwamba mambo haya yanatoka moyoni. Kisha bandika picha hizo kwenye nguo za mtu huyo, au mfanye abebe begi lenye vitu vyote. Kisha igiza Mungu akimkataa mtu!</w:t>
      </w:r>
    </w:p>
    <w:p>
      <w:pPr/>
      <w:r>
        <w:rPr>
          <w:lang w:val="sw_KE" w:bidi="sw_KE"/>
        </w:rPr>
      </w:r>
      <w:r>
        <w:rPr>
          <w:lang w:val="sw_KE" w:bidi="sw_KE"/>
        </w:rPr>
        <w:t>Kuna mazungumzo tofauti yanaendelea katika hadithi, na inaonekana kama mada inabadilika. Ili kuendelea kufuatilia mtiririko wa hadithi, unaweza kuweka mstari na vitu, kila kitu kikirejelea sehemu ya hadithi:</w:t>
      </w:r>
    </w:p>
    <w:p>
      <w:pPr/>
      <w:r>
        <w:rPr>
          <w:lang w:val="sw_KE" w:bidi="sw_KE"/>
        </w:rPr>
      </w:r>
      <w:r>
        <w:rPr>
          <w:lang w:val="sw_KE" w:bidi="sw_KE"/>
        </w:rPr>
        <w:t>Sehemu ya 1 ya tukio la 1 inahusu kunawa mikono: tumia kipande cha sabuni au jagi la maji kukumbuka hili.</w:t>
      </w:r>
    </w:p>
    <w:p>
      <w:pPr/>
      <w:r>
        <w:rPr>
          <w:lang w:val="sw_KE" w:bidi="sw_KE"/>
        </w:rPr>
      </w:r>
      <w:r>
        <w:rPr>
          <w:lang w:val="sw_KE" w:bidi="sw_KE"/>
        </w:rPr>
        <w:t>Sehemu ya 2 ya tukio la 1: Yesu anawajibu viongozi wa kidini. Tumia mkoba na vitu vitatu ambavyo vinaweza kuwa mtu na wazazi wake ili kukumbuka sehemu hii. Tumia kitu ili kukukumbusha midomo, au kinywa, au kitu ambacho unatumia kwa ibada ili kukukumbusha maneno ya Isaya.</w:t>
      </w:r>
    </w:p>
    <w:p>
      <w:pPr/>
      <w:r>
        <w:rPr>
          <w:lang w:val="sw_KE" w:bidi="sw_KE"/>
        </w:rPr>
      </w:r>
      <w:r>
        <w:rPr>
          <w:lang w:val="sw_KE" w:bidi="sw_KE"/>
        </w:rPr>
        <w:t>Tukio la 2: Yesu anaelezea kwa umati kile kinachofanya mtu kuwa safi au mchafu. Tena, tumia kile kitu ulichotumia kinachohusiana na kunawa mikono.</w:t>
      </w:r>
    </w:p>
    <w:p>
      <w:pPr/>
      <w:r>
        <w:rPr>
          <w:lang w:val="sw_KE" w:bidi="sw_KE"/>
        </w:rPr>
      </w:r>
      <w:r>
        <w:rPr>
          <w:lang w:val="sw_KE" w:bidi="sw_KE"/>
        </w:rPr>
        <w:t>Sehemu ya 1 ya tukio la 3: Tumia mmea au jani kutoka bustani ili kukumbuka maneno ya Yesu kuhusu viongozi wa kidini. Unaweza pia kujumuisha kitambaa cha kufunika macho au miwani.</w:t>
      </w:r>
    </w:p>
    <w:p>
      <w:pPr/>
      <w:r>
        <w:rPr>
          <w:lang w:val="sw_KE" w:bidi="sw_KE"/>
        </w:rPr>
      </w:r>
      <w:r>
        <w:rPr>
          <w:lang w:val="sw_KE" w:bidi="sw_KE"/>
        </w:rPr>
        <w:t>Sehemu ya 2 ya tukio la 3: Yesu anaelezea zaidi kile kinachomfanya mtu kuwa safi au mchafu. Tumia chombo cha kunawia mikono tena, pamoja na vitu au picha ambazo zinakusaidia kukumbuka orodha ya dhambi.</w:t>
      </w:r>
    </w:p>
    <w:p>
      <w:pPr/>
      <w:r>
        <w:rPr>
          <w:lang w:val="sw_KE" w:bidi="sw_KE"/>
        </w:rPr>
      </w:r>
      <w:r>
        <w:rPr>
          <w:lang w:val="sw_KE" w:bidi="sw_KE"/>
        </w:rPr>
        <w:t>Hii itakusaidia kuona kwamba kile kinachounganisha mazungumzo pamoja ni mjadala kuhusu kuwa safi au najisi. Kwa kweli unaweza kuchagua vitu vingine pia, mradi tu vinakusaidia!</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Simulizi hili lina matukio matatu.</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wake</w:t>
      </w:r>
    </w:p>
    <w:p>
      <w:pPr>
        <w:pStyle w:val="ListBullet"/>
        <w:spacing w:line="240" w:lineRule="auto"/>
        <w:ind w:left="720"/>
      </w:pPr>
      <w:r>
        <w:rPr>
          <w:lang w:val="sw_KE" w:bidi="sw_KE"/>
        </w:rPr>
      </w:r>
      <w:r>
        <w:rPr>
          <w:lang w:val="sw_KE" w:bidi="sw_KE"/>
        </w:rPr>
        <w:t>Mafarisayo na walimu wa sheria (viongozi wa kidini)</w:t>
      </w:r>
    </w:p>
    <w:p>
      <w:pPr>
        <w:pStyle w:val="ListBullet"/>
        <w:spacing w:line="240" w:lineRule="auto"/>
        <w:ind w:left="720"/>
      </w:pPr>
      <w:r>
        <w:rPr>
          <w:lang w:val="sw_KE" w:bidi="sw_KE"/>
        </w:rPr>
      </w:r>
      <w:r>
        <w:rPr>
          <w:lang w:val="sw_KE" w:bidi="sw_KE"/>
        </w:rPr>
        <w:t>Mtu, na wazazi wake</w:t>
      </w:r>
    </w:p>
    <w:p>
      <w:pPr>
        <w:pStyle w:val="ListBullet"/>
        <w:spacing w:line="240" w:lineRule="auto"/>
        <w:ind w:left="720"/>
      </w:pPr>
      <w:r>
        <w:rPr>
          <w:lang w:val="sw_KE" w:bidi="sw_KE"/>
        </w:rPr>
      </w:r>
      <w:r>
        <w:rPr>
          <w:lang w:val="sw_KE" w:bidi="sw_KE"/>
        </w:rPr>
        <w:t>Nabii Isaya</w:t>
      </w:r>
    </w:p>
    <w:p>
      <w:pPr>
        <w:pStyle w:val="ListBullet"/>
        <w:spacing w:line="240" w:lineRule="auto"/>
        <w:ind w:left="720"/>
      </w:pPr>
      <w:r>
        <w:rPr>
          <w:lang w:val="sw_KE" w:bidi="sw_KE"/>
        </w:rPr>
      </w:r>
      <w:r>
        <w:rPr>
          <w:lang w:val="sw_KE" w:bidi="sw_KE"/>
        </w:rPr>
        <w:t>Umati</w:t>
      </w:r>
    </w:p>
    <w:p>
      <w:pPr>
        <w:pStyle w:val="ListBullet"/>
        <w:spacing w:line="240" w:lineRule="auto"/>
        <w:ind w:left="720"/>
      </w:pPr>
      <w:r>
        <w:rPr>
          <w:lang w:val="sw_KE" w:bidi="sw_KE"/>
        </w:rPr>
      </w:r>
      <w:r>
        <w:rPr>
          <w:lang w:val="sw_KE" w:bidi="sw_KE"/>
        </w:rPr>
        <w:t>Petro</w:t>
      </w:r>
    </w:p>
    <w:p>
      <w:pPr>
        <w:pStyle w:val="ListBullet"/>
        <w:spacing w:line="240" w:lineRule="auto"/>
        <w:ind w:left="720"/>
      </w:pPr>
      <w:r>
        <w:rPr>
          <w:lang w:val="sw_KE" w:bidi="sw_KE"/>
        </w:rPr>
      </w:r>
      <w:r>
        <w:rPr>
          <w:lang w:val="sw_KE" w:bidi="sw_KE"/>
        </w:rPr>
        <w:t>Mungu</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Mara ya pili timu inapoigiza hadithi hii, sitisha katika sehemu fulani.</w:t>
      </w:r>
    </w:p>
    <w:p>
      <w:pPr/>
      <w:r>
        <w:rPr>
          <w:lang w:val="sw_KE" w:bidi="sw_KE"/>
        </w:rPr>
      </w:r>
      <w:r>
        <w:rPr>
          <w:lang w:val="sw_KE" w:bidi="sw_KE"/>
        </w:rPr>
        <w:t>Itakuwa na manufaa kwanza kuigiza sehemu ya mwisho ya hadithi ya awali, ambapo watu wengi wanakuja kwa Yesu na kuponywa.</w:t>
      </w:r>
    </w:p>
    <w:p>
      <w:pPr/>
      <w:r>
        <w:rPr>
          <w:lang w:val="sw_KE" w:bidi="sw_KE"/>
        </w:rPr>
      </w:r>
      <w:r>
        <w:rPr>
          <w:lang w:val="sw_KE" w:bidi="sw_KE"/>
        </w:rPr>
        <w:t>Igiza viongozi wa kidini wanaosafiri kutoka Yerusalemu hadi Gennesareti.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viongozi wa kidini: "Kwa nini mnaenda hapo?" Unatarajia kuona nini katika Genesareti?"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Igiza viongozi wa kidini wakichunguza kile kinachoendelea karibu na Yesu. Unafikiri walikuwa wakijiendesha vipi? Je, unafikiri walikuwa wakibaki nyuma katika umati, wakitazama kimya kimya, au wakijisukuma kuelekea mbele?</w:t>
      </w:r>
    </w:p>
    <w:p>
      <w:pPr/>
      <w:r>
        <w:rPr>
          <w:lang w:val="sw_KE" w:bidi="sw_KE"/>
        </w:rPr>
      </w:r>
      <w:r>
        <w:rPr>
          <w:lang w:val="sw_KE" w:bidi="sw_KE"/>
        </w:rPr>
        <w:t>Igiza wanafunzi wakila bila kunawa mikono yao kwa njia maalum.</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viongozi wa kidini: "Mnafikiri nini sasa?"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Igiza viongozi wa kidini wakilalamika kwa Yesu kuhusu wanafunzi. Igiza Yesu akiwajibu.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Yesu, "Unahisi vipi?" Unafikiri nini?"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Igiza Yesu akiwajibu viongozi wa kidini.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viongozi wa kidini: "Mnahisi vipi kuhusu Yesu kuzungumza nanyi hivi?" Unaweza kusikia mambo kama:</w:t>
      </w:r>
    </w:p>
    <w:p>
      <w:pPr>
        <w:pStyle w:val="ListBullet"/>
        <w:spacing w:line="240" w:lineRule="auto"/>
        <w:ind w:left="720"/>
      </w:pPr>
      <w:r>
        <w:rPr>
          <w:lang w:val="sw_KE" w:bidi="sw_KE"/>
        </w:rPr>
      </w:r>
      <w:r>
        <w:rPr>
          <w:lang w:val="sw_KE" w:bidi="sw_KE"/>
        </w:rPr>
        <w:t>Waulize waigizaji wanaoigiza umati: "Mnafikiri nini kuhusu Yesu kuzungumza na viongozi wa kidini hivi?"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Igiza Yesu sasa akihutubia umati wa watu. Fikiria kuhusu kile viongozi wa kidini wanachofanya kwa wakati huu: je, unafikiri waliondoka, au unafikiri bado wamesimama hapo? Ikiwa bado wapo hapo, unafikiri wanaonekana vipi? Wana mwonekano gani kwenye nyuso zao?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"Mnafikiri nini kuhusu kile Yesu aliwaambia umati?"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Igiza wanafunzi wakimwambia Yesu kuhusu viongozi wa kidini wakikasirika.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"Mnahisi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Igiza jibu la Yesu.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"Mnahisi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Igiza Petro akimwomba Yesu maelezo kuhusu kile alichokuwa ameuambia umati mapema.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Yesu: "Unahisi vipi kuhusu Petro kukuuliza swali hili?"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Igiza jibu la Yesu.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"Mnafikiri nini sasa?" Unaweza kusikia mambo kama:</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Mafarisayo</w:t>
      </w:r>
      <w:r>
        <w:rPr>
          <w:lang w:val="sw_KE" w:bidi="sw_KE"/>
        </w:rPr>
        <w:t xml:space="preserve"> na </w:t>
      </w:r>
      <w:r>
        <w:rPr>
          <w:lang w:val="sw_KE" w:bidi="sw_KE"/>
        </w:rPr>
        <w:t>waandishi</w:t>
      </w:r>
      <w:r>
        <w:rPr>
          <w:lang w:val="sw_KE" w:bidi="sw_KE"/>
        </w:rPr>
        <w:t>, au wataalamu katika sheria, walikuwa makundi mawili ya viongozi wa kidini. Tumia neno sawa na ulilotumia katika simulizi za awali. Maneno haya yanapatikana katika Faharasa Kuu pia.</w:t>
      </w:r>
    </w:p>
    <w:p>
      <w:pPr/>
      <w:r>
        <w:rPr>
          <w:lang w:val="sw_KE" w:bidi="sw_KE"/>
        </w:rPr>
      </w:r>
      <w:r>
        <w:rPr>
          <w:lang w:val="sw_KE" w:bidi="sw_KE"/>
        </w:rPr>
        <w:t xml:space="preserve">Kwa </w:t>
      </w:r>
      <w:r>
        <w:rPr>
          <w:b/>
          <w:lang w:val="sw_KE" w:bidi="sw_KE"/>
        </w:rPr>
        <w:t>wanafunzi</w:t>
      </w:r>
      <w:r>
        <w:rPr>
          <w:lang w:val="sw_KE" w:bidi="sw_KE"/>
        </w:rPr>
        <w:t xml:space="preserve">, tumia neno sawa na ulilotumia katika simulizi za awali. Neno </w:t>
      </w:r>
      <w:r>
        <w:rPr>
          <w:lang w:val="sw_KE" w:bidi="sw_KE"/>
        </w:rPr>
        <w:t>wanafunzi</w:t>
      </w:r>
      <w:r>
        <w:rPr>
          <w:lang w:val="sw_KE" w:bidi="sw_KE"/>
        </w:rPr>
        <w:t xml:space="preserve"> linapatikana katika Faharasa Kuu.</w:t>
      </w:r>
    </w:p>
    <w:p>
      <w:pPr/>
      <w:r>
        <w:rPr>
          <w:lang w:val="sw_KE" w:bidi="sw_KE"/>
        </w:rPr>
      </w:r>
      <w:r>
        <w:rPr>
          <w:lang w:val="sw_KE" w:bidi="sw_KE"/>
        </w:rPr>
        <w:t xml:space="preserve">Viongozi wa kidini wanalalamika kwamba wanafunzi wanaiasi </w:t>
      </w:r>
      <w:r>
        <w:rPr>
          <w:b/>
          <w:lang w:val="sw_KE" w:bidi="sw_KE"/>
        </w:rPr>
        <w:t>desturi ya wazee</w:t>
      </w:r>
      <w:r>
        <w:rPr>
          <w:lang w:val="sw_KE" w:bidi="sw_KE"/>
        </w:rPr>
        <w:t>. "Wazee" katika muktadha huu inamaanisha mababu wao. "Mila ya wazee" inamaanisha sheria na desturi ambazo mababu walikuwa wameanzisha.</w:t>
      </w:r>
    </w:p>
    <w:p>
      <w:pPr/>
      <w:r>
        <w:rPr>
          <w:lang w:val="sw_KE" w:bidi="sw_KE"/>
        </w:rPr>
      </w:r>
      <w:r>
        <w:rPr>
          <w:lang w:val="sw_KE" w:bidi="sw_KE"/>
        </w:rPr>
        <w:t xml:space="preserve">Viongozi wa kidini wanalalamika kwamba wanafunzi </w:t>
      </w:r>
      <w:r>
        <w:rPr>
          <w:b/>
          <w:lang w:val="sw_KE" w:bidi="sw_KE"/>
        </w:rPr>
        <w:t>hawanawi mikono yao</w:t>
      </w:r>
      <w:r>
        <w:rPr>
          <w:lang w:val="sw_KE" w:bidi="sw_KE"/>
        </w:rPr>
        <w:t xml:space="preserve"> kabla ya kula. Hii haikuhusiana na usafi, bali na ibada pekee. Unaweza kusema kitu kama "wanafunzi hawanawi mikono yao kwa njia sahihi," au "hawanawi mikono yao kulingana na sheria ambazo mababu wetu wametoa."</w:t>
      </w:r>
    </w:p>
    <w:p>
      <w:pPr/>
      <w:r>
        <w:rPr>
          <w:lang w:val="sw_KE" w:bidi="sw_KE"/>
        </w:rPr>
      </w:r>
      <w:r>
        <w:rPr>
          <w:lang w:val="sw_KE" w:bidi="sw_KE"/>
        </w:rPr>
        <w:t xml:space="preserve">Yesu anawaambia viongozi wa kidini kwamba wanavunja </w:t>
      </w:r>
      <w:r>
        <w:rPr>
          <w:b/>
          <w:lang w:val="sw_KE" w:bidi="sw_KE"/>
        </w:rPr>
        <w:t>amri za Mungu</w:t>
      </w:r>
      <w:r>
        <w:rPr>
          <w:lang w:val="sw_KE" w:bidi="sw_KE"/>
        </w:rPr>
        <w:t xml:space="preserve">. Amri ni sheria ya Mungu. Tumia neno sawa na ulilotumia katika simulizi za awali. Neno </w:t>
      </w:r>
      <w:r>
        <w:rPr>
          <w:lang w:val="sw_KE" w:bidi="sw_KE"/>
        </w:rPr>
        <w:t>amri</w:t>
      </w:r>
      <w:r>
        <w:rPr>
          <w:lang w:val="sw_KE" w:bidi="sw_KE"/>
        </w:rPr>
        <w:t xml:space="preserve"> au </w:t>
      </w:r>
      <w:r>
        <w:rPr>
          <w:lang w:val="sw_KE" w:bidi="sw_KE"/>
        </w:rPr>
        <w:t>sheria</w:t>
      </w:r>
      <w:r>
        <w:rPr>
          <w:lang w:val="sw_KE" w:bidi="sw_KE"/>
        </w:rPr>
        <w:t xml:space="preserve"> linapatikana katika Faharasa Kuu.</w:t>
      </w:r>
    </w:p>
    <w:p>
      <w:pPr/>
      <w:r>
        <w:rPr>
          <w:lang w:val="sw_KE" w:bidi="sw_KE"/>
        </w:rPr>
      </w:r>
      <w:r>
        <w:rPr>
          <w:b/>
          <w:lang w:val="sw_KE" w:bidi="sw_KE"/>
        </w:rPr>
        <w:t>Kumheshimu</w:t>
      </w:r>
      <w:r>
        <w:rPr>
          <w:lang w:val="sw_KE" w:bidi="sw_KE"/>
        </w:rPr>
        <w:t xml:space="preserve"> baba yako na mama yako kunamaanisha kuwatendea kwa heshima. </w:t>
      </w:r>
      <w:r>
        <w:rPr>
          <w:b/>
          <w:lang w:val="sw_KE" w:bidi="sw_KE"/>
        </w:rPr>
        <w:t>Kuwatusi wao</w:t>
      </w:r>
      <w:r>
        <w:rPr>
          <w:lang w:val="sw_KE" w:bidi="sw_KE"/>
        </w:rPr>
        <w:t xml:space="preserve"> ni kinyume chake. Kumtukana mtu ina maana ya kusema mambo mabaya dhidi ya mtu, au kutenda kwa njia inayomfanya mtu ahisi aibu sana.</w:t>
      </w:r>
    </w:p>
    <w:p>
      <w:pPr/>
      <w:r>
        <w:rPr>
          <w:lang w:val="sw_KE" w:bidi="sw_KE"/>
        </w:rPr>
      </w:r>
      <w:r>
        <w:rPr>
          <w:lang w:val="sw_KE" w:bidi="sw_KE"/>
        </w:rPr>
        <w:t xml:space="preserve">Yesu anasema kwamba kwa sababu ya sheria walizojitengenezea viongozi wa kidini </w:t>
      </w:r>
      <w:r>
        <w:rPr>
          <w:b/>
          <w:lang w:val="sw_KE" w:bidi="sw_KE"/>
        </w:rPr>
        <w:t>wamebatilisha</w:t>
      </w:r>
      <w:r>
        <w:rPr>
          <w:lang w:val="sw_KE" w:bidi="sw_KE"/>
        </w:rPr>
        <w:t>, au kufuta, Neno la Mungu. Hii ina maana kwamba waliasi na kupuuza neno la Mungu.</w:t>
      </w:r>
    </w:p>
    <w:p>
      <w:pPr/>
      <w:r>
        <w:rPr>
          <w:lang w:val="sw_KE" w:bidi="sw_KE"/>
        </w:rPr>
      </w:r>
      <w:r>
        <w:rPr>
          <w:lang w:val="sw_KE" w:bidi="sw_KE"/>
        </w:rPr>
        <w:t xml:space="preserve">Yesu anasema kwamba Isaya </w:t>
      </w:r>
      <w:r>
        <w:rPr>
          <w:b/>
          <w:lang w:val="sw_KE" w:bidi="sw_KE"/>
        </w:rPr>
        <w:t>alitabiri</w:t>
      </w:r>
      <w:r>
        <w:rPr>
          <w:lang w:val="sw_KE" w:bidi="sw_KE"/>
        </w:rPr>
        <w:t xml:space="preserve"> kuhusu viongozi wa kidini. Hii ina maana kwamba kile Isaya alikuwa amesema kuhusu watu katika wakati wa Isaya, muda mrefu uliopita, pia kilikuwa cha kweli sasa kwa viongozi wa kidini. Yesu anasema kana kwamba Isaya alikuwa amesema maneno haya haswa kuhusu viongozi wa kidini. Neno </w:t>
      </w:r>
      <w:r>
        <w:rPr>
          <w:b/>
          <w:lang w:val="sw_KE" w:bidi="sw_KE"/>
        </w:rPr>
        <w:t>kutabiri</w:t>
      </w:r>
      <w:r>
        <w:rPr>
          <w:lang w:val="sw_KE" w:bidi="sw_KE"/>
        </w:rPr>
        <w:t xml:space="preserve"> linamaanisha kutabiri katika Faharasa Kuu. Lakini katika hadithi hii, unaweza pia kusema kwamba Isaya "alizungumza," badala ya kutumia neno kutabiri.</w:t>
      </w:r>
    </w:p>
    <w:p>
      <w:pPr/>
      <w:r>
        <w:rPr>
          <w:lang w:val="sw_KE" w:bidi="sw_KE"/>
        </w:rPr>
      </w:r>
      <w:r>
        <w:rPr>
          <w:lang w:val="sw_KE" w:bidi="sw_KE"/>
        </w:rPr>
        <w:t xml:space="preserve">Isaya alikuwa amesema kwamba watu walimheshimu Mungu kwa </w:t>
      </w:r>
      <w:r>
        <w:rPr>
          <w:b/>
          <w:lang w:val="sw_KE" w:bidi="sw_KE"/>
        </w:rPr>
        <w:t>midomo</w:t>
      </w:r>
      <w:r>
        <w:rPr>
          <w:lang w:val="sw_KE" w:bidi="sw_KE"/>
        </w:rPr>
        <w:t xml:space="preserve"> yao. Hii ina maana kwamba watu walizungumza kama walikuwa wakimheshimu Mungu. Unaweza pia kusema kwamba walimheshimu Mungu kwa kinywa chao, au kwa maneno yao.</w:t>
      </w:r>
    </w:p>
    <w:p>
      <w:pPr/>
      <w:r>
        <w:rPr>
          <w:lang w:val="sw_KE" w:bidi="sw_KE"/>
        </w:rPr>
      </w:r>
      <w:r>
        <w:rPr>
          <w:lang w:val="sw_KE" w:bidi="sw_KE"/>
        </w:rPr>
        <w:t xml:space="preserve">Lakini Isaya alisema </w:t>
      </w:r>
      <w:r>
        <w:rPr>
          <w:b/>
          <w:lang w:val="sw_KE" w:bidi="sw_KE"/>
        </w:rPr>
        <w:t>moyo</w:t>
      </w:r>
      <w:r>
        <w:rPr>
          <w:lang w:val="sw_KE" w:bidi="sw_KE"/>
        </w:rPr>
        <w:t xml:space="preserve"> wao ulikuwa mbali na Mungu. Katika Biblia, moyo ni mahali ambapo hisia za mtu na maamuzi zinatokea. Ikiwa moyo uko mbali na Mungu, ina maana kwamba watu hawatendi kwa kumpenda Mungu. Tumia neno lile lile kwa ajili ya moyo kama ulivyotumia katika vifungu vya awali. Neno </w:t>
      </w:r>
      <w:r>
        <w:rPr>
          <w:lang w:val="sw_KE" w:bidi="sw_KE"/>
        </w:rPr>
        <w:t>moyo</w:t>
      </w:r>
      <w:r>
        <w:rPr>
          <w:lang w:val="sw_KE" w:bidi="sw_KE"/>
        </w:rPr>
        <w:t xml:space="preserve"> linapatikana katika Faharasa Kuu.</w:t>
      </w:r>
    </w:p>
    <w:p>
      <w:pPr/>
      <w:r>
        <w:rPr>
          <w:lang w:val="sw_KE" w:bidi="sw_KE"/>
        </w:rPr>
      </w:r>
      <w:r>
        <w:rPr>
          <w:lang w:val="sw_KE" w:bidi="sw_KE"/>
        </w:rPr>
        <w:t xml:space="preserve">Yesu anawaambia umati wa watu kwamba kile watu wanachoweka kinywani mwao </w:t>
      </w:r>
      <w:r>
        <w:rPr>
          <w:b/>
          <w:lang w:val="sw_KE" w:bidi="sw_KE"/>
        </w:rPr>
        <w:t>hakiwafanyi</w:t>
      </w:r>
      <w:r>
        <w:rPr>
          <w:lang w:val="sw_KE" w:bidi="sw_KE"/>
        </w:rPr>
        <w:t xml:space="preserve"> kuwa</w:t>
      </w:r>
      <w:r>
        <w:rPr>
          <w:b/>
          <w:lang w:val="sw_KE" w:bidi="sw_KE"/>
        </w:rPr>
        <w:t>najisi</w:t>
      </w:r>
      <w:r>
        <w:rPr>
          <w:lang w:val="sw_KE" w:bidi="sw_KE"/>
        </w:rPr>
        <w:t xml:space="preserve">. Mtu ambaye ni mchafu hakubaliki mbele ya Mungu. Tumia neno sawa na ulilotumia katika simulizi za awali. Maneno </w:t>
      </w:r>
      <w:r>
        <w:rPr>
          <w:lang w:val="sw_KE" w:bidi="sw_KE"/>
        </w:rPr>
        <w:t>safi na chafu</w:t>
      </w:r>
      <w:r>
        <w:rPr>
          <w:lang w:val="sw_KE" w:bidi="sw_KE"/>
        </w:rPr>
        <w:t xml:space="preserve"> yanapatikana katika Faharasa Kuu.</w:t>
      </w:r>
    </w:p>
    <w:p>
      <w:pPr/>
      <w:r>
        <w:rPr>
          <w:lang w:val="sw_KE" w:bidi="sw_KE"/>
        </w:rPr>
      </w:r>
      <w:r>
        <w:rPr>
          <w:lang w:val="sw_KE" w:bidi="sw_KE"/>
        </w:rPr>
        <w:t xml:space="preserve">Wakati kipofu mmoja anapomwongoza kipofu mwingine, wote wawili wanaweza kuanguka katika </w:t>
      </w:r>
      <w:r>
        <w:rPr>
          <w:b/>
          <w:lang w:val="sw_KE" w:bidi="sw_KE"/>
        </w:rPr>
        <w:t>mtaro</w:t>
      </w:r>
      <w:r>
        <w:rPr>
          <w:lang w:val="sw_KE" w:bidi="sw_KE"/>
        </w:rPr>
        <w:t xml:space="preserve">, au katika </w:t>
      </w:r>
      <w:r>
        <w:rPr>
          <w:b/>
          <w:lang w:val="sw_KE" w:bidi="sw_KE"/>
        </w:rPr>
        <w:t>shimo</w:t>
      </w:r>
      <w:r>
        <w:rPr>
          <w:lang w:val="sw_KE" w:bidi="sw_KE"/>
        </w:rPr>
        <w:t>. Unaweza kutumia neno kuelezea shimo lolote ambalo mtu anaweza kuangukia.</w:t>
      </w:r>
    </w:p>
    <w:p>
      <w:pPr/>
      <w:r>
        <w:rPr>
          <w:lang w:val="sw_KE" w:bidi="sw_KE"/>
        </w:rPr>
      </w:r>
      <w:r>
        <w:rPr>
          <w:b/>
          <w:lang w:val="sw_KE" w:bidi="sw_KE"/>
        </w:rPr>
        <w:t>Mawazo ya kiovu</w:t>
      </w:r>
      <w:r>
        <w:rPr>
          <w:lang w:val="sw_KE" w:bidi="sw_KE"/>
        </w:rPr>
        <w:t xml:space="preserve"> yanamaanisha kufikiria mambo mabaya kwa ujumla. Kufikiri kitu kibaya mara nyingi kutasababisha kufanya mambo mabaya.</w:t>
      </w:r>
    </w:p>
    <w:p>
      <w:pPr/>
      <w:r>
        <w:rPr>
          <w:lang w:val="sw_KE" w:bidi="sw_KE"/>
        </w:rPr>
      </w:r>
      <w:r>
        <w:rPr>
          <w:b/>
          <w:lang w:val="sw_KE" w:bidi="sw_KE"/>
        </w:rPr>
        <w:t>Kuua</w:t>
      </w:r>
      <w:r>
        <w:rPr>
          <w:lang w:val="sw_KE" w:bidi="sw_KE"/>
        </w:rPr>
        <w:t xml:space="preserve"> ina maana kumuua mtu, kwa mfano kwa chuki au wivu. Kumuua mtu katika vita, au ikiwa serikali itamnyonga mtu baada ya kesi sahihi ya mahakama, si mauaji ya kukusudia.</w:t>
      </w:r>
    </w:p>
    <w:p>
      <w:pPr/>
      <w:r>
        <w:rPr>
          <w:lang w:val="sw_KE" w:bidi="sw_KE"/>
        </w:rPr>
      </w:r>
      <w:r>
        <w:rPr>
          <w:lang w:val="sw_KE" w:bidi="sw_KE"/>
        </w:rPr>
        <w:t>Uzinzi</w:t>
      </w:r>
      <w:r>
        <w:rPr>
          <w:lang w:val="sw_KE" w:bidi="sw_KE"/>
        </w:rPr>
        <w:t xml:space="preserve"> ni wakati mtu amefunga ndoa na mtu mmoja, lakini kisha anakuwa na uhusiano wa ngono na mtu mwingine.</w:t>
      </w:r>
    </w:p>
    <w:p>
      <w:pPr/>
      <w:r>
        <w:rPr>
          <w:lang w:val="sw_KE" w:bidi="sw_KE"/>
        </w:rPr>
      </w:r>
      <w:r>
        <w:rPr>
          <w:b/>
          <w:lang w:val="sw_KE" w:bidi="sw_KE"/>
        </w:rPr>
        <w:t>Uasherati</w:t>
      </w:r>
      <w:r>
        <w:rPr>
          <w:lang w:val="sw_KE" w:bidi="sw_KE"/>
        </w:rPr>
        <w:t xml:space="preserve"> unamaanisha aina zote za dhambi zinazohusiana na mahusiano ya ngono, kwa mfano, ukahaba au ubakaji, kutazama ponografia, au kuwa na uhusiano wa ngono na mtu ambaye hujaoana naye.</w:t>
      </w:r>
    </w:p>
    <w:p>
      <w:pPr/>
      <w:r>
        <w:rPr>
          <w:lang w:val="sw_KE" w:bidi="sw_KE"/>
        </w:rPr>
      </w:r>
      <w:r>
        <w:rPr>
          <w:b/>
          <w:lang w:val="sw_KE" w:bidi="sw_KE"/>
        </w:rPr>
        <w:t>Wizi</w:t>
      </w:r>
      <w:r>
        <w:rPr>
          <w:lang w:val="sw_KE" w:bidi="sw_KE"/>
        </w:rPr>
        <w:t xml:space="preserve"> unamaanisha kuchukua kitu ambacho si mali yako.</w:t>
      </w:r>
    </w:p>
    <w:p>
      <w:pPr/>
      <w:r>
        <w:rPr>
          <w:lang w:val="sw_KE" w:bidi="sw_KE"/>
        </w:rPr>
      </w:r>
      <w:r>
        <w:rPr>
          <w:b/>
          <w:lang w:val="sw_KE" w:bidi="sw_KE"/>
        </w:rPr>
        <w:t>Kutoa ushahidi wa uongo</w:t>
      </w:r>
      <w:r>
        <w:rPr>
          <w:lang w:val="sw_KE" w:bidi="sw_KE"/>
        </w:rPr>
        <w:t xml:space="preserve"> maana yake ni kusema uongo kuhusu jambo fulani katika kesi ya mahakamani.</w:t>
      </w:r>
    </w:p>
    <w:p>
      <w:pPr/>
      <w:r>
        <w:rPr>
          <w:lang w:val="sw_KE" w:bidi="sw_KE"/>
        </w:rPr>
      </w:r>
      <w:r>
        <w:rPr>
          <w:b/>
          <w:lang w:val="sw_KE" w:bidi="sw_KE"/>
        </w:rPr>
        <w:t>Kusengenya</w:t>
      </w:r>
      <w:r>
        <w:rPr>
          <w:lang w:val="sw_KE" w:bidi="sw_KE"/>
        </w:rPr>
        <w:t xml:space="preserve"> kunamaanisha kuzungumza mambo mabaya kuhusu mtu mwingine.</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15:21–28</w:t>
      </w:r>
      <w:r>
        <w:rPr>
          <w:lang w:val="sw_KE" w:bidi="sw_KE"/>
        </w:rPr>
      </w:r>
    </w:p>
    <w:p>
      <w:pPr>
        <w:pStyle w:val="Heading3"/>
      </w:pPr>
      <w:r>
        <w:rPr>
          <w:lang w:val="sw_KE" w:bidi="sw_KE"/>
        </w:rPr>
        <w:t>Sikiliza na Moyo</w:t>
      </w:r>
    </w:p>
    <w:p>
      <w:pPr/>
      <w:r>
        <w:rPr>
          <w:lang w:val="sw_KE" w:bidi="sw_KE"/>
        </w:rPr>
      </w:r>
      <w:r>
        <w:rPr>
          <w:lang w:val="sw_KE" w:bidi="sw_KE"/>
        </w:rPr>
        <w:t>Sikiliza Mathayo 15:21–28 na utie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Hadi sasa, kila kitu ambacho Yesu amefanya baada ya kuanza kuhubiri kilitokea katika sehemu ya nchi inayoitwa Galilaya. Sasa, kwa mara ya kwanza, Yesu anaiacha nchi yake. Pamoja na wanafunzi wake anaenda nchi inayoitwa Foinisia, ambayo iko kaskazini mwa Israeli. Sidoni na Tiro ni miji miwili katika nchi hii. Watu ambao wanaishi katika eneo hili si Wayahudi.</w:t>
      </w:r>
    </w:p>
    <w:p>
      <w:pPr/>
      <w:r>
        <w:rPr>
          <w:lang w:val="sw_KE" w:bidi="sw_KE"/>
        </w:rPr>
      </w:r>
      <w:r>
        <w:rPr>
          <w:lang w:val="sw_KE" w:bidi="sw_KE"/>
        </w:rPr>
        <w:t xml:space="preserve">Onyesha watu ramani ya </w:t>
      </w:r>
      <w:r>
        <w:rPr>
          <w:lang w:val="sw_KE" w:bidi="sw_KE"/>
        </w:rPr>
        <w:t>Israeli na Foinike</w:t>
      </w:r>
      <w:r>
        <w:rPr>
          <w:lang w:val="sw_KE" w:bidi="sw_KE"/>
        </w:rPr>
        <w:t>. Onyesha mahali ambapo Gennesareti iko, ambapo Yesu alikuwa katika hadithi ya awali, na ambapo Tiro na Sidoni ziko.</w:t>
      </w:r>
    </w:p>
    <w:p>
      <w:pPr/>
      <w:r>
        <w:rPr>
          <w:lang w:val="sw_KE" w:bidi="sw_KE"/>
        </w:rPr>
      </w:r>
      <w:r>
        <w:rPr>
          <w:lang w:val="sw_KE" w:bidi="sw_KE"/>
        </w:rPr>
        <w:t>Wayahudi waliamini kwamba ikiwa walikuwa na chochote cha kufanya na wasio Wayahudi, wangekuwa wachafu. Lakini katika hadithi ya awali, Yesu alikuwa akiwafundisha watu kwamba chakula, au chochote kilicho nje ya mtu, hakimfanyi mtu kuwa najisi, au asiyekubalika mbele za Mungu. Dhambi tu ndio inamfanya mtu kuwa najisi. Na kwa hivyo, kukutana na wasio Wayahudi hakumfanyi mtu kuwa najisi pia! Huenda Yesu anaenda hasa katika eneo hili ili kufanya jambo hili lieleweke wazi.</w:t>
      </w:r>
    </w:p>
    <w:p>
      <w:pPr/>
      <w:r>
        <w:rPr>
          <w:lang w:val="sw_KE" w:bidi="sw_KE"/>
        </w:rPr>
      </w:r>
      <w:r>
        <w:rPr>
          <w:lang w:val="sw_KE" w:bidi="sw_KE"/>
        </w:rPr>
        <w:t>Je, unaweza kusimulia hadithi kuhusu watu kutoka kikundi kimoja ambao hawataki kuwasiliana na watu kutoka kikundi kingine?</w:t>
      </w:r>
    </w:p>
    <w:p>
      <w:pPr/>
      <w:r>
        <w:rPr>
          <w:lang w:val="sw_KE" w:bidi="sw_KE"/>
        </w:rPr>
      </w:r>
      <w:r>
        <w:rPr>
          <w:lang w:val="sw_KE" w:bidi="sw_KE"/>
        </w:rPr>
        <w:t>Mwanamke ambaye anakuja kwa Yesu ni Mkanaani. Katika Agano la Kale, Wakanaani ni maadui wa Waisraeli. Waliishi kwanza katika nchi ambayo Mungu alikuwa ameahidi kuwapa wazao wa Abrahamu. Wakanaani walikuwa wakiabudu miungu mingi tofauti na walifanya mambo mengi ambayo yalikuwa ya dhambi kulingana na sheria za Mungu. Mungu alikuwa amewaambia Waisraeli kuwafukuza Wakanaani kutoka nchi hii.</w:t>
      </w:r>
    </w:p>
    <w:p>
      <w:pPr/>
      <w:r>
        <w:rPr>
          <w:lang w:val="sw_KE" w:bidi="sw_KE"/>
        </w:rPr>
      </w:r>
      <w:r>
        <w:rPr>
          <w:lang w:val="sw_KE" w:bidi="sw_KE"/>
        </w:rPr>
        <w:t>Binti ya mwanamke huyo anaumwa. Pepo anamsumbua. Mapepo mengine yaliwafanya watu kuwa viziwi, au wasiweze kuzungumza, au kusababisha watu kupata kifafa ambacho kiliwafanya waanguke na kujiumiza. Mwanamke hasemi kile pepo anachomfanyia binti yake, lakini anaweka wazi kwamba binti yake anateseka sana.</w:t>
      </w:r>
    </w:p>
    <w:p>
      <w:pPr/>
      <w:r>
        <w:rPr>
          <w:lang w:val="sw_KE" w:bidi="sw_KE"/>
        </w:rPr>
      </w:r>
      <w:r>
        <w:rPr>
          <w:lang w:val="sw_KE" w:bidi="sw_KE"/>
        </w:rPr>
        <w:t>Mwanamke anakuja kwa Yesu, na hata ingawa yeye si Myahudi, anamwita Yesu "Bwana" na "mwana wa Daudi." Mwana wa Daudi anamaanisha mzao wa Daudi. Daudi alikuwa mfalme aliyependwa zaidi wa Wayahudi, ambaye aliishi zamani sana. Mungu alikuwa amewaambia Wayahudi kwamba Masihi, mfalme maalum na Mwokozi ambaye angekuja, angekuwa uzao wa Daudi. Inashangaza sana kwamba mwanamke huyu, ambaye si Myahudi, anajua kuhusu Masihi. Kwa kumwita Yesu "bwana," na "mwana wa Daudi," anaweka wazi imani yake kuwa Yesu ni Masihi. Hii inashangaza hata zaidi! Viongozi wa kidini wa Wayahudi hawakuamini kwamba Yesu alikuwa Masihi, lakini mwanamke huyu wa kigeni anaamini.</w:t>
      </w:r>
    </w:p>
    <w:p>
      <w:pPr/>
      <w:r>
        <w:rPr>
          <w:lang w:val="sw_KE" w:bidi="sw_KE"/>
        </w:rPr>
      </w:r>
      <w:r>
        <w:rPr>
          <w:lang w:val="sw_KE" w:bidi="sw_KE"/>
        </w:rPr>
        <w:t>Mwanamke anaendelea kupiga kelele, Yesu anampuuza, na baada ya muda wanafunzi wanachoshwa na mwanamke huyo anayewafuata akipiga kelele. Wanataka Yesu amfukuze. Hatujui kama wanamaanisha kwamba Yesu angemwambia tu aende, au kwamba Yesu angefanya alichokuwa akiomba ili aondoke.</w:t>
      </w:r>
    </w:p>
    <w:p>
      <w:pPr/>
      <w:r>
        <w:rPr>
          <w:lang w:val="sw_KE" w:bidi="sw_KE"/>
        </w:rPr>
      </w:r>
      <w:r>
        <w:rPr>
          <w:lang w:val="sw_KE" w:bidi="sw_KE"/>
        </w:rPr>
        <w:t>Yesu anajibu kwa kusema kwamba ametumwa tu kwa kondoo waliopotea katika nyumba ya Israeli. Hii ina maana Yesu alitumwa tu kwa watu wa Israeli. Yesu anawalinganisha na kondoo waliopotea kwa sababu watu wa Israeli wanahitaji Mwokozi, kama kondoo ambao wamepoteza njia yao na wanahitaji msaada.</w:t>
      </w:r>
    </w:p>
    <w:p>
      <w:pPr/>
      <w:r>
        <w:rPr>
          <w:lang w:val="sw_KE" w:bidi="sw_KE"/>
        </w:rPr>
      </w:r>
      <w:r>
        <w:rPr>
          <w:lang w:val="sw_KE" w:bidi="sw_KE"/>
        </w:rPr>
        <w:t>Anachosema Yesu hapa lazima kionekane kuwa kinafahamika sana kwa wanafunzi, kwa sababu wakati fulani uliopita pindi Yesu alipowapa wanafunzi maelekezo ya kwenda na kuwaambia watu kuhusu ufalme wa mbinguni, aliwaambia wasiende kwa wasio Wayahudi, bali tu kwa kondoo waliopotea wa Israeli! (Unaweza kusikiliza hii tena katika Mathayo 10:5–8).</w:t>
      </w:r>
    </w:p>
    <w:p>
      <w:pPr/>
      <w:r>
        <w:rPr>
          <w:lang w:val="sw_KE" w:bidi="sw_KE"/>
        </w:rPr>
      </w:r>
      <w:r>
        <w:rPr>
          <w:lang w:val="sw_KE" w:bidi="sw_KE"/>
        </w:rPr>
        <w:t>Lakini mwanamke hakati tamaa. Anakuja mbele na kupiga magoti mbele ya Yesu. Anamwomba tena amsaidie. Yesu anaonekana kutoa jibu la ukali sana. Anasema kwamba ni vibaya kutoa chakula ambacho kinapaswa kuwa cha watoto kwa mbwa. Anatumia lugha ya picha hapa. Chakula cha watoto kinamaanisha mambo mazuri ambayo Mungu anataka kutoa kwa Wayahudi. Mbwa basi wanamaanisha mtu yeyote ambaye si Myahudi. Mbwa walionekana kuwa wanyama wasio safi—kama vile watu ambao hawakuwa Wayahudi walivyochukuliwa kuwa wasio safi. Yesu anamwambia mwanamke kwamba hastahili Yesu kufanya kitu kizuri kwa ajili yake, kwa sababu yeye si Myahudi.</w:t>
      </w:r>
    </w:p>
    <w:p>
      <w:pPr/>
      <w:r>
        <w:rPr>
          <w:lang w:val="sw_KE" w:bidi="sw_KE"/>
        </w:rPr>
      </w:r>
      <w:r>
        <w:rPr>
          <w:lang w:val="sw_KE" w:bidi="sw_KE"/>
        </w:rPr>
        <w:t>Lakini mwanamke ni jasiri sana! Hakasiriki kwamba Yesu anamkosea heshima, na hakati tamaa. Anatoa jibu la busara sana: "Lakini hata mbwa hula makombo yanayoanguka kutoka mezani!" Anamaanisha kwamba ni kweli kwamba hastahili kwamba Yesu amfanyie chochote kizuri, lakini pia anajua kwamba Yesu ana nguvu ya kutosha kuwasaidia Wayahudi wote, na baada ya hapo wasio-Wayahudi pia!</w:t>
      </w:r>
    </w:p>
    <w:p>
      <w:pPr/>
      <w:r>
        <w:rPr>
          <w:lang w:val="sw_KE" w:bidi="sw_KE"/>
        </w:rPr>
      </w:r>
      <w:r>
        <w:rPr>
          <w:lang w:val="sw_KE" w:bidi="sw_KE"/>
        </w:rPr>
        <w:t>Hili linamshawishi Yesu: Yesu anamwambia ana imani kubwa, na anamwambia kwamba atafanya kile anachotaka. Mara moja, kule nyumbani, binti yake anaponywa, ingawa mwanamke huyo alikuwa bado hajajua jambo hili!</w:t>
      </w:r>
    </w:p>
    <w:p>
      <w:pPr/>
      <w:r>
        <w:rPr>
          <w:lang w:val="sw_KE" w:bidi="sw_KE"/>
        </w:rPr>
      </w:r>
      <w:r>
        <w:rPr>
          <w:lang w:val="sw_KE" w:bidi="sw_KE"/>
        </w:rPr>
        <w:t>Mwitikio wa Yesu kwa mwanamke katika hadithi hii unaonekana kuwa wa ajabu kidogo. Yesu kwanza anamjibu mwanamke Mkanaani kama Myahudi yeyote angefanya—si kwa kirafiki sana! Lakini inaonekana kwamba Yesu alitaka kumjaribu, ili kuona ni kiasi gani alimwamini. Huenda pia Yesu alimaanisha hili kama somo kwa wanafunzi. Yesu alikuwa akianza kufundisha wanafunzi kwamba hakuwa amekuja kwa watu wa Israeli tu. Hadithi hii ndogo inaashiria mabadiliko makubwa!</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mawili.</w:t>
      </w:r>
    </w:p>
    <w:p>
      <w:pPr/>
      <w:r>
        <w:rPr>
          <w:lang w:val="sw_KE" w:bidi="sw_KE"/>
        </w:rPr>
      </w:r>
      <w:r>
        <w:rPr>
          <w:b/>
          <w:lang w:val="sw_KE" w:bidi="sw_KE"/>
        </w:rPr>
        <w:t>Tukio la kwanza:</w:t>
      </w:r>
      <w:r>
        <w:rPr>
          <w:lang w:val="sw_KE" w:bidi="sw_KE"/>
        </w:rPr>
        <w:t xml:space="preserve"> Yesu anaondoka eneo la Gennesareti na kwenda mkoa wa Tiro na Sidoni.</w:t>
      </w:r>
    </w:p>
    <w:p>
      <w:pPr/>
      <w:r>
        <w:rPr>
          <w:lang w:val="sw_KE" w:bidi="sw_KE"/>
        </w:rPr>
      </w:r>
      <w:r>
        <w:rPr>
          <w:b/>
          <w:lang w:val="sw_KE" w:bidi="sw_KE"/>
        </w:rPr>
        <w:t>Tukio la pili:</w:t>
      </w:r>
      <w:r>
        <w:rPr>
          <w:lang w:val="sw_KE" w:bidi="sw_KE"/>
        </w:rPr>
        <w:t xml:space="preserve"> Mazungumzo kati ya Yesu na mwanamke Mkanaani.</w:t>
      </w:r>
    </w:p>
    <w:p>
      <w:pPr/>
      <w:r>
        <w:rPr>
          <w:lang w:val="sw_KE" w:bidi="sw_KE"/>
        </w:rPr>
      </w:r>
      <w:r>
        <w:rPr>
          <w:lang w:val="sw_KE" w:bidi="sw_KE"/>
        </w:rPr>
        <w:t>Tukio la pili lina sehemu nne.</w:t>
      </w:r>
    </w:p>
    <w:p>
      <w:pPr/>
      <w:r>
        <w:rPr>
          <w:lang w:val="sw_KE" w:bidi="sw_KE"/>
        </w:rPr>
      </w:r>
      <w:r>
        <w:rPr>
          <w:lang w:val="sw_KE" w:bidi="sw_KE"/>
        </w:rPr>
        <w:t>Sehemu ya 1: Mwanamke anamlilia Yesu kwa mbali; Yesu anampuuza.</w:t>
      </w:r>
    </w:p>
    <w:p>
      <w:pPr/>
      <w:r>
        <w:rPr>
          <w:lang w:val="sw_KE" w:bidi="sw_KE"/>
        </w:rPr>
      </w:r>
      <w:r>
        <w:rPr>
          <w:lang w:val="sw_KE" w:bidi="sw_KE"/>
        </w:rPr>
        <w:t>Sehemu ya 2: Wanafunzi wanalalamika kuhusu mwanamke; Yesu anasema alitumwa tu kwa kondoo waliopotea wa Israeli.</w:t>
      </w:r>
    </w:p>
    <w:p>
      <w:pPr/>
      <w:r>
        <w:rPr>
          <w:lang w:val="sw_KE" w:bidi="sw_KE"/>
        </w:rPr>
      </w:r>
      <w:r>
        <w:rPr>
          <w:lang w:val="sw_KE" w:bidi="sw_KE"/>
        </w:rPr>
        <w:t>Sehemu ya 3: Mwanamke anainama mbele ya Yesu; Yesu anasema si sahihi kutoa chakula cha watoto kwa mbwa.</w:t>
      </w:r>
    </w:p>
    <w:p>
      <w:pPr/>
      <w:r>
        <w:rPr>
          <w:lang w:val="sw_KE" w:bidi="sw_KE"/>
        </w:rPr>
      </w:r>
      <w:r>
        <w:rPr>
          <w:lang w:val="sw_KE" w:bidi="sw_KE"/>
        </w:rPr>
        <w:t>Sehemu ya 4: Mwanamke anajibu: "Hata mbwa wanakula makombo!" Yesu kisha anasema ana imani kubwa na kwamba kile anachotaka kitatokea.</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wake</w:t>
      </w:r>
    </w:p>
    <w:p>
      <w:pPr>
        <w:pStyle w:val="ListBullet"/>
        <w:spacing w:line="240" w:lineRule="auto"/>
        <w:ind w:left="720"/>
      </w:pPr>
      <w:r>
        <w:rPr>
          <w:lang w:val="sw_KE" w:bidi="sw_KE"/>
        </w:rPr>
      </w:r>
      <w:r>
        <w:rPr>
          <w:lang w:val="sw_KE" w:bidi="sw_KE"/>
        </w:rPr>
        <w:t>Mwanamke Mkanaani</w:t>
      </w:r>
    </w:p>
    <w:p>
      <w:pPr>
        <w:pStyle w:val="ListBullet"/>
        <w:spacing w:line="240" w:lineRule="auto"/>
        <w:ind w:left="720"/>
      </w:pPr>
      <w:r>
        <w:rPr>
          <w:lang w:val="sw_KE" w:bidi="sw_KE"/>
        </w:rPr>
      </w:r>
      <w:r>
        <w:rPr>
          <w:lang w:val="sw_KE" w:bidi="sw_KE"/>
        </w:rPr>
        <w:t>Binti yake</w:t>
      </w:r>
    </w:p>
    <w:p>
      <w:pPr>
        <w:pStyle w:val="ListBullet"/>
        <w:spacing w:line="240" w:lineRule="auto"/>
        <w:ind w:left="720"/>
      </w:pPr>
      <w:r>
        <w:rPr>
          <w:lang w:val="sw_KE" w:bidi="sw_KE"/>
        </w:rPr>
      </w:r>
      <w:r>
        <w:rPr>
          <w:lang w:val="sw_KE" w:bidi="sw_KE"/>
        </w:rPr>
        <w:t>Wayahudi, watu wa Israeli</w:t>
      </w:r>
    </w:p>
    <w:p>
      <w:pPr>
        <w:pStyle w:val="ListBullet"/>
        <w:spacing w:line="240" w:lineRule="auto"/>
        <w:ind w:left="720"/>
      </w:pPr>
      <w:r>
        <w:rPr>
          <w:lang w:val="sw_KE" w:bidi="sw_KE"/>
        </w:rPr>
      </w:r>
      <w:r>
        <w:rPr>
          <w:lang w:val="sw_KE" w:bidi="sw_KE"/>
        </w:rPr>
        <w:t>Watu ambao si Wayahudi, "mbwa"</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Hadithi inaanza na Mathayo akisema kwamba Yesu aliondoka hapo. "Kutoka hapo" ina maana kutoka eneo la Gennesareti. Yesu na wanafunzi wake walitembea kwa siku kadhaa au pengine hata wiki kabla ya kufikia eneo karibu na miji ya Tiro na Sidoni.</w:t>
      </w:r>
    </w:p>
    <w:p>
      <w:pPr/>
      <w:r>
        <w:rPr>
          <w:lang w:val="sw_KE" w:bidi="sw_KE"/>
        </w:rPr>
      </w:r>
      <w:r>
        <w:rPr>
          <w:lang w:val="sw_KE" w:bidi="sw_KE"/>
        </w:rPr>
        <w:t>Mathayo anamtambulisha mwanamke Mkanaani kwa kusema "Tazama, mwanamke Mkanaani alitoka!" Hii inadhihirisha wazi kwamba jambo hili halikutarajiwa au lilikuwa la kushangaza.</w:t>
      </w:r>
    </w:p>
    <w:p>
      <w:pPr/>
      <w:r>
        <w:rPr>
          <w:lang w:val="sw_KE" w:bidi="sw_KE"/>
        </w:rPr>
      </w:r>
      <w:r>
        <w:rPr>
          <w:lang w:val="sw_KE" w:bidi="sw_KE"/>
        </w:rPr>
        <w:t>Mathayo anasema kwamba mwanamke Mkanaani alikuja kwake. Hii ina maana kwamba aliondoka nyumbani kwake, pengine hata eneo la kijiji chake, ili kuja mahali ambapo Yesu alikuwa. Inaonekana kwamba watu katika nchi hii walikuwa wamesikia hadithi kuhusu Yesu na mambo ambayo alikuwa amefanya huko Galilaya. Kwa namna fulani, alikuwa amegundua mahali ambapo Yesu alikuwa na akaenda kwake.</w:t>
      </w:r>
    </w:p>
    <w:p>
      <w:pPr/>
      <w:r>
        <w:rPr>
          <w:lang w:val="sw_KE" w:bidi="sw_KE"/>
        </w:rPr>
      </w:r>
      <w:r>
        <w:rPr>
          <w:lang w:val="sw_KE" w:bidi="sw_KE"/>
        </w:rPr>
        <w:t>Unaweza kuigiza hadithi ndogo kuhusu watoto na mbwa.</w:t>
      </w:r>
    </w:p>
    <w:p>
      <w:pPr/>
      <w:r>
        <w:rPr>
          <w:lang w:val="sw_KE" w:bidi="sw_KE"/>
        </w:rPr>
      </w:r>
      <w:r>
        <w:rPr>
          <w:lang w:val="sw_KE" w:bidi="sw_KE"/>
        </w:rPr>
        <w:t>Yesu anasema si sahihi kuchukua mkate wa watoto na kuutupa kwa mbwa. Anatumia mfano wa familia. Baba ya familia hangechukua chakula mbali na watoto wake na kukitupa mahali fulani ambapo mbwa wangekula.</w:t>
      </w:r>
    </w:p>
    <w:p>
      <w:pPr/>
      <w:r>
        <w:rPr>
          <w:lang w:val="sw_KE" w:bidi="sw_KE"/>
        </w:rPr>
      </w:r>
      <w:r>
        <w:rPr>
          <w:lang w:val="sw_KE" w:bidi="sw_KE"/>
        </w:rPr>
        <w:t>Mwanamke anaendelea na hadithi hii ndogo ambayo Yesu anasimulia na kusema kwamba hata mbwa hula makombo, au mabaki, yanayoanguka kutoka kwenye meza ya bwana wao. Ingawa katika hadithi fupi ya Yesu mbwa wanaweza kuwa walikuwa mbwa koko tu, wakizunguka huku na kule bila kufugwa na kupigwa mateke na watu, mwanamke huyo anawafanya mbwa hao waonekane kama wanyama wapendwa wa nyumbani, wakiishi ndani ya nyumba pamoja na familia na kukaa chini ya meza wakati familia inakula.</w:t>
      </w:r>
    </w:p>
    <w:p>
      <w:pPr/>
      <w:r>
        <w:rPr>
          <w:lang w:val="sw_KE" w:bidi="sw_KE"/>
        </w:rPr>
      </w:r>
      <w:r>
        <w:rPr>
          <w:lang w:val="sw_KE" w:bidi="sw_KE"/>
        </w:rPr>
        <w:t>Kumwita mtu mbwa ilikuwa tusi. Mwanamke anamgeuza mbwa katika hadithi kuwa mbwa wa nyumbani, akilainisha tusi hilo kwa ujanja na kuamsha huruma kwa mbwa—ikimaanisha, kwa ajili yake mwenyewe. Je, unaona jinsi alivyo mwerevu?</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mawili.</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wake</w:t>
      </w:r>
    </w:p>
    <w:p>
      <w:pPr>
        <w:pStyle w:val="ListBullet"/>
        <w:spacing w:line="240" w:lineRule="auto"/>
        <w:ind w:left="720"/>
      </w:pPr>
      <w:r>
        <w:rPr>
          <w:lang w:val="sw_KE" w:bidi="sw_KE"/>
        </w:rPr>
      </w:r>
      <w:r>
        <w:rPr>
          <w:lang w:val="sw_KE" w:bidi="sw_KE"/>
        </w:rPr>
        <w:t>Mwanamke Mkanaani</w:t>
      </w:r>
    </w:p>
    <w:p>
      <w:pPr>
        <w:pStyle w:val="ListBullet"/>
        <w:spacing w:line="240" w:lineRule="auto"/>
        <w:ind w:left="720"/>
      </w:pPr>
      <w:r>
        <w:rPr>
          <w:lang w:val="sw_KE" w:bidi="sw_KE"/>
        </w:rPr>
      </w:r>
      <w:r>
        <w:rPr>
          <w:lang w:val="sw_KE" w:bidi="sw_KE"/>
        </w:rPr>
        <w:t>Binti yake</w:t>
      </w:r>
    </w:p>
    <w:p>
      <w:pPr>
        <w:pStyle w:val="ListBullet"/>
        <w:spacing w:line="240" w:lineRule="auto"/>
        <w:ind w:left="720"/>
      </w:pPr>
      <w:r>
        <w:rPr>
          <w:lang w:val="sw_KE" w:bidi="sw_KE"/>
        </w:rPr>
      </w:r>
      <w:r>
        <w:rPr>
          <w:lang w:val="sw_KE" w:bidi="sw_KE"/>
        </w:rPr>
        <w:t>Wayahudi, watu wa Israeli</w:t>
      </w:r>
    </w:p>
    <w:p>
      <w:pPr>
        <w:pStyle w:val="ListBullet"/>
        <w:spacing w:line="240" w:lineRule="auto"/>
        <w:ind w:left="720"/>
      </w:pPr>
      <w:r>
        <w:rPr>
          <w:lang w:val="sw_KE" w:bidi="sw_KE"/>
        </w:rPr>
      </w:r>
      <w:r>
        <w:rPr>
          <w:lang w:val="sw_KE" w:bidi="sw_KE"/>
        </w:rPr>
        <w:t>Watu ambao si Wayahudi, wanaoitwa mbwa</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Mara ya pili timu inapoigiza hadithi hii, sitisha katika sehemu fulani.</w:t>
      </w:r>
    </w:p>
    <w:p>
      <w:pPr/>
      <w:r>
        <w:rPr>
          <w:lang w:val="sw_KE" w:bidi="sw_KE"/>
        </w:rPr>
      </w:r>
      <w:r>
        <w:rPr>
          <w:lang w:val="sw_KE" w:bidi="sw_KE"/>
        </w:rPr>
        <w:t>Katika simulizi hii tunaona Yesu na yule mwanamke Mkanaani wakizidi kusogeleana na kuelewana zaidi.</w:t>
      </w:r>
    </w:p>
    <w:p>
      <w:pPr>
        <w:pStyle w:val="ListBullet"/>
        <w:spacing w:line="240" w:lineRule="auto"/>
        <w:ind w:left="720"/>
      </w:pPr>
      <w:r>
        <w:rPr>
          <w:lang w:val="sw_KE" w:bidi="sw_KE"/>
        </w:rPr>
      </w:r>
      <w:r>
        <w:rPr>
          <w:lang w:val="sw_KE" w:bidi="sw_KE"/>
        </w:rPr>
        <w:t>Kwanza, anamwita Yesu, pengine kutoka umbali fulani nyuma ya Yesu.</w:t>
      </w:r>
    </w:p>
    <w:p>
      <w:pPr>
        <w:pStyle w:val="ListBullet"/>
        <w:spacing w:line="240" w:lineRule="auto"/>
        <w:ind w:left="720"/>
      </w:pPr>
      <w:r>
        <w:rPr>
          <w:lang w:val="sw_KE" w:bidi="sw_KE"/>
        </w:rPr>
      </w:r>
      <w:r>
        <w:rPr>
          <w:lang w:val="sw_KE" w:bidi="sw_KE"/>
        </w:rPr>
        <w:t>Kisha, wanafunzi na Yesu wanazungumza kuhusu yeye; yuko karibu vya kutosha kusikia, lakini Yesu hazungumzi moja kwa moja na yeye.</w:t>
      </w:r>
    </w:p>
    <w:p>
      <w:pPr>
        <w:pStyle w:val="ListBullet"/>
        <w:spacing w:line="240" w:lineRule="auto"/>
        <w:ind w:left="720"/>
      </w:pPr>
      <w:r>
        <w:rPr>
          <w:lang w:val="sw_KE" w:bidi="sw_KE"/>
        </w:rPr>
      </w:r>
      <w:r>
        <w:rPr>
          <w:lang w:val="sw_KE" w:bidi="sw_KE"/>
        </w:rPr>
        <w:t>Kisha, mwanamke anakuja karibu sana na Yesu na kuinama mbele yake. Kwa kufanya hivyo, anazuia njia yake, ili alazimike kusitisha! Yesu sasa anazungumza na yeye moja kwa moja, lakini maneno yake ni makali.</w:t>
      </w:r>
    </w:p>
    <w:p>
      <w:pPr>
        <w:pStyle w:val="ListBullet"/>
        <w:spacing w:line="240" w:lineRule="auto"/>
        <w:ind w:left="720"/>
      </w:pPr>
      <w:r>
        <w:rPr>
          <w:lang w:val="sw_KE" w:bidi="sw_KE"/>
        </w:rPr>
      </w:r>
      <w:r>
        <w:rPr>
          <w:lang w:val="sw_KE" w:bidi="sw_KE"/>
        </w:rPr>
        <w:t>Mwanamke anazungumza na Yesu tena. Yesu anajibu kwa kumsifu mwanamke kwa imani yake, na kumwambia kwamba binti yake ataponywa.</w:t>
      </w:r>
    </w:p>
    <w:p>
      <w:pPr/>
      <w:r>
        <w:rPr>
          <w:lang w:val="sw_KE" w:bidi="sw_KE"/>
        </w:rPr>
      </w:r>
      <w:r>
        <w:rPr>
          <w:lang w:val="sw_KE" w:bidi="sw_KE"/>
        </w:rPr>
        <w:t>Unaweza kumwona mwanamke na Yesu wakija karibu zaidi kwa kimwili, lakini uhusiano wao pia unakuwa bora. Fikiria kuhusu jinsi unavyoweza kuonyesha hii. Pengine Yesu anaweza kufanya uso wake ugeuke kutoka kwa mwanamke, na kugeuka tu uso wake kwake mwishoni sana? Au unafikiri kwamba pengine Yesu alikuwa akijaribu kuficha tabasamu kwenye uso wake, kwa sababu alifurahia mazungumzo lakini alikuwa akijaribu kuonekana mkali? Yesu anajibu vipi baada ya jibu janja la mwanamke? Je, unafikiri kwamba Yesu alitabasamu, alionekana kuwa na furaha sana, au pengine anacheka sana?</w:t>
      </w:r>
    </w:p>
    <w:p>
      <w:pPr/>
      <w:r>
        <w:rPr>
          <w:lang w:val="sw_KE" w:bidi="sw_KE"/>
        </w:rPr>
      </w:r>
      <w:r>
        <w:rPr>
          <w:lang w:val="sw_KE" w:bidi="sw_KE"/>
        </w:rPr>
        <w:t>Unahitaji kufikiria kuhusu sauti Yesu anatumia katika hadithi hii. Jaribio la kuelezea hadithi na Yesu kuwa na sauti ya hasira, sauti ya kirafiki, au sauti ya upande wowote. Ukifanya hivyo, simulizi hii inabadilika vipi kwako?</w:t>
      </w:r>
    </w:p>
    <w:p>
      <w:pPr/>
      <w:r>
        <w:rPr>
          <w:lang w:val="sw_KE" w:bidi="sw_KE"/>
        </w:rPr>
      </w:r>
      <w:r>
        <w:rPr>
          <w:lang w:val="sw_KE" w:bidi="sw_KE"/>
        </w:rPr>
        <w:t>Fikiria kuhusu mahali ambapo wanafunzi wako katika hadithi hii. Nyuso zao zinabadilikaje wanaposikiliza mazungumzo kati ya Yesu na mwanamke?</w:t>
      </w:r>
    </w:p>
    <w:p>
      <w:pPr/>
      <w:r>
        <w:rPr>
          <w:lang w:val="sw_KE" w:bidi="sw_KE"/>
        </w:rPr>
      </w:r>
      <w:r>
        <w:rPr>
          <w:lang w:val="sw_KE" w:bidi="sw_KE"/>
        </w:rPr>
        <w:t>Igiza Yesu na wanafunzi wakiondoka eneo la Gennesareti na kusafiri njia ya muda mrefu kwa mkoa wa Tiro na Sidoni.</w:t>
      </w:r>
    </w:p>
    <w:p>
      <w:pPr/>
      <w:r>
        <w:rPr>
          <w:lang w:val="sw_KE" w:bidi="sw_KE"/>
        </w:rPr>
      </w:r>
      <w:r>
        <w:rPr>
          <w:lang w:val="sw_KE" w:bidi="sw_KE"/>
        </w:rPr>
        <w:t>Unaweza kutaka kuigiza mwanamke Mkanaani na binti yake wakiwa nyumba yao wenyewe. Hali ya binti ingeweza kuwa kama nini?</w:t>
      </w:r>
    </w:p>
    <w:p>
      <w:pPr/>
      <w:r>
        <w:rPr>
          <w:lang w:val="sw_KE" w:bidi="sw_KE"/>
        </w:rPr>
      </w:r>
      <w:r>
        <w:rPr>
          <w:lang w:val="sw_KE" w:bidi="sw_KE"/>
        </w:rPr>
        <w:t>Igiza mwanamke akiondoka ili kukutana na Yesu.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mwanamke, "Unahisi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Igizeni jinsi yule mwanamke anavyomfuata Yesu pamoja na wanafunzi wake huku akimwita kwa sauti.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Yesu: "Unafikiri nini?" Unaweza kusikia mambo kama:</w:t>
      </w:r>
    </w:p>
    <w:p>
      <w:pPr>
        <w:pStyle w:val="ListBullet"/>
        <w:spacing w:line="240" w:lineRule="auto"/>
        <w:ind w:left="720"/>
      </w:pPr>
      <w:r>
        <w:rPr>
          <w:lang w:val="sw_KE" w:bidi="sw_KE"/>
        </w:rPr>
      </w:r>
      <w:r>
        <w:rPr>
          <w:lang w:val="sw_KE" w:bidi="sw_KE"/>
        </w:rPr>
        <w:t>Waulize waigizaji wanaoigiza wanafunzi: "Mnafikiri nini?"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Igiza wanafunzi wakitembea karibu na Yesu na kulalamika kuhusu mwanamke. Igiza Yesu akijibu wanafunzi.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mwanamke: "Unafikiri nini wakati unasikia Yesu akisema hii?" Unaweza kusikia mambo kama:</w:t>
      </w:r>
    </w:p>
    <w:p>
      <w:pPr>
        <w:pStyle w:val="ListBullet"/>
        <w:spacing w:line="240" w:lineRule="auto"/>
        <w:ind w:left="720"/>
      </w:pPr>
      <w:r>
        <w:rPr>
          <w:lang w:val="sw_KE" w:bidi="sw_KE"/>
        </w:rPr>
      </w:r>
      <w:r>
        <w:rPr>
          <w:lang w:val="sw_KE" w:bidi="sw_KE"/>
        </w:rPr>
        <w:t>Muulize mwigizaji anayeigiza wanafunzi: "Unafikiri nini?" Unaweza kusikia mambo kama:</w:t>
      </w:r>
    </w:p>
    <w:p>
      <w:pPr>
        <w:pStyle w:val="ListBullet"/>
        <w:spacing w:line="240" w:lineRule="auto"/>
        <w:ind w:left="720"/>
      </w:pPr>
      <w:r>
        <w:rPr>
          <w:lang w:val="sw_KE" w:bidi="sw_KE"/>
        </w:rPr>
      </w:r>
      <w:r>
        <w:rPr>
          <w:lang w:val="sw_KE" w:bidi="sw_KE"/>
        </w:rPr>
        <w:t>Muulize mwigizaji anayeigiza Yesu: "Unafikiri nini?"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Igiza mwanamke akianguka kwenye miguu ya Yesu. Anapiga magoti mbele yake na kugusa kichwa chake kwa ardhi. Anajifanyia aibu mbele yake na kumwomba awe na rehema.</w:t>
      </w:r>
    </w:p>
    <w:p>
      <w:pPr/>
      <w:r>
        <w:rPr>
          <w:lang w:val="sw_KE" w:bidi="sw_KE"/>
        </w:rPr>
      </w:r>
      <w:r>
        <w:rPr>
          <w:lang w:val="sw_KE" w:bidi="sw_KE"/>
        </w:rPr>
        <w:t>Igiza mazungumzo mengine.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Yesu: "Unahisi vipi?" Unaweza kusikia mambo kama:</w:t>
      </w:r>
    </w:p>
    <w:p>
      <w:pPr>
        <w:pStyle w:val="ListBullet"/>
        <w:spacing w:line="240" w:lineRule="auto"/>
        <w:ind w:left="720"/>
      </w:pPr>
      <w:r>
        <w:rPr>
          <w:lang w:val="sw_KE" w:bidi="sw_KE"/>
        </w:rPr>
      </w:r>
      <w:r>
        <w:rPr>
          <w:lang w:val="sw_KE" w:bidi="sw_KE"/>
        </w:rPr>
        <w:t>Muulize mwigizaji anayeigiza mwanamke, "Unahisi vipi?" Unaweza kusikia mambo kama:</w:t>
      </w:r>
    </w:p>
    <w:p>
      <w:pPr>
        <w:pStyle w:val="ListBullet"/>
        <w:spacing w:line="240" w:lineRule="auto"/>
        <w:ind w:left="720"/>
      </w:pPr>
      <w:r>
        <w:rPr>
          <w:lang w:val="sw_KE" w:bidi="sw_KE"/>
        </w:rPr>
      </w:r>
      <w:r>
        <w:rPr>
          <w:lang w:val="sw_KE" w:bidi="sw_KE"/>
        </w:rPr>
        <w:t>Waulize waigizaji wanaoigiza wanafunzi: "Mnafikiri nini?" Unaweza kusikia mambo kama:</w:t>
      </w:r>
    </w:p>
    <w:p>
      <w:pPr/>
      <w:r>
        <w:rPr>
          <w:lang w:val="sw_KE" w:bidi="sw_KE"/>
        </w:rPr>
      </w:r>
      <w:r>
        <w:rPr>
          <w:lang w:val="sw_KE" w:bidi="sw_KE"/>
        </w:rPr>
        <w:t>Unaweza kutaka kuigiza mama akija nyumbani na kumkuta binti yake akiwa mzima!</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Mwanamke Mkanaani anamwita Yesu "Bwana, </w:t>
      </w:r>
      <w:r>
        <w:rPr>
          <w:b/>
          <w:lang w:val="sw_KE" w:bidi="sw_KE"/>
        </w:rPr>
        <w:t>mwana wa Daudi</w:t>
      </w:r>
      <w:r>
        <w:rPr>
          <w:lang w:val="sw_KE" w:bidi="sw_KE"/>
        </w:rPr>
        <w:t xml:space="preserve">." </w:t>
      </w:r>
      <w:r>
        <w:rPr>
          <w:lang w:val="sw_KE" w:bidi="sw_KE"/>
        </w:rPr>
        <w:t>Daudi</w:t>
      </w:r>
      <w:r>
        <w:rPr>
          <w:lang w:val="sw_KE" w:bidi="sw_KE"/>
        </w:rPr>
        <w:t xml:space="preserve"> alikuwa mfalme aliyependwa zaidi wa Wayahudi, ambaye aliishi kwa muda mrefu uliopita. Mmesikia jina lake mara nyingi kwa sasa. Mwanamke hafikirii kwamba Yesu ni mwana wa moja kwa moja wa mfalme Daudi: "Mwana wa Daudi" hapa inamaanisha "uzao wa Daudi." Tumia maneno sawa ambayo umetumia katika hadithi za awali. Neno </w:t>
      </w:r>
      <w:r>
        <w:rPr>
          <w:lang w:val="sw_KE" w:bidi="sw_KE"/>
        </w:rPr>
        <w:t>Mwana wa Daudi</w:t>
      </w:r>
      <w:r>
        <w:rPr>
          <w:lang w:val="sw_KE" w:bidi="sw_KE"/>
        </w:rPr>
        <w:t xml:space="preserve"> linapatikana katika Faharasa Kuu.</w:t>
      </w:r>
    </w:p>
    <w:p>
      <w:pPr/>
      <w:r>
        <w:rPr>
          <w:lang w:val="sw_KE" w:bidi="sw_KE"/>
        </w:rPr>
      </w:r>
      <w:r>
        <w:rPr>
          <w:b/>
          <w:lang w:val="sw_KE" w:bidi="sw_KE"/>
        </w:rPr>
        <w:t>Bwana</w:t>
      </w:r>
      <w:r>
        <w:rPr>
          <w:lang w:val="sw_KE" w:bidi="sw_KE"/>
        </w:rPr>
        <w:t xml:space="preserve"> linaweza kumaanisha "bwana" au kitu kama "bwana anayeheshimiwa." Katika Biblia, mara nyingi linatumiwa kumwita Mungu. Katika hadithi hii, mwanamke huenda akawa anatumia neno hilo kama neno la heshima tu. Neno </w:t>
      </w:r>
      <w:r>
        <w:rPr>
          <w:lang w:val="sw_KE" w:bidi="sw_KE"/>
        </w:rPr>
        <w:t>bwana</w:t>
      </w:r>
      <w:r>
        <w:rPr>
          <w:lang w:val="sw_KE" w:bidi="sw_KE"/>
        </w:rPr>
        <w:t xml:space="preserve"> linapatikana katika Faharasa Kuu.</w:t>
      </w:r>
    </w:p>
    <w:p>
      <w:pPr/>
      <w:r>
        <w:rPr>
          <w:lang w:val="sw_KE" w:bidi="sw_KE"/>
        </w:rPr>
      </w:r>
      <w:r>
        <w:rPr>
          <w:lang w:val="sw_KE" w:bidi="sw_KE"/>
        </w:rPr>
        <w:t xml:space="preserve">Mwanamke amwambia Yesu kwamba binti yake </w:t>
      </w:r>
      <w:r>
        <w:rPr>
          <w:b/>
          <w:lang w:val="sw_KE" w:bidi="sw_KE"/>
        </w:rPr>
        <w:t>amepagwa na pepo vibaya sana</w:t>
      </w:r>
      <w:r>
        <w:rPr>
          <w:lang w:val="sw_KE" w:bidi="sw_KE"/>
        </w:rPr>
        <w:t>. Hii ina maana binti yake anadhibitiwa na pepo. Si kidogo tu, bali ni sana! Pepo anasababisha mateso makubwa kwa binti.</w:t>
      </w:r>
    </w:p>
    <w:p>
      <w:pPr/>
      <w:r>
        <w:rPr>
          <w:lang w:val="sw_KE" w:bidi="sw_KE"/>
        </w:rPr>
      </w:r>
      <w:r>
        <w:rPr>
          <w:lang w:val="sw_KE" w:bidi="sw_KE"/>
        </w:rPr>
        <w:t xml:space="preserve">Neno </w:t>
      </w:r>
      <w:r>
        <w:rPr>
          <w:lang w:val="sw_KE" w:bidi="sw_KE"/>
        </w:rPr>
        <w:t>pepo</w:t>
      </w:r>
      <w:r>
        <w:rPr>
          <w:lang w:val="sw_KE" w:bidi="sw_KE"/>
        </w:rPr>
        <w:t xml:space="preserve"> linapatikana katika Faharasa Kuu. Tumia neno sawa ambalo umelitumia katika hadithi za awali.</w:t>
      </w:r>
    </w:p>
    <w:p>
      <w:pPr/>
      <w:r>
        <w:rPr>
          <w:lang w:val="sw_KE" w:bidi="sw_KE"/>
        </w:rPr>
      </w:r>
      <w:r>
        <w:rPr>
          <w:lang w:val="sw_KE" w:bidi="sw_KE"/>
        </w:rPr>
        <w:t xml:space="preserve">Kwa </w:t>
      </w:r>
      <w:r>
        <w:rPr>
          <w:b/>
          <w:lang w:val="sw_KE" w:bidi="sw_KE"/>
        </w:rPr>
        <w:t>binti</w:t>
      </w:r>
      <w:r>
        <w:rPr>
          <w:lang w:val="sw_KE" w:bidi="sw_KE"/>
        </w:rPr>
        <w:t>, tumia neno ambalo linamaanisha msichana mdogo, ambaye bado hajaolewa.</w:t>
      </w:r>
    </w:p>
    <w:p>
      <w:pPr/>
      <w:r>
        <w:rPr>
          <w:lang w:val="sw_KE" w:bidi="sw_KE"/>
        </w:rPr>
      </w:r>
      <w:r>
        <w:rPr>
          <w:lang w:val="sw_KE" w:bidi="sw_KE"/>
        </w:rPr>
        <w:t xml:space="preserve">Mwanamke </w:t>
      </w:r>
      <w:r>
        <w:rPr>
          <w:b/>
          <w:lang w:val="sw_KE" w:bidi="sw_KE"/>
        </w:rPr>
        <w:t>analilia</w:t>
      </w:r>
      <w:r>
        <w:rPr>
          <w:lang w:val="sw_KE" w:bidi="sw_KE"/>
        </w:rPr>
        <w:t xml:space="preserve"> Yesu. Hii ina maana anaita kwa sauti.</w:t>
      </w:r>
    </w:p>
    <w:p>
      <w:pPr/>
      <w:r>
        <w:rPr>
          <w:lang w:val="sw_KE" w:bidi="sw_KE"/>
        </w:rPr>
      </w:r>
      <w:r>
        <w:rPr>
          <w:lang w:val="sw_KE" w:bidi="sw_KE"/>
        </w:rPr>
        <w:t xml:space="preserve">Yesu anasema si sahihi kuchukua </w:t>
      </w:r>
      <w:r>
        <w:rPr>
          <w:b/>
          <w:lang w:val="sw_KE" w:bidi="sw_KE"/>
        </w:rPr>
        <w:t>mkate</w:t>
      </w:r>
      <w:r>
        <w:rPr>
          <w:lang w:val="sw_KE" w:bidi="sw_KE"/>
        </w:rPr>
        <w:t xml:space="preserve"> wa watoto na kuutupa kwa mbwa. Ikiwa watu kwa kawaida hawali mkate katika eneo lako, unaweza kutumia "chakula" badala ya neno mkate.</w:t>
      </w:r>
    </w:p>
    <w:p>
      <w:pPr/>
      <w:r>
        <w:rPr>
          <w:lang w:val="sw_KE" w:bidi="sw_KE"/>
        </w:rPr>
      </w:r>
      <w:r>
        <w:rPr>
          <w:lang w:val="sw_KE" w:bidi="sw_KE"/>
        </w:rPr>
        <w:t>Hatimaye, Yesu anamwambia mwanamke, "</w:t>
      </w:r>
      <w:r>
        <w:rPr>
          <w:b/>
          <w:lang w:val="sw_KE" w:bidi="sw_KE"/>
        </w:rPr>
        <w:t>Ewe mwanamke</w:t>
      </w:r>
      <w:r>
        <w:rPr>
          <w:lang w:val="sw_KE" w:bidi="sw_KE"/>
        </w:rPr>
        <w:t>!"</w:t>
      </w:r>
    </w:p>
    <w:p>
      <w:pPr/>
      <w:r>
        <w:rPr>
          <w:lang w:val="sw_KE" w:bidi="sw_KE"/>
        </w:rPr>
      </w:r>
      <w:r>
        <w:rPr>
          <w:lang w:val="sw_KE" w:bidi="sw_KE"/>
        </w:rPr>
        <w:t>Neno "Mwanamke" lilikuwa njia ya kawaida na ya heshima ya kumwita mwanamke. "Oh" ina maana kwamba Yesu anazungumza kwa hisia.</w:t>
      </w:r>
    </w:p>
    <w:p>
      <w:pPr/>
      <w:r>
        <w:rPr>
          <w:lang w:val="sw_KE" w:bidi="sw_KE"/>
        </w:rPr>
      </w:r>
      <w:r>
        <w:rPr>
          <w:lang w:val="sw_KE" w:bidi="sw_KE"/>
        </w:rPr>
        <w:t xml:space="preserve">Yesu anamwambia mwanamke kwamba ana </w:t>
      </w:r>
      <w:r>
        <w:rPr>
          <w:b/>
          <w:lang w:val="sw_KE" w:bidi="sw_KE"/>
        </w:rPr>
        <w:t>imani kubwa</w:t>
      </w:r>
      <w:r>
        <w:rPr>
          <w:lang w:val="sw_KE" w:bidi="sw_KE"/>
        </w:rPr>
        <w:t xml:space="preserve">. Hii ina maana kwamba Yesu anaona kwamba anamwamini yeye sana. Neno </w:t>
      </w:r>
      <w:r>
        <w:rPr>
          <w:lang w:val="sw_KE" w:bidi="sw_KE"/>
        </w:rPr>
        <w:t>imani</w:t>
      </w:r>
      <w:r>
        <w:rPr>
          <w:lang w:val="sw_KE" w:bidi="sw_KE"/>
        </w:rPr>
        <w:t xml:space="preserve"> linapatikana katika Faharasa Kuu.</w:t>
      </w:r>
    </w:p>
    <w:p>
      <w:pPr/>
      <w:r>
        <w:rPr>
          <w:lang w:val="sw_KE" w:bidi="sw_KE"/>
        </w:rPr>
      </w:r>
      <w:r>
        <w:rPr>
          <w:lang w:val="sw_KE" w:bidi="sw_KE"/>
        </w:rPr>
        <w:t>Yesu anasema "</w:t>
      </w:r>
      <w:r>
        <w:rPr>
          <w:b/>
          <w:lang w:val="sw_KE" w:bidi="sw_KE"/>
        </w:rPr>
        <w:t>Kile unachotaka kitokee kwako</w:t>
      </w:r>
      <w:r>
        <w:rPr>
          <w:lang w:val="sw_KE" w:bidi="sw_KE"/>
        </w:rPr>
        <w:t xml:space="preserve">." Hii haimaanishi kwamba Yesu anatumaini kwamba itatokea; anamaanisha </w:t>
      </w:r>
      <w:r>
        <w:rPr>
          <w:b/>
          <w:lang w:val="sw_KE" w:bidi="sw_KE"/>
        </w:rPr>
        <w:t>itatokea</w:t>
      </w:r>
      <w:r>
        <w:rPr>
          <w:lang w:val="sw_KE" w:bidi="sw_KE"/>
        </w:rPr>
        <w:t>. Njia nyingine ya kusema hili ni kwa kusema, "Nitafanya kile unachotaka."</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15:29–39</w:t>
      </w:r>
      <w:r>
        <w:rPr>
          <w:lang w:val="sw_KE" w:bidi="sw_KE"/>
        </w:rPr>
      </w:r>
    </w:p>
    <w:p>
      <w:pPr>
        <w:pStyle w:val="Heading3"/>
      </w:pPr>
      <w:r>
        <w:rPr>
          <w:lang w:val="sw_KE" w:bidi="sw_KE"/>
        </w:rPr>
        <w:t>Sikiliza na Moyo</w:t>
      </w:r>
    </w:p>
    <w:p>
      <w:pPr/>
      <w:r>
        <w:rPr>
          <w:lang w:val="sw_KE" w:bidi="sw_KE"/>
        </w:rPr>
      </w:r>
      <w:r>
        <w:rPr>
          <w:lang w:val="sw_KE" w:bidi="sw_KE"/>
        </w:rPr>
        <w:t>Sikiliza Mathayo 15:29–39 na utie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Katika simulizi ya awali, Yesu alikuwa katika eneo la Tiro na Sidoni, ambalo lilikuwa katika nchi tofauti. Katika simulizi hii, anarudi Galilaya.</w:t>
      </w:r>
    </w:p>
    <w:p>
      <w:pPr/>
      <w:r>
        <w:rPr>
          <w:lang w:val="sw_KE" w:bidi="sw_KE"/>
        </w:rPr>
      </w:r>
      <w:r>
        <w:rPr>
          <w:lang w:val="sw_KE" w:bidi="sw_KE"/>
        </w:rPr>
        <w:t xml:space="preserve">Ikiwa unataka, unaweza </w:t>
      </w:r>
      <w:r>
        <w:rPr>
          <w:lang w:val="sw_KE" w:bidi="sw_KE"/>
        </w:rPr>
        <w:t>kuangalia ramani tena na kuonyesha maeneo haya</w:t>
      </w:r>
      <w:r>
        <w:rPr>
          <w:lang w:val="sw_KE" w:bidi="sw_KE"/>
        </w:rPr>
        <w:t>.</w:t>
      </w:r>
    </w:p>
    <w:p>
      <w:pPr/>
      <w:r>
        <w:rPr>
          <w:lang w:val="sw_KE" w:bidi="sw_KE"/>
        </w:rPr>
      </w:r>
      <w:r>
        <w:rPr>
          <w:lang w:val="sw_KE" w:bidi="sw_KE"/>
        </w:rPr>
        <w:t>Wiki kadhaa, au pengine miezi, inaweza kuwa imepita tangu alipoondoka Galilaya. Lakini watu walikuwa hawajamsahau, na hivi karibuni kulikuwa na umati mkubwa wa watu karibu naye tena! Watu wanamletea watu wenye magonjwa mengi, na Yesu anawaponya wote.</w:t>
      </w:r>
    </w:p>
    <w:p>
      <w:pPr/>
      <w:r>
        <w:rPr>
          <w:lang w:val="sw_KE" w:bidi="sw_KE"/>
        </w:rPr>
      </w:r>
      <w:r>
        <w:rPr>
          <w:lang w:val="sw_KE" w:bidi="sw_KE"/>
        </w:rPr>
        <w:t>Watu wanashangaa sana kwa sababu ya uponyaji huu, na wanamsifu Mungu wa Israeli. Watu wanamsifu Mungu kwa sababu wanatambua kwamba kile Yesu anafanya kinatoka kwa Mungu. Inavutia kwamba Mathayo anasema wanamsifu "Mungu wa Israeli," na si tu "Mungu." Hii pengine ina maana kwamba watu hawa si Wayahudi. Mathayo hasemi mahali ambapo katika Galilaya hadithi hii inatokea lakini uwezekano mkubwa inatokea mahali fulani upande wa mashariki wa ziwa Galilaya. Watu wengi ambao hawakuwa Wayahudi waliishi hapo.</w:t>
      </w:r>
    </w:p>
    <w:p>
      <w:pPr/>
      <w:r>
        <w:rPr>
          <w:lang w:val="sw_KE" w:bidi="sw_KE"/>
        </w:rPr>
      </w:r>
      <w:r>
        <w:rPr>
          <w:lang w:val="sw_KE" w:bidi="sw_KE"/>
        </w:rPr>
        <w:t xml:space="preserve">Je, unaweza kusimulia hadithi kuhusu mtu anayepona? Ni nini kilichotokea? </w:t>
      </w:r>
    </w:p>
    <w:p>
      <w:pPr/>
      <w:r>
        <w:rPr>
          <w:lang w:val="sw_KE" w:bidi="sw_KE"/>
        </w:rPr>
      </w:r>
      <w:r>
        <w:rPr>
          <w:lang w:val="sw_KE" w:bidi="sw_KE"/>
        </w:rPr>
        <w:t>Kutoka kwa kile Yesu anasema kwa wanafunzi wake, tunagundua kwamba watu wanakaa na Yesu kwa siku tatu. Kutoka kwa jibu ambalo wanafunzi wanatoa, tunagundua kwamba hii ni mahali pa peke yake. Hakuna vijiji vya karibu na hakuna maduka. Chakula chochote ambacho watu wangeweza kuleta kimeshaisha sasa.</w:t>
      </w:r>
    </w:p>
    <w:p>
      <w:pPr/>
      <w:r>
        <w:rPr>
          <w:lang w:val="sw_KE" w:bidi="sw_KE"/>
        </w:rPr>
      </w:r>
      <w:r>
        <w:rPr>
          <w:lang w:val="sw_KE" w:bidi="sw_KE"/>
        </w:rPr>
        <w:t>Yesu anawaambia wanafunzi kwamba anawahurumia watu. Anahisi kuwahurumia kwa sababu wameishiwa na chakula. Ikiwa anawatuma nyumbani sasa, wanaweza kuhitaji kutembea mwendo mrefu kabla ya kupata chakula chochote. Wanaweza kuhisi dhaifu sana na wanaweza kuanguka chini wakati wa kutembea.</w:t>
      </w:r>
    </w:p>
    <w:p>
      <w:pPr/>
      <w:r>
        <w:rPr>
          <w:lang w:val="sw_KE" w:bidi="sw_KE"/>
        </w:rPr>
      </w:r>
      <w:r>
        <w:rPr>
          <w:lang w:val="sw_KE" w:bidi="sw_KE"/>
        </w:rPr>
        <w:t>Yesu haulizi wanafunzi wake kile cha kufanya kuhusu hali, lakini ni wazi kwamba anataka kusikia kile wanachofikiri. Wanafunzi wangekumbuka kwamba kulikuwa na hali sawa si muda mrefu sana uliopita, ambapo Yesu alilisha watu elfu tana! Lakini wanafunzi hawakumbuki, au hawafikiri kwamba Yesu anaweza kufanya kitu kama hicho tena. Badala yake, wanamwomba Yesu ambapo wanaweza kupata mkate wa kutosha ili kulisha watu wengi sana katika mahali hapa pa mbali. Hawana maana ya kuuliza hivyo; wanamaanisha kwamba mahali walipo, haiwezekani kupata chakula cha kutosha kwa watu wengi kiasi hicho.</w:t>
      </w:r>
    </w:p>
    <w:p>
      <w:pPr/>
      <w:r>
        <w:rPr>
          <w:lang w:val="sw_KE" w:bidi="sw_KE"/>
        </w:rPr>
      </w:r>
      <w:r>
        <w:rPr>
          <w:lang w:val="sw_KE" w:bidi="sw_KE"/>
        </w:rPr>
        <w:t>Yesu anauliza ni vipande viingapi vya mikate wanavyo, na wanafunzi wanamwambia Yesu kwamba wana vipande saba na samaki wadogo chache. Yesu anawaambia watu waketi chini. Neno ambalo linatumiwa kwa "kukaa" ni neno ambalo linamaanisha kitu kama "kukaa chini kupumzika ili kula." Hii ina maana kwamba watu wanaweza kutarajia kupata chakula kizuri!</w:t>
      </w:r>
    </w:p>
    <w:p>
      <w:pPr/>
      <w:r>
        <w:rPr>
          <w:lang w:val="sw_KE" w:bidi="sw_KE"/>
        </w:rPr>
      </w:r>
      <w:r>
        <w:rPr>
          <w:lang w:val="sw_KE" w:bidi="sw_KE"/>
        </w:rPr>
        <w:t>Yesu anachukua mikate na samaki mikononi mwake na kumshukuru Mungu kwa chakula hicho. Kisha Yesu anavunja mikate na samaki katika vipande vidogo na anatoa vipande kwa wanafunzi wake. Kumshukuru Mungu kwa chakula na kuvunja mkate kwa vipande ilikuwa kile kila baba ya Kiyahudi alifanya mwanzo wa kila chakula.</w:t>
      </w:r>
    </w:p>
    <w:p>
      <w:pPr/>
      <w:r>
        <w:rPr>
          <w:lang w:val="sw_KE" w:bidi="sw_KE"/>
        </w:rPr>
      </w:r>
      <w:r>
        <w:rPr>
          <w:lang w:val="sw_KE" w:bidi="sw_KE"/>
        </w:rPr>
        <w:t xml:space="preserve">Onyesha timu yako picha ya </w:t>
      </w:r>
      <w:r>
        <w:rPr>
          <w:lang w:val="sw_KE" w:bidi="sw_KE"/>
        </w:rPr>
        <w:t>mkate</w:t>
      </w:r>
      <w:r>
        <w:rPr>
          <w:lang w:val="sw_KE" w:bidi="sw_KE"/>
        </w:rPr>
        <w:t xml:space="preserve">, na mkate ambao umevunjwa. Ikiwa inahitajika, onyesha timu yako picha ya </w:t>
      </w:r>
      <w:r>
        <w:rPr>
          <w:lang w:val="sw_KE" w:bidi="sw_KE"/>
        </w:rPr>
        <w:t>samaki</w:t>
      </w:r>
      <w:r>
        <w:rPr>
          <w:lang w:val="sw_KE" w:bidi="sw_KE"/>
        </w:rPr>
        <w:t>.</w:t>
      </w:r>
    </w:p>
    <w:p>
      <w:pPr/>
      <w:r>
        <w:rPr>
          <w:lang w:val="sw_KE" w:bidi="sw_KE"/>
        </w:rPr>
      </w:r>
      <w:r>
        <w:rPr>
          <w:lang w:val="sw_KE" w:bidi="sw_KE"/>
        </w:rPr>
        <w:t>Wanafunzi wanachukua vipande na kuanza kukabidhi kwa watu. Yesu anaendelea kurarua na kurarua mikate na samaki, na wanafunzi wanaendelea kuchukua vipande kutoka kwake na kuwapa watu, na hawatoi vipande vyao! Kila mtu anapata chakula cha kutosha, na hata kuna mabaki mengi. Vikapu saba vikubwa vya chakula vinabaki bila kuliwa!</w:t>
      </w:r>
    </w:p>
    <w:p>
      <w:pPr/>
      <w:r>
        <w:rPr>
          <w:lang w:val="sw_KE" w:bidi="sw_KE"/>
        </w:rPr>
      </w:r>
      <w:r>
        <w:rPr>
          <w:lang w:val="sw_KE" w:bidi="sw_KE"/>
        </w:rPr>
        <w:t>Mathayo anatuambia kulikuwa na wanaume elfu nne. Lakini pia kulikuwa na wanawake na watoto. Kwa hiyo inawezekana kwamba hapo palikuwa watu kama elfu kumi pamoja.</w:t>
      </w:r>
    </w:p>
    <w:p>
      <w:pPr/>
      <w:r>
        <w:rPr>
          <w:lang w:val="sw_KE" w:bidi="sw_KE"/>
        </w:rPr>
      </w:r>
      <w:r>
        <w:rPr>
          <w:lang w:val="sw_KE" w:bidi="sw_KE"/>
        </w:rPr>
        <w:t>Je, unaweza kufikiria jinsi inavyoonekana kuwa na watu wengi sana mahali pamoja? Ni watu wangapi wanaishi katika kijiji chako, au mji? Ni watu wangapi ambao wanakuja kanisa lenu siku ya Jumapili? Ni umati gani mkubwa zaidi ambao umewahi kuwa nao?</w:t>
      </w:r>
    </w:p>
    <w:p>
      <w:pPr/>
      <w:r>
        <w:rPr>
          <w:lang w:val="sw_KE" w:bidi="sw_KE"/>
        </w:rPr>
      </w:r>
      <w:r>
        <w:rPr>
          <w:lang w:val="sw_KE" w:bidi="sw_KE"/>
        </w:rPr>
        <w:t xml:space="preserve">Ikiwa ni manufaa, onyesha watu picha ya umati </w:t>
      </w:r>
      <w:r>
        <w:rPr>
          <w:b/>
          <w:lang w:val="sw_KE" w:bidi="sw_KE"/>
        </w:rPr>
        <w:t>mkubwa wa watu</w:t>
      </w:r>
      <w:r>
        <w:rPr>
          <w:lang w:val="sw_KE" w:bidi="sw_KE"/>
        </w:rPr>
        <w:t>.</w:t>
      </w:r>
    </w:p>
    <w:p>
      <w:pPr/>
      <w:r>
        <w:rPr>
          <w:lang w:val="sw_KE" w:bidi="sw_KE"/>
        </w:rPr>
      </w:r>
      <w:r>
        <w:rPr>
          <w:lang w:val="sw_KE" w:bidi="sw_KE"/>
        </w:rPr>
        <w:t>Baada ya chakula, Yesu anawaambia watu kwenda nyumbani. Kisha Yesu mwenyewe anaenda katika mashua na kwenda mahali pengine. Mashua inaweza kuwa mali ya mmoja wa wanafunzi wake. Wanafunzi wa Yesu pengine wanaenda pamoja naye katika mashua pia, hata ingawa Mathayo hasemi hii.</w:t>
      </w:r>
    </w:p>
    <w:p>
      <w:pPr/>
      <w:r>
        <w:rPr>
          <w:lang w:val="sw_KE" w:bidi="sw_KE"/>
        </w:rPr>
      </w:r>
      <w:r>
        <w:rPr>
          <w:lang w:val="sw_KE" w:bidi="sw_KE"/>
        </w:rPr>
        <w:t>Yesu kisha anaenda Magadan. Hii ilikuwa mahali pengine katika Galilaya lakini hatujui ni wapi hasa.</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Simulizi hili lina matukio matano.</w:t>
      </w:r>
    </w:p>
    <w:p>
      <w:pPr/>
      <w:r>
        <w:rPr>
          <w:lang w:val="sw_KE" w:bidi="sw_KE"/>
        </w:rPr>
      </w:r>
      <w:r>
        <w:rPr>
          <w:b/>
          <w:lang w:val="sw_KE" w:bidi="sw_KE"/>
        </w:rPr>
        <w:t>Tukio la kwanza:</w:t>
      </w:r>
      <w:r>
        <w:rPr>
          <w:lang w:val="sw_KE" w:bidi="sw_KE"/>
        </w:rPr>
        <w:t xml:space="preserve"> Yesu anaondoka eneo la Tiro na Sidoni na anarudi Galilaya.</w:t>
      </w:r>
    </w:p>
    <w:p>
      <w:pPr/>
      <w:r>
        <w:rPr>
          <w:lang w:val="sw_KE" w:bidi="sw_KE"/>
        </w:rPr>
      </w:r>
      <w:r>
        <w:rPr>
          <w:b/>
          <w:lang w:val="sw_KE" w:bidi="sw_KE"/>
        </w:rPr>
        <w:t>Tukio la pili:</w:t>
      </w:r>
      <w:r>
        <w:rPr>
          <w:lang w:val="sw_KE" w:bidi="sw_KE"/>
        </w:rPr>
        <w:t xml:space="preserve"> Yesu anafundisha na kuponya watu wengi.</w:t>
      </w:r>
    </w:p>
    <w:p>
      <w:pPr/>
      <w:r>
        <w:rPr>
          <w:lang w:val="sw_KE" w:bidi="sw_KE"/>
        </w:rPr>
      </w:r>
      <w:r>
        <w:rPr>
          <w:b/>
          <w:lang w:val="sw_KE" w:bidi="sw_KE"/>
        </w:rPr>
        <w:t>Tukio la tatu:</w:t>
      </w:r>
      <w:r>
        <w:rPr>
          <w:lang w:val="sw_KE" w:bidi="sw_KE"/>
        </w:rPr>
        <w:t xml:space="preserve"> Yesu anazungumza na wanafunzi wake.</w:t>
      </w:r>
    </w:p>
    <w:p>
      <w:pPr/>
      <w:r>
        <w:rPr>
          <w:lang w:val="sw_KE" w:bidi="sw_KE"/>
        </w:rPr>
      </w:r>
      <w:r>
        <w:rPr>
          <w:b/>
          <w:lang w:val="sw_KE" w:bidi="sw_KE"/>
        </w:rPr>
        <w:t>Tukio la nne:</w:t>
      </w:r>
      <w:r>
        <w:rPr>
          <w:lang w:val="sw_KE" w:bidi="sw_KE"/>
        </w:rPr>
        <w:t xml:space="preserve"> Yesu anawapa watu chakula cha kula.</w:t>
      </w:r>
    </w:p>
    <w:p>
      <w:pPr/>
      <w:r>
        <w:rPr>
          <w:lang w:val="sw_KE" w:bidi="sw_KE"/>
        </w:rPr>
      </w:r>
      <w:r>
        <w:rPr>
          <w:b/>
          <w:lang w:val="sw_KE" w:bidi="sw_KE"/>
        </w:rPr>
        <w:t>Tukio la tano:</w:t>
      </w:r>
      <w:r>
        <w:rPr>
          <w:lang w:val="sw_KE" w:bidi="sw_KE"/>
        </w:rPr>
        <w:t xml:space="preserve"> Kila mtu anaondoka.</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wake</w:t>
      </w:r>
    </w:p>
    <w:p>
      <w:pPr>
        <w:pStyle w:val="ListBullet"/>
        <w:spacing w:line="240" w:lineRule="auto"/>
        <w:ind w:left="720"/>
      </w:pPr>
      <w:r>
        <w:rPr>
          <w:lang w:val="sw_KE" w:bidi="sw_KE"/>
        </w:rPr>
      </w:r>
      <w:r>
        <w:rPr>
          <w:lang w:val="sw_KE" w:bidi="sw_KE"/>
        </w:rPr>
        <w:t>Umati</w:t>
      </w:r>
    </w:p>
    <w:p>
      <w:pPr>
        <w:pStyle w:val="ListBullet"/>
        <w:spacing w:line="240" w:lineRule="auto"/>
        <w:ind w:left="720"/>
      </w:pPr>
      <w:r>
        <w:rPr>
          <w:lang w:val="sw_KE" w:bidi="sw_KE"/>
        </w:rPr>
      </w:r>
      <w:r>
        <w:rPr>
          <w:lang w:val="sw_KE" w:bidi="sw_KE"/>
        </w:rPr>
        <w:t>Watu wenye aina zote za magonjwa</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Simulizi inaanza na "Yesu aliondoka hapo." Hii inamaanisha kwamba Yesu aliondoka eneo la Tiro na Sidoni. Yesu kisha anatembea kwa muda kando ya ziwa la Galilaya. Kisha anatembea juu ya mlima ambao ulikuwa karibu.</w:t>
      </w:r>
    </w:p>
    <w:p>
      <w:pPr/>
      <w:r>
        <w:rPr>
          <w:lang w:val="sw_KE" w:bidi="sw_KE"/>
        </w:rPr>
      </w:r>
      <w:r>
        <w:rPr>
          <w:lang w:val="sw_KE" w:bidi="sw_KE"/>
        </w:rPr>
        <w:t>Umati unakuja kwa Yesu wakati yuko kwenye mlima. Pengine Yesu alikuwa akipita katika vijiji akielekea mlima huu, na watu walianza kumfuata. Baada ya muda mfupi, watu wa maeneo ya jirani walisikia mahali alipokuwa Yesu. Watu wengi sana walikuja kwake. Watu waliwaweka wagonjwa miguuni pa Yesu. Hii inamaanisha kwamba wanawaleta watu wagonjwa karibu na Yesu. Haimaanishi kwamba waliwafanya watu hawa wote walale chini, hata wagonjwa ambao waliweza kusimama. Ni lazima iwe ilihitaji juhudi nyingi kuleta wagonjwa kwa Yesu. Fikiria kumbeba mtu ambaye hawezi kutembea kwa umbali mrefu, au kumwongoza kipofu! Pia kungekuwa na familia, watoto, na watu wanaobeba watoto.</w:t>
      </w:r>
    </w:p>
    <w:p>
      <w:pPr/>
      <w:r>
        <w:rPr>
          <w:lang w:val="sw_KE" w:bidi="sw_KE"/>
        </w:rPr>
      </w:r>
      <w:r>
        <w:rPr>
          <w:lang w:val="sw_KE" w:bidi="sw_KE"/>
        </w:rPr>
        <w:t>Yesu, wanafunzi wake, na umati wa watu wanakaa kwenye mlima huu kwa siku tatu. Hata ingawa Mathayo hasemi haswa, lazima iwe Yesu hakuwa anawaponya watu tu, bali pia alikuwa anawafundisha. Unafikiri walilalaje usiku? Unafikiri ni sauti gani zingekuwa pale wakati wa mchana, na usiku? Je, watu pengine waliwasha moto usiku, ili kupata mwanga fulani? Labda kupika chakula kidogo walichokuwa bado wanacho? Walifanya mazungumzo gani pamoja walipokuwa wamekaa karibu na moto? Unadhani ni kwa nini watu hawaendi nyumbani, hata kama wanaweza kuwa wanakosa chakula?</w:t>
      </w:r>
    </w:p>
    <w:p>
      <w:pPr/>
      <w:r>
        <w:rPr>
          <w:lang w:val="sw_KE" w:bidi="sw_KE"/>
        </w:rPr>
      </w:r>
      <w:r>
        <w:rPr>
          <w:lang w:val="sw_KE" w:bidi="sw_KE"/>
        </w:rPr>
        <w:t>Baada ya siku tatu Yesu anawaita wanafunzi wake kwake. Wakati huo huenda wanafunzi walikuwa mahali fulani kati ya umati, pengine wakisaidia kubeba watu wagonjwa, au vinginevyo wakisaidia kusimamia umati. Lakini sasa Yesu anawaita karibu naye. Pengine alimtuma mmoja wao ili kuwaita wengine.</w:t>
      </w:r>
    </w:p>
    <w:p>
      <w:pPr/>
      <w:r>
        <w:rPr>
          <w:lang w:val="sw_KE" w:bidi="sw_KE"/>
        </w:rPr>
      </w:r>
      <w:r>
        <w:rPr>
          <w:lang w:val="sw_KE" w:bidi="sw_KE"/>
        </w:rPr>
        <w:t>Yesu anapoanza kuumega mkate, mnawazia wanafunzi waligawaje chakula kwa umati wa watu? Wanafunzi pengine walikuwa wakibeba mkate na samaki katika vikapu. Ingechukua wanafunzi muda mrefu kwenda na kurudi na kuhakikisha kwamba kila mtu alipata chakula cha kutosha. Huenda watu wengine walianza kusaidia pia?</w:t>
      </w:r>
    </w:p>
    <w:p>
      <w:pPr/>
      <w:r>
        <w:rPr>
          <w:lang w:val="sw_KE" w:bidi="sw_KE"/>
        </w:rPr>
      </w:r>
      <w:r>
        <w:rPr>
          <w:lang w:val="sw_KE" w:bidi="sw_KE"/>
        </w:rPr>
        <w:t>Unafikiria watu walianza kuambiana nini walipoona wanafunzi wanagawa chakula?</w:t>
      </w:r>
    </w:p>
    <w:p>
      <w:pPr/>
      <w:r>
        <w:rPr>
          <w:lang w:val="sw_KE" w:bidi="sw_KE"/>
        </w:rPr>
      </w:r>
      <w:r>
        <w:rPr>
          <w:lang w:val="sw_KE" w:bidi="sw_KE"/>
        </w:rPr>
        <w:t>Inaweza kuwa rahisi kuchanganya hadithi hii na hadithi ambayo Yesu anawalisha watu elfu tano. Katika hadithi ambapo Yesu analisha watu elfu tano, kuna vikapu kumi na mbili vilivyobaki; katika hadithi hii, kuna saba. Katika hadithi ambapo Yesu analisha watu elfu tano, Yesu anapata mikate mitano na samaki wawili; katika hadithi hii, anapata mikate saba, na samaki wadogo - Mathayo hasemi ni wangapi.</w:t>
      </w:r>
    </w:p>
    <w:p>
      <w:pPr/>
      <w:r>
        <w:rPr>
          <w:lang w:val="sw_KE" w:bidi="sw_KE"/>
        </w:rPr>
      </w:r>
      <w:r>
        <w:rPr>
          <w:lang w:val="sw_KE" w:bidi="sw_KE"/>
        </w:rPr>
        <w:t>Mwishoni mwa hadithi, Yesu na wanafunzi wake wanarudi katika mashua na kwenda mahali pengine.</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Simulizi hili lina matukio matano.</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wake</w:t>
      </w:r>
    </w:p>
    <w:p>
      <w:pPr>
        <w:pStyle w:val="ListBullet"/>
        <w:spacing w:line="240" w:lineRule="auto"/>
        <w:ind w:left="720"/>
      </w:pPr>
      <w:r>
        <w:rPr>
          <w:lang w:val="sw_KE" w:bidi="sw_KE"/>
        </w:rPr>
      </w:r>
      <w:r>
        <w:rPr>
          <w:lang w:val="sw_KE" w:bidi="sw_KE"/>
        </w:rPr>
        <w:t>Umati</w:t>
      </w:r>
    </w:p>
    <w:p>
      <w:pPr>
        <w:pStyle w:val="ListBullet"/>
        <w:spacing w:line="240" w:lineRule="auto"/>
        <w:ind w:left="720"/>
      </w:pPr>
      <w:r>
        <w:rPr>
          <w:lang w:val="sw_KE" w:bidi="sw_KE"/>
        </w:rPr>
      </w:r>
      <w:r>
        <w:rPr>
          <w:lang w:val="sw_KE" w:bidi="sw_KE"/>
        </w:rPr>
        <w:t>Watu wenye aina zote za magonjwa</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Mara ya pili timu inapoigiza hadithi hii, sitisha katika sehemu fulani.</w:t>
      </w:r>
    </w:p>
    <w:p>
      <w:pPr/>
      <w:r>
        <w:rPr>
          <w:lang w:val="sw_KE" w:bidi="sw_KE"/>
        </w:rPr>
      </w:r>
      <w:r>
        <w:rPr>
          <w:lang w:val="sw_KE" w:bidi="sw_KE"/>
        </w:rPr>
        <w:t>Igiza Yesu akirudi kutoka eneo karibu na Tiro na Sidoni. Igiza watu wa Galilaya wakigundua kwamba amerudi, na kumfuata mpaka mlimani.</w:t>
      </w:r>
    </w:p>
    <w:p>
      <w:pPr/>
      <w:r>
        <w:rPr>
          <w:lang w:val="sw_KE" w:bidi="sw_KE"/>
        </w:rPr>
      </w:r>
      <w:r>
        <w:rPr>
          <w:lang w:val="sw_KE" w:bidi="sw_KE"/>
        </w:rPr>
        <w:t>Igiza Yesu akiketi chini na kuanza kufundisha kwenye mlima.</w:t>
      </w:r>
    </w:p>
    <w:p>
      <w:pPr/>
      <w:r>
        <w:rPr>
          <w:lang w:val="sw_KE" w:bidi="sw_KE"/>
        </w:rPr>
      </w:r>
      <w:r>
        <w:rPr>
          <w:lang w:val="sw_KE" w:bidi="sw_KE"/>
        </w:rPr>
        <w:t xml:space="preserve">Igiza watu wakileta watu wagonjwa kwake. </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mtu ambaye ni mgonjwa: "Unahisi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Igiza Yesu akiponya watu. Unafikiri Yesu alifanyaje hivyo? Je, unafikiri kwamba Yesu alikuwa akigusa watu, au aliwaambia tu kwamba waliponywa? Unafikiri Yesu alionekanaje? Sura yake ilikuwaje? Je, alichukua wakati wa kuzungumza na watu, kuuliza majina yao, kuwafahamu, au alikuwa na shughuli nyingi sana? Wakati alipokuwa akiponya baadhi ya watu, je, watu wengine walikuwa wakisukumana ili kumfanya awasikilize wagonjwa wao?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umati: "Mnafikiri nini wakati mnaona watu hawa wote wakiponywa?" Unaweza kusikia mambo kama:</w:t>
      </w:r>
    </w:p>
    <w:p>
      <w:pPr>
        <w:pStyle w:val="ListBullet"/>
        <w:spacing w:line="240" w:lineRule="auto"/>
        <w:ind w:left="720"/>
      </w:pPr>
      <w:r>
        <w:rPr>
          <w:lang w:val="sw_KE" w:bidi="sw_KE"/>
        </w:rPr>
      </w:r>
      <w:r>
        <w:rPr>
          <w:lang w:val="sw_KE" w:bidi="sw_KE"/>
        </w:rPr>
        <w:t>Muulize mwigizaji anayeigiza Yesu: "Unahisi vipi?" Unaweza kusikia mambo kama:</w:t>
      </w:r>
    </w:p>
    <w:p>
      <w:pPr>
        <w:pStyle w:val="ListBullet"/>
        <w:spacing w:line="240" w:lineRule="auto"/>
        <w:ind w:left="720"/>
      </w:pPr>
      <w:r>
        <w:rPr>
          <w:lang w:val="sw_KE" w:bidi="sw_KE"/>
        </w:rPr>
      </w:r>
      <w:r>
        <w:rPr>
          <w:lang w:val="sw_KE" w:bidi="sw_KE"/>
        </w:rPr>
        <w:t>Hii yote ilidumu kwa siku tatu. Waulize waigizaji wanaoigiza wanafunzi: "Mnafikiri nini muda unavyozidi kwenda?"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Igiza mazungumzo kati ya Yesu na wanafunzi. Yesu anawaambia wanafunzi ana huruma kwa watu na wanafunzi wanajiuliza mahali ambapo wanaweza kupata chakula cha kutosha.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Yesu: "Kwa nini unawaambia wanafunzi hivi?" Unaweza kusikia mambo kama:</w:t>
      </w:r>
    </w:p>
    <w:p>
      <w:pPr>
        <w:pStyle w:val="ListBullet"/>
        <w:spacing w:line="240" w:lineRule="auto"/>
        <w:ind w:left="720"/>
      </w:pPr>
      <w:r>
        <w:rPr>
          <w:lang w:val="sw_KE" w:bidi="sw_KE"/>
        </w:rPr>
      </w:r>
      <w:r>
        <w:rPr>
          <w:lang w:val="sw_KE" w:bidi="sw_KE"/>
        </w:rPr>
        <w:t>Waulize waigizaji wanaoigiza wanafunzi: "Mnafikiri nini?"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Igiza Yesu akiuliza wana mikate mingapi na wanafunzi wakijibu. Igiza Yesu akiwaambia watu katika umati kuketi chini. Ingechukua muda kwa kila mtu kusikia hili na kukaa! Huenda baadhi ya watu walikuwa tayari wameketi chini, wakiwa wametawanyika upande wa mlima. Lakini sasa wanaambiwa waketi ili wale.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watu katika umati: "Mnafikiri nini?"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Igiza Yesu akichukua mikate na samaki. Igiza Yesu akimshukuru Mungu kwa chakula hiki. Igiza Yesu akianza kumega chakula. Pengine anafanya hivyo juu ya kikapu, na kila mara anapojaza kikapu, wanafunzi wanakichukua kikapu hicho na kuanza kukisambaza.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"Mnafikiri nini?" Unaweza kusikia mambo kama:</w:t>
      </w:r>
    </w:p>
    <w:p>
      <w:pPr>
        <w:pStyle w:val="ListBullet"/>
        <w:spacing w:line="240" w:lineRule="auto"/>
        <w:ind w:left="720"/>
      </w:pPr>
      <w:r>
        <w:rPr>
          <w:lang w:val="sw_KE" w:bidi="sw_KE"/>
        </w:rPr>
      </w:r>
      <w:r>
        <w:rPr>
          <w:lang w:val="sw_KE" w:bidi="sw_KE"/>
        </w:rPr>
        <w:t>Waulize waigizaji wanaoigiza umati: "Mnafikiri nini?" Unaweza kusikia mambo kama:</w:t>
      </w:r>
    </w:p>
    <w:p>
      <w:pPr>
        <w:pStyle w:val="ListBullet"/>
        <w:spacing w:line="240" w:lineRule="auto"/>
        <w:ind w:left="720"/>
      </w:pPr>
      <w:r>
        <w:rPr>
          <w:lang w:val="sw_KE" w:bidi="sw_KE"/>
        </w:rPr>
      </w:r>
      <w:r>
        <w:rPr>
          <w:lang w:val="sw_KE" w:bidi="sw_KE"/>
        </w:rPr>
        <w:t>Muulize mwigizaji anayeigiza kama Yesu: "Unafikiri nini?"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Kila mtu amekula vya kutosha na bado kuna chakula zaidi! Unaweza kuigiza wanafunzi wakizunguka na vikapu vyao, lakini watu wanawaambia kwamba vimejaa. Hatimaye wana vikapu saba vilivyobaki!</w:t>
      </w:r>
    </w:p>
    <w:p>
      <w:pPr>
        <w:pStyle w:val="ListBullet"/>
        <w:spacing w:line="240" w:lineRule="auto"/>
        <w:ind w:left="720"/>
      </w:pPr>
      <w:r>
        <w:rPr>
          <w:lang w:val="sw_KE" w:bidi="sw_KE"/>
        </w:rPr>
      </w:r>
      <w:r>
        <w:rPr>
          <w:lang w:val="sw_KE" w:bidi="sw_KE"/>
        </w:rPr>
        <w:t>Waulize waigizaji wanaoigiza wanafunzi: "Mnafikiri nini?"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Wakati kila mtu amekula vya kutosha, Yesu anawaambia waende nyumbani. Je, unafikiri kwamba Yesu aliponya wagonjwa wote katika umati, au bado kuna baadhi ya watu wanaenda nyumbani wakiwa wamevunjika moyo? Wakati watu ambao walikuwa wameponywa waliporudi nyumbani, unafikiri ni nini kilichotokea?</w:t>
      </w:r>
    </w:p>
    <w:p>
      <w:pPr/>
      <w:r>
        <w:rPr>
          <w:lang w:val="sw_KE" w:bidi="sw_KE"/>
        </w:rPr>
      </w:r>
      <w:r>
        <w:rPr>
          <w:lang w:val="sw_KE" w:bidi="sw_KE"/>
        </w:rPr>
        <w:t>Igiza Yesu na wanafunzi wakiingia katika mashua na kwenda mahali tofauti.</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Hadithi hii inatokea juu ya </w:t>
      </w:r>
      <w:r>
        <w:rPr>
          <w:b/>
          <w:lang w:val="sw_KE" w:bidi="sw_KE"/>
        </w:rPr>
        <w:t>mlima</w:t>
      </w:r>
      <w:r>
        <w:rPr>
          <w:lang w:val="sw_KE" w:bidi="sw_KE"/>
        </w:rPr>
        <w:t>. Mlima ni mahali katika asili palipo juu zaidi. Baadhi ya milima ni mirefu sana na yenye miamba, na hakuna chochote kitakachokua hapo. Pande za mlima kama huo zinaweza kuwa na mwinuko mkali sana, na inaweza kuwa vigumu kutembea hadi kileleni. Milima mingine si mirefu sana, na inaweza kufunikwa na nyasi. Milima katika Israeli ni kama milima hii. Tumia neno sawa na ulilotumia katika simulizi za awali.</w:t>
      </w:r>
    </w:p>
    <w:p>
      <w:pPr/>
      <w:r>
        <w:rPr>
          <w:lang w:val="sw_KE" w:bidi="sw_KE"/>
        </w:rPr>
      </w:r>
      <w:r>
        <w:rPr>
          <w:lang w:val="sw_KE" w:bidi="sw_KE"/>
        </w:rPr>
        <w:t xml:space="preserve">Onyesha timu picha ya </w:t>
      </w:r>
      <w:r>
        <w:rPr>
          <w:lang w:val="sw_KE" w:bidi="sw_KE"/>
        </w:rPr>
        <w:t>milima inayozunguka ziwa la Galilaya</w:t>
      </w:r>
      <w:r>
        <w:rPr>
          <w:lang w:val="sw_KE" w:bidi="sw_KE"/>
        </w:rPr>
        <w:t>.</w:t>
      </w:r>
    </w:p>
    <w:p>
      <w:pPr/>
      <w:r>
        <w:rPr>
          <w:lang w:val="sw_KE" w:bidi="sw_KE"/>
        </w:rPr>
      </w:r>
      <w:r>
        <w:rPr>
          <w:b/>
          <w:lang w:val="sw_KE" w:bidi="sw_KE"/>
        </w:rPr>
        <w:t>Walemavu</w:t>
      </w:r>
      <w:r>
        <w:rPr>
          <w:lang w:val="sw_KE" w:bidi="sw_KE"/>
        </w:rPr>
        <w:t xml:space="preserve"> watu amabao hawawezi kutembea na hawawezi kusonga miguu yao; wakati mwingine pia hawawezi kutumia mikono yao. </w:t>
      </w:r>
      <w:r>
        <w:rPr>
          <w:b/>
          <w:lang w:val="sw_KE" w:bidi="sw_KE"/>
        </w:rPr>
        <w:t>Vipofu</w:t>
      </w:r>
      <w:r>
        <w:rPr>
          <w:lang w:val="sw_KE" w:bidi="sw_KE"/>
        </w:rPr>
        <w:t xml:space="preserve"> watu ambao hawawezi kuona. Mtu ambaye ni </w:t>
      </w:r>
      <w:r>
        <w:rPr>
          <w:b/>
          <w:lang w:val="sw_KE" w:bidi="sw_KE"/>
        </w:rPr>
        <w:t>mlemavu</w:t>
      </w:r>
      <w:r>
        <w:rPr>
          <w:lang w:val="sw_KE" w:bidi="sw_KE"/>
        </w:rPr>
        <w:t xml:space="preserve"> anaweza kutembea, lakini kwa shida. Mtu ambaye ni </w:t>
      </w:r>
      <w:r>
        <w:rPr>
          <w:b/>
          <w:lang w:val="sw_KE" w:bidi="sw_KE"/>
        </w:rPr>
        <w:t>bubu</w:t>
      </w:r>
      <w:r>
        <w:rPr>
          <w:lang w:val="sw_KE" w:bidi="sw_KE"/>
        </w:rPr>
        <w:t xml:space="preserve"> hawezi kuzungumza. Hii ni mifano tu ya aina nyingi za magonjwa ambayo watu walikuwa nayo.</w:t>
      </w:r>
    </w:p>
    <w:p>
      <w:pPr/>
      <w:r>
        <w:rPr>
          <w:lang w:val="sw_KE" w:bidi="sw_KE"/>
        </w:rPr>
      </w:r>
      <w:r>
        <w:rPr>
          <w:lang w:val="sw_KE" w:bidi="sw_KE"/>
        </w:rPr>
        <w:t xml:space="preserve">Watu katika umati wanashangaa sana wanapoona kwamba watu ambao walikuwa walemavu sasa wanatembea, na kuona watu ambao walikuwa na magonjwa haya mengine yote wameponywa. Wakati watu wanapoona haya wanamsifu </w:t>
      </w:r>
      <w:r>
        <w:rPr>
          <w:b/>
          <w:lang w:val="sw_KE" w:bidi="sw_KE"/>
        </w:rPr>
        <w:t>Mungu wa Israeli</w:t>
      </w:r>
      <w:r>
        <w:rPr>
          <w:lang w:val="sw_KE" w:bidi="sw_KE"/>
        </w:rPr>
        <w:t>. Hii ina maana kwamba wanamsifu Mungu ambaye watu wa Israeli wanamwabudu</w:t>
      </w:r>
    </w:p>
    <w:p>
      <w:pPr/>
      <w:r>
        <w:rPr>
          <w:lang w:val="sw_KE" w:bidi="sw_KE"/>
        </w:rPr>
      </w:r>
      <w:r>
        <w:rPr>
          <w:b/>
          <w:lang w:val="sw_KE" w:bidi="sw_KE"/>
        </w:rPr>
        <w:t>Mkate</w:t>
      </w:r>
      <w:r>
        <w:rPr>
          <w:lang w:val="sw_KE" w:bidi="sw_KE"/>
        </w:rPr>
        <w:t xml:space="preserve"> ulikuwa chakula cha kawaida kwa Wayahudi. Inafanywa kwa nafaka ambayo ilifanywa kuwa unga na kuchomwa. Mkate mmoja—yaani mkate mzima—ulikuwa wa duara na tambarare kidogo. Ulikuwa rahisi kurarua. Mtu mmoja anaweza kula mikate hii mitatu au minne katika chakula kimoja. Tumia neno sawa kwa mkate kama vile umelitumia katika simulizi za awali.</w:t>
      </w:r>
    </w:p>
    <w:p>
      <w:pPr/>
      <w:r>
        <w:rPr>
          <w:lang w:val="sw_KE" w:bidi="sw_KE"/>
        </w:rPr>
      </w:r>
      <w:r>
        <w:rPr>
          <w:lang w:val="sw_KE" w:bidi="sw_KE"/>
        </w:rPr>
        <w:t xml:space="preserve">Yesu </w:t>
      </w:r>
      <w:r>
        <w:rPr>
          <w:b/>
          <w:lang w:val="sw_KE" w:bidi="sw_KE"/>
        </w:rPr>
        <w:t>anamega</w:t>
      </w:r>
      <w:r>
        <w:rPr>
          <w:lang w:val="sw_KE" w:bidi="sw_KE"/>
        </w:rPr>
        <w:t xml:space="preserve"> mikate na samaki. Hii ina maana anavimega kwa vipande vidogo.</w:t>
      </w:r>
    </w:p>
    <w:p>
      <w:pPr/>
      <w:r>
        <w:rPr>
          <w:lang w:val="sw_KE" w:bidi="sw_KE"/>
        </w:rPr>
      </w:r>
      <w:r>
        <w:rPr>
          <w:lang w:val="sw_KE" w:bidi="sw_KE"/>
        </w:rPr>
        <w:t xml:space="preserve">Onyesha timu yako tena picha ya </w:t>
      </w:r>
      <w:r>
        <w:rPr>
          <w:lang w:val="sw_KE" w:bidi="sw_KE"/>
        </w:rPr>
        <w:t>mkate</w:t>
      </w:r>
      <w:r>
        <w:rPr>
          <w:lang w:val="sw_KE" w:bidi="sw_KE"/>
        </w:rPr>
        <w:t>, na mkate ambao umemegwa.</w:t>
      </w:r>
    </w:p>
    <w:p>
      <w:pPr/>
      <w:r>
        <w:rPr>
          <w:lang w:val="sw_KE" w:bidi="sw_KE"/>
        </w:rPr>
      </w:r>
      <w:r>
        <w:rPr>
          <w:lang w:val="sw_KE" w:bidi="sw_KE"/>
        </w:rPr>
        <w:t xml:space="preserve">Ikiwa inahitajika, onyesha timu yako picha ya </w:t>
      </w:r>
      <w:r>
        <w:rPr>
          <w:lang w:val="sw_KE" w:bidi="sw_KE"/>
        </w:rPr>
        <w:t>samaki</w:t>
      </w:r>
      <w:r>
        <w:rPr>
          <w:lang w:val="sw_KE" w:bidi="sw_KE"/>
        </w:rPr>
        <w:t>.</w:t>
      </w:r>
    </w:p>
    <w:p>
      <w:pPr/>
      <w:r>
        <w:rPr>
          <w:lang w:val="sw_KE" w:bidi="sw_KE"/>
        </w:rPr>
      </w:r>
      <w:r>
        <w:rPr>
          <w:lang w:val="sw_KE" w:bidi="sw_KE"/>
        </w:rPr>
        <w:t xml:space="preserve">Watu wanakula na </w:t>
      </w:r>
      <w:r>
        <w:rPr>
          <w:b/>
          <w:lang w:val="sw_KE" w:bidi="sw_KE"/>
        </w:rPr>
        <w:t>wanashiba</w:t>
      </w:r>
      <w:r>
        <w:rPr>
          <w:lang w:val="sw_KE" w:bidi="sw_KE"/>
        </w:rPr>
        <w:t>. Hii ina maana wanakula mpaka washibe na hawataki kula tena.</w:t>
      </w:r>
    </w:p>
    <w:p>
      <w:pPr/>
      <w:r>
        <w:rPr>
          <w:lang w:val="sw_KE" w:bidi="sw_KE"/>
        </w:rPr>
      </w:r>
      <w:r>
        <w:rPr>
          <w:lang w:val="sw_KE" w:bidi="sw_KE"/>
        </w:rPr>
        <w:t>Vikapu saba vikubwa vyenye vipande vya mikate na samaki vimebaki. Tafsiri zingine zinasema wanafunzi wanakusanya vipande vya chakula vilivyobaki, lakini ni afadhali kusema kwamba vikapu saba vya chakula vilibaki. Hiki kilikuwa bado chakula kizuri na kilichofaa kuliwa, si chakula ambacho watu walikigusa kisha kukimwaga au kukiacha chini.</w:t>
      </w:r>
    </w:p>
    <w:p>
      <w:pPr/>
      <w:r>
        <w:rPr>
          <w:lang w:val="sw_KE" w:bidi="sw_KE"/>
        </w:rPr>
      </w:r>
      <w:r>
        <w:rPr>
          <w:lang w:val="sw_KE" w:bidi="sw_KE"/>
        </w:rPr>
        <w:t xml:space="preserve">Watu walitengeneza </w:t>
      </w:r>
      <w:r>
        <w:rPr>
          <w:b/>
          <w:lang w:val="sw_KE" w:bidi="sw_KE"/>
        </w:rPr>
        <w:t>vikapu</w:t>
      </w:r>
      <w:r>
        <w:rPr>
          <w:lang w:val="sw_KE" w:bidi="sw_KE"/>
        </w:rPr>
        <w:t xml:space="preserve"> kwa kusuka matawi au nyenzo zingine za asili pamoja. Watu walitumia </w:t>
      </w:r>
      <w:r>
        <w:rPr>
          <w:lang w:val="sw_KE" w:bidi="sw_KE"/>
        </w:rPr>
        <w:t>vikapu</w:t>
      </w:r>
      <w:r>
        <w:rPr>
          <w:lang w:val="sw_KE" w:bidi="sw_KE"/>
        </w:rPr>
        <w:t xml:space="preserve"> ili kubeba vitu. Neno ambalo linatumiwa kwa vikapu katika hadithi hii linaelezea wazi kwamba vikapu hivi ni vikubwa kuliko vikapu ambavyo vilitumiwa katika hadithi ya Yesu kulisha watu elfu tano. Ikiwa una maneno tofauti kwa vikapu, tumia neno ambalo linamaanisha kikapu kikubwa kuliko kile cha hadithi nyingine. Vinginevyo, unaweza kusema "vikapu vikubwa."</w:t>
      </w:r>
    </w:p>
    <w:p>
      <w:pPr/>
      <w:r>
        <w:rPr>
          <w:lang w:val="sw_KE" w:bidi="sw_KE"/>
        </w:rPr>
      </w:r>
      <w:r>
        <w:rPr>
          <w:lang w:val="sw_KE" w:bidi="sw_KE"/>
        </w:rPr>
        <w:t xml:space="preserve">Onyesha timu yako picha ya aina ya </w:t>
      </w:r>
      <w:r>
        <w:rPr>
          <w:lang w:val="sw_KE" w:bidi="sw_KE"/>
        </w:rPr>
        <w:t>vikapu ambavyo watu katika Israeli walitumia</w:t>
      </w:r>
      <w:r>
        <w:rPr>
          <w:lang w:val="sw_KE" w:bidi="sw_KE"/>
        </w:rPr>
        <w:t>—vikubwa na vidogo.</w:t>
      </w:r>
    </w:p>
    <w:p>
      <w:pPr/>
      <w:r>
        <w:rPr>
          <w:lang w:val="sw_KE" w:bidi="sw_KE"/>
        </w:rPr>
      </w:r>
      <w:r>
        <w:rPr>
          <w:lang w:val="sw_KE" w:bidi="sw_KE"/>
        </w:rPr>
        <w:t xml:space="preserve">Yesu </w:t>
      </w:r>
      <w:r>
        <w:rPr>
          <w:b/>
          <w:lang w:val="sw_KE" w:bidi="sw_KE"/>
        </w:rPr>
        <w:t>anauaga umati</w:t>
      </w:r>
      <w:r>
        <w:rPr>
          <w:lang w:val="sw_KE" w:bidi="sw_KE"/>
        </w:rPr>
        <w:t>. Hii ina maana anawaambia kwa njia ya kirafiki kwenda nyumbani.</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16:1–12</w:t>
      </w:r>
      <w:r>
        <w:rPr>
          <w:lang w:val="sw_KE" w:bidi="sw_KE"/>
        </w:rPr>
      </w:r>
    </w:p>
    <w:p>
      <w:pPr>
        <w:pStyle w:val="Heading3"/>
      </w:pPr>
      <w:r>
        <w:rPr>
          <w:lang w:val="sw_KE" w:bidi="sw_KE"/>
        </w:rPr>
        <w:t>Sikiliza na Moyo</w:t>
      </w:r>
    </w:p>
    <w:p>
      <w:pPr/>
      <w:r>
        <w:rPr>
          <w:lang w:val="sw_KE" w:bidi="sw_KE"/>
        </w:rPr>
      </w:r>
      <w:r>
        <w:rPr>
          <w:lang w:val="sw_KE" w:bidi="sw_KE"/>
        </w:rPr>
        <w:t>Sikiliza Mathayo 16:1–12 na utie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Katika hadithi iliyotangulia, Yesu aliwapa watu zaidi ya elfu nne mlo mzuri sana. Baada ya hapo, yeye na wanafunzi wake wakapanda mashua wakaenda mahali panapoitwa Magadani. Hatujui mahali hasa pa eneo hili, lakini liko mahali fulani katika Galilaya. Inaonekana kwamba wakati Yesu yuko mahali hapo, baadhi ya watu wa makundi mawili tofauti ya walimu wa kidini wanakuja kwake. Hawa ni Mafarisayo na Masadukayo.</w:t>
      </w:r>
    </w:p>
    <w:p>
      <w:pPr/>
      <w:r>
        <w:rPr>
          <w:lang w:val="sw_KE" w:bidi="sw_KE"/>
        </w:rPr>
      </w:r>
      <w:r>
        <w:rPr>
          <w:lang w:val="sw_KE" w:bidi="sw_KE"/>
        </w:rPr>
        <w:t>Mafarisayo na Masadukayo hawakubaliani kati yao kuhusu mambo mengi, lakini wanakubaliana kuhusu kutompenda Yesu. Hii ni mara ya kwanza Masadukayo wanajiunga na Mafarisayo katika majadiliano na Yesu. Mafarisayo tayari walikuwa na migogoro mingi na Yesu, na tayari walikuwa wameanza kufikiria jinsi waweze kumwua Yesu (Mathayo 12:14). Kwa hivyo, tunajua kwamba hawaji kwa Yesu kwa nia nzuri! Wanakuja kumjaribu Yesu, na wanatumaini kwamba atashindwa mtihani.</w:t>
      </w:r>
    </w:p>
    <w:p>
      <w:pPr/>
      <w:r>
        <w:rPr>
          <w:lang w:val="sw_KE" w:bidi="sw_KE"/>
        </w:rPr>
      </w:r>
      <w:r>
        <w:rPr>
          <w:lang w:val="sw_KE" w:bidi="sw_KE"/>
        </w:rPr>
        <w:t>Viongozi wa kidini wanamwomba Yesu ishara kutoka mbinguni. Hii ina maana wanataka Yesu amwombe Mungu afanye kitu cha pekee sana—pengine kufanya mwanga umulike kutoka angani, au kuifanya ardhi itikisike, au kufanya kitu kingine ambacho ni cha kustaajabisha sana na cha ghafla. Hii ingetoa uthibitisho kwamba Yesu kwa kweli alitumwa na Mungu. Wanafikiri kwamba Yesu hataweza kufanya kitu kama hiki, na kisha watu wataacha kumfuata Yesu.</w:t>
      </w:r>
    </w:p>
    <w:p>
      <w:pPr/>
      <w:r>
        <w:rPr>
          <w:lang w:val="sw_KE" w:bidi="sw_KE"/>
        </w:rPr>
      </w:r>
      <w:r>
        <w:rPr>
          <w:lang w:val="sw_KE" w:bidi="sw_KE"/>
        </w:rPr>
        <w:t>Lakini Yesu anakataa kuwapa ishara. Yesu hahitaji kujithibitisha! Yesu anawakemea viongozi wa kidini. Anasema kwamba viongozi wa kidini ni hodari wa kutabiri hali ya hewa kwa kuangalia anga. Wanajua kwamba jua linapozama na kuifanya anga ya jioni kuwa nyekundu, mara nyingi hii humaanisha kwamba kutakuwa na hali nzuri ya hewa siku inayofuata. Lakini ikiwa jua asubuhi linaifanya anga kuwa nyekundu na yenye giza, mara nyingi hii humaanisha kwamba kutakuwa na hali mbaya ya hewa siku hiyo. Lakini ingawa viongozi wa kidini ni wazuri katika kutambua kile kinachotokea na hali ya hewa, si wazuri katika kutambua kile Mungu anafanya!</w:t>
      </w:r>
    </w:p>
    <w:p>
      <w:pPr/>
      <w:r>
        <w:rPr>
          <w:lang w:val="sw_KE" w:bidi="sw_KE"/>
        </w:rPr>
      </w:r>
      <w:r>
        <w:rPr>
          <w:lang w:val="sw_KE" w:bidi="sw_KE"/>
        </w:rPr>
        <w:t>Sitisha hapa na mjadili kama timu ya tafsiri: Watu katika tamaduni na nchi tofauti wanaweza kufanya utabiri tofauti kuhusu hali ya hewa kulingana na rangi ya anga. Katika jumuiya yako, rangi tofauti za anga zinamaanisha nini kwa watu? Watu hufanyaje utabiri kuhusu hali ya hewa?</w:t>
      </w:r>
    </w:p>
    <w:p>
      <w:pPr/>
      <w:r>
        <w:rPr>
          <w:lang w:val="sw_KE" w:bidi="sw_KE"/>
        </w:rPr>
      </w:r>
      <w:r>
        <w:rPr>
          <w:lang w:val="sw_KE" w:bidi="sw_KE"/>
        </w:rPr>
        <w:t>Yesu anawaita viongozi wa kidini kizazi kiovu na cha uzinzi. Neno "Kizazi" linamaanisha watu ambao wanaishi kwa wakati huo huo. Yesu anawaita viongozi wa kidini wazinzi kwa sababu si waaminifu kwa Mungu. Kama vile mume na mke wanaovunja ndoa yao wanavyofanya uzinzi, vivyo hivyo viongozi wa dini wamevunja uhusiano wao na Mungu.</w:t>
      </w:r>
    </w:p>
    <w:p>
      <w:pPr/>
      <w:r>
        <w:rPr>
          <w:lang w:val="sw_KE" w:bidi="sw_KE"/>
        </w:rPr>
      </w:r>
      <w:r>
        <w:rPr>
          <w:lang w:val="sw_KE" w:bidi="sw_KE"/>
        </w:rPr>
        <w:t>Yesu anawaambia hatawapa ishara maalum. Ishara pekee ambayo atatoa ni ishara ya Yona. Wakati fulani uliopita tulikuwa na hadithi nyingine ambazo viongozi wa kidini walikuwa wakimwomba Yesu ishara maalum. Wakati huo, Yesu alitoa jibu sawa. Unaweza kutaka kusikiliza tena hadithi hii katika Mathayo 12:38–45. Katika hadithi ya leo, Yesu haelezi kile anachomaanisha kwa ishara ya Yona, lakini katika hadithi ya awali anaeleza. Yona alikuwa nabii ambaye aliishi zamani sana kabla ya Yesu. Yona wakati mmoja alimwasi Mungu, na kwa sababu ya hilo alipitia tukio la ajabu! Aliishia kukaa siku 3 ndani ya tumbo la samaki mkubwa, karibu kufa, lakini samaki huyo alimtapika Yona kwenye nchi kavu baada ya siku 3. Yesu anajua kwamba yeye mwenyewe anaenda kufa na atakuwa katika kaburi kwa siku 3. Lakini baada ya siku 3 atakuwa hai tena—kama vile Yona alivyotoka ndani ya samaki baada ya siku 3.</w:t>
      </w:r>
    </w:p>
    <w:p>
      <w:pPr/>
      <w:r>
        <w:rPr>
          <w:lang w:val="sw_KE" w:bidi="sw_KE"/>
        </w:rPr>
      </w:r>
      <w:r>
        <w:rPr>
          <w:lang w:val="sw_KE" w:bidi="sw_KE"/>
        </w:rPr>
        <w:t>Bila shaka, Yesu hamaanishi kusema kwamba amekuwa muasi kwa Mungu, kama Yona alivyokuwa!</w:t>
      </w:r>
    </w:p>
    <w:p>
      <w:pPr/>
      <w:r>
        <w:rPr>
          <w:lang w:val="sw_KE" w:bidi="sw_KE"/>
        </w:rPr>
      </w:r>
      <w:r>
        <w:rPr>
          <w:lang w:val="sw_KE" w:bidi="sw_KE"/>
        </w:rPr>
        <w:t>Kwa hivyo, Yesu hatawapa viongozi wa kidini ishara sasa, lakini baada ya kifo chake atafufuka kutoka kwa wafu, na hiyo itakuwa ishara kwao! Hiyo itawapa ushahidi kwamba kwa kweli alitoka kwa Mungu.</w:t>
      </w:r>
    </w:p>
    <w:p>
      <w:pPr/>
      <w:r>
        <w:rPr>
          <w:lang w:val="sw_KE" w:bidi="sw_KE"/>
        </w:rPr>
      </w:r>
      <w:r>
        <w:rPr>
          <w:lang w:val="sw_KE" w:bidi="sw_KE"/>
        </w:rPr>
        <w:t>Baada ya haya, Yesu na wanafunzi wake wanarudi katika mashua na wanaenda mahali pengine. Katika mashua, wanafunzi wanagundua kwamba walisahau kuleta mkate, na wana shughuli nyingi wakifikiri kuhusu hilo. Lakini Yesu anashughulika na kuwafikiria viongozi wa kidini. Yesu anawaambia wanafunzi wake kwamba wanapaswa kuwa makini sana na chachu ya Mafarisayo na Masadukayo.</w:t>
      </w:r>
    </w:p>
    <w:p>
      <w:pPr/>
      <w:r>
        <w:rPr>
          <w:lang w:val="sw_KE" w:bidi="sw_KE"/>
        </w:rPr>
      </w:r>
      <w:r>
        <w:rPr>
          <w:lang w:val="sw_KE" w:bidi="sw_KE"/>
        </w:rPr>
        <w:t>Chachu, au hamira, ilikuwa kitu ambacho Wayahudi walitumia kutengeneza mkate. Mkate hutengenezwa kwa kuchanganya unga na maji ili kutengeneza unga wa mkate, na kisha kuuoka unga huo. Kila wakati mtu alipooka mkate, aliweka kando sehemu ndogo ya unga usiookwa kwa ajili ya wakati ujao. Baada ya siku chache, kiasi hiki kidogo cha unga kingekuwa na mapovu na chachu. Wakati wa kutengeneza mkate wao unaofuata, wangechukua kiasi cha mchanganyiko huu wa chachu na kuuchanganya na unga mpya. Hii ingefanya viputo vya hewa ndani ya unga na mkate ungekuwa mkubwa na mwepesi zaidi.</w:t>
      </w:r>
    </w:p>
    <w:p>
      <w:pPr/>
      <w:r>
        <w:rPr>
          <w:lang w:val="sw_KE" w:bidi="sw_KE"/>
        </w:rPr>
      </w:r>
      <w:r>
        <w:rPr>
          <w:lang w:val="sw_KE" w:bidi="sw_KE"/>
        </w:rPr>
        <w:t xml:space="preserve">Onyesha picha ya </w:t>
      </w:r>
      <w:r>
        <w:rPr>
          <w:lang w:val="sw_KE" w:bidi="sw_KE"/>
        </w:rPr>
        <w:t>chachu ya mkate yenye mapovu na iliyo tayari kuchanganywa na unga mpya wa mkate</w:t>
      </w:r>
      <w:r>
        <w:rPr>
          <w:lang w:val="sw_KE" w:bidi="sw_KE"/>
        </w:rPr>
        <w:t xml:space="preserve">. Onyesha picha ya </w:t>
      </w:r>
      <w:r>
        <w:rPr>
          <w:lang w:val="sw_KE" w:bidi="sw_KE"/>
        </w:rPr>
        <w:t>mkate uliotengenezwa kwa chachu ya asili</w:t>
      </w:r>
      <w:r>
        <w:rPr>
          <w:lang w:val="sw_KE" w:bidi="sw_KE"/>
        </w:rPr>
        <w:t>.</w:t>
      </w:r>
    </w:p>
    <w:p>
      <w:pPr/>
      <w:r>
        <w:rPr>
          <w:lang w:val="sw_KE" w:bidi="sw_KE"/>
        </w:rPr>
      </w:r>
      <w:r>
        <w:rPr>
          <w:lang w:val="sw_KE" w:bidi="sw_KE"/>
        </w:rPr>
        <w:t>Katika jamii yenu, je, watu wana chakula chochote ambacho hukiacha kiharibike, au kikiacha kiwe na chachu kwa makusudi, ili kukipatia ladha nzuri? Unaweza kusema nini kuhusu hilo?</w:t>
      </w:r>
    </w:p>
    <w:p>
      <w:pPr/>
      <w:r>
        <w:rPr>
          <w:lang w:val="sw_KE" w:bidi="sw_KE"/>
        </w:rPr>
      </w:r>
      <w:r>
        <w:rPr>
          <w:lang w:val="sw_KE" w:bidi="sw_KE"/>
        </w:rPr>
        <w:t>Kwa hiyo Yesu anawaambia wanafunzi wake kwamba wanapaswa kuwa makini sana na chachu ya viongozi wa kidini. Wanafunzi hawajui kabisa kile ambacho Yesu anazungumzia! Pengine hawasikilizi kwa kweli, kwa sababu wana wasiwasi kuhusu kile watakachokula leo. Wanafikiri kwamba pengine Yesu anasema hivi kwa sababu walisahau kuleta mkate.</w:t>
      </w:r>
    </w:p>
    <w:p>
      <w:pPr/>
      <w:r>
        <w:rPr>
          <w:lang w:val="sw_KE" w:bidi="sw_KE"/>
        </w:rPr>
      </w:r>
      <w:r>
        <w:rPr>
          <w:lang w:val="sw_KE" w:bidi="sw_KE"/>
        </w:rPr>
        <w:t>Lakini Yesu anawakemea kwa kufikiria hivi. Anawaambia wana imani kidogo sana. Anawauliza baadhi ya maswali: "Kwa nini mnazungumza kuhusu kutokuwa na mkate?" Je, hamuelewi? Je, hamkumbuki kile kilichotokea wakati niliwalisha watu elfu tano kwa mikate 5 tu, na watu elfu nne kwa mikate 7 tu? Mnawezaje kutoelewa ninachozungumzia?" Yesu hatarajii wao wayajibu maswali haya; anamaanisha kusema kwamba mawazo yao si sahihi. Ni kipumbavu kwao kuwa na wasiwasi kuhusu kile wanapaswa kula baada ya kumwona Yesu akilisha watu wengi. Wakati Yesu alikuwa akilisha watu hawa wote, kulikuwa na chakula kingi kilichobaki! Kwa hivyo, wanapaswa kuzingatia mambo mengine badala yake—kama mambo ambayo Yesu anawafundisha!</w:t>
      </w:r>
    </w:p>
    <w:p>
      <w:pPr/>
      <w:r>
        <w:rPr>
          <w:lang w:val="sw_KE" w:bidi="sw_KE"/>
        </w:rPr>
      </w:r>
      <w:r>
        <w:rPr>
          <w:lang w:val="sw_KE" w:bidi="sw_KE"/>
        </w:rPr>
        <w:t>Kisha Yesu anarudia kile alichosema: "Kuweni makini sana na chachu ya Mafarisayo na Masadukayo." Na sasa wanafunzi wanaelewa! Wanaelewa kwamba Yesu alikuwa akitumia lugha ya picha. Yesu hakuwa akizungumza kuhusu chachu halisi na mkate halisi. Yesu alikusudia kusema kwamba mambo ambayo viongozi wa kidini wanafundisha ni kama chachu kidogo katika unga wa mkate. Chachu kidogo inatosha kubadilisha mikate mingi. Kwa hivyo, mafundisho ya viongozi wa kidini yanaweza kubadilisha njia ambayo watu wengi wanafikiri—lakini si kwa njia nzuri! Wanafunzi hawapaswi kushawishiwa na mafundisho ya viongozi wa kidini.</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2.</w:t>
      </w:r>
    </w:p>
    <w:p>
      <w:pPr/>
      <w:r>
        <w:rPr>
          <w:lang w:val="sw_KE" w:bidi="sw_KE"/>
        </w:rPr>
      </w:r>
      <w:r>
        <w:rPr>
          <w:b/>
          <w:lang w:val="sw_KE" w:bidi="sw_KE"/>
        </w:rPr>
        <w:t>Tukio la kwanza:</w:t>
      </w:r>
      <w:r>
        <w:rPr>
          <w:lang w:val="sw_KE" w:bidi="sw_KE"/>
        </w:rPr>
        <w:t xml:space="preserve"> Viongozi wa kidini wanamwomba Yesu ishara, na Yesu anawaambia atawapa tu ishara ya Yona.</w:t>
      </w:r>
    </w:p>
    <w:p>
      <w:pPr/>
      <w:r>
        <w:rPr>
          <w:lang w:val="sw_KE" w:bidi="sw_KE"/>
        </w:rPr>
      </w:r>
      <w:r>
        <w:rPr>
          <w:b/>
          <w:lang w:val="sw_KE" w:bidi="sw_KE"/>
        </w:rPr>
        <w:t>Tukio la pili:</w:t>
      </w:r>
      <w:r>
        <w:rPr>
          <w:lang w:val="sw_KE" w:bidi="sw_KE"/>
        </w:rPr>
        <w:t xml:space="preserve"> Yesu anawaambia wanafunzi kuwa makini na mafundisho ya viongozi wa kidini.</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Baadhi ya Mafarisayo na Masaduki</w:t>
      </w:r>
    </w:p>
    <w:p>
      <w:pPr>
        <w:pStyle w:val="ListBullet"/>
        <w:spacing w:line="240" w:lineRule="auto"/>
        <w:ind w:left="720"/>
      </w:pPr>
      <w:r>
        <w:rPr>
          <w:lang w:val="sw_KE" w:bidi="sw_KE"/>
        </w:rPr>
      </w:r>
      <w:r>
        <w:rPr>
          <w:lang w:val="sw_KE" w:bidi="sw_KE"/>
        </w:rPr>
        <w:t>Yona</w:t>
      </w:r>
    </w:p>
    <w:p>
      <w:pPr>
        <w:pStyle w:val="ListBullet"/>
        <w:spacing w:line="240" w:lineRule="auto"/>
        <w:ind w:left="720"/>
      </w:pPr>
      <w:r>
        <w:rPr>
          <w:lang w:val="sw_KE" w:bidi="sw_KE"/>
        </w:rPr>
      </w:r>
      <w:r>
        <w:rPr>
          <w:lang w:val="sw_KE" w:bidi="sw_KE"/>
        </w:rPr>
        <w:t>Wanafunzi</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Mathayo anaanza simulizi kwa kusema "sasa." Hii ina maana kwamba anaanza hadithi mpya.</w:t>
      </w:r>
    </w:p>
    <w:p>
      <w:pPr/>
      <w:r>
        <w:rPr>
          <w:lang w:val="sw_KE" w:bidi="sw_KE"/>
        </w:rPr>
      </w:r>
      <w:r>
        <w:rPr>
          <w:lang w:val="sw_KE" w:bidi="sw_KE"/>
        </w:rPr>
        <w:t>Hadithi ya awali ilimalizika wakati Yesu na wanafunzi wake walipokuwa wakiingia kwenye mashua. Hadithi hii pia inamalizika na Yesu na wanafunzi wakiwa katika mashua. Inaonekana kwamba Yesu na wanafunzi wake wanatoka kwenye mashua katika mwanzo wa hadithi, kisha viongozi wa kidini wanakuja kwao mahali fulani upande wa ziwa, na kisha Yesu na wanafunzi wake wanarudi katika mashua.</w:t>
      </w:r>
    </w:p>
    <w:p>
      <w:pPr/>
      <w:r>
        <w:rPr>
          <w:lang w:val="sw_KE" w:bidi="sw_KE"/>
        </w:rPr>
      </w:r>
      <w:r>
        <w:rPr>
          <w:lang w:val="sw_KE" w:bidi="sw_KE"/>
        </w:rPr>
        <w:t>Mafarisayo na Masadukayo walikuja kwa Yesu. Si Mafarisayo na Masadukayo wote waliokuja; bali ni baadhi ya watu waliokuwa wa makundi haya. Hatujui walikuwa wangapi. Mafarisayo huenda walitoka Galilaya, au huenda walitoka Yudea; lakini Masaduki waliishi Yerusalemu, katika Yudea. Kwa hiyo wametembea mwendo mrefu ili kuja na kumjaribu Yesu.</w:t>
      </w:r>
    </w:p>
    <w:p>
      <w:pPr/>
      <w:r>
        <w:rPr>
          <w:lang w:val="sw_KE" w:bidi="sw_KE"/>
        </w:rPr>
      </w:r>
      <w:r>
        <w:rPr>
          <w:lang w:val="sw_KE" w:bidi="sw_KE"/>
        </w:rPr>
        <w:t>Pengine unaweza kwenda nje na kuangalia anga wakati unafikiri kuhusu jibu la Yesu kwa viongozi wa kidini.</w:t>
      </w:r>
    </w:p>
    <w:p>
      <w:pPr/>
      <w:r>
        <w:rPr>
          <w:lang w:val="sw_KE" w:bidi="sw_KE"/>
        </w:rPr>
      </w:r>
      <w:r>
        <w:rPr>
          <w:lang w:val="sw_KE" w:bidi="sw_KE"/>
        </w:rPr>
        <w:t>Je, unaweza kuigiza hadithi ya Yona kumezwa na samaki mkubwa, na kutemwa baada ya siku 3, ili kukusaidia kukumbuka kwa nini Yesu anazungumza kuhusu ishara ya Yona? Pengine wakati uo huo unaweza kuigiza Yesu akizikwa kaburini, na kuwa hai tena baada ya siku 3. Hii inaweza kukusaidia kuona uhusiano! Lakini kumbuka kwamba Yesu bado hajakufa; hii itatokea baada ya muda tu.</w:t>
      </w:r>
    </w:p>
    <w:p>
      <w:pPr/>
      <w:r>
        <w:rPr>
          <w:lang w:val="sw_KE" w:bidi="sw_KE"/>
        </w:rPr>
      </w:r>
      <w:r>
        <w:rPr>
          <w:lang w:val="sw_KE" w:bidi="sw_KE"/>
        </w:rPr>
        <w:t>Yesu alipowajibu viongozi wa kidini, anawaacha. Viongozi wa kidini bado wanasimama mahali fulani, lakini Yesu anaondoka.</w:t>
      </w:r>
    </w:p>
    <w:p>
      <w:pPr/>
      <w:r>
        <w:rPr>
          <w:lang w:val="sw_KE" w:bidi="sw_KE"/>
        </w:rPr>
      </w:r>
      <w:r>
        <w:rPr>
          <w:lang w:val="sw_KE" w:bidi="sw_KE"/>
        </w:rPr>
        <w:t>Mathayo hasemi hivyo, lakini Yesu na wanafunzi lazima waliingia katika mashua baada ya hayo. Mathayo anataja tu kwamba wanafunzi walikwenda upande mwingine wa ziwa, lakini ni lazima Yesu alikuwa pamoja nao pia. Mazungumzo kati ya Yesu na wanafunzi yanaweza kuwa yanafanyika wakati wameketi katika mashua.</w:t>
      </w:r>
    </w:p>
    <w:p>
      <w:pPr/>
      <w:r>
        <w:rPr>
          <w:lang w:val="sw_KE" w:bidi="sw_KE"/>
        </w:rPr>
      </w:r>
      <w:r>
        <w:rPr>
          <w:lang w:val="sw_KE" w:bidi="sw_KE"/>
        </w:rPr>
        <w:t>Mwishoni mwa hadithi wanaweza kuwa walifikia marudio yao na kutoka kwenye mashua, lakini Mathayo hatuambii. Haikuwa muhimu mahali walipokuwa wakienda, bali mazungumzo waliyokuwa nayo njiani pekee ndiyo yalikuwa muhimu. Hadithi inayofuata inaanza na Yesu na wanafunzi wake wakiwasili mahali fulani, kwa hiyo unaweza pia kuhitimisha hadithi hii huku wakiwa bado kwenye mashua.</w:t>
      </w:r>
    </w:p>
    <w:p>
      <w:pPr/>
      <w:r>
        <w:rPr>
          <w:lang w:val="sw_KE" w:bidi="sw_KE"/>
        </w:rPr>
      </w:r>
      <w:r>
        <w:rPr>
          <w:lang w:val="sw_KE" w:bidi="sw_KE"/>
        </w:rPr>
        <w:t>Yesu anawaonya wanafunzi dhidi ya chachu ya Mafarisayo kwa msisitizo mkubwa. Anawaambia wawe macho na wawe makini. Hii inamaanisha takriban kitu kilekile. Kwa kusema hili mara mbili Yesu anaweka wazi kwamba wanapaswa kuwa makini sana, haswa.</w:t>
      </w:r>
    </w:p>
    <w:p>
      <w:pPr/>
      <w:r>
        <w:rPr>
          <w:lang w:val="sw_KE" w:bidi="sw_KE"/>
        </w:rPr>
      </w:r>
      <w:r>
        <w:rPr>
          <w:lang w:val="sw_KE" w:bidi="sw_KE"/>
        </w:rPr>
        <w:t>Kama watu katika jamii yenu hula vyakula kama mkate, au wana chakula chochote wanachoacha kwa makusudi kichache, labda unaweza kubeba sampuli unapojifunza hadithi hii!</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Hadithi hii ina matukio 2.</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Baadhi ya Mafarisayo na Masadukayo</w:t>
      </w:r>
    </w:p>
    <w:p>
      <w:pPr>
        <w:pStyle w:val="ListBullet"/>
        <w:spacing w:line="240" w:lineRule="auto"/>
        <w:ind w:left="720"/>
      </w:pPr>
      <w:r>
        <w:rPr>
          <w:lang w:val="sw_KE" w:bidi="sw_KE"/>
        </w:rPr>
      </w:r>
      <w:r>
        <w:rPr>
          <w:lang w:val="sw_KE" w:bidi="sw_KE"/>
        </w:rPr>
        <w:t>Yona</w:t>
      </w:r>
    </w:p>
    <w:p>
      <w:pPr>
        <w:pStyle w:val="ListBullet"/>
        <w:spacing w:line="240" w:lineRule="auto"/>
        <w:ind w:left="720"/>
      </w:pPr>
      <w:r>
        <w:rPr>
          <w:lang w:val="sw_KE" w:bidi="sw_KE"/>
        </w:rPr>
      </w:r>
      <w:r>
        <w:rPr>
          <w:lang w:val="sw_KE" w:bidi="sw_KE"/>
        </w:rPr>
        <w:t>Wanafunzi</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Mara ya pili timu inapoigiza hadithi hii, sitisha katika sehemu fulani.</w:t>
      </w:r>
    </w:p>
    <w:p>
      <w:pPr/>
      <w:r>
        <w:rPr>
          <w:lang w:val="sw_KE" w:bidi="sw_KE"/>
        </w:rPr>
      </w:r>
      <w:r>
        <w:rPr>
          <w:lang w:val="sw_KE" w:bidi="sw_KE"/>
        </w:rPr>
        <w:t>Igiza Yesu na wanafunzi wakiondoka kwa mashua mahali ambapo Yesu alilisha watu zaidi ya elfu nne, na kuwasili mahali pengine.</w:t>
      </w:r>
    </w:p>
    <w:p>
      <w:pPr/>
      <w:r>
        <w:rPr>
          <w:lang w:val="sw_KE" w:bidi="sw_KE"/>
        </w:rPr>
      </w:r>
      <w:r>
        <w:rPr>
          <w:lang w:val="sw_KE" w:bidi="sw_KE"/>
        </w:rPr>
        <w:t>Igiza Mafarisayo na Masadukayo wakija mahali ambapo Yesu alikuwa.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Mafarisayo na Masadukayo: "Mnafikiri nini?"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Igiza viongozi wa kidini wakimwomba Yesu kuwapa ishara kutoka kwa Mungu. Igiza Yesu akiwajibu kwamba ni hodari wa kutabiri hali ya hewa, lakini si hodari wa kujua kile Mungu anachofanya. Igiza Yesu akiwakemea na kusema kwamba wao ni waovu na wasio waaminifu, na kwamba hatawapa ishara yoyote mbali na ishara ya Yona.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Yesu: "Unafikiri nini?"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Igiza Yesu akiwaacha wale viongozi wa kidini wakiwa wamesimama hapo.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viongozi wa kidini: "Mnahisi vipi? Unafikiri nini?"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Igiza Yesu na wanafunzi wakiingia tena kwenye mashua. Igiza wanafunzi wakigundua kwamba walisahau kuleta mkate. Igiza Yesu akiwaambia kuwa makini na chachu ya viongozi wa kidini.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"Mnafikiri nini?"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Igiza wanafunzi wakijadili kile Yesu alisema.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Yesu: "Unafikiri nini?"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Igiza Yesu akikemea wanafunzi wake kwa kumwamini kidogo sana. Igiza Yesu akiwakumbusha wanafunzi wake miujiza miwili aliyofanya ambapo aliwalisha watu wengi sana. Igiza Yesu akirudia onyo lake kuhusu chachu ya Mafarisayo na Masadukayo.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"Mnafikiri nini?" Unaweza kusikia mambo kama:</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Mafarisayo</w:t>
      </w:r>
      <w:r>
        <w:rPr>
          <w:lang w:val="sw_KE" w:bidi="sw_KE"/>
        </w:rPr>
        <w:t xml:space="preserve"> na </w:t>
      </w:r>
      <w:r>
        <w:rPr>
          <w:lang w:val="sw_KE" w:bidi="sw_KE"/>
        </w:rPr>
        <w:t>Masadukayo</w:t>
      </w:r>
      <w:r>
        <w:rPr>
          <w:lang w:val="sw_KE" w:bidi="sw_KE"/>
        </w:rPr>
        <w:t xml:space="preserve"> walikuwa makundi mawili tofauti ya viongozi wa kidini, au walimu. Tumia neno sawa na ulilotumia katika simulizi za awali. Maneno haya yanapatikana pia katika Faharasa Kuu.</w:t>
      </w:r>
    </w:p>
    <w:p>
      <w:pPr/>
      <w:r>
        <w:rPr>
          <w:lang w:val="sw_KE" w:bidi="sw_KE"/>
        </w:rPr>
      </w:r>
      <w:r>
        <w:rPr>
          <w:lang w:val="sw_KE" w:bidi="sw_KE"/>
        </w:rPr>
        <w:t xml:space="preserve">Mafarisayo na Masaduki wanakuja </w:t>
      </w:r>
      <w:r>
        <w:rPr>
          <w:b/>
          <w:lang w:val="sw_KE" w:bidi="sw_KE"/>
        </w:rPr>
        <w:t>kumjaribu</w:t>
      </w:r>
      <w:r>
        <w:rPr>
          <w:lang w:val="sw_KE" w:bidi="sw_KE"/>
        </w:rPr>
        <w:t xml:space="preserve"> Yesu. Hii ina maana wanataka kumwomba Yesu kufanya kitu ambacho wanafikiri hakiwezekani. Njia nyingine ya kusema hili ni kwamba wanataka kumtega Yesu.</w:t>
      </w:r>
    </w:p>
    <w:p>
      <w:pPr/>
      <w:r>
        <w:rPr>
          <w:lang w:val="sw_KE" w:bidi="sw_KE"/>
        </w:rPr>
      </w:r>
      <w:r>
        <w:rPr>
          <w:lang w:val="sw_KE" w:bidi="sw_KE"/>
        </w:rPr>
        <w:t xml:space="preserve">Viongozi wa kidini wanaomba </w:t>
      </w:r>
      <w:r>
        <w:rPr>
          <w:b/>
          <w:lang w:val="sw_KE" w:bidi="sw_KE"/>
        </w:rPr>
        <w:t>ishara kutoka mbinguni</w:t>
      </w:r>
      <w:r>
        <w:rPr>
          <w:lang w:val="sw_KE" w:bidi="sw_KE"/>
        </w:rPr>
        <w:t xml:space="preserve">. Hii inamaanisha ishara kutoka kwa Mungu. Wayahudi mara nyingi walisema "mbingu" badala ya Mungu. Neno </w:t>
      </w:r>
      <w:r>
        <w:rPr>
          <w:lang w:val="sw_KE" w:bidi="sw_KE"/>
        </w:rPr>
        <w:t>mbingu</w:t>
      </w:r>
      <w:r>
        <w:rPr>
          <w:lang w:val="sw_KE" w:bidi="sw_KE"/>
        </w:rPr>
        <w:t xml:space="preserve"> linapatikana katika Faharasa Kuu. Tumia neno sawa na ulilotumia katika simulizi za awali wakati mbinguni ilimaanisha Mungu. </w:t>
      </w:r>
      <w:r>
        <w:rPr>
          <w:lang w:val="sw_KE" w:bidi="sw_KE"/>
        </w:rPr>
        <w:t>Ishara</w:t>
      </w:r>
      <w:r>
        <w:rPr>
          <w:lang w:val="sw_KE" w:bidi="sw_KE"/>
        </w:rPr>
        <w:t xml:space="preserve"> inamaanisha muujiza ambao unatokea ili kuonyesha watu kitu muhimu. Neno </w:t>
      </w:r>
      <w:r>
        <w:rPr>
          <w:lang w:val="sw_KE" w:bidi="sw_KE"/>
        </w:rPr>
        <w:t>muujiza</w:t>
      </w:r>
      <w:r>
        <w:rPr>
          <w:lang w:val="sw_KE" w:bidi="sw_KE"/>
        </w:rPr>
        <w:t xml:space="preserve"> linapatikana katika Faharasa Kuu. Tumia neno sawa na ulilotumia katika simulizi za awali.</w:t>
      </w:r>
    </w:p>
    <w:p>
      <w:pPr/>
      <w:r>
        <w:rPr>
          <w:lang w:val="sw_KE" w:bidi="sw_KE"/>
        </w:rPr>
      </w:r>
      <w:r>
        <w:rPr>
          <w:lang w:val="sw_KE" w:bidi="sw_KE"/>
        </w:rPr>
        <w:t xml:space="preserve">Yesu anatumia mfano kutoka katika mazingira. Anazungumza kuhusu kile kitakachotokea wakati </w:t>
      </w:r>
      <w:r>
        <w:rPr>
          <w:b/>
          <w:lang w:val="sw_KE" w:bidi="sw_KE"/>
        </w:rPr>
        <w:t>anga</w:t>
      </w:r>
      <w:r>
        <w:rPr>
          <w:lang w:val="sw_KE" w:bidi="sw_KE"/>
        </w:rPr>
        <w:t xml:space="preserve"> linapokuwa jekundu asubuhi, au jioni. Anga hapa linamaanisha kile tunachoweza kuona nje tunapotazama juu; halimaanishi mahali ambapo Mungu anaishi.</w:t>
      </w:r>
    </w:p>
    <w:p>
      <w:pPr/>
      <w:r>
        <w:rPr>
          <w:lang w:val="sw_KE" w:bidi="sw_KE"/>
        </w:rPr>
      </w:r>
      <w:r>
        <w:rPr>
          <w:lang w:val="sw_KE" w:bidi="sw_KE"/>
        </w:rPr>
        <w:t xml:space="preserve">Yesu anawaambia viongozi wa kidini kwamba hawatambui </w:t>
      </w:r>
      <w:r>
        <w:rPr>
          <w:b/>
          <w:lang w:val="sw_KE" w:bidi="sw_KE"/>
        </w:rPr>
        <w:t>ishara za nyakati</w:t>
      </w:r>
      <w:r>
        <w:rPr>
          <w:lang w:val="sw_KE" w:bidi="sw_KE"/>
        </w:rPr>
        <w:t>. Hii inamaanisha kwamba hawatambui kile Mungu anafanya kwa wakati huu.</w:t>
      </w:r>
    </w:p>
    <w:p>
      <w:pPr/>
      <w:r>
        <w:rPr>
          <w:lang w:val="sw_KE" w:bidi="sw_KE"/>
        </w:rPr>
      </w:r>
      <w:r>
        <w:rPr>
          <w:lang w:val="sw_KE" w:bidi="sw_KE"/>
        </w:rPr>
        <w:t xml:space="preserve">Yesu anawaita viongozi wa kidini </w:t>
      </w:r>
      <w:r>
        <w:rPr>
          <w:b/>
          <w:lang w:val="sw_KE" w:bidi="sw_KE"/>
        </w:rPr>
        <w:t>kizazi kiovu na cha uzinzi</w:t>
      </w:r>
      <w:r>
        <w:rPr>
          <w:lang w:val="sw_KE" w:bidi="sw_KE"/>
        </w:rPr>
        <w:t>.</w:t>
      </w:r>
    </w:p>
    <w:p>
      <w:pPr/>
      <w:r>
        <w:rPr>
          <w:lang w:val="sw_KE" w:bidi="sw_KE"/>
        </w:rPr>
      </w:r>
      <w:r>
        <w:rPr>
          <w:b/>
          <w:lang w:val="sw_KE" w:bidi="sw_KE"/>
        </w:rPr>
        <w:t>1Mwovu1</w:t>
      </w:r>
      <w:r>
        <w:rPr>
          <w:lang w:val="sw_KE" w:bidi="sw_KE"/>
        </w:rPr>
        <w:t xml:space="preserve"> linamaanisha mbaya na mwenye dhambi. Neno </w:t>
      </w:r>
      <w:r>
        <w:rPr>
          <w:lang w:val="sw_KE" w:bidi="sw_KE"/>
        </w:rPr>
        <w:t>mwovu</w:t>
      </w:r>
      <w:r>
        <w:rPr>
          <w:lang w:val="sw_KE" w:bidi="sw_KE"/>
        </w:rPr>
        <w:t xml:space="preserve"> linapatikana katika Faharasa Kuu. Mtu ambaye ni mzinzi si mwaminifu kwa mwenzi wake. Manabii katika Agano la Kale mara nyingi waliwaita watu wa Israeli wazinzi kwa sababu walikuwa wasio waaminifu kwa Mungu.</w:t>
      </w:r>
    </w:p>
    <w:p>
      <w:pPr/>
      <w:r>
        <w:rPr>
          <w:lang w:val="sw_KE" w:bidi="sw_KE"/>
        </w:rPr>
      </w:r>
      <w:r>
        <w:rPr>
          <w:lang w:val="sw_KE" w:bidi="sw_KE"/>
        </w:rPr>
        <w:t xml:space="preserve">Yesu anawaita viongozi wa kidini </w:t>
      </w:r>
      <w:r>
        <w:rPr>
          <w:b/>
          <w:lang w:val="sw_KE" w:bidi="sw_KE"/>
        </w:rPr>
        <w:t>kizazi chenye uzinzi</w:t>
      </w:r>
      <w:r>
        <w:rPr>
          <w:lang w:val="sw_KE" w:bidi="sw_KE"/>
        </w:rPr>
        <w:t xml:space="preserve">. </w:t>
      </w:r>
      <w:r>
        <w:rPr>
          <w:lang w:val="sw_KE" w:bidi="sw_KE"/>
        </w:rPr>
        <w:t>Kizazi</w:t>
      </w:r>
      <w:r>
        <w:rPr>
          <w:lang w:val="sw_KE" w:bidi="sw_KE"/>
        </w:rPr>
        <w:t xml:space="preserve"> kinamaanisha watu ambao wanaishi wakati huo huo. Yesu anamaanisha kusema kwamba viongozi wa kidini ni watu waovu na wasio waaminifu.</w:t>
      </w:r>
    </w:p>
    <w:p>
      <w:pPr/>
      <w:r>
        <w:rPr>
          <w:lang w:val="sw_KE" w:bidi="sw_KE"/>
        </w:rPr>
      </w:r>
      <w:r>
        <w:rPr>
          <w:lang w:val="sw_KE" w:bidi="sw_KE"/>
        </w:rPr>
        <w:t xml:space="preserve">Neno </w:t>
      </w:r>
      <w:r>
        <w:rPr>
          <w:lang w:val="sw_KE" w:bidi="sw_KE"/>
        </w:rPr>
        <w:t>uzinzi</w:t>
      </w:r>
      <w:r>
        <w:rPr>
          <w:lang w:val="sw_KE" w:bidi="sw_KE"/>
        </w:rPr>
        <w:t xml:space="preserve"> linapatikana katika Faharasa Kuu. Fanya uamuzi na timu yako kama unataka kutumia neno halisi "mzinzi," au neno la maelezo, kama "asiye mwaminifu."</w:t>
      </w:r>
    </w:p>
    <w:p>
      <w:pPr/>
      <w:r>
        <w:rPr>
          <w:lang w:val="sw_KE" w:bidi="sw_KE"/>
        </w:rPr>
      </w:r>
      <w:r>
        <w:rPr>
          <w:lang w:val="sw_KE" w:bidi="sw_KE"/>
        </w:rPr>
        <w:t xml:space="preserve">Yesu anawaambia viongozi wa kidini kwamba hatafanya ishara maalum kwa ajili yao. Watapata tu ishara ya </w:t>
      </w:r>
      <w:r>
        <w:rPr>
          <w:b/>
          <w:lang w:val="sw_KE" w:bidi="sw_KE"/>
        </w:rPr>
        <w:t>Yona</w:t>
      </w:r>
      <w:r>
        <w:rPr>
          <w:lang w:val="sw_KE" w:bidi="sw_KE"/>
        </w:rPr>
        <w:t>. Hii inahusiana na muujiza maalum ambao Mungu alimfanyia Yona kwa kumwokoa kutoka tumboni mwa samaki baada ya siku 3. Mungu ataenda kufanya kitu kama hicho kwa Yesu, na hii itakuwa ishara kwa watu kwamba Yesu ametumwa na Mungu.</w:t>
      </w:r>
    </w:p>
    <w:p>
      <w:pPr/>
      <w:r>
        <w:rPr>
          <w:lang w:val="sw_KE" w:bidi="sw_KE"/>
        </w:rPr>
      </w:r>
      <w:r>
        <w:rPr>
          <w:lang w:val="sw_KE" w:bidi="sw_KE"/>
        </w:rPr>
        <w:t xml:space="preserve">Yesu anawaonya wanafunzi wake kuwa makini kwa </w:t>
      </w:r>
      <w:r>
        <w:rPr>
          <w:b/>
          <w:lang w:val="sw_KE" w:bidi="sw_KE"/>
        </w:rPr>
        <w:t>chachu</w:t>
      </w:r>
      <w:r>
        <w:rPr>
          <w:lang w:val="sw_KE" w:bidi="sw_KE"/>
        </w:rPr>
        <w:t xml:space="preserve">, yaani </w:t>
      </w:r>
      <w:r>
        <w:rPr>
          <w:b/>
          <w:lang w:val="sw_KE" w:bidi="sw_KE"/>
        </w:rPr>
        <w:t>hamira</w:t>
      </w:r>
      <w:r>
        <w:rPr>
          <w:lang w:val="sw_KE" w:bidi="sw_KE"/>
        </w:rPr>
        <w:t>, ya Mafarisayo na Masadukayo.</w:t>
      </w:r>
    </w:p>
    <w:p>
      <w:pPr/>
      <w:r>
        <w:rPr>
          <w:lang w:val="sw_KE" w:bidi="sw_KE"/>
        </w:rPr>
      </w:r>
      <w:r>
        <w:rPr>
          <w:lang w:val="sw_KE" w:bidi="sw_KE"/>
        </w:rPr>
        <w:t>Hamira, au chachu, ilikuwa kitu ambacho Wayahudi walitumia kwa kutengeneza mkate. Kila mara mtu alipokuwa akitengeneza mkate, alikuwa akihifadhi kiasi kidogo cha unga ambao haujaokwa kwa ajili ya matumizi ya wakati ujao. Baada ya siku chache, kipande hiki kidogo cha unga kingekuwa na mapovu na kuwa na uchachu. Wakati wa kutengeneza mkate wao unaofuata, wangechukua kiasi cha mchanganyiko huu wa chachu na kuuchanganya na unga mpya. Hii ingefanya mapovu ya hewa yatokee ndani ya unga na mkate ungekuwa mkubwa na mwepesi zaidi.</w:t>
      </w:r>
    </w:p>
    <w:p>
      <w:pPr/>
      <w:r>
        <w:rPr>
          <w:lang w:val="sw_KE" w:bidi="sw_KE"/>
        </w:rPr>
      </w:r>
      <w:r>
        <w:rPr>
          <w:lang w:val="sw_KE" w:bidi="sw_KE"/>
        </w:rPr>
        <w:t xml:space="preserve">Ikiwa inahitajika, onyesha timu yako tena picha tofauti </w:t>
      </w:r>
      <w:r>
        <w:rPr>
          <w:lang w:val="sw_KE" w:bidi="sw_KE"/>
        </w:rPr>
        <w:t>za unga na mkate</w:t>
      </w:r>
      <w:r>
        <w:rPr>
          <w:lang w:val="sw_KE" w:bidi="sw_KE"/>
        </w:rPr>
        <w:t>.</w:t>
      </w:r>
    </w:p>
    <w:p>
      <w:pPr/>
      <w:r>
        <w:rPr>
          <w:lang w:val="sw_KE" w:bidi="sw_KE"/>
        </w:rPr>
      </w:r>
      <w:r>
        <w:rPr>
          <w:lang w:val="sw_KE" w:bidi="sw_KE"/>
        </w:rPr>
        <w:t xml:space="preserve">Jadili jinsi utakavyosema hili katika lugha yako. Baadhi ya uwezekano ni: "unga uliotiwa chachu ambao Mafarisayo na Masadukayo wanatumia kuoka mkate," au "kitu ambacho Mafarisayo na Masadukayo wanatumia kufanya mkate uumuke, au uwe mkubwa zaidi." Tumia neno sawa kwa </w:t>
      </w:r>
      <w:r>
        <w:rPr>
          <w:b/>
          <w:lang w:val="sw_KE" w:bidi="sw_KE"/>
        </w:rPr>
        <w:t>mkate</w:t>
      </w:r>
      <w:r>
        <w:rPr>
          <w:lang w:val="sw_KE" w:bidi="sw_KE"/>
        </w:rPr>
        <w:t xml:space="preserve"> kama vile umetumia katika hadithi za awali.</w:t>
      </w:r>
    </w:p>
    <w:p>
      <w:pPr/>
      <w:r>
        <w:rPr>
          <w:lang w:val="sw_KE" w:bidi="sw_KE"/>
        </w:rPr>
      </w:r>
      <w:r>
        <w:rPr>
          <w:lang w:val="sw_KE" w:bidi="sw_KE"/>
        </w:rPr>
        <w:t xml:space="preserve">Yesu anawakumbusha wanafunzi kuhusu miujiza aliyoifanya wakati wa kulisha watu elfu tano na elfu nne. Anawakumbusha ni </w:t>
      </w:r>
      <w:r>
        <w:rPr>
          <w:b/>
          <w:lang w:val="sw_KE" w:bidi="sw_KE"/>
        </w:rPr>
        <w:t>vikapu</w:t>
      </w:r>
      <w:r>
        <w:rPr>
          <w:lang w:val="sw_KE" w:bidi="sw_KE"/>
        </w:rPr>
        <w:t xml:space="preserve"> vingapi walivyookota baadaye. Anamaanisha </w:t>
      </w:r>
      <w:r>
        <w:rPr>
          <w:lang w:val="sw_KE" w:bidi="sw_KE"/>
        </w:rPr>
        <w:t>vikapu</w:t>
      </w:r>
      <w:r>
        <w:rPr>
          <w:lang w:val="sw_KE" w:bidi="sw_KE"/>
        </w:rPr>
        <w:t xml:space="preserve"> vilivyojazwa na chakula cha ziada, mabaki ya chakula. Tumia neno lile lile kwa vikapu ambavyo umetumia katika hadithi hizi. Kikapu cha ukubwa wa kati kwa hadithi ya kulisha watu elfu tano, na kikapu kikubwa zaidi kwa hadithi ya kulisha watu elfu nne.</w:t>
      </w:r>
    </w:p>
    <w:p>
      <w:pPr/>
      <w:r>
        <w:rPr>
          <w:lang w:val="sw_KE" w:bidi="sw_KE"/>
        </w:rPr>
      </w:r>
      <w:r>
        <w:rPr>
          <w:b/>
          <w:lang w:val="sw_KE" w:bidi="sw_KE"/>
        </w:rPr>
        <w:t>Mafundisho</w:t>
      </w:r>
      <w:r>
        <w:rPr>
          <w:lang w:val="sw_KE" w:bidi="sw_KE"/>
        </w:rPr>
        <w:t xml:space="preserve"> ya Mafarisayo na Masadukayo yanamaanisha mambo ambayo Mafarisayo na Masadukayo wanawaambia watu kuhusu Mungu, na kile wanawaambia watu kufanya.</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16:13–20</w:t>
      </w:r>
      <w:r>
        <w:rPr>
          <w:lang w:val="sw_KE" w:bidi="sw_KE"/>
        </w:rPr>
      </w:r>
    </w:p>
    <w:p>
      <w:pPr>
        <w:pStyle w:val="Heading3"/>
      </w:pPr>
      <w:r>
        <w:rPr>
          <w:lang w:val="sw_KE" w:bidi="sw_KE"/>
        </w:rPr>
        <w:t>Sikiliza na Moyo</w:t>
      </w:r>
    </w:p>
    <w:p>
      <w:pPr/>
      <w:r>
        <w:rPr>
          <w:lang w:val="sw_KE" w:bidi="sw_KE"/>
        </w:rPr>
      </w:r>
      <w:r>
        <w:rPr>
          <w:lang w:val="sw_KE" w:bidi="sw_KE"/>
        </w:rPr>
        <w:t>Sikiliza Mathayo 16:13–20 na utie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Hadithi hii inatokea katika “eneo la Kaisaria Filipo.” Kaisarea Filipo ulikuwa mji kilomita 40 kaskazini kutoka Ziwa la Galilaya. Hadithi inafanyika mahali fulani katika mkoa karibu na mji huu. Watu ambao waliishi katika eneo hili hawakuwa Wayahudi. Huenda Yesu alienda mahali hapa ili kupumzika kutokana na kuzungukwa na umati wa watu na kuepuka kutazamwa na viongozi wa kidini wa Kiyahudi. Sasa Yesu ana muda fulani kwa ajili ya mazungumzo muhimu na wanafunzi wake!</w:t>
      </w:r>
    </w:p>
    <w:p>
      <w:pPr/>
      <w:r>
        <w:rPr>
          <w:lang w:val="sw_KE" w:bidi="sw_KE"/>
        </w:rPr>
      </w:r>
      <w:r>
        <w:rPr>
          <w:lang w:val="sw_KE" w:bidi="sw_KE"/>
        </w:rPr>
        <w:t xml:space="preserve">Onyesha timu yako kwenye ramani ambapo </w:t>
      </w:r>
      <w:r>
        <w:rPr>
          <w:lang w:val="sw_KE" w:bidi="sw_KE"/>
        </w:rPr>
        <w:t>Kaisarea Filipi ilipo</w:t>
      </w:r>
      <w:r>
        <w:rPr>
          <w:lang w:val="sw_KE" w:bidi="sw_KE"/>
        </w:rPr>
        <w:t>.</w:t>
      </w:r>
    </w:p>
    <w:p>
      <w:pPr/>
      <w:r>
        <w:rPr>
          <w:lang w:val="sw_KE" w:bidi="sw_KE"/>
        </w:rPr>
      </w:r>
      <w:r>
        <w:rPr>
          <w:lang w:val="sw_KE" w:bidi="sw_KE"/>
        </w:rPr>
        <w:t>Wakati Yesu alipozungumza kumhusu yeye mwenyewe, mara nyingi alijiita "Mwana wa Mtu." Katika Biblia, Mwana wa Adamu anamaanisha mtu ambaye Mungu amempa mamlaka yote na nguvu. Kwa hiyo Yesu anawauliza wanafunzi wake: "Watu wanasema nini kuhusu mimi?" Watu wanafikiri kwamba mimi ni nani?"</w:t>
      </w:r>
    </w:p>
    <w:p>
      <w:pPr/>
      <w:r>
        <w:rPr>
          <w:lang w:val="sw_KE" w:bidi="sw_KE"/>
        </w:rPr>
      </w:r>
      <w:r>
        <w:rPr>
          <w:lang w:val="sw_KE" w:bidi="sw_KE"/>
        </w:rPr>
        <w:t>Wanafunzi wanamwambia Yesu baadhi ya mambo ambayo watu wanasema kuhusu Yesu. Watu wengine wanafikiri kwamba Yesu alikuwa Yohana Mbatizaji ambaye alikuwa amefufuka, au nabii ambaye aliishi zamani sana. Eliya na Yeremia wote wawili ni manabii muhimu ambao waliishi muda mrefu kabla ya Yesu. Watu wa Kiyahudi kwa kawaida hawakuamini kwamba watu waliokufa wangekuwa hai tena, lakini walidhani kwamba katika siku zijazo, kabla tu ya Mungu angekuwa akiihukumu dunia yote, nabii Eliya au nabii mwingine angerejea.</w:t>
      </w:r>
    </w:p>
    <w:p>
      <w:pPr/>
      <w:r>
        <w:rPr>
          <w:lang w:val="sw_KE" w:bidi="sw_KE"/>
        </w:rPr>
      </w:r>
      <w:r>
        <w:rPr>
          <w:lang w:val="sw_KE" w:bidi="sw_KE"/>
        </w:rPr>
        <w:t xml:space="preserve">Kisha Yesu anawauliza wanafunzi: “Hivi ndivyo </w:t>
      </w:r>
      <w:r>
        <w:rPr>
          <w:b/>
          <w:lang w:val="sw_KE" w:bidi="sw_KE"/>
        </w:rPr>
        <w:t>watu</w:t>
      </w:r>
      <w:r>
        <w:rPr>
          <w:lang w:val="sw_KE" w:bidi="sw_KE"/>
        </w:rPr>
        <w:t xml:space="preserve"> wanavyoamini kuwa mimi ndivyo nilivyo.” Lakini </w:t>
      </w:r>
      <w:r>
        <w:rPr>
          <w:b/>
          <w:lang w:val="sw_KE" w:bidi="sw_KE"/>
        </w:rPr>
        <w:t>unaamini</w:t>
      </w:r>
      <w:r>
        <w:rPr>
          <w:lang w:val="sw_KE" w:bidi="sw_KE"/>
        </w:rPr>
        <w:t xml:space="preserve"> kwamba mimi ni nani?" Simoni, ambaye pia anaitwa Petro, anatoa jibu. Anasema kwamba Yesu ni Masihi—mfalme aliyeahidiwa na Mwokozi—na pia mwana wa Mungu aliye hai. Kwamba Yesu ni mwana wa Mungu ina maana kwamba Yesu atoka kwa Mungu, na kwamba yeye ni Mungu mwenyewe pia. Petro anamwita Yesu mwana wa Mungu aliye hai, kwa sababu Mungu ni Mungu mmoja wa kweli. Mungu si kama sanamu zisizo na uhai ambazo watu wasio Wayahudi waliziabudu!</w:t>
      </w:r>
    </w:p>
    <w:p>
      <w:pPr/>
      <w:r>
        <w:rPr>
          <w:lang w:val="sw_KE" w:bidi="sw_KE"/>
        </w:rPr>
      </w:r>
      <w:r>
        <w:rPr>
          <w:lang w:val="sw_KE" w:bidi="sw_KE"/>
        </w:rPr>
        <w:t>Anachosema Petro ni muhimu sana! Inaonyesha kwamba Petro ametambua kwamba Yesu ni zaidi sana kuliko nabii. Yesu anafurahia jibu la Petro. Anamwambia Petro kwamba amebarikiwa, ikimaanisha kwamba Mungu amekuwa mwema kwa Petro kwa kumfundisha Petro jambo hili. Petro hajajifunza Yesu ni nani kutoka kwa mtu yeyote wa binadamu, lakini amejifunza moja kwa moja kutoka kwa Mungu.</w:t>
      </w:r>
    </w:p>
    <w:p>
      <w:pPr/>
      <w:r>
        <w:rPr>
          <w:lang w:val="sw_KE" w:bidi="sw_KE"/>
        </w:rPr>
      </w:r>
      <w:r>
        <w:rPr>
          <w:lang w:val="sw_KE" w:bidi="sw_KE"/>
        </w:rPr>
        <w:t>Yesu anamuita Petro kwa jina "Simoni bar Yona," au "Simoni mwana wa Yona." Hili lilikuwa jina halisi la Simoni. Lakini mapema Yesu alikuwa amempa Simoni jina Petro pia. Sasa tutasikia kwa nini Yesu alifanya hivyo!</w:t>
      </w:r>
    </w:p>
    <w:p>
      <w:pPr/>
      <w:r>
        <w:rPr>
          <w:lang w:val="sw_KE" w:bidi="sw_KE"/>
        </w:rPr>
      </w:r>
      <w:r>
        <w:rPr>
          <w:lang w:val="sw_KE" w:bidi="sw_KE"/>
        </w:rPr>
        <w:t>Katika lugha ambayo Agano Jipya liliandikwa, neno Petro linamaanisha mwamba. Yesu anamwambia Petro: "Wewe, Petro, wewe ni mwamba! Na kwenye mwamba huu nitajenga kanisa langu." Wakati Waisraeli walitaka kujenga nyumba imara, wangepata mahali ambapo ardhi ilikuwa ngumu sana na ya mwamba. Kisha wangekata baadhi ya mashimo katika mwamba huu ili waweze kufunga kuta za nyumba kwenye mwamba huo. Hii inaitwa kutengeneza msingi. Nyumba ingeunganishwa na mwamba, na kwa hiyo ingekuwa na nguvu sana: hata kama kungekuwa na mvua nyingi au upepo, nyumba ingeendelea kusimama, kwa sababu ilikuwa na msingi mzuri.</w:t>
      </w:r>
    </w:p>
    <w:p>
      <w:pPr/>
      <w:r>
        <w:rPr>
          <w:lang w:val="sw_KE" w:bidi="sw_KE"/>
        </w:rPr>
      </w:r>
      <w:r>
        <w:rPr>
          <w:lang w:val="sw_KE" w:bidi="sw_KE"/>
        </w:rPr>
        <w:t xml:space="preserve">Onyesha timu yako picha ya </w:t>
      </w:r>
      <w:r>
        <w:rPr>
          <w:lang w:val="sw_KE" w:bidi="sw_KE"/>
        </w:rPr>
        <w:t>nyumba ambayo inajengwa kwenye mwamba</w:t>
      </w:r>
      <w:r>
        <w:rPr>
          <w:lang w:val="sw_KE" w:bidi="sw_KE"/>
        </w:rPr>
        <w:t>. Watu wanajenga vipi nyumba katika jumuiya yenu? Sitisha hapa na simulia hadithi kuhusu jinsi watu wanafanya nyumba kuwa na nguvu.</w:t>
      </w:r>
    </w:p>
    <w:p>
      <w:pPr/>
      <w:r>
        <w:rPr>
          <w:lang w:val="sw_KE" w:bidi="sw_KE"/>
        </w:rPr>
      </w:r>
      <w:r>
        <w:rPr>
          <w:lang w:val="sw_KE" w:bidi="sw_KE"/>
        </w:rPr>
        <w:t xml:space="preserve">Yesu anatumia mfano wa ujenzi wa nyumba ili kuzungumza kuhusu kanisa. Jengo lililo na msingi mzuri litakuwa na nguvu. Kwa njia sawa, kanisa litakuwa na nguvu kwa sababu lina msingi mzuri. Lakini Yesu hamaanishi kwamba </w:t>
      </w:r>
      <w:r>
        <w:rPr>
          <w:b/>
          <w:lang w:val="sw_KE" w:bidi="sw_KE"/>
        </w:rPr>
        <w:t>jengo la kanisa</w:t>
      </w:r>
      <w:r>
        <w:rPr>
          <w:lang w:val="sw_KE" w:bidi="sw_KE"/>
        </w:rPr>
        <w:t xml:space="preserve"> litakuwa na nguvu, bali kwamba jumuiya ya waumini itakuwa na nguvu. Wakati Biblia inazungumza kuhusu kanisa, maana daima ni watu na si jengo.</w:t>
      </w:r>
    </w:p>
    <w:p>
      <w:pPr/>
      <w:r>
        <w:rPr>
          <w:lang w:val="sw_KE" w:bidi="sw_KE"/>
        </w:rPr>
      </w:r>
      <w:r>
        <w:rPr>
          <w:lang w:val="sw_KE" w:bidi="sw_KE"/>
        </w:rPr>
        <w:t>Watu wengine wanafikiri kwamba Yesu anamaanisha kusema kwamba Petro atakuwa kama mwamba kwa jumuiya ya waumini. Petro atasaidia jumuiya hii kuwa na nguvu sana.</w:t>
      </w:r>
    </w:p>
    <w:p>
      <w:pPr/>
      <w:r>
        <w:rPr>
          <w:lang w:val="sw_KE" w:bidi="sw_KE"/>
        </w:rPr>
      </w:r>
      <w:r>
        <w:rPr>
          <w:lang w:val="sw_KE" w:bidi="sw_KE"/>
        </w:rPr>
        <w:t xml:space="preserve">Watu wengine wanafikiri kwamba si Petro, bali kile Petro alichosema kuhusu Yesu ni kama mwamba. Ikiwa kanisa linaamini kwamba Yesu ni Mwokozi aliyeahidiwa na mwana wa Mungu, basi kanisa litakuwa na nguvu sana. Chaguo zote mbili zinawezekana, kwa sababu Yesu anasema "kwenye </w:t>
      </w:r>
      <w:r>
        <w:rPr>
          <w:b/>
          <w:lang w:val="sw_KE" w:bidi="sw_KE"/>
        </w:rPr>
        <w:t>mwamba huu</w:t>
      </w:r>
      <w:r>
        <w:rPr>
          <w:lang w:val="sw_KE" w:bidi="sw_KE"/>
        </w:rPr>
        <w:t xml:space="preserve"> nitajenga kanisa langu." "Mwamba huu" unaweza kurejelea Petro, au unaweza kurejelea kile Petro alisema.</w:t>
      </w:r>
    </w:p>
    <w:p>
      <w:pPr/>
      <w:r>
        <w:rPr>
          <w:lang w:val="sw_KE" w:bidi="sw_KE"/>
        </w:rPr>
      </w:r>
      <w:r>
        <w:rPr>
          <w:lang w:val="sw_KE" w:bidi="sw_KE"/>
        </w:rPr>
        <w:t>Yesu anasema kwamba milango ya jehanamu, au milango ya Kuzimu, haitaweza kulishinda kanisa. Milango ya kuzimu ni njia nyingine ya kuzungumza kuhusu kifo. Neno ambalo Yesu anatumia kwa kuzimu linamaanisha mahali ambapo watu waliokufa wako. Mara baada ya mtu kufa, hawezi kuwa hai tena. Ni kama kwamba kuna lango imara kati ya uhai na kifo: Lango hilo linawafungia watu katika mahali hapa pa wafu. Hivi ndivyo kifo kilivyo na nguvu. Lakini hata ingawa kifo kina nguvu sana, kanisa litakuwa na nguvu zaidi! Kanisa la Yesu, jumuiya hii ya waumini, litakuwa na nguvu sana hivi kwamba halitaweza kufa. Hakuna kitu kitakachoweza kuharibu kanisa.</w:t>
      </w:r>
    </w:p>
    <w:p>
      <w:pPr/>
      <w:r>
        <w:rPr>
          <w:lang w:val="sw_KE" w:bidi="sw_KE"/>
        </w:rPr>
      </w:r>
      <w:r>
        <w:rPr>
          <w:lang w:val="sw_KE" w:bidi="sw_KE"/>
        </w:rPr>
        <w:t>Yesu anamwambia Petro kwamba atampa Petro funguo za ufalme wa mbinguni. Ufalme wa mbinguni unamaanisha ufalme wa Mungu. Yesu anatumia lugha ya picha tena. Mtu ambaye ana funguo za jengo ana majukumu mengi na mamlaka. Mtu mwenye funguo anaweza kufungua na kufunga milango.</w:t>
      </w:r>
    </w:p>
    <w:p>
      <w:pPr/>
      <w:r>
        <w:rPr>
          <w:lang w:val="sw_KE" w:bidi="sw_KE"/>
        </w:rPr>
      </w:r>
      <w:r>
        <w:rPr>
          <w:lang w:val="sw_KE" w:bidi="sw_KE"/>
        </w:rPr>
        <w:t xml:space="preserve">Ikiwa inahitajika, onyesha watu wako picha ya </w:t>
      </w:r>
      <w:r>
        <w:rPr>
          <w:lang w:val="sw_KE" w:bidi="sw_KE"/>
        </w:rPr>
        <w:t>kufuli na ufunguo</w:t>
      </w:r>
      <w:r>
        <w:rPr>
          <w:lang w:val="sw_KE" w:bidi="sw_KE"/>
        </w:rPr>
        <w:t>. Katika jumuiya yako, watu wanafungaje jengo, au kulinda kile kilicho ndani yake?</w:t>
      </w:r>
    </w:p>
    <w:p>
      <w:pPr/>
      <w:r>
        <w:rPr>
          <w:lang w:val="sw_KE" w:bidi="sw_KE"/>
        </w:rPr>
      </w:r>
      <w:r>
        <w:rPr>
          <w:lang w:val="sw_KE" w:bidi="sw_KE"/>
        </w:rPr>
        <w:t>Kwa hiyo, watu wengine wanafikiri kwamba Yesu anamaanisha kwamba Petro anaweza kufanya maamuzi ikiwa mtu anaweza kuingia katika ufalme wa Mungu au la. Lakini Yesu pia anamwambia Petro kwamba chochote atakachofunga au kukifungua duniani kitafungwa au kitafunguliwa mbinguni. Wakati walimu wa kidini wa Kiyahudi wanazungumza kuhusu "kufunga" kitu, wanamaanisha kusema kwamba kitu hicho hakiruhusiwi. Kitu ambacho "kimefunguliwa" kinaruhusiwa. Kwa hiyo Yesu anaweza kuwa akimwambia Petro: "Ninakupa mamlaka ya kuamua kile ambacho watu wanaruhusiwa kufanya, na kile ambacho hawaruhusiwi kufanya."</w:t>
      </w:r>
    </w:p>
    <w:p>
      <w:pPr/>
      <w:r>
        <w:rPr>
          <w:lang w:val="sw_KE" w:bidi="sw_KE"/>
        </w:rPr>
      </w:r>
      <w:r>
        <w:rPr>
          <w:lang w:val="sw_KE" w:bidi="sw_KE"/>
        </w:rPr>
        <w:t>Yesu anasema kwamba kile Petro atakachofunga au kufungua, kitakuwa kimefungwa na kufunguliwa mbinguni. Hii inaweza kumaanisha kwamba Mungu ataidhinisha maamuzi ambayo Petro atafanya. Lakini inaweza pia kumaanisha kwamba Mungu tayari amefanya maamuzi haya, na kwamba Petro atafanya maamuzi ambayo Mungu alitangulia kuyafanya.</w:t>
      </w:r>
    </w:p>
    <w:p>
      <w:pPr/>
      <w:r>
        <w:rPr>
          <w:lang w:val="sw_KE" w:bidi="sw_KE"/>
        </w:rPr>
      </w:r>
      <w:r>
        <w:rPr>
          <w:lang w:val="sw_KE" w:bidi="sw_KE"/>
        </w:rPr>
        <w:t>Kwa njia yoyote, jukumu hili lingemaanisha kwamba Petro—na wanafunzi wengine pia—baadaye watawasaidia waumini wengine kutumia mafundisho ya Yesu katika kila hali ya maisha yao. Jukumu kubwa sana kwa kweli!</w:t>
      </w:r>
    </w:p>
    <w:p>
      <w:pPr/>
      <w:r>
        <w:rPr>
          <w:lang w:val="sw_KE" w:bidi="sw_KE"/>
        </w:rPr>
      </w:r>
      <w:r>
        <w:rPr>
          <w:lang w:val="sw_KE" w:bidi="sw_KE"/>
        </w:rPr>
        <w:t>Katika jumuiya yako, ni nani anafanya maamuzi kuhusu kile watu wanaruhusiwa kufanya? Je, unaweza kusimulia hadithi kuhusu mtu mwenye mamlaka ya kutoa maamuzi kama hayo?</w:t>
      </w:r>
    </w:p>
    <w:p>
      <w:pPr/>
      <w:r>
        <w:rPr>
          <w:lang w:val="sw_KE" w:bidi="sw_KE"/>
        </w:rPr>
      </w:r>
      <w:r>
        <w:rPr>
          <w:lang w:val="sw_KE" w:bidi="sw_KE"/>
        </w:rPr>
        <w:t>Mwishoni mwa mazungumzo yake na wanafunzi, Yesu anatoa onyo kali kwa wanafunzi kutowaambia watu wengine kwamba Yesu ni Masihi. Kama tutakavyogundua katika hadithi inayofuata, wanafunzi bado wana mengi ya kujifunza kuhusu maana ya kuwa Yesu ni Masihi!</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hii. Utasaidia kikundi kufafanua matukio, mipangilio na wahusika wa hadithi.</w:t>
      </w:r>
    </w:p>
    <w:p>
      <w:pPr/>
      <w:r>
        <w:rPr>
          <w:lang w:val="sw_KE" w:bidi="sw_KE"/>
        </w:rPr>
      </w:r>
      <w:r>
        <w:rPr>
          <w:lang w:val="sw_KE" w:bidi="sw_KE"/>
        </w:rPr>
        <w:t>Hadithi hii ina matukio 2.</w:t>
      </w:r>
    </w:p>
    <w:p>
      <w:pPr/>
      <w:r>
        <w:rPr>
          <w:lang w:val="sw_KE" w:bidi="sw_KE"/>
        </w:rPr>
      </w:r>
      <w:r>
        <w:rPr>
          <w:b/>
          <w:lang w:val="sw_KE" w:bidi="sw_KE"/>
        </w:rPr>
        <w:t>Tukio la kwanza:</w:t>
      </w:r>
      <w:r>
        <w:rPr>
          <w:lang w:val="sw_KE" w:bidi="sw_KE"/>
        </w:rPr>
        <w:t xml:space="preserve"> Yesu na wanafunzi wake wanawasili katika mkoa wa Kaisarea Filipi.</w:t>
      </w:r>
    </w:p>
    <w:p>
      <w:pPr/>
      <w:r>
        <w:rPr>
          <w:lang w:val="sw_KE" w:bidi="sw_KE"/>
        </w:rPr>
      </w:r>
      <w:r>
        <w:rPr>
          <w:b/>
          <w:lang w:val="sw_KE" w:bidi="sw_KE"/>
        </w:rPr>
        <w:t>Tukio la pili:</w:t>
      </w:r>
      <w:r>
        <w:rPr>
          <w:lang w:val="sw_KE" w:bidi="sw_KE"/>
        </w:rPr>
        <w:t xml:space="preserve"> Yesu na wanafunzi wake wanazungumza kuhusu yeye ni nani.</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wake, na haswa Petro</w:t>
      </w:r>
    </w:p>
    <w:p>
      <w:pPr>
        <w:pStyle w:val="ListBullet"/>
        <w:spacing w:line="240" w:lineRule="auto"/>
        <w:ind w:left="720"/>
      </w:pPr>
      <w:r>
        <w:rPr>
          <w:lang w:val="sw_KE" w:bidi="sw_KE"/>
        </w:rPr>
      </w:r>
      <w:r>
        <w:rPr>
          <w:lang w:val="sw_KE" w:bidi="sw_KE"/>
        </w:rPr>
        <w:t>Manabii: Yohana Mbatizaji, Eliya, Yeremia, na manabii wengine</w:t>
      </w:r>
    </w:p>
    <w:p>
      <w:pPr/>
      <w:r>
        <w:rPr>
          <w:lang w:val="sw_KE" w:bidi="sw_KE"/>
        </w:rPr>
      </w:r>
      <w:r>
        <w:rPr>
          <w:lang w:val="sw_KE" w:bidi="sw_KE"/>
        </w:rPr>
        <w:t>Katika kipindi hiki, uwe na ubao wa kikundi cha hadithi, kuchora au kutumia aina fulani ya nyenzo (vitu ambavyo unaweza kuhamasisha kote kama vile miamba, vijiti, vinyago vya watoto) ili kuonyesha hadithi na vitendo vyake.</w:t>
      </w:r>
    </w:p>
    <w:p>
      <w:pPr/>
      <w:r>
        <w:rPr>
          <w:lang w:val="sw_KE" w:bidi="sw_KE"/>
        </w:rPr>
      </w:r>
      <w:r>
        <w:rPr>
          <w:lang w:val="sw_KE" w:bidi="sw_KE"/>
        </w:rPr>
        <w:t>Katika hadithi ya awali, Yesu na wanafunzi wake walikuwa wamerudi Galilaya baada ya kusafiri hadi Foinike. Katika hadithi hii, wanaondoka Galilaya tena na kwenda mkoa ambao ni kaskazini mwa Galilaya. Mathayo anaanza kusimulia hadithi hii kwa kusema "sasa." Hii ina maana atasimulia hadithi mpya. Hasemi ni muda kiasi gani umepita tangu hadithi ya awali.</w:t>
      </w:r>
    </w:p>
    <w:p>
      <w:pPr/>
      <w:r>
        <w:rPr>
          <w:lang w:val="sw_KE" w:bidi="sw_KE"/>
        </w:rPr>
      </w:r>
      <w:r>
        <w:rPr>
          <w:lang w:val="sw_KE" w:bidi="sw_KE"/>
        </w:rPr>
        <w:t xml:space="preserve">Mathayo anatuambia tu kwamba </w:t>
      </w:r>
      <w:r>
        <w:rPr>
          <w:b/>
          <w:lang w:val="sw_KE" w:bidi="sw_KE"/>
        </w:rPr>
        <w:t>Yesu</w:t>
      </w:r>
      <w:r>
        <w:rPr>
          <w:lang w:val="sw_KE" w:bidi="sw_KE"/>
        </w:rPr>
        <w:t xml:space="preserve"> alikuja katika mkoa wa Kaisarea Filipi, lakini ni wazi kutoka kwa hadithi kwamba wanafunzi wake walikuwa pamoja naye.</w:t>
      </w:r>
    </w:p>
    <w:p>
      <w:pPr/>
      <w:r>
        <w:rPr>
          <w:lang w:val="sw_KE" w:bidi="sw_KE"/>
        </w:rPr>
      </w:r>
      <w:r>
        <w:rPr>
          <w:lang w:val="sw_KE" w:bidi="sw_KE"/>
        </w:rPr>
        <w:t>Ikiwa watu wanatumia funguo katika jumuiya yako, unaweza kupenda kuwa na funguo halisi na wewe ili kukusaidia kukumbuka sehemu ya mwisho ya hadithi hii. Labda unaweza kusimulia hadithi hii ukiwa umesimama karibu na lango imara, au mlango? Au, nenda mahali pa mazishi wakati ukisimulia hadithi hiyo, ili kukukumbusha kwamba kifo hakiwezi kulizuia kanisa!</w:t>
      </w:r>
    </w:p>
    <w:p>
      <w:pPr/>
      <w:r>
        <w:rPr>
          <w:lang w:val="sw_KE" w:bidi="sw_KE"/>
        </w:rPr>
      </w:r>
      <w:r>
        <w:rPr>
          <w:lang w:val="sw_KE" w:bidi="sw_KE"/>
        </w:rPr>
        <w:t>Pengine unaweza kutumia kamba na kufunga baadhi ya vitu pamoja, na kuyafanya yawe legelege tena ili kukusaidia kukumbuka hotuba ya Yesu. Au kuna kitu unachoweza kutumia kinachohusiana na kuruhusiwa au kutoruhusiwa kwa jambo?</w:t>
      </w:r>
    </w:p>
    <w:p>
      <w:pPr/>
      <w:r>
        <w:rPr>
          <w:lang w:val="sw_KE" w:bidi="sw_KE"/>
        </w:rPr>
      </w:r>
      <w:r>
        <w:rPr>
          <w:lang w:val="sw_KE" w:bidi="sw_KE"/>
        </w:rPr>
        <w:t>Usisahau kuongeza onyo la Yesu kwa wanafunzi mwishoni!</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Hadithi hii ina matukio 2.</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wake, na haswa Petro</w:t>
      </w:r>
    </w:p>
    <w:p>
      <w:pPr>
        <w:pStyle w:val="ListBullet"/>
        <w:spacing w:line="240" w:lineRule="auto"/>
        <w:ind w:left="720"/>
      </w:pPr>
      <w:r>
        <w:rPr>
          <w:lang w:val="sw_KE" w:bidi="sw_KE"/>
        </w:rPr>
      </w:r>
      <w:r>
        <w:rPr>
          <w:lang w:val="sw_KE" w:bidi="sw_KE"/>
        </w:rPr>
        <w:t>Manabii: Yohana Mbatizaji, Eliya, Yeremia, na manabii wengine</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Mara ya pili timu inapoigiza hadithi hii, sitisha katika sehemu fulani.</w:t>
      </w:r>
    </w:p>
    <w:p>
      <w:pPr/>
      <w:r>
        <w:rPr>
          <w:lang w:val="sw_KE" w:bidi="sw_KE"/>
        </w:rPr>
      </w:r>
      <w:r>
        <w:rPr>
          <w:lang w:val="sw_KE" w:bidi="sw_KE"/>
        </w:rPr>
        <w:t>Igiza Yesu na wanafunzi wakiwasili katika eneo la Kaisarea Filipi.</w:t>
      </w:r>
    </w:p>
    <w:p>
      <w:pPr/>
      <w:r>
        <w:rPr>
          <w:lang w:val="sw_KE" w:bidi="sw_KE"/>
        </w:rPr>
      </w:r>
      <w:r>
        <w:rPr>
          <w:lang w:val="sw_KE" w:bidi="sw_KE"/>
        </w:rPr>
        <w:t>Igiza Yesu akiwauliza wanafunzi kuwa watu wanasema yeye ni nani.</w:t>
      </w:r>
    </w:p>
    <w:p>
      <w:pPr/>
      <w:r>
        <w:rPr>
          <w:lang w:val="sw_KE" w:bidi="sw_KE"/>
        </w:rPr>
      </w:r>
      <w:r>
        <w:rPr>
          <w:lang w:val="sw_KE" w:bidi="sw_KE"/>
        </w:rPr>
        <w:t>Igiza mwitikio wa wanafunzi.</w:t>
      </w:r>
    </w:p>
    <w:p>
      <w:pPr/>
      <w:r>
        <w:rPr>
          <w:lang w:val="sw_KE" w:bidi="sw_KE"/>
        </w:rPr>
      </w:r>
      <w:r>
        <w:rPr>
          <w:lang w:val="sw_KE" w:bidi="sw_KE"/>
        </w:rPr>
        <w:t xml:space="preserve">Igiza Yesu akiwauliza wanafunzi wake wao wanafikiri </w:t>
      </w:r>
      <w:r>
        <w:rPr>
          <w:b/>
          <w:lang w:val="sw_KE" w:bidi="sw_KE"/>
        </w:rPr>
        <w:t>yeye</w:t>
      </w:r>
      <w:r>
        <w:rPr>
          <w:lang w:val="sw_KE" w:bidi="sw_KE"/>
        </w:rPr>
        <w:t xml:space="preserve"> ni nani.</w:t>
      </w:r>
    </w:p>
    <w:p>
      <w:pPr/>
      <w:r>
        <w:rPr>
          <w:lang w:val="sw_KE" w:bidi="sw_KE"/>
        </w:rPr>
      </w:r>
      <w:r>
        <w:rPr>
          <w:lang w:val="sw_KE" w:bidi="sw_KE"/>
        </w:rPr>
        <w:t>Igiza Petro akiitikia.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Yesu: "Unafikiri nini wakati unasikia Petro akisema hivi?"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Igiza mwitikio wa Yesu kwa Petro.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Petro: "Unafikiri nini?"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Igiza Yesu akiwaambia wanafunzi wasimwambie mtu yeyote kwamba yeye ni mfalme aliyeahidiwa na Mwokozi.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"Mnafikiri nini?" Unaweza kusikia mambo kama:</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Yesu anauliza wanafunzi wake, "Watu wanasema kwamba </w:t>
      </w:r>
      <w:r>
        <w:rPr>
          <w:b/>
          <w:lang w:val="sw_KE" w:bidi="sw_KE"/>
        </w:rPr>
        <w:t>Mwana wa Mtu</w:t>
      </w:r>
      <w:r>
        <w:rPr>
          <w:lang w:val="sw_KE" w:bidi="sw_KE"/>
        </w:rPr>
        <w:t xml:space="preserve"> ni nani?" Tumia neno sawa na ulilotumia katika simulizi za awali. Neno </w:t>
      </w:r>
      <w:r>
        <w:rPr>
          <w:lang w:val="sw_KE" w:bidi="sw_KE"/>
        </w:rPr>
        <w:t>Mwana wa Mtu</w:t>
      </w:r>
      <w:r>
        <w:rPr>
          <w:lang w:val="sw_KE" w:bidi="sw_KE"/>
        </w:rPr>
        <w:t xml:space="preserve"> linapatikana katika Faharasa Kuu.</w:t>
      </w:r>
    </w:p>
    <w:p>
      <w:pPr/>
      <w:r>
        <w:rPr>
          <w:lang w:val="sw_KE" w:bidi="sw_KE"/>
        </w:rPr>
      </w:r>
      <w:r>
        <w:rPr>
          <w:b/>
          <w:lang w:val="sw_KE" w:bidi="sw_KE"/>
        </w:rPr>
        <w:t>Yohana mbatizaji</w:t>
      </w:r>
      <w:r>
        <w:rPr>
          <w:lang w:val="sw_KE" w:bidi="sw_KE"/>
        </w:rPr>
        <w:t xml:space="preserve">, au </w:t>
      </w:r>
      <w:r>
        <w:rPr>
          <w:b/>
          <w:lang w:val="sw_KE" w:bidi="sw_KE"/>
        </w:rPr>
        <w:t>Mbatizaji</w:t>
      </w:r>
      <w:r>
        <w:rPr>
          <w:lang w:val="sw_KE" w:bidi="sw_KE"/>
        </w:rPr>
        <w:t xml:space="preserve">, alikuwa mtu ambaye, muda mfupi kabla ya Yesu kuanza kazi yake, aliwaambia watu watubu dhambi zao na kuoga koga maalum kunakoitwa ubatizo kama ishara ya toba hii. Baadaye aliuawa na mfalme Herode Antipas. Tumia neno sawa na ulilotumia katika simulizi za awali. Neno </w:t>
      </w:r>
      <w:r>
        <w:rPr>
          <w:lang w:val="sw_KE" w:bidi="sw_KE"/>
        </w:rPr>
        <w:t>Yohana Mbatizaji</w:t>
      </w:r>
      <w:r>
        <w:rPr>
          <w:lang w:val="sw_KE" w:bidi="sw_KE"/>
        </w:rPr>
        <w:t xml:space="preserve"> linapatikana katika Faharasa Kuu.</w:t>
      </w:r>
    </w:p>
    <w:p>
      <w:pPr/>
      <w:r>
        <w:rPr>
          <w:lang w:val="sw_KE" w:bidi="sw_KE"/>
        </w:rPr>
      </w:r>
      <w:r>
        <w:rPr>
          <w:lang w:val="sw_KE" w:bidi="sw_KE"/>
        </w:rPr>
        <w:t>Eliya</w:t>
      </w:r>
      <w:r>
        <w:rPr>
          <w:lang w:val="sw_KE" w:bidi="sw_KE"/>
        </w:rPr>
        <w:t xml:space="preserve"> alikuwa </w:t>
      </w:r>
      <w:r>
        <w:rPr>
          <w:b/>
          <w:lang w:val="sw_KE" w:bidi="sw_KE"/>
        </w:rPr>
        <w:t>nabii</w:t>
      </w:r>
      <w:r>
        <w:rPr>
          <w:lang w:val="sw_KE" w:bidi="sw_KE"/>
        </w:rPr>
        <w:t xml:space="preserve"> ambaye aliishi takriban miaka 800 kabla ya Yesu. </w:t>
      </w:r>
      <w:r>
        <w:rPr>
          <w:b/>
          <w:lang w:val="sw_KE" w:bidi="sw_KE"/>
        </w:rPr>
        <w:t>Yeremia</w:t>
      </w:r>
      <w:r>
        <w:rPr>
          <w:lang w:val="sw_KE" w:bidi="sw_KE"/>
        </w:rPr>
        <w:t xml:space="preserve"> alikuwa nabii ambaye aliishi takriban miaka 600 kabla ya Yesu. Nabii ni mtu ambaye anatoa ujumbe kutoka kwa Mungu kwa watu. Tumia neno sawa na ulilotumia katika simulizi za awali. Neno </w:t>
      </w:r>
      <w:r>
        <w:rPr>
          <w:lang w:val="sw_KE" w:bidi="sw_KE"/>
        </w:rPr>
        <w:t>nabii</w:t>
      </w:r>
      <w:r>
        <w:rPr>
          <w:lang w:val="sw_KE" w:bidi="sw_KE"/>
        </w:rPr>
        <w:t xml:space="preserve"> linapatikana kwenye Faharasa Kuu.</w:t>
      </w:r>
    </w:p>
    <w:p>
      <w:pPr/>
      <w:r>
        <w:rPr>
          <w:lang w:val="sw_KE" w:bidi="sw_KE"/>
        </w:rPr>
      </w:r>
      <w:r>
        <w:rPr>
          <w:b/>
          <w:lang w:val="sw_KE" w:bidi="sw_KE"/>
        </w:rPr>
        <w:t>Simoni Petro</w:t>
      </w:r>
      <w:r>
        <w:rPr>
          <w:lang w:val="sw_KE" w:bidi="sw_KE"/>
        </w:rPr>
        <w:t xml:space="preserve"> ni mmoja wa wanafunzi wa Yesu. Katika simulizi zingine mara nyingi anaitwa tu Petro.</w:t>
      </w:r>
    </w:p>
    <w:p>
      <w:pPr/>
      <w:r>
        <w:rPr>
          <w:lang w:val="sw_KE" w:bidi="sw_KE"/>
        </w:rPr>
      </w:r>
      <w:r>
        <w:rPr>
          <w:lang w:val="sw_KE" w:bidi="sw_KE"/>
        </w:rPr>
        <w:t>Simon Bar-Yona anamaanisha "Simoni, mwana wa Yona." Baadhi ya tafsiri zinasema "mwana wa Yohana." Yohana na Yona ni jina sawa.</w:t>
      </w:r>
    </w:p>
    <w:p>
      <w:pPr/>
      <w:r>
        <w:rPr>
          <w:lang w:val="sw_KE" w:bidi="sw_KE"/>
        </w:rPr>
      </w:r>
      <w:r>
        <w:rPr>
          <w:lang w:val="sw_KE" w:bidi="sw_KE"/>
        </w:rPr>
        <w:t xml:space="preserve">Petro anasema kwamba Yesu ni </w:t>
      </w:r>
      <w:r>
        <w:rPr>
          <w:b/>
          <w:lang w:val="sw_KE" w:bidi="sw_KE"/>
        </w:rPr>
        <w:t>Kristo</w:t>
      </w:r>
      <w:r>
        <w:rPr>
          <w:lang w:val="sw_KE" w:bidi="sw_KE"/>
        </w:rPr>
        <w:t xml:space="preserve">. </w:t>
      </w:r>
      <w:r>
        <w:rPr>
          <w:lang w:val="sw_KE" w:bidi="sw_KE"/>
        </w:rPr>
        <w:t>Kristo</w:t>
      </w:r>
      <w:r>
        <w:rPr>
          <w:lang w:val="sw_KE" w:bidi="sw_KE"/>
        </w:rPr>
        <w:t xml:space="preserve"> na </w:t>
      </w:r>
      <w:r>
        <w:rPr>
          <w:lang w:val="sw_KE" w:bidi="sw_KE"/>
        </w:rPr>
        <w:t>Masihi</w:t>
      </w:r>
      <w:r>
        <w:rPr>
          <w:lang w:val="sw_KE" w:bidi="sw_KE"/>
        </w:rPr>
        <w:t xml:space="preserve"> yanamaanisha kitu sawa. Wanarejelea mfalme maalum na Mwokozi ambaye Mungu alikuwa ameahidi kutuma. Tumia neno sawa na ulilotumia katika simulizi za awali. Maneno haya yanapatikana katika Faharasa Kuu.</w:t>
      </w:r>
    </w:p>
    <w:p>
      <w:pPr/>
      <w:r>
        <w:rPr>
          <w:lang w:val="sw_KE" w:bidi="sw_KE"/>
        </w:rPr>
      </w:r>
      <w:r>
        <w:rPr>
          <w:lang w:val="sw_KE" w:bidi="sw_KE"/>
        </w:rPr>
        <w:t xml:space="preserve">Petro pia anamwita Yesu </w:t>
      </w:r>
      <w:r>
        <w:rPr>
          <w:b/>
          <w:lang w:val="sw_KE" w:bidi="sw_KE"/>
        </w:rPr>
        <w:t>mwana wa Mungu aliye hai</w:t>
      </w:r>
      <w:r>
        <w:rPr>
          <w:lang w:val="sw_KE" w:bidi="sw_KE"/>
        </w:rPr>
        <w:t>. Tumesikia kifungu "mwana wa Mungu" kabla, lakini hii ni mara ya kwanza tunaposikia "mwana wa Mungu aliye hai." Wayahudi walitumia maneno "Mungu aliye hai" ili kuweka wazi kwamba Mungu alikuwa Mungu pekee wa kweli, Mungu pekee ambaye kwa kweli aliishi na kuwapo.</w:t>
      </w:r>
    </w:p>
    <w:p>
      <w:pPr/>
      <w:r>
        <w:rPr>
          <w:lang w:val="sw_KE" w:bidi="sw_KE"/>
        </w:rPr>
      </w:r>
      <w:r>
        <w:rPr>
          <w:lang w:val="sw_KE" w:bidi="sw_KE"/>
        </w:rPr>
        <w:t xml:space="preserve">Yesu anamwita Petro </w:t>
      </w:r>
      <w:r>
        <w:rPr>
          <w:b/>
          <w:lang w:val="sw_KE" w:bidi="sw_KE"/>
        </w:rPr>
        <w:t>aliyebarikiwa</w:t>
      </w:r>
      <w:r>
        <w:rPr>
          <w:lang w:val="sw_KE" w:bidi="sw_KE"/>
        </w:rPr>
        <w:t xml:space="preserve">. Mtu ambaye amebarikiwa anapokea mambo mazuri kutoka kwa Mungu. Mungu amefanya kitu kizuri kwa Petro. Mungu alimwonyesha Petro kwamba alikuwa na furaha pamoja naye kwa kumwambia Petro kujua Yesu alikuwa nani. Tumia neno sawa na ulilotumia katika simulizi za awali. Neno </w:t>
      </w:r>
      <w:r>
        <w:rPr>
          <w:lang w:val="sw_KE" w:bidi="sw_KE"/>
        </w:rPr>
        <w:t>kubariki</w:t>
      </w:r>
      <w:r>
        <w:rPr>
          <w:lang w:val="sw_KE" w:bidi="sw_KE"/>
        </w:rPr>
        <w:t xml:space="preserve"> linapatikana katika Faharasa Kuu.</w:t>
      </w:r>
    </w:p>
    <w:p>
      <w:pPr/>
      <w:r>
        <w:rPr>
          <w:lang w:val="sw_KE" w:bidi="sw_KE"/>
        </w:rPr>
      </w:r>
      <w:r>
        <w:rPr>
          <w:lang w:val="sw_KE" w:bidi="sw_KE"/>
        </w:rPr>
        <w:t xml:space="preserve">Yesu anamwambia Petro kwamba </w:t>
      </w:r>
      <w:r>
        <w:rPr>
          <w:b/>
          <w:lang w:val="sw_KE" w:bidi="sw_KE"/>
        </w:rPr>
        <w:t>mwili na damu</w:t>
      </w:r>
      <w:r>
        <w:rPr>
          <w:lang w:val="sw_KE" w:bidi="sw_KE"/>
        </w:rPr>
        <w:t xml:space="preserve"> havijafichua hii kwake, lakini "baba yangu ambaye yuko mbinguni." Mwili na damu ilikuwa njia ya Kiyahudi ya kuzungumza kuhusu binadamu. </w:t>
      </w:r>
      <w:r>
        <w:rPr>
          <w:b/>
          <w:lang w:val="sw_KE" w:bidi="sw_KE"/>
        </w:rPr>
        <w:t>"Baba yangu ambaye yuko mbinguni</w:t>
      </w:r>
      <w:r>
        <w:rPr>
          <w:lang w:val="sw_KE" w:bidi="sw_KE"/>
        </w:rPr>
        <w:t xml:space="preserve">" inamaanisha Mungu. Yesu anamaanisha kwamba Petro hajajifunza kutoka kwa mtu yeyote ambaye Yesu ni yeye, lakini alijifunza moja kwa moja kutoka kwa Mungu. Tumia neno sawa kwa mbinguni kama ulivyotumia katika hadithi za awali. Neno </w:t>
      </w:r>
      <w:r>
        <w:rPr>
          <w:lang w:val="sw_KE" w:bidi="sw_KE"/>
        </w:rPr>
        <w:t>mbinguni</w:t>
      </w:r>
      <w:r>
        <w:rPr>
          <w:lang w:val="sw_KE" w:bidi="sw_KE"/>
        </w:rPr>
        <w:t xml:space="preserve"> linapatikana katika Faharasa Kuu.</w:t>
      </w:r>
    </w:p>
    <w:p>
      <w:pPr/>
      <w:r>
        <w:rPr>
          <w:lang w:val="sw_KE" w:bidi="sw_KE"/>
        </w:rPr>
      </w:r>
      <w:r>
        <w:rPr>
          <w:lang w:val="sw_KE" w:bidi="sw_KE"/>
        </w:rPr>
        <w:t xml:space="preserve">Yesu anasema kwa Petro, "Kwenye </w:t>
      </w:r>
      <w:r>
        <w:rPr>
          <w:b/>
          <w:lang w:val="sw_KE" w:bidi="sw_KE"/>
        </w:rPr>
        <w:t>mwamba</w:t>
      </w:r>
      <w:r>
        <w:rPr>
          <w:lang w:val="sw_KE" w:bidi="sw_KE"/>
        </w:rPr>
        <w:t xml:space="preserve"> huu nitajenga kanisa langu." Mwamba ni jiwe kubwa sana. Katika hadithi hii, ina maana mwamba ambao uko katika ardhi. Ni tambarare kiasi na mahali pazuri pa kujenga nyumba.</w:t>
      </w:r>
    </w:p>
    <w:p>
      <w:pPr/>
      <w:r>
        <w:rPr>
          <w:lang w:val="sw_KE" w:bidi="sw_KE"/>
        </w:rPr>
      </w:r>
      <w:r>
        <w:rPr>
          <w:lang w:val="sw_KE" w:bidi="sw_KE"/>
        </w:rPr>
        <w:t xml:space="preserve">Ikiwa inahitajika, onyesha timu yako picha ya </w:t>
      </w:r>
      <w:r>
        <w:rPr>
          <w:lang w:val="sw_KE" w:bidi="sw_KE"/>
        </w:rPr>
        <w:t>mwamba</w:t>
      </w:r>
      <w:r>
        <w:rPr>
          <w:lang w:val="sw_KE" w:bidi="sw_KE"/>
        </w:rPr>
        <w:t>.</w:t>
      </w:r>
    </w:p>
    <w:p>
      <w:pPr/>
      <w:r>
        <w:rPr>
          <w:lang w:val="sw_KE" w:bidi="sw_KE"/>
        </w:rPr>
      </w:r>
      <w:r>
        <w:rPr>
          <w:lang w:val="sw_KE" w:bidi="sw_KE"/>
        </w:rPr>
        <w:t xml:space="preserve">Kuwa makini kwamba hutafsiri neno </w:t>
      </w:r>
      <w:r>
        <w:rPr>
          <w:b/>
          <w:lang w:val="sw_KE" w:bidi="sw_KE"/>
        </w:rPr>
        <w:t>kanisa</w:t>
      </w:r>
      <w:r>
        <w:rPr>
          <w:lang w:val="sw_KE" w:bidi="sw_KE"/>
        </w:rPr>
        <w:t xml:space="preserve"> kama ni jengo. Neno kanisa katika Agano Jipya daima linamaanisha jumuiya ya waumini. Inaweza kuwa jumuiya ya waumini katika mahali maalum, au inaweza kumaanisha jumuiya yote ya waumini katika dunia yote. Katika hadithi hii, Yesu anazungumza kuhusu waumini wote katika dunia yote. Tumia neno sawa na ulilotumia katika simulizi za awali. Neno </w:t>
      </w:r>
      <w:r>
        <w:rPr>
          <w:lang w:val="sw_KE" w:bidi="sw_KE"/>
        </w:rPr>
        <w:t>kanisa</w:t>
      </w:r>
      <w:r>
        <w:rPr>
          <w:lang w:val="sw_KE" w:bidi="sw_KE"/>
        </w:rPr>
        <w:t xml:space="preserve"> linapatikana katika Faharasa Kuu.</w:t>
      </w:r>
    </w:p>
    <w:p>
      <w:pPr/>
      <w:r>
        <w:rPr>
          <w:lang w:val="sw_KE" w:bidi="sw_KE"/>
        </w:rPr>
      </w:r>
      <w:r>
        <w:rPr>
          <w:lang w:val="sw_KE" w:bidi="sw_KE"/>
        </w:rPr>
        <w:t xml:space="preserve">Yesu anasema kwamba </w:t>
      </w:r>
      <w:r>
        <w:rPr>
          <w:b/>
          <w:lang w:val="sw_KE" w:bidi="sw_KE"/>
        </w:rPr>
        <w:t>milango ya kuzimu</w:t>
      </w:r>
      <w:r>
        <w:rPr>
          <w:lang w:val="sw_KE" w:bidi="sw_KE"/>
        </w:rPr>
        <w:t xml:space="preserve"> </w:t>
      </w:r>
      <w:r>
        <w:rPr>
          <w:b/>
          <w:lang w:val="sw_KE" w:bidi="sw_KE"/>
        </w:rPr>
        <w:t>haitashinda</w:t>
      </w:r>
      <w:r>
        <w:rPr>
          <w:lang w:val="sw_KE" w:bidi="sw_KE"/>
        </w:rPr>
        <w:t xml:space="preserve"> dhidi ya kanisa lake. Kushinda ina maana kupata ushindi dhidi ya. Milango ya kuzimu ni njia nyingine ya kuzungumza kuhusu kifo. Yesu anamaanisha kwamba kifo hakiwezi kushinda kanisa. Hii ina maana kwamba kanisa daima litakaa hai. Daima kutakuwa na waumini katika Yesu; hii haitasimama kamwe. Hata kama waumini wa kwanza watakufa, kutakuwa na waumini wapya, na waumini wapya, na hii itaendelea kwa vizazi vyote! Watu wengine, na hata Shetani, wanaweza kujaribu kusitisha kanisa, lakini hawatafanikiwa kamwe.</w:t>
      </w:r>
    </w:p>
    <w:p>
      <w:pPr/>
      <w:r>
        <w:rPr>
          <w:lang w:val="sw_KE" w:bidi="sw_KE"/>
        </w:rPr>
      </w:r>
      <w:r>
        <w:rPr>
          <w:lang w:val="sw_KE" w:bidi="sw_KE"/>
        </w:rPr>
        <w:t xml:space="preserve">Katika tafsiri yako unaweza kusema "milango ya kuzimu," au unaweza kusema "kifo." Neno </w:t>
      </w:r>
      <w:r>
        <w:rPr>
          <w:lang w:val="sw_KE" w:bidi="sw_KE"/>
        </w:rPr>
        <w:t>kuzimu</w:t>
      </w:r>
      <w:r>
        <w:rPr>
          <w:lang w:val="sw_KE" w:bidi="sw_KE"/>
        </w:rPr>
        <w:t xml:space="preserve"> linapatikana katika Faharasa Kuu.</w:t>
      </w:r>
    </w:p>
    <w:p>
      <w:pPr/>
      <w:r>
        <w:rPr>
          <w:lang w:val="sw_KE" w:bidi="sw_KE"/>
        </w:rPr>
      </w:r>
      <w:r>
        <w:rPr>
          <w:lang w:val="sw_KE" w:bidi="sw_KE"/>
        </w:rPr>
        <w:t xml:space="preserve">Yesu anasema atampa Petro funguo za ufalme wa </w:t>
      </w:r>
      <w:r>
        <w:rPr>
          <w:b/>
          <w:lang w:val="sw_KE" w:bidi="sw_KE"/>
        </w:rPr>
        <w:t>mbinguni</w:t>
      </w:r>
      <w:r>
        <w:rPr>
          <w:lang w:val="sw_KE" w:bidi="sw_KE"/>
        </w:rPr>
        <w:t xml:space="preserve">. Ufalme wa mbinguni unamaanisha ufalme wa Mungu. Tumia neno sawa na ulilotumia katika simulizi za awali. Neno </w:t>
      </w:r>
      <w:r>
        <w:rPr>
          <w:lang w:val="sw_KE" w:bidi="sw_KE"/>
        </w:rPr>
        <w:t>ufalme wa mbinguni</w:t>
      </w:r>
      <w:r>
        <w:rPr>
          <w:lang w:val="sw_KE" w:bidi="sw_KE"/>
        </w:rPr>
        <w:t xml:space="preserve"> linapatikana katika Faharasa Kuu.</w:t>
      </w:r>
    </w:p>
    <w:p>
      <w:pPr/>
      <w:r>
        <w:rPr>
          <w:lang w:val="sw_KE" w:bidi="sw_KE"/>
        </w:rPr>
      </w:r>
      <w:r>
        <w:rPr>
          <w:lang w:val="sw_KE" w:bidi="sw_KE"/>
        </w:rPr>
        <w:t xml:space="preserve">Yesu anasema, "Chochote </w:t>
      </w:r>
      <w:r>
        <w:rPr>
          <w:b/>
          <w:lang w:val="sw_KE" w:bidi="sw_KE"/>
        </w:rPr>
        <w:t>unachofunga</w:t>
      </w:r>
      <w:r>
        <w:rPr>
          <w:lang w:val="sw_KE" w:bidi="sw_KE"/>
        </w:rPr>
        <w:t xml:space="preserve"> kwenye dunia kitafungwa mbinguni, na chochote </w:t>
      </w:r>
      <w:r>
        <w:rPr>
          <w:b/>
          <w:lang w:val="sw_KE" w:bidi="sw_KE"/>
        </w:rPr>
        <w:t>unachofungua</w:t>
      </w:r>
      <w:r>
        <w:rPr>
          <w:lang w:val="sw_KE" w:bidi="sw_KE"/>
        </w:rPr>
        <w:t xml:space="preserve"> kwenye dunia kitafunguliwa mbinguni." Kushikilia ina maana kufunga kitu. Kupoteza kitu ina maana kuacha huru kitu. Walimu wa kidini wa Kiyahudi walitumia maneno haya ili kupiga marufuku au kuruhusu kitu. Unaweza kutumia maneno ambayo yanamaanisha kufunga au kupoteza, au unaweza kutumia maneno ambayo yanamaanisha "kuzuia" na "kuruhusu."</w:t>
      </w:r>
    </w:p>
    <w:p>
      <w:pPr/>
      <w:r>
        <w:rPr>
          <w:lang w:val="sw_KE" w:bidi="sw_KE"/>
        </w:rPr>
      </w:r>
      <w:r>
        <w:rPr>
          <w:lang w:val="sw_KE" w:bidi="sw_KE"/>
        </w:rPr>
        <w:t xml:space="preserve">Yesu anasema, "Chochote unachofunga kwenye dunia kitafungwa </w:t>
      </w:r>
      <w:r>
        <w:rPr>
          <w:b/>
          <w:lang w:val="sw_KE" w:bidi="sw_KE"/>
        </w:rPr>
        <w:t>mbinguni</w:t>
      </w:r>
      <w:r>
        <w:rPr>
          <w:lang w:val="sw_KE" w:bidi="sw_KE"/>
        </w:rPr>
        <w:t>." Hii ina maana kwamba Mungu mbinguni atafunga hii.</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16:21–28</w:t>
      </w:r>
      <w:r>
        <w:rPr>
          <w:lang w:val="sw_KE" w:bidi="sw_KE"/>
        </w:rPr>
      </w:r>
    </w:p>
    <w:p>
      <w:pPr>
        <w:pStyle w:val="Heading3"/>
      </w:pPr>
      <w:r>
        <w:rPr>
          <w:lang w:val="sw_KE" w:bidi="sw_KE"/>
        </w:rPr>
        <w:t>Sikiliza na Moyo</w:t>
      </w:r>
    </w:p>
    <w:p>
      <w:pPr/>
      <w:r>
        <w:rPr>
          <w:lang w:val="sw_KE" w:bidi="sw_KE"/>
        </w:rPr>
      </w:r>
      <w:r>
        <w:rPr>
          <w:lang w:val="sw_KE" w:bidi="sw_KE"/>
        </w:rPr>
        <w:t>Sikiliza Mathayo 16:21–28 na utie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Katika simulizi ya awali, Yesu aliwauliza wanafunzi, "Mnasema kwamba mimi ni nani?" Petro alijibu, "Wewe ni Kristo, Mwana wa Mungu Aliye Hai." Kisha Yesu aliwaambia wanafunzi wake wasimwambie mtu yeyote kwamba alikuwa Kristo, au Mwokozi Aliyeahidiwa.</w:t>
      </w:r>
    </w:p>
    <w:p>
      <w:pPr/>
      <w:r>
        <w:rPr>
          <w:lang w:val="sw_KE" w:bidi="sw_KE"/>
        </w:rPr>
      </w:r>
      <w:r>
        <w:rPr>
          <w:lang w:val="sw_KE" w:bidi="sw_KE"/>
        </w:rPr>
        <w:t>Utakumbuka kwamba Yesu na wanafunzi wake wanasafiri kutoka Galilaya hadi Yerusalemu.</w:t>
      </w:r>
    </w:p>
    <w:p>
      <w:pPr/>
      <w:r>
        <w:rPr>
          <w:lang w:val="sw_KE" w:bidi="sw_KE"/>
        </w:rPr>
      </w:r>
      <w:r>
        <w:rPr>
          <w:lang w:val="sw_KE" w:bidi="sw_KE"/>
        </w:rPr>
        <w:t>Katika simulizi hii, Yesu anasema kwamba ni lazima aende Yerusalemu, akataliwe na wazee, makuhani wakuu, na waandishi auawe, na kufufuka tena kutoka kwa wafu. Kabla ya wakati huu, Yesu alikuwa akifundisha, kuponya, na kufanya miujiza. Sasa, Anazungumza kwa umakini kuhusu kifo Chake na ufufuo Wake.</w:t>
      </w:r>
    </w:p>
    <w:p>
      <w:pPr/>
      <w:r>
        <w:rPr>
          <w:lang w:val="sw_KE" w:bidi="sw_KE"/>
        </w:rPr>
      </w:r>
      <w:r>
        <w:rPr>
          <w:lang w:val="sw_KE" w:bidi="sw_KE"/>
        </w:rPr>
        <w:t>Wakati Yesu anaposema kwamba ni lazima aende Yerusalemu, anamaanisha kwamba hiki ni kitu ambacho Mungu anahitaji. Wakati mwingine inatafsiriwa kwa Kiingereza kama "ni lazima."</w:t>
      </w:r>
    </w:p>
    <w:p>
      <w:pPr/>
      <w:r>
        <w:rPr>
          <w:lang w:val="sw_KE" w:bidi="sw_KE"/>
        </w:rPr>
      </w:r>
      <w:r>
        <w:rPr>
          <w:lang w:val="sw_KE" w:bidi="sw_KE"/>
        </w:rPr>
        <w:t>Kifungu, "Tangu wakati huo, Yesu alianza..." ni ishara kwamba Mathayo anataka kuonyesha wasikilizaji wake kwamba Yesu atakufa, atazikwa, na atafufuka. Yesu alikuwa akiandaa wanafunzi wake kwa matukio haya. Mathayo pia anawaelekeza wasomaji wake kwao. Licha ya utabiri huu, wanafunzi bado wanaonekana hawakuwa wamejiandaa kwa tukio hilo. Yalikuwa mateso na kifo ambayo yalibakia katika akili zao badala ya ufufuo.</w:t>
      </w:r>
    </w:p>
    <w:p>
      <w:pPr/>
      <w:r>
        <w:rPr>
          <w:lang w:val="sw_KE" w:bidi="sw_KE"/>
        </w:rPr>
      </w:r>
      <w:r>
        <w:rPr>
          <w:lang w:val="sw_KE" w:bidi="sw_KE"/>
        </w:rPr>
        <w:t xml:space="preserve">Sitisha sasa na uangalie ramani ya </w:t>
      </w:r>
      <w:r>
        <w:rPr>
          <w:lang w:val="sw_KE" w:bidi="sw_KE"/>
        </w:rPr>
        <w:t>Israeli</w:t>
      </w:r>
      <w:r>
        <w:rPr>
          <w:lang w:val="sw_KE" w:bidi="sw_KE"/>
        </w:rPr>
        <w:t xml:space="preserve"> na timu yako. Onyesha eneo la kaskazini la Galilaya, na Yerusalemu inavyohusiana na nchi yote. Yesu na wanafunzi wake walikuwa wakisafiri kuelekea Yerusalemu wakati huo.</w:t>
      </w:r>
    </w:p>
    <w:p>
      <w:pPr/>
      <w:r>
        <w:rPr>
          <w:lang w:val="sw_KE" w:bidi="sw_KE"/>
        </w:rPr>
      </w:r>
      <w:r>
        <w:rPr>
          <w:lang w:val="sw_KE" w:bidi="sw_KE"/>
        </w:rPr>
        <w:t>Kisha, Petro alimchukua Yesu kando. Hii ina maana kwamba Petro alimwongoza Yesu umbali mfupi kutoka kwa wanafunzi wengine. Alifanya hivyo ili waweze kuzungumza kwa faragha. Petro alianza kumkemea Yesu, akisema, "Mungu apishe mbali, Bwana! Hii haitatokea kamwe Kwako." Petro hakuamini kwamba Yesu, Kristo alipaswa kuteseka au kuuawa na viongozi wa Kiyahudi kama Yesu alivyokuwa ameeleza hivi punde. Petro alidhani kwamba Yesu angekuwa mtawala na hakuna mtu angemwua Yesu, Masihi. Petro alisema kitu sawa mara mbili katika taarifa zake. Anashangaa na kuhuzunika kuhusu mambo ambayo Yesu alisema yangetokea.</w:t>
      </w:r>
    </w:p>
    <w:p>
      <w:pPr/>
      <w:r>
        <w:rPr>
          <w:lang w:val="sw_KE" w:bidi="sw_KE"/>
        </w:rPr>
      </w:r>
      <w:r>
        <w:rPr>
          <w:lang w:val="sw_KE" w:bidi="sw_KE"/>
        </w:rPr>
        <w:t>Yesu alimkemea Petro kwa maneno makali zaidi. Petro alijaribu kumchukua Yesu kando, ili kumkemea Yesu kwa faragha kwa kusema mambo ambayo alikuwa amesema. Lakini Yesu, "alimgeukia," pengine kama kemeo la hadhara zaidi. Kisha Yesu alitumia kifungu hicho hicho wakati Shetani alipomjaribu: "Rudi nyuma yangu, Shetani!" Hiki kilikuwa kitu cha ajabu kumwambia Petro, mmoja wa wanafunzi waaminifu wa Yesu. Petro alisema katika simulizi ya mwisho kwamba Yesu alikuwa, "Kristo, Mwana wa Mungu Aliye Hai." Kwa kweli Petro alikuwa mfuasi mwenye upendo, mwenye kujitolea wa Yesu. Lakini sasa Yesu alimwita, "Shetani." Yesu alikuwa akikemea pendekezo la Petro kwamba mambo haya hayangetokea kamwe kwa Masihi. Petro alikuwa na makosa, na Yesu alimwambia wazi. "Nenda nyuma yangu Shetani," ina maana kwamba Yesu anataka wazo kutoka kwa Shetani liondoke kabisa.</w:t>
      </w:r>
    </w:p>
    <w:p>
      <w:pPr/>
      <w:r>
        <w:rPr>
          <w:lang w:val="sw_KE" w:bidi="sw_KE"/>
        </w:rPr>
      </w:r>
      <w:r>
        <w:rPr>
          <w:lang w:val="sw_KE" w:bidi="sw_KE"/>
        </w:rPr>
        <w:t>Sitisha hapa na mjadili maswali haya na timu yako: Simulia hadithi ya wakati ambapo kiongozi katika jumuiya yako alikuwa tayari kutoa maisha yake kwa wafuasi wake. Yesu alikuwa anapanga kuwa Kristo wa aina gani? Ni Kristo wa namna gani ambaye Petro alimtarajia?</w:t>
      </w:r>
    </w:p>
    <w:p>
      <w:pPr/>
      <w:r>
        <w:rPr>
          <w:lang w:val="sw_KE" w:bidi="sw_KE"/>
        </w:rPr>
      </w:r>
      <w:r>
        <w:rPr>
          <w:lang w:val="sw_KE" w:bidi="sw_KE"/>
        </w:rPr>
        <w:t>Baada ya hayo, Yesu alizungumza na kikundi kikubwa cha wanafunzi na kuwaambia kwamba kumfuata Yeye kutawagharimu kila kitu na kuwa na thamani ya yote. Alitumia mawazo kadhaa tofauti kufundisha jambo hili.</w:t>
      </w:r>
    </w:p>
    <w:p>
      <w:pPr/>
      <w:r>
        <w:rPr>
          <w:lang w:val="sw_KE" w:bidi="sw_KE"/>
        </w:rPr>
      </w:r>
      <w:r>
        <w:rPr>
          <w:lang w:val="sw_KE" w:bidi="sw_KE"/>
        </w:rPr>
        <w:t>Yesu anasema wale wanaotaka kuwa wafuasi wake ni lazima wabebe msalaba wao. Msalaba ni mihimili miwili ya mbao iliyounganishwa kwa misumari. Katika utamaduni wa Warumi, mhalifu aliyepatikana na hatia alilazimika kubeba msalaba wake wa mbao na kuupeleka mahali ambako angeuawa. Kisha Warumi walimsulubisha mhalifu msalabani ili afe. Yesu alikuwa akisema kwa kweli kwamba mtu yeyote anayetaka kumfuata lazima aweze kujikana mwenyewe kila siku. Ni lazima wawe tayari kuteseka ili kutii mafundisho ya Yesu.</w:t>
      </w:r>
    </w:p>
    <w:p>
      <w:pPr/>
      <w:r>
        <w:rPr>
          <w:lang w:val="sw_KE" w:bidi="sw_KE"/>
        </w:rPr>
      </w:r>
      <w:r>
        <w:rPr>
          <w:lang w:val="sw_KE" w:bidi="sw_KE"/>
        </w:rPr>
        <w:t xml:space="preserve">Sitisha hapa na uonyeshe timu yako picha ya </w:t>
      </w:r>
      <w:r>
        <w:rPr>
          <w:lang w:val="sw_KE" w:bidi="sw_KE"/>
        </w:rPr>
        <w:t>mtu anayebeba msalaba wa mbao ambao ulitumiwa kwa kusulubiwa kwa mtindo wa Kirumi</w:t>
      </w:r>
      <w:r>
        <w:rPr>
          <w:lang w:val="sw_KE" w:bidi="sw_KE"/>
        </w:rPr>
        <w:t>. Wahalifu wanadhibiwa vipi katika jumuiya yako? Ni aina gani kati ya hizi za adhabu inayofanywa hadharani?</w:t>
      </w:r>
    </w:p>
    <w:p>
      <w:pPr/>
      <w:r>
        <w:rPr>
          <w:lang w:val="sw_KE" w:bidi="sw_KE"/>
        </w:rPr>
      </w:r>
      <w:r>
        <w:rPr>
          <w:lang w:val="sw_KE" w:bidi="sw_KE"/>
        </w:rPr>
        <w:t>Yesu anasema, "Mtu yeyote anayetaka kuokoa maisha yake atayapoteza, lakini mtu yeyote anayepoteza maisha yake kwa ajili yangu atayaokoa." Mtu ambaye anapoteza maisha yake kwa Yesu anatoa haki yake ya kufuata njia yake mwenyewe ya maisha na badala yake anamfuata Yesu. Ikiwa mtu "ataokoa maisha yake," au hayuko tayari kuteseka kwa ajili ya Yesu, hatimaye atakufa na kupoteza fursa ya kuwa na maisha ya kweli na Mungu duniani au mbinguni.</w:t>
      </w:r>
    </w:p>
    <w:p>
      <w:pPr/>
      <w:r>
        <w:rPr>
          <w:lang w:val="sw_KE" w:bidi="sw_KE"/>
        </w:rPr>
      </w:r>
      <w:r>
        <w:rPr>
          <w:lang w:val="sw_KE" w:bidi="sw_KE"/>
        </w:rPr>
        <w:t>Yesu kisha anauliza, “Itamfaidia nini mtu kuupata ulimwengu wote lakini akajipoteza au akajipotezea nafsi yake?” Kupata dunia yote kwa kweli kunamaanisha kuwa na kila kitu ulichowahi kutaka. Inarejelea kuwa na mafanikio sana na kupata pesa nyingi ili mtu awe na mali nyingi. Ikiwa mtu anapoteza nafsi yake mwenyewe, ina maana anapoteza roho yake, au sehemu ya mtu isiyokufa kamwe. Yesu anauliza swali hili ili kusisitiza kwamba ulimwengu wote hauna thamani inayozidi kiasi cha kumfanya mtu apoteze uzima pamoja na Mungu milele. Yesu hakutarajia swali hili kujibiwa.</w:t>
      </w:r>
    </w:p>
    <w:p>
      <w:pPr/>
      <w:r>
        <w:rPr>
          <w:lang w:val="sw_KE" w:bidi="sw_KE"/>
        </w:rPr>
      </w:r>
      <w:r>
        <w:rPr>
          <w:lang w:val="sw_KE" w:bidi="sw_KE"/>
        </w:rPr>
        <w:t>Kisha Yesu aliwaambia wanafunzi kwamba Mwana wa Mtu angerudi na malaika ili kumlipa kila mtu kwa kile alichofanya katika maisha. Yesu anarejelea unabii wa nabii Danieli kwamba Mwana wa Mtu atarudi na malaika ili kuhukumu Dunia. Yesu anasema kwamba yeye ni Mwana wa Mtu.</w:t>
      </w:r>
    </w:p>
    <w:p>
      <w:pPr/>
      <w:r>
        <w:rPr>
          <w:lang w:val="sw_KE" w:bidi="sw_KE"/>
        </w:rPr>
      </w:r>
      <w:r>
        <w:rPr>
          <w:lang w:val="sw_KE" w:bidi="sw_KE"/>
        </w:rPr>
        <w:t>Yesu aliwaambia wanafunzi wake kwamba atakuwa katika ufalme wake atakapokuja tena. Siku moja Yesu atarudi na kutawala juu ya dunia yote na uumbaji katika ufalme kamili wa Mungu. Katika ufalme kamili wa Mungu hakutakuwa na mateso zaidi au uovu, na watu wote pamoja na uumbaji wote watamtii.</w:t>
      </w:r>
    </w:p>
    <w:p>
      <w:pPr/>
      <w:r>
        <w:rPr>
          <w:lang w:val="sw_KE" w:bidi="sw_KE"/>
        </w:rPr>
      </w:r>
      <w:r>
        <w:rPr>
          <w:lang w:val="sw_KE" w:bidi="sw_KE"/>
        </w:rPr>
        <w:t>Pia alisema kwamba baadhi ya hao waliosimama pamoja naye hawangekufa kabla ya kumwona akija katika ufalme wake. Hoja ni kwamba wakati baadhi yao bado wako hai—bado hawajaonja kifo—itakuwa wazi kwamba Yesu Mwana wa Mtu anatawala kama mfalme. Mungu anaonyesha kwamba Yesu ni mfalme hata kabla ya wanafunzi kufa. Hivi karibuni tutaona hadithi ya Yesu akizungumza na Mose na Eliya kwenye mlima. Pia tutamwona Yesu akiwaambia wanafunzi wake kwamba "mamlaka yote mbinguni na duniani nimepewa" baada ya kufufuka kutoka kwa wafu.</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3.</w:t>
      </w:r>
    </w:p>
    <w:p>
      <w:pPr/>
      <w:r>
        <w:rPr>
          <w:lang w:val="sw_KE" w:bidi="sw_KE"/>
        </w:rPr>
      </w:r>
      <w:r>
        <w:rPr>
          <w:b/>
          <w:lang w:val="sw_KE" w:bidi="sw_KE"/>
        </w:rPr>
        <w:t>Tukio la kwanza:</w:t>
      </w:r>
      <w:r>
        <w:rPr>
          <w:lang w:val="sw_KE" w:bidi="sw_KE"/>
        </w:rPr>
        <w:t xml:space="preserve"> Yesu anazungumza na wanafunzi wake kuhusu mateso yake yanayokaribia, kifo, na ufufuo.</w:t>
      </w:r>
    </w:p>
    <w:p>
      <w:pPr/>
      <w:r>
        <w:rPr>
          <w:lang w:val="sw_KE" w:bidi="sw_KE"/>
        </w:rPr>
      </w:r>
      <w:r>
        <w:rPr>
          <w:b/>
          <w:lang w:val="sw_KE" w:bidi="sw_KE"/>
        </w:rPr>
        <w:t>Tukio la pili:</w:t>
      </w:r>
      <w:r>
        <w:rPr>
          <w:lang w:val="sw_KE" w:bidi="sw_KE"/>
        </w:rPr>
        <w:t xml:space="preserve"> Petro na Yesu wana mazungumzo ya kibinafsi.</w:t>
      </w:r>
    </w:p>
    <w:p>
      <w:pPr/>
      <w:r>
        <w:rPr>
          <w:lang w:val="sw_KE" w:bidi="sw_KE"/>
        </w:rPr>
      </w:r>
      <w:r>
        <w:rPr>
          <w:b/>
          <w:lang w:val="sw_KE" w:bidi="sw_KE"/>
        </w:rPr>
        <w:t>Tukio la tatu:</w:t>
      </w:r>
      <w:r>
        <w:rPr>
          <w:lang w:val="sw_KE" w:bidi="sw_KE"/>
        </w:rPr>
        <w:t xml:space="preserve"> Yesu anazungumza na wanafunzi wote, akiwemo Petro.</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Petro</w:t>
      </w:r>
    </w:p>
    <w:p>
      <w:pPr>
        <w:pStyle w:val="ListBullet"/>
        <w:spacing w:line="240" w:lineRule="auto"/>
        <w:ind w:left="720"/>
      </w:pPr>
      <w:r>
        <w:rPr>
          <w:lang w:val="sw_KE" w:bidi="sw_KE"/>
        </w:rPr>
      </w:r>
      <w:r>
        <w:rPr>
          <w:lang w:val="sw_KE" w:bidi="sw_KE"/>
        </w:rPr>
        <w:t>Wanafunzi wengine (11)</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Kwa sababu sehemu hii ya maandishi ni mkusanyiko wa mafundisho kadhaa ya Yesu, hatujui hasa ni lini na wapi yanatokea. Tunajua tu kwamba yalitokea wakati Yesu alikuwa akiwaandaa wanafunzi wake kwa kukamatwa kwake, kifo chake, na ufufuo wake katika Yerusalemu. Mathayo anarekodi mambo haya pamoja kwa sababu yanasaidia wasomaji kuelewa kile Yesu alichosema na kufanya wakati huu.</w:t>
      </w:r>
    </w:p>
    <w:p>
      <w:pPr/>
      <w:r>
        <w:rPr>
          <w:lang w:val="sw_KE" w:bidi="sw_KE"/>
        </w:rPr>
      </w:r>
      <w:r>
        <w:rPr>
          <w:lang w:val="sw_KE" w:bidi="sw_KE"/>
        </w:rPr>
        <w:t>Kifungu, "Tangu wakati huo, Yesu alianza..." ni ishara kwamba Mathayo anataka kuwaonyesha wasomaji wake kwamba Yesu atakufa, kuzikwa, na kufufuliwa. Yesu alikuwa akiandaa wanafunzi wake kwa matukio haya.</w:t>
      </w:r>
    </w:p>
    <w:p>
      <w:pPr/>
      <w:r>
        <w:rPr>
          <w:lang w:val="sw_KE" w:bidi="sw_KE"/>
        </w:rPr>
      </w:r>
      <w:r>
        <w:rPr>
          <w:lang w:val="sw_KE" w:bidi="sw_KE"/>
        </w:rPr>
        <w:t>Katika tukio la kwanza, Yesu anazungumza na wanafunzi wake. Anawaambia kwamba ni mapenzi ya Mungu kwamba ataenda Yerusalemu na kuteseka, atauawa, na kufufuka tena siku ya tatu.</w:t>
      </w:r>
    </w:p>
    <w:p>
      <w:pPr/>
      <w:r>
        <w:rPr>
          <w:lang w:val="sw_KE" w:bidi="sw_KE"/>
        </w:rPr>
      </w:r>
      <w:r>
        <w:rPr>
          <w:lang w:val="sw_KE" w:bidi="sw_KE"/>
        </w:rPr>
        <w:t>Katika tukio la pili, Petro kisha anamchukua Yesu kando, mbali na wanafunzi na anaanza kumkemea Yesu kuhusu mambo haya. Petro alimwambia Yesu kwa msisitizo kwamba hii isingetokea kamwe. Yesu kisha alimgeukia Petro na kumkemea kwa nguvu sana. Anasema kwamba Petro hafikirii jambo hili kwa mtazamo wa Mungu, bali wa Shetani. Hili ni kemeo la nguvu sana.</w:t>
      </w:r>
    </w:p>
    <w:p>
      <w:pPr/>
      <w:r>
        <w:rPr>
          <w:lang w:val="sw_KE" w:bidi="sw_KE"/>
        </w:rPr>
      </w:r>
      <w:r>
        <w:rPr>
          <w:lang w:val="sw_KE" w:bidi="sw_KE"/>
        </w:rPr>
        <w:t>Katika tukio la tatu, Yesu anageuka tena kuelekea kundi kubwa la wanafunzi. Anawaambia kwamba ili kuwa mwanafunzi wake, ni lazima wawe tayari kufanya mambo magumu. Wanafunzi wake watateseka kama vile Yesu mwenyewe atakavyoteseka.</w:t>
      </w:r>
    </w:p>
    <w:p>
      <w:pPr/>
      <w:r>
        <w:rPr>
          <w:lang w:val="sw_KE" w:bidi="sw_KE"/>
        </w:rPr>
      </w:r>
      <w:r>
        <w:rPr>
          <w:lang w:val="sw_KE" w:bidi="sw_KE"/>
        </w:rPr>
        <w:t>Yesu anaelezea kumfuata Yesu kama kuchukua msalaba juu yako mwenyewe. Itakuwa vigumu sana. Lakini itakuwa na thamani nyakati zote ngumu zinazokuja. Yesu anauliza, "Ni faida gani ya kupata dunia yote lakini unapotea au unaharibiwa?" Ni muhimu kukumbuka kwamba wakati Yesu anauliza swali hili, linatumiwa kusisitiza kwamba ni bora kupata maisha ya milele na Mungu kuliko kupata kila kitu katika dunia yote.</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3.</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Petro</w:t>
      </w:r>
    </w:p>
    <w:p>
      <w:pPr>
        <w:pStyle w:val="ListBullet"/>
        <w:spacing w:line="240" w:lineRule="auto"/>
        <w:ind w:left="720"/>
      </w:pPr>
      <w:r>
        <w:rPr>
          <w:lang w:val="sw_KE" w:bidi="sw_KE"/>
        </w:rPr>
      </w:r>
      <w:r>
        <w:rPr>
          <w:lang w:val="sw_KE" w:bidi="sw_KE"/>
        </w:rPr>
        <w:t>Wanafunzi wengine 11</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Mara ya pili timu inapoigiza hadithi hii, sitisha katika sehemu fulani.</w:t>
      </w:r>
    </w:p>
    <w:p>
      <w:pPr/>
      <w:r>
        <w:rPr>
          <w:lang w:val="sw_KE" w:bidi="sw_KE"/>
        </w:rPr>
      </w:r>
      <w:r>
        <w:rPr>
          <w:lang w:val="sw_KE" w:bidi="sw_KE"/>
        </w:rPr>
        <w:t>Igiza sehemu ya hadithi ambapo Yesu anawaambia wanafunzi kwamba Atakwenda Yerusalemu. Wazee, makuhani wakuu, na waandishi watamfanya ateseke.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"Unahisi vipi?" Unaweza kusikia mambo kama, "Yesu anazungumza kuhusu nini?" "Nimeshangaa," "Nimechanganyikiwa," na "Tuna hasira."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Igiza sehemu ya hadithi ambapo Petro anamchukua Yesu kando ili kumkemea. Baada ya Petro kumkemea Yesu,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Petro, "Unahisi vipi?" Unaweza kusikia mambo kama: "Nina hasira," "Hii haiwezekani," na "Nitahakikisha hii haitokei kamwe."</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Igiza sehemu ya hadithi ambapo Yesu anamkemea Petro.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Yesu, "Unahisi vipi?" Unaweza kusikia mambo kama:</w:t>
      </w:r>
    </w:p>
    <w:p>
      <w:pPr>
        <w:pStyle w:val="ListBullet"/>
        <w:spacing w:line="240" w:lineRule="auto"/>
        <w:ind w:left="720"/>
      </w:pPr>
      <w:r>
        <w:rPr>
          <w:lang w:val="sw_KE" w:bidi="sw_KE"/>
        </w:rPr>
      </w:r>
      <w:r>
        <w:rPr>
          <w:lang w:val="sw_KE" w:bidi="sw_KE"/>
        </w:rPr>
        <w:t>Muulize mwigizaji anayeigiza Petro, "Unahisi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Igiza sehemu ya hadithi wakati Yesu aliwaambia wanafunzi wake kwamba ni lazima wawe tayari kufanya mambo magumu. Anaelezea kumfuata Yesu kama kubeba msalaba wako mwenyewe. Itakuwa vigumu sana. Lakini itastahili nyakati zote ngumu zinazokuja. Yesu anauliza, "Kuna faida gani kuupata ulimwengu wote, lakini ukajipoteza au kujiangamiza mwenyewe?"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mmoja wa waigizaji anayeigiza wanafunzi, "Unahisi vipi?" Unaweza kusikia mambo kama, "nimechanganyikiwa," "nimekata tamaa," " nina hofu," au "inaweza kuwa wakati wa kumwacha Yesu."</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Igiza sehemu ya hadithi ambapo Yesu anasema kuhusu jinsi atakuja na malaika na kumlipa kila mtu kwa kile alichofanya katika maisha. Yesu aliwaambia kwamba Angekuwa katika ufalme kamili wa Mungu wakati huo. Hakutakuwa na mateso zaidi wala uovu, na watu wote na uumbaji wote watamtii. Pia alisema kwamba baadhi yao waliosimama pamoja naye hawangekufa kabla ya kumwona akija katika ufalme wake. Yesu pia alisema kwamba baadhi yao "hawataonja kifo" mpaka watakapomwona Yesu akija katika ufalme wake.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Yesu, "Unahisi vipi?" Unaweza kusikia mambo kama:</w:t>
      </w:r>
    </w:p>
    <w:p>
      <w:pPr>
        <w:pStyle w:val="ListBullet"/>
        <w:spacing w:line="240" w:lineRule="auto"/>
        <w:ind w:left="720"/>
      </w:pPr>
      <w:r>
        <w:rPr>
          <w:lang w:val="sw_KE" w:bidi="sw_KE"/>
        </w:rPr>
      </w:r>
      <w:r>
        <w:rPr>
          <w:lang w:val="sw_KE" w:bidi="sw_KE"/>
        </w:rPr>
        <w:t>Muulize mmoja wa waigizaji anayeigiza mwanafunzi, "Unahisi vipi sasa?" Unaweza kusikia mambo kama:</w:t>
      </w:r>
    </w:p>
    <w:p>
      <w:pPr>
        <w:pStyle w:val="ListBullet"/>
        <w:spacing w:line="240" w:lineRule="auto"/>
        <w:ind w:left="720"/>
      </w:pPr>
      <w:r>
        <w:rPr>
          <w:lang w:val="sw_KE" w:bidi="sw_KE"/>
        </w:rPr>
      </w:r>
      <w:r>
        <w:rPr>
          <w:lang w:val="sw_KE" w:bidi="sw_KE"/>
        </w:rPr>
        <w:t>Anzisha tena kitendo.</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Yesu alikuwa akisafiri kuelekea </w:t>
      </w:r>
      <w:r>
        <w:rPr>
          <w:b/>
          <w:lang w:val="sw_KE" w:bidi="sw_KE"/>
        </w:rPr>
        <w:t>Yerusalemu</w:t>
      </w:r>
      <w:r>
        <w:rPr>
          <w:lang w:val="sw_KE" w:bidi="sw_KE"/>
        </w:rPr>
        <w:t xml:space="preserve"> na wanafunzi wake, au wafuasi wa karibu. Tumia neno sawa kwa </w:t>
      </w:r>
      <w:r>
        <w:rPr>
          <w:b/>
          <w:lang w:val="sw_KE" w:bidi="sw_KE"/>
        </w:rPr>
        <w:t>wanafunzi</w:t>
      </w:r>
      <w:r>
        <w:rPr>
          <w:lang w:val="sw_KE" w:bidi="sw_KE"/>
        </w:rPr>
        <w:t xml:space="preserve"> kama ulivyolitumia awali. Rejelea </w:t>
      </w:r>
      <w:r>
        <w:rPr>
          <w:lang w:val="sw_KE" w:bidi="sw_KE"/>
        </w:rPr>
        <w:t>Faharasa</w:t>
      </w:r>
      <w:r>
        <w:rPr>
          <w:lang w:val="sw_KE" w:bidi="sw_KE"/>
        </w:rPr>
        <w:t xml:space="preserve"> Kuu kwa ufafanuzi kamili wa neno wanafunzi na </w:t>
      </w:r>
      <w:r>
        <w:rPr>
          <w:lang w:val="sw_KE" w:bidi="sw_KE"/>
        </w:rPr>
        <w:t>Yerusalemu</w:t>
      </w:r>
      <w:r>
        <w:rPr>
          <w:lang w:val="sw_KE" w:bidi="sw_KE"/>
        </w:rPr>
        <w:t>.</w:t>
      </w:r>
    </w:p>
    <w:p>
      <w:pPr/>
      <w:r>
        <w:rPr>
          <w:lang w:val="sw_KE" w:bidi="sw_KE"/>
        </w:rPr>
      </w:r>
      <w:r>
        <w:rPr>
          <w:lang w:val="sw_KE" w:bidi="sw_KE"/>
        </w:rPr>
        <w:t xml:space="preserve">Katika mwanzo wa kifungu hiki, msemo, "Tangu wakati huo," Yesu anaanza kuwaambia wanafunzi wake kwamba </w:t>
      </w:r>
      <w:r>
        <w:rPr>
          <w:b/>
          <w:lang w:val="sw_KE" w:bidi="sw_KE"/>
        </w:rPr>
        <w:t>ni lazima</w:t>
      </w:r>
      <w:r>
        <w:rPr>
          <w:lang w:val="sw_KE" w:bidi="sw_KE"/>
        </w:rPr>
        <w:t xml:space="preserve"> aende Yerusalemu, akataliwe na </w:t>
      </w:r>
      <w:r>
        <w:rPr>
          <w:b/>
          <w:lang w:val="sw_KE" w:bidi="sw_KE"/>
        </w:rPr>
        <w:t>wazee</w:t>
      </w:r>
      <w:r>
        <w:rPr>
          <w:lang w:val="sw_KE" w:bidi="sw_KE"/>
        </w:rPr>
        <w:t xml:space="preserve">, </w:t>
      </w:r>
      <w:r>
        <w:rPr>
          <w:b/>
          <w:lang w:val="sw_KE" w:bidi="sw_KE"/>
        </w:rPr>
        <w:t>makuhani wakuu</w:t>
      </w:r>
      <w:r>
        <w:rPr>
          <w:lang w:val="sw_KE" w:bidi="sw_KE"/>
        </w:rPr>
        <w:t xml:space="preserve">, na </w:t>
      </w:r>
      <w:r>
        <w:rPr>
          <w:b/>
          <w:lang w:val="sw_KE" w:bidi="sw_KE"/>
        </w:rPr>
        <w:t>waandishi</w:t>
      </w:r>
      <w:r>
        <w:rPr>
          <w:lang w:val="sw_KE" w:bidi="sw_KE"/>
        </w:rPr>
        <w:t xml:space="preserve">, auawe nao, na </w:t>
      </w:r>
      <w:r>
        <w:rPr>
          <w:b/>
          <w:lang w:val="sw_KE" w:bidi="sw_KE"/>
        </w:rPr>
        <w:t>afufuke tena</w:t>
      </w:r>
      <w:r>
        <w:rPr>
          <w:lang w:val="sw_KE" w:bidi="sw_KE"/>
        </w:rPr>
        <w:t xml:space="preserve"> kutoka kwa wafu. Haya ni mabadiliko ya sauti na msisitizo katika mafundisho ya Yesu.</w:t>
      </w:r>
    </w:p>
    <w:p>
      <w:pPr/>
      <w:r>
        <w:rPr>
          <w:lang w:val="sw_KE" w:bidi="sw_KE"/>
        </w:rPr>
      </w:r>
      <w:r>
        <w:rPr>
          <w:lang w:val="sw_KE" w:bidi="sw_KE"/>
        </w:rPr>
        <w:t xml:space="preserve">Tumia maneno sawa ili kutafsiri maneno </w:t>
      </w:r>
      <w:r>
        <w:rPr>
          <w:b/>
          <w:lang w:val="sw_KE" w:bidi="sw_KE"/>
        </w:rPr>
        <w:t>wazee</w:t>
      </w:r>
      <w:r>
        <w:rPr>
          <w:lang w:val="sw_KE" w:bidi="sw_KE"/>
        </w:rPr>
        <w:t xml:space="preserve">, </w:t>
      </w:r>
      <w:r>
        <w:rPr>
          <w:b/>
          <w:lang w:val="sw_KE" w:bidi="sw_KE"/>
        </w:rPr>
        <w:t>makuhani</w:t>
      </w:r>
      <w:r>
        <w:rPr>
          <w:lang w:val="sw_KE" w:bidi="sw_KE"/>
        </w:rPr>
        <w:t xml:space="preserve"> na </w:t>
      </w:r>
      <w:r>
        <w:rPr>
          <w:b/>
          <w:lang w:val="sw_KE" w:bidi="sw_KE"/>
        </w:rPr>
        <w:t>waandishi</w:t>
      </w:r>
      <w:r>
        <w:rPr>
          <w:lang w:val="sw_KE" w:bidi="sw_KE"/>
        </w:rPr>
        <w:t xml:space="preserve"> kama ulivyoyatumia hapo awali. Rejelea Faharasa Kuu kwa ufafanuzi kamili wa maneno </w:t>
      </w:r>
      <w:r>
        <w:rPr>
          <w:lang w:val="sw_KE" w:bidi="sw_KE"/>
        </w:rPr>
        <w:t>wazee</w:t>
      </w:r>
      <w:r>
        <w:rPr>
          <w:lang w:val="sw_KE" w:bidi="sw_KE"/>
        </w:rPr>
        <w:t xml:space="preserve">, </w:t>
      </w:r>
      <w:r>
        <w:rPr>
          <w:lang w:val="sw_KE" w:bidi="sw_KE"/>
        </w:rPr>
        <w:t>makuhani</w:t>
      </w:r>
      <w:r>
        <w:rPr>
          <w:lang w:val="sw_KE" w:bidi="sw_KE"/>
        </w:rPr>
        <w:t xml:space="preserve"> na </w:t>
      </w:r>
      <w:r>
        <w:rPr>
          <w:lang w:val="sw_KE" w:bidi="sw_KE"/>
        </w:rPr>
        <w:t>waandishi</w:t>
      </w:r>
      <w:r>
        <w:rPr>
          <w:lang w:val="sw_KE" w:bidi="sw_KE"/>
        </w:rPr>
        <w:t>.</w:t>
      </w:r>
    </w:p>
    <w:p>
      <w:pPr/>
      <w:r>
        <w:rPr>
          <w:lang w:val="sw_KE" w:bidi="sw_KE"/>
        </w:rPr>
      </w:r>
      <w:r>
        <w:rPr>
          <w:lang w:val="sw_KE" w:bidi="sw_KE"/>
        </w:rPr>
        <w:t>Sitisha hapa na mjadili ni aina gani za maneno mnayoyatumia kwa viongozi wa kidini katika utamaduni wenu na tumieni maneno yale yale mliyokuwa mkitumia wakati wote katika kitabu cha Mathayo.</w:t>
      </w:r>
    </w:p>
    <w:p>
      <w:pPr/>
      <w:r>
        <w:rPr>
          <w:lang w:val="sw_KE" w:bidi="sw_KE"/>
        </w:rPr>
      </w:r>
      <w:r>
        <w:rPr>
          <w:b/>
          <w:lang w:val="sw_KE" w:bidi="sw_KE"/>
        </w:rPr>
        <w:t>Inuka Tena, Ufufuo</w:t>
      </w:r>
      <w:r>
        <w:rPr>
          <w:lang w:val="sw_KE" w:bidi="sw_KE"/>
        </w:rPr>
        <w:t>: Ufufuo maana yake ni kufufuka kutoka kwa wafu ukiwa yule yule. Mungu atachagua wakati ambapo kila mtu aliyekufa atafufuka kutoka kwa wafu. Yesu alikuwa akiwaambia wanafunzi wake hapa kwamba angekufa, lakini angefufuka tena katika uzima kutoka kwa wafu.</w:t>
      </w:r>
    </w:p>
    <w:p>
      <w:pPr/>
      <w:r>
        <w:rPr>
          <w:lang w:val="sw_KE" w:bidi="sw_KE"/>
        </w:rPr>
      </w:r>
      <w:r>
        <w:rPr>
          <w:lang w:val="sw_KE" w:bidi="sw_KE"/>
        </w:rPr>
        <w:t>Kisha, kuna mazungumzo ya kuvutia sana kati ya Petro na Yesu. Petro hakuamini kwamba Yesu alipaswa kuteseka au kuuawa na viongozi wa Kiyahudi kama Yesu alivyokuwa amesema hivi punde. Anasema, “Mungu apishe mbali jambo hilo, Bwana!” Hii haitatokea kamwe Kwako." Petro pengine alidhani kwamba Yesu angekuwa mtawala, au Kristo wa kisiasa, na katika hali hiyo, hakuna mtu angemwua Yesu, Kristo. Petro alisema kitu sawa mara mbili katika taarifa zake. Anasisitiza ni kiasi gani anashangaa na kuhuzunika kuhusu mambo ambayo Yesu alisema yangetokea.</w:t>
      </w:r>
    </w:p>
    <w:p>
      <w:pPr/>
      <w:r>
        <w:rPr>
          <w:lang w:val="sw_KE" w:bidi="sw_KE"/>
        </w:rPr>
      </w:r>
      <w:r>
        <w:rPr>
          <w:lang w:val="sw_KE" w:bidi="sw_KE"/>
        </w:rPr>
        <w:t xml:space="preserve">Yesu alimkemea Petro akisema, "Nenda nyuma yangu, </w:t>
      </w:r>
      <w:r>
        <w:rPr>
          <w:b/>
          <w:lang w:val="sw_KE" w:bidi="sw_KE"/>
        </w:rPr>
        <w:t>Shetani</w:t>
      </w:r>
      <w:r>
        <w:rPr>
          <w:lang w:val="sw_KE" w:bidi="sw_KE"/>
        </w:rPr>
        <w:t>!"</w:t>
      </w:r>
    </w:p>
    <w:p>
      <w:pPr/>
      <w:r>
        <w:rPr>
          <w:lang w:val="sw_KE" w:bidi="sw_KE"/>
        </w:rPr>
      </w:r>
      <w:r>
        <w:rPr>
          <w:b/>
          <w:lang w:val="sw_KE" w:bidi="sw_KE"/>
        </w:rPr>
        <w:t>Shetani</w:t>
      </w:r>
      <w:r>
        <w:rPr>
          <w:lang w:val="sw_KE" w:bidi="sw_KE"/>
        </w:rPr>
        <w:t xml:space="preserve"> anarejelea kiumbe cha kiroho, ambaye Mungu alimuumba, ambaye ni kiongozi wa viumbe wabaya wa kiroho ambao waliamua kuasi dhidi ya Mungu. Tumia neno sawa kwa Shetani ambalo umetumia hapo awali. Rejelea Faharasa Kuu kwa ufafanuzi kamili wa neno </w:t>
      </w:r>
      <w:r>
        <w:rPr>
          <w:lang w:val="sw_KE" w:bidi="sw_KE"/>
        </w:rPr>
        <w:t>Shetani</w:t>
      </w:r>
      <w:r>
        <w:rPr>
          <w:lang w:val="sw_KE" w:bidi="sw_KE"/>
        </w:rPr>
        <w:t>.</w:t>
      </w:r>
    </w:p>
    <w:p>
      <w:pPr/>
      <w:r>
        <w:rPr>
          <w:lang w:val="sw_KE" w:bidi="sw_KE"/>
        </w:rPr>
      </w:r>
      <w:r>
        <w:rPr>
          <w:lang w:val="sw_KE" w:bidi="sw_KE"/>
        </w:rPr>
        <w:t>"Nenda nyuma yangu Shetani," ina maana kwamba Yesu anataka wazo kutoka kwa Shetani kwenda kabisa.</w:t>
      </w:r>
    </w:p>
    <w:p>
      <w:pPr/>
      <w:r>
        <w:rPr>
          <w:lang w:val="sw_KE" w:bidi="sw_KE"/>
        </w:rPr>
      </w:r>
      <w:r>
        <w:rPr>
          <w:lang w:val="sw_KE" w:bidi="sw_KE"/>
        </w:rPr>
        <w:t>Baada ya hayo, Yesu alizungumza na kikundi kikubwa cha wanafunzi na kuwaambia kwamba kumfuata Yeye kutawagharimu kila kitu na kuwa na thamani ya yote. Alitumia mawazo kadhaa tofauti kufundisha jambo hili.</w:t>
      </w:r>
    </w:p>
    <w:p>
      <w:pPr/>
      <w:r>
        <w:rPr>
          <w:lang w:val="sw_KE" w:bidi="sw_KE"/>
        </w:rPr>
      </w:r>
      <w:r>
        <w:rPr>
          <w:lang w:val="sw_KE" w:bidi="sw_KE"/>
        </w:rPr>
        <w:t xml:space="preserve">Ikiwa utamfuata Yesu, ni lazima ukane njia zako mwenyewe, tamaa, na mipango na "uchukue msalaba wako" ili kumfuata Yesu. "Chukua </w:t>
      </w:r>
      <w:r>
        <w:rPr>
          <w:b/>
          <w:lang w:val="sw_KE" w:bidi="sw_KE"/>
        </w:rPr>
        <w:t>msalaba</w:t>
      </w:r>
      <w:r>
        <w:rPr>
          <w:lang w:val="sw_KE" w:bidi="sw_KE"/>
        </w:rPr>
        <w:t xml:space="preserve"> wako," inarejelea kuwa tayari kupitia nyakati ngumu wakati tunamfuata Yesu. Tumia neno sawa kwa msalaba kama ulivyotumia hapo awali. Rejelea Faharasa Kuu kwa ufafanuzi kamili wa neno </w:t>
      </w:r>
      <w:r>
        <w:rPr>
          <w:lang w:val="sw_KE" w:bidi="sw_KE"/>
        </w:rPr>
        <w:t>msalaba</w:t>
      </w:r>
      <w:r>
        <w:rPr>
          <w:lang w:val="sw_KE" w:bidi="sw_KE"/>
        </w:rPr>
        <w:t>.</w:t>
      </w:r>
    </w:p>
    <w:p>
      <w:pPr/>
      <w:r>
        <w:rPr>
          <w:lang w:val="sw_KE" w:bidi="sw_KE"/>
        </w:rPr>
      </w:r>
      <w:r>
        <w:rPr>
          <w:lang w:val="sw_KE" w:bidi="sw_KE"/>
        </w:rPr>
        <w:t xml:space="preserve">Yesu anasema, "Ikiwa utaupata ulimwengu wote, lakini upoteze </w:t>
      </w:r>
      <w:r>
        <w:rPr>
          <w:b/>
          <w:lang w:val="sw_KE" w:bidi="sw_KE"/>
        </w:rPr>
        <w:t>roho</w:t>
      </w:r>
      <w:r>
        <w:rPr>
          <w:lang w:val="sw_KE" w:bidi="sw_KE"/>
        </w:rPr>
        <w:t xml:space="preserve"> yako, itakufaa nini?" Wakati Yesu alipotaja "nafsi," alikuwa akirejelea maisha ya ndani ya mtu na mawazo yake pamoja na maisha yake ya kimwili. Tazama Faharasa Kuu kwa ufafanuzi kamili wa neno </w:t>
      </w:r>
      <w:r>
        <w:rPr>
          <w:lang w:val="sw_KE" w:bidi="sw_KE"/>
        </w:rPr>
        <w:t>nafsi</w:t>
      </w:r>
      <w:r>
        <w:rPr>
          <w:lang w:val="sw_KE" w:bidi="sw_KE"/>
        </w:rPr>
        <w:t>. Unaweza hata kutafsiri neno hili kama "maisha," ikiwa watu wako wanaelewa kwamba maisha yanawakilisha pia mawazo na hisia zetu.</w:t>
      </w:r>
    </w:p>
    <w:p>
      <w:pPr/>
      <w:r>
        <w:rPr>
          <w:lang w:val="sw_KE" w:bidi="sw_KE"/>
        </w:rPr>
      </w:r>
      <w:r>
        <w:rPr>
          <w:lang w:val="sw_KE" w:bidi="sw_KE"/>
        </w:rPr>
        <w:t xml:space="preserve">Yesu aliwaambia wanafunzi kwamba yeye, </w:t>
      </w:r>
      <w:r>
        <w:rPr>
          <w:b/>
          <w:lang w:val="sw_KE" w:bidi="sw_KE"/>
        </w:rPr>
        <w:t>Mwana wa Mtu</w:t>
      </w:r>
      <w:r>
        <w:rPr>
          <w:lang w:val="sw_KE" w:bidi="sw_KE"/>
        </w:rPr>
        <w:t xml:space="preserve">, atakuja katika nguvu ya Mungu na malaika na kumpa kila mtu tuzo anayostahili. Watu wa Kiyahudi walielewa kwamba Mwana wa Mtu angekuja kuwahukumu wenye haki na wabaya na kwamba Mungu angemfanya kuwa mfalme milele. Tumia kifungu sawa kwa Mwana wa Mtu kama ulivyofanya katika simulizi za awali, na kumbuka kwamba neno </w:t>
      </w:r>
      <w:r>
        <w:rPr>
          <w:lang w:val="sw_KE" w:bidi="sw_KE"/>
        </w:rPr>
        <w:t>Mwana wa Mtu</w:t>
      </w:r>
      <w:r>
        <w:rPr>
          <w:lang w:val="sw_KE" w:bidi="sw_KE"/>
        </w:rPr>
        <w:t xml:space="preserve"> liko katika Faharasa Kuu.</w:t>
      </w:r>
    </w:p>
    <w:p>
      <w:pPr/>
      <w:r>
        <w:rPr>
          <w:lang w:val="sw_KE" w:bidi="sw_KE"/>
        </w:rPr>
      </w:r>
      <w:r>
        <w:rPr>
          <w:lang w:val="sw_KE" w:bidi="sw_KE"/>
        </w:rPr>
        <w:t>Katika Agano la Kale, kifungu hiki "mwana wa binadamu" kilimaanisha tu binadamu. Yesu anatumia neno hili kama njia anayoipenda zaidi ya kuzungumza kuhusu yeye mwenyewe. "Mwana wa Mtu" ni yule ambaye, katika Danieli 7, Mungu anampa mamlaka yote na nguvu. Yesu pengine anapenda neno hili kwa sababu cheo kinaweza kurejelea binadamu wa kawaida au kiumbe kisicho cha kawaida kama ilivyo katika Danieli 7. Neno Mwana wa Mtu linawalazimisha watu kuamua kama Yesu ni mtu au Mungu. Pia iliepuka neno la kisiasa la Masihi/Kristo—mtu ambaye watu walitaka kumfanya mfalme.</w:t>
      </w:r>
    </w:p>
    <w:p>
      <w:pPr/>
      <w:r>
        <w:rPr>
          <w:lang w:val="sw_KE" w:bidi="sw_KE"/>
        </w:rPr>
      </w:r>
      <w:r>
        <w:rPr>
          <w:lang w:val="sw_KE" w:bidi="sw_KE"/>
        </w:rPr>
        <w:t>Yesu anazungumza kuhusu yeye mwenyewe katika nafsi ya tatu wakati anajipa cheo hiki. Hakikisha kwamba ni wazi kwa njia unayotafsiri hii kwamba Yesu anazungumza kuhusu yeye mwenyewe. Hakikisha kwamba wasikilizaji wako wanaelewa kwamba Yesu anazungumza kuhusu yeye mwenyewe wakati anasema "Mwana wa Mtu." Huenda ukahitaji kuongeza kirai kifupi ili kufanya jambo hilo lieleweke wazi.</w:t>
      </w:r>
    </w:p>
    <w:p>
      <w:pPr/>
      <w:r>
        <w:rPr>
          <w:lang w:val="sw_KE" w:bidi="sw_KE"/>
        </w:rPr>
      </w:r>
      <w:r>
        <w:rPr>
          <w:b/>
          <w:lang w:val="sw_KE" w:bidi="sw_KE"/>
        </w:rPr>
        <w:t>Malaika</w:t>
      </w:r>
      <w:r>
        <w:rPr>
          <w:lang w:val="sw_KE" w:bidi="sw_KE"/>
        </w:rPr>
        <w:t xml:space="preserve"> ni viumbe wasio wa kawaida, wa kiroho. Mara nyingi ni wajumbe kutoka kwa Mungu. Tumia neno sawa kwa malaika hapa ambalo umelitumia hapo awali. Rejelea Faharasa Kuu kwa ufafanuzi kamili wa 2wawekezaji </w:t>
      </w:r>
      <w:r>
        <w:rPr>
          <w:lang w:val="sw_KE" w:bidi="sw_KE"/>
        </w:rPr>
        <w:t>malaika2</w:t>
      </w:r>
      <w:r>
        <w:rPr>
          <w:lang w:val="sw_KE" w:bidi="sw_KE"/>
        </w:rPr>
        <w:t>.</w:t>
      </w:r>
    </w:p>
    <w:p>
      <w:pPr/>
      <w:r>
        <w:rPr>
          <w:lang w:val="sw_KE" w:bidi="sw_KE"/>
        </w:rPr>
      </w:r>
      <w:r>
        <w:rPr>
          <w:b/>
          <w:lang w:val="sw_KE" w:bidi="sw_KE"/>
        </w:rPr>
        <w:t>Utukufu</w:t>
      </w:r>
      <w:r>
        <w:rPr>
          <w:lang w:val="sw_KE" w:bidi="sw_KE"/>
        </w:rPr>
        <w:t xml:space="preserve"> unarejelea nguvu na fahari ya Mungu. Tumia neno sawa kwa utukufu kama ulivyolitumia hapo awali. Rejelea Faharasa Kuu kwa ufafanuzi kamili wa neno </w:t>
      </w:r>
      <w:r>
        <w:rPr>
          <w:lang w:val="sw_KE" w:bidi="sw_KE"/>
        </w:rPr>
        <w:t>utukufu</w:t>
      </w:r>
      <w:r>
        <w:rPr>
          <w:lang w:val="sw_KE" w:bidi="sw_KE"/>
        </w:rPr>
        <w:t>.</w:t>
      </w:r>
    </w:p>
    <w:p>
      <w:pPr/>
      <w:r>
        <w:rPr>
          <w:lang w:val="sw_KE" w:bidi="sw_KE"/>
        </w:rPr>
      </w:r>
      <w:r>
        <w:rPr>
          <w:b/>
          <w:lang w:val="sw_KE" w:bidi="sw_KE"/>
        </w:rPr>
        <w:t>Ufalme wa Mungu</w:t>
      </w:r>
      <w:r>
        <w:rPr>
          <w:lang w:val="sw_KE" w:bidi="sw_KE"/>
        </w:rPr>
        <w:t xml:space="preserve"> katika Agano Jipya unarejelea wakati Mungu anapokuja kutawala—utawala na mamlaka yake ambayo huanza utimilifu wake kwa huduma ya Yesu duniani na watu kumkubali. Tunapata uzoefu wa Ufalme wa Mungu sasa wakati tunapomsikiliza na kumtii kwa kumfuata Yesu. Hakikisha kutumia neno sawa kwa ufalme wa Mungu ambalo umelitumia katika simulizi zingine. Tazama Faharasa Kuu kwa ufafanuzi kamili wa neno </w:t>
      </w:r>
      <w:r>
        <w:rPr>
          <w:lang w:val="sw_KE" w:bidi="sw_KE"/>
        </w:rPr>
        <w:t>ufalme</w:t>
      </w:r>
      <w:r>
        <w:rPr>
          <w:lang w:val="sw_KE" w:bidi="sw_KE"/>
        </w:rPr>
        <w:t xml:space="preserve"> na </w:t>
      </w:r>
      <w:r>
        <w:rPr>
          <w:lang w:val="sw_KE" w:bidi="sw_KE"/>
        </w:rPr>
        <w:t>ufalme wa Mungu</w:t>
      </w:r>
      <w:r>
        <w:rPr>
          <w:lang w:val="sw_KE" w:bidi="sw_KE"/>
        </w:rPr>
        <w:t>.</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17:1–13</w:t>
      </w:r>
      <w:r>
        <w:rPr>
          <w:lang w:val="sw_KE" w:bidi="sw_KE"/>
        </w:rPr>
      </w:r>
    </w:p>
    <w:p>
      <w:pPr>
        <w:pStyle w:val="Heading3"/>
      </w:pPr>
      <w:r>
        <w:rPr>
          <w:lang w:val="sw_KE" w:bidi="sw_KE"/>
        </w:rPr>
        <w:t>Sikiliza na Moyo</w:t>
      </w:r>
    </w:p>
    <w:p>
      <w:pPr/>
      <w:r>
        <w:rPr>
          <w:lang w:val="sw_KE" w:bidi="sw_KE"/>
        </w:rPr>
      </w:r>
      <w:r>
        <w:rPr>
          <w:lang w:val="sw_KE" w:bidi="sw_KE"/>
        </w:rPr>
        <w:t>Sikiliza Mathayo 17:1–13 na utie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Hadithi hii inatokea siku sita baada ya Yesu kuwaambia wanafunzi kwamba wengine ambao wanasimama pamoja naye hawatakufa kabla ya kumwona Mwana wa Mtu "akija katika ufalme wake." Anasema kwamba kabla ya kufa, baadhi ya wanafunzi wataona kwamba Yesu anatawala kama mfalme. Yesu na wanafunzi wake wameanza safari ya Yerusalemu ambapo Yesu atateseka na kufa, na Mungu atamfufua Yesu kutoka kwa wafu.</w:t>
      </w:r>
    </w:p>
    <w:p>
      <w:pPr/>
      <w:r>
        <w:rPr>
          <w:lang w:val="sw_KE" w:bidi="sw_KE"/>
        </w:rPr>
      </w:r>
      <w:r>
        <w:rPr>
          <w:lang w:val="sw_KE" w:bidi="sw_KE"/>
        </w:rPr>
        <w:t xml:space="preserve">Unaweza kuangalia ramani ambayo inaonyesha </w:t>
      </w:r>
      <w:r>
        <w:rPr>
          <w:b/>
          <w:lang w:val="sw_KE" w:bidi="sw_KE"/>
        </w:rPr>
        <w:t>Kaisari Filipo na Yerusalemu</w:t>
      </w:r>
      <w:r>
        <w:rPr>
          <w:lang w:val="sw_KE" w:bidi="sw_KE"/>
        </w:rPr>
        <w:t xml:space="preserve"> na milima kati yao ili kuona safari ambayo Yesu na wanafunzi wake wanapitia.</w:t>
      </w:r>
    </w:p>
    <w:p>
      <w:pPr/>
      <w:r>
        <w:rPr>
          <w:lang w:val="sw_KE" w:bidi="sw_KE"/>
        </w:rPr>
      </w:r>
      <w:r>
        <w:rPr>
          <w:lang w:val="sw_KE" w:bidi="sw_KE"/>
        </w:rPr>
        <w:t>Wanafunzi walishangaa kujifunza kwamba Yesu alikuwa anaenda kufa. Wangeweza kujiuliza kama kwa kweli alikuwa Masihi aliyeahidiwa, au Mwokozi aliyeahidiwa. Hadithi hii inasisitiza kwamba Yesu ni Masihi.</w:t>
      </w:r>
    </w:p>
    <w:p>
      <w:pPr/>
      <w:r>
        <w:rPr>
          <w:lang w:val="sw_KE" w:bidi="sw_KE"/>
        </w:rPr>
      </w:r>
      <w:r>
        <w:rPr>
          <w:lang w:val="sw_KE" w:bidi="sw_KE"/>
        </w:rPr>
        <w:t>Yesu anamwongoza Petro na Yakobo na kaka mdogo wa Yakobo Yohana juu ya mlima wa juu mbali na watu wengine. Wakati wanafunzi walipokuwa wakiangalia, sura ya Yesu ikabadilika. Hakukuwa kiumbe tofauti, lakini uso wake ukawa mkali kama jua na mavazi yake yakawa nyeupe kama mwanga. Uwepo wa Mungu mara nyingi unaelezewa kama mwanga pia. Hii inaonyesha kwamba Yesu anashiriki utukufu wa Mungu. Yesu hakukuwa mtu tofauti kwa wakati huu. Daima alishiriki utukufu wa Mungu, lakini hapa anaonyesha wanafunzi wake utukufu wake ili waweze kujua kwamba yeye ni Masihi na mfalme.</w:t>
      </w:r>
    </w:p>
    <w:p>
      <w:pPr/>
      <w:r>
        <w:rPr>
          <w:lang w:val="sw_KE" w:bidi="sw_KE"/>
        </w:rPr>
      </w:r>
      <w:r>
        <w:rPr>
          <w:lang w:val="sw_KE" w:bidi="sw_KE"/>
        </w:rPr>
        <w:t xml:space="preserve">Unaweza kuonyesha picha ya </w:t>
      </w:r>
      <w:r>
        <w:rPr>
          <w:b/>
          <w:lang w:val="sw_KE" w:bidi="sw_KE"/>
        </w:rPr>
        <w:t>Mlima Tabori ulioko katika kusini mwa Galilaya</w:t>
      </w:r>
      <w:r>
        <w:rPr>
          <w:lang w:val="sw_KE" w:bidi="sw_KE"/>
        </w:rPr>
        <w:t>. Inaweza kuwa mlima ambapo hadithi hii inatokea.</w:t>
      </w:r>
    </w:p>
    <w:p>
      <w:pPr/>
      <w:r>
        <w:rPr>
          <w:lang w:val="sw_KE" w:bidi="sw_KE"/>
        </w:rPr>
      </w:r>
      <w:r>
        <w:rPr>
          <w:lang w:val="sw_KE" w:bidi="sw_KE"/>
        </w:rPr>
        <w:t>Jadili kile ambacho mwanga unawakilisha kataika utamaduni wenu.</w:t>
      </w:r>
    </w:p>
    <w:p>
      <w:pPr/>
      <w:r>
        <w:rPr>
          <w:lang w:val="sw_KE" w:bidi="sw_KE"/>
        </w:rPr>
      </w:r>
      <w:r>
        <w:rPr>
          <w:lang w:val="sw_KE" w:bidi="sw_KE"/>
        </w:rPr>
        <w:t>Ghafla wanafunzi wanaona Mose na Eliya pale na Yesu. Mose alikuwa kiongozi anayejulikana sana katika historia ya Kiyahudi ambaye aliongoza Waisraeli kutoka kwa utumwa katika Misri. Mungu alimpa Mose sheria yake na Mose alitoa kwa Waisraeli. Watu wa Kiyahudi walikuwa wakisubiri Masihi ambaye angewaokoa na kuwa "nabii kama Mose." Eliya alikuwa nabii maarufu katika historia ya Kiyahudi. Watu wa Kiyahudi walikuwa wakitarajia Eliya kurudi na kuandaa njia kwa Masihi.</w:t>
      </w:r>
    </w:p>
    <w:p>
      <w:pPr/>
      <w:r>
        <w:rPr>
          <w:lang w:val="sw_KE" w:bidi="sw_KE"/>
        </w:rPr>
      </w:r>
      <w:r>
        <w:rPr>
          <w:lang w:val="sw_KE" w:bidi="sw_KE"/>
        </w:rPr>
        <w:t>Ni watu gani katika historia ya utamaduni wenu ambao kila mtu anawajua kuhusu? Kwa nini ni maarufu?</w:t>
      </w:r>
    </w:p>
    <w:p>
      <w:pPr/>
      <w:r>
        <w:rPr>
          <w:lang w:val="sw_KE" w:bidi="sw_KE"/>
        </w:rPr>
      </w:r>
      <w:r>
        <w:rPr>
          <w:lang w:val="sw_KE" w:bidi="sw_KE"/>
        </w:rPr>
        <w:t xml:space="preserve">Wakati Petro anamwona Mose na Eliya wakizungumza na Yesu, anasema ni vizuri wanafunzi wako hapo, kwa hiyo anaweza kuwatumikia. Anajitolea kujenga makazi matatu ya matawi na majani kwa wanaume watatu. Wakati anazungumza, wingu mkali linawafunika na sauti kutoka kwa wingu inasema, "Huyu ni Mwana wangu mpendwa, ambaye ninamfurahia sana." Mungu alipoongea na Waisraeli, mara nyingi alisema kutoka ndani ya wingu lenye moto na utukufu. Mungu alisema maneno haya sawa kutoka kwa wingu wakati Yesu alibatizwa. Wakati huu, pia anasema, "Sikiliza </w:t>
      </w:r>
      <w:r>
        <w:rPr>
          <w:b/>
          <w:lang w:val="sw_KE" w:bidi="sw_KE"/>
        </w:rPr>
        <w:t>Yesu</w:t>
      </w:r>
      <w:r>
        <w:rPr>
          <w:lang w:val="sw_KE" w:bidi="sw_KE"/>
        </w:rPr>
        <w:t>." Katika siku za nyuma, Waisraeli walitakiwa kutii, au kusikiliza, sheria ambayo Mungu alitoa kupitia Mose na manabii. Sheria na manabii waliwaambia Waisraeli kuhusu Yesu. Sasa wanapaswa kumsikiliza Yesu.</w:t>
      </w:r>
    </w:p>
    <w:p>
      <w:pPr/>
      <w:r>
        <w:rPr>
          <w:lang w:val="sw_KE" w:bidi="sw_KE"/>
        </w:rPr>
      </w:r>
      <w:r>
        <w:rPr>
          <w:lang w:val="sw_KE" w:bidi="sw_KE"/>
        </w:rPr>
        <w:t xml:space="preserve">Sitisha hapa na uonyeshe picha </w:t>
      </w:r>
      <w:r>
        <w:rPr>
          <w:b/>
          <w:lang w:val="sw_KE" w:bidi="sw_KE"/>
        </w:rPr>
        <w:t>ya kile makazi ya muda yanaweza kuonekana kama</w:t>
      </w:r>
      <w:r>
        <w:rPr>
          <w:lang w:val="sw_KE" w:bidi="sw_KE"/>
        </w:rPr>
        <w:t>.</w:t>
      </w:r>
    </w:p>
    <w:p>
      <w:pPr/>
      <w:r>
        <w:rPr>
          <w:lang w:val="sw_KE" w:bidi="sw_KE"/>
        </w:rPr>
      </w:r>
      <w:r>
        <w:rPr>
          <w:lang w:val="sw_KE" w:bidi="sw_KE"/>
        </w:rPr>
        <w:t>Wakati wanafunzi wanasikia sauti kutoka wingu, wanaanguka na nyuso zao zinagusa ardhi kwa sababu wanajua ni sauti ya Mungu na wanaogopa sana. Kisha Yesu anaweka mkono wake juu yao na kuwaambia kusimama na kutokua na hofu. Wakati wanatazama juu, wanaona Yesu tu akisamama hapo. Mose aliwakilisha sheria ambayo Mungu alitoa kupitia Mose. Eliya aliwakilisha manabii wote ambao Mungu alitumia kuzungumza na watu wake. Wanaume wawili wanaowakilisha sheria ya Mungu na manabii wake wameondoka. Sasa Yesu, Masihi, amekuja.</w:t>
      </w:r>
    </w:p>
    <w:p>
      <w:pPr/>
      <w:r>
        <w:rPr>
          <w:lang w:val="sw_KE" w:bidi="sw_KE"/>
        </w:rPr>
      </w:r>
      <w:r>
        <w:rPr>
          <w:lang w:val="sw_KE" w:bidi="sw_KE"/>
        </w:rPr>
        <w:t xml:space="preserve">Unaweza kutaka kuonyesha picha ya </w:t>
      </w:r>
      <w:r>
        <w:rPr>
          <w:b/>
          <w:lang w:val="sw_KE" w:bidi="sw_KE"/>
        </w:rPr>
        <w:t>watu wakipiga magoti au kulala na nyuso zao zikigusa ardhi</w:t>
      </w:r>
      <w:r>
        <w:rPr>
          <w:lang w:val="sw_KE" w:bidi="sw_KE"/>
        </w:rPr>
        <w:t>. Wanafunzi walianguka kwenye nyuso zao kwa sababu waliogopa na kumheshimu Mungu. Utamaduni wenu unaonyeshaje heshima?</w:t>
      </w:r>
    </w:p>
    <w:p>
      <w:pPr/>
      <w:r>
        <w:rPr>
          <w:lang w:val="sw_KE" w:bidi="sw_KE"/>
        </w:rPr>
      </w:r>
      <w:r>
        <w:rPr>
          <w:lang w:val="sw_KE" w:bidi="sw_KE"/>
        </w:rPr>
        <w:t>Wanaposhuka chini ya mlima, Yesu anawaonya wanafunzi wasimwambie mtu yeyote kile walichoona mpaka Mungu atakapomleta Mwana wa Mtu kuwa hai baada ya kufa. Yesu mara nyingi anajiita Mwana wa Mtu, na ni cheo ambacho kinarejelea Masihi. Wanafunzi wanajua anajiita Masihi. Yesu anajua baadhi ya watu watataka kumzuia asiuawe kwa sababu wanatumaini ataifanya nchi ya Israeli huru kutoka kwa utawala wa Kirumi. Hataki watu kumzuia kufanya kile alikuja kufanya.</w:t>
      </w:r>
    </w:p>
    <w:p>
      <w:pPr/>
      <w:r>
        <w:rPr>
          <w:lang w:val="sw_KE" w:bidi="sw_KE"/>
        </w:rPr>
      </w:r>
      <w:r>
        <w:rPr>
          <w:lang w:val="sw_KE" w:bidi="sw_KE"/>
        </w:rPr>
        <w:t>Katika utamaduni wenu, watu wangeguswaje ikiwa wangejua mtu alikuwa akijaribu kumuua kiongozi wao?</w:t>
      </w:r>
    </w:p>
    <w:p>
      <w:pPr/>
      <w:r>
        <w:rPr>
          <w:lang w:val="sw_KE" w:bidi="sw_KE"/>
        </w:rPr>
      </w:r>
      <w:r>
        <w:rPr>
          <w:lang w:val="sw_KE" w:bidi="sw_KE"/>
        </w:rPr>
        <w:t>Kisha wanafunzi wanamwuliza Yesu kwa nini waandishi, au walimu wa sheria ya kidini, wanafundisha kwamba Eliya ni lazima aje kabla ya Masihi kuja Wanapaswa kushangaa kama uwepo wa Eliya kwenye mlima ulitimiza unabii huo. Yesu anasema manabii walikuwa sahihi wakati walisema Eliya angekuja kwanza na kufanya kila kitu kwa njia ambayo inapaswa kuwa. Anawaambia Eliya tayari alikuja, lakini watu hawakutambua alikuwa nani. Walichagua kumtendea vibaya. Yesu anasema watu watamtendea vibaya pia. Wakati wanasikia hii, wanafunzi wanatambua kwamba Yesu anazungumza kuhusu Yohana Mbatizaji.</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4.</w:t>
      </w:r>
    </w:p>
    <w:p>
      <w:pPr/>
      <w:r>
        <w:rPr>
          <w:lang w:val="sw_KE" w:bidi="sw_KE"/>
        </w:rPr>
      </w:r>
      <w:r>
        <w:rPr>
          <w:b/>
          <w:lang w:val="sw_KE" w:bidi="sw_KE"/>
        </w:rPr>
        <w:t>Tukio la kwanza:</w:t>
      </w:r>
      <w:r>
        <w:rPr>
          <w:lang w:val="sw_KE" w:bidi="sw_KE"/>
        </w:rPr>
        <w:t xml:space="preserve"> Yesu anawaongoza wanafunzi juu ya mlima mbali na watu.</w:t>
      </w:r>
    </w:p>
    <w:p>
      <w:pPr/>
      <w:r>
        <w:rPr>
          <w:lang w:val="sw_KE" w:bidi="sw_KE"/>
        </w:rPr>
      </w:r>
      <w:r>
        <w:rPr>
          <w:b/>
          <w:lang w:val="sw_KE" w:bidi="sw_KE"/>
        </w:rPr>
        <w:t>Tukio la pili:</w:t>
      </w:r>
      <w:r>
        <w:rPr>
          <w:lang w:val="sw_KE" w:bidi="sw_KE"/>
        </w:rPr>
        <w:t xml:space="preserve"> Yesu anabadilika sura mbele ya macho ya wanafunzi wake walipokuwa wakimtazama. Mose na Eliya wanaonekana na Yesu. Petro anajitolea kujenga makazi kwa Yesu, Mose, na Eliya. Mungu anazungumza na wanafunzi kutoka katika wingu angavu. Wanaanguka chini na nyuso zao kwenye ardhi.</w:t>
      </w:r>
    </w:p>
    <w:p>
      <w:pPr/>
      <w:r>
        <w:rPr>
          <w:lang w:val="sw_KE" w:bidi="sw_KE"/>
        </w:rPr>
      </w:r>
      <w:r>
        <w:rPr>
          <w:b/>
          <w:lang w:val="sw_KE" w:bidi="sw_KE"/>
        </w:rPr>
        <w:t>Tukio la tatu:</w:t>
      </w:r>
      <w:r>
        <w:rPr>
          <w:lang w:val="sw_KE" w:bidi="sw_KE"/>
        </w:rPr>
        <w:t xml:space="preserve"> Yesu anaweka mkono wake kwa wanafunzi na kuwaambia kusimama. Wanafunzi wanaona Yesu tu akisimama hapo.</w:t>
      </w:r>
    </w:p>
    <w:p>
      <w:pPr/>
      <w:r>
        <w:rPr>
          <w:lang w:val="sw_KE" w:bidi="sw_KE"/>
        </w:rPr>
      </w:r>
      <w:r>
        <w:rPr>
          <w:b/>
          <w:lang w:val="sw_KE" w:bidi="sw_KE"/>
        </w:rPr>
        <w:t>Tukio la nne:</w:t>
      </w:r>
      <w:r>
        <w:rPr>
          <w:lang w:val="sw_KE" w:bidi="sw_KE"/>
        </w:rPr>
        <w:t xml:space="preserve"> Yesu na wanafunzi wanatembea chini ya mlima na Yesu anawaonya wanafunzi wasimwambie mtu yeyote kile walichoona mpaka Mungu amfufue Yesu kutoka kwa wafu. Wanafunzi wanamwuliza Yesu kwa nini waandishi wanasema Eliya ni lazima aje kabla ya Masihi kuja. Yesu anawaambia Eliya tayari amekuja. Wanatambua kwamba anazungumza kuhusu Yohana Mbatizaji.</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Petro</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Yohana</w:t>
      </w:r>
    </w:p>
    <w:p>
      <w:pPr>
        <w:pStyle w:val="ListBullet"/>
        <w:spacing w:line="240" w:lineRule="auto"/>
        <w:ind w:left="720"/>
      </w:pPr>
      <w:r>
        <w:rPr>
          <w:lang w:val="sw_KE" w:bidi="sw_KE"/>
        </w:rPr>
      </w:r>
      <w:r>
        <w:rPr>
          <w:lang w:val="sw_KE" w:bidi="sw_KE"/>
        </w:rPr>
        <w:t>Mose</w:t>
      </w:r>
    </w:p>
    <w:p>
      <w:pPr>
        <w:pStyle w:val="ListBullet"/>
        <w:spacing w:line="240" w:lineRule="auto"/>
        <w:ind w:left="720"/>
      </w:pPr>
      <w:r>
        <w:rPr>
          <w:lang w:val="sw_KE" w:bidi="sw_KE"/>
        </w:rPr>
      </w:r>
      <w:r>
        <w:rPr>
          <w:lang w:val="sw_KE" w:bidi="sw_KE"/>
        </w:rPr>
        <w:t>Eliya</w:t>
      </w:r>
    </w:p>
    <w:p>
      <w:pPr>
        <w:pStyle w:val="ListBullet"/>
        <w:spacing w:line="240" w:lineRule="auto"/>
        <w:ind w:left="720"/>
      </w:pPr>
      <w:r>
        <w:rPr>
          <w:lang w:val="sw_KE" w:bidi="sw_KE"/>
        </w:rPr>
      </w:r>
      <w:r>
        <w:rPr>
          <w:lang w:val="sw_KE" w:bidi="sw_KE"/>
        </w:rPr>
        <w:t>Mungu</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Hadithi hii inaanza siku 6 baada ya tukio la mwisho kurekodiwa.</w:t>
      </w:r>
    </w:p>
    <w:p>
      <w:pPr/>
      <w:r>
        <w:rPr>
          <w:lang w:val="sw_KE" w:bidi="sw_KE"/>
        </w:rPr>
      </w:r>
      <w:r>
        <w:rPr>
          <w:lang w:val="sw_KE" w:bidi="sw_KE"/>
        </w:rPr>
        <w:t>Yesu anamwongoza Petro, Yakobo, na Yohana juu ya mlima wa juu, kwa hiyo anatembea mbele yao wakati wanapanda mlima. Hawatembei kwenye ardhi tambarare.</w:t>
      </w:r>
    </w:p>
    <w:p>
      <w:pPr/>
      <w:r>
        <w:rPr>
          <w:lang w:val="sw_KE" w:bidi="sw_KE"/>
        </w:rPr>
      </w:r>
      <w:r>
        <w:rPr>
          <w:lang w:val="sw_KE" w:bidi="sw_KE"/>
        </w:rPr>
        <w:t>Wanafunzi wako macho na wanatazama wakati sura ya Yesu inabadilika. Inaweza kuwa vigumu kwa wanafunzi kumwangalia moja kwa moja Yesu kwa sababu anang'aa sana. "Na tazama" Mose na Eliya wakionekana ghafla na Yesu. Ni ya kushangaza kwa wanafunzi. Mose na Eliya wanazungumza na Yesu, lakini Mathayo haituambii kile walikuwa wakizungumza kuhusu. Wanafunzi wanaweza kuwa hawakusikii kile walikuwa wakisema.</w:t>
      </w:r>
    </w:p>
    <w:p>
      <w:pPr/>
      <w:r>
        <w:rPr>
          <w:lang w:val="sw_KE" w:bidi="sw_KE"/>
        </w:rPr>
      </w:r>
      <w:r>
        <w:rPr>
          <w:lang w:val="sw_KE" w:bidi="sw_KE"/>
        </w:rPr>
        <w:t>Petro anasema ni vizuri kwamba wote wako hapo. Anajitolea kufanya baadhi ya makazi kwa Yesu, Mose, na Eliya. Hizi zingekuwa makazi yaliyotengenezwa kwa chochote kinaweza kupatikana kwenye mlima kama matawi na majani. Wakati anazungumza, wingu mweupe unafunika wote na sauti ya Mungu ikasikika kutoka kwa wingu. Wakati wanafunzi wanamsikia wanaanguka chini na kuweka nyuso zao kwenye ardhi. Wanaogopa sana kusimama au kuweka macho yao wazi.</w:t>
      </w:r>
    </w:p>
    <w:p>
      <w:pPr/>
      <w:r>
        <w:rPr>
          <w:lang w:val="sw_KE" w:bidi="sw_KE"/>
        </w:rPr>
      </w:r>
      <w:r>
        <w:rPr>
          <w:lang w:val="sw_KE" w:bidi="sw_KE"/>
        </w:rPr>
        <w:t>Yesu anaweka mkono wake kwa wanafunzi na kuwaambia kusimama na wasiogope. Wakati wanasimama na kuangalia, Mose na Eliya hawako pale tena. Yesu ndiye pekee hapo.</w:t>
      </w:r>
    </w:p>
    <w:p>
      <w:pPr/>
      <w:r>
        <w:rPr>
          <w:lang w:val="sw_KE" w:bidi="sw_KE"/>
        </w:rPr>
      </w:r>
      <w:r>
        <w:rPr>
          <w:lang w:val="sw_KE" w:bidi="sw_KE"/>
        </w:rPr>
        <w:t>Baada ya hapo wanatembea chini ya mlima. Hawatembei kwenye ardhi tambarare. Wakati wanatembea chini ya mlima, Yesu anawaonya wanafunzi wasimwambie mtu yeyote kile walichoona mpaka baada ya kufa na Mungu amemfanya awe hai tena.</w:t>
      </w:r>
    </w:p>
    <w:p>
      <w:pPr/>
      <w:r>
        <w:rPr>
          <w:lang w:val="sw_KE" w:bidi="sw_KE"/>
        </w:rPr>
      </w:r>
      <w:r>
        <w:rPr>
          <w:lang w:val="sw_KE" w:bidi="sw_KE"/>
        </w:rPr>
        <w:t>Kisha wanafunzi wanamwuliza kwa nini waandishi wanafundisha kwamba Eliya ni lazima aje kabla ya Masihi kuja Yesu anawaambia ni kweli kwamba Eliya ni lazima aje na kufanya kila kitu sahihi, "lakini ninawaambia" Eliya tayari alikuja na watu walimtendea vibaya. Wakati anasema, "lakini ninawaambia" ni muhimu kwa sababu Yesu anajua zaidi kuliko waandishi. Watu hawakutambua wakati Eliya alikuja. Wakati anaelezea kwa wanafunzi, wanatambua anazungumza kuhusu Yohana Mbatizaji. Alikuja mbele ya Yesu ili kufanya kila kitu sahihi kwa kuwaonya watu kuacha kutenda dhambi na kujiandaa kwa Masihi. Yesu pia anawaambia kwamba atateseka kama Yohana Mbatizaji alivyoteseka.</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4.</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Petro</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Yohana</w:t>
      </w:r>
    </w:p>
    <w:p>
      <w:pPr>
        <w:pStyle w:val="ListBullet"/>
        <w:spacing w:line="240" w:lineRule="auto"/>
        <w:ind w:left="720"/>
      </w:pPr>
      <w:r>
        <w:rPr>
          <w:lang w:val="sw_KE" w:bidi="sw_KE"/>
        </w:rPr>
      </w:r>
      <w:r>
        <w:rPr>
          <w:lang w:val="sw_KE" w:bidi="sw_KE"/>
        </w:rPr>
        <w:t>Mose</w:t>
      </w:r>
    </w:p>
    <w:p>
      <w:pPr>
        <w:pStyle w:val="ListBullet"/>
        <w:spacing w:line="240" w:lineRule="auto"/>
        <w:ind w:left="720"/>
      </w:pPr>
      <w:r>
        <w:rPr>
          <w:lang w:val="sw_KE" w:bidi="sw_KE"/>
        </w:rPr>
      </w:r>
      <w:r>
        <w:rPr>
          <w:lang w:val="sw_KE" w:bidi="sw_KE"/>
        </w:rPr>
        <w:t>Eliya</w:t>
      </w:r>
    </w:p>
    <w:p>
      <w:pPr>
        <w:pStyle w:val="ListBullet"/>
        <w:spacing w:line="240" w:lineRule="auto"/>
        <w:ind w:left="720"/>
      </w:pPr>
      <w:r>
        <w:rPr>
          <w:lang w:val="sw_KE" w:bidi="sw_KE"/>
        </w:rPr>
      </w:r>
      <w:r>
        <w:rPr>
          <w:lang w:val="sw_KE" w:bidi="sw_KE"/>
        </w:rPr>
        <w:t>Mungu</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Igiza wanafunzi wakimfuata Yesu juu ya mlima. Wakati unaigiza hii, kumbuka kwamba Yesu anawaongoza wanafunzi juu ya mlima, kwa hiyo anatembea mbele yao na hawatembei kwenye ardhi tambarare.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"Unahisi vipi?" Unaweza kusikia mambo kama: "Ninahisi kushukuru kwamba Yesu alinichagua kutoka kati ya wanafunzi wake wote" au "Ninashangaa kwa nini Yesu anatupandisha mlima huu?"</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Igiza mabadiliko ya sura ya Yesu. Wanafunzi wanapaswa kuwa wanaangalia kwa macho yao wazi Yesu anapobadilika sura. Uso wake na mavazi yake yangekuwa na mwangaza mkubwa kiasi kwamba wanafunzi huenda wangefinya macho au kuyafunika kwa mikono yao.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"Unahisi vipi?" Unaweza kusikia mambo kama, "Yesu kwa kweli ni Masihi!" au "Nimepigwa na butwaa!"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Igiza Mose na Eliya wakisimama ghafla na Yesu. Wanafunzi walishangaa kuwaona.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"Unahisi vipi?" Unaweza kusikia mambo kama: "Nimechanganyikiwa," "Kwa nini wako hapa?" "Sijui kile cha kufanya mbele ya watu hawa wakuu," au "Yesu anaweza kwa kweli kuwa Masihi!" Tazama! Kuna Eliya kama vile unabii ulisema angekuja kabla ya Masihi kuja!"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Igiza Petro akisema, "BWANA, ni vizuri kwamba tuko hapa. Ikiwa unataka, nitafanya makazi matatu hapa, moja kwa ajili yako na moja kwa Mose na moja kwa Eliya. Wingu ling'avu linapaswa kuwashukia wote wakati Petro akiwa bado anazungumza. Wanafunzi wanaanguka chini kwa sababu wanaogopa sana na pia kwa sababu wanamheshimu Mungu. Huenda walikuwa wamepiga magoti au wamelala kifudifudi. Nyuso zao zilikuwa zikigusa ardhi.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"Unahisi vipi?" Unaweza kusikia mambo kama, "Ninaogopa sana!" "Siwezi kuangalia!" "Ni nini kitatokea kwangu?" au "Yesu kwa kweli ni Mwana wa Mungu!"</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Igiza Yesu akiweka mkono wake juu ya wanafunzi wakati anawaambia wasimame. Wanatazama kote. Pengine wanatafuta Mose na Eliya lakini hawawaoni tena.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"Unahisi vipi?" Unaweza kusikia mambo kama, "Mose na Eliya walienda wapi?" "Yesu ndiye mamlaka ambayo ni lazima tuitii sasa."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Igiza wanafunzi wakiuliza kwa nini waandishi wanasema kwamba Eliya ni lazima aje kwanza na Yesu akiwaambia wanafunzi kwamba Eliya tayari alikuja.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 xml:space="preserve">Waulize waigizaji wanaoigiza wanafunzi, "Unahisi vipi?" Unaweza kusikia mambo kama, "Nimechanganyikiwa," "Sielewi," "Ikiwa Eliya tayari alikuja, kwa nini sikumwona?" au "Oh! Yohana Mbatizaji </w:t>
      </w:r>
      <w:r>
        <w:rPr>
          <w:b/>
          <w:lang w:val="sw_KE" w:bidi="sw_KE"/>
        </w:rPr>
        <w:t>alikuwa</w:t>
      </w:r>
      <w:r>
        <w:rPr>
          <w:lang w:val="sw_KE" w:bidi="sw_KE"/>
        </w:rPr>
        <w:t xml:space="preserve"> Eliya! Sasa ninaona!"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Igiza Yesu na wanafunzi wake wakizungumza pamoja wanaposhuka mlimani. Yesu anawaambia wanafunzi kwamba atatendewa vibaya kama Yohana Mbatizaji alivyotendewa vibaya.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"Unahisi vipi?" Unaweza kusikia mambo kama: "Sielewi jinsi Masihi anaweza kutuokoa kama atakufa," au "Ninahuzunika sana kwamba Yesu ataenda kuuawa," "Yesu atafufukaje baada ya kufa?"</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Mwonekano wa Yesu ulipobadilika, </w:t>
      </w:r>
      <w:r>
        <w:rPr>
          <w:b/>
          <w:lang w:val="sw_KE" w:bidi="sw_KE"/>
        </w:rPr>
        <w:t>uso wake ukang'aa kama jua</w:t>
      </w:r>
      <w:r>
        <w:rPr>
          <w:lang w:val="sw_KE" w:bidi="sw_KE"/>
        </w:rPr>
        <w:t xml:space="preserve"> na </w:t>
      </w:r>
      <w:r>
        <w:rPr>
          <w:b/>
          <w:lang w:val="sw_KE" w:bidi="sw_KE"/>
        </w:rPr>
        <w:t>nguo zake zikawa nyeupe kama mwanga</w:t>
      </w:r>
      <w:r>
        <w:rPr>
          <w:lang w:val="sw_KE" w:bidi="sw_KE"/>
        </w:rPr>
        <w:t xml:space="preserve">. Wanafunzi wangeelewa hii ili kumaanisha kwamba Yesu alishiriki </w:t>
      </w:r>
      <w:r>
        <w:rPr>
          <w:b/>
          <w:lang w:val="sw_KE" w:bidi="sw_KE"/>
        </w:rPr>
        <w:t>utukufu wa Mungu</w:t>
      </w:r>
      <w:r>
        <w:rPr>
          <w:lang w:val="sw_KE" w:bidi="sw_KE"/>
        </w:rPr>
        <w:t>.</w:t>
      </w:r>
    </w:p>
    <w:p>
      <w:pPr/>
      <w:r>
        <w:rPr>
          <w:lang w:val="sw_KE" w:bidi="sw_KE"/>
        </w:rPr>
      </w:r>
      <w:r>
        <w:rPr>
          <w:b/>
          <w:lang w:val="sw_KE" w:bidi="sw_KE"/>
        </w:rPr>
        <w:t>Utukufu</w:t>
      </w:r>
      <w:r>
        <w:rPr>
          <w:lang w:val="sw_KE" w:bidi="sw_KE"/>
        </w:rPr>
        <w:t xml:space="preserve"> unamaanisha uzuri na fahari ya Mungu. Neno </w:t>
      </w:r>
      <w:r>
        <w:rPr>
          <w:lang w:val="sw_KE" w:bidi="sw_KE"/>
        </w:rPr>
        <w:t>utukufu</w:t>
      </w:r>
      <w:r>
        <w:rPr>
          <w:lang w:val="sw_KE" w:bidi="sw_KE"/>
        </w:rPr>
        <w:t xml:space="preserve"> linapatikana katika Faharasa Kuu.</w:t>
      </w:r>
    </w:p>
    <w:p>
      <w:pPr/>
      <w:r>
        <w:rPr>
          <w:lang w:val="sw_KE" w:bidi="sw_KE"/>
        </w:rPr>
      </w:r>
      <w:r>
        <w:rPr>
          <w:b/>
          <w:lang w:val="sw_KE" w:bidi="sw_KE"/>
        </w:rPr>
        <w:t>Mose</w:t>
      </w:r>
      <w:r>
        <w:rPr>
          <w:lang w:val="sw_KE" w:bidi="sw_KE"/>
        </w:rPr>
        <w:t xml:space="preserve"> anaonekana na Yesu. Mose alikuwa kiongozi mkuu wa watu wa Kiebrania aliyewaongoza kutoka utumwani Misri na kuwapa sheria ya Mungu katika Mlima Sinai. Mose alitabiri kwamba siku moja Mungu angewatuma watu wake nabii mwingine kama Mose.</w:t>
      </w:r>
    </w:p>
    <w:p>
      <w:pPr/>
      <w:r>
        <w:rPr>
          <w:lang w:val="sw_KE" w:bidi="sw_KE"/>
        </w:rPr>
      </w:r>
      <w:r>
        <w:rPr>
          <w:b/>
          <w:lang w:val="sw_KE" w:bidi="sw_KE"/>
        </w:rPr>
        <w:t>Eliya</w:t>
      </w:r>
      <w:r>
        <w:rPr>
          <w:lang w:val="sw_KE" w:bidi="sw_KE"/>
        </w:rPr>
        <w:t xml:space="preserve"> anaonekana na Yesu. </w:t>
      </w:r>
      <w:r>
        <w:rPr>
          <w:lang w:val="sw_KE" w:bidi="sw_KE"/>
        </w:rPr>
        <w:t>Eliya</w:t>
      </w:r>
      <w:r>
        <w:rPr>
          <w:lang w:val="sw_KE" w:bidi="sw_KE"/>
        </w:rPr>
        <w:t xml:space="preserve"> alikuwa nabii </w:t>
      </w:r>
      <w:r>
        <w:rPr>
          <w:lang w:val="sw_KE" w:bidi="sw_KE"/>
        </w:rPr>
        <w:t>mkubwa</w:t>
      </w:r>
      <w:r>
        <w:rPr>
          <w:lang w:val="sw_KE" w:bidi="sw_KE"/>
        </w:rPr>
        <w:t xml:space="preserve">, au </w:t>
      </w:r>
      <w:r>
        <w:rPr>
          <w:b/>
          <w:lang w:val="sw_KE" w:bidi="sw_KE"/>
        </w:rPr>
        <w:t>mjumbe kutoka kwa Mungu</w:t>
      </w:r>
      <w:r>
        <w:rPr>
          <w:lang w:val="sw_KE" w:bidi="sw_KE"/>
        </w:rPr>
        <w:t>, katika Israeli ambaye aliishi zaidi ya miaka 500 kabla ya Yesu kuzaliwa. Eliya hakuwahi kufa. Mungu alimchukua mbinguni katika upepo wa kisulisuli kwa gari la vita na farasi wa moto. Nabii Malaki alisema kwamba Eliya angekuja tena kabla ya Masihi kuja na kwamba ange "geuza mioyo ya baba kwa watoto wao na mioyo ya watoto kwa baba zao."</w:t>
      </w:r>
    </w:p>
    <w:p>
      <w:pPr/>
      <w:r>
        <w:rPr>
          <w:lang w:val="sw_KE" w:bidi="sw_KE"/>
        </w:rPr>
      </w:r>
      <w:r>
        <w:rPr>
          <w:lang w:val="sw_KE" w:bidi="sw_KE"/>
        </w:rPr>
        <w:t xml:space="preserve">Petro anamwita Yesu </w:t>
      </w:r>
      <w:r>
        <w:rPr>
          <w:b/>
          <w:lang w:val="sw_KE" w:bidi="sw_KE"/>
        </w:rPr>
        <w:t>Bwana</w:t>
      </w:r>
      <w:r>
        <w:rPr>
          <w:lang w:val="sw_KE" w:bidi="sw_KE"/>
        </w:rPr>
        <w:t xml:space="preserve">, au mkuu. Tafsiri Bwana kwa njia sawa na ulivyofanya awali, na kumbuka kwamba neno </w:t>
      </w:r>
      <w:r>
        <w:rPr>
          <w:lang w:val="sw_KE" w:bidi="sw_KE"/>
        </w:rPr>
        <w:t>Bwana</w:t>
      </w:r>
      <w:r>
        <w:rPr>
          <w:lang w:val="sw_KE" w:bidi="sw_KE"/>
        </w:rPr>
        <w:t xml:space="preserve"> liko katika Faharasa Kuu.</w:t>
      </w:r>
    </w:p>
    <w:p>
      <w:pPr/>
      <w:r>
        <w:rPr>
          <w:lang w:val="sw_KE" w:bidi="sw_KE"/>
        </w:rPr>
      </w:r>
      <w:r>
        <w:rPr>
          <w:lang w:val="sw_KE" w:bidi="sw_KE"/>
        </w:rPr>
        <w:t xml:space="preserve">Mungu anazungumza na </w:t>
      </w:r>
      <w:r>
        <w:rPr>
          <w:b/>
          <w:lang w:val="sw_KE" w:bidi="sw_KE"/>
        </w:rPr>
        <w:t>wanafunzi</w:t>
      </w:r>
      <w:r>
        <w:rPr>
          <w:lang w:val="sw_KE" w:bidi="sw_KE"/>
        </w:rPr>
        <w:t xml:space="preserve"> kwa sauti </w:t>
      </w:r>
      <w:r>
        <w:rPr>
          <w:b/>
          <w:lang w:val="sw_KE" w:bidi="sw_KE"/>
        </w:rPr>
        <w:t>kutoka katika wingu</w:t>
      </w:r>
      <w:r>
        <w:rPr>
          <w:lang w:val="sw_KE" w:bidi="sw_KE"/>
        </w:rPr>
        <w:t xml:space="preserve">. Hii si mara ya kwanza kwa Mungu kuzungumza kutoka kwenye wingu. Alisema maneno haya haya kutoka kwenye wingu katika hadithi ya Yesu kubatizwa. Wakati huu Mungu anaongeza, "Msikilize yeye." Tafsiri neno wanafunzi kwa njia sawa na ulivyofanya hapo awali. Neno </w:t>
      </w:r>
      <w:r>
        <w:rPr>
          <w:lang w:val="sw_KE" w:bidi="sw_KE"/>
        </w:rPr>
        <w:t>mwanafunzi</w:t>
      </w:r>
      <w:r>
        <w:rPr>
          <w:lang w:val="sw_KE" w:bidi="sw_KE"/>
        </w:rPr>
        <w:t xml:space="preserve"> linapatikana kwenye Faharasa Kuu.</w:t>
      </w:r>
    </w:p>
    <w:p>
      <w:pPr/>
      <w:r>
        <w:rPr>
          <w:lang w:val="sw_KE" w:bidi="sw_KE"/>
        </w:rPr>
      </w:r>
      <w:r>
        <w:rPr>
          <w:lang w:val="sw_KE" w:bidi="sw_KE"/>
        </w:rPr>
        <w:t xml:space="preserve">Yesu anawaambia wanafunzi wasimwambie mtu yeyote </w:t>
      </w:r>
      <w:r>
        <w:rPr>
          <w:b/>
          <w:lang w:val="sw_KE" w:bidi="sw_KE"/>
        </w:rPr>
        <w:t>maono</w:t>
      </w:r>
      <w:r>
        <w:rPr>
          <w:lang w:val="sw_KE" w:bidi="sw_KE"/>
        </w:rPr>
        <w:t xml:space="preserve"> waliyoona mpaka Mungu amfufue </w:t>
      </w:r>
      <w:r>
        <w:rPr>
          <w:b/>
          <w:lang w:val="sw_KE" w:bidi="sw_KE"/>
        </w:rPr>
        <w:t>Mwana wa Mtu</w:t>
      </w:r>
      <w:r>
        <w:rPr>
          <w:lang w:val="sw_KE" w:bidi="sw_KE"/>
        </w:rPr>
        <w:t xml:space="preserve"> kutoka kwa wafu.</w:t>
      </w:r>
    </w:p>
    <w:p>
      <w:pPr/>
      <w:r>
        <w:rPr>
          <w:lang w:val="sw_KE" w:bidi="sw_KE"/>
        </w:rPr>
      </w:r>
      <w:r>
        <w:rPr>
          <w:b/>
          <w:lang w:val="sw_KE" w:bidi="sw_KE"/>
        </w:rPr>
        <w:t>Maono</w:t>
      </w:r>
      <w:r>
        <w:rPr>
          <w:lang w:val="sw_KE" w:bidi="sw_KE"/>
        </w:rPr>
        <w:t xml:space="preserve"> ni uzoefu ambapo Mungu humfunulia mtu jambo fulani kwa kumfanya aone kitu akiwa macho. Neno </w:t>
      </w:r>
      <w:r>
        <w:rPr>
          <w:lang w:val="sw_KE" w:bidi="sw_KE"/>
        </w:rPr>
        <w:t>maono</w:t>
      </w:r>
      <w:r>
        <w:rPr>
          <w:lang w:val="sw_KE" w:bidi="sw_KE"/>
        </w:rPr>
        <w:t xml:space="preserve"> linapatikana katika Faharasa Kuu.</w:t>
      </w:r>
    </w:p>
    <w:p>
      <w:pPr/>
      <w:r>
        <w:rPr>
          <w:lang w:val="sw_KE" w:bidi="sw_KE"/>
        </w:rPr>
      </w:r>
      <w:r>
        <w:rPr>
          <w:b/>
          <w:lang w:val="sw_KE" w:bidi="sw_KE"/>
        </w:rPr>
        <w:t>Mwana wa Mtu</w:t>
      </w:r>
      <w:r>
        <w:rPr>
          <w:lang w:val="sw_KE" w:bidi="sw_KE"/>
        </w:rPr>
        <w:t xml:space="preserve"> ni cheo kwa Masihi, ambaye ni Yesu. Inarejelea ukweli kwamba yeye anatoka mbinguni, kwamba ana utume duniani, na kwamba atakuja tena kwa utukufu. Tafsiri Mwana wa Mtu kwa njia sawa na ulivyotafsiri hapo awali. Neno </w:t>
      </w:r>
      <w:r>
        <w:rPr>
          <w:lang w:val="sw_KE" w:bidi="sw_KE"/>
        </w:rPr>
        <w:t>Mwana wa Mtu</w:t>
      </w:r>
      <w:r>
        <w:rPr>
          <w:lang w:val="sw_KE" w:bidi="sw_KE"/>
        </w:rPr>
        <w:t xml:space="preserve"> linapatikana katika Faharasa Kuu.</w:t>
      </w:r>
    </w:p>
    <w:p>
      <w:pPr/>
      <w:r>
        <w:rPr>
          <w:lang w:val="sw_KE" w:bidi="sw_KE"/>
        </w:rPr>
      </w:r>
      <w:r>
        <w:rPr>
          <w:lang w:val="sw_KE" w:bidi="sw_KE"/>
        </w:rPr>
        <w:t xml:space="preserve">Wanafunzi wanamwuliza Yesu kwa nini </w:t>
      </w:r>
      <w:r>
        <w:rPr>
          <w:b/>
          <w:lang w:val="sw_KE" w:bidi="sw_KE"/>
        </w:rPr>
        <w:t>waandishi</w:t>
      </w:r>
      <w:r>
        <w:rPr>
          <w:lang w:val="sw_KE" w:bidi="sw_KE"/>
        </w:rPr>
        <w:t xml:space="preserve">, au </w:t>
      </w:r>
      <w:r>
        <w:rPr>
          <w:b/>
          <w:lang w:val="sw_KE" w:bidi="sw_KE"/>
        </w:rPr>
        <w:t>walimu wa sheria ya kidini</w:t>
      </w:r>
      <w:r>
        <w:rPr>
          <w:lang w:val="sw_KE" w:bidi="sw_KE"/>
        </w:rPr>
        <w:t xml:space="preserve">, wanasema kwamba Eliya ni lazima aje kabla ya </w:t>
      </w:r>
      <w:r>
        <w:rPr>
          <w:b/>
          <w:lang w:val="sw_KE" w:bidi="sw_KE"/>
        </w:rPr>
        <w:t>Masihi</w:t>
      </w:r>
      <w:r>
        <w:rPr>
          <w:lang w:val="sw_KE" w:bidi="sw_KE"/>
        </w:rPr>
        <w:t xml:space="preserve"> kuja. Waandishi walikuwa watu ambao walijifunza maandiko ya Agano la Kale na kunakili maandiko hayo kwa mkono. Tafsiri maneno "waandishi" na "Masihi" kwa njia ile ile ulivyoyatafsiri hapo awali. </w:t>
      </w:r>
      <w:r>
        <w:rPr>
          <w:lang w:val="sw_KE" w:bidi="sw_KE"/>
        </w:rPr>
        <w:t>Waandishi</w:t>
      </w:r>
      <w:r>
        <w:rPr>
          <w:lang w:val="sw_KE" w:bidi="sw_KE"/>
        </w:rPr>
        <w:t xml:space="preserve"> na </w:t>
      </w:r>
      <w:r>
        <w:rPr>
          <w:lang w:val="sw_KE" w:bidi="sw_KE"/>
        </w:rPr>
        <w:t>Masihi</w:t>
      </w:r>
      <w:r>
        <w:rPr>
          <w:lang w:val="sw_KE" w:bidi="sw_KE"/>
        </w:rPr>
        <w:t xml:space="preserve"> yanapatikana kwenye Faharasa Kuu.</w:t>
      </w:r>
    </w:p>
    <w:p>
      <w:pPr/>
      <w:r>
        <w:rPr>
          <w:lang w:val="sw_KE" w:bidi="sw_KE"/>
        </w:rPr>
      </w:r>
      <w:r>
        <w:rPr>
          <w:lang w:val="sw_KE" w:bidi="sw_KE"/>
        </w:rPr>
        <w:t>Yohana Mbatizaji</w:t>
      </w:r>
      <w:r>
        <w:rPr>
          <w:lang w:val="sw_KE" w:bidi="sw_KE"/>
        </w:rPr>
        <w:t xml:space="preserve"> alizaliwa miezi sita kabla ya Yesu. Utakumbuka kwamba aliwaandaa watu kwa ajili ya kuja kwa Yesu kwa kuwaambia waache kutenda dhambi. Alitimiza unabii kwamba Eliya angekuja kabla ya Masihi kuja.</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17:14–21</w:t>
      </w:r>
      <w:r>
        <w:rPr>
          <w:lang w:val="sw_KE" w:bidi="sw_KE"/>
        </w:rPr>
      </w:r>
    </w:p>
    <w:p>
      <w:pPr>
        <w:pStyle w:val="Heading3"/>
      </w:pPr>
      <w:r>
        <w:rPr>
          <w:lang w:val="sw_KE" w:bidi="sw_KE"/>
        </w:rPr>
        <w:t>Sikiliza na Moyo</w:t>
      </w:r>
    </w:p>
    <w:p>
      <w:pPr/>
      <w:r>
        <w:rPr>
          <w:lang w:val="sw_KE" w:bidi="sw_KE"/>
        </w:rPr>
      </w:r>
      <w:r>
        <w:rPr>
          <w:lang w:val="sw_KE" w:bidi="sw_KE"/>
        </w:rPr>
        <w:t>Sikiliza Mathayo 17:14–21 na utie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Kabla ya hadithi hii, Yesu tayari alikuwa amewapa wanafunzi wake kumi na wawili wa karibu zaidi mamlaka ya kutoa pepo na kuponya watu, na kisha aliwatuma wawili wawili nao wakatoa pepo na kuponya watu. Utakumbuka kwamba mwanafunzi ni mtu ambaye anamfuata Yesu.</w:t>
      </w:r>
    </w:p>
    <w:p>
      <w:pPr/>
      <w:r>
        <w:rPr>
          <w:lang w:val="sw_KE" w:bidi="sw_KE"/>
        </w:rPr>
      </w:r>
      <w:r>
        <w:rPr>
          <w:lang w:val="sw_KE" w:bidi="sw_KE"/>
        </w:rPr>
        <w:t>Hadithi hii inatokea mara tu baada ya Yesu kugeuka sura mlimani wakati Petro, Yakobo, na Yohana walikuwa wakitazama. Kwenye mlima, mbali na watu, wanafunzi waliona utambulisho wa kweli wa Yesu kulingana na Mungu, lakini sasa wanarudi kwa umati wa watu na Yesu anaonekana kama mtu wa kawaida tena.</w:t>
      </w:r>
    </w:p>
    <w:p>
      <w:pPr/>
      <w:r>
        <w:rPr>
          <w:lang w:val="sw_KE" w:bidi="sw_KE"/>
        </w:rPr>
      </w:r>
      <w:r>
        <w:rPr>
          <w:lang w:val="sw_KE" w:bidi="sw_KE"/>
        </w:rPr>
        <w:t>Pengine wako katika Galilaya kwa wakati huu, na bado wanasafiri kuelekea Yerusalemu. Wakati Yesu, Petro, Yakobo, na Yohana wanafika chini ya mlima, wanatembea kuelekea umati ambao tayari unawasubiri. Mtu anakuja kwa Yesu, anapiga magoti mbele yake, na kumwita "Bwana," ambayo ina maana ya bwana au mkuu. Anafanya mambo haya ili kuonyesha unyenyekevu na heshima.</w:t>
      </w:r>
    </w:p>
    <w:p>
      <w:pPr/>
      <w:r>
        <w:rPr>
          <w:lang w:val="sw_KE" w:bidi="sw_KE"/>
        </w:rPr>
      </w:r>
      <w:r>
        <w:rPr>
          <w:lang w:val="sw_KE" w:bidi="sw_KE"/>
        </w:rPr>
        <w:t xml:space="preserve">Sitisha na uonyeshe picha ya </w:t>
      </w:r>
      <w:r>
        <w:rPr>
          <w:lang w:val="sw_KE" w:bidi="sw_KE"/>
        </w:rPr>
        <w:t>chini ya Mlima Tabori</w:t>
      </w:r>
      <w:r>
        <w:rPr>
          <w:lang w:val="sw_KE" w:bidi="sw_KE"/>
        </w:rPr>
        <w:t>.</w:t>
      </w:r>
    </w:p>
    <w:p>
      <w:pPr/>
      <w:r>
        <w:rPr>
          <w:lang w:val="sw_KE" w:bidi="sw_KE"/>
        </w:rPr>
      </w:r>
      <w:r>
        <w:rPr>
          <w:lang w:val="sw_KE" w:bidi="sw_KE"/>
        </w:rPr>
        <w:t>Mtu huyo anamwomba Yesu amrehemu, au amhurumie mwana wake, kwa sababu mwana wake mara nyingi anatetemeka sana. Watu wa Kiyahudi waliona tabia ya yule mvulana kuwa kama wazimu, na walielewa kwamba pepo alimfanya apoteze akili na mwili wake kutetemeka kote. Mvulana anateseka sana, kwa sababu mara nyingi huanguka motoni na mara nyingi majini wakati anapopoteza fahamu. Maji ambayo mvulana alianguka ndani yake yalikuwa makubwa vya kutosha hivi kwamba alikuwa hatarini alipoanguka. Utakumbuka kwamba pepo ni roho mbaya.</w:t>
      </w:r>
    </w:p>
    <w:p>
      <w:pPr/>
      <w:r>
        <w:rPr>
          <w:lang w:val="sw_KE" w:bidi="sw_KE"/>
        </w:rPr>
      </w:r>
      <w:r>
        <w:rPr>
          <w:lang w:val="sw_KE" w:bidi="sw_KE"/>
        </w:rPr>
        <w:t>Mtu anasema alimleta mwana wake kwa wanafunzi mapema, lakini hawakuweza kumponya. Pengine alimleta mwana wake kwa wanafunzi tisa ambao hawakuenda mlimani wakati Petro, Yakobo, na Yohana walikwenda mlimani na Yesu.</w:t>
      </w:r>
    </w:p>
    <w:p>
      <w:pPr/>
      <w:r>
        <w:rPr>
          <w:lang w:val="sw_KE" w:bidi="sw_KE"/>
        </w:rPr>
      </w:r>
      <w:r>
        <w:rPr>
          <w:lang w:val="sw_KE" w:bidi="sw_KE"/>
        </w:rPr>
        <w:t>Wakati Yesu anajibu, anazungumza na umati na wanafunzi wake. Anasema kwamba watu ni "wasio na uaminifu na wafisadi." Anamaanisha kwamba hawamwamini Mungu na hawajui mema na mabaya. Pia anazungumza kuhusu kizazi chote, watu wote wanaoishi wakati huo.</w:t>
      </w:r>
    </w:p>
    <w:p>
      <w:pPr/>
      <w:r>
        <w:rPr>
          <w:lang w:val="sw_KE" w:bidi="sw_KE"/>
        </w:rPr>
      </w:r>
      <w:r>
        <w:rPr>
          <w:lang w:val="sw_KE" w:bidi="sw_KE"/>
        </w:rPr>
        <w:t>Wakati Yesu anasema, "Ni lazima niwe nanyi kwa muda gani?" hatarajii umati kujibu swali lake. Anasema anatumaini hatalazimika kukaa nao kwa muda mrefu sana.</w:t>
      </w:r>
    </w:p>
    <w:p>
      <w:pPr/>
      <w:r>
        <w:rPr>
          <w:lang w:val="sw_KE" w:bidi="sw_KE"/>
        </w:rPr>
      </w:r>
      <w:r>
        <w:rPr>
          <w:lang w:val="sw_KE" w:bidi="sw_KE"/>
        </w:rPr>
        <w:t>Pia anauliza, “Nitawavumilia ninyi mpaka lini?” Tena, hatarajii umati kumjibu. Anasema kwamba anatumaini hatalazimika kuvumilia kutoamini kwao kwa muda mrefu sana.</w:t>
      </w:r>
    </w:p>
    <w:p>
      <w:pPr/>
      <w:r>
        <w:rPr>
          <w:lang w:val="sw_KE" w:bidi="sw_KE"/>
        </w:rPr>
      </w:r>
      <w:r>
        <w:rPr>
          <w:lang w:val="sw_KE" w:bidi="sw_KE"/>
        </w:rPr>
        <w:t>Yesu anasema wamlete mvulana karibu naye, kwa hiyo walimleta mvulana kwake. Kisha anamwamuru kwa ukali yule pepo aliyekuwa ndani ya yule mvulana amtoke, naye pepo anamtii na kumwacha. Mara moja mvulana anaponywa. Kila mtu anaweza kuona kutokana na tabia ya mvulana kwamba pepo hampagawi tena.</w:t>
      </w:r>
    </w:p>
    <w:p>
      <w:pPr/>
      <w:r>
        <w:rPr>
          <w:lang w:val="sw_KE" w:bidi="sw_KE"/>
        </w:rPr>
      </w:r>
      <w:r>
        <w:rPr>
          <w:lang w:val="sw_KE" w:bidi="sw_KE"/>
        </w:rPr>
        <w:t>Wakati fulani baadaye, wanafunzi wote 12 wanazungumza na Yesu wakati wako peke yao na wanamuuliza kwa nini hawakuweza kumfanya pepo aondoke mvulana.</w:t>
      </w:r>
    </w:p>
    <w:p>
      <w:pPr/>
      <w:r>
        <w:rPr>
          <w:lang w:val="sw_KE" w:bidi="sw_KE"/>
        </w:rPr>
      </w:r>
      <w:r>
        <w:rPr>
          <w:lang w:val="sw_KE" w:bidi="sw_KE"/>
        </w:rPr>
        <w:t>Yesu anawajibu wanafunzi, akiwaambia kwamba hawakuweza kumtoa pepo kwa yule mvulana kwa sababu walikuwa na imani ndogo sana. Hawakuamini kwamba Mungu angemponya mvulana huyo kwa kweli. Yesu tayari alikuwa amewapa wanafunzi mamlaka ya kutoa pepo, lakini hapa wanajifunza kwamba ni lazima pia wawe na imani, au kuamini, katika Mungu.</w:t>
      </w:r>
    </w:p>
    <w:p>
      <w:pPr/>
      <w:r>
        <w:rPr>
          <w:lang w:val="sw_KE" w:bidi="sw_KE"/>
        </w:rPr>
      </w:r>
      <w:r>
        <w:rPr>
          <w:lang w:val="sw_KE" w:bidi="sw_KE"/>
        </w:rPr>
        <w:t>Sasa Yesu anawaambia wanafunzi wake kitu muhimu sana. Anawaambia kwamba kama imani yao ingekuwa ndogo hata kama mbegu ya haradali, wangeweza kuuambia mlima huu, "Ondoka hapa uende kule," nao ungeondoka. Huenda alikuwa akizungumza kuhusu mlima ambapo alionyesha utukufu wake kwa Petro, Yakobo, na Yohana, kwa sababu bado wako karibu na mlima huo kwa wakati huu.</w:t>
      </w:r>
    </w:p>
    <w:p>
      <w:pPr/>
      <w:r>
        <w:rPr>
          <w:lang w:val="sw_KE" w:bidi="sw_KE"/>
        </w:rPr>
      </w:r>
      <w:r>
        <w:rPr>
          <w:lang w:val="sw_KE" w:bidi="sw_KE"/>
        </w:rPr>
        <w:t>Mbegu ya mmea wa haradali ilikuwa mbegu ndogo zaidi katika sehemu hiyo ya dunia wakati huo. Yesu anasema kwamba ukubwa wa imani ya mtu hausababishi matokeo. Nguvu ya Mungu inasababisha matokeo. Mtu ambaye anamwamini Mungu hata kidogo anaweza kutegemea nguvu ya Mungu. Wayahudi katika wakati huo walitumia usemi “kuhamisha mlima” kuelezea kufanya jambo lisilowezekana.</w:t>
      </w:r>
    </w:p>
    <w:p>
      <w:pPr/>
      <w:r>
        <w:rPr>
          <w:lang w:val="sw_KE" w:bidi="sw_KE"/>
        </w:rPr>
      </w:r>
      <w:r>
        <w:rPr>
          <w:lang w:val="sw_KE" w:bidi="sw_KE"/>
        </w:rPr>
        <w:t>Yesu anasema kwamba ikiwa wangemwamini Mungu hata kidogo wangeweza kufanya chochote.</w:t>
      </w:r>
    </w:p>
    <w:p>
      <w:pPr/>
      <w:r>
        <w:rPr>
          <w:lang w:val="sw_KE" w:bidi="sw_KE"/>
        </w:rPr>
      </w:r>
      <w:r>
        <w:rPr>
          <w:lang w:val="sw_KE" w:bidi="sw_KE"/>
        </w:rPr>
        <w:t xml:space="preserve">Sitisha hapa na uangalie picha ya </w:t>
      </w:r>
      <w:r>
        <w:rPr>
          <w:lang w:val="sw_KE" w:bidi="sw_KE"/>
        </w:rPr>
        <w:t>mbegu ya haradali</w:t>
      </w:r>
      <w:r>
        <w:rPr>
          <w:lang w:val="sw_KE" w:bidi="sw_KE"/>
        </w:rPr>
        <w:t>.</w:t>
      </w:r>
    </w:p>
    <w:p>
      <w:pPr/>
      <w:r>
        <w:rPr>
          <w:lang w:val="sw_KE" w:bidi="sw_KE"/>
        </w:rPr>
      </w:r>
      <w:r>
        <w:rPr>
          <w:lang w:val="sw_KE" w:bidi="sw_KE"/>
        </w:rPr>
        <w:t>Jadilini ni mbegu ipi ambayo ni ndogo zaidi katika utamaduni wenu.</w:t>
      </w:r>
    </w:p>
    <w:p>
      <w:pPr/>
      <w:r>
        <w:rPr>
          <w:lang w:val="sw_KE" w:bidi="sw_KE"/>
        </w:rPr>
      </w:r>
      <w:r>
        <w:rPr>
          <w:lang w:val="sw_KE" w:bidi="sw_KE"/>
        </w:rPr>
        <w:t>Jadilini jinsi utamaduni wenu unavyozungumza kuhusu kitu ambacho hakiwezekani kufanyika.</w:t>
      </w:r>
    </w:p>
    <w:p>
      <w:pPr/>
      <w:r>
        <w:rPr>
          <w:lang w:val="sw_KE" w:bidi="sw_KE"/>
        </w:rPr>
      </w:r>
      <w:r>
        <w:rPr>
          <w:lang w:val="sw_KE" w:bidi="sw_KE"/>
        </w:rPr>
        <w:t>Baadhi ya tafsiri za Biblia zina mstari wa ziada hapa. Katika tafsiri hizo, Yesu anawaambia wanafunzi aina hii ya pepo hutoka tu kwa kuomba na kufunga. Utakumbuka kwamba kuomba kunamaanisha kuwasiliana na Mungu na kufunga kunamaanisha kukaa bila chakula na kinywaji kwa kipindi cha muda.</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3.</w:t>
      </w:r>
    </w:p>
    <w:p>
      <w:pPr/>
      <w:r>
        <w:rPr>
          <w:lang w:val="sw_KE" w:bidi="sw_KE"/>
        </w:rPr>
      </w:r>
      <w:r>
        <w:rPr>
          <w:b/>
          <w:lang w:val="sw_KE" w:bidi="sw_KE"/>
        </w:rPr>
        <w:t>Tukio la kwanza:</w:t>
      </w:r>
      <w:r>
        <w:rPr>
          <w:lang w:val="sw_KE" w:bidi="sw_KE"/>
        </w:rPr>
        <w:t xml:space="preserve"> Yesu, Petro, Yakobo, na Yohana wanawasili chini ya mlima na kuna umati wa watu wanaowasubiri. Mtu anakuja na kupiga magoti mbele ya Yesu na kumwomba amponye mwana wake ambaye amepagawa na pepo. Mtu huyo anasema tayari aliwaomba wanafunzi wa Yesu kumsaidia lakini hawakuweza kumtoa pepo mwana wake. Yesu anazungumza na umati wote. Anawaambia hawana imani.</w:t>
      </w:r>
    </w:p>
    <w:p>
      <w:pPr/>
      <w:r>
        <w:rPr>
          <w:lang w:val="sw_KE" w:bidi="sw_KE"/>
        </w:rPr>
      </w:r>
      <w:r>
        <w:rPr>
          <w:b/>
          <w:lang w:val="sw_KE" w:bidi="sw_KE"/>
        </w:rPr>
        <w:t>Tukio la pili:</w:t>
      </w:r>
      <w:r>
        <w:rPr>
          <w:lang w:val="sw_KE" w:bidi="sw_KE"/>
        </w:rPr>
        <w:t xml:space="preserve"> Yesu anazungumza moja kwa moja na pepo ndani ya mvulana na kumwamuru pepo kwa ukali amtoke mvulana. Mara moja pepo anaondoka na mvulana anapona.</w:t>
      </w:r>
    </w:p>
    <w:p>
      <w:pPr/>
      <w:r>
        <w:rPr>
          <w:lang w:val="sw_KE" w:bidi="sw_KE"/>
        </w:rPr>
      </w:r>
      <w:r>
        <w:rPr>
          <w:b/>
          <w:lang w:val="sw_KE" w:bidi="sw_KE"/>
        </w:rPr>
        <w:t>Tukio la tatu:</w:t>
      </w:r>
      <w:r>
        <w:rPr>
          <w:lang w:val="sw_KE" w:bidi="sw_KE"/>
        </w:rPr>
        <w:t xml:space="preserve"> Wakati mwingine baadaye wanafunzi wanazungumza kwa faragha na Yesu na kumwuliza kwa nini hawakuweza kumfanya pepo amtoke mvulana. Yesu anawaambia wanafunzi kwamba hawakumwamini Mungu vya kutosha. Kama wangalimwamini Mungu hata kidogo, wangeweza kufanya chochote.</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12</w:t>
      </w:r>
    </w:p>
    <w:p>
      <w:pPr>
        <w:pStyle w:val="ListBullet"/>
        <w:spacing w:line="240" w:lineRule="auto"/>
        <w:ind w:left="720"/>
      </w:pPr>
      <w:r>
        <w:rPr>
          <w:lang w:val="sw_KE" w:bidi="sw_KE"/>
        </w:rPr>
      </w:r>
      <w:r>
        <w:rPr>
          <w:lang w:val="sw_KE" w:bidi="sw_KE"/>
        </w:rPr>
        <w:t>Mtu ambaye anapiga magoti mbele ya Yesu</w:t>
      </w:r>
    </w:p>
    <w:p>
      <w:pPr>
        <w:pStyle w:val="ListBullet"/>
        <w:spacing w:line="240" w:lineRule="auto"/>
        <w:ind w:left="720"/>
      </w:pPr>
      <w:r>
        <w:rPr>
          <w:lang w:val="sw_KE" w:bidi="sw_KE"/>
        </w:rPr>
      </w:r>
      <w:r>
        <w:rPr>
          <w:lang w:val="sw_KE" w:bidi="sw_KE"/>
        </w:rPr>
        <w:t>Mwana wa mtu</w:t>
      </w:r>
    </w:p>
    <w:p>
      <w:pPr>
        <w:pStyle w:val="ListBullet"/>
        <w:spacing w:line="240" w:lineRule="auto"/>
        <w:ind w:left="720"/>
      </w:pPr>
      <w:r>
        <w:rPr>
          <w:lang w:val="sw_KE" w:bidi="sw_KE"/>
        </w:rPr>
      </w:r>
      <w:r>
        <w:rPr>
          <w:lang w:val="sw_KE" w:bidi="sw_KE"/>
        </w:rPr>
        <w:t>Umati</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Katika hadithi ya awali, Yesu alikuwa kwenye mlima na Petro, Yakobo, na Yohana. Walipokuwa huko, mtu mmoja alimleta mwanawe kwa wale wanafunzi wengine 9 ili apate kuponywa.</w:t>
      </w:r>
    </w:p>
    <w:p>
      <w:pPr/>
      <w:r>
        <w:rPr>
          <w:lang w:val="sw_KE" w:bidi="sw_KE"/>
        </w:rPr>
      </w:r>
      <w:r>
        <w:rPr>
          <w:lang w:val="sw_KE" w:bidi="sw_KE"/>
        </w:rPr>
        <w:t>Katika hadithi hii, Yesu na Petro, Yakobo, na Yohana wameshuka hivi punde kutoka mlimani. Wanatembea kuelekea umati wa watu, ambao tayari unawangoja.</w:t>
      </w:r>
    </w:p>
    <w:p>
      <w:pPr/>
      <w:r>
        <w:rPr>
          <w:lang w:val="sw_KE" w:bidi="sw_KE"/>
        </w:rPr>
      </w:r>
      <w:r>
        <w:rPr>
          <w:lang w:val="sw_KE" w:bidi="sw_KE"/>
        </w:rPr>
        <w:t>Mara moja, mtu anakuja kwa Yesu na kupiga magoti mbele yake. Anamwita "Bwana," ambayo ina maana mwalimu. Mtu huyo anamheshimu Yesu na anahitaji msaada kwa hali na mali.</w:t>
      </w:r>
    </w:p>
    <w:p>
      <w:pPr/>
      <w:r>
        <w:rPr>
          <w:lang w:val="sw_KE" w:bidi="sw_KE"/>
        </w:rPr>
      </w:r>
      <w:r>
        <w:rPr>
          <w:lang w:val="sw_KE" w:bidi="sw_KE"/>
        </w:rPr>
        <w:t>Mtu anasema kwamba mwili wa mwana wake mara nyingi unatetemeka kila mahali na mara nyingi anaanguka katika moto na katika maji. Alimleta mwana wake kwa wanafunzi wengine tisa mapema wakati Yesu, Petro, Yakobo, na Yohana walikuwa kwenye mlima, lakini hawakuweza kumponya.</w:t>
      </w:r>
    </w:p>
    <w:p>
      <w:pPr/>
      <w:r>
        <w:rPr>
          <w:lang w:val="sw_KE" w:bidi="sw_KE"/>
        </w:rPr>
      </w:r>
      <w:r>
        <w:rPr>
          <w:lang w:val="sw_KE" w:bidi="sw_KE"/>
        </w:rPr>
        <w:t>Yesu anazungumza na umati wote. Ana hasira kwa sababu hawamwamini Mungu na hawajui mema na mabaya. Amechoka kuwa na watu ambao hawamwamini Mungu. Anatumia maswali, “Ni kwa muda gani nitakuwa pamoja nanyi?” na “Nitawavumilia hadi lini?” ili kuonyesha kuchanganyikiwa kwake.</w:t>
      </w:r>
    </w:p>
    <w:p>
      <w:pPr/>
      <w:r>
        <w:rPr>
          <w:lang w:val="sw_KE" w:bidi="sw_KE"/>
        </w:rPr>
      </w:r>
      <w:r>
        <w:rPr>
          <w:lang w:val="sw_KE" w:bidi="sw_KE"/>
        </w:rPr>
        <w:t>Sitisha hapa na mjadili jinsi watu katika utamaduni wako wanavyoonyesha au kuzungumza kuhusu kukatishwa tamaa kwao. Maswali kama haya yanatumiwa vipi katika utamaduni wako?</w:t>
      </w:r>
    </w:p>
    <w:p>
      <w:pPr/>
      <w:r>
        <w:rPr>
          <w:lang w:val="sw_KE" w:bidi="sw_KE"/>
        </w:rPr>
      </w:r>
      <w:r>
        <w:rPr>
          <w:lang w:val="sw_KE" w:bidi="sw_KE"/>
        </w:rPr>
        <w:t>Yesu anasema wamlete mvulana kwake. Haijulikani wazi ni nani anayezungumza naye, lakini anazungumza na watu zaidi ya mmoja, hivyo anaweza kuwa anazungumza na umati wa watu au na wanafunzi wake. Inaweza kuhitaji zaidi ya mtu mmoja kumleta yule kijana kwa Yesu kwa sababu huenda ni mgumu kumdhibiti.</w:t>
      </w:r>
    </w:p>
    <w:p>
      <w:pPr/>
      <w:r>
        <w:rPr>
          <w:lang w:val="sw_KE" w:bidi="sw_KE"/>
        </w:rPr>
      </w:r>
      <w:r>
        <w:rPr>
          <w:lang w:val="sw_KE" w:bidi="sw_KE"/>
        </w:rPr>
        <w:t>Yesu anapoamuru pepo atoke, kila mtu anagundua mara moja kwamba yule kijana ameponywa. Kila mtu anaweza kuona kwamba mvulana huyo amekuwa tofauti baada ya pepo kuondoka.</w:t>
      </w:r>
    </w:p>
    <w:p>
      <w:pPr/>
      <w:r>
        <w:rPr>
          <w:lang w:val="sw_KE" w:bidi="sw_KE"/>
        </w:rPr>
      </w:r>
      <w:r>
        <w:rPr>
          <w:lang w:val="sw_KE" w:bidi="sw_KE"/>
        </w:rPr>
        <w:t>Wakati fulani baadaye, wanafunzi wanazungumza na Yesu kwa faragha. Haijulikani wazi wako wapi wakati huu. Yesu tu na wanafunzi wake 12 wako pamoja wakati wanamwuliza kwa nini hawakuweza kumfanya pepo amwondoke mvulana.</w:t>
      </w:r>
    </w:p>
    <w:p>
      <w:pPr/>
      <w:r>
        <w:rPr>
          <w:lang w:val="sw_KE" w:bidi="sw_KE"/>
        </w:rPr>
      </w:r>
      <w:r>
        <w:rPr>
          <w:lang w:val="sw_KE" w:bidi="sw_KE"/>
        </w:rPr>
        <w:t>Wakati Yesu anasema, "Ninawaambia ukweli," wanafunzi wanaelewa anataka wasikilize kwa makini kile anachokaribia kusema. Anataka wakumbuke maneno atakayosema kufuatia.</w:t>
      </w:r>
    </w:p>
    <w:p>
      <w:pPr/>
      <w:r>
        <w:rPr>
          <w:lang w:val="sw_KE" w:bidi="sw_KE"/>
        </w:rPr>
      </w:r>
      <w:r>
        <w:rPr>
          <w:lang w:val="sw_KE" w:bidi="sw_KE"/>
        </w:rPr>
        <w:t>Jadili kile watu katika utamaduni wenu husema au kufanya ili kuwafanya wengine wasikilize kwa makini kile watakachosema baadaye.</w:t>
      </w:r>
    </w:p>
    <w:p>
      <w:pPr/>
      <w:r>
        <w:rPr>
          <w:lang w:val="sw_KE" w:bidi="sw_KE"/>
        </w:rPr>
      </w:r>
      <w:r>
        <w:rPr>
          <w:lang w:val="sw_KE" w:bidi="sw_KE"/>
        </w:rPr>
        <w:t>Yesu anasema kwamba wangekuwa na imani ndogo kama mbegu ya haradali, mbegu ndogo zaidi katika nchi yao, wangeweza kuuambia mlima huo "hama hapa uende pale." Anaweza kuwa akizungumza kuhusu mlima ambapo alionyesha utukufu wake kwa Petro, Yakobo, na Yohana, na bado wanaweza kuuona kutoka mahali walipo. Anasema kwamba ikiwa wangekuwa na hata imani kidogo kwa Mungu, wangeweza kufanya chochote. Hakuna jambo ambalo lisingewezekana.</w:t>
      </w:r>
    </w:p>
    <w:p>
      <w:pPr/>
      <w:r>
        <w:rPr>
          <w:lang w:val="sw_KE" w:bidi="sw_KE"/>
        </w:rPr>
      </w:r>
      <w:r>
        <w:rPr>
          <w:lang w:val="sw_KE" w:bidi="sw_KE"/>
        </w:rPr>
        <w:t>Baadhi ya tafsiri zinajumuisha mstari mwingine katika sehemu hii. Katika mstari huo, Yesu anawaambia wanafunzi kwamba aina hii ya pepo inaondoka tu kwa kuomba na kufunga.</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3.</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12</w:t>
      </w:r>
    </w:p>
    <w:p>
      <w:pPr>
        <w:pStyle w:val="ListBullet"/>
        <w:spacing w:line="240" w:lineRule="auto"/>
        <w:ind w:left="720"/>
      </w:pPr>
      <w:r>
        <w:rPr>
          <w:lang w:val="sw_KE" w:bidi="sw_KE"/>
        </w:rPr>
      </w:r>
      <w:r>
        <w:rPr>
          <w:lang w:val="sw_KE" w:bidi="sw_KE"/>
        </w:rPr>
        <w:t>Mtu ambaye anapiga magoti mbele ya Yesu</w:t>
      </w:r>
    </w:p>
    <w:p>
      <w:pPr>
        <w:pStyle w:val="ListBullet"/>
        <w:spacing w:line="240" w:lineRule="auto"/>
        <w:ind w:left="720"/>
      </w:pPr>
      <w:r>
        <w:rPr>
          <w:lang w:val="sw_KE" w:bidi="sw_KE"/>
        </w:rPr>
      </w:r>
      <w:r>
        <w:rPr>
          <w:lang w:val="sw_KE" w:bidi="sw_KE"/>
        </w:rPr>
        <w:t>Mwana wa mtu</w:t>
      </w:r>
    </w:p>
    <w:p>
      <w:pPr>
        <w:pStyle w:val="ListBullet"/>
        <w:spacing w:line="240" w:lineRule="auto"/>
        <w:ind w:left="720"/>
      </w:pPr>
      <w:r>
        <w:rPr>
          <w:lang w:val="sw_KE" w:bidi="sw_KE"/>
        </w:rPr>
      </w:r>
      <w:r>
        <w:rPr>
          <w:lang w:val="sw_KE" w:bidi="sw_KE"/>
        </w:rPr>
        <w:t>Umati</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Kumbuka kwamba umati tayari unamngoja Yesu, Petro, Yakobo, na Yohana wakati wanafika chini ya mlima. Yesu na wanafunzi wake wanatembea kuelekea umati na mtu mmoja katika umati anakuja kwa Yesu, kupiga magoti mbele yake, na anasema, "Bwana," ambayo ina maana mwalimu.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mtu, "Unahisi vipi?" Unaweza kusikia mambo kama, "Yesu ana nguvu ya kumponya mwana wangu!" au "Yesu tu ndiye anaweza kumsaidia mwana wangu!" au "Ninahisi kukata tamaa!"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Mtu anamwambia Yesu kwamba wakati mwingine mwili wote wa mwana wake unatetemeka na yuko katika hatari kwa sababu mara nyingi anaanguka katika moto au maji. Anasema alimleta mwana wake kwa wanafunzi mapema lakini hawakuweza kumponya mwana wake.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umati, «Mnahisi vipi?» Unaweza kusikia mambo kama, "Ninahuzunika sana kwa mtu huyu na mwana wake!" au "Ninatumaini Yesu atamponya mwana wa mtu huyu" au "Ninataka kuona muujiza."</w:t>
      </w:r>
    </w:p>
    <w:p>
      <w:pPr>
        <w:pStyle w:val="ListBullet"/>
        <w:spacing w:line="240" w:lineRule="auto"/>
        <w:ind w:left="720"/>
      </w:pPr>
      <w:r>
        <w:rPr>
          <w:lang w:val="sw_KE" w:bidi="sw_KE"/>
        </w:rPr>
      </w:r>
      <w:r>
        <w:rPr>
          <w:lang w:val="sw_KE" w:bidi="sw_KE"/>
        </w:rPr>
        <w:t>Waulize waigizaji wanaoigiza wanafunzi, "Unahisi vipi?" Unaweza kusikia mambo kama, "Nina aibu kwamba hatukuweza kumfanya pepo aondoke kwa mvulana" au "Ninajiuliza ikiwa Yesu ana hasira na sisi sasa?" au "Nimechanganyikiwa kuhusu kwa nini hatukuweza kumfanya pepo aondoke kwa mvulana."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anajibu, akizungumza na umati wote, ikiwa ni pamoja na wanafunzi wake. Anasema, "Enyi watu wasio na uaminifu na wafisadi! Nitawavumilia hadi lini?" Anasema kwamba hawana imani na hawajui lililo sahihi lililo baya. Amechoka kuwa pamoja nao, na anatumaini hatalazimika kukaa nao kwa muda mrefu.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Yesu, "Unahisi vipi?" Unaweza kusikia mambo kama, "Nimechoka!" "Nina hasira kwamba watu hawaamini nguvu ya Mungu!" au "Ninataka kurudi kwa Baba yangu mbinguni hivi karibuni."</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anasema kumleta mvulana kwake. Anazungumza na mtu zaidi ya moja, kwa hiyo anaweza kuwa anawaambia umati au wanafunzi wake ili kumleta mvulana kwake. Wakati anamwamuru pepo kuondoka, pepo anatii mara moja. Kila mtu anaweza kuona kwamba mvulana ameponywa kwa sababu ni tofauti baada ya pepo kuondoka.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baba ya mvulana, "Unahisi vipi?" Unaweza kusikia mambo kama, "Ninamshukuru sana Yesu kwa kumponya mwana wangu!" au "Ninafurahi sana kwamba mwana wangu anaponywa!" au "Nilitambua Yesu anaweza kutusaidia!"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Baadaye Yesu yuko peke yake na wanafunzi wake. Haijulikani wazi kama walibaki mahali pale pale na umati ukaondoka au kama Yesu na wanafunzi wake waliondoka kwenye ule umati kwenda mahali pengine. Wakati wanafunzi wako peke yao na Yesu, wanamwuliza kwa nini hawakuweza kumfanya pepo aondoke kwa mvulana. Yesu anawaambia wanafunzi walikuwa na imani kidogo sana kwa Mungu. Ikiwa walikuwa na imani ndogo kama mbegu ya mmea wa haradali, wangeweza kumwambia mlima huo kusonga kutoka hapa hadi pale na ungehamia. Ikiwa walikuwa na hata imani kidogo, wangeweza kufanya chochote. Hakuna jambo ambalo lisingewezekana. Yesu anaweza kuwa anaelezea mlima ambapo alionyesha Petro, Yakobo, na Yohana utukufu wake wakati anasema hii. Pengine bado wako karibu na mlima huo kwa wakati huu.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"Unahisi vipi?" Unaweza kusikia mambo kama, "Ninaona aibu kwamba imani yangu kwa Mungu ni ndogo sana," au "Ninashangaa kwamba kwa hata imani kidogo kwa Mungu ninaweza kufanya kitu kisichowezekana!" au "Nimechanganyikiwa. Je, kitu cha kushangaza sana kinaweza kuwa kweli?!" au "Ninataka kuwa na imani zaidi kwa Mungu!"</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Wakati mwanaume anamkaribia Yesu, anamwita "</w:t>
      </w:r>
      <w:r>
        <w:rPr>
          <w:b/>
          <w:lang w:val="sw_KE" w:bidi="sw_KE"/>
        </w:rPr>
        <w:t>Bwana</w:t>
      </w:r>
      <w:r>
        <w:rPr>
          <w:lang w:val="sw_KE" w:bidi="sw_KE"/>
        </w:rPr>
        <w:t xml:space="preserve">." Utakumbuka kwamba Bwana anamaanisha mwalimu. Tumia neno lile lile kwa Bwana ambalo umelitumia hapo awali. Neno </w:t>
      </w:r>
      <w:r>
        <w:rPr>
          <w:lang w:val="sw_KE" w:bidi="sw_KE"/>
        </w:rPr>
        <w:t>Bwana</w:t>
      </w:r>
      <w:r>
        <w:rPr>
          <w:lang w:val="sw_KE" w:bidi="sw_KE"/>
        </w:rPr>
        <w:t xml:space="preserve"> linapatikana katika Faharasa Kuu.</w:t>
      </w:r>
    </w:p>
    <w:p>
      <w:pPr/>
      <w:r>
        <w:rPr>
          <w:lang w:val="sw_KE" w:bidi="sw_KE"/>
        </w:rPr>
      </w:r>
      <w:r>
        <w:rPr>
          <w:lang w:val="sw_KE" w:bidi="sw_KE"/>
        </w:rPr>
        <w:t xml:space="preserve">Mwanaume huyo anasema kwamba mwana wake hupata </w:t>
      </w:r>
      <w:r>
        <w:rPr>
          <w:b/>
          <w:lang w:val="sw_KE" w:bidi="sw_KE"/>
        </w:rPr>
        <w:t>mshtuko wa misuli</w:t>
      </w:r>
      <w:r>
        <w:rPr>
          <w:lang w:val="sw_KE" w:bidi="sw_KE"/>
        </w:rPr>
        <w:t>. Mshtuko wa ubongo ni wakati mwili wa mtu unatetemeka kote kwa kipindi cha muda. Wakati mwingine ugonjwa unasababisha mwili wa mtu kutikisika kote, lakini kwa mwana wa mtu huyu, pepo anasababisha kifafa.</w:t>
      </w:r>
    </w:p>
    <w:p>
      <w:pPr/>
      <w:r>
        <w:rPr>
          <w:lang w:val="sw_KE" w:bidi="sw_KE"/>
        </w:rPr>
      </w:r>
      <w:r>
        <w:rPr>
          <w:lang w:val="sw_KE" w:bidi="sw_KE"/>
        </w:rPr>
        <w:t xml:space="preserve">Mtu anasema alimleta mwana wake kwa 10wanafunzi11 wa Yesu </w:t>
      </w:r>
      <w:r>
        <w:rPr>
          <w:b/>
          <w:lang w:val="sw_KE" w:bidi="sw_KE"/>
        </w:rPr>
        <w:t>mapema</w:t>
      </w:r>
      <w:r>
        <w:rPr>
          <w:lang w:val="sw_KE" w:bidi="sw_KE"/>
        </w:rPr>
        <w:t xml:space="preserve"> lakini hawakuweza kutoa pepo katika mwana wake. Utakumbuka kwamba mwanafunzi ni mtu ambaye anamfuata Yesu. Tafsiri mwanafunzi kwa njia ambayo umeitafsiri awali. Neno </w:t>
      </w:r>
      <w:r>
        <w:rPr>
          <w:lang w:val="sw_KE" w:bidi="sw_KE"/>
        </w:rPr>
        <w:t>mwanafunzi</w:t>
      </w:r>
      <w:r>
        <w:rPr>
          <w:lang w:val="sw_KE" w:bidi="sw_KE"/>
        </w:rPr>
        <w:t xml:space="preserve"> linapatikana kwenye Faharasa Kuu.</w:t>
      </w:r>
    </w:p>
    <w:p>
      <w:pPr/>
      <w:r>
        <w:rPr>
          <w:lang w:val="sw_KE" w:bidi="sw_KE"/>
        </w:rPr>
      </w:r>
      <w:r>
        <w:rPr>
          <w:lang w:val="sw_KE" w:bidi="sw_KE"/>
        </w:rPr>
        <w:t xml:space="preserve">Kumbuka kwamba </w:t>
      </w:r>
      <w:r>
        <w:rPr>
          <w:b/>
          <w:lang w:val="sw_KE" w:bidi="sw_KE"/>
        </w:rPr>
        <w:t>pepo</w:t>
      </w:r>
      <w:r>
        <w:rPr>
          <w:lang w:val="sw_KE" w:bidi="sw_KE"/>
        </w:rPr>
        <w:t xml:space="preserve"> ni roho mbaya ambaye alikuwa malaika lakini ambaye aliasi dhidi ya Mungu. Tumia neno sawa kwa pepo ambalo umelitumia awali. Neno </w:t>
      </w:r>
      <w:r>
        <w:rPr>
          <w:lang w:val="sw_KE" w:bidi="sw_KE"/>
        </w:rPr>
        <w:t>pepo</w:t>
      </w:r>
      <w:r>
        <w:rPr>
          <w:lang w:val="sw_KE" w:bidi="sw_KE"/>
        </w:rPr>
        <w:t xml:space="preserve"> linapatikana katika Faharasa Kuu.</w:t>
      </w:r>
    </w:p>
    <w:p>
      <w:pPr/>
      <w:r>
        <w:rPr>
          <w:lang w:val="sw_KE" w:bidi="sw_KE"/>
        </w:rPr>
      </w:r>
      <w:r>
        <w:rPr>
          <w:lang w:val="sw_KE" w:bidi="sw_KE"/>
        </w:rPr>
        <w:t xml:space="preserve">Mwanamume huyo anasema kwamba wakati mwili wa mwanawe unapotetemeka, yeye </w:t>
      </w:r>
      <w:r>
        <w:rPr>
          <w:b/>
          <w:lang w:val="sw_KE" w:bidi="sw_KE"/>
        </w:rPr>
        <w:t>huanguka ndani ya maji</w:t>
      </w:r>
      <w:r>
        <w:rPr>
          <w:lang w:val="sw_KE" w:bidi="sw_KE"/>
        </w:rPr>
        <w:t>. Ni maji ya kutosha kiasi kwamba mvulana yuko hatarini anapotumbukia ndani yake. Unaweza kutumia neno la mto au ziwa badala ya maji ukihitaji.</w:t>
      </w:r>
    </w:p>
    <w:p>
      <w:pPr/>
      <w:r>
        <w:rPr>
          <w:lang w:val="sw_KE" w:bidi="sw_KE"/>
        </w:rPr>
      </w:r>
      <w:r>
        <w:rPr>
          <w:lang w:val="sw_KE" w:bidi="sw_KE"/>
        </w:rPr>
        <w:t xml:space="preserve">Yesu anauita umati wa watu wasio na </w:t>
      </w:r>
      <w:r>
        <w:rPr>
          <w:b/>
          <w:lang w:val="sw_KE" w:bidi="sw_KE"/>
        </w:rPr>
        <w:t>imani</w:t>
      </w:r>
      <w:r>
        <w:rPr>
          <w:lang w:val="sw_KE" w:bidi="sw_KE"/>
        </w:rPr>
        <w:t xml:space="preserve"> au wasioamini. Utakumbuka kwamba </w:t>
      </w:r>
      <w:r>
        <w:rPr>
          <w:b/>
          <w:lang w:val="sw_KE" w:bidi="sw_KE"/>
        </w:rPr>
        <w:t>imani</w:t>
      </w:r>
      <w:r>
        <w:rPr>
          <w:lang w:val="sw_KE" w:bidi="sw_KE"/>
        </w:rPr>
        <w:t xml:space="preserve"> inamaanisha kukubali na kumwamini mtu. Kutokuwa na imani ni kinyume cha kuwa na imani. Yesu anasema watu hawana imani kwa Mungu. Neno </w:t>
      </w:r>
      <w:r>
        <w:rPr>
          <w:lang w:val="sw_KE" w:bidi="sw_KE"/>
        </w:rPr>
        <w:t>Imani</w:t>
      </w:r>
      <w:r>
        <w:rPr>
          <w:lang w:val="sw_KE" w:bidi="sw_KE"/>
        </w:rPr>
        <w:t xml:space="preserve"> linapatikana katika Faharasa Kuu.</w:t>
      </w:r>
    </w:p>
    <w:p>
      <w:pPr/>
      <w:r>
        <w:rPr>
          <w:lang w:val="sw_KE" w:bidi="sw_KE"/>
        </w:rPr>
      </w:r>
      <w:r>
        <w:rPr>
          <w:lang w:val="sw_KE" w:bidi="sw_KE"/>
        </w:rPr>
        <w:t>Yesu anauliza umati, "</w:t>
      </w:r>
      <w:r>
        <w:rPr>
          <w:b/>
          <w:lang w:val="sw_KE" w:bidi="sw_KE"/>
        </w:rPr>
        <w:t>Hadi lini</w:t>
      </w:r>
      <w:r>
        <w:rPr>
          <w:lang w:val="sw_KE" w:bidi="sw_KE"/>
        </w:rPr>
        <w:t xml:space="preserve"> lazima niwe nanyi?" lakini hatarajii umati kujibu. Anasema kwamba hataki kuwa na watu kwa muda mrefu zaidi.</w:t>
      </w:r>
    </w:p>
    <w:p>
      <w:pPr/>
      <w:r>
        <w:rPr>
          <w:lang w:val="sw_KE" w:bidi="sw_KE"/>
        </w:rPr>
      </w:r>
      <w:r>
        <w:rPr>
          <w:lang w:val="sw_KE" w:bidi="sw_KE"/>
        </w:rPr>
        <w:t>Yesu anauliza umati, "</w:t>
      </w:r>
      <w:r>
        <w:rPr>
          <w:b/>
          <w:lang w:val="sw_KE" w:bidi="sw_KE"/>
        </w:rPr>
        <w:t>1&gt;Htakapo</w:t>
      </w:r>
      <w:r>
        <w:rPr>
          <w:lang w:val="sw_KE" w:bidi="sw_KE"/>
        </w:rPr>
        <w:t xml:space="preserve"> lini nitawavumilia?" lakini hatarajii umati kujibu. Anasema kwamba hataki kuvumilia watu tena kwa sababu hawana imani kwa Mungu.</w:t>
      </w:r>
    </w:p>
    <w:p>
      <w:pPr/>
      <w:r>
        <w:rPr>
          <w:lang w:val="sw_KE" w:bidi="sw_KE"/>
        </w:rPr>
      </w:r>
      <w:r>
        <w:rPr>
          <w:lang w:val="sw_KE" w:bidi="sw_KE"/>
        </w:rPr>
        <w:t xml:space="preserve">Yesu anawaambia wanafunzi wana </w:t>
      </w:r>
      <w:r>
        <w:rPr>
          <w:b/>
          <w:lang w:val="sw_KE" w:bidi="sw_KE"/>
        </w:rPr>
        <w:t>imani kidogo</w:t>
      </w:r>
      <w:r>
        <w:rPr>
          <w:lang w:val="sw_KE" w:bidi="sw_KE"/>
        </w:rPr>
        <w:t>. Anasema pia "imani haba" katika hadithi kuhusu yeye kutembea juu ya maji mapema katika kitabu cha Mathayo. Tafsiri neno "imani kidogo" kwa njia sawa na ulivyofanya katika hadithi hiyo.</w:t>
      </w:r>
    </w:p>
    <w:p>
      <w:pPr/>
      <w:r>
        <w:rPr>
          <w:lang w:val="sw_KE" w:bidi="sw_KE"/>
        </w:rPr>
      </w:r>
      <w:r>
        <w:rPr>
          <w:lang w:val="sw_KE" w:bidi="sw_KE"/>
        </w:rPr>
        <w:t xml:space="preserve">Yesu anasema kwamba ikiwa wanafunzi wangekuwa na imani ndogo kama </w:t>
      </w:r>
      <w:r>
        <w:rPr>
          <w:b/>
          <w:lang w:val="sw_KE" w:bidi="sw_KE"/>
        </w:rPr>
        <w:t>mbegu ya haradali</w:t>
      </w:r>
      <w:r>
        <w:rPr>
          <w:lang w:val="sw_KE" w:bidi="sw_KE"/>
        </w:rPr>
        <w:t xml:space="preserve"> wangeweza kuuambia mlima uhame kutoka hapa hadi pale na ungehama. Mbegu ya haradali ilikuwa mbegu ndogo zaidi katika eneo hilo. Yesu anasema kwamba hata kama imani yao kwa Mungu ilikuwa ndogo sana wangeweza kufanya chochote. Hakuna jambo litakaloshindikana.</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17:22–27</w:t>
      </w:r>
      <w:r>
        <w:rPr>
          <w:lang w:val="sw_KE" w:bidi="sw_KE"/>
        </w:rPr>
      </w:r>
    </w:p>
    <w:p>
      <w:pPr>
        <w:pStyle w:val="Heading3"/>
      </w:pPr>
      <w:r>
        <w:rPr>
          <w:lang w:val="sw_KE" w:bidi="sw_KE"/>
        </w:rPr>
        <w:t>Sikiliza na Moyo</w:t>
      </w:r>
    </w:p>
    <w:p>
      <w:pPr/>
      <w:r>
        <w:rPr>
          <w:lang w:val="sw_KE" w:bidi="sw_KE"/>
        </w:rPr>
      </w:r>
      <w:r>
        <w:rPr>
          <w:lang w:val="sw_KE" w:bidi="sw_KE"/>
        </w:rPr>
        <w:t>Sikiliza Mathayo 17:22–27 na utie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Hadithi hii inatokea baada ya Yesu na wanafunzi wake "kukusanyika tena katika Galilaya." Galilaya inarejelea mkoa wa kaskazini mwa Israeli.</w:t>
      </w:r>
    </w:p>
    <w:p>
      <w:pPr/>
      <w:r>
        <w:rPr>
          <w:lang w:val="sw_KE" w:bidi="sw_KE"/>
        </w:rPr>
      </w:r>
      <w:r>
        <w:rPr>
          <w:lang w:val="sw_KE" w:bidi="sw_KE"/>
        </w:rPr>
        <w:t xml:space="preserve">Sitisha hapa na uonyeshe timu ramani ya mkoa wa </w:t>
      </w:r>
      <w:r>
        <w:rPr>
          <w:lang w:val="sw_KE" w:bidi="sw_KE"/>
        </w:rPr>
        <w:t>Galilaya</w:t>
      </w:r>
      <w:r>
        <w:rPr>
          <w:lang w:val="sw_KE" w:bidi="sw_KE"/>
        </w:rPr>
        <w:t>.</w:t>
      </w:r>
    </w:p>
    <w:p>
      <w:pPr/>
      <w:r>
        <w:rPr>
          <w:lang w:val="sw_KE" w:bidi="sw_KE"/>
        </w:rPr>
      </w:r>
      <w:r>
        <w:rPr>
          <w:lang w:val="sw_KE" w:bidi="sw_KE"/>
        </w:rPr>
        <w:t>Wanafunzi wanakutana pamoja na Yesu na Yesu anawaambia yeye, Mwana wa Mtu, atakabidhiwa "katika mikono ya wanaume" ambao watamwua. "Katika mikono ya wanaume" ni usemi wa Kiebrania ambao una maana "kwa nguvu ya wanaume." Yesu anasema mtu atamsaliti kwa wanaume ambao watamwua.</w:t>
      </w:r>
    </w:p>
    <w:p>
      <w:pPr/>
      <w:r>
        <w:rPr>
          <w:lang w:val="sw_KE" w:bidi="sw_KE"/>
        </w:rPr>
      </w:r>
      <w:r>
        <w:rPr>
          <w:lang w:val="sw_KE" w:bidi="sw_KE"/>
        </w:rPr>
        <w:t>Hii ni mara ya pili Yesu anatabiri kwamba atakufa na Mungu atamfufua kutoka kifo hadi uzima siku ya tatu, lakini wakati huu anaongeza kwamba atasalitiwa. Wakati wanafunzi wanasikia hii, "wanahuzunika."</w:t>
      </w:r>
    </w:p>
    <w:p>
      <w:pPr/>
      <w:r>
        <w:rPr>
          <w:lang w:val="sw_KE" w:bidi="sw_KE"/>
        </w:rPr>
      </w:r>
      <w:r>
        <w:rPr>
          <w:lang w:val="sw_KE" w:bidi="sw_KE"/>
        </w:rPr>
        <w:t>Jadili na timu yako jinsi watu katika utamaduni wenu wanavyoonyesha na kusema kwamba "wamejaa huzuni" au wana huzuni sana.</w:t>
      </w:r>
    </w:p>
    <w:p>
      <w:pPr/>
      <w:r>
        <w:rPr>
          <w:lang w:val="sw_KE" w:bidi="sw_KE"/>
        </w:rPr>
      </w:r>
      <w:r>
        <w:rPr>
          <w:lang w:val="sw_KE" w:bidi="sw_KE"/>
        </w:rPr>
        <w:t>Hadithi inayofuata inatokea wakati mwingine wakati Yesu na wanafunzi wake wako katika mji wa Kapernaumu. Petro yuko nje wakati watoza ushuru wawili wanamwuliza kama mwalimu wake, Yesu, analipa kodi ya hekalu. Petro anawaambia ndiyo, Yesu analipa kodi.</w:t>
      </w:r>
    </w:p>
    <w:p>
      <w:pPr/>
      <w:r>
        <w:rPr>
          <w:lang w:val="sw_KE" w:bidi="sw_KE"/>
        </w:rPr>
      </w:r>
      <w:r>
        <w:rPr>
          <w:lang w:val="sw_KE" w:bidi="sw_KE"/>
        </w:rPr>
        <w:t>Kodi ya hekalu haikuwa kodi ya Kirumi. Mafarisayo, kikundi cha viongozi wa kidini, waliunda kodi la hekalu. Wanaume wote Wayahudi walilipa kodi hii ili kusaidia hekalu.</w:t>
      </w:r>
    </w:p>
    <w:p>
      <w:pPr/>
      <w:r>
        <w:rPr>
          <w:lang w:val="sw_KE" w:bidi="sw_KE"/>
        </w:rPr>
      </w:r>
      <w:r>
        <w:rPr>
          <w:lang w:val="sw_KE" w:bidi="sw_KE"/>
        </w:rPr>
        <w:t>Utakumbuka kwamba hekalu lilikuwa nyumba ya Mungu ambapo watu wa Kiyahudi walimwabudu katika Yerusalemu. Watu ambao walisafiri kwenda Yerusalemu kwa Pasaka walilipa kodi katika hekalu, lakini watoza ushuru pia walikwenda katika nchi yote ili kukusanya kodi wakati wa mwezi kabla ya Pasaka. Pasaka ilikuwa likizo ya kidini iliyoadhimishwa na watu wa Kiyahudi kila mwaka ili kukumbuka wakati Mungu aliwaongoza mababu wao kutoka kwa utumwa katika Misri.</w:t>
      </w:r>
    </w:p>
    <w:p>
      <w:pPr/>
      <w:r>
        <w:rPr>
          <w:lang w:val="sw_KE" w:bidi="sw_KE"/>
        </w:rPr>
      </w:r>
      <w:r>
        <w:rPr>
          <w:lang w:val="sw_KE" w:bidi="sw_KE"/>
        </w:rPr>
        <w:t xml:space="preserve">Sitisha hapa na uonyeshe timu picha ya hekalu </w:t>
      </w:r>
      <w:r>
        <w:rPr>
          <w:lang w:val="sw_KE" w:bidi="sw_KE"/>
        </w:rPr>
        <w:t>katika Yerusalemu</w:t>
      </w:r>
      <w:r>
        <w:rPr>
          <w:lang w:val="sw_KE" w:bidi="sw_KE"/>
        </w:rPr>
        <w:t>.</w:t>
      </w:r>
    </w:p>
    <w:p>
      <w:pPr/>
      <w:r>
        <w:rPr>
          <w:lang w:val="sw_KE" w:bidi="sw_KE"/>
        </w:rPr>
      </w:r>
      <w:r>
        <w:rPr>
          <w:lang w:val="sw_KE" w:bidi="sw_KE"/>
        </w:rPr>
        <w:t>Kisha Petro anaingia nyumba ambapo Yesu anakaa. Wanafunzi wengine wako mahali fulani katika Kapernaumu kwa wakati huu, lakini hawatajwi ndani ya nyumba. Kabla ya Petro kuwa na fursa ya kuzungumza, Yesu anamwomba, "Unafikiri nini, Simoni? Je, wafalme wa kibinadamu hutoza kodi kutoka kwa wana wao au kutoka kwa wengine? Utakumbuka kwamba Petro pia anaitwa Simoni. Yesu alijua kwamba wanaume walimwuliza Petro kama Yesu alilipa kodi ya hekalu hata ingawa Petro hakumwambia.</w:t>
      </w:r>
    </w:p>
    <w:p>
      <w:pPr/>
      <w:r>
        <w:rPr>
          <w:lang w:val="sw_KE" w:bidi="sw_KE"/>
        </w:rPr>
      </w:r>
      <w:r>
        <w:rPr>
          <w:lang w:val="sw_KE" w:bidi="sw_KE"/>
        </w:rPr>
        <w:t>Petro anajibu kwamba wafalme wa kibinadamu wanatoza kodi zao kutoka kwa wengine ambao si wana wao. Yesu anasema, "kisha wana wako huru." Kodi hii inakusanywa kwa hekalu na Mungu ni mfalme wa hekalu, kwa hiyo wana wa Mungu hawapaswi kulipa kodi. Yesu anasema kwamba yeye na Petro ni wana wa Mungu, kwa hiyo hawapaswi kulipa kodi ya hekalu.</w:t>
      </w:r>
    </w:p>
    <w:p>
      <w:pPr/>
      <w:r>
        <w:rPr>
          <w:lang w:val="sw_KE" w:bidi="sw_KE"/>
        </w:rPr>
      </w:r>
      <w:r>
        <w:rPr>
          <w:lang w:val="sw_KE" w:bidi="sw_KE"/>
        </w:rPr>
        <w:t>Jadili na timu yako jinsi watu katika utamaduni wenu wanavyowatendea washiriki wa familia zao tofauti kuliko watu nje ya familia zao. Ni marupurupu gani maalum ya kuwa mwana katika utamaduni wenu?</w:t>
      </w:r>
    </w:p>
    <w:p>
      <w:pPr/>
      <w:r>
        <w:rPr>
          <w:lang w:val="sw_KE" w:bidi="sw_KE"/>
        </w:rPr>
      </w:r>
      <w:r>
        <w:rPr>
          <w:lang w:val="sw_KE" w:bidi="sw_KE"/>
        </w:rPr>
        <w:t>Kisha Yesu anasema hataki kuwakasirikisha watoza ushuru, kwa hiyo anamwambia Petro atupe ndoano yake ya uvuvi katika ziwa na amvue samaki. Anamwambia Petro kufungua mdomo wa samaki wa kwanza anayevua na atapata sarafu ya fedha au shekeli. Shekeli ilikuwa drakma 4, na kodi ya hekalu ilikuwa drakma 2, kwa hiyo 4 ingetosha kwa wote wawili. Kisha Petro anapaswa kutoa sarafu kwa watoza ushuru ili kulipa kodi kwa Yesu na Petro.</w:t>
      </w:r>
    </w:p>
    <w:p>
      <w:pPr/>
      <w:r>
        <w:rPr>
          <w:lang w:val="sw_KE" w:bidi="sw_KE"/>
        </w:rPr>
      </w:r>
      <w:r>
        <w:rPr>
          <w:lang w:val="sw_KE" w:bidi="sw_KE"/>
        </w:rPr>
        <w:t>Katika hali hii, Yesu hakutaka kuwafanya watoza ushuru kuwa na hasira kwa sababu yuko tayari kutoa uhuru wake mwenyewe wa kibinafsi, lakini kuna nyakati zingine wakati Yesu yuko tayari kuwafanya watu kuwa na hasira kama wanasababisha madhara kwa wengine.</w:t>
      </w:r>
    </w:p>
    <w:p>
      <w:pPr/>
      <w:r>
        <w:rPr>
          <w:lang w:val="sw_KE" w:bidi="sw_KE"/>
        </w:rPr>
      </w:r>
      <w:r>
        <w:rPr>
          <w:lang w:val="sw_KE" w:bidi="sw_KE"/>
        </w:rPr>
        <w:t xml:space="preserve">Sitisha hapa na uonyeshe timu yako picha ya </w:t>
      </w:r>
      <w:r>
        <w:rPr>
          <w:lang w:val="sw_KE" w:bidi="sw_KE"/>
        </w:rPr>
        <w:t>shekeli</w:t>
      </w:r>
      <w:r>
        <w:rPr>
          <w:lang w:val="sw_KE" w:bidi="sw_KE"/>
        </w:rPr>
        <w:t>.</w:t>
      </w:r>
    </w:p>
    <w:p>
      <w:pPr/>
      <w:r>
        <w:rPr>
          <w:lang w:val="sw_KE" w:bidi="sw_KE"/>
        </w:rPr>
      </w:r>
      <w:r>
        <w:rPr>
          <w:lang w:val="sw_KE" w:bidi="sw_KE"/>
        </w:rPr>
        <w:t xml:space="preserve">Sitisha hapa na uonyeshe timu yako picha ya </w:t>
      </w:r>
      <w:r>
        <w:rPr>
          <w:lang w:val="sw_KE" w:bidi="sw_KE"/>
        </w:rPr>
        <w:t>kamba ya uvuvi na ndoano</w:t>
      </w:r>
      <w:r>
        <w:rPr>
          <w:lang w:val="sw_KE" w:bidi="sw_KE"/>
        </w:rPr>
        <w:t>.</w:t>
      </w:r>
    </w:p>
    <w:p>
      <w:pPr/>
      <w:r>
        <w:rPr>
          <w:lang w:val="sw_KE" w:bidi="sw_KE"/>
        </w:rPr>
      </w:r>
      <w:r>
        <w:rPr>
          <w:lang w:val="sw_KE" w:bidi="sw_KE"/>
        </w:rPr>
        <w:t>Jadili na timu yako: Baadhi ya mambo gani ambayo watu wanafanya katika utamaduni wenu ili wasikasirikishe viongozi wa kidini?</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3.</w:t>
      </w:r>
    </w:p>
    <w:p>
      <w:pPr/>
      <w:r>
        <w:rPr>
          <w:lang w:val="sw_KE" w:bidi="sw_KE"/>
        </w:rPr>
      </w:r>
      <w:r>
        <w:rPr>
          <w:b/>
          <w:lang w:val="sw_KE" w:bidi="sw_KE"/>
        </w:rPr>
        <w:t>Tukio la kwanza:</w:t>
      </w:r>
      <w:r>
        <w:rPr>
          <w:lang w:val="sw_KE" w:bidi="sw_KE"/>
        </w:rPr>
        <w:t xml:space="preserve"> Yesu na wanafunzi wake wako pamoja katika Galilaya na Yesu tena anawaambia wanafunzi kwamba atakufa. Pia anaongeza kwamba mtu atamsaliti Wanafunzi wanahuzunishwa sana na habari hii.</w:t>
      </w:r>
    </w:p>
    <w:p>
      <w:pPr/>
      <w:r>
        <w:rPr>
          <w:lang w:val="sw_KE" w:bidi="sw_KE"/>
        </w:rPr>
      </w:r>
      <w:r>
        <w:rPr>
          <w:b/>
          <w:lang w:val="sw_KE" w:bidi="sw_KE"/>
        </w:rPr>
        <w:t>Tukio la pili:</w:t>
      </w:r>
      <w:r>
        <w:rPr>
          <w:lang w:val="sw_KE" w:bidi="sw_KE"/>
        </w:rPr>
        <w:t xml:space="preserve"> Petro yuko nje katika Kapernaumu na baadhi ya watoza ushuru wanamwuliza kama Yesu analipa kodi ya hekalu. Petro anasema ndio, anafanya hivyo.</w:t>
      </w:r>
    </w:p>
    <w:p>
      <w:pPr/>
      <w:r>
        <w:rPr>
          <w:lang w:val="sw_KE" w:bidi="sw_KE"/>
        </w:rPr>
      </w:r>
      <w:r>
        <w:rPr>
          <w:b/>
          <w:lang w:val="sw_KE" w:bidi="sw_KE"/>
        </w:rPr>
        <w:t>Tukio la tatu:</w:t>
      </w:r>
      <w:r>
        <w:rPr>
          <w:lang w:val="sw_KE" w:bidi="sw_KE"/>
        </w:rPr>
        <w:t xml:space="preserve"> Petro anaingia ndani ya nyumba, na Yesu akamuuliza ni nani ambao wafalme wa duniani hukusanya kodi kutoka kwao—je, ni watoto wao wenyewe au watu wengine? Yesu anasema kwamba kwa sababu Mungu ni mfalme wa hekalu, wana wake, ikiwa ni pamoja na Yesu na Petro, hawapaswi kulipa kodi ya hekalu. Lakini Yesu hataki kuwakasirikisha watoza ushuru, kwa hiyo anamwambia Petro kuvua samaki na atapata sarafu ya fedha katika mdomo wa samaki ambayo anapaswa kuwapa watoza ushuru ili kulipa kodi ya Yesu na kodi ya hekalu la Petro.</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12 wa Yesu, ikiwa ni pamoja na Simoni Petro</w:t>
      </w:r>
    </w:p>
    <w:p>
      <w:pPr>
        <w:pStyle w:val="ListBullet"/>
        <w:spacing w:line="240" w:lineRule="auto"/>
        <w:ind w:left="720"/>
      </w:pPr>
      <w:r>
        <w:rPr>
          <w:lang w:val="sw_KE" w:bidi="sw_KE"/>
        </w:rPr>
      </w:r>
      <w:r>
        <w:rPr>
          <w:lang w:val="sw_KE" w:bidi="sw_KE"/>
        </w:rPr>
        <w:t>watoza ushuru wa hekalu</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Katika tukio la kwanza, Yesu na wanafunzi wake wako pamoja mahali fulani katika Galilaya, mkoa wa kaskazini mwa Israeli. Yesu na wanafunzi wake walikutana pamoja na Yesu aliwaambia mara ya pili kwamba atauawa. Wakati huu pia anaongeza kwamba atakuwa "mikononi mwa wanaume," ambayo ina maana kwamba mtu atamsaliti yeye. Wakati wanafunzi wanasikia habari hii wanahuzunika sana.</w:t>
      </w:r>
    </w:p>
    <w:p>
      <w:pPr/>
      <w:r>
        <w:rPr>
          <w:lang w:val="sw_KE" w:bidi="sw_KE"/>
        </w:rPr>
      </w:r>
      <w:r>
        <w:rPr>
          <w:lang w:val="sw_KE" w:bidi="sw_KE"/>
        </w:rPr>
        <w:t>Katika tukio la pili, "wao" wamekuja Kapernaumu, mji katika Galilaya. Hii pengine ina maana kwamba Yesu na wanafunzi wake 12 wote walikuwa wakikaa pamoja katika Kapernaumu. Petro yuko nje wakati baadhi ya watoza ushuru wa hekalu wanamwuliza kama Yesu analipa kodi ya hekalu. Kodi ya hekalu iliundwa na Mafarisayo, kikundi cha kidini katika Israeli wakati huo. Wanaume wote watu wazima wa Kiyahudi walilipa kodi ya hekalu ili kusaidia gharama za hekalu katika Yerusalemu. Petro anajibu, "Ndio."</w:t>
      </w:r>
    </w:p>
    <w:p>
      <w:pPr/>
      <w:r>
        <w:rPr>
          <w:lang w:val="sw_KE" w:bidi="sw_KE"/>
        </w:rPr>
      </w:r>
      <w:r>
        <w:rPr>
          <w:lang w:val="sw_KE" w:bidi="sw_KE"/>
        </w:rPr>
        <w:t>Katika tukio la tatu, Petro anaingia nyumba ambapo Yesu anaishi. Wanafunzi wengine pia wako katika Kapernaumu lakini hawatajwi katika tukio hili. Kabla ya Petro kuwa na fursa ya kuzungumza, Yesu anamwomba, "Unafikiri nini, Simoni? Je, wafalme wa dunia wanachukua kodi zao kutoka kwa wana wao au kutoka kwa wengine?" Yesu tayari alijua kile watoza ushuru walimwuliza Petro ingawa Petro hakumwambia. Yesu anamwuliza Petro, "Unafikiri nini, Simoni?" Tayari anajua jibu la swali, lakini anataka Petro kufikiri kuhusu jibu ili Yesu aweze kumfundisha kitu. Yesu anauliza ikiwa "wafalme wa dunia," au wafalme wa kibinadamu, wanatoza ushuru kutoka kwa wana wao au kutoka kwa watu wengine ambao si wana wao. Anatofautisha wafalme wa dunia na Mfalme wa hekalu, ambaye ni Mungu.</w:t>
      </w:r>
    </w:p>
    <w:p>
      <w:pPr/>
      <w:r>
        <w:rPr>
          <w:lang w:val="sw_KE" w:bidi="sw_KE"/>
        </w:rPr>
      </w:r>
      <w:r>
        <w:rPr>
          <w:lang w:val="sw_KE" w:bidi="sw_KE"/>
        </w:rPr>
        <w:t>Petro anajibu, "Kutoka kwa wengine." Yesu anasema, "Basi wana ni huru," ambayo ina maana wana hawapaswi kulipa kodi. Hata ingawa hawapaswi kulipa, Yesu hataki kukasirikisha watoza ushuru, kwa hiyo anamwambia Petro "kutupa kamba" au "kutupa ndoano yake" katika bahari ili kuvua samaki. Pengine anazungumza kuhusu Bahari ya Galilaya, kwa sababu Kapernaumu iko karibu na Bahari ya Galilaya. Anamwambia Petro kufungua mdomo wa samaki wa kwanza anayevua na atapata sarafu ya fedha katika mdomo wa samaki. Sarafu hiyo itakuwa na thamani ya kutosha kulipa kodi ya hekalu ya Yesu na ya Petro, na Petro anapaswa kuitoa kwa watoza ushuru.</w:t>
      </w:r>
    </w:p>
    <w:p>
      <w:pPr/>
      <w:r>
        <w:rPr>
          <w:lang w:val="sw_KE" w:bidi="sw_KE"/>
        </w:rPr>
      </w:r>
      <w:r>
        <w:rPr>
          <w:lang w:val="sw_KE" w:bidi="sw_KE"/>
        </w:rPr>
        <w:t xml:space="preserve">Sitisha hapa na uonyeshe timu yako picha ya </w:t>
      </w:r>
      <w:r>
        <w:rPr>
          <w:b/>
          <w:lang w:val="sw_KE" w:bidi="sw_KE"/>
        </w:rPr>
        <w:t>Bahari ya Galilaya</w:t>
      </w:r>
      <w:r>
        <w:rPr>
          <w:lang w:val="sw_KE" w:bidi="sw_KE"/>
        </w:rPr>
        <w:t>.</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3.</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12 wa Yesu, ikiwa ni pamoja na Simoni Petro</w:t>
      </w:r>
    </w:p>
    <w:p>
      <w:pPr>
        <w:pStyle w:val="ListBullet"/>
        <w:spacing w:line="240" w:lineRule="auto"/>
        <w:ind w:left="720"/>
      </w:pPr>
      <w:r>
        <w:rPr>
          <w:lang w:val="sw_KE" w:bidi="sw_KE"/>
        </w:rPr>
      </w:r>
      <w:r>
        <w:rPr>
          <w:lang w:val="sw_KE" w:bidi="sw_KE"/>
        </w:rPr>
        <w:t>watoza ushuru wa hekalu</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Yesu na wanafunzi wake 12 wanakutana pamoja na Yesu anawaambia wanafunzi, "Mwana wa Mtu anakaribia kukabidhiwa mikononi mwa wanadamu, na watamwua, na Mungu atamfufua siku ya tatu."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wanafunzi, "Unahisi vipi?" Unaweza kusikia mambo kama: "Ninahuzunika sana!" Sitaki Yesu afe!"</w:t>
      </w:r>
    </w:p>
    <w:p>
      <w:pPr>
        <w:pStyle w:val="ListBullet"/>
        <w:spacing w:line="240" w:lineRule="auto"/>
        <w:ind w:left="720"/>
      </w:pPr>
      <w:r>
        <w:rPr>
          <w:lang w:val="sw_KE" w:bidi="sw_KE"/>
        </w:rPr>
      </w:r>
      <w:r>
        <w:rPr>
          <w:lang w:val="sw_KE" w:bidi="sw_KE"/>
        </w:rPr>
        <w:t>Muulize mwigizaji anayeigiza Yesu, "Unahisi vipi?" Unaweza kusikia mambo kama: "Je, bado hawajaisikia hadithi kamili?" au "Ni lini watafahamu kwamba Mungu atanifufua kutoka kwa kifo siku ya tatu?"</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na wanafunzi wake wako Kapernaumu. Petro yuko nje wakati watoza ushuru wanamwuliza kama Yesu analipa kodi ya hekalu ambayo wanaume wote wa Kiyahudi wanalipa ili kusaidia gharama za hekalu la Yerusalemu. Petro anajibu, "ndiyo."</w:t>
      </w:r>
    </w:p>
    <w:p>
      <w:pPr/>
      <w:r>
        <w:rPr>
          <w:lang w:val="sw_KE" w:bidi="sw_KE"/>
        </w:rPr>
      </w:r>
      <w:r>
        <w:rPr>
          <w:lang w:val="sw_KE" w:bidi="sw_KE"/>
        </w:rPr>
        <w:t>Kisha Petro anaingia nyumbani ambapo Yesu anakaa. Wanafunzi wengine wapo Kapernaumu lakini hawatajwi katika tukio hili. Kabla ya Petro kuwa na fursa ya kuzungumza, Yesu anamwuliza, "Unafikiri nini, Simoni? Je, wafalme wa dunia wanachukua kodi zao kutoka kwa wana wao au kutoka kwa wengine?" Petro anasema wanachukua kodi kutoka kwa wengine. Yesu anasema, "Basi wana ni huru."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Petro, "Unahisi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anamwambia Petro hataki kuwakasirikisha watoza ushuru, kwa hiyo Petro anapaswa kwenda baharini na kuvua samaki. Pengine anazungumza kuhusu Bahari ya Galilaya, ziwa kubwa karibu na Kapernaumu. Petro anapaswa “kutupa ndoano yake” ili kuvua samaki. Anamwambia afungue kinywa cha samaki wa kwanza atakayevua na atapata sarafu ya fedha ya kutosha kulipa kodi ya hekalu kwa ajili ya Yesu na Petro. Kisha anapaswa kutoa sarafu kwa watoza ushuru ili kulipa kodi yao.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Petro, "Unahisi vipi?" Unaweza kusikia mambo kama: "Siwezi kusubiri kuona muujiza huu!" "Yesu anataka nilipe kodi hata ingawa mimi ni mwana wa Mungu. Wakati mwingine ninapaswa kudumisha amani hata kama inamaanisha kuachilia baadhi ya haki zangu za uhuru. Hii ni ngumu," "Yesu hataki tuwakasirikishe watoza ushuru wa hekalu," au "Yesu ana nguvu ya kuweka pesa ninayohitaji katika kinywa cha samaki nitakayemvua!"</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Hadithi hii inafanyika wakati wanafunzi wanakutana tena na Yesu katika </w:t>
      </w:r>
      <w:r>
        <w:rPr>
          <w:b/>
          <w:lang w:val="sw_KE" w:bidi="sw_KE"/>
        </w:rPr>
        <w:t>Galilaya</w:t>
      </w:r>
      <w:r>
        <w:rPr>
          <w:lang w:val="sw_KE" w:bidi="sw_KE"/>
        </w:rPr>
        <w:t xml:space="preserve">. Utakumbuka kwamba Galilaya ni mkoa wa kaskazini mwa Israeli. Neno </w:t>
      </w:r>
      <w:r>
        <w:rPr>
          <w:lang w:val="sw_KE" w:bidi="sw_KE"/>
        </w:rPr>
        <w:t>Galilaya</w:t>
      </w:r>
      <w:r>
        <w:rPr>
          <w:lang w:val="sw_KE" w:bidi="sw_KE"/>
        </w:rPr>
        <w:t xml:space="preserve"> linapatikana katika Faharasa Kuu.</w:t>
      </w:r>
    </w:p>
    <w:p>
      <w:pPr/>
      <w:r>
        <w:rPr>
          <w:lang w:val="sw_KE" w:bidi="sw_KE"/>
        </w:rPr>
      </w:r>
      <w:r>
        <w:rPr>
          <w:lang w:val="sw_KE" w:bidi="sw_KE"/>
        </w:rPr>
        <w:t xml:space="preserve">Yesu anasema </w:t>
      </w:r>
      <w:r>
        <w:rPr>
          <w:b/>
          <w:lang w:val="sw_KE" w:bidi="sw_KE"/>
        </w:rPr>
        <w:t>Mwana wa Mtu</w:t>
      </w:r>
      <w:r>
        <w:rPr>
          <w:lang w:val="sw_KE" w:bidi="sw_KE"/>
        </w:rPr>
        <w:t xml:space="preserve"> atatolewa </w:t>
      </w:r>
      <w:r>
        <w:rPr>
          <w:b/>
          <w:lang w:val="sw_KE" w:bidi="sw_KE"/>
        </w:rPr>
        <w:t>mikononi mwa wanadamu</w:t>
      </w:r>
      <w:r>
        <w:rPr>
          <w:lang w:val="sw_KE" w:bidi="sw_KE"/>
        </w:rPr>
        <w:t xml:space="preserve"> nao watamwua. Utakumbuka kwamba Yesu mara nyingi anatumia cheo cha </w:t>
      </w:r>
      <w:r>
        <w:rPr>
          <w:b/>
          <w:lang w:val="sw_KE" w:bidi="sw_KE"/>
        </w:rPr>
        <w:t>Mwana wa Mtu</w:t>
      </w:r>
      <w:r>
        <w:rPr>
          <w:lang w:val="sw_KE" w:bidi="sw_KE"/>
        </w:rPr>
        <w:t xml:space="preserve"> ili kujiita mwenyewe kwa sababu kinamaanisha Masihi. Tumia kifungu sawa kwa Mwana wa Mtu ambacho ulichotumia kabla. Neno </w:t>
      </w:r>
      <w:r>
        <w:rPr>
          <w:lang w:val="sw_KE" w:bidi="sw_KE"/>
        </w:rPr>
        <w:t>Mwana wa Mtu</w:t>
      </w:r>
      <w:r>
        <w:rPr>
          <w:lang w:val="sw_KE" w:bidi="sw_KE"/>
        </w:rPr>
        <w:t xml:space="preserve"> linapatikana katika Faharasa Kuu. Kutolewa "mikononi mwa wanadamu" ni usemi wa Kiebrania ambao una maana "kwa nguvu ya wanadamu." Yesu anasema kwamba mtu atamsaliti kwa wanadamu ambao watamwua.</w:t>
      </w:r>
    </w:p>
    <w:p>
      <w:pPr/>
      <w:r>
        <w:rPr>
          <w:lang w:val="sw_KE" w:bidi="sw_KE"/>
        </w:rPr>
      </w:r>
      <w:r>
        <w:rPr>
          <w:b/>
          <w:lang w:val="sw_KE" w:bidi="sw_KE"/>
        </w:rPr>
        <w:t>Wanafunzi</w:t>
      </w:r>
      <w:r>
        <w:rPr>
          <w:lang w:val="sw_KE" w:bidi="sw_KE"/>
        </w:rPr>
        <w:t xml:space="preserve"> walijazwa </w:t>
      </w:r>
      <w:r>
        <w:rPr>
          <w:b/>
          <w:lang w:val="sw_KE" w:bidi="sw_KE"/>
        </w:rPr>
        <w:t>na huzuni</w:t>
      </w:r>
      <w:r>
        <w:rPr>
          <w:lang w:val="sw_KE" w:bidi="sw_KE"/>
        </w:rPr>
        <w:t xml:space="preserve">. Utakumbuka kwamba mwanafunzi ni mtu ambaye anamfuata Yesu. Tumia neno sawa kwa wanafunzi ambalo ulikuwa umelitumia kabla. Neno </w:t>
      </w:r>
      <w:r>
        <w:rPr>
          <w:lang w:val="sw_KE" w:bidi="sw_KE"/>
        </w:rPr>
        <w:t>mwanafunzi</w:t>
      </w:r>
      <w:r>
        <w:rPr>
          <w:lang w:val="sw_KE" w:bidi="sw_KE"/>
        </w:rPr>
        <w:t xml:space="preserve"> linapatikana katika Faharasa Kuu. "Kujazwa na huzuni" ina maana wana huzuni nyingi.</w:t>
      </w:r>
    </w:p>
    <w:p>
      <w:pPr/>
      <w:r>
        <w:rPr>
          <w:lang w:val="sw_KE" w:bidi="sw_KE"/>
        </w:rPr>
      </w:r>
      <w:r>
        <w:rPr>
          <w:lang w:val="sw_KE" w:bidi="sw_KE"/>
        </w:rPr>
        <w:t xml:space="preserve">Watoza ushuru wanamuuliza Petro kama Yesu analipa kodi ya hekalu ya drakma mbili. </w:t>
      </w:r>
      <w:r>
        <w:rPr>
          <w:b/>
          <w:lang w:val="sw_KE" w:bidi="sw_KE"/>
        </w:rPr>
        <w:t>Drakma</w:t>
      </w:r>
      <w:r>
        <w:rPr>
          <w:lang w:val="sw_KE" w:bidi="sw_KE"/>
        </w:rPr>
        <w:t xml:space="preserve"> ni kitengo cha pesa. Ilikuwa na thamani ya takriban mshahara wa siku mbili.</w:t>
      </w:r>
    </w:p>
    <w:p>
      <w:pPr/>
      <w:r>
        <w:rPr>
          <w:lang w:val="sw_KE" w:bidi="sw_KE"/>
        </w:rPr>
      </w:r>
      <w:r>
        <w:rPr>
          <w:lang w:val="sw_KE" w:bidi="sw_KE"/>
        </w:rPr>
        <w:t xml:space="preserve">Yesu anasema hataki kutoa </w:t>
      </w:r>
      <w:r>
        <w:rPr>
          <w:b/>
          <w:lang w:val="sw_KE" w:bidi="sw_KE"/>
        </w:rPr>
        <w:t>kikwazo</w:t>
      </w:r>
      <w:r>
        <w:rPr>
          <w:lang w:val="sw_KE" w:bidi="sw_KE"/>
        </w:rPr>
        <w:t xml:space="preserve"> wala kusababisha </w:t>
      </w:r>
      <w:r>
        <w:rPr>
          <w:b/>
          <w:lang w:val="sw_KE" w:bidi="sw_KE"/>
        </w:rPr>
        <w:t>watu wajikwae</w:t>
      </w:r>
      <w:r>
        <w:rPr>
          <w:lang w:val="sw_KE" w:bidi="sw_KE"/>
        </w:rPr>
        <w:t>. Anamaanisha hataki kuwafanya watoza ushuru wawe na hasira au kukasirika naye.</w:t>
      </w:r>
    </w:p>
    <w:p>
      <w:pPr/>
      <w:r>
        <w:rPr>
          <w:lang w:val="sw_KE" w:bidi="sw_KE"/>
        </w:rPr>
      </w:r>
      <w:r>
        <w:rPr>
          <w:b/>
          <w:lang w:val="sw_KE" w:bidi="sw_KE"/>
        </w:rPr>
        <w:t>Bahari</w:t>
      </w:r>
      <w:r>
        <w:rPr>
          <w:lang w:val="sw_KE" w:bidi="sw_KE"/>
        </w:rPr>
        <w:t xml:space="preserve"> ambayo Yesu anataja pengine ni </w:t>
      </w:r>
      <w:r>
        <w:rPr>
          <w:lang w:val="sw_KE" w:bidi="sw_KE"/>
        </w:rPr>
        <w:t>Bahari ya Galilaya</w:t>
      </w:r>
      <w:r>
        <w:rPr>
          <w:lang w:val="sw_KE" w:bidi="sw_KE"/>
        </w:rPr>
        <w:t>, ziwa kubwa karibu na Kapernaumu.</w:t>
      </w:r>
    </w:p>
    <w:p>
      <w:pPr/>
      <w:r>
        <w:rPr>
          <w:lang w:val="sw_KE" w:bidi="sw_KE"/>
        </w:rPr>
      </w:r>
      <w:r>
        <w:rPr>
          <w:lang w:val="sw_KE" w:bidi="sw_KE"/>
        </w:rPr>
        <w:t xml:space="preserve">Yesu anasema Petro atapata sarafu ya fedha au </w:t>
      </w:r>
      <w:r>
        <w:rPr>
          <w:b/>
          <w:lang w:val="sw_KE" w:bidi="sw_KE"/>
        </w:rPr>
        <w:t>shekeli</w:t>
      </w:r>
      <w:r>
        <w:rPr>
          <w:lang w:val="sw_KE" w:bidi="sw_KE"/>
        </w:rPr>
        <w:t xml:space="preserve"> katika mdomo wa samaki. Shekeli ilikuwa sarafu yenye thamani ya kutosha kulipa kodi kwa ajili ya Yesu na Petro.</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18:1–9</w:t>
      </w:r>
      <w:r>
        <w:rPr>
          <w:lang w:val="sw_KE" w:bidi="sw_KE"/>
        </w:rPr>
      </w:r>
    </w:p>
    <w:p>
      <w:pPr>
        <w:pStyle w:val="Heading3"/>
      </w:pPr>
      <w:r>
        <w:rPr>
          <w:lang w:val="sw_KE" w:bidi="sw_KE"/>
        </w:rPr>
        <w:t>Sikiliza na Moyo</w:t>
      </w:r>
    </w:p>
    <w:p>
      <w:pPr/>
      <w:r>
        <w:rPr>
          <w:lang w:val="sw_KE" w:bidi="sw_KE"/>
        </w:rPr>
      </w:r>
      <w:r>
        <w:rPr>
          <w:lang w:val="sw_KE" w:bidi="sw_KE"/>
        </w:rPr>
        <w:t>Sikiliza Mathayo 18:1–9 na utie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Hadithi hii inatokea karibu na wakati wa hadithi kuhusu kodi ya hekalu, au muda mfupi baada yake. Yesu alisema kwamba wafalme hawatoi ushuru kwa wana wao wenyewe, na kwamba Yesu na Petro hawapaswi kulipa kodi ya hekalu. Huenda mazungumzo haya yaliwafanya wanafunzi waanze kujiuliza kama wao ni watu muhimu katika ufalme wa Mungu.</w:t>
      </w:r>
    </w:p>
    <w:p>
      <w:pPr/>
      <w:r>
        <w:rPr>
          <w:lang w:val="sw_KE" w:bidi="sw_KE"/>
        </w:rPr>
      </w:r>
      <w:r>
        <w:rPr>
          <w:lang w:val="sw_KE" w:bidi="sw_KE"/>
        </w:rPr>
        <w:t>Yesu na wanafunzi wake pengine bado wako katika Kapernaumu wakati huu. Wanafunzi wanakuja kwa Yesu na kumuliza "Ni nani mkubwa zaidi katika ufalme wa mbinguni?" Utakumbuka kwamba "ufalme wa mbinguni" inarejelea ufalme wa Mungu. Wanataka kujua ni nani mtu muhimu zaidi au aliyeheshimiwa zaidi katika ufalme wa Mungu. Yesu anamwomba mtoto mdogo kuja karibu naye, na anamweka mtoto kati yake na wanafunzi wake ambapo wote wanaweza kumwona. Anasema, "Kweli, ninawaambia" ambayo ina maana anataka wanafunzi wamsikilize kwa makini kile atakachosema baadaye.</w:t>
      </w:r>
    </w:p>
    <w:p>
      <w:pPr/>
      <w:r>
        <w:rPr>
          <w:lang w:val="sw_KE" w:bidi="sw_KE"/>
        </w:rPr>
      </w:r>
      <w:r>
        <w:rPr>
          <w:lang w:val="sw_KE" w:bidi="sw_KE"/>
        </w:rPr>
        <w:t>Yesu anawaambia kwamba ikiwa hawageuki, au kubadilisha mawazo yao, na kuwa kama watoto wadogo, hawawezi kabisa kuwa washiriki wa ufalme wa mbinguni. Kwa hiyo, yeyote anayejinyenyekeza au kujishusha kama mtoto huyo mdogo ndiye aliye mkuu zaidi katika ufalme wa mbinguni. Watoto walikuwa watu wa chini zaidi katika jamii ya Kiyahudi wakati huo. Hawakuwa na miili midogo tu, pia hawakuwa na mamlaka au nguvu au fursa. Hii inaonyesha kwamba ufalme wa mbinguni ni tofauti na falme za dunia.</w:t>
      </w:r>
    </w:p>
    <w:p>
      <w:pPr/>
      <w:r>
        <w:rPr>
          <w:lang w:val="sw_KE" w:bidi="sw_KE"/>
        </w:rPr>
      </w:r>
      <w:r>
        <w:rPr>
          <w:lang w:val="sw_KE" w:bidi="sw_KE"/>
        </w:rPr>
        <w:t>Kisha Yesu anasema kwamba mtu yeyote ambaye anapokea, au anakaribisha, mtoto kama huyu "kwa jina lake," au kwa sababu ya yeye, anampokea Yesu.</w:t>
      </w:r>
    </w:p>
    <w:p>
      <w:pPr/>
      <w:r>
        <w:rPr>
          <w:lang w:val="sw_KE" w:bidi="sw_KE"/>
        </w:rPr>
      </w:r>
      <w:r>
        <w:rPr>
          <w:lang w:val="sw_KE" w:bidi="sw_KE"/>
        </w:rPr>
        <w:t>Jadilini pamoja na timu yenu jinsi mnavyotambua watu wanaochukuliwa kuwa wakubwa zaidi katika utamaduni wenu. Wanaonekanaje? Wanatendaje? Wanatendewaje tofauti na watu wengine?</w:t>
      </w:r>
    </w:p>
    <w:p>
      <w:pPr/>
      <w:r>
        <w:rPr>
          <w:lang w:val="sw_KE" w:bidi="sw_KE"/>
        </w:rPr>
      </w:r>
      <w:r>
        <w:rPr>
          <w:lang w:val="sw_KE" w:bidi="sw_KE"/>
        </w:rPr>
        <w:t>Jadilini pamoja na timu yenu jinsi mnavyotambua watu wanaochukuliwa kuwa wa chini zaidi katika utamaduni wenu. Wanaonekanaje? Wanatendaje? Watu wanawatendea vipi wale ambao ni wa chini zaidi kuliko wanavyowatendea watu wengine? Utamaduni wenu ni tofauti kwa njia gani na ufalme wa mbinguni ambao Yesu anaeleza?</w:t>
      </w:r>
    </w:p>
    <w:p>
      <w:pPr/>
      <w:r>
        <w:rPr>
          <w:lang w:val="sw_KE" w:bidi="sw_KE"/>
        </w:rPr>
      </w:r>
      <w:r>
        <w:rPr>
          <w:lang w:val="sw_KE" w:bidi="sw_KE"/>
        </w:rPr>
        <w:t>Lakini Yesu anasema kama mtu yeyote anamshawishi mmoja wa waumini ambao ni kama watoto wadogo kutenda dhambi, ingekuwa bora kama mtu alifunga jiwe kubwa la kusagia karibu na shingo ya mtu huyo na kumzamisha katika sehemu ya kina zaidi ya bahari. Jiwe la kusagia lilikuwa jiwe kubwa, nzito lililotumiwa kwa kusaga nafaka. Ikiwa mtu alikuwa na jiwe la kusagia lililofungwa karibu na shingo yake hangeweza kuogelea na angezama. Yesu anasema kwamba adhabu ya kumshawishi mtu ambaye anamwamini kufanya dhambi itakuwa mbaya sana kuliko kuwa na jiwe la kusagia lililofungwa karibu na shingo yako na kutupwa katika sehemu ya kina zaidi ya bahari. Yesu anatumia picha hii ya kutisha ili kuwasaidia wanafunzi wake kuelewa jinsi ni muhimu kumfanya mmoja wa wafuasi wa Yesu kupoteza imani naye. Wafuasi wa Yesu si watu wenye nguvu wa dunia, lakini Mungu ana nguvu na atamwadhibu mtu yeyote ambaye anamjaribu kufanya dhambi.</w:t>
      </w:r>
    </w:p>
    <w:p>
      <w:pPr/>
      <w:r>
        <w:rPr>
          <w:lang w:val="sw_KE" w:bidi="sw_KE"/>
        </w:rPr>
      </w:r>
      <w:r>
        <w:rPr>
          <w:lang w:val="sw_KE" w:bidi="sw_KE"/>
        </w:rPr>
        <w:t xml:space="preserve">Sitisha hapa na uonyeshe timu yako picha ya jiwe la </w:t>
      </w:r>
      <w:r>
        <w:rPr>
          <w:lang w:val="sw_KE" w:bidi="sw_KE"/>
        </w:rPr>
        <w:t>kusagia</w:t>
      </w:r>
      <w:r>
        <w:rPr>
          <w:lang w:val="sw_KE" w:bidi="sw_KE"/>
        </w:rPr>
        <w:t>.</w:t>
      </w:r>
    </w:p>
    <w:p>
      <w:pPr/>
      <w:r>
        <w:rPr>
          <w:lang w:val="sw_KE" w:bidi="sw_KE"/>
        </w:rPr>
      </w:r>
      <w:r>
        <w:rPr>
          <w:lang w:val="sw_KE" w:bidi="sw_KE"/>
        </w:rPr>
        <w:t>Wakati Yesu anasema, "Ole kwa dunia" anamaanisha "Ni mbaya sana, jinsi ya kuhuzunika, kwa watu wa dunia" kwa sababu wanawajaribu waumini kufanya dhambi. Watu daima watawajaribu wengine kufanya dhambi lakini "ole," au huzuni na maumivu, kwa mtu ambaye anawajaribu wengine kufanya dhambi. Mungu atamwadhibu mtu huyo.</w:t>
      </w:r>
    </w:p>
    <w:p>
      <w:pPr/>
      <w:r>
        <w:rPr>
          <w:lang w:val="sw_KE" w:bidi="sw_KE"/>
        </w:rPr>
      </w:r>
      <w:r>
        <w:rPr>
          <w:lang w:val="sw_KE" w:bidi="sw_KE"/>
        </w:rPr>
        <w:t>Jadili na timu yako jinsi watu katika utamaduni wenu wanawaonya wengine kuhusu hatari.</w:t>
      </w:r>
    </w:p>
    <w:p>
      <w:pPr/>
      <w:r>
        <w:rPr>
          <w:lang w:val="sw_KE" w:bidi="sw_KE"/>
        </w:rPr>
      </w:r>
      <w:r>
        <w:rPr>
          <w:lang w:val="sw_KE" w:bidi="sw_KE"/>
        </w:rPr>
        <w:t>Yesu anasema kama mkono wa mtu au mguu unamjaribu kufanya dhambi, anapaswa kuukata na kuuondoa. Ni bora kwa mtu kuingia uzima wa milele akiwa na mkono mmoja tu au mguu mmoja kuliko kuwa na mikono yote miwili na miguu yote miwili lakini kutupwa na Mungu katika moto wa milele wa Jahannamu. Yesu hawaambii watu kukata mikono na miguu yao. Anasimulia mfano ili kuonyesha jinsi dhambi ni hatari. Watu wanapaswa kufanya kila wawezalo ili kujiepusha na dhambi, hata kama itawalazimu kuacha mambo mengi ili kupinga majaribu.</w:t>
      </w:r>
    </w:p>
    <w:p>
      <w:pPr/>
      <w:r>
        <w:rPr>
          <w:lang w:val="sw_KE" w:bidi="sw_KE"/>
        </w:rPr>
      </w:r>
      <w:r>
        <w:rPr>
          <w:lang w:val="sw_KE" w:bidi="sw_KE"/>
        </w:rPr>
        <w:t>Jadili na timu yako jinsi utamaduni wako unavyofikiri kuhusu watu ambao wanakosa sehemu za mwili wao.</w:t>
      </w:r>
    </w:p>
    <w:p>
      <w:pPr/>
      <w:r>
        <w:rPr>
          <w:lang w:val="sw_KE" w:bidi="sw_KE"/>
        </w:rPr>
      </w:r>
      <w:r>
        <w:rPr>
          <w:lang w:val="sw_KE" w:bidi="sw_KE"/>
        </w:rPr>
        <w:t>Pia anasema kwamba ikiwa jicho la mtu linamsababisha kutenda dhambi, anapaswa kuling’oa na kulitupa mbali. Ni bora kuwa na maisha ya milele na Mungu kwa jicho moja kuliko kutunza macho yote mawili na kumfanya Mungu akutupe katika kuzimu, ambapo moto unachoma milele. Tena, Yesu hawawaambii kutoa macho yao, lakini anawaonyesha jinsi dhambi ni hatari.</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3.</w:t>
      </w:r>
    </w:p>
    <w:p>
      <w:pPr/>
      <w:r>
        <w:rPr>
          <w:lang w:val="sw_KE" w:bidi="sw_KE"/>
        </w:rPr>
      </w:r>
      <w:r>
        <w:rPr>
          <w:b/>
          <w:lang w:val="sw_KE" w:bidi="sw_KE"/>
        </w:rPr>
        <w:t>Tukio la kwanza:</w:t>
      </w:r>
      <w:r>
        <w:rPr>
          <w:lang w:val="sw_KE" w:bidi="sw_KE"/>
        </w:rPr>
        <w:t xml:space="preserve"> Wanafunzi wanamjia Yesu na kumuuliza nani ndiye aliye mkuu au mwenye heshima zaidi katika ufalme wa mbinguni. Yesu anamwomba mtoto asimame kati yake na wanafunzi wake na kusema kuwa aliye mkuu zaidi katika ufalme wa mbinguni ni yule aliye mnyenyekevu na asiye na makuu kama mtoto mdogo. Wanafunzi ni lazima wageuke au wabadilishe mawazo yao na kuwa wanyenyekevu kama mtoto mdogo au hawataingia ufalme wa mbinguni.</w:t>
      </w:r>
    </w:p>
    <w:p>
      <w:pPr/>
      <w:r>
        <w:rPr>
          <w:lang w:val="sw_KE" w:bidi="sw_KE"/>
        </w:rPr>
      </w:r>
      <w:r>
        <w:rPr>
          <w:b/>
          <w:lang w:val="sw_KE" w:bidi="sw_KE"/>
        </w:rPr>
        <w:t>Tukio la pili:</w:t>
      </w:r>
      <w:r>
        <w:rPr>
          <w:lang w:val="sw_KE" w:bidi="sw_KE"/>
        </w:rPr>
        <w:t xml:space="preserve"> Ikiwa mtu yeyote anawakaribisha wafuasi wa Yesu, ambao ni kama watoto wadogo, kwa jina la Yesu, anamkaribisha Yesu. Lakini itakuwa ya kutisha kwa mtu yeyote ambaye anamjaribu mmoja wa wafuasi wake wanyenyekevu kutenda dhambi. Ingekuwa bora kwa mtu huyo kama angekuwa na jiwe la kusagia lililofungwa shingoni mwake na mtu amtupe katika sehemu ya kina zaidi ya bahari. Adhabu ya Mungu kwa kuwashawishi wafuasi wake kufanya dhambi itakuwa mbaya kuliko hiyo.</w:t>
      </w:r>
    </w:p>
    <w:p>
      <w:pPr/>
      <w:r>
        <w:rPr>
          <w:lang w:val="sw_KE" w:bidi="sw_KE"/>
        </w:rPr>
      </w:r>
      <w:r>
        <w:rPr>
          <w:b/>
          <w:lang w:val="sw_KE" w:bidi="sw_KE"/>
        </w:rPr>
        <w:t>Tukio la tatu:</w:t>
      </w:r>
      <w:r>
        <w:rPr>
          <w:lang w:val="sw_KE" w:bidi="sw_KE"/>
        </w:rPr>
        <w:t xml:space="preserve"> Yesu anatoa onyo kali dhidi ya majaribio ya kutenda dhambi. Anasema kwamba huzuni kubwa na maumivu yanasubiri wale ambao wanawajaribu wafuasi wake kufanya dhambi. Hata ingawa daima kutakuwa na wengine ambao wanawajaribu wengine kufanya dhambi, wale ambao wanawajaribu wengine kufanya dhambi wataadhibiwa vikali. Dhambi ni hatari sana kiasi kwamba hata kama mkono wako mwenyewe au mguu au jicho linakujaribu kutenda dhambi, unapaswa kuuondoa au kuliondoa. Ni bora kuingia katika uzima wa milele bila mkono mmoja, mguu mmoja, au jicho moja kuliko kuwa na mwili wako wote lakini Mungu akutupe katika moto wa milele wa kuzimu.</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wote 12 wa Yesu</w:t>
      </w:r>
    </w:p>
    <w:p>
      <w:pPr>
        <w:pStyle w:val="ListBullet"/>
        <w:spacing w:line="240" w:lineRule="auto"/>
        <w:ind w:left="720"/>
      </w:pPr>
      <w:r>
        <w:rPr>
          <w:lang w:val="sw_KE" w:bidi="sw_KE"/>
        </w:rPr>
      </w:r>
      <w:r>
        <w:rPr>
          <w:lang w:val="sw_KE" w:bidi="sw_KE"/>
        </w:rPr>
        <w:t>Mtoto mdogo</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Katika hadithi hii, wanafunzi wanamsikiliza Yesu akisimulia hadithi kadhaa kama mifano. Mpangilio haubadiliki, lakini Yesu anatoa mifano tofauti.</w:t>
      </w:r>
    </w:p>
    <w:p>
      <w:pPr/>
      <w:r>
        <w:rPr>
          <w:lang w:val="sw_KE" w:bidi="sw_KE"/>
        </w:rPr>
      </w:r>
      <w:r>
        <w:rPr>
          <w:b/>
          <w:lang w:val="sw_KE" w:bidi="sw_KE"/>
        </w:rPr>
        <w:t>Tukio la kwanza:</w:t>
      </w:r>
      <w:r>
        <w:rPr>
          <w:lang w:val="sw_KE" w:bidi="sw_KE"/>
        </w:rPr>
        <w:t xml:space="preserve"> Wanafunzi wanamwuliza Yesu, "Ni nani mkubwa zaidi katika ufalme wa mbinguni?" Wanataka kujua ni nani anayeheshimiwa zaidi katika ufalme wa Mungu. Wakati Yesu anawajibu, anatumia maneno yale yale: Mtu yeyote anayejinyenyekeza kama mtoto huyu ni "mkuu zaidi katika ufalme wa mbinguni."</w:t>
      </w:r>
    </w:p>
    <w:p>
      <w:pPr/>
      <w:r>
        <w:rPr>
          <w:lang w:val="sw_KE" w:bidi="sw_KE"/>
        </w:rPr>
      </w:r>
      <w:r>
        <w:rPr>
          <w:lang w:val="sw_KE" w:bidi="sw_KE"/>
        </w:rPr>
        <w:t>Yule mtoto alikuwa tayari amesimama karibu kiasi kwamba Yesu angeweza kumwomba aje asimame katikati yake na wanafunzi wake, ili wote waweze kumwona wakati Yesu akizungumza. Mtoto aliendelea kusimama kati yao wakati wa hadithi hii.</w:t>
      </w:r>
    </w:p>
    <w:p>
      <w:pPr/>
      <w:r>
        <w:rPr>
          <w:lang w:val="sw_KE" w:bidi="sw_KE"/>
        </w:rPr>
      </w:r>
      <w:r>
        <w:rPr>
          <w:lang w:val="sw_KE" w:bidi="sw_KE"/>
        </w:rPr>
        <w:t>Yesu anawaambia wanafunzi wake kwamba lazima “wageuke” au wabadilishe mawazo yao na wawe wanyenyekevu kama mtoto mdogo, la sivyo hawataingia katika ufalme wa mbinguni. Watoto walikuwa wa chini zaidi katika jamii ya Kiyahudi, lakini katika ufalme wa mbinguni, wale ambao ni wanyenyekevu ndio walio wakuu zaidi.</w:t>
      </w:r>
    </w:p>
    <w:p>
      <w:pPr/>
      <w:r>
        <w:rPr>
          <w:lang w:val="sw_KE" w:bidi="sw_KE"/>
        </w:rPr>
      </w:r>
      <w:r>
        <w:rPr>
          <w:b/>
          <w:lang w:val="sw_KE" w:bidi="sw_KE"/>
        </w:rPr>
        <w:t>Tukio la pili:</w:t>
      </w:r>
      <w:r>
        <w:rPr>
          <w:lang w:val="sw_KE" w:bidi="sw_KE"/>
        </w:rPr>
        <w:t xml:space="preserve"> Yesu bado anazungumza kuhusu mtoto, lakini ni wazi kwamba mtoto ni ishara kwa wafuasi wake ambao wanajinyenyekeza kama watoto wadogo. Yesu anasema kwamba mtu yeyote ambaye anamkaribisha mmoja wa wafuasi wake wanyenyekevu "kwa jina lake" au kwa sababu yake anamkaribisha Yesu mwenyewe. Lakini ikiwa mtu anamfanya mmoja wa wafuasi wake wanyenyekevu kutenda dhambi, ingekuwa bora kwa mtu huyo kama mtu alifunga jiwe kubwa, nzito la kusagia karibu na shingo yake na kumtupa katika sehemu ya kina zaidi ya bahari. Yesu anatumia picha hii ya kutisha ili kuonyesha kwamba ni dhambi ya kutisha kumfanya mmoja wa wafuasi wake wanyenyekevu kupoteza imani ndani yake.</w:t>
      </w:r>
    </w:p>
    <w:p>
      <w:pPr/>
      <w:r>
        <w:rPr>
          <w:lang w:val="sw_KE" w:bidi="sw_KE"/>
        </w:rPr>
      </w:r>
      <w:r>
        <w:rPr>
          <w:b/>
          <w:lang w:val="sw_KE" w:bidi="sw_KE"/>
        </w:rPr>
        <w:t>Tukio la tatu:</w:t>
      </w:r>
      <w:r>
        <w:rPr>
          <w:lang w:val="sw_KE" w:bidi="sw_KE"/>
        </w:rPr>
        <w:t xml:space="preserve"> Yesu anatoa onyo kali, akisema "Ole wa ulimwengu" kwa sababu ulimwengu unawajaribu watu kufanya dhambi. Kisha anatoa onyo la pili kali, akisema, "Ole kwa mtu ambaye anawajaribu wengine kutenda dhambi." Kisha anatoa onyo la tatu. Dhambi ni hatari sana kiasi kwamba Yesu anasema hata kama mkono wako mwenyewe au mguu unakufanya utende dhambi, ni bora kwako kuuondoa mkono au mguu wako na kuingia katika uzima wa milele bila sehemu ya mwili wako kuliko kuwa na mwili wako wote lakini Mungu akutupe katika moto wa milele wa kuzimu. Na hatimaye, anatoa onyo la nne. Ikiwa jicho lako mwenyewe linakufanya kutenda dhambi, liondoe. Ni bora kuingia katika uzima wa milele ukiwa na jicho moja tu kuliko kuwa na macho yote mawili na kutupwa na Mungu katika moto wa milele wa kuzimu. Yesu anatumia mifano hii ya kushangaza ili kuonyesha jinsi ilivyo hatari kushindwa na majaribu ya kutenda dhambi.</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3.</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wote 12 wa Yesu</w:t>
      </w:r>
    </w:p>
    <w:p>
      <w:pPr>
        <w:pStyle w:val="ListBullet"/>
        <w:spacing w:line="240" w:lineRule="auto"/>
        <w:ind w:left="720"/>
      </w:pPr>
      <w:r>
        <w:rPr>
          <w:lang w:val="sw_KE" w:bidi="sw_KE"/>
        </w:rPr>
      </w:r>
      <w:r>
        <w:rPr>
          <w:lang w:val="sw_KE" w:bidi="sw_KE"/>
        </w:rPr>
        <w:t>Mtoto mdogo</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Katika hadithi hii, wanafunzi wanamsikiliza Yesu akisimulia hadithi kadhaa kama mifano. Mpangilio haubadiliki, lakini Yesu anasimulia mifano tofauti.</w:t>
      </w:r>
    </w:p>
    <w:p>
      <w:pPr/>
      <w:r>
        <w:rPr>
          <w:lang w:val="sw_KE" w:bidi="sw_KE"/>
        </w:rPr>
      </w:r>
      <w:r>
        <w:rPr>
          <w:lang w:val="sw_KE" w:bidi="sw_KE"/>
        </w:rPr>
        <w:t>Wanafunzi wa Yesu wanakuja kwake na kumuuliza, "Ni nani mkubwa zaidi katika ufalme wa mbinguni?" Yesu anamwita mtoto aje kusimama kati yake na wanafunzi wake na kuwaambia kwamba ni lazima wageuke na kubadilisha mawazo yao na kuwa wanyenyekevu kama mtoto mdogo au hawataingia katika ufalme wa mbinguni. Walio wakuu zaidi katika ufalme wa mbinguni ni wale wanaojinyenyekeza kama watoto wadogo.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"Unahisi vipi?" Unaweza kusikia mambo kama: "Watoto hawana nguvu; mtu anaweza kuwa mkuu vipi kama hana nguvu?" au "Nina wasiwasi kwamba ikiwa nitakuwa mnyenyekevu kama mtoto mdogo, mtu anaweza kuniumiza" au "Ufalme wa mbinguni ni tofauti sana na falme za dunia!"</w:t>
      </w:r>
    </w:p>
    <w:p>
      <w:pPr/>
      <w:r>
        <w:rPr>
          <w:lang w:val="sw_KE" w:bidi="sw_KE"/>
        </w:rPr>
      </w:r>
      <w:r>
        <w:rPr>
          <w:lang w:val="sw_KE" w:bidi="sw_KE"/>
        </w:rPr>
        <w:t>Yesu anasema kwamba yeyote anayempokea mtu kama mtoto mdogo kwa jina lake, anampokea yeye. Lakini mtu yeyote akimsababisha mtu kama mtoto mdogo kutenda dhambi, ingekuwa bora zaidi kama mtu huyo angefungwa jiwe zito la kusagia shingoni mwake na mtu amtupe kwenye sehemu ya chini kabisa ya bahari ili azame.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"Unahisi vipi?" Unaweza kusikia mambo kama, "Nimeshtuka!" Ni nini kinachoweza kuwa mbaya kuliko adhabu hii?" au "Ninaogopa. Ninatumaini sitakabiliwa na adhabu hii" au "Adhabu ya Mungu kwa wale ambao wanawashawishi wengine kutenda dhambi bila shaka ni kali sana! Ni lazima niwe makini ili kuwakaribisha wafuasi wengine wa Yesu kana kwamba ni Yesu mwenyewe" au "Wale ambao wanamfuata Yesu ni lazima wajishushe kama watoto, lakini Mungu atamwadhibu mtu yeyote ambaye anajaribu kuwadhuru kwa sababu ni wanyenyekevu."</w:t>
      </w:r>
    </w:p>
    <w:p>
      <w:pPr/>
      <w:r>
        <w:rPr>
          <w:lang w:val="sw_KE" w:bidi="sw_KE"/>
        </w:rPr>
      </w:r>
      <w:r>
        <w:rPr>
          <w:lang w:val="sw_KE" w:bidi="sw_KE"/>
        </w:rPr>
        <w:t>Yesu anatoa maonyo mengi dhidi ya wale ambao wanawajaribu wengine kufanya dhambi: "Ole kwa dunia" na "Ole kwa mtu ambaye anawajaribu wengine kufanya dhambi" na "ondoa mkono wako au mguu au jicho ikiwa vinakujaribu kutenda dhambi."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"Unahisi vipi?" Unaweza kusikia mambo kama, "Ninashukuru Mungu atawaadhibu wale ambao wananijaribu kutenda dhambi," au "Ni lazima niwe makini ili kamwe nisijaribu wengine kutenda dhambi," au "Dhambi ni kubwa sana kwamba ni bora kupoteza sehemu za mwili wangu kuliko kushindwa na majaribu." Ni lazima nijilinde dhidi ya kutenda dhambi."</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b/>
          <w:lang w:val="sw_KE" w:bidi="sw_KE"/>
        </w:rPr>
        <w:t>Wanafunzi</w:t>
      </w:r>
      <w:r>
        <w:rPr>
          <w:lang w:val="sw_KE" w:bidi="sw_KE"/>
        </w:rPr>
        <w:t xml:space="preserve"> wanamwuliza Yesu, "Ni nani </w:t>
      </w:r>
      <w:r>
        <w:rPr>
          <w:b/>
          <w:lang w:val="sw_KE" w:bidi="sw_KE"/>
        </w:rPr>
        <w:t>mkubwa zaidi katika ufalme wa mbinguni</w:t>
      </w:r>
      <w:r>
        <w:rPr>
          <w:lang w:val="sw_KE" w:bidi="sw_KE"/>
        </w:rPr>
        <w:t>" na Yesu anajibu kwamba wale ambao wanajinyenyekeza kama watoto wadogo ni "wakubwa zaidi katika ufalme wa mbinguni." Tumia maneno sawa ili kutafsiri "mkubwa zaidi katika ufalme wa mbinguni" katika maeneo yote mawili. Utakumbuka kwamba "ufalme wa mbinguni" ni sawa na "</w:t>
      </w:r>
      <w:r>
        <w:rPr>
          <w:lang w:val="sw_KE" w:bidi="sw_KE"/>
        </w:rPr>
        <w:t>ufalme wa Mungu</w:t>
      </w:r>
      <w:r>
        <w:rPr>
          <w:lang w:val="sw_KE" w:bidi="sw_KE"/>
        </w:rPr>
        <w:t xml:space="preserve">." yote yanapatikana katika Faharasa Kuu. Wakati wanafunzi wanaposema </w:t>
      </w:r>
      <w:r>
        <w:rPr>
          <w:b/>
          <w:lang w:val="sw_KE" w:bidi="sw_KE"/>
        </w:rPr>
        <w:t>mkubwa zaidi</w:t>
      </w:r>
      <w:r>
        <w:rPr>
          <w:lang w:val="sw_KE" w:bidi="sw_KE"/>
        </w:rPr>
        <w:t xml:space="preserve">, wanamaanisha ni nani anayeheshimiwa zaidi au mwenye nguvu zaidi. Usisahau kutafsiri wanafunzi kwa njia sawa na ulivyofanya katika simulizi za awali, na kumbuka kwamba neno </w:t>
      </w:r>
      <w:r>
        <w:rPr>
          <w:lang w:val="sw_KE" w:bidi="sw_KE"/>
        </w:rPr>
        <w:t>wanafunzi</w:t>
      </w:r>
      <w:r>
        <w:rPr>
          <w:lang w:val="sw_KE" w:bidi="sw_KE"/>
        </w:rPr>
        <w:t xml:space="preserve"> linapatikana katika Faharasa Kuu.</w:t>
      </w:r>
    </w:p>
    <w:p>
      <w:pPr/>
      <w:r>
        <w:rPr>
          <w:lang w:val="sw_KE" w:bidi="sw_KE"/>
        </w:rPr>
      </w:r>
      <w:r>
        <w:rPr>
          <w:lang w:val="sw_KE" w:bidi="sw_KE"/>
        </w:rPr>
        <w:t>Kumbuka kwamba wakati Yesu anaposema, "</w:t>
      </w:r>
      <w:r>
        <w:rPr>
          <w:b/>
          <w:lang w:val="sw_KE" w:bidi="sw_KE"/>
        </w:rPr>
        <w:t>Kwa kweli ninawaambia</w:t>
      </w:r>
      <w:r>
        <w:rPr>
          <w:lang w:val="sw_KE" w:bidi="sw_KE"/>
        </w:rPr>
        <w:t>" au "</w:t>
      </w:r>
      <w:r>
        <w:rPr>
          <w:b/>
          <w:lang w:val="sw_KE" w:bidi="sw_KE"/>
        </w:rPr>
        <w:t>Kwa kweli ninawaambia</w:t>
      </w:r>
      <w:r>
        <w:rPr>
          <w:lang w:val="sw_KE" w:bidi="sw_KE"/>
        </w:rPr>
        <w:t>," anawaambia wanafunzi kusikiliza kwa makini kile anachoyenda kusema. Tumia maneno yale yale uliyotumia kutafsiri kifungu hiki hapo awali.</w:t>
      </w:r>
    </w:p>
    <w:p>
      <w:pPr/>
      <w:r>
        <w:rPr>
          <w:lang w:val="sw_KE" w:bidi="sw_KE"/>
        </w:rPr>
      </w:r>
      <w:r>
        <w:rPr>
          <w:lang w:val="sw_KE" w:bidi="sw_KE"/>
        </w:rPr>
        <w:t xml:space="preserve">Yesu anapowaambia wanafunzi wake kwamba lazima </w:t>
      </w:r>
      <w:r>
        <w:rPr>
          <w:b/>
          <w:lang w:val="sw_KE" w:bidi="sw_KE"/>
        </w:rPr>
        <w:t>waache</w:t>
      </w:r>
      <w:r>
        <w:rPr>
          <w:lang w:val="sw_KE" w:bidi="sw_KE"/>
        </w:rPr>
        <w:t xml:space="preserve"> dhambi zao na wawe kama </w:t>
      </w:r>
      <w:r>
        <w:rPr>
          <w:b/>
          <w:lang w:val="sw_KE" w:bidi="sw_KE"/>
        </w:rPr>
        <w:t>watoto wadogo</w:t>
      </w:r>
      <w:r>
        <w:rPr>
          <w:lang w:val="sw_KE" w:bidi="sw_KE"/>
        </w:rPr>
        <w:t xml:space="preserve">, anamaanisha wanapaswa kujishusha na kujinyenyekeza, kwa sababu watoto walikuwa wa hali ya chini zaidi katika jamii ya Kiyahudi. Hawakuwa na nguvu au mamlaka au fursa. Tafsiri dhambi sawa sawa na ulivyo tafsiri katika simulizi za awali. Neno </w:t>
      </w:r>
      <w:r>
        <w:rPr>
          <w:lang w:val="sw_KE" w:bidi="sw_KE"/>
        </w:rPr>
        <w:t>dhambi</w:t>
      </w:r>
      <w:r>
        <w:rPr>
          <w:lang w:val="sw_KE" w:bidi="sw_KE"/>
        </w:rPr>
        <w:t xml:space="preserve"> linapatikana kwenye Faharasa Kuu.</w:t>
      </w:r>
    </w:p>
    <w:p>
      <w:pPr/>
      <w:r>
        <w:rPr>
          <w:lang w:val="sw_KE" w:bidi="sw_KE"/>
        </w:rPr>
      </w:r>
      <w:r>
        <w:rPr>
          <w:b/>
          <w:lang w:val="sw_KE" w:bidi="sw_KE"/>
        </w:rPr>
        <w:t>Jiwe la kusagia</w:t>
      </w:r>
      <w:r>
        <w:rPr>
          <w:lang w:val="sw_KE" w:bidi="sw_KE"/>
        </w:rPr>
        <w:t xml:space="preserve"> lilikuwa jiwe kubwa, nzito lililotumiwa kwa kusaga nafaka. Ilikuwa kubwa sana kwamba punda kwa kawaida alifungwa nao ili kumhamisha. Ikiwa jiwe kubwa hii lilifungwa na mtu na walitupwa katika maji ya kina, hawangeweza kuogelea na wangezama.</w:t>
      </w:r>
    </w:p>
    <w:p>
      <w:pPr/>
      <w:r>
        <w:rPr>
          <w:lang w:val="sw_KE" w:bidi="sw_KE"/>
        </w:rPr>
      </w:r>
      <w:r>
        <w:rPr>
          <w:lang w:val="sw_KE" w:bidi="sw_KE"/>
        </w:rPr>
        <w:t xml:space="preserve">Sitisha hapa na uonyeshe timu yako picha ya jiwe la </w:t>
      </w:r>
      <w:r>
        <w:rPr>
          <w:lang w:val="sw_KE" w:bidi="sw_KE"/>
        </w:rPr>
        <w:t>kusagia</w:t>
      </w:r>
      <w:r>
        <w:rPr>
          <w:lang w:val="sw_KE" w:bidi="sw_KE"/>
        </w:rPr>
        <w:t>.</w:t>
      </w:r>
    </w:p>
    <w:p>
      <w:pPr/>
      <w:r>
        <w:rPr>
          <w:lang w:val="sw_KE" w:bidi="sw_KE"/>
        </w:rPr>
      </w:r>
      <w:r>
        <w:rPr>
          <w:lang w:val="sw_KE" w:bidi="sw_KE"/>
        </w:rPr>
        <w:t>Yesu anasema "</w:t>
      </w:r>
      <w:r>
        <w:rPr>
          <w:b/>
          <w:lang w:val="sw_KE" w:bidi="sw_KE"/>
        </w:rPr>
        <w:t>Ole</w:t>
      </w:r>
      <w:r>
        <w:rPr>
          <w:lang w:val="sw_KE" w:bidi="sw_KE"/>
        </w:rPr>
        <w:t xml:space="preserve"> kwa dunia" na "</w:t>
      </w:r>
      <w:r>
        <w:rPr>
          <w:b/>
          <w:lang w:val="sw_KE" w:bidi="sw_KE"/>
        </w:rPr>
        <w:t>Ole</w:t>
      </w:r>
      <w:r>
        <w:rPr>
          <w:lang w:val="sw_KE" w:bidi="sw_KE"/>
        </w:rPr>
        <w:t xml:space="preserve"> kwa mtu..." Hizi ni onyo kali. Wanamaanisha kwamba maumivu makubwa na huzuni yanasubiri dunia na mtu ambaye anawashawishi wengine kutenda dhambi.</w:t>
      </w:r>
    </w:p>
    <w:p>
      <w:pPr/>
      <w:r>
        <w:rPr>
          <w:lang w:val="sw_KE" w:bidi="sw_KE"/>
        </w:rPr>
      </w:r>
      <w:r>
        <w:rPr>
          <w:lang w:val="sw_KE" w:bidi="sw_KE"/>
        </w:rPr>
        <w:t xml:space="preserve">Yesu anasema ni bora kuingia maisha ya milele ukiwa </w:t>
      </w:r>
      <w:r>
        <w:rPr>
          <w:b/>
          <w:lang w:val="sw_KE" w:bidi="sw_KE"/>
        </w:rPr>
        <w:t>mlemavu</w:t>
      </w:r>
      <w:r>
        <w:rPr>
          <w:lang w:val="sw_KE" w:bidi="sw_KE"/>
        </w:rPr>
        <w:t xml:space="preserve"> au </w:t>
      </w:r>
      <w:r>
        <w:rPr>
          <w:b/>
          <w:lang w:val="sw_KE" w:bidi="sw_KE"/>
        </w:rPr>
        <w:t>kilema</w:t>
      </w:r>
      <w:r>
        <w:rPr>
          <w:lang w:val="sw_KE" w:bidi="sw_KE"/>
        </w:rPr>
        <w:t>. Mlemavu anarejelea mtu ambaye ana mkono au mguu ulioharibika au uliopotea. Kilema hurejelea mtu ambaye ana shida kutembea kwa sababu mguu mmoja au yote miwili haipo au imeharibika.</w:t>
      </w:r>
    </w:p>
    <w:p>
      <w:pPr/>
      <w:r>
        <w:rPr>
          <w:lang w:val="sw_KE" w:bidi="sw_KE"/>
        </w:rPr>
      </w:r>
      <w:r>
        <w:rPr>
          <w:lang w:val="sw_KE" w:bidi="sw_KE"/>
        </w:rPr>
        <w:t xml:space="preserve">Yesu anasema ni bora kuingia katika uzima wa milele ukiwa kilema au mlemavu kuliko kuwa na mwili wako mzima lakini Mungu akutupe </w:t>
      </w:r>
      <w:r>
        <w:rPr>
          <w:b/>
          <w:lang w:val="sw_KE" w:bidi="sw_KE"/>
        </w:rPr>
        <w:t>kuzimu</w:t>
      </w:r>
      <w:r>
        <w:rPr>
          <w:lang w:val="sw_KE" w:bidi="sw_KE"/>
        </w:rPr>
        <w:t xml:space="preserve">, ambako moto huwaka milele. Kumbuka kutumia neno sawa kwa kuzimu kama vile ulilotumia katika simulizi za awali. Neno </w:t>
      </w:r>
      <w:r>
        <w:rPr>
          <w:lang w:val="sw_KE" w:bidi="sw_KE"/>
        </w:rPr>
        <w:t>kuzimu</w:t>
      </w:r>
      <w:r>
        <w:rPr>
          <w:lang w:val="sw_KE" w:bidi="sw_KE"/>
        </w:rPr>
        <w:t xml:space="preserve"> linapatikana katika Faharasa Kuu.</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18:10–14</w:t>
      </w:r>
      <w:r>
        <w:rPr>
          <w:lang w:val="sw_KE" w:bidi="sw_KE"/>
        </w:rPr>
      </w:r>
    </w:p>
    <w:p>
      <w:pPr>
        <w:pStyle w:val="Heading3"/>
      </w:pPr>
      <w:r>
        <w:rPr>
          <w:lang w:val="sw_KE" w:bidi="sw_KE"/>
        </w:rPr>
        <w:t>Sikiliza na Moyo</w:t>
      </w:r>
    </w:p>
    <w:p>
      <w:pPr/>
      <w:r>
        <w:rPr>
          <w:lang w:val="sw_KE" w:bidi="sw_KE"/>
        </w:rPr>
      </w:r>
      <w:r>
        <w:rPr>
          <w:lang w:val="sw_KE" w:bidi="sw_KE"/>
        </w:rPr>
        <w:t>Sikiliza Mathayo 18:10–14 na utie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Katika hadithi hii, Yesu anaendelea kuzungumza na wanafunzi wake. Mpangilio bado ni katika Kapernaumu kama hadithi ya awali.</w:t>
      </w:r>
    </w:p>
    <w:p>
      <w:pPr/>
      <w:r>
        <w:rPr>
          <w:lang w:val="sw_KE" w:bidi="sw_KE"/>
        </w:rPr>
      </w:r>
      <w:r>
        <w:rPr>
          <w:lang w:val="sw_KE" w:bidi="sw_KE"/>
        </w:rPr>
        <w:t>Yesu anasema, "Tazama kwamba humdharau mmoja wa hawa wadogo." Bado analinganisha wanafunzi na watoto wadogo. Anasema kwamba wanapaswa kuwa makini kwamba hawafikiri wafuasi wanyenyekevu wa Yesu kama kuwa wasio muhimu. Anawaomba kuwa tofauti na watu katika dunia karibu nao, kwa sababu dunia inawadharau wale ambao ni wadogo au wasio muhimu, lakini Mungu anawathamini sana.</w:t>
      </w:r>
    </w:p>
    <w:p>
      <w:pPr/>
      <w:r>
        <w:rPr>
          <w:lang w:val="sw_KE" w:bidi="sw_KE"/>
        </w:rPr>
      </w:r>
      <w:r>
        <w:rPr>
          <w:lang w:val="sw_KE" w:bidi="sw_KE"/>
        </w:rPr>
        <w:t>Sitisha hapa na mjadili na timu yako jinsi utamaduni wenu unafikiri kuhusu wale ambao si muhimu.</w:t>
      </w:r>
    </w:p>
    <w:p>
      <w:pPr/>
      <w:r>
        <w:rPr>
          <w:lang w:val="sw_KE" w:bidi="sw_KE"/>
        </w:rPr>
      </w:r>
      <w:r>
        <w:rPr>
          <w:lang w:val="sw_KE" w:bidi="sw_KE"/>
        </w:rPr>
        <w:t>Yesu anasema, "Kwa maana ninawaambia..." Usemi huu, "Ninawaambia" unarudiwa na Yesu mara nyingi katika kitabu cha Mathayo. Yesu anaonyesha kwamba ana mamlaka ya Mungu. Anasema kwamba mbinguni, malaika ambao wanalinda au kuwakilisha wafuasi wake wanyenyekevu daima wanaona uso wa Mungu mbinguni. Wayahudi wakati huu waliamini kwamba malaika wa juu tu waliruhusiwa katika uwepo wa Mungu. Hii inaonyesha kwamba kila muumini mnyenyekevu ni muhimu kwa Mungu.</w:t>
      </w:r>
    </w:p>
    <w:p>
      <w:pPr/>
      <w:r>
        <w:rPr>
          <w:lang w:val="sw_KE" w:bidi="sw_KE"/>
        </w:rPr>
      </w:r>
      <w:r>
        <w:rPr>
          <w:lang w:val="sw_KE" w:bidi="sw_KE"/>
        </w:rPr>
        <w:t>Sitisha hapa na mjadili na timu yako wakati wameona au kushirikiana na malaika.</w:t>
      </w:r>
    </w:p>
    <w:p>
      <w:pPr/>
      <w:r>
        <w:rPr>
          <w:lang w:val="sw_KE" w:bidi="sw_KE"/>
        </w:rPr>
      </w:r>
      <w:r>
        <w:rPr>
          <w:lang w:val="sw_KE" w:bidi="sw_KE"/>
        </w:rPr>
        <w:t>Yesu anauliza, "Unafikiri nini?" Anataka wazingatie kitu.</w:t>
      </w:r>
    </w:p>
    <w:p>
      <w:pPr/>
      <w:r>
        <w:rPr>
          <w:lang w:val="sw_KE" w:bidi="sw_KE"/>
        </w:rPr>
      </w:r>
      <w:r>
        <w:rPr>
          <w:lang w:val="sw_KE" w:bidi="sw_KE"/>
        </w:rPr>
        <w:t>Kisha anawaambia kile cha kufikiria kuhusu kutumia mfano, akisema, "Ikiwa mtu ana kondoo mia" na mmoja wa kondoo anapotea kutoka kundini. Anauliza, "Je, anaacha tisini na tisa kwenye milima, au kwenye kando ya kilima, na kwenda kumtafuta kondoo ambaye alipotea?" Ana hakika kwamba wale wanaosikiliza wangeelewa kwamba kama kondoo alipotanga mbali, mchungaji angekwenda kumtafuta kondoo mmoja aliyepotea. Katika utamaduni wa Kiyahudi kwa wakati huu, kondoo 100 walikuwa kundi la kawaida kwa ukubwa. Pia itakuwa ya kawaida kwa wachungaji wengine kuwatazama kondoo 99 wakati mchungaji mwenzao alikwenda kutafuta kondoo wake mmoja aliyepotea, kwa hiyo wanafunzi wangeweza kudhani kwamba mchungaji mwingine angewajali kondoo 99. Mungu anawakataa viongozi wa kidini ambao hawajali watu waliovunjika na wasio na nguvu, na Mungu mwenyewe angemtafuta mtu aliyevunjika na asiye na nguvu ambaye alitangaa mbali na kundi lingine.</w:t>
      </w:r>
    </w:p>
    <w:p>
      <w:pPr/>
      <w:r>
        <w:rPr>
          <w:lang w:val="sw_KE" w:bidi="sw_KE"/>
        </w:rPr>
      </w:r>
      <w:r>
        <w:rPr>
          <w:lang w:val="sw_KE" w:bidi="sw_KE"/>
        </w:rPr>
        <w:t>Yesu anasema tena "kwa kweli, ninawaambia," neno ambalo mara nyingi anasema wakati anataka wanafunzi kusikiliza kwa makini. Ikiwa mtu anapata kondoo wake, au wakati mtu anapata kondoo wake, anafurahi juu ya kondoo mmoja aliyepotea zaidi kuliko anavyofanya juu ya kondoo tisini na tisa ambao hawakuwahi kuzurura mbali. Yesu anatia chumvi hapa kama alivyofanya wakati alizungumza kuhusu kuondoa mikono yako au miguu au macho kama zinakusababisha kutenda dhambi. Anasema kwamba mchungaji angefurahi kuhusu kondoo tisini na tisa ambao walibakia pamoja, lakini anafurahi hata zaidi wakati anamwokoa kondoo ambaye amepotea. Wayahudi wanazingatia kondoo kama wanyama wapumbavu. Wachungaji walipaswa kuwatazama kondoo kwa makini kwa sababu kulikuwa na wanyama wengine ambao walijaribu kuwala na kondoo mara nyingi wangetangaa mbali na ulinzi wa mchungaji ambapo walikuwa katika hatari. Kondoo hawakuwa na njia ya kujilinda dhidi ya wanyama wanaowinda. Walimtegemea mchungaji wao ili kuwalinda salama. Watu wa Mungu kwa kawaida wanalinganishwa na kondoo katika Biblia.</w:t>
      </w:r>
    </w:p>
    <w:p>
      <w:pPr/>
      <w:r>
        <w:rPr>
          <w:lang w:val="sw_KE" w:bidi="sw_KE"/>
        </w:rPr>
      </w:r>
      <w:r>
        <w:rPr>
          <w:lang w:val="sw_KE" w:bidi="sw_KE"/>
        </w:rPr>
        <w:t xml:space="preserve">Sitisha hapa na uonyeshe timu yako picha ya </w:t>
      </w:r>
      <w:r>
        <w:rPr>
          <w:lang w:val="sw_KE" w:bidi="sw_KE"/>
        </w:rPr>
        <w:t>mchungaji na kondoo wake</w:t>
      </w:r>
      <w:r>
        <w:rPr>
          <w:lang w:val="sw_KE" w:bidi="sw_KE"/>
        </w:rPr>
        <w:t>.</w:t>
      </w:r>
    </w:p>
    <w:p>
      <w:pPr/>
      <w:r>
        <w:rPr>
          <w:lang w:val="sw_KE" w:bidi="sw_KE"/>
        </w:rPr>
      </w:r>
      <w:r>
        <w:rPr>
          <w:lang w:val="sw_KE" w:bidi="sw_KE"/>
        </w:rPr>
        <w:t>Sitisha hapa na mjadili na timu yako mtu ambaye katika utamaduni wenu angekuwa kama mchungaji katika hadithi hii? Je, kuna wanyama katika utamaduni wako ambao unawaangalia kwa makini?</w:t>
      </w:r>
    </w:p>
    <w:p>
      <w:pPr/>
      <w:r>
        <w:rPr>
          <w:lang w:val="sw_KE" w:bidi="sw_KE"/>
        </w:rPr>
      </w:r>
      <w:r>
        <w:rPr>
          <w:lang w:val="sw_KE" w:bidi="sw_KE"/>
        </w:rPr>
        <w:t>Yesu anasema kwa njia sawa kwamba mchungaji anafurahi kupata kondoo wake mmoja aliyepotea, Baba ya Yesu, Mungu, anafurahi wakati anamwokoa mmoja wa wafuasi wake aliyepotea. Hataki yeyote wa watoto wake wadogo, wafuasi wake wanyenyekevu, kuwa waliopotea kutoka kwake milele.</w:t>
      </w:r>
    </w:p>
    <w:p>
      <w:pPr/>
      <w:r>
        <w:rPr>
          <w:lang w:val="sw_KE" w:bidi="sw_KE"/>
        </w:rPr>
      </w:r>
      <w:r>
        <w:rPr>
          <w:lang w:val="sw_KE" w:bidi="sw_KE"/>
        </w:rPr>
        <w:t>Jadili na timu yako: Ni aina gani ya matukio ambayo yangesababisha jumuiya yenu kufurahia pamoja?</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2.</w:t>
      </w:r>
    </w:p>
    <w:p>
      <w:pPr/>
      <w:r>
        <w:rPr>
          <w:lang w:val="sw_KE" w:bidi="sw_KE"/>
        </w:rPr>
      </w:r>
      <w:r>
        <w:rPr>
          <w:b/>
          <w:lang w:val="sw_KE" w:bidi="sw_KE"/>
        </w:rPr>
        <w:t>Tukio la kwanza:</w:t>
      </w:r>
      <w:r>
        <w:rPr>
          <w:lang w:val="sw_KE" w:bidi="sw_KE"/>
        </w:rPr>
        <w:t xml:space="preserve"> Yesu na wanafunzi wake wapo katika Kapernaumu. Amewaambia wanafunzi kwamba watu wakubwa zaidi katika ufalme wa mbinguni ni wale ambao wanakuwa kama watoto wadogo. Sasa anaongeza hiyo kwa kuwaonya wanafunzi wasiangalie chini wale ambao wanakuwa kama watoto wadogo.</w:t>
      </w:r>
    </w:p>
    <w:p>
      <w:pPr/>
      <w:r>
        <w:rPr>
          <w:lang w:val="sw_KE" w:bidi="sw_KE"/>
        </w:rPr>
      </w:r>
      <w:r>
        <w:rPr>
          <w:b/>
          <w:lang w:val="sw_KE" w:bidi="sw_KE"/>
        </w:rPr>
        <w:t>Tukio la pili:</w:t>
      </w:r>
      <w:r>
        <w:rPr>
          <w:lang w:val="sw_KE" w:bidi="sw_KE"/>
        </w:rPr>
        <w:t xml:space="preserve"> Anasimulia hadithi kuhusu mchungaji ambaye anamiliki kondoo 100. Wakati mmoja kondoo moja anapotea mchungaji anaacha kondoo 99 ili kutafuta kondoo mmoja aliyepotea. Anasema Mungu ni kama mchungaji huyo. Kila mmoja wa watoto wadogo wa Mungu ni wa thamani kwake, kwa hiyo atawatafuta kama watapotea katika kundi.</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wote 12 wa Yesu</w:t>
      </w:r>
    </w:p>
    <w:p>
      <w:pPr>
        <w:pStyle w:val="ListBullet"/>
        <w:spacing w:line="240" w:lineRule="auto"/>
        <w:ind w:left="720"/>
      </w:pPr>
      <w:r>
        <w:rPr>
          <w:lang w:val="sw_KE" w:bidi="sw_KE"/>
        </w:rPr>
      </w:r>
      <w:r>
        <w:rPr>
          <w:lang w:val="sw_KE" w:bidi="sw_KE"/>
        </w:rPr>
        <w:t>Mtoto mdogo</w:t>
      </w:r>
    </w:p>
    <w:p>
      <w:pPr>
        <w:pStyle w:val="ListBullet"/>
        <w:spacing w:line="240" w:lineRule="auto"/>
        <w:ind w:left="720"/>
      </w:pPr>
      <w:r>
        <w:rPr>
          <w:lang w:val="sw_KE" w:bidi="sw_KE"/>
        </w:rPr>
      </w:r>
      <w:r>
        <w:rPr>
          <w:lang w:val="sw_KE" w:bidi="sw_KE"/>
        </w:rPr>
        <w:t>Mchungaji</w:t>
      </w:r>
    </w:p>
    <w:p>
      <w:pPr>
        <w:pStyle w:val="ListBullet"/>
        <w:spacing w:line="240" w:lineRule="auto"/>
        <w:ind w:left="720"/>
      </w:pPr>
      <w:r>
        <w:rPr>
          <w:lang w:val="sw_KE" w:bidi="sw_KE"/>
        </w:rPr>
      </w:r>
      <w:r>
        <w:rPr>
          <w:lang w:val="sw_KE" w:bidi="sw_KE"/>
        </w:rPr>
        <w:t>Kondoo 100 (99 na 1)</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Katika tukio la kwanza, Yesu anazungumza na wanafunzi wake. Tukio ni sawa na hadithi ya awali. Mtoto kutoka kwa hadithi ya awali huenda bado anasimama kati yao, kwa sababu Yesu anasema, "mmoja wa hawa wadogo." Yesu anawaonya wanafunzi wasifikiri kwamba watu kama mtoto mdogo si muhimu. Malaika ambao wanawatunza wafuasi wanyenyekevu wa Yesu daima wanaona uso wa Mungu mbinguni kwa sababu Mungu anawajali sana.</w:t>
      </w:r>
    </w:p>
    <w:p>
      <w:pPr/>
      <w:r>
        <w:rPr>
          <w:lang w:val="sw_KE" w:bidi="sw_KE"/>
        </w:rPr>
      </w:r>
      <w:r>
        <w:rPr>
          <w:lang w:val="sw_KE" w:bidi="sw_KE"/>
        </w:rPr>
        <w:t>Katika tukio la pili, Yesu anawasimulia hadithi kama mfano wa jinsi wafuasi wake ni muhimu kwa Mungu. Kuna mchungaji na kondoo wake 99, na kondoo 1 amepotea. Inaweza kuwa vigumu kupata vitu 100 au watu kuwa kondoo 100, lakini hatua ambayo Yesu anafanya ni kwamba kuna kikundi kikubwa cha kondoo ambao wanakaa pamoja na kondoo mmoja tu ambaye alipotea. Kikundi cha kondoo ambao wanakaa pamoja kinapaswa kuwa kikubwa. Inapaswa kuwa na kondoo mmoja tu ambaye amepotea.</w:t>
      </w:r>
    </w:p>
    <w:p>
      <w:pPr/>
      <w:r>
        <w:rPr>
          <w:lang w:val="sw_KE" w:bidi="sw_KE"/>
        </w:rPr>
      </w:r>
      <w:r>
        <w:rPr>
          <w:lang w:val="sw_KE" w:bidi="sw_KE"/>
        </w:rPr>
        <w:t>Mchungaji anaondoka kikundi kikubwa cha kondoo mahali ambapo wako na kwenda kutafuta kondoo mmoja aliyepotea kwa sababu kila kondoo ni muhimu kwake. Wakati anapata kondoo, anafurahi. Yesu anasema, "kwa njia inayofanana" au "sawa" ili kuonyesha kwamba Mungu anafanya kwa njia sawa na mchungaji huyo ili kuleta watu ambao wanazunguka kwake.</w:t>
      </w:r>
    </w:p>
    <w:p>
      <w:pPr/>
      <w:r>
        <w:rPr>
          <w:lang w:val="sw_KE" w:bidi="sw_KE"/>
        </w:rPr>
      </w:r>
      <w:r>
        <w:rPr>
          <w:lang w:val="sw_KE" w:bidi="sw_KE"/>
        </w:rPr>
        <w:t>Sitisha hapa na ujadili na timu yako jinsi mnavyotoa ulinganisho kama huu katika lugha yenu.</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2.</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wake wote 12</w:t>
      </w:r>
    </w:p>
    <w:p>
      <w:pPr>
        <w:pStyle w:val="ListBullet"/>
        <w:spacing w:line="240" w:lineRule="auto"/>
        <w:ind w:left="720"/>
      </w:pPr>
      <w:r>
        <w:rPr>
          <w:lang w:val="sw_KE" w:bidi="sw_KE"/>
        </w:rPr>
      </w:r>
      <w:r>
        <w:rPr>
          <w:lang w:val="sw_KE" w:bidi="sw_KE"/>
        </w:rPr>
        <w:t>Mtoto mdogo</w:t>
      </w:r>
    </w:p>
    <w:p>
      <w:pPr>
        <w:pStyle w:val="ListBullet"/>
        <w:spacing w:line="240" w:lineRule="auto"/>
        <w:ind w:left="720"/>
      </w:pPr>
      <w:r>
        <w:rPr>
          <w:lang w:val="sw_KE" w:bidi="sw_KE"/>
        </w:rPr>
      </w:r>
      <w:r>
        <w:rPr>
          <w:lang w:val="sw_KE" w:bidi="sw_KE"/>
        </w:rPr>
        <w:t>Mchungaji</w:t>
      </w:r>
    </w:p>
    <w:p>
      <w:pPr>
        <w:pStyle w:val="ListBullet"/>
        <w:spacing w:line="240" w:lineRule="auto"/>
        <w:ind w:left="720"/>
      </w:pPr>
      <w:r>
        <w:rPr>
          <w:lang w:val="sw_KE" w:bidi="sw_KE"/>
        </w:rPr>
      </w:r>
      <w:r>
        <w:rPr>
          <w:lang w:val="sw_KE" w:bidi="sw_KE"/>
        </w:rPr>
        <w:t>Kondoo 100 (99 na 1)</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Katika tukio la kwanza, Yesu anazungumza na wanafunzi wake 12 na mtoto mdogo anasimama kati yao. Anawaambia wanafunzi kuwa makini wasifikiri watu kama mtoto mdogo ni wasio muhimu. Malaika ambao wanawatunza wafuasi wanyenyekevu wa Yesu daima wanaona uso wa Mungu mbinguni kwa sababu Mungu anawajali sana.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"Unahisi vipi?" Unaweza kusikia mambo kama, "Ufalme wa Mungu ni kinyume na falme za watu. Nitahitaji kubadilisha jinsi ninavyoyofikiri kuhusu ni nani muhimu na nani asiye muhimu," au "Wale wasio na nguvu au ushawishi wanaweza vipi kuwa muhimu zaidi katika ufalme wa Mungu? Hii ni siri" au "Mungu ni lazima ajali kwa kweli kuhusu wafuasi wa Yesu kama malaika wao daima wako pamoja naye!"</w:t>
      </w:r>
    </w:p>
    <w:p>
      <w:pPr/>
      <w:r>
        <w:rPr>
          <w:lang w:val="sw_KE" w:bidi="sw_KE"/>
        </w:rPr>
      </w:r>
      <w:r>
        <w:rPr>
          <w:lang w:val="sw_KE" w:bidi="sw_KE"/>
        </w:rPr>
        <w:t>Katika tukio la pili, Yesu anawasimulia wanafunzi wake hadithi kuhusu mchungaji ambaye anamiliki kondoo 100. Kondoo tisini na tisa wanakaa pamoja lakini kondoo 1 anapotea. Mchungaji anajali sana kuhusu kila kondoo wake kwamba anaacha 99 na kwenda kumtafuta kondoo mmoja ambaye alizurura mbali. Wakati anampata kondoo mmoja aliyepotea anafurahi. Yesu anasema Mungu ni kama mchungaji huyo. Mungu anafurahi kuhusu wafuasi wote wa Yesu, lakini anafurahi zaidi wakati anamwokoa mfuasi ambaye amezunguka mbali.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"Unahisi vipi?" Unaweza kusikia mambo kama: "Ninaona sasa kwamba wafuasi wa Yesu ni wa thamani sana kwa Mungu!" au "Ninashangaa kwamba Mungu anawapenda wafuasi wa Yesu sana kwamba ataenda kutafuta mtu tu ambaye alipotea!"</w:t>
      </w:r>
    </w:p>
    <w:p>
      <w:pPr>
        <w:pStyle w:val="ListBullet"/>
        <w:spacing w:line="240" w:lineRule="auto"/>
        <w:ind w:left="720"/>
      </w:pPr>
      <w:r>
        <w:rPr>
          <w:lang w:val="sw_KE" w:bidi="sw_KE"/>
        </w:rPr>
      </w:r>
      <w:r>
        <w:rPr>
          <w:lang w:val="sw_KE" w:bidi="sw_KE"/>
        </w:rPr>
        <w:t>Muulize mwigizaji anayeigiza mchungaji, "Unahisi vipi?" Unaweza kusikia mambo kama: "Kondoo wangu wako katika hatari. Ni lazima nimpate yeye" au "Kondoo wangu aliyepotea ni wa thamani kwangu. Ninatumaini nitamwona kabla ya kitu kumsumuru" au "Hata ingawa ni kondoo mmoja tu, nitakwenda kumtafuta kwa sababu kila kondoo ni wa thamani kwangu."</w:t>
      </w:r>
    </w:p>
    <w:p>
      <w:pPr>
        <w:pStyle w:val="ListBullet"/>
        <w:spacing w:line="240" w:lineRule="auto"/>
        <w:ind w:left="720"/>
      </w:pPr>
      <w:r>
        <w:rPr>
          <w:lang w:val="sw_KE" w:bidi="sw_KE"/>
        </w:rPr>
      </w:r>
      <w:r>
        <w:rPr>
          <w:lang w:val="sw_KE" w:bidi="sw_KE"/>
        </w:rPr>
        <w:t>Muulize mwigizaji anayeigiza Yesu, "Unahisi vipi?" Unaweza kusikia mambo kama: "Ninatumaini kwamba wanafunzi wangu wanaelewa jinsi wao ni wa thamani kwa Mungu" au "Ninatumaini wanafunzi wangu watageuka kutoka kwa dhambi yao na kuthamini wale ambao ni wadogo."</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Yesu anawaambia wanafunzi wawe makini wasimdharau, au kumdhalilisha, mmoja wa </w:t>
      </w:r>
      <w:r>
        <w:rPr>
          <w:b/>
          <w:lang w:val="sw_KE" w:bidi="sw_KE"/>
        </w:rPr>
        <w:t>hawa wadogo</w:t>
      </w:r>
      <w:r>
        <w:rPr>
          <w:lang w:val="sw_KE" w:bidi="sw_KE"/>
        </w:rPr>
        <w:t>. "Mdogo" inarejelea mtoto mdogo ambaye ni ishara kwa wafuasi wa Yesu ambao wanapaswa kuwa wanyenyekevu kama watoto wadogo.</w:t>
      </w:r>
    </w:p>
    <w:p>
      <w:pPr/>
      <w:r>
        <w:rPr>
          <w:lang w:val="sw_KE" w:bidi="sw_KE"/>
        </w:rPr>
      </w:r>
      <w:r>
        <w:rPr>
          <w:lang w:val="sw_KE" w:bidi="sw_KE"/>
        </w:rPr>
        <w:t xml:space="preserve">Yesu anasema </w:t>
      </w:r>
      <w:r>
        <w:rPr>
          <w:b/>
          <w:lang w:val="sw_KE" w:bidi="sw_KE"/>
        </w:rPr>
        <w:t>malaika</w:t>
      </w:r>
      <w:r>
        <w:rPr>
          <w:lang w:val="sw_KE" w:bidi="sw_KE"/>
        </w:rPr>
        <w:t xml:space="preserve"> wao daima wanaona uso wa </w:t>
      </w:r>
      <w:r>
        <w:rPr>
          <w:b/>
          <w:lang w:val="sw_KE" w:bidi="sw_KE"/>
        </w:rPr>
        <w:t>Baba</w:t>
      </w:r>
      <w:r>
        <w:rPr>
          <w:lang w:val="sw_KE" w:bidi="sw_KE"/>
        </w:rPr>
        <w:t xml:space="preserve"> yake </w:t>
      </w:r>
      <w:r>
        <w:rPr>
          <w:b/>
          <w:lang w:val="sw_KE" w:bidi="sw_KE"/>
        </w:rPr>
        <w:t>mbinguni</w:t>
      </w:r>
      <w:r>
        <w:rPr>
          <w:lang w:val="sw_KE" w:bidi="sw_KE"/>
        </w:rPr>
        <w:t>.</w:t>
      </w:r>
    </w:p>
    <w:p>
      <w:pPr/>
      <w:r>
        <w:rPr>
          <w:lang w:val="sw_KE" w:bidi="sw_KE"/>
        </w:rPr>
      </w:r>
      <w:r>
        <w:rPr>
          <w:lang w:val="sw_KE" w:bidi="sw_KE"/>
        </w:rPr>
        <w:t xml:space="preserve">Tumia neno sawa kwa </w:t>
      </w:r>
      <w:r>
        <w:rPr>
          <w:b/>
          <w:lang w:val="sw_KE" w:bidi="sw_KE"/>
        </w:rPr>
        <w:t>malaika</w:t>
      </w:r>
      <w:r>
        <w:rPr>
          <w:lang w:val="sw_KE" w:bidi="sw_KE"/>
        </w:rPr>
        <w:t xml:space="preserve"> kama lile ulilotumia katika simulizi za awali. Kumbuka, neno </w:t>
      </w:r>
      <w:r>
        <w:rPr>
          <w:lang w:val="sw_KE" w:bidi="sw_KE"/>
        </w:rPr>
        <w:t>malaika</w:t>
      </w:r>
      <w:r>
        <w:rPr>
          <w:lang w:val="sw_KE" w:bidi="sw_KE"/>
        </w:rPr>
        <w:t xml:space="preserve"> liko katika Faharasa Kuu.</w:t>
      </w:r>
    </w:p>
    <w:p>
      <w:pPr/>
      <w:r>
        <w:rPr>
          <w:lang w:val="sw_KE" w:bidi="sw_KE"/>
        </w:rPr>
      </w:r>
      <w:r>
        <w:rPr>
          <w:b/>
          <w:lang w:val="sw_KE" w:bidi="sw_KE"/>
        </w:rPr>
        <w:t>Baba</w:t>
      </w:r>
      <w:r>
        <w:rPr>
          <w:lang w:val="sw_KE" w:bidi="sw_KE"/>
        </w:rPr>
        <w:t xml:space="preserve"> linarejelea Mungu. Tumia neno sawa kwa </w:t>
      </w:r>
      <w:r>
        <w:rPr>
          <w:b/>
          <w:lang w:val="sw_KE" w:bidi="sw_KE"/>
        </w:rPr>
        <w:t>Baba</w:t>
      </w:r>
      <w:r>
        <w:rPr>
          <w:lang w:val="sw_KE" w:bidi="sw_KE"/>
        </w:rPr>
        <w:t xml:space="preserve"> kama liile umelitumia katika simulizi za awali.</w:t>
      </w:r>
    </w:p>
    <w:p>
      <w:pPr/>
      <w:r>
        <w:rPr>
          <w:lang w:val="sw_KE" w:bidi="sw_KE"/>
        </w:rPr>
      </w:r>
      <w:r>
        <w:rPr>
          <w:lang w:val="sw_KE" w:bidi="sw_KE"/>
        </w:rPr>
        <w:t xml:space="preserve">Katika hadithi hii, neno </w:t>
      </w:r>
      <w:r>
        <w:rPr>
          <w:b/>
          <w:lang w:val="sw_KE" w:bidi="sw_KE"/>
        </w:rPr>
        <w:t>mbingu</w:t>
      </w:r>
      <w:r>
        <w:rPr>
          <w:lang w:val="sw_KE" w:bidi="sw_KE"/>
        </w:rPr>
        <w:t xml:space="preserve"> linarejelea mahali ambapo Mungu na malaika wake wanaishi na ambapo waumini wa Yesu siku moja wataishi milele. Tumia neno lile lile la mbinguni hapa ambalo umelitumia hapo awali unaporejelea mahali ambapo Mungu na malaika wake wanaishi. Neno </w:t>
      </w:r>
      <w:r>
        <w:rPr>
          <w:lang w:val="sw_KE" w:bidi="sw_KE"/>
        </w:rPr>
        <w:t>dhambi</w:t>
      </w:r>
      <w:r>
        <w:rPr>
          <w:lang w:val="sw_KE" w:bidi="sw_KE"/>
        </w:rPr>
        <w:t xml:space="preserve"> linapatikana kwenye Faharasa Kuu.</w:t>
      </w:r>
    </w:p>
    <w:p>
      <w:pPr/>
      <w:r>
        <w:rPr>
          <w:lang w:val="sw_KE" w:bidi="sw_KE"/>
        </w:rPr>
      </w:r>
      <w:r>
        <w:rPr>
          <w:lang w:val="sw_KE" w:bidi="sw_KE"/>
        </w:rPr>
        <w:t xml:space="preserve">Wakati Yesu anauliza wanafunzi wake, "Mnafikiri </w:t>
      </w:r>
      <w:r>
        <w:rPr>
          <w:b/>
          <w:lang w:val="sw_KE" w:bidi="sw_KE"/>
        </w:rPr>
        <w:t>nini</w:t>
      </w:r>
      <w:r>
        <w:rPr>
          <w:lang w:val="sw_KE" w:bidi="sw_KE"/>
        </w:rPr>
        <w:t>?" anaomba waangalie kitu. Tayari anajua kile wanachoweza kufikiri, lakini anajua watafikiri kwa makini zaidi kama atauliza swali hili.</w:t>
      </w:r>
    </w:p>
    <w:p>
      <w:pPr/>
      <w:r>
        <w:rPr>
          <w:lang w:val="sw_KE" w:bidi="sw_KE"/>
        </w:rPr>
      </w:r>
      <w:r>
        <w:rPr>
          <w:lang w:val="sw_KE" w:bidi="sw_KE"/>
        </w:rPr>
        <w:t>Wakati Yesu anauliza, "</w:t>
      </w:r>
      <w:r>
        <w:rPr>
          <w:b/>
          <w:lang w:val="sw_KE" w:bidi="sw_KE"/>
        </w:rPr>
        <w:t>Ikiwa</w:t>
      </w:r>
      <w:r>
        <w:rPr>
          <w:lang w:val="sw_KE" w:bidi="sw_KE"/>
        </w:rPr>
        <w:t xml:space="preserve"> mtu ana kondoo mia... je, hana...? Tayari anajua jibu la swali, lakini anawasaidia wanafunzi kusikiliza kwa makini zaidi kwa kuuliza swali badala ya kuwaambia tu kitu.</w:t>
      </w:r>
    </w:p>
    <w:p>
      <w:pPr/>
      <w:r>
        <w:rPr>
          <w:lang w:val="sw_KE" w:bidi="sw_KE"/>
        </w:rPr>
      </w:r>
      <w:r>
        <w:rPr>
          <w:lang w:val="sw_KE" w:bidi="sw_KE"/>
        </w:rPr>
        <w:t xml:space="preserve">Yesu anatumia mfano wa </w:t>
      </w:r>
      <w:r>
        <w:rPr>
          <w:b/>
          <w:lang w:val="sw_KE" w:bidi="sw_KE"/>
        </w:rPr>
        <w:t>mchungaji</w:t>
      </w:r>
      <w:r>
        <w:rPr>
          <w:lang w:val="sw_KE" w:bidi="sw_KE"/>
        </w:rPr>
        <w:t xml:space="preserve"> na </w:t>
      </w:r>
      <w:r>
        <w:rPr>
          <w:b/>
          <w:lang w:val="sw_KE" w:bidi="sw_KE"/>
        </w:rPr>
        <w:t>kondoo</w:t>
      </w:r>
      <w:r>
        <w:rPr>
          <w:lang w:val="sw_KE" w:bidi="sw_KE"/>
        </w:rPr>
        <w:t xml:space="preserve"> wake ili kufundisha kuhusu jinsi Mungu anavyopenda na anavyowajali wafuasi wa Yesu. Kondoo walikuwa wanyama wapumbavu ambao mara nyingi walitangatanga mbali na </w:t>
      </w:r>
      <w:r>
        <w:rPr>
          <w:lang w:val="sw_KE" w:bidi="sw_KE"/>
        </w:rPr>
        <w:t>mchungaji</w:t>
      </w:r>
      <w:r>
        <w:rPr>
          <w:lang w:val="sw_KE" w:bidi="sw_KE"/>
        </w:rPr>
        <w:t xml:space="preserve"> wao na kuingia hatarini. Kondoo hawana njia ya kujitetea dhidi ya wanyama wanaowinda. Wachungaji walipaswa kuwatazama kondoo wao kwa makini ili kuwalinda salama.</w:t>
      </w:r>
    </w:p>
    <w:p>
      <w:pPr/>
      <w:r>
        <w:rPr>
          <w:lang w:val="sw_KE" w:bidi="sw_KE"/>
        </w:rPr>
      </w:r>
      <w:r>
        <w:rPr>
          <w:lang w:val="sw_KE" w:bidi="sw_KE"/>
        </w:rPr>
        <w:t xml:space="preserve">Onyesha timu yako picha ya </w:t>
      </w:r>
      <w:r>
        <w:rPr>
          <w:lang w:val="sw_KE" w:bidi="sw_KE"/>
        </w:rPr>
        <w:t>kondoo na mchungaji</w:t>
      </w:r>
      <w:r>
        <w:rPr>
          <w:lang w:val="sw_KE" w:bidi="sw_KE"/>
        </w:rPr>
        <w:t>.</w:t>
      </w:r>
    </w:p>
    <w:p>
      <w:pPr/>
      <w:r>
        <w:rPr>
          <w:lang w:val="sw_KE" w:bidi="sw_KE"/>
        </w:rPr>
      </w:r>
      <w:r>
        <w:rPr>
          <w:lang w:val="sw_KE" w:bidi="sw_KE"/>
        </w:rPr>
        <w:t xml:space="preserve">Wakati Yesu anasema kwamba </w:t>
      </w:r>
      <w:r>
        <w:rPr>
          <w:b/>
          <w:lang w:val="sw_KE" w:bidi="sw_KE"/>
        </w:rPr>
        <w:t>mchungaji anafurahi juu ya kondoo mmoja aliyepotea zaidi ya wale 99</w:t>
      </w:r>
      <w:r>
        <w:rPr>
          <w:lang w:val="sw_KE" w:bidi="sw_KE"/>
        </w:rPr>
        <w:t xml:space="preserve"> ambao hawajawahi kuondoka, hasemi kwamba mchungaji, ambaye ni Mungu, hafurahii juu ya wale 99 waliobaki. Anasisitiza ni kiasi gani mchungaji, Mungu, anathamini kila kondoo na ni kiasi gani anafurahi kuokoa kondoo aliyepotea.</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18:15–20</w:t>
      </w:r>
      <w:r>
        <w:rPr>
          <w:lang w:val="sw_KE" w:bidi="sw_KE"/>
        </w:rPr>
      </w:r>
    </w:p>
    <w:p>
      <w:pPr>
        <w:pStyle w:val="Heading3"/>
      </w:pPr>
      <w:r>
        <w:rPr>
          <w:lang w:val="sw_KE" w:bidi="sw_KE"/>
        </w:rPr>
        <w:t>Sikiliza na Moyo</w:t>
      </w:r>
    </w:p>
    <w:p>
      <w:pPr/>
      <w:r>
        <w:rPr>
          <w:lang w:val="sw_KE" w:bidi="sw_KE"/>
        </w:rPr>
      </w:r>
      <w:r>
        <w:rPr>
          <w:lang w:val="sw_KE" w:bidi="sw_KE"/>
        </w:rPr>
        <w:t>Sikiliza Mathayo 18:15–20 na utie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Mazungumzo haya yanaendelea baada ya ile ya awali kuhusu kondoo ambao wanazurura mbali na kundi. Yesu anawaambia wanafunzi jinsi ya kumrejesha ndugu anapokuwa amepotea mbali na waumini wengine kwa kutenda dhambi. Simulizi hii inatumia neno ndugu ili kumaanisha mtu ambaye anashiriki imani ya wanafunzi kwa Yesu. Ndugu anarejelea mtu au mwanamke, kwa hiyo baadhi ya tafsiri zinasema "kaka au dada."</w:t>
      </w:r>
    </w:p>
    <w:p>
      <w:pPr/>
      <w:r>
        <w:rPr>
          <w:lang w:val="sw_KE" w:bidi="sw_KE"/>
        </w:rPr>
      </w:r>
      <w:r>
        <w:rPr>
          <w:lang w:val="sw_KE" w:bidi="sw_KE"/>
        </w:rPr>
        <w:t>Sitisha na mjadili kama timu jinsi utamaduni wenu unarejelea watu ambao wanashiriki imani sawa kuhusu Mungu.</w:t>
      </w:r>
    </w:p>
    <w:p>
      <w:pPr/>
      <w:r>
        <w:rPr>
          <w:lang w:val="sw_KE" w:bidi="sw_KE"/>
        </w:rPr>
      </w:r>
      <w:r>
        <w:rPr>
          <w:lang w:val="sw_KE" w:bidi="sw_KE"/>
        </w:rPr>
        <w:t xml:space="preserve">Baadhi ya tafsiri zinasema, "kama kaka yako anatenda dhambi" na wengine wanasema, "kama ndugu yako anatenda dhambi </w:t>
      </w:r>
      <w:r>
        <w:rPr>
          <w:b/>
          <w:lang w:val="sw_KE" w:bidi="sw_KE"/>
        </w:rPr>
        <w:t>dhidi yako</w:t>
      </w:r>
      <w:r>
        <w:rPr>
          <w:lang w:val="sw_KE" w:bidi="sw_KE"/>
        </w:rPr>
        <w:t xml:space="preserve">." Neno "wewe" hapa linarejelea mtu mmoja tu. Wakati inasema tu, "ikiwa kaka yako anatenda dhambi" msikilizaji angeelewa kwamba kaka anatenda dhambi dhidi ya Mungu, au anaasi Mungu. Wakati inasema, "ikiwa kaka </w:t>
      </w:r>
      <w:r>
        <w:rPr>
          <w:b/>
          <w:lang w:val="sw_KE" w:bidi="sw_KE"/>
        </w:rPr>
        <w:t>yako anatenda dhambi dhidi yako</w:t>
      </w:r>
      <w:r>
        <w:rPr>
          <w:lang w:val="sw_KE" w:bidi="sw_KE"/>
        </w:rPr>
        <w:t>" msikilizaji anaelewa kwamba kaka pia anatenda dhambi dhidi ya Mkristo mwenzake. Ni sawa kutumia "dhambi" au "dhambi dhidi yako" hapa. Mwelekeo ni kumsaidia kaka ambaye anafanya dhambi.</w:t>
      </w:r>
    </w:p>
    <w:p>
      <w:pPr/>
      <w:r>
        <w:rPr>
          <w:lang w:val="sw_KE" w:bidi="sw_KE"/>
        </w:rPr>
      </w:r>
      <w:r>
        <w:rPr>
          <w:lang w:val="sw_KE" w:bidi="sw_KE"/>
        </w:rPr>
        <w:t>Sitisha hapa na ujadili na timu yako, ni tofauti gani kati ya kufanya dhambi dhidi ya Mungu na kufanya dhambi dhidi ya mtu mwingine ambaye anashiriki imani yako kwa Mungu?</w:t>
      </w:r>
    </w:p>
    <w:p>
      <w:pPr/>
      <w:r>
        <w:rPr>
          <w:lang w:val="sw_KE" w:bidi="sw_KE"/>
        </w:rPr>
      </w:r>
      <w:r>
        <w:rPr>
          <w:lang w:val="sw_KE" w:bidi="sw_KE"/>
        </w:rPr>
        <w:t>Yesu anasema wakati hii inatokea, mfuasi wake anapaswa kwenda kwa ndugu yake peke yake, kwa faragha, na kumwambia jinsi ametenda dhambi. Yesu anazungumza kuhusu mfuasi yeyote ambaye anaona kwamba ndugu yake anafanya dhambi, si kwa viongozi tu. Wafuasi wote wa Yesu ni wadogo ambao ni lazima watunzane Anasema kama kaka anakusikiliza, basi wewe na yeye mtaweza kuwaita ndugu wengine tena. Ikiwa kaka anasikiliza, yeye ni kama kondoo ambaye mchungaji anapata na kuleta kwa kundi. Ndugu anafanya zaidi ya kusikiliza tu maneno yako. Pia anaona kwamba uko sahihi na anakubali dhambi yake.</w:t>
      </w:r>
    </w:p>
    <w:p>
      <w:pPr/>
      <w:r>
        <w:rPr>
          <w:lang w:val="sw_KE" w:bidi="sw_KE"/>
        </w:rPr>
      </w:r>
      <w:r>
        <w:rPr>
          <w:lang w:val="sw_KE" w:bidi="sw_KE"/>
        </w:rPr>
        <w:t>Sitisha hapa na mjadili kama timu: Unaelezeaje wakati watu wawili wanapozungumza kati yao, bila mtu mwingine kusikia mazungumzo?</w:t>
      </w:r>
    </w:p>
    <w:p>
      <w:pPr/>
      <w:r>
        <w:rPr>
          <w:lang w:val="sw_KE" w:bidi="sw_KE"/>
        </w:rPr>
      </w:r>
      <w:r>
        <w:rPr>
          <w:lang w:val="sw_KE" w:bidi="sw_KE"/>
        </w:rPr>
        <w:t>Katika utamaduni wenu, watu kwa kawaida wanawaambia vipi wengine kwamba wamefanya dhambi dhidi ya Mungu au dhidi ya mtu au wakati wanafanya mambo mabaya? Kwa nini unazungumza kuhusu hilo kwa njia hiyo?</w:t>
      </w:r>
    </w:p>
    <w:p>
      <w:pPr/>
      <w:r>
        <w:rPr>
          <w:lang w:val="sw_KE" w:bidi="sw_KE"/>
        </w:rPr>
      </w:r>
      <w:r>
        <w:rPr>
          <w:lang w:val="sw_KE" w:bidi="sw_KE"/>
        </w:rPr>
        <w:t>Katika utamaduni wenu, unaonyesha vipi kwamba mtu si tu anasikiliza kwa masikio yao lakini pia anakubali kile mtu amewaambia?</w:t>
      </w:r>
    </w:p>
    <w:p>
      <w:pPr/>
      <w:r>
        <w:rPr>
          <w:lang w:val="sw_KE" w:bidi="sw_KE"/>
        </w:rPr>
      </w:r>
      <w:r>
        <w:rPr>
          <w:lang w:val="sw_KE" w:bidi="sw_KE"/>
        </w:rPr>
        <w:t>Kisha Yesu anasema kama kaka haoni kwamba uko sahihi na kukiri dhambi yake, nenda kwake tena na kuleta ndugu wengine mmoja au wawili wa Kikristo pamoja nawe. Sehemu zingine za Biblia zilifundisha watu wa Kiyahudi kwamba ikiwa mtu alimshtaki mtu kwa dhambi, mashahidi wawili au zaidi walihitaji kuthibitisha shutuma hiyo ili mtu apatikane na hatia. Katika hali hii, kaka anakana kwamba alifanya dhambi, kwa hiyo Yesu anasema unahitaji kuzungumza naye tena na mtu mmoja au wawili zaidi ambao wanaweza kushuhudia mazungumzo yako.</w:t>
      </w:r>
    </w:p>
    <w:p>
      <w:pPr/>
      <w:r>
        <w:rPr>
          <w:lang w:val="sw_KE" w:bidi="sw_KE"/>
        </w:rPr>
      </w:r>
      <w:r>
        <w:rPr>
          <w:lang w:val="sw_KE" w:bidi="sw_KE"/>
        </w:rPr>
        <w:t>Sitisha hapa na mjadili kama timu jinsi utamaduni wenu unaamua kama mtu ana hatia au la wakati mtu anamshtaki kwa dhambi. Ni watu wangapi wanaohitaji kushuhudia dhambi ili mtu kuzingatiwa kuwa na hatia?</w:t>
      </w:r>
    </w:p>
    <w:p>
      <w:pPr/>
      <w:r>
        <w:rPr>
          <w:lang w:val="sw_KE" w:bidi="sw_KE"/>
        </w:rPr>
      </w:r>
      <w:r>
        <w:rPr>
          <w:lang w:val="sw_KE" w:bidi="sw_KE"/>
        </w:rPr>
        <w:t>Ikiwa bado kaka anakataa kusikiliza wakati mashahidi wanakubaliana na wewe, basi unapaswa kuelezea tatizo kwa kanisa, au kikundi cha waumini ambao wanabudu pamoja katika mahali sawa. Na hatimaye, ikiwa anakataa kusikiliza hata kanisa, basi unapaswa kumtendea kama ungeweza kumtendea Mataifa, au mtu nje ya jumuiya ya waumini, na mtoza ushuru. Neno Mataifa linamaanisha mgeni lakini Wayahudi walilitumia ili kurejelea wale ambao hawamwamini Mungu wa kweli. Wakati Yesu anasema "wewe" unapaswa kumtendea kama Mataifa, anatumia neno "wewe" ambalo linarejelea mtu mmoja tu. Amri hii si kwa kanisa lote.</w:t>
      </w:r>
    </w:p>
    <w:p>
      <w:pPr/>
      <w:r>
        <w:rPr>
          <w:lang w:val="sw_KE" w:bidi="sw_KE"/>
        </w:rPr>
      </w:r>
      <w:r>
        <w:rPr>
          <w:lang w:val="sw_KE" w:bidi="sw_KE"/>
        </w:rPr>
        <w:t>Wayahudi waliamini kwamba watoza ushuru walikuwa baadhi ya watu wenye dhambi zaidi katika jamii, kwa sababu mara nyingi walikuwa Wayahudi waliokusanya ushuru kwa ajili ya Warumi waliowaonea Wayahudi nchini Israeli. Wayahudi wakati huo hawakuwatendea Mataifa au watoza ushuru kwa njia sawa na waliwatendea waumini wenzao katika jumuiya yao.</w:t>
      </w:r>
    </w:p>
    <w:p>
      <w:pPr/>
      <w:r>
        <w:rPr>
          <w:lang w:val="sw_KE" w:bidi="sw_KE"/>
        </w:rPr>
      </w:r>
      <w:r>
        <w:rPr>
          <w:lang w:val="sw_KE" w:bidi="sw_KE"/>
        </w:rPr>
        <w:t>Sitisha hapa na ujadili na timu yako: Ni watu gani wanaozingatiwa kuwa wenye dhambi zaidi katika utamaduni wenu? Kwa nini wanazingatiwa kuwa wenye dhambi zaidi? Watu huwatendeaje au huwa na tabia gani kwao?</w:t>
      </w:r>
    </w:p>
    <w:p>
      <w:pPr/>
      <w:r>
        <w:rPr>
          <w:lang w:val="sw_KE" w:bidi="sw_KE"/>
        </w:rPr>
      </w:r>
      <w:r>
        <w:rPr>
          <w:lang w:val="sw_KE" w:bidi="sw_KE"/>
        </w:rPr>
        <w:t>Yesu anasema, "Kweli, ninawaambia" ambayo ina maana anataka wanafunzi kusikiliza kwa makini kile anasema ijayo. Wakati huu neno "wewe" linarejelea wafuasi wote wa Yesu, si mtu mmoja tu. Anasema kwamba chochote wanachofunga kwenye dunia Mungu atafunga mbinguni, na chochote wanachofungua kwenye dunia Mungu atafungua mbinguni. Maneno haya ni sawa sana na maneno aliyosema kwa Petro wakati alimwambia atajenga kanisa lake kwenye Petro katika simulizi ya awali katika kitabu cha Mathayo. Wakati huu, Yesu anasema maneno haya ni kweli kwa wafuasi wake wote, si Petro tu. Kufunga na kufungua kunamaanisha wafuasi wa Yesu kufanya uamuzi kama kanisa kuhusu yaliyo sahihi na yaliyo mabaya. Neno kufunga linarejelea kuzuia kitu na neno lililofunguliwa linarejelea kuruhusu kitu.</w:t>
      </w:r>
    </w:p>
    <w:p>
      <w:pPr/>
      <w:r>
        <w:rPr>
          <w:lang w:val="sw_KE" w:bidi="sw_KE"/>
        </w:rPr>
      </w:r>
      <w:r>
        <w:rPr>
          <w:lang w:val="sw_KE" w:bidi="sw_KE"/>
        </w:rPr>
        <w:t>Kisha Yesu anaongeza kwamba wakati wafuasi wake wawili ambao wako duniani wanakubali kuhusu chochote wanachomwomba Mungu kufanya, baba yake mbinguni atafanya kile wanachomwomba. Katika hali hii, Yesu anazungumza kuhusu kutafuta hekima kuhusu jinsi ya kumsaidia kaka ambaye ametenda dhambi, lakini neno "chochote" linamaanisha chochote, kwa hiyo ni bora kutumia neno ambalo linaweka maana hiyo pana. Yesu anaelezea kwamba hii ni kwa sababu wakati wowote wawili au watatu wa wafuasi wake wanakusanyika pamoja kwa jina lake, au kama wafuasi wake, yuko pale na wao pia. Wakati Yesu anaposema "wawili au watatu," anamaanisha wawili au zaidi. Wakati anasema yuko "pale na wao pia," anazungumza kuhusu kuwa pamoja nao kiroho, kwa hiyo ilikuwa kweli wakati alisema na bado kuwa kweli baada ya kufa na Mungu alimfufua kwa maisha tena.</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3.</w:t>
      </w:r>
    </w:p>
    <w:p>
      <w:pPr/>
      <w:r>
        <w:rPr>
          <w:lang w:val="sw_KE" w:bidi="sw_KE"/>
        </w:rPr>
      </w:r>
      <w:r>
        <w:rPr>
          <w:b/>
          <w:lang w:val="sw_KE" w:bidi="sw_KE"/>
        </w:rPr>
        <w:t>Tukio la kwanza:</w:t>
      </w:r>
      <w:r>
        <w:rPr>
          <w:lang w:val="sw_KE" w:bidi="sw_KE"/>
        </w:rPr>
        <w:t xml:space="preserve"> Yesu anawaambia wanafunzi wake kwamba ikiwa wanaona ndugu Mkristo akifanya dhambi, wanapaswa kwenda kwake peke yake, kwa faragha, na kumwambia kuhusu dhambi yake. Ikiwa ndugu anasikiliza na kukiri dhambi yake basi unaweza kufikiria ndugu wengine tena.</w:t>
      </w:r>
    </w:p>
    <w:p>
      <w:pPr/>
      <w:r>
        <w:rPr>
          <w:lang w:val="sw_KE" w:bidi="sw_KE"/>
        </w:rPr>
      </w:r>
      <w:r>
        <w:rPr>
          <w:b/>
          <w:lang w:val="sw_KE" w:bidi="sw_KE"/>
        </w:rPr>
        <w:t>Tukio la pili:</w:t>
      </w:r>
      <w:r>
        <w:rPr>
          <w:lang w:val="sw_KE" w:bidi="sw_KE"/>
        </w:rPr>
        <w:t xml:space="preserve"> Yesu anasema kwamba ikiwa ndugu hasikilizi, unapaswa kuwachukua ndugu wengine wawili wa Kikristo waje pamoja nawe na kuzungumza naye tena wakishuhudia mazungumzo yenu.</w:t>
      </w:r>
    </w:p>
    <w:p>
      <w:pPr/>
      <w:r>
        <w:rPr>
          <w:lang w:val="sw_KE" w:bidi="sw_KE"/>
        </w:rPr>
      </w:r>
      <w:r>
        <w:rPr>
          <w:b/>
          <w:lang w:val="sw_KE" w:bidi="sw_KE"/>
        </w:rPr>
        <w:t>Tukio la tatu:</w:t>
      </w:r>
      <w:r>
        <w:rPr>
          <w:lang w:val="sw_KE" w:bidi="sw_KE"/>
        </w:rPr>
        <w:t xml:space="preserve"> Yesu anasema kwamba kama ndugu bado hajasikiliza, unapaswa kuliambia kanisa kuhusu dhambi yake. Ikiwa hatasikiliza hata kanisa, basi unapaswa kumtendea kama ungemtendea mtu asiyeamini na mtoza ushuru. Yesu anasema kwamba chochote wanachofunga duniani kitafungwa mbinguni na chochote wanachofungua duniani kitafunguliwa mbinguni. Anasema pia kwamba wakati wowote wawili kati yao wanakubaliana duniani kuhusu chochote wanachoomba, Baba yake wa mbinguni atawapa kile wanachoomba. Na wakati wowote wawili au zaidi kati yao wanapokusanyika pamoja kama wafuasi wake, yuko pamoja nao.</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 Yesu (zaidi ya mmoja)</w:t>
      </w:r>
    </w:p>
    <w:p>
      <w:pPr>
        <w:pStyle w:val="ListBullet"/>
        <w:spacing w:line="240" w:lineRule="auto"/>
        <w:ind w:left="720"/>
      </w:pPr>
      <w:r>
        <w:rPr>
          <w:lang w:val="sw_KE" w:bidi="sw_KE"/>
        </w:rPr>
      </w:r>
      <w:r>
        <w:rPr>
          <w:lang w:val="sw_KE" w:bidi="sw_KE"/>
        </w:rPr>
        <w:t>1 kaka mwenye dhambi</w:t>
      </w:r>
    </w:p>
    <w:p>
      <w:pPr>
        <w:pStyle w:val="ListBullet"/>
        <w:spacing w:line="240" w:lineRule="auto"/>
        <w:ind w:left="720"/>
      </w:pPr>
      <w:r>
        <w:rPr>
          <w:lang w:val="sw_KE" w:bidi="sw_KE"/>
        </w:rPr>
      </w:r>
      <w:r>
        <w:rPr>
          <w:lang w:val="sw_KE" w:bidi="sw_KE"/>
        </w:rPr>
        <w:t>Mashahidi 2 Wakristo</w:t>
      </w:r>
    </w:p>
    <w:p>
      <w:pPr>
        <w:pStyle w:val="ListBullet"/>
        <w:spacing w:line="240" w:lineRule="auto"/>
        <w:ind w:left="720"/>
      </w:pPr>
      <w:r>
        <w:rPr>
          <w:lang w:val="sw_KE" w:bidi="sw_KE"/>
        </w:rPr>
      </w:r>
      <w:r>
        <w:rPr>
          <w:lang w:val="sw_KE" w:bidi="sw_KE"/>
        </w:rPr>
        <w:t>Kikundi cha waumini ambao wanaabudu pamoja katika mahali pamoja</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Yesu ana mazungumzo yanayoendelea na wanafunzi wake yanayofuata moja kwa moja baada ya mazungumzo ya awali, kwa hiyo anazungumza na wanasikiliza. Mazingira hayabadiliki, lakini inaweza kuwa na manufaa kuwa na watu wakiwazia ushauri anaotoa.</w:t>
      </w:r>
    </w:p>
    <w:p>
      <w:pPr/>
      <w:r>
        <w:rPr>
          <w:lang w:val="sw_KE" w:bidi="sw_KE"/>
        </w:rPr>
      </w:r>
      <w:r>
        <w:rPr>
          <w:lang w:val="sw_KE" w:bidi="sw_KE"/>
        </w:rPr>
        <w:t>Wakati Yesu anasema "ndugu yako" anarejelea mtu ambaye anashiriki imani yake kuhusu yeye. Mtu anaweza kuwa mwanaume au mwanamke. Wakati anasema "anakutendea dhambi" neno "wewe" linarejelea mtu mmoja tu. Yesu anasema uende peke yako, kwa faragha, mara ya kwanza unapozungumza naye kuhusu dhambi yake. Hakuna mtu mwingine angekuwa sehemu ya mazungumzo hayo, wewe tu na yule ndugu aliyefanya dhambi. Ndugu hangesikia tu maneno yako, bali pia angekiri dhambi yake.</w:t>
      </w:r>
    </w:p>
    <w:p>
      <w:pPr/>
      <w:r>
        <w:rPr>
          <w:lang w:val="sw_KE" w:bidi="sw_KE"/>
        </w:rPr>
      </w:r>
      <w:r>
        <w:rPr>
          <w:lang w:val="sw_KE" w:bidi="sw_KE"/>
        </w:rPr>
        <w:t>Yesu anaposema umempata ndugu yako, au umemrudisha, maana yake ni kwamba huyo ndugu amerudi tena katika kundi la waamini, kama vile kondoo anayepatikana na mchungaji na kurudishwa kundini.</w:t>
      </w:r>
    </w:p>
    <w:p>
      <w:pPr/>
      <w:r>
        <w:rPr>
          <w:lang w:val="sw_KE" w:bidi="sw_KE"/>
        </w:rPr>
      </w:r>
      <w:r>
        <w:rPr>
          <w:lang w:val="sw_KE" w:bidi="sw_KE"/>
        </w:rPr>
        <w:t>Ikiwa ndugu hasikilizi, basi mazungumzo hayo yangemalizika na ungemwacha ndugu na kupata ndugu wawili zaidi wa Kikristo ili kuja pamoja nawe na kurudi kwake na kuzungumza naye tena kuhusu dhambi yake wakati ndugu wawili wa Kikristo wanashuhudia mazungumzo yenu. Kutakuwa na watu wanne katika mazungumzo haya: wewe, ndugu ambaye alifanya dhambi, na mashahidi wawili Wakristo.</w:t>
      </w:r>
    </w:p>
    <w:p>
      <w:pPr/>
      <w:r>
        <w:rPr>
          <w:lang w:val="sw_KE" w:bidi="sw_KE"/>
        </w:rPr>
      </w:r>
      <w:r>
        <w:rPr>
          <w:lang w:val="sw_KE" w:bidi="sw_KE"/>
        </w:rPr>
        <w:t>Ikiwa bado kaka hasikilizi, basi nyote mnaondoka na kuliambia kanisa hali hiyo: yaani, kikundi cha waumini ambao wanaabudu pamoja mahali pamoja. Si wazi kama ndugu angekuja pamoja nawe au la, wakati unazungumza na kanisa, lakini Yesu anasema kwamba kama ndugu hasikilizi kanisa, unapaswa kumtendea kama asiyeamini au mtoza ushuru, kwa hiyo ndugu pengine yuko wakati kanisa linafanya uamuzi wao. Ikiwa ndugu hasikilizi ina maana amesikia kile kanisa linasema lakini bado hatakiri dhambi yake.</w:t>
      </w:r>
    </w:p>
    <w:p>
      <w:pPr/>
      <w:r>
        <w:rPr>
          <w:lang w:val="sw_KE" w:bidi="sw_KE"/>
        </w:rPr>
      </w:r>
      <w:r>
        <w:rPr>
          <w:lang w:val="sw_KE" w:bidi="sw_KE"/>
        </w:rPr>
        <w:t>Yesu anasema, "Ninawaambia ukweli chochote waumini wanafunga kwenye dunia kitafungwa mbinguni na chochote wanachofungua kwenye dunia kitafunguliwa mbinguni." Yesu anatumia kifungu hiki "Ninawaambia ukweli" mara kadhaa katika kitabu cha Mathayo ili kusisitiza kwamba kile anasema karibu na ni muhimu sana. Hii ina maana chochote kanisa linachokataza duniani, Mungu pia atakataza na chochote linachoruhusu duniani, Mungu pia ataruhusu, kwa sababu popote waumini wawili au zaidi wanapokusanyika kama wafuasi wa Yesu, roho ya Yesu iko pamoja nao.</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3.</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 Yesu (zaidi ya mmoja)</w:t>
      </w:r>
    </w:p>
    <w:p>
      <w:pPr>
        <w:pStyle w:val="ListBullet"/>
        <w:spacing w:line="240" w:lineRule="auto"/>
        <w:ind w:left="720"/>
      </w:pPr>
      <w:r>
        <w:rPr>
          <w:lang w:val="sw_KE" w:bidi="sw_KE"/>
        </w:rPr>
      </w:r>
      <w:r>
        <w:rPr>
          <w:lang w:val="sw_KE" w:bidi="sw_KE"/>
        </w:rPr>
        <w:t>1 kaka mwenye dhambi</w:t>
      </w:r>
    </w:p>
    <w:p>
      <w:pPr>
        <w:pStyle w:val="ListBullet"/>
        <w:spacing w:line="240" w:lineRule="auto"/>
        <w:ind w:left="720"/>
      </w:pPr>
      <w:r>
        <w:rPr>
          <w:lang w:val="sw_KE" w:bidi="sw_KE"/>
        </w:rPr>
      </w:r>
      <w:r>
        <w:rPr>
          <w:lang w:val="sw_KE" w:bidi="sw_KE"/>
        </w:rPr>
        <w:t>Mashahidi 2 Wakristo</w:t>
      </w:r>
    </w:p>
    <w:p>
      <w:pPr>
        <w:pStyle w:val="ListBullet"/>
        <w:spacing w:line="240" w:lineRule="auto"/>
        <w:ind w:left="720"/>
      </w:pPr>
      <w:r>
        <w:rPr>
          <w:lang w:val="sw_KE" w:bidi="sw_KE"/>
        </w:rPr>
      </w:r>
      <w:r>
        <w:rPr>
          <w:lang w:val="sw_KE" w:bidi="sw_KE"/>
        </w:rPr>
        <w:t>Kikundi cha waumini ambao wanaabudu pamoja katika mahali sawa</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Yesu anasema kwamba kama ndugu yako anatenda dhambi dhidi yako, nenda kwake peke yake, kwa faragha, na umwambie jinsi ametenda dhambi. Ikiwa anakiri dhambi yake, basi wewe na yeye mtaweza kuitana ndugu tena. Atakuwa kama kondoo ambaye mchungaji alimpata na kumrudisha kwa kundi.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mwanafunzi, "Unahisi vipi?" Unaweza kusikia mambo kama: "Nina wasiwasi kwa ndugu yangu, kwa sababu dhambi yake inamwongoza mbali na waumini wengine na kutoka kwa Mungu" au "Ninataka kumsaidia ndugu yangu kuwa sehemu ya kikundi cha waumini tena" au "Ninatumaini ndugu yangu atatubu wakati ninazungumza naye kuhusu dhambi yake."</w:t>
      </w:r>
    </w:p>
    <w:p>
      <w:pPr>
        <w:pStyle w:val="ListBullet"/>
        <w:spacing w:line="240" w:lineRule="auto"/>
        <w:ind w:left="720"/>
      </w:pPr>
      <w:r>
        <w:rPr>
          <w:lang w:val="sw_KE" w:bidi="sw_KE"/>
        </w:rPr>
      </w:r>
      <w:r>
        <w:rPr>
          <w:lang w:val="sw_KE" w:bidi="sw_KE"/>
        </w:rPr>
        <w:t>Muulize mwigizaji anayeigiza ndugu mwenye dhambi, "Unahisi vipi?" Unaweza kusikia mambo kama: "Je, kaka yangu anafikiri yeye ni bora kuliko mimi ili kuniambia kuhusu dhambi yangu? "Sitamsikiliza" au "Ninataka kuendelea kuishi kwa njia ninayoishi; sikubaliani na kaka yangu kwamba ninatenda dhambi" au "Pengine kaka huyu ni mtu pekee ambaye anafikiri ninafanya dhambi." Sitakwenda kumsikiliza."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anasema kama kaka hatakusikiliza, nenda ukapate ndugu wengine wawili wa Kikristo waje pamoja nawe ili kuzungumza naye tena, ili waweze kushuhudia mazungumzo yenu.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mmoja wa waigizaji anayeigiza Mshahidi wa Kikristo, "Unahisi vipi?" Unaweza kusikia: "Ninafikiri kaka yangu anafanya dhambi, lakini niruhusu niende na kusikia kile anachosema ili kujitetea" au "Ninafikiri kaka yangu anafanya dhambi, niruhusu niende na kumsaidia kumshawishi aache kutenda dhambi" au "Ninafikiri kaka yangu anafanya dhambi. Pengine atakapoona kwamba zaidi ya mmoja wetu anakubali kuhusu hilo, atakiri dhambi yake.</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anasema kwamba kama bado ndugu hatasikiliza baada ya kuleta mashahidi wawili au zaidi, leta suala kwa kanisa, kikundi cha waumini ambao wanaabudu pamoja. Ikiwa bado hatawasikiliza, mtendee kama ungemtendea asiyeamini au mtoza ushuru.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mmoja wa waigizaji anayeigiza muumini wa kanisa, "Unahisi vipi?" Unaweza kusikia mambo kama: "Ninatumaini kwa kweli kaka yangu atakiri dhambi yake. Ninampenda kaka yangu na ninataka awe na amani na sisi sote na Mungu" au "Ninaomba kwamba Mungu atatupa hekima. Hatuwezi kumruhusu kaka yetu kuendelea katika dhambi, kwa hiyo tunahitaji msaada wa Mungu ili kujua kile cha kumwambia.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anasema, "Amin, nawaambia, chochote mtakachofunga duniani kitafungwa mbinguni, na chochote mtakachofungua duniani kitafunguliwa mbinguni."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Sitisha na muulize mwigizaji anayeigiza mmoja wa wanafunzi, "Unahisi vipi?" Unaweza kusikia mambo kama, "Hii inamaanisha nini? Je, kweli tuna mamlaka makubwa kiasi kwamba Mungu atayaidhinisha maamuzi yetu?" au "Hili ni jukumu kubwa sana. Ni lazima tuwe makini sana kwamba maamuzi yetu ni ya hekima kwa sababu yatakuwa na matokeo makubwa" au "Ni lazima tuombe kwamba Mungu atatupa hekima ili tufanye maamuzi sahihi kwa sababu maamuzi yetu yana athari kubwa kwa kanisa."</w:t>
      </w:r>
    </w:p>
    <w:p>
      <w:pPr/>
      <w:r>
        <w:rPr>
          <w:lang w:val="sw_KE" w:bidi="sw_KE"/>
        </w:rPr>
      </w:r>
      <w:r>
        <w:rPr>
          <w:lang w:val="sw_KE" w:bidi="sw_KE"/>
        </w:rPr>
        <w:t>Yesu anasema kwamba wakati wowote wafuasi wake wawili au zaidi wanapokusanyika pamoja kama wafuasi wake, yuko hapo pamoja nao kwa roho.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mmoja wa waigizaji anayeigiza mwanafunzi, "Unahisi vipi?" Unaweza kusikia mambo kama, "Yesu anawezaje kuwa nasi daima?" Kuna makundi ya wafuasi wake katika maeneo tofauti kwa wakati mmoja!" au "Je, hii ina maana atakuwa pamoja nasi hata baada ya kufa?" au "Hii ni faraja kubwa sana! "Ninashukuru Yesu daima atakuwa pamoja nasi wakati tunakusanyika kwa sababu ametupa majukumu makubwa na tutahitaji msaada wake."</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Yesu anasema kwamba kama </w:t>
      </w:r>
      <w:r>
        <w:rPr>
          <w:b/>
          <w:lang w:val="sw_KE" w:bidi="sw_KE"/>
        </w:rPr>
        <w:t>ndugu</w:t>
      </w:r>
      <w:r>
        <w:rPr>
          <w:b/>
          <w:lang w:val="sw_KE" w:bidi="sw_KE"/>
        </w:rPr>
        <w:t xml:space="preserve"> yako</w:t>
      </w:r>
      <w:r>
        <w:rPr>
          <w:lang w:val="sw_KE" w:bidi="sw_KE"/>
        </w:rPr>
        <w:t xml:space="preserve"> anafanya dhambi dhidi yako, unapaswa kwenda kwake peke yake.</w:t>
      </w:r>
    </w:p>
    <w:p>
      <w:pPr/>
      <w:r>
        <w:rPr>
          <w:lang w:val="sw_KE" w:bidi="sw_KE"/>
        </w:rPr>
      </w:r>
      <w:r>
        <w:rPr>
          <w:lang w:val="sw_KE" w:bidi="sw_KE"/>
        </w:rPr>
        <w:t xml:space="preserve">Neno </w:t>
      </w:r>
      <w:r>
        <w:rPr>
          <w:b/>
          <w:lang w:val="sw_KE" w:bidi="sw_KE"/>
        </w:rPr>
        <w:t>kaka</w:t>
      </w:r>
      <w:r>
        <w:rPr>
          <w:lang w:val="sw_KE" w:bidi="sw_KE"/>
        </w:rPr>
        <w:t xml:space="preserve"> linamaanisha kiume ambaye ana mama au baba sawa kama wewe, lakini hapa inarejelea mtu ambaye anashiriki imani za wanafunzi kuhusu Yesu. Katika hali hii, neno ndugu linarejelea ama mtu au mwanamke ambaye anashiriki imani za wanafunzi kuhusu Yesu.</w:t>
      </w:r>
    </w:p>
    <w:p>
      <w:pPr/>
      <w:r>
        <w:rPr>
          <w:lang w:val="sw_KE" w:bidi="sw_KE"/>
        </w:rPr>
      </w:r>
      <w:r>
        <w:rPr>
          <w:lang w:val="sw_KE" w:bidi="sw_KE"/>
        </w:rPr>
        <w:t xml:space="preserve">Neno </w:t>
      </w:r>
      <w:r>
        <w:rPr>
          <w:b/>
          <w:lang w:val="sw_KE" w:bidi="sw_KE"/>
        </w:rPr>
        <w:t>dhambi</w:t>
      </w:r>
      <w:r>
        <w:rPr>
          <w:lang w:val="sw_KE" w:bidi="sw_KE"/>
        </w:rPr>
        <w:t xml:space="preserve"> linamaanisha tendo kukosa utii kwa Mungu. Neno </w:t>
      </w:r>
      <w:r>
        <w:rPr>
          <w:lang w:val="sw_KE" w:bidi="sw_KE"/>
        </w:rPr>
        <w:t>dhambi</w:t>
      </w:r>
      <w:r>
        <w:rPr>
          <w:lang w:val="sw_KE" w:bidi="sw_KE"/>
        </w:rPr>
        <w:t xml:space="preserve"> linapatikana katika Faharasa Kuu.</w:t>
      </w:r>
    </w:p>
    <w:p>
      <w:pPr/>
      <w:r>
        <w:rPr>
          <w:lang w:val="sw_KE" w:bidi="sw_KE"/>
        </w:rPr>
      </w:r>
      <w:r>
        <w:rPr>
          <w:lang w:val="sw_KE" w:bidi="sw_KE"/>
        </w:rPr>
        <w:t xml:space="preserve">Ikiwa kaka yako hatakusikiliza hata baada ya kuwa na mashahidi wawili zaidi pamoja nawe, Yesu anasema kuleta suala kwa </w:t>
      </w:r>
      <w:r>
        <w:rPr>
          <w:b/>
          <w:lang w:val="sw_KE" w:bidi="sw_KE"/>
        </w:rPr>
        <w:t>kanisa</w:t>
      </w:r>
      <w:r>
        <w:rPr>
          <w:lang w:val="sw_KE" w:bidi="sw_KE"/>
        </w:rPr>
        <w:t xml:space="preserve">. Kanisa linarejelea kikundi cha waumini ambao wanakusanyika ili kumwabudu Yesu pamoja. Neno </w:t>
      </w:r>
      <w:r>
        <w:rPr>
          <w:lang w:val="sw_KE" w:bidi="sw_KE"/>
        </w:rPr>
        <w:t>Kanisa</w:t>
      </w:r>
      <w:r>
        <w:rPr>
          <w:lang w:val="sw_KE" w:bidi="sw_KE"/>
        </w:rPr>
        <w:t xml:space="preserve"> linapatikana katika Faharasa Kuu.</w:t>
      </w:r>
    </w:p>
    <w:p>
      <w:pPr/>
      <w:r>
        <w:rPr>
          <w:lang w:val="sw_KE" w:bidi="sw_KE"/>
        </w:rPr>
      </w:r>
      <w:r>
        <w:rPr>
          <w:lang w:val="sw_KE" w:bidi="sw_KE"/>
        </w:rPr>
        <w:t xml:space="preserve">Yesu anasema kama ndugu bado hatasikiliza kanisa, kumtendea kama ungemtendea Mtu wa </w:t>
      </w:r>
      <w:r>
        <w:rPr>
          <w:b/>
          <w:lang w:val="sw_KE" w:bidi="sw_KE"/>
        </w:rPr>
        <w:t>Mataifa</w:t>
      </w:r>
      <w:r>
        <w:rPr>
          <w:lang w:val="sw_KE" w:bidi="sw_KE"/>
        </w:rPr>
        <w:t xml:space="preserve"> au </w:t>
      </w:r>
      <w:r>
        <w:rPr>
          <w:b/>
          <w:lang w:val="sw_KE" w:bidi="sw_KE"/>
        </w:rPr>
        <w:t>mtoza ushuru</w:t>
      </w:r>
      <w:r>
        <w:rPr>
          <w:lang w:val="sw_KE" w:bidi="sw_KE"/>
        </w:rPr>
        <w:t>.</w:t>
      </w:r>
    </w:p>
    <w:p>
      <w:pPr/>
      <w:r>
        <w:rPr>
          <w:lang w:val="sw_KE" w:bidi="sw_KE"/>
        </w:rPr>
      </w:r>
      <w:r>
        <w:rPr>
          <w:b/>
          <w:lang w:val="sw_KE" w:bidi="sw_KE"/>
        </w:rPr>
        <w:t>Mataifa</w:t>
      </w:r>
      <w:r>
        <w:rPr>
          <w:lang w:val="sw_KE" w:bidi="sw_KE"/>
        </w:rPr>
        <w:t xml:space="preserve"> alikuwa mtu ambaye hakuwa Myahudi na hakuwa sehemu ya familia ya Mungu. Watu wa Kiyahudi wanazingatia Mataifa wasio na maadili na wasio wacha, kwa hiyo hawakuwatendea kwa njia sawa na walivyowatendea watu wa Kiyahudi. Neno </w:t>
      </w:r>
      <w:r>
        <w:rPr>
          <w:lang w:val="sw_KE" w:bidi="sw_KE"/>
        </w:rPr>
        <w:t>Mataifa</w:t>
      </w:r>
      <w:r>
        <w:rPr>
          <w:lang w:val="sw_KE" w:bidi="sw_KE"/>
        </w:rPr>
        <w:t xml:space="preserve"> linapatikana kwenye Faharasa Kuu.</w:t>
      </w:r>
    </w:p>
    <w:p>
      <w:pPr/>
      <w:r>
        <w:rPr>
          <w:lang w:val="sw_KE" w:bidi="sw_KE"/>
        </w:rPr>
      </w:r>
      <w:r>
        <w:rPr>
          <w:lang w:val="sw_KE" w:bidi="sw_KE"/>
        </w:rPr>
        <w:t xml:space="preserve">Watu wa Kiyahudi wanazingatia </w:t>
      </w:r>
      <w:r>
        <w:rPr>
          <w:b/>
          <w:lang w:val="sw_KE" w:bidi="sw_KE"/>
        </w:rPr>
        <w:t>watoza ushuru</w:t>
      </w:r>
      <w:r>
        <w:rPr>
          <w:lang w:val="sw_KE" w:bidi="sw_KE"/>
        </w:rPr>
        <w:t xml:space="preserve"> baadhi ya watu wenye dhambi zaidi katika jamii. Watoza ushuru walikuwa aidha Mataifa au Wayahudi ambao walikusanya kodi kutoka kwa watu wa Kiyahudi kwa serikali ya Kirumi.</w:t>
      </w:r>
    </w:p>
    <w:p>
      <w:pPr/>
      <w:r>
        <w:rPr>
          <w:lang w:val="sw_KE" w:bidi="sw_KE"/>
        </w:rPr>
      </w:r>
      <w:r>
        <w:rPr>
          <w:b/>
          <w:lang w:val="sw_KE" w:bidi="sw_KE"/>
        </w:rPr>
        <w:t>Kwa kweli ninawaambia</w:t>
      </w:r>
      <w:r>
        <w:rPr>
          <w:lang w:val="sw_KE" w:bidi="sw_KE"/>
        </w:rPr>
        <w:t xml:space="preserve"> ni usemi sawa uliotumiwa mara zingine nyingi katika kitabu cha Mathayo. Tafsiri usemi huu kwa njia sawa na ulivyotafsiri kabla. Katika hali hii, neno "wewe" linarejelea mtu zaidi ya moja.</w:t>
      </w:r>
    </w:p>
    <w:p>
      <w:pPr/>
      <w:r>
        <w:rPr>
          <w:lang w:val="sw_KE" w:bidi="sw_KE"/>
        </w:rPr>
      </w:r>
      <w:r>
        <w:rPr>
          <w:b/>
          <w:lang w:val="sw_KE" w:bidi="sw_KE"/>
        </w:rPr>
        <w:t>Chochote unachofunga kwenye dunia kitafungwa mbinguni na chochote unachofungua kwenye dunia kitafunguliwa mbinguni</w:t>
      </w:r>
      <w:r>
        <w:rPr>
          <w:lang w:val="sw_KE" w:bidi="sw_KE"/>
        </w:rPr>
        <w:t xml:space="preserve">: Haya ni maneno sawa na Yesu alizungumza na Petro awali wakati alimwambia Petro angejenga kanisa lake juu ya Petro. Tafsiri maneno haya kwa njia sawa na uliyoyatafsiri katika simulizi hiyo, lakini katika simulizi hii neno nyinyi" linarejelea mtu zaidi ya mmoja. Yesu anatumia neno </w:t>
      </w:r>
      <w:r>
        <w:rPr>
          <w:b/>
          <w:lang w:val="sw_KE" w:bidi="sw_KE"/>
        </w:rPr>
        <w:t>kufunga</w:t>
      </w:r>
      <w:r>
        <w:rPr>
          <w:lang w:val="sw_KE" w:bidi="sw_KE"/>
        </w:rPr>
        <w:t xml:space="preserve"> ili kumaanisha kuzuia na neno </w:t>
      </w:r>
      <w:r>
        <w:rPr>
          <w:b/>
          <w:lang w:val="sw_KE" w:bidi="sw_KE"/>
        </w:rPr>
        <w:t>kufungua</w:t>
      </w:r>
      <w:r>
        <w:rPr>
          <w:lang w:val="sw_KE" w:bidi="sw_KE"/>
        </w:rPr>
        <w:t xml:space="preserve"> ili kumaanisha kibali.</w:t>
      </w:r>
    </w:p>
    <w:p>
      <w:pPr/>
      <w:r>
        <w:rPr>
          <w:lang w:val="sw_KE" w:bidi="sw_KE"/>
        </w:rPr>
      </w:r>
      <w:r>
        <w:rPr>
          <w:lang w:val="sw_KE" w:bidi="sw_KE"/>
        </w:rPr>
        <w:t xml:space="preserve">Yesu anasema kwamba wakati wowote wafuasi wake wawili au watatu au zaidi wanakusanyika pamoja kama wafuasi wake, </w:t>
      </w:r>
      <w:r>
        <w:rPr>
          <w:b/>
          <w:lang w:val="sw_KE" w:bidi="sw_KE"/>
        </w:rPr>
        <w:t>pale yuko kati yao</w:t>
      </w:r>
      <w:r>
        <w:rPr>
          <w:lang w:val="sw_KE" w:bidi="sw_KE"/>
        </w:rPr>
        <w:t>. Anamaanisha kwamba yuko kati yao kwa roho, kwa hiyo ilikuwa kweli wakati alizungumza na ingebaki kuwa kweli milele, hata baada ya kufa na Mungu alimfufua kutoka kwa kifo—daima angekuwa na wafuasi wake kwa roho wakati wanakusanyika kama wafuasi wake.</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18:21–35</w:t>
      </w:r>
      <w:r>
        <w:rPr>
          <w:lang w:val="sw_KE" w:bidi="sw_KE"/>
        </w:rPr>
      </w:r>
    </w:p>
    <w:p>
      <w:pPr>
        <w:pStyle w:val="Heading3"/>
      </w:pPr>
      <w:r>
        <w:rPr>
          <w:lang w:val="sw_KE" w:bidi="sw_KE"/>
        </w:rPr>
        <w:t>Sikiliza na Moyo</w:t>
      </w:r>
    </w:p>
    <w:p>
      <w:pPr/>
      <w:r>
        <w:rPr>
          <w:lang w:val="sw_KE" w:bidi="sw_KE"/>
        </w:rPr>
      </w:r>
      <w:r>
        <w:rPr>
          <w:lang w:val="sw_KE" w:bidi="sw_KE"/>
        </w:rPr>
        <w:t>Sikiliza Mathayo 18:21–35 na utie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Hadithi hii inatokea baada ya ile ya awali. Mpangilio bado unaweza kuwa katika Kapernaumu. Petro anamwuliza Yesu ni mara ngapi lazima amsamehe ndugu yake anayemtendea dhambi tena na tena. Si wazi kama wanafunzi wengine wako na Petro pia, lakini katika mstari wa mwisho Yesu anasema, "kila mmoja wenu" au "ninyi nyote" kwa hiyo pengine wanasikiliza pia. Katika hadithi ya awali, Yesu aliwaambia wanafunzi jinsi ya kumrudisha ndugu katika uhusiano na kanisa baada ya kutenda dhambi. Wakati huu, Petro anauliza kuhusu ndugu mmoja kumsamehe mwingine. Tena katika hali hii, ndugu anarejelea ama mwanamume au mwanamke ambaye ni Mkristo mwenzake.</w:t>
      </w:r>
    </w:p>
    <w:p>
      <w:pPr/>
      <w:r>
        <w:rPr>
          <w:lang w:val="sw_KE" w:bidi="sw_KE"/>
        </w:rPr>
      </w:r>
      <w:r>
        <w:rPr>
          <w:lang w:val="sw_KE" w:bidi="sw_KE"/>
        </w:rPr>
        <w:t>Katika hadithi ya awali, Yesu alizingatia jinsi ya kumsaidia ndugu ambaye anafanya dhambi. Katika hadithi hii, Yesu anazingatia jinsi ndugu aliyetendewa dhambi anavyopaswa kujibu.</w:t>
      </w:r>
    </w:p>
    <w:p>
      <w:pPr/>
      <w:r>
        <w:rPr>
          <w:lang w:val="sw_KE" w:bidi="sw_KE"/>
        </w:rPr>
      </w:r>
      <w:r>
        <w:rPr>
          <w:lang w:val="sw_KE" w:bidi="sw_KE"/>
        </w:rPr>
        <w:t>Wakati Petro anauliza kama anapaswa kumsamehe mara saba, hiyo ingeonekana kama idadi kubwa kwa kila mtu anayesikiliza. Viongozi wa kidini walifundisha kwamba wanapaswa kusamehe mara tatu. Nambari saba iliwakilisha ukamilifu, kwa hiyo saba huenda ilionekana kama idadi kubwa zaidi ambayo mtu angeweza kusamehe.</w:t>
      </w:r>
    </w:p>
    <w:p>
      <w:pPr/>
      <w:r>
        <w:rPr>
          <w:lang w:val="sw_KE" w:bidi="sw_KE"/>
        </w:rPr>
      </w:r>
      <w:r>
        <w:rPr>
          <w:lang w:val="sw_KE" w:bidi="sw_KE"/>
        </w:rPr>
        <w:t>Sitisha hapa na mjadili kama timu, ni mara ngapi utamaduni wenu unatarajia watu kusamehe wale ambao wanatenda dhambi dhidi yao?</w:t>
      </w:r>
    </w:p>
    <w:p>
      <w:pPr/>
      <w:r>
        <w:rPr>
          <w:lang w:val="sw_KE" w:bidi="sw_KE"/>
        </w:rPr>
      </w:r>
      <w:r>
        <w:rPr>
          <w:lang w:val="sw_KE" w:bidi="sw_KE"/>
        </w:rPr>
        <w:t>Katika baadhi ya tafsiri, Yesu anasema, "Ninawaambia" ili kuonyesha kwamba anatoa amri mpya ambayo ni kubwa kuliko amri ambazo wanafunzi wamepokea kutoka kwa waandishi na Mafarisayo. Katika tafsiri zingine anasema, "Sikuambii" ili kuonyesha kwamba Petro ana makosa kufikiria kwamba mara saba zinatosha. Yesu anasema Petro anapaswa kusamehe mara sabini na saba, au katika baadhi ya tafsiri "mara sabini mara saba," au mara 490. Hii ingesikika kuwa ya kutisha kwa wasikilizaji wa Yesu. Yesu hapendekezi kwamba sabini na saba au "sabini mara saba" ni idadi halisi ya nyakati za kumsamehe mtu. Anasema hakuna kikomo kwa idadi ya mara wafuasi wake ambao wanapaswa kumsamehe ndugu ambaye anatenda dhambi dhidi yao.</w:t>
      </w:r>
    </w:p>
    <w:p>
      <w:pPr/>
      <w:r>
        <w:rPr>
          <w:lang w:val="sw_KE" w:bidi="sw_KE"/>
        </w:rPr>
      </w:r>
      <w:r>
        <w:rPr>
          <w:lang w:val="sw_KE" w:bidi="sw_KE"/>
        </w:rPr>
        <w:t>Yesu anasimulia hadithi ili kuelezea kile anachosema. Hadithi yake inaonyesha jinsi ufalme wa Mungu ulivyo. Mfalme alikuwa akikagua kile watumishi wake walichokuwa wakimdai na akagundua kuwa mmoja wa watumishi wake alikuwa akimdai talanta elfu kumi. Hiki ni kiasi cha ajabu cha pesa kwa mtumishi kumwia mfalme. Katika utamaduni wa wakati huo, elfu kumi ilikuwa idadi ya juu zaidi iliyotumiwa na talanta ilikuwa kitengo kikubwa zaidi cha pesa. Hata kama mtumishi alikuwa na mamlaka kubwa, kama mtumishi huyu pengine alivyokuwa nayo, hangeweza kuwa na deni la pesa nyingi hivi. Talanta moja ingekuwa ni kiasi ambacho mtumishi angeweza kupata kwa zaidi ya nusu ya maisha yake, hivyo talanta elfu kumi ni kiasi kikubwa zaidi kuliko kile ambacho angeweza kumdaiwa na mfalme. Hii ina maana mtumishi alikuwa na deni kubwa la pesa kwa mfalme.</w:t>
      </w:r>
    </w:p>
    <w:p>
      <w:pPr/>
      <w:r>
        <w:rPr>
          <w:lang w:val="sw_KE" w:bidi="sw_KE"/>
        </w:rPr>
      </w:r>
      <w:r>
        <w:rPr>
          <w:lang w:val="sw_KE" w:bidi="sw_KE"/>
        </w:rPr>
        <w:t xml:space="preserve">Sitisha hapa na uonyeshe timu yako picha ya </w:t>
      </w:r>
      <w:r>
        <w:rPr>
          <w:lang w:val="sw_KE" w:bidi="sw_KE"/>
        </w:rPr>
        <w:t>talanta</w:t>
      </w:r>
      <w:r>
        <w:rPr>
          <w:lang w:val="sw_KE" w:bidi="sw_KE"/>
        </w:rPr>
        <w:t>.</w:t>
      </w:r>
    </w:p>
    <w:p>
      <w:pPr/>
      <w:r>
        <w:rPr>
          <w:lang w:val="sw_KE" w:bidi="sw_KE"/>
        </w:rPr>
      </w:r>
      <w:r>
        <w:rPr>
          <w:lang w:val="sw_KE" w:bidi="sw_KE"/>
        </w:rPr>
        <w:t>Mfalme anaamuru maafisa wake kuuza mtumishi na pia mke wake na watoto na mali ili kupokea malipo kwa deni. Chini ya sheria ya Kiyahudi, mwanamume angeweza tu kuuzwa ikiwa aliiba kitu, na mke wake hangeweza kuuzwa, kwa hiyo Yesu anatumia mfano kutoka kwa utamaduni usio wa Kiyahudi. Deni la mtumishi ni kubwa kiasi kwamba hata kama mfalme angemwuza yeye, familia yake, na mali zake, mfalme bado hangepata pesa za kutosha kutokana na mauzo hayo ili kulipia kile ambacho mtumishi huyo alikuwa akimdai.</w:t>
      </w:r>
    </w:p>
    <w:p>
      <w:pPr/>
      <w:r>
        <w:rPr>
          <w:lang w:val="sw_KE" w:bidi="sw_KE"/>
        </w:rPr>
      </w:r>
      <w:r>
        <w:rPr>
          <w:lang w:val="sw_KE" w:bidi="sw_KE"/>
        </w:rPr>
        <w:t>Sitisha hapa na mjadili na timu yako: Utamaduni wenu unaelezea vipi hali ambapo mtu mmoja anatoa pesa kwa mtu mwingine akimtarajia mtu huyo kumlipa baadaye? Ni adhabu gani ya kawaida katika utamaduni wenu wakati mtu hawezi kulipa deni analodaiwa?</w:t>
      </w:r>
    </w:p>
    <w:p>
      <w:pPr/>
      <w:r>
        <w:rPr>
          <w:lang w:val="sw_KE" w:bidi="sw_KE"/>
        </w:rPr>
      </w:r>
      <w:r>
        <w:rPr>
          <w:lang w:val="sw_KE" w:bidi="sw_KE"/>
        </w:rPr>
        <w:t>Mtumishi analala mbele ya mfalme, akimwomba kumpa wakati zaidi ili kulipa deni. Kila mtu anayesikiliza angejua kwamba lilikuwa jambo la kipumbavu kwa mtumishi kumwambia mfalme kwamba anaweza kumlipa kila kitu alichokuwa anadaiwa. Dhambi za watu ni kama deni la mtumishi ni kubwa sana hakuna njia wanaweza kupata msamaha wa Mungu bila kujali jinsi walivyojaribu kwa bidii. Katika hadithi ya Yesu, mfalme si tu kwamba anampa mtumishi muda zaidi, bali anamsamehe deni lote kwa sababu anamwonea huruma, au ana huruma kwa mtumishi wake.</w:t>
      </w:r>
    </w:p>
    <w:p>
      <w:pPr/>
      <w:r>
        <w:rPr>
          <w:lang w:val="sw_KE" w:bidi="sw_KE"/>
        </w:rPr>
      </w:r>
      <w:r>
        <w:rPr>
          <w:lang w:val="sw_KE" w:bidi="sw_KE"/>
        </w:rPr>
        <w:t>Sitisha hapa na mjadili kama timu: Watu katika utamaduni wenu wangejibu vipi kama kiongozi muhimu angechagua kusamehe deni kubwa?</w:t>
      </w:r>
    </w:p>
    <w:p>
      <w:pPr/>
      <w:r>
        <w:rPr>
          <w:lang w:val="sw_KE" w:bidi="sw_KE"/>
        </w:rPr>
      </w:r>
      <w:r>
        <w:rPr>
          <w:lang w:val="sw_KE" w:bidi="sw_KE"/>
        </w:rPr>
        <w:t>Mpangilio wa hadithi ya Yesu unabadilika hapa kwa eneo ambapo watumishi wanakusanyika. Mtumishi ambaye alikuwa ndiyo kwanza amesamehewa na mfalme anatafuta na kumpata mtumishi mwenzake ambaye anamdai dinari mia moja. Denarii ni zaidi ya denariasi moja. Dinari mia moja ingekuwa na thamani ya takriban miezi mitatu au minne ya mshahara, kiasi kikubwa, lakini bado ni ndogo sana ikilinganishwa na kile mtumishi wa kwanza anachodaiwa na mfalme. Badala ya kuwa mkarimu, yule mtumishi aliyekuwa amesamehewa hivi punde anamkamata mtumishi mwenzake koo na kuanza kumkaba akidai amlipe deni lake. Mtumishi mwenzake anatumia karibu maneno yale yale ambayo mtumishi aliyesamehewa aliyatumia kuomba rehema, lakini haonyeshi rehema. Badala yake, anampeleka gerezani. Hii ilikuwa ndani ya haki zake kufanya, lakini mfalme hakudai haki zake kwa mtumishi wa kwanza, na kwa hiyo mtumishi wa kwanza hakupaswa kudai haki zake kwa mtumishi wa pili. Hadithi ya Yesu inaonyesha wanafunzi kwamba hawapaswi kudai haki zao. Mungu hajadai haki zake lakini badala yake amekuwa mkarimu sana. Anataka watoto wake wawe wakarimu kama yeye.</w:t>
      </w:r>
    </w:p>
    <w:p>
      <w:pPr/>
      <w:r>
        <w:rPr>
          <w:lang w:val="sw_KE" w:bidi="sw_KE"/>
        </w:rPr>
      </w:r>
      <w:r>
        <w:rPr>
          <w:lang w:val="sw_KE" w:bidi="sw_KE"/>
        </w:rPr>
        <w:t>Sitisha hapa na mjadili kama timu jinsi watu katika utamaduni wenu wangejibu mtu ambaye alisamehewa deni kubwa lakini alikataa kusamehe deni dogo dhidi yake.</w:t>
      </w:r>
    </w:p>
    <w:p>
      <w:pPr/>
      <w:r>
        <w:rPr>
          <w:lang w:val="sw_KE" w:bidi="sw_KE"/>
        </w:rPr>
      </w:r>
      <w:r>
        <w:rPr>
          <w:lang w:val="sw_KE" w:bidi="sw_KE"/>
        </w:rPr>
        <w:t xml:space="preserve">Onyesha timu yako picha ya </w:t>
      </w:r>
      <w:r>
        <w:rPr>
          <w:lang w:val="sw_KE" w:bidi="sw_KE"/>
        </w:rPr>
        <w:t>gereza</w:t>
      </w:r>
      <w:r>
        <w:rPr>
          <w:lang w:val="sw_KE" w:bidi="sw_KE"/>
        </w:rPr>
        <w:t xml:space="preserve"> katika eneo karibu na Israeli wakati wa Yesu.</w:t>
      </w:r>
    </w:p>
    <w:p>
      <w:pPr/>
      <w:r>
        <w:rPr>
          <w:lang w:val="sw_KE" w:bidi="sw_KE"/>
        </w:rPr>
      </w:r>
      <w:r>
        <w:rPr>
          <w:lang w:val="sw_KE" w:bidi="sw_KE"/>
        </w:rPr>
        <w:t>Wakati watumishi wengine wanamwambia mfalme kile kilichotokea, mfalme amekasirika. Kwa sababu mtumishi wa kwanza hakuwa na rehema na alidai haki zake, mfalme anaondoa rehema yake na kudai haki zake kutoka kwa mtumishi huyo wa kwanza. Sasa, badala ya kumuuza tu mtumishi, mfalme anamkabidhi kwa walinzi wa gereza ili ateswe mpaka alipe deni lake. Hii ni adhabu sawa na ile ambayo mtumishi wa kwanza alikuwa amempa mtumishi mwenzake, lakini hana tumaini la kuwahi kulipa deni lake, kwa hivyo adhabu yake itakuwa haina mwisho.</w:t>
      </w:r>
    </w:p>
    <w:p>
      <w:pPr/>
      <w:r>
        <w:rPr>
          <w:lang w:val="sw_KE" w:bidi="sw_KE"/>
        </w:rPr>
      </w:r>
      <w:r>
        <w:rPr>
          <w:lang w:val="sw_KE" w:bidi="sw_KE"/>
        </w:rPr>
        <w:t>Yesu anahitimisha kwa kuwaambia wanafunzi wake kwamba hivi ndivyo Baba yao wa mbinguni atakavyowatendea kama hawatasamehe ndugu zao kwa ukarimu kwa moyo wao wote, yaani kwa dhati na kikamilifu.</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4.</w:t>
      </w:r>
    </w:p>
    <w:p>
      <w:pPr/>
      <w:r>
        <w:rPr>
          <w:lang w:val="sw_KE" w:bidi="sw_KE"/>
        </w:rPr>
      </w:r>
      <w:r>
        <w:rPr>
          <w:b/>
          <w:lang w:val="sw_KE" w:bidi="sw_KE"/>
        </w:rPr>
        <w:t>Tukio la kwanza:</w:t>
      </w:r>
      <w:r>
        <w:rPr>
          <w:lang w:val="sw_KE" w:bidi="sw_KE"/>
        </w:rPr>
        <w:t xml:space="preserve"> Petro anamuuliza Yesu ni mara ngapi anapaswa kumsamehe ndugu ambaye anamtendea dhambi. Anapendekeza hadi mara saba. Yesu anamwambia hapana, anapaswa kumsamehe ndugu yake mara sabini na saba au mara sabini mara saba. Wanafunzi wengine pengine wanasikiliza pia.</w:t>
      </w:r>
    </w:p>
    <w:p>
      <w:pPr/>
      <w:r>
        <w:rPr>
          <w:lang w:val="sw_KE" w:bidi="sw_KE"/>
        </w:rPr>
      </w:r>
      <w:r>
        <w:rPr>
          <w:b/>
          <w:lang w:val="sw_KE" w:bidi="sw_KE"/>
        </w:rPr>
        <w:t>Tukio la pili:</w:t>
      </w:r>
      <w:r>
        <w:rPr>
          <w:lang w:val="sw_KE" w:bidi="sw_KE"/>
        </w:rPr>
        <w:t xml:space="preserve"> Yesu anaonyesha jibu lake kwa hadithi. Anasema kwamba hadithi yake inaonyesha ufalme wa Mungu ulivyo. Anaelezea kuhusu mtumishi aliyekuwa na deni la fedha nyingi kuliko alizoweza kulipa katika maisha yake yote, kwa hiyo anamwomba mfalme kumpa wakati zaidi ili kumlipa. Badala yake mfalme kwa ukarimu anasamehe deni lote.</w:t>
      </w:r>
    </w:p>
    <w:p>
      <w:pPr/>
      <w:r>
        <w:rPr>
          <w:lang w:val="sw_KE" w:bidi="sw_KE"/>
        </w:rPr>
      </w:r>
      <w:r>
        <w:rPr>
          <w:b/>
          <w:lang w:val="sw_KE" w:bidi="sw_KE"/>
        </w:rPr>
        <w:t>Tukio la tatu:</w:t>
      </w:r>
      <w:r>
        <w:rPr>
          <w:lang w:val="sw_KE" w:bidi="sw_KE"/>
        </w:rPr>
        <w:t xml:space="preserve"> Kisha yule mtumishi anakutana na mtumishi mwenzake anayemdai kiasi kidogo sana cha fedha. Mtumishi huyo anaomba rehema, lakini mtumishi aliyesamehewa anakataa kuonyesha rehema na kumtupa gerezani. Wakati watumishi wengine wanamwambia mfalme kile kilichotokea, mfalme anabadili nia na kumfanya mtumishi wa kwanza apelekwe gerezani ili kuteswa mpaka aweze kulipa deni lake, jambo ambalo linamaanisha atateswa kwa maisha yake yote kwa sababu deni lake ni kubwa mno kiasi kwamba hataweza kamwe kulilipa.</w:t>
      </w:r>
    </w:p>
    <w:p>
      <w:pPr/>
      <w:r>
        <w:rPr>
          <w:lang w:val="sw_KE" w:bidi="sw_KE"/>
        </w:rPr>
      </w:r>
      <w:r>
        <w:rPr>
          <w:b/>
          <w:lang w:val="sw_KE" w:bidi="sw_KE"/>
        </w:rPr>
        <w:t>Tukio la nne:</w:t>
      </w:r>
      <w:r>
        <w:rPr>
          <w:lang w:val="sw_KE" w:bidi="sw_KE"/>
        </w:rPr>
        <w:t xml:space="preserve"> Yesu anahitimisha kwa kuwaambia wanafunzi wake kwamba Mungu atawatendea kwa njia ile ile ambayo mfalme alimtendea mtumishi wa kwanza wakikataa kusamehe ndugu zao wakati wamesamehewa kwa ukarimu mwingi na Mungu.</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wengi au Petro tu</w:t>
      </w:r>
    </w:p>
    <w:p>
      <w:pPr>
        <w:pStyle w:val="ListBullet"/>
        <w:spacing w:line="240" w:lineRule="auto"/>
        <w:ind w:left="720"/>
      </w:pPr>
      <w:r>
        <w:rPr>
          <w:lang w:val="sw_KE" w:bidi="sw_KE"/>
        </w:rPr>
      </w:r>
      <w:r>
        <w:rPr>
          <w:lang w:val="sw_KE" w:bidi="sw_KE"/>
        </w:rPr>
        <w:t>Mfalme</w:t>
      </w:r>
    </w:p>
    <w:p>
      <w:pPr>
        <w:pStyle w:val="ListBullet"/>
        <w:spacing w:line="240" w:lineRule="auto"/>
        <w:ind w:left="720"/>
      </w:pPr>
      <w:r>
        <w:rPr>
          <w:lang w:val="sw_KE" w:bidi="sw_KE"/>
        </w:rPr>
      </w:r>
      <w:r>
        <w:rPr>
          <w:lang w:val="sw_KE" w:bidi="sw_KE"/>
        </w:rPr>
        <w:t>Watumishi 2</w:t>
      </w:r>
    </w:p>
    <w:p>
      <w:pPr>
        <w:pStyle w:val="ListBullet"/>
        <w:spacing w:line="240" w:lineRule="auto"/>
        <w:ind w:left="720"/>
      </w:pPr>
      <w:r>
        <w:rPr>
          <w:lang w:val="sw_KE" w:bidi="sw_KE"/>
        </w:rPr>
      </w:r>
      <w:r>
        <w:rPr>
          <w:lang w:val="sw_KE" w:bidi="sw_KE"/>
        </w:rPr>
        <w:t>Kikundi cha watumishi wengine</w:t>
      </w:r>
    </w:p>
    <w:p>
      <w:pPr>
        <w:pStyle w:val="ListBullet"/>
        <w:spacing w:line="240" w:lineRule="auto"/>
        <w:ind w:left="720"/>
      </w:pPr>
      <w:r>
        <w:rPr>
          <w:lang w:val="sw_KE" w:bidi="sw_KE"/>
        </w:rPr>
      </w:r>
      <w:r>
        <w:rPr>
          <w:lang w:val="sw_KE" w:bidi="sw_KE"/>
        </w:rPr>
        <w:t>Askari magereza 2 au zaidi</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Hadithi hii inatokea baada ya hadithi ya awali, lakini si wazi kama inatokea mara moja baadaye au kama wakati fulani umepita. Pengine bado iko Kapernaumu. Petro anamuuliza Yesu ni mara ngapi anapaswa kumsamehe ndugu yake ambaye anamtendea dhambi tena na tena. Si wazi hapa kama wanafunzi wengine wako na Petro na Yesu au la.</w:t>
      </w:r>
    </w:p>
    <w:p>
      <w:pPr/>
      <w:r>
        <w:rPr>
          <w:lang w:val="sw_KE" w:bidi="sw_KE"/>
        </w:rPr>
      </w:r>
      <w:r>
        <w:rPr>
          <w:lang w:val="sw_KE" w:bidi="sw_KE"/>
        </w:rPr>
        <w:t>Petro anauliza kama anapaswa kumsamehe ndugu yake mara saba, kwa sababu hiyo inaonekana kuwa kiasi kikubwa cha msamaha. Yesu anamjibu hapana, hapaswi kusamehe mara saba bali mara sabini na saba au mara sabini kwa mara saba (mara 490). Anamaanisha kwamba Petro anapaswa kuendelea kusamehe tena na tena, bila kujali ni mara ngapi ndugu yake anamtendea dhambi.</w:t>
      </w:r>
    </w:p>
    <w:p>
      <w:pPr/>
      <w:r>
        <w:rPr>
          <w:lang w:val="sw_KE" w:bidi="sw_KE"/>
        </w:rPr>
      </w:r>
      <w:r>
        <w:rPr>
          <w:lang w:val="sw_KE" w:bidi="sw_KE"/>
        </w:rPr>
        <w:t>Yesu kisha anashiriki hadithi ili kuelezea jibu lake. Anasema hadithi inaonyesha kile ufalme wa Mungu ulivyo. Mpangilio haubadiliki, lakini unaweza kusaidia kuigiza hadithi ambayo Yesu anasimulia.</w:t>
      </w:r>
    </w:p>
    <w:p>
      <w:pPr/>
      <w:r>
        <w:rPr>
          <w:lang w:val="sw_KE" w:bidi="sw_KE"/>
        </w:rPr>
      </w:r>
      <w:r>
        <w:rPr>
          <w:lang w:val="sw_KE" w:bidi="sw_KE"/>
        </w:rPr>
        <w:t>Yesu anasema kulikuwa na mfalme ambaye alikuwa akichunguza ni kiasi gani cha pesa ambacho watumishi wake walikuwa wakimdai. Mfalme pengine alikuwa ameketi kwenye kiti chake cha enzi katika chumba chake cha kiti cha enzi na watumishi karibu naye. Baadhi ya wahudumu wanamleta mtu ambaye ana deni kubwa la mfalme ambalo hawezi kulilipa katika maisha yake yote. Mfalme anawaambia watumishi wake kumuuza yule mtu na mke wake na watoto na mali yake yote ili kupata baadhi ya deni lake, hata ingawa kuuza huko hakungekuwa cha kutosha ili kupata pesa zote. Mstari unasema mtumishi "alianguka" kwa magoti yake, lakini hakuanguka bila kukusudia. Mtumishi anapiga magoti kwa unyenyekevu mbele ya mfalme na kumwomba ampe muda zaidi na atalipa yote anayodaiwa, ingawa kila mtu anajua hawezi kulipa kiasi hicho kikubwa cha pesa. Mfalme anamhurumia mtumishi na badala ya kumpa tu mtumishi wakati zaidi, kwa kweli anasamehe deni kubwa na kumwacha mtumishi huru.</w:t>
      </w:r>
    </w:p>
    <w:p>
      <w:pPr/>
      <w:r>
        <w:rPr>
          <w:lang w:val="sw_KE" w:bidi="sw_KE"/>
        </w:rPr>
      </w:r>
      <w:r>
        <w:rPr>
          <w:lang w:val="sw_KE" w:bidi="sw_KE"/>
        </w:rPr>
        <w:t>Kisha mtumishi anaondoka katika chumba cha kiti cha enzi cha mfalme na kumtafuta na kumpata mtumishi mwenzake ambaye anamdai deni dogo sana. Anamkamata kwa koo na kumwambia alipe kile anachomdai. Tena inasema kwamba mtumishi "alianguka" kwa magoti yake, lakini hakuanguka kwa bahati mbaya. Mtumishi mwenzake anapiga magoti kwa unyenyekevu na kuomba rehema kwa kutumia karibu maneno yale yale ambayo mtumishi wa kwanza aliyatumia kwa mfalme. Lakini mtumishi aliyesamehewa anakataa kuonyesha rehema. Badala yake, anamtupa mtumishi mwenzake gerezani. Pengine kulikuwa na watumishi wengine waliokuwa wakitazama jambo hili lilipotokea.</w:t>
      </w:r>
    </w:p>
    <w:p>
      <w:pPr/>
      <w:r>
        <w:rPr>
          <w:lang w:val="sw_KE" w:bidi="sw_KE"/>
        </w:rPr>
      </w:r>
      <w:r>
        <w:rPr>
          <w:lang w:val="sw_KE" w:bidi="sw_KE"/>
        </w:rPr>
        <w:t xml:space="preserve">Unaweza kuonyesha timu yako picha ya </w:t>
      </w:r>
      <w:r>
        <w:rPr>
          <w:lang w:val="sw_KE" w:bidi="sw_KE"/>
        </w:rPr>
        <w:t>mtu anayeinama mbele ya mtu mwingine kwa unyenyekevu</w:t>
      </w:r>
      <w:r>
        <w:rPr>
          <w:lang w:val="sw_KE" w:bidi="sw_KE"/>
        </w:rPr>
        <w:t>.</w:t>
      </w:r>
    </w:p>
    <w:p>
      <w:pPr/>
      <w:r>
        <w:rPr>
          <w:lang w:val="sw_KE" w:bidi="sw_KE"/>
        </w:rPr>
      </w:r>
      <w:r>
        <w:rPr>
          <w:lang w:val="sw_KE" w:bidi="sw_KE"/>
        </w:rPr>
        <w:t>Watumishi wengine, ambao ama waliona kile kilichotokea au kusikia kuhusu hilo, huenda kwa mfalme na kumwambia kile kilichotokea. Mfalme ana hasira sana na amemleta mtumishi wa kwanza kwake. Anamwita mtumishi mwovu na kumuuliza, “Je, hukupaswa kuwa na huruma kwa mtumishi mwenzako kama mimi nilivyokuwa na huruma kwako?” Anadhania jibu la swali lake ni wazi kwa mtumishi. Mtumishi anapaswa kujua kuwa na rehema kwa mtumishi wake mwenzake kama vile alivyopokea rehema kutoka kwa mfalme.</w:t>
      </w:r>
    </w:p>
    <w:p>
      <w:pPr/>
      <w:r>
        <w:rPr>
          <w:lang w:val="sw_KE" w:bidi="sw_KE"/>
        </w:rPr>
      </w:r>
      <w:r>
        <w:rPr>
          <w:lang w:val="sw_KE" w:bidi="sw_KE"/>
        </w:rPr>
        <w:t>Kisha Yesu anamwambia Petro kwamba Baba yake wa Mbinguni atawatendea wafuasi wa Yesu kwa njia sawa na vile mfalme alivyomtendea mtumishi wa kwanza kama watakataa kusamehe dhambi za ndugu zao kikamilifu, kutoka mioyoni mwao.</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4.</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wengi au Petro tu</w:t>
      </w:r>
    </w:p>
    <w:p>
      <w:pPr>
        <w:pStyle w:val="ListBullet"/>
        <w:spacing w:line="240" w:lineRule="auto"/>
        <w:ind w:left="720"/>
      </w:pPr>
      <w:r>
        <w:rPr>
          <w:lang w:val="sw_KE" w:bidi="sw_KE"/>
        </w:rPr>
      </w:r>
      <w:r>
        <w:rPr>
          <w:lang w:val="sw_KE" w:bidi="sw_KE"/>
        </w:rPr>
        <w:t>Mfalme</w:t>
      </w:r>
    </w:p>
    <w:p>
      <w:pPr>
        <w:pStyle w:val="ListBullet"/>
        <w:spacing w:line="240" w:lineRule="auto"/>
        <w:ind w:left="720"/>
      </w:pPr>
      <w:r>
        <w:rPr>
          <w:lang w:val="sw_KE" w:bidi="sw_KE"/>
        </w:rPr>
      </w:r>
      <w:r>
        <w:rPr>
          <w:lang w:val="sw_KE" w:bidi="sw_KE"/>
        </w:rPr>
        <w:t>Watumishi 2</w:t>
      </w:r>
    </w:p>
    <w:p>
      <w:pPr>
        <w:pStyle w:val="ListBullet"/>
        <w:spacing w:line="240" w:lineRule="auto"/>
        <w:ind w:left="720"/>
      </w:pPr>
      <w:r>
        <w:rPr>
          <w:lang w:val="sw_KE" w:bidi="sw_KE"/>
        </w:rPr>
      </w:r>
      <w:r>
        <w:rPr>
          <w:lang w:val="sw_KE" w:bidi="sw_KE"/>
        </w:rPr>
        <w:t>Kikundi cha watumishi wengine</w:t>
      </w:r>
    </w:p>
    <w:p>
      <w:pPr>
        <w:pStyle w:val="ListBullet"/>
        <w:spacing w:line="240" w:lineRule="auto"/>
        <w:ind w:left="720"/>
      </w:pPr>
      <w:r>
        <w:rPr>
          <w:lang w:val="sw_KE" w:bidi="sw_KE"/>
        </w:rPr>
      </w:r>
      <w:r>
        <w:rPr>
          <w:lang w:val="sw_KE" w:bidi="sw_KE"/>
        </w:rPr>
        <w:t>Walinzi wa gereza 2 au zaidi</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Petro anakuja kwa Yesu na kumwuliza, "Bwana, ni mara ngapi ndugu yangu anitende dhambi, nami nimsamehe?" Hata mara saba?" na Yesu anajibu, "Sikuambii mara saba, lakini mara sabini na saba."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Yesu, "Unahisi vipi?" Unaweza kusikia mambo kama: "Najua Petro anafikiri anakuwa mkarimu kwa kupendekeza mara saba, lakini hiyo ni idadi ndogo sana ikilinganishwa na mara ngapi wafuasi wangu ni lazima wasameheane" au "Najua Petro atashangazwa na jibu langu kwa swali hili." Ninataka yeye na wafuasi wangu wote wajue jinsi wanavyopaswa kuwa wakarimu katika kuwasamehe wale wanaotenda dhambi dhidi yao."</w:t>
      </w:r>
    </w:p>
    <w:p>
      <w:pPr>
        <w:pStyle w:val="ListBullet"/>
        <w:spacing w:line="240" w:lineRule="auto"/>
        <w:ind w:left="720"/>
      </w:pPr>
      <w:r>
        <w:rPr>
          <w:lang w:val="sw_KE" w:bidi="sw_KE"/>
        </w:rPr>
      </w:r>
      <w:r>
        <w:rPr>
          <w:lang w:val="sw_KE" w:bidi="sw_KE"/>
        </w:rPr>
        <w:t>Muulize mwigizaji anayeigiza Petro, "Unahisi vipi?" Unaweza kusikia maneno kama: “Je, Yesu anaweza kweli kumaanisha kwamba lazima nisamehe mara nyingi hivyo? Hiyo inaonekana haiwezekani!" au "Inaonekana kama Yesu anasema ninapaswa kuendelea kusamehe kila wakati ndugu yangu anaponitendea dhambi." Hiyo itakuwa ngumu sana!" au "Kwa nini ninapaswa kumsamehe kaka yangu mara nyingi sana?"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Mfalme yuko kwenye kiti chake cha enzi katika chumba chake cha enzi wakati watumishi wake wanamleta mtumishi mwingine anayedaiwa naye talanta elfu kumi.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mfalme, "Unahisi vipi?" Unaweza kusikia kitu kama: "Mtumishi huyu hataweza kamwe kunilipa, lakini angalau ninaweza kupata baadhi ya pesa zangu nikimwuza yeye na familia yake na kila kitu anachomiliki."</w:t>
      </w:r>
    </w:p>
    <w:p>
      <w:pPr>
        <w:pStyle w:val="ListBullet"/>
        <w:spacing w:line="240" w:lineRule="auto"/>
        <w:ind w:left="720"/>
      </w:pPr>
      <w:r>
        <w:rPr>
          <w:lang w:val="sw_KE" w:bidi="sw_KE"/>
        </w:rPr>
      </w:r>
      <w:r>
        <w:rPr>
          <w:lang w:val="sw_KE" w:bidi="sw_KE"/>
        </w:rPr>
        <w:t>Muulize mwigizaji anayeigiza mtumishi "Unahisi vipi?" Unaweza kusikia kitu kama: "Ninastahili kuuzwa, kwa sababu hakuna njia ya mimi kurudisha pesa hizi, lakini pengine nikimwahidi mfalme kuzilipa zote atanihurumia" au "Najua haiwezekani kabisa kwangu kulipa pesa hizi, lakini bado nitamwomba mfalme rehema kwa sababu hilo ndilo tumaini langu pekee la kujiokoa mimi na familia yangu dhidi ya kuuzwa."</w:t>
      </w:r>
    </w:p>
    <w:p>
      <w:pPr>
        <w:pStyle w:val="ListBullet"/>
        <w:spacing w:line="240" w:lineRule="auto"/>
        <w:ind w:left="720"/>
      </w:pPr>
      <w:r>
        <w:rPr>
          <w:lang w:val="sw_KE" w:bidi="sw_KE"/>
        </w:rPr>
      </w:r>
      <w:r>
        <w:rPr>
          <w:lang w:val="sw_KE" w:bidi="sw_KE"/>
        </w:rPr>
        <w:t>Muulize mwigizaji anayeigiza Petro, "Unahisi vipi?" Unaweza kusikia kitu kama: "Hicho ni kiasi cha pesa kisichoaminika!" Hakuna njia ambayo mtumishi anaweza kumlipa mfalme" au "Kwa nini mtumishi anamwomba mfalme muda zaidi ili aweze kulipa pesa yote? Hakuna njia atakayoweza kulipa pesa hiyo hata akifanya kazi kwa maisha yake yote yaliyosalia!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Mfalme ana huruma kwa mtumishi na anasamehe deni lake lote.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mtumishi "Unahisi vipi?" Unaweza kusikia kitu kama: "Nimefarijika sana na kushukuru kwamba mfalme alisamehe deni langu kubwa ambalo sikuweza kulipa!" au "Ninashukuru sana kwamba mimi, mke wangu na watoto hatutauzwa!" Mfalme alikuwa na kila haki ya kutuuza, lakini alikuwa na rehema kwangu!</w:t>
      </w:r>
    </w:p>
    <w:p>
      <w:pPr>
        <w:pStyle w:val="ListBullet"/>
        <w:spacing w:line="240" w:lineRule="auto"/>
        <w:ind w:left="720"/>
      </w:pPr>
      <w:r>
        <w:rPr>
          <w:lang w:val="sw_KE" w:bidi="sw_KE"/>
        </w:rPr>
      </w:r>
      <w:r>
        <w:rPr>
          <w:lang w:val="sw_KE" w:bidi="sw_KE"/>
        </w:rPr>
        <w:t>Muulize mwigizaji anayeigiza Petro, "Unahisi vipi?" Unaweza kusikia kitu kama: "Siwezi kuamini mfalme alisamehe kabisa deni hilo kubwa!" au "Mtumishi huyo alipokea rehema nyingi sana kutoka kwa mfalme; ninashangaa!"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Mtumishi wa kwanza anaenda na kumpata mtumishi mwenzake ambaye ana deni la dinari mia na kumkamata koo na kudai kwamba alipe kile anachomdai.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mtumishi wa kwanza, "Unahisi vipi?" Unaweza kusikia kitu kama: "Mtumishi huyu ana deni langu la mshahara wa miezi mingi. Nina hasira sana naye kwa sababu bado hajanilipa!" au "Mtu huyu ana deni langu ambalo ni mali yangu. Anapaswa kunilipa sasa hivi!"</w:t>
      </w:r>
    </w:p>
    <w:p>
      <w:pPr>
        <w:pStyle w:val="ListBullet"/>
        <w:spacing w:line="240" w:lineRule="auto"/>
        <w:ind w:left="720"/>
      </w:pPr>
      <w:r>
        <w:rPr>
          <w:lang w:val="sw_KE" w:bidi="sw_KE"/>
        </w:rPr>
      </w:r>
      <w:r>
        <w:rPr>
          <w:lang w:val="sw_KE" w:bidi="sw_KE"/>
        </w:rPr>
        <w:t>Muulize mwigizaji anayeigiza kama mmoja wa watumishi wengine walioko karibu, "Unahisi vipi?" Unaweza kusikia kitu kama: "Siwezi kuamini mtumishi huyu anadai kulipwa deni lake wakati alikuwa amesamehewa tu deni kubwa sana kuliko hili!" au "Mtumishi huyu anawezaje kuwa mchoyo sana wakati mfalme alikuwa mkarimu sana kwake?"</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Mtumishi wa pili anapiga magoti mbele ya mtumishi wa kwanza kwa unyenyekevu na kuomba muda zaidi ili kulipa deni lake, akitumia karibu maneno yale yale ambayo mtumishi wa kwanza aliyatumia alipomwomba mfalme muda zaidi.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mtumishi wa kwanza, "Unahisi vipi?" Unaweza kusikia kitu kama: “Nimesubiri pesa zangu kwa muda mrefu tayari, kwa nini ningoje tena?” au "Sitaki kusubiri pesa yangu na sihitaji kusubiri!" "Ni haki yangu kulipwa sasa."</w:t>
      </w:r>
    </w:p>
    <w:p>
      <w:pPr>
        <w:pStyle w:val="ListBullet"/>
        <w:spacing w:line="240" w:lineRule="auto"/>
        <w:ind w:left="720"/>
      </w:pPr>
      <w:r>
        <w:rPr>
          <w:lang w:val="sw_KE" w:bidi="sw_KE"/>
        </w:rPr>
      </w:r>
      <w:r>
        <w:rPr>
          <w:lang w:val="sw_KE" w:bidi="sw_KE"/>
        </w:rPr>
        <w:t>Muulize mwigizaji anayeigiza mmoja wa watumishi wengine wakitazama, "Unahisi vipi?" Unaweza kusikia kitu kama: "Pengine mtumishi wa kwanza atamrehemu mtumishi wa pili kwa sababu aliomba rehema kwa njia ile ile punde tu" au "Pengine sasa mtumishi wa kwanza atakuwa na huruma na kutambua anapaswa kuwa na rehema kama mfalme alivyomwonea rehema yeye."</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Mtumishi wa kwanza anakataa kuwa na rehema na badala yake anampeleka mtumishi wa pili gerezani.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mmoja wa watumishi wanaotazama, "Unahisi vipi?" Unaweza kusikia kitu kama: "Siwezi kuamini mtumishi wa kwanza alikataa kuonyesha rehema baada ya kuwa amepewa rehema nyingi sana na mfalme!" au "Nimekasirika sana kwa mtumishi wangu mwenzangu ambaye alipelekwa tu gerezani. " Mtumishi wa kwanza alipaswa kusamehe deni lake kama vile deni lake mwenyewe lilivyosamehewa!" au "Nimeshtuka sana!" Nilidhani mtumishi wa kwanza kwa hakika angeonyesha rehema baada ya kupokea rehema kubwa kama hiyo kutoka kwa mfalme!"</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Watumishi wengine wanamwambia mfalme kilichotokea, naye anaagiza mtumishi wa kwanza aletwe mbele yake. Anamwita mtumishi mwovu na kumkumbusha kwamba alimhurumia wakati aliomba rehema. Anamwomba, "Je, hupaswi kuwa na rehema kwa mtumishi wako mwenzako, kama vile nilivyokuwa na rehema juu yako?"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mfalme, "Unahisi vipi?" Unaweza kusikia kitu kama: "Siwezi kuamini mtumishi wangu alikuwa mkali hivyo kwa mtumishi mwenzake wakati mimi nilikuwa mkarimu sana kwake!" au "Kwa wazi, mtumishi wangu hana shukrani kwa rehema yangu, kwa hiyo nitaiondoa na kumpa kile anachostahili badala yake!" au "Kwa sababu mtumishi wangu haonekani kupenda rehema, sitamwonyesha rehema. " Alitaka haki kutoka kwa mtumishi mwenzake, hivyo mimi pia nitamfanyia haki, na hatimaye atatambua jinsi deni lilivyokuwa kubwa ambalo nilikuwa tayari kumsamehe, lakini itakuwa imechelewa."</w:t>
      </w:r>
    </w:p>
    <w:p>
      <w:pPr>
        <w:pStyle w:val="ListBullet"/>
        <w:spacing w:line="240" w:lineRule="auto"/>
        <w:ind w:left="720"/>
      </w:pPr>
      <w:r>
        <w:rPr>
          <w:lang w:val="sw_KE" w:bidi="sw_KE"/>
        </w:rPr>
      </w:r>
      <w:r>
        <w:rPr>
          <w:lang w:val="sw_KE" w:bidi="sw_KE"/>
        </w:rPr>
        <w:t>Muulize mwigizaji anayeigiza Petro, "Unahisi vipi?" Unaweza kusikia kitu kama: "Ninaweza kuelewa hasira ya mfalme" au "Singetaka kuwa mtumishi huyo mchoyo!"</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anamwambia Petro hivi ndivyo Baba yake wa Mbinguni atakavyomtendea yeyote wa wafuasi wake ambaye hayuko tayari kusamehe dhambi za ndugu zake kwa dhati, kutoka moyoni mwake.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Petro, "Unahisi vipi?" Unaweza kusikia kitu kama: "Sikuwa nimefikiria kwa njia hii hapo awali, lakini sasa ninaona kwamba dhambi za ndugu zangu dhidi yangu ni ndogo sana ikilinganishwa na dhambi zangu dhidi ya Mungu" au "Hadithi hii kwa kweli inanisaidia kuwa tayari kusamehe dhambi za ndugu zangu." Naweza kuona kwamba mtumishi mchoyo alikuwa mjinga, na sitaki kuwa kama yeye" au "Sitaki kukabiliana na hasira ya Mungu kama mtumishi huyo alivyokabili hasira ya mfalme. Nitasamehe dhambi za ndugu zangu kutoka moyoni mwangu kama vile Yesu alivyoamuru.</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Petro anasema, "</w:t>
      </w:r>
      <w:r>
        <w:rPr>
          <w:b/>
          <w:lang w:val="sw_KE" w:bidi="sw_KE"/>
        </w:rPr>
        <w:t>Bwana</w:t>
      </w:r>
      <w:r>
        <w:rPr>
          <w:lang w:val="sw_KE" w:bidi="sw_KE"/>
        </w:rPr>
        <w:t xml:space="preserve">, </w:t>
      </w:r>
      <w:r>
        <w:rPr>
          <w:b/>
          <w:lang w:val="sw_KE" w:bidi="sw_KE"/>
        </w:rPr>
        <w:t>ndugu</w:t>
      </w:r>
      <w:r>
        <w:rPr>
          <w:lang w:val="sw_KE" w:bidi="sw_KE"/>
        </w:rPr>
        <w:t xml:space="preserve"> yangu atanikosea mara ngapi nami </w:t>
      </w:r>
      <w:r>
        <w:rPr>
          <w:b/>
          <w:lang w:val="sw_KE" w:bidi="sw_KE"/>
        </w:rPr>
        <w:t>nimsamehe</w:t>
      </w:r>
      <w:r>
        <w:rPr>
          <w:lang w:val="sw_KE" w:bidi="sw_KE"/>
        </w:rPr>
        <w:t>?"</w:t>
      </w:r>
    </w:p>
    <w:p>
      <w:pPr/>
      <w:r>
        <w:rPr>
          <w:lang w:val="sw_KE" w:bidi="sw_KE"/>
        </w:rPr>
      </w:r>
      <w:r>
        <w:rPr>
          <w:lang w:val="sw_KE" w:bidi="sw_KE"/>
        </w:rPr>
        <w:t xml:space="preserve">Neno </w:t>
      </w:r>
      <w:r>
        <w:rPr>
          <w:b/>
          <w:lang w:val="sw_KE" w:bidi="sw_KE"/>
        </w:rPr>
        <w:t>Bwana</w:t>
      </w:r>
      <w:r>
        <w:rPr>
          <w:lang w:val="sw_KE" w:bidi="sw_KE"/>
        </w:rPr>
        <w:t xml:space="preserve"> hapa linamaanisha mwalimu. Tumia neno sawa hapa ambalo umelitumia hapo awali wakati neno Bwana lilimaanisha mwalimu. Neno </w:t>
      </w:r>
      <w:r>
        <w:rPr>
          <w:lang w:val="sw_KE" w:bidi="sw_KE"/>
        </w:rPr>
        <w:t>Bwana</w:t>
      </w:r>
      <w:r>
        <w:rPr>
          <w:lang w:val="sw_KE" w:bidi="sw_KE"/>
        </w:rPr>
        <w:t xml:space="preserve"> linapatikana katika Faharasa Kuu.</w:t>
      </w:r>
    </w:p>
    <w:p>
      <w:pPr/>
      <w:r>
        <w:rPr>
          <w:lang w:val="sw_KE" w:bidi="sw_KE"/>
        </w:rPr>
      </w:r>
      <w:r>
        <w:rPr>
          <w:b/>
          <w:lang w:val="sw_KE" w:bidi="sw_KE"/>
        </w:rPr>
        <w:t>Neno Ndugu</w:t>
      </w:r>
      <w:r>
        <w:rPr>
          <w:lang w:val="sw_KE" w:bidi="sw_KE"/>
        </w:rPr>
        <w:t xml:space="preserve"> hapa linamaanisha muumini mwenzake katika Yesu na linarejelea ama mwanaume au mwanamke.</w:t>
      </w:r>
    </w:p>
    <w:p>
      <w:pPr/>
      <w:r>
        <w:rPr>
          <w:lang w:val="sw_KE" w:bidi="sw_KE"/>
        </w:rPr>
      </w:r>
      <w:r>
        <w:rPr>
          <w:lang w:val="sw_KE" w:bidi="sw_KE"/>
        </w:rPr>
        <w:t xml:space="preserve">Ili kuelewa kile Petro anauliza, unaweza kurejelea maelezo ya neno </w:t>
      </w:r>
      <w:r>
        <w:rPr>
          <w:lang w:val="sw_KE" w:bidi="sw_KE"/>
        </w:rPr>
        <w:t>msamaha</w:t>
      </w:r>
      <w:r>
        <w:rPr>
          <w:lang w:val="sw_KE" w:bidi="sw_KE"/>
        </w:rPr>
        <w:t xml:space="preserve"> katika Faharasa Kuu.</w:t>
      </w:r>
    </w:p>
    <w:p>
      <w:pPr/>
      <w:r>
        <w:rPr>
          <w:lang w:val="sw_KE" w:bidi="sw_KE"/>
        </w:rPr>
      </w:r>
      <w:r>
        <w:rPr>
          <w:lang w:val="sw_KE" w:bidi="sw_KE"/>
        </w:rPr>
        <w:t xml:space="preserve">Katika hadithi ya Yesu, anazungumza kuhusu </w:t>
      </w:r>
      <w:r>
        <w:rPr>
          <w:b/>
          <w:lang w:val="sw_KE" w:bidi="sw_KE"/>
        </w:rPr>
        <w:t>watumishi</w:t>
      </w:r>
      <w:r>
        <w:rPr>
          <w:lang w:val="sw_KE" w:bidi="sw_KE"/>
        </w:rPr>
        <w:t xml:space="preserve">, lakini neno analolitumia pia linaweza kumaanisha </w:t>
      </w:r>
      <w:r>
        <w:rPr>
          <w:b/>
          <w:lang w:val="sw_KE" w:bidi="sw_KE"/>
        </w:rPr>
        <w:t>mtumwa</w:t>
      </w:r>
      <w:r>
        <w:rPr>
          <w:lang w:val="sw_KE" w:bidi="sw_KE"/>
        </w:rPr>
        <w:t xml:space="preserve">. Watumishi katika hadithi wanamilikiwa na mfalme, lakini wengine, kama mtumishi wa kwanza, wanaweza kuwa na kazi muhimu kwa mfalme. Neno </w:t>
      </w:r>
      <w:r>
        <w:rPr>
          <w:lang w:val="sw_KE" w:bidi="sw_KE"/>
        </w:rPr>
        <w:t>mtumishi</w:t>
      </w:r>
      <w:r>
        <w:rPr>
          <w:lang w:val="sw_KE" w:bidi="sw_KE"/>
        </w:rPr>
        <w:t xml:space="preserve"> na neno </w:t>
      </w:r>
      <w:r>
        <w:rPr>
          <w:lang w:val="sw_KE" w:bidi="sw_KE"/>
        </w:rPr>
        <w:t>mtumwa</w:t>
      </w:r>
      <w:r>
        <w:rPr>
          <w:lang w:val="sw_KE" w:bidi="sw_KE"/>
        </w:rPr>
        <w:t xml:space="preserve"> yote yanapatikana katika Faharasa Kuu. Kwa sababu watumishi katika hadithi hii wanamilikiwa na mfalme, unaweza kutumia neno sawa hapa ambalo umelitumia awali kwa "mtumwa".</w:t>
      </w:r>
    </w:p>
    <w:p>
      <w:pPr/>
      <w:r>
        <w:rPr>
          <w:lang w:val="sw_KE" w:bidi="sw_KE"/>
        </w:rPr>
      </w:r>
      <w:r>
        <w:rPr>
          <w:lang w:val="sw_KE" w:bidi="sw_KE"/>
        </w:rPr>
        <w:t xml:space="preserve">Mtumishi wa kwanza anadaiwa na mfalme </w:t>
      </w:r>
      <w:r>
        <w:rPr>
          <w:b/>
          <w:lang w:val="sw_KE" w:bidi="sw_KE"/>
        </w:rPr>
        <w:t>talanta</w:t>
      </w:r>
      <w:r>
        <w:rPr>
          <w:lang w:val="sw_KE" w:bidi="sw_KE"/>
        </w:rPr>
        <w:t xml:space="preserve"> elfu kumi. Talanta ilikuwa kipimo cha uzito wa dhahabu au fedha zilizobadilishwa kama pesa. Talanta ilikuwa uzito mkubwa zaidi uliotumiwa kupima pesa wakati wa hadithi hii. Ilikuwa na thamani ya mshahara wa miaka 20 kwa mfanyakazi.</w:t>
      </w:r>
    </w:p>
    <w:p>
      <w:pPr/>
      <w:r>
        <w:rPr>
          <w:lang w:val="sw_KE" w:bidi="sw_KE"/>
        </w:rPr>
      </w:r>
      <w:r>
        <w:rPr>
          <w:lang w:val="sw_KE" w:bidi="sw_KE"/>
        </w:rPr>
        <w:t xml:space="preserve">Katika hadithi ya Yesu, watumishi wote wawili </w:t>
      </w:r>
      <w:r>
        <w:rPr>
          <w:b/>
          <w:lang w:val="sw_KE" w:bidi="sw_KE"/>
        </w:rPr>
        <w:t>walipiga magoti</w:t>
      </w:r>
      <w:r>
        <w:rPr>
          <w:lang w:val="sw_KE" w:bidi="sw_KE"/>
        </w:rPr>
        <w:t xml:space="preserve"> yao, lakini hii haimaanishi kwamba waliapiga kwa bahati mbaya. Katika matukio yote mawili, wanaume walipiga magoti kwa kusudi ili kuonyesha unyenyekevu.</w:t>
      </w:r>
    </w:p>
    <w:p>
      <w:pPr/>
      <w:r>
        <w:rPr>
          <w:lang w:val="sw_KE" w:bidi="sw_KE"/>
        </w:rPr>
      </w:r>
      <w:r>
        <w:rPr>
          <w:lang w:val="sw_KE" w:bidi="sw_KE"/>
        </w:rPr>
        <w:t xml:space="preserve">Unaweza kuonyesha timu yako picha ya </w:t>
      </w:r>
      <w:r>
        <w:rPr>
          <w:lang w:val="sw_KE" w:bidi="sw_KE"/>
        </w:rPr>
        <w:t>mtu anayeinama mbele ya mtu mwingine kwa unyenyekevu</w:t>
      </w:r>
      <w:r>
        <w:rPr>
          <w:lang w:val="sw_KE" w:bidi="sw_KE"/>
        </w:rPr>
        <w:t>.</w:t>
      </w:r>
    </w:p>
    <w:p>
      <w:pPr/>
      <w:r>
        <w:rPr>
          <w:lang w:val="sw_KE" w:bidi="sw_KE"/>
        </w:rPr>
      </w:r>
      <w:r>
        <w:rPr>
          <w:lang w:val="sw_KE" w:bidi="sw_KE"/>
        </w:rPr>
        <w:t xml:space="preserve">Mfalme akamsamehe mtumishi </w:t>
      </w:r>
      <w:r>
        <w:rPr>
          <w:b/>
          <w:lang w:val="sw_KE" w:bidi="sw_KE"/>
        </w:rPr>
        <w:t>deni</w:t>
      </w:r>
      <w:r>
        <w:rPr>
          <w:lang w:val="sw_KE" w:bidi="sw_KE"/>
        </w:rPr>
        <w:t xml:space="preserve"> lake. Neno deni pia linaweza kutafsiriwa kama </w:t>
      </w:r>
      <w:r>
        <w:rPr>
          <w:b/>
          <w:lang w:val="sw_KE" w:bidi="sw_KE"/>
        </w:rPr>
        <w:t>mkopo</w:t>
      </w:r>
      <w:r>
        <w:rPr>
          <w:lang w:val="sw_KE" w:bidi="sw_KE"/>
        </w:rPr>
        <w:t>. Mkopo ni pesa ambayo mtu mmoja anatoa kwa mwingine akitarajia mtu huyo kulipa baadaye.</w:t>
      </w:r>
    </w:p>
    <w:p>
      <w:pPr/>
      <w:r>
        <w:rPr>
          <w:lang w:val="sw_KE" w:bidi="sw_KE"/>
        </w:rPr>
      </w:r>
      <w:r>
        <w:rPr>
          <w:b/>
          <w:lang w:val="sw_KE" w:bidi="sw_KE"/>
        </w:rPr>
        <w:t>Denarii</w:t>
      </w:r>
      <w:r>
        <w:rPr>
          <w:lang w:val="sw_KE" w:bidi="sw_KE"/>
        </w:rPr>
        <w:t xml:space="preserve"> inamaanisha zaidi ya </w:t>
      </w:r>
      <w:r>
        <w:rPr>
          <w:b/>
          <w:lang w:val="sw_KE" w:bidi="sw_KE"/>
        </w:rPr>
        <w:t>denarius</w:t>
      </w:r>
      <w:r>
        <w:rPr>
          <w:lang w:val="sw_KE" w:bidi="sw_KE"/>
        </w:rPr>
        <w:t xml:space="preserve"> moja, ambayo ilikuwa sarafu ya Kirumi wakati wa hadithi hii. Dinari moja ilikuwa mshahara wa kawaida uliotolewa kwa mtu kwa siku moja ya kazi. Neno </w:t>
      </w:r>
      <w:r>
        <w:rPr>
          <w:lang w:val="sw_KE" w:bidi="sw_KE"/>
        </w:rPr>
        <w:t>Denario</w:t>
      </w:r>
      <w:r>
        <w:rPr>
          <w:lang w:val="sw_KE" w:bidi="sw_KE"/>
        </w:rPr>
        <w:t xml:space="preserve"> linapatikana katika Faharasa Kuu.</w:t>
      </w:r>
    </w:p>
    <w:p>
      <w:pPr/>
      <w:r>
        <w:rPr>
          <w:lang w:val="sw_KE" w:bidi="sw_KE"/>
        </w:rPr>
      </w:r>
      <w:r>
        <w:rPr>
          <w:lang w:val="sw_KE" w:bidi="sw_KE"/>
        </w:rPr>
        <w:t xml:space="preserve">Unaweza kutaka kuonyesha timu yako picha ya </w:t>
      </w:r>
      <w:r>
        <w:rPr>
          <w:lang w:val="sw_KE" w:bidi="sw_KE"/>
        </w:rPr>
        <w:t>denari</w:t>
      </w:r>
      <w:r>
        <w:rPr>
          <w:lang w:val="sw_KE" w:bidi="sw_KE"/>
        </w:rPr>
        <w:t>.</w:t>
      </w:r>
    </w:p>
    <w:p>
      <w:pPr/>
      <w:r>
        <w:rPr>
          <w:lang w:val="sw_KE" w:bidi="sw_KE"/>
        </w:rPr>
      </w:r>
      <w:r>
        <w:rPr>
          <w:lang w:val="sw_KE" w:bidi="sw_KE"/>
        </w:rPr>
        <w:t xml:space="preserve">Mfalme anamwita mtumishi wa kwanza </w:t>
      </w:r>
      <w:r>
        <w:rPr>
          <w:b/>
          <w:lang w:val="sw_KE" w:bidi="sw_KE"/>
        </w:rPr>
        <w:t>mwovu</w:t>
      </w:r>
      <w:r>
        <w:rPr>
          <w:lang w:val="sw_KE" w:bidi="sw_KE"/>
        </w:rPr>
        <w:t xml:space="preserve">. Neno Uovu linatumiwa wakati mtu anafanya kitu cha madhara kwa makusudi dhidi ya mtu mwingine. Neno </w:t>
      </w:r>
      <w:r>
        <w:rPr>
          <w:lang w:val="sw_KE" w:bidi="sw_KE"/>
        </w:rPr>
        <w:t>uovu</w:t>
      </w:r>
      <w:r>
        <w:rPr>
          <w:lang w:val="sw_KE" w:bidi="sw_KE"/>
        </w:rPr>
        <w:t xml:space="preserve"> linapatikana katika Faharasa Kuu. Neno mwovu linaelezea mtu ambaye amefanya uovu.</w:t>
      </w:r>
    </w:p>
    <w:p>
      <w:pPr/>
      <w:r>
        <w:rPr>
          <w:lang w:val="sw_KE" w:bidi="sw_KE"/>
        </w:rPr>
      </w:r>
      <w:r>
        <w:rPr>
          <w:lang w:val="sw_KE" w:bidi="sw_KE"/>
        </w:rPr>
        <w:t xml:space="preserve">Mfalme anamwuliza mtumishi wa kwanza, "Je, hukupaswa kuwa na </w:t>
      </w:r>
      <w:r>
        <w:rPr>
          <w:b/>
          <w:lang w:val="sw_KE" w:bidi="sw_KE"/>
        </w:rPr>
        <w:t>huruma</w:t>
      </w:r>
      <w:r>
        <w:rPr>
          <w:lang w:val="sw_KE" w:bidi="sw_KE"/>
        </w:rPr>
        <w:t xml:space="preserve"> kwa mtumishi mwenzako kama vile nilivyokuwa na huruma kwako?" Neno </w:t>
      </w:r>
      <w:r>
        <w:rPr>
          <w:lang w:val="sw_KE" w:bidi="sw_KE"/>
        </w:rPr>
        <w:t>huruma</w:t>
      </w:r>
      <w:r>
        <w:rPr>
          <w:lang w:val="sw_KE" w:bidi="sw_KE"/>
        </w:rPr>
        <w:t xml:space="preserve"> linapatikana katika Faharasa Kuu.</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19:1–12</w:t>
      </w:r>
      <w:r>
        <w:rPr>
          <w:lang w:val="sw_KE" w:bidi="sw_KE"/>
        </w:rPr>
      </w:r>
    </w:p>
    <w:p>
      <w:pPr>
        <w:pStyle w:val="Heading3"/>
      </w:pPr>
      <w:r>
        <w:rPr>
          <w:lang w:val="sw_KE" w:bidi="sw_KE"/>
        </w:rPr>
        <w:t>Sikiliza na Moyo</w:t>
      </w:r>
    </w:p>
    <w:p>
      <w:pPr/>
      <w:r>
        <w:rPr>
          <w:lang w:val="sw_KE" w:bidi="sw_KE"/>
        </w:rPr>
      </w:r>
      <w:r>
        <w:rPr>
          <w:lang w:val="sw_KE" w:bidi="sw_KE"/>
        </w:rPr>
        <w:t>Sikiliza Mathayo 19:1–12 na utie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hili linatuambia nini kumhusu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Katika simulizi ya awali, Yesu alikuwa akifundisha kuhusu msamaha. Mathayo anatumia neno "sasa" ili kutuambia kwamba anaanza hadithi mpya.</w:t>
      </w:r>
    </w:p>
    <w:p>
      <w:pPr/>
      <w:r>
        <w:rPr>
          <w:lang w:val="sw_KE" w:bidi="sw_KE"/>
        </w:rPr>
      </w:r>
      <w:r>
        <w:rPr>
          <w:lang w:val="sw_KE" w:bidi="sw_KE"/>
        </w:rPr>
        <w:t>Maswali ya majadiliano: Katika utamaduni wenu, mnamalizaje hadithi na kuanza hadithi mpya?</w:t>
      </w:r>
    </w:p>
    <w:p>
      <w:pPr/>
      <w:r>
        <w:rPr>
          <w:lang w:val="sw_KE" w:bidi="sw_KE"/>
        </w:rPr>
      </w:r>
      <w:r>
        <w:rPr>
          <w:lang w:val="sw_KE" w:bidi="sw_KE"/>
        </w:rPr>
        <w:t>Yesu aliwaongoza wanafunzi wake kutoka nchi ya Galilaya na kusafiri kuvuka mto Yordani na kuja katika nchi ya Yudea. Kwa sababu Yesu ni Myahudi, kama Wayahudi wengine wa Galilaya angeepuka kupita Samaria. Na watu wengi au umati mkubwa walisafiri na Yesu kutoka nchi ya Galilaya hadi nchi ya Yudea kwa kusudi la kuwa wanafunzi wa Yesu, wakati watu wengine walisafiri na Yesu tu ili kuona kile alichokuwa akifanya. Na umati mkubwa uliosafiri na Yesu ulimwona akiponya watu hao ambao walikuwa wagonjwa kati yao.</w:t>
      </w:r>
    </w:p>
    <w:p>
      <w:pPr/>
      <w:r>
        <w:rPr>
          <w:lang w:val="sw_KE" w:bidi="sw_KE"/>
        </w:rPr>
      </w:r>
      <w:r>
        <w:rPr>
          <w:lang w:val="sw_KE" w:bidi="sw_KE"/>
        </w:rPr>
        <w:t xml:space="preserve">Onyesha ramani ya </w:t>
      </w:r>
      <w:r>
        <w:rPr>
          <w:lang w:val="sw_KE" w:bidi="sw_KE"/>
        </w:rPr>
        <w:t>nchi ya Galilaya ng'ambo ya mto Yordani hadi nchi ya Yudea</w:t>
      </w:r>
      <w:r>
        <w:rPr>
          <w:lang w:val="sw_KE" w:bidi="sw_KE"/>
        </w:rPr>
        <w:t>.</w:t>
      </w:r>
    </w:p>
    <w:p>
      <w:pPr/>
      <w:r>
        <w:rPr>
          <w:lang w:val="sw_KE" w:bidi="sw_KE"/>
        </w:rPr>
      </w:r>
      <w:r>
        <w:rPr>
          <w:lang w:val="sw_KE" w:bidi="sw_KE"/>
        </w:rPr>
        <w:t>Hata hivyo, baadhi ya Mafarisayo walimkaribia Yesu na kumuuliza swali kuhusu talaka. Mafarisayo ni washiriki muhimu wa viongozi wa kidini wakati wa Yesu ambao walikuwa na msimamo mkali katika kushika sheria ya kidini ya Kiyahudi iliyotolewa na Musa. Na talaka ina maana ya kuhitimisha rasmi au kuvunja ndoa kwa kumfukuza mke au mume.</w:t>
      </w:r>
    </w:p>
    <w:p>
      <w:pPr/>
      <w:r>
        <w:rPr>
          <w:lang w:val="sw_KE" w:bidi="sw_KE"/>
        </w:rPr>
      </w:r>
      <w:r>
        <w:rPr>
          <w:lang w:val="sw_KE" w:bidi="sw_KE"/>
        </w:rPr>
        <w:t>Jadili: Katika utamaduni wenu, ni watu gani ambao wanatunga sheria au kanuni na taratibu? Pia jadili ni watu gani ambao wanazingatia sheria hizo na kuhakikisha kwamba washiriki wa jumuiya yenu wanazitii?</w:t>
      </w:r>
    </w:p>
    <w:p>
      <w:pPr/>
      <w:r>
        <w:rPr>
          <w:lang w:val="sw_KE" w:bidi="sw_KE"/>
        </w:rPr>
      </w:r>
      <w:r>
        <w:rPr>
          <w:lang w:val="sw_KE" w:bidi="sw_KE"/>
        </w:rPr>
        <w:t>Kisha Mafarisayo walimwuliza Yesu, "Je, sheria ya Mose inamruhusu mtu kumtaliki mke wake kwa sababu yoyote?" Baadhi ya viongozi wa kidini walifundisha kwamba mwanamume angeweza kumwacha mke wake baada ya ndoa ikiwa mke huyo hakuwa mwaminifu kingono. Lakini baadhi ya viongozi wa kidini walifundisha kwamba mwanamume angeweza kumkataa mke wake baada ya ndoa ikiwa kulikuwa na chochote kumhusu ambacho hakukipenda, hata jinsi alivyopika chakula! Mafarisayo hawa walikuwa wakitarajia kwamba Yesu angesema kwamba mtu anaweza kumtaliki mke wake tu kama hakukuwa mwaminifu wa ngono. Chochote ambacho Yesu angejibu, Mafarisayo wangepingana naye na kufikiri ni kinyume na Sheria ya Mose, kisha wangemshutumu Yesu. Swali hili liliwafanya Mafarisayo wajivunie ujuzi wao wa Maandiko. Lakini Yesu alifundisha kuhusu talaka kulingana na Maandiko na kujibu kwa swali la balagha. Yesu alisema, "Ninyi Mafarisayo hamkuwa mmesoma kweli Maandiko kwa kuelewa." Hakika umesoma katika Maandiko kwamba wakati Mungu alipoumba dunia, Aliumba watu, mwanamume na mwanamke. Hii inaelezea kwa nini mwanamume anamwacha baba yake na mama yake na anaungana na mke wake na wote wawili watakuwa mwili mmoja, au kuungana kama mtu mmoja. Neno mwili linamaanisha mume na mke wake wameunganishwa kama mmoja. Kwa hivyo, Yesu alitaka watu wanaomsikiliza waelewe kwamba wanandoa ambao Mungu ameunganisha pamoja, asiwepo mtu wa kuwatenganisha kwa talaka.</w:t>
      </w:r>
    </w:p>
    <w:p>
      <w:pPr/>
      <w:r>
        <w:rPr>
          <w:lang w:val="sw_KE" w:bidi="sw_KE"/>
        </w:rPr>
      </w:r>
      <w:r>
        <w:rPr>
          <w:lang w:val="sw_KE" w:bidi="sw_KE"/>
        </w:rPr>
        <w:t>Jadili: Katika utamaduni wenu ni sababu gani wanaume wanawapa talaka wake zao? Ni sheria na kanuni gani za ndoa katika utamaduni wenu ambazo zikivunjwa zinaweza kusababisha talaka? Mwanaume anatoa au anamfanyia nini mke wake ili kuonyesha kwamba amemtaliki?</w:t>
      </w:r>
    </w:p>
    <w:p>
      <w:pPr/>
      <w:r>
        <w:rPr>
          <w:lang w:val="sw_KE" w:bidi="sw_KE"/>
        </w:rPr>
      </w:r>
      <w:r>
        <w:rPr>
          <w:lang w:val="sw_KE" w:bidi="sw_KE"/>
        </w:rPr>
        <w:t xml:space="preserve">Kisha Mafarisayo walimwuliza Yesu, "Kwa nini Mose alimwamuru mtu kumpa mke wake cheti cha talaka?" Mafarisayo walikuwa wakirejelea simulizi kutoka kwa sheria ya Mose ambayo ilisema kwamba mtu anaweza kumtaliki mke wake tu kwa sababu hakumpendeza. Mwanamume alipaswa tu kumpa cheti cha talaka, ambacho kilikuwa maandishi ya kisheria yaliyorekodi kutengana na mwisho wa ndoa kati ya mwanamume na mwanamke, na kusema kwamba mwanamke yuko huru kuolewa tena. Mafarisayo hawakuelewa kwamba Mungu </w:t>
      </w:r>
      <w:r>
        <w:rPr>
          <w:b/>
          <w:lang w:val="sw_KE" w:bidi="sw_KE"/>
        </w:rPr>
        <w:t>aliwaruhusu</w:t>
      </w:r>
      <w:r>
        <w:rPr>
          <w:lang w:val="sw_KE" w:bidi="sw_KE"/>
        </w:rPr>
        <w:t xml:space="preserve"> tu wanaume kuwatalaka wake zao, lakini hakuwaamuru </w:t>
      </w:r>
      <w:r>
        <w:rPr>
          <w:b/>
          <w:lang w:val="sw_KE" w:bidi="sw_KE"/>
        </w:rPr>
        <w:t>wafanye</w:t>
      </w:r>
      <w:r>
        <w:rPr>
          <w:lang w:val="sw_KE" w:bidi="sw_KE"/>
        </w:rPr>
        <w:t xml:space="preserve"> hivyo. Hata hivyo, Yesu aliwaambia Mafarisayo, "Sababu iliyofanya sheria ambayo Musa alipokea kutoka kwa Mungu na kuandika zamani za kale iwaruhusu ninyi kutaliki ni kwa sababu mioyo yenu ilikuwa migumu." Moyo mgumu humaanisha mtu mwenye ukaidi, mwenye dhambi, au mwenye mtazamo wa kutotii katika kuyakubali mafundisho ya Mungu.</w:t>
      </w:r>
    </w:p>
    <w:p>
      <w:pPr/>
      <w:r>
        <w:rPr>
          <w:lang w:val="sw_KE" w:bidi="sw_KE"/>
        </w:rPr>
      </w:r>
      <w:r>
        <w:rPr>
          <w:lang w:val="sw_KE" w:bidi="sw_KE"/>
        </w:rPr>
        <w:t>Katika utamaduni wako, unaelezeaje mtu mwenye moyo mgumu? Unamwita jina gani mtu ambaye hakubali sheria na kanuni za maadili?</w:t>
      </w:r>
    </w:p>
    <w:p>
      <w:pPr/>
      <w:r>
        <w:rPr>
          <w:lang w:val="sw_KE" w:bidi="sw_KE"/>
        </w:rPr>
      </w:r>
      <w:r>
        <w:rPr>
          <w:lang w:val="sw_KE" w:bidi="sw_KE"/>
        </w:rPr>
        <w:t>Kwa hivyo, Yesu aliwaambia Mafarisayo, "Lakini haikuruhusiwa kutoa talaka tangu mwanzo wa ulimwengu wakati Mungu alipowaumba mwanamume na mwanamke." Yesu alisisitiza kwamba sababu ya talaka ni dhambi. Sababu pekee inayokubalika kwa talaka ni uasherati au kutokuwa mwaminifu katika ndoa. Na kama mtu anaoa mwanamke mwingine yeyote anafanya uzinzi. Uasherati unamaanisha aina yoyote isiyokubalika ya mahusiano ya ngono nje ya ndoa. Yesu aliweka wazi kwamba uzinzi ni tendo la uhusiano wa ngono na mtu ambaye si mwenzi wako. Kwa hivyo, katika sheria ya Mose, uzinzi unalaaniwa kabisa.</w:t>
      </w:r>
    </w:p>
    <w:p>
      <w:pPr/>
      <w:r>
        <w:rPr>
          <w:lang w:val="sw_KE" w:bidi="sw_KE"/>
        </w:rPr>
      </w:r>
      <w:r>
        <w:rPr>
          <w:lang w:val="sw_KE" w:bidi="sw_KE"/>
        </w:rPr>
        <w:t>Jadili: Katika utamaduni wako, ni aina gani zisizokubalika za mahusiano ya ngono?</w:t>
      </w:r>
    </w:p>
    <w:p>
      <w:pPr/>
      <w:r>
        <w:rPr>
          <w:lang w:val="sw_KE" w:bidi="sw_KE"/>
        </w:rPr>
      </w:r>
      <w:r>
        <w:rPr>
          <w:lang w:val="sw_KE" w:bidi="sw_KE"/>
        </w:rPr>
        <w:t>Zingatia kwamba mada ya aya hii imebadilika kutoka talaka hadi ndoa. Kisha wanafunzi walimwambia Yesu, "Ikiwa hii ni hali kati ya mume na mke, ni bora kutooa." Lakini Yesu aliwaambia wanafunzi wake, "Si kila mtu anayeweza kufanya kile mnachopendekeza," au si kila mtu atakubali kubaki bila kuoa, isipokuwa wale tu ambao wamepewa uwezo au nguvu ya kutooa.</w:t>
      </w:r>
    </w:p>
    <w:p>
      <w:pPr/>
      <w:r>
        <w:rPr>
          <w:lang w:val="sw_KE" w:bidi="sw_KE"/>
        </w:rPr>
      </w:r>
      <w:r>
        <w:rPr>
          <w:lang w:val="sw_KE" w:bidi="sw_KE"/>
        </w:rPr>
        <w:t>Jadili: Katika utamaduni wako, ni zipi baadhi ya sababu zinazowafanya wanaume wasioe?</w:t>
      </w:r>
    </w:p>
    <w:p>
      <w:pPr/>
      <w:r>
        <w:rPr>
          <w:lang w:val="sw_KE" w:bidi="sw_KE"/>
        </w:rPr>
      </w:r>
      <w:r>
        <w:rPr>
          <w:lang w:val="sw_KE" w:bidi="sw_KE"/>
        </w:rPr>
        <w:t>Kisha Yesu alisema, "Kuna sababu tofauti kwa nini wanaume hawaoi." Kwa mfano, kuna matowashi. Matowashi wanamaanisha wanaume ambao wanazaliwa bila sehemu za mwili wa ngono kutoka kuzaliwa. Watu hawa hawawezi kuwa na mahusiano ya ngono na mwanamke. Sababu ya pili ni baadhi ya matowashi ambao wana sehemu zao za ngono zilizokatwa na wanaume wengine, au wanaume waliwatahiri. Katika tamaduni zisizo za Kiyahudi za wakati huo wakati Mathayo alikuwa akisimulia hadithi hii, mfalme au mtawala alitaka wanaume ambao walikuwa salama kuwatunza wake zake. Mfalme au mtawala atamwamuru mmoja wa watumishi wake aondoe korodani za wanaume. Hilo liliwafanya wanaume hao kuwa matowashi. Kisha mtawala au mfalme angeteua wanaume kama hao ili kuwatunza wake zake.</w:t>
      </w:r>
    </w:p>
    <w:p>
      <w:pPr/>
      <w:r>
        <w:rPr>
          <w:lang w:val="sw_KE" w:bidi="sw_KE"/>
        </w:rPr>
      </w:r>
      <w:r>
        <w:rPr>
          <w:lang w:val="sw_KE" w:bidi="sw_KE"/>
        </w:rPr>
        <w:t>Jadili: Katika utamaduni wako, kama una mifano ya watu ambao wanazaliwa bila viungo vya uzazi. Jadili kama katika utamaduni wenu kuna matowashi.</w:t>
      </w:r>
    </w:p>
    <w:p>
      <w:pPr/>
      <w:r>
        <w:rPr>
          <w:lang w:val="sw_KE" w:bidi="sw_KE"/>
        </w:rPr>
      </w:r>
      <w:r>
        <w:rPr>
          <w:lang w:val="sw_KE" w:bidi="sw_KE"/>
        </w:rPr>
        <w:t>Hata hivyo, Yesu alisema, "Kuna matowashi ambao kwa kweli ni wanaume ambao wanachagua kuishi kama matowashi." Hii ina maana kwamba wanachagua kutokuwa na mahusiano ya ngono na mwanamke kwa ajili ya ufalme wa Mungu au kumtumikia Mungu vizuri zaidi. "Ufalme wa Mungu" unamaanisha mahali ambapo Mungu ana mamlaka juu ya uumbaji na watu. Kisha Yesu alihitimisha kwa kusema, "Mtu ambaye anaweza kukubali njia hii ya maisha ya kuwa towashi anapaswa kuikubali."</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5.</w:t>
      </w:r>
    </w:p>
    <w:p>
      <w:pPr/>
      <w:r>
        <w:rPr>
          <w:lang w:val="sw_KE" w:bidi="sw_KE"/>
        </w:rPr>
      </w:r>
      <w:r>
        <w:rPr>
          <w:b/>
          <w:lang w:val="sw_KE" w:bidi="sw_KE"/>
        </w:rPr>
        <w:t>Tukio la kwanza:</w:t>
      </w:r>
      <w:r>
        <w:rPr>
          <w:lang w:val="sw_KE" w:bidi="sw_KE"/>
        </w:rPr>
        <w:t xml:space="preserve"> Yesu na wanafunzi wake walisafiri kutoka Galilaya hadi Yudea na Yesu aliponya wagonjwa katika Yudea.</w:t>
      </w:r>
    </w:p>
    <w:p>
      <w:pPr/>
      <w:r>
        <w:rPr>
          <w:lang w:val="sw_KE" w:bidi="sw_KE"/>
        </w:rPr>
      </w:r>
      <w:r>
        <w:rPr>
          <w:b/>
          <w:lang w:val="sw_KE" w:bidi="sw_KE"/>
        </w:rPr>
        <w:t>Tukio la pili:</w:t>
      </w:r>
      <w:r>
        <w:rPr>
          <w:lang w:val="sw_KE" w:bidi="sw_KE"/>
        </w:rPr>
        <w:t xml:space="preserve"> Mafarisayo walimuuliza Yesu kuhusu talaka.</w:t>
      </w:r>
    </w:p>
    <w:p>
      <w:pPr/>
      <w:r>
        <w:rPr>
          <w:lang w:val="sw_KE" w:bidi="sw_KE"/>
        </w:rPr>
      </w:r>
      <w:r>
        <w:rPr>
          <w:b/>
          <w:lang w:val="sw_KE" w:bidi="sw_KE"/>
        </w:rPr>
        <w:t>Tukio la tatu:</w:t>
      </w:r>
      <w:r>
        <w:rPr>
          <w:lang w:val="sw_KE" w:bidi="sw_KE"/>
        </w:rPr>
        <w:t xml:space="preserve"> Mafarisayo walimwuliza Yesu zaidi kuhusu cheti cha talaka.</w:t>
      </w:r>
    </w:p>
    <w:p>
      <w:pPr/>
      <w:r>
        <w:rPr>
          <w:lang w:val="sw_KE" w:bidi="sw_KE"/>
        </w:rPr>
      </w:r>
      <w:r>
        <w:rPr>
          <w:b/>
          <w:lang w:val="sw_KE" w:bidi="sw_KE"/>
        </w:rPr>
        <w:t>Tukio la nne:</w:t>
      </w:r>
      <w:r>
        <w:rPr>
          <w:lang w:val="sw_KE" w:bidi="sw_KE"/>
        </w:rPr>
        <w:t xml:space="preserve"> Yesu na wanafunzi wake wanazungumza kuhusu wale ambao hawafungi ndoa.</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Umati</w:t>
      </w:r>
    </w:p>
    <w:p>
      <w:pPr>
        <w:pStyle w:val="ListBullet"/>
        <w:spacing w:line="240" w:lineRule="auto"/>
        <w:ind w:left="720"/>
      </w:pPr>
      <w:r>
        <w:rPr>
          <w:lang w:val="sw_KE" w:bidi="sw_KE"/>
        </w:rPr>
      </w:r>
      <w:r>
        <w:rPr>
          <w:lang w:val="sw_KE" w:bidi="sw_KE"/>
        </w:rPr>
        <w:t>Mafarisayo</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Katika tukio la kwanza, Mathayo anatuambia kwamba wakati Yesu alipomaliza kuzungumza kuhusu mfano wa mtumishi asiye na rehema, aliwaongoza wanafunzi wake kutoka nchi ya Galilaya na kusafiri kuvuka mto Yordani na kuja katika nchi ya Yudea. Na watu wengi walisafiri pamoja na Yesu, na Yesu aliponya watu hao ambao walikuwa wagonjwa kati yao.</w:t>
      </w:r>
    </w:p>
    <w:p>
      <w:pPr/>
      <w:r>
        <w:rPr>
          <w:lang w:val="sw_KE" w:bidi="sw_KE"/>
        </w:rPr>
      </w:r>
      <w:r>
        <w:rPr>
          <w:lang w:val="sw_KE" w:bidi="sw_KE"/>
        </w:rPr>
        <w:t>Mathayo anatuambia katika tukio hili la pili kwamba baadhi ya Mafarisayo walimkaribia Yesu na kuuliza swali ikiwa sheria ya Musa inamruhusu mwanamume kumtaliki mke wake baada ya ndoa ikiwa mke huyo si mwaminifu katika ndoa. Zaidi ya hayo, Mathayo anatuambia kwamba Mafarisayo walikuwa wakitarajia kwamba Yesu angesema kwamba mke wake hakuwa mwaminifu kingono ili kutokubaliana na Yesu dhidi ya sheria ya Musa na kumshtaki Yesu. Lakini Yesu alijibu kwa kile alichofundisha kuhusu talaka kulingana na Maandiko na akawaambia Mafarisayo, kwa hakika mmesoma katika Maandiko kwamba wakati Mungu aliumba dunia, Aliumba watu, mume na mke. Hii inaeleza kwa nini mwanamume humwacha baba yake na mama yake na kuungana na mke wake, nao wawili wanakuwa mwili mmoja. Kwa hiyo, Yesu alitaka watu waliokuwa wakimsikiliza waelewe kwamba wanandoa ambao Mungu amewaunganisha pamoja, hakuna mtu anayepaswa kuwasababisha waachane.</w:t>
      </w:r>
    </w:p>
    <w:p>
      <w:pPr/>
      <w:r>
        <w:rPr>
          <w:lang w:val="sw_KE" w:bidi="sw_KE"/>
        </w:rPr>
      </w:r>
      <w:r>
        <w:rPr>
          <w:lang w:val="sw_KE" w:bidi="sw_KE"/>
        </w:rPr>
        <w:t>Katika tukio hili la tatu, Mafarisayo walimwuliza zaidi Yesu kuhusu cheti cha talaka katika sheria ya Mose. Mathayo anatuambia kwamba Mafarisayo waliuliza swali kama hilo bila kuelewa kile kilichoandikwa katika sheria ya Mose. Kisha Yesu akawajibu Mafarisayo akisema, “Sababu iliyofanya sheria ambayo Mose alipokea kutoka kwa Mungu na kuiandika zamani iwaruhusu kutoa talaka ni kwa sababu mioyo yenu ilikuwa migumu." Mathayo anatuambia zaidi kwamba Mafarisayo ni wakaidi, wenye dhambi na wenye kuonyesha mtazamo wa uasi linapokuja suala la kukubali mafundisho ya Mungu, na sababu pekee inayokubalika ya talaka katika sheria ya Mose ni wakati uasherati umefanyika. Na kama mtu akioa mwanamke mwingine anafanya uzinzi. Na wanafunzi wa Yesu wakaja kuelewa kwamba ni vigumu sana kuvunja ndoa, isipokuwa kwa sababu ya uzinzi, vinginevyo hubaki katika ndoa hata kama haufurahii ndoa hiyo.</w:t>
      </w:r>
    </w:p>
    <w:p>
      <w:pPr/>
      <w:r>
        <w:rPr>
          <w:lang w:val="sw_KE" w:bidi="sw_KE"/>
        </w:rPr>
      </w:r>
      <w:r>
        <w:rPr>
          <w:lang w:val="sw_KE" w:bidi="sw_KE"/>
        </w:rPr>
        <w:t>Katika tukio hili la mwisho, Yesu aliwafahamisha wanafunzi wake kwamba kuna sababu tofauti zinazofanya wanaume wasioe, na aliwalinganisha wanaume wasiooa na matowashi. Baadhi ya wanaume ni matowashi kwa kweli kwa sababu wanazaliwa bila viungo vya uzazi na hawawezi kuwa na mahusiano ya ngono na mwanamke. Baadhi ya wanaume huwa matowashi wakati sehemu zao za uzazi zinapoondolewa na wanaume wengine. Baadhi ya wanaume wanachagua kuishi kama matowashi kwa kutooa au kuamua kutokuwa na uhusiano wowote wa ngono na mwanamke kwa sababu wanahisi kuwa itawasaidia kuutumikia Ufalme wa Mungu vizuri zaidi.</w:t>
      </w:r>
      <w:r>
        <w:rPr>
          <w:lang w:val="sw_KE" w:bidi="sw_KE"/>
        </w:rPr>
      </w:r>
    </w:p>
    <w:p>
      <w:pPr>
        <w:pStyle w:val="Heading3"/>
      </w:pPr>
      <w:r>
        <w:rPr>
          <w:lang w:val="sw_KE" w:bidi="sw_KE"/>
        </w:rPr>
        <w:t>Kudhihirisha Maandiko</w:t>
      </w:r>
    </w:p>
    <w:p>
      <w:pPr/>
      <w:r>
        <w:rPr>
          <w:lang w:val="sw_KE" w:bidi="sw_KE"/>
        </w:rPr>
      </w:r>
      <w:r>
        <w:rPr>
          <w:lang w:val="sw_KE" w:bidi="sw_KE"/>
        </w:rPr>
        <w:t>Sikiliza ujumbe kwa mara nyingine katika toleo rahisi zaidi kuelewa.</w:t>
      </w:r>
    </w:p>
    <w:p>
      <w:pPr/>
      <w:r>
        <w:rPr>
          <w:lang w:val="sw_KE" w:bidi="sw_KE"/>
        </w:rPr>
      </w:r>
      <w:r>
        <w:rPr>
          <w:lang w:val="sw_KE" w:bidi="sw_KE"/>
        </w:rPr>
        <w:t>Katika kipindi hiki, kikundi kitaigiza hadithi.</w:t>
      </w:r>
    </w:p>
    <w:p>
      <w:pPr/>
      <w:r>
        <w:rPr>
          <w:lang w:val="sw_KE" w:bidi="sw_KE"/>
        </w:rPr>
      </w:r>
      <w:r>
        <w:rPr>
          <w:lang w:val="sw_KE" w:bidi="sw_KE"/>
        </w:rPr>
        <w:t>Hadithi hii ina matukio 4.</w:t>
      </w:r>
    </w:p>
    <w:p>
      <w:pPr/>
      <w:r>
        <w:rPr>
          <w:lang w:val="sw_KE" w:bidi="sw_KE"/>
        </w:rPr>
      </w:r>
      <w:r>
        <w:rPr>
          <w:b/>
          <w:lang w:val="sw_KE" w:bidi="sw_KE"/>
        </w:rPr>
        <w:t>Tukio la kwanza:</w:t>
      </w:r>
      <w:r>
        <w:rPr>
          <w:lang w:val="sw_KE" w:bidi="sw_KE"/>
        </w:rPr>
        <w:t xml:space="preserve"> Yesu na wanafunzi wake walisafiri kutoka Galilaya hadi Yudea na Yesu aliponya wagonjwa huko Yudea.</w:t>
      </w:r>
    </w:p>
    <w:p>
      <w:pPr/>
      <w:r>
        <w:rPr>
          <w:lang w:val="sw_KE" w:bidi="sw_KE"/>
        </w:rPr>
      </w:r>
      <w:r>
        <w:rPr>
          <w:b/>
          <w:lang w:val="sw_KE" w:bidi="sw_KE"/>
        </w:rPr>
        <w:t>Tukio la pili:</w:t>
      </w:r>
      <w:r>
        <w:rPr>
          <w:lang w:val="sw_KE" w:bidi="sw_KE"/>
        </w:rPr>
        <w:t xml:space="preserve"> Mafarisayo walimkaribia Yesu kuhusu talaka.</w:t>
      </w:r>
    </w:p>
    <w:p>
      <w:pPr/>
      <w:r>
        <w:rPr>
          <w:lang w:val="sw_KE" w:bidi="sw_KE"/>
        </w:rPr>
      </w:r>
      <w:r>
        <w:rPr>
          <w:b/>
          <w:lang w:val="sw_KE" w:bidi="sw_KE"/>
        </w:rPr>
        <w:t>Tukio la tatu:</w:t>
      </w:r>
      <w:r>
        <w:rPr>
          <w:lang w:val="sw_KE" w:bidi="sw_KE"/>
        </w:rPr>
        <w:t xml:space="preserve"> Mafarisayo walimwendea Yesu zaidi kuhusu kutoa cheti cha talaka.</w:t>
      </w:r>
    </w:p>
    <w:p>
      <w:pPr/>
      <w:r>
        <w:rPr>
          <w:lang w:val="sw_KE" w:bidi="sw_KE"/>
        </w:rPr>
      </w:r>
      <w:r>
        <w:rPr>
          <w:b/>
          <w:lang w:val="sw_KE" w:bidi="sw_KE"/>
        </w:rPr>
        <w:t>Tukio la nne:</w:t>
      </w:r>
      <w:r>
        <w:rPr>
          <w:lang w:val="sw_KE" w:bidi="sw_KE"/>
        </w:rPr>
        <w:t xml:space="preserve"> Yesu anazungumza kuhusu wale ambao hawafungi ndoa.</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Umati</w:t>
      </w:r>
    </w:p>
    <w:p>
      <w:pPr>
        <w:pStyle w:val="ListBullet"/>
        <w:spacing w:line="240" w:lineRule="auto"/>
        <w:ind w:left="720"/>
      </w:pPr>
      <w:r>
        <w:rPr>
          <w:lang w:val="sw_KE" w:bidi="sw_KE"/>
        </w:rPr>
      </w:r>
      <w:r>
        <w:rPr>
          <w:lang w:val="sw_KE" w:bidi="sw_KE"/>
        </w:rPr>
        <w:t>Mafarisayo</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Mara ya pili timu inapoigiza hadithi hii, sitisha katika sehemu fulani.</w:t>
      </w:r>
    </w:p>
    <w:p>
      <w:pPr/>
      <w:r>
        <w:rPr>
          <w:lang w:val="sw_KE" w:bidi="sw_KE"/>
        </w:rPr>
      </w:r>
      <w:r>
        <w:rPr>
          <w:lang w:val="sw_KE" w:bidi="sw_KE"/>
        </w:rPr>
        <w:t>Hadithi hii inaanza baada ya Yesu kumaliza kuelezea mfano kuhusu mtumishi asiye na rehema. Alisafiri na wanafunzi wake kutoka nchi ya Galilaya ng'ambo ya mto Yordani hadi nchi ya Yudea na umati mkubwa ulisafiri na Yesu. Katika Yudea, Yesu aliponya watu wagonjwa kati ya umati.</w:t>
      </w:r>
    </w:p>
    <w:p>
      <w:pPr/>
      <w:r>
        <w:rPr>
          <w:lang w:val="sw_KE" w:bidi="sw_KE"/>
        </w:rPr>
      </w:r>
      <w:r>
        <w:rPr>
          <w:lang w:val="sw_KE" w:bidi="sw_KE"/>
        </w:rPr>
        <w:t>Jaribu kuigiza Yesu akisafiri na wanafunzi wake, na umati mkubwa ulimfuata kutoka Galilaya hadi Yudea, naye akawaponya wagonjwa miongoni mwao.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Yesu, "Mnahisi vipi?" Unaweza kusikia mambo kama: "Ninafurahi kutenda jukumu la Yesu mponyaji," "Huruma kwa watu."</w:t>
      </w:r>
    </w:p>
    <w:p>
      <w:pPr>
        <w:pStyle w:val="ListBullet"/>
        <w:spacing w:line="240" w:lineRule="auto"/>
        <w:ind w:left="720"/>
      </w:pPr>
      <w:r>
        <w:rPr>
          <w:lang w:val="sw_KE" w:bidi="sw_KE"/>
        </w:rPr>
      </w:r>
      <w:r>
        <w:rPr>
          <w:lang w:val="sw_KE" w:bidi="sw_KE"/>
        </w:rPr>
        <w:t>Waulize waigizaji wanaoigiza wanafunzi, "Unahisi vipi?" Unaweza kusikia mambo kama, "Inavutia."</w:t>
      </w:r>
    </w:p>
    <w:p>
      <w:pPr>
        <w:pStyle w:val="ListBullet"/>
        <w:spacing w:line="240" w:lineRule="auto"/>
        <w:ind w:left="720"/>
      </w:pPr>
      <w:r>
        <w:rPr>
          <w:lang w:val="sw_KE" w:bidi="sw_KE"/>
        </w:rPr>
      </w:r>
      <w:r>
        <w:rPr>
          <w:lang w:val="sw_KE" w:bidi="sw_KE"/>
        </w:rPr>
        <w:t>Pia waulize waigizaji wanaoigiza umati mkubwa ambao waliponywa, "Mnahisi vipi?" Unaweza kusikia mambo kama, "Mimi si mgonjwa tena."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Katika tukio la pili, baadhi ya Mafarisayo walimkaribia Yesu na kumwuliza kama sheria ya Musa ilimruhusu mtu kumtaliki mke wake baada ya ndoa ikiwa atapatikana na uasherati. Lakini Yesu alijibu kwa kile alichofundisha kuhusu talaka kulingana na Maandiko. Kwamba wakati Mungu aliumba ulimwengu, aliumba watu, mwanamume na mwanamke. Hii inaelezea kwa nini mwanamume anamwacha baba yake na mama yake na anaungana na mke wake na wote wawili watakuwa mwili mmoja.</w:t>
      </w:r>
    </w:p>
    <w:p>
      <w:pPr>
        <w:pStyle w:val="ListBullet"/>
        <w:spacing w:line="240" w:lineRule="auto"/>
        <w:ind w:left="720"/>
      </w:pPr>
      <w:r>
        <w:rPr>
          <w:lang w:val="sw_KE" w:bidi="sw_KE"/>
        </w:rPr>
      </w:r>
      <w:r>
        <w:rPr>
          <w:lang w:val="sw_KE" w:bidi="sw_KE"/>
        </w:rPr>
        <w:t>Sitisha kitendo. Waulize waigizaji wanaoigiza baadhi ya mafarisayo waliomkaribia Yesu, "Mnahisi vipi?" Unaweza kusikia mambo kama, "Ninataka kumtega Yesu kwa maneno yake ili apate taabu."</w:t>
      </w:r>
    </w:p>
    <w:p>
      <w:pPr>
        <w:pStyle w:val="ListBullet"/>
        <w:spacing w:line="240" w:lineRule="auto"/>
        <w:ind w:left="720"/>
      </w:pPr>
      <w:r>
        <w:rPr>
          <w:lang w:val="sw_KE" w:bidi="sw_KE"/>
        </w:rPr>
      </w:r>
      <w:r>
        <w:rPr>
          <w:lang w:val="sw_KE" w:bidi="sw_KE"/>
        </w:rPr>
        <w:t>Muulize mwigizaji anayeigiza Yesu, "Unahisi vipi?" Unaweza kusikia mambo kama, "Ninawahurumia," "Nina huruma kwao," "Ninahisi ninahitaji kuwaelimisha zaidi."</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Kisha Mafarisayo walimkaribia Yesu tena na swali lingine: "Kwa nini Mose alimwamuru mtu kumpa mke wake cheti cha talaka?" na Yesu akajibu akisema, “Sababu iliyomfanya Mose aruhusu talaka katika sheria aliyopokea kutoka kwa Mungu na kuandika zamani ni kwa sababu mioyo yenu ilikuwa migumu.” Mafarisayo ni wakaidi na wenye dhambi, na wanaonyesha moyo wa kutotii wanapokataa kukubali mafundisho ya Mungu. Katika sheria ya Mose, sababu pekee inayokubalika kwa talaka ni pale ambapo uasherati umefanyika. Na kama mwanamume akioa mwanamke mwingine, basi anafanya uzinzi. Kwa hiyo, wanafunzi wa Yesu walielewa kwamba ni vigumu sana kuvunja ndoa, isipokuwa tu kama uzinzi umetendeka; vinginevyo, unapaswa kubaki katika ndoa hata kama huna furaha nayo.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Mafarisayo, "Mnahisi vipi?" Unaweza kusikia mambo kama, "Nahisi mimi ni mkorofi," "Nahisi wakati huu anapaswa kuanguka kwenye mtego."</w:t>
      </w:r>
    </w:p>
    <w:p>
      <w:pPr>
        <w:pStyle w:val="ListBullet"/>
        <w:spacing w:line="240" w:lineRule="auto"/>
        <w:ind w:left="720"/>
      </w:pPr>
      <w:r>
        <w:rPr>
          <w:lang w:val="sw_KE" w:bidi="sw_KE"/>
        </w:rPr>
      </w:r>
      <w:r>
        <w:rPr>
          <w:lang w:val="sw_KE" w:bidi="sw_KE"/>
        </w:rPr>
        <w:t>Muulize mwigizaji anayeigiza Yesu, "Unahisi vipi?" Unaweza kusikia mambo kama, "Ninahisi kudharauliwa," "Ninahisi kwamba Mafarisayo wananilipizia kisasi."</w:t>
      </w:r>
    </w:p>
    <w:p>
      <w:pPr>
        <w:pStyle w:val="ListBullet"/>
        <w:spacing w:line="240" w:lineRule="auto"/>
        <w:ind w:left="720"/>
      </w:pPr>
      <w:r>
        <w:rPr>
          <w:lang w:val="sw_KE" w:bidi="sw_KE"/>
        </w:rPr>
      </w:r>
      <w:r>
        <w:rPr>
          <w:lang w:val="sw_KE" w:bidi="sw_KE"/>
        </w:rPr>
        <w:t>Anzisha tena igizo.</w:t>
      </w:r>
    </w:p>
    <w:p>
      <w:pPr/>
      <w:r>
        <w:rPr>
          <w:lang w:val="sw_KE" w:bidi="sw_KE"/>
        </w:rPr>
      </w:r>
      <w:r>
        <w:rPr>
          <w:lang w:val="sw_KE" w:bidi="sw_KE"/>
        </w:rPr>
        <w:t>Katika tukio hili la mwisho, wanafunzi wa Yesu walifikiri na kumwambia Yesu, "Ni bora kutooa wala kuolewa kabisa." Lakini Yesu aliwafahamisha wanafunzi kwamba kuna sababu tofauti kwa nini wanaume hawaoi na kubaki matowashi. Baadhi ya watu ni matowashi kwa sababu wanazaliwa bila viungo vya ngono na hawawezi kuwa na mahusiano ya ngono na mwanamke. Wakati baadhi ya matowashi hukatwa viungo vyao vya uzazi na watu wengine au wanaume huwahasi, Yesu alihitimisha kwamba kuna matowashi waliochagua kutooa au walioamua kutokuwa na uhusiano wowote wa ngono na mwanamke kwa ajili ya ufalme wa Mungu au kumtumikia Mungu vizuri zaidi.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"Unahisi vipi?" Unaweza kusikia mambo kama, "Ninaogopa ndoa," "Sitaki kuwa towashi."</w:t>
      </w:r>
    </w:p>
    <w:p>
      <w:pPr>
        <w:pStyle w:val="ListBullet"/>
        <w:spacing w:line="240" w:lineRule="auto"/>
        <w:ind w:left="720"/>
      </w:pPr>
      <w:r>
        <w:rPr>
          <w:lang w:val="sw_KE" w:bidi="sw_KE"/>
        </w:rPr>
      </w:r>
      <w:r>
        <w:rPr>
          <w:lang w:val="sw_KE" w:bidi="sw_KE"/>
        </w:rPr>
        <w:t>Muulize mwigizaji anayeigiza Yesu, "Unahisi vipi?" Unaweza kusikia mambo kama, "Ninafurahi wanapata kusikia na kujua ukweli."</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Mathayo anatuambia kwamba Yesu alipomaliza kuzungumza kuhusu mfano huu wa mtumishi asiye na rehema, Yesu aliongoza wanafunzi wake kutoka nchi ya </w:t>
      </w:r>
      <w:r>
        <w:rPr>
          <w:lang w:val="sw_KE" w:bidi="sw_KE"/>
        </w:rPr>
        <w:t>Galilaya</w:t>
      </w:r>
      <w:r>
        <w:rPr>
          <w:lang w:val="sw_KE" w:bidi="sw_KE"/>
        </w:rPr>
        <w:t xml:space="preserve"> na kuvuka mto </w:t>
      </w:r>
      <w:r>
        <w:rPr>
          <w:lang w:val="sw_KE" w:bidi="sw_KE"/>
        </w:rPr>
        <w:t>Yordani</w:t>
      </w:r>
      <w:r>
        <w:rPr>
          <w:lang w:val="sw_KE" w:bidi="sw_KE"/>
        </w:rPr>
        <w:t xml:space="preserve"> na kuja katika nchi ya </w:t>
      </w:r>
      <w:r>
        <w:rPr>
          <w:lang w:val="sw_KE" w:bidi="sw_KE"/>
        </w:rPr>
        <w:t>Yudea</w:t>
      </w:r>
      <w:r>
        <w:rPr>
          <w:lang w:val="sw_KE" w:bidi="sw_KE"/>
        </w:rPr>
        <w:t>.</w:t>
      </w:r>
    </w:p>
    <w:p>
      <w:pPr/>
      <w:r>
        <w:rPr>
          <w:lang w:val="sw_KE" w:bidi="sw_KE"/>
        </w:rPr>
      </w:r>
      <w:r>
        <w:rPr>
          <w:lang w:val="sw_KE" w:bidi="sw_KE"/>
        </w:rPr>
        <w:t xml:space="preserve">Kisha baadhi ya </w:t>
      </w:r>
      <w:r>
        <w:rPr>
          <w:b/>
          <w:lang w:val="sw_KE" w:bidi="sw_KE"/>
        </w:rPr>
        <w:t>Mafarisayo</w:t>
      </w:r>
      <w:r>
        <w:rPr>
          <w:lang w:val="sw_KE" w:bidi="sw_KE"/>
        </w:rPr>
        <w:t xml:space="preserve"> walimkaribia Yesu, na kuuliza swali kuhusu </w:t>
      </w:r>
      <w:r>
        <w:rPr>
          <w:b/>
          <w:lang w:val="sw_KE" w:bidi="sw_KE"/>
        </w:rPr>
        <w:t>talaka</w:t>
      </w:r>
      <w:r>
        <w:rPr>
          <w:lang w:val="sw_KE" w:bidi="sw_KE"/>
        </w:rPr>
        <w:t xml:space="preserve">. Mafarisayo walikuwa aina ya viongozi wa kidini. Tafsiri Farisayo kwa njia sawa na uliyo nayo katika simulizi za awali, na kumbuka kwamba neno </w:t>
      </w:r>
      <w:r>
        <w:rPr>
          <w:lang w:val="sw_KE" w:bidi="sw_KE"/>
        </w:rPr>
        <w:t>Farisayo</w:t>
      </w:r>
      <w:r>
        <w:rPr>
          <w:lang w:val="sw_KE" w:bidi="sw_KE"/>
        </w:rPr>
        <w:t xml:space="preserve"> liko kwenye Faharasa Kuu na </w:t>
      </w:r>
      <w:r>
        <w:rPr>
          <w:lang w:val="sw_KE" w:bidi="sw_KE"/>
        </w:rPr>
        <w:t>talaka</w:t>
      </w:r>
      <w:r>
        <w:rPr>
          <w:lang w:val="sw_KE" w:bidi="sw_KE"/>
        </w:rPr>
        <w:t xml:space="preserve"> inamaanisha kutengana kwa kudumu kati ya mume na mke.</w:t>
      </w:r>
    </w:p>
    <w:p>
      <w:pPr/>
      <w:r>
        <w:rPr>
          <w:lang w:val="sw_KE" w:bidi="sw_KE"/>
        </w:rPr>
      </w:r>
      <w:r>
        <w:rPr>
          <w:lang w:val="sw_KE" w:bidi="sw_KE"/>
        </w:rPr>
        <w:t xml:space="preserve">Wakati Yesu alisema, "Je, hamkusoma," anawauliza kama wamesoma Maandiko yao, ambayo ni sheria ambazo Mungu alimpa Mose. </w:t>
      </w:r>
      <w:r>
        <w:rPr>
          <w:b/>
          <w:lang w:val="sw_KE" w:bidi="sw_KE"/>
        </w:rPr>
        <w:t>Sheria ya Mose</w:t>
      </w:r>
      <w:r>
        <w:rPr>
          <w:lang w:val="sw_KE" w:bidi="sw_KE"/>
        </w:rPr>
        <w:t xml:space="preserve"> ni sheria kutoka kwa Mungu ambazo Mose aliwapa watu wa Kiyahudi ili kuwaambia jinsi ya kuishi. Wakati mwingine neno Sheria linatajwa peke lake, lakini linarejelea Sheria ambayo Mungu aliwapa watu wa Kiyahudi kupitia Mose. Zingatia kwamba kuna tofauti kati ya sheria ya Wayahudi na sheria ya Warumi. Neno </w:t>
      </w:r>
      <w:r>
        <w:rPr>
          <w:lang w:val="sw_KE" w:bidi="sw_KE"/>
        </w:rPr>
        <w:t>sheria</w:t>
      </w:r>
      <w:r>
        <w:rPr>
          <w:lang w:val="sw_KE" w:bidi="sw_KE"/>
        </w:rPr>
        <w:t xml:space="preserve"> linapatikana katika Faharasa Kuu.</w:t>
      </w:r>
    </w:p>
    <w:p>
      <w:pPr/>
      <w:r>
        <w:rPr>
          <w:lang w:val="sw_KE" w:bidi="sw_KE"/>
        </w:rPr>
      </w:r>
      <w:r>
        <w:rPr>
          <w:b/>
          <w:lang w:val="sw_KE" w:bidi="sw_KE"/>
        </w:rPr>
        <w:t>Uzinzi</w:t>
      </w:r>
      <w:r>
        <w:rPr>
          <w:lang w:val="sw_KE" w:bidi="sw_KE"/>
        </w:rPr>
        <w:t xml:space="preserve"> ni wakati mume au mke ana uhusiano wa ngono na mtu yeyote mwingine asiyekuwa mume wake au mke wake. Ikiwa mwanamume alikuwa na uhusiano wa ngono na mke wa mwanamume mwingine, alichukuliwa kuwa amezini na kutenda dhambi dhidi ya mume, si dhidi ya mwanamke. Wakati mwanamume alipokuwa na uhusiano wa ngono na wanawake wasioolewa, neno hili la uzinzi halikutumiwa. Hata hivyo, wakati wowote mwanamke alipokuwa na uhusiano wa ngono na mwanamume ambaye hakuwa mume wake, ilichukuliwa kuwa uzinzi. Yesu, hata hivyo, aliona kwamba wanaume na wanawake wana hatia ya uzinzi wanapokuwa na mahusiano ya ngono na mtu yeyote nje ya ndoa yao. Rejelea Faharasa Kuu kwa ufafanuzi kamili wa neno </w:t>
      </w:r>
      <w:r>
        <w:rPr>
          <w:lang w:val="sw_KE" w:bidi="sw_KE"/>
        </w:rPr>
        <w:t>uzinzi</w:t>
      </w:r>
      <w:r>
        <w:rPr>
          <w:lang w:val="sw_KE" w:bidi="sw_KE"/>
        </w:rPr>
        <w:t>.</w:t>
      </w:r>
    </w:p>
    <w:p>
      <w:pPr/>
      <w:r>
        <w:rPr>
          <w:lang w:val="sw_KE" w:bidi="sw_KE"/>
        </w:rPr>
      </w:r>
      <w:r>
        <w:rPr>
          <w:b/>
          <w:lang w:val="sw_KE" w:bidi="sw_KE"/>
        </w:rPr>
        <w:t>Wanafunzi</w:t>
      </w:r>
      <w:r>
        <w:rPr>
          <w:lang w:val="sw_KE" w:bidi="sw_KE"/>
        </w:rPr>
        <w:t xml:space="preserve"> linamaanisha wafuasi wanaojitolea wa mwalimu. Wafuasi wa Yesu wa karibu zaidi walikuwa pamoja naye kwa kiasi kikubwa cha huduma yake ya umma. Tafsiri wanafunzi kwa njia sawa na ulivyofanya katika simulizi za awali. Neno </w:t>
      </w:r>
      <w:r>
        <w:rPr>
          <w:lang w:val="sw_KE" w:bidi="sw_KE"/>
        </w:rPr>
        <w:t>Wanafunzi</w:t>
      </w:r>
      <w:r>
        <w:rPr>
          <w:lang w:val="sw_KE" w:bidi="sw_KE"/>
        </w:rPr>
        <w:t xml:space="preserve"> linapatikana kwenye Faharasa Kuu.</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19:13–30</w:t>
      </w:r>
      <w:r>
        <w:rPr>
          <w:lang w:val="sw_KE" w:bidi="sw_KE"/>
        </w:rPr>
      </w:r>
    </w:p>
    <w:p>
      <w:pPr>
        <w:pStyle w:val="Heading3"/>
      </w:pPr>
      <w:r>
        <w:rPr>
          <w:lang w:val="sw_KE" w:bidi="sw_KE"/>
        </w:rPr>
        <w:t>Sikiliza na Moyo</w:t>
      </w:r>
    </w:p>
    <w:p>
      <w:pPr/>
      <w:r>
        <w:rPr>
          <w:lang w:val="sw_KE" w:bidi="sw_KE"/>
        </w:rPr>
      </w:r>
      <w:r>
        <w:rPr>
          <w:lang w:val="sw_KE" w:bidi="sw_KE"/>
        </w:rPr>
        <w:t>Sikiliza Mathayo 19:13–30 na utie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hili linatuambia nini kumhusu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Baada ya Yesu kumaliza kufundisha kuhusu ndoa na talaka, wazazi wengine walimletea Yesu watoto wao wadogo, ili Yesu awawekee mikono na kumwomba Mungu awabariki watoto hao. Katika wakati wa Yesu, ilikuwa ni kawaida kwa kiongozi wa kidini kuweka mikono yake kwenye kichwa cha mtu na kuwapa baraka. Lakini wanafunzi wa Yesu, au wafuasi wa karibu zaidi, waliwaambia wazazi kuacha kumsumbua Yesu na walitaka kuwazuia wazazi kuleta watoto kwa Yesu. Lakini Yesu aliwaambia wanafunzi wake, "Waacheni watoto wadogo waje kwangu, wala msiwazuie, kwa sababu ufalme wa mbinguni ni wa watu kama hawa." Yesu anasema kwamba watu wanapaswa kujifanya wasio muhimu kama walivyo watoto, au wanaomtegemea Mungu kama watoto wanaowategemea wazazi wao. Wakati watu wanajifanya kama watoto kwa njia hii, wanaweza kumruhusu Mungu kuwatawala kama mfalme wao. Hiyo ina maana kwamba Ufalme wa Mungu kwa kweli ni mali yao—wao ni sehemu yake. Kwa hivyo, Yesu aliweka mkono wake kwenye vichwa vya watoto na kuwabariki, kisha Yesu aliondoka mahali hapo.</w:t>
      </w:r>
    </w:p>
    <w:p>
      <w:pPr/>
      <w:r>
        <w:rPr>
          <w:lang w:val="sw_KE" w:bidi="sw_KE"/>
        </w:rPr>
      </w:r>
      <w:r>
        <w:rPr>
          <w:lang w:val="sw_KE" w:bidi="sw_KE"/>
        </w:rPr>
        <w:t>Sitisha hapa na mjadili katika utamaduni wenu: Watoto wadogo wanapokea vipi baraka? Pia jadili hali katika utamaduni wenu ambapo watu waliwanyima watoto wadogo fursa za kupokea baraka kutoka kwa mwalimu wa kidini.</w:t>
      </w:r>
    </w:p>
    <w:p>
      <w:pPr/>
      <w:r>
        <w:rPr>
          <w:lang w:val="sw_KE" w:bidi="sw_KE"/>
        </w:rPr>
      </w:r>
      <w:r>
        <w:rPr>
          <w:lang w:val="sw_KE" w:bidi="sw_KE"/>
        </w:rPr>
        <w:t>Sasa Yesu anazungumza na mtu katika nafasi ya juu—kinyume cha kile watoto walikuwa. Kijana mmoja tajiri alimkaribia Yesu na kusema, "Mwalimu, ni mambo gani mazuri ni lazima nifanye ili kupata maisha ya milele?" Yule kijana tajiri aliamini kwamba Yesu alikuwa mwalimu wa kidini. Tunajua hivyo kwa sababu alimwita "mwalimu," cheo ambacho kinarejelea mwalimu wa kidini mwenye mamlaka ya kufundisha mambo kuhusu Mungu. Yule kijana tajiri anataka kujua kile anachohitaji kufanya ili kupata uzima wa milele, au kuishi milele na Mungu katika ufalme wake. Na Yesu alimjibu yule kijana tajiri akisema, "Kwa nini unaniuliza ni mambo gani mazuri ya kufanya? Mungu ndiye pekee aliye mwema. Na kama unataka kuwa na maisha ya milele, tii amri za Mungu." Yesu alikuwa akirejelea sheria ambazo Mungu alitoa kwa watu wake kupitia Mose. Kisha kijana alimwuliza Yesu tena, "Ni amri gani ninazopaswa kutii?" Yesu aliorodhesha amri ambazo ni kuhusu kudumisha uhusiano mzuri na watu wengine. Yesu alisema, "Usiue kwa kusudi, usizini, usiibe, usiseme kile ambacho si kweli kuhusu jirani yako, fanya na sema kile kinachoheshimu baba yako na mama yako na uwe na fadhili kwa watu karibu nawe kama unavyofanya fadhili kwako mwenyewe."</w:t>
      </w:r>
    </w:p>
    <w:p>
      <w:pPr/>
      <w:r>
        <w:rPr>
          <w:lang w:val="sw_KE" w:bidi="sw_KE"/>
        </w:rPr>
      </w:r>
      <w:r>
        <w:rPr>
          <w:lang w:val="sw_KE" w:bidi="sw_KE"/>
        </w:rPr>
        <w:t>Sitisha hapa na mjadili katika utamaduni wenu sheria na kanuni muhimu kuhusu mahusiano na wengine ambazo hupaswi kuzivunja.</w:t>
      </w:r>
    </w:p>
    <w:p>
      <w:pPr/>
      <w:r>
        <w:rPr>
          <w:lang w:val="sw_KE" w:bidi="sw_KE"/>
        </w:rPr>
      </w:r>
      <w:r>
        <w:rPr>
          <w:lang w:val="sw_KE" w:bidi="sw_KE"/>
        </w:rPr>
        <w:t>Kisha yule kijana tajiri alimwambia Yesu, "Nimetii amri hizi zote, nifanye nini zaidi katika maisha yangu?" Sasa Yesu anampa yule mtu kitu kigumu hata zaidi kufanya. Anasema kwamba mtu anapaswa kuwa mkamilifu, au kukomaa kikamilifu na kamili katika uhusiano wake na Mungu. Kisha mtu anapaswa kuuza mali yake yote na kutoa pesa kwa masikini. Mtu atakuwa na utajiri mbinguni, au maisha ya milele na Mungu, ikiwa atafanya hivyo. Lakini kisha Yesu anamwambia kufanya zaidi kuliko kuwa na fadhili tu kwa watu maskini—Yesu anasema anapaswa kutenda kulingana na imani yake na kuja na kumfuata Yesu. Wakati kijana tajiri aliposikia haya, alihuzunika na kuondoka kwa sababu alikuwa kijana tajiri, na hakuweza kuuza mali yake yote.</w:t>
      </w:r>
    </w:p>
    <w:p>
      <w:pPr/>
      <w:r>
        <w:rPr>
          <w:lang w:val="sw_KE" w:bidi="sw_KE"/>
        </w:rPr>
      </w:r>
      <w:r>
        <w:rPr>
          <w:lang w:val="sw_KE" w:bidi="sw_KE"/>
        </w:rPr>
        <w:t>Sitisha hapa na mjadili katika utamaduni wako mambo ambayo watu matajiri huona ni vigumu kuwapa watu masikini.</w:t>
      </w:r>
    </w:p>
    <w:p>
      <w:pPr/>
      <w:r>
        <w:rPr>
          <w:lang w:val="sw_KE" w:bidi="sw_KE"/>
        </w:rPr>
      </w:r>
      <w:r>
        <w:rPr>
          <w:lang w:val="sw_KE" w:bidi="sw_KE"/>
        </w:rPr>
        <w:t>Kwa hivyo, Yesu aliwaambia wanafunzi wake, "Ninawaambia ukweli," au "Sikilizeni kwa makini sana," itakuwa vigumu sana kwa watu matajiri kuingia katika ufalme wa mbinguni." Kisha Yesu aliwaambia wanafunzi wake tena, "Ni rahisi zaidi kwa ngamia kupita katika tundu la sindano kuliko mtu tajiri kuingia katika ufalme wa mbinguni." Wakati wanafunzi wa Yesu waliposikia hayo, walishangaa sana na kusema, "Katika hali hiyo, basi hakuna mtu anayeweza kuokolewa," au kuwa na uzima wa milele na kuingia katika ufalme wa mbinguni. Inaonekana kama Yesu anasema kwamba haiwezekani kuingia katika ufalme wa Mungu kama mtu ni tajiri. Wanafunzi wa Yesu pengine walishangaa, kwa sababu katika utamaduni wa Kiyahudi watu walidhani kwamba watu matajiri lazima walikuwa wafuasi wa Mungu kwa kuwa walikuwa matajiri. Kwa hivyo, Yesu aliwatazama wanafunzi wake na kusema, "Haiwezekani kwa watu kujiokoa wenyewe, lakini kwa Mungu mambo yote yanawezekana, ikiwa ni pamoja na kuokoa watu."</w:t>
      </w:r>
    </w:p>
    <w:p>
      <w:pPr/>
      <w:r>
        <w:rPr>
          <w:lang w:val="sw_KE" w:bidi="sw_KE"/>
        </w:rPr>
      </w:r>
      <w:r>
        <w:rPr>
          <w:lang w:val="sw_KE" w:bidi="sw_KE"/>
        </w:rPr>
        <w:t xml:space="preserve">Sitisha hapa na uonyeshe timu ya tafsiri picha ya </w:t>
      </w:r>
      <w:r>
        <w:rPr>
          <w:lang w:val="sw_KE" w:bidi="sw_KE"/>
        </w:rPr>
        <w:t>ngamia</w:t>
      </w:r>
      <w:r>
        <w:rPr>
          <w:lang w:val="sw_KE" w:bidi="sw_KE"/>
        </w:rPr>
        <w:t xml:space="preserve"> na </w:t>
      </w:r>
      <w:r>
        <w:rPr>
          <w:lang w:val="sw_KE" w:bidi="sw_KE"/>
        </w:rPr>
        <w:t>tundu la sindano</w:t>
      </w:r>
      <w:r>
        <w:rPr>
          <w:lang w:val="sw_KE" w:bidi="sw_KE"/>
        </w:rPr>
        <w:t>.</w:t>
      </w:r>
    </w:p>
    <w:p>
      <w:pPr/>
      <w:r>
        <w:rPr>
          <w:lang w:val="sw_KE" w:bidi="sw_KE"/>
        </w:rPr>
      </w:r>
      <w:r>
        <w:rPr>
          <w:lang w:val="sw_KE" w:bidi="sw_KE"/>
        </w:rPr>
        <w:t>Petro, mmoja wa wanafunzi, alimkumbusha Yesu kwamba wanafunzi ni tofauti na kijana huyu tajiri. Petro anasema, "Tumeacha kila kitu tulichomiliki ili kuwa wanafunzi wako, kwa hiyo tuzo yetu itakuwa nini?" Yesu aliwaambia wanafunzi wake, "Ninawahakikishia kwamba wakati Mungu anafanya dunia mpya tena katika siku za mwisho za dunia hii, mimi, Mwana wa Mtu, nitatawala kama mfalme katika ufalme wa Mungu." Yesu anatumia picha ya mfalme aliyeketi kwenye kiti cha enzi ili kutawala. Kisha Yesu anasema kwamba wanafunzi wake kumi na wawili watatawala juu ya Israeli au kufanya maamuzi kuhusu matendo ya watu wa Israeli.</w:t>
      </w:r>
    </w:p>
    <w:p>
      <w:pPr/>
      <w:r>
        <w:rPr>
          <w:lang w:val="sw_KE" w:bidi="sw_KE"/>
        </w:rPr>
      </w:r>
      <w:r>
        <w:rPr>
          <w:lang w:val="sw_KE" w:bidi="sw_KE"/>
        </w:rPr>
        <w:t>Sitisha hapa na mjadili: Katika utamaduni wenu, ni nafasi gani katika jamii ambazo kiongozi wa kidini hutoa kama zawadi kwa kumfuata?</w:t>
      </w:r>
    </w:p>
    <w:p>
      <w:pPr/>
      <w:r>
        <w:rPr>
          <w:lang w:val="sw_KE" w:bidi="sw_KE"/>
        </w:rPr>
      </w:r>
      <w:r>
        <w:rPr>
          <w:lang w:val="sw_KE" w:bidi="sw_KE"/>
        </w:rPr>
        <w:t>Kisha Yesu aliwaambia wanafunzi wake, "Waumini wote ambao wameacha nyumba, ndugu au dada, baba au mama, mke au watoto, mali kwa ajili yangu watapokea mara mia zaidi na watarithi uzima wa milele." Lakini watu wengi wanaoheshimiwa kidogo sasa wataheshimiwa sana baadaye.</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manne.</w:t>
      </w:r>
    </w:p>
    <w:p>
      <w:pPr/>
      <w:r>
        <w:rPr>
          <w:lang w:val="sw_KE" w:bidi="sw_KE"/>
        </w:rPr>
      </w:r>
      <w:r>
        <w:rPr>
          <w:b/>
          <w:lang w:val="sw_KE" w:bidi="sw_KE"/>
        </w:rPr>
        <w:t>Tukio la kwanza:</w:t>
      </w:r>
      <w:r>
        <w:rPr>
          <w:lang w:val="sw_KE" w:bidi="sw_KE"/>
        </w:rPr>
        <w:t xml:space="preserve"> Wazazi walileta watoto wao kwa Yesu ili awabariki.</w:t>
      </w:r>
    </w:p>
    <w:p>
      <w:pPr/>
      <w:r>
        <w:rPr>
          <w:lang w:val="sw_KE" w:bidi="sw_KE"/>
        </w:rPr>
      </w:r>
      <w:r>
        <w:rPr>
          <w:b/>
          <w:lang w:val="sw_KE" w:bidi="sw_KE"/>
        </w:rPr>
        <w:t>Tukio la pili:</w:t>
      </w:r>
      <w:r>
        <w:rPr>
          <w:lang w:val="sw_KE" w:bidi="sw_KE"/>
        </w:rPr>
        <w:t xml:space="preserve"> Kijana tajiri alimkaribia Yesu.</w:t>
      </w:r>
    </w:p>
    <w:p>
      <w:pPr/>
      <w:r>
        <w:rPr>
          <w:lang w:val="sw_KE" w:bidi="sw_KE"/>
        </w:rPr>
      </w:r>
      <w:r>
        <w:rPr>
          <w:b/>
          <w:lang w:val="sw_KE" w:bidi="sw_KE"/>
        </w:rPr>
        <w:t>Tukio la tatu:</w:t>
      </w:r>
      <w:r>
        <w:rPr>
          <w:lang w:val="sw_KE" w:bidi="sw_KE"/>
        </w:rPr>
        <w:t xml:space="preserve"> Yesu alizungumza na wanafunzi wake kuhusu ufalme wa mbinguni.</w:t>
      </w:r>
    </w:p>
    <w:p>
      <w:pPr/>
      <w:r>
        <w:rPr>
          <w:lang w:val="sw_KE" w:bidi="sw_KE"/>
        </w:rPr>
      </w:r>
      <w:r>
        <w:rPr>
          <w:b/>
          <w:lang w:val="sw_KE" w:bidi="sw_KE"/>
        </w:rPr>
        <w:t>Tukio la nne:</w:t>
      </w:r>
      <w:r>
        <w:rPr>
          <w:lang w:val="sw_KE" w:bidi="sw_KE"/>
        </w:rPr>
        <w:t xml:space="preserve"> Petro alimwuliza Yesu kile ambacho kingekuwa tuzo ya kumfuata Yesu.</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Wazazi</w:t>
      </w:r>
    </w:p>
    <w:p>
      <w:pPr>
        <w:pStyle w:val="ListBullet"/>
        <w:spacing w:line="240" w:lineRule="auto"/>
        <w:ind w:left="720"/>
      </w:pPr>
      <w:r>
        <w:rPr>
          <w:lang w:val="sw_KE" w:bidi="sw_KE"/>
        </w:rPr>
      </w:r>
      <w:r>
        <w:rPr>
          <w:lang w:val="sw_KE" w:bidi="sw_KE"/>
        </w:rPr>
        <w:t>Watoto wadogo</w:t>
      </w:r>
    </w:p>
    <w:p>
      <w:pPr>
        <w:pStyle w:val="ListBullet"/>
        <w:spacing w:line="240" w:lineRule="auto"/>
        <w:ind w:left="720"/>
      </w:pPr>
      <w:r>
        <w:rPr>
          <w:lang w:val="sw_KE" w:bidi="sw_KE"/>
        </w:rPr>
      </w:r>
      <w:r>
        <w:rPr>
          <w:lang w:val="sw_KE" w:bidi="sw_KE"/>
        </w:rPr>
        <w:t>Kijana tajiri</w:t>
      </w:r>
    </w:p>
    <w:p>
      <w:pPr>
        <w:pStyle w:val="ListBullet"/>
        <w:spacing w:line="240" w:lineRule="auto"/>
        <w:ind w:left="720"/>
      </w:pPr>
      <w:r>
        <w:rPr>
          <w:lang w:val="sw_KE" w:bidi="sw_KE"/>
        </w:rPr>
      </w:r>
      <w:r>
        <w:rPr>
          <w:lang w:val="sw_KE" w:bidi="sw_KE"/>
        </w:rPr>
        <w:t>Wanafunzi</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Hatujui ni muda gani hii ilikuwa baada ya mafundisho ya mwisho ya Yesu. Mathayo anatuambia kwamba baadhi ya wazazi walileta watoto wao kwa Yesu ili Yesu aweke mkono wake juu ya watoto na kuwabariki, au kuwatakia heri. Wanafunzi wa Yesu walitaka kuwazuia wazazi na watoto wao wasipokee baraka zao kutoka kwa Yesu. Lakini Yesu aliwaambia wanafunzi wawaruhusu watoto kuja kwake, kwa sababu ufalme wa mbinguni ni mali ya watu ambao ni kama watoto.</w:t>
      </w:r>
    </w:p>
    <w:p>
      <w:pPr/>
      <w:r>
        <w:rPr>
          <w:lang w:val="sw_KE" w:bidi="sw_KE"/>
        </w:rPr>
      </w:r>
      <w:r>
        <w:rPr>
          <w:lang w:val="sw_KE" w:bidi="sw_KE"/>
        </w:rPr>
        <w:t>Katika tukio la pili, Yesu anaondoka, na kisha muda fulani baadaye, kijana tajiri anamkaribia Yesu ili kujua ni mambo gani mazuri anahitaji kufanya ili kuwa na uzima wa milele. Yesu aliuliza swali: "Kwa nini unaniuliza kuhusu jambo lililo njema?" Yesu hakutarajia jibu la swali hili. Badala yake Yesu anamkemea mtu huyo kwa kutaja kitu kingine badala ya Mungu kama kizuri. Mungu ndiye pekee aliye mwema kweli, iwe ni kitu au mtu. Kisha wanafunzi wa Yesu walitumia swali ili kuonyesha mshangao wao. Wanasema: "Kisha ni nani anayeweza kuokolewa?" Hawatarajii jibu; badala yake, wanasema kwamba wanafikiri hakuna mtu awezaye kuokolewa. Yesu alimwambia yule tajiri kwamba ikiwa anataka kuwa na uzima wa milele, anapaswa kutii amri za Mungu kama vile, usiue kwa makusudi, usizini, usiibe, usitoe ushahidi wa uongo dhidi ya jirani yako, waheshimu baba yako na mama yako, na uwapende watu wanaokuzunguka kama unavyojipenda mwenyewe. Amri hizi zote zinarejelea njia ambayo watu wanahusiana na wengine ambao wako karibu nao. Huenda ndiyo sababu Yesu alichagua amri hizi kati ya sheria nyingi za Kiyahudi. Mtu tajiri alimwambia Yesu kwamba ametii amri zote zilizotajwa. Kisha Yesu alimwambia yule kijana tajiri auze mali yake yote na atoe pesa hizo kwa maskini ili apate utajiri mbinguni. Yule kijana tajiri akawa na huzuni na kuondoka.</w:t>
      </w:r>
    </w:p>
    <w:p>
      <w:pPr/>
      <w:r>
        <w:rPr>
          <w:lang w:val="sw_KE" w:bidi="sw_KE"/>
        </w:rPr>
      </w:r>
      <w:r>
        <w:rPr>
          <w:lang w:val="sw_KE" w:bidi="sw_KE"/>
        </w:rPr>
        <w:t>Kisha Yesu akawaambia wanafunzi wake katika tukio la tatu kwamba itakuwa vigumu kwa watu matajiri kuingia ufalme wa mbinguni. Na kwamba ni rahisi zaidi kwa ngamia kupita katika tundu la sindano kuliko kwa tajiri kuingia katika ufalme wa mbinguni. Yesu anasema hili mara mbili kwa msisitizo. Kwanza anasema itakuwa vigumu kwa mtu tajiri kuingia katika ufalme wa mbinguni, na kisha anatoa mfano ili kuonyesha hili. Anaposema kwamba itakuwa rahisi kwa ngamia kwenda kupitia tundu la sindano, anasema itakuwa rahisi kufanya hivyo kuliko kwa mtu tajiri kuingia ufalme wa Mungu. Hapa, ufalme wa mbinguni na ufalme wa Mungu vinarejelea kitu kimoja. Wanafunzi wa Yesu walitumia swali ili kuonyesha mshangao wao. Wanasema: "Kisha ni nani anayeweza kuokolewa?" Hawatarajii jibu; badala yake, wanasema kwamba wanafikiri hakuna mtu awezaye kuokolewa. Lakini Yesu aliwaambia wanafunzi wake kwamba haiwezekani kwa watu kujiokoa wenyewe, lakini kwa Mungu mambo yote yanawezekana ikiwa ni pamoja na kuokoa watu.</w:t>
      </w:r>
    </w:p>
    <w:p>
      <w:pPr/>
      <w:r>
        <w:rPr>
          <w:lang w:val="sw_KE" w:bidi="sw_KE"/>
        </w:rPr>
      </w:r>
      <w:r>
        <w:rPr>
          <w:lang w:val="sw_KE" w:bidi="sw_KE"/>
        </w:rPr>
        <w:t>Katika tukio la nne, Petro, mmoja wa wanafunzi wa Yesu, alimwuliza Yesu, "Tumeacha kila kitu ili kukufuata Yesu, tuzo yetu itakuwa nini?" Yesu aliwaambia wanafunzi wake, wakati Mungu atakapofanya ulimwengu kuwa mpya tena, wanafunzi wataketi kwenye viti vyao vya enzi kando ya kiti cha enzi cha utukufu cha Yesu na kuhukumu makabila ya Israeli. Kisha Yesu akaendelea kuwaambia wanafunzi wake, "Waumini wote ambao wameacha nyumba, ndugu au dada, baba au mama, mke au watoto, mali kwa ajili yake watapokea mara mia zaidi na watarithi uzima wa milele."</w:t>
      </w:r>
    </w:p>
    <w:p>
      <w:pPr/>
      <w:r>
        <w:rPr>
          <w:lang w:val="sw_KE" w:bidi="sw_KE"/>
        </w:rPr>
      </w:r>
      <w:r>
        <w:rPr>
          <w:lang w:val="sw_KE" w:bidi="sw_KE"/>
        </w:rPr>
        <w:t>Kisha Yesu anatoa muhtasari wa mafundisho yake. Anasema kwamba watu wengi wanaodhani wao ni muhimu watakuwa wa chini kabisa katika Ufalme wa Mungu. Na wengi ambao ni wadogo kabisa sasa katika Ufalme wa Mungu watakuwa wa muhimu zaidi. Huu ni muhtasari wa Yesu wa kila kitu ambacho amekuwa akisema katika simulizi hii.</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hii. Utasaidia kikundi kufafanua matukio, mipangilio na wahusika wa hadithi.</w:t>
      </w:r>
    </w:p>
    <w:p>
      <w:pPr/>
      <w:r>
        <w:rPr>
          <w:lang w:val="sw_KE" w:bidi="sw_KE"/>
        </w:rPr>
      </w:r>
      <w:r>
        <w:rPr>
          <w:lang w:val="sw_KE" w:bidi="sw_KE"/>
        </w:rPr>
        <w:t>Hadithi hii ina matukio manne.</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Wazazi</w:t>
      </w:r>
    </w:p>
    <w:p>
      <w:pPr>
        <w:pStyle w:val="ListBullet"/>
        <w:spacing w:line="240" w:lineRule="auto"/>
        <w:ind w:left="720"/>
      </w:pPr>
      <w:r>
        <w:rPr>
          <w:lang w:val="sw_KE" w:bidi="sw_KE"/>
        </w:rPr>
      </w:r>
      <w:r>
        <w:rPr>
          <w:lang w:val="sw_KE" w:bidi="sw_KE"/>
        </w:rPr>
        <w:t>Watoto wadogo</w:t>
      </w:r>
    </w:p>
    <w:p>
      <w:pPr>
        <w:pStyle w:val="ListBullet"/>
        <w:spacing w:line="240" w:lineRule="auto"/>
        <w:ind w:left="720"/>
      </w:pPr>
      <w:r>
        <w:rPr>
          <w:lang w:val="sw_KE" w:bidi="sw_KE"/>
        </w:rPr>
      </w:r>
      <w:r>
        <w:rPr>
          <w:lang w:val="sw_KE" w:bidi="sw_KE"/>
        </w:rPr>
        <w:t>Mtu tajiri</w:t>
      </w:r>
    </w:p>
    <w:p>
      <w:pPr>
        <w:pStyle w:val="ListBullet"/>
        <w:spacing w:line="240" w:lineRule="auto"/>
        <w:ind w:left="720"/>
      </w:pPr>
      <w:r>
        <w:rPr>
          <w:lang w:val="sw_KE" w:bidi="sw_KE"/>
        </w:rPr>
      </w:r>
      <w:r>
        <w:rPr>
          <w:lang w:val="sw_KE" w:bidi="sw_KE"/>
        </w:rPr>
        <w:t>Wanafunzi</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 Mara ya pili timu inapoigiza hadithi hii, sitisha katika sehemu fulani.</w:t>
      </w:r>
    </w:p>
    <w:p>
      <w:pPr/>
      <w:r>
        <w:rPr>
          <w:lang w:val="sw_KE" w:bidi="sw_KE"/>
        </w:rPr>
      </w:r>
      <w:r>
        <w:rPr>
          <w:lang w:val="sw_KE" w:bidi="sw_KE"/>
        </w:rPr>
        <w:t>Hadithi hii ilianza na wazazi ambao walileta watoto wao wadogo kwa Yesu ili Yesu aweke mkono wake juu ya watoto na kuwabariki watoto. Lakini wanafunzi wa Yesu waliwaambia wazazi kuacha kumsumbua Yesu na walitaka kuwazuia wazazi kuleta watoto kwa Yesu. Kisha Yesu aliwaambia wanafunzi wake, "Waacheni watoto wadogo waje kwangu, na msiwazuie watoto, kwa sababu watu ambao ni kama watoto hawa ni mali ya ufalme wa mbinguni."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wazazi, "Mnahisi vipi?" Unaweza kusikia mambo kama, "Tunafurahi na tumejaa matarajio kwamba watoto wetu watabarikiwa."</w:t>
      </w:r>
    </w:p>
    <w:p>
      <w:pPr>
        <w:pStyle w:val="ListBullet"/>
        <w:spacing w:line="240" w:lineRule="auto"/>
        <w:ind w:left="720"/>
      </w:pPr>
      <w:r>
        <w:rPr>
          <w:lang w:val="sw_KE" w:bidi="sw_KE"/>
        </w:rPr>
      </w:r>
      <w:r>
        <w:rPr>
          <w:lang w:val="sw_KE" w:bidi="sw_KE"/>
        </w:rPr>
        <w:t>Waulize waigizaji wanaoigiza baadhi ya wanafunzi, "Mnahisi vipi?" Unaweza kusikia mambo kama, "Tulishangaa na kuhisi tulitaka tu kumsaidia Yesu." Ana shughuli nyingi sana hivi kwamba hatukutaka watoto wadogo wamsumbue, kwa sababu wao si muhimu."</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Timu inapaswa kuendelea kuigiza. Katika tukio la pili kijana tajiri alimkaribia Yesu na kusema, "Mwalimu, ni mambo gani mazuri ni lazima nifanye ili kurithi uzima wa milele?" Yesu alimwambia kijana tajiri, "Kwa nini unaniuliza ni mambo gani mazuri ya kufanya?" Mungu ni mtu pekee ambaye ni mzuri. Na kama unataka kuwa na maisha ya milele, tii amri za Mungu. Kisha kijana alimwuliza Yesu tena, "Ni amri gani ninazopaswa kutii?" Na Yesu akamwambia yule kijana tajiri, "Usiue kwa kusudi, usiwe na uhusiano wa ngono na mtu ambaye si mke wako, usiibe, usiseme kile ambacho si kweli kuhusu jirani yako, fanya na sema kile kinachoheshimu baba yako na mama yako na uwe na fadhili kwa watu wanaokuzunguka kama unavyojifanyia fadhili mwenyewe." Kisha yule kijana tajiri akamwambia Yesu, "Nimetii amri hizi zote, ninahitaji kufanya nini zaidi katika maisha yangu ili kurithi uzima wa milele?" Yesu akamwambia yule kijana tajiri, "Ikiwa unataka kuwa mkamilifu, nenda ukauze mali zako zote na uwape maskini fedha hizo, nawe utakuwa na hazina mbinguni. Kisha njoo na uwe mwanafunzi wangu." Wakati kijana tajiri aliposikia hayo, akawa na huzuni na kuondoka.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mtu tajiri, "Unahisi vipi?" Unaweza kusikia mambo kama, "Ninahisi kukata tamaa sana na ninaona ni vigumu kuachana na mali yangu."</w:t>
      </w:r>
    </w:p>
    <w:p>
      <w:pPr>
        <w:pStyle w:val="ListBullet"/>
        <w:spacing w:line="240" w:lineRule="auto"/>
        <w:ind w:left="720"/>
      </w:pPr>
      <w:r>
        <w:rPr>
          <w:lang w:val="sw_KE" w:bidi="sw_KE"/>
        </w:rPr>
      </w:r>
      <w:r>
        <w:rPr>
          <w:lang w:val="sw_KE" w:bidi="sw_KE"/>
        </w:rPr>
        <w:t>Muulize mwigizaji anayeigiza Yesu, "Unahisi vipi?" Unaweza kusikia mambo kama, "Nimejaa huruma kwa kijana tajiri."</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Katika tukio la tatu, Yesu aliwaambia wanafunzi wake, "Sikilizeni kwa makini sana, itakuwa vigumu sana kwa watu matajiri kuingia ufalme wa mbinguni na itakuwa rahisi kwa ngamia kupita katika tundu la sindano kuliko kwa mtu tajiri kuingia ufalme wa mbinguni."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Yesu, "Unahisi vipi?" Unaweza kusikia mambo kama, "Ninawafurahia wanafunzi wangu, wanazidi kupata ufahamu."</w:t>
      </w:r>
    </w:p>
    <w:p>
      <w:pPr>
        <w:pStyle w:val="ListBullet"/>
        <w:spacing w:line="240" w:lineRule="auto"/>
        <w:ind w:left="720"/>
      </w:pPr>
      <w:r>
        <w:rPr>
          <w:lang w:val="sw_KE" w:bidi="sw_KE"/>
        </w:rPr>
      </w:r>
      <w:r>
        <w:rPr>
          <w:lang w:val="sw_KE" w:bidi="sw_KE"/>
        </w:rPr>
        <w:t>Waulize waigizaji wanaoigiza wanafunzi, "Mnahisi vipi?" Unaweza kusikia mambo kama, "Tulishangazwa sana na jinsi itakavyokuwa vigumu kwa matajiri kuingia katika ufalme wa mbinguni," "Tulidhani utajiri ulionyesha kwamba mtu alikuwa mfuasi wa Mungu!" Tunashangaa kwamba si ukweli!"</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Katika tukio hili la nne, endelea kuigiza tukio hilo. Petro alimwambia Yesu, "Tumeacha kila kitu tulichomiliki ili kuwa wanafunzi wako, kwa hiyo tuzo yetu itakuwa nini?" Yesu aliwaambia wanafunzi wake, "Ninawahakikishia kwamba wakati Mungu atakapofanya ulimwengu kuwa mpya tena, Mwana wa Mtu ataketi kwenye kiti cha enzi cha utukufu. Nyinyi, wanafunzi wangu kumi na wawili, pia mtaketi kwenye viti kumi na viwili vya enzi mkihukumu makabila kumi na mawili ya Israeli. Na waumini wote ambao wameacha nyumba, ndugu au dada, baba au mama, mke au watoto, mali kwa ajili yangu watapokea mara mia zaidi na watarithi uzima wa milele. Lakini watu wengi ambao wanaheshimiwa kidogo sasa wataheshimiwa sana katika siku zijazo."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Petro, "Unahisi vipi?" Unaweza kusikia mambo kama, "Ninatiwa moyo sana na ninafurahi kwamba tutalipwa."</w:t>
      </w:r>
    </w:p>
    <w:p>
      <w:pPr>
        <w:pStyle w:val="ListBullet"/>
        <w:spacing w:line="240" w:lineRule="auto"/>
        <w:ind w:left="720"/>
      </w:pPr>
      <w:r>
        <w:rPr>
          <w:lang w:val="sw_KE" w:bidi="sw_KE"/>
        </w:rPr>
      </w:r>
      <w:r>
        <w:rPr>
          <w:lang w:val="sw_KE" w:bidi="sw_KE"/>
        </w:rPr>
        <w:t>Waulize waigizaji wanaoigiza Yesu, "Mnahisi vipi?" Unaweza kusikia mambo kama, "Ninafurahi kuwapa wanafunzi hakikisho."</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Lakini </w:t>
      </w:r>
      <w:r>
        <w:rPr>
          <w:b/>
          <w:lang w:val="sw_KE" w:bidi="sw_KE"/>
        </w:rPr>
        <w:t>wanafunzi</w:t>
      </w:r>
      <w:r>
        <w:rPr>
          <w:lang w:val="sw_KE" w:bidi="sw_KE"/>
        </w:rPr>
        <w:t xml:space="preserve"> wa Yesu waliwaambia wazazi kuacha kumsumbua Yesu na walitaka kuwazuia wazazi kuleta watoto kwa Yesu. "Wanafunzi" linarejelea wafuasi wa karibu wa Yesu ambao wanasafiri na Yesu, kujifunza kutoka kwa Yesu na wakati mwingine kutumwa kuhubiri habari njema. Tafsiri wanafunzi kwa njia sawa na uliyo nayo kabla, na kumbuka kwamba neno </w:t>
      </w:r>
      <w:r>
        <w:rPr>
          <w:lang w:val="sw_KE" w:bidi="sw_KE"/>
        </w:rPr>
        <w:t>wanafunzi</w:t>
      </w:r>
      <w:r>
        <w:rPr>
          <w:lang w:val="sw_KE" w:bidi="sw_KE"/>
        </w:rPr>
        <w:t xml:space="preserve"> liko kwenye Faharasa Kuu.</w:t>
      </w:r>
    </w:p>
    <w:p>
      <w:pPr/>
      <w:r>
        <w:rPr>
          <w:lang w:val="sw_KE" w:bidi="sw_KE"/>
        </w:rPr>
      </w:r>
      <w:r>
        <w:rPr>
          <w:lang w:val="sw_KE" w:bidi="sw_KE"/>
        </w:rPr>
        <w:t xml:space="preserve">Lakini Yesu aliwaambia wanafunzi wake, "Wacha watoto wadogo kuja kwangu, na msiwazuie watoto, kwa sababu watu ambao ni kama watoto hawa ni mali ya ufalme wa </w:t>
      </w:r>
      <w:r>
        <w:rPr>
          <w:b/>
          <w:lang w:val="sw_KE" w:bidi="sw_KE"/>
        </w:rPr>
        <w:t>mbinguni</w:t>
      </w:r>
      <w:r>
        <w:rPr>
          <w:lang w:val="sw_KE" w:bidi="sw_KE"/>
        </w:rPr>
        <w:t xml:space="preserve">." Ufalme wa mbinguni una maana mahali ambapo Mungu anatawalia watu. Tafsiri ufalme wa mbinguni kwa njia sawa na uliyo nayo kabla, na kumbuka kwamba </w:t>
      </w:r>
      <w:r>
        <w:rPr>
          <w:lang w:val="sw_KE" w:bidi="sw_KE"/>
        </w:rPr>
        <w:t>ufalme wa mbinguni</w:t>
      </w:r>
      <w:r>
        <w:rPr>
          <w:lang w:val="sw_KE" w:bidi="sw_KE"/>
        </w:rPr>
        <w:t xml:space="preserve"> uko katika Faharasa Kuu.</w:t>
      </w:r>
    </w:p>
    <w:p>
      <w:pPr/>
      <w:r>
        <w:rPr>
          <w:lang w:val="sw_KE" w:bidi="sw_KE"/>
        </w:rPr>
      </w:r>
      <w:r>
        <w:rPr>
          <w:lang w:val="sw_KE" w:bidi="sw_KE"/>
        </w:rPr>
        <w:t>Baada ya Yesu kuondoka mahali, kisha kijana tajiri alimkaribia Yesu na kusema, "</w:t>
      </w:r>
      <w:r>
        <w:rPr>
          <w:b/>
          <w:lang w:val="sw_KE" w:bidi="sw_KE"/>
        </w:rPr>
        <w:t>Mwalimu</w:t>
      </w:r>
      <w:r>
        <w:rPr>
          <w:lang w:val="sw_KE" w:bidi="sw_KE"/>
        </w:rPr>
        <w:t xml:space="preserve">, ni mambo gani mazuri ni lazima </w:t>
      </w:r>
      <w:r>
        <w:rPr>
          <w:b/>
          <w:lang w:val="sw_KE" w:bidi="sw_KE"/>
        </w:rPr>
        <w:t>nifanyee ili kupata maisha ya milele</w:t>
      </w:r>
      <w:r>
        <w:rPr>
          <w:lang w:val="sw_KE" w:bidi="sw_KE"/>
        </w:rPr>
        <w:t xml:space="preserve">?" Neno mwalimu linarejelea mwalimu wa kidini ambaye ana mamlaka ya kufundisha mambo kuhusu Mungu, na neno maisha ya milele linamaanisha maisha yasiyo na mwisho katika ufalme wa mbinguni. Tafsiri mwalimu na maisha ya milele kwa njia sawa na uliyo nayo kabla, na kumbuka kwamba </w:t>
      </w:r>
      <w:r>
        <w:rPr>
          <w:lang w:val="sw_KE" w:bidi="sw_KE"/>
        </w:rPr>
        <w:t>mwalimu</w:t>
      </w:r>
      <w:r>
        <w:rPr>
          <w:lang w:val="sw_KE" w:bidi="sw_KE"/>
        </w:rPr>
        <w:t xml:space="preserve"> na </w:t>
      </w:r>
      <w:r>
        <w:rPr>
          <w:lang w:val="sw_KE" w:bidi="sw_KE"/>
        </w:rPr>
        <w:t>maisha ya milele</w:t>
      </w:r>
      <w:r>
        <w:rPr>
          <w:lang w:val="sw_KE" w:bidi="sw_KE"/>
        </w:rPr>
        <w:t xml:space="preserve"> yanapatikana katika Faharasa Kuu.</w:t>
      </w:r>
    </w:p>
    <w:p>
      <w:pPr/>
      <w:r>
        <w:rPr>
          <w:lang w:val="sw_KE" w:bidi="sw_KE"/>
        </w:rPr>
      </w:r>
      <w:r>
        <w:rPr>
          <w:lang w:val="sw_KE" w:bidi="sw_KE"/>
        </w:rPr>
        <w:t xml:space="preserve">"Ikiwa unataka kuwa na maisha ya milele, tii </w:t>
      </w:r>
      <w:r>
        <w:rPr>
          <w:b/>
          <w:lang w:val="sw_KE" w:bidi="sw_KE"/>
        </w:rPr>
        <w:t>amri za Mungu</w:t>
      </w:r>
      <w:r>
        <w:rPr>
          <w:lang w:val="sw_KE" w:bidi="sw_KE"/>
        </w:rPr>
        <w:t xml:space="preserve">." Neno </w:t>
      </w:r>
      <w:r>
        <w:rPr>
          <w:lang w:val="sw_KE" w:bidi="sw_KE"/>
        </w:rPr>
        <w:t>amri za Mungu</w:t>
      </w:r>
      <w:r>
        <w:rPr>
          <w:lang w:val="sw_KE" w:bidi="sw_KE"/>
        </w:rPr>
        <w:t xml:space="preserve"> linamaanisha sheria ambazo Mungu alitoa kwa watu wake kupitia Mose.</w:t>
      </w:r>
    </w:p>
    <w:p>
      <w:pPr/>
      <w:r>
        <w:rPr>
          <w:lang w:val="sw_KE" w:bidi="sw_KE"/>
        </w:rPr>
      </w:r>
      <w:r>
        <w:rPr>
          <w:lang w:val="sw_KE" w:bidi="sw_KE"/>
        </w:rPr>
        <w:t xml:space="preserve">Yesu anasema kwamba ni rahisi kwa ngamia kwenda kupitia tundu la sindano kuliko kwa mtu tajiri kuingia ufalme wa </w:t>
      </w:r>
      <w:r>
        <w:rPr>
          <w:b/>
          <w:lang w:val="sw_KE" w:bidi="sw_KE"/>
        </w:rPr>
        <w:t>Mungu</w:t>
      </w:r>
      <w:r>
        <w:rPr>
          <w:lang w:val="sw_KE" w:bidi="sw_KE"/>
        </w:rPr>
        <w:t>. Ufalme wa Mungu unamaanisha mambo sawa na ufalme wa mbinguni. Neno mbinguni mara nyingi linatumiwa wakati watu hawakutaka kusema jina la Mungu. Hata hivyo, hapa Yesu anasema jina la Mungu na anasema ufalme wa Mungu badala ya ufalme wa mbinguni.</w:t>
      </w:r>
    </w:p>
    <w:p>
      <w:pPr/>
      <w:r>
        <w:rPr>
          <w:lang w:val="sw_KE" w:bidi="sw_KE"/>
        </w:rPr>
      </w:r>
      <w:r>
        <w:rPr>
          <w:lang w:val="sw_KE" w:bidi="sw_KE"/>
        </w:rPr>
        <w:t xml:space="preserve">"Ninakuhakikishia kwamba wakati Mungu ataumba dunia au dunia mpya tena, </w:t>
      </w:r>
      <w:r>
        <w:rPr>
          <w:b/>
          <w:lang w:val="sw_KE" w:bidi="sw_KE"/>
        </w:rPr>
        <w:t>mwana wa mtu ataketi</w:t>
      </w:r>
      <w:r>
        <w:rPr>
          <w:lang w:val="sw_KE" w:bidi="sw_KE"/>
        </w:rPr>
        <w:t xml:space="preserve"> kwenye </w:t>
      </w:r>
      <w:r>
        <w:rPr>
          <w:b/>
          <w:lang w:val="sw_KE" w:bidi="sw_KE"/>
        </w:rPr>
        <w:t>kiti cha enzi cha utukufu</w:t>
      </w:r>
      <w:r>
        <w:rPr>
          <w:lang w:val="sw_KE" w:bidi="sw_KE"/>
        </w:rPr>
        <w:t xml:space="preserve">." Maneno "mwana wa mtu" yanamaanisha Yesu mwenyewe na "kiti cha enzi cha utukufu" yanamaanisha kiti cha mfalme ili kutawala, au kutawala na Yesu. Maneno ya </w:t>
      </w:r>
      <w:r>
        <w:rPr>
          <w:lang w:val="sw_KE" w:bidi="sw_KE"/>
        </w:rPr>
        <w:t>Mwana wa Mtu</w:t>
      </w:r>
      <w:r>
        <w:rPr>
          <w:lang w:val="sw_KE" w:bidi="sw_KE"/>
        </w:rPr>
        <w:t xml:space="preserve"> na </w:t>
      </w:r>
      <w:r>
        <w:rPr>
          <w:lang w:val="sw_KE" w:bidi="sw_KE"/>
        </w:rPr>
        <w:t>utukufu</w:t>
      </w:r>
      <w:r>
        <w:rPr>
          <w:lang w:val="sw_KE" w:bidi="sw_KE"/>
        </w:rPr>
        <w:t xml:space="preserve"> yanapatikana katika Faharasa Kuu.</w:t>
      </w:r>
    </w:p>
    <w:p>
      <w:pPr/>
      <w:r>
        <w:rPr>
          <w:lang w:val="sw_KE" w:bidi="sw_KE"/>
        </w:rPr>
      </w:r>
      <w:r>
        <w:rPr>
          <w:lang w:val="sw_KE" w:bidi="sw_KE"/>
        </w:rPr>
        <w:t xml:space="preserve">"Nyinyi, wanafunzi wangu kumi na wawili, pia mtaketi kwenye viti kumi na viwili vya enzi mkihukumu </w:t>
      </w:r>
      <w:r>
        <w:rPr>
          <w:b/>
          <w:lang w:val="sw_KE" w:bidi="sw_KE"/>
        </w:rPr>
        <w:t>makabila kumi</w:t>
      </w:r>
      <w:r>
        <w:rPr>
          <w:lang w:val="sw_KE" w:bidi="sw_KE"/>
        </w:rPr>
        <w:t xml:space="preserve"> na mawili ya Israeli." Neno kuhukumu linamaanisha kutawala au kuamua kama watu wana hatia au hawana hatia na Yesu.</w:t>
      </w:r>
    </w:p>
    <w:p>
      <w:pPr/>
      <w:r>
        <w:rPr>
          <w:lang w:val="sw_KE" w:bidi="sw_KE"/>
        </w:rPr>
      </w:r>
      <w:r>
        <w:rPr>
          <w:lang w:val="sw_KE" w:bidi="sw_KE"/>
        </w:rPr>
        <w:t xml:space="preserve">"Waumini wote ambao wameacha nyumba au ndugu au dada au baba au mama au mke au watoto au mali kwa ajili yangu watapokea mara mia zaidi na watarithi uzima wa </w:t>
      </w:r>
      <w:r>
        <w:rPr>
          <w:b/>
          <w:lang w:val="sw_KE" w:bidi="sw_KE"/>
        </w:rPr>
        <w:t>milele</w:t>
      </w:r>
      <w:r>
        <w:rPr>
          <w:lang w:val="sw_KE" w:bidi="sw_KE"/>
        </w:rPr>
        <w:t xml:space="preserve">." </w:t>
      </w:r>
      <w:r>
        <w:rPr>
          <w:lang w:val="sw_KE" w:bidi="sw_KE"/>
        </w:rPr>
        <w:t>Neno maisha ya milele</w:t>
      </w:r>
      <w:r>
        <w:rPr>
          <w:lang w:val="sw_KE" w:bidi="sw_KE"/>
        </w:rPr>
        <w:t xml:space="preserve"> linapatikana katika Faharasa Kuu.</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20:1–16</w:t>
      </w:r>
      <w:r>
        <w:rPr>
          <w:lang w:val="sw_KE" w:bidi="sw_KE"/>
        </w:rPr>
      </w:r>
    </w:p>
    <w:p>
      <w:pPr>
        <w:pStyle w:val="Heading3"/>
      </w:pPr>
      <w:r>
        <w:rPr>
          <w:lang w:val="sw_KE" w:bidi="sw_KE"/>
        </w:rPr>
        <w:t>Sikiliza na Moyo</w:t>
      </w:r>
    </w:p>
    <w:p>
      <w:pPr/>
      <w:r>
        <w:rPr>
          <w:lang w:val="sw_KE" w:bidi="sw_KE"/>
        </w:rPr>
      </w:r>
      <w:r>
        <w:rPr>
          <w:lang w:val="sw_KE" w:bidi="sw_KE"/>
        </w:rPr>
        <w:t>Sikiliza Mathayo 20:1–16 na utie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hili linatuambia nini kumhusu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Katika simulizi ya mwisho, Mathayo anasimulia hadithi ya jinsi kijana tajiri hakutarajia kuacha kila kitu ili kumfuata Yesu. Katika hadithi hii, Yesu anawaambia wanafunzi wake hadithi, au mfano, ambao unaelezea jinsi Ufalme wa Mungu unatenda kazi tofauti kuliko tulivyotarajia. Yesu anataka wanafunzi wake waelewe jinsi ufalme wa mbinguni unavyotenda kazi.</w:t>
      </w:r>
    </w:p>
    <w:p>
      <w:pPr/>
      <w:r>
        <w:rPr>
          <w:lang w:val="sw_KE" w:bidi="sw_KE"/>
        </w:rPr>
      </w:r>
      <w:r>
        <w:rPr>
          <w:lang w:val="sw_KE" w:bidi="sw_KE"/>
        </w:rPr>
        <w:t>Katika ufalme, mfalme anatawala kikundi cha watu. Katika ufalme wa Mungu, Mungu anatawala watu wake. Sheria za Mungu ni za haki, za usawa, na za upendo. Katika mfano huu Yesu anasema kwamba ufalme wa mbinguni ni kama mmiliki wa ardhi ambaye alikwenda eneo la umma la mji wake mapema sana asubuhi. Alikuwa akitafuta wanaume wa kuajiri ili wafanye kazi katika shamba lake la mizabibu. Shamba la mizabibu ni shamba ambapo mizabibu hupandwa. Mizabibu ni mivinyo mirefu, yenye ubao inayozalisha matunda yanayoitwa zabibu. Katika hadithi hii, mmiliki wa shamba la mizabibu ni kama Mungu. Shamba la mizabibu ni kama ufalme wa Mungu. Mmiliki huyu wa ardhi na wafanyakazi walikubali kwamba angelipa kila mmoja wao dinari ya kawaida kwa kazi ya siku. Dinari inarejelea sarafu ya Kirumi iliyotengenezwa na fedha, na ni malipo ya siku kwa kazi ngumu. Na mmiliki wa ardhi aliwatuma vibarua katika shamba la mizabibu ili kufanya kazi. Kisha takriban saa tatu asubuhi, mmiliki wa ardhi alirudi kwenye mraba wa umma na kuona wanaume wengine wamesimama karibu bila kazi ya kufanya. Mmiliki wa ardhi alisema kwa wafanyakazi, "Ninyi pia mnaweza kwenda katika shamba langu la mizabibu na kufanya kazi, na chochote ambacho ni haki kwa mshahara wenu, nitawapa. Kwa hivyo, wanaume walikubali na kwenda kufanya kazi katika shamba la mizabibu. Katika hadithi hii, kipindi cha wakati wa kuajiri wafanyakazi kwa siku ni kutoka kuchomoza kwa jua hadi kuzama kwa jua.</w:t>
      </w:r>
    </w:p>
    <w:p>
      <w:pPr/>
      <w:r>
        <w:rPr>
          <w:lang w:val="sw_KE" w:bidi="sw_KE"/>
        </w:rPr>
      </w:r>
      <w:r>
        <w:rPr>
          <w:lang w:val="sw_KE" w:bidi="sw_KE"/>
        </w:rPr>
        <w:t xml:space="preserve">Sitisha hapa na uonyeshe picha ya shamba la </w:t>
      </w:r>
      <w:r>
        <w:rPr>
          <w:lang w:val="sw_KE" w:bidi="sw_KE"/>
        </w:rPr>
        <w:t>mizabibu</w:t>
      </w:r>
      <w:r>
        <w:rPr>
          <w:lang w:val="sw_KE" w:bidi="sw_KE"/>
        </w:rPr>
        <w:t>.</w:t>
      </w:r>
    </w:p>
    <w:p>
      <w:pPr/>
      <w:r>
        <w:rPr>
          <w:lang w:val="sw_KE" w:bidi="sw_KE"/>
        </w:rPr>
      </w:r>
      <w:r>
        <w:rPr>
          <w:lang w:val="sw_KE" w:bidi="sw_KE"/>
        </w:rPr>
        <w:t>Sitisha hapa na mjadili ni aina gani ya watu wanatafuta kazi ya kila siku ambayo unaweza kupata katika utamaduni wenu.</w:t>
      </w:r>
    </w:p>
    <w:p>
      <w:pPr/>
      <w:r>
        <w:rPr>
          <w:lang w:val="sw_KE" w:bidi="sw_KE"/>
        </w:rPr>
      </w:r>
      <w:r>
        <w:rPr>
          <w:lang w:val="sw_KE" w:bidi="sw_KE"/>
        </w:rPr>
        <w:t>Mmiliki wa ardhi alitoka tena yapata saa sita mchana na tena yapata saa tisa alasiri na kuajiri wafanyakazi zaidi waende kufanya kazi katika shamba lake la mizabibu. Na takriban saa kumi na moja jioni, mmiliki wa ardhi alikwenda kwenye uwanja wa umma na kupata bado watu wengine wamesimama hapo. Mmiliki wa ardhi aliwauliza, "Kwa nini mmekuwa mmesimama hapa siku yote bila kufanya lolote?" Watu waliosimama karibu walisema, "Kwa sababu hakuna aliyetupa kazi ya kufanya." Watu hawa pengine waliajiriwa wa mwisho kwa sababu hawakuwa wafanyakazi waliohitajika zaidi. Hawa kwa kweli walikuwa wa hali ya chini kabisa kati ya wafanyakazi wote. Kisha mmiliki wa ardhi aliwaambia watu waliosimama, "Nanyi pia mnaweza kwenda katika shamba langu la mizabibu na kufanya kazi." Ilipofika jioni, mmiliki wa shamba la mizabibu alimwambia meneja wake, "Waite wafanyakazi wote na uwape mishahara yao kuanzia kwa wafanyakazi wa mwisho walioajiriwa na kuishia na wafanyakazi wa kwanza walioajiriwa."</w:t>
      </w:r>
    </w:p>
    <w:p>
      <w:pPr/>
      <w:r>
        <w:rPr>
          <w:lang w:val="sw_KE" w:bidi="sw_KE"/>
        </w:rPr>
      </w:r>
      <w:r>
        <w:rPr>
          <w:lang w:val="sw_KE" w:bidi="sw_KE"/>
        </w:rPr>
        <w:t>Sitisha hapa na mjadili: Katika utamaduni wenu, ni kiasi gani kinacholipwa kwa watu ambao wanafanya kazi kwa malipo ya kila siku au ambao wanafanya kazi ya kila siku?</w:t>
      </w:r>
    </w:p>
    <w:p>
      <w:pPr/>
      <w:r>
        <w:rPr>
          <w:lang w:val="sw_KE" w:bidi="sw_KE"/>
        </w:rPr>
      </w:r>
      <w:r>
        <w:rPr>
          <w:lang w:val="sw_KE" w:bidi="sw_KE"/>
        </w:rPr>
        <w:t>Kwa hivyo, wakati wale watu ambao walianza kufanya kazi mnamo saa kumi na moja jioni walipokuja, kila mmoja wa wafanyakazi alipokea denari ileile. Wakati wale wafanyakazi wa kwanza kuajiriwa walipokuja kupokea malipo yao, walitarajia wangelipwa zaidi kuliko wale walioajiriwa mwisho, lakini kila mmoja wao pia alipokea mshahara uleule. Hata hivyo, wakati wafanyakazi wa kwanza walioajiriwa walipopokea dinari yao, walianza kulalamika dhidi ya mmiliki wa ardhi na kusema, "Watu hawa uliowaajiri mwisho walifanya kazi kwa saa moja tu, nawe umewalipa wafanyakazi hawa wa mwisho mshahara sawa na uliotulipa sisi wafanyakazi wa kwanza." Sisi, wafanyakazi wa kwanza walioajiriwa, tumefanya kazi yote ngumu siku yote na katika jua la moto." Lakini mmiliki wa ardhi alimwambia mmoja wa wafanyakazi wa kwanza walioajiriwa, "Rafiki yangu, sijakudhulumu; kumbuka, wewe na mimi tulikubaliana kwamba nitakulipa dinari moja, mshahara wa kawaida wa siku. Sasa chukua mshahara wako na uende nyumbani. Ni hamu yangu kuwalipa wafanyakazi hawa wa mwisho walioajiriwa mshahara uleule niliowapa ninyi wafanyakazi wa kwanza walioajiriwa. Nina haki ya kuchagua kile ninachotaka kufanya na pesa yangu mwenyewe; na usiwe na wivu kwa sababu mimi ni mwema kwa wafanyakazi hawa wa mwisho walioajiriwa." Yesu kisha aliwaambia wanafunzi wake, watu ambao ni wadogo sasa watakuwa wakuu na watu ambao ni wakubwa sasa watakuwa wanyenyekevu. Yesu anawakumbusha tena wanafunzi wake kwamba katika Ufalme wa Mungu, majukumu si vile sisi sote tungetarajia.</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Simulizi hili lina matukio matano.</w:t>
      </w:r>
    </w:p>
    <w:p>
      <w:pPr/>
      <w:r>
        <w:rPr>
          <w:lang w:val="sw_KE" w:bidi="sw_KE"/>
        </w:rPr>
      </w:r>
      <w:r>
        <w:rPr>
          <w:b/>
          <w:lang w:val="sw_KE" w:bidi="sw_KE"/>
        </w:rPr>
        <w:t>Tukio la kwanza:</w:t>
      </w:r>
      <w:r>
        <w:rPr>
          <w:lang w:val="sw_KE" w:bidi="sw_KE"/>
        </w:rPr>
        <w:t xml:space="preserve"> mmiliki wa ardhi aliajiri wafanyakazi mapema sana asubuhi.</w:t>
      </w:r>
    </w:p>
    <w:p>
      <w:pPr/>
      <w:r>
        <w:rPr>
          <w:lang w:val="sw_KE" w:bidi="sw_KE"/>
        </w:rPr>
      </w:r>
      <w:r>
        <w:rPr>
          <w:b/>
          <w:lang w:val="sw_KE" w:bidi="sw_KE"/>
        </w:rPr>
        <w:t>Tukio la pili:</w:t>
      </w:r>
      <w:r>
        <w:rPr>
          <w:lang w:val="sw_KE" w:bidi="sw_KE"/>
        </w:rPr>
        <w:t xml:space="preserve"> Karibu saa 9 asubuhi, mmiliki wa shamba la mizabibu alituma wafanyakazi katika shamba la mizabibu.</w:t>
      </w:r>
    </w:p>
    <w:p>
      <w:pPr/>
      <w:r>
        <w:rPr>
          <w:lang w:val="sw_KE" w:bidi="sw_KE"/>
        </w:rPr>
      </w:r>
      <w:r>
        <w:rPr>
          <w:b/>
          <w:lang w:val="sw_KE" w:bidi="sw_KE"/>
        </w:rPr>
        <w:t>Tukio la tatu:</w:t>
      </w:r>
      <w:r>
        <w:rPr>
          <w:lang w:val="sw_KE" w:bidi="sw_KE"/>
        </w:rPr>
        <w:t xml:space="preserve"> Katika saa 12, saa 3, na saa 5, mmiliki wa shamba la mizabibu aliajiri wafanyakazi zaidi katika shamba la mizabibu.</w:t>
      </w:r>
    </w:p>
    <w:p>
      <w:pPr/>
      <w:r>
        <w:rPr>
          <w:lang w:val="sw_KE" w:bidi="sw_KE"/>
        </w:rPr>
      </w:r>
      <w:r>
        <w:rPr>
          <w:b/>
          <w:lang w:val="sw_KE" w:bidi="sw_KE"/>
        </w:rPr>
        <w:t>Tukio la nne:</w:t>
      </w:r>
      <w:r>
        <w:rPr>
          <w:lang w:val="sw_KE" w:bidi="sw_KE"/>
        </w:rPr>
        <w:t xml:space="preserve"> Meneja alilipa wafanyakazi wote walioajiriwa mshahara sawa.</w:t>
      </w:r>
    </w:p>
    <w:p>
      <w:pPr/>
      <w:r>
        <w:rPr>
          <w:lang w:val="sw_KE" w:bidi="sw_KE"/>
        </w:rPr>
      </w:r>
      <w:r>
        <w:rPr>
          <w:b/>
          <w:lang w:val="sw_KE" w:bidi="sw_KE"/>
        </w:rPr>
        <w:t>Tukio la tano:</w:t>
      </w:r>
      <w:r>
        <w:rPr>
          <w:lang w:val="sw_KE" w:bidi="sw_KE"/>
        </w:rPr>
        <w:t xml:space="preserve"> mmiliki wa ardhi alijibu mfanyakazi wa kukodisha akilalamika</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Wafanyakazi wa kuajiriwa</w:t>
      </w:r>
    </w:p>
    <w:p>
      <w:pPr>
        <w:pStyle w:val="ListBullet"/>
        <w:spacing w:line="240" w:lineRule="auto"/>
        <w:ind w:left="720"/>
      </w:pPr>
      <w:r>
        <w:rPr>
          <w:lang w:val="sw_KE" w:bidi="sw_KE"/>
        </w:rPr>
      </w:r>
      <w:r>
        <w:rPr>
          <w:lang w:val="sw_KE" w:bidi="sw_KE"/>
        </w:rPr>
        <w:t>Mmiliki wa ardhi</w:t>
      </w:r>
    </w:p>
    <w:p>
      <w:pPr>
        <w:pStyle w:val="ListBullet"/>
        <w:spacing w:line="240" w:lineRule="auto"/>
        <w:ind w:left="720"/>
      </w:pPr>
      <w:r>
        <w:rPr>
          <w:lang w:val="sw_KE" w:bidi="sw_KE"/>
        </w:rPr>
      </w:r>
      <w:r>
        <w:rPr>
          <w:lang w:val="sw_KE" w:bidi="sw_KE"/>
        </w:rPr>
        <w:t>Msimamizi, au meneja wa shamba la mizabibu</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Katika tukio la kwanza, Yesu alisema kwamba ufalme wa mbinguni ni kama mmiliki wa ardhi ambaye alikwenda mraba wa umma mapema sana asubuhi. Mraba wa umma ni eneo la umma la mji wake. Kwa hivyo, mmiliki wa ardhi alikwenda eneo la umma mapema sana asubuhi wakati jua lilikuwa linachomoza na kuajiri wanaume ili kufanya kazi katika shamba lake la mizabibu. Kwa hivyo, wanaume wa kukodisha walikubali kufanya kazi katika mashamba ya mizabibu ya mmiliki wa ardhi kwa mshahara wa kila siku.</w:t>
      </w:r>
    </w:p>
    <w:p>
      <w:pPr/>
      <w:r>
        <w:rPr>
          <w:lang w:val="sw_KE" w:bidi="sw_KE"/>
        </w:rPr>
      </w:r>
      <w:r>
        <w:rPr>
          <w:lang w:val="sw_KE" w:bidi="sw_KE"/>
        </w:rPr>
        <w:t>Baada ya hapo, katika tukio la pili Mathayo anasema kwamba mmiliki wa ardhi alirudi kwenye mraba wa umma karibu saa 9 asubuhi na kuona wanaume wengine wamesimama bila kuwa na kazi yoyote ya kufanya. Na wanaume waliosimama walikubali kuajiriwa kwa mshahara wa haki ili kufanya kazi katika shamba la mizabibu.</w:t>
      </w:r>
    </w:p>
    <w:p>
      <w:pPr/>
      <w:r>
        <w:rPr>
          <w:lang w:val="sw_KE" w:bidi="sw_KE"/>
        </w:rPr>
      </w:r>
      <w:r>
        <w:rPr>
          <w:lang w:val="sw_KE" w:bidi="sw_KE"/>
        </w:rPr>
        <w:t>Katika tukio la tatu, mmiliki wa ardhi alikwenda tena kwa mraba wa umma katika saa 12, saa 3, na saa 5 mchana ili kuajiri wafanyakazi zaidi ili kufanya kazi katika shamba lake la mizabibu. Mmiliki wa ardhi alishangaa kupata baadhi ya watu bado wamesimama na aliuliza, "Kwa nini mmekuwa mmesimama hapa siku yote bila chochote?" Kisha watu waliosimama walisema, "Kwa sababu hakuna mtu alitupa kazi ya kufanya. Kisha, mmiliki wa ardhi aliwatuma katika shamba lake la mizabibu ili kufanya kazi.</w:t>
      </w:r>
    </w:p>
    <w:p>
      <w:pPr/>
      <w:r>
        <w:rPr>
          <w:lang w:val="sw_KE" w:bidi="sw_KE"/>
        </w:rPr>
      </w:r>
      <w:r>
        <w:rPr>
          <w:lang w:val="sw_KE" w:bidi="sw_KE"/>
        </w:rPr>
        <w:t>Katika tukio la nne, wakati ilikuwa wakati wa jioni, mmiliki wa shamba la mizabibu alimtuma meneja wake kuwaita wafanyakazi wote, aliwalipa, akianzia kwa wafanyakazi wa mwisho walioajiriwa na kuhitimisha kwa wafanyakazi wa kwanza walioajiriwa. Kisha wafanyakazi wa kwanza walianza kulalamika dhidi ya mmiliki wa ardhi: "Kwa nini aliwalipa wafanyakazi wote mshahara sawa baada ya sisi, wafanyakazi wa kwanza walioajiriwa, walikuwa wamefanya kazi yote katika jua?"</w:t>
      </w:r>
    </w:p>
    <w:p>
      <w:pPr/>
      <w:r>
        <w:rPr>
          <w:lang w:val="sw_KE" w:bidi="sw_KE"/>
        </w:rPr>
      </w:r>
      <w:r>
        <w:rPr>
          <w:lang w:val="sw_KE" w:bidi="sw_KE"/>
        </w:rPr>
        <w:t>Katika tukio la tano, wafanyakazi wa kwanza walikasirika kwa sababu mmiliki wa ardhi alimlipa kila mtu kiasi sawa. Mmiliki wa ardhi aliuliza, "Rafiki, hukukubali kufanya kazi siku yote kwa mshahara wa kawaida?" Mmiliki wa ardhi anatarajia kwamba watasema "ndiyo" hapa. Mmiliki wa ardhi anatumia neno "rafiki" ili kushughulikia wafanyakazi wa kukodisha. "Ulikubali kufanya kazi siku yote kwa mshahara wa kawaida." Kisha mmiliki wa ardhi anauliza, "Je, ni kinyume cha sheria kwangu kufanya kile ninachotaka kutumia pesa zangu? Je, unapaswa kuwa na wivu kwa sababu nina fadhili kwa wengine?" Mmiliki wa ardhi anamaanisha kwamba anaweza kufanya chochote anachotaka na pesa zake. Watu hawapaswi kuwa na wivu wa fadhili yake kwa wengine. Mmiliki wa ardhi anawakumbusha wafanyakazi kwamba ana haki na mamlaka ya kufanya chochote anachotaka. Kisha Yesu anahitimisha hadithi na taarifa ya hatua kuu ya hadithi. Yesu anabadilisha njia ambayo watu wanafikiri kuhusu Ufalme wa Mungu. Ni tofauti na falme katika dunia hii. Yesu anasema kwamba wa mwisho, au wale ambao wanaonekana kuwa wasio muhimu, watakuwa wa kwanza, au muhimu zaidi. Ya kwanza, au wale ambao wanaonekana kuwa muhimu sasa, watakuwa wa mwisho, au angalau muhimu, katika Ufalme wa Mungu.</w:t>
      </w:r>
    </w:p>
    <w:p>
      <w:pPr/>
      <w:r>
        <w:rPr>
          <w:lang w:val="sw_KE" w:bidi="sw_KE"/>
        </w:rPr>
      </w:r>
      <w:r>
        <w:rPr>
          <w:lang w:val="sw_KE" w:bidi="sw_KE"/>
        </w:rPr>
        <w:t>Sitisha hapa na mjadili kama timu: Unafupishaje hoja kuu ya hadithi? Je, inakuja mwisho au mwanzo wa hadithi yako? Watu wanajuaje kwamba ni hoja kuu?</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manne.</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Wafanyakazi wa kuajiriwa</w:t>
      </w:r>
    </w:p>
    <w:p>
      <w:pPr>
        <w:pStyle w:val="ListBullet"/>
        <w:spacing w:line="240" w:lineRule="auto"/>
        <w:ind w:left="720"/>
      </w:pPr>
      <w:r>
        <w:rPr>
          <w:lang w:val="sw_KE" w:bidi="sw_KE"/>
        </w:rPr>
      </w:r>
      <w:r>
        <w:rPr>
          <w:lang w:val="sw_KE" w:bidi="sw_KE"/>
        </w:rPr>
        <w:t>Mmiliki wa ardhi</w:t>
      </w:r>
    </w:p>
    <w:p>
      <w:pPr>
        <w:pStyle w:val="ListBullet"/>
        <w:spacing w:line="240" w:lineRule="auto"/>
        <w:ind w:left="720"/>
      </w:pPr>
      <w:r>
        <w:rPr>
          <w:lang w:val="sw_KE" w:bidi="sw_KE"/>
        </w:rPr>
      </w:r>
      <w:r>
        <w:rPr>
          <w:lang w:val="sw_KE" w:bidi="sw_KE"/>
        </w:rPr>
        <w:t>Meneja au msimamizi</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 Mara ya pili timu inapoigiza hadithi hii, sitisha katika sehemu fulani.</w:t>
      </w:r>
    </w:p>
    <w:p>
      <w:pPr/>
      <w:r>
        <w:rPr>
          <w:lang w:val="sw_KE" w:bidi="sw_KE"/>
        </w:rPr>
      </w:r>
      <w:r>
        <w:rPr>
          <w:lang w:val="sw_KE" w:bidi="sw_KE"/>
        </w:rPr>
        <w:t>Hadithi hii ilianza na mmiliki wa ardhi ambaye alikwenda mraba wa umma mapema sana asubuhi ili kutafuta baadhi ya wanaume ili kuajiri na kufanya kazi katika shamba lake la mizabibu. Mmiliki wa ardhi na wafanyakazi walikubali kwamba malipo yangekuwa mshahara wa kawaida kwa kazi ya siku. Na mmiliki wa ardhi aliwatuma wafanyakazi wa kukodisha katika shamba lake la mizabibu kufanya kazi.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mmiliki wa ardhi, "Unahisi vipi?" Unaweza kusikia mambo kama, "Ninafurahi sana kupata wafanyakazi ambao watamaliza kazi katika shamba langu la mizabibu."</w:t>
      </w:r>
    </w:p>
    <w:p>
      <w:pPr>
        <w:pStyle w:val="ListBullet"/>
        <w:spacing w:line="240" w:lineRule="auto"/>
        <w:ind w:left="720"/>
      </w:pPr>
      <w:r>
        <w:rPr>
          <w:lang w:val="sw_KE" w:bidi="sw_KE"/>
        </w:rPr>
      </w:r>
      <w:r>
        <w:rPr>
          <w:lang w:val="sw_KE" w:bidi="sw_KE"/>
        </w:rPr>
        <w:t>Waulize waigizaji wanaoigiza wafanyakazi wa kukodisha, "Mnahisi vipi?" Unaweza kusikia mambo kama, "Tunafurahi sana kuajiriwa."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Igiza tukio la pili. Kisha takriban saa 9 asubuhi, mmiliki wa ardhi alirudi kwenye mraba wa umma na kuona wanaume wengine wamesimama karibu bila kazi ya kufanya. Kwa hiyo mmiliki wa ardhi aliwaambia wafanyakazi, "Ninyi pia mnaweza kwenda katika shamba langu la mizabibu na kufanya kazi, na chochote ambacho ni haki kwa mshahara wenu, nitawapa. Kwa hivyo, wanaume walikubali na kwenda kufanya kazi katika shamba la mizabibu.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mmiliki wa ardhi, "Unahisi vipi?" Unaweza kusikia mambo kama, "Ninafurahi sana kupata wafanyakazi wenye nia."</w:t>
      </w:r>
    </w:p>
    <w:p>
      <w:pPr>
        <w:pStyle w:val="ListBullet"/>
        <w:spacing w:line="240" w:lineRule="auto"/>
        <w:ind w:left="720"/>
      </w:pPr>
      <w:r>
        <w:rPr>
          <w:lang w:val="sw_KE" w:bidi="sw_KE"/>
        </w:rPr>
      </w:r>
      <w:r>
        <w:rPr>
          <w:lang w:val="sw_KE" w:bidi="sw_KE"/>
        </w:rPr>
        <w:t>Waulize waigizaji wanaoigiza wafanyakazi wa kukodisha, "Mnahisi vipi?" Unaweza kusikia mambo kama, "Tunafurahi sana kupata kazi ya kufanya."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Wacha waigizaji waendelee na tukio la tatu, mmiliki wa ardhi alikwenda tena saa 12 na tena saa 3 na kuajiri wafanyakazi zaidi ili kwenda kufanya kazi katika shamba lake la mizabibu. Na takriban saa 5 kamili mchana, mmiliki wa ardhi alikwenda mraba wa umma na kupata bado watu wengine wamesimama karibu. Mmiliki wa ardhi aliwauliza, "Kwa nini Mmekuwa mmesimama hapa siku yote bila chochote?" Watu waliosimama karibu walisema, "Kwa sababu hakuna mtu alitupa kazi ya kufanya." Kisha mmiliki wa ardhi aliwaambia watu waliosimama, "Pia Mnaweza kwenda katika shamba langu la mizabibu na kufanya kazi."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mmiliki wa ardhi, "Unahisi vipi?" Unaweza kusikia mambo kama, "Inavutia sana kupata watu ambao wako tayari kufanya kazi katika shamba langu la mizabibu."</w:t>
      </w:r>
    </w:p>
    <w:p>
      <w:pPr>
        <w:pStyle w:val="ListBullet"/>
        <w:spacing w:line="240" w:lineRule="auto"/>
        <w:ind w:left="720"/>
      </w:pPr>
      <w:r>
        <w:rPr>
          <w:lang w:val="sw_KE" w:bidi="sw_KE"/>
        </w:rPr>
      </w:r>
      <w:r>
        <w:rPr>
          <w:lang w:val="sw_KE" w:bidi="sw_KE"/>
        </w:rPr>
        <w:t>Waulize waigizaji wanaoigiza wafanyakazi wa kukodisha, "Mnahisi vipi?" Unaweza kusikia mambo kama, "Tuna bahati sana na tunafurahia kupata mtu ambaye yuko tayari kutupa kazi ya kufanya."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Katika tukio la nne, endelea kuigiza tukio na wakati ilikuwa jioni, mmiliki wa shamba la mizabibu alimwomba meneja wake kuwaita wafanyakazi wote na kuwapa wafanyakazi mshahara wao kuanzia na wafanyakazi wa mwisho walioajiriwa na kumalizika na wafanyakazi wa kwanza walioajiriwa. Kisha wakati wanaume ambao walianza kufanya kazi saa 5 kamili mchana walikuja, kila mmoja wa wafanyakazi alipokea mshahara sawa. Kwa hivyo, wafanyakazi ambao waliajiriwa kwanza walikuja ili kupata mshahara wao, wafanyakazi wa kwanza walitarajiwa wangelipwa zaidi kuliko wafanyakazi walioajiriwa ambao walikuja mwisho, lakini kila mmoja wa wafanyakazi walioajiriwa pia alipokea mshahara sawa. Kwa hivyo, wakati wafanyakazi wa kwanza walipokea mshahara wao, walianza kulalamika dhidi ya mmiliki wa ardhi na kusema, "Wanaume hawa ambao uliwadisha mwisho walifanya kazi kwa saa tu na ulilipa wafanyakazi hawa wa mwisho mshahara sawa na uliotulipa wafanyakazi wa kwanza. Sisi, wafanyakazi wa kwanza tumefanya kazi yote ngumu siku yote na katika jua la moto.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mmiliki wa ardhi, "Unahisi vipi?" Unaweza kusikia mambo kama, "Nilidhani tayari tulikuwa na makubaliano kuhusu malipo."</w:t>
      </w:r>
    </w:p>
    <w:p>
      <w:pPr>
        <w:pStyle w:val="ListBullet"/>
        <w:spacing w:line="240" w:lineRule="auto"/>
        <w:ind w:left="720"/>
      </w:pPr>
      <w:r>
        <w:rPr>
          <w:lang w:val="sw_KE" w:bidi="sw_KE"/>
        </w:rPr>
      </w:r>
      <w:r>
        <w:rPr>
          <w:lang w:val="sw_KE" w:bidi="sw_KE"/>
        </w:rPr>
        <w:t>Waulize waigizaji wanaoigiza wafanyakazi wa kukodisha, "Mnahisi vipi?" Unaweza kusikia mambo kama, "Haya ni malipo yasiyo ya haki baada ya kufanya kazi yote katika jua la moto. Mmiliki huyu wa shamba la mizabibu ni mdanganyifu kabisa."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Katika tukio la mwisho, mmiliki wa ardhi alisema kwa mmoja wa wafanyakazi wa kwanza walioajiriwa, "Rafiki yangu, sikukudanganya. Kumbuka, wewe na mimi tulikubali kwamba ningekulipa mshahara wa kawaida wa siku. Sasa chukua mshahara wako na uende nyumbani. Ni hamu yangu kulipa wafanyakazi hawa wa mwisho walioajiriwa kulipa sawa na nilivyokupatia pia wafanyakazi wa kwanza walioajiriwa. Nina haki ya kuchagua kile ninachotaka kufanya na pesa zangu mwenyewe na nisiwe na wivu kwa sababu mimi ni mzuri kwa wafanyakazi hawa wa mwisho.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mmiliki wa ardhi, "Unahisi vipi?" Unaweza kusikia mambo kama, "Ninafikiri nina haki na malipo yangu kwa sababu tulikuwa na makubaliano."</w:t>
      </w:r>
    </w:p>
    <w:p>
      <w:pPr>
        <w:pStyle w:val="ListBullet"/>
        <w:spacing w:line="240" w:lineRule="auto"/>
        <w:ind w:left="720"/>
      </w:pPr>
      <w:r>
        <w:rPr>
          <w:lang w:val="sw_KE" w:bidi="sw_KE"/>
        </w:rPr>
      </w:r>
      <w:r>
        <w:rPr>
          <w:lang w:val="sw_KE" w:bidi="sw_KE"/>
        </w:rPr>
        <w:t>Waulize waigizaji wanaoigiza wafanyakazi wa kukodisha, "Mnahisi vipi?" Unaweza kusikia mambo kama, "Hii ni malipo yasiyo ya haki, na huwezi kujua tofauti ya wakati? Mtu anaweza kulipwa vipi mshahara sawa baada ya kuchomwa na moto katika jua? Hakuna mtu anathamini kazi ngumu tuliyofanya!"</w:t>
      </w:r>
    </w:p>
    <w:p>
      <w:pPr>
        <w:pStyle w:val="ListBullet"/>
        <w:spacing w:line="240" w:lineRule="auto"/>
        <w:ind w:left="720"/>
      </w:pPr>
      <w:r>
        <w:rPr>
          <w:lang w:val="sw_KE" w:bidi="sw_KE"/>
        </w:rPr>
      </w:r>
      <w:r>
        <w:rPr>
          <w:lang w:val="sw_KE" w:bidi="sw_KE"/>
        </w:rPr>
        <w:t>Anzisha tena kitendo.</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Yesu alisema kwamba ufalme wa </w:t>
      </w:r>
      <w:r>
        <w:rPr>
          <w:b/>
          <w:lang w:val="sw_KE" w:bidi="sw_KE"/>
        </w:rPr>
        <w:t>mbinguni</w:t>
      </w:r>
      <w:r>
        <w:rPr>
          <w:lang w:val="sw_KE" w:bidi="sw_KE"/>
        </w:rPr>
        <w:t xml:space="preserve"> ni kama mmiliki wa ardhi ambaye alikwenda mraba wa umma mapema sana asubuhi ili kutafuta baadhi ya wanaume ili kuajiri na kufanya kazi katika</w:t>
      </w:r>
      <w:r>
        <w:rPr>
          <w:b/>
          <w:lang w:val="sw_KE" w:bidi="sw_KE"/>
        </w:rPr>
        <w:t xml:space="preserve"> shamba lake la mizabibu</w:t>
      </w:r>
    </w:p>
    <w:p>
      <w:pPr/>
      <w:r>
        <w:rPr>
          <w:lang w:val="sw_KE" w:bidi="sw_KE"/>
        </w:rPr>
      </w:r>
      <w:r>
        <w:rPr>
          <w:b/>
          <w:lang w:val="sw_KE" w:bidi="sw_KE"/>
        </w:rPr>
        <w:t>Ufalme wa mbinguni</w:t>
      </w:r>
      <w:r>
        <w:rPr>
          <w:lang w:val="sw_KE" w:bidi="sw_KE"/>
        </w:rPr>
        <w:t xml:space="preserve"> unarejelea mahali ambapo mfalme anatawalia kikundi cha watu. </w:t>
      </w:r>
      <w:r>
        <w:rPr>
          <w:b/>
          <w:lang w:val="sw_KE" w:bidi="sw_KE"/>
        </w:rPr>
        <w:t>Ufalme wa Mungu</w:t>
      </w:r>
      <w:r>
        <w:rPr>
          <w:lang w:val="sw_KE" w:bidi="sw_KE"/>
        </w:rPr>
        <w:t xml:space="preserve"> sasa ni watu wanaomfuata Yesu kama mfalme wao, kusaidiana, na kueneza upendo wa Yesu kwa wengine. Tafsiri ufalme wa mbinguni au ufalme wa Mungu kwa njia sawa na uliyo nayo katika simulizi za awali, na kumbuka </w:t>
      </w:r>
      <w:r>
        <w:rPr>
          <w:lang w:val="sw_KE" w:bidi="sw_KE"/>
        </w:rPr>
        <w:t>ufalme wa mbinguni</w:t>
      </w:r>
      <w:r>
        <w:rPr>
          <w:lang w:val="sw_KE" w:bidi="sw_KE"/>
        </w:rPr>
        <w:t xml:space="preserve"> au ufalme wa Mungu yako katika Faharasa Kuu.</w:t>
      </w:r>
    </w:p>
    <w:p>
      <w:pPr/>
      <w:r>
        <w:rPr>
          <w:lang w:val="sw_KE" w:bidi="sw_KE"/>
        </w:rPr>
      </w:r>
      <w:r>
        <w:rPr>
          <w:b/>
          <w:lang w:val="sw_KE" w:bidi="sw_KE"/>
        </w:rPr>
        <w:t>Shamba la mizabibu</w:t>
      </w:r>
      <w:r>
        <w:rPr>
          <w:lang w:val="sw_KE" w:bidi="sw_KE"/>
        </w:rPr>
        <w:t xml:space="preserve"> ni shamba ambapo zabibu zinapandwa. Zabibu ni mizabibu ya muda mrefu, yenye mbao ambayo inazalisha matunda anayoitwa zabibu. Watu walitumia vijiti kuishikilia mizabibu isianguke chini, ili matunda yatundike na yasiguse ardhi. Rejelea Faharasa Kuu kwa ufafanuzi kamili wa neno </w:t>
      </w:r>
      <w:r>
        <w:rPr>
          <w:lang w:val="sw_KE" w:bidi="sw_KE"/>
        </w:rPr>
        <w:t>shamba la mizabibu</w:t>
      </w:r>
      <w:r>
        <w:rPr>
          <w:lang w:val="sw_KE" w:bidi="sw_KE"/>
        </w:rPr>
        <w:t>.</w:t>
      </w:r>
    </w:p>
    <w:p>
      <w:pPr/>
      <w:r>
        <w:rPr>
          <w:lang w:val="sw_KE" w:bidi="sw_KE"/>
        </w:rPr>
      </w:r>
      <w:r>
        <w:rPr>
          <w:lang w:val="sw_KE" w:bidi="sw_KE"/>
        </w:rPr>
        <w:t xml:space="preserve">Mmiliki huyu wa ardhi na wafanyakazi walikubali kwamba angelipa kila mmoja wao dinari ya </w:t>
      </w:r>
      <w:r>
        <w:rPr>
          <w:b/>
          <w:lang w:val="sw_KE" w:bidi="sw_KE"/>
        </w:rPr>
        <w:t>kawaida</w:t>
      </w:r>
      <w:r>
        <w:rPr>
          <w:lang w:val="sw_KE" w:bidi="sw_KE"/>
        </w:rPr>
        <w:t xml:space="preserve"> kwa kazi ya siku. Dinari inarejelea sarafu ya Kirumi iliyotengenezwa na fedha, na ni malipo ya siku kwa kazi ngumu. Rejelea Faharasa Kuu kwa ufafanuzi kamili wa </w:t>
      </w:r>
      <w:r>
        <w:rPr>
          <w:lang w:val="sw_KE" w:bidi="sw_KE"/>
        </w:rPr>
        <w:t>denari.</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20:17–28</w:t>
      </w:r>
      <w:r>
        <w:rPr>
          <w:lang w:val="sw_KE" w:bidi="sw_KE"/>
        </w:rPr>
      </w:r>
    </w:p>
    <w:p>
      <w:pPr>
        <w:pStyle w:val="Heading3"/>
      </w:pPr>
      <w:r>
        <w:rPr>
          <w:lang w:val="sw_KE" w:bidi="sw_KE"/>
        </w:rPr>
        <w:t>Sikiliza na Moyo</w:t>
      </w:r>
    </w:p>
    <w:p>
      <w:pPr/>
      <w:r>
        <w:rPr>
          <w:lang w:val="sw_KE" w:bidi="sw_KE"/>
        </w:rPr>
      </w:r>
      <w:r>
        <w:rPr>
          <w:lang w:val="sw_KE" w:bidi="sw_KE"/>
        </w:rPr>
        <w:t>Sikiliza Mathayo 20:17–28 na usitie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hili linatuambia nini kumhusu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Hadithi hii inatokea baada ya Yesu kuwaambia wanafunzi wake mfano wa wafanyakazi wa shamba la mizabibu. Ni karibu na wakati wa Pasaka, tamasha muhimu la Kiyahudi ambapo watu wa Kiyahudi wanakumbuka wakati Mungu aliwaokoa kutoka utumwani nchini Misri. Watu wengi wanaenda Yerusalemu kwa tamasha. Yesu na wanafunzi wake kumi na wawili wanasafiri na umati mkubwa wa mahujaji. Wanasafiri "juu" kwenda Yerusalemu kwa sababu Yerusalemu iko katika mwinuko wa juu kuliko mahali walipo. Yesu anawapeleka wanafunzi wake kando ili kuzungumza nao kwa faragha. Anataka kuwaonya kuhusu kile kitakachotokea kwake. Yesu anasema kwamba Mwana wa Adamu atakabidhiwa, au atasalitiwa, kwa makuhani wakuu na walimu wa sheria ya kidini. Wanafunzi wanajua kwamba Yesu anajiita Mwana wa Mtu, au mwokozi aliyeahidiwa ambaye Wayahudi wamekuwa wakimsubiri. Yesu anaeleza kwa undani kuhusu kile kitakachotokea. Mamlaka ya Kiyahudi yataamua kwamba Yesu ana hatia, kisha “watamkabidhi,” yaani watamtoa kwa watawala wa Mataifa, wasio Wayahudi, ili watekeleze hukumu ya kifo. Katika siku hizo, Himaya ya Kirumi ilitawala juu ya nchi ya Wayahudi na maeneo ya jirani. Warumi ndio pekee walioruhusiwa kuadhibu wahalifu kwa kifo. Yesu anawaambia wanafunzi wake kwamba watu hawa wa Mataifa, au watu wasio Wayahudi, wangemdhihaki, kumpiga mijeledi, na kumsulubisha. Kusulubishwa ilikuwa njia ya kawaida ya kuwaua wahalifu wa hali ya chini. Ilihusisha kuwapigilia misumari waathiriwa kwenye vipande viwili vya mbao na kuwatundika hadi walipokufa. Kisha Yesu anawakumbusha wanafunzi wake kwamba atafufuka.</w:t>
      </w:r>
    </w:p>
    <w:p>
      <w:pPr/>
      <w:r>
        <w:rPr>
          <w:lang w:val="sw_KE" w:bidi="sw_KE"/>
        </w:rPr>
      </w:r>
      <w:r>
        <w:rPr>
          <w:lang w:val="sw_KE" w:bidi="sw_KE"/>
        </w:rPr>
        <w:t xml:space="preserve">Sitisha hapa na uonyeshe ramani ya </w:t>
      </w:r>
      <w:r>
        <w:rPr>
          <w:lang w:val="sw_KE" w:bidi="sw_KE"/>
        </w:rPr>
        <w:t>barabara kutoka Yeriko hadi Yerusalemu</w:t>
      </w:r>
      <w:r>
        <w:rPr>
          <w:lang w:val="sw_KE" w:bidi="sw_KE"/>
        </w:rPr>
        <w:t>.</w:t>
      </w:r>
    </w:p>
    <w:p>
      <w:pPr/>
      <w:r>
        <w:rPr>
          <w:lang w:val="sw_KE" w:bidi="sw_KE"/>
        </w:rPr>
      </w:r>
      <w:r>
        <w:rPr>
          <w:lang w:val="sw_KE" w:bidi="sw_KE"/>
        </w:rPr>
        <w:t>Jadili katika utamaduni wako jinsi wale wenye mamlaka wangemuua mtu ikiwa angepatikana na hatia ya uhalifu.</w:t>
      </w:r>
    </w:p>
    <w:p>
      <w:pPr/>
      <w:r>
        <w:rPr>
          <w:lang w:val="sw_KE" w:bidi="sw_KE"/>
        </w:rPr>
      </w:r>
      <w:r>
        <w:rPr>
          <w:lang w:val="sw_KE" w:bidi="sw_KE"/>
        </w:rPr>
        <w:t>Yakobo na Yohana walikuwa wanafunzi wawili wa Yesu. Baba yao alikuwa Zebedayu. Mama yao alikuja kwa Yesu na kupiga magoti ili kuonyesha Yesu heshima na kumwomba neema. "Unataka nini?" Yesu alimwuliza mama ya Yakobo na Yohana. Akasema, “Ruhusu mmoja wa hawa wanangu wawili akae mkono wako wa kuume na mwingine mkono wako wa kushoto katika ufalme wako.” Hatusikii habari za mama ya Yakobo na Yohana baada ya yeye kuomba jambo hili. Viti vilivyo upande wa kulia na kushoto wa mfalme, kulingana na desturi, ni mahali ambapo wale walio na nyadhifa za juu za heshima na mamlaka huketi. Kisha Yesu aliwaambia Yakobo na Yohana, "Hamjui kile mnachoomba." Je, unaweza kunywa kikombe nitakachokunywa?" Yesu anatumia kikombe kama ishara ya mateso. Hapa Yesu anauliza kama Yakobo na Yohana wana nguvu za kuteseka kama Yesu atakavyoteseka hivi karibuni. Yesu anajua kwamba atakuwa mfalme kupitia mateso yake msalabani. "Tunaweza," Yakobo na Yohana walijibu. Kwa hivyo, Yesu aliwaambia, "Kwa kweli mtakunywa kutoka kwa kikombe changu, lakini kukaa mkono wangu wa kuume au wa kushoto si kwangu kuwapa. Maeneo haya ni ya wale ambao wameandaliwa na Baba yangu." Yesu anasema tu hapa kwamba Mungu tu, baba yake, atafanya uamuzi kuhusu ni nani watakaokuwa na nafasi za heshima na mamlaka katika Ufalme wa Mungu. Hatujui ni nani atakayechagua wala jinsi Mungu atakavyofanya uamuzi kuhusu nani atakayeketi hapo. Kile tunachojua ni kwamba Yesu siye atakayefanya uamuzi.</w:t>
      </w:r>
    </w:p>
    <w:p>
      <w:pPr/>
      <w:r>
        <w:rPr>
          <w:lang w:val="sw_KE" w:bidi="sw_KE"/>
        </w:rPr>
      </w:r>
      <w:r>
        <w:rPr>
          <w:lang w:val="sw_KE" w:bidi="sw_KE"/>
        </w:rPr>
        <w:t>Sitisha hapa na mjadili: Katika utamaduni wenu, mtu ana sifa gani, au mtu anafanya nini, ambaye ana heshima ya juu au mamlaka?</w:t>
      </w:r>
    </w:p>
    <w:p>
      <w:pPr/>
      <w:r>
        <w:rPr>
          <w:lang w:val="sw_KE" w:bidi="sw_KE"/>
        </w:rPr>
      </w:r>
      <w:r>
        <w:rPr>
          <w:lang w:val="sw_KE" w:bidi="sw_KE"/>
        </w:rPr>
        <w:t>Kwa hivyo, wakati wanafunzi wengine kumi walisikia kuhusu kile Yakobo na Yohana waliuliza, waliwakasilikia ndugu hao wawili. Wanafunzi wengine inawezekana kwamba walikasirika kwa sababu pia walitaka maeneo ya heshima ya juu katika Ufalme wa Mungu. Yesu aliwaita wanafunzi wake pamoja. Sasa anaelezea tofauti kati ya jinsi mamlaka duniani zinavyotumia nguvu zao na jinsi Ufalme wa Mungu unavyofanya kazi. Yesu anasema kwamba watawala wa Mataifa, au wasio Wayahudi, wanatawala kwa ukali juu ya watu wao. Kisha Yesu anatoa amri: "Ni lazima mtende tofauti." Wanafunzi wa Yesu ambao wanataka kuwa kiongozi ni lazima wahudumie wengine. Wanafunzi wake ambao wanataka kuwa na nafasi ya juu ni lazima wawe kama mtumwa, aina ya chini zaidi ya mtu katika jamii. Hii ni kinyume cha kile watawala duniani wanavyofanya. Lakini Yesu anatuonyesha mfano wa jinsi ya kuwatumikia wengine. Hata ingawa Yesu ni Mwana wa Mtu, au mwokozi aliyeahidiwa, Yesu anahudumia watu kwa kufa ili kuwaweka watu huru kutoka kwa dhambi zao.</w:t>
      </w:r>
    </w:p>
    <w:p>
      <w:pPr/>
      <w:r>
        <w:rPr>
          <w:lang w:val="sw_KE" w:bidi="sw_KE"/>
        </w:rPr>
      </w:r>
      <w:r>
        <w:rPr>
          <w:lang w:val="sw_KE" w:bidi="sw_KE"/>
        </w:rPr>
        <w:t>Sitisha hapa na mjadili: Katika utamaduni wenu, watu wanafanya nini ili kuwa mtu muhimu zaidi katika jamii? Pia, katika utamaduni wenu, jadili jinsi watawala na watu wao wanavyofanya kazi pamoja. Zungumzia nani anamtumikia nani? Nani ana nguvu? Simulia hadithi kuhusu wakati ambapo mtawala alifanya kitu ili kumhudumia mmoja wa watu katika eneo lake. Je, watawala wanawatumikia watu wao au ni watu wanaowatumikia watawala wao?</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3.</w:t>
      </w:r>
    </w:p>
    <w:p>
      <w:pPr/>
      <w:r>
        <w:rPr>
          <w:lang w:val="sw_KE" w:bidi="sw_KE"/>
        </w:rPr>
      </w:r>
      <w:r>
        <w:rPr>
          <w:b/>
          <w:lang w:val="sw_KE" w:bidi="sw_KE"/>
        </w:rPr>
        <w:t>Tukio la kwanza:</w:t>
      </w:r>
      <w:r>
        <w:rPr>
          <w:lang w:val="sw_KE" w:bidi="sw_KE"/>
        </w:rPr>
        <w:t xml:space="preserve"> Yesu na wanafunzi wake kumi na wawili walikuwa njiani kwenda Yerusalemu na Yesu anawaambia tena kwamba atakufa hapo.</w:t>
      </w:r>
    </w:p>
    <w:p>
      <w:pPr/>
      <w:r>
        <w:rPr>
          <w:lang w:val="sw_KE" w:bidi="sw_KE"/>
        </w:rPr>
      </w:r>
      <w:r>
        <w:rPr>
          <w:b/>
          <w:lang w:val="sw_KE" w:bidi="sw_KE"/>
        </w:rPr>
        <w:t>Tukio la pili:</w:t>
      </w:r>
      <w:r>
        <w:rPr>
          <w:lang w:val="sw_KE" w:bidi="sw_KE"/>
        </w:rPr>
        <w:t xml:space="preserve"> Mama ya Yakobo na Yohana alikuja kwa Yesu na kumwomba Yesu kuwafanya wana wake kukaa katika maeneo ya heshima karibu naye katika Ufalme wake.</w:t>
      </w:r>
    </w:p>
    <w:p>
      <w:pPr/>
      <w:r>
        <w:rPr>
          <w:lang w:val="sw_KE" w:bidi="sw_KE"/>
        </w:rPr>
      </w:r>
      <w:r>
        <w:rPr>
          <w:b/>
          <w:lang w:val="sw_KE" w:bidi="sw_KE"/>
        </w:rPr>
        <w:t>Tukio la tatu:</w:t>
      </w:r>
      <w:r>
        <w:rPr>
          <w:lang w:val="sw_KE" w:bidi="sw_KE"/>
        </w:rPr>
        <w:t xml:space="preserve"> Wanafunzi kumi waliobaki wakawakasirikia Yakobo na Yohana.</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kumi na wawili, ikiwa ni pamoja na Yakobo na Yohana</w:t>
      </w:r>
    </w:p>
    <w:p>
      <w:pPr>
        <w:pStyle w:val="ListBullet"/>
        <w:spacing w:line="240" w:lineRule="auto"/>
        <w:ind w:left="720"/>
      </w:pPr>
      <w:r>
        <w:rPr>
          <w:lang w:val="sw_KE" w:bidi="sw_KE"/>
        </w:rPr>
      </w:r>
      <w:r>
        <w:rPr>
          <w:lang w:val="sw_KE" w:bidi="sw_KE"/>
        </w:rPr>
        <w:t>Mama wa Yakobo na Yohana</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Katika tukio la kwanza, Yesu na wanafunzi wake kumi na wawili na umati mkubwa walikuwa njiani kwenda Yerusalemu. Yerusalemu ilikuwa juu zaidi kuliko maeneo ya mashambani yaliyoizunguka, kwa hiyo watu walikuwa wakisema kwamba “walipanda” kwenda Yerusalemu waliposafiri huko. Yerusalemu ilikuwa kituo cha shughuli za kidini za Kiyahudi, kwa hiyo kuna watu wengi wanaotembea kwenda Yerusalemu njiani. Wakati fulani, Yesu anachukua wanafunzi wake kumi na wawili kando na kuzungumza nao kwa faragha. Anawaonya kwamba yeye, Mwana wa Mtu, atauawa katika Yerusalemu. Ni muhimu kukumbuka kwamba mtu atamsaliti Yesu kwa makuhani wakuu na walimu wa sheria ya kidini. Kisha makuhani wakuu na walimu watamtuma Yesu kwa mamlaka ya serikali ya Kirumi. Kisha mamlaka ya serikali watamdhihaki, kumpiga mijeledi, na kumsulubisha Yesu. Yesu anaelezea jambo hili kwa undani.</w:t>
      </w:r>
    </w:p>
    <w:p>
      <w:pPr/>
      <w:r>
        <w:rPr>
          <w:lang w:val="sw_KE" w:bidi="sw_KE"/>
        </w:rPr>
      </w:r>
      <w:r>
        <w:rPr>
          <w:lang w:val="sw_KE" w:bidi="sw_KE"/>
        </w:rPr>
        <w:t>Katika tukio la pili, mama ya Yakobo na Yohana alikuja kwa Yesu na wana wake. Mama anapiga magoti, na uso wake kwenye ardhi, ili kuonyesha heshima kwa Yesu. Yesu anamwuliza kile anachotaka, na anajibu. Anamwomba Yesu awaruhusu wana wake kukaa upande wa kulia na kushoto wa Yesu—maeneo mawili ya heshima kubwa. Kisha Yesu aliwaambia Yakobo na Yohana, "Hamjui kile mnachoomba. Je, una nguvu au uwezo wa kuteseka kama Yesu atakavyoteseka hivi karibuni?" Ni muhimu kukumbuka kwamba kikombe kilikuwa ishara ya mateso. Unaweza kusema, “Je, unaweza kunywa kikombe kilekile cha mateso ninachokinywa mimi?” au "Je, unaweza kuteseka pamoja nami kana kwamba sisi sote tulikunywa mateso kutoka kikombe kimoja?" Yesu anatumia swali ili kusisitiza kwamba watu hawapati nafasi za juu katika Ufalme wake kwa njia za kawaida ambazo watu wanapata nafasi za juu katika falme za dunia. "Tunaweza," Yakobo na Yohana walijibu. Kwa hivyo, Yesu aliwaambia, "Kwa kweli mtakunywa kutoka kwa kikombe changu, lakini kukaa mkono wangu wa kuume au wa kushoto si kwangu kuwapa. Maeneo haya ni ya wale ambao wameandaliwa na Baba yangu."</w:t>
      </w:r>
    </w:p>
    <w:p>
      <w:pPr/>
      <w:r>
        <w:rPr>
          <w:lang w:val="sw_KE" w:bidi="sw_KE"/>
        </w:rPr>
      </w:r>
      <w:r>
        <w:rPr>
          <w:lang w:val="sw_KE" w:bidi="sw_KE"/>
        </w:rPr>
        <w:t>Katika tukio la tatu, wakati wanafunzi kumi walisikia kwamba Yakobo na Yohana walikuwa wakiomba viti vya heshima, waliwakasirikia Yakobo na Yohana. Lakini Yesu aliwaita wanafunzi wake kumi na wawili kukaa karibu naye. Yesu alifanya tofauti kubwa kati ya namna viongozi wa serikali za dunia wanavyoonyesha mamlaka yao na namna wanafunzi wa Yesu wanavyopaswa kutenda. Yesu kwanza anawaambia wanafunzi wake kwamba wanajua jinsi viongozi katika dunia wanavyotenda. Ni wazi kila mahali. Kisha Yesu anasema mambo mawili yanayofanana ili kusisitiza kile kinachotokea duniani. Anasema kwamba watawala duniani hutawala au hulazimisha mamlaka yao juu ya watu, na kwamba maafisa huonyesha mamlaka makuu juu ya watu wao. Kisha Yesu anatoa tofauti kubwa. Anatoa amri: "</w:t>
      </w:r>
      <w:r>
        <w:rPr>
          <w:b/>
          <w:lang w:val="sw_KE" w:bidi="sw_KE"/>
        </w:rPr>
        <w:t>Hamtafanya</w:t>
      </w:r>
      <w:r>
        <w:rPr>
          <w:lang w:val="sw_KE" w:bidi="sw_KE"/>
        </w:rPr>
        <w:t xml:space="preserve"> hivyo" Anasema tena mambo mawili sawa ili kusisitiza kile wanafunzi wake wanapaswa kufanya: Ikiwa wanataka kuwa viongozi, wanapaswa kutumikia na kuwatunza wengine. Ikiwa wanataka kuwa katika nafasi ya juu zaidi, au "wa kwanza," wanapaswa kuwa kama mtumwa, mtu katika nafasi ya chini zaidi. Kisha Yesu anatoa mfano. Anasema yeye yuko hivyo pia: Yesu mwenyewe anawatumikia wengine. Yeye ni Mwana wa Mtu, lakini alikuja na kuteseka ili watu wengi waweze kuwa huru kutoka kwa adhabu ya dhambi zao.</w:t>
      </w:r>
    </w:p>
    <w:p>
      <w:pPr/>
      <w:r>
        <w:rPr>
          <w:lang w:val="sw_KE" w:bidi="sw_KE"/>
        </w:rPr>
      </w:r>
      <w:r>
        <w:rPr>
          <w:lang w:val="sw_KE" w:bidi="sw_KE"/>
        </w:rPr>
        <w:t>Sitisha hapa na mjadili kama timu ya tafsiri: Simulia hadithi ambapo unafanya tofauti kubwa kati ya jinsi mtu mmoja au kikundi cha watu wanavyotenda na jinsi mtu mwingine au kikundi cha watu wanavyotenda. Zingatia jinsi unavyosimulia hadithi hii. Unasisitiza nini?</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3.</w:t>
      </w:r>
    </w:p>
    <w:p>
      <w:pPr/>
      <w:r>
        <w:rPr>
          <w:lang w:val="sw_KE" w:bidi="sw_KE"/>
        </w:rPr>
      </w:r>
      <w:r>
        <w:rPr>
          <w:b/>
          <w:lang w:val="sw_KE" w:bidi="sw_KE"/>
        </w:rPr>
        <w:t>Tukio la kwanza:</w:t>
      </w:r>
      <w:r>
        <w:rPr>
          <w:lang w:val="sw_KE" w:bidi="sw_KE"/>
        </w:rPr>
        <w:t xml:space="preserve"> Yesu na wanafunzi wake kumi na wawili walikuwa njiani kwenda Yerusalemu.</w:t>
      </w:r>
    </w:p>
    <w:p>
      <w:pPr/>
      <w:r>
        <w:rPr>
          <w:lang w:val="sw_KE" w:bidi="sw_KE"/>
        </w:rPr>
      </w:r>
      <w:r>
        <w:rPr>
          <w:b/>
          <w:lang w:val="sw_KE" w:bidi="sw_KE"/>
        </w:rPr>
        <w:t>Tukio la pili:</w:t>
      </w:r>
      <w:r>
        <w:rPr>
          <w:lang w:val="sw_KE" w:bidi="sw_KE"/>
        </w:rPr>
        <w:t xml:space="preserve"> Mama ya Yakobo na Yohana alikuja kwa Yesu na kuomba neema.</w:t>
      </w:r>
    </w:p>
    <w:p>
      <w:pPr/>
      <w:r>
        <w:rPr>
          <w:lang w:val="sw_KE" w:bidi="sw_KE"/>
        </w:rPr>
      </w:r>
      <w:r>
        <w:rPr>
          <w:b/>
          <w:lang w:val="sw_KE" w:bidi="sw_KE"/>
        </w:rPr>
        <w:t>Tukio la tatu:</w:t>
      </w:r>
      <w:r>
        <w:rPr>
          <w:lang w:val="sw_KE" w:bidi="sw_KE"/>
        </w:rPr>
        <w:t xml:space="preserve"> Wanafunzi kumi waliobaki wakawakasilikia Yakobo na Yohana.</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kumi na wawili</w:t>
      </w:r>
    </w:p>
    <w:p>
      <w:pPr>
        <w:pStyle w:val="ListBullet"/>
        <w:spacing w:line="240" w:lineRule="auto"/>
        <w:ind w:left="720"/>
      </w:pPr>
      <w:r>
        <w:rPr>
          <w:lang w:val="sw_KE" w:bidi="sw_KE"/>
        </w:rPr>
      </w:r>
      <w:r>
        <w:rPr>
          <w:lang w:val="sw_KE" w:bidi="sw_KE"/>
        </w:rPr>
        <w:t>Mama ya Yakobo na Yohana</w:t>
      </w:r>
    </w:p>
    <w:p>
      <w:pPr>
        <w:pStyle w:val="ListBullet"/>
        <w:spacing w:line="240" w:lineRule="auto"/>
        <w:ind w:left="720"/>
      </w:pPr>
      <w:r>
        <w:rPr>
          <w:lang w:val="sw_KE" w:bidi="sw_KE"/>
        </w:rPr>
      </w:r>
      <w:r>
        <w:rPr>
          <w:lang w:val="sw_KE" w:bidi="sw_KE"/>
        </w:rPr>
        <w:t>Yakobo na Yohana</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 Mara ya pili timu inapoigiza hadithi hii, sitisha katika sehemu fulani.</w:t>
      </w:r>
    </w:p>
    <w:p>
      <w:pPr/>
      <w:r>
        <w:rPr>
          <w:lang w:val="sw_KE" w:bidi="sw_KE"/>
        </w:rPr>
      </w:r>
      <w:r>
        <w:rPr>
          <w:lang w:val="sw_KE" w:bidi="sw_KE"/>
        </w:rPr>
        <w:t>Katika hadithi hii, anza kuigiza wakati Yesu na wanafunzi wake kumi na wawili walikuwa wakipanda kwenda Yerusalemu wakati wa tamasha la Pasaka. Yesu na wanafunzi wake kumi na wawili wanasafiri na umati mkubwa wa watu wote wanaenda kwenye sikukuu. Yesu anazungumza na wanafunzi wake kwa faragha. Anasema kwamba watu watamsaliti Mwana wa Mtu kwa makuhani wakuu na walimu wa sheria ya kidini. Watamhukumu adhabu ya kifo. Watamkabidhi kwa viongozi wa mataifa mengine wasiokuwa Wayahudi, nao watamdhihaki, watampiga mijeledi, na watamsulubisha. Kisha siku ya tatu Yesu atafufuliwa.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Yesu, "Unahisi vipi?" Unaweza kusikia mambo kama, “Siwezi kuamini kwamba mmoja wa wanafunzi wangu atanisaliti na kunikabidhi ili niuawe.”</w:t>
      </w:r>
    </w:p>
    <w:p>
      <w:pPr>
        <w:pStyle w:val="ListBullet"/>
        <w:spacing w:line="240" w:lineRule="auto"/>
        <w:ind w:left="720"/>
      </w:pPr>
      <w:r>
        <w:rPr>
          <w:lang w:val="sw_KE" w:bidi="sw_KE"/>
        </w:rPr>
      </w:r>
      <w:r>
        <w:rPr>
          <w:lang w:val="sw_KE" w:bidi="sw_KE"/>
        </w:rPr>
        <w:t>Waulize waigizaji wanaoigiza wanafunzi kumi na wawili, “Mnahisi vipi?” Unaweza kusikia mambo kama, "Ewe hapana! Inashangaza sana na haiaminiki kwamba mmoja wetu anamsaliti Yesu."</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Katika tukio la pili, mama yao Yakobo na Yohana alikuja kwa Yesu pamoja na wanawe. Anasujudu mbele ya Yesu, uso wake ukigusa ardhi, na kuomba fadhila. "Unataka nini?" Yesu alimwuliza mama ya Yakobo na Yohana. Akasema, “Ruhusu mmoja wa hawa wanangu wawili akae mkono wako wa kuume na mwingine mkono wako wa kushoto katika ufalme wako.” Kisha Yesu aliwaambia Yakobo na Yohana, “Hamjui kile mnachoomba. Je, mnaweza kunywa katika kikombe cha mateso nitakachokunywa mimi?” "Tunaweza," Yakobo na Yohana walijibu. Kwa hivyo, Yesu aliwaambia, "Kwa kweli mtakunywa kutoka kwa kikombe changu, lakini kukaa mkono wangu wa kuume au wa kushoto si kwangu kutoa. Maeneo haya ni mali ya wale ambao wameandaliwa kwa ajili yao na Baba yangu Mungu.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Yesu, "Unahisi vipi?" Unaweza kusikia mambo kama, "Mama huyu wa Yakobo na Yohana ni mwanamke mwenye ubinafsi ambaye anataka familia yake kuwa muhimu."</w:t>
      </w:r>
    </w:p>
    <w:p>
      <w:pPr>
        <w:pStyle w:val="ListBullet"/>
        <w:spacing w:line="240" w:lineRule="auto"/>
        <w:ind w:left="720"/>
      </w:pPr>
      <w:r>
        <w:rPr>
          <w:lang w:val="sw_KE" w:bidi="sw_KE"/>
        </w:rPr>
      </w:r>
      <w:r>
        <w:rPr>
          <w:lang w:val="sw_KE" w:bidi="sw_KE"/>
        </w:rPr>
        <w:t>Waulize waigizaji wanaoigiza mama wa Yakobo na Yohana, "Mnahisi vipi?" Unaweza kusikia mambo kama: “Natumaini Yesu atawaonyesha wanangu ufikirio fulani wa fadhili.” Ninataka kujivunia familia yangu."</w:t>
      </w:r>
    </w:p>
    <w:p>
      <w:pPr>
        <w:pStyle w:val="ListBullet"/>
        <w:spacing w:line="240" w:lineRule="auto"/>
        <w:ind w:left="720"/>
      </w:pPr>
      <w:r>
        <w:rPr>
          <w:lang w:val="sw_KE" w:bidi="sw_KE"/>
        </w:rPr>
      </w:r>
      <w:r>
        <w:rPr>
          <w:lang w:val="sw_KE" w:bidi="sw_KE"/>
        </w:rPr>
        <w:t>Waulize waigizaji wanaoigiza Yakobo na Yohana, "Mnahisi vipi?" Unaweza kusikia mambo kama, "Mama yetu ni mpiganaji mzuri. Tunafurahi kwamba alizungumza na Yesu. Tumekuwa na Yesu kwa muda mrefu. Tumefanya kazi kwa bidii. Tunastahili kutendewa vizuri katika Ufalme wa Mungu."</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Katika tukio la tatu, wakiendelea kuigiza, wakati wanafunzi wengine kumi waliposikia kuhusu kile Yakobo na Yohana walichokuwa wameomba, waliwakasirikia wale ndugu wawili. Kisha Yesu akawakusanya pamoja wale wanafunzi kumi na wawili akasema, “Mnajua kwamba watawala wa Mataifa huwatawala watu wao, na viongozi wao wakuu hutumia mamlaka juu yao.” Si hivyo kwenu. Badala yake, mtu yeyote anayetaka kuwa mkubwa kati yenu ni lazima awe mtumishi wenu na mtu yeyote anayetaka kuwa wa kwanza ni lazima awe mtumwa wenu. Kama vile Mwana wa Mtu hakuja ili kuhudumiwa, bali kuhudumia, na kutoa maisha yake kama fidia ili kuokoa watu wengi kutoka kwa dhambi zao.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kumi, "Mnahisi vipi?" Unaweza kusikia mambo kama, "Je, mama anawezaje kujiingiza kwenye masuala yaliyo nje ya familia yake?"</w:t>
      </w:r>
    </w:p>
    <w:p>
      <w:pPr>
        <w:pStyle w:val="ListBullet"/>
        <w:spacing w:line="240" w:lineRule="auto"/>
        <w:ind w:left="720"/>
      </w:pPr>
      <w:r>
        <w:rPr>
          <w:lang w:val="sw_KE" w:bidi="sw_KE"/>
        </w:rPr>
      </w:r>
      <w:r>
        <w:rPr>
          <w:lang w:val="sw_KE" w:bidi="sw_KE"/>
        </w:rPr>
        <w:t>Waulize waigizaji wanaoigiza Yakobo na Yohana, "Mnahisi vipi?" Unaweza kusikia mambo kama: “Tafadhalini, tulieni wanafunzi wenzangu.” Tafadhali msimhusishe mama yangu katika jambo hili na msitukasirikie sisi wala mama yetu. Muulize mwigizaji anayeigiza Yesu, "Unahisi vipi?" Unaweza kusikia mambo kama: “Tafadhali, inatosha sasa. Haya ni mambo rahisi ambayo ninaweza kujibu kwa urahisi, na nyote mtapata jibu zuri.” Ninahuzunika sana kwamba wanafunzi wangu bado hawaelewi jinsi ufalme wangu ulivyo tofauti na wa dunia."</w:t>
      </w:r>
    </w:p>
    <w:p>
      <w:pPr>
        <w:pStyle w:val="ListBullet"/>
        <w:spacing w:line="240" w:lineRule="auto"/>
        <w:ind w:left="720"/>
      </w:pPr>
      <w:r>
        <w:rPr>
          <w:lang w:val="sw_KE" w:bidi="sw_KE"/>
        </w:rPr>
      </w:r>
      <w:r>
        <w:rPr>
          <w:lang w:val="sw_KE" w:bidi="sw_KE"/>
        </w:rPr>
        <w:t>Anzisha tena kitendo.</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Sasa Yesu na wanafunzi wake kumi na wawili </w:t>
      </w:r>
      <w:r>
        <w:rPr>
          <w:b/>
          <w:lang w:val="sw_KE" w:bidi="sw_KE"/>
        </w:rPr>
        <w:t>walikuwa</w:t>
      </w:r>
      <w:r>
        <w:rPr>
          <w:lang w:val="sw_KE" w:bidi="sw_KE"/>
        </w:rPr>
        <w:t xml:space="preserve"> kwenye barabara wakienda Yerusalemu. Wanafunzi ni wafuasi wa karibu zaidi wa Yesu, kujifunza kutoka kwake na kujitolea kwa mafundisho ya Yesu. Tafsiri wanafunzi kwa njia sawa na uliyo nayo katika simulizi za awali, na kumbuka kwamba neno </w:t>
      </w:r>
      <w:r>
        <w:rPr>
          <w:lang w:val="sw_KE" w:bidi="sw_KE"/>
        </w:rPr>
        <w:t>wanafunzi</w:t>
      </w:r>
      <w:r>
        <w:rPr>
          <w:lang w:val="sw_KE" w:bidi="sw_KE"/>
        </w:rPr>
        <w:t xml:space="preserve"> linapatikana kwenye Faharasa Kuu. Baadhi ya tafsiri zinasema tu "Kumi na Wawili," lakini hii inarejelea wanafunzi kumi na wawili.</w:t>
      </w:r>
    </w:p>
    <w:p>
      <w:pPr/>
      <w:r>
        <w:rPr>
          <w:lang w:val="sw_KE" w:bidi="sw_KE"/>
        </w:rPr>
      </w:r>
      <w:r>
        <w:rPr>
          <w:lang w:val="sw_KE" w:bidi="sw_KE"/>
        </w:rPr>
        <w:t xml:space="preserve">Yesu kisha anasema kwamba mtu atamsaliti yeye, </w:t>
      </w:r>
      <w:r>
        <w:rPr>
          <w:b/>
          <w:lang w:val="sw_KE" w:bidi="sw_KE"/>
        </w:rPr>
        <w:t>Mwana wa Mtu</w:t>
      </w:r>
      <w:r>
        <w:rPr>
          <w:lang w:val="sw_KE" w:bidi="sw_KE"/>
        </w:rPr>
        <w:t xml:space="preserve">, kwa </w:t>
      </w:r>
      <w:r>
        <w:rPr>
          <w:b/>
          <w:lang w:val="sw_KE" w:bidi="sw_KE"/>
        </w:rPr>
        <w:t>makuhani wakuu</w:t>
      </w:r>
      <w:r>
        <w:rPr>
          <w:lang w:val="sw_KE" w:bidi="sw_KE"/>
        </w:rPr>
        <w:t xml:space="preserve"> na </w:t>
      </w:r>
      <w:r>
        <w:rPr>
          <w:b/>
          <w:lang w:val="sw_KE" w:bidi="sw_KE"/>
        </w:rPr>
        <w:t>walimu wa sheria ya kidini</w:t>
      </w:r>
      <w:r>
        <w:rPr>
          <w:lang w:val="sw_KE" w:bidi="sw_KE"/>
        </w:rPr>
        <w:t xml:space="preserve">. Kumbuka kwamba "Mwana wa Mtu" ni moja ya njia ambazo Yesu alipenda kuitumia kujizungumzia yeye mwenyewe. Katika kitabu cha nabii Danieli, Mungu anatoa mamlaka yote na nguvu kwa Mwana wa Mtu. Yesu pengine anapenda neno kwa sababu cheo kinaweza kurejelea binadamu wa kawaida au asiye wa kawaida. Tafsiri </w:t>
      </w:r>
      <w:r>
        <w:rPr>
          <w:lang w:val="sw_KE" w:bidi="sw_KE"/>
        </w:rPr>
        <w:t>Mwana wa Mtu</w:t>
      </w:r>
      <w:r>
        <w:rPr>
          <w:lang w:val="sw_KE" w:bidi="sw_KE"/>
        </w:rPr>
        <w:t xml:space="preserve">, </w:t>
      </w:r>
      <w:r>
        <w:rPr>
          <w:lang w:val="sw_KE" w:bidi="sw_KE"/>
        </w:rPr>
        <w:t>makuhani wakuu</w:t>
      </w:r>
      <w:r>
        <w:rPr>
          <w:lang w:val="sw_KE" w:bidi="sw_KE"/>
        </w:rPr>
        <w:t xml:space="preserve"> na </w:t>
      </w:r>
      <w:r>
        <w:rPr>
          <w:lang w:val="sw_KE" w:bidi="sw_KE"/>
        </w:rPr>
        <w:t>walimu wa sheria</w:t>
      </w:r>
      <w:r>
        <w:rPr>
          <w:lang w:val="sw_KE" w:bidi="sw_KE"/>
        </w:rPr>
        <w:t xml:space="preserve"> kwa njia sawa na uliyo nayo katika simulizi za awali, na kumbuka kwamba maneno haya yanapatikana katika Faharasa Kuu.</w:t>
      </w:r>
    </w:p>
    <w:p>
      <w:pPr/>
      <w:r>
        <w:rPr>
          <w:lang w:val="sw_KE" w:bidi="sw_KE"/>
        </w:rPr>
      </w:r>
      <w:r>
        <w:rPr>
          <w:lang w:val="sw_KE" w:bidi="sw_KE"/>
        </w:rPr>
        <w:t xml:space="preserve">Mama ya Yakobo na Yohana anakuja kwa Yesu na kuuliza, "Niahidi kwamba mmoja wa wana wangu hawa wawili ataketi kwenye mkono wako wa kulia na mwingine kwa mkono wako wa kushoto katika </w:t>
      </w:r>
      <w:r>
        <w:rPr>
          <w:b/>
          <w:lang w:val="sw_KE" w:bidi="sw_KE"/>
        </w:rPr>
        <w:t>ufalme wako.</w:t>
      </w:r>
      <w:r>
        <w:rPr>
          <w:lang w:val="sw_KE" w:bidi="sw_KE"/>
        </w:rPr>
        <w:t xml:space="preserve">" Anajua kwamba Yesu atakuwa mfalme katika ufalme wa Mungu, wakati na mahali ambapo Mungu anatawala watu wake. Kumbuka Neno </w:t>
      </w:r>
      <w:r>
        <w:rPr>
          <w:lang w:val="sw_KE" w:bidi="sw_KE"/>
        </w:rPr>
        <w:t>Ufalme</w:t>
      </w:r>
      <w:r>
        <w:rPr>
          <w:lang w:val="sw_KE" w:bidi="sw_KE"/>
        </w:rPr>
        <w:t xml:space="preserve"> au </w:t>
      </w:r>
      <w:r>
        <w:rPr>
          <w:lang w:val="sw_KE" w:bidi="sw_KE"/>
        </w:rPr>
        <w:t>ufalme wa Mungu</w:t>
      </w:r>
      <w:r>
        <w:rPr>
          <w:lang w:val="sw_KE" w:bidi="sw_KE"/>
        </w:rPr>
        <w:t xml:space="preserve"> linapatikana kwenye Faharasa Kuu.</w:t>
      </w:r>
    </w:p>
    <w:p>
      <w:pPr/>
      <w:r>
        <w:rPr>
          <w:lang w:val="sw_KE" w:bidi="sw_KE"/>
        </w:rPr>
      </w:r>
      <w:r>
        <w:rPr>
          <w:lang w:val="sw_KE" w:bidi="sw_KE"/>
        </w:rPr>
        <w:t xml:space="preserve">Lakini Yesu aliwaita wanafunzi wake kumi na wawili kukaa karibu naye na kusema, "Unajua kwamba mtawala wa </w:t>
      </w:r>
      <w:r>
        <w:rPr>
          <w:b/>
          <w:lang w:val="sw_KE" w:bidi="sw_KE"/>
        </w:rPr>
        <w:t>Mataifa</w:t>
      </w:r>
      <w:r>
        <w:rPr>
          <w:lang w:val="sw_KE" w:bidi="sw_KE"/>
        </w:rPr>
        <w:t xml:space="preserve">, au wasio </w:t>
      </w:r>
      <w:r>
        <w:rPr>
          <w:b/>
          <w:lang w:val="sw_KE" w:bidi="sw_KE"/>
        </w:rPr>
        <w:t>Wayahudi</w:t>
      </w:r>
      <w:r>
        <w:rPr>
          <w:lang w:val="sw_KE" w:bidi="sw_KE"/>
        </w:rPr>
        <w:t xml:space="preserve">, anatawala juu ya watu na wale walio katika nafasi ya juu pia wanatawala au kusimamia watu wao." Mataifa yanarejelea mtu yeyote ambaye si Myahudi. Katika Injili nyingi neno "Mataifa" linarejelea Warumi. Tafsiri Mataifa kwa njia sawa na uliyo nayo katika simulizi za awali, na kumbuka kwamba maneno </w:t>
      </w:r>
      <w:r>
        <w:rPr>
          <w:lang w:val="sw_KE" w:bidi="sw_KE"/>
        </w:rPr>
        <w:t>Mataifa</w:t>
      </w:r>
      <w:r>
        <w:rPr>
          <w:lang w:val="sw_KE" w:bidi="sw_KE"/>
        </w:rPr>
        <w:t xml:space="preserve"> au wasio Wayahudi yako katika Faharasa Kuu.</w:t>
      </w:r>
    </w:p>
    <w:p>
      <w:pPr/>
      <w:r>
        <w:rPr>
          <w:lang w:val="sw_KE" w:bidi="sw_KE"/>
        </w:rPr>
      </w:r>
      <w:r>
        <w:rPr>
          <w:lang w:val="sw_KE" w:bidi="sw_KE"/>
        </w:rPr>
        <w:t xml:space="preserve">Yesu anasema kwamba mtu yeyote anayetaka kuwa mkubwa ni lazima awe </w:t>
      </w:r>
      <w:r>
        <w:rPr>
          <w:b/>
          <w:lang w:val="sw_KE" w:bidi="sw_KE"/>
        </w:rPr>
        <w:t>mtumishi</w:t>
      </w:r>
      <w:r>
        <w:rPr>
          <w:lang w:val="sw_KE" w:bidi="sw_KE"/>
        </w:rPr>
        <w:t xml:space="preserve"> au mtu ambaye anafanya mambo kwa wengine. Na mtu yeyote anayetaka kuwa muhimu zaidi anapaswa kuwa </w:t>
      </w:r>
      <w:r>
        <w:rPr>
          <w:b/>
          <w:lang w:val="sw_KE" w:bidi="sw_KE"/>
        </w:rPr>
        <w:t>mtumwa</w:t>
      </w:r>
      <w:r>
        <w:rPr>
          <w:lang w:val="sw_KE" w:bidi="sw_KE"/>
        </w:rPr>
        <w:t xml:space="preserve">, au kama mtu ambaye anamilikiwa na mtu mwingine na hana uwezo wa kufanya uchaguzi wake mwenyewe. Tafsiri mtumishi na mtumwa kwa njia sawa na uliyo nayo katika simulizi za awali, na kumbuka kwamba maneno </w:t>
      </w:r>
      <w:r>
        <w:rPr>
          <w:lang w:val="sw_KE" w:bidi="sw_KE"/>
        </w:rPr>
        <w:t>mtumishi</w:t>
      </w:r>
      <w:r>
        <w:rPr>
          <w:lang w:val="sw_KE" w:bidi="sw_KE"/>
        </w:rPr>
        <w:t xml:space="preserve"> na </w:t>
      </w:r>
      <w:r>
        <w:rPr>
          <w:lang w:val="sw_KE" w:bidi="sw_KE"/>
        </w:rPr>
        <w:t>mtumwa</w:t>
      </w:r>
      <w:r>
        <w:rPr>
          <w:lang w:val="sw_KE" w:bidi="sw_KE"/>
        </w:rPr>
        <w:t xml:space="preserve"> yako kwenye Faharasa Kuu.</w:t>
      </w:r>
    </w:p>
    <w:p>
      <w:pPr/>
      <w:r>
        <w:rPr>
          <w:lang w:val="sw_KE" w:bidi="sw_KE"/>
        </w:rPr>
      </w:r>
      <w:r>
        <w:rPr>
          <w:lang w:val="sw_KE" w:bidi="sw_KE"/>
        </w:rPr>
        <w:t xml:space="preserve">Yesu anasema kwamba Mwana wa Mtu amekuja kama </w:t>
      </w:r>
      <w:r>
        <w:rPr>
          <w:b/>
          <w:lang w:val="sw_KE" w:bidi="sw_KE"/>
        </w:rPr>
        <w:t>fidia</w:t>
      </w:r>
      <w:r>
        <w:rPr>
          <w:lang w:val="sw_KE" w:bidi="sw_KE"/>
        </w:rPr>
        <w:t xml:space="preserve"> kwa wengi. Hapa Yesu anasema kwamba anawahudumia watu kwa kuwaokoa wasiadhibiwe kwa dhambi zao. Yesu anafanya hivyo kwa kufa kwenye msalaba. Hakikisha kwamba neno unalotumia kwa fidia halimaanishi kwamba Yesu alilipa pesa. Neno hili kwa </w:t>
      </w:r>
      <w:r>
        <w:rPr>
          <w:lang w:val="sw_KE" w:bidi="sw_KE"/>
        </w:rPr>
        <w:t>fidia</w:t>
      </w:r>
      <w:r>
        <w:rPr>
          <w:lang w:val="sw_KE" w:bidi="sw_KE"/>
        </w:rPr>
        <w:t xml:space="preserve"> linamaanisha kwamba Yesu alifanya tendo ambalo liliwaruhusu watu kuwa huru.</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20:29–34</w:t>
      </w:r>
      <w:r>
        <w:rPr>
          <w:lang w:val="sw_KE" w:bidi="sw_KE"/>
        </w:rPr>
      </w:r>
    </w:p>
    <w:p>
      <w:pPr>
        <w:pStyle w:val="Heading3"/>
      </w:pPr>
      <w:r>
        <w:rPr>
          <w:lang w:val="sw_KE" w:bidi="sw_KE"/>
        </w:rPr>
        <w:t>Sikiliza na Moyo</w:t>
      </w:r>
    </w:p>
    <w:p>
      <w:pPr/>
      <w:r>
        <w:rPr>
          <w:lang w:val="sw_KE" w:bidi="sw_KE"/>
        </w:rPr>
      </w:r>
      <w:r>
        <w:rPr>
          <w:lang w:val="sw_KE" w:bidi="sw_KE"/>
        </w:rPr>
        <w:t>Sikiliza Mathayo 20:29–34 na utie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hili linatuambia nini kumhusu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Katika simulizi ya awali, Yesu aliwapa changamoto wanafunzi wake kwamba mtu yeyote anayetaka kuwa mkubwa zaidi ni lazima kwanza awe kama mtumishi. Yesu na wanafunzi wake wako njiani kwenda Yerusalemu kwa tamasha la Pasaka. Pasaka ya Kiyahudi ni sherehe kubwa ya kidini ya Wayahudi, kwa hiyo watu wengi walikuwa wakisafiri kwenye barabara ileile wakienda Yerusalemu wakati huu. Baada ya muda fulani, Yesu na wanafunzi wake waliwasili katika mji unaoitwa Yeriko na umati mkubwa ulifuata wakati walikuwa wanaondoka. Kumbuka kwamba Yeriko ilikuwa kijiji au mji wa mwisho ambao msafiri anayekwenda Yerusalemu angepitia. Mtu yeyote anayekwenda Yerusalemu kutoka mashariki angeenda kupitia Yeriko.</w:t>
      </w:r>
    </w:p>
    <w:p>
      <w:pPr/>
      <w:r>
        <w:rPr>
          <w:lang w:val="sw_KE" w:bidi="sw_KE"/>
        </w:rPr>
      </w:r>
      <w:r>
        <w:rPr>
          <w:lang w:val="sw_KE" w:bidi="sw_KE"/>
        </w:rPr>
        <w:t xml:space="preserve">Sitisha hapa na uonyeshe ramani ya </w:t>
      </w:r>
      <w:r>
        <w:rPr>
          <w:lang w:val="sw_KE" w:bidi="sw_KE"/>
        </w:rPr>
        <w:t>Yeriko hadi Yerusalemu</w:t>
      </w:r>
      <w:r>
        <w:rPr>
          <w:lang w:val="sw_KE" w:bidi="sw_KE"/>
        </w:rPr>
        <w:t>.</w:t>
      </w:r>
    </w:p>
    <w:p>
      <w:pPr/>
      <w:r>
        <w:rPr>
          <w:lang w:val="sw_KE" w:bidi="sw_KE"/>
        </w:rPr>
      </w:r>
      <w:r>
        <w:rPr>
          <w:lang w:val="sw_KE" w:bidi="sw_KE"/>
        </w:rPr>
        <w:t>Kisha watu wawili vipofu walikuwa wameketi kando ya barabara. Waliposikia kwamba Yesu alikuwa akipita, vipofu wawili walipiga kelele, "Bwana, tuhurumie, Mwana wa Daudi!" Mwana wa Daudi ni cheo ambacho kinamaanisha kwamba Yesu alikuwa mzao wa Mfalme wa Kiyahudi anayejulikana sana, Daudi. Wayahudi walitumia cheo hiki ili kurejelea Masihi, au Mwokozi Aliyeahidiwa, kwa sababu Mungu aliahidi kwamba Masihi angekuwa uzao wa Daudi. Daudi akawa mfalme wa pili wa Israeli. Aliunganisha Israeli baada ya kuwashinda maadui wa Israeli na kurejesha ibada ya Mungu huko Yerusalemu. Watu wawili vipofu walikuwa wakionyesha heshima kubwa kwa Yesu kwa kumwita Bwana, au mwalimu. Walionyesha kwamba waliamini angeweza kuwaponya kwa kumwita Mwana wa Daudi. Hiyo ilimaanisha kwamba waliamini anaweza kuwa Mwokozi Aliyeahidiwa, au Masihi.</w:t>
      </w:r>
    </w:p>
    <w:p>
      <w:pPr/>
      <w:r>
        <w:rPr>
          <w:lang w:val="sw_KE" w:bidi="sw_KE"/>
        </w:rPr>
      </w:r>
      <w:r>
        <w:rPr>
          <w:lang w:val="sw_KE" w:bidi="sw_KE"/>
        </w:rPr>
        <w:t>Ilikuwa utamaduni katika Yerusalemu kwa watu kutoa au kuwasaidia watu maskini wakati wa sherehe ya Pasaka. Hiyo ilimaanisha kwamba sherehe ya Pasaka ilikuwa wakati mzuri kwa vipofu waliokuwa wameketi kando ya barabara kumwomba Yesu awasaidie. Wanaume vipofu walijua Yesu alikuwa nani, walitarajia awe na uwezo wa kuwaponya, na walihisi inafaa kumwita Mwana wa Daudi. Umati haukutaka vipofu kumsumbua Yesu. Walifanya juhudi kubwa ili kuwaonya vipofu wawili kunyamaza, lakini vipofu wawili walikataa kunyamaza. Watu wawili vipofu walipiga kelele kwa sauti kubwa zaidi, "Bwana, Mwana wa Daudi, tuhurumie."</w:t>
      </w:r>
    </w:p>
    <w:p>
      <w:pPr/>
      <w:r>
        <w:rPr>
          <w:lang w:val="sw_KE" w:bidi="sw_KE"/>
        </w:rPr>
      </w:r>
      <w:r>
        <w:rPr>
          <w:lang w:val="sw_KE" w:bidi="sw_KE"/>
        </w:rPr>
        <w:t xml:space="preserve">Sitisha hapa na mjadili: Katika utamaduni wenu, zungumzeni kuhusu jinsi viongozi na watu wanavyowatendea wale ambao ni wagonjwa au tofauti. Ni nini hutokea mahali pa umma wakati watu hawa wagonjwa wanapoomba msaada? Watu wanawatendea vipi? </w:t>
      </w:r>
    </w:p>
    <w:p>
      <w:pPr/>
      <w:r>
        <w:rPr>
          <w:lang w:val="sw_KE" w:bidi="sw_KE"/>
        </w:rPr>
      </w:r>
      <w:r>
        <w:rPr>
          <w:lang w:val="sw_KE" w:bidi="sw_KE"/>
        </w:rPr>
        <w:t>Yesu aliwasikia na akaacha kutembea. Mara tu Yesu alipowasikia wale vipofu wawili, alisimama na kuwapa usikivu wake na kujibu ombi lao. Tena hii inaonyesha kwamba katika ufalme wa mbinguni, Mungu anatoa thamani ya juu kwa aina ya watu ambao wengine hawafikiri kuwa wa thamani duniani. Na watu wengi watashangaa mbinguni kuona kwamba kile wanadamu hukidharau au kukipa heshima ndogo, ndicho Mungu anakithamini na kukipa heshima kubwa zaidi. Kwa hivyo, Yesu aliwaita watu wawili vipofu kuja na Yesu aliwaambia, "Mngependa niwafanyie nini?" Wale watu wawili vipofu wakamwambia Yesu, “Bwana, macho yetu yafunguke, au tupate kuona tena.” Hapa wale vipofu wanazungumza na Yesu kwa heshima wanapomwita Bwana. Yesu aliwahurumia, akagusa macho yao. Mara moja waliweza kuona tena na walimfuata Yesu. Wanaume hawa wawili vipofu pengine walianza kumfuata Yesu kama wanafunzi wake. Kwa wakati huu, Yesu anaweza kuwa na wasiwasi kuhusu kuwasili kwake katika Yerusalemu na kuhusu kifo chake, lakini bado ana huruma na kuwasaidia wanaume wawili vipofu wanaoomba msaada wake. Watu wengi hawaamini uwezo wa Yesu wa kuponya. Lakini sasa, baada ya Yesu kuponya wanaume wawili vipofu, watu hawa sasa hawana shaka kwamba Yesu ana uwezo wa kuponya.</w:t>
      </w:r>
    </w:p>
    <w:p>
      <w:pPr/>
      <w:r>
        <w:rPr>
          <w:lang w:val="sw_KE" w:bidi="sw_KE"/>
        </w:rPr>
      </w:r>
      <w:r>
        <w:rPr>
          <w:lang w:val="sw_KE" w:bidi="sw_KE"/>
        </w:rPr>
        <w:t>Sitisha hapa na mjadili katika utamaduni wenu: Mtu anayehitaji msaada angesema au kufanya nini ili kupokea msaada kutoka kwa mtu ambaye ana mamlaka au nguvu?</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3.</w:t>
      </w:r>
    </w:p>
    <w:p>
      <w:pPr/>
      <w:r>
        <w:rPr>
          <w:lang w:val="sw_KE" w:bidi="sw_KE"/>
        </w:rPr>
      </w:r>
      <w:r>
        <w:rPr>
          <w:b/>
          <w:lang w:val="sw_KE" w:bidi="sw_KE"/>
        </w:rPr>
        <w:t>Tukio la kwanza:</w:t>
      </w:r>
      <w:r>
        <w:rPr>
          <w:lang w:val="sw_KE" w:bidi="sw_KE"/>
        </w:rPr>
        <w:t xml:space="preserve"> Yesu na wanafunzi wake wanaondoka Yeriko.</w:t>
      </w:r>
    </w:p>
    <w:p>
      <w:pPr/>
      <w:r>
        <w:rPr>
          <w:lang w:val="sw_KE" w:bidi="sw_KE"/>
        </w:rPr>
      </w:r>
      <w:r>
        <w:rPr>
          <w:b/>
          <w:lang w:val="sw_KE" w:bidi="sw_KE"/>
        </w:rPr>
        <w:t>Tukio la pili:</w:t>
      </w:r>
      <w:r>
        <w:rPr>
          <w:lang w:val="sw_KE" w:bidi="sw_KE"/>
        </w:rPr>
        <w:t xml:space="preserve"> Watu vipofu wanamwita Yesu na umati unawakemea.</w:t>
      </w:r>
    </w:p>
    <w:p>
      <w:pPr/>
      <w:r>
        <w:rPr>
          <w:lang w:val="sw_KE" w:bidi="sw_KE"/>
        </w:rPr>
      </w:r>
      <w:r>
        <w:rPr>
          <w:b/>
          <w:lang w:val="sw_KE" w:bidi="sw_KE"/>
        </w:rPr>
        <w:t>Tukio la tatu:</w:t>
      </w:r>
      <w:r>
        <w:rPr>
          <w:lang w:val="sw_KE" w:bidi="sw_KE"/>
        </w:rPr>
        <w:t xml:space="preserve"> Yesu alikuwa na huruma kwa watu vipofu.</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 Yesu</w:t>
      </w:r>
    </w:p>
    <w:p>
      <w:pPr>
        <w:pStyle w:val="ListBullet"/>
        <w:spacing w:line="240" w:lineRule="auto"/>
        <w:ind w:left="720"/>
      </w:pPr>
      <w:r>
        <w:rPr>
          <w:lang w:val="sw_KE" w:bidi="sw_KE"/>
        </w:rPr>
      </w:r>
      <w:r>
        <w:rPr>
          <w:lang w:val="sw_KE" w:bidi="sw_KE"/>
        </w:rPr>
        <w:t>Umati</w:t>
      </w:r>
    </w:p>
    <w:p>
      <w:pPr>
        <w:pStyle w:val="ListBullet"/>
        <w:spacing w:line="240" w:lineRule="auto"/>
        <w:ind w:left="720"/>
      </w:pPr>
      <w:r>
        <w:rPr>
          <w:lang w:val="sw_KE" w:bidi="sw_KE"/>
        </w:rPr>
      </w:r>
      <w:r>
        <w:rPr>
          <w:lang w:val="sw_KE" w:bidi="sw_KE"/>
        </w:rPr>
        <w:t>Vipofu wawili.</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Katika tukio la kwanza, Yesu na wanafunzi wake waliwasili katika mji unaoitwa Yeriko. Kisha waliondoka mjini, na umati mkubwa ulifuata walipokuwa wakiondoka. Kisha watu wawili vipofu walikuwa wameketi kando ya barabara waliposikia kwamba Yesu alikuwa akipita. Vipofu wawili wakapaza sauti wakisema, “Bwana, tuhurumie, Mwana wa Daudi.”</w:t>
      </w:r>
    </w:p>
    <w:p>
      <w:pPr/>
      <w:r>
        <w:rPr>
          <w:lang w:val="sw_KE" w:bidi="sw_KE"/>
        </w:rPr>
      </w:r>
      <w:r>
        <w:rPr>
          <w:lang w:val="sw_KE" w:bidi="sw_KE"/>
        </w:rPr>
        <w:t>Tukio la pili: Kisha umati uliwakemea vipofu wawili. Waliwaambia, "Kuweni kimya!" lakini wale vipofu wawili walipiga kelele kwa sauti kubwa zaidi, "Bwana, Mwana wa Daudi, tuhurumie!"</w:t>
      </w:r>
    </w:p>
    <w:p>
      <w:pPr/>
      <w:r>
        <w:rPr>
          <w:lang w:val="sw_KE" w:bidi="sw_KE"/>
        </w:rPr>
      </w:r>
      <w:r>
        <w:rPr>
          <w:lang w:val="sw_KE" w:bidi="sw_KE"/>
        </w:rPr>
        <w:t>Katika tukio la tatu, Yesu aliwasikia na akasimama. Kwa hivyo, Yesu aliwaita vipofu wawili waje. Inawezekana kwamba mtu aliwaleta vipofu hao wawili kwa Yesu. Yesu aliwaambia, "Mngependa niwafanyie nini?" Vipofu wawili wakamwambia Yesu, "Bwana, macho yetu yafunguliwe." Yesu aliwahurumia na kugusa macho yao. Mara moja waliweza kuona tena na walimfuata Yesu.</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3.</w:t>
      </w:r>
    </w:p>
    <w:p>
      <w:pPr/>
      <w:r>
        <w:rPr>
          <w:lang w:val="sw_KE" w:bidi="sw_KE"/>
        </w:rPr>
      </w:r>
      <w:r>
        <w:rPr>
          <w:b/>
          <w:lang w:val="sw_KE" w:bidi="sw_KE"/>
        </w:rPr>
        <w:t>Tukio la kwanza:</w:t>
      </w:r>
      <w:r>
        <w:rPr>
          <w:lang w:val="sw_KE" w:bidi="sw_KE"/>
        </w:rPr>
        <w:t xml:space="preserve"> Yesu na wanafunzi wake wanaondoka Yeriko.</w:t>
      </w:r>
    </w:p>
    <w:p>
      <w:pPr/>
      <w:r>
        <w:rPr>
          <w:lang w:val="sw_KE" w:bidi="sw_KE"/>
        </w:rPr>
      </w:r>
      <w:r>
        <w:rPr>
          <w:b/>
          <w:lang w:val="sw_KE" w:bidi="sw_KE"/>
        </w:rPr>
        <w:t>Tukio la pili:</w:t>
      </w:r>
      <w:r>
        <w:rPr>
          <w:lang w:val="sw_KE" w:bidi="sw_KE"/>
        </w:rPr>
        <w:t xml:space="preserve"> Watu vipofu wanamwita Yesu na umati unawakemea.</w:t>
      </w:r>
    </w:p>
    <w:p>
      <w:pPr/>
      <w:r>
        <w:rPr>
          <w:lang w:val="sw_KE" w:bidi="sw_KE"/>
        </w:rPr>
      </w:r>
      <w:r>
        <w:rPr>
          <w:b/>
          <w:lang w:val="sw_KE" w:bidi="sw_KE"/>
        </w:rPr>
        <w:t>Tukio la tatu:</w:t>
      </w:r>
      <w:r>
        <w:rPr>
          <w:lang w:val="sw_KE" w:bidi="sw_KE"/>
        </w:rPr>
        <w:t xml:space="preserve"> Yesu alikuwa na huruma kwa watu vipofu.</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 Yesu</w:t>
      </w:r>
    </w:p>
    <w:p>
      <w:pPr>
        <w:pStyle w:val="ListBullet"/>
        <w:spacing w:line="240" w:lineRule="auto"/>
        <w:ind w:left="720"/>
      </w:pPr>
      <w:r>
        <w:rPr>
          <w:lang w:val="sw_KE" w:bidi="sw_KE"/>
        </w:rPr>
      </w:r>
      <w:r>
        <w:rPr>
          <w:lang w:val="sw_KE" w:bidi="sw_KE"/>
        </w:rPr>
        <w:t>Umati</w:t>
      </w:r>
    </w:p>
    <w:p>
      <w:pPr>
        <w:pStyle w:val="ListBullet"/>
        <w:spacing w:line="240" w:lineRule="auto"/>
        <w:ind w:left="720"/>
      </w:pPr>
      <w:r>
        <w:rPr>
          <w:lang w:val="sw_KE" w:bidi="sw_KE"/>
        </w:rPr>
      </w:r>
      <w:r>
        <w:rPr>
          <w:lang w:val="sw_KE" w:bidi="sw_KE"/>
        </w:rPr>
        <w:t>Vipofu wawili</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 Mara ya pili timu inapoigiza hadithi hii, sitisha katika sehemu fulani.</w:t>
      </w:r>
    </w:p>
    <w:p>
      <w:pPr/>
      <w:r>
        <w:rPr>
          <w:lang w:val="sw_KE" w:bidi="sw_KE"/>
        </w:rPr>
      </w:r>
      <w:r>
        <w:rPr>
          <w:lang w:val="sw_KE" w:bidi="sw_KE"/>
        </w:rPr>
        <w:t>Katika tukio la kwanza, Yesu na wanafunzi wake waliwasili katika mji unaoitwa Yeriko. Kisha waliondoka mjini, na umati mkubwa ukawafuata walipokuwa wakiondoka. Kisha watu wawili vipofu walikuwa wameketi kando ya barabara. Waliposikia kwamba Yesu alikuwa anapita, wale vipofu wawili wakapaza sauti wakisema, “Bwana, utuhurumie, Mwana wa Daudi!”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Yesu, "Mnahisi vipi?" Unaweza kusikia mambo kama: "Nina huruma nyingi kwa wale vipofu wawili nilipowasikia wakipiga kelele kwa sauti kuu ili kunivutia."</w:t>
      </w:r>
    </w:p>
    <w:p>
      <w:pPr>
        <w:pStyle w:val="ListBullet"/>
        <w:spacing w:line="240" w:lineRule="auto"/>
        <w:ind w:left="720"/>
      </w:pPr>
      <w:r>
        <w:rPr>
          <w:lang w:val="sw_KE" w:bidi="sw_KE"/>
        </w:rPr>
      </w:r>
      <w:r>
        <w:rPr>
          <w:lang w:val="sw_KE" w:bidi="sw_KE"/>
        </w:rPr>
        <w:t>Waulize waigizaji wanaoigiza watu vipofu, "Mnahisi vipi?" Unaweza kusikia mambo kama: "Tumesikia kuhusu miujiza ya Yesu na sasa ni wakati wetu pia kupata miujiza yetu wenyewe ya kuona tena."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Katika tukio la pili, endelea kuigiza. Kisha umati uliwakemea wale vipofu wawili, ukiwaambia wanyamaze. Watu wawili vipofu walipiga kelele kwa sauti kubwa zaidi, "Bwana, Mwana wa Daudi, utuhurumie!"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watu vipofu, "Mnahisi vipi?" Unaweza kusikia mambo kama: "Lazima tujitahidi sasa hivi ama sivyo ili tupokee miujiza yetu kutoka kwa Yesu." Kupiga kelele kwa sauti zetu zote ni njia yetu ya kupambana."</w:t>
      </w:r>
    </w:p>
    <w:p>
      <w:pPr>
        <w:pStyle w:val="ListBullet"/>
        <w:spacing w:line="240" w:lineRule="auto"/>
        <w:ind w:left="720"/>
      </w:pPr>
      <w:r>
        <w:rPr>
          <w:lang w:val="sw_KE" w:bidi="sw_KE"/>
        </w:rPr>
      </w:r>
      <w:r>
        <w:rPr>
          <w:lang w:val="sw_KE" w:bidi="sw_KE"/>
        </w:rPr>
        <w:t>Waulize waigizaji wanaoigiza umati, «Mnahisi vipi?» Unaweza kusikia mambo kama: "Tulifikiri watu vipofu ni watu wasio muhimu wanaotafuta tahadhari na kumvuruga Yesu. Hatukujua kamwe kwamba wangeweza kung'ang'ana ili kupata tahadhari ya Yesu. Na walifanikiwa!"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Katika tukio la tatu, Yesu aliwasikia na akaacha kutembea. Kwa hivyo, Yesu aliwaita wale vipofu wawili waje na Yesu akawaambia, "Mngependa niwafanyie nini?" Watu wawili vipofu walimwambia Yesu, "Bwana, tunaomba macho yetu yafumbuliwe." Yesu aliwahurumia, akagusa macho yao. Mara moja waliweza kuona tena na walimfuata Yesu.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Yesu, "Unahisi vipi?" Unaweza kusikia mambo kama: "Kusikia watu vipofu wakipiga kelele kwa sauti zao kuu, kunaelezea imani yao kwangu na nilihamasishwa kujibu mahitaji yao."</w:t>
      </w:r>
    </w:p>
    <w:p>
      <w:pPr>
        <w:pStyle w:val="ListBullet"/>
        <w:spacing w:line="240" w:lineRule="auto"/>
        <w:ind w:left="720"/>
      </w:pPr>
      <w:r>
        <w:rPr>
          <w:lang w:val="sw_KE" w:bidi="sw_KE"/>
        </w:rPr>
      </w:r>
      <w:r>
        <w:rPr>
          <w:lang w:val="sw_KE" w:bidi="sw_KE"/>
        </w:rPr>
        <w:t>Waulize waigizaji wanaoigiza watu vipofu, "Mnahisi vipi?" Unaweza kusikia mambo kama: "Hatujui jinsi ya kuelezea furaha yetu na shukrani kwa Yesu. Uwezo wetu wa kuona sasa unafanya maisha kuwa na maana zaidi kwetu. Ni lazima tuendelee kumfuata Yesu hadi mwisho."</w:t>
      </w:r>
    </w:p>
    <w:p>
      <w:pPr>
        <w:pStyle w:val="ListBullet"/>
        <w:spacing w:line="240" w:lineRule="auto"/>
        <w:ind w:left="720"/>
      </w:pPr>
      <w:r>
        <w:rPr>
          <w:lang w:val="sw_KE" w:bidi="sw_KE"/>
        </w:rPr>
      </w:r>
      <w:r>
        <w:rPr>
          <w:lang w:val="sw_KE" w:bidi="sw_KE"/>
        </w:rPr>
        <w:t>Anzisha tena kitendo.</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Vipofu wawili walikuwa wameketi kando ya barabara wakati walisikia kwamba Yesu alikuwa akipita. Watu wawili vipofu walipiga kelele, "</w:t>
      </w:r>
      <w:r>
        <w:rPr>
          <w:b/>
          <w:lang w:val="sw_KE" w:bidi="sw_KE"/>
        </w:rPr>
        <w:t>Bwana</w:t>
      </w:r>
      <w:r>
        <w:rPr>
          <w:lang w:val="sw_KE" w:bidi="sw_KE"/>
        </w:rPr>
        <w:t xml:space="preserve">, </w:t>
      </w:r>
      <w:r>
        <w:rPr>
          <w:b/>
          <w:lang w:val="sw_KE" w:bidi="sw_KE"/>
        </w:rPr>
        <w:t>Mwana wa Daudi</w:t>
      </w:r>
      <w:r>
        <w:rPr>
          <w:lang w:val="sw_KE" w:bidi="sw_KE"/>
        </w:rPr>
        <w:t xml:space="preserve">, tuonee </w:t>
      </w:r>
      <w:r>
        <w:rPr>
          <w:b/>
          <w:lang w:val="sw_KE" w:bidi="sw_KE"/>
        </w:rPr>
        <w:t>huruma</w:t>
      </w:r>
      <w:r>
        <w:rPr>
          <w:lang w:val="sw_KE" w:bidi="sw_KE"/>
        </w:rPr>
        <w:t>."</w:t>
      </w:r>
    </w:p>
    <w:p>
      <w:pPr/>
      <w:r>
        <w:rPr>
          <w:lang w:val="sw_KE" w:bidi="sw_KE"/>
        </w:rPr>
      </w:r>
      <w:r>
        <w:rPr>
          <w:b/>
          <w:lang w:val="sw_KE" w:bidi="sw_KE"/>
        </w:rPr>
        <w:t>Bwana</w:t>
      </w:r>
      <w:r>
        <w:rPr>
          <w:lang w:val="sw_KE" w:bidi="sw_KE"/>
        </w:rPr>
        <w:t xml:space="preserve"> ni njia ya heshima ya kusema kwamba mtu ni mwalimu wako, au ana mamlaka juu yako. Tafsiri Bwana kwa njia ile ile uliyotafsiri hapo awali, na kumbuka kwamba neno </w:t>
      </w:r>
      <w:r>
        <w:rPr>
          <w:lang w:val="sw_KE" w:bidi="sw_KE"/>
        </w:rPr>
        <w:t>Bwana</w:t>
      </w:r>
      <w:r>
        <w:rPr>
          <w:lang w:val="sw_KE" w:bidi="sw_KE"/>
        </w:rPr>
        <w:t xml:space="preserve"> liko katika Faharasa Kuu.</w:t>
      </w:r>
    </w:p>
    <w:p>
      <w:pPr/>
      <w:r>
        <w:rPr>
          <w:lang w:val="sw_KE" w:bidi="sw_KE"/>
        </w:rPr>
      </w:r>
      <w:r>
        <w:rPr>
          <w:lang w:val="sw_KE" w:bidi="sw_KE"/>
        </w:rPr>
        <w:t xml:space="preserve">Wanaume walimwita Yesu </w:t>
      </w:r>
      <w:r>
        <w:rPr>
          <w:b/>
          <w:lang w:val="sw_KE" w:bidi="sw_KE"/>
        </w:rPr>
        <w:t>Mwana wa Daudi</w:t>
      </w:r>
      <w:r>
        <w:rPr>
          <w:lang w:val="sw_KE" w:bidi="sw_KE"/>
        </w:rPr>
        <w:t xml:space="preserve">! Kifungu hiki ni cheo ambacho kinamaanisha kwamba Yesu alikuwa uzao wa Mfalme Daudi. Wayahudi walitumia cheo hiki ili kurejelea </w:t>
      </w:r>
      <w:r>
        <w:rPr>
          <w:lang w:val="sw_KE" w:bidi="sw_KE"/>
        </w:rPr>
        <w:t>Masihi</w:t>
      </w:r>
      <w:r>
        <w:rPr>
          <w:lang w:val="sw_KE" w:bidi="sw_KE"/>
        </w:rPr>
        <w:t xml:space="preserve">, au Mwokozi Aliyeahidiwa, kwa sababu Mungu aliahidi kwamba Masihi angekuwa uzao wa Daudi. Tafsiri Mwana wa Daudi kwa njia sawa na uliyo nayo awali, na kumbuka kwamba neno </w:t>
      </w:r>
      <w:r>
        <w:rPr>
          <w:lang w:val="sw_KE" w:bidi="sw_KE"/>
        </w:rPr>
        <w:t>Mwana wa Daudi</w:t>
      </w:r>
      <w:r>
        <w:rPr>
          <w:lang w:val="sw_KE" w:bidi="sw_KE"/>
        </w:rPr>
        <w:t xml:space="preserve"> liko katika Faharasa Kuu.</w:t>
      </w:r>
    </w:p>
    <w:p>
      <w:pPr/>
      <w:r>
        <w:rPr>
          <w:lang w:val="sw_KE" w:bidi="sw_KE"/>
        </w:rPr>
      </w:r>
      <w:r>
        <w:rPr>
          <w:lang w:val="sw_KE" w:bidi="sw_KE"/>
        </w:rPr>
        <w:t xml:space="preserve">Wanaume walimwomba Yesu awe na </w:t>
      </w:r>
      <w:r>
        <w:rPr>
          <w:b/>
          <w:lang w:val="sw_KE" w:bidi="sw_KE"/>
        </w:rPr>
        <w:t>rehema</w:t>
      </w:r>
      <w:r>
        <w:rPr>
          <w:lang w:val="sw_KE" w:bidi="sw_KE"/>
        </w:rPr>
        <w:t xml:space="preserve"> juu yao, au kuwaonyesha huruma. Tafsiri rehema kwa njia sawa na uliyo nayo awali na kumbuka kwamba neno </w:t>
      </w:r>
      <w:r>
        <w:rPr>
          <w:lang w:val="sw_KE" w:bidi="sw_KE"/>
        </w:rPr>
        <w:t>rehema</w:t>
      </w:r>
      <w:r>
        <w:rPr>
          <w:lang w:val="sw_KE" w:bidi="sw_KE"/>
        </w:rPr>
        <w:t xml:space="preserve"> linapatikana katika Faharasa Kuu.</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21:1–11</w:t>
      </w:r>
      <w:r>
        <w:rPr>
          <w:lang w:val="sw_KE" w:bidi="sw_KE"/>
        </w:rPr>
      </w:r>
    </w:p>
    <w:p>
      <w:pPr>
        <w:pStyle w:val="Heading3"/>
      </w:pPr>
      <w:r>
        <w:rPr>
          <w:lang w:val="sw_KE" w:bidi="sw_KE"/>
        </w:rPr>
        <w:t>Sikiliza na Moyo</w:t>
      </w:r>
    </w:p>
    <w:p>
      <w:pPr/>
      <w:r>
        <w:rPr>
          <w:lang w:val="sw_KE" w:bidi="sw_KE"/>
        </w:rPr>
      </w:r>
      <w:r>
        <w:rPr>
          <w:lang w:val="sw_KE" w:bidi="sw_KE"/>
        </w:rPr>
        <w:t>Sikiliza Mathayo 21:1–11 na utie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Simulizi hii inaelezea hadithi ambayo inaanza sehemu mpya ya kitabu cha Mathayo. Sehemu hii itakuwa kuhusu wakati wa Yesu katika Yerusalemu katika siku chache za mwisho kabla ya kufa kwenye mslaba. Yesu na wanafunzi wake wamekuwa wakisafiri kwenda Yerusalemu, mji mkuu wa Yudea, ili waweze kushiriki katika tamasha la Pasaka. Katika Agano la Kale, Mungu aliwaambia wanaume wote wa Kiyahudi kukusanyika katika Yerusalemu mara tatu kwa mwaka ili kusherehekea sherehe kwa heshima ya Mungu. Kwa hiyo Yesu na wanafunzi wake walikuwa sehemu ya umati mkubwa wa watu ambao wote walikuwa wakikusanyika katika Yerusalemu.</w:t>
      </w:r>
    </w:p>
    <w:p>
      <w:pPr/>
      <w:r>
        <w:rPr>
          <w:lang w:val="sw_KE" w:bidi="sw_KE"/>
        </w:rPr>
      </w:r>
      <w:r>
        <w:rPr>
          <w:lang w:val="sw_KE" w:bidi="sw_KE"/>
        </w:rPr>
        <w:t>Sherehe ya Pasaka ilikuwa wakati ambapo Wayahudi walikumbuka jinsi Mungu aliwaokoa wakati walikuwa watumwa katika Misri. Wakati huo, wana wote wakubwa zaidi wa Wamisri walikufa, lakini Mungu aliwaambia watu wake kumdhabihu mwana-kondoo ili wana wao wasikufe. Mwana-kondoo alikufa badala ya wana wakubwa zaidi wa watu wa Mungu. Katika sehemu hii ya Mathayo, Yesu anakuja Yerusalemu ili kusherehekea Pasaka. Lakini pia anakuja ili kutimiza Pasaka. Atakuwa kama kondoo ambaye anakufa katika mahali pa watu wa Mungu.</w:t>
      </w:r>
    </w:p>
    <w:p>
      <w:pPr/>
      <w:r>
        <w:rPr>
          <w:lang w:val="sw_KE" w:bidi="sw_KE"/>
        </w:rPr>
      </w:r>
      <w:r>
        <w:rPr>
          <w:lang w:val="sw_KE" w:bidi="sw_KE"/>
        </w:rPr>
        <w:t>Hadithi hii inaanza kwa kutuambia kwamba Yesu na wanafunzi wake sasa wako karibu sana Yerusalemu. Wamefika kijiji kinachoitwa Bethfage, ambacho kilikuwa nje ya jiji la Yerusalemu lakini karibu vya kutosha kwamba mtu angeweza kutembea hadi mjini kwa chini ya saa moja. Mathayo anataja kwamba Bethfage ilikuwa kwenye Mlima wa Mizeituni, mlima mashariki ya Yerusalemu.</w:t>
      </w:r>
    </w:p>
    <w:p>
      <w:pPr/>
      <w:r>
        <w:rPr>
          <w:lang w:val="sw_KE" w:bidi="sw_KE"/>
        </w:rPr>
      </w:r>
      <w:r>
        <w:rPr>
          <w:lang w:val="sw_KE" w:bidi="sw_KE"/>
        </w:rPr>
        <w:t xml:space="preserve">Onyesha timu ramani ya njia ya </w:t>
      </w:r>
      <w:r>
        <w:rPr>
          <w:lang w:val="sw_KE" w:bidi="sw_KE"/>
        </w:rPr>
        <w:t>Yesu kutoka Galilaya hadi Yerusalemu</w:t>
      </w:r>
      <w:r>
        <w:rPr>
          <w:lang w:val="sw_KE" w:bidi="sw_KE"/>
        </w:rPr>
        <w:t>. Onyesha Bethfage na Mlima wa Mizeituni kwenye ramani.</w:t>
      </w:r>
    </w:p>
    <w:p>
      <w:pPr/>
      <w:r>
        <w:rPr>
          <w:lang w:val="sw_KE" w:bidi="sw_KE"/>
        </w:rPr>
      </w:r>
      <w:r>
        <w:rPr>
          <w:lang w:val="sw_KE" w:bidi="sw_KE"/>
        </w:rPr>
        <w:t>Yesu na wanafunzi wake wametembea njia yote hadi hapa kutoka Galilaya. Lakini wakati anaingia Yerusalemu, Yesu anachagua kupanda punda badala ya kutembea. Anawatuma wanafunzi wawili waende kuwafungua na kumletea wanyama wawili: punda jike mkubwa na mwana wake mdogo. Ikiwa mtu yeyote anawauliza kwa nini wanachukua wanyama, Yesu anawaambia wanafunzi kusema tu kwamba Bwana anawahitaji.</w:t>
      </w:r>
    </w:p>
    <w:p>
      <w:pPr/>
      <w:r>
        <w:rPr>
          <w:lang w:val="sw_KE" w:bidi="sw_KE"/>
        </w:rPr>
      </w:r>
      <w:r>
        <w:rPr>
          <w:lang w:val="sw_KE" w:bidi="sw_KE"/>
        </w:rPr>
        <w:t xml:space="preserve">Onyesha timu picha ya </w:t>
      </w:r>
      <w:r>
        <w:rPr>
          <w:lang w:val="sw_KE" w:bidi="sw_KE"/>
        </w:rPr>
        <w:t>punda wa kike na mwanapunda</w:t>
      </w:r>
      <w:r>
        <w:rPr>
          <w:lang w:val="sw_KE" w:bidi="sw_KE"/>
        </w:rPr>
        <w:t>.</w:t>
      </w:r>
    </w:p>
    <w:p>
      <w:pPr/>
      <w:r>
        <w:rPr>
          <w:lang w:val="sw_KE" w:bidi="sw_KE"/>
        </w:rPr>
      </w:r>
      <w:r>
        <w:rPr>
          <w:lang w:val="sw_KE" w:bidi="sw_KE"/>
        </w:rPr>
        <w:t>Kuja katika Yerusalemu kwa njia hii ilikuwa kama kusema, "Mimi ni mfalme wako na mwokozi," hata ingawa Yesu hakusema maneno hayo. Imewakumbusha watu wa Mfalme Daudi wa Agano la Kale kurudi Yerusalemu baada ya kushinda vita dhidi ya watu ambao walikuwa wakiasi dhidi yake. Hata ingawa Daudi alishinda vita, alirudi kwa amani. Hakulipiza kisasi watu ambao walikuwa wamepigana dhidi yake. Yesu kupanda punda kuingia Yerusalemu pia kungewakumbusha watu kuhusu sehemu ya maandiko kutoka kwa nabii Zekaria. Mathayo ananukuu simulizi hii ili kuweka ujumbe wake wazi zaidi. Simulizi inaanza kwa kusema, "Sema kwa Binti Sayuni," au "Sema kwa Binti Sayuni," kulingana na tafsiri gani unayosoma. "Binti ya Sayuni" ni kifungu cha kawaida katika Agano la Kale ambacho kinamaanisha watu wa Yerusalemu. Katika unabii wake, Zekaria aliahidi kwamba mfalme wa Yerusalemu angekuja Yerusalemu akipanda punda. Mfalme angekuwa mpole au mnyenyekevu. Punda ni mnyama wa amani, si kama farasi wenye nguvu ambao wafalme wangepanda wakati walikwenda kupigana dhidi ya makabila mengine au watu. Kwa hiyo Yesu anaonyesha kwamba yeye ni mfalme na masihi, au mwokozi, lakini yeye si kama wafalme wa wanadamu ambao wanataka kuwatesa na kutawala watu.</w:t>
      </w:r>
    </w:p>
    <w:p>
      <w:pPr/>
      <w:r>
        <w:rPr>
          <w:lang w:val="sw_KE" w:bidi="sw_KE"/>
        </w:rPr>
      </w:r>
      <w:r>
        <w:rPr>
          <w:lang w:val="sw_KE" w:bidi="sw_KE"/>
        </w:rPr>
        <w:t>Sitisha hapa na mjadili maswali yafuatayo na timu yako: Katika utamaduni wenu, kiongozi anaonekanaje na anafanya vipi? Unaweza kuonaje au kujuaje kwamba mtu ni kiongozi? Inakuwaje kiongozi anaposafiri kutoka sehemu moja hadi nyingine?</w:t>
      </w:r>
    </w:p>
    <w:p>
      <w:pPr/>
      <w:r>
        <w:rPr>
          <w:lang w:val="sw_KE" w:bidi="sw_KE"/>
        </w:rPr>
      </w:r>
      <w:r>
        <w:rPr>
          <w:lang w:val="sw_KE" w:bidi="sw_KE"/>
        </w:rPr>
        <w:t>Baada ya kutoa nukuu hii kutoka kwa Zekaria, Mathayo anatuambia kwamba wanafunzi wawili walifanya kile Yesu aliwaambia kufanya. Walimleta mama na mtoto wa punda, na waliweka mavazi juu ya migongo yao ili Yesu aketi juu yake. Mathayo haituambii ni punda gani ambao Yesu alikuwa amepanda kwa kweli. Injili za Marko na Luka zinatuambia kwamba Yesu alipanda mwanapunda ambaye hakuna mtu aliyekuwa amewahi kumkalia. Hiyo ingemaanisha punda anaweza kuwa na hofu kwa urahisi na hofu katika umati mkubwa. Kwa hiyo inawezekana kwamba Yesu aliwaambia kuleta mama pia kwa sababu hiyo ingemsaidia punda mdogo kutulia.</w:t>
      </w:r>
    </w:p>
    <w:p>
      <w:pPr/>
      <w:r>
        <w:rPr>
          <w:lang w:val="sw_KE" w:bidi="sw_KE"/>
        </w:rPr>
      </w:r>
      <w:r>
        <w:rPr>
          <w:lang w:val="sw_KE" w:bidi="sw_KE"/>
        </w:rPr>
        <w:t>Yesu anaketi kwenye punda na anaanza kupanda juu ya mlima na chini ya upande mwingine kuelekea mji wa Yerusalemu. Pia kuna umati mkubwa na Yesu. Wao ni Wayahudi wengine ambao wanasafiri kwenda Yerusalemu kwa Pasaka. Wengi miongoni mwao wangeweza kuja kutoka Galilaya kama Yesu. Huenda kulikuwa na watu wengi katika umati ambao walikuwa wakimfuata Yesu na kusikiliza mafundisho yake kwa muda. Wanamheshimu kama masihi wao na mfalme kwa kuweka mavazi na matawi ya miti kwenye barabara ambapo anakaribia kufika. Wanapiga kelele sifa ambazo zinatoka katika Zaburi: "Hosanna," na "Heri yeye ajaye kwa jina la Bwana." Wanamwita Yesu "mwana wa Daudi," cheo ambacho watu walielewa kilimaanisha mfalme kutoka kwa familia ya Daudi ambaye Mungu aliahidi angeokoa Israeli.</w:t>
      </w:r>
    </w:p>
    <w:p>
      <w:pPr/>
      <w:r>
        <w:rPr>
          <w:lang w:val="sw_KE" w:bidi="sw_KE"/>
        </w:rPr>
      </w:r>
      <w:r>
        <w:rPr>
          <w:lang w:val="sw_KE" w:bidi="sw_KE"/>
        </w:rPr>
        <w:t xml:space="preserve">Onyesha timu picha ya </w:t>
      </w:r>
      <w:r>
        <w:rPr>
          <w:lang w:val="sw_KE" w:bidi="sw_KE"/>
        </w:rPr>
        <w:t>Mlima wa Mizeituni</w:t>
      </w:r>
      <w:r>
        <w:rPr>
          <w:lang w:val="sw_KE" w:bidi="sw_KE"/>
        </w:rPr>
        <w:t xml:space="preserve"> kama kuonekana kutoka Yerusalemu.</w:t>
      </w:r>
    </w:p>
    <w:p>
      <w:pPr/>
      <w:r>
        <w:rPr>
          <w:lang w:val="sw_KE" w:bidi="sw_KE"/>
        </w:rPr>
      </w:r>
      <w:r>
        <w:rPr>
          <w:lang w:val="sw_KE" w:bidi="sw_KE"/>
        </w:rPr>
        <w:t>Kwa wakati huu, Yesu anaingia mji wa Yerusalemu. Kama miji mingine katika Israeli ya kale, Yerusalemu ilikuwa na ukuta mkubwa karibu na hilo ili kuwazuia maadui wasije kuingia katika mji. Kulikuwa na malango katika maeneo tofauti ambayo watu katika mji wangeweza kufunga kama wangesikia kwamba adui alikuwa akija. Yesu na wasafiri wengine walipaswa kwenda kupitia moja ya malango hayo ili kuingia katika mji.</w:t>
      </w:r>
    </w:p>
    <w:p>
      <w:pPr/>
      <w:r>
        <w:rPr>
          <w:lang w:val="sw_KE" w:bidi="sw_KE"/>
        </w:rPr>
      </w:r>
      <w:r>
        <w:rPr>
          <w:lang w:val="sw_KE" w:bidi="sw_KE"/>
        </w:rPr>
        <w:t xml:space="preserve">Onyesha timu picha ya kuta </w:t>
      </w:r>
      <w:r>
        <w:rPr>
          <w:lang w:val="sw_KE" w:bidi="sw_KE"/>
        </w:rPr>
        <w:t>za mji na lango ambapo watu wanaweza kuingia</w:t>
      </w:r>
      <w:r>
        <w:rPr>
          <w:lang w:val="sw_KE" w:bidi="sw_KE"/>
        </w:rPr>
        <w:t>.</w:t>
      </w:r>
    </w:p>
    <w:p>
      <w:pPr/>
      <w:r>
        <w:rPr>
          <w:lang w:val="sw_KE" w:bidi="sw_KE"/>
        </w:rPr>
      </w:r>
      <w:r>
        <w:rPr>
          <w:lang w:val="sw_KE" w:bidi="sw_KE"/>
        </w:rPr>
        <w:t>Baada ya kuingia malango ya mji, Mathayo anatuambia kuhusu mmenyuko wa watu ambao waliishi katika Yerusalemu. Kulikuwa na vurugu kubwa, na watu walikuwa wakishangaa, "Huyu ni nani?" Watu wanaweza kuwa na wasiwasi kwamba mtu anayekuja katika mji kama mfalme anaweza kuleta taabu na watawala waliopo wa Yerusalemu. Watu pia wanaweza kuwa na mashaka kuhusu Yesu kwa sababu alikuwa mgeni kutoka Galilaya, si mzaliwa wa Yerusalemu kama walivyokuwa.</w:t>
      </w:r>
    </w:p>
    <w:p>
      <w:pPr/>
      <w:r>
        <w:rPr>
          <w:lang w:val="sw_KE" w:bidi="sw_KE"/>
        </w:rPr>
      </w:r>
      <w:r>
        <w:rPr>
          <w:lang w:val="sw_KE" w:bidi="sw_KE"/>
        </w:rPr>
        <w:t>Umati wa wasafiri ambao wako na Yesu wanajibu swali ambalo watu wa Yerusalemu wanauliza. Wanasema, "Huyu ni Yesu, nabii kutoka Nazareti katika Galilaya." Kwa kumwita nabii wanaonyesha kwamba wanaamini Mungu amemtuma. Kwa kuelezea jina la kijiji chake na mkoa, wanaonyesha kwamba Yerusalemu si nyumba yake. Hii inaweka mvutano na watu na haswa viongozi katika Yerusalemu ambao wataendelea kuongezeka katika hadithi ambazo zitafuata hadithi hii.</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3.</w:t>
      </w:r>
    </w:p>
    <w:p>
      <w:pPr/>
      <w:r>
        <w:rPr>
          <w:lang w:val="sw_KE" w:bidi="sw_KE"/>
        </w:rPr>
      </w:r>
      <w:r>
        <w:rPr>
          <w:b/>
          <w:lang w:val="sw_KE" w:bidi="sw_KE"/>
        </w:rPr>
        <w:t>Tukio la kwanza:</w:t>
      </w:r>
      <w:r>
        <w:rPr>
          <w:lang w:val="sw_KE" w:bidi="sw_KE"/>
        </w:rPr>
        <w:t xml:space="preserve"> Yesu na wanafunzi wake wamekuwa wakisafiri kwa muda, na sasa wako karibu na Yerusalemu. Wakafika katika kijiji kinachoitwa Bethfage. Yesu anatuma wanafunzi wawili kumletea punda wa kupanda anapoingia Yerusalemu.</w:t>
      </w:r>
    </w:p>
    <w:p>
      <w:pPr/>
      <w:r>
        <w:rPr>
          <w:lang w:val="sw_KE" w:bidi="sw_KE"/>
        </w:rPr>
      </w:r>
      <w:r>
        <w:rPr>
          <w:b/>
          <w:lang w:val="sw_KE" w:bidi="sw_KE"/>
        </w:rPr>
        <w:t>Tukio la pili:</w:t>
      </w:r>
      <w:r>
        <w:rPr>
          <w:lang w:val="sw_KE" w:bidi="sw_KE"/>
        </w:rPr>
        <w:t xml:space="preserve"> Yesu anaketi kwenye punda na umati unaosafiri pamoja naye unatanda mavazi yao na matawi kwenye barabara wakati anapanda kutoka Mlima wa Mizeituni kuelekea Yerusalemu. Wanapiga kelele za kumsifu Mungu wanapoondoka.</w:t>
      </w:r>
    </w:p>
    <w:p>
      <w:pPr/>
      <w:r>
        <w:rPr>
          <w:lang w:val="sw_KE" w:bidi="sw_KE"/>
        </w:rPr>
      </w:r>
      <w:r>
        <w:rPr>
          <w:b/>
          <w:lang w:val="sw_KE" w:bidi="sw_KE"/>
        </w:rPr>
        <w:t>Tukio la tatu:</w:t>
      </w:r>
      <w:r>
        <w:rPr>
          <w:lang w:val="sw_KE" w:bidi="sw_KE"/>
        </w:rPr>
        <w:t xml:space="preserve"> Yesu anaingia mji wa Yerusalemu, bado anaendesha punda na umati mkubwa karibu naye. Watu wa Yerusalemu wanasumbuliwa na kuuliza yeye ni nani. Watu katika umati wa wasafiri wanajibu, "Yeye ni Yesu, nabii kutoka Nazareti katika Galilaya."</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wawili wa Yesu</w:t>
      </w:r>
    </w:p>
    <w:p>
      <w:pPr>
        <w:pStyle w:val="ListBullet"/>
        <w:spacing w:line="240" w:lineRule="auto"/>
        <w:ind w:left="720"/>
      </w:pPr>
      <w:r>
        <w:rPr>
          <w:lang w:val="sw_KE" w:bidi="sw_KE"/>
        </w:rPr>
      </w:r>
      <w:r>
        <w:rPr>
          <w:lang w:val="sw_KE" w:bidi="sw_KE"/>
        </w:rPr>
        <w:t>Wengine 10 wa wafuasi 12 wa Yesu</w:t>
      </w:r>
    </w:p>
    <w:p>
      <w:pPr>
        <w:pStyle w:val="ListBullet"/>
        <w:spacing w:line="240" w:lineRule="auto"/>
        <w:ind w:left="720"/>
      </w:pPr>
      <w:r>
        <w:rPr>
          <w:lang w:val="sw_KE" w:bidi="sw_KE"/>
        </w:rPr>
      </w:r>
      <w:r>
        <w:rPr>
          <w:lang w:val="sw_KE" w:bidi="sw_KE"/>
        </w:rPr>
        <w:t>Watu wanaosafiri kwenda Yerusalemu kwa tamasha</w:t>
      </w:r>
    </w:p>
    <w:p>
      <w:pPr>
        <w:pStyle w:val="ListBullet"/>
        <w:spacing w:line="240" w:lineRule="auto"/>
        <w:ind w:left="720"/>
      </w:pPr>
      <w:r>
        <w:rPr>
          <w:lang w:val="sw_KE" w:bidi="sw_KE"/>
        </w:rPr>
      </w:r>
      <w:r>
        <w:rPr>
          <w:lang w:val="sw_KE" w:bidi="sw_KE"/>
        </w:rPr>
        <w:t>Watu katika Yerusalemu</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Wakati hadithi inaanza, Yesu na wanafunzi wake wamekuwa wakisafiri kwa pengine wiki ili kufika Yerusalemu kutoka Galilaya. Wanafika kijiji cha mwisho kabla ya Yerusalemu, ambayo iko upande wa mlima karibu na Yerusalemu. Kati ya mahali ambapo wako na Yerusalemu kuna bonde.</w:t>
      </w:r>
    </w:p>
    <w:p>
      <w:pPr/>
      <w:r>
        <w:rPr>
          <w:lang w:val="sw_KE" w:bidi="sw_KE"/>
        </w:rPr>
      </w:r>
      <w:r>
        <w:rPr>
          <w:lang w:val="sw_KE" w:bidi="sw_KE"/>
        </w:rPr>
        <w:t>Ni muhimu kukumbuka kwamba wanaume wote wa Kiyahudi walitarajiwa kusafiri kwenda Yerusalemu kwa tamasha la Pasaka. Kwa hiyo barabara zingekuwa zimejaa sana. Hakukuwa na maeneo ya kutosha katika Yerusalemu kwa wageni wote kukaa, kwa hiyo watu wangelala katika mahema yote karibu na mji wakati wa tamasha. Mathayo anasema kwamba "umati mkubwa" karibu na Yesu sasa umekuwa "umati mkubwa."</w:t>
      </w:r>
    </w:p>
    <w:p>
      <w:pPr/>
      <w:r>
        <w:rPr>
          <w:lang w:val="sw_KE" w:bidi="sw_KE"/>
        </w:rPr>
      </w:r>
      <w:r>
        <w:rPr>
          <w:lang w:val="sw_KE" w:bidi="sw_KE"/>
        </w:rPr>
        <w:t>Wakati wanakuja kwenye kijiji cha Bethfage, Yesu anatuma wanafunzi wake wawili katika kijiji. Bethfage ilikuwa kijiji ambapo kati ya watu 50 hadi 150 wanaweza kuwa wameishi. Yesu anawapa wanafunzi maelekezo kuhusu mahali ambapo watapata punda wawili, mama na mtoto. Anasema kuwafungua na kuwaleta kwake. Ikiwa mtu yeyote anasema chochote kwao, anawaambia kusema, "Bwana anawahitaji."</w:t>
      </w:r>
    </w:p>
    <w:p>
      <w:pPr/>
      <w:r>
        <w:rPr>
          <w:lang w:val="sw_KE" w:bidi="sw_KE"/>
        </w:rPr>
      </w:r>
      <w:r>
        <w:rPr>
          <w:lang w:val="sw_KE" w:bidi="sw_KE"/>
        </w:rPr>
        <w:t>Simulizi kisha inajumuisha nukuu kutoka kwa nabii Zekaria. Yesu anatimiza unabii wa Zekaria wa mfalme wa amani ambaye atakuja Yerusalemu akiketi kwenye punda, si farasi wa vita wa nguvu. Huenda watu walikuwa wanakumbuka maandiko hayo Yesu alipoingia Yerusalemu akiwa amepanda, kwa sababu yalikuwa yanajulikana kwao.</w:t>
      </w:r>
    </w:p>
    <w:p>
      <w:pPr/>
      <w:r>
        <w:rPr>
          <w:lang w:val="sw_KE" w:bidi="sw_KE"/>
        </w:rPr>
      </w:r>
      <w:r>
        <w:rPr>
          <w:lang w:val="sw_KE" w:bidi="sw_KE"/>
        </w:rPr>
        <w:t>Wanafunzi wawili wanaleta punda, na wanafunzi wa Yesu wanaeneza mavazi kwenye migongo yao kwa Yesu ili kuketi juu. Kisha wanaanza kusafiri maili 1 au 2 ya mwisho ya safari yao kwa Yerusalemu. Pengine wangekwenda kupanda juu ya Mlima wa Mizeituni, na baada ya kuja juu ya mlima, wangekwenda chini katika bonde kati ya Bethfage na Yerusalemu. Kisha wangekwenda tena kuelekea malango ya mji wa Yerusalemu. Umati unaotembea pamoja na Yesu ulikuwa mkubwa sana. Walipiga kelele za sifa walipoenda. Na wanatandaza mavazi yao kwenye ardhi mbele yake ili kuonyesha kwamba walimheshimu kama mfalme. Pia wanaeneza matawi kutoka kwa miti ya mitende kwenye barabara. Kila mtu kwa kweli angeona msafara huu mkubwa na wa kelele.</w:t>
      </w:r>
    </w:p>
    <w:p>
      <w:pPr/>
      <w:r>
        <w:rPr>
          <w:lang w:val="sw_KE" w:bidi="sw_KE"/>
        </w:rPr>
      </w:r>
      <w:r>
        <w:rPr>
          <w:lang w:val="sw_KE" w:bidi="sw_KE"/>
        </w:rPr>
        <w:t>Wakati Yesu na wanafunzi wake hatimaye wanaingia malango ya mji, wanasababisha vurugu katika Yerusalemu. Watu kutoka mji wanaanza kuuliza, "Huyu ni nani?" Na umati na Yesu wanajibu, "Huyu ni Yesu, nabii kutoka Nazareti katika Galilaya."</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3.</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wawili wa Yesu</w:t>
      </w:r>
    </w:p>
    <w:p>
      <w:pPr>
        <w:pStyle w:val="ListBullet"/>
        <w:spacing w:line="240" w:lineRule="auto"/>
        <w:ind w:left="720"/>
      </w:pPr>
      <w:r>
        <w:rPr>
          <w:lang w:val="sw_KE" w:bidi="sw_KE"/>
        </w:rPr>
      </w:r>
      <w:r>
        <w:rPr>
          <w:lang w:val="sw_KE" w:bidi="sw_KE"/>
        </w:rPr>
        <w:t>Wale wengine 10 kati ya wanafunzi 12 wa karibu zaidi wa Yesu</w:t>
      </w:r>
    </w:p>
    <w:p>
      <w:pPr>
        <w:pStyle w:val="ListBullet"/>
        <w:spacing w:line="240" w:lineRule="auto"/>
        <w:ind w:left="720"/>
      </w:pPr>
      <w:r>
        <w:rPr>
          <w:lang w:val="sw_KE" w:bidi="sw_KE"/>
        </w:rPr>
      </w:r>
      <w:r>
        <w:rPr>
          <w:lang w:val="sw_KE" w:bidi="sw_KE"/>
        </w:rPr>
        <w:t>Umati mkubwa uliokuwa ukisafiri kwenda Yerusalemu kwa ajili ya sikukuu</w:t>
      </w:r>
    </w:p>
    <w:p>
      <w:pPr>
        <w:pStyle w:val="ListBullet"/>
        <w:spacing w:line="240" w:lineRule="auto"/>
        <w:ind w:left="720"/>
      </w:pPr>
      <w:r>
        <w:rPr>
          <w:lang w:val="sw_KE" w:bidi="sw_KE"/>
        </w:rPr>
      </w:r>
      <w:r>
        <w:rPr>
          <w:lang w:val="sw_KE" w:bidi="sw_KE"/>
        </w:rPr>
        <w:t>Watu katika Yerusalemu</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Hakikisha kwamba timu inaelewa maeneo tofauti katika hadithi. Inaanza kwenye Mlima wa Mizeituni, mlima mashariki ya Yerusalemu, karibu na kijiji kinachoitwa Bethfage. Yesu anatuma wanafunzi wawili katika kijiji na kuwaambia mahali ambapo wanaweza kupata punda wawili. Anasema muwafungue punda na kuwaleta kwake.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wawili, "Mnahisi vipi wakati Yesu anawaambia kuchukua punda hawa wawili?" Unaweza kusikia majibu kama, "Kuaibika," "Ninaogopa kwamba mtu atatushtaki kwa kuiba," au "Ninahisi ajabu, lakini ninamwamini Yesu."</w:t>
      </w:r>
    </w:p>
    <w:p>
      <w:pPr>
        <w:pStyle w:val="ListBullet"/>
        <w:spacing w:line="240" w:lineRule="auto"/>
        <w:ind w:left="720"/>
      </w:pPr>
      <w:r>
        <w:rPr>
          <w:lang w:val="sw_KE" w:bidi="sw_KE"/>
        </w:rPr>
      </w:r>
      <w:r>
        <w:rPr>
          <w:lang w:val="sw_KE" w:bidi="sw_KE"/>
        </w:rPr>
        <w:t>Anzisha kitendo tena.</w:t>
      </w:r>
    </w:p>
    <w:p>
      <w:pPr/>
      <w:r>
        <w:rPr>
          <w:lang w:val="sw_KE" w:bidi="sw_KE"/>
        </w:rPr>
      </w:r>
      <w:r>
        <w:rPr>
          <w:lang w:val="sw_KE" w:bidi="sw_KE"/>
        </w:rPr>
        <w:t>Wakati Yesu anaketi juu ya punda na kuanza safari ya mwisho kuelekea Yerusalemu, umati wa wasafiri na Yesu ni mkubwa sana. Tayari ni wakati wa kusisimua kwa sababu wanawasili Yerusalemu kwa ajili ya sikukuu. Timu inaweza kuigiza jinsi ilivyokuwa kusafiri katika umati mkubwa kama huo wa watu. Katikati ya umati ni Yesu, akipanda punda kama Zekaria alivyokuwa ameahidi Masihi angefanya. Mathayo anatuambia kwamba watu wengi walivua mavazi yao na kuyatandaza chini mbele ya Yesu. Fikiria ni majoho mangapi yangekuwa hapo! Watu wanapaza sauti za sifa na kumwita Yesu, "Mwana wa Daudi."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umati wa wasafiri, "Mnahisi vipi sasa?" Unaweza kusikia majibu kama, "Ninafurahi sana!" "Ninafurahi kwamba mfalme wetu hatimaye yuko hapa ili kutuokoa." "Ninahisi kuheshimiwa kwamba niliweza kuona hii."</w:t>
      </w:r>
    </w:p>
    <w:p>
      <w:pPr>
        <w:pStyle w:val="ListBullet"/>
        <w:spacing w:line="240" w:lineRule="auto"/>
        <w:ind w:left="720"/>
      </w:pPr>
      <w:r>
        <w:rPr>
          <w:lang w:val="sw_KE" w:bidi="sw_KE"/>
        </w:rPr>
      </w:r>
      <w:r>
        <w:rPr>
          <w:lang w:val="sw_KE" w:bidi="sw_KE"/>
        </w:rPr>
        <w:t>Muulize mwigizaji anayeigiza Yesu, "Unahisi vipi sasa?" Unaweza kusikia majibu kama, "Ninapenda watu hawa," au "Ninafurahi kusikia wakimsifu Mungu," au "Ninahuzunika kidogo kwa sababu najua wote watakimbia wakati ninakamatwa."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Umati unakwenda kupita kilele cha kilima, chini katika bonde, na kisha kwenda juu tena kuelekea mji wa Yerusalemu. Watu katika Yerusalemu pengine walikuwa wakitazama. Wangeweza kuona maandamano yote.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watu wa Yerusalemu, "Mnafikiri nini wakati mnamwona Yesu na umati mkubwa wakija?" Unaweza kusikia majibu kama, "Nimechanganyikiwa," "Nina wasiwasi," au "Sijui kile kinatokea."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Hakikisha timu inaigiza wakati ambapo Yesu anapita kupitia malango ya mji na kuwasili katika mji wa Yerusalemu. Sasa umati katika Yerusalemu na umati wa wasafiri wanakutana. Mathayo anasema kulikuwa na msukosuko katika mji. Hilo lingeonekanaje? Watu wa Yerusalemu wanaanza kuuliza, "Huyu ni nani?" Umati wa wasafiri unajibu, "Huyu ni Yesu, nabii kutoka Nazareti katika Galilaya."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watu wa Yerusalemu, "Mnafikiri nini sasa?" Unaweza kusikia majibu kama, "Sina hakika kuhusu Yesu huyu," au "Wageni hawa wanafanya usumbufu mkubwa," au "Nina udadisi."</w:t>
      </w:r>
    </w:p>
    <w:p>
      <w:pPr>
        <w:pStyle w:val="ListBullet"/>
        <w:spacing w:line="240" w:lineRule="auto"/>
        <w:ind w:left="720"/>
      </w:pPr>
      <w:r>
        <w:rPr>
          <w:lang w:val="sw_KE" w:bidi="sw_KE"/>
        </w:rPr>
      </w:r>
      <w:r>
        <w:rPr>
          <w:lang w:val="sw_KE" w:bidi="sw_KE"/>
        </w:rPr>
        <w:t>Waulize waigizaji wanaoigiza umati wa wasafiri, "Mnafikiri nini?" Unaweza kusikia majibu kama, "Nina wasiwasi kuhusu kile kinachoweza kutokea baadaye," au "Ninaona fahari kwamba nabii mkubwa kama huyo amekuja kutoka Galilaya."</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Yesu, pamoja na wasafiri wengine wengi, yuko karibu sana kuwasili katika </w:t>
      </w:r>
      <w:r>
        <w:rPr>
          <w:b/>
          <w:lang w:val="sw_KE" w:bidi="sw_KE"/>
        </w:rPr>
        <w:t>Yerusalemu</w:t>
      </w:r>
      <w:r>
        <w:rPr>
          <w:lang w:val="sw_KE" w:bidi="sw_KE"/>
        </w:rPr>
        <w:t xml:space="preserve">. Yerusalemu ilikuwa mji mkuu wa Israeli. Tazama Faharasa Kuu kwa maelezo zaidi kuhusu </w:t>
      </w:r>
      <w:r>
        <w:rPr>
          <w:lang w:val="sw_KE" w:bidi="sw_KE"/>
        </w:rPr>
        <w:t>Yerusalemu</w:t>
      </w:r>
      <w:r>
        <w:rPr>
          <w:lang w:val="sw_KE" w:bidi="sw_KE"/>
        </w:rPr>
        <w:t>.</w:t>
      </w:r>
    </w:p>
    <w:p>
      <w:pPr/>
      <w:r>
        <w:rPr>
          <w:lang w:val="sw_KE" w:bidi="sw_KE"/>
        </w:rPr>
      </w:r>
      <w:r>
        <w:rPr>
          <w:lang w:val="sw_KE" w:bidi="sw_KE"/>
        </w:rPr>
        <w:t xml:space="preserve">Wasafiri wanafika </w:t>
      </w:r>
      <w:r>
        <w:rPr>
          <w:b/>
          <w:lang w:val="sw_KE" w:bidi="sw_KE"/>
        </w:rPr>
        <w:t>Mlima wa Mizeituni</w:t>
      </w:r>
      <w:r>
        <w:rPr>
          <w:lang w:val="sw_KE" w:bidi="sw_KE"/>
        </w:rPr>
        <w:t xml:space="preserve">, ambapo kuna kijiji kinachoitwa Bethfage. Mlima wa Mizeituni ulikuwa jina la kilima kikubwa karibu na Yerusalemu, mahali ambapo miti ya mizeituni ilikua. Yesu anatuma </w:t>
      </w:r>
      <w:r>
        <w:rPr>
          <w:b/>
          <w:lang w:val="sw_KE" w:bidi="sw_KE"/>
        </w:rPr>
        <w:t>wanafunzi</w:t>
      </w:r>
      <w:r>
        <w:rPr>
          <w:lang w:val="sw_KE" w:bidi="sw_KE"/>
        </w:rPr>
        <w:t xml:space="preserve"> wake wawili katika kijiji na kuwaambia wamlete punda wawili ambao watawaona hapo. </w:t>
      </w:r>
      <w:r>
        <w:rPr>
          <w:lang w:val="sw_KE" w:bidi="sw_KE"/>
        </w:rPr>
        <w:t>Wanafunzi</w:t>
      </w:r>
      <w:r>
        <w:rPr>
          <w:lang w:val="sw_KE" w:bidi="sw_KE"/>
        </w:rPr>
        <w:t xml:space="preserve"> walikuwa wafuasi wa karibu zaidi wa Yesu, ambao walikuwa pamoja naye kwa huduma yake kubwa ya umma. Tazama Faharasa Kuu kwa maelezo kamili ya neno hili. Tumia neno sawa na ulilotumia katika maeneo mengine katika injili.</w:t>
      </w:r>
    </w:p>
    <w:p>
      <w:pPr/>
      <w:r>
        <w:rPr>
          <w:lang w:val="sw_KE" w:bidi="sw_KE"/>
        </w:rPr>
      </w:r>
      <w:r>
        <w:rPr>
          <w:lang w:val="sw_KE" w:bidi="sw_KE"/>
        </w:rPr>
        <w:t>Yesu pia anawaambia wanafunzi wawili kwamba ikiwa mtu yeyote anawauliza kuhusu kuchukua wanyama, wanapaswa kusema, "</w:t>
      </w:r>
      <w:r>
        <w:rPr>
          <w:b/>
          <w:lang w:val="sw_KE" w:bidi="sw_KE"/>
        </w:rPr>
        <w:t>Bwana</w:t>
      </w:r>
      <w:r>
        <w:rPr>
          <w:lang w:val="sw_KE" w:bidi="sw_KE"/>
        </w:rPr>
        <w:t xml:space="preserve"> anawahitaji," na kisha mtu atawatuma mara moja. Neno</w:t>
      </w:r>
      <w:r>
        <w:rPr>
          <w:lang w:val="sw_KE" w:bidi="sw_KE"/>
        </w:rPr>
        <w:t>Bwana</w:t>
      </w:r>
      <w:r>
        <w:rPr>
          <w:lang w:val="sw_KE" w:bidi="sw_KE"/>
        </w:rPr>
        <w:t xml:space="preserve"> linaweza kumaanisha mwalimu, kiongozi mkuu, au mmiliki. Kwa maana ya kawaida ya juu, hili ni jina la heshima kwa mtu anayeheshimiwa, kama vile “bwana.” Tazama Faharasa Kuu kwa ufafanuzi kamili. Baadhi ya watu wanaamini kwamba njia nyingine ya kuelewa sentensi hii ni, "Bwana wao anawahitaji." Ikiwa unatumia neno "Bwana," hakikisha kutumia neno sawa na ambalo umelitumia katika maeneo mengine.</w:t>
      </w:r>
    </w:p>
    <w:p>
      <w:pPr/>
      <w:r>
        <w:rPr>
          <w:lang w:val="sw_KE" w:bidi="sw_KE"/>
        </w:rPr>
      </w:r>
      <w:r>
        <w:rPr>
          <w:lang w:val="sw_KE" w:bidi="sw_KE"/>
        </w:rPr>
        <w:t xml:space="preserve">Kisha hadithi inatuambia kwamba kupitia matukio haya Yesu </w:t>
      </w:r>
      <w:r>
        <w:rPr>
          <w:b/>
          <w:lang w:val="sw_KE" w:bidi="sw_KE"/>
        </w:rPr>
        <w:t>alitimiza</w:t>
      </w:r>
      <w:r>
        <w:rPr>
          <w:lang w:val="sw_KE" w:bidi="sw_KE"/>
        </w:rPr>
        <w:t xml:space="preserve"> maneno ya </w:t>
      </w:r>
      <w:r>
        <w:rPr>
          <w:b/>
          <w:lang w:val="sw_KE" w:bidi="sw_KE"/>
        </w:rPr>
        <w:t>nabii</w:t>
      </w:r>
      <w:r>
        <w:rPr>
          <w:lang w:val="sw_KE" w:bidi="sw_KE"/>
        </w:rPr>
        <w:t xml:space="preserve"> Zekaria.</w:t>
      </w:r>
    </w:p>
    <w:p>
      <w:pPr/>
      <w:r>
        <w:rPr>
          <w:lang w:val="sw_KE" w:bidi="sw_KE"/>
        </w:rPr>
      </w:r>
      <w:r>
        <w:rPr>
          <w:b/>
          <w:lang w:val="sw_KE" w:bidi="sw_KE"/>
        </w:rPr>
        <w:t>Kutimiza</w:t>
      </w:r>
      <w:r>
        <w:rPr>
          <w:lang w:val="sw_KE" w:bidi="sw_KE"/>
        </w:rPr>
        <w:t xml:space="preserve"> ina maana kukamilisha kitu. Maneno ambayo Zekaria alizungumza miaka mingi iliyopita sasa yanakuja kweli.</w:t>
      </w:r>
    </w:p>
    <w:p>
      <w:pPr/>
      <w:r>
        <w:rPr>
          <w:lang w:val="sw_KE" w:bidi="sw_KE"/>
        </w:rPr>
      </w:r>
      <w:r>
        <w:rPr>
          <w:lang w:val="sw_KE" w:bidi="sw_KE"/>
        </w:rPr>
        <w:t>Nabii</w:t>
      </w:r>
      <w:r>
        <w:rPr>
          <w:lang w:val="sw_KE" w:bidi="sw_KE"/>
        </w:rPr>
        <w:t xml:space="preserve"> linamaanisha mtu ambaye anapokea ujumbe kutoka kwa Mungu na kuwapa watu. Kwa ufafanuzi kamili zaidi, angalia Faharasa Kuu. Tumia neno sawa kwa nabii ambalo umelitumia katika maeneo mengine.</w:t>
      </w:r>
    </w:p>
    <w:p>
      <w:pPr/>
      <w:r>
        <w:rPr>
          <w:lang w:val="sw_KE" w:bidi="sw_KE"/>
        </w:rPr>
      </w:r>
      <w:r>
        <w:rPr>
          <w:lang w:val="sw_KE" w:bidi="sw_KE"/>
        </w:rPr>
        <w:t xml:space="preserve">Mathayo sasa ananukuu unabii. Inaanza kwa kusema, "Ambia </w:t>
      </w:r>
      <w:r>
        <w:rPr>
          <w:b/>
          <w:lang w:val="sw_KE" w:bidi="sw_KE"/>
        </w:rPr>
        <w:t>Binti ya Sayuni</w:t>
      </w:r>
      <w:r>
        <w:rPr>
          <w:lang w:val="sw_KE" w:bidi="sw_KE"/>
        </w:rPr>
        <w:t xml:space="preserve">." </w:t>
      </w:r>
      <w:r>
        <w:rPr>
          <w:lang w:val="sw_KE" w:bidi="sw_KE"/>
        </w:rPr>
        <w:t>Sayuni</w:t>
      </w:r>
      <w:r>
        <w:rPr>
          <w:lang w:val="sw_KE" w:bidi="sw_KE"/>
        </w:rPr>
        <w:t xml:space="preserve"> ni jina lingine la mji wa Yerusalemu. "Binti ya Sayuni" ni kifungu cha kawaida katika Agano la Kale. Inamaanisha watu wote wa Yerusalemu, si wanawake tu vijana au mwanamke mdogo mmoja.</w:t>
      </w:r>
    </w:p>
    <w:p>
      <w:pPr/>
      <w:r>
        <w:rPr>
          <w:lang w:val="sw_KE" w:bidi="sw_KE"/>
        </w:rPr>
      </w:r>
      <w:r>
        <w:rPr>
          <w:lang w:val="sw_KE" w:bidi="sw_KE"/>
        </w:rPr>
        <w:t>Mstari unaofuata wa unabii unasema, "</w:t>
      </w:r>
      <w:r>
        <w:rPr>
          <w:b/>
          <w:lang w:val="sw_KE" w:bidi="sw_KE"/>
        </w:rPr>
        <w:t>Tazama</w:t>
      </w:r>
      <w:r>
        <w:rPr>
          <w:lang w:val="sw_KE" w:bidi="sw_KE"/>
        </w:rPr>
        <w:t xml:space="preserve">" au "Angalia!" Neno hili linaonyesha kwamba maneno yanayofuata ni muhimu sana na kwamba watu wanahitaji kuzingatia. Sababu wanahitaji kulipa kipaumbele ni kwamba mfalme anakuja. Yeye ni </w:t>
      </w:r>
      <w:r>
        <w:rPr>
          <w:b/>
          <w:lang w:val="sw_KE" w:bidi="sw_KE"/>
        </w:rPr>
        <w:t>mnyenyekevu</w:t>
      </w:r>
      <w:r>
        <w:rPr>
          <w:lang w:val="sw_KE" w:bidi="sw_KE"/>
        </w:rPr>
        <w:t xml:space="preserve">, ambayo inaweza pia kutafsiriwa kama "mpole" au "mwenye upole." Kisha inasema "anapanda </w:t>
      </w:r>
      <w:r>
        <w:rPr>
          <w:b/>
          <w:lang w:val="sw_KE" w:bidi="sw_KE"/>
        </w:rPr>
        <w:t>punda</w:t>
      </w:r>
      <w:r>
        <w:rPr>
          <w:lang w:val="sw_KE" w:bidi="sw_KE"/>
        </w:rPr>
        <w:t xml:space="preserve">," neno ambalo linamaanisha punda jike aliyekomaa. Na mwisho inasema kwamba amepanda “mtoto wa punda, mwana wa punda.” Neno </w:t>
      </w:r>
      <w:r>
        <w:rPr>
          <w:b/>
          <w:lang w:val="sw_KE" w:bidi="sw_KE"/>
        </w:rPr>
        <w:t>punda</w:t>
      </w:r>
      <w:r>
        <w:rPr>
          <w:lang w:val="sw_KE" w:bidi="sw_KE"/>
        </w:rPr>
        <w:t xml:space="preserve"> linamaanisha punda mdogo wa kiume. "Foal" pia inamaanisha farasi mdogo au punda.</w:t>
      </w:r>
    </w:p>
    <w:p>
      <w:pPr/>
      <w:r>
        <w:rPr>
          <w:lang w:val="sw_KE" w:bidi="sw_KE"/>
        </w:rPr>
      </w:r>
      <w:r>
        <w:rPr>
          <w:lang w:val="sw_KE" w:bidi="sw_KE"/>
        </w:rPr>
        <w:t>Hadithi inaendelea huku wale wanafunzi wawili wakifuata maagizo ya Yesu na kuwaleta wale wanyama. Wanaweka kanzu zao kwenye migongo ya wanyama na Yesu anaketi "juu yao."</w:t>
      </w:r>
    </w:p>
    <w:p>
      <w:pPr/>
      <w:r>
        <w:rPr>
          <w:lang w:val="sw_KE" w:bidi="sw_KE"/>
        </w:rPr>
      </w:r>
      <w:r>
        <w:rPr>
          <w:lang w:val="sw_KE" w:bidi="sw_KE"/>
        </w:rPr>
        <w:t>"Wao" wanaweza kumaanisha mambo matatu tofauti. Inaweza kumaanisha kwamba aliketi juu ya wanyama wote wawili, mmoja baada ya mwingine, alipokuwa akielekea Yerusalemu. Inaweza kumaanisha aliketi kwenye mavazi, ambayo ilikuwa juu ya mmoja wa wanyama. Au inaweza kumaanisha kwamba aliketi juu ya punda mdogo tu, lakini kwa sababu mama pia alikuwa karibu, maandishi yanasema "aliketi juu yao" ili kuonyesha kwamba Yesu alikuwa akikamilisha unabii wa Zekaria kuhusu punda na mtoto wake. Wasomi wengi wanafikiri njia hii ya mwisho ni njia sahihi ya kuelewa "aliketi juu yao."</w:t>
      </w:r>
    </w:p>
    <w:p>
      <w:pPr/>
      <w:r>
        <w:rPr>
          <w:lang w:val="sw_KE" w:bidi="sw_KE"/>
        </w:rPr>
      </w:r>
      <w:r>
        <w:rPr>
          <w:lang w:val="sw_KE" w:bidi="sw_KE"/>
        </w:rPr>
        <w:t>Hadithi inaendelea kusema kwamba "wengi wa umati wa" wanaeneza kanzu zao kwenye barabara mbele ya Yesu, na kisha wanakata matawi kutoka kwa miti na kueneza mbele yake. Walifanya hivyo ili kuonyesha kwamba walikuwa wakimheshimu kama mfalme. Umati wa watu unaotembea katika Yerusalemu mbele yake na nyuma yake walikuwa wakipiga kelele, "</w:t>
      </w:r>
      <w:r>
        <w:rPr>
          <w:b/>
          <w:lang w:val="sw_KE" w:bidi="sw_KE"/>
        </w:rPr>
        <w:t>Hosanna</w:t>
      </w:r>
      <w:r>
        <w:rPr>
          <w:lang w:val="sw_KE" w:bidi="sw_KE"/>
        </w:rPr>
        <w:t xml:space="preserve">!" </w:t>
      </w:r>
      <w:r>
        <w:rPr>
          <w:lang w:val="sw_KE" w:bidi="sw_KE"/>
        </w:rPr>
        <w:t>Hosanna</w:t>
      </w:r>
      <w:r>
        <w:rPr>
          <w:lang w:val="sw_KE" w:bidi="sw_KE"/>
        </w:rPr>
        <w:t xml:space="preserve"> linatoka kwa neno la Kiebrania ambalo linamaanisha "kuokoa sasa," lakini kwa wakati huu linaonekana kwamba watu walilitumia kama njia ya kumsifu Mungu.</w:t>
      </w:r>
    </w:p>
    <w:p>
      <w:pPr/>
      <w:r>
        <w:rPr>
          <w:lang w:val="sw_KE" w:bidi="sw_KE"/>
        </w:rPr>
      </w:r>
      <w:r>
        <w:rPr>
          <w:lang w:val="sw_KE" w:bidi="sw_KE"/>
        </w:rPr>
        <w:t>Mwana wa Daudi</w:t>
      </w:r>
      <w:r>
        <w:rPr>
          <w:lang w:val="sw_KE" w:bidi="sw_KE"/>
        </w:rPr>
        <w:t xml:space="preserve"> ni kifungu ambacho watu walitumia kuzungumza kuhusu mfalme kutoka kwa familia ya Daudi ambayo Mungu aliahidi angeokoa Israeli. </w:t>
      </w:r>
      <w:r>
        <w:rPr>
          <w:lang w:val="sw_KE" w:bidi="sw_KE"/>
        </w:rPr>
        <w:t>Daudi</w:t>
      </w:r>
      <w:r>
        <w:rPr>
          <w:lang w:val="sw_KE" w:bidi="sw_KE"/>
        </w:rPr>
        <w:t xml:space="preserve"> alikuwa mfalme mkubwa zaidi wa Israeli katika Agano la Kale, na Mungu aliahidi kwamba mmoja wa uzao wake angeokoa Israeli. Tazama Faharasa Kuu kwa ufafanuzi kamili. Tumia kifungu sawa hapa kama kifungu ulichotumia katika hadithi ya wanaume wawili vipofu.</w:t>
      </w:r>
    </w:p>
    <w:p>
      <w:pPr/>
      <w:r>
        <w:rPr>
          <w:lang w:val="sw_KE" w:bidi="sw_KE"/>
        </w:rPr>
      </w:r>
      <w:r>
        <w:rPr>
          <w:lang w:val="sw_KE" w:bidi="sw_KE"/>
        </w:rPr>
        <w:t>Watu pia wanapiga kelele, "</w:t>
      </w:r>
      <w:r>
        <w:rPr>
          <w:b/>
          <w:lang w:val="sw_KE" w:bidi="sw_KE"/>
        </w:rPr>
        <w:t>Heri</w:t>
      </w:r>
      <w:r>
        <w:rPr>
          <w:lang w:val="sw_KE" w:bidi="sw_KE"/>
        </w:rPr>
        <w:t xml:space="preserve"> mtu ambaye anakuja kwa jina </w:t>
      </w:r>
      <w:r>
        <w:rPr>
          <w:b/>
          <w:lang w:val="sw_KE" w:bidi="sw_KE"/>
        </w:rPr>
        <w:t>la Bwana</w:t>
      </w:r>
      <w:r>
        <w:rPr>
          <w:lang w:val="sw_KE" w:bidi="sw_KE"/>
        </w:rPr>
        <w:t>!"</w:t>
      </w:r>
    </w:p>
    <w:p>
      <w:pPr/>
      <w:r>
        <w:rPr>
          <w:lang w:val="sw_KE" w:bidi="sw_KE"/>
        </w:rPr>
      </w:r>
      <w:r>
        <w:rPr>
          <w:lang w:val="sw_KE" w:bidi="sw_KE"/>
        </w:rPr>
        <w:t>Heri</w:t>
      </w:r>
      <w:r>
        <w:rPr>
          <w:lang w:val="sw_KE" w:bidi="sw_KE"/>
        </w:rPr>
        <w:t xml:space="preserve"> liinarejelea wakati Mungu anasaidia, anafanya vizuri, au anampendelea mtu au kitu. Tazama Faharasa Kuu kwa maelezo kamili. Tumia neno sawa hapa kama ulivyotumia katika maeneo mengine.</w:t>
      </w:r>
    </w:p>
    <w:p>
      <w:pPr/>
      <w:r>
        <w:rPr>
          <w:lang w:val="sw_KE" w:bidi="sw_KE"/>
        </w:rPr>
      </w:r>
      <w:r>
        <w:rPr>
          <w:b/>
          <w:lang w:val="sw_KE" w:bidi="sw_KE"/>
        </w:rPr>
        <w:t>Katika jina la Bwana</w:t>
      </w:r>
      <w:r>
        <w:rPr>
          <w:lang w:val="sw_KE" w:bidi="sw_KE"/>
        </w:rPr>
        <w:t xml:space="preserve"> kulikuwa usemi wa kawaida ambao una maana mtu anawakilisha "Bwana," cheo cha Mungu, au kufanya kitu kwa mamlaka kutoka kwa Mungu.</w:t>
      </w:r>
    </w:p>
    <w:p>
      <w:pPr/>
      <w:r>
        <w:rPr>
          <w:lang w:val="sw_KE" w:bidi="sw_KE"/>
        </w:rPr>
      </w:r>
      <w:r>
        <w:rPr>
          <w:lang w:val="sw_KE" w:bidi="sw_KE"/>
        </w:rPr>
        <w:t xml:space="preserve">Hatimaye, watu pia wanasema, "Hosanna </w:t>
      </w:r>
      <w:r>
        <w:rPr>
          <w:b/>
          <w:lang w:val="sw_KE" w:bidi="sw_KE"/>
        </w:rPr>
        <w:t>kwa juu zaidi</w:t>
      </w:r>
      <w:r>
        <w:rPr>
          <w:lang w:val="sw_KE" w:bidi="sw_KE"/>
        </w:rPr>
        <w:t>!" Kusema "kwa juu zaidi" inarejelea mbinguni, ambapo Mungu anaishi. Ilikuwa njia ya kumsifu Mungu bila kutaja jina lake. Wayahudi waliamini kwamba kusema jina la Mungu lilikuwa lisilo na heshima, kwa hiyo walitumia misemo mingine mingi ili kuzungumza kuhusu yeye.</w:t>
      </w:r>
    </w:p>
    <w:p>
      <w:pPr/>
      <w:r>
        <w:rPr>
          <w:lang w:val="sw_KE" w:bidi="sw_KE"/>
        </w:rPr>
      </w:r>
      <w:r>
        <w:rPr>
          <w:lang w:val="sw_KE" w:bidi="sw_KE"/>
        </w:rPr>
        <w:t xml:space="preserve">Hadithi inaendelea kutuambia kwamba Yesu alipoingia Yerusalemu, mji </w:t>
      </w:r>
      <w:r>
        <w:rPr>
          <w:b/>
          <w:lang w:val="sw_KE" w:bidi="sw_KE"/>
        </w:rPr>
        <w:t>mzima ulitikisika</w:t>
      </w:r>
      <w:r>
        <w:rPr>
          <w:lang w:val="sw_KE" w:bidi="sw_KE"/>
        </w:rPr>
        <w:t xml:space="preserve">—ukawa na msisimko, au vurugu ya mshangao. Hii pengine ina maana idadi kubwa ya watu walikuwa wakija kuona kile kilikuwa kinatokea, na ilikuwa na kelele sana na isiyo na mpangilio. Watu katika Yerusalemu walikuwa wakiuliza, "Huyu ni nani?" Na umati wa watu wanaosafiri na Yesu wanajibu kwa kuelezea jina la Yesu, kijiji chake, </w:t>
      </w:r>
      <w:r>
        <w:rPr>
          <w:b/>
          <w:lang w:val="sw_KE" w:bidi="sw_KE"/>
        </w:rPr>
        <w:t>Nazareti</w:t>
      </w:r>
      <w:r>
        <w:rPr>
          <w:lang w:val="sw_KE" w:bidi="sw_KE"/>
        </w:rPr>
        <w:t xml:space="preserve">, na mkoa wake, na kusema kwamba yeye ni nabii. </w:t>
      </w:r>
      <w:r>
        <w:rPr>
          <w:lang w:val="sw_KE" w:bidi="sw_KE"/>
        </w:rPr>
        <w:t>Nazareti</w:t>
      </w:r>
      <w:r>
        <w:rPr>
          <w:lang w:val="sw_KE" w:bidi="sw_KE"/>
        </w:rPr>
        <w:t xml:space="preserve"> ilikuwa kijiji kidogo katika mkoa wa </w:t>
      </w:r>
      <w:r>
        <w:rPr>
          <w:lang w:val="sw_KE" w:bidi="sw_KE"/>
        </w:rPr>
        <w:t>Galilaya</w:t>
      </w:r>
      <w:r>
        <w:rPr>
          <w:lang w:val="sw_KE" w:bidi="sw_KE"/>
        </w:rPr>
        <w:t>. Tazama Faharasa Kuu kwa maelezo zaidi.</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21:12–22</w:t>
      </w:r>
      <w:r>
        <w:rPr>
          <w:lang w:val="sw_KE" w:bidi="sw_KE"/>
        </w:rPr>
      </w:r>
    </w:p>
    <w:p>
      <w:pPr>
        <w:pStyle w:val="Heading3"/>
      </w:pPr>
      <w:r>
        <w:rPr>
          <w:lang w:val="sw_KE" w:bidi="sw_KE"/>
        </w:rPr>
        <w:t>Sikiliza na Moyo</w:t>
      </w:r>
    </w:p>
    <w:p>
      <w:pPr/>
      <w:r>
        <w:rPr>
          <w:lang w:val="sw_KE" w:bidi="sw_KE"/>
        </w:rPr>
      </w:r>
      <w:r>
        <w:rPr>
          <w:lang w:val="sw_KE" w:bidi="sw_KE"/>
        </w:rPr>
        <w:t>Sikiliza Mathayo 21:12–22 na utie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Hadithi hii ni ya kwanza ya mfululizo wa hadithi zinazozungumzia mgogoro kati ya Yesu na viongozi wa kidini kule Yerusalemu. Katika hadithi hii na hadithi zinazofuata, Yesu yuko katika hekalu la Wayahudi mjini Yerusalemu. Anafanya na anasema mambo mengi ambayo viongozi wa kidini hawayapendi. Hatimaye, hadithi hizi za migogoro zitasababisha viongozi wa kidini kumkamata Yesu.</w:t>
      </w:r>
    </w:p>
    <w:p>
      <w:pPr/>
      <w:r>
        <w:rPr>
          <w:lang w:val="sw_KE" w:bidi="sw_KE"/>
        </w:rPr>
      </w:r>
      <w:r>
        <w:rPr>
          <w:lang w:val="sw_KE" w:bidi="sw_KE"/>
        </w:rPr>
        <w:t>Yesu amewasili tu katika Yerusalemu kwa sherehe ya Pasaka, pamoja na Wayahudi wengine wengi ambao walikuja kutoka mikoa mingine na nchi nyingine ili kusherehekea na kumwabudu Mungu. Katika imani ya Kiyahudi, kulikuwa na hekalu moja tu ambapo watu wangeweza kutoa dhabihu kwa Mungu. Mungu alikuwa amewaamuru wanaume wote wa Kiyahudi kuja Yerusalemu mara tatu kwa mwaka kwa sherehe. Kulikuwa na umati mkubwa wa watu waliokuwa wakimwabudu Mungu katika hekalu wakati wa sherehe hizo.</w:t>
      </w:r>
    </w:p>
    <w:p>
      <w:pPr/>
      <w:r>
        <w:rPr>
          <w:lang w:val="sw_KE" w:bidi="sw_KE"/>
        </w:rPr>
      </w:r>
      <w:r>
        <w:rPr>
          <w:lang w:val="sw_KE" w:bidi="sw_KE"/>
        </w:rPr>
        <w:t>Mathayo anatuambia kwamba wakati Yesu alipowasili Yerusalemu alienda hekaluni. Jengo la hekalu lilizungukwa na maeneo mengi ambayo hayakuwa chini ya paa la hekalu lakini bado yalikuwa ndani ya kuta za eneo la hekalu. Moja ya maeneo haya liliitwa Uwanja wa Mataifa, kwa sababu hili lilikuwa eneo ambapo hata watu wasio Wayahudi waliruhusiwa kuja.</w:t>
      </w:r>
    </w:p>
    <w:p>
      <w:pPr/>
      <w:r>
        <w:rPr>
          <w:lang w:val="sw_KE" w:bidi="sw_KE"/>
        </w:rPr>
      </w:r>
      <w:r>
        <w:rPr>
          <w:lang w:val="sw_KE" w:bidi="sw_KE"/>
        </w:rPr>
        <w:t xml:space="preserve">Onyesha timu picha ya </w:t>
      </w:r>
      <w:r>
        <w:rPr>
          <w:lang w:val="sw_KE" w:bidi="sw_KE"/>
        </w:rPr>
        <w:t>mpangilio wa hekalu wakati wa Yesu</w:t>
      </w:r>
      <w:r>
        <w:rPr>
          <w:lang w:val="sw_KE" w:bidi="sw_KE"/>
        </w:rPr>
        <w:t>.</w:t>
      </w:r>
    </w:p>
    <w:p>
      <w:pPr/>
      <w:r>
        <w:rPr>
          <w:lang w:val="sw_KE" w:bidi="sw_KE"/>
        </w:rPr>
      </w:r>
      <w:r>
        <w:rPr>
          <w:lang w:val="sw_KE" w:bidi="sw_KE"/>
        </w:rPr>
        <w:t>Katika eneo hili, kulikuwa na watu wengi ambao walikuwa wakiuza wanyama. Watu walikuwa wakinunua wanyama hawa na kuwatoa kama dhabihu kwa Mungu. Maandishi haswa yanataja njiwa. Watu maskini wangetoa sadaka ya njiwa kama hawangeweza kumudu mnyama mkubwa zaidi. Wanyama wengine ambao walitumiwa kwa dhabihu walikuwa kondoo, mbuzi, na fahali au maksai. Baadhi ya wasomi wanaamini kwamba desturi ya kununua na kuuza wanyama ndani ya kuta za majengo ya hekalu ilikuwa kitu ambacho kilikuwa kimeanza tu miaka michache kabla ya wakati huu, na kwamba kuhani mkuu aliruhusu ingawa wazee wengine hawakukubaliana kwamba inapaswa kuruhusiwa.</w:t>
      </w:r>
    </w:p>
    <w:p>
      <w:pPr/>
      <w:r>
        <w:rPr>
          <w:lang w:val="sw_KE" w:bidi="sw_KE"/>
        </w:rPr>
      </w:r>
      <w:r>
        <w:rPr>
          <w:lang w:val="sw_KE" w:bidi="sw_KE"/>
        </w:rPr>
        <w:t xml:space="preserve">Onyesheni timu picha ya aina </w:t>
      </w:r>
      <w:r>
        <w:rPr>
          <w:lang w:val="sw_KE" w:bidi="sw_KE"/>
        </w:rPr>
        <w:t>tano za wanyama waliotumika kwa dhabihu hekaluni: njiwa, hua, ng’ombe dume, kondoo dume, na mbuzi dume</w:t>
      </w:r>
      <w:r>
        <w:rPr>
          <w:lang w:val="sw_KE" w:bidi="sw_KE"/>
        </w:rPr>
        <w:t>.</w:t>
      </w:r>
    </w:p>
    <w:p>
      <w:pPr/>
      <w:r>
        <w:rPr>
          <w:lang w:val="sw_KE" w:bidi="sw_KE"/>
        </w:rPr>
      </w:r>
      <w:r>
        <w:rPr>
          <w:lang w:val="sw_KE" w:bidi="sw_KE"/>
        </w:rPr>
        <w:t>Pia kulikuwa na watu wakibadilisha aina ya pesa ambayo watu kwa kawaida walitumia na sarafu tofauti iliyotumiwa katika hekalu. Wanaume wote wa Wayahudi walipaswa kulipa kodi kila mwaka ili kusaidia kwa kukarabati na kudumisha hekalu. Waliweza tu kutumia aina hii maalum ya sarafu ili kulipa kodi ya hekalu. Baadhi ya vitabu vilivyoandikwa wakati wa Yesu vinatuambia kwamba wafanyabiashara waliouza wanyama ndani ya eneo la hekalu walitoza bei ambazo zilikuwa za juu sana kuliko kawaida. Wabadilisha pesa pia wangepata faida kwa kutoza ada kwa ajili ya huduma yao ya kubadilishana pesa.</w:t>
      </w:r>
    </w:p>
    <w:p>
      <w:pPr/>
      <w:r>
        <w:rPr>
          <w:lang w:val="sw_KE" w:bidi="sw_KE"/>
        </w:rPr>
      </w:r>
      <w:r>
        <w:rPr>
          <w:lang w:val="sw_KE" w:bidi="sw_KE"/>
        </w:rPr>
        <w:t>Yesu alipofika katika eneo la hekalu, aliwafukuza wafanyabiashara waliokuwa wanauza wanyama na kupindua meza za wabadilisha fedha. Anaelezea matendo haya kwa kusema, "Imeandikwa, 'Nyumba yangu itaitwa nyumba ya sala,' lakini mmeifanya 'pango la wezi.'"</w:t>
      </w:r>
    </w:p>
    <w:p>
      <w:pPr/>
      <w:r>
        <w:rPr>
          <w:lang w:val="sw_KE" w:bidi="sw_KE"/>
        </w:rPr>
      </w:r>
      <w:r>
        <w:rPr>
          <w:lang w:val="sw_KE" w:bidi="sw_KE"/>
        </w:rPr>
        <w:t>Sehemu ya kwanza ya kile Yesu anasema ni nukuu kutoka Isaya 56:7, "Nitawaleta kwenye mlima wangu mtakatifu wa Yerusalemu na nitawajaza furaha katika nyumba yangu ya sala. Nitakubali sadaka zao za kuteketezwa na dhabihu, kwa sababu hekalu langu litaitwa nyumba ya maombi kwa mataifa yote." Katika simulizi hii, Mungu anaahidi kuokoa Israeli na pia kuwakaribisha watu kutoka mataifa yote ili kumwabudu yeye. Kwa kutumia maneno ya Isaya, "Nyumba yangu itaitwa nyumba ya sala," Yesu anawaambia watu kwamba kusudi la hekalu ni kutoa mahali ambapo watu wanaweza kukutana na Mungu na kumwomba yeye. Wakati watu walikuwa wakinunua na kuuza wanyama ndani ya eneo la hekalu, pengine ingefanya eneo hilo kuwa na kelele sana na ingeweza kufanya iwe rahisi kuvurugwa katika kuabudu na kuomba kwa Mungu.</w:t>
      </w:r>
    </w:p>
    <w:p>
      <w:pPr/>
      <w:r>
        <w:rPr>
          <w:lang w:val="sw_KE" w:bidi="sw_KE"/>
        </w:rPr>
      </w:r>
      <w:r>
        <w:rPr>
          <w:lang w:val="sw_KE" w:bidi="sw_KE"/>
        </w:rPr>
        <w:t>Sehemu ya pili ya kile Yesu anasema inakuja kutoka kwa Yeremia 7:11: "Je, ninyi wenyewe hamkubali kwamba hekalu hili, ambalo lina jina langu, limekuwa pango la wezi?" Katika simulizi hii, Yeremia alikuwa akiwaonya watu wa Israeli wasifikiri kwamba wanaweza kufanya aina zote za dhambi bila Mungu kuwaadhibu, kwa sababu tu hekalu la Mungu lilikuwa katika mji wao. Yeremia anawaambia watu kwamba kwa sababu ya mambo yote mabaya wanayofanya, hekalu lenyewe limekuwa kama mahali ambapo wezi wanajificha ili wasipatikane. Lakini Mungu atawaadhibu watu kwa dhambi zao, hata kama anapaswa kuharibu hekalu lake mwenyewe pia.</w:t>
      </w:r>
    </w:p>
    <w:p>
      <w:pPr/>
      <w:r>
        <w:rPr>
          <w:lang w:val="sw_KE" w:bidi="sw_KE"/>
        </w:rPr>
      </w:r>
      <w:r>
        <w:rPr>
          <w:lang w:val="sw_KE" w:bidi="sw_KE"/>
        </w:rPr>
        <w:t>Kwa kunukuu simulizi mbili za Agano la Kale, Yesu anawaambia watu kwamba hawaheshimu hekalu la Mungu, kama vile watu katika nyakati za Agano la Kale hawakuheshimu Hawaitumii kwa usahihi kama mahali pa kukutania na kumwabudu Mungu. Badala yake wanaruhusu mambo kama pesa na wanyama, ambayo yalipaswa kutumiwa ili kuimarisha uhusiano wa watu na Mungu, kuwa kizuizi kinachowatenga na Mungu. Wanazingatia mambo wanayoweza kuona na kugusa, badala ya kumzingatia Mungu. Hii ni tusi kwa Mungu, kwa sababu Mungu anatamani sana watu wamjue, na aliwapa watu hekalu kwa kusudi hilo.</w:t>
      </w:r>
    </w:p>
    <w:p>
      <w:pPr/>
      <w:r>
        <w:rPr>
          <w:lang w:val="sw_KE" w:bidi="sw_KE"/>
        </w:rPr>
      </w:r>
      <w:r>
        <w:rPr>
          <w:lang w:val="sw_KE" w:bidi="sw_KE"/>
        </w:rPr>
        <w:t>Tendo la Yesu la kuondoa wafanyabiashara kutoka hekaluni linaonyesha kwamba anatenda kwa mamlaka ya Masihi. Katika Agano la Kale, nabii Zekaria alisema kwamba wakati Mungu anawakomboa watu wake, "Hakutakuwa na mfanyabiashara tena katika nyumba ya Bwana."</w:t>
      </w:r>
    </w:p>
    <w:p>
      <w:pPr/>
      <w:r>
        <w:rPr>
          <w:lang w:val="sw_KE" w:bidi="sw_KE"/>
        </w:rPr>
      </w:r>
      <w:r>
        <w:rPr>
          <w:lang w:val="sw_KE" w:bidi="sw_KE"/>
        </w:rPr>
        <w:t>Yesu kisha anaendelea kutenda kama Masihi kwa kuponya vipofu na vilema wanaomjia katika eneo la hekalu. Baadhi ya watoto walianza kupiga kelele maneno ambayo walisikia watu wakisema wakati wa kuingia kwa Yesu katika mji. Watoto wanasema, "Hosanna kwa Mwana wa Daudi!" Wanaposikia maneno haya, viongozi wa kidini wanakasirika sana. Wanaelewa kwamba watoto wanamsifu Yesu kama Masihi. Kwa hiyo wanamwuliza Yesu, "Je, unasikia kile watoto hawa wanachosema?"</w:t>
      </w:r>
    </w:p>
    <w:p>
      <w:pPr/>
      <w:r>
        <w:rPr>
          <w:lang w:val="sw_KE" w:bidi="sw_KE"/>
        </w:rPr>
      </w:r>
      <w:r>
        <w:rPr>
          <w:lang w:val="sw_KE" w:bidi="sw_KE"/>
        </w:rPr>
        <w:t>Yesu anajibu kwa neno rahisi, "Ndio," ikimaanisha anasikia, na anakubali sifa za watoto. Kisha ananukuu maneno ya zaburi ambayo inasema, "Umewafundisha watoto na wachanga kutoa sifa." Yesu hanuku sehemu inayofuata ya zaburi, lakini lazima viongozi wa kidini watakuwa walikumbuka kwamba maneno yafuatayo katika zaburi ni "kuwanyamazisha maadui wako na wote wanaokupinga."</w:t>
      </w:r>
    </w:p>
    <w:p>
      <w:pPr/>
      <w:r>
        <w:rPr>
          <w:lang w:val="sw_KE" w:bidi="sw_KE"/>
        </w:rPr>
      </w:r>
      <w:r>
        <w:rPr>
          <w:lang w:val="sw_KE" w:bidi="sw_KE"/>
        </w:rPr>
        <w:t>Baada ya mapambano haya ya kwanza na viongozi wa kidini, Yesu aliondoka hekaluni na kwenda kulala Bethania, kijiji kilicho karibu na Yerusalemu. Wakati Yesu na wanafunzi wanarudi mjini mapema asubuhi iliyofuata, Yesu anaona mti wa tini wenye majani juu yake. Wakati wa Pasaka, haikuwa kawaida kwa miti ya tini kuwa bado imetoa majani yake yote. Majani yangeendelea kukua baada ya Pasaka kwisha, na matunda yangejitokeza wakati huo. Lakini mti huu wa tini tayari ulikuwa na majani mengi makubwa hata Yesu akaenda kuona kama unaweza kuwa na matunda ya mapema pia, kwa sababu alikuwa na njaa. Lakini hakukuwa na tini kwenye mti.</w:t>
      </w:r>
    </w:p>
    <w:p>
      <w:pPr/>
      <w:r>
        <w:rPr>
          <w:lang w:val="sw_KE" w:bidi="sw_KE"/>
        </w:rPr>
      </w:r>
      <w:r>
        <w:rPr>
          <w:lang w:val="sw_KE" w:bidi="sw_KE"/>
        </w:rPr>
        <w:t xml:space="preserve">Onyesha timu ya tafsiri picha ya </w:t>
      </w:r>
      <w:r>
        <w:rPr>
          <w:lang w:val="sw_KE" w:bidi="sw_KE"/>
        </w:rPr>
        <w:t>mtini wenye majani na tini juu yake</w:t>
      </w:r>
      <w:r>
        <w:rPr>
          <w:lang w:val="sw_KE" w:bidi="sw_KE"/>
        </w:rPr>
        <w:t>.</w:t>
      </w:r>
    </w:p>
    <w:p>
      <w:pPr/>
      <w:r>
        <w:rPr>
          <w:lang w:val="sw_KE" w:bidi="sw_KE"/>
        </w:rPr>
      </w:r>
      <w:r>
        <w:rPr>
          <w:lang w:val="sw_KE" w:bidi="sw_KE"/>
        </w:rPr>
        <w:t>Maneno anayotumia Mathayo katika hadithi hii ni sawa sana na maneno yaliyoandikwa na nabii wa Agano la Kale Mika: "Hakuna hata shada moja la zabibu wala tini ya mapema inayoweza kupatikana ili kukidhi njaa yangu." Katika simulizi hii, Micah anazungumza kuhusu jinsi watu wa Israeli walivyo waovu. Mtu ambaye anatamani kile ambacho ni kizuri na haki hawezi kupata mtu yeyote ambaye anaridhisha hamu hiyo, kama vile mtu ambaye ana njaa hawezi kupata matunda yoyote kwenye mtini baada ya mavuno kumalizika. Mti hauna matunda. Kwa njia hiyo hiyo, Yerusalemu, na hasa viongozi wa kidini, hawampi Mungu tunda la kumtii na kumfuata.</w:t>
      </w:r>
    </w:p>
    <w:p>
      <w:pPr/>
      <w:r>
        <w:rPr>
          <w:lang w:val="sw_KE" w:bidi="sw_KE"/>
        </w:rPr>
      </w:r>
      <w:r>
        <w:rPr>
          <w:lang w:val="sw_KE" w:bidi="sw_KE"/>
        </w:rPr>
        <w:t>Yesu kisha anafanya kitu kisicho cha kawaida sana. Auambia mti wa tini, "Usizae matunda tena kamwe!" Mti wa tini ukanyauka mara moja. Huu ni wakati pekee katika maisha yake ambapo Yesu anafanya muujiza unaosababisha kifo badala ya uzima na uponyaji. Muujiza huu umekusudiwa kuwa ishara na onyo la jinsi Mungu atakavyowahukumu watu wake wasipozaa matunda ya utii kwa Mungu.</w:t>
      </w:r>
    </w:p>
    <w:p>
      <w:pPr/>
      <w:r>
        <w:rPr>
          <w:lang w:val="sw_KE" w:bidi="sw_KE"/>
        </w:rPr>
      </w:r>
      <w:r>
        <w:rPr>
          <w:lang w:val="sw_KE" w:bidi="sw_KE"/>
        </w:rPr>
        <w:t>Wanafunzi wanashangaa wanapoona mti wa tini umekufa haraka sana. Yesu anachukua fursa ya kuwafundisha kuhusu imani. Anasema, "Ninawaambia ukweli, kama mkiwa na imani na msipokuwa na shaka... mnaweza kuuambia mlima huu, 'Uinuliwe na kutupwa baharini,' na itatokea." Yesu anatumia picha wazi sana ili kutoa hoja yake. Bila shaka, wanafunzi hawahitaji kwa kweli kuufanya mlima uanguke baharini. Lakini hoja ya Yesu ni kwamba hakuna mipaka ya kile Mungu atafanya wakati watu wake wanapomwamini huku wakiomba pamoja.</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5.</w:t>
      </w:r>
    </w:p>
    <w:p>
      <w:pPr/>
      <w:r>
        <w:rPr>
          <w:lang w:val="sw_KE" w:bidi="sw_KE"/>
        </w:rPr>
      </w:r>
      <w:r>
        <w:rPr>
          <w:b/>
          <w:lang w:val="sw_KE" w:bidi="sw_KE"/>
        </w:rPr>
        <w:t>Tukio la kwanza:</w:t>
      </w:r>
      <w:r>
        <w:rPr>
          <w:lang w:val="sw_KE" w:bidi="sw_KE"/>
        </w:rPr>
        <w:t xml:space="preserve"> Yesu anawasili katika hekalu karibu na wakati wa tamasha la Pasaka. Anaona watu wakinunua na kuuza wanyama katika tata la hekalu na kubadilishana pesa, na anawakimbiza. Anaelezea matendo haya kwa kusema, "Imeandikwa, 'Nyumba yangu itaitwa nyumba ya sala,' lakini mmeifanya 'pango la wezi.'"</w:t>
      </w:r>
    </w:p>
    <w:p>
      <w:pPr/>
      <w:r>
        <w:rPr>
          <w:lang w:val="sw_KE" w:bidi="sw_KE"/>
        </w:rPr>
      </w:r>
      <w:r>
        <w:rPr>
          <w:b/>
          <w:lang w:val="sw_KE" w:bidi="sw_KE"/>
        </w:rPr>
        <w:t>Tukio la pili:</w:t>
      </w:r>
      <w:r>
        <w:rPr>
          <w:lang w:val="sw_KE" w:bidi="sw_KE"/>
        </w:rPr>
        <w:t xml:space="preserve"> Baada ya Yesu kuondoa shughuli za kibiashara zinazoendelea katika hekalu, watu vipofu na vilema wanakuja kwake katika ua na anawaponya. Watoto wanamsifu kama Masihi kwa kusema, "Hosanna kwa Mwana wa Daudi!"</w:t>
      </w:r>
    </w:p>
    <w:p>
      <w:pPr/>
      <w:r>
        <w:rPr>
          <w:lang w:val="sw_KE" w:bidi="sw_KE"/>
        </w:rPr>
      </w:r>
      <w:r>
        <w:rPr>
          <w:b/>
          <w:lang w:val="sw_KE" w:bidi="sw_KE"/>
        </w:rPr>
        <w:t>Tukio la tatu:</w:t>
      </w:r>
      <w:r>
        <w:rPr>
          <w:lang w:val="sw_KE" w:bidi="sw_KE"/>
        </w:rPr>
        <w:t xml:space="preserve"> Viongozi wa kidini wanapata hasira sana wakati wanasikia sifa za watoto. Wanalalamika kwa Yesu. Lakini Yesu anakubali sifa na kujibu viongozi wa kidini kwa nukuu nyingine kutoka kwa Agano la Kale. Kisha Yesu anaondoka hekaluni kwa siku hiyo na kwenda kukaa katika kijiji cha Bethania.</w:t>
      </w:r>
    </w:p>
    <w:p>
      <w:pPr/>
      <w:r>
        <w:rPr>
          <w:lang w:val="sw_KE" w:bidi="sw_KE"/>
        </w:rPr>
      </w:r>
      <w:r>
        <w:rPr>
          <w:b/>
          <w:lang w:val="sw_KE" w:bidi="sw_KE"/>
        </w:rPr>
        <w:t>Tukio la nne:</w:t>
      </w:r>
      <w:r>
        <w:rPr>
          <w:lang w:val="sw_KE" w:bidi="sw_KE"/>
        </w:rPr>
        <w:t xml:space="preserve"> Yesu anarudi mjini siku iliyofuata na wanafunzi wake. Ana njaa na anaona mti wa tini ambao una majani mengi juu yake. Inaonekana kama inaweza pia kuwa na matunda. Lakini wakati anaona kwamba hakuna matunda, anazungumza na mti wa tini na unanyauka mara moja.</w:t>
      </w:r>
    </w:p>
    <w:p>
      <w:pPr/>
      <w:r>
        <w:rPr>
          <w:lang w:val="sw_KE" w:bidi="sw_KE"/>
        </w:rPr>
      </w:r>
      <w:r>
        <w:rPr>
          <w:b/>
          <w:lang w:val="sw_KE" w:bidi="sw_KE"/>
        </w:rPr>
        <w:t>Tukio la tano:</w:t>
      </w:r>
      <w:r>
        <w:rPr>
          <w:lang w:val="sw_KE" w:bidi="sw_KE"/>
        </w:rPr>
        <w:t xml:space="preserve"> Wanafunzi wanashangaa kuona mti wa tini ukikauka haraka sana. Yesu anachukua fursa ya kufundisha wanafunzi kuhusu jinsi ni muhimu kumwamini Mungu. Anaahidi kwamba ikiwa tuna imani kwa Mungu na usiwe na shaka, miujiza kama kile alifanya kwa mti wa tini, na hata miujiza mikubwa, itatokea.</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12 wa Yesu (tunaweza kudhani wako wakati wa hadithi hii yote, ingawa hawatajwi wakati wa sehemu katika hekalu)</w:t>
      </w:r>
    </w:p>
    <w:p>
      <w:pPr>
        <w:pStyle w:val="ListBullet"/>
        <w:spacing w:line="240" w:lineRule="auto"/>
        <w:ind w:left="720"/>
      </w:pPr>
      <w:r>
        <w:rPr>
          <w:lang w:val="sw_KE" w:bidi="sw_KE"/>
        </w:rPr>
      </w:r>
      <w:r>
        <w:rPr>
          <w:lang w:val="sw_KE" w:bidi="sw_KE"/>
        </w:rPr>
        <w:t>Watu wanaouza wanyama katika tata la hekalu</w:t>
      </w:r>
    </w:p>
    <w:p>
      <w:pPr>
        <w:pStyle w:val="ListBullet"/>
        <w:spacing w:line="240" w:lineRule="auto"/>
        <w:ind w:left="720"/>
      </w:pPr>
      <w:r>
        <w:rPr>
          <w:lang w:val="sw_KE" w:bidi="sw_KE"/>
        </w:rPr>
      </w:r>
      <w:r>
        <w:rPr>
          <w:lang w:val="sw_KE" w:bidi="sw_KE"/>
        </w:rPr>
        <w:t>Watu wanaonunua wanyama kwa dhabihu</w:t>
      </w:r>
    </w:p>
    <w:p>
      <w:pPr>
        <w:pStyle w:val="ListBullet"/>
        <w:spacing w:line="240" w:lineRule="auto"/>
        <w:ind w:left="720"/>
      </w:pPr>
      <w:r>
        <w:rPr>
          <w:lang w:val="sw_KE" w:bidi="sw_KE"/>
        </w:rPr>
      </w:r>
      <w:r>
        <w:rPr>
          <w:lang w:val="sw_KE" w:bidi="sw_KE"/>
        </w:rPr>
        <w:t>Wanyama ambao wanauzwa kwa dhabihu</w:t>
      </w:r>
    </w:p>
    <w:p>
      <w:pPr>
        <w:pStyle w:val="ListBullet"/>
        <w:spacing w:line="240" w:lineRule="auto"/>
        <w:ind w:left="720"/>
      </w:pPr>
      <w:r>
        <w:rPr>
          <w:lang w:val="sw_KE" w:bidi="sw_KE"/>
        </w:rPr>
      </w:r>
      <w:r>
        <w:rPr>
          <w:lang w:val="sw_KE" w:bidi="sw_KE"/>
        </w:rPr>
        <w:t>Watu wanaoketi katika meza na kubadilishana pesa</w:t>
      </w:r>
    </w:p>
    <w:p>
      <w:pPr>
        <w:pStyle w:val="ListBullet"/>
        <w:spacing w:line="240" w:lineRule="auto"/>
        <w:ind w:left="720"/>
      </w:pPr>
      <w:r>
        <w:rPr>
          <w:lang w:val="sw_KE" w:bidi="sw_KE"/>
        </w:rPr>
      </w:r>
      <w:r>
        <w:rPr>
          <w:lang w:val="sw_KE" w:bidi="sw_KE"/>
        </w:rPr>
        <w:t>Watu vipofu na vilema</w:t>
      </w:r>
    </w:p>
    <w:p>
      <w:pPr>
        <w:pStyle w:val="ListBullet"/>
        <w:spacing w:line="240" w:lineRule="auto"/>
        <w:ind w:left="720"/>
      </w:pPr>
      <w:r>
        <w:rPr>
          <w:lang w:val="sw_KE" w:bidi="sw_KE"/>
        </w:rPr>
      </w:r>
      <w:r>
        <w:rPr>
          <w:lang w:val="sw_KE" w:bidi="sw_KE"/>
        </w:rPr>
        <w:t>Watoto</w:t>
      </w:r>
    </w:p>
    <w:p>
      <w:pPr>
        <w:pStyle w:val="ListBullet"/>
        <w:spacing w:line="240" w:lineRule="auto"/>
        <w:ind w:left="720"/>
      </w:pPr>
      <w:r>
        <w:rPr>
          <w:lang w:val="sw_KE" w:bidi="sw_KE"/>
        </w:rPr>
      </w:r>
      <w:r>
        <w:rPr>
          <w:lang w:val="sw_KE" w:bidi="sw_KE"/>
        </w:rPr>
        <w:t>Makuhani wakuu na waandishi</w:t>
      </w:r>
    </w:p>
    <w:p>
      <w:pPr>
        <w:pStyle w:val="ListBullet"/>
        <w:spacing w:line="240" w:lineRule="auto"/>
        <w:ind w:left="720"/>
      </w:pPr>
      <w:r>
        <w:rPr>
          <w:lang w:val="sw_KE" w:bidi="sw_KE"/>
        </w:rPr>
      </w:r>
      <w:r>
        <w:rPr>
          <w:lang w:val="sw_KE" w:bidi="sw_KE"/>
        </w:rPr>
        <w:t>Mti wa tini</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Hadithi inaanza na Yesu kuingia tata la hekalu siku chache kabla ya sherehe ya Pasaka. Ni muhimu kutambua kwamba tata la hekalu lilikuwa kubwa sana na lilikuwa na sehemu nyingi tofauti ndani yake. Eneo la kwanza watu waliingia wakati walikuja katika tata la hekalu lilikuwa mahakama ya Mataifa, ambayo pengine ni ambapo tukio hili lilitokea.</w:t>
      </w:r>
    </w:p>
    <w:p>
      <w:pPr/>
      <w:r>
        <w:rPr>
          <w:lang w:val="sw_KE" w:bidi="sw_KE"/>
        </w:rPr>
      </w:r>
      <w:r>
        <w:rPr>
          <w:lang w:val="sw_KE" w:bidi="sw_KE"/>
        </w:rPr>
        <w:t>Yesu anaona kwamba watu wana shughuli nyingi kununua na kuuza wanyama kwa dhabihu na kubadilishana pesa katika eneo hili. Yesu anasitisha shughuli hizi na kuonyesha mamlaka yake kama Masihi. Anawafukuza watu waliokuwa wananunua na kuuza, na akapindua meza za wabadili fedha. Ni muhimu kuelewa kwamba Yesu hana vurugu hapa. Hakuumiza mtu yeyote. Hakuwapata wanafunzi wake au watu wengine ili kumsaidia. Lakini Yesu anataka watu kujua kwamba hawatumii hekalu kwa njia ambayo inamheshimu Mungu.</w:t>
      </w:r>
    </w:p>
    <w:p>
      <w:pPr/>
      <w:r>
        <w:rPr>
          <w:lang w:val="sw_KE" w:bidi="sw_KE"/>
        </w:rPr>
      </w:r>
      <w:r>
        <w:rPr>
          <w:lang w:val="sw_KE" w:bidi="sw_KE"/>
        </w:rPr>
        <w:t>Kisha watu vipofu na vilema wanakuja kwa Yesu ili kuponywa. Maandishi hayasemi ni wakati gani ulipita kati ya Yesu kuwafukuza wafanyabiashara na vipofu na vilema kuja kwake. Sehemu hii ya hadithi inaweza kuwa ilitokea wakati fulani baadaye. Watu vipofu na vilema hawakuruhusiwa kwenda katika mahakama za ndani za hekalu, lakini waliruhusiwa katika eneo hili la nje.</w:t>
      </w:r>
    </w:p>
    <w:p>
      <w:pPr/>
      <w:r>
        <w:rPr>
          <w:lang w:val="sw_KE" w:bidi="sw_KE"/>
        </w:rPr>
      </w:r>
      <w:r>
        <w:rPr>
          <w:lang w:val="sw_KE" w:bidi="sw_KE"/>
        </w:rPr>
        <w:t>Pia kuna watoto wengi katika umati wa watu, na wengine wao wanaanza kurudia maneno ambayo ni lazima wamesikia watu wakisema kuhusu Yesu wakati alikuwa akipanda katika mji: "Hosanna kwa Mwana wa Daudi." Pengine hawakuelewa kikamilifu kile hii ilimaanisha.</w:t>
      </w:r>
    </w:p>
    <w:p>
      <w:pPr/>
      <w:r>
        <w:rPr>
          <w:lang w:val="sw_KE" w:bidi="sw_KE"/>
        </w:rPr>
      </w:r>
      <w:r>
        <w:rPr>
          <w:lang w:val="sw_KE" w:bidi="sw_KE"/>
        </w:rPr>
        <w:t>Makuhani wakuu na waandishi wanapata hasira sana kwa maneno ya watoto, kwa sababu maneno ya watoto yanaonyesha kwamba watu wanamwita Yesu Masihi. Wanamwuliza Yesu, "Je, unasikia kile wanachosema?" Yesu anasema, "Ndio." Kisha anajibu viongozi wa kidini kwa kunukuu zaburi ambayo inazungumza kuhusu watoto wanaomsifu Mungu.</w:t>
      </w:r>
    </w:p>
    <w:p>
      <w:pPr/>
      <w:r>
        <w:rPr>
          <w:lang w:val="sw_KE" w:bidi="sw_KE"/>
        </w:rPr>
      </w:r>
      <w:r>
        <w:rPr>
          <w:lang w:val="sw_KE" w:bidi="sw_KE"/>
        </w:rPr>
        <w:t>Baada ya hii, Yesu anaondoka hekalu kwa siku na kwenda kijiji cha Bethania kwa usiku. Ilichukua Yesu na wanafunzi wake takriban saa moja kutembea kutoka hekalu hadi Bethania.</w:t>
      </w:r>
    </w:p>
    <w:p>
      <w:pPr/>
      <w:r>
        <w:rPr>
          <w:lang w:val="sw_KE" w:bidi="sw_KE"/>
        </w:rPr>
      </w:r>
      <w:r>
        <w:rPr>
          <w:lang w:val="sw_KE" w:bidi="sw_KE"/>
        </w:rPr>
        <w:t>Asubuhi iliyofuata Yesu na wanafunzi wake wanatembea kurudi mjini. Inaonekana hawajapata kifunguakinywa bado, kwa sababu Yesu ana njaa. Njiani, wanaona mti mmoja wa tini peke yake ambao una majani makubwa. Yesu anaenda kuona kama kuna tini yoyote kwenye mti. Wakati anapoona hakuna chochote, anasema, "Usizae matunda tena," na mara moja mti wa tini unakauka na kufa. Wanafunzi wanashangaa. Yesu anawaambia kwamba wakati tunamwamini Mungu bila mashaka, tunaweza pia kuona miujiza kama hii na hata kubwa zaidi.</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5.</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12 wa Yesu (tunaweza kudhani wako wakati wa hadithi hii yote, ingawa hawatajwi wakati wa sehemu katika hekalu)</w:t>
      </w:r>
    </w:p>
    <w:p>
      <w:pPr>
        <w:pStyle w:val="ListBullet"/>
        <w:spacing w:line="240" w:lineRule="auto"/>
        <w:ind w:left="720"/>
      </w:pPr>
      <w:r>
        <w:rPr>
          <w:lang w:val="sw_KE" w:bidi="sw_KE"/>
        </w:rPr>
      </w:r>
      <w:r>
        <w:rPr>
          <w:lang w:val="sw_KE" w:bidi="sw_KE"/>
        </w:rPr>
        <w:t>Watu wanaouza wanyama katika tata la hekalu</w:t>
      </w:r>
    </w:p>
    <w:p>
      <w:pPr>
        <w:pStyle w:val="ListBullet"/>
        <w:spacing w:line="240" w:lineRule="auto"/>
        <w:ind w:left="720"/>
      </w:pPr>
      <w:r>
        <w:rPr>
          <w:lang w:val="sw_KE" w:bidi="sw_KE"/>
        </w:rPr>
      </w:r>
      <w:r>
        <w:rPr>
          <w:lang w:val="sw_KE" w:bidi="sw_KE"/>
        </w:rPr>
        <w:t>Watu wanaonunua wanyama kwa dhabihu</w:t>
      </w:r>
    </w:p>
    <w:p>
      <w:pPr>
        <w:pStyle w:val="ListBullet"/>
        <w:spacing w:line="240" w:lineRule="auto"/>
        <w:ind w:left="720"/>
      </w:pPr>
      <w:r>
        <w:rPr>
          <w:lang w:val="sw_KE" w:bidi="sw_KE"/>
        </w:rPr>
      </w:r>
      <w:r>
        <w:rPr>
          <w:lang w:val="sw_KE" w:bidi="sw_KE"/>
        </w:rPr>
        <w:t>Wanyama kama njiwa, kondoo, na mbuzi</w:t>
      </w:r>
    </w:p>
    <w:p>
      <w:pPr>
        <w:pStyle w:val="ListBullet"/>
        <w:spacing w:line="240" w:lineRule="auto"/>
        <w:ind w:left="720"/>
      </w:pPr>
      <w:r>
        <w:rPr>
          <w:lang w:val="sw_KE" w:bidi="sw_KE"/>
        </w:rPr>
      </w:r>
      <w:r>
        <w:rPr>
          <w:lang w:val="sw_KE" w:bidi="sw_KE"/>
        </w:rPr>
        <w:t>Watu wanaoketi mezani na kubadilishana pesa</w:t>
      </w:r>
    </w:p>
    <w:p>
      <w:pPr>
        <w:pStyle w:val="ListBullet"/>
        <w:spacing w:line="240" w:lineRule="auto"/>
        <w:ind w:left="720"/>
      </w:pPr>
      <w:r>
        <w:rPr>
          <w:lang w:val="sw_KE" w:bidi="sw_KE"/>
        </w:rPr>
      </w:r>
      <w:r>
        <w:rPr>
          <w:lang w:val="sw_KE" w:bidi="sw_KE"/>
        </w:rPr>
        <w:t>Watu vipofu na walemavu</w:t>
      </w:r>
    </w:p>
    <w:p>
      <w:pPr>
        <w:pStyle w:val="ListBullet"/>
        <w:spacing w:line="240" w:lineRule="auto"/>
        <w:ind w:left="720"/>
      </w:pPr>
      <w:r>
        <w:rPr>
          <w:lang w:val="sw_KE" w:bidi="sw_KE"/>
        </w:rPr>
      </w:r>
      <w:r>
        <w:rPr>
          <w:lang w:val="sw_KE" w:bidi="sw_KE"/>
        </w:rPr>
        <w:t>Watoto</w:t>
      </w:r>
    </w:p>
    <w:p>
      <w:pPr>
        <w:pStyle w:val="ListBullet"/>
        <w:spacing w:line="240" w:lineRule="auto"/>
        <w:ind w:left="720"/>
      </w:pPr>
      <w:r>
        <w:rPr>
          <w:lang w:val="sw_KE" w:bidi="sw_KE"/>
        </w:rPr>
      </w:r>
      <w:r>
        <w:rPr>
          <w:lang w:val="sw_KE" w:bidi="sw_KE"/>
        </w:rPr>
        <w:t>Makuhani wakuu na waandishi</w:t>
      </w:r>
    </w:p>
    <w:p>
      <w:pPr>
        <w:pStyle w:val="ListBullet"/>
        <w:spacing w:line="240" w:lineRule="auto"/>
        <w:ind w:left="720"/>
      </w:pPr>
      <w:r>
        <w:rPr>
          <w:lang w:val="sw_KE" w:bidi="sw_KE"/>
        </w:rPr>
      </w:r>
      <w:r>
        <w:rPr>
          <w:lang w:val="sw_KE" w:bidi="sw_KE"/>
        </w:rPr>
        <w:t>Mti wa tini</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Mara ya pili timu inaigiza hadithi hii, sitisha katika sehemu fulani. Igiza Yesu akiingia tata la hekalu katika Yerusalemu na wanafunzi wake. Wakati wanakuja, wanaona watu wengi wakinunua na kuuza wanyama. Watu wanaweza kuwa wakibishana kuhusu bei. Wanyama wanapiga kelele. Pia kuna watu wanaoketi katika meza na kubadilishana pesa.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Yesu, "Unahisi vipi sasa?" Unaweza kusikia majibu kama, "Ninakasirika kwa kile watu wanafanya kwa hekalu la Baba yangu," au "Ninahuzunika kwamba watu wanavuruga kutoka kwa Mungu."</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Igiza Yesu akiwafukuza watu kuondoka, kisha akigeuza meza za wabadilishaji pesa chini na kugeuza viti ambapo watu wanaouza njiwa wamekaa.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wanaoigiza wafanyabiashara na wabadilisha pesa, "Mnahisi vipi sasa?" Unaweza kusikia mambo kama, "Nina hasira!" "Nimeshangaa!" "Sijui mtu huyu ni nani—anathubutu vipi kufunga biashara yetu!"</w:t>
      </w:r>
    </w:p>
    <w:p>
      <w:pPr>
        <w:pStyle w:val="ListBullet"/>
        <w:spacing w:line="240" w:lineRule="auto"/>
        <w:ind w:left="720"/>
      </w:pPr>
      <w:r>
        <w:rPr>
          <w:lang w:val="sw_KE" w:bidi="sw_KE"/>
        </w:rPr>
      </w:r>
      <w:r>
        <w:rPr>
          <w:lang w:val="sw_KE" w:bidi="sw_KE"/>
        </w:rPr>
        <w:t>Waulize waigizaji wanaoigiza makuhani wakuu na waandishi, "Mnahisi vipi sasa?" Unaweza kusikia majibu kama, "Nina hasira sana," au "Siwezi kuamini alifanya hivyo!"</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anawaambia viongozi kama makuhani na waandishi, "Imeandika, 'Nyumba ya Baba yangu itakuwa nyumba ya sala, lakini mmeifanya pango la wezi!'" Sasa igiza watu wakirudi kuomba na kuabudu. Pengine viongozi wa kidini wanaanza kuzungumza kati yao wenyewe kuhusu kile kilichotokea. Yesu na wanafunzi wake wanakaa katika hekalu, na baadhi ya watu ambao ni vipofu na vilema wanaanza kuja kwa Yesu ili kuponywa. Igiza baadhi ya watoto kutoka kwa umati kumwangalia Yesu na kuanza kuimba, "Hosanna kwa Mwana wa Daudi!"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watoto, "Mnahisi vipi sasa?" Unaweza kusikia majibu kama, "Tunafurahi kwamba Yesu yuko hapa," au "Mtu huyu anaonekana kuwa muhimu na pia ana fadhili."</w:t>
      </w:r>
    </w:p>
    <w:p>
      <w:pPr>
        <w:pStyle w:val="ListBullet"/>
        <w:spacing w:line="240" w:lineRule="auto"/>
        <w:ind w:left="720"/>
      </w:pPr>
      <w:r>
        <w:rPr>
          <w:lang w:val="sw_KE" w:bidi="sw_KE"/>
        </w:rPr>
      </w:r>
      <w:r>
        <w:rPr>
          <w:lang w:val="sw_KE" w:bidi="sw_KE"/>
        </w:rPr>
        <w:t>Waulize waigizaji wanaoigiza makuhani wakuu na waandishi, "Mnahisi vipi sasa?" Unaweza kusikia majibu kama, "Ninakasirika sana kwamba anawaacha watoto kumwita Masihi!" au "Hii inazidi kuwa mbaya sana."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Kwa hasira sana, makuhani wakuu na waandishi wanamwuliza Yesu, "Je, unasikia kile watoto hawa wanasema?" Yesu anasema tu, "Ndio." Kisha anauliza swali, "Je, hamjawahi soma, 'umefundisha watoto na wachanga kukupa sifa?'" Sasa igiza Yesu na wanafunzi wake wakiondoka hekaluni. Wakatoka nje ya mji na wakaendelea kutembea kwa takribani saa moja hadi wakafika katika kijiji cha Bethania, ambako watalala usiku huo.</w:t>
      </w:r>
    </w:p>
    <w:p>
      <w:pPr/>
      <w:r>
        <w:rPr>
          <w:lang w:val="sw_KE" w:bidi="sw_KE"/>
        </w:rPr>
      </w:r>
      <w:r>
        <w:rPr>
          <w:lang w:val="sw_KE" w:bidi="sw_KE"/>
        </w:rPr>
        <w:t>Sasa igiza Yesu na wanafunzi wakirudi hekaluni asubuhi iliyofuata. Wanakua wakitembea njia sawa, na wana njaa. Wanaona mti mmoja wa tini karibu na barabara ambayo inaonekana kuwa na majani mengi makubwa juu yake. Yesu anaenda kuona kama kuna matunda yoyote bado, lakini kuna majani tu. Yesu anasema, "Na usizae matunda tena!" Mara moja, mti wa tini unakauka na kufa.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"Mnahisi vipi sasa?" Unaweza kusikia majibu kama, "Sina mazungumzo," au "Ninashangaa," au "Ninaogopa kidogo."</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Wanafunzi wanauliza kwa mshangao, "Mti wa tini ulikauka vipi haraka sana?" Na Yesu anawaambia, "Ninakuambia ukweli, kama una imani na usitie shaka, unaweza kufanya mambo kama haya na mengi zaidi." Yesu alisisitiza hatua hii na picha ya nguvu. Mwigizaji anayeigiza Yesu anaweza kutumia ishara ya mikono au harakati ya mwili ili kuigiza kile anasema baadaye: "Unaweza hata kusema kwa mlima huu, 'Na uinuliwe na kutupwa katika bahari,' na itatokea. Unaweza kuomba chochote, na kama una imani, kitatokea.'"</w:t>
      </w:r>
    </w:p>
    <w:p>
      <w:pPr/>
      <w:r>
        <w:rPr>
          <w:lang w:val="sw_KE" w:bidi="sw_KE"/>
        </w:rPr>
      </w:r>
      <w:r>
        <w:rPr>
          <w:lang w:val="sw_KE" w:bidi="sw_KE"/>
        </w:rPr>
        <w:t>Sitisha kitendo. Waulize waigizaji wanaoigiza wanafunzi, "Mnahisi vipi sasa?" Unaweza kusikia majibu kama, "Bado nimechanganyikiwa," au "Hii inaonekana ya ajabu, lakini inawezekanaje?"</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Katika hadithi hii, Yesu na wanafunzi wake wamewasili tu katika </w:t>
      </w:r>
      <w:r>
        <w:rPr>
          <w:b/>
          <w:lang w:val="sw_KE" w:bidi="sw_KE"/>
        </w:rPr>
        <w:t>Yerusalemu</w:t>
      </w:r>
      <w:r>
        <w:rPr>
          <w:lang w:val="sw_KE" w:bidi="sw_KE"/>
        </w:rPr>
        <w:t xml:space="preserve"> na kwenda </w:t>
      </w:r>
      <w:r>
        <w:rPr>
          <w:b/>
          <w:lang w:val="sw_KE" w:bidi="sw_KE"/>
        </w:rPr>
        <w:t>hekaluni</w:t>
      </w:r>
      <w:r>
        <w:rPr>
          <w:lang w:val="sw_KE" w:bidi="sw_KE"/>
        </w:rPr>
        <w:t>.</w:t>
      </w:r>
    </w:p>
    <w:p>
      <w:pPr/>
      <w:r>
        <w:rPr>
          <w:lang w:val="sw_KE" w:bidi="sw_KE"/>
        </w:rPr>
      </w:r>
      <w:r>
        <w:rPr>
          <w:lang w:val="sw_KE" w:bidi="sw_KE"/>
        </w:rPr>
        <w:t>Yerusalemu</w:t>
      </w:r>
      <w:r>
        <w:rPr>
          <w:lang w:val="sw_KE" w:bidi="sw_KE"/>
        </w:rPr>
        <w:t xml:space="preserve"> ilikuwa mji mkuu wa Israeli. Mara tatu kwa mwaka, wanaume wote wa Wayahudi walitakiwa kuja Yerusalemu ili kuabudu wakati wa sherehe maalum. Tazama Faharasa Kuu kwa maelezo kamili.</w:t>
      </w:r>
    </w:p>
    <w:p>
      <w:pPr/>
      <w:r>
        <w:rPr>
          <w:lang w:val="sw_KE" w:bidi="sw_KE"/>
        </w:rPr>
      </w:r>
      <w:r>
        <w:rPr>
          <w:lang w:val="sw_KE" w:bidi="sw_KE"/>
        </w:rPr>
        <w:t xml:space="preserve">Hekalu </w:t>
      </w:r>
      <w:r>
        <w:rPr>
          <w:b/>
          <w:lang w:val="sw_KE" w:bidi="sw_KE"/>
        </w:rPr>
        <w:t>lilikuwa</w:t>
      </w:r>
      <w:r>
        <w:rPr>
          <w:lang w:val="sw_KE" w:bidi="sw_KE"/>
        </w:rPr>
        <w:t xml:space="preserve"> mahali ambapo watu wangeweza kuja kutoa dhabihu kwa Mungu na pia kuomba na kumwabudu pamoja. Kulikuwa na hekalu moja tu katika Israeli. Tazama Faharasa Kuu kwa maelezo kamili ya neno </w:t>
      </w:r>
      <w:r>
        <w:rPr>
          <w:lang w:val="sw_KE" w:bidi="sw_KE"/>
        </w:rPr>
        <w:t>hekalu</w:t>
      </w:r>
      <w:r>
        <w:rPr>
          <w:lang w:val="sw_KE" w:bidi="sw_KE"/>
        </w:rPr>
        <w:t>, na hakikisha kutumia neno sawa katika tafsiri yako ambayo umetumia katika simulizi zingine.</w:t>
      </w:r>
    </w:p>
    <w:p>
      <w:pPr/>
      <w:r>
        <w:rPr>
          <w:lang w:val="sw_KE" w:bidi="sw_KE"/>
        </w:rPr>
      </w:r>
      <w:r>
        <w:rPr>
          <w:lang w:val="sw_KE" w:bidi="sw_KE"/>
        </w:rPr>
        <w:t xml:space="preserve">Wakati anawasili katika hekalu, Yesu anaanza kuwafukuza watu ambao wananunua na kuuza wanyama kwa </w:t>
      </w:r>
      <w:r>
        <w:rPr>
          <w:lang w:val="sw_KE" w:bidi="sw_KE"/>
        </w:rPr>
        <w:t>dhabihu</w:t>
      </w:r>
      <w:r>
        <w:rPr>
          <w:lang w:val="sw_KE" w:bidi="sw_KE"/>
        </w:rPr>
        <w:t xml:space="preserve">. </w:t>
      </w:r>
      <w:r>
        <w:rPr>
          <w:b/>
          <w:lang w:val="sw_KE" w:bidi="sw_KE"/>
        </w:rPr>
        <w:t>Dhabihu</w:t>
      </w:r>
      <w:r>
        <w:rPr>
          <w:lang w:val="sw_KE" w:bidi="sw_KE"/>
        </w:rPr>
        <w:t xml:space="preserve"> ni kitu kinachotolewa kwa Mungu ili kumshukuru au kuomba msamaha kutoka kwake. Inaweza kuwa dhabihu ya damu, ambayo ni pamoja na kuua na kuchoma mnyama, au dhabihu isiyo ya damu kama kumpa Mungu uvumba au nafaka. Tazama Faharasa Kuu kwa maelezo kamili, na hakikisha kwamba unatumia neno sawa katika tafsiri yako ambayo umetumia kwa "dhabihu" kabla.</w:t>
      </w:r>
    </w:p>
    <w:p>
      <w:pPr/>
      <w:r>
        <w:rPr>
          <w:lang w:val="sw_KE" w:bidi="sw_KE"/>
        </w:rPr>
      </w:r>
      <w:r>
        <w:rPr>
          <w:lang w:val="sw_KE" w:bidi="sw_KE"/>
        </w:rPr>
        <w:t xml:space="preserve">Yesu pia aligonga meza za wabadilishaji wa </w:t>
      </w:r>
      <w:r>
        <w:rPr>
          <w:b/>
          <w:lang w:val="sw_KE" w:bidi="sw_KE"/>
        </w:rPr>
        <w:t>pesa</w:t>
      </w:r>
      <w:r>
        <w:rPr>
          <w:lang w:val="sw_KE" w:bidi="sw_KE"/>
        </w:rPr>
        <w:t>, watu ambao walikuwa wakibadilishana aina zote za sarafu kwa aina ya sarafu zilizotumiwa kulipa kodi ya hekalu. Pia aligonga viti vya watu ambao walikuwa wakiuza njiwa ili kutumiwa kama dhabihu.</w:t>
      </w:r>
    </w:p>
    <w:p>
      <w:pPr/>
      <w:r>
        <w:rPr>
          <w:lang w:val="sw_KE" w:bidi="sw_KE"/>
        </w:rPr>
      </w:r>
      <w:r>
        <w:rPr>
          <w:lang w:val="sw_KE" w:bidi="sw_KE"/>
        </w:rPr>
        <w:t xml:space="preserve">Yesu alisema, "Imeandika, 'Nyumba yangu itaitwa nyumba ya sala,' </w:t>
      </w:r>
      <w:r>
        <w:rPr>
          <w:b/>
          <w:lang w:val="sw_KE" w:bidi="sw_KE"/>
        </w:rPr>
        <w:t>lakini</w:t>
      </w:r>
      <w:r>
        <w:rPr>
          <w:lang w:val="sw_KE" w:bidi="sw_KE"/>
        </w:rPr>
        <w:t xml:space="preserve"> mmeifanya '</w:t>
      </w:r>
      <w:r>
        <w:rPr>
          <w:b/>
          <w:lang w:val="sw_KE" w:bidi="sw_KE"/>
        </w:rPr>
        <w:t>pango la wezi</w:t>
      </w:r>
      <w:r>
        <w:rPr>
          <w:lang w:val="sw_KE" w:bidi="sw_KE"/>
        </w:rPr>
        <w:t>.'"</w:t>
      </w:r>
    </w:p>
    <w:p>
      <w:pPr/>
      <w:r>
        <w:rPr>
          <w:lang w:val="sw_KE" w:bidi="sw_KE"/>
        </w:rPr>
      </w:r>
      <w:r>
        <w:rPr>
          <w:lang w:val="sw_KE" w:bidi="sw_KE"/>
        </w:rPr>
        <w:t>Sala</w:t>
      </w:r>
      <w:r>
        <w:rPr>
          <w:lang w:val="sw_KE" w:bidi="sw_KE"/>
        </w:rPr>
        <w:t xml:space="preserve"> katika Agano Jipya inarejelea kuwasiliana na Mungu. Hakikisha kwamba neno unalotumia hapa halimaanishi mawasiliano ya ibada tu, lakini kitu cha kibinafsi zaidi. Tazama Faharasa Kuu kwa maelezo kamili na hakikisha kutumia neno sawa na ulilotumia mahali pengine.</w:t>
      </w:r>
    </w:p>
    <w:p>
      <w:pPr/>
      <w:r>
        <w:rPr>
          <w:lang w:val="sw_KE" w:bidi="sw_KE"/>
        </w:rPr>
      </w:r>
      <w:r>
        <w:rPr>
          <w:lang w:val="sw_KE" w:bidi="sw_KE"/>
        </w:rPr>
        <w:t xml:space="preserve">Neno </w:t>
      </w:r>
      <w:r>
        <w:rPr>
          <w:b/>
          <w:lang w:val="sw_KE" w:bidi="sw_KE"/>
        </w:rPr>
        <w:t>pango</w:t>
      </w:r>
      <w:r>
        <w:rPr>
          <w:lang w:val="sw_KE" w:bidi="sw_KE"/>
        </w:rPr>
        <w:t xml:space="preserve"> linamaanisha mahali kama pango ambapo wanyama hatari kama vile simba wanaishi. "Pango la wezi," linamaanisha mahali ambapo wezi wanakuja ili kujificha, ili wasikamatwe na kuadhibiwa.</w:t>
      </w:r>
    </w:p>
    <w:p>
      <w:pPr/>
      <w:r>
        <w:rPr>
          <w:lang w:val="sw_KE" w:bidi="sw_KE"/>
        </w:rPr>
      </w:r>
      <w:r>
        <w:rPr>
          <w:lang w:val="sw_KE" w:bidi="sw_KE"/>
        </w:rPr>
        <w:t xml:space="preserve">Baada ya Yesu kuwafunga wafanyabiashara, baadhi ya watu vipofu na vilema walikuja kwake katika ua wa hekalu na </w:t>
      </w:r>
      <w:r>
        <w:rPr>
          <w:b/>
          <w:lang w:val="sw_KE" w:bidi="sw_KE"/>
        </w:rPr>
        <w:t>aliwaponya</w:t>
      </w:r>
      <w:r>
        <w:rPr>
          <w:lang w:val="sw_KE" w:bidi="sw_KE"/>
        </w:rPr>
        <w:t xml:space="preserve">. </w:t>
      </w:r>
      <w:r>
        <w:rPr>
          <w:lang w:val="sw_KE" w:bidi="sw_KE"/>
        </w:rPr>
        <w:t>Kuponywa</w:t>
      </w:r>
      <w:r>
        <w:rPr>
          <w:lang w:val="sw_KE" w:bidi="sw_KE"/>
        </w:rPr>
        <w:t xml:space="preserve"> ina maana aliwafanya vizuri kutoka kwa ugonjwa wao au ulemavu ili sasa waweze kutumia sehemu ya mwili wao ambayo haikuwa ikifanya kazi kabla. Tumia neno sawa na ulilotumia katika simulizi zingine ambazo zinazungumza kuhusu Yesu akiponya ulemavu wa watu.</w:t>
      </w:r>
    </w:p>
    <w:p>
      <w:pPr/>
      <w:r>
        <w:rPr>
          <w:lang w:val="sw_KE" w:bidi="sw_KE"/>
        </w:rPr>
      </w:r>
      <w:r>
        <w:rPr>
          <w:b/>
          <w:lang w:val="sw_KE" w:bidi="sw_KE"/>
        </w:rPr>
        <w:t>Makuhani wakuu</w:t>
      </w:r>
      <w:r>
        <w:rPr>
          <w:lang w:val="sw_KE" w:bidi="sw_KE"/>
        </w:rPr>
        <w:t xml:space="preserve"> na </w:t>
      </w:r>
      <w:r>
        <w:rPr>
          <w:b/>
          <w:lang w:val="sw_KE" w:bidi="sw_KE"/>
        </w:rPr>
        <w:t>waandishi</w:t>
      </w:r>
      <w:r>
        <w:rPr>
          <w:lang w:val="sw_KE" w:bidi="sw_KE"/>
        </w:rPr>
        <w:t xml:space="preserve"> wanaona miujiza ambayo Yesu anafanya. "Makuhani wakuu" pengine inamaanisha baadhi ya makuhani wakongwe na wenye mamlaka zaidi. Tazama Faharasa Kuu kwa maelezo kamili ya </w:t>
      </w:r>
      <w:r>
        <w:rPr>
          <w:lang w:val="sw_KE" w:bidi="sw_KE"/>
        </w:rPr>
        <w:t>makuhani</w:t>
      </w:r>
      <w:r>
        <w:rPr>
          <w:lang w:val="sw_KE" w:bidi="sw_KE"/>
        </w:rPr>
        <w:t xml:space="preserve">. Hakikisha kutumia neno sawa na ulilotumia kwa "kuhani" kabla. </w:t>
      </w:r>
      <w:r>
        <w:rPr>
          <w:lang w:val="sw_KE" w:bidi="sw_KE"/>
        </w:rPr>
        <w:t>Waandishi</w:t>
      </w:r>
      <w:r>
        <w:rPr>
          <w:lang w:val="sw_KE" w:bidi="sw_KE"/>
        </w:rPr>
        <w:t xml:space="preserve"> walikuwa watu ambao walijifunza maandishi ya Agano la Kale na kutengeneza nakala mpya kwa mkono. Wao walikuwa wataalam ambao watu waliwaheshimu kwa sababu walikuwa na maarifa mengi kuhusu Maandiko. Tumia neno sawa na ulilotumia kwa "mwandishi" katika simulizi zingine.</w:t>
      </w:r>
    </w:p>
    <w:p>
      <w:pPr/>
      <w:r>
        <w:rPr>
          <w:lang w:val="sw_KE" w:bidi="sw_KE"/>
        </w:rPr>
      </w:r>
      <w:r>
        <w:rPr>
          <w:lang w:val="sw_KE" w:bidi="sw_KE"/>
        </w:rPr>
        <w:t>Makuhani wakuu na waandishi pia wanasikia baadhi ya watoto katika umati wakipiga kelele, "</w:t>
      </w:r>
      <w:r>
        <w:rPr>
          <w:b/>
          <w:lang w:val="sw_KE" w:bidi="sw_KE"/>
        </w:rPr>
        <w:t>Hosanna</w:t>
      </w:r>
      <w:r>
        <w:rPr>
          <w:lang w:val="sw_KE" w:bidi="sw_KE"/>
        </w:rPr>
        <w:t xml:space="preserve"> kwa </w:t>
      </w:r>
      <w:r>
        <w:rPr>
          <w:b/>
          <w:lang w:val="sw_KE" w:bidi="sw_KE"/>
        </w:rPr>
        <w:t>Mwana wa Daudi</w:t>
      </w:r>
      <w:r>
        <w:rPr>
          <w:lang w:val="sw_KE" w:bidi="sw_KE"/>
        </w:rPr>
        <w:t>!"</w:t>
      </w:r>
    </w:p>
    <w:p>
      <w:pPr/>
      <w:r>
        <w:rPr>
          <w:lang w:val="sw_KE" w:bidi="sw_KE"/>
        </w:rPr>
      </w:r>
      <w:r>
        <w:rPr>
          <w:lang w:val="sw_KE" w:bidi="sw_KE"/>
        </w:rPr>
        <w:t>Hosanna</w:t>
      </w:r>
      <w:r>
        <w:rPr>
          <w:lang w:val="sw_KE" w:bidi="sw_KE"/>
        </w:rPr>
        <w:t xml:space="preserve"> linatokana na neno la Kiebrania ambalo linamaanisha "okoa sasa," lakini kwa wakati huu inaonekana kwamba watu walilitumia kama njia ya kumsifu Mungu. Tafsiri kwa njia sawa hapa kama vile umetafsiri katika simulizi kuhusu Yesu akipanda farasi akiingia Yerusalemu.</w:t>
      </w:r>
    </w:p>
    <w:p>
      <w:pPr/>
      <w:r>
        <w:rPr>
          <w:lang w:val="sw_KE" w:bidi="sw_KE"/>
        </w:rPr>
      </w:r>
      <w:r>
        <w:rPr>
          <w:b/>
          <w:lang w:val="sw_KE" w:bidi="sw_KE"/>
        </w:rPr>
        <w:t>Mwana wa Daudi</w:t>
      </w:r>
      <w:r>
        <w:rPr>
          <w:lang w:val="sw_KE" w:bidi="sw_KE"/>
        </w:rPr>
        <w:t xml:space="preserve"> ni kifungu ambacho watu walitumia kuzungumza kuhusu mfalme kutoka kwa familia ya Daudi ambayo Mungu aliahidi angeokoa Israeli. </w:t>
      </w:r>
      <w:r>
        <w:rPr>
          <w:lang w:val="sw_KE" w:bidi="sw_KE"/>
        </w:rPr>
        <w:t>Daudi</w:t>
      </w:r>
      <w:r>
        <w:rPr>
          <w:lang w:val="sw_KE" w:bidi="sw_KE"/>
        </w:rPr>
        <w:t xml:space="preserve"> alikuwa mfalme mkubwa zaidi wa Israeli katika Agano la Kale, na Mungu aliahidi kwamba mmoja wa uzao wake angeokoa Israeli. Tazama Faharasa Kuu kwa ufafanuzi kamili wa neno </w:t>
      </w:r>
      <w:r>
        <w:rPr>
          <w:lang w:val="sw_KE" w:bidi="sw_KE"/>
        </w:rPr>
        <w:t>Mwana wa Daudi</w:t>
      </w:r>
      <w:r>
        <w:rPr>
          <w:lang w:val="sw_KE" w:bidi="sw_KE"/>
        </w:rPr>
        <w:t>. Tumia kifungu sawa hapa kama kifungu ulichotumia kabla.</w:t>
      </w:r>
    </w:p>
    <w:p>
      <w:pPr/>
      <w:r>
        <w:rPr>
          <w:lang w:val="sw_KE" w:bidi="sw_KE"/>
        </w:rPr>
      </w:r>
      <w:r>
        <w:rPr>
          <w:lang w:val="sw_KE" w:bidi="sw_KE"/>
        </w:rPr>
        <w:t xml:space="preserve">Makuhani wakuu na waandishi walikasirika sana, na wanamwomba Yesu, "Je, unasikia kile watoto hawa wanasema?" Yesu anajibu kwa kunukuu Zaburi: “Kutoka vinywani mwa watoto wadogo na wanaonyonya umejiwekea </w:t>
      </w:r>
      <w:r>
        <w:rPr>
          <w:b/>
          <w:lang w:val="sw_KE" w:bidi="sw_KE"/>
        </w:rPr>
        <w:t>sifa</w:t>
      </w:r>
      <w:r>
        <w:rPr>
          <w:lang w:val="sw_KE" w:bidi="sw_KE"/>
        </w:rPr>
        <w:t>.”</w:t>
      </w:r>
    </w:p>
    <w:p>
      <w:pPr/>
      <w:r>
        <w:rPr>
          <w:lang w:val="sw_KE" w:bidi="sw_KE"/>
        </w:rPr>
      </w:r>
      <w:r>
        <w:rPr>
          <w:lang w:val="sw_KE" w:bidi="sw_KE"/>
        </w:rPr>
        <w:t>"Kutoka kwa kinywa cha" ni njia ya mashairi ya kusema "kutoka."</w:t>
      </w:r>
    </w:p>
    <w:p>
      <w:pPr/>
      <w:r>
        <w:rPr>
          <w:lang w:val="sw_KE" w:bidi="sw_KE"/>
        </w:rPr>
      </w:r>
      <w:r>
        <w:rPr>
          <w:lang w:val="sw_KE" w:bidi="sw_KE"/>
        </w:rPr>
        <w:t>“Watoto wachanga na wanaonyonya” pia inaweza kutafsiriwa kama “watoto na watoto wachanga.”</w:t>
      </w:r>
    </w:p>
    <w:p>
      <w:pPr/>
      <w:r>
        <w:rPr>
          <w:lang w:val="sw_KE" w:bidi="sw_KE"/>
        </w:rPr>
      </w:r>
      <w:r>
        <w:rPr>
          <w:lang w:val="sw_KE" w:bidi="sw_KE"/>
        </w:rPr>
        <w:t>Sifa</w:t>
      </w:r>
      <w:r>
        <w:rPr>
          <w:lang w:val="sw_KE" w:bidi="sw_KE"/>
        </w:rPr>
        <w:t xml:space="preserve"> ina maana kuzungumza vizuri au kusema mambo mazuri kwa au kuhusu mtu, au kumheshimu mtu kupitia maneno. Tumia neno sawa hapa ambalo umelitumia kwa "sifa" katika simulizi za awali.</w:t>
      </w:r>
    </w:p>
    <w:p>
      <w:pPr/>
      <w:r>
        <w:rPr>
          <w:lang w:val="sw_KE" w:bidi="sw_KE"/>
        </w:rPr>
      </w:r>
      <w:r>
        <w:rPr>
          <w:lang w:val="sw_KE" w:bidi="sw_KE"/>
        </w:rPr>
        <w:t xml:space="preserve">Yesu anaondoka hekaluni na kwenda kijiji cha </w:t>
      </w:r>
      <w:r>
        <w:rPr>
          <w:b/>
          <w:lang w:val="sw_KE" w:bidi="sw_KE"/>
        </w:rPr>
        <w:t>Bethania</w:t>
      </w:r>
      <w:r>
        <w:rPr>
          <w:lang w:val="sw_KE" w:bidi="sw_KE"/>
        </w:rPr>
        <w:t xml:space="preserve"> kwa usiku. Bethania ilikuwa umbali wa takribani saa moja kwa miguu upande wa mashariki wa Yerusalemu. Asubuhi iliyofuata anatembea kurudi mji na wanafunzi wake wakati anaona </w:t>
      </w:r>
      <w:r>
        <w:rPr>
          <w:b/>
          <w:lang w:val="sw_KE" w:bidi="sw_KE"/>
        </w:rPr>
        <w:t>mti wa mtini</w:t>
      </w:r>
      <w:r>
        <w:rPr>
          <w:lang w:val="sw_KE" w:bidi="sw_KE"/>
        </w:rPr>
        <w:t xml:space="preserve"> kando ya barabara. </w:t>
      </w:r>
      <w:r>
        <w:rPr>
          <w:lang w:val="sw_KE" w:bidi="sw_KE"/>
        </w:rPr>
        <w:t>Mti wa tini</w:t>
      </w:r>
      <w:r>
        <w:rPr>
          <w:lang w:val="sw_KE" w:bidi="sw_KE"/>
        </w:rPr>
        <w:t xml:space="preserve"> ni aina ya mti wa matunda unaostawi nchini Israeli. Unaweza kukua hadi mita 10 kwenda juu na shina lake linaweza kufikia mita 1 kwa mduara. Majani huchipua mwezi Aprili au Mei, na matunda kwa kawaida huwiva mwezi Juni. Mti wa tini ambao Yesu anaona una majani mengi makubwa juu yake. Yesu anaangalia kuona kama kuna matunda yoyote, kwa sababu ana njaa. Lakini hakuna matunda, majani tu. Yesu anasema kwa mti, "Usizae matunda tena," na mti mara moja unakauka na kufa. Wanafunzi wanashangaa, na wanauliza, "Mti ulikauka vipi haraka sana?"</w:t>
      </w:r>
    </w:p>
    <w:p>
      <w:pPr/>
      <w:r>
        <w:rPr>
          <w:lang w:val="sw_KE" w:bidi="sw_KE"/>
        </w:rPr>
      </w:r>
      <w:r>
        <w:rPr>
          <w:lang w:val="sw_KE" w:bidi="sw_KE"/>
        </w:rPr>
        <w:t xml:space="preserve">Onyesha timu picha ya mti wa </w:t>
      </w:r>
      <w:r>
        <w:rPr>
          <w:lang w:val="sw_KE" w:bidi="sw_KE"/>
        </w:rPr>
        <w:t>tini</w:t>
      </w:r>
      <w:r>
        <w:rPr>
          <w:lang w:val="sw_KE" w:bidi="sw_KE"/>
        </w:rPr>
        <w:t>.</w:t>
      </w:r>
    </w:p>
    <w:p>
      <w:pPr/>
      <w:r>
        <w:rPr>
          <w:lang w:val="sw_KE" w:bidi="sw_KE"/>
        </w:rPr>
      </w:r>
      <w:r>
        <w:rPr>
          <w:lang w:val="sw_KE" w:bidi="sw_KE"/>
        </w:rPr>
        <w:t>Yesu anajibu, "</w:t>
      </w:r>
      <w:r>
        <w:rPr>
          <w:b/>
          <w:lang w:val="sw_KE" w:bidi="sw_KE"/>
        </w:rPr>
        <w:t>Ninawaambia ukweli</w:t>
      </w:r>
      <w:r>
        <w:rPr>
          <w:lang w:val="sw_KE" w:bidi="sw_KE"/>
        </w:rPr>
        <w:t xml:space="preserve">, kama una </w:t>
      </w:r>
      <w:r>
        <w:rPr>
          <w:b/>
          <w:lang w:val="sw_KE" w:bidi="sw_KE"/>
        </w:rPr>
        <w:t>imani</w:t>
      </w:r>
      <w:r>
        <w:rPr>
          <w:lang w:val="sw_KE" w:bidi="sw_KE"/>
        </w:rPr>
        <w:t xml:space="preserve"> na usitie </w:t>
      </w:r>
      <w:r>
        <w:rPr>
          <w:b/>
          <w:lang w:val="sw_KE" w:bidi="sw_KE"/>
        </w:rPr>
        <w:t>shaka</w:t>
      </w:r>
      <w:r>
        <w:rPr>
          <w:lang w:val="sw_KE" w:bidi="sw_KE"/>
        </w:rPr>
        <w:t>, unaweza kufanya mambo kama haya na mengi zaidi."</w:t>
      </w:r>
    </w:p>
    <w:p>
      <w:pPr/>
      <w:r>
        <w:rPr>
          <w:lang w:val="sw_KE" w:bidi="sw_KE"/>
        </w:rPr>
      </w:r>
      <w:r>
        <w:rPr>
          <w:lang w:val="sw_KE" w:bidi="sw_KE"/>
        </w:rPr>
        <w:t>"Ninawaambia ukweli" ni kifungu ambacho Yesu mara nyingi anatumia katika mafundisho yake ili kuonyesha watu kwamba msemo ni muhimu sana. Imekusudiwa kuwafanya watu wazingatie kwa makini kile anachokaribia kusema. Tafsiri kifungu hiki kwa njia sawa na vile umeitafsiri katika simulizi zingine.</w:t>
      </w:r>
    </w:p>
    <w:p>
      <w:pPr/>
      <w:r>
        <w:rPr>
          <w:lang w:val="sw_KE" w:bidi="sw_KE"/>
        </w:rPr>
      </w:r>
      <w:r>
        <w:rPr>
          <w:lang w:val="sw_KE" w:bidi="sw_KE"/>
        </w:rPr>
        <w:t>Imani</w:t>
      </w:r>
      <w:r>
        <w:rPr>
          <w:lang w:val="sw_KE" w:bidi="sw_KE"/>
        </w:rPr>
        <w:t xml:space="preserve"> inaelezea mwitikio wa watu kwa ahadi ya Mungu. Tazama Faharasa Kuu kwa ufafanuzi kamili. Tumia neno sawa na ulilotumia katika simulizi zingine ambazo zinazungumza kuhusu kuamini au kuwa na imani kwa Mungu.</w:t>
      </w:r>
    </w:p>
    <w:p>
      <w:pPr/>
      <w:r>
        <w:rPr>
          <w:lang w:val="sw_KE" w:bidi="sw_KE"/>
        </w:rPr>
      </w:r>
      <w:r>
        <w:rPr>
          <w:b/>
          <w:lang w:val="sw_KE" w:bidi="sw_KE"/>
        </w:rPr>
        <w:t>Shaka</w:t>
      </w:r>
      <w:r>
        <w:rPr>
          <w:lang w:val="sw_KE" w:bidi="sw_KE"/>
        </w:rPr>
        <w:t xml:space="preserve"> ni kinyume cha imani. Inamaanisha kutokuwa na uhakika kuhusu kitu, kutokuwa na imani ya mtu, au kutokuwa na uwezo wa kuamua kile cha kufanya.</w:t>
      </w:r>
    </w:p>
    <w:p>
      <w:pPr/>
      <w:r>
        <w:rPr>
          <w:lang w:val="sw_KE" w:bidi="sw_KE"/>
        </w:rPr>
      </w:r>
      <w:r>
        <w:rPr>
          <w:lang w:val="sw_KE" w:bidi="sw_KE"/>
        </w:rPr>
        <w:t xml:space="preserve">Yesu anaendelea na mafundisho yake kwa kusema, "Unaweza hata kuuambia mlima huu, 'Inuliwa ukatupwe baharini,' na itatokea." Unaweza kuomba </w:t>
      </w:r>
      <w:r>
        <w:rPr>
          <w:b/>
          <w:lang w:val="sw_KE" w:bidi="sw_KE"/>
        </w:rPr>
        <w:t>chochote</w:t>
      </w:r>
      <w:r>
        <w:rPr>
          <w:lang w:val="sw_KE" w:bidi="sw_KE"/>
        </w:rPr>
        <w:t xml:space="preserve">, na kama una </w:t>
      </w:r>
      <w:r>
        <w:rPr>
          <w:b/>
          <w:lang w:val="sw_KE" w:bidi="sw_KE"/>
        </w:rPr>
        <w:t>imani</w:t>
      </w:r>
      <w:r>
        <w:rPr>
          <w:lang w:val="sw_KE" w:bidi="sw_KE"/>
        </w:rPr>
        <w:t>, kitatokea.'" Ni muhimu kuelewa kwamba katika kifungu hiki, neno “ninyi” linamaanisha watu wengi, si mtu mmoja tu: Yesu anazungumzia hasa watu wanaoomba pamoja, si mtu mmoja anayeomba peke yake. Tumia maneno yale yale kwa “kuomba” na “imani” hapa ambayo uliyatumia awali katika kifungu hiki.</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23:37–24:2</w:t>
      </w:r>
      <w:r>
        <w:rPr>
          <w:lang w:val="sw_KE" w:bidi="sw_KE"/>
        </w:rPr>
      </w:r>
    </w:p>
    <w:p>
      <w:pPr>
        <w:pStyle w:val="Heading3"/>
      </w:pPr>
      <w:r>
        <w:rPr>
          <w:lang w:val="sw_KE" w:bidi="sw_KE"/>
        </w:rPr>
        <w:t>Sikiliza na Moyo</w:t>
      </w:r>
    </w:p>
    <w:p>
      <w:pPr/>
      <w:r>
        <w:rPr>
          <w:lang w:val="sw_KE" w:bidi="sw_KE"/>
        </w:rPr>
      </w:r>
      <w:r>
        <w:rPr>
          <w:lang w:val="sw_KE" w:bidi="sw_KE"/>
        </w:rPr>
        <w:t>Sikiliza Mathayo 23:37–24:2 na utie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Katika simulizi za awali, Yesu alizungumza na umati wa watu, kwa waandishi na Mafarisayo, kwa Masadukayo, na kwa wanafunzi wake. Katika simulizi hii, pengine anazungumza na umati ambao ni pamoja na kila moja ya makundi haya pia. Anazungumza nao katika eneo la hekalu kwa sababu mwisho wa mafundisho yake anasema alikuwa akitembea mbali na hekalu.</w:t>
      </w:r>
    </w:p>
    <w:p>
      <w:pPr/>
      <w:r>
        <w:rPr>
          <w:lang w:val="sw_KE" w:bidi="sw_KE"/>
        </w:rPr>
      </w:r>
      <w:r>
        <w:rPr>
          <w:lang w:val="sw_KE" w:bidi="sw_KE"/>
        </w:rPr>
        <w:t>Yesu anahuzunika kwamba watu wa Yerusalemu hawakusikiliza mafundisho yake, hawakugeuka kutoka kwa dhambi zao, na hawakumkubali. Wakati watu wana hisia sana, wanatumia lugha kwa njia maalum ili kuelezea hisia na kutoa umuhimu kwa kile wanachosema. Katika simulizi hii, Yesu anatumia lugha kwa njia maalum. Yesu anazungumza na Yerusalemu kana kwamba ilikuwa mtu. Yesu anatoa picha ya mama ya kuku ili kuonyesha ni kiasi gani anawajali watu wa Yerusalemu, na anatumia maneno ili kupata tahadhari ya watu ili waweze kujua kile anasema ni muhimu sana.</w:t>
      </w:r>
    </w:p>
    <w:p>
      <w:pPr/>
      <w:r>
        <w:rPr>
          <w:lang w:val="sw_KE" w:bidi="sw_KE"/>
        </w:rPr>
      </w:r>
      <w:r>
        <w:rPr>
          <w:lang w:val="sw_KE" w:bidi="sw_KE"/>
        </w:rPr>
        <w:t>Jadili na fikiria kuhusu njia za kutafsiri simulizi ili hisia katika simulizi ziwasiliane wazi.</w:t>
      </w:r>
    </w:p>
    <w:p>
      <w:pPr/>
      <w:r>
        <w:rPr>
          <w:lang w:val="sw_KE" w:bidi="sw_KE"/>
        </w:rPr>
      </w:r>
      <w:r>
        <w:rPr>
          <w:lang w:val="sw_KE" w:bidi="sw_KE"/>
        </w:rPr>
        <w:t>Yesu anasema, "Ewe Yerusalemu, Yerusalemu...!" Kwa kusema "Ew" na kurudia neno Yerusalemu, anasisitiza na anaonyesha huruma. Yesu anazungumza na mji wa Yerusalemu kana kwamba ilikuwa mtu. Anazungumza na watu ambao wanaishi katika mji. Inaweza kuonekana kuwa ya ajabu katika baadhi ya lugha. Yerusalemu ni mahali maalum sana kwa Israeli yote, ikiwa ni pamoja na Yesu. Mungu alikuwa ameichagua Yerusalemu kwa muda mrefu uliopita kama mahali ambapo hekalu lake lingejengwa na ambapo wafalme aliowateua wangeongoza watu wake.</w:t>
      </w:r>
    </w:p>
    <w:p>
      <w:pPr/>
      <w:r>
        <w:rPr>
          <w:lang w:val="sw_KE" w:bidi="sw_KE"/>
        </w:rPr>
      </w:r>
      <w:r>
        <w:rPr>
          <w:lang w:val="sw_KE" w:bidi="sw_KE"/>
        </w:rPr>
        <w:t>Sitisha na mjadili kama timu jinsi mnavyozungumza kuhusu watu wote ambao wanaishi katika mahali. Mnawashughulikiaje pamoja?</w:t>
      </w:r>
    </w:p>
    <w:p>
      <w:pPr/>
      <w:r>
        <w:rPr>
          <w:lang w:val="sw_KE" w:bidi="sw_KE"/>
        </w:rPr>
      </w:r>
      <w:r>
        <w:rPr>
          <w:lang w:val="sw_KE" w:bidi="sw_KE"/>
        </w:rPr>
        <w:t>Anaiita Yerusalemu "mji ambao unawaua manabii na kuwapiga mawe wajumbe wa Mungu." Wakati huu, viongozi wa Kiyahudi walikuwa wakiwaadhibu wahalifu kwa kuwapiga mawe na kuwaua. Iliitwa "kupiga mawe." Anatumia maneno "mauaji" na "mawe" kwa sababu si kitu tu walichofanya katika siku za nyuma, lakini kitu wanachoendelea kufanya. Yesu anahuzunika sana kwa sababu anajua watu wa Yerusalemu watamsulubisha kama vile wameua na kuwapiga mawe manabii ambao Mungu aliwatuma mbele yake.</w:t>
      </w:r>
    </w:p>
    <w:p>
      <w:pPr/>
      <w:r>
        <w:rPr>
          <w:lang w:val="sw_KE" w:bidi="sw_KE"/>
        </w:rPr>
      </w:r>
      <w:r>
        <w:rPr>
          <w:lang w:val="sw_KE" w:bidi="sw_KE"/>
        </w:rPr>
        <w:t>Sitisha hapa na mjadili kama timu: Je, mna hadithi kuhusu kijiji au jumuiya katika utamaduni wenu ambayo ina sifa mbaya? Ni nini kilichotokea katika historia yake ili kuipa sifa mbaya? Bado wanafanya mambo gani ili kuwa na sifa hiyo mbaya?</w:t>
      </w:r>
    </w:p>
    <w:p>
      <w:pPr/>
      <w:r>
        <w:rPr>
          <w:lang w:val="sw_KE" w:bidi="sw_KE"/>
        </w:rPr>
      </w:r>
      <w:r>
        <w:rPr>
          <w:lang w:val="sw_KE" w:bidi="sw_KE"/>
        </w:rPr>
        <w:t>Yesu anauliza, "Ni mara ngapi ...?" lakini haulizi swali kwa kweli. Anasema kwamba mara nyingi alitaka kukusanya watoto, au watu, wa Yerusalemu na kuwalinda jinsi mama ya kuku anavyowalinda vifaranga vyake kwa kuwakusanya chini ya mabawa yake. Lakini watu wa Yerusalemu walikataa kuja kwa Yesu. Hawangemruhusu Yesu kuwalinda. Picha ya Mungu kama ndege ambaye anamlinda mdogo wake chini ya mabawa yake pia ilitumiwa mara kadhaa kabla katika Biblia. Waisraeli walikuwa na ujuzi wa picha hii ya kuku na vifaranga vyake kama picha ya ulinzi na utunzaji.</w:t>
      </w:r>
    </w:p>
    <w:p>
      <w:pPr/>
      <w:r>
        <w:rPr>
          <w:lang w:val="sw_KE" w:bidi="sw_KE"/>
        </w:rPr>
      </w:r>
      <w:r>
        <w:rPr>
          <w:lang w:val="sw_KE" w:bidi="sw_KE"/>
        </w:rPr>
        <w:t>Sitisha hapa na mjadili kama timu: Ni picha gani kutoka kwa asili mngeweza kila mtu katika utamaduni wenu kuelewa kama kuonyesha ulinzi na utunzaji?</w:t>
      </w:r>
    </w:p>
    <w:p>
      <w:pPr/>
      <w:r>
        <w:rPr>
          <w:lang w:val="sw_KE" w:bidi="sw_KE"/>
        </w:rPr>
      </w:r>
      <w:r>
        <w:rPr>
          <w:lang w:val="sw_KE" w:bidi="sw_KE"/>
        </w:rPr>
        <w:t>Onyesha timu yako picha ya kuku na vifaranga vyake vilivyokusanyika chini ya mabawa yake.</w:t>
      </w:r>
    </w:p>
    <w:p>
      <w:pPr/>
      <w:r>
        <w:rPr>
          <w:lang w:val="sw_KE" w:bidi="sw_KE"/>
        </w:rPr>
      </w:r>
      <w:r>
        <w:rPr>
          <w:lang w:val="sw_KE" w:bidi="sw_KE"/>
        </w:rPr>
        <w:t>Anasema "Ona" au "Tazama" kwa sababu anataka wasikilize kwa makini. Anawaambia nyumba yao imeachwa ukiwa. Huu ni unabii ambao utatimia katika siku zijazo. Yesu anarejelea mji wa Yerusalemu kama nyumba kwa sababu watu wa Yerusalemu walitakiwa kuishi kama familia katika mahali ambapo Mungu aliwapa. Na anauita "</w:t>
      </w:r>
      <w:r>
        <w:rPr>
          <w:b/>
          <w:lang w:val="sw_KE" w:bidi="sw_KE"/>
        </w:rPr>
        <w:t>nyumba</w:t>
      </w:r>
      <w:r>
        <w:rPr>
          <w:lang w:val="sw_KE" w:bidi="sw_KE"/>
        </w:rPr>
        <w:t xml:space="preserve"> yenu" badala ya "</w:t>
      </w:r>
      <w:r>
        <w:rPr>
          <w:b/>
          <w:lang w:val="sw_KE" w:bidi="sw_KE"/>
        </w:rPr>
        <w:t>nyumba</w:t>
      </w:r>
      <w:r>
        <w:rPr>
          <w:lang w:val="sw_KE" w:bidi="sw_KE"/>
        </w:rPr>
        <w:t xml:space="preserve"> ya Mungu," kwa sababu Mungu aliondoka kwa sababu wamemkataa mwokozi ambaye alimtuma. Moja ya ahadi kubwa za Mungu kwa watu wa Israeli ilikuwa kwamba angeishi pamoja nao, lakini sasa Yesu anasema kwamba Mungu ataondoka Yerusalemu na watu wa Yerusalemu kwa sababu wanakataa kumwamini Yesu.</w:t>
      </w:r>
    </w:p>
    <w:p>
      <w:pPr/>
      <w:r>
        <w:rPr>
          <w:lang w:val="sw_KE" w:bidi="sw_KE"/>
        </w:rPr>
      </w:r>
      <w:r>
        <w:rPr>
          <w:lang w:val="sw_KE" w:bidi="sw_KE"/>
        </w:rPr>
        <w:t>Sitisha hapa na mjadili kama timu: Unawaambiaje watu kusikiliza kwa makini kile utakachoenda kusema baadaye?</w:t>
      </w:r>
    </w:p>
    <w:p>
      <w:pPr/>
      <w:r>
        <w:rPr>
          <w:lang w:val="sw_KE" w:bidi="sw_KE"/>
        </w:rPr>
      </w:r>
      <w:r>
        <w:rPr>
          <w:lang w:val="sw_KE" w:bidi="sw_KE"/>
        </w:rPr>
        <w:t xml:space="preserve">Yesu anasema "kwa," ambayo ina maana atawaambia kwa nini nyumba yao inaachwa ukiwa. Kisha anasema, "Ninawaambia" ambayo inaongeza msisitizo kwa kile atakwenda kusema. Anasema hawatamwona tena mpaka watakaposema, "Heri mtu ambaye anakuja kwa jina la Bwana" kwa sababu hii ni mara ya mwisho Yesu ataingia Yerusalemu kabla ya kumsulubisha na Mungu anamfufua kutoka kwa wafu. Hekalu, mahali pa uwepo wa Mungu, litaharibiwa lakini Yesu anasema "hamtaniona tena" kwa sababu </w:t>
      </w:r>
      <w:r>
        <w:rPr>
          <w:b/>
          <w:lang w:val="sw_KE" w:bidi="sw_KE"/>
        </w:rPr>
        <w:t>uwepo</w:t>
      </w:r>
      <w:r>
        <w:rPr>
          <w:lang w:val="sw_KE" w:bidi="sw_KE"/>
        </w:rPr>
        <w:t xml:space="preserve"> wa Yesu ni uwepo wa Mungu. Wanafunzi wa Yesu walikuwa wamefurahi na kumsifu Mungu akisema, "Heri yeye ambaye anakuja kwa jina la Bwana" wakati Yesu aliingia Yerusalemu tu kabla ya hii, lakini hapa Yesu anazungumza kuhusu tukio la baadaye, ambayo pengine ni tukio la mwisho la wokovu.</w:t>
      </w:r>
    </w:p>
    <w:p>
      <w:pPr/>
      <w:r>
        <w:rPr>
          <w:lang w:val="sw_KE" w:bidi="sw_KE"/>
        </w:rPr>
      </w:r>
      <w:r>
        <w:rPr>
          <w:lang w:val="sw_KE" w:bidi="sw_KE"/>
        </w:rPr>
        <w:t>Wakati Yesu akiondoka na kutoka hekaluni, wanafunzi wake wanamwonyesha majengo ya hekalu. Kwa kusema kwamba Yesu "aliondoka" na "anaenda zake" Mathayo anasisitiza Yesu, uwepo wa Mungu, akiondoka hekaluni. Majengo ya hekalu yalikuwa makubwa na ya kuvutia. Pengine ilikuwa vigumu kwa wanafunzi kuwazia kwamba huenda wangeangamizwa wakati Yesu aliposema kwamba Yerusalemu lingekuwa ukiwa. Lakini Yesu anasema, "Kweli, ninawaambia" ambayo ina maana kwamba kile atakachoenda kusema kwa hakika kitatokea, na anawaambia kwamba hakuna jiwe hata moja la majengo ya hekalu litaloachwa juu ya lingine ambalo halitatupwa chini. Anatumia neno la kukataa “si” mara mbili ili kusisitiza kwamba maadui zao wataharibu kabisa majengo ya hekalu. Manabii wengine katika historia ya Kiyahudi pia walikuwa wametabiri uharibifu wa hekalu. Unabii ulitimia wakati Roma iliharibu Yerusalemu katika mwaka wa 70 Baada ya Kristo (BK).</w:t>
      </w:r>
    </w:p>
    <w:p>
      <w:pPr/>
      <w:r>
        <w:rPr>
          <w:lang w:val="sw_KE" w:bidi="sw_KE"/>
        </w:rPr>
      </w:r>
      <w:r>
        <w:rPr>
          <w:lang w:val="sw_KE" w:bidi="sw_KE"/>
        </w:rPr>
        <w:t>Sitisha hapa na mjadili kama timu: Je, kuna watu katika jumuiya yenu ambao wanazungumza kuhusu kile kitakachotokea katika siku zijazo? Wanasema nini wakati wanazungumza kuhusu kitu muhimu sana?</w:t>
      </w:r>
    </w:p>
    <w:p>
      <w:pPr/>
      <w:r>
        <w:rPr>
          <w:lang w:val="sw_KE" w:bidi="sw_KE"/>
        </w:rPr>
      </w:r>
      <w:r>
        <w:rPr>
          <w:lang w:val="sw_KE" w:bidi="sw_KE"/>
        </w:rPr>
        <w:t>Onyesha timu yako picha ya hekalu.</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2.</w:t>
      </w:r>
    </w:p>
    <w:p>
      <w:pPr/>
      <w:r>
        <w:rPr>
          <w:lang w:val="sw_KE" w:bidi="sw_KE"/>
        </w:rPr>
      </w:r>
      <w:r>
        <w:rPr>
          <w:b/>
          <w:lang w:val="sw_KE" w:bidi="sw_KE"/>
        </w:rPr>
        <w:t>Tukio la kwanza:</w:t>
      </w:r>
      <w:r>
        <w:rPr>
          <w:lang w:val="sw_KE" w:bidi="sw_KE"/>
        </w:rPr>
        <w:t xml:space="preserve"> Yesu yuko katika eneo la hekalu akizungumza na umati na anaomboleza juu ya Yerusalemu. Anasema anatamani angeweza kukusanya watu karibu naye kama kuku anakusanya vifaranga vyake chini ya mabawa yake ili kuwalinda, lakini Yerusalemu ilikataa. Anatabiri kwamba nyumba ya Yerusalemu itaachwa tupu, kukataliwa na Mungu, na hawatamwona Yesu tena mpaka watakaposema, "Heri yeye ambaye anakuja kwa jina la Bwana."</w:t>
      </w:r>
    </w:p>
    <w:p>
      <w:pPr/>
      <w:r>
        <w:rPr>
          <w:lang w:val="sw_KE" w:bidi="sw_KE"/>
        </w:rPr>
      </w:r>
      <w:r>
        <w:rPr>
          <w:b/>
          <w:lang w:val="sw_KE" w:bidi="sw_KE"/>
        </w:rPr>
        <w:t>Tukio la pili:</w:t>
      </w:r>
      <w:r>
        <w:rPr>
          <w:lang w:val="sw_KE" w:bidi="sw_KE"/>
        </w:rPr>
        <w:t xml:space="preserve"> Yesu anaondoka hekaluni na wanafunzi wake wanaonyesha majengo ya hekalu. Yesu anatabiri kwamba maadui wao wataharibu kabisa majengo ya hekalu kwamba kila jiwe litatupwa chini.</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Umati mkubwa ikiwa ni pamoja na Mafarisayo, Masadukayo, waandishi, wanafunzi, na wengine</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Yesu yuko katika eneo la hekalu, ambalo ni pamoja na hekalu na majengo mengine. Anazungumza na umati ambao ni pamoja na Mafarisayo, Masadukayo, waandishi wa habari, wanafunzi, na watu wengine. Anaomboleza kwa ajili ya Yerusalemu. Anasema alitaka watu wa Yerusalemu kumruhusu kukusanyika karibu naye kama mama ya kuku anakusanya vifaranga vyake chini ya mabawa yake ili kuwalinda, lakini watu wa Yerusalemu walikataa kuja kwake kwa ulinzi. Yesu anawaambia Mungu anaondoka nyumbani kwao, ambapo ameishi kati yao, na hawatamwona Yesu, uwepo wa Mungu, tena mpaka watakaposema, "Heri yeye ambaye anakuja kwa jina la Bwana."</w:t>
      </w:r>
    </w:p>
    <w:p>
      <w:pPr/>
      <w:r>
        <w:rPr>
          <w:lang w:val="sw_KE" w:bidi="sw_KE"/>
        </w:rPr>
      </w:r>
      <w:r>
        <w:rPr>
          <w:lang w:val="sw_KE" w:bidi="sw_KE"/>
        </w:rPr>
        <w:t>Baada ya hapo, wakati anatembea mbali na hekalu, wanafunzi wa Yesu wanaonyesha majengo ya hekalu la karibu kwake. Yesu anasema, "Mnaona haya majengo yote, sivyo?" ambayo ni njia ya kuwaambia kuangalia kwa makini majengo. Anatabiri kwamba adui zao wataharibu kabisa majengo ya hekalu kiasi kwamba hakuna jiwe hata moja litakalobaki juu ya lingine—yote yatabomolewa. Mawe ya majengo ya hekalu yalikuwa makubwa kama nyumba ya kawaida ya kijiji, kwa hiyo hii imewashangaza wanafunzi.</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2.</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Umati mkubwa ikiwa ni pamoja na Mafarisayo, Masadukayo, waandishi, wanafunzi, na wengine</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Yesu anazungumza na umati mkubwa katika eneo la hekalu. Umati ni pamoja na viongozi wa kidini kama Mafarisayo, Masadukayo, na waandishi, na pia wanafunzi wa Yesu na watu wengine pia.</w:t>
      </w:r>
    </w:p>
    <w:p>
      <w:pPr/>
      <w:r>
        <w:rPr>
          <w:lang w:val="sw_KE" w:bidi="sw_KE"/>
        </w:rPr>
      </w:r>
      <w:r>
        <w:rPr>
          <w:lang w:val="sw_KE" w:bidi="sw_KE"/>
        </w:rPr>
        <w:t>Yesu anasema, "Ewe Yerusalemu, Yerusalemu!" na anahuzunika sana. Anapenda Yerusalemu. Anatamani watu wangemruhusu kuwakusanya karibu kama kuku anawakusanya vifaranga vyake chini ya mabawa yake ili kuwalinda, lakini walikataa. Alitabiri kwamba Yerusalemu itaachwa tupu, ikataliwe na Mungu.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kiongozi wa kidini, "Unahisi vipi?" Unaweza kusikia mambo kama, "Anamaanisha nini? Kwa nini tunahitaji ulinzi wake?" au "Yesu ni mwenye kiburi sana. " Kwa nini anafikiri tunahitaji ulinzi wake kana kwamba yeye ni kama Mungu?" au "Anamaanisha nini Mungu ataacha nyumba yetu tupu? Mungu aliahidi kuishi na sisi."</w:t>
      </w:r>
    </w:p>
    <w:p>
      <w:pPr>
        <w:pStyle w:val="ListBullet"/>
        <w:spacing w:line="240" w:lineRule="auto"/>
        <w:ind w:left="720"/>
      </w:pPr>
      <w:r>
        <w:rPr>
          <w:lang w:val="sw_KE" w:bidi="sw_KE"/>
        </w:rPr>
      </w:r>
      <w:r>
        <w:rPr>
          <w:lang w:val="sw_KE" w:bidi="sw_KE"/>
        </w:rPr>
        <w:t>Muulize mwigizaji anayeigiza mtu katika umati, "Unahisi vipi?" Unaweza kusikia mambo kama, "Ni nini kitatokea kwamba tunahitaji kulindwa na Yesu?" au "Sioni hatari yoyote. Kwa nini tunapaswa kuja kwa Yesu?" au "Kwa nini anasema Mungu ataacha nyumba yetu tupu? Siamini hivyo."</w:t>
      </w:r>
    </w:p>
    <w:p>
      <w:pPr>
        <w:pStyle w:val="ListBullet"/>
        <w:spacing w:line="240" w:lineRule="auto"/>
        <w:ind w:left="720"/>
      </w:pPr>
      <w:r>
        <w:rPr>
          <w:lang w:val="sw_KE" w:bidi="sw_KE"/>
        </w:rPr>
      </w:r>
      <w:r>
        <w:rPr>
          <w:lang w:val="sw_KE" w:bidi="sw_KE"/>
        </w:rPr>
        <w:t>Muulize mwigizaji anayeigiza mwanafunzi, "Unahisi vipi?" Unaweza kusikia mambo kama, "Kumwona Yesu akihuzunika sana kunanifanya niwe na huzuni pia. Inaweza kumaanisha nini kwamba Mungu ataiacha nyumba yetu tupu? Ninaogopa kile kinachoenda kutokea!" au "Inaonekana kama Yesu kwa kweli anaenda kufa. Hii inawezaje kuwa kweli? Tutafanya nini?"</w:t>
      </w:r>
    </w:p>
    <w:p>
      <w:pPr>
        <w:pStyle w:val="ListBullet"/>
        <w:spacing w:line="240" w:lineRule="auto"/>
        <w:ind w:left="720"/>
      </w:pPr>
      <w:r>
        <w:rPr>
          <w:lang w:val="sw_KE" w:bidi="sw_KE"/>
        </w:rPr>
      </w:r>
      <w:r>
        <w:rPr>
          <w:lang w:val="sw_KE" w:bidi="sw_KE"/>
        </w:rPr>
        <w:t>Endelea na kitendo.</w:t>
      </w:r>
    </w:p>
    <w:p>
      <w:pPr/>
      <w:r>
        <w:rPr>
          <w:lang w:val="sw_KE" w:bidi="sw_KE"/>
        </w:rPr>
      </w:r>
      <w:r>
        <w:rPr>
          <w:lang w:val="sw_KE" w:bidi="sw_KE"/>
        </w:rPr>
        <w:t>Yesu anawaambia umati kwamba hawatamwona tena mpaka watakaposema, "Heri mtu ambaye anakuja kwa jina la Bwana."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kiongozi wa kidini, "Unahisi vipi?" Unaweza kusikia mambo kama, "Kwa nini anasema hatutamwona tena?" au "Nina hasira. Sitasema kamwe maneno hayo kuhusu Yesu!" au "Ningefurahi kamwe kumwona Yesu tena."</w:t>
      </w:r>
    </w:p>
    <w:p>
      <w:pPr>
        <w:pStyle w:val="ListBullet"/>
        <w:spacing w:line="240" w:lineRule="auto"/>
        <w:ind w:left="720"/>
      </w:pPr>
      <w:r>
        <w:rPr>
          <w:lang w:val="sw_KE" w:bidi="sw_KE"/>
        </w:rPr>
      </w:r>
      <w:r>
        <w:rPr>
          <w:lang w:val="sw_KE" w:bidi="sw_KE"/>
        </w:rPr>
        <w:t>Muulize mwigizaji anayeigiza mwanafunzi, "Unahisi vipi?" Unaweza kusikia mambo kama, "Nimechanganyikiwa. Tulisema maneno haya sana wakati Yesu alikuja Yerusalemu, lakini anazungumza kuhusu wakati katika siku zijazo. Ninajiuliza ni lini sehemu iliyobaki ya Yerusalemu itasema maneno haya kuhusu Yesu?"</w:t>
      </w:r>
    </w:p>
    <w:p>
      <w:pPr>
        <w:pStyle w:val="ListBullet"/>
        <w:spacing w:line="240" w:lineRule="auto"/>
        <w:ind w:left="720"/>
      </w:pPr>
      <w:r>
        <w:rPr>
          <w:lang w:val="sw_KE" w:bidi="sw_KE"/>
        </w:rPr>
      </w:r>
      <w:r>
        <w:rPr>
          <w:lang w:val="sw_KE" w:bidi="sw_KE"/>
        </w:rPr>
        <w:t>Endelea na kitendo.</w:t>
      </w:r>
    </w:p>
    <w:p>
      <w:pPr/>
      <w:r>
        <w:rPr>
          <w:lang w:val="sw_KE" w:bidi="sw_KE"/>
        </w:rPr>
      </w:r>
      <w:r>
        <w:rPr>
          <w:lang w:val="sw_KE" w:bidi="sw_KE"/>
        </w:rPr>
        <w:t>Yesu anatembea kutoka eneo la hekalu wakati wanafunzi wake wanaonyesha majengo ya kuvutia ya hekalu. Yesu anasema, "Mnaona haya yote, siyo?" na anawaambia maadui wao wataharibu kabisa majengo ya hekalu kwamba hakuna jiwe moja ambalo litabaki juu ya lingine; yote yatatupwa chini.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mwanafunzi, "Unahisi vipi?" Unaweza kusikia mambo kama, "Nimeshangaa! Mawe haya ni makubwa sana na hekalu hili limejengwa kwa uimara sana, siwezi kufikiria jinsi mtu yeyote anaweza kuharibu majengo haya!" au "Ninaogopa. “Tukio gani la kutisha linalokuja ambalo linaweza kubomoa majengo mazuri kama haya?”</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Yesu anasema, "</w:t>
      </w:r>
      <w:r>
        <w:rPr>
          <w:b/>
          <w:lang w:val="sw_KE" w:bidi="sw_KE"/>
        </w:rPr>
        <w:t>Ewe</w:t>
      </w:r>
      <w:r>
        <w:rPr>
          <w:lang w:val="sw_KE" w:bidi="sw_KE"/>
        </w:rPr>
        <w:t xml:space="preserve"> Yerusalemu, Yerusalemu!" Neno "Ewe" na matumizi ya Yerusalemu mara mbili ni njia ya kuonyesha kwamba huzuni ya Yesu kuhusu Yerusalemu ni yenye nguvu sana.</w:t>
      </w:r>
    </w:p>
    <w:p>
      <w:pPr/>
      <w:r>
        <w:rPr>
          <w:lang w:val="sw_KE" w:bidi="sw_KE"/>
        </w:rPr>
      </w:r>
      <w:r>
        <w:rPr>
          <w:lang w:val="sw_KE" w:bidi="sw_KE"/>
        </w:rPr>
        <w:t xml:space="preserve">Yesu anasema </w:t>
      </w:r>
      <w:r>
        <w:rPr>
          <w:b/>
          <w:lang w:val="sw_KE" w:bidi="sw_KE"/>
        </w:rPr>
        <w:t>Yerusalemu</w:t>
      </w:r>
      <w:r>
        <w:rPr>
          <w:b/>
          <w:lang w:val="sw_KE" w:bidi="sw_KE"/>
        </w:rPr>
        <w:t xml:space="preserve"> inawaua</w:t>
      </w:r>
      <w:r>
        <w:rPr>
          <w:lang w:val="sw_KE" w:bidi="sw_KE"/>
        </w:rPr>
        <w:t xml:space="preserve"> </w:t>
      </w:r>
      <w:r>
        <w:rPr>
          <w:b/>
          <w:lang w:val="sw_KE" w:bidi="sw_KE"/>
        </w:rPr>
        <w:t>manabii</w:t>
      </w:r>
      <w:r>
        <w:rPr>
          <w:lang w:val="sw_KE" w:bidi="sw_KE"/>
        </w:rPr>
        <w:t xml:space="preserve"> na kuwapiga </w:t>
      </w:r>
      <w:r>
        <w:rPr>
          <w:b/>
          <w:lang w:val="sw_KE" w:bidi="sw_KE"/>
        </w:rPr>
        <w:t>mawe</w:t>
      </w:r>
      <w:r>
        <w:rPr>
          <w:lang w:val="sw_KE" w:bidi="sw_KE"/>
        </w:rPr>
        <w:t xml:space="preserve"> wajumbe ambao Mungu anawatuma. Anatumia neno Yerusalemu ili kuzungumza kuhusu watu wa Yerusalemu. Maneno "yanaua" na "kugiga mawe" yanaonyesha kwamba hii ni kitu watu wamefanya katika siku za nyuma na wanaendelea kufanya. Wakati huu, viongozi wa Kiyahudi waliwaadhibu wahalifu kwa kuwapiga mawe na kuwaua. Hii iliitwa "kupiga mawe." Tumia maneno ambayo yanaonyesha kitendo kilifanywa katika siku za nyuma na bado kinaendelea. </w:t>
      </w:r>
      <w:r>
        <w:rPr>
          <w:b/>
          <w:lang w:val="sw_KE" w:bidi="sw_KE"/>
        </w:rPr>
        <w:t>Manabii</w:t>
      </w:r>
      <w:r>
        <w:rPr>
          <w:lang w:val="sw_KE" w:bidi="sw_KE"/>
        </w:rPr>
        <w:t xml:space="preserve"> wanapokea ujumbe kutoka kwa Mungu na kuleta ujumbe huo kwa watu. Tumia neno sawa kwa manabii hapa ambalo umelitumia kabla. </w:t>
      </w:r>
      <w:r>
        <w:rPr>
          <w:b/>
          <w:lang w:val="sw_KE" w:bidi="sw_KE"/>
        </w:rPr>
        <w:t>Nabii</w:t>
      </w:r>
      <w:r>
        <w:rPr>
          <w:lang w:val="sw_KE" w:bidi="sw_KE"/>
        </w:rPr>
        <w:t xml:space="preserve"> yuko katika Faharasa Kuu.</w:t>
      </w:r>
    </w:p>
    <w:p>
      <w:pPr/>
      <w:r>
        <w:rPr>
          <w:lang w:val="sw_KE" w:bidi="sw_KE"/>
        </w:rPr>
      </w:r>
      <w:r>
        <w:rPr>
          <w:lang w:val="sw_KE" w:bidi="sw_KE"/>
        </w:rPr>
        <w:t xml:space="preserve">Yesu anasema mara nyingi ana hamu ya kukusanya watu wa Yerusalemu karibu naye kama "mama ya kuku </w:t>
      </w:r>
      <w:r>
        <w:rPr>
          <w:b/>
          <w:lang w:val="sw_KE" w:bidi="sw_KE"/>
        </w:rPr>
        <w:t>anakusanya vifaranga</w:t>
      </w:r>
      <w:r>
        <w:rPr>
          <w:lang w:val="sw_KE" w:bidi="sw_KE"/>
        </w:rPr>
        <w:t xml:space="preserve"> vyake chini ya mikono </w:t>
      </w:r>
      <w:r>
        <w:rPr>
          <w:b/>
          <w:lang w:val="sw_KE" w:bidi="sw_KE"/>
        </w:rPr>
        <w:t>yake ili kuwalinda</w:t>
      </w:r>
      <w:r>
        <w:rPr>
          <w:lang w:val="sw_KE" w:bidi="sw_KE"/>
        </w:rPr>
        <w:t>." Picha ya Mungu kama ndege anayelinda watu wake kwa mabawa yake inatumiwa mara kadhaa katika Biblia. Ilikuwa picha ya kawaida ya ulinzi wa Mungu kwa Waisraeli.</w:t>
      </w:r>
    </w:p>
    <w:p>
      <w:pPr/>
      <w:r>
        <w:rPr>
          <w:lang w:val="sw_KE" w:bidi="sw_KE"/>
        </w:rPr>
      </w:r>
      <w:r>
        <w:rPr>
          <w:lang w:val="sw_KE" w:bidi="sw_KE"/>
        </w:rPr>
        <w:t>Onyesha timu yako picha ya mama ya kuku akilinda vifaranga vyake chini ya mabawa yake.</w:t>
      </w:r>
    </w:p>
    <w:p>
      <w:pPr/>
      <w:r>
        <w:rPr>
          <w:lang w:val="sw_KE" w:bidi="sw_KE"/>
        </w:rPr>
      </w:r>
      <w:r>
        <w:rPr>
          <w:lang w:val="sw_KE" w:bidi="sw_KE"/>
        </w:rPr>
        <w:t>Yesu anawaambia umati wa watu, "</w:t>
      </w:r>
      <w:r>
        <w:rPr>
          <w:b/>
          <w:lang w:val="sw_KE" w:bidi="sw_KE"/>
        </w:rPr>
        <w:t>Nyumba yenu</w:t>
      </w:r>
      <w:r>
        <w:rPr>
          <w:lang w:val="sw_KE" w:bidi="sw_KE"/>
        </w:rPr>
        <w:t xml:space="preserve"> inaachwa ukiwa." Pengine anatumia neno la nyumba ili kurejelea mji wa Yerusalemu na hekalu. Anaiita nyumba </w:t>
      </w:r>
      <w:r>
        <w:rPr>
          <w:b/>
          <w:lang w:val="sw_KE" w:bidi="sw_KE"/>
        </w:rPr>
        <w:t>yenu</w:t>
      </w:r>
      <w:r>
        <w:rPr>
          <w:lang w:val="sw_KE" w:bidi="sw_KE"/>
        </w:rPr>
        <w:t xml:space="preserve"> badala ya nyumba ya </w:t>
      </w:r>
      <w:r>
        <w:rPr>
          <w:b/>
          <w:lang w:val="sw_KE" w:bidi="sw_KE"/>
        </w:rPr>
        <w:t>Mungu</w:t>
      </w:r>
      <w:r>
        <w:rPr>
          <w:lang w:val="sw_KE" w:bidi="sw_KE"/>
        </w:rPr>
        <w:t>, kwa sababu Mungu anaondoka hekaluni na Yerusalemu.</w:t>
      </w:r>
    </w:p>
    <w:p>
      <w:pPr/>
      <w:r>
        <w:rPr>
          <w:lang w:val="sw_KE" w:bidi="sw_KE"/>
        </w:rPr>
      </w:r>
      <w:r>
        <w:rPr>
          <w:lang w:val="sw_KE" w:bidi="sw_KE"/>
        </w:rPr>
        <w:t>Yesu anasema hawatamwona tena mpaka watakaposema, "</w:t>
      </w:r>
      <w:r>
        <w:rPr>
          <w:b/>
          <w:lang w:val="sw_KE" w:bidi="sw_KE"/>
        </w:rPr>
        <w:t>Heri</w:t>
      </w:r>
      <w:r>
        <w:rPr>
          <w:lang w:val="sw_KE" w:bidi="sw_KE"/>
        </w:rPr>
        <w:t xml:space="preserve"> yeye ambaye anakuja kwa jina la </w:t>
      </w:r>
      <w:r>
        <w:rPr>
          <w:b/>
          <w:lang w:val="sw_KE" w:bidi="sw_KE"/>
        </w:rPr>
        <w:t>Bwana</w:t>
      </w:r>
      <w:r>
        <w:rPr>
          <w:lang w:val="sw_KE" w:bidi="sw_KE"/>
        </w:rPr>
        <w:t xml:space="preserve">." Kifungu hiki halisi kinapatikana katika maeneo mengine kadhaa katika Biblia ikiwa ni pamoja na Zaburi. Tafsiri kifungu hiki kwa njia sawa katika kila mahali ambapo inaonekana. Maneno </w:t>
      </w:r>
      <w:r>
        <w:rPr>
          <w:b/>
          <w:lang w:val="sw_KE" w:bidi="sw_KE"/>
        </w:rPr>
        <w:t>heri</w:t>
      </w:r>
      <w:r>
        <w:rPr>
          <w:lang w:val="sw_KE" w:bidi="sw_KE"/>
        </w:rPr>
        <w:t xml:space="preserve"> na </w:t>
      </w:r>
      <w:r>
        <w:rPr>
          <w:b/>
          <w:lang w:val="sw_KE" w:bidi="sw_KE"/>
        </w:rPr>
        <w:t>Bwana</w:t>
      </w:r>
      <w:r>
        <w:rPr>
          <w:lang w:val="sw_KE" w:bidi="sw_KE"/>
        </w:rPr>
        <w:t xml:space="preserve"> yote mawili yanapatikana kwenye Faharasa Kuu.</w:t>
      </w:r>
    </w:p>
    <w:p>
      <w:pPr/>
      <w:r>
        <w:rPr>
          <w:lang w:val="sw_KE" w:bidi="sw_KE"/>
        </w:rPr>
      </w:r>
      <w:r>
        <w:rPr>
          <w:lang w:val="sw_KE" w:bidi="sw_KE"/>
        </w:rPr>
        <w:t xml:space="preserve">Wanafunzi wa Yesu wanaonyesha </w:t>
      </w:r>
      <w:r>
        <w:rPr>
          <w:b/>
          <w:lang w:val="sw_KE" w:bidi="sw_KE"/>
        </w:rPr>
        <w:t>majengo</w:t>
      </w:r>
      <w:r>
        <w:rPr>
          <w:lang w:val="sw_KE" w:bidi="sw_KE"/>
        </w:rPr>
        <w:t xml:space="preserve"> ya hekalu kwake. Majengo haya ni pamoja na hekalu, ambayo ilikuwa jengo maalum ambapo uwepo wa Mungu uliishi, na pia majengo ya ziada karibu yake ambayo yalikuwa sehemu ya ibada ya hekalu kwa Waisraeli. Hekalu lilikuwa mahali ambapo Waisraeli walimwabudia Mungu na kumletea dhabihu. Ilikuwa nzuri hasa na kujengwa kwa mawe makubwa ya kuvutia. Warumi waliharibu hekalu katika mwaka wa 70 Kabla ya Kristo (KK). Tafsiri hekalu kwa njia sawa na uliyo nayo kabla wakati wa kuzungumza kuhusu jengo hili </w:t>
      </w:r>
      <w:r>
        <w:rPr>
          <w:b/>
          <w:lang w:val="sw_KE" w:bidi="sw_KE"/>
        </w:rPr>
        <w:t>maalum</w:t>
      </w:r>
      <w:r>
        <w:rPr>
          <w:lang w:val="sw_KE" w:bidi="sw_KE"/>
        </w:rPr>
        <w:t xml:space="preserve"> katika Yerusalemu. Neno hekalu linapatikana katika Faharasa Kuu.</w:t>
      </w:r>
    </w:p>
    <w:p>
      <w:pPr/>
      <w:r>
        <w:rPr>
          <w:lang w:val="sw_KE" w:bidi="sw_KE"/>
        </w:rPr>
      </w:r>
      <w:r>
        <w:rPr>
          <w:lang w:val="sw_KE" w:bidi="sw_KE"/>
        </w:rPr>
        <w:t>Onyesha timu yako picha ya hekalu katika Yerusalemu.</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24:3–14</w:t>
      </w:r>
      <w:r>
        <w:rPr>
          <w:lang w:val="sw_KE" w:bidi="sw_KE"/>
        </w:rPr>
      </w:r>
    </w:p>
    <w:p>
      <w:pPr>
        <w:pStyle w:val="Heading3"/>
      </w:pPr>
      <w:r>
        <w:rPr>
          <w:lang w:val="sw_KE" w:bidi="sw_KE"/>
        </w:rPr>
        <w:t>Sikiliza na Moyo</w:t>
      </w:r>
    </w:p>
    <w:p>
      <w:pPr/>
      <w:r>
        <w:rPr>
          <w:lang w:val="sw_KE" w:bidi="sw_KE"/>
        </w:rPr>
      </w:r>
      <w:r>
        <w:rPr>
          <w:lang w:val="sw_KE" w:bidi="sw_KE"/>
        </w:rPr>
        <w:t>Sikiliza Mathayo 24:3–14 na utie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Katika simulizi ya awali, Yesu alikuwa katika Yerusalemu, akifundisha na kutangaza hukumu kuhusu kiburi na unafiki wa viongozi wa kidini. Yesu pia alitabiri uharibifu wa hekalu, akiwaambia viongozi wa kidini katika Yerusalemu, "Tazama, nyumba yako inaachwa kwako ukiwa."</w:t>
      </w:r>
    </w:p>
    <w:p>
      <w:pPr/>
      <w:r>
        <w:rPr>
          <w:lang w:val="sw_KE" w:bidi="sw_KE"/>
        </w:rPr>
      </w:r>
      <w:r>
        <w:rPr>
          <w:lang w:val="sw_KE" w:bidi="sw_KE"/>
        </w:rPr>
        <w:t>Katika simulizi hii, Mathayo anaanza kitengo kipya cha mafundisho ya Yesu. Mathayo anarekodi Yesu akifundisha wanafunzi wake kuhusu kipindi cha wakati kati ya kifo cha Yesu, ufufuo, na kupaa na kuja kwake kwa utukufu na nguvu ili kumaliza dunia kama tunavyojua. Kipindi hiki cha wakati kinajulikana kama wakati kati ya ujio wa kwanza na wa pili wa Yesu. Simulizi hii ni mwanzo tu wa sehemu ndefu ya mafundisho ya Yesu. Katika simulizi hii, Yesu anawapa wanafunzi wake onyo muhimu na baadhi ya maelezo ya jumla.</w:t>
      </w:r>
    </w:p>
    <w:p>
      <w:pPr/>
      <w:r>
        <w:rPr>
          <w:lang w:val="sw_KE" w:bidi="sw_KE"/>
        </w:rPr>
      </w:r>
      <w:r>
        <w:rPr>
          <w:lang w:val="sw_KE" w:bidi="sw_KE"/>
        </w:rPr>
        <w:t>Mafundisho haya yanafanyika wakati wa wiki ya mwisho ya huduma ya Yesu kabla ya kufa. Wakati wa wiki hii, anafundisha katika hekalu la Wayahudi katika Yerusalemu kila siku na kuondoka Yerusalemu kila jioni ili kutumia usiku kwenye eneo la Mlima wa Mizeituni. Kwenye moja ya jioni hizi, Yesu anaketi kwenye Mlima wa Mizeituni baada ya kufundisha katika Yerusalemu wakati wanafunzi wa Yesu wanachukua fursa hii ya kuzungumza na yeye kwa faragha, au mbali na mtu mwingine yeyote. Mathayo hataji ni wanafunzi gani waliouliza lakini anawarejelea kama kikundi.</w:t>
      </w:r>
    </w:p>
    <w:p>
      <w:pPr/>
      <w:r>
        <w:rPr>
          <w:lang w:val="sw_KE" w:bidi="sw_KE"/>
        </w:rPr>
      </w:r>
      <w:r>
        <w:rPr>
          <w:lang w:val="sw_KE" w:bidi="sw_KE"/>
        </w:rPr>
        <w:t>Ikiwa inahitajika, sitisha hapa na kagua na timu yako picha ya eneo ambalo linawezekana zaidi ni Mlima wa Mizeituni.</w:t>
      </w:r>
    </w:p>
    <w:p>
      <w:pPr/>
      <w:r>
        <w:rPr>
          <w:lang w:val="sw_KE" w:bidi="sw_KE"/>
        </w:rPr>
      </w:r>
      <w:r>
        <w:rPr>
          <w:lang w:val="sw_KE" w:bidi="sw_KE"/>
        </w:rPr>
        <w:t>Yesu alikuwa akisema tu kwamba siku moja maadui wangeharibu hekalu la Wayahudi katika Yerusalemu. Wanafunzi sasa wanamwuliza Yesu, "Mambo haya yatatokea lini?" Kifungu "mambo haya," wakati mwingine hutafsiriwa "hii," kinarejelea kile Yesu alikuwa ametabiri kuhusu uharibifu wa hekalu. Wanafunzi pia wanamwuliza Yesu, "Ni nini itakuwa ishara ya kuja kwako na mwisho wa dunia?" Swali la wanafunzi linatambulisha tukio muhimu. Neno mara nyingi linatafsiriwa kama "kuja" linamaanisha "kuonekana" au "uwepo." Wanafunzi walijua unabii wa Agano la Kale ambao ulisema Masihi, Mwokozi aliyeahidiwa, angekuja kama Mfalme wa kushinda kwa nguvu na utukufu ili kumaliza dunia kama walivyojua na kuanzisha ufalme kamili. Wakati manabii na Yesu wanapozungumzia “mwisho wa dunia,” au wakati mwingine huitwa “mwisho wa zama,” wanamaanisha mwisho wa wakati na historia kama tunavyoijua. Haimaanishi uharibifu wa wanadamu wote.</w:t>
      </w:r>
    </w:p>
    <w:p>
      <w:pPr/>
      <w:r>
        <w:rPr>
          <w:lang w:val="sw_KE" w:bidi="sw_KE"/>
        </w:rPr>
      </w:r>
      <w:r>
        <w:rPr>
          <w:lang w:val="sw_KE" w:bidi="sw_KE"/>
        </w:rPr>
        <w:t>Wanafunzi waliamini kwamba Yesu alikuwa Masihi, Mwokozi aliyeahidiwa, ambaye manabii wa Agano la Kale walizungumza kuhusu. Wakati Yesu alibatabiri uharibifu wa hekalu, wanafunzi walidhani hii inatokea wakati Yesu angeonekana kuanzisha ufalme wake kamili na kumaliza dunia. Yesu anawafundisha wanafunzi wake kwamba uharibifu wa hekalu na Yesu kuanzisha ufalme kamili wakati wa mwisho wa dunia itatokea kwa nyakati tofauti. Tunajua kutoka kwa historia kwamba kile Yesu alisema kilitimia Watu waliharibu hekalu la Kiyahudi katika mwaka wa 70 Baada ya Kristo (BK) na Yesu hakuonekana wakati huo. Mungu tu anajua wakati wa mipango yake.</w:t>
      </w:r>
    </w:p>
    <w:p>
      <w:pPr/>
      <w:r>
        <w:rPr>
          <w:lang w:val="sw_KE" w:bidi="sw_KE"/>
        </w:rPr>
      </w:r>
      <w:r>
        <w:rPr>
          <w:lang w:val="sw_KE" w:bidi="sw_KE"/>
        </w:rPr>
        <w:t>Wanafunzi pia bado hawakuelewa kwamba Yesu angekufa kwanza na kufufuka. Tunajua zaidi sasa kuliko wanafunzi walivyojua kwa sababu tunajua kwamba Yesu alikufa, Mungu alimfufua kutoka kwa wafu, na Yesu alirudi Mbinguni. Yesu anaelezea kile kitatokea baada ya kufa na kufufuka kutoka kwa wafu lakini kabla ya kuja kuhitimisha historia na kuanzisha ufalme wake kamili.</w:t>
      </w:r>
    </w:p>
    <w:p>
      <w:pPr/>
      <w:r>
        <w:rPr>
          <w:lang w:val="sw_KE" w:bidi="sw_KE"/>
        </w:rPr>
      </w:r>
      <w:r>
        <w:rPr>
          <w:lang w:val="sw_KE" w:bidi="sw_KE"/>
        </w:rPr>
        <w:t>Katika simulizi hii, Yesu anasahihisha mawazo ya wanafunzi na kuelezea kwa njia ya jumla kile wanafunzi wanaweza kutarajia.</w:t>
      </w:r>
    </w:p>
    <w:p>
      <w:pPr/>
      <w:r>
        <w:rPr>
          <w:lang w:val="sw_KE" w:bidi="sw_KE"/>
        </w:rPr>
      </w:r>
      <w:r>
        <w:rPr>
          <w:lang w:val="sw_KE" w:bidi="sw_KE"/>
        </w:rPr>
        <w:t>Sitisha hapa na ujadili na timu yako: Simulia hadithi kuhusu wakati wewe au mtu unayemjua alitaka Mungu kutoa ishara.</w:t>
      </w:r>
    </w:p>
    <w:p>
      <w:pPr/>
      <w:r>
        <w:rPr>
          <w:lang w:val="sw_KE" w:bidi="sw_KE"/>
        </w:rPr>
      </w:r>
      <w:r>
        <w:rPr>
          <w:lang w:val="sw_KE" w:bidi="sw_KE"/>
        </w:rPr>
        <w:t>Yesu anatoa onyo muhimu: "Jihadharini na msiamini uongo." Yesu anatoa amri hii kwa sababu watu watakuja wakisema, "Mimi ni Masihi," au mtu aliyechaguliwa na kutumwa na Mungu. Yesu anawaonya wanafunzi wasifuate wafuasi hawa ambao wangewaongoza mbali na ukweli.</w:t>
      </w:r>
    </w:p>
    <w:p>
      <w:pPr/>
      <w:r>
        <w:rPr>
          <w:lang w:val="sw_KE" w:bidi="sw_KE"/>
        </w:rPr>
      </w:r>
      <w:r>
        <w:rPr>
          <w:lang w:val="sw_KE" w:bidi="sw_KE"/>
        </w:rPr>
        <w:t>Yesu anaelezea kwa maneno ya jumla kile wanafunzi wanaweza kutarajia kutokea. Kisha Yesu akawapa wanafunzi wake amri nyingine: “Hakikisheni msitishwe wala msihofu." Yesu anawaambia wanafunzi hawapaswi kuwa na hofu kwa sababu matukio haya ni lazima yatokee. Mungu bado yuko katika udhibiti.</w:t>
      </w:r>
    </w:p>
    <w:p>
      <w:pPr/>
      <w:r>
        <w:rPr>
          <w:lang w:val="sw_KE" w:bidi="sw_KE"/>
        </w:rPr>
      </w:r>
      <w:r>
        <w:rPr>
          <w:lang w:val="sw_KE" w:bidi="sw_KE"/>
        </w:rPr>
        <w:t>Sitisha hapa na mjadili na timu yako: Simulia hadithi kuhusu wakati ambapo tukio limekufanya uwe na hofu au kushangaa kama Mungu yuko kwenye udhibiti sana.</w:t>
      </w:r>
    </w:p>
    <w:p>
      <w:pPr/>
      <w:r>
        <w:rPr>
          <w:lang w:val="sw_KE" w:bidi="sw_KE"/>
        </w:rPr>
      </w:r>
      <w:r>
        <w:rPr>
          <w:lang w:val="sw_KE" w:bidi="sw_KE"/>
        </w:rPr>
        <w:t>Wakati mambo haya yanatokea, Yesu anasema, wanafunzi hawapaswi kufikiria ina maana historia iko karibu kumalizika. Mataifa na falme zitasimama, au kupigana na kushambulia mataifa mengine na falme. Pia kutakuwa na njaa, ambayo ni nyakati wakati kuna kidogo sana au hakuna chakula. Na kutakuwa na matetemeko ya ardhi, ambayo ni nyakati wakati ardhi inatetemeka, na kusababisha majengo kuanguka chini na wakati mwingine kupiga nyufa za dunia.</w:t>
      </w:r>
    </w:p>
    <w:p>
      <w:pPr/>
      <w:r>
        <w:rPr>
          <w:lang w:val="sw_KE" w:bidi="sw_KE"/>
        </w:rPr>
      </w:r>
      <w:r>
        <w:rPr>
          <w:lang w:val="sw_KE" w:bidi="sw_KE"/>
        </w:rPr>
        <w:t>Yesu anaelezea mateso haya ni mwanzo tu wa maumivu ya kuzaliwa. Yesu anatumia mfano wa maumivu ambayo mwanamke anapitia wakati wa kujifungua ili kuelezea matukio haya ya uchungu. Maumivu haya ya kujifungua yanaweza kudumu kwa muda mrefu au wakati mfupi. Hoja ni kwamba aina hizi za matukio ya uchungu hazifai kuwashangaza wanafunzi kwa sababu zitatokea kabla ya mwisho wa dunia.</w:t>
      </w:r>
    </w:p>
    <w:p>
      <w:pPr/>
      <w:r>
        <w:rPr>
          <w:lang w:val="sw_KE" w:bidi="sw_KE"/>
        </w:rPr>
      </w:r>
      <w:r>
        <w:rPr>
          <w:lang w:val="sw_KE" w:bidi="sw_KE"/>
        </w:rPr>
        <w:t>Yesu anazungumza kuhusu aina za mambo ambayo yatatokea "wakati huo," wakati ambapo mateso haya yote yatatokea. Wakati wa kipindi hicho cha wakati huo, Yesu sasa anawaambia wanafunzi wake, watu watawakamata, kuwaua, na kuwachukia kwa sababu wanamfuata Yesu. Tunajua kutoka kwa historia kwamba wanafunzi wengi walikamatwa, waliteswa, na kuuawa. Lakini Yesu hazungumzi tu kuhusu wanafunzi hao maalum lakini ni pamoja na wanafunzi katika kila taifa.</w:t>
      </w:r>
    </w:p>
    <w:p>
      <w:pPr/>
      <w:r>
        <w:rPr>
          <w:lang w:val="sw_KE" w:bidi="sw_KE"/>
        </w:rPr>
      </w:r>
      <w:r>
        <w:rPr>
          <w:lang w:val="sw_KE" w:bidi="sw_KE"/>
        </w:rPr>
        <w:t>Pia wakati huo, watu wengi wataacha kumwamini Yesu na kusalitiana. Yesu anasema kwamba watu kutoka ndani ya wanafunzi wa Yesu mwenyewe wataacha kumwamini Yesu na kuwasaliti wafuasi wengine.</w:t>
      </w:r>
    </w:p>
    <w:p>
      <w:pPr/>
      <w:r>
        <w:rPr>
          <w:lang w:val="sw_KE" w:bidi="sw_KE"/>
        </w:rPr>
      </w:r>
      <w:r>
        <w:rPr>
          <w:lang w:val="sw_KE" w:bidi="sw_KE"/>
        </w:rPr>
        <w:t>Sitisha na ujadili na timu yako: Simulia hadithi kuhusu wakati wewe au mtu unayemjua aliteseka kwa sababu aliamini Yesu.</w:t>
      </w:r>
    </w:p>
    <w:p>
      <w:pPr/>
      <w:r>
        <w:rPr>
          <w:lang w:val="sw_KE" w:bidi="sw_KE"/>
        </w:rPr>
      </w:r>
      <w:r>
        <w:rPr>
          <w:lang w:val="sw_KE" w:bidi="sw_KE"/>
        </w:rPr>
        <w:t>Uongo, au wakidanganya, manabii wataonekana wakidai kuzungumza Neno la Mungu na watu wengi wataamini uongo wao. Kwa sababu ya uongo na uovu katika dunia "upendo wa wengi utakuwa baridi." Maneno "upendo utakua baridi" ni takwimu ya hotuba ambayo ina maana watu wataacha kupendana. Njia nyingine ya kusema ni, mioyo yao haitapenda tena.</w:t>
      </w:r>
    </w:p>
    <w:p>
      <w:pPr/>
      <w:r>
        <w:rPr>
          <w:lang w:val="sw_KE" w:bidi="sw_KE"/>
        </w:rPr>
      </w:r>
      <w:r>
        <w:rPr>
          <w:lang w:val="sw_KE" w:bidi="sw_KE"/>
        </w:rPr>
        <w:t>Sitisha hapa na ujadili na timu yako: Simulia hadithi kuhusu wakati wewe au mtu unayemjua aliamini uongo au aliathiriwa na mtu ili kufanya kitu kibaya.</w:t>
      </w:r>
    </w:p>
    <w:p>
      <w:pPr/>
      <w:r>
        <w:rPr>
          <w:lang w:val="sw_KE" w:bidi="sw_KE"/>
        </w:rPr>
      </w:r>
      <w:r>
        <w:rPr>
          <w:lang w:val="sw_KE" w:bidi="sw_KE"/>
        </w:rPr>
        <w:t>Yesu anajua kusikia haya yote kunaweza kusababisha wanafunzi kushangaa kama mfuasi yeyote wa Yesu atabaki. Mateso, masihi wa uongo, na manabii wa uongo wote wanawajaribu watu wa Mungu ili kuacha kuamini na kumfuata Masihi mmoja wa kweli. Yesu anawahakikishia wanafunzi wake kwamba Mungu atawaokoa wale wote ambao wanamwamini Yesu kupitia mateso na hawaamini uongo wa manabii wa uongo. Watu hawa siku moja wataishi katika ufalme kamili wa Mungu. Wanafunzi hawatajua wakati halisi wakati mwisho wa dunia utatokea. Lakini Yesu anawaambia wanafunzi wake kwamba watu watashiriki habari njema kuhusu ufalme kamili wa Mungu na kila kikundi cha watu katika dunia yote kabla ya mwisho wa dunia. Mungu atajaza ufalme wake kamili na watu kutoka kila kikundi cha watu, taifa, na lugha.</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manne.</w:t>
      </w:r>
    </w:p>
    <w:p>
      <w:pPr/>
      <w:r>
        <w:rPr>
          <w:lang w:val="sw_KE" w:bidi="sw_KE"/>
        </w:rPr>
      </w:r>
      <w:r>
        <w:rPr>
          <w:b/>
          <w:lang w:val="sw_KE" w:bidi="sw_KE"/>
        </w:rPr>
        <w:t>Tukio la kwanza:</w:t>
      </w:r>
      <w:r>
        <w:rPr>
          <w:lang w:val="sw_KE" w:bidi="sw_KE"/>
        </w:rPr>
        <w:t xml:space="preserve"> Yesu anaketi kwenye Mlima wa Mizeituni. Wanafunzi wanakuja kwake kwa faragha na kumwuliza maswali.</w:t>
      </w:r>
    </w:p>
    <w:p>
      <w:pPr/>
      <w:r>
        <w:rPr>
          <w:lang w:val="sw_KE" w:bidi="sw_KE"/>
        </w:rPr>
      </w:r>
      <w:r>
        <w:rPr>
          <w:b/>
          <w:lang w:val="sw_KE" w:bidi="sw_KE"/>
        </w:rPr>
        <w:t>Tukio la pili:</w:t>
      </w:r>
      <w:r>
        <w:rPr>
          <w:lang w:val="sw_KE" w:bidi="sw_KE"/>
        </w:rPr>
        <w:t xml:space="preserve"> Yesu anaanza kujibu wanafunzi kwa kuwapa amri na kuwaonya kuhusu watu ambao watakuja na kudanganya watu wengi. Yesu anawaambia wanafunzi wake kuhusu matukio ya ulimwengu yatakayoonyesha kipindi ambacho wanafunzi wanaulizia. Yesu anasema matukio haya ni mwanzo tu wa mateso.</w:t>
      </w:r>
    </w:p>
    <w:p>
      <w:pPr/>
      <w:r>
        <w:rPr>
          <w:lang w:val="sw_KE" w:bidi="sw_KE"/>
        </w:rPr>
      </w:r>
      <w:r>
        <w:rPr>
          <w:b/>
          <w:lang w:val="sw_KE" w:bidi="sw_KE"/>
        </w:rPr>
        <w:t>Tukio la tatu:</w:t>
      </w:r>
      <w:r>
        <w:rPr>
          <w:lang w:val="sw_KE" w:bidi="sw_KE"/>
        </w:rPr>
        <w:t xml:space="preserve"> Yesu anaendelea kuwaambia wanafunzi wake kile kitakachotokea lakini sasa anaelezea kile wafuasi wake watapata. Yesu pia anaelezea jinsi wasioamini watakavyoishi na kutenda. Yesu anarudia onyo lake kwamba watu watakuja ambao watadanganya watu wengi.</w:t>
      </w:r>
    </w:p>
    <w:p>
      <w:pPr/>
      <w:r>
        <w:rPr>
          <w:lang w:val="sw_KE" w:bidi="sw_KE"/>
        </w:rPr>
      </w:r>
      <w:r>
        <w:rPr>
          <w:b/>
          <w:lang w:val="sw_KE" w:bidi="sw_KE"/>
        </w:rPr>
        <w:t>Tukio la nne:</w:t>
      </w:r>
      <w:r>
        <w:rPr>
          <w:lang w:val="sw_KE" w:bidi="sw_KE"/>
        </w:rPr>
        <w:t xml:space="preserve"> Yesu anawaambia wanafunzi kwamba Mungu atawaokoa waumini na wanafunzi wa kweli watavumilia hadi mwisho. Habari njema kuhusu ufalme itaenea katika dunia yote kabla ya historia kumalizika.</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Masihi wa uongo</w:t>
      </w:r>
    </w:p>
    <w:p>
      <w:pPr>
        <w:pStyle w:val="ListBullet"/>
        <w:spacing w:line="240" w:lineRule="auto"/>
        <w:ind w:left="720"/>
      </w:pPr>
      <w:r>
        <w:rPr>
          <w:lang w:val="sw_KE" w:bidi="sw_KE"/>
        </w:rPr>
      </w:r>
      <w:r>
        <w:rPr>
          <w:lang w:val="sw_KE" w:bidi="sw_KE"/>
        </w:rPr>
        <w:t>Manabii wa uongo</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Katika tukio la kwanza, hadithi inaanza na Yesu ameketi kwenye Mlima wa Mizeituni. Wanafunzi wanakuja kwa Yesu na kumwuliza maswali. Ni muhimu kukumbuka kwamba wanafunzi wanamwomba Yesu kwa faragha, mbali na mtu mwingine yeyote. Mazungumzo ni tu kati ya Yesu na wanafunzi wake. Hatujui ni wanafunzi wangapi.</w:t>
      </w:r>
    </w:p>
    <w:p>
      <w:pPr/>
      <w:r>
        <w:rPr>
          <w:lang w:val="sw_KE" w:bidi="sw_KE"/>
        </w:rPr>
      </w:r>
      <w:r>
        <w:rPr>
          <w:lang w:val="sw_KE" w:bidi="sw_KE"/>
        </w:rPr>
        <w:t>Katika tukio la pili, Yesu anawajibu wanafunzi kwa kuwaamuru "muangalie na msimruhusu mtu yeyote kuwadanganya." Ni muhimu kukumbuka kwamba hapa Yesu anawapa wanafunzi wake amri. Yesu kisha anatoa sababu ya amri yake: "</w:t>
      </w:r>
      <w:r>
        <w:rPr>
          <w:b/>
          <w:lang w:val="sw_KE" w:bidi="sw_KE"/>
        </w:rPr>
        <w:t>Kwa sababu</w:t>
      </w:r>
      <w:r>
        <w:rPr>
          <w:lang w:val="sw_KE" w:bidi="sw_KE"/>
        </w:rPr>
        <w:t xml:space="preserve"> watu wengi watakuja na kusema, "Mimi ni Masihi" na watu wengi watawaamini.</w:t>
      </w:r>
    </w:p>
    <w:p>
      <w:pPr/>
      <w:r>
        <w:rPr>
          <w:lang w:val="sw_KE" w:bidi="sw_KE"/>
        </w:rPr>
      </w:r>
      <w:r>
        <w:rPr>
          <w:lang w:val="sw_KE" w:bidi="sw_KE"/>
        </w:rPr>
        <w:t>Kisha, Yesu anawaambia wanafunzi wake kwamba kutakuwa na vita na watu wengi watazungumza kuhusu vita. Kisha Yesu akawapa wanafunzi wake amri nyingine: “Hakikisha msitishwe wala msihofu." Ni muhimu kukumbuka kwamba Yesu anatoa amri kisha anatoa sababu ya amri hiyo: “</w:t>
      </w:r>
      <w:r>
        <w:rPr>
          <w:b/>
          <w:lang w:val="sw_KE" w:bidi="sw_KE"/>
        </w:rPr>
        <w:t>Kwa sababu</w:t>
      </w:r>
      <w:r>
        <w:rPr>
          <w:lang w:val="sw_KE" w:bidi="sw_KE"/>
        </w:rPr>
        <w:t xml:space="preserve"> matukio haya lazima yatokee.” Kumbuka, hii ina maana wanafunzi hawapaswi kushangaa au kukata tamaa kwa sababu Mungu bado yuko katika udhibiti. Lakini bado si mwisho. Mataifa na falme zote duniani zitaenda vitani dhidi ya kila mmoja. Njaa na matetemeko ya ardhi yatatokea katika maeneo mengi. Lakini, Yesu anaendelea, matukio haya yote ni mwanzo tu wa maumivu ya kuzaliwa au mateso.</w:t>
      </w:r>
    </w:p>
    <w:p>
      <w:pPr/>
      <w:r>
        <w:rPr>
          <w:lang w:val="sw_KE" w:bidi="sw_KE"/>
        </w:rPr>
      </w:r>
      <w:r>
        <w:rPr>
          <w:lang w:val="sw_KE" w:bidi="sw_KE"/>
        </w:rPr>
        <w:t xml:space="preserve">Katika tukio la tatu, Yesu anaendelea onyo lake kwa kuwaambia wanafunzi kwamba wao wenyewe watateseka kwa kuwa wanafunzi wa Yesu. Ni muhimu kukumbuka kwamba mateso yatatokea wakati wa </w:t>
      </w:r>
      <w:r>
        <w:rPr>
          <w:b/>
          <w:lang w:val="sw_KE" w:bidi="sw_KE"/>
        </w:rPr>
        <w:t>kipindi sawa</w:t>
      </w:r>
      <w:r>
        <w:rPr>
          <w:lang w:val="sw_KE" w:bidi="sw_KE"/>
        </w:rPr>
        <w:t xml:space="preserve"> na matukio ya awali. Kumbuka, Yesu anaelezea sifa za kipindi cha wakati kabla ya Yesu kuja tena.</w:t>
      </w:r>
    </w:p>
    <w:p>
      <w:pPr/>
      <w:r>
        <w:rPr>
          <w:lang w:val="sw_KE" w:bidi="sw_KE"/>
        </w:rPr>
      </w:r>
      <w:r>
        <w:rPr>
          <w:lang w:val="sw_KE" w:bidi="sw_KE"/>
        </w:rPr>
        <w:t>Ni muhimu kukumbuka sababu ya mateso ya wanafunzi. Wanafunzi wanateseka kwa sababu wanaamini na kumfuata Yesu. Pia, wakati wa kipindi hiki cha wakati, watu wengi watatenda dhambi na kuchukiana Watu wengi watasalitiana na kuacha kumwamini Yesu. Yesu anaelezea kwamba kwa sababu watu zaidi na zaidi wataasi sheria ya Mungu, watu wengi wataacha kupenda. Yesu anawaonya tena wanafunzi wake wasiruhusu watu kuwadanganya. Manabii wa uongo wataonekana na kudanganya watu wengi katika kufuata njia zao mbaya.</w:t>
      </w:r>
    </w:p>
    <w:p>
      <w:pPr/>
      <w:r>
        <w:rPr>
          <w:lang w:val="sw_KE" w:bidi="sw_KE"/>
        </w:rPr>
      </w:r>
      <w:r>
        <w:rPr>
          <w:lang w:val="sw_KE" w:bidi="sw_KE"/>
        </w:rPr>
        <w:t>Katika tukio la nne, Yesu anabadilisha mada ili kuwaambia wanafunzi kwamba Mungu bado atawaokoa watu wake. Hii ni muhimu. Kuwa mwanafunzi wa kweli wa Yesu ina maana kuvumilia mateso haya yote na si kuamini uongo wa manabii wa uongo na wakristo. Watu watashiriki na kila watu kwenye kikundi habari njema kwamba Mungu anaokoa kutoka kwa adhabu ya uasi wao na kuwapa ufalme wake kamili. Makundi yote ya watu katika dunia yote yatasikia habari hii njema kabla ya mwisho kutokea.</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manne.</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Wamasihi wa uongo</w:t>
      </w:r>
    </w:p>
    <w:p>
      <w:pPr>
        <w:pStyle w:val="ListBullet"/>
        <w:spacing w:line="240" w:lineRule="auto"/>
        <w:ind w:left="720"/>
      </w:pPr>
      <w:r>
        <w:rPr>
          <w:lang w:val="sw_KE" w:bidi="sw_KE"/>
        </w:rPr>
      </w:r>
      <w:r>
        <w:rPr>
          <w:lang w:val="sw_KE" w:bidi="sw_KE"/>
        </w:rPr>
        <w:t>Manabii wa uongo</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Mara ya pili timu inapoigiza hadithi hii, sitisha katika sehemu fulani.</w:t>
      </w:r>
    </w:p>
    <w:p>
      <w:pPr/>
      <w:r>
        <w:rPr>
          <w:lang w:val="sw_KE" w:bidi="sw_KE"/>
        </w:rPr>
      </w:r>
      <w:r>
        <w:rPr>
          <w:lang w:val="sw_KE" w:bidi="sw_KE"/>
        </w:rPr>
        <w:t>Yesu anapoketi kwenye Mlima wa Mizeituni, wanafunzi wanakuja kwa Yesu na kumwuliza, "Mambo haya yatatokea lini? Na ni nini kitakuwa ishara ya kuja kwako na mwisho wa dunia?"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"Unahisi vipi?" Unaweza kusikia mambo kama: nina hamu ya kujua, nimechanganyukiwa, na nina wasiwasi.</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anawajibu wanafunzi kwa kuwaamuru "tahadharini na msimruhusu mtu yeyote kuwadanganya." Yesu anawaambia wanafunzi wake kwamba watu wengi watakuja na kudai kuwa Masihi, na watadanganya watu wengi. Kutakuwa na vita na watu wakizungumza kuhusu vita. Kisha Yesu anawapa wanafunzi wake amri nyingine: “Hakikisha hamtaingiwa na hofu kwa sababu mambo haya lazima yatokee, lakini huu si mwisho.”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"Unahisi vipi?" Unaweza kusikia mambo kama: hofu, mshangao, kufadhaika, na wasiwasi.</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anaendelea kuelezea kile kitakachotokea. Mataifa yatapigana na mataifa na falme zitapigana na falme. Kutakuwa na njaa na matetemeko ya ardhi katika maeneo mengi. Lakini matukio haya ni mwanzo wa uchungu wa uzazi, au mateso.</w:t>
      </w:r>
    </w:p>
    <w:p>
      <w:pPr/>
      <w:r>
        <w:rPr>
          <w:lang w:val="sw_KE" w:bidi="sw_KE"/>
        </w:rPr>
      </w:r>
      <w:r>
        <w:rPr>
          <w:lang w:val="sw_KE" w:bidi="sw_KE"/>
        </w:rPr>
        <w:t>Yesu anaendelea kusema kwamba wakati huo, watu watawakabidhi wanafunzi wa Yesu ili wateswe na watu watawaua. Na watu katika mataifa yote watawachukia wafuasi wa Yesu. Watu wengi wataacha kumfuata Yesu na watasalitiana na kuchukiana. Manabii wa uongo watadanganya watu wengi. Yesu anaelezea kwamba kwa sababu watu zaidi na zaidi wanaasi sheria ya Mungu, upendo wa watu wengi utapoa.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"Unahisi vipi?" Unaweza kusikia mambo kama: wasiwasi, hofu, na usaliti.</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anawahimiza wanafunzi wake kwamba Mungu bado ataokoa watu wake. Wanafunzi wa kweli wataonyesha imani yao kwa kuvumilia mateso ya wakati huu bila kuanguka katika uovu na chuki. Watu watahubiri habari njema ya ufalme katika dunia yote na kushuhudia kwa kila taifa kabla ya Mungu kuleta mwisho.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"Mnahisi vipi?" Unaweza kusikia mambo kama: kupata nafuu, kufarijika, na kuwa na hamu ya kujua.</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Yesu alikuwa ameketi kwenye Mlima wa Mizeituni na </w:t>
      </w:r>
      <w:r>
        <w:rPr>
          <w:b/>
          <w:lang w:val="sw_KE" w:bidi="sw_KE"/>
        </w:rPr>
        <w:t>wanafunzi</w:t>
      </w:r>
      <w:r>
        <w:rPr>
          <w:lang w:val="sw_KE" w:bidi="sw_KE"/>
        </w:rPr>
        <w:t xml:space="preserve"> wake wanakuja kwake mbali na mtu mwingine yeyote na kumwuliza, "Mambo haya yatatokea lini? Na ni nini </w:t>
      </w:r>
      <w:r>
        <w:rPr>
          <w:b/>
          <w:lang w:val="sw_KE" w:bidi="sw_KE"/>
        </w:rPr>
        <w:t>kitakuwa</w:t>
      </w:r>
      <w:r>
        <w:rPr>
          <w:lang w:val="sw_KE" w:bidi="sw_KE"/>
        </w:rPr>
        <w:t xml:space="preserve"> ishara ya kuja kwako na mwisho wa dunia?"</w:t>
      </w:r>
    </w:p>
    <w:p>
      <w:pPr/>
      <w:r>
        <w:rPr>
          <w:lang w:val="sw_KE" w:bidi="sw_KE"/>
        </w:rPr>
      </w:r>
      <w:r>
        <w:rPr>
          <w:lang w:val="sw_KE" w:bidi="sw_KE"/>
        </w:rPr>
        <w:t xml:space="preserve">Tafsiri </w:t>
      </w:r>
      <w:r>
        <w:rPr>
          <w:b/>
          <w:lang w:val="sw_KE" w:bidi="sw_KE"/>
        </w:rPr>
        <w:t>wanafunzi</w:t>
      </w:r>
      <w:r>
        <w:rPr>
          <w:lang w:val="sw_KE" w:bidi="sw_KE"/>
        </w:rPr>
        <w:t xml:space="preserve"> kwa njia sawa na ulivyofanya katika simulizi za awali. Neno </w:t>
      </w:r>
      <w:r>
        <w:rPr>
          <w:lang w:val="sw_KE" w:bidi="sw_KE"/>
        </w:rPr>
        <w:t>Wanafunzi</w:t>
      </w:r>
      <w:r>
        <w:rPr>
          <w:lang w:val="sw_KE" w:bidi="sw_KE"/>
        </w:rPr>
        <w:t xml:space="preserve"> linapatikana kwenye Faharasa Kuu.</w:t>
      </w:r>
    </w:p>
    <w:p>
      <w:pPr/>
      <w:r>
        <w:rPr>
          <w:lang w:val="sw_KE" w:bidi="sw_KE"/>
        </w:rPr>
      </w:r>
      <w:r>
        <w:rPr>
          <w:b/>
          <w:lang w:val="sw_KE" w:bidi="sw_KE"/>
        </w:rPr>
        <w:t>Ishara</w:t>
      </w:r>
      <w:r>
        <w:rPr>
          <w:lang w:val="sw_KE" w:bidi="sw_KE"/>
        </w:rPr>
        <w:t xml:space="preserve"> ni dalili kwamba kitu ni kweli au kitatokea. Hapa inarejelea tukio au ishara ambayo inaonyesha kitu ambacho kinakaribia kutokea. Tafsiri ishara kwa njia sawa na ulivyofanya katika simulizi za awali. Neno </w:t>
      </w:r>
      <w:r>
        <w:rPr>
          <w:lang w:val="sw_KE" w:bidi="sw_KE"/>
        </w:rPr>
        <w:t>ishara</w:t>
      </w:r>
      <w:r>
        <w:rPr>
          <w:lang w:val="sw_KE" w:bidi="sw_KE"/>
        </w:rPr>
        <w:t xml:space="preserve"> linapatikana katika Faharasa Kuu.</w:t>
      </w:r>
    </w:p>
    <w:p>
      <w:pPr/>
      <w:r>
        <w:rPr>
          <w:lang w:val="sw_KE" w:bidi="sw_KE"/>
        </w:rPr>
      </w:r>
      <w:r>
        <w:rPr>
          <w:lang w:val="sw_KE" w:bidi="sw_KE"/>
        </w:rPr>
        <w:t xml:space="preserve">Yesu anajibu wanafunzi wake kwa kuwaamuru, "Jihadhari na msimruhusu mtu yeyote awadanganye." Yesu anawapa wanafunzi wake sababu ya onyo hilo: Kwa sababu watu watakuja wakisema, "Mimi ni </w:t>
      </w:r>
      <w:r>
        <w:rPr>
          <w:b/>
          <w:lang w:val="sw_KE" w:bidi="sw_KE"/>
        </w:rPr>
        <w:t>Masihi</w:t>
      </w:r>
      <w:r>
        <w:rPr>
          <w:lang w:val="sw_KE" w:bidi="sw_KE"/>
        </w:rPr>
        <w:t xml:space="preserve">." Jina Masihi linamaanisha mtu ambaye Mungu amemtia mafuta, au kumteua, kwa kazi maalum. Katika Agano la Kale, manabii, makuhani, na wafalme walitiwa mafuta kwa kazi maalum. Yesu ni mambo hayo yote, lakini Mathayo hapa pengine hasemi kwamba watu watadai kuwa Yesu mwenyewe lakini watadai kuwa waliochaguliwa na kutumwa na Mungu. Tafsiri Masihi kwa njia sawa na ulivyofanya katika simulizi za awali. Neno </w:t>
      </w:r>
      <w:r>
        <w:rPr>
          <w:lang w:val="sw_KE" w:bidi="sw_KE"/>
        </w:rPr>
        <w:t>Masihi</w:t>
      </w:r>
      <w:r>
        <w:rPr>
          <w:lang w:val="sw_KE" w:bidi="sw_KE"/>
        </w:rPr>
        <w:t xml:space="preserve"> liko katika Faharasa Kuu.</w:t>
      </w:r>
    </w:p>
    <w:p>
      <w:pPr/>
      <w:r>
        <w:rPr>
          <w:lang w:val="sw_KE" w:bidi="sw_KE"/>
        </w:rPr>
      </w:r>
      <w:r>
        <w:rPr>
          <w:lang w:val="sw_KE" w:bidi="sw_KE"/>
        </w:rPr>
        <w:t xml:space="preserve">Watu wengi watafuata masihi wa uongo na wanafunzi watasikia kuhusu vita na vitisho vya vita. Mataifa na falme zitapigana kati yao. </w:t>
      </w:r>
      <w:r>
        <w:rPr>
          <w:b/>
          <w:lang w:val="sw_KE" w:bidi="sw_KE"/>
        </w:rPr>
        <w:t>Taifa</w:t>
      </w:r>
      <w:r>
        <w:rPr>
          <w:lang w:val="sw_KE" w:bidi="sw_KE"/>
        </w:rPr>
        <w:t xml:space="preserve"> ni kabila au kikundi cha kikabila, au watu wa nchi. Tafsiri taifa kwa njia sawa na ulivyofanya katika simulizi za awali. Neno </w:t>
      </w:r>
      <w:r>
        <w:rPr>
          <w:lang w:val="sw_KE" w:bidi="sw_KE"/>
        </w:rPr>
        <w:t>Taifa</w:t>
      </w:r>
      <w:r>
        <w:rPr>
          <w:lang w:val="sw_KE" w:bidi="sw_KE"/>
        </w:rPr>
        <w:t xml:space="preserve"> linapatikana kwenye Faharasa Kuu.</w:t>
      </w:r>
    </w:p>
    <w:p>
      <w:pPr/>
      <w:r>
        <w:rPr>
          <w:lang w:val="sw_KE" w:bidi="sw_KE"/>
        </w:rPr>
      </w:r>
      <w:r>
        <w:rPr>
          <w:lang w:val="sw_KE" w:bidi="sw_KE"/>
        </w:rPr>
        <w:t xml:space="preserve">Yesu anazungumza kuhusu aina za mambo ambayo yatatokea "wakati huo." </w:t>
      </w:r>
      <w:r>
        <w:rPr>
          <w:b/>
          <w:lang w:val="sw_KE" w:bidi="sw_KE"/>
        </w:rPr>
        <w:t>Wakati huo</w:t>
      </w:r>
      <w:r>
        <w:rPr>
          <w:lang w:val="sw_KE" w:bidi="sw_KE"/>
        </w:rPr>
        <w:t xml:space="preserve"> haurejelei wakati mmoja maalum lakini kipindi sawa cha wakati huo wa jumla wakati aina hizi za matukio zinatokea. Yesu anawaambia wanafunzi kwamba watu watawakamata na kuwatesa. Watu watawaua wanafunzi na kuwachukia kwa sababu ni wanafunzi wa Yesu. Pia wakati huo, watu wengi wataacha kumwamini Yesu, kusalitiana, na kuchukina</w:t>
      </w:r>
    </w:p>
    <w:p>
      <w:pPr/>
      <w:r>
        <w:rPr>
          <w:lang w:val="sw_KE" w:bidi="sw_KE"/>
        </w:rPr>
      </w:r>
      <w:r>
        <w:rPr>
          <w:b/>
          <w:lang w:val="sw_KE" w:bidi="sw_KE"/>
        </w:rPr>
        <w:t>Manabii wa uongo</w:t>
      </w:r>
      <w:r>
        <w:rPr>
          <w:lang w:val="sw_KE" w:bidi="sw_KE"/>
        </w:rPr>
        <w:t xml:space="preserve"> wataonekana wakidai kuzungumza Neno la Mungu. </w:t>
      </w:r>
      <w:r>
        <w:rPr>
          <w:b/>
          <w:lang w:val="sw_KE" w:bidi="sw_KE"/>
        </w:rPr>
        <w:t>Nabii</w:t>
      </w:r>
      <w:r>
        <w:rPr>
          <w:lang w:val="sw_KE" w:bidi="sw_KE"/>
        </w:rPr>
        <w:t xml:space="preserve"> ni mtu ambaye anapokea ujumbe kutoka kwa Mungu na kuwaambia watu wengine, mara nyingi watu wa Mungu. Nabii wa uongo, au bandia, ni mtu ambaye anadai tu, au anajifanya, kuwa na ujumbe kutoka kwa Mungu. Mungu hakuwapa ujumbe au kuwaita ili kuwa nabii wake. Tafsiri nabii wa uongo kwa njia sawa na uliyo nayo katika simulizi za awali. Neno</w:t>
      </w:r>
      <w:r>
        <w:rPr>
          <w:lang w:val="sw_KE" w:bidi="sw_KE"/>
        </w:rPr>
        <w:t>Nabii</w:t>
      </w:r>
      <w:r>
        <w:rPr>
          <w:lang w:val="sw_KE" w:bidi="sw_KE"/>
        </w:rPr>
        <w:t xml:space="preserve"> liko katika Faharasa Kuu.</w:t>
      </w:r>
    </w:p>
    <w:p>
      <w:pPr/>
      <w:r>
        <w:rPr>
          <w:lang w:val="sw_KE" w:bidi="sw_KE"/>
        </w:rPr>
      </w:r>
      <w:r>
        <w:rPr>
          <w:lang w:val="sw_KE" w:bidi="sw_KE"/>
        </w:rPr>
        <w:t xml:space="preserve">Manabii wa uongo watadanganya watu wengi. Watu zaidi na zaidi watatenda dhambi. Hawatajali kuhusu sheria ya Mungu au kufanya kile ambacho ni sahihi. </w:t>
      </w:r>
      <w:r>
        <w:rPr>
          <w:b/>
          <w:lang w:val="sw_KE" w:bidi="sw_KE"/>
        </w:rPr>
        <w:t>Dhambi</w:t>
      </w:r>
      <w:r>
        <w:rPr>
          <w:lang w:val="sw_KE" w:bidi="sw_KE"/>
        </w:rPr>
        <w:t xml:space="preserve"> inarejelea tendo la uasi kwa Mungu. Baadhi ya tafsiri zinatumia neno uovu au uovu wa sheria hapa. </w:t>
      </w:r>
      <w:r>
        <w:rPr>
          <w:b/>
          <w:lang w:val="sw_KE" w:bidi="sw_KE"/>
        </w:rPr>
        <w:t>Uovu</w:t>
      </w:r>
      <w:r>
        <w:rPr>
          <w:lang w:val="sw_KE" w:bidi="sw_KE"/>
        </w:rPr>
        <w:t xml:space="preserve"> una maana watu wanafanya maovu, au matendo mabaya. Wanaasi sheria ya Mungu. </w:t>
      </w:r>
      <w:r>
        <w:rPr>
          <w:b/>
          <w:lang w:val="sw_KE" w:bidi="sw_KE"/>
        </w:rPr>
        <w:t>Uasi sheria</w:t>
      </w:r>
      <w:r>
        <w:rPr>
          <w:lang w:val="sw_KE" w:bidi="sw_KE"/>
        </w:rPr>
        <w:t xml:space="preserve"> ina maana watu hawajali kuhusu kutii sheria ya Mungu na pia kuasi Uasi wa sheria na uovu ni dhambi. Hakikisha kwamba neno unalotumia hapa halimaanishi kwamba mtu ameshindwa kufanya tendo la kidini kama sala ya kitamaduni au kufuata sheria fulani za kidini. Neno lolote unalolichagua—uasi wa sheria, uovu au dhambi—litafsiri kama ulivyofanya katika simulizi za awali. Maneno </w:t>
      </w:r>
      <w:r>
        <w:rPr>
          <w:lang w:val="sw_KE" w:bidi="sw_KE"/>
        </w:rPr>
        <w:t>uasi wa sheria</w:t>
      </w:r>
      <w:r>
        <w:rPr>
          <w:lang w:val="sw_KE" w:bidi="sw_KE"/>
        </w:rPr>
        <w:t xml:space="preserve">, </w:t>
      </w:r>
      <w:r>
        <w:rPr>
          <w:lang w:val="sw_KE" w:bidi="sw_KE"/>
        </w:rPr>
        <w:t>uovu</w:t>
      </w:r>
      <w:r>
        <w:rPr>
          <w:lang w:val="sw_KE" w:bidi="sw_KE"/>
        </w:rPr>
        <w:t xml:space="preserve"> na </w:t>
      </w:r>
      <w:r>
        <w:rPr>
          <w:lang w:val="sw_KE" w:bidi="sw_KE"/>
        </w:rPr>
        <w:t>dhambi</w:t>
      </w:r>
      <w:r>
        <w:rPr>
          <w:lang w:val="sw_KE" w:bidi="sw_KE"/>
        </w:rPr>
        <w:t xml:space="preserve"> yanapatikana katika Faharasa Kuu.</w:t>
      </w:r>
    </w:p>
    <w:p>
      <w:pPr/>
      <w:r>
        <w:rPr>
          <w:lang w:val="sw_KE" w:bidi="sw_KE"/>
        </w:rPr>
      </w:r>
      <w:r>
        <w:rPr>
          <w:lang w:val="sw_KE" w:bidi="sw_KE"/>
        </w:rPr>
        <w:t>Kwa sababu watu zaidi na zaidi watatenda dhambi, upendo wa watu wengi utakuwa baridi, au watu wataacha kupenda.</w:t>
      </w:r>
    </w:p>
    <w:p>
      <w:pPr/>
      <w:r>
        <w:rPr>
          <w:lang w:val="sw_KE" w:bidi="sw_KE"/>
        </w:rPr>
      </w:r>
      <w:r>
        <w:rPr>
          <w:lang w:val="sw_KE" w:bidi="sw_KE"/>
        </w:rPr>
        <w:t>Sitisha hapa na uzungumze kuhusu kifungu "upendo utakuwa baridi" na jinsi unaweza kukitafsiri katika lugha yako.</w:t>
      </w:r>
    </w:p>
    <w:p>
      <w:pPr/>
      <w:r>
        <w:rPr>
          <w:lang w:val="sw_KE" w:bidi="sw_KE"/>
        </w:rPr>
      </w:r>
      <w:r>
        <w:rPr>
          <w:lang w:val="sw_KE" w:bidi="sw_KE"/>
        </w:rPr>
        <w:t xml:space="preserve">Yesu anawahakikishia wanafunzi wake kwamba Mungu atawaokoa wale wote ambao wanamwamini Yesu, hawaamini uongo, na kuvumilia mateso hadi mwisho. </w:t>
      </w:r>
      <w:r>
        <w:rPr>
          <w:b/>
          <w:lang w:val="sw_KE" w:bidi="sw_KE"/>
        </w:rPr>
        <w:t>Mwisho</w:t>
      </w:r>
      <w:r>
        <w:rPr>
          <w:lang w:val="sw_KE" w:bidi="sw_KE"/>
        </w:rPr>
        <w:t xml:space="preserve"> hapa unaweza kurejelea ama mwisho wa maisha ya mtu huyo au mwisho wa dunia, chochote kinachokuja kwanza.</w:t>
      </w:r>
    </w:p>
    <w:p>
      <w:pPr/>
      <w:r>
        <w:rPr>
          <w:lang w:val="sw_KE" w:bidi="sw_KE"/>
        </w:rPr>
      </w:r>
      <w:r>
        <w:rPr>
          <w:lang w:val="sw_KE" w:bidi="sw_KE"/>
        </w:rPr>
        <w:t xml:space="preserve">Watu watatangaza </w:t>
      </w:r>
      <w:r>
        <w:rPr>
          <w:b/>
          <w:lang w:val="sw_KE" w:bidi="sw_KE"/>
        </w:rPr>
        <w:t>habari njema</w:t>
      </w:r>
      <w:r>
        <w:rPr>
          <w:lang w:val="sw_KE" w:bidi="sw_KE"/>
        </w:rPr>
        <w:t xml:space="preserve">, au </w:t>
      </w:r>
      <w:r>
        <w:rPr>
          <w:b/>
          <w:lang w:val="sw_KE" w:bidi="sw_KE"/>
        </w:rPr>
        <w:t>injili</w:t>
      </w:r>
      <w:r>
        <w:rPr>
          <w:lang w:val="sw_KE" w:bidi="sw_KE"/>
        </w:rPr>
        <w:t xml:space="preserve">, kuhusu </w:t>
      </w:r>
      <w:r>
        <w:rPr>
          <w:b/>
          <w:lang w:val="sw_KE" w:bidi="sw_KE"/>
        </w:rPr>
        <w:t>ufalme</w:t>
      </w:r>
      <w:r>
        <w:rPr>
          <w:lang w:val="sw_KE" w:bidi="sw_KE"/>
        </w:rPr>
        <w:t xml:space="preserve"> katika dunia yote ili mataifa yote yasikie. </w:t>
      </w:r>
      <w:r>
        <w:rPr>
          <w:lang w:val="sw_KE" w:bidi="sw_KE"/>
        </w:rPr>
        <w:t>Habari njema</w:t>
      </w:r>
      <w:r>
        <w:rPr>
          <w:lang w:val="sw_KE" w:bidi="sw_KE"/>
        </w:rPr>
        <w:t xml:space="preserve">, au injili, ni kwamba Yesu alikuwa kwenye dunia hii, alikufa kwa dhambi zetu, na kufufuliwa kutoka kwa wafu. Katika Agano Jipya, kabla ya Yesu kufa na kufufuliwa kwa maisha, wanafunzi na Yesu wanafundisha habari njema ya ufalme. Hii ina maana kwamba wanafundisha kuhusu utawala wa Mungu kupitia Yesu ambaye alikuja kuokoa watu na kuwafanya kuwa sehemu ya ufalme kamili wa Mungu. Tafsiri habari njema, au injili kwa njia sawa na ulivyofanya katika simulizi za awali. Neno </w:t>
      </w:r>
      <w:r>
        <w:rPr>
          <w:lang w:val="sw_KE" w:bidi="sw_KE"/>
        </w:rPr>
        <w:t>injili</w:t>
      </w:r>
      <w:r>
        <w:rPr>
          <w:lang w:val="sw_KE" w:bidi="sw_KE"/>
        </w:rPr>
        <w:t xml:space="preserve"> linapatikana katika Faharasa Kuu.</w:t>
      </w:r>
    </w:p>
    <w:p>
      <w:pPr/>
      <w:r>
        <w:rPr>
          <w:lang w:val="sw_KE" w:bidi="sw_KE"/>
        </w:rPr>
      </w:r>
      <w:r>
        <w:rPr>
          <w:lang w:val="sw_KE" w:bidi="sw_KE"/>
        </w:rPr>
        <w:t xml:space="preserve">Mfuasi Mathayo alitumia ufalme wa mbinguni ili kuzungumza kuhusu ufalme wa Mungu. Siku moja Yesu atakuja ili kuanzisha ufalme mpya na kamili wa Mungu. Hapa, Mathayo anatumia neno </w:t>
      </w:r>
      <w:r>
        <w:rPr>
          <w:b/>
          <w:lang w:val="sw_KE" w:bidi="sw_KE"/>
        </w:rPr>
        <w:t>ufalme</w:t>
      </w:r>
      <w:r>
        <w:rPr>
          <w:lang w:val="sw_KE" w:bidi="sw_KE"/>
        </w:rPr>
        <w:t xml:space="preserve"> ili kurejelea ufalme wa mbinguni. Tafsiri ufalme kwa njia sawa na ulivyofanya katika simulizi za awali. Neno </w:t>
      </w:r>
      <w:r>
        <w:rPr>
          <w:lang w:val="sw_KE" w:bidi="sw_KE"/>
        </w:rPr>
        <w:t>Ufalme wa mbinguni</w:t>
      </w:r>
      <w:r>
        <w:rPr>
          <w:lang w:val="sw_KE" w:bidi="sw_KE"/>
        </w:rPr>
        <w:t xml:space="preserve"> linapatikana katika Faharasa Kuu.</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24:15–28</w:t>
      </w:r>
      <w:r>
        <w:rPr>
          <w:lang w:val="sw_KE" w:bidi="sw_KE"/>
        </w:rPr>
      </w:r>
    </w:p>
    <w:p>
      <w:pPr>
        <w:pStyle w:val="Heading3"/>
      </w:pPr>
      <w:r>
        <w:rPr>
          <w:lang w:val="sw_KE" w:bidi="sw_KE"/>
        </w:rPr>
        <w:t>Sikiliza na Moyo</w:t>
      </w:r>
    </w:p>
    <w:p>
      <w:pPr/>
      <w:r>
        <w:rPr>
          <w:lang w:val="sw_KE" w:bidi="sw_KE"/>
        </w:rPr>
      </w:r>
      <w:r>
        <w:rPr>
          <w:lang w:val="sw_KE" w:bidi="sw_KE"/>
        </w:rPr>
        <w:t>Sikiliza Mathayo 24:15–28 na utie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toleo la sauti la Mathayo 24:15–28 katika tafsiri rahisi zaidi kuelewa.</w:t>
      </w:r>
    </w:p>
    <w:p>
      <w:pPr/>
      <w:r>
        <w:rPr>
          <w:lang w:val="sw_KE" w:bidi="sw_KE"/>
        </w:rPr>
      </w:r>
      <w:r>
        <w:rPr>
          <w:lang w:val="sw_KE" w:bidi="sw_KE"/>
        </w:rPr>
        <w:t>Katika simulizi hii, Yesu anaendelea kufundisha wanafunzi wake kwenye Mlima wa Mizeituni. Kumbuka kwamba Yesu yuko katika wiki ya mwisho ya maisha yake na atakufa hivi karibuni, atafufuliwa, na kurudi Mbinguni. Yesu anawaandaa wanafunzi wake kwa maisha na uanafunzi baada ya kurejea Mbinguni lakini kabla ya kurudi tena ili kukusanya wafuasi wake na kuanzisha ufalme wake.</w:t>
      </w:r>
    </w:p>
    <w:p>
      <w:pPr/>
      <w:r>
        <w:rPr>
          <w:lang w:val="sw_KE" w:bidi="sw_KE"/>
        </w:rPr>
      </w:r>
      <w:r>
        <w:rPr>
          <w:lang w:val="sw_KE" w:bidi="sw_KE"/>
        </w:rPr>
        <w:t>Katika simulizi ya awali, wanafunzi wa Yesu walikuwa wamemwuliza Yesu wakati watu wangeharibu hekalu la Mungu katika Yerusalemu, na zipi zingekuwa ishara za kuja kwa pili kwa Yesu, na mwisho wa dunia. Yesu kwanza alijibu kwa kuwaambia wanafunzi wake jinsi maisha yangekuwa kwa ujumla, akiwafundisha kwamba hawangejua wakati halisi wa mwisho wa dunia. Katika simulizi hii, Yesu anaendelea kufundisha wanafunzi wake kuhusu wakati kabla ya mwisho wa dunia, lakini sasa anawaambia kuhusu tukio maalum.</w:t>
      </w:r>
    </w:p>
    <w:p>
      <w:pPr/>
      <w:r>
        <w:rPr>
          <w:lang w:val="sw_KE" w:bidi="sw_KE"/>
        </w:rPr>
      </w:r>
      <w:r>
        <w:rPr>
          <w:lang w:val="sw_KE" w:bidi="sw_KE"/>
        </w:rPr>
        <w:t>Yesu anasema, "Kwa hiyo mtakapoona lile chukizo la uharibifu likisimama katika mahali patakatifu, ambalo nabii Danieli alinena habari zake..."</w:t>
      </w:r>
    </w:p>
    <w:p>
      <w:pPr/>
      <w:r>
        <w:rPr>
          <w:lang w:val="sw_KE" w:bidi="sw_KE"/>
        </w:rPr>
      </w:r>
      <w:r>
        <w:rPr>
          <w:lang w:val="sw_KE" w:bidi="sw_KE"/>
        </w:rPr>
        <w:t>Yesu anarejelea tukio ambalo Mungu alikuwa amezungumza kulihusu miaka mingi iliyopita kupitia nabii wa Kiyahudi anayejulikana sana Danieli. Wanafunzi wangejua mara moja nabii wa Kiyahudi Danieli alikuwa nani na kile alichosema. Yesu anatumia maelezo sawa na ambayo nabii Danieli alirekodi. Yesu sasa anathibitisha na kuendelea kutoa unabii kuhusu kile Mungu alisema kupitia Danieli. Kama katika vifungu vingine, Mathayo anataka wasikilizaji wake waelewe kwamba Yesu anaendana na kuwatimiliza manabii wa Kiyahudi ambao Mungu aliwatumia miaka mingi mingi iliyopita kusema neno lake kwa watu wa Kiyahudi.</w:t>
      </w:r>
    </w:p>
    <w:p>
      <w:pPr/>
      <w:r>
        <w:rPr>
          <w:lang w:val="sw_KE" w:bidi="sw_KE"/>
        </w:rPr>
      </w:r>
      <w:r>
        <w:rPr>
          <w:lang w:val="sw_KE" w:bidi="sw_KE"/>
        </w:rPr>
        <w:t>Baadhi ya tafsiri zinasema "hofu ya kutisha," wakati tafsiri zingine zinasema "kitu cha kukufuru kinachosababisha unajisi" au "chukizo linalosababisha ukiwa." Chukizo, au kitu cha kutisha, ni kitu ambacho Mungu anachukia au kinamkasirisha Mungu. Ukiwa, au unajisi, unamaanisha watu wa Mungu hawawezi kuabudu hapo. Mahali patakatifu huenda likawa hekalu la Kiyahudi mjini Yerusalemu. Kumbuka kwamba Yesu alikuwa amewaambia hivi karibuni wanafunzi wake kwamba watu wengine wakati fulani wangeharibu hekalu. Pengine, tukio lolote linaloleta kile ambacho Mungu anachukia katika mahali patakatifu pa Mungu, pia lingeharibu hekalu la Mungu. Kitu cha kutisha kinawezekana ni kitu ambacho mtu alisimamisha, na si mtu.</w:t>
      </w:r>
    </w:p>
    <w:p>
      <w:pPr/>
      <w:r>
        <w:rPr>
          <w:lang w:val="sw_KE" w:bidi="sw_KE"/>
        </w:rPr>
      </w:r>
      <w:r>
        <w:rPr>
          <w:lang w:val="sw_KE" w:bidi="sw_KE"/>
        </w:rPr>
        <w:t>Sitisha hapa na mjadili swali hili kama kikundi: Ongeeni kuhusu maeneo matakatifu au patakatifu katika utamaduni wenu. Ni nini kinachowafanya wawe watakatifu au wa heri? Yangekuwaje maeneo ambayo si matakatifu au ni nini kingefanya watu waache kuabudu hapo? Sitisha sauti hii hapa.</w:t>
      </w:r>
    </w:p>
    <w:p>
      <w:pPr/>
      <w:r>
        <w:rPr>
          <w:lang w:val="sw_KE" w:bidi="sw_KE"/>
        </w:rPr>
      </w:r>
      <w:r>
        <w:rPr>
          <w:lang w:val="sw_KE" w:bidi="sw_KE"/>
        </w:rPr>
        <w:t>Mathayo hapa anatoa maoni: "Anayesoma na azingatie." Wakati wa Mathayo, msomaji alisoma barua na maandishi kwa sauti kwa makundi ya waumini kwa sababu ni watu wachache walioweza kusoma. Mathayo anawaambia wasomaji wa kitabu chake kufikiria kwa makini kuhusu kile Yesu anasema ili wakielewe. Yesu hatoi maelezo maalum ya kutosha kuhusu tukio hili na wakati utatokea. Itachukua hekima kujua wakati tukio hili linapotokea.</w:t>
      </w:r>
    </w:p>
    <w:p>
      <w:pPr/>
      <w:r>
        <w:rPr>
          <w:lang w:val="sw_KE" w:bidi="sw_KE"/>
        </w:rPr>
      </w:r>
      <w:r>
        <w:rPr>
          <w:lang w:val="sw_KE" w:bidi="sw_KE"/>
        </w:rPr>
        <w:t>Katika kitabu kingine cha Biblia kinachoitwa Injili ya Luka, Luka pia anarekodi Yesu akifundisha wanafunzi wake kuhusu tukio hili, ikiwa ni pamoja na maelezo kwamba majeshi yangezunguka Yerusalemu. Tunajua kutoka kwa historia kwamba kulikuwa na vita katika Israeli baada ya kurudi kwa Yesu Mbinguni. Adui wa watu wa Kiyahudi walishambulia Yudea, wakazunguka Yerusalemu na kuabudu sanamu zao katika hekalu la Kiyahudi. Inawezekana kwamba "chukizo ambalo linasababisha uharibifu" lilianzishwa wakati huu.</w:t>
      </w:r>
    </w:p>
    <w:p>
      <w:pPr/>
      <w:r>
        <w:rPr>
          <w:lang w:val="sw_KE" w:bidi="sw_KE"/>
        </w:rPr>
      </w:r>
      <w:r>
        <w:rPr>
          <w:lang w:val="sw_KE" w:bidi="sw_KE"/>
        </w:rPr>
        <w:t>Sitisha hapa na mjadili swali hili kama kikundi: Simulia hadithi kuhusu wakati kitu cha kutisha kilitokea kwako au kwa mtu unayemjua. Unatumia maneno gani katika lugha yako ili kuelezea kitu cha kutisha? Sitisha sauti hapa.</w:t>
      </w:r>
    </w:p>
    <w:p>
      <w:pPr/>
      <w:r>
        <w:rPr>
          <w:lang w:val="sw_KE" w:bidi="sw_KE"/>
        </w:rPr>
      </w:r>
      <w:r>
        <w:rPr>
          <w:lang w:val="sw_KE" w:bidi="sw_KE"/>
        </w:rPr>
        <w:t>Yesu anaendelea, akisema, "Kisha wale wanaoishi Yudea ni lazima wakimbilie milimani." Yesu anatoa amri hii kwa watu wote wanaoishi katika mkoa wa Israeli unaoitwa Yudea, mkoa ambapo Yerusalemu ilipo. Kwa hivyo, wakati watu wanaoishi Yudea wanapoona kitu hiki kisicho kitakatifu kimesimama katika mahali patakatifu, ni lazima wakimbilie milimani, ambapo maadui wangekuwa na ugumu wa kuwafuata.</w:t>
      </w:r>
    </w:p>
    <w:p>
      <w:pPr/>
      <w:r>
        <w:rPr>
          <w:lang w:val="sw_KE" w:bidi="sw_KE"/>
        </w:rPr>
      </w:r>
      <w:r>
        <w:rPr>
          <w:lang w:val="sw_KE" w:bidi="sw_KE"/>
        </w:rPr>
        <w:t>Sitisha hapa na uangalie ramani ya mkoa wa Yudea na picha ya milima ya Yudea kama kikundi. Sitisha sauti hii hapa.</w:t>
      </w:r>
    </w:p>
    <w:p>
      <w:pPr/>
      <w:r>
        <w:rPr>
          <w:lang w:val="sw_KE" w:bidi="sw_KE"/>
        </w:rPr>
      </w:r>
      <w:r>
        <w:rPr>
          <w:lang w:val="sw_KE" w:bidi="sw_KE"/>
        </w:rPr>
        <w:t>Yesu anaendelea, "Mtu aliye kwenye paa la nyumba yake hapaswi kwenda chini ndani ya nyumba yake kuchukua vitu vyake." Nyumba wakati huo zilikuwa na paa tambarare zilizofikiwa kwa ngazi nje ya nyumba hizo. Watu mara nyingi walikwenda kwenye mapaa yao wakati wa jioni ili kupumzika au kuomba.</w:t>
      </w:r>
    </w:p>
    <w:p>
      <w:pPr/>
      <w:r>
        <w:rPr>
          <w:lang w:val="sw_KE" w:bidi="sw_KE"/>
        </w:rPr>
      </w:r>
      <w:r>
        <w:rPr>
          <w:lang w:val="sw_KE" w:bidi="sw_KE"/>
        </w:rPr>
        <w:t>Sitisha hapa na uangalie kama kikundi picha ya nyumba na paa tambarare na ngazi nje. Sitisha sauti hii hapa.</w:t>
      </w:r>
    </w:p>
    <w:p>
      <w:pPr/>
      <w:r>
        <w:rPr>
          <w:lang w:val="sw_KE" w:bidi="sw_KE"/>
        </w:rPr>
      </w:r>
      <w:r>
        <w:rPr>
          <w:lang w:val="sw_KE" w:bidi="sw_KE"/>
        </w:rPr>
        <w:t>Vivyo hivyo, "Mtu ambaye atakuwa akifanya kazi katika shamba hapaswi kurudi ili kuchukua vazi lake." Wafanyakazi kwa kawaida walikuwa wakivua majoho yao na kuyaweka kando ya shamba walipokuwa wakifanya kazi. Majoho, au koti, yalikuwa kipande muhimu cha mavazi ambacho mtu angechukua kila wakati anaposafiri. Yesu anatumia mifano hii miwili ili kuwasisitizia wanafunzi kwamba wakati huu utakuwa mgogoro mkubwa au dharura.</w:t>
      </w:r>
    </w:p>
    <w:p>
      <w:pPr/>
      <w:r>
        <w:rPr>
          <w:lang w:val="sw_KE" w:bidi="sw_KE"/>
        </w:rPr>
      </w:r>
      <w:r>
        <w:rPr>
          <w:lang w:val="sw_KE" w:bidi="sw_KE"/>
        </w:rPr>
        <w:t>Sitisha hapa na uangalie picha ya mtu aliyevaa vazi kama kikundi. Sitisha sauti hii hapa.</w:t>
      </w:r>
    </w:p>
    <w:p>
      <w:pPr/>
      <w:r>
        <w:rPr>
          <w:lang w:val="sw_KE" w:bidi="sw_KE"/>
        </w:rPr>
      </w:r>
      <w:r>
        <w:rPr>
          <w:lang w:val="sw_KE" w:bidi="sw_KE"/>
        </w:rPr>
        <w:t>Yesu anasema kwa huzuni, "Ole wao wanawake wajawazito na akina mama wanaonyonyesha watoto wao wakati huo." Wanawake wajawazito na akina mama wenye watoto wadogo wako hatarini zaidi hasa katika nyakati za vita na migogoro.</w:t>
      </w:r>
    </w:p>
    <w:p>
      <w:pPr/>
      <w:r>
        <w:rPr>
          <w:lang w:val="sw_KE" w:bidi="sw_KE"/>
        </w:rPr>
      </w:r>
      <w:r>
        <w:rPr>
          <w:lang w:val="sw_KE" w:bidi="sw_KE"/>
        </w:rPr>
        <w:t>Yesu anaendelea na amri, "Ombeni kwamba kutoroka kwenu kusitokee wakati wa baridi au siku ya Sabato." Yesu anatumia neno ambalo linamaanisha kuomba wakati wote, kama tabia ya mara kwa mara ya kuomba, na si sala ya wakati mmoja. Yesu hawaambii wanafunzi hasa wakati tukio hili litatokea, kwa hiyo wanapaswa kuomba mara kwa mara ili kujiandaa kwa ajili yake. Msimu wa baridi katika Yerusalemu na Yudea unamaanisha kuwa kunakuwa na hali ya hewa ya mvua na dhoruba. Mvua inaweza kusababisha mafuriko na kuzuia watu kutoroka. Sabato ilikuwa siku ya kidini ya Kiyahudi ya kupumzika na ibada. Watu wa Kiyahudi huenda walikuwa wakali sana kuhusu kutii sheria za Kiyahudi zinazozuia watu kutembea umbali mrefu siku ya Sabato. Pia inawezekana kwamba milango ya mji ingefungwa siku ya Sabato. Kukimbia kungekuwa vigumu zaidi au kusingewezekana.</w:t>
      </w:r>
    </w:p>
    <w:p>
      <w:pPr/>
      <w:r>
        <w:rPr>
          <w:lang w:val="sw_KE" w:bidi="sw_KE"/>
        </w:rPr>
      </w:r>
      <w:r>
        <w:rPr>
          <w:lang w:val="sw_KE" w:bidi="sw_KE"/>
        </w:rPr>
        <w:t>"Kwa sababu wakati huo, mateso yatakuwa makali zaidi kuliko wakati wowote tangu mwanzo wa dunia mpaka sasa. Na haitakuwa kali sana tena. Na kama Mungu asingepunguza idadi ya siku hizo, hakuna mtu ambaye angesalimika. Lakini Mungu atafupisha siku hizo ili watu waliochaguliwa wa Mungu waokoke. Njia nyingine ya kusema ni, ikiwa Mungu asingeamua kufupisha wakati, hakuna mtu hata mmoja angeishi. Hakuna mtu angeishi kwa sababu mateso yangekuwa ya kutisha zaidi kuliko wakati mwingine wowote. Yesu anatumia lugha iliyopindukia ili kusisitiza jinsi mateso yatakavyokuwa makali. Lakini Yesu pia anafichua kwamba Mungu bado anatawala, anawajali watu wake waliochaguliwa, na anatenda ili kuwalinda.</w:t>
      </w:r>
    </w:p>
    <w:p>
      <w:pPr/>
      <w:r>
        <w:rPr>
          <w:lang w:val="sw_KE" w:bidi="sw_KE"/>
        </w:rPr>
      </w:r>
      <w:r>
        <w:rPr>
          <w:lang w:val="sw_KE" w:bidi="sw_KE"/>
        </w:rPr>
        <w:t>Yesu anaendelea, "Wakati huo, ikiwa mtu anakuambia, "Tazama, hapa ni Masihi, au Mwokozi aliyeahidiwa" au "Masihi yule pale" usimwamini mtu huyo. Kwa sababu Masihi wa uongo na manabii wa uongo watakuja, na watafanya ishara kubwa na maajabu." Yesu anabadilisha onyo jipya lakini bado anazungumza kuhusu wakati ule ule. Yesu anasema kwamba watu watakuja na kusema kwamba wao ni Masihi—mwokozi aliyeahidiwa—au nabii. Wanajaribu kudanganya watu. Watajaribu hata kuwadanganya watu waliochaguliwa na Mungu—watu ambao wanamwamini na kumfuata Mungu. Lakini wakati Yesu anasema, "Watadanganya, ikiwezekana, watu waliochaguliwa na Mungu," Yesu anasema kwamba inawezekana kwa watu wa Mungu kupinga kuamini uongo wa Masihi wa uongo na manabii wa uongo.</w:t>
      </w:r>
    </w:p>
    <w:p>
      <w:pPr/>
      <w:r>
        <w:rPr>
          <w:lang w:val="sw_KE" w:bidi="sw_KE"/>
        </w:rPr>
      </w:r>
      <w:r>
        <w:rPr>
          <w:lang w:val="sw_KE" w:bidi="sw_KE"/>
        </w:rPr>
        <w:t>Sitisha hapa na mjadili swali hili kama kikundi: Simulia hadithi kuhusu wakati ambapo wewe au mtu unayemjua mliona au kusikia kuhusu mtu anayejaribu kufanya tendo la kudanganya watu. Sitisha sauti hii hapa.</w:t>
      </w:r>
    </w:p>
    <w:p>
      <w:pPr/>
      <w:r>
        <w:rPr>
          <w:lang w:val="sw_KE" w:bidi="sw_KE"/>
        </w:rPr>
      </w:r>
      <w:r>
        <w:rPr>
          <w:lang w:val="sw_KE" w:bidi="sw_KE"/>
        </w:rPr>
        <w:t>Yesu anasitisha mafundisho yake ili kusisitiza hoja yake: "Tazama, nimewaambia kabla ya mambo haya kutokea." Wanafunzi walikuwa wamemwuliza Yesu ni ishara gani za kuangalia. Lakini kama wanafunzi hawako makini, wataamini ishara za uongo. Yesu anawaandaa wanafunzi wake na kuwaonya tena wasiamini masihi wa uongo. Mfuasi wa Yesu ni lazima ajue na kukumbuka maneno ya Yesu ili kuwa na hekima ya kuona uongo wa wadanganyifu.</w:t>
      </w:r>
    </w:p>
    <w:p>
      <w:pPr/>
      <w:r>
        <w:rPr>
          <w:lang w:val="sw_KE" w:bidi="sw_KE"/>
        </w:rPr>
      </w:r>
      <w:r>
        <w:rPr>
          <w:lang w:val="sw_KE" w:bidi="sw_KE"/>
        </w:rPr>
        <w:t>Sitisha hapa na mjadili swali hili kama kikundi: Simulia hadithi kuhusu wakati ulimwonya mtu kuhusu kitu au mtu alikuonya kuhusu kitu. Sitisha sauti hii hapa.</w:t>
      </w:r>
    </w:p>
    <w:p>
      <w:pPr/>
      <w:r>
        <w:rPr>
          <w:lang w:val="sw_KE" w:bidi="sw_KE"/>
        </w:rPr>
      </w:r>
      <w:r>
        <w:rPr>
          <w:lang w:val="sw_KE" w:bidi="sw_KE"/>
        </w:rPr>
        <w:t>Yesu anaendelea na onyo lake, "Kwa hiyo ikiwa mtu anakuambia 'Masihi yuko kule, jangwani,' usiende jangwani. Au 'Hapa ni Masihi katika vyumba vya ndani, au vilivyofichwa,' msiviamini." Baadhi ya watu wa Kiyahudi wanaamini Masihi angetokea katika jangwa au nyikani. Jangwa ni tupu na la mbali, na vyumba vya siri havionekani. Yesu anasema masihi wa uongo wanakuja kwa siri na kukusanya wafuasi katika maeneo ambapo wengine hawawezi kuwaona.</w:t>
      </w:r>
    </w:p>
    <w:p>
      <w:pPr/>
      <w:r>
        <w:rPr>
          <w:lang w:val="sw_KE" w:bidi="sw_KE"/>
        </w:rPr>
      </w:r>
      <w:r>
        <w:rPr>
          <w:lang w:val="sw_KE" w:bidi="sw_KE"/>
        </w:rPr>
        <w:t>Simameni hapa na muangalie picha za jangwa na kile ambacho ni chumba cha ndani, au kilichofichwa, katika nyumba mkiwa kama kikundi. Sitisha sauti hii hapa.</w:t>
      </w:r>
    </w:p>
    <w:p>
      <w:pPr/>
      <w:r>
        <w:rPr>
          <w:lang w:val="sw_KE" w:bidi="sw_KE"/>
        </w:rPr>
      </w:r>
      <w:r>
        <w:rPr>
          <w:lang w:val="sw_KE" w:bidi="sw_KE"/>
        </w:rPr>
        <w:t>Sasa Yesu anaelezea kwa nini aliwaonya kuhusu ishara za uongo: "Kwa sababu kuja kwake Mwana wa Mtu kutakuwa kama umeme utokao mashariki na kuangaza anga kuelekea magharibi." Yesu sasa anazungumza kuhusu kuja kwake tena ili kukusanya wafuasi wake, jambo ambalo litatokea mwisho wa dunia. Kama alivyofanya kwa nyakati zingine, Yesu anajizungumzia mwenyewe anapotumia jina Mwana wa Mtu. Nabii wa Kiyahudi Danieli pia alizungumza kuhusu ujio wa Mwana wa Mtu. Yesu anawafundisha wanafunzi wake kwamba yeye ni Mwana wa Mtu ambaye nabii Danieli alizungumza kuhusu.</w:t>
      </w:r>
    </w:p>
    <w:p>
      <w:pPr/>
      <w:r>
        <w:rPr>
          <w:lang w:val="sw_KE" w:bidi="sw_KE"/>
        </w:rPr>
      </w:r>
      <w:r>
        <w:rPr>
          <w:lang w:val="sw_KE" w:bidi="sw_KE"/>
        </w:rPr>
        <w:t>Umeme ni mweko wa mwanga unaotokea ghafla angani, mara nyingi wakati wa dhoruba. Umeme ni mkali sana, na watu wa mbali wanaweza kuuona. Mashariki ni mwisho wa anga ambapo jua linachomoza na Magharibi ni mwisho kinyume wa anga ambapo jua linazama. Yesu anasema kwamba kama vile umeme unavyoangaza anga yote, kila mtu kila mahali atamwona atakapokuja tena. Tofauti na masihi wa uongo, Masihi wa kweli atakuja ghafla na kwa njia ambayo kila mtu anaweza kuiona.</w:t>
      </w:r>
    </w:p>
    <w:p>
      <w:pPr/>
      <w:r>
        <w:rPr>
          <w:lang w:val="sw_KE" w:bidi="sw_KE"/>
        </w:rPr>
      </w:r>
      <w:r>
        <w:rPr>
          <w:lang w:val="sw_KE" w:bidi="sw_KE"/>
        </w:rPr>
        <w:t>Sitisha hapa na uangalie picha ya umeme kama kikundi. Sitisha sauti hii hapa.</w:t>
      </w:r>
    </w:p>
    <w:p>
      <w:pPr/>
      <w:r>
        <w:rPr>
          <w:lang w:val="sw_KE" w:bidi="sw_KE"/>
        </w:rPr>
      </w:r>
      <w:r>
        <w:rPr>
          <w:lang w:val="sw_KE" w:bidi="sw_KE"/>
        </w:rPr>
        <w:t>Yesu anaongeza methali: “Popote palipo na mzoga, ndipo tai-mizoga watakusanyika.” Tai ni ndege wakubwa ambao wanakula miili ya wanyama wafu. Katika wakati wa Yesu, wakati watu waliona kikundi cha tai wangejua kulikuwa na mwili wa mnyama aliyekufa. Yesu anatumia methali hii kuhusu tai-mzoga wanaokusanyika karibu na mzoga wa mnyama ili kusisitiza kwamba kila mtu atajua wakati Yesu atakapokuja. Itakuwa wazi kama kuona kundi la tai-mzoga na kujua kuwa kuna mzoga wa mnyama.</w:t>
      </w:r>
    </w:p>
    <w:p>
      <w:pPr/>
      <w:r>
        <w:rPr>
          <w:lang w:val="sw_KE" w:bidi="sw_KE"/>
        </w:rPr>
      </w:r>
      <w:r>
        <w:rPr>
          <w:lang w:val="sw_KE" w:bidi="sw_KE"/>
        </w:rPr>
        <w:t>Sitisha hapa na uangalie picha ya tai waliokusanyika karibu na mwili wa mnyama aliyekufa kama kikundi. Sitisha sauti hii hapa.</w:t>
      </w:r>
    </w:p>
    <w:p>
      <w:pPr/>
      <w:r>
        <w:rPr>
          <w:lang w:val="sw_KE" w:bidi="sw_KE"/>
        </w:rPr>
      </w:r>
      <w:r>
        <w:rPr>
          <w:lang w:val="sw_KE" w:bidi="sw_KE"/>
        </w:rPr>
        <w:t>Sitisha hapa na mjadili swali hili kama kikundi: Fikiria methali katika lugha yako. Jadilianeni methali hiyo na maana yake pamoja na timu Fikiria kuhusu maana ya methali ambayo Yesu anawaambia wanafunzi wake na uone kama methali zozote katika lugha yenu zinamaanisha jambo lilelile. Ikiwa hakuna yoyote, jadili jinsi ya kutafsiri maana ya methali ya Yesu. Sitisha sauti hii hapa.</w:t>
      </w:r>
      <w:r>
        <w:rPr>
          <w:lang w:val="sw_KE" w:bidi="sw_KE"/>
        </w:rPr>
      </w:r>
    </w:p>
    <w:p>
      <w:pPr>
        <w:pStyle w:val="Heading3"/>
      </w:pPr>
      <w:r>
        <w:rPr>
          <w:lang w:val="sw_KE" w:bidi="sw_KE"/>
        </w:rPr>
        <w:t>Kufafanua Matukio</w:t>
      </w:r>
    </w:p>
    <w:p>
      <w:pPr/>
      <w:r>
        <w:rPr>
          <w:lang w:val="sw_KE" w:bidi="sw_KE"/>
        </w:rPr>
      </w:r>
      <w:r>
        <w:rPr>
          <w:lang w:val="sw_KE" w:bidi="sw_KE"/>
        </w:rPr>
        <w:t>Sikiliza toleo la sauti la Mathayo 24:15–28 katika tafsiri rahisi zaidi kuelewa.</w:t>
      </w:r>
    </w:p>
    <w:p>
      <w:pPr/>
      <w:r>
        <w:rPr>
          <w:lang w:val="sw_KE" w:bidi="sw_KE"/>
        </w:rPr>
      </w:r>
      <w:r>
        <w:rPr>
          <w:lang w:val="sw_KE" w:bidi="sw_KE"/>
        </w:rPr>
        <w:t>Katika hatua hii, kikundi kitafafanua matukio, wahusika na mpangilio wa simulizi hili. Kisha kikundi kitaigiza simulizi hili.</w:t>
      </w:r>
    </w:p>
    <w:p>
      <w:pPr/>
      <w:r>
        <w:rPr>
          <w:lang w:val="sw_KE" w:bidi="sw_KE"/>
        </w:rPr>
      </w:r>
      <w:r>
        <w:rPr>
          <w:lang w:val="sw_KE" w:bidi="sw_KE"/>
        </w:rPr>
        <w:t>Simulizi hili lina matukio matatu.</w:t>
      </w:r>
    </w:p>
    <w:p>
      <w:pPr/>
      <w:r>
        <w:rPr>
          <w:lang w:val="sw_KE" w:bidi="sw_KE"/>
        </w:rPr>
      </w:r>
      <w:r>
        <w:rPr>
          <w:b/>
          <w:lang w:val="sw_KE" w:bidi="sw_KE"/>
        </w:rPr>
        <w:t>Katika tukio la kwanza:</w:t>
      </w:r>
      <w:r>
        <w:rPr>
          <w:lang w:val="sw_KE" w:bidi="sw_KE"/>
        </w:rPr>
        <w:t xml:space="preserve"> Yesu anaendelea kufundisha wanafunzi. Yesu anawaambia wanafunzi wake kuhusu tukio ambalo litatokea, akisema watu wote katika Yudea ni lazima wakimbilie milimani wanapoliona.</w:t>
      </w:r>
    </w:p>
    <w:p>
      <w:pPr/>
      <w:r>
        <w:rPr>
          <w:lang w:val="sw_KE" w:bidi="sw_KE"/>
        </w:rPr>
      </w:r>
      <w:r>
        <w:rPr>
          <w:b/>
          <w:lang w:val="sw_KE" w:bidi="sw_KE"/>
        </w:rPr>
        <w:t>Katika tukio la pili:</w:t>
      </w:r>
      <w:r>
        <w:rPr>
          <w:lang w:val="sw_KE" w:bidi="sw_KE"/>
        </w:rPr>
        <w:t xml:space="preserve"> Yesu anasema tukio hili litakuwa la kutisha, haswa kwa wanawake wajawazito na akina mama ambao bado wananyonyesha watoto. Yesu anaamuru watu wake waombe kwamba hawatahitaji kukimbia wakati wa baridi au siku ya Sabato.</w:t>
      </w:r>
    </w:p>
    <w:p>
      <w:pPr/>
      <w:r>
        <w:rPr>
          <w:lang w:val="sw_KE" w:bidi="sw_KE"/>
        </w:rPr>
      </w:r>
      <w:r>
        <w:rPr>
          <w:b/>
          <w:lang w:val="sw_KE" w:bidi="sw_KE"/>
        </w:rPr>
        <w:t>Katika tukio la tatu:</w:t>
      </w:r>
      <w:r>
        <w:rPr>
          <w:lang w:val="sw_KE" w:bidi="sw_KE"/>
        </w:rPr>
        <w:t xml:space="preserve"> Watu watasema Masihi yuko hapa au pale kwa sababu masihi wa uongo na manabii wa uongo watatokea katika maeneo ya mbali na ya siri ili kujaribu kuwadanganya watu waliochaguliwa na Mungu. Lakini kuja kwa Mwana wa Mtu kutakuwa kama umeme ambao kila mtu anaweza kuuona.</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Watu wanaoishi Yudea</w:t>
      </w:r>
    </w:p>
    <w:p>
      <w:pPr>
        <w:pStyle w:val="ListBullet"/>
        <w:spacing w:line="240" w:lineRule="auto"/>
        <w:ind w:left="720"/>
      </w:pPr>
      <w:r>
        <w:rPr>
          <w:lang w:val="sw_KE" w:bidi="sw_KE"/>
        </w:rPr>
      </w:r>
      <w:r>
        <w:rPr>
          <w:lang w:val="sw_KE" w:bidi="sw_KE"/>
        </w:rPr>
        <w:t>Mtu ambaye anasema, "Masihi yuko hapa au pale"</w:t>
      </w:r>
    </w:p>
    <w:p>
      <w:pPr>
        <w:pStyle w:val="ListBullet"/>
        <w:spacing w:line="240" w:lineRule="auto"/>
        <w:ind w:left="720"/>
      </w:pPr>
      <w:r>
        <w:rPr>
          <w:lang w:val="sw_KE" w:bidi="sw_KE"/>
        </w:rPr>
      </w:r>
      <w:r>
        <w:rPr>
          <w:lang w:val="sw_KE" w:bidi="sw_KE"/>
        </w:rPr>
        <w:t>Masihi wa uongo na manabii wa uongo</w:t>
      </w:r>
    </w:p>
    <w:p>
      <w:pPr/>
      <w:r>
        <w:rPr>
          <w:lang w:val="sw_KE" w:bidi="sw_KE"/>
        </w:rPr>
      </w:r>
      <w:r>
        <w:rPr>
          <w:lang w:val="sw_KE" w:bidi="sw_KE"/>
        </w:rPr>
        <w:t>Kama kikundi, zingatia sehemu hizi za mpangilio wa simulizi: Yesu bado anawafundisha wanafunzi wake kwenye Mlima wa Mizeituni.</w:t>
      </w:r>
    </w:p>
    <w:p>
      <w:pPr/>
      <w:r>
        <w:rPr>
          <w:lang w:val="sw_KE" w:bidi="sw_KE"/>
        </w:rPr>
      </w:r>
      <w:r>
        <w:rPr>
          <w:lang w:val="sw_KE" w:bidi="sw_KE"/>
        </w:rPr>
        <w:t>Sasa kikundi kinapaswa kuunda ubao wa hadithi, kuchora au kutumia vitu ili kuonyesha na kufafanua simulizi pamoja na matendo yaliyomo ndani yake.</w:t>
      </w:r>
    </w:p>
    <w:p>
      <w:pPr/>
      <w:r>
        <w:rPr>
          <w:lang w:val="sw_KE" w:bidi="sw_KE"/>
        </w:rPr>
      </w:r>
      <w:r>
        <w:rPr>
          <w:lang w:val="sw_KE" w:bidi="sw_KE"/>
        </w:rPr>
        <w:t xml:space="preserve">Katika tukio la kwanza, Yesu anaendelea kufundisha wanafunzi wake kwenye Mlima wa Mizeituni. Yesu anawaambia wanafunzi wake, "Kwa hiyo mtakapoona lile chukizo la uharibifu likiwa limesimama katika mahali patakatifu, ambalo nabii Danieli alinena kulihusu, Msomaji: zingatia hili kwa makini, </w:t>
      </w:r>
      <w:r>
        <w:rPr>
          <w:b/>
          <w:lang w:val="sw_KE" w:bidi="sw_KE"/>
        </w:rPr>
        <w:t>ndipo</w:t>
      </w:r>
      <w:r>
        <w:rPr>
          <w:lang w:val="sw_KE" w:bidi="sw_KE"/>
        </w:rPr>
        <w:t xml:space="preserve"> kila mtu anayeishi Yudea lazima akimbilie milimani." Ni muhimu kuanza hadithi hii kwa njia ambayo inawasilisha kwamba huu ni muendelezo wa mafundisho ambayo Yesu alianza katika simulizi ya awali. Tafsiri kana kwamba hapakuwa na kituo wala pengo kati ya hadithi hii na ile ya awali. Yesu pia anatumia neno la kiashiria cha wakati lililotafsiriwa kama "wakati," ikimaanisha kuwa kile anachokaribia kukizungumzia hakika kitatokea. Muhtasari wa sentensi ni, "Unapoona tukio hili linatokea, </w:t>
      </w:r>
      <w:r>
        <w:rPr>
          <w:b/>
          <w:lang w:val="sw_KE" w:bidi="sw_KE"/>
        </w:rPr>
        <w:t>basi</w:t>
      </w:r>
      <w:r>
        <w:rPr>
          <w:lang w:val="sw_KE" w:bidi="sw_KE"/>
        </w:rPr>
        <w:t xml:space="preserve"> (ikimaanisha wakati huo) watu wote wanaoishi Yudea ni lazima wakimbie."</w:t>
      </w:r>
    </w:p>
    <w:p>
      <w:pPr/>
      <w:r>
        <w:rPr>
          <w:lang w:val="sw_KE" w:bidi="sw_KE"/>
        </w:rPr>
      </w:r>
      <w:r>
        <w:rPr>
          <w:lang w:val="sw_KE" w:bidi="sw_KE"/>
        </w:rPr>
        <w:t>Yesu anaendelea, "Mtu aliye juu ya paa lake hapaswi kwenda chini ili kuchukua chochote kutoka nyumbani kwake. Mtu anayefanya kazi katika shamba hapaswi kurudi ili kuchukua vazi lake.</w:t>
      </w:r>
    </w:p>
    <w:p>
      <w:pPr/>
      <w:r>
        <w:rPr>
          <w:lang w:val="sw_KE" w:bidi="sw_KE"/>
        </w:rPr>
      </w:r>
      <w:r>
        <w:rPr>
          <w:lang w:val="sw_KE" w:bidi="sw_KE"/>
        </w:rPr>
        <w:t>Tukio la pili: Yesu anashangaa, "</w:t>
      </w:r>
      <w:r>
        <w:rPr>
          <w:b/>
          <w:lang w:val="sw_KE" w:bidi="sw_KE"/>
        </w:rPr>
        <w:t>Itakuwa</w:t>
      </w:r>
      <w:r>
        <w:rPr>
          <w:lang w:val="sw_KE" w:bidi="sw_KE"/>
        </w:rPr>
        <w:t xml:space="preserve"> ya kutisha wakati </w:t>
      </w:r>
      <w:r>
        <w:rPr>
          <w:b/>
          <w:lang w:val="sw_KE" w:bidi="sw_KE"/>
        </w:rPr>
        <w:t>huo</w:t>
      </w:r>
      <w:r>
        <w:rPr>
          <w:lang w:val="sw_KE" w:bidi="sw_KE"/>
        </w:rPr>
        <w:t xml:space="preserve"> kwa wanawake wajawazito na mama bado wanaonyonyesha watoto wao. Ombeni kwamba kutoroka kwenu kusitokee wakati wa baridi au siku ya Sabato. Yesu anatumia kilio cha dhiki au huruma kwa wanawake. Kumbuka, Yesu bado anazungumza kuhusu kipindi kimoja cha wakati au tukio. Jumuisha neno ambalo linamaanisha "wakati huo" au "kisha" katika tafsiri yako.</w:t>
      </w:r>
    </w:p>
    <w:p>
      <w:pPr/>
      <w:r>
        <w:rPr>
          <w:lang w:val="sw_KE" w:bidi="sw_KE"/>
        </w:rPr>
      </w:r>
      <w:r>
        <w:rPr>
          <w:lang w:val="sw_KE" w:bidi="sw_KE"/>
        </w:rPr>
        <w:t>Sitisha hapa na mjadili swali hili kama kikundi: Yesu anatumia neno la mshangao linalotafsiriwa kama “jinsi ilivyo ya kutisha” au wakati mwingine “ole.” Neno hili linaelezea huruma na dhiki kuhusu kile kinachoweza kutokea kwa wanawake hawa. Jadili na timu aina za mshangao walizo nazo katika lugha yao. Wanatumia maneno gani ili kuelezea huruma, huzuni, dhiki, au hisia kali? Je, kuna moja unayoweza kutumia hapa? Sitisha sauti hii hapa.</w:t>
      </w:r>
    </w:p>
    <w:p>
      <w:pPr/>
      <w:r>
        <w:rPr>
          <w:lang w:val="sw_KE" w:bidi="sw_KE"/>
        </w:rPr>
      </w:r>
      <w:r>
        <w:rPr>
          <w:lang w:val="sw_KE" w:bidi="sw_KE"/>
        </w:rPr>
        <w:t>Yesu anaeleza, "</w:t>
      </w:r>
      <w:r>
        <w:rPr>
          <w:b/>
          <w:lang w:val="sw_KE" w:bidi="sw_KE"/>
        </w:rPr>
        <w:t>Kwa sababu</w:t>
      </w:r>
      <w:r>
        <w:rPr>
          <w:lang w:val="sw_KE" w:bidi="sw_KE"/>
        </w:rPr>
        <w:t xml:space="preserve">, </w:t>
      </w:r>
      <w:r>
        <w:rPr>
          <w:b/>
          <w:lang w:val="sw_KE" w:bidi="sw_KE"/>
        </w:rPr>
        <w:t>wakati huo</w:t>
      </w:r>
      <w:r>
        <w:rPr>
          <w:lang w:val="sw_KE" w:bidi="sw_KE"/>
        </w:rPr>
        <w:t>, mateso yatakuwa makali zaidi kuliko wakati wowote tangu mwanzo wa dunia mpaka sasa. Na haitakuwa kali sana tena." Kumbuka, Yesu hapa anatoa sababu ya dhiki yake na amri yake ya kuomba. Kumbuka katika simulizi hii kwamba misemo "wakati huo" au "siku hizo" inarejelea kipindi kile kile au tukio hilo. Kujumuisha misemo hii katika tafsiri yako ni muhimu, ingawa inajirudia.</w:t>
      </w:r>
    </w:p>
    <w:p>
      <w:pPr/>
      <w:r>
        <w:rPr>
          <w:lang w:val="sw_KE" w:bidi="sw_KE"/>
        </w:rPr>
      </w:r>
      <w:r>
        <w:rPr>
          <w:lang w:val="sw_KE" w:bidi="sw_KE"/>
        </w:rPr>
        <w:t xml:space="preserve">Yesu anaongeza, "Na </w:t>
      </w:r>
      <w:r>
        <w:rPr>
          <w:b/>
          <w:lang w:val="sw_KE" w:bidi="sw_KE"/>
        </w:rPr>
        <w:t>kama</w:t>
      </w:r>
      <w:r>
        <w:rPr>
          <w:lang w:val="sw_KE" w:bidi="sw_KE"/>
        </w:rPr>
        <w:t xml:space="preserve"> Mungu hangeamua kupunguza idadi ya siku hizo, hakuna mtu mmoja angeishi." </w:t>
      </w:r>
      <w:r>
        <w:rPr>
          <w:b/>
          <w:lang w:val="sw_KE" w:bidi="sw_KE"/>
        </w:rPr>
        <w:t>Lakini</w:t>
      </w:r>
      <w:r>
        <w:rPr>
          <w:lang w:val="sw_KE" w:bidi="sw_KE"/>
        </w:rPr>
        <w:t xml:space="preserve"> Mungu amezifupisha siku hizo kwa ajili ya wateule wa Mungu. Kumbuka, Yesu analinganisha mambo mawili hapa. Hakikisha unatumia neno ambalo linatofautisha mawazo haya mawili: wazo la kwanza ni Mungu kutopunguza idadi ya siku na wazo la pili ni Mungu alipunguza idadi ya siku.</w:t>
      </w:r>
    </w:p>
    <w:p>
      <w:pPr/>
      <w:r>
        <w:rPr>
          <w:lang w:val="sw_KE" w:bidi="sw_KE"/>
        </w:rPr>
      </w:r>
      <w:r>
        <w:rPr>
          <w:lang w:val="sw_KE" w:bidi="sw_KE"/>
        </w:rPr>
        <w:t>Katika tukio la tatu, Yesu anawaonya wanafunzi wake, "</w:t>
      </w:r>
      <w:r>
        <w:rPr>
          <w:b/>
          <w:lang w:val="sw_KE" w:bidi="sw_KE"/>
        </w:rPr>
        <w:t>Wakati huo</w:t>
      </w:r>
      <w:r>
        <w:rPr>
          <w:lang w:val="sw_KE" w:bidi="sw_KE"/>
        </w:rPr>
        <w:t xml:space="preserve"> kama mtu anakuambia, "</w:t>
      </w:r>
      <w:r>
        <w:rPr>
          <w:b/>
          <w:lang w:val="sw_KE" w:bidi="sw_KE"/>
        </w:rPr>
        <w:t>Tazama</w:t>
      </w:r>
      <w:r>
        <w:rPr>
          <w:lang w:val="sw_KE" w:bidi="sw_KE"/>
        </w:rPr>
        <w:t xml:space="preserve">, hapa ni Masihi" au "Kuna Masihi" usimwamini mtu huyo. </w:t>
      </w:r>
      <w:r>
        <w:rPr>
          <w:b/>
          <w:lang w:val="sw_KE" w:bidi="sw_KE"/>
        </w:rPr>
        <w:t>Kwa sababu</w:t>
      </w:r>
      <w:r>
        <w:rPr>
          <w:lang w:val="sw_KE" w:bidi="sw_KE"/>
        </w:rPr>
        <w:t xml:space="preserve"> Masihi wa uongo na manabii wa uongo watainuka na kufanya ishara na maajabu ili kudanganya </w:t>
      </w:r>
      <w:r>
        <w:rPr>
          <w:b/>
          <w:lang w:val="sw_KE" w:bidi="sw_KE"/>
        </w:rPr>
        <w:t>watu</w:t>
      </w:r>
      <w:r>
        <w:rPr>
          <w:lang w:val="sw_KE" w:bidi="sw_KE"/>
        </w:rPr>
        <w:t xml:space="preserve"> wa Mungu, ikiwezekana." Kumbuka kwamba Yesu anawaambia wanafunzi wake kwa nini hawapaswi kumwamini mtu ambaye anawaambia Masihi yuko hapa. Ikiwa mtu anawaambia Masihi amekuja, itakuwa Masihi wa uongo. Kumbuka kwamba manabii wa uongo na wamasihi wa uongo wanafanya miujiza na matendo ya nguvu kwa sababu wanajaribu kuwafanya watu wa Mungu wageuke kutoka kwa Mungu.</w:t>
      </w:r>
    </w:p>
    <w:p>
      <w:pPr/>
      <w:r>
        <w:rPr>
          <w:lang w:val="sw_KE" w:bidi="sw_KE"/>
        </w:rPr>
      </w:r>
      <w:r>
        <w:rPr>
          <w:lang w:val="sw_KE" w:bidi="sw_KE"/>
        </w:rPr>
        <w:t>Sitisha hapa na mjadili swali hili kama kikundi: Neno lililotafsiriwa kama "kuangalia" ni neno ambalo linavuta tahadhari maalum kwa mtu, tukio, au hotuba. Ni maneno gani katika lugha yako ambayo unayatumia katika hadithi ili kuvutia makini ya pekee kwa jambo ambalo mtu anasema au anafanya? Sitisha sauti hii hapa.</w:t>
      </w:r>
    </w:p>
    <w:p>
      <w:pPr/>
      <w:r>
        <w:rPr>
          <w:lang w:val="sw_KE" w:bidi="sw_KE"/>
        </w:rPr>
      </w:r>
      <w:r>
        <w:rPr>
          <w:lang w:val="sw_KE" w:bidi="sw_KE"/>
        </w:rPr>
        <w:t>"</w:t>
      </w:r>
      <w:r>
        <w:rPr>
          <w:b/>
          <w:lang w:val="sw_KE" w:bidi="sw_KE"/>
        </w:rPr>
        <w:t>Tazama</w:t>
      </w:r>
      <w:r>
        <w:rPr>
          <w:lang w:val="sw_KE" w:bidi="sw_KE"/>
        </w:rPr>
        <w:t>, nimekuambia mambo haya kabla ya kutokea." Kumbuka kutumia neno katika mwanzo wa sehemu hii ambalo lina maana "zingatia hii."</w:t>
      </w:r>
    </w:p>
    <w:p>
      <w:pPr/>
      <w:r>
        <w:rPr>
          <w:lang w:val="sw_KE" w:bidi="sw_KE"/>
        </w:rPr>
      </w:r>
      <w:r>
        <w:rPr>
          <w:lang w:val="sw_KE" w:bidi="sw_KE"/>
        </w:rPr>
        <w:t>Yesu anaendelea na onyo lake, "</w:t>
      </w:r>
      <w:r>
        <w:rPr>
          <w:b/>
          <w:lang w:val="sw_KE" w:bidi="sw_KE"/>
        </w:rPr>
        <w:t>Kwa</w:t>
      </w:r>
      <w:r>
        <w:rPr>
          <w:lang w:val="sw_KE" w:bidi="sw_KE"/>
        </w:rPr>
        <w:t xml:space="preserve"> hiyo ikiwa mtu anakuambia 'Kuna Masihi jangwani,' usiende jangwani. Au 'Hapa Masihi yuko katika vyumba vya siri,' usiamini. </w:t>
      </w:r>
      <w:r>
        <w:rPr>
          <w:b/>
          <w:lang w:val="sw_KE" w:bidi="sw_KE"/>
        </w:rPr>
        <w:t>Kwa sababu</w:t>
      </w:r>
      <w:r>
        <w:rPr>
          <w:lang w:val="sw_KE" w:bidi="sw_KE"/>
        </w:rPr>
        <w:t xml:space="preserve"> ujio wa Mwana wa Mtu utakuwa kama umeme ambao unakuja kutoka Mashariki, na watu katika Magharibi wanaweza kuona. Popote kuna mwili wa mfu, pale tai watakusanyika.</w:t>
      </w:r>
    </w:p>
    <w:p>
      <w:pPr/>
      <w:r>
        <w:rPr>
          <w:lang w:val="sw_KE" w:bidi="sw_KE"/>
        </w:rPr>
      </w:r>
      <w:r>
        <w:rPr>
          <w:lang w:val="sw_KE" w:bidi="sw_KE"/>
        </w:rPr>
        <w:t>Yesu anaanza sehemu hii kuhusu masihi wa uongo kwa njia ile ile anavyoimaliza. Kwanza Yesu anawaamuru wanafunzi wasiamini watu ambao wanasema Masihi yuko hapa. Kisha Yesu anawaambia wanafunzi wazingatie kile kinachotokea. Kisha Yesu anawaamuru wanafunzi wake tena wasiwaamini watu ambao wanasema Masihi yuko hapa.</w:t>
      </w:r>
    </w:p>
    <w:p>
      <w:pPr/>
      <w:r>
        <w:rPr>
          <w:lang w:val="sw_KE" w:bidi="sw_KE"/>
        </w:rPr>
      </w:r>
      <w:r>
        <w:rPr>
          <w:lang w:val="sw_KE" w:bidi="sw_KE"/>
        </w:rPr>
        <w:t xml:space="preserve">Kumbuka kwamba sehemu hii inamalizika na sababu ya Yesu kutumia wakati mwingi sana kuwaambia wanafunzi wake wasiwaamini watu wanaosema Masihi yuko hapa: </w:t>
      </w:r>
      <w:r>
        <w:rPr>
          <w:b/>
          <w:lang w:val="sw_KE" w:bidi="sw_KE"/>
        </w:rPr>
        <w:t>Kwa</w:t>
      </w:r>
      <w:r>
        <w:rPr>
          <w:lang w:val="sw_KE" w:bidi="sw_KE"/>
        </w:rPr>
        <w:t xml:space="preserve"> sababu kuja kwa Masihi kutakuwa dhahiri sana hivi kwamba kila mtu atakujua. Kuonekana kwa Mwana wa Mtu kutakuwa tukio tofauti na halitakuwa wakati wa “siku hizo” ambazo Yesu alikuwa akizungumzia hapo awali.</w:t>
      </w:r>
      <w:r>
        <w:rPr>
          <w:lang w:val="sw_KE" w:bidi="sw_KE"/>
        </w:rPr>
      </w:r>
    </w:p>
    <w:p>
      <w:pPr>
        <w:pStyle w:val="Heading3"/>
      </w:pPr>
      <w:r>
        <w:rPr>
          <w:lang w:val="sw_KE" w:bidi="sw_KE"/>
        </w:rPr>
        <w:t>Kudhihirisha Maandiko</w:t>
      </w:r>
    </w:p>
    <w:p>
      <w:pPr/>
      <w:r>
        <w:rPr>
          <w:lang w:val="sw_KE" w:bidi="sw_KE"/>
        </w:rPr>
      </w:r>
      <w:r>
        <w:rPr>
          <w:lang w:val="sw_KE" w:bidi="sw_KE"/>
        </w:rPr>
        <w:t>Sikiliza toleo la sauti la Mathayo 24:15–28 katika tafsiri rahisi zaidi kuelewa.</w:t>
      </w:r>
    </w:p>
    <w:p>
      <w:pPr/>
      <w:r>
        <w:rPr>
          <w:lang w:val="sw_KE" w:bidi="sw_KE"/>
        </w:rPr>
      </w:r>
      <w:r>
        <w:rPr>
          <w:lang w:val="sw_KE" w:bidi="sw_KE"/>
        </w:rPr>
        <w:t>Katika hatua hii, kikundi kitaigiza simulizi hii.</w:t>
      </w:r>
    </w:p>
    <w:p>
      <w:pPr/>
      <w:r>
        <w:rPr>
          <w:lang w:val="sw_KE" w:bidi="sw_KE"/>
        </w:rPr>
      </w:r>
      <w:r>
        <w:rPr>
          <w:lang w:val="sw_KE" w:bidi="sw_KE"/>
        </w:rPr>
        <w:t>Simulizi hili lina matukio matatu.</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Watu ambao wanaishi katika Yudea</w:t>
      </w:r>
    </w:p>
    <w:p>
      <w:pPr>
        <w:pStyle w:val="ListBullet"/>
        <w:spacing w:line="240" w:lineRule="auto"/>
        <w:ind w:left="720"/>
      </w:pPr>
      <w:r>
        <w:rPr>
          <w:lang w:val="sw_KE" w:bidi="sw_KE"/>
        </w:rPr>
      </w:r>
      <w:r>
        <w:rPr>
          <w:lang w:val="sw_KE" w:bidi="sw_KE"/>
        </w:rPr>
        <w:t>Mtu ambaye anasema, "Masihi yuko hapa au hapo"</w:t>
      </w:r>
    </w:p>
    <w:p>
      <w:pPr>
        <w:pStyle w:val="ListBullet"/>
        <w:spacing w:line="240" w:lineRule="auto"/>
        <w:ind w:left="720"/>
      </w:pPr>
      <w:r>
        <w:rPr>
          <w:lang w:val="sw_KE" w:bidi="sw_KE"/>
        </w:rPr>
      </w:r>
      <w:r>
        <w:rPr>
          <w:lang w:val="sw_KE" w:bidi="sw_KE"/>
        </w:rPr>
        <w:t>Masihi wa uongo na manabii wa uongo</w:t>
      </w:r>
    </w:p>
    <w:p>
      <w:pPr/>
      <w:r>
        <w:rPr>
          <w:lang w:val="sw_KE" w:bidi="sw_KE"/>
        </w:rPr>
      </w:r>
      <w:r>
        <w:rPr>
          <w:lang w:val="sw_KE" w:bidi="sw_KE"/>
        </w:rPr>
        <w:t>Kama kikundi, igizeni simulizi hii mara mbili. Mnaatarajiwa kuigiza simulizi hili kwa lugha yenu ya asili.</w:t>
      </w:r>
    </w:p>
    <w:p>
      <w:pPr/>
      <w:r>
        <w:rPr>
          <w:lang w:val="sw_KE" w:bidi="sw_KE"/>
        </w:rPr>
      </w:r>
      <w:r>
        <w:rPr>
          <w:lang w:val="sw_KE" w:bidi="sw_KE"/>
        </w:rPr>
        <w:t>Kwanza, igiza hadithi bila kusitisha. Kueni makini kwa mazungumzo, mtiririko, mstari wa hadithi na mpangilio wa matukio ya simulizi hili. Hakikisheni hamuachi kuigiza sehemu ngumu au muhimu za simulizi hili. Saidianeni kukumbuka kila sehemu ya simulizi hili.</w:t>
      </w:r>
    </w:p>
    <w:p>
      <w:pPr/>
      <w:r>
        <w:rPr>
          <w:lang w:val="sw_KE" w:bidi="sw_KE"/>
        </w:rPr>
      </w:r>
      <w:r>
        <w:rPr>
          <w:lang w:val="sw_KE" w:bidi="sw_KE"/>
        </w:rPr>
        <w:t>Sitisha sauti hii hapa na uigize simulizi hili.</w:t>
      </w:r>
    </w:p>
    <w:p>
      <w:pPr/>
      <w:r>
        <w:rPr>
          <w:lang w:val="sw_KE" w:bidi="sw_KE"/>
        </w:rPr>
      </w:r>
      <w:r>
        <w:rPr>
          <w:lang w:val="sw_KE" w:bidi="sw_KE"/>
        </w:rPr>
        <w:t>Kikundi kinatakiwa kuigiza simulizi hili kwa mara ya pili. Katika kipindi fulani cha igizo, sitisha igizo hili na muulize yule anayeigiza mhusika, "Unahisi vipi au unawaza nini?" Muigizaji anayeigiza wahusika hao anapaswa kueleza hisia au mawazo yake iwapo angekuwa mhusika huyo. Kisha anzisha tena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Ufuatayo ni mfano wa igizo hili na majibu yanayowezekana.</w:t>
      </w:r>
    </w:p>
    <w:p>
      <w:pPr/>
      <w:r>
        <w:rPr>
          <w:lang w:val="sw_KE" w:bidi="sw_KE"/>
        </w:rPr>
      </w:r>
      <w:r>
        <w:rPr>
          <w:lang w:val="sw_KE" w:bidi="sw_KE"/>
        </w:rPr>
        <w:t>Yesu anasema kwa huzuni, "Ni jinsi gani itakuwa ya kutisha wakati huo kwa wanawake wajawazito na mama bado wanaonyonyesha watoto wao." Omba kwamba kukimbia kwako hakutatokea wakati wa baridi au kwenye Sabato.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Yesu, "Unahisi nini au unawaza nini?" Mtu anaweza kujibu mambo kama, "Ninahuzunika kwa sababu ninajali kwa njia maalum watu ambao hawawezi kujitetea," au "Ninakasirika kwa sababu wanawake hawa na watoto wanaweza kuteseka zaidi kuliko wengine," au "Nimejazwa huzuni kwa wanawake hawa na watoto kwa sababu ninawapenda."</w:t>
      </w:r>
    </w:p>
    <w:p>
      <w:pPr>
        <w:pStyle w:val="ListBullet"/>
        <w:spacing w:line="240" w:lineRule="auto"/>
        <w:ind w:left="720"/>
      </w:pPr>
      <w:r>
        <w:rPr>
          <w:lang w:val="sw_KE" w:bidi="sw_KE"/>
        </w:rPr>
      </w:r>
      <w:r>
        <w:rPr>
          <w:lang w:val="sw_KE" w:bidi="sw_KE"/>
        </w:rPr>
        <w:t>Anzisha tena igizo.</w:t>
      </w:r>
    </w:p>
    <w:p>
      <w:pPr/>
      <w:r>
        <w:rPr>
          <w:lang w:val="sw_KE" w:bidi="sw_KE"/>
        </w:rPr>
      </w:r>
      <w:r>
        <w:rPr>
          <w:lang w:val="sw_KE" w:bidi="sw_KE"/>
        </w:rPr>
        <w:t>Katika tukio la kwanza, Yesu anaambia wanafunzi wake, "Kwa hiyo wakati unaona hofu ya kutisha imesimama katika mahali patakatifu, ambayo Mungu alizungumza kuhusu kupitia nabii Danieli, Msomaji: zingatia sana, kisha watu wote wanaoishi katika Yudea ni lazima wakimbilie kwenye milima. Mtu kwenye paa lao hapaswi kwenda chini katika nyumba yao ili kuchukua chochote kutoka kwake. Mtu anayefanya kazi katika shamba hapaswi kurudi ili kuchukua vazi lake.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wanaoigiza watu wanaoishi katika Yudea, "Unahisi nini au unawaza nini?" Mtu anaweza kujibu mambo kama, “Tunaingiwa na hofu kwa sababu watu wengine wanakimbia kitu fulani,” au “Ninaogopa kwa sababu naona watu wakishambulia,” au “Nina wasiwasi kwa sababu naona maadui wa Mungu katika hekalu la Mungu.”</w:t>
      </w:r>
    </w:p>
    <w:p>
      <w:pPr>
        <w:pStyle w:val="ListBullet"/>
        <w:spacing w:line="240" w:lineRule="auto"/>
        <w:ind w:left="720"/>
      </w:pPr>
      <w:r>
        <w:rPr>
          <w:lang w:val="sw_KE" w:bidi="sw_KE"/>
        </w:rPr>
      </w:r>
      <w:r>
        <w:rPr>
          <w:lang w:val="sw_KE" w:bidi="sw_KE"/>
        </w:rPr>
        <w:t>Anzisha tena igizo.</w:t>
      </w:r>
    </w:p>
    <w:p>
      <w:pPr/>
      <w:r>
        <w:rPr>
          <w:lang w:val="sw_KE" w:bidi="sw_KE"/>
        </w:rPr>
      </w:r>
      <w:r>
        <w:rPr>
          <w:lang w:val="sw_KE" w:bidi="sw_KE"/>
        </w:rPr>
        <w:t>Katika tukio la pili: Yesu anashangaa kwa dhiki, "Itakuwa ya kutisha jinsi itakuwa wakati huo kwa wanawake wajawazito na wanawake bado wanaowanyonyesha watoto wao. Omba kwamba kukimbia kwako hakutatokea wakati wa baridi au kwenye Sabato.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Yesu, "Unahisi nini au unawaza nini?" Mtu anaweza kujibu mambo kama, "Ninahuzunika kwa sababu ninajali kwa njia maalum watu ambao hawawezi kujitetea," au "Ninakasirika kwa sababu wanawake hawa na watoto wanaweza kuteseka zaidi kuliko wengine," au "Nimejazwa huzuni kwa wanawake hawa na watoto kwa sababu ninawapenda."</w:t>
      </w:r>
    </w:p>
    <w:p>
      <w:pPr>
        <w:pStyle w:val="ListBullet"/>
        <w:spacing w:line="240" w:lineRule="auto"/>
        <w:ind w:left="720"/>
      </w:pPr>
      <w:r>
        <w:rPr>
          <w:lang w:val="sw_KE" w:bidi="sw_KE"/>
        </w:rPr>
      </w:r>
      <w:r>
        <w:rPr>
          <w:lang w:val="sw_KE" w:bidi="sw_KE"/>
        </w:rPr>
        <w:t>Anzisha tena igizo.</w:t>
      </w:r>
    </w:p>
    <w:p>
      <w:pPr/>
      <w:r>
        <w:rPr>
          <w:lang w:val="sw_KE" w:bidi="sw_KE"/>
        </w:rPr>
      </w:r>
      <w:r>
        <w:rPr>
          <w:lang w:val="sw_KE" w:bidi="sw_KE"/>
        </w:rPr>
        <w:t>Yesu anaeleza, "Kwa sababu, wakati huo, mateso yatakuwa kali zaidi kuliko wakati wowote tangu mwanzo wa dunia mpaka sasa. Na haitakuwa kali sana tena. Na kama Mungu hakuamua kupunguza idadi ya siku hizo, hakuna mtu angeishi. Lakini Mungu alipunguza idadi ya siku hizo kwa watu waliochaguliwa wa Mungu.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wanaoigiza wanafunzi, "Mnafikiri nini au mnahisi nini?" Watu wanaweza kujibu mambo kama, "Ninahisi kufarijiwa Mungu atafanya wakati wa mateso kuwa mfupi," au "Ninashangaa kama mateso haya yatatokea katika maisha yangu," au "Ninashangaa ni nani atasababisha mateso haya."</w:t>
      </w:r>
    </w:p>
    <w:p>
      <w:pPr>
        <w:pStyle w:val="ListBullet"/>
        <w:spacing w:line="240" w:lineRule="auto"/>
        <w:ind w:left="720"/>
      </w:pPr>
      <w:r>
        <w:rPr>
          <w:lang w:val="sw_KE" w:bidi="sw_KE"/>
        </w:rPr>
      </w:r>
      <w:r>
        <w:rPr>
          <w:lang w:val="sw_KE" w:bidi="sw_KE"/>
        </w:rPr>
        <w:t>Anzisha tena igizo.</w:t>
      </w:r>
    </w:p>
    <w:p>
      <w:pPr/>
      <w:r>
        <w:rPr>
          <w:lang w:val="sw_KE" w:bidi="sw_KE"/>
        </w:rPr>
      </w:r>
      <w:r>
        <w:rPr>
          <w:lang w:val="sw_KE" w:bidi="sw_KE"/>
        </w:rPr>
        <w:t>Katika tukio la tatu, Yesu anaonya, "Wakati huo ikiwa mtu anakuambia, 'Tazama, hapa ni Masihi ' au 'Kuna Masihi ' usimwamini mtu huyo kwa sababu Masihi wa uongo na manabii wa uongo watainuka na kufanya ishara kubwa na maajabu ili kudanganya, ikiwezekana, watu waliochaguliwa wa Mungu. Tazama, nimekuambia mambo haya kabla ya kutokea.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wanaoigiza wanafunzi, "Mnahisi nini au mnawaza nini?" Watu wanaweza kujibu mambo kama, "Nimechanganyikiwa kuhusu kwa nini Yesu haniambii ishara za kweli zitakuwa nini," au "Nimeamua kutoamini uongo wa manabii wa uongo," au "Tunatamani kuhusu wakati Yesu atakuja tena."</w:t>
      </w:r>
    </w:p>
    <w:p>
      <w:pPr>
        <w:pStyle w:val="ListBullet"/>
        <w:spacing w:line="240" w:lineRule="auto"/>
        <w:ind w:left="720"/>
      </w:pPr>
      <w:r>
        <w:rPr>
          <w:lang w:val="sw_KE" w:bidi="sw_KE"/>
        </w:rPr>
      </w:r>
      <w:r>
        <w:rPr>
          <w:lang w:val="sw_KE" w:bidi="sw_KE"/>
        </w:rPr>
        <w:t>Anzisha tena igizo.</w:t>
      </w:r>
    </w:p>
    <w:p>
      <w:pPr/>
      <w:r>
        <w:rPr>
          <w:lang w:val="sw_KE" w:bidi="sw_KE"/>
        </w:rPr>
      </w:r>
      <w:r>
        <w:rPr>
          <w:lang w:val="sw_KE" w:bidi="sw_KE"/>
        </w:rPr>
        <w:t>Yesu anaendelea onyo lake, "Kwa hiyo ikiwa mtu anakuambia 'Kuna Masihi, katika jangwa' usiende jangwani. Au 'Hapa Masihi yuko katika vyumba vya siri,' usiamini. Kwa sababu ujio wa Mwana wa Mtu utakuwa kama umeme ambao unakuja kutoka Mashariki na unaangaza anga kwa Magharibi. Popote ulipo mzoga, ndipo tai watakapokusanyika."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wanaoigiza wanafunzi na watu wanaoigiza wale wanaoishi katika Yudea, "Mnahisi nini au mnawaza nini?" Watu wanaweza kujibu mambo kama, "Tunachanganyikiwa na kile Yesu anasema kwa kuzungumza kuhusu umeme na tai," au "Tuna wasiwasi kwa sababu hatuelewi kile Yesu anazungumza kuhusu," au "Tunaogopa masihi hawa wa uongo na manabii wa uongo."</w:t>
      </w:r>
      <w:r>
        <w:rPr>
          <w:lang w:val="sw_KE" w:bidi="sw_KE"/>
        </w:rPr>
      </w:r>
    </w:p>
    <w:p>
      <w:pPr>
        <w:pStyle w:val="Heading3"/>
      </w:pPr>
      <w:r>
        <w:rPr>
          <w:lang w:val="sw_KE" w:bidi="sw_KE"/>
        </w:rPr>
        <w:t>Kujaza Mapengo</w:t>
      </w:r>
    </w:p>
    <w:p>
      <w:pPr/>
      <w:r>
        <w:rPr>
          <w:lang w:val="sw_KE" w:bidi="sw_KE"/>
        </w:rPr>
      </w:r>
      <w:r>
        <w:rPr>
          <w:lang w:val="sw_KE" w:bidi="sw_KE"/>
        </w:rPr>
        <w:t>Sikiliza toleo la sauti la Mathayo 24:15–28 katika tafsiri rahisi zaidi kuelewa.</w:t>
      </w:r>
    </w:p>
    <w:p>
      <w:pPr/>
      <w:r>
        <w:rPr>
          <w:lang w:val="sw_KE" w:bidi="sw_KE"/>
        </w:rPr>
      </w:r>
      <w:r>
        <w:rPr>
          <w:lang w:val="sw_KE" w:bidi="sw_KE"/>
        </w:rPr>
        <w:t>Katika hatua hii kikundi kitajadili maneno muhimu na istilahi zilizomo katika simulizi hii.</w:t>
      </w:r>
    </w:p>
    <w:p>
      <w:pPr/>
      <w:r>
        <w:rPr>
          <w:lang w:val="sw_KE" w:bidi="sw_KE"/>
        </w:rPr>
      </w:r>
      <w:r>
        <w:rPr>
          <w:lang w:val="sw_KE" w:bidi="sw_KE"/>
        </w:rPr>
        <w:t xml:space="preserve">Yesu anaendelea kuwaelekeza wanafunzi wake, akisema, "Mtakapoona kile nabii Danieli alichokisema, lile </w:t>
      </w:r>
      <w:r>
        <w:rPr>
          <w:b/>
          <w:lang w:val="sw_KE" w:bidi="sw_KE"/>
        </w:rPr>
        <w:t>chukizo la uharibifu</w:t>
      </w:r>
      <w:r>
        <w:rPr>
          <w:lang w:val="sw_KE" w:bidi="sw_KE"/>
        </w:rPr>
        <w:t xml:space="preserve">, likisimama katika </w:t>
      </w:r>
      <w:r>
        <w:rPr>
          <w:b/>
          <w:lang w:val="sw_KE" w:bidi="sw_KE"/>
        </w:rPr>
        <w:t>mahali patakatifu</w:t>
      </w:r>
      <w:r>
        <w:rPr>
          <w:lang w:val="sw_KE" w:bidi="sw_KE"/>
        </w:rPr>
        <w:t>, unapaswa kukimbia."</w:t>
      </w:r>
    </w:p>
    <w:p>
      <w:pPr/>
      <w:r>
        <w:rPr>
          <w:lang w:val="sw_KE" w:bidi="sw_KE"/>
        </w:rPr>
      </w:r>
      <w:r>
        <w:rPr>
          <w:lang w:val="sw_KE" w:bidi="sw_KE"/>
        </w:rPr>
        <w:t>Kifungu "hofu ya kutisha" pia kinatafsiriwa kama "chukizo la uharibifu" au "kitu cha kufuru kinachosababisha unajisi."</w:t>
      </w:r>
    </w:p>
    <w:p>
      <w:pPr/>
      <w:r>
        <w:rPr>
          <w:lang w:val="sw_KE" w:bidi="sw_KE"/>
        </w:rPr>
      </w:r>
      <w:r>
        <w:rPr>
          <w:b/>
          <w:lang w:val="sw_KE" w:bidi="sw_KE"/>
        </w:rPr>
        <w:t>Chukizo</w:t>
      </w:r>
      <w:r>
        <w:rPr>
          <w:lang w:val="sw_KE" w:bidi="sw_KE"/>
        </w:rPr>
        <w:t xml:space="preserve"> au </w:t>
      </w:r>
      <w:r>
        <w:rPr>
          <w:b/>
          <w:lang w:val="sw_KE" w:bidi="sw_KE"/>
        </w:rPr>
        <w:t>kitu cha kufuru</w:t>
      </w:r>
      <w:r>
        <w:rPr>
          <w:lang w:val="sw_KE" w:bidi="sw_KE"/>
        </w:rPr>
        <w:t xml:space="preserve"> ni jambo ambalo Mungu analichukia na ambalo si takatifu wala safi. Inawezekana zaidi kuwa ni kitu fulani, ndiyo maana tafsiri moja inasema “kitu cha kukufuru au kisicho kitakatifu.” Kitu hiki ni kitu ambacho kitaleta </w:t>
      </w:r>
      <w:r>
        <w:rPr>
          <w:b/>
          <w:lang w:val="sw_KE" w:bidi="sw_KE"/>
        </w:rPr>
        <w:t>uharibifu</w:t>
      </w:r>
      <w:r>
        <w:rPr>
          <w:lang w:val="sw_KE" w:bidi="sw_KE"/>
        </w:rPr>
        <w:t>. Mahali palipoachwa ukiwa au paliponajisiwa ni mahali ambapo watu hawawezi tena kutumia kwa madhumuni matakatifu.</w:t>
      </w:r>
    </w:p>
    <w:p>
      <w:pPr/>
      <w:r>
        <w:rPr>
          <w:lang w:val="sw_KE" w:bidi="sw_KE"/>
        </w:rPr>
      </w:r>
      <w:r>
        <w:rPr>
          <w:lang w:val="sw_KE" w:bidi="sw_KE"/>
        </w:rPr>
        <w:t xml:space="preserve">Kitu hiki kitawafanya watu waogope sana na kitafanya mahali patakatifu kuwa </w:t>
      </w:r>
      <w:r>
        <w:rPr>
          <w:lang w:val="sw_KE" w:bidi="sw_KE"/>
        </w:rPr>
        <w:t>najisi</w:t>
      </w:r>
      <w:r>
        <w:rPr>
          <w:lang w:val="sw_KE" w:bidi="sw_KE"/>
        </w:rPr>
        <w:t>, au pasipo takatifu na pasipofaa kutumiwa.</w:t>
      </w:r>
    </w:p>
    <w:p>
      <w:pPr/>
      <w:r>
        <w:rPr>
          <w:lang w:val="sw_KE" w:bidi="sw_KE"/>
        </w:rPr>
      </w:r>
      <w:r>
        <w:rPr>
          <w:lang w:val="sw_KE" w:bidi="sw_KE"/>
        </w:rPr>
        <w:t>Sitisha hapa na mjadili kama kikundi ni neno au msemo gani mtakaotumia kwa “hofu ya kutisha” au “kitu cha kufuru kinachosababisha unajisi.” Unaweza kutumia sentensi ya maelezo. Baadhi ya mifano ni: kitu kilichokatazwa au sanamu inayotia unajisi mahali patakatifu pa Mungu, kitu cha aibu kinachofanya mahali patakatifu pa Mungu kuwa najisi, au kitu ambacho Mungu anachukia kinachoharibu mahali patakatifu pa Mungu. Sitisha sauti hii hapa.</w:t>
      </w:r>
    </w:p>
    <w:p>
      <w:pPr/>
      <w:r>
        <w:rPr>
          <w:lang w:val="sw_KE" w:bidi="sw_KE"/>
        </w:rPr>
      </w:r>
      <w:r>
        <w:rPr>
          <w:b/>
          <w:lang w:val="sw_KE" w:bidi="sw_KE"/>
        </w:rPr>
        <w:t>Mahali patakatifu</w:t>
      </w:r>
      <w:r>
        <w:rPr>
          <w:lang w:val="sw_KE" w:bidi="sw_KE"/>
        </w:rPr>
        <w:t xml:space="preserve"> huenda ni hekalu la Mungu katika Yerusalemu. Kitu </w:t>
      </w:r>
      <w:r>
        <w:rPr>
          <w:b/>
          <w:lang w:val="sw_KE" w:bidi="sw_KE"/>
        </w:rPr>
        <w:t>kitakatifu</w:t>
      </w:r>
      <w:r>
        <w:rPr>
          <w:lang w:val="sw_KE" w:bidi="sw_KE"/>
        </w:rPr>
        <w:t xml:space="preserve"> kinatengwa kwa kusudi maalum kwa Mungu. Tumia neno sawa kwa takatifu kama vile ulilotumia katika simulizi za awali. Kwa maelezo zaidi kuhusu </w:t>
      </w:r>
      <w:r>
        <w:rPr>
          <w:lang w:val="sw_KE" w:bidi="sw_KE"/>
        </w:rPr>
        <w:t>takatifu</w:t>
      </w:r>
      <w:r>
        <w:rPr>
          <w:lang w:val="sw_KE" w:bidi="sw_KE"/>
        </w:rPr>
        <w:t>, rejelea Faharasa Kuu.</w:t>
      </w:r>
    </w:p>
    <w:p>
      <w:pPr/>
      <w:r>
        <w:rPr>
          <w:lang w:val="sw_KE" w:bidi="sw_KE"/>
        </w:rPr>
      </w:r>
      <w:r>
        <w:rPr>
          <w:lang w:val="sw_KE" w:bidi="sw_KE"/>
        </w:rPr>
        <w:t xml:space="preserve">Mathayo anaongeza maoni yake mwenyewe kwa mtu anayesoma kitabu chake, akisema, "Kwa mtu anayesoma, fikiria kwa makini." Kisha Yesu anaamuru, "Watu wote wanaoishi katika </w:t>
      </w:r>
      <w:r>
        <w:rPr>
          <w:b/>
          <w:lang w:val="sw_KE" w:bidi="sw_KE"/>
        </w:rPr>
        <w:t>Yudea</w:t>
      </w:r>
      <w:r>
        <w:rPr>
          <w:lang w:val="sw_KE" w:bidi="sw_KE"/>
        </w:rPr>
        <w:t xml:space="preserve"> ni lazima wakimbilie </w:t>
      </w:r>
      <w:r>
        <w:rPr>
          <w:b/>
          <w:lang w:val="sw_KE" w:bidi="sw_KE"/>
        </w:rPr>
        <w:t>milimani</w:t>
      </w:r>
      <w:r>
        <w:rPr>
          <w:lang w:val="sw_KE" w:bidi="sw_KE"/>
        </w:rPr>
        <w:t xml:space="preserve">." Yudea ilikuwa mkoa ndani ya nchi ya Israeli. Tumia neno sawa kwa Yudea kama vile ulilotumia katika simulizi za awali. Kwa maelezo zaidi kuhusu </w:t>
      </w:r>
      <w:r>
        <w:rPr>
          <w:lang w:val="sw_KE" w:bidi="sw_KE"/>
        </w:rPr>
        <w:t>Yudea</w:t>
      </w:r>
      <w:r>
        <w:rPr>
          <w:lang w:val="sw_KE" w:bidi="sw_KE"/>
        </w:rPr>
        <w:t>, rejelea Faharasa Kuu.</w:t>
      </w:r>
    </w:p>
    <w:p>
      <w:pPr/>
      <w:r>
        <w:rPr>
          <w:lang w:val="sw_KE" w:bidi="sw_KE"/>
        </w:rPr>
      </w:r>
      <w:r>
        <w:rPr>
          <w:lang w:val="sw_KE" w:bidi="sw_KE"/>
        </w:rPr>
        <w:t xml:space="preserve">Mtu aliye juu ya paa au juu ya nyumba yake hapaswi kushuka chini ili kuchukua chochote kutoka ndani ya nyumba yake. Mtu anayefanya kazi katika shamba hapaswi kurudi na kupata </w:t>
      </w:r>
      <w:r>
        <w:rPr>
          <w:b/>
          <w:lang w:val="sw_KE" w:bidi="sw_KE"/>
        </w:rPr>
        <w:t>vazi</w:t>
      </w:r>
      <w:r>
        <w:rPr>
          <w:lang w:val="sw_KE" w:bidi="sw_KE"/>
        </w:rPr>
        <w:t xml:space="preserve"> lake. Joho ni vazi la nje, refu ambalo mtu huvaa juu ya mavazi. Mara nyingi yalitumiwa kama blanketi wakati mtu aliposafiri. Tumia neno lile lile la vazi kama ulivyotumia katika vifungu vya awali. Kwa maelezo zaidi kuhusu </w:t>
      </w:r>
      <w:r>
        <w:rPr>
          <w:lang w:val="sw_KE" w:bidi="sw_KE"/>
        </w:rPr>
        <w:t>cloak</w:t>
      </w:r>
      <w:r>
        <w:rPr>
          <w:lang w:val="sw_KE" w:bidi="sw_KE"/>
        </w:rPr>
        <w:t>, rejelea Faharasa Kuu.</w:t>
      </w:r>
    </w:p>
    <w:p>
      <w:pPr/>
      <w:r>
        <w:rPr>
          <w:lang w:val="sw_KE" w:bidi="sw_KE"/>
        </w:rPr>
      </w:r>
      <w:r>
        <w:rPr>
          <w:lang w:val="sw_KE" w:bidi="sw_KE"/>
        </w:rPr>
        <w:t>Yesu anapaaza sauti kwa huruma, “Itakuwa jambo la kutisha sana kwa wanawake wajawazito na mama wanaonyonyesha watoto wao.”</w:t>
      </w:r>
    </w:p>
    <w:p>
      <w:pPr/>
      <w:r>
        <w:rPr>
          <w:lang w:val="sw_KE" w:bidi="sw_KE"/>
        </w:rPr>
      </w:r>
      <w:r>
        <w:rPr>
          <w:lang w:val="sw_KE" w:bidi="sw_KE"/>
        </w:rPr>
        <w:t xml:space="preserve">Yesu anaamuru, "Ombeni kwamba kukimbia kwenu hakutakuwa wakati wa baridi au kwenye </w:t>
      </w:r>
      <w:r>
        <w:rPr>
          <w:b/>
          <w:lang w:val="sw_KE" w:bidi="sw_KE"/>
        </w:rPr>
        <w:t>Sabato</w:t>
      </w:r>
      <w:r>
        <w:rPr>
          <w:lang w:val="sw_KE" w:bidi="sw_KE"/>
        </w:rPr>
        <w:t xml:space="preserve">." Tumia neno sawa kwa Sabato kama vile ulilotumia katika simulizi za awali. Kwa maelezo zaidi kuhusu </w:t>
      </w:r>
      <w:r>
        <w:rPr>
          <w:lang w:val="sw_KE" w:bidi="sw_KE"/>
        </w:rPr>
        <w:t>Sabato</w:t>
      </w:r>
      <w:r>
        <w:rPr>
          <w:lang w:val="sw_KE" w:bidi="sw_KE"/>
        </w:rPr>
        <w:t>, rejelea Faharasa Kuu.</w:t>
      </w:r>
    </w:p>
    <w:p>
      <w:pPr/>
      <w:r>
        <w:rPr>
          <w:lang w:val="sw_KE" w:bidi="sw_KE"/>
        </w:rPr>
      </w:r>
      <w:r>
        <w:rPr>
          <w:lang w:val="sw_KE" w:bidi="sw_KE"/>
        </w:rPr>
        <w:t>Yesu anawaambia haya yote kwa sababu mateso yatakuwa makali zaidi kuliko wakati wowote tangu dunia ilianza mpaka sasa, na wakati wowote baada ya hapo. Ikiwa Mungu asingefupisha idadi ya siku hizo za mateso, hakuna mtu mmoja angeishi. Lakini Mungu atapunguza idadi ya siku kwa watu waliochaguliwa wa Mungu.</w:t>
      </w:r>
    </w:p>
    <w:p>
      <w:pPr/>
      <w:r>
        <w:rPr>
          <w:lang w:val="sw_KE" w:bidi="sw_KE"/>
        </w:rPr>
      </w:r>
      <w:r>
        <w:rPr>
          <w:lang w:val="sw_KE" w:bidi="sw_KE"/>
        </w:rPr>
        <w:t xml:space="preserve">Yesu anawaonya wanafunzi wake kwamba kama mtu anasema, "Tazama, hapa ni </w:t>
      </w:r>
      <w:r>
        <w:rPr>
          <w:b/>
          <w:lang w:val="sw_KE" w:bidi="sw_KE"/>
        </w:rPr>
        <w:t>Masihi</w:t>
      </w:r>
      <w:r>
        <w:rPr>
          <w:lang w:val="sw_KE" w:bidi="sw_KE"/>
        </w:rPr>
        <w:t xml:space="preserve">," au "Masihi yuko hapo," msiwaamini. Tumia neno sawa kwa Masihi kama vile ulilotumia katika simulizi za awali. Kwa maelezo zaidi kuhusu </w:t>
      </w:r>
      <w:r>
        <w:rPr>
          <w:lang w:val="sw_KE" w:bidi="sw_KE"/>
        </w:rPr>
        <w:t>Masihi</w:t>
      </w:r>
      <w:r>
        <w:rPr>
          <w:lang w:val="sw_KE" w:bidi="sw_KE"/>
        </w:rPr>
        <w:t>, rejelea Faharasa Kuu.</w:t>
      </w:r>
    </w:p>
    <w:p>
      <w:pPr/>
      <w:r>
        <w:rPr>
          <w:lang w:val="sw_KE" w:bidi="sw_KE"/>
        </w:rPr>
      </w:r>
      <w:r>
        <w:rPr>
          <w:lang w:val="sw_KE" w:bidi="sw_KE"/>
        </w:rPr>
        <w:t xml:space="preserve">Yesu anaelezea kwamba </w:t>
      </w:r>
      <w:r>
        <w:rPr>
          <w:b/>
          <w:lang w:val="sw_KE" w:bidi="sw_KE"/>
        </w:rPr>
        <w:t>masihi</w:t>
      </w:r>
      <w:r>
        <w:rPr>
          <w:lang w:val="sw_KE" w:bidi="sw_KE"/>
        </w:rPr>
        <w:t xml:space="preserve"> wa uongo na </w:t>
      </w:r>
      <w:r>
        <w:rPr>
          <w:b/>
          <w:lang w:val="sw_KE" w:bidi="sw_KE"/>
        </w:rPr>
        <w:t>manabii</w:t>
      </w:r>
      <w:r>
        <w:rPr>
          <w:lang w:val="sw_KE" w:bidi="sw_KE"/>
        </w:rPr>
        <w:t xml:space="preserve"> wa uongo watainuka na kufanya </w:t>
      </w:r>
      <w:r>
        <w:rPr>
          <w:b/>
          <w:lang w:val="sw_KE" w:bidi="sw_KE"/>
        </w:rPr>
        <w:t>ishara kubwa na maajabu</w:t>
      </w:r>
      <w:r>
        <w:rPr>
          <w:lang w:val="sw_KE" w:bidi="sw_KE"/>
        </w:rPr>
        <w:t xml:space="preserve"> ili kudanganya watu wa Mungu waliochaguliwa, ikiwezekana. </w:t>
      </w:r>
      <w:r>
        <w:rPr>
          <w:b/>
          <w:lang w:val="sw_KE" w:bidi="sw_KE"/>
        </w:rPr>
        <w:t>Masihi wa uongo</w:t>
      </w:r>
      <w:r>
        <w:rPr>
          <w:lang w:val="sw_KE" w:bidi="sw_KE"/>
        </w:rPr>
        <w:t xml:space="preserve"> ni watu ambao wanadai kuwa Masihi lakini si wao. Tumia neno sawa au kifungu kwa wamasihi wa uongo kama ulivyotumia katika simulizi za awali.</w:t>
      </w:r>
    </w:p>
    <w:p>
      <w:pPr/>
      <w:r>
        <w:rPr>
          <w:lang w:val="sw_KE" w:bidi="sw_KE"/>
        </w:rPr>
      </w:r>
      <w:r>
        <w:rPr>
          <w:lang w:val="sw_KE" w:bidi="sw_KE"/>
        </w:rPr>
        <w:t xml:space="preserve">Tumia neno sawa au kifungu kwa manabii wa uongo kama ulivyofanya katika simulizi za awali. Kwa maelezo zaidi kuhusu </w:t>
      </w:r>
      <w:r>
        <w:rPr>
          <w:lang w:val="sw_KE" w:bidi="sw_KE"/>
        </w:rPr>
        <w:t>nabii</w:t>
      </w:r>
      <w:r>
        <w:rPr>
          <w:lang w:val="sw_KE" w:bidi="sw_KE"/>
        </w:rPr>
        <w:t>, rejelea Faharasa Kuu.</w:t>
      </w:r>
    </w:p>
    <w:p>
      <w:pPr/>
      <w:r>
        <w:rPr>
          <w:lang w:val="sw_KE" w:bidi="sw_KE"/>
        </w:rPr>
      </w:r>
      <w:r>
        <w:rPr>
          <w:b/>
          <w:lang w:val="sw_KE" w:bidi="sw_KE"/>
        </w:rPr>
        <w:t>Ishara na maajabu</w:t>
      </w:r>
      <w:r>
        <w:rPr>
          <w:lang w:val="sw_KE" w:bidi="sw_KE"/>
        </w:rPr>
        <w:t xml:space="preserve"> ni kifungu ambacho kinawasilisha wazo moja na maneno mawili ambayo yanamaanisha mambo sawa. Maneno yote mawili yanarejelea miujiza na matendo ya nguvu ambayo yanawashangaza watu. Kifungu kinapaswa kutafsiriwa kama wazo moja kwa kutumia njia mbili za kuzungumza kuhusu matendo makuu ya miujiza.</w:t>
      </w:r>
    </w:p>
    <w:p>
      <w:pPr/>
      <w:r>
        <w:rPr>
          <w:lang w:val="sw_KE" w:bidi="sw_KE"/>
        </w:rPr>
      </w:r>
      <w:r>
        <w:rPr>
          <w:lang w:val="sw_KE" w:bidi="sw_KE"/>
        </w:rPr>
        <w:t xml:space="preserve">Sitisha hapa na mjadili kama kikundi ni neno au kifungu gani mtakachotumia kwa "ishara na maajabu." Tazama </w:t>
      </w:r>
      <w:r>
        <w:rPr>
          <w:lang w:val="sw_KE" w:bidi="sw_KE"/>
        </w:rPr>
        <w:t>ishara na maajabu</w:t>
      </w:r>
      <w:r>
        <w:rPr>
          <w:lang w:val="sw_KE" w:bidi="sw_KE"/>
        </w:rPr>
        <w:t xml:space="preserve"> katika Faharasa Kuu kwa maelezo zaidi. Sitisha sauti hii hapa.</w:t>
      </w:r>
    </w:p>
    <w:p>
      <w:pPr/>
      <w:r>
        <w:rPr>
          <w:lang w:val="sw_KE" w:bidi="sw_KE"/>
        </w:rPr>
      </w:r>
      <w:r>
        <w:rPr>
          <w:lang w:val="sw_KE" w:bidi="sw_KE"/>
        </w:rPr>
        <w:t xml:space="preserve">Yesu anaendelea kusema, "Ikiwa mtu anasema, tazama, Masihi yuko katika </w:t>
      </w:r>
      <w:r>
        <w:rPr>
          <w:b/>
          <w:lang w:val="sw_KE" w:bidi="sw_KE"/>
        </w:rPr>
        <w:t>jangwa</w:t>
      </w:r>
      <w:r>
        <w:rPr>
          <w:lang w:val="sw_KE" w:bidi="sw_KE"/>
        </w:rPr>
        <w:t xml:space="preserve">, usiende hapo." Jangwa ni mahali tupu bila vyanzo vya chakula na maji. Wanyama pori mara nyingi huzurura jangwani. Jangwa lilikuwa mahali muhimu katika Biblia. Ilikuwa mahali palipowakilisha hukumu ya Mungu lakini pia riziki na wokovu wa Mungu. Watu wengi muhimu na matukio mengi katika Biblia vinahusishwa na jangwa, kama vile Kutoka, Musa, unabii, na Yohana Mbatizaji. Baadhi ya watu wa Kiyahudi walidhani Masihi angeonekana tena katika jangwa. Tumia neno sawa kwa jangwa kama vile ulilotumia katika simulizi za awali. Kwa maelezo zaidi kuhusu </w:t>
      </w:r>
      <w:r>
        <w:rPr>
          <w:lang w:val="sw_KE" w:bidi="sw_KE"/>
        </w:rPr>
        <w:t>jangwa</w:t>
      </w:r>
      <w:r>
        <w:rPr>
          <w:lang w:val="sw_KE" w:bidi="sw_KE"/>
        </w:rPr>
        <w:t>, rejelea Faharasa Kuu.</w:t>
      </w:r>
    </w:p>
    <w:p>
      <w:pPr/>
      <w:r>
        <w:rPr>
          <w:lang w:val="sw_KE" w:bidi="sw_KE"/>
        </w:rPr>
      </w:r>
      <w:r>
        <w:rPr>
          <w:lang w:val="sw_KE" w:bidi="sw_KE"/>
        </w:rPr>
        <w:t xml:space="preserve">Yesu anawaonya tena wanafunzi wake kwamba, "Ikiwa mtu anasema, 'Tazama, Masihi yuko hapa katika vyumba vya siri,' usimwamini mtu huyo." Yesu anasema hivi kwa sababu </w:t>
      </w:r>
      <w:r>
        <w:rPr>
          <w:b/>
          <w:lang w:val="sw_KE" w:bidi="sw_KE"/>
        </w:rPr>
        <w:t>Mwana wa Mtu</w:t>
      </w:r>
      <w:r>
        <w:rPr>
          <w:lang w:val="sw_KE" w:bidi="sw_KE"/>
        </w:rPr>
        <w:t xml:space="preserve"> atakuja kama umeme unaotokea mashariki na kuonekana hadi magharibi. Yesu anaongeza methali hii, "Palipo na mzoga, ndipo tai watakapokusanyika."</w:t>
      </w:r>
    </w:p>
    <w:p>
      <w:pPr/>
      <w:r>
        <w:rPr>
          <w:lang w:val="sw_KE" w:bidi="sw_KE"/>
        </w:rPr>
      </w:r>
      <w:r>
        <w:rPr>
          <w:b/>
          <w:lang w:val="sw_KE" w:bidi="sw_KE"/>
        </w:rPr>
        <w:t>Mwana wa Mtu</w:t>
      </w:r>
      <w:r>
        <w:rPr>
          <w:lang w:val="sw_KE" w:bidi="sw_KE"/>
        </w:rPr>
        <w:t xml:space="preserve"> ni cheo ambacho Yesu anatumia ili kujirejelea mwenyewe. Tumia kifungu sawa kwa Mwana wa Mtu kama ulivyotumia katika simulizi za awali. Kwa maelezo zaidi kuhusu </w:t>
      </w:r>
      <w:r>
        <w:rPr>
          <w:lang w:val="sw_KE" w:bidi="sw_KE"/>
        </w:rPr>
        <w:t>Mwana wa Mtu</w:t>
      </w:r>
      <w:r>
        <w:rPr>
          <w:lang w:val="sw_KE" w:bidi="sw_KE"/>
        </w:rPr>
        <w:t>, rejelea Faharasa Kuu.</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24:29–36</w:t>
      </w:r>
      <w:r>
        <w:rPr>
          <w:lang w:val="sw_KE" w:bidi="sw_KE"/>
        </w:rPr>
      </w:r>
    </w:p>
    <w:p>
      <w:pPr>
        <w:pStyle w:val="Heading3"/>
      </w:pPr>
      <w:r>
        <w:rPr>
          <w:lang w:val="sw_KE" w:bidi="sw_KE"/>
        </w:rPr>
        <w:t>Sikiliza na Moyo</w:t>
      </w:r>
    </w:p>
    <w:p>
      <w:pPr/>
      <w:r>
        <w:rPr>
          <w:lang w:val="sw_KE" w:bidi="sw_KE"/>
        </w:rPr>
      </w:r>
      <w:r>
        <w:rPr>
          <w:lang w:val="sw_KE" w:bidi="sw_KE"/>
        </w:rPr>
        <w:t>Sikiliza Mathayo 24:29–35 na utie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Yesu yuko katikati ya mafundisho ya muda mrefu kwa wanafunzi wake. Yesu anatoa mafundisho haya kwenye Mlima wa Mizeituni. Madhumuni ya mafundisho haya ni kujibu maswali mawili ambayo wanafunzi wanamwuliza Yesu. Kabla ya kuanza mafundisho haya, Yesu aliwaambia wanafunzi kwamba maadui wataharibu hekalu la Kiyahudi katika Yerusalemu, na wanafunzi wanauliza wakati hii itatokea. Wanafunzi pia wanauliza swali la pili kuhusu ishara ya kuja kwa Yesu na ya mwisho wa dunia. Katika mafundisho hadi sasa, Yesu aliwapa onyo na alifundisha kuhusu manabii wa uongo na mateso. Sasa, Yesu anawafundisha wanafunzi zaidi kuhusu wakati mambo haya yatatokea. Anafundisha kwa kutumia nukuu nyingi za Agano la Kale na mfano, au hadithi fupi, kuhusu mti wa tini.</w:t>
      </w:r>
    </w:p>
    <w:p>
      <w:pPr/>
      <w:r>
        <w:rPr>
          <w:lang w:val="sw_KE" w:bidi="sw_KE"/>
        </w:rPr>
      </w:r>
      <w:r>
        <w:rPr>
          <w:lang w:val="sw_KE" w:bidi="sw_KE"/>
        </w:rPr>
        <w:t>Sitisha na uonyeshe timu yako picha ya Mlima wa Mizeituni tena ikiwa inahitajika.</w:t>
      </w:r>
    </w:p>
    <w:p>
      <w:pPr/>
      <w:r>
        <w:rPr>
          <w:lang w:val="sw_KE" w:bidi="sw_KE"/>
        </w:rPr>
      </w:r>
      <w:r>
        <w:rPr>
          <w:lang w:val="sw_KE" w:bidi="sw_KE"/>
        </w:rPr>
        <w:t>Baadhi ya watu wanaamini kwamba Yesu anarejelea uharibifu wa hekalu wakati anasema "dhiki ya siku hizo." Hii ina maana kutakuwa na mateso wakati watu wanaharibu hekalu. Hekalu liliharibiwa katika mwaka wa 70 Baada ya Kristo, ambayo ilikuwa takriban miaka 40 baadaye. Watu wengine wanaamini sehemu hii ni kuhusu wakati wa baadaye wa mateso haki kabla ya Yesu kurudi dunia kwa mara ya pili.</w:t>
      </w:r>
    </w:p>
    <w:p>
      <w:pPr/>
      <w:r>
        <w:rPr>
          <w:lang w:val="sw_KE" w:bidi="sw_KE"/>
        </w:rPr>
      </w:r>
      <w:r>
        <w:rPr>
          <w:lang w:val="sw_KE" w:bidi="sw_KE"/>
        </w:rPr>
        <w:t>Yesu anasema mara moja baada ya mateso haya, kutakuwa na machafuko katika mbingu, au anga. Jua na mwezi zitapoteza mwanga wao, na nyota zitaanguka kutoka angani. Yesu pia anasema Mungu atatikisa "nguvu za mbingu," akimaanisha jua, mwezi, na nyota. Yesu ananukuu unabii tofauti, au ujumbe kutoka kwa Mungu kwamba manabii Isaya, Joeli, Amos, na Ezekieli waliwapa Waisraeli katika Agano la Kale. Lugha hii maalum kuhusu giza na machafuko ilikuwa ya kawaida katika Agano la Kale wakati Mungu alikuwa akihukumu Israeli au mataifa mengine. Watu wengine wanaamini lugha maalum kuhusu giza inarejelea uharibifu wa hekalu na wengine wanaamini hii ni kuhusu ujio wa pili wa Yesu.</w:t>
      </w:r>
    </w:p>
    <w:p>
      <w:pPr/>
      <w:r>
        <w:rPr>
          <w:lang w:val="sw_KE" w:bidi="sw_KE"/>
        </w:rPr>
      </w:r>
      <w:r>
        <w:rPr>
          <w:lang w:val="sw_KE" w:bidi="sw_KE"/>
        </w:rPr>
        <w:t>Sitisha hapa na mzungumze kuhusu unabii katika lugha yenu na utamaduni. Mnatambulishaje unabii katika mafundisho ya kidini?</w:t>
      </w:r>
    </w:p>
    <w:p>
      <w:pPr/>
      <w:r>
        <w:rPr>
          <w:lang w:val="sw_KE" w:bidi="sw_KE"/>
        </w:rPr>
      </w:r>
      <w:r>
        <w:rPr>
          <w:lang w:val="sw_KE" w:bidi="sw_KE"/>
        </w:rPr>
        <w:t>Yesu anasema ishara ya Mwana wa Mtu itaonekana angani. "Ishara" inaweza kumaanisha Mwana wa Mtu mwenyewe, au inaweza kumaanisha ishara ambayo inaashiria kuja kwake. Mwana wa Mtu ni kifungu ambacho Yesu mara nyingi anatumia kuhusu yeye mwenyewe katika kitabu cha Mathayo. "Mwana wa Mtu" ni marejeleo ya maono ya nabii Danieli ya mtu kama Mwana wa Mtu akichukuliwa kwa kiti cha enzi cha Mungu. Wasikilizaji wa Yesu wangeelewa kwamba Yesu alikuwa akimweleza Mwana wa Mtu kama mtu ambaye alikuwa Mungu mwenyewe. Yesu anatumia "Mwana wa Mtu" hapa ili kuonyesha kwamba atakuja kwenye mawingu kwa nguvu na utukufu mkubwa. Utukufu una maana kwamba Yesu atakuja na utukufu mkubwa wa Mungu. Wakati hii itatokea, mataifa yote, au makundi tofauti ya watu, ya dunia wataomboleza, ambayo ina maana watahuzunika sana. Hii inaweza kurejelea kwamba watu watatambua kile walichomfanyia Yesu wakati walimwua na kujuta kwa huzuni wakati wanaona hekalu liliharibiwa. Wengine wanaamini hii ina maana watu wataomboleza wakati Yesu anakuja tena kwa sababu hawakuwa tayari kwa wakati amabao Yesu atakuja kuhukumu dunia.</w:t>
      </w:r>
    </w:p>
    <w:p>
      <w:pPr/>
      <w:r>
        <w:rPr>
          <w:lang w:val="sw_KE" w:bidi="sw_KE"/>
        </w:rPr>
      </w:r>
      <w:r>
        <w:rPr>
          <w:lang w:val="sw_KE" w:bidi="sw_KE"/>
        </w:rPr>
        <w:t>Wakati Mwana wa Mtu anakuja, malaika, au wajumbe, watapiga tarumbeta ili kukusanya wateule, au watu waliochaguliwa wa Mungu, kutoka duniani kote. Tarumbeta ni chombo cha muziki ambacho kinatoa kelele kubwa, na inaweza kufanywa kutoka kwa pembe ya kondoo. Wayahudi walipiga tarumbeta kwa siku muhimu za kidini. Katika lugha ya asili, Yesu anasema malaika watawakusanya watu "kutoka pepo nne," ambayo ina maana watu waliochaguliwa wa Mungu watakuja kutoka kila mwelekeo wa kaskazini, kusini, mashariki, na magharibi, au kutoka dunia yote.</w:t>
      </w:r>
    </w:p>
    <w:p>
      <w:pPr/>
      <w:r>
        <w:rPr>
          <w:lang w:val="sw_KE" w:bidi="sw_KE"/>
        </w:rPr>
      </w:r>
      <w:r>
        <w:rPr>
          <w:lang w:val="sw_KE" w:bidi="sw_KE"/>
        </w:rPr>
        <w:t>Sitisha hapa na uonyeshe picha ya tarumbeta.</w:t>
      </w:r>
    </w:p>
    <w:p>
      <w:pPr/>
      <w:r>
        <w:rPr>
          <w:lang w:val="sw_KE" w:bidi="sw_KE"/>
        </w:rPr>
      </w:r>
      <w:r>
        <w:rPr>
          <w:lang w:val="sw_KE" w:bidi="sw_KE"/>
        </w:rPr>
        <w:t>Kisha, Yesu anawafundisha wanafunzi zaidi kuhusu "wakati mambo haya yatatokea." Yesu anatumia mfano wa jinsi mti wa tini unakua ili kuwasaidia kuelewa mafundisho yake. Wakati wa baridi, au msimu wa baridi, miti ya tini haikuwa na majani, chipuki, au matunda. Katika chemchemi, matawi mapya na majani yalianza kukua, ambayo ilionyesha hali ya hewa ya baridi ilikuwa imekwisha, na majira ya joto, au msimu wa kukua wa joto ulikuwa unaanza.</w:t>
      </w:r>
    </w:p>
    <w:p>
      <w:pPr/>
      <w:r>
        <w:rPr>
          <w:lang w:val="sw_KE" w:bidi="sw_KE"/>
        </w:rPr>
      </w:r>
      <w:r>
        <w:rPr>
          <w:lang w:val="sw_KE" w:bidi="sw_KE"/>
        </w:rPr>
        <w:t>Sitisha hapa na uonyeshe picha ya mti wa tini kabla ya kuwa na majani na matawi na picha ya mti wa mtini baada ya kuwa na majani na matawi.</w:t>
      </w:r>
    </w:p>
    <w:p>
      <w:pPr/>
      <w:r>
        <w:rPr>
          <w:lang w:val="sw_KE" w:bidi="sw_KE"/>
        </w:rPr>
      </w:r>
      <w:r>
        <w:rPr>
          <w:lang w:val="sw_KE" w:bidi="sw_KE"/>
        </w:rPr>
        <w:t>Pia, zungumza kuhusu msimu wa kukua kwa mimea au miti katika jumuiya yenu. Ni aina gani za mimea au miti ziko katika jumuiya yako na ni ishara gani kwamba hali ya hewa ya joto inakuja?</w:t>
      </w:r>
    </w:p>
    <w:p>
      <w:pPr/>
      <w:r>
        <w:rPr>
          <w:lang w:val="sw_KE" w:bidi="sw_KE"/>
        </w:rPr>
      </w:r>
      <w:r>
        <w:rPr>
          <w:lang w:val="sw_KE" w:bidi="sw_KE"/>
        </w:rPr>
        <w:t>Yesu anatumia mfano wa mti wa mtini ili kuonyesha kwamba wakati wanafunzi wanaona "mambo haya," watajua uharibifu wa hekalu au kurudi kwa Yesu kunako karibia. Ni "sahihi katika mlango" ni njia katika lugha ya awali ili kusema kwamba kitu kiko karibu hapa. Kuna njia kadhaa za kuelewa kile Yesu anamaanisha kwa "mambo haya." "Mambo haya" yanaweza kumaanisha nyakati ngumu za mateso kama kitu kinachochukiwa ambacho kinasababisha uharibifu au kukamatwa kwa wafuasi wa Yesu ambao unatokea mara moja kabla ya Yesu kurudi. "Mambo haya" yanaweza pia kumaanisha wakati jua na mwezi zinapoteza mwanga wao na nyota zinaanguka kutoka angani. Mambo haya yatatokea, hakika kabisa—kama vile majira ya joto huja baada ya baridi kali, na mitini hutoa matawi mapya kisha kuzaa matunda ya tini.</w:t>
      </w:r>
    </w:p>
    <w:p>
      <w:pPr/>
      <w:r>
        <w:rPr>
          <w:lang w:val="sw_KE" w:bidi="sw_KE"/>
        </w:rPr>
      </w:r>
      <w:r>
        <w:rPr>
          <w:lang w:val="sw_KE" w:bidi="sw_KE"/>
        </w:rPr>
        <w:t>Yesu anasema "Ninawaambia ukweli" ili kusisitiza kwamba msemo wake unaofuata ni muhimu sana. Anawaambia wanafunzi kwamba kizazi hiki hakitapita, au watu wanaoishi sasa hawatakufa, kabla ya "mambo haya" kutokea. Tena, "mambo haya" yanaweza kumaanisha uharibifu wa hekalu, ambao unatokea wakati wa maisha ya wanafunzi wakisikiliza mafundisho ya Yesu. Pia inaweza kumaanisha mwisho wa dunia wakati Yesu anarudi. Yesu hakurudi wakati hekalu liliharibiwa, na tunajua atarudi siku moja. Unabii pengine ulitimizwa kwa sehemu wakati hekalu liliharibiwa, na utatimizwa kabisa siku moja wakati Yesu anarudi.</w:t>
      </w:r>
    </w:p>
    <w:p>
      <w:pPr/>
      <w:r>
        <w:rPr>
          <w:lang w:val="sw_KE" w:bidi="sw_KE"/>
        </w:rPr>
      </w:r>
      <w:r>
        <w:rPr>
          <w:lang w:val="sw_KE" w:bidi="sw_KE"/>
        </w:rPr>
        <w:t>Yesu anamaliza sehemu hii ya kufundisha kwa kusema kwamba hata ingawa mbinguni—anga—na dunia zinatoweka, maneno na mafundisho ya Yesu hatapotea kamwe. Maneno yote Yesu anasema ni kweli, ikiwa ni pamoja na matukio ya baadaye alizungumza kuhusu katika hadithi hii. Mambo haya yote hakika yatatokea katika siku zijazo.</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mawili.</w:t>
      </w:r>
    </w:p>
    <w:p>
      <w:pPr/>
      <w:r>
        <w:rPr>
          <w:lang w:val="sw_KE" w:bidi="sw_KE"/>
        </w:rPr>
      </w:r>
      <w:r>
        <w:rPr>
          <w:b/>
          <w:lang w:val="sw_KE" w:bidi="sw_KE"/>
        </w:rPr>
        <w:t>Tukio la kwanza:</w:t>
      </w:r>
      <w:r>
        <w:rPr>
          <w:lang w:val="sw_KE" w:bidi="sw_KE"/>
        </w:rPr>
        <w:t xml:space="preserve"> Yesu anawafundisha wanafunzi wake kuhusu wakati jua, mwezi, na nyota zitakapopoteza mwanga wake, na Yesu atakuja kwa nguvu na utukufu mkuu.</w:t>
      </w:r>
    </w:p>
    <w:p>
      <w:pPr/>
      <w:r>
        <w:rPr>
          <w:lang w:val="sw_KE" w:bidi="sw_KE"/>
        </w:rPr>
      </w:r>
      <w:r>
        <w:rPr>
          <w:b/>
          <w:lang w:val="sw_KE" w:bidi="sw_KE"/>
        </w:rPr>
        <w:t>Tukio la pili:</w:t>
      </w:r>
      <w:r>
        <w:rPr>
          <w:lang w:val="sw_KE" w:bidi="sw_KE"/>
        </w:rPr>
        <w:t xml:space="preserve"> Yesu anatumia mfano wa mti wa tini unapoanza kutoa matawi mapya na majani kama ishara ya wakati ambao mambo haya yatatokea.</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Mataifa yote duniani</w:t>
      </w:r>
    </w:p>
    <w:p>
      <w:pPr>
        <w:pStyle w:val="ListBullet"/>
        <w:spacing w:line="240" w:lineRule="auto"/>
        <w:ind w:left="720"/>
      </w:pPr>
      <w:r>
        <w:rPr>
          <w:lang w:val="sw_KE" w:bidi="sw_KE"/>
        </w:rPr>
      </w:r>
      <w:r>
        <w:rPr>
          <w:lang w:val="sw_KE" w:bidi="sw_KE"/>
        </w:rPr>
        <w:t>Malaika</w:t>
      </w:r>
    </w:p>
    <w:p>
      <w:pPr>
        <w:pStyle w:val="ListBullet"/>
        <w:spacing w:line="240" w:lineRule="auto"/>
        <w:ind w:left="720"/>
      </w:pPr>
      <w:r>
        <w:rPr>
          <w:lang w:val="sw_KE" w:bidi="sw_KE"/>
        </w:rPr>
      </w:r>
      <w:r>
        <w:rPr>
          <w:lang w:val="sw_KE" w:bidi="sw_KE"/>
        </w:rPr>
        <w:t>Wateule, au watu waliochaguliwa wa Mungu</w:t>
      </w:r>
    </w:p>
    <w:p>
      <w:pPr/>
      <w:r>
        <w:rPr>
          <w:lang w:val="sw_KE" w:bidi="sw_KE"/>
        </w:rPr>
      </w:r>
      <w:r>
        <w:rPr>
          <w:lang w:val="sw_KE" w:bidi="sw_KE"/>
        </w:rPr>
        <w:t>Katika kipindi hiki, uwe na ubao wa kikundi cha hadithi, kuchora au kutumia aina fulani ya nyenzo (vitu ambavyo unaweza kusonga kote kama vile mawe, vijiti au vinyago vya watoto) ili kupata taswira ya hadithi na vitendo vyake.</w:t>
      </w:r>
    </w:p>
    <w:p>
      <w:pPr/>
      <w:r>
        <w:rPr>
          <w:lang w:val="sw_KE" w:bidi="sw_KE"/>
        </w:rPr>
      </w:r>
      <w:r>
        <w:rPr>
          <w:lang w:val="sw_KE" w:bidi="sw_KE"/>
        </w:rPr>
        <w:t>Ni muhimu kukumbuka kwamba Yesu bado anafundisha wanafunzi wake kwenye Mlima wa Mizeituni. Tayari aliwafundisha kuhusu chukizo la uharibifu ambalo litatokea, na aliwaambia kuhusu mateso makubwa ambayo yangetokea kwa watu. Yesu anasema mara tu baada ya mateso haya, jua na mwezi vitapoteza mwanga wake na nyota zitaanguka kutoka angani. Kumbuka Yesu ananukuu unabii wa Agano la Kale kuhusu giza na machafuko.</w:t>
      </w:r>
    </w:p>
    <w:p>
      <w:pPr/>
      <w:r>
        <w:rPr>
          <w:lang w:val="sw_KE" w:bidi="sw_KE"/>
        </w:rPr>
      </w:r>
      <w:r>
        <w:rPr>
          <w:lang w:val="sw_KE" w:bidi="sw_KE"/>
        </w:rPr>
        <w:t>Sitisha hapa na ukusanye miamba au vinyago. Vitumie ili kuonyesha jua na mwezi vikipoteza mwanga wao na nyota zikianguka kutoka angani.</w:t>
      </w:r>
    </w:p>
    <w:p>
      <w:pPr/>
      <w:r>
        <w:rPr>
          <w:lang w:val="sw_KE" w:bidi="sw_KE"/>
        </w:rPr>
      </w:r>
      <w:r>
        <w:rPr>
          <w:lang w:val="sw_KE" w:bidi="sw_KE"/>
        </w:rPr>
        <w:t>Baada ya giza hili kutokea, Yesu—Mwana wa Mtu—ataonekana angani. Mataifa yote duniani yataomboleza. Kumbuka kwamba Yesu atakuja na nguvu na utukufu mwingi. Malaika watapiga tarumbeta ili kukusanya pamoja wateule, au watu waliochaguliwa na Mungu. Watu hawa watakuja kutoka "pepo nne," au kote duniani. Fikiria jinsi unavyoweza kutumia vitu ili kuonyesha watu wanaotoka duniani kote.</w:t>
      </w:r>
    </w:p>
    <w:p>
      <w:pPr/>
      <w:r>
        <w:rPr>
          <w:lang w:val="sw_KE" w:bidi="sw_KE"/>
        </w:rPr>
      </w:r>
      <w:r>
        <w:rPr>
          <w:lang w:val="sw_KE" w:bidi="sw_KE"/>
        </w:rPr>
        <w:t>Sitisha hapa na mjadili jinsi lugha yako inavyoelezea watu wanaokuja kutoka pande zote tofauti kama kifungu hiki hapa "kutoka pande nne za dunia."</w:t>
      </w:r>
    </w:p>
    <w:p>
      <w:pPr/>
      <w:r>
        <w:rPr>
          <w:lang w:val="sw_KE" w:bidi="sw_KE"/>
        </w:rPr>
      </w:r>
      <w:r>
        <w:rPr>
          <w:lang w:val="sw_KE" w:bidi="sw_KE"/>
        </w:rPr>
        <w:t>Katika tukio la pili, ni muhimu kukumbuka kwamba Yesu anafundisha mfano kuhusu jinsi mti wa tini unavyokua. Watu wanajua msimu wa joto unakuja wakati wanapoona majani na matawi ya mtini yanaanza kukua. Kwa njia hiyo hiyo, watu wanajua kwamba wanapoona jua na mwezi vikipoteza mwanga wake na nyota zikianguka kutoka angani, "mambo haya" yanakuja.</w:t>
      </w:r>
    </w:p>
    <w:p>
      <w:pPr/>
      <w:r>
        <w:rPr>
          <w:lang w:val="sw_KE" w:bidi="sw_KE"/>
        </w:rPr>
      </w:r>
      <w:r>
        <w:rPr>
          <w:lang w:val="sw_KE" w:bidi="sw_KE"/>
        </w:rPr>
        <w:t>Kumbuka kwamba "mambo haya" yanaweza kumaanisha uharibifu wa hekalu katika Yerusalemu au kuja kwa Yesu mwishoni mwa dunia.</w:t>
      </w:r>
    </w:p>
    <w:p>
      <w:pPr/>
      <w:r>
        <w:rPr>
          <w:lang w:val="sw_KE" w:bidi="sw_KE"/>
        </w:rPr>
      </w:r>
      <w:r>
        <w:rPr>
          <w:lang w:val="sw_KE" w:bidi="sw_KE"/>
        </w:rPr>
        <w:t>Yesu anatumia kifungu "mlangoni kabisa" ili kuonyesha kwamba "mambo haya" yako karibu sana kutokea.</w:t>
      </w:r>
    </w:p>
    <w:p>
      <w:pPr/>
      <w:r>
        <w:rPr>
          <w:lang w:val="sw_KE" w:bidi="sw_KE"/>
        </w:rPr>
      </w:r>
      <w:r>
        <w:rPr>
          <w:lang w:val="sw_KE" w:bidi="sw_KE"/>
        </w:rPr>
        <w:t>Sitisha hapa na mzungumze kuhusu jinsi mngetumia kifungu kama "mlangoni kabisa" katika lugha yenu ili kuonyesha kwamba kitu kitatokea hivi karibuni sana.</w:t>
      </w:r>
    </w:p>
    <w:p>
      <w:pPr/>
      <w:r>
        <w:rPr>
          <w:lang w:val="sw_KE" w:bidi="sw_KE"/>
        </w:rPr>
      </w:r>
      <w:r>
        <w:rPr>
          <w:lang w:val="sw_KE" w:bidi="sw_KE"/>
        </w:rPr>
        <w:t>Kisha, ni muhimu kukumbuka kwamba Yesu anasema, "Ninawaambia ukweli." Anasema "Ninawaambia ukweli" wakati anataka wanafunzi wake kusikiliza kwa makini kile atakachosema baadaye.</w:t>
      </w:r>
    </w:p>
    <w:p>
      <w:pPr/>
      <w:r>
        <w:rPr>
          <w:lang w:val="sw_KE" w:bidi="sw_KE"/>
        </w:rPr>
      </w:r>
      <w:r>
        <w:rPr>
          <w:lang w:val="sw_KE" w:bidi="sw_KE"/>
        </w:rPr>
        <w:t>Sitisha hapa na mjadili jinsi lugha yenu inavyoonyesha kwamba mtu anasisitiza kitu muhimu. Unasema nini katika lugha yako?</w:t>
      </w:r>
    </w:p>
    <w:p>
      <w:pPr/>
      <w:r>
        <w:rPr>
          <w:lang w:val="sw_KE" w:bidi="sw_KE"/>
        </w:rPr>
      </w:r>
      <w:r>
        <w:rPr>
          <w:lang w:val="sw_KE" w:bidi="sw_KE"/>
        </w:rPr>
        <w:t>Yesu anasema kizazi hiki hakitakufa kabla ya "mambo haya" kutokea. Ni muhimu kukumbuka kwamba "kizazi hiki" kinamaanisha watu ambao walikuwa hai wakati alikuwa akifundisha. Kumbuka kwamba watu wengi wanaamini Yesu anamaanisha uharibifu wa hekalu ungetokea wakati wanafunzi wengi bado walikuwa hai.</w:t>
      </w:r>
    </w:p>
    <w:p>
      <w:pPr/>
      <w:r>
        <w:rPr>
          <w:lang w:val="sw_KE" w:bidi="sw_KE"/>
        </w:rPr>
      </w:r>
      <w:r>
        <w:rPr>
          <w:lang w:val="sw_KE" w:bidi="sw_KE"/>
        </w:rPr>
        <w:t>Hatimaye, Yesu anasema mbingu na nchi zitapita siku moja. Kwa upande mwingine, mafundisho na maneno ya Yesu hayatamalizika kamwe au kutoweka. Maneno ya Yesu ni kweli, na hayatapotea kamwe.</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mawili.</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Mataifa yote duniani</w:t>
      </w:r>
    </w:p>
    <w:p>
      <w:pPr>
        <w:pStyle w:val="ListBullet"/>
        <w:spacing w:line="240" w:lineRule="auto"/>
        <w:ind w:left="720"/>
      </w:pPr>
      <w:r>
        <w:rPr>
          <w:lang w:val="sw_KE" w:bidi="sw_KE"/>
        </w:rPr>
      </w:r>
      <w:r>
        <w:rPr>
          <w:lang w:val="sw_KE" w:bidi="sw_KE"/>
        </w:rPr>
        <w:t>Malaika</w:t>
      </w:r>
    </w:p>
    <w:p>
      <w:pPr>
        <w:pStyle w:val="ListBullet"/>
        <w:spacing w:line="240" w:lineRule="auto"/>
        <w:ind w:left="720"/>
      </w:pPr>
      <w:r>
        <w:rPr>
          <w:lang w:val="sw_KE" w:bidi="sw_KE"/>
        </w:rPr>
      </w:r>
      <w:r>
        <w:rPr>
          <w:lang w:val="sw_KE" w:bidi="sw_KE"/>
        </w:rPr>
        <w:t>Wateule, au watu waliochaguliwa wa Mungu</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Mara ya pili timu inapoigiza hadithi hii, sitisha katika sehemu fulani.</w:t>
      </w:r>
    </w:p>
    <w:p>
      <w:pPr/>
      <w:r>
        <w:rPr>
          <w:lang w:val="sw_KE" w:bidi="sw_KE"/>
        </w:rPr>
      </w:r>
      <w:r>
        <w:rPr>
          <w:lang w:val="sw_KE" w:bidi="sw_KE"/>
        </w:rPr>
        <w:t>Katika tukio la kwanza, Yesu anaketi kwenye Mlima wa Mizeituni na kufundisha wanafunzi wake. Yesu anawafundisha kuhusu kile kitakachotokea mara moja baada ya mateso wanayopata. Yesu anasema jua na mwezi vitakuwa giza, na nyota zitaanguka kutoka angani.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"Unahisi vipi?" Unaweza kusikia mambo kama: "Nina hofu kwamba jua, mwezi, na nyota si za kawaida," "Hofu ya hukumu ya kuja kwa Mungu kwa sababu giza katika Agano la Kale kwa kawaida ilimaanisha hukumu kwa Israeli au mataifa mengine," na "Ninajiuliza ni lini haya yote yatatokea."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anasema ishara ya Mwana wa Mtu itaonekana angani. Yesu ni Mwana wa Mtu. Yesu atakuja kwa nguvu na utukufu mkubwa na mataifa yote duniani yataomboleza.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mataifa ya dunia, "Mnahisi vipi?" Unaweza kusikia mambo kama, "Nina huzuni kwa sababu Yesu alirudi na bado hatukuwa tayari," "Ninashangazwa sana na nguvu na utukufu mkubwa wa Mungu wakati Yesu anakuja," na "Ninajuta kwamba Yesu aliuawa."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anasema kwamba mtu atapiga tarumbeta na malaika watawakusanya wateule wote, yaani watu waliochaguliwa na Mungu. Wateule watakuja kutoka duniani kote.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wateule, "Mnahisi vipi?" Unaweza kusikia mambo kama, "Tunafurahia kwamba tunamfuata Yesu," "Tunafurahia kusikia tarumbeta na kujua ni wakati wa kuja kwake," na "Tunashangazwa na nguvu ya Yesu."</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Kisha, Yesu anasimulia hadithi kuhusu mti wa tini ili kusaidia kuelezea mafundisho yake. Yesu anasema watu wanajua msimu wa joto unakuja wakati wanapoona matawi mapya na majani kwenye mti wa tini. Miezi ya baridi imekwisha na tini kutoka kwenye mtini zinaanza kuchomoza. Vivyo hivyo, wanafunzi waonapo mambo haya yote yakitokea, wanajua kwamba uharibifu wa hekalu au kurudi kwa Yesu kunakuja hivi karibuni. Hii kwa hakika itatokea.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"Unahisi vipi?" Unaweza kusikia mambo kama, "Ninafurahi kujua kwamba kutakuwa na ishara za wakati ambapo hii itatokea," "Nimechanganyikiwa kuhusu kama Yesu anazungumza kuhusu uharibifu wa hekalu bado au kama pia anazungumza kuhusu kurudi kwake duniani," na "Ninataka kuendelea kutazama sasa ili nisikose ishara."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anasema kwamba kizazi hiki hakitapita, wakati mambo haya yanatokea. Anamaanisha kwamba baadhi ya wanafunzi wanaomsikiliza bado watakuwa hai.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"Unahisi vipi?" Unaweza kusikia mambo kama, "Ninashangaa kwamba Yesu anasema tutaona mambo haya yakitokea," "Ninashangaa itakuwaje kuishi kupitia mateso haya," na "Nimechanganyikiwa kuhusu jinsi unabii utatimizwa wakati wa maisha yangu na baadaye pia."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Hatimaye, Yesu anasema dunia na anga zitamalizika, lakini maneno na mafundisho ya Yesu hayatamalizika kamwe. Maneno yake ni kweli, na kile Yesu anachosema hakika kitatokea.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"Unahisi vipi?" Unaweza kusikia mambo kama, "Ninamwamini Yesu kwamba maneno yake ni kweli," "Ninafurahi kwamba Yesu kamwe hatudanganyi wala kusema mambo yasiyotokea," na "Ninajiuliza hasa wakati mambo haya yote yatatokea."</w:t>
      </w:r>
    </w:p>
    <w:p>
      <w:pPr>
        <w:pStyle w:val="ListBullet"/>
        <w:spacing w:line="240" w:lineRule="auto"/>
        <w:ind w:left="720"/>
      </w:pPr>
      <w:r>
        <w:rPr>
          <w:lang w:val="sw_KE" w:bidi="sw_KE"/>
        </w:rPr>
      </w:r>
      <w:r>
        <w:rPr>
          <w:lang w:val="sw_KE" w:bidi="sw_KE"/>
        </w:rPr>
        <w:t>Pia, muulize mwigizaji anayeigiza Yesu, "Unahisi vipi?" Unaweza kusikia mambo kama, "Ninataka kuwafariji wanafunzi wangu kwa ukweli wa maneno yangu," "Ninajiuliza kama wanafunzi wanaelewa kile ninajaribu kuwaambia," na "Ninasubiri wakati ambapo mambo haya yote yanatokea."</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Yesu anafundisha kuhusu mateso ya siku hizo. Hii inaweza kurejelea wakati ambapo maadui wanaharibu hekalu la Yerusalemu. Yesu anasema kwamba baada ya mateso haya, jua na mwezi yatapoteza mwanga wake, na nyota zitaanguka kutoka angani. Nguvu zote za </w:t>
      </w:r>
      <w:r>
        <w:rPr>
          <w:b/>
          <w:lang w:val="sw_KE" w:bidi="sw_KE"/>
        </w:rPr>
        <w:t>mbingu</w:t>
      </w:r>
      <w:r>
        <w:rPr>
          <w:lang w:val="sw_KE" w:bidi="sw_KE"/>
        </w:rPr>
        <w:t xml:space="preserve"> zitatetemeka, ikimaanisha jua, mwezi, na nyota. Mbingu inaweza kumaanisha mahali ambapo Mungu anaishi au anga, na hapa inamaanisha anga. Tafsiri mbinguni kama vile ulivyofanya katika simulizi za awali na angalia Faharasa Kuu kwa maelezo zaidi kuhusu </w:t>
      </w:r>
      <w:r>
        <w:rPr>
          <w:b/>
          <w:lang w:val="sw_KE" w:bidi="sw_KE"/>
        </w:rPr>
        <w:t>mbinguni</w:t>
      </w:r>
      <w:r>
        <w:rPr>
          <w:lang w:val="sw_KE" w:bidi="sw_KE"/>
        </w:rPr>
        <w:t>.</w:t>
      </w:r>
    </w:p>
    <w:p>
      <w:pPr/>
      <w:r>
        <w:rPr>
          <w:lang w:val="sw_KE" w:bidi="sw_KE"/>
        </w:rPr>
      </w:r>
      <w:r>
        <w:rPr>
          <w:lang w:val="sw_KE" w:bidi="sw_KE"/>
        </w:rPr>
        <w:t xml:space="preserve">Yesu anasema </w:t>
      </w:r>
      <w:r>
        <w:rPr>
          <w:b/>
          <w:lang w:val="sw_KE" w:bidi="sw_KE"/>
        </w:rPr>
        <w:t>ishara</w:t>
      </w:r>
      <w:r>
        <w:rPr>
          <w:lang w:val="sw_KE" w:bidi="sw_KE"/>
        </w:rPr>
        <w:t xml:space="preserve"> ya </w:t>
      </w:r>
      <w:r>
        <w:rPr>
          <w:b/>
          <w:lang w:val="sw_KE" w:bidi="sw_KE"/>
        </w:rPr>
        <w:t>Mwana wa Mtu</w:t>
      </w:r>
      <w:r>
        <w:rPr>
          <w:lang w:val="sw_KE" w:bidi="sw_KE"/>
        </w:rPr>
        <w:t xml:space="preserve"> itaonekana wakati huo. </w:t>
      </w:r>
      <w:r>
        <w:rPr>
          <w:b/>
          <w:lang w:val="sw_KE" w:bidi="sw_KE"/>
        </w:rPr>
        <w:t>Ishara</w:t>
      </w:r>
      <w:r>
        <w:rPr>
          <w:lang w:val="sw_KE" w:bidi="sw_KE"/>
        </w:rPr>
        <w:t xml:space="preserve"> ni tukio ambalo lina maana maalum. Maana maalum ni kwamba Mwana wa Mtu atakuja kwa nguvu na </w:t>
      </w:r>
      <w:r>
        <w:rPr>
          <w:b/>
          <w:lang w:val="sw_KE" w:bidi="sw_KE"/>
        </w:rPr>
        <w:t>utukufu</w:t>
      </w:r>
      <w:r>
        <w:rPr>
          <w:lang w:val="sw_KE" w:bidi="sw_KE"/>
        </w:rPr>
        <w:t xml:space="preserve"> mkubwa.</w:t>
      </w:r>
    </w:p>
    <w:p>
      <w:pPr/>
      <w:r>
        <w:rPr>
          <w:lang w:val="sw_KE" w:bidi="sw_KE"/>
        </w:rPr>
      </w:r>
      <w:r>
        <w:rPr>
          <w:lang w:val="sw_KE" w:bidi="sw_KE"/>
        </w:rPr>
        <w:t xml:space="preserve">Yesu anazungumza kuhusu yeye mwenyewe kama </w:t>
      </w:r>
      <w:r>
        <w:rPr>
          <w:b/>
          <w:lang w:val="sw_KE" w:bidi="sw_KE"/>
        </w:rPr>
        <w:t>Mwana wa Mtu</w:t>
      </w:r>
      <w:r>
        <w:rPr>
          <w:lang w:val="sw_KE" w:bidi="sw_KE"/>
        </w:rPr>
        <w:t xml:space="preserve">. Tafsiri Mwana wa Mtu kama ulivyofanya katika simulizi za awali, na angalia Faharasa Kuu kwa ufafanuzi kamili zaidi wa kifungu </w:t>
      </w:r>
      <w:r>
        <w:rPr>
          <w:b/>
          <w:lang w:val="sw_KE" w:bidi="sw_KE"/>
        </w:rPr>
        <w:t>Mwana wa Mtu</w:t>
      </w:r>
      <w:r>
        <w:rPr>
          <w:lang w:val="sw_KE" w:bidi="sw_KE"/>
        </w:rPr>
        <w:t>.</w:t>
      </w:r>
    </w:p>
    <w:p>
      <w:pPr/>
      <w:r>
        <w:rPr>
          <w:lang w:val="sw_KE" w:bidi="sw_KE"/>
        </w:rPr>
      </w:r>
      <w:r>
        <w:rPr>
          <w:b/>
          <w:lang w:val="sw_KE" w:bidi="sw_KE"/>
        </w:rPr>
        <w:t>Utukufu</w:t>
      </w:r>
      <w:r>
        <w:rPr>
          <w:lang w:val="sw_KE" w:bidi="sw_KE"/>
        </w:rPr>
        <w:t xml:space="preserve"> ni nguvu na uwepo wa Mungu. Tafsiri utukufu kama vile ulivyofanya katika simulizi za awali na angalia Faharasa Kuu kwa ufafanuzi kamili zaidi wa neno </w:t>
      </w:r>
      <w:r>
        <w:rPr>
          <w:b/>
          <w:lang w:val="sw_KE" w:bidi="sw_KE"/>
        </w:rPr>
        <w:t>utukufu</w:t>
      </w:r>
      <w:r>
        <w:rPr>
          <w:lang w:val="sw_KE" w:bidi="sw_KE"/>
        </w:rPr>
        <w:t>.</w:t>
      </w:r>
    </w:p>
    <w:p>
      <w:pPr/>
      <w:r>
        <w:rPr>
          <w:lang w:val="sw_KE" w:bidi="sw_KE"/>
        </w:rPr>
      </w:r>
      <w:r>
        <w:rPr>
          <w:lang w:val="sw_KE" w:bidi="sw_KE"/>
        </w:rPr>
        <w:t xml:space="preserve">Yesu anasema atatuma </w:t>
      </w:r>
      <w:r>
        <w:rPr>
          <w:b/>
          <w:lang w:val="sw_KE" w:bidi="sw_KE"/>
        </w:rPr>
        <w:t>malaika</w:t>
      </w:r>
      <w:r>
        <w:rPr>
          <w:lang w:val="sw_KE" w:bidi="sw_KE"/>
        </w:rPr>
        <w:t xml:space="preserve"> wake, au wajumbe, na wito wa sauti ya </w:t>
      </w:r>
      <w:r>
        <w:rPr>
          <w:b/>
          <w:lang w:val="sw_KE" w:bidi="sw_KE"/>
        </w:rPr>
        <w:t>tarumbeta</w:t>
      </w:r>
      <w:r>
        <w:rPr>
          <w:lang w:val="sw_KE" w:bidi="sw_KE"/>
        </w:rPr>
        <w:t>.</w:t>
      </w:r>
    </w:p>
    <w:p>
      <w:pPr/>
      <w:r>
        <w:rPr>
          <w:lang w:val="sw_KE" w:bidi="sw_KE"/>
        </w:rPr>
      </w:r>
      <w:r>
        <w:rPr>
          <w:lang w:val="sw_KE" w:bidi="sw_KE"/>
        </w:rPr>
        <w:t xml:space="preserve">Tafsiri </w:t>
      </w:r>
      <w:r>
        <w:rPr>
          <w:b/>
          <w:lang w:val="sw_KE" w:bidi="sw_KE"/>
        </w:rPr>
        <w:t>malaika</w:t>
      </w:r>
      <w:r>
        <w:rPr>
          <w:lang w:val="sw_KE" w:bidi="sw_KE"/>
        </w:rPr>
        <w:t xml:space="preserve"> kama vile ulivyofanya katika simulizi za awali na angalia Faharasa Kuu kwa ufafanuzi kamili zaidi wa neno </w:t>
      </w:r>
      <w:r>
        <w:rPr>
          <w:b/>
          <w:lang w:val="sw_KE" w:bidi="sw_KE"/>
        </w:rPr>
        <w:t>malaika</w:t>
      </w:r>
      <w:r>
        <w:rPr>
          <w:lang w:val="sw_KE" w:bidi="sw_KE"/>
        </w:rPr>
        <w:t>.</w:t>
      </w:r>
    </w:p>
    <w:p>
      <w:pPr/>
      <w:r>
        <w:rPr>
          <w:lang w:val="sw_KE" w:bidi="sw_KE"/>
        </w:rPr>
      </w:r>
      <w:r>
        <w:rPr>
          <w:b/>
          <w:lang w:val="sw_KE" w:bidi="sw_KE"/>
        </w:rPr>
        <w:t>Tarumbeta</w:t>
      </w:r>
      <w:r>
        <w:rPr>
          <w:lang w:val="sw_KE" w:bidi="sw_KE"/>
        </w:rPr>
        <w:t xml:space="preserve"> ni chombo cha muziki ambacho watu wanapiga ili kutengeneza muziki au kutangaza kitu. Tarumbeta zinaweza kufanywa kutoka fedha, shaba, au pembe ya kondoo. Watu hupuliza tarumbeta ili kupiga kelele kubwa. Wayahudi walitumia baragumu katika vita, kwa sherehe za kidini kama kufunga ya umma au dhabihu za hekalu, na kwa kutangaza mfalme mpya. Katika hali hii, mtu hupuliza tarumbeta ili kutuma malaika kukusanya wateule, au watu waliochaguliwa wa Mungu, kutoka duniani kote.</w:t>
      </w:r>
    </w:p>
    <w:p>
      <w:pPr/>
      <w:r>
        <w:rPr>
          <w:lang w:val="sw_KE" w:bidi="sw_KE"/>
        </w:rPr>
      </w:r>
      <w:r>
        <w:rPr>
          <w:lang w:val="sw_KE" w:bidi="sw_KE"/>
        </w:rPr>
        <w:t>Sitisha na uonyeshe picha ya tarumbeta tena ikiwa ni lazima.</w:t>
      </w:r>
    </w:p>
    <w:p>
      <w:pPr/>
      <w:r>
        <w:rPr>
          <w:lang w:val="sw_KE" w:bidi="sw_KE"/>
        </w:rPr>
      </w:r>
      <w:r>
        <w:rPr>
          <w:lang w:val="sw_KE" w:bidi="sw_KE"/>
        </w:rPr>
        <w:t xml:space="preserve">Yesu anasema malaika watawakusanya watu waliochaguliwa wa Mungu kutoka pepo nne, au kutoka mwisho mmoja wa </w:t>
      </w:r>
      <w:r>
        <w:rPr>
          <w:b/>
          <w:lang w:val="sw_KE" w:bidi="sw_KE"/>
        </w:rPr>
        <w:t>mbingu</w:t>
      </w:r>
      <w:r>
        <w:rPr>
          <w:lang w:val="sw_KE" w:bidi="sw_KE"/>
        </w:rPr>
        <w:t xml:space="preserve"> hadi mwingine. Hii ni njia ya kusema kwamba watu waliochaguliwa wa Mungu watakuja kutoka duniani kote. Katika muktadha huu, mbingu hazimaanishi mahali ambapo Mungu anaishi. "Kutoka mwisho mmoja wa mbingu hadi mwingine" inamaanisha watu kutoka kila mahali duniani. Dunia na mbingu, au anga, zilikuwa njia moja ya kuzungumza kuhusu ulimwengu wote.</w:t>
      </w:r>
    </w:p>
    <w:p>
      <w:pPr/>
      <w:r>
        <w:rPr>
          <w:lang w:val="sw_KE" w:bidi="sw_KE"/>
        </w:rPr>
      </w:r>
      <w:r>
        <w:rPr>
          <w:lang w:val="sw_KE" w:bidi="sw_KE"/>
        </w:rPr>
        <w:t xml:space="preserve">Yesu anafundisha mfano kuhusu </w:t>
      </w:r>
      <w:r>
        <w:rPr>
          <w:b/>
          <w:lang w:val="sw_KE" w:bidi="sw_KE"/>
        </w:rPr>
        <w:t>mti wa tini</w:t>
      </w:r>
      <w:r>
        <w:rPr>
          <w:lang w:val="sw_KE" w:bidi="sw_KE"/>
        </w:rPr>
        <w:t xml:space="preserve">. Miti ya tini ilikuwa ya kawaida katika siku za Yesu. Katika baridi, miti ya tini haina majani wala machipukizi. Wakati hali ya hewa ya baridi imekwisha, matawi ya mtini yanakuwa rahisi kubadilika kwa sababu utomvu unaanza kupita katika matawi. Majani mapya yanaanza kuchipuka na kukua, na kisha hatimaye matunda yanayoitwa tini pia yanakua wakati wa majira ya joto. Majira ya joto yalikuwa msimu wa joto wa kumea ambapo Yesu aliishi. Tazama Faharasa Kuu kwa maelezo zaidi kuhusu miti ya </w:t>
      </w:r>
      <w:r>
        <w:rPr>
          <w:b/>
          <w:lang w:val="sw_KE" w:bidi="sw_KE"/>
        </w:rPr>
        <w:t>tini</w:t>
      </w:r>
      <w:r>
        <w:rPr>
          <w:lang w:val="sw_KE" w:bidi="sw_KE"/>
        </w:rPr>
        <w:t>.</w:t>
      </w:r>
    </w:p>
    <w:p>
      <w:pPr/>
      <w:r>
        <w:rPr>
          <w:lang w:val="sw_KE" w:bidi="sw_KE"/>
        </w:rPr>
      </w:r>
      <w:r>
        <w:rPr>
          <w:lang w:val="sw_KE" w:bidi="sw_KE"/>
        </w:rPr>
        <w:t>Sitisha na uonyeshe picha ya mti wa tini kabla ya kuwa na majani na matawi na picha ya mtini baada ya kuwa na majani na matawi tena ikiwa ni lazima.</w:t>
      </w:r>
    </w:p>
    <w:p>
      <w:pPr/>
      <w:r>
        <w:rPr>
          <w:lang w:val="sw_KE" w:bidi="sw_KE"/>
        </w:rPr>
      </w:r>
      <w:r>
        <w:rPr>
          <w:lang w:val="sw_KE" w:bidi="sw_KE"/>
        </w:rPr>
        <w:t xml:space="preserve">Yesu anasema </w:t>
      </w:r>
      <w:r>
        <w:rPr>
          <w:b/>
          <w:lang w:val="sw_KE" w:bidi="sw_KE"/>
        </w:rPr>
        <w:t>kizazi</w:t>
      </w:r>
      <w:r>
        <w:rPr>
          <w:lang w:val="sw_KE" w:bidi="sw_KE"/>
        </w:rPr>
        <w:t xml:space="preserve"> hiki hakitapita kabla ya mambo haya kutokea. Yesu anamaanisha baadhi ya watu wanaoishi sasa bado watakuwa hai wakati mambo haya yatakapotokea. Wengi wa wanafunzi wake bado walikuwa hai wakati hekalu lilipoharibiwa Yerusalemu mwaka wa 70 Baada ya Kristo.</w:t>
      </w:r>
    </w:p>
    <w:p>
      <w:pPr/>
      <w:r>
        <w:rPr>
          <w:lang w:val="sw_KE" w:bidi="sw_KE"/>
        </w:rPr>
      </w:r>
      <w:r>
        <w:rPr>
          <w:lang w:val="sw_KE" w:bidi="sw_KE"/>
        </w:rPr>
        <w:t xml:space="preserve">Yesu anasema mbingu na nchi, au ulimwengu wote, </w:t>
      </w:r>
      <w:r>
        <w:rPr>
          <w:b/>
          <w:lang w:val="sw_KE" w:bidi="sw_KE"/>
        </w:rPr>
        <w:t>vinaweza kupita</w:t>
      </w:r>
      <w:r>
        <w:rPr>
          <w:lang w:val="sw_KE" w:bidi="sw_KE"/>
        </w:rPr>
        <w:t>, lakini maneno ya Yesu hayatapita kamwe. Neno katika lugha ya awali kwa "kupita" linamaanisha kutoweka au kutokuwepo tena. Yesu anatumia kifungu "kupita" mara tatu ili kusisitiza kwamba maneno yake, au mafundisho, kwa kweli hayatatoweka kamwe.</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24:37–44</w:t>
      </w:r>
      <w:r>
        <w:rPr>
          <w:lang w:val="sw_KE" w:bidi="sw_KE"/>
        </w:rPr>
      </w:r>
    </w:p>
    <w:p>
      <w:pPr>
        <w:pStyle w:val="Heading3"/>
      </w:pPr>
      <w:r>
        <w:rPr>
          <w:lang w:val="sw_KE" w:bidi="sw_KE"/>
        </w:rPr>
        <w:t>Sikiliza na Moyo</w:t>
      </w:r>
    </w:p>
    <w:p>
      <w:pPr/>
      <w:r>
        <w:rPr>
          <w:lang w:val="sw_KE" w:bidi="sw_KE"/>
        </w:rPr>
      </w:r>
      <w:r>
        <w:rPr>
          <w:lang w:val="sw_KE" w:bidi="sw_KE"/>
        </w:rPr>
        <w:t>Sikiliza Mathayo 24:36–44 na utie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Yesu yuko katikati ya mafundisho ya muda mrefu kwa wanafunzi wake. Yesu anatoa mafundisho haya kwenye Mlima wa Mizeituni. Yesu tayari amefundisha kuhusu wakati uharibifu wa hekalu utakapotokea. Sasa, Yesu anaanza kujibu swali lao kuhusu ishara ya kuja kwa Yesu na mwisho wa dunia. Yesu hawaambii wakati maalum ambapo itatokea—Yesu anataka wawe tayari kwa kurudi kwake na hukumu ya mwisho wakati wowote. Yesu anawaambia hadithi tatu, zote kuhusu jinsi wanafunzi wanavyohitaji daima kuwa tayari kwa kurudi kwa Yesu.</w:t>
      </w:r>
    </w:p>
    <w:p>
      <w:pPr/>
      <w:r>
        <w:rPr>
          <w:lang w:val="sw_KE" w:bidi="sw_KE"/>
        </w:rPr>
      </w:r>
      <w:r>
        <w:rPr>
          <w:lang w:val="sw_KE" w:bidi="sw_KE"/>
        </w:rPr>
        <w:t>Sitisha na uonyeshe timu yako picha ya Mlima wa Mizeituni tena ikiwa inahitajika.</w:t>
      </w:r>
    </w:p>
    <w:p>
      <w:pPr/>
      <w:r>
        <w:rPr>
          <w:lang w:val="sw_KE" w:bidi="sw_KE"/>
        </w:rPr>
      </w:r>
      <w:r>
        <w:rPr>
          <w:lang w:val="sw_KE" w:bidi="sw_KE"/>
        </w:rPr>
        <w:t>Yesu anasema hakuna mtu isipokuwa Baba yao Mungu mbinguni anajua "siku na saa" wakati haya yote yatatokea. Katika Agano la Kale, "siku na saa" mara nyingi zinatumiwa kuzungumza kuhusu siku ya hukumu ya Mungu. Yesu anasema hata malaika mbinguni—wajumbe wa Mungu—au Mwana wa Mungu, Yesu mwenyewe, hawafahamu wakati siku ya hukumu itatokea. Hii ni taarifa muhimu kwa sababu Mwana wa Mtu ndiye atakayewahukumu watu, na bado Mwana wa Mtu, Yesu, hajui wakati hukumu hii itakapokuja. Watu wengi wanaamini Yesu aliweka kando kwa hiari uwezo wake wa kujua kila kitu wakati alipokuwa mwanadamu duniani.</w:t>
      </w:r>
    </w:p>
    <w:p>
      <w:pPr/>
      <w:r>
        <w:rPr>
          <w:lang w:val="sw_KE" w:bidi="sw_KE"/>
        </w:rPr>
      </w:r>
      <w:r>
        <w:rPr>
          <w:lang w:val="sw_KE" w:bidi="sw_KE"/>
        </w:rPr>
        <w:t>Kwanza, Yesu anazungumza kuhusu Noa na mafuriko katika Agano la Kale. Wanafunzi wangekuwa wanaifahamu sana hadithi hii. Mungu alimwambia Noa ajenge safina, mashua kubwa ya mbao, ili iwahifadhi Noa, familia yake, na aina nyingi za wanyama. Wakati huo, watu walikuwa wakiishi maisha ya kawaida—walikuwa wakila na kunywa, wanaume wakioa wanawake, na baba wakiozesha mabinti wao. Watu hawakuwa wakimfikiria Mungu, na kwa hiyo walishtuka wakati hukumu ya Mungu—mafuriko—ilipokuja. Mungu alipeleka mafuriko ili kufunika dunia yote, na Mungu aliokoa familia ya Noa, ambao walikuwa kwenye safina. Kila mtu mwingine duniani alikufa.</w:t>
      </w:r>
    </w:p>
    <w:p>
      <w:pPr/>
      <w:r>
        <w:rPr>
          <w:lang w:val="sw_KE" w:bidi="sw_KE"/>
        </w:rPr>
      </w:r>
      <w:r>
        <w:rPr>
          <w:lang w:val="sw_KE" w:bidi="sw_KE"/>
        </w:rPr>
        <w:t>Yesu anasema kwamba wakati Mwana wa Mtu, Yesu, anakuja, itakuwa ghafla na isiyotarajiwa kwa njia sawa na mafuriko yalikuwa ya ghafla na isiyotarajiwa. Wakati Yesu atakaporudi, watu wengi pia watakuwa wakiishi maisha ya kawaida na hawafikiri kuhusu Mungu, kwa hiyo hawatakuwa tayari kwa hukumu ya Mungu. Yesu anataka wanafunzi wake wawe tayari!</w:t>
      </w:r>
    </w:p>
    <w:p>
      <w:pPr/>
      <w:r>
        <w:rPr>
          <w:lang w:val="sw_KE" w:bidi="sw_KE"/>
        </w:rPr>
      </w:r>
      <w:r>
        <w:rPr>
          <w:lang w:val="sw_KE" w:bidi="sw_KE"/>
        </w:rPr>
        <w:t>Sitisha hapa na uonyeshe picha ya safina.</w:t>
      </w:r>
    </w:p>
    <w:p>
      <w:pPr/>
      <w:r>
        <w:rPr>
          <w:lang w:val="sw_KE" w:bidi="sw_KE"/>
        </w:rPr>
      </w:r>
      <w:r>
        <w:rPr>
          <w:lang w:val="sw_KE" w:bidi="sw_KE"/>
        </w:rPr>
        <w:t>Ongea kuhusu shughuli za kawaida za kila siku katika utamaduni wako.</w:t>
      </w:r>
    </w:p>
    <w:p>
      <w:pPr/>
      <w:r>
        <w:rPr>
          <w:lang w:val="sw_KE" w:bidi="sw_KE"/>
        </w:rPr>
      </w:r>
      <w:r>
        <w:rPr>
          <w:lang w:val="sw_KE" w:bidi="sw_KE"/>
        </w:rPr>
        <w:t>Kisha, Yesu anaelezea shughuli zaidi za kila siku. Anasema siku Mwana wa Mtu anapokuja, watu watakuwa wakifanya mambo ya kawaida kama wanaume wanaofanya kazi pamoja shambani au wanawake wakisaga nafaka pamoja kwenye jiwe la kusaga. Wakati wa Yesu, wanawake wawili mara nyingi walifanya kazi pamoja ili kusaga nafaka kama ngano au shayiri. Waliweka nafaka kwenye jiwe moja bapa la kusagia, au mwamba mkubwa wa mviringo, na kisha wakaweka jiwe lingine bapa la kusagia juu yake. Pamoja waligeuza jiwe la juu la kusagia ili kusaga nafaka. Nafaka hii iliyopondwa ikawa unga ambao watu walitumia kwa kutengeneza mkate.</w:t>
      </w:r>
    </w:p>
    <w:p>
      <w:pPr/>
      <w:r>
        <w:rPr>
          <w:lang w:val="sw_KE" w:bidi="sw_KE"/>
        </w:rPr>
      </w:r>
      <w:r>
        <w:rPr>
          <w:lang w:val="sw_KE" w:bidi="sw_KE"/>
        </w:rPr>
        <w:t>Sitisha hapa na uonyeshe picha ya mawe ya kusaga yaliyotumiwa kusaga nafaka. Pia, zungumza kuhusu jinsi watu wanavyosaga nafaka katika utamaduni wako. Je, watu wanatumia mawe au kitu kingine kusaga nafaka? Ikiwezekana, nenda kamtazame mtu akisaga nafaka.</w:t>
      </w:r>
    </w:p>
    <w:p>
      <w:pPr/>
      <w:r>
        <w:rPr>
          <w:lang w:val="sw_KE" w:bidi="sw_KE"/>
        </w:rPr>
      </w:r>
      <w:r>
        <w:rPr>
          <w:lang w:val="sw_KE" w:bidi="sw_KE"/>
        </w:rPr>
        <w:t>Yesu alisema wakati Mwana wa Mtu atakapokuja, ikiwa wanaume wawili wanafanya kazi shambani, Mungu atamchukua mmoja wa wanaume wanaofanya kazi shambani, na mmoja ataachwa. Pia, kama wanawake wawili wanafanya kazi kwenye jiwe la kusagia, Mungu atachukua mmoja wa wanawake wanaofanya kazi kwenye jiwe la kusagia, na mwanamke mmoja ataachwa. Watu wengine wanaamini watu ambao Mungu anachukua watakuwa salama na Mungu, na Mungu atawaadhibu watu walioachwa nyuma. Watu wengine wanaamini Mungu atawaadhibu watu anaowaondoa duniani. Ni muhimu kwamba kutakuwa na kutengana kati ya watu, kama vile mafuriko yalivyochukua watu wengi katika hukumu na ni Noa tu na familia yake walionusurika. Baadhi ya watu watakuwa tayari kwa hukumu inayokuja ya Mungu, na wengine hawatakuwa tayari.</w:t>
      </w:r>
    </w:p>
    <w:p>
      <w:pPr/>
      <w:r>
        <w:rPr>
          <w:lang w:val="sw_KE" w:bidi="sw_KE"/>
        </w:rPr>
      </w:r>
      <w:r>
        <w:rPr>
          <w:lang w:val="sw_KE" w:bidi="sw_KE"/>
        </w:rPr>
        <w:t>Sitisha hapa na mzungumze kuhusu jinsi utamaduni wenu unavyoelezea mwisho wa dunia. Ni aina gani za hadithi watu wanasimulia kuhusu hukumu mwishoni mwa dunia?</w:t>
      </w:r>
    </w:p>
    <w:p>
      <w:pPr/>
      <w:r>
        <w:rPr>
          <w:lang w:val="sw_KE" w:bidi="sw_KE"/>
        </w:rPr>
      </w:r>
      <w:r>
        <w:rPr>
          <w:lang w:val="sw_KE" w:bidi="sw_KE"/>
        </w:rPr>
        <w:t>Yesu anawaambia wanafunzi kuwa tayari. Wanapaswa kukaa macho, ikimaanisha wanapaswa kumngojea Bwana wao kwa hamu arudi. Yesu anajiita "Bwana," ambayo ina maana ya mkuu au mmiliki. Yesu hakuwaambia ni lini hasa jambo hilo lingetokea, kwa hiyo wanafunzi wanapaswa kuishi daima kwa njia inayonyesha kuwa wako tayari kwa ajili ya kurudi kwa Yesu.</w:t>
      </w:r>
    </w:p>
    <w:p>
      <w:pPr/>
      <w:r>
        <w:rPr>
          <w:lang w:val="sw_KE" w:bidi="sw_KE"/>
        </w:rPr>
      </w:r>
      <w:r>
        <w:rPr>
          <w:lang w:val="sw_KE" w:bidi="sw_KE"/>
        </w:rPr>
        <w:t>Yesu anasimulia hadithi moja zaidi ili kuonyesha jinsi ilivyo muhimu daima kuwa tayari kwa kurudi kwa Yesu wakati wowote. Yesu anasema wakati mmiliki wa nyumba amelala, mwizi anaweza kuvunja nyumba yake na kuiba vitu kutoka nyumbani. Neno katika lugha ya awali kwa "kuvunja ndani" ni "kuchimba ndani." Katika wakati wa Yesu, Wayahudi wengi walikuwa na nyumba zilizotengenezwa kwa matofali yaliyokaushwa. Wezi walihitaji kuchimba shimo upande wa ukuta wa matope ili kuingia na kuchukua vitu.</w:t>
      </w:r>
    </w:p>
    <w:p>
      <w:pPr/>
      <w:r>
        <w:rPr>
          <w:lang w:val="sw_KE" w:bidi="sw_KE"/>
        </w:rPr>
      </w:r>
      <w:r>
        <w:rPr>
          <w:lang w:val="sw_KE" w:bidi="sw_KE"/>
        </w:rPr>
        <w:t>Sitisha hapa na uonyeshe picha ya nyumba ya matofali ya matope. Pia, sitisha hapa na uzungumze kuhusu wakati ambapo wewe au mtu unayemjua mliibiwa kitu. Ni nini kiliibiwa? Wewe au rafiki yako mlihisi vipi? Watu hufanya nini katika utamaduni wako ili kuzuia wezi wasivunje nyumba zao na kuiba vitu?</w:t>
      </w:r>
    </w:p>
    <w:p>
      <w:pPr/>
      <w:r>
        <w:rPr>
          <w:lang w:val="sw_KE" w:bidi="sw_KE"/>
        </w:rPr>
      </w:r>
      <w:r>
        <w:rPr>
          <w:lang w:val="sw_KE" w:bidi="sw_KE"/>
        </w:rPr>
        <w:t>Yesu anawaambia kwamba kama mmiliki wa nyumba angejua wakati mwizi angekuja, mmiliki huyo angekaa macho na kumzuia mwizi asivunje na kuingia ndani ya nyumba yake. Vivyo hivyo, wanafunzi wanahitaji kukaa macho na kuwa tayari wakati wowote kwa Yesu kurudi. Yesu anasema Mwana wa Mtu—Yesu mwenyewe—atarudi wakati ambapo hakuna mtu anayemtarajia. Wanafunzi wanapaswa kuishi maisha yao leo kwa njia ambayo inaonyesha wanamfuata Yesu na wako tayari kwa kurudi kwake.</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Simulizi hili lina matukio matatu.</w:t>
      </w:r>
    </w:p>
    <w:p>
      <w:pPr/>
      <w:r>
        <w:rPr>
          <w:lang w:val="sw_KE" w:bidi="sw_KE"/>
        </w:rPr>
      </w:r>
      <w:r>
        <w:rPr>
          <w:b/>
          <w:lang w:val="sw_KE" w:bidi="sw_KE"/>
        </w:rPr>
        <w:t>Tukio la kwanza:</w:t>
      </w:r>
      <w:r>
        <w:rPr>
          <w:lang w:val="sw_KE" w:bidi="sw_KE"/>
        </w:rPr>
        <w:t xml:space="preserve"> Yesu anatoa mfano kuhusu Noa na mafuriko ili kuonyesha jinsi ni muhimu kuwa tayari kwa Mwana wa Mtu kurudi.</w:t>
      </w:r>
    </w:p>
    <w:p>
      <w:pPr/>
      <w:r>
        <w:rPr>
          <w:lang w:val="sw_KE" w:bidi="sw_KE"/>
        </w:rPr>
      </w:r>
      <w:r>
        <w:rPr>
          <w:b/>
          <w:lang w:val="sw_KE" w:bidi="sw_KE"/>
        </w:rPr>
        <w:t>Tukio la pili:</w:t>
      </w:r>
      <w:r>
        <w:rPr>
          <w:lang w:val="sw_KE" w:bidi="sw_KE"/>
        </w:rPr>
        <w:t xml:space="preserve"> Yesu anashiriki mifano kuhusu shughuli za kawaida, za kila siku ambazo watu watakuwa wakifanya wakati Mwana wa Mtu anakuja na baadhi ya watu wanachukuliwa.</w:t>
      </w:r>
    </w:p>
    <w:p>
      <w:pPr/>
      <w:r>
        <w:rPr>
          <w:lang w:val="sw_KE" w:bidi="sw_KE"/>
        </w:rPr>
      </w:r>
      <w:r>
        <w:rPr>
          <w:b/>
          <w:lang w:val="sw_KE" w:bidi="sw_KE"/>
        </w:rPr>
        <w:t>Tukio la tatu:</w:t>
      </w:r>
      <w:r>
        <w:rPr>
          <w:lang w:val="sw_KE" w:bidi="sw_KE"/>
        </w:rPr>
        <w:t xml:space="preserve"> Yesu anasema Mwana wa Mtu atarudi ghafla wakati hakuna mtu anayemtarajia, kama vile mwizi anavyokuja wakati mmiliki wa nyumba hamtarajii.</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Nuhu</w:t>
      </w:r>
    </w:p>
    <w:p>
      <w:pPr>
        <w:pStyle w:val="ListBullet"/>
        <w:spacing w:line="240" w:lineRule="auto"/>
        <w:ind w:left="720"/>
      </w:pPr>
      <w:r>
        <w:rPr>
          <w:lang w:val="sw_KE" w:bidi="sw_KE"/>
        </w:rPr>
      </w:r>
      <w:r>
        <w:rPr>
          <w:lang w:val="sw_KE" w:bidi="sw_KE"/>
        </w:rPr>
        <w:t>Watu wengine wakati wa Noa ambao walikufa wakati wa mafuriko</w:t>
      </w:r>
    </w:p>
    <w:p>
      <w:pPr>
        <w:pStyle w:val="ListBullet"/>
        <w:spacing w:line="240" w:lineRule="auto"/>
        <w:ind w:left="720"/>
      </w:pPr>
      <w:r>
        <w:rPr>
          <w:lang w:val="sw_KE" w:bidi="sw_KE"/>
        </w:rPr>
      </w:r>
      <w:r>
        <w:rPr>
          <w:lang w:val="sw_KE" w:bidi="sw_KE"/>
        </w:rPr>
        <w:t>Wanaume wawili wanaofanya kazi shambani</w:t>
      </w:r>
    </w:p>
    <w:p>
      <w:pPr>
        <w:pStyle w:val="ListBullet"/>
        <w:spacing w:line="240" w:lineRule="auto"/>
        <w:ind w:left="720"/>
      </w:pPr>
      <w:r>
        <w:rPr>
          <w:lang w:val="sw_KE" w:bidi="sw_KE"/>
        </w:rPr>
      </w:r>
      <w:r>
        <w:rPr>
          <w:lang w:val="sw_KE" w:bidi="sw_KE"/>
        </w:rPr>
        <w:t>Wanawake wawili wakisaga nafaka katika mawe ya kusaga</w:t>
      </w:r>
    </w:p>
    <w:p>
      <w:pPr>
        <w:pStyle w:val="ListBullet"/>
        <w:spacing w:line="240" w:lineRule="auto"/>
        <w:ind w:left="720"/>
      </w:pPr>
      <w:r>
        <w:rPr>
          <w:lang w:val="sw_KE" w:bidi="sw_KE"/>
        </w:rPr>
      </w:r>
      <w:r>
        <w:rPr>
          <w:lang w:val="sw_KE" w:bidi="sw_KE"/>
        </w:rPr>
        <w:t>Mmiliki wa nyumba</w:t>
      </w:r>
    </w:p>
    <w:p>
      <w:pPr>
        <w:pStyle w:val="ListBullet"/>
        <w:spacing w:line="240" w:lineRule="auto"/>
        <w:ind w:left="720"/>
      </w:pPr>
      <w:r>
        <w:rPr>
          <w:lang w:val="sw_KE" w:bidi="sw_KE"/>
        </w:rPr>
      </w:r>
      <w:r>
        <w:rPr>
          <w:lang w:val="sw_KE" w:bidi="sw_KE"/>
        </w:rPr>
        <w:t>Mwizi</w:t>
      </w:r>
    </w:p>
    <w:p>
      <w:pPr/>
      <w:r>
        <w:rPr>
          <w:lang w:val="sw_KE" w:bidi="sw_KE"/>
        </w:rPr>
      </w:r>
      <w:r>
        <w:rPr>
          <w:lang w:val="sw_KE" w:bidi="sw_KE"/>
        </w:rPr>
        <w:t>Katika kipindi hiki, uwe na ubao wa kikundi cha hadithi, kuchora au kutumia aina fulani ya nyenzo (vitu ambavyo unaweza kusonga kote kama vile mawe, vijiti au vinyago vya watoto) ili kupata taswira ya hadithi na vitendo vyake.</w:t>
      </w:r>
    </w:p>
    <w:p>
      <w:pPr/>
      <w:r>
        <w:rPr>
          <w:lang w:val="sw_KE" w:bidi="sw_KE"/>
        </w:rPr>
      </w:r>
      <w:r>
        <w:rPr>
          <w:lang w:val="sw_KE" w:bidi="sw_KE"/>
        </w:rPr>
        <w:t>Ni muhimu kukumbuka kwamba Yesu bado anafundisha wanafunzi wake kwenye Mlima wa Mizeituni. Tayari aliwafundisha mambo mengi kuhusu mwisho wa dunia. Sehemu hii mpya inaanza na neno "lakini" ili kuonyesha kwamba Yesu anabadilisha somo ili kujibu swali la pili la wanafunzi kuhusu ishara ya kuja kwa Yesu na mwisho wa dunia. Yesu anawaambia hakuna mtu isipokuwa Mungu anajua hasa wakati siku ya hukumu ya Mungu inakuja. Malaika hawajui, na Yesu mwenyewe hajui. Hii ni taarifa ya utangulizi kwa hadithi hii—matukio yote matatu yanazungumza kuhusu jinsi ni muhimu kuwa tayari kwa Yesu kuja wakati wowote.</w:t>
      </w:r>
    </w:p>
    <w:p>
      <w:pPr/>
      <w:r>
        <w:rPr>
          <w:lang w:val="sw_KE" w:bidi="sw_KE"/>
        </w:rPr>
      </w:r>
      <w:r>
        <w:rPr>
          <w:lang w:val="sw_KE" w:bidi="sw_KE"/>
        </w:rPr>
        <w:t>Katika tukio la kwanza, Yesu anawakumbusha wanafunzi kuhusu Noa na jinsi Mungu alimwokoa Noa, familia yake, na wanyama wote kutoka mafuriko yaliyofunika dunia. Watu walikuwa wakiishi maisha yao ya kawaida, na hawakuwa tayari kwa mafuriko wakati yalikuja na kuwaangamiza kila mtu. Ni muhimu kukumbuka kwamba watu wakati wa Noa walikuwa wakiishi maisha ya kawaida—kula, kunywa, na kuoana—na Mungu hakuwahukumu kwa sababu shughuli hizi maalum zilikuwa mbaya. Mungu aliwahukumu kwa sababu hawakuwa wakimfuata Mungu. Kumbuka watu hawakuwa wakitarajia mafuriko kuja, kwa hiyo hawakumfuata Mungu. Yesu anataka wanafunzi wake wawe tayari kwa kurudi kwa Mwana wa Mtu kama Noa alivyokuwa tayari kwa mafuriko yatakayokuja.</w:t>
      </w:r>
    </w:p>
    <w:p>
      <w:pPr/>
      <w:r>
        <w:rPr>
          <w:lang w:val="sw_KE" w:bidi="sw_KE"/>
        </w:rPr>
      </w:r>
      <w:r>
        <w:rPr>
          <w:lang w:val="sw_KE" w:bidi="sw_KE"/>
        </w:rPr>
        <w:t>Katika tukio la pili, Yesu anatoa mfano mwingine wa jinsi ujio wa Mwana wa Mtu utakavyokuwa wa ghafla na usiotarajiwa. Yesu anasema itakuwa kama mtu mmoja anachukuliwa akifanya kazi shambani, na mtu mmoja anaachwa nyuma. Mwanamke mmoja atachukuliwa wakati anasaga nafaka kwenye jiwe la kusaga, na mwanamke mmoja ataachwa nyuma. Ni muhimu kukumbuka kwamba wanaume wawili na wanawake wawili wanafanya kazi ya kawaida ya watu wa wakati wa Yesu. Mtu mmoja ataadhibiwa na Mungu, na mmoja ataokolewa.</w:t>
      </w:r>
    </w:p>
    <w:p>
      <w:pPr/>
      <w:r>
        <w:rPr>
          <w:lang w:val="sw_KE" w:bidi="sw_KE"/>
        </w:rPr>
      </w:r>
      <w:r>
        <w:rPr>
          <w:lang w:val="sw_KE" w:bidi="sw_KE"/>
        </w:rPr>
        <w:t>Katika tukio la tatu, Yesu anawakumbusha tena kuwa tayari na kukaa macho. Hawajui ni siku gani Bwana wao atakuja. Ni muhimu kujua kuwa kifungu "lakini jueni jambo hili" kinamaanisha Yesu anakaribia kusema kitu muhimu na anataka wazingatie na kukumbuka.</w:t>
      </w:r>
    </w:p>
    <w:p>
      <w:pPr/>
      <w:r>
        <w:rPr>
          <w:lang w:val="sw_KE" w:bidi="sw_KE"/>
        </w:rPr>
      </w:r>
      <w:r>
        <w:rPr>
          <w:lang w:val="sw_KE" w:bidi="sw_KE"/>
        </w:rPr>
        <w:t>Sitisha hapa na uzungumze kuhusu kile unachosema katika lugha yako unapotaka mtu asikilize kwa makini na kuzingatia maneno yako yafuatayo.</w:t>
      </w:r>
    </w:p>
    <w:p>
      <w:pPr/>
      <w:r>
        <w:rPr>
          <w:lang w:val="sw_KE" w:bidi="sw_KE"/>
        </w:rPr>
      </w:r>
      <w:r>
        <w:rPr>
          <w:lang w:val="sw_KE" w:bidi="sw_KE"/>
        </w:rPr>
        <w:t>Kumbuka kwamba Yesu anasimulia hadithi kuhusu mmiliki wa nyumba na mwizi. Mwizi huivamia nyumba kwa sababu mwenye nyumba hayuko macho na tayari kuilinda nyumba yake. Ikiwa mmiliki alijua ni wakati gani mwizi alikuwa akija, angebaki macho, na mwizi hangeweza kuvunja na kuingia ndani ya nyumba. Jaribu kuonyesha matukio mawili tofauti—moja mmiliki akiwa amelala na mwizi kuivamia nyumba yake, na jingine mmiliki akiwa macho ili mwizi asiweze kuvamia nyumba yake. Kumbuka Yesu anasimulia hadithi hii ili kuwakumbusha wanafunzi tena kuwa macho, kuwa tahadhari, na tayari kwa Mwana wa Mtu kurudi wakati wowote. Hii haimaanishi kwamba wanafunzi hawapaswi kulala kamwe; ina maana wanapaswa kuishi maisha yao ili daima wawe tayari kwa Mwana wa Mtu kurudi.</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Simulizi hili lina matukio matatu.</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Nuhu</w:t>
      </w:r>
    </w:p>
    <w:p>
      <w:pPr>
        <w:pStyle w:val="ListBullet"/>
        <w:spacing w:line="240" w:lineRule="auto"/>
        <w:ind w:left="720"/>
      </w:pPr>
      <w:r>
        <w:rPr>
          <w:lang w:val="sw_KE" w:bidi="sw_KE"/>
        </w:rPr>
      </w:r>
      <w:r>
        <w:rPr>
          <w:lang w:val="sw_KE" w:bidi="sw_KE"/>
        </w:rPr>
        <w:t>Watu wengine wakati wa Noa ambao walikufa wakati wa mafuriko</w:t>
      </w:r>
    </w:p>
    <w:p>
      <w:pPr>
        <w:pStyle w:val="ListBullet"/>
        <w:spacing w:line="240" w:lineRule="auto"/>
        <w:ind w:left="720"/>
      </w:pPr>
      <w:r>
        <w:rPr>
          <w:lang w:val="sw_KE" w:bidi="sw_KE"/>
        </w:rPr>
      </w:r>
      <w:r>
        <w:rPr>
          <w:lang w:val="sw_KE" w:bidi="sw_KE"/>
        </w:rPr>
        <w:t>Wanaume wawili wanaofanya kazi katika shamba</w:t>
      </w:r>
    </w:p>
    <w:p>
      <w:pPr>
        <w:pStyle w:val="ListBullet"/>
        <w:spacing w:line="240" w:lineRule="auto"/>
        <w:ind w:left="720"/>
      </w:pPr>
      <w:r>
        <w:rPr>
          <w:lang w:val="sw_KE" w:bidi="sw_KE"/>
        </w:rPr>
      </w:r>
      <w:r>
        <w:rPr>
          <w:lang w:val="sw_KE" w:bidi="sw_KE"/>
        </w:rPr>
        <w:t>Wanawake wawili wakisaga nafaka katika mawe ya kusaga</w:t>
      </w:r>
    </w:p>
    <w:p>
      <w:pPr>
        <w:pStyle w:val="ListBullet"/>
        <w:spacing w:line="240" w:lineRule="auto"/>
        <w:ind w:left="720"/>
      </w:pPr>
      <w:r>
        <w:rPr>
          <w:lang w:val="sw_KE" w:bidi="sw_KE"/>
        </w:rPr>
      </w:r>
      <w:r>
        <w:rPr>
          <w:lang w:val="sw_KE" w:bidi="sw_KE"/>
        </w:rPr>
        <w:t>Mmiliki wa nyumba</w:t>
      </w:r>
    </w:p>
    <w:p>
      <w:pPr>
        <w:pStyle w:val="ListBullet"/>
        <w:spacing w:line="240" w:lineRule="auto"/>
        <w:ind w:left="720"/>
      </w:pPr>
      <w:r>
        <w:rPr>
          <w:lang w:val="sw_KE" w:bidi="sw_KE"/>
        </w:rPr>
      </w:r>
      <w:r>
        <w:rPr>
          <w:lang w:val="sw_KE" w:bidi="sw_KE"/>
        </w:rPr>
        <w:t>Mwizi</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Mara ya pili timu inapoigiza hadithi hii, sitisha katika sehemu fulani.</w:t>
      </w:r>
    </w:p>
    <w:p>
      <w:pPr/>
      <w:r>
        <w:rPr>
          <w:lang w:val="sw_KE" w:bidi="sw_KE"/>
        </w:rPr>
      </w:r>
      <w:r>
        <w:rPr>
          <w:lang w:val="sw_KE" w:bidi="sw_KE"/>
        </w:rPr>
        <w:t>Katika tukio la kwanza, Yesu anaketi kwenye Mlima wa Mizeituni na kufundisha wanafunzi wake. Yesu anawaambia hakuna mtu isipokuwa Mungu anajua wakati siku ya hukumu na kurudi kwa Mwana wa Mtu anakuja. Hata malaika wa Mungu au Mwana—Yesu mwenyewe—hajui.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"Unahisi vipi?" Unaweza kusikia mambo kama, "Nimechanganyikiwa kuhusu jinsi Yesu mwenyewe hajui wakati atarudi," "Ninajiuliza kwa nini Mungu hatatuambia wakati haya yote yataatokea," na "Ninatumaini kwamba yatatokea hivi karibuni."</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anawakumbusha wanafunzi kuhusu Noa na mafuriko. Watu wakati wa Noa walikuwa wakiishi maisha ya kawaida. Mungu alipeleka mafuriko, na wote waliharibiwa. Hakuna mtu yeyote ambaye alikuwa tayari na hakuna yeyote kati yao alitarajia mafuriko kuja. Mungu alimwokoa Noa, familia yake, na wanyama wote kwenye safina.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Noa, "Unahisi vipi?" Unaweza kusikia mambo kama, "Nina huzuni kwamba watu hawakuwa wakitarajia hii," "Ninafurahi kwamba Mungu alinikomboa mimi na familia yangu katika safina," na "Nina tumaini kwa mwanzo mpya wakati maji yanaondoka."</w:t>
      </w:r>
    </w:p>
    <w:p>
      <w:pPr>
        <w:pStyle w:val="ListBullet"/>
        <w:spacing w:line="240" w:lineRule="auto"/>
        <w:ind w:left="720"/>
      </w:pPr>
      <w:r>
        <w:rPr>
          <w:lang w:val="sw_KE" w:bidi="sw_KE"/>
        </w:rPr>
      </w:r>
      <w:r>
        <w:rPr>
          <w:lang w:val="sw_KE" w:bidi="sw_KE"/>
        </w:rPr>
        <w:t>Pia, waulize waigizaji wanaoigiza watu wakati wa Noa, "Mnahisi vipi?" Unaweza kusikia mambo kama, "Ninaishi maisha yangu ya kawaida na ninafurahia kile ninachonacho," "Ninajiuliza kwa nini Mungu angetuma mafuriko," na "Siko tayari kwa hukumu ya Mungu."</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anasema kuja kwa Mwana wa Mtu kutakuwa kama tu katika wakati wa Noa. Mwana wa Mtu atakuja bila kutarajiwa, na watu wengi hawatakuwa tayari, kama vile watu wengi hawakuwa tayari kwa mafuriko ambayo Mungu alituma.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"Unahisi vipi?" Unaweza kusikia mambo kama, "Ninafurahi kwamba tunajua kuhusu kurudi kwa Mwana wa Mtu," "Ninatumaini tunaweza kuwa tayari kwa kurudi kwake," na "Nina huzuni kwamba watu wengi hawatakuwa tayari."</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Kisha, Yesu anasema kuja kwa Mwana wa Mtu kutakuwa kama wanaume wawili wanaofanya kazi katika shamba au wanawake wawili wakisaga nafaka katika jiwe la kusaga. Mungu atamchukua mtu mmoja mbali, na mtu mwingine ataachwa katika shamba. Mungu atamchukua mwanamke mmoja mbali, na mwanamke mwingine ataachwa katika mawe ya kusaga.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"Unahisi vipi?" Unaweza kusikia mambo kama, "Ni mwanaume gani na mwanamke gani waliokolewa na Mungu na ni nani walihukumiwa na Mungu?" "Nina tumaini kwamba ninaweza kuishi maisha yangu nikiwa tayari kwa Mwana wa Mtu kurudi," na "Ninajiuliza wakati hii itatokea."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anasema wanafunzi wanahitaji daima kuwa tayari na kusubiri Mwana wa Mtu kurudi. Ikiwa mmiliki wa nyumba analala hatarajii mwizi kuja na mwizi anaweza kuvamia nyumba hii na kuiba kitu.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mmiliki, "Unahisi vipi?" Unaweza kusikia maneno kama, “Siko tayari mwizi aje nyumbani kwangu,” “Ninapata usingizi na nimeridhika na maisha yangu,” na “Ninajihisi salama.”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Ikiwa mmiliki anajua wakati mwizi atakuja, anaweza kujiandaa na kuwa tayari kwa mwizi. Mwizi hataweza kuvamia nyumba yake. Yesu anasema wanafunzi wanahitaji kuwa tayari kwa kurudi kwa Mwana wa Mtu kama vile mmiliki yuko tayari kwa mwizi wakati wowote.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mmiliki, "Unahisi vipi?" Unaweza kusikia mambo kama, "Nimejiandaa kwa mwizi kuja wakati huu," "Niko macho na tayari kumkamata mwizi," na "Hakika nitaweza kumkamata mwizi."</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Yesu anasema hata </w:t>
      </w:r>
      <w:r>
        <w:rPr>
          <w:b/>
          <w:lang w:val="sw_KE" w:bidi="sw_KE"/>
        </w:rPr>
        <w:t>malaika</w:t>
      </w:r>
      <w:r>
        <w:rPr>
          <w:lang w:val="sw_KE" w:bidi="sw_KE"/>
        </w:rPr>
        <w:t xml:space="preserve"> katika </w:t>
      </w:r>
      <w:r>
        <w:rPr>
          <w:b/>
          <w:lang w:val="sw_KE" w:bidi="sw_KE"/>
        </w:rPr>
        <w:t>mbinguni</w:t>
      </w:r>
      <w:r>
        <w:rPr>
          <w:lang w:val="sw_KE" w:bidi="sw_KE"/>
        </w:rPr>
        <w:t xml:space="preserve"> hawajui wakati siku ya hukumu ya Mungu itakuja.</w:t>
      </w:r>
    </w:p>
    <w:p>
      <w:pPr/>
      <w:r>
        <w:rPr>
          <w:lang w:val="sw_KE" w:bidi="sw_KE"/>
        </w:rPr>
      </w:r>
      <w:r>
        <w:rPr>
          <w:b/>
          <w:lang w:val="sw_KE" w:bidi="sw_KE"/>
        </w:rPr>
        <w:t>Malaika</w:t>
      </w:r>
      <w:r>
        <w:rPr>
          <w:lang w:val="sw_KE" w:bidi="sw_KE"/>
        </w:rPr>
        <w:t xml:space="preserve"> ni wajumbe wa Mungu. Tafsiri malaika sawa kama katika simulizi za awali na tazama Faharasa Kuu kwa maelezo zaidi kuhusu </w:t>
      </w:r>
      <w:r>
        <w:rPr>
          <w:b/>
          <w:lang w:val="sw_KE" w:bidi="sw_KE"/>
        </w:rPr>
        <w:t>malaika</w:t>
      </w:r>
      <w:r>
        <w:rPr>
          <w:lang w:val="sw_KE" w:bidi="sw_KE"/>
        </w:rPr>
        <w:t>.</w:t>
      </w:r>
    </w:p>
    <w:p>
      <w:pPr/>
      <w:r>
        <w:rPr>
          <w:lang w:val="sw_KE" w:bidi="sw_KE"/>
        </w:rPr>
      </w:r>
      <w:r>
        <w:rPr>
          <w:b/>
          <w:lang w:val="sw_KE" w:bidi="sw_KE"/>
        </w:rPr>
        <w:t>Mbinguni</w:t>
      </w:r>
      <w:r>
        <w:rPr>
          <w:lang w:val="sw_KE" w:bidi="sw_KE"/>
        </w:rPr>
        <w:t xml:space="preserve"> inaweza kurejelea anga, au kwa mahali ambapo Mungu na malaika wake wanaishi, kulingana na muktadha. Katika muktadha huu, mbinguni inamaanisha mahali ambapo Mungu na malaika wake wanaishi. Tazama Faharasa Kuu kwa maelezo zaidi kuhusu </w:t>
      </w:r>
      <w:r>
        <w:rPr>
          <w:b/>
          <w:lang w:val="sw_KE" w:bidi="sw_KE"/>
        </w:rPr>
        <w:t>mbinguni</w:t>
      </w:r>
      <w:r>
        <w:rPr>
          <w:lang w:val="sw_KE" w:bidi="sw_KE"/>
        </w:rPr>
        <w:t>.</w:t>
      </w:r>
    </w:p>
    <w:p>
      <w:pPr/>
      <w:r>
        <w:rPr>
          <w:lang w:val="sw_KE" w:bidi="sw_KE"/>
        </w:rPr>
      </w:r>
      <w:r>
        <w:rPr>
          <w:lang w:val="sw_KE" w:bidi="sw_KE"/>
        </w:rPr>
        <w:t xml:space="preserve">Yesu anasema </w:t>
      </w:r>
      <w:r>
        <w:rPr>
          <w:b/>
          <w:lang w:val="sw_KE" w:bidi="sw_KE"/>
        </w:rPr>
        <w:t>Mwana</w:t>
      </w:r>
      <w:r>
        <w:rPr>
          <w:lang w:val="sw_KE" w:bidi="sw_KE"/>
        </w:rPr>
        <w:t xml:space="preserve"> pia hajui wakati siku ya hukumu ya Mungu na kurudi kwa Mwana wa Mtu vitakuja. Yesu anazungumza kuhusu yeye mwenyewe kama Mwana. Ni sawa na kujiita </w:t>
      </w:r>
      <w:r>
        <w:rPr>
          <w:b/>
          <w:lang w:val="sw_KE" w:bidi="sw_KE"/>
        </w:rPr>
        <w:t>Mwana wa Mtu</w:t>
      </w:r>
      <w:r>
        <w:rPr>
          <w:lang w:val="sw_KE" w:bidi="sw_KE"/>
        </w:rPr>
        <w:t xml:space="preserve">. Tafsiri Mwana wa Mtu sawa na katika simulizi za awali, na angalia Faharasa Kuu kwa ufafanuzi kamili zaidi wa kifungu </w:t>
      </w:r>
      <w:r>
        <w:rPr>
          <w:b/>
          <w:lang w:val="sw_KE" w:bidi="sw_KE"/>
        </w:rPr>
        <w:t>Mwana wa Mtu</w:t>
      </w:r>
      <w:r>
        <w:rPr>
          <w:lang w:val="sw_KE" w:bidi="sw_KE"/>
        </w:rPr>
        <w:t>.</w:t>
      </w:r>
    </w:p>
    <w:p>
      <w:pPr/>
      <w:r>
        <w:rPr>
          <w:lang w:val="sw_KE" w:bidi="sw_KE"/>
        </w:rPr>
      </w:r>
      <w:r>
        <w:rPr>
          <w:lang w:val="sw_KE" w:bidi="sw_KE"/>
        </w:rPr>
        <w:t xml:space="preserve">Yesu anasema tu </w:t>
      </w:r>
      <w:r>
        <w:rPr>
          <w:b/>
          <w:lang w:val="sw_KE" w:bidi="sw_KE"/>
        </w:rPr>
        <w:t>Baba</w:t>
      </w:r>
      <w:r>
        <w:rPr>
          <w:lang w:val="sw_KE" w:bidi="sw_KE"/>
        </w:rPr>
        <w:t xml:space="preserve"> Mungu katika mbinguni ndiye anajua wakati haya yote yatatokea. Yesu anamwita Mungu Baba kwa sababu Mungu aliumba watu wake na kuwatunza kama baba anavyowajali watoto wake.</w:t>
      </w:r>
    </w:p>
    <w:p>
      <w:pPr/>
      <w:r>
        <w:rPr>
          <w:lang w:val="sw_KE" w:bidi="sw_KE"/>
        </w:rPr>
      </w:r>
      <w:r>
        <w:rPr>
          <w:b/>
          <w:lang w:val="sw_KE" w:bidi="sw_KE"/>
        </w:rPr>
        <w:t>Noa</w:t>
      </w:r>
      <w:r>
        <w:rPr>
          <w:lang w:val="sw_KE" w:bidi="sw_KE"/>
        </w:rPr>
        <w:t xml:space="preserve"> aliishi maelfu ya miaka kabla ya wakati wa Yesu. Noa alikuwa mtu mwenye haki ambaye alimtii Mungu na kujenga safina, mashua ya mbao, ili familia yote yake na wanyama wengi waweze kuokolewa kutoka kwa mafuriko. Noa, familia yake, na wanyama wote walikwenda ndani ya safina, na ilinyesha mvua kwa siku arobaini na usiku. Watu wote duniani walikufa wakati wa mafuriko. Noa aliokolewa na Mungu, na baadaye Noa, familia yake, na wanyama walitoka kwenye safina. Mungu alimwahidi Noa kwamba hataigharikisha tena dunia kwa gharika kama ile. Watu wote wa dunia baada ya hapo walikuwa uzao wa Noa na wana wake.</w:t>
      </w:r>
    </w:p>
    <w:p>
      <w:pPr/>
      <w:r>
        <w:rPr>
          <w:lang w:val="sw_KE" w:bidi="sw_KE"/>
        </w:rPr>
      </w:r>
      <w:r>
        <w:rPr>
          <w:lang w:val="sw_KE" w:bidi="sw_KE"/>
        </w:rPr>
        <w:t>Sitisha na uonyeshe picha ya safina tena ikiwa inahitajika.</w:t>
      </w:r>
    </w:p>
    <w:p>
      <w:pPr/>
      <w:r>
        <w:rPr>
          <w:lang w:val="sw_KE" w:bidi="sw_KE"/>
        </w:rPr>
      </w:r>
      <w:r>
        <w:rPr>
          <w:lang w:val="sw_KE" w:bidi="sw_KE"/>
        </w:rPr>
        <w:t xml:space="preserve">Yesu anasema wanafunzi wake wanapaswa kusubiri na kumwangalia </w:t>
      </w:r>
      <w:r>
        <w:rPr>
          <w:b/>
          <w:lang w:val="sw_KE" w:bidi="sw_KE"/>
        </w:rPr>
        <w:t>bwana</w:t>
      </w:r>
      <w:r>
        <w:rPr>
          <w:lang w:val="sw_KE" w:bidi="sw_KE"/>
        </w:rPr>
        <w:t xml:space="preserve"> wao kurudi. Yesu anazungumza kuhusu yeye mwenyewe. </w:t>
      </w:r>
      <w:r>
        <w:rPr>
          <w:b/>
          <w:lang w:val="sw_KE" w:bidi="sw_KE"/>
        </w:rPr>
        <w:t>Bwana</w:t>
      </w:r>
      <w:r>
        <w:rPr>
          <w:lang w:val="sw_KE" w:bidi="sw_KE"/>
        </w:rPr>
        <w:t xml:space="preserve"> anamaanisha bwana, mmiliki, au mtu mwenye mamlaka. Watu walitumia bwana kama neno la heshima, ili kuzungumza kuhusu Mungu, na kumwita Yesu. Katika hadithi hii, neno "bwana" linatumiwa kuonyesha kwamba Yesu ni bwana wa wanafunzi, na kwa sababu Yesu ifuatayo anasimulia hadithi kuhusu mmiliki wa nyumba. Tafsiri Bwana kama vile katika simulizi za awali na ona Faharasa Kuu kwa ufafanuzi kamili zaidi wa neno </w:t>
      </w:r>
      <w:r>
        <w:rPr>
          <w:b/>
          <w:lang w:val="sw_KE" w:bidi="sw_KE"/>
        </w:rPr>
        <w:t>bwana</w:t>
      </w:r>
      <w:r>
        <w:rPr>
          <w:lang w:val="sw_KE" w:bidi="sw_KE"/>
        </w:rPr>
        <w:t>.</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24:45–51</w:t>
      </w:r>
      <w:r>
        <w:rPr>
          <w:lang w:val="sw_KE" w:bidi="sw_KE"/>
        </w:rPr>
      </w:r>
    </w:p>
    <w:p>
      <w:pPr>
        <w:pStyle w:val="Heading3"/>
      </w:pPr>
      <w:r>
        <w:rPr>
          <w:lang w:val="sw_KE" w:bidi="sw_KE"/>
        </w:rPr>
        <w:t>Sikiliza na Moyo</w:t>
      </w:r>
    </w:p>
    <w:p>
      <w:pPr/>
      <w:r>
        <w:rPr>
          <w:lang w:val="sw_KE" w:bidi="sw_KE"/>
        </w:rPr>
      </w:r>
      <w:r>
        <w:rPr>
          <w:lang w:val="sw_KE" w:bidi="sw_KE"/>
        </w:rPr>
        <w:t>Sikiliza Mathayo 24:45–51 na utie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Yesu yuko katikati ya mafundisho ya muda mrefu kwa wanafunzi wake. Yesu anatoa mafundisho haya kwenye Mlima wa Mizeituni. Yesu amekuwa akifundisha kuhusu ishara ya kuja kwa Yesu na mwisho wa dunia. Aliwasimulia hadithi tatu kuhusu jinsi wanafunzi wanavyohitaji kuwa tayari daima kwa kurudi kwa Yesu. Sasa, Yesu anasimulia mfano, au hadithi fupi, kuhusu mtumishi na bwana wake. Hadithi hii pia inaonyesha jinsi ilivyo muhimu kuwa tayari kwa kurudi kwa Yesu.</w:t>
      </w:r>
    </w:p>
    <w:p>
      <w:pPr/>
      <w:r>
        <w:rPr>
          <w:lang w:val="sw_KE" w:bidi="sw_KE"/>
        </w:rPr>
      </w:r>
      <w:r>
        <w:rPr>
          <w:lang w:val="sw_KE" w:bidi="sw_KE"/>
        </w:rPr>
        <w:t>Sitisha na uonyeshe timu yako picha ya Mlima wa Mizeituni tena ikiwa inahitajika.</w:t>
      </w:r>
    </w:p>
    <w:p>
      <w:pPr/>
      <w:r>
        <w:rPr>
          <w:lang w:val="sw_KE" w:bidi="sw_KE"/>
        </w:rPr>
      </w:r>
      <w:r>
        <w:rPr>
          <w:lang w:val="sw_KE" w:bidi="sw_KE"/>
        </w:rPr>
        <w:t>Yesu anaanza mfano kwa swali, lakini hataki jibu la swali hili. Yesu anauliza "Ni nani basi aliye mtumishi mwaminifu na mwenye hekima..." ili kuanzisha mfano wake. Katika hadithi hii, Yesu anazungumza kuhusu njia mbili tofauti ambazo watumishi wanatenda. Inawezekana hadithi ni kuhusu mtumishi mmoja ambaye kwanza ni mzuri na kisha anakuwa mwovu. Au, hadithi inaweza kuwa kuhusu watumishi wawili tofauti. Kwa njia yoyote, ujumbe ni wazi kwamba bwana atamlipa mtumishi ambaye ni mwaminifu na aliyejiandaa kwa kurudi kwa bwana wake. Bwana atamwadhibu mtumishi ambaye si mwaminifu na ambaye hajajiandaa kwa kurudi kwa bwana wake.</w:t>
      </w:r>
    </w:p>
    <w:p>
      <w:pPr/>
      <w:r>
        <w:rPr>
          <w:lang w:val="sw_KE" w:bidi="sw_KE"/>
        </w:rPr>
      </w:r>
      <w:r>
        <w:rPr>
          <w:lang w:val="sw_KE" w:bidi="sw_KE"/>
        </w:rPr>
        <w:t>Sitisha hapa na mzungumze kuhusu jinsi mnavyoanzisha hadithi katika utamaduni wenu. Je, kuna kifungu maalum au njia ya kuonyesha kwamba unaanza hadithi?</w:t>
      </w:r>
    </w:p>
    <w:p>
      <w:pPr/>
      <w:r>
        <w:rPr>
          <w:lang w:val="sw_KE" w:bidi="sw_KE"/>
        </w:rPr>
      </w:r>
      <w:r>
        <w:rPr>
          <w:lang w:val="sw_KE" w:bidi="sw_KE"/>
        </w:rPr>
        <w:t>Katika wakati wa Yesu, ilikuwa jambo la kawaida kwa bwana, au mmiliki, wa kaya tajiri kumweka mmoja wa watumishi wake waaminifu kuwa msimamizi ikiwa bwana huyo angesafiri. Kaya ilijumuisha watumishi wote ambao walifanya kazi kwa bwana mmoja. Mtumishi mwaminifu alikuwa na jukumu la kutunza watumishi wengine, na pia kuwapa watumishi wengine posho yao ya chakula. Kwa kawaida, bwana aliwapa watumishi wake kiasi maalumu cha nafaka au chakula kila siku, kila wiki, au kila mwezi.</w:t>
      </w:r>
    </w:p>
    <w:p>
      <w:pPr/>
      <w:r>
        <w:rPr>
          <w:lang w:val="sw_KE" w:bidi="sw_KE"/>
        </w:rPr>
      </w:r>
      <w:r>
        <w:rPr>
          <w:lang w:val="sw_KE" w:bidi="sw_KE"/>
        </w:rPr>
        <w:t>Sitisha hapa na uzungumze kuhusu wakati mwajiri au bosi alikupa au kumpa mtu unayemjua majukumu zaidi walipokuwa mbali au hawapo kazini. Majukumu yako ya ziada yalikuwa nini? Ulishughulikiaje majukumu ya ziada?</w:t>
      </w:r>
    </w:p>
    <w:p>
      <w:pPr/>
      <w:r>
        <w:rPr>
          <w:lang w:val="sw_KE" w:bidi="sw_KE"/>
        </w:rPr>
      </w:r>
      <w:r>
        <w:rPr>
          <w:lang w:val="sw_KE" w:bidi="sw_KE"/>
        </w:rPr>
        <w:t>Katika sehemu ya kwanza ya hadithi, Yesu anaelezea mtumishi mwaminifu na mwenye hekima. Mtumishi huyu ni mtu ambaye ni mwaminifu, mtiifu, na anayeaminika. Bwana anajua anaweza kumpa mtumishi huyu kazi ya kufanya, na mtumishi atafanya kazi hiyo vizuri. Bwana alimweka mtumishi mwaminifu kuwa msimamizi wa watumishi wengine, na mtumishi mwaminifu na mwenye hekima aliwapa watumishi wengine chakula chao kwa wakati sahihi.</w:t>
      </w:r>
    </w:p>
    <w:p>
      <w:pPr/>
      <w:r>
        <w:rPr>
          <w:lang w:val="sw_KE" w:bidi="sw_KE"/>
        </w:rPr>
      </w:r>
      <w:r>
        <w:rPr>
          <w:lang w:val="sw_KE" w:bidi="sw_KE"/>
        </w:rPr>
        <w:t>Yesu anasema mtumishi huyu mwaminifu atabarikiwa, au atafurahi, kwa sababu bwana atarudi na kuona kwamba mtumishi alifanya vizuri. Kifungu "heri ni mtumishi" kilikuwa mwanzo wa msemo wa kawaida wakati wa Yesu. Bwana atampa mtumishi mwaminifu tuzo kwa kutekeleza wajibu wake wakati bwana alikuwa ameondoka. Sasa, Yesu anasema jambo la muhimu sana: Bwana atampa mtumishi huyo mwaminifu madaraka juu ya mali yake yote.</w:t>
      </w:r>
    </w:p>
    <w:p>
      <w:pPr/>
      <w:r>
        <w:rPr>
          <w:lang w:val="sw_KE" w:bidi="sw_KE"/>
        </w:rPr>
      </w:r>
      <w:r>
        <w:rPr>
          <w:lang w:val="sw_KE" w:bidi="sw_KE"/>
        </w:rPr>
        <w:t>Kisha, Yesu anaeleza yale yatakayotokea ikiwa mtumishi huyo atageuka kuwa mwovu, au kama mtumishi mwovu ndiye aliyepewa mamlaka. Bwana alimweka mtumishi mwovu kuwa msimamizi wa watumishi wengine, lakini mtumishi huyu mwovu hafanyi mema kama mtumishi mwaminifu. Mtumishi mwovu anajisemea moyoni mwake kwamba bwana hatakuwa nyumbani kwa muda mrefu, kwa hiyo anaacha kutunza watumishi wengine au majukumu yake mwenyewe. Mtumishi mwovu anawapiga watumishi wengine, ikimaanisha anawatendea vibaya. Pia anakula na kunywa na walevi, au watu ambao wanalewa kutokana na pombe. Hii pengine inamaanisha kuwa mtumishi mwovu analewa pia. Kwa ujumla, mtumishi mwovu hawajali watumishi wengine, na hata anawatendea vibaya na kupuuza majukumu yake mwenyewe.</w:t>
      </w:r>
    </w:p>
    <w:p>
      <w:pPr/>
      <w:r>
        <w:rPr>
          <w:lang w:val="sw_KE" w:bidi="sw_KE"/>
        </w:rPr>
      </w:r>
      <w:r>
        <w:rPr>
          <w:lang w:val="sw_KE" w:bidi="sw_KE"/>
        </w:rPr>
        <w:t>Yesu anasema kwamba bwana atarudi na kumwadhibu mtumishi mwovu. Bwana atarudi siku na saa ambayo yule mtumishi mwovu hamtarajii. Bwana atamwadhibu vikali mtumishi mwovu. Katika lugha ya asili, inasema bwana "atamkata vipande vipande." Wakati wa Yesu, wakati mwingine mamlaka walimwadhibu mtu kwa kumkata vipande viwili au zaidi kwa upanga au msumeno. Inawezekana Yesu anamaanisha kwamba bwana angemkata kihalisi mtumishi mwovu vipande vipande, au inaweza kumaanisha kwamba bwana atamwadhibu sana mtumishi mwovu.</w:t>
      </w:r>
    </w:p>
    <w:p>
      <w:pPr/>
      <w:r>
        <w:rPr>
          <w:lang w:val="sw_KE" w:bidi="sw_KE"/>
        </w:rPr>
      </w:r>
      <w:r>
        <w:rPr>
          <w:lang w:val="sw_KE" w:bidi="sw_KE"/>
        </w:rPr>
        <w:t>Sitisha hapa na uzungumze kuhusu kile kinachotokea katika utamaduni wako wakati mtu anapoajiriwa kwa kazi, lakini hafanyi kazi yake. Ni aina gani za adhabu au matokeo ambayo mtu huyu angepata kutoka kwa mwajiri au bosi wake?</w:t>
      </w:r>
    </w:p>
    <w:p>
      <w:pPr/>
      <w:r>
        <w:rPr>
          <w:lang w:val="sw_KE" w:bidi="sw_KE"/>
        </w:rPr>
      </w:r>
      <w:r>
        <w:rPr>
          <w:lang w:val="sw_KE" w:bidi="sw_KE"/>
        </w:rPr>
        <w:t>Yesu anasema bwana atamtendea mtumishi mwovu kwa njia sawa na anavyowatendea wanafiki. Yesu amewahi kuzungumza kuhusu wanafiki hapo awali katika mafundisho yake kwa wanafunzi. Wanafiki wanataka watu wengine wawasifie kwa kutoa fedha kwa maskini, kufunga, au kuomba. Yesu aliwaambia wanafunzi kwamba Mungu hatawapa thawabu wanafiki.</w:t>
      </w:r>
    </w:p>
    <w:p>
      <w:pPr/>
      <w:r>
        <w:rPr>
          <w:lang w:val="sw_KE" w:bidi="sw_KE"/>
        </w:rPr>
      </w:r>
      <w:r>
        <w:rPr>
          <w:lang w:val="sw_KE" w:bidi="sw_KE"/>
        </w:rPr>
        <w:t>Yesu pia anasema kutakuwa na "kulia na kusaga meno" katika mahali ambapo Mungu anawahukumu wanafiki. Kulia ni kilio kikubwa ambacho watu hutoa wanapokuwa na majonzi au huzuni. Kusaga meno kunamaanisha kusaga meno yako kwa sababu ya maumivu, hasira, au uchungu. Yesu ametumia kifungu hiki katika maeneo mengine ili kuzungumza kuhusu watu ambao wametengana milele na Mungu, na jinsi watu hawa watakuwa wamejaa majonzi, maumivu, na huzuni.</w:t>
      </w:r>
    </w:p>
    <w:p>
      <w:pPr/>
      <w:r>
        <w:rPr>
          <w:lang w:val="sw_KE" w:bidi="sw_KE"/>
        </w:rPr>
      </w:r>
      <w:r>
        <w:rPr>
          <w:lang w:val="sw_KE" w:bidi="sw_KE"/>
        </w:rPr>
        <w:t>Yesu anataka wanafunzi wawe kama mtumishi mwaminifu na mwenye hekima ambaye amejiandaa kwa kurudi kwa bwana wake. Bwana atamwadhibu mtumishi mwovu ambaye hayuko tayari kwa bwana wake kurudi. Yesu anasimulia hadithi ili kuwakumbusha wanafunzi kuwa tayari kwa Yesu kurudi. Yesu pia anawaonya kuhusu hatari ya kutokuwa tayari kwa kurudi kwake.</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mawili.</w:t>
      </w:r>
    </w:p>
    <w:p>
      <w:pPr/>
      <w:r>
        <w:rPr>
          <w:lang w:val="sw_KE" w:bidi="sw_KE"/>
        </w:rPr>
      </w:r>
      <w:r>
        <w:rPr>
          <w:b/>
          <w:lang w:val="sw_KE" w:bidi="sw_KE"/>
        </w:rPr>
        <w:t>Tukio la kwanza:</w:t>
      </w:r>
      <w:r>
        <w:rPr>
          <w:lang w:val="sw_KE" w:bidi="sw_KE"/>
        </w:rPr>
        <w:t xml:space="preserve"> Yesu anasema kuhusu mtumishi mwaminifu na mwenye hekima ambaye anafanya kazi yake vizuri wakati bwana yuko mbali na nyumbani. Bwana humpa thawabu mtumishi mwaminifu wakati bwana anaporejea.</w:t>
      </w:r>
    </w:p>
    <w:p>
      <w:pPr/>
      <w:r>
        <w:rPr>
          <w:lang w:val="sw_KE" w:bidi="sw_KE"/>
        </w:rPr>
      </w:r>
      <w:r>
        <w:rPr>
          <w:b/>
          <w:lang w:val="sw_KE" w:bidi="sw_KE"/>
        </w:rPr>
        <w:t>Tukio la pili:</w:t>
      </w:r>
      <w:r>
        <w:rPr>
          <w:lang w:val="sw_KE" w:bidi="sw_KE"/>
        </w:rPr>
        <w:t xml:space="preserve"> Yesu anasema kuhusu mtumishi mwovu ambaye hafanyi kazi yake vizuri wakati bwana yuko mbali na nyumbani. Bwana anamwadhibu mtumishi mwovu wakati bwana anarudi.</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Bwana</w:t>
      </w:r>
    </w:p>
    <w:p>
      <w:pPr>
        <w:pStyle w:val="ListBullet"/>
        <w:spacing w:line="240" w:lineRule="auto"/>
        <w:ind w:left="720"/>
      </w:pPr>
      <w:r>
        <w:rPr>
          <w:lang w:val="sw_KE" w:bidi="sw_KE"/>
        </w:rPr>
      </w:r>
      <w:r>
        <w:rPr>
          <w:lang w:val="sw_KE" w:bidi="sw_KE"/>
        </w:rPr>
        <w:t>Mtumishi mwaminifu na mwenye hekima</w:t>
      </w:r>
    </w:p>
    <w:p>
      <w:pPr>
        <w:pStyle w:val="ListBullet"/>
        <w:spacing w:line="240" w:lineRule="auto"/>
        <w:ind w:left="720"/>
      </w:pPr>
      <w:r>
        <w:rPr>
          <w:lang w:val="sw_KE" w:bidi="sw_KE"/>
        </w:rPr>
      </w:r>
      <w:r>
        <w:rPr>
          <w:lang w:val="sw_KE" w:bidi="sw_KE"/>
        </w:rPr>
        <w:t>Watumishi wengine</w:t>
      </w:r>
    </w:p>
    <w:p>
      <w:pPr>
        <w:pStyle w:val="ListBullet"/>
        <w:spacing w:line="240" w:lineRule="auto"/>
        <w:ind w:left="720"/>
      </w:pPr>
      <w:r>
        <w:rPr>
          <w:lang w:val="sw_KE" w:bidi="sw_KE"/>
        </w:rPr>
      </w:r>
      <w:r>
        <w:rPr>
          <w:lang w:val="sw_KE" w:bidi="sw_KE"/>
        </w:rPr>
        <w:t>Mtumishi mwovu</w:t>
      </w:r>
    </w:p>
    <w:p>
      <w:pPr>
        <w:pStyle w:val="ListBullet"/>
        <w:spacing w:line="240" w:lineRule="auto"/>
        <w:ind w:left="720"/>
      </w:pPr>
      <w:r>
        <w:rPr>
          <w:lang w:val="sw_KE" w:bidi="sw_KE"/>
        </w:rPr>
      </w:r>
      <w:r>
        <w:rPr>
          <w:lang w:val="sw_KE" w:bidi="sw_KE"/>
        </w:rPr>
        <w:t>Walevi</w:t>
      </w:r>
    </w:p>
    <w:p>
      <w:pPr>
        <w:pStyle w:val="ListBullet"/>
        <w:spacing w:line="240" w:lineRule="auto"/>
        <w:ind w:left="720"/>
      </w:pPr>
      <w:r>
        <w:rPr>
          <w:lang w:val="sw_KE" w:bidi="sw_KE"/>
        </w:rPr>
      </w:r>
      <w:r>
        <w:rPr>
          <w:lang w:val="sw_KE" w:bidi="sw_KE"/>
        </w:rPr>
        <w:t>Wanafiki</w:t>
      </w:r>
    </w:p>
    <w:p>
      <w:pPr/>
      <w:r>
        <w:rPr>
          <w:lang w:val="sw_KE" w:bidi="sw_KE"/>
        </w:rPr>
      </w:r>
      <w:r>
        <w:rPr>
          <w:lang w:val="sw_KE" w:bidi="sw_KE"/>
        </w:rPr>
        <w:t>Katika kipindi hiki, uwe na ubao wa kikundi cha hadithi, kuchora au kutumia aina fulani ya nyenzo (vitu ambavyo unaweza kusonga kote kama vile mawe, vijiti au vinyago vya watoto) ili kupata taswira ya hadithi na vitendo vyake.</w:t>
      </w:r>
    </w:p>
    <w:p>
      <w:pPr/>
      <w:r>
        <w:rPr>
          <w:lang w:val="sw_KE" w:bidi="sw_KE"/>
        </w:rPr>
      </w:r>
      <w:r>
        <w:rPr>
          <w:lang w:val="sw_KE" w:bidi="sw_KE"/>
        </w:rPr>
        <w:t>Ni muhimu kukumbuka kwamba Yesu bado anafundisha wanafunzi wake kwenye Mlima wa Mizeituni. Amekuwa akiwafundisha kuhusu ishara za kuja kwa Yesu na mwisho wa dunia. Aliwaambia hadithi tatu kuhusu Nuhu, wanaume wawili wanaofanya kazi shambani na wanawake wawili wanaofanya kazi kwenye jiwe la kusaga, na kuhusu mwizi anayeiba kitu kutoka nyumbani. Hadithi hizo zote zilikuwa za kuwaambia wanafunzi jinsi ilivyo muhimu kuwa tayari kwa kurudi kwa Yesu.</w:t>
      </w:r>
    </w:p>
    <w:p>
      <w:pPr/>
      <w:r>
        <w:rPr>
          <w:lang w:val="sw_KE" w:bidi="sw_KE"/>
        </w:rPr>
      </w:r>
      <w:r>
        <w:rPr>
          <w:lang w:val="sw_KE" w:bidi="sw_KE"/>
        </w:rPr>
        <w:t>Yesu anaendelea na mada sawa katika tukio la kwanza la hadithi hii. Yesu anataka wanafunzi wawe tayari kwa kurudi kwa Yesu. Yesu anaanza hadithi kwa swali refu. Yesu anawauliza ni nani mtumishi mwaminifu na mwenye hekima ambaye amewekwa kusimamia wakati bwana wake hayupo? Anatambulisha hadithi na kuwaomba wanafunzi wafikirie jinsi mtumishi mwaminifu na mwenye hekima alivyo katika hadithi hii. Hatarajii jibu la swali hili.</w:t>
      </w:r>
    </w:p>
    <w:p>
      <w:pPr/>
      <w:r>
        <w:rPr>
          <w:lang w:val="sw_KE" w:bidi="sw_KE"/>
        </w:rPr>
      </w:r>
      <w:r>
        <w:rPr>
          <w:lang w:val="sw_KE" w:bidi="sw_KE"/>
        </w:rPr>
        <w:t>Sitisha hapa na ujadili na timu yako jinsi ungetafsiri hii. Je, ungetumia swali, au aina nyingine ya taarifa?</w:t>
      </w:r>
    </w:p>
    <w:p>
      <w:pPr/>
      <w:r>
        <w:rPr>
          <w:lang w:val="sw_KE" w:bidi="sw_KE"/>
        </w:rPr>
      </w:r>
      <w:r>
        <w:rPr>
          <w:lang w:val="sw_KE" w:bidi="sw_KE"/>
        </w:rPr>
        <w:t>Katika tukio la kwanza, Yesu anaelezea mtumishi mwaminifu ambaye anawapa watumishi wengine chakula chao kwa wakati unaofaa. Bwana yuko mbali na nyumbani, na anajua anaweza kuweka imani yake kwa mtumishi mwaminifu ili kufanya jukumu hili vizuri. Yesu anasema bwana atamlipa mtumishi mwaminifu kwa kuendelea kufuata maelekezo ya bwana wakati bwana hakuwepo. Mtumishi mwaminifu alikuwa tayari kwa kurudi kwa bwana wakati wowote.</w:t>
      </w:r>
    </w:p>
    <w:p>
      <w:pPr/>
      <w:r>
        <w:rPr>
          <w:lang w:val="sw_KE" w:bidi="sw_KE"/>
        </w:rPr>
      </w:r>
      <w:r>
        <w:rPr>
          <w:lang w:val="sw_KE" w:bidi="sw_KE"/>
        </w:rPr>
        <w:t>Kumbuka kwamba Yesu anasema "amin, nawaambia" kabla ya kusema bwana atamlipa mtumishi mwaminifu kwa majukumu ya ziada. Yesu anawakumbusha wasikilizaji wake kuzingatia kile anachokaribia kusema.</w:t>
      </w:r>
    </w:p>
    <w:p>
      <w:pPr/>
      <w:r>
        <w:rPr>
          <w:lang w:val="sw_KE" w:bidi="sw_KE"/>
        </w:rPr>
      </w:r>
      <w:r>
        <w:rPr>
          <w:lang w:val="sw_KE" w:bidi="sw_KE"/>
        </w:rPr>
        <w:t>Sitisha hapa na uzungumze kuhusu kile unachosema katika lugha yako wakati unapotaka watu wazingatie kwa makini kitu kinachofuata utakachosema.</w:t>
      </w:r>
    </w:p>
    <w:p>
      <w:pPr/>
      <w:r>
        <w:rPr>
          <w:lang w:val="sw_KE" w:bidi="sw_KE"/>
        </w:rPr>
      </w:r>
      <w:r>
        <w:rPr>
          <w:lang w:val="sw_KE" w:bidi="sw_KE"/>
        </w:rPr>
        <w:t>Katika tukio la pili, Yesu anaelezea mtumishi mwovu. Huyu ni ama mtumishi tofauti au mtumishi yuleyule ambaye anakuwa mwovu. Mtumishi huyu hafuati maelekezo ya bwana wakati bwana hayupo. Mtumishi mwovu anajiambia, "Bwana wangu anakawia kurudi kwa muda mrefu." Katika lugha ya asili, "anajisemea" ina maana mtumishi mwovu "anasema moyoni mwake." Kwa wasikilizaji wa Kiyahudi, moyo ulikuwa mahali ambapo hisia za mtu zipo.</w:t>
      </w:r>
    </w:p>
    <w:p>
      <w:pPr/>
      <w:r>
        <w:rPr>
          <w:lang w:val="sw_KE" w:bidi="sw_KE"/>
        </w:rPr>
      </w:r>
      <w:r>
        <w:rPr>
          <w:lang w:val="sw_KE" w:bidi="sw_KE"/>
        </w:rPr>
        <w:t>Katika lugha yenu, zungumzeni kuhusu neno linaloelezea maisha yenu ya ndani, nafsi, au mahali pa hisia na miguso ya moyoni. Ungewasilisha vipi kifungu "anasema moyoni mwake?"</w:t>
      </w:r>
    </w:p>
    <w:p>
      <w:pPr/>
      <w:r>
        <w:rPr>
          <w:lang w:val="sw_KE" w:bidi="sw_KE"/>
        </w:rPr>
      </w:r>
      <w:r>
        <w:rPr>
          <w:lang w:val="sw_KE" w:bidi="sw_KE"/>
        </w:rPr>
        <w:t>Mtumishi mwovu hawapei watumishi wengine chakula chao wakati sahihi, na mtumishi mwovu pia anawatendea vibaya watumishi wengine na kula na kunywa na walevi. Wakati huu, bwana atakaporudi, bwana anamwadhibu sana mtumishi mwovu. Mtumishi mwovu hatarajii bwana kurudi, na kwa hiyo wakati bwana anawasili, mtumishi mwovu hayuko tayari na hafanyi kile anachopaswa kufanya.</w:t>
      </w:r>
    </w:p>
    <w:p>
      <w:pPr/>
      <w:r>
        <w:rPr>
          <w:lang w:val="sw_KE" w:bidi="sw_KE"/>
        </w:rPr>
      </w:r>
      <w:r>
        <w:rPr>
          <w:lang w:val="sw_KE" w:bidi="sw_KE"/>
        </w:rPr>
        <w:t>Kumbuka kwamba lugha ya awali inasema bwana "atamkata vipande vipande." Hii ni lugha kali ili kuonyesha kwamba bwana atamwadhibu vikali mtumishi mwovu.</w:t>
      </w:r>
    </w:p>
    <w:p>
      <w:pPr/>
      <w:r>
        <w:rPr>
          <w:lang w:val="sw_KE" w:bidi="sw_KE"/>
        </w:rPr>
      </w:r>
      <w:r>
        <w:rPr>
          <w:lang w:val="sw_KE" w:bidi="sw_KE"/>
        </w:rPr>
        <w:t>Sitisha hapa na uzungumze kuhusu jinsi unavyoweza kuelezea adhabu kali katika lugha yako.</w:t>
      </w:r>
    </w:p>
    <w:p>
      <w:pPr/>
      <w:r>
        <w:rPr>
          <w:lang w:val="sw_KE" w:bidi="sw_KE"/>
        </w:rPr>
      </w:r>
      <w:r>
        <w:rPr>
          <w:lang w:val="sw_KE" w:bidi="sw_KE"/>
        </w:rPr>
        <w:t>Yesu anasema kwamba bwana pia atamweka mtumishi mwovu mahali pamoja na wanafiki, akimaanisha watu ambao wanafanya matendo mema tu ili kuonekana vizuri mbele ya wengine. Kutakuwa na kulia na kusaga meno katika mahali hapa, ikimaanisha kutakuwa na maumivu makali na huzuni hapo.</w:t>
      </w:r>
    </w:p>
    <w:p>
      <w:pPr/>
      <w:r>
        <w:rPr>
          <w:lang w:val="sw_KE" w:bidi="sw_KE"/>
        </w:rPr>
      </w:r>
      <w:r>
        <w:rPr>
          <w:lang w:val="sw_KE" w:bidi="sw_KE"/>
        </w:rPr>
        <w:t>Bwana atamlipa mtumishi mwaminifu, na mtumishi mwovu atapata adhabu kali.</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mawili.</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Bwana</w:t>
      </w:r>
    </w:p>
    <w:p>
      <w:pPr>
        <w:pStyle w:val="ListBullet"/>
        <w:spacing w:line="240" w:lineRule="auto"/>
        <w:ind w:left="720"/>
      </w:pPr>
      <w:r>
        <w:rPr>
          <w:lang w:val="sw_KE" w:bidi="sw_KE"/>
        </w:rPr>
      </w:r>
      <w:r>
        <w:rPr>
          <w:lang w:val="sw_KE" w:bidi="sw_KE"/>
        </w:rPr>
        <w:t>Mtumishi mwaminifu na mwenye hekima</w:t>
      </w:r>
    </w:p>
    <w:p>
      <w:pPr>
        <w:pStyle w:val="ListBullet"/>
        <w:spacing w:line="240" w:lineRule="auto"/>
        <w:ind w:left="720"/>
      </w:pPr>
      <w:r>
        <w:rPr>
          <w:lang w:val="sw_KE" w:bidi="sw_KE"/>
        </w:rPr>
      </w:r>
      <w:r>
        <w:rPr>
          <w:lang w:val="sw_KE" w:bidi="sw_KE"/>
        </w:rPr>
        <w:t>Watumishi wengine</w:t>
      </w:r>
    </w:p>
    <w:p>
      <w:pPr>
        <w:pStyle w:val="ListBullet"/>
        <w:spacing w:line="240" w:lineRule="auto"/>
        <w:ind w:left="720"/>
      </w:pPr>
      <w:r>
        <w:rPr>
          <w:lang w:val="sw_KE" w:bidi="sw_KE"/>
        </w:rPr>
      </w:r>
      <w:r>
        <w:rPr>
          <w:lang w:val="sw_KE" w:bidi="sw_KE"/>
        </w:rPr>
        <w:t>Mtumishi mwovu</w:t>
      </w:r>
    </w:p>
    <w:p>
      <w:pPr>
        <w:pStyle w:val="ListBullet"/>
        <w:spacing w:line="240" w:lineRule="auto"/>
        <w:ind w:left="720"/>
      </w:pPr>
      <w:r>
        <w:rPr>
          <w:lang w:val="sw_KE" w:bidi="sw_KE"/>
        </w:rPr>
      </w:r>
      <w:r>
        <w:rPr>
          <w:lang w:val="sw_KE" w:bidi="sw_KE"/>
        </w:rPr>
        <w:t>Walevi</w:t>
      </w:r>
    </w:p>
    <w:p>
      <w:pPr>
        <w:pStyle w:val="ListBullet"/>
        <w:spacing w:line="240" w:lineRule="auto"/>
        <w:ind w:left="720"/>
      </w:pPr>
      <w:r>
        <w:rPr>
          <w:lang w:val="sw_KE" w:bidi="sw_KE"/>
        </w:rPr>
      </w:r>
      <w:r>
        <w:rPr>
          <w:lang w:val="sw_KE" w:bidi="sw_KE"/>
        </w:rPr>
        <w:t>Wanafiki</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Mara ya pili timu inapoigiza hadithi hii, sitisha katika sehemu fulani.</w:t>
      </w:r>
    </w:p>
    <w:p>
      <w:pPr/>
      <w:r>
        <w:rPr>
          <w:lang w:val="sw_KE" w:bidi="sw_KE"/>
        </w:rPr>
      </w:r>
      <w:r>
        <w:rPr>
          <w:lang w:val="sw_KE" w:bidi="sw_KE"/>
        </w:rPr>
        <w:t>Katika tukio la kwanza, Yesu anaendelea kukaa kwenye Mlima wa Mizeituni na kufundisha wanafunzi wake. Yesu anawaambia wanafunzi kuhusu bwana wa nyumba na mtumishi wake mwaminifu. Bwana wa mtumishi mwaminifu anaenda kwenye safari, na mtumishi mwaminifu ana jukumu la kuwapa watumishi wengine chakula chao kwa wakati sahihi.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mtumishi mwaminifu, "Mnahisi vipi?" Unaweza kusikia mambo kama, "Ninafurahi kwamba bwana ananiamini na kazi hii," "Mwaminifu kwa kazi yangu na kutunza watumishi wengine," na "Kuandaa kwa ajili ya bwana wangu kurudi wakati wowote."</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Bwana anarudi na kumpata mtumishi mwaminifu anawapa watumishi wengine chakula chao kwa wakati sahihi. Mtumishi mwaminifu anamtii bwana, hata wakati bwana hayuko nyumbani. Bwana anamthawabu mtumishi mwaminifu kwa majukumu ya ziada. Bwana anamweka mtumishi mwaminifu katika malipo ya mali yote ya bwana.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bwana, "Unahisi vipi?" Unaweza kusikia mambo kama, "Ninafurahi kumwona mtumishi wangu mwaminifu akifanya vizuri wakati nilikuwa mbali na nyumbani," "Ninafurahi kwamba nilimchagua mtumishi mwaminifu kuwa na jukumu wakati nilikuwa nimekwenda," "Ninafurahi kumpa mtumishi wangu mwaminifu jukumu zaidi," na "Ninafurahi kwamba watumishi wengine walitendewa vizuri."</w:t>
      </w:r>
    </w:p>
    <w:p>
      <w:pPr>
        <w:pStyle w:val="ListBullet"/>
        <w:spacing w:line="240" w:lineRule="auto"/>
        <w:ind w:left="720"/>
      </w:pPr>
      <w:r>
        <w:rPr>
          <w:lang w:val="sw_KE" w:bidi="sw_KE"/>
        </w:rPr>
      </w:r>
      <w:r>
        <w:rPr>
          <w:lang w:val="sw_KE" w:bidi="sw_KE"/>
        </w:rPr>
        <w:t>Pia, waulize waigizaji wanaoigiza wanafunzi, "Mnahisi vipi?" Unaweza kusikia mambo kama, "Ninatumaini kwamba ninaweza kuwa kama mtumishi mwaminifu," "Nashangaa jinsi ya kujiandaa kwa kurudi kwa bwana," na "Nashangaa kwa nini bwana hakusema wakati angerudi."</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anasema nusu ya pili ya hadithi. Wakati huu, Yesu anaelezea mtumishi mwovu. Bwana anampa mtumishi mwovu jukumu sawa ili kuwapa watumishi wengine chakula kwa wakati sahihi. Mtumishi mwovu anawatendea vibaya watumishi wengine. Mtumishi mwovu pia anakula na kunywa na walevi. Mtumishi mwovu hajajiandaa kwa bwana kurudi nyumbani.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mtumishi mwovu, "Unahisi vipi?" Unaweza kusikia mambo kama, "Sihitaji kuwa na wasiwasi kwa sababu nina wakati mwingi kabla ya bwana kurudi," "Kufurahia na chakula na kinywaji," na "Kufurahia kuwa na malipo ya watumishi wengine na kufanya chochote ninachotaka nao."</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Wakati huu, bwana anarudi na kumpata mtumishi mwovu hajafanya kazi yake. Bwana anarudi kwa wakati usiotarajiwa, na kwa hiyo mtumishi mwovu hakutarajiwa kumwona bwana. Bwana anamwadhibu mtumishi mwovu kwa ukali na kumweka mahali na wanafiki ambapo kuna kulia na kusaga meno.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mtumishi mwovu, "Unahisi vipi?" Unaweza kusikia mambo kama, "Ninajuta uchaguzi wangu kutoka mapema," "Natamani ningekuwa mwaminifu wakati bwana alikuwa mbali," na "Uchungu, huzuni, na katika maumivu."</w:t>
      </w:r>
    </w:p>
    <w:p>
      <w:pPr>
        <w:pStyle w:val="ListBullet"/>
        <w:spacing w:line="240" w:lineRule="auto"/>
        <w:ind w:left="720"/>
      </w:pPr>
      <w:r>
        <w:rPr>
          <w:lang w:val="sw_KE" w:bidi="sw_KE"/>
        </w:rPr>
      </w:r>
      <w:r>
        <w:rPr>
          <w:lang w:val="sw_KE" w:bidi="sw_KE"/>
        </w:rPr>
        <w:t>Pia, muulize mwigizaji anayeigiza Yesu, "Unahisi vipi?" Unaweza kusikia mambo kama, "Ninatumaini kwamba wanafunzi wangu wataelewa hadithi hii," "Ninataka wanafunzi wangu wawe tayari kwa kurudi kwangu," na "Ninataka wanafunzi wawe zaidi kama mtumishi mwaminifu katika hadithi hii."</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Yesu alifundisha kuhusu </w:t>
      </w:r>
      <w:r>
        <w:rPr>
          <w:b/>
          <w:lang w:val="sw_KE" w:bidi="sw_KE"/>
        </w:rPr>
        <w:t>bwana</w:t>
      </w:r>
      <w:r>
        <w:rPr>
          <w:lang w:val="sw_KE" w:bidi="sw_KE"/>
        </w:rPr>
        <w:t xml:space="preserve"> wa kaya na </w:t>
      </w:r>
      <w:r>
        <w:rPr>
          <w:b/>
          <w:lang w:val="sw_KE" w:bidi="sw_KE"/>
        </w:rPr>
        <w:t>watumishi</w:t>
      </w:r>
      <w:r>
        <w:rPr>
          <w:lang w:val="sw_KE" w:bidi="sw_KE"/>
        </w:rPr>
        <w:t xml:space="preserve"> wake. Katika lugha ya asili, neno mwalimu wakati mwingine linatafsiriwa kama "bwana" linapomrejelea Yesu. Hapa, bwana alikuwa mtu wa hadhi ya juu ambaye alimiliki watumishi wengi. Watumishi walifanya kazi kwa bwana kwa bure na hawakuwa na haki. Waliishi katika nyumba moja na bwana. Hakikisha unatafsiri bwana na mtumishi kwa njia ile ile uliyotumia awali. Maneno </w:t>
      </w:r>
      <w:r>
        <w:rPr>
          <w:lang w:val="sw_KE" w:bidi="sw_KE"/>
        </w:rPr>
        <w:t>Bwana</w:t>
      </w:r>
      <w:r>
        <w:rPr>
          <w:lang w:val="sw_KE" w:bidi="sw_KE"/>
        </w:rPr>
        <w:t xml:space="preserve"> na </w:t>
      </w:r>
      <w:r>
        <w:rPr>
          <w:lang w:val="sw_KE" w:bidi="sw_KE"/>
        </w:rPr>
        <w:t>mtumishi</w:t>
      </w:r>
      <w:r>
        <w:rPr>
          <w:lang w:val="sw_KE" w:bidi="sw_KE"/>
        </w:rPr>
        <w:t xml:space="preserve"> yanapatikana kwenye Faharasa Kuu.</w:t>
      </w:r>
    </w:p>
    <w:p>
      <w:pPr/>
      <w:r>
        <w:rPr>
          <w:lang w:val="sw_KE" w:bidi="sw_KE"/>
        </w:rPr>
      </w:r>
      <w:r>
        <w:rPr>
          <w:lang w:val="sw_KE" w:bidi="sw_KE"/>
        </w:rPr>
        <w:t xml:space="preserve">Mtumishi anaelezewa kama mwaminifu na mwenye </w:t>
      </w:r>
      <w:r>
        <w:rPr>
          <w:b/>
          <w:lang w:val="sw_KE" w:bidi="sw_KE"/>
        </w:rPr>
        <w:t>busara</w:t>
      </w:r>
      <w:r>
        <w:rPr>
          <w:lang w:val="sw_KE" w:bidi="sw_KE"/>
        </w:rPr>
        <w:t xml:space="preserve">. Tazama Faharasa Kuu kwa maelezo zaidi kuhusu neno </w:t>
      </w:r>
      <w:r>
        <w:rPr>
          <w:b/>
          <w:lang w:val="sw_KE" w:bidi="sw_KE"/>
        </w:rPr>
        <w:t>hekima</w:t>
      </w:r>
      <w:r>
        <w:rPr>
          <w:lang w:val="sw_KE" w:bidi="sw_KE"/>
        </w:rPr>
        <w:t>.</w:t>
      </w:r>
    </w:p>
    <w:p>
      <w:pPr/>
      <w:r>
        <w:rPr>
          <w:lang w:val="sw_KE" w:bidi="sw_KE"/>
        </w:rPr>
      </w:r>
      <w:r>
        <w:rPr>
          <w:b/>
          <w:lang w:val="sw_KE" w:bidi="sw_KE"/>
        </w:rPr>
        <w:t>Kaya</w:t>
      </w:r>
      <w:r>
        <w:rPr>
          <w:lang w:val="sw_KE" w:bidi="sw_KE"/>
        </w:rPr>
        <w:t xml:space="preserve"> inamaanisha watu wote wanaoishi katika nyumba. Baba alikuwa kichwa cha kaya, na ilijumuisha pia mke wake, watoto, mabinti ambao hawajaolewa, wana waliooa na familia zao, jamaa wengine, na watumishi wowote au watumwa katika nyumba. Baba alikuwa bwana wa nyumba, na watumishi wote walimfanyia kazi bwana huyo. Bwana alikuwa na jukumu la wale wote waliokuwa wakiishi katika kaya yake. Tafsiri kaya kama ulivyofanya katika simulizi za awali na uangalie katika Faharasa Kuu kwa maelezo zaidi kuhusu neno </w:t>
      </w:r>
      <w:r>
        <w:rPr>
          <w:lang w:val="sw_KE" w:bidi="sw_KE"/>
        </w:rPr>
        <w:t>kaya</w:t>
      </w:r>
      <w:r>
        <w:rPr>
          <w:lang w:val="sw_KE" w:bidi="sw_KE"/>
        </w:rPr>
        <w:t>.</w:t>
      </w:r>
    </w:p>
    <w:p>
      <w:pPr/>
      <w:r>
        <w:rPr>
          <w:lang w:val="sw_KE" w:bidi="sw_KE"/>
        </w:rPr>
      </w:r>
      <w:r>
        <w:rPr>
          <w:lang w:val="sw_KE" w:bidi="sw_KE"/>
        </w:rPr>
        <w:t xml:space="preserve">Yesu anasema bwana </w:t>
      </w:r>
      <w:r>
        <w:rPr>
          <w:b/>
          <w:lang w:val="sw_KE" w:bidi="sw_KE"/>
        </w:rPr>
        <w:t>atambariki</w:t>
      </w:r>
      <w:r>
        <w:rPr>
          <w:lang w:val="sw_KE" w:bidi="sw_KE"/>
        </w:rPr>
        <w:t xml:space="preserve"> mtumishi mwaminifu. Kubariki ina maana Mungu atasaidia, kumfanyia mema, au kumpendelea mtumishi huyu kwa kazi yake ya uaminifu. Jaribu kuepuka kutumia neno linalohusiana na bahati au michezo ya kubahatisha. Tazama Faharasa Kuu kwa ufafanuzi kamili wa </w:t>
      </w:r>
      <w:r>
        <w:rPr>
          <w:lang w:val="sw_KE" w:bidi="sw_KE"/>
        </w:rPr>
        <w:t>kubariki</w:t>
      </w:r>
      <w:r>
        <w:rPr>
          <w:lang w:val="sw_KE" w:bidi="sw_KE"/>
        </w:rPr>
        <w:t>.</w:t>
      </w:r>
    </w:p>
    <w:p>
      <w:pPr/>
      <w:r>
        <w:rPr>
          <w:lang w:val="sw_KE" w:bidi="sw_KE"/>
        </w:rPr>
      </w:r>
      <w:r>
        <w:rPr>
          <w:lang w:val="sw_KE" w:bidi="sw_KE"/>
        </w:rPr>
        <w:t xml:space="preserve">Yesu anaelezea mtumishi </w:t>
      </w:r>
      <w:r>
        <w:rPr>
          <w:b/>
          <w:lang w:val="sw_KE" w:bidi="sw_KE"/>
        </w:rPr>
        <w:t>mwovu</w:t>
      </w:r>
      <w:r>
        <w:rPr>
          <w:lang w:val="sw_KE" w:bidi="sw_KE"/>
        </w:rPr>
        <w:t xml:space="preserve">. Huyu anaweza kuwa mtumishi tofauti, au anaweza kuwa yule mtumishi wa kwanza ambaye anakuwa mwovu. Hii pia inaweza kutafsiriwa kama </w:t>
      </w:r>
      <w:r>
        <w:rPr>
          <w:b/>
          <w:lang w:val="sw_KE" w:bidi="sw_KE"/>
        </w:rPr>
        <w:t>uovu</w:t>
      </w:r>
      <w:r>
        <w:rPr>
          <w:lang w:val="sw_KE" w:bidi="sw_KE"/>
        </w:rPr>
        <w:t xml:space="preserve">. Tazama Faharasa Kuu kwa maelezo zaidi kuhusu </w:t>
      </w:r>
      <w:r>
        <w:rPr>
          <w:lang w:val="sw_KE" w:bidi="sw_KE"/>
        </w:rPr>
        <w:t>uovu</w:t>
      </w:r>
      <w:r>
        <w:rPr>
          <w:lang w:val="sw_KE" w:bidi="sw_KE"/>
        </w:rPr>
        <w:t xml:space="preserve"> au </w:t>
      </w:r>
      <w:r>
        <w:rPr>
          <w:lang w:val="sw_KE" w:bidi="sw_KE"/>
        </w:rPr>
        <w:t>uovu</w:t>
      </w:r>
      <w:r>
        <w:rPr>
          <w:lang w:val="sw_KE" w:bidi="sw_KE"/>
        </w:rPr>
        <w:t>.</w:t>
      </w:r>
    </w:p>
    <w:p>
      <w:pPr/>
      <w:r>
        <w:rPr>
          <w:lang w:val="sw_KE" w:bidi="sw_KE"/>
        </w:rPr>
      </w:r>
      <w:r>
        <w:rPr>
          <w:lang w:val="sw_KE" w:bidi="sw_KE"/>
        </w:rPr>
        <w:t xml:space="preserve">Yesu anasema mtumishi mwovu ataadhibiwa kwa njia sawa ambayo Mungu anawaadhibu </w:t>
      </w:r>
      <w:r>
        <w:rPr>
          <w:b/>
          <w:lang w:val="sw_KE" w:bidi="sw_KE"/>
        </w:rPr>
        <w:t>wanafiki</w:t>
      </w:r>
      <w:r>
        <w:rPr>
          <w:lang w:val="sw_KE" w:bidi="sw_KE"/>
        </w:rPr>
        <w:t xml:space="preserve">. Wanafiki wanataka watu waone matendo yao mema kama kufunga, kutoa pesa kwa maskini, au kuomba. Neno mnafiki katika lugha ya awali linamaanisha mwigizaji katika ukumbi wa michezo ambaye anajifanya kuwa mtu ambaye yeye si. Katika muktadha huu, mnafiki ni mtu ambaye anaonekana mzuri kwa nje, lakini ndani hampendi Mungu kwa kweli. Tazama Faharasa Kuu kwa ufafanuzi kamili zaidi wa neno </w:t>
      </w:r>
      <w:r>
        <w:rPr>
          <w:lang w:val="sw_KE" w:bidi="sw_KE"/>
        </w:rPr>
        <w:t>mnafiki</w:t>
      </w:r>
      <w:r>
        <w:rPr>
          <w:lang w:val="sw_KE" w:bidi="sw_KE"/>
        </w:rPr>
        <w:t>.</w:t>
      </w:r>
    </w:p>
    <w:p>
      <w:pPr/>
      <w:r>
        <w:rPr>
          <w:lang w:val="sw_KE" w:bidi="sw_KE"/>
        </w:rPr>
      </w:r>
      <w:r>
        <w:rPr>
          <w:lang w:val="sw_KE" w:bidi="sw_KE"/>
        </w:rPr>
        <w:t xml:space="preserve">Katika mahali ambapo Mungu anawahukumu wanafiki, kutakuwa na </w:t>
      </w:r>
      <w:r>
        <w:rPr>
          <w:b/>
          <w:lang w:val="sw_KE" w:bidi="sw_KE"/>
        </w:rPr>
        <w:t>kilio na kusaga meno</w:t>
      </w:r>
      <w:r>
        <w:rPr>
          <w:lang w:val="sw_KE" w:bidi="sw_KE"/>
        </w:rPr>
        <w:t xml:space="preserve">. </w:t>
      </w:r>
      <w:r>
        <w:rPr>
          <w:b/>
          <w:lang w:val="sw_KE" w:bidi="sw_KE"/>
        </w:rPr>
        <w:t>Kulia</w:t>
      </w:r>
      <w:r>
        <w:rPr>
          <w:lang w:val="sw_KE" w:bidi="sw_KE"/>
        </w:rPr>
        <w:t xml:space="preserve"> inarejelea sauti kubwa ambayo watu hutoa wakati wana majonzi au huzuni nyingi. </w:t>
      </w:r>
      <w:r>
        <w:rPr>
          <w:b/>
          <w:lang w:val="sw_KE" w:bidi="sw_KE"/>
        </w:rPr>
        <w:t>Kusaga meno inarejelea</w:t>
      </w:r>
      <w:r>
        <w:rPr>
          <w:lang w:val="sw_KE" w:bidi="sw_KE"/>
        </w:rPr>
        <w:t xml:space="preserve"> kusaga meno kwa sababu ya maumivu, hasira, na uchungu. Tumia neno sawa na ulilotumia katika simulizi za awali.</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25:1–13</w:t>
      </w:r>
      <w:r>
        <w:rPr>
          <w:lang w:val="sw_KE" w:bidi="sw_KE"/>
        </w:rPr>
      </w:r>
    </w:p>
    <w:p>
      <w:pPr>
        <w:pStyle w:val="Heading3"/>
      </w:pPr>
      <w:r>
        <w:rPr>
          <w:lang w:val="sw_KE" w:bidi="sw_KE"/>
        </w:rPr>
        <w:t>Sikiliza na Moyo</w:t>
      </w:r>
    </w:p>
    <w:p>
      <w:pPr/>
      <w:r>
        <w:rPr>
          <w:lang w:val="sw_KE" w:bidi="sw_KE"/>
        </w:rPr>
      </w:r>
      <w:r>
        <w:rPr>
          <w:lang w:val="sw_KE" w:bidi="sw_KE"/>
        </w:rPr>
        <w:t>Sikiliza Mathayo 25:1–13 na utie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Hapa Yesu anashiriki mfano wa pili kuhusu kuwa tayari atakaporudi. Pengine anazungumza na wanafunzi wake 12 wa karibu zaidi, kwa sababu hapo awali ilisema wanafunzi walikuja kwake kwa faragha. Yesu anasema, "Kisha," ikimaanisha wakati ule ambapo matukio aliyokuwa akizungumzia punde yanatokea, wakati Mwana wa Mtu anapokuja kutawala kama Bwana. Anasema ufalme wa mbinguni, ufalme wa Mungu, utakuwa kama wanawake vijana kumi ambao hawajaolewa ambao walichukua taa zao za mafuta na kwenda nyumbani kwa bibi harusi ili kusubiri pamoja naye bwana harusi wake.</w:t>
      </w:r>
    </w:p>
    <w:p>
      <w:pPr/>
      <w:r>
        <w:rPr>
          <w:lang w:val="sw_KE" w:bidi="sw_KE"/>
        </w:rPr>
      </w:r>
      <w:r>
        <w:rPr>
          <w:lang w:val="sw_KE" w:bidi="sw_KE"/>
        </w:rPr>
        <w:t>Wanawake vijana wasioolewa pengine walikuwa marafiki au jamaa wa bwana harusi au bibi harusi. Katika utamaduni wa wakati huu, familia ya bibi harusi ingewafurahisha wageni wa harusi mpaka bwana harusi aje kumchukua bibi harusi na kumleta nyumbani kwa baba yake ambapo wangefanya sherehe ya harusi na karamu. Wanawake vijana walitakiwa kutembea pamoja na bwana harusi hadi nyumbani kwake, wakibeba taa zao ili kuimulika njia. Neno lililotumiwa kwa taa hapa linaweza pia kumaanisha mienge.</w:t>
      </w:r>
    </w:p>
    <w:p>
      <w:pPr/>
      <w:r>
        <w:rPr>
          <w:lang w:val="sw_KE" w:bidi="sw_KE"/>
        </w:rPr>
      </w:r>
      <w:r>
        <w:rPr>
          <w:lang w:val="sw_KE" w:bidi="sw_KE"/>
        </w:rPr>
        <w:t>Sitisha hapa na mjadili kama timu jinsi utamaduni wenu unavyojiandaa kwa harusi. Watu wana majukumu gani tofauti na majina yao ni yapi? Ni sehemu gani muhimu zaidi ya harusi?</w:t>
      </w:r>
    </w:p>
    <w:p>
      <w:pPr/>
      <w:r>
        <w:rPr>
          <w:lang w:val="sw_KE" w:bidi="sw_KE"/>
        </w:rPr>
      </w:r>
      <w:r>
        <w:rPr>
          <w:lang w:val="sw_KE" w:bidi="sw_KE"/>
        </w:rPr>
        <w:t>Unaweza kutaka kusitisha na kuonyesha timu yako picha ya taa ya mafuta na tochi.</w:t>
      </w:r>
    </w:p>
    <w:p>
      <w:pPr/>
      <w:r>
        <w:rPr>
          <w:lang w:val="sw_KE" w:bidi="sw_KE"/>
        </w:rPr>
      </w:r>
      <w:r>
        <w:rPr>
          <w:lang w:val="sw_KE" w:bidi="sw_KE"/>
        </w:rPr>
        <w:t>Yesu anasema watano kati ya wale wanawake vijana, au nusu yao, walikuwa na hekima ya kutosha kuleta mafuta ya ziada kwa ajili ya taa zao, lakini watano walikuwa wapumbavu kiasi kwamba hawakupanga mapema na kujiandaa kwa mafuta ya ziada. Biblia mara nyingi inalinganisha watu wapumbavu na watu wenye hekima. Katika hali hii, mtu mwenye hekima ni mtu ambaye anapanga mapema na kujiandaa kuwa tayari hata kama kitu kisichotarajiwa kinatokea. Mtu mpumbavu ni mtu ambaye hapangi mambo yake mapema na kujiandaa.</w:t>
      </w:r>
    </w:p>
    <w:p>
      <w:pPr/>
      <w:r>
        <w:rPr>
          <w:lang w:val="sw_KE" w:bidi="sw_KE"/>
        </w:rPr>
      </w:r>
      <w:r>
        <w:rPr>
          <w:lang w:val="sw_KE" w:bidi="sw_KE"/>
        </w:rPr>
        <w:t>Sitisha hapa na ujadili na timu yako baadhi ya hadithi katika utamaduni wako kuhusu watu kuwa wenye hekima au wapumbavu. Watu wenye hekima huzungumza na kutenda vipi katika hadithi zenu? Watu wapumbavu huzungumzaje na kutendaje katika hadithi zenu?</w:t>
      </w:r>
    </w:p>
    <w:p>
      <w:pPr/>
      <w:r>
        <w:rPr>
          <w:lang w:val="sw_KE" w:bidi="sw_KE"/>
        </w:rPr>
      </w:r>
      <w:r>
        <w:rPr>
          <w:lang w:val="sw_KE" w:bidi="sw_KE"/>
        </w:rPr>
        <w:t>Katika hadithi hii, kuna jambo linalomchelewesha bwana harusi, na wale wasichana wote wanachoka na hatimaye wanalala. Katikati ya usiku mtu anapiga yowe, au anapiga kelele, "Bwana harusi huyu hapa!" Njoo ukutane naye." Kisha wale wasichana wote wakaandaa tambi za taa zao ili ziwake vizuri. Wapumbavu wanawaomba wenye hekima wawape mafuta kwa sababu taa zao zinaishiwa na mafuta na hivi karibuni zitaacha kutoa mwanga. Wanawake wadogo wenye hekima wanajibu kwamba kwa sababu hakutakuwa na mafuta ya kutosha kwa wote, wale ambao hawakubeba mafuta ya ziada wanapaswa kwenda kutafuta watu ambao wanauza mafuta na kujinunulia kiasi kwa ajili yao wenyewe. Katika utamaduni huu kwa wakati huu, watu wangeweka maduka yao wazi wakati wa harusi, kwa hiyo ingewezekana kununua mafuta hata katikati ya usiku. Wakati wanawake vijana wapumbavu wakiwa wameenda kununua mafuta, bwana harusi anawasili na wale wanawake vijana wenye hekima waliokuwa tayari wanaingia nyumbani kwake pamoja naye kwa ajili ya karamu ya ndoa, na watumishi wake wanaufunga mlango.</w:t>
      </w:r>
    </w:p>
    <w:p>
      <w:pPr/>
      <w:r>
        <w:rPr>
          <w:lang w:val="sw_KE" w:bidi="sw_KE"/>
        </w:rPr>
      </w:r>
      <w:r>
        <w:rPr>
          <w:lang w:val="sw_KE" w:bidi="sw_KE"/>
        </w:rPr>
        <w:t>Mara nyingi Yesu analinganisha ufalme wa mbinguni na harusi, na karamu ni sehemu muhimu zaidi. Mapema katika Mathayo pia alizungumza kuhusu jinsi ilivyo muhimu kuwa tayari kwa karamu, kwa sababu baada ya watumishi kufunga mlango, itakuwa kuchelewa sana kufanya mabadiliko yoyote.</w:t>
      </w:r>
    </w:p>
    <w:p>
      <w:pPr/>
      <w:r>
        <w:rPr>
          <w:lang w:val="sw_KE" w:bidi="sw_KE"/>
        </w:rPr>
      </w:r>
      <w:r>
        <w:rPr>
          <w:lang w:val="sw_KE" w:bidi="sw_KE"/>
        </w:rPr>
        <w:t>Sitisha hapa na ujadili na timu yako jinsi karamu za harusi zilivyo katika utamaduni wenu. Nani anaalikwa? Mwenyeji wa karamu anafanyaje? Wageni wanafanyaje? Ni tabia gani ambayo inaweza kusababisha mwenyeji wa karamu kumfukuza mtu kutoka nyumbani kwake?</w:t>
      </w:r>
    </w:p>
    <w:p>
      <w:pPr/>
      <w:r>
        <w:rPr>
          <w:lang w:val="sw_KE" w:bidi="sw_KE"/>
        </w:rPr>
      </w:r>
      <w:r>
        <w:rPr>
          <w:lang w:val="sw_KE" w:bidi="sw_KE"/>
        </w:rPr>
        <w:t>Baada ya watumishi kufunga mlango, wale wanawake vijana wapumbavu walikuja kwenye nyumba ya bwana harusi na kugonga mlango wakisema, "Bwana, Bwana, tufungulie sisi." Wanaposema Bwana mara mbili wanakuwa na heshima na kuonyesha kwamba bwana harusi ni mkuu kuliko wao. Lakini imechelewa sana. Bwana harusi anasema, "Amin, nawaambia" ambayo ina maana maneno yake ni ya kweli na ya mwisho, "Siwajui ninyi." Katika utamaduni wa Kiyahudi wakati huo, mtu pengine bado angeruhusiwa kuingia kwenye karamu ya harusi hata kama angechelewa, kwa hiyo kufungwa kwa mlango hapa na uamuzi wa bwana harusi wa kutowaruhusu wasichana wapumbavu kuingia kwenye karamu ungekuwa wa kushangaza. Hadithi ya Yesu inaonyesha kwamba kutakuwa na wakati ambapo itakuwa umechelewa sana kujiunga naye.</w:t>
      </w:r>
    </w:p>
    <w:p>
      <w:pPr/>
      <w:r>
        <w:rPr>
          <w:lang w:val="sw_KE" w:bidi="sw_KE"/>
        </w:rPr>
      </w:r>
      <w:r>
        <w:rPr>
          <w:lang w:val="sw_KE" w:bidi="sw_KE"/>
        </w:rPr>
        <w:t>Sitisha hapa na ujadili na timu yako jinsi utamaduni wenu unavyomchukulia mtu ambaye anachelewa kufika karamuni.</w:t>
      </w:r>
    </w:p>
    <w:p>
      <w:pPr/>
      <w:r>
        <w:rPr>
          <w:lang w:val="sw_KE" w:bidi="sw_KE"/>
        </w:rPr>
      </w:r>
      <w:r>
        <w:rPr>
          <w:lang w:val="sw_KE" w:bidi="sw_KE"/>
        </w:rPr>
        <w:t>Bwana harusi pengine aliwajua wale wanawake vijana kwa sababu huenda walikuwa marafiki zake au familia yake au wale wa bibi harusi wake. Wakati anasema, "Siwajui nyinyi" hapa, ina maana zaidi ya kutojua wao ni nani. Kitu muhimu katika hadithi hii ni kwamba bwana harusi anawajua wale wanawake vijana ambao wako tayari anapowasili, na hawajui wale wanawake vijana ambao hawako tayari. Pia, wakati bwana harusi anafunga mlango, inakuwa ni kuchelewa mno kujiunga katika karamu. Mapema katika kitabu cha Mathayo, Yesu alitumia maneno haya sawa "Siwajui ninyi" ili kuelezea watu ambao wanasema wanamfuata Yesu lakini si wafuasi wake halisi.</w:t>
      </w:r>
    </w:p>
    <w:p>
      <w:pPr/>
      <w:r>
        <w:rPr>
          <w:lang w:val="sw_KE" w:bidi="sw_KE"/>
        </w:rPr>
      </w:r>
      <w:r>
        <w:rPr>
          <w:lang w:val="sw_KE" w:bidi="sw_KE"/>
        </w:rPr>
        <w:t>Sitisha hapa na ujadili na timu yako kama kuna hali yoyote katika utamaduni wenu ambapo mtu angekosa kitu kwa sababu hakujiandaa au alichelewa. Watu huwasilianaje na mtu kwamba hakaribishwi tena?</w:t>
      </w:r>
    </w:p>
    <w:p>
      <w:pPr/>
      <w:r>
        <w:rPr>
          <w:lang w:val="sw_KE" w:bidi="sw_KE"/>
        </w:rPr>
      </w:r>
      <w:r>
        <w:rPr>
          <w:lang w:val="sw_KE" w:bidi="sw_KE"/>
        </w:rPr>
        <w:t>Yesu anamaliza mfano kwa kuwaonya wanafunzi wake kukesha kwa makini kwa sababu hawajui siku au saa wakati Yesu atarudi, kwa hiyo ni lazima daima wawe tayari. Katika hali hii, kukesha haimaanishi kukaa macho, kwa sababu wanawake wote vijana katika hadithi walilala, lakini wale ambao walikuwa wamejiandaa bado waliruhusiwa kuingia katika karamu. Hapa kukesha kunaonekana kumaanisha kukaa tayari, ili bila kujali wakati Yesu anarudi, wafuasi wake wawe tayari. Katika hadithi zingine katika Mathayo na injili zingine, Yesu anasema zaidi kuhusu jinsi wafuasi wake wanaweza kuwa tayari kwa kurudi kwake.</w:t>
      </w:r>
    </w:p>
    <w:p>
      <w:pPr/>
      <w:r>
        <w:rPr>
          <w:lang w:val="sw_KE" w:bidi="sw_KE"/>
        </w:rPr>
      </w:r>
      <w:r>
        <w:rPr>
          <w:lang w:val="sw_KE" w:bidi="sw_KE"/>
        </w:rPr>
        <w:t>Sitisha hapa na ujadili na timu yako hadithi zozote kutoka utamaduni wenu kuhusu kukaa tayari kwa tukio ambalo linaweza kutokea wakati wowote.</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5.</w:t>
      </w:r>
    </w:p>
    <w:p>
      <w:pPr/>
      <w:r>
        <w:rPr>
          <w:lang w:val="sw_KE" w:bidi="sw_KE"/>
        </w:rPr>
      </w:r>
      <w:r>
        <w:rPr>
          <w:b/>
          <w:lang w:val="sw_KE" w:bidi="sw_KE"/>
        </w:rPr>
        <w:t>Tukio la kwanza:</w:t>
      </w:r>
      <w:r>
        <w:rPr>
          <w:lang w:val="sw_KE" w:bidi="sw_KE"/>
        </w:rPr>
        <w:t xml:space="preserve"> Yesu anazungumza na wanafunzi wake 12 wa karibu zaidi, akiwaelezea kile itakuwa wakati anarudi kutawala kama Bwana wa ufalme wa Mungu. Anasimulia mfano ili kuonyesha jinsi mambo yatakavyokuwa.</w:t>
      </w:r>
    </w:p>
    <w:p>
      <w:pPr/>
      <w:r>
        <w:rPr>
          <w:lang w:val="sw_KE" w:bidi="sw_KE"/>
        </w:rPr>
      </w:r>
      <w:r>
        <w:rPr>
          <w:b/>
          <w:lang w:val="sw_KE" w:bidi="sw_KE"/>
        </w:rPr>
        <w:t>Tukio la pili:</w:t>
      </w:r>
      <w:r>
        <w:rPr>
          <w:lang w:val="sw_KE" w:bidi="sw_KE"/>
        </w:rPr>
        <w:t xml:space="preserve"> Wasichana kumi ambao hawajaolewa walichukua taa zao na kwenda kumsubiri bwana harusi ili ampate bibi harusi na kumleta nyumbani kwake kwa ajili ya sherehe ya harusi na karamu. wasichana wadogo wenye hekima walibeba vyombo vya ziada vya mafuta kwa taa zao, lakini wapumbavu hawakufanya hivyo. Kitu kilichelewesha bwana harusi, kwa hiyo wanawake wadogo wote wakawa wamechoka na kulala. Katikati ya usiku, mtu alipiga kelele kwamba bwana harusi alikuwa akikuja, kwa hiyo wanawake vijana waliamka na kuandaa maovu yao ili waweze kuwasha taa zao. Wanawake wadogo wapumbavu waliwaomba mafuta wenye hekima kwa sababu hawakuleta mafuta yoyote, lakini wanawake vijana wenye hekima walisema hakutakuwa na kutosha kwa wote, kwa hiyo waliwaambia wanawake wadogo wapumbavu kwenda kununua mafuta kutoka kwa mtu ambaye anayauza.</w:t>
      </w:r>
    </w:p>
    <w:p>
      <w:pPr/>
      <w:r>
        <w:rPr>
          <w:lang w:val="sw_KE" w:bidi="sw_KE"/>
        </w:rPr>
      </w:r>
      <w:r>
        <w:rPr>
          <w:b/>
          <w:lang w:val="sw_KE" w:bidi="sw_KE"/>
        </w:rPr>
        <w:t>Tukio la tatu:</w:t>
      </w:r>
      <w:r>
        <w:rPr>
          <w:lang w:val="sw_KE" w:bidi="sw_KE"/>
        </w:rPr>
        <w:t xml:space="preserve"> Wakati wasichana wapumbavu walipokuwa wakinunua mafuta, bwana harusi alifika na wanawake wenye busara walitembea naye hadi nyumbani kwa baba yake na kuingia ndani ya nyumba kula karamu. Watumishi walifunga mlango wa nyumba ya bwana harusi.</w:t>
      </w:r>
    </w:p>
    <w:p>
      <w:pPr/>
      <w:r>
        <w:rPr>
          <w:lang w:val="sw_KE" w:bidi="sw_KE"/>
        </w:rPr>
      </w:r>
      <w:r>
        <w:rPr>
          <w:b/>
          <w:lang w:val="sw_KE" w:bidi="sw_KE"/>
        </w:rPr>
        <w:t>Tukio la nne:</w:t>
      </w:r>
      <w:r>
        <w:rPr>
          <w:lang w:val="sw_KE" w:bidi="sw_KE"/>
        </w:rPr>
        <w:t xml:space="preserve"> Wanawake wadogo wapumbavu wanarudi kutoka kununua mafuta na kugonga mlango wakisema, "Bwana, Bwana, tufungulie sisi!" lakini bwana harusi anasema, "Kwa kweli, ninawaambia, sijawajua."</w:t>
      </w:r>
    </w:p>
    <w:p>
      <w:pPr/>
      <w:r>
        <w:rPr>
          <w:lang w:val="sw_KE" w:bidi="sw_KE"/>
        </w:rPr>
      </w:r>
      <w:r>
        <w:rPr>
          <w:b/>
          <w:lang w:val="sw_KE" w:bidi="sw_KE"/>
        </w:rPr>
        <w:t>Tukio la tano:</w:t>
      </w:r>
      <w:r>
        <w:rPr>
          <w:lang w:val="sw_KE" w:bidi="sw_KE"/>
        </w:rPr>
        <w:t xml:space="preserve"> Yesu anawaambia wanafunzi wake kutazama kwa makini kwa sababu hawajui ni siku gani au wakati Mwana wa Mtu atarudi kutawala kama Bwana wa ufalme wa Mungu.</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kumi na wawili wa Yesu</w:t>
      </w:r>
    </w:p>
    <w:p>
      <w:pPr>
        <w:pStyle w:val="ListBullet"/>
        <w:spacing w:line="240" w:lineRule="auto"/>
        <w:ind w:left="720"/>
      </w:pPr>
      <w:r>
        <w:rPr>
          <w:lang w:val="sw_KE" w:bidi="sw_KE"/>
        </w:rPr>
      </w:r>
      <w:r>
        <w:rPr>
          <w:lang w:val="sw_KE" w:bidi="sw_KE"/>
        </w:rPr>
        <w:t>Wanawake wadogo kumi</w:t>
      </w:r>
    </w:p>
    <w:p>
      <w:pPr>
        <w:pStyle w:val="ListBullet"/>
        <w:spacing w:line="240" w:lineRule="auto"/>
        <w:ind w:left="720"/>
      </w:pPr>
      <w:r>
        <w:rPr>
          <w:lang w:val="sw_KE" w:bidi="sw_KE"/>
        </w:rPr>
      </w:r>
      <w:r>
        <w:rPr>
          <w:lang w:val="sw_KE" w:bidi="sw_KE"/>
        </w:rPr>
        <w:t>Bwana harusi</w:t>
      </w:r>
    </w:p>
    <w:p>
      <w:pPr>
        <w:pStyle w:val="ListBullet"/>
        <w:spacing w:line="240" w:lineRule="auto"/>
        <w:ind w:left="720"/>
      </w:pPr>
      <w:r>
        <w:rPr>
          <w:lang w:val="sw_KE" w:bidi="sw_KE"/>
        </w:rPr>
      </w:r>
      <w:r>
        <w:rPr>
          <w:lang w:val="sw_KE" w:bidi="sw_KE"/>
        </w:rPr>
        <w:t>Mtu ambaye anapiga kelele wakati bwana harusi anawasili</w:t>
      </w:r>
    </w:p>
    <w:p>
      <w:pPr>
        <w:pStyle w:val="ListBullet"/>
        <w:spacing w:line="240" w:lineRule="auto"/>
        <w:ind w:left="720"/>
      </w:pPr>
      <w:r>
        <w:rPr>
          <w:lang w:val="sw_KE" w:bidi="sw_KE"/>
        </w:rPr>
      </w:r>
      <w:r>
        <w:rPr>
          <w:lang w:val="sw_KE" w:bidi="sw_KE"/>
        </w:rPr>
        <w:t>Watumishi</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Kumbuka kwamba awali wanafunzi wa Yesu 12 walikuwa wamekuja kwake ili kumwuliza maswali kwa faragha, kwa hiyo Yesu anazungumza na wao wakati anasimulia hadithi hii. Hapa anasema mfano wa pili kuhusu kuwa tayari wakati Mwana wa Mtu anarudi kutawala kama Bwana wa ufalme wa Mungu.</w:t>
      </w:r>
    </w:p>
    <w:p>
      <w:pPr/>
      <w:r>
        <w:rPr>
          <w:lang w:val="sw_KE" w:bidi="sw_KE"/>
        </w:rPr>
      </w:r>
      <w:r>
        <w:rPr>
          <w:lang w:val="sw_KE" w:bidi="sw_KE"/>
        </w:rPr>
        <w:t>Mpangilio haubadiliki lakini ingekuwa na manufaa kuigiza mfano ambao Yesu anasimulia.</w:t>
      </w:r>
    </w:p>
    <w:p>
      <w:pPr/>
      <w:r>
        <w:rPr>
          <w:lang w:val="sw_KE" w:bidi="sw_KE"/>
        </w:rPr>
      </w:r>
      <w:r>
        <w:rPr>
          <w:lang w:val="sw_KE" w:bidi="sw_KE"/>
        </w:rPr>
        <w:t>Pengine ni jioni wakati hadithi hii inaanza. Wanawake vijana kumi wanasubiri katika nyumba ya bibi harusi kwa bwana harusi ili kuja kumchukua kwa sherehe ya harusi yao. Wanawake wadogo wanavaa kwa ajili ya harusi na wote wanabeba taa za mafuta au miungu. Wanawake watano kati ya vijana pia wanabeba chupa ya ziada ya mafuta kwa taa zao, lakini wengine watano hawafanyi.</w:t>
      </w:r>
    </w:p>
    <w:p>
      <w:pPr/>
      <w:r>
        <w:rPr>
          <w:lang w:val="sw_KE" w:bidi="sw_KE"/>
        </w:rPr>
      </w:r>
      <w:r>
        <w:rPr>
          <w:lang w:val="sw_KE" w:bidi="sw_KE"/>
        </w:rPr>
        <w:t>Kitu kinamchelewesha bwana harusi, kwa hiyo wasichana wote wanazidi kuchoka na hatimaye wote wanalala usingizi.</w:t>
      </w:r>
    </w:p>
    <w:p>
      <w:pPr/>
      <w:r>
        <w:rPr>
          <w:lang w:val="sw_KE" w:bidi="sw_KE"/>
        </w:rPr>
      </w:r>
      <w:r>
        <w:rPr>
          <w:lang w:val="sw_KE" w:bidi="sw_KE"/>
        </w:rPr>
        <w:t>Katika hadithi hiyo, Yesu anasema kwamba usiku wa manane, au usiku sana, mtu hulia, "Haya bwana harusi anakuja!" Neno lililo hapa halimaanishi kwamba mtu alikuwa akilia kwa huzuni lakini kwamba mtu anatoa kelele kwa sauti sana.</w:t>
      </w:r>
    </w:p>
    <w:p>
      <w:pPr/>
      <w:r>
        <w:rPr>
          <w:lang w:val="sw_KE" w:bidi="sw_KE"/>
        </w:rPr>
      </w:r>
      <w:r>
        <w:rPr>
          <w:lang w:val="sw_KE" w:bidi="sw_KE"/>
        </w:rPr>
        <w:t>Katika hadithi wasichana wote huamka na kukata taa zao, kumaanisha wanaandaa utambi wa taa ili waweze kuziwasha. Kwa Kiingereza, kukata utambi ina maana kukata kwa ufupi zaidi, lakini katika hadithi hii, pengine hawakukata utambi wao, lakini waliibadilisha kwa njia nyingine.</w:t>
      </w:r>
    </w:p>
    <w:p>
      <w:pPr/>
      <w:r>
        <w:rPr>
          <w:lang w:val="sw_KE" w:bidi="sw_KE"/>
        </w:rPr>
      </w:r>
      <w:r>
        <w:rPr>
          <w:lang w:val="sw_KE" w:bidi="sw_KE"/>
        </w:rPr>
        <w:t>Wanawake watano wadogo wapumbavu ambao hawakupanga mbele na kuleta mafuta ya ziada wanatambua kwamba taa zao zitatoka hivi karibuni, kwa hiyo wanawaomba wanawake wadogo watano wenye hekima kuwapa mafuta. Wasichana watano wenye hekima wanajibu kwamba hakutakuwa na mafuta ya kutosha kwa wote, kwa hiyo wanawaambia wanawake wadogo wapumbavu kwenda kumtafuta mtu ambaye anauza mafuta na kununua zaidi kutoka kwao.</w:t>
      </w:r>
    </w:p>
    <w:p>
      <w:pPr/>
      <w:r>
        <w:rPr>
          <w:lang w:val="sw_KE" w:bidi="sw_KE"/>
        </w:rPr>
      </w:r>
      <w:r>
        <w:rPr>
          <w:lang w:val="sw_KE" w:bidi="sw_KE"/>
        </w:rPr>
        <w:t>Wakati wanawake wadogo wapumbavu wako mbali, bwana harusi anawasili na wasichana vijana wenye hekima wanatembea pamoja naye, wakishikilia taa zao ili kuwaangaza njia. Wakati wanawasili katika nyumba ya baba ya bwana harusi, wanaenda ili kusherehekea karamu na yeye na kila mtu ambaye amekusanyika kwa harusi. Kisha watumishi wanafunga mlango wa nyumba.</w:t>
      </w:r>
    </w:p>
    <w:p>
      <w:pPr/>
      <w:r>
        <w:rPr>
          <w:lang w:val="sw_KE" w:bidi="sw_KE"/>
        </w:rPr>
      </w:r>
      <w:r>
        <w:rPr>
          <w:lang w:val="sw_KE" w:bidi="sw_KE"/>
        </w:rPr>
        <w:t>Baadaye, wanawake wadogo wapumbavu wanawasili katika nyumba ya bwana harusi baada ya kununua mafuta, na wanabisha mlango wakisema, "Bwana, Bwana, tufungulie" lakini bwana harusi anakuja na kuwaambia, "Kweli, ninawaambia, siwajui nyinyi."</w:t>
      </w:r>
    </w:p>
    <w:p>
      <w:pPr/>
      <w:r>
        <w:rPr>
          <w:lang w:val="sw_KE" w:bidi="sw_KE"/>
        </w:rPr>
      </w:r>
      <w:r>
        <w:rPr>
          <w:lang w:val="sw_KE" w:bidi="sw_KE"/>
        </w:rPr>
        <w:t>Sasa hadithi inahitimika na Yesu akiwaambia wanafunzi wake kutazama kwa makini, kwa sababu hawajui siku au saa. Anazungumza kuhusu siku au saa wakati Yesu atarudi kutawala kama Bwana wa ufalme wa Mungu.</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5.</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kumi na wawili wa Yesu</w:t>
      </w:r>
    </w:p>
    <w:p>
      <w:pPr>
        <w:pStyle w:val="ListBullet"/>
        <w:spacing w:line="240" w:lineRule="auto"/>
        <w:ind w:left="720"/>
      </w:pPr>
      <w:r>
        <w:rPr>
          <w:lang w:val="sw_KE" w:bidi="sw_KE"/>
        </w:rPr>
      </w:r>
      <w:r>
        <w:rPr>
          <w:lang w:val="sw_KE" w:bidi="sw_KE"/>
        </w:rPr>
        <w:t>Wanawake wadogo kumi</w:t>
      </w:r>
    </w:p>
    <w:p>
      <w:pPr>
        <w:pStyle w:val="ListBullet"/>
        <w:spacing w:line="240" w:lineRule="auto"/>
        <w:ind w:left="720"/>
      </w:pPr>
      <w:r>
        <w:rPr>
          <w:lang w:val="sw_KE" w:bidi="sw_KE"/>
        </w:rPr>
      </w:r>
      <w:r>
        <w:rPr>
          <w:lang w:val="sw_KE" w:bidi="sw_KE"/>
        </w:rPr>
        <w:t>Bwana harusi</w:t>
      </w:r>
    </w:p>
    <w:p>
      <w:pPr>
        <w:pStyle w:val="ListBullet"/>
        <w:spacing w:line="240" w:lineRule="auto"/>
        <w:ind w:left="720"/>
      </w:pPr>
      <w:r>
        <w:rPr>
          <w:lang w:val="sw_KE" w:bidi="sw_KE"/>
        </w:rPr>
      </w:r>
      <w:r>
        <w:rPr>
          <w:lang w:val="sw_KE" w:bidi="sw_KE"/>
        </w:rPr>
        <w:t>Mtu ambaye anashangilia wakati bwana harusi anawasili</w:t>
      </w:r>
    </w:p>
    <w:p>
      <w:pPr>
        <w:pStyle w:val="ListBullet"/>
        <w:spacing w:line="240" w:lineRule="auto"/>
        <w:ind w:left="720"/>
      </w:pPr>
      <w:r>
        <w:rPr>
          <w:lang w:val="sw_KE" w:bidi="sw_KE"/>
        </w:rPr>
      </w:r>
      <w:r>
        <w:rPr>
          <w:lang w:val="sw_KE" w:bidi="sw_KE"/>
        </w:rPr>
        <w:t>Watumishi</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Yesu anazungumza na wanafunzi wake kumi na wawili wa karibu zaidi. Anawaambia mfano wa pili kuhusu kuwa tayari kwa wakati ambapo Mwana wa Mtu atarudi kutawala kama Bwana wa ufalme wa Mungu. Anasema ufalme wa mbinguni ni kama wanawake vijana kumi ambao hawakuoa ambao walichukua taa zao na kusubiri bwana harusi. Watano kati ya hao walikuwa wenye busara, wakachukua mafuta katika vyombo vyao pamoja na taa zao, lakini watano walikuwa wapumbavu na hawakufanya hivyo.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mmoja wa waigizaji wanaoingiza mwanamke mdogo mwenye hekima, "Unahisi vipi?" Unaweza kusikia kitu kama, "Ninafurahi sana kwa bwana harusi kuja!" Ninafurahi nilileta mafuta ya ziada ikiwa nitayahitaji" au "Ninatumaini bwana harusi hatachukua muda mrefu sana, lakini akichelewa, nina mafuta ya ziada, kwa hiyo nitakuwa sawa."</w:t>
      </w:r>
    </w:p>
    <w:p>
      <w:pPr>
        <w:pStyle w:val="ListBullet"/>
        <w:spacing w:line="240" w:lineRule="auto"/>
        <w:ind w:left="720"/>
      </w:pPr>
      <w:r>
        <w:rPr>
          <w:lang w:val="sw_KE" w:bidi="sw_KE"/>
        </w:rPr>
      </w:r>
      <w:r>
        <w:rPr>
          <w:lang w:val="sw_KE" w:bidi="sw_KE"/>
        </w:rPr>
        <w:t>Muulize mmoja wa waigizaji wanaoingiza mwanamke mdogo mpumbavu, "Unahisi vipi?" Unaweza kusikia kitu kama, "Ninatumaini bwana harusi hatachukua muda mrefu sana" au "Ninashangaa kwa nini wanawake wengine wadogo walileta mafuta ya ziada?" Bwana harusi anapaswa kuwa hapa hivi karibuni" au "Sina mafuta ya kutosha, lakini ikiwa ninahitaji zaidi, pengine ninaweza kupata kiasi fulani kutoka kwa mmoja wa wanawake wengine wadogo."</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Bwana harusi anawasili na wanawake wote vijana wanatayarisha taa zao. Wanawake vijana wapumbavu wanawaomba wanawake vijana wenye hekima wawape mafuta kwa ajili ya taa zao kwa sababu hivi karibuni yatawaishia.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mmoja wa waigizaji wanaoingiza mwanamke mdogo mwenye hekima, "Unahisi vipi?" Unaweza kusikia kitu kama, "Ninafurahi sana nilileta mafuta ya ziada!" au "Siwezi kuwagawia mafuta yangu wanawake wengine wadogo kwa sababu basi sitakuwa na ya kutosha pia na nitachelewa kwenye harusi" au "Nilijua kitu kama hiki kinaweza kutokea, na hiyo ndiyo sababu nilijiandaa mapema ili kuwa na mafuta ya ziada."</w:t>
      </w:r>
    </w:p>
    <w:p>
      <w:pPr>
        <w:pStyle w:val="ListBullet"/>
        <w:spacing w:line="240" w:lineRule="auto"/>
        <w:ind w:left="720"/>
      </w:pPr>
      <w:r>
        <w:rPr>
          <w:lang w:val="sw_KE" w:bidi="sw_KE"/>
        </w:rPr>
      </w:r>
      <w:r>
        <w:rPr>
          <w:lang w:val="sw_KE" w:bidi="sw_KE"/>
        </w:rPr>
        <w:t>Muulize mmoja wa waigizaji wanaoingiza mwanamke mdogo mpumbavu, "Unahisi vipi?" Unaweza kusikia kitu kama, "Ninatamani ningeleta mafuta ya ziada." "Sikufikiri kwamba bwana harusi angechelewa hivi" au "Sikupaswa kutarajia kupata mafuta kutoka kwa wale wanawake vijana wengine." Ningepaswa kuwa nimeleta yangu mwenyewe" au "Ninatumaini ninaweza kununua mafuta zaidi haraka ili sichelewe sana kwa harusi!"</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Wanawake wadogo wapumbavu wanawasili katika nyumba ya bwana harusi baada ya kununua mafuta na kugonga mlango, wakisema, "Bwana, Bwana, tufungulie" lakini bwana harusi anasema, "Amin, nawaambia, siwajui ninyi."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mmoja wa waigizaji wanaoingiza mwanamke mdogo mwenye hekima, "Unahisi vipi?" Unaweza kusikia kitu kama, "Ninafurahi sana kwamba nilikuwa tayari wakati bwana harusi amekuja!" au "Ningehuzunika sana kama nisingejitayarisha na ningekataliwa kwenye karamu ya harusi kama wale wanawake vijana!"</w:t>
      </w:r>
    </w:p>
    <w:p>
      <w:pPr>
        <w:pStyle w:val="ListBullet"/>
        <w:spacing w:line="240" w:lineRule="auto"/>
        <w:ind w:left="720"/>
      </w:pPr>
      <w:r>
        <w:rPr>
          <w:lang w:val="sw_KE" w:bidi="sw_KE"/>
        </w:rPr>
      </w:r>
      <w:r>
        <w:rPr>
          <w:lang w:val="sw_KE" w:bidi="sw_KE"/>
        </w:rPr>
        <w:t>Muulize mmoja wa waigizaji wanaoingiza mwanamke mdogo mpumbavu, "Unahisi vipi?" Unaweza kusikia kitu kama, "Siwezi kuamini!" Najua sikujiandaa vizuri, lakini sikudhani ningekosa harusi!" au "Ninajuta sana kwamba sikujiandaa mapema kama wasichana wengine! Ninatamani ningekuwa ndani nikifurahia karamu pamoja na wageni wengine wa harusi, lakini sasa muda umepita sana!"</w:t>
      </w:r>
    </w:p>
    <w:p>
      <w:pPr/>
      <w:r>
        <w:rPr>
          <w:lang w:val="sw_KE" w:bidi="sw_KE"/>
        </w:rPr>
      </w:r>
      <w:r>
        <w:rPr>
          <w:lang w:val="sw_KE" w:bidi="sw_KE"/>
        </w:rPr>
        <w:t>Baada ya kuhitimisha mfano, Yesu anawaambia wanafunzi wake kutazama kwa makini kwa sababu hawajui siku au saa.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mmoja wa waigizaji wanaoigiza mwanafunzi, "Unahisi vipi?" Unaweza kusikia kitu kama, "Sikujua kungekuja wakati ambapo milango ya karamu itafungwa na itakuwa umechelewa mno kuingia!" au "Ingekuwa jambo la kutisha kukataliwa kuingia kwenye karamu ya harusi kama wale wanawake vijana wapumbavu. Ninahitaji kukaa tayari, kwa hiyo nitakuwa kama wanawake vijana wenye hekima ambao waliweza kujiunga na bwana harusi katika karamu ya harusi!"</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Yesu anasema ufalme wa </w:t>
      </w:r>
      <w:r>
        <w:rPr>
          <w:b/>
          <w:lang w:val="sw_KE" w:bidi="sw_KE"/>
        </w:rPr>
        <w:t>mbinguni</w:t>
      </w:r>
      <w:r>
        <w:rPr>
          <w:lang w:val="sw_KE" w:bidi="sw_KE"/>
        </w:rPr>
        <w:t xml:space="preserve"> utakuwa kama </w:t>
      </w:r>
      <w:r>
        <w:rPr>
          <w:b/>
          <w:lang w:val="sw_KE" w:bidi="sw_KE"/>
        </w:rPr>
        <w:t>mabinti</w:t>
      </w:r>
      <w:r>
        <w:rPr>
          <w:lang w:val="sw_KE" w:bidi="sw_KE"/>
        </w:rPr>
        <w:t xml:space="preserve"> kumi ambao walichukua taa </w:t>
      </w:r>
      <w:r>
        <w:rPr>
          <w:b/>
          <w:lang w:val="sw_KE" w:bidi="sw_KE"/>
        </w:rPr>
        <w:t>zao</w:t>
      </w:r>
      <w:r>
        <w:rPr>
          <w:lang w:val="sw_KE" w:bidi="sw_KE"/>
        </w:rPr>
        <w:t xml:space="preserve"> na kwenda kukutana na </w:t>
      </w:r>
      <w:r>
        <w:rPr>
          <w:b/>
          <w:lang w:val="sw_KE" w:bidi="sw_KE"/>
        </w:rPr>
        <w:t>bwana harusi</w:t>
      </w:r>
      <w:r>
        <w:rPr>
          <w:lang w:val="sw_KE" w:bidi="sw_KE"/>
        </w:rPr>
        <w:t>.</w:t>
      </w:r>
    </w:p>
    <w:p>
      <w:pPr/>
      <w:r>
        <w:rPr>
          <w:lang w:val="sw_KE" w:bidi="sw_KE"/>
        </w:rPr>
      </w:r>
      <w:r>
        <w:rPr>
          <w:b/>
          <w:lang w:val="sw_KE" w:bidi="sw_KE"/>
        </w:rPr>
        <w:t>Ufalme wa mbinguni</w:t>
      </w:r>
      <w:r>
        <w:rPr>
          <w:lang w:val="sw_KE" w:bidi="sw_KE"/>
        </w:rPr>
        <w:t xml:space="preserve"> ni sawa na ufalme wa Mungu. Ni mahali ambapo Mungu anatawala kama mfalme. Katika Biblia ufalme wa Mungu unarejelea zaidi watu wake, kwanza Israeli na baadaye kanisa, badala ya mahali. Neno </w:t>
      </w:r>
      <w:r>
        <w:rPr>
          <w:lang w:val="sw_KE" w:bidi="sw_KE"/>
        </w:rPr>
        <w:t>Ufalme wa mbinguni</w:t>
      </w:r>
      <w:r>
        <w:rPr>
          <w:lang w:val="sw_KE" w:bidi="sw_KE"/>
        </w:rPr>
        <w:t xml:space="preserve"> linapatikana katika Faharasa Kuu.</w:t>
      </w:r>
    </w:p>
    <w:p>
      <w:pPr/>
      <w:r>
        <w:rPr>
          <w:lang w:val="sw_KE" w:bidi="sw_KE"/>
        </w:rPr>
      </w:r>
      <w:r>
        <w:rPr>
          <w:b/>
          <w:lang w:val="sw_KE" w:bidi="sw_KE"/>
        </w:rPr>
        <w:t>Mabikira</w:t>
      </w:r>
      <w:r>
        <w:rPr>
          <w:lang w:val="sw_KE" w:bidi="sw_KE"/>
        </w:rPr>
        <w:t xml:space="preserve"> inamaanisha wanawake vijana ambao hawajaolewa.</w:t>
      </w:r>
    </w:p>
    <w:p>
      <w:pPr/>
      <w:r>
        <w:rPr>
          <w:lang w:val="sw_KE" w:bidi="sw_KE"/>
        </w:rPr>
      </w:r>
      <w:r>
        <w:rPr>
          <w:b/>
          <w:lang w:val="sw_KE" w:bidi="sw_KE"/>
        </w:rPr>
        <w:t>Taa</w:t>
      </w:r>
      <w:r>
        <w:rPr>
          <w:lang w:val="sw_KE" w:bidi="sw_KE"/>
        </w:rPr>
        <w:t xml:space="preserve"> hapa zinaweza kumaanisha chombo maalum cha mafuta chenye utambi ambacho kingeweza kuwashwa kutoa mwanga, au zinaweza kumaanisha furushi la vitambaa lililofungwa kwenye ncha ya fimbo ya kubebea na kuchovywa kwenye mafuta ili liwashwe kutoa mwanga.</w:t>
      </w:r>
    </w:p>
    <w:p>
      <w:pPr/>
      <w:r>
        <w:rPr>
          <w:lang w:val="sw_KE" w:bidi="sw_KE"/>
        </w:rPr>
      </w:r>
      <w:r>
        <w:rPr>
          <w:b/>
          <w:lang w:val="sw_KE" w:bidi="sw_KE"/>
        </w:rPr>
        <w:t>Bwana harusi</w:t>
      </w:r>
      <w:r>
        <w:rPr>
          <w:lang w:val="sw_KE" w:bidi="sw_KE"/>
        </w:rPr>
        <w:t xml:space="preserve"> ni mtu ambaye anaoa. Katika utamaduni wa Kiyahudi wakati wa Yesu, bwana harusi angekwenda kwenye nyumba ya bibi harusi wake ili kumchukua na kumleta kwenye nyumba ya baba yake ambapo wangekuwa na sherehe ya harusi na karamu.</w:t>
      </w:r>
    </w:p>
    <w:p>
      <w:pPr/>
      <w:r>
        <w:rPr>
          <w:lang w:val="sw_KE" w:bidi="sw_KE"/>
        </w:rPr>
      </w:r>
      <w:r>
        <w:rPr>
          <w:lang w:val="sw_KE" w:bidi="sw_KE"/>
        </w:rPr>
        <w:t xml:space="preserve">Yesu anasema kwamba baadhi ya mabikira walikuwa wenye </w:t>
      </w:r>
      <w:r>
        <w:rPr>
          <w:b/>
          <w:lang w:val="sw_KE" w:bidi="sw_KE"/>
        </w:rPr>
        <w:t>hekima</w:t>
      </w:r>
      <w:r>
        <w:rPr>
          <w:lang w:val="sw_KE" w:bidi="sw_KE"/>
        </w:rPr>
        <w:t xml:space="preserve"> na wengine walikuwa </w:t>
      </w:r>
      <w:r>
        <w:rPr>
          <w:b/>
          <w:lang w:val="sw_KE" w:bidi="sw_KE"/>
        </w:rPr>
        <w:t>wapumbavu</w:t>
      </w:r>
      <w:r>
        <w:rPr>
          <w:lang w:val="sw_KE" w:bidi="sw_KE"/>
        </w:rPr>
        <w:t>.</w:t>
      </w:r>
    </w:p>
    <w:p>
      <w:pPr/>
      <w:r>
        <w:rPr>
          <w:lang w:val="sw_KE" w:bidi="sw_KE"/>
        </w:rPr>
      </w:r>
      <w:r>
        <w:rPr>
          <w:lang w:val="sw_KE" w:bidi="sw_KE"/>
        </w:rPr>
        <w:t xml:space="preserve">Neno la </w:t>
      </w:r>
      <w:r>
        <w:rPr>
          <w:b/>
          <w:lang w:val="sw_KE" w:bidi="sw_KE"/>
        </w:rPr>
        <w:t>hekima</w:t>
      </w:r>
      <w:r>
        <w:rPr>
          <w:lang w:val="sw_KE" w:bidi="sw_KE"/>
        </w:rPr>
        <w:t xml:space="preserve"> linaelezea watu ambao wanatumia hekima, ambayo ina maana kufikiria mambo ambayo ni ya kweli na kufanya mambo ambayo ni mazuri. Neno </w:t>
      </w:r>
      <w:r>
        <w:rPr>
          <w:b/>
          <w:lang w:val="sw_KE" w:bidi="sw_KE"/>
        </w:rPr>
        <w:t>hekima</w:t>
      </w:r>
      <w:r>
        <w:rPr>
          <w:lang w:val="sw_KE" w:bidi="sw_KE"/>
        </w:rPr>
        <w:t xml:space="preserve"> linapatikana katika Faharasa Kuu.</w:t>
      </w:r>
    </w:p>
    <w:p>
      <w:pPr/>
      <w:r>
        <w:rPr>
          <w:lang w:val="sw_KE" w:bidi="sw_KE"/>
        </w:rPr>
      </w:r>
      <w:r>
        <w:rPr>
          <w:b/>
          <w:lang w:val="sw_KE" w:bidi="sw_KE"/>
        </w:rPr>
        <w:t>Upumbavu</w:t>
      </w:r>
      <w:r>
        <w:rPr>
          <w:lang w:val="sw_KE" w:bidi="sw_KE"/>
        </w:rPr>
        <w:t xml:space="preserve"> ni kinyume cha hekima. Ni kufikiri kuhusu mambo ambayo si kweli na kufanya mambo ambayo si mazuri. Biblia inazungumza kuhusu watu wenye hekima na wapumbavu mara nyingi, kwa hiyo utatumia maneno haya mara nyingi.</w:t>
      </w:r>
    </w:p>
    <w:p>
      <w:pPr/>
      <w:r>
        <w:rPr>
          <w:lang w:val="sw_KE" w:bidi="sw_KE"/>
        </w:rPr>
      </w:r>
      <w:r>
        <w:rPr>
          <w:lang w:val="sw_KE" w:bidi="sw_KE"/>
        </w:rPr>
        <w:t xml:space="preserve">Tafsiri zingine zinasema kwamba mabikira wenye hekima walibeba vyombo vya </w:t>
      </w:r>
      <w:r>
        <w:rPr>
          <w:b/>
          <w:lang w:val="sw_KE" w:bidi="sw_KE"/>
        </w:rPr>
        <w:t>mafuta</w:t>
      </w:r>
      <w:r>
        <w:rPr>
          <w:lang w:val="sw_KE" w:bidi="sw_KE"/>
        </w:rPr>
        <w:t xml:space="preserve"> kwa ajili ya taa zao. Chupa ni chombo ambacho kinashikilia kioevu. Baadhi ya tafsiri zinaiita mtungi.</w:t>
      </w:r>
    </w:p>
    <w:p>
      <w:pPr/>
      <w:r>
        <w:rPr>
          <w:lang w:val="sw_KE" w:bidi="sw_KE"/>
        </w:rPr>
      </w:r>
      <w:r>
        <w:rPr>
          <w:lang w:val="sw_KE" w:bidi="sw_KE"/>
        </w:rPr>
        <w:t xml:space="preserve">Katika hadithi ya Yesu, mtu </w:t>
      </w:r>
      <w:r>
        <w:rPr>
          <w:b/>
          <w:lang w:val="sw_KE" w:bidi="sw_KE"/>
        </w:rPr>
        <w:t>analia</w:t>
      </w:r>
      <w:r>
        <w:rPr>
          <w:lang w:val="sw_KE" w:bidi="sw_KE"/>
        </w:rPr>
        <w:t xml:space="preserve"> usiku wa </w:t>
      </w:r>
      <w:r>
        <w:rPr>
          <w:b/>
          <w:lang w:val="sw_KE" w:bidi="sw_KE"/>
        </w:rPr>
        <w:t>manane</w:t>
      </w:r>
      <w:r>
        <w:rPr>
          <w:lang w:val="sw_KE" w:bidi="sw_KE"/>
        </w:rPr>
        <w:t xml:space="preserve"> kwamba bwana harusi anakuja.</w:t>
      </w:r>
    </w:p>
    <w:p>
      <w:pPr/>
      <w:r>
        <w:rPr>
          <w:lang w:val="sw_KE" w:bidi="sw_KE"/>
        </w:rPr>
      </w:r>
      <w:r>
        <w:rPr>
          <w:b/>
          <w:lang w:val="sw_KE" w:bidi="sw_KE"/>
        </w:rPr>
        <w:t>Usiku wa manane</w:t>
      </w:r>
      <w:r>
        <w:rPr>
          <w:lang w:val="sw_KE" w:bidi="sw_KE"/>
        </w:rPr>
        <w:t xml:space="preserve"> ni katikati ya usiku, lakini huenda isiwe ilikuwa katikati ya usiku kihalisi. Ilikuwa usiku sana.</w:t>
      </w:r>
    </w:p>
    <w:p>
      <w:pPr/>
      <w:r>
        <w:rPr>
          <w:lang w:val="sw_KE" w:bidi="sw_KE"/>
        </w:rPr>
      </w:r>
      <w:r>
        <w:rPr>
          <w:lang w:val="sw_KE" w:bidi="sw_KE"/>
        </w:rPr>
        <w:t xml:space="preserve">Neno </w:t>
      </w:r>
      <w:r>
        <w:rPr>
          <w:b/>
          <w:lang w:val="sw_KE" w:bidi="sw_KE"/>
        </w:rPr>
        <w:t>kulia</w:t>
      </w:r>
      <w:r>
        <w:rPr>
          <w:lang w:val="sw_KE" w:bidi="sw_KE"/>
        </w:rPr>
        <w:t xml:space="preserve"> katika hali hii halimaanishi kuwa na machozi ya huzuni. Inamaanisha kupiga kelele kwa sauti.</w:t>
      </w:r>
    </w:p>
    <w:p>
      <w:pPr/>
      <w:r>
        <w:rPr>
          <w:lang w:val="sw_KE" w:bidi="sw_KE"/>
        </w:rPr>
      </w:r>
      <w:r>
        <w:rPr>
          <w:lang w:val="sw_KE" w:bidi="sw_KE"/>
        </w:rPr>
        <w:t>Mabikira wote katika mfano huu “</w:t>
      </w:r>
      <w:r>
        <w:rPr>
          <w:b/>
          <w:lang w:val="sw_KE" w:bidi="sw_KE"/>
        </w:rPr>
        <w:t>walizitengeneza</w:t>
      </w:r>
      <w:r>
        <w:rPr>
          <w:lang w:val="sw_KE" w:bidi="sw_KE"/>
        </w:rPr>
        <w:t xml:space="preserve"> taa zao.” Kupunguza utambi wa taa ni kuukata uwe mfupi, lakini katika hadithi hii huenda wale wasichana walirekebisha urefu wa utambi kwa njia nyingine bila kuukata.</w:t>
      </w:r>
    </w:p>
    <w:p>
      <w:pPr/>
      <w:r>
        <w:rPr>
          <w:lang w:val="sw_KE" w:bidi="sw_KE"/>
        </w:rPr>
      </w:r>
      <w:r>
        <w:rPr>
          <w:lang w:val="sw_KE" w:bidi="sw_KE"/>
        </w:rPr>
        <w:t xml:space="preserve">Wanawake wadogo wapumbavu wanamwita bwana harusi, "Bwana, Bwana" ili kumwonyesha heshima. </w:t>
      </w:r>
      <w:r>
        <w:rPr>
          <w:b/>
          <w:lang w:val="sw_KE" w:bidi="sw_KE"/>
        </w:rPr>
        <w:t>1Bwana1</w:t>
      </w:r>
      <w:r>
        <w:rPr>
          <w:lang w:val="sw_KE" w:bidi="sw_KE"/>
        </w:rPr>
        <w:t xml:space="preserve"> linamaanisha mkuu, na katika utamaduni wa Kiyahudi wakati huo, kusema jambo mara mbili au tatu ilikuwa njia ya kulisisitiza. Neno </w:t>
      </w:r>
      <w:r>
        <w:rPr>
          <w:lang w:val="sw_KE" w:bidi="sw_KE"/>
        </w:rPr>
        <w:t>Bwana</w:t>
      </w:r>
      <w:r>
        <w:rPr>
          <w:lang w:val="sw_KE" w:bidi="sw_KE"/>
        </w:rPr>
        <w:t xml:space="preserve"> linapatikana katika Faharasa Kuu.</w:t>
      </w:r>
    </w:p>
    <w:p>
      <w:pPr/>
      <w:r>
        <w:rPr>
          <w:lang w:val="sw_KE" w:bidi="sw_KE"/>
        </w:rPr>
      </w:r>
      <w:r>
        <w:rPr>
          <w:lang w:val="sw_KE" w:bidi="sw_KE"/>
        </w:rPr>
        <w:t>Bwana harusi anasema, "</w:t>
      </w:r>
      <w:r>
        <w:rPr>
          <w:b/>
          <w:lang w:val="sw_KE" w:bidi="sw_KE"/>
        </w:rPr>
        <w:t>Amin, nawaambia</w:t>
      </w:r>
      <w:r>
        <w:rPr>
          <w:lang w:val="sw_KE" w:bidi="sw_KE"/>
        </w:rPr>
        <w:t xml:space="preserve">, </w:t>
      </w:r>
      <w:r>
        <w:rPr>
          <w:b/>
          <w:lang w:val="sw_KE" w:bidi="sw_KE"/>
        </w:rPr>
        <w:t>siwajui ninyi</w:t>
      </w:r>
      <w:r>
        <w:rPr>
          <w:lang w:val="sw_KE" w:bidi="sw_KE"/>
        </w:rPr>
        <w:t>."</w:t>
      </w:r>
    </w:p>
    <w:p>
      <w:pPr/>
      <w:r>
        <w:rPr>
          <w:lang w:val="sw_KE" w:bidi="sw_KE"/>
        </w:rPr>
      </w:r>
      <w:r>
        <w:rPr>
          <w:lang w:val="sw_KE" w:bidi="sw_KE"/>
        </w:rPr>
        <w:t xml:space="preserve">Kifungu </w:t>
      </w:r>
      <w:r>
        <w:rPr>
          <w:b/>
          <w:lang w:val="sw_KE" w:bidi="sw_KE"/>
        </w:rPr>
        <w:t>amin, nawaambia</w:t>
      </w:r>
      <w:r>
        <w:rPr>
          <w:lang w:val="sw_KE" w:bidi="sw_KE"/>
        </w:rPr>
        <w:t xml:space="preserve"> kinaonekana mara nyingi katika injili, lakini daima kinasemwa na Yesu. Inamaanisha kwamba kile anachosema ni ukweli wa dhati wa Mungu. Anataka wasikilizaji wake wasikilize kwa makini na kuyachukulia maneno yake kwa uzito.</w:t>
      </w:r>
    </w:p>
    <w:p>
      <w:pPr/>
      <w:r>
        <w:rPr>
          <w:lang w:val="sw_KE" w:bidi="sw_KE"/>
        </w:rPr>
      </w:r>
      <w:r>
        <w:rPr>
          <w:lang w:val="sw_KE" w:bidi="sw_KE"/>
        </w:rPr>
        <w:t xml:space="preserve">Wakati bwana harusi anasema, "Siwajui </w:t>
      </w:r>
      <w:r>
        <w:rPr>
          <w:b/>
          <w:lang w:val="sw_KE" w:bidi="sw_KE"/>
        </w:rPr>
        <w:t>ninyi</w:t>
      </w:r>
      <w:r>
        <w:rPr>
          <w:lang w:val="sw_KE" w:bidi="sw_KE"/>
        </w:rPr>
        <w:t xml:space="preserve">" hapa, haimaanishi kihalisi kwamba hajui wale wanawake vijana ni nani. Wangekuwa marafiki au familia ya bibi harusi au bwana harusi. Katika hali hii, inamaanisha hawawezi kujiunga naye. Ni wale tu wanawake vijana wenye hekima waliojiweka tayari kwa kurudi kwa bwana harusi wanaoweza kujiunga naye. Hao ni wale anaowafahamu "." </w:t>
      </w:r>
    </w:p>
    <w:p>
      <w:pPr/>
      <w:r>
        <w:rPr>
          <w:lang w:val="sw_KE" w:bidi="sw_KE"/>
        </w:rPr>
      </w:r>
      <w:r>
        <w:rPr>
          <w:lang w:val="sw_KE" w:bidi="sw_KE"/>
        </w:rPr>
        <w:t xml:space="preserve">Wakati Yesu anapowaonya wasikilizaji wake </w:t>
      </w:r>
      <w:r>
        <w:rPr>
          <w:b/>
          <w:lang w:val="sw_KE" w:bidi="sw_KE"/>
        </w:rPr>
        <w:t>kukesha</w:t>
      </w:r>
      <w:r>
        <w:rPr>
          <w:lang w:val="sw_KE" w:bidi="sw_KE"/>
        </w:rPr>
        <w:t>, hakumaanishi wanahitaji kukaa macho wakati wote kwa macho yao yakitazama, bali kwamba wanapaswa kukaa tayari kwa ajili ya kurudi kwake. Katika hadithi hiyo, wanawake wote vijana walisinzia na kulala, lakini wale wenye hekima walijitayarisha mapema ili bwana harusi alipokuja katikati ya usiku, wawe tayari kwa ajili yake. “Kukesha” kunamaanisha kubaki tayari kwa Yesu kurudi wakati wowote.</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25:14–30</w:t>
      </w:r>
      <w:r>
        <w:rPr>
          <w:lang w:val="sw_KE" w:bidi="sw_KE"/>
        </w:rPr>
      </w:r>
    </w:p>
    <w:p>
      <w:pPr>
        <w:pStyle w:val="Heading3"/>
      </w:pPr>
      <w:r>
        <w:rPr>
          <w:lang w:val="sw_KE" w:bidi="sw_KE"/>
        </w:rPr>
        <w:t>Sikiliza na Moyo</w:t>
      </w:r>
    </w:p>
    <w:p>
      <w:pPr/>
      <w:r>
        <w:rPr>
          <w:lang w:val="sw_KE" w:bidi="sw_KE"/>
        </w:rPr>
      </w:r>
      <w:r>
        <w:rPr>
          <w:lang w:val="sw_KE" w:bidi="sw_KE"/>
        </w:rPr>
        <w:t>Sikiliza Mathayo 25:14–30 na utie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Huu ni mfano wa tatu kati ya mifano tatu, au hadithi fupi, ambazo Yesu anasimulia kuhusu kuwa tayari kwa ufalme wa mbinguni. Mathayo haituambii mahali ambapo hadithi hii inatokea. Yesu anaweza kuwa karibu na Yerusalemu. Watu ambao Yesu alikuwa akizungumza nao pengine walikuwa Wayahudi ambao walimwamini Yesu. Wafuasi wake 12 wa karibu pengine walikuwa na yeye pia. Walidhani kwamba Yesu angefanya ufalme uonekane mara moja. Hata hivyo, Yesu alifundisha kwamba ufalme wa mbinguni ulikuwa watu wanaomfuata kama mfalme wao hata sasa katika mioyo yao na kupitia matendo yao. Kwa hivyo, alitumia mfano ili kusahihisha matarajio yao.</w:t>
      </w:r>
    </w:p>
    <w:p>
      <w:pPr/>
      <w:r>
        <w:rPr>
          <w:lang w:val="sw_KE" w:bidi="sw_KE"/>
        </w:rPr>
      </w:r>
      <w:r>
        <w:rPr>
          <w:lang w:val="sw_KE" w:bidi="sw_KE"/>
        </w:rPr>
        <w:t>Yesu aliwaambia kwamba ufalme wa mbinguni utakuwa kama mtu ambaye anapanga kwenda kwenye safari ya mbali kutoka mji wake wa asili. Hatuambiwi ambapo mtu alikwenda au kwa nini aliondoka. Mtu alikuwa na watumishi na mali. Anawaweka watumishi wake wasimamie mali yake mpaka atakaporudi kutoka safari yake. Mtu alitoa mifuko ya dhahabu au fedha kwa watumishi wake watatu. Wakati mwingine hii inatafsiriwa kama "talanta" kwa Kiswahili, lakini tunahitaji kuelewa kwamba ni wazi kwamba mtu aliwapa pesa watumishi wake kwa namna ya dhahabu au fedha. Mtu alitoa mifuko mitano kwa mtumishi mmoja, mifuko miwili kwa mwingine na mfuko mmoja kwa mwingine. Yesu alisema kwamba mtu alitoa kwa kila mmoja wa watumishi wake kulingana na uwezo wao. Pengine walikuwa viongozi wa watumishi wengine na walijua jinsi ya kusimamia pesa na masuala ya biashara. Hata ingawa mtu hakuwaambia watumishi wake kile cha kutumia pesa, wana jukumu la kutumia pesa ili kupata pesa zaidi. Pesa bado ilikuwa ya mtu. Watumishi wale wangempa yule bwana faida yoyote watakayokuwa wamepata atakaporudi.</w:t>
      </w:r>
    </w:p>
    <w:p>
      <w:pPr/>
      <w:r>
        <w:rPr>
          <w:lang w:val="sw_KE" w:bidi="sw_KE"/>
        </w:rPr>
      </w:r>
      <w:r>
        <w:rPr>
          <w:lang w:val="sw_KE" w:bidi="sw_KE"/>
        </w:rPr>
        <w:t>Onyesha picha ya sarafu za dhahabu na fedha.</w:t>
      </w:r>
    </w:p>
    <w:p>
      <w:pPr/>
      <w:r>
        <w:rPr>
          <w:lang w:val="sw_KE" w:bidi="sw_KE"/>
        </w:rPr>
      </w:r>
      <w:r>
        <w:rPr>
          <w:lang w:val="sw_KE" w:bidi="sw_KE"/>
        </w:rPr>
        <w:t>Baada ya mtu kutoa pesa yake kwa watumishi wake aliondoka kwa safari yake. Mara baada ya mtu kuondoka, mtumishi mwenye mifuko mitano ya pesa alifanya biashara. Hii ina maana kwamba mtumishi alifanya biashara na pesa ya bwana wake. Kwa hivyo, mtumishi huyo alifanya mifuko mitano zaidi ya pesa. Mtumishi mwenye mifuko miwili ya pesa alifanya biashara na kile alikuwa nacho na kupata faida ya mifuko miwili zaidi. Lakini mtumishi mwenye mfuko mmoja hakutaka kuhatarisha kupoteza pesa au kuchukua jukumu la kufanya biashara na pesa. Kwa hivyo, alichimba shimo katika ardhi na kuficha, au kuzika, pesa ya bwana wake. Walimu wa Kiyahudi walisema kwamba mtu yeyote ambaye mara moja anazika pesa aliyokabidhiwa hana jukumu tena kwa sababu amechukua hatua salama zaidi ili kulinda pesa.</w:t>
      </w:r>
    </w:p>
    <w:p>
      <w:pPr/>
      <w:r>
        <w:rPr>
          <w:lang w:val="sw_KE" w:bidi="sw_KE"/>
        </w:rPr>
      </w:r>
      <w:r>
        <w:rPr>
          <w:lang w:val="sw_KE" w:bidi="sw_KE"/>
        </w:rPr>
        <w:t>Sitisha hapa na mjadili: Katika utamaduni wenu, ni aina gani za mambo watu wanatumia pesa ili kupata pesa zaidi?</w:t>
      </w:r>
    </w:p>
    <w:p>
      <w:pPr/>
      <w:r>
        <w:rPr>
          <w:lang w:val="sw_KE" w:bidi="sw_KE"/>
        </w:rPr>
      </w:r>
      <w:r>
        <w:rPr>
          <w:lang w:val="sw_KE" w:bidi="sw_KE"/>
        </w:rPr>
        <w:t>Wakati mtu alikuja nyumbani kutoka safari yake, alitaka kujua kile watumishi walifanya na pesa yake. Mtumishi ambaye alipewa mifuko mitano ya pesa na kufanya tano zaidi alikuja kwa bwana wake kwanza. Alimpa bwana wake mifuko yote kumi ya pesa ambayo alikuwa nayo. Bwana wake alimwambia mtumishi "Umefanya kazi nzuri, wewe ni mzuri na mwaminifu, au mtumishi anayeaminika. Kwa sababu ulikuwa mwaminifu katika kusimamia kiasi kidogo, najua ninaweza kukuamini kwa kiasi kikubwa. Njoo na kusherehekea pamoja nami katika nyumba yangu." Mtu ambaye alipewa mifuko miwili ya pesa na kufanya mbili zaidi alikuja kwa bwana wake akiwa wa pili. Alimpa bwana wake mifuko yote minne. Bwana wa mtumishi alimtendea mtumishi wa pili kwa njia sawa na alivyofanyia mtumishi wa kwanza.</w:t>
      </w:r>
    </w:p>
    <w:p>
      <w:pPr/>
      <w:r>
        <w:rPr>
          <w:lang w:val="sw_KE" w:bidi="sw_KE"/>
        </w:rPr>
      </w:r>
      <w:r>
        <w:rPr>
          <w:lang w:val="sw_KE" w:bidi="sw_KE"/>
        </w:rPr>
        <w:t>Sitisha hapa na mjadili: Katika utamaduni wenu, ni njia gani ambazo waajiri au mabwana wanawapa thawabu wafanyakazi wao kwa kufanya kazi yao vizuri?</w:t>
      </w:r>
    </w:p>
    <w:p>
      <w:pPr/>
      <w:r>
        <w:rPr>
          <w:lang w:val="sw_KE" w:bidi="sw_KE"/>
        </w:rPr>
      </w:r>
      <w:r>
        <w:rPr>
          <w:lang w:val="sw_KE" w:bidi="sw_KE"/>
        </w:rPr>
        <w:t>Mtumishi mwenye mfuko mmoja tu wa pesa alisema kwa bwana wake, "Nilitambua kwamba wewe ni mtu mgumu, au mkali, anayevuna ambapo hakupanda na kukusanya ambapo hakutawanya mbegu. Nilikuwa na hofu na kuficha mfuko wako wa pesa katika ardhi." Kuvuna na kukusanya yote mawili yanamaanisha kuvuna mazao. Maneno Kupanda na kutawanya yote mawili yanamaanisha kupanda mbegu ili kukuza mazao hayo. Hii ni lugha ya mfano ambayo ina maana kwamba bwana wa mtumishi anapata utajiri kutoka kwa kazi ya wengine. Yule mtumishi aliogopa kuhatarisha fedha za bwana wake, kwa sababu alihofia kwamba bwana wake angemwadhibu kama angezipoteza. Kwa hivyo, mtumishi alimpa bwana wake mfuko sawa wa pesa ambao mtu alitoa kwa mtumishi</w:t>
      </w:r>
    </w:p>
    <w:p>
      <w:pPr/>
      <w:r>
        <w:rPr>
          <w:lang w:val="sw_KE" w:bidi="sw_KE"/>
        </w:rPr>
      </w:r>
      <w:r>
        <w:rPr>
          <w:lang w:val="sw_KE" w:bidi="sw_KE"/>
        </w:rPr>
        <w:t>Sitisha hapa na mjadili: Katika utamaduni wenu, ni aina gani za watu wanaopata utajiri kutokana na kazi za wengine?</w:t>
      </w:r>
    </w:p>
    <w:p>
      <w:pPr/>
      <w:r>
        <w:rPr>
          <w:lang w:val="sw_KE" w:bidi="sw_KE"/>
        </w:rPr>
      </w:r>
      <w:r>
        <w:rPr>
          <w:lang w:val="sw_KE" w:bidi="sw_KE"/>
        </w:rPr>
        <w:t>Bwana wake alimwambia mtumishi kwamba alikuwa mwovu na mvivu. Bwana aligeuza maneno ya mtumishi wake mwenyewe kwake na kuiweka kwa namna ya swali. Hakutarajii mtumishi kujibu. Maneno ya mtumishi mwenyewe yalimtega. Bwana alikuwa amemwambia mtumishi kwamba ikiwa alijua mambo haya kuhusu bwana, basi kwa nini hakufanya kitu kuhusu hilo. Yule mtumishi alijua jinsi bwana wake alivyo mkali, na alipaswa kuiweka ile fedha kwa mabenki ili izae faida. Ndipo yule bwana angerudishiwa fedha yake pamoja na faida yake. Hii ina maana kwamba mtumishi anapaswa kukopa pesa kwa watu ambao wanaweza kumpa pesa zaidi baadaye. Kisha aliamuru kwamba pesa ichukuliwe kutoka kwa mtumishi mvivu na kupewa mtumishi ambaye alimpa mifuko kumi ya pesa. Mtumishi mvivu aliadhibiwa kwa sababu hakufanya kile bwana kwa kawaida alitarajia kwa watumishi wake—hakujaribu kupata pesa zaidi kwa bwana wake. Hakujaribu kumpendeza bwana wake kama alivyopaswa kufanya.</w:t>
      </w:r>
    </w:p>
    <w:p>
      <w:pPr/>
      <w:r>
        <w:rPr>
          <w:lang w:val="sw_KE" w:bidi="sw_KE"/>
        </w:rPr>
      </w:r>
      <w:r>
        <w:rPr>
          <w:lang w:val="sw_KE" w:bidi="sw_KE"/>
        </w:rPr>
        <w:t>Kisha Yesu anaongeza maana ya mfano wake. Anasema kwamba mtu alimwambia mtumishi wake kwamba mtu yeyote anayetumia kile alicho nacho kwa hekima, atapata zaidi. Lakini watu ambao hawafanyi chochote na kile walicho nacho watapoteza kile walicho nacho. Hii ina maana kwamba Mungu anawapa watu kila kitu ambacho wanamiliki iwe ni kidogo au kingi, wanapewa na Mungu. Watu ambao hawafanyi chochote na kile walichomiliki hatimaye watapoteza kile walichomiliki. Kisha, bwana aliwaambia watumishi wake wengine, "Mtupe mtumishi huyu asiye na maana katika giza la nje, ambapo kutakuwa na kilio na kusaga meno." Hapa Yesu anatumia lugha ya picha au lugha ya mfano. Giza la nje ni kujitenga kwa milele na Mungu ambalo linawangoja wote wanaomkataa Yesu. Kulia inarejelea sauti kubwa ambayo watu hutoa wakati wana huzuni nyingi. Kusaga meno inarejelea kusaga meno kwa sababu ya maumivu, hasira, na uchungu. Wale waliotengwa milele na Mungu watazidiwa na huzuni. Huzuni yao itawafanya kulia bila udhibiti na kusaga meno yao kwa maumivu. Yesu anaonyesha tofauti kati ya kile mtumishi mzuri alipokea na kile mtumishi mwovu alipokea.</w:t>
      </w:r>
    </w:p>
    <w:p>
      <w:pPr/>
      <w:r>
        <w:rPr>
          <w:lang w:val="sw_KE" w:bidi="sw_KE"/>
        </w:rPr>
      </w:r>
      <w:r>
        <w:rPr>
          <w:lang w:val="sw_KE" w:bidi="sw_KE"/>
        </w:rPr>
        <w:t>Sitisha hapa na ujadili na timu yako: Mtatafsiri vipi lugha ya picha ya Yesu katika simulizi hii katika lugha yenu? Yesu alitaka kuelezea mateso ambayo yanatokea, kwa hiyo hakikisha kutafsiri hii kwa njia ambayo inatumia lugha ya maelezo.</w:t>
      </w:r>
    </w:p>
    <w:p>
      <w:pPr/>
      <w:r>
        <w:rPr>
          <w:lang w:val="sw_KE" w:bidi="sw_KE"/>
        </w:rPr>
      </w:r>
      <w:r>
        <w:rPr>
          <w:lang w:val="sw_KE" w:bidi="sw_KE"/>
        </w:rPr>
        <w:t>Kama bwana wa watumishi, Yesu alikuwa anaondoka na hangerudi mpaka baada ya safari yake kukamilika. Yesu aliwaonyesha wafuasi wake kwamba anatarajia watu wote watumie kwa hekima chochote alichowapa, ili kuukuza zaidi Ufalme wa Mungu.</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Simulizi hili lina matukio matatu.</w:t>
      </w:r>
    </w:p>
    <w:p>
      <w:pPr/>
      <w:r>
        <w:rPr>
          <w:lang w:val="sw_KE" w:bidi="sw_KE"/>
        </w:rPr>
      </w:r>
      <w:r>
        <w:rPr>
          <w:b/>
          <w:lang w:val="sw_KE" w:bidi="sw_KE"/>
        </w:rPr>
        <w:t>Tukio la kwanza:</w:t>
      </w:r>
      <w:r>
        <w:rPr>
          <w:lang w:val="sw_KE" w:bidi="sw_KE"/>
        </w:rPr>
        <w:t xml:space="preserve"> Yesu amekuwa akifundisha wanafunzi wake. Tayari ameelezea mifano miwili kuhusu ufalme wa mbinguni. Mfano huu wa tatu kuhusu ufalme wa mbinguni ni kuhusu mtu ambaye anaenda kwenye safari na anaweka watumishi wake watatu kusimamia mali yake. Yule mtu anawapa watumishi wake kila mmoja fedha ili waifanyie biashara wakati akiwa safarini.</w:t>
      </w:r>
    </w:p>
    <w:p>
      <w:pPr/>
      <w:r>
        <w:rPr>
          <w:lang w:val="sw_KE" w:bidi="sw_KE"/>
        </w:rPr>
      </w:r>
      <w:r>
        <w:rPr>
          <w:b/>
          <w:lang w:val="sw_KE" w:bidi="sw_KE"/>
        </w:rPr>
        <w:t>Tukio la pili:</w:t>
      </w:r>
      <w:r>
        <w:rPr>
          <w:lang w:val="sw_KE" w:bidi="sw_KE"/>
        </w:rPr>
        <w:t xml:space="preserve"> Watumishi wawili wanawekeza pesa na kumzalishia bwana wao pesa zaidi. Mmoja wa watumishi anachimba shimo na kuzika pesa ya bwana wake.</w:t>
      </w:r>
    </w:p>
    <w:p>
      <w:pPr/>
      <w:r>
        <w:rPr>
          <w:lang w:val="sw_KE" w:bidi="sw_KE"/>
        </w:rPr>
      </w:r>
      <w:r>
        <w:rPr>
          <w:b/>
          <w:lang w:val="sw_KE" w:bidi="sw_KE"/>
        </w:rPr>
        <w:t>Tukio la tatu:</w:t>
      </w:r>
      <w:r>
        <w:rPr>
          <w:lang w:val="sw_KE" w:bidi="sw_KE"/>
        </w:rPr>
        <w:t xml:space="preserve"> Bwana wa watumishi anarudi. Anaenda kwa kila mtumishi ili kuona kile wamefanya na pesa yake. Watumishi wawili ni waaminifu kwa pesa za bwana wao. Mmoja wa watumishi si mwaminifu kwa pesa za bwana wake. Bwana wa watumishi hao anawapa tuzo watumishi waaminifu lakini anamwadhibu mtumishi asiye mwaminifu.</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Umati wa watu wanamfuata Yesu</w:t>
      </w:r>
    </w:p>
    <w:p>
      <w:pPr>
        <w:pStyle w:val="ListBullet"/>
        <w:spacing w:line="240" w:lineRule="auto"/>
        <w:ind w:left="720"/>
      </w:pPr>
      <w:r>
        <w:rPr>
          <w:lang w:val="sw_KE" w:bidi="sw_KE"/>
        </w:rPr>
      </w:r>
      <w:r>
        <w:rPr>
          <w:lang w:val="sw_KE" w:bidi="sw_KE"/>
        </w:rPr>
        <w:t>Mtu ambaye anaenda kwenye safari</w:t>
      </w:r>
    </w:p>
    <w:p>
      <w:pPr>
        <w:pStyle w:val="ListBullet"/>
        <w:spacing w:line="240" w:lineRule="auto"/>
        <w:ind w:left="720"/>
      </w:pPr>
      <w:r>
        <w:rPr>
          <w:lang w:val="sw_KE" w:bidi="sw_KE"/>
        </w:rPr>
      </w:r>
      <w:r>
        <w:rPr>
          <w:lang w:val="sw_KE" w:bidi="sw_KE"/>
        </w:rPr>
        <w:t>Watumishi waaminifu 2</w:t>
      </w:r>
    </w:p>
    <w:p>
      <w:pPr>
        <w:pStyle w:val="ListBullet"/>
        <w:spacing w:line="240" w:lineRule="auto"/>
        <w:ind w:left="720"/>
      </w:pPr>
      <w:r>
        <w:rPr>
          <w:lang w:val="sw_KE" w:bidi="sw_KE"/>
        </w:rPr>
      </w:r>
      <w:r>
        <w:rPr>
          <w:lang w:val="sw_KE" w:bidi="sw_KE"/>
        </w:rPr>
        <w:t>Mtumishi ambaye anaficha pesa ya bwana wake</w:t>
      </w:r>
    </w:p>
    <w:p>
      <w:pPr>
        <w:pStyle w:val="ListBullet"/>
        <w:spacing w:line="240" w:lineRule="auto"/>
        <w:ind w:left="720"/>
      </w:pPr>
      <w:r>
        <w:rPr>
          <w:lang w:val="sw_KE" w:bidi="sw_KE"/>
        </w:rPr>
      </w:r>
      <w:r>
        <w:rPr>
          <w:lang w:val="sw_KE" w:bidi="sw_KE"/>
        </w:rPr>
        <w:t>Watu ambao wanafanya biashara na watumishi</w:t>
      </w:r>
    </w:p>
    <w:p>
      <w:pPr>
        <w:pStyle w:val="ListBullet"/>
        <w:spacing w:line="240" w:lineRule="auto"/>
        <w:ind w:left="720"/>
      </w:pPr>
      <w:r>
        <w:rPr>
          <w:lang w:val="sw_KE" w:bidi="sw_KE"/>
        </w:rPr>
      </w:r>
      <w:r>
        <w:rPr>
          <w:lang w:val="sw_KE" w:bidi="sw_KE"/>
        </w:rPr>
        <w:t>Watumishi wengine</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Ni muhimu kukumbuka kwamba huu ni mfano wa tatu ambao Yesu anasema kuhusu kuwa tayari kwa ufalme wa mbinguni. Mfano ni hadithi ambayo Yesu anatumia ili kufundisha mambo ya kina kuhusu Mungu. Kumbuka kwamba ufalme wa mbinguni ni Mungu anayetawala katika mioyo ya watu, au watu wanamfuata Mungu kama mfalme.</w:t>
      </w:r>
    </w:p>
    <w:p>
      <w:pPr/>
      <w:r>
        <w:rPr>
          <w:lang w:val="sw_KE" w:bidi="sw_KE"/>
        </w:rPr>
      </w:r>
      <w:r>
        <w:rPr>
          <w:lang w:val="sw_KE" w:bidi="sw_KE"/>
        </w:rPr>
        <w:t>Yesu anasema kwamba mtu ambaye alikuwa karibu kuondoka kwenye safari inayoitwa, au kuuliza, watumwa wake, au watumishi, ili kuja kwake. Hawa ni watumishi wa mtu ambao wanatamani kufanya kile bwana wao anawaamuru kufanya. Katika hadithi hii mtu anamiliki mali na ana utajiri mwingi. Mtu alitoa mifuko ya dhahabu au fedha kwa watumwa wake. Talanta ni mfuko wa sarafu za dhahabu au fedha. Ni muhimu kukumbuka kwamba mtu alimpa mmoja wa watumishi wake mifuko 5 ya pesa, mtumishi mmoja mifuko 2 ya pesa na mtumishi mwingine mfuko 1. Kumbuka kwamba kiasi ambacho mtu alitoa kwa kila mtumishi kilitegemea jinsi mtumishi huyo alikuwa na ujuzi. Kisha aliondoka kwenye safari yake mbali na mji wake wa asili, lakini hatujui ambapo alikwenda au kwa nini aliondoka.</w:t>
      </w:r>
    </w:p>
    <w:p>
      <w:pPr/>
      <w:r>
        <w:rPr>
          <w:lang w:val="sw_KE" w:bidi="sw_KE"/>
        </w:rPr>
      </w:r>
      <w:r>
        <w:rPr>
          <w:lang w:val="sw_KE" w:bidi="sw_KE"/>
        </w:rPr>
        <w:t>Katika tukio la pili, mara baada ya mtu kuondoka, mtumishi mwenye mifuko 5 ya pesa na mtumishi mwenye mifuko 2 ya pesa wote wawili walifanya biashara, na, pesa ya bwana wao. Mtumishi mwenye mifuko 5 ya pesa alipata mingine 5 zaidi na mtumishi mwenye mifuko 2 alipata mingine 2 zaidi. Mtumishi mwingine alizika pesa. Hatujui mpaka baadaye katika hadithi kwa nini alifanya hivyo.</w:t>
      </w:r>
    </w:p>
    <w:p>
      <w:pPr/>
      <w:r>
        <w:rPr>
          <w:lang w:val="sw_KE" w:bidi="sw_KE"/>
        </w:rPr>
      </w:r>
      <w:r>
        <w:rPr>
          <w:lang w:val="sw_KE" w:bidi="sw_KE"/>
        </w:rPr>
        <w:t>Katika tukio la tatu, mtu ambaye alikwenda kwenye safari alirudi baada ya muda mrefu lakini hatujui ni muda gani alikuwa ameondoka. Akaenda kufanya hesabu na watumishi wake. Alitaka kujua kile watumishi wake walifanya na pesa zake wakati alikuwa ameondoka. Mtumishi wa kwanza alifanya mifuko 5 zaidi ya dhahabu, na mtumishi wa pili alifanya mifuko 2 zaidi ya dhahabu. Ni muhimu kukumbuka kwamba Yesu anaelezea watumishi hawa wawili kwa njia sawa. Idadi tu ya mifuko ambayo bwana aliwapa ndiyo ilikuwa tofauti. Katika matukio yote mawili bwana aliwaambia watumishi kuja nyumba yake ili kusherehekea pamoja naye.</w:t>
      </w:r>
    </w:p>
    <w:p>
      <w:pPr/>
      <w:r>
        <w:rPr>
          <w:lang w:val="sw_KE" w:bidi="sw_KE"/>
        </w:rPr>
      </w:r>
      <w:r>
        <w:rPr>
          <w:lang w:val="sw_KE" w:bidi="sw_KE"/>
        </w:rPr>
        <w:t>Hapa ndipo mwelekeo wa hadithi unabadilika. Yule mtumishi aliyekuwa na mfuko mmoja wa fedha akamjia bwana wake na kutoa udhuru. Anamwogopa bwana wake kwa sababu bwana wake anapata pesa kutoka kwa kazi ya watu wengine. Kwa hivyo, mtumishi alizika mfuko wa dhahabu.</w:t>
      </w:r>
    </w:p>
    <w:p>
      <w:pPr/>
      <w:r>
        <w:rPr>
          <w:lang w:val="sw_KE" w:bidi="sw_KE"/>
        </w:rPr>
      </w:r>
      <w:r>
        <w:rPr>
          <w:lang w:val="sw_KE" w:bidi="sw_KE"/>
        </w:rPr>
        <w:t>Mtu huyo alimwita mtumishi wa tatu mwovu, mzembe, au mvivu. Kisha mtu alitumia maneno ya mtumishi wake mwenyewe ili kuuliza swali ambalo hakutarajii mtumishi wake kujibu. Alikuwa akitoa hoja kwamba mtumishi angepaswa kukopa pesa kwa watu ambao wangeweza kumpa pesa zaidi baadaye.</w:t>
      </w:r>
    </w:p>
    <w:p>
      <w:pPr/>
      <w:r>
        <w:rPr>
          <w:lang w:val="sw_KE" w:bidi="sw_KE"/>
        </w:rPr>
      </w:r>
      <w:r>
        <w:rPr>
          <w:lang w:val="sw_KE" w:bidi="sw_KE"/>
        </w:rPr>
        <w:t>Kisha, mtu alimwambia mtumishi wake kwamba mtu yeyote anayetumia kile alicho nacho kwa hekima atapata zaidi. Lakini watu ambao hawafanyi chochote na kile walicho nacho watapoteza kile walicho nacho. Kisha mtu anazungumza na watumishi wake wengine. Watumishi wanaweza kuwa wawili wenye mifuko ya pesa, au wanaweza kuwa watumishi tofauti. Aliwaambia, "Mtupe mtumishi huyu asiye na maana katika giza la nje, ambapo kutakuwa na kilio na kusaga meno." Kumbuka kwamba giza la nje ni kujitenga milele na Mungu kunakowasubiri wote wanaomkataa Yesu. Kulia inarejelea sauti kubwa ambayo watu hutoa wakati wana huzuni nyingi. Na kusaga meno inarejelea kusaga meno kwa sababu ya maumivu, hasira, na uchungu.</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Simulizi hili lina matukio matatu.</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Mtu ambaye anaenda kwenye safari</w:t>
      </w:r>
    </w:p>
    <w:p>
      <w:pPr>
        <w:pStyle w:val="ListBullet"/>
        <w:spacing w:line="240" w:lineRule="auto"/>
        <w:ind w:left="720"/>
      </w:pPr>
      <w:r>
        <w:rPr>
          <w:lang w:val="sw_KE" w:bidi="sw_KE"/>
        </w:rPr>
      </w:r>
      <w:r>
        <w:rPr>
          <w:lang w:val="sw_KE" w:bidi="sw_KE"/>
        </w:rPr>
        <w:t>Watumishi waaminifu 2</w:t>
      </w:r>
    </w:p>
    <w:p>
      <w:pPr>
        <w:pStyle w:val="ListBullet"/>
        <w:spacing w:line="240" w:lineRule="auto"/>
        <w:ind w:left="720"/>
      </w:pPr>
      <w:r>
        <w:rPr>
          <w:lang w:val="sw_KE" w:bidi="sw_KE"/>
        </w:rPr>
      </w:r>
      <w:r>
        <w:rPr>
          <w:lang w:val="sw_KE" w:bidi="sw_KE"/>
        </w:rPr>
        <w:t>Mtumishi ambaye anaficha pesa ya bwana wake</w:t>
      </w:r>
    </w:p>
    <w:p>
      <w:pPr>
        <w:pStyle w:val="ListBullet"/>
        <w:spacing w:line="240" w:lineRule="auto"/>
        <w:ind w:left="720"/>
      </w:pPr>
      <w:r>
        <w:rPr>
          <w:lang w:val="sw_KE" w:bidi="sw_KE"/>
        </w:rPr>
      </w:r>
      <w:r>
        <w:rPr>
          <w:lang w:val="sw_KE" w:bidi="sw_KE"/>
        </w:rPr>
        <w:t>Watu ambao wanafanya biashara na watumishi</w:t>
      </w:r>
    </w:p>
    <w:p>
      <w:pPr>
        <w:pStyle w:val="ListBullet"/>
        <w:spacing w:line="240" w:lineRule="auto"/>
        <w:ind w:left="720"/>
      </w:pPr>
      <w:r>
        <w:rPr>
          <w:lang w:val="sw_KE" w:bidi="sw_KE"/>
        </w:rPr>
      </w:r>
      <w:r>
        <w:rPr>
          <w:lang w:val="sw_KE" w:bidi="sw_KE"/>
        </w:rPr>
        <w:t>Watumishi wengine</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Yesu anasimulia mifano kuhusu ufalme wa mbinguni. Hii ni kuhusu mtu ambaye anaenda kwenye safari na anaweka watumishi wake kama wasimamizi wa mali yake. Anawapa watumishi wake watatu mifuko ya fedha ili waitumie kutengeneza fedha zaidi. Igiza mtu anayewaita watumishi wake kwake na kuwapa kila mmoja mifuko ya sarafu. Alimpa mtumishi mmoja mifuko 5 ya pesa. Alimpa mtumishi mwingine mifuko 2 ya pesa. Na alimpa mtumishi mmoja mfuko 1 wa pesa.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mtu anayeenda safarini, "Unahisi vipi?" Unaweza kusikia mambo kama, "Hawa ni watumishi wangu waaminifu zaidi. Watatumia pesa yangu vizuri na kuziongeza," "Najua kile kila mtumishi anaweza kufanya. Wataweza kusimamia kile ambacho nimewapa," au "Wakati niko kwenye safari yangu, ninawahitaji waendelee kunitengenezea pesa."</w:t>
      </w:r>
    </w:p>
    <w:p>
      <w:pPr>
        <w:pStyle w:val="ListBullet"/>
        <w:spacing w:line="240" w:lineRule="auto"/>
        <w:ind w:left="720"/>
      </w:pPr>
      <w:r>
        <w:rPr>
          <w:lang w:val="sw_KE" w:bidi="sw_KE"/>
        </w:rPr>
      </w:r>
      <w:r>
        <w:rPr>
          <w:lang w:val="sw_KE" w:bidi="sw_KE"/>
        </w:rPr>
        <w:t>Waulize waigizaji wanaoigiza watumishi 2 waaminifu, "Mnahisi vipi?" Unaweza kusikia mambo kama, "Bwana wangu alinipa mifuko 5 ya pesa. Ninataka kumfurahisha. Nitafanya kila niwezalo kwa kile alichonipa," au "Nina mifuko 2 ya pesa. Ninafurahi bwana wangu ananiamini. Nitafanya jambo la sawa na pesa yake."</w:t>
      </w:r>
    </w:p>
    <w:p>
      <w:pPr>
        <w:pStyle w:val="ListBullet"/>
        <w:spacing w:line="240" w:lineRule="auto"/>
        <w:ind w:left="720"/>
      </w:pPr>
      <w:r>
        <w:rPr>
          <w:lang w:val="sw_KE" w:bidi="sw_KE"/>
        </w:rPr>
      </w:r>
      <w:r>
        <w:rPr>
          <w:lang w:val="sw_KE" w:bidi="sw_KE"/>
        </w:rPr>
        <w:t>Muulize mwigizaji anayeigiza mtumishi ambaye anaficha pesa ya bwana wake, "Unahisi vipi?" Unaweza kusikia mambo kama, "Nina mfuko 1 mmoja tu wa pesa." Ni nini kitatokea nikipoteza yote?" au "Ninataka kumpendeza bwana wangu." "Najua ninapaswa kupata pesa zaidi, lakini nina hofu sana."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Mara baada ya mtu kuondoka kwa safari yake, watumishi wawili wanaanza kufanya biashara na pesa yake na kuzalisha zaidi. Lakini mmoja wa watumishi hajui la kufanya mwanzoni. Kwa hivyo, mtumishi anachimba shimo na kuzika pesa ya bwana wake.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watumishi 2 waaminifu, "Mnahisi vipi?" Unaweza kusikia mambo kama, "Nilikuwa na mifuko 5 ya pesa, sasa nina 10. Bwana wangu atafurahi sana na mimi," au "Nilikuwa na mifuko 2 ya pesa, sasa nina 4. Ninatazamia bwana wangu kuja nyumbani." Hakika, atatupa thawabu kwa kufanya kazi nzuri."</w:t>
      </w:r>
    </w:p>
    <w:p>
      <w:pPr>
        <w:pStyle w:val="ListBullet"/>
        <w:spacing w:line="240" w:lineRule="auto"/>
        <w:ind w:left="720"/>
      </w:pPr>
      <w:r>
        <w:rPr>
          <w:lang w:val="sw_KE" w:bidi="sw_KE"/>
        </w:rPr>
      </w:r>
      <w:r>
        <w:rPr>
          <w:lang w:val="sw_KE" w:bidi="sw_KE"/>
        </w:rPr>
        <w:t>Muulize mwigizaji anayeigiza watu ambao wanafanya biashara na watumishi, "Mnahisi vipi?" Unaweza kusikia mambo kama, "Ninafurahi kufanya biashara na wanaume hawa." Bwana wao ni mtu muhimu," au "Najua bwana wa watumishi hawa. Ataendelea kufanya biashara nami kama nitamsaidia kupata pesa."</w:t>
      </w:r>
    </w:p>
    <w:p>
      <w:pPr>
        <w:pStyle w:val="ListBullet"/>
        <w:spacing w:line="240" w:lineRule="auto"/>
        <w:ind w:left="720"/>
      </w:pPr>
      <w:r>
        <w:rPr>
          <w:lang w:val="sw_KE" w:bidi="sw_KE"/>
        </w:rPr>
      </w:r>
      <w:r>
        <w:rPr>
          <w:lang w:val="sw_KE" w:bidi="sw_KE"/>
        </w:rPr>
        <w:t>Muulize mwigizaji anayeigiza mtumishi ambaye anaficha pesa ya bwana wake, "Unahisi vipi?" Unaweza kusikia mambo kama, "Ikiwa nitazika mfuko huu wa pesa, utalindwa," au "Siwezi kupoteza pesa ya bwana wangu ikiwa kimo katika shimo hili nililochimba."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Bwana wa watumishi anarudi. Anaenda kwa kila mtumishi ili kuona kile walichofanya na pesa yake. Mtumishi wa kwanza anamkabidhi bwana wake mifuko 10 ya pesa na anasema, "Bwana, ulinipa mifuko 5. Tazama, nimefanya mifuko 5 zaidi!" Mtu anamwambia mtumishi wake, "Umefanya kazi nzuri, wewe ni mtumishi mzuri, mwaminifu." Kwa sababu ulikuwa mwaminifu katika kusimamia kiasi kidogo, najua ninaweza kukuamini kwa kiasi kikubwa. Jiunge nami katika nyumba yangu na uwe na furaha."</w:t>
      </w:r>
    </w:p>
    <w:p>
      <w:pPr/>
      <w:r>
        <w:rPr>
          <w:lang w:val="sw_KE" w:bidi="sw_KE"/>
        </w:rPr>
      </w:r>
      <w:r>
        <w:rPr>
          <w:lang w:val="sw_KE" w:bidi="sw_KE"/>
        </w:rPr>
        <w:t>Mtumishi wa pili anamkabidhi bwana wake mifuko 4 ya pesa na anasema, "Bwana, ulinipa mifuko 2. Tazama, nimefanya mifuko 2 zaidi!" Mtu anamwambia mtumishi wake, "Umefanya kazi nzuri, wewe ni mtumishi mzuri, mwaminifu." Kwa sababu ulikuwa mwaminifu katika kusimamia kiasi kidogo, najua ninaweza kukuamini kwa kiasi kikubwa. Jiunge nami katika nyumba yangu na uwe na furaha."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mtu ambaye alikwenda kwenye safari, "Unahisi vipi?" Unaweza kusikia mambo kama, "Ninafurahi sana na watumishi wangu." Walifanya hasa kile walichopaswa kufanya," au "Nilijua ningeweza kuwaamini wanaume hawa. Tutaadhimisha pamoja!"</w:t>
      </w:r>
    </w:p>
    <w:p>
      <w:pPr>
        <w:pStyle w:val="ListBullet"/>
        <w:spacing w:line="240" w:lineRule="auto"/>
        <w:ind w:left="720"/>
      </w:pPr>
      <w:r>
        <w:rPr>
          <w:lang w:val="sw_KE" w:bidi="sw_KE"/>
        </w:rPr>
      </w:r>
      <w:r>
        <w:rPr>
          <w:lang w:val="sw_KE" w:bidi="sw_KE"/>
        </w:rPr>
        <w:t>Waulize waigizaji wanaoigiza watumishi 2 waaminifu, "Mnahisi vipi?" Unaweza kusikia mambo kama, "Nilijua angekuwa na furaha! Sasa ninapata kufurahia kuwa katika nyumba yake naye!" au "Ninafurahi kwamba bwana wangu ameridhika." Daima yeye ni mzuri kwetu!"</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Mtumishi mwenye mfuko mmoja tu wa pesa alimwambia bwana wake, "Nilijua kuwa wewe ni mtu mkali, ambaye anapata utajiri kutokana na kazi ya wengine." Mtumishi anampa bwana wake mfuko wa pesa na kusema, "Huu hapa ni mfuko wa pesa uliounipatia kabla ya kuondoka." Bwana wake alimwambia mtumishi kwamba alikuwa mwovu na mvivu. Kisha aliamuru kwamba pesa ichukuliwe kutoka kwa mtumishi mvivu na kupewa kwa yule mtumishi mwenye mifuko 10 ya pesa. Alisema, "Mtupe mtumishi huyu asiye na maana katika giza la nje, ambapo kutakuwa na kilio na kusaga meno."</w:t>
      </w:r>
    </w:p>
    <w:p>
      <w:pPr>
        <w:pStyle w:val="ListBullet"/>
        <w:spacing w:line="240" w:lineRule="auto"/>
        <w:ind w:left="720"/>
      </w:pPr>
      <w:r>
        <w:rPr>
          <w:lang w:val="sw_KE" w:bidi="sw_KE"/>
        </w:rPr>
      </w:r>
      <w:r>
        <w:rPr>
          <w:lang w:val="sw_KE" w:bidi="sw_KE"/>
        </w:rPr>
        <w:t>Waulize waigizaji wanaoigiza watumishi wengine, "Mnahisi vipi?" Unaweza kusikia mambo kama, "Aisee. Siwezi kuamini kwamba hakujaribu hata kumtafutia bwana wetu pesa yoyote," au "Bwana wetu ana hasira sana. Ninahisi vibaya kwa mtumishi ambaye anaadhibiwa.</w:t>
      </w:r>
    </w:p>
    <w:p>
      <w:pPr>
        <w:pStyle w:val="ListBullet"/>
        <w:spacing w:line="240" w:lineRule="auto"/>
        <w:ind w:left="720"/>
      </w:pPr>
      <w:r>
        <w:rPr>
          <w:lang w:val="sw_KE" w:bidi="sw_KE"/>
        </w:rPr>
      </w:r>
      <w:r>
        <w:rPr>
          <w:lang w:val="sw_KE" w:bidi="sw_KE"/>
        </w:rPr>
        <w:t>Muulize mwigizaji anayeigiza mtumishi ambaye alificha pesa ya bwana wake, "Unahisi vipi?" Unaweza kusikia mambo kama, "Ewe hapana! Nilipaswa angalau kujaribu kufanya kitu," "Ninahisi vibaya kwa kumwangusha bwana wangu, lakini sitaki kwenda katika giza la nje," au "Ninashangaa ni muda gani nitalazimika kuadhibiwa?"</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Yesu alisema kwamba </w:t>
      </w:r>
      <w:r>
        <w:rPr>
          <w:b/>
          <w:lang w:val="sw_KE" w:bidi="sw_KE"/>
        </w:rPr>
        <w:t>ufalme wa mbinguni</w:t>
      </w:r>
      <w:r>
        <w:rPr>
          <w:lang w:val="sw_KE" w:bidi="sw_KE"/>
        </w:rPr>
        <w:t xml:space="preserve"> unaweza kulinganishwa na mtu ambaye anaenda kwenye safari na anawaachia watumwa wake au watumishi wake mali yake. Katika hali hii ufalme wa mbinguni ni Mungu anayetawala katika mioyo ya watu. Tumia neno sawa kwa ufalme wa mbinguni kama vile ulivyofanya katika simulizi zaa awali. Rejelea Faharasa Kuu kwa ufafanuzi kamili zaidi wa neno </w:t>
      </w:r>
      <w:r>
        <w:rPr>
          <w:lang w:val="sw_KE" w:bidi="sw_KE"/>
        </w:rPr>
        <w:t>ufalme wa mbinguni</w:t>
      </w:r>
      <w:r>
        <w:rPr>
          <w:lang w:val="sw_KE" w:bidi="sw_KE"/>
        </w:rPr>
        <w:t>.</w:t>
      </w:r>
    </w:p>
    <w:p>
      <w:pPr/>
      <w:r>
        <w:rPr>
          <w:lang w:val="sw_KE" w:bidi="sw_KE"/>
        </w:rPr>
      </w:r>
      <w:r>
        <w:rPr>
          <w:lang w:val="sw_KE" w:bidi="sw_KE"/>
        </w:rPr>
        <w:t xml:space="preserve">Mtu aliwaita watumishi wake watatu kwake na akampa kila mmoja </w:t>
      </w:r>
      <w:r>
        <w:rPr>
          <w:b/>
          <w:lang w:val="sw_KE" w:bidi="sw_KE"/>
        </w:rPr>
        <w:t>mifuko ya dhahabu au sarafu za fedha</w:t>
      </w:r>
      <w:r>
        <w:rPr>
          <w:lang w:val="sw_KE" w:bidi="sw_KE"/>
        </w:rPr>
        <w:t xml:space="preserve">. Baadhi ya tafsiri za Kiingereza unauita mfuko huu wa pesa kuwa </w:t>
      </w:r>
      <w:r>
        <w:rPr>
          <w:b/>
          <w:lang w:val="sw_KE" w:bidi="sw_KE"/>
        </w:rPr>
        <w:t>talanta</w:t>
      </w:r>
      <w:r>
        <w:rPr>
          <w:lang w:val="sw_KE" w:bidi="sw_KE"/>
        </w:rPr>
        <w:t xml:space="preserve">. </w:t>
      </w:r>
      <w:r>
        <w:rPr>
          <w:b/>
          <w:lang w:val="sw_KE" w:bidi="sw_KE"/>
        </w:rPr>
        <w:t>Mfuko mmoja wa sarafu</w:t>
      </w:r>
      <w:r>
        <w:rPr>
          <w:lang w:val="sw_KE" w:bidi="sw_KE"/>
        </w:rPr>
        <w:t xml:space="preserve"> pengine ni takriban sarafu elfu moja. Kiasi ambacho mtu alitoa kwa kila mtumishi kilitegemea jinsi mtumishi huyo alivyokuwa na ujuzi. Watumishi wawili walichukua talanta ambazo bwana wao aliwapa na </w:t>
      </w:r>
      <w:r>
        <w:rPr>
          <w:b/>
          <w:lang w:val="sw_KE" w:bidi="sw_KE"/>
        </w:rPr>
        <w:t>wakafanya biashara</w:t>
      </w:r>
      <w:r>
        <w:rPr>
          <w:lang w:val="sw_KE" w:bidi="sw_KE"/>
        </w:rPr>
        <w:t xml:space="preserve"> nazo. Katika mfano huu, "kufanyia biashara" ina maana kufanya biashara au kuwekeza pesa kwa njia ambayo itazalisha pesa zaidi.</w:t>
      </w:r>
    </w:p>
    <w:p>
      <w:pPr/>
      <w:r>
        <w:rPr>
          <w:lang w:val="sw_KE" w:bidi="sw_KE"/>
        </w:rPr>
      </w:r>
      <w:r>
        <w:rPr>
          <w:lang w:val="sw_KE" w:bidi="sw_KE"/>
        </w:rPr>
        <w:t xml:space="preserve">Mtu huyo alirudi baada ya muda mrefu na alitaka </w:t>
      </w:r>
      <w:r>
        <w:rPr>
          <w:b/>
          <w:lang w:val="sw_KE" w:bidi="sw_KE"/>
        </w:rPr>
        <w:t>kuweka hesabu sawa</w:t>
      </w:r>
      <w:r>
        <w:rPr>
          <w:lang w:val="sw_KE" w:bidi="sw_KE"/>
        </w:rPr>
        <w:t xml:space="preserve"> na watumishi wake. Katika mfano huu, "kukagua hesabu" ina maana kwamba mtu huyo alitaka kuangalia kile watumishi walichofanya na pesa zake. Alitaka wampe pesa walizochuma. Watumishi wawili walikuwa </w:t>
      </w:r>
      <w:r>
        <w:rPr>
          <w:b/>
          <w:lang w:val="sw_KE" w:bidi="sw_KE"/>
        </w:rPr>
        <w:t>waaminifu</w:t>
      </w:r>
      <w:r>
        <w:rPr>
          <w:lang w:val="sw_KE" w:bidi="sw_KE"/>
        </w:rPr>
        <w:t xml:space="preserve"> kwa bwana wao na aliwapa tuzo. Mwaminifu ina maana ya kuaminika na kutegemeka. Watu ambao ni waaminifu wanaweza kuaminiwa na kuonyesha ushikamanifu kwa wengine.</w:t>
      </w:r>
    </w:p>
    <w:p>
      <w:pPr/>
      <w:r>
        <w:rPr>
          <w:lang w:val="sw_KE" w:bidi="sw_KE"/>
        </w:rPr>
      </w:r>
      <w:r>
        <w:rPr>
          <w:lang w:val="sw_KE" w:bidi="sw_KE"/>
        </w:rPr>
        <w:t xml:space="preserve">Mtumishi mmoja hakufanya chochote na pesa ambayo bwana wake alimpa. Kwa hivyo, mtu alimwambia mtumishi huyo kwamba alikuwa </w:t>
      </w:r>
      <w:r>
        <w:rPr>
          <w:b/>
          <w:lang w:val="sw_KE" w:bidi="sw_KE"/>
        </w:rPr>
        <w:t>mwovu</w:t>
      </w:r>
      <w:r>
        <w:rPr>
          <w:lang w:val="sw_KE" w:bidi="sw_KE"/>
        </w:rPr>
        <w:t xml:space="preserve"> na mvivu. Uovu ni wakati mtu anafanya kitu cha madhara kwa makusudi dhidi ya mtu mwingine. Tumia neno sawa kwa mwovu kama vile ulivyofanya katika simulizi za awali. Rejelea Faharasa Kuu kwa ufafanuzi kamili zaidi wa neno </w:t>
      </w:r>
      <w:r>
        <w:rPr>
          <w:lang w:val="sw_KE" w:bidi="sw_KE"/>
        </w:rPr>
        <w:t>uovu</w:t>
      </w:r>
      <w:r>
        <w:rPr>
          <w:lang w:val="sw_KE" w:bidi="sw_KE"/>
        </w:rPr>
        <w:t>.</w:t>
      </w:r>
    </w:p>
    <w:p>
      <w:pPr/>
      <w:r>
        <w:rPr>
          <w:lang w:val="sw_KE" w:bidi="sw_KE"/>
        </w:rPr>
      </w:r>
      <w:r>
        <w:rPr>
          <w:b/>
          <w:lang w:val="sw_KE" w:bidi="sw_KE"/>
        </w:rPr>
        <w:t>Kulia</w:t>
      </w:r>
      <w:r>
        <w:rPr>
          <w:lang w:val="sw_KE" w:bidi="sw_KE"/>
        </w:rPr>
        <w:t xml:space="preserve"> inarejelea sauti kubwa ambayo watu hutoa wakati wana majonzi au huzuni nyingi. </w:t>
      </w:r>
      <w:r>
        <w:rPr>
          <w:b/>
          <w:lang w:val="sw_KE" w:bidi="sw_KE"/>
        </w:rPr>
        <w:t>Kusaga meno inarejelea</w:t>
      </w:r>
      <w:r>
        <w:rPr>
          <w:lang w:val="sw_KE" w:bidi="sw_KE"/>
        </w:rPr>
        <w:t xml:space="preserve"> kusaga meno kwa sababu ya maumivu, hasira, na uchungu. Wale waliotengwa milele na Mungu watazidiwa na huzuni. Huzuni yao itawafanya kulia bila udhibiti na kusaga meno yao kwa maumivu. Tafsiri </w:t>
      </w:r>
      <w:r>
        <w:rPr>
          <w:b/>
          <w:lang w:val="sw_KE" w:bidi="sw_KE"/>
        </w:rPr>
        <w:t>kulia na kusaga meno kwa njia sawa</w:t>
      </w:r>
      <w:r>
        <w:rPr>
          <w:lang w:val="sw_KE" w:bidi="sw_KE"/>
        </w:rPr>
        <w:t xml:space="preserve"> na uliyofanya katika simulizi za awali.</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25:31–46</w:t>
      </w:r>
      <w:r>
        <w:rPr>
          <w:lang w:val="sw_KE" w:bidi="sw_KE"/>
        </w:rPr>
      </w:r>
    </w:p>
    <w:p>
      <w:pPr>
        <w:pStyle w:val="Heading3"/>
      </w:pPr>
      <w:r>
        <w:rPr>
          <w:lang w:val="sw_KE" w:bidi="sw_KE"/>
        </w:rPr>
        <w:t>Sikiliza na Moyo</w:t>
      </w:r>
    </w:p>
    <w:p>
      <w:pPr/>
      <w:r>
        <w:rPr>
          <w:lang w:val="sw_KE" w:bidi="sw_KE"/>
        </w:rPr>
      </w:r>
      <w:r>
        <w:rPr>
          <w:lang w:val="sw_KE" w:bidi="sw_KE"/>
        </w:rPr>
        <w:t>Sikiliza Mathayo 25:31–46 na utie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Yesu bado anazungumza na wanafunzi wake 12 wa karibu zaidi. Amekuwa akiwasimulia mifano ili kuwaonyesha jinsi inavyokuwa kuwa tayari atakaporudi. Sasa anawaambia jinsi hukumu yake ya mwisho itakavyokuwa. Anatoa ulinganisho kadhaa, lakini si mfano kwa kweli kama hadithi kadhaa zilizotangulia.</w:t>
      </w:r>
    </w:p>
    <w:p>
      <w:pPr/>
      <w:r>
        <w:rPr>
          <w:lang w:val="sw_KE" w:bidi="sw_KE"/>
        </w:rPr>
      </w:r>
      <w:r>
        <w:rPr>
          <w:lang w:val="sw_KE" w:bidi="sw_KE"/>
        </w:rPr>
        <w:t>Yesu anaanza kwa kusema, "Wakati Mwana wa Mtu anapokuja katika utukufu wake, na malaika wote pamoja naye, kisha ataketi kwenye kiti chake cha enzi cha utukufu." Picha hii inasikika sana kama unabii kuhusu hukumu ya mwisho kutoka kwa vitabu vya Danieli na Zekaria katika maandishi ya Kiyahudi kutoka kabla ya Yesu kuzaliwa. Wanafunzi walijua maandiko hayo na wangeweza kuona uhusiano kati ya kile Yesu anachosema na kile manabii hao walichosema mamia ya miaka kabla ya hapo. Kabla ya hapo, watu wa Kiyahudi hawakuelewa kwamba unabii huo ulikuwa kuhusu Yesu, lakini sasa Yesu anaweka wazi kwa wanafunzi wake kwamba unabii huo ulikuwa kuhusu yeye.</w:t>
      </w:r>
    </w:p>
    <w:p>
      <w:pPr/>
      <w:r>
        <w:rPr>
          <w:lang w:val="sw_KE" w:bidi="sw_KE"/>
        </w:rPr>
      </w:r>
      <w:r>
        <w:rPr>
          <w:lang w:val="sw_KE" w:bidi="sw_KE"/>
        </w:rPr>
        <w:t>Sitisha hapa na mjadili kama timu baadhi ya hadithi kutoka utamaduni wenu ambazo kila mtu anazifahamu. Je, kuna hadithi kama hizi ambazo unaweza kusimulia sehemu ndogo tu ya hadithi hiyo, na kila anayesikiliza akajua ni hadithi gani ilikotoka?</w:t>
      </w:r>
    </w:p>
    <w:p>
      <w:pPr/>
      <w:r>
        <w:rPr>
          <w:lang w:val="sw_KE" w:bidi="sw_KE"/>
        </w:rPr>
      </w:r>
      <w:r>
        <w:rPr>
          <w:lang w:val="sw_KE" w:bidi="sw_KE"/>
        </w:rPr>
        <w:t>Utakumbuka kwamba Mwana wa Mtu ni cheo kwa Yesu ambacho kinatumiwa mara nyingi katika Mathayo. Cheo hiki kilionekana kwanza katika kitabu cha Danieli na kilirejelea mtu ambaye Mungu alimpa mamlaka yote na nguvu. Wanafunzi wanaposikia hili, wanajua Yesu anasema yeye ndiye yule ambaye Mungu amempa mamlaka yote na nguvu.</w:t>
      </w:r>
    </w:p>
    <w:p>
      <w:pPr/>
      <w:r>
        <w:rPr>
          <w:lang w:val="sw_KE" w:bidi="sw_KE"/>
        </w:rPr>
      </w:r>
      <w:r>
        <w:rPr>
          <w:lang w:val="sw_KE" w:bidi="sw_KE"/>
        </w:rPr>
        <w:t>Yesu anaelezea chumba cha kiti cha enzi cha Mungu mbinguni. Kiti cha enzi ni kiti maalum, kilichoinuliwa ambapo mfalme angeketi anapofanya majukumu yake, kama vile kusikiliza kesi na kutoa hukumu. Wakati mwingine kiti cha enzi kilikuwa cha juu sana, mfalme alipaswa kupanda ngazi ili kukifikia. Chumba ambapo mfalme aliketi kwenye kiti chake cha enzi kiliitwa chumba cha enzi. Mbali na kuwa kiti halisi alichokalia mfalme, kiti cha enzi pia kilikuwa ishara ya mamlaka ya mfalme na ufalme wake. Picha ya mataifa yote yaliyokusanyika karibu na Mwana wa Mtu kwenye kiti chake cha enzi cha hukumu ilionekana kwanza katika kitabu cha Joeli katika maandishi ya Kiyahudi kabla ya Yesu kuzaliwa. Tena, kwa kusema mambo haya Yesu anawaambia wanafunzi wake kwamba yeye ni Mwana wa Mtu ambaye alitabiriwa katika maandiko yao. Yesu ndiye yule aliye na nguvu na mamlaka ya Mungu ya kuhukumu mataifa yote ya dunia siku ya hukumu.</w:t>
      </w:r>
    </w:p>
    <w:p>
      <w:pPr/>
      <w:r>
        <w:rPr>
          <w:lang w:val="sw_KE" w:bidi="sw_KE"/>
        </w:rPr>
      </w:r>
      <w:r>
        <w:rPr>
          <w:lang w:val="sw_KE" w:bidi="sw_KE"/>
        </w:rPr>
        <w:t>Sitisha hapa na mjadili kama timu ni mambo gani maalum yanayotumiwa tu na kiongozi muhimu zaidi katika utamaduni wenu. Je, kuna vitu fulani ambavyo ni wao pekee wanaruhusiwa kutumia, au maeneo fulani ambayo ni wao pekee wanaruhusiwa kukaa, kulala, au kuingia?</w:t>
      </w:r>
    </w:p>
    <w:p>
      <w:pPr/>
      <w:r>
        <w:rPr>
          <w:lang w:val="sw_KE" w:bidi="sw_KE"/>
        </w:rPr>
      </w:r>
      <w:r>
        <w:rPr>
          <w:lang w:val="sw_KE" w:bidi="sw_KE"/>
        </w:rPr>
        <w:t>Yesu anasema kwamba atawatenganisha kondoo na mbuzi. Katika sehemu hiyo ya dunia, kondoo na mbuzi wanafanana sana na mara nyingi hupelekwa malishoni pamoja. Mchungaji angeweza kutenganisha kondoo na mbuzi kwa sababu anafanya kazi karibu sana nao wakati wote, lakini itakuwa vigumu kwa mtu mwingine kuona tofauti kati ya wanyama hao wawili.</w:t>
      </w:r>
    </w:p>
    <w:p>
      <w:pPr/>
      <w:r>
        <w:rPr>
          <w:lang w:val="sw_KE" w:bidi="sw_KE"/>
        </w:rPr>
      </w:r>
      <w:r>
        <w:rPr>
          <w:lang w:val="sw_KE" w:bidi="sw_KE"/>
        </w:rPr>
        <w:t>Sitisha hapa na mjadili kama timu: Je, kuna wanyama wawili katika utamaduni wenu ambao wanafanana sana kiasi kwamba mnapaswa kuangalia kwa makini ili kuona tofauti kati yao?</w:t>
      </w:r>
    </w:p>
    <w:p>
      <w:pPr/>
      <w:r>
        <w:rPr>
          <w:lang w:val="sw_KE" w:bidi="sw_KE"/>
        </w:rPr>
      </w:r>
      <w:r>
        <w:rPr>
          <w:lang w:val="sw_KE" w:bidi="sw_KE"/>
        </w:rPr>
        <w:t>Unaweza kuonyesha timu yako picha ya kondoo na mbuzi kutoka sehemu hii ya dunia.</w:t>
      </w:r>
    </w:p>
    <w:p>
      <w:pPr/>
      <w:r>
        <w:rPr>
          <w:lang w:val="sw_KE" w:bidi="sw_KE"/>
        </w:rPr>
      </w:r>
      <w:r>
        <w:rPr>
          <w:lang w:val="sw_KE" w:bidi="sw_KE"/>
        </w:rPr>
        <w:t>Mchungaji, au Mfalme Yesu, ataweka kondoo kwenye mkono wake wa kulia na mbuzi kwenye mkono wake wa kushoto. Katika utamaduni wa Kiyahudi, upande wa kulia ulichukuliwa kuwa mzuri na wenye nguvu, kwa hiyo ni upande wa neema. Mkono wa kushoto ulichukuliwa kuwa mbaya na dhaifu, kwa hiyo ni upande usiofaa.</w:t>
      </w:r>
    </w:p>
    <w:p>
      <w:pPr/>
      <w:r>
        <w:rPr>
          <w:lang w:val="sw_KE" w:bidi="sw_KE"/>
        </w:rPr>
      </w:r>
      <w:r>
        <w:rPr>
          <w:lang w:val="sw_KE" w:bidi="sw_KE"/>
        </w:rPr>
        <w:t>Sitisha hapa na mjadili kama timu: Ni mambo gani katika utamaduni wenu ambayo kila mtu anaelewa kama ishara za mema na mabaya?</w:t>
      </w:r>
    </w:p>
    <w:p>
      <w:pPr/>
      <w:r>
        <w:rPr>
          <w:lang w:val="sw_KE" w:bidi="sw_KE"/>
        </w:rPr>
      </w:r>
      <w:r>
        <w:rPr>
          <w:lang w:val="sw_KE" w:bidi="sw_KE"/>
        </w:rPr>
        <w:t>Yesu anasema Mfalme atasema, "Njooni, ninyi mliobarikiwa na Baba yangu." Hii pia inaonyesha kwamba Mfalme ni Yesu kwa sababu anamrejelea Mungu kama "Baba yangu." Neno kubarikiwa hapa linamaanisha zaidi ya kuwa na furaha. Watu hawa wanafurahia neema ya Mungu. Mfalme anawaambia, “Rithini ufalme ulioandaliwa kwa ajili yenu tangu kabla ya kuumbwa kwa ulimwengu.” Wale waliofadhiliwa na Mungu hawatakuwa tu raia wa Mungu ambao wanafurahia baraka za ufalme wake, bali watatawala pamoja na Yesu. Ufalme wao umeandaliwa kwa ajili yao tangu kabla ya kuumbwa kwa dunia. Kifungu "kabla ya misingi ya dunia" kinamaanisha kabla ya uumbaji wa dunia.</w:t>
      </w:r>
    </w:p>
    <w:p>
      <w:pPr/>
      <w:r>
        <w:rPr>
          <w:lang w:val="sw_KE" w:bidi="sw_KE"/>
        </w:rPr>
      </w:r>
      <w:r>
        <w:rPr>
          <w:lang w:val="sw_KE" w:bidi="sw_KE"/>
        </w:rPr>
        <w:t>Neno "wewe" hapa linaweza kurejelea watu maalum ambao Mungu aliwachagua kabla ya kuzaliwa, au linaweza kurejelea mtu yeyote ambaye amemwitikia Yesu kwa imani kufikia wakati wa hukumu ya mwisho.</w:t>
      </w:r>
    </w:p>
    <w:p>
      <w:pPr/>
      <w:r>
        <w:rPr>
          <w:lang w:val="sw_KE" w:bidi="sw_KE"/>
        </w:rPr>
      </w:r>
      <w:r>
        <w:rPr>
          <w:lang w:val="sw_KE" w:bidi="sw_KE"/>
        </w:rPr>
        <w:t>Yesu anasema “kwa maana”, akitoa sababu ya kwa nini watu hawa wanakubalika na Mungu. Anaendelea kuorodhesha mambo waliyomfanyia yeye, ikiwa ni pamoja na kumpa chakula alipokuwa na njaa, kumpa kinywaji alipokuwa na kiu, kumkaribisha alipokuwa mgeni, kumvisha alipokuwa uchi, na kumtembelea alipokuwa mgonjwa na alipokuwa gerezani. Utamaduni wa wakati huu na mahali hapo ulitarajia watu kufanya mambo haya. Walikuwa sehemu ya kuonyesha ukarimu mzuri na kuwa mtu mwema, lakini si kila mtu alifanya mambo haya kama walivyopaswa kufanya.</w:t>
      </w:r>
    </w:p>
    <w:p>
      <w:pPr/>
      <w:r>
        <w:rPr>
          <w:lang w:val="sw_KE" w:bidi="sw_KE"/>
        </w:rPr>
      </w:r>
      <w:r>
        <w:rPr>
          <w:lang w:val="sw_KE" w:bidi="sw_KE"/>
        </w:rPr>
        <w:t>Sitisha hapa na mjadili kama timu: Katika utamaduni wenu, ni jinsi gani watu wanapaswa kutendeana ili waonekane kuwa wema na wenye huruma? Ni tabia gani inayochukuliwa kuwa ukarimu mzuri na ni tabia gani inayochukuliwa kuwa ukarimu mbaya?</w:t>
      </w:r>
    </w:p>
    <w:p>
      <w:pPr/>
      <w:r>
        <w:rPr>
          <w:lang w:val="sw_KE" w:bidi="sw_KE"/>
        </w:rPr>
      </w:r>
      <w:r>
        <w:rPr>
          <w:lang w:val="sw_KE" w:bidi="sw_KE"/>
        </w:rPr>
        <w:t>Watu wenye haki, wale ambao wako sahihi machoni pa Mungu na kukubaliwa naye, wanashangaa wakati Mfalme anaposema hayo. Wanamwuliza kuhusu hilo, wakisema "Bwana," ambalo linamaanisha Mwalimu. Hawakumbuki kufanya mambo hayo kwa ajili yake. Mfalme anasema, "Kweli, ninawaambia" ambacho ni kifungu anachotumia Yesu mara nyingi katika injili ya Mathayo. Inamaanisha kwamba anawaambia ukweli muhimu wa Mungu. Anasema kwamba kila walipofanya mojawapo ya mambo hayo ya wema kwa “mmoja wa hawa ndugu zangu walio wadogo zaidi,” walikuwa wanamfanyia yeye. Yesu alitumia misemo hii "walio wadogo zaidi kati ya hawa" na "ndugu zangu" mapema katika injili ya Mathayo ili kurejelea wafuasi wake ambao wanamwamini. Anasema kwamba wakati wowote wafuasi wake wanapoonyesha fadhili kama hizo kwa kila mmoja, ni kama wanaonyesha fadhili kwa Yesu mwenyewe.</w:t>
      </w:r>
    </w:p>
    <w:p>
      <w:pPr/>
      <w:r>
        <w:rPr>
          <w:lang w:val="sw_KE" w:bidi="sw_KE"/>
        </w:rPr>
      </w:r>
      <w:r>
        <w:rPr>
          <w:lang w:val="sw_KE" w:bidi="sw_KE"/>
        </w:rPr>
        <w:t>Kisha mfalme atawaambia wale walio upande wake wa kushoto, "Ondokeni kwangu, ninyi mliolaaniwa, muende katika moto wa milele ulioandaliwa kwa ajili ya Ibilisi na malaika zake." Wale ambao wako kwenye upande wa kushoto wanapokea kinyume cha wale wa kulia. Badala ya kualikwa kuja, wanaambiwa kuondoka, au kumwacha. Badala ya kubarikiwa na Baba yake, wanalaaniwa na Baba yake. Badala ya kupokea ufalme uliotayarishwa kwa ajili yao, wanatumwa kwenye moto wa milele uliotayarishwa kwa ajili ya shetani na malaika wake.</w:t>
      </w:r>
    </w:p>
    <w:p>
      <w:pPr/>
      <w:r>
        <w:rPr>
          <w:lang w:val="sw_KE" w:bidi="sw_KE"/>
        </w:rPr>
      </w:r>
      <w:r>
        <w:rPr>
          <w:lang w:val="sw_KE" w:bidi="sw_KE"/>
        </w:rPr>
        <w:t>Tena Yesu anasema, "Kwa maana" kwa sababu ataelezea kwa nini watu hawa wanalaaniwa na Mungu. Anaendelea kuorodhesha mambo yote yanayofanana ambayo watu wenye haki walifanya, lakini watu waliolaaniwa hawakufanya mambo hayo yoyote. Hawakumpa chakula, kinywaji, makaribisho wala mavazi. Hawakumtembelea alipokuwa mgonjwa au gerezani.</w:t>
      </w:r>
    </w:p>
    <w:p>
      <w:pPr/>
      <w:r>
        <w:rPr>
          <w:lang w:val="sw_KE" w:bidi="sw_KE"/>
        </w:rPr>
      </w:r>
      <w:r>
        <w:rPr>
          <w:lang w:val="sw_KE" w:bidi="sw_KE"/>
        </w:rPr>
        <w:t>Tena anasema, "Amin, nawaambia" kwa sababu anawaambia ukweli mzito wa Mungu. Anasema kwamba kama vile watu hawa hawakufanya mambo haya kwa "mmoja wa hawa wadogo zaidi" hawakumfanyia Yesu pia.</w:t>
      </w:r>
    </w:p>
    <w:p>
      <w:pPr/>
      <w:r>
        <w:rPr>
          <w:lang w:val="sw_KE" w:bidi="sw_KE"/>
        </w:rPr>
      </w:r>
      <w:r>
        <w:rPr>
          <w:lang w:val="sw_KE" w:bidi="sw_KE"/>
        </w:rPr>
        <w:t>Yesu anamalizia kwa kusema watu waliolaaniwa wataondoka kwenda kwenye adhabu ya milele, lakini watu wenye haki watakwenda kwenye maisha ya milele.</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4.</w:t>
      </w:r>
    </w:p>
    <w:p>
      <w:pPr/>
      <w:r>
        <w:rPr>
          <w:lang w:val="sw_KE" w:bidi="sw_KE"/>
        </w:rPr>
      </w:r>
      <w:r>
        <w:rPr>
          <w:b/>
          <w:lang w:val="sw_KE" w:bidi="sw_KE"/>
        </w:rPr>
        <w:t>Tukio la kwanza:</w:t>
      </w:r>
      <w:r>
        <w:rPr>
          <w:lang w:val="sw_KE" w:bidi="sw_KE"/>
        </w:rPr>
        <w:t xml:space="preserve"> Yesu anawaambia wanafunzi wake jinsi hukumu ya mwisho itakavyokuwa, wakati Mwana wa Mtu atakapokuja kuyahukumu mataifa. Anasema Mwana wa Mtu atakuja katika utukufu wake akiwa amezungukwa na malaika wake. Ataketi kwenye kiti chake cha enzi cha utukufu na mataifa yote yatakuwa mbele yake, yakisubiri hukumu yao. Anatumia mfano wa mchungaji anayetenganisha kondoo na mbuzi ili kuwasaidia kuwazia jinsi Mwana wa Adamu atakavyowatenganisha watu. Ataweka kondoo kwenye upande wake wa kulia na mbuzi kwenye upande wake wa kushoto.</w:t>
      </w:r>
    </w:p>
    <w:p>
      <w:pPr/>
      <w:r>
        <w:rPr>
          <w:lang w:val="sw_KE" w:bidi="sw_KE"/>
        </w:rPr>
      </w:r>
      <w:r>
        <w:rPr>
          <w:b/>
          <w:lang w:val="sw_KE" w:bidi="sw_KE"/>
        </w:rPr>
        <w:t>Tukio la pili:</w:t>
      </w:r>
      <w:r>
        <w:rPr>
          <w:lang w:val="sw_KE" w:bidi="sw_KE"/>
        </w:rPr>
        <w:t xml:space="preserve"> Kisha anawakaribisha watu waliobarikiwa na Mungu ili kuja kupokea ufalme ambao Mungu aliwaandalia tangu kuumbwa kwa dunia. Anawaambia watu wenye haki kwamba wamebarikiwa na Mungu kwa sababu walipomwona akiwa na uhitaji, walimsaidia. Watu wenye haki hawakumbuki kumsaidia, hivyo wanauliza ni lini walifanya hivyo. Mfalme anasema wakati wowote waliwasaidia hawa walio wadogo miongoni mwa ndugu zake, walikuwa wakimsaidia Mfalme.</w:t>
      </w:r>
    </w:p>
    <w:p>
      <w:pPr/>
      <w:r>
        <w:rPr>
          <w:lang w:val="sw_KE" w:bidi="sw_KE"/>
        </w:rPr>
      </w:r>
      <w:r>
        <w:rPr>
          <w:b/>
          <w:lang w:val="sw_KE" w:bidi="sw_KE"/>
        </w:rPr>
        <w:t>Tukio la tatu:</w:t>
      </w:r>
      <w:r>
        <w:rPr>
          <w:lang w:val="sw_KE" w:bidi="sw_KE"/>
        </w:rPr>
        <w:t xml:space="preserve"> Kisha Mfalme anawaambia watu waliolaaniwa na Mungu kumwacha na kwenda katika moto wa milele ulioandaliwa kwa shetani na malaika wake. Anaelezea kwamba wamelaaniwa kwa sababu walipomwona akiwa na shida hawakumsaidia. Hawakumbuki kumwona akiwa na uhitaji na kutomsaidia, hivyo wanamuuliza ni lini jambo hilo lilitokea. Mfalme anasema kwamba kila walipomwona mmoja wa hawa ndugu zake aliye mdogo kabisa akiwa na uhitaji na hawakumsaidia, hawakumsaidia Mfalme.</w:t>
      </w:r>
    </w:p>
    <w:p>
      <w:pPr/>
      <w:r>
        <w:rPr>
          <w:lang w:val="sw_KE" w:bidi="sw_KE"/>
        </w:rPr>
      </w:r>
      <w:r>
        <w:rPr>
          <w:b/>
          <w:lang w:val="sw_KE" w:bidi="sw_KE"/>
        </w:rPr>
        <w:t>Tukio la nne:</w:t>
      </w:r>
      <w:r>
        <w:rPr>
          <w:lang w:val="sw_KE" w:bidi="sw_KE"/>
        </w:rPr>
        <w:t xml:space="preserve"> Yesu anasema waliolaaniwa wataenda katika adhabu ya milele lakini wenye haki watakwenda katika maisha ya milele.</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12 wa karibu zaidi wa Yesu</w:t>
      </w:r>
    </w:p>
    <w:p>
      <w:pPr>
        <w:pStyle w:val="ListBullet"/>
        <w:spacing w:line="240" w:lineRule="auto"/>
        <w:ind w:left="720"/>
      </w:pPr>
      <w:r>
        <w:rPr>
          <w:lang w:val="sw_KE" w:bidi="sw_KE"/>
        </w:rPr>
      </w:r>
      <w:r>
        <w:rPr>
          <w:lang w:val="sw_KE" w:bidi="sw_KE"/>
        </w:rPr>
        <w:t>Malaika</w:t>
      </w:r>
    </w:p>
    <w:p>
      <w:pPr>
        <w:pStyle w:val="ListBullet"/>
        <w:spacing w:line="240" w:lineRule="auto"/>
        <w:ind w:left="720"/>
      </w:pPr>
      <w:r>
        <w:rPr>
          <w:lang w:val="sw_KE" w:bidi="sw_KE"/>
        </w:rPr>
      </w:r>
      <w:r>
        <w:rPr>
          <w:lang w:val="sw_KE" w:bidi="sw_KE"/>
        </w:rPr>
        <w:t>Mfalme (Yesu)</w:t>
      </w:r>
    </w:p>
    <w:p>
      <w:pPr>
        <w:pStyle w:val="ListBullet"/>
        <w:spacing w:line="240" w:lineRule="auto"/>
        <w:ind w:left="720"/>
      </w:pPr>
      <w:r>
        <w:rPr>
          <w:lang w:val="sw_KE" w:bidi="sw_KE"/>
        </w:rPr>
      </w:r>
      <w:r>
        <w:rPr>
          <w:lang w:val="sw_KE" w:bidi="sw_KE"/>
        </w:rPr>
        <w:t>Mataifa (watu wengi tofauti)</w:t>
      </w:r>
    </w:p>
    <w:p>
      <w:pPr>
        <w:pStyle w:val="ListBullet"/>
        <w:spacing w:line="240" w:lineRule="auto"/>
        <w:ind w:left="720"/>
      </w:pPr>
      <w:r>
        <w:rPr>
          <w:lang w:val="sw_KE" w:bidi="sw_KE"/>
        </w:rPr>
      </w:r>
      <w:r>
        <w:rPr>
          <w:lang w:val="sw_KE" w:bidi="sw_KE"/>
        </w:rPr>
        <w:t>Shetani</w:t>
      </w:r>
    </w:p>
    <w:p>
      <w:pPr>
        <w:pStyle w:val="ListBullet"/>
        <w:spacing w:line="240" w:lineRule="auto"/>
        <w:ind w:left="720"/>
      </w:pPr>
      <w:r>
        <w:rPr>
          <w:lang w:val="sw_KE" w:bidi="sw_KE"/>
        </w:rPr>
      </w:r>
      <w:r>
        <w:rPr>
          <w:lang w:val="sw_KE" w:bidi="sw_KE"/>
        </w:rPr>
        <w:t>Malaika wa shetani (pepo)</w:t>
      </w:r>
    </w:p>
    <w:p>
      <w:pPr>
        <w:pStyle w:val="ListBullet"/>
        <w:spacing w:line="240" w:lineRule="auto"/>
        <w:ind w:left="720"/>
      </w:pPr>
      <w:r>
        <w:rPr>
          <w:lang w:val="sw_KE" w:bidi="sw_KE"/>
        </w:rPr>
      </w:r>
      <w:r>
        <w:rPr>
          <w:lang w:val="sw_KE" w:bidi="sw_KE"/>
        </w:rPr>
        <w:t>Mtu mwenye njaa, hiari</w:t>
      </w:r>
    </w:p>
    <w:p>
      <w:pPr>
        <w:pStyle w:val="ListBullet"/>
        <w:spacing w:line="240" w:lineRule="auto"/>
        <w:ind w:left="720"/>
      </w:pPr>
      <w:r>
        <w:rPr>
          <w:lang w:val="sw_KE" w:bidi="sw_KE"/>
        </w:rPr>
      </w:r>
      <w:r>
        <w:rPr>
          <w:lang w:val="sw_KE" w:bidi="sw_KE"/>
        </w:rPr>
        <w:t>Mtu mwenye kiu, si lazima</w:t>
      </w:r>
    </w:p>
    <w:p>
      <w:pPr>
        <w:pStyle w:val="ListBullet"/>
        <w:spacing w:line="240" w:lineRule="auto"/>
        <w:ind w:left="720"/>
      </w:pPr>
      <w:r>
        <w:rPr>
          <w:lang w:val="sw_KE" w:bidi="sw_KE"/>
        </w:rPr>
      </w:r>
      <w:r>
        <w:rPr>
          <w:lang w:val="sw_KE" w:bidi="sw_KE"/>
        </w:rPr>
        <w:t>Mtu anayevaa uchi, hiari</w:t>
      </w:r>
    </w:p>
    <w:p>
      <w:pPr>
        <w:pStyle w:val="ListBullet"/>
        <w:spacing w:line="240" w:lineRule="auto"/>
        <w:ind w:left="720"/>
      </w:pPr>
      <w:r>
        <w:rPr>
          <w:lang w:val="sw_KE" w:bidi="sw_KE"/>
        </w:rPr>
      </w:r>
      <w:r>
        <w:rPr>
          <w:lang w:val="sw_KE" w:bidi="sw_KE"/>
        </w:rPr>
        <w:t>Mtu mgonjwa, si lazima</w:t>
      </w:r>
    </w:p>
    <w:p>
      <w:pPr>
        <w:pStyle w:val="ListBullet"/>
        <w:spacing w:line="240" w:lineRule="auto"/>
        <w:ind w:left="720"/>
      </w:pPr>
      <w:r>
        <w:rPr>
          <w:lang w:val="sw_KE" w:bidi="sw_KE"/>
        </w:rPr>
      </w:r>
      <w:r>
        <w:rPr>
          <w:lang w:val="sw_KE" w:bidi="sw_KE"/>
        </w:rPr>
        <w:t>Mtu aliye gerezani, si lazima</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Yesu anazungumza na wanafunzi wake 12 wa karibu zaidi, lakini inaweza kuwa na manufaa kuigiza tukio analoeleza. Katika hadithi yake anazungumza kuhusu Mwana wa Mtu kama Mfalme. Unaweza kuhitaji kuwa na mwigizaji tofauti anayeigiza sehemu ya Mwana wa Mtu ili Yesu aweze kuendelea kuelezea hadithi kwa wanafunzi wake, lakini kumbuka kwamba Mwana wa Mtu, ambaye ni Yesu mwenyewe, ni Mfalme katika hadithi hii.</w:t>
      </w:r>
    </w:p>
    <w:p>
      <w:pPr/>
      <w:r>
        <w:rPr>
          <w:lang w:val="sw_KE" w:bidi="sw_KE"/>
        </w:rPr>
      </w:r>
      <w:r>
        <w:rPr>
          <w:lang w:val="sw_KE" w:bidi="sw_KE"/>
        </w:rPr>
        <w:t>Tukio ambalo Yesu anaelezea linaonekana kutokea mbinguni, katika chumba cha enzi cha Mungu ambapo Yesu anaketi katika utukufu wake kwenye kiti chake cha enzi na malaika wake wote karibu naye na mataifa mbele yake, wakisubiri kuhukumiwa. Yesu anapaswa kuonekana kama ana nguvu na mamlaka za Mungu. Malaika ni viumbe wa kiroho wasio wa kawaida, kwa hiyo wanaonekana tofauti na watu wa kawaida. Kunapaswa kuwa na watu wengi wanaofanya sehemu ya mataifa, kwa sababu watakuwa watu wote ambao wamewahi kuishi tangu Adamu na Hawa.</w:t>
      </w:r>
    </w:p>
    <w:p>
      <w:pPr/>
      <w:r>
        <w:rPr>
          <w:lang w:val="sw_KE" w:bidi="sw_KE"/>
        </w:rPr>
      </w:r>
      <w:r>
        <w:rPr>
          <w:lang w:val="sw_KE" w:bidi="sw_KE"/>
        </w:rPr>
        <w:t>Yesu anasema Mwana wa Mtu anatenganisha watu kwa njia sawa na vile mchungaji anavyotenganisha kondoo na mbuzi, lakini hadithi yake kwa kweli haina kondoo na mbuzi ndani yake. Anatenganisha watu wa mataifa. Baadhi ya watu anawatuma kwa upande wake wa kulia na wengine kwa upande wake wa kushoto.</w:t>
      </w:r>
    </w:p>
    <w:p>
      <w:pPr/>
      <w:r>
        <w:rPr>
          <w:lang w:val="sw_KE" w:bidi="sw_KE"/>
        </w:rPr>
      </w:r>
      <w:r>
        <w:rPr>
          <w:lang w:val="sw_KE" w:bidi="sw_KE"/>
        </w:rPr>
        <w:t>Kisha Mfalme atawaambia wale walio upande wake wa kulia, "Njooni, ninyi mliobarikiwa na Baba yangu, urithini ufalme mliowekewa tayari tangu kuwekwa misingi ya ulimwengu." Na anawaelezea wote yote ambayo walitenda ili kurithi ufalme. Kisha watu waliobarikiwa wanauliza ni lini walifanya mambo hayo yote. Anawaambia kwamba chochote walichowatendea hawa ndugu zake walio wadogo kabisa, walimtendea yeye.</w:t>
      </w:r>
    </w:p>
    <w:p>
      <w:pPr/>
      <w:r>
        <w:rPr>
          <w:lang w:val="sw_KE" w:bidi="sw_KE"/>
        </w:rPr>
      </w:r>
      <w:r>
        <w:rPr>
          <w:lang w:val="sw_KE" w:bidi="sw_KE"/>
        </w:rPr>
        <w:t>Kwa hatua hii, unaweza kuwa na waigizaji wengine waigize sehemu ya watu ambao wana njaa, kiu, walio uchi, wagonjwa, na wafungwa, na kuwa na mwigizaji mmoja au zaidi waigize sehemu ya mtu aliyebarikiwa ambaye anamsaidia kila mmoja. Au unaweza tu kumfanya Mfalme aseme maneno.</w:t>
      </w:r>
    </w:p>
    <w:p>
      <w:pPr/>
      <w:r>
        <w:rPr>
          <w:lang w:val="sw_KE" w:bidi="sw_KE"/>
        </w:rPr>
      </w:r>
      <w:r>
        <w:rPr>
          <w:lang w:val="sw_KE" w:bidi="sw_KE"/>
        </w:rPr>
        <w:t>Kisha Mfalme atawaambia wale walio upande wake wa kushoto, "Ondokeni kwangu, ninyi mliolaaniwa, muende katika moto wa milele uliotayarishwa kwa ajili ya Ibilisi na malaika zake." Na anaelezea kile walichofanya ili kulaaniwa, na wanamwuliza ni lini walimwona akiwa na hitaji na hawakumsaidia. Anasema kama vile hawakuwasaidia hawa ndugu zake wadogo, hawakumsaidia. Anatumia muundo uleule kuzungumza kuhusu watu waliolaaniwa alioutumia kuzungumza kuhusu watu waliobarikiwa, isipokuwa kwamba watu waliolaaniwa walifanya kinyume na watu waliobarikiwa.</w:t>
      </w:r>
    </w:p>
    <w:p>
      <w:pPr/>
      <w:r>
        <w:rPr>
          <w:lang w:val="sw_KE" w:bidi="sw_KE"/>
        </w:rPr>
      </w:r>
      <w:r>
        <w:rPr>
          <w:lang w:val="sw_KE" w:bidi="sw_KE"/>
        </w:rPr>
        <w:t>Tena, unaweza kuwa na waigizaji wengine waigize sehemu ya watu ambao wana njaa, kiu, walio uchi, wagonjwa, na wafungwa, na kuwa na mwigizaji mmoja au zaidi waigize sehemu ya mtu aliyelaaniwa ambaye hamsaidii kila mmoja. Au unaweza tu kumfanya Mfalme aseme maneno.</w:t>
      </w:r>
    </w:p>
    <w:p>
      <w:pPr/>
      <w:r>
        <w:rPr>
          <w:lang w:val="sw_KE" w:bidi="sw_KE"/>
        </w:rPr>
      </w:r>
      <w:r>
        <w:rPr>
          <w:lang w:val="sw_KE" w:bidi="sw_KE"/>
        </w:rPr>
        <w:t>Kisha Yesu anazungumza na wanafunzi wake na kuwaambia kuwa watu waliolaaniwa watakwenda kwenye adhabu ya milele lakini watu wenye haki wataingia katika uzima wa milele.</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4.</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12 wa karibu zaidi wa Yesu</w:t>
      </w:r>
    </w:p>
    <w:p>
      <w:pPr>
        <w:pStyle w:val="ListBullet"/>
        <w:spacing w:line="240" w:lineRule="auto"/>
        <w:ind w:left="720"/>
      </w:pPr>
      <w:r>
        <w:rPr>
          <w:lang w:val="sw_KE" w:bidi="sw_KE"/>
        </w:rPr>
      </w:r>
      <w:r>
        <w:rPr>
          <w:lang w:val="sw_KE" w:bidi="sw_KE"/>
        </w:rPr>
        <w:t>Malaika</w:t>
      </w:r>
    </w:p>
    <w:p>
      <w:pPr>
        <w:pStyle w:val="ListBullet"/>
        <w:spacing w:line="240" w:lineRule="auto"/>
        <w:ind w:left="720"/>
      </w:pPr>
      <w:r>
        <w:rPr>
          <w:lang w:val="sw_KE" w:bidi="sw_KE"/>
        </w:rPr>
      </w:r>
      <w:r>
        <w:rPr>
          <w:lang w:val="sw_KE" w:bidi="sw_KE"/>
        </w:rPr>
        <w:t>Mfalme (Yesu)</w:t>
      </w:r>
    </w:p>
    <w:p>
      <w:pPr>
        <w:pStyle w:val="ListBullet"/>
        <w:spacing w:line="240" w:lineRule="auto"/>
        <w:ind w:left="720"/>
      </w:pPr>
      <w:r>
        <w:rPr>
          <w:lang w:val="sw_KE" w:bidi="sw_KE"/>
        </w:rPr>
      </w:r>
      <w:r>
        <w:rPr>
          <w:lang w:val="sw_KE" w:bidi="sw_KE"/>
        </w:rPr>
        <w:t>Mataifa (watu wengi tofauti)</w:t>
      </w:r>
    </w:p>
    <w:p>
      <w:pPr>
        <w:pStyle w:val="ListBullet"/>
        <w:spacing w:line="240" w:lineRule="auto"/>
        <w:ind w:left="720"/>
      </w:pPr>
      <w:r>
        <w:rPr>
          <w:lang w:val="sw_KE" w:bidi="sw_KE"/>
        </w:rPr>
      </w:r>
      <w:r>
        <w:rPr>
          <w:lang w:val="sw_KE" w:bidi="sw_KE"/>
        </w:rPr>
        <w:t>Shetani</w:t>
      </w:r>
    </w:p>
    <w:p>
      <w:pPr>
        <w:pStyle w:val="ListBullet"/>
        <w:spacing w:line="240" w:lineRule="auto"/>
        <w:ind w:left="720"/>
      </w:pPr>
      <w:r>
        <w:rPr>
          <w:lang w:val="sw_KE" w:bidi="sw_KE"/>
        </w:rPr>
      </w:r>
      <w:r>
        <w:rPr>
          <w:lang w:val="sw_KE" w:bidi="sw_KE"/>
        </w:rPr>
        <w:t>Malaika wa shetani (pepo)</w:t>
      </w:r>
    </w:p>
    <w:p>
      <w:pPr>
        <w:pStyle w:val="ListBullet"/>
        <w:spacing w:line="240" w:lineRule="auto"/>
        <w:ind w:left="720"/>
      </w:pPr>
      <w:r>
        <w:rPr>
          <w:lang w:val="sw_KE" w:bidi="sw_KE"/>
        </w:rPr>
      </w:r>
      <w:r>
        <w:rPr>
          <w:lang w:val="sw_KE" w:bidi="sw_KE"/>
        </w:rPr>
        <w:t>Mtu mwenye njaa, si lazima</w:t>
      </w:r>
    </w:p>
    <w:p>
      <w:pPr>
        <w:pStyle w:val="ListBullet"/>
        <w:spacing w:line="240" w:lineRule="auto"/>
        <w:ind w:left="720"/>
      </w:pPr>
      <w:r>
        <w:rPr>
          <w:lang w:val="sw_KE" w:bidi="sw_KE"/>
        </w:rPr>
      </w:r>
      <w:r>
        <w:rPr>
          <w:lang w:val="sw_KE" w:bidi="sw_KE"/>
        </w:rPr>
        <w:t>Mtu mwenye kiu, si lazima</w:t>
      </w:r>
    </w:p>
    <w:p>
      <w:pPr>
        <w:pStyle w:val="ListBullet"/>
        <w:spacing w:line="240" w:lineRule="auto"/>
        <w:ind w:left="720"/>
      </w:pPr>
      <w:r>
        <w:rPr>
          <w:lang w:val="sw_KE" w:bidi="sw_KE"/>
        </w:rPr>
      </w:r>
      <w:r>
        <w:rPr>
          <w:lang w:val="sw_KE" w:bidi="sw_KE"/>
        </w:rPr>
        <w:t>Mtu aliye uchi, si lazima</w:t>
      </w:r>
    </w:p>
    <w:p>
      <w:pPr>
        <w:pStyle w:val="ListBullet"/>
        <w:spacing w:line="240" w:lineRule="auto"/>
        <w:ind w:left="720"/>
      </w:pPr>
      <w:r>
        <w:rPr>
          <w:lang w:val="sw_KE" w:bidi="sw_KE"/>
        </w:rPr>
      </w:r>
      <w:r>
        <w:rPr>
          <w:lang w:val="sw_KE" w:bidi="sw_KE"/>
        </w:rPr>
        <w:t>Mtu anayeumwa, si lazima</w:t>
      </w:r>
    </w:p>
    <w:p>
      <w:pPr>
        <w:pStyle w:val="ListBullet"/>
        <w:spacing w:line="240" w:lineRule="auto"/>
        <w:ind w:left="720"/>
      </w:pPr>
      <w:r>
        <w:rPr>
          <w:lang w:val="sw_KE" w:bidi="sw_KE"/>
        </w:rPr>
      </w:r>
      <w:r>
        <w:rPr>
          <w:lang w:val="sw_KE" w:bidi="sw_KE"/>
        </w:rPr>
        <w:t>Mtu gerezani, si lazima</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Yesu anawaambia wanafunzi wake 12 wa karibu zaidi hadithi kuhusu jinsi hukumu ya mwisho itakavyokuwa, lakini inaweza kusaidia kuvuta picha ya kile anachoeleza, kwa hiyo unaweza kutaka watu fulani wamuigize Yesu na wanafunzi wake na watu wengine waigize watu katika hadithi yake. Katika hadithi ya Yesu, Mwana wa Mtu anakuja kwa utukufu wake kama Mfalme ili kuhukumu mataifa. Mwana wa Mtu katika hadithi ya Yesu ni Yesu mwenyewe, lakini unaweza kutaka kuwa na mtu tofauti anayeigiza Mwana wa Mtu ili Yesu aweze kuendelea kusimulia hadithi. Kumbuka tu kwamba Mwana wa Mtu ni Yesu.</w:t>
      </w:r>
    </w:p>
    <w:p>
      <w:pPr/>
      <w:r>
        <w:rPr>
          <w:lang w:val="sw_KE" w:bidi="sw_KE"/>
        </w:rPr>
      </w:r>
      <w:r>
        <w:rPr>
          <w:lang w:val="sw_KE" w:bidi="sw_KE"/>
        </w:rPr>
        <w:t>Yesu anasema Mwana wa Mtu atakuja kwa utukufu wake na malaika wake wote karibu naye, kisha ataketi kwenye kiti chake cha enzi cha utukufu. Mataifa yote yatakusanyika mbele yake naye atayahukumu.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mmoja wa waigizaji anayeigiza mwanafunzi, "Unahisi vipi?" Unaweza kusikia mambo kama, "Kwa hivyo, Yesu ndiye yule Mwana wa Mtu tuliyesoma habari zake katika manabii ambaye atahukumu mataifa yote mwisho wa dunia!" au "Yesu ana nguvu zote na mamlaka ya Mungu! Atafanya hata hukumu ya mwisho ya watu wote mwishoni!"</w:t>
      </w:r>
    </w:p>
    <w:p>
      <w:pPr>
        <w:pStyle w:val="ListBullet"/>
        <w:spacing w:line="240" w:lineRule="auto"/>
        <w:ind w:left="720"/>
      </w:pPr>
      <w:r>
        <w:rPr>
          <w:lang w:val="sw_KE" w:bidi="sw_KE"/>
        </w:rPr>
      </w:r>
      <w:r>
        <w:rPr>
          <w:lang w:val="sw_KE" w:bidi="sw_KE"/>
        </w:rPr>
        <w:t>Endelea na kitendo.</w:t>
      </w:r>
    </w:p>
    <w:p>
      <w:pPr/>
      <w:r>
        <w:rPr>
          <w:lang w:val="sw_KE" w:bidi="sw_KE"/>
        </w:rPr>
      </w:r>
      <w:r>
        <w:rPr>
          <w:lang w:val="sw_KE" w:bidi="sw_KE"/>
        </w:rPr>
        <w:t>Yesu anasema kwamba Mwana wa Mtu atawatenga watu wao kwa wao kama mchungaji anavyotenga kondoo na mbuzi.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mmoja wa waigizaji anayeigiza mwanafunzi, "Unahisi vipi?" Unaweza kusikia mambo kama, "Kondoo na mbuzi wanafanana sana. Je, hii ina maana haitakuwa wazi kwetu nani ni mwenye haki na nani si mwenye haki kwa kuwaangalia tu watu?" au "Ikiwa si wazi ni nani mwenye haki na ni nani asiye na haki, Mwana wa Mtu anajua vipi jinsi ya kutenganisha watu?"</w:t>
      </w:r>
    </w:p>
    <w:p>
      <w:pPr>
        <w:pStyle w:val="ListBullet"/>
        <w:spacing w:line="240" w:lineRule="auto"/>
        <w:ind w:left="720"/>
      </w:pPr>
      <w:r>
        <w:rPr>
          <w:lang w:val="sw_KE" w:bidi="sw_KE"/>
        </w:rPr>
      </w:r>
      <w:r>
        <w:rPr>
          <w:lang w:val="sw_KE" w:bidi="sw_KE"/>
        </w:rPr>
        <w:t>Endelea na kitendo.</w:t>
      </w:r>
    </w:p>
    <w:p>
      <w:pPr/>
      <w:r>
        <w:rPr>
          <w:lang w:val="sw_KE" w:bidi="sw_KE"/>
        </w:rPr>
      </w:r>
      <w:r>
        <w:rPr>
          <w:lang w:val="sw_KE" w:bidi="sw_KE"/>
        </w:rPr>
        <w:t>Kisha Mwana wa Mtu anawaambia wale walio upande wake wa kulia, “Njoni, mliobarikiwa na Baba yangu, urithini ufalme mlioandaliwa tangu kuumbwa kwa ulimwengu." Kisha anawaambia mambo yote waliyofanya kwa ajili yake, lakini watu wenye haki wanashangaa kwa sababu hawakumbuki kumwona Yesu akiwa na njaa au mwenye kiu au mgonjwa na kumsaidia.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mmoja wa waigizaji anayeigiza mwanafunzi, "Unahisi vipi?" Unaweza kusikia mambo kama, "Hiyo ni ya ajabu sana. Watu wangewezaje kumsaidia Yesu bila hata kujua walikuwa wakimsaidia?" au "Je, hii ina maana kwamba ni lazima tumsaidie Yesu ili tuwe wenye haki?" au "Ninashangaa kwamba Mungu aliuandaa ufalme kwa ajili ya watu wenye haki tangu kuwekwa misingi ya ulimwengu! Ninafikiri anasema kwamba watakuwa wafalme na Yesu!"</w:t>
      </w:r>
    </w:p>
    <w:p>
      <w:pPr>
        <w:pStyle w:val="ListBullet"/>
        <w:spacing w:line="240" w:lineRule="auto"/>
        <w:ind w:left="720"/>
      </w:pPr>
      <w:r>
        <w:rPr>
          <w:lang w:val="sw_KE" w:bidi="sw_KE"/>
        </w:rPr>
      </w:r>
      <w:r>
        <w:rPr>
          <w:lang w:val="sw_KE" w:bidi="sw_KE"/>
        </w:rPr>
        <w:t>Endelea na kitendo.</w:t>
      </w:r>
    </w:p>
    <w:p>
      <w:pPr/>
      <w:r>
        <w:rPr>
          <w:lang w:val="sw_KE" w:bidi="sw_KE"/>
        </w:rPr>
      </w:r>
      <w:r>
        <w:rPr>
          <w:lang w:val="sw_KE" w:bidi="sw_KE"/>
        </w:rPr>
        <w:t>Yesu anawaambia kwamba wakati wowote walipowasaidia ndugu zake hawa wadogo zaidi, walikuwa wakimsaidia. Kwa hatua hii, unaweza kuwafanya baadhi ya watu waigize sehemu ya mtu ambaye ana njaa, kiu, aliye uchi, mgonjwa, na ambaye yuko gerezani na mtu mwingine aigize sehemu ya mtu mwenye haki ambaye anawasaidia. Au unaweza tu kumfanya Yesu aseme maneno.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mmoja wa waigizaji anayeigiza mwanafunzi, "Unahisi vipi?" Unaweza kusikia mambo kama, "Ewe ndio! Nakumbuka sasa kwamba Yesu ametwambia kuwa ameungana na wafuasi wake, hivyo jinsi tunavyotendeana ni muhimu sawa na jinsi tunavyomtendea yeye au “Naona sasa! Watu wenye haki walitii sheria kwa kuwapenda majirani zao kama wao wenyewe."</w:t>
      </w:r>
    </w:p>
    <w:p>
      <w:pPr>
        <w:pStyle w:val="ListBullet"/>
        <w:spacing w:line="240" w:lineRule="auto"/>
        <w:ind w:left="720"/>
      </w:pPr>
      <w:r>
        <w:rPr>
          <w:lang w:val="sw_KE" w:bidi="sw_KE"/>
        </w:rPr>
      </w:r>
      <w:r>
        <w:rPr>
          <w:lang w:val="sw_KE" w:bidi="sw_KE"/>
        </w:rPr>
        <w:t>Endelea na kitendo.</w:t>
      </w:r>
    </w:p>
    <w:p>
      <w:pPr/>
      <w:r>
        <w:rPr>
          <w:lang w:val="sw_KE" w:bidi="sw_KE"/>
        </w:rPr>
      </w:r>
      <w:r>
        <w:rPr>
          <w:lang w:val="sw_KE" w:bidi="sw_KE"/>
        </w:rPr>
        <w:t>Kisha Mwana wa Mtu anawaambia wale walio upande wake wa kushoto, "Ondokeni kwangu, ninyi mliolaaniwa, muende katika moto wa milele uliotayarishwa kwa ajili ya Ibilisi na malaika zake."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mmoja wa waigizaji wanaoigiza wanafunzi, "Unahisi vipi?" Unaweza kusikia mambo kama, "Hiyo ni ya kutisha sana! Moto ni wa milele! Na iliandaliwa kwa ajili ya Ibilisi na malaika zake, basi itakuwa ya kutisha kiasi gani kwa watu kwenda huko! au "Hii ina maana watu waliolaaniwa watatenganishwa na Mungu milele!" Wanaadhibiwa kwa njia sawa na Shetani na pepo wanavyoadhibiwa!"</w:t>
      </w:r>
    </w:p>
    <w:p>
      <w:pPr>
        <w:pStyle w:val="ListBullet"/>
        <w:spacing w:line="240" w:lineRule="auto"/>
        <w:ind w:left="720"/>
      </w:pPr>
      <w:r>
        <w:rPr>
          <w:lang w:val="sw_KE" w:bidi="sw_KE"/>
        </w:rPr>
      </w:r>
      <w:r>
        <w:rPr>
          <w:lang w:val="sw_KE" w:bidi="sw_KE"/>
        </w:rPr>
        <w:t>Endelea na kitendo.</w:t>
      </w:r>
    </w:p>
    <w:p>
      <w:pPr/>
      <w:r>
        <w:rPr>
          <w:lang w:val="sw_KE" w:bidi="sw_KE"/>
        </w:rPr>
      </w:r>
      <w:r>
        <w:rPr>
          <w:lang w:val="sw_KE" w:bidi="sw_KE"/>
        </w:rPr>
        <w:t>Mwana wa Mtu anaelezea kwamba wanalaaniwa kwa sababu walipomwona akiwa na uhitaji, hawakumsaidia. Watu waliolaaniwa wanashangaa kwa sababu hawakumbuki kumwona akiwa na uhitaji na kutomsaidia, lakini Mwana wa Mtu anaelezea kwamba wakati wowote walipomwona mmoja wa ndugu zake hawa wadogo akiwa na uhitaji na kutomsaidia, hawakumsaidia yeye. Kwa hatua hii, unaweza kuwafanya baadhi ya watu waigize sehemu ya mtu ambaye ana njaa, kiu, yuko uchi, mgonjwa, na gerezani na mtu mwingine aigize sehemu ya mtu aliyelaaniwa ambaye hawasaidii. Au unaweza tu kumfanya Yesu aseme maneno.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mmoja wa waigizaji anayeigiza mwanafunzi, "Unahisi vipi?" Unaweza kusikia mambo kama, "Hii ni muhimu sana." Yesu anaonyesha uhusiano kati ya wafuasi wake na yeye mwenyewe tena. Inaonekana kwamba jinsi tunavyotendeana, iwe vizuri au vibaya, ndivyo tunavyomtendea yeye," au "Lazima niwe makini kuwatendea watu wengine, hasa wafuasi wa Yesu, jinsi ambavyo ningemtendea Yesu!"</w:t>
      </w:r>
    </w:p>
    <w:p>
      <w:pPr>
        <w:pStyle w:val="ListBullet"/>
        <w:spacing w:line="240" w:lineRule="auto"/>
        <w:ind w:left="720"/>
      </w:pPr>
      <w:r>
        <w:rPr>
          <w:lang w:val="sw_KE" w:bidi="sw_KE"/>
        </w:rPr>
      </w:r>
      <w:r>
        <w:rPr>
          <w:lang w:val="sw_KE" w:bidi="sw_KE"/>
        </w:rPr>
        <w:t>Endelea na kitendo.</w:t>
      </w:r>
    </w:p>
    <w:p>
      <w:pPr/>
      <w:r>
        <w:rPr>
          <w:lang w:val="sw_KE" w:bidi="sw_KE"/>
        </w:rPr>
      </w:r>
      <w:r>
        <w:rPr>
          <w:lang w:val="sw_KE" w:bidi="sw_KE"/>
        </w:rPr>
        <w:t>Yesu anawaambia wanafunzi wake kwamba waliolaaniwa wataenda kwenye adhabu ya milele na wenye haki wataingia katika uzima wa milele.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mfuasi, "Unahisi vipi?" Unaweza kusikia kitu kama, "Ni lazima tukae tayari na tupendane kama vile tungeonyesha upendo kwa Yesu, kwa sababu hukumu yake itakuwa ya milele!" au "Ninaweza kuelewa kwa nini Yesu alituambia hadithi kuhusu kuwa tayari wakati anarudi, kwa sababu adhabu na tuzo zote mbili ni kubwa sana na zote mbili ni za mwisho na za milele."</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Yesu alisema "Wakati </w:t>
      </w:r>
      <w:r>
        <w:rPr>
          <w:b/>
          <w:lang w:val="sw_KE" w:bidi="sw_KE"/>
        </w:rPr>
        <w:t>Mwana wa Mtu</w:t>
      </w:r>
      <w:r>
        <w:rPr>
          <w:lang w:val="sw_KE" w:bidi="sw_KE"/>
        </w:rPr>
        <w:t xml:space="preserve"> anapokuja katika </w:t>
      </w:r>
      <w:r>
        <w:rPr>
          <w:b/>
          <w:lang w:val="sw_KE" w:bidi="sw_KE"/>
        </w:rPr>
        <w:t>utukufu</w:t>
      </w:r>
      <w:r>
        <w:rPr>
          <w:lang w:val="sw_KE" w:bidi="sw_KE"/>
        </w:rPr>
        <w:t xml:space="preserve"> wake, na malaika wote </w:t>
      </w:r>
      <w:r>
        <w:rPr>
          <w:b/>
          <w:lang w:val="sw_KE" w:bidi="sw_KE"/>
        </w:rPr>
        <w:t>pamoja</w:t>
      </w:r>
      <w:r>
        <w:rPr>
          <w:lang w:val="sw_KE" w:bidi="sw_KE"/>
        </w:rPr>
        <w:t xml:space="preserve"> naye, ataketi kwenye kiti chake cha enzi cha utukufu."</w:t>
      </w:r>
    </w:p>
    <w:p>
      <w:pPr/>
      <w:r>
        <w:rPr>
          <w:lang w:val="sw_KE" w:bidi="sw_KE"/>
        </w:rPr>
      </w:r>
      <w:r>
        <w:rPr>
          <w:lang w:val="sw_KE" w:bidi="sw_KE"/>
        </w:rPr>
        <w:t xml:space="preserve">Utakumbuka kwamba </w:t>
      </w:r>
      <w:r>
        <w:rPr>
          <w:b/>
          <w:lang w:val="sw_KE" w:bidi="sw_KE"/>
        </w:rPr>
        <w:t>Mwana wa Mtu</w:t>
      </w:r>
      <w:r>
        <w:rPr>
          <w:lang w:val="sw_KE" w:bidi="sw_KE"/>
        </w:rPr>
        <w:t xml:space="preserve"> ni cheo kwa Masihi, ambaye Mungu anampa mamlaka yote na nguvu. Tumia neno lile lile kwa Mwana wa Mtu hapa kama ulivyotumia katika simulizi za awali. Neno </w:t>
      </w:r>
      <w:r>
        <w:rPr>
          <w:b/>
          <w:lang w:val="sw_KE" w:bidi="sw_KE"/>
        </w:rPr>
        <w:t>Mwana wa Mtu</w:t>
      </w:r>
      <w:r>
        <w:rPr>
          <w:lang w:val="sw_KE" w:bidi="sw_KE"/>
        </w:rPr>
        <w:t xml:space="preserve"> linapatikana katika Faharasa Kuu.</w:t>
      </w:r>
    </w:p>
    <w:p>
      <w:pPr/>
      <w:r>
        <w:rPr>
          <w:lang w:val="sw_KE" w:bidi="sw_KE"/>
        </w:rPr>
      </w:r>
      <w:r>
        <w:rPr>
          <w:b/>
          <w:lang w:val="sw_KE" w:bidi="sw_KE"/>
        </w:rPr>
        <w:t>Utukufu</w:t>
      </w:r>
      <w:r>
        <w:rPr>
          <w:lang w:val="sw_KE" w:bidi="sw_KE"/>
        </w:rPr>
        <w:t xml:space="preserve"> unarejelea nguvu na fahari za Mungu. Tumia neno lile lile la utukufu hapa kama ulivyotumia katika vifungu vya awali. Neno </w:t>
      </w:r>
      <w:r>
        <w:rPr>
          <w:b/>
          <w:lang w:val="sw_KE" w:bidi="sw_KE"/>
        </w:rPr>
        <w:t>utukufu</w:t>
      </w:r>
      <w:r>
        <w:rPr>
          <w:lang w:val="sw_KE" w:bidi="sw_KE"/>
        </w:rPr>
        <w:t xml:space="preserve"> linapatikana katika Faharasa Kuu.</w:t>
      </w:r>
    </w:p>
    <w:p>
      <w:pPr/>
      <w:r>
        <w:rPr>
          <w:lang w:val="sw_KE" w:bidi="sw_KE"/>
        </w:rPr>
      </w:r>
      <w:r>
        <w:rPr>
          <w:b/>
          <w:lang w:val="sw_KE" w:bidi="sw_KE"/>
        </w:rPr>
        <w:t>Malaika</w:t>
      </w:r>
      <w:r>
        <w:rPr>
          <w:lang w:val="sw_KE" w:bidi="sw_KE"/>
        </w:rPr>
        <w:t xml:space="preserve"> ni wajumbe wasio wa kawaida, wa kiroho wa Mungu. Tumia neno sawa kwa malaika hapa kama vile ulilotumia katika simulizi za awali. Neno </w:t>
      </w:r>
      <w:r>
        <w:rPr>
          <w:b/>
          <w:lang w:val="sw_KE" w:bidi="sw_KE"/>
        </w:rPr>
        <w:t>malaika</w:t>
      </w:r>
      <w:r>
        <w:rPr>
          <w:lang w:val="sw_KE" w:bidi="sw_KE"/>
        </w:rPr>
        <w:t xml:space="preserve"> linapatikana katika Faharasa Kuu.</w:t>
      </w:r>
    </w:p>
    <w:p>
      <w:pPr/>
      <w:r>
        <w:rPr>
          <w:lang w:val="sw_KE" w:bidi="sw_KE"/>
        </w:rPr>
      </w:r>
      <w:r>
        <w:rPr>
          <w:b/>
          <w:lang w:val="sw_KE" w:bidi="sw_KE"/>
        </w:rPr>
        <w:t>Kiti cha enzi</w:t>
      </w:r>
      <w:r>
        <w:rPr>
          <w:lang w:val="sw_KE" w:bidi="sw_KE"/>
        </w:rPr>
        <w:t xml:space="preserve"> ni kiti maalum kinachotumiwa tu na mfalme. Wafalme wangeketi kwenye viti vyao vya enzi wakati wa kutoa hukumu. Tumia neno sawa kwa kiti cha enzi hapa kama lile ulilotumia katika simulizi za awali.</w:t>
      </w:r>
    </w:p>
    <w:p>
      <w:pPr/>
      <w:r>
        <w:rPr>
          <w:lang w:val="sw_KE" w:bidi="sw_KE"/>
        </w:rPr>
      </w:r>
      <w:r>
        <w:rPr>
          <w:lang w:val="sw_KE" w:bidi="sw_KE"/>
        </w:rPr>
        <w:t xml:space="preserve">Yesu anasema kwamba watu watatenganishwa "kama </w:t>
      </w:r>
      <w:r>
        <w:rPr>
          <w:b/>
          <w:lang w:val="sw_KE" w:bidi="sw_KE"/>
        </w:rPr>
        <w:t>mchungaji</w:t>
      </w:r>
      <w:r>
        <w:rPr>
          <w:lang w:val="sw_KE" w:bidi="sw_KE"/>
        </w:rPr>
        <w:t xml:space="preserve"> anatenganisha </w:t>
      </w:r>
      <w:r>
        <w:rPr>
          <w:b/>
          <w:lang w:val="sw_KE" w:bidi="sw_KE"/>
        </w:rPr>
        <w:t>kondoo</w:t>
      </w:r>
      <w:r>
        <w:rPr>
          <w:lang w:val="sw_KE" w:bidi="sw_KE"/>
        </w:rPr>
        <w:t xml:space="preserve"> na </w:t>
      </w:r>
      <w:r>
        <w:rPr>
          <w:b/>
          <w:lang w:val="sw_KE" w:bidi="sw_KE"/>
        </w:rPr>
        <w:t>mbuzi</w:t>
      </w:r>
      <w:r>
        <w:rPr>
          <w:lang w:val="sw_KE" w:bidi="sw_KE"/>
        </w:rPr>
        <w:t xml:space="preserve">." Kondoo na mbuzi wote wawili ni wanyama wanaokula majani. Katika Israeli wakati wa Yesu, kondoo na mbuzi walifanana sana mmoja na mwenzake. Katika Biblia, wafuasi wa Yesu mara nyingi wanalinganishwa na kondoo. Kondoo si wanyama wenye akili na hawana ulinzi wa asili, kwa hiyo wanamtegemea mchungaji wao ili kuwaongoza kwenye chakula na maji, na kuwaweka salama. Tumia neno sawa kwa kondoo hapa kama lile ulilotumia katika simulizi za awali. Katika Biblia, Yesu mara nyingi analinganishwa na mchungaji. Mchungaji ni mtu ambaye hutunza kondoo au mbuzi. Tumia neno sawa kwa mchungaji hapa kama lile ulilotumia katika simulizi za awali. Neno </w:t>
      </w:r>
      <w:r>
        <w:rPr>
          <w:b/>
          <w:lang w:val="sw_KE" w:bidi="sw_KE"/>
        </w:rPr>
        <w:t>Mchungaji</w:t>
      </w:r>
      <w:r>
        <w:rPr>
          <w:lang w:val="sw_KE" w:bidi="sw_KE"/>
        </w:rPr>
        <w:t xml:space="preserve"> linapatikana katika Faharasa Kuu.</w:t>
      </w:r>
    </w:p>
    <w:p>
      <w:pPr/>
      <w:r>
        <w:rPr>
          <w:lang w:val="sw_KE" w:bidi="sw_KE"/>
        </w:rPr>
      </w:r>
      <w:r>
        <w:rPr>
          <w:lang w:val="sw_KE" w:bidi="sw_KE"/>
        </w:rPr>
        <w:t>Unaweza kuonyesha timu yako picha ya kondoo na mbuzi.</w:t>
      </w:r>
    </w:p>
    <w:p>
      <w:pPr/>
      <w:r>
        <w:rPr>
          <w:lang w:val="sw_KE" w:bidi="sw_KE"/>
        </w:rPr>
      </w:r>
      <w:r>
        <w:rPr>
          <w:lang w:val="sw_KE" w:bidi="sw_KE"/>
        </w:rPr>
        <w:t xml:space="preserve">Yesu anasema, "Njooni, </w:t>
      </w:r>
      <w:r>
        <w:rPr>
          <w:b/>
          <w:lang w:val="sw_KE" w:bidi="sw_KE"/>
        </w:rPr>
        <w:t>ninyi</w:t>
      </w:r>
      <w:r>
        <w:rPr>
          <w:lang w:val="sw_KE" w:bidi="sw_KE"/>
        </w:rPr>
        <w:t xml:space="preserve"> mliobarikiwa na </w:t>
      </w:r>
      <w:r>
        <w:rPr>
          <w:b/>
          <w:lang w:val="sw_KE" w:bidi="sw_KE"/>
        </w:rPr>
        <w:t>Baba</w:t>
      </w:r>
      <w:r>
        <w:rPr>
          <w:lang w:val="sw_KE" w:bidi="sw_KE"/>
        </w:rPr>
        <w:t xml:space="preserve"> yangu, urithini ufalme mliowandaliwa </w:t>
      </w:r>
      <w:r>
        <w:rPr>
          <w:b/>
          <w:lang w:val="sw_KE" w:bidi="sw_KE"/>
        </w:rPr>
        <w:t>ninyi</w:t>
      </w:r>
      <w:r>
        <w:rPr>
          <w:lang w:val="sw_KE" w:bidi="sw_KE"/>
        </w:rPr>
        <w:t xml:space="preserve"> tangu kuumbwa kwa ulimwengu." Kwa sababu anasema ufalme ulikuwa umeandaliwa kwa ajili yao tangu kuwekwa misingi ya ulimwengu, baadhi ya watu wanaamini "nyinyi" inarejelea watu ambao Mungu aliwachagua tangu wakati wa uumbaji, hata kabla ya wao kuzaliwa. Wengine wanaamini "nyinyi" inarejelea mtu yeyote anayemwamini Yesu wakati wa hukumu ya mwisho, lakini ambao hufunuliwa tu wanapoamini injili. Neno "wewe" katika kifungu hiki linaweza kumaanisha mojawapo. Neno "Baba" linarejelea Mungu, Baba. Ni cheo kwa nafsi moja ya Utatu. Tumia neno sawa kwa Baba hapa ambalo umelitumia awali wakati lilipokuwa likirejelea Mungu.</w:t>
      </w:r>
    </w:p>
    <w:p>
      <w:pPr/>
      <w:r>
        <w:rPr>
          <w:lang w:val="sw_KE" w:bidi="sw_KE"/>
        </w:rPr>
      </w:r>
      <w:r>
        <w:rPr>
          <w:lang w:val="sw_KE" w:bidi="sw_KE"/>
        </w:rPr>
        <w:t xml:space="preserve">Katika hadithi ya Yesu, </w:t>
      </w:r>
      <w:r>
        <w:rPr>
          <w:b/>
          <w:lang w:val="sw_KE" w:bidi="sw_KE"/>
        </w:rPr>
        <w:t>wenye haki</w:t>
      </w:r>
      <w:r>
        <w:rPr>
          <w:lang w:val="sw_KE" w:bidi="sw_KE"/>
        </w:rPr>
        <w:t xml:space="preserve"> wanamwuliza, "</w:t>
      </w:r>
      <w:r>
        <w:rPr>
          <w:b/>
          <w:lang w:val="sw_KE" w:bidi="sw_KE"/>
        </w:rPr>
        <w:t>Bwana</w:t>
      </w:r>
      <w:r>
        <w:rPr>
          <w:lang w:val="sw_KE" w:bidi="sw_KE"/>
        </w:rPr>
        <w:t>, je, tulikuona lini ukiwa na njaa?"</w:t>
      </w:r>
    </w:p>
    <w:p>
      <w:pPr/>
      <w:r>
        <w:rPr>
          <w:lang w:val="sw_KE" w:bidi="sw_KE"/>
        </w:rPr>
      </w:r>
      <w:r>
        <w:rPr>
          <w:lang w:val="sw_KE" w:bidi="sw_KE"/>
        </w:rPr>
        <w:t xml:space="preserve">Neno </w:t>
      </w:r>
      <w:r>
        <w:rPr>
          <w:b/>
          <w:lang w:val="sw_KE" w:bidi="sw_KE"/>
        </w:rPr>
        <w:t>wenye haki</w:t>
      </w:r>
      <w:r>
        <w:rPr>
          <w:lang w:val="sw_KE" w:bidi="sw_KE"/>
        </w:rPr>
        <w:t xml:space="preserve"> linarejelea watu wenye haki, wale ambao wako sahihi machoni mwa Mungu na wanaokubaliwa naye. Tumia neno sawa kwa mwenye haki hapa ambalo umelitumia hapo awali. Neno </w:t>
      </w:r>
      <w:r>
        <w:rPr>
          <w:b/>
          <w:lang w:val="sw_KE" w:bidi="sw_KE"/>
        </w:rPr>
        <w:t>mwenye haki</w:t>
      </w:r>
      <w:r>
        <w:rPr>
          <w:lang w:val="sw_KE" w:bidi="sw_KE"/>
        </w:rPr>
        <w:t xml:space="preserve"> linapatikana kwenye Faharasa Kuu.</w:t>
      </w:r>
    </w:p>
    <w:p>
      <w:pPr/>
      <w:r>
        <w:rPr>
          <w:lang w:val="sw_KE" w:bidi="sw_KE"/>
        </w:rPr>
      </w:r>
      <w:r>
        <w:rPr>
          <w:lang w:val="sw_KE" w:bidi="sw_KE"/>
        </w:rPr>
        <w:t xml:space="preserve">Neno </w:t>
      </w:r>
      <w:r>
        <w:rPr>
          <w:b/>
          <w:lang w:val="sw_KE" w:bidi="sw_KE"/>
        </w:rPr>
        <w:t>Bwana</w:t>
      </w:r>
      <w:r>
        <w:rPr>
          <w:lang w:val="sw_KE" w:bidi="sw_KE"/>
        </w:rPr>
        <w:t xml:space="preserve"> hapa linamaanisha mwalimu. Tumia neno lile lile kwa Bwana hapa ambalo umetumia awali wakati Bwana linamaanisha bwana. Neno </w:t>
      </w:r>
      <w:r>
        <w:rPr>
          <w:b/>
          <w:lang w:val="sw_KE" w:bidi="sw_KE"/>
        </w:rPr>
        <w:t>Bwana</w:t>
      </w:r>
      <w:r>
        <w:rPr>
          <w:lang w:val="sw_KE" w:bidi="sw_KE"/>
        </w:rPr>
        <w:t xml:space="preserve"> linapatikana katika Faharasa Kuu.</w:t>
      </w:r>
    </w:p>
    <w:p>
      <w:pPr/>
      <w:r>
        <w:rPr>
          <w:lang w:val="sw_KE" w:bidi="sw_KE"/>
        </w:rPr>
      </w:r>
      <w:r>
        <w:rPr>
          <w:lang w:val="sw_KE" w:bidi="sw_KE"/>
        </w:rPr>
        <w:t xml:space="preserve">Yesu anasema, “Kile mlichomtendea mmoja wa </w:t>
      </w:r>
      <w:r>
        <w:rPr>
          <w:b/>
          <w:lang w:val="sw_KE" w:bidi="sw_KE"/>
        </w:rPr>
        <w:t>hawa wadogo walio ndugu zangu</w:t>
      </w:r>
      <w:r>
        <w:rPr>
          <w:lang w:val="sw_KE" w:bidi="sw_KE"/>
        </w:rPr>
        <w:t>, mlinitendea mimi.” Yesu ametumia maneno haya mawili: “hawa walio wadogo kabisa” na “ndugu zangu” hapo awali katika kitabu cha Mathayo. Anatumia “walio wadogo kabisa miongoni mwa hawa” anapozungumza kuhusu mtu yeyote “anayepunguza mojawapo ya amri zangu zilizo ndogo kabisa na kuwafundisha wengine kufanya hivyo hivyo.” Tumia kifungu sawa kwa "wadogo hawa" hapa ambacho ulikuwa umetumia hapo awali. Anatumia neno "ndugu" kurejelea wafuasi wake. Tumia neno la ndugu hapa ambalo ulitumia awali wakati lilipokuwa likimaanisha mfuasi wa Yesu.</w:t>
      </w:r>
    </w:p>
    <w:p>
      <w:pPr/>
      <w:r>
        <w:rPr>
          <w:lang w:val="sw_KE" w:bidi="sw_KE"/>
        </w:rPr>
      </w:r>
      <w:r>
        <w:rPr>
          <w:lang w:val="sw_KE" w:bidi="sw_KE"/>
        </w:rPr>
        <w:t>Mfalme anawaambia wale walio upande wake wa kushoto, “</w:t>
      </w:r>
      <w:r>
        <w:rPr>
          <w:b/>
          <w:lang w:val="sw_KE" w:bidi="sw_KE"/>
        </w:rPr>
        <w:t>Ondokeni</w:t>
      </w:r>
      <w:r>
        <w:rPr>
          <w:lang w:val="sw_KE" w:bidi="sw_KE"/>
        </w:rPr>
        <w:t xml:space="preserve"> kwangu, </w:t>
      </w:r>
      <w:r>
        <w:rPr>
          <w:b/>
          <w:lang w:val="sw_KE" w:bidi="sw_KE"/>
        </w:rPr>
        <w:t>ninyi mliolaaniwa</w:t>
      </w:r>
      <w:r>
        <w:rPr>
          <w:lang w:val="sw_KE" w:bidi="sw_KE"/>
        </w:rPr>
        <w:t xml:space="preserve">, mwende katika moto wa </w:t>
      </w:r>
      <w:r>
        <w:rPr>
          <w:b/>
          <w:lang w:val="sw_KE" w:bidi="sw_KE"/>
        </w:rPr>
        <w:t>milele uliowekwa</w:t>
      </w:r>
      <w:r>
        <w:rPr>
          <w:lang w:val="sw_KE" w:bidi="sw_KE"/>
        </w:rPr>
        <w:t xml:space="preserve"> tayari kwa </w:t>
      </w:r>
      <w:r>
        <w:rPr>
          <w:b/>
          <w:lang w:val="sw_KE" w:bidi="sw_KE"/>
        </w:rPr>
        <w:t>shetani</w:t>
      </w:r>
      <w:r>
        <w:rPr>
          <w:lang w:val="sw_KE" w:bidi="sw_KE"/>
        </w:rPr>
        <w:t xml:space="preserve"> na </w:t>
      </w:r>
      <w:r>
        <w:rPr>
          <w:b/>
          <w:lang w:val="sw_KE" w:bidi="sw_KE"/>
        </w:rPr>
        <w:t>malaika wake</w:t>
      </w:r>
      <w:r>
        <w:rPr>
          <w:lang w:val="sw_KE" w:bidi="sw_KE"/>
        </w:rPr>
        <w:t>."</w:t>
      </w:r>
    </w:p>
    <w:p>
      <w:pPr/>
      <w:r>
        <w:rPr>
          <w:lang w:val="sw_KE" w:bidi="sw_KE"/>
        </w:rPr>
      </w:r>
      <w:r>
        <w:rPr>
          <w:b/>
          <w:lang w:val="sw_KE" w:bidi="sw_KE"/>
        </w:rPr>
        <w:t>Kuondoka</w:t>
      </w:r>
      <w:r>
        <w:rPr>
          <w:lang w:val="sw_KE" w:bidi="sw_KE"/>
        </w:rPr>
        <w:t xml:space="preserve"> kunamaanisha kuondoka au kwenda mbali na mtu. Tumia neno sawa kwa kuondoka hapa ambalo ulitumia hapo awali. Mfalme anaamuru wale walio upande wake wa kushoto kumwacha.</w:t>
      </w:r>
    </w:p>
    <w:p>
      <w:pPr/>
      <w:r>
        <w:rPr>
          <w:lang w:val="sw_KE" w:bidi="sw_KE"/>
        </w:rPr>
      </w:r>
      <w:r>
        <w:rPr>
          <w:b/>
          <w:lang w:val="sw_KE" w:bidi="sw_KE"/>
        </w:rPr>
        <w:t>Laana</w:t>
      </w:r>
      <w:r>
        <w:rPr>
          <w:lang w:val="sw_KE" w:bidi="sw_KE"/>
        </w:rPr>
        <w:t xml:space="preserve"> katika Biblia ni adhabu au hukumu. Watu hawa wamehukumiwa na Mungu na Mfalme anawatuma ili waadhibiwe. </w:t>
      </w:r>
      <w:r>
        <w:rPr>
          <w:b/>
          <w:lang w:val="sw_KE" w:bidi="sw_KE"/>
        </w:rPr>
        <w:t>Neno laana</w:t>
      </w:r>
      <w:r>
        <w:rPr>
          <w:lang w:val="sw_KE" w:bidi="sw_KE"/>
        </w:rPr>
        <w:t xml:space="preserve"> linapatikana katika Faharasa Kuu.</w:t>
      </w:r>
    </w:p>
    <w:p>
      <w:pPr/>
      <w:r>
        <w:rPr>
          <w:lang w:val="sw_KE" w:bidi="sw_KE"/>
        </w:rPr>
      </w:r>
      <w:r>
        <w:rPr>
          <w:b/>
          <w:lang w:val="sw_KE" w:bidi="sw_KE"/>
        </w:rPr>
        <w:t>Moto wa milele</w:t>
      </w:r>
      <w:r>
        <w:rPr>
          <w:lang w:val="sw_KE" w:bidi="sw_KE"/>
        </w:rPr>
        <w:t xml:space="preserve"> ni njia nyingine ya kuzungumza kuhusu Jehanamu, ambayo ni mahali pa adhabu ambapo wasioamini watakwenda mwisho wa dunia. Tumia kifungu sawa kwa moto wa milele hapa ambacho ulikuwa umetumia awali.</w:t>
      </w:r>
    </w:p>
    <w:p>
      <w:pPr/>
      <w:r>
        <w:rPr>
          <w:lang w:val="sw_KE" w:bidi="sw_KE"/>
        </w:rPr>
      </w:r>
      <w:r>
        <w:rPr>
          <w:b/>
          <w:lang w:val="sw_KE" w:bidi="sw_KE"/>
        </w:rPr>
        <w:t>Ibilisi</w:t>
      </w:r>
      <w:r>
        <w:rPr>
          <w:lang w:val="sw_KE" w:bidi="sw_KE"/>
        </w:rPr>
        <w:t xml:space="preserve"> ni jina lingine la </w:t>
      </w:r>
      <w:r>
        <w:rPr>
          <w:b/>
          <w:lang w:val="sw_KE" w:bidi="sw_KE"/>
        </w:rPr>
        <w:t>Shetani</w:t>
      </w:r>
      <w:r>
        <w:rPr>
          <w:lang w:val="sw_KE" w:bidi="sw_KE"/>
        </w:rPr>
        <w:t>, mwovu. Tumia neno sawa kwa shetani hapa ambalo ulitumia hapo awali.</w:t>
      </w:r>
    </w:p>
    <w:p>
      <w:pPr/>
      <w:r>
        <w:rPr>
          <w:lang w:val="sw_KE" w:bidi="sw_KE"/>
        </w:rPr>
      </w:r>
      <w:r>
        <w:rPr>
          <w:b/>
          <w:lang w:val="sw_KE" w:bidi="sw_KE"/>
        </w:rPr>
        <w:t>Malaika wake</w:t>
      </w:r>
      <w:r>
        <w:rPr>
          <w:lang w:val="sw_KE" w:bidi="sw_KE"/>
        </w:rPr>
        <w:t xml:space="preserve"> wanarejelea wajumbe wasio wa kawaida, wa kiroho ambao waliasi dhidi ya Mungu pamoja na Shetani. Malaika hawa mara nyingi wanaitwa mapepo. Neno </w:t>
      </w:r>
      <w:r>
        <w:rPr>
          <w:b/>
          <w:lang w:val="sw_KE" w:bidi="sw_KE"/>
        </w:rPr>
        <w:t>pepo</w:t>
      </w:r>
      <w:r>
        <w:rPr>
          <w:lang w:val="sw_KE" w:bidi="sw_KE"/>
        </w:rPr>
        <w:t xml:space="preserve"> linapatikana katika Faharasa Kuu. Kwa sababu waliasi, pia watatupwa Jehanamuni pamoja na Shetani na wasio na imani mwisho wa dunia. Neno </w:t>
      </w:r>
      <w:r>
        <w:rPr>
          <w:b/>
          <w:lang w:val="sw_KE" w:bidi="sw_KE"/>
        </w:rPr>
        <w:t>kuzimu</w:t>
      </w:r>
      <w:r>
        <w:rPr>
          <w:lang w:val="sw_KE" w:bidi="sw_KE"/>
        </w:rPr>
        <w:t xml:space="preserve"> linapatikana katika Faharasa Kuu. Maneno </w:t>
      </w:r>
      <w:r>
        <w:rPr>
          <w:b/>
          <w:lang w:val="sw_KE" w:bidi="sw_KE"/>
        </w:rPr>
        <w:t>Shetani</w:t>
      </w:r>
      <w:r>
        <w:rPr>
          <w:lang w:val="sw_KE" w:bidi="sw_KE"/>
        </w:rPr>
        <w:t xml:space="preserve"> na </w:t>
      </w:r>
      <w:r>
        <w:rPr>
          <w:b/>
          <w:lang w:val="sw_KE" w:bidi="sw_KE"/>
        </w:rPr>
        <w:t>malaika</w:t>
      </w:r>
      <w:r>
        <w:rPr>
          <w:lang w:val="sw_KE" w:bidi="sw_KE"/>
        </w:rPr>
        <w:t xml:space="preserve"> pia yanapatikana katika Faharasa Kuu.</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26:1–16</w:t>
      </w:r>
      <w:r>
        <w:rPr>
          <w:lang w:val="sw_KE" w:bidi="sw_KE"/>
        </w:rPr>
      </w:r>
    </w:p>
    <w:p>
      <w:pPr>
        <w:pStyle w:val="Heading3"/>
      </w:pPr>
      <w:r>
        <w:rPr>
          <w:lang w:val="sw_KE" w:bidi="sw_KE"/>
        </w:rPr>
        <w:t>Sikiliza na Moyo</w:t>
      </w:r>
    </w:p>
    <w:p>
      <w:pPr/>
      <w:r>
        <w:rPr>
          <w:lang w:val="sw_KE" w:bidi="sw_KE"/>
        </w:rPr>
      </w:r>
      <w:r>
        <w:rPr>
          <w:lang w:val="sw_KE" w:bidi="sw_KE"/>
        </w:rPr>
        <w:t>Sikiliza Mathayo 26:1–16 na utie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Katika simulizi ya awali, Yesu anatufundisha kuhusu wakati katika siku zijazo za mbali.</w:t>
      </w:r>
    </w:p>
    <w:p>
      <w:pPr/>
      <w:r>
        <w:rPr>
          <w:lang w:val="sw_KE" w:bidi="sw_KE"/>
        </w:rPr>
      </w:r>
      <w:r>
        <w:rPr>
          <w:lang w:val="sw_KE" w:bidi="sw_KE"/>
        </w:rPr>
        <w:t>Katika hadithi hii ya kweli, Mathayo anasimulia simulizi ya siku za mwisho za Yesu Duniani.</w:t>
      </w:r>
    </w:p>
    <w:p>
      <w:pPr/>
      <w:r>
        <w:rPr>
          <w:lang w:val="sw_KE" w:bidi="sw_KE"/>
        </w:rPr>
      </w:r>
      <w:r>
        <w:rPr>
          <w:lang w:val="sw_KE" w:bidi="sw_KE"/>
        </w:rPr>
        <w:t>Yesu alimaliza kufundisha. Kisha aliwaambia wanafunzi wake, au wafuasi wake wa karibu zaidi, "Baada ya siku mbili Pasaka inakuja, na Mwana wa Mtu atasalimishwa ili kusulubiwa."</w:t>
      </w:r>
    </w:p>
    <w:p>
      <w:pPr/>
      <w:r>
        <w:rPr>
          <w:lang w:val="sw_KE" w:bidi="sw_KE"/>
        </w:rPr>
      </w:r>
      <w:r>
        <w:rPr>
          <w:lang w:val="sw_KE" w:bidi="sw_KE"/>
        </w:rPr>
        <w:t>"Baada ya siku mbili" pengine ina maana siku baada ya kesho. Pasaka ilisherehekea wakati Mungu aliwaokoa mababu wa Kiyahudi kutoka kwa utumwa katika Misri. Pasaka iliunganishwa na Sikukuu ya Mikate Isiyotiwa chachu, au mkate bila chachu, ili kukumbuka jinsi mababu wao walikula mkate huu kabla ya kuwaokoa wao kutoka Misri. Hii ilikuwa sherehe ya siku saba.</w:t>
      </w:r>
    </w:p>
    <w:p>
      <w:pPr/>
      <w:r>
        <w:rPr>
          <w:lang w:val="sw_KE" w:bidi="sw_KE"/>
        </w:rPr>
      </w:r>
      <w:r>
        <w:rPr>
          <w:lang w:val="sw_KE" w:bidi="sw_KE"/>
        </w:rPr>
        <w:t>Sitisha hapa na mjadili sherehe muhimu katika utamaduni wenu. Unashiriki katika shughuli gani ili kusherehekea? Ni vyakula gani maalum mnakula wakati wa sherehe?</w:t>
      </w:r>
    </w:p>
    <w:p>
      <w:pPr/>
      <w:r>
        <w:rPr>
          <w:lang w:val="sw_KE" w:bidi="sw_KE"/>
        </w:rPr>
      </w:r>
      <w:r>
        <w:rPr>
          <w:lang w:val="sw_KE" w:bidi="sw_KE"/>
        </w:rPr>
        <w:t>Yesu alijiita "Mwana wa Mtu" kwa sababu Yesu alikuwa binadamu na aliwakilisha watu wote, lakini pia alikuwa na asili na mamlaka ya Mungu. Alijua kuwa angesulubiwa. Kusulubiwa ilikuwa aina mbaya zaidi ya hukumu ya kifo katika zama za Yesu. Mikono na miguu ya mwathirika ilipigwa misumari kwa vipande viwili vya kuni kwa sura ya msalaba. Kisha, askari walisimamisha msalaba wima, na mwathirika alitundika kwa maumivu kwa masaa mpaka alikufa.</w:t>
      </w:r>
    </w:p>
    <w:p>
      <w:pPr/>
      <w:r>
        <w:rPr>
          <w:lang w:val="sw_KE" w:bidi="sw_KE"/>
        </w:rPr>
      </w:r>
      <w:r>
        <w:rPr>
          <w:lang w:val="sw_KE" w:bidi="sw_KE"/>
        </w:rPr>
        <w:t>Onyesha picha ya msalaba.</w:t>
      </w:r>
    </w:p>
    <w:p>
      <w:pPr/>
      <w:r>
        <w:rPr>
          <w:lang w:val="sw_KE" w:bidi="sw_KE"/>
        </w:rPr>
      </w:r>
      <w:r>
        <w:rPr>
          <w:lang w:val="sw_KE" w:bidi="sw_KE"/>
        </w:rPr>
        <w:t>Makuhani wakuu, au makuhani wanaoongoza, na wazee, au viongozi wasio wa kidini wa watu, wanakusanyika. Wanaume hawa walikutana pamoja katika jumba la kifalme, au nyumba, ya Caiafa, kuhani mkuu. Kuhani mkuu aliongoza mahakama ya kidini ya sheria. Wanaume hawa walikuwa sehemu ya Sanhedrin, au baraza la juu la watu wa Kiyahudi. Kwa hivyo, wangesikiliza kesi za mahakama na kupitisha hukumu kulingana na sheria ya kidini.</w:t>
      </w:r>
    </w:p>
    <w:p>
      <w:pPr/>
      <w:r>
        <w:rPr>
          <w:lang w:val="sw_KE" w:bidi="sw_KE"/>
        </w:rPr>
      </w:r>
      <w:r>
        <w:rPr>
          <w:lang w:val="sw_KE" w:bidi="sw_KE"/>
        </w:rPr>
        <w:t>Sitisha hapa na mjadili: Katika utamaduni wenu, watu ambao wanasikiliza kesi za mahakama na kupitisha hukumu wanaelezeaje?</w:t>
      </w:r>
    </w:p>
    <w:p>
      <w:pPr/>
      <w:r>
        <w:rPr>
          <w:lang w:val="sw_KE" w:bidi="sw_KE"/>
        </w:rPr>
      </w:r>
      <w:r>
        <w:rPr>
          <w:lang w:val="sw_KE" w:bidi="sw_KE"/>
        </w:rPr>
        <w:t>Wanaume hawa walikutana pamoja na kupanga kumkamata Yesu kwa wizi, au kwa udanganyifu, kisha wanawashawishi Warumi kumsulubisha. Hawakutaka kumkamata Yesu katika tamasha kwa sababu watu wangefanya ghasia, au kuwa na vurugu. Wakati wa sherehe ya Pasaka, kulikuwa na watu zaidi katika Yerusalemu kwa sababu Yerusalemu ni mahali rasmi ambapo Wayahudi walikwenda kutoa dhabihu kwa Mungu katika hekalu lao, au mahali pa ibada. Watu wengi katika Yerusalemu pengine walimsaidia Yesu. Watu wangekuwa na hasira kama Alikamatwa.</w:t>
      </w:r>
    </w:p>
    <w:p>
      <w:pPr/>
      <w:r>
        <w:rPr>
          <w:lang w:val="sw_KE" w:bidi="sw_KE"/>
        </w:rPr>
      </w:r>
      <w:r>
        <w:rPr>
          <w:lang w:val="sw_KE" w:bidi="sw_KE"/>
        </w:rPr>
        <w:t>Yesu alikuwa katika Bethania katika nyumba ya Simoni. Bethania ilikuwa takriban kilomita 4 nje ya Yerusalemu.</w:t>
      </w:r>
    </w:p>
    <w:p>
      <w:pPr/>
      <w:r>
        <w:rPr>
          <w:lang w:val="sw_KE" w:bidi="sw_KE"/>
        </w:rPr>
      </w:r>
      <w:r>
        <w:rPr>
          <w:lang w:val="sw_KE" w:bidi="sw_KE"/>
        </w:rPr>
        <w:t>Onyesha ramani ya Yerusalemu ambayo ni pamoja na Bethania.</w:t>
      </w:r>
    </w:p>
    <w:p>
      <w:pPr/>
      <w:r>
        <w:rPr>
          <w:lang w:val="sw_KE" w:bidi="sw_KE"/>
        </w:rPr>
      </w:r>
      <w:r>
        <w:rPr>
          <w:lang w:val="sw_KE" w:bidi="sw_KE"/>
        </w:rPr>
        <w:t>Simoni alikuwa na ukoma, ugonjwa mkubwa wa ngozi. Watu waliendelea kumwita Simoni "Mkoma," hata ingawa aliponywa ugonjwa huo. Tunajua Simoni aliponywa kwa sababu mtu mwenye ukoma hangeruhusiwa katika nyumba au kumkaribisha mtu yeyote. Mwanamke alikuja katika nyumba na chupa ya alabaster ya manukato, au mafuta mazuri ya harufu. Alabaster ni aina ya jiwe leupe au la rangi ya njano. Manukato tu ya gharama kubwa zaidi, au yaliyotengenezwa vizuri, yalihifadhiwa katika vyombo vya alabaster. Watu walivunja chupa ili kutoa manukato. Wakati mwanamke alimwaga manukato kwenye kichwa cha Yesu, alimheshimu yeye. Katika utamaduni wa Kiyahudi, watu wangewaheshimu wageni muhimu kwa kumwaga mafuta kwenye vichwa vyao. Alifanya hivyo wakati Yesu alikuwa ameketi mezani. Watu walilala karibu na meza ya chini ambapo walikula milo yao rasmi, kwenye mto huku miguu yao ikiwa nyuma yao.</w:t>
      </w:r>
    </w:p>
    <w:p>
      <w:pPr/>
      <w:r>
        <w:rPr>
          <w:lang w:val="sw_KE" w:bidi="sw_KE"/>
        </w:rPr>
      </w:r>
      <w:r>
        <w:rPr>
          <w:lang w:val="sw_KE" w:bidi="sw_KE"/>
        </w:rPr>
        <w:t>Onyesha picha ya kuegemea meza.</w:t>
      </w:r>
    </w:p>
    <w:p>
      <w:pPr/>
      <w:r>
        <w:rPr>
          <w:lang w:val="sw_KE" w:bidi="sw_KE"/>
        </w:rPr>
      </w:r>
      <w:r>
        <w:rPr>
          <w:lang w:val="sw_KE" w:bidi="sw_KE"/>
        </w:rPr>
        <w:t>Sitisha hapa na mjadili katika utamaduni wenu njia mgeni muhimu anaheshimiwa. Ni aina gani ya mambo yanafanywa kwa ajili yao? Watu wana hisia gani wakati wako karibu na mgeni aliyeheshimiwa?</w:t>
      </w:r>
    </w:p>
    <w:p>
      <w:pPr/>
      <w:r>
        <w:rPr>
          <w:lang w:val="sw_KE" w:bidi="sw_KE"/>
        </w:rPr>
      </w:r>
      <w:r>
        <w:rPr>
          <w:lang w:val="sw_KE" w:bidi="sw_KE"/>
        </w:rPr>
        <w:t>Katika mfano huu, wanafunzi ambao walikuwa na hasira, au wakawa na hasira, walikuwa baadhi ya watu katika nyumba ya Simoni. Walisema, "Kwa nini upotevu huu?" Hii ingeweza kuuzwa kwa kiasi kikubwa cha pesa na kupewa maskini." Lakini Yesu, "ujue hii": ina maana kwamba hii ilisemekana tu kwa wageni wengine wa chakula cha jioni. Yesu alisema, "Kwa nini unamsumbua mwanamke huyu?" Yesu hakuwa anaomba kupokea jibu. Alikuwa akisema, "Sitisha kumsumbua mwanamke huyu." Aliita matendo yake kuwa mazuri, au mema. Daima kungekuwa na fursa ya kutoa kwa maskini lakini fursa ya kufanya kitu kwa Yesu ilikuwa fupi kwa sababu alikuwa karibu kuuawa. Wayahudi walitia mafuta miili ya wafu kwa manukato kwa mazishi. Hii ni kwa nini matendo ya mwanamke yalikuwa mazuri. Yesu alisema, "Kweli," au "Ninawaambia ukweli." Hii ilionyesha kwamba kile Yesu alikuwa karibu kusema kilikuwa muhimu. Injili, au habari njema, ilikuwa kuhusu ufalme wa Mungu, utawala wa Mungu katika mioyo ya watu. Wakati habari njema inaposhiriki, tendo la mwanamke huyu la upendo na ibada pia litashirikiwa</w:t>
      </w:r>
    </w:p>
    <w:p>
      <w:pPr/>
      <w:r>
        <w:rPr>
          <w:lang w:val="sw_KE" w:bidi="sw_KE"/>
        </w:rPr>
      </w:r>
      <w:r>
        <w:rPr>
          <w:lang w:val="sw_KE" w:bidi="sw_KE"/>
        </w:rPr>
        <w:t>Onyesha picha ya chupa ya alabasta.</w:t>
      </w:r>
    </w:p>
    <w:p>
      <w:pPr/>
      <w:r>
        <w:rPr>
          <w:lang w:val="sw_KE" w:bidi="sw_KE"/>
        </w:rPr>
      </w:r>
      <w:r>
        <w:rPr>
          <w:lang w:val="sw_KE" w:bidi="sw_KE"/>
        </w:rPr>
        <w:t>Baada ya hapo, Yuda Iskariote, ambaye alikuwa mmoja wa wanafunzi kumi na wawili wa karibu zaidi, alikwenda kwa makuhani wakuu, au viongozi wa kidini walipanga kumkamata Yesu na kuuawa. Yuda alitaka kujua kile makuhani wakuu wangempa kama aliwasaidia kumkamata Yesu. Yuda alikubali kumsaliti Yesu kwa vipande 30 vya fedha. Katika Agano la Kale, hiki kilikuwa kiasi cha pesa ambacho mmiliki wa mnyama alipaswa kulipa ikiwa mnyama huyo alimuua mtumwa. Baada ya Yuda kufanya makubaliano, alianza kutafuta fursa nzuri ya kumsaliti Yesu, au kumfanya Yesu akamatwe.</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Hadithi hii ina matukio manne.</w:t>
      </w:r>
    </w:p>
    <w:p>
      <w:pPr/>
      <w:r>
        <w:rPr>
          <w:lang w:val="sw_KE" w:bidi="sw_KE"/>
        </w:rPr>
      </w:r>
      <w:r>
        <w:rPr>
          <w:b/>
          <w:lang w:val="sw_KE" w:bidi="sw_KE"/>
        </w:rPr>
        <w:t>Tukio la kwanza:</w:t>
      </w:r>
      <w:r>
        <w:rPr>
          <w:lang w:val="sw_KE" w:bidi="sw_KE"/>
        </w:rPr>
        <w:t xml:space="preserve"> Yesu alimaliza kufundisha kuhusu wakati katika siku za usoni zilizo mbali. Kisha Yesu anawaambia wanafunzi wake kile ambacho kinakaribia kutokea hivi karibuni.</w:t>
      </w:r>
    </w:p>
    <w:p>
      <w:pPr/>
      <w:r>
        <w:rPr>
          <w:lang w:val="sw_KE" w:bidi="sw_KE"/>
        </w:rPr>
      </w:r>
      <w:r>
        <w:rPr>
          <w:b/>
          <w:lang w:val="sw_KE" w:bidi="sw_KE"/>
        </w:rPr>
        <w:t>Tukio la pili:</w:t>
      </w:r>
      <w:r>
        <w:rPr>
          <w:lang w:val="sw_KE" w:bidi="sw_KE"/>
        </w:rPr>
        <w:t xml:space="preserve"> Wakati Yesu anazungumza na wanafunzi wake, viongozi wote wa Wayahudi wanapanga kumkamata Yesu, na kumfanya auawe na Warumi.</w:t>
      </w:r>
    </w:p>
    <w:p>
      <w:pPr/>
      <w:r>
        <w:rPr>
          <w:lang w:val="sw_KE" w:bidi="sw_KE"/>
        </w:rPr>
      </w:r>
      <w:r>
        <w:rPr>
          <w:b/>
          <w:lang w:val="sw_KE" w:bidi="sw_KE"/>
        </w:rPr>
        <w:t>Tukio la tatu:</w:t>
      </w:r>
      <w:r>
        <w:rPr>
          <w:lang w:val="sw_KE" w:bidi="sw_KE"/>
        </w:rPr>
        <w:t xml:space="preserve"> Yesu na wanafunzi wake wapo katika nyumba ya Simoni. Mwanamke anamtia mafuta Yesu. Mtu katika nyumba ya Simoni anafikiri ilikuwa ni upotezaji kufanya hivyo. Yesu anasema wana makosa.</w:t>
      </w:r>
    </w:p>
    <w:p>
      <w:pPr/>
      <w:r>
        <w:rPr>
          <w:lang w:val="sw_KE" w:bidi="sw_KE"/>
        </w:rPr>
      </w:r>
      <w:r>
        <w:rPr>
          <w:b/>
          <w:lang w:val="sw_KE" w:bidi="sw_KE"/>
        </w:rPr>
        <w:t>Tukio la nne:</w:t>
      </w:r>
      <w:r>
        <w:rPr>
          <w:lang w:val="sw_KE" w:bidi="sw_KE"/>
        </w:rPr>
        <w:t xml:space="preserve"> Yuda anakubali kumsaliti Yesu.</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Makuhani wakuu na wazee</w:t>
      </w:r>
    </w:p>
    <w:p>
      <w:pPr>
        <w:pStyle w:val="ListBullet"/>
        <w:spacing w:line="240" w:lineRule="auto"/>
        <w:ind w:left="720"/>
      </w:pPr>
      <w:r>
        <w:rPr>
          <w:lang w:val="sw_KE" w:bidi="sw_KE"/>
        </w:rPr>
      </w:r>
      <w:r>
        <w:rPr>
          <w:lang w:val="sw_KE" w:bidi="sw_KE"/>
        </w:rPr>
        <w:t>Simoni mkoma</w:t>
      </w:r>
    </w:p>
    <w:p>
      <w:pPr>
        <w:pStyle w:val="ListBullet"/>
        <w:spacing w:line="240" w:lineRule="auto"/>
        <w:ind w:left="720"/>
      </w:pPr>
      <w:r>
        <w:rPr>
          <w:lang w:val="sw_KE" w:bidi="sw_KE"/>
        </w:rPr>
      </w:r>
      <w:r>
        <w:rPr>
          <w:lang w:val="sw_KE" w:bidi="sw_KE"/>
        </w:rPr>
        <w:t>Mwanamke</w:t>
      </w:r>
    </w:p>
    <w:p>
      <w:pPr>
        <w:pStyle w:val="ListBullet"/>
        <w:spacing w:line="240" w:lineRule="auto"/>
        <w:ind w:left="720"/>
      </w:pPr>
      <w:r>
        <w:rPr>
          <w:lang w:val="sw_KE" w:bidi="sw_KE"/>
        </w:rPr>
      </w:r>
      <w:r>
        <w:rPr>
          <w:lang w:val="sw_KE" w:bidi="sw_KE"/>
        </w:rPr>
        <w:t>Yuda Iskariote</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Tukio hili linaanza na Mathayo akiandika, "Wakati Yesu alikuwa amemaliza misemo hii yote." Hii ina maana kwamba huduma ya kufundisha ya Yesu sasa imefikia kikomo. Ni muhimu kukumbuka kwamba Yesu anatabiri si kifo chake tu, bali pia jinsi atakavyouawa. Ni muhimu kukumbuka kusulubiwa ni nini.</w:t>
      </w:r>
    </w:p>
    <w:p>
      <w:pPr/>
      <w:r>
        <w:rPr>
          <w:lang w:val="sw_KE" w:bidi="sw_KE"/>
        </w:rPr>
      </w:r>
      <w:r>
        <w:rPr>
          <w:lang w:val="sw_KE" w:bidi="sw_KE"/>
        </w:rPr>
        <w:t>Ni muhimu kukumbuka kwamba watu waliopanga kumuua Yesu walikuwa viongozi wakuu wa watu wa Kiyahudi. Wanapanga kumwua Yesu wakati huo huo ambapo Yesu anazungumza na wanafunzi wake.</w:t>
      </w:r>
    </w:p>
    <w:p>
      <w:pPr/>
      <w:r>
        <w:rPr>
          <w:lang w:val="sw_KE" w:bidi="sw_KE"/>
        </w:rPr>
      </w:r>
      <w:r>
        <w:rPr>
          <w:lang w:val="sw_KE" w:bidi="sw_KE"/>
        </w:rPr>
        <w:t>Yesu alikuwa akikaa katika nyumba ya Simoni usiku lakini alisafiri kwenda Yerusalemu wakati wa siku kwa tamasha. Simon wakati mmoja alikuwa na ukoma, ambao ni ugonjwa wa ngozi unaomfanya mtu asiweze kumtumikia Mungu. Hakuwa na ukoma tena . Ni muhimu kukumbuka kile mwanamke alifanya kwa Yesu. Ni muhimu kukumbuka jinsi wanafunzi walivyotenda. Kumbuka kile Yesu alisema kuhusu kile mwanamke alifanya.</w:t>
      </w:r>
    </w:p>
    <w:p>
      <w:pPr/>
      <w:r>
        <w:rPr>
          <w:lang w:val="sw_KE" w:bidi="sw_KE"/>
        </w:rPr>
      </w:r>
      <w:r>
        <w:rPr>
          <w:lang w:val="sw_KE" w:bidi="sw_KE"/>
        </w:rPr>
        <w:t>Ni muhimu kukumbuka kwamba Yuda alikuwa mmoja wa wafuasi wa karibu zaidi wa Yesu. Kumbuka kwamba Yuda alikubali kumsaliti Yesu kwa vipande 30 vya fedha.</w:t>
      </w:r>
    </w:p>
    <w:p>
      <w:pPr/>
      <w:r>
        <w:rPr>
          <w:lang w:val="sw_KE" w:bidi="sw_KE"/>
        </w:rPr>
      </w:r>
      <w:r>
        <w:rPr>
          <w:lang w:val="sw_KE" w:bidi="sw_KE"/>
        </w:rPr>
        <w:t>Ni muhimu kukumbuka kwamba Yuda alianza kutafuta fursa nzuri ya kumsaliti Yesu baada ya makuhani wakuu kumlipa.</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manne.</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Makuhani wakuu na wazee</w:t>
      </w:r>
    </w:p>
    <w:p>
      <w:pPr>
        <w:pStyle w:val="ListBullet"/>
        <w:spacing w:line="240" w:lineRule="auto"/>
        <w:ind w:left="720"/>
      </w:pPr>
      <w:r>
        <w:rPr>
          <w:lang w:val="sw_KE" w:bidi="sw_KE"/>
        </w:rPr>
      </w:r>
      <w:r>
        <w:rPr>
          <w:lang w:val="sw_KE" w:bidi="sw_KE"/>
        </w:rPr>
        <w:t>Simoni mwenye ukoma</w:t>
      </w:r>
    </w:p>
    <w:p>
      <w:pPr>
        <w:pStyle w:val="ListBullet"/>
        <w:spacing w:line="240" w:lineRule="auto"/>
        <w:ind w:left="720"/>
      </w:pPr>
      <w:r>
        <w:rPr>
          <w:lang w:val="sw_KE" w:bidi="sw_KE"/>
        </w:rPr>
      </w:r>
      <w:r>
        <w:rPr>
          <w:lang w:val="sw_KE" w:bidi="sw_KE"/>
        </w:rPr>
        <w:t>Mwanamke</w:t>
      </w:r>
    </w:p>
    <w:p>
      <w:pPr>
        <w:pStyle w:val="ListBullet"/>
        <w:spacing w:line="240" w:lineRule="auto"/>
        <w:ind w:left="720"/>
      </w:pPr>
      <w:r>
        <w:rPr>
          <w:lang w:val="sw_KE" w:bidi="sw_KE"/>
        </w:rPr>
      </w:r>
      <w:r>
        <w:rPr>
          <w:lang w:val="sw_KE" w:bidi="sw_KE"/>
        </w:rPr>
        <w:t>Yuda Iskariote</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Yesu alimaliza tu kufundisha kuhusu wakati katika siku zijazo za mbali. Kisha Yesu anamwambia mwanafunzi wake kile kinachokuja kutokea hivi karibuni. Yesu anasema, "Unajua kwamba baada ya siku mbili Pasaka inakuja, na Mwana wa Mtu atasalimishwa ili kusulubishwa."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Yesu, "Unahisi vipi?" Unaweza kusikia mambo kama, "Najua niko karibu kufa," "Ninashangaa kama wanaelewa kile ninachosema?" au "Ninatumaini wanaelewa kile ninachosema."</w:t>
      </w:r>
    </w:p>
    <w:p>
      <w:pPr>
        <w:pStyle w:val="ListBullet"/>
        <w:spacing w:line="240" w:lineRule="auto"/>
        <w:ind w:left="720"/>
      </w:pPr>
      <w:r>
        <w:rPr>
          <w:lang w:val="sw_KE" w:bidi="sw_KE"/>
        </w:rPr>
      </w:r>
      <w:r>
        <w:rPr>
          <w:lang w:val="sw_KE" w:bidi="sw_KE"/>
        </w:rPr>
        <w:t>Waulize waigizaji wanaoigiza wanafunzi, "Unahisi vipi?" Unaweza kusikia mambo kama, "Je, Yesu alisema tu alikuwa anaenda kusulubiwa?" au "Je, hii itatokea wakati wa Pasaka?"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Wakati Yesu anazungumza na wanafunzi wake, makuhani wakuu na wazee wanapanga kumkamata Yesu, na kumfanya auawe na Warumi.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makuhani wakuu na wazee, "Mnahisi vipi?" Unaweza kusikia mambo kama, "Yesu anawashawishi watu kumfuata Yeye na si sisi," "Mafundisho ya Yesu ni bora kuliko yetu," au "Kwa nini watu wanamwamini Yesu badala yetu?"</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na wanafunzi wake wapo katika nyumba ya Simoni. Mwanamke anamtia mafuta Yesu. Wanafunzi wakaambiana, “Kwa nini upotevu huu? Hii ilipaswa kuuzwa ili kuwasaidia masikini." Yesu anasema wana makosa.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"Unahisi vipi?" Unaweza kusikia mambo kama, "Mema mengi sana yangefanywa kwa maskini," "Je, ni upotevu sana? Ilikuwa kwa Yesu," au "Kwa nini mwanamke huyu alifanya hivyo?"</w:t>
      </w:r>
    </w:p>
    <w:p>
      <w:pPr>
        <w:pStyle w:val="ListBullet"/>
        <w:spacing w:line="240" w:lineRule="auto"/>
        <w:ind w:left="720"/>
      </w:pPr>
      <w:r>
        <w:rPr>
          <w:lang w:val="sw_KE" w:bidi="sw_KE"/>
        </w:rPr>
      </w:r>
      <w:r>
        <w:rPr>
          <w:lang w:val="sw_KE" w:bidi="sw_KE"/>
        </w:rPr>
        <w:t>Muulize mwigizaji anayeigiza mwanamke, "Unahisi vipi?" Unaweza kusikia mambo kama, "Huu ni Yesu. Ninataka kumheshimu Yeye," au "Kwa nini mwanafunzi huyu anafikiri ni kupoteza mafuta kumtia Yesu?"</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Yuda Iskariote anaenda kwa makuhani wakuu na wazee na anapanga kumsaliti Yesu. Wanampa vipande 30 vya fedha ili awasaidia kumkamata Yesu.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makuhani wakuu na wazee, "Mnahisi vipi?" Unaweza kusikia mambo kama, "Hatimaye tutamzuia Yesu," "Ninashangaa kama kwa kweli anaenda kumsaliti Yesu?" au "Ninashangaa hii itachukua muda gani?"</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Baada ya Yuda kukubali kumsaliti Yesu, alianza kutafuta fursa nzuri ya kumkamata Yesu.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Yuda Iskariote, "Unahisi vipi?" Unaweza kusikia mambo kama, "Ninataka pesa hii," "Ninashangaa kama Yesu anajua kile ninachofanya?" au "Je, pesa hii ina thamani ya kile ninachofanya?"</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Yesu aliwaambia </w:t>
      </w:r>
      <w:r>
        <w:rPr>
          <w:b/>
          <w:lang w:val="sw_KE" w:bidi="sw_KE"/>
        </w:rPr>
        <w:t>wanafunzi</w:t>
      </w:r>
      <w:r>
        <w:rPr>
          <w:lang w:val="sw_KE" w:bidi="sw_KE"/>
        </w:rPr>
        <w:t xml:space="preserve"> wake kwamba baada ya sherehe ya </w:t>
      </w:r>
      <w:r>
        <w:rPr>
          <w:b/>
          <w:lang w:val="sw_KE" w:bidi="sw_KE"/>
        </w:rPr>
        <w:t>Pasaka</w:t>
      </w:r>
      <w:r>
        <w:rPr>
          <w:lang w:val="sw_KE" w:bidi="sw_KE"/>
        </w:rPr>
        <w:t xml:space="preserve"> </w:t>
      </w:r>
      <w:r>
        <w:rPr>
          <w:b/>
          <w:lang w:val="sw_KE" w:bidi="sw_KE"/>
        </w:rPr>
        <w:t>Mwana wa Mtu</w:t>
      </w:r>
      <w:r>
        <w:rPr>
          <w:lang w:val="sw_KE" w:bidi="sw_KE"/>
        </w:rPr>
        <w:t xml:space="preserve"> alikuwa anaenda </w:t>
      </w:r>
      <w:r>
        <w:rPr>
          <w:b/>
          <w:lang w:val="sw_KE" w:bidi="sw_KE"/>
        </w:rPr>
        <w:t>kusulubiwa</w:t>
      </w:r>
      <w:r>
        <w:rPr>
          <w:lang w:val="sw_KE" w:bidi="sw_KE"/>
        </w:rPr>
        <w:t>.</w:t>
      </w:r>
    </w:p>
    <w:p>
      <w:pPr/>
      <w:r>
        <w:rPr>
          <w:lang w:val="sw_KE" w:bidi="sw_KE"/>
        </w:rPr>
      </w:r>
      <w:r>
        <w:rPr>
          <w:b/>
          <w:lang w:val="sw_KE" w:bidi="sw_KE"/>
        </w:rPr>
        <w:t>Wanafunzi</w:t>
      </w:r>
      <w:r>
        <w:rPr>
          <w:lang w:val="sw_KE" w:bidi="sw_KE"/>
        </w:rPr>
        <w:t xml:space="preserve"> ni wanaume kumi na wawili ambao walimfuata Yesu kila mahali na kujifunza kutoka kwa mafundisho yake. Tumia neno sawa kwa wanafunzi kama vile ulivyofanya katika simulizi za awali. Rejelea Faharasa Kuu kwa ufafanuzi kamili zaidi wa neno </w:t>
      </w:r>
      <w:r>
        <w:rPr>
          <w:lang w:val="sw_KE" w:bidi="sw_KE"/>
        </w:rPr>
        <w:t>wanafunzi</w:t>
      </w:r>
      <w:r>
        <w:rPr>
          <w:lang w:val="sw_KE" w:bidi="sw_KE"/>
        </w:rPr>
        <w:t>.</w:t>
      </w:r>
    </w:p>
    <w:p>
      <w:pPr/>
      <w:r>
        <w:rPr>
          <w:lang w:val="sw_KE" w:bidi="sw_KE"/>
        </w:rPr>
      </w:r>
      <w:r>
        <w:rPr>
          <w:b/>
          <w:lang w:val="sw_KE" w:bidi="sw_KE"/>
        </w:rPr>
        <w:t>Pasaka</w:t>
      </w:r>
      <w:r>
        <w:rPr>
          <w:lang w:val="sw_KE" w:bidi="sw_KE"/>
        </w:rPr>
        <w:t xml:space="preserve"> ilikuwa sherehe ya kidini ya Kiyahudi. Katika wakati wa Yesu, sherehe ilikuwa mchanganyiko wa Pasaka na Tamasha la siku saba la </w:t>
      </w:r>
      <w:r>
        <w:rPr>
          <w:b/>
          <w:lang w:val="sw_KE" w:bidi="sw_KE"/>
        </w:rPr>
        <w:t>Mikate Isiyotiwa Chachu</w:t>
      </w:r>
      <w:r>
        <w:rPr>
          <w:lang w:val="sw_KE" w:bidi="sw_KE"/>
        </w:rPr>
        <w:t xml:space="preserve">. Pasaka ilisherehekea wakati Mungu aliwaokoa mababu wa Kiyahudi kutoka utumwani Misri. Mungu alifanya hivyo kwa kumtuma malaika ili kumfanya yule mfalme wa Misri awaruhusu mababu wa Kiyahudi kuondoka. Malaika aliwaua wana wa kwanza wa Wamisri. Lakini malaika "aliwapita" wana wa kwanza wa Kiyahudi na kuokoa maisha yao. Katika </w:t>
      </w:r>
      <w:r>
        <w:rPr>
          <w:b/>
          <w:lang w:val="sw_KE" w:bidi="sw_KE"/>
        </w:rPr>
        <w:t>Sikukuu ya Mikate Isiyotiwa Chachu</w:t>
      </w:r>
      <w:r>
        <w:rPr>
          <w:lang w:val="sw_KE" w:bidi="sw_KE"/>
        </w:rPr>
        <w:t xml:space="preserve">, watu walikula mkate usiotiwa chachu, au mkate bila chachu, ili kujikumbusha jinsi watu wa Kiyahudi walivyokula mkate usiotiwa chachu kabla ya ukombozi wao kutoka Misri. Rejelea Faharasa Kuu kwa ufafanuzi kamili zaidi wa neno </w:t>
      </w:r>
      <w:r>
        <w:rPr>
          <w:lang w:val="sw_KE" w:bidi="sw_KE"/>
        </w:rPr>
        <w:t>Pasaka</w:t>
      </w:r>
      <w:r>
        <w:rPr>
          <w:lang w:val="sw_KE" w:bidi="sw_KE"/>
        </w:rPr>
        <w:t xml:space="preserve">. Rejelea Faharasa Kuu kwa ufafanuzi kamili zaidi wa neno </w:t>
      </w:r>
      <w:r>
        <w:rPr>
          <w:lang w:val="sw_KE" w:bidi="sw_KE"/>
        </w:rPr>
        <w:t>Sikukuu ya Mikate Isiyotiwa Chachu</w:t>
      </w:r>
      <w:r>
        <w:rPr>
          <w:lang w:val="sw_KE" w:bidi="sw_KE"/>
        </w:rPr>
        <w:t>.</w:t>
      </w:r>
    </w:p>
    <w:p>
      <w:pPr/>
      <w:r>
        <w:rPr>
          <w:lang w:val="sw_KE" w:bidi="sw_KE"/>
        </w:rPr>
      </w:r>
      <w:r>
        <w:rPr>
          <w:lang w:val="sw_KE" w:bidi="sw_KE"/>
        </w:rPr>
        <w:t xml:space="preserve">Yesu alisema </w:t>
      </w:r>
      <w:r>
        <w:rPr>
          <w:b/>
          <w:lang w:val="sw_KE" w:bidi="sw_KE"/>
        </w:rPr>
        <w:t>Mwana wa Mtu</w:t>
      </w:r>
      <w:r>
        <w:rPr>
          <w:lang w:val="sw_KE" w:bidi="sw_KE"/>
        </w:rPr>
        <w:t xml:space="preserve"> angesulubiwa. Yesu anajiita Mwana wa Mtu kwa sababu alikuwa binadamu na kuwakilisha watu wote. Lakini Yesu pia alikuwa na asili na mamlaka ya Mungu. Mwana wa Mtu, katika Biblia, ni mtu ambaye Mungu anampa mamlaka yote na nguvu. Wayahudi wote walikuwa na ujuzi wa cheo hiki kwa sababu ya kile kilichoandikwa na nabii Danieli. Tumia neno sawa kwa Mwana wa Mtu kama vile ulivyofanya katika simulizi za awali. Rejelea Faharasa Kuu kwa ufafanuzi kamili zaidi wa </w:t>
      </w:r>
      <w:r>
        <w:rPr>
          <w:lang w:val="sw_KE" w:bidi="sw_KE"/>
        </w:rPr>
        <w:t>Mwana wa Mtu</w:t>
      </w:r>
      <w:r>
        <w:rPr>
          <w:lang w:val="sw_KE" w:bidi="sw_KE"/>
        </w:rPr>
        <w:t>.</w:t>
      </w:r>
    </w:p>
    <w:p>
      <w:pPr/>
      <w:r>
        <w:rPr>
          <w:lang w:val="sw_KE" w:bidi="sw_KE"/>
        </w:rPr>
      </w:r>
      <w:r>
        <w:rPr>
          <w:lang w:val="sw_KE" w:bidi="sw_KE"/>
        </w:rPr>
        <w:t xml:space="preserve">Kabla ya </w:t>
      </w:r>
      <w:r>
        <w:rPr>
          <w:b/>
          <w:lang w:val="sw_KE" w:bidi="sw_KE"/>
        </w:rPr>
        <w:t>mtu kusulubiwa</w:t>
      </w:r>
      <w:r>
        <w:rPr>
          <w:lang w:val="sw_KE" w:bidi="sw_KE"/>
        </w:rPr>
        <w:t xml:space="preserve">, kwa kawaida askari walimpiga mwathirika kwa mjeledi. Kisha askari walipigilia misumari mikono na miguu yao kwenye vipande viwili vya mbao vyenye umbo la msalaba. Askari walisimamisha msalaba wima, na mwathirika alining'inia kwa maumivu kwa saa nyingi mpaka alipokufa. Rejelea Faharasa Kuu kwa ufafanuzi kamili zaidi wa neno </w:t>
      </w:r>
      <w:r>
        <w:rPr>
          <w:lang w:val="sw_KE" w:bidi="sw_KE"/>
        </w:rPr>
        <w:t>kusulubiwa</w:t>
      </w:r>
      <w:r>
        <w:rPr>
          <w:lang w:val="sw_KE" w:bidi="sw_KE"/>
        </w:rPr>
        <w:t>.</w:t>
      </w:r>
    </w:p>
    <w:p>
      <w:pPr/>
      <w:r>
        <w:rPr>
          <w:lang w:val="sw_KE" w:bidi="sw_KE"/>
        </w:rPr>
      </w:r>
      <w:r>
        <w:rPr>
          <w:b/>
          <w:lang w:val="sw_KE" w:bidi="sw_KE"/>
        </w:rPr>
        <w:t>Kuhani mkuu</w:t>
      </w:r>
      <w:r>
        <w:rPr>
          <w:lang w:val="sw_KE" w:bidi="sw_KE"/>
        </w:rPr>
        <w:t xml:space="preserve"> na </w:t>
      </w:r>
      <w:r>
        <w:rPr>
          <w:b/>
          <w:lang w:val="sw_KE" w:bidi="sw_KE"/>
        </w:rPr>
        <w:t>wazee</w:t>
      </w:r>
      <w:r>
        <w:rPr>
          <w:lang w:val="sw_KE" w:bidi="sw_KE"/>
        </w:rPr>
        <w:t xml:space="preserve"> wa watu walikusanyika katika nyumba ya Kayafa, </w:t>
      </w:r>
      <w:r>
        <w:rPr>
          <w:b/>
          <w:lang w:val="sw_KE" w:bidi="sw_KE"/>
        </w:rPr>
        <w:t>kuhani mkuu</w:t>
      </w:r>
      <w:r>
        <w:rPr>
          <w:lang w:val="sw_KE" w:bidi="sw_KE"/>
        </w:rPr>
        <w:t xml:space="preserve">. Makuhani wakuu walikuwa makuhani wanaoongoza ambao walisaidia kusimamia shughuli za utawala katika hekalu la Yerusalemu. Wazee kwa kawaida walikuwa viongozi wasio wa kidini katika jamii. Tumia neno sawa kwa wazee kama vile ulivyofanya katika simulizi za awali. Rejelea Faharasa Kuu kwa ufafanuzi kamili zaidi wa neno </w:t>
      </w:r>
      <w:r>
        <w:rPr>
          <w:lang w:val="sw_KE" w:bidi="sw_KE"/>
        </w:rPr>
        <w:t>wazee</w:t>
      </w:r>
      <w:r>
        <w:rPr>
          <w:lang w:val="sw_KE" w:bidi="sw_KE"/>
        </w:rPr>
        <w:t xml:space="preserve">. </w:t>
      </w:r>
      <w:r>
        <w:rPr>
          <w:lang w:val="sw_KE" w:bidi="sw_KE"/>
        </w:rPr>
        <w:t>Kuhani mkuu</w:t>
      </w:r>
      <w:r>
        <w:rPr>
          <w:lang w:val="sw_KE" w:bidi="sw_KE"/>
        </w:rPr>
        <w:t xml:space="preserve"> alikuwa mkuu wa kidini wa Israeli. Kuhani mkuu aliongoza mahakama yote ya kidini ya Kiyahudi. </w:t>
      </w:r>
      <w:r>
        <w:rPr>
          <w:b/>
          <w:lang w:val="sw_KE" w:bidi="sw_KE"/>
        </w:rPr>
        <w:t>Makuhani</w:t>
      </w:r>
      <w:r>
        <w:rPr>
          <w:lang w:val="sw_KE" w:bidi="sw_KE"/>
        </w:rPr>
        <w:t xml:space="preserve"> walikuwa waakilishi wa Mungu kwa watu wake na waakilishi wa watu wake kwa Mungu. Makuhani wakuu walisaidia kusimamia hekalu, au nyumba maalum ya Mungu. Tumia neno sawa kwa kuhani kama vile ulivyofanya katika simulizi za awali. Rejelea Faharasa Kuu kwa ufafanuzi kamili zaidi wa neno </w:t>
      </w:r>
      <w:r>
        <w:rPr>
          <w:lang w:val="sw_KE" w:bidi="sw_KE"/>
        </w:rPr>
        <w:t>kuhani</w:t>
      </w:r>
      <w:r>
        <w:rPr>
          <w:lang w:val="sw_KE" w:bidi="sw_KE"/>
        </w:rPr>
        <w:t>.</w:t>
      </w:r>
    </w:p>
    <w:p>
      <w:pPr/>
      <w:r>
        <w:rPr>
          <w:lang w:val="sw_KE" w:bidi="sw_KE"/>
        </w:rPr>
      </w:r>
      <w:r>
        <w:rPr>
          <w:lang w:val="sw_KE" w:bidi="sw_KE"/>
        </w:rPr>
        <w:t xml:space="preserve">Yesu alikuwa Bethania pamoja na wanafunzi wake nyumbani kwa Simoni. Simon alikuwa akiugua ukoma. </w:t>
      </w:r>
      <w:r>
        <w:rPr>
          <w:b/>
          <w:lang w:val="sw_KE" w:bidi="sw_KE"/>
        </w:rPr>
        <w:t>Ukoma</w:t>
      </w:r>
      <w:r>
        <w:rPr>
          <w:lang w:val="sw_KE" w:bidi="sw_KE"/>
        </w:rPr>
        <w:t xml:space="preserve"> unarejelea magonjwa yoyote kadhaa ya ngozi. Magonjwa yalifanya mtu "awe najisi," au asiweze kuishi katika jamii. Tumia neno sawa kwa ukoma kama vile ulivyofanya katika simulizi za awali. Rejelea Faharasa Kuu kwa ufafanuzi kamili zaidi wa neno </w:t>
      </w:r>
      <w:r>
        <w:rPr>
          <w:lang w:val="sw_KE" w:bidi="sw_KE"/>
        </w:rPr>
        <w:t>ukoma</w:t>
      </w:r>
      <w:r>
        <w:rPr>
          <w:lang w:val="sw_KE" w:bidi="sw_KE"/>
        </w:rPr>
        <w:t>.</w:t>
      </w:r>
    </w:p>
    <w:p>
      <w:pPr/>
      <w:r>
        <w:rPr>
          <w:lang w:val="sw_KE" w:bidi="sw_KE"/>
        </w:rPr>
      </w:r>
      <w:r>
        <w:rPr>
          <w:lang w:val="sw_KE" w:bidi="sw_KE"/>
        </w:rPr>
        <w:t xml:space="preserve">Mwanamke mwenye chupa ya alabasta, au mtungi, alimjia Yesu. </w:t>
      </w:r>
      <w:r>
        <w:rPr>
          <w:b/>
          <w:lang w:val="sw_KE" w:bidi="sw_KE"/>
        </w:rPr>
        <w:t>Mitungi ya alabasta</w:t>
      </w:r>
      <w:r>
        <w:rPr>
          <w:lang w:val="sw_KE" w:bidi="sw_KE"/>
        </w:rPr>
        <w:t xml:space="preserve"> ilikuwa ya hali ya juu zaidi. </w:t>
      </w:r>
      <w:r>
        <w:rPr>
          <w:b/>
          <w:lang w:val="sw_KE" w:bidi="sw_KE"/>
        </w:rPr>
        <w:t>Alabaster</w:t>
      </w:r>
      <w:r>
        <w:rPr>
          <w:lang w:val="sw_KE" w:bidi="sw_KE"/>
        </w:rPr>
        <w:t xml:space="preserve"> ni aina ya jiwe leupe au la njano. Manukato tu ya gharama kubwa zaidi, au yaliyotengenezwa vizuri, yalihifadhiwa katika mitungi ya alabaster. Mtungi ulikuwa na shingo ndefu na haukuwa na kishikio. Ilifungwa ili manukato yasivuje, na ilikuwa kubwa kiasi cha kutosha kubeba sehemu moja tu. </w:t>
      </w:r>
      <w:r>
        <w:rPr>
          <w:b/>
          <w:lang w:val="sw_KE" w:bidi="sw_KE"/>
        </w:rPr>
        <w:t>Mafuta</w:t>
      </w:r>
      <w:r>
        <w:rPr>
          <w:lang w:val="sw_KE" w:bidi="sw_KE"/>
        </w:rPr>
        <w:t xml:space="preserve">, au </w:t>
      </w:r>
      <w:r>
        <w:rPr>
          <w:b/>
          <w:lang w:val="sw_KE" w:bidi="sw_KE"/>
        </w:rPr>
        <w:t>manukato</w:t>
      </w:r>
      <w:r>
        <w:rPr>
          <w:lang w:val="sw_KE" w:bidi="sw_KE"/>
        </w:rPr>
        <w:t>, ambayo yangekuwa ndani ya chupa mara nyingi yalitengenezwa kutoka nardi. Nardi ilitengenezwa kutoka kwa mizizi ya mmea wa nardi kutoka India. Katika kisa hiki, nardi ilikuwa safi kwa sababu haikupunguzwa nguvu au kuchanganywa na chochote kingine. Hii ilifanya nardi kuwa na gharama zaidi.</w:t>
      </w:r>
    </w:p>
    <w:p>
      <w:pPr/>
      <w:r>
        <w:rPr>
          <w:lang w:val="sw_KE" w:bidi="sw_KE"/>
        </w:rPr>
      </w:r>
      <w:r>
        <w:rPr>
          <w:lang w:val="sw_KE" w:bidi="sw_KE"/>
        </w:rPr>
        <w:t xml:space="preserve">Mwanamke alikimwaga </w:t>
      </w:r>
      <w:r>
        <w:rPr>
          <w:b/>
          <w:lang w:val="sw_KE" w:bidi="sw_KE"/>
        </w:rPr>
        <w:t>kwenye kichwa cha Yesu</w:t>
      </w:r>
      <w:r>
        <w:rPr>
          <w:lang w:val="sw_KE" w:bidi="sw_KE"/>
        </w:rPr>
        <w:t xml:space="preserve">. Hii iliitwa </w:t>
      </w:r>
      <w:r>
        <w:rPr>
          <w:b/>
          <w:lang w:val="sw_KE" w:bidi="sw_KE"/>
        </w:rPr>
        <w:t>upako</w:t>
      </w:r>
      <w:r>
        <w:rPr>
          <w:lang w:val="sw_KE" w:bidi="sw_KE"/>
        </w:rPr>
        <w:t xml:space="preserve">. Kitendo cha kutia mafuta kilifanywa kwa mtu ili kuonyesha kwamba alikuwa ameteuliwa kwa kazi maalum. Pia kulikuwa na upako maalum ambao watu walifanya kwa miili ya wafu. Wanaweka manukato maalum kwenye miili ya wafu ili kuonyesha heshima. Rejelea Faharasa Kuu kwa ufafanuzi kamili zaidi wa neno </w:t>
      </w:r>
      <w:r>
        <w:rPr>
          <w:lang w:val="sw_KE" w:bidi="sw_KE"/>
        </w:rPr>
        <w:t>paka mafuta</w:t>
      </w:r>
      <w:r>
        <w:rPr>
          <w:lang w:val="sw_KE" w:bidi="sw_KE"/>
        </w:rPr>
        <w:t>.</w:t>
      </w:r>
    </w:p>
    <w:p>
      <w:pPr/>
      <w:r>
        <w:rPr>
          <w:lang w:val="sw_KE" w:bidi="sw_KE"/>
        </w:rPr>
      </w:r>
      <w:r>
        <w:rPr>
          <w:lang w:val="sw_KE" w:bidi="sw_KE"/>
        </w:rPr>
        <w:t xml:space="preserve">Wanafunzi walikuwa na </w:t>
      </w:r>
      <w:r>
        <w:rPr>
          <w:b/>
          <w:lang w:val="sw_KE" w:bidi="sw_KE"/>
        </w:rPr>
        <w:t>ghadhabu</w:t>
      </w:r>
      <w:r>
        <w:rPr>
          <w:lang w:val="sw_KE" w:bidi="sw_KE"/>
        </w:rPr>
        <w:t xml:space="preserve">, au wakawa na </w:t>
      </w:r>
      <w:r>
        <w:rPr>
          <w:b/>
          <w:lang w:val="sw_KE" w:bidi="sw_KE"/>
        </w:rPr>
        <w:t>hasira</w:t>
      </w:r>
      <w:r>
        <w:rPr>
          <w:lang w:val="sw_KE" w:bidi="sw_KE"/>
        </w:rPr>
        <w:t xml:space="preserve">. Mathayo anatuambia kwamba walisema hili wao kwa wao. Injili ya Yohana inatuambia kwamba alikuwa </w:t>
      </w:r>
      <w:r>
        <w:rPr>
          <w:b/>
          <w:lang w:val="sw_KE" w:bidi="sw_KE"/>
        </w:rPr>
        <w:t>Yuda Iskariote</w:t>
      </w:r>
      <w:r>
        <w:rPr>
          <w:lang w:val="sw_KE" w:bidi="sw_KE"/>
        </w:rPr>
        <w:t xml:space="preserve"> ambaye alizungumza na wanafunzi wengine. Yuda alikuwa mweka hazina wa huduma ya Yesu. Yuda Iskariote pia ni mwanafunzi ambaye alikuwa karibu kumsaliti Yesu kwa makuhani wakuu na wazee.</w:t>
      </w:r>
    </w:p>
    <w:p>
      <w:pPr/>
      <w:r>
        <w:rPr>
          <w:lang w:val="sw_KE" w:bidi="sw_KE"/>
        </w:rPr>
      </w:r>
      <w:r>
        <w:rPr>
          <w:lang w:val="sw_KE" w:bidi="sw_KE"/>
        </w:rPr>
        <w:t xml:space="preserve">Yesu alisema kwamba popote </w:t>
      </w:r>
      <w:r>
        <w:rPr>
          <w:b/>
          <w:lang w:val="sw_KE" w:bidi="sw_KE"/>
        </w:rPr>
        <w:t>injili</w:t>
      </w:r>
      <w:r>
        <w:rPr>
          <w:lang w:val="sw_KE" w:bidi="sw_KE"/>
        </w:rPr>
        <w:t xml:space="preserve">, au </w:t>
      </w:r>
      <w:r>
        <w:rPr>
          <w:b/>
          <w:lang w:val="sw_KE" w:bidi="sw_KE"/>
        </w:rPr>
        <w:t>habari njema</w:t>
      </w:r>
      <w:r>
        <w:rPr>
          <w:lang w:val="sw_KE" w:bidi="sw_KE"/>
        </w:rPr>
        <w:t xml:space="preserve">, ilipotangazwa au kushirikiwa, kile alichofanya mwanamke pia kingekumbukwa. Injili, au habari njema, ilikuwa kuhusu ufalme wa Mungu, utawala wa Mungu katika mioyo ya watu. Tumia neno lile lile kwa injili, au habari njema, kama ulivyofanya katika vifungu vya awali. Rejelea Faharasa Kuu kwa ufafanuzi kamili zaidi wa neno </w:t>
      </w:r>
      <w:r>
        <w:rPr>
          <w:lang w:val="sw_KE" w:bidi="sw_KE"/>
        </w:rPr>
        <w:t>injili</w:t>
      </w:r>
      <w:r>
        <w:rPr>
          <w:lang w:val="sw_KE" w:bidi="sw_KE"/>
        </w:rPr>
        <w:t xml:space="preserve"> au </w:t>
      </w:r>
      <w:r>
        <w:rPr>
          <w:lang w:val="sw_KE" w:bidi="sw_KE"/>
        </w:rPr>
        <w:t>habari njema</w:t>
      </w:r>
      <w:r>
        <w:rPr>
          <w:lang w:val="sw_KE" w:bidi="sw_KE"/>
        </w:rPr>
        <w:t>.</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26:17–25</w:t>
      </w:r>
      <w:r>
        <w:rPr>
          <w:lang w:val="sw_KE" w:bidi="sw_KE"/>
        </w:rPr>
      </w:r>
    </w:p>
    <w:p>
      <w:pPr>
        <w:pStyle w:val="Heading3"/>
      </w:pPr>
      <w:r>
        <w:rPr>
          <w:lang w:val="sw_KE" w:bidi="sw_KE"/>
        </w:rPr>
        <w:t>Sikiliza na Moyo</w:t>
      </w:r>
    </w:p>
    <w:p>
      <w:pPr/>
      <w:r>
        <w:rPr>
          <w:lang w:val="sw_KE" w:bidi="sw_KE"/>
        </w:rPr>
      </w:r>
      <w:r>
        <w:rPr>
          <w:lang w:val="sw_KE" w:bidi="sw_KE"/>
        </w:rPr>
        <w:t>Sikiliza Mathayo 26:17–25 na utie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Katika simulizi ya awali, Yesu alitangaza kwamba angeuawa hivi karibuni. Mwanamke alimtia mafuta Yesu wakati alikuwa akila. Kisha Yuda alimsaliti Yesu kwa vipande 30 vya fedha.</w:t>
      </w:r>
    </w:p>
    <w:p>
      <w:pPr/>
      <w:r>
        <w:rPr>
          <w:lang w:val="sw_KE" w:bidi="sw_KE"/>
        </w:rPr>
      </w:r>
      <w:r>
        <w:rPr>
          <w:lang w:val="sw_KE" w:bidi="sw_KE"/>
        </w:rPr>
        <w:t>Katika hadithi hii ya kweli, Mathayo anaandika kuhusu chakula cha mwisho cha Pasaka ambacho Yesu alikula na wanafunzi wake.</w:t>
      </w:r>
    </w:p>
    <w:p>
      <w:pPr/>
      <w:r>
        <w:rPr>
          <w:lang w:val="sw_KE" w:bidi="sw_KE"/>
        </w:rPr>
      </w:r>
      <w:r>
        <w:rPr>
          <w:lang w:val="sw_KE" w:bidi="sw_KE"/>
        </w:rPr>
        <w:t>Mathayo anatuambia wakati matukio haya yanatokea. Ni siku ya kwanza ya Karamu ya Mikate Isiyo na Chachu. Haijulikani wazi ni siku gani hasa hii, lakini ni ama siku ya kimila ya kusherehekea mlo wa Pasaka, au siku iliyotangulia. Karamu ya Mikate Isiyo na Chachu, au mkate bila chachu, ilikuwa sherehe ya kukumbuka jinsi mababu wao walikula mkate huu kabla ya kuokolewa kutoka Misri. Wanafunzi walimkaribia Yesu kwa sababu walitaka kujua ambapo wangefanya maandalizi ya sherehe hii. Siku ya kwanza ya sherehe hii ya siku nane ilikuwa Pasaka. Pasaka ilisherehekea wakati Mungu aliwaokoa mababu wa Kiyahudi kutoka utumwani Misri. Sheria ya Kiyahudi ilisema kwamba chakula cha Pasaka kilihitaji kuliwa ndani ya kuta za mji wa Yerusalemu. Yesu alisema, "Nenda katika mji kwa mtu fulani." Yesu na wanafunzi wake wako nje ya Yerusalemu, huenda Bethania, mahali ambapo wao hukaa wakati hawapo Yerusalemu.</w:t>
      </w:r>
    </w:p>
    <w:p>
      <w:pPr/>
      <w:r>
        <w:rPr>
          <w:lang w:val="sw_KE" w:bidi="sw_KE"/>
        </w:rPr>
      </w:r>
      <w:r>
        <w:rPr>
          <w:lang w:val="sw_KE" w:bidi="sw_KE"/>
        </w:rPr>
        <w:t>Onyesha ramani ya Yerusalemu na uonyeshe Bethania.</w:t>
      </w:r>
    </w:p>
    <w:p>
      <w:pPr/>
      <w:r>
        <w:rPr>
          <w:lang w:val="sw_KE" w:bidi="sw_KE"/>
        </w:rPr>
      </w:r>
      <w:r>
        <w:rPr>
          <w:lang w:val="sw_KE" w:bidi="sw_KE"/>
        </w:rPr>
        <w:t>"Mtu fulani" pengine ni mtu ambaye wote wanamjua. Huenda Yesu akawa kweli alilitaja jina la mtu huyo. Mtu angetambua "Mwalimu" kama cheo cha Yesu. Yesu alisema, "Wakati wangu umewadia, au uko karibu." Hii inaonyesha kwamba yule mtu alijua kuhusu Yesu kutangaza kwamba angeuawa hivi karibuni. Inawezekana kwamba Yesu alifanya mipango na mtu huyo kabla ya kuwatuma wanafunzi wake kwake. Wanafunzi wangeleta mwanakondoo kwa kuhani hekaluni ili amchinje mwanakondoo huyo kulingana na desturi ya Pasaka. Wanafunzi wangekuwa wameandaa mwana-kondoo na chakula kingine kwa ajili ya mlo wa Pasaka katika nyumba ya mtu huyo.</w:t>
      </w:r>
    </w:p>
    <w:p>
      <w:pPr/>
      <w:r>
        <w:rPr>
          <w:lang w:val="sw_KE" w:bidi="sw_KE"/>
        </w:rPr>
      </w:r>
      <w:r>
        <w:rPr>
          <w:lang w:val="sw_KE" w:bidi="sw_KE"/>
        </w:rPr>
        <w:t>Onyesha picha ya kondoo aliyechomwa.</w:t>
      </w:r>
    </w:p>
    <w:p>
      <w:pPr/>
      <w:r>
        <w:rPr>
          <w:lang w:val="sw_KE" w:bidi="sw_KE"/>
        </w:rPr>
      </w:r>
      <w:r>
        <w:rPr>
          <w:lang w:val="sw_KE" w:bidi="sw_KE"/>
        </w:rPr>
        <w:t>Sitisha hapa na mjadili sherehe katika utamaduni wenu. Je, kuna wakati maalum wa mwaka ambapo unasherehekea kwa kula chakula na familia yako? Unakula vyakula vya aina gani? Shiriki hadithi na kila mmoja kuhusu sherehe zenu.</w:t>
      </w:r>
    </w:p>
    <w:p>
      <w:pPr/>
      <w:r>
        <w:rPr>
          <w:lang w:val="sw_KE" w:bidi="sw_KE"/>
        </w:rPr>
      </w:r>
      <w:r>
        <w:rPr>
          <w:lang w:val="sw_KE" w:bidi="sw_KE"/>
        </w:rPr>
        <w:t>"Jioni ilipofika," inamaanisha wakati fulani baada ya jua kutua. Ilikuwa desturi ya Wayahudi kula chakula cha Pasaka usiku. Yesu na wale 12, wafuasi wake wa karibu zaidi, walikuwa wameegama mezani. Hii ina maana kwamba walikuwa wamelala kwa ubavu kwenye kochi la chini au takia, wakiwa wamejiinua kwa kutegemea kiwiko kimoja. Hivyo ndivyo watu walivyokuwa wakikaa waliposhiriki mlo maalum katika siku hizo. Wanakula mkate kwa kuzamisha sehemu yake katika bakuli lenye mimea michungu, matunda yaliyopikwa, na divai au siki.</w:t>
      </w:r>
    </w:p>
    <w:p>
      <w:pPr/>
      <w:r>
        <w:rPr>
          <w:lang w:val="sw_KE" w:bidi="sw_KE"/>
        </w:rPr>
      </w:r>
      <w:r>
        <w:rPr>
          <w:lang w:val="sw_KE" w:bidi="sw_KE"/>
        </w:rPr>
        <w:t>Onyesha picha ya watu wakiwa wameegama karibu na meza wakila mlo. Onyesha timu ya tafsiri picha za mkate usiochachwa na bakuli la mimea michungu na michuzi yenye matunda makavu.</w:t>
      </w:r>
    </w:p>
    <w:p>
      <w:pPr/>
      <w:r>
        <w:rPr>
          <w:lang w:val="sw_KE" w:bidi="sw_KE"/>
        </w:rPr>
      </w:r>
      <w:r>
        <w:rPr>
          <w:lang w:val="sw_KE" w:bidi="sw_KE"/>
        </w:rPr>
        <w:t>Yesu na wanafunzi wake wanakula chakula hiki na pengine wanasimulia tena hadithi ya uokoaji kutoka utumwani nchini Misri. Wakati wa chakula, ni desturi kwa mkuu wa kaya kuvunja mkate usio na chachu katika vipande na kuwapa walioko mezani. Pengine karibu na hatua hii Yesu alisema, "Kweli," au "Ninawaambia ukweli," ili kuonyesha kwamba kile anachokaribia kusema ni muhimu. Alisema, "Mmoja wenu atanisaliti, au kuwasaidia maadui Wangu kunikamata."</w:t>
      </w:r>
    </w:p>
    <w:p>
      <w:pPr/>
      <w:r>
        <w:rPr>
          <w:lang w:val="sw_KE" w:bidi="sw_KE"/>
        </w:rPr>
      </w:r>
      <w:r>
        <w:rPr>
          <w:lang w:val="sw_KE" w:bidi="sw_KE"/>
        </w:rPr>
        <w:t>"Wao walikuwa na huzuni" ina maana kwamba kila mwanafunzi alihuzunika. Kwa hivyo, kila mtu alimwuliza Yesu "Je, ni mimi Bwana?" Wanamuuliza swali kana kwamba wanatarajia Yesu kuwajibu "hapana". Bwana ni njia ya heshima ya kumwita kiongozi anayeheshimiwa. Bwana pia ni cheo kilichotumiwa na wanafunzi ili kuonyesha kwamba walikuwa waaminifu kwa Yesu na alikuwa na mamlaka juu yao. Yesu alisema, "Ni yule anayekula katika bakuli hili pamoja nami." Katika utamaduni wa Kiyahudi, watu tu ambao waliaminiana ndio waliokula pamoja. Hii inaonyesha tu jinsi uhalifu wa msaliti wa Yesu ulivyokuwa mbaya.</w:t>
      </w:r>
    </w:p>
    <w:p>
      <w:pPr/>
      <w:r>
        <w:rPr>
          <w:lang w:val="sw_KE" w:bidi="sw_KE"/>
        </w:rPr>
      </w:r>
      <w:r>
        <w:rPr>
          <w:lang w:val="sw_KE" w:bidi="sw_KE"/>
        </w:rPr>
        <w:t>Yesu alisema, "Mwana wa Mtu ni lazima afe kama Maandiko yalisema kuhusu Yeye tangu zamani." Yesu anajiita Mwana wa Mtu kwa sababu alikuwa binadamu na aliwakilisha watu wote. Lakini Yesu pia alikuwa na asili na mamlaka ya Mungu. Yesu alitabiri usaliti wake na kifo kama utimilifu wa kile kilichoandikwa katika Agano la Kale. Yesu alisema, "Lakini ole kwa mtu huyo ambaye anamsaliti Mwana wa Mtu." Ingawa ni lazima Yesu afe, Yesu anaonya kwamba mtu atakayemsaliti atapata matokeo mabaya sana.</w:t>
      </w:r>
    </w:p>
    <w:p>
      <w:pPr/>
      <w:r>
        <w:rPr>
          <w:lang w:val="sw_KE" w:bidi="sw_KE"/>
        </w:rPr>
      </w:r>
      <w:r>
        <w:rPr>
          <w:lang w:val="sw_KE" w:bidi="sw_KE"/>
        </w:rPr>
        <w:t>Yuda alimwuliza Yesu, "Je, ni mimi, Rabi?" Tunajua kwamba swali hili halikuwa la kweli, wala la dhati. Utakumbuka kutoka kwa simulizi ya awali kwamba Yuda tayari alikuwa amekubali kumsaliti Yesu. Pengine alikuwa akijaribu kuficha ukweli kwamba alikuwa msaliti. Alikuwa ndiye pekee aliyemwita Yesu "Rabi." Wale ambao hawakuwa mmoja wa wafuasi 12 wa karibu zaidi wa Yesu wakati mwingine wangemwita Yesu "Rabi." Huu ndio wakati pekee ambapo mmoja wa wale 12 alimwita Yesu "Rabi." Rabi ni cheo cha Kiyahudi ambacho kinamaanisha mkuu wangu, au mwalimu wangu mkuu. Ni tofauti na neno Bwana. Yesu alimwambia Yuda, "Umesema hivyo wewe mwenyewe." Yesu alithibitisha kwamba Yuda ndiye atakayemsaliti. Huenda Yesu aliyasema maneno haya kwa sauti ya chini kiasi kwamba ni Yuda tu aliyeyasikia.</w:t>
      </w:r>
    </w:p>
    <w:p>
      <w:pPr/>
      <w:r>
        <w:rPr>
          <w:lang w:val="sw_KE" w:bidi="sw_KE"/>
        </w:rPr>
      </w:r>
      <w:r>
        <w:rPr>
          <w:lang w:val="sw_KE" w:bidi="sw_KE"/>
        </w:rPr>
        <w:t>Sitisha hapa na mjadili usaliti katika utamaduni wenu. Simulia hadithi ya wakati ambapo mtu katika utamaduni wenu alisalitiwa. Watu waliguswa vipi wakati waligundua kuhusu usaliti huo? Watu walimtendea vipi msaliti?</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Hadithi hii ina matukio manne.</w:t>
      </w:r>
    </w:p>
    <w:p>
      <w:pPr/>
      <w:r>
        <w:rPr>
          <w:lang w:val="sw_KE" w:bidi="sw_KE"/>
        </w:rPr>
      </w:r>
      <w:r>
        <w:rPr>
          <w:b/>
          <w:lang w:val="sw_KE" w:bidi="sw_KE"/>
        </w:rPr>
        <w:t>Tukio la kwanza:</w:t>
      </w:r>
      <w:r>
        <w:rPr>
          <w:lang w:val="sw_KE" w:bidi="sw_KE"/>
        </w:rPr>
        <w:t xml:space="preserve"> Kwenye siku ya kwanza ya Mikate Isiyotiwa Chachu, wanafunzi wanamwuliza Yesu, "Unataka tuandalie wapi chakula cha Pasaka?" Yesu anawajibu.</w:t>
      </w:r>
    </w:p>
    <w:p>
      <w:pPr/>
      <w:r>
        <w:rPr>
          <w:lang w:val="sw_KE" w:bidi="sw_KE"/>
        </w:rPr>
      </w:r>
      <w:r>
        <w:rPr>
          <w:b/>
          <w:lang w:val="sw_KE" w:bidi="sw_KE"/>
        </w:rPr>
        <w:t>Tukio la pili:</w:t>
      </w:r>
      <w:r>
        <w:rPr>
          <w:lang w:val="sw_KE" w:bidi="sw_KE"/>
        </w:rPr>
        <w:t xml:space="preserve"> Wanafunzi wanafanya kama Yesu alivyosema.</w:t>
      </w:r>
    </w:p>
    <w:p>
      <w:pPr/>
      <w:r>
        <w:rPr>
          <w:lang w:val="sw_KE" w:bidi="sw_KE"/>
        </w:rPr>
      </w:r>
      <w:r>
        <w:rPr>
          <w:b/>
          <w:lang w:val="sw_KE" w:bidi="sw_KE"/>
        </w:rPr>
        <w:t>Tukio la tatu:</w:t>
      </w:r>
      <w:r>
        <w:rPr>
          <w:lang w:val="sw_KE" w:bidi="sw_KE"/>
        </w:rPr>
        <w:t xml:space="preserve"> Wakati wakila, Yesu anasema, "Mmoja wenu atanisaliti." Wanafunzi wanakasirika. Kila mmoja wao anamwomba Yesu, "Je, ni mimi, Bwana?"</w:t>
      </w:r>
    </w:p>
    <w:p>
      <w:pPr/>
      <w:r>
        <w:rPr>
          <w:lang w:val="sw_KE" w:bidi="sw_KE"/>
        </w:rPr>
      </w:r>
      <w:r>
        <w:rPr>
          <w:b/>
          <w:lang w:val="sw_KE" w:bidi="sw_KE"/>
        </w:rPr>
        <w:t>Tukio la nne:</w:t>
      </w:r>
      <w:r>
        <w:rPr>
          <w:lang w:val="sw_KE" w:bidi="sw_KE"/>
        </w:rPr>
        <w:t xml:space="preserve"> Yesu anamwonyesha msaliti kuwa Yuda.</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Mtu fulani</w:t>
      </w:r>
    </w:p>
    <w:p>
      <w:pPr>
        <w:pStyle w:val="ListBullet"/>
        <w:spacing w:line="240" w:lineRule="auto"/>
        <w:ind w:left="720"/>
      </w:pPr>
      <w:r>
        <w:rPr>
          <w:lang w:val="sw_KE" w:bidi="sw_KE"/>
        </w:rPr>
      </w:r>
      <w:r>
        <w:rPr>
          <w:lang w:val="sw_KE" w:bidi="sw_KE"/>
        </w:rPr>
        <w:t>Yuda Iskariote</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Ni muhimu kukumbuka kwamba siku ya kwanza ya Mikate Isiyotiwa Chachu ni Pasaka.</w:t>
      </w:r>
    </w:p>
    <w:p>
      <w:pPr/>
      <w:r>
        <w:rPr>
          <w:lang w:val="sw_KE" w:bidi="sw_KE"/>
        </w:rPr>
      </w:r>
      <w:r>
        <w:rPr>
          <w:lang w:val="sw_KE" w:bidi="sw_KE"/>
        </w:rPr>
        <w:t>Ni muhimu kukumbuka kile Yesu aliwaambia wanafunzi. Ni muhimu kukumbuka kwamba Yesu aliposema, "Wakati wangu unakaribia," ilimaanisha kwamba alikuwa anaenda kukamatwa na kuuawa.</w:t>
      </w:r>
    </w:p>
    <w:p>
      <w:pPr/>
      <w:r>
        <w:rPr>
          <w:lang w:val="sw_KE" w:bidi="sw_KE"/>
        </w:rPr>
      </w:r>
      <w:r>
        <w:rPr>
          <w:lang w:val="sw_KE" w:bidi="sw_KE"/>
        </w:rPr>
        <w:t>Ni muhimu kukumbuka kwamba wanafunzi waliandaa chakula cha Pasaka kulingana na mapokeo ya Kiyahudi.</w:t>
      </w:r>
    </w:p>
    <w:p>
      <w:pPr/>
      <w:r>
        <w:rPr>
          <w:lang w:val="sw_KE" w:bidi="sw_KE"/>
        </w:rPr>
      </w:r>
      <w:r>
        <w:rPr>
          <w:lang w:val="sw_KE" w:bidi="sw_KE"/>
        </w:rPr>
        <w:t>Ni muhimu kukumbuka kwamba wafuasi 12 tu wa karibu zaidi wa Yesu ndio walikuwa wakila naye. Kumbuka kwamba Yesu alikuwa akivunja mkate na kuwapa wanafunzi. Ni muhimu kukumbuka kwamba Yesu anaposema, kwa kweli, au ninawaambia ukweli, anakaribia kusema kitu muhimu. Kumbuka, Yesu aliwaambia wanafunzi kwamba mmoja wao angemsaliti. Katika utamaduni wa Kiyahudi, watu tu ambao waliaminiana ndio waliokula pamoja. Ni usaliti mbaya zaidi kula chakula pamoja na mtu, kisha kuondoka kwenye mlo huo na baadaye kumsaliti huyo mtu. Yesu anaonyesha jinsi uhalifu wa msaliti wake ulivyokuwa mzito. Ni muhimu kukumbuka jibu la Yesu kwa maswali ya wanafunzi lilikuwa nini.</w:t>
      </w:r>
    </w:p>
    <w:p>
      <w:pPr/>
      <w:r>
        <w:rPr>
          <w:lang w:val="sw_KE" w:bidi="sw_KE"/>
        </w:rPr>
      </w:r>
      <w:r>
        <w:rPr>
          <w:lang w:val="sw_KE" w:bidi="sw_KE"/>
        </w:rPr>
        <w:t>Ni muhimu kukumbuka kwamba Yuda alikuwa wa pekee kumwita Yesu "Rabi" badala ya "Bwana." Ni muhimu kukumbuka kwamba Yuda tayari alikuwa amekubali kumsaliti Yesu. Kumbuka kwamba jibu la Yesu kwa Yuda lilikuwa, "Umesema hivyo (wewe mwenyewe)." Hii ilionyesha kwamba swali lisilo la kweli la Yuda limefichua ukweli kuhusu nia yake.</w:t>
      </w:r>
    </w:p>
    <w:p>
      <w:pPr/>
      <w:r>
        <w:rPr>
          <w:lang w:val="sw_KE" w:bidi="sw_KE"/>
        </w:rPr>
      </w:r>
      <w:r>
        <w:rPr>
          <w:lang w:val="sw_KE" w:bidi="sw_KE"/>
        </w:rPr>
        <w:t>Inawezekana kwamba Yuda alikuwa akijaribu kuwazuia wanafunzi wengine wasijue kuhusu hilo. Yesu alithibitisha kwamba Yuda ndiye atakayemsaliti. Pengine ilizungumzwa ili Yuda tu asikie Yesu akisema maneno haya.</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manne.</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Mtu fulani</w:t>
      </w:r>
    </w:p>
    <w:p>
      <w:pPr>
        <w:pStyle w:val="ListBullet"/>
        <w:spacing w:line="240" w:lineRule="auto"/>
        <w:ind w:left="720"/>
      </w:pPr>
      <w:r>
        <w:rPr>
          <w:lang w:val="sw_KE" w:bidi="sw_KE"/>
        </w:rPr>
      </w:r>
      <w:r>
        <w:rPr>
          <w:lang w:val="sw_KE" w:bidi="sw_KE"/>
        </w:rPr>
        <w:t>Yuda Iskariote</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Kwenye siku ya kwanza ya Mikate Isiyochachwa, wanafunzi wanamwuliza Yesu, "Unataka tuandalie wapi chakula cha Pasaka?" Yesu aliwajibu, "Nendeni katika mji kwa mtu fulani na mumwambie, Mwalimu anasema, Wakati wangu uko karibu. Nitasherehekea Pasaka katika nyumba yako na Wanafunzi wangu.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"Unahisi vipi?" Unaweza kusikia mambo kama, "Tunatazamia kusherehekea na Yesu." "Ninajiuliza ikiwa tutampata mtu huyo?" au "Yesu pengine tayari alizungumza naye."</w:t>
      </w:r>
    </w:p>
    <w:p>
      <w:pPr>
        <w:pStyle w:val="ListBullet"/>
        <w:spacing w:line="240" w:lineRule="auto"/>
        <w:ind w:left="720"/>
      </w:pPr>
      <w:r>
        <w:rPr>
          <w:lang w:val="sw_KE" w:bidi="sw_KE"/>
        </w:rPr>
      </w:r>
      <w:r>
        <w:rPr>
          <w:lang w:val="sw_KE" w:bidi="sw_KE"/>
        </w:rPr>
        <w:t>Muulize mwigizaji anayeigiza Yesu, "Unahisi vipi?" Unaweza kusikia mambo kama, "Ninatazamia kusherehekea na Wanafunzi Wangu," "Ninafurahi Wanafunzi Wangu wanataka kwenda kuandaa chakula cha Pasaka," au "Ni vizuri kwamba mtu ataturuhusu kutumia nyumba yake."</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Wanafunzi wanafanya kama Yesu alivyosema na kuandaa chakula cha Pasaka. Wakati wameegama mezani, Yesu anasema, "Mmoja wenu atanisaliti." Wanafunzi wanakasirika. Kila mmoja wao anamwuliza Yesu, "Je, ni mimi, Bwana?"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"Unahisi vipi?" Unaweza kusikia mambo kama, "Ni vigumu kuamini kwamba mmoja wetu atamsaliti Yesu," "Ninajiuliza msaliti ni nani?" au "Pengine ni Yuda."</w:t>
      </w:r>
    </w:p>
    <w:p>
      <w:pPr>
        <w:pStyle w:val="ListBullet"/>
        <w:spacing w:line="240" w:lineRule="auto"/>
        <w:ind w:left="720"/>
      </w:pPr>
      <w:r>
        <w:rPr>
          <w:lang w:val="sw_KE" w:bidi="sw_KE"/>
        </w:rPr>
      </w:r>
      <w:r>
        <w:rPr>
          <w:lang w:val="sw_KE" w:bidi="sw_KE"/>
        </w:rPr>
        <w:t>Muulize mwigizaji anayeigiza Yesu, "Unahisi vipi?" Unaweza kusikia mambo kama, "Inanifanya niwe na huzuni kwamba mmoja wa wanafunzi wangu atanisaliti," "Itakuwa vibaya kwa mtu atakayenisaliti," au "Ninatumaini ifanyike haraka."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anasema, "Yule aliyechovya mkono wake katika bakuli pamoja nami ndiye atakayenisaliti." Anasema pia, "Ingekuwa bora kwa mtu huyo kama hangezaliwa."</w:t>
      </w:r>
    </w:p>
    <w:p>
      <w:pPr/>
      <w:r>
        <w:rPr>
          <w:lang w:val="sw_KE" w:bidi="sw_KE"/>
        </w:rPr>
      </w:r>
      <w:r>
        <w:rPr>
          <w:lang w:val="sw_KE" w:bidi="sw_KE"/>
        </w:rPr>
        <w:t>Yuda anamuuliza Yesu, "Je, ni mimi, Rabi?"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Yuda, "Unahisi vipi?" Unaweza kusikia mambo kama, "Pengine sipaswi kufanya hivi," "Ninajiuliza ikiwa Yesu anajua kile nilichokubali kufanya?" au "Wengine wangefanya nini ikiwa wangejua ni mimi?"</w:t>
      </w:r>
    </w:p>
    <w:p>
      <w:pPr>
        <w:pStyle w:val="ListBullet"/>
        <w:spacing w:line="240" w:lineRule="auto"/>
        <w:ind w:left="720"/>
      </w:pPr>
      <w:r>
        <w:rPr>
          <w:lang w:val="sw_KE" w:bidi="sw_KE"/>
        </w:rPr>
      </w:r>
      <w:r>
        <w:rPr>
          <w:lang w:val="sw_KE" w:bidi="sw_KE"/>
        </w:rPr>
        <w:t>Muulize mwigizaji anayeigiza Yesu, "Unahisi vipi?" Unaweza kusikia mambo kama, "Je, alidhani kwa kweli ningedanganywa?" "Nilijua alikuwa Yuda," au "Yuda anapaswa kunipenda. Inanifanya niwe na huzuni kwamba ataenda kunisaliti."</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b/>
          <w:lang w:val="sw_KE" w:bidi="sw_KE"/>
        </w:rPr>
        <w:t>Siku ya kwanza ya Mikate Isiyo na Chachu</w:t>
      </w:r>
      <w:r>
        <w:rPr>
          <w:lang w:val="sw_KE" w:bidi="sw_KE"/>
        </w:rPr>
        <w:t xml:space="preserve">: </w:t>
      </w:r>
      <w:r>
        <w:rPr>
          <w:b/>
          <w:lang w:val="sw_KE" w:bidi="sw_KE"/>
        </w:rPr>
        <w:t>Sikukuu ya Mikate Isiyo na Chachu</w:t>
      </w:r>
      <w:r>
        <w:rPr>
          <w:lang w:val="sw_KE" w:bidi="sw_KE"/>
        </w:rPr>
        <w:t xml:space="preserve">, au mkate bila chachu, ilikuwa sherehe ya kukumbuka jinsi mababu wao walivyokula mkate huu kabla ya ukombozi wao kutoka Misri. Siku ya kwanza ya sherehe hii ya siku nane ilikuwa Pasaka. </w:t>
      </w:r>
      <w:r>
        <w:rPr>
          <w:b/>
          <w:lang w:val="sw_KE" w:bidi="sw_KE"/>
        </w:rPr>
        <w:t>Pasaka</w:t>
      </w:r>
      <w:r>
        <w:rPr>
          <w:lang w:val="sw_KE" w:bidi="sw_KE"/>
        </w:rPr>
        <w:t xml:space="preserve"> ilisherehekea wakati Mungu aliwaokoa mababu wa Kiyahudi kutoka utumwani Misri. Mungu alitoa maelekezo kwa mababu wa Kiyahudi kuhusu jinsi ya kusherehekea Pasaka na Sikukuu ya Mikate Isiyo na Chachu muda mfupi kabla ya kuwaokoa kutoka kwa pigo la kumi na la mwisho nchini Misri. Tumia neno sawa kwa Pasaka na Karamu ya Mikate Isiyochachwa kama vile ulivyofanya katika simulizi za awali. Rejelea Faharasa Kuu kwa ufafanuzi kamili zaidi wa neno </w:t>
      </w:r>
      <w:r>
        <w:rPr>
          <w:lang w:val="sw_KE" w:bidi="sw_KE"/>
        </w:rPr>
        <w:t>Pasaka</w:t>
      </w:r>
      <w:r>
        <w:rPr>
          <w:lang w:val="sw_KE" w:bidi="sw_KE"/>
        </w:rPr>
        <w:t xml:space="preserve"> na </w:t>
      </w:r>
      <w:r>
        <w:rPr>
          <w:lang w:val="sw_KE" w:bidi="sw_KE"/>
        </w:rPr>
        <w:t>Karamu ya Mikate Isiyo na Chachu</w:t>
      </w:r>
      <w:r>
        <w:rPr>
          <w:lang w:val="sw_KE" w:bidi="sw_KE"/>
        </w:rPr>
        <w:t>.</w:t>
      </w:r>
    </w:p>
    <w:p>
      <w:pPr/>
      <w:r>
        <w:rPr>
          <w:lang w:val="sw_KE" w:bidi="sw_KE"/>
        </w:rPr>
      </w:r>
      <w:r>
        <w:rPr>
          <w:b/>
          <w:lang w:val="sw_KE" w:bidi="sw_KE"/>
        </w:rPr>
        <w:t>Wanafunzi</w:t>
      </w:r>
      <w:r>
        <w:rPr>
          <w:lang w:val="sw_KE" w:bidi="sw_KE"/>
        </w:rPr>
        <w:t xml:space="preserve"> walimkaribia Yesu. Wanafunzi walikuwa wafuasi 12 wa karibu zaidi wa Yesu. Walienda na Yesu kila mahali na kujifunza kutoka Kwake. Tumia neno sawa kwa wanafunzi kama vile ulivyofanya katika simulizi za awali. Rejelea Faharasa Kuu kwa ufafanuzi kamili zaidi wa neno </w:t>
      </w:r>
      <w:r>
        <w:rPr>
          <w:lang w:val="sw_KE" w:bidi="sw_KE"/>
        </w:rPr>
        <w:t>wanafunzi</w:t>
      </w:r>
      <w:r>
        <w:rPr>
          <w:lang w:val="sw_KE" w:bidi="sw_KE"/>
        </w:rPr>
        <w:t>.</w:t>
      </w:r>
    </w:p>
    <w:p>
      <w:pPr/>
      <w:r>
        <w:rPr>
          <w:lang w:val="sw_KE" w:bidi="sw_KE"/>
        </w:rPr>
      </w:r>
      <w:r>
        <w:rPr>
          <w:lang w:val="sw_KE" w:bidi="sw_KE"/>
        </w:rPr>
        <w:t xml:space="preserve">Yesu aliwaelekeza wanafunzi kwenda kwa </w:t>
      </w:r>
      <w:r>
        <w:rPr>
          <w:b/>
          <w:lang w:val="sw_KE" w:bidi="sw_KE"/>
        </w:rPr>
        <w:t>mtu fulani</w:t>
      </w:r>
      <w:r>
        <w:rPr>
          <w:lang w:val="sw_KE" w:bidi="sw_KE"/>
        </w:rPr>
        <w:t>. Injili ya Marko inatuambia kwamba Yesu aliwatuma wanafunzi wake wawili kwa "mtu fulani," kwamba mtu huyo alikuwa akibeba mtungi wa maji, na kwamba mtu huyo angekutana na wanafunzi. Inawezekana kwamba Yesu alifanya mipango na "mtu fulani" kabla ya kuwatuma wanafunzi wake kwa mtu huyo.</w:t>
      </w:r>
    </w:p>
    <w:p>
      <w:pPr/>
      <w:r>
        <w:rPr>
          <w:lang w:val="sw_KE" w:bidi="sw_KE"/>
        </w:rPr>
      </w:r>
      <w:r>
        <w:rPr>
          <w:lang w:val="sw_KE" w:bidi="sw_KE"/>
        </w:rPr>
        <w:t xml:space="preserve">Yesu aliwaambia kumwambia mtu huyo kwamba, </w:t>
      </w:r>
      <w:r>
        <w:rPr>
          <w:b/>
          <w:lang w:val="sw_KE" w:bidi="sw_KE"/>
        </w:rPr>
        <w:t>mwalimu</w:t>
      </w:r>
      <w:r>
        <w:rPr>
          <w:lang w:val="sw_KE" w:bidi="sw_KE"/>
        </w:rPr>
        <w:t xml:space="preserve"> anasema, "</w:t>
      </w:r>
      <w:r>
        <w:rPr>
          <w:b/>
          <w:lang w:val="sw_KE" w:bidi="sw_KE"/>
        </w:rPr>
        <w:t>Wakati wangu unakaribia</w:t>
      </w:r>
      <w:r>
        <w:rPr>
          <w:lang w:val="sw_KE" w:bidi="sw_KE"/>
        </w:rPr>
        <w:t>, au uko karibu."</w:t>
      </w:r>
    </w:p>
    <w:p>
      <w:pPr/>
      <w:r>
        <w:rPr>
          <w:lang w:val="sw_KE" w:bidi="sw_KE"/>
        </w:rPr>
      </w:r>
      <w:r>
        <w:rPr>
          <w:lang w:val="sw_KE" w:bidi="sw_KE"/>
        </w:rPr>
        <w:t>Mwalimu</w:t>
      </w:r>
      <w:r>
        <w:rPr>
          <w:lang w:val="sw_KE" w:bidi="sw_KE"/>
        </w:rPr>
        <w:t xml:space="preserve"> ni cheo kilichotumiwa kuonyesha kwamba Yesu aliheshimiwa na mtu kama mwalimu wa mambo ya Mungu.</w:t>
      </w:r>
    </w:p>
    <w:p>
      <w:pPr/>
      <w:r>
        <w:rPr>
          <w:lang w:val="sw_KE" w:bidi="sw_KE"/>
        </w:rPr>
      </w:r>
      <w:r>
        <w:rPr>
          <w:b/>
          <w:lang w:val="sw_KE" w:bidi="sw_KE"/>
        </w:rPr>
        <w:t>Wakati wangu umekaribia</w:t>
      </w:r>
      <w:r>
        <w:rPr>
          <w:lang w:val="sw_KE" w:bidi="sw_KE"/>
        </w:rPr>
        <w:t xml:space="preserve"> inaonyesha kwamba Yesu anazungumzia kukamatwa, kuhukumiwa, na kusulubishwa kwake ambako kunakaribia. Yesu alitabiri kifo chake kwa wanafunzi katika simulizi ya awali.</w:t>
      </w:r>
    </w:p>
    <w:p>
      <w:pPr/>
      <w:r>
        <w:rPr>
          <w:lang w:val="sw_KE" w:bidi="sw_KE"/>
        </w:rPr>
      </w:r>
      <w:r>
        <w:rPr>
          <w:lang w:val="sw_KE" w:bidi="sw_KE"/>
        </w:rPr>
        <w:t xml:space="preserve">Yesu na 12, au wafuasi wake wa karibu zaidi, walikuwa </w:t>
      </w:r>
      <w:r>
        <w:rPr>
          <w:b/>
          <w:lang w:val="sw_KE" w:bidi="sw_KE"/>
        </w:rPr>
        <w:t>wameegama mezani</w:t>
      </w:r>
      <w:r>
        <w:rPr>
          <w:lang w:val="sw_KE" w:bidi="sw_KE"/>
        </w:rPr>
        <w:t>. Hii ina maana walikuwa wamelala kwa upande mmoja kwenye kochi la chini, au kwenye takia, huku vichwa vyao vikiwa vimeegemezwa kwenye kiwiko kimoja. Tumia neno lile lile kwa ajili ya "kuegemea mezani" kama ulivyofanya katika simulizi za awali.</w:t>
      </w:r>
    </w:p>
    <w:p>
      <w:pPr/>
      <w:r>
        <w:rPr>
          <w:lang w:val="sw_KE" w:bidi="sw_KE"/>
        </w:rPr>
      </w:r>
      <w:r>
        <w:rPr>
          <w:lang w:val="sw_KE" w:bidi="sw_KE"/>
        </w:rPr>
        <w:t xml:space="preserve">Yesu aliwaambia wanafunzi wake kwamba mmoja wao angemsaliti. Kila mtu aliuliza, "Je, ni mimi </w:t>
      </w:r>
      <w:r>
        <w:rPr>
          <w:b/>
          <w:lang w:val="sw_KE" w:bidi="sw_KE"/>
        </w:rPr>
        <w:t>Bwana</w:t>
      </w:r>
      <w:r>
        <w:rPr>
          <w:lang w:val="sw_KE" w:bidi="sw_KE"/>
        </w:rPr>
        <w:t xml:space="preserve">?" Bwana ni njia ya heshima ya kumhutubia kiongozi anayeheshimiwa. Tumia neno sawa kwa Bwana kama vile ulivyofanya katika simulizi za awali. Rejelea Faharasa Kuu kwa ufafanuzi kamili zaidi wa neno </w:t>
      </w:r>
      <w:r>
        <w:rPr>
          <w:lang w:val="sw_KE" w:bidi="sw_KE"/>
        </w:rPr>
        <w:t>Bwana</w:t>
      </w:r>
      <w:r>
        <w:rPr>
          <w:lang w:val="sw_KE" w:bidi="sw_KE"/>
        </w:rPr>
        <w:t>.</w:t>
      </w:r>
    </w:p>
    <w:p>
      <w:pPr/>
      <w:r>
        <w:rPr>
          <w:lang w:val="sw_KE" w:bidi="sw_KE"/>
        </w:rPr>
      </w:r>
      <w:r>
        <w:rPr>
          <w:lang w:val="sw_KE" w:bidi="sw_KE"/>
        </w:rPr>
        <w:t>Yesu alisema, "</w:t>
      </w:r>
      <w:r>
        <w:rPr>
          <w:b/>
          <w:lang w:val="sw_KE" w:bidi="sw_KE"/>
        </w:rPr>
        <w:t>Mwana wa Mtu</w:t>
      </w:r>
      <w:r>
        <w:rPr>
          <w:lang w:val="sw_KE" w:bidi="sw_KE"/>
        </w:rPr>
        <w:t xml:space="preserve"> ni lazima afe kama Maandiko yalisema kuhusu Yeye tangu zamani." Mwana wa Mtu, katika Biblia, ni mtu ambaye Mungu anampa mamlaka yote na nguvu. Tumia neno sawa kwa Mwana wa Mtu kama vile ulivyofanya katika simulizi za awali. Rejelea Faharasa Kuu kwa ufafanuzi kamili zaidi wa </w:t>
      </w:r>
      <w:r>
        <w:rPr>
          <w:lang w:val="sw_KE" w:bidi="sw_KE"/>
        </w:rPr>
        <w:t>Mwana wa Mtu</w:t>
      </w:r>
      <w:r>
        <w:rPr>
          <w:lang w:val="sw_KE" w:bidi="sw_KE"/>
        </w:rPr>
        <w:t>.</w:t>
      </w:r>
    </w:p>
    <w:p>
      <w:pPr/>
      <w:r>
        <w:rPr>
          <w:lang w:val="sw_KE" w:bidi="sw_KE"/>
        </w:rPr>
      </w:r>
      <w:r>
        <w:rPr>
          <w:lang w:val="sw_KE" w:bidi="sw_KE"/>
        </w:rPr>
        <w:t>Yesu anawakumbusha wanafunzi kwamba manabii wamesema Masihi, au Mwana wa Mtu, atakufa. Yesu alisema, "</w:t>
      </w:r>
      <w:r>
        <w:rPr>
          <w:b/>
          <w:lang w:val="sw_KE" w:bidi="sw_KE"/>
        </w:rPr>
        <w:t>Ole</w:t>
      </w:r>
      <w:r>
        <w:rPr>
          <w:lang w:val="sw_KE" w:bidi="sw_KE"/>
        </w:rPr>
        <w:t xml:space="preserve"> kwa mtu anayemsaliti." </w:t>
      </w:r>
      <w:r>
        <w:rPr>
          <w:b/>
          <w:lang w:val="sw_KE" w:bidi="sw_KE"/>
        </w:rPr>
        <w:t>Ole</w:t>
      </w:r>
      <w:r>
        <w:rPr>
          <w:lang w:val="sw_KE" w:bidi="sw_KE"/>
        </w:rPr>
        <w:t xml:space="preserve"> ni neno lililotumiwa katika Biblia ili kuonyesha hali ya ugumu mkali. Ingawa ni lazima kwamba Yesu afe, Yesu anaonya kwamba mtu ambaye anamsaliti atapata matokeo ya kutisha.</w:t>
      </w:r>
    </w:p>
    <w:p>
      <w:pPr/>
      <w:r>
        <w:rPr>
          <w:lang w:val="sw_KE" w:bidi="sw_KE"/>
        </w:rPr>
      </w:r>
      <w:r>
        <w:rPr>
          <w:lang w:val="sw_KE" w:bidi="sw_KE"/>
        </w:rPr>
        <w:t xml:space="preserve">Yuda alimwuliza Yesu, "Je, ni mimi, Rabi?" </w:t>
      </w:r>
      <w:r>
        <w:rPr>
          <w:b/>
          <w:lang w:val="sw_KE" w:bidi="sw_KE"/>
        </w:rPr>
        <w:t>Rabi</w:t>
      </w:r>
      <w:r>
        <w:rPr>
          <w:lang w:val="sw_KE" w:bidi="sw_KE"/>
        </w:rPr>
        <w:t xml:space="preserve"> ni cheo cha Kiyahudi ambacho kinamaanisha mkuu wangu, au mwalimu wangu mkuu. Kichwa hiki hakikuwahi kutumiwa na wanafunzi wa Yesu katika injili ya Mathayo. Tumia neno sawa kwa Rabi kama vile ulivyofanya katika simulizi za awali. Rejelea Faharasa Kuu kwa ufafanuzi kamili zaidi wa neno </w:t>
      </w:r>
      <w:r>
        <w:rPr>
          <w:lang w:val="sw_KE" w:bidi="sw_KE"/>
        </w:rPr>
        <w:t>Rabi</w:t>
      </w:r>
      <w:r>
        <w:rPr>
          <w:lang w:val="sw_KE" w:bidi="sw_KE"/>
        </w:rPr>
        <w:t>.</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26:26–35</w:t>
      </w:r>
      <w:r>
        <w:rPr>
          <w:lang w:val="sw_KE" w:bidi="sw_KE"/>
        </w:rPr>
      </w:r>
    </w:p>
    <w:p>
      <w:pPr>
        <w:pStyle w:val="Heading3"/>
      </w:pPr>
      <w:r>
        <w:rPr>
          <w:lang w:val="sw_KE" w:bidi="sw_KE"/>
        </w:rPr>
        <w:t>Sikiliza na Moyo</w:t>
      </w:r>
    </w:p>
    <w:p>
      <w:pPr/>
      <w:r>
        <w:rPr>
          <w:lang w:val="sw_KE" w:bidi="sw_KE"/>
        </w:rPr>
      </w:r>
      <w:r>
        <w:rPr>
          <w:lang w:val="sw_KE" w:bidi="sw_KE"/>
        </w:rPr>
        <w:t>Sikiliza Mathayo 26:26–35 na utie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hili linatuambia nini kumhusu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Mathayo anaendelea kutoka katika simulizi ya awali ambapo wanafunzi wanakula chakula cha Pasaka pamoja na Yesu. Utakumbuka kwamba mlo wa Pasaka ulikuwa mlo wa sherehe wa wakati ule Mungu alipowaokoa watu wake kutoka utumwani katika nchi jirani ya Misri. Yesu alikuwa akizungumza nao kuhusu jinsi mmoja wa kikundi chao alivyokuwa akienda kumsaliti. Wanafunzi walikuwa na huzuni. Yesu anakaribia kuzungumza na wanafunzi wake kuhusu agano jipya ambalo atafanya nao. Wanafunzi wanafahamu sana ukweli kwamba Mungu tayari ana agano na watu wake—Wayahudi. Mungu ameahidi kuwa Mungu wao na kutowaacha kamwe. Yesu atawapa wanafunzi njia mpya ya kukumbuka na kusherehekea agano hili jipya.</w:t>
      </w:r>
    </w:p>
    <w:p>
      <w:pPr/>
      <w:r>
        <w:rPr>
          <w:lang w:val="sw_KE" w:bidi="sw_KE"/>
        </w:rPr>
      </w:r>
      <w:r>
        <w:rPr>
          <w:lang w:val="sw_KE" w:bidi="sw_KE"/>
        </w:rPr>
        <w:t>Wakati bado walikuwa wakila chakula cha Pasaka, Yesu alichukua mkate usio na chachu. Inawezekana kwamba mkate ulikuwa mezani na Yesu aliuinua kutoka mezani. Kisha Yesu alibariki, au alitoa shukrani kwa Mungu, kwa mkate. Yesu anatambua kuwa Mungu alitoa mkate kwa njia ile ile ambayo Mungu aliwapatia Musa na watu wake wakati Mungu alipowaokoa kutoka Misri. Katika mlo wa Pasaka, mkate usiotiwa chachu haukuunganishwa kwa ishara na kondoo ambaye alikuwa ameuawa ili kutoa nyama katika mlo huo. Hata hivyo, wakati Yesu anavunja mkate na kuutambulisha kama mwili wake. Kuvunja mkate kunaashiria kifo chake. Yesu yu karibu kutimiza utabiri wote wa kifo chake katika Yerusalemu.</w:t>
      </w:r>
    </w:p>
    <w:p>
      <w:pPr/>
      <w:r>
        <w:rPr>
          <w:lang w:val="sw_KE" w:bidi="sw_KE"/>
        </w:rPr>
      </w:r>
      <w:r>
        <w:rPr>
          <w:lang w:val="sw_KE" w:bidi="sw_KE"/>
        </w:rPr>
        <w:t>Yesu kisha alivunja mkate katika vipande na kuwapa wanafunzi wake vipande hivyo. Yesu alisema, "Chukueni mle, huu ni mwili wangu." Hatuna uhakika na kile alichomaanisha Yesu katika taarifa hii; makanisa tofauti na wasomi tofauti wa Biblia wanatafsiri sehemu hii ya hadithi tofauti. Wengine wanaamini kwamba Yesu hazungumzi kuhusu mwili na damu yake halisi. Wanaamini Yesu anamaanisha "Hii inawakilisha mwili wangu ulio hai" na "Hii inawakilisha damu yangu." Katika chakula cha Pasaka, watu wa Kiyahudi walikuwa wakisema juu ya mkate "Huu ni mkate... ambao mababu wetu waliula walipotoka Misri." Hawakuwa wakila mkate halisi ambao mababu wao walikula, kwani ungekuwa na umri wa karne nyingi, lakini wanakula mkate unaowakilisha mkate ulioliwa wakati huo. Jambo la msingi ni kwamba Yesu anawaambia wanafunzi wake kuwa uwepo wake utakuwa pamoja nao daima na kwamba atakuwa dhabihu kwa ajili yao ambayo katika miaka ijayo wataisherehekea.</w:t>
      </w:r>
    </w:p>
    <w:p>
      <w:pPr/>
      <w:r>
        <w:rPr>
          <w:lang w:val="sw_KE" w:bidi="sw_KE"/>
        </w:rPr>
      </w:r>
      <w:r>
        <w:rPr>
          <w:lang w:val="sw_KE" w:bidi="sw_KE"/>
        </w:rPr>
        <w:t>Sitisha kwa muda na uonyeshe timu yako ya tafsiri picha ya mkate usio na chachu.</w:t>
      </w:r>
    </w:p>
    <w:p>
      <w:pPr/>
      <w:r>
        <w:rPr>
          <w:lang w:val="sw_KE" w:bidi="sw_KE"/>
        </w:rPr>
      </w:r>
      <w:r>
        <w:rPr>
          <w:lang w:val="sw_KE" w:bidi="sw_KE"/>
        </w:rPr>
        <w:t>Sitisha kwa muda na uulize timu ya tafsiri: Mna aina gani ya ibada za mfano katika eneo lenu? Toa mifano ya mambo unayofanya, kula au kunywa ambayo yanaashiria mawazo muhimu ya kidini au ukweli katika eneo lako. Watu wangeelewa vipi wazo la mkate unaoashiria mwili wa Yesu?</w:t>
      </w:r>
    </w:p>
    <w:p>
      <w:pPr/>
      <w:r>
        <w:rPr>
          <w:lang w:val="sw_KE" w:bidi="sw_KE"/>
        </w:rPr>
      </w:r>
      <w:r>
        <w:rPr>
          <w:lang w:val="sw_KE" w:bidi="sw_KE"/>
        </w:rPr>
        <w:t>Kisha Yesu anachukua kikombe, ambacho uwezekano mkubwa kilijaa divai nyekundu. Alimshukuru Mungu kwa divai na kuwapa wanafunzi wake. Inawezekana kwamba kila mmoja alikunywa kutoka kwenye kikombe na kisha akakipitisha kwa mwanafunzi aliyefuata. Kikombe cha divai katika Pasaka mara nyingi kinaashiria amani ya Mungu kati ya watu wake na yeye mwenyewe, ni ukumbusho wa agano lake na watu wake. Katika Agano la Kale, damu mara nyingi inaashiria maisha.</w:t>
      </w:r>
    </w:p>
    <w:p>
      <w:pPr/>
      <w:r>
        <w:rPr>
          <w:lang w:val="sw_KE" w:bidi="sw_KE"/>
        </w:rPr>
      </w:r>
      <w:r>
        <w:rPr>
          <w:lang w:val="sw_KE" w:bidi="sw_KE"/>
        </w:rPr>
        <w:t xml:space="preserve">Yesu anawaambia wanafunzi wake wanywe kutoka katika kikombe, na kuendelea, "Hii ni damu yangu ya agano, inayomwagwa kwa ajili ya wengi kwa ondoleo la dhambi." Katika Agano la Kale, watu walitakiwa kutoa dhabihu za wanyama wakati agano lilipofanywa. Agano lilithibitishwa wakati watu walimwaga au kunyunyizia damu ya mnyama. Yesu anafanya kitu kipya hapa. Anasema kwamba anafanya agano jipya na watu wake. Ni damu </w:t>
      </w:r>
      <w:r>
        <w:rPr>
          <w:b/>
          <w:lang w:val="sw_KE" w:bidi="sw_KE"/>
        </w:rPr>
        <w:t>yake</w:t>
      </w:r>
      <w:r>
        <w:rPr>
          <w:lang w:val="sw_KE" w:bidi="sw_KE"/>
        </w:rPr>
        <w:t xml:space="preserve"> ambayo "itamwagwa," si damu ya mnyama. Yesu anaenda kufa kama dhabihu. "Kumwagwa" ina maana kwamba kioevu kinatiririka kutoka kwenye chombo kinapoinamishwa, kama vile divai inavyotiririka kutoka kwenye kikombe kinapoinamishwa. Vivyo hivyo, wakati Yesu anakufa msalabani, anaelezea kifo chake cha kikatili na jinsi damu yake itakavyotiririka kutoka mwilini mwake. Ni kama damu ya Yesu inamwagwa na Yesu ni dhabihu, ili Mungu aweze kuwasamehe watu wake dhambi zao. Nabii Isaya anamwelezea mtumishi "atakayetoa maisha yake" wakati wa kuokoa watu wake. Yesu yuko karibu kutimiza unabii huu. Dhana ya kunywa damu kwa mfano, au kihalisia, ingekuwa ya kimapinduzi na ya kutisha kwa wanafunzi kuisikia.</w:t>
      </w:r>
    </w:p>
    <w:p>
      <w:pPr/>
      <w:r>
        <w:rPr>
          <w:lang w:val="sw_KE" w:bidi="sw_KE"/>
        </w:rPr>
      </w:r>
      <w:r>
        <w:rPr>
          <w:lang w:val="sw_KE" w:bidi="sw_KE"/>
        </w:rPr>
        <w:t>Nabii Yeremia aliwaahidi watu wa Mungu "agano jipya" ambapo alisema kwamba Mungu atawafanya watu wake waelewe sheria zake kwa kiwango cha ndani. Atakuwa Mungu wao kikamilifu na watakuwa watu wake kikamilifu. Mungu anasema kwamba "atasamehe uovu wao na hatakumbuka dhambi yao tena." Ni agano hili jipya ambalo Yesu anaanzisha hapa. Yesu anasema kwamba dhabihu yake itatolewa ili kusamehe dhambi za "wengi." Hii inaweza kumaanisha kila mtu ambaye anamwamini, au kila mtu ambaye amewahi kuishi.</w:t>
      </w:r>
    </w:p>
    <w:p>
      <w:pPr/>
      <w:r>
        <w:rPr>
          <w:lang w:val="sw_KE" w:bidi="sw_KE"/>
        </w:rPr>
      </w:r>
      <w:r>
        <w:rPr>
          <w:lang w:val="sw_KE" w:bidi="sw_KE"/>
        </w:rPr>
        <w:t>Sitisha hapa na mjadili na timu ya tafsiri: Ni mila au ahadi gani ambazo zinatokea wakati makundi mawili ya watu yanafanya agano katika utamaduni wenu?</w:t>
      </w:r>
    </w:p>
    <w:p>
      <w:pPr/>
      <w:r>
        <w:rPr>
          <w:lang w:val="sw_KE" w:bidi="sw_KE"/>
        </w:rPr>
      </w:r>
      <w:r>
        <w:rPr>
          <w:lang w:val="sw_KE" w:bidi="sw_KE"/>
        </w:rPr>
        <w:t>Kisha Yesu anasema kwamba hatakunywa divai, au tunda la mzabibu tena, mpaka aweze kunywa kwa njia mpya wakati Mungu atakapotawala kikamilifu juu ya watu wake, katika Ufalme wake.</w:t>
      </w:r>
    </w:p>
    <w:p>
      <w:pPr/>
      <w:r>
        <w:rPr>
          <w:lang w:val="sw_KE" w:bidi="sw_KE"/>
        </w:rPr>
      </w:r>
      <w:r>
        <w:rPr>
          <w:lang w:val="sw_KE" w:bidi="sw_KE"/>
        </w:rPr>
        <w:t>Mwishoni mwa chakula cha Pasaka, watu wa Kiyahudi kwa kawaida waliimba au walisoma mistari ya Zaburi. Zaburi 118 ni kuhusu jinsi Mungu yuko na watu wake na jinsi upendo wake unadumu milele. Yesu na wanafunzi wake pengine wanaimba wimbo huu, na kisha wanaondoka Yerusalemu, kutembea kupitia bonde kati ya Yerusalemu na Mlima wa Mizeituni, na kisha wanapanda tena Mlima wa Mizeituni.</w:t>
      </w:r>
    </w:p>
    <w:p>
      <w:pPr/>
      <w:r>
        <w:rPr>
          <w:lang w:val="sw_KE" w:bidi="sw_KE"/>
        </w:rPr>
      </w:r>
      <w:r>
        <w:rPr>
          <w:lang w:val="sw_KE" w:bidi="sw_KE"/>
        </w:rPr>
        <w:t>Sitisha hapa na uonyeshe timu yako ya tafsiri picha ya Mlima wa Mizeituni, ikiwa ni pamoja na bonde kati ya mlima na Yerusalemu.</w:t>
      </w:r>
    </w:p>
    <w:p>
      <w:pPr/>
      <w:r>
        <w:rPr>
          <w:lang w:val="sw_KE" w:bidi="sw_KE"/>
        </w:rPr>
      </w:r>
      <w:r>
        <w:rPr>
          <w:lang w:val="sw_KE" w:bidi="sw_KE"/>
        </w:rPr>
        <w:t>Kisha Yesu anawaambia wanafunzi wake kwamba wako karibu kumwacha, yaani "kujitenga naye." Yesu kisha ananukuu kutoka kwa nabii Zekaria. Yesu anasema "imeandikwa," ikimaanisha kwamba ananukuu kutoka kwa Maandiko ya Kiyahudi yanayotambulika. Nabii Zekaria anasema Mungu atampiga mchungaji, ambaye ni Yesu. Wafuasi wa Yesu, kondoo wa kundi, watatawanyika. Hata hivyo, Yesu anaendelea kusema kwamba baada ya kufufuliwa kutoka kwa wafu, baadaye atakutana nao Galilaya. Ufufuo wake utaleta marejesho kwa wanafunzi wake. Mathayo anatumia simulizi kutoka kwa Zekaria ili kumwonyesha Yesu kama Masihi, mwokozi aliyeahidiwa, kwa sababu Yesu anatimiza unabii katika Agano la Kale.</w:t>
      </w:r>
    </w:p>
    <w:p>
      <w:pPr/>
      <w:r>
        <w:rPr>
          <w:lang w:val="sw_KE" w:bidi="sw_KE"/>
        </w:rPr>
      </w:r>
      <w:r>
        <w:rPr>
          <w:lang w:val="sw_KE" w:bidi="sw_KE"/>
        </w:rPr>
        <w:t>Sitisha hapa na ujadili na timu ya tafsiri: Ikiwa mtu kutoka eneo lako anazungumza vibaya kuhusu kiongozi wenu, au kama mtu kutoka eneo lako anaondoka na hataki kuwa sehemu ya watu wenu, watu wanafikiri nini kuhusu mtu huyo? Watu katika eneo lako wangeelewa vipi wazo la Yesu kufufuka kutoka kwa wafu?</w:t>
      </w:r>
    </w:p>
    <w:p>
      <w:pPr/>
      <w:r>
        <w:rPr>
          <w:lang w:val="sw_KE" w:bidi="sw_KE"/>
        </w:rPr>
      </w:r>
      <w:r>
        <w:rPr>
          <w:lang w:val="sw_KE" w:bidi="sw_KE"/>
        </w:rPr>
        <w:t>Petro kisha anatoa kauli kwamba hatamwacha kamwe wala kupotoka, hata kama wengine wote watafanya hivyo. Mathayo mara kwa mara amemuelezea Petro kama kiongozi na mwakilishi wa wanafunzi. Anamwonyesha kama kiongozi hapa pia. Petro anatangaza kwamba hatamwacha Yesu, hata kama wanafunzi wengine wote watamwacha. Yesu anajibu kwamba si tu Petro atamwacha Yesu, bali usiku huo huo, Petro atamkana Yesu mara 3 kabla ya jogoo kuwika asubuhi. Jogoo ni kuku wa kiume ambaye huwika wakati wa jua kuchomoza.</w:t>
      </w:r>
    </w:p>
    <w:p>
      <w:pPr/>
      <w:r>
        <w:rPr>
          <w:lang w:val="sw_KE" w:bidi="sw_KE"/>
        </w:rPr>
      </w:r>
      <w:r>
        <w:rPr>
          <w:lang w:val="sw_KE" w:bidi="sw_KE"/>
        </w:rPr>
        <w:t>Petro anasisitiza kwamba hatamkataa Yesu, na kwamba yuko tayari kufa na Yesu. Wanafunzi wote wanamwambia Yesu neno lile lile.</w:t>
      </w:r>
    </w:p>
    <w:p>
      <w:pPr/>
      <w:r>
        <w:rPr>
          <w:lang w:val="sw_KE" w:bidi="sw_KE"/>
        </w:rPr>
      </w:r>
      <w:r>
        <w:rPr>
          <w:lang w:val="sw_KE" w:bidi="sw_KE"/>
        </w:rPr>
        <w:t>Sitisha na uulize timu ya tafsiri: Wakati watu ni marafiki, ni kwa njia zipi wanaonyesha urafiki huu katika eneo lako? Ni aina gani za mambo marafiki waaminifu hawafanyi kamwe?</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Yesu yuko na wanafunzi wake wakila chakula cha Pasaka. Wanakula katika meza ya chini, na wameegama kando ya meza kama ilivyokuwa desturi katika chakula muhimu. Wamekuwa wakishiriki chakula, wakichovya mikate yao katika bakuli moja na wakati mwingine wakinywa divai kutoka kikombe kimoja. Wakati wa chakula wanasimulia tena hadithi ya wakati Mungu alipowaokoa watu wake kutoka utumwani Misri. Ni wakati wa furaha, kusherehekea pamoja.</w:t>
      </w:r>
    </w:p>
    <w:p>
      <w:pPr/>
      <w:r>
        <w:rPr>
          <w:lang w:val="sw_KE" w:bidi="sw_KE"/>
        </w:rPr>
      </w:r>
      <w:r>
        <w:rPr>
          <w:lang w:val="sw_KE" w:bidi="sw_KE"/>
        </w:rPr>
        <w:t>Hadithi hii ina matukio 4.</w:t>
      </w:r>
    </w:p>
    <w:p>
      <w:pPr/>
      <w:r>
        <w:rPr>
          <w:lang w:val="sw_KE" w:bidi="sw_KE"/>
        </w:rPr>
      </w:r>
      <w:r>
        <w:rPr>
          <w:b/>
          <w:lang w:val="sw_KE" w:bidi="sw_KE"/>
        </w:rPr>
        <w:t>Tukio la kwanza:</w:t>
      </w:r>
      <w:r>
        <w:rPr>
          <w:lang w:val="sw_KE" w:bidi="sw_KE"/>
        </w:rPr>
        <w:t xml:space="preserve"> Hadithi inafuata kutoka kwa simulizi ya awali. Yesu na wanafunzi wake wanakula chakula cha Pasaka katika chumba mjini Yerusalemu. Yesu anachukua mkate, anaubariki, anauvunja vipande na kuwapa wanafunzi wake. Yesu anasema, "Huu ni mwili wangu." Wanafunzi wanaalikwa kushiriki katika agano jipya ambalo Yesu anaanzisha kwa kushiriki katika kula mkate.</w:t>
      </w:r>
    </w:p>
    <w:p>
      <w:pPr/>
      <w:r>
        <w:rPr>
          <w:lang w:val="sw_KE" w:bidi="sw_KE"/>
        </w:rPr>
      </w:r>
      <w:r>
        <w:rPr>
          <w:b/>
          <w:lang w:val="sw_KE" w:bidi="sw_KE"/>
        </w:rPr>
        <w:t>Tukio la pili:</w:t>
      </w:r>
      <w:r>
        <w:rPr>
          <w:lang w:val="sw_KE" w:bidi="sw_KE"/>
        </w:rPr>
        <w:t xml:space="preserve"> Yesu kisha anachukua kikombe chenye divai, anatoa shukrani, na kuwapitishia wanafunzi wake kikombe hicho ili kila mmoja wao anywe divai hiyo. Yesu anasema, "Hii ni damu yangu ya agano, ambayo inamwagwa kwa wengi kwa msamaha wa dhambi. Lakini nawaambieni, sitakunywa... mpaka siku hiyo nitakapokunywa kinywaji kipya pamoja nanyi katika ufalme wa Baba yangu." Yesu anawaalika wanafunzi kuwa sehemu ya agano jipya analofanya nao. Yesu anasema kwamba wakati wa kifo chake uko karibu, lakini kifo chake hakitakuwa mwisho wa hadithi.</w:t>
      </w:r>
    </w:p>
    <w:p>
      <w:pPr/>
      <w:r>
        <w:rPr>
          <w:lang w:val="sw_KE" w:bidi="sw_KE"/>
        </w:rPr>
      </w:r>
      <w:r>
        <w:rPr>
          <w:b/>
          <w:lang w:val="sw_KE" w:bidi="sw_KE"/>
        </w:rPr>
        <w:t>Tukio la tatu:</w:t>
      </w:r>
      <w:r>
        <w:rPr>
          <w:lang w:val="sw_KE" w:bidi="sw_KE"/>
        </w:rPr>
        <w:t xml:space="preserve"> Yesu na wanafunzi wake wanaenda kwenye Mlima wa Mizeituni. Yesu anawaambia kwamba wote watamwacha (watakwazika) usiku huu huu. Yesu ananukuu kutoka kwa Zekaria kwamba mchungaji atauawa na kondoo wote watatawanyika. Hata hivyo, Yesu anasema kwamba baada ya kufufuliwa kutoka kwa wafu, atakutana na wanafunzi katika Galilaya.</w:t>
      </w:r>
    </w:p>
    <w:p>
      <w:pPr/>
      <w:r>
        <w:rPr>
          <w:lang w:val="sw_KE" w:bidi="sw_KE"/>
        </w:rPr>
      </w:r>
      <w:r>
        <w:rPr>
          <w:b/>
          <w:lang w:val="sw_KE" w:bidi="sw_KE"/>
        </w:rPr>
        <w:t>Tukio la nne:</w:t>
      </w:r>
      <w:r>
        <w:rPr>
          <w:lang w:val="sw_KE" w:bidi="sw_KE"/>
        </w:rPr>
        <w:t xml:space="preserve"> Petro anatangaza kwamba hatamwacha Yesu kamwe. Yesu anasema kwamba kabla ya jua kuchomoza siku inayofuata (jogoo atakapowika), Petro atamkana mara tatu kuwa hamjui. Petro anasema kwamba hangekataa kamwe kumjua Yesu, hata kama hiyo ina maana Petro anapaswa kufa. Wanafunzi wote wanamwambia Yesu neno lile lile. Yesu anajua kila kitu ambacho kinakaribia kutokea na anajaribu kuandaa wanafunzi wake kwa kile ambacho wanakaribia kuona na kufanya.</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Petro</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Jogoo</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Ni muhimu kukumbuka kwamba tendo hili linafanyika jioni, wakati wa chakula cha Pasaka, chakula muhimu sana kwa Wayahudi. Chakula cha Pasaka ni wakati watu wa Mungu wanapokumbuka wakati Mungu alipowaokoa kutoka utumwani Misri. Wakati wao wakiwa Misri, mwanakondoo alichinjwa na damu ikapakwa kwenye miimo ya milango, kwa hiyo wakati hukumu ya Mungu ilipokuja, watu wa Mungu wote waliokolewa. Yesu anatumia chakula hiki kama muktadha wa kuanzisha ahadi mpya. Katika agano hili, Yesu atatolewa dhabihu na ni damu yake ambayo itaokoa watu wake.</w:t>
      </w:r>
    </w:p>
    <w:p>
      <w:pPr/>
      <w:r>
        <w:rPr>
          <w:lang w:val="sw_KE" w:bidi="sw_KE"/>
        </w:rPr>
      </w:r>
      <w:r>
        <w:rPr>
          <w:lang w:val="sw_KE" w:bidi="sw_KE"/>
        </w:rPr>
        <w:t>Pia ni muhimu kukumbuka kwamba Yesu anajua kila kitu ambacho kiko karibu kutokea. Anataka kuandaa marafiki wake kwa kile watakachoona, kusikia, na kufanya. Yesu amewaambia kwamba atakutana nao tena. Yesu anatumia nukuu kutoka kwa Maandiko ya Kiyahudi, Agano la Kale ili kuonyesha kwamba yuko karibu kutimiza unabii na kuwapa watu njia ya kuwa na uhusiano sahihi na Mungu tena.</w:t>
      </w:r>
    </w:p>
    <w:p>
      <w:pPr/>
      <w:r>
        <w:rPr>
          <w:lang w:val="sw_KE" w:bidi="sw_KE"/>
        </w:rPr>
      </w:r>
      <w:r>
        <w:rPr>
          <w:lang w:val="sw_KE" w:bidi="sw_KE"/>
        </w:rPr>
        <w:t>Walipokuwa wakila chakula cha Pasaka, Yesu anachukua mkate usiotiwa chachu. Anampa Mungu shukrani, kisha anauvunja mkate katika vipande na kuwapa wanafunzi wake ili wale. Yesu alitumia mikono yake ili kumega au kugawanya mkate katika vipande 2 au zaidi. Hakutumia kisu wala chombo kingine ili kugawanya mkate.</w:t>
      </w:r>
    </w:p>
    <w:p>
      <w:pPr/>
      <w:r>
        <w:rPr>
          <w:lang w:val="sw_KE" w:bidi="sw_KE"/>
        </w:rPr>
      </w:r>
      <w:r>
        <w:rPr>
          <w:lang w:val="sw_KE" w:bidi="sw_KE"/>
        </w:rPr>
        <w:t>Yesu anawaambia wachukue na wale—anasema, "Huu ni mwili wangu." Neno la kitendo hapa si wazi. Maandishi yanaweza kumaanisha kwamba mkate unakuwa mwili wa Yesu, au kwamba mkate unaashiria mwili wa Yesu. Wasomi tofauti wanatafsiri hii tofauti. Kitu muhimu cha kukumbuka ni kuwakumbusha wafuasi wa Yesu kwamba mwili wake ulivunjwa msalabani.</w:t>
      </w:r>
    </w:p>
    <w:p>
      <w:pPr/>
      <w:r>
        <w:rPr>
          <w:lang w:val="sw_KE" w:bidi="sw_KE"/>
        </w:rPr>
      </w:r>
      <w:r>
        <w:rPr>
          <w:lang w:val="sw_KE" w:bidi="sw_KE"/>
        </w:rPr>
        <w:t>Kisha Yesu anachukua kikombe cha divai nyekundu kutoka mezani. Anamshukuru Mungu kwa divai, na kuwapa wanafunzi wake ili kila mmoja wao anywe divai hiyo kutoka kwenye kikombe. Anawaambia kwamba divai ni damu yake ambayo inatia muhuri agano jipya kati ya Mungu na watu wake. "Damu yangu inamwagwa kama divai kama dhabihu kwa watu wengi." Yesu anawaambia wawe makini. Anasema kwamba hatakunywa divai tena mpaka Mungu atakapokuja kutawala na kuwa na watu wake. Neno la kitendo hapa si wazi. Maandishi yanaweza kumaanisha kwamba divai inakuwa damu ya Yesu, au divai inaashiria damu ya Yesu. Wasomi tofauti wanatafsiri hii tofauti. Kitu muhimu cha kukumbuka ni kwamba damu ya Yesu iko karibu kumwagwa wakati wa kifo chake cha kikatili. Yesu anatoa maisha yake kama sehemu ya agano jipya ambalo Mungu anafanya na watu wake.</w:t>
      </w:r>
    </w:p>
    <w:p>
      <w:pPr/>
      <w:r>
        <w:rPr>
          <w:lang w:val="sw_KE" w:bidi="sw_KE"/>
        </w:rPr>
      </w:r>
      <w:r>
        <w:rPr>
          <w:lang w:val="sw_KE" w:bidi="sw_KE"/>
        </w:rPr>
        <w:t>Baada ya haya, Yesu na wanafunzi wake wanaimba, kisha wanaenda kwenye Mlima wa Mizeituni.</w:t>
      </w:r>
    </w:p>
    <w:p>
      <w:pPr/>
      <w:r>
        <w:rPr>
          <w:lang w:val="sw_KE" w:bidi="sw_KE"/>
        </w:rPr>
      </w:r>
      <w:r>
        <w:rPr>
          <w:lang w:val="sw_KE" w:bidi="sw_KE"/>
        </w:rPr>
        <w:t>Yesu anawaambia wanafunzi wake kwamba wote wako karibu kumwacha na kuanguka katika imani. Yesu ananukuu kutoka kwa nabii Zekaria, kutoka kwa maandishi ya Kiyahudi. Yesu ananukuu kwamba Mungu atampiga mchungaji na kwamba kondoo wataondoka kuelekea pande nyingi. Yesu anamaanisha kwamba Mungu anakaribia kumwua Yesu, na kwamba wanafunzi wote watatawanyika. Yesu anasema kwamba baada ya kufufuliwa kutoka kwa wafu, ataenda Galilaya na kukutana na wanafunzi wake. Yesu anajaribu kuandaa wanafunzi wake kwa kile ambacho kinakaribia kutokea.</w:t>
      </w:r>
    </w:p>
    <w:p>
      <w:pPr/>
      <w:r>
        <w:rPr>
          <w:lang w:val="sw_KE" w:bidi="sw_KE"/>
        </w:rPr>
      </w:r>
      <w:r>
        <w:rPr>
          <w:lang w:val="sw_KE" w:bidi="sw_KE"/>
        </w:rPr>
        <w:t>Petro anasema kwamba hatakanusha kamwe kumjua Yesu. Yesu anamwambia Petro kwamba "usiku huu huu, kabla ya jogoo kuwika," Petro atakuwa amemkana Yesu mara 3.</w:t>
      </w:r>
    </w:p>
    <w:p>
      <w:pPr/>
      <w:r>
        <w:rPr>
          <w:lang w:val="sw_KE" w:bidi="sw_KE"/>
        </w:rPr>
      </w:r>
      <w:r>
        <w:rPr>
          <w:lang w:val="sw_KE" w:bidi="sw_KE"/>
        </w:rPr>
        <w:t>"Usiku huu huu, kabla jogoo hajawika" ina maana usiku wa leo, kabla ya kesho. Katika sehemu hiyo ya dunia, majogoo huwa na tabia ya kuwika takriban saa tisa alfajiri, mwanzoni mwa mapambazuko. Wakati halisi si muhimu, lakini Yesu anamwambia Petro kuwa itatokea hivi karibuni sana. Jogoo ni kuku wa kiume.</w:t>
      </w:r>
    </w:p>
    <w:p>
      <w:pPr/>
      <w:r>
        <w:rPr>
          <w:lang w:val="sw_KE" w:bidi="sw_KE"/>
        </w:rPr>
      </w:r>
      <w:r>
        <w:rPr>
          <w:lang w:val="sw_KE" w:bidi="sw_KE"/>
        </w:rPr>
        <w:t>Petro anasisitiza kwamba hatamkataa Yesu, hata kama hiyo ina maana anapaswa kufa. Wanafunzi wengine wanasema vivyo hivyo.</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4.</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Petro</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Jogoo</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Mara ya pili timu inapoigiza hadithi hii, sitisha katika sehemu fulani.</w:t>
      </w:r>
    </w:p>
    <w:p>
      <w:pPr/>
      <w:r>
        <w:rPr>
          <w:lang w:val="sw_KE" w:bidi="sw_KE"/>
        </w:rPr>
      </w:r>
      <w:r>
        <w:rPr>
          <w:lang w:val="sw_KE" w:bidi="sw_KE"/>
        </w:rPr>
        <w:t>Yesu yuko na wanafunzi wake wakila chakula cha Pasaka. Wanakula katika meza ya chini, na wameegama kando ya meza kama ilivyokuwa desturi katika chakula muhimu. Wamekuwa wakishiriki chakula, wakichovya mkate wao katika bakuli zilezile na wakati mwingine wakinywa divai kutoka kwenye kikombe kimoja. Wakati wa chakula wanasimulia tena hadithi ya wakati Mungu alipowaokoa watu wake kutoka utumwani Misri. Ni wakati wa furaha, kusherehekea pamoja.</w:t>
      </w:r>
    </w:p>
    <w:p>
      <w:pPr/>
      <w:r>
        <w:rPr>
          <w:lang w:val="sw_KE" w:bidi="sw_KE"/>
        </w:rPr>
      </w:r>
      <w:r>
        <w:rPr>
          <w:lang w:val="sw_KE" w:bidi="sw_KE"/>
        </w:rPr>
        <w:t>Yesu alichukua sehemu ya mkate na kumshukuru Mungu kwa ajili yake. Alikimega vipande vipande na kuwapa wanafunzi wake ili wote wale sehemu yake. Yesu alisema, "Twaeni, kuleni." Huu ni mwili wangu."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wanafunzi jinsi wanvyohisi wakati Yesu amesema, "Huu ni mwili wangu."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kisha alichukua kikombe chenye divai ndani yake. Yesu alimshukuru Mungu kwa ajili ya hilo. Yesu aliwapa wanafunzi wake kile kikombe ili wapokezane na kila mmoja wao anywe divai kutoka katika kikombe hicho. Yesu alisema, "Kunyweni kwenye kikombe." Hii ni damu yangu ya agano jipya. Inamwagwa kwa wengi kwa msamaha wa dhambi." Yesu aliendelea, "Zingatia sana! Sitakunywa divai tena mpaka nitakapokunywa pamoja nawe wakati Mungu anakuja kutawala na kuwa na watu wake."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wanafunzi jinsi wanavyohisi na kile wanachofikiria. Unaweza kusikia mambo kama:</w:t>
      </w:r>
    </w:p>
    <w:p>
      <w:pPr>
        <w:pStyle w:val="ListBullet"/>
        <w:spacing w:line="240" w:lineRule="auto"/>
        <w:ind w:left="720"/>
      </w:pPr>
      <w:r>
        <w:rPr>
          <w:lang w:val="sw_KE" w:bidi="sw_KE"/>
        </w:rPr>
      </w:r>
      <w:r>
        <w:rPr>
          <w:lang w:val="sw_KE" w:bidi="sw_KE"/>
        </w:rPr>
        <w:t>Muulize Yesu jinsi anavyohisi.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Waliimba wimbo wa shukrani na sifa pamoja, kisha waliondoka Yerusalemu ili kwenda kuvuka bonde kuelekea Mlima wa Mizeituni.</w:t>
      </w:r>
    </w:p>
    <w:p>
      <w:pPr/>
      <w:r>
        <w:rPr>
          <w:lang w:val="sw_KE" w:bidi="sw_KE"/>
        </w:rPr>
      </w:r>
      <w:r>
        <w:rPr>
          <w:lang w:val="sw_KE" w:bidi="sw_KE"/>
        </w:rPr>
        <w:t>Yesu aliwaambia wanafunzi wake, "Nyote mtaniacha usiku wa leo" kwa maana imeandikwa, "Nitampiga mchungaji, na kondoo wa kundi watatawanyika." Yesu akaendelea kusema, “Baada ya kufufuka kutoka kwa wafu, nitawatangulia kwenda Galilaya.”</w:t>
      </w:r>
    </w:p>
    <w:p>
      <w:pPr/>
      <w:r>
        <w:rPr>
          <w:lang w:val="sw_KE" w:bidi="sw_KE"/>
        </w:rPr>
      </w:r>
      <w:r>
        <w:rPr>
          <w:lang w:val="sw_KE" w:bidi="sw_KE"/>
        </w:rPr>
        <w:t>Petro anamwambia Yesu, "Hata ingawa kila mtu mwingine atakuacha, mimi sitajikwaa kamwe."</w:t>
      </w:r>
    </w:p>
    <w:p>
      <w:pPr/>
      <w:r>
        <w:rPr>
          <w:lang w:val="sw_KE" w:bidi="sw_KE"/>
        </w:rPr>
      </w:r>
      <w:r>
        <w:rPr>
          <w:lang w:val="sw_KE" w:bidi="sw_KE"/>
        </w:rPr>
        <w:t>Yesu anajibu, "Amin, nakuambia, usiku huu, kabla jogoo hajawika asubuhi, utasema mara tatu kwamba hunijui."</w:t>
      </w:r>
    </w:p>
    <w:p>
      <w:pPr/>
      <w:r>
        <w:rPr>
          <w:lang w:val="sw_KE" w:bidi="sw_KE"/>
        </w:rPr>
      </w:r>
      <w:r>
        <w:rPr>
          <w:lang w:val="sw_KE" w:bidi="sw_KE"/>
        </w:rPr>
        <w:t>Petro anasema, "Hata kama ni lazima nife, sitasema kwamba sikujui wewe." Wanafunzi wote walisema hivyo hivyo.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Petro kile anachohisi sasa. Unaweza kusikia mambo kama:</w:t>
      </w:r>
    </w:p>
    <w:p>
      <w:pPr>
        <w:pStyle w:val="ListBullet"/>
        <w:spacing w:line="240" w:lineRule="auto"/>
        <w:ind w:left="720"/>
      </w:pPr>
      <w:r>
        <w:rPr>
          <w:lang w:val="sw_KE" w:bidi="sw_KE"/>
        </w:rPr>
      </w:r>
      <w:r>
        <w:rPr>
          <w:lang w:val="sw_KE" w:bidi="sw_KE"/>
        </w:rPr>
        <w:t>Waulize wanafunzi kile wanachohisi sasa. Unaweza kusikia mambo kama:</w:t>
      </w:r>
    </w:p>
    <w:p>
      <w:pPr>
        <w:pStyle w:val="ListBullet"/>
        <w:spacing w:line="240" w:lineRule="auto"/>
        <w:ind w:left="720"/>
      </w:pPr>
      <w:r>
        <w:rPr>
          <w:lang w:val="sw_KE" w:bidi="sw_KE"/>
        </w:rPr>
      </w:r>
      <w:r>
        <w:rPr>
          <w:lang w:val="sw_KE" w:bidi="sw_KE"/>
        </w:rPr>
        <w:t>Muulize Yesu jinsi anavyohisi sasa. Unaweza kusikia mambo kama:</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Hadithi hii inaendelea kutoka hadithi ya awali na Yesu na </w:t>
      </w:r>
      <w:r>
        <w:rPr>
          <w:b/>
          <w:lang w:val="sw_KE" w:bidi="sw_KE"/>
        </w:rPr>
        <w:t>wanafunzi</w:t>
      </w:r>
      <w:r>
        <w:rPr>
          <w:lang w:val="sw_KE" w:bidi="sw_KE"/>
        </w:rPr>
        <w:t xml:space="preserve"> wake wakishiriki chakula cha Pasaka pamoja katika Yerusalemu. Tafsiri </w:t>
      </w:r>
      <w:r>
        <w:rPr>
          <w:b/>
          <w:lang w:val="sw_KE" w:bidi="sw_KE"/>
        </w:rPr>
        <w:t>wanafunzi</w:t>
      </w:r>
      <w:r>
        <w:rPr>
          <w:lang w:val="sw_KE" w:bidi="sw_KE"/>
        </w:rPr>
        <w:t xml:space="preserve"> kwa njia sawa na ulivyofanya katika simulizi za awali. Majina ya sherehe hizi za kidini yanapatikana katika Faharasa Kuu.</w:t>
      </w:r>
    </w:p>
    <w:p>
      <w:pPr/>
      <w:r>
        <w:rPr>
          <w:lang w:val="sw_KE" w:bidi="sw_KE"/>
        </w:rPr>
      </w:r>
      <w:r>
        <w:rPr>
          <w:lang w:val="sw_KE" w:bidi="sw_KE"/>
        </w:rPr>
        <w:t xml:space="preserve">Walipokuwa wakila, Yesu </w:t>
      </w:r>
      <w:r>
        <w:rPr>
          <w:b/>
          <w:lang w:val="sw_KE" w:bidi="sw_KE"/>
        </w:rPr>
        <w:t>alichukua</w:t>
      </w:r>
      <w:r>
        <w:rPr>
          <w:lang w:val="sw_KE" w:bidi="sw_KE"/>
        </w:rPr>
        <w:t xml:space="preserve"> </w:t>
      </w:r>
      <w:r>
        <w:rPr>
          <w:b/>
          <w:lang w:val="sw_KE" w:bidi="sw_KE"/>
        </w:rPr>
        <w:t>mkate</w:t>
      </w:r>
      <w:r>
        <w:rPr>
          <w:lang w:val="sw_KE" w:bidi="sw_KE"/>
        </w:rPr>
        <w:t xml:space="preserve"> na </w:t>
      </w:r>
      <w:r>
        <w:rPr>
          <w:b/>
          <w:lang w:val="sw_KE" w:bidi="sw_KE"/>
        </w:rPr>
        <w:t>akaubariki</w:t>
      </w:r>
      <w:r>
        <w:rPr>
          <w:lang w:val="sw_KE" w:bidi="sw_KE"/>
        </w:rPr>
        <w:t>. Yesu alimshukuru Mungu kwa mkate na kuuvunja vipande vipande.</w:t>
      </w:r>
    </w:p>
    <w:p>
      <w:pPr/>
      <w:r>
        <w:rPr>
          <w:lang w:val="sw_KE" w:bidi="sw_KE"/>
        </w:rPr>
      </w:r>
      <w:r>
        <w:rPr>
          <w:lang w:val="sw_KE" w:bidi="sw_KE"/>
        </w:rPr>
        <w:t>"Yesu alichukua mkate" ina maana Yesu alishikilia mkate mikononi mwake na kuuinua mezani.</w:t>
      </w:r>
    </w:p>
    <w:p>
      <w:pPr/>
      <w:r>
        <w:rPr>
          <w:lang w:val="sw_KE" w:bidi="sw_KE"/>
        </w:rPr>
      </w:r>
      <w:r>
        <w:rPr>
          <w:b/>
          <w:lang w:val="sw_KE" w:bidi="sw_KE"/>
        </w:rPr>
        <w:t>Mkate</w:t>
      </w:r>
      <w:r>
        <w:rPr>
          <w:lang w:val="sw_KE" w:bidi="sw_KE"/>
        </w:rPr>
        <w:t xml:space="preserve"> ulikuwa usio na chachu, ikimaanisha haukuwa na chachu yoyote. Pengine ulikuwa mchanganyiko wa unga, maji, na mafuta. Ungekuwa bapa na wa mviringo. Tafsiri mkate kwa njia sawa na ulivyofanya katika simulizi za awali.</w:t>
      </w:r>
    </w:p>
    <w:p>
      <w:pPr/>
      <w:r>
        <w:rPr>
          <w:lang w:val="sw_KE" w:bidi="sw_KE"/>
        </w:rPr>
      </w:r>
      <w:r>
        <w:rPr>
          <w:lang w:val="sw_KE" w:bidi="sw_KE"/>
        </w:rPr>
        <w:t>Onyesha timu yako ya tafsiri picha ya mkate uliotumiwa katika chakula cha Pasaka ikiwa inahitajika tena.</w:t>
      </w:r>
    </w:p>
    <w:p>
      <w:pPr/>
      <w:r>
        <w:rPr>
          <w:lang w:val="sw_KE" w:bidi="sw_KE"/>
        </w:rPr>
      </w:r>
      <w:r>
        <w:rPr>
          <w:b/>
          <w:lang w:val="sw_KE" w:bidi="sw_KE"/>
        </w:rPr>
        <w:t>Kubarikia</w:t>
      </w:r>
      <w:r>
        <w:rPr>
          <w:lang w:val="sw_KE" w:bidi="sw_KE"/>
        </w:rPr>
        <w:t xml:space="preserve"> katika mfano huu ina maana kwamba Yesu anamshukuru Mungu kwa kutoa mkate. Kuwa wazi katika tafsiri yako kwamba Yesu alimshukuru Mungu kwa kutoa mkate. Baadhi ya matoleo ya maandishi yanasema Yesu "alibariki" au "alitoa shukrani kwa ajili yake." Neno </w:t>
      </w:r>
      <w:r>
        <w:rPr>
          <w:b/>
          <w:lang w:val="sw_KE" w:bidi="sw_KE"/>
        </w:rPr>
        <w:t>Kubarikia</w:t>
      </w:r>
      <w:r>
        <w:rPr>
          <w:lang w:val="sw_KE" w:bidi="sw_KE"/>
        </w:rPr>
        <w:t xml:space="preserve"> linapatikana katika Faharasa Kuu.</w:t>
      </w:r>
    </w:p>
    <w:p>
      <w:pPr/>
      <w:r>
        <w:rPr>
          <w:lang w:val="sw_KE" w:bidi="sw_KE"/>
        </w:rPr>
      </w:r>
      <w:r>
        <w:rPr>
          <w:lang w:val="sw_KE" w:bidi="sw_KE"/>
        </w:rPr>
        <w:t xml:space="preserve">Yesu alivunja mkate katika vipande na </w:t>
      </w:r>
      <w:r>
        <w:rPr>
          <w:b/>
          <w:lang w:val="sw_KE" w:bidi="sw_KE"/>
        </w:rPr>
        <w:t>akawapa</w:t>
      </w:r>
      <w:r>
        <w:rPr>
          <w:lang w:val="sw_KE" w:bidi="sw_KE"/>
        </w:rPr>
        <w:t xml:space="preserve"> wanafunzi wake. Alisema, "Chukueni mle, huu ni </w:t>
      </w:r>
      <w:r>
        <w:rPr>
          <w:b/>
          <w:lang w:val="sw_KE" w:bidi="sw_KE"/>
        </w:rPr>
        <w:t>mwili</w:t>
      </w:r>
      <w:r>
        <w:rPr>
          <w:lang w:val="sw_KE" w:bidi="sw_KE"/>
        </w:rPr>
        <w:t xml:space="preserve"> wangu." Katika Kiaramu, lugha ambayo Yesu na wanafunzi wake walizungumza, hakuna kitenzi cha "kuwa." Yesu alisema haswa, "Huu ni mwili wangu."</w:t>
      </w:r>
    </w:p>
    <w:p>
      <w:pPr/>
      <w:r>
        <w:rPr>
          <w:lang w:val="sw_KE" w:bidi="sw_KE"/>
        </w:rPr>
      </w:r>
      <w:r>
        <w:rPr>
          <w:lang w:val="sw_KE" w:bidi="sw_KE"/>
        </w:rPr>
        <w:t xml:space="preserve">Yesu kisha </w:t>
      </w:r>
      <w:r>
        <w:rPr>
          <w:b/>
          <w:lang w:val="sw_KE" w:bidi="sw_KE"/>
        </w:rPr>
        <w:t>akawapa</w:t>
      </w:r>
      <w:r>
        <w:rPr>
          <w:lang w:val="sw_KE" w:bidi="sw_KE"/>
        </w:rPr>
        <w:t>—ule mkate—wanafunzi wake. Yesu alipitisha vipande vya mkate kwa wanafunzi wake kwa ajili yao kila mmoja kuchukua kipande ili kila mmoja aweze kula sehemu ya mkate.</w:t>
      </w:r>
    </w:p>
    <w:p>
      <w:pPr/>
      <w:r>
        <w:rPr>
          <w:lang w:val="sw_KE" w:bidi="sw_KE"/>
        </w:rPr>
      </w:r>
      <w:r>
        <w:rPr>
          <w:lang w:val="sw_KE" w:bidi="sw_KE"/>
        </w:rPr>
        <w:t xml:space="preserve">"Huu ni </w:t>
      </w:r>
      <w:r>
        <w:rPr>
          <w:b/>
          <w:lang w:val="sw_KE" w:bidi="sw_KE"/>
        </w:rPr>
        <w:t>mwili</w:t>
      </w:r>
      <w:r>
        <w:rPr>
          <w:lang w:val="sw_KE" w:bidi="sw_KE"/>
        </w:rPr>
        <w:t xml:space="preserve"> wangu" inarejelea mkate kuwa mwili hai wa Yesu. Mwili unamaanisha mwili ulio hai, si maiti au mwili uliokufa.</w:t>
      </w:r>
    </w:p>
    <w:p>
      <w:pPr/>
      <w:r>
        <w:rPr>
          <w:lang w:val="sw_KE" w:bidi="sw_KE"/>
        </w:rPr>
      </w:r>
      <w:r>
        <w:rPr>
          <w:lang w:val="sw_KE" w:bidi="sw_KE"/>
        </w:rPr>
        <w:t xml:space="preserve">Kisha Yesu alichukua </w:t>
      </w:r>
      <w:r>
        <w:rPr>
          <w:b/>
          <w:lang w:val="sw_KE" w:bidi="sw_KE"/>
        </w:rPr>
        <w:t>kikombe</w:t>
      </w:r>
      <w:r>
        <w:rPr>
          <w:lang w:val="sw_KE" w:bidi="sw_KE"/>
        </w:rPr>
        <w:t>, akashukuru. Yesu aliwapa wanafunzi wake akisema, "</w:t>
      </w:r>
      <w:r>
        <w:rPr>
          <w:b/>
          <w:lang w:val="sw_KE" w:bidi="sw_KE"/>
        </w:rPr>
        <w:t>Kunyweni kutoka humo</w:t>
      </w:r>
      <w:r>
        <w:rPr>
          <w:lang w:val="sw_KE" w:bidi="sw_KE"/>
        </w:rPr>
        <w:t xml:space="preserve"> ... hii ni </w:t>
      </w:r>
      <w:r>
        <w:rPr>
          <w:b/>
          <w:lang w:val="sw_KE" w:bidi="sw_KE"/>
        </w:rPr>
        <w:t>damu</w:t>
      </w:r>
      <w:r>
        <w:rPr>
          <w:lang w:val="sw_KE" w:bidi="sw_KE"/>
        </w:rPr>
        <w:t xml:space="preserve"> yangu ya </w:t>
      </w:r>
      <w:r>
        <w:rPr>
          <w:b/>
          <w:lang w:val="sw_KE" w:bidi="sw_KE"/>
        </w:rPr>
        <w:t>agano</w:t>
      </w:r>
      <w:r>
        <w:rPr>
          <w:lang w:val="sw_KE" w:bidi="sw_KE"/>
        </w:rPr>
        <w:t xml:space="preserve">, ambayo </w:t>
      </w:r>
      <w:r>
        <w:rPr>
          <w:b/>
          <w:lang w:val="sw_KE" w:bidi="sw_KE"/>
        </w:rPr>
        <w:t>inamwagwa kama dhabihu</w:t>
      </w:r>
      <w:r>
        <w:rPr>
          <w:lang w:val="sw_KE" w:bidi="sw_KE"/>
        </w:rPr>
        <w:t xml:space="preserve"> kwa </w:t>
      </w:r>
      <w:r>
        <w:rPr>
          <w:b/>
          <w:lang w:val="sw_KE" w:bidi="sw_KE"/>
        </w:rPr>
        <w:t>wengi</w:t>
      </w:r>
      <w:r>
        <w:rPr>
          <w:lang w:val="sw_KE" w:bidi="sw_KE"/>
        </w:rPr>
        <w:t xml:space="preserve"> kwa </w:t>
      </w:r>
      <w:r>
        <w:rPr>
          <w:b/>
          <w:lang w:val="sw_KE" w:bidi="sw_KE"/>
        </w:rPr>
        <w:t>msamaha wa dhambi</w:t>
      </w:r>
      <w:r>
        <w:rPr>
          <w:lang w:val="sw_KE" w:bidi="sw_KE"/>
        </w:rPr>
        <w:t xml:space="preserve">. Kuweni makini! Sitakunywa </w:t>
      </w:r>
      <w:r>
        <w:rPr>
          <w:b/>
          <w:lang w:val="sw_KE" w:bidi="sw_KE"/>
        </w:rPr>
        <w:t>matunda ya mzabibu</w:t>
      </w:r>
      <w:r>
        <w:rPr>
          <w:lang w:val="sw_KE" w:bidi="sw_KE"/>
        </w:rPr>
        <w:t xml:space="preserve"> tena mpaka nitakapokunywa katika </w:t>
      </w:r>
      <w:r>
        <w:rPr>
          <w:b/>
          <w:lang w:val="sw_KE" w:bidi="sw_KE"/>
        </w:rPr>
        <w:t>ufalme wa Baba yangu</w:t>
      </w:r>
      <w:r>
        <w:rPr>
          <w:lang w:val="sw_KE" w:bidi="sw_KE"/>
        </w:rPr>
        <w:t>.</w:t>
      </w:r>
    </w:p>
    <w:p>
      <w:pPr/>
      <w:r>
        <w:rPr>
          <w:lang w:val="sw_KE" w:bidi="sw_KE"/>
        </w:rPr>
      </w:r>
      <w:r>
        <w:rPr>
          <w:lang w:val="sw_KE" w:bidi="sw_KE"/>
        </w:rPr>
        <w:t xml:space="preserve">Yesu alichukua </w:t>
      </w:r>
      <w:r>
        <w:rPr>
          <w:b/>
          <w:lang w:val="sw_KE" w:bidi="sw_KE"/>
        </w:rPr>
        <w:t>kikombe</w:t>
      </w:r>
      <w:r>
        <w:rPr>
          <w:lang w:val="sw_KE" w:bidi="sw_KE"/>
        </w:rPr>
        <w:t>. Hiki ni kikombe au bakuli ambacho pengine kimetengenezwa kwa udongo ambacho kingetumiwa mezani kwa ajili ya kinywaji. Ilikuwa imejaa divai, ambayo kwa kawaida ilikuwa imechanganywa na maji. Tafsiri neno kikombe kwa njia uliyofanya katika simulizi za awali.</w:t>
      </w:r>
    </w:p>
    <w:p>
      <w:pPr/>
      <w:r>
        <w:rPr>
          <w:lang w:val="sw_KE" w:bidi="sw_KE"/>
        </w:rPr>
      </w:r>
      <w:r>
        <w:rPr>
          <w:b/>
          <w:lang w:val="sw_KE" w:bidi="sw_KE"/>
        </w:rPr>
        <w:t>Kunywa kutoka kwake</w:t>
      </w:r>
      <w:r>
        <w:rPr>
          <w:lang w:val="sw_KE" w:bidi="sw_KE"/>
        </w:rPr>
        <w:t xml:space="preserve"> ina maana kwamba kikombe cha divai kilipitishwa kwa kila mwanafunzi ili wanywe moja kwa moja kutoka kwa kikombe, au wangemimina baadhi ya divai katika kikombe chao wenyewe na kunywa kutoka kwa kikombe chao wenyewe. Kila mmoja wa wanafunzi alikuwa akinywa kiasi cha divai na wakishirikiana kuinywa pamoja.</w:t>
      </w:r>
    </w:p>
    <w:p>
      <w:pPr/>
      <w:r>
        <w:rPr>
          <w:lang w:val="sw_KE" w:bidi="sw_KE"/>
        </w:rPr>
      </w:r>
      <w:r>
        <w:rPr>
          <w:b/>
          <w:lang w:val="sw_KE" w:bidi="sw_KE"/>
        </w:rPr>
        <w:t>Damu</w:t>
      </w:r>
      <w:r>
        <w:rPr>
          <w:lang w:val="sw_KE" w:bidi="sw_KE"/>
        </w:rPr>
        <w:t>: Kwa kweli inamaanisha damu ya Yesu kutoka kwa mwili wake ulio hai. Tazama maelezo juu yanayohusiana na mwili wa Yesu na damu ya Yesu. Katika utamaduni wa Kiyahudi, damu ya mnyama mara nyingi ingewakilisha maisha ya mnyama. Wakati dhabihu na sadaka zilipotolewa, kunyunyiziwa kwa damu ndiko kulikosababisha mtu anayetoa sadaka kupatanishwa na Mungu. Tafsiri damu kwa njia sawa na ulivyofanya katika simulizi za awali.</w:t>
      </w:r>
    </w:p>
    <w:p>
      <w:pPr/>
      <w:r>
        <w:rPr>
          <w:lang w:val="sw_KE" w:bidi="sw_KE"/>
        </w:rPr>
      </w:r>
      <w:r>
        <w:rPr>
          <w:b/>
          <w:lang w:val="sw_KE" w:bidi="sw_KE"/>
        </w:rPr>
        <w:t>Kumwagwa kama dhabihu</w:t>
      </w:r>
      <w:r>
        <w:rPr>
          <w:lang w:val="sw_KE" w:bidi="sw_KE"/>
        </w:rPr>
        <w:t xml:space="preserve">: Kama vile divai inavyoweza kumwagwa kutoka kikombeni, damu ya Yesu itamwagwa. Neno </w:t>
      </w:r>
      <w:r>
        <w:rPr>
          <w:b/>
          <w:lang w:val="sw_KE" w:bidi="sw_KE"/>
        </w:rPr>
        <w:t>dhabihu</w:t>
      </w:r>
      <w:r>
        <w:rPr>
          <w:lang w:val="sw_KE" w:bidi="sw_KE"/>
        </w:rPr>
        <w:t xml:space="preserve"> linapatikana katika Faharasa Kuu. Yesu atakuwa dhabihu ambayo itawaruhusu </w:t>
      </w:r>
      <w:r>
        <w:rPr>
          <w:b/>
          <w:lang w:val="sw_KE" w:bidi="sw_KE"/>
        </w:rPr>
        <w:t>wengi</w:t>
      </w:r>
      <w:r>
        <w:rPr>
          <w:lang w:val="sw_KE" w:bidi="sw_KE"/>
        </w:rPr>
        <w:t xml:space="preserve"> kusamehewa dhambi zao. "Wengi" wanaweza kumaanisha "watu wote," ikiwa ni pamoja na watu wowote katika siku zijazo ambao wanamwamini Yesu.</w:t>
      </w:r>
    </w:p>
    <w:p>
      <w:pPr/>
      <w:r>
        <w:rPr>
          <w:lang w:val="sw_KE" w:bidi="sw_KE"/>
        </w:rPr>
      </w:r>
      <w:r>
        <w:rPr>
          <w:b/>
          <w:lang w:val="sw_KE" w:bidi="sw_KE"/>
        </w:rPr>
        <w:t>Msamaha wa dhambi</w:t>
      </w:r>
      <w:r>
        <w:rPr>
          <w:lang w:val="sw_KE" w:bidi="sw_KE"/>
        </w:rPr>
        <w:t xml:space="preserve"> ni wakati mtu anapoweza kusamehewa makosa yake yote ili kisha aweze kuwa na uhusiano sahihi na Mungu tena. Tafsiri "msamaha wa dhambi" kwa njia sawa na ulivyofanya katika simulizi za awali. Maneno </w:t>
      </w:r>
      <w:r>
        <w:rPr>
          <w:b/>
          <w:lang w:val="sw_KE" w:bidi="sw_KE"/>
        </w:rPr>
        <w:t>msamaha</w:t>
      </w:r>
      <w:r>
        <w:rPr>
          <w:lang w:val="sw_KE" w:bidi="sw_KE"/>
        </w:rPr>
        <w:t xml:space="preserve"> na </w:t>
      </w:r>
      <w:r>
        <w:rPr>
          <w:b/>
          <w:lang w:val="sw_KE" w:bidi="sw_KE"/>
        </w:rPr>
        <w:t>dhambi</w:t>
      </w:r>
      <w:r>
        <w:rPr>
          <w:lang w:val="sw_KE" w:bidi="sw_KE"/>
        </w:rPr>
        <w:t xml:space="preserve"> yanapatikana katika Faharasa Kuu.</w:t>
      </w:r>
    </w:p>
    <w:p>
      <w:pPr/>
      <w:r>
        <w:rPr>
          <w:lang w:val="sw_KE" w:bidi="sw_KE"/>
        </w:rPr>
      </w:r>
      <w:r>
        <w:rPr>
          <w:b/>
          <w:lang w:val="sw_KE" w:bidi="sw_KE"/>
        </w:rPr>
        <w:t>Agano</w:t>
      </w:r>
      <w:r>
        <w:rPr>
          <w:lang w:val="sw_KE" w:bidi="sw_KE"/>
        </w:rPr>
        <w:t xml:space="preserve">: Yesu anasema damu yake itathibitisha agano kati ya Mungu na wale ambao wanamfuata. Agano ni makubaliano ya lazima yanayofungwa kati ya watu wawili au makundi mawili. Inaanzisha uhusiano wa amani au uaminifu kati yao. Kila upande unakubali kuwa mwaminifu kwa makubaliano haya. Tafsiri agano kwa njia sawa na ulivyofanya katika simulizi za awali. Neno </w:t>
      </w:r>
      <w:r>
        <w:rPr>
          <w:b/>
          <w:lang w:val="sw_KE" w:bidi="sw_KE"/>
        </w:rPr>
        <w:t>agano</w:t>
      </w:r>
      <w:r>
        <w:rPr>
          <w:lang w:val="sw_KE" w:bidi="sw_KE"/>
        </w:rPr>
        <w:t xml:space="preserve"> linapatikana katika Faharasa Kuu.</w:t>
      </w:r>
    </w:p>
    <w:p>
      <w:pPr/>
      <w:r>
        <w:rPr>
          <w:lang w:val="sw_KE" w:bidi="sw_KE"/>
        </w:rPr>
      </w:r>
      <w:r>
        <w:rPr>
          <w:b/>
          <w:lang w:val="sw_KE" w:bidi="sw_KE"/>
        </w:rPr>
        <w:t>Matunda ya mzabibu</w:t>
      </w:r>
      <w:r>
        <w:rPr>
          <w:lang w:val="sw_KE" w:bidi="sw_KE"/>
        </w:rPr>
        <w:t xml:space="preserve"> yanarejelea divai katika kikombe ambacho kila mmoja wa wanafunzi anakunywa. </w:t>
      </w:r>
      <w:r>
        <w:rPr>
          <w:b/>
          <w:lang w:val="sw_KE" w:bidi="sw_KE"/>
        </w:rPr>
        <w:t>Divai</w:t>
      </w:r>
      <w:r>
        <w:rPr>
          <w:lang w:val="sw_KE" w:bidi="sw_KE"/>
        </w:rPr>
        <w:t xml:space="preserve"> ni kinywaji cha pombe kilichotengenezwa kutoka kwa zabibu zilizochachushwa. Katika Agano la Kale, divai ni ishara ya kifo, lakini divai mpya ni ishara ya furaha na ya mambo yote kuwa vizuri. Zabibu huota kwenye mzabibu, kwa hivyo unapaswa kutumia neno la mzabibu linalomaanisha kuwa matunda huota juu yake.</w:t>
      </w:r>
    </w:p>
    <w:p>
      <w:pPr/>
      <w:r>
        <w:rPr>
          <w:lang w:val="sw_KE" w:bidi="sw_KE"/>
        </w:rPr>
      </w:r>
      <w:r>
        <w:rPr>
          <w:b/>
          <w:lang w:val="sw_KE" w:bidi="sw_KE"/>
        </w:rPr>
        <w:t>Ufalme wa Baba yangu</w:t>
      </w:r>
      <w:r>
        <w:rPr>
          <w:lang w:val="sw_KE" w:bidi="sw_KE"/>
        </w:rPr>
        <w:t xml:space="preserve"> ni njia nyingine ya kusema ufalme wa Mungu. Neno </w:t>
      </w:r>
      <w:r>
        <w:rPr>
          <w:b/>
          <w:lang w:val="sw_KE" w:bidi="sw_KE"/>
        </w:rPr>
        <w:t>Ufalme wa Mungu</w:t>
      </w:r>
      <w:r>
        <w:rPr>
          <w:lang w:val="sw_KE" w:bidi="sw_KE"/>
        </w:rPr>
        <w:t xml:space="preserve"> linapatikana katika Faharasa Kuu.</w:t>
      </w:r>
    </w:p>
    <w:p>
      <w:pPr/>
      <w:r>
        <w:rPr>
          <w:lang w:val="sw_KE" w:bidi="sw_KE"/>
        </w:rPr>
      </w:r>
      <w:r>
        <w:rPr>
          <w:lang w:val="sw_KE" w:bidi="sw_KE"/>
        </w:rPr>
        <w:t xml:space="preserve">Walipokwisha kuimba </w:t>
      </w:r>
      <w:r>
        <w:rPr>
          <w:b/>
          <w:lang w:val="sw_KE" w:bidi="sw_KE"/>
        </w:rPr>
        <w:t>wimbo</w:t>
      </w:r>
      <w:r>
        <w:rPr>
          <w:lang w:val="sw_KE" w:bidi="sw_KE"/>
        </w:rPr>
        <w:t xml:space="preserve"> walikwenda kwenye </w:t>
      </w:r>
      <w:r>
        <w:rPr>
          <w:b/>
          <w:lang w:val="sw_KE" w:bidi="sw_KE"/>
        </w:rPr>
        <w:t>Mlima wa Mizeituni</w:t>
      </w:r>
      <w:r>
        <w:rPr>
          <w:lang w:val="sw_KE" w:bidi="sw_KE"/>
        </w:rPr>
        <w:t xml:space="preserve">. </w:t>
      </w:r>
      <w:r>
        <w:rPr>
          <w:b/>
          <w:lang w:val="sw_KE" w:bidi="sw_KE"/>
        </w:rPr>
        <w:t>Wimbo</w:t>
      </w:r>
      <w:r>
        <w:rPr>
          <w:lang w:val="sw_KE" w:bidi="sw_KE"/>
        </w:rPr>
        <w:t xml:space="preserve"> ni wimbo wa sifa kwa Mungu, pengine kutoka Zaburi 118. Zaburi hii inamshukuru Mungu kwa upendo wake wa uaminifu unaodumu milele. </w:t>
      </w:r>
      <w:r>
        <w:rPr>
          <w:b/>
          <w:lang w:val="sw_KE" w:bidi="sw_KE"/>
        </w:rPr>
        <w:t>Mlima wa Mizeituni</w:t>
      </w:r>
      <w:r>
        <w:rPr>
          <w:lang w:val="sw_KE" w:bidi="sw_KE"/>
        </w:rPr>
        <w:t xml:space="preserve"> uko mashariki ya mji wa Yerusalemu.</w:t>
      </w:r>
    </w:p>
    <w:p>
      <w:pPr/>
      <w:r>
        <w:rPr>
          <w:lang w:val="sw_KE" w:bidi="sw_KE"/>
        </w:rPr>
      </w:r>
      <w:r>
        <w:rPr>
          <w:lang w:val="sw_KE" w:bidi="sw_KE"/>
        </w:rPr>
        <w:t xml:space="preserve">Kisha Yesu aliwaambia kwamba usiku wa leo wote </w:t>
      </w:r>
      <w:r>
        <w:rPr>
          <w:b/>
          <w:lang w:val="sw_KE" w:bidi="sw_KE"/>
        </w:rPr>
        <w:t>wangemuacha</w:t>
      </w:r>
      <w:r>
        <w:rPr>
          <w:lang w:val="sw_KE" w:bidi="sw_KE"/>
        </w:rPr>
        <w:t>.</w:t>
      </w:r>
    </w:p>
    <w:p>
      <w:pPr/>
      <w:r>
        <w:rPr>
          <w:lang w:val="sw_KE" w:bidi="sw_KE"/>
        </w:rPr>
      </w:r>
      <w:r>
        <w:rPr>
          <w:b/>
          <w:lang w:val="sw_KE" w:bidi="sw_KE"/>
        </w:rPr>
        <w:t>Kumuacha</w:t>
      </w:r>
      <w:r>
        <w:rPr>
          <w:lang w:val="sw_KE" w:bidi="sw_KE"/>
        </w:rPr>
        <w:t xml:space="preserve"> kunamaanisha kwamba wanafunzi watakimbia, watakimbia ili wasihusishwe na Yesu.</w:t>
      </w:r>
    </w:p>
    <w:p>
      <w:pPr/>
      <w:r>
        <w:rPr>
          <w:lang w:val="sw_KE" w:bidi="sw_KE"/>
        </w:rPr>
      </w:r>
      <w:r>
        <w:rPr>
          <w:lang w:val="sw_KE" w:bidi="sw_KE"/>
        </w:rPr>
        <w:t xml:space="preserve">"Baada ya Yesu </w:t>
      </w:r>
      <w:r>
        <w:rPr>
          <w:b/>
          <w:lang w:val="sw_KE" w:bidi="sw_KE"/>
        </w:rPr>
        <w:t>kufufuliwa</w:t>
      </w:r>
      <w:r>
        <w:rPr>
          <w:lang w:val="sw_KE" w:bidi="sw_KE"/>
        </w:rPr>
        <w:t>" ina maana baada ya Yesu kupewa maisha tena. Yesu atafufuka kikamilifu. Yesu hatarudi kama mzimu au maono.</w:t>
      </w:r>
    </w:p>
    <w:p>
      <w:pPr/>
      <w:r>
        <w:rPr>
          <w:lang w:val="sw_KE" w:bidi="sw_KE"/>
        </w:rPr>
      </w:r>
      <w:r>
        <w:rPr>
          <w:b/>
          <w:lang w:val="sw_KE" w:bidi="sw_KE"/>
        </w:rPr>
        <w:t>Kwa kweli ninawaambia</w:t>
      </w:r>
      <w:r>
        <w:rPr>
          <w:lang w:val="sw_KE" w:bidi="sw_KE"/>
        </w:rPr>
        <w:t xml:space="preserve"> ni njia ya kusema "sikiliza" au "zingatia sana." Mathayo anaonyesha kwamba Yesu yuko karibu kusema jambo muhimu na kwamba wanafunzi wanapaswa kulizingatia kwa makini.</w:t>
      </w:r>
    </w:p>
    <w:p>
      <w:pPr/>
      <w:r>
        <w:rPr>
          <w:lang w:val="sw_KE" w:bidi="sw_KE"/>
        </w:rPr>
      </w:r>
      <w:r>
        <w:rPr>
          <w:lang w:val="sw_KE" w:bidi="sw_KE"/>
        </w:rPr>
        <w:t>Yesu anamwambia Petro kwamba Petro "</w:t>
      </w:r>
      <w:r>
        <w:rPr>
          <w:b/>
          <w:lang w:val="sw_KE" w:bidi="sw_KE"/>
        </w:rPr>
        <w:t>atanikana</w:t>
      </w:r>
      <w:r>
        <w:rPr>
          <w:lang w:val="sw_KE" w:bidi="sw_KE"/>
        </w:rPr>
        <w:t xml:space="preserve"> mara tatu." Kukataa ina maana kusema humjui mtu au kitu, hata ingawa unamjua au unakijua kile kinachozungumziwa. Petro atasema mara tatu kwamba hamjui Yesu. Tafsiri neno kana kwa njia sawa na ulivyofanya katika simulizi za awali.</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26:36–46</w:t>
      </w:r>
      <w:r>
        <w:rPr>
          <w:lang w:val="sw_KE" w:bidi="sw_KE"/>
        </w:rPr>
      </w:r>
    </w:p>
    <w:p>
      <w:pPr>
        <w:pStyle w:val="Heading3"/>
      </w:pPr>
      <w:r>
        <w:rPr>
          <w:lang w:val="sw_KE" w:bidi="sw_KE"/>
        </w:rPr>
        <w:t>Sikiliza na Moyo</w:t>
      </w:r>
    </w:p>
    <w:p>
      <w:pPr/>
      <w:r>
        <w:rPr>
          <w:lang w:val="sw_KE" w:bidi="sw_KE"/>
        </w:rPr>
      </w:r>
      <w:r>
        <w:rPr>
          <w:lang w:val="sw_KE" w:bidi="sw_KE"/>
        </w:rPr>
        <w:t>Sikiliza Mathayo 26:36–46 na utie moyoni mwako maneno hayo. .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Ni jioni. Yesu na wanafunzi wake wameondoka tu katika mji wa Yerusalemu ambapo walikuwa wakishiriki chakula cha Pasaka pamoja. Wote wanatembea kwa takriban dakika 15 kutoka mjini hadi Mlima wa Mizeituni, kwenye mteremko wa magharibi mkabala na mji. Walitembea hadi mahali panapoitwa Gethsemane, ambayo katika Kiebrania ina maana ya "kamulio la mafuta." Ni shamba la zeituni, mahali ambapo watu wanapanda, wanakuza, na wanavuna zeituni. Inaonekana watu walikamua zeituni hapo ili kutengeneza mafuta ya zeituni.</w:t>
      </w:r>
    </w:p>
    <w:p>
      <w:pPr/>
      <w:r>
        <w:rPr>
          <w:lang w:val="sw_KE" w:bidi="sw_KE"/>
        </w:rPr>
      </w:r>
      <w:r>
        <w:rPr>
          <w:lang w:val="sw_KE" w:bidi="sw_KE"/>
        </w:rPr>
        <w:t>Sitisha kwa muda na uonyeshe timu zako za tafsiri picha ya Bustani ya Gethsemane. Onyesha picha ya miti ya zeituni.</w:t>
      </w:r>
    </w:p>
    <w:p>
      <w:pPr/>
      <w:r>
        <w:rPr>
          <w:lang w:val="sw_KE" w:bidi="sw_KE"/>
        </w:rPr>
      </w:r>
      <w:r>
        <w:rPr>
          <w:lang w:val="sw_KE" w:bidi="sw_KE"/>
        </w:rPr>
        <w:t>Yesu anawaambia wanafunzi wake, "kaeni hapa wakati nikienda kule kuomba." Yesu anamchukua Petro na wana wawili wa Zebedayo, Yakobo na Yohana, pamoja naye. Inavutia kutambua kwamba wanafunzi hawa 3 walikuwa wale ambao walimwona Yesu katika utukufu wake wa kimungu mlimani.</w:t>
      </w:r>
    </w:p>
    <w:p>
      <w:pPr/>
      <w:r>
        <w:rPr>
          <w:lang w:val="sw_KE" w:bidi="sw_KE"/>
        </w:rPr>
      </w:r>
      <w:r>
        <w:rPr>
          <w:lang w:val="sw_KE" w:bidi="sw_KE"/>
        </w:rPr>
        <w:t>Yesu alianza kufadhaika sana moyoni. Alikuwa na huzuni, mwenye taabu, na mwenye dhiki. Alisema, "Roho yangu imelemewa na huzuni hadi kufikia kifo." Yesu anasema nafsi yake yote, au roho yake, imezidiwa na huzuni. Anahisi hata kama uzito mkubwa unamlemea, kiasi cha kufa.</w:t>
      </w:r>
    </w:p>
    <w:p>
      <w:pPr/>
      <w:r>
        <w:rPr>
          <w:lang w:val="sw_KE" w:bidi="sw_KE"/>
        </w:rPr>
      </w:r>
      <w:r>
        <w:rPr>
          <w:lang w:val="sw_KE" w:bidi="sw_KE"/>
        </w:rPr>
        <w:t>Yesu na wale wanafunzi watatu wako karibu kiasi cha kutosha na wanafunzi wengine hivi kwamba kila mtu anaweza kusikia kile anachoomba Yesu. Yesu amezoea kuomba peke yake na baba yake. Inashangaza kwamba Yesu anawaomba wanafunzi wake wawe pamoja naye wakati huu. Inaonekana kwamba Yesu anatamani msaada wa marafiki wake kwa wakati huu. Mpaka sasa Yesu amekuwa mtulivu katika hali ngumu. Hapa, anaonyesha dhiki yake na uchungu wake. Hisia za Yesu zinaonyeshwa waziwazi na mwili wake wote unaitikia kile anachohisi ndani. Yesu anajua yote yaliyo karibu kutokea. Anaogopa maumivu na mateso ambayo amekuwa akijiandaa kwayo. Tunaona athari halisi kabisa ambayo jambo hili linayo kwa Yesu. Tunamwona Yesu akiwa mwanadamu sana wakati huu.</w:t>
      </w:r>
    </w:p>
    <w:p>
      <w:pPr/>
      <w:r>
        <w:rPr>
          <w:lang w:val="sw_KE" w:bidi="sw_KE"/>
        </w:rPr>
      </w:r>
      <w:r>
        <w:rPr>
          <w:lang w:val="sw_KE" w:bidi="sw_KE"/>
        </w:rPr>
        <w:t>Tulia kwa muda na ujadili wakati ambapo uliwahi kuzidiwa sana na hisia fulani kiasi kwamba ukashindwa kujizuia kuitikia kimwili. Mmenyuko wa kimwili unaweza kuwa kulia, kutoweza kusimama, kuanguka chini, kujihisi mgonjwa, au hata kulia machozi ya furaha kama ni wakati wa furaha. Tua na mjadili hofu na uchungu wa maumivu ya Yesu kwa maneno makali iwezekanavyo.</w:t>
      </w:r>
    </w:p>
    <w:p>
      <w:pPr/>
      <w:r>
        <w:rPr>
          <w:lang w:val="sw_KE" w:bidi="sw_KE"/>
        </w:rPr>
      </w:r>
      <w:r>
        <w:rPr>
          <w:lang w:val="sw_KE" w:bidi="sw_KE"/>
        </w:rPr>
        <w:t>Yesu kisha anawaomba wanafunzi kuendelea kutazama na kuwa macho kiroho. Wanahitaji kupinga majaribu ambayo yatakuja. Inavutia kwamba watu wa Kiyahudi mara nyingi walikuwa wakikaa macho mpaka usiku sana usiku wa Pasaka wakizungumza kuhusu jinsi Mungu alivyokuwa amewaokoa katika historia yao. Kwa hivyo, haingekuwa jambo lisilo la kawaida kwa wanafunzi kuwa macho mpaka usiku sana siku hii. Yesu alienda mbele kidogo zaidi ya wanafunzi wote, akaanguka kifudifudi chini. Yesu hakuanguka kwa bahati mbaya. Yesu kuanguka chini ni tendo la makusudi. Inaweza kuwa kwa sababu amezidiwa sana kiasi kwamba hawezi kusimama. Mkao wa kawaida wa sala ulikuwa kusimama na mikono iliyoinuliwa. Utamaduni wa Kiyahudi wa kuomba kwa uso hadi chini unamaanisha kuwa mtu anaomba jibu kwa unyenyekevu.</w:t>
      </w:r>
    </w:p>
    <w:p>
      <w:pPr/>
      <w:r>
        <w:rPr>
          <w:lang w:val="sw_KE" w:bidi="sw_KE"/>
        </w:rPr>
      </w:r>
      <w:r>
        <w:rPr>
          <w:lang w:val="sw_KE" w:bidi="sw_KE"/>
        </w:rPr>
        <w:t>Yesu aliomba "Baba yangu..." Yesu anaonyesha kwamba uhusiano wake na Mungu ni uhusiano kati ya baba na mwana. Ukaribu huu wa uhusiano unakaribia kupimwa na kuthibitishwa tena. Yesu anaendelea kuomba kwamba kama inawezekana, "na kikombe hiki kiondolewe kwangu." Katika utamaduni wa Kiyahudi "kikombe" mara nyingi kinatumiwa kama ishara ya adhabu, kisasi, na hukumu. Hapa Yesu anatumia ishara hiyo lakini kama kitu cha mateso. Yesu anajua kwamba anakaribia kukabiliana na hukumu ya Mungu, adhabu, na kutengana na baba yake. Yesu anamwomba Baba yake ikiwa kuna njia yoyote ambayo anaweza kuepuka mateso na kifo ambavyo anakaribia kupitia. Yesu anaendelea, akionyesha anataka kuwa mtiifu lakini akisema, "Hata hivyo si kama nitakavyo, bali kama utakavyo." Yesu anaonyesha mgogoro wake wa ndani. Yesu hataki kupitia mateso ya kimwili na kiroho. Hata hivyo, Yesu anajua kwamba mpango wa baba yake ni ushindi wa mwisho. Yesu anataka kujisalimisha kwa kusudi la Mungu.</w:t>
      </w:r>
    </w:p>
    <w:p>
      <w:pPr/>
      <w:r>
        <w:rPr>
          <w:lang w:val="sw_KE" w:bidi="sw_KE"/>
        </w:rPr>
      </w:r>
      <w:r>
        <w:rPr>
          <w:lang w:val="sw_KE" w:bidi="sw_KE"/>
        </w:rPr>
        <w:t>Kisha Yesu alirudi kwa Petro, Yakobo, na Yohana, na kuwapata wakilala! Kuna tofauti inayotolewa kati ya uchungu mwingi wa Yesu na sala, na wanafunzi ambao wote walikuwa wamelala. Yesu anamwambia Petro, ambaye alikuwa ametangaza hivi punde kwamba angekufa kwa ajili ya Yesu, "Je, hamkuweza kukesha nami hata saa moja?" Kwa kuuliza swali hili, Yesu anaonyesha masikitiko yake kwa kuwakuta wote wamelala. Yesu hakuwa akitarajia jibu. Yesu pia anamwonyesha Petro kwamba Petro anafikiri atakufa kwa ajili ya Yesu, lakini hakuweza kukaa macho hata kwa saa moja. Kuna tofauti kati ya kile anachosema Petro na kile anachofanya kwa kweli.</w:t>
      </w:r>
    </w:p>
    <w:p>
      <w:pPr/>
      <w:r>
        <w:rPr>
          <w:lang w:val="sw_KE" w:bidi="sw_KE"/>
        </w:rPr>
      </w:r>
      <w:r>
        <w:rPr>
          <w:lang w:val="sw_KE" w:bidi="sw_KE"/>
        </w:rPr>
        <w:t>Yesu anaendelea, "Kesheni na muombe, ili msije mkaingia majaribuni. Kwa maana roho iko tayari, lakini mwili ni dhaifu. Yesu anawaambia wanafunzi wake kuendelea kuangalia kile kinachotokea karibu nao, lakini pia kuangalia kile kinachotokea kiroho. Mara ya kwanza Yesu aliwaambia wawe macho, wakati huu anawaambia waombe, si kwa ajili yake, bali kwa ajili yao wenyewe. Yesu anawakumbusha kwamba wanaweza kuwa na nia nzuri, lakini ikiwa hawako makini, wataacha nia njema na kuishia kuanguka katika majaribu. Wanadamu ni dhaifu, hata hivyo kwa sala, roho ya Mungu inaweza kuwasaidia kusimama dhidi ya uovu. Yesu alikuwa tayari amewafundisha wanafunzi kuomba "usituongoze katika majaribu, lakini utuokoe kutoka kwa yule mwovu."</w:t>
      </w:r>
    </w:p>
    <w:p>
      <w:pPr/>
      <w:r>
        <w:rPr>
          <w:lang w:val="sw_KE" w:bidi="sw_KE"/>
        </w:rPr>
      </w:r>
      <w:r>
        <w:rPr>
          <w:lang w:val="sw_KE" w:bidi="sw_KE"/>
        </w:rPr>
        <w:t>Sitisha kwa muda na mjadili na timu ya tafsiri: Ongea kuhusu wakati ambao ulikuwa na nia nzuri ya kufanya kitu, lakini kwa kweli hukuweza kufikia mpango wako.</w:t>
      </w:r>
    </w:p>
    <w:p>
      <w:pPr/>
      <w:r>
        <w:rPr>
          <w:lang w:val="sw_KE" w:bidi="sw_KE"/>
        </w:rPr>
      </w:r>
      <w:r>
        <w:rPr>
          <w:lang w:val="sw_KE" w:bidi="sw_KE"/>
        </w:rPr>
        <w:t>Yesu kisha anaenda mita chache mbali na kuomba sala ileile tena. Yesu anajua jibu la kile anachomuuliza Baba yake. Yesu anahitimisha, "Mapenzi yako yatendeke." "Mapenzi yako yatendeke" pia ni sehemu ya sala ambayo Yesu aliwafundisha wanafunzi wake alipokuwa akiwafundisha jinsi ya kusali. Yesu anaonyesha wanafunzi wake jinsi wanavyopaswa kujisalimisha kwa kile Mungu anachoomba kutoka kwao, hata kama inawagharimu sana.</w:t>
      </w:r>
    </w:p>
    <w:p>
      <w:pPr/>
      <w:r>
        <w:rPr>
          <w:lang w:val="sw_KE" w:bidi="sw_KE"/>
        </w:rPr>
      </w:r>
      <w:r>
        <w:rPr>
          <w:lang w:val="sw_KE" w:bidi="sw_KE"/>
        </w:rPr>
        <w:t>Yesu anarudi kwa wanafunzi tena, na kuwapata wamelala—tena—kwa sababu macho yao yalikuwa mazito! Hii ina maana kwamba hawakuweza kuzuia macho yao yasifunge, kwa hiyo hawakuweza kuendelea kuwa macho. Huenda waliona kuwa vigumu kukaa macho kwa sababu ulikuwa usiku wa manane, au kwa sababu walikuwa wamechoshwa na hali zenye kufadhaisha ambazo zilikuwa zimetokea tangu mwanzo wa mlo wa Pasaka mapema jioni hiyo.</w:t>
      </w:r>
    </w:p>
    <w:p>
      <w:pPr/>
      <w:r>
        <w:rPr>
          <w:lang w:val="sw_KE" w:bidi="sw_KE"/>
        </w:rPr>
      </w:r>
      <w:r>
        <w:rPr>
          <w:lang w:val="sw_KE" w:bidi="sw_KE"/>
        </w:rPr>
        <w:t>Yesu aliwaacha tena ili kwenda kuomba. Wakati huu Yesu hakuwaomba wanafunzi kukaa macho na kuomba. Hili ni la kushangaza. Pengine Yesu ametambua kwamba itakuwa yeye mwenyewe tu na baba yake ambao watapitia matukio ambayo yako karibu kutokea.</w:t>
      </w:r>
    </w:p>
    <w:p>
      <w:pPr/>
      <w:r>
        <w:rPr>
          <w:lang w:val="sw_KE" w:bidi="sw_KE"/>
        </w:rPr>
      </w:r>
      <w:r>
        <w:rPr>
          <w:lang w:val="sw_KE" w:bidi="sw_KE"/>
        </w:rPr>
        <w:t xml:space="preserve">Yesu anarudi na kuwakuta wanafunzi wake wakiwa wamelala usingizi—tena! Yesu anasema, "Endeleeni kulala. Pumzikeni." Inaonekana kwamba Yesu anawaambia wapumzike sasa. Hatujui hasa kile Yesu anasema hapa. Kwa ujumla inaaminika kwamba Yesu anasema kinyume cha kile kinachomaanishwa </w:t>
      </w:r>
      <w:r>
        <w:rPr>
          <w:b/>
          <w:lang w:val="sw_KE" w:bidi="sw_KE"/>
        </w:rPr>
        <w:t>au</w:t>
      </w:r>
      <w:r>
        <w:rPr>
          <w:lang w:val="sw_KE" w:bidi="sw_KE"/>
        </w:rPr>
        <w:t xml:space="preserve"> anatumia usemi ambao una maana kinyume cha kile kinachosemwa. Yesu anasema kwamba wanapaswa kuwa wakifanya kinyume halisi cha kile wanachofanya. Anawaambia, "Endeleeni kulala. Pumzikeni," wakati wanapaswa kuwa macho na kuomba kwa ajili yao wenyewe. Kwa kweli, wanafunzi walipaswa kuwa wakifanya hivyo wakati wote walipokuwa katika bustani ya Gethsemane.</w:t>
      </w:r>
    </w:p>
    <w:p>
      <w:pPr/>
      <w:r>
        <w:rPr>
          <w:lang w:val="sw_KE" w:bidi="sw_KE"/>
        </w:rPr>
      </w:r>
      <w:r>
        <w:rPr>
          <w:lang w:val="sw_KE" w:bidi="sw_KE"/>
        </w:rPr>
        <w:t>Yesu anaendelea, akisema, "Mwana wa Mtu anasalitiwa mikononi mwa wenye dhambi." Inuka, hebu tuende. Tazama, msaliti wangu yuko hapa!" Yesu anajiita Mwana wa Mtu, cheo ambacho kinaunganisha asili yake ya binadamu na asili ya kimungu. Mwana wa Mtu ni mtu ambaye Mungu anampa mamlaka na nguvu zote. Kichwa hiki awali kimetumiwa katika maandishi ya Kiyahudi, haswa na nabii Danieli. Yesu anasema kwamba wenye dhambi ambao hawamjui Yesu watamkamata na kumhukumu kifo, hata ingawa Mungu amempa Yesu mamlaka yote na nguvu.</w:t>
      </w:r>
    </w:p>
    <w:p>
      <w:pPr/>
      <w:r>
        <w:rPr>
          <w:lang w:val="sw_KE" w:bidi="sw_KE"/>
        </w:rPr>
      </w:r>
      <w:r>
        <w:rPr>
          <w:lang w:val="sw_KE" w:bidi="sw_KE"/>
        </w:rPr>
        <w:t>Yesu kisha anawaambia waamke, ni wakati wa kwenda, kwa sababu Yuda amekuja na maafisa ili kumkamata Yesu.</w:t>
      </w:r>
    </w:p>
    <w:p>
      <w:pPr/>
      <w:r>
        <w:rPr>
          <w:lang w:val="sw_KE" w:bidi="sw_KE"/>
        </w:rPr>
      </w:r>
      <w:r>
        <w:rPr>
          <w:lang w:val="sw_KE" w:bidi="sw_KE"/>
        </w:rPr>
        <w:t>Tamko la Yesu ni la kutisha kwa sababu linamaanisha kwamba kusalitiwa kwake ni kwa mwisho. Yote hayo ambayo Yesu na manabii katika Agano la Kale la Kiyahudi waliyatabiri sasa yanaenda kutokea. Ni wakati muhimu katika historia, mwanzo wa mfululizo wa matukio ambayo yatasababisha kusulubiwa kwa Yesu.</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7.</w:t>
      </w:r>
    </w:p>
    <w:p>
      <w:pPr/>
      <w:r>
        <w:rPr>
          <w:lang w:val="sw_KE" w:bidi="sw_KE"/>
        </w:rPr>
      </w:r>
      <w:r>
        <w:rPr>
          <w:b/>
          <w:lang w:val="sw_KE" w:bidi="sw_KE"/>
        </w:rPr>
        <w:t>Tukio la kwanza:</w:t>
      </w:r>
      <w:r>
        <w:rPr>
          <w:lang w:val="sw_KE" w:bidi="sw_KE"/>
        </w:rPr>
        <w:t xml:space="preserve"> Ni jioni. Yesu na wanafunzi wake 11 (Yuda alikuwa tayari amejitenga na kikundi wakati wa chakula cha Pasaka) wameondoka Yerusalemu na kutembea hadi Mlima wa Mizeituni. Wanawasili katika shamba la zeituni ambalo linaitwa Gethsemane.</w:t>
      </w:r>
    </w:p>
    <w:p>
      <w:pPr/>
      <w:r>
        <w:rPr>
          <w:lang w:val="sw_KE" w:bidi="sw_KE"/>
        </w:rPr>
      </w:r>
      <w:r>
        <w:rPr>
          <w:b/>
          <w:lang w:val="sw_KE" w:bidi="sw_KE"/>
        </w:rPr>
        <w:t>Tukio la pili:</w:t>
      </w:r>
      <w:r>
        <w:rPr>
          <w:lang w:val="sw_KE" w:bidi="sw_KE"/>
        </w:rPr>
        <w:t xml:space="preserve"> Yesu anamchukua Petro na wana wawili wa Zebedayo, Yakobo na Yohana, zaidi kidogo kutoka kwa wanafunzi wengine. Yesu anakuwa na huzuni sana. Anawaambia wabaki na kukaa macho. Yesu alikwenda mbele kidogo, akaanguka ardhini na kuomba.</w:t>
      </w:r>
    </w:p>
    <w:p>
      <w:pPr/>
      <w:r>
        <w:rPr>
          <w:lang w:val="sw_KE" w:bidi="sw_KE"/>
        </w:rPr>
      </w:r>
      <w:r>
        <w:rPr>
          <w:b/>
          <w:lang w:val="sw_KE" w:bidi="sw_KE"/>
        </w:rPr>
        <w:t>Tukio la tatu:</w:t>
      </w:r>
      <w:r>
        <w:rPr>
          <w:lang w:val="sw_KE" w:bidi="sw_KE"/>
        </w:rPr>
        <w:t xml:space="preserve"> Yesu anarudi na kuwakuta wanafunzi wakiwa wamelala. Yesu anamuuliza Petro, "Je, hukuweza kukesha pamoja nami hata kwa saa moja?" Yesu anawaambia, "Angalieni na ombeni kwamba msianguke katika majaribu." Anawakumbusha kwamba katika roho zao wanataka kufanya yaliyo sawa, lakini si rahisi kila wakati.</w:t>
      </w:r>
    </w:p>
    <w:p>
      <w:pPr/>
      <w:r>
        <w:rPr>
          <w:lang w:val="sw_KE" w:bidi="sw_KE"/>
        </w:rPr>
      </w:r>
      <w:r>
        <w:rPr>
          <w:b/>
          <w:lang w:val="sw_KE" w:bidi="sw_KE"/>
        </w:rPr>
        <w:t>Tukio la nne:</w:t>
      </w:r>
      <w:r>
        <w:rPr>
          <w:lang w:val="sw_KE" w:bidi="sw_KE"/>
        </w:rPr>
        <w:t xml:space="preserve"> Yesu anawaacha Petro, Yakobo, na Yohana kwa mara ya pili. Yesu anaomba kwa baba yake, akiuliza kama inawezekana kikombe hicho kiondolewe kwake. Yesu anahitimisha, "Hata hivyo si kama nitakavyo, bali kama utakavyo."</w:t>
      </w:r>
    </w:p>
    <w:p>
      <w:pPr/>
      <w:r>
        <w:rPr>
          <w:lang w:val="sw_KE" w:bidi="sw_KE"/>
        </w:rPr>
      </w:r>
      <w:r>
        <w:rPr>
          <w:b/>
          <w:lang w:val="sw_KE" w:bidi="sw_KE"/>
        </w:rPr>
        <w:t>Tukio la tano:</w:t>
      </w:r>
      <w:r>
        <w:rPr>
          <w:lang w:val="sw_KE" w:bidi="sw_KE"/>
        </w:rPr>
        <w:t xml:space="preserve"> Yesu alirudi kwa wanafunzi watatu. Aliwakuta wamelala tena, kwa sababu hawakuweza kufumbua macho yao.</w:t>
      </w:r>
    </w:p>
    <w:p>
      <w:pPr/>
      <w:r>
        <w:rPr>
          <w:lang w:val="sw_KE" w:bidi="sw_KE"/>
        </w:rPr>
      </w:r>
      <w:r>
        <w:rPr>
          <w:b/>
          <w:lang w:val="sw_KE" w:bidi="sw_KE"/>
        </w:rPr>
        <w:t>Tukio la sita:</w:t>
      </w:r>
      <w:r>
        <w:rPr>
          <w:lang w:val="sw_KE" w:bidi="sw_KE"/>
        </w:rPr>
        <w:t xml:space="preserve"> Yesu anawaacha wanafunzi tena ili kuomba kwa mara ya tatu. Anasema kitu kilekile tena.</w:t>
      </w:r>
    </w:p>
    <w:p>
      <w:pPr/>
      <w:r>
        <w:rPr>
          <w:lang w:val="sw_KE" w:bidi="sw_KE"/>
        </w:rPr>
      </w:r>
      <w:r>
        <w:rPr>
          <w:b/>
          <w:lang w:val="sw_KE" w:bidi="sw_KE"/>
        </w:rPr>
        <w:t>Tukio la saba:</w:t>
      </w:r>
      <w:r>
        <w:rPr>
          <w:lang w:val="sw_KE" w:bidi="sw_KE"/>
        </w:rPr>
        <w:t xml:space="preserve"> Yesu alirudi kwa wanafunzi wake na kuwapata wamelala tena! Anasema, "Je, bado mnalala na kupumzika?" Yesu anawaambia ni wakati wao kuamka kwani anakaribia kukabidhiwa mikononi mwa wenye dhambi. Yesu anawaambia mtu ambaye anaenda kumsaliti anakaribia kuwasili.</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Petro</w:t>
      </w:r>
    </w:p>
    <w:p>
      <w:pPr>
        <w:pStyle w:val="ListBullet"/>
        <w:spacing w:line="240" w:lineRule="auto"/>
        <w:ind w:left="720"/>
      </w:pPr>
      <w:r>
        <w:rPr>
          <w:lang w:val="sw_KE" w:bidi="sw_KE"/>
        </w:rPr>
      </w:r>
      <w:r>
        <w:rPr>
          <w:lang w:val="sw_KE" w:bidi="sw_KE"/>
        </w:rPr>
        <w:t>Yakobo, Mwana wa Zebedayo</w:t>
      </w:r>
    </w:p>
    <w:p>
      <w:pPr>
        <w:pStyle w:val="ListBullet"/>
        <w:spacing w:line="240" w:lineRule="auto"/>
        <w:ind w:left="720"/>
      </w:pPr>
      <w:r>
        <w:rPr>
          <w:lang w:val="sw_KE" w:bidi="sw_KE"/>
        </w:rPr>
      </w:r>
      <w:r>
        <w:rPr>
          <w:lang w:val="sw_KE" w:bidi="sw_KE"/>
        </w:rPr>
        <w:t>Yohana, Mwana wa Zebedayo</w:t>
      </w:r>
    </w:p>
    <w:p>
      <w:pPr>
        <w:pStyle w:val="ListBullet"/>
        <w:spacing w:line="240" w:lineRule="auto"/>
        <w:ind w:left="720"/>
      </w:pPr>
      <w:r>
        <w:rPr>
          <w:lang w:val="sw_KE" w:bidi="sw_KE"/>
        </w:rPr>
      </w:r>
      <w:r>
        <w:rPr>
          <w:lang w:val="sw_KE" w:bidi="sw_KE"/>
        </w:rPr>
        <w:t>Wanafunzi wengine</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Kitendo kinafanyika baada ya Yesu na wanafunzi kushiriki chakula cha Pasaka katika Yerusalemu. Mmoja wa wanafunzi, Yuda, hayuko tena na kikundi, kwa kuwa aliondoka wakati wa chakula. Yesu ametoka tu kumwambia Petro kwamba Petro angekataa kumjua Yesu kabla ya asubuhi. Petro na wanafunzi wengine wamesema kwamba wangekuwa tayari kufa kwa ajili ya Yesu. Wanafunzi walikuwa wakishangaa kile ambacho kingetokea, na kwa nini Yesu alikuwa amesema baadhi ya mambo ambayo alikuwa amesema.</w:t>
      </w:r>
    </w:p>
    <w:p>
      <w:pPr/>
      <w:r>
        <w:rPr>
          <w:lang w:val="sw_KE" w:bidi="sw_KE"/>
        </w:rPr>
      </w:r>
      <w:r>
        <w:rPr>
          <w:lang w:val="sw_KE" w:bidi="sw_KE"/>
        </w:rPr>
        <w:t>Wanafunzi wanatembea kutoka mjini, chini kupitia bonde na kupanda Mlima wa Mizeituni hadi kwenye shamba la mizeituni linaloitwa Gethsemane. Safari hiyo ya kutembea ni takriban dakika 15 hadi 20. Ni muhimu kutambua kwamba ni wakati wa usiku, kwa hiyo ni giza. Hakungekuwa na mwanga mwingi wa asili. Kulikuwa na watu wengi katika Yerusalemu ili kusherehekea Pasaka, kwa hiyo inawezekana kwamba kulikuwa na makundi mengine ya watu kwenye Mlima wa Mizeituni jioni hiyo. Simulizi haituambii kama kulikuwa na wengine waliokuwepo au la.</w:t>
      </w:r>
    </w:p>
    <w:p>
      <w:pPr/>
      <w:r>
        <w:rPr>
          <w:lang w:val="sw_KE" w:bidi="sw_KE"/>
        </w:rPr>
      </w:r>
      <w:r>
        <w:rPr>
          <w:lang w:val="sw_KE" w:bidi="sw_KE"/>
        </w:rPr>
        <w:t>Wanapowasili Gethsemane, Yesu anawaambia wanafunzi wake waketi na kusubiri huku yeye akienda mbele kidogo, pengine mita chache tu. Wanafunzi wangekuwa wameketi kati ya miti ya zeituni kwenye ardhi yenye vumbi na mawe. Yesu anamchukua Petro na wana wa Zebedayo (Yakobo na Yohana) pamoja naye. Ni muhimu kutambua umbali kati ya wanafunzi, wanafunzi 3 (Petro, Yakobo, na Yohana), na Yesu. Makundi hayangekuwa mbali na kila mmoja. Wanafunzi bado wangeweza kusikia kile Yesu alikuwa akisema, au kama si kile hasa alichokuwa akisema, wanafunzi wangesikia uchungu katika sauti ya Yesu.</w:t>
      </w:r>
    </w:p>
    <w:p>
      <w:pPr/>
      <w:r>
        <w:rPr>
          <w:lang w:val="sw_KE" w:bidi="sw_KE"/>
        </w:rPr>
      </w:r>
      <w:r>
        <w:rPr>
          <w:lang w:val="sw_KE" w:bidi="sw_KE"/>
        </w:rPr>
        <w:t>Yesu alizidiwa na kufadhaika sana. Ni muhimu kutambua kwamba Yesu hajaonyesha tabia hii hapo awali. Yesu anafichua mateso ya ndani ambayo anapitia kwa wakati huu. Yesu anatangaza kwamba amezidiwa na huzuni na kuwaomba wanafunzi 3 wakeshe pamoja naye. Hii ni mara ya kwanza kwa Yesu kueleza kile anachofikiri na kuhisi kuhusu yote yaliyo karibu kutokea. Yesu anaenda mbele kidogo (mita chache) na kuanguka chini. Yesu anaanguka chini kwa makusudi; haanguki kwa bahati mbaya. Yesu amelala kifudifudi uso wake ukiwa umegusa ardhi. Ingawa Yesu ana mazungumzo ya faragha na Mungu baba yake, atajua kuwa wanafunzi wanaweza kusikia. Sala ni ya faragha na ya umma. Yesu anauliza kama inawezekana kwa kikombe cha mateso kuondolewa. Anasema pia, "Hata hivyo ninataka mapenzi yako yatimizwe, si yangu." Ni muhimu kutambua kwamba Yesu hazungumzi kuhusu kikombe halisi. Yesu anatumia "kikombe" ili kuwakilisha mateso na kujitenga na baba yake ambavyo anakaribia kuvipokea. Yesu anasema kwa heshima kwamba hawezi kuepuka mateso ambayo anakaribia kuvumilia na anachagua kutekeleza mpango wa Mungu.</w:t>
      </w:r>
    </w:p>
    <w:p>
      <w:pPr/>
      <w:r>
        <w:rPr>
          <w:lang w:val="sw_KE" w:bidi="sw_KE"/>
        </w:rPr>
      </w:r>
      <w:r>
        <w:rPr>
          <w:lang w:val="sw_KE" w:bidi="sw_KE"/>
        </w:rPr>
        <w:t>Baada ya takriban saa moja, Yesu anarudi kwa Petro, Yakobo, na Yohana na kuwapata wakiwa wamelala. Yesu anazungumza moja kwa moja na Petro, hata ingawa Yakobo na Yohana pia walikuwa hapo. Hii inaweza kuwa kwa sababu mapema jioni Petro alikuwa amesema kwamba hangemkataa kamwe Yesu, hata kama ilibidi afe kwa ajili ya Yesu. Yesu anamwambia Petro, "Je, hukuweza kukesha pamoja nami hata saa moja? Kesheni na kuomba, ili msije mkaingia majaribuni. Kwa maana roho iko tayari, lakini mwili ni dhaifu!" Petro alijua kwamba swali la Yesu halikuwa na jibu. Yesu alikuwa akitoa kauli ambayo ilikuwa na shutuma kwamba Petro hangeweza hata kukaa macho saa moja kwa ajili ya Yesu. Sentensi hiyo ni kemeo la wastani. Yesu anamkumbusha Petro kwamba majaribu yako kila mahali na Petro atahitaji kuwa na nguvu ili kuyapinga.</w:t>
      </w:r>
    </w:p>
    <w:p>
      <w:pPr/>
      <w:r>
        <w:rPr>
          <w:lang w:val="sw_KE" w:bidi="sw_KE"/>
        </w:rPr>
      </w:r>
      <w:r>
        <w:rPr>
          <w:lang w:val="sw_KE" w:bidi="sw_KE"/>
        </w:rPr>
        <w:t>Sitisha hapa na mjadili jinsi ungesema hii katika lugha yako. Je, ungetumia swali hapa, au aina nyingine ya taarifa?</w:t>
      </w:r>
    </w:p>
    <w:p>
      <w:pPr/>
      <w:r>
        <w:rPr>
          <w:lang w:val="sw_KE" w:bidi="sw_KE"/>
        </w:rPr>
      </w:r>
      <w:r>
        <w:rPr>
          <w:lang w:val="sw_KE" w:bidi="sw_KE"/>
        </w:rPr>
        <w:t>Yesu anasogea mbele kidogo tena mbali na Petro, Yakobo, na Yohana ili kuomba kwa mara ya pili. Yesu anaomba kwa baba yake, "Ikiwa haiwezekani kwa kikombe hiki kuondolewa isipokuwa ninywe, mapenzi yako yatimizwe."</w:t>
      </w:r>
    </w:p>
    <w:p>
      <w:pPr/>
      <w:r>
        <w:rPr>
          <w:lang w:val="sw_KE" w:bidi="sw_KE"/>
        </w:rPr>
      </w:r>
      <w:r>
        <w:rPr>
          <w:lang w:val="sw_KE" w:bidi="sw_KE"/>
        </w:rPr>
        <w:t>Baada ya muda, Yesu anarudi kwa Petro, Yakobo, na Yohana na kuwapata wakiwa wamelala tena. Wanafunzi walikuwa wanapata shida kukaa macho, kwa sababu macho yao yalikuwa mazito. Hii ina maana macho yao yaliendelea kufumba na hawakuweza kuzuia hali hiyo kutokea. Inavutia kwamba wanaweza kutaka kukaa macho na kuomba na Yesu, lakini wanaonekana hawawezi kufanya hivyo. Huu ni mfano wa roho kuwa tayari, lakini mwili ni dhaifu. Wanafunzi wanatamani kukaa macho, lakini hawawezi kuyaweka macho yao wazi kwa sababu wamechoka sana.</w:t>
      </w:r>
    </w:p>
    <w:p>
      <w:pPr/>
      <w:r>
        <w:rPr>
          <w:lang w:val="sw_KE" w:bidi="sw_KE"/>
        </w:rPr>
      </w:r>
      <w:r>
        <w:rPr>
          <w:lang w:val="sw_KE" w:bidi="sw_KE"/>
        </w:rPr>
        <w:t>Yesu anasogea mbali kidogo tena na Petro, Yakobo, na Yohana ili kuomba kwa mara ya tatu.</w:t>
      </w:r>
    </w:p>
    <w:p>
      <w:pPr/>
      <w:r>
        <w:rPr>
          <w:lang w:val="sw_KE" w:bidi="sw_KE"/>
        </w:rPr>
      </w:r>
      <w:r>
        <w:rPr>
          <w:lang w:val="sw_KE" w:bidi="sw_KE"/>
        </w:rPr>
        <w:t>Yesu anarudi kwa Petro, Yakobo, na Yohana na kuwapata wakiwa wamelala tena. Wakati huu Yesu anazungumza nao wote 3. Yesu anasema, "Je, bado mnalala na kupumzika?" Maana halisi ya sentensi si wazi. Yesu anaweza kuwa akiwashitaki kwa kuwa bado wamelala, wakati wanapaswa kuwa macho. Bila kujali sauti ya swali, Yesu anasema kwamba hataki waendelee kulala, kama vile hakutaka walale hapo awali.</w:t>
      </w:r>
    </w:p>
    <w:p>
      <w:pPr/>
      <w:r>
        <w:rPr>
          <w:lang w:val="sw_KE" w:bidi="sw_KE"/>
        </w:rPr>
      </w:r>
      <w:r>
        <w:rPr>
          <w:lang w:val="sw_KE" w:bidi="sw_KE"/>
        </w:rPr>
        <w:t>Sitisha hapa na mjadili jinsi ungesema hii katika lugha yako. Je, ungetumia swali hapa, au aina nyingine ya taarifa?</w:t>
      </w:r>
    </w:p>
    <w:p>
      <w:pPr/>
      <w:r>
        <w:rPr>
          <w:lang w:val="sw_KE" w:bidi="sw_KE"/>
        </w:rPr>
      </w:r>
      <w:r>
        <w:rPr>
          <w:lang w:val="sw_KE" w:bidi="sw_KE"/>
        </w:rPr>
        <w:t>Yesu anawaambia wanahitaji kuamka, kwa kuwa msaliti wa Yesu anawasili.</w:t>
      </w:r>
    </w:p>
    <w:p>
      <w:pPr/>
      <w:r>
        <w:rPr>
          <w:lang w:val="sw_KE" w:bidi="sw_KE"/>
        </w:rPr>
      </w:r>
      <w:r>
        <w:rPr>
          <w:lang w:val="sw_KE" w:bidi="sw_KE"/>
        </w:rPr>
        <w:t>Ni muhimu kukumbuka mwendo huu wa kwenda na kurudi kati ya Yesu na wanafunzi wake watatu. Yesu anaenda mara tatu ili kuomba. Yesu anarudi na kuwakuta wanafunzi wake wakiwa wamelala mara tatu.</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7.</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Petro</w:t>
      </w:r>
    </w:p>
    <w:p>
      <w:pPr>
        <w:pStyle w:val="ListBullet"/>
        <w:spacing w:line="240" w:lineRule="auto"/>
        <w:ind w:left="720"/>
      </w:pPr>
      <w:r>
        <w:rPr>
          <w:lang w:val="sw_KE" w:bidi="sw_KE"/>
        </w:rPr>
      </w:r>
      <w:r>
        <w:rPr>
          <w:lang w:val="sw_KE" w:bidi="sw_KE"/>
        </w:rPr>
        <w:t>Yakobo, Mwana wa Zebedayo</w:t>
      </w:r>
    </w:p>
    <w:p>
      <w:pPr>
        <w:pStyle w:val="ListBullet"/>
        <w:spacing w:line="240" w:lineRule="auto"/>
        <w:ind w:left="720"/>
      </w:pPr>
      <w:r>
        <w:rPr>
          <w:lang w:val="sw_KE" w:bidi="sw_KE"/>
        </w:rPr>
      </w:r>
      <w:r>
        <w:rPr>
          <w:lang w:val="sw_KE" w:bidi="sw_KE"/>
        </w:rPr>
        <w:t>Yohana, Mwana wa Zebedayo</w:t>
      </w:r>
    </w:p>
    <w:p>
      <w:pPr>
        <w:pStyle w:val="ListBullet"/>
        <w:spacing w:line="240" w:lineRule="auto"/>
        <w:ind w:left="720"/>
      </w:pPr>
      <w:r>
        <w:rPr>
          <w:lang w:val="sw_KE" w:bidi="sw_KE"/>
        </w:rPr>
      </w:r>
      <w:r>
        <w:rPr>
          <w:lang w:val="sw_KE" w:bidi="sw_KE"/>
        </w:rPr>
        <w:t>Wanafunzi wengine</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Mara ya pili timu inapoigiza hadithi hii, sitisha katika sehemu fulani.</w:t>
      </w:r>
    </w:p>
    <w:p>
      <w:pPr/>
      <w:r>
        <w:rPr>
          <w:lang w:val="sw_KE" w:bidi="sw_KE"/>
        </w:rPr>
      </w:r>
      <w:r>
        <w:rPr>
          <w:lang w:val="sw_KE" w:bidi="sw_KE"/>
        </w:rPr>
        <w:t>Yesu ametoka tu kumwambia Petro kwamba angemsaliti Yesu usiku huu huu. Petro amesema kwamba angekufa kwa ajili ya Yesu na hangemkataa kamwe. Wanafunzi wote walisema hivyo hivyo. Ni wakati wa usiku. Yesu na wanafunzi wake (isipokuwa Yuda) wanaondoka Yerusalemu na kutembea kupitia bonde kuelekea Mlima wa Mizeituni. Wanawasili katika shamba la zeituni linaloitwa Gethsemane. Hakikisha timu inaigiza kutembea kutoka Yerusalemu, kupitia bonde, na juu ya Mlima wa Mizeituni.</w:t>
      </w:r>
    </w:p>
    <w:p>
      <w:pPr/>
      <w:r>
        <w:rPr>
          <w:lang w:val="sw_KE" w:bidi="sw_KE"/>
        </w:rPr>
      </w:r>
      <w:r>
        <w:rPr>
          <w:lang w:val="sw_KE" w:bidi="sw_KE"/>
        </w:rPr>
        <w:t>Wanapowasili Gethsemane, Yesu anawaambia wanafunzi, "kaeni hapa huku mimi nikienda kule kuomba." Yesu anawaacha wanafunzi wengi, lakini anachukua Petro, Yakobo, na Yohana pamoja naye.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wanafunzi jinsi wanavyohisi kuachwa wakati Yesu anaenda mbali kidogo na Petro, Yakobo, na Yohana. Unaweza kusikia baadhi ya mambo kama:</w:t>
      </w:r>
    </w:p>
    <w:p>
      <w:pPr>
        <w:pStyle w:val="ListBullet"/>
        <w:spacing w:line="240" w:lineRule="auto"/>
        <w:ind w:left="720"/>
      </w:pPr>
      <w:r>
        <w:rPr>
          <w:lang w:val="sw_KE" w:bidi="sw_KE"/>
        </w:rPr>
      </w:r>
      <w:r>
        <w:rPr>
          <w:lang w:val="sw_KE" w:bidi="sw_KE"/>
        </w:rPr>
        <w:t>Waulize Petro, Yakobo, na Yohana wanachofikiri na kuhisi. Unaweza kusikia baadhi ya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Wote wanne wanatembea umbali kidogo (pengine mita chache). Yesu akawa na uchungu na kuzidiwa na huzuni. Yesu aliwaambia, "Roho yangu imejaa huzuni kiasi cha kufa." Baki hapa na ukeshe pamoja nami."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Petro, Yakobo, na Yohana wanachofikiri na kuhisi. Unaweza kusikia baadhi ya mambo kama:</w:t>
      </w:r>
    </w:p>
    <w:p>
      <w:pPr>
        <w:pStyle w:val="ListBullet"/>
        <w:spacing w:line="240" w:lineRule="auto"/>
        <w:ind w:left="720"/>
      </w:pPr>
      <w:r>
        <w:rPr>
          <w:lang w:val="sw_KE" w:bidi="sw_KE"/>
        </w:rPr>
      </w:r>
      <w:r>
        <w:rPr>
          <w:lang w:val="sw_KE" w:bidi="sw_KE"/>
        </w:rPr>
        <w:t>Muulize Yesu kile anachohisi. Unaweza kusikia baadhi ya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alienda mbele kidogo, akaanguka kifudifudi chini. Yesu alisema, "Baba yangu! Ikiwa inawezekana, acha kikombe hiki cha mateso kiondolewe kutoka kwangu. Lakini ninataka mapenzi yako yatendeke, si yangu."</w:t>
      </w:r>
    </w:p>
    <w:p>
      <w:pPr/>
      <w:r>
        <w:rPr>
          <w:lang w:val="sw_KE" w:bidi="sw_KE"/>
        </w:rPr>
      </w:r>
      <w:r>
        <w:rPr>
          <w:lang w:val="sw_KE" w:bidi="sw_KE"/>
        </w:rPr>
        <w:t>Yesu alirudi kwa Petro, Yakobo, na Yohana na kuwapata wakiwa wamelala. Yesu anamwambia Petro, "Je, hukuweza kukesha pamoja nami hata saa moja? Kesheni na kuomba, ili msije mkaingia majaribuni. Kwa maana roho iko tayari, lakini mwili ni dhaifu!"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wanafunzi kile wanachofikiri na kuhisi sasa. Unaweza kusikia baadhi ya mambo kama:</w:t>
      </w:r>
    </w:p>
    <w:p>
      <w:pPr>
        <w:pStyle w:val="ListBullet"/>
        <w:spacing w:line="240" w:lineRule="auto"/>
        <w:ind w:left="720"/>
      </w:pPr>
      <w:r>
        <w:rPr>
          <w:lang w:val="sw_KE" w:bidi="sw_KE"/>
        </w:rPr>
      </w:r>
      <w:r>
        <w:rPr>
          <w:lang w:val="sw_KE" w:bidi="sw_KE"/>
        </w:rPr>
        <w:t>Muulize Yesu kile anachofikiri na kuhisi. Unaweza kusikia baadhi ya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Kisha Yesu alimwacha Petro, Yakobo na Yohana kwa mara ya pili. Wakati huu Yesu aliomba kwa Baba yake, "Ikiwa haiwezekani kwa kikombe hiki kuondolewa isipokuwa nikinywe, hata hivyo ninataka kufanya kile unachotaka, si kile ninachotaka." Yesu anachagua kukubali kile ambacho kinakaribia kutokea.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Yesu kile anachofikiri na kuhisi sasa. Unaweza kusikia mambo kama:</w:t>
      </w:r>
    </w:p>
    <w:p>
      <w:pPr>
        <w:pStyle w:val="ListBullet"/>
        <w:spacing w:line="240" w:lineRule="auto"/>
        <w:ind w:left="720"/>
      </w:pPr>
      <w:r>
        <w:rPr>
          <w:lang w:val="sw_KE" w:bidi="sw_KE"/>
        </w:rPr>
      </w:r>
      <w:r>
        <w:rPr>
          <w:lang w:val="sw_KE" w:bidi="sw_KE"/>
        </w:rPr>
        <w:t>Muulize Mungu jinsi anavyohisi sasa.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Wakati Yesu alirudi kwa wanafunzi wake, aliwakuta wamelala tena. Hawakuweza kufumbua macho yao.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wanafunzi kile wanachohisi sasa. Unaweza kusikia mambo kama:</w:t>
      </w:r>
    </w:p>
    <w:p>
      <w:pPr>
        <w:pStyle w:val="ListBullet"/>
        <w:spacing w:line="240" w:lineRule="auto"/>
        <w:ind w:left="720"/>
      </w:pPr>
      <w:r>
        <w:rPr>
          <w:lang w:val="sw_KE" w:bidi="sw_KE"/>
        </w:rPr>
      </w:r>
      <w:r>
        <w:rPr>
          <w:lang w:val="sw_KE" w:bidi="sw_KE"/>
        </w:rPr>
        <w:t>Muulize Yesu jinsi anavyohisi.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aliwaacha kwa mara ya tatu, akiomba kwa maneno yale yale. Yesu kisha alikuja kwa Petro, Yakobo, na Yohana na kuwapata wamelala—tena! Yesu anauliza, "Je, bado mnalala usingizi?" au "Endelea tu kulala!" Yesu kisha anawaambia, "Lakini angalia—wakati umefika. Mwana wa Mtu anasalitiwa mikononi mwa wenye dhambi. Ebu tuende! Tazama, msaliti wangu yuko hapa!"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Yesu jinsi anavyohisi. Unaweza kusikia mambo kama:</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b/>
          <w:lang w:val="sw_KE" w:bidi="sw_KE"/>
        </w:rPr>
        <w:t>Wanafunzi</w:t>
      </w:r>
      <w:r>
        <w:rPr>
          <w:lang w:val="sw_KE" w:bidi="sw_KE"/>
        </w:rPr>
        <w:t xml:space="preserve"> na Yesu wanaondoka Yerusalemu na kutembea kwa </w:t>
      </w:r>
      <w:r>
        <w:rPr>
          <w:b/>
          <w:lang w:val="sw_KE" w:bidi="sw_KE"/>
        </w:rPr>
        <w:t>Mlima wa Mizeituni</w:t>
      </w:r>
      <w:r>
        <w:rPr>
          <w:lang w:val="sw_KE" w:bidi="sw_KE"/>
        </w:rPr>
        <w:t xml:space="preserve">. Wanasimama katika shamba la zeituni linaloitwa </w:t>
      </w:r>
      <w:r>
        <w:rPr>
          <w:b/>
          <w:lang w:val="sw_KE" w:bidi="sw_KE"/>
        </w:rPr>
        <w:t>Gethsemane</w:t>
      </w:r>
      <w:r>
        <w:rPr>
          <w:lang w:val="sw_KE" w:bidi="sw_KE"/>
        </w:rPr>
        <w:t xml:space="preserve">. Tafsiri wanafunzi kwa njia sawa na ulivyofanya katika simulizi za awali. Neno </w:t>
      </w:r>
      <w:r>
        <w:rPr>
          <w:lang w:val="sw_KE" w:bidi="sw_KE"/>
        </w:rPr>
        <w:t>Wanafunzi</w:t>
      </w:r>
      <w:r>
        <w:rPr>
          <w:lang w:val="sw_KE" w:bidi="sw_KE"/>
        </w:rPr>
        <w:t xml:space="preserve"> linapatikana kwenye Faharasa Kuu. Mlima wa Mizeituni ni eneo pana mashariki ya mji wa Yerusalemu. Gethsemane iko kwenye mteremko wa magharibi wa Mlima wa Mizeituni. Ilichukuliwa kuwa bado iko ndani ya mji wa Yerusalemu. Gethsemane inamaanisha "kikamulio cha mizeituni." Eneo lilikuwa limepandwa miti ya zeituni. Kulikuwa na mashine ya kukamulia zeituni katika bustani iliyotumiwa kukamua zeituni ili kutoa mafuta ya zeituni kutoka kwa matunda ya miti.</w:t>
      </w:r>
    </w:p>
    <w:p>
      <w:pPr/>
      <w:r>
        <w:rPr>
          <w:lang w:val="sw_KE" w:bidi="sw_KE"/>
        </w:rPr>
      </w:r>
      <w:r>
        <w:rPr>
          <w:lang w:val="sw_KE" w:bidi="sw_KE"/>
        </w:rPr>
        <w:t xml:space="preserve">Yesu anawaambia wanafunzi wake waketi wakati anaenda mbele kidogo ili </w:t>
      </w:r>
      <w:r>
        <w:rPr>
          <w:b/>
          <w:lang w:val="sw_KE" w:bidi="sw_KE"/>
        </w:rPr>
        <w:t>aombe</w:t>
      </w:r>
      <w:r>
        <w:rPr>
          <w:lang w:val="sw_KE" w:bidi="sw_KE"/>
        </w:rPr>
        <w:t xml:space="preserve">. Kuomba kunamaanisha kuzungumza na Mungu. Tafsiri "omba" kwa njia sawa na uliyofanya katika simulizi za awali. Neno </w:t>
      </w:r>
      <w:r>
        <w:rPr>
          <w:lang w:val="sw_KE" w:bidi="sw_KE"/>
        </w:rPr>
        <w:t>kuomba</w:t>
      </w:r>
      <w:r>
        <w:rPr>
          <w:lang w:val="sw_KE" w:bidi="sw_KE"/>
        </w:rPr>
        <w:t xml:space="preserve"> linapatikana kwenye Faharasa Kuu. </w:t>
      </w:r>
    </w:p>
    <w:p>
      <w:pPr/>
      <w:r>
        <w:rPr>
          <w:lang w:val="sw_KE" w:bidi="sw_KE"/>
        </w:rPr>
      </w:r>
      <w:r>
        <w:rPr>
          <w:lang w:val="sw_KE" w:bidi="sw_KE"/>
        </w:rPr>
        <w:t xml:space="preserve">Yesu alichukua pamoja naye Petro na wana 2 wa Zebedayo, Yakobo na Yohana. Yesu alizidiwa na </w:t>
      </w:r>
      <w:r>
        <w:rPr>
          <w:b/>
          <w:lang w:val="sw_KE" w:bidi="sw_KE"/>
        </w:rPr>
        <w:t>kufadhaika</w:t>
      </w:r>
      <w:r>
        <w:rPr>
          <w:lang w:val="sw_KE" w:bidi="sw_KE"/>
        </w:rPr>
        <w:t xml:space="preserve"> </w:t>
      </w:r>
      <w:r>
        <w:rPr>
          <w:b/>
          <w:lang w:val="sw_KE" w:bidi="sw_KE"/>
        </w:rPr>
        <w:t>sana</w:t>
      </w:r>
      <w:r>
        <w:rPr>
          <w:lang w:val="sw_KE" w:bidi="sw_KE"/>
        </w:rPr>
        <w:t>. Haya ni maneno dhahiri na mazito. Hisia hizi za kina zinaweza kujumuisha kuchanganyikiwa, wasiwasi, kuwa na hofu, huzuni, na kutokuwa na uhakika. Yesu alihisi hisia hizi kwa muda; haikuwa hisia tu ya muda mfupi.</w:t>
      </w:r>
    </w:p>
    <w:p>
      <w:pPr/>
      <w:r>
        <w:rPr>
          <w:lang w:val="sw_KE" w:bidi="sw_KE"/>
        </w:rPr>
      </w:r>
      <w:r>
        <w:rPr>
          <w:lang w:val="sw_KE" w:bidi="sw_KE"/>
        </w:rPr>
        <w:t>Sitisha hapa na jadili jinsi ungeelezea hisia hii inayolemea. Ungeweza kutafsiri vipi "kuzidiwa na kufadhaika" katika lugha yako?</w:t>
      </w:r>
    </w:p>
    <w:p>
      <w:pPr/>
      <w:r>
        <w:rPr>
          <w:lang w:val="sw_KE" w:bidi="sw_KE"/>
        </w:rPr>
      </w:r>
      <w:r>
        <w:rPr>
          <w:lang w:val="sw_KE" w:bidi="sw_KE"/>
        </w:rPr>
        <w:t xml:space="preserve">Yesu anawaambia "Roho </w:t>
      </w:r>
      <w:r>
        <w:rPr>
          <w:b/>
          <w:lang w:val="sw_KE" w:bidi="sw_KE"/>
        </w:rPr>
        <w:t>yangu</w:t>
      </w:r>
      <w:r>
        <w:rPr>
          <w:lang w:val="sw_KE" w:bidi="sw_KE"/>
        </w:rPr>
        <w:t xml:space="preserve"> </w:t>
      </w:r>
      <w:r>
        <w:rPr>
          <w:b/>
          <w:lang w:val="sw_KE" w:bidi="sw_KE"/>
        </w:rPr>
        <w:t>imelemewa na huzuni</w:t>
      </w:r>
      <w:r>
        <w:rPr>
          <w:lang w:val="sw_KE" w:bidi="sw_KE"/>
        </w:rPr>
        <w:t xml:space="preserve">," au "roho yangu ina huzuni sana kiasi cha kufa." Nafsi ni kituo cha utu wa mtu. Tafsiri roho kwa njia ile ile ulivyofanya hapo awali. Neno </w:t>
      </w:r>
      <w:r>
        <w:rPr>
          <w:lang w:val="sw_KE" w:bidi="sw_KE"/>
        </w:rPr>
        <w:t>nafsi</w:t>
      </w:r>
      <w:r>
        <w:rPr>
          <w:lang w:val="sw_KE" w:bidi="sw_KE"/>
        </w:rPr>
        <w:t xml:space="preserve"> linapatikana katika Faharasa Kuu.</w:t>
      </w:r>
    </w:p>
    <w:p>
      <w:pPr/>
      <w:r>
        <w:rPr>
          <w:lang w:val="sw_KE" w:bidi="sw_KE"/>
        </w:rPr>
      </w:r>
      <w:r>
        <w:rPr>
          <w:b/>
          <w:lang w:val="sw_KE" w:bidi="sw_KE"/>
        </w:rPr>
        <w:t>Kukesha</w:t>
      </w:r>
      <w:r>
        <w:rPr>
          <w:lang w:val="sw_KE" w:bidi="sw_KE"/>
        </w:rPr>
        <w:t xml:space="preserve"> kunamaanisha kukaa macho kiroho. Yesu hataki wanafunzi wake wasinzie. Anataka waombe na wapate nguvu kutoka kwa Mungu.</w:t>
      </w:r>
    </w:p>
    <w:p>
      <w:pPr/>
      <w:r>
        <w:rPr>
          <w:lang w:val="sw_KE" w:bidi="sw_KE"/>
        </w:rPr>
      </w:r>
      <w:r>
        <w:rPr>
          <w:lang w:val="sw_KE" w:bidi="sw_KE"/>
        </w:rPr>
        <w:t xml:space="preserve">Yesu </w:t>
      </w:r>
      <w:r>
        <w:rPr>
          <w:b/>
          <w:lang w:val="sw_KE" w:bidi="sw_KE"/>
        </w:rPr>
        <w:t>alianguka kifudifudi ardhini</w:t>
      </w:r>
      <w:r>
        <w:rPr>
          <w:lang w:val="sw_KE" w:bidi="sw_KE"/>
        </w:rPr>
        <w:t xml:space="preserve"> au </w:t>
      </w:r>
      <w:r>
        <w:rPr>
          <w:b/>
          <w:lang w:val="sw_KE" w:bidi="sw_KE"/>
        </w:rPr>
        <w:t>aliinama uso wake hadi ardhini</w:t>
      </w:r>
      <w:r>
        <w:rPr>
          <w:lang w:val="sw_KE" w:bidi="sw_KE"/>
        </w:rPr>
        <w:t>. Hii ina maana kwamba Yesu alianguka chini kwa makusudi. Hakuanguka kwa ajali. Ilikuwa ikionyesha mtazamo wa sala, ikisisitiza kina cha hisia za Yesu.</w:t>
      </w:r>
    </w:p>
    <w:p>
      <w:pPr/>
      <w:r>
        <w:rPr>
          <w:lang w:val="sw_KE" w:bidi="sw_KE"/>
        </w:rPr>
      </w:r>
      <w:r>
        <w:rPr>
          <w:lang w:val="sw_KE" w:bidi="sw_KE"/>
        </w:rPr>
        <w:t>Sitisha hapa na ujadili na timu yako ya tafsiri jinsi mngesema hili katika lugha yenu.</w:t>
      </w:r>
    </w:p>
    <w:p>
      <w:pPr/>
      <w:r>
        <w:rPr>
          <w:lang w:val="sw_KE" w:bidi="sw_KE"/>
        </w:rPr>
      </w:r>
      <w:r>
        <w:rPr>
          <w:lang w:val="sw_KE" w:bidi="sw_KE"/>
        </w:rPr>
        <w:t xml:space="preserve">"Kesheni na muombe ili msiingie katika </w:t>
      </w:r>
      <w:r>
        <w:rPr>
          <w:b/>
          <w:lang w:val="sw_KE" w:bidi="sw_KE"/>
        </w:rPr>
        <w:t>majaribu</w:t>
      </w:r>
      <w:r>
        <w:rPr>
          <w:lang w:val="sw_KE" w:bidi="sw_KE"/>
        </w:rPr>
        <w:t>." Majaribu yanamaanisha kumwomba Mungu kwamba usijaribiwe—kushawishiwa—au unapojaribiwa—kushawishiwa—uwe na nguvu ya kutosha kuhimili jaribu hilo na usianguke katika majaribu.</w:t>
      </w:r>
    </w:p>
    <w:p>
      <w:pPr/>
      <w:r>
        <w:rPr>
          <w:lang w:val="sw_KE" w:bidi="sw_KE"/>
        </w:rPr>
      </w:r>
      <w:r>
        <w:rPr>
          <w:lang w:val="sw_KE" w:bidi="sw_KE"/>
        </w:rPr>
        <w:t>"</w:t>
      </w:r>
      <w:r>
        <w:rPr>
          <w:b/>
          <w:lang w:val="sw_KE" w:bidi="sw_KE"/>
        </w:rPr>
        <w:t>Roho</w:t>
      </w:r>
      <w:r>
        <w:rPr>
          <w:lang w:val="sw_KE" w:bidi="sw_KE"/>
        </w:rPr>
        <w:t xml:space="preserve"> iko tayari, lakini mwili ni dhaifu." Roho inarejelea utu wa ndani wa mtu, tamaa, au nia. Tafsiri "roho" kwa njia sawa na ulivyofanya hapo awali. Neno </w:t>
      </w:r>
      <w:r>
        <w:rPr>
          <w:lang w:val="sw_KE" w:bidi="sw_KE"/>
        </w:rPr>
        <w:t>Roho</w:t>
      </w:r>
      <w:r>
        <w:rPr>
          <w:lang w:val="sw_KE" w:bidi="sw_KE"/>
        </w:rPr>
        <w:t xml:space="preserve"> liko kwenye Faharasa Kuu.</w:t>
      </w:r>
    </w:p>
    <w:p>
      <w:pPr/>
      <w:r>
        <w:rPr>
          <w:lang w:val="sw_KE" w:bidi="sw_KE"/>
        </w:rPr>
      </w:r>
      <w:r>
        <w:rPr>
          <w:lang w:val="sw_KE" w:bidi="sw_KE"/>
        </w:rPr>
        <w:t xml:space="preserve">"Tazama, saa </w:t>
      </w:r>
      <w:r>
        <w:rPr>
          <w:b/>
          <w:lang w:val="sw_KE" w:bidi="sw_KE"/>
        </w:rPr>
        <w:t>imefika</w:t>
      </w:r>
      <w:r>
        <w:rPr>
          <w:lang w:val="sw_KE" w:bidi="sw_KE"/>
        </w:rPr>
        <w:t>." Saa ni kipimo cha wakati. Saa kwa kweli ni dakika 60. Katika hali hii, Yesu anamaanisha kwamba wakati umekuja.</w:t>
      </w:r>
    </w:p>
    <w:p>
      <w:pPr/>
      <w:r>
        <w:rPr>
          <w:lang w:val="sw_KE" w:bidi="sw_KE"/>
        </w:rPr>
      </w:r>
      <w:r>
        <w:rPr>
          <w:lang w:val="sw_KE" w:bidi="sw_KE"/>
        </w:rPr>
        <w:t>"</w:t>
      </w:r>
      <w:r>
        <w:rPr>
          <w:b/>
          <w:lang w:val="sw_KE" w:bidi="sw_KE"/>
        </w:rPr>
        <w:t>Mwana wa Mtu</w:t>
      </w:r>
      <w:r>
        <w:rPr>
          <w:lang w:val="sw_KE" w:bidi="sw_KE"/>
        </w:rPr>
        <w:t xml:space="preserve"> </w:t>
      </w:r>
      <w:r>
        <w:rPr>
          <w:b/>
          <w:lang w:val="sw_KE" w:bidi="sw_KE"/>
        </w:rPr>
        <w:t>anakabidhiwa mikononi mwa wenye dhambi</w:t>
      </w:r>
      <w:r>
        <w:rPr>
          <w:lang w:val="sw_KE" w:bidi="sw_KE"/>
        </w:rPr>
        <w:t xml:space="preserve">." Yesu anajiita Mwana wa Mtu, cheo ambacho kinaunganisha asili yake ya binadamu na asili ya kimungu. Mwana wa Mtu ni mtu ambaye Mungu anampa mamlaka na nguvu zote. Kichwa hiki awali kimetumiwa katika maandishi ya Kiyahudi, haswa na nabii Danieli. Tafsiri Mwana wa Mtu kwa njia sawa na ulivyofanya awali. Neno </w:t>
      </w:r>
      <w:r>
        <w:rPr>
          <w:lang w:val="sw_KE" w:bidi="sw_KE"/>
        </w:rPr>
        <w:t>Mwana wa Mtu</w:t>
      </w:r>
      <w:r>
        <w:rPr>
          <w:lang w:val="sw_KE" w:bidi="sw_KE"/>
        </w:rPr>
        <w:t xml:space="preserve"> linapatikana katika Faharasa Kuu.</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26:47–56</w:t>
      </w:r>
      <w:r>
        <w:rPr>
          <w:lang w:val="sw_KE" w:bidi="sw_KE"/>
        </w:rPr>
      </w:r>
    </w:p>
    <w:p>
      <w:pPr>
        <w:pStyle w:val="Heading3"/>
      </w:pPr>
      <w:r>
        <w:rPr>
          <w:lang w:val="sw_KE" w:bidi="sw_KE"/>
        </w:rPr>
        <w:t>Sikiliza na Moyo</w:t>
      </w:r>
    </w:p>
    <w:p>
      <w:pPr/>
      <w:r>
        <w:rPr>
          <w:lang w:val="sw_KE" w:bidi="sw_KE"/>
        </w:rPr>
      </w:r>
      <w:r>
        <w:rPr>
          <w:lang w:val="sw_KE" w:bidi="sw_KE"/>
        </w:rPr>
        <w:t>Sikiliza Mathayo 26:47–56 na utie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Katika simulizi ya awali, Yesu alikuwa amewachukua wanafunzi wake hadi kwenye shamba la zeituni linaloitwa Gethsemane. Yesu alitumia wakati kuomba, na alikuwa na dhiki kuhusu matukio yaliyokuwa karibu kutokea. Wanafunzi wa Yesu walilala, licha ya kuwa hapo awali walisema walikuwa tayari kufa kwa ajili ya Yesu.</w:t>
      </w:r>
    </w:p>
    <w:p>
      <w:pPr/>
      <w:r>
        <w:rPr>
          <w:lang w:val="sw_KE" w:bidi="sw_KE"/>
        </w:rPr>
      </w:r>
      <w:r>
        <w:rPr>
          <w:lang w:val="sw_KE" w:bidi="sw_KE"/>
        </w:rPr>
        <w:t>Hadithi inaanza na "Wakati yeye, Yesu, alipokuwa bado anazungumza, Yuda, mmoja wa wale wanafunzi kumi na wawili, aliwasili akiwa na umati wa watu." Mathayo anamtambulisha tena Yuda kwetu kama "mmoja wa wanafunzi kumi na wawili." Wakati fulani, pengine wakati wa chakula cha Pasaka mjini Yerusalemu, Yuda aliondoka kwenye kikundi na kukutana na mamlaka za Kiyahudi ili kuwaambia mahali ambapo Yesu angekuwa usiku huo. Haya yanatimiza kile Yesu alichosema kingetokea mapema jioni hiyo.</w:t>
      </w:r>
    </w:p>
    <w:p>
      <w:pPr/>
      <w:r>
        <w:rPr>
          <w:lang w:val="sw_KE" w:bidi="sw_KE"/>
        </w:rPr>
      </w:r>
      <w:r>
        <w:rPr>
          <w:lang w:val="sw_KE" w:bidi="sw_KE"/>
        </w:rPr>
        <w:t>Mamlaka ya Kiyahudi ilituma umati wa wanaume ili kumkamata Yesu. Mamlaka ya Kiyahudi yalijumuisha makuhani wakuu na wazee wa watu. Watu hawa ni baraza la uongozi na mahakama kwa watu wa Kiyahudi. Umati ulikuwa kikundi cha wanaume. Katika muktadha huu, umati kwa kawaida ungemaanisha kikundi chenye fujo cha watu ambao wanafanya mambo yenye kudhuru. Hatujui ni wanaume wangapi walikuwa katika kikundi hicho, lakini tunajua walitaka kujificha mbali na watu waliompenda Yesu, na hawakutaka kuvutia uangalifu. Hata hivyo, kulikuwa na wanaume wa kutosha kuwa na uhakika kwamba wangeweza kumkamata Yesu haraka.</w:t>
      </w:r>
    </w:p>
    <w:p>
      <w:pPr/>
      <w:r>
        <w:rPr>
          <w:lang w:val="sw_KE" w:bidi="sw_KE"/>
        </w:rPr>
      </w:r>
      <w:r>
        <w:rPr>
          <w:lang w:val="sw_KE" w:bidi="sw_KE"/>
        </w:rPr>
        <w:t>Waliwasili wakiwa wamebeba panga na marungu. Hii inaonyesha kwamba walikuwa tayari kupigana na mtu yeyote ambaye alijaribu kuwapinga. Upanga ni kisu kirefu cha chuma au jambia kinachotumiwa kwa kupigana. Rungu lilikuwa kipande kizito cha mbao kilichotumiwa kwa kupigana.</w:t>
      </w:r>
    </w:p>
    <w:p>
      <w:pPr/>
      <w:r>
        <w:rPr>
          <w:lang w:val="sw_KE" w:bidi="sw_KE"/>
        </w:rPr>
      </w:r>
      <w:r>
        <w:rPr>
          <w:lang w:val="sw_KE" w:bidi="sw_KE"/>
        </w:rPr>
        <w:t>Sitisha hapa na uonyeshe timu yako ya tafsiri picha za panga na marungu.</w:t>
      </w:r>
    </w:p>
    <w:p>
      <w:pPr/>
      <w:r>
        <w:rPr>
          <w:lang w:val="sw_KE" w:bidi="sw_KE"/>
        </w:rPr>
      </w:r>
      <w:r>
        <w:rPr>
          <w:lang w:val="sw_KE" w:bidi="sw_KE"/>
        </w:rPr>
        <w:t>Yuda alikuwa amekubali kuwaonyesha viongozi wa Kiyahudi yupi alikuwa Yesu. Hii inaweza kuwa kwa sababu ilikuwa giza, na wanaume ambao walikuwa wakimkamata Yesu wanaweza kuwa hawakujua jinsi Yesu alivyokuwa akionekana. Yuda alipanga kuonyesha Yesu alikuwa nani kwa kumsalimu Yesu kwa busu. Ilikuwa desturi ya kawaida kwa marafiki kusalimiana kwa kubusiana katika kila shavu. Ilikuwa ya kawaida kwa wanaume kusalimiana kwa busu. Kumsalimu mtu kwa busu kungekuwa kuonyesha heshima kwa mtu huyo. Mwanafunzi mara nyingi angemsalimu mwalimu wake kwa busu. Wakati mwingine hii ingekuwa kwenye mkono, shavu, au mguu. Ingekuwa ya kutisha kwa Yuda kumsalimu Yesu kwa busu ili kumsaliti Yesu. Yuda alikwenda moja kwa moja kwa Yesu na kumsalimu Yesu kwa kusema "Rabi." Rabi linamaanisha "bwana wangu" au "mwalimu wangu."</w:t>
      </w:r>
    </w:p>
    <w:p>
      <w:pPr/>
      <w:r>
        <w:rPr>
          <w:lang w:val="sw_KE" w:bidi="sw_KE"/>
        </w:rPr>
      </w:r>
      <w:r>
        <w:rPr>
          <w:lang w:val="sw_KE" w:bidi="sw_KE"/>
        </w:rPr>
        <w:t>Sitisha hapa na mjadili kama timu ya tafsiri: Katika utamaduni wenu, ungemsalimu vipi mtu unayemheshimu? Katika utamaduni wenu ni njia gani tofauti ambazo marafiki wanasalimiana?</w:t>
      </w:r>
    </w:p>
    <w:p>
      <w:pPr/>
      <w:r>
        <w:rPr>
          <w:lang w:val="sw_KE" w:bidi="sw_KE"/>
        </w:rPr>
      </w:r>
      <w:r>
        <w:rPr>
          <w:lang w:val="sw_KE" w:bidi="sw_KE"/>
        </w:rPr>
        <w:t>Yesu anamjibu Yuda, "Rafiki yangu, fanya ulichokuja kufanya." Yesu anaonyesha kwamba anajua hasa kile ambacho kinakaribia kutokea. Inavutia kwamba Yesu anamwita Yuda rafiki. Rafiki ni mtu ambaye unamjali na kushiriki naye mambo. Marafiki hutunzana na kulindana. Yesu anamzungumzia Yuda kwa heshima, lakini Yesu anachagua kutotumia jina lake halisi. Yesu pia anamaanisha kwamba yeye mwenyewe ni mwenye urafiki na anayeweza kufikiwa. Kwa kushangaza, Yesu anatumia "rafiki" kwenye matukio mengine 2 tu. Katika hali hizi zote mbili, mtu ambaye Yesu alikuwa akizungumza naye alikuwa amefanya jambo fulani baya.</w:t>
      </w:r>
    </w:p>
    <w:p>
      <w:pPr/>
      <w:r>
        <w:rPr>
          <w:lang w:val="sw_KE" w:bidi="sw_KE"/>
        </w:rPr>
      </w:r>
      <w:r>
        <w:rPr>
          <w:lang w:val="sw_KE" w:bidi="sw_KE"/>
        </w:rPr>
        <w:t>Baada ya hapo, umati "unamtia mikono" au "unamtia nguvuni" au "ulimkamata" Yesu. Walimshika kwa mikono yao ili kuhakikisha hangeweza kutoroka. Walimkamata.</w:t>
      </w:r>
    </w:p>
    <w:p>
      <w:pPr/>
      <w:r>
        <w:rPr>
          <w:lang w:val="sw_KE" w:bidi="sw_KE"/>
        </w:rPr>
      </w:r>
      <w:r>
        <w:rPr>
          <w:lang w:val="sw_KE" w:bidi="sw_KE"/>
        </w:rPr>
        <w:t>Sitisha hapa na mjadili kama timu ya tafsiri: Mngeelezea vipi jinsi Yesu alivyokamatwa? Ungehakikishaje kwamba ilikuwa wazi kwamba umati ulimshika Yesu kwa njia ya kimwili?</w:t>
      </w:r>
    </w:p>
    <w:p>
      <w:pPr/>
      <w:r>
        <w:rPr>
          <w:lang w:val="sw_KE" w:bidi="sw_KE"/>
        </w:rPr>
      </w:r>
      <w:r>
        <w:rPr>
          <w:lang w:val="sw_KE" w:bidi="sw_KE"/>
        </w:rPr>
        <w:t>Mmoja wa wanafunzi wa Yesu alijaribu kupinga kukamatwa. Mwanafunzi anatoa upanga wake au kisu kutoka mahali ambapo kwa kawaida hukificha, na anakata sikio la mmoja wa wanaume waliokuja na umati. Mtu alikuwa mtumwa wa kuhani anayeongoza au mkuu. Hatujui ni sikio gani mwanafunzi alilikata.</w:t>
      </w:r>
    </w:p>
    <w:p>
      <w:pPr/>
      <w:r>
        <w:rPr>
          <w:lang w:val="sw_KE" w:bidi="sw_KE"/>
        </w:rPr>
      </w:r>
      <w:r>
        <w:rPr>
          <w:lang w:val="sw_KE" w:bidi="sw_KE"/>
        </w:rPr>
        <w:t>Sitisha hapa na ujadili na timu yako ya tafsiri: Silaha zinatumiwaje kwa ulinzi katika utamaduni wenu? Katika eneo lenu, watu huwalindaje marafiki na familia zao dhidi ya watu wengine ambao wanaweza kutaka kuwadhuru?</w:t>
      </w:r>
    </w:p>
    <w:p>
      <w:pPr/>
      <w:r>
        <w:rPr>
          <w:lang w:val="sw_KE" w:bidi="sw_KE"/>
        </w:rPr>
      </w:r>
      <w:r>
        <w:rPr>
          <w:lang w:val="sw_KE" w:bidi="sw_KE"/>
        </w:rPr>
        <w:t>Yesu anamwambia mwanafunzi wake, "Weka upanga wako mahali pake." Yesu anamwambia mwanafunzi wake kwamba upanga unapaswa kufichwa na kuhifadhiwa. Haipaswi kutumiwa kwa kumdhuru mtumishi huyu. Yesu anawaambia wanafunzi wake kwamba wale ambao watapigana kwa kutumia panga watauawa na watu wengine ambao wanapigana kwa panga. Yesu anasema kwamba ni bora kutendewa ukosefu wa haki kuliko kutumia vurugu kama njia ya kujilinda au kuleta haki. Kuna ulinganisho mkubwa kati ya njia ambayo Yesu anakubali kukamatwa kwake, bila vurugu, na mwanafunzi ambaye alitaka kupigana.</w:t>
      </w:r>
    </w:p>
    <w:p>
      <w:pPr/>
      <w:r>
        <w:rPr>
          <w:lang w:val="sw_KE" w:bidi="sw_KE"/>
        </w:rPr>
      </w:r>
      <w:r>
        <w:rPr>
          <w:lang w:val="sw_KE" w:bidi="sw_KE"/>
        </w:rPr>
        <w:t>Yesu anawakumbusha wale wote ambao wangeweza kusikia kwamba kutumia upanga haukuwa wa lazima kwa sababu Yesu alikuwa na nguvu nyingi zaidi zilizokuwa tayari kama angezihitaji. Yesu angeweza kumwomba Baba yake atume maelfu ya malaika ili kumlinda naye Mungu angewatuma mara moja. Baadhi ya tafsiri zinatumia maneno "legioni" 12 za malaika. Legioni linarejelea kitengo cha askari katika jeshi la Kirumi. Legioni inaweza kuwa ilijumuisha takriban askari 6,000. Yesu anasema kwamba Mungu anaweza kutuma malaika zaidi ya kutosha ili kushinda umati wa watu, lakini huo si mpango wa Mungu. Malaika ni kiumbe asiye wa kawaida, wa kiroho ambaye hubeba ujumbe kati ya Mungu na wanadamu. Hata hivyo, Yesu anataka unabii katika maandiko ya Kiyahudi utimizwe, na Mungu atekeleze mapenzi yake.</w:t>
      </w:r>
    </w:p>
    <w:p>
      <w:pPr/>
      <w:r>
        <w:rPr>
          <w:lang w:val="sw_KE" w:bidi="sw_KE"/>
        </w:rPr>
      </w:r>
      <w:r>
        <w:rPr>
          <w:lang w:val="sw_KE" w:bidi="sw_KE"/>
        </w:rPr>
        <w:t>Kisha, au wakati huo, Yesu anazungumza na umati akiwauliza, "Je, mimi ni mwanamapinduzi hatari kiasi kwamba mnahitaji kunikamata kwa panga na marungu? Kwa nini hamkunikamata hekaluni? Nilikuwa katika hekalu kila siku nikifundisha." Yesu hataraji jibu la swali hili. Yesu anaonyesha ukweli kwamba wangeweza kumkamata hadharani kila siku, lakini walipaswa kuja wakati wa usiku. Wanaume wanamtendea Yesu kama mhalifu wa hatari, hata ingawa Yesu alikuwa akifundisha kwa amani katika hekalu kwa angalau wiki 2.</w:t>
      </w:r>
    </w:p>
    <w:p>
      <w:pPr/>
      <w:r>
        <w:rPr>
          <w:lang w:val="sw_KE" w:bidi="sw_KE"/>
        </w:rPr>
      </w:r>
      <w:r>
        <w:rPr>
          <w:lang w:val="sw_KE" w:bidi="sw_KE"/>
        </w:rPr>
        <w:t>Sitisha hapa na mjadili kama timu ya tafsiri: Yesu alikuwa akisema nini kwa kuuliza maswali haya?</w:t>
      </w:r>
    </w:p>
    <w:p>
      <w:pPr/>
      <w:r>
        <w:rPr>
          <w:lang w:val="sw_KE" w:bidi="sw_KE"/>
        </w:rPr>
      </w:r>
      <w:r>
        <w:rPr>
          <w:lang w:val="sw_KE" w:bidi="sw_KE"/>
        </w:rPr>
        <w:t>Yesu kisha anawakumbusha, "Hii inatokea ili kutimiza maneno ya nabii kama ilivyoandikwa katika maandiko." Yesu anasisitiza kuwa Mungu anatawala. Hii haitokei kwa bahati mbaya. Tutaona katika vifungu kadhaa vinavyofuata, matukio yajayo yatatokea kwa njia ambayo manabii walitabiri miaka mingi kabla.</w:t>
      </w:r>
    </w:p>
    <w:p>
      <w:pPr/>
      <w:r>
        <w:rPr>
          <w:lang w:val="sw_KE" w:bidi="sw_KE"/>
        </w:rPr>
      </w:r>
      <w:r>
        <w:rPr>
          <w:lang w:val="sw_KE" w:bidi="sw_KE"/>
        </w:rPr>
        <w:t>Kisha wanafunzi wote walikimbia na kumwacha Yesu.</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4.</w:t>
      </w:r>
    </w:p>
    <w:p>
      <w:pPr/>
      <w:r>
        <w:rPr>
          <w:lang w:val="sw_KE" w:bidi="sw_KE"/>
        </w:rPr>
      </w:r>
      <w:r>
        <w:rPr>
          <w:b/>
          <w:lang w:val="sw_KE" w:bidi="sw_KE"/>
        </w:rPr>
        <w:t>Tukio la kwanza:</w:t>
      </w:r>
      <w:r>
        <w:rPr>
          <w:lang w:val="sw_KE" w:bidi="sw_KE"/>
        </w:rPr>
        <w:t xml:space="preserve"> Yesu anazungumza na wanafunzi wake 3 katika shamba la mizeituni linaloitwa Gethsemane. Yuda anawasili na umati ambao wanabeba panga na marungu. Yuda anaenda kwa Yesu na kumsalimu kwa kumwita Rabi, na kumsalimu kwa busu.</w:t>
      </w:r>
    </w:p>
    <w:p>
      <w:pPr/>
      <w:r>
        <w:rPr>
          <w:lang w:val="sw_KE" w:bidi="sw_KE"/>
        </w:rPr>
      </w:r>
      <w:r>
        <w:rPr>
          <w:b/>
          <w:lang w:val="sw_KE" w:bidi="sw_KE"/>
        </w:rPr>
        <w:t>Tukio la pili:</w:t>
      </w:r>
      <w:r>
        <w:rPr>
          <w:lang w:val="sw_KE" w:bidi="sw_KE"/>
        </w:rPr>
        <w:t xml:space="preserve"> Yesu anajibu "Rafiki, fanya kile ulichokuja kufanya." Umati unamkamata Yesu. Mmoja wa wanafunzi anachomoa upanga na kumkata sikio mtumishi wa kuhani mkuu. Yesu anamwambia mwanafunzi aurudishe upanga wake alimokuwa. Anasema wote ambao wanaishi kwa upanga watakufa kwa upanga. Yesu anasema, "Je, hujui kwamba ninaweza kumwomba Baba yangu maelfu ya malaika ili kutulinda, naye angewatuma mara moja?" Yesu anasema Maandiko ni lazima yatimizwe.</w:t>
      </w:r>
    </w:p>
    <w:p>
      <w:pPr/>
      <w:r>
        <w:rPr>
          <w:lang w:val="sw_KE" w:bidi="sw_KE"/>
        </w:rPr>
      </w:r>
      <w:r>
        <w:rPr>
          <w:b/>
          <w:lang w:val="sw_KE" w:bidi="sw_KE"/>
        </w:rPr>
        <w:t>Tukio la tatu:</w:t>
      </w:r>
      <w:r>
        <w:rPr>
          <w:lang w:val="sw_KE" w:bidi="sw_KE"/>
        </w:rPr>
        <w:t xml:space="preserve"> Yesu anazungumza na umati akiuliza kwa nini wanamkamata kana kwamba ni mwanamapinduzi, wakati amekuwa akifundisha katika hekalu kila siku. Yesu anasema haya yanatokea ili maneno ya manabii katika Maandiko yatimizwe.</w:t>
      </w:r>
    </w:p>
    <w:p>
      <w:pPr/>
      <w:r>
        <w:rPr>
          <w:lang w:val="sw_KE" w:bidi="sw_KE"/>
        </w:rPr>
      </w:r>
      <w:r>
        <w:rPr>
          <w:b/>
          <w:lang w:val="sw_KE" w:bidi="sw_KE"/>
        </w:rPr>
        <w:t>Tukio la nne:</w:t>
      </w:r>
      <w:r>
        <w:rPr>
          <w:lang w:val="sw_KE" w:bidi="sw_KE"/>
        </w:rPr>
        <w:t xml:space="preserve"> Wanafunzi wote walikimbia.</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Yuda</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Mwanafunzi ambaye anachomoa upanga wake ili kukata sikio la mtu</w:t>
      </w:r>
    </w:p>
    <w:p>
      <w:pPr>
        <w:pStyle w:val="ListBullet"/>
        <w:spacing w:line="240" w:lineRule="auto"/>
        <w:ind w:left="720"/>
      </w:pPr>
      <w:r>
        <w:rPr>
          <w:lang w:val="sw_KE" w:bidi="sw_KE"/>
        </w:rPr>
      </w:r>
      <w:r>
        <w:rPr>
          <w:lang w:val="sw_KE" w:bidi="sw_KE"/>
        </w:rPr>
        <w:t>Mtumwa wa kuhani mkuu ambaye sikio lake limekatwa</w:t>
      </w:r>
    </w:p>
    <w:p>
      <w:pPr>
        <w:pStyle w:val="ListBullet"/>
        <w:spacing w:line="240" w:lineRule="auto"/>
        <w:ind w:left="720"/>
      </w:pPr>
      <w:r>
        <w:rPr>
          <w:lang w:val="sw_KE" w:bidi="sw_KE"/>
        </w:rPr>
      </w:r>
      <w:r>
        <w:rPr>
          <w:lang w:val="sw_KE" w:bidi="sw_KE"/>
        </w:rPr>
        <w:t>Viongozi wa kidini na wazee wa Kiyahudi ambao walituma umati</w:t>
      </w:r>
    </w:p>
    <w:p>
      <w:pPr>
        <w:pStyle w:val="ListBullet"/>
        <w:spacing w:line="240" w:lineRule="auto"/>
        <w:ind w:left="720"/>
      </w:pPr>
      <w:r>
        <w:rPr>
          <w:lang w:val="sw_KE" w:bidi="sw_KE"/>
        </w:rPr>
      </w:r>
      <w:r>
        <w:rPr>
          <w:lang w:val="sw_KE" w:bidi="sw_KE"/>
        </w:rPr>
        <w:t>Umati</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Kumbuka kwamba kabla ya hadithi hii kutokea, Yuda amemwacha Yesu na wanafunzi wengine 11 ili kukutana na viongozi wa kidini ili kuwaongoza mahali Yesu atakapokuwa. Hatujui hasa wakati Yuda alipoondoka. Ilikuwa wakati fulani wakati wa chakula cha jioni cha sherehe, au muda mfupi baada yake. Yuda anawaambia viongozi wa kidini kwamba atawapeleka mahali Yesu alipo, na atawaonyesha Yesu ni nani kwa kumsalimu Yesu kwa busu.</w:t>
      </w:r>
    </w:p>
    <w:p>
      <w:pPr/>
      <w:r>
        <w:rPr>
          <w:lang w:val="sw_KE" w:bidi="sw_KE"/>
        </w:rPr>
      </w:r>
      <w:r>
        <w:rPr>
          <w:lang w:val="sw_KE" w:bidi="sw_KE"/>
        </w:rPr>
        <w:t>Simulizi hii, hata hivyo, inaanza wakati Yesu amewaamsha tu wanafunzi wake 3 tena na kuwaambia waamke kwa kuwa msaliti wake amefika. Yesu anawaambia kwamba anajua Yuda amewasili na kwamba yeye mwenyewe anakaribia kukamatwa. Hadithi hii bado inatokea katika shamba la mizeituni linaloitwa Gethsemane, kwenye Mlima wa Mizeituni.</w:t>
      </w:r>
    </w:p>
    <w:p>
      <w:pPr/>
      <w:r>
        <w:rPr>
          <w:lang w:val="sw_KE" w:bidi="sw_KE"/>
        </w:rPr>
      </w:r>
      <w:r>
        <w:rPr>
          <w:lang w:val="sw_KE" w:bidi="sw_KE"/>
        </w:rPr>
        <w:t>Hadithi hii inaanza wakati wa usiku. Yuda na umati wa watu, ambao wametumwa na viongozi wa kidini na wazee wa Kiyahudi, wanakuja katika bustani ya mizeituni. Wanabeba panga (au visu virefu) na marungu. Hatujui ni wanaume wangapi walikuwa katika umati wa watu, lakini Mathayo anatukumbusha ulikuwa "umati mkubwa."</w:t>
      </w:r>
    </w:p>
    <w:p>
      <w:pPr/>
      <w:r>
        <w:rPr>
          <w:lang w:val="sw_KE" w:bidi="sw_KE"/>
        </w:rPr>
      </w:r>
      <w:r>
        <w:rPr>
          <w:lang w:val="sw_KE" w:bidi="sw_KE"/>
        </w:rPr>
        <w:t>Yuda alikwenda moja kwa moja kwa Yesu. Yuda anamwita Yesu "Rabi," na anamsalimu Yesu kwa busu. Umati sasa unajua nani unahitaji kumkamata. Yesu anamwambia Yuda, "Rafiki, fanya kile unachopaswa kufanya." Yesu anamwambia Yuda aendelee na afanye kile ambacho Yuda ameamua kuwa atafanya, yaani kumsaliti Yesu. Baadhi ya tafsiri zinamtaja Yesu akiuliza, "Kwa nini uko hapa?" Hili ni swali ambalo halihitaji jibu, kwa sababu Yesu na Yuda walijua kwa nini Yuda alikuwa hapo. Jambo la muhimu ni kwamba Yesu alikuwa akidhibiti hali hiyo, akimruhusu Yuda kumsaliti. Umati kisha ulimkamata Yesu na kumweka chini ya ulinzi. Hii ina maana kwamba Yesu hangeweza kutoroka.</w:t>
      </w:r>
    </w:p>
    <w:p>
      <w:pPr/>
      <w:r>
        <w:rPr>
          <w:lang w:val="sw_KE" w:bidi="sw_KE"/>
        </w:rPr>
      </w:r>
      <w:r>
        <w:rPr>
          <w:lang w:val="sw_KE" w:bidi="sw_KE"/>
        </w:rPr>
        <w:t>Kisha mmoja wa wanafunzi alichomoa upanga wake au kisu kirefu na kumpiga mtumwa wa kuhani mkuu, akimkata sikio lake. Katika simulizi hii hatuambiwi ni sikio gani alikata. Ikiwa unahitaji kusema ni sikio gani limekatwa, unaweza kusema sikio la kulia. Tunajua hii kutoka kwa simulizi zingine katika maandiko.</w:t>
      </w:r>
    </w:p>
    <w:p>
      <w:pPr/>
      <w:r>
        <w:rPr>
          <w:lang w:val="sw_KE" w:bidi="sw_KE"/>
        </w:rPr>
      </w:r>
      <w:r>
        <w:rPr>
          <w:lang w:val="sw_KE" w:bidi="sw_KE"/>
        </w:rPr>
        <w:t>Yesu anamwambia mwanafunzi aurudishe upanga wake alimokuwa. Hii ina maana ya kuirudisha chini ya vazi lake, au kuirudisha katika kifuniko cha kinga ambamo inapaswa kuwemo. Yesu anasema, "Wale ambao wanatumia upanga watakufa kwa upanga." Ni muhimu kukumbuka Yesu anawaambia wanafunzi wake kwamba kutumia vurugu huongeza tu matumizi ya vurugu katika hali yoyote. Yesu anachagua kuteseka kwa ukosefu wa haki na kifo, badala ya kulipiza kisasi. "Je, hujui kwamba ninaweza kumwomba Baba yangu maelfu ya malaika ili kutulinda, na angewatuma mara moja?" Yesu anasema kwamba ana chaguo za kupinga kukamatwa, lakini anataka kutimiza mpango wa Mungu. Yesu anaendelea, "Lakini ikiwa ningefanya hivyo, Maandiko yangetimizwa vipi ambayo yanaelezea kile ambacho ni lazima kitokee sasa?" Hili ni swali ambalo halihitaji jibu. Yesu anawaambia kwamba anajua kila kitu kinachokaribia kutokea, na anakubali na atapitia yote.</w:t>
      </w:r>
    </w:p>
    <w:p>
      <w:pPr/>
      <w:r>
        <w:rPr>
          <w:lang w:val="sw_KE" w:bidi="sw_KE"/>
        </w:rPr>
      </w:r>
      <w:r>
        <w:rPr>
          <w:lang w:val="sw_KE" w:bidi="sw_KE"/>
        </w:rPr>
        <w:t>Yesu kisha anazungumza na umati. Yesu akawauliza, "Je, mimi ni mwanamapinduzi wa hatari, kwamba mnakuja na panga na marungu ili kunikamata? Kwa nini hukunikamata hekaluni? Nilikuwa pale nikifundisha kila siku." Yesu hakuwa anatarajia wao walijibu swali. Yesu anawaambia kwamba hawakuhitaji kuja na silaha ili kumkamata kwa sababu yeye si hatari. Yesu anaonyesha kwamba wangeweza kumkamata siku yoyote wakati alikuwa akifundisha kwa amani katika hekalu. Yesu pia anaonyesha kwamba wanataka kumkamata kwa siri. Yesu anaendelea kuzungumza. Yesu anasema, "Lakini hii yote inatokea ili kutimiza maneno ya manabii kama ilivyoandikwa katika Maandiko."</w:t>
      </w:r>
    </w:p>
    <w:p>
      <w:pPr/>
      <w:r>
        <w:rPr>
          <w:lang w:val="sw_KE" w:bidi="sw_KE"/>
        </w:rPr>
      </w:r>
      <w:r>
        <w:rPr>
          <w:lang w:val="sw_KE" w:bidi="sw_KE"/>
        </w:rPr>
        <w:t>Sitisha na mjadili kama timu jinsi mnavyoweza kusema: "Je, mimi ni mwanamapinduzi kiasi kwamba mnahitaji kunikamata kwa panga na marungu?" kwa hiyo mtu yeyote anayesikia hadithi angeelewa maana ya kile ambacho Yesu alikuwa akisema.</w:t>
      </w:r>
    </w:p>
    <w:p>
      <w:pPr/>
      <w:r>
        <w:rPr>
          <w:lang w:val="sw_KE" w:bidi="sw_KE"/>
        </w:rPr>
      </w:r>
      <w:r>
        <w:rPr>
          <w:lang w:val="sw_KE" w:bidi="sw_KE"/>
        </w:rPr>
        <w:t>Wakati huo, wanafunzi wote walimwacha na kukimbia.</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4.</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Yuda</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Mwanafunzi ambaye anachomoa upanga wake ili kukata sikio la mtu</w:t>
      </w:r>
    </w:p>
    <w:p>
      <w:pPr>
        <w:pStyle w:val="ListBullet"/>
        <w:spacing w:line="240" w:lineRule="auto"/>
        <w:ind w:left="720"/>
      </w:pPr>
      <w:r>
        <w:rPr>
          <w:lang w:val="sw_KE" w:bidi="sw_KE"/>
        </w:rPr>
      </w:r>
      <w:r>
        <w:rPr>
          <w:lang w:val="sw_KE" w:bidi="sw_KE"/>
        </w:rPr>
        <w:t>Mtumwa wa kuhani mkuu ambaye sikio lake limekatwa</w:t>
      </w:r>
    </w:p>
    <w:p>
      <w:pPr>
        <w:pStyle w:val="ListBullet"/>
        <w:spacing w:line="240" w:lineRule="auto"/>
        <w:ind w:left="720"/>
      </w:pPr>
      <w:r>
        <w:rPr>
          <w:lang w:val="sw_KE" w:bidi="sw_KE"/>
        </w:rPr>
      </w:r>
      <w:r>
        <w:rPr>
          <w:lang w:val="sw_KE" w:bidi="sw_KE"/>
        </w:rPr>
        <w:t>Viongozi wa kidini na wazee wa Kiyahudi ambao walituma umati</w:t>
      </w:r>
    </w:p>
    <w:p>
      <w:pPr>
        <w:pStyle w:val="ListBullet"/>
        <w:spacing w:line="240" w:lineRule="auto"/>
        <w:ind w:left="720"/>
      </w:pPr>
      <w:r>
        <w:rPr>
          <w:lang w:val="sw_KE" w:bidi="sw_KE"/>
        </w:rPr>
      </w:r>
      <w:r>
        <w:rPr>
          <w:lang w:val="sw_KE" w:bidi="sw_KE"/>
        </w:rPr>
        <w:t>Umati</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Kabla ya hadithi hii kuanza, Yuda anaenda kwa viongozi wa kidini na kujitolea kuwapeleka ambapo Yesu atakuwa usiku huo. Yuda anawaambia kwamba mtu atakayemsalimia kwa busu atakuwa Yesu. Viongozi wa kidini wanatuma umati wenye silaha za panga na rungu ili kumkamata Yesu. Yuda anaongoza umati kwenye shamba la mizeituni kwenye Mlima wa Mizeituni. Hii yote inatokea kabla ya hadithi kuanza. Unaweza kuigiza tukio hili la kwanza kama itakusaidia kukumbuka kile kilichotokea.</w:t>
      </w:r>
    </w:p>
    <w:p>
      <w:pPr/>
      <w:r>
        <w:rPr>
          <w:lang w:val="sw_KE" w:bidi="sw_KE"/>
        </w:rPr>
      </w:r>
      <w:r>
        <w:rPr>
          <w:lang w:val="sw_KE" w:bidi="sw_KE"/>
        </w:rPr>
        <w:t>Hadithi inaanza na Yesu akizungumza na wanafunzi wake watatu. Umati unawasili katika shamba la zeituni, bustani ya Gethsemane, wakibeba panga na rungu. Yuda, ambaye ni mmoja wa wanafunzi wa Yesu, anaenda kwa Yesu. Yuda anamsalimu Yesu akisema, "Rabi," na kumpa Yesu busu.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Yesu anachofikiri na kuhisi sasa hivi. Unaweza kusikia mambo kama:</w:t>
      </w:r>
    </w:p>
    <w:p>
      <w:pPr>
        <w:pStyle w:val="ListBullet"/>
        <w:spacing w:line="240" w:lineRule="auto"/>
        <w:ind w:left="720"/>
      </w:pPr>
      <w:r>
        <w:rPr>
          <w:lang w:val="sw_KE" w:bidi="sw_KE"/>
        </w:rPr>
      </w:r>
      <w:r>
        <w:rPr>
          <w:lang w:val="sw_KE" w:bidi="sw_KE"/>
        </w:rPr>
        <w:t>Muulize Yuda kile anachohisi kwa wakati huu.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anamwambia Yuda, "Rafiki, fanya kile unachopaswa kufanya." Umati unamkamata Yesu. Mmoja wa wanafunzi wa Yesu anatoa upanga, au kisu kirefu, na anakata sikio la mtu mmoja katika ule umati. Mtu ambaye sikio lake limekatwa ni mtumishi wa kuhani anayeongoza. Yesu anamwambia mwanafunzi wake aurudishe upanga alimoni. Yesu kisha anauliza, "Je, hujui kwamba ninaweza kumwomba Baba yangu maelfu ya malaika ili kutulinda, na angewatuma mara moja? Lakini kama ningefanya, Maandiko yangetimizwa vipi ambayo yanaelezea kile ambacho ni lazima kutokea sasa?"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Yesu jinsi anavyojisikia sasa hivi. Unaweza kusikia mambo kama:</w:t>
      </w:r>
    </w:p>
    <w:p>
      <w:pPr>
        <w:pStyle w:val="ListBullet"/>
        <w:spacing w:line="240" w:lineRule="auto"/>
        <w:ind w:left="720"/>
      </w:pPr>
      <w:r>
        <w:rPr>
          <w:lang w:val="sw_KE" w:bidi="sw_KE"/>
        </w:rPr>
      </w:r>
      <w:r>
        <w:rPr>
          <w:lang w:val="sw_KE" w:bidi="sw_KE"/>
        </w:rPr>
        <w:t>Waulize wanafunzi jinsi wanavyohisi sasa.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anauliza umati ambao umekuja kumkamata, "Je, mimi ni mwanamapinduzi hatari, hata mnakuja na panga na rungu ili kunikamata? Kwa nini hukunikamata hekaluni? Nilikuwa pale nikifundisha kila siku. Lakini haya yote yanatokea ili kutimiza maneno ya manabii kama yalivyoandikwa katika Maandiko."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Uliza umati kile wanachofikiri na kuhisi sasa hivi. Unaweza kusikia majibu kama vile "Mtu huyu hatendi kama wahalifu wanavyotenda kwa kawaida," "Haonekani kama mpinduzi," "Anamaanisha nini kuhusu maandiko?" au "Ninashangaa kama ninapaswa kuwa nikifanya hivi, lakini ninafuata maagizo."</w:t>
      </w:r>
    </w:p>
    <w:p>
      <w:pPr>
        <w:pStyle w:val="ListBullet"/>
        <w:spacing w:line="240" w:lineRule="auto"/>
        <w:ind w:left="720"/>
      </w:pPr>
      <w:r>
        <w:rPr>
          <w:lang w:val="sw_KE" w:bidi="sw_KE"/>
        </w:rPr>
      </w:r>
      <w:r>
        <w:rPr>
          <w:lang w:val="sw_KE" w:bidi="sw_KE"/>
        </w:rPr>
        <w:t>Muulize Yesu anachofikiri na kuhisi sasa hivi. Unaweza kusikia majibu kama vile "Ninahuzunika sana kwamba nitatenganishwa na baba yangu," "Ninatamani wangetambua kwamba ufalme wangu ni kutumikia na kuongoza watu kwa Mungu, si kuwapindua wale walio na mamlaka," "Umati huu haujui kile unachofanya, na bado ninawapenda."</w:t>
      </w:r>
    </w:p>
    <w:p>
      <w:pPr/>
      <w:r>
        <w:rPr>
          <w:lang w:val="sw_KE" w:bidi="sw_KE"/>
        </w:rPr>
      </w:r>
      <w:r>
        <w:rPr>
          <w:lang w:val="sw_KE" w:bidi="sw_KE"/>
        </w:rPr>
        <w:t>Wanafunzi kisha wanamwacha Yesu na kukimbia.</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Hadithi inaendelea mara moja kutoka kwa hadithi ya awali. Yesu anazungumza na wanafunzi wake watatu katika shamba la zeituni ambalo linaitwa Gethsemane. Yuda, mmoja wa </w:t>
      </w:r>
      <w:r>
        <w:rPr>
          <w:b/>
          <w:lang w:val="sw_KE" w:bidi="sw_KE"/>
        </w:rPr>
        <w:t>wanafunzi</w:t>
      </w:r>
      <w:r>
        <w:rPr>
          <w:lang w:val="sw_KE" w:bidi="sw_KE"/>
        </w:rPr>
        <w:t xml:space="preserve"> 12, alikuja katika bustani na </w:t>
      </w:r>
      <w:r>
        <w:rPr>
          <w:b/>
          <w:lang w:val="sw_KE" w:bidi="sw_KE"/>
        </w:rPr>
        <w:t>umati</w:t>
      </w:r>
      <w:r>
        <w:rPr>
          <w:lang w:val="sw_KE" w:bidi="sw_KE"/>
        </w:rPr>
        <w:t xml:space="preserve"> wa wanaume.</w:t>
      </w:r>
    </w:p>
    <w:p>
      <w:pPr/>
      <w:r>
        <w:rPr>
          <w:lang w:val="sw_KE" w:bidi="sw_KE"/>
        </w:rPr>
      </w:r>
      <w:r>
        <w:rPr>
          <w:lang w:val="sw_KE" w:bidi="sw_KE"/>
        </w:rPr>
        <w:t xml:space="preserve">Lugha ya awali inasema tu "Yuda, mmoja wa 12," hata hivyo, tunajua kwamba "12" inarejelea wanafunzi, hivyo tafsiri nyingi hujumuisha neno "wanafunzi" ili kuifanya hadithi iwe wazi. Tafsiri neno </w:t>
      </w:r>
      <w:r>
        <w:rPr>
          <w:b/>
          <w:lang w:val="sw_KE" w:bidi="sw_KE"/>
        </w:rPr>
        <w:t>wanafunzi</w:t>
      </w:r>
      <w:r>
        <w:rPr>
          <w:lang w:val="sw_KE" w:bidi="sw_KE"/>
        </w:rPr>
        <w:t xml:space="preserve"> kwa njia uliyofanya katika simulizi za awali. Neno </w:t>
      </w:r>
      <w:r>
        <w:rPr>
          <w:b/>
          <w:lang w:val="sw_KE" w:bidi="sw_KE"/>
        </w:rPr>
        <w:t>wanafunzi</w:t>
      </w:r>
      <w:r>
        <w:rPr>
          <w:lang w:val="sw_KE" w:bidi="sw_KE"/>
        </w:rPr>
        <w:t xml:space="preserve"> linapatikana katika Faharasa Kuu.</w:t>
      </w:r>
    </w:p>
    <w:p>
      <w:pPr/>
      <w:r>
        <w:rPr>
          <w:lang w:val="sw_KE" w:bidi="sw_KE"/>
        </w:rPr>
      </w:r>
      <w:r>
        <w:rPr>
          <w:lang w:val="sw_KE" w:bidi="sw_KE"/>
        </w:rPr>
        <w:t xml:space="preserve">Neno </w:t>
      </w:r>
      <w:r>
        <w:rPr>
          <w:b/>
          <w:lang w:val="sw_KE" w:bidi="sw_KE"/>
        </w:rPr>
        <w:t>umati</w:t>
      </w:r>
      <w:r>
        <w:rPr>
          <w:lang w:val="sw_KE" w:bidi="sw_KE"/>
        </w:rPr>
        <w:t xml:space="preserve"> huashiria idadi ya watu ambao wamekusanyika pamoja. Pangekuwa na wanaume wa kutosha kumkamata Yesu kwa kutumia nguvu ikiwa ingelazimu. Umati ulikuwa ukipanga kusababisha taabu. Hawakuwa kikundi cha wanaume wenye amani.</w:t>
      </w:r>
    </w:p>
    <w:p>
      <w:pPr/>
      <w:r>
        <w:rPr>
          <w:lang w:val="sw_KE" w:bidi="sw_KE"/>
        </w:rPr>
      </w:r>
      <w:r>
        <w:rPr>
          <w:lang w:val="sw_KE" w:bidi="sw_KE"/>
        </w:rPr>
        <w:t xml:space="preserve">Wanaume walikuwa wamebeba </w:t>
      </w:r>
      <w:r>
        <w:rPr>
          <w:b/>
          <w:lang w:val="sw_KE" w:bidi="sw_KE"/>
        </w:rPr>
        <w:t>panga</w:t>
      </w:r>
      <w:r>
        <w:rPr>
          <w:lang w:val="sw_KE" w:bidi="sw_KE"/>
        </w:rPr>
        <w:t xml:space="preserve"> na </w:t>
      </w:r>
      <w:r>
        <w:rPr>
          <w:b/>
          <w:lang w:val="sw_KE" w:bidi="sw_KE"/>
        </w:rPr>
        <w:t>marungu</w:t>
      </w:r>
      <w:r>
        <w:rPr>
          <w:lang w:val="sw_KE" w:bidi="sw_KE"/>
        </w:rPr>
        <w:t xml:space="preserve">. </w:t>
      </w:r>
      <w:r>
        <w:rPr>
          <w:b/>
          <w:lang w:val="sw_KE" w:bidi="sw_KE"/>
        </w:rPr>
        <w:t>Upanga</w:t>
      </w:r>
      <w:r>
        <w:rPr>
          <w:lang w:val="sw_KE" w:bidi="sw_KE"/>
        </w:rPr>
        <w:t xml:space="preserve"> ni kama kisu kirefu. Ingetumiwa katika kupigana, si kukata chakula. Wanaume wangevibeba mahali palipofichika, pengine chini ya vazi lao la nje, au </w:t>
      </w:r>
      <w:r>
        <w:rPr>
          <w:b/>
          <w:lang w:val="sw_KE" w:bidi="sw_KE"/>
        </w:rPr>
        <w:t>joho</w:t>
      </w:r>
      <w:r>
        <w:rPr>
          <w:lang w:val="sw_KE" w:bidi="sw_KE"/>
        </w:rPr>
        <w:t xml:space="preserve">. Neno </w:t>
      </w:r>
      <w:r>
        <w:rPr>
          <w:b/>
          <w:lang w:val="sw_KE" w:bidi="sw_KE"/>
        </w:rPr>
        <w:t>vazi</w:t>
      </w:r>
      <w:r>
        <w:rPr>
          <w:lang w:val="sw_KE" w:bidi="sw_KE"/>
        </w:rPr>
        <w:t xml:space="preserve"> linapatikana katika Faharasa Kuu. Wanaume wangeweza kuwa na mahali maalum pa kushikilia upanga. </w:t>
      </w:r>
      <w:r>
        <w:rPr>
          <w:b/>
          <w:lang w:val="sw_KE" w:bidi="sw_KE"/>
        </w:rPr>
        <w:t>Rungu</w:t>
      </w:r>
      <w:r>
        <w:rPr>
          <w:lang w:val="sw_KE" w:bidi="sw_KE"/>
        </w:rPr>
        <w:t xml:space="preserve"> ni kipande kizito cha mti ambacho watu wangetumia ili kupigana.</w:t>
      </w:r>
    </w:p>
    <w:p>
      <w:pPr/>
      <w:r>
        <w:rPr>
          <w:lang w:val="sw_KE" w:bidi="sw_KE"/>
        </w:rPr>
      </w:r>
      <w:r>
        <w:rPr>
          <w:lang w:val="sw_KE" w:bidi="sw_KE"/>
        </w:rPr>
        <w:t>Onyesha timu yako ya tafsiri picha ya upanga na rungu tena ili wakumbushwe jinsi upanga unavyoonekana au rungu linavyoonekana.</w:t>
      </w:r>
    </w:p>
    <w:p>
      <w:pPr/>
      <w:r>
        <w:rPr>
          <w:lang w:val="sw_KE" w:bidi="sw_KE"/>
        </w:rPr>
      </w:r>
      <w:r>
        <w:rPr>
          <w:lang w:val="sw_KE" w:bidi="sw_KE"/>
        </w:rPr>
        <w:t xml:space="preserve">Umati walikuwa wametumwa kutoka kwa </w:t>
      </w:r>
      <w:r>
        <w:rPr>
          <w:b/>
          <w:lang w:val="sw_KE" w:bidi="sw_KE"/>
        </w:rPr>
        <w:t>walimu wa sheria</w:t>
      </w:r>
      <w:r>
        <w:rPr>
          <w:lang w:val="sw_KE" w:bidi="sw_KE"/>
        </w:rPr>
        <w:t xml:space="preserve"> na </w:t>
      </w:r>
      <w:r>
        <w:rPr>
          <w:b/>
          <w:lang w:val="sw_KE" w:bidi="sw_KE"/>
        </w:rPr>
        <w:t>wazee</w:t>
      </w:r>
      <w:r>
        <w:rPr>
          <w:lang w:val="sw_KE" w:bidi="sw_KE"/>
        </w:rPr>
        <w:t xml:space="preserve"> wa watu wa Kiyahudi. Walimu wa sheria walikuwa mamlaka za kidini. Wazee ni wale walioko katika mamlaka kuhakikisha mila na sheria za Kiyahudi zinahifadhiwa. Tafsiri maneno walimu wa sheria na wazee kwa njia sawa na ulivyofanya katika simulizi za awali. Maneno </w:t>
      </w:r>
      <w:r>
        <w:rPr>
          <w:b/>
          <w:lang w:val="sw_KE" w:bidi="sw_KE"/>
        </w:rPr>
        <w:t>walimu wa sheria</w:t>
      </w:r>
      <w:r>
        <w:rPr>
          <w:lang w:val="sw_KE" w:bidi="sw_KE"/>
        </w:rPr>
        <w:t xml:space="preserve"> na </w:t>
      </w:r>
      <w:r>
        <w:rPr>
          <w:b/>
          <w:lang w:val="sw_KE" w:bidi="sw_KE"/>
        </w:rPr>
        <w:t>wazee</w:t>
      </w:r>
      <w:r>
        <w:rPr>
          <w:lang w:val="sw_KE" w:bidi="sw_KE"/>
        </w:rPr>
        <w:t xml:space="preserve"> yanapatikana katika Faharasa Kuu.</w:t>
      </w:r>
    </w:p>
    <w:p>
      <w:pPr/>
      <w:r>
        <w:rPr>
          <w:lang w:val="sw_KE" w:bidi="sw_KE"/>
        </w:rPr>
      </w:r>
      <w:r>
        <w:rPr>
          <w:lang w:val="sw_KE" w:bidi="sw_KE"/>
        </w:rPr>
        <w:t xml:space="preserve">Yuda, ambaye ni </w:t>
      </w:r>
      <w:r>
        <w:rPr>
          <w:b/>
          <w:lang w:val="sw_KE" w:bidi="sw_KE"/>
        </w:rPr>
        <w:t>msaliti</w:t>
      </w:r>
      <w:r>
        <w:rPr>
          <w:lang w:val="sw_KE" w:bidi="sw_KE"/>
        </w:rPr>
        <w:t xml:space="preserve"> au </w:t>
      </w:r>
      <w:r>
        <w:rPr>
          <w:b/>
          <w:lang w:val="sw_KE" w:bidi="sw_KE"/>
        </w:rPr>
        <w:t>mwenye kusaliti</w:t>
      </w:r>
      <w:r>
        <w:rPr>
          <w:lang w:val="sw_KE" w:bidi="sw_KE"/>
        </w:rPr>
        <w:t xml:space="preserve">, alikuwa amepanga na umati </w:t>
      </w:r>
      <w:r>
        <w:rPr>
          <w:b/>
          <w:lang w:val="sw_KE" w:bidi="sw_KE"/>
        </w:rPr>
        <w:t>ishara</w:t>
      </w:r>
      <w:r>
        <w:rPr>
          <w:lang w:val="sw_KE" w:bidi="sw_KE"/>
        </w:rPr>
        <w:t xml:space="preserve"> iliyopangwa mapema, ili wajue ni mtu yupi alikuwa Yesu.</w:t>
      </w:r>
    </w:p>
    <w:p>
      <w:pPr/>
      <w:r>
        <w:rPr>
          <w:lang w:val="sw_KE" w:bidi="sw_KE"/>
        </w:rPr>
      </w:r>
      <w:r>
        <w:rPr>
          <w:b/>
          <w:lang w:val="sw_KE" w:bidi="sw_KE"/>
        </w:rPr>
        <w:t>Msaliti</w:t>
      </w:r>
      <w:r>
        <w:rPr>
          <w:lang w:val="sw_KE" w:bidi="sw_KE"/>
        </w:rPr>
        <w:t xml:space="preserve"> au </w:t>
      </w:r>
      <w:r>
        <w:rPr>
          <w:b/>
          <w:lang w:val="sw_KE" w:bidi="sw_KE"/>
        </w:rPr>
        <w:t>mwenye hila</w:t>
      </w:r>
      <w:r>
        <w:rPr>
          <w:lang w:val="sw_KE" w:bidi="sw_KE"/>
        </w:rPr>
        <w:t xml:space="preserve"> ni mtu ambaye anajifanya kuwa rafiki, lakini kisha anafanya kitu ambacho kinamfanya mtu kupata taabu au madhara. Yuda alikuwa mmoja wa wanafunzi 12 wa Yesu, lakini alionyesha maadui wa Yesu ambapo wangeweza kumpata Yesu na kumkamata.</w:t>
      </w:r>
    </w:p>
    <w:p>
      <w:pPr/>
      <w:r>
        <w:rPr>
          <w:lang w:val="sw_KE" w:bidi="sw_KE"/>
        </w:rPr>
      </w:r>
      <w:r>
        <w:rPr>
          <w:b/>
          <w:lang w:val="sw_KE" w:bidi="sw_KE"/>
        </w:rPr>
        <w:t>Ishara</w:t>
      </w:r>
      <w:r>
        <w:rPr>
          <w:lang w:val="sw_KE" w:bidi="sw_KE"/>
        </w:rPr>
        <w:t xml:space="preserve"> ni kitendo au tukio ambalo ni ishara. Katika hali hii, Yuda alikuwa amekubali kwamba angemsalimu Yesu kwa busu. Busu lilikuwa ishara ya kuonyesha ni mtu gani alikuwa Yesu.</w:t>
      </w:r>
    </w:p>
    <w:p>
      <w:pPr/>
      <w:r>
        <w:rPr>
          <w:lang w:val="sw_KE" w:bidi="sw_KE"/>
        </w:rPr>
      </w:r>
      <w:r>
        <w:rPr>
          <w:lang w:val="sw_KE" w:bidi="sw_KE"/>
        </w:rPr>
        <w:t xml:space="preserve">Yuda alikwenda moja kwa moja kwa Yesu na kusema "Rabi," kisha alimsalimu Yesu kwa busu. </w:t>
      </w:r>
      <w:r>
        <w:rPr>
          <w:b/>
          <w:lang w:val="sw_KE" w:bidi="sw_KE"/>
        </w:rPr>
        <w:t>Rabbi</w:t>
      </w:r>
      <w:r>
        <w:rPr>
          <w:lang w:val="sw_KE" w:bidi="sw_KE"/>
        </w:rPr>
        <w:t xml:space="preserve"> ni cheo cha Kiyahudi ambacho kinamaanisha "mkuu wangu" au "mwalimu wangu mkuu." Rabi ni cheo kinachoonyesha heshima kwa mwalimu wa kidini. Katika kitabu cha Mathayo, Yuda ni mwanafunzi pekee ambaye anamwita Yesu "Rabi." Kwa kawaida wanafunzi wa Yesu wangemsalimu Yesu kwa "Bwana," ambayo ina maana ya "mkuu" au hata "kiumbe wa kimungu." Katika vitabu vingine vya Biblia, wanafunzi wengine pia wanamwita Yesu "rabi" au "mwalimu." Tafsiri Rabi kwa njia sawa na ulivyofanya katika vifungu vya awali. Neno </w:t>
      </w:r>
      <w:r>
        <w:rPr>
          <w:b/>
          <w:lang w:val="sw_KE" w:bidi="sw_KE"/>
        </w:rPr>
        <w:t>Rabi</w:t>
      </w:r>
      <w:r>
        <w:rPr>
          <w:lang w:val="sw_KE" w:bidi="sw_KE"/>
        </w:rPr>
        <w:t xml:space="preserve"> linapatikana kwenye Faharasa Kuu.</w:t>
      </w:r>
    </w:p>
    <w:p>
      <w:pPr/>
      <w:r>
        <w:rPr>
          <w:lang w:val="sw_KE" w:bidi="sw_KE"/>
        </w:rPr>
      </w:r>
      <w:r>
        <w:rPr>
          <w:lang w:val="sw_KE" w:bidi="sw_KE"/>
        </w:rPr>
        <w:t xml:space="preserve">Wanaume wanakusanyika karibu na Yesu ili kumkamata. Walimkamata na </w:t>
      </w:r>
      <w:r>
        <w:rPr>
          <w:b/>
          <w:lang w:val="sw_KE" w:bidi="sw_KE"/>
        </w:rPr>
        <w:t>kuweka</w:t>
      </w:r>
      <w:r>
        <w:rPr>
          <w:lang w:val="sw_KE" w:bidi="sw_KE"/>
        </w:rPr>
        <w:t xml:space="preserve"> </w:t>
      </w:r>
      <w:r>
        <w:rPr>
          <w:b/>
          <w:lang w:val="sw_KE" w:bidi="sw_KE"/>
        </w:rPr>
        <w:t>mikono kwa</w:t>
      </w:r>
      <w:r>
        <w:rPr>
          <w:lang w:val="sw_KE" w:bidi="sw_KE"/>
        </w:rPr>
        <w:t xml:space="preserve"> Yesu. "Kunyakua" kihalisi kunamaanisha "kumkamata kwa mikono." Hii ina maana walimkamata na kumshika ili asiweze kutoroka.</w:t>
      </w:r>
    </w:p>
    <w:p>
      <w:pPr/>
      <w:r>
        <w:rPr>
          <w:lang w:val="sw_KE" w:bidi="sw_KE"/>
        </w:rPr>
      </w:r>
      <w:r>
        <w:rPr>
          <w:lang w:val="sw_KE" w:bidi="sw_KE"/>
        </w:rPr>
        <w:t xml:space="preserve">Mmoja wa wanafunzi wa Yesu alichukua upanga wake na kukata sikio la mtumwa au mtumishi wa kuhani mkuu. </w:t>
      </w:r>
      <w:r>
        <w:rPr>
          <w:b/>
          <w:lang w:val="sw_KE" w:bidi="sw_KE"/>
        </w:rPr>
        <w:t>Kuhani mkuu</w:t>
      </w:r>
      <w:r>
        <w:rPr>
          <w:lang w:val="sw_KE" w:bidi="sw_KE"/>
        </w:rPr>
        <w:t xml:space="preserve"> alikuwa kuhani kiongozi au mkuu wa makuhani. </w:t>
      </w:r>
      <w:r>
        <w:rPr>
          <w:b/>
          <w:lang w:val="sw_KE" w:bidi="sw_KE"/>
        </w:rPr>
        <w:t>Mtumwa</w:t>
      </w:r>
      <w:r>
        <w:rPr>
          <w:lang w:val="sw_KE" w:bidi="sw_KE"/>
        </w:rPr>
        <w:t xml:space="preserve"> ni mtu ambaye anamilikiwa na mtu mwingine. Mtumwa hana haki zozote. Tafsiri neno mtumwa kwa njia sawa na ulivyofanya awali. Neno </w:t>
      </w:r>
      <w:r>
        <w:rPr>
          <w:b/>
          <w:lang w:val="sw_KE" w:bidi="sw_KE"/>
        </w:rPr>
        <w:t>mtumwa</w:t>
      </w:r>
      <w:r>
        <w:rPr>
          <w:lang w:val="sw_KE" w:bidi="sw_KE"/>
        </w:rPr>
        <w:t xml:space="preserve"> linapatikana kwenye Faharasa Kuu. Yesu anamwambia mwanafunzi aurudishe upanga wake mahali pake.</w:t>
      </w:r>
    </w:p>
    <w:p>
      <w:pPr/>
      <w:r>
        <w:rPr>
          <w:lang w:val="sw_KE" w:bidi="sw_KE"/>
        </w:rPr>
      </w:r>
      <w:r>
        <w:rPr>
          <w:lang w:val="sw_KE" w:bidi="sw_KE"/>
        </w:rPr>
        <w:t xml:space="preserve">Yesu anawaambia wanafunzi wake kwamba Mungu anatawala kila kitu, na Mungu anaweza kutuma "maelfu ya malaika" ili kuwalinda. Baadhi ya tafsiri zinatumia maneno "legioni" 12 ya malaika. </w:t>
      </w:r>
      <w:r>
        <w:rPr>
          <w:b/>
          <w:lang w:val="sw_KE" w:bidi="sw_KE"/>
        </w:rPr>
        <w:t>Legioni</w:t>
      </w:r>
      <w:r>
        <w:rPr>
          <w:lang w:val="sw_KE" w:bidi="sw_KE"/>
        </w:rPr>
        <w:t xml:space="preserve"> inarejelea kikosi cha askari katika jeshi la Roma. Legioni huenda ilikuwa na askari wapatao elfu sita. Yesu anasema kwamba Mungu anaweza kutuma malaika zaidi ya kutosha ili kushinda umati wa watu, lakini huo si mpango wa Mungu. Neno </w:t>
      </w:r>
      <w:r>
        <w:rPr>
          <w:b/>
          <w:lang w:val="sw_KE" w:bidi="sw_KE"/>
        </w:rPr>
        <w:t>Legioni</w:t>
      </w:r>
      <w:r>
        <w:rPr>
          <w:lang w:val="sw_KE" w:bidi="sw_KE"/>
        </w:rPr>
        <w:t xml:space="preserve"> linapatikana katika Faharasa Kuu.</w:t>
      </w:r>
    </w:p>
    <w:p>
      <w:pPr/>
      <w:r>
        <w:rPr>
          <w:lang w:val="sw_KE" w:bidi="sw_KE"/>
        </w:rPr>
      </w:r>
      <w:r>
        <w:rPr>
          <w:b/>
          <w:lang w:val="sw_KE" w:bidi="sw_KE"/>
        </w:rPr>
        <w:t>Malaika</w:t>
      </w:r>
      <w:r>
        <w:rPr>
          <w:lang w:val="sw_KE" w:bidi="sw_KE"/>
        </w:rPr>
        <w:t xml:space="preserve"> ni kiumbe kisicho cha kawaida, cha kiroho kinachobeba ujumbe kati ya Mungu na wanadamu. Tafsiri malaika kwa njia sawa na ulivyofanya katika simulizi za awali. Neno</w:t>
      </w:r>
      <w:r>
        <w:rPr>
          <w:b/>
          <w:lang w:val="sw_KE" w:bidi="sw_KE"/>
        </w:rPr>
        <w:t>Malaika</w:t>
      </w:r>
      <w:r>
        <w:rPr>
          <w:lang w:val="sw_KE" w:bidi="sw_KE"/>
        </w:rPr>
        <w:t xml:space="preserve"> linapatikana katika Faharasa Kuu. Yesu anawakumbusha wanafunzi wake kwamba maandiko ya Kiyahudi </w:t>
      </w:r>
      <w:r>
        <w:rPr>
          <w:b/>
          <w:lang w:val="sw_KE" w:bidi="sw_KE"/>
        </w:rPr>
        <w:t>yameshaeleza</w:t>
      </w:r>
      <w:r>
        <w:rPr>
          <w:lang w:val="sw_KE" w:bidi="sw_KE"/>
        </w:rPr>
        <w:t xml:space="preserve"> kile kitakachotokea, na ni lazima yatimizwe. Tafsiri neno maandiko kwa njia sawa na ulivyofanya katika vifungu vya awali. Neno </w:t>
      </w:r>
      <w:r>
        <w:rPr>
          <w:b/>
          <w:lang w:val="sw_KE" w:bidi="sw_KE"/>
        </w:rPr>
        <w:t>Maandiko</w:t>
      </w:r>
      <w:r>
        <w:rPr>
          <w:lang w:val="sw_KE" w:bidi="sw_KE"/>
        </w:rPr>
        <w:t xml:space="preserve"> linapatikana katika Faharasa Kuu.</w:t>
      </w:r>
    </w:p>
    <w:p>
      <w:pPr/>
      <w:r>
        <w:rPr>
          <w:lang w:val="sw_KE" w:bidi="sw_KE"/>
        </w:rPr>
      </w:r>
      <w:r>
        <w:rPr>
          <w:lang w:val="sw_KE" w:bidi="sw_KE"/>
        </w:rPr>
        <w:t xml:space="preserve">Kisha Yesu anauliza umati ambao wanamkamata kama yeye ni </w:t>
      </w:r>
      <w:r>
        <w:rPr>
          <w:b/>
          <w:lang w:val="sw_KE" w:bidi="sw_KE"/>
        </w:rPr>
        <w:t>mwanamapinduzi</w:t>
      </w:r>
      <w:r>
        <w:rPr>
          <w:lang w:val="sw_KE" w:bidi="sw_KE"/>
        </w:rPr>
        <w:t xml:space="preserve"> au anaongoza </w:t>
      </w:r>
      <w:r>
        <w:rPr>
          <w:b/>
          <w:lang w:val="sw_KE" w:bidi="sw_KE"/>
        </w:rPr>
        <w:t>uasi</w:t>
      </w:r>
      <w:r>
        <w:rPr>
          <w:lang w:val="sw_KE" w:bidi="sw_KE"/>
        </w:rPr>
        <w:t>. Mpinduzi ni mtu ambaye anajaribu kupindua mamlaka au serikali. Wakati Yesu anauliza, "Je, ninaongoza uasi?" huyu ni Yesu akisema kwamba umati umekuja kumkamata Yesu kana kwamba alikuwa mhalifu wa hatari au mwasi.</w:t>
      </w:r>
    </w:p>
    <w:p>
      <w:pPr/>
      <w:r>
        <w:rPr>
          <w:lang w:val="sw_KE" w:bidi="sw_KE"/>
        </w:rPr>
      </w:r>
      <w:r>
        <w:rPr>
          <w:lang w:val="sw_KE" w:bidi="sw_KE"/>
        </w:rPr>
        <w:t xml:space="preserve">Yesu anasema kwamba alikuwa akifundisha katika </w:t>
      </w:r>
      <w:r>
        <w:rPr>
          <w:b/>
          <w:lang w:val="sw_KE" w:bidi="sw_KE"/>
        </w:rPr>
        <w:t>hekalu</w:t>
      </w:r>
      <w:r>
        <w:rPr>
          <w:lang w:val="sw_KE" w:bidi="sw_KE"/>
        </w:rPr>
        <w:t xml:space="preserve">. Hii ina maana alikuwa akifundisha katika nyua za hekalu. Tafsiri hii kwa njia sawa na ulivyotumia katika simulizi za awali. </w:t>
      </w:r>
      <w:r>
        <w:rPr>
          <w:b/>
          <w:lang w:val="sw_KE" w:bidi="sw_KE"/>
        </w:rPr>
        <w:t>Neno hekalu</w:t>
      </w:r>
      <w:r>
        <w:rPr>
          <w:lang w:val="sw_KE" w:bidi="sw_KE"/>
        </w:rPr>
        <w:t xml:space="preserve"> linapatikana katika Faharasa Kuu.</w:t>
      </w:r>
    </w:p>
    <w:p>
      <w:pPr/>
      <w:r>
        <w:rPr>
          <w:lang w:val="sw_KE" w:bidi="sw_KE"/>
        </w:rPr>
      </w:r>
      <w:r>
        <w:rPr>
          <w:lang w:val="sw_KE" w:bidi="sw_KE"/>
        </w:rPr>
        <w:t xml:space="preserve">Yesu anasema kwamba yote yatakayotokea yatakuwa ni kutimiza yale ambayo </w:t>
      </w:r>
      <w:r>
        <w:rPr>
          <w:b/>
          <w:lang w:val="sw_KE" w:bidi="sw_KE"/>
        </w:rPr>
        <w:t>manabii</w:t>
      </w:r>
      <w:r>
        <w:rPr>
          <w:lang w:val="sw_KE" w:bidi="sw_KE"/>
        </w:rPr>
        <w:t xml:space="preserve"> walisema yangetokea zamani sana. Maneno ya manabii yameandikwa katika Maandiko ya Kiyahudi. Nabii ni mtu ambaye amepokea ujumbe kutoka kwa Mungu kutoa maelezo kuhusu kile kitakachotokea wakati ujao. Tafsiri neno nabii kwa njia sawa na ulivyofanya katika simulizi za awali. Neno </w:t>
      </w:r>
      <w:r>
        <w:rPr>
          <w:b/>
          <w:lang w:val="sw_KE" w:bidi="sw_KE"/>
        </w:rPr>
        <w:t>Nabii</w:t>
      </w:r>
      <w:r>
        <w:rPr>
          <w:lang w:val="sw_KE" w:bidi="sw_KE"/>
        </w:rPr>
        <w:t xml:space="preserve"> linapatikana kwenye Faharasa Kuu.</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26:57–68</w:t>
      </w:r>
      <w:r>
        <w:rPr>
          <w:lang w:val="sw_KE" w:bidi="sw_KE"/>
        </w:rPr>
      </w:r>
    </w:p>
    <w:p>
      <w:pPr>
        <w:pStyle w:val="Heading3"/>
      </w:pPr>
      <w:r>
        <w:rPr>
          <w:lang w:val="sw_KE" w:bidi="sw_KE"/>
        </w:rPr>
        <w:t>Sikiliza na Moyo</w:t>
      </w:r>
    </w:p>
    <w:p>
      <w:pPr/>
      <w:r>
        <w:rPr>
          <w:lang w:val="sw_KE" w:bidi="sw_KE"/>
        </w:rPr>
      </w:r>
      <w:r>
        <w:rPr>
          <w:lang w:val="sw_KE" w:bidi="sw_KE"/>
        </w:rPr>
        <w:t>Sikiliza Mathayo 26:57–68 na utie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Katika simulizi ya awali, Yesu alikamatwa na umati wa watu. Simulizi hii inafuata moja kwa moja. Umati ulimchukua Yesu na kumpeleka. Wanaondoka katika shamba la mizeituni kwenye Mlima wa Mizeituni, wakirudi kupitia bonde hadi Yerusalemu.</w:t>
      </w:r>
    </w:p>
    <w:p>
      <w:pPr/>
      <w:r>
        <w:rPr>
          <w:lang w:val="sw_KE" w:bidi="sw_KE"/>
        </w:rPr>
      </w:r>
      <w:r>
        <w:rPr>
          <w:lang w:val="sw_KE" w:bidi="sw_KE"/>
        </w:rPr>
        <w:t>Umati ulimpeleka Yesu nyumbani kwa Kayafa, kuhani mkuu. Kuhani mkuu alikuwa kuhani aliyetawala viongozi wengine wote wa dini ya Kiyahudi. Kuhani mkuu kwa kweli maana yake ni "kuhani muhimu zaidi." Kuhani mkuu alitawala baraza la Kiyahudi, kwa hiyo angeongoza kesi ya Yesu. Walimu wa sheria, ambao wakati mwingine wanaitwa waandishi, na wazee walikusanyika katika nyumba ya Kaiafa.</w:t>
      </w:r>
    </w:p>
    <w:p>
      <w:pPr/>
      <w:r>
        <w:rPr>
          <w:lang w:val="sw_KE" w:bidi="sw_KE"/>
        </w:rPr>
      </w:r>
      <w:r>
        <w:rPr>
          <w:lang w:val="sw_KE" w:bidi="sw_KE"/>
        </w:rPr>
        <w:t>Wakati makundi haya yote ya watu yanakutana pamoja—makuhani, walimu wa sheria na wazee—hii inaitwa Sanhedrin. Hiki ni chombo cha utawala kwa watu wa Kiyahudi. Wanaweza kutoa uamuzi kuhusu karibu jambo lolote, iwe la kijamii au la kidini. Kitu pekee ambacho hawawezi kufanya ni kumhukumu mtu adhabu ya kifo. Mahakama ya Kirumi ndiyo mahali pekee ambapo mtu angeweza kuhukumiwa kifo. Baraza la Sanhedrin kwa kawaida lilikuwa likikutana mahali pengine lilipokuwa likikutana rasmi. Katika hadithi hii, wanakutana katika nyumba ya Kayafa. Kulingana na sheria ya Kiyahudi kesi haikuweza kufanyika usiku. Wakati mashtaka yanaletwa dhidi ya mtu ambayo yanaweza kusababisha wao kuhukumiwa adhabu ya kifo, kesi ilipaswa kufanyika kwa siku mbili. Mashahidi wowote walipaswa kuhojiwa kwa faragha. Baraza la Sanhedrin lilipuuza sheria hizi zote katika kesi ya Yesu. Pengine hii inaonyesha jinsi wale walio na mamlaka wanataka kumkamata na kumhukumu Yesu haraka na kwa siri. Sanhedrin wote walikuwa pamoja wakimsubiri Yesu.</w:t>
      </w:r>
    </w:p>
    <w:p>
      <w:pPr/>
      <w:r>
        <w:rPr>
          <w:lang w:val="sw_KE" w:bidi="sw_KE"/>
        </w:rPr>
      </w:r>
      <w:r>
        <w:rPr>
          <w:lang w:val="sw_KE" w:bidi="sw_KE"/>
        </w:rPr>
        <w:t>Sitisha kwa muda na ujadili na timu zako za tafsiri: Watu katika eneo lenu wanatawaliwa na nani na vipi? Eleza ni nani katika utamaduni wenu ana jukumu la kuhakikisha kwamba watu wanafuata mazoea ya kitamaduni na ni nani anawajibika kwa utekelezaji wa sheria.</w:t>
      </w:r>
    </w:p>
    <w:p>
      <w:pPr/>
      <w:r>
        <w:rPr>
          <w:lang w:val="sw_KE" w:bidi="sw_KE"/>
        </w:rPr>
      </w:r>
      <w:r>
        <w:rPr>
          <w:lang w:val="sw_KE" w:bidi="sw_KE"/>
        </w:rPr>
        <w:t>Kuna sehemu ya pili ya hadithi katika simulizi hii. Petro alifuata kwa umbali. Petro anakaa karibu vya kutosha ili kuona anakokwenda Yesu, lakini Petro hataki kujivutia uangalifu. Alikwenda moja kwa moja kwenye ua la nyumba ya Kayafa. Ua lingekuwa eneo lisilofunikwa la nyumba ambapo mtu yeyote angeweza kufika. Petro aliketi pamoja na mlinzi ili kuona matokeo ya kesi ya Yesu yalikuwa nini. Yesu yuko ndani ya nyumba na Petro yuko uani, nje kidogo ya nyumba.</w:t>
      </w:r>
    </w:p>
    <w:p>
      <w:pPr/>
      <w:r>
        <w:rPr>
          <w:lang w:val="sw_KE" w:bidi="sw_KE"/>
        </w:rPr>
      </w:r>
      <w:r>
        <w:rPr>
          <w:lang w:val="sw_KE" w:bidi="sw_KE"/>
        </w:rPr>
        <w:t>Sitisha hapa na uonyeshe timu yako ya tafsiri picha ya nyumba na ua. Waonyeshe ndani ya nyumba ambapo Yesu alikuwa akizuiwa na ua ambapo Petro alikuwa akisubiri.</w:t>
      </w:r>
    </w:p>
    <w:p>
      <w:pPr/>
      <w:r>
        <w:rPr>
          <w:lang w:val="sw_KE" w:bidi="sw_KE"/>
        </w:rPr>
      </w:r>
      <w:r>
        <w:rPr>
          <w:lang w:val="sw_KE" w:bidi="sw_KE"/>
        </w:rPr>
        <w:t>Huko kwenye mkutano wa Sanhedrin, makuhani wakuu na baraza lote walikuwa wakijaribu kupata watu ambao wangetoa ushuhuda wa uongo ili waweze kumwua Yesu. Katika hatua hii, Sanhedrin hawakuwa na shtaka lolote ambalo wangeweza kumshtaki Yesu. Walikuwa wakijaribu kubuni shutuma ya uongo, na ndiyo maana walikuwa wakitafuta mashahidi wa uongo. Mashahidi wa uongo ni watu ambao wangedanganya kuhusu kile Yesu alichosema au alichofanya. Sheria ya Kiyahudi ilihitaji mashahidi 2 kusema jambo lile lile ili shutuma iweze kutolewa. Washiriki wa Sanhedrin tayari walijua kile walichotaka kumshtaki nacho Yesu, walikuwa wakitafuta mashahidi wa uongo ili waweze kumshtaki Yesu kwa kile walichokuwa tayari wameamua. Kulikuwa na mashahidi wengi, lakini yale waliyosema kuhusu Yesu hayakuafikiana.</w:t>
      </w:r>
    </w:p>
    <w:p>
      <w:pPr/>
      <w:r>
        <w:rPr>
          <w:lang w:val="sw_KE" w:bidi="sw_KE"/>
        </w:rPr>
      </w:r>
      <w:r>
        <w:rPr>
          <w:lang w:val="sw_KE" w:bidi="sw_KE"/>
        </w:rPr>
        <w:t>Sitisha kwa muda. Jadili jinsi majaribio katika eneo lako yanavyofanyika. Jadili ni nani watakaozungumza na kile ambacho wangewajibika nacho.</w:t>
      </w:r>
    </w:p>
    <w:p>
      <w:pPr/>
      <w:r>
        <w:rPr>
          <w:lang w:val="sw_KE" w:bidi="sw_KE"/>
        </w:rPr>
      </w:r>
      <w:r>
        <w:rPr>
          <w:lang w:val="sw_KE" w:bidi="sw_KE"/>
        </w:rPr>
        <w:t>Hatimaye, wanaume 2 walisema kwamba Yesu alikuwa amesema kwamba angeweza kuharibu hekalu la Mungu na kulijenga tena katika siku 3. Hii ni taarifa nzito dhidi ya Yesu. Katika eneo hili la dunia, ni uhalifu kuharibu mahali pa ibada. Mamlaka wangemwua mtu ambaye aliharibu mahali pa ibada. Dai hili pia ni la uongo. Yesu hakusema kwamba angeharibu hekalu, lakini alikuwa amesema kwamba mtu angeharibu hekalu siku moja. Yesu pia alisema "hekalu hili" akimaanisha yeye mwenyewe angeharibiwa, na kisha angerejeshwa siku 3 baadaye. Yesu alikuwa anaelezea kwamba baada ya kufa, angefufuliwa kutoka kwa wafu, angerejeshwa, baada ya siku 3. Wanaume wanaomshtaki Yesu na washiriki wa Sanhedrin walichukua maneno ya Yesu na kuyapotosha ili kumaanisha kitu tofauti na kile Yesu alichomaanisha.</w:t>
      </w:r>
    </w:p>
    <w:p>
      <w:pPr/>
      <w:r>
        <w:rPr>
          <w:lang w:val="sw_KE" w:bidi="sw_KE"/>
        </w:rPr>
      </w:r>
      <w:r>
        <w:rPr>
          <w:lang w:val="sw_KE" w:bidi="sw_KE"/>
        </w:rPr>
        <w:t>Sitisha hapa na mjadili kama timu ya tafsiri: Watu huwaendeshea vipi kesi wahalifu katika utamaduni wenu? Nani anaongoza majaribio? Unahitaji mashahidi wangapi katika kesi?</w:t>
      </w:r>
    </w:p>
    <w:p>
      <w:pPr/>
      <w:r>
        <w:rPr>
          <w:lang w:val="sw_KE" w:bidi="sw_KE"/>
        </w:rPr>
      </w:r>
      <w:r>
        <w:rPr>
          <w:lang w:val="sw_KE" w:bidi="sw_KE"/>
        </w:rPr>
        <w:t>Sasa, kwa mara ya kwanza kuhani mkuu, au kuhani anayeongoza, alisimama. Kwa kusimama, kuhani mkuu anaonyesha yu karibu kuchukua udhibiti, na atazungumza na kumhoji Yesu. Anamwuliza Yesu maswali 2, "Je, hutajibu mashtaka haya? Una nini cha kusema?" Kuhani mkuu hamwombi Yesu kutoa maelezo kuhusu kila moja ya maswali haya. Kuhani mkuu anataka kuona kama Yesu atakanusha kile ambacho mashahidi wamesema au kujieleza. Kuhani mkuu anaweka wazi kwamba anatarajia Yesu kujibu.</w:t>
      </w:r>
    </w:p>
    <w:p>
      <w:pPr/>
      <w:r>
        <w:rPr>
          <w:lang w:val="sw_KE" w:bidi="sw_KE"/>
        </w:rPr>
      </w:r>
      <w:r>
        <w:rPr>
          <w:lang w:val="sw_KE" w:bidi="sw_KE"/>
        </w:rPr>
        <w:t>Inashangaza kwamba Yesu hakusema chochote. Yesu alikaa kimya, hata ingawa sheria ilimhitaji ajibu. Kimya cha Yesu hakiimaanishi kwamba ana hatia. Katika baadhi ya tamaduni mtu ambaye anakaa kimya angezingatiwa kuwa na hatia kwa sababu hatajitetea. Inavutia kwamba nabii Isaya alikuwa amesema kwamba Masihi angeenda kwenye kifo chake bila kujitetea. Yesu hakuwa na hatia. Yesu hakuwa na hofu. Yesu aliruhusu matukio yatokee kama Mungu alivyokuwa amesema yangetokea. Kuhani mkuu hakutarajia Yesu kutenda kwa njia hii.</w:t>
      </w:r>
    </w:p>
    <w:p>
      <w:pPr/>
      <w:r>
        <w:rPr>
          <w:lang w:val="sw_KE" w:bidi="sw_KE"/>
        </w:rPr>
      </w:r>
      <w:r>
        <w:rPr>
          <w:lang w:val="sw_KE" w:bidi="sw_KE"/>
        </w:rPr>
        <w:t>Katika utamaduni wako, ikiwa mtu anakaa kimya mahakamani na anakataa kujibu maswali, anaonekanaje? Je, wangeonwa kuwa na hatia au wasio na hatia? Ungetarajia vipi mtu asiye na hatia kujiendesha katika mahakama?</w:t>
      </w:r>
    </w:p>
    <w:p>
      <w:pPr/>
      <w:r>
        <w:rPr>
          <w:lang w:val="sw_KE" w:bidi="sw_KE"/>
        </w:rPr>
      </w:r>
      <w:r>
        <w:rPr>
          <w:lang w:val="sw_KE" w:bidi="sw_KE"/>
        </w:rPr>
        <w:t>Kuhani mkuu kisha anamwambia Yesu, "Nakuamuru kwa jina la Mungu aliye hai—tuambie kama wewe ni Masihi, Mwana wa Mungu." Swali hili ni sehemu muhimu ya kesi ya Yesu. Manabii walikuwa wamewaambia Waayahudi kwamba Mungu angeharibu hekalu. Pia walisema kwamba Masihi angechukua nafasi ya hekalu na hekalu jipya, kamilifu. Kuhani mkuu hakuamini kwamba Yesu alikuwa Masihi. Ikiwa Yesu alidai kuwa Masihi, kuhani mkuu angeliona jambo hilo kuwa kosa kubwa sana. Kuhani mkuu anataka Yesu aseme ikiwa yeye ni Masihi, Mwana wa Mungu.</w:t>
      </w:r>
    </w:p>
    <w:p>
      <w:pPr/>
      <w:r>
        <w:rPr>
          <w:lang w:val="sw_KE" w:bidi="sw_KE"/>
        </w:rPr>
      </w:r>
      <w:r>
        <w:rPr>
          <w:lang w:val="sw_KE" w:bidi="sw_KE"/>
        </w:rPr>
        <w:t>Wakati huu Yesu anajibu. Yesu yuko wazi sana. Yesu alisema, “Wewe mwenyewe umesema hivyo.”</w:t>
      </w:r>
    </w:p>
    <w:p>
      <w:pPr/>
      <w:r>
        <w:rPr>
          <w:lang w:val="sw_KE" w:bidi="sw_KE"/>
        </w:rPr>
      </w:r>
      <w:r>
        <w:rPr>
          <w:lang w:val="sw_KE" w:bidi="sw_KE"/>
        </w:rPr>
        <w:t>Yesu kisha anaendelea kufafanua taarifa yake. Yesu amesema kwamba yeye ni Masihi, Mwana wa Mungu, lakini sasa anaeleza kwamba si kwa namna wanavyoelewa. Yesu anaendelea, "Na katika siku zijazo mtamwona Mwana wa Mtu ameketi mahali pa nguvu kwenye mkono wa kuume wa Mungu na akija juu ya mawingu ya mbinguni." Yesu ananukuu kutoka kwa Zaburi na kutoka kwa nabii Danieli. Zaburi zinasema kwamba Mungu anasema Masihi wake ataketi katika mahali pa heshima, karibu na Mungu, kwenye mkono wa kuume wa Mungu. Nabii Danieli anazungumza kuhusu mtu kama Mwana wa Mtu akija juu ya mawingu. Yesu anasema kwamba siku moja atathibitisha kwamba yeye ni Masihi, Mwana wa Mungu atakapokuja kwa nguvu baadaye. Wakati Yesu anasema kwamba siku moja watamwona Mwana wa Mtu ameketi katika mahali pa heshima, anasema kwamba siku moja atakuwa na mamlaka yote kutoka kwa Mungu. Hii ni ya kuvutia, kwa sababu Yesu anasema haya katika mahakama ambayo inaamini kwamba ina mamlaka kutoka kwa Mungu.</w:t>
      </w:r>
    </w:p>
    <w:p>
      <w:pPr/>
      <w:r>
        <w:rPr>
          <w:lang w:val="sw_KE" w:bidi="sw_KE"/>
        </w:rPr>
      </w:r>
      <w:r>
        <w:rPr>
          <w:lang w:val="sw_KE" w:bidi="sw_KE"/>
        </w:rPr>
        <w:t>Kuhani mkuu alishangaa na kuchukizwa na kile Yesu alichokuwa amesema. Kuhani mkuu alirarua mavazi yake, au mavazi ya nje, na kusema "kufuru!" Wakati shutuma ya kufuru inaletwa dhidi ya mtu katika mahakama ya Kiyahudi, majaji wote husimama na kupasua kipande cha mavazi yao ambacho hawaruhusiwi kukishona. Ni ishara ya kuelezea hasira na hofu kwa kufuru. Kufuru ni kumvunjia Mungu heshima na kupunguza adhama yake. Ni kumtukana Mungu. Baraza la Sanhedrin haliamini kwamba Yesu ni Masihi, na hiyo ndiyo sababu wanaliona jambo hilo kuwa kufuru.</w:t>
      </w:r>
    </w:p>
    <w:p>
      <w:pPr/>
      <w:r>
        <w:rPr>
          <w:lang w:val="sw_KE" w:bidi="sw_KE"/>
        </w:rPr>
      </w:r>
      <w:r>
        <w:rPr>
          <w:lang w:val="sw_KE" w:bidi="sw_KE"/>
        </w:rPr>
        <w:t>Kuhani mkuu anawauliza washiriki wengine wa Sanhedrini uamuzi wao ni nini. Wote wanapiga kelele "ana hatia!" na kusema "Anapaswa kufa." Washiriki wote wa Sanhedrin wameungana katika uamuzi wao. Wanasema kwamba Yesu anastahili adhabu ya kifo. Katika maandiko, adhabu ya kufuru ni kwa mtu kumtupia mawe au miamba mtu mwenye hatia mpaka mtu huyo atakapokufa. Hata hivyo, chini ya sheria ya Kirumi, Sanhedrin haiwezi kutekeleza jambo hili au kudai kwamba hivi ndivyo Yesu apaswavyo kufa. Maafisa wa Kirumi pekee ndio walioweza kutekeleza adhabu ya kifo.</w:t>
      </w:r>
    </w:p>
    <w:p>
      <w:pPr/>
      <w:r>
        <w:rPr>
          <w:lang w:val="sw_KE" w:bidi="sw_KE"/>
        </w:rPr>
      </w:r>
      <w:r>
        <w:rPr>
          <w:lang w:val="sw_KE" w:bidi="sw_KE"/>
        </w:rPr>
        <w:t>Tulia kwa muda na ujadili na timu yako ya tafsiri: Katika utamaduni wenu, watu huchukuliaje kitendo cha mtu kumkufuru, au kumwaibisha Mungu? Ikiwa mtu anasikika akikufuru, ni adhabu ya aina gani anayoweza kutarajia kupokea?</w:t>
      </w:r>
    </w:p>
    <w:p>
      <w:pPr/>
      <w:r>
        <w:rPr>
          <w:lang w:val="sw_KE" w:bidi="sw_KE"/>
        </w:rPr>
      </w:r>
      <w:r>
        <w:rPr>
          <w:lang w:val="sw_KE" w:bidi="sw_KE"/>
        </w:rPr>
        <w:t>Kile kinachofuata ni cha kushangaza. Baraza la Sanhedrin, ambalo linapaswa kutetea sheria na kuwa washiriki bora wa jamii, linaonekana kuwa kama umati wa wazimu na kutenda kwa kumdhuru kimwili na kumtukana Yesu. Walimtemea mate Yesu usoni na walimpiga ngumi. Baadhi yao wanampiga kofi. Kisha wanamdhihaka kwa kumtaka atabiri ni nani aliyekuwa amemgonga. Baraza la Sanhedrin walikuwa wakimkataa kabisa Yesu na madai yake.</w:t>
      </w:r>
      <w:r>
        <w:rPr>
          <w:lang w:val="sw_KE" w:bidi="sw_KE"/>
        </w:rPr>
      </w:r>
    </w:p>
    <w:p>
      <w:pPr>
        <w:pStyle w:val="Heading3"/>
      </w:pPr>
      <w:r>
        <w:rPr>
          <w:lang w:val="sw_KE" w:bidi="sw_KE"/>
        </w:rPr>
        <w:t>Kufafanua Matukio</w:t>
      </w:r>
    </w:p>
    <w:p>
      <w:pPr/>
      <w:r>
        <w:rPr>
          <w:lang w:val="sw_KE" w:bidi="sw_KE"/>
        </w:rPr>
      </w:r>
      <w:r>
        <w:rPr>
          <w:lang w:val="sw_KE" w:bidi="sw_KE"/>
        </w:rPr>
        <w:t>Sikiliza toleo la sauti la Mathayo 26:57–68 katika tafsiri rahisi zaidi kuelewa.</w:t>
      </w:r>
    </w:p>
    <w:p>
      <w:pPr/>
      <w:r>
        <w:rPr>
          <w:lang w:val="sw_KE" w:bidi="sw_KE"/>
        </w:rPr>
      </w:r>
      <w:r>
        <w:rPr>
          <w:lang w:val="sw_KE" w:bidi="sw_KE"/>
        </w:rPr>
        <w:t>Katika hatua hii, kikundi kitafafanua matukio, wahusika na mpangilio wa simulizi hili. Kisha kikundi kitaigiza simulizi hili.</w:t>
      </w:r>
    </w:p>
    <w:p>
      <w:pPr/>
      <w:r>
        <w:rPr>
          <w:lang w:val="sw_KE" w:bidi="sw_KE"/>
        </w:rPr>
      </w:r>
      <w:r>
        <w:rPr>
          <w:lang w:val="sw_KE" w:bidi="sw_KE"/>
        </w:rPr>
        <w:t>Simulizi hii ina matukio 4.</w:t>
      </w:r>
    </w:p>
    <w:p>
      <w:pPr/>
      <w:r>
        <w:rPr>
          <w:lang w:val="sw_KE" w:bidi="sw_KE"/>
        </w:rPr>
      </w:r>
      <w:r>
        <w:rPr>
          <w:b/>
          <w:lang w:val="sw_KE" w:bidi="sw_KE"/>
        </w:rPr>
        <w:t>Katika tukio la kwanza:</w:t>
      </w:r>
      <w:r>
        <w:rPr>
          <w:lang w:val="sw_KE" w:bidi="sw_KE"/>
        </w:rPr>
        <w:t xml:space="preserve"> Umati unampeleka Yesu nyumbani kwa Kayafa, kuhani mkuu. Petro anafuata nyuma. Petro anasubiri katika ua la nyumba ya Kayafa.</w:t>
      </w:r>
    </w:p>
    <w:p>
      <w:pPr/>
      <w:r>
        <w:rPr>
          <w:lang w:val="sw_KE" w:bidi="sw_KE"/>
        </w:rPr>
      </w:r>
      <w:r>
        <w:rPr>
          <w:b/>
          <w:lang w:val="sw_KE" w:bidi="sw_KE"/>
        </w:rPr>
        <w:t>Katika tukio la pili:</w:t>
      </w:r>
      <w:r>
        <w:rPr>
          <w:lang w:val="sw_KE" w:bidi="sw_KE"/>
        </w:rPr>
        <w:t xml:space="preserve"> Yesu yuko mbele ya Sanhedrin. Mashahidi mbalimbali walitoa ushuhuda wa uongo, lakini maelezo yao hayakupatana. Hatimaye mashahidi 2 wanapatikana ambao wanasema kitu kile kile. Kuhani mkuu anamwuliza Yesu. Yesu anakaa kimya.</w:t>
      </w:r>
    </w:p>
    <w:p>
      <w:pPr/>
      <w:r>
        <w:rPr>
          <w:lang w:val="sw_KE" w:bidi="sw_KE"/>
        </w:rPr>
      </w:r>
      <w:r>
        <w:rPr>
          <w:b/>
          <w:lang w:val="sw_KE" w:bidi="sw_KE"/>
        </w:rPr>
        <w:t>Katika tukio la tatu:</w:t>
      </w:r>
      <w:r>
        <w:rPr>
          <w:lang w:val="sw_KE" w:bidi="sw_KE"/>
        </w:rPr>
        <w:t xml:space="preserve"> Kuhani mkuu anamwuliza Yesu tena. Wakati huu Yesu anajibu wazi, kwamba yeye ni Masihi. Kuhani mkuu anadai Yesu amekufuru naye anararua vazi lake. Wajumbe wote wa Sanhedrini wameshtushwa na wana hasira. Wanatangaza kwamba Yesu anastahili kufa.</w:t>
      </w:r>
    </w:p>
    <w:p>
      <w:pPr/>
      <w:r>
        <w:rPr>
          <w:lang w:val="sw_KE" w:bidi="sw_KE"/>
        </w:rPr>
      </w:r>
      <w:r>
        <w:rPr>
          <w:b/>
          <w:lang w:val="sw_KE" w:bidi="sw_KE"/>
        </w:rPr>
        <w:t>Katika tukio la nne:</w:t>
      </w:r>
      <w:r>
        <w:rPr>
          <w:lang w:val="sw_KE" w:bidi="sw_KE"/>
        </w:rPr>
        <w:t xml:space="preserve"> Washiriki wa Sanhedrin walimtemea mate Yesu. Wanampiga kwa ngumi zao na kumdhalilisha Yesu.</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Petro</w:t>
      </w:r>
    </w:p>
    <w:p>
      <w:pPr>
        <w:pStyle w:val="ListBullet"/>
        <w:spacing w:line="240" w:lineRule="auto"/>
        <w:ind w:left="720"/>
      </w:pPr>
      <w:r>
        <w:rPr>
          <w:lang w:val="sw_KE" w:bidi="sw_KE"/>
        </w:rPr>
      </w:r>
      <w:r>
        <w:rPr>
          <w:lang w:val="sw_KE" w:bidi="sw_KE"/>
        </w:rPr>
        <w:t>Walinzi wamesimama katika ua la kuhani mkuu</w:t>
      </w:r>
    </w:p>
    <w:p>
      <w:pPr>
        <w:pStyle w:val="ListBullet"/>
        <w:spacing w:line="240" w:lineRule="auto"/>
        <w:ind w:left="720"/>
      </w:pPr>
      <w:r>
        <w:rPr>
          <w:lang w:val="sw_KE" w:bidi="sw_KE"/>
        </w:rPr>
      </w:r>
      <w:r>
        <w:rPr>
          <w:lang w:val="sw_KE" w:bidi="sw_KE"/>
        </w:rPr>
        <w:t>Umati</w:t>
      </w:r>
    </w:p>
    <w:p>
      <w:pPr>
        <w:pStyle w:val="ListBullet"/>
        <w:spacing w:line="240" w:lineRule="auto"/>
        <w:ind w:left="720"/>
      </w:pPr>
      <w:r>
        <w:rPr>
          <w:lang w:val="sw_KE" w:bidi="sw_KE"/>
        </w:rPr>
      </w:r>
      <w:r>
        <w:rPr>
          <w:lang w:val="sw_KE" w:bidi="sw_KE"/>
        </w:rPr>
        <w:t>Kuhani mkuu</w:t>
      </w:r>
    </w:p>
    <w:p>
      <w:pPr>
        <w:pStyle w:val="ListBullet"/>
        <w:spacing w:line="240" w:lineRule="auto"/>
        <w:ind w:left="720"/>
      </w:pPr>
      <w:r>
        <w:rPr>
          <w:lang w:val="sw_KE" w:bidi="sw_KE"/>
        </w:rPr>
      </w:r>
      <w:r>
        <w:rPr>
          <w:lang w:val="sw_KE" w:bidi="sw_KE"/>
        </w:rPr>
        <w:t>Washiriki wa Sanhedrin. Hii ni pamoja na walimu wa sheria, makuhani wanaoongoza, na wazee wa Wayahudi</w:t>
      </w:r>
    </w:p>
    <w:p>
      <w:pPr>
        <w:pStyle w:val="ListBullet"/>
        <w:spacing w:line="240" w:lineRule="auto"/>
        <w:ind w:left="720"/>
      </w:pPr>
      <w:r>
        <w:rPr>
          <w:lang w:val="sw_KE" w:bidi="sw_KE"/>
        </w:rPr>
      </w:r>
      <w:r>
        <w:rPr>
          <w:lang w:val="sw_KE" w:bidi="sw_KE"/>
        </w:rPr>
        <w:t>Mashahidi wa uongo</w:t>
      </w:r>
    </w:p>
    <w:p>
      <w:pPr/>
      <w:r>
        <w:rPr>
          <w:lang w:val="sw_KE" w:bidi="sw_KE"/>
        </w:rPr>
      </w:r>
      <w:r>
        <w:rPr>
          <w:lang w:val="sw_KE" w:bidi="sw_KE"/>
        </w:rPr>
        <w:t>Sasa kikundi kinapaswa kuunda ubao wa hadithi, kuchora au kutumia vitu ili kuonyesha na kufafanua simulizi pamoja na matendo yaliyomo ndani yake.</w:t>
      </w:r>
    </w:p>
    <w:p>
      <w:pPr/>
      <w:r>
        <w:rPr>
          <w:lang w:val="sw_KE" w:bidi="sw_KE"/>
        </w:rPr>
      </w:r>
      <w:r>
        <w:rPr>
          <w:lang w:val="sw_KE" w:bidi="sw_KE"/>
        </w:rPr>
        <w:t>Ni muhimu kukumbuka kwamba katika simulizi ya awali ni wakati wa usiku, kwa hiyo mazingira ni ya giza. Yesu amekamatwa na umati wa wanaume katika shamba la zeituni linaloitwa Gethsemane. Tunajua ni umati mkubwa, wa kutosha kumkamata Yesu kwa urahisi, lakini si watu wengi sana kiasi cha kuvuta usikivu kwao wenyewe. Umati umekusanyika karibu na Yesu na umemkamata. Wanafunzi wa Yesu walikuwa wamemwona Yesu akikamatwa. Wanafunzi wote wamekimbia, isipokuwa Petro, ambaye tutamwona akifuata nyuma ya umati ili kuona anapochukuliwa Yesu.</w:t>
      </w:r>
    </w:p>
    <w:p>
      <w:pPr/>
      <w:r>
        <w:rPr>
          <w:lang w:val="sw_KE" w:bidi="sw_KE"/>
        </w:rPr>
      </w:r>
      <w:r>
        <w:rPr>
          <w:lang w:val="sw_KE" w:bidi="sw_KE"/>
        </w:rPr>
        <w:t>Kuna matukio mawili yanayotokea kwa wakati mmoja. Kuhani mkuu, walimu wa sheria, na wazee wa Wayahudi wanakusanyika pamoja katika nyumba ya Kayafa. Wakati huo huo, umati unamkamata Yesu na kumleta nyumbani kwa Kayafa.</w:t>
      </w:r>
    </w:p>
    <w:p>
      <w:pPr/>
      <w:r>
        <w:rPr>
          <w:lang w:val="sw_KE" w:bidi="sw_KE"/>
        </w:rPr>
      </w:r>
      <w:r>
        <w:rPr>
          <w:lang w:val="sw_KE" w:bidi="sw_KE"/>
        </w:rPr>
        <w:t>Hadithi inaanza na umati wa watu wakimsindikiza Yesu kutoka Mlima wa Mizeituni, kurudi kupitia bonde hadi Yerusalemu. Ingawa tunapata hisia kwamba umati una fujo, hawataki kuvuta fikira nyingi kwao wenyewe. Wanampeleka Yesu nyumbani kwa Kayafa, kuhani mkuu.</w:t>
      </w:r>
    </w:p>
    <w:p>
      <w:pPr/>
      <w:r>
        <w:rPr>
          <w:lang w:val="sw_KE" w:bidi="sw_KE"/>
        </w:rPr>
      </w:r>
      <w:r>
        <w:rPr>
          <w:lang w:val="sw_KE" w:bidi="sw_KE"/>
        </w:rPr>
        <w:t>Wakati Yesu alipokuwa akikamatwa, Sanhedrin, baraza la Kiyahudi, lilikuwa limekusanyika katika nyumba ya kuhani mkuu. Washiriki wa Sanhedrin walijumuisha kuhani mkuu, walimu wa sheria ya kidini, viongozi wa makuhani na wazee wa watu wa Kiyahudi. Katika chumba hicho, washiriki wa Sanhedrin huenda wameketi katika umbo la nusu duara. Kuhani mkuu aliketi katika sehemu ya juu kabisa kati ya nusu mbili za nusu mduara. Katikati ya nusu duara walikuwa mashahidi wa uongo tayari kusema uongo kuhusu Yesu. Umati ulimleta Yesu katika chumba ambapo Sanhedrin walikuwa wakisubiri. Yesu angepaswa kukaa katikati ya nusu ya mduara kwenye kiti.</w:t>
      </w:r>
    </w:p>
    <w:p>
      <w:pPr/>
      <w:r>
        <w:rPr>
          <w:lang w:val="sw_KE" w:bidi="sw_KE"/>
        </w:rPr>
      </w:r>
      <w:r>
        <w:rPr>
          <w:lang w:val="sw_KE" w:bidi="sw_KE"/>
        </w:rPr>
        <w:t>Sitisha kwa muda. Katika lugha yako, ungeelezeaje mkutano wa Sanhedrin na nani alikuwa hapo?</w:t>
      </w:r>
    </w:p>
    <w:p>
      <w:pPr/>
      <w:r>
        <w:rPr>
          <w:lang w:val="sw_KE" w:bidi="sw_KE"/>
        </w:rPr>
      </w:r>
      <w:r>
        <w:rPr>
          <w:lang w:val="sw_KE" w:bidi="sw_KE"/>
        </w:rPr>
        <w:t>Petro alikuwa akifuata umati kwa umbali, njia yote kutoka shamba la mizeituni hadi kwenye nyumba ya kuhani mkuu. Petro hakutaka watu wamwone, kwa hiyo alikuwa akifuata kwa mbali. Petro aliona umati ukimchukua Yesu ndani ya nyumba ya kuhani mkuu. Petro alisubiri katika ua la nyumba. Petro aliketi na walinzi ili kusubiri kuona matokeo ya kesi.</w:t>
      </w:r>
    </w:p>
    <w:p>
      <w:pPr/>
      <w:r>
        <w:rPr>
          <w:lang w:val="sw_KE" w:bidi="sw_KE"/>
        </w:rPr>
      </w:r>
      <w:r>
        <w:rPr>
          <w:lang w:val="sw_KE" w:bidi="sw_KE"/>
        </w:rPr>
        <w:t>Sitisha kwa muda. Tazama picha ya jinsi ua nje ya nyumba linavyoweza kuonekana.</w:t>
      </w:r>
    </w:p>
    <w:p>
      <w:pPr/>
      <w:r>
        <w:rPr>
          <w:lang w:val="sw_KE" w:bidi="sw_KE"/>
        </w:rPr>
      </w:r>
      <w:r>
        <w:rPr>
          <w:lang w:val="sw_KE" w:bidi="sw_KE"/>
        </w:rPr>
        <w:t>Ni muhimu kukumbuka kwamba sheria ya Kiyahudi inahitaji mashahidi 2 au zaidi wakubaliane ili kutoa hukumu. Baraza lote lilijaribu kupata mashahidi 2 ambao wangeweza kukubaliana na kile walichosema kuhusu Yesu. Hata hivyo, hadithi za mashahidi wa uongo hazikukubaliana. Baadhi ya simulizi ambazo mashahidi walitoa zinaweza kuwa zimepingana, au simulizi hizo hazikubaliani na kile ambacho Yesu anasemekana kuwa alikisema.</w:t>
      </w:r>
    </w:p>
    <w:p>
      <w:pPr/>
      <w:r>
        <w:rPr>
          <w:lang w:val="sw_KE" w:bidi="sw_KE"/>
        </w:rPr>
      </w:r>
      <w:r>
        <w:rPr>
          <w:lang w:val="sw_KE" w:bidi="sw_KE"/>
        </w:rPr>
        <w:t>Hatimaye mashahidi 2 walisema, "Mtu huyu alisema, 'Ninaweza kuharibu hekalu la Mungu na kulijenga tena kwa siku tatu.'" Katika hatua hii kuhani mkuu anasimama. Wakati kuhani mkuu anasimama, inaonyesha kwamba yu karibu kuchukua udhibiti wa hali. Anataka kila mtu amsikilize. Kuhani mkuu pengine alishuka katika eneo lililo katikati ya pande mbili za nusu-duara. Hapo ni mahali ambapo Yesu alikuwa. Kuhani mkuu pengine alifanya hivyo ili kila mtu aweze kumwona na kumsikia vizuri. Kuhani mkuu anamuuliza Yesu, "Je, hutajibu mashtaka haya?" Una nini cha kusema ili kujitetea?" Kuhani mkuu anafikiri kwamba Yesu anasema ataharibu hekalu lililo Yerusalemu. Yesu anakaa kimya kabisa. Yesu anaruhusu matukio kutokea. Hapo awali, Yesu alikuwa amewaambia wanafunzi wake mambo yanayopaswa kutokea. Yesu anajua anaweza kufanya kitu kuhusu kile kinachoendelea, lakini anatekeleza mapenzi ya Mungu. Manabii walisema kwamba angekaa kimya mbele ya washitaki wake, na hivi ndivyo hasa Yesu anavyofanya hapa.</w:t>
      </w:r>
    </w:p>
    <w:p>
      <w:pPr/>
      <w:r>
        <w:rPr>
          <w:lang w:val="sw_KE" w:bidi="sw_KE"/>
        </w:rPr>
      </w:r>
      <w:r>
        <w:rPr>
          <w:lang w:val="sw_KE" w:bidi="sw_KE"/>
        </w:rPr>
        <w:t>Kuhani mkuu kisha anasema, "Nakuapisha kwa jina la Mungu aliye hai—tuambie kama wewe ni Masihi, Mwana wa Mungu." Kuhani mkuu anamuuliza Yesu jambo lile lile kwa njia mbili. Kuhani mkuu anamuuliza Yesu ikiwa yeye ndiye Mwokozi Aliyeahidiwa. Kuhani mkuu ana hamu kubwa ya kumshtaki Yesu, kwa hiyo anatumia lugha kali kupita kiasi. Anadai jibu kwa mujibu wa sheria za kale za Wayahudi.</w:t>
      </w:r>
    </w:p>
    <w:p>
      <w:pPr/>
      <w:r>
        <w:rPr>
          <w:lang w:val="sw_KE" w:bidi="sw_KE"/>
        </w:rPr>
      </w:r>
      <w:r>
        <w:rPr>
          <w:lang w:val="sw_KE" w:bidi="sw_KE"/>
        </w:rPr>
        <w:t>Yesu anajibu, "Umesema hivyo." Yesu anamwambia kuhani mkuu, "Hivyo ndivyo unavyosema wewe." Yesu anasema kwamba ingawa yeye ndiye, kuhani mkuu atatafsiri jibu la Yesu kwa njia isiyo sahihi. Au, Yesu anamaanisha, "Hivyo ndivyo unavyosema, lakini si lazima nikubali." Yesu anaendelea, "Na katika siku zijazo mtamwona Mwana wa Mtu ameketi mahali pa nguvu kwenye mkono wa kuume wa Mungu na akija juu ya mawingu ya mbinguni." Picha hizi mbili zote ziko katika sentensi moja, jambo ambalo pengine linasababisha swali: Yesu anaweza kuwa ameketi vipi mkono wa kuume wa Mungu na pia kuja kwenye mawingu ya mbinguni? Uelewa mmoja wa hili unaweza kuwa kusema, "Mtamwona Mwana wa Mtu, yule anayeketi mkono wa kuume wa Mwenyezi Mungu, akija duniani juu ya mawingu."</w:t>
      </w:r>
    </w:p>
    <w:p>
      <w:pPr/>
      <w:r>
        <w:rPr>
          <w:lang w:val="sw_KE" w:bidi="sw_KE"/>
        </w:rPr>
      </w:r>
      <w:r>
        <w:rPr>
          <w:lang w:val="sw_KE" w:bidi="sw_KE"/>
        </w:rPr>
        <w:t>Yesu anaendelea kuwa mwaminifu kabisa na kuelezea kile kitakachotokea. Hata hivyo, washiriki wa Sanhedrin hawaelewi kile ambacho Yesu anamaanisha hasa. Wanatamani sana kupata sababu ya kumshtaki.</w:t>
      </w:r>
    </w:p>
    <w:p>
      <w:pPr/>
      <w:r>
        <w:rPr>
          <w:lang w:val="sw_KE" w:bidi="sw_KE"/>
        </w:rPr>
      </w:r>
      <w:r>
        <w:rPr>
          <w:lang w:val="sw_KE" w:bidi="sw_KE"/>
        </w:rPr>
        <w:t>Sitisha kwa muda na mjadili jinsi mtasema, "Umesema hivyo. Na katika siku zijazo utamwona Mwana wa Mtu ameketi upande wa kuume wa Mwenyezi na akija juu ya mawingu ya mbinguni.</w:t>
      </w:r>
    </w:p>
    <w:p>
      <w:pPr/>
      <w:r>
        <w:rPr>
          <w:lang w:val="sw_KE" w:bidi="sw_KE"/>
        </w:rPr>
      </w:r>
      <w:r>
        <w:rPr>
          <w:lang w:val="sw_KE" w:bidi="sw_KE"/>
        </w:rPr>
        <w:t>Kuhani mkuu ameshtuka na ana hasira sana. Anaamini kwamba Yesu ametoka tu kumkufuru na kumdhalilisha Mungu. Kuhani mkuu anararua kipande cha mavazi yake. Kurarua kipande cha nguo kulikuwa ishara ya kuomboleza na kuweka wazi kwamba unataka kujiweka mbali na kile ulichosikia hivi punde. Mavazi hayakuraruliwa vipande vipande, badala yake mraruko mmoja ulifanywa katika moja ya mavazi yaliyokuwa yanavaliwa. Jambo la kupendeza ni kwamba makuhani hawakuruhusiwa kamwe kurarua mavazi yao ya ukuhani, hata kwa kifo cha mshiriki wa karibu wa familia. Kwa hiyo inashangaza kwamba kuhani mkuu alirarua kipande cha mavazi yake, lakini inaonyesha kina cha mshtuko na hofu kwa kile alichosikia Yesu akisema. Kuhani mkuu anasema, "Kufuru!" Kuhani mkuu anauliza wale waliokusanyika uamuzi wao ni nini. Wote wanapiga kelele, "Ana hatia! " Anastahili kufa." Kisha walimtemea mate Yesu. Walimpiga Yesu kwa ngumi zao. Wanamdhihaki, wakimtaka atabiri ni nani aliyempiga.</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hatua hii, kikundi kitaigiza simulizi hii.</w:t>
      </w:r>
    </w:p>
    <w:p>
      <w:pPr/>
      <w:r>
        <w:rPr>
          <w:lang w:val="sw_KE" w:bidi="sw_KE"/>
        </w:rPr>
      </w:r>
      <w:r>
        <w:rPr>
          <w:lang w:val="sw_KE" w:bidi="sw_KE"/>
        </w:rPr>
        <w:t>Hadithi hii ina matukio 4.</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Petro</w:t>
      </w:r>
    </w:p>
    <w:p>
      <w:pPr>
        <w:pStyle w:val="ListBullet"/>
        <w:spacing w:line="240" w:lineRule="auto"/>
        <w:ind w:left="720"/>
      </w:pPr>
      <w:r>
        <w:rPr>
          <w:lang w:val="sw_KE" w:bidi="sw_KE"/>
        </w:rPr>
      </w:r>
      <w:r>
        <w:rPr>
          <w:lang w:val="sw_KE" w:bidi="sw_KE"/>
        </w:rPr>
        <w:t>Walinzi wamesimama uani kwa kuhani mkuu</w:t>
      </w:r>
    </w:p>
    <w:p>
      <w:pPr>
        <w:pStyle w:val="ListBullet"/>
        <w:spacing w:line="240" w:lineRule="auto"/>
        <w:ind w:left="720"/>
      </w:pPr>
      <w:r>
        <w:rPr>
          <w:lang w:val="sw_KE" w:bidi="sw_KE"/>
        </w:rPr>
      </w:r>
      <w:r>
        <w:rPr>
          <w:lang w:val="sw_KE" w:bidi="sw_KE"/>
        </w:rPr>
        <w:t>Umati</w:t>
      </w:r>
    </w:p>
    <w:p>
      <w:pPr>
        <w:pStyle w:val="ListBullet"/>
        <w:spacing w:line="240" w:lineRule="auto"/>
        <w:ind w:left="720"/>
      </w:pPr>
      <w:r>
        <w:rPr>
          <w:lang w:val="sw_KE" w:bidi="sw_KE"/>
        </w:rPr>
      </w:r>
      <w:r>
        <w:rPr>
          <w:lang w:val="sw_KE" w:bidi="sw_KE"/>
        </w:rPr>
        <w:t>Kuhani mkuu</w:t>
      </w:r>
    </w:p>
    <w:p>
      <w:pPr>
        <w:pStyle w:val="ListBullet"/>
        <w:spacing w:line="240" w:lineRule="auto"/>
        <w:ind w:left="720"/>
      </w:pPr>
      <w:r>
        <w:rPr>
          <w:lang w:val="sw_KE" w:bidi="sw_KE"/>
        </w:rPr>
      </w:r>
      <w:r>
        <w:rPr>
          <w:lang w:val="sw_KE" w:bidi="sw_KE"/>
        </w:rPr>
        <w:t>Washiriki wa Sanhedrin. Hii ni pamoja na walimu wa sheria, makuhani wakuu na wazee wa Wayahudi</w:t>
      </w:r>
    </w:p>
    <w:p>
      <w:pPr>
        <w:pStyle w:val="ListBullet"/>
        <w:spacing w:line="240" w:lineRule="auto"/>
        <w:ind w:left="720"/>
      </w:pPr>
      <w:r>
        <w:rPr>
          <w:lang w:val="sw_KE" w:bidi="sw_KE"/>
        </w:rPr>
      </w:r>
      <w:r>
        <w:rPr>
          <w:lang w:val="sw_KE" w:bidi="sw_KE"/>
        </w:rPr>
        <w:t>Mashahidi wa uongo</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Ufuatayo ni mfano wa igizo hili na majibu yanayowezekana.</w:t>
      </w:r>
    </w:p>
    <w:p>
      <w:pPr/>
      <w:r>
        <w:rPr>
          <w:lang w:val="sw_KE" w:bidi="sw_KE"/>
        </w:rPr>
      </w:r>
      <w:r>
        <w:rPr>
          <w:lang w:val="sw_KE" w:bidi="sw_KE"/>
        </w:rPr>
        <w:t>Kuna matukio 2 yanayotokea kwa wakati mmoja. Kuhani mkuu, walimu wa sheria, na wazee wa Wayahudi wanakusanyika pamoja katika nyumba ya Kaiafa. Wakati huo huo, umati unamkamata Yesu na kumleta nyumbani kwa Kayafa. Unaweza kuigiza matukio kwa utaratibu wowote unaona una maana zaidi kwako. Kitendo sasa kinaanza.</w:t>
      </w:r>
    </w:p>
    <w:p>
      <w:pPr/>
      <w:r>
        <w:rPr>
          <w:lang w:val="sw_KE" w:bidi="sw_KE"/>
        </w:rPr>
      </w:r>
      <w:r>
        <w:rPr>
          <w:lang w:val="sw_KE" w:bidi="sw_KE"/>
        </w:rPr>
        <w:t>Washiriki wa Sanhedrin walikuwa wamepeleka umati ili kumkamata Yesu. Wakati huo huo, washiriki wa Sanhedrin walikuwa wakikutana pamoja ili kusubiri kuwasili kwa Yesu. Kuhani mkuu, makuhani wanaoongoza, walimu wa sheria ya kidini, na wazee wa Wayahudi wanakusanyika katika nyumba ya Kaiafa. Wameketi katika umbo la nusu duara.</w:t>
      </w:r>
    </w:p>
    <w:p>
      <w:pPr/>
      <w:r>
        <w:rPr>
          <w:lang w:val="sw_KE" w:bidi="sw_KE"/>
        </w:rPr>
      </w:r>
      <w:r>
        <w:rPr>
          <w:lang w:val="sw_KE" w:bidi="sw_KE"/>
        </w:rPr>
        <w:t>Umati ulimwongoza Yesu mpaka nyumbani kwa Kayafa, kuhani mkuu. Petro anafuata nyuma. Wakati Yesu anapelekwa katika nyumba ya Kaiafa, Petro anabaki katika ua la nyumba. Anaketi karibu na baadhi ya walinzi.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Petro, "Unahisi nini au unawaza nini?" Mtu anaweza kujibu mambo kama, "Nina hofu," au "Nina wasiwasi," au "Ninatumaini kwa kweli hakuna mtu anayeniuliza kwa nini niko hapa."</w:t>
      </w:r>
    </w:p>
    <w:p>
      <w:pPr>
        <w:pStyle w:val="ListBullet"/>
        <w:spacing w:line="240" w:lineRule="auto"/>
        <w:ind w:left="720"/>
      </w:pPr>
      <w:r>
        <w:rPr>
          <w:lang w:val="sw_KE" w:bidi="sw_KE"/>
        </w:rPr>
      </w:r>
      <w:r>
        <w:rPr>
          <w:lang w:val="sw_KE" w:bidi="sw_KE"/>
        </w:rPr>
        <w:t>Anzisha tena igizo.</w:t>
      </w:r>
    </w:p>
    <w:p>
      <w:pPr/>
      <w:r>
        <w:rPr>
          <w:lang w:val="sw_KE" w:bidi="sw_KE"/>
        </w:rPr>
      </w:r>
      <w:r>
        <w:rPr>
          <w:lang w:val="sw_KE" w:bidi="sw_KE"/>
        </w:rPr>
        <w:t>Yesu anapelekwa katika nyumba ya Kaiafa. Mashahidi wanasema uongo kuhusu Yesu. Hakuna maelezo yoyote ya mashahidi yanayokubaliana.</w:t>
      </w:r>
    </w:p>
    <w:p>
      <w:pPr/>
      <w:r>
        <w:rPr>
          <w:lang w:val="sw_KE" w:bidi="sw_KE"/>
        </w:rPr>
      </w:r>
      <w:r>
        <w:rPr>
          <w:lang w:val="sw_KE" w:bidi="sw_KE"/>
        </w:rPr>
        <w:t>Baada ya muda kidogo, mashahidi 2 wanakuja mbele na wanasema, "Mtu huyu alisema, 'Ninaweza kuharibu hekalu la Mungu na kulijenga tena kwa siku tatu.'" Kuhani mkuu kisha anasimama. Kuhani mkuu anamuuliza Yesu, "Je, hutajibu mashtaka haya?" Unasema nini ili kujitetea?" Yesu anaendelea kukaa na kunyamaza kabisa.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Yesu, "Unahisi nini au unawaza nini?" Mtu anaweza kujibu mambo kama, "Baba, tafadhali niongoze kwa kile cha kusema," au "Wanaume hawa wanapotosha maneno yangu, hawawezi kuelewa kile ambacho nimekuwa nikisema," au "Baba, tafadhali nipe nguvu."</w:t>
      </w:r>
    </w:p>
    <w:p>
      <w:pPr>
        <w:pStyle w:val="ListBullet"/>
        <w:spacing w:line="240" w:lineRule="auto"/>
        <w:ind w:left="720"/>
      </w:pPr>
      <w:r>
        <w:rPr>
          <w:lang w:val="sw_KE" w:bidi="sw_KE"/>
        </w:rPr>
      </w:r>
      <w:r>
        <w:rPr>
          <w:lang w:val="sw_KE" w:bidi="sw_KE"/>
        </w:rPr>
        <w:t>Muulize mtu anayeigiza kuhani mkuu, "Unahisi nini au unawaza nini?" Mtu anaweza kujibu mambo kama, "Ninafadhaika sana kwamba Yesu anakataa kuzungumza," au "Tunahitaji kumzuia mtu huyu kwa kuwa anasababisha kuchanganyikiwa huko kwa watu wetu," au "Sote tumesikia mtu huyu akisema mambo ya hatari, sasa anakataa kuzungumza!"</w:t>
      </w:r>
    </w:p>
    <w:p>
      <w:pPr>
        <w:pStyle w:val="ListBullet"/>
        <w:spacing w:line="240" w:lineRule="auto"/>
        <w:ind w:left="720"/>
      </w:pPr>
      <w:r>
        <w:rPr>
          <w:lang w:val="sw_KE" w:bidi="sw_KE"/>
        </w:rPr>
      </w:r>
      <w:r>
        <w:rPr>
          <w:lang w:val="sw_KE" w:bidi="sw_KE"/>
        </w:rPr>
        <w:t>Anzisha tena igizo.</w:t>
      </w:r>
    </w:p>
    <w:p>
      <w:pPr/>
      <w:r>
        <w:rPr>
          <w:lang w:val="sw_KE" w:bidi="sw_KE"/>
        </w:rPr>
      </w:r>
      <w:r>
        <w:rPr>
          <w:lang w:val="sw_KE" w:bidi="sw_KE"/>
        </w:rPr>
        <w:t>Kuhani mkuu kisha anasema, "Nakuapisha kwa jina la Mungu aliye hai—tuambie kama wewe ni Masihi, Mwana wa Mungu."</w:t>
      </w:r>
    </w:p>
    <w:p>
      <w:pPr/>
      <w:r>
        <w:rPr>
          <w:lang w:val="sw_KE" w:bidi="sw_KE"/>
        </w:rPr>
      </w:r>
      <w:r>
        <w:rPr>
          <w:lang w:val="sw_KE" w:bidi="sw_KE"/>
        </w:rPr>
        <w:t>Yesu anajibu, "Umesema hivyo." Na katika siku zijazo mtamwona Mwana wa Adamu ameketi katika nafasi ya nguvu upande wa kuume wa Mungu na akija juu ya mawingu ya mbinguni."</w:t>
      </w:r>
    </w:p>
    <w:p>
      <w:pPr/>
      <w:r>
        <w:rPr>
          <w:lang w:val="sw_KE" w:bidi="sw_KE"/>
        </w:rPr>
      </w:r>
      <w:r>
        <w:rPr>
          <w:lang w:val="sw_KE" w:bidi="sw_KE"/>
        </w:rPr>
        <w:t>Kuhani mkuu hawezi kuamini kile ambacho Yesu amesema. Amejawa na hofu. Kuhani mkuu anararua kipande cha mavazi yake. Anasema, "Kufuru!" Kwa nini tunahitaji mashahidi wowote zaidi? Mmesikia kufuru hii. Uamuzi wako ni nini?"</w:t>
      </w:r>
    </w:p>
    <w:p>
      <w:pPr/>
      <w:r>
        <w:rPr>
          <w:lang w:val="sw_KE" w:bidi="sw_KE"/>
        </w:rPr>
      </w:r>
      <w:r>
        <w:rPr>
          <w:lang w:val="sw_KE" w:bidi="sw_KE"/>
        </w:rPr>
        <w:t>Wajumbe wa Sanhedrin wanapiga kelele, "Ana hatia!" Anastahili kufa!"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Yesu, "Unahisi nini au unawaza nini?" Mtu anaweza kujibu mambo kama, "Ninafanya hivyo kwa wale wote ambao watamjua Baba yangu kwa sababu ya hili," au "Hawataki kujua mimi ni nani kwa kweli," au "Nimewaambia ukweli."</w:t>
      </w:r>
    </w:p>
    <w:p>
      <w:pPr>
        <w:pStyle w:val="ListBullet"/>
        <w:spacing w:line="240" w:lineRule="auto"/>
        <w:ind w:left="720"/>
      </w:pPr>
      <w:r>
        <w:rPr>
          <w:lang w:val="sw_KE" w:bidi="sw_KE"/>
        </w:rPr>
      </w:r>
      <w:r>
        <w:rPr>
          <w:lang w:val="sw_KE" w:bidi="sw_KE"/>
        </w:rPr>
        <w:t>Muulize mtu anayeigiza kuhani mkuu, "Unahisi nini au unawaza nini?" Mtu anaweza kujibu mambo kama, "Anawezaje kuthubutu kusema yeye ni Masihi!" au "Sasa tunaweza kumwondoa mtu huyu mara moja na iwe mwisho."</w:t>
      </w:r>
    </w:p>
    <w:p>
      <w:pPr>
        <w:pStyle w:val="ListBullet"/>
        <w:spacing w:line="240" w:lineRule="auto"/>
        <w:ind w:left="720"/>
      </w:pPr>
      <w:r>
        <w:rPr>
          <w:lang w:val="sw_KE" w:bidi="sw_KE"/>
        </w:rPr>
      </w:r>
      <w:r>
        <w:rPr>
          <w:lang w:val="sw_KE" w:bidi="sw_KE"/>
        </w:rPr>
        <w:t>Waulize watu wanaoigiza washiriki wa Sanhedrin, "Mnahisi nini au mnawaza nini?" Watu wanaweza kujibu mambo kama, "Tumesikia ya kutosha, ni lazima afe," au "Tumekuwa sahihi wakati wote, mtu huyu ni hatari na mwendawazimu."</w:t>
      </w:r>
    </w:p>
    <w:p>
      <w:pPr>
        <w:pStyle w:val="ListBullet"/>
        <w:spacing w:line="240" w:lineRule="auto"/>
        <w:ind w:left="720"/>
      </w:pPr>
      <w:r>
        <w:rPr>
          <w:lang w:val="sw_KE" w:bidi="sw_KE"/>
        </w:rPr>
      </w:r>
      <w:r>
        <w:rPr>
          <w:lang w:val="sw_KE" w:bidi="sw_KE"/>
        </w:rPr>
        <w:t>Anzisha tena igizo.</w:t>
      </w:r>
    </w:p>
    <w:p>
      <w:pPr/>
      <w:r>
        <w:rPr>
          <w:lang w:val="sw_KE" w:bidi="sw_KE"/>
        </w:rPr>
      </w:r>
      <w:r>
        <w:rPr>
          <w:lang w:val="sw_KE" w:bidi="sw_KE"/>
        </w:rPr>
        <w:t>Wanaanza kumtemea mate Yesu usoni. Wanaume walimpiga Yesu kwa ngumi zao ili kumsababishia Yesu maumivu. Baadhi ya wanaume walifanya dhihaka, wakisema, "Tutabirie Masihi, ni nani aliyekupiga wakati huo?!"</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Umati unampeleka Yesu nyumbani kwa </w:t>
      </w:r>
      <w:r>
        <w:rPr>
          <w:b/>
          <w:lang w:val="sw_KE" w:bidi="sw_KE"/>
        </w:rPr>
        <w:t>Kayafa</w:t>
      </w:r>
      <w:r>
        <w:rPr>
          <w:lang w:val="sw_KE" w:bidi="sw_KE"/>
        </w:rPr>
        <w:t xml:space="preserve">, </w:t>
      </w:r>
      <w:r>
        <w:rPr>
          <w:b/>
          <w:lang w:val="sw_KE" w:bidi="sw_KE"/>
        </w:rPr>
        <w:t>kuhani mkuu</w:t>
      </w:r>
      <w:r>
        <w:rPr>
          <w:lang w:val="sw_KE" w:bidi="sw_KE"/>
        </w:rPr>
        <w:t>.</w:t>
      </w:r>
    </w:p>
    <w:p>
      <w:pPr/>
      <w:r>
        <w:rPr>
          <w:lang w:val="sw_KE" w:bidi="sw_KE"/>
        </w:rPr>
      </w:r>
      <w:r>
        <w:rPr>
          <w:lang w:val="sw_KE" w:bidi="sw_KE"/>
        </w:rPr>
        <w:t>Kuhani mkuu</w:t>
      </w:r>
      <w:r>
        <w:rPr>
          <w:lang w:val="sw_KE" w:bidi="sw_KE"/>
        </w:rPr>
        <w:t xml:space="preserve">: makuhani katika dini ya Kiyahudi waliunganisha watu wa Kiyahudi na Mungu kwa kufanya dhabihu kwa watu. Makuhani pia walielimisha watu na walitunza hekalu, mahali ambapo watu wa Kiyahudi walimwabudu Mungu. Makuhani walikuwa wawakilishi wa Mungu kwa watu. Kuhani mkuu alikuwa kiongozi wa kidini au mamlaka kwa Wayahudi. Kuhani mkuu aliongoza mahakama ya kidini ya Kiyahudi. Tafsiri neno kuhani mkuu kwa njia sawa na ulivyofanya awali, ambayo ina maana "kuhani anayeongoza." Neno </w:t>
      </w:r>
      <w:r>
        <w:rPr>
          <w:lang w:val="sw_KE" w:bidi="sw_KE"/>
        </w:rPr>
        <w:t>Kuhani</w:t>
      </w:r>
      <w:r>
        <w:rPr>
          <w:lang w:val="sw_KE" w:bidi="sw_KE"/>
        </w:rPr>
        <w:t xml:space="preserve"> linapatikana katika Faharasa Kuu.</w:t>
      </w:r>
    </w:p>
    <w:p>
      <w:pPr/>
      <w:r>
        <w:rPr>
          <w:lang w:val="sw_KE" w:bidi="sw_KE"/>
        </w:rPr>
      </w:r>
      <w:r>
        <w:rPr>
          <w:lang w:val="sw_KE" w:bidi="sw_KE"/>
        </w:rPr>
        <w:t xml:space="preserve">Pia katika nyumba ya Kayafa walikuwa </w:t>
      </w:r>
      <w:r>
        <w:rPr>
          <w:b/>
          <w:lang w:val="sw_KE" w:bidi="sw_KE"/>
        </w:rPr>
        <w:t>waandishi</w:t>
      </w:r>
      <w:r>
        <w:rPr>
          <w:lang w:val="sw_KE" w:bidi="sw_KE"/>
        </w:rPr>
        <w:t xml:space="preserve"> na </w:t>
      </w:r>
      <w:r>
        <w:rPr>
          <w:b/>
          <w:lang w:val="sw_KE" w:bidi="sw_KE"/>
        </w:rPr>
        <w:t>wazee</w:t>
      </w:r>
      <w:r>
        <w:rPr>
          <w:lang w:val="sw_KE" w:bidi="sw_KE"/>
        </w:rPr>
        <w:t xml:space="preserve"> ambao waliunda washiriki wa </w:t>
      </w:r>
      <w:r>
        <w:rPr>
          <w:b/>
          <w:lang w:val="sw_KE" w:bidi="sw_KE"/>
        </w:rPr>
        <w:t>Sanhedrin</w:t>
      </w:r>
      <w:r>
        <w:rPr>
          <w:lang w:val="sw_KE" w:bidi="sw_KE"/>
        </w:rPr>
        <w:t>.</w:t>
      </w:r>
    </w:p>
    <w:p>
      <w:pPr/>
      <w:r>
        <w:rPr>
          <w:lang w:val="sw_KE" w:bidi="sw_KE"/>
        </w:rPr>
      </w:r>
      <w:r>
        <w:rPr>
          <w:b/>
          <w:lang w:val="sw_KE" w:bidi="sw_KE"/>
        </w:rPr>
        <w:t>Waandishi</w:t>
      </w:r>
      <w:r>
        <w:rPr>
          <w:lang w:val="sw_KE" w:bidi="sw_KE"/>
        </w:rPr>
        <w:t xml:space="preserve"> walikuwa watu waliojifunza maandiko na walikuwa wataalamu wa maana yake. Tafsiri waandishi kwa njia sawa na ulivyofanya hapo awali.</w:t>
      </w:r>
    </w:p>
    <w:p>
      <w:pPr/>
      <w:r>
        <w:rPr>
          <w:lang w:val="sw_KE" w:bidi="sw_KE"/>
        </w:rPr>
      </w:r>
      <w:r>
        <w:rPr>
          <w:b/>
          <w:lang w:val="sw_KE" w:bidi="sw_KE"/>
        </w:rPr>
        <w:t>Wazee</w:t>
      </w:r>
      <w:r>
        <w:rPr>
          <w:lang w:val="sw_KE" w:bidi="sw_KE"/>
        </w:rPr>
        <w:t xml:space="preserve"> ni wanaume wasio wa kidini katika jumuiya ya Wayahudi ambao walihakikisha kwamba jumuiya ya Wayahudi ilifanya kazi vizuri pamoja. Tafsiri wazee kwa njia sawa na ulivyofanya awali.</w:t>
      </w:r>
    </w:p>
    <w:p>
      <w:pPr/>
      <w:r>
        <w:rPr>
          <w:lang w:val="sw_KE" w:bidi="sw_KE"/>
        </w:rPr>
      </w:r>
      <w:r>
        <w:rPr>
          <w:b/>
          <w:lang w:val="sw_KE" w:bidi="sw_KE"/>
        </w:rPr>
        <w:t>Sanhedrin</w:t>
      </w:r>
      <w:r>
        <w:rPr>
          <w:lang w:val="sw_KE" w:bidi="sw_KE"/>
        </w:rPr>
        <w:t xml:space="preserve"> ni jina lililopewa baraza la utawala linaloundwa na kuhani mkuu, makuhani wakuu, walimu wa sheria ya dini, na wazee.</w:t>
      </w:r>
    </w:p>
    <w:p>
      <w:pPr/>
      <w:r>
        <w:rPr>
          <w:lang w:val="sw_KE" w:bidi="sw_KE"/>
        </w:rPr>
      </w:r>
      <w:r>
        <w:rPr>
          <w:lang w:val="sw_KE" w:bidi="sw_KE"/>
        </w:rPr>
        <w:t xml:space="preserve">Maneno </w:t>
      </w:r>
      <w:r>
        <w:rPr>
          <w:lang w:val="sw_KE" w:bidi="sw_KE"/>
        </w:rPr>
        <w:t>waandishi</w:t>
      </w:r>
      <w:r>
        <w:rPr>
          <w:lang w:val="sw_KE" w:bidi="sw_KE"/>
        </w:rPr>
        <w:t xml:space="preserve">, </w:t>
      </w:r>
      <w:r>
        <w:rPr>
          <w:lang w:val="sw_KE" w:bidi="sw_KE"/>
        </w:rPr>
        <w:t>wazee</w:t>
      </w:r>
      <w:r>
        <w:rPr>
          <w:lang w:val="sw_KE" w:bidi="sw_KE"/>
        </w:rPr>
        <w:t xml:space="preserve"> na </w:t>
      </w:r>
      <w:r>
        <w:rPr>
          <w:lang w:val="sw_KE" w:bidi="sw_KE"/>
        </w:rPr>
        <w:t>Sanhedrin</w:t>
      </w:r>
      <w:r>
        <w:rPr>
          <w:lang w:val="sw_KE" w:bidi="sw_KE"/>
        </w:rPr>
        <w:t xml:space="preserve"> yote yako kwenye Faharasa Kuu.</w:t>
      </w:r>
    </w:p>
    <w:p>
      <w:pPr/>
      <w:r>
        <w:rPr>
          <w:lang w:val="sw_KE" w:bidi="sw_KE"/>
        </w:rPr>
      </w:r>
      <w:r>
        <w:rPr>
          <w:lang w:val="sw_KE" w:bidi="sw_KE"/>
        </w:rPr>
        <w:t xml:space="preserve">Petro alifuata umati kwa umbali. Alikwenda katika </w:t>
      </w:r>
      <w:r>
        <w:rPr>
          <w:b/>
          <w:lang w:val="sw_KE" w:bidi="sw_KE"/>
        </w:rPr>
        <w:t>ua</w:t>
      </w:r>
      <w:r>
        <w:rPr>
          <w:lang w:val="sw_KE" w:bidi="sw_KE"/>
        </w:rPr>
        <w:t xml:space="preserve"> la nyumba ya kuhani mkuu. Uta ni eneo nje ya nyumba ambalo limefungwa pande zote na majengo au kuta za juu. Ua hauna paa, uko wazi kuelekea juu. Nyumba kubwa inaweza kuwa na vyumba kadhaa vilivyojengwa karibu na ua.</w:t>
      </w:r>
    </w:p>
    <w:p>
      <w:pPr/>
      <w:r>
        <w:rPr>
          <w:lang w:val="sw_KE" w:bidi="sw_KE"/>
        </w:rPr>
      </w:r>
      <w:r>
        <w:rPr>
          <w:lang w:val="sw_KE" w:bidi="sw_KE"/>
        </w:rPr>
        <w:t>Sitisha hapa na mjadili: Ungeelezeaje mpangilio wa nyumba ya kuhani mkuu? Ni maneno gani ungetumia kueleza ua wa nyumba ya kuhani mkuu?</w:t>
      </w:r>
    </w:p>
    <w:p>
      <w:pPr/>
      <w:r>
        <w:rPr>
          <w:lang w:val="sw_KE" w:bidi="sw_KE"/>
        </w:rPr>
      </w:r>
      <w:r>
        <w:rPr>
          <w:lang w:val="sw_KE" w:bidi="sw_KE"/>
        </w:rPr>
        <w:t xml:space="preserve">Petro aliketi chini na baadhi ya </w:t>
      </w:r>
      <w:r>
        <w:rPr>
          <w:b/>
          <w:lang w:val="sw_KE" w:bidi="sw_KE"/>
        </w:rPr>
        <w:t>walinzi</w:t>
      </w:r>
      <w:r>
        <w:rPr>
          <w:lang w:val="sw_KE" w:bidi="sw_KE"/>
        </w:rPr>
        <w:t>. Walinzi waliotajwa hapa walikuwa watumishi au wahudumu wa kuhani mkuu na walisaidia kulinda na kuhifadhi hekalu.</w:t>
      </w:r>
    </w:p>
    <w:p>
      <w:pPr/>
      <w:r>
        <w:rPr>
          <w:lang w:val="sw_KE" w:bidi="sw_KE"/>
        </w:rPr>
      </w:r>
      <w:r>
        <w:rPr>
          <w:lang w:val="sw_KE" w:bidi="sw_KE"/>
        </w:rPr>
        <w:t xml:space="preserve">Kulikuwa na </w:t>
      </w:r>
      <w:r>
        <w:rPr>
          <w:b/>
          <w:lang w:val="sw_KE" w:bidi="sw_KE"/>
        </w:rPr>
        <w:t>mashahidi tofauti</w:t>
      </w:r>
      <w:r>
        <w:rPr>
          <w:lang w:val="sw_KE" w:bidi="sw_KE"/>
        </w:rPr>
        <w:t xml:space="preserve"> wa uongo pia katikati ya mduara ambao walikuwa wakisema uongo kuhusu Yesu. Shahidi wa uongo ni mtu ambaye anasema uongo kuhusu mtu mwingine. Shahidi wa uongo anaweza kusema uongo kuhusu kile alichosema mtu mwingine au kile alichofanya mtu mwingine.</w:t>
      </w:r>
    </w:p>
    <w:p>
      <w:pPr/>
      <w:r>
        <w:rPr>
          <w:lang w:val="sw_KE" w:bidi="sw_KE"/>
        </w:rPr>
      </w:r>
      <w:r>
        <w:rPr>
          <w:lang w:val="sw_KE" w:bidi="sw_KE"/>
        </w:rPr>
        <w:t xml:space="preserve">Hatimaye wanaume wawili walikuja mbele ambao walisema, "Mtu huyu alisema, 'Ninaweza kuharibu </w:t>
      </w:r>
      <w:r>
        <w:rPr>
          <w:b/>
          <w:lang w:val="sw_KE" w:bidi="sw_KE"/>
        </w:rPr>
        <w:t>hekalu</w:t>
      </w:r>
      <w:r>
        <w:rPr>
          <w:lang w:val="sw_KE" w:bidi="sw_KE"/>
        </w:rPr>
        <w:t xml:space="preserve"> la Mungu na kulijenga tena kwa siku tatu.'" Hekalu ni mahali maalum ambapo Wayahudi wanamwabudu Mungu. Tafsiri hekalu kwa njia ile ile uliyotumia hapo awali. </w:t>
      </w:r>
      <w:r>
        <w:rPr>
          <w:lang w:val="sw_KE" w:bidi="sw_KE"/>
        </w:rPr>
        <w:t>hekalu</w:t>
      </w:r>
      <w:r>
        <w:rPr>
          <w:lang w:val="sw_KE" w:bidi="sw_KE"/>
        </w:rPr>
        <w:t xml:space="preserve"> limo kwenye Kamusi Kuu.</w:t>
      </w:r>
    </w:p>
    <w:p>
      <w:pPr/>
      <w:r>
        <w:rPr>
          <w:lang w:val="sw_KE" w:bidi="sw_KE"/>
        </w:rPr>
      </w:r>
      <w:r>
        <w:rPr>
          <w:lang w:val="sw_KE" w:bidi="sw_KE"/>
        </w:rPr>
        <w:t xml:space="preserve">Kuhani mkuu kisha anadai kwamba Yesu atangaze kama yeye ni </w:t>
      </w:r>
      <w:r>
        <w:rPr>
          <w:b/>
          <w:lang w:val="sw_KE" w:bidi="sw_KE"/>
        </w:rPr>
        <w:t>Masihi</w:t>
      </w:r>
      <w:r>
        <w:rPr>
          <w:lang w:val="sw_KE" w:bidi="sw_KE"/>
        </w:rPr>
        <w:t xml:space="preserve">, </w:t>
      </w:r>
      <w:r>
        <w:rPr>
          <w:b/>
          <w:lang w:val="sw_KE" w:bidi="sw_KE"/>
        </w:rPr>
        <w:t>Mwana wa Mungu</w:t>
      </w:r>
      <w:r>
        <w:rPr>
          <w:lang w:val="sw_KE" w:bidi="sw_KE"/>
        </w:rPr>
        <w:t>.</w:t>
      </w:r>
    </w:p>
    <w:p>
      <w:pPr/>
      <w:r>
        <w:rPr>
          <w:lang w:val="sw_KE" w:bidi="sw_KE"/>
        </w:rPr>
      </w:r>
      <w:r>
        <w:rPr>
          <w:lang w:val="sw_KE" w:bidi="sw_KE"/>
        </w:rPr>
        <w:t xml:space="preserve">Jina </w:t>
      </w:r>
      <w:r>
        <w:rPr>
          <w:b/>
          <w:lang w:val="sw_KE" w:bidi="sw_KE"/>
        </w:rPr>
        <w:t>Masihi</w:t>
      </w:r>
      <w:r>
        <w:rPr>
          <w:lang w:val="sw_KE" w:bidi="sw_KE"/>
        </w:rPr>
        <w:t xml:space="preserve"> linamaanisha mpakwa mafuta. Tafsiri Masihi kwa njia sawa na ulivyofanya katika simulizi za awali. </w:t>
      </w:r>
      <w:r>
        <w:rPr>
          <w:b/>
          <w:lang w:val="sw_KE" w:bidi="sw_KE"/>
        </w:rPr>
        <w:t>Mwana wa Mungu</w:t>
      </w:r>
      <w:r>
        <w:rPr>
          <w:lang w:val="sw_KE" w:bidi="sw_KE"/>
        </w:rPr>
        <w:t xml:space="preserve"> ni cheo ambacho kinaelezea uhusiano wa karibu wa Yesu na Mungu na pia Yesu kuwa Mungu. Tafsiri Mwana wa Mungu kwa njia sawa na ulivyofanya katika simulizi za awali. Maneno</w:t>
      </w:r>
      <w:r>
        <w:rPr>
          <w:lang w:val="sw_KE" w:bidi="sw_KE"/>
        </w:rPr>
        <w:t>Masihi</w:t>
      </w:r>
      <w:r>
        <w:rPr>
          <w:lang w:val="sw_KE" w:bidi="sw_KE"/>
        </w:rPr>
        <w:t xml:space="preserve"> na </w:t>
      </w:r>
      <w:r>
        <w:rPr>
          <w:lang w:val="sw_KE" w:bidi="sw_KE"/>
        </w:rPr>
        <w:t>Mwana wa Mungu</w:t>
      </w:r>
      <w:r>
        <w:rPr>
          <w:lang w:val="sw_KE" w:bidi="sw_KE"/>
        </w:rPr>
        <w:t xml:space="preserve"> yote mawili yako katika Faharasa Kuu.</w:t>
      </w:r>
    </w:p>
    <w:p>
      <w:pPr/>
      <w:r>
        <w:rPr>
          <w:lang w:val="sw_KE" w:bidi="sw_KE"/>
        </w:rPr>
      </w:r>
      <w:r>
        <w:rPr>
          <w:lang w:val="sw_KE" w:bidi="sw_KE"/>
        </w:rPr>
        <w:t xml:space="preserve">Yesu anajibu: "Umesema hivyo. Na katika siku zijazo mtamwona </w:t>
      </w:r>
      <w:r>
        <w:rPr>
          <w:b/>
          <w:lang w:val="sw_KE" w:bidi="sw_KE"/>
        </w:rPr>
        <w:t>Mwana wa Mungu</w:t>
      </w:r>
      <w:r>
        <w:rPr>
          <w:lang w:val="sw_KE" w:bidi="sw_KE"/>
        </w:rPr>
        <w:t xml:space="preserve"> ameketi katika mahali pa nguvu katika </w:t>
      </w:r>
      <w:r>
        <w:rPr>
          <w:b/>
          <w:lang w:val="sw_KE" w:bidi="sw_KE"/>
        </w:rPr>
        <w:t>mkono wa kuume wa Mungu</w:t>
      </w:r>
      <w:r>
        <w:rPr>
          <w:lang w:val="sw_KE" w:bidi="sw_KE"/>
        </w:rPr>
        <w:t xml:space="preserve"> na akija juu ya </w:t>
      </w:r>
      <w:r>
        <w:rPr>
          <w:b/>
          <w:lang w:val="sw_KE" w:bidi="sw_KE"/>
        </w:rPr>
        <w:t>mawingu ya mbinguni</w:t>
      </w:r>
      <w:r>
        <w:rPr>
          <w:lang w:val="sw_KE" w:bidi="sw_KE"/>
        </w:rPr>
        <w:t>."</w:t>
      </w:r>
    </w:p>
    <w:p>
      <w:pPr/>
      <w:r>
        <w:rPr>
          <w:lang w:val="sw_KE" w:bidi="sw_KE"/>
        </w:rPr>
      </w:r>
      <w:r>
        <w:rPr>
          <w:lang w:val="sw_KE" w:bidi="sw_KE"/>
        </w:rPr>
        <w:t xml:space="preserve">Kichwa cha </w:t>
      </w:r>
      <w:r>
        <w:rPr>
          <w:b/>
          <w:lang w:val="sw_KE" w:bidi="sw_KE"/>
        </w:rPr>
        <w:t>Mwana wa Mtu</w:t>
      </w:r>
      <w:r>
        <w:rPr>
          <w:lang w:val="sw_KE" w:bidi="sw_KE"/>
        </w:rPr>
        <w:t xml:space="preserve"> kimetolewa kutoka kwa nabii Danieli. Danieli anamwelezea "Mwana wa Mtu" kama yule ambaye Mungu atampa nguvu zote na mamlaka. Yesu sasa anasema kwamba yeye ni Mwana wa Mtu. Tafsiri Mwana wa Mtu kwa njia sawa na ulivyofanya awali. Neno </w:t>
      </w:r>
      <w:r>
        <w:rPr>
          <w:lang w:val="sw_KE" w:bidi="sw_KE"/>
        </w:rPr>
        <w:t>Mwana wa Mtu</w:t>
      </w:r>
      <w:r>
        <w:rPr>
          <w:lang w:val="sw_KE" w:bidi="sw_KE"/>
        </w:rPr>
        <w:t xml:space="preserve"> linapatikana katika Faharasa Kuu.</w:t>
      </w:r>
    </w:p>
    <w:p>
      <w:pPr/>
      <w:r>
        <w:rPr>
          <w:lang w:val="sw_KE" w:bidi="sw_KE"/>
        </w:rPr>
      </w:r>
      <w:r>
        <w:rPr>
          <w:lang w:val="sw_KE" w:bidi="sw_KE"/>
        </w:rPr>
        <w:t xml:space="preserve">Kuketi katika </w:t>
      </w:r>
      <w:r>
        <w:rPr>
          <w:b/>
          <w:lang w:val="sw_KE" w:bidi="sw_KE"/>
        </w:rPr>
        <w:t>mkono wa kuume wa Mungu</w:t>
      </w:r>
      <w:r>
        <w:rPr>
          <w:lang w:val="sw_KE" w:bidi="sw_KE"/>
        </w:rPr>
        <w:t xml:space="preserve"> ni kukaa mahali pa heshima, na mahali pa nguvu.</w:t>
      </w:r>
    </w:p>
    <w:p>
      <w:pPr/>
      <w:r>
        <w:rPr>
          <w:lang w:val="sw_KE" w:bidi="sw_KE"/>
        </w:rPr>
      </w:r>
      <w:r>
        <w:rPr>
          <w:lang w:val="sw_KE" w:bidi="sw_KE"/>
        </w:rPr>
        <w:t xml:space="preserve">Yesu anasema kwamba atakuja kwenye </w:t>
      </w:r>
      <w:r>
        <w:rPr>
          <w:b/>
          <w:lang w:val="sw_KE" w:bidi="sw_KE"/>
        </w:rPr>
        <w:t>mawingu ya mbinguni</w:t>
      </w:r>
      <w:r>
        <w:rPr>
          <w:lang w:val="sw_KE" w:bidi="sw_KE"/>
        </w:rPr>
        <w:t xml:space="preserve">. </w:t>
      </w:r>
      <w:r>
        <w:rPr>
          <w:b/>
          <w:lang w:val="sw_KE" w:bidi="sw_KE"/>
        </w:rPr>
        <w:t>Mbinguni</w:t>
      </w:r>
      <w:r>
        <w:rPr>
          <w:lang w:val="sw_KE" w:bidi="sw_KE"/>
        </w:rPr>
        <w:t xml:space="preserve"> ni mahali ambapo Mungu na malaika wake wanaishi. Ni mahali ambapo wale ambao wanamwamini Mungu wanaamini watakwenda baada ya kufa. Tafsiri neno mbingu kwa njia sawa na ulivyofanya hapo awali. Neno </w:t>
      </w:r>
      <w:r>
        <w:rPr>
          <w:lang w:val="sw_KE" w:bidi="sw_KE"/>
        </w:rPr>
        <w:t>dhambi</w:t>
      </w:r>
      <w:r>
        <w:rPr>
          <w:lang w:val="sw_KE" w:bidi="sw_KE"/>
        </w:rPr>
        <w:t xml:space="preserve"> linapatikana kwenye Faharasa Kuu.</w:t>
      </w:r>
    </w:p>
    <w:p>
      <w:pPr/>
      <w:r>
        <w:rPr>
          <w:lang w:val="sw_KE" w:bidi="sw_KE"/>
        </w:rPr>
      </w:r>
      <w:r>
        <w:rPr>
          <w:lang w:val="sw_KE" w:bidi="sw_KE"/>
        </w:rPr>
        <w:t xml:space="preserve">Kuhani mkuu ameshtushwa na jibu la Yesu na anararua mavazi yake. Anasema, "Kufuru!" </w:t>
      </w:r>
      <w:r>
        <w:rPr>
          <w:b/>
          <w:lang w:val="sw_KE" w:bidi="sw_KE"/>
        </w:rPr>
        <w:t>Kufuru</w:t>
      </w:r>
      <w:r>
        <w:rPr>
          <w:lang w:val="sw_KE" w:bidi="sw_KE"/>
        </w:rPr>
        <w:t xml:space="preserve"> ni wakati mtu anasema au anafanya kitu ambacho kinamvunjia Mungu heshima. Wazo ni kwamba inampunguzia Mungu utukufu. Tafsiri neno kufuru kwa njia sawa na ulivyofanya awali. Neno </w:t>
      </w:r>
      <w:r>
        <w:rPr>
          <w:lang w:val="sw_KE" w:bidi="sw_KE"/>
        </w:rPr>
        <w:t>kufuru</w:t>
      </w:r>
      <w:r>
        <w:rPr>
          <w:lang w:val="sw_KE" w:bidi="sw_KE"/>
        </w:rPr>
        <w:t xml:space="preserve"> linapatikana katika Faharasa Kuu.</w:t>
      </w:r>
    </w:p>
    <w:p>
      <w:pPr/>
      <w:r>
        <w:rPr>
          <w:lang w:val="sw_KE" w:bidi="sw_KE"/>
        </w:rPr>
      </w:r>
      <w:r>
        <w:rPr>
          <w:lang w:val="sw_KE" w:bidi="sw_KE"/>
        </w:rPr>
        <w:t>Anawauliza wale waliopo uamuzi wao ni nini. Wote wanapiga kelele, "Ana hatia! Anastahili kufa!"</w:t>
      </w:r>
    </w:p>
    <w:p>
      <w:pPr/>
      <w:r>
        <w:rPr>
          <w:lang w:val="sw_KE" w:bidi="sw_KE"/>
        </w:rPr>
      </w:r>
      <w:r>
        <w:rPr>
          <w:lang w:val="sw_KE" w:bidi="sw_KE"/>
        </w:rPr>
        <w:t xml:space="preserve">Walimtemea mate usoni na kumpiga kwa ngumi zao. Wengine walimpiga kofi. Walimwomba </w:t>
      </w:r>
      <w:r>
        <w:rPr>
          <w:b/>
          <w:lang w:val="sw_KE" w:bidi="sw_KE"/>
        </w:rPr>
        <w:t>atabiri</w:t>
      </w:r>
      <w:r>
        <w:rPr>
          <w:lang w:val="sw_KE" w:bidi="sw_KE"/>
        </w:rPr>
        <w:t xml:space="preserve"> ni nani aliyekuwa amempiga. Tafsiri neno unabii kwa njia sawa na ulivyofanya hapo awali. Neno </w:t>
      </w:r>
      <w:r>
        <w:rPr>
          <w:lang w:val="sw_KE" w:bidi="sw_KE"/>
        </w:rPr>
        <w:t>unabii</w:t>
      </w:r>
      <w:r>
        <w:rPr>
          <w:lang w:val="sw_KE" w:bidi="sw_KE"/>
        </w:rPr>
        <w:t xml:space="preserve"> linapatikana katika Faharasa Kuu.</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26:69–75</w:t>
      </w:r>
      <w:r>
        <w:rPr>
          <w:lang w:val="sw_KE" w:bidi="sw_KE"/>
        </w:rPr>
      </w:r>
    </w:p>
    <w:p>
      <w:pPr>
        <w:pStyle w:val="Heading3"/>
      </w:pPr>
      <w:r>
        <w:rPr>
          <w:lang w:val="sw_KE" w:bidi="sw_KE"/>
        </w:rPr>
        <w:t>Sikiliza na Moyo</w:t>
      </w:r>
    </w:p>
    <w:p>
      <w:pPr/>
      <w:r>
        <w:rPr>
          <w:lang w:val="sw_KE" w:bidi="sw_KE"/>
        </w:rPr>
      </w:r>
      <w:r>
        <w:rPr>
          <w:lang w:val="sw_KE" w:bidi="sw_KE"/>
        </w:rPr>
        <w:t>Sikiliza Mathayo 26:69–75 na utie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Hadithi hii inaunganisha vitendo kutoka katika simulizi za awali. Petro alifuata umati uliomkamata Yesu hadi kwenye ua la nyumba ya kuhani mkuu. Petro aliketi na walinzi. Pia ni muhimu kukumbuka kwamba Petro amemwahidi Yesu kwamba hata kama wanafunzi wengine watamkana Yesu, yeye hatamkana kamwe. Petro alisema kwamba angekufa kwa ajili ya Yesu.</w:t>
      </w:r>
    </w:p>
    <w:p>
      <w:pPr/>
      <w:r>
        <w:rPr>
          <w:lang w:val="sw_KE" w:bidi="sw_KE"/>
        </w:rPr>
      </w:r>
      <w:r>
        <w:rPr>
          <w:lang w:val="sw_KE" w:bidi="sw_KE"/>
        </w:rPr>
        <w:t>Simulizi hii pengine ilitokea wakati huo huo na simulizi ya awali. Hadithi hii inatokea wakati wa usiku wa kesi ya Yesu mbele ya kuhani mkuu. Inamalizika jogoo anapowika, kuashiria kuwa wakati wa usiku umekwisha na asubuhi inakuja. Wakati kesi ya Yesu inafanyika ndani ya nyumba ya kuhani mkuu, Petro anakaribia kuwa na "kesi" yake mwenyewe katika ua.</w:t>
      </w:r>
    </w:p>
    <w:p>
      <w:pPr/>
      <w:r>
        <w:rPr>
          <w:lang w:val="sw_KE" w:bidi="sw_KE"/>
        </w:rPr>
      </w:r>
      <w:r>
        <w:rPr>
          <w:lang w:val="sw_KE" w:bidi="sw_KE"/>
        </w:rPr>
        <w:t>Hadithi inaanza, "Wakati huo huo Petro ..." au "Sasa Petro alikuwa ameketi katika ua la nje." Hili ni eneo lililozungukwa na vyumba, majengo, au kuta zinazounda nyumba ya kuhani mkuu.</w:t>
      </w:r>
    </w:p>
    <w:p>
      <w:pPr/>
      <w:r>
        <w:rPr>
          <w:lang w:val="sw_KE" w:bidi="sw_KE"/>
        </w:rPr>
      </w:r>
      <w:r>
        <w:rPr>
          <w:lang w:val="sw_KE" w:bidi="sw_KE"/>
        </w:rPr>
        <w:t>Sitisha kwa muda na uonyeshe timu ya tafsiri mfano wa nyumba na ua.</w:t>
      </w:r>
    </w:p>
    <w:p>
      <w:pPr/>
      <w:r>
        <w:rPr>
          <w:lang w:val="sw_KE" w:bidi="sw_KE"/>
        </w:rPr>
      </w:r>
      <w:r>
        <w:rPr>
          <w:lang w:val="sw_KE" w:bidi="sw_KE"/>
        </w:rPr>
        <w:t>Mmoja wa watumishi au wasichana watumwa wanaofanya kazi katika nyumba ya kuhani mkuu anakuja kwa Petro na kusema, "Pia ulikuwa na Yesu Mgalilaya." Kuhani mkuu angekuwa na wasichana kadhaa ambao wanashughulikia mahitaji ya kila siku katika nyumba. Haya yanaweza kujumuisha kusafisha, kuosha, na pengine kupika. Msichana mtumishi anamkaribia Petro, anasonga karibu naye kutoka pale alipokuwa. Alikuwa msichana mdogo ambaye alimkaribia mtu mzee. Hapaswi kuwa tishio kwa Petro, lakini anaonekana kuitikia kana kwamba yeye ni tishio kubwa kwa sababu anajitetea. Kijakazi alimtaja Yesu kama "Mgalilaya." Anaonyesha kwamba Yesu hakuwa kutoka mkoa wao, bali alikuwa kutoka Galilaya, ambayo iko kaskazini mwa Yerusalemu. Watu waliokuwa wakiishi Yerusalemu hawakuwapenda watu kutoka Galilaya. Watu kutoka Yerusalemu waliwadharau watu kutoka Galilaya.</w:t>
      </w:r>
    </w:p>
    <w:p>
      <w:pPr/>
      <w:r>
        <w:rPr>
          <w:lang w:val="sw_KE" w:bidi="sw_KE"/>
        </w:rPr>
      </w:r>
      <w:r>
        <w:rPr>
          <w:lang w:val="sw_KE" w:bidi="sw_KE"/>
        </w:rPr>
        <w:t>Sitisha kwa muda. Simulia hadithi kuhusu kikundi cha watu ambao watu wengine wanawadharau.</w:t>
      </w:r>
    </w:p>
    <w:p>
      <w:pPr/>
      <w:r>
        <w:rPr>
          <w:lang w:val="sw_KE" w:bidi="sw_KE"/>
        </w:rPr>
      </w:r>
      <w:r>
        <w:rPr>
          <w:lang w:val="sw_KE" w:bidi="sw_KE"/>
        </w:rPr>
        <w:t>Petro alikana kwamba alikuwa pamoja na Yesu. Petro alikanusha hilo mbele yao wote. Petro alisema, "Sijui kile unachozungumzia."</w:t>
      </w:r>
    </w:p>
    <w:p>
      <w:pPr/>
      <w:r>
        <w:rPr>
          <w:lang w:val="sw_KE" w:bidi="sw_KE"/>
        </w:rPr>
      </w:r>
      <w:r>
        <w:rPr>
          <w:lang w:val="sw_KE" w:bidi="sw_KE"/>
        </w:rPr>
        <w:t>Sitisha hapa na ujadili na timu yako ya tafsiri: Watu katika utamaduni wenu hufanyaje wanapokanusha jambo?</w:t>
      </w:r>
    </w:p>
    <w:p>
      <w:pPr/>
      <w:r>
        <w:rPr>
          <w:lang w:val="sw_KE" w:bidi="sw_KE"/>
        </w:rPr>
      </w:r>
      <w:r>
        <w:rPr>
          <w:lang w:val="sw_KE" w:bidi="sw_KE"/>
        </w:rPr>
        <w:t>Petro kisha alihamia kutoka ua la ndani hadi mlango wa ua. Petro amehamia mbali na msichana aliyemhoji.</w:t>
      </w:r>
    </w:p>
    <w:p>
      <w:pPr/>
      <w:r>
        <w:rPr>
          <w:lang w:val="sw_KE" w:bidi="sw_KE"/>
        </w:rPr>
      </w:r>
      <w:r>
        <w:rPr>
          <w:lang w:val="sw_KE" w:bidi="sw_KE"/>
        </w:rPr>
        <w:t>Baadaye kando ya lango, mtumishi mwingine wa kike anamwona Petro na kuwaambia wale waliosimama karibu, "Mtu huyu alikuwa na Yesu wa Nazareti." Nazareti ni kijiji katika Galilaya, kwa hiyo tena, mtumishi wa kike anaonyesha kwamba Yesu hakuwa kutoka Yerusalemu, na kwamba watu hawapaswi kumtendea Yesu kwa heshima. Petro tena anakataa kumjua Yesu kwa kiapo. Kiapo hicho kingetaja jina la Mungu. Petro anasema, "Simjui hata mtu huyo." Wakati mtu katika utamaduni wa Kiyahudi anatoa kiapo, wanasema kwamba Mungu anaweza kuwaadhibu kama wanasema uongo.</w:t>
      </w:r>
    </w:p>
    <w:p>
      <w:pPr/>
      <w:r>
        <w:rPr>
          <w:lang w:val="sw_KE" w:bidi="sw_KE"/>
        </w:rPr>
      </w:r>
      <w:r>
        <w:rPr>
          <w:lang w:val="sw_KE" w:bidi="sw_KE"/>
        </w:rPr>
        <w:t>Sitisha hapa na ujadili na timu zako za tafsiri: Eleza jinsi watu wanavyotoa ahadi au viapo katika utamaduni wako. Wanatoa lini ahadi kama hii? Ni mbaya vipi? Watu hufikiri nini kitatokea usipotimiza ahadi yako au ukisema uongo?</w:t>
      </w:r>
    </w:p>
    <w:p>
      <w:pPr/>
      <w:r>
        <w:rPr>
          <w:lang w:val="sw_KE" w:bidi="sw_KE"/>
        </w:rPr>
      </w:r>
      <w:r>
        <w:rPr>
          <w:lang w:val="sw_KE" w:bidi="sw_KE"/>
        </w:rPr>
        <w:t>Petro angekuwa akizungumza kwa lafudhi kutoka mkoa wa Galilaya. Sauti yake ingemwonyesha kuwa "mmoja wa wale kutoka Galilaya." Kwa kumkana Yesu, ingekuwa wazi kwa wale wote waliomsikia kwamba Petro alikuwa, kwa kweli, mwenyeji wa Galilaya.</w:t>
      </w:r>
    </w:p>
    <w:p>
      <w:pPr/>
      <w:r>
        <w:rPr>
          <w:lang w:val="sw_KE" w:bidi="sw_KE"/>
        </w:rPr>
      </w:r>
      <w:r>
        <w:rPr>
          <w:lang w:val="sw_KE" w:bidi="sw_KE"/>
        </w:rPr>
        <w:t>Baada ya muda kidogo baadhi ya wale waliosimama karibu walikuja kwa Petro na kusema, "Ni lazima uwe mmoja wao; tunaweza kukutambua kwa lafudhi yako ya Galilaya." Wakati huu hakuwa mtu mmoja aliyekuwa akimhoji Petro, wakati huu kikundi kilimkaribia Petro. Msichana alimkaribia Petro kwa mara ya kwanza. Msichana mwingine alizungumza na wale karibu naye kwa mara ya pili. Wakati huu, mara ya tatu, Petro anakaribiwa na kikundi. Jaribu ambalo Petro anapitia linazidi kuwa kali wakati watu wengi zaidi wanahoji uhusiano wake na Yesu. Kikundi kinadhania kwamba kwa sababu Petro anatoka Galilaya, ni lazima awe na Yesu.</w:t>
      </w:r>
    </w:p>
    <w:p>
      <w:pPr/>
      <w:r>
        <w:rPr>
          <w:lang w:val="sw_KE" w:bidi="sw_KE"/>
        </w:rPr>
      </w:r>
      <w:r>
        <w:rPr>
          <w:lang w:val="sw_KE" w:bidi="sw_KE"/>
        </w:rPr>
        <w:t>Wakati huu Petro aliapa, au alisisitiza sana, "Laana juu yangu ikiwa ninasema uongo." Kuna njia mbili tofauti za kuelewa kile Petro anasema hapa. Tafsiri ya kwanza inaonyesha kwamba Petro anamlaani Yesu. Petro anafanya hivyo ili kujaribu kujitenga na Yesu. Tafsiri ya pili ni kwamba Petro anajiweka chini ya kiapo ili kuonyesha kile anachosema ni kweli.</w:t>
      </w:r>
    </w:p>
    <w:p>
      <w:pPr/>
      <w:r>
        <w:rPr>
          <w:lang w:val="sw_KE" w:bidi="sw_KE"/>
        </w:rPr>
      </w:r>
      <w:r>
        <w:rPr>
          <w:lang w:val="sw_KE" w:bidi="sw_KE"/>
        </w:rPr>
        <w:t>Sitisha hapa na ujadili na timu yako ya tafsiri: Mngesemaje hili katika lugha yenu? Ikiwezekana, weka maneno hayo kwa ujumla bila kueleza kwa undani. Ikiwa unahitaji kuweka wazi katika lugha yako, tumia maneno katika tafsiri ya Biblia ambayo inakaribiana zaidi na lugha yako.</w:t>
      </w:r>
    </w:p>
    <w:p>
      <w:pPr/>
      <w:r>
        <w:rPr>
          <w:lang w:val="sw_KE" w:bidi="sw_KE"/>
        </w:rPr>
      </w:r>
      <w:r>
        <w:rPr>
          <w:lang w:val="sw_KE" w:bidi="sw_KE"/>
        </w:rPr>
        <w:t>Petro kisha anasema, "Simjui mtu huyo!" Mara moja, au papo hapo, jogoo anawika. Petro alikumbuka kile Yesu alikuwa amemwambia, "Kabla ya jogoo kuwika, utanikanusha mara tatu." Jogoo ni kuku wa kiume ambaye anawika karibu na mwanzo wa siku. Jogoo anayewika angeonyesha siku ya awali imekwisha, na siku mpya inaanza.</w:t>
      </w:r>
    </w:p>
    <w:p>
      <w:pPr/>
      <w:r>
        <w:rPr>
          <w:lang w:val="sw_KE" w:bidi="sw_KE"/>
        </w:rPr>
      </w:r>
      <w:r>
        <w:rPr>
          <w:lang w:val="sw_KE" w:bidi="sw_KE"/>
        </w:rPr>
        <w:t>Sitisha hapa na uonyeshe timu zako za tafsiri picha ya jogoo.</w:t>
      </w:r>
    </w:p>
    <w:p>
      <w:pPr/>
      <w:r>
        <w:rPr>
          <w:lang w:val="sw_KE" w:bidi="sw_KE"/>
        </w:rPr>
      </w:r>
      <w:r>
        <w:rPr>
          <w:lang w:val="sw_KE" w:bidi="sw_KE"/>
        </w:rPr>
        <w:t>Petro alikwenda nje na kulia kwa uchungu.</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4.</w:t>
      </w:r>
    </w:p>
    <w:p>
      <w:pPr/>
      <w:r>
        <w:rPr>
          <w:lang w:val="sw_KE" w:bidi="sw_KE"/>
        </w:rPr>
      </w:r>
      <w:r>
        <w:rPr>
          <w:b/>
          <w:lang w:val="sw_KE" w:bidi="sw_KE"/>
        </w:rPr>
        <w:t>Tukio la kwanza:</w:t>
      </w:r>
      <w:r>
        <w:rPr>
          <w:lang w:val="sw_KE" w:bidi="sw_KE"/>
        </w:rPr>
        <w:t xml:space="preserve"> Petro anaketi nje katika ua. Mjakazi mmoja anamwendea Petro na kusema, "Wewe ulikuwa mmoja wa wale waliokuwa na Yesu Mgalilaya." Petro alisema, "Sijui unachozungumzia."</w:t>
      </w:r>
    </w:p>
    <w:p>
      <w:pPr/>
      <w:r>
        <w:rPr>
          <w:lang w:val="sw_KE" w:bidi="sw_KE"/>
        </w:rPr>
      </w:r>
      <w:r>
        <w:rPr>
          <w:b/>
          <w:lang w:val="sw_KE" w:bidi="sw_KE"/>
        </w:rPr>
        <w:t>Tukio la pili:</w:t>
      </w:r>
      <w:r>
        <w:rPr>
          <w:lang w:val="sw_KE" w:bidi="sw_KE"/>
        </w:rPr>
        <w:t xml:space="preserve"> Petro yuko karibu na lango la ua. Mjakazi mwingine anawaambia watu waliosimama karibu, "Mtu huyu alikuwa na Yesu wa Nazarethi." Petro alikanusha jambo hilo kwa kiapo, akisema, "Hata simjui mtu huyo."</w:t>
      </w:r>
    </w:p>
    <w:p>
      <w:pPr/>
      <w:r>
        <w:rPr>
          <w:lang w:val="sw_KE" w:bidi="sw_KE"/>
        </w:rPr>
      </w:r>
      <w:r>
        <w:rPr>
          <w:b/>
          <w:lang w:val="sw_KE" w:bidi="sw_KE"/>
        </w:rPr>
        <w:t>Tukio la tatu:</w:t>
      </w:r>
      <w:r>
        <w:rPr>
          <w:lang w:val="sw_KE" w:bidi="sw_KE"/>
        </w:rPr>
        <w:t xml:space="preserve"> Baadhi ya watu walimwambia Petro, "Ni lazima uwe mmoja wao, maana lafudhi yako ya Galilaya inakutambulisha." Petro aliapa, "Laana juu yangu kama ninasema uongo—simjui hata mtu huyo."</w:t>
      </w:r>
    </w:p>
    <w:p>
      <w:pPr/>
      <w:r>
        <w:rPr>
          <w:lang w:val="sw_KE" w:bidi="sw_KE"/>
        </w:rPr>
      </w:r>
      <w:r>
        <w:rPr>
          <w:b/>
          <w:lang w:val="sw_KE" w:bidi="sw_KE"/>
        </w:rPr>
        <w:t>Tukio la nne:</w:t>
      </w:r>
      <w:r>
        <w:rPr>
          <w:lang w:val="sw_KE" w:bidi="sw_KE"/>
        </w:rPr>
        <w:t xml:space="preserve"> Jogoo anawika. Petro anakumbuka maneno ya Yesu, "Kabla ya jogoo kuwika, utanikana mara tatu kwamba hata hunijui." Petro anaenda nje na kulia kwa uchungu.</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Petro</w:t>
      </w:r>
    </w:p>
    <w:p>
      <w:pPr>
        <w:pStyle w:val="ListBullet"/>
        <w:spacing w:line="240" w:lineRule="auto"/>
        <w:ind w:left="720"/>
      </w:pPr>
      <w:r>
        <w:rPr>
          <w:lang w:val="sw_KE" w:bidi="sw_KE"/>
        </w:rPr>
      </w:r>
      <w:r>
        <w:rPr>
          <w:lang w:val="sw_KE" w:bidi="sw_KE"/>
        </w:rPr>
        <w:t>Msichana mtumishi</w:t>
      </w:r>
    </w:p>
    <w:p>
      <w:pPr>
        <w:pStyle w:val="ListBullet"/>
        <w:spacing w:line="240" w:lineRule="auto"/>
        <w:ind w:left="720"/>
      </w:pPr>
      <w:r>
        <w:rPr>
          <w:lang w:val="sw_KE" w:bidi="sw_KE"/>
        </w:rPr>
      </w:r>
      <w:r>
        <w:rPr>
          <w:lang w:val="sw_KE" w:bidi="sw_KE"/>
        </w:rPr>
        <w:t>Mjakazi wa pili</w:t>
      </w:r>
    </w:p>
    <w:p>
      <w:pPr>
        <w:pStyle w:val="ListBullet"/>
        <w:spacing w:line="240" w:lineRule="auto"/>
        <w:ind w:left="720"/>
      </w:pPr>
      <w:r>
        <w:rPr>
          <w:lang w:val="sw_KE" w:bidi="sw_KE"/>
        </w:rPr>
      </w:r>
      <w:r>
        <w:rPr>
          <w:lang w:val="sw_KE" w:bidi="sw_KE"/>
        </w:rPr>
        <w:t>Kikundi cha watu wanaosubiri karibu na ua. Hii ni mchanganyiko wa walinzi na watumishi</w:t>
      </w:r>
    </w:p>
    <w:p>
      <w:pPr>
        <w:pStyle w:val="ListBullet"/>
        <w:spacing w:line="240" w:lineRule="auto"/>
        <w:ind w:left="720"/>
      </w:pPr>
      <w:r>
        <w:rPr>
          <w:lang w:val="sw_KE" w:bidi="sw_KE"/>
        </w:rPr>
      </w:r>
      <w:r>
        <w:rPr>
          <w:lang w:val="sw_KE" w:bidi="sw_KE"/>
        </w:rPr>
        <w:t>Jogoo</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Hadithi hii inatokea wakati huo huo kama hadithi ya awali.</w:t>
      </w:r>
    </w:p>
    <w:p>
      <w:pPr/>
      <w:r>
        <w:rPr>
          <w:lang w:val="sw_KE" w:bidi="sw_KE"/>
        </w:rPr>
      </w:r>
      <w:r>
        <w:rPr>
          <w:lang w:val="sw_KE" w:bidi="sw_KE"/>
        </w:rPr>
        <w:t>Sitisha kwa muda na mjadili: Unaonyesha vipi kwamba hadithi inaweza kutokea wakati huo huo na hadithi nyingine? Ikiwa nyakati na mpangilio wa hadithi ni muhimu katika utamaduni wako, unaonyeshaje jambo hili?</w:t>
      </w:r>
    </w:p>
    <w:p>
      <w:pPr/>
      <w:r>
        <w:rPr>
          <w:lang w:val="sw_KE" w:bidi="sw_KE"/>
        </w:rPr>
      </w:r>
      <w:r>
        <w:rPr>
          <w:lang w:val="sw_KE" w:bidi="sw_KE"/>
        </w:rPr>
        <w:t>Sasa, Petro alikuwa ameketi nje katika ua la nyumba ya kuhani mkuu. Uani ni eneo ambalo halina paa, na liko wazi kuelekea angani. Imezungukwa na vyumba, majengo au kuta zinazounda nyumba ya kuhani mkuu.</w:t>
      </w:r>
    </w:p>
    <w:p>
      <w:pPr/>
      <w:r>
        <w:rPr>
          <w:lang w:val="sw_KE" w:bidi="sw_KE"/>
        </w:rPr>
      </w:r>
      <w:r>
        <w:rPr>
          <w:lang w:val="sw_KE" w:bidi="sw_KE"/>
        </w:rPr>
        <w:t>Sitisha kwa muda na uonyeshe timu yako ya tafsiri mfano wa nyumba ya kawaida na ua. Jadili na timu yako ya tafsiri: Katika utamaduni wenu, nyumba zinajengwaje? Ungeelezea vipi nyumba ambayo ilikuwa na ua wazi katikati?</w:t>
      </w:r>
    </w:p>
    <w:p>
      <w:pPr/>
      <w:r>
        <w:rPr>
          <w:lang w:val="sw_KE" w:bidi="sw_KE"/>
        </w:rPr>
      </w:r>
      <w:r>
        <w:rPr>
          <w:lang w:val="sw_KE" w:bidi="sw_KE"/>
        </w:rPr>
        <w:t>Petro pengine ameketi na baadhi ya walinzi wakisubiri kuona matokeo ya kesi ya Yesu ndani ya nyumba. Mjakazi alimwendea Petro na kusema, "Wewe ulikuwa mmoja wa wale waliokuwa pamoja na Yesu Mgalilaya."</w:t>
      </w:r>
    </w:p>
    <w:p>
      <w:pPr/>
      <w:r>
        <w:rPr>
          <w:lang w:val="sw_KE" w:bidi="sw_KE"/>
        </w:rPr>
      </w:r>
      <w:r>
        <w:rPr>
          <w:lang w:val="sw_KE" w:bidi="sw_KE"/>
        </w:rPr>
        <w:t>Sitisha kwa muda na uonyeshe timu yako ya tafsiri ramani inayojumuisha Galilaya, Nazarethi, na Yerusalemu.</w:t>
      </w:r>
    </w:p>
    <w:p>
      <w:pPr/>
      <w:r>
        <w:rPr>
          <w:lang w:val="sw_KE" w:bidi="sw_KE"/>
        </w:rPr>
      </w:r>
      <w:r>
        <w:rPr>
          <w:lang w:val="sw_KE" w:bidi="sw_KE"/>
        </w:rPr>
        <w:t>Watu wengine katika ua wangeweza kumwona mjakazi mdogo akimkaribia Petro. Watu waliokuwa uani wangeweza kusikia kile ambacho mjakazi alimwambia Petro. Wangeweza pia kusikia jibu la Petro.</w:t>
      </w:r>
    </w:p>
    <w:p>
      <w:pPr/>
      <w:r>
        <w:rPr>
          <w:lang w:val="sw_KE" w:bidi="sw_KE"/>
        </w:rPr>
      </w:r>
      <w:r>
        <w:rPr>
          <w:lang w:val="sw_KE" w:bidi="sw_KE"/>
        </w:rPr>
        <w:t>Sitisha kwa muda na mjadili: Katika eneo lenu, mngetumia maneno gani ili kueleze msichana mdogo anayefanya kazi ya utumishi? Je, makundi ya watu ambao huenda wasiheshimiwe sana huzungumziwaje katika utamaduni wako—je, kuna maneno au misemo yoyote maalum inayotumiwa?</w:t>
      </w:r>
    </w:p>
    <w:p>
      <w:pPr/>
      <w:r>
        <w:rPr>
          <w:lang w:val="sw_KE" w:bidi="sw_KE"/>
        </w:rPr>
      </w:r>
      <w:r>
        <w:rPr>
          <w:lang w:val="sw_KE" w:bidi="sw_KE"/>
        </w:rPr>
        <w:t>Petro alikanusha kwamba alikuwa na Yesu. Petro alisema, "Sijui unachozungumzia." Petro anasema kwamba si kweli kwamba alikuwa na Yesu. Petro alisema, "Sijui kile unachozungumzia" mbele ya kila mtu. Petro alitaka wale wote ambao wangeweza kusikia kile kijakazi alichosema wajue kwamba Petro hakupaswa kuhusishwa na Yesu.</w:t>
      </w:r>
    </w:p>
    <w:p>
      <w:pPr/>
      <w:r>
        <w:rPr>
          <w:lang w:val="sw_KE" w:bidi="sw_KE"/>
        </w:rPr>
      </w:r>
      <w:r>
        <w:rPr>
          <w:lang w:val="sw_KE" w:bidi="sw_KE"/>
        </w:rPr>
        <w:t>Sitisha kwa muda na mjadili na timu yako ya tafsiri: Simulia hadithi kuhusu wakati mtu amekanusha kitu. Jadili ni maneno au misemo gani ambayo watu wanaweza kutumia wakati wanakataa kitu.</w:t>
      </w:r>
    </w:p>
    <w:p>
      <w:pPr/>
      <w:r>
        <w:rPr>
          <w:lang w:val="sw_KE" w:bidi="sw_KE"/>
        </w:rPr>
      </w:r>
      <w:r>
        <w:rPr>
          <w:lang w:val="sw_KE" w:bidi="sw_KE"/>
        </w:rPr>
        <w:t>Petro anahamia mbali na ua uliojaa watu na karibu na lango. Petro ameepuka maswali ya msichana wa kwanza wa kazi, sasa anajiepusha kimwili na uwezekano wa kuhojiwa kwa kuondoka uani.</w:t>
      </w:r>
    </w:p>
    <w:p>
      <w:pPr/>
      <w:r>
        <w:rPr>
          <w:lang w:val="sw_KE" w:bidi="sw_KE"/>
        </w:rPr>
      </w:r>
      <w:r>
        <w:rPr>
          <w:lang w:val="sw_KE" w:bidi="sw_KE"/>
        </w:rPr>
        <w:t>Mjakazi mwingine anamwona Petro na anasema kwa wale waliosimama karibu, "Mtu huyu alikuwa na Yesu wa Nazareti." Nazareti ni kijiji katika Galilaya, kwa hiyo tena, mjakazi anaonyesha kwamba Yesu hakuwa kutoka Yerusalemu.</w:t>
      </w:r>
    </w:p>
    <w:p>
      <w:pPr/>
      <w:r>
        <w:rPr>
          <w:lang w:val="sw_KE" w:bidi="sw_KE"/>
        </w:rPr>
      </w:r>
      <w:r>
        <w:rPr>
          <w:lang w:val="sw_KE" w:bidi="sw_KE"/>
        </w:rPr>
        <w:t>Petro tena anakataa kumjua Yesu kwa kiapo. Petro anasema, "Simjui hata huyo mtu." Kwa kutoa kiapo, Petro anaahidi kwamba kile anachosema ni ukweli, kwa sababu kama Petro asingekuwa akisema ukweli, pangekuwa na madhara kutokana na kudanganya. Petro amekanusha kumjua Yesu kwa mara ya pili.</w:t>
      </w:r>
    </w:p>
    <w:p>
      <w:pPr/>
      <w:r>
        <w:rPr>
          <w:lang w:val="sw_KE" w:bidi="sw_KE"/>
        </w:rPr>
      </w:r>
      <w:r>
        <w:rPr>
          <w:lang w:val="sw_KE" w:bidi="sw_KE"/>
        </w:rPr>
        <w:t>Baadaye kidogo, baadhi ya watu waliokuwa wamesimama hapo walimwendea Petro. Baadaye kidogo inamaanisha baadaye kidogo jioni. Watazamaji ni wale watu ambao wanasubiri uani. Wanaweza kujumuisha walinzi, watumishi, na watu ambao wako uwanjani. Hatujui hasa ni nani alikwenda kuzungumza na Petro, lakini kulikuwa na watu wachache. Walimwambia Petro, "Ni lazima uwe mmoja wao; tunatambua kwa lafudhi yako ya Galilaya." Petro aliapa, "Laana juu yangu kama ninasema uongo—simjui mtu huyo!" Petro anasema, "Na Mungu aniadhibu kama ninasema uongo!" Inashangaza kwamba Petro hangetumia hata jina la Yesu, ni kana kwamba anajaribu kujitenga na Yesu. Petro anamuita tu Yesu "mtu."</w:t>
      </w:r>
    </w:p>
    <w:p>
      <w:pPr/>
      <w:r>
        <w:rPr>
          <w:lang w:val="sw_KE" w:bidi="sw_KE"/>
        </w:rPr>
      </w:r>
      <w:r>
        <w:rPr>
          <w:lang w:val="sw_KE" w:bidi="sw_KE"/>
        </w:rPr>
        <w:t>Inavutia kuona kwamba Petro awali alikaribiwa na msichana mmoja. Mara ya pili alihojiwa na msichana mmoja ambaye alizungumza na wale waliokuwa karibu. Mara ya tatu kikundi kilimkaribia Petro na kumhoji. Pia inavutia kwamba kadiri idadi ya watu wanaomhoji Petro inavyoongezeka, ndivyo pia sauti na ukali wa kukana kwa Petro unavyoongezeka. Petro pia anajiondoa mbali zaidi kutoka mahali ambapo Yesu yuko. Alianza katika ua, kisha alihamia kutoka uani hadi langoni.</w:t>
      </w:r>
    </w:p>
    <w:p>
      <w:pPr/>
      <w:r>
        <w:rPr>
          <w:lang w:val="sw_KE" w:bidi="sw_KE"/>
        </w:rPr>
      </w:r>
      <w:r>
        <w:rPr>
          <w:lang w:val="sw_KE" w:bidi="sw_KE"/>
        </w:rPr>
        <w:t>Sitisha kwa muda na ujadili na timu yako ya tafsiri: Katika utamaduni wenu, mnatumiaje lugha au mbinu za kusimulia hadithi au kiimbo ili kuonyesha ongezeko la shughuli? Katika lugha yako, ungeonyeshaje kwamba idadi ya watu wanaomhoji Petro inaongezeka, na hivyo jinsi anavyozidi kukanusha kumjua Yesu?</w:t>
      </w:r>
    </w:p>
    <w:p>
      <w:pPr/>
      <w:r>
        <w:rPr>
          <w:lang w:val="sw_KE" w:bidi="sw_KE"/>
        </w:rPr>
      </w:r>
      <w:r>
        <w:rPr>
          <w:lang w:val="sw_KE" w:bidi="sw_KE"/>
        </w:rPr>
        <w:t>Petro alipomkana Yesu kwa mara ya tatu, jogoo mara moja aliwika Petro mara moja alikumbuka maneno ya Yesu, "Kabla ya jogoo kuwika, utanikana mara tatu kwamba unanijua." Hii ina maana kwamba Petro mara moja alimkumbuka Yesu akisema kwamba Petro angemkataa Yesu mara 3 kabla ya jogoo kuwika. Na Petro akatoka nje, akilia kwa uchungu. Petro alikuwa na huzuni sana kwamba alikuwa amemkataa Yesu, kitu ambacho Petro alisema kwamba hangefanya.</w:t>
      </w:r>
    </w:p>
    <w:p>
      <w:pPr/>
      <w:r>
        <w:rPr>
          <w:lang w:val="sw_KE" w:bidi="sw_KE"/>
        </w:rPr>
      </w:r>
      <w:r>
        <w:rPr>
          <w:lang w:val="sw_KE" w:bidi="sw_KE"/>
        </w:rPr>
        <w:t>Sitisha kwa muda. Simulia hadithi kuhusu wewe au mtu ambaye alimvunja moyo mtu mwingine. Ni maneno au misemo gani unaweza kutumia ili kuelezea hisia ya kina ya majuto na huzuni?</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4.</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Petro</w:t>
      </w:r>
    </w:p>
    <w:p>
      <w:pPr>
        <w:pStyle w:val="ListBullet"/>
        <w:spacing w:line="240" w:lineRule="auto"/>
        <w:ind w:left="720"/>
      </w:pPr>
      <w:r>
        <w:rPr>
          <w:lang w:val="sw_KE" w:bidi="sw_KE"/>
        </w:rPr>
      </w:r>
      <w:r>
        <w:rPr>
          <w:lang w:val="sw_KE" w:bidi="sw_KE"/>
        </w:rPr>
        <w:t>Msichana mtumishi</w:t>
      </w:r>
    </w:p>
    <w:p>
      <w:pPr>
        <w:pStyle w:val="ListBullet"/>
        <w:spacing w:line="240" w:lineRule="auto"/>
        <w:ind w:left="720"/>
      </w:pPr>
      <w:r>
        <w:rPr>
          <w:lang w:val="sw_KE" w:bidi="sw_KE"/>
        </w:rPr>
      </w:r>
      <w:r>
        <w:rPr>
          <w:lang w:val="sw_KE" w:bidi="sw_KE"/>
        </w:rPr>
        <w:t>Msichana mtumishi wa pili</w:t>
      </w:r>
    </w:p>
    <w:p>
      <w:pPr>
        <w:pStyle w:val="ListBullet"/>
        <w:spacing w:line="240" w:lineRule="auto"/>
        <w:ind w:left="720"/>
      </w:pPr>
      <w:r>
        <w:rPr>
          <w:lang w:val="sw_KE" w:bidi="sw_KE"/>
        </w:rPr>
      </w:r>
      <w:r>
        <w:rPr>
          <w:lang w:val="sw_KE" w:bidi="sw_KE"/>
        </w:rPr>
        <w:t>Kikundi cha watu wanaosubiri karibu na ua. Hii ni mchanganyiko wa walinzi na watumishi</w:t>
      </w:r>
    </w:p>
    <w:p>
      <w:pPr>
        <w:pStyle w:val="ListBullet"/>
        <w:spacing w:line="240" w:lineRule="auto"/>
        <w:ind w:left="720"/>
      </w:pPr>
      <w:r>
        <w:rPr>
          <w:lang w:val="sw_KE" w:bidi="sw_KE"/>
        </w:rPr>
      </w:r>
      <w:r>
        <w:rPr>
          <w:lang w:val="sw_KE" w:bidi="sw_KE"/>
        </w:rPr>
        <w:t>Jogoo</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Kumbuka, ni wakati wa usiku. Hadithi hii inafanyika wakati wa usiku, mpaka asubuhi wakati jogoo anawika. Katika hadithi ya awali Yesu anahukumiwa mbele ya Sanhedrin. Yesu yuko ndani ya nyumba ya kuhani mkuu. Petro anasubiri katika ua la nyumba ya kuhani mkuu ili kujua matokeo ya kesi yangekuwa nini. Kesi ya Yesu bado inafanyika wakati hadithi hii inatokea. Kesi ya Yesu na simulizi hii zinatokea kwa wakati mmoja. Unaweza kuigiza tukio hili kama itakusaidia kukumbuka hadithi.</w:t>
      </w:r>
    </w:p>
    <w:p>
      <w:pPr/>
      <w:r>
        <w:rPr>
          <w:lang w:val="sw_KE" w:bidi="sw_KE"/>
        </w:rPr>
      </w:r>
      <w:r>
        <w:rPr>
          <w:lang w:val="sw_KE" w:bidi="sw_KE"/>
        </w:rPr>
        <w:t>Simulizi inaanza sasa.</w:t>
      </w:r>
    </w:p>
    <w:p>
      <w:pPr/>
      <w:r>
        <w:rPr>
          <w:lang w:val="sw_KE" w:bidi="sw_KE"/>
        </w:rPr>
      </w:r>
      <w:r>
        <w:rPr>
          <w:lang w:val="sw_KE" w:bidi="sw_KE"/>
        </w:rPr>
        <w:t>Wakati huo huo—wakati kesi ya Yesu inafanyika—Petro alikuwa ameketi katika ua la kuhani mkuu. Msichana mtumishi mdogo, ambaye ni mtumishi wa kuhani mkuu, alikuja kwa Petro. Alitembea hadi Petro na alizungumza naye. Alisema, "Ulikuwa mmoja wa wale waliokuwa pamoja na Yesu Mgalilaya." Lakini Petro alikanusha mbele ya kila mtu ambaye angeweza kumsikia akizungumza. Petro alisema, "Sijui unachozungumzia."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Petro kile anachofikiri na kuhisi kwa wakati huu. Unaweza kusikia mambo kama, "Nina hofu na wasiwasi," au "Nimechanganyikiwa sana. Sikutarajia kwamba Yesu angekamatwa," au "Nilitumaini kwamba hakuna mtu angeniuliza kile ninachofanya."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Petro kisha alitoka kwenye lango kuelekea uani. Mtumishi mwingine wa kike, au kijakazi tofauti, aliwaambia watu hao ambao walikuwa wamesimama karibu na ua, "Mtu huyu alikuwa na Yesu wa Nazarethi." Kwa mara ya pili Petro anakanusha kumjua Yesu. Wakati huu Petro pia anatumia kiapo ili kusema kwamba hamjui Yesu. Petro alisema, "Simjui hata mtu huyo."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Petro kile anachofikiri na kuhisi kwa wakati huu. Unaweza kusikia mambo kama, "Nina wasiwasi zaidi kwamba nitahusishwa na Yesu. Pengine nitakamatwa pia," au "Kwa nini watu hawa hawataniacha tu peke yangu?" au "Kwa nini kesi hii inachukua muda mrefu sana?" au "Ninahisi kuzidiwa, nina hofu na nimejaa wasiwasi."</w:t>
      </w:r>
    </w:p>
    <w:p>
      <w:pPr>
        <w:pStyle w:val="ListBullet"/>
        <w:spacing w:line="240" w:lineRule="auto"/>
        <w:ind w:left="720"/>
      </w:pPr>
      <w:r>
        <w:rPr>
          <w:lang w:val="sw_KE" w:bidi="sw_KE"/>
        </w:rPr>
      </w:r>
      <w:r>
        <w:rPr>
          <w:lang w:val="sw_KE" w:bidi="sw_KE"/>
        </w:rPr>
        <w:t>Muulize mmoja wa wasichana watumishi kile anachofikiri na kuhisi kwa wakati huu. Unaweza kusikia mambo kama, "Ni wazi kuwa yeye ni mmoja wa marafiki wa Yesu, kwa nini anajifanya siye?," au "Mnazareti huyu anaficha nini?" au "Pengine Yesu si mtu mzuri kiasi kwamba rafiki yake anajifanya hamjui Yesu."</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Muda kidogo baadaye baadhi ya watu waliokuwa wamesimama karibu walimwendea Petro. Walimwambia Petro, "Ni lazima uwe mmoja wao; tunatambua kwa lafudhi yako ya Galilaya."</w:t>
      </w:r>
    </w:p>
    <w:p>
      <w:pPr/>
      <w:r>
        <w:rPr>
          <w:lang w:val="sw_KE" w:bidi="sw_KE"/>
        </w:rPr>
      </w:r>
      <w:r>
        <w:rPr>
          <w:lang w:val="sw_KE" w:bidi="sw_KE"/>
        </w:rPr>
        <w:t>Wakati huu Petro aliapa. Petro alisema, "Laana juu yangu kama ninasema uongo, simjui mtu huyu!" Petro alikuwa amekataa kumjua Yesu kwa mara ya tatu. Mara moja jogoo aliwika.</w:t>
      </w:r>
    </w:p>
    <w:p>
      <w:pPr/>
      <w:r>
        <w:rPr>
          <w:lang w:val="sw_KE" w:bidi="sw_KE"/>
        </w:rPr>
      </w:r>
      <w:r>
        <w:rPr>
          <w:lang w:val="sw_KE" w:bidi="sw_KE"/>
        </w:rPr>
        <w:t>Mara moja Petro alikumbuka maneno ya Yesu, "Kabla ya jogoo kuwika, utanikana mara tatu ukisema kwamba hata hunijui." Na Petro akaenda zake, akilia kwa uchungu.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Petro anachohisi kwa wakati huu. Unaweza kusikia mambo kama, "Nimefanya nini?" au "Tumbo linaniuma. Sijihisi nina uwezo wa kupumua kwa sababu ninaumia sana ndani," au "Nimemwangusha Yesu, rafiki yangu bora na Bwana wangu. Siwezi kuamini kile kilichotokea tu."</w:t>
      </w:r>
    </w:p>
    <w:p>
      <w:pPr>
        <w:pStyle w:val="ListBullet"/>
        <w:spacing w:line="240" w:lineRule="auto"/>
        <w:ind w:left="720"/>
      </w:pPr>
      <w:r>
        <w:rPr>
          <w:lang w:val="sw_KE" w:bidi="sw_KE"/>
        </w:rPr>
      </w:r>
      <w:r>
        <w:rPr>
          <w:lang w:val="sw_KE" w:bidi="sw_KE"/>
        </w:rPr>
        <w:t>Muulize Yesu anachofikiri na kuhisi sasa hivi. Unaweza kusikia mambo kama, "Ninampenda Petro sana. Ninahuzunika sana kwamba anapata maumivu kama hayo."</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Wakati huo huo Petro alikuwa ameketi katika </w:t>
      </w:r>
      <w:r>
        <w:rPr>
          <w:b/>
          <w:lang w:val="sw_KE" w:bidi="sw_KE"/>
        </w:rPr>
        <w:t>ua</w:t>
      </w:r>
      <w:r>
        <w:rPr>
          <w:lang w:val="sw_KE" w:bidi="sw_KE"/>
        </w:rPr>
        <w:t xml:space="preserve"> la nyumba ya </w:t>
      </w:r>
      <w:r>
        <w:rPr>
          <w:b/>
          <w:lang w:val="sw_KE" w:bidi="sw_KE"/>
        </w:rPr>
        <w:t>kuhani mkuu</w:t>
      </w:r>
      <w:r>
        <w:rPr>
          <w:lang w:val="sw_KE" w:bidi="sw_KE"/>
        </w:rPr>
        <w:t>.</w:t>
      </w:r>
    </w:p>
    <w:p>
      <w:pPr/>
      <w:r>
        <w:rPr>
          <w:lang w:val="sw_KE" w:bidi="sw_KE"/>
        </w:rPr>
      </w:r>
      <w:r>
        <w:rPr>
          <w:b/>
          <w:lang w:val="sw_KE" w:bidi="sw_KE"/>
        </w:rPr>
        <w:t>Ua la ndani</w:t>
      </w:r>
      <w:r>
        <w:rPr>
          <w:lang w:val="sw_KE" w:bidi="sw_KE"/>
        </w:rPr>
        <w:t xml:space="preserve"> ni eneo lililozungukwa na majengo, vyumba, au kuta. Ua la nyumba ya kuhani mkuu lilikuwa wazi kuelekea angani, halikuwa na paa. Tafsiri ua kwa njia sawa na ulivyofanya awali.</w:t>
      </w:r>
    </w:p>
    <w:p>
      <w:pPr/>
      <w:r>
        <w:rPr>
          <w:lang w:val="sw_KE" w:bidi="sw_KE"/>
        </w:rPr>
      </w:r>
      <w:r>
        <w:rPr>
          <w:b/>
          <w:lang w:val="sw_KE" w:bidi="sw_KE"/>
        </w:rPr>
        <w:t>Kuhani mkuu</w:t>
      </w:r>
      <w:r>
        <w:rPr>
          <w:lang w:val="sw_KE" w:bidi="sw_KE"/>
        </w:rPr>
        <w:t xml:space="preserve"> ni kuhani muhimu zaidi ambaye anasimamia makuhani wengine wote. Tafsiri </w:t>
      </w:r>
      <w:r>
        <w:rPr>
          <w:b/>
          <w:lang w:val="sw_KE" w:bidi="sw_KE"/>
        </w:rPr>
        <w:t>kuhani mkuu</w:t>
      </w:r>
      <w:r>
        <w:rPr>
          <w:lang w:val="sw_KE" w:bidi="sw_KE"/>
        </w:rPr>
        <w:t xml:space="preserve"> kwa njia sawa na ulivyofanya awali. Neno </w:t>
      </w:r>
      <w:r>
        <w:rPr>
          <w:b/>
          <w:lang w:val="sw_KE" w:bidi="sw_KE"/>
        </w:rPr>
        <w:t>Kuhani</w:t>
      </w:r>
      <w:r>
        <w:rPr>
          <w:lang w:val="sw_KE" w:bidi="sw_KE"/>
        </w:rPr>
        <w:t xml:space="preserve"> linapatikana katika Faharasa Kuu.</w:t>
      </w:r>
    </w:p>
    <w:p>
      <w:pPr/>
      <w:r>
        <w:rPr>
          <w:lang w:val="sw_KE" w:bidi="sw_KE"/>
        </w:rPr>
      </w:r>
      <w:r>
        <w:rPr>
          <w:b/>
          <w:lang w:val="sw_KE" w:bidi="sw_KE"/>
        </w:rPr>
        <w:t>Mjakazi</w:t>
      </w:r>
      <w:r>
        <w:rPr>
          <w:lang w:val="sw_KE" w:bidi="sw_KE"/>
        </w:rPr>
        <w:t xml:space="preserve"> mmoja mdogo alimwendea Petro. Mjakazi ni mtumwa au mtumishi wa ndani ambaye anafanya kazi kwa kuhani mkuu katika nyumba yake. Neno </w:t>
      </w:r>
      <w:r>
        <w:rPr>
          <w:b/>
          <w:lang w:val="sw_KE" w:bidi="sw_KE"/>
        </w:rPr>
        <w:t>Mtumishi</w:t>
      </w:r>
      <w:r>
        <w:rPr>
          <w:lang w:val="sw_KE" w:bidi="sw_KE"/>
        </w:rPr>
        <w:t xml:space="preserve"> linapatikana kwenye Faharasa Kuu. Tafsiri mtumishi kwa njia sawa na ulivyofanya hapo awali.</w:t>
      </w:r>
    </w:p>
    <w:p>
      <w:pPr/>
      <w:r>
        <w:rPr>
          <w:lang w:val="sw_KE" w:bidi="sw_KE"/>
        </w:rPr>
      </w:r>
      <w:r>
        <w:rPr>
          <w:lang w:val="sw_KE" w:bidi="sw_KE"/>
        </w:rPr>
        <w:t xml:space="preserve">Mjakazi alizungumza na Petro akisema, "Ulikuwa mmoja wa wale waliokuwa na </w:t>
      </w:r>
      <w:r>
        <w:rPr>
          <w:b/>
          <w:lang w:val="sw_KE" w:bidi="sw_KE"/>
        </w:rPr>
        <w:t>Yesu Mgalilaya</w:t>
      </w:r>
      <w:r>
        <w:rPr>
          <w:lang w:val="sw_KE" w:bidi="sw_KE"/>
        </w:rPr>
        <w:t xml:space="preserve">." Hii ina maana kwamba Yesu alikuja kutoka Galilaya. Neno </w:t>
      </w:r>
      <w:r>
        <w:rPr>
          <w:b/>
          <w:lang w:val="sw_KE" w:bidi="sw_KE"/>
        </w:rPr>
        <w:t>Galilaya</w:t>
      </w:r>
      <w:r>
        <w:rPr>
          <w:lang w:val="sw_KE" w:bidi="sw_KE"/>
        </w:rPr>
        <w:t xml:space="preserve"> linapatikana katika Faharasa Kuu.</w:t>
      </w:r>
    </w:p>
    <w:p>
      <w:pPr/>
      <w:r>
        <w:rPr>
          <w:lang w:val="sw_KE" w:bidi="sw_KE"/>
        </w:rPr>
      </w:r>
      <w:r>
        <w:rPr>
          <w:lang w:val="sw_KE" w:bidi="sw_KE"/>
        </w:rPr>
        <w:t>Sitisha hapa na uonyeshe timu yako ya tafsiri ramani ya Israeli inayojumuisha Yerusalemu na mkoa wa Galilaya, ikiwa ni pamoja na Nazareti.</w:t>
      </w:r>
    </w:p>
    <w:p>
      <w:pPr/>
      <w:r>
        <w:rPr>
          <w:lang w:val="sw_KE" w:bidi="sw_KE"/>
        </w:rPr>
      </w:r>
      <w:r>
        <w:rPr>
          <w:lang w:val="sw_KE" w:bidi="sw_KE"/>
        </w:rPr>
        <w:t>Petro alikanusha akisema, "Sijui kile unachozungumzia."</w:t>
      </w:r>
    </w:p>
    <w:p>
      <w:pPr/>
      <w:r>
        <w:rPr>
          <w:lang w:val="sw_KE" w:bidi="sw_KE"/>
        </w:rPr>
      </w:r>
      <w:r>
        <w:rPr>
          <w:lang w:val="sw_KE" w:bidi="sw_KE"/>
        </w:rPr>
        <w:t xml:space="preserve">Baadaye, nje karibu na </w:t>
      </w:r>
      <w:r>
        <w:rPr>
          <w:b/>
          <w:lang w:val="sw_KE" w:bidi="sw_KE"/>
        </w:rPr>
        <w:t>lango</w:t>
      </w:r>
      <w:r>
        <w:rPr>
          <w:lang w:val="sw_KE" w:bidi="sw_KE"/>
        </w:rPr>
        <w:t xml:space="preserve"> kijakazi mwingine, au kijakazi tofauti, aliwaambia watu waliokuwa wamesimama katika ua, “Mtu huyu alikuwa pamoja na Yesu wa </w:t>
      </w:r>
      <w:r>
        <w:rPr>
          <w:b/>
          <w:lang w:val="sw_KE" w:bidi="sw_KE"/>
        </w:rPr>
        <w:t>Nazareti</w:t>
      </w:r>
      <w:r>
        <w:rPr>
          <w:lang w:val="sw_KE" w:bidi="sw_KE"/>
        </w:rPr>
        <w:t>.”</w:t>
      </w:r>
    </w:p>
    <w:p>
      <w:pPr/>
      <w:r>
        <w:rPr>
          <w:lang w:val="sw_KE" w:bidi="sw_KE"/>
        </w:rPr>
      </w:r>
      <w:r>
        <w:rPr>
          <w:b/>
          <w:lang w:val="sw_KE" w:bidi="sw_KE"/>
        </w:rPr>
        <w:t>Lango</w:t>
      </w:r>
      <w:r>
        <w:rPr>
          <w:lang w:val="sw_KE" w:bidi="sw_KE"/>
        </w:rPr>
        <w:t xml:space="preserve"> katika simulizi hii ni njia ya kuingilia, lango kati ya ua na mtaa. Inaweza kuelezewa kama "mlango wa ua."</w:t>
      </w:r>
    </w:p>
    <w:p>
      <w:pPr/>
      <w:r>
        <w:rPr>
          <w:lang w:val="sw_KE" w:bidi="sw_KE"/>
        </w:rPr>
      </w:r>
      <w:r>
        <w:rPr>
          <w:b/>
          <w:lang w:val="sw_KE" w:bidi="sw_KE"/>
        </w:rPr>
        <w:t>Nazareti</w:t>
      </w:r>
      <w:r>
        <w:rPr>
          <w:lang w:val="sw_KE" w:bidi="sw_KE"/>
        </w:rPr>
        <w:t xml:space="preserve"> ni mji katika Galilaya.</w:t>
      </w:r>
    </w:p>
    <w:p>
      <w:pPr/>
      <w:r>
        <w:rPr>
          <w:lang w:val="sw_KE" w:bidi="sw_KE"/>
        </w:rPr>
      </w:r>
      <w:r>
        <w:rPr>
          <w:lang w:val="sw_KE" w:bidi="sw_KE"/>
        </w:rPr>
        <w:t xml:space="preserve">Petro anakataa tena kumjua Yesu kwa msisitizo. Wakati huu Petro anatumia </w:t>
      </w:r>
      <w:r>
        <w:rPr>
          <w:b/>
          <w:lang w:val="sw_KE" w:bidi="sw_KE"/>
        </w:rPr>
        <w:t>kiapo</w:t>
      </w:r>
      <w:r>
        <w:rPr>
          <w:lang w:val="sw_KE" w:bidi="sw_KE"/>
        </w:rPr>
        <w:t xml:space="preserve">. Petro anasema, "Simjui hata huyo mtu." Kiapo ni kuapa au kuahidi kwamba kile kinachosemwa ni kweli. Katika hali hii, Petro anasema kwamba mbele ya Mungu, hamjui Yesu. Tafsiri kiapo kwa njia sawa na ulivyofanya awali. Neno </w:t>
      </w:r>
      <w:r>
        <w:rPr>
          <w:b/>
          <w:lang w:val="sw_KE" w:bidi="sw_KE"/>
        </w:rPr>
        <w:t>kiapo</w:t>
      </w:r>
      <w:r>
        <w:rPr>
          <w:lang w:val="sw_KE" w:bidi="sw_KE"/>
        </w:rPr>
        <w:t xml:space="preserve"> linapatikana katika Faharasa Kuu.</w:t>
      </w:r>
    </w:p>
    <w:p>
      <w:pPr/>
      <w:r>
        <w:rPr>
          <w:lang w:val="sw_KE" w:bidi="sw_KE"/>
        </w:rPr>
      </w:r>
      <w:r>
        <w:rPr>
          <w:lang w:val="sw_KE" w:bidi="sw_KE"/>
        </w:rPr>
        <w:t xml:space="preserve">Petro alimkana Yesu kwa mara ya tatu. Mara moja </w:t>
      </w:r>
      <w:r>
        <w:rPr>
          <w:b/>
          <w:lang w:val="sw_KE" w:bidi="sw_KE"/>
        </w:rPr>
        <w:t>jogoo</w:t>
      </w:r>
      <w:r>
        <w:rPr>
          <w:lang w:val="sw_KE" w:bidi="sw_KE"/>
        </w:rPr>
        <w:t xml:space="preserve"> aliwika. Jogoo ni kuku wa kiume, ndege. Jogoo hutoa sauti, inayoitwa "kuwika" karibu na alfajiri, wakati jua linaanza kuchomoza. Jogoo kwa kawaida huwika takriban mara 3 kati ya usiku wa manane na saa tisa alfajiri.</w:t>
      </w:r>
    </w:p>
    <w:p>
      <w:pPr/>
      <w:r>
        <w:rPr>
          <w:lang w:val="sw_KE" w:bidi="sw_KE"/>
        </w:rPr>
      </w:r>
      <w:r>
        <w:rPr>
          <w:lang w:val="sw_KE" w:bidi="sw_KE"/>
        </w:rPr>
        <w:t>Sitisha hapa na uonyeshe timu yako ya tafsiri picha ya jogoo.</w:t>
      </w:r>
    </w:p>
    <w:p>
      <w:pPr/>
      <w:r>
        <w:rPr>
          <w:lang w:val="sw_KE" w:bidi="sw_KE"/>
        </w:rPr>
      </w:r>
      <w:r>
        <w:rPr>
          <w:lang w:val="sw_KE" w:bidi="sw_KE"/>
        </w:rPr>
        <w:t xml:space="preserve">Ghafla maneno ya Yesu yalimjia Petro akilini. Hii ina maana kwamba Petro alikumbuka mara moja maneno ya Yesu waziwazi kabisa. "Kabla ya jogoo kuwika, utanikana mara tatu kwamba hata kunijua unanijua." Na Petro akatoka nje, akilia kwa </w:t>
      </w:r>
      <w:r>
        <w:rPr>
          <w:b/>
          <w:lang w:val="sw_KE" w:bidi="sw_KE"/>
        </w:rPr>
        <w:t>uchungu</w:t>
      </w:r>
      <w:r>
        <w:rPr>
          <w:lang w:val="sw_KE" w:bidi="sw_KE"/>
        </w:rPr>
        <w:t>. "Kulia kwa uchungu" kunamaanisha kulia sana, kulia kwa kiasi kikubwa katika uchungu mwingi.</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27:1–10</w:t>
      </w:r>
      <w:r>
        <w:rPr>
          <w:lang w:val="sw_KE" w:bidi="sw_KE"/>
        </w:rPr>
      </w:r>
    </w:p>
    <w:p>
      <w:pPr>
        <w:pStyle w:val="Heading3"/>
      </w:pPr>
      <w:r>
        <w:rPr>
          <w:lang w:val="sw_KE" w:bidi="sw_KE"/>
        </w:rPr>
        <w:t>Sikiliza na Moyo</w:t>
      </w:r>
    </w:p>
    <w:p>
      <w:pPr/>
      <w:r>
        <w:rPr>
          <w:lang w:val="sw_KE" w:bidi="sw_KE"/>
        </w:rPr>
      </w:r>
      <w:r>
        <w:rPr>
          <w:lang w:val="sw_KE" w:bidi="sw_KE"/>
        </w:rPr>
        <w:t>Sikiliza Mathayo 27:1–10 na utie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Simulizi hii inaendeleza simulizi ya kukamatwa na kuhukumiwa kwa Yesu. Wazee wote na makuhani wakuu, viongozi wa kidini wa Wayahudi, wanaunda baraza kuu la Wayahudi. Mahakama hii ya juu inafanya uamuzi kuhusu jinsi ya kumnyonga Yesu. Hii inatokea asubuhi mapema baada ya Yesu kukamatwa. Maafisa wa Kirumi walipunguza mamlaka ya mahakama ya Kiyahudi, lakini mahakama hiyo bado ingeweza kumpa mtu adhabu ya kifo. Hata hivyo, viongozi wa kidini wa Kiyahudi hawakuweza kutekeleza adhabu ya kifo. Warumi tu ambao walikuwa wakitawala eneo hilo ndio wangeweza kumhukumu mtu kifo.</w:t>
      </w:r>
    </w:p>
    <w:p>
      <w:pPr/>
      <w:r>
        <w:rPr>
          <w:lang w:val="sw_KE" w:bidi="sw_KE"/>
        </w:rPr>
      </w:r>
      <w:r>
        <w:rPr>
          <w:lang w:val="sw_KE" w:bidi="sw_KE"/>
        </w:rPr>
        <w:t>Mathayo anaanza simulizi hii asubuhi na mapema, au pambazuko, baada ya kukamatwa kwa Yesu. Hii pengine bado ni sehemu ya majadiliano ambayo wakuu wa makuhani na wazee walikuwa wakifanya usiku uliopita. Inaweza pia kuwa mkutano mpya wakati jua linapochomoza kwa mara ya kwanza. Kwa vyovyote vile, mahakama ilifikia uamuzi kuhusu jinsi ya kumfanya Yesu auawe na Warumi. Ili kufanya hivyo, mahakama ingelazimika kumwasilisha Yesu kama tishio la kisiasa kwa Warumi.</w:t>
      </w:r>
    </w:p>
    <w:p>
      <w:pPr/>
      <w:r>
        <w:rPr>
          <w:lang w:val="sw_KE" w:bidi="sw_KE"/>
        </w:rPr>
      </w:r>
      <w:r>
        <w:rPr>
          <w:lang w:val="sw_KE" w:bidi="sw_KE"/>
        </w:rPr>
        <w:t>Sitisha hapa na mjadili kama timu makundi yoyote ya kidini katika utamaduni wenu ambayo yana nguvu fulani juu ya watu. Wana nguvu kiasi gani? Je, kuna mambo ambayo hawawezi kuyafanya, ambayo serikali pekee ndiyo inayoweza kuyafanya?</w:t>
      </w:r>
    </w:p>
    <w:p>
      <w:pPr/>
      <w:r>
        <w:rPr>
          <w:lang w:val="sw_KE" w:bidi="sw_KE"/>
        </w:rPr>
      </w:r>
      <w:r>
        <w:rPr>
          <w:lang w:val="sw_KE" w:bidi="sw_KE"/>
        </w:rPr>
        <w:t>Makuhani wakuu na wazee waliwaagiza watumishi wao wamfunge Yesu, au kumfunga Yesu kwa minyororo. Viongozi wa Wayahudi pengine walimfunga Yesu ili kumfanya Yesu aonekane kuwa mwenye kutishia zaidi kwa Pilato. Yesu hakuwa akijaribu kutoroka kwa hiyo hapakuwa na sababu nyingine ya kumfunga. Kisha makuhani wakuu na wazee walimchukua Yesu kwa Pilato. Pilato ni gavana au mtawala, ambaye ni afisa wa cheo cha chini, katika eneo la Yudea. Kwa kawaida Pilato aliishi katika Kaisarea, lakini Pilato alikuwa katika Yerusalemu ili kutunza amani wakati wa Pasaka.</w:t>
      </w:r>
    </w:p>
    <w:p>
      <w:pPr/>
      <w:r>
        <w:rPr>
          <w:lang w:val="sw_KE" w:bidi="sw_KE"/>
        </w:rPr>
      </w:r>
      <w:r>
        <w:rPr>
          <w:lang w:val="sw_KE" w:bidi="sw_KE"/>
        </w:rPr>
        <w:t>Sitisha na uangalie ramani ya Yudea na uone mahali ambapo Kaisarea na Yerusalemu zilipo.</w:t>
      </w:r>
    </w:p>
    <w:p>
      <w:pPr/>
      <w:r>
        <w:rPr>
          <w:lang w:val="sw_KE" w:bidi="sw_KE"/>
        </w:rPr>
      </w:r>
      <w:r>
        <w:rPr>
          <w:lang w:val="sw_KE" w:bidi="sw_KE"/>
        </w:rPr>
        <w:t>Mathayo anahamishia simulizi kwa siku ya mwisho ya Yuda, yule msaliti. Yuda anapata habari kuhusu uamuzi wa makuhani wakuu na wazee na anazidiwa na majuto.</w:t>
      </w:r>
    </w:p>
    <w:p>
      <w:pPr/>
      <w:r>
        <w:rPr>
          <w:lang w:val="sw_KE" w:bidi="sw_KE"/>
        </w:rPr>
      </w:r>
      <w:r>
        <w:rPr>
          <w:lang w:val="sw_KE" w:bidi="sw_KE"/>
        </w:rPr>
        <w:t>Sitisha na mjadili: Simulia hadithi kuhusu wakati ulifanya kitu ambacho ulijuta sana. Ulihisi vipi? Ulionyesha vipi majuto yako? Ulifanya nini ili kujaribu kuifanya iwe sahihi?</w:t>
      </w:r>
    </w:p>
    <w:p>
      <w:pPr/>
      <w:r>
        <w:rPr>
          <w:lang w:val="sw_KE" w:bidi="sw_KE"/>
        </w:rPr>
      </w:r>
      <w:r>
        <w:rPr>
          <w:lang w:val="sw_KE" w:bidi="sw_KE"/>
        </w:rPr>
        <w:t>Baadhi ya matoleo yanasema Yuda alitubu, au alibadili nia. Hatujui hali ya moyo wa Yuda. Inawezekana kwamba Yuda alitubu kweli kama inavyoonyeshwa na tamko la Yuda kwamba Yesu hakuwa na hatia na jaribio lake la kurudisha pesa. Jaribio la Yuda la kurudisha zile pesa kwa makuhani wakuu pengine halikutokea mpaka baada ya Pilato kumhukumu Yesu kifo. Yuda aliwakuta makuhani wakuu hekaluni, kwa hiyo pengine walikuwa tayari wamerudi kutoka nyumbani kwa Pilato. Yuda anakiri kosa lake. Alisema, "Nimefanya dhambi kwa kuisaliti damu isiyo na hatia." Wayahudi kwa kawaida walitumia neno damu isiyo na hatia ili kurejelea mtu asiye na hatia. Sheria ya Kiyahudi ilitangaza laana kwa mtu aliyesaliti damu isiyo na hatia.</w:t>
      </w:r>
    </w:p>
    <w:p>
      <w:pPr/>
      <w:r>
        <w:rPr>
          <w:lang w:val="sw_KE" w:bidi="sw_KE"/>
        </w:rPr>
      </w:r>
      <w:r>
        <w:rPr>
          <w:lang w:val="sw_KE" w:bidi="sw_KE"/>
        </w:rPr>
        <w:t>Sitisha na mjadili: Utamaduni wenu unajua vipi wakati mtu anaomba msamaha kikweli kwa makosa yake? Mtu huyo anafanya nini? Unarejelea vipi mtu ambaye hana hatia?</w:t>
      </w:r>
    </w:p>
    <w:p>
      <w:pPr/>
      <w:r>
        <w:rPr>
          <w:lang w:val="sw_KE" w:bidi="sw_KE"/>
        </w:rPr>
      </w:r>
      <w:r>
        <w:rPr>
          <w:lang w:val="sw_KE" w:bidi="sw_KE"/>
        </w:rPr>
        <w:t>Hata hivyo, makuhani wakuu hawatambui dhambi yao na wanamjibu Yuda kwa kusema, “Hilo linatuhusu nini sisi?” Shughulikia mwenyewe." Misemo hii inamaanisha, "Kwa nini tunajali? Hilo ni tatizo lako." Kwa kweli, ilikuwa jukumu la kuhani mkuu wa kuwa mpatanishi kati ya Mungu na watu. Makuhani wakuu walipaswa kutoa dhabihu kwa wale ambao walifanya dhambi. Hata hivyo, katika hali hii, makuhani wakuu hawajali jukumu lao. Yuda anatupa pesa hekaluni, anaondoka, na kujinyonga kwa kamba mpaka akafa.</w:t>
      </w:r>
    </w:p>
    <w:p>
      <w:pPr/>
      <w:r>
        <w:rPr>
          <w:lang w:val="sw_KE" w:bidi="sw_KE"/>
        </w:rPr>
      </w:r>
      <w:r>
        <w:rPr>
          <w:lang w:val="sw_KE" w:bidi="sw_KE"/>
        </w:rPr>
        <w:t>Makuhani wanachukua pesa. Makuhani wanakubali kwamba haikuwa halali kwao kuweka sarafu za fedha pamoja na fedha za hekalu, kwa sababu ni damu. Makuhani walikubaliana na kununua shamba la mfinyanzi, au mtu ambaye hufinyanga vyombo vya udongo, ili wageni waweze kuzikwa hapo. Makuhani wanaweza kuwa wakijaribu kuonekana wenye haki kwa sababu kutoa sadaka na kuzika wafu yalikuwa majukumu muhimu kwa Wayahudi. Makuhani wangepaswa kuwatunza wageni wowote ambao walikufa katika eneo lao ambao walihitaji kuzikwa. Watu wanaliita shamba hili Shamba la Damu kwa sababu lilinunuliwa kwa pesa iliyotumika kugharamia kifo cha Yesu.</w:t>
      </w:r>
    </w:p>
    <w:p>
      <w:pPr/>
      <w:r>
        <w:rPr>
          <w:lang w:val="sw_KE" w:bidi="sw_KE"/>
        </w:rPr>
      </w:r>
      <w:r>
        <w:rPr>
          <w:lang w:val="sw_KE" w:bidi="sw_KE"/>
        </w:rPr>
        <w:t>Miaka mingi kabla, Mungu alikuwa amewapa manabii wawili wa Wayahudi, Yeremia na Zekaria, maelezo kuhusu jinsi mwokozi aliyeahidiwa au Masihi angeteseka. Mathayo alitambua kwamba maelezo kutoka kwa manabii hawa wawili yalikuwa yakitimia—"wana" au watu wa Israeli kwa kweli walichukua vipande 30 vya fedha na kununua shamba la mfinzi kwa fedha hizo. Sasa, vipande 30 vya fedha vilikuwa bei ambayo viongozi wa kidini wa Kiyahudi walilipa kwa Mwokozi—ilikuwa kiasi kidogo na ilionyesha kwamba hawakufikiri alikuwa na thamani sana. Ingawa Mathayo hakunukuu moja kwa moja kutoka kwa Yeremia tu, anaonyesha kwamba mambo yote ambayo manabii walisema kuhusu Mwokozi Aliyeahidiwa yanatimia katika hali inayomhusu Yesu.</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3.</w:t>
      </w:r>
    </w:p>
    <w:p>
      <w:pPr/>
      <w:r>
        <w:rPr>
          <w:lang w:val="sw_KE" w:bidi="sw_KE"/>
        </w:rPr>
      </w:r>
      <w:r>
        <w:rPr>
          <w:b/>
          <w:lang w:val="sw_KE" w:bidi="sw_KE"/>
        </w:rPr>
        <w:t>Tukio la kwanza:</w:t>
      </w:r>
      <w:r>
        <w:rPr>
          <w:lang w:val="sw_KE" w:bidi="sw_KE"/>
        </w:rPr>
        <w:t xml:space="preserve"> Mapema asubuhi, makuhani wakuu na wazee wanaamua jinsi watakavyomfanya Yesu auawe. Wanafanya watumishi wao wamfunge Yesu na kumpeleka kwa Pilato.</w:t>
      </w:r>
    </w:p>
    <w:p>
      <w:pPr/>
      <w:r>
        <w:rPr>
          <w:lang w:val="sw_KE" w:bidi="sw_KE"/>
        </w:rPr>
      </w:r>
      <w:r>
        <w:rPr>
          <w:b/>
          <w:lang w:val="sw_KE" w:bidi="sw_KE"/>
        </w:rPr>
        <w:t>Tukio la pili:</w:t>
      </w:r>
      <w:r>
        <w:rPr>
          <w:lang w:val="sw_KE" w:bidi="sw_KE"/>
        </w:rPr>
        <w:t xml:space="preserve"> Yuda anasikia hukumu dhidi ya Yesu na anaomboleza sana. Yuda anachukua vipande 30 vya fedha hekaluni na anajaribu kuvirudisha kwa makuhani wakuu. Yuda anakiri kosa lake na kutangaza kutokuwa na hatia kwa Yesu. Makuhani wakuu hawajali. Yuda anatupa pesa hekaluni kisha anaenda kujiua.</w:t>
      </w:r>
    </w:p>
    <w:p>
      <w:pPr/>
      <w:r>
        <w:rPr>
          <w:lang w:val="sw_KE" w:bidi="sw_KE"/>
        </w:rPr>
      </w:r>
      <w:r>
        <w:rPr>
          <w:b/>
          <w:lang w:val="sw_KE" w:bidi="sw_KE"/>
        </w:rPr>
        <w:t>Tukio la tatu:</w:t>
      </w:r>
      <w:r>
        <w:rPr>
          <w:lang w:val="sw_KE" w:bidi="sw_KE"/>
        </w:rPr>
        <w:t xml:space="preserve"> Makuhani wakuu wanachukua pesa na kununua shamba ambalo lilikuwa la mfinyanzi. Wanageuza shamba hili kuwa makaburi ya wageni. Shamba limekuwa likiitwa Shamba la Damu kwa miaka mingi. Hii ilitimiza unabii ulioandikwa na nabii mmoja au zaidi wa Israeli.</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Makuhani wakuu</w:t>
      </w:r>
    </w:p>
    <w:p>
      <w:pPr>
        <w:pStyle w:val="ListBullet"/>
        <w:spacing w:line="240" w:lineRule="auto"/>
        <w:ind w:left="720"/>
      </w:pPr>
      <w:r>
        <w:rPr>
          <w:lang w:val="sw_KE" w:bidi="sw_KE"/>
        </w:rPr>
      </w:r>
      <w:r>
        <w:rPr>
          <w:lang w:val="sw_KE" w:bidi="sw_KE"/>
        </w:rPr>
        <w:t>Wazee</w:t>
      </w:r>
    </w:p>
    <w:p>
      <w:pPr>
        <w:pStyle w:val="ListBullet"/>
        <w:spacing w:line="240" w:lineRule="auto"/>
        <w:ind w:left="720"/>
      </w:pPr>
      <w:r>
        <w:rPr>
          <w:lang w:val="sw_KE" w:bidi="sw_KE"/>
        </w:rPr>
      </w:r>
      <w:r>
        <w:rPr>
          <w:lang w:val="sw_KE" w:bidi="sw_KE"/>
        </w:rPr>
        <w:t>Pilato (alitajwa)</w:t>
      </w:r>
    </w:p>
    <w:p>
      <w:pPr>
        <w:pStyle w:val="ListBullet"/>
        <w:spacing w:line="240" w:lineRule="auto"/>
        <w:ind w:left="720"/>
      </w:pPr>
      <w:r>
        <w:rPr>
          <w:lang w:val="sw_KE" w:bidi="sw_KE"/>
        </w:rPr>
      </w:r>
      <w:r>
        <w:rPr>
          <w:lang w:val="sw_KE" w:bidi="sw_KE"/>
        </w:rPr>
        <w:t>Yuda</w:t>
      </w:r>
    </w:p>
    <w:p>
      <w:pPr>
        <w:pStyle w:val="ListBullet"/>
        <w:spacing w:line="240" w:lineRule="auto"/>
        <w:ind w:left="720"/>
      </w:pPr>
      <w:r>
        <w:rPr>
          <w:lang w:val="sw_KE" w:bidi="sw_KE"/>
        </w:rPr>
      </w:r>
      <w:r>
        <w:rPr>
          <w:lang w:val="sw_KE" w:bidi="sw_KE"/>
        </w:rPr>
        <w:t>Yeremia</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Zingatia kwamba kuna mipangilio kadhaa tofauti kwa matukio haya. Fikiria mipangilio hii wakati unapoonyesha taswira ya hadithi.</w:t>
      </w:r>
    </w:p>
    <w:p>
      <w:pPr/>
      <w:r>
        <w:rPr>
          <w:lang w:val="sw_KE" w:bidi="sw_KE"/>
        </w:rPr>
      </w:r>
      <w:r>
        <w:rPr>
          <w:lang w:val="sw_KE" w:bidi="sw_KE"/>
        </w:rPr>
        <w:t>Makuhani wakuu na wazee wanakutana asubuhi mapema sana. Inawezekana kwamba wanakutana katika nyumba ya kuhani mkuu, karibu na hekalu. Wanaamua jinsi ya kumwambia Pilato mashtaka dhidi ya Yesu ili Pilato amuhukumu Yesu kifo. Wanamfunga Yesu na kumpeleka kwa Pilato, mtawala wa eneo hilo. Inawezekana kwamba nyumba ya Pilato ilikuwa upande mwingine wa mji. Wakati fulani makuhani wakuu wanarudi hekaluni.</w:t>
      </w:r>
    </w:p>
    <w:p>
      <w:pPr/>
      <w:r>
        <w:rPr>
          <w:lang w:val="sw_KE" w:bidi="sw_KE"/>
        </w:rPr>
      </w:r>
      <w:r>
        <w:rPr>
          <w:lang w:val="sw_KE" w:bidi="sw_KE"/>
        </w:rPr>
        <w:t>Yuda anasikia kwamba Yesu amehukumiwa kifo na anahisi majuto makubwa kwa kile alichokifanya. Yuda anaenda hekaluni ili kukiri dhambi yake na kutangaza kutokuwa na hatia kwa Yesu kwa makuhani wakuu. Makuhani wakuu hawajali hatia ya Yuda. Wanasema, "Hiyo inatuhusu nini sisi?" Yuda anatupa pesa chini hekaluni akiwa katika ua la nje.</w:t>
      </w:r>
    </w:p>
    <w:p>
      <w:pPr/>
      <w:r>
        <w:rPr>
          <w:lang w:val="sw_KE" w:bidi="sw_KE"/>
        </w:rPr>
      </w:r>
      <w:r>
        <w:rPr>
          <w:lang w:val="sw_KE" w:bidi="sw_KE"/>
        </w:rPr>
        <w:t>Makuhani pengine walichukua sarafu wakati huo, huku Yuda akienda mahali pa faragha ili kujinyonga. Mambo hayo mawili ya mwisho pengine yanatokea kwa wakati mmoja. Wakati fulani baadaye, makuhani wakuu na wazee wanaenda kununua shamba kwa pesa hizo.</w:t>
      </w:r>
    </w:p>
    <w:p>
      <w:pPr/>
      <w:r>
        <w:rPr>
          <w:lang w:val="sw_KE" w:bidi="sw_KE"/>
        </w:rPr>
      </w:r>
      <w:r>
        <w:rPr>
          <w:lang w:val="sw_KE" w:bidi="sw_KE"/>
        </w:rPr>
        <w:t>Sitisha hapa na mjadili: Mipangilio hii ingeonekana vipi katika muktadha wako? Je, kuna mahali ambapo maamuzi muhimu yanafanywa na viongozi wa kidini? Je, kuna mahali ambapo maafisa wa serikali za mitaa wanafanya kazi? Je, kuna mahali pa ibada katika eneo lako? Mtu angekwenda wapi kuwa peke yake na asiyeonekana? Una aina gani za sehemu? Ikiwa kuna wakati, nenda kwa kila moja ya mipangilio hii katika eneo lako. Jadili jinsi utakavyoelezea na kutafsiri kila moja ya maeneo haya.</w:t>
      </w:r>
    </w:p>
    <w:p>
      <w:pPr/>
      <w:r>
        <w:rPr>
          <w:lang w:val="sw_KE" w:bidi="sw_KE"/>
        </w:rPr>
      </w:r>
      <w:r>
        <w:rPr>
          <w:lang w:val="sw_KE" w:bidi="sw_KE"/>
        </w:rPr>
        <w:t>Makuhani walijua haikuwa halali, kwa sheria iliyotolewa na Mungu, kuweka pesa katika hazina ya hekalu, kwa hiyo shamba linaitwa Shamba la Damu. Haya yote yanatimiza kile nabii Yeremia anachosema.</w:t>
      </w:r>
    </w:p>
    <w:p>
      <w:pPr/>
      <w:r>
        <w:rPr>
          <w:lang w:val="sw_KE" w:bidi="sw_KE"/>
        </w:rPr>
      </w:r>
      <w:r>
        <w:rPr>
          <w:lang w:val="sw_KE" w:bidi="sw_KE"/>
        </w:rPr>
        <w:t>Sitisha na mjadili jinsi utatafsiri unabii huu.</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3.</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Makuhani wakuu</w:t>
      </w:r>
    </w:p>
    <w:p>
      <w:pPr>
        <w:pStyle w:val="ListBullet"/>
        <w:spacing w:line="240" w:lineRule="auto"/>
        <w:ind w:left="720"/>
      </w:pPr>
      <w:r>
        <w:rPr>
          <w:lang w:val="sw_KE" w:bidi="sw_KE"/>
        </w:rPr>
      </w:r>
      <w:r>
        <w:rPr>
          <w:lang w:val="sw_KE" w:bidi="sw_KE"/>
        </w:rPr>
        <w:t>Wazee</w:t>
      </w:r>
    </w:p>
    <w:p>
      <w:pPr>
        <w:pStyle w:val="ListBullet"/>
        <w:spacing w:line="240" w:lineRule="auto"/>
        <w:ind w:left="720"/>
      </w:pPr>
      <w:r>
        <w:rPr>
          <w:lang w:val="sw_KE" w:bidi="sw_KE"/>
        </w:rPr>
      </w:r>
      <w:r>
        <w:rPr>
          <w:lang w:val="sw_KE" w:bidi="sw_KE"/>
        </w:rPr>
        <w:t>Pilato (alitajwa)</w:t>
      </w:r>
    </w:p>
    <w:p>
      <w:pPr>
        <w:pStyle w:val="ListBullet"/>
        <w:spacing w:line="240" w:lineRule="auto"/>
        <w:ind w:left="720"/>
      </w:pPr>
      <w:r>
        <w:rPr>
          <w:lang w:val="sw_KE" w:bidi="sw_KE"/>
        </w:rPr>
      </w:r>
      <w:r>
        <w:rPr>
          <w:lang w:val="sw_KE" w:bidi="sw_KE"/>
        </w:rPr>
        <w:t>Yuda</w:t>
      </w:r>
    </w:p>
    <w:p>
      <w:pPr>
        <w:pStyle w:val="ListBullet"/>
        <w:spacing w:line="240" w:lineRule="auto"/>
        <w:ind w:left="720"/>
      </w:pPr>
      <w:r>
        <w:rPr>
          <w:lang w:val="sw_KE" w:bidi="sw_KE"/>
        </w:rPr>
      </w:r>
      <w:r>
        <w:rPr>
          <w:lang w:val="sw_KE" w:bidi="sw_KE"/>
        </w:rPr>
        <w:t>Yeremia (alitajwa)</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Mara ya pili timu inapoigiza hadithi hii, sitisha katika sehemu fulani.</w:t>
      </w:r>
    </w:p>
    <w:p>
      <w:pPr/>
      <w:r>
        <w:rPr>
          <w:lang w:val="sw_KE" w:bidi="sw_KE"/>
        </w:rPr>
      </w:r>
      <w:r>
        <w:rPr>
          <w:lang w:val="sw_KE" w:bidi="sw_KE"/>
        </w:rPr>
        <w:t>Mahakama ya juu ya Wayahudi inakutana alfajiri ya siku inayofuata kukamatwa kwa Yesu. Wanafikia uamuzi kuhusu jinsi ya kumuua Yesu. Watumishi wanamfunga Yesu na wanamchukua Yesu kwa Pilato, gavana.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Yesu jinsi anahisi. Utasikia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Yuda anajawa na majuto anapotambua kwamba Yesu atakufa. Yuda anarudisha pesa alizopewa kwa makuhani wakuu katika hekalu. Yuda anawaambia kwamba alikuwa na makosa kumsaliti Yesu kwa sababu Yesu hakuwa na hatia. Makuhani wakuu hawajali kwa sababu walipata kile walichotaka.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Yuda jinsi anavyohisi. Utasikia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Yuda anatupa zile pesa hekaluni, kisha anaenda na kujiua kwa kujinyonga.</w:t>
      </w:r>
    </w:p>
    <w:p>
      <w:pPr/>
      <w:r>
        <w:rPr>
          <w:lang w:val="sw_KE" w:bidi="sw_KE"/>
        </w:rPr>
      </w:r>
      <w:r>
        <w:rPr>
          <w:lang w:val="sw_KE" w:bidi="sw_KE"/>
        </w:rPr>
        <w:t>Haikuwa halali kwa makuhani wakuu kuweka pesa katika hazina ya hekalu. Kwa hivyo, makuhani wakuu wanachukua pesa na kuamua kununua shamba linalomilikiwa na mfinyanzi. Shamba limeitwa Shamba la Damu kwa miaka mingi. Haya yote yalitimiza unabii wa Yeremia unaosema, "Walichukua vipande 30 vya fedha, thamani aliyowekewa na watu wa Israeli, wakalinunua shamba la mfinyanzi, kama Bwana alivyoagiza."</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Asubuhi na mapema, </w:t>
      </w:r>
      <w:r>
        <w:rPr>
          <w:b/>
          <w:lang w:val="sw_KE" w:bidi="sw_KE"/>
        </w:rPr>
        <w:t>makuhani wakuu</w:t>
      </w:r>
      <w:r>
        <w:rPr>
          <w:lang w:val="sw_KE" w:bidi="sw_KE"/>
        </w:rPr>
        <w:t xml:space="preserve"> na </w:t>
      </w:r>
      <w:r>
        <w:rPr>
          <w:b/>
          <w:lang w:val="sw_KE" w:bidi="sw_KE"/>
        </w:rPr>
        <w:t>wazee</w:t>
      </w:r>
      <w:r>
        <w:rPr>
          <w:lang w:val="sw_KE" w:bidi="sw_KE"/>
        </w:rPr>
        <w:t xml:space="preserve"> walifanya mipango ya kumwua Yesu. Makuhani wakuu walikuwa viongozi wa kidini watawala wa Wayahudi. Wazee walikuwa wanaume wenye umri mkubwa katika jumuiya ambao walisaidia kuongoza watu. Makuhani wakuu wote pamoja na wazee waliunda mahakama kuu ya Kiyahudi. Tumia neno lile lile kwa makuhani wakuu ambalo umetumia hapo awali. Rejelea Faharasa Kuu kwa ufafanuzi wa yote mawili: </w:t>
      </w:r>
      <w:r>
        <w:rPr>
          <w:lang w:val="sw_KE" w:bidi="sw_KE"/>
        </w:rPr>
        <w:t>makuhani wakuu</w:t>
      </w:r>
      <w:r>
        <w:rPr>
          <w:lang w:val="sw_KE" w:bidi="sw_KE"/>
        </w:rPr>
        <w:t xml:space="preserve">—makuhani wa chini—na </w:t>
      </w:r>
      <w:r>
        <w:rPr>
          <w:lang w:val="sw_KE" w:bidi="sw_KE"/>
        </w:rPr>
        <w:t>wazee</w:t>
      </w:r>
      <w:r>
        <w:rPr>
          <w:lang w:val="sw_KE" w:bidi="sw_KE"/>
        </w:rPr>
        <w:t>.</w:t>
      </w:r>
    </w:p>
    <w:p>
      <w:pPr/>
      <w:r>
        <w:rPr>
          <w:lang w:val="sw_KE" w:bidi="sw_KE"/>
        </w:rPr>
      </w:r>
      <w:r>
        <w:rPr>
          <w:lang w:val="sw_KE" w:bidi="sw_KE"/>
        </w:rPr>
        <w:t xml:space="preserve">Makuhani wakuu na wazee wanamfunga Yesu na kumpeleka kwa Pilato, </w:t>
      </w:r>
      <w:r>
        <w:rPr>
          <w:b/>
          <w:lang w:val="sw_KE" w:bidi="sw_KE"/>
        </w:rPr>
        <w:t>gavana</w:t>
      </w:r>
      <w:r>
        <w:rPr>
          <w:lang w:val="sw_KE" w:bidi="sw_KE"/>
        </w:rPr>
        <w:t>, au kiongozi wa Kirumi wa eneo hilo.</w:t>
      </w:r>
    </w:p>
    <w:p>
      <w:pPr/>
      <w:r>
        <w:rPr>
          <w:lang w:val="sw_KE" w:bidi="sw_KE"/>
        </w:rPr>
      </w:r>
      <w:r>
        <w:rPr>
          <w:b/>
          <w:lang w:val="sw_KE" w:bidi="sw_KE"/>
        </w:rPr>
        <w:t>Yuda</w:t>
      </w:r>
      <w:r>
        <w:rPr>
          <w:lang w:val="sw_KE" w:bidi="sw_KE"/>
        </w:rPr>
        <w:t xml:space="preserve">, yule </w:t>
      </w:r>
      <w:r>
        <w:rPr>
          <w:b/>
          <w:lang w:val="sw_KE" w:bidi="sw_KE"/>
        </w:rPr>
        <w:t>anayemsaliti</w:t>
      </w:r>
      <w:r>
        <w:rPr>
          <w:lang w:val="sw_KE" w:bidi="sw_KE"/>
        </w:rPr>
        <w:t xml:space="preserve"> Yesu, anajawa na </w:t>
      </w:r>
      <w:r>
        <w:rPr>
          <w:b/>
          <w:lang w:val="sw_KE" w:bidi="sw_KE"/>
        </w:rPr>
        <w:t>majuto</w:t>
      </w:r>
      <w:r>
        <w:rPr>
          <w:lang w:val="sw_KE" w:bidi="sw_KE"/>
        </w:rPr>
        <w:t xml:space="preserve"> na kubadili nia yake anaposikia kwamba Yesu atauawa. Tumia neno lile lile ulilotumia kwa Yuda hapo awali. Kumsaliti mtu ni kumpa mikononi mwa mtu mwingine. Kujuta ni majuto makubwa kwa kitu ulichofanya.</w:t>
      </w:r>
    </w:p>
    <w:p>
      <w:pPr/>
      <w:r>
        <w:rPr>
          <w:lang w:val="sw_KE" w:bidi="sw_KE"/>
        </w:rPr>
      </w:r>
      <w:r>
        <w:rPr>
          <w:lang w:val="sw_KE" w:bidi="sw_KE"/>
        </w:rPr>
        <w:t xml:space="preserve">Yuda anaenda kwenye </w:t>
      </w:r>
      <w:r>
        <w:rPr>
          <w:b/>
          <w:lang w:val="sw_KE" w:bidi="sw_KE"/>
        </w:rPr>
        <w:t>hekalu</w:t>
      </w:r>
      <w:r>
        <w:rPr>
          <w:lang w:val="sw_KE" w:bidi="sw_KE"/>
        </w:rPr>
        <w:t xml:space="preserve"> na kuwaambia makuhani wakuu kwamba Yuda </w:t>
      </w:r>
      <w:r>
        <w:rPr>
          <w:b/>
          <w:lang w:val="sw_KE" w:bidi="sw_KE"/>
        </w:rPr>
        <w:t>alifanya dhambi</w:t>
      </w:r>
      <w:r>
        <w:rPr>
          <w:lang w:val="sw_KE" w:bidi="sw_KE"/>
        </w:rPr>
        <w:t xml:space="preserve">, au alikuwa na makosa kuisaliti damu isiyo na hatia. Rejelea Faharasa Kuu kwa ufafanuzi wa neno </w:t>
      </w:r>
      <w:r>
        <w:rPr>
          <w:lang w:val="sw_KE" w:bidi="sw_KE"/>
        </w:rPr>
        <w:t>dhambi</w:t>
      </w:r>
      <w:r>
        <w:rPr>
          <w:lang w:val="sw_KE" w:bidi="sw_KE"/>
        </w:rPr>
        <w:t xml:space="preserve">. Hekalu ni mahali ambapo uwepo wa Mungu ulikaa na ambapo watu wangekwenda kumwabudu Mungu. Tumia neno lile lile ulilotumia kwa hekalu hapo awali. Rejelea Faharasa Kuu kwa ufafanuzi wa neno </w:t>
      </w:r>
      <w:r>
        <w:rPr>
          <w:lang w:val="sw_KE" w:bidi="sw_KE"/>
        </w:rPr>
        <w:t>hekalu</w:t>
      </w:r>
      <w:r>
        <w:rPr>
          <w:lang w:val="sw_KE" w:bidi="sw_KE"/>
        </w:rPr>
        <w:t>. Makuhani wakuu wanauliza, "Hilo linatuhusu nini?" na kumwambia Yuda ashughulikie dhambi yake mwenyewe.</w:t>
      </w:r>
    </w:p>
    <w:p>
      <w:pPr/>
      <w:r>
        <w:rPr>
          <w:lang w:val="sw_KE" w:bidi="sw_KE"/>
        </w:rPr>
      </w:r>
      <w:r>
        <w:rPr>
          <w:lang w:val="sw_KE" w:bidi="sw_KE"/>
        </w:rPr>
        <w:t xml:space="preserve">Yuda anatupa sarafu za fedha katika hekalu, na kwenda nje ili kujinyonga. Makuhani wakuu wanachukua pesa na hawawezi kuiweka katika hazina ya hekalu, kwa hiyo wananunua shamba kwa pesa. </w:t>
      </w:r>
      <w:r>
        <w:rPr>
          <w:b/>
          <w:lang w:val="sw_KE" w:bidi="sw_KE"/>
        </w:rPr>
        <w:t>Vipande thelathini vya fedha</w:t>
      </w:r>
      <w:r>
        <w:rPr>
          <w:lang w:val="sw_KE" w:bidi="sw_KE"/>
        </w:rPr>
        <w:t xml:space="preserve"> vilikuwa vimetumiwa kumlipa Yuda ili kumsaliti Yesu. Kwa hiyo shamba linaitwa Shamba la Damu. Tafsiri vipande thelathini vya fedha kama ulivyofanya awali.</w:t>
      </w:r>
    </w:p>
    <w:p>
      <w:pPr/>
      <w:r>
        <w:rPr>
          <w:lang w:val="sw_KE" w:bidi="sw_KE"/>
        </w:rPr>
      </w:r>
      <w:r>
        <w:rPr>
          <w:lang w:val="sw_KE" w:bidi="sw_KE"/>
        </w:rPr>
        <w:t xml:space="preserve">Hii yote inatokea ili kutimiza unabii uliotolewa na </w:t>
      </w:r>
      <w:r>
        <w:rPr>
          <w:b/>
          <w:lang w:val="sw_KE" w:bidi="sw_KE"/>
        </w:rPr>
        <w:t>Yeremia</w:t>
      </w:r>
      <w:r>
        <w:rPr>
          <w:lang w:val="sw_KE" w:bidi="sw_KE"/>
        </w:rPr>
        <w:t xml:space="preserve"> na manabii, kama </w:t>
      </w:r>
      <w:r>
        <w:rPr>
          <w:b/>
          <w:lang w:val="sw_KE" w:bidi="sw_KE"/>
        </w:rPr>
        <w:t>Bwana</w:t>
      </w:r>
      <w:r>
        <w:rPr>
          <w:lang w:val="sw_KE" w:bidi="sw_KE"/>
        </w:rPr>
        <w:t xml:space="preserve"> alivyoelekeza. </w:t>
      </w:r>
      <w:r>
        <w:rPr>
          <w:b/>
          <w:lang w:val="sw_KE" w:bidi="sw_KE"/>
        </w:rPr>
        <w:t>Unabii</w:t>
      </w:r>
      <w:r>
        <w:rPr>
          <w:lang w:val="sw_KE" w:bidi="sw_KE"/>
        </w:rPr>
        <w:t xml:space="preserve"> ni neno la Mungu lililotolewa kwa watu wa Mungu. Tumia neno lile lile ulilotumia kwa unabii hapo awali. Rejelea Faharasa Kuu kwa ufafanuzi wa neno </w:t>
      </w:r>
      <w:r>
        <w:rPr>
          <w:lang w:val="sw_KE" w:bidi="sw_KE"/>
        </w:rPr>
        <w:t>unabii</w:t>
      </w:r>
      <w:r>
        <w:rPr>
          <w:lang w:val="sw_KE" w:bidi="sw_KE"/>
        </w:rPr>
        <w:t xml:space="preserve">. </w:t>
      </w:r>
      <w:r>
        <w:rPr>
          <w:b/>
          <w:lang w:val="sw_KE" w:bidi="sw_KE"/>
        </w:rPr>
        <w:t>Bwana</w:t>
      </w:r>
      <w:r>
        <w:rPr>
          <w:lang w:val="sw_KE" w:bidi="sw_KE"/>
        </w:rPr>
        <w:t xml:space="preserve"> anarejelea Mungu Mwenyewe na jinsi Wayahudi walivyomrejelea Mungu bila kusema jina la Mungu. Rejelea Faharasa Kuu kwa ufafanuzi wa Yahweh, au </w:t>
      </w:r>
      <w:r>
        <w:rPr>
          <w:lang w:val="sw_KE" w:bidi="sw_KE"/>
        </w:rPr>
        <w:t>Bwana</w:t>
      </w:r>
      <w:r>
        <w:rPr>
          <w:lang w:val="sw_KE" w:bidi="sw_KE"/>
        </w:rPr>
        <w:t>.</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27:11–26</w:t>
      </w:r>
      <w:r>
        <w:rPr>
          <w:lang w:val="sw_KE" w:bidi="sw_KE"/>
        </w:rPr>
      </w:r>
    </w:p>
    <w:p>
      <w:pPr>
        <w:pStyle w:val="Heading3"/>
      </w:pPr>
      <w:r>
        <w:rPr>
          <w:lang w:val="sw_KE" w:bidi="sw_KE"/>
        </w:rPr>
        <w:t>Sikiliza na Moyo</w:t>
      </w:r>
    </w:p>
    <w:p>
      <w:pPr/>
      <w:r>
        <w:rPr>
          <w:lang w:val="sw_KE" w:bidi="sw_KE"/>
        </w:rPr>
      </w:r>
      <w:r>
        <w:rPr>
          <w:lang w:val="sw_KE" w:bidi="sw_KE"/>
        </w:rPr>
        <w:t>Sikiliza Mathayo 27:11–26 na utie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Sasa hadithi inamrudia tena Yesu. Yesu sasa anasimama mbele ya Pilato, gavana. Wakati huo, Israeli, nchi ya Kiyahudi, ilitawaliwa na Himaya ya Kirumi au ufalme. Kaizari wa Kirumi, au mfalme, aliteuza magavana ili kutawala maeneo madogo ya nchi ndani ya himaya yake. Pilato alisimamia eneo ambapo Wayahudi waliishi. Kama mwakilishi wa Kirumi, Pilato pekee ndiye aliyekuwa na mamlaka ya kumhukumu Yesu adhabu ya kifo.</w:t>
      </w:r>
    </w:p>
    <w:p>
      <w:pPr/>
      <w:r>
        <w:rPr>
          <w:lang w:val="sw_KE" w:bidi="sw_KE"/>
        </w:rPr>
      </w:r>
      <w:r>
        <w:rPr>
          <w:lang w:val="sw_KE" w:bidi="sw_KE"/>
        </w:rPr>
        <w:t>Sitisha na mjadili: Ni viongozi gani katika eneo lenu ambao wanaamua kama wahalifu waishi au wafe?</w:t>
      </w:r>
    </w:p>
    <w:p>
      <w:pPr/>
      <w:r>
        <w:rPr>
          <w:lang w:val="sw_KE" w:bidi="sw_KE"/>
        </w:rPr>
      </w:r>
      <w:r>
        <w:rPr>
          <w:lang w:val="sw_KE" w:bidi="sw_KE"/>
        </w:rPr>
        <w:t>Katika mahakama ya kisheria ya Kirumi, watu wanaomshtaki mtu kwa uhalifu huwasilisha mashtaka yao kwa hakimu wa Kirumi, na hakimu huyo wa Kirumi anaweza kumuuliza maswali yoyote anayotaka yule mtu anayeshtakiwa. Makuhani wakuu pengine walimwambia Pilato kwamba Yesu alitaka kupindua serikali ya Kirumi na kuwa mfalme. Kwa hiyo Pilato alimwuliza Yesu swali, "Je, wewe ni mfalme wa Wayahudi?" Kwa maana fulani, makuhani wakuu walikuwa sahihi—Yesu alikuwa mfalme—lakini hakuwa mwanamapinduzi ambaye alitaka kupindua serikali ya Kirumi.</w:t>
      </w:r>
    </w:p>
    <w:p>
      <w:pPr/>
      <w:r>
        <w:rPr>
          <w:lang w:val="sw_KE" w:bidi="sw_KE"/>
        </w:rPr>
      </w:r>
      <w:r>
        <w:rPr>
          <w:lang w:val="sw_KE" w:bidi="sw_KE"/>
        </w:rPr>
        <w:t>Yesu alijua kwamba Pilato hakuelewa ni aina gani ya mfalme Yesu alikuwa. Yesu alijibu, "Umesema," ambayo ina maana kwamba Yesu anasema Yesu ni mfalme, lakini pengine tofauti na vile Pilato alivyotarajia. Makuhani wakuu na wazee walimshtaki Yesu kwa makosa mengine mengi, na Yesu hakusema chochote. Pilato alimhoji Yesu tena na alishangazwa na kuendelea kunyamaza kwa Yesu. Pilato hakuamini kwamba Yesu alikuwa na hatia. Lakini kwa sababu Yesu hakujitetea, ilikuwa vigumu zaidi kwa Pilato kusema kwamba Yesu hakuwa na hatia.</w:t>
      </w:r>
    </w:p>
    <w:p>
      <w:pPr/>
      <w:r>
        <w:rPr>
          <w:lang w:val="sw_KE" w:bidi="sw_KE"/>
        </w:rPr>
      </w:r>
      <w:r>
        <w:rPr>
          <w:lang w:val="sw_KE" w:bidi="sw_KE"/>
        </w:rPr>
        <w:t>Sitisha hapa na mjadili kama timu ya tafsiri: Wakati mtu hana hatia hujiendeshaje? Wakati mtu ana hatia anajienendeshaje? Yesu alikuwa kimya, lakini tunajua hakuwa na hatia. Katika utamaduni wako, je, watu wangeamini Yesu hakuwa na hatia au mwenye hatia kwa sababu alikuwa kimya?</w:t>
      </w:r>
    </w:p>
    <w:p>
      <w:pPr/>
      <w:r>
        <w:rPr>
          <w:lang w:val="sw_KE" w:bidi="sw_KE"/>
        </w:rPr>
      </w:r>
      <w:r>
        <w:rPr>
          <w:lang w:val="sw_KE" w:bidi="sw_KE"/>
        </w:rPr>
        <w:t>Gavana wa Kirumi alikuwa na mamlaka ya kumwachilia mfungwa mmoja aliyechaguliwa na umati wakati wa wiki ya sherehe ya Pasaka. Pasaka ya Kiyahudi ilikuwa sherehe kubwa iliyofanyika Yerusalemu ambayo ilikumbuka wakati Mungu aliwatoa Waisraeli kutoka Misri. Umati wa watu ulimwomba Pilato awafungulie mfungwa mmoja. Kwa sababu Pilato aliamini kwamba Yesu hakuwa na hatia, aliuliza umati kama walitaka amwachilie Yesu, Masihi, au Mwokozi aliyeahidiwa. Pilato hakuwapenda viongozi wa Kiyahudi. Alijua kwamba viongozi wa Kiyahudi walimkamata tu Yesu kwa sababu walimchukia Yesu kwa sababu kila mtu mwingine alimpenda, si kwa sababu alikuwa kweli mwanamapinduzi.</w:t>
      </w:r>
    </w:p>
    <w:p>
      <w:pPr/>
      <w:r>
        <w:rPr>
          <w:lang w:val="sw_KE" w:bidi="sw_KE"/>
        </w:rPr>
      </w:r>
      <w:r>
        <w:rPr>
          <w:lang w:val="sw_KE" w:bidi="sw_KE"/>
        </w:rPr>
        <w:t>Gavana wa Kirumi alikuwa akifanya hukumu rasmi wakati akiwa ameketi kwenye kiti cha jaji. Huenda Pilato hakuwa ameketi wakati wote ambao alikuwa akimhoji Yesu. Hata hivyo, Pilato angetakiwa kukaa wakati alipotoa hukumu ya mwisho. Mapema asubuhi, mke wa Pilato aliteseka sana katika ndoto kwa sababu ya Yesu. Warumi walichukua ndoto kwa umakini sana. Ndoto zilizingatiwa aina tofauti za ujumbe, au ishara. Mke wa Pilato anamtumia Pilato ujumbe wa haraka wakati akiwa ameketi kwenye kiti cha hukumu. Anamwonya Pilato asijihusishe na kuhukumiwa kwa Yesu, kwa sababu hana hatia, au ni mwenye haki.</w:t>
      </w:r>
    </w:p>
    <w:p>
      <w:pPr/>
      <w:r>
        <w:rPr>
          <w:lang w:val="sw_KE" w:bidi="sw_KE"/>
        </w:rPr>
      </w:r>
      <w:r>
        <w:rPr>
          <w:lang w:val="sw_KE" w:bidi="sw_KE"/>
        </w:rPr>
        <w:t>Sitisha na mjadili: Ndoto zinamaanisha nini katika utamaduni wenu? Simulia hadithi ya ndoto uliyoota ambayo ulijua ilikuwa ya miujiza, au kutoka kwa Mungu.</w:t>
      </w:r>
    </w:p>
    <w:p>
      <w:pPr/>
      <w:r>
        <w:rPr>
          <w:lang w:val="sw_KE" w:bidi="sw_KE"/>
        </w:rPr>
      </w:r>
      <w:r>
        <w:rPr>
          <w:lang w:val="sw_KE" w:bidi="sw_KE"/>
        </w:rPr>
        <w:t>Hata hivyo, makuhani wakuu na wazee pengine waliuambia umati umwombe Pilato amwachilie Baraba, mfungwa ambaye alikuwa ametaka kupindua serikali. Makuhani wakuu pengine waliuambia umati kwamba walikuwa wamemhukumu Yesu afe kwa kufuru katika mahakama yao. Pilato aliuliza umati ni yupi anapaswa kuachiwa huru, nao umati ukapaza sauti ukimtaka Baraba. Pilato, akijua kwamba Yesu hakuwa na hatia, aliuliza ni nini kifanyike kwa Yesu. Umati uliendelea kudai kwamba Yesu afe aina ya kutisha ya kifo: kusulubishwa, ambapo mikono na miguu ya Yesu yangepigwa misumari kwa vipande viwili vya mbao kwa sura ya msalaba. Pilato aliuliza umati kile Yesu alikuwa amefanya vibaya. Umati hawakujibu, lakini uliendelea kusema, "Msulubishe!" Umati ulikuwa unaanza fujo. Pilato ni lazima awe ameamua kwamba angewapa watu kile walichotaka na kumsulubisha Yesu. Pilato alifanya tendo la mfano la kutokuwa na hatia kwake mwenyewe, kwa kuosha mikono yake mbele ya umati. Pilato alitangaza kutokuwa na hatia kuhusiana na damu ya Yesu, au kifo cha Yesu. Azimio hili lingekuwa sawa na Pilato kukiri kwamba alijua Yesu hakuwa na hatia. Pilato kisha aliuambia umati kwamba kifo cha Yesu ni jukumu lao. Watu wote katika umati walipiga kelele kwamba jukumu la kifo cha Yesu lingekuwa juu yao na watoto wao.</w:t>
      </w:r>
    </w:p>
    <w:p>
      <w:pPr/>
      <w:r>
        <w:rPr>
          <w:lang w:val="sw_KE" w:bidi="sw_KE"/>
        </w:rPr>
      </w:r>
      <w:r>
        <w:rPr>
          <w:lang w:val="sw_KE" w:bidi="sw_KE"/>
        </w:rPr>
        <w:t>Sitisha na mjadili: Watu katika utamaduni wako wanaonyesha vipi kwa ishara kwamba hawana hatia?</w:t>
      </w:r>
    </w:p>
    <w:p>
      <w:pPr/>
      <w:r>
        <w:rPr>
          <w:lang w:val="sw_KE" w:bidi="sw_KE"/>
        </w:rPr>
      </w:r>
      <w:r>
        <w:rPr>
          <w:lang w:val="sw_KE" w:bidi="sw_KE"/>
        </w:rPr>
        <w:t>Kisha Pilato alimwacha Baraba. Pilato kisha aliamuru wale askari kumpiga Yesu mijeledi. Askari pengine walimchukua Yesu ndani ya jumba la gavana ili kumpiga mijeledi katika ua, mbali na watu. Askari wa Kirumi waliwapiga watu kwa kuwavua nguo, kuwafunga kwenye mti, na kuwapiga mara nyingi kwa mjeledi uliotengenezwa kwa ngozi. Walifunga vipande vya mfupa, kioo, au risasi kwenye ngozi ili kufanya mjeledi uwe na madhara zaidi. Watu wengi walikufa kutokana na kupigwa mijeledi. Baada ya askari kumtandika mijeledi Yesu, Pilato aliamuru askari kumsulubisha Yesu. Warumi waliwasulubisha watu kwa kugongomea mikono na miguu yao kwenye vipande viwili vya mbao vilivyowekwa katika umbo la msalaba. Waliusimamisha msalaba wima na kumwacha mtu huyo afe kifo cha taratibu na cha uchungu.</w:t>
      </w:r>
    </w:p>
    <w:p>
      <w:pPr/>
      <w:r>
        <w:rPr>
          <w:lang w:val="sw_KE" w:bidi="sw_KE"/>
        </w:rPr>
      </w:r>
      <w:r>
        <w:rPr>
          <w:lang w:val="sw_KE" w:bidi="sw_KE"/>
        </w:rPr>
        <w:t>Sitisha hapa na uonyeshe timu yako ya tafsiri picha ya mjeledi na risasi, kioo na mifupa iliyofungwa ndani yake.</w:t>
      </w:r>
    </w:p>
    <w:p>
      <w:pPr/>
      <w:r>
        <w:rPr>
          <w:lang w:val="sw_KE" w:bidi="sw_KE"/>
        </w:rPr>
      </w:r>
      <w:r>
        <w:rPr>
          <w:lang w:val="sw_KE" w:bidi="sw_KE"/>
        </w:rPr>
        <w:t>Sitisha hapa na mjadili kama timu ya tafsiri: Jadili mbinu za utekelezaji katika utamaduni wenu. Je, wanalingana au wanatofautiana vipi na njia hii?</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5.</w:t>
      </w:r>
    </w:p>
    <w:p>
      <w:pPr/>
      <w:r>
        <w:rPr>
          <w:lang w:val="sw_KE" w:bidi="sw_KE"/>
        </w:rPr>
      </w:r>
      <w:r>
        <w:rPr>
          <w:b/>
          <w:lang w:val="sw_KE" w:bidi="sw_KE"/>
        </w:rPr>
        <w:t>Tukio la kwanza:</w:t>
      </w:r>
      <w:r>
        <w:rPr>
          <w:lang w:val="sw_KE" w:bidi="sw_KE"/>
        </w:rPr>
        <w:t xml:space="preserve"> Pilato anamwuliza Yesu kuhusu kuwa Mfalme wa Wayahudi wakati Yesu anasimama mbele yake. Yesu anamwambia Pilato yeye ni Mfalme wa Wayahudi. Makuhani wakuu wanatoa shutuma nyingi dhidi ya Yesu. Yesu hamjibu yeyote kati yao. Pilato anashangaa kimya cha Yesu wakati Pilato anaendelea kumhoji Yesu.</w:t>
      </w:r>
    </w:p>
    <w:p>
      <w:pPr/>
      <w:r>
        <w:rPr>
          <w:lang w:val="sw_KE" w:bidi="sw_KE"/>
        </w:rPr>
      </w:r>
      <w:r>
        <w:rPr>
          <w:b/>
          <w:lang w:val="sw_KE" w:bidi="sw_KE"/>
        </w:rPr>
        <w:t>Tukio la pili:</w:t>
      </w:r>
      <w:r>
        <w:rPr>
          <w:lang w:val="sw_KE" w:bidi="sw_KE"/>
        </w:rPr>
        <w:t xml:space="preserve"> Katika Pasaka gavana angemwachilia mfungwa mmoja ambaye watu walitaka aachiwe huru. Warumi walimshikilia Baraba, mfungwa mashuhuri, chini ya ulinzi. Watu walipokusanyika, Pilato aliuliza ni nani waliyemtaka aachiwe huru: Baraba au Yesu, Masihi. Pilato alijua kwamba makuhani wakuu na wazee walikuwa na wivu juu ya umaarufu wa Yesu.</w:t>
      </w:r>
    </w:p>
    <w:p>
      <w:pPr/>
      <w:r>
        <w:rPr>
          <w:lang w:val="sw_KE" w:bidi="sw_KE"/>
        </w:rPr>
      </w:r>
      <w:r>
        <w:rPr>
          <w:b/>
          <w:lang w:val="sw_KE" w:bidi="sw_KE"/>
        </w:rPr>
        <w:t>Tukio la tatu:</w:t>
      </w:r>
      <w:r>
        <w:rPr>
          <w:lang w:val="sw_KE" w:bidi="sw_KE"/>
        </w:rPr>
        <w:t xml:space="preserve"> Mke wa Pilato alimtumia Pilato ujumbe wa haraka asijihusishe kabisa na huyo mtu asiye na hatia. Mke wa Pilato alikuwa ameteseka sana katika ndoto kwa sababu ya Yesu.</w:t>
      </w:r>
    </w:p>
    <w:p>
      <w:pPr/>
      <w:r>
        <w:rPr>
          <w:lang w:val="sw_KE" w:bidi="sw_KE"/>
        </w:rPr>
      </w:r>
      <w:r>
        <w:rPr>
          <w:b/>
          <w:lang w:val="sw_KE" w:bidi="sw_KE"/>
        </w:rPr>
        <w:t>Tukio la nne:</w:t>
      </w:r>
      <w:r>
        <w:rPr>
          <w:lang w:val="sw_KE" w:bidi="sw_KE"/>
        </w:rPr>
        <w:t xml:space="preserve"> Lakini makuhani wakuu na wazee walikuwa wamewashawishi watu waombe Baraba na kutaka Yesu asulubiwe. Gavana aliendelea kuuliza kile walichotaka kumfanyia Yesu. Walipiga kelele kwamba Yesu asulubiwe. Pilato aliuliza kile Yesu alikuwa amefanya. Umati haukujibu isipokuwa kwa kutaka asulubiwe.</w:t>
      </w:r>
    </w:p>
    <w:p>
      <w:pPr/>
      <w:r>
        <w:rPr>
          <w:lang w:val="sw_KE" w:bidi="sw_KE"/>
        </w:rPr>
      </w:r>
      <w:r>
        <w:rPr>
          <w:b/>
          <w:lang w:val="sw_KE" w:bidi="sw_KE"/>
        </w:rPr>
        <w:t>Tukio la tano:</w:t>
      </w:r>
      <w:r>
        <w:rPr>
          <w:lang w:val="sw_KE" w:bidi="sw_KE"/>
        </w:rPr>
        <w:t xml:space="preserve"> Pilato aliona kwamba watu hawakuwa wakisikiliza. Pilato alinawa mikono yake ili kujiepusha na damu ya Yesu, akitangaza kutokuwa na hatia kwake katika kifo cha Yesu. Pilato anaweka jukumu kwa umati. Watu wote wanasema kwamba wao na watoto wao wanawajibika kwa kifo cha Yesu. Pilato alimfungua Baraba, akaamuru Yesu apigwe mijeledi, kisha akamkabidhi kwa askari ili asulubiwe.</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Pilato, gavana</w:t>
      </w:r>
    </w:p>
    <w:p>
      <w:pPr>
        <w:pStyle w:val="ListBullet"/>
        <w:spacing w:line="240" w:lineRule="auto"/>
        <w:ind w:left="720"/>
      </w:pPr>
      <w:r>
        <w:rPr>
          <w:lang w:val="sw_KE" w:bidi="sw_KE"/>
        </w:rPr>
      </w:r>
      <w:r>
        <w:rPr>
          <w:lang w:val="sw_KE" w:bidi="sw_KE"/>
        </w:rPr>
        <w:t>Makuhani wakuu na wazee</w:t>
      </w:r>
    </w:p>
    <w:p>
      <w:pPr>
        <w:pStyle w:val="ListBullet"/>
        <w:spacing w:line="240" w:lineRule="auto"/>
        <w:ind w:left="720"/>
      </w:pPr>
      <w:r>
        <w:rPr>
          <w:lang w:val="sw_KE" w:bidi="sw_KE"/>
        </w:rPr>
      </w:r>
      <w:r>
        <w:rPr>
          <w:lang w:val="sw_KE" w:bidi="sw_KE"/>
        </w:rPr>
        <w:t>Umati</w:t>
      </w:r>
    </w:p>
    <w:p>
      <w:pPr>
        <w:pStyle w:val="ListBullet"/>
        <w:spacing w:line="240" w:lineRule="auto"/>
        <w:ind w:left="720"/>
      </w:pPr>
      <w:r>
        <w:rPr>
          <w:lang w:val="sw_KE" w:bidi="sw_KE"/>
        </w:rPr>
      </w:r>
      <w:r>
        <w:rPr>
          <w:lang w:val="sw_KE" w:bidi="sw_KE"/>
        </w:rPr>
        <w:t>Baraba</w:t>
      </w:r>
    </w:p>
    <w:p>
      <w:pPr>
        <w:pStyle w:val="ListBullet"/>
        <w:spacing w:line="240" w:lineRule="auto"/>
        <w:ind w:left="720"/>
      </w:pPr>
      <w:r>
        <w:rPr>
          <w:lang w:val="sw_KE" w:bidi="sw_KE"/>
        </w:rPr>
      </w:r>
      <w:r>
        <w:rPr>
          <w:lang w:val="sw_KE" w:bidi="sw_KE"/>
        </w:rPr>
        <w:t>Mke wa Pilato (mtu wa kuleta ujumbe wake)</w:t>
      </w:r>
    </w:p>
    <w:p>
      <w:pPr>
        <w:pStyle w:val="ListBullet"/>
        <w:spacing w:line="240" w:lineRule="auto"/>
        <w:ind w:left="720"/>
      </w:pPr>
      <w:r>
        <w:rPr>
          <w:lang w:val="sw_KE" w:bidi="sw_KE"/>
        </w:rPr>
      </w:r>
      <w:r>
        <w:rPr>
          <w:lang w:val="sw_KE" w:bidi="sw_KE"/>
        </w:rPr>
        <w:t>Askari wa Kirumi</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Pilato anaanza kesi kama kesi yoyote ya Kirumi, wakati Yesu anasimama mbele yake. Pilato anamuuliza Yesu, "Je, wewe ni mfalme wa Wayahudi?"</w:t>
      </w:r>
    </w:p>
    <w:p>
      <w:pPr/>
      <w:r>
        <w:rPr>
          <w:lang w:val="sw_KE" w:bidi="sw_KE"/>
        </w:rPr>
      </w:r>
      <w:r>
        <w:rPr>
          <w:lang w:val="sw_KE" w:bidi="sw_KE"/>
        </w:rPr>
        <w:t>Yesu akasema, “Wewe ndiye uliyosema kwamba mimi ndiye.” Hii inaweza kumaanisha kwamba Yesu anasema, "Ndio, ndimi." Yesu anaweza kutaka kusema kwa njia ya upole kwamba yeye ni mfalme, lakini si mfalme kwa njia sawa na Pilato anavyofikiri.</w:t>
      </w:r>
    </w:p>
    <w:p>
      <w:pPr/>
      <w:r>
        <w:rPr>
          <w:lang w:val="sw_KE" w:bidi="sw_KE"/>
        </w:rPr>
      </w:r>
      <w:r>
        <w:rPr>
          <w:lang w:val="sw_KE" w:bidi="sw_KE"/>
        </w:rPr>
        <w:t>Makuhani wakuu na wazee wanamshtaki Yesu kwa mambo mengi. Hatujui mambo maalum wanayomshtaki kwayo. Pilato anamuuliza Yesu, "Je, husikii ni mambo mangapi wanasema dhidi yako?" Yesu hatoi jibu kwa mashtaka yoyote, na Pilato anashangaa au kustaajabu. Pilato haelewi kwa nini Yesu hajibu, kwa sababu watu wengi wanaoshitakiwa wanataka kuishawishi mahakama kwamba hawana hatia.</w:t>
      </w:r>
    </w:p>
    <w:p>
      <w:pPr/>
      <w:r>
        <w:rPr>
          <w:lang w:val="sw_KE" w:bidi="sw_KE"/>
        </w:rPr>
      </w:r>
      <w:r>
        <w:rPr>
          <w:lang w:val="sw_KE" w:bidi="sw_KE"/>
        </w:rPr>
        <w:t>Mathayo anasimamisha mtiririko wa hadithi ili kutuambia maelezo ya usuli. Mathayo anasema kwamba kuna desturi kwamba gavana anamwachilia mfungwa mmoja kwa watu wakati wa sherehe ya Pasaka. Kisha Mathayo anatuambia kwamba mfungwa mmoja alikuwa Baraba, mfungwa anayejulikana ambaye tunajua alikuwa mwanamapinduzi ambaye aliwaua watu wakati alijaribu kusaidia kupindua serikali.</w:t>
      </w:r>
    </w:p>
    <w:p>
      <w:pPr/>
      <w:r>
        <w:rPr>
          <w:lang w:val="sw_KE" w:bidi="sw_KE"/>
        </w:rPr>
      </w:r>
      <w:r>
        <w:rPr>
          <w:lang w:val="sw_KE" w:bidi="sw_KE"/>
        </w:rPr>
        <w:t>Sitisha hapa na mjadili: Mnatoaje maelezo ya usuli kwa hadithi? Watazamaji wako wanajuaje kwamba maelezo haya si sehemu ya mtiririko wa hadithi?</w:t>
      </w:r>
    </w:p>
    <w:p>
      <w:pPr/>
      <w:r>
        <w:rPr>
          <w:lang w:val="sw_KE" w:bidi="sw_KE"/>
        </w:rPr>
      </w:r>
      <w:r>
        <w:rPr>
          <w:lang w:val="sw_KE" w:bidi="sw_KE"/>
        </w:rPr>
        <w:t>Baada ya Mathayo kutupa maelezo ya asili, umati unacheza sehemu kubwa katika tukio hilo. Inawezekana kwamba kesi hiyo ilifanyika hadharani mbele ya makazi ya Pilato. Pilato anaamini kwamba Yesu hana hatia. Pilato anaamini kwamba makuhani wakuu walimleta Yesu kwake kwa sababu walimchukia Yesu. Pilato sasa anauliza watu waliokusanyika hapo, "Je, mnataka niwaachie Baraba au Yesu Masihi?"</w:t>
      </w:r>
    </w:p>
    <w:p>
      <w:pPr/>
      <w:r>
        <w:rPr>
          <w:lang w:val="sw_KE" w:bidi="sw_KE"/>
        </w:rPr>
      </w:r>
      <w:r>
        <w:rPr>
          <w:lang w:val="sw_KE" w:bidi="sw_KE"/>
        </w:rPr>
        <w:t>Mke wa Pilato anatuma ujumbe wa haraka kwa Pilato. Mke wa Pilato alikuwa na ndoto ya kutisha kuhusu Yesu na akamwambia Pilato asijihusishe kabisa na mtu huyo asiye na hatia.</w:t>
      </w:r>
    </w:p>
    <w:p>
      <w:pPr/>
      <w:r>
        <w:rPr>
          <w:lang w:val="sw_KE" w:bidi="sw_KE"/>
        </w:rPr>
      </w:r>
      <w:r>
        <w:rPr>
          <w:lang w:val="sw_KE" w:bidi="sw_KE"/>
        </w:rPr>
        <w:t>Makuhani wakuu wanawaambia watu kumwomba Pilato awachilie Baraba badala yake. Pilato anawauliza watu, "Ninapaswa kufanyia nini yule mnayemwita Masihi?" Watu wanapiga kelele, "Msulubishe!" ambayo ina maana kumwua Yesu kwa kumpiga misumari msalabani. Umati unaanza kufanya fujo. Pilato anataka kuridhisha umati ili wasiwe hatari. Pilato anajua Yesu hana hatia. Pilato hataki jukumu la kifo cha Yesu, pengine kwa sababu ya ujumbe wa mke wake. Pilato kwa ishara anaosha mikono yake mbele ya umati akisema kwamba Pilato hana hatia ya damu ya Yesu, au kifo. Pilato anaweka jukumu la kifo cha Yesu juu ya watu. Watu wanachukua jukumu juu yao wenyewe na watoto wao.</w:t>
      </w:r>
    </w:p>
    <w:p>
      <w:pPr/>
      <w:r>
        <w:rPr>
          <w:lang w:val="sw_KE" w:bidi="sw_KE"/>
        </w:rPr>
      </w:r>
      <w:r>
        <w:rPr>
          <w:lang w:val="sw_KE" w:bidi="sw_KE"/>
        </w:rPr>
        <w:t>Katika hatua hii Pilato alimwachilia Baraba kwa umati. Pilato anawaambia askari wampige Yesu mijeledi. Askari pengine wanamchukua Yesu ndani ya jumba la kifalme lenyewe, mbali na umma, ili apigwe mijeledi. Hatujui hasa ni wapi askari walimtandika mijeledi Yesu. Baada ya askari kumpiga Yesu, Pilato anawaambia kumsulubisha Yesu kwenye msalaba.</w:t>
      </w:r>
    </w:p>
    <w:p>
      <w:pPr/>
      <w:r>
        <w:rPr>
          <w:lang w:val="sw_KE" w:bidi="sw_KE"/>
        </w:rPr>
      </w:r>
      <w:r>
        <w:rPr>
          <w:lang w:val="sw_KE" w:bidi="sw_KE"/>
        </w:rPr>
        <w:t>Sitisha hapa na kama ungependa, shiriki meza ya Bwana pamoja. Tumieni wakati kumshukuru, kumsifu na kumwabudu Yesu pamoja, kwa ajili ya mwili wake uliovunjika ambao ulitandikwa mijeledi, ukapigwa na kuvunjwa kwa ajili yenu.</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5.</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Pilato, gavana</w:t>
      </w:r>
    </w:p>
    <w:p>
      <w:pPr>
        <w:pStyle w:val="ListBullet"/>
        <w:spacing w:line="240" w:lineRule="auto"/>
        <w:ind w:left="720"/>
      </w:pPr>
      <w:r>
        <w:rPr>
          <w:lang w:val="sw_KE" w:bidi="sw_KE"/>
        </w:rPr>
      </w:r>
      <w:r>
        <w:rPr>
          <w:lang w:val="sw_KE" w:bidi="sw_KE"/>
        </w:rPr>
        <w:t>Makuhani wakuu na wazee</w:t>
      </w:r>
    </w:p>
    <w:p>
      <w:pPr>
        <w:pStyle w:val="ListBullet"/>
        <w:spacing w:line="240" w:lineRule="auto"/>
        <w:ind w:left="720"/>
      </w:pPr>
      <w:r>
        <w:rPr>
          <w:lang w:val="sw_KE" w:bidi="sw_KE"/>
        </w:rPr>
      </w:r>
      <w:r>
        <w:rPr>
          <w:lang w:val="sw_KE" w:bidi="sw_KE"/>
        </w:rPr>
        <w:t>Umati</w:t>
      </w:r>
    </w:p>
    <w:p>
      <w:pPr>
        <w:pStyle w:val="ListBullet"/>
        <w:spacing w:line="240" w:lineRule="auto"/>
        <w:ind w:left="720"/>
      </w:pPr>
      <w:r>
        <w:rPr>
          <w:lang w:val="sw_KE" w:bidi="sw_KE"/>
        </w:rPr>
      </w:r>
      <w:r>
        <w:rPr>
          <w:lang w:val="sw_KE" w:bidi="sw_KE"/>
        </w:rPr>
        <w:t>Baraba</w:t>
      </w:r>
    </w:p>
    <w:p>
      <w:pPr>
        <w:pStyle w:val="ListBullet"/>
        <w:spacing w:line="240" w:lineRule="auto"/>
        <w:ind w:left="720"/>
      </w:pPr>
      <w:r>
        <w:rPr>
          <w:lang w:val="sw_KE" w:bidi="sw_KE"/>
        </w:rPr>
      </w:r>
      <w:r>
        <w:rPr>
          <w:lang w:val="sw_KE" w:bidi="sw_KE"/>
        </w:rPr>
        <w:t>Mke wa Pilato (mtu wa kutoa ujumbe wake)</w:t>
      </w:r>
    </w:p>
    <w:p>
      <w:pPr>
        <w:pStyle w:val="ListBullet"/>
        <w:spacing w:line="240" w:lineRule="auto"/>
        <w:ind w:left="720"/>
      </w:pPr>
      <w:r>
        <w:rPr>
          <w:lang w:val="sw_KE" w:bidi="sw_KE"/>
        </w:rPr>
      </w:r>
      <w:r>
        <w:rPr>
          <w:lang w:val="sw_KE" w:bidi="sw_KE"/>
        </w:rPr>
        <w:t>Askari wa Kirumi</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Mara ya pili timu inapoigiza hadithi hii, sitisha katika sehemu fulani.</w:t>
      </w:r>
    </w:p>
    <w:p>
      <w:pPr/>
      <w:r>
        <w:rPr>
          <w:lang w:val="sw_KE" w:bidi="sw_KE"/>
        </w:rPr>
      </w:r>
      <w:r>
        <w:rPr>
          <w:lang w:val="sw_KE" w:bidi="sw_KE"/>
        </w:rPr>
        <w:t>Viongozi wa kidini wanamleta Yesu mbele ya Pilato. Pilato anaanza kesi rasmi. Pilato anamwuliza Yesu, "Je, wewe ni mfalme wa Wayahudi?"</w:t>
      </w:r>
    </w:p>
    <w:p>
      <w:pPr/>
      <w:r>
        <w:rPr>
          <w:lang w:val="sw_KE" w:bidi="sw_KE"/>
        </w:rPr>
      </w:r>
      <w:r>
        <w:rPr>
          <w:lang w:val="sw_KE" w:bidi="sw_KE"/>
        </w:rPr>
        <w:t>Yesu anasema, “Ninyi mnasema kwamba Mimi ndiye.”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Yesu, "Unahisi vipi?" Unaweza kusikia mambo kama:</w:t>
      </w:r>
    </w:p>
    <w:p>
      <w:pPr>
        <w:pStyle w:val="ListBullet"/>
        <w:spacing w:line="240" w:lineRule="auto"/>
        <w:ind w:left="720"/>
      </w:pPr>
      <w:r>
        <w:rPr>
          <w:lang w:val="sw_KE" w:bidi="sw_KE"/>
        </w:rPr>
      </w:r>
      <w:r>
        <w:rPr>
          <w:lang w:val="sw_KE" w:bidi="sw_KE"/>
        </w:rPr>
        <w:t>Muulize Pilato, "Unahisi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Makuhani wakuu na wazee wanamshtaki Yesu kwa mambo mengi. Hatujui mambo maalum wanayomshtaki kwayo. Pilato anamuuliza Yesu "Je, husikii kwamba wanakushtaki kwa mambo mengi?" Yesu hajibu, na Pilato anashangaa.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Pilato, "Unahisi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Kuna desturi kwamba gavana anamwachilia mfungwa mmoja kwa watu wakati wa sherehe ya Pasaka. Umati wa watu unamwomba Pilato kumwachilia mfungwa kwao.</w:t>
      </w:r>
    </w:p>
    <w:p>
      <w:pPr/>
      <w:r>
        <w:rPr>
          <w:lang w:val="sw_KE" w:bidi="sw_KE"/>
        </w:rPr>
      </w:r>
      <w:r>
        <w:rPr>
          <w:lang w:val="sw_KE" w:bidi="sw_KE"/>
        </w:rPr>
        <w:t>Pilato anaamini kwamba makuhani wakuu walimleta Yesu kwake kwa sababu walimchukia Yesu. Pilato anawauliza watu, "Je, mnataka niwaachie Baraba au Yesu Masihi?" Baraba alikuwa mfungwa kwa sababu alikuwa mwanamapinduzi ambaye alikuwa amewaua watu alipojaribu kupindua serikali.</w:t>
      </w:r>
    </w:p>
    <w:p>
      <w:pPr/>
      <w:r>
        <w:rPr>
          <w:lang w:val="sw_KE" w:bidi="sw_KE"/>
        </w:rPr>
      </w:r>
      <w:r>
        <w:rPr>
          <w:lang w:val="sw_KE" w:bidi="sw_KE"/>
        </w:rPr>
        <w:t>Pilato alipokuwa kwenye kiti cha hukumu alipokea ujumbe kutoka kwa mke wake. Mke wa Pilato alikuwa ameteseka mambo mengi katika ndoto kwa sababu ya Yesu. Alimwambia Pilato asijihusishe kabisa na mtu huyo asiye na hatia.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Pilato jinsi anavyojisikia. Sikiliza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Makuhani wakuu wanawaambia watu kumwomba Pilato awaachilie Baraba badala yake. "Tupe Baraba!" watu wanapiga kelele. Pilato anawauliza watu, "Ninapaswa kufanyia nini yule mnayemwita Masihi?"</w:t>
      </w:r>
    </w:p>
    <w:p>
      <w:pPr/>
      <w:r>
        <w:rPr>
          <w:lang w:val="sw_KE" w:bidi="sw_KE"/>
        </w:rPr>
      </w:r>
      <w:r>
        <w:rPr>
          <w:lang w:val="sw_KE" w:bidi="sw_KE"/>
        </w:rPr>
        <w:t>Watu wanapiga kelele, "Msulubishe!" ambayo ina maana kumwua Yesu kwa kumpiga misumari msalabani. Umati unaanza kufanya fujo. Pilato anataka kuridhisha umati ili wasiwe hatari.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walimu wa sheria ya kidini, "Mnahisi vipi?" Unaweza kusikia mambo kama, "Tumeridhika kwamba hatimaye tulifanikiwa kumhukumu Yesu adhabu ya kifo!"</w:t>
      </w:r>
    </w:p>
    <w:p>
      <w:pPr>
        <w:pStyle w:val="ListBullet"/>
        <w:spacing w:line="240" w:lineRule="auto"/>
        <w:ind w:left="720"/>
      </w:pPr>
      <w:r>
        <w:rPr>
          <w:lang w:val="sw_KE" w:bidi="sw_KE"/>
        </w:rPr>
      </w:r>
      <w:r>
        <w:rPr>
          <w:lang w:val="sw_KE" w:bidi="sw_KE"/>
        </w:rPr>
        <w:t>Waulize watu, "Mnahisi vipi?" Unaweza kusikia mambo kama, "Hatujui kile tunachofanya, tunafanya tu kile ambacho kila mtu karibu nasi anafanya."</w:t>
      </w:r>
    </w:p>
    <w:p>
      <w:pPr>
        <w:pStyle w:val="ListBullet"/>
        <w:spacing w:line="240" w:lineRule="auto"/>
        <w:ind w:left="720"/>
      </w:pPr>
      <w:r>
        <w:rPr>
          <w:lang w:val="sw_KE" w:bidi="sw_KE"/>
        </w:rPr>
      </w:r>
      <w:r>
        <w:rPr>
          <w:lang w:val="sw_KE" w:bidi="sw_KE"/>
        </w:rPr>
        <w:t>Muulize Pilato, "Unahisi vipi?" Unaweza kusikia mambo kama, "Tumekata tamaa."</w:t>
      </w:r>
    </w:p>
    <w:p>
      <w:pPr>
        <w:pStyle w:val="ListBullet"/>
        <w:spacing w:line="240" w:lineRule="auto"/>
        <w:ind w:left="720"/>
      </w:pPr>
      <w:r>
        <w:rPr>
          <w:lang w:val="sw_KE" w:bidi="sw_KE"/>
        </w:rPr>
      </w:r>
      <w:r>
        <w:rPr>
          <w:lang w:val="sw_KE" w:bidi="sw_KE"/>
        </w:rPr>
        <w:t>Muulize Yesu, "Unahisi vipi?" Unaweza kusikia mambo kama, "Nina huzuni kwamba umati haunisikilizi tena," "Kumwomba Baba yangu Mungu kwa nguvu."</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Katika hatua hii, Pilato anamwachilia Baraba kwa umati. Pilato anawaambia askari kumpiga Yesu mijeledi. Askari pengine wanamchukua Yesu ndani ya jumba la kifalme lenyewe, mbali na umma, ili apigwe mijeledi. Hatujui hasa mahali ambapo askari walimchapa Yesu. Pengine baada ya askari kumpiga Yesu, Pilato anawaambia wamsulubishe Yesu.</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Yesu anasimama mbele ya Pilato, </w:t>
      </w:r>
      <w:r>
        <w:rPr>
          <w:b/>
          <w:lang w:val="sw_KE" w:bidi="sw_KE"/>
        </w:rPr>
        <w:t>gavana</w:t>
      </w:r>
      <w:r>
        <w:rPr>
          <w:lang w:val="sw_KE" w:bidi="sw_KE"/>
        </w:rPr>
        <w:t>. Wakati huo, Israeli, nchi ya Kiyahudi, ilitawaliwa na Himaya ya Kirumi, au ufalme. Kaisari wa Kirumi, au mfalme, aliteuza magavana ili kutawala maeneo madogo ya nchi ndani ya himaya yake. Pilato alisimamia eneo ambapo Wayahudi waliishi.</w:t>
      </w:r>
    </w:p>
    <w:p>
      <w:pPr/>
      <w:r>
        <w:rPr>
          <w:lang w:val="sw_KE" w:bidi="sw_KE"/>
        </w:rPr>
      </w:r>
      <w:r>
        <w:rPr>
          <w:lang w:val="sw_KE" w:bidi="sw_KE"/>
        </w:rPr>
        <w:t xml:space="preserve">Pilato anamwuliza Yesu, akiuliza kama Yesu ni </w:t>
      </w:r>
      <w:r>
        <w:rPr>
          <w:b/>
          <w:lang w:val="sw_KE" w:bidi="sw_KE"/>
        </w:rPr>
        <w:t>Mfalme wa Wayahudi</w:t>
      </w:r>
      <w:r>
        <w:rPr>
          <w:lang w:val="sw_KE" w:bidi="sw_KE"/>
        </w:rPr>
        <w:t xml:space="preserve">. Mfalme wa Wayahudi lilikuwa neno ambalo mtawala wa Kiyahudi, Herode, alitumia kwa ajili yake mwenyewe. Pia lilikuwa neno ambalo wale wenye hekima walilitumia walipomtafuta Yesu baada ya kuzaliwa kwa Yesu. Wayahudi walikuwa kikundi cha watu ambao walikuwa wa uzao wa babu yao Ibrahimu. Wengi wao waliishi katika eneo la nchi inayoitwa Israeli, ambayo Mungu aliwaahidia. Rejelea Faharasa Kuu kwa ufafanuzi wa neno </w:t>
      </w:r>
      <w:r>
        <w:rPr>
          <w:lang w:val="sw_KE" w:bidi="sw_KE"/>
        </w:rPr>
        <w:t>Wayahudi</w:t>
      </w:r>
      <w:r>
        <w:rPr>
          <w:lang w:val="sw_KE" w:bidi="sw_KE"/>
        </w:rPr>
        <w:t>.</w:t>
      </w:r>
    </w:p>
    <w:p>
      <w:pPr/>
      <w:r>
        <w:rPr>
          <w:lang w:val="sw_KE" w:bidi="sw_KE"/>
        </w:rPr>
      </w:r>
      <w:r>
        <w:rPr>
          <w:lang w:val="sw_KE" w:bidi="sw_KE"/>
        </w:rPr>
        <w:t xml:space="preserve">Yesu anasema ni kama Pilato anavyosema—yeye ni Masihi—lakini yeye si aina ya mfalme ambaye Pilato anamuulizia. Yesu anakaa kimya wakati </w:t>
      </w:r>
      <w:r>
        <w:rPr>
          <w:b/>
          <w:lang w:val="sw_KE" w:bidi="sw_KE"/>
        </w:rPr>
        <w:t>makuhani wakuu</w:t>
      </w:r>
      <w:r>
        <w:rPr>
          <w:lang w:val="sw_KE" w:bidi="sw_KE"/>
        </w:rPr>
        <w:t xml:space="preserve"> na </w:t>
      </w:r>
      <w:r>
        <w:rPr>
          <w:b/>
          <w:lang w:val="sw_KE" w:bidi="sw_KE"/>
        </w:rPr>
        <w:t>wazee</w:t>
      </w:r>
      <w:r>
        <w:rPr>
          <w:lang w:val="sw_KE" w:bidi="sw_KE"/>
        </w:rPr>
        <w:t xml:space="preserve"> wanapotoa shutuma nyingi dhidi yake. Rejelea Faharasa Kuu kwa ufafanuzi wa maneno </w:t>
      </w:r>
      <w:r>
        <w:rPr>
          <w:lang w:val="sw_KE" w:bidi="sw_KE"/>
        </w:rPr>
        <w:t>kuhani mkuu</w:t>
      </w:r>
      <w:r>
        <w:rPr>
          <w:lang w:val="sw_KE" w:bidi="sw_KE"/>
        </w:rPr>
        <w:t xml:space="preserve"> na </w:t>
      </w:r>
      <w:r>
        <w:rPr>
          <w:lang w:val="sw_KE" w:bidi="sw_KE"/>
        </w:rPr>
        <w:t>wazee</w:t>
      </w:r>
      <w:r>
        <w:rPr>
          <w:lang w:val="sw_KE" w:bidi="sw_KE"/>
        </w:rPr>
        <w:t>.</w:t>
      </w:r>
    </w:p>
    <w:p>
      <w:pPr/>
      <w:r>
        <w:rPr>
          <w:lang w:val="sw_KE" w:bidi="sw_KE"/>
        </w:rPr>
      </w:r>
      <w:r>
        <w:rPr>
          <w:lang w:val="sw_KE" w:bidi="sw_KE"/>
        </w:rPr>
        <w:t xml:space="preserve">Mathayo anatuambia kwamba ilikuwa desturi katika karamu ya </w:t>
      </w:r>
      <w:r>
        <w:rPr>
          <w:b/>
          <w:lang w:val="sw_KE" w:bidi="sw_KE"/>
        </w:rPr>
        <w:t>Pasaka</w:t>
      </w:r>
      <w:r>
        <w:rPr>
          <w:lang w:val="sw_KE" w:bidi="sw_KE"/>
        </w:rPr>
        <w:t xml:space="preserve"> au </w:t>
      </w:r>
      <w:r>
        <w:rPr>
          <w:b/>
          <w:lang w:val="sw_KE" w:bidi="sw_KE"/>
        </w:rPr>
        <w:t>tamasha</w:t>
      </w:r>
      <w:r>
        <w:rPr>
          <w:lang w:val="sw_KE" w:bidi="sw_KE"/>
        </w:rPr>
        <w:t xml:space="preserve"> kumwachilia mfungwa kwa watu wa Kiyahudi. Sherehe ya </w:t>
      </w:r>
      <w:r>
        <w:rPr>
          <w:b/>
          <w:lang w:val="sw_KE" w:bidi="sw_KE"/>
        </w:rPr>
        <w:t>Pasaka</w:t>
      </w:r>
      <w:r>
        <w:rPr>
          <w:lang w:val="sw_KE" w:bidi="sw_KE"/>
        </w:rPr>
        <w:t xml:space="preserve"> ilikuwa sherehe ya siku 7 au 8. Baadhi ya matoleo yanatumia jina maalum la sherehe, Pasaka, na wengine wanasema tu sherehe au karamu. Unaweza kutumia neno lolote unalopenda, lakini chagua neno ambalo litasaidia wasikilizaji wako kuelewa hadithi vizuri. Ikiwa unasema Pasaka, tumia neno sawa na ulilotumia hapo awali. Rejelea Faharasa Kuu kwa ufafanuzi wa neno </w:t>
      </w:r>
      <w:r>
        <w:rPr>
          <w:lang w:val="sw_KE" w:bidi="sw_KE"/>
        </w:rPr>
        <w:t>Pasaka</w:t>
      </w:r>
      <w:r>
        <w:rPr>
          <w:lang w:val="sw_KE" w:bidi="sw_KE"/>
        </w:rPr>
        <w:t>.</w:t>
      </w:r>
    </w:p>
    <w:p>
      <w:pPr/>
      <w:r>
        <w:rPr>
          <w:lang w:val="sw_KE" w:bidi="sw_KE"/>
        </w:rPr>
      </w:r>
      <w:r>
        <w:rPr>
          <w:lang w:val="sw_KE" w:bidi="sw_KE"/>
        </w:rPr>
        <w:t xml:space="preserve">Baraba alikuwa mfungwa katika gereza la Kirumi na alikuwa anajulikana sana kwa watu. Pilato, akijua kwamba makuhani wakuu na wazee walimchukia Yesu, aliuliza ni mfungwa gani amwachilie: Baraba au Yesu, </w:t>
      </w:r>
      <w:r>
        <w:rPr>
          <w:b/>
          <w:lang w:val="sw_KE" w:bidi="sw_KE"/>
        </w:rPr>
        <w:t>Masihi</w:t>
      </w:r>
      <w:r>
        <w:rPr>
          <w:lang w:val="sw_KE" w:bidi="sw_KE"/>
        </w:rPr>
        <w:t xml:space="preserve">. Masihi ni yule ambaye Mungu alimtia mafuta, au kumteua ili kuokoa watu wake. Tumia neno sawa na ulilotumia kwa Masihi hapo awali. Rejelea Faharasa Kuu kwa ufafanuzi wa neno </w:t>
      </w:r>
      <w:r>
        <w:rPr>
          <w:lang w:val="sw_KE" w:bidi="sw_KE"/>
        </w:rPr>
        <w:t>Masihi</w:t>
      </w:r>
      <w:r>
        <w:rPr>
          <w:lang w:val="sw_KE" w:bidi="sw_KE"/>
        </w:rPr>
        <w:t>.</w:t>
      </w:r>
    </w:p>
    <w:p>
      <w:pPr/>
      <w:r>
        <w:rPr>
          <w:lang w:val="sw_KE" w:bidi="sw_KE"/>
        </w:rPr>
      </w:r>
      <w:r>
        <w:rPr>
          <w:lang w:val="sw_KE" w:bidi="sw_KE"/>
        </w:rPr>
        <w:t xml:space="preserve">Wakati Pilato akiwa kwenye kiti cha hukumu, mke wake anamtumia ujumbe kwamba asiwe na neno na Yesu ambaye ni mwenye </w:t>
      </w:r>
      <w:r>
        <w:rPr>
          <w:b/>
          <w:lang w:val="sw_KE" w:bidi="sw_KE"/>
        </w:rPr>
        <w:t>haki</w:t>
      </w:r>
      <w:r>
        <w:rPr>
          <w:lang w:val="sw_KE" w:bidi="sw_KE"/>
        </w:rPr>
        <w:t xml:space="preserve">. Tazama Faharasa Kuu kwa ufafanuzi wa neno </w:t>
      </w:r>
      <w:r>
        <w:rPr>
          <w:lang w:val="sw_KE" w:bidi="sw_KE"/>
        </w:rPr>
        <w:t>haki</w:t>
      </w:r>
      <w:r>
        <w:rPr>
          <w:lang w:val="sw_KE" w:bidi="sw_KE"/>
        </w:rPr>
        <w:t xml:space="preserve">. Mke wa Pilato aliteseka sana katika </w:t>
      </w:r>
      <w:r>
        <w:rPr>
          <w:b/>
          <w:lang w:val="sw_KE" w:bidi="sw_KE"/>
        </w:rPr>
        <w:t>ndoto</w:t>
      </w:r>
      <w:r>
        <w:rPr>
          <w:lang w:val="sw_KE" w:bidi="sw_KE"/>
        </w:rPr>
        <w:t xml:space="preserve"> kwa sababu ya Yesu. Tazama Faharasa Kuu kwa ufafanuzi wa neno </w:t>
      </w:r>
      <w:r>
        <w:rPr>
          <w:lang w:val="sw_KE" w:bidi="sw_KE"/>
        </w:rPr>
        <w:t>ndoto</w:t>
      </w:r>
      <w:r>
        <w:rPr>
          <w:lang w:val="sw_KE" w:bidi="sw_KE"/>
        </w:rPr>
        <w:t>.</w:t>
      </w:r>
    </w:p>
    <w:p>
      <w:pPr/>
      <w:r>
        <w:rPr>
          <w:lang w:val="sw_KE" w:bidi="sw_KE"/>
        </w:rPr>
      </w:r>
      <w:r>
        <w:rPr>
          <w:lang w:val="sw_KE" w:bidi="sw_KE"/>
        </w:rPr>
        <w:t xml:space="preserve">Hata hivyo, makuhani wakuu na wazee waliushawishi umati kuomba Baraba aachiwe. Umati unadai kwamba Pilato </w:t>
      </w:r>
      <w:r>
        <w:rPr>
          <w:b/>
          <w:lang w:val="sw_KE" w:bidi="sw_KE"/>
        </w:rPr>
        <w:t>amsulubishe</w:t>
      </w:r>
      <w:r>
        <w:rPr>
          <w:lang w:val="sw_KE" w:bidi="sw_KE"/>
        </w:rPr>
        <w:t xml:space="preserve"> Yesu. Kusulubishwa ilikuwa aina mbaya zaidi ya hukumu ya kifo wakati wa Yesu. Kwa kawaida askari walimchapa mwathirika, kisha wakapigilia misumari mikono na miguu yake kwenye vipande viwili vya mbao vyenye umbo la msalaba. Askari waliusimamisha msalaba wima, na mwathirika alining'inia kwa maumivu kwa saa nyingi mpaka alipokufa. Rejelea Faharasa Kuu kwa neno </w:t>
      </w:r>
      <w:r>
        <w:rPr>
          <w:lang w:val="sw_KE" w:bidi="sw_KE"/>
        </w:rPr>
        <w:t>kusulubisha</w:t>
      </w:r>
      <w:r>
        <w:rPr>
          <w:lang w:val="sw_KE" w:bidi="sw_KE"/>
        </w:rPr>
        <w:t>.</w:t>
      </w:r>
    </w:p>
    <w:p>
      <w:pPr/>
      <w:r>
        <w:rPr>
          <w:lang w:val="sw_KE" w:bidi="sw_KE"/>
        </w:rPr>
      </w:r>
      <w:r>
        <w:rPr>
          <w:lang w:val="sw_KE" w:bidi="sw_KE"/>
        </w:rPr>
        <w:t>Pilato alielewa kwamba watu walikuwa wakikasirika. Alinawa mikono yake mbele ya watu na kutangaza kuwa hana hatia juu ya damu ya Yesu, au kifo chake. Pilato alidai kuwa watu walihusika na kifo cha Yesu. Watu wanakubali jukumu.</w:t>
      </w:r>
    </w:p>
    <w:p>
      <w:pPr/>
      <w:r>
        <w:rPr>
          <w:lang w:val="sw_KE" w:bidi="sw_KE"/>
        </w:rPr>
      </w:r>
      <w:r>
        <w:rPr>
          <w:lang w:val="sw_KE" w:bidi="sw_KE"/>
        </w:rPr>
        <w:t xml:space="preserve">Pilato alimwachilia Baraba na kuamuru askari </w:t>
      </w:r>
      <w:r>
        <w:rPr>
          <w:b/>
          <w:lang w:val="sw_KE" w:bidi="sw_KE"/>
        </w:rPr>
        <w:t>kumpiga mijeledi</w:t>
      </w:r>
      <w:r>
        <w:rPr>
          <w:lang w:val="sw_KE" w:bidi="sw_KE"/>
        </w:rPr>
        <w:t xml:space="preserve"> Yesu. Hiyo ina maana kwamba walimfunga mwathiriwa kwenye nguzo, walimvua nguo, na kumpiga mara nyingi kwa mjeledi wa ngozi ambao ulikuwa na vipande vya kioo, risasi, na mifupa iliyofungwa kwenye mjeledi huo. Wakati mwingine watu wangeweza kuona sehemu za ndani za mtu baada ya kupigwa mijeledi. Wakati mwingine watu walikufa kutokana na kupigwa mijeledi. Pilato alimkabidhi Yesu kwa askari ambao wangemsulubisha msalabani.</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27:27–31</w:t>
      </w:r>
      <w:r>
        <w:rPr>
          <w:lang w:val="sw_KE" w:bidi="sw_KE"/>
        </w:rPr>
      </w:r>
    </w:p>
    <w:p>
      <w:pPr>
        <w:pStyle w:val="Heading3"/>
      </w:pPr>
      <w:r>
        <w:rPr>
          <w:lang w:val="sw_KE" w:bidi="sw_KE"/>
        </w:rPr>
        <w:t>Sikiliza na Moyo</w:t>
      </w:r>
    </w:p>
    <w:p>
      <w:pPr/>
      <w:r>
        <w:rPr>
          <w:lang w:val="sw_KE" w:bidi="sw_KE"/>
        </w:rPr>
      </w:r>
      <w:r>
        <w:rPr>
          <w:lang w:val="sw_KE" w:bidi="sw_KE"/>
        </w:rPr>
        <w:t>Sikiliza Mathayo 27:27–31 na utie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Hadithi hii inaanza mara tu baada ya askari kumpiga mijeledi Yesu. Hatujui ni wapi askari walimchapa Yesu, lakini pengine walimpeleka kwenye ua ndani ya jumba la gavana karibu na mahali ambapo askari walikuwa wakiishi. Wapiganaji wa ziada, wasio Wayahudi kwa kawaida walikuja na gavana Pilato kwa sherehe ya Pasaka ili kusaidia kulinda Yerusalemu. Wayahudi wengi walikuwa katika Yerusalemu kwa Pasaka, na wakati mwingine Wayahudi walianza ghasia dhidi ya serikali. Kwa hivyo, kikosi cha askari—takriban wanaume 200 hadi 600—walikuwa katika Praetorio, au makao makuu yao. Askari pengine walikuwa na msongo mkubwa wa mawazo kwa sababu ya hatari katika Yerusalemu wakati wa sherehe kubwa kama Pasaka.</w:t>
      </w:r>
    </w:p>
    <w:p>
      <w:pPr/>
      <w:r>
        <w:rPr>
          <w:lang w:val="sw_KE" w:bidi="sw_KE"/>
        </w:rPr>
      </w:r>
      <w:r>
        <w:rPr>
          <w:lang w:val="sw_KE" w:bidi="sw_KE"/>
        </w:rPr>
        <w:t>Yesu pengine alikuwa akivuja damu na alikuwa dhaifu sana kwa sababu ya kupigwa mijeledi. Askari hawa walijua kwamba Yesu alisema alikuwa Mfalme wa Wayahudi. Askari walimdhihaki, au kumfanyia mzaha, kwa kujifanya kumheshimu kama mfalme. Askari walivua mavazi ya Yesu. Askari kutoka kwa kikundi walimvisha Yesu vazi jekundu. Rangi ya skaleti kwa kawaida ilikuwa nyekundu zaidi ambayo inaweza kuwa rangi ambayo askari walikuwa wamevaa. Inawezekana walichukua moja ya mavazi ya askari ili kumvisha Yesu. Walipopindua pamoja matawi ya miiba katika mduara na kuisukuma chini kwenye kichwa cha Yesu. Huenda askari walikuwa wakijaribu tu kumdhihaki Yesu, lakini jambo hili lingekuwa chungu. Waliita mduara wa matawi ya mwiba taji ya mfalme. Kisha wanaweka mwanzi, au fimbo katika mkono wake wa kuume, kama fimbo ya mfalme angebeba ili kuonyesha mamlaka yake.</w:t>
      </w:r>
    </w:p>
    <w:p>
      <w:pPr/>
      <w:r>
        <w:rPr>
          <w:lang w:val="sw_KE" w:bidi="sw_KE"/>
        </w:rPr>
      </w:r>
      <w:r>
        <w:rPr>
          <w:lang w:val="sw_KE" w:bidi="sw_KE"/>
        </w:rPr>
        <w:t>Sitisha hapa na uonyeshe timu yako ya tafsiri picha ya vazi la zambarau au la kina nyekundu, na picha ya fimbo ambayo ingetumiwa kwa kumpiga mtu, na taji ya miiba.</w:t>
      </w:r>
    </w:p>
    <w:p>
      <w:pPr/>
      <w:r>
        <w:rPr>
          <w:lang w:val="sw_KE" w:bidi="sw_KE"/>
        </w:rPr>
      </w:r>
      <w:r>
        <w:rPr>
          <w:lang w:val="sw_KE" w:bidi="sw_KE"/>
        </w:rPr>
        <w:t>Kisha askari walimdhihaki Yesu. Walipiga magoti mbele ya Yesu, wakijifanya kumwabudu, na kupiga kelele, "Salamu, au heshima kwako, Mfalme wa Wayahudi!" kwa njia sawa na jinsi walivyomzungumzia mfalme wa Kirumi. Askari walimtemea Yesu mate na kumpiga Yesu kichwani kwa fimbo. Kutemea mate kulikuwa moja ya njia mbaya zaidi za kumtukana au kumdhalilisha mtu katika utamaduni wa Yesu. Kisha askari walimvua lile vazi la zambarau na kumvisha mavazi yake mwenyewe tena.</w:t>
      </w:r>
    </w:p>
    <w:p>
      <w:pPr/>
      <w:r>
        <w:rPr>
          <w:lang w:val="sw_KE" w:bidi="sw_KE"/>
        </w:rPr>
      </w:r>
      <w:r>
        <w:rPr>
          <w:lang w:val="sw_KE" w:bidi="sw_KE"/>
        </w:rPr>
        <w:t>Sitisha hapa na mjadili kama timu ya tafsiri. Watu wanawatukana vipi watu wengine katika utamaduni wenu? Katika hadithi hii, wanampiga Yesu na kumtemea mate. Pia walimfanyia mzaha kwa kujifanya kuwa yeye alikuwa mfalme. Watu wanafanya nini katika utamaduni wenu?</w:t>
      </w:r>
    </w:p>
    <w:p>
      <w:pPr/>
      <w:r>
        <w:rPr>
          <w:lang w:val="sw_KE" w:bidi="sw_KE"/>
        </w:rPr>
      </w:r>
      <w:r>
        <w:rPr>
          <w:lang w:val="sw_KE" w:bidi="sw_KE"/>
        </w:rPr>
        <w:t>Kisha wakampeleka Yesu kumwua. Kwa kawaida askari anayeongoza na askari 4 wa unyongaji walimwongoza mfungwa hadi mahali pa unyongaji kupitia mjini. Mahali pa kusulubishwa palikuwa nje tu ya ukuta wa mji wa Yerusalemu, pengine kando ya barabara yenye pilikapilika nyingi.</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2.</w:t>
      </w:r>
    </w:p>
    <w:p>
      <w:pPr/>
      <w:r>
        <w:rPr>
          <w:lang w:val="sw_KE" w:bidi="sw_KE"/>
        </w:rPr>
      </w:r>
      <w:r>
        <w:rPr>
          <w:b/>
          <w:lang w:val="sw_KE" w:bidi="sw_KE"/>
        </w:rPr>
        <w:t>Tukio la kwanza:</w:t>
      </w:r>
      <w:r>
        <w:rPr>
          <w:lang w:val="sw_KE" w:bidi="sw_KE"/>
        </w:rPr>
        <w:t xml:space="preserve"> Katika tukio la kwanza, askari katika Praetorium, makao makuu ya gavana, wanamdhihaki Yesu kama mfalme. Askari walimvika Yesu joho na wakamwekea taji kichwani mwake na fimbo mkononi mwake. Kisha askari wanajifanya kumwabudu Yesu. Kisha askari walimpiga na kumtemea mate Yesu.</w:t>
      </w:r>
    </w:p>
    <w:p>
      <w:pPr/>
      <w:r>
        <w:rPr>
          <w:lang w:val="sw_KE" w:bidi="sw_KE"/>
        </w:rPr>
      </w:r>
      <w:r>
        <w:rPr>
          <w:b/>
          <w:lang w:val="sw_KE" w:bidi="sw_KE"/>
        </w:rPr>
        <w:t>Tukio la pili</w:t>
      </w:r>
      <w:r>
        <w:rPr>
          <w:lang w:val="sw_KE" w:bidi="sw_KE"/>
        </w:rPr>
        <w:t xml:space="preserve"> Askari wanamvua lile vazi na kumvisha tena mavazi yake Yesu. Kisha askari wakampeleka Yesu ili asulubiwe.</w:t>
      </w:r>
    </w:p>
    <w:p>
      <w:pPr/>
      <w:r>
        <w:rPr>
          <w:lang w:val="sw_KE" w:bidi="sw_KE"/>
        </w:rPr>
      </w:r>
      <w:r>
        <w:rPr>
          <w:lang w:val="sw_KE" w:bidi="sw_KE"/>
        </w:rPr>
        <w:t>Wahusika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Askari katika Praetorio</w:t>
      </w:r>
    </w:p>
    <w:p>
      <w:pPr/>
      <w:r>
        <w:rPr>
          <w:lang w:val="sw_KE" w:bidi="sw_KE"/>
        </w:rPr>
      </w:r>
      <w:r>
        <w:rPr>
          <w:lang w:val="sw_KE" w:bidi="sw_KE"/>
        </w:rPr>
        <w:t>Katika kipindi hiki, uwe na ubao wa kikundi cha hadithi, kuchora au kutumia aina fulani ya nyenzo ili kupata taswira ya hadithi na kitendo ndani yake.</w:t>
      </w:r>
    </w:p>
    <w:p>
      <w:pPr/>
      <w:r>
        <w:rPr>
          <w:lang w:val="sw_KE" w:bidi="sw_KE"/>
        </w:rPr>
      </w:r>
      <w:r>
        <w:rPr>
          <w:lang w:val="sw_KE" w:bidi="sw_KE"/>
        </w:rPr>
        <w:t>Ni muhimu kukumbuka kwamba hadithi hii inaanza mara moja baada ya askari kumtandika mijeledi Yesu. Wakati fulani, ama kabla au mara baada ya kumtandika mijeledi Yesu, wanamchukua Yesu katika ua la makao makuu ya gavana. Kikosi cha askari takriban 200 hadi 600 kinatoka ili kumwona Yesu na kumdhihaki. Wanajeshi wanajifanya kumtendea Yesu kama wangemtendea mfalme. Walimvika Yesu vazi la rangi nyekundu iliyoiva. Waliweka taji iliyotengenezwa kwa matawi ya miiba kichwani pake. Askari waliweka mwanzi au fimbo katika mkono wa Yesu. Wanapiga magoti mbele ya Yesu na kumwita kama mfalme, "Salamu mfalme wa Wayahudi!" Kisha walimgonga kichwani kwa fimbo na walimtemea mate ili kumtukana. Walipomaliza kumdhihaki Yesu, walimvua lile vazi na kumvisha nguo zake. Ni muhimu kukumbuka kwamba jambo hili lilikuwa la kumwaibisha sana Yesu.</w:t>
      </w:r>
    </w:p>
    <w:p>
      <w:pPr/>
      <w:r>
        <w:rPr>
          <w:lang w:val="sw_KE" w:bidi="sw_KE"/>
        </w:rPr>
      </w:r>
      <w:r>
        <w:rPr>
          <w:lang w:val="sw_KE" w:bidi="sw_KE"/>
        </w:rPr>
        <w:t>Sitisha hapa na ujadili kama timu ya tafsiri: Watu muhimu wanavaa rangi gani katika utamaduni wako? Pata vazi au kipande cha kitambaa kama vazi katika rangi hiyo kama unaweza. Katika eneo lako, ni aina gani ya mmea yenye miiba? Pata baadhi ya mmea huo na utumie matawi yake kuunda mduara unaoweza kuvaliwa kichwani mwa mtu. Pata fimbo kubwa ambayo inaweza kuwa imetumiwa kama fimbo ya enzi. Mara baada ya kuwa na hizi, jadili jinsi utakavyovitafsiri kama vitu vilivyosababisha uvunjifu wa heshima.</w:t>
      </w:r>
    </w:p>
    <w:p>
      <w:pPr/>
      <w:r>
        <w:rPr>
          <w:lang w:val="sw_KE" w:bidi="sw_KE"/>
        </w:rPr>
      </w:r>
      <w:r>
        <w:rPr>
          <w:lang w:val="sw_KE" w:bidi="sw_KE"/>
        </w:rPr>
        <w:t>Kisha pengine takriban askari 4 na askari mmoja anayeongoza wanaanza kumwongoza Yesu hadi mahali pa kuuawa. Yesu alianza matembezi haya akibeba boriti ya msalaba wake mwenyewe. Mitaa ya Yerusalemu pengine ilikuwa na shughuli nyingi asubuhi walipokuwa wakitembea kuelekea mahali pa kunyongwa nje ya ukuta wa mji wa Yerusalemu kando ya barabara yenye shughuli nyingi.</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mawili.</w:t>
      </w:r>
    </w:p>
    <w:p>
      <w:pPr/>
      <w:r>
        <w:rPr>
          <w:lang w:val="sw_KE" w:bidi="sw_KE"/>
        </w:rPr>
      </w:r>
      <w:r>
        <w:rPr>
          <w:lang w:val="sw_KE" w:bidi="sw_KE"/>
        </w:rPr>
        <w:t>Wahusika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Askari katika Praetorio</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Mara ya pili timu inapoigiza hadithi hii, sitisha katika sehemu fulani.</w:t>
      </w:r>
    </w:p>
    <w:p>
      <w:pPr/>
      <w:r>
        <w:rPr>
          <w:lang w:val="sw_KE" w:bidi="sw_KE"/>
        </w:rPr>
      </w:r>
      <w:r>
        <w:rPr>
          <w:lang w:val="sw_KE" w:bidi="sw_KE"/>
        </w:rPr>
        <w:t>Hadithi hii inaanza mara tu baada ya askari kumpiga Yesu mijeledi. Wakati fulani, ama kabla au mara baada ya kumtandika Yesu viboko, wanamchukua Yesu hadi kwenye ua la makao makuu ya gavana. Kikosi cha askari wapatao 200 hadi 600 kinatoka kumwona Yesu na kumdhihaki. Wanajeshi wanajifanya kumtendea Yesu kama wangemtendea mfalme. Walimvalisha vazi la zambarau, au nyekundu iliyokolea. Waliweka taji iliyotengenezwa kwa matawi ya miiba kwenye kichwa chake. Wanamsalimu, au kumwita kama mfalme, "Salamu mfalme wa Wayahudi!" Kisha wakampiga kichwani na fimbo na kumtemea mate ili kumtukana. Wanapiga magoti mbele yake kama wanamwinamia. Kisha wanamvua vazi la zambarau na kumvisha nguo zake.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askari, "Mnahisi vipi?" Unaweza kusikia mambo kama:</w:t>
      </w:r>
    </w:p>
    <w:p>
      <w:pPr>
        <w:pStyle w:val="ListBullet"/>
        <w:spacing w:line="240" w:lineRule="auto"/>
        <w:ind w:left="720"/>
      </w:pPr>
      <w:r>
        <w:rPr>
          <w:lang w:val="sw_KE" w:bidi="sw_KE"/>
        </w:rPr>
      </w:r>
      <w:r>
        <w:rPr>
          <w:lang w:val="sw_KE" w:bidi="sw_KE"/>
        </w:rPr>
        <w:t>Muulize Yesu, "Unahisi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Takriban askari 4 na askari mmoja anayeongoza wanaanza kumwongoza Yesu kuelekea mahali pa kunyongwa. Kuna mahali pa kunyongwa nje ya ukuta wa mji wa Yerusalemu.</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Askari wanamchukua Yesu hadi kwenye </w:t>
      </w:r>
      <w:r>
        <w:rPr>
          <w:b/>
          <w:lang w:val="sw_KE" w:bidi="sw_KE"/>
        </w:rPr>
        <w:t>Praetorio</w:t>
      </w:r>
      <w:r>
        <w:rPr>
          <w:lang w:val="sw_KE" w:bidi="sw_KE"/>
        </w:rPr>
        <w:t>, ambalo ni jina maalum la makazi rasmi ya gavana na makao yake makuu. Huenda hadithi hii ilitokea katika nyua, yaani eneo la nje lililozungukwa na majengo.</w:t>
      </w:r>
    </w:p>
    <w:p>
      <w:pPr/>
      <w:r>
        <w:rPr>
          <w:lang w:val="sw_KE" w:bidi="sw_KE"/>
        </w:rPr>
      </w:r>
      <w:r>
        <w:rPr>
          <w:lang w:val="sw_KE" w:bidi="sw_KE"/>
        </w:rPr>
        <w:t xml:space="preserve">Askari waliliita </w:t>
      </w:r>
      <w:r>
        <w:rPr>
          <w:b/>
          <w:lang w:val="sw_KE" w:bidi="sw_KE"/>
        </w:rPr>
        <w:t>kikosi</w:t>
      </w:r>
      <w:r>
        <w:rPr>
          <w:lang w:val="sw_KE" w:bidi="sw_KE"/>
        </w:rPr>
        <w:t xml:space="preserve"> chote, au </w:t>
      </w:r>
      <w:r>
        <w:rPr>
          <w:b/>
          <w:lang w:val="sw_KE" w:bidi="sw_KE"/>
        </w:rPr>
        <w:t>kikundi</w:t>
      </w:r>
      <w:r>
        <w:rPr>
          <w:lang w:val="sw_KE" w:bidi="sw_KE"/>
        </w:rPr>
        <w:t xml:space="preserve">, au </w:t>
      </w:r>
      <w:r>
        <w:rPr>
          <w:b/>
          <w:lang w:val="sw_KE" w:bidi="sw_KE"/>
        </w:rPr>
        <w:t>batalioni</w:t>
      </w:r>
      <w:r>
        <w:rPr>
          <w:lang w:val="sw_KE" w:bidi="sw_KE"/>
        </w:rPr>
        <w:t>, ya askari watoke nje ili kumwona Yesu. Kikosi cha askari kwa kawaida kilikuwa takriban askari 600, lakini kikosi hiki kingeweza kuwa popote kutoka askari 200 hadi 600.</w:t>
      </w:r>
    </w:p>
    <w:p>
      <w:pPr/>
      <w:r>
        <w:rPr>
          <w:lang w:val="sw_KE" w:bidi="sw_KE"/>
        </w:rPr>
      </w:r>
      <w:r>
        <w:rPr>
          <w:lang w:val="sw_KE" w:bidi="sw_KE"/>
        </w:rPr>
        <w:t xml:space="preserve">Askari walimvika Yesu </w:t>
      </w:r>
      <w:r>
        <w:rPr>
          <w:b/>
          <w:lang w:val="sw_KE" w:bidi="sw_KE"/>
        </w:rPr>
        <w:t>joho jekundu</w:t>
      </w:r>
      <w:r>
        <w:rPr>
          <w:lang w:val="sw_KE" w:bidi="sw_KE"/>
        </w:rPr>
        <w:t xml:space="preserve"> au </w:t>
      </w:r>
      <w:r>
        <w:rPr>
          <w:b/>
          <w:lang w:val="sw_KE" w:bidi="sw_KE"/>
        </w:rPr>
        <w:t>vazi la nje</w:t>
      </w:r>
      <w:r>
        <w:rPr>
          <w:lang w:val="sw_KE" w:bidi="sw_KE"/>
        </w:rPr>
        <w:t xml:space="preserve">. </w:t>
      </w:r>
      <w:r>
        <w:rPr>
          <w:b/>
          <w:lang w:val="sw_KE" w:bidi="sw_KE"/>
        </w:rPr>
        <w:t>Skarleti</w:t>
      </w:r>
      <w:r>
        <w:rPr>
          <w:lang w:val="sw_KE" w:bidi="sw_KE"/>
        </w:rPr>
        <w:t xml:space="preserve"> ni rangi ambayo ni nyekundu nzito na iliyokoza. Askari pengine walimvika Yesu moja ya mavazi yao. Rejelea Faharasa Kuu kwa ufafanuzi wa neno </w:t>
      </w:r>
      <w:r>
        <w:rPr>
          <w:b/>
          <w:lang w:val="sw_KE" w:bidi="sw_KE"/>
        </w:rPr>
        <w:t>vazi</w:t>
      </w:r>
      <w:r>
        <w:rPr>
          <w:lang w:val="sw_KE" w:bidi="sw_KE"/>
        </w:rPr>
        <w:t xml:space="preserve"> au </w:t>
      </w:r>
      <w:r>
        <w:rPr>
          <w:b/>
          <w:lang w:val="sw_KE" w:bidi="sw_KE"/>
        </w:rPr>
        <w:t>joho</w:t>
      </w:r>
      <w:r>
        <w:rPr>
          <w:lang w:val="sw_KE" w:bidi="sw_KE"/>
        </w:rPr>
        <w:t>.</w:t>
      </w:r>
    </w:p>
    <w:p>
      <w:pPr/>
      <w:r>
        <w:rPr>
          <w:lang w:val="sw_KE" w:bidi="sw_KE"/>
        </w:rPr>
      </w:r>
      <w:r>
        <w:rPr>
          <w:lang w:val="sw_KE" w:bidi="sw_KE"/>
        </w:rPr>
        <w:t>Sitisha hapa na uonyeshe tena picha ya vazi jekundu lililokolea.</w:t>
      </w:r>
    </w:p>
    <w:p>
      <w:pPr/>
      <w:r>
        <w:rPr>
          <w:lang w:val="sw_KE" w:bidi="sw_KE"/>
        </w:rPr>
      </w:r>
      <w:r>
        <w:rPr>
          <w:lang w:val="sw_KE" w:bidi="sw_KE"/>
        </w:rPr>
        <w:t xml:space="preserve">Askari waliweka </w:t>
      </w:r>
      <w:r>
        <w:rPr>
          <w:b/>
          <w:lang w:val="sw_KE" w:bidi="sw_KE"/>
        </w:rPr>
        <w:t>taji ya miiba</w:t>
      </w:r>
      <w:r>
        <w:rPr>
          <w:lang w:val="sw_KE" w:bidi="sw_KE"/>
        </w:rPr>
        <w:t xml:space="preserve"> kwenye kichwa cha Yesu. Askari walisokota pamoja matawi yenye miiba kuwa mduara. Mduara huu ulikuwa kama taji maalum, au pambo la kichwa, ambalo wafalme walivaa wakati wa Yesu. Wafalme walivaa mataji maalum ya mviringo kwenye vichwa vyao ili kuonyesha kwamba walikuwa wafalme.</w:t>
      </w:r>
    </w:p>
    <w:p>
      <w:pPr/>
      <w:r>
        <w:rPr>
          <w:lang w:val="sw_KE" w:bidi="sw_KE"/>
        </w:rPr>
      </w:r>
      <w:r>
        <w:rPr>
          <w:lang w:val="sw_KE" w:bidi="sw_KE"/>
        </w:rPr>
        <w:t xml:space="preserve">Askari kisha </w:t>
      </w:r>
      <w:r>
        <w:rPr>
          <w:b/>
          <w:lang w:val="sw_KE" w:bidi="sw_KE"/>
        </w:rPr>
        <w:t>walimdhihaki</w:t>
      </w:r>
      <w:r>
        <w:rPr>
          <w:lang w:val="sw_KE" w:bidi="sw_KE"/>
        </w:rPr>
        <w:t xml:space="preserve"> Yesu, wakijifanya kama Yesu alikuwa mfalme. Kudhihaki ni kumfanyia mtu mzaha. Walipiga kelele "Salamu, Mfalme wa Wayahudi!" na akapiga magoti mbele ya Yesu. Kisha walimtemea Yesu mate na walimpiga Yesu kwa fimbo.</w:t>
      </w:r>
    </w:p>
    <w:p>
      <w:pPr/>
      <w:r>
        <w:rPr>
          <w:lang w:val="sw_KE" w:bidi="sw_KE"/>
        </w:rPr>
      </w:r>
      <w:r>
        <w:rPr>
          <w:lang w:val="sw_KE" w:bidi="sw_KE"/>
        </w:rPr>
        <w:t xml:space="preserve">Kisha askari walimwongoza Yesu ili </w:t>
      </w:r>
      <w:r>
        <w:rPr>
          <w:b/>
          <w:lang w:val="sw_KE" w:bidi="sw_KE"/>
        </w:rPr>
        <w:t>asulubiwe</w:t>
      </w:r>
      <w:r>
        <w:rPr>
          <w:lang w:val="sw_KE" w:bidi="sw_KE"/>
        </w:rPr>
        <w:t xml:space="preserve">. Tumia neno lile lile kwa ajili ya kusulubiwa na kusulubisha ambalo umetumia katika simulizi za awali. Rejelea Faharasa Kuu kwa ufafanuzi wa </w:t>
      </w:r>
      <w:r>
        <w:rPr>
          <w:b/>
          <w:lang w:val="sw_KE" w:bidi="sw_KE"/>
        </w:rPr>
        <w:t>kusulubiwa</w:t>
      </w:r>
      <w:r>
        <w:rPr>
          <w:lang w:val="sw_KE" w:bidi="sw_KE"/>
        </w:rPr>
        <w:t>. Kusulubishwa ni tendo la kumsulubisha mtu.</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27:32–44</w:t>
      </w:r>
      <w:r>
        <w:rPr>
          <w:lang w:val="sw_KE" w:bidi="sw_KE"/>
        </w:rPr>
      </w:r>
    </w:p>
    <w:p>
      <w:pPr>
        <w:pStyle w:val="Heading3"/>
      </w:pPr>
      <w:r>
        <w:rPr>
          <w:lang w:val="sw_KE" w:bidi="sw_KE"/>
        </w:rPr>
        <w:t>Sikiliza na Moyo</w:t>
      </w:r>
    </w:p>
    <w:p>
      <w:pPr/>
      <w:r>
        <w:rPr>
          <w:lang w:val="sw_KE" w:bidi="sw_KE"/>
        </w:rPr>
      </w:r>
      <w:r>
        <w:rPr>
          <w:lang w:val="sw_KE" w:bidi="sw_KE"/>
        </w:rPr>
        <w:t>Sikiliza Mathayo 27:32–44 na utie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Simulizi hii inaanzia ambapo simulizi ya mwisho iliishia, wakati askari anayeongoza na askari 4 wa kunyonga walimwongoza Yesu hadi kwenye mahali pa kunyongwa kupitia mjini. Yesu angelazimika kubeba mti mfupi wa mlalo wa msalaba akielekea mahali pa kuuawa. Mahali pa kusulubishwa, panapoitwa Golgotha, au mahali pa fuvu, palikuwa nje tu ya ukuta wa mji wa Yerusalemu pengine kando ya barabara yenye shughuli nyingi.</w:t>
      </w:r>
    </w:p>
    <w:p>
      <w:pPr/>
      <w:r>
        <w:rPr>
          <w:lang w:val="sw_KE" w:bidi="sw_KE"/>
        </w:rPr>
      </w:r>
      <w:r>
        <w:rPr>
          <w:lang w:val="sw_KE" w:bidi="sw_KE"/>
        </w:rPr>
        <w:t>Sitisha hapa na uonyeshe timu yako ya tafsiri picha ya msalaba, na uashirie boriti ya msalaba.</w:t>
      </w:r>
    </w:p>
    <w:p>
      <w:pPr/>
      <w:r>
        <w:rPr>
          <w:lang w:val="sw_KE" w:bidi="sw_KE"/>
        </w:rPr>
      </w:r>
      <w:r>
        <w:rPr>
          <w:lang w:val="sw_KE" w:bidi="sw_KE"/>
        </w:rPr>
        <w:t>Yesu alikuwa dhaifu sana baada ya kupigwa na hangeweza kubeba msalaba wake njia nzima. Wakati huo huo Yesu alipokuwa akitembea kuelekea mahali pa kuuawa, mtu mmoja alikuwa akija Yerusalemu kutoka mashambani. Jina lake lilikuwa Simoni. Simon alikuwa Myahudi ambaye aliishi au alikuja Yerusalemu kwa sherehe ya Pasaka, lakini alikuwa kutoka Kurene, mji ulioko kaskazini mwa Afrika. Warumi walikuwa na haki ya kulazimisha wenyeji kufanya kazi kwa ajili yao, kwa hiyo Simoni alilazimika kubeba msalaba wa Yesu kwa ajili ya Yesu.</w:t>
      </w:r>
    </w:p>
    <w:p>
      <w:pPr/>
      <w:r>
        <w:rPr>
          <w:lang w:val="sw_KE" w:bidi="sw_KE"/>
        </w:rPr>
      </w:r>
      <w:r>
        <w:rPr>
          <w:lang w:val="sw_KE" w:bidi="sw_KE"/>
        </w:rPr>
        <w:t>Sitisha hapa na uangalie ramani ya Afrika Kaskazini, ukizingatia Kirene, na Mashariki ya Kati, ambapo Yerusalemu iko.</w:t>
      </w:r>
    </w:p>
    <w:p>
      <w:pPr/>
      <w:r>
        <w:rPr>
          <w:lang w:val="sw_KE" w:bidi="sw_KE"/>
        </w:rPr>
      </w:r>
      <w:r>
        <w:rPr>
          <w:lang w:val="sw_KE" w:bidi="sw_KE"/>
        </w:rPr>
        <w:t>Ilikuwa desturi katika utamaduni wa Kiyahudi kwa wanawake wa Kiyahudi kutoa divai iliyochanganywa na mmea ambao ungepunguza maumivu kwa wale wanaosulubiwa. Mathayo hatuambii ni nani aliyempa Yesu divai hii, lakini anasema ilichanganywa na nyongo, ambayo ilikuwa aina ya sumu ambayo ingefifisha hisia. Yesu alionja na kisha kukataa divai na nyongo. Inawezekana askari walitoa hii kwa Yesu ili kuwa wakatili na kuendelea kumdhihaki Yesu. Pia inawezekana kwamba walikuwa wanawake wa Kiyahudi ambao walikuwa wakijaribu kusaidia kupunguza maumivu ya Yesu.</w:t>
      </w:r>
    </w:p>
    <w:p>
      <w:pPr/>
      <w:r>
        <w:rPr>
          <w:lang w:val="sw_KE" w:bidi="sw_KE"/>
        </w:rPr>
      </w:r>
      <w:r>
        <w:rPr>
          <w:lang w:val="sw_KE" w:bidi="sw_KE"/>
        </w:rPr>
        <w:t>Mathayo hatoi maelezo kamili ya jinsi Warumi walivyowasulubisha wafungwa wao, pengine kwa sababu wasikilizaji wake tayari walielewa mchakato huo vizuri sana. Kwa kawaida Warumi walimvua mfungwa wao akiwa uchi. Wayahudi hawakupenda wafungwa kuuawa wakiwa uchi kabisa, kwa hiyo wakati mwingine askari Warumi waliwaruhusu wafungwa wao kuvaa kitambaa kiunoni kuzunguka miguu yao. Hatujui kama Yesu alivaa moja au la. Askari waliinyoosha mikono yake, na kuipigilia misumari au kuifunga mikono yake kwenye ubao wa msalaba. Msumari pengine uligongwa kupitia kigasha cha mwathiriwa. Kipande cha msalaba kiliunganishwa na kigingi au nguzo kisha kiliinuliwa na kuzamishwa ardhini. Miguu kisha ilipigiliwa misumari kwenye mti ulio wima. Miguu pengine ilipigiliwa misumari pamoja kwa msumari mmoja mrefu. Huenda kulikuwa na kipande cha mti kilichowekwa karibu katikati ya nguzo ili kutegemeza mwili. Wafungwa kwa kawaida walikufa kutokana na uchovu wa kujaribu kuuinua mwili wao ili kupumua. Walidhoofika kwa kupigwa na kupoteza damu kwa hiyo mchakato huu kwa kawaida ulichukua saa chache.</w:t>
      </w:r>
    </w:p>
    <w:p>
      <w:pPr/>
      <w:r>
        <w:rPr>
          <w:lang w:val="sw_KE" w:bidi="sw_KE"/>
        </w:rPr>
      </w:r>
      <w:r>
        <w:rPr>
          <w:lang w:val="sw_KE" w:bidi="sw_KE"/>
        </w:rPr>
        <w:t>Sitasha hapa na mjadili kama timu: Ingawa hii si sehemu ya hadithi, jadili ni neno gani mtakalotumia kuelezea kuuawa kwa Yesu. Je, kuna aina ya hukumu ya kifo ambayo ni ya kikatili na inajulikana sana katika utamaduni wenu?</w:t>
      </w:r>
    </w:p>
    <w:p>
      <w:pPr/>
      <w:r>
        <w:rPr>
          <w:lang w:val="sw_KE" w:bidi="sw_KE"/>
        </w:rPr>
      </w:r>
      <w:r>
        <w:rPr>
          <w:lang w:val="sw_KE" w:bidi="sw_KE"/>
        </w:rPr>
        <w:t>Urefu wa misalaba iliyoinuliwa huenda ulikuwa tu urefu wa mtu, lakini kwa upande wa Yesu pengine ulikuwa mrefu kidogo ili watu wengi zaidi waweze kumwona. Mathayo hazingatii maelezo haya, lakini anarudi kuelezea kile askari wanachofanya. Baada ya askari kumsulubisha Yesu, waligawana mavazi ya Yesu kwa kutupa kura. Kupiga kura ilikuwa kurusha kete, au kuchagua vijiti, au kutupa mawe, na yeyote aliyepata namba ya juu zaidi, au kijiti kirefu zaidi, au jiwe lililotua kwa namna fulani, alishinda. Kisha askari waliketi na kuendelea kumlinda Yesu. Pengine waliendelea kulinda ili kuhakikisha kuwa hakuna mtu angejaribu kumwokoa Yesu.</w:t>
      </w:r>
    </w:p>
    <w:p>
      <w:pPr/>
      <w:r>
        <w:rPr>
          <w:lang w:val="sw_KE" w:bidi="sw_KE"/>
        </w:rPr>
      </w:r>
      <w:r>
        <w:rPr>
          <w:lang w:val="sw_KE" w:bidi="sw_KE"/>
        </w:rPr>
        <w:t>Sitisha na uonyeshe timu yako ya tafsiri picha ya kura zilizokuwa zikipigwa.</w:t>
      </w:r>
    </w:p>
    <w:p>
      <w:pPr/>
      <w:r>
        <w:rPr>
          <w:lang w:val="sw_KE" w:bidi="sw_KE"/>
        </w:rPr>
      </w:r>
      <w:r>
        <w:rPr>
          <w:lang w:val="sw_KE" w:bidi="sw_KE"/>
        </w:rPr>
        <w:t>Sitisha na mjadili kama timu: Katika utamaduni wenu, watu huwadhalilishaje au kuwaaibisha watu wengine? Ni aina gani ya mambo ambayo watu hufanya ili kutendewa kwa njia ya aibu kama hiyo?</w:t>
      </w:r>
    </w:p>
    <w:p>
      <w:pPr/>
      <w:r>
        <w:rPr>
          <w:lang w:val="sw_KE" w:bidi="sw_KE"/>
        </w:rPr>
      </w:r>
      <w:r>
        <w:rPr>
          <w:lang w:val="sw_KE" w:bidi="sw_KE"/>
        </w:rPr>
        <w:t>Askari waliweka ishara iliyoeleza kosa la Yesu—"Mfalme wa Wayahudi"—kwenye mti juu ya kichwa chake. Askari pia waliwasulubisha wanaume wawili kwenye misalaba kila upande wa Yesu. Wanaume hawa wanaelezewa kama "wanyang'anyi" au "wezi." Warumi hawakuwaua watu kwa kuwa wezi, kwa hiyo maana inayoelekea zaidi ya maelezo haya ni kwamba wanaume hawa pia walikuwa wanamapinduzi na walikuwa wamejaribu kupindua serikali. Inawezekana sana kwamba msalaba wa Yesu ulikusudiwa kwa ajili ya Baraba.</w:t>
      </w:r>
    </w:p>
    <w:p>
      <w:pPr/>
      <w:r>
        <w:rPr>
          <w:lang w:val="sw_KE" w:bidi="sw_KE"/>
        </w:rPr>
      </w:r>
      <w:r>
        <w:rPr>
          <w:lang w:val="sw_KE" w:bidi="sw_KE"/>
        </w:rPr>
        <w:t>Baadhi ya watu walipita na kutikisa vichwa vyao, au kuvunja vichwa vyao kwa njia ya kuonyesha kwamba walikuwa wakimtukana Yesu. Walisema, "Ulisema utaharibu hekalu na kulijenga tena baada ya siku tatu. Jiokoe mwenyewe." Viongozi wa kidini walikuwa wamemshtaki Yesu kwa kufuru hii usiku uliopita. Huu pengine ulikuwa uvumi wa kawaida kuhusu dai la Yesu. Watu pia walisema, "Shuka msalabani kama wewe ni Mwana wa Mungu."</w:t>
      </w:r>
    </w:p>
    <w:p>
      <w:pPr/>
      <w:r>
        <w:rPr>
          <w:lang w:val="sw_KE" w:bidi="sw_KE"/>
        </w:rPr>
      </w:r>
      <w:r>
        <w:rPr>
          <w:lang w:val="sw_KE" w:bidi="sw_KE"/>
        </w:rPr>
        <w:t>Sitisha na mjadili kama timu: Ni matusi gani ya kawaida ambayo watu katika utamaduni wenu huyasema?</w:t>
      </w:r>
    </w:p>
    <w:p>
      <w:pPr/>
      <w:r>
        <w:rPr>
          <w:lang w:val="sw_KE" w:bidi="sw_KE"/>
        </w:rPr>
      </w:r>
      <w:r>
        <w:rPr>
          <w:lang w:val="sw_KE" w:bidi="sw_KE"/>
        </w:rPr>
        <w:t>Washiriki wa Sanhedrin, makuhani wakuu na walimu wa sheria, walizungumza kati yao wenyewe kwa njia ya kejeli. "Aliokoa wengine, lakini hawezi kujiokoa mwenyewe. Yeye ni "Mfalme wa Israeli." Mwache ashuke kutoka msalabani ili tuweze kumwamini. Alisema alikuwa Mwana wa Mungu." Pengine walimaanisha kwamba Yesu aliokoa watu wengine kwa kuwaponya. Kwa kushangaza, Yesu anaweza kuokoa watu kiroho kwa sababu hakujiokoa mwenyewe kwa kushuka msalabani. Viongozi wa kidini walimwita Yesu "Mfalme wa Israeli" badala ya "Mfalme wa Wayahudi" kama Pilato alikuwa amefanya. Warumi waliita kikundi cha watu wanaoishi katika Israeli "Wayahudi." Wayahudi wenyewe walipenda kutumia jina la nchi yao, Israeli.</w:t>
      </w:r>
    </w:p>
    <w:p>
      <w:pPr/>
      <w:r>
        <w:rPr>
          <w:lang w:val="sw_KE" w:bidi="sw_KE"/>
        </w:rPr>
      </w:r>
      <w:r>
        <w:rPr>
          <w:lang w:val="sw_KE" w:bidi="sw_KE"/>
        </w:rPr>
        <w:t>Vivyo hivyo, wale wanamapinduzi waliokuwa kwenye misalaba pande zote mbili za Yesu walimzihaki, jambo ambalo linamaanisha kwamba walisema mambo mabaya kuhusu Yesu.</w:t>
      </w:r>
      <w:r>
        <w:rPr>
          <w:lang w:val="sw_KE" w:bidi="sw_KE"/>
        </w:rPr>
      </w:r>
    </w:p>
    <w:p>
      <w:pPr>
        <w:pStyle w:val="Heading3"/>
      </w:pPr>
      <w:r>
        <w:rPr>
          <w:lang w:val="sw_KE" w:bidi="sw_KE"/>
        </w:rPr>
        <w:t>Kufafanua Matukio</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3.</w:t>
      </w:r>
    </w:p>
    <w:p>
      <w:pPr/>
      <w:r>
        <w:rPr>
          <w:lang w:val="sw_KE" w:bidi="sw_KE"/>
        </w:rPr>
      </w:r>
      <w:r>
        <w:rPr>
          <w:b/>
          <w:lang w:val="sw_KE" w:bidi="sw_KE"/>
        </w:rPr>
        <w:t>Tukio la kwanza:</w:t>
      </w:r>
      <w:r>
        <w:rPr>
          <w:lang w:val="sw_KE" w:bidi="sw_KE"/>
        </w:rPr>
        <w:t xml:space="preserve"> Yesu anaanza kubeba boriti ya msalaba wake kuelekea mahali pa kunyongwa. Hawezi kuibeba njia yote, na Simoni wa Kurene anaibeba sehemu ya njia iliyobaki kuelekea Golgotha, Mahali pa Fuvu.</w:t>
      </w:r>
    </w:p>
    <w:p>
      <w:pPr/>
      <w:r>
        <w:rPr>
          <w:lang w:val="sw_KE" w:bidi="sw_KE"/>
        </w:rPr>
      </w:r>
      <w:r>
        <w:rPr>
          <w:b/>
          <w:lang w:val="sw_KE" w:bidi="sw_KE"/>
        </w:rPr>
        <w:t>Tukio la pili:</w:t>
      </w:r>
      <w:r>
        <w:rPr>
          <w:lang w:val="sw_KE" w:bidi="sw_KE"/>
        </w:rPr>
        <w:t xml:space="preserve"> Mtu anampa Yesu divai iliyochanganywa na nyongo, na askari wanampigilia Yesu misumari msalabani. Askari waligawana mavazi ya Yesu na wakaendelea kumlinda. Kuna wanamapinduzi wawili waliosulubishwa kwenye misalaba miwili kila upande wa Yesu.</w:t>
      </w:r>
    </w:p>
    <w:p>
      <w:pPr/>
      <w:r>
        <w:rPr>
          <w:lang w:val="sw_KE" w:bidi="sw_KE"/>
        </w:rPr>
      </w:r>
      <w:r>
        <w:rPr>
          <w:b/>
          <w:lang w:val="sw_KE" w:bidi="sw_KE"/>
        </w:rPr>
        <w:t>Tukio la tatu:</w:t>
      </w:r>
      <w:r>
        <w:rPr>
          <w:lang w:val="sw_KE" w:bidi="sw_KE"/>
        </w:rPr>
        <w:t xml:space="preserve"> Watu waliokuwa wakipita, makuhani wakuu, na walimu wa sheria ya kidini wanamdhihaki Yesu. Wanampinduzi wawili kila mmoja upande wake wa Yesu wanamdhihaki Yesu.</w:t>
      </w:r>
    </w:p>
    <w:p>
      <w:pPr/>
      <w:r>
        <w:rPr>
          <w:lang w:val="sw_KE" w:bidi="sw_KE"/>
        </w:rPr>
      </w:r>
      <w:r>
        <w:rPr>
          <w:lang w:val="sw_KE" w:bidi="sw_KE"/>
        </w:rPr>
        <w:t>Wahusika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Simoni wa Kirene</w:t>
      </w:r>
    </w:p>
    <w:p>
      <w:pPr>
        <w:pStyle w:val="ListBullet"/>
        <w:spacing w:line="240" w:lineRule="auto"/>
        <w:ind w:left="720"/>
      </w:pPr>
      <w:r>
        <w:rPr>
          <w:lang w:val="sw_KE" w:bidi="sw_KE"/>
        </w:rPr>
      </w:r>
      <w:r>
        <w:rPr>
          <w:lang w:val="sw_KE" w:bidi="sw_KE"/>
        </w:rPr>
        <w:t>Mtu ambaye anampa Yesu divai na nyongo</w:t>
      </w:r>
    </w:p>
    <w:p>
      <w:pPr>
        <w:pStyle w:val="ListBullet"/>
        <w:spacing w:line="240" w:lineRule="auto"/>
        <w:ind w:left="720"/>
      </w:pPr>
      <w:r>
        <w:rPr>
          <w:lang w:val="sw_KE" w:bidi="sw_KE"/>
        </w:rPr>
      </w:r>
      <w:r>
        <w:rPr>
          <w:lang w:val="sw_KE" w:bidi="sw_KE"/>
        </w:rPr>
        <w:t>Askari wanaomsulubisha Yesu</w:t>
      </w:r>
    </w:p>
    <w:p>
      <w:pPr>
        <w:pStyle w:val="ListBullet"/>
        <w:spacing w:line="240" w:lineRule="auto"/>
        <w:ind w:left="720"/>
      </w:pPr>
      <w:r>
        <w:rPr>
          <w:lang w:val="sw_KE" w:bidi="sw_KE"/>
        </w:rPr>
      </w:r>
      <w:r>
        <w:rPr>
          <w:lang w:val="sw_KE" w:bidi="sw_KE"/>
        </w:rPr>
        <w:t>Wanamapinduzi wawili walisulubishwa kila upande wa Yesu</w:t>
      </w:r>
    </w:p>
    <w:p>
      <w:pPr>
        <w:pStyle w:val="ListBullet"/>
        <w:spacing w:line="240" w:lineRule="auto"/>
        <w:ind w:left="720"/>
      </w:pPr>
      <w:r>
        <w:rPr>
          <w:lang w:val="sw_KE" w:bidi="sw_KE"/>
        </w:rPr>
      </w:r>
      <w:r>
        <w:rPr>
          <w:lang w:val="sw_KE" w:bidi="sw_KE"/>
        </w:rPr>
        <w:t>Watu wanaotazama kusulubiwa</w:t>
      </w:r>
    </w:p>
    <w:p>
      <w:pPr>
        <w:pStyle w:val="ListBullet"/>
        <w:spacing w:line="240" w:lineRule="auto"/>
        <w:ind w:left="720"/>
      </w:pPr>
      <w:r>
        <w:rPr>
          <w:lang w:val="sw_KE" w:bidi="sw_KE"/>
        </w:rPr>
      </w:r>
      <w:r>
        <w:rPr>
          <w:lang w:val="sw_KE" w:bidi="sw_KE"/>
        </w:rPr>
        <w:t>Makuhani wanaoongoza na walimu wa sheria ya kidini</w:t>
      </w:r>
    </w:p>
    <w:p>
      <w:pPr/>
      <w:r>
        <w:rPr>
          <w:lang w:val="sw_KE" w:bidi="sw_KE"/>
        </w:rPr>
      </w:r>
      <w:r>
        <w:rPr>
          <w:lang w:val="sw_KE" w:bidi="sw_KE"/>
        </w:rPr>
        <w:t>Katika kipindi hiki, uwe na ubao wa kikundi cha hadithi, kuchora au kutumia aina fulani ya nyenzo ili kupata taswira ya hadithi na kitendo ndani yake.</w:t>
      </w:r>
    </w:p>
    <w:p>
      <w:pPr/>
      <w:r>
        <w:rPr>
          <w:lang w:val="sw_KE" w:bidi="sw_KE"/>
        </w:rPr>
      </w:r>
      <w:r>
        <w:rPr>
          <w:lang w:val="sw_KE" w:bidi="sw_KE"/>
        </w:rPr>
        <w:t>Hadithi hii inaanza wakati Yesu na askari wanatoka kuelekea mahali pa kusulubishwa. Pengine kulikuwa na takriban askari 4 na askari mmoja anayeongoza aliyeweka boriti ya msalaba, ambayo ni kipande kirefu cha mbao, kwenye mabega ya Yesu. Yesu anaanza kubeba mbao ndefu katika mitaa ya mji wa Yerusalemu. Yesu hawezi kubeba mti tena, pengine kwa sababu Yesu ni dhaifu baada ya kupigwa. Askari wanamlazimisha mtu mmoja anayeitwa Simoni, kutoka Kirene, kubeba msalaba.</w:t>
      </w:r>
    </w:p>
    <w:p>
      <w:pPr/>
      <w:r>
        <w:rPr>
          <w:lang w:val="sw_KE" w:bidi="sw_KE"/>
        </w:rPr>
      </w:r>
      <w:r>
        <w:rPr>
          <w:lang w:val="sw_KE" w:bidi="sw_KE"/>
        </w:rPr>
        <w:t>Simoni, askari, na Yesu wanatembea kupitia mjini na kuondoka mjini kupitia lango katika ukuta. Kuna mahali pa kunyongwa nje ya ukuta wa mji wa Yerusalemu panapoitwa Golgotha, Mahali pa Fuvu.</w:t>
      </w:r>
    </w:p>
    <w:p>
      <w:pPr/>
      <w:r>
        <w:rPr>
          <w:lang w:val="sw_KE" w:bidi="sw_KE"/>
        </w:rPr>
      </w:r>
      <w:r>
        <w:rPr>
          <w:lang w:val="sw_KE" w:bidi="sw_KE"/>
        </w:rPr>
        <w:t>Baadhi ya watu, pengine askari, wanampa Yesu divai iliyochanganywa na kitu kichungu kinachoitwa nyongo. Yesu anaionja divai na kisha anakataa kunywa. Askari wanamsulubisha Yesu kwa kuinyosha mikono yake kwenye boriti ya msalaba ambayo Simoni amebeba. Wanapigilia misumari mikono yake, pengine katika sehemu ya mkononi kati ya kiwiko na kiganja, kwenye kila ncha ya boriti ya msalaba. Kisha wanainua boriti ya msalaba kwenye mti wima wa mbao. Pengine walipigilia miguu ya Yesu pamoja kwenye boriti ya wima karibu na chini. Wanaweka ishara ambayo inasema "Mfalme wa Wayahudi" juu ya kichwa cha Yesu.</w:t>
      </w:r>
    </w:p>
    <w:p>
      <w:pPr/>
      <w:r>
        <w:rPr>
          <w:lang w:val="sw_KE" w:bidi="sw_KE"/>
        </w:rPr>
      </w:r>
      <w:r>
        <w:rPr>
          <w:lang w:val="sw_KE" w:bidi="sw_KE"/>
        </w:rPr>
        <w:t>Askari walipiga kura, pengine kwa kutupa kete, kuchagua vijiti, au kwa kutupa mawe madogo yaliyowekwa alama chini. Kete ya juu zaidi, unyasi mrefu zaidi au jinsi mawe yalivyotua viliamua ni nani angepata vipande gani vya mavazi ya Yesu. Kisha askari walimwangalia Yesu.</w:t>
      </w:r>
    </w:p>
    <w:p>
      <w:pPr/>
      <w:r>
        <w:rPr>
          <w:lang w:val="sw_KE" w:bidi="sw_KE"/>
        </w:rPr>
      </w:r>
      <w:r>
        <w:rPr>
          <w:lang w:val="sw_KE" w:bidi="sw_KE"/>
        </w:rPr>
        <w:t>Sitisha hapa na uangalie picha ya mtu anayeshikilia vijiti vya kupiga kura. Pata vijiti kadhaa au vijani vya nyasi vya urefu tofauti—kimoja kwa kila mtu katika kikundi chako. Cheza mchezo kwa kutumia vijiti au nyasi. Mwambie mtu mmoja achukue vijiti au nyasi kwa mikono yote miwili, mmoja juu ya mwingine. Acha ncha za vijiti au nyasi pekee zionekane. Amua kile mtu ambaye anapata fimbo ndefu zaidi atapaswa kufanya. Kisha muombe kila mtu achague fimbo.</w:t>
      </w:r>
    </w:p>
    <w:p>
      <w:pPr/>
      <w:r>
        <w:rPr>
          <w:lang w:val="sw_KE" w:bidi="sw_KE"/>
        </w:rPr>
      </w:r>
      <w:r>
        <w:rPr>
          <w:lang w:val="sw_KE" w:bidi="sw_KE"/>
        </w:rPr>
        <w:t>Askari wanasulubisha wanaume wawili ambao walikuwa wanamapinduzi kwa njia sawa na kuweka misalaba yao, mmoja kila upande wa Yesu. Msalaba wa Yesu ulikuwa katikati.</w:t>
      </w:r>
    </w:p>
    <w:p>
      <w:pPr/>
      <w:r>
        <w:rPr>
          <w:lang w:val="sw_KE" w:bidi="sw_KE"/>
        </w:rPr>
      </w:r>
      <w:r>
        <w:rPr>
          <w:lang w:val="sw_KE" w:bidi="sw_KE"/>
        </w:rPr>
        <w:t>Watu walipita na kumtukana Yesu. Walitikisa vichwa vyao ili kuonyesha chuki yao na kusema, "Unataka kuharibu hekalu na kulijenga kwa siku tatu." Shuka kutoka msalabani na ujiokoe!" Makuhani wakuu na walimu wa sheria walizungumzana na kumdhihaki Yesu. "Aliokoa wengine, lakini hawezi kujiokoa mwenyewe! Masihi huyu, mfalme wa Israeli, na ashuke sasa kutoka msalabani ili tuweze kuona jambo hilo na kumwamini." Wapinduzi wawili ambao walikuwa kwenye misalaba karibu na Yesu pia walimtukana.</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Simulizi hili lina matukio matatu.</w:t>
      </w:r>
    </w:p>
    <w:p>
      <w:pPr/>
      <w:r>
        <w:rPr>
          <w:lang w:val="sw_KE" w:bidi="sw_KE"/>
        </w:rPr>
      </w:r>
      <w:r>
        <w:rPr>
          <w:lang w:val="sw_KE" w:bidi="sw_KE"/>
        </w:rPr>
        <w:t>Wahusika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Simoni wa Kirene</w:t>
      </w:r>
    </w:p>
    <w:p>
      <w:pPr>
        <w:pStyle w:val="ListBullet"/>
        <w:spacing w:line="240" w:lineRule="auto"/>
        <w:ind w:left="720"/>
      </w:pPr>
      <w:r>
        <w:rPr>
          <w:lang w:val="sw_KE" w:bidi="sw_KE"/>
        </w:rPr>
      </w:r>
      <w:r>
        <w:rPr>
          <w:lang w:val="sw_KE" w:bidi="sw_KE"/>
        </w:rPr>
        <w:t>Mtu ambaye anampa Yesu divai na nyongo</w:t>
      </w:r>
    </w:p>
    <w:p>
      <w:pPr>
        <w:pStyle w:val="ListBullet"/>
        <w:spacing w:line="240" w:lineRule="auto"/>
        <w:ind w:left="720"/>
      </w:pPr>
      <w:r>
        <w:rPr>
          <w:lang w:val="sw_KE" w:bidi="sw_KE"/>
        </w:rPr>
      </w:r>
      <w:r>
        <w:rPr>
          <w:lang w:val="sw_KE" w:bidi="sw_KE"/>
        </w:rPr>
        <w:t>Askari wanaomsulubisha Yesu</w:t>
      </w:r>
    </w:p>
    <w:p>
      <w:pPr>
        <w:pStyle w:val="ListBullet"/>
        <w:spacing w:line="240" w:lineRule="auto"/>
        <w:ind w:left="720"/>
      </w:pPr>
      <w:r>
        <w:rPr>
          <w:lang w:val="sw_KE" w:bidi="sw_KE"/>
        </w:rPr>
      </w:r>
      <w:r>
        <w:rPr>
          <w:lang w:val="sw_KE" w:bidi="sw_KE"/>
        </w:rPr>
        <w:t>Wanamapinduzi wawili walisulubishwa kila upande wa Yesu</w:t>
      </w:r>
    </w:p>
    <w:p>
      <w:pPr>
        <w:pStyle w:val="ListBullet"/>
        <w:spacing w:line="240" w:lineRule="auto"/>
        <w:ind w:left="720"/>
      </w:pPr>
      <w:r>
        <w:rPr>
          <w:lang w:val="sw_KE" w:bidi="sw_KE"/>
        </w:rPr>
      </w:r>
      <w:r>
        <w:rPr>
          <w:lang w:val="sw_KE" w:bidi="sw_KE"/>
        </w:rPr>
        <w:t>Watu wanaotazama kusulubiwa</w:t>
      </w:r>
    </w:p>
    <w:p>
      <w:pPr>
        <w:pStyle w:val="ListBullet"/>
        <w:spacing w:line="240" w:lineRule="auto"/>
        <w:ind w:left="720"/>
      </w:pPr>
      <w:r>
        <w:rPr>
          <w:lang w:val="sw_KE" w:bidi="sw_KE"/>
        </w:rPr>
      </w:r>
      <w:r>
        <w:rPr>
          <w:lang w:val="sw_KE" w:bidi="sw_KE"/>
        </w:rPr>
        <w:t>Makuhani wanaoongoza na walimu wa sheria ya kidini</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Mara ya pili timu inapoigiza hadithi hii, sitisha katika sehemu fulani.</w:t>
      </w:r>
    </w:p>
    <w:p>
      <w:pPr/>
      <w:r>
        <w:rPr>
          <w:lang w:val="sw_KE" w:bidi="sw_KE"/>
        </w:rPr>
      </w:r>
      <w:r>
        <w:rPr>
          <w:lang w:val="sw_KE" w:bidi="sw_KE"/>
        </w:rPr>
        <w:t>Hadithi hii inaanza wakati takriban askari 4 na askari mmoja kiongozi wanamchukua Yesu ili asulubiwe. Wanapotoka nje, wanakutana na Simoni kutoka mji wa Kirene katika Afrika Kaskazini. Yesu ni dhaifu sana baada ya kupigwa mijeledi. Hawezi kubeba msalaba tena. Askari wanamlazimisha Simoni kutoka Kirene kubeba msalaba. Simoni, askari, na Yesu wanapita katikati ya mji na kuondoka mjini kupitia lango la ukuta. Kuna mahali pa kusulubishwa nje ya ukuta wa mji panapoitwa Golgotha, Mahali pa Fuvu.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Simoni, "Unahisi vipi?" Utasikia mambo kama:</w:t>
      </w:r>
    </w:p>
    <w:p>
      <w:pPr>
        <w:pStyle w:val="ListBullet"/>
        <w:spacing w:line="240" w:lineRule="auto"/>
        <w:ind w:left="720"/>
      </w:pPr>
      <w:r>
        <w:rPr>
          <w:lang w:val="sw_KE" w:bidi="sw_KE"/>
        </w:rPr>
      </w:r>
      <w:r>
        <w:rPr>
          <w:lang w:val="sw_KE" w:bidi="sw_KE"/>
        </w:rPr>
        <w:t>Waulize watu katika mitaa ya Yerusalemu, "Mnahisi vipi?" Utasikia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Wanawasili katika Golgotha. Watu wengine wanampa Yesu divai iliyochanganywa na nyongo. Yesu anakunywa na kukataa divai. Askari wananyoosha mikono ya Yesu kwenye boriti ya msalaba ambao Simoni ameubeba. Wanapigilia misumari mikono yake, pengine katika sehemu ya kigasha, kwenye kila ncha ya boriti ya msalaba. Kisha wanainua boriti ya msalaba kwenye mti wima wa mbao. Huenda walipigilia miguu ya Yesu pamoja kupitia visigino kwenye kipande cha mbao cha wima karibu na sehemu ya chini. Wanaweka ishara ambayo inasema "Mfalme wa Wayahudi" juu ya kichwa cha Yesu.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askari, "Mnahisi vipi?" Utasikia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Askari walipiga kura kwa ajili ya mavazi ya Yesu. Askari wanasulubisha wanaume wawili ambao walikuwa wanamapinduzi kwa njia sawa na kuweka misalaba yao, mmoja kila upande wa Yesu. Msalaba wa Yesu ulikuwa katikati.</w:t>
      </w:r>
    </w:p>
    <w:p>
      <w:pPr/>
      <w:r>
        <w:rPr>
          <w:lang w:val="sw_KE" w:bidi="sw_KE"/>
        </w:rPr>
      </w:r>
      <w:r>
        <w:rPr>
          <w:lang w:val="sw_KE" w:bidi="sw_KE"/>
        </w:rPr>
        <w:t>Watu walipita na kumtukana Yesu. Walitikisa vichwa vyao ili kuonyesha chuki yao na kusema, "Unataka kuharibu hekalu na kulijenga kwa siku tatu!" Shuka kutoka msalabani na ujiokoe!" Makuhani wakuu na walimu wa sheria walizungumza kati yao na kumdhihaki Yesu. "Aliokoa wengine, lakini hawezi kujiokoa mwenyewe! Masihi huyu, mfalme wa Israeli, na ashuke sasa kutoka msalabani ili tuweze kuona jambo hilo na kumwamini." Wapinduzi wawili ambao walikuwa kwenye misalaba karibu na Yesu pia walimtukana.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wanamapinduzi wawili kwenye misalaba mingine, "Mnahisi vipi?" Utasikia mambo kama:</w:t>
      </w:r>
    </w:p>
    <w:p>
      <w:pPr>
        <w:pStyle w:val="ListBullet"/>
        <w:spacing w:line="240" w:lineRule="auto"/>
        <w:ind w:left="720"/>
      </w:pPr>
      <w:r>
        <w:rPr>
          <w:lang w:val="sw_KE" w:bidi="sw_KE"/>
        </w:rPr>
      </w:r>
      <w:r>
        <w:rPr>
          <w:lang w:val="sw_KE" w:bidi="sw_KE"/>
        </w:rPr>
        <w:t>Waulize viongozi wa kidini, "Mnahisi vipi?" Utasikia mambo kama:</w:t>
      </w:r>
    </w:p>
    <w:p>
      <w:pPr>
        <w:pStyle w:val="ListBullet"/>
        <w:spacing w:line="240" w:lineRule="auto"/>
        <w:ind w:left="720"/>
      </w:pPr>
      <w:r>
        <w:rPr>
          <w:lang w:val="sw_KE" w:bidi="sw_KE"/>
        </w:rPr>
      </w:r>
      <w:r>
        <w:rPr>
          <w:lang w:val="sw_KE" w:bidi="sw_KE"/>
        </w:rPr>
        <w:t>Muulize Yesu, "Unahisi vipi?" Utasikia mambo kama:</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Askari walimwongoza Yesu mahali panapoitwa </w:t>
      </w:r>
      <w:r>
        <w:rPr>
          <w:b/>
          <w:lang w:val="sw_KE" w:bidi="sw_KE"/>
        </w:rPr>
        <w:t>Golgotha</w:t>
      </w:r>
      <w:r>
        <w:rPr>
          <w:lang w:val="sw_KE" w:bidi="sw_KE"/>
        </w:rPr>
        <w:t>. Golgotha ni jina maalum la mahali ambapo askari walimsulubisha Yesu. Jina linamaanisha "Mahali pa Fuvu." Mathayo anatuambia vyote viwili, jina mahususi la mahali hapo na maana ya jina hilo. Utataka kufanya kitu sawa katika tafsiri yako.</w:t>
      </w:r>
    </w:p>
    <w:p>
      <w:pPr/>
      <w:r>
        <w:rPr>
          <w:lang w:val="sw_KE" w:bidi="sw_KE"/>
        </w:rPr>
      </w:r>
      <w:r>
        <w:rPr>
          <w:lang w:val="sw_KE" w:bidi="sw_KE"/>
        </w:rPr>
        <w:t xml:space="preserve">Mtu alimpa Yesu </w:t>
      </w:r>
      <w:r>
        <w:rPr>
          <w:b/>
          <w:lang w:val="sw_KE" w:bidi="sw_KE"/>
        </w:rPr>
        <w:t>divai</w:t>
      </w:r>
      <w:r>
        <w:rPr>
          <w:lang w:val="sw_KE" w:bidi="sw_KE"/>
        </w:rPr>
        <w:t xml:space="preserve">, kinywaji kilichochachishwa kilichotengenezwa kwa matunda yanayoitwa zabibu, kilichochanganywa na </w:t>
      </w:r>
      <w:r>
        <w:rPr>
          <w:b/>
          <w:lang w:val="sw_KE" w:bidi="sw_KE"/>
        </w:rPr>
        <w:t>nyongo</w:t>
      </w:r>
      <w:r>
        <w:rPr>
          <w:lang w:val="sw_KE" w:bidi="sw_KE"/>
        </w:rPr>
        <w:t>, sumu kali. Inawezekana kwamba askari walimpa Yesu kinywaji hiki ili waendelee kuwa wakatili. Pia inawezekana kwamba wanawake wa Kiyahudi walimpa Yesu kinywaji hiki ili kusaidia kufifisha hisia zake za maumivu.</w:t>
      </w:r>
    </w:p>
    <w:p>
      <w:pPr/>
      <w:r>
        <w:rPr>
          <w:lang w:val="sw_KE" w:bidi="sw_KE"/>
        </w:rPr>
      </w:r>
      <w:r>
        <w:rPr>
          <w:lang w:val="sw_KE" w:bidi="sw_KE"/>
        </w:rPr>
        <w:t xml:space="preserve">Wakati askari walikuwa </w:t>
      </w:r>
      <w:r>
        <w:rPr>
          <w:b/>
          <w:lang w:val="sw_KE" w:bidi="sw_KE"/>
        </w:rPr>
        <w:t>wamesulubisha</w:t>
      </w:r>
      <w:r>
        <w:rPr>
          <w:lang w:val="sw_KE" w:bidi="sw_KE"/>
        </w:rPr>
        <w:t xml:space="preserve"> Yesu, walitupa </w:t>
      </w:r>
      <w:r>
        <w:rPr>
          <w:b/>
          <w:lang w:val="sw_KE" w:bidi="sw_KE"/>
        </w:rPr>
        <w:t>kete</w:t>
      </w:r>
      <w:r>
        <w:rPr>
          <w:lang w:val="sw_KE" w:bidi="sw_KE"/>
        </w:rPr>
        <w:t xml:space="preserve"> au kupiga </w:t>
      </w:r>
      <w:r>
        <w:rPr>
          <w:b/>
          <w:lang w:val="sw_KE" w:bidi="sw_KE"/>
        </w:rPr>
        <w:t>kura</w:t>
      </w:r>
      <w:r>
        <w:rPr>
          <w:lang w:val="sw_KE" w:bidi="sw_KE"/>
        </w:rPr>
        <w:t xml:space="preserve">, ili kuona ni nani angepata mavazi ya Yesu. Tumia neno lilelile ulilotumia kwa kusulubisha hapo awali. Rejelea Faharasa Kuu kwa ufafanuzi wa neno </w:t>
      </w:r>
      <w:r>
        <w:rPr>
          <w:b/>
          <w:lang w:val="sw_KE" w:bidi="sw_KE"/>
        </w:rPr>
        <w:t>kusulubisha</w:t>
      </w:r>
      <w:r>
        <w:rPr>
          <w:lang w:val="sw_KE" w:bidi="sw_KE"/>
        </w:rPr>
        <w:t>. "Kupiga kura" inamaanisha kurusha kete, kuchagua vijiti, au kurusha mawe madogo yaliyowekwa alama kwa njia fulani. Kete ya juu zaidi, kijiti kirefu zaidi, au jinsi mawe yalivyoanguka viliamua ni nani aliyepata vipande gani vya mavazi ya Yesu.</w:t>
      </w:r>
    </w:p>
    <w:p>
      <w:pPr/>
      <w:r>
        <w:rPr>
          <w:lang w:val="sw_KE" w:bidi="sw_KE"/>
        </w:rPr>
      </w:r>
      <w:r>
        <w:rPr>
          <w:lang w:val="sw_KE" w:bidi="sw_KE"/>
        </w:rPr>
        <w:t>Sitisha hapa na uonyeshe timu yako ya tafsiri picha ya kura tena.</w:t>
      </w:r>
    </w:p>
    <w:p>
      <w:pPr/>
      <w:r>
        <w:rPr>
          <w:lang w:val="sw_KE" w:bidi="sw_KE"/>
        </w:rPr>
      </w:r>
      <w:r>
        <w:rPr>
          <w:b/>
          <w:lang w:val="sw_KE" w:bidi="sw_KE"/>
        </w:rPr>
        <w:t>Wanyang'anyi</w:t>
      </w:r>
      <w:r>
        <w:rPr>
          <w:lang w:val="sw_KE" w:bidi="sw_KE"/>
        </w:rPr>
        <w:t xml:space="preserve"> wawili, au wezi, walisulubiwa kila upande wa Yesu.</w:t>
      </w:r>
    </w:p>
    <w:p>
      <w:pPr/>
      <w:r>
        <w:rPr>
          <w:lang w:val="sw_KE" w:bidi="sw_KE"/>
        </w:rPr>
      </w:r>
      <w:r>
        <w:rPr>
          <w:lang w:val="sw_KE" w:bidi="sw_KE"/>
        </w:rPr>
        <w:t xml:space="preserve">Watu wanamtukana Yesu na kumwambia kwamba alisema angeharibu hekalu na kulijenga </w:t>
      </w:r>
      <w:r>
        <w:rPr>
          <w:b/>
          <w:lang w:val="sw_KE" w:bidi="sw_KE"/>
        </w:rPr>
        <w:t>tena</w:t>
      </w:r>
      <w:r>
        <w:rPr>
          <w:lang w:val="sw_KE" w:bidi="sw_KE"/>
        </w:rPr>
        <w:t xml:space="preserve">. Tumia neno lile lile kwa hekalu ulilotumia katika simulizi za awali katika kitabu cha Mathayo, na kumbuka kwamba </w:t>
      </w:r>
      <w:r>
        <w:rPr>
          <w:b/>
          <w:lang w:val="sw_KE" w:bidi="sw_KE"/>
        </w:rPr>
        <w:t>hekalu</w:t>
      </w:r>
      <w:r>
        <w:rPr>
          <w:lang w:val="sw_KE" w:bidi="sw_KE"/>
        </w:rPr>
        <w:t xml:space="preserve"> linapatikana katika Faharasa Kuu.</w:t>
      </w:r>
    </w:p>
    <w:p>
      <w:pPr/>
      <w:r>
        <w:rPr>
          <w:lang w:val="sw_KE" w:bidi="sw_KE"/>
        </w:rPr>
      </w:r>
      <w:r>
        <w:rPr>
          <w:b/>
          <w:lang w:val="sw_KE" w:bidi="sw_KE"/>
        </w:rPr>
        <w:t>Makuhani wakuu</w:t>
      </w:r>
      <w:r>
        <w:rPr>
          <w:lang w:val="sw_KE" w:bidi="sw_KE"/>
        </w:rPr>
        <w:t xml:space="preserve"> na </w:t>
      </w:r>
      <w:r>
        <w:rPr>
          <w:b/>
          <w:lang w:val="sw_KE" w:bidi="sw_KE"/>
        </w:rPr>
        <w:t>walimu wa sheria ya kidini</w:t>
      </w:r>
      <w:r>
        <w:rPr>
          <w:lang w:val="sw_KE" w:bidi="sw_KE"/>
        </w:rPr>
        <w:t xml:space="preserve"> na </w:t>
      </w:r>
      <w:r>
        <w:rPr>
          <w:b/>
          <w:lang w:val="sw_KE" w:bidi="sw_KE"/>
        </w:rPr>
        <w:t>wazee</w:t>
      </w:r>
      <w:r>
        <w:rPr>
          <w:lang w:val="sw_KE" w:bidi="sw_KE"/>
        </w:rPr>
        <w:t xml:space="preserve"> walimcheka Yesu na kusema, "Mwambie </w:t>
      </w:r>
      <w:r>
        <w:rPr>
          <w:b/>
          <w:lang w:val="sw_KE" w:bidi="sw_KE"/>
        </w:rPr>
        <w:t>Mfalme huyu</w:t>
      </w:r>
      <w:r>
        <w:rPr>
          <w:lang w:val="sw_KE" w:bidi="sw_KE"/>
        </w:rPr>
        <w:t xml:space="preserve"> wa Israeli ashuke kutoka msalabani ili tuweze kumwona na kumwamini." Tumia maneno sawa kwa makuhani wakuu, walimu wa sheria ya kidini, uliyo nayo katika simulizi za awali, na kumbuka kwamba maneno haya yanapatikana katika Faharasa Kuu.</w:t>
      </w:r>
    </w:p>
    <w:p>
      <w:pPr/>
      <w:r>
        <w:rPr>
          <w:lang w:val="sw_KE" w:bidi="sw_KE"/>
        </w:rPr>
      </w:r>
      <w:r>
        <w:rPr>
          <w:lang w:val="sw_KE" w:bidi="sw_KE"/>
        </w:rPr>
        <w:t xml:space="preserve">Viongozi wa kidini walitumia cheo cha </w:t>
      </w:r>
      <w:r>
        <w:rPr>
          <w:b/>
          <w:lang w:val="sw_KE" w:bidi="sw_KE"/>
        </w:rPr>
        <w:t>Mfalme wa Israeli</w:t>
      </w:r>
      <w:r>
        <w:rPr>
          <w:lang w:val="sw_KE" w:bidi="sw_KE"/>
        </w:rPr>
        <w:t xml:space="preserve"> badala ya </w:t>
      </w:r>
      <w:r>
        <w:rPr>
          <w:b/>
          <w:lang w:val="sw_KE" w:bidi="sw_KE"/>
        </w:rPr>
        <w:t>Mfalme wa Wayahudi</w:t>
      </w:r>
      <w:r>
        <w:rPr>
          <w:lang w:val="sw_KE" w:bidi="sw_KE"/>
        </w:rPr>
        <w:t xml:space="preserve"> kwa sababu watu wa Kiyahudi walipendelea kujiita taifa la Israeli, jina la Mungu kwa ajili yao tangu wakati wa babu yao Yakobo. Rejelea Faharasa Kuu kwa ufafanuzi wa neno </w:t>
      </w:r>
      <w:r>
        <w:rPr>
          <w:b/>
          <w:lang w:val="sw_KE" w:bidi="sw_KE"/>
        </w:rPr>
        <w:t>Israeli</w:t>
      </w:r>
      <w:r>
        <w:rPr>
          <w:lang w:val="sw_KE" w:bidi="sw_KE"/>
        </w:rPr>
        <w:t>.</w:t>
      </w:r>
    </w:p>
    <w:p>
      <w:pPr/>
      <w:r>
        <w:rPr>
          <w:lang w:val="sw_KE" w:bidi="sw_KE"/>
        </w:rPr>
      </w:r>
      <w:r>
        <w:rPr>
          <w:lang w:val="sw_KE" w:bidi="sw_KE"/>
        </w:rPr>
        <w:t xml:space="preserve">Viongozi wa kidini pia wanasema kwamba Yesu alisema, "Mimi ni </w:t>
      </w:r>
      <w:r>
        <w:rPr>
          <w:b/>
          <w:lang w:val="sw_KE" w:bidi="sw_KE"/>
        </w:rPr>
        <w:t>Mwana wa Mungu</w:t>
      </w:r>
      <w:r>
        <w:rPr>
          <w:lang w:val="sw_KE" w:bidi="sw_KE"/>
        </w:rPr>
        <w:t xml:space="preserve">." Mwana wa Mungu lilikuwa jina linaloonyesha uhusiano maalum ambao Yesu aliokuwa nao na Mungu. Rejelea Faharasa Kuu kwa ufafanuzi wa jina </w:t>
      </w:r>
      <w:r>
        <w:rPr>
          <w:b/>
          <w:lang w:val="sw_KE" w:bidi="sw_KE"/>
        </w:rPr>
        <w:t>Mwana wa Mungu</w:t>
      </w:r>
      <w:r>
        <w:rPr>
          <w:lang w:val="sw_KE" w:bidi="sw_KE"/>
        </w:rPr>
        <w:t>.</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27:45–56</w:t>
      </w:r>
      <w:r>
        <w:rPr>
          <w:lang w:val="sw_KE" w:bidi="sw_KE"/>
        </w:rPr>
      </w:r>
    </w:p>
    <w:p>
      <w:pPr>
        <w:pStyle w:val="Heading3"/>
      </w:pPr>
      <w:r>
        <w:rPr>
          <w:lang w:val="sw_KE" w:bidi="sw_KE"/>
        </w:rPr>
        <w:t>Sikiliza na Moyo</w:t>
      </w:r>
    </w:p>
    <w:p>
      <w:pPr/>
      <w:r>
        <w:rPr>
          <w:lang w:val="sw_KE" w:bidi="sw_KE"/>
        </w:rPr>
      </w:r>
      <w:r>
        <w:rPr>
          <w:lang w:val="sw_KE" w:bidi="sw_KE"/>
        </w:rPr>
        <w:t>Sikiliza Mathayo 27:45–56 na utie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Katika simulizi ya awali, askari walimsulubisha Yesu asubuhi. Yesu alikuwa akiteseka msalabani kwa saa nyingi. Ilipofika saa ya sita, au mchana, jua likawa giza, ingawa jua haligeuki giza kamwe wakati huu wa siku. Hata hivyo, watu wa wakati wa Yesu wangeamini kwamba giza lilikuwa ishara ya kitu kibaya. Nabii wa Kiyahudi Amosi alisema kwamba jua litatiwa giza wakati Mungu atakapokuja kuhukumu ulimwengu. Watu wengine waliamini kwamba giza lilikuwa ishara ya kifo cha wafalme au miji. Kabla ya Pasaka ya kwanza sana, wakati Mungu aliwaokoa Waisraeli kutoka Misri, kulikuwa na pigo la giza ambalo liliashiria laana ya Mungu juu ya Misri. Sheria ya Musa inasema kwamba Mungu amewaadhibu au amewalaani watu hao wanaotundikwa kwenye mti. Laana haikuwa kwa sababu walikuwa wakining'inia kwenye mti, bali kwa sababu wale ambao walikufa kwenye miti kwa kawaida walikuwa wahalifu. Yesu hakuwa mhalifu, lakini Yesu alikuwa akibeba dhambi ya watu wote wa dunia. Pengine ndiyo sababu jua likawa giza.</w:t>
      </w:r>
    </w:p>
    <w:p>
      <w:pPr/>
      <w:r>
        <w:rPr>
          <w:lang w:val="sw_KE" w:bidi="sw_KE"/>
        </w:rPr>
      </w:r>
      <w:r>
        <w:rPr>
          <w:lang w:val="sw_KE" w:bidi="sw_KE"/>
        </w:rPr>
        <w:t>Sitisha hapa na mjadili: Ongeeni kuhusu ishara au alama katika asili ambazo utamaduni wenu unaamini ni ishara au hukumu kutoka kwa Mungu.</w:t>
      </w:r>
    </w:p>
    <w:p>
      <w:pPr/>
      <w:r>
        <w:rPr>
          <w:lang w:val="sw_KE" w:bidi="sw_KE"/>
        </w:rPr>
      </w:r>
      <w:r>
        <w:rPr>
          <w:lang w:val="sw_KE" w:bidi="sw_KE"/>
        </w:rPr>
        <w:t>Saa tisa mchana, saa tatu baada ya giza kuanza, Yesu alipaza sauti kubwa akisema, “Mungu wangu, Mungu wangu, mbona umeniacha?” Yesu anahisi kama ametengwa kabisa na Mungu, kwa hiyo Yesu alisema sehemu ya kwanza ya Zaburi, au wimbo, wa kuomboleza. Wayahudi ambao walikuwa karibu wangeelewa rejeo hili la Zaburi ambayo Yesu alikuwa akinukuu. Katika wimbo huu wa kuomboleza, mwimbaji anamwomba Mungu kumsaidia mtu ambaye anateseka kwa njia isiyo ya haki au kwa makosa. Zaburi hii pia inamalizika na ahadi kwamba Mungu atakuwa pamoja nao na kuwasaidia katika taabu yao.</w:t>
      </w:r>
    </w:p>
    <w:p>
      <w:pPr/>
      <w:r>
        <w:rPr>
          <w:lang w:val="sw_KE" w:bidi="sw_KE"/>
        </w:rPr>
      </w:r>
      <w:r>
        <w:rPr>
          <w:lang w:val="sw_KE" w:bidi="sw_KE"/>
        </w:rPr>
        <w:t>Yesu pengine alilitaja jina la Mungu—Eli, Eli—kwa Kiebrania na sehemu iliyobaki ya swali kwa Kiaramu. Kiebrania ilikuwa lugha ya Maandiko ya Kiyahudi, lakini Kiaramu ilikuwa lugha ambayo watu wa Kiyahudi walizungumza katika nyakati za Kirumi. Baadhi ya watu waliomzunguka huenda hawakuelewa maneno yake ya kwanza. Yesu alimlilia Mungu, lakini neno alilotumia kwa Mungu lilisikika kama jina la Kiebrania la nabii mkuu wa Kiyahudi Eliya. Watu wa Kiyahudi waliamini kwamba roho ya Eliya ingekuja ili kuwaokoa watu wenye haki wakati walikuwa katika hatari. Inaeleweka kwamba watu waliamini Yesu alikuwa akimwita Eliya badala ya kumwita Mungu.</w:t>
      </w:r>
    </w:p>
    <w:p>
      <w:pPr/>
      <w:r>
        <w:rPr>
          <w:lang w:val="sw_KE" w:bidi="sw_KE"/>
        </w:rPr>
      </w:r>
      <w:r>
        <w:rPr>
          <w:lang w:val="sw_KE" w:bidi="sw_KE"/>
        </w:rPr>
        <w:t>Watu wa Kiyahudi walidhani kwamba siki ya divai, ambayo ilikuwa divai ya bei nafuu na yenye chachu, iliburudisha na kuwasaidia watu wenye kiu. Mtu alisikia wito wa Yesu na alitaka kumsaidia. Mtu huyo alilowesha siki ya divai katika sifongo, akaweka sifongo hiyo kwenye ncha ya fimbo ndefu, na kuinua juu hadi kwa Yesu. Wengine walisema wasubiri waone kama Eliya angemwokoa Yesu. Hatujui kama maneno haya yalisemwa kwa kumdhihaki Yesu au kwa uzito, kwa sababu baadhi ya watu huenda waliamini kwamba Yesu alikuwa mwenye haki na hakustahili kufa.</w:t>
      </w:r>
    </w:p>
    <w:p>
      <w:pPr/>
      <w:r>
        <w:rPr>
          <w:lang w:val="sw_KE" w:bidi="sw_KE"/>
        </w:rPr>
      </w:r>
      <w:r>
        <w:rPr>
          <w:lang w:val="sw_KE" w:bidi="sw_KE"/>
        </w:rPr>
        <w:t>Yesu alibakia kuwa na nguvu ya kutosha kuzungumza kwa sauti mpaka mwisho wa maisha yake. Hili lilikuwa jambo lisilo la kawaida—wanaume wengi walidhoofika na kupoteza fahamu karibu na mwisho wa kusulubiwa kwao na hawakuweza kupumua vizuri. Yesu alilia kwa sauti kwa uchungu tena, na kisha Yesu alipumua pumzi yake ya mwisho, au alikufa. Huu ni mwisho wa hadithi ambayo inasimuliwa kwa kifungu rahisi: "Yesu alitoa Roho yake."</w:t>
      </w:r>
    </w:p>
    <w:p>
      <w:pPr/>
      <w:r>
        <w:rPr>
          <w:lang w:val="sw_KE" w:bidi="sw_KE"/>
        </w:rPr>
      </w:r>
      <w:r>
        <w:rPr>
          <w:lang w:val="sw_KE" w:bidi="sw_KE"/>
        </w:rPr>
        <w:t>Mathayo anasema kuhusu tukio ambalo linatokea mahali tofauti lakini wakati huo huo na kifo cha Yesu. Hekalu katika Yerusalemu lina mapazia mawili makubwa yanayoning'inia ndani yake ili kufunika milango. Pazia la ndani ni pazia ambalo linaning'inia kati ya Mahali Patakatifu na Patakatifu pa Patakatifu. Patakatifu pa Patakatifu ni mahali katika hekalu ambapo uwepo wa Mungu unaishi, na kuhani mkuu tu anaweza kwenda siku maalum mara moja kwa mwaka ili kutoa dhabihu kwa watu wote wa Israeli ili kusamehe dhambi zao. Pazia la nje ni pazia ambalo linatenganisha maeneo haya maalum sana kwa makuhani kutoka kwa nyua za wasio makuhani. Umma uliweza kuona pazia la nje, lakini makuhani wachache tu waliweza kuona pazia la ndani.</w:t>
      </w:r>
    </w:p>
    <w:p>
      <w:pPr/>
      <w:r>
        <w:rPr>
          <w:lang w:val="sw_KE" w:bidi="sw_KE"/>
        </w:rPr>
      </w:r>
      <w:r>
        <w:rPr>
          <w:lang w:val="sw_KE" w:bidi="sw_KE"/>
        </w:rPr>
        <w:t>Sitisha hapa na uonyeshe timu yako ya tafsiri mchoro wa hekalu, ikiwa ni pamoja na Patakatifu pa Patakatifu, Mahali Patakatifu, na nyua. Onyesha timu ambapo mapazia mawili yangekuwa katika hekalu.</w:t>
      </w:r>
    </w:p>
    <w:p>
      <w:pPr/>
      <w:r>
        <w:rPr>
          <w:lang w:val="sw_KE" w:bidi="sw_KE"/>
        </w:rPr>
      </w:r>
      <w:r>
        <w:rPr>
          <w:lang w:val="sw_KE" w:bidi="sw_KE"/>
        </w:rPr>
        <w:t>Mungu alisababisha pazia la hekalu lipasuliwe vipande viwili kutoka juu hadi chini. Hatuna uhakika ni pazia gani limegawanywa katika vipande viwili kutoka juu hadi chini. Baadhi ya wasomi wanaamini kwamba ilikuwa pazia la nje ambalo liligawanywa vipande viwili kutoka juu hadi chini, kwa sababu umma ungeweza kuliona kutoka kwenye nyua na kuwaambia wengine kwamba jambo hilo lilikuwa limetokea. Wasomi wengi wanaamini ilikuwa pazia la ndani ambalo liligawanya Patakatifu pa Patakatifu, na kupendekeza kwamba sisi sote sasa tuna ufikiaji wa uwepo wa Mungu. Vyovyote iwavyo, kupasuka kwa pazia katika vipande viwili kunaashiria kwamba Yesu anabadilisha mila za awali za Kiyahudi za kuhitaji hekalu na makuhani ili kutoa dhabihu katika Patakatifu pa Patakatifu kwa ajili ya dhambi za watu. Yesu ni dhabihu ya juu kabisa, kwa hiyo hakuna haja tena ya dhabihu za damu katika hekalu.</w:t>
      </w:r>
    </w:p>
    <w:p>
      <w:pPr/>
      <w:r>
        <w:rPr>
          <w:lang w:val="sw_KE" w:bidi="sw_KE"/>
        </w:rPr>
      </w:r>
      <w:r>
        <w:rPr>
          <w:lang w:val="sw_KE" w:bidi="sw_KE"/>
        </w:rPr>
        <w:t>Kisha Mungu alisababisha nchi kutikisika na miamba kupasuka na makaburi kufunguka. Makaburi haya yalikuwa makaburi ambayo hayakuchimbwa katika ardhi, bali yalikuwa juu ya ardhi huku kukiwa na aina fulani ya mwamba uliofunika mlango. Baadhi ya wasomi wanapendekeza kwamba miamba iliyopasuka ilikuwa miamba iliyofunika makaburi. Mungu kisha aliwafufua watu wake wengi kutoka kwa wafu. Baada ya ufufuo wa Yesu, ambaoo ulitokea siku chache baadaye, wale ambao walifufuka kutoka kwa wafu walikwenda Yerusalemu, na watu wengi waliwaona.</w:t>
      </w:r>
    </w:p>
    <w:p>
      <w:pPr/>
      <w:r>
        <w:rPr>
          <w:lang w:val="sw_KE" w:bidi="sw_KE"/>
        </w:rPr>
      </w:r>
      <w:r>
        <w:rPr>
          <w:lang w:val="sw_KE" w:bidi="sw_KE"/>
        </w:rPr>
        <w:t>Huko msalabani, akida mmoja wa Kirumi, yaani afisa wa jeshi la Kirumi, pamoja na askari wengine waliokuwa pamoja naye, walikuwa wamekuwa pamoja na Yesu tangu mwanzo wa kusulubiwa kwake hadi alipokufa. Waliogopa au kujazwa na hofu kutokana na tetemeko la ardhi wakati Yesu alipokufa. Maafisa wa Kirumi walipaza sauti, "Kwa hakika mtu huyu alikuwa Mwana wa Mungu!" Maafisa hawa wa Kirumi pengine walielewa kwamba Yesu ni wa kimungu au shujaa wa kimungu ambaye alikubali hatima yake kutoka kwa Mungu. Hata hivyo, maafisa wa Kirumi hawangeelewa maana kamili ya taarifa hii.</w:t>
      </w:r>
    </w:p>
    <w:p>
      <w:pPr/>
      <w:r>
        <w:rPr>
          <w:lang w:val="sw_KE" w:bidi="sw_KE"/>
        </w:rPr>
      </w:r>
      <w:r>
        <w:rPr>
          <w:lang w:val="sw_KE" w:bidi="sw_KE"/>
        </w:rPr>
        <w:t>Wanawake wengi walikuwa pale wakitazama kwa mbali. Wanawake hawa walikuwa wamemfuata Yesu kutoka Galilaya na walikuwa wakisaidia kutunza mahitaji ya Yesu. Maria Magdalene ni mmoja wa wanawake waliotajwa. Maria ni jina la mwanamke la kawaida nchini Israeli. Kwa kumwita Magdalena, Mathayo anasema kwamba anatoka mji wa Magdala, kijiji cha uvuvi kwenye pwani ya Bahari ya Galilaya. Wanawake wengine wawili waliotajwa ni Maria mama ya Yakobo na Yosefu, ambaye anaweza kuwa mama ya Yesu au pengine shangazi ya Yesu; na mke wa Zebedayo ambaye ni mama ya Yohana na Yakobo, wanafunzi wa Yesu.</w:t>
      </w:r>
    </w:p>
    <w:p>
      <w:pPr/>
      <w:r>
        <w:rPr>
          <w:lang w:val="sw_KE" w:bidi="sw_KE"/>
        </w:rPr>
      </w:r>
      <w:r>
        <w:rPr>
          <w:lang w:val="sw_KE" w:bidi="sw_KE"/>
        </w:rPr>
        <w:t>Sitisha hapa na mjadili: Nani katika utamaduni wenu anayekuja kuwa na wale ambao wanakufa?</w:t>
      </w:r>
    </w:p>
    <w:p>
      <w:pPr/>
      <w:r>
        <w:rPr>
          <w:lang w:val="sw_KE" w:bidi="sw_KE"/>
        </w:rPr>
      </w:r>
      <w:r>
        <w:rPr>
          <w:lang w:val="sw_KE" w:bidi="sw_KE"/>
        </w:rPr>
        <w:t>Sitisha hapa na mjadili: Watu katika utamaduni wenu wanazungumzaje kuhusu watu wenye jina moja? Jadilini jinsi ambavyo mngeweza kuwataja au kuwaelezea watu hao ili wengine waelewe wazi kabisa ni nani mnayezungumzia.</w:t>
      </w:r>
    </w:p>
    <w:p>
      <w:pPr/>
      <w:r>
        <w:rPr>
          <w:lang w:val="sw_KE" w:bidi="sw_KE"/>
        </w:rPr>
      </w:r>
      <w:r>
        <w:rPr>
          <w:lang w:val="sw_KE" w:bidi="sw_KE"/>
        </w:rPr>
        <w:t>Onyesha ramani ya Galilaya inayojumuisha mji wa Magdala ukiwa umeonyeshwa ikiwa timu haijui mji huu.</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manne.</w:t>
      </w:r>
    </w:p>
    <w:p>
      <w:pPr/>
      <w:r>
        <w:rPr>
          <w:lang w:val="sw_KE" w:bidi="sw_KE"/>
        </w:rPr>
      </w:r>
      <w:r>
        <w:rPr>
          <w:b/>
          <w:lang w:val="sw_KE" w:bidi="sw_KE"/>
        </w:rPr>
        <w:t>Tukio la kwanza:</w:t>
      </w:r>
      <w:r>
        <w:rPr>
          <w:lang w:val="sw_KE" w:bidi="sw_KE"/>
        </w:rPr>
        <w:t xml:space="preserve"> Jua linakuwa giza kwa saa tatu. Yesu anapaaza sauti kubwa, "Mungu wangu, Mungu wangu, kwa nini umeniacha?" Mtu anajaribu kumpa Yesu divai iliyochacha.</w:t>
      </w:r>
    </w:p>
    <w:p>
      <w:pPr/>
      <w:r>
        <w:rPr>
          <w:lang w:val="sw_KE" w:bidi="sw_KE"/>
        </w:rPr>
      </w:r>
      <w:r>
        <w:rPr>
          <w:b/>
          <w:lang w:val="sw_KE" w:bidi="sw_KE"/>
        </w:rPr>
        <w:t>Tukio la pili:</w:t>
      </w:r>
      <w:r>
        <w:rPr>
          <w:lang w:val="sw_KE" w:bidi="sw_KE"/>
        </w:rPr>
        <w:t xml:space="preserve"> Yesu anapaza sauti na kufa. Wakati huo huo, katika hekalu, upande mwingine wa Yerusalemu, pazia linapasuka vipande viwili kuanzia juu hadi chini, nchi inatetemeka na makaburi yanafunguliwa, wafu wanafufuliwa.</w:t>
      </w:r>
    </w:p>
    <w:p>
      <w:pPr/>
      <w:r>
        <w:rPr>
          <w:lang w:val="sw_KE" w:bidi="sw_KE"/>
        </w:rPr>
      </w:r>
      <w:r>
        <w:rPr>
          <w:b/>
          <w:lang w:val="sw_KE" w:bidi="sw_KE"/>
        </w:rPr>
        <w:t>Tukio la tatu:</w:t>
      </w:r>
      <w:r>
        <w:rPr>
          <w:lang w:val="sw_KE" w:bidi="sw_KE"/>
        </w:rPr>
        <w:t xml:space="preserve"> Akida wa Kirumi na maafisa wanasema, "Hakika mtu huyu alikuwa Mwana wa Mungu!"</w:t>
      </w:r>
    </w:p>
    <w:p>
      <w:pPr/>
      <w:r>
        <w:rPr>
          <w:lang w:val="sw_KE" w:bidi="sw_KE"/>
        </w:rPr>
      </w:r>
      <w:r>
        <w:rPr>
          <w:b/>
          <w:lang w:val="sw_KE" w:bidi="sw_KE"/>
        </w:rPr>
        <w:t>Tukio la nne:</w:t>
      </w:r>
      <w:r>
        <w:rPr>
          <w:lang w:val="sw_KE" w:bidi="sw_KE"/>
        </w:rPr>
        <w:t xml:space="preserve"> Wanawake wengi walikuwa wakitazama kutoka mbali.</w:t>
      </w:r>
    </w:p>
    <w:p>
      <w:pPr/>
      <w:r>
        <w:rPr>
          <w:lang w:val="sw_KE" w:bidi="sw_KE"/>
        </w:rPr>
      </w:r>
      <w:r>
        <w:rPr>
          <w:lang w:val="sw_KE" w:bidi="sw_KE"/>
        </w:rPr>
        <w:t>Wahusika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Mungu (kwa matendo yake)</w:t>
      </w:r>
    </w:p>
    <w:p>
      <w:pPr>
        <w:pStyle w:val="ListBullet"/>
        <w:spacing w:line="240" w:lineRule="auto"/>
        <w:ind w:left="720"/>
      </w:pPr>
      <w:r>
        <w:rPr>
          <w:lang w:val="sw_KE" w:bidi="sw_KE"/>
        </w:rPr>
      </w:r>
      <w:r>
        <w:rPr>
          <w:lang w:val="sw_KE" w:bidi="sw_KE"/>
        </w:rPr>
        <w:t>Watu wamesimama karibu na msalaba</w:t>
      </w:r>
    </w:p>
    <w:p>
      <w:pPr>
        <w:pStyle w:val="ListBullet"/>
        <w:spacing w:line="240" w:lineRule="auto"/>
        <w:ind w:left="720"/>
      </w:pPr>
      <w:r>
        <w:rPr>
          <w:lang w:val="sw_KE" w:bidi="sw_KE"/>
        </w:rPr>
      </w:r>
      <w:r>
        <w:rPr>
          <w:lang w:val="sw_KE" w:bidi="sw_KE"/>
        </w:rPr>
        <w:t>Mtu ambaye analeta divai iliyochacha kwenye sifongo</w:t>
      </w:r>
    </w:p>
    <w:p>
      <w:pPr>
        <w:pStyle w:val="ListBullet"/>
        <w:spacing w:line="240" w:lineRule="auto"/>
        <w:ind w:left="720"/>
      </w:pPr>
      <w:r>
        <w:rPr>
          <w:lang w:val="sw_KE" w:bidi="sw_KE"/>
        </w:rPr>
      </w:r>
      <w:r>
        <w:rPr>
          <w:lang w:val="sw_KE" w:bidi="sw_KE"/>
        </w:rPr>
        <w:t>Wafu ambao wanafufuliwa</w:t>
      </w:r>
    </w:p>
    <w:p>
      <w:pPr>
        <w:pStyle w:val="ListBullet"/>
        <w:spacing w:line="240" w:lineRule="auto"/>
        <w:ind w:left="720"/>
      </w:pPr>
      <w:r>
        <w:rPr>
          <w:lang w:val="sw_KE" w:bidi="sw_KE"/>
        </w:rPr>
      </w:r>
      <w:r>
        <w:rPr>
          <w:lang w:val="sw_KE" w:bidi="sw_KE"/>
        </w:rPr>
        <w:t>Akida wa Kirumi na maafisa ambao waliendelea kumwangalia Yesu</w:t>
      </w:r>
    </w:p>
    <w:p>
      <w:pPr>
        <w:pStyle w:val="ListBullet"/>
        <w:spacing w:line="240" w:lineRule="auto"/>
        <w:ind w:left="720"/>
      </w:pPr>
      <w:r>
        <w:rPr>
          <w:lang w:val="sw_KE" w:bidi="sw_KE"/>
        </w:rPr>
      </w:r>
      <w:r>
        <w:rPr>
          <w:lang w:val="sw_KE" w:bidi="sw_KE"/>
        </w:rPr>
        <w:t>Kikundi cha wanawake</w:t>
      </w:r>
    </w:p>
    <w:p>
      <w:pPr>
        <w:pStyle w:val="ListBullet"/>
        <w:spacing w:line="240" w:lineRule="auto"/>
        <w:ind w:left="720"/>
      </w:pPr>
      <w:r>
        <w:rPr>
          <w:lang w:val="sw_KE" w:bidi="sw_KE"/>
        </w:rPr>
      </w:r>
      <w:r>
        <w:rPr>
          <w:lang w:val="sw_KE" w:bidi="sw_KE"/>
        </w:rPr>
        <w:t>Maria wa Magdala</w:t>
      </w:r>
    </w:p>
    <w:p>
      <w:pPr>
        <w:pStyle w:val="ListBullet"/>
        <w:spacing w:line="240" w:lineRule="auto"/>
        <w:ind w:left="720"/>
      </w:pPr>
      <w:r>
        <w:rPr>
          <w:lang w:val="sw_KE" w:bidi="sw_KE"/>
        </w:rPr>
      </w:r>
      <w:r>
        <w:rPr>
          <w:lang w:val="sw_KE" w:bidi="sw_KE"/>
        </w:rPr>
        <w:t>Maria mama ya Yakobo na Yosefu</w:t>
      </w:r>
    </w:p>
    <w:p>
      <w:pPr>
        <w:pStyle w:val="ListBullet"/>
        <w:spacing w:line="240" w:lineRule="auto"/>
        <w:ind w:left="720"/>
      </w:pPr>
      <w:r>
        <w:rPr>
          <w:lang w:val="sw_KE" w:bidi="sw_KE"/>
        </w:rPr>
      </w:r>
      <w:r>
        <w:rPr>
          <w:lang w:val="sw_KE" w:bidi="sw_KE"/>
        </w:rPr>
        <w:t>Mama ya wana wa Zebedayo</w:t>
      </w:r>
    </w:p>
    <w:p>
      <w:pPr/>
      <w:r>
        <w:rPr>
          <w:lang w:val="sw_KE" w:bidi="sw_KE"/>
        </w:rPr>
      </w:r>
      <w:r>
        <w:rPr>
          <w:lang w:val="sw_KE" w:bidi="sw_KE"/>
        </w:rPr>
        <w:t>Katika kipindi hiki, uwe na ubao wa kikundi cha hadithi, kuchora au kutumia aina fulani ya nyenzo ili kupata taswira ya hadithi na kitendo ndani yake.</w:t>
      </w:r>
    </w:p>
    <w:p>
      <w:pPr/>
      <w:r>
        <w:rPr>
          <w:lang w:val="sw_KE" w:bidi="sw_KE"/>
        </w:rPr>
      </w:r>
      <w:r>
        <w:rPr>
          <w:lang w:val="sw_KE" w:bidi="sw_KE"/>
        </w:rPr>
        <w:t>Hadithi hii inaanza na Yesu akiteseka kwenye msalaba. Yesu amekuwa kwenye msalaba kwa masaa machache. Ilipofika adhuhuri, giza lilifunika eneo lote. Inawezekana lilifunika nchi ya Israeli tu, au pengine eneo la Yerusalemu pekee. Saa tatu zinapita. Takriban saa 3 mchana, Yesu analia kwa sauti kubwa. Ni muhimu kukumbuka kwamba Mathayo anatupa maneno ya Yesu katika lugha ya asili: "Eli, Eli, lema sabachthani?" ambayo ina maana "Mungu wangu, Mungu wangu, kwa nini umeniacha?"</w:t>
      </w:r>
    </w:p>
    <w:p>
      <w:pPr/>
      <w:r>
        <w:rPr>
          <w:lang w:val="sw_KE" w:bidi="sw_KE"/>
        </w:rPr>
      </w:r>
      <w:r>
        <w:rPr>
          <w:lang w:val="sw_KE" w:bidi="sw_KE"/>
        </w:rPr>
        <w:t>Sitisha hapa na mjadili kama timu ya tafsiri: Mnaonyeshaje kwamba unazungumza kwa lugha nyingine katika hadithi zenu?</w:t>
      </w:r>
    </w:p>
    <w:p>
      <w:pPr/>
      <w:r>
        <w:rPr>
          <w:lang w:val="sw_KE" w:bidi="sw_KE"/>
        </w:rPr>
      </w:r>
      <w:r>
        <w:rPr>
          <w:lang w:val="sw_KE" w:bidi="sw_KE"/>
        </w:rPr>
        <w:t>Jina la Nabii Eliya lilisikika sawa na "Eli" na kwa hiyo baadhi ya watu waliokuwa karibu walidhani Yesu alikuwa akimwita Nabii Eliya. Mtu—hatujui ni nani—anakimbia na kuloweka sifongo katika divai iliyochacha. Anaweka sifongo hilo kwenye fimbo na analiinua hadi kwa Yesu. Mtu mwingine alisema, "Ngoja, acha tuone kama Eliya atakuja kumshusha msalabani!" Yesu anapaza sauti kubwa na kukata pumzi yake ya mwisho. Yesu anakufa. Ni muhimu kuhakikisha kutafsiri kwa njia ambayo watu wanajua Yesu alikufa, na kwamba Roho ya Yesu hakumwacha kabla ya kufa. Huu ni mwisho au sehemu muhimu zaidi ya hadithi.</w:t>
      </w:r>
    </w:p>
    <w:p>
      <w:pPr/>
      <w:r>
        <w:rPr>
          <w:lang w:val="sw_KE" w:bidi="sw_KE"/>
        </w:rPr>
      </w:r>
      <w:r>
        <w:rPr>
          <w:lang w:val="sw_KE" w:bidi="sw_KE"/>
        </w:rPr>
        <w:t>Wakati huo huo Yesu anapokufa, Mungu anasababisha pazia la hekalu lipasuke vipande viwili, kuanzia juu hadi chini. Hekalu liko upande mwingine wa Yerusalemu kutoka mahali ambapo Yesu anafia. Watu walio karibu na msalaba ambapo Yesu anakufa hawajui kwamba pazia la hekalu limepasuka vipande viwili. Lakini kisha dunia inatetemeka na miamba inagawanyika. Makaburi mengi yanafunguliwa na watu wa Mungu wanafufuliwa kutoka kwa wafu.</w:t>
      </w:r>
    </w:p>
    <w:p>
      <w:pPr/>
      <w:r>
        <w:rPr>
          <w:lang w:val="sw_KE" w:bidi="sw_KE"/>
        </w:rPr>
      </w:r>
      <w:r>
        <w:rPr>
          <w:lang w:val="sw_KE" w:bidi="sw_KE"/>
        </w:rPr>
        <w:t>Sitisha hapa na mjadili kama timu ya tafsiri: Mnasimulia vipi maelezo katika hadithi yanayotokea kwa wakati mmoja, lakini mahali tofauti?</w:t>
      </w:r>
    </w:p>
    <w:p>
      <w:pPr/>
      <w:r>
        <w:rPr>
          <w:lang w:val="sw_KE" w:bidi="sw_KE"/>
        </w:rPr>
      </w:r>
      <w:r>
        <w:rPr>
          <w:lang w:val="sw_KE" w:bidi="sw_KE"/>
        </w:rPr>
        <w:t>Baada ya Yesu kufufuka, wale watu waliofufuliwa kutoka kwa wafu walikwenda Yerusalemu, na watu wengi wakawaona. Tunasikia maelezo haya hapa katika kifo cha Yesu. Lakini haitokei mpaka siku ya tatu wakati Yesu anafufuliwa kutoka kwa wafu.</w:t>
      </w:r>
    </w:p>
    <w:p>
      <w:pPr/>
      <w:r>
        <w:rPr>
          <w:lang w:val="sw_KE" w:bidi="sw_KE"/>
        </w:rPr>
      </w:r>
      <w:r>
        <w:rPr>
          <w:lang w:val="sw_KE" w:bidi="sw_KE"/>
        </w:rPr>
        <w:t>Jadili kama timu ya kutafsiri: Mtatafsiri vipi maelezo haya kidogo ambayo yanatokea katika siku zijazo?</w:t>
      </w:r>
    </w:p>
    <w:p>
      <w:pPr/>
      <w:r>
        <w:rPr>
          <w:lang w:val="sw_KE" w:bidi="sw_KE"/>
        </w:rPr>
      </w:r>
      <w:r>
        <w:rPr>
          <w:lang w:val="sw_KE" w:bidi="sw_KE"/>
        </w:rPr>
        <w:t>Tukirudi pale ambapo Yesu alifia, afisa wa Kirumi, au jemadari, na maafisa wengine wamesimama karibu na msalaba kwa sababu wanawajibika kwa kusulubishwa kwa Yesu. Wanaona kila kitu ambacho kinatokea msalabani. Maafisa wanasema, "Hakika, au nina uhakika, kwamba mtu huyu alikuwa Mwana wa Mungu!" Hii ni sehemu muhimu sana ya simulizi, kwa sababu hapa watu wa mataifa mengine wanaanza kutambua kwamba Yesu alikuwa tofauti na wanadamu wengine na kwamba alikuwa wa asili ya kimungu.</w:t>
      </w:r>
    </w:p>
    <w:p>
      <w:pPr/>
      <w:r>
        <w:rPr>
          <w:lang w:val="sw_KE" w:bidi="sw_KE"/>
        </w:rPr>
      </w:r>
      <w:r>
        <w:rPr>
          <w:lang w:val="sw_KE" w:bidi="sw_KE"/>
        </w:rPr>
        <w:t>Sitisha hapa na mjadili kama kikundi: Wakati mnasimulia hadithi, mnaonyeshaje kwa sauti yenu na maneno yenu kwamba mnasimulia sehemu muhimu ya hadithi? Jizoezeni kusimulia hadithi ya kweli na ya pekee kutoka katika utamaduni wenu, kisha tambueni sehemu iliyo muhimu zaidi katika hadithi hiyo. Unazungumza vipi kuhusu hilo? Ni nini kinatokea kwa sauti yako na maneno yako wakati unazungumza kuhusu sehemu muhimu katika hadithi?</w:t>
      </w:r>
    </w:p>
    <w:p>
      <w:pPr/>
      <w:r>
        <w:rPr>
          <w:lang w:val="sw_KE" w:bidi="sw_KE"/>
        </w:rPr>
      </w:r>
      <w:r>
        <w:rPr>
          <w:lang w:val="sw_KE" w:bidi="sw_KE"/>
        </w:rPr>
        <w:t>Wanawake wengi ambao walimfuata na kumtunza Yesu walikuwa pale wakitazama kutoka mbali. Mathayo anatuambia hawa wanawake watatu ni nani: Maria kutoka Magdala, Maria mama ya Yakobo na Yosefu, na mama ya wana wa Zebedayo.</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4.</w:t>
      </w:r>
    </w:p>
    <w:p>
      <w:pPr/>
      <w:r>
        <w:rPr>
          <w:lang w:val="sw_KE" w:bidi="sw_KE"/>
        </w:rPr>
      </w:r>
      <w:r>
        <w:rPr>
          <w:lang w:val="sw_KE" w:bidi="sw_KE"/>
        </w:rPr>
        <w:t>Wahusika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Mungu (kwa matendo yake)</w:t>
      </w:r>
    </w:p>
    <w:p>
      <w:pPr>
        <w:pStyle w:val="ListBullet"/>
        <w:spacing w:line="240" w:lineRule="auto"/>
        <w:ind w:left="720"/>
      </w:pPr>
      <w:r>
        <w:rPr>
          <w:lang w:val="sw_KE" w:bidi="sw_KE"/>
        </w:rPr>
      </w:r>
      <w:r>
        <w:rPr>
          <w:lang w:val="sw_KE" w:bidi="sw_KE"/>
        </w:rPr>
        <w:t>Watu wamesimama karibu na msalaba</w:t>
      </w:r>
    </w:p>
    <w:p>
      <w:pPr>
        <w:pStyle w:val="ListBullet"/>
        <w:spacing w:line="240" w:lineRule="auto"/>
        <w:ind w:left="720"/>
      </w:pPr>
      <w:r>
        <w:rPr>
          <w:lang w:val="sw_KE" w:bidi="sw_KE"/>
        </w:rPr>
      </w:r>
      <w:r>
        <w:rPr>
          <w:lang w:val="sw_KE" w:bidi="sw_KE"/>
        </w:rPr>
        <w:t>Mtu ambaye analeta divai iliyochachwa kwenye sifongo</w:t>
      </w:r>
    </w:p>
    <w:p>
      <w:pPr>
        <w:pStyle w:val="ListBullet"/>
        <w:spacing w:line="240" w:lineRule="auto"/>
        <w:ind w:left="720"/>
      </w:pPr>
      <w:r>
        <w:rPr>
          <w:lang w:val="sw_KE" w:bidi="sw_KE"/>
        </w:rPr>
      </w:r>
      <w:r>
        <w:rPr>
          <w:lang w:val="sw_KE" w:bidi="sw_KE"/>
        </w:rPr>
        <w:t>Wafu ambao wanafufuliwa</w:t>
      </w:r>
    </w:p>
    <w:p>
      <w:pPr>
        <w:pStyle w:val="ListBullet"/>
        <w:spacing w:line="240" w:lineRule="auto"/>
        <w:ind w:left="720"/>
      </w:pPr>
      <w:r>
        <w:rPr>
          <w:lang w:val="sw_KE" w:bidi="sw_KE"/>
        </w:rPr>
      </w:r>
      <w:r>
        <w:rPr>
          <w:lang w:val="sw_KE" w:bidi="sw_KE"/>
        </w:rPr>
        <w:t>Akida wa Kirumi na maafisa ambao waliendelea kumwangalia Yesu</w:t>
      </w:r>
    </w:p>
    <w:p>
      <w:pPr>
        <w:pStyle w:val="ListBullet"/>
        <w:spacing w:line="240" w:lineRule="auto"/>
        <w:ind w:left="720"/>
      </w:pPr>
      <w:r>
        <w:rPr>
          <w:lang w:val="sw_KE" w:bidi="sw_KE"/>
        </w:rPr>
      </w:r>
      <w:r>
        <w:rPr>
          <w:lang w:val="sw_KE" w:bidi="sw_KE"/>
        </w:rPr>
        <w:t>Kikundi cha wanawake</w:t>
      </w:r>
    </w:p>
    <w:p>
      <w:pPr>
        <w:pStyle w:val="ListBullet"/>
        <w:spacing w:line="240" w:lineRule="auto"/>
        <w:ind w:left="720"/>
      </w:pPr>
      <w:r>
        <w:rPr>
          <w:lang w:val="sw_KE" w:bidi="sw_KE"/>
        </w:rPr>
      </w:r>
      <w:r>
        <w:rPr>
          <w:lang w:val="sw_KE" w:bidi="sw_KE"/>
        </w:rPr>
        <w:t>Maria wa Magdala</w:t>
      </w:r>
    </w:p>
    <w:p>
      <w:pPr>
        <w:pStyle w:val="ListBullet"/>
        <w:spacing w:line="240" w:lineRule="auto"/>
        <w:ind w:left="720"/>
      </w:pPr>
      <w:r>
        <w:rPr>
          <w:lang w:val="sw_KE" w:bidi="sw_KE"/>
        </w:rPr>
      </w:r>
      <w:r>
        <w:rPr>
          <w:lang w:val="sw_KE" w:bidi="sw_KE"/>
        </w:rPr>
        <w:t>Maria mama ya Yakobo na Yosefu</w:t>
      </w:r>
    </w:p>
    <w:p>
      <w:pPr>
        <w:pStyle w:val="ListBullet"/>
        <w:spacing w:line="240" w:lineRule="auto"/>
        <w:ind w:left="720"/>
      </w:pPr>
      <w:r>
        <w:rPr>
          <w:lang w:val="sw_KE" w:bidi="sw_KE"/>
        </w:rPr>
      </w:r>
      <w:r>
        <w:rPr>
          <w:lang w:val="sw_KE" w:bidi="sw_KE"/>
        </w:rPr>
        <w:t>Mama ya wana wa Zebedeo</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Mara ya pili timu inapoigiza hadithi hii, sitisha katika sehemu fulani.</w:t>
      </w:r>
    </w:p>
    <w:p>
      <w:pPr/>
      <w:r>
        <w:rPr>
          <w:lang w:val="sw_KE" w:bidi="sw_KE"/>
        </w:rPr>
      </w:r>
      <w:r>
        <w:rPr>
          <w:lang w:val="sw_KE" w:bidi="sw_KE"/>
        </w:rPr>
        <w:t>Simulizi hili linaanza adhuhuri, giza lilipofunika eneo lote. Inawezekana lilifunika Israeli tu, au pengine eneo linalozunguka Yerusalemu pekee. Saa tatu zinapita. Ilipokaribia saa tisa za alasiri, Yesu akalia kwa sauti kubwa, “Eli, Eli, lema sabachthani?” ambayo ina maana, "Mungu wangu, Mungu wangu, kwa nini umeniacha?"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Yesu, "Unahisi vipi?" Unaweza kusikia mambo kama:</w:t>
      </w:r>
    </w:p>
    <w:p>
      <w:pPr>
        <w:pStyle w:val="ListBullet"/>
        <w:spacing w:line="240" w:lineRule="auto"/>
        <w:ind w:left="720"/>
      </w:pPr>
      <w:r>
        <w:rPr>
          <w:lang w:val="sw_KE" w:bidi="sw_KE"/>
        </w:rPr>
      </w:r>
      <w:r>
        <w:rPr>
          <w:lang w:val="sw_KE" w:bidi="sw_KE"/>
        </w:rPr>
        <w:t>Waulize watu waliosimama karibu, "Mnahisi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Mtu—hatujui ni nani—anakimbia na kuloweka sifongo katika divai iliyochacha. Anaweka sifongo kwenye fimbo na kuliinua hadi kwa Yesu. Kisha mtu mmoja akasema, "Subiri, tuone kama Eliya atakuja kumshusha msalabani!" Yesu akalia kwa sauti kubwa na kupumua pumzi yake ya mwisho. Yesu anakufa.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"Unahisi vipi?" Unaweza kusikia mambo kama, "Nimesikitishwa."</w:t>
      </w:r>
    </w:p>
    <w:p>
      <w:pPr>
        <w:pStyle w:val="ListBullet"/>
        <w:spacing w:line="240" w:lineRule="auto"/>
        <w:ind w:left="720"/>
      </w:pPr>
      <w:r>
        <w:rPr>
          <w:lang w:val="sw_KE" w:bidi="sw_KE"/>
        </w:rPr>
      </w:r>
      <w:r>
        <w:rPr>
          <w:lang w:val="sw_KE" w:bidi="sw_KE"/>
        </w:rPr>
        <w:t>Waulize watu waliosimama karibu, "Mnahisi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Wakati huo huo Yesu anapokufa, pazia la hekalu linapasuka vipande viwili, kuanzia juu hadi chini. Hekalu liko upande wa pili wa Yerusalemu kulingana na mahali alipofia Yesu. Mungu pia anasababisha dunia itikisike, miamba ipasuke, na makaburi yafunguke. Kisha Mungu anawainua watu wake kutoka kwa wafu na siku ya tatu wanakwenda Yerusalemu na wanaonekana na watu wengi.</w:t>
      </w:r>
    </w:p>
    <w:p>
      <w:pPr/>
      <w:r>
        <w:rPr>
          <w:lang w:val="sw_KE" w:bidi="sw_KE"/>
        </w:rPr>
      </w:r>
      <w:r>
        <w:rPr>
          <w:lang w:val="sw_KE" w:bidi="sw_KE"/>
        </w:rPr>
        <w:t>Afisa wa Kirumi, au jemadari, na maafisa wengine wanasimama karibu na msalaba kwa sababu wanahusika na kusulubishwa kwa Yesu. Maakida wanaogopa, au wamejawa na hofu ya staha, na kusema, "Nina hakika kwamba mtu huyu alikuwa Mwana wa Mungu!"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jemadari, "Unahisi vipi?" Unaweza kusikia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Wanawake wengi ambao walimfuata na kumhudumia Yesu walikuwa pale wakitazama kutoka mbali. Mathayo anatuambia hawa wanawake watatu ni nani: Maria kutoka Magdala, Maria mama ya Yakobo na Yosefu, na mama ya wana wa Zebedayo.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wanawake jinsi wanavyohisi. Utasikia mambo kama:</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b/>
          <w:lang w:val="sw_KE" w:bidi="sw_KE"/>
        </w:rPr>
        <w:t>Saa sita mchana</w:t>
      </w:r>
      <w:r>
        <w:rPr>
          <w:lang w:val="sw_KE" w:bidi="sw_KE"/>
        </w:rPr>
        <w:t xml:space="preserve"> giza lilitanda katika nchi yote mpaka saa tisa. "Giza lilitanda" inamaanisha kwamba jua liliacha kutoa mwanga. Giza lilianza saa sita mchana. Kisha ilipofika saa tisa mchana, yaani saa 3 za alasiri, Yesu akalia kwa sauti kubwa. Saa ya 6 ilizingatiwa kuwa katikati ya jua kuchomoza na jua kuzama. Baadhi ya lugha zinaweza kukosa maneno ya kutaja saa kamili ya wakati. Ikiwa ni hali hiyo, unaweza kusema kitu kama, "mchana," au "katikati ya siku," au vyovyote vile unavyozungumza kuhusu nyakati za siku katika utamaduni wako.</w:t>
      </w:r>
    </w:p>
    <w:p>
      <w:pPr/>
      <w:r>
        <w:rPr>
          <w:lang w:val="sw_KE" w:bidi="sw_KE"/>
        </w:rPr>
      </w:r>
      <w:r>
        <w:rPr>
          <w:lang w:val="sw_KE" w:bidi="sw_KE"/>
        </w:rPr>
        <w:t>Yesu alilia, "</w:t>
      </w:r>
      <w:r>
        <w:rPr>
          <w:b/>
          <w:lang w:val="sw_KE" w:bidi="sw_KE"/>
        </w:rPr>
        <w:t>Eli, Eli, lema sabachthani</w:t>
      </w:r>
      <w:r>
        <w:rPr>
          <w:lang w:val="sw_KE" w:bidi="sw_KE"/>
        </w:rPr>
        <w:t xml:space="preserve">?" Hii ni Kiebrania na Kiaramu kwa "Mungu wangu, Mungu wangu, kwa nini umeniacha?" au "Kwa nini umeniacha?" Yesu pengine anasema jina la Mungu, </w:t>
      </w:r>
      <w:r>
        <w:rPr>
          <w:b/>
          <w:lang w:val="sw_KE" w:bidi="sw_KE"/>
        </w:rPr>
        <w:t>Eli</w:t>
      </w:r>
      <w:r>
        <w:rPr>
          <w:lang w:val="sw_KE" w:bidi="sw_KE"/>
        </w:rPr>
        <w:t>, kwa Kiebrania, na kisha swali lingine la Kiaramu. Kiebrania ilikuwa lugha ya Maandiko ya Kiyahudi, lakini Kiaramu ilikuwa lugha ambayo watu wa Kiyahudi walizungumza wakati wa nyakati za Kirumi. Mathayo anatupa Kiebrania na Kiaramu, na tafsiri yake katika lugha yetu. Unaweza kuhitaji kufanya hivyo pia. Ikiwa ndivyo, jaribu kusema sentensi ya Kiebrania kwa njia sawa na Kiebrania cha awali na Kiaramu, na kisha itafsiri katika lugha yako kama vile Mathayo anavyofanya kwa wasomaji wake.</w:t>
      </w:r>
    </w:p>
    <w:p>
      <w:pPr/>
      <w:r>
        <w:rPr>
          <w:lang w:val="sw_KE" w:bidi="sw_KE"/>
        </w:rPr>
      </w:r>
      <w:r>
        <w:rPr>
          <w:lang w:val="sw_KE" w:bidi="sw_KE"/>
        </w:rPr>
        <w:t xml:space="preserve">Baadhi ya watu walidhani kwamba Yesu alikuwa akimwita nabii </w:t>
      </w:r>
      <w:r>
        <w:rPr>
          <w:b/>
          <w:lang w:val="sw_KE" w:bidi="sw_KE"/>
        </w:rPr>
        <w:t>Eliya</w:t>
      </w:r>
      <w:r>
        <w:rPr>
          <w:lang w:val="sw_KE" w:bidi="sw_KE"/>
        </w:rPr>
        <w:t xml:space="preserve">. Tafsiri jina la Eliya kwa njia sawa na ulivyofanya katika simulizi za awali. Rejelea Faharasa Kuu kwa ufafanuzi wa neno </w:t>
      </w:r>
      <w:r>
        <w:rPr>
          <w:lang w:val="sw_KE" w:bidi="sw_KE"/>
        </w:rPr>
        <w:t>Eliya</w:t>
      </w:r>
      <w:r>
        <w:rPr>
          <w:lang w:val="sw_KE" w:bidi="sw_KE"/>
        </w:rPr>
        <w:t>.</w:t>
      </w:r>
    </w:p>
    <w:p>
      <w:pPr/>
      <w:r>
        <w:rPr>
          <w:lang w:val="sw_KE" w:bidi="sw_KE"/>
        </w:rPr>
      </w:r>
      <w:r>
        <w:rPr>
          <w:lang w:val="sw_KE" w:bidi="sw_KE"/>
        </w:rPr>
        <w:t xml:space="preserve">Mtu alimpa Yesu </w:t>
      </w:r>
      <w:r>
        <w:rPr>
          <w:b/>
          <w:lang w:val="sw_KE" w:bidi="sw_KE"/>
        </w:rPr>
        <w:t>divai kali</w:t>
      </w:r>
      <w:r>
        <w:rPr>
          <w:lang w:val="sw_KE" w:bidi="sw_KE"/>
        </w:rPr>
        <w:t xml:space="preserve">, au </w:t>
      </w:r>
      <w:r>
        <w:rPr>
          <w:b/>
          <w:lang w:val="sw_KE" w:bidi="sw_KE"/>
        </w:rPr>
        <w:t>siki ya divai</w:t>
      </w:r>
      <w:r>
        <w:rPr>
          <w:lang w:val="sw_KE" w:bidi="sw_KE"/>
        </w:rPr>
        <w:t xml:space="preserve"> ili anywe ili kujaribu kumsaidia asiwe na kiu. </w:t>
      </w:r>
      <w:r>
        <w:rPr>
          <w:b/>
          <w:lang w:val="sw_KE" w:bidi="sw_KE"/>
        </w:rPr>
        <w:t>Siki ya divai</w:t>
      </w:r>
      <w:r>
        <w:rPr>
          <w:lang w:val="sw_KE" w:bidi="sw_KE"/>
        </w:rPr>
        <w:t xml:space="preserve"> ni kinywaji cha bei nafuu kilichochachwa ambacho hukata kiu. Kwa sababu divai iko kwenye sifongo, unaweza kusema kwamba waliitoa kwa Yesu ili ainyonye.</w:t>
      </w:r>
    </w:p>
    <w:p>
      <w:pPr/>
      <w:r>
        <w:rPr>
          <w:lang w:val="sw_KE" w:bidi="sw_KE"/>
        </w:rPr>
      </w:r>
      <w:r>
        <w:rPr>
          <w:lang w:val="sw_KE" w:bidi="sw_KE"/>
        </w:rPr>
        <w:t xml:space="preserve">Yesu </w:t>
      </w:r>
      <w:r>
        <w:rPr>
          <w:b/>
          <w:lang w:val="sw_KE" w:bidi="sw_KE"/>
        </w:rPr>
        <w:t>alipumua pumzi yake ya mwisho</w:t>
      </w:r>
      <w:r>
        <w:rPr>
          <w:lang w:val="sw_KE" w:bidi="sw_KE"/>
        </w:rPr>
        <w:t>, au alitoa roho yake, ambayo ina maana kwamba alikufa.</w:t>
      </w:r>
    </w:p>
    <w:p>
      <w:pPr/>
      <w:r>
        <w:rPr>
          <w:lang w:val="sw_KE" w:bidi="sw_KE"/>
        </w:rPr>
      </w:r>
      <w:r>
        <w:rPr>
          <w:lang w:val="sw_KE" w:bidi="sw_KE"/>
        </w:rPr>
        <w:t>Sitisha hapa na mjadili kama kikundi: Je, wasikilizaji wenu wataelewa kwamba Yesu alikufa wakati huu, au mnahitaji kuweka jambo hilo wazi? Je, unahitaji kusema "Yesu alikufa"?</w:t>
      </w:r>
    </w:p>
    <w:p>
      <w:pPr/>
      <w:r>
        <w:rPr>
          <w:lang w:val="sw_KE" w:bidi="sw_KE"/>
        </w:rPr>
      </w:r>
      <w:r>
        <w:rPr>
          <w:lang w:val="sw_KE" w:bidi="sw_KE"/>
        </w:rPr>
        <w:t xml:space="preserve">Wakati Yesu alipokufa, </w:t>
      </w:r>
      <w:r>
        <w:rPr>
          <w:b/>
          <w:lang w:val="sw_KE" w:bidi="sw_KE"/>
        </w:rPr>
        <w:t>pazia</w:t>
      </w:r>
      <w:r>
        <w:rPr>
          <w:lang w:val="sw_KE" w:bidi="sw_KE"/>
        </w:rPr>
        <w:t xml:space="preserve"> katika </w:t>
      </w:r>
      <w:r>
        <w:rPr>
          <w:b/>
          <w:lang w:val="sw_KE" w:bidi="sw_KE"/>
        </w:rPr>
        <w:t>hekalu</w:t>
      </w:r>
      <w:r>
        <w:rPr>
          <w:lang w:val="sw_KE" w:bidi="sw_KE"/>
        </w:rPr>
        <w:t xml:space="preserve"> lilipasuka kutoka juu hadi chini. Kulikuwa na mapazia mawili katika hekalu, na hatuna uhakika ni lipi lililopasuka. Hata hivyo, pazia kuu ndani ya hekalu lilikuwa na urefu wa mita 20 na upana wa mita 10. Pazia lilifanywa kwa kitambaa na watu walilitundika ili kufunika mlango. Unaweza kusema "pazia liligawanyika katika sehemu mbili." Hekalu lilikuwa mahali pa ibada ya Kiyahudi na utoaji wa dhabihu mjini Yerusalemu. Tumia neno sawa kwa hekalu kama ulivyofanya katika simulizi za awali. Rejelea Faharasa Kuu kwa ufafanuzi wa neno </w:t>
      </w:r>
      <w:r>
        <w:rPr>
          <w:lang w:val="sw_KE" w:bidi="sw_KE"/>
        </w:rPr>
        <w:t>hekalu</w:t>
      </w:r>
      <w:r>
        <w:rPr>
          <w:lang w:val="sw_KE" w:bidi="sw_KE"/>
        </w:rPr>
        <w:t>.</w:t>
      </w:r>
    </w:p>
    <w:p>
      <w:pPr/>
      <w:r>
        <w:rPr>
          <w:lang w:val="sw_KE" w:bidi="sw_KE"/>
        </w:rPr>
      </w:r>
      <w:r>
        <w:rPr>
          <w:lang w:val="sw_KE" w:bidi="sw_KE"/>
        </w:rPr>
        <w:t xml:space="preserve">Wakati Yesu alipokufa, </w:t>
      </w:r>
      <w:r>
        <w:rPr>
          <w:b/>
          <w:lang w:val="sw_KE" w:bidi="sw_KE"/>
        </w:rPr>
        <w:t>yule akida</w:t>
      </w:r>
      <w:r>
        <w:rPr>
          <w:lang w:val="sw_KE" w:bidi="sw_KE"/>
        </w:rPr>
        <w:t xml:space="preserve"> na wale maafisa waliokuwa wakisimamia kuuawa kwake walisema, "Hakika huyu alikuwa </w:t>
      </w:r>
      <w:r>
        <w:rPr>
          <w:b/>
          <w:lang w:val="sw_KE" w:bidi="sw_KE"/>
        </w:rPr>
        <w:t>Mwana wa Mungu</w:t>
      </w:r>
      <w:r>
        <w:rPr>
          <w:lang w:val="sw_KE" w:bidi="sw_KE"/>
        </w:rPr>
        <w:t>!"</w:t>
      </w:r>
    </w:p>
    <w:p>
      <w:pPr/>
      <w:r>
        <w:rPr>
          <w:lang w:val="sw_KE" w:bidi="sw_KE"/>
        </w:rPr>
      </w:r>
      <w:r>
        <w:rPr>
          <w:b/>
          <w:lang w:val="sw_KE" w:bidi="sw_KE"/>
        </w:rPr>
        <w:t>Akida</w:t>
      </w:r>
      <w:r>
        <w:rPr>
          <w:lang w:val="sw_KE" w:bidi="sw_KE"/>
        </w:rPr>
        <w:t xml:space="preserve"> ni afisa wa Kirumi katika jeshi anayeongoza askari mia moja. Rejelea Faharasa Kuu kwa ufafanuzi wa neno </w:t>
      </w:r>
      <w:r>
        <w:rPr>
          <w:lang w:val="sw_KE" w:bidi="sw_KE"/>
        </w:rPr>
        <w:t>akida</w:t>
      </w:r>
      <w:r>
        <w:rPr>
          <w:lang w:val="sw_KE" w:bidi="sw_KE"/>
        </w:rPr>
        <w:t>.</w:t>
      </w:r>
    </w:p>
    <w:p>
      <w:pPr/>
      <w:r>
        <w:rPr>
          <w:lang w:val="sw_KE" w:bidi="sw_KE"/>
        </w:rPr>
      </w:r>
      <w:r>
        <w:rPr>
          <w:lang w:val="sw_KE" w:bidi="sw_KE"/>
        </w:rPr>
        <w:t xml:space="preserve">Tafsiri </w:t>
      </w:r>
      <w:r>
        <w:rPr>
          <w:b/>
          <w:lang w:val="sw_KE" w:bidi="sw_KE"/>
        </w:rPr>
        <w:t>Mwana wa Mungu</w:t>
      </w:r>
      <w:r>
        <w:rPr>
          <w:lang w:val="sw_KE" w:bidi="sw_KE"/>
        </w:rPr>
        <w:t xml:space="preserve"> kwa njia sawa na ulivyofanya katika simulizi za awali. Rejelea Faharasa Kuu kwa ufafanuzi wa neno </w:t>
      </w:r>
      <w:r>
        <w:rPr>
          <w:lang w:val="sw_KE" w:bidi="sw_KE"/>
        </w:rPr>
        <w:t>Mwana wa Mungu</w:t>
      </w:r>
      <w:r>
        <w:rPr>
          <w:lang w:val="sw_KE" w:bidi="sw_KE"/>
        </w:rPr>
        <w:t>.</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27:57–66</w:t>
      </w:r>
      <w:r>
        <w:rPr>
          <w:lang w:val="sw_KE" w:bidi="sw_KE"/>
        </w:rPr>
      </w:r>
    </w:p>
    <w:p>
      <w:pPr>
        <w:pStyle w:val="Heading3"/>
      </w:pPr>
      <w:r>
        <w:rPr>
          <w:lang w:val="sw_KE" w:bidi="sw_KE"/>
        </w:rPr>
        <w:t>Sikiliza na Moyo</w:t>
      </w:r>
    </w:p>
    <w:p>
      <w:pPr/>
      <w:r>
        <w:rPr>
          <w:lang w:val="sw_KE" w:bidi="sw_KE"/>
        </w:rPr>
      </w:r>
      <w:r>
        <w:rPr>
          <w:lang w:val="sw_KE" w:bidi="sw_KE"/>
        </w:rPr>
        <w:t>Sikiliza Mathayo 27:57–66 na utie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Simulizi hii inaanza jioni baada ya Yesu kufa. Katika utamaduni wa Kiyahudi, siku ilianza jioni, wakati jua lilipozama, na kuendelea mpaka jua lilipotua siku iliyofuata. Kwa Wayahudi, siku ya kifo cha Yesu imekwisha. Mtu tajiri anayeitwa Yosefu, ambaye pia alikuwa mwanafunzi wa Yesu, alikuja eneo hilo.</w:t>
      </w:r>
    </w:p>
    <w:p>
      <w:pPr/>
      <w:r>
        <w:rPr>
          <w:lang w:val="sw_KE" w:bidi="sw_KE"/>
        </w:rPr>
      </w:r>
      <w:r>
        <w:rPr>
          <w:lang w:val="sw_KE" w:bidi="sw_KE"/>
        </w:rPr>
        <w:t>Baadhi ya maelezo yanatolewa katika simulizi hii kuhusu mtu anayeitwa Yosefu. Alikuwa kutoka mji wa Arimathaya, ambao ulikuwa takriban kilomita 32, au maili 20, kaskazini magharibi mwa Yerusalemu. Yosefu alikuwa tajiri na mwanafunzi wa Yesu. Tunajua pia kutoka kwa Injili zingine kwamba Yosefu alikuwa mshiriki maarufu au anayeheshimiwa sana wa baraza la kidini la Kiyahudi, linaloitwa Sanhedrin.</w:t>
      </w:r>
    </w:p>
    <w:p>
      <w:pPr/>
      <w:r>
        <w:rPr>
          <w:lang w:val="sw_KE" w:bidi="sw_KE"/>
        </w:rPr>
      </w:r>
      <w:r>
        <w:rPr>
          <w:lang w:val="sw_KE" w:bidi="sw_KE"/>
        </w:rPr>
        <w:t>Warumi kwa kawaida waliwatupa wahalifu ambao walikuwa wamesulubiwa katika kaburi la pamoja. Yosefu alitaka kumheshimu Yesu kwa kuupatia mwili wake mazishi ya heshima. Yosefu alikuwa jasiri au mwenye ujasiri na akamwomba Pilato mwili wa Yesu. Hii ina maana kwamba Yosefu alimwomba Pilato ruhusa ya kumzika Yesu. Utakumbuka kwamba Pilato alikuwa gavana wa Kirumi ambaye alitoa amri ya kusulubiwa kwa Yesu. Pilato alikuwa tayari kumruhusu Yosefu kuchukua mwili.</w:t>
      </w:r>
    </w:p>
    <w:p>
      <w:pPr/>
      <w:r>
        <w:rPr>
          <w:lang w:val="sw_KE" w:bidi="sw_KE"/>
        </w:rPr>
      </w:r>
      <w:r>
        <w:rPr>
          <w:lang w:val="sw_KE" w:bidi="sw_KE"/>
        </w:rPr>
        <w:t>Sitisha hapa na ujadili: Mazishi ni muhimu vipi katika utamaduni wenu? Je, ni mila gani za kawaida za mazishi kati ya watu wako? Mazoea ya mazishi ni tofauti vipi wakati mtu anaheshimiwa ikilinganishwa na asiyeheshimiwa? Je, kuna mazoea tofauti kwa wanaume na wanawake? Watu wazee na vijana?</w:t>
      </w:r>
    </w:p>
    <w:p>
      <w:pPr/>
      <w:r>
        <w:rPr>
          <w:lang w:val="sw_KE" w:bidi="sw_KE"/>
        </w:rPr>
      </w:r>
      <w:r>
        <w:rPr>
          <w:lang w:val="sw_KE" w:bidi="sw_KE"/>
        </w:rPr>
        <w:t>Simulizi inatuambia kwamba Yosefu aliutayarisha mwili wa Yesu kwa ajili ya mazishi. Kulikuwa na wakati mfupi tu wa kutimiza kazi hii na kazi haikuwa rahisi. Ingawa Mathayo hatuambii kwamba Yosefu alikuwa na msaada, watu wengi wanaamini Yosefu alikuwa na msaada, pengine kutoka kwa watumishi wake. Yosefu aliufunika mwili wa Yesu kwa kitambaa kirefu, safi cha kitani. Kitani ni aina ya kitambaa cha ubora wa juu kilichotengenezwa kutoka kwa mkatani, sawa na pamba. Kulingana na desturi ya Kiyahudi, watu walifunga miili ya wafu katika kitambaa kama hicho kabla ya kuzika mwili. Mathayo hataji kwamba Yosefu aliosha mwili kabla ya kuufunika, lakini wasomi wanaamini kwamba Yosefu aliosha mwili. Kuosha mwili wa mfu ni sehemu muhimu sana ya desturi ya mazishi ya Kiyahudi kiasi kwamba sheria ya Kiyahudi iliwaruhusu watu kuosha mwili wa mfu siku ya Sabato. Baada ya kuufunga mwili wa Yesu, Yosefu aliuweka mwili huo katika kaburi lake mwenyewe jipya, pango la mazishi ambalo alikuwa amechonga kutoka kwenye mwamba. Yosefu kisha alivingirisha jiwe kubwa kwenye mlango wa kaburi.</w:t>
      </w:r>
    </w:p>
    <w:p>
      <w:pPr/>
      <w:r>
        <w:rPr>
          <w:lang w:val="sw_KE" w:bidi="sw_KE"/>
        </w:rPr>
      </w:r>
      <w:r>
        <w:rPr>
          <w:lang w:val="sw_KE" w:bidi="sw_KE"/>
        </w:rPr>
        <w:t>Sitisha hapa na uonyeshe picha ya kitambaa cha kitani. Onyesha picha ya kaburi lililochongwa kwenye mwamba na jiwe kubwa mlangoni. Jadili desturi za mazishi kati ya watu wako. Watu wanatayarishaje mwili wa mfu kwa mazishi? Unaweka mwili wapi baada ya maandalizi ya mazishi?</w:t>
      </w:r>
    </w:p>
    <w:p>
      <w:pPr/>
      <w:r>
        <w:rPr>
          <w:lang w:val="sw_KE" w:bidi="sw_KE"/>
        </w:rPr>
      </w:r>
      <w:r>
        <w:rPr>
          <w:lang w:val="sw_KE" w:bidi="sw_KE"/>
        </w:rPr>
        <w:t>Maria Magdalene na yule Maria mwingine, tunadhania mama ya Yakobo na Yosefu, walikuwa pale wameketi mkabala na kaburi, na waliona mahali ambapo Yosefu wa Arimathaya aliweka mwili wa Yesu. Katika utamaduni wa Kiyahudi, wanawake hawakuwa mashahidi halali. Hata hivyo, wanawake walikuwa wanafunzi pekee wa Yesu waliotazama kile kilichotokea kwa mwili wa Yesu. Mathayo anaonyesha kwamba simulizi hii ni hadithi ya kweli kwa kutupa maelezo ya kweli kuhusu kile kilichotokea.</w:t>
      </w:r>
    </w:p>
    <w:p>
      <w:pPr/>
      <w:r>
        <w:rPr>
          <w:lang w:val="sw_KE" w:bidi="sw_KE"/>
        </w:rPr>
      </w:r>
      <w:r>
        <w:rPr>
          <w:lang w:val="sw_KE" w:bidi="sw_KE"/>
        </w:rPr>
        <w:t>Sitisha hapa na mjadili kama timu: Katika utamaduni wenu, wanawake wana jukumu gani kama mashahidi wa matukio? Nani ana mamlaka ya kushuhudia tukio na kuelezea kile kilichotokea?</w:t>
      </w:r>
    </w:p>
    <w:p>
      <w:pPr/>
      <w:r>
        <w:rPr>
          <w:lang w:val="sw_KE" w:bidi="sw_KE"/>
        </w:rPr>
      </w:r>
      <w:r>
        <w:rPr>
          <w:lang w:val="sw_KE" w:bidi="sw_KE"/>
        </w:rPr>
        <w:t>Yesu alikufa siku ya Maandalizi kwa Sabato, siku ya Kiyahudi ya kupumzika. Siku baada ya Yesu kufa, ambayo ilikuwa Sabato, viongozi wa kidini, au makuhani wakuu na Mafarisayo walikuja mbele ya Pilato na kuomba kwamba Pilato alinde kaburi la Yesu. Hii ingekuwa ya ajabu sana, lakini si jambo lisilowezekana. Kwa kawaida hawangejitia unajisi kwa kuja katika uwepo wa gavana wa Kirumi kwenye Sabato. Wanamwambia Pilato kwamba yule mjanja, au mwongo, au mdanganyifu, Yesu, alisema kwamba angefufuka tena baada ya siku 3. Viongozi wa kidini hawataki wanafunzi kuja na kuiba mwili na kuwaambia watu kwamba Yesu alifufuka kutoka kwa wafu. Viongozi wa kidini wanasema kwamba udanganyifu huu au uongo utakuwa mbaya kuliko ule wa kwanza, wakati Yesu alisema alikuwa Masihi.</w:t>
      </w:r>
    </w:p>
    <w:p>
      <w:pPr/>
      <w:r>
        <w:rPr>
          <w:lang w:val="sw_KE" w:bidi="sw_KE"/>
        </w:rPr>
      </w:r>
      <w:r>
        <w:rPr>
          <w:lang w:val="sw_KE" w:bidi="sw_KE"/>
        </w:rPr>
        <w:t>Pilato aliwapa viongozi wa kidini walinzi, nao wakaenda kulilinda kaburi na kulifanya kuwa salama. Wote pamoja waliweka muhuri kwenye jiwe. Hii pia ingekuwa jambo la ajabu, kwa sababu hii ingezingatiwa kuwa kazi siku ya Sabato. Wasomi wengi wanafikiri muhuri huu una maana kwamba kulikuwa na aina fulani ya alama kwenye jiwe ambayo ingeonyesha kama jiwe lilihamishwa. Huenda ikawa ilikuwa udongo ambao ulijaza pengo kati ya jiwe na mlango wa kaburi. Inaweza kuwa alama maalum ambayo inaweza kuwa imeonyesha ama Warumi au viongozi wa kidini. Kisha waliweka walinzi karibu na kaburi ili kuhakikisha hakuna mtu angekuja na kufungua kaburi au kusumbua mwili.</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3.</w:t>
      </w:r>
    </w:p>
    <w:p>
      <w:pPr/>
      <w:r>
        <w:rPr>
          <w:lang w:val="sw_KE" w:bidi="sw_KE"/>
        </w:rPr>
      </w:r>
      <w:r>
        <w:rPr>
          <w:b/>
          <w:lang w:val="sw_KE" w:bidi="sw_KE"/>
        </w:rPr>
        <w:t>Tukio la kwanza:</w:t>
      </w:r>
      <w:r>
        <w:rPr>
          <w:lang w:val="sw_KE" w:bidi="sw_KE"/>
        </w:rPr>
        <w:t xml:space="preserve"> Ni mapema jioni saa chache baada ya Yesu kufa. Kumbuka kwamba siku za Wayahudi zilianza wakati jua lilipotua. Yosefu wa Arimathaya anaenda kwa Pilato ili kuomba ruhusa ya kuzika mwili wa Yesu. Pilato anampa Yosefu ruhusa ya kuzika mwili wa Yesu.</w:t>
      </w:r>
    </w:p>
    <w:p>
      <w:pPr/>
      <w:r>
        <w:rPr>
          <w:lang w:val="sw_KE" w:bidi="sw_KE"/>
        </w:rPr>
      </w:r>
      <w:r>
        <w:rPr>
          <w:b/>
          <w:lang w:val="sw_KE" w:bidi="sw_KE"/>
        </w:rPr>
        <w:t>Tukio la pili:</w:t>
      </w:r>
      <w:r>
        <w:rPr>
          <w:lang w:val="sw_KE" w:bidi="sw_KE"/>
        </w:rPr>
        <w:t xml:space="preserve"> Yosefu anatayarisha mwili wa Yesu kwa mazishi. Anaufunga mwili wa Yesu katika kitambaa kirefu cha kitani. Yosefu alikuwa amelichonga kaburi lake kutoka kwenye mwamba, na kwa hiyo Yosefu aliuweka mwili wa Yesu katika kaburi. Yosefu aliweka jiwe kubwa juu ya mlango. Maria Magdalene na Maria, mama ya Yakobo na Yosefu, wanaona mahali ambapo mwili wa Yesu unawekwa.</w:t>
      </w:r>
    </w:p>
    <w:p>
      <w:pPr/>
      <w:r>
        <w:rPr>
          <w:lang w:val="sw_KE" w:bidi="sw_KE"/>
        </w:rPr>
      </w:r>
      <w:r>
        <w:rPr>
          <w:b/>
          <w:lang w:val="sw_KE" w:bidi="sw_KE"/>
        </w:rPr>
        <w:t>Tukio la tatu:</w:t>
      </w:r>
      <w:r>
        <w:rPr>
          <w:lang w:val="sw_KE" w:bidi="sw_KE"/>
        </w:rPr>
        <w:t xml:space="preserve"> Viongozi wa kidini wanamwomba Pilato kulilinda kaburi. Pilato anawapa walinzi ili wawe karibu na kaburi na wanaweka muhuri kwenye kaburi.</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Yosefu wa Arimathaya</w:t>
      </w:r>
    </w:p>
    <w:p>
      <w:pPr>
        <w:pStyle w:val="ListBullet"/>
        <w:spacing w:line="240" w:lineRule="auto"/>
        <w:ind w:left="720"/>
      </w:pPr>
      <w:r>
        <w:rPr>
          <w:lang w:val="sw_KE" w:bidi="sw_KE"/>
        </w:rPr>
      </w:r>
      <w:r>
        <w:rPr>
          <w:lang w:val="sw_KE" w:bidi="sw_KE"/>
        </w:rPr>
        <w:t>Maria Magdalene</w:t>
      </w:r>
    </w:p>
    <w:p>
      <w:pPr>
        <w:pStyle w:val="ListBullet"/>
        <w:spacing w:line="240" w:lineRule="auto"/>
        <w:ind w:left="720"/>
      </w:pPr>
      <w:r>
        <w:rPr>
          <w:lang w:val="sw_KE" w:bidi="sw_KE"/>
        </w:rPr>
      </w:r>
      <w:r>
        <w:rPr>
          <w:lang w:val="sw_KE" w:bidi="sw_KE"/>
        </w:rPr>
        <w:t>Maria mama ya Yakobo na Yosefu</w:t>
      </w:r>
    </w:p>
    <w:p>
      <w:pPr>
        <w:pStyle w:val="ListBullet"/>
        <w:spacing w:line="240" w:lineRule="auto"/>
        <w:ind w:left="720"/>
      </w:pPr>
      <w:r>
        <w:rPr>
          <w:lang w:val="sw_KE" w:bidi="sw_KE"/>
        </w:rPr>
      </w:r>
      <w:r>
        <w:rPr>
          <w:lang w:val="sw_KE" w:bidi="sw_KE"/>
        </w:rPr>
        <w:t>Pilato</w:t>
      </w:r>
    </w:p>
    <w:p>
      <w:pPr>
        <w:pStyle w:val="ListBullet"/>
        <w:spacing w:line="240" w:lineRule="auto"/>
        <w:ind w:left="720"/>
      </w:pPr>
      <w:r>
        <w:rPr>
          <w:lang w:val="sw_KE" w:bidi="sw_KE"/>
        </w:rPr>
      </w:r>
      <w:r>
        <w:rPr>
          <w:lang w:val="sw_KE" w:bidi="sw_KE"/>
        </w:rPr>
        <w:t>Makuhani wakuu</w:t>
      </w:r>
    </w:p>
    <w:p>
      <w:pPr>
        <w:pStyle w:val="ListBullet"/>
        <w:spacing w:line="240" w:lineRule="auto"/>
        <w:ind w:left="720"/>
      </w:pPr>
      <w:r>
        <w:rPr>
          <w:lang w:val="sw_KE" w:bidi="sw_KE"/>
        </w:rPr>
      </w:r>
      <w:r>
        <w:rPr>
          <w:lang w:val="sw_KE" w:bidi="sw_KE"/>
        </w:rPr>
        <w:t>Mafarisayo</w:t>
      </w:r>
    </w:p>
    <w:p>
      <w:pPr>
        <w:pStyle w:val="ListBullet"/>
        <w:spacing w:line="240" w:lineRule="auto"/>
        <w:ind w:left="720"/>
      </w:pPr>
      <w:r>
        <w:rPr>
          <w:lang w:val="sw_KE" w:bidi="sw_KE"/>
        </w:rPr>
      </w:r>
      <w:r>
        <w:rPr>
          <w:lang w:val="sw_KE" w:bidi="sw_KE"/>
        </w:rPr>
        <w:t>Walinzi</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Wakati wa jioni, karibu na mwanzo wa Sabato, au wakati jua lilikuwa limezama, Yosefu wa Arimathaya alimwomba Pilato ruhusa ya kuuzika mwili wa Yesu. Ni muhimu kukumbuka kwamba Yosefu alikuwa mwanafunzi wa Yesu, ingawa si mmoja wa wale 12 wa karibu. Yosefu pengine alitaka kuuchukua mwili wa Yesu ili kuzuia usiendelee kuning'inia msalabani wakati wa Sabato. Sheria ya Kiyahudi ilihitaji wafu kuzikwa kabla ya Sabato.</w:t>
      </w:r>
    </w:p>
    <w:p>
      <w:pPr/>
      <w:r>
        <w:rPr>
          <w:lang w:val="sw_KE" w:bidi="sw_KE"/>
        </w:rPr>
      </w:r>
      <w:r>
        <w:rPr>
          <w:lang w:val="sw_KE" w:bidi="sw_KE"/>
        </w:rPr>
        <w:t>Pilato anampa Yosefu ruhusa ya kuzika mwili wa Yesu. Yosefu alichukua mwili wa Yesu na kuufunga katika kitambaa safi cha kitani, na kisha akauweka mwili huo katika kaburi lake jipya. Makaburi wakati huo kwa kawaida yalikuwa na mlango takriban robo tatu ya mita juu ya ardhi. Ndani kulikuwa na rafu ya jiwe au benchi kwa ajili ya kulaza mwili. Huenda kulikuwa na rafu zaidi ya moja kulingana na utajiri na idadi ya wanafamilia. Watu walivingirisha jiwe kubwa chini ya mfereji wenye mteremko ili kufunika mlango wa kaburi na kuzuia wanyama wasiingie. Yosefu alikuwa na kaburi ambalo lingekuwa sawa na hili kwa kuwa makaburi haya yalikuwa yanamilikiwa na wanaume matajiri. Yosefu alivingirisha jiwe mbele ya kaburi na akaondoka.</w:t>
      </w:r>
    </w:p>
    <w:p>
      <w:pPr/>
      <w:r>
        <w:rPr>
          <w:lang w:val="sw_KE" w:bidi="sw_KE"/>
        </w:rPr>
      </w:r>
      <w:r>
        <w:rPr>
          <w:lang w:val="sw_KE" w:bidi="sw_KE"/>
        </w:rPr>
        <w:t>Tazama tena picha ya kaburi.</w:t>
      </w:r>
    </w:p>
    <w:p>
      <w:pPr/>
      <w:r>
        <w:rPr>
          <w:lang w:val="sw_KE" w:bidi="sw_KE"/>
        </w:rPr>
      </w:r>
      <w:r>
        <w:rPr>
          <w:lang w:val="sw_KE" w:bidi="sw_KE"/>
        </w:rPr>
        <w:t>Maria Magdalene na yule Maria mwingine walikuwa hapo, wameketi mkabala na kaburi.</w:t>
      </w:r>
    </w:p>
    <w:p>
      <w:pPr/>
      <w:r>
        <w:rPr>
          <w:lang w:val="sw_KE" w:bidi="sw_KE"/>
        </w:rPr>
      </w:r>
      <w:r>
        <w:rPr>
          <w:lang w:val="sw_KE" w:bidi="sw_KE"/>
        </w:rPr>
        <w:t>Siku baada ya Yesu kufa, ambayo pia ilikuwa siku ya Sabato, makuhani wakuu na Mafarisayo walikwenda kwa Pilato na kumwomba Pilato alilinde kaburi la yule "mdanganyifu," au tapeli, au mwongo. Pilato anawapa walinzi ili kulilinda kaburi na wanaweka muhuri kwenye kaburi.</w:t>
      </w:r>
    </w:p>
    <w:p>
      <w:pPr/>
      <w:r>
        <w:rPr>
          <w:lang w:val="sw_KE" w:bidi="sw_KE"/>
        </w:rPr>
      </w:r>
      <w:r>
        <w:rPr>
          <w:lang w:val="sw_KE" w:bidi="sw_KE"/>
        </w:rPr>
        <w:t>Jadili jinsi utakavyotafsiri "muhuri kwenye kaburi." Kama timu, chorani jinsi mnavyofikiri muhuri au alama ya kiongozi wa kidini ingevyoonekana leo. Chora jinsi unavyofikiri ingeonekana kwa viongozi wa Kiyahudi, na pia Warumi. Unda jinsi muhuri au alama yako itakavyoonekana.</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3.</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Yosefu wa Arimathaya</w:t>
      </w:r>
    </w:p>
    <w:p>
      <w:pPr>
        <w:pStyle w:val="ListBullet"/>
        <w:spacing w:line="240" w:lineRule="auto"/>
        <w:ind w:left="720"/>
      </w:pPr>
      <w:r>
        <w:rPr>
          <w:lang w:val="sw_KE" w:bidi="sw_KE"/>
        </w:rPr>
      </w:r>
      <w:r>
        <w:rPr>
          <w:lang w:val="sw_KE" w:bidi="sw_KE"/>
        </w:rPr>
        <w:t>Maria Magdalena</w:t>
      </w:r>
    </w:p>
    <w:p>
      <w:pPr>
        <w:pStyle w:val="ListBullet"/>
        <w:spacing w:line="240" w:lineRule="auto"/>
        <w:ind w:left="720"/>
      </w:pPr>
      <w:r>
        <w:rPr>
          <w:lang w:val="sw_KE" w:bidi="sw_KE"/>
        </w:rPr>
      </w:r>
      <w:r>
        <w:rPr>
          <w:lang w:val="sw_KE" w:bidi="sw_KE"/>
        </w:rPr>
        <w:t>Maria mama ya Yakobo na Yosefu</w:t>
      </w:r>
    </w:p>
    <w:p>
      <w:pPr>
        <w:pStyle w:val="ListBullet"/>
        <w:spacing w:line="240" w:lineRule="auto"/>
        <w:ind w:left="720"/>
      </w:pPr>
      <w:r>
        <w:rPr>
          <w:lang w:val="sw_KE" w:bidi="sw_KE"/>
        </w:rPr>
      </w:r>
      <w:r>
        <w:rPr>
          <w:lang w:val="sw_KE" w:bidi="sw_KE"/>
        </w:rPr>
        <w:t>Pilato</w:t>
      </w:r>
    </w:p>
    <w:p>
      <w:pPr>
        <w:pStyle w:val="ListBullet"/>
        <w:spacing w:line="240" w:lineRule="auto"/>
        <w:ind w:left="720"/>
      </w:pPr>
      <w:r>
        <w:rPr>
          <w:lang w:val="sw_KE" w:bidi="sw_KE"/>
        </w:rPr>
      </w:r>
      <w:r>
        <w:rPr>
          <w:lang w:val="sw_KE" w:bidi="sw_KE"/>
        </w:rPr>
        <w:t>Makuhani wakuu</w:t>
      </w:r>
    </w:p>
    <w:p>
      <w:pPr>
        <w:pStyle w:val="ListBullet"/>
        <w:spacing w:line="240" w:lineRule="auto"/>
        <w:ind w:left="720"/>
      </w:pPr>
      <w:r>
        <w:rPr>
          <w:lang w:val="sw_KE" w:bidi="sw_KE"/>
        </w:rPr>
      </w:r>
      <w:r>
        <w:rPr>
          <w:lang w:val="sw_KE" w:bidi="sw_KE"/>
        </w:rPr>
        <w:t>Mafarisayo</w:t>
      </w:r>
    </w:p>
    <w:p>
      <w:pPr>
        <w:pStyle w:val="ListBullet"/>
        <w:spacing w:line="240" w:lineRule="auto"/>
        <w:ind w:left="720"/>
      </w:pPr>
      <w:r>
        <w:rPr>
          <w:lang w:val="sw_KE" w:bidi="sw_KE"/>
        </w:rPr>
      </w:r>
      <w:r>
        <w:rPr>
          <w:lang w:val="sw_KE" w:bidi="sw_KE"/>
        </w:rPr>
        <w:t>Walinzi</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Mara ya pili timu inapoigiza hadithi hii, sitisha katika sehemu fulani.</w:t>
      </w:r>
    </w:p>
    <w:p>
      <w:pPr/>
      <w:r>
        <w:rPr>
          <w:lang w:val="sw_KE" w:bidi="sw_KE"/>
        </w:rPr>
      </w:r>
      <w:r>
        <w:rPr>
          <w:lang w:val="sw_KE" w:bidi="sw_KE"/>
        </w:rPr>
        <w:t>Ni jioni ya mapema siku kabla ya Sabato. Yosefu wa Arimathaya anaenda kwa Pilato ili kupata ruhusa ya kuzika mwili wa Yesu.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Yosefu, "Unahisi vipi?" Utasikia mambo kama, "Ninataka kumheshimu Yesu. Anastahili mazishi yanayofaa," "Mjasiri. Najua Pilato aliamuru Yesu auawe lakini nitaomba ruhusa," au "Nina haraka. Tunahitaji kumzika Yesu ipasavyo kabla ya kuanza kwa Sabato. "Bila msaada. Sijui ni nini kingine cha kufanya ili kumsaidia Yesu."</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Pilato anampa Yosefu ruhusa ya kuzika mwili wa Yesu. Yosefu anatayarisha mwili wa Yesu kwa kuufunika katika kitambaa kirefu cha kitani. Kisha anaweka mwili wa Yesu katika kaburi. Jiwe linasogezwa mbele ya mlango wa kaburi. Maria Magdalene na Maria mama ya Yakobo wameketi mkabala na kaburi.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Yosefu, "Unahisi vipi sasa?" Sikiliza mambo kama, "Nimefarijika. Tuliweza kufanya hivyo kabla ya Sabato," au "Ninafurahi kwamba niliweza kumheshimu Yesu kwa njia hii."</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Siku iliyofuata, mwanzo wa Sabato, makuhani wakuu na Mafarisayo walikutana na Pilato ili kumwomba alilinde kaburi la Yesu, ambaye walimwita "mdanganyifu." Walimwambia Pilato kwamba Yesu alisema angefufuka kutoka kwa wafu na kwa hiyo hawakutaka wanafunzi wa Yesu kuja na kuiba mwili wa Yesu. Pilato aliwapa walinzi wa kuwaweka kwenye kaburi ili kulilinda. Kisha wao, pamoja na walinzi, waliweka muhuri kwenye kaburi.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makuhani wakuu na Mafarisayo jinsi wanavyohisi. Sikilizeni maneno kama haya: “Ninafurahi jambo hili limekwisha,” “Hakuna njia ambayo wanafunzi wa Yesu wanaweza kuiba mwili wake sasa,” “Tumemshinda huyu mwongo.”</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Yosefu wa Arimathaya alikuwa mtu tajiri ambaye alikuwa </w:t>
      </w:r>
      <w:r>
        <w:rPr>
          <w:b/>
          <w:lang w:val="sw_KE" w:bidi="sw_KE"/>
        </w:rPr>
        <w:t>mwanafunzi</w:t>
      </w:r>
      <w:r>
        <w:rPr>
          <w:lang w:val="sw_KE" w:bidi="sw_KE"/>
        </w:rPr>
        <w:t xml:space="preserve"> wa Yesu. Wanafunzi walikuwa wafuasi wa Yesu. Tumia neno sawa kwa mwanafunzi ulilolitumia hapo awali. Rejelea Faharasa Kuu kwa ufafanuzi wa neno </w:t>
      </w:r>
      <w:r>
        <w:rPr>
          <w:lang w:val="sw_KE" w:bidi="sw_KE"/>
        </w:rPr>
        <w:t>mwanafunzi</w:t>
      </w:r>
      <w:r>
        <w:rPr>
          <w:lang w:val="sw_KE" w:bidi="sw_KE"/>
        </w:rPr>
        <w:t>.</w:t>
      </w:r>
    </w:p>
    <w:p>
      <w:pPr/>
      <w:r>
        <w:rPr>
          <w:lang w:val="sw_KE" w:bidi="sw_KE"/>
        </w:rPr>
      </w:r>
      <w:r>
        <w:rPr>
          <w:lang w:val="sw_KE" w:bidi="sw_KE"/>
        </w:rPr>
        <w:t xml:space="preserve">Yosefu alimwomba </w:t>
      </w:r>
      <w:r>
        <w:rPr>
          <w:b/>
          <w:lang w:val="sw_KE" w:bidi="sw_KE"/>
        </w:rPr>
        <w:t>Pilato</w:t>
      </w:r>
      <w:r>
        <w:rPr>
          <w:lang w:val="sw_KE" w:bidi="sw_KE"/>
        </w:rPr>
        <w:t xml:space="preserve"> ruhusa ya kuzika mwili wa Yesu. Pilato alikuwa gavana wa Yudea na alikuwa amemwamuru Yesu asulubiwe. Tumia neno sawa na ulilotumia kutafsiri Pilato hapo awali.</w:t>
      </w:r>
    </w:p>
    <w:p>
      <w:pPr/>
      <w:r>
        <w:rPr>
          <w:lang w:val="sw_KE" w:bidi="sw_KE"/>
        </w:rPr>
      </w:r>
      <w:r>
        <w:rPr>
          <w:lang w:val="sw_KE" w:bidi="sw_KE"/>
        </w:rPr>
        <w:t xml:space="preserve">Yosefu alifunika mwili wa Yesu katika kitambaa cha kitani na kuuweka katika </w:t>
      </w:r>
      <w:r>
        <w:rPr>
          <w:b/>
          <w:lang w:val="sw_KE" w:bidi="sw_KE"/>
        </w:rPr>
        <w:t>kaburi</w:t>
      </w:r>
      <w:r>
        <w:rPr>
          <w:lang w:val="sw_KE" w:bidi="sw_KE"/>
        </w:rPr>
        <w:t xml:space="preserve"> lililochongwa kwenye mwamba. Kaburi ni mahali pa mazishi. Ilikuwa desturi ya Kiyahudi kuzika wafu katika mapango ya asili au katika mapango yaliyochongwa kwenye mwamba. Jiwe kubwa lilivingirishwa juu ya mlango wa kaburi. Kumbuka kutumia neno kwa kaburi ambalo umelitumia katika simulizi za awali. Rejelea Faharasa Kuu kwa ufafanuzi wa neno </w:t>
      </w:r>
      <w:r>
        <w:rPr>
          <w:lang w:val="sw_KE" w:bidi="sw_KE"/>
        </w:rPr>
        <w:t>kaburi</w:t>
      </w:r>
      <w:r>
        <w:rPr>
          <w:lang w:val="sw_KE" w:bidi="sw_KE"/>
        </w:rPr>
        <w:t>.</w:t>
      </w:r>
    </w:p>
    <w:p>
      <w:pPr/>
      <w:r>
        <w:rPr>
          <w:lang w:val="sw_KE" w:bidi="sw_KE"/>
        </w:rPr>
      </w:r>
      <w:r>
        <w:rPr>
          <w:lang w:val="sw_KE" w:bidi="sw_KE"/>
        </w:rPr>
        <w:t xml:space="preserve">Siku iliyofuata baada ya </w:t>
      </w:r>
      <w:r>
        <w:rPr>
          <w:b/>
          <w:lang w:val="sw_KE" w:bidi="sw_KE"/>
        </w:rPr>
        <w:t>siku ya Matayarisho</w:t>
      </w:r>
      <w:r>
        <w:rPr>
          <w:lang w:val="sw_KE" w:bidi="sw_KE"/>
        </w:rPr>
        <w:t xml:space="preserve">, </w:t>
      </w:r>
      <w:r>
        <w:rPr>
          <w:b/>
          <w:lang w:val="sw_KE" w:bidi="sw_KE"/>
        </w:rPr>
        <w:t>makuhani wakuu</w:t>
      </w:r>
      <w:r>
        <w:rPr>
          <w:lang w:val="sw_KE" w:bidi="sw_KE"/>
        </w:rPr>
        <w:t xml:space="preserve"> na </w:t>
      </w:r>
      <w:r>
        <w:rPr>
          <w:b/>
          <w:lang w:val="sw_KE" w:bidi="sw_KE"/>
        </w:rPr>
        <w:t>Mafarisayo</w:t>
      </w:r>
      <w:r>
        <w:rPr>
          <w:lang w:val="sw_KE" w:bidi="sw_KE"/>
        </w:rPr>
        <w:t xml:space="preserve"> walikwenda kukutana na Pilato. Siku ya maandalizi ilikuwa siku kabla ya Sabato na siku ambayo Yesu alikufa. Makuhani wakuu na Mafarisayo ni viongozi wa kidini wa Kiyahudi ambao walikuwa wamekuja kwa Pilato ili kumfanya Yesu ahukumiwe kifo. Tumia maneno yale yale uliyotumia kwa makuhani wakuu na Mafarisayo hapo awali. Rejelea Faharasa Kuu kwa ufafanuzi wa </w:t>
      </w:r>
      <w:r>
        <w:rPr>
          <w:lang w:val="sw_KE" w:bidi="sw_KE"/>
        </w:rPr>
        <w:t>makuhani wakuu</w:t>
      </w:r>
      <w:r>
        <w:rPr>
          <w:lang w:val="sw_KE" w:bidi="sw_KE"/>
        </w:rPr>
        <w:t xml:space="preserve"> na </w:t>
      </w:r>
      <w:r>
        <w:rPr>
          <w:lang w:val="sw_KE" w:bidi="sw_KE"/>
        </w:rPr>
        <w:t>Mafarisayo</w:t>
      </w:r>
      <w:r>
        <w:rPr>
          <w:lang w:val="sw_KE" w:bidi="sw_KE"/>
        </w:rPr>
        <w:t>.</w:t>
      </w:r>
    </w:p>
    <w:p>
      <w:pPr/>
      <w:r>
        <w:rPr>
          <w:lang w:val="sw_KE" w:bidi="sw_KE"/>
        </w:rPr>
      </w:r>
      <w:r>
        <w:rPr>
          <w:lang w:val="sw_KE" w:bidi="sw_KE"/>
        </w:rPr>
        <w:t xml:space="preserve">Makuhani wakuu na Mafarisayo walimwambia Pilato kwamba yule </w:t>
      </w:r>
      <w:r>
        <w:rPr>
          <w:b/>
          <w:lang w:val="sw_KE" w:bidi="sw_KE"/>
        </w:rPr>
        <w:t>mdanganyifu</w:t>
      </w:r>
      <w:r>
        <w:rPr>
          <w:lang w:val="sw_KE" w:bidi="sw_KE"/>
        </w:rPr>
        <w:t xml:space="preserve"> alisema kuwa angefufuka kutoka kwa wafu baada ya siku 3. Mdanganyifu ni neno lingine la mwongo. Walimwomba Pilato alilinde kaburi vizuri. Pilato akawapa walinzi na kuwaambia walifanye lile kaburi, au pango la kuzikia, kuwa salama. Walichukua walinzi na kuweka muhuri kwenye </w:t>
      </w:r>
      <w:r>
        <w:rPr>
          <w:b/>
          <w:lang w:val="sw_KE" w:bidi="sw_KE"/>
        </w:rPr>
        <w:t>kaburi</w:t>
      </w:r>
      <w:r>
        <w:rPr>
          <w:lang w:val="sw_KE" w:bidi="sw_KE"/>
        </w:rPr>
        <w:t>. Muhuri hufanya kitu kuwa salama au kilichofungwa.</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28:1–15</w:t>
      </w:r>
      <w:r>
        <w:rPr>
          <w:lang w:val="sw_KE" w:bidi="sw_KE"/>
        </w:rPr>
      </w:r>
    </w:p>
    <w:p>
      <w:pPr>
        <w:pStyle w:val="Heading3"/>
      </w:pPr>
      <w:r>
        <w:rPr>
          <w:lang w:val="sw_KE" w:bidi="sw_KE"/>
        </w:rPr>
        <w:t>Sikiliza na Moyo</w:t>
      </w:r>
    </w:p>
    <w:p>
      <w:pPr/>
      <w:r>
        <w:rPr>
          <w:lang w:val="sw_KE" w:bidi="sw_KE"/>
        </w:rPr>
      </w:r>
      <w:r>
        <w:rPr>
          <w:lang w:val="sw_KE" w:bidi="sw_KE"/>
        </w:rPr>
        <w:t>Sikiliza Mathayo 28:1–15 na utie moyoni mwako.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Katika simulizi ya awali, Yesu alikuwa ameuawa na mamlaka zinazotawala. Baada ya kifo chake, Yosefu wa Arimathaya alimzika Yesu katika kaburi la Yosefu mwenyewe. Maria Magdalene na Maria, mama ya Yakobo na Yosefu, walifuata ili waweze kujua mahali ambapo Yesu alizikwa. Siku ya kupumzika, Sabato, sasa imekwisha, na jua linakaribia kuchomoza siku ya kwanza ya wiki. Hii ilikuwa siku baada ya Sabato. Wanawake hawa wanakuja kuangalia kaburi la Yesu.</w:t>
      </w:r>
    </w:p>
    <w:p>
      <w:pPr/>
      <w:r>
        <w:rPr>
          <w:lang w:val="sw_KE" w:bidi="sw_KE"/>
        </w:rPr>
      </w:r>
      <w:r>
        <w:rPr>
          <w:lang w:val="sw_KE" w:bidi="sw_KE"/>
        </w:rPr>
        <w:t>Sitisha hapa na uangalie picha ya kaburi lenye mwamba mbele yake.</w:t>
      </w:r>
    </w:p>
    <w:p>
      <w:pPr/>
      <w:r>
        <w:rPr>
          <w:lang w:val="sw_KE" w:bidi="sw_KE"/>
        </w:rPr>
      </w:r>
      <w:r>
        <w:rPr>
          <w:lang w:val="sw_KE" w:bidi="sw_KE"/>
        </w:rPr>
        <w:t>Utakumbuka kwamba kaburi ambapo Yesu alizikwa lilifungwa kwa jiwe kubwa lililofunika mlango. Mawe yanayofunika mlango wa makaburi yanaweza kuwa tambarare au mviringo. Kwa kawaida watu wangeweza kuvingirisha jiwe mbele ya lango ili kulifunika kwa kuwa jiwe lilivingirika chini kwenye mchirizi uliokuwa na mteremko. Hata hivyo, kuvingirisha lile jiwe mbali na lango, kupanda mteremko, ungekuwa mradi mgumu sana kwa wanawake.</w:t>
      </w:r>
    </w:p>
    <w:p>
      <w:pPr/>
      <w:r>
        <w:rPr>
          <w:lang w:val="sw_KE" w:bidi="sw_KE"/>
        </w:rPr>
      </w:r>
      <w:r>
        <w:rPr>
          <w:lang w:val="sw_KE" w:bidi="sw_KE"/>
        </w:rPr>
        <w:t>Mathayo anatumia neno "Tazama!" kama dalili kwamba kitu kinatokea ghafla, au yote mara moja. Ghafla, malaika wa Bwana, ambaye ni mjumbe wa Mungu, alishuka kutoka mbinguni, akasababisha tetemeko la ardhi, akaliviringisha lile jiwe lililokuwa mbele ya kaburi la Yesu na kulikalia. Kuonekana kwa malaika, au uso wake, kulikuwa na mwangaza kama umeme, na mavazi yake yalikuwa meupe kama theluji.</w:t>
      </w:r>
    </w:p>
    <w:p>
      <w:pPr/>
      <w:r>
        <w:rPr>
          <w:lang w:val="sw_KE" w:bidi="sw_KE"/>
        </w:rPr>
      </w:r>
      <w:r>
        <w:rPr>
          <w:lang w:val="sw_KE" w:bidi="sw_KE"/>
        </w:rPr>
        <w:t>Sitisha hapa na uangalie picha ya umeme na picha ya theluji nyeupe. Ni nini katika utamaduni wako ni nyeupe sana? Ungeelezeaje kitu ambacho ni king'avu sana au cheupe sana?</w:t>
      </w:r>
    </w:p>
    <w:p>
      <w:pPr/>
      <w:r>
        <w:rPr>
          <w:lang w:val="sw_KE" w:bidi="sw_KE"/>
        </w:rPr>
      </w:r>
      <w:r>
        <w:rPr>
          <w:lang w:val="sw_KE" w:bidi="sw_KE"/>
        </w:rPr>
        <w:t>Walinzi ambao walikuwa wakilinda walimwogopa sana malaika. Walianguka chini kana kwamba walikuwa wafu.</w:t>
      </w:r>
    </w:p>
    <w:p>
      <w:pPr/>
      <w:r>
        <w:rPr>
          <w:lang w:val="sw_KE" w:bidi="sw_KE"/>
        </w:rPr>
      </w:r>
      <w:r>
        <w:rPr>
          <w:lang w:val="sw_KE" w:bidi="sw_KE"/>
        </w:rPr>
        <w:t>Malaika anawapuuza walinzi na kuzungumza moja kwa moja na wanawake. Malaika anawaambia wasiwe na hofu. Anawaambia kwamba mtu wanayemtafuta, Yesu ambaye aliuawa kwenye msalaba, sasa yuko hai kwa sababu Mungu alimfufua kutoka kwa wafu, kama vile Yesu alisema Mungu angefanya. Anawaambia waangalie mahali ambapo mwili wa Yesu ulikuwa umewekwa, ndani ya kaburi. Mathayo anataka kusema wazi kwamba mtu huyu halisi katika historia, Yesu kutoka Nazarethi, alikuwa amekufa lakini sasa yuko hai. Malaika kisha anawaambia wanawake kuwaambia wanafunzi kwamba Yesu yuko hai. Malaika alisema kwamba Yesu atawatangulia kwenda mkoa wa Galilaya na kwamba wanafunzi watamwona Yesu huko, kama vile Yesu alivyowaambia kabla ya kufa. Wanawake walikuwa na hofu na kujazwa na furaha wakati walipoondoka ili kuwaambia wanafunzi.</w:t>
      </w:r>
    </w:p>
    <w:p>
      <w:pPr/>
      <w:r>
        <w:rPr>
          <w:lang w:val="sw_KE" w:bidi="sw_KE"/>
        </w:rPr>
      </w:r>
      <w:r>
        <w:rPr>
          <w:lang w:val="sw_KE" w:bidi="sw_KE"/>
        </w:rPr>
        <w:t>Sitisha hapa na uonyeshe timu yako ramani ya Israeli ambayo ni pamoja na Yerusalemu na mkoa wa Galilaya.</w:t>
      </w:r>
    </w:p>
    <w:p>
      <w:pPr/>
      <w:r>
        <w:rPr>
          <w:lang w:val="sw_KE" w:bidi="sw_KE"/>
        </w:rPr>
      </w:r>
      <w:r>
        <w:rPr>
          <w:lang w:val="sw_KE" w:bidi="sw_KE"/>
        </w:rPr>
        <w:t>Kwenye njia yao, Yesu anakutana na wanawake na kuwasalimu. Walishika miguu ya Yesu kama ishara ya kujinyenyekeza kwake, na wakamwabudu. Ukweli kwamba wanawake walishika miguu ya Yesu unamaanisha kwamba Yesu hakuwa mzimu au sehemu ya mawazo yao. Yesu alikuwa na mwili wa kimwili ambao wanawake wangeweza kuugusa. Yesu anawaambia tena wasiwe na hofu. Yesu pia anawaambia wawajulishe wanafunzi wake, ambao Yesu aliwapenda kama ndugu, kwamba wakutane naye kule Galilaya. Wanawake hawakuzingatiwa kuwa mashahidi wa kuaminika katika utamaduni wao, lakini Yesu aliwapa heshima ya kuwa mashahidi wa kwanza wa ufufuo wake.</w:t>
      </w:r>
    </w:p>
    <w:p>
      <w:pPr/>
      <w:r>
        <w:rPr>
          <w:lang w:val="sw_KE" w:bidi="sw_KE"/>
        </w:rPr>
      </w:r>
      <w:r>
        <w:rPr>
          <w:lang w:val="sw_KE" w:bidi="sw_KE"/>
        </w:rPr>
        <w:t>Sitisha hapa na mjadili: Ni nini jukumu la wanawake katika utamaduni wenu? Je, wanawake wanaaminika kukabidhiwa maelezo muhimu? Ni michango gani muhimu ya wanawake katika utamaduni wenu?</w:t>
      </w:r>
    </w:p>
    <w:p>
      <w:pPr/>
      <w:r>
        <w:rPr>
          <w:lang w:val="sw_KE" w:bidi="sw_KE"/>
        </w:rPr>
      </w:r>
      <w:r>
        <w:rPr>
          <w:lang w:val="sw_KE" w:bidi="sw_KE"/>
        </w:rPr>
        <w:t>Wakati wanawake walikuwa wakienda kuwaambia wanafunzi, walinzi walikwenda Yerusalemu na kuwaambia makuhani wakuu mambo yaliyotokea. Kumbuka katika simulizi ya awali kwamba Pilato alikuwa ametoa baadhi ya walinzi kwa makuhani wakuu na Mafarisayo ili kulinda kaburi la Yesu. Walinzi hawa walikuwa askari wa Kirumi ambao walikuwa chini ya mamlaka ya makuhani sasa, au kwa kweli walikuwa walinzi wa hekalu la Kiyahudi. Vyovyote iwavyo, walinzi walihisi kuwa wanapaswa kuripoti kwa makuhani wakuu kama wenye mamlaka juu yao katika suala hili.</w:t>
      </w:r>
    </w:p>
    <w:p>
      <w:pPr/>
      <w:r>
        <w:rPr>
          <w:lang w:val="sw_KE" w:bidi="sw_KE"/>
        </w:rPr>
      </w:r>
      <w:r>
        <w:rPr>
          <w:lang w:val="sw_KE" w:bidi="sw_KE"/>
        </w:rPr>
        <w:t>Makuhani wakuu wanakusanyika tena na wazee. Hiki ni kikundi kilekile cha viongozi wa kidini waliomlipa Yuda ili kumsaliti Yesu. Sasa wamekusanyika pamoja na kuamua kuwalipa walinzi pesa nyingi ili kusema uongo kuhusu kile kilichotokea kwa kweli. Wanawaambia walinzi kueneza hadithi kwamba wanafunzi walikuja usiku wakati walinzi walikuwa wamelala, na kuiba mwili wa Yesu. Hiki ndicho hasa makuhani wakuu walichokuwa wakijaribu kuzuia tangu mwanzo kwa kuweka walinzi nje ya kaburi. Kwa kweli, walinzi hawangekuwa wamelala ama sivyo serikali ingewahukumu kifo kwa kutofanya kazi yao. Hii ndiyo sababu viongozi wa kidini wanawaambia kwamba ikiwa gavana Pilato atasikia kuhusu jambo hili, viongozi wa kidini watawatetea walinzi wasipate matatizo. Hata hivyo, hii ndiyo hadithi wanayoishia kuisimulia, na imeenea miongoni mwa Wayahudi hata leo.</w:t>
      </w:r>
    </w:p>
    <w:p>
      <w:pPr/>
      <w:r>
        <w:rPr>
          <w:lang w:val="sw_KE" w:bidi="sw_KE"/>
        </w:rPr>
      </w:r>
      <w:r>
        <w:rPr>
          <w:lang w:val="sw_KE" w:bidi="sw_KE"/>
        </w:rPr>
        <w:t>Sitisha hapa na mjadili: Simulia hadithi ambayo inasimuliwa mara kwa mara katika utamaduni wenu, lakini kwamba unajua si kweli, au huna hakika kama ni kweli au la.</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4.</w:t>
      </w:r>
    </w:p>
    <w:p>
      <w:pPr/>
      <w:r>
        <w:rPr>
          <w:lang w:val="sw_KE" w:bidi="sw_KE"/>
        </w:rPr>
      </w:r>
      <w:r>
        <w:rPr>
          <w:b/>
          <w:lang w:val="sw_KE" w:bidi="sw_KE"/>
        </w:rPr>
        <w:t>Tukio la kwanza:</w:t>
      </w:r>
      <w:r>
        <w:rPr>
          <w:lang w:val="sw_KE" w:bidi="sw_KE"/>
        </w:rPr>
        <w:t xml:space="preserve"> Tukio linaanza asubuhi inayofuata Sabato, siku ya kidini ya kupumzika. Maria na Maria mwingine wanatembea kuelekea kaburini kwa Yesu.</w:t>
      </w:r>
    </w:p>
    <w:p>
      <w:pPr/>
      <w:r>
        <w:rPr>
          <w:lang w:val="sw_KE" w:bidi="sw_KE"/>
        </w:rPr>
      </w:r>
      <w:r>
        <w:rPr>
          <w:b/>
          <w:lang w:val="sw_KE" w:bidi="sw_KE"/>
        </w:rPr>
        <w:t>Tukio la pili:</w:t>
      </w:r>
      <w:r>
        <w:rPr>
          <w:lang w:val="sw_KE" w:bidi="sw_KE"/>
        </w:rPr>
        <w:t xml:space="preserve"> Malaika wa Bwana, aliyetumwa na Mungu, anaonekana, anasababisha tetemeko la ardhi, na anavingirisha jiwe mbali na kaburi la Yesu na anaketi juu yake. Walinzi wanaogopa na kuanguka chini kama wafu. Malaika anawaambia wanawake wasiwe na hofu kwa sababu Yesu ambaye alisulubiwa yuko hai. Malaika anawaambia wanawake wapatazame mahali alipowekwa Yesu na kisha kuwaambia wanafunzi wakutane na Yesu Galilaya.</w:t>
      </w:r>
    </w:p>
    <w:p>
      <w:pPr/>
      <w:r>
        <w:rPr>
          <w:lang w:val="sw_KE" w:bidi="sw_KE"/>
        </w:rPr>
      </w:r>
      <w:r>
        <w:rPr>
          <w:b/>
          <w:lang w:val="sw_KE" w:bidi="sw_KE"/>
        </w:rPr>
        <w:t>Tukio la tatu:</w:t>
      </w:r>
      <w:r>
        <w:rPr>
          <w:lang w:val="sw_KE" w:bidi="sw_KE"/>
        </w:rPr>
        <w:t xml:space="preserve"> Wanawake wanaondoka kaburini. Wana hofu na furaha. Wanakutana na Yesu walipokuwa wakienda kwa wanafunzi na kumshika miguu. Yesu anawaambia jambo lilelile ambalo malaika aliwaambia.</w:t>
      </w:r>
    </w:p>
    <w:p>
      <w:pPr/>
      <w:r>
        <w:rPr>
          <w:lang w:val="sw_KE" w:bidi="sw_KE"/>
        </w:rPr>
      </w:r>
      <w:r>
        <w:rPr>
          <w:b/>
          <w:lang w:val="sw_KE" w:bidi="sw_KE"/>
        </w:rPr>
        <w:t>Tukio la nne:</w:t>
      </w:r>
      <w:r>
        <w:rPr>
          <w:lang w:val="sw_KE" w:bidi="sw_KE"/>
        </w:rPr>
        <w:t xml:space="preserve"> Wakati wanawake wanaenda kwa wanafunzi, walinzi wanaenda kwa makuhani wakuu na kuwaambia kile kilichotokea. Makuhani wakuu na wazee wanaamua kuwalipa walinzi ili kusema uongo na kusema kwamba wanafunzi wa Yesu walikuja wakati walinzi walikuwa wamelala na kuchukua mwili wa Yesu. Viongozi wa kidini wanawaambia walinzi kwamba ikiwa gavana, Pilato, akigundua, watahakikisha walinzi wako salama. Walinzi wanaenda na kuwaambia uongo na unaaminika na Wayahudi wengi.</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Maria Magdalene</w:t>
      </w:r>
    </w:p>
    <w:p>
      <w:pPr>
        <w:pStyle w:val="ListBullet"/>
        <w:spacing w:line="240" w:lineRule="auto"/>
        <w:ind w:left="720"/>
      </w:pPr>
      <w:r>
        <w:rPr>
          <w:lang w:val="sw_KE" w:bidi="sw_KE"/>
        </w:rPr>
      </w:r>
      <w:r>
        <w:rPr>
          <w:lang w:val="sw_KE" w:bidi="sw_KE"/>
        </w:rPr>
        <w:t>Maria mama ya Yakobo na Yosefu</w:t>
      </w:r>
    </w:p>
    <w:p>
      <w:pPr>
        <w:pStyle w:val="ListBullet"/>
        <w:spacing w:line="240" w:lineRule="auto"/>
        <w:ind w:left="720"/>
      </w:pPr>
      <w:r>
        <w:rPr>
          <w:lang w:val="sw_KE" w:bidi="sw_KE"/>
        </w:rPr>
      </w:r>
      <w:r>
        <w:rPr>
          <w:lang w:val="sw_KE" w:bidi="sw_KE"/>
        </w:rPr>
        <w:t>Malaika wa Bwana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Walinzi</w:t>
      </w:r>
    </w:p>
    <w:p>
      <w:pPr>
        <w:pStyle w:val="ListBullet"/>
        <w:spacing w:line="240" w:lineRule="auto"/>
        <w:ind w:left="720"/>
      </w:pPr>
      <w:r>
        <w:rPr>
          <w:lang w:val="sw_KE" w:bidi="sw_KE"/>
        </w:rPr>
      </w:r>
      <w:r>
        <w:rPr>
          <w:lang w:val="sw_KE" w:bidi="sw_KE"/>
        </w:rPr>
        <w:t>Makuhani wakuu</w:t>
      </w:r>
    </w:p>
    <w:p>
      <w:pPr>
        <w:pStyle w:val="ListBullet"/>
        <w:spacing w:line="240" w:lineRule="auto"/>
        <w:ind w:left="720"/>
      </w:pPr>
      <w:r>
        <w:rPr>
          <w:lang w:val="sw_KE" w:bidi="sw_KE"/>
        </w:rPr>
      </w:r>
      <w:r>
        <w:rPr>
          <w:lang w:val="sw_KE" w:bidi="sw_KE"/>
        </w:rPr>
        <w:t>Wazee</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Wakati tukio la kwanza linaanza, ni siku ya kwanza ya wiki, wakati huohuo au punde tu kabla ya jua kuchomoza. Maria Magdalene na Maria mwingine, pengine mama ya Yakobo na Yosefu, wanatembea kwa kaburi ambapo Yesu alikuwa amezikwa.</w:t>
      </w:r>
    </w:p>
    <w:p>
      <w:pPr/>
      <w:r>
        <w:rPr>
          <w:lang w:val="sw_KE" w:bidi="sw_KE"/>
        </w:rPr>
      </w:r>
      <w:r>
        <w:rPr>
          <w:lang w:val="sw_KE" w:bidi="sw_KE"/>
        </w:rPr>
        <w:t>Sitisha hapa na mjadili: Ni siku gani inazingatiwa siku ya kwanza ya wiki katika utamaduni wenu? Je, una siku iliyopangwa ya kupumzika? Ni mambo gani ambayo unaweza au hupaswi kufanya siku yako ya kupumzika?</w:t>
      </w:r>
    </w:p>
    <w:p>
      <w:pPr/>
      <w:r>
        <w:rPr>
          <w:lang w:val="sw_KE" w:bidi="sw_KE"/>
        </w:rPr>
      </w:r>
      <w:r>
        <w:rPr>
          <w:lang w:val="sw_KE" w:bidi="sw_KE"/>
        </w:rPr>
        <w:t>Ghafla, malaika anashuka kutoka mbinguni, anasababisha tetemeko la ardhi, anavingirisha lile jiwe mbele ya kaburi la Yesu, na anaketi juu ya lile jiwe. Walinzi wanaogopa sana hivi kwamba wanaanguka chini na hawawezi kusonga. Wametulia tuli kama watu waliokufa.</w:t>
      </w:r>
    </w:p>
    <w:p>
      <w:pPr/>
      <w:r>
        <w:rPr>
          <w:lang w:val="sw_KE" w:bidi="sw_KE"/>
        </w:rPr>
      </w:r>
      <w:r>
        <w:rPr>
          <w:lang w:val="sw_KE" w:bidi="sw_KE"/>
        </w:rPr>
        <w:t>Kumbuka kwamba malaika anawaambia wanawake, "Msiwe na wasiwasi, au hofu. Unamtafuta Yesu kutoka Nazarethi, ambaye alisulubishwa. Hayuko hapa. Amefufuka, au Mungu amemfufua kutoka kwa wafu!"</w:t>
      </w:r>
    </w:p>
    <w:p>
      <w:pPr/>
      <w:r>
        <w:rPr>
          <w:lang w:val="sw_KE" w:bidi="sw_KE"/>
        </w:rPr>
      </w:r>
      <w:r>
        <w:rPr>
          <w:lang w:val="sw_KE" w:bidi="sw_KE"/>
        </w:rPr>
        <w:t>Kumbuka kuhakikisha malaika anaonyesha wanawake mahali ambapo mwili wa Yesu ulikuwa umewekwa. Mahali ambapo mwili wa Yesu uliwekwa pengine palikuwa rafu ya jiwe ndani ya kaburi lililochongwa kwenye mwamba wa kilima. Kisha malaika anawaambia wanawake kuwaambia wanafunzi, "Anaenda mbele yenu katika mkoa wa Galilaya." Huko utamwona. Tazama! au zingatia na kumbuka kwamba nimekuambia hili."</w:t>
      </w:r>
    </w:p>
    <w:p>
      <w:pPr/>
      <w:r>
        <w:rPr>
          <w:lang w:val="sw_KE" w:bidi="sw_KE"/>
        </w:rPr>
      </w:r>
      <w:r>
        <w:rPr>
          <w:lang w:val="sw_KE" w:bidi="sw_KE"/>
        </w:rPr>
        <w:t>Wanawake wanaondoka kaburini. Wana hofu na furaha. Njiani, Yesu anawasalimu kwa aina ya kawaida ya salamu ya heshima ambayo inawatakia watu heri, na wanashika miguu ya Yesu na kumwabudu Yesu. Yesu pia anawaambia wasiwe na hofu, na kuwaambia wanafunzi wakutane na Yesu Galilaya.</w:t>
      </w:r>
    </w:p>
    <w:p>
      <w:pPr/>
      <w:r>
        <w:rPr>
          <w:lang w:val="sw_KE" w:bidi="sw_KE"/>
        </w:rPr>
      </w:r>
      <w:r>
        <w:rPr>
          <w:lang w:val="sw_KE" w:bidi="sw_KE"/>
        </w:rPr>
        <w:t>Sitisha hapa na mjadili: Ongea kuhusu njia za heshima za kuwasalimu watu katika utamaduni wako ambazo pia zinawatakia heri.</w:t>
      </w:r>
    </w:p>
    <w:p>
      <w:pPr/>
      <w:r>
        <w:rPr>
          <w:lang w:val="sw_KE" w:bidi="sw_KE"/>
        </w:rPr>
      </w:r>
      <w:r>
        <w:rPr>
          <w:lang w:val="sw_KE" w:bidi="sw_KE"/>
        </w:rPr>
        <w:t>Wanawake wanapoenda kuwaambia wanafunzi, walinzi wanaenda kwa makuhani wakuu ili kuwaambia kile kilichotokea. Makuhani wakuu na wazee wanaamua kuwalipa walinzi pesa nyingi ili kusema uongo kuhusu kile kilichotokea. Makuhani wakuu na wazee wanawaambia walinzi wamwambie kila mtu kwamba wanafunzi walikuja usiku wakati walinzi wakiwa wamelala, na kuuiba mwili. Hii ni hadithi ambayo walinzi waliishia kusimulia na ilienea kati ya Wayahudi. Mathayo anasema kwamba Wayahudi walikuwa bado wakisema hili kuhusu Yesu wakati Mathayo alipoandika kitabu hiki.</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4.</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Maria Magdalene</w:t>
      </w:r>
    </w:p>
    <w:p>
      <w:pPr>
        <w:pStyle w:val="ListBullet"/>
        <w:spacing w:line="240" w:lineRule="auto"/>
        <w:ind w:left="720"/>
      </w:pPr>
      <w:r>
        <w:rPr>
          <w:lang w:val="sw_KE" w:bidi="sw_KE"/>
        </w:rPr>
      </w:r>
      <w:r>
        <w:rPr>
          <w:lang w:val="sw_KE" w:bidi="sw_KE"/>
        </w:rPr>
        <w:t>Maria mama ya Yakobo na Yosefu</w:t>
      </w:r>
    </w:p>
    <w:p>
      <w:pPr>
        <w:pStyle w:val="ListBullet"/>
        <w:spacing w:line="240" w:lineRule="auto"/>
        <w:ind w:left="720"/>
      </w:pPr>
      <w:r>
        <w:rPr>
          <w:lang w:val="sw_KE" w:bidi="sw_KE"/>
        </w:rPr>
      </w:r>
      <w:r>
        <w:rPr>
          <w:lang w:val="sw_KE" w:bidi="sw_KE"/>
        </w:rPr>
        <w:t>Malaika wa Bwana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Walinzi</w:t>
      </w:r>
    </w:p>
    <w:p>
      <w:pPr>
        <w:pStyle w:val="ListBullet"/>
        <w:spacing w:line="240" w:lineRule="auto"/>
        <w:ind w:left="720"/>
      </w:pPr>
      <w:r>
        <w:rPr>
          <w:lang w:val="sw_KE" w:bidi="sw_KE"/>
        </w:rPr>
      </w:r>
      <w:r>
        <w:rPr>
          <w:lang w:val="sw_KE" w:bidi="sw_KE"/>
        </w:rPr>
        <w:t>Makuhani wakuu</w:t>
      </w:r>
    </w:p>
    <w:p>
      <w:pPr>
        <w:pStyle w:val="ListBullet"/>
        <w:spacing w:line="240" w:lineRule="auto"/>
        <w:ind w:left="720"/>
      </w:pPr>
      <w:r>
        <w:rPr>
          <w:lang w:val="sw_KE" w:bidi="sw_KE"/>
        </w:rPr>
      </w:r>
      <w:r>
        <w:rPr>
          <w:lang w:val="sw_KE" w:bidi="sw_KE"/>
        </w:rPr>
        <w:t>Wazee</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Mara ya pili timu inapoigiza hadithi hii, sitisha katika sehemu fulani.</w:t>
      </w:r>
    </w:p>
    <w:p>
      <w:pPr/>
      <w:r>
        <w:rPr>
          <w:lang w:val="sw_KE" w:bidi="sw_KE"/>
        </w:rPr>
      </w:r>
      <w:r>
        <w:rPr>
          <w:lang w:val="sw_KE" w:bidi="sw_KE"/>
        </w:rPr>
        <w:t>Wakati tukio la kwanza linaanza, ni siku ya kwanza ya wiki, wakati huohuo au punde tu kabla ya jua kuchomoza. Maria Magdalene na Maria mwingine, pengine mama ya Yakobo na Yosefu, wanatembea kwa kaburi ambapo Yesu alikuwa amezikwa.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wanawake, "Mnahisi vipi?" Utasikia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Ghafla, malaika anashuka kutoka mbinguni, anasababisha tetemeko la ardhi, anavingirisha lile jiwe mbele ya kaburi la Yesu, na anaketi juu ya lile jiwe. Walinzi wanaogopa sana hivi kwamba wanaanguka chini kama watu waliokufa.</w:t>
      </w:r>
    </w:p>
    <w:p>
      <w:pPr/>
      <w:r>
        <w:rPr>
          <w:lang w:val="sw_KE" w:bidi="sw_KE"/>
        </w:rPr>
      </w:r>
      <w:r>
        <w:rPr>
          <w:lang w:val="sw_KE" w:bidi="sw_KE"/>
        </w:rPr>
        <w:t xml:space="preserve"> Kumbuka kwamba malaika anawaambia wanawake, "Msiwe na wasiwasi au hofu. Unamtafuta Yesu kutoka Nazarethi, ambaye alisulubishwa. Hayuko hapa. Amefufuka, au Mungu amemfufua kutoka kwa wafu!"</w:t>
      </w:r>
    </w:p>
    <w:p>
      <w:pPr/>
      <w:r>
        <w:rPr>
          <w:lang w:val="sw_KE" w:bidi="sw_KE"/>
        </w:rPr>
      </w:r>
      <w:r>
        <w:rPr>
          <w:lang w:val="sw_KE" w:bidi="sw_KE"/>
        </w:rPr>
        <w:t>Kumbuka kuhakikisha malaika anaonyesha wanawake mahali ambapo mwili wa Yesu ulikuwa umewekwa. Mahali ambapo mwili wa Yesu uliwekwa pengine ilikuwa rafu ya jiwe ndani ya kaburi lililochongwa kwenye mwamba. Kisha malaika anawaambia wanawake waende wakawaambie wanafunzi, “Anawatangulia kwenda katika eneo la Galilaya. Huko mtamwona. Kumbuka kwamba nimekuambia hili!"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wanawake jinsi wanavyohisi. Utasikia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Wanawake wanaondoka kaburini. Wana hofu na furaha. Njiani, Yesu anakutana nao na wanashika miguu ya Yesu na kumwabudu Yesu. Yesu pia anawaambia wasiwe na hofu, na kuwaambia wanafunzi kukutana na Yesu katika Galilaya.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wanawake jinsi wanavyohisi sasa. Utasikia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Wanawake wanapoenda kuwaambia wanafunzi, walinzi wanaenda kwa makuhani wakuu ili kuwaambia kile kilichotokea. Makuhani wakuu na wazee wanaamua kuwalipa walinzi pesa nyingi ili kusema uongo kuhusu kile kilichotokea. Makuhani wakuu na wazee wanawaambia walinzi wamwambie kila mtu kwamba wanafunzi walikuja usiku wakati walinzi wakiwa wamelala, na wakauchukua mwili. Hii ndiyo hadithi ambayo wameishia kuisimulia, na imeenea miongoni mwa Wayahudi mpaka wakati wa kuandikwa kwa kitabu hiki.</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Wakati tukio la kwanza linaanza, ni asubuhi baada ya siku ya </w:t>
      </w:r>
      <w:r>
        <w:rPr>
          <w:b/>
          <w:lang w:val="sw_KE" w:bidi="sw_KE"/>
        </w:rPr>
        <w:t>Sabato</w:t>
      </w:r>
      <w:r>
        <w:rPr>
          <w:lang w:val="sw_KE" w:bidi="sw_KE"/>
        </w:rPr>
        <w:t xml:space="preserve">. Sabato ni siku ya kupumzika kwa Wayahudi. Sabato ilianza jua lilipozama kikamilifu siku ya Ijumaa na kumalizika nyota zilipoonekana angani usiku uliofuata, siku ya Jumamosi. Rejelea Faharasa Kuu kwa ufafanuzi wa neno </w:t>
      </w:r>
      <w:r>
        <w:rPr>
          <w:lang w:val="sw_KE" w:bidi="sw_KE"/>
        </w:rPr>
        <w:t>Sabato</w:t>
      </w:r>
      <w:r>
        <w:rPr>
          <w:lang w:val="sw_KE" w:bidi="sw_KE"/>
        </w:rPr>
        <w:t>.</w:t>
      </w:r>
    </w:p>
    <w:p>
      <w:pPr/>
      <w:r>
        <w:rPr>
          <w:lang w:val="sw_KE" w:bidi="sw_KE"/>
        </w:rPr>
      </w:r>
      <w:r>
        <w:rPr>
          <w:lang w:val="sw_KE" w:bidi="sw_KE"/>
        </w:rPr>
        <w:t xml:space="preserve">Sasa ni Jumapili au siku ya kwanza ya juma, wakati wa kuchomoza kwa jua au punde tu kabla ya hapo. Maria Magdalene na yule Maria mwingine, pengine mama ya Yakobo na Yosefu, wanatembea kuelekea </w:t>
      </w:r>
      <w:r>
        <w:rPr>
          <w:b/>
          <w:lang w:val="sw_KE" w:bidi="sw_KE"/>
        </w:rPr>
        <w:t>kaburini</w:t>
      </w:r>
      <w:r>
        <w:rPr>
          <w:lang w:val="sw_KE" w:bidi="sw_KE"/>
        </w:rPr>
        <w:t xml:space="preserve"> ambapo Yesu alikuwa amezikwa. Kaburi ni mahali ambapo watu wafu walizikwa. Makaburi mengi yalikuwa juu ya ardhi, kinyume na kaburi ambalo lilichimbwa katika ardhi. Rejelea Faharasa Kuu kwa ufafanuzi wa neno </w:t>
      </w:r>
      <w:r>
        <w:rPr>
          <w:lang w:val="sw_KE" w:bidi="sw_KE"/>
        </w:rPr>
        <w:t>kaburi</w:t>
      </w:r>
      <w:r>
        <w:rPr>
          <w:lang w:val="sw_KE" w:bidi="sw_KE"/>
        </w:rPr>
        <w:t>.</w:t>
      </w:r>
    </w:p>
    <w:p>
      <w:pPr/>
      <w:r>
        <w:rPr>
          <w:lang w:val="sw_KE" w:bidi="sw_KE"/>
        </w:rPr>
      </w:r>
      <w:r>
        <w:rPr>
          <w:lang w:val="sw_KE" w:bidi="sw_KE"/>
        </w:rPr>
        <w:t xml:space="preserve">Ghafla, </w:t>
      </w:r>
      <w:r>
        <w:rPr>
          <w:b/>
          <w:lang w:val="sw_KE" w:bidi="sw_KE"/>
        </w:rPr>
        <w:t>malaika wa Bwana</w:t>
      </w:r>
      <w:r>
        <w:rPr>
          <w:lang w:val="sw_KE" w:bidi="sw_KE"/>
        </w:rPr>
        <w:t xml:space="preserve"> anashuka kutoka mbinguni, anasababisha tetemeko la </w:t>
      </w:r>
      <w:r>
        <w:rPr>
          <w:b/>
          <w:lang w:val="sw_KE" w:bidi="sw_KE"/>
        </w:rPr>
        <w:t>ardhi</w:t>
      </w:r>
      <w:r>
        <w:rPr>
          <w:lang w:val="sw_KE" w:bidi="sw_KE"/>
        </w:rPr>
        <w:t xml:space="preserve">, anavingirisha lile jiwe mbele ya kaburi la Yesu, na kuketi juu yake. Malaika ni mjumbe wa mbinguni kutoka kwa Mungu. Tumia neno lile lile ulilotumia kwa malaika hapo awali. Rejelea Faharasa Kuu kwa ufafanuzi wa neno </w:t>
      </w:r>
      <w:r>
        <w:rPr>
          <w:lang w:val="sw_KE" w:bidi="sw_KE"/>
        </w:rPr>
        <w:t>malaika</w:t>
      </w:r>
      <w:r>
        <w:rPr>
          <w:lang w:val="sw_KE" w:bidi="sw_KE"/>
        </w:rPr>
        <w:t>. Tetemeko la ardhi ni wakati ardhi inapoanza kutikisika na kuyumbayumba. Matetemeko ya ardhi bado yanatokea leo. Katika tetemeko la ardhi, majengo huanguka, na miamba huvunjika. Walinzi wanaogopa sana hivi kwamba wanaanguka chini kama watu waliokufa.</w:t>
      </w:r>
    </w:p>
    <w:p>
      <w:pPr/>
      <w:r>
        <w:rPr>
          <w:lang w:val="sw_KE" w:bidi="sw_KE"/>
        </w:rPr>
      </w:r>
      <w:r>
        <w:rPr>
          <w:lang w:val="sw_KE" w:bidi="sw_KE"/>
        </w:rPr>
        <w:t xml:space="preserve">Kumbuka kwamba malaika anawaambia wanawake, "Msiwe na wasiwasi au hofu. Unamtafuta Yesu ambaye </w:t>
      </w:r>
      <w:r>
        <w:rPr>
          <w:b/>
          <w:lang w:val="sw_KE" w:bidi="sw_KE"/>
        </w:rPr>
        <w:t>alisulubishwa</w:t>
      </w:r>
      <w:r>
        <w:rPr>
          <w:lang w:val="sw_KE" w:bidi="sw_KE"/>
        </w:rPr>
        <w:t xml:space="preserve">." Kusulubishwa ni kufa kifo cha kutisha kwa kupigwa misumari kwenye vipande viwili vya mbao kwa namna ya msalaba. Tumia neno lile lile ulilotumia kwa kusulubiwa ambalo umetumia hapo awali. Rejelea Faharasa Kuu kwa ufafanuzi wa neno </w:t>
      </w:r>
      <w:r>
        <w:rPr>
          <w:lang w:val="sw_KE" w:bidi="sw_KE"/>
        </w:rPr>
        <w:t>kusulubisha</w:t>
      </w:r>
      <w:r>
        <w:rPr>
          <w:lang w:val="sw_KE" w:bidi="sw_KE"/>
        </w:rPr>
        <w:t>.</w:t>
      </w:r>
    </w:p>
    <w:p>
      <w:pPr/>
      <w:r>
        <w:rPr>
          <w:lang w:val="sw_KE" w:bidi="sw_KE"/>
        </w:rPr>
      </w:r>
      <w:r>
        <w:rPr>
          <w:lang w:val="sw_KE" w:bidi="sw_KE"/>
        </w:rPr>
        <w:t xml:space="preserve">Malaika kisha anasema, "Yeye hayuko hapa. Amefufuka," au "Mungu amemfufua kutoka kwa wafu!" Kisha malaika akawaambia </w:t>
      </w:r>
      <w:r>
        <w:rPr>
          <w:b/>
          <w:lang w:val="sw_KE" w:bidi="sw_KE"/>
        </w:rPr>
        <w:t>wanawake</w:t>
      </w:r>
      <w:r>
        <w:rPr>
          <w:lang w:val="sw_KE" w:bidi="sw_KE"/>
        </w:rPr>
        <w:t xml:space="preserve">, “Nendeni mkawaambie wanafunzi wake kwamba Yesu amewatangulia kwenda </w:t>
      </w:r>
      <w:r>
        <w:rPr>
          <w:b/>
          <w:lang w:val="sw_KE" w:bidi="sw_KE"/>
        </w:rPr>
        <w:t>Galilaya</w:t>
      </w:r>
      <w:r>
        <w:rPr>
          <w:lang w:val="sw_KE" w:bidi="sw_KE"/>
        </w:rPr>
        <w:t xml:space="preserve">.” Huko mtamwona, kama vile alivyowaambia hapo awali." Wanafunzi ni wafuasi wa karibu zaidi wa Yesu. Tumia neno lile lile ulilotumia kwa wanafunzi hapo awali. Rejelea Faharasa Kuu kwa ufafanuzi wa neno </w:t>
      </w:r>
      <w:r>
        <w:rPr>
          <w:lang w:val="sw_KE" w:bidi="sw_KE"/>
        </w:rPr>
        <w:t>wanafunzi</w:t>
      </w:r>
      <w:r>
        <w:rPr>
          <w:lang w:val="sw_KE" w:bidi="sw_KE"/>
        </w:rPr>
        <w:t xml:space="preserve">. Galilaya ni mkoa ulioko karibu na Bahari ya Galilaya ambapo Yesu alifanya sehemu kubwa ya huduma yake. Tumia neno lile lile ulilotumia hapo awali kwa Galilaya. Rejelea Faharasa Kuu kwa maelezo zaidi kuhusu neno </w:t>
      </w:r>
      <w:r>
        <w:rPr>
          <w:lang w:val="sw_KE" w:bidi="sw_KE"/>
        </w:rPr>
        <w:t>Galilaya</w:t>
      </w:r>
      <w:r>
        <w:rPr>
          <w:lang w:val="sw_KE" w:bidi="sw_KE"/>
        </w:rPr>
        <w:t>.</w:t>
      </w:r>
    </w:p>
    <w:p>
      <w:pPr/>
      <w:r>
        <w:rPr>
          <w:lang w:val="sw_KE" w:bidi="sw_KE"/>
        </w:rPr>
      </w:r>
      <w:r>
        <w:rPr>
          <w:lang w:val="sw_KE" w:bidi="sw_KE"/>
        </w:rPr>
        <w:t xml:space="preserve">Wanawake wanaondoka kaburini. Wanaogopa na wana furaha. Njiani, Yesu anawasalimu kwa neno la kawaida la salamu. Tumia aina ya salamu ya kawaida, ya heshima katika lugha yako. Wanawake wanashika miguu ya Yesu na </w:t>
      </w:r>
      <w:r>
        <w:rPr>
          <w:b/>
          <w:lang w:val="sw_KE" w:bidi="sw_KE"/>
        </w:rPr>
        <w:t>kumwabudu</w:t>
      </w:r>
      <w:r>
        <w:rPr>
          <w:lang w:val="sw_KE" w:bidi="sw_KE"/>
        </w:rPr>
        <w:t xml:space="preserve"> Yesu. Kuabudu ni kutoa moyo wako wote katika staha kwa kitu au mtu. Rejelea Faharasa Kuu kwa ufafanuzi wa neno </w:t>
      </w:r>
      <w:r>
        <w:rPr>
          <w:lang w:val="sw_KE" w:bidi="sw_KE"/>
        </w:rPr>
        <w:t>ibada</w:t>
      </w:r>
      <w:r>
        <w:rPr>
          <w:lang w:val="sw_KE" w:bidi="sw_KE"/>
        </w:rPr>
        <w:t>.</w:t>
      </w:r>
    </w:p>
    <w:p>
      <w:pPr/>
      <w:r>
        <w:rPr>
          <w:lang w:val="sw_KE" w:bidi="sw_KE"/>
        </w:rPr>
      </w:r>
      <w:r>
        <w:rPr>
          <w:lang w:val="sw_KE" w:bidi="sw_KE"/>
        </w:rPr>
        <w:t>Yesu pia anawaita wanafunzi wake "ndugu." Wao si ndugu halisi wa Yesu, lakini hili ni neno la upendo ambalo linaweza kumaanisha marafiki wa karibu au watu unaowapenda kama ndugu.</w:t>
      </w:r>
    </w:p>
    <w:p>
      <w:pPr/>
      <w:r>
        <w:rPr>
          <w:lang w:val="sw_KE" w:bidi="sw_KE"/>
        </w:rPr>
      </w:r>
      <w:r>
        <w:rPr>
          <w:lang w:val="sw_KE" w:bidi="sw_KE"/>
        </w:rPr>
        <w:t xml:space="preserve">Wanawake wanapoenda kuwaambia wanafunzi, walinzi wanaenda kwa makuhani wakuu ili kuwaambia kile kilichotokea. </w:t>
      </w:r>
      <w:r>
        <w:rPr>
          <w:b/>
          <w:lang w:val="sw_KE" w:bidi="sw_KE"/>
        </w:rPr>
        <w:t>Makuhani wakuu</w:t>
      </w:r>
      <w:r>
        <w:rPr>
          <w:lang w:val="sw_KE" w:bidi="sw_KE"/>
        </w:rPr>
        <w:t xml:space="preserve"> na </w:t>
      </w:r>
      <w:r>
        <w:rPr>
          <w:b/>
          <w:lang w:val="sw_KE" w:bidi="sw_KE"/>
        </w:rPr>
        <w:t>wazee</w:t>
      </w:r>
      <w:r>
        <w:rPr>
          <w:lang w:val="sw_KE" w:bidi="sw_KE"/>
        </w:rPr>
        <w:t xml:space="preserve"> wanaamua kuwalipa walinzi pesa nyingi ili kusema uongo kuhusu kile kilichotokea. Makuhani wakuu na wazee ni viongozi wakuu wa kidini wa Kiyahudi. Tumia maneno yale yale uliyotumia kwa makuhani wakuu na wazee hapo awali. Rejelea Faharasa Kuu kwa ufafanuzi wa </w:t>
      </w:r>
      <w:r>
        <w:rPr>
          <w:lang w:val="sw_KE" w:bidi="sw_KE"/>
        </w:rPr>
        <w:t>makuhani wakuu</w:t>
      </w:r>
      <w:r>
        <w:rPr>
          <w:lang w:val="sw_KE" w:bidi="sw_KE"/>
        </w:rPr>
        <w:t xml:space="preserve"> na </w:t>
      </w:r>
      <w:r>
        <w:rPr>
          <w:lang w:val="sw_KE" w:bidi="sw_KE"/>
        </w:rPr>
        <w:t>wazee</w:t>
      </w:r>
      <w:r>
        <w:rPr>
          <w:lang w:val="sw_KE" w:bidi="sw_KE"/>
        </w:rPr>
        <w:t>.</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Mathayo 28:16–20</w:t>
      </w:r>
      <w:r>
        <w:rPr>
          <w:lang w:val="sw_KE" w:bidi="sw_KE"/>
        </w:rPr>
      </w:r>
    </w:p>
    <w:p>
      <w:pPr>
        <w:pStyle w:val="Heading3"/>
      </w:pPr>
      <w:r>
        <w:rPr>
          <w:lang w:val="sw_KE" w:bidi="sw_KE"/>
        </w:rPr>
        <w:t>Sikiliza na Moyo</w:t>
      </w:r>
    </w:p>
    <w:p>
      <w:pPr/>
      <w:r>
        <w:rPr>
          <w:lang w:val="sw_KE" w:bidi="sw_KE"/>
        </w:rPr>
      </w:r>
      <w:r>
        <w:rPr>
          <w:lang w:val="sw_KE" w:bidi="sw_KE"/>
        </w:rPr>
        <w:t>Sikiliza Mathayo 28:16–20 na utie moyoni mwako maneno hayo.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Yesu amefufuka sasa hivi kutoka kwa wafu. Yesu aliwaamuru akina Maria wawili kuwaambia wanafunzi wakutane na Yesu huko Galilaya. Huenda wanafunzi walikuwa wamekusanyika tena pamoja baada ya kutengana wakati Yesu alipokamatwa katika Bustani ya Gethsemane.</w:t>
      </w:r>
    </w:p>
    <w:p>
      <w:pPr/>
      <w:r>
        <w:rPr>
          <w:lang w:val="sw_KE" w:bidi="sw_KE"/>
        </w:rPr>
      </w:r>
      <w:r>
        <w:rPr>
          <w:lang w:val="sw_KE" w:bidi="sw_KE"/>
        </w:rPr>
        <w:t>Wanafunzi kumi na moja wanaondoka Yerusalemu ili kwenda Galilaya kukutana na Yesu. Kumbuka kwamba Yuda alijiua, na kwa hiyo kuna wanafunzi wa karibu wa Yesu kumi na moja tu waliobaki. Wote wanaenda pamoja mpaka Galilaya kwenye mlima ambao Yesu aliwaambia waende. Hakuna dalili ya mlima maalum ambapo walipaswa kukutana na Yesu. Badala yake, inaelekea wanafunzi wanatarajia Yesu awatafute. Katika utamaduni wa Kiyahudi, Mungu mara nyingi alifunua mambo kumhusu Yeye mwenyewe kwenye milima.</w:t>
      </w:r>
    </w:p>
    <w:p>
      <w:pPr/>
      <w:r>
        <w:rPr>
          <w:lang w:val="sw_KE" w:bidi="sw_KE"/>
        </w:rPr>
      </w:r>
      <w:r>
        <w:rPr>
          <w:lang w:val="sw_KE" w:bidi="sw_KE"/>
        </w:rPr>
        <w:t>Sitisha hapa na uangalie ramani kutoka Yerusalemu hadi Galilaya. Tazama picha ya milima karibu na Galilaya. Jadili maeneo katika utamaduni wako ambapo watu wanafikiri Mungu anafunua habari.</w:t>
      </w:r>
    </w:p>
    <w:p>
      <w:pPr/>
      <w:r>
        <w:rPr>
          <w:lang w:val="sw_KE" w:bidi="sw_KE"/>
        </w:rPr>
      </w:r>
      <w:r>
        <w:rPr>
          <w:lang w:val="sw_KE" w:bidi="sw_KE"/>
        </w:rPr>
        <w:t>Kutembea kutoka Yerusalemu kurudi Kapernaum kulikuwa takriban kilomita 162, au maili 100. Wanafunzi wangetembea takriban siku 4 hadi 7 ili kurudi Galilaya. Walikuwa na wakati mwingi wa kufikiria kuhusu Yesu kuwa hai na kile ambacho kingemaanisha kwao.</w:t>
      </w:r>
    </w:p>
    <w:p>
      <w:pPr/>
      <w:r>
        <w:rPr>
          <w:lang w:val="sw_KE" w:bidi="sw_KE"/>
        </w:rPr>
      </w:r>
      <w:r>
        <w:rPr>
          <w:lang w:val="sw_KE" w:bidi="sw_KE"/>
        </w:rPr>
        <w:t>Wakati Yesu alionekana kwao, wanafunzi walimwabudu Yesu. Hii ina maana wanafunzi waliinamisha nyuso zao hadi chini kwa heshima na utiifu.</w:t>
      </w:r>
    </w:p>
    <w:p>
      <w:pPr/>
      <w:r>
        <w:rPr>
          <w:lang w:val="sw_KE" w:bidi="sw_KE"/>
        </w:rPr>
      </w:r>
      <w:r>
        <w:rPr>
          <w:lang w:val="sw_KE" w:bidi="sw_KE"/>
        </w:rPr>
        <w:t>Sitisha hapa na mjadili: Utamaduni wenu unaonyeshaje heshima au ibada kwa wengine?</w:t>
      </w:r>
    </w:p>
    <w:p>
      <w:pPr/>
      <w:r>
        <w:rPr>
          <w:lang w:val="sw_KE" w:bidi="sw_KE"/>
        </w:rPr>
      </w:r>
      <w:r>
        <w:rPr>
          <w:lang w:val="sw_KE" w:bidi="sw_KE"/>
        </w:rPr>
        <w:t>Mathayo anatuambia kwamba walipomwona Yesu walimwabudu, lakini baadhi yao walikuwa na shaka. Hata hivyo, wasomi wengi wanaamini kwamba ni wanafunzi wote kumi na moja ambao wana mashaka fulani katika mioyo yao. Shaka katika sentensi hii si ukosefu wa imani, lakini ni kusita au kutokuwa na uamuzi. Ni wazi kwamba wanafunzi waliamini kuwa ni Yesu aliyekuwa mbele yao, kwa sababu walimsujudia na kumwabudu. Mara ya mwisho wanafunzi walipomwona Yesu, walimwacha alipokamatwa. Baadhi ya wasomi wanaamini kusita katika mioyo yao kunaweza kuwa kwa sababu hawakujua jinsi ya kujiendesha wakiwa karibu na Yesu. Walikuwa wamemwacha Yesu alipokufa. Sasa Yuko hai na amethibitisha kwamba Yeye ni mwenye nguvu zote. Wanaweza kuwa wanawaza, "Tunapaswa kujiendesha vipi mbele ya Yesu?" Hata hivyo, wasomi wengine wanaamini kwamba huenda mioyo yao isingeelewa kabisa jinsi ilivyowezekana kwa Yesu kusimama mbele yao. Vyovyote iwavyo, wanafunzi ni kama sisi wakati hatuelewi kikamilifu wala hatumwamini Yesu.</w:t>
      </w:r>
    </w:p>
    <w:p>
      <w:pPr/>
      <w:r>
        <w:rPr>
          <w:lang w:val="sw_KE" w:bidi="sw_KE"/>
        </w:rPr>
      </w:r>
      <w:r>
        <w:rPr>
          <w:lang w:val="sw_KE" w:bidi="sw_KE"/>
        </w:rPr>
        <w:t>Sitisha na mjadili: Simulia hadithi kuhusu wakati ambapo ulisita kumwamini Yesu, au ulipokuwa na hisia zinazopingana kuhusu kile Yesu alichokuwa akikuomba ufanye.</w:t>
      </w:r>
    </w:p>
    <w:p>
      <w:pPr/>
      <w:r>
        <w:rPr>
          <w:lang w:val="sw_KE" w:bidi="sw_KE"/>
        </w:rPr>
      </w:r>
      <w:r>
        <w:rPr>
          <w:lang w:val="sw_KE" w:bidi="sw_KE"/>
        </w:rPr>
        <w:t>Yesu aliwakaribia wanafunzi kwa namna ya kufariji ili kuanzisha tena uhusiano nao. Yesu anazungumza na wanafunzi. Yesu hawawakemei kwa ukali kwa kumwacha. Yesu anawaambia wanafunzi kwamba Mungu, Baba yake mbinguni, amempa Yesu mamlaka yote si duniani tu, bali sasa pia mbinguni. Kwa sababu Yesu ana mamlaka hii, Yesu anatuma wanafunzi kumi na moja kwa mataifa yote ili kufanya wanafunzi zaidi wa Yesu. Yesu anataka si Wayahudi tu wajue habari njema anayotoa, bali pia watu wote kutoka mataifa yote. Wanafunzi hawapaswi kubagua kati ya Wayahudi na wasio-Wayahudi wanapofanya watu kuwa wanafunzi. Yesu anawaambia kuwafanya watu kuwa wanafunzi, au wafuasi wa Yesu ambao wanatii mambo ambayo Yesu alifundisha.</w:t>
      </w:r>
    </w:p>
    <w:p>
      <w:pPr/>
      <w:r>
        <w:rPr>
          <w:lang w:val="sw_KE" w:bidi="sw_KE"/>
        </w:rPr>
      </w:r>
      <w:r>
        <w:rPr>
          <w:lang w:val="sw_KE" w:bidi="sw_KE"/>
        </w:rPr>
        <w:t>Hatua ya kwanza ya kumfuata Yesu inaonekana kuwa ni kubatizwa kwa jina la, au kwa mamlaka ya, Mungu Baba, Mwana ambaye ni Yesu, na Roho Mtakatifu. Zingatia kwamba ubatizo ni kwa mamlaka ya "jina moja," lakini kisha majina matatu ya Mungu Baba, Mwana, na Roho Mtakatifu yanatolewa. Hii inaonyesha kwamba watu wote watatu ni Mungu mwenyewe kama Mungu mmoja. Kubatiza watu, au kuwaosha katika maji, huwaonyesha wengine kwamba watu hawa wamechagua kumfuata Yesu.</w:t>
      </w:r>
    </w:p>
    <w:p>
      <w:pPr/>
      <w:r>
        <w:rPr>
          <w:lang w:val="sw_KE" w:bidi="sw_KE"/>
        </w:rPr>
      </w:r>
      <w:r>
        <w:rPr>
          <w:lang w:val="sw_KE" w:bidi="sw_KE"/>
        </w:rPr>
        <w:t>Ikiwa tunadhania kwamba Mathayo anarekodi maelezo haya kwa utaratibu, hatua inayofuata baada ya kubatizwa ni kufundisha wanafunzi wapya kutii kila kitu ambacho Yesu anawaamuru. Wasomi wengi wanaamini kwamba Yesu anawaambia wanafunzi kuwafundisha watu wote kutii, si tu wale ambao walibatizwa. Katika utamaduni wa siku hiyo, kuwa mfuasi au mwanafunzi wa Rabi ilimaanisha kumfuata kwa karibu sana kwamba vumbi la miguu yake lingekufunika. Kuwa mwanafunzi kulimaanisha kuingia katika uhusiano wa kina na yule ambaye walikuwa wakimfuata na kujifunza kuwa sawasawa na wao. Hapa wanafunzi hawawafanyi watu kuwa wanafunzi wao wenyewe, bali wanawaingiza watu katika uhusiano wa kina na Yesu na kuwafundisha jinsi ya kumfuata Yesu kwa karibu. Yesu mwenyewe anaahidi kuwa na wanafunzi wote hadi mwisho wa zama, au mwisho wa dunia. Yesu hamaanishi kwamba atakuwa pamoja nao katika mwili wa nyama bali kwa Roho wake. Ni mamlaka ya Yesu na uwepo Wake unaowapa wanafunzi nguvu ya kwenda na kuwafanya watu wengine kuwa wanafunzi.</w:t>
      </w:r>
    </w:p>
    <w:p>
      <w:pPr/>
      <w:r>
        <w:rPr>
          <w:lang w:val="sw_KE" w:bidi="sw_KE"/>
        </w:rPr>
      </w:r>
      <w:r>
        <w:rPr>
          <w:lang w:val="sw_KE" w:bidi="sw_KE"/>
        </w:rPr>
        <w:t>Sitisha hapa na mjadili: Ni nani katika maisha yako unamfundisha kuwa mwanafunzi na kutii mambo ambayo Yesu alitufundisha? Hiyo inaenda vipi? Umekutana na matatizo gani? Mnawezaje kutiana moyo? Ni watu gani wengine katika maisha yako ambao wanahitaji kusikiliza mafundisho ya Yesu? Sitisha hapa na muwaombee pamoja watu hao.</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2.</w:t>
      </w:r>
    </w:p>
    <w:p>
      <w:pPr/>
      <w:r>
        <w:rPr>
          <w:lang w:val="sw_KE" w:bidi="sw_KE"/>
        </w:rPr>
      </w:r>
      <w:r>
        <w:rPr>
          <w:b/>
          <w:lang w:val="sw_KE" w:bidi="sw_KE"/>
        </w:rPr>
        <w:t>Tukio la kwanza:</w:t>
      </w:r>
      <w:r>
        <w:rPr>
          <w:lang w:val="sw_KE" w:bidi="sw_KE"/>
        </w:rPr>
        <w:t xml:space="preserve"> Wanafunzi kumi na moja wanaenda Galilaya hadi mahali ambapo Yesu aliwaambia waende. Wanamwona Yesu na kumwabudu Yesu. Wanafunzi wana kusita au shaka katika mioyo yao.</w:t>
      </w:r>
    </w:p>
    <w:p>
      <w:pPr/>
      <w:r>
        <w:rPr>
          <w:lang w:val="sw_KE" w:bidi="sw_KE"/>
        </w:rPr>
      </w:r>
      <w:r>
        <w:rPr>
          <w:b/>
          <w:lang w:val="sw_KE" w:bidi="sw_KE"/>
        </w:rPr>
        <w:t>Tukio la pili:</w:t>
      </w:r>
      <w:r>
        <w:rPr>
          <w:lang w:val="sw_KE" w:bidi="sw_KE"/>
        </w:rPr>
        <w:t xml:space="preserve"> Yesu anatangaza mamlaka yake mbinguni na duniani. Yesu kisha anawaambia wanafunzi waende wakafanye wanafunzi zaidi kwa kuwabatiza na kuwafundisha kutii yote ambayo Yesu alikuwa ameamuru.</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Wanafunzi 11</w:t>
      </w:r>
    </w:p>
    <w:p>
      <w:pPr>
        <w:pStyle w:val="ListBullet"/>
        <w:spacing w:line="240" w:lineRule="auto"/>
        <w:ind w:left="720"/>
      </w:pPr>
      <w:r>
        <w:rPr>
          <w:lang w:val="sw_KE" w:bidi="sw_KE"/>
        </w:rPr>
      </w:r>
      <w:r>
        <w:rPr>
          <w:lang w:val="sw_KE" w:bidi="sw_KE"/>
        </w:rPr>
        <w:t>Yesu</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Katika tukio la kwanza wanafunzi kumi na moja wanatembea kwenda Galilaya. Kumbuka kwamba safari hii ingechukua kati ya siku 4 hadi siku 7. Yesu aliwaambia waende milimani, ingawa hatuambiwi ni mlima upi. Kwa hivyo, sehemu iliyobaki ya tukio hili inatokea katika milima ya Galilaya.</w:t>
      </w:r>
    </w:p>
    <w:p>
      <w:pPr/>
      <w:r>
        <w:rPr>
          <w:lang w:val="sw_KE" w:bidi="sw_KE"/>
        </w:rPr>
      </w:r>
      <w:r>
        <w:rPr>
          <w:lang w:val="sw_KE" w:bidi="sw_KE"/>
        </w:rPr>
        <w:t>Wanafunzi walipomwona Yesu, walimsujudia kwa kuinama au kuanguka kifudifudi mbele yake. Hata hivyo, baadhi au wanafunzi wote walikuwa na mashaka au kusitasita mioyoni mwao kwa sababu hawakujua jinsi ya kujiendesha mbele ya Yesu.</w:t>
      </w:r>
    </w:p>
    <w:p>
      <w:pPr/>
      <w:r>
        <w:rPr>
          <w:lang w:val="sw_KE" w:bidi="sw_KE"/>
        </w:rPr>
      </w:r>
      <w:r>
        <w:rPr>
          <w:lang w:val="sw_KE" w:bidi="sw_KE"/>
        </w:rPr>
        <w:t>Sitisha hapa na mjadili kama timu: Hii inaonekanaje? Je, Yesu aliwatokea wanafunzi, au aliwapata kama alivyowapata wale Maria wawili? Je, Yesu alikuwa akiwangoja wanafunzi mahali fulani maalum na hatimaye wakafika huko? Utatafsiri vipi hisia mbili zilizoonyeshwa hapa, ibada na mashaka?</w:t>
      </w:r>
    </w:p>
    <w:p>
      <w:pPr/>
      <w:r>
        <w:rPr>
          <w:lang w:val="sw_KE" w:bidi="sw_KE"/>
        </w:rPr>
      </w:r>
      <w:r>
        <w:rPr>
          <w:lang w:val="sw_KE" w:bidi="sw_KE"/>
        </w:rPr>
        <w:t>Yesu anakuja kuelekea kwa wanafunzi kwa njia ambayo inawatoa hofu. Yesu kisha anazungumza na wanafunzi na kuwaambia kwamba Yesu sasa ana mamlaka yote mbinguni na duniani. Kisha Yesu anawaambia wanafunzi kwenda katika mataifa yote, au makundi ya watu, ili kuwasaidia wengine kumfuata Yesu kwa kuwabatiza na kuwafundisha amri zote ambazo Yesu aliwapa wanafunzi. Yesu kisha anaahidi kwamba uwepo wake utakuwa pamoja nao mpaka mwisho wa nyakati, au mwisho wa dunia.</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2.</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kumi na moja</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Mara ya pili timu inapoigiza hadithi hii, sitisha katika sehemu fulani.</w:t>
      </w:r>
    </w:p>
    <w:p>
      <w:pPr/>
      <w:r>
        <w:rPr>
          <w:lang w:val="sw_KE" w:bidi="sw_KE"/>
        </w:rPr>
      </w:r>
      <w:r>
        <w:rPr>
          <w:lang w:val="sw_KE" w:bidi="sw_KE"/>
        </w:rPr>
        <w:t>Wanafunzi wanatembea kutoka Yerusalemu hadi Galilaya.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Sitisha hapa na uangalie ramani tena kutoka Yerusalemu hadi Galilaya. Waulize waigizaji wanaoigiza wanafunzi jinsi wanahisi. Utasikia mambo kama:</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Wakati wanafunzi wanamwona Yesu, wanaanguka chini wakimwabudu Yeye, lakini kulikuwa na mashaka fulani katika mioyo yao.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Yesu jinsi Yeye anavyohisi.</w:t>
      </w:r>
    </w:p>
    <w:p>
      <w:pPr>
        <w:pStyle w:val="ListBullet"/>
        <w:spacing w:line="240" w:lineRule="auto"/>
        <w:ind w:left="720"/>
      </w:pPr>
      <w:r>
        <w:rPr>
          <w:lang w:val="sw_KE" w:bidi="sw_KE"/>
        </w:rPr>
      </w:r>
      <w:r>
        <w:rPr>
          <w:lang w:val="sw_KE" w:bidi="sw_KE"/>
        </w:rPr>
        <w:t>Anzisha tena kitendo.</w:t>
      </w:r>
    </w:p>
    <w:p>
      <w:pPr/>
      <w:r>
        <w:rPr>
          <w:lang w:val="sw_KE" w:bidi="sw_KE"/>
        </w:rPr>
      </w:r>
      <w:r>
        <w:rPr>
          <w:lang w:val="sw_KE" w:bidi="sw_KE"/>
        </w:rPr>
        <w:t>Yesu anakuja kwa wanafunzi na kuzungumza nao, akiwaambia kwamba sasa ana mamlaka juu ya mambo yote mbinguni na duniani. Kisha Yesu anawaambia wanafunzi waende kwa mataifa yote ili kufanya wanafunzi kwa kubatiza watu kwa mamlaka, au jina, la Mungu Baba, Mwana, na Roho Mtakatifu. Yesu pia anawaambia wanafunzi kufundisha watu kutii yote ambayo Yesu amewaamuru. Yesu atakuwa pamoja nao mpaka mwisho wa nyakati, au mwisho wa dunia.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wanafunzi jinsi wanavyohisi sasa. Utasikia mambo kama:</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b/>
          <w:lang w:val="sw_KE" w:bidi="sw_KE"/>
        </w:rPr>
        <w:t>Wanafunzi kumi na moja</w:t>
      </w:r>
      <w:r>
        <w:rPr>
          <w:lang w:val="sw_KE" w:bidi="sw_KE"/>
        </w:rPr>
        <w:t xml:space="preserve"> wanakwenda </w:t>
      </w:r>
      <w:r>
        <w:rPr>
          <w:b/>
          <w:lang w:val="sw_KE" w:bidi="sw_KE"/>
        </w:rPr>
        <w:t>Galilaya</w:t>
      </w:r>
      <w:r>
        <w:rPr>
          <w:lang w:val="sw_KE" w:bidi="sw_KE"/>
        </w:rPr>
        <w:t xml:space="preserve"> kutoka </w:t>
      </w:r>
      <w:r>
        <w:rPr>
          <w:b/>
          <w:lang w:val="sw_KE" w:bidi="sw_KE"/>
        </w:rPr>
        <w:t>Yerusalemu</w:t>
      </w:r>
      <w:r>
        <w:rPr>
          <w:lang w:val="sw_KE" w:bidi="sw_KE"/>
        </w:rPr>
        <w:t xml:space="preserve"> ili kukutana na Yesu ambaye amefufuka kutoka kwa wafu. Wanafunzi ni wafuasi wa karibu zaidi wa Yesu. Kikundi hiki kinamkosa tu Yuda ambaye amekufa. Tumia neno sawa kwa wanafunzi ambalo umelitumia awali. Rejelea Faharasa Kuu kwa ufafanuzi wa neno </w:t>
      </w:r>
      <w:r>
        <w:rPr>
          <w:lang w:val="sw_KE" w:bidi="sw_KE"/>
        </w:rPr>
        <w:t>wanafunzi</w:t>
      </w:r>
      <w:r>
        <w:rPr>
          <w:lang w:val="sw_KE" w:bidi="sw_KE"/>
        </w:rPr>
        <w:t xml:space="preserve">. Galilaya ni mkoa ulioko kaskazini mwa Israeli ambapo Yesu alifanya sehemu kubwa ya huduma yake alipokuwa hai. Yerusalemu ulikuwa mji ambao ulikuwa kituo cha kidini kwa Wayahudi. Tumia maneno sawa na uliyotumia awali kwa Galilaya na Yerusalemu. Rejelea Faharasa Kuu kwa maelezo zaidi kuhusu </w:t>
      </w:r>
      <w:r>
        <w:rPr>
          <w:lang w:val="sw_KE" w:bidi="sw_KE"/>
        </w:rPr>
        <w:t>Galilaya</w:t>
      </w:r>
      <w:r>
        <w:rPr>
          <w:lang w:val="sw_KE" w:bidi="sw_KE"/>
        </w:rPr>
        <w:t xml:space="preserve"> na </w:t>
      </w:r>
      <w:r>
        <w:rPr>
          <w:lang w:val="sw_KE" w:bidi="sw_KE"/>
        </w:rPr>
        <w:t>Yerusalemu</w:t>
      </w:r>
      <w:r>
        <w:rPr>
          <w:lang w:val="sw_KE" w:bidi="sw_KE"/>
        </w:rPr>
        <w:t>.</w:t>
      </w:r>
    </w:p>
    <w:p>
      <w:pPr/>
      <w:r>
        <w:rPr>
          <w:lang w:val="sw_KE" w:bidi="sw_KE"/>
        </w:rPr>
      </w:r>
      <w:r>
        <w:rPr>
          <w:lang w:val="sw_KE" w:bidi="sw_KE"/>
        </w:rPr>
        <w:t xml:space="preserve">Wanafunzi wanapomwona Yesu </w:t>
      </w:r>
      <w:r>
        <w:rPr>
          <w:b/>
          <w:lang w:val="sw_KE" w:bidi="sw_KE"/>
        </w:rPr>
        <w:t>wanamwabudu</w:t>
      </w:r>
      <w:r>
        <w:rPr>
          <w:lang w:val="sw_KE" w:bidi="sw_KE"/>
        </w:rPr>
        <w:t xml:space="preserve"> Yesu, ingawa wana </w:t>
      </w:r>
      <w:r>
        <w:rPr>
          <w:b/>
          <w:lang w:val="sw_KE" w:bidi="sw_KE"/>
        </w:rPr>
        <w:t>mashaka</w:t>
      </w:r>
      <w:r>
        <w:rPr>
          <w:lang w:val="sw_KE" w:bidi="sw_KE"/>
        </w:rPr>
        <w:t xml:space="preserve"> katika mioyo yao. Kuabudu ni kuonyesha heshima na staha kwa mtu au kitu. Katika hali hii, neno hili linamaanisha kuinama mpaka chini mbele ya mtu kwa unyenyekevu. Rejelea Faharasa Kuu kwa ufafanuzi wa neno </w:t>
      </w:r>
      <w:r>
        <w:rPr>
          <w:lang w:val="sw_KE" w:bidi="sw_KE"/>
        </w:rPr>
        <w:t>ibada</w:t>
      </w:r>
      <w:r>
        <w:rPr>
          <w:lang w:val="sw_KE" w:bidi="sw_KE"/>
        </w:rPr>
        <w:t>. Shaka katika hali hii ni kuwa na kusita au ukosefu wa imani au uelewa.</w:t>
      </w:r>
    </w:p>
    <w:p>
      <w:pPr/>
      <w:r>
        <w:rPr>
          <w:lang w:val="sw_KE" w:bidi="sw_KE"/>
        </w:rPr>
      </w:r>
      <w:r>
        <w:rPr>
          <w:lang w:val="sw_KE" w:bidi="sw_KE"/>
        </w:rPr>
        <w:t xml:space="preserve">Yesu anakuja kuelekea kwa wanafunzi na kuzungumza nao akisema kwamba </w:t>
      </w:r>
      <w:r>
        <w:rPr>
          <w:b/>
          <w:lang w:val="sw_KE" w:bidi="sw_KE"/>
        </w:rPr>
        <w:t>mamlaka</w:t>
      </w:r>
      <w:r>
        <w:rPr>
          <w:lang w:val="sw_KE" w:bidi="sw_KE"/>
        </w:rPr>
        <w:t xml:space="preserve"> yote </w:t>
      </w:r>
      <w:r>
        <w:rPr>
          <w:b/>
          <w:lang w:val="sw_KE" w:bidi="sw_KE"/>
        </w:rPr>
        <w:t>mbinguni</w:t>
      </w:r>
      <w:r>
        <w:rPr>
          <w:lang w:val="sw_KE" w:bidi="sw_KE"/>
        </w:rPr>
        <w:t xml:space="preserve"> na duniani amepewa Yesu. Kwa sababu hiyo, Yesu anawaambia waende duniani kote, au kwa </w:t>
      </w:r>
      <w:r>
        <w:rPr>
          <w:b/>
          <w:lang w:val="sw_KE" w:bidi="sw_KE"/>
        </w:rPr>
        <w:t>mataifa</w:t>
      </w:r>
      <w:r>
        <w:rPr>
          <w:lang w:val="sw_KE" w:bidi="sw_KE"/>
        </w:rPr>
        <w:t xml:space="preserve"> yote, ili kufanya wanafunzi wanaomfuata Yesu. Mamlaka ni jukumu la Mungu lisilo la kawaida au udhibiti juu ya vitu vyote. Rejelea Faharasa Kuu kwa ufafanuzi wa maneno </w:t>
      </w:r>
      <w:r>
        <w:rPr>
          <w:lang w:val="sw_KE" w:bidi="sw_KE"/>
        </w:rPr>
        <w:t>mamlaka</w:t>
      </w:r>
      <w:r>
        <w:rPr>
          <w:lang w:val="sw_KE" w:bidi="sw_KE"/>
        </w:rPr>
        <w:t xml:space="preserve"> na </w:t>
      </w:r>
      <w:r>
        <w:rPr>
          <w:lang w:val="sw_KE" w:bidi="sw_KE"/>
        </w:rPr>
        <w:t>mbingu</w:t>
      </w:r>
      <w:r>
        <w:rPr>
          <w:lang w:val="sw_KE" w:bidi="sw_KE"/>
        </w:rPr>
        <w:t xml:space="preserve">. Mataifa yanamaanisha makabila yote au makundi ya kikabila. Rejelea Faharasa Kuu kwa ufafanuzi wa neno </w:t>
      </w:r>
      <w:r>
        <w:rPr>
          <w:lang w:val="sw_KE" w:bidi="sw_KE"/>
        </w:rPr>
        <w:t>taifa</w:t>
      </w:r>
      <w:r>
        <w:rPr>
          <w:lang w:val="sw_KE" w:bidi="sw_KE"/>
        </w:rPr>
        <w:t>.</w:t>
      </w:r>
    </w:p>
    <w:p>
      <w:pPr/>
      <w:r>
        <w:rPr>
          <w:lang w:val="sw_KE" w:bidi="sw_KE"/>
        </w:rPr>
      </w:r>
      <w:r>
        <w:rPr>
          <w:lang w:val="sw_KE" w:bidi="sw_KE"/>
        </w:rPr>
        <w:t xml:space="preserve">Yesu anawaambia wanafunzi kufanya wanafunzi kwa </w:t>
      </w:r>
      <w:r>
        <w:rPr>
          <w:b/>
          <w:lang w:val="sw_KE" w:bidi="sw_KE"/>
        </w:rPr>
        <w:t>kuwabatiza</w:t>
      </w:r>
      <w:r>
        <w:rPr>
          <w:lang w:val="sw_KE" w:bidi="sw_KE"/>
        </w:rPr>
        <w:t xml:space="preserve"> kwa jina au mamlaka ya </w:t>
      </w:r>
      <w:r>
        <w:rPr>
          <w:b/>
          <w:lang w:val="sw_KE" w:bidi="sw_KE"/>
        </w:rPr>
        <w:t>Baba, Mwana, na Roho Mtakatifu</w:t>
      </w:r>
      <w:r>
        <w:rPr>
          <w:lang w:val="sw_KE" w:bidi="sw_KE"/>
        </w:rPr>
        <w:t xml:space="preserve">. Pia anawaambia wanafunzi kuwafundisha </w:t>
      </w:r>
      <w:r>
        <w:rPr>
          <w:b/>
          <w:lang w:val="sw_KE" w:bidi="sw_KE"/>
        </w:rPr>
        <w:t>kutii</w:t>
      </w:r>
      <w:r>
        <w:rPr>
          <w:lang w:val="sw_KE" w:bidi="sw_KE"/>
        </w:rPr>
        <w:t xml:space="preserve"> kila kitu alichoamuru Yesu. Kubatiza ni kumweka mtu majini, au kumwosha kiroho, kama ishara ya kufa kwa nafsi yake na kuishi kwa ajili ya kumfuata Kristo. Rejelea Faharasa Kuu kwa ufafanuzi wa neno </w:t>
      </w:r>
      <w:r>
        <w:rPr>
          <w:lang w:val="sw_KE" w:bidi="sw_KE"/>
        </w:rPr>
        <w:t>ubatizo</w:t>
      </w:r>
      <w:r>
        <w:rPr>
          <w:lang w:val="sw_KE" w:bidi="sw_KE"/>
        </w:rPr>
        <w:t xml:space="preserve">. Baba, Mwana, na Roho Mtakatifu ni nafsi za utatu za Mungu. Rejelea Faharasa Kuu kwa ufafanuzi wa neno </w:t>
      </w:r>
      <w:r>
        <w:rPr>
          <w:lang w:val="sw_KE" w:bidi="sw_KE"/>
        </w:rPr>
        <w:t>Roho Mtakatifu</w:t>
      </w:r>
      <w:r>
        <w:rPr>
          <w:lang w:val="sw_KE" w:bidi="sw_KE"/>
        </w:rPr>
        <w:t>. Kutii ni kuendelea au kudumu katika kufanya mambo ambayo mtu amekuambia ufanye.</w:t>
      </w:r>
    </w:p>
    <w:p>
      <w:pPr/>
      <w:r>
        <w:rPr>
          <w:lang w:val="sw_KE" w:bidi="sw_KE"/>
        </w:rPr>
      </w:r>
      <w:r>
        <w:rPr>
          <w:lang w:val="sw_KE" w:bidi="sw_KE"/>
        </w:rPr>
        <w:t>Yesu kisha anawaambia wanafunzi kwamba Atakuwa pamoja nao mpaka mwisho wa nyakati, au mwisho wa dunia.</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