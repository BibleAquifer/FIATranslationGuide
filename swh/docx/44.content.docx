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ACT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Matendo ya Mitume 1:1–5</w:t>
      </w:r>
      <w:r>
        <w:rPr>
          <w:lang w:val="sw_KE" w:bidi="sw_KE"/>
        </w:rPr>
      </w:r>
    </w:p>
    <w:p>
      <w:pPr>
        <w:pStyle w:val="Heading3"/>
      </w:pPr>
      <w:r>
        <w:rPr>
          <w:lang w:val="sw_KE" w:bidi="sw_KE"/>
        </w:rPr>
        <w:t>Sikiliza na Moyo</w:t>
      </w:r>
    </w:p>
    <w:p>
      <w:pPr/>
      <w:r>
        <w:rPr>
          <w:lang w:val="sw_KE" w:bidi="sw_KE"/>
        </w:rPr>
      </w:r>
      <w:r>
        <w:rPr>
          <w:lang w:val="sw_KE" w:bidi="sw_KE"/>
        </w:rPr>
        <w:t>Sikiliza Matendo 1:1–5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Luka anaanza kwa kusema, "Katika kitabu changu cha kwanza, Ewe Theofilo." Kitabu cha kwanza ni Injili ya Luka, ambacho utakumbuka Luka pia alimwandikia Theofilo. Jina Theofilo linamaanisha "rafiki wa Mungu." Theofilo anaweza kuwa mtu halisi au jina la jumla linalowarejelea Wakristo wote. Kuna uwezekano mkubwa kwamba Theofilo ni mtu wa cheo cha juu ambaye angeweza kutoa pesa ili Luka aweze kuandika Injili ya Luka na kitabu cha Matendo. Luka aliandika kitabu hiki kwa matarajio kwamba Theofilo angekishiriki na waumini wengine.</w:t>
      </w:r>
    </w:p>
    <w:p>
      <w:pPr/>
      <w:r>
        <w:rPr>
          <w:lang w:val="sw_KE" w:bidi="sw_KE"/>
        </w:rPr>
      </w:r>
      <w:r>
        <w:rPr>
          <w:lang w:val="sw_KE" w:bidi="sw_KE"/>
        </w:rPr>
        <w:t>Swali: Watu katika utamaduni wako huonyeshaje heshima na taadhima wanapomsalimu mtu wa hadhi ya juu?</w:t>
      </w:r>
    </w:p>
    <w:p>
      <w:pPr/>
      <w:r>
        <w:rPr>
          <w:lang w:val="sw_KE" w:bidi="sw_KE"/>
        </w:rPr>
      </w:r>
      <w:r>
        <w:rPr>
          <w:lang w:val="sw_KE" w:bidi="sw_KE"/>
        </w:rPr>
        <w:t>Luka anamkumbusha Theofilo kuhusu kile Luka alichoandika katika kitabu chake cha kwanza. Hadithi hii ni mpito kutoka kwa kazi ya Mungu kupitia Yesu, kama ilivyoandikwa katika Injili ya Luka hadi kazi ya Mungu kupitia Roho Mtakatifu na kanisa.</w:t>
      </w:r>
    </w:p>
    <w:p>
      <w:pPr/>
      <w:r>
        <w:rPr>
          <w:lang w:val="sw_KE" w:bidi="sw_KE"/>
        </w:rPr>
      </w:r>
      <w:r>
        <w:rPr>
          <w:lang w:val="sw_KE" w:bidi="sw_KE"/>
        </w:rPr>
        <w:t>Swali: Katika lugha yako, unawakumbushaje watu hadithi ambazo tayari umesimulia?</w:t>
      </w:r>
    </w:p>
    <w:p>
      <w:pPr/>
      <w:r>
        <w:rPr>
          <w:lang w:val="sw_KE" w:bidi="sw_KE"/>
        </w:rPr>
      </w:r>
      <w:r>
        <w:rPr>
          <w:lang w:val="sw_KE" w:bidi="sw_KE"/>
        </w:rPr>
        <w:t>Luka alieleza katika kitabu chake cha kwanza kwamba Yesu aliwapa mitume amri na Mungu alimchukua Yesu mbinguni. Luka anaanza hadithi hii kwa kushiriki mambo muhimu ambayo Yesu aliwafundisha mitume wake kabla ya kwenda mbinguni. Wakati Luka anasema kwamba tayari alishiriki "kuhusu kila kitu ambacho Yesu alianza kufanya na kufundisha" katika kitabu chake cha kwanza, Luka anamaanisha kwamba alishiriki mambo muhimu, lakini si kila tendo ambalo Yesu alifanya au neno alilosema.</w:t>
      </w:r>
    </w:p>
    <w:p>
      <w:pPr/>
      <w:r>
        <w:rPr>
          <w:lang w:val="sw_KE" w:bidi="sw_KE"/>
        </w:rPr>
      </w:r>
      <w:r>
        <w:rPr>
          <w:lang w:val="sw_KE" w:bidi="sw_KE"/>
        </w:rPr>
        <w:t>Swali: Shiriki moja ya hadithi unazozipenda kutoka kwa Injili ya Luka.</w:t>
      </w:r>
    </w:p>
    <w:p>
      <w:pPr/>
      <w:r>
        <w:rPr>
          <w:lang w:val="sw_KE" w:bidi="sw_KE"/>
        </w:rPr>
      </w:r>
      <w:r>
        <w:rPr>
          <w:lang w:val="sw_KE" w:bidi="sw_KE"/>
        </w:rPr>
        <w:t xml:space="preserve">Mitume ni wanafunzi ambao Yesu aliwachagua kumfuata mwanzoni mwa huduma ya Yesu duniani. Mara nyingi Luka anawarejelea kama wanafunzi katika Injili ya Luka, na katika Matendo Luka anawaita mitume. Luka pengine anafanya hivyo kwa sababu wanafunzi wa Yesu sasa watakuwa wale ambao Yesu anawatuma ili kuwafanya watu kuwa wanafunzi wa Yesu. </w:t>
      </w:r>
      <w:r>
        <w:rPr>
          <w:b/>
          <w:lang w:val="sw_KE" w:bidi="sw_KE"/>
        </w:rPr>
        <w:t>Mitume</w:t>
      </w:r>
      <w:r>
        <w:rPr>
          <w:lang w:val="sw_KE" w:bidi="sw_KE"/>
        </w:rPr>
        <w:t xml:space="preserve"> ni wanaume ambao Yesu aliwateua na kuwatuma wakiwa na mamlaka kama wawakilishi wake.</w:t>
      </w:r>
    </w:p>
    <w:p>
      <w:pPr/>
      <w:r>
        <w:rPr>
          <w:lang w:val="sw_KE" w:bidi="sw_KE"/>
        </w:rPr>
      </w:r>
      <w:r>
        <w:rPr>
          <w:lang w:val="sw_KE" w:bidi="sw_KE"/>
        </w:rPr>
        <w:t xml:space="preserve">Luka anataja </w:t>
      </w:r>
      <w:r>
        <w:rPr>
          <w:b/>
          <w:lang w:val="sw_KE" w:bidi="sw_KE"/>
        </w:rPr>
        <w:t>mateso</w:t>
      </w:r>
      <w:r>
        <w:rPr>
          <w:lang w:val="sw_KE" w:bidi="sw_KE"/>
        </w:rPr>
        <w:t xml:space="preserve"> ya Yesu, ambayo yanajumuisha wakati Wayahudi na Warumi walikuwa wamempiga, kumdhihaki, na kisha wakamtundika Yesu ili afe msalabani. Luka anataka watu wajue kwa uhakika kwamba Yesu aliteseka na kufa na kwamba alifufuka na kuwa hai. Yesu aliwaambia mitume wake kwa siku arobaini kwamba kwa kweli alikuwa hai. Yesu hakukaa na mitume wakati wote, lakini alionekana kwao kwa nyakati tofauti wakati wa siku hizi arobaini. Luka hatoi maelezo ya yote ambayo Yesu aliwaambia wanafunzi wake wakati huu, lakini Luka anataja kwamba Yesu alifundisha kuhusu ufalme wa Mungu.</w:t>
      </w:r>
    </w:p>
    <w:p>
      <w:pPr/>
      <w:r>
        <w:rPr>
          <w:lang w:val="sw_KE" w:bidi="sw_KE"/>
        </w:rPr>
      </w:r>
      <w:r>
        <w:rPr>
          <w:b/>
          <w:lang w:val="sw_KE" w:bidi="sw_KE"/>
        </w:rPr>
        <w:t>Ufalme wa Mungu</w:t>
      </w:r>
      <w:r>
        <w:rPr>
          <w:lang w:val="sw_KE" w:bidi="sw_KE"/>
        </w:rPr>
        <w:t xml:space="preserve"> ni sawa na ufalme wa mbinguni. Yesu alizungumza kuhusu Ufalme huu mara nyingi, akielezea utawala na kutawala kwa Mungu kama Mfalme juu ya kila mtu na kila kitu. Katika Agano la Kale, ufalme wa Mungu ulikuwa watu wake Israeli. Kifungu kinarejelea shughuli ya Mungu ya kutawala na kuwatunza watu wake kama mfalme wao. Hairejelei ardhi au nchi anayoitawala. Inarejelea uhusiano ambao anao na watu wake. Ufalme wa Mungu leo unatawala juu ya watu wake. Watu wa Mungu wanatambua ufalme wa Mungu na kufanya mapenzi ya Mungu.</w:t>
      </w:r>
    </w:p>
    <w:p>
      <w:pPr/>
      <w:r>
        <w:rPr>
          <w:lang w:val="sw_KE" w:bidi="sw_KE"/>
        </w:rPr>
      </w:r>
      <w:r>
        <w:rPr>
          <w:lang w:val="sw_KE" w:bidi="sw_KE"/>
        </w:rPr>
        <w:t>Swali: Katika utamaduni wako, mfalme, au mtawala mwenye nguvu zaidi wa watu, hufanya nini na hutawala vipi watu wake? Ni baadhi ya matarajio gani ya raia wa mfalme? Watu wanahusiana vipi na mfalme au wanafuata vipi amri za mfalme?</w:t>
      </w:r>
    </w:p>
    <w:p>
      <w:pPr/>
      <w:r>
        <w:rPr>
          <w:lang w:val="sw_KE" w:bidi="sw_KE"/>
        </w:rPr>
      </w:r>
      <w:r>
        <w:rPr>
          <w:lang w:val="sw_KE" w:bidi="sw_KE"/>
        </w:rPr>
        <w:t>Wakati mmoja ambapo Yesu na mitume walikuwa pamoja, Yesu aliwapa mitume maelekezo muhimu. Baadhi ya tafsiri zinasema walikuwa wakila pamoja, lakini hii si wazi. Kitu muhimu ni kwamba wote walikuwa pamoja. Yesu aliwaambia mitume wakae Yerusalemu mpaka watakapoipokea zawadi ambayo Mungu Baba ameahidi, kuja kwa Roho Mtakatifu. Roho Mtakatifu ni Roho wa Mungu ambaye yeye huwapa watu ili kuwajalia uwepo wake, hekima, mamlaka, na nguvu. Mungu alikuwa ameahidi Israeli kupitia wajumbe wake kadhaa kwamba Mungu angeweka Roho wake ndani ya waumini na kumwaga Roho wake katika maonyesho ya nguvu. Yesu aliwaambia wanafunzi wake usiku alipokamatwa kwamba hangewaacha, lakini angemtuma Roho Mtakatifu kwa wanafunzi.</w:t>
      </w:r>
    </w:p>
    <w:p>
      <w:pPr/>
      <w:r>
        <w:rPr>
          <w:lang w:val="sw_KE" w:bidi="sw_KE"/>
        </w:rPr>
      </w:r>
      <w:r>
        <w:rPr>
          <w:lang w:val="sw_KE" w:bidi="sw_KE"/>
        </w:rPr>
        <w:t>Swali: Katika utamaduni wako, zawadi zinatolewaje na kupokelewaje? Ni kwa njia gani watu wanaweza kuelewa kwamba Roho Mtakatifu ni zawadi iliyotolewa na Mungu ili kupokelewa na wafuasi wa Yesu?</w:t>
      </w:r>
    </w:p>
    <w:p>
      <w:pPr/>
      <w:r>
        <w:rPr>
          <w:lang w:val="sw_KE" w:bidi="sw_KE"/>
        </w:rPr>
      </w:r>
      <w:r>
        <w:rPr>
          <w:lang w:val="sw_KE" w:bidi="sw_KE"/>
        </w:rPr>
        <w:t>Huduma ya Yohana Mbatizaji pia ilionyesha Roho Mtakatifu aliyeahidiwa. Utakumbuka kwamba Yohana Mbatizaji alibatiza watu, au aliwaosha katika maji, ili kuonyesha kwamba mtu alikuwa amegeuka kutoka kwa dhambi zake na kuamua kumtii Mungu. Yesu aliwaambia wanafunzi kwamba wangebatizwa katika au kwa Roho Mtakatifu baada ya siku chache tu. Yesu anatumia neno "kubatizwa" kama njia ya kuonyesha kwamba Mungu angemtuma Roho Mtakatifu kukaa ndani yao na kuwasaidia. Kifungu "kwa siku chache" kinarejelea kipindi cha takriban siku kumi au pungufu ya hapo. Mungu Baba ndiye anayetoa zawadi hii ya Roho wake Mtakatifu.</w:t>
      </w:r>
    </w:p>
    <w:p>
      <w:pPr/>
      <w:r>
        <w:rPr>
          <w:lang w:val="sw_KE" w:bidi="sw_KE"/>
        </w:rPr>
      </w:r>
      <w:r>
        <w:rPr>
          <w:lang w:val="sw_KE" w:bidi="sw_KE"/>
        </w:rPr>
        <w:t>Swali: Katika utamaduni wako, watu hufanya nini ili kuonyesha ishara za nje za toba, au utakaso, mbele ya Mungu?</w:t>
      </w:r>
    </w:p>
    <w:p>
      <w:pPr/>
      <w:r>
        <w:rPr>
          <w:lang w:val="sw_KE" w:bidi="sw_KE"/>
        </w:rPr>
      </w:r>
      <w:r>
        <w:rPr>
          <w:lang w:val="sw_KE" w:bidi="sw_KE"/>
        </w:rPr>
        <w:t>Ni kwa njia gani maji hutumiwa kwa ajili ya ibada za kutawadha katika utamaduni wako? Mazoea haya ya kuosha kwa ibada yanawezaje kusababisha kuchanganyikiwa au ufafanuzi wa maana ya ubatizo wa kibiblia?</w:t>
      </w:r>
      <w:r>
        <w:rPr>
          <w:lang w:val="sw_KE" w:bidi="sw_KE"/>
        </w:rPr>
      </w:r>
    </w:p>
    <w:p>
      <w:pPr>
        <w:pStyle w:val="Heading3"/>
      </w:pPr>
      <w:r>
        <w:rPr>
          <w:lang w:val="sw_KE" w:bidi="sw_KE"/>
        </w:rPr>
        <w:t>Kufafanua Matukio</w:t>
      </w:r>
    </w:p>
    <w:p>
      <w:pPr/>
      <w:r>
        <w:rPr>
          <w:lang w:val="sw_KE" w:bidi="sw_KE"/>
        </w:rPr>
      </w:r>
      <w:r>
        <w:rPr>
          <w:lang w:val="sw_KE" w:bidi="sw_KE"/>
        </w:rPr>
        <w:t>Sikiliza ujumbe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Msimuli, Luka, anatoa utangulizi wa kitabu cha Matendo kama muendelezo wa kitabu cha kwanza, Injili ya Luka.</w:t>
      </w:r>
    </w:p>
    <w:p>
      <w:pPr/>
      <w:r>
        <w:rPr>
          <w:lang w:val="sw_KE" w:bidi="sw_KE"/>
        </w:rPr>
      </w:r>
      <w:r>
        <w:rPr>
          <w:b/>
          <w:lang w:val="sw_KE" w:bidi="sw_KE"/>
        </w:rPr>
        <w:t>Tukio la pili:</w:t>
      </w:r>
      <w:r>
        <w:rPr>
          <w:lang w:val="sw_KE" w:bidi="sw_KE"/>
        </w:rPr>
        <w:t xml:space="preserve"> Katika tukio moja, uwezekano kwamba Yesu alikuwa akila na mitume, Yesu aliwapa mitume maelekezo maalum ya kubaki Yerusalemu mpaka wapate Roho Mtakatifu.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Luka, msimulizi</w:t>
      </w:r>
    </w:p>
    <w:p>
      <w:pPr>
        <w:pStyle w:val="ListBullet"/>
        <w:spacing w:line="240" w:lineRule="auto"/>
        <w:ind w:left="720"/>
      </w:pPr>
      <w:r>
        <w:rPr>
          <w:lang w:val="sw_KE" w:bidi="sw_KE"/>
        </w:rPr>
      </w:r>
      <w:r>
        <w:rPr>
          <w:lang w:val="sw_KE" w:bidi="sw_KE"/>
        </w:rPr>
        <w:t>Yesu, ambaye amefufuliwa baada ya kufa msalabani</w:t>
      </w:r>
    </w:p>
    <w:p>
      <w:pPr>
        <w:pStyle w:val="ListBullet"/>
        <w:spacing w:line="240" w:lineRule="auto"/>
        <w:ind w:left="720"/>
      </w:pPr>
      <w:r>
        <w:rPr>
          <w:lang w:val="sw_KE" w:bidi="sw_KE"/>
        </w:rPr>
      </w:r>
      <w:r>
        <w:rPr>
          <w:lang w:val="sw_KE" w:bidi="sw_KE"/>
        </w:rPr>
        <w:t>Mitume kumi na moja (wanaume wa Galilaya)</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Luka anamwandikia Theofilo na kuendelea na hadithi aliyoanza katika Injili ya Luka. Luka anaeleza mazingira ya simulizi hili, akisema kwamba linatokea baada ya Yesu kufa msalabani na kufufuka kutoka kwa wafu. Yesu alionekana kwa mitume mara nyingi kwa siku arobaini. Yesu alithibitisha kwamba alikuwa hai na kuwafundisha kuhusu ufalme wa Mungu.</w:t>
      </w:r>
    </w:p>
    <w:p>
      <w:pPr/>
      <w:r>
        <w:rPr>
          <w:lang w:val="sw_KE" w:bidi="sw_KE"/>
        </w:rPr>
      </w:r>
      <w:r>
        <w:rPr>
          <w:lang w:val="sw_KE" w:bidi="sw_KE"/>
        </w:rPr>
        <w:t>Luka kisha anashiriki wakati mmoja maalum ambapo Yesu alizungumza na mitume wake. Mazungumzo yalifanyika ndani au karibu na Yerusalemu. Mitume huenda walikuwa wakila pamoja wakati Yesu aliwaambia "kaeni Yerusalemu" mpaka watakapompokea Roho Mtakatifu aliyeahidiwa. Luka anatuambia simulizi chache baadaye kwamba mitume walikuwa wakiishi katika chumba cha juu mjini Yerusalemu. Chumba hiki cha juu kinaweza kuwa mahali pale ambapo walikula chakula cha Pasaka usiku ambao Yuda alimsaliti Yesu.</w:t>
      </w:r>
    </w:p>
    <w:p>
      <w:pPr/>
      <w:r>
        <w:rPr>
          <w:lang w:val="sw_KE" w:bidi="sw_KE"/>
        </w:rPr>
      </w:r>
      <w:r>
        <w:rPr>
          <w:lang w:val="sw_KE" w:bidi="sw_KE"/>
        </w:rPr>
        <w:t xml:space="preserve">Sitisha hapa: Onyesha ramani ya </w:t>
      </w:r>
      <w:r>
        <w:rPr>
          <w:lang w:val="sw_KE" w:bidi="sw_KE"/>
        </w:rPr>
        <w:t>Yerusalemu pamoja na eneo lililopendekezwa la chumba cha juu na hekalu</w:t>
      </w:r>
      <w:r>
        <w:rPr>
          <w:lang w:val="sw_KE" w:bidi="sw_KE"/>
        </w:rPr>
        <w:t>.</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Luka, msimulizi wa hadithi</w:t>
      </w:r>
    </w:p>
    <w:p>
      <w:pPr>
        <w:pStyle w:val="ListBullet"/>
        <w:spacing w:line="240" w:lineRule="auto"/>
        <w:ind w:left="720"/>
      </w:pPr>
      <w:r>
        <w:rPr>
          <w:lang w:val="sw_KE" w:bidi="sw_KE"/>
        </w:rPr>
      </w:r>
      <w:r>
        <w:rPr>
          <w:lang w:val="sw_KE" w:bidi="sw_KE"/>
        </w:rPr>
        <w:t>Yesu, ambaye amefufuliwa baada ya kufa msalabani</w:t>
      </w:r>
    </w:p>
    <w:p>
      <w:pPr>
        <w:pStyle w:val="ListBullet"/>
        <w:spacing w:line="240" w:lineRule="auto"/>
        <w:ind w:left="720"/>
      </w:pPr>
      <w:r>
        <w:rPr>
          <w:lang w:val="sw_KE" w:bidi="sw_KE"/>
        </w:rPr>
      </w:r>
      <w:r>
        <w:rPr>
          <w:lang w:val="sw_KE" w:bidi="sw_KE"/>
        </w:rPr>
        <w:t>Mitume kumi na moja (wanaume wa Galilaya)</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Wakati Luka anashiriki utangulizi, hakikisha kikundi kinaigiza Yesu akionekana kwa mitume na kuthibitisha kwamba yuko hai na Yesu akiwaonyesha mitume mikono yake na ubavu wake uliochomwa na kwa kula chakula. Yesu alionekana kwa mitume wake mara nyingi katika kipindi cha siku arobaini akifundisha kuhusu ufalme wa Mungu.</w:t>
      </w:r>
    </w:p>
    <w:p>
      <w:pPr/>
      <w:r>
        <w:rPr>
          <w:lang w:val="sw_KE" w:bidi="sw_KE"/>
        </w:rPr>
      </w:r>
      <w:r>
        <w:rPr>
          <w:lang w:val="sw_KE" w:bidi="sw_KE"/>
        </w:rPr>
        <w:t>Hakikisha wakati mitume wanakula na Yesu, kwamba Yesu anasema kama amri, "Msiondoke Yerusalemu, bali subirini zawadi aliyoahidi Baba, ambayo mlinisikia nikizungumza habari zake." Hivi karibuni watapokea au "watabatizwa kwa Roho Mtakatifu."</w:t>
      </w:r>
    </w:p>
    <w:p>
      <w:pPr/>
      <w:r>
        <w:rPr>
          <w:lang w:val="sw_KE" w:bidi="sw_KE"/>
        </w:rPr>
      </w:r>
      <w:r>
        <w:rPr>
          <w:lang w:val="sw_KE" w:bidi="sw_KE"/>
        </w:rPr>
        <w:t>Wakati mitume waliposikia ahadi hii, huenda wangekumbuka ahadi kadhaa kutoka kwa manabii katika Agano la Kale na mambo mengi ambayo Yesu alifundisha kuhusu Roho Mtakatifu. Hakikisha kwamba kikundi kinaigiza mitume wakiendelea kumwuliza Yesu mara kadhaa na kwa siku kadhaa, ikiwa wakati huo angeikomboa Israeli na kurejesha ufalme wa Israeli. Mitume wangetazamia kwa hamu na kutumaini siku hiyo.</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Igiza Yesu akionekana kwa mitume baada ya kufufuka kutoka kwa wafu, kuthibitisha kwamba yuko hai, na kufundisha kuhusu ufalme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mitume, "Ikiwa mliona Yesu akikamatwa, akishtakiwa kwa uongo, na kusulubishwa, mngeitikiaje kumwona tena akiwa hai?" Unaweza kusikia mambo kama: "Tumeshangaa!" "Ningekuwa na mashaka kwamba kwa kweli alikuwa yeye," "Ningemwabudu na kumwamini kwa sababu kile alichosema Yesu kuhusu kifo chake na kurudi hai tena kilitokea," "Nimechanganyikiwa lakini nimefurahi kuwa na Yesu tena," "Nimefarijika kwamba alikuwa amerudi pamoja nasi na mambo yatakuwa sawa," "Nimefurahi Yesu amerudi, baada ya kuomboleza kifo cha Yesu," na "Nina tumaini kwamba kila kitu kitaendelea kama hapo awali au kitakuwa bora zaidi."</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Igiza Yesu na mitume wakila chakula pamoja. Wakati huu, Yesu anawaamuru mitume kubaki Yerusalemu mpaka Baba amtume Roho Mtakatifu aliyeahidiwa. Yesu tayari amewaambia kuhusu Roho Mtakatifu anayekuja.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mitume, "Mnahisi vipi?" Unaweza kusikia mambo kama, "Nimefurahi kwamba Roho Mtakatifu atakuja hivi karibuni!" "Nina udadisi kuhusu kile ambacho hili linamaanisha," na "Nina tumaini kwamba Mungu atarejesha Israeli na nitaweza kutawala pamoja naye."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Luka anaandika hadithi hii ya kweli na simulizi ya kihistoria kwa </w:t>
      </w:r>
      <w:r>
        <w:rPr>
          <w:b/>
          <w:lang w:val="sw_KE" w:bidi="sw_KE"/>
        </w:rPr>
        <w:t>Theofilo</w:t>
      </w:r>
      <w:r>
        <w:rPr>
          <w:lang w:val="sw_KE" w:bidi="sw_KE"/>
        </w:rPr>
        <w:t>. Jina Theofilo linamaanisha "rafiki wa Mungu." Theofilo anaweza kuwa mtu halisi au jina la jumla linalowarejelea Wakristo wote. Kuna uwezekano mkubwa kwamba Theofilo ni mtu wa cheo cha juu na tajiri.</w:t>
      </w:r>
    </w:p>
    <w:p>
      <w:pPr/>
      <w:r>
        <w:rPr>
          <w:lang w:val="sw_KE" w:bidi="sw_KE"/>
        </w:rPr>
      </w:r>
      <w:r>
        <w:rPr>
          <w:lang w:val="sw_KE" w:bidi="sw_KE"/>
        </w:rPr>
        <w:t xml:space="preserve">Yesu alionekana kwa mitume, akithibitisha kwamba alikuwa hai kabla ya kurudi </w:t>
      </w:r>
      <w:r>
        <w:rPr>
          <w:b/>
          <w:lang w:val="sw_KE" w:bidi="sw_KE"/>
        </w:rPr>
        <w:t>mbinguni</w:t>
      </w:r>
      <w:r>
        <w:rPr>
          <w:lang w:val="sw_KE" w:bidi="sw_KE"/>
        </w:rPr>
        <w:t xml:space="preserve">. </w:t>
      </w:r>
      <w:r>
        <w:rPr>
          <w:lang w:val="sw_KE" w:bidi="sw_KE"/>
        </w:rPr>
        <w:t>Mbinguni</w:t>
      </w:r>
      <w:r>
        <w:rPr>
          <w:lang w:val="sw_KE" w:bidi="sw_KE"/>
        </w:rPr>
        <w:t xml:space="preserve"> inaweza kurejelea anga, au kwa mahali ambapo Mungu na malaika wake wanaishi, kulingana na muktadha. Neno "mbinguni" hapa linarejelea mahali ambapo Mungu anaishi. Inaporejelea mahali ambapo Mungu anaishi, pia ni hatima kuu ya waumini.</w:t>
      </w:r>
    </w:p>
    <w:p>
      <w:pPr/>
      <w:r>
        <w:rPr>
          <w:lang w:val="sw_KE" w:bidi="sw_KE"/>
        </w:rPr>
      </w:r>
      <w:r>
        <w:rPr>
          <w:lang w:val="sw_KE" w:bidi="sw_KE"/>
        </w:rPr>
        <w:t xml:space="preserve">Yesu aliwapa </w:t>
      </w:r>
      <w:r>
        <w:rPr>
          <w:b/>
          <w:lang w:val="sw_KE" w:bidi="sw_KE"/>
        </w:rPr>
        <w:t>mitume</w:t>
      </w:r>
      <w:r>
        <w:rPr>
          <w:lang w:val="sw_KE" w:bidi="sw_KE"/>
        </w:rPr>
        <w:t xml:space="preserve"> amri kupitia Roho Mtakatifu. </w:t>
      </w:r>
      <w:r>
        <w:rPr>
          <w:lang w:val="sw_KE" w:bidi="sw_KE"/>
        </w:rPr>
        <w:t>Mitume</w:t>
      </w:r>
      <w:r>
        <w:rPr>
          <w:lang w:val="sw_KE" w:bidi="sw_KE"/>
        </w:rPr>
        <w:t xml:space="preserve"> ni wanaume ambao Yesu aliwateua na kuwatuma wakiwa na mamlaka kama wawakilishi wake. Kazi zao kuu ni kuhubiri habari njema, kuwa waanzilishi wa kanisa, kuwa na mamlaka ya kiroho katika kanisa, na kuwa mashahidi wa ukweli kwamba Yesu alifufuka kutoka kwa wafu. Tumia neno lile lile kwa mtume ambalo tayari umelitumia. Rejelea Faharasa Kuu.</w:t>
      </w:r>
    </w:p>
    <w:p>
      <w:pPr/>
      <w:r>
        <w:rPr>
          <w:lang w:val="sw_KE" w:bidi="sw_KE"/>
        </w:rPr>
      </w:r>
      <w:r>
        <w:rPr>
          <w:b/>
          <w:lang w:val="sw_KE" w:bidi="sw_KE"/>
        </w:rPr>
        <w:t>Roho Mtakatifu</w:t>
      </w:r>
      <w:r>
        <w:rPr>
          <w:lang w:val="sw_KE" w:bidi="sw_KE"/>
        </w:rPr>
        <w:t xml:space="preserve"> ni Roho wa Mungu, wakati mwingine anajulikana kama Roho wa Kristo katika Agano Jipya. Katika Agano la Kale, Mungu alitoa Roho wake alipowatia watu mafuta ili wawe wafalme au wafanye jambo la ajabu. Roho wa Mungu aliwapa watu hawa hekima maalum na nguvu kutoka kwa Mungu. Roho wa Mungu anawawezesha watu kufanya kitu. Kwa mfano, mtu anaweza kuombwa kupeleka ujumbe kutoka kwa Mungu kwa mtu fulani. Katika Agano Jipya, dhana ya </w:t>
      </w:r>
      <w:r>
        <w:rPr>
          <w:lang w:val="sw_KE" w:bidi="sw_KE"/>
        </w:rPr>
        <w:t>utakatifu</w:t>
      </w:r>
      <w:r>
        <w:rPr>
          <w:lang w:val="sw_KE" w:bidi="sw_KE"/>
        </w:rPr>
        <w:t xml:space="preserve"> inarejelea watu au mambo ambayo ni ya Mungu, yametengwa kwa ajili ya makusudi Yake, au ni kama Yeye. Tumia neno lile lile kwa Roho wa Mungu kama ulivyotumia katika hadithi za Agano la Kale. Rejelea Faharasa Kuu kwa maelezo zaidi kuhusu </w:t>
      </w:r>
      <w:r>
        <w:rPr>
          <w:lang w:val="sw_KE" w:bidi="sw_KE"/>
        </w:rPr>
        <w:t>Roho Mtakatifu</w:t>
      </w:r>
      <w:r>
        <w:rPr>
          <w:lang w:val="sw_KE" w:bidi="sw_KE"/>
        </w:rPr>
        <w:t>.</w:t>
      </w:r>
    </w:p>
    <w:p>
      <w:pPr/>
      <w:r>
        <w:rPr>
          <w:lang w:val="sw_KE" w:bidi="sw_KE"/>
        </w:rPr>
      </w:r>
      <w:r>
        <w:rPr>
          <w:lang w:val="sw_KE" w:bidi="sw_KE"/>
        </w:rPr>
        <w:t xml:space="preserve">Yesu alizungumza na mitume kuhusu </w:t>
      </w:r>
      <w:r>
        <w:rPr>
          <w:b/>
          <w:lang w:val="sw_KE" w:bidi="sw_KE"/>
        </w:rPr>
        <w:t>ufalme wa Mungu</w:t>
      </w:r>
      <w:r>
        <w:rPr>
          <w:lang w:val="sw_KE" w:bidi="sw_KE"/>
        </w:rPr>
        <w:t>. Injili zinataja ufalme wa Mungu na ufalme wa mbinguni. Falme hizi mbili ni kitu kilekile.</w:t>
      </w:r>
    </w:p>
    <w:p>
      <w:pPr/>
      <w:r>
        <w:rPr>
          <w:lang w:val="sw_KE" w:bidi="sw_KE"/>
        </w:rPr>
      </w:r>
      <w:r>
        <w:rPr>
          <w:lang w:val="sw_KE" w:bidi="sw_KE"/>
        </w:rPr>
        <w:t xml:space="preserve">Ufalme ni mahali ambapo mfalme anatawala kikundi cha watu. Katika Biblia, Ufalme wa Mungu unarejelea watu wake zaidi kuliko mahali. Katika Agano la Kale, manabii wa Mungu, au wajumbe wa Mungu, walisema kwamba siku moja Mungu angekuja na kutawala juu ya watu wake katika ufalme mkamilifu ambapo hakungekuwa na mateso tena au uovu. Watu wote kila mahali, na uumbaji wote, wangemtii Mungu na kuwa katika uhusiano sahihi naye. Watu wa Israeli walitumaini na kuomba ufalme huu mkamilifu uje. Yesu alitaka kuonyesha kwamba Ufalme wa Mungu ni kuhusu kuwa na uhusiano mzuri na Mungu. Tafsiri "ufalme wa Mungu" kwa njia ile ile uliyofanya hapo awali. Rejelea Faharasa Kuu kwa maelezo zaidi kuhusu </w:t>
      </w:r>
      <w:r>
        <w:rPr>
          <w:lang w:val="sw_KE" w:bidi="sw_KE"/>
        </w:rPr>
        <w:t>ufalme wa Mungu</w:t>
      </w:r>
      <w:r>
        <w:rPr>
          <w:lang w:val="sw_KE" w:bidi="sw_KE"/>
        </w:rPr>
        <w:t>.</w:t>
      </w:r>
    </w:p>
    <w:p>
      <w:pPr/>
      <w:r>
        <w:rPr>
          <w:lang w:val="sw_KE" w:bidi="sw_KE"/>
        </w:rPr>
      </w:r>
      <w:r>
        <w:rPr>
          <w:lang w:val="sw_KE" w:bidi="sw_KE"/>
        </w:rPr>
        <w:t xml:space="preserve">Wakati Yesu alikuwa na mitume, aliwaambia kwamba baada ya siku </w:t>
      </w:r>
      <w:r>
        <w:rPr>
          <w:b/>
          <w:lang w:val="sw_KE" w:bidi="sw_KE"/>
        </w:rPr>
        <w:t>chache</w:t>
      </w:r>
      <w:r>
        <w:rPr>
          <w:lang w:val="sw_KE" w:bidi="sw_KE"/>
        </w:rPr>
        <w:t xml:space="preserve">, au chini ya siku kumi, hivi karibuni </w:t>
      </w:r>
      <w:r>
        <w:rPr>
          <w:b/>
          <w:lang w:val="sw_KE" w:bidi="sw_KE"/>
        </w:rPr>
        <w:t>wangebatizwa</w:t>
      </w:r>
      <w:r>
        <w:rPr>
          <w:lang w:val="sw_KE" w:bidi="sw_KE"/>
        </w:rPr>
        <w:t xml:space="preserve"> kwa au katika Roho Mtakatifu. </w:t>
      </w:r>
      <w:r>
        <w:rPr>
          <w:b/>
          <w:lang w:val="sw_KE" w:bidi="sw_KE"/>
        </w:rPr>
        <w:t>Ubatizo</w:t>
      </w:r>
      <w:r>
        <w:rPr>
          <w:lang w:val="sw_KE" w:bidi="sw_KE"/>
        </w:rPr>
        <w:t xml:space="preserve"> ni neno lililokopwa kutoka kwa neno la Kigiriki "baptizo." Neno la Kigiriki linamaanisha "kuweka ndani au chini ya maji," au "kuosha kwa maana ya kiroho." Yohana alibatiza ili kuonyesha kwamba mtu alitaka kuacha kufanya dhambi na kumtii Mungu. Tumia neno lile lile kwa ubatizo kama ulivyotumia hapo awali. Rejelea Faharasa Kuu kwa maelezo zaidi kuhusu </w:t>
      </w:r>
      <w:r>
        <w:rPr>
          <w:lang w:val="sw_KE" w:bidi="sw_KE"/>
        </w:rPr>
        <w:t>ubatizo</w:t>
      </w:r>
      <w:r>
        <w:rPr>
          <w:lang w:val="sw_KE" w:bidi="sw_KE"/>
        </w:rPr>
        <w:t>.</w:t>
      </w:r>
    </w:p>
    <w:p>
      <w:pPr/>
      <w:r>
        <w:rPr>
          <w:lang w:val="sw_KE" w:bidi="sw_KE"/>
        </w:rPr>
      </w:r>
      <w:r>
        <w:rPr>
          <w:lang w:val="sw_KE" w:bidi="sw_KE"/>
        </w:rPr>
        <w:t>Wakati Yesu alipowaambia mitume kwamba wangebatizwa katika au kwa Roho Mtakatifu, anatumia neno kubatiza kama tamathali ya usemi ili kuonyesha kwamba Mungu angemtuma Roho Mtakatifu ili akae ndani ya mitume na kuwasaidia.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1:6–11</w:t>
      </w:r>
      <w:r>
        <w:rPr>
          <w:lang w:val="sw_KE" w:bidi="sw_KE"/>
        </w:rPr>
      </w:r>
    </w:p>
    <w:p>
      <w:pPr>
        <w:pStyle w:val="Heading3"/>
      </w:pPr>
      <w:r>
        <w:rPr>
          <w:lang w:val="sw_KE" w:bidi="sw_KE"/>
        </w:rPr>
        <w:t>Sikiliza na Moyo</w:t>
      </w:r>
    </w:p>
    <w:p>
      <w:pPr/>
      <w:r>
        <w:rPr>
          <w:lang w:val="sw_KE" w:bidi="sw_KE"/>
        </w:rPr>
      </w:r>
      <w:r>
        <w:rPr>
          <w:lang w:val="sw_KE" w:bidi="sw_KE"/>
        </w:rPr>
        <w:t>Sikiliza Matendo 1:6–11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mwisho, Yesu alikuwa amefufuka kutoka kwa wafu na kuonekana kwa mitume. Yesu alithibitisha kwamba alikuwa hai na kuwafundisha kuhusu ufalme wa Mungu. Yesu aliwaambia mitume kusubiri Yerusalemu na hivi karibuni wangepata Roho Mtakatifu.</w:t>
      </w:r>
    </w:p>
    <w:p>
      <w:pPr/>
      <w:r>
        <w:rPr>
          <w:lang w:val="sw_KE" w:bidi="sw_KE"/>
        </w:rPr>
      </w:r>
      <w:r>
        <w:rPr>
          <w:lang w:val="sw_KE" w:bidi="sw_KE"/>
        </w:rPr>
        <w:t>Yesu aliwatokea mitume mara nyingi katika kipindi cha siku arobaini. Wakati huu, mitume walimwuliza Yesu mara kwa mara kama sasa angeirejesha ufalme kwa Israeli. Yesu alikuwa akizungumza na mitume kuhusu ufalme wa Mungu, lakini inaonekana mitume walikuwa wakifikiria kuhusu ufalme wa kidunia wa Israeli ambao himaya ya Roma iliukalia na kuudhibiti wakati huo. Mitume hawakuwa na makosa katika kuuliza swali hili, kwa sababu Mungu Baba alikuwa ameahidi kuwapa Waisraeli taifa hili. Mungu aliwaambia watu wa Israeli kwamba wangemiliki nchi ikiwa wangemtii. Watu wa Israeli waliendelea kuasi dhidi ya Mungu, kwa hivyo akaikabidhi nchi hiyo mikononi mwa mataifa mengine, kama Warumi. Mungu pia aliahidi kupitia manabii katika Agano la Kale, kwamba angerejesha ufalme wa Israeli. Waisraeli walimtarajia Kristo, au mwokozi aliyeahidiwa, kuanzisha ufalme wa kidunia huku yeye akiwa mfalme. Ingekuwa kama utawala wa Mfalme Daudi muda mrefu uliopita.</w:t>
      </w:r>
    </w:p>
    <w:p>
      <w:pPr/>
      <w:r>
        <w:rPr>
          <w:lang w:val="sw_KE" w:bidi="sw_KE"/>
        </w:rPr>
      </w:r>
      <w:r>
        <w:rPr>
          <w:lang w:val="sw_KE" w:bidi="sw_KE"/>
        </w:rPr>
        <w:t>Yesu hawawakemei mitume, lakini kwa fadhili anawaambia kwamba hawahitaji kujua wakati Mungu atarejesha Israeli. Ni Mungu Baba pekee ndiye anayejua wakati Atafanya hivyo. Badala yake, Yesu anawaambia kile wanachohitaji kujua. Yesu anawaahidi mitume kwamba Roho Mtakatifu atawapa nguvu ya kushuhudia na kuwaambia watu kuhusu Yesu kila mahali. Mitume wangewaambia wengine kuhusu Yesu katika mji mkuu wa Kiyahudi wa Yerusalemu na mkoa wote wa Yudea ambapo Yerusalemu iko. Yesu anasema kwamba mitume pia wangeshuhudia katika eneo la karibu la Samaria, ambapo Wasamaria waliishi, na kila mahali pengine duniani. Yesu anawatuma mitume wake katika ulimwengu wote ili watu wote waweze kumjua Mungu. Yesu anazungumza na mitume, lakini hivi karibuni Luka ataonyesha kwamba Roho Mtakatifu na nguvu ya kumshuhudia Yesu vimekusudiwa kwa waumini wote.</w:t>
      </w:r>
    </w:p>
    <w:p>
      <w:pPr/>
      <w:r>
        <w:rPr>
          <w:lang w:val="sw_KE" w:bidi="sw_KE"/>
        </w:rPr>
      </w:r>
      <w:r>
        <w:rPr>
          <w:lang w:val="sw_KE" w:bidi="sw_KE"/>
        </w:rPr>
        <w:t xml:space="preserve">Onyesha ramani ya Israeli katika karne ya </w:t>
      </w:r>
      <w:r>
        <w:rPr>
          <w:lang w:val="sw_KE" w:bidi="sw_KE"/>
        </w:rPr>
        <w:t>kwanza ambayo inajumuisha alama ya Yerusalemu, maeneo ya Yudea, Samaria, na zaidi ya hapo</w:t>
      </w:r>
      <w:r>
        <w:rPr>
          <w:lang w:val="sw_KE" w:bidi="sw_KE"/>
        </w:rPr>
        <w:t>.</w:t>
      </w:r>
    </w:p>
    <w:p>
      <w:pPr/>
      <w:r>
        <w:rPr>
          <w:lang w:val="sw_KE" w:bidi="sw_KE"/>
        </w:rPr>
      </w:r>
      <w:r>
        <w:rPr>
          <w:lang w:val="sw_KE" w:bidi="sw_KE"/>
        </w:rPr>
        <w:t>Mungu Baba kisha anamchukua Yesu mbinguni, mahali pa makao ya Mungu. Wanaume wawili waliovaa mavazi meupe kuna uwezekano mkubwa kwamba wanarejelea malaika, au viumbe wa kiroho kutoka mbinguni ambao wanatumikia kama wajumbe wa Mungu. Utakumbuka kwamba Luka aliwaelezea malaika katika kaburi tupu la Yesu kwa njia ile ile. Malaika wanaonekana kama wanaume. Malaika wanawaita mitume "Watu wa Galilaya" kwa sababu walitoka katika eneo la kaskazini la Israeli la Galilaya. Malaika wanawauliza mitume swali ambalo hawakutaka walijibu. Malaika wanauliza, "Kwa nini mnasimama hapa mkitazama angani?" Malaika wanawapa mitume kemeo la upole, wakisema hawahitaji kusimama pale wakitazama angani. Yesu siku moja atarudi kutoka mbinguni. Yesu yuko mbinguni, lakini nguvu yake na uwepo wake kupitia Roho wake vinajaza sehemu iliyobaki ya hadithi ya Matendo.</w:t>
      </w:r>
      <w:r>
        <w:rPr>
          <w:lang w:val="sw_KE" w:bidi="sw_KE"/>
        </w:rPr>
      </w:r>
    </w:p>
    <w:p>
      <w:pPr>
        <w:pStyle w:val="Heading3"/>
      </w:pPr>
      <w:r>
        <w:rPr>
          <w:lang w:val="sw_KE" w:bidi="sw_KE"/>
        </w:rPr>
        <w:t>Kufafanua Matukio</w:t>
      </w:r>
    </w:p>
    <w:p>
      <w:pPr/>
      <w:r>
        <w:rPr>
          <w:lang w:val="sw_KE" w:bidi="sw_KE"/>
        </w:rPr>
      </w:r>
      <w:r>
        <w:rPr>
          <w:lang w:val="sw_KE" w:bidi="sw_KE"/>
        </w:rPr>
        <w:t>Sikiliza ujumbe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alifufuka kutoka kwa wafu na kuwatokea mitume mara nyingi kwa siku arobaini. Mitume waliendelea kumwuliza Yesu kama sasa angeikomboa Israeli kutoka katika udhibiti wa kigeni na kurejesha ufalme wa Israeli kwa watu wa Kiyahudi.</w:t>
      </w:r>
    </w:p>
    <w:p>
      <w:pPr/>
      <w:r>
        <w:rPr>
          <w:lang w:val="sw_KE" w:bidi="sw_KE"/>
        </w:rPr>
      </w:r>
      <w:r>
        <w:rPr>
          <w:b/>
          <w:lang w:val="sw_KE" w:bidi="sw_KE"/>
        </w:rPr>
        <w:t>Tukio la pili:</w:t>
      </w:r>
      <w:r>
        <w:rPr>
          <w:lang w:val="sw_KE" w:bidi="sw_KE"/>
        </w:rPr>
        <w:t xml:space="preserve"> Tukio la mwisho linatokea mara moja baada ya Yesu kuzungumza maneno haya ya mwisho kwa mitume. Mungu Baba, ambaye haonekani, anamrudisha Yesu mbinguni. Wakati mitume wanasimama wakishangaa wakitazama angani, malaika wawili wanawaambia wasibaki tu wamesimama hapo wakitazama juu. Yesu atarudi duniani wakati fulani baadaye, kwa nguvu kama vile alivyoondoka.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 ambaye amefufuliwa baada ya kufa msalabani</w:t>
      </w:r>
    </w:p>
    <w:p>
      <w:pPr>
        <w:pStyle w:val="ListBullet"/>
        <w:spacing w:line="240" w:lineRule="auto"/>
        <w:ind w:left="720"/>
      </w:pPr>
      <w:r>
        <w:rPr>
          <w:lang w:val="sw_KE" w:bidi="sw_KE"/>
        </w:rPr>
      </w:r>
      <w:r>
        <w:rPr>
          <w:lang w:val="sw_KE" w:bidi="sw_KE"/>
        </w:rPr>
        <w:t>Mitume kumi na moja (wanaume wa Galilaya)</w:t>
      </w:r>
    </w:p>
    <w:p>
      <w:pPr>
        <w:pStyle w:val="ListBullet"/>
        <w:spacing w:line="240" w:lineRule="auto"/>
        <w:ind w:left="720"/>
      </w:pPr>
      <w:r>
        <w:rPr>
          <w:lang w:val="sw_KE" w:bidi="sw_KE"/>
        </w:rPr>
      </w:r>
      <w:r>
        <w:rPr>
          <w:lang w:val="sw_KE" w:bidi="sw_KE"/>
        </w:rPr>
        <w:t>Mungu Baba: Anamchukua Yesu mbinguni</w:t>
      </w:r>
    </w:p>
    <w:p>
      <w:pPr>
        <w:pStyle w:val="ListBullet"/>
        <w:spacing w:line="240" w:lineRule="auto"/>
        <w:ind w:left="720"/>
      </w:pPr>
      <w:r>
        <w:rPr>
          <w:lang w:val="sw_KE" w:bidi="sw_KE"/>
        </w:rPr>
      </w:r>
      <w:r>
        <w:rPr>
          <w:lang w:val="sw_KE" w:bidi="sw_KE"/>
        </w:rPr>
        <w:t>Wingu</w:t>
      </w:r>
    </w:p>
    <w:p>
      <w:pPr>
        <w:pStyle w:val="ListBullet"/>
        <w:spacing w:line="240" w:lineRule="auto"/>
        <w:ind w:left="720"/>
      </w:pPr>
      <w:r>
        <w:rPr>
          <w:lang w:val="sw_KE" w:bidi="sw_KE"/>
        </w:rPr>
      </w:r>
      <w:r>
        <w:rPr>
          <w:lang w:val="sw_KE" w:bidi="sw_KE"/>
        </w:rPr>
        <w:t>Malaika wawili</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hadithi hii inafanyika siku arobaini baada ya Yesu kufufuka kutoka kwa wafu. Yesu alikuwa amewatokea mitume mara kadhaa ili kuthibitisha kwamba alikuwa hai na kuwafundisha kuhusu ufalme wa Mungu.</w:t>
      </w:r>
    </w:p>
    <w:p>
      <w:pPr/>
      <w:r>
        <w:rPr>
          <w:lang w:val="sw_KE" w:bidi="sw_KE"/>
        </w:rPr>
      </w:r>
      <w:r>
        <w:rPr>
          <w:lang w:val="sw_KE" w:bidi="sw_KE"/>
        </w:rPr>
        <w:t>Hii ilikuwa mara ya mwisho Yesu alipozungumza na mitume alipokuwa duniani. Luka anatuambia katika fungu linalofuata kwamba Yesu alizungumza na mitume kwenye Mlima wa Mizeituni. Mlima wa Mizeituni ulikuwa kilima kirefu nje kidogo ya Yerusalemu, ng'ambo ya bonde kutoka hekaluni. Watu waliuita Mlima wa Mizeituni kwa sababu kulikuwa na shamba la miti ya mizeituni na mashine ya kukamulia mizeituni iliyoko hapo. Mlima wa Mizeituni ni mahali ambapo Yesu angekaa usiku alipokuja kufundisha Yerusalemu. Eneo hili ni mahali alipoomba na wanafunzi wake usiku alipokamatwa na Wayahudi na Warumi.</w:t>
      </w:r>
    </w:p>
    <w:p>
      <w:pPr/>
      <w:r>
        <w:rPr>
          <w:lang w:val="sw_KE" w:bidi="sw_KE"/>
        </w:rPr>
      </w:r>
      <w:r>
        <w:rPr>
          <w:lang w:val="sw_KE" w:bidi="sw_KE"/>
        </w:rPr>
        <w:t xml:space="preserve">Sitisha hapa: Onyesha ramani ya </w:t>
      </w:r>
      <w:r>
        <w:rPr>
          <w:lang w:val="sw_KE" w:bidi="sw_KE"/>
        </w:rPr>
        <w:t>Yerusalemu pamoja na Mlima wa Mizeituni na hekalu</w:t>
      </w:r>
      <w:r>
        <w:rPr>
          <w:lang w:val="sw_KE" w:bidi="sw_KE"/>
        </w:rPr>
        <w:t>.</w:t>
      </w:r>
    </w:p>
    <w:p>
      <w:pPr/>
      <w:r>
        <w:rPr>
          <w:lang w:val="sw_KE" w:bidi="sw_KE"/>
        </w:rPr>
      </w:r>
      <w:r>
        <w:rPr>
          <w:lang w:val="sw_KE" w:bidi="sw_KE"/>
        </w:rPr>
        <w:t xml:space="preserve">Unaweza pia kuonyesha picha ya </w:t>
      </w:r>
      <w:r>
        <w:rPr>
          <w:lang w:val="sw_KE" w:bidi="sw_KE"/>
        </w:rPr>
        <w:t>zaituni na mti wa mzeituni</w:t>
      </w:r>
      <w:r>
        <w:rPr>
          <w:lang w:val="sw_KE" w:bidi="sw_KE"/>
        </w:rPr>
        <w:t>.</w:t>
      </w:r>
    </w:p>
    <w:p>
      <w:pPr/>
      <w:r>
        <w:rPr>
          <w:lang w:val="sw_KE" w:bidi="sw_KE"/>
        </w:rPr>
      </w:r>
      <w:r>
        <w:rPr>
          <w:lang w:val="sw_KE" w:bidi="sw_KE"/>
        </w:rPr>
        <w:t>Yesu alikuwa akiwafundisha mitume kuhusu ufalme wa Mungu, lakini mitume walikuwa na wasiwasi kuhusu taifa la kidunia na uongozi wa Israeli. Mitume waliendelea kumwuliza Yesu kuhusu wakati angerejesha Israeli katika udhibiti wa Kiyahudi. Yesu hawawakemei, lakini jibu lake linaelekeza upya fikira za mitume kwenye kile walichohitaji kujua. Yesu anawaambia watakuwa na nguvu kutoka kwa Roho Mtakatifu kwa kusudi maalum. Yesu anataka mitume wake kuwa mashahidi wake, waende kila mahali na kumwambia kila mtu kumhusu.</w:t>
      </w:r>
    </w:p>
    <w:p>
      <w:pPr/>
      <w:r>
        <w:rPr>
          <w:lang w:val="sw_KE" w:bidi="sw_KE"/>
        </w:rPr>
      </w:r>
      <w:r>
        <w:rPr>
          <w:lang w:val="sw_KE" w:bidi="sw_KE"/>
        </w:rPr>
        <w:t>Katika tukio la mwisho, mara moja baada ya Yesu kuzungumza na mitume, Mungu Baba alimrudisha Yesu mbinguni. Yesu alitoweka katika wingu. Malaika waliowatokea mitume walikuwa wamevaa mavazi meupe yenye kung'aa. Katika Injili ya Luka, Luka anaelezea mavazi ya malaika kama yanayong'aa kama umeme. Swali ambalo malaika wanawauliza wanaume halikusudiwi kujibiwa na mitume. Badala yake, malaika wanaelekeza tena fikira za mitume kwenye kile ambacho Yesu alikuwa tayari amewaambia wafanye. Malaika wanawahakikishia mitume kwamba siku moja katika siku zijazo Yesu atarudi kutoka mbinguni.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Yesu, ambaye amefufuliwa baada ya kufa msalabani</w:t>
      </w:r>
    </w:p>
    <w:p>
      <w:pPr>
        <w:pStyle w:val="ListBullet"/>
        <w:spacing w:line="240" w:lineRule="auto"/>
        <w:ind w:left="720"/>
      </w:pPr>
      <w:r>
        <w:rPr>
          <w:lang w:val="sw_KE" w:bidi="sw_KE"/>
        </w:rPr>
      </w:r>
      <w:r>
        <w:rPr>
          <w:lang w:val="sw_KE" w:bidi="sw_KE"/>
        </w:rPr>
        <w:t>Mitume kumi na moja (wanaume wa Galilaya)</w:t>
      </w:r>
    </w:p>
    <w:p>
      <w:pPr>
        <w:pStyle w:val="ListBullet"/>
        <w:spacing w:line="240" w:lineRule="auto"/>
        <w:ind w:left="720"/>
      </w:pPr>
      <w:r>
        <w:rPr>
          <w:lang w:val="sw_KE" w:bidi="sw_KE"/>
        </w:rPr>
      </w:r>
      <w:r>
        <w:rPr>
          <w:lang w:val="sw_KE" w:bidi="sw_KE"/>
        </w:rPr>
        <w:t>Mungu Baba: Anamchukua Yesu mbinguni</w:t>
      </w:r>
    </w:p>
    <w:p>
      <w:pPr>
        <w:pStyle w:val="ListBullet"/>
        <w:spacing w:line="240" w:lineRule="auto"/>
        <w:ind w:left="720"/>
      </w:pPr>
      <w:r>
        <w:rPr>
          <w:lang w:val="sw_KE" w:bidi="sw_KE"/>
        </w:rPr>
      </w:r>
      <w:r>
        <w:rPr>
          <w:lang w:val="sw_KE" w:bidi="sw_KE"/>
        </w:rPr>
        <w:t>Wingu</w:t>
      </w:r>
    </w:p>
    <w:p>
      <w:pPr>
        <w:pStyle w:val="ListBullet"/>
        <w:spacing w:line="240" w:lineRule="auto"/>
        <w:ind w:left="720"/>
      </w:pPr>
      <w:r>
        <w:rPr>
          <w:lang w:val="sw_KE" w:bidi="sw_KE"/>
        </w:rPr>
      </w:r>
      <w:r>
        <w:rPr>
          <w:lang w:val="sw_KE" w:bidi="sw_KE"/>
        </w:rPr>
        <w:t>Malaika wawili</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Katika hadithi ya mwisho, Yesu aliwaambia mitume wasubiri Yerusalemu na kwamba Baba angewapa Roho Mtakatifu hivi karibuni. "Msiondoke Yerusalemu, bali mngoje zawadi aliyoahidi Baba, ambayo mlinisikia nikizungumza habari zake." Hivi karibuni watapokea au "watabatizwa kwa Roho Mtakatifu."</w:t>
      </w:r>
    </w:p>
    <w:p>
      <w:pPr/>
      <w:r>
        <w:rPr>
          <w:lang w:val="sw_KE" w:bidi="sw_KE"/>
        </w:rPr>
      </w:r>
      <w:r>
        <w:rPr>
          <w:lang w:val="sw_KE" w:bidi="sw_KE"/>
        </w:rPr>
        <w:t>Wakati mitume waliposikia ahadi hii, huenda wangekumbuka ahadi kadhaa kutoka kwa manabii katika Agano la Kale na mambo mengi ambayo Yesu alifundisha kuhusu Roho Mtakatifu. Hakikisha kwamba kikundi kinaigiza mitume wakiendelea kumwuliza Yesu mara kadhaa na kwa siku kadhaa, ikiwa wakati huo angeikomboa Israeli na kurejesha ufalme wa Israeli. Mitume wangetazamia kwa hamu na kutumaini siku hiyo.</w:t>
      </w:r>
    </w:p>
    <w:p>
      <w:pPr/>
      <w:r>
        <w:rPr>
          <w:lang w:val="sw_KE" w:bidi="sw_KE"/>
        </w:rPr>
      </w:r>
      <w:r>
        <w:rPr>
          <w:lang w:val="sw_KE" w:bidi="sw_KE"/>
        </w:rPr>
        <w:t>Hakikisha kwamba wakati wa kuigiza jibu la Yesu kwa swali la mitume, Yesu hawakemei mitume hao. Yesu anawaambia mitume kwamba hawapaswi kuwa na wasiwasi kuhusu wakati Mungu atarejesha Israeli. Yesu anawaambia mitume, "Baba peke yake ana mamlaka ya kuweka tarehe hizo na nyakati hizo, wala si juu yenu kuzijua."</w:t>
      </w:r>
    </w:p>
    <w:p>
      <w:pPr/>
      <w:r>
        <w:rPr>
          <w:lang w:val="sw_KE" w:bidi="sw_KE"/>
        </w:rPr>
      </w:r>
      <w:r>
        <w:rPr>
          <w:lang w:val="sw_KE" w:bidi="sw_KE"/>
        </w:rPr>
        <w:t>Yesu kisha anawaambia mitume kile wanachohitaji kujua. Yesu anawaambia mitume kwamba "watapokea nguvu wakati Roho Mtakatifu atakapokuja juu yao." Na mitume watakuwa mashahidi wa Yesu, wakiwaambia watu kuhusu Yesu kila mahali—katika Yerusalemu, katika Yudea, katika Samaria, na hadi ncha za dunia."</w:t>
      </w:r>
    </w:p>
    <w:p>
      <w:pPr/>
      <w:r>
        <w:rPr>
          <w:lang w:val="sw_KE" w:bidi="sw_KE"/>
        </w:rPr>
      </w:r>
      <w:r>
        <w:rPr>
          <w:lang w:val="sw_KE" w:bidi="sw_KE"/>
        </w:rPr>
        <w:t>Mara baada ya Yesu kuwapa mitume amri hii, Mungu Baba anamrudisha Yesu mbinguni. Hakikisha timu inaigiza Mungu Baba akimchukua Yesu mbinguni mara tu Yesu anaposema sentensi hii ya mwisho. Yesu anapozidi kwenda mbali, wingu linamficha na mitume hawawezi kumwona Yesu tena. Malaika wawili wanaonekana wakisimama karibu na mitume baada ya mitume kutoweza kumwona Yesu. Mitume hawaoni malaika kwa sababu bado wanatazama angani wakijaribu kumwona Yesu. Pengine mitume walishangaa kile kilichotokea tu au walikuwa wakimsubiri Yesu arudi. Malaika wanaanza kuzungumza wakati mitume bado wanatazama juu.</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Igiza wanafunzi wakiendelea kumwuliza Yesu kwa heshima kuhusu kurejeshwa kwa Israeli kwa Wayahudi na utawala wa kidunia.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Yesu, "Ungejisikiaje?" Unaweza kusikia mambo kama, "Ninahuzunika kwamba mitume wangu wanazingatia mambo mabaya," "Huruma, kwa sababu mitume wanajaribu kuelewa kile kitakachotokea baadaye," na "Nina uhakika, kwa sababu unajua kwamba wakati Roho Mtakatifu anakuja mitume watawaelewa na watashuhudia kila mtu kuhusu Yesu na ufalme wa Mungu."</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Igiza Yesu akishiriki maneno yake ya mwisho na mitume alipokuwa duniani. Yesu anajibu swali la mtume akisema, "Baba peke yake ana mamlaka ya kuweka tarehe na nyakati hizo, na si kwenu ninyi kuzijua. Lakini mtapokea nguvu wakati Roho Mtakatifu atakapokuja juu yenu. Nanyi mtakuwa mashahidi wangu, mkiwaambia watu habari zangu kila mahali—katika Yerusalemu, kote Yudea, katika Samaria, na hadi ncha za dunia."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mitume, "Mnahisi vipi?" Unaweza kusikia mambo kama, "Nimekata tamaa kwamba swali langu kuhusu wakati Mungu halikujibiwa kabisa," "Nimezidiwa, nikajiuliza jinsi Roho Mtakatifu atakavyonipa nguvu ya kushuhudia kuhusu Yesu," na "Nimekata tamaa kwamba Yesu angenikabidhi kazi kubwa kama hiyo hiyo."</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Igiza Yesu akipaa kwenda mbinguni mara baada ya kumaliza kuzungumza na mitume. Mungu Baba anamrudisha Yesu mbinguni wakati mitume wanatazama mbinguni wakijaribu kuona mahali ambapo Yesu alipoenda. Ghafla, malaika wawili wanaonekana karibu na mitume, lakini mitume bado wanatazama angani. Malaika wanawauliza mitume swali ambalo hawakutarajia mitume wajibu. Malaika wanasema, "Wanaume wa Galilaya, kwa nini mnasimama hapa mkitazama angani?" Yesu amechukuliwa kutoka kwenu hadi mbinguni, lakini siku moja atarudi kutoka mbinguni kwa njia ile ile mliyemwona akienda!"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malaika, "Wakati mnapoona mitume wamesimama pale wakitazama angani wakijaribu kumwona Yesu, mnahisi vipi?" Unaweza kusikia mambo kama, "Kukerwa kwamba mitume bado wanasimama pale wakimsubiri Yesu," "Kushangazwa kwamba mitume ni wazito kuelewa jukumu walilonalo sasa," "Kuelewa kwamba mitume wanashangazwa na kile walichokiona hivi punde, lakini kwamba mitume wanahitaji kuzingatia kile Yesu alichowaambia wafanye," na "Huruma, wakitambua mitume wanahitaji kuhakikishiwa kuwa Yesu atarudi."</w:t>
      </w:r>
    </w:p>
    <w:p>
      <w:pPr>
        <w:pStyle w:val="ListBullet"/>
        <w:spacing w:line="240" w:lineRule="auto"/>
        <w:ind w:left="720"/>
      </w:pPr>
      <w:r>
        <w:rPr>
          <w:lang w:val="sw_KE" w:bidi="sw_KE"/>
        </w:rPr>
      </w:r>
      <w:r>
        <w:rPr>
          <w:lang w:val="sw_KE" w:bidi="sw_KE"/>
        </w:rPr>
        <w:t>Waulize waigizaji wanaoigiza mitume, "Baada ya kusikia maneno ya malaika, mnahisi vipi?" Unaweza kusikia mambo kama, "Nina huzuni kwamba Yesu ameondolewa," "Nina shauku ya kujua ni lini Yesu atarudi siku moja," "Nina hakika kwamba Yesu atarudi kama vile alivyoahidi," na "Nimehimizwa kuzingatia kile Yesu alichokuwa ameniambia nifanye."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Baada ya Yesu kuwaambia mitume kwamba hivi karibuni wangepata Roho Mtakatifu aliyeahidiwa, mitume waliendelea kumwuliza Yesu kama ulikuwa sasa wakati ambao Yesu </w:t>
      </w:r>
      <w:r>
        <w:rPr>
          <w:b/>
          <w:lang w:val="sw_KE" w:bidi="sw_KE"/>
        </w:rPr>
        <w:t>angeikomboa Israeli</w:t>
      </w:r>
      <w:r>
        <w:rPr>
          <w:lang w:val="sw_KE" w:bidi="sw_KE"/>
        </w:rPr>
        <w:t xml:space="preserve"> na </w:t>
      </w:r>
      <w:r>
        <w:rPr>
          <w:b/>
          <w:lang w:val="sw_KE" w:bidi="sw_KE"/>
        </w:rPr>
        <w:t>kurejesha ufalme</w:t>
      </w:r>
      <w:r>
        <w:rPr>
          <w:lang w:val="sw_KE" w:bidi="sw_KE"/>
        </w:rPr>
        <w:t>. Ufalme ni mahali ambapo mfalme anatawala kikundi cha watu. Mitume wanarejelea ufalme wa Israeli kwa mtazamo wa kidunia, si ufalme wa Mungu.</w:t>
      </w:r>
    </w:p>
    <w:p>
      <w:pPr/>
      <w:r>
        <w:rPr>
          <w:lang w:val="sw_KE" w:bidi="sw_KE"/>
        </w:rPr>
      </w:r>
      <w:r>
        <w:rPr>
          <w:lang w:val="sw_KE" w:bidi="sw_KE"/>
        </w:rPr>
        <w:t>Katika Biblia, Ufalme wa Mungu unarejelea watu wake zaidi kuliko mahali. Katika Agano la Kale, ufalme wa Mungu ulikuwa watu wake Israeli. Manabii wa Mungu, au wajumbe, walisema kwamba siku moja Mungu angekuja na kutawala juu ya watu wake katika ufalme mkamilifu ambapo hakungekuwako tena mateso au uovu. Watu wa Israeli walitumaini na kuomba ufalme huu mkamilifu uje.</w:t>
      </w:r>
    </w:p>
    <w:p>
      <w:pPr/>
      <w:r>
        <w:rPr>
          <w:lang w:val="sw_KE" w:bidi="sw_KE"/>
        </w:rPr>
      </w:r>
      <w:r>
        <w:rPr>
          <w:lang w:val="sw_KE" w:bidi="sw_KE"/>
        </w:rPr>
        <w:t>Ufalme wa Mungu</w:t>
      </w:r>
      <w:r>
        <w:rPr>
          <w:lang w:val="sw_KE" w:bidi="sw_KE"/>
        </w:rPr>
        <w:t xml:space="preserve"> katika Agano Jipya pia ni kuhusu Mungu kutawala mioyoni mwa watu wake badala ya mahali pa kimwili. Hata hivyo, Wayahudi katika siku za Yesu walitaka ufalme mkamilifu wa Mungu uje mara moja. Walitaka mfalme aje na kulifanya taifa lao la Israeli kuwa kuu tena. Yesu alielezea jinsi ufalme wa Mungu ulivyo tofauti na walivyotarajia. Rejelea neno </w:t>
      </w:r>
      <w:r>
        <w:rPr>
          <w:lang w:val="sw_KE" w:bidi="sw_KE"/>
        </w:rPr>
        <w:t>ufalme</w:t>
      </w:r>
      <w:r>
        <w:rPr>
          <w:lang w:val="sw_KE" w:bidi="sw_KE"/>
        </w:rPr>
        <w:t xml:space="preserve"> katika Faharasa Kuu. Tafsiri ufalme kwa njia sawa na ulivyofanya katika simulizi za awali. </w:t>
      </w:r>
    </w:p>
    <w:p>
      <w:pPr/>
      <w:r>
        <w:rPr>
          <w:lang w:val="sw_KE" w:bidi="sw_KE"/>
        </w:rPr>
      </w:r>
      <w:r>
        <w:rPr>
          <w:lang w:val="sw_KE" w:bidi="sw_KE"/>
        </w:rPr>
        <w:t xml:space="preserve">Yesu kisha anawaambia mitume kwamba </w:t>
      </w:r>
      <w:r>
        <w:rPr>
          <w:b/>
          <w:lang w:val="sw_KE" w:bidi="sw_KE"/>
        </w:rPr>
        <w:t>watapokea nguvu</w:t>
      </w:r>
      <w:r>
        <w:rPr>
          <w:lang w:val="sw_KE" w:bidi="sw_KE"/>
        </w:rPr>
        <w:t xml:space="preserve"> wakati </w:t>
      </w:r>
      <w:r>
        <w:rPr>
          <w:b/>
          <w:lang w:val="sw_KE" w:bidi="sw_KE"/>
        </w:rPr>
        <w:t>Roho Mtakatifu</w:t>
      </w:r>
      <w:r>
        <w:rPr>
          <w:lang w:val="sw_KE" w:bidi="sw_KE"/>
        </w:rPr>
        <w:t xml:space="preserve"> atakapokuja juu yao. Roho Mtakatifu ni Roho wa Mungu, wakati mwingine anajulikana kama Roho wa Kristo katika Agano Jipya. Katika Agano la Kale, Mungu alitoa Roho wake alipowatia watu mafuta ili wawe wafalme au wafanye jambo la ajabu. Mungu anawapa watu Roho wake ili kuwawezesha kwa uwepo wake, hekima, mamlaka, na nguvu. Roho wa Mungu anawawezesha watu kufanya kitu. Kwa mfano, mtu anaweza kuombwa kupeleka ujumbe kutoka kwa Mungu kwa mtu fulani. Katika Agano Jipya, dhana ya </w:t>
      </w:r>
      <w:r>
        <w:rPr>
          <w:b/>
          <w:lang w:val="sw_KE" w:bidi="sw_KE"/>
        </w:rPr>
        <w:t>utakatifu</w:t>
      </w:r>
      <w:r>
        <w:rPr>
          <w:lang w:val="sw_KE" w:bidi="sw_KE"/>
        </w:rPr>
        <w:t xml:space="preserve"> inarejelea watu au mambo ambayo ni ya Mungu, yametengwa kwa ajili ya makusudi Yake, au ni kama Yeye. Tafsiri Roho Mtakatifu kwa neno lile lile ulilotumia katika simulizi za awali. Rejelea </w:t>
      </w:r>
      <w:r>
        <w:rPr>
          <w:lang w:val="sw_KE" w:bidi="sw_KE"/>
        </w:rPr>
        <w:t>Roho Mtakatifu</w:t>
      </w:r>
      <w:r>
        <w:rPr>
          <w:lang w:val="sw_KE" w:bidi="sw_KE"/>
        </w:rPr>
        <w:t xml:space="preserve"> katika Faharasa Kuu.</w:t>
      </w:r>
    </w:p>
    <w:p>
      <w:pPr/>
      <w:r>
        <w:rPr>
          <w:lang w:val="sw_KE" w:bidi="sw_KE"/>
        </w:rPr>
      </w:r>
      <w:r>
        <w:rPr>
          <w:lang w:val="sw_KE" w:bidi="sw_KE"/>
        </w:rPr>
        <w:t>Roho Mtakatifu hammiliki mtu kinyume na mapenzi yake, kama pepo, au kumfanya afanye mambo bila ushiriki wa hiari wa mtu huyo. Baadaye katika Matendo, kiongozi wa Kikristo, Stefano, anawaambia viongozi wa Kiyahudi wanaoasi dhidi ya Mungu kwamba "daima mnampinga Roho Mtakatifu kama vile baba zenu walivyofanya." Mtume Paulo anawaambia waumini kwamba wanaweza "kumzima Roho Mtakatifu" na "kumhuzunisha Roho Mtakatifu" kwa kumwasi Mungu. Badala yake, Roho Mtakatifu atawapa mitume nguvu na hekima ya kufanya kile Yesu alichowaambia wafanye.</w:t>
      </w:r>
    </w:p>
    <w:p>
      <w:pPr/>
      <w:r>
        <w:rPr>
          <w:lang w:val="sw_KE" w:bidi="sw_KE"/>
        </w:rPr>
      </w:r>
      <w:r>
        <w:rPr>
          <w:lang w:val="sw_KE" w:bidi="sw_KE"/>
        </w:rPr>
        <w:t xml:space="preserve">Yesu aliwaambia mitume kwamba watakuwa </w:t>
      </w:r>
      <w:r>
        <w:rPr>
          <w:b/>
          <w:lang w:val="sw_KE" w:bidi="sw_KE"/>
        </w:rPr>
        <w:t>mashahidi</w:t>
      </w:r>
      <w:r>
        <w:rPr>
          <w:lang w:val="sw_KE" w:bidi="sw_KE"/>
        </w:rPr>
        <w:t xml:space="preserve"> wake. Kifungu </w:t>
      </w:r>
      <w:r>
        <w:rPr>
          <w:b/>
          <w:lang w:val="sw_KE" w:bidi="sw_KE"/>
        </w:rPr>
        <w:t>mashahidi wangu</w:t>
      </w:r>
      <w:r>
        <w:rPr>
          <w:lang w:val="sw_KE" w:bidi="sw_KE"/>
        </w:rPr>
        <w:t xml:space="preserve"> kinaonyesha kwamba mitume wangewaambia wengine kile walichojua binafsi kuhusu Yesu.</w:t>
      </w:r>
    </w:p>
    <w:p>
      <w:pPr/>
      <w:r>
        <w:rPr>
          <w:lang w:val="sw_KE" w:bidi="sw_KE"/>
        </w:rPr>
      </w:r>
      <w:r>
        <w:rPr>
          <w:lang w:val="sw_KE" w:bidi="sw_KE"/>
        </w:rPr>
        <w:t xml:space="preserve">Mitume wangewaambia watu kuhusu Yesu katika </w:t>
      </w:r>
      <w:r>
        <w:rPr>
          <w:lang w:val="sw_KE" w:bidi="sw_KE"/>
        </w:rPr>
        <w:t>Yerusalemu</w:t>
      </w:r>
      <w:r>
        <w:rPr>
          <w:lang w:val="sw_KE" w:bidi="sw_KE"/>
        </w:rPr>
        <w:t xml:space="preserve">, mji mkuu wa Israeli ambayo wakati huo iliitwa </w:t>
      </w:r>
      <w:r>
        <w:rPr>
          <w:lang w:val="sw_KE" w:bidi="sw_KE"/>
        </w:rPr>
        <w:t>Yudea</w:t>
      </w:r>
      <w:r>
        <w:rPr>
          <w:lang w:val="sw_KE" w:bidi="sw_KE"/>
        </w:rPr>
        <w:t xml:space="preserve">. Wangeendelea kuwaambia watu kuhusu Yesu katika Yudea na </w:t>
      </w:r>
      <w:r>
        <w:rPr>
          <w:lang w:val="sw_KE" w:bidi="sw_KE"/>
        </w:rPr>
        <w:t>Samaria</w:t>
      </w:r>
      <w:r>
        <w:rPr>
          <w:lang w:val="sw_KE" w:bidi="sw_KE"/>
        </w:rPr>
        <w:t xml:space="preserve">, mkoa wa kaskazini mwa Yudea ambapo Wasamaria waliishi. Mitume pia wangeshuhudia kwa watu hadi </w:t>
      </w:r>
      <w:r>
        <w:rPr>
          <w:b/>
          <w:lang w:val="sw_KE" w:bidi="sw_KE"/>
        </w:rPr>
        <w:t>ncha za dunia</w:t>
      </w:r>
      <w:r>
        <w:rPr>
          <w:lang w:val="sw_KE" w:bidi="sw_KE"/>
        </w:rPr>
        <w:t>, ambalo ni kifungu kinamaanisha maeneo ya mbali zaidi kutoka mahali ambapo mtu alikuwa wakati huo, au hadi sehemu za mbali zaidi za dunia. Yesu alitumia kifungu hiki kusema mitume walipaswa kuwaambia watu wote kuhusu Yesu kila mahali duniani.</w:t>
      </w:r>
    </w:p>
    <w:p>
      <w:pPr/>
      <w:r>
        <w:rPr>
          <w:lang w:val="sw_KE" w:bidi="sw_KE"/>
        </w:rPr>
      </w:r>
      <w:r>
        <w:rPr>
          <w:lang w:val="sw_KE" w:bidi="sw_KE"/>
        </w:rPr>
        <w:t xml:space="preserve">Sitisha hapa na uonyeshe ramani ya Israeli ya karne ya </w:t>
      </w:r>
      <w:r>
        <w:rPr>
          <w:lang w:val="sw_KE" w:bidi="sw_KE"/>
        </w:rPr>
        <w:t>kwanza ambayo inajumuisha alama kwa Yerusalemu, maeneo ya Yudea, Samaria, na zaidi</w:t>
      </w:r>
      <w:r>
        <w:rPr>
          <w:lang w:val="sw_KE" w:bidi="sw_KE"/>
        </w:rPr>
        <w:t>.</w:t>
      </w:r>
    </w:p>
    <w:p>
      <w:pPr/>
      <w:r>
        <w:rPr>
          <w:lang w:val="sw_KE" w:bidi="sw_KE"/>
        </w:rPr>
      </w:r>
      <w:r>
        <w:rPr>
          <w:lang w:val="sw_KE" w:bidi="sw_KE"/>
        </w:rPr>
        <w:t xml:space="preserve">Neno </w:t>
      </w:r>
      <w:r>
        <w:rPr>
          <w:b/>
          <w:lang w:val="sw_KE" w:bidi="sw_KE"/>
        </w:rPr>
        <w:t>mbingu</w:t>
      </w:r>
      <w:r>
        <w:rPr>
          <w:lang w:val="sw_KE" w:bidi="sw_KE"/>
        </w:rPr>
        <w:t xml:space="preserve"> linaweza kumaanisha mahali ambapo Mungu anaishi na linaweza kumaanisha anga. Mungu Baba alimchukua Yesu hadi "mbinguni" ili awe katika makao ya Mungu. Na mitume waliendelea kuangalia "mbinguni," au angani, wakijaribu kuona mahali ambapo Yesu alipoenda. Watu hawawezi kuona kimwili mbinguni, makao ya Mungu, isipokuwa wanaona maono au ndoto. Wakati malaika wanawauliza mitume kwa nini wanasimama pale wakitazama "mbinguni," kuna uwezekano mkubwa kwamba malaika wanarejelea anga. Tafsiri mbingu kwa njia sawa na ulivyofanya katika simulizi za awali. Rejelea neno </w:t>
      </w:r>
      <w:r>
        <w:rPr>
          <w:lang w:val="sw_KE" w:bidi="sw_KE"/>
        </w:rPr>
        <w:t>mbingu</w:t>
      </w:r>
      <w:r>
        <w:rPr>
          <w:lang w:val="sw_KE" w:bidi="sw_KE"/>
        </w:rPr>
        <w:t xml:space="preserve"> katika Faharasa Kuu.</w:t>
      </w:r>
    </w:p>
    <w:p>
      <w:pPr/>
      <w:r>
        <w:rPr>
          <w:lang w:val="sw_KE" w:bidi="sw_KE"/>
        </w:rPr>
      </w:r>
      <w:r>
        <w:rPr>
          <w:lang w:val="sw_KE" w:bidi="sw_KE"/>
        </w:rPr>
        <w:t xml:space="preserve">Wale </w:t>
      </w:r>
      <w:r>
        <w:rPr>
          <w:b/>
          <w:lang w:val="sw_KE" w:bidi="sw_KE"/>
        </w:rPr>
        <w:t>wanaume</w:t>
      </w:r>
      <w:r>
        <w:rPr>
          <w:lang w:val="sw_KE" w:bidi="sw_KE"/>
        </w:rPr>
        <w:t xml:space="preserve"> wawili waliovaa mavazi meupe ni </w:t>
      </w:r>
      <w:r>
        <w:rPr>
          <w:b/>
          <w:lang w:val="sw_KE" w:bidi="sw_KE"/>
        </w:rPr>
        <w:t>malaika</w:t>
      </w:r>
      <w:r>
        <w:rPr>
          <w:lang w:val="sw_KE" w:bidi="sw_KE"/>
        </w:rPr>
        <w:t xml:space="preserve">, au viumbe wa kiroho kutoka mbinguni ambao wanatumikia kama wajumbe wa Mungu. Tafsiri malaika kwa njia sawa na ulivyofanya awali. Tazama neno </w:t>
      </w:r>
      <w:r>
        <w:rPr>
          <w:lang w:val="sw_KE" w:bidi="sw_KE"/>
        </w:rPr>
        <w:t>malaika</w:t>
      </w:r>
      <w:r>
        <w:rPr>
          <w:lang w:val="sw_KE" w:bidi="sw_KE"/>
        </w:rPr>
        <w:t xml:space="preserve"> katika Faharasa Kuu.</w:t>
      </w:r>
    </w:p>
    <w:p>
      <w:pPr/>
      <w:r>
        <w:rPr>
          <w:lang w:val="sw_KE" w:bidi="sw_KE"/>
        </w:rPr>
      </w:r>
      <w:r>
        <w:rPr>
          <w:lang w:val="sw_KE" w:bidi="sw_KE"/>
        </w:rPr>
        <w:t xml:space="preserve">Malaika wanawahutubia mitume kama </w:t>
      </w:r>
      <w:r>
        <w:rPr>
          <w:b/>
          <w:lang w:val="sw_KE" w:bidi="sw_KE"/>
        </w:rPr>
        <w:t>Enyi watu wa Galilaya</w:t>
      </w:r>
      <w:r>
        <w:rPr>
          <w:lang w:val="sw_KE" w:bidi="sw_KE"/>
        </w:rPr>
        <w:t xml:space="preserve">. Mitume walitoka </w:t>
      </w:r>
      <w:r>
        <w:rPr>
          <w:lang w:val="sw_KE" w:bidi="sw_KE"/>
        </w:rPr>
        <w:t>Galilaya</w:t>
      </w:r>
      <w:r>
        <w:rPr>
          <w:lang w:val="sw_KE" w:bidi="sw_KE"/>
        </w:rPr>
        <w:t>, wilaya au mkoa wa kaskazini mwa Israeli.</w:t>
      </w:r>
    </w:p>
    <w:p>
      <w:pPr/>
      <w:r>
        <w:rPr>
          <w:lang w:val="sw_KE" w:bidi="sw_KE"/>
        </w:rPr>
      </w:r>
      <w:r>
        <w:rPr>
          <w:lang w:val="sw_KE" w:bidi="sw_KE"/>
        </w:rPr>
        <w:t xml:space="preserve">Sitisha hapa na uonyeshe ramani ya </w:t>
      </w:r>
      <w:r>
        <w:rPr>
          <w:lang w:val="sw_KE" w:bidi="sw_KE"/>
        </w:rPr>
        <w:t>Israeli ya karne ya kwanza na eneo la Galilaya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1:12–14</w:t>
      </w:r>
      <w:r>
        <w:rPr>
          <w:lang w:val="sw_KE" w:bidi="sw_KE"/>
        </w:rPr>
      </w:r>
    </w:p>
    <w:p>
      <w:pPr>
        <w:pStyle w:val="Heading3"/>
      </w:pPr>
      <w:r>
        <w:rPr>
          <w:lang w:val="sw_KE" w:bidi="sw_KE"/>
        </w:rPr>
        <w:t>Sikiliza na Moyo</w:t>
      </w:r>
    </w:p>
    <w:p>
      <w:pPr/>
      <w:r>
        <w:rPr>
          <w:lang w:val="sw_KE" w:bidi="sw_KE"/>
        </w:rPr>
      </w:r>
      <w:r>
        <w:rPr>
          <w:lang w:val="sw_KE" w:bidi="sw_KE"/>
        </w:rPr>
        <w:t>Sikiliza Matendo 1:12–14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ya awali inarekodi mazungumzo ya mwisho ya mitume kumi na moja na Yesu duniani na wakati alipokwenda mbinguni. Mitume walimwuliza Yesu kama angerejesha ufalme kwa Israeli. Aliwaambia hawakuhitaji kujua nyakati za matukio ya baadaye ambayo Mungu mwenyewe aliamua kwa mamlaka yake mwenyewe. Yesu anawaahidi mitume kwamba Roho Mtakatifu atawapa nguvu ya kushuhudia na kuwaambia watu kuhusu Yesu kila mahali. Baada ya hayo, Mungu alimchukua Yesu mbinguni na malaika wawili waliwaambia mitume kwamba Yesu angerejea duniani kwa njia ile ile kabisa aliyoenda.</w:t>
      </w:r>
    </w:p>
    <w:p>
      <w:pPr/>
      <w:r>
        <w:rPr>
          <w:lang w:val="sw_KE" w:bidi="sw_KE"/>
        </w:rPr>
      </w:r>
      <w:r>
        <w:rPr>
          <w:lang w:val="sw_KE" w:bidi="sw_KE"/>
        </w:rPr>
        <w:t>Mungu alimchukua Yesu mbinguni kutoka kilimani kinachoitwa Mlima wa Mizeituni. Kisha mitume walirudi Yerusalemu. Yerusalemu ulikuwa mji mkuu wa kidini wa watu wa Kiyahudi. Mlima wa Mizeituni uko takriban mita 85 juu ya mji wa Yerusalemu, kama ilivyokuwa wakati huo. Watu waliita kilima hicho Mlima wa Mizeituni kwa sababu kilikuwa na miti ya mizeituni iliyokuwa ikikua juu yake. Miti ya mizeituni ina matunda madogo ya mviringo yenye ngozi laini na mbegu ngumu ndani. Mlima wa Mizeituni uko takriban kilomita moja, au mwendo wa takriban nusu saa kwa miguu, mashariki mwa Yerusalemu. Maandishi ya Biblia yanarejelea umbali huo kama "safari ya siku ya Sabato," ambao ni umbali wa kilomita moja ambao sheria za Kiyahudi ziliwaruhusu watu kutembea siku ya Sabato, siku ya Kiyahudi ya kupumzika na kuabudu.</w:t>
      </w:r>
    </w:p>
    <w:p>
      <w:pPr/>
      <w:r>
        <w:rPr>
          <w:lang w:val="sw_KE" w:bidi="sw_KE"/>
        </w:rPr>
      </w:r>
      <w:r>
        <w:rPr>
          <w:lang w:val="sw_KE" w:bidi="sw_KE"/>
        </w:rPr>
        <w:t xml:space="preserve">Sitisha hapa na uonyeshe timu ya tafsiri picha ya Yerusalemu na </w:t>
      </w:r>
      <w:r>
        <w:rPr>
          <w:lang w:val="sw_KE" w:bidi="sw_KE"/>
        </w:rPr>
        <w:t>Mlima wa Mizeituni</w:t>
      </w:r>
      <w:r>
        <w:rPr>
          <w:lang w:val="sw_KE" w:bidi="sw_KE"/>
        </w:rPr>
        <w:t>.</w:t>
      </w:r>
    </w:p>
    <w:p>
      <w:pPr/>
      <w:r>
        <w:rPr>
          <w:lang w:val="sw_KE" w:bidi="sw_KE"/>
        </w:rPr>
      </w:r>
      <w:r>
        <w:rPr>
          <w:lang w:val="sw_KE" w:bidi="sw_KE"/>
        </w:rPr>
        <w:t xml:space="preserve">Sitisha hapa na uonyeshe timu ya tafsiri picha ya </w:t>
      </w:r>
      <w:r>
        <w:rPr>
          <w:lang w:val="sw_KE" w:bidi="sw_KE"/>
        </w:rPr>
        <w:t>mti wa zeituni na zeituni</w:t>
      </w:r>
      <w:r>
        <w:rPr>
          <w:lang w:val="sw_KE" w:bidi="sw_KE"/>
        </w:rPr>
        <w:t>.</w:t>
      </w:r>
    </w:p>
    <w:p>
      <w:pPr/>
      <w:r>
        <w:rPr>
          <w:lang w:val="sw_KE" w:bidi="sw_KE"/>
        </w:rPr>
      </w:r>
      <w:r>
        <w:rPr>
          <w:lang w:val="sw_KE" w:bidi="sw_KE"/>
        </w:rPr>
        <w:t>Walipowasili mjini, mitume walikwenda kwenye chumba cha ghorofa ya juu ambapo walikuwa wakiishi kwa muda mfupi. Neno "ghorofani" lilionyesha kwamba nyumba hii ilikuwa na chumba kikubwa kilichojengwa juu ya paa bapa la sehemu kuu ya nyumba. Katika nyakati za Yesu, baadhi ya nyumba zilikuwa na ghorofa mbili kama hii. Mara nyingi chumba cha ghorofa kilikuwa na ngazi yake yenyewe nje. Mitume walikuwa wakitoka Galilaya, kwa hiyo pengine walikodisha chumba hicho. Kufikia wakati huu pengine walikuwa wamekaa pale kwa wiki sita hivi. Inawezekana kwamba wanafunzi walikuwa katika chumba hiki na Yesu wakati wa chakula cha mwisho ambacho Yesu alikuwa na wanafunzi wake kabla ya kufa. Inawezekana pia kwamba wanafunzi walikuwa katika chumba hiki wakati Yesu alipowatokea baada ya kufufuka.</w:t>
      </w:r>
    </w:p>
    <w:p>
      <w:pPr/>
      <w:r>
        <w:rPr>
          <w:lang w:val="sw_KE" w:bidi="sw_KE"/>
        </w:rPr>
      </w:r>
      <w:r>
        <w:rPr>
          <w:lang w:val="sw_KE" w:bidi="sw_KE"/>
        </w:rPr>
        <w:t xml:space="preserve">Sitisha hapa na uonyeshe timu ya tafsiri ramani ya </w:t>
      </w:r>
      <w:r>
        <w:rPr>
          <w:lang w:val="sw_KE" w:bidi="sw_KE"/>
        </w:rPr>
        <w:t>Yerusalemu na Mlima wa Mizeituni</w:t>
      </w:r>
      <w:r>
        <w:rPr>
          <w:lang w:val="sw_KE" w:bidi="sw_KE"/>
        </w:rPr>
        <w:t>.</w:t>
      </w:r>
    </w:p>
    <w:p>
      <w:pPr/>
      <w:r>
        <w:rPr>
          <w:lang w:val="sw_KE" w:bidi="sw_KE"/>
        </w:rPr>
      </w:r>
      <w:r>
        <w:rPr>
          <w:lang w:val="sw_KE" w:bidi="sw_KE"/>
        </w:rPr>
        <w:t xml:space="preserve">Sitisha hapa na uonyeshe timu ya tafsiri picha ya </w:t>
      </w:r>
      <w:r>
        <w:rPr>
          <w:b/>
          <w:lang w:val="sw_KE" w:bidi="sw_KE"/>
        </w:rPr>
        <w:t>nyumba yenye chumba cha juu</w:t>
      </w:r>
      <w:r>
        <w:rPr>
          <w:lang w:val="sw_KE" w:bidi="sw_KE"/>
        </w:rPr>
        <w:t>.</w:t>
      </w:r>
    </w:p>
    <w:p>
      <w:pPr/>
      <w:r>
        <w:rPr>
          <w:lang w:val="sw_KE" w:bidi="sw_KE"/>
        </w:rPr>
      </w:r>
      <w:r>
        <w:rPr>
          <w:lang w:val="sw_KE" w:bidi="sw_KE"/>
        </w:rPr>
        <w:t>Wale waliokuwepo walikuwa Petro, pia anayejulikana kama Simoni Petro, na Yohana na Yakobo na Andrea, Filipo na Tomaso, Bartholomayo na Mathayo, Yakobo mwana wa Alfayo na Simoni Mzalendo na Yuda, pia anayejulikana kama Thaddeo, mwana wa Yakobo mwingine. Kulikuwa na mitume wawili wenye jina la Yakobo na mitume wawili wenye jina la Simoni. Ili kujua ni yupi waliyokuwa wakimzungumzia, watu walimwita yule Yakobo mwingine, "Yakobo mwana wa Alfayo." Walimwita yule Simoni mwingine, "Simoni Mzalendo." Neno “zealot” linamaanisha “mtu mwenye bidii” au “mtu mwenye shauku.” Wakati huo katika Israeli ilirejelea watu waliokuwa na bidii ya kutaka Wayahudi wakombolewe kutoka kwenye udhibiti wa Roma.</w:t>
      </w:r>
    </w:p>
    <w:p>
      <w:pPr/>
      <w:r>
        <w:rPr>
          <w:lang w:val="sw_KE" w:bidi="sw_KE"/>
        </w:rPr>
      </w:r>
      <w:r>
        <w:rPr>
          <w:lang w:val="sw_KE" w:bidi="sw_KE"/>
        </w:rPr>
        <w:t>Sitisha hapa na mjadili na timu ya tafsiri jinsi katika utamaduni wako mnavyowatofautisha watu ambao wana jina lile lile na ni sehemu ya kikundi kimoja.</w:t>
      </w:r>
    </w:p>
    <w:p>
      <w:pPr/>
      <w:r>
        <w:rPr>
          <w:lang w:val="sw_KE" w:bidi="sw_KE"/>
        </w:rPr>
      </w:r>
      <w:r>
        <w:rPr>
          <w:lang w:val="sw_KE" w:bidi="sw_KE"/>
        </w:rPr>
        <w:t>Mitume, pamoja na wanawake, na Maria mama yake Yesu, na ndugu zake, walikuwa wakijiunga pamoja mara kwa mara katika kikundi ili kuomba. Mitume na wengine waliweka wakati mwingi na jitihada nyingi katika kuomba, nao walikuwa na nia moja na kukubaliana kwa njia nyingi walipoomba. Wakati watu wanaomba wanaweza kufanya mambo mawili. Wanaweza kumwomba Mungu vitu, na wanaweza kumsifu au kumshukuru Mungu kwa ajili ya vitu. Wanawake hao pengine walikuwa wale ambao walikuwa wamemwamini Yesu, walimfuata yeye na mitume popote walipoenda, na walikuwa wamewasaidia kwa njia za vitendo wakati wa huduma ya Yesu. Ndugu wa Yesu kuna uwezekano mkubwa walikuwa ndugu zake wadogo, wana wa Maria na Yosefu waliozaliwa baada ya Yesu.</w:t>
      </w:r>
    </w:p>
    <w:p>
      <w:pPr/>
      <w:r>
        <w:rPr>
          <w:lang w:val="sw_KE" w:bidi="sw_KE"/>
        </w:rPr>
      </w:r>
      <w:r>
        <w:rPr>
          <w:lang w:val="sw_KE" w:bidi="sw_KE"/>
        </w:rPr>
        <w:t>Sitisha hapa na simulia hadithi ya wakati katika maisha yako wakati mlipokutana na kikundi cha waumini mara kwa mara na mara nyingi ili kuomba kuhusu kitu maalum.</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Baada ya Mungu kumchukua Yesu mbinguni, mitume wanarudi Yerusalemu kutoka Mlima wa Mizeituni.</w:t>
      </w:r>
    </w:p>
    <w:p>
      <w:pPr/>
      <w:r>
        <w:rPr>
          <w:lang w:val="sw_KE" w:bidi="sw_KE"/>
        </w:rPr>
      </w:r>
      <w:r>
        <w:rPr>
          <w:b/>
          <w:lang w:val="sw_KE" w:bidi="sw_KE"/>
        </w:rPr>
        <w:t>Tukio la pili:</w:t>
      </w:r>
      <w:r>
        <w:rPr>
          <w:lang w:val="sw_KE" w:bidi="sw_KE"/>
        </w:rPr>
        <w:t xml:space="preserve"> Wanapoingia mjini, mitume wanaenda kwenye chumba cha juu wanakokaa.</w:t>
      </w:r>
    </w:p>
    <w:p>
      <w:pPr/>
      <w:r>
        <w:rPr>
          <w:lang w:val="sw_KE" w:bidi="sw_KE"/>
        </w:rPr>
      </w:r>
      <w:r>
        <w:rPr>
          <w:b/>
          <w:lang w:val="sw_KE" w:bidi="sw_KE"/>
        </w:rPr>
        <w:t>Tukio la tatu:</w:t>
      </w:r>
      <w:r>
        <w:rPr>
          <w:lang w:val="sw_KE" w:bidi="sw_KE"/>
        </w:rPr>
        <w:t xml:space="preserve"> Mitume pamoja na wanawake waliokuwa wakimfuata Yesu, Maria mama yake Yesu, na ndugu zake, wanakutana pamoja mara kwa mara na mara nyingi ili kuomba.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Bartholomayo</w:t>
      </w:r>
    </w:p>
    <w:p>
      <w:pPr>
        <w:pStyle w:val="ListBullet"/>
        <w:spacing w:line="240" w:lineRule="auto"/>
        <w:ind w:left="720"/>
      </w:pPr>
      <w:r>
        <w:rPr>
          <w:lang w:val="sw_KE" w:bidi="sw_KE"/>
        </w:rPr>
      </w:r>
      <w:r>
        <w:rPr>
          <w:lang w:val="sw_KE" w:bidi="sw_KE"/>
        </w:rPr>
        <w:t>Mathayo</w:t>
      </w:r>
    </w:p>
    <w:p>
      <w:pPr>
        <w:pStyle w:val="ListBullet"/>
        <w:spacing w:line="240" w:lineRule="auto"/>
        <w:ind w:left="720"/>
      </w:pPr>
      <w:r>
        <w:rPr>
          <w:lang w:val="sw_KE" w:bidi="sw_KE"/>
        </w:rPr>
      </w:r>
      <w:r>
        <w:rPr>
          <w:lang w:val="sw_KE" w:bidi="sw_KE"/>
        </w:rPr>
        <w:t>Yakobo mwana wa Alfayo</w:t>
      </w:r>
    </w:p>
    <w:p>
      <w:pPr>
        <w:pStyle w:val="ListBullet"/>
        <w:spacing w:line="240" w:lineRule="auto"/>
        <w:ind w:left="720"/>
      </w:pPr>
      <w:r>
        <w:rPr>
          <w:lang w:val="sw_KE" w:bidi="sw_KE"/>
        </w:rPr>
      </w:r>
      <w:r>
        <w:rPr>
          <w:lang w:val="sw_KE" w:bidi="sw_KE"/>
        </w:rPr>
        <w:t>Simoni Mzalendo</w:t>
      </w:r>
    </w:p>
    <w:p>
      <w:pPr>
        <w:pStyle w:val="ListBullet"/>
        <w:spacing w:line="240" w:lineRule="auto"/>
        <w:ind w:left="720"/>
      </w:pPr>
      <w:r>
        <w:rPr>
          <w:lang w:val="sw_KE" w:bidi="sw_KE"/>
        </w:rPr>
      </w:r>
      <w:r>
        <w:rPr>
          <w:lang w:val="sw_KE" w:bidi="sw_KE"/>
        </w:rPr>
        <w:t>Yuda, pia anajulikana kama Thaddeo, mwana wa Yakobo mwingine</w:t>
      </w:r>
    </w:p>
    <w:p>
      <w:pPr>
        <w:pStyle w:val="ListBullet"/>
        <w:spacing w:line="240" w:lineRule="auto"/>
        <w:ind w:left="720"/>
      </w:pPr>
      <w:r>
        <w:rPr>
          <w:lang w:val="sw_KE" w:bidi="sw_KE"/>
        </w:rPr>
      </w:r>
      <w:r>
        <w:rPr>
          <w:lang w:val="sw_KE" w:bidi="sw_KE"/>
        </w:rPr>
        <w:t>Wanawake ambao walikuwa wakimfuata Yesu</w:t>
      </w:r>
    </w:p>
    <w:p>
      <w:pPr>
        <w:pStyle w:val="ListBullet"/>
        <w:spacing w:line="240" w:lineRule="auto"/>
        <w:ind w:left="720"/>
      </w:pPr>
      <w:r>
        <w:rPr>
          <w:lang w:val="sw_KE" w:bidi="sw_KE"/>
        </w:rPr>
      </w:r>
      <w:r>
        <w:rPr>
          <w:lang w:val="sw_KE" w:bidi="sw_KE"/>
        </w:rPr>
        <w:t>Maria, mama ya Yesu</w:t>
      </w:r>
    </w:p>
    <w:p>
      <w:pPr>
        <w:pStyle w:val="ListBullet"/>
        <w:spacing w:line="240" w:lineRule="auto"/>
        <w:ind w:left="720"/>
      </w:pPr>
      <w:r>
        <w:rPr>
          <w:lang w:val="sw_KE" w:bidi="sw_KE"/>
        </w:rPr>
      </w:r>
      <w:r>
        <w:rPr>
          <w:lang w:val="sw_KE" w:bidi="sw_KE"/>
        </w:rPr>
        <w:t>Ndugu wa Yesu</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 xml:space="preserve">Baada ya Mungu kumchukua Yesu mbinguni kutoka kilima kinachoitwa Mlima wa Mizeituni, mitume walirudi Yerusalemu. Mlima wa Mizeituni uko takriban kilomita moja, au mwendo wa takriban nusu saa kwa miguu, mashariki mwa Yerusalemu. Maandishi ya Biblia yanarejelea umbali huo kama "safari ya siku ya Sabato," ambao ni umbali wa kilomita moja ambao sheria za Kiyahudi ziliwaruhusu watu kutembea siku ya Sabato, siku ya Kiyahudi ya kupumzika na kuabudu. Haimaanishi kwamba Yesu alipaa mbinguni siku ya Sabato. </w:t>
      </w:r>
    </w:p>
    <w:p>
      <w:pPr/>
      <w:r>
        <w:rPr>
          <w:lang w:val="sw_KE" w:bidi="sw_KE"/>
        </w:rPr>
      </w:r>
      <w:r>
        <w:rPr>
          <w:lang w:val="sw_KE" w:bidi="sw_KE"/>
        </w:rPr>
        <w:t xml:space="preserve">Mitume walipowasili Yerusalemu, mara moja walikwenda kwenye chumba cha juu walichokuwa wakiishi. Ni muhimu kuzingatia kwamba maandishi ya Biblia yanasema kwamba </w:t>
      </w:r>
      <w:r>
        <w:rPr>
          <w:b/>
          <w:lang w:val="sw_KE" w:bidi="sw_KE"/>
        </w:rPr>
        <w:t>waliingia</w:t>
      </w:r>
      <w:r>
        <w:rPr>
          <w:lang w:val="sw_KE" w:bidi="sw_KE"/>
        </w:rPr>
        <w:t xml:space="preserve"> Yerusalemu. Hii inaonyesha kwamba wangepaswa kupita katika mmojawapo wa milango ya mji kwenye ukuta wa mji unaozunguka Yerusalemu. Kisha wangetembea hadi kwenye chumba cha juu walichokuwa wakikaa. Neno "kukaa" katika lugha ya awali mara nyingi linamaanisha makazi ya muda mfupi. Mitume walikuwa wakitoka Galilaya, kwa hiyo pengine walikodisha chumba hicho. Kufikia wakati huu pengine walikuwa wamekaa pale kwa wiki sita hivi. Hicho pengine kilikuwa chumba kilekile ambacho walikula Karamu ya Mwisho na Yesu na ambapo Yesu alikutana nao baada ya kufufuka kutoka kwa wafu.</w:t>
      </w:r>
    </w:p>
    <w:p>
      <w:pPr/>
      <w:r>
        <w:rPr>
          <w:lang w:val="sw_KE" w:bidi="sw_KE"/>
        </w:rPr>
      </w:r>
      <w:r>
        <w:rPr>
          <w:lang w:val="sw_KE" w:bidi="sw_KE"/>
        </w:rPr>
        <w:t xml:space="preserve">Sitisha hapa na uonyeshe timu ya tafsiri ramani ya </w:t>
      </w:r>
      <w:r>
        <w:rPr>
          <w:lang w:val="sw_KE" w:bidi="sw_KE"/>
        </w:rPr>
        <w:t>Yerusalemu na Mlima wa Mizeituni</w:t>
      </w:r>
      <w:r>
        <w:rPr>
          <w:lang w:val="sw_KE" w:bidi="sw_KE"/>
        </w:rPr>
        <w:t>.</w:t>
      </w:r>
    </w:p>
    <w:p>
      <w:pPr/>
      <w:r>
        <w:rPr>
          <w:lang w:val="sw_KE" w:bidi="sw_KE"/>
        </w:rPr>
      </w:r>
      <w:r>
        <w:rPr>
          <w:lang w:val="sw_KE" w:bidi="sw_KE"/>
        </w:rPr>
        <w:t xml:space="preserve">Sitisha hapa na uonyeshe timu ya tafsiri picha ya </w:t>
      </w:r>
      <w:r>
        <w:rPr>
          <w:b/>
          <w:lang w:val="sw_KE" w:bidi="sw_KE"/>
        </w:rPr>
        <w:t>nyumba yenye chumba cha juu</w:t>
      </w:r>
      <w:r>
        <w:rPr>
          <w:lang w:val="sw_KE" w:bidi="sw_KE"/>
        </w:rPr>
        <w:t>.</w:t>
      </w:r>
    </w:p>
    <w:p>
      <w:pPr/>
      <w:r>
        <w:rPr>
          <w:lang w:val="sw_KE" w:bidi="sw_KE"/>
        </w:rPr>
      </w:r>
      <w:r>
        <w:rPr>
          <w:lang w:val="sw_KE" w:bidi="sw_KE"/>
        </w:rPr>
        <w:t>Wale waliokuwepo walikuwa Petro, pia anayejulikana kama Simoni Petro, na Yohana na Yakobo na Andrea, Filipo na Tomaso, Bartholomayo na Mathayo, Yakobo mwana wa Alfayo na Simoni Mzalendo na Yuda, pia anayejulikana kama Thaddeo, mwana wa Yakobo mwingine. Kulikuwa na mitume wawili wenye jina la Yakobo na mitume wawili wenye jina la Simoni. Ili kujua ni yupi waliyokuwa wakimzungumzia, watu walimwita yule Yakobo mwingine, "Yakobo mwana wa Alfayo." Walimwita yule Simoni mwingine, "Simoni Mzalendo." Neno la Kigiriki “zealot” linamaanisha “mtu mwenye bidii kubwa” au “mtu mwenye shauku kubwa.” Wakati huo katika Israeli ilirejelea watu waliokuwa na bidii ya kutaka Wayahudi wakombolewe kutoka kwenye udhibiti wa Roma. Luka alipanga orodha ya majina kwa njia fulani. Kwanza aliorodhesha majina manne pamoja, kisha majina mawili pamoja, kisha majina mengine mawili, na kisha majina matatu. Hatujui kama kuna sababu yoyote iliyomfanya Luka kupanga majina kwa njia hiyo.</w:t>
      </w:r>
    </w:p>
    <w:p>
      <w:pPr/>
      <w:r>
        <w:rPr>
          <w:lang w:val="sw_KE" w:bidi="sw_KE"/>
        </w:rPr>
      </w:r>
      <w:r>
        <w:rPr>
          <w:lang w:val="sw_KE" w:bidi="sw_KE"/>
        </w:rPr>
        <w:t>Hii ni mara ya kwanza kwamba mitume wanatajwa kwa jina katika Matendo.</w:t>
      </w:r>
    </w:p>
    <w:p>
      <w:pPr/>
      <w:r>
        <w:rPr>
          <w:lang w:val="sw_KE" w:bidi="sw_KE"/>
        </w:rPr>
      </w:r>
      <w:r>
        <w:rPr>
          <w:lang w:val="sw_KE" w:bidi="sw_KE"/>
        </w:rPr>
        <w:t>Sitisha hapa na mjadili na timu ya tafsiri ikiwa au jinsi mnavyoandaa majina kwa utaratibu au njia fulani mnaposimulia hadithi.</w:t>
      </w:r>
    </w:p>
    <w:p>
      <w:pPr/>
      <w:r>
        <w:rPr>
          <w:lang w:val="sw_KE" w:bidi="sw_KE"/>
        </w:rPr>
      </w:r>
      <w:r>
        <w:rPr>
          <w:lang w:val="sw_KE" w:bidi="sw_KE"/>
        </w:rPr>
        <w:t>Mitume, pamoja na wanawake na Maria mama yake Yesu na ndugu zake, walikuwa wakijiunga pamoja mara kwa mara na mara nyingi katika kikundi ili kuomba. Mitume na wengine waliweka wakati mwingi na jitihada nyingi katika kuomba, nao walikuwa na nia moja na kukubaliana kwa njia nyingi walipoomba.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Andrea</w:t>
      </w:r>
    </w:p>
    <w:p>
      <w:pPr>
        <w:pStyle w:val="ListBullet"/>
        <w:spacing w:line="240" w:lineRule="auto"/>
        <w:ind w:left="720"/>
      </w:pPr>
      <w:r>
        <w:rPr>
          <w:lang w:val="sw_KE" w:bidi="sw_KE"/>
        </w:rPr>
      </w:r>
      <w:r>
        <w:rPr>
          <w:lang w:val="sw_KE" w:bidi="sw_KE"/>
        </w:rPr>
        <w:t>Filipo</w:t>
      </w:r>
    </w:p>
    <w:p>
      <w:pPr>
        <w:pStyle w:val="ListBullet"/>
        <w:spacing w:line="240" w:lineRule="auto"/>
        <w:ind w:left="720"/>
      </w:pPr>
      <w:r>
        <w:rPr>
          <w:lang w:val="sw_KE" w:bidi="sw_KE"/>
        </w:rPr>
      </w:r>
      <w:r>
        <w:rPr>
          <w:lang w:val="sw_KE" w:bidi="sw_KE"/>
        </w:rPr>
        <w:t>Tomaso</w:t>
      </w:r>
    </w:p>
    <w:p>
      <w:pPr>
        <w:pStyle w:val="ListBullet"/>
        <w:spacing w:line="240" w:lineRule="auto"/>
        <w:ind w:left="720"/>
      </w:pPr>
      <w:r>
        <w:rPr>
          <w:lang w:val="sw_KE" w:bidi="sw_KE"/>
        </w:rPr>
      </w:r>
      <w:r>
        <w:rPr>
          <w:lang w:val="sw_KE" w:bidi="sw_KE"/>
        </w:rPr>
        <w:t>Bartholomayo</w:t>
      </w:r>
    </w:p>
    <w:p>
      <w:pPr>
        <w:pStyle w:val="ListBullet"/>
        <w:spacing w:line="240" w:lineRule="auto"/>
        <w:ind w:left="720"/>
      </w:pPr>
      <w:r>
        <w:rPr>
          <w:lang w:val="sw_KE" w:bidi="sw_KE"/>
        </w:rPr>
      </w:r>
      <w:r>
        <w:rPr>
          <w:lang w:val="sw_KE" w:bidi="sw_KE"/>
        </w:rPr>
        <w:t>Mathayo</w:t>
      </w:r>
    </w:p>
    <w:p>
      <w:pPr>
        <w:pStyle w:val="ListBullet"/>
        <w:spacing w:line="240" w:lineRule="auto"/>
        <w:ind w:left="720"/>
      </w:pPr>
      <w:r>
        <w:rPr>
          <w:lang w:val="sw_KE" w:bidi="sw_KE"/>
        </w:rPr>
      </w:r>
      <w:r>
        <w:rPr>
          <w:lang w:val="sw_KE" w:bidi="sw_KE"/>
        </w:rPr>
        <w:t>Yakobo mwana wa Alfayo</w:t>
      </w:r>
    </w:p>
    <w:p>
      <w:pPr>
        <w:pStyle w:val="ListBullet"/>
        <w:spacing w:line="240" w:lineRule="auto"/>
        <w:ind w:left="720"/>
      </w:pPr>
      <w:r>
        <w:rPr>
          <w:lang w:val="sw_KE" w:bidi="sw_KE"/>
        </w:rPr>
      </w:r>
      <w:r>
        <w:rPr>
          <w:lang w:val="sw_KE" w:bidi="sw_KE"/>
        </w:rPr>
        <w:t>Simoni mwigizaji</w:t>
      </w:r>
    </w:p>
    <w:p>
      <w:pPr>
        <w:pStyle w:val="ListBullet"/>
        <w:spacing w:line="240" w:lineRule="auto"/>
        <w:ind w:left="720"/>
      </w:pPr>
      <w:r>
        <w:rPr>
          <w:lang w:val="sw_KE" w:bidi="sw_KE"/>
        </w:rPr>
      </w:r>
      <w:r>
        <w:rPr>
          <w:lang w:val="sw_KE" w:bidi="sw_KE"/>
        </w:rPr>
        <w:t>Yuda, pia anajulikana kama Thaddeo, mwana wa Yakobo mwingine</w:t>
      </w:r>
    </w:p>
    <w:p>
      <w:pPr>
        <w:pStyle w:val="ListBullet"/>
        <w:spacing w:line="240" w:lineRule="auto"/>
        <w:ind w:left="720"/>
      </w:pPr>
      <w:r>
        <w:rPr>
          <w:lang w:val="sw_KE" w:bidi="sw_KE"/>
        </w:rPr>
      </w:r>
      <w:r>
        <w:rPr>
          <w:lang w:val="sw_KE" w:bidi="sw_KE"/>
        </w:rPr>
        <w:t>Wanawake ambao walikuwa wakimfuata Yesu</w:t>
      </w:r>
    </w:p>
    <w:p>
      <w:pPr>
        <w:pStyle w:val="ListBullet"/>
        <w:spacing w:line="240" w:lineRule="auto"/>
        <w:ind w:left="720"/>
      </w:pPr>
      <w:r>
        <w:rPr>
          <w:lang w:val="sw_KE" w:bidi="sw_KE"/>
        </w:rPr>
      </w:r>
      <w:r>
        <w:rPr>
          <w:lang w:val="sw_KE" w:bidi="sw_KE"/>
        </w:rPr>
        <w:t>Maria, mama ya Yesu</w:t>
      </w:r>
    </w:p>
    <w:p>
      <w:pPr>
        <w:pStyle w:val="ListBullet"/>
        <w:spacing w:line="240" w:lineRule="auto"/>
        <w:ind w:left="720"/>
      </w:pPr>
      <w:r>
        <w:rPr>
          <w:lang w:val="sw_KE" w:bidi="sw_KE"/>
        </w:rPr>
      </w:r>
      <w:r>
        <w:rPr>
          <w:lang w:val="sw_KE" w:bidi="sw_KE"/>
        </w:rPr>
        <w:t>Ndugu wa Yesu</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Baada ya Mungu kumchukua Yesu mbinguni, mitume walirudi Yerusalemu kutoka Mlima wa Mizeituni. Mji ulikuwa takriban nusu saa kwa kutembea.</w:t>
      </w:r>
    </w:p>
    <w:p>
      <w:pPr>
        <w:pStyle w:val="ListBullet"/>
        <w:spacing w:line="240" w:lineRule="auto"/>
        <w:ind w:left="720"/>
      </w:pPr>
      <w:r>
        <w:rPr>
          <w:lang w:val="sw_KE" w:bidi="sw_KE"/>
        </w:rPr>
      </w:r>
      <w:r>
        <w:rPr>
          <w:lang w:val="sw_KE" w:bidi="sw_KE"/>
        </w:rPr>
        <w:t>Waulize waigizaji wanaoigiza mitume, "Mnahisi vipi?" Unaweza kusikia maneno kama, “Nimeshtuka na kushangaa kumwona Yesu akienda mbinguni,” “Nina huzuni kwamba Yesu hayupo pamoja nasi tena,” “Tufanye nini tunapongoja?” Tufanye nini baadaye?" na "Nina hamu ya kurudi Yerusalemu ili kusubiri Roho Mtakatifu."</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Wanaume walipowasili mjini walikwenda kwenye chumba cha juu ambapo walikuwa wakikaa. Wale waliokuwapo walikuwa Petro na Yohana na Yakobo na Andrea, Filipo na Tomaso, Bartholomayo na Mathayo, Yakobo mwana wa Alfayo na Simoni Mzalendo na Yuda, pia anajulikana kama Thaddeo, mwana wa Yakobo mwingine.</w:t>
      </w:r>
    </w:p>
    <w:p>
      <w:pPr/>
      <w:r>
        <w:rPr>
          <w:lang w:val="sw_KE" w:bidi="sw_KE"/>
        </w:rPr>
      </w:r>
      <w:r>
        <w:rPr>
          <w:lang w:val="sw_KE" w:bidi="sw_KE"/>
        </w:rPr>
        <w:t>Mitume, pamoja na wanawake, na Maria mama ya Yesu, na ndugu zake, walikutana pamoja na kudumu daima katika kusali.</w:t>
      </w:r>
    </w:p>
    <w:p>
      <w:pPr>
        <w:pStyle w:val="ListBullet"/>
        <w:spacing w:line="240" w:lineRule="auto"/>
        <w:ind w:left="720"/>
      </w:pPr>
      <w:r>
        <w:rPr>
          <w:lang w:val="sw_KE" w:bidi="sw_KE"/>
        </w:rPr>
      </w:r>
      <w:r>
        <w:rPr>
          <w:lang w:val="sw_KE" w:bidi="sw_KE"/>
        </w:rPr>
        <w:t>Muulize mwigizaji anayeigiza Maria mama yake Yesu, "Unahisi vipi?" Unaweza kusikia mambo kama, "Mwana wangu alitimiza kile alichokijia hapa. Sasa kila mtu anaweza kuwa na maisha ya milele," "Namkosa sana Yesu. Lakini na iwe kulingana na mapenzi ya Mungu, si mapenzi yangu," na "Mungu asifiwe kwamba niko pamoja na waumini wengine." Tutaendelea kutiwa moyo tunapoomba pamoja."</w:t>
      </w:r>
    </w:p>
    <w:p>
      <w:pPr>
        <w:pStyle w:val="ListBullet"/>
        <w:spacing w:line="240" w:lineRule="auto"/>
        <w:ind w:left="720"/>
      </w:pPr>
      <w:r>
        <w:rPr>
          <w:lang w:val="sw_KE" w:bidi="sw_KE"/>
        </w:rPr>
      </w:r>
      <w:r>
        <w:rPr>
          <w:lang w:val="sw_KE" w:bidi="sw_KE"/>
        </w:rPr>
        <w:t>Anzisha tena 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Kisha walirudi </w:t>
      </w:r>
      <w:r>
        <w:rPr>
          <w:b/>
          <w:lang w:val="sw_KE" w:bidi="sw_KE"/>
        </w:rPr>
        <w:t>Yerusalemu</w:t>
      </w:r>
      <w:r>
        <w:rPr>
          <w:lang w:val="sw_KE" w:bidi="sw_KE"/>
        </w:rPr>
        <w:t xml:space="preserve"> kutoka kilima kinachoitwa </w:t>
      </w:r>
      <w:r>
        <w:rPr>
          <w:b/>
          <w:lang w:val="sw_KE" w:bidi="sw_KE"/>
        </w:rPr>
        <w:t>Mlima wa Mizeituni</w:t>
      </w:r>
      <w:r>
        <w:rPr>
          <w:lang w:val="sw_KE" w:bidi="sw_KE"/>
        </w:rPr>
        <w:t xml:space="preserve">, ambacho kiko karibu na Yerusalemu, safari ya siku ya </w:t>
      </w:r>
      <w:r>
        <w:rPr>
          <w:b/>
          <w:lang w:val="sw_KE" w:bidi="sw_KE"/>
        </w:rPr>
        <w:t>Sabato</w:t>
      </w:r>
      <w:r>
        <w:rPr>
          <w:lang w:val="sw_KE" w:bidi="sw_KE"/>
        </w:rPr>
        <w:t>.</w:t>
      </w:r>
    </w:p>
    <w:p>
      <w:pPr/>
      <w:r>
        <w:rPr>
          <w:lang w:val="sw_KE" w:bidi="sw_KE"/>
        </w:rPr>
      </w:r>
      <w:r>
        <w:rPr>
          <w:b/>
          <w:lang w:val="sw_KE" w:bidi="sw_KE"/>
        </w:rPr>
        <w:t>Yerusalemu</w:t>
      </w:r>
      <w:r>
        <w:rPr>
          <w:lang w:val="sw_KE" w:bidi="sw_KE"/>
        </w:rPr>
        <w:t xml:space="preserve"> ni jina la mji mkuu wa kidini wa watu wa Kiyahudi. Mahali rasmi ambapo Wayahudi walikwenda kumtolea Mungu dhabihu, hekalu, lilikuwa Yerusalemu. Hapa ilikuwa mahali patakatifu zaidi kwa watu wa Kiyahudi, na mahali ambapo viongozi wa sheria ya kidini ya Kiyahudi walikutana. Kumbuka kutumia neno lile lile ulilotumia awali kwa Yerusalemu. Ufafanuzi kamili wa neno </w:t>
      </w:r>
      <w:r>
        <w:rPr>
          <w:lang w:val="sw_KE" w:bidi="sw_KE"/>
        </w:rPr>
        <w:t>Yerusalemu</w:t>
      </w:r>
      <w:r>
        <w:rPr>
          <w:lang w:val="sw_KE" w:bidi="sw_KE"/>
        </w:rPr>
        <w:t xml:space="preserve"> unaweza kupatikana katika Faharasa Kuu.</w:t>
      </w:r>
    </w:p>
    <w:p>
      <w:pPr/>
      <w:r>
        <w:rPr>
          <w:lang w:val="sw_KE" w:bidi="sw_KE"/>
        </w:rPr>
      </w:r>
      <w:r>
        <w:rPr>
          <w:b/>
          <w:lang w:val="sw_KE" w:bidi="sw_KE"/>
        </w:rPr>
        <w:t>Mizeituni</w:t>
      </w:r>
      <w:r>
        <w:rPr>
          <w:lang w:val="sw_KE" w:bidi="sw_KE"/>
        </w:rPr>
        <w:t xml:space="preserve"> ni matunda madogo ya mviringo yenye ngozi laini na mbegu ngumu ndani, na yanakua kwenye miti. Zaituni ilikuwa chakula muhimu katika nyakati za kale. Watu waliikamua ili kupata mafuta yaliyotumiwa katika kupikia na katika baadhi ya ibada. Watu walitumia mafuta hayo kama nishati ya taa na katika dawa na vipodozi.</w:t>
      </w:r>
    </w:p>
    <w:p>
      <w:pPr/>
      <w:r>
        <w:rPr>
          <w:lang w:val="sw_KE" w:bidi="sw_KE"/>
        </w:rPr>
      </w:r>
      <w:r>
        <w:rPr>
          <w:lang w:val="sw_KE" w:bidi="sw_KE"/>
        </w:rPr>
        <w:t xml:space="preserve">Sitisha hapa na uonyeshe timu ya tafsiri picha ya </w:t>
      </w:r>
      <w:r>
        <w:rPr>
          <w:lang w:val="sw_KE" w:bidi="sw_KE"/>
        </w:rPr>
        <w:t>mti wa zeituni na zeituni</w:t>
      </w:r>
      <w:r>
        <w:rPr>
          <w:lang w:val="sw_KE" w:bidi="sw_KE"/>
        </w:rPr>
        <w:t>.</w:t>
      </w:r>
    </w:p>
    <w:p>
      <w:pPr/>
      <w:r>
        <w:rPr>
          <w:lang w:val="sw_KE" w:bidi="sw_KE"/>
        </w:rPr>
      </w:r>
      <w:r>
        <w:rPr>
          <w:lang w:val="sw_KE" w:bidi="sw_KE"/>
        </w:rPr>
        <w:t xml:space="preserve">Watu wa Kiyahudi walishika siku ya </w:t>
      </w:r>
      <w:r>
        <w:rPr>
          <w:b/>
          <w:lang w:val="sw_KE" w:bidi="sw_KE"/>
        </w:rPr>
        <w:t>Sabato</w:t>
      </w:r>
      <w:r>
        <w:rPr>
          <w:lang w:val="sw_KE" w:bidi="sw_KE"/>
        </w:rPr>
        <w:t xml:space="preserve"> kama siku ya kupumzika na kuabudu tangu wakati Mungu alipowapa amri hii. Hii ilichukuliwa kuwa siku ya 7 ya wiki. Kufikia wakati wa Yesu, sheria kali na mahususi zilikuwa zimewekwa kuhusu ni aina gani ya kazi iliyoweza na isiyoweza kufanywa siku hii, na hata umbali ambao watu waliruhusiwa kutembea. Hii pia ilikuwa siku ambayo watu walikwenda sinagogi ili kuabudu. Kumbuka kutumia neno lile lile ulilotumia awali kwa Sabato. Ufafanuzi kamili wa neno </w:t>
      </w:r>
      <w:r>
        <w:rPr>
          <w:lang w:val="sw_KE" w:bidi="sw_KE"/>
        </w:rPr>
        <w:t>Sabato</w:t>
      </w:r>
      <w:r>
        <w:rPr>
          <w:lang w:val="sw_KE" w:bidi="sw_KE"/>
        </w:rPr>
        <w:t xml:space="preserve"> unaweza kupatikana katika Faharasa Kuu.</w:t>
      </w:r>
    </w:p>
    <w:p>
      <w:pPr/>
      <w:r>
        <w:rPr>
          <w:lang w:val="sw_KE" w:bidi="sw_KE"/>
        </w:rPr>
      </w:r>
      <w:r>
        <w:rPr>
          <w:lang w:val="sw_KE" w:bidi="sw_KE"/>
        </w:rPr>
        <w:t xml:space="preserve">Hawa wote kwa nia moja walikuwa wakijitolea katika </w:t>
      </w:r>
      <w:r>
        <w:rPr>
          <w:b/>
          <w:lang w:val="sw_KE" w:bidi="sw_KE"/>
        </w:rPr>
        <w:t>sala</w:t>
      </w:r>
      <w:r>
        <w:rPr>
          <w:lang w:val="sw_KE" w:bidi="sw_KE"/>
        </w:rPr>
        <w:t xml:space="preserve">. Sala inarejelea kuwasiliana na Mungu. Hakikisha kwamba neno unalotumia hapa halimaanishi mawasiliano ya ibada tu, lakini kitu cha kibinafsi zaidi. Baadhi ya lugha zina neno zaidi ya moja kwa ajili ya sala, kulingana na aina ya mazungumzo na Mungu yanayofanyika. Baadhi ya lugha zina maneno tofauti kwa sala za shukrani na sala za kuomba msaada. Katika hali hii, mitume pengine walikuwa wakifanya aina zote mbili za kuomba. Kumbuka kutumia neno lile lile ulilotumia awali kwa sala. Ufafanuzi kamili wa neno </w:t>
      </w:r>
      <w:r>
        <w:rPr>
          <w:lang w:val="sw_KE" w:bidi="sw_KE"/>
        </w:rPr>
        <w:t>sala</w:t>
      </w:r>
      <w:r>
        <w:rPr>
          <w:lang w:val="sw_KE" w:bidi="sw_KE"/>
        </w:rPr>
        <w:t xml:space="preserve"> unaweza kupatikana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1:15–26</w:t>
      </w:r>
      <w:r>
        <w:rPr>
          <w:lang w:val="sw_KE" w:bidi="sw_KE"/>
        </w:rPr>
      </w:r>
    </w:p>
    <w:p>
      <w:pPr>
        <w:pStyle w:val="Heading3"/>
      </w:pPr>
      <w:r>
        <w:rPr>
          <w:lang w:val="sw_KE" w:bidi="sw_KE"/>
        </w:rPr>
        <w:t>Sikiliza na Moyo</w:t>
      </w:r>
    </w:p>
    <w:p>
      <w:pPr/>
      <w:r>
        <w:rPr>
          <w:lang w:val="sw_KE" w:bidi="sw_KE"/>
        </w:rPr>
      </w:r>
      <w:r>
        <w:rPr>
          <w:lang w:val="sw_KE" w:bidi="sw_KE"/>
        </w:rPr>
        <w:t>Sikiliza Matendo 1:15–26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ya awali, mitume kumi na moja walirudi Yerusalemu kutoka Mlima wa Mizeituni ambapo walimwona Yesu akienda mbinguni. Walikwenda kwenye chumba cha juu ambapo walikuwa wakikaa. Mara nyingi na mara kwa mara walikutana na waumini wengine ili kuomba.</w:t>
      </w:r>
    </w:p>
    <w:p>
      <w:pPr/>
      <w:r>
        <w:rPr>
          <w:lang w:val="sw_KE" w:bidi="sw_KE"/>
        </w:rPr>
      </w:r>
      <w:r>
        <w:rPr>
          <w:lang w:val="sw_KE" w:bidi="sw_KE"/>
        </w:rPr>
        <w:t>Katika siku hizo baada ya Yesu kwenda mbinguni, Petro alisimama katika mkutano wa waumini na alizungumza nao. Kulikuwa na takriban watu mia moja na ishirini, wanaume na wanawake, katika kikundi hiki. Walikuwa na uwezekano mkubwa zaidi katika Yerusalemu, ambapo Yesu aliwaambia mitume wasubiri Roho Mtakatifu.</w:t>
      </w:r>
    </w:p>
    <w:p>
      <w:pPr/>
      <w:r>
        <w:rPr>
          <w:lang w:val="sw_KE" w:bidi="sw_KE"/>
        </w:rPr>
      </w:r>
      <w:r>
        <w:rPr>
          <w:lang w:val="sw_KE" w:bidi="sw_KE"/>
        </w:rPr>
        <w:t>Petro aliwahutubia kwa heshima kama "ndugu," neno alilotumia kwa waumini wenzake, wanaume na wanawake. Hii ilionyesha kwamba alijiona kuwa mmoja wao. Petro aliwaambia, "Ilikuwa lazima matukio ambayo Maandiko ya Kiyahudi yanazungumzia yatokee." Roho Mtakatifu alimfanya Daudi azungumze kuhusu Yuda. Alisema mapema yale ambayo Yuda angeyafanya, Yuda huyu ambaye aliwaongoza watu waliokuja kumkamata Yesu." Daudi alikuwa mfalme ambaye alitawala Israeli takriban miaka elfu moja kabla ya Yesu kuishi duniani. Kuna hadithi nyingi katika Maandiko kumhusu. Daudi aliandika baadhi ya Maandiko yanayoitwa Zaburi. Wakati aliandika Zaburi, aliandika kile Roho Mtakatifu alimwambia aandike. Roho Mtakatifu anarejelea Roho wa Mungu ambaye Mungu anawapa watu ili kuwajalia uwepo wake, hekima, mamlaka, na nguvu. Roho Mtakatifu alimwongoza Daudi kuandika unabii, au utabiri wa matukio ya baadaye, kuhusu Yuda muda mrefu kabla ya Yuda kuishi. Unabii alioandika ulitimia kuhusu Yuda. Lakini jina la Yuda halatajwi katika unabii huo. Daudi hakujua kwamba aliandika kuhusu Yuda.</w:t>
      </w:r>
    </w:p>
    <w:p>
      <w:pPr/>
      <w:r>
        <w:rPr>
          <w:lang w:val="sw_KE" w:bidi="sw_KE"/>
        </w:rPr>
      </w:r>
      <w:r>
        <w:rPr>
          <w:lang w:val="sw_KE" w:bidi="sw_KE"/>
        </w:rPr>
        <w:t>Mungu alimfunulia Petro kwamba baadhi ya unabii, ambao Daudi aliandika, ulikuwa kuhusu Yuda. Ilikuwa kwa sababu tabia na matendo ya Yuda yalikuwa sawa na tabia na matendo ya mtu ambaye Daudi alimwelezea. Wakristo wa mapema ambao waliishi muda mfupi baada ya Yesu kufa walijua kwamba Yesu alikuwa Masihi, au Mwokozi aliyeahidiwa. Walijua kwamba kulikuwa na unabii mwingi katika Maandiko ya Kiyahudi kuhusu jinsi Masihi angeteseka na kufa. Pia inawezekana kwamba Yesu aliwaonyesha unabii huo baada ya kufufuka kutoka kwa wafu. Kwa hivyo waliposoma Maandiko ya Kiyahudi waliweza kuelezea ni unabii gani uliozungumza kuhusu matukio waliyoshuhudia wakati wa maisha ya Yesu.</w:t>
      </w:r>
    </w:p>
    <w:p>
      <w:pPr/>
      <w:r>
        <w:rPr>
          <w:lang w:val="sw_KE" w:bidi="sw_KE"/>
        </w:rPr>
      </w:r>
      <w:r>
        <w:rPr>
          <w:lang w:val="sw_KE" w:bidi="sw_KE"/>
        </w:rPr>
        <w:t>Sitisha hapa na simulia hadithi kutoka kwa utamaduni wako kuhusu mtu au hadithi iliyotabiri matukio ambayo yalitokea kwa kweli baadaye. Ikiwa mtu alitabiri matukio, unajuaje kwamba matukio yalitokea kwa kweli?</w:t>
      </w:r>
    </w:p>
    <w:p>
      <w:pPr/>
      <w:r>
        <w:rPr>
          <w:lang w:val="sw_KE" w:bidi="sw_KE"/>
        </w:rPr>
      </w:r>
      <w:r>
        <w:rPr>
          <w:lang w:val="sw_KE" w:bidi="sw_KE"/>
        </w:rPr>
        <w:t>Petro aliendelea, "Kwa sababu Yesu alimchagua Yuda kufanya kazi ya Mungu pamoja nasi, alikuwa mshiriki wa kikundi chetu." Sentensi hii inaweza kuelezea kwamba Yuda, ambaye alimsaliti Yesu, alijua mahali ambapo Yesu alikuwa kwa sababu alikuwa mmoja wa mitume. Inaweza pia kuwa msingi wa kile Petro atasema baadaye katika hotuba yake kuhusu unabii maalum kuhusu Yuda.</w:t>
      </w:r>
    </w:p>
    <w:p>
      <w:pPr/>
      <w:r>
        <w:rPr>
          <w:lang w:val="sw_KE" w:bidi="sw_KE"/>
        </w:rPr>
      </w:r>
      <w:r>
        <w:rPr>
          <w:lang w:val="sw_KE" w:bidi="sw_KE"/>
        </w:rPr>
        <w:t xml:space="preserve">Maelezo yafuatayo ya ziada si sehemu ya hotuba ya Petro. Luka pengine aliongeza maelezo zaidi kuhusu kifo cha Yuda ili wasomaji waweze kuelewa vyema hotuba ya Petro. </w:t>
      </w:r>
    </w:p>
    <w:p>
      <w:pPr/>
      <w:r>
        <w:rPr>
          <w:lang w:val="sw_KE" w:bidi="sw_KE"/>
        </w:rPr>
      </w:r>
      <w:r>
        <w:rPr>
          <w:lang w:val="sw_KE" w:bidi="sw_KE"/>
        </w:rPr>
        <w:t>"Sasa mtu huyu alinunua shamba kwa pesa, ambayo Wayahudi walimpa kwa tendo lake la uovu." Yuda alimsaliti Yesu, na makuhani walimpa Yuda pesa ili afanye hivyo. Pesa hiyo ilikuwa malipo ya Yuda. Baadaye Yuda alitupa pesa katika eneo la hekalu. Makuhani walinunua shamba kwa kutumia pesa ya Yuda. Kwa hivyo shamba lingekuwa la Yuda. Luka pengine aliandika, "Yuda alinunua shamba" kwa sababu alikuwa akisimulia hadithi kuhusu Yuda na alitaka kuifanya fupi na kutosimulia hadithi hiyo yote.</w:t>
      </w:r>
    </w:p>
    <w:p>
      <w:pPr/>
      <w:r>
        <w:rPr>
          <w:lang w:val="sw_KE" w:bidi="sw_KE"/>
        </w:rPr>
      </w:r>
      <w:r>
        <w:rPr>
          <w:lang w:val="sw_KE" w:bidi="sw_KE"/>
        </w:rPr>
        <w:t>Luka anaendelea, akisema kwamba Yuda alianguka kichwa kwanza, mwili wake ulipasuka katikati, na viungo vyake vya ndani vya tumboni vilimwagika. Hii ina maana kwamba uso wake ulikuwa umeelekea chini na kwamba alianguka kutoka juu, badala ya kukwaa alipokuwa akitembea. Habari kuhusu kifo cha Yuda ilienea kwa watu wote wa Yerusalemu. Waliita shamba hilo kwa neno, ambalo katika lugha yao linamaanisha "Eneo la Damu." Hii ilikuwa kwa sababu Yuda alikufa hapo na damu yake ikamwagika mahali hapo.</w:t>
      </w:r>
    </w:p>
    <w:p>
      <w:pPr/>
      <w:r>
        <w:rPr>
          <w:lang w:val="sw_KE" w:bidi="sw_KE"/>
        </w:rPr>
      </w:r>
      <w:r>
        <w:rPr>
          <w:lang w:val="sw_KE" w:bidi="sw_KE"/>
        </w:rPr>
        <w:t>Petro aliendelea, "Mfalme Daudi ambaye aliandika kitabu cha Zaburi alisema, 'Kila mtu ni lazima aondoke nyumbani kwake na hakuna mtu anayepaswa kuishi ndani ya nyumba yake' na 'mtu mwingine ni lazima afanye kazi yake.'" Petro anatumia maana ya Maandiko haya kwa Yuda. Mstari wa kwanza unaelezea matakwa kwamba nyumba ya Yuda ingebaki tupu. Kwa maneno mengine, hili ni ombi kwamba hakuna maadui wengine wangekuja kuchukua mahali pake. Simulizi pili inaelezea haja ya mtu anayeaminika kuchukua mahali pake katika kutumikia kama mmoja wa mitume.</w:t>
      </w:r>
    </w:p>
    <w:p>
      <w:pPr/>
      <w:r>
        <w:rPr>
          <w:lang w:val="sw_KE" w:bidi="sw_KE"/>
        </w:rPr>
      </w:r>
      <w:r>
        <w:rPr>
          <w:lang w:val="sw_KE" w:bidi="sw_KE"/>
        </w:rPr>
        <w:t>Petro alisema, "Kwa hivyo ni lazima tuchague mtu kuwa mmoja wa kikundi chetu cha mitume ambaye atakuwa shahidi pamoja nasi kwamba Bwana Yesu alifufuka kutoka kwa wafu." Mtu huyu anapaswa kuwa mmoja wa wanafunzi ambaye alikuwa pamoja nasi wakati wote ambapo Bwana Yesu alikuwa akiishi pamoja nasi, kuanzia kutoka kwa ubatizo wa Yohana mpaka siku ambapo Mungu alimchukua Yesu mbinguni."</w:t>
      </w:r>
    </w:p>
    <w:p>
      <w:pPr/>
      <w:r>
        <w:rPr>
          <w:lang w:val="sw_KE" w:bidi="sw_KE"/>
        </w:rPr>
      </w:r>
      <w:r>
        <w:rPr>
          <w:lang w:val="sw_KE" w:bidi="sw_KE"/>
        </w:rPr>
        <w:t>"Kutoka kwa ubatizo wa Yohana" uwezekano mkubwa unarejelea wakati ambapo Yohana Mbatizaji alimbatiza Yesu. Yohana alibatiza watu, au aliwaosha katika maji, ili kuonyesha kwamba mtu alitaka kuacha kufanya dhambi na kumtii Mungu. Yohana aliwaita watu kutubu kutoka kwa dhambi zao na kubatizwa ili waweze kujiandaa kumsikiliza Yesu kwa kweli. Yesu alimwomba Yohana ambatize pia, ingawa hakuwahi kufanya dhambi. Yesu alijua kwamba ilikuwa mapenzi ya Mungu kwamba Yohana ambatize. Kwa njia hii Ye su alifanya vilevile kama watu ambao alikuja kuwaokoa. Ubatizo wa Yesu uliashiria mwanzo wa huduma yake, au kazi yake rasmi duniani.</w:t>
      </w:r>
    </w:p>
    <w:p>
      <w:pPr/>
      <w:r>
        <w:rPr>
          <w:lang w:val="sw_KE" w:bidi="sw_KE"/>
        </w:rPr>
      </w:r>
      <w:r>
        <w:rPr>
          <w:lang w:val="sw_KE" w:bidi="sw_KE"/>
        </w:rPr>
        <w:t>Israeli lilikuwa kundi la kwanza la watu duniani ambalo Mungu alilichagua ili liwaambie watu wote ulimwenguni kumhusu yeye. Walipomwasi Mungu, Yesu alikuja duniani ili afe kwa ajili ya dhambi ya watu wote, kwa hivyo wote ambao wanakubali zawadi ya wokovu wanaweza kumjua Mungu na kuwa na uzima wa milele. Yesu aliwateua mitume kuwa wawakilishi wake na alichagua kumi na wawili kwa sababu mitume waliwakilisha makabila kumi na mawili ya Israeli. Mitume walikuwa kama viongozi wa kikundi kipya cha wafuasi wa Mungu. Watu wengi wanaamini kwamba mitume kumi na wawili wanawakilisha makabila kumi na mawili ya Israeli kama msingi wa kuja kwa Roho Mtakatifu na kuzaliwa kwa kanisa.</w:t>
      </w:r>
    </w:p>
    <w:p>
      <w:pPr/>
      <w:r>
        <w:rPr>
          <w:lang w:val="sw_KE" w:bidi="sw_KE"/>
        </w:rPr>
      </w:r>
      <w:r>
        <w:rPr>
          <w:lang w:val="sw_KE" w:bidi="sw_KE"/>
        </w:rPr>
        <w:t>Na kufuatia hotuba ya Petro, waumini walipendekeza majina ya wanaume wawili. Jina la mtu mmoja lilikuwa Yosefu, ambaye watu pia walimwita Barsaba, linalomaanisha Mwana wa siku ya Sabato ya kupumzika. Pia walimwita Yusto. Jina la mtu mwingine lilikuwa Matthias.</w:t>
      </w:r>
    </w:p>
    <w:p>
      <w:pPr/>
      <w:r>
        <w:rPr>
          <w:lang w:val="sw_KE" w:bidi="sw_KE"/>
        </w:rPr>
      </w:r>
      <w:r>
        <w:rPr>
          <w:lang w:val="sw_KE" w:bidi="sw_KE"/>
        </w:rPr>
        <w:t>Kisha waliomba, wakisema, "Bwana, unajua wanayofikiri, wanayohisi na wanayoamini watu wote." Neno "Bwana" hapa linarejelea Yesu. Tafadhali tuonyeshe ni yupi kati ya hawa wawili uliyemchagua ili aweze kufanya kazi ya mtume. Kazi kuu ya mitume ilikuwa kuhubiri habari njema kuhusu Yesu, kuwa waanzilishi wa kanisa, kushikilia mamlaka ya kiroho katika kanisa, na kuwa mashahidi wa ukweli kwamba Yesu alifufuka kutoka kwa wafu. Walikuwa katika nafasi ya uaminifu na mamlaka. Hii ni kazi aliyoiacha Yuda, "ili kwenda mahali anapostahili kuwa." Yuda aliondoka kwenye nafasi ambayo Yesu alimpa na kuacha kuwa mtume alipomsaliti Yesu. Kwa sababu alimsaliti Yesu, yeye ni wa mahali ambapo ni tofauti na mitume na waumini wengine. Hii ina maana kwamba Yuda alipata kile alichostahili. Inawezekana kwamba kiongozi wa kikundi aliomba maneno hayo na watu pia waliomba kwa njia ileile, lakini si kwa maneno haya halisi.</w:t>
      </w:r>
    </w:p>
    <w:p>
      <w:pPr/>
      <w:r>
        <w:rPr>
          <w:lang w:val="sw_KE" w:bidi="sw_KE"/>
        </w:rPr>
      </w:r>
      <w:r>
        <w:rPr>
          <w:lang w:val="sw_KE" w:bidi="sw_KE"/>
        </w:rPr>
        <w:t>Kisha walipiga kura ili kubaini ni nani ambaye Yesu alimchagua kuchukua nafasi ya Yuda. Kifungu "kupiga kura" pengine kinarejelea kuweka vitu vilivyowekwa alama, kura, katika mfuko au chombo. Vitu hivyo kwa kawaida vilikuwa kokoto. Ama ziliwekwa alama kwa rangi tofauti, ishara tofauti, au kila jiwe lilikuwa na jina moja juu yake. Kisha mtu alitikisa mfuko mpaka kimoja cha vitu hivyo kikaanguka nje. Walitarajia Bwana afanye kitu kilichowekwa alama kwa usahihi kianguke. Hapa kiongozi wa kikundi, pengine Petro, alipiga kura. Watu waliobakia walikuwa wakimwidhinisha kufanya hivyo. Kura ilimwangukia Matthias na walimweka pamoja na mitume kumi na mmoja, kwa hivyo kulikuwa na mitume kumi na wawili tena.</w:t>
      </w:r>
    </w:p>
    <w:p>
      <w:pPr/>
      <w:r>
        <w:rPr>
          <w:lang w:val="sw_KE" w:bidi="sw_KE"/>
        </w:rPr>
      </w:r>
      <w:r>
        <w:rPr>
          <w:lang w:val="sw_KE" w:bidi="sw_KE"/>
        </w:rPr>
        <w:t xml:space="preserve">Sitisha hapa na uonyeshe timu ya tafsiri picha inayoonyesha </w:t>
      </w:r>
      <w:r>
        <w:rPr>
          <w:lang w:val="sw_KE" w:bidi="sw_KE"/>
        </w:rPr>
        <w:t>kupiga kura</w:t>
      </w:r>
      <w:r>
        <w:rPr>
          <w:lang w:val="sw_KE" w:bidi="sw_KE"/>
        </w:rPr>
        <w:t>.</w:t>
      </w:r>
    </w:p>
    <w:p>
      <w:pPr/>
      <w:r>
        <w:rPr>
          <w:lang w:val="sw_KE" w:bidi="sw_KE"/>
        </w:rPr>
      </w:r>
      <w:r>
        <w:rPr>
          <w:lang w:val="sw_KE" w:bidi="sw_KE"/>
        </w:rPr>
        <w:t>Sitisha hapa na mjadili na timu ya tafsiri ni njia gani watu wanazotumia katika utamaduni wenu ili kuwasaidia kufanya maamuzi.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Petro anatoa hotuba kwa kikundi cha waumini 120. Anasema kwamba ilikuwa muhimu kwamba mambo ambayo Roho Mtakatifu alizungumza kupitia Mfalme Daudi katika Maandiko kuhusu Yuda yalipaswa kutokea.</w:t>
      </w:r>
    </w:p>
    <w:p>
      <w:pPr/>
      <w:r>
        <w:rPr>
          <w:lang w:val="sw_KE" w:bidi="sw_KE"/>
        </w:rPr>
      </w:r>
      <w:r>
        <w:rPr>
          <w:b/>
          <w:lang w:val="sw_KE" w:bidi="sw_KE"/>
        </w:rPr>
        <w:t>Tukio la pili:</w:t>
      </w:r>
      <w:r>
        <w:rPr>
          <w:lang w:val="sw_KE" w:bidi="sw_KE"/>
        </w:rPr>
        <w:t xml:space="preserve"> Petro ananukuu unabii, ambao Mfalme Daudi aliandika katika Zaburi kuhusu Yuda. Andiko moja ni sala kwa Mungu inayoomba kwamba nafasi ya Yuda kama msaliti ibaki tupu milele. Andiko lingine linasema kwamba mtu mwingine anapaswa kuchukua nafasi ya Yuda katika huduma ya utume.</w:t>
      </w:r>
    </w:p>
    <w:p>
      <w:pPr/>
      <w:r>
        <w:rPr>
          <w:lang w:val="sw_KE" w:bidi="sw_KE"/>
        </w:rPr>
      </w:r>
      <w:r>
        <w:rPr>
          <w:b/>
          <w:lang w:val="sw_KE" w:bidi="sw_KE"/>
        </w:rPr>
        <w:t>Tukio la tatu:</w:t>
      </w:r>
      <w:r>
        <w:rPr>
          <w:lang w:val="sw_KE" w:bidi="sw_KE"/>
        </w:rPr>
        <w:t xml:space="preserve"> Petro anasema kwamba mitume wanapaswa kumchagua mwamini mwingine kuchukua nafasi ya Yuda, ili pamoja nao awe shahidi wa kufufuka kwa Yesu kutoka kwa wafu. Mtu huyu alipaswa kuwa na wanafunzi kutoka wakati wa ubatizo wa Yesu hadi wakati Mungu alimchukua mbinguni.</w:t>
      </w:r>
    </w:p>
    <w:p>
      <w:pPr/>
      <w:r>
        <w:rPr>
          <w:lang w:val="sw_KE" w:bidi="sw_KE"/>
        </w:rPr>
      </w:r>
      <w:r>
        <w:rPr>
          <w:b/>
          <w:lang w:val="sw_KE" w:bidi="sw_KE"/>
        </w:rPr>
        <w:t>Tukio la nne:</w:t>
      </w:r>
      <w:r>
        <w:rPr>
          <w:lang w:val="sw_KE" w:bidi="sw_KE"/>
        </w:rPr>
        <w:t xml:space="preserve"> Wanafunzi wanachagua wanaume wawili, Yosefu pia aliitwa Barsaba au Yusto, na Matthia. Wanafunzi walipiga kura ili kuona ni nani kati yao ambaye Yesu alimchagua kuchukua nafasi ya Yuda. Kura inamwangukia Matthias na anajiunga na mitume kumi na moja.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 kumi na moja</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Yosefu, pia anayeitwa Barsaba au Yusto</w:t>
      </w:r>
    </w:p>
    <w:p>
      <w:pPr>
        <w:pStyle w:val="ListBullet"/>
        <w:spacing w:line="240" w:lineRule="auto"/>
        <w:ind w:left="720"/>
      </w:pPr>
      <w:r>
        <w:rPr>
          <w:lang w:val="sw_KE" w:bidi="sw_KE"/>
        </w:rPr>
      </w:r>
      <w:r>
        <w:rPr>
          <w:lang w:val="sw_KE" w:bidi="sw_KE"/>
        </w:rPr>
        <w:t>Matthias</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Katika siku hizo Petro alisimama kati ya takriban waumini 120 na kutoa hotuba. Katika lugha ya awali Luka anasema kwamba Petro anazungumza na ndugu 120, yaani waumini. Ni muhimu kutambua kwamba Luka anatumia kifungu "katika siku hizo" ili kuashiria mwanzo wa hadithi mpya. Maneno haya hayaelezi kipindi hicho kilikuwa cha muda gani. Inawezekana walikuwa Yerusalemu wakati huo wakisubiri Roho Mtakatifu kuwashukia. Petro aliwahutubia kwa heshima kama "ndugu," neno alilotumia kwa waumini wenzake, wanaume na wanawake. Hii ilionyesha kwamba alijiona kuwa mmoja wao.</w:t>
      </w:r>
    </w:p>
    <w:p>
      <w:pPr/>
      <w:r>
        <w:rPr>
          <w:lang w:val="sw_KE" w:bidi="sw_KE"/>
        </w:rPr>
      </w:r>
      <w:r>
        <w:rPr>
          <w:lang w:val="sw_KE" w:bidi="sw_KE"/>
        </w:rPr>
        <w:t>Maelezo yafuatayo ya ziada si sehemu ya hotuba ya Petro. Luka pengine aliongeza maelezo zaidi kuhusu kifo cha Yuda ili wasomaji waweze kuelewa vyema hotuba ya Petro. "Sasa mtu huyu alinunua shamba kwa pesa, ambayo Wayahudi walimpa kwa tendo lake la uovu." Ni muhimu kutambua kwamba Luka anatumia neno "sasa" ili kuashiria mabadiliko kutoka kwa sehemu ya awali ya hadithi, na kuonyesha kwamba haya ni maelezo ya ziada ili kumpa msomaji maelezo zaidi ya msingi. Luka anaendelea, akisema kwamba Yuda alianguka kichwa kwanza, mwili wake ulipasuka katikati, na viungo vyake vya ndani vya tumboni vilimwagika. Hii ina maana kwamba uso wake ulikuwa umeelekea chini na kwamba alianguka kutoka juu, badala ya kukwaa alipokuwa akitembea. Habari kuhusu kifo cha Yuda ilienea kwa watu wote wa Yerusalemu. Waliita shamba hilo kwa neno, ambalo katika lugha yao linamaanisha "Eneo la Damu." Hii ilikuwa kwa sababu Yuda alikufa hapo na damu yake ikamwagika mahali hapo.</w:t>
      </w:r>
    </w:p>
    <w:p>
      <w:pPr/>
      <w:r>
        <w:rPr>
          <w:lang w:val="sw_KE" w:bidi="sw_KE"/>
        </w:rPr>
      </w:r>
      <w:r>
        <w:rPr>
          <w:lang w:val="sw_KE" w:bidi="sw_KE"/>
        </w:rPr>
        <w:t>Sitisha na mjadili na timu ya tafsiri jinsi unavyoonyesha maelezo ya ziada ya asili katika lugha yako.</w:t>
      </w:r>
    </w:p>
    <w:p>
      <w:pPr/>
      <w:r>
        <w:rPr>
          <w:lang w:val="sw_KE" w:bidi="sw_KE"/>
        </w:rPr>
      </w:r>
      <w:r>
        <w:rPr>
          <w:lang w:val="sw_KE" w:bidi="sw_KE"/>
        </w:rPr>
        <w:t>Petro aliendelea na hotuba yake kwa kusema, "Imeandikwa katika kitabu cha Zaburi," na kunukuu Maandiko mawili, ambayo mfalme Daudi aliandika na anayatumia kwa Yuda. Kifungu "imeandikwa" kinatambulisha nukuu kutoka kwa maandishi ya Agano la Kale. Hapa nukuu ni kutoka kwa kitabu cha Zaburi. Mfalme Daudi aliandika Zaburi zote mbili ambazo Petro alinukuu hapa. Mungu alimwongoza Daudi kuandika Zaburi. Unaweza kutafsiri kifungu hiki kama hivi: "Daudi aliandika" au "Mungu aliandika kupitia Daudi." Andiko la kwanza lilisema, "Kila mtu lazima aondoke katika nyumba yake na hakuna mtu anayepaswa kuishi ndani yake." Mstari unaelezea sala kwa Mungu kwamba nyumba ya Yuda ingebaki tupu. Hili ni ombi la kutamani kwamba hakuna maadui wengine wangekuja kuchukua mahali pake. Andiko la pili linasema, "Mtu mwingine lazima afanye kazi yake." Simulizi hii inaelezea haja ya mtu kuchukua nafasi ya Yuda aliyekuwa akitumikia kama mtume.</w:t>
      </w:r>
    </w:p>
    <w:p>
      <w:pPr/>
      <w:r>
        <w:rPr>
          <w:lang w:val="sw_KE" w:bidi="sw_KE"/>
        </w:rPr>
      </w:r>
      <w:r>
        <w:rPr>
          <w:lang w:val="sw_KE" w:bidi="sw_KE"/>
        </w:rPr>
        <w:t>Petro alisema kwamba kwa sababu ya kile maandiko yalisema, walihitaji kuchagua mtu wa kuchukua nafasi ya Yuda ambaye angetumikia kama mmoja wa mitume pamoja na wengine. Na pia angekuwa shahidi kwa Yesu kufufuka kutoka kwa wafu. Mtu huyu alipaswa kuwa mmoja wa wanafunzi ambao walikuwa na mitume wakati wote ambapo Yesu alikuwa akiishi pamoja nao, kuanzia wakati Yohana Mbatizaji alimbatiza mpaka siku ambayo Mungu alimchukua Yesu mbinguni.</w:t>
      </w:r>
    </w:p>
    <w:p>
      <w:pPr/>
      <w:r>
        <w:rPr>
          <w:lang w:val="sw_KE" w:bidi="sw_KE"/>
        </w:rPr>
      </w:r>
      <w:r>
        <w:rPr>
          <w:lang w:val="sw_KE" w:bidi="sw_KE"/>
        </w:rPr>
        <w:t>Na kufuatia hotuba ya Petro, waumini walipendekeza majina ya wanaume wawili. Jina la mtu mmoja lilikuwa Yosefu, ambaye watu pia walimwita Barsaba na Yusto. Jina la mtu mwingine lilikuwa Matthias.</w:t>
      </w:r>
    </w:p>
    <w:p>
      <w:pPr/>
      <w:r>
        <w:rPr>
          <w:lang w:val="sw_KE" w:bidi="sw_KE"/>
        </w:rPr>
      </w:r>
      <w:r>
        <w:rPr>
          <w:lang w:val="sw_KE" w:bidi="sw_KE"/>
        </w:rPr>
        <w:t>Kisha waliomba, wakisema, "Bwana Yesu, unajua wanayofikiri, wanayohisi na wanayoamini watu wote." Tafadhali tuonyeshe ni yupi kati ya hawa wawili uliyemchagua ili aweze kufanya kazi ya mtume. Hii ni kazi aliyoiacha Yuda, ili kwenda mahali anapostahili kuwa." Inawezekana kwamba kiongozi wa kikundi aliomba maneno hayo na watu pia waliomba kwa njia ileile, lakini si kwa maneno haya halisi.</w:t>
      </w:r>
    </w:p>
    <w:p>
      <w:pPr/>
      <w:r>
        <w:rPr>
          <w:lang w:val="sw_KE" w:bidi="sw_KE"/>
        </w:rPr>
      </w:r>
      <w:r>
        <w:rPr>
          <w:lang w:val="sw_KE" w:bidi="sw_KE"/>
        </w:rPr>
        <w:t>Kisha walipiga kura ili kubaini ni nani ambaye Yesu alimchagua kuchukua nafasi ya Yuda. Kura ilimwangukia Mathia, yaani jiwe au kipande kilichokuwa na jina la Mathias ndicho kilichotoka, kikionyesha kwamba yeye ndiye aliyechaguliwa. Kisha Matthias alijiunga na kikundi cha mitume 11 kama mtume wa 12.</w:t>
      </w:r>
    </w:p>
    <w:p>
      <w:pPr/>
      <w:r>
        <w:rPr>
          <w:lang w:val="sw_KE" w:bidi="sw_KE"/>
        </w:rPr>
      </w:r>
      <w:r>
        <w:rPr>
          <w:lang w:val="sw_KE" w:bidi="sw_KE"/>
        </w:rPr>
        <w:t xml:space="preserve">Sitisha hapa na uonyeshe timu ya tafsiri picha inayoonyesha </w:t>
      </w:r>
      <w:r>
        <w:rPr>
          <w:lang w:val="sw_KE" w:bidi="sw_KE"/>
        </w:rPr>
        <w:t>kupiga kura</w:t>
      </w:r>
      <w:r>
        <w:rPr>
          <w:lang w:val="sw_KE" w:bidi="sw_KE"/>
        </w:rPr>
        <w:t>.</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 kumi na moja</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Yosefu, pia anayeitwa Barsaba au Yusto</w:t>
      </w:r>
    </w:p>
    <w:p>
      <w:pPr>
        <w:pStyle w:val="ListBullet"/>
        <w:spacing w:line="240" w:lineRule="auto"/>
        <w:ind w:left="720"/>
      </w:pPr>
      <w:r>
        <w:rPr>
          <w:lang w:val="sw_KE" w:bidi="sw_KE"/>
        </w:rPr>
      </w:r>
      <w:r>
        <w:rPr>
          <w:lang w:val="sw_KE" w:bidi="sw_KE"/>
        </w:rPr>
        <w:t>Matthias</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 xml:space="preserve">Katika siku hizo Petro alisimama kati ya takriban waumini 120 na kutoa hotuba. </w:t>
      </w:r>
    </w:p>
    <w:p>
      <w:pPr/>
      <w:r>
        <w:rPr>
          <w:lang w:val="sw_KE" w:bidi="sw_KE"/>
        </w:rPr>
      </w:r>
      <w:r>
        <w:rPr>
          <w:lang w:val="sw_KE" w:bidi="sw_KE"/>
        </w:rPr>
        <w:t>Petro alisema, "Ndugu, ilikuwa muhimu kwamba matukio ambayo Maandiko ya Kiyahudi yanazungumzia yalipaswa kutokea. Roho Mtakatifu alimfanya Daudi azungumze kuhusu Yuda. Alisema mapema yale ambayo Yuda angeyafanya, Yuda huyu ambaye aliwaongoza watu waliokuja kumkamata Yesu."</w:t>
      </w:r>
    </w:p>
    <w:p>
      <w:pPr/>
      <w:r>
        <w:rPr>
          <w:lang w:val="sw_KE" w:bidi="sw_KE"/>
        </w:rPr>
      </w:r>
      <w:r>
        <w:rPr>
          <w:lang w:val="sw_KE" w:bidi="sw_KE"/>
        </w:rPr>
        <w:t>Petro aliendelea, "Kwa sababu Yesu alimchagua Yuda kufanya kazi ya Mungu pamoja nasi, alikuwa mshiriki wa kikundi chetu."</w:t>
      </w:r>
    </w:p>
    <w:p>
      <w:pPr/>
      <w:r>
        <w:rPr>
          <w:lang w:val="sw_KE" w:bidi="sw_KE"/>
        </w:rPr>
      </w:r>
      <w:r>
        <w:rPr>
          <w:lang w:val="sw_KE" w:bidi="sw_KE"/>
        </w:rPr>
        <w:t>Petro aliendelea, "Mfalme Daudi ambaye aliandika kitabu cha Zaburi alisema, 'Kila mtu ni lazima aondoke nyumbani kwake na hakuna mtu anayepaswa kuishi ndani ya nyumba yake' na 'mtu mwingine ni lazima afanye kazi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"Unahisi vipi?" Unaweza kusikia mambo kama, "Msifuni Mungu kwa unabii!" "Sasa tunajua kile cha kufanya," na "Ni lazima tufuate Maandiko."</w:t>
      </w:r>
    </w:p>
    <w:p>
      <w:pPr/>
      <w:r>
        <w:rPr>
          <w:lang w:val="sw_KE" w:bidi="sw_KE"/>
        </w:rPr>
      </w:r>
      <w:r>
        <w:rPr>
          <w:lang w:val="sw_KE" w:bidi="sw_KE"/>
        </w:rPr>
        <w:t>Petro alisema kwamba kwa sababu ya kile maandiko yalichosema, mitume walihitaji kumchagua mtu kuchukua nafasi ya Yuda ambaye angetumikia kama mmoja wa mitume pamoja na wengine. Na pia angekuwa shahidi kwa Yesu kufufuka kutoka kwa wafu. Mtu huyu alipaswa kuwa mmoja wa wanafunzi ambao walikuwa na mitume wakati wote ambapo Yesu alikuwa akiishi pamoja nao, kuanzia wakati Yohana Mbatizaji alimbatiza mpaka siku ambayo Mungu alimchukua Yesu mbinguni.</w:t>
      </w:r>
    </w:p>
    <w:p>
      <w:pPr/>
      <w:r>
        <w:rPr>
          <w:lang w:val="sw_KE" w:bidi="sw_KE"/>
        </w:rPr>
      </w:r>
      <w:r>
        <w:rPr>
          <w:lang w:val="sw_KE" w:bidi="sw_KE"/>
        </w:rPr>
        <w:t>Na kufuatia hotuba ya Petro, waumini walipendekeza majina ya wanaume wawili. Jina la mtu mmoja lilikuwa Yosefu, ambaye watu pia walimwita Barsaba na Yusto. Jina la mtu mwingine lilikuwa Matthias.</w:t>
      </w:r>
    </w:p>
    <w:p>
      <w:pPr/>
      <w:r>
        <w:rPr>
          <w:lang w:val="sw_KE" w:bidi="sw_KE"/>
        </w:rPr>
      </w:r>
      <w:r>
        <w:rPr>
          <w:lang w:val="sw_KE" w:bidi="sw_KE"/>
        </w:rPr>
        <w:t>Kisha waliomba, wakisema, "Bwana Yesu, unajua wanayofikiri, wanayohisi na wanayoamini watu wote." Tafadhali tuonyeshe ni yupi kati ya hawa wawili uliyemchagua ili aweze kufanya kazi ya mtume. Hii ni kazi aliyoiacha Yuda, ili kwenda mahali anapostahili kuwa."</w:t>
      </w:r>
    </w:p>
    <w:p>
      <w:pPr/>
      <w:r>
        <w:rPr>
          <w:lang w:val="sw_KE" w:bidi="sw_KE"/>
        </w:rPr>
      </w:r>
      <w:r>
        <w:rPr>
          <w:lang w:val="sw_KE" w:bidi="sw_KE"/>
        </w:rPr>
        <w:t>Kisha walipiga kura ili kuona ni nani kati ya wanaume hawa ambaye Yesu alimchagua kuchukua nafasi ya Yuda. Kura iliyokuwa na jina la Mathia ndiyo iliyotoka, hivyo wakamhesabu pamoja na wale mitume kumi na mmoja.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Matthias: "Unahisi vipi?" Unaweza kusikia mambo kama, "Ni heshima kuwa mmoja wa mitume. Asante, Yesu kwa kunichagua," "Namsifu Bwana kwamba nilishuhudia ufufuo wa Yesu na sasa ninaweza kushiriki jukumu la kuwa mtume na wengine," na "Nitakuwa nikishiriki habari njema kwamba Yesu ni Mwokozi aliyeahidiwa."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mitume, "Mnahisi vipi?" Unaweza kusikia mambo kama, "Mungu asifiwe kwa kutupatia mtu mwingine wa kutumikia pamoja nasi. Pia atakuwa shahidi wa kufufuka kwa Yesu kutoka kwa wafu!" "Mungu ni mwaminifu sana," na "Mungu alikuwa na mpango huu muda mrefu uliopita."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Petro aliwaambia waumini, "Ndugu, </w:t>
      </w:r>
      <w:r>
        <w:rPr>
          <w:b/>
          <w:lang w:val="sw_KE" w:bidi="sw_KE"/>
        </w:rPr>
        <w:t>Maandiko</w:t>
      </w:r>
      <w:r>
        <w:rPr>
          <w:lang w:val="sw_KE" w:bidi="sw_KE"/>
        </w:rPr>
        <w:t xml:space="preserve"> yalipaswa kutimizwa, ambayo </w:t>
      </w:r>
      <w:r>
        <w:rPr>
          <w:b/>
          <w:lang w:val="sw_KE" w:bidi="sw_KE"/>
        </w:rPr>
        <w:t>Roho Mtakatifu</w:t>
      </w:r>
      <w:r>
        <w:rPr>
          <w:lang w:val="sw_KE" w:bidi="sw_KE"/>
        </w:rPr>
        <w:t xml:space="preserve"> alizungumza hapo awali kwa mdomo wa Daudi kuhusu Yuda."</w:t>
      </w:r>
    </w:p>
    <w:p>
      <w:pPr/>
      <w:r>
        <w:rPr>
          <w:lang w:val="sw_KE" w:bidi="sw_KE"/>
        </w:rPr>
      </w:r>
      <w:r>
        <w:rPr>
          <w:lang w:val="sw_KE" w:bidi="sw_KE"/>
        </w:rPr>
        <w:t xml:space="preserve">Kumbuka kutumia neno lile lile ulilotumia awali kwa </w:t>
      </w:r>
      <w:r>
        <w:rPr>
          <w:b/>
          <w:lang w:val="sw_KE" w:bidi="sw_KE"/>
        </w:rPr>
        <w:t>Maandiko</w:t>
      </w:r>
      <w:r>
        <w:rPr>
          <w:lang w:val="sw_KE" w:bidi="sw_KE"/>
        </w:rPr>
        <w:t xml:space="preserve">. Ufafanuzi kamili wa </w:t>
      </w:r>
      <w:r>
        <w:rPr>
          <w:lang w:val="sw_KE" w:bidi="sw_KE"/>
        </w:rPr>
        <w:t>Maandiko</w:t>
      </w:r>
      <w:r>
        <w:rPr>
          <w:lang w:val="sw_KE" w:bidi="sw_KE"/>
        </w:rPr>
        <w:t xml:space="preserve"> unaweza kupatikana katika Faharasa Kuu.</w:t>
      </w:r>
    </w:p>
    <w:p>
      <w:pPr/>
      <w:r>
        <w:rPr>
          <w:lang w:val="sw_KE" w:bidi="sw_KE"/>
        </w:rPr>
      </w:r>
      <w:r>
        <w:rPr>
          <w:lang w:val="sw_KE" w:bidi="sw_KE"/>
        </w:rPr>
        <w:t xml:space="preserve">Kumbuka kutumia neno lile lile ulilotumia awali kwa </w:t>
      </w:r>
      <w:r>
        <w:rPr>
          <w:b/>
          <w:lang w:val="sw_KE" w:bidi="sw_KE"/>
        </w:rPr>
        <w:t>Roho Mtakatifu</w:t>
      </w:r>
      <w:r>
        <w:rPr>
          <w:lang w:val="sw_KE" w:bidi="sw_KE"/>
        </w:rPr>
        <w:t xml:space="preserve">. Ufafanuzi kamili wa </w:t>
      </w:r>
      <w:r>
        <w:rPr>
          <w:lang w:val="sw_KE" w:bidi="sw_KE"/>
        </w:rPr>
        <w:t>Roho Mtakatifu</w:t>
      </w:r>
      <w:r>
        <w:rPr>
          <w:lang w:val="sw_KE" w:bidi="sw_KE"/>
        </w:rPr>
        <w:t xml:space="preserve"> unaweza kupatikana katika Faharasa Kuu.</w:t>
      </w:r>
    </w:p>
    <w:p>
      <w:pPr/>
      <w:r>
        <w:rPr>
          <w:lang w:val="sw_KE" w:bidi="sw_KE"/>
        </w:rPr>
      </w:r>
      <w:r>
        <w:rPr>
          <w:lang w:val="sw_KE" w:bidi="sw_KE"/>
        </w:rPr>
        <w:t xml:space="preserve">Habari ya kifo cha Yuda ilienea katika </w:t>
      </w:r>
      <w:r>
        <w:rPr>
          <w:b/>
          <w:lang w:val="sw_KE" w:bidi="sw_KE"/>
        </w:rPr>
        <w:t>Yerusalemu</w:t>
      </w:r>
      <w:r>
        <w:rPr>
          <w:lang w:val="sw_KE" w:bidi="sw_KE"/>
        </w:rPr>
        <w:t xml:space="preserve">. Kumbuka kutumia neno lile lile ulilotumia awali kwa Yerusalemu. Ufafanuzi kamili wa neno </w:t>
      </w:r>
      <w:r>
        <w:rPr>
          <w:lang w:val="sw_KE" w:bidi="sw_KE"/>
        </w:rPr>
        <w:t>Yerusalemu</w:t>
      </w:r>
      <w:r>
        <w:rPr>
          <w:lang w:val="sw_KE" w:bidi="sw_KE"/>
        </w:rPr>
        <w:t xml:space="preserve"> unaweza kupatikana katika Faharasa Kuu.</w:t>
      </w:r>
    </w:p>
    <w:p>
      <w:pPr/>
      <w:r>
        <w:rPr>
          <w:lang w:val="sw_KE" w:bidi="sw_KE"/>
        </w:rPr>
      </w:r>
      <w:r>
        <w:rPr>
          <w:lang w:val="sw_KE" w:bidi="sw_KE"/>
        </w:rPr>
        <w:t xml:space="preserve">Petro alisema, "Kwa maana imeandikwa katika </w:t>
      </w:r>
      <w:r>
        <w:rPr>
          <w:b/>
          <w:lang w:val="sw_KE" w:bidi="sw_KE"/>
        </w:rPr>
        <w:t>Kitabu cha Zaburi</w:t>
      </w:r>
      <w:r>
        <w:rPr>
          <w:lang w:val="sw_KE" w:bidi="sw_KE"/>
        </w:rPr>
        <w:t xml:space="preserve">, 'Kambi yake na iwe ukiwa, na kusiwe na mtu yeyote wa kukaa ndani yake'; na 'Mwingine na autwae uangalizi wake.'" </w:t>
      </w:r>
      <w:r>
        <w:rPr>
          <w:b/>
          <w:lang w:val="sw_KE" w:bidi="sw_KE"/>
        </w:rPr>
        <w:t>Zaburi</w:t>
      </w:r>
      <w:r>
        <w:rPr>
          <w:lang w:val="sw_KE" w:bidi="sw_KE"/>
        </w:rPr>
        <w:t xml:space="preserve"> ni jina la kitabu cha Maandiko ya Kiyahudi ambacho Daudi aliandika sehemu kubwa yake. Zaburi ni mkusanyiko wa mashairi na kwa kiasi kikubwa unajumuisha sala na nyimbo zinazomsifu Mungu, kuhimiza kumwamini Mungu, au kuelezea hisia za kibinadamu kama vile huzuni, hofu, na furaha. Daudi na waandishi wengine wachache waliandika Zaburi takriban miaka 1,000 kabla ya kuzaliwa kwa Yesu.</w:t>
      </w:r>
    </w:p>
    <w:p>
      <w:pPr/>
      <w:r>
        <w:rPr>
          <w:lang w:val="sw_KE" w:bidi="sw_KE"/>
        </w:rPr>
      </w:r>
      <w:r>
        <w:rPr>
          <w:lang w:val="sw_KE" w:bidi="sw_KE"/>
        </w:rPr>
        <w:t xml:space="preserve">Na waliomba na kusema, "Wewe, </w:t>
      </w:r>
      <w:r>
        <w:rPr>
          <w:b/>
          <w:lang w:val="sw_KE" w:bidi="sw_KE"/>
        </w:rPr>
        <w:t>Bwana</w:t>
      </w:r>
      <w:r>
        <w:rPr>
          <w:lang w:val="sw_KE" w:bidi="sw_KE"/>
        </w:rPr>
        <w:t xml:space="preserve">, ambaye unajua mioyo ya wote, onyesha ni yupi kati ya hawa wawili uliyemchagua." </w:t>
      </w:r>
      <w:r>
        <w:rPr>
          <w:b/>
          <w:lang w:val="sw_KE" w:bidi="sw_KE"/>
        </w:rPr>
        <w:t>Bwana</w:t>
      </w:r>
      <w:r>
        <w:rPr>
          <w:lang w:val="sw_KE" w:bidi="sw_KE"/>
        </w:rPr>
        <w:t xml:space="preserve"> hapa anarejelea Yesu. Kumbuka kutumia neno lile lile ulilotumia awali kwa Bwana. Ufafanuzi kamili wa neno </w:t>
      </w:r>
      <w:r>
        <w:rPr>
          <w:lang w:val="sw_KE" w:bidi="sw_KE"/>
        </w:rPr>
        <w:t>Bwana</w:t>
      </w:r>
      <w:r>
        <w:rPr>
          <w:lang w:val="sw_KE" w:bidi="sw_KE"/>
        </w:rPr>
        <w:t xml:space="preserve"> unaweza kupatikana katika Faharasa Kuu.</w:t>
      </w:r>
    </w:p>
    <w:p>
      <w:pPr/>
      <w:r>
        <w:rPr>
          <w:lang w:val="sw_KE" w:bidi="sw_KE"/>
        </w:rPr>
      </w:r>
      <w:r>
        <w:rPr>
          <w:lang w:val="sw_KE" w:bidi="sw_KE"/>
        </w:rPr>
        <w:t xml:space="preserve">Na wakapiga kura kwa ajili yao, kura ikamwangukia Mathiya, naye akahesabiwa pamoja na wale </w:t>
      </w:r>
      <w:r>
        <w:rPr>
          <w:b/>
          <w:lang w:val="sw_KE" w:bidi="sw_KE"/>
        </w:rPr>
        <w:t>mitume</w:t>
      </w:r>
      <w:r>
        <w:rPr>
          <w:lang w:val="sw_KE" w:bidi="sw_KE"/>
        </w:rPr>
        <w:t xml:space="preserve"> kumi na mmoja. Kumbuka kutumia neno lile lile ulilotumia awali kwa mitume. Ufafanuzi kamili wa neno </w:t>
      </w:r>
      <w:r>
        <w:rPr>
          <w:lang w:val="sw_KE" w:bidi="sw_KE"/>
        </w:rPr>
        <w:t>mitume</w:t>
      </w:r>
      <w:r>
        <w:rPr>
          <w:lang w:val="sw_KE" w:bidi="sw_KE"/>
        </w:rPr>
        <w:t xml:space="preserve"> unaweza kupatikana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2:1–13</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2:1–13 na utie moyoni mwako maneno hayo.</w:t>
      </w:r>
    </w:p>
    <w:p>
      <w:pPr/>
      <w:r>
        <w:rPr>
          <w:lang w:val="sw_KE" w:bidi="sw_KE"/>
        </w:rPr>
      </w:r>
      <w:r>
        <w:rPr>
          <w:lang w:val="sw_KE" w:bidi="sw_KE"/>
        </w:rPr>
        <w:t>Sikiliza toleo la sauti la Matendo 2:1–13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2:1–13 katika tafsiri rahisi zaidi kuelewa.</w:t>
      </w:r>
    </w:p>
    <w:p>
      <w:pPr/>
      <w:r>
        <w:rPr>
          <w:lang w:val="sw_KE" w:bidi="sw_KE"/>
        </w:rPr>
      </w:r>
      <w:r>
        <w:rPr>
          <w:lang w:val="sw_KE" w:bidi="sw_KE"/>
        </w:rPr>
        <w:t>Kama unavyokumbuka, baada ya Yesu kurudi mbinguni, takriban wafuasi wake 120 walirudi Yerusalemu na kukutana pamoja katika chumba cha juu cha nyumba. Siku ya Pentekoste, Roho Mtakatifu anakuja kwa waumini ambao wanawaomba na kuwapa nguvu ya kuzungumza lugha tofauti. Hatujui kama hii ilikuwa katika nyumba ile ile au eneo tofauti. Umati katika Yerusalemu unaitikia kwa njia tofauti.</w:t>
      </w:r>
    </w:p>
    <w:p>
      <w:pPr/>
      <w:r>
        <w:rPr>
          <w:lang w:val="sw_KE" w:bidi="sw_KE"/>
        </w:rPr>
      </w:r>
      <w:r>
        <w:rPr>
          <w:lang w:val="sw_KE" w:bidi="sw_KE"/>
        </w:rPr>
        <w:t>Neno Pentekoste linamaanisha "hamsini" na linarejelea sikukuu ambayo Wayahudi walisherehekea Yerusalemu siku 50 baada ya sikukuu ya Pasaka. Kwa hivyo hii ilikuwa takriban siku 50 baada ya Warumi kumsulubisha Yesu. Wayahudi walikuja wakitoka maeneo tofauti hadi Yerusalemu ili kusherehekea sherehe hii, pia inajulikana kama Sikukuu ya Mavuno au Sikukuu ya Majuma. Wakati huu, watu walitoa sehemu ya kwanza ya mavuno yao ya ngano kama dhabihu kwa Mungu.</w:t>
      </w:r>
    </w:p>
    <w:p>
      <w:pPr/>
      <w:r>
        <w:rPr>
          <w:lang w:val="sw_KE" w:bidi="sw_KE"/>
        </w:rPr>
      </w:r>
      <w:r>
        <w:rPr>
          <w:lang w:val="sw_KE" w:bidi="sw_KE"/>
        </w:rPr>
        <w:t>Sitisha hapa na mjadili swali hili kama kikundi: Ni aina gani za sherehe mnazosherehekea mahali mnapoishi? Eleza kile kinachotokea katika sherehe hizo na ni umbali gani watu wanasafiri ili kuzihudhuria. Sitisha sauti hii hapa.</w:t>
      </w:r>
    </w:p>
    <w:p>
      <w:pPr/>
      <w:r>
        <w:rPr>
          <w:lang w:val="sw_KE" w:bidi="sw_KE"/>
        </w:rPr>
      </w:r>
      <w:r>
        <w:rPr>
          <w:lang w:val="sw_KE" w:bidi="sw_KE"/>
        </w:rPr>
        <w:t>Wafuasi wa Yesu wanakutana pamoja na kuomba. Tunajua kutoka kwa simulizi za awali kwamba kikundi cha waumini kilijumuisha mitume wake 12, au wawakilishi wake waliochaguliwa, na mama yake na ndugu zake. Ghafla, sauti kama upepo mkubwa ulitoka mbinguni, au mahali ambapo Mungu anaishi. Mara nyingi katika maandiko, upepo unawakilisha Roho wa Mungu. Waumini walioketi katika nyumba waliona ndimi za moto, au kitu ambacho kilionekana kuwa miali ya moto. Kundi la miali ya moto kisha lilitengana na kukaa juu ya kila muumini, kwa uwezekano mkubwa juu ya vichwa vyao.</w:t>
      </w:r>
    </w:p>
    <w:p>
      <w:pPr/>
      <w:r>
        <w:rPr>
          <w:lang w:val="sw_KE" w:bidi="sw_KE"/>
        </w:rPr>
      </w:r>
      <w:r>
        <w:rPr>
          <w:lang w:val="sw_KE" w:bidi="sw_KE"/>
        </w:rPr>
        <w:t>Roho Mtakatifu, au Roho wa Mungu, alimjaza kila muumini. Hii ina maana kwamba Roho Mtakatifu atawaongoza waumini na kuwapa nguvu ya kufanya kile Mungu anachotaka wafanye. Kama unavyokumbuka, Yohana Mbatizaji alitabiri kwamba Mwokozi Aliyeahidiwa angebatiza kwa upepo wa Roho, au Roho Mtakatifu, na moto. Aina hiyo ya ubatizo, ubatizo wa kiroho, unawatokea wanafunzi wakati wakiwa pamoja nyumbani. Moja ya mambo ambayo Roho Mtakatifu aliwapa waumini nguvu ya kufanya ni kumsifu Mungu kwa lugha nyingine, au kwa lugha tofauti. Hizi zilikuwa lugha ambazo waumini hawakuwa wamejifunza.</w:t>
      </w:r>
    </w:p>
    <w:p>
      <w:pPr/>
      <w:r>
        <w:rPr>
          <w:lang w:val="sw_KE" w:bidi="sw_KE"/>
        </w:rPr>
      </w:r>
      <w:r>
        <w:rPr>
          <w:lang w:val="sw_KE" w:bidi="sw_KE"/>
        </w:rPr>
        <w:t>Sitisha hapa na mjadili swali hili kama kikundi: Watu wanatenda vipi wakati nguvu ya Mungu inawajaza? Simulia hadithi ya wakati wewe au mtu unayemjua alitenda kwa nguvu ya Mungu katika hali fulani. Sitisha sauti hii hapa.</w:t>
      </w:r>
    </w:p>
    <w:p>
      <w:pPr/>
      <w:r>
        <w:rPr>
          <w:lang w:val="sw_KE" w:bidi="sw_KE"/>
        </w:rPr>
      </w:r>
      <w:r>
        <w:rPr>
          <w:lang w:val="sw_KE" w:bidi="sw_KE"/>
        </w:rPr>
        <w:t>Luka anatumia neno "sasa" kama neno la wakati na kutambulisha ukweli uliokuwepo. Katika Yerusalemu, kulikuwa na Wayahudi ambao walizungumza lugha tofauti kwa sababu waliishi katika kila taifa chini ya mbingu. Kifungu hiki kinamaanisha kwamba watu katika umati walitoka katika idadi kubwa ya nchi tofauti. "Chini ya mbingu" inamaanisha "duniani." Walikulia wakizungumza lugha za nchi hizo tofauti. Baadhi yao walihamia Yerusalemu kwa sababu ilikuwa mji mkuu wa kidini wa Wayahudi. Wayahudi wengine walikuwa Yerusalemu tu ili kusherehekea sikukuu. Wayahudi hawa walikuwa wamcha Mungu, au wafuasi waaminifu wa sheria ya Mungu.</w:t>
      </w:r>
    </w:p>
    <w:p>
      <w:pPr/>
      <w:r>
        <w:rPr>
          <w:lang w:val="sw_KE" w:bidi="sw_KE"/>
        </w:rPr>
      </w:r>
      <w:r>
        <w:rPr>
          <w:lang w:val="sw_KE" w:bidi="sw_KE"/>
        </w:rPr>
        <w:t>Wayahudi hawa wanasikia sauti kubwa na kukimbia nyumbani ili kuona kile kinachotokea. Sauti kubwa inaweza kurejelea sauti ya upepo mkubwa au sauti ya waumini wanaozungumza lugha nyingi kwa wakati mmoja. Ni vyema kuacha tafsiri yako ikiwa inaweza kueleweka kwa maana zote mbili. Umati unakusanyika kuwazunguka waumini ambao walikuwa wametoka ndani ya nyumba. Umati ulikuwa umeduwaa, au ulichanganyikiwa na kushangaa. Waumini walikuwa wakizungumza kwa lugha ambazo hawakuwa wamejifunza hapo awali. Kila mmoja wa Wayahudi katika umati alisikia baadhi ya waumini wakizungumza kwa lugha yao ya nyumbani. Wakati wanapouliza, "Je, watu hawa si Wagalilaya?" hawakutarajia kwamba swali lao lingejibiwa. Wanatumia neno "wanaume" kwa maana ya jumla ili kumaanisha wanaume na wanawake. Badala yake, umati ulidhani kwamba waumini wote walitoka katika mkoa wa Galilaya, na kwamba watu ambao waliishi Galilaya hawakujua jinsi ya kuzungumza lugha nyingine.</w:t>
      </w:r>
    </w:p>
    <w:p>
      <w:pPr/>
      <w:r>
        <w:rPr>
          <w:lang w:val="sw_KE" w:bidi="sw_KE"/>
        </w:rPr>
      </w:r>
      <w:r>
        <w:rPr>
          <w:lang w:val="sw_KE" w:bidi="sw_KE"/>
        </w:rPr>
        <w:t>Luka kisha anatoa orodha ya maeneo yote ambayo Wayahudi walitoka. Mikoa hii ilijumuisha Parthia, Media, Elamu, Mesopotamia, Yudea, Kapadosi, Ponto, Asia, Frigia, Pamfilia, Misri, sehemu za Libya, na Roma.</w:t>
      </w:r>
    </w:p>
    <w:p>
      <w:pPr/>
      <w:r>
        <w:rPr>
          <w:lang w:val="sw_KE" w:bidi="sw_KE"/>
        </w:rPr>
      </w:r>
      <w:r>
        <w:rPr>
          <w:lang w:val="sw_KE" w:bidi="sw_KE"/>
        </w:rPr>
        <w:t xml:space="preserve">Sitisha hapa na uangalie ramani inayoonyesha maeneo ya </w:t>
      </w:r>
      <w:r>
        <w:rPr>
          <w:lang w:val="sw_KE" w:bidi="sw_KE"/>
        </w:rPr>
        <w:t>Parthia, Media, Elamu, Mesopotamia, Yudea, Kapadosia, Ponto, mkoa wa Asia, Frigia, Pamfilia, Misri, sehemu za Libya, na Roma kwa uhusiano na Yerusalemu</w:t>
      </w:r>
      <w:r>
        <w:rPr>
          <w:lang w:val="sw_KE" w:bidi="sw_KE"/>
        </w:rPr>
        <w:t xml:space="preserve"> kama kikundi. Sitisha sauti hii hapa.</w:t>
      </w:r>
    </w:p>
    <w:p>
      <w:pPr/>
      <w:r>
        <w:rPr>
          <w:lang w:val="sw_KE" w:bidi="sw_KE"/>
        </w:rPr>
      </w:r>
      <w:r>
        <w:rPr>
          <w:lang w:val="sw_KE" w:bidi="sw_KE"/>
        </w:rPr>
        <w:t>Baadhi ya Wayahudi katika umati waliishi katika maeneo haya lakini walikuwa wakitembelea Yerusalemu kwa ajili ya sikukuu. Wanaobadilika kuwa Wayahudi wanarejelea watu wasio Wayahudi, uwezekano mkubwa ni Warumi, ambao waliacha kufuata dini yao na wakawa Wayahudi kwa kufuata sheria ya Kiyahudi na kufanya ibada za Kiyahudi. Kila mtu alimsikia muumini akizungumza kwa lugha yake mwenyewe kuhusu maajabu au mambo makubwa ambayo Mungu alikuwa amefanya. Kuna uwezekano mkubwa walikuwa wakizungumza kuhusu Mungu kumtuma Yesu kama Mwokozi Aliyeahidiwa.</w:t>
      </w:r>
    </w:p>
    <w:p>
      <w:pPr/>
      <w:r>
        <w:rPr>
          <w:lang w:val="sw_KE" w:bidi="sw_KE"/>
        </w:rPr>
      </w:r>
      <w:r>
        <w:rPr>
          <w:lang w:val="sw_KE" w:bidi="sw_KE"/>
        </w:rPr>
        <w:t>Umati unaitikia kwa njia tofauti. Baadhi ya watu wanashangaa huku wengine wakichanganyikiwa. Wanaelewa kwamba wameona muujiza, au tendo la Mungu, lakini hawajui maana yake. Wayahudi wengine wanawadhihaki au kuwakejeli waamini, wakisema kwamba wamelewa divai. Divai ni pombe iliyotengenezwa kutoka katika juisi ya zabibu. Pengine waliwadhihaki waumini kwa sababu wangeweza kuelewa lugha moja tu na nyinginezo zilionekana kama upuuzi.</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2:1–13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Wanafunzi wa Yesu wanakusanyika pamoja katika nyumba wakiomba katika Yerusalemu wakati wa sikukuu ya Kiyahudi. Ghafla, kuna sauti ya upepo mkubwa na moto kuonekana juu ya kichwa cha kila muumini. Roho Mtakatifu anawajaza.</w:t>
      </w:r>
    </w:p>
    <w:p>
      <w:pPr/>
      <w:r>
        <w:rPr>
          <w:lang w:val="sw_KE" w:bidi="sw_KE"/>
        </w:rPr>
      </w:r>
      <w:r>
        <w:rPr>
          <w:b/>
          <w:lang w:val="sw_KE" w:bidi="sw_KE"/>
        </w:rPr>
        <w:t>Katika tukio la pili:</w:t>
      </w:r>
      <w:r>
        <w:rPr>
          <w:lang w:val="sw_KE" w:bidi="sw_KE"/>
        </w:rPr>
        <w:t xml:space="preserve"> Waumini wanaanza kumsifu Mungu kwa lugha wasizojua. Wanatoka kwenye nyumba na umati wa Wayahudi unakusanyika karibu nao. Kila mtu katika umati anasikia lugha yao ya asili. Umati unaitikia kwa njia tofauti.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Mitume 12 akiwemo Petro</w:t>
      </w:r>
    </w:p>
    <w:p>
      <w:pPr>
        <w:pStyle w:val="ListBullet"/>
        <w:spacing w:line="240" w:lineRule="auto"/>
        <w:ind w:left="720"/>
      </w:pPr>
      <w:r>
        <w:rPr>
          <w:lang w:val="sw_KE" w:bidi="sw_KE"/>
        </w:rPr>
      </w:r>
      <w:r>
        <w:rPr>
          <w:lang w:val="sw_KE" w:bidi="sw_KE"/>
        </w:rPr>
        <w:t>Familia ya Yesu, akiwemo Maria</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Umati wa Wayahudi wanaomwogopa Mungu kutoka nchi nyingi</w:t>
      </w:r>
    </w:p>
    <w:p>
      <w:pPr/>
      <w:r>
        <w:rPr>
          <w:lang w:val="sw_KE" w:bidi="sw_KE"/>
        </w:rPr>
      </w:r>
      <w:r>
        <w:rPr>
          <w:lang w:val="sw_KE" w:bidi="sw_KE"/>
        </w:rPr>
        <w:t>Kama kikundi, zingatia sehemu hizi za mpangilio wa simulizi:</w:t>
      </w:r>
    </w:p>
    <w:p>
      <w:pPr/>
      <w:r>
        <w:rPr>
          <w:lang w:val="sw_KE" w:bidi="sw_KE"/>
        </w:rPr>
      </w:r>
      <w:r>
        <w:rPr>
          <w:lang w:val="sw_KE" w:bidi="sw_KE"/>
        </w:rPr>
        <w:t>Wafuasi wa Yesu wanakutana na kuomba pamoja katika nyumba moja kule Yerusalemu. Ilikuwa Pentekoste, kwa hivyo hiyo ina maana ilikuwa siku 50 baada ya Pasaka. Ilikuwa mwanzo wa Sikukuu ya Majuma. Yerusalemu ingekuwa imejaa Wayahudi kutoka nchi tofauti kwa sababu walikuja kusherehekea katika hekalu.</w:t>
      </w:r>
    </w:p>
    <w:p>
      <w:pPr/>
      <w:r>
        <w:rPr>
          <w:lang w:val="sw_KE" w:bidi="sw_KE"/>
        </w:rPr>
      </w:r>
      <w:r>
        <w:rPr>
          <w:lang w:val="sw_KE" w:bidi="sw_KE"/>
        </w:rPr>
        <w:t>Wafuasi wa Yesu wote wameketi nyumbani na kuomba pamoja. Tunajua kutoka kwa simulizi ya awali kwamba mitume 12 wa Yesu, mama yake, na ndugu zake walikuwepo. Pengine kulikuwa na takriban watu 120. Kama mnavyojua, Yesu aliahidi kwamba angewatumia Roho Mtakatifu na kwamba walipaswa kusubiri Yerusalemu mpaka atakapofanya hivyo.</w:t>
      </w:r>
    </w:p>
    <w:p>
      <w:pPr/>
      <w:r>
        <w:rPr>
          <w:lang w:val="sw_KE" w:bidi="sw_KE"/>
        </w:rPr>
      </w:r>
      <w:r>
        <w:rPr>
          <w:lang w:val="sw_KE" w:bidi="sw_KE"/>
        </w:rPr>
        <w:t>Ni muhimu kukumbuka kwamba mara nyingi, upepo unawakilisha Roho wa Mungu. Ndimi za moto” haimaanishi ndimi halisi, bali inaelekea inarejelea miali ya moto iliyojitenga mmoja mmoja. Moto ulitua juu ya wanafunzi bila kuwaungua. Upepo na moto vyote viliashiria Roho Mtakatifu akiwajaza wanafunzi.</w:t>
      </w:r>
    </w:p>
    <w:p>
      <w:pPr/>
      <w:r>
        <w:rPr>
          <w:lang w:val="sw_KE" w:bidi="sw_KE"/>
        </w:rPr>
      </w:r>
      <w:r>
        <w:rPr>
          <w:lang w:val="sw_KE" w:bidi="sw_KE"/>
        </w:rPr>
        <w:t>Roho Mtakatifu anawapa wanafunzi nguvu ya kumsifu Mungu kwa lugha ambazo hawakujua au kujifunza. Inawezekana walitoka nje ya nyumba wakati umati ulipokimbia kuelekea kwenye nyumba hiyo ili kuona kile kilichokuwa kinatokea.</w:t>
      </w:r>
    </w:p>
    <w:p>
      <w:pPr/>
      <w:r>
        <w:rPr>
          <w:lang w:val="sw_KE" w:bidi="sw_KE"/>
        </w:rPr>
      </w:r>
      <w:r>
        <w:rPr>
          <w:lang w:val="sw_KE" w:bidi="sw_KE"/>
        </w:rPr>
        <w:t>Umati ulijumuisha Wayahudi kutoka nchi tofauti ambao walizungumza lugha tofauti. Luka anatumia neno "sasa" ili kumaanisha "wakati huu katika historia" na kisha anatoa maelezo ya usuli. Kisha anaorodhesha maeneo tofauti ambayo Wayahudi katika ule umati walitoka. Hii ni muhimu kwa sababu inaonyesha jinsi wanafunzi walivyokuwa wakizungumza lugha nyingi tofauti. Kila Myahudi alisikia lugha yake mwenyewe ikizungumzwa na mmoja wa wanafunzi.</w:t>
      </w:r>
    </w:p>
    <w:p>
      <w:pPr/>
      <w:r>
        <w:rPr>
          <w:lang w:val="sw_KE" w:bidi="sw_KE"/>
        </w:rPr>
      </w:r>
      <w:r>
        <w:rPr>
          <w:lang w:val="sw_KE" w:bidi="sw_KE"/>
        </w:rPr>
        <w:t xml:space="preserve">Sitisha hapa na uangalie ramani inayoonyesha maeneo ya </w:t>
      </w:r>
      <w:r>
        <w:rPr>
          <w:lang w:val="sw_KE" w:bidi="sw_KE"/>
        </w:rPr>
        <w:t>Parthia, Media, Elamu, Mesopotamia, Yudea, Kapadosia, Ponto, mkoa wa Asia, Frigia, Pamfilia, Misri, sehemu za Libya, na Roma kwa uhusiano na Yerusalemu</w:t>
      </w:r>
      <w:r>
        <w:rPr>
          <w:lang w:val="sw_KE" w:bidi="sw_KE"/>
        </w:rPr>
        <w:t xml:space="preserve"> kama kikundi. Sitisha sauti hii hapa.</w:t>
      </w:r>
    </w:p>
    <w:p>
      <w:pPr/>
      <w:r>
        <w:rPr>
          <w:lang w:val="sw_KE" w:bidi="sw_KE"/>
        </w:rPr>
      </w:r>
      <w:r>
        <w:rPr>
          <w:lang w:val="sw_KE" w:bidi="sw_KE"/>
        </w:rPr>
        <w:t>Umati unauliza, "Je, wanaume hawa si Wagalilaya?" si kwa sababu wanataka jibu, lakini kwa sababu wanamaanisha kwamba watu kutoka Galilaya hawakujua jinsi ya kuzungumza lugha tofauti.</w:t>
      </w:r>
    </w:p>
    <w:p>
      <w:pPr/>
      <w:r>
        <w:rPr>
          <w:lang w:val="sw_KE" w:bidi="sw_KE"/>
        </w:rPr>
      </w:r>
      <w:r>
        <w:rPr>
          <w:lang w:val="sw_KE" w:bidi="sw_KE"/>
        </w:rPr>
        <w:t>Baadhi ya watu katika umati walisema, "Wamejaa divai mpya" au "Wamelewa tu" kama njia ya kudhihaki au kuwafanyia mzaha waumini.</w:t>
      </w:r>
    </w:p>
    <w:p>
      <w:pPr/>
      <w:r>
        <w:rPr>
          <w:lang w:val="sw_KE" w:bidi="sw_KE"/>
        </w:rPr>
      </w:r>
      <w:r>
        <w:rPr>
          <w:lang w:val="sw_KE" w:bidi="sw_KE"/>
        </w:rPr>
        <w:t>Sitisha hapa na mjadili swali hili kama kikundi: Katika utamaduni wako, watu wanaonyeshaje kuwa wanawafanyia wengine dhihaka? Jadili misemo au tabia ambazo watu huzitumia wanapomdhihaki mtu.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2:1–13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Mitume 12 akiwemo Petro</w:t>
      </w:r>
    </w:p>
    <w:p>
      <w:pPr>
        <w:pStyle w:val="ListBullet"/>
        <w:spacing w:line="240" w:lineRule="auto"/>
        <w:ind w:left="720"/>
      </w:pPr>
      <w:r>
        <w:rPr>
          <w:lang w:val="sw_KE" w:bidi="sw_KE"/>
        </w:rPr>
      </w:r>
      <w:r>
        <w:rPr>
          <w:lang w:val="sw_KE" w:bidi="sw_KE"/>
        </w:rPr>
        <w:t>Familia ya Yesu, akiwemo Maria</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Umati wa Wayahudi wanaomwogopa Mungu kutoka nchi nyingi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wafuasi wa Yesu waliokusanyika pamoja katika nyumba iliyoko Yerusalemu. Sherehe inatokea mjini. Waumini wanaketi na kuomba.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Maria, mama ya Yesu, "Unahisi vipi au unawaza nini?" Mtu anaweza kujibu mambo kama, "Ninamkosa mwana wangu, lakini najua yuko na Baba yake sasa," au "Akiwa na matumaini. Najua Yesu atamtuma Roho Mtakatifu hivi karibuni," au "Nimeridhika. Mungu amekuwa mwema kwangu. Ninafurahi kuwa na wengine ambao wanamwamini Yesu kama Mwokozi Aliyeahidiwa."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upepo wenye nguvu wa ghafla ukijaza nyumba. Miali ya moto ikatokea juu ya kila mmoja wa wanafunzi. Unaweza kuwakilisha hili kwa kuwafanya waumini waweke kitu ambacho kina miali au kinachowakilisha miali ya moto juu ya vichwa vyao. Roho Mtakatifu anawajaza waumini. Walianza kumsifu Mungu kwa lugha tofauti.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 xml:space="preserve">Muulize mtu anayeigiza Petro, "Unahisi nini au unawaza nini?" Mtu huyo anaweza kujibu mambo kama, "Ninafurahi sana! Hatimaye inatokea. Yesu amemtuma Roho Mtakatifu," au "Nimeshangaa. Hata sijui lugha hii, lakini ghafla inaleta maana," au "Ujasiri. Ninataka kushiriki na kila mtu kuhusu kile Yesu amefanya." </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umati ukiisikia sauti kubwa na kukimbia kuelekea nyumbani. Waumini wanatoka wakizungumza lugha tofauti na kumsifu Mungu. Kila mtu anasikia lugha yake mwenyewe ikizungumzwa na waumini. Watu wengine wanashangaa, wengine wamechanganyikiwa, huku wengine wakiwadhihaki waumini, wakisema wamelewa.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anaweza kujibu mambo kama, "Wanawezaje kuzungumza Kiarabu? Nilidhani wafuasi wote wa Yesu walitoka Galilaya," au " Wameshangaa. Sijawahi kusikia au kuona kitu kama hiki. Mungu anafanya kazi," au "Kwa hakika watu hawa wamelewa. Siwezi hata kuelewa kile wanachosema."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2:1–13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Wafuasi wa Yesu wanakusanyika pamoja kwenye </w:t>
      </w:r>
      <w:r>
        <w:rPr>
          <w:b/>
          <w:lang w:val="sw_KE" w:bidi="sw_KE"/>
        </w:rPr>
        <w:t>Pentekoste</w:t>
      </w:r>
      <w:r>
        <w:rPr>
          <w:lang w:val="sw_KE" w:bidi="sw_KE"/>
        </w:rPr>
        <w:t xml:space="preserve">. Neno Pentekoste linarejelea siku takatifu kwa Wayahudi. Linamaanisha “ya hamsini.” Ni jina la Kigiriki la Sikukuu ya Majuma, siku hamsini baada ya Pasaka. Hii ina maana kwamba Wayahudi kutoka kila mahali walikuja Yerusalemu ili kusherehekea. Kwa maelezo zaidi kuhusu </w:t>
      </w:r>
      <w:r>
        <w:rPr>
          <w:lang w:val="sw_KE" w:bidi="sw_KE"/>
        </w:rPr>
        <w:t>Pentekoste</w:t>
      </w:r>
      <w:r>
        <w:rPr>
          <w:lang w:val="sw_KE" w:bidi="sw_KE"/>
        </w:rPr>
        <w:t>, rejelea Faharasa Kuu.</w:t>
      </w:r>
    </w:p>
    <w:p>
      <w:pPr/>
      <w:r>
        <w:rPr>
          <w:lang w:val="sw_KE" w:bidi="sw_KE"/>
        </w:rPr>
      </w:r>
      <w:r>
        <w:rPr>
          <w:lang w:val="sw_KE" w:bidi="sw_KE"/>
        </w:rPr>
        <w:t xml:space="preserve">Luka anawaita wafuasi wa Yesu </w:t>
      </w:r>
      <w:r>
        <w:rPr>
          <w:b/>
          <w:lang w:val="sw_KE" w:bidi="sw_KE"/>
        </w:rPr>
        <w:t>waumini</w:t>
      </w:r>
      <w:r>
        <w:rPr>
          <w:lang w:val="sw_KE" w:bidi="sw_KE"/>
        </w:rPr>
        <w:t xml:space="preserve">. Waumini ni neno linalotumiwa kurejelea mtu ambaye amechagua kumwamini na kumfuata Yesu pekee. Hakikisha kutumia neno lile lile kwa waumini kama ulivyotumia katika simulizi zilizotangulia. Kwa maelezo zaidi kuhusu </w:t>
      </w:r>
      <w:r>
        <w:rPr>
          <w:lang w:val="sw_KE" w:bidi="sw_KE"/>
        </w:rPr>
        <w:t>waumini</w:t>
      </w:r>
      <w:r>
        <w:rPr>
          <w:lang w:val="sw_KE" w:bidi="sw_KE"/>
        </w:rPr>
        <w:t>, rejelea Faharasa Kuu.</w:t>
      </w:r>
    </w:p>
    <w:p>
      <w:pPr/>
      <w:r>
        <w:rPr>
          <w:lang w:val="sw_KE" w:bidi="sw_KE"/>
        </w:rPr>
      </w:r>
      <w:r>
        <w:rPr>
          <w:lang w:val="sw_KE" w:bidi="sw_KE"/>
        </w:rPr>
        <w:t xml:space="preserve">Waumini wanapokuwa wakiomba, wanasikia sauti kama upepo mkali kutoka </w:t>
      </w:r>
      <w:r>
        <w:rPr>
          <w:b/>
          <w:lang w:val="sw_KE" w:bidi="sw_KE"/>
        </w:rPr>
        <w:t>mbinguni</w:t>
      </w:r>
      <w:r>
        <w:rPr>
          <w:lang w:val="sw_KE" w:bidi="sw_KE"/>
        </w:rPr>
        <w:t xml:space="preserve">. Mbingu inaweza kurejelea anga au mahali ambapo Mungu anaishi. Inawezekana inarejelea mahali ambapo Mungu anaishi katika muktadha huu. Hakikisha unatafsiri neno mbingu kwa njia ile ile kama ulivyofanya katika simulizi za awali. Kwa maelezo zaidi kuhusu </w:t>
      </w:r>
      <w:r>
        <w:rPr>
          <w:lang w:val="sw_KE" w:bidi="sw_KE"/>
        </w:rPr>
        <w:t>mbinguni</w:t>
      </w:r>
      <w:r>
        <w:rPr>
          <w:lang w:val="sw_KE" w:bidi="sw_KE"/>
        </w:rPr>
        <w:t>, rejelea Faharasa Kuu.</w:t>
      </w:r>
    </w:p>
    <w:p>
      <w:pPr/>
      <w:r>
        <w:rPr>
          <w:lang w:val="sw_KE" w:bidi="sw_KE"/>
        </w:rPr>
      </w:r>
      <w:r>
        <w:rPr>
          <w:lang w:val="sw_KE" w:bidi="sw_KE"/>
        </w:rPr>
        <w:t xml:space="preserve">Baada ya kuonekana kwa upepo na moto, </w:t>
      </w:r>
      <w:r>
        <w:rPr>
          <w:b/>
          <w:lang w:val="sw_KE" w:bidi="sw_KE"/>
        </w:rPr>
        <w:t>Roho Mtakatifu</w:t>
      </w:r>
      <w:r>
        <w:rPr>
          <w:lang w:val="sw_KE" w:bidi="sw_KE"/>
        </w:rPr>
        <w:t xml:space="preserve"> anawajaza waumini. Roho Mtakatifu ni jina lingine la Roho wa Mungu. Mungu anawapa watu Roho wake ili kuwawezesha kwa uwepo wake, hekima, mamlaka, na nguvu. Katika Agano Jipya, Mungu anatoa Roho wake akae ndani ya kila mtu anayeamua kumwamini na kumfuata Yesu kama Mwokozi wake. Roho Mtakatifu anamfanya upya mtu na kumsaidia kuishi maisha yanayompendeza Mungu. Wakati mwingine, wakati mtu anapokea Roho Mtakatifu, Mungu anaweza kumpa zawadi kama kuweza kuzungumza lugha tofauti. Hakikisha kutumia neno lile lile kwa Roho Mtakatifu kama ulivyotumia katika simulizi zilizotangulia. Kwa maelezo zaidi kuhusu </w:t>
      </w:r>
      <w:r>
        <w:rPr>
          <w:lang w:val="sw_KE" w:bidi="sw_KE"/>
        </w:rPr>
        <w:t>Roho Mtakatifu</w:t>
      </w:r>
      <w:r>
        <w:rPr>
          <w:lang w:val="sw_KE" w:bidi="sw_KE"/>
        </w:rPr>
        <w:t>, rejelea Faharasa Kuu.</w:t>
      </w:r>
    </w:p>
    <w:p>
      <w:pPr/>
      <w:r>
        <w:rPr>
          <w:lang w:val="sw_KE" w:bidi="sw_KE"/>
        </w:rPr>
      </w:r>
      <w:r>
        <w:rPr>
          <w:lang w:val="sw_KE" w:bidi="sw_KE"/>
        </w:rPr>
        <w:t xml:space="preserve">Roho Mtakatifu anawapa waumini nguvu ya kunena kwa </w:t>
      </w:r>
      <w:r>
        <w:rPr>
          <w:b/>
          <w:lang w:val="sw_KE" w:bidi="sw_KE"/>
        </w:rPr>
        <w:t>ndimi</w:t>
      </w:r>
      <w:r>
        <w:rPr>
          <w:lang w:val="sw_KE" w:bidi="sw_KE"/>
        </w:rPr>
        <w:t xml:space="preserve">. Hii inamaanisha uwezo wa kuzungumza kwa lugha tofauti. Kwa maelezo zaidi kuhusu </w:t>
      </w:r>
      <w:r>
        <w:rPr>
          <w:lang w:val="sw_KE" w:bidi="sw_KE"/>
        </w:rPr>
        <w:t>lugha</w:t>
      </w:r>
      <w:r>
        <w:rPr>
          <w:lang w:val="sw_KE" w:bidi="sw_KE"/>
        </w:rPr>
        <w:t>, rejelea Faharasa Kuu.</w:t>
      </w:r>
    </w:p>
    <w:p>
      <w:pPr/>
      <w:r>
        <w:rPr>
          <w:lang w:val="sw_KE" w:bidi="sw_KE"/>
        </w:rPr>
      </w:r>
      <w:r>
        <w:rPr>
          <w:lang w:val="sw_KE" w:bidi="sw_KE"/>
        </w:rPr>
        <w:t xml:space="preserve">Luka anatuambia kwamba kulikuwa na Wayahudi </w:t>
      </w:r>
      <w:r>
        <w:rPr>
          <w:b/>
          <w:lang w:val="sw_KE" w:bidi="sw_KE"/>
        </w:rPr>
        <w:t>waliomwogopa Mungu</w:t>
      </w:r>
      <w:r>
        <w:rPr>
          <w:lang w:val="sw_KE" w:bidi="sw_KE"/>
        </w:rPr>
        <w:t xml:space="preserve"> katika umati. Katika hali hii, kumcha Mungu kunamaanisha kujitolea kufuata sheria ya Mungu kwa sababu ya staha takatifu. </w:t>
      </w:r>
      <w:r>
        <w:rPr>
          <w:lang w:val="sw_KE" w:bidi="sw_KE"/>
        </w:rPr>
        <w:t>Kumcha Mungu</w:t>
      </w:r>
      <w:r>
        <w:rPr>
          <w:lang w:val="sw_KE" w:bidi="sw_KE"/>
        </w:rPr>
        <w:t xml:space="preserve"> kinapatikana katika Faharasa Kuu. Hakikisha kutumia neno lile lile kwa "kumcha Mungu" kama ulivyotumia katika simulizi zilizotangulia. Kulikuwa na Wayahudi waliokuwapo kutoka kila </w:t>
      </w:r>
      <w:r>
        <w:rPr>
          <w:b/>
          <w:lang w:val="sw_KE" w:bidi="sw_KE"/>
        </w:rPr>
        <w:t>taifa chini ya mbingu</w:t>
      </w:r>
      <w:r>
        <w:rPr>
          <w:lang w:val="sw_KE" w:bidi="sw_KE"/>
        </w:rPr>
        <w:t xml:space="preserve">. Taifa inarejelea kikundi cha watu ambao wana wilaya maalum na serikali. Hakikisha kutumia neno lile lile kwa taifa kama ulivyotumia katika simulizi zilizotangulia. "Chini ya mbingu" inamaanisha dunia yote, kwa hiyo Wayahudi walitoka nchi nyingi tofauti duniani. Kwa maelezo zaidi, mbingu na </w:t>
      </w:r>
      <w:r>
        <w:rPr>
          <w:lang w:val="sw_KE" w:bidi="sw_KE"/>
        </w:rPr>
        <w:t>taifa</w:t>
      </w:r>
      <w:r>
        <w:rPr>
          <w:lang w:val="sw_KE" w:bidi="sw_KE"/>
        </w:rPr>
        <w:t xml:space="preserve"> zinapatikana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2:14–36</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2:14–36 na utie moyoni mwako maneno hayo.</w:t>
      </w:r>
    </w:p>
    <w:p>
      <w:pPr/>
      <w:r>
        <w:rPr>
          <w:lang w:val="sw_KE" w:bidi="sw_KE"/>
        </w:rPr>
      </w:r>
      <w:r>
        <w:rPr>
          <w:lang w:val="sw_KE" w:bidi="sw_KE"/>
        </w:rPr>
        <w:t>Sikiliza toleo la sauti la Matendo 2:14–36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2:14–36 katika tafsiri rahisi zaidi kuelewa.</w:t>
      </w:r>
    </w:p>
    <w:p>
      <w:pPr/>
      <w:r>
        <w:rPr>
          <w:lang w:val="sw_KE" w:bidi="sw_KE"/>
        </w:rPr>
      </w:r>
      <w:r>
        <w:rPr>
          <w:lang w:val="sw_KE" w:bidi="sw_KE"/>
        </w:rPr>
        <w:t>Katika simulizi ya mwisho, Mungu aliwajaza waumini Yerusalemu Roho Mtakatifu na kuwawezesha kuzungumza lugha tofauti siku ya sikukuu ya Pentekoste. Umati ulikusanyika karibu nao. Hawakujua muujiza huo ulimaanisha nini. Watu wengine hata walisema waumini walikuwa walevi. Sasa, Petro anazungumza na umati na anaelezea muujiza. Petro anaelezea kwamba Yesu ni Mwokozi Aliyeahidiwa.</w:t>
      </w:r>
    </w:p>
    <w:p>
      <w:pPr/>
      <w:r>
        <w:rPr>
          <w:lang w:val="sw_KE" w:bidi="sw_KE"/>
        </w:rPr>
      </w:r>
      <w:r>
        <w:rPr>
          <w:lang w:val="sw_KE" w:bidi="sw_KE"/>
        </w:rPr>
        <w:t>Petro anasimama kuzungumza na umati. Mitume wengine kumi na moja, au wawakilishi waliochaguliwa wa Yesu, pia wako pamoja naye. Petro anahutubia umati kwa sauti kubwa. Maneno “Sikilizeni” na “Ebu nieleze” yalikuwa njia za heshima za kuwasalimia. "Wanaume wa Yudea" au "Wayahudi wenzi" pengine wanarejelea Wayahudi wanaoishi Yudea. Neno Wanaume linatumiwa kwa maana ya jumla na linarejelea wanaume na wanawake. "Nyinyi ambao mnaishi Yerusalemu" inajumuisha lile kundi la watu lililosalia. Petro anataka kuelezea muujiza wa waumini wanaozungumza kwa lugha tofauti. Petro pia anawakosoa watu ambao walidhani kwamba waumini walikuwa walevi. Petro anasema ilikuwa saa ya tatu, yaani saa tatu asubuhi, na ilikuwa mapema mno kulewa. Wakati huo, watu kwa kawaida walilewa usiku au wakati wa chakula, na chakula cha kwanza hakikuwa mpaka saa nne asubuhi.</w:t>
      </w:r>
    </w:p>
    <w:p>
      <w:pPr/>
      <w:r>
        <w:rPr>
          <w:lang w:val="sw_KE" w:bidi="sw_KE"/>
        </w:rPr>
      </w:r>
      <w:r>
        <w:rPr>
          <w:lang w:val="sw_KE" w:bidi="sw_KE"/>
        </w:rPr>
        <w:t>Sitisha hapa na mjadili swali hili kama kikundi: Katika tamaduni nyingi, watu wanalewa wakati wowote wa siku. Ikiwa hiyo ni kweli katika utamaduni wenu, jadilini njia bora ya kuelezea tofauti hii ya kitamaduni. Sitisha sauti hii hapa.</w:t>
      </w:r>
    </w:p>
    <w:p>
      <w:pPr/>
      <w:r>
        <w:rPr>
          <w:lang w:val="sw_KE" w:bidi="sw_KE"/>
        </w:rPr>
      </w:r>
      <w:r>
        <w:rPr>
          <w:lang w:val="sw_KE" w:bidi="sw_KE"/>
        </w:rPr>
        <w:t>Petro anaeleza kwamba waamini waliponena kwa lugha mbalimbali walikuwa wanatimiza unabii wa Yoeli, nabii wa Mungu, aliyeishi takriban miaka 400 kabla Luka hajaandika kitabu cha Matendo ya Mitume. Katika unabii wa Yoeli, Mungu anasema kwamba wakati wa siku za mwisho, au kabla ya umri wa sasa kumalizika, atamwaga, au kutuma, Roho wake kwa watu wote. Katika Matendo, itakuwa wazi kwamba ahadi ya Mungu ya Roho Mtakatifu inatumika kwa watu wote, ikiwa ni pamoja na Mataifa, au wasio Wayahudi. Mungu kumtuma Roho wake kwa waumini siku ya Pentekoste ulikuwa mwanzo wa utimilifu wa ahadi ya Mungu.</w:t>
      </w:r>
    </w:p>
    <w:p>
      <w:pPr/>
      <w:r>
        <w:rPr>
          <w:lang w:val="sw_KE" w:bidi="sw_KE"/>
        </w:rPr>
      </w:r>
      <w:r>
        <w:rPr>
          <w:lang w:val="sw_KE" w:bidi="sw_KE"/>
        </w:rPr>
        <w:t>Yoeli alisema kwamba wana na binti wa watu wangetabiri, yaani wangetangaza ujumbe kwa niaba ya Mungu. Mungu anazungumza na wajumbe wake kupitia maono ya kimungu na ndoto. Maono ni wakati Mungu anazungumza na mtu kupitia ndoto akiwa macho; ndoto hutokea wakati watu wamelala. Ikiwa lugha yenu inatumia neno lile lile kwa maono na ndoto, inaweza kuwa rahisi kusema kitu kama, "Vijana na wazee wenu wataona maono au ndoto wakati wa mchana na wakati wa usiku." "Watumishi wangu" inarejelea watu wale wale vijana na wazee ambao watatabiri katika siku zijazo. Hii ina maana kwamba wakati Mungu anampa mtu Roho wake, mtu huyo anakuwa mtumishi wake.</w:t>
      </w:r>
    </w:p>
    <w:p>
      <w:pPr/>
      <w:r>
        <w:rPr>
          <w:lang w:val="sw_KE" w:bidi="sw_KE"/>
        </w:rPr>
      </w:r>
      <w:r>
        <w:rPr>
          <w:lang w:val="sw_KE" w:bidi="sw_KE"/>
        </w:rPr>
        <w:t>Yoeli anaendelea na kuzungumza kuhusu ishara kwamba mwisho wa wakati uko karibu. Ishara hizi zilijumuisha damu, moto, na moshi kutokea katika mbingu, au anga, na dunia. Damu inaweza kurejelea kifo au kitu kinachobadilika kuwa rangi ya damu. Ni bora kuweka tafsiri yako wazi kwa fafanuzi zote mbili. Mungu atafanya jua liwe giza na mwezi kubadilika kuwa nyekundu kama rangi ya damu. Ishara hizi zitatokea kabla ya siku ya Bwana, au kabla ya wakati ambapo Mungu atawakusanya watu wote na kuwahukumu kwa sababu yeye ni Bwana, au mtawala. Lakini Mungu atamwokoa kila mtu ambaye analiita jina la Bwana, au kumwomba msaada. Kwa kuita jina lake, wanamwomba Mungu awaokoe kwa nguvu zake. Katika muktadha wa Yoeli, Bwana alimrejelea Mungu. Lakini Petro anamaanisha kwamba Bwana anamrejelea Yesu na kwamba Mungu atamwokoa mtu yeyote ambaye anamwamini Yesu kama Mwokozi Aliyeahidiwa. Hapa, kuokolewa kunamaanisha kuokolewa kutoka kwa nguvu na adhabu ya dhambi.</w:t>
      </w:r>
    </w:p>
    <w:p>
      <w:pPr/>
      <w:r>
        <w:rPr>
          <w:lang w:val="sw_KE" w:bidi="sw_KE"/>
        </w:rPr>
      </w:r>
      <w:r>
        <w:rPr>
          <w:lang w:val="sw_KE" w:bidi="sw_KE"/>
        </w:rPr>
        <w:t>Petro anamaliza nukuu na kuendelea kuongea na umati. Anawahutubia kwa heshima kama wana wa Israeli. Kifungu hiki kinatumika kwa watu wote ambao walitoka kwa Yakobo. Petro anasema Mungu aliwaonyesha Wayahudi kwamba Yesu alikuwa Mwokozi Aliyeahidiwa kwa miujiza ambayo Yesu alifanya, au matendo ambayo Mungu pekee ndiye angeweza kufanya. Petro anasema ilikuwa sehemu ya mpango wa Mungu kwa watu kumsaliti na kumkabidhi Yesu kwa viongozi wa Kiyahudi ili auawe. Mungu alikuwa na ujuzi wa mapema, au alijua kila kitu ambacho kingemtokea Yesu kabla ya kutokea, kwa sababu ilikuwa sehemu ya mpango wa Mungu. Watu waovu, au Warumi ambao hawakufuata sheria ya Mungu, waliwasaidia viongozi wa Kiyahudi kumsulubisha Yesu au kumpigilia misumari msalabani. Lakini Mungu alimfufua Yesu na kumweka huru kutoka kwa nguvu ya kifo. Wakati Petro anasema, "Haikuwezekana kwa kifo kumshikilia," anamaanisha haikuwezekana kwa Yesu kuendelea kuwa mfu. Petro analinganisha kifo na mtu mwovu anayejaribu kumzuia Yesu kutoroka.</w:t>
      </w:r>
    </w:p>
    <w:p>
      <w:pPr/>
      <w:r>
        <w:rPr>
          <w:lang w:val="sw_KE" w:bidi="sw_KE"/>
        </w:rPr>
      </w:r>
      <w:r>
        <w:rPr>
          <w:lang w:val="sw_KE" w:bidi="sw_KE"/>
        </w:rPr>
        <w:t>Sitisha hapa na mjadili kama kikundi: Kifo kinazungumziwa vipi katika utamaduni wenu? Watu wanaamini ni nini hutokea baada ya kifo? Sitisha sauti hii hapa.</w:t>
      </w:r>
    </w:p>
    <w:p>
      <w:pPr/>
      <w:r>
        <w:rPr>
          <w:lang w:val="sw_KE" w:bidi="sw_KE"/>
        </w:rPr>
      </w:r>
      <w:r>
        <w:rPr>
          <w:lang w:val="sw_KE" w:bidi="sw_KE"/>
        </w:rPr>
        <w:t>Kisha Petro ananukuu kutoka kwa babu yao wa Kiyahudi Mfalme Daudi. Daudi aliishi miaka 1,000 kabla ya Yesu na aliandika baadhi ya kitabu cha Zaburi. Daudi anaandika kuhusu Bwana, au Mungu, daima kuwa pamoja naye na kuwa kwenye mkono wake wa kuume, au daima tayari kumsaidia. Kwa sababu ya uwepo wa Mungu, Daudi anasema hatahofu lakini atafurahi na kuzungumza kwa furaha. Daudi anasema Mungu hatamwacha Mtakatifu wake, au mtumishi wake, wala kuruhusu mwili wake kuoza kaburini. Neno ambalo limetafsiriwa kama kaburi ni "Hadesi," au mahali pa wafu. Ingawa watu walidhani zaburi ilikuwa ikimrejelea Daudi anaposema Mtakatifu, Petro anaihusisha zaburi hiyo na Yesu. Mtakatifu ni mtu ambaye ni safi kiadili. Mtakatifu pengine ni mtu ambaye Mungu alimtuma kwa kusudi maalum.</w:t>
      </w:r>
    </w:p>
    <w:p>
      <w:pPr/>
      <w:r>
        <w:rPr>
          <w:lang w:val="sw_KE" w:bidi="sw_KE"/>
        </w:rPr>
      </w:r>
      <w:r>
        <w:rPr>
          <w:lang w:val="sw_KE" w:bidi="sw_KE"/>
        </w:rPr>
        <w:t>Baada ya kumnukuu Daudi, Petro anaelezea kwamba Zaburi haikuweza kumhusu Daudi kwa sababu alikufa, na mwili wake bado ulikuwa kaburini ambapo watu walimzika. Watu wa siku hiyo wangekuwa wamezoea eneo hilo. Lakini Mungu alimfufua Yesu kutoka kwa wafu; mwili wake haukuoza. Petro anawakumbusha kwamba Mungu alimwahidi Daudi kwamba mmoja wa uzao wake angekuwa mfalme milele. Utakumbuka kutoka katika simulizi ya kuzaliwa kwa Yesu kwamba yeye ni mzao wa Daudi. Petro anasema Mungu alimfanya Daudi atazame wakati ujao na kujua kwamba Mungu angemrudisha Kristo, au Mwokozi Aliyeahidiwa, kwenye uzima.</w:t>
      </w:r>
    </w:p>
    <w:p>
      <w:pPr/>
      <w:r>
        <w:rPr>
          <w:lang w:val="sw_KE" w:bidi="sw_KE"/>
        </w:rPr>
      </w:r>
      <w:r>
        <w:rPr>
          <w:lang w:val="sw_KE" w:bidi="sw_KE"/>
        </w:rPr>
        <w:t>Petro anawaambia kwamba wao ni mashahidi wa maisha ya Yesu. Umati ulijua miujiza ambayo Yesu alifanya na kwamba kaburi lake lilikuwa tupu. Anasema Mungu alimfufua, au kumwinua Yesu kutoka kaburini, kama Mwokozi Aliyeahidiwa na kwamba Yesu sasa anaketi na Mungu mbinguni, au mahali ambapo Mungu anaishi. Mungu alimweka Yesu kwenye mkono wake wa kuume, au mahali pa heshima ya juu na mamlaka chini ya Mungu mwenyewe. Petro anaelezea kwamba Mungu Baba alimpa Yesu haki ya kuwapa watu wake Roho Mtakatifu aliyeahidiwa. "Kumwagwa" inamaanisha Mungu anawapa watu wake Roho Mtakatifu kikamilifu. Yesu aliwapa waumini Roho Mtakatifu mapema siku hiyo, ndiyo sababu walizungumza lugha tofauti.</w:t>
      </w:r>
    </w:p>
    <w:p>
      <w:pPr/>
      <w:r>
        <w:rPr>
          <w:lang w:val="sw_KE" w:bidi="sw_KE"/>
        </w:rPr>
      </w:r>
      <w:r>
        <w:rPr>
          <w:lang w:val="sw_KE" w:bidi="sw_KE"/>
        </w:rPr>
        <w:t>Wakati Petro anasema Daudi hakupaa mbinguni, anamaanisha kwamba Daudi hakuwa Kristo. Petro anathibitisha hili kwa kumnukuu Daudi tena. Katika Zaburi, Daudi anasema Bwana, au Mungu, anazungumza na Bwana wangu. "Bwana wangu" inamaanisha bwana wa Daudi au mtu aliyekuwa na mamlaka juu yake. Petro anasema Daudi alikuwa akizungumza kuhusu Yesu. Mungu anamweka Bwana wa Daudi katika nafasi ya heshima ya juu kabisa, na Mungu anawashinda maadui wote wa Bwana wa Daudi kana kwamba ni kiti cha kuweka miguu. Watu walikuwa wakiweka miguu yao juu ya viti vya kuwekea miguu walipokuwa wameketi. Lugha ya picha inamaanisha kwamba Yesu atakuwa na nguvu na udhibiti juu ya maadui wake wote.</w:t>
      </w:r>
    </w:p>
    <w:p>
      <w:pPr/>
      <w:r>
        <w:rPr>
          <w:lang w:val="sw_KE" w:bidi="sw_KE"/>
        </w:rPr>
      </w:r>
      <w:r>
        <w:rPr>
          <w:lang w:val="sw_KE" w:bidi="sw_KE"/>
        </w:rPr>
        <w:t xml:space="preserve">Sitisha hapa na uangalie picha ya </w:t>
      </w:r>
      <w:r>
        <w:rPr>
          <w:lang w:val="sw_KE" w:bidi="sw_KE"/>
        </w:rPr>
        <w:t>kiti cha kuwekea miguu</w:t>
      </w:r>
      <w:r>
        <w:rPr>
          <w:lang w:val="sw_KE" w:bidi="sw_KE"/>
        </w:rPr>
        <w:t xml:space="preserve"> kama kikundi. Unaelezeaje au unatumia lugha gani ya picha katika utamaduni wako ili kuonyesha kwamba adui ameshindwa kabisa? Sitisha sauti hii hapa.</w:t>
      </w:r>
    </w:p>
    <w:p>
      <w:pPr/>
      <w:r>
        <w:rPr>
          <w:lang w:val="sw_KE" w:bidi="sw_KE"/>
        </w:rPr>
      </w:r>
      <w:r>
        <w:rPr>
          <w:lang w:val="sw_KE" w:bidi="sw_KE"/>
        </w:rPr>
        <w:t>Petro anamaliza kwa kusema kwamba watu wangeweza kuwa na hakika kwamba Mungu alimtuma Yesu kama Kristo.</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2:14–36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6.</w:t>
      </w:r>
    </w:p>
    <w:p>
      <w:pPr/>
      <w:r>
        <w:rPr>
          <w:lang w:val="sw_KE" w:bidi="sw_KE"/>
        </w:rPr>
      </w:r>
      <w:r>
        <w:rPr>
          <w:b/>
          <w:lang w:val="sw_KE" w:bidi="sw_KE"/>
        </w:rPr>
        <w:t>Katika tukio la kwanza:</w:t>
      </w:r>
      <w:r>
        <w:rPr>
          <w:lang w:val="sw_KE" w:bidi="sw_KE"/>
        </w:rPr>
        <w:t xml:space="preserve"> Petro, mitume, na waumini wengine wako Yerusalemu. Mungu amewajaza tu Roho Mtakatifu na kuwafanya wazungumze lugha tofauti. Umati unakusanyika. Petro anasimama kuzungumza na umati.</w:t>
      </w:r>
    </w:p>
    <w:p>
      <w:pPr/>
      <w:r>
        <w:rPr>
          <w:lang w:val="sw_KE" w:bidi="sw_KE"/>
        </w:rPr>
      </w:r>
      <w:r>
        <w:rPr>
          <w:b/>
          <w:lang w:val="sw_KE" w:bidi="sw_KE"/>
        </w:rPr>
        <w:t>Katika tukio la pili:</w:t>
      </w:r>
      <w:r>
        <w:rPr>
          <w:lang w:val="sw_KE" w:bidi="sw_KE"/>
        </w:rPr>
        <w:t xml:space="preserve"> Petro anaelezea muujiza wa lugha tofauti na kunukuu kutoka kwa Nabii Yoeli. Mungu anazungumza na Yoeli kuhusu siku zijazo. Mungu anasema watu watatabiri na kwamba atamwaga Roho wake juu ya watu wote. Mungu anaelezea ishara za mwisho wa wakati.</w:t>
      </w:r>
    </w:p>
    <w:p>
      <w:pPr/>
      <w:r>
        <w:rPr>
          <w:lang w:val="sw_KE" w:bidi="sw_KE"/>
        </w:rPr>
      </w:r>
      <w:r>
        <w:rPr>
          <w:b/>
          <w:lang w:val="sw_KE" w:bidi="sw_KE"/>
        </w:rPr>
        <w:t>Katika tukio la tatu:</w:t>
      </w:r>
      <w:r>
        <w:rPr>
          <w:lang w:val="sw_KE" w:bidi="sw_KE"/>
        </w:rPr>
        <w:t xml:space="preserve"> Petro anaendelea kuzungumza na umati. Anasema Mungu alimtuma Yesu na alikuwa na mpango kwa Yesu kufa na kufufuka tena.</w:t>
      </w:r>
    </w:p>
    <w:p>
      <w:pPr/>
      <w:r>
        <w:rPr>
          <w:lang w:val="sw_KE" w:bidi="sw_KE"/>
        </w:rPr>
      </w:r>
      <w:r>
        <w:rPr>
          <w:b/>
          <w:lang w:val="sw_KE" w:bidi="sw_KE"/>
        </w:rPr>
        <w:t>Katika tukio la nne:</w:t>
      </w:r>
      <w:r>
        <w:rPr>
          <w:lang w:val="sw_KE" w:bidi="sw_KE"/>
        </w:rPr>
        <w:t xml:space="preserve"> Petro ananukuu kutoka kwa Mfalme Daudi. Daudi anasema Mungu daima yuko pamoja naye. Daudi anasema Mungu hatamruhusu Mtakatifu wake aoze kaburini.</w:t>
      </w:r>
    </w:p>
    <w:p>
      <w:pPr/>
      <w:r>
        <w:rPr>
          <w:lang w:val="sw_KE" w:bidi="sw_KE"/>
        </w:rPr>
      </w:r>
      <w:r>
        <w:rPr>
          <w:b/>
          <w:lang w:val="sw_KE" w:bidi="sw_KE"/>
        </w:rPr>
        <w:t>Katika tukio la tano:</w:t>
      </w:r>
      <w:r>
        <w:rPr>
          <w:lang w:val="sw_KE" w:bidi="sw_KE"/>
        </w:rPr>
        <w:t xml:space="preserve"> Petro anazungumza na umati. Anaelezea kwamba Daudi alikuwa akizungumza kuhusu Yesu kama Yule Mtakatifu. Mungu hakuruhusu mwili wa Yesu kuoza kaburini bali alimwinua mahali pa heshima mbinguni. Mungu alimpa Yesu Roho Mtakatifu ili amtoe kwa watu wake. Petro anasema kwamba wao ni mashahidi wa maisha ya Yesu, kifo chake, na ufufuo wake.</w:t>
      </w:r>
    </w:p>
    <w:p>
      <w:pPr/>
      <w:r>
        <w:rPr>
          <w:lang w:val="sw_KE" w:bidi="sw_KE"/>
        </w:rPr>
      </w:r>
      <w:r>
        <w:rPr>
          <w:b/>
          <w:lang w:val="sw_KE" w:bidi="sw_KE"/>
        </w:rPr>
        <w:t>Katika tukio la sita:</w:t>
      </w:r>
      <w:r>
        <w:rPr>
          <w:lang w:val="sw_KE" w:bidi="sw_KE"/>
        </w:rPr>
        <w:t xml:space="preserve"> Petro ananukuu kutoka kwa Daudi tena. Daudi anatazama wakati Mungu anamweka Yesu katika mkono wake wa kuume, mahali pa heshima, na kumpa nguvu juu ya maadui wake. Petro anaelezea kwamba Yesu alikuwa Bwana wa Daudi.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Umati wa Wayahudi wanaomwogopa Mungu kutoka nchi nyingi</w:t>
      </w:r>
    </w:p>
    <w:p>
      <w:pPr>
        <w:pStyle w:val="ListBullet"/>
        <w:spacing w:line="240" w:lineRule="auto"/>
        <w:ind w:left="720"/>
      </w:pPr>
      <w:r>
        <w:rPr>
          <w:lang w:val="sw_KE" w:bidi="sw_KE"/>
        </w:rPr>
      </w:r>
      <w:r>
        <w:rPr>
          <w:lang w:val="sw_KE" w:bidi="sw_KE"/>
        </w:rPr>
        <w:t>Yoeli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Maadui</w:t>
      </w:r>
    </w:p>
    <w:p>
      <w:pPr/>
      <w:r>
        <w:rPr>
          <w:lang w:val="sw_KE" w:bidi="sw_KE"/>
        </w:rPr>
      </w:r>
      <w:r>
        <w:rPr>
          <w:lang w:val="sw_KE" w:bidi="sw_KE"/>
        </w:rPr>
        <w:t>Kama kikundi, zingatia sehemu hizi za mpangilio wa simulizi:</w:t>
      </w:r>
    </w:p>
    <w:p>
      <w:pPr/>
      <w:r>
        <w:rPr>
          <w:lang w:val="sw_KE" w:bidi="sw_KE"/>
        </w:rPr>
      </w:r>
      <w:r>
        <w:rPr>
          <w:lang w:val="sw_KE" w:bidi="sw_KE"/>
        </w:rPr>
        <w:t>Petro na mitume wengine 11 wanasimama pamoja na kikundi cha waumini takriban 120. Wamezungumza hivi punde kwa lugha nyingi tofauti baada ya kumpokea Roho Mtakatifu. Umati wa Wayahudi wanaomwogopa Mungu kutoka nchi nyingi ulikusanyika karibu nao wakijiuliza muujiza wa lugha tofauti ulikuwa unamaanisha nini.</w:t>
      </w:r>
    </w:p>
    <w:p>
      <w:pPr/>
      <w:r>
        <w:rPr>
          <w:lang w:val="sw_KE" w:bidi="sw_KE"/>
        </w:rPr>
      </w:r>
      <w:r>
        <w:rPr>
          <w:lang w:val="sw_KE" w:bidi="sw_KE"/>
        </w:rPr>
        <w:t>Wakati Petro alipopaza sauti yake, alitaka umati wote usikilize kile alichotaka kusema. Petro hakukusudia kwa vyovyote vile kutokuwa na heshima.</w:t>
      </w:r>
    </w:p>
    <w:p>
      <w:pPr/>
      <w:r>
        <w:rPr>
          <w:lang w:val="sw_KE" w:bidi="sw_KE"/>
        </w:rPr>
      </w:r>
      <w:r>
        <w:rPr>
          <w:lang w:val="sw_KE" w:bidi="sw_KE"/>
        </w:rPr>
        <w:t>Petro anasimama na kabla ya kujibu swali la "Hii inamaanisha nini?" Petro anajibu shutuma ya mwisho ya kulewa. Petro anatumia neno "sivyo" au "lakini" ili kuonyesha tofauti kati ya kulewa na utimilifu wa unabii wa Yoeli. Kisha Petro anazungumzia maana ya muujiza.</w:t>
      </w:r>
    </w:p>
    <w:p>
      <w:pPr/>
      <w:r>
        <w:rPr>
          <w:lang w:val="sw_KE" w:bidi="sw_KE"/>
        </w:rPr>
      </w:r>
      <w:r>
        <w:rPr>
          <w:lang w:val="sw_KE" w:bidi="sw_KE"/>
        </w:rPr>
        <w:t>Ni muhimu kuzingatia mtindo wa usemi ambao Petro anafuata. Petro anazungumza moja kwa moja na umati na kisha anatumia nukuu kutoka kwa maandiko, hasa kutoka kwa Yoeli na Daudi, ili kuelezea kwamba kile anachosema kuhusu Yesu ni kweli.</w:t>
      </w:r>
    </w:p>
    <w:p>
      <w:pPr/>
      <w:r>
        <w:rPr>
          <w:lang w:val="sw_KE" w:bidi="sw_KE"/>
        </w:rPr>
      </w:r>
      <w:r>
        <w:rPr>
          <w:lang w:val="sw_KE" w:bidi="sw_KE"/>
        </w:rPr>
        <w:t>Kila wakati Petro anapotoa taarifa ya moja kwa moja, Petro anatumia njia ya kutambua wasikilizaji wake. Kwa mfano, “wanaume wa Israeli,” “ndugu,” na “watu wote wa Israeli” zote zilikuwa njia za heshima za kuwahutubia wasikilizaji wake Wayahudi. Maneno haya yote ni ya jumla na yanarejelea wanaume na wanawake.</w:t>
      </w:r>
    </w:p>
    <w:p>
      <w:pPr/>
      <w:r>
        <w:rPr>
          <w:lang w:val="sw_KE" w:bidi="sw_KE"/>
        </w:rPr>
      </w:r>
      <w:r>
        <w:rPr>
          <w:lang w:val="sw_KE" w:bidi="sw_KE"/>
        </w:rPr>
        <w:t>Petro anawaambia unabii wa Yoeli kwa sauti. Kisha Petro anaelezea kwamba Mungu alimpa Yesu nguvu ya kufanya miujiza na kile kilichotokea kwa Yesu. Petro anataja kifo cha Yesu na ufufuo wake. Petro anatumia maneno ya Daudi ili kuunga mkono taarifa yake kwamba Yesu ni Mwokozi Aliyeahidiwa na Mungu alimfufua kutoka kwa wafu.</w:t>
      </w:r>
    </w:p>
    <w:p>
      <w:pPr/>
      <w:r>
        <w:rPr>
          <w:lang w:val="sw_KE" w:bidi="sw_KE"/>
        </w:rPr>
      </w:r>
      <w:r>
        <w:rPr>
          <w:lang w:val="sw_KE" w:bidi="sw_KE"/>
        </w:rPr>
        <w:t>Katika Zaburi, Daudi anasema, "Ninamwona Bwana daima mbele yangu na yuko kando yangu." Hizi ni tamathali za usemi. "Daima mbele yangu" inamaanisha kwamba Mungu alikuwepo daima katika mambo yote ambayo Daudi alifanya. "Kando yangu" au "kwenye mkono wangu wa kuume" inamaanisha kwamba Mungu daima alikuwa tayari kumsaidia Daudi.</w:t>
      </w:r>
    </w:p>
    <w:p>
      <w:pPr/>
      <w:r>
        <w:rPr>
          <w:lang w:val="sw_KE" w:bidi="sw_KE"/>
        </w:rPr>
      </w:r>
      <w:r>
        <w:rPr>
          <w:lang w:val="sw_KE" w:bidi="sw_KE"/>
        </w:rPr>
        <w:t>Daudi anasema kwamba Mungu alimwonyesha "njia za maisha," au jinsi ya kuishi maisha ya kimungu. "Unanijaza furaha katika uwepo wako" inamaanisha kwamba Mungu atamfanya Daudi awe na furaha kabisa au na shangwe kwa sababu Mungu yuko pamoja naye.</w:t>
      </w:r>
    </w:p>
    <w:p>
      <w:pPr/>
      <w:r>
        <w:rPr>
          <w:lang w:val="sw_KE" w:bidi="sw_KE"/>
        </w:rPr>
      </w:r>
      <w:r>
        <w:rPr>
          <w:lang w:val="sw_KE" w:bidi="sw_KE"/>
        </w:rPr>
        <w:t>Baada ya Petro kumaliza kumnukuu Daudi, anataja kwamba mwili wa Daudi bado uko kaburini. Petro anasisitiza hili kwa kusema kwamba kaburi la Daudi bado liko hapa mpaka leo. Hii inatofautiana na ukweli kwamba mwili wa Yesu haujafa kwa sababu kaburi lake lilikuwa tupu!</w:t>
      </w:r>
    </w:p>
    <w:p>
      <w:pPr/>
      <w:r>
        <w:rPr>
          <w:lang w:val="sw_KE" w:bidi="sw_KE"/>
        </w:rPr>
      </w:r>
      <w:r>
        <w:rPr>
          <w:lang w:val="sw_KE" w:bidi="sw_KE"/>
        </w:rPr>
        <w:t>Petro anataja kwamba Mungu alimtukuza Yesu na kumweka mahali pa heshima. Petro anaonyesha tofauti na Daudi, kwa sababu Mungu hakuwahi kumwinua Daudi kwenye mahali pa heshima. Hii haimaanishi kwamba Daudi alikuwa mtu mwovu, bali ni kwamba hakuwa Mwokozi Aliyeahidiwa. Petro anahalalisha taarifa yake kwa kumnukuu Daudi tena.</w:t>
      </w:r>
    </w:p>
    <w:p>
      <w:pPr/>
      <w:r>
        <w:rPr>
          <w:lang w:val="sw_KE" w:bidi="sw_KE"/>
        </w:rPr>
      </w:r>
      <w:r>
        <w:rPr>
          <w:lang w:val="sw_KE" w:bidi="sw_KE"/>
        </w:rPr>
        <w:t>Petro anamaliza hotuba yake kwa kuuambia umati kwamba Mungu alimfanya Yesu kuwa Bwana na Kristo. Hii ina maana kwamba alikuwa na mamlaka yote na nguvu na kwamba Mungu alimtuma kama mfalme na mwokozi kwa watu wake.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2:14–36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6.</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Umati wa Wayahudi wanaomwogopa Mungu kutoka nchi nyingi</w:t>
      </w:r>
    </w:p>
    <w:p>
      <w:pPr>
        <w:pStyle w:val="ListBullet"/>
        <w:spacing w:line="240" w:lineRule="auto"/>
        <w:ind w:left="720"/>
      </w:pPr>
      <w:r>
        <w:rPr>
          <w:lang w:val="sw_KE" w:bidi="sw_KE"/>
        </w:rPr>
      </w:r>
      <w:r>
        <w:rPr>
          <w:lang w:val="sw_KE" w:bidi="sw_KE"/>
        </w:rPr>
        <w:t>Yoeli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Maadui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Petro, mitume, na kikundi kikubwa cha waumini wanaosimama mbele ya umati wa Wayahudi Yerusalemu. Umati unataka kujua kile muujiza wa kuzungumza lugha tofauti unamaanisha, baadhi ya watu katika umati walisema ilikuwa kwa sababu walikuwa walevi.</w:t>
      </w:r>
    </w:p>
    <w:p>
      <w:pPr/>
      <w:r>
        <w:rPr>
          <w:lang w:val="sw_KE" w:bidi="sw_KE"/>
        </w:rPr>
      </w:r>
      <w:r>
        <w:rPr>
          <w:lang w:val="sw_KE" w:bidi="sw_KE"/>
        </w:rPr>
        <w:t>Igiza Petro akizungumza kwa sauti kubwa. Anawajibu. Petro anawaambia kwamba ni mapema sana kwa watu kulewa. Petro anawaambia kwamba mjumbe Yoeli alitabiri kile kilichokuwa kinatokea.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nini au unawaza nini?" Mtu anaweza kujibu mambo kama, "Ninahisi wasiwasi lakini nimehimizwa. Najua Roho Mtakatifu ananiongoza," au "Ninahisi siwezi kuacha. Ninahitaji kumwambia kila mtu kuhusu Yesu," au "Katika mshangao. Maandiko yote yanamuonyesha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Petro ananukuu unabii au sehemu ya maandiko, mwigizaji wa Petro anaweza kuigiza kwa ishara bila sauti huku akijifanya anazungumza. Katika mandhari, kikundi kinaweza kuigiza unabii au sehemu ya maandishi yaliyotajwa. Kwa unabii huo, tumia watu au vitu mbalimbali kuwakilisha jua, giza, mwezi na damu.</w:t>
      </w:r>
    </w:p>
    <w:p>
      <w:pPr/>
      <w:r>
        <w:rPr>
          <w:lang w:val="sw_KE" w:bidi="sw_KE"/>
        </w:rPr>
      </w:r>
      <w:r>
        <w:rPr>
          <w:lang w:val="sw_KE" w:bidi="sw_KE"/>
        </w:rPr>
        <w:t>Igiza Petro akimnukuu Yoeli akisema kwamba Mungu alitangaza kwamba atamwaga Roho yake juu ya watu, wana na binti, vijana kwa wazee, na watakuwa watumishi wake. Watatabiri au wataota ndoto. Kutakuwa na maajabu duniani na mbinguni ikiwa ni pamoja na damu, moto, na moshi. Jua litakuwa na giza na mwezi utakuwa kama damu. Mungu atamwokoa mtu yeyote ambaye analiita jina la Bwana.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anaweza kujibu mambo kama, "nina hamu ya kujua. Tunasikia wafuasi wa Yesu wakitabiri sasa," au "Wenye hofu. Jua lilikuwa giza wakati Yesu alikufa," au "Kukata tamaa. Lakini ninaweza kuokolewaje hasa?"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Petro akizungumza moja kwa moja na wanaume wa Israeli akisema kwamba Mungu alimpa Yesu nguvu ya kufanya miujiza na ishara wakati Yesu alikuwa pamoja nao. Kulingana na mpango na kusudi la Mungu, watu walimkabidhi Yesu kwa Warumi. Kisha watu waovu walimsulubisha na kumwua. Lakini Mungu alimpa Yesu maisha; kifo hakikuweza kumzunguka.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anaweza kujibu mambo kama, "Mwenye busara. Ni kweli. Yesu alifanya miujiza na kaburi lake ni tupu," au "Akiwa na majuto. Nasikitika niliunga mkono kusulubishwa kwa Yesu," au "Mwenye Tumaini. Ikiwa ulikuwa mpango wa Mungu kwa Yesu kufa, basi ni lazima hiyo imaanishe kuwa ana mpango wa kuturudisha kwake."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Wakati Petro anaponukuu moja ya zaburi za Daudi, mwigizaji wa Petro anaweza kuigiza kwa ishara wakati kikundi kinaigiza sehemu ya maandiko ambayo Petro ananukuu. Mtu mmoja angeweza kuigiza kama Daudi akisema mambo haya. Anaweza kumrejelea mwigizaji wa Yesu kutobaki miongoni mwa wafu bali kupaa mbinguni.</w:t>
      </w:r>
    </w:p>
    <w:p>
      <w:pPr/>
      <w:r>
        <w:rPr>
          <w:lang w:val="sw_KE" w:bidi="sw_KE"/>
        </w:rPr>
      </w:r>
      <w:r>
        <w:rPr>
          <w:lang w:val="sw_KE" w:bidi="sw_KE"/>
        </w:rPr>
        <w:t>Igiza Petro akizungumza moja kwa moja na umati tena. Anawaambia kwamba Daudi tayari alizungumza kuhusu Yesu. Petro kisha anamnukuu Daudi. Petro tena anazungumza na watu akisema kwamba mwili wa Daudi bado uko kaburini mwake. Mungu alimwahidi Daudi kwamba mmoja wa uzao wake angeketi kwenye kiti chake cha enzi. Daudi alizungumza kuhusu ufufuo wa Mwokozi Aliyeahidiwa. Petro anasema, "Sisi sote ni mashahidi wa ufufuo wa Yesu. Yesu alipokea ahadi ya Roho Mtakatifu na Yesu alimimwaga na hilo ndilo unaloona na kusikia leo."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huyo anaweza kujibu mambo kama, "Nimechanganyikiwa." Mvuvi anaweza kuelewa vipi maandiko vizuri sana?" au "Nimefurahi sana. Tumeona muujiza leo," au "Pole kwa kile kilichotokea kwa Yesu. Hakuwa anastahili kutendewa kikatili hivi."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Petro akielezea kwamba Daudi hakupanda mbinguni na kisha akimnukuu Daudi. Tena, mwigizaji wa Petro anaweza kuigiza kwa ishara kana kwamba anazungumza wakati mwigizaji wa Daudi anatazama Mungu akimweka Yesu upande wake wa kuume. Mungu anampa Yesu nguvu juu ya maadui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Yesu, "Unahisi vipi au unawaza nini?" Mtu huyo anaweza kujibu mambo kama, “Ninahisi kupendwa.” Mipango ya Baba yangu kwangu daima ni nzuri" au "Nimeridhika. Hapa ndipo mahali ninapokusudiwa kuwa," au "Ninahisi huruma. Ninafurahi Uumbaji wangu sasa una njia kwa Baba tena."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Petro akiwaambia watu wa Israeli kwamba kwa kweli Mungu alimfanya Yesu Bwana na Kristo. Petro anawaambia kwamba Yeye ni Yesu yule yule ambaye mlimsulubisha.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huyo anaweza kujibu mambo kama, "Mna hatia. Yesu alikufa kwa sababu yangu," au "Nimekata Tamaa. Ninahitaji kuomba msamaha wa Mungu," au "nina Tumaini. Sistahili, lakini ninaamini Mungu atanisamehe kwa kile nilichofanya ikiwa nitamgeukia yeye."</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2:14–36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Petro yuko na </w:t>
      </w:r>
      <w:r>
        <w:rPr>
          <w:b/>
          <w:lang w:val="sw_KE" w:bidi="sw_KE"/>
        </w:rPr>
        <w:t>Wale Kumi na Moja</w:t>
      </w:r>
      <w:r>
        <w:rPr>
          <w:lang w:val="sw_KE" w:bidi="sw_KE"/>
        </w:rPr>
        <w:t xml:space="preserve"> wakati anahutubia umati. "Wale Kumi na Mmoja" inarejelea wale </w:t>
      </w:r>
      <w:r>
        <w:rPr>
          <w:b/>
          <w:lang w:val="sw_KE" w:bidi="sw_KE"/>
        </w:rPr>
        <w:t>mitume</w:t>
      </w:r>
      <w:r>
        <w:rPr>
          <w:lang w:val="sw_KE" w:bidi="sw_KE"/>
        </w:rPr>
        <w:t xml:space="preserve"> wengine kumi na mmoja, au wawakilishi wa Yesu waliochaguliwa. Tumia neno au kirai kile kile kwa "kumi na mmoja" kama ulivyotumia katika simulizi zilizotangulia. Kwa maelezo zaidi kuhusu </w:t>
      </w:r>
      <w:r>
        <w:rPr>
          <w:lang w:val="sw_KE" w:bidi="sw_KE"/>
        </w:rPr>
        <w:t>mtume</w:t>
      </w:r>
      <w:r>
        <w:rPr>
          <w:lang w:val="sw_KE" w:bidi="sw_KE"/>
        </w:rPr>
        <w:t xml:space="preserve">, angalia Faharasa Kuu. </w:t>
      </w:r>
    </w:p>
    <w:p>
      <w:pPr/>
      <w:r>
        <w:rPr>
          <w:lang w:val="sw_KE" w:bidi="sw_KE"/>
        </w:rPr>
      </w:r>
      <w:r>
        <w:rPr>
          <w:lang w:val="sw_KE" w:bidi="sw_KE"/>
        </w:rPr>
        <w:t xml:space="preserve">Petro anahutubia umati kama </w:t>
      </w:r>
      <w:r>
        <w:rPr>
          <w:b/>
          <w:lang w:val="sw_KE" w:bidi="sw_KE"/>
        </w:rPr>
        <w:t>Wayahudi</w:t>
      </w:r>
      <w:r>
        <w:rPr>
          <w:lang w:val="sw_KE" w:bidi="sw_KE"/>
        </w:rPr>
        <w:t xml:space="preserve"> wenzake kwa sababu pia alikuwa Myahudi. Neno Myahudi linarejelea mtu yeyote ambaye ni mzao wa mjukuu wa Ibrahimu, Yakobo. Mungu aliahidi kuwapa Wayahudi nchi ya Israeli. Hakikisha unatafsiri neno Myuhudi kwa njia ile ile kama ulivyofanya katika simulizi za awali. Kwa maelezo zaidi kuhusu neno </w:t>
      </w:r>
      <w:r>
        <w:rPr>
          <w:lang w:val="sw_KE" w:bidi="sw_KE"/>
        </w:rPr>
        <w:t>Wayahudi</w:t>
      </w:r>
      <w:r>
        <w:rPr>
          <w:lang w:val="sw_KE" w:bidi="sw_KE"/>
        </w:rPr>
        <w:t>, rejelea Faharasa Kuu.</w:t>
      </w:r>
    </w:p>
    <w:p>
      <w:pPr/>
      <w:r>
        <w:rPr>
          <w:lang w:val="sw_KE" w:bidi="sw_KE"/>
        </w:rPr>
      </w:r>
      <w:r>
        <w:rPr>
          <w:lang w:val="sw_KE" w:bidi="sw_KE"/>
        </w:rPr>
        <w:t xml:space="preserve">Petro ananukuu kutoka kwa </w:t>
      </w:r>
      <w:r>
        <w:rPr>
          <w:b/>
          <w:lang w:val="sw_KE" w:bidi="sw_KE"/>
        </w:rPr>
        <w:t>nabii</w:t>
      </w:r>
      <w:r>
        <w:rPr>
          <w:lang w:val="sw_KE" w:bidi="sw_KE"/>
        </w:rPr>
        <w:t xml:space="preserve"> Yoeli. Nabii ni mjumbe wa Mungu ambaye alizungumza na watu kwa niaba ya Mungu.</w:t>
      </w:r>
    </w:p>
    <w:p>
      <w:pPr/>
      <w:r>
        <w:rPr>
          <w:lang w:val="sw_KE" w:bidi="sw_KE"/>
        </w:rPr>
      </w:r>
      <w:r>
        <w:rPr>
          <w:lang w:val="sw_KE" w:bidi="sw_KE"/>
        </w:rPr>
        <w:t xml:space="preserve">Sitisha hapa na mjadili kama kikundi ni neno gani mtakalotumia kwa nabii. Tazama Faharasa Kuu kwa maelezo zaidi kuhusu neno </w:t>
      </w:r>
      <w:r>
        <w:rPr>
          <w:lang w:val="sw_KE" w:bidi="sw_KE"/>
        </w:rPr>
        <w:t>nabii</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Katika unabii wa Yoeli, Mungu anasema atamwaga </w:t>
      </w:r>
      <w:r>
        <w:rPr>
          <w:b/>
          <w:lang w:val="sw_KE" w:bidi="sw_KE"/>
        </w:rPr>
        <w:t>Roho</w:t>
      </w:r>
      <w:r>
        <w:rPr>
          <w:lang w:val="sw_KE" w:bidi="sw_KE"/>
        </w:rPr>
        <w:t xml:space="preserve"> wake juu ya watu wote. Hapa, Roho inarejelea </w:t>
      </w:r>
      <w:r>
        <w:rPr>
          <w:lang w:val="sw_KE" w:bidi="sw_KE"/>
        </w:rPr>
        <w:t>Roho Mtakatifu</w:t>
      </w:r>
      <w:r>
        <w:rPr>
          <w:lang w:val="sw_KE" w:bidi="sw_KE"/>
        </w:rPr>
        <w:t xml:space="preserve">, au Roho wa Mungu. Mungu anawapa watu Roho wake ili kuwawezesha kwa uwepo wake, hekima, mamlaka, na nguvu. Hakikisha unatafsiri Roho kwa njia sawa na ulivyofanya hapo awali. Mungu pia anasema wana na binti zenu watatabiri. </w:t>
      </w:r>
      <w:r>
        <w:rPr>
          <w:b/>
          <w:lang w:val="sw_KE" w:bidi="sw_KE"/>
        </w:rPr>
        <w:t>Neno Unabii</w:t>
      </w:r>
      <w:r>
        <w:rPr>
          <w:lang w:val="sw_KE" w:bidi="sw_KE"/>
        </w:rPr>
        <w:t xml:space="preserve"> linarejelea mtu anayeshiriki ujumbe wa pumzi ulioandikwa au uliosemwa kutoka kwa Mungu kwa watu wa Mungu.</w:t>
      </w:r>
    </w:p>
    <w:p>
      <w:pPr/>
      <w:r>
        <w:rPr>
          <w:lang w:val="sw_KE" w:bidi="sw_KE"/>
        </w:rPr>
      </w:r>
      <w:r>
        <w:rPr>
          <w:lang w:val="sw_KE" w:bidi="sw_KE"/>
        </w:rPr>
        <w:t xml:space="preserve">Sitisha hapa na mjadili kama kikundi ni neno gani mtakalotumia kwa unabii. Tazama Faharasa Kuu kwa maelezo zaidi kuhusu </w:t>
      </w:r>
      <w:r>
        <w:rPr>
          <w:lang w:val="sw_KE" w:bidi="sw_KE"/>
        </w:rPr>
        <w:t>unabii</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Mungu anasema vijana wataona </w:t>
      </w:r>
      <w:r>
        <w:rPr>
          <w:b/>
          <w:lang w:val="sw_KE" w:bidi="sw_KE"/>
        </w:rPr>
        <w:t>maono</w:t>
      </w:r>
      <w:r>
        <w:rPr>
          <w:lang w:val="sw_KE" w:bidi="sw_KE"/>
        </w:rPr>
        <w:t xml:space="preserve"> na wazee wataona </w:t>
      </w:r>
      <w:r>
        <w:rPr>
          <w:b/>
          <w:lang w:val="sw_KE" w:bidi="sw_KE"/>
        </w:rPr>
        <w:t>ndoto</w:t>
      </w:r>
      <w:r>
        <w:rPr>
          <w:lang w:val="sw_KE" w:bidi="sw_KE"/>
        </w:rPr>
        <w:t>. Maono na ndoto ni uzoefu usio wa kawaida wakati Mungu anazungumza au kumpa mtu ufunuo wa kimungu. Hata hivyo, maono yanatokea wakati watu wamekuwa macho wakati ndoto zinatokea tu wakati watu wamelala. Ikiwa lugha yako ina neno moja tu kwa maono na ndoto, unaweza kutaka kutaja kama mtu alikuwa ameamka au amelala wakati alipokea ujumbe kutoka kwa Mungu.</w:t>
      </w:r>
    </w:p>
    <w:p>
      <w:pPr/>
      <w:r>
        <w:rPr>
          <w:lang w:val="sw_KE" w:bidi="sw_KE"/>
        </w:rPr>
      </w:r>
      <w:r>
        <w:rPr>
          <w:lang w:val="sw_KE" w:bidi="sw_KE"/>
        </w:rPr>
        <w:t xml:space="preserve">Sitisha hapa na mjadili kama kikundi ni neno gani mtakalotumia kwa maono na ndoto. Tazama Faharasa Kuu kwa maelezo zaidi kuhusu </w:t>
      </w:r>
      <w:r>
        <w:rPr>
          <w:lang w:val="sw_KE" w:bidi="sw_KE"/>
        </w:rPr>
        <w:t>maono</w:t>
      </w:r>
      <w:r>
        <w:rPr>
          <w:lang w:val="sw_KE" w:bidi="sw_KE"/>
        </w:rPr>
        <w:t xml:space="preserve"> na </w:t>
      </w:r>
      <w:r>
        <w:rPr>
          <w:lang w:val="sw_KE" w:bidi="sw_KE"/>
        </w:rPr>
        <w:t>ndoto</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Mungu anasema </w:t>
      </w:r>
      <w:r>
        <w:rPr>
          <w:b/>
          <w:lang w:val="sw_KE" w:bidi="sw_KE"/>
        </w:rPr>
        <w:t>watumishi</w:t>
      </w:r>
      <w:r>
        <w:rPr>
          <w:lang w:val="sw_KE" w:bidi="sw_KE"/>
        </w:rPr>
        <w:t xml:space="preserve"> wake pia watatabiri. Hapa, mtumishi anamaanisha </w:t>
      </w:r>
      <w:r>
        <w:rPr>
          <w:b/>
          <w:lang w:val="sw_KE" w:bidi="sw_KE"/>
        </w:rPr>
        <w:t>mtumwa</w:t>
      </w:r>
      <w:r>
        <w:rPr>
          <w:lang w:val="sw_KE" w:bidi="sw_KE"/>
        </w:rPr>
        <w:t>. Watumwa walimilikiwa na mtu mwingine na hawakuwa na haki.</w:t>
      </w:r>
    </w:p>
    <w:p>
      <w:pPr/>
      <w:r>
        <w:rPr>
          <w:lang w:val="sw_KE" w:bidi="sw_KE"/>
        </w:rPr>
      </w:r>
      <w:r>
        <w:rPr>
          <w:lang w:val="sw_KE" w:bidi="sw_KE"/>
        </w:rPr>
        <w:t xml:space="preserve">Sitisha hapa na mjadili kama kikundi ni neno gani mtakalotumia kwa mtumishi. Tazama Faharasa Kuu kwa maelezo zaidi kuhusu </w:t>
      </w:r>
      <w:r>
        <w:rPr>
          <w:lang w:val="sw_KE" w:bidi="sw_KE"/>
        </w:rPr>
        <w:t>mtumishi</w:t>
      </w:r>
      <w:r>
        <w:rPr>
          <w:lang w:val="sw_KE" w:bidi="sw_KE"/>
        </w:rPr>
        <w:t xml:space="preserve"> na </w:t>
      </w:r>
      <w:r>
        <w:rPr>
          <w:lang w:val="sw_KE" w:bidi="sw_KE"/>
        </w:rPr>
        <w:t>mtumwa</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Mungu anazungumza kuhusu ishara ambazo zitatokea katika siku zijazo, ikiwa ni pamoja na maajabu </w:t>
      </w:r>
      <w:r>
        <w:rPr>
          <w:b/>
          <w:lang w:val="sw_KE" w:bidi="sw_KE"/>
        </w:rPr>
        <w:t>mbinguni</w:t>
      </w:r>
      <w:r>
        <w:rPr>
          <w:lang w:val="sw_KE" w:bidi="sw_KE"/>
        </w:rPr>
        <w:t xml:space="preserve"> juu na </w:t>
      </w:r>
      <w:r>
        <w:rPr>
          <w:b/>
          <w:lang w:val="sw_KE" w:bidi="sw_KE"/>
        </w:rPr>
        <w:t>ishara</w:t>
      </w:r>
      <w:r>
        <w:rPr>
          <w:lang w:val="sw_KE" w:bidi="sw_KE"/>
        </w:rPr>
        <w:t xml:space="preserve"> duniani chini. Hapa "mbingu" inarejelea anga. Hakikisha unatafsiri neno mbingu kwa njia ile ile kama ulivyofanya katika simulizi za awali. Ishara ni dalili inayoonyesha kwamba jambo fulani ni la kweli na linakaribia kutokea. Katika hali hii, ishara duniani zingemaanisha siku ya Bwana ilikuwa karibu.</w:t>
      </w:r>
    </w:p>
    <w:p>
      <w:pPr/>
      <w:r>
        <w:rPr>
          <w:lang w:val="sw_KE" w:bidi="sw_KE"/>
        </w:rPr>
      </w:r>
      <w:r>
        <w:rPr>
          <w:lang w:val="sw_KE" w:bidi="sw_KE"/>
        </w:rPr>
        <w:t xml:space="preserve">Sitisha hapa na mjadili kama kikundi ni neno gani mtakalotumia kwa ishara. Tazama Faharasa Kuu kwa maelezo zaidi kuhusu neno </w:t>
      </w:r>
      <w:r>
        <w:rPr>
          <w:lang w:val="sw_KE" w:bidi="sw_KE"/>
        </w:rPr>
        <w:t>ishara</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Siku ya </w:t>
      </w:r>
      <w:r>
        <w:rPr>
          <w:b/>
          <w:lang w:val="sw_KE" w:bidi="sw_KE"/>
        </w:rPr>
        <w:t>Bwana</w:t>
      </w:r>
      <w:r>
        <w:rPr>
          <w:lang w:val="sw_KE" w:bidi="sw_KE"/>
        </w:rPr>
        <w:t xml:space="preserve"> inarejelea siku wakati Mungu atawakusanya watu wote na kuwahukumu. Neno Bwana linamaanisha mtawala na linamrejelea Mungu kama Bwana wa mambo yote. Tumia neno lile lile kwa Bwana kama ulilotumia katika simulizi za awali. Kwa maelezo zaidi neno </w:t>
      </w:r>
      <w:r>
        <w:rPr>
          <w:lang w:val="sw_KE" w:bidi="sw_KE"/>
        </w:rPr>
        <w:t>Bwana</w:t>
      </w:r>
      <w:r>
        <w:rPr>
          <w:lang w:val="sw_KE" w:bidi="sw_KE"/>
        </w:rPr>
        <w:t xml:space="preserve"> linapatikana katika Faharasa Kuu.</w:t>
      </w:r>
    </w:p>
    <w:p>
      <w:pPr/>
      <w:r>
        <w:rPr>
          <w:lang w:val="sw_KE" w:bidi="sw_KE"/>
        </w:rPr>
      </w:r>
      <w:r>
        <w:rPr>
          <w:lang w:val="sw_KE" w:bidi="sw_KE"/>
        </w:rPr>
        <w:t xml:space="preserve">Petro kwa heshima anahutubia umati kama Wana wa </w:t>
      </w:r>
      <w:r>
        <w:rPr>
          <w:b/>
          <w:lang w:val="sw_KE" w:bidi="sw_KE"/>
        </w:rPr>
        <w:t>Israeli</w:t>
      </w:r>
      <w:r>
        <w:rPr>
          <w:lang w:val="sw_KE" w:bidi="sw_KE"/>
        </w:rPr>
        <w:t>. Israeli inarejelea wazao wote wa Yakobo ambaye pia aliitwa Israeli. Ni njia nyingine ya kurejelea Wayahudi.</w:t>
      </w:r>
    </w:p>
    <w:p>
      <w:pPr/>
      <w:r>
        <w:rPr>
          <w:lang w:val="sw_KE" w:bidi="sw_KE"/>
        </w:rPr>
      </w:r>
      <w:r>
        <w:rPr>
          <w:lang w:val="sw_KE" w:bidi="sw_KE"/>
        </w:rPr>
        <w:t xml:space="preserve">Sitisha hapa na mjadili kama kikundi ni neno gani mtakalotumia kwa Israeli. Tazama Faharasa Kuu kwa maelezo zaidi kuhusu neno </w:t>
      </w:r>
      <w:r>
        <w:rPr>
          <w:lang w:val="sw_KE" w:bidi="sw_KE"/>
        </w:rPr>
        <w:t>israeli</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Petro anasema kwamba Yesu kufanya </w:t>
      </w:r>
      <w:r>
        <w:rPr>
          <w:b/>
          <w:lang w:val="sw_KE" w:bidi="sw_KE"/>
        </w:rPr>
        <w:t>miujiza, ishara, na maajabu</w:t>
      </w:r>
      <w:r>
        <w:rPr>
          <w:lang w:val="sw_KE" w:bidi="sw_KE"/>
        </w:rPr>
        <w:t xml:space="preserve"> ilikuwa uthibitisho kwamba alitumwa kutoka kwa Mungu kama Mwokozi Aliyeahidiwa. Miujiza, ishara, na maajabu ni maneno yote yanayofanana ambayo yanarejelea matendo ambayo Mungu pekee ndiye anayeweza kufanya.</w:t>
      </w:r>
    </w:p>
    <w:p>
      <w:pPr/>
      <w:r>
        <w:rPr>
          <w:lang w:val="sw_KE" w:bidi="sw_KE"/>
        </w:rPr>
      </w:r>
      <w:r>
        <w:rPr>
          <w:lang w:val="sw_KE" w:bidi="sw_KE"/>
        </w:rPr>
        <w:t xml:space="preserve">Sitisha hapa na mjadili kama kikundi ni neno gani mtakalotumia miujiza, ishara na maajabu. Tazama Faharasa Kuu kwa maelezo zaidi kuhusu </w:t>
      </w:r>
      <w:r>
        <w:rPr>
          <w:lang w:val="sw_KE" w:bidi="sw_KE"/>
        </w:rPr>
        <w:t>miujiza, ishara na maajabu</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Wakati Petro anamnukuu Daudi, Daudi anasema "moyo wangu </w:t>
      </w:r>
      <w:r>
        <w:rPr>
          <w:b/>
          <w:lang w:val="sw_KE" w:bidi="sw_KE"/>
        </w:rPr>
        <w:t>unafurahi</w:t>
      </w:r>
      <w:r>
        <w:rPr>
          <w:lang w:val="sw_KE" w:bidi="sw_KE"/>
        </w:rPr>
        <w:t xml:space="preserve">." Kwa Wayahudi, moyo ulikuwa mahali ambapo hisia na mawazo ya mtu yanafanyika. Tumia neno lile lile kwa moyo kama ulilotumia katika simulizi za awali. Kwa maelezo zaidi neno </w:t>
      </w:r>
      <w:r>
        <w:rPr>
          <w:lang w:val="sw_KE" w:bidi="sw_KE"/>
        </w:rPr>
        <w:t>moyo</w:t>
      </w:r>
      <w:r>
        <w:rPr>
          <w:lang w:val="sw_KE" w:bidi="sw_KE"/>
        </w:rPr>
        <w:t xml:space="preserve"> linapatikana katika Faharasa Kuu.</w:t>
      </w:r>
    </w:p>
    <w:p>
      <w:pPr/>
      <w:r>
        <w:rPr>
          <w:lang w:val="sw_KE" w:bidi="sw_KE"/>
        </w:rPr>
      </w:r>
      <w:r>
        <w:rPr>
          <w:lang w:val="sw_KE" w:bidi="sw_KE"/>
        </w:rPr>
        <w:t xml:space="preserve">Daudi anasema Mungu hatamwacha kwenye </w:t>
      </w:r>
      <w:r>
        <w:rPr>
          <w:b/>
          <w:lang w:val="sw_KE" w:bidi="sw_KE"/>
        </w:rPr>
        <w:t>kaburi</w:t>
      </w:r>
      <w:r>
        <w:rPr>
          <w:lang w:val="sw_KE" w:bidi="sw_KE"/>
        </w:rPr>
        <w:t xml:space="preserve"> wala kumruhusu </w:t>
      </w:r>
      <w:r>
        <w:rPr>
          <w:b/>
          <w:lang w:val="sw_KE" w:bidi="sw_KE"/>
        </w:rPr>
        <w:t>Mtakatifu</w:t>
      </w:r>
      <w:r>
        <w:rPr>
          <w:lang w:val="sw_KE" w:bidi="sw_KE"/>
        </w:rPr>
        <w:t xml:space="preserve"> wake aone uharibifu. Neno la awali kwa kaburi ni Hadesi. Neno Hadesi linarejelea mahali pa wafu. Neno "Mtakatifu" linarejelea mtu ambaye ni wa au ametengwa kwa Mungu. Ingawa awali watu walidhani Daudi alikuwa anajirejelea mwenyewe, Petro anatumia cheo hicho kwa Yesu kama Mwokozi Aliyeahidiwa.</w:t>
      </w:r>
    </w:p>
    <w:p>
      <w:pPr/>
      <w:r>
        <w:rPr>
          <w:lang w:val="sw_KE" w:bidi="sw_KE"/>
        </w:rPr>
      </w:r>
      <w:r>
        <w:rPr>
          <w:lang w:val="sw_KE" w:bidi="sw_KE"/>
        </w:rPr>
        <w:t xml:space="preserve">Sitisha hapa na mjadili kama kikundi ni neno gani mtakalotumia kwa neno takatifu na Hadesi. Tazama </w:t>
      </w:r>
      <w:r>
        <w:rPr>
          <w:lang w:val="sw_KE" w:bidi="sw_KE"/>
        </w:rPr>
        <w:t>Faharasa</w:t>
      </w:r>
      <w:r>
        <w:rPr>
          <w:lang w:val="sw_KE" w:bidi="sw_KE"/>
        </w:rPr>
        <w:t xml:space="preserve"> Kuu kwa maelezo zaidi kuhusu neno takatifu na </w:t>
      </w:r>
      <w:r>
        <w:rPr>
          <w:lang w:val="sw_KE" w:bidi="sw_KE"/>
        </w:rPr>
        <w:t>Hadesi</w:t>
      </w:r>
      <w:r>
        <w:rPr>
          <w:lang w:val="sw_KE" w:bidi="sw_KE"/>
        </w:rPr>
        <w:t>. Ikiwa tayari umetafsiri maneno haya katika kitabu kingine cha Biblia, tumia neno lile lile ulilotumia huko. Sitisha sauti hii hapa.</w:t>
      </w:r>
    </w:p>
    <w:p>
      <w:pPr/>
      <w:r>
        <w:rPr>
          <w:lang w:val="sw_KE" w:bidi="sw_KE"/>
        </w:rPr>
      </w:r>
      <w:r>
        <w:rPr>
          <w:lang w:val="sw_KE" w:bidi="sw_KE"/>
        </w:rPr>
        <w:t xml:space="preserve">Petro anasema zaburi haikuweza kumhusu Daudi kwa sababu mwili wake ulioza na bado ulikuwa </w:t>
      </w:r>
      <w:r>
        <w:rPr>
          <w:b/>
          <w:lang w:val="sw_KE" w:bidi="sw_KE"/>
        </w:rPr>
        <w:t>kaburini</w:t>
      </w:r>
      <w:r>
        <w:rPr>
          <w:lang w:val="sw_KE" w:bidi="sw_KE"/>
        </w:rPr>
        <w:t xml:space="preserve"> mwake. Kaburi linarejelea pango la mwamba ambapo watu waliweka miili ya wafu. Petro anasema Mungu alimruhusu Daudi kuona mbele na kujua kuhusu </w:t>
      </w:r>
      <w:r>
        <w:rPr>
          <w:b/>
          <w:lang w:val="sw_KE" w:bidi="sw_KE"/>
        </w:rPr>
        <w:t>ufufuo</w:t>
      </w:r>
      <w:r>
        <w:rPr>
          <w:lang w:val="sw_KE" w:bidi="sw_KE"/>
        </w:rPr>
        <w:t xml:space="preserve"> wa Yesu. Ufufuo unarejelea Mungu kumfanya mtu afufuke kutoka kwa wafu akiwa yule yule mtu. Hili ndilo lililotokea kwa Yesu.</w:t>
      </w:r>
    </w:p>
    <w:p>
      <w:pPr/>
      <w:r>
        <w:rPr>
          <w:lang w:val="sw_KE" w:bidi="sw_KE"/>
        </w:rPr>
      </w:r>
      <w:r>
        <w:rPr>
          <w:lang w:val="sw_KE" w:bidi="sw_KE"/>
        </w:rPr>
        <w:t xml:space="preserve">Sitisha hapa na mjadili kama kikundi ni neno gani mtakalotumia kwa kaburi na ufufuo. Tazama Faharasa Kuu kwa maelezo zaidi kuhusu </w:t>
      </w:r>
      <w:r>
        <w:rPr>
          <w:lang w:val="sw_KE" w:bidi="sw_KE"/>
        </w:rPr>
        <w:t>kaburi</w:t>
      </w:r>
      <w:r>
        <w:rPr>
          <w:lang w:val="sw_KE" w:bidi="sw_KE"/>
        </w:rPr>
        <w:t xml:space="preserve"> na </w:t>
      </w:r>
      <w:r>
        <w:rPr>
          <w:lang w:val="sw_KE" w:bidi="sw_KE"/>
        </w:rPr>
        <w:t>ufufuo.</w:t>
      </w:r>
      <w:r>
        <w:rPr>
          <w:lang w:val="sw_KE" w:bidi="sw_KE"/>
        </w:rPr>
        <w:t xml:space="preserve"> Ikiwa tayari umetafsiri maneno haya katika kitabu kingine cha Biblia, tumia neno lile lile ulilotumia huko. Sitisha sauti hii hapa.</w:t>
      </w:r>
    </w:p>
    <w:p>
      <w:pPr/>
      <w:r>
        <w:rPr>
          <w:lang w:val="sw_KE" w:bidi="sw_KE"/>
        </w:rPr>
      </w:r>
      <w:r>
        <w:rPr>
          <w:lang w:val="sw_KE" w:bidi="sw_KE"/>
        </w:rPr>
        <w:t xml:space="preserve">Petro anatumia cheo </w:t>
      </w:r>
      <w:r>
        <w:rPr>
          <w:b/>
          <w:lang w:val="sw_KE" w:bidi="sw_KE"/>
        </w:rPr>
        <w:t>Kristo</w:t>
      </w:r>
      <w:r>
        <w:rPr>
          <w:lang w:val="sw_KE" w:bidi="sw_KE"/>
        </w:rPr>
        <w:t xml:space="preserve"> ili kurejelea Yesu. "Kristo" ni cheo ambacho kinarejelea Mwokozi Aliyeahidiwa, au mtu ambaye Mungu alimchagua na kumtuma kwa watu wake kama mfalme na mwokozi.</w:t>
      </w:r>
    </w:p>
    <w:p>
      <w:pPr/>
      <w:r>
        <w:rPr>
          <w:lang w:val="sw_KE" w:bidi="sw_KE"/>
        </w:rPr>
      </w:r>
      <w:r>
        <w:rPr>
          <w:lang w:val="sw_KE" w:bidi="sw_KE"/>
        </w:rPr>
        <w:t xml:space="preserve">Sitisha hapa na mjadili kama kikundi ni neno gani mtakalotumia kwa Kristo. Tazama Faharasa Kuu kwa maelezo zaidi kuhusu neno </w:t>
      </w:r>
      <w:r>
        <w:rPr>
          <w:lang w:val="sw_KE" w:bidi="sw_KE"/>
        </w:rPr>
        <w:t>Kristo</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Petro analaumu umati kwa </w:t>
      </w:r>
      <w:r>
        <w:rPr>
          <w:b/>
          <w:lang w:val="sw_KE" w:bidi="sw_KE"/>
        </w:rPr>
        <w:t>kumsulubisha</w:t>
      </w:r>
      <w:r>
        <w:rPr>
          <w:lang w:val="sw_KE" w:bidi="sw_KE"/>
        </w:rPr>
        <w:t xml:space="preserve"> Yesu. Kusulubishwa ilikuwa aina mbaya zaidi ya hukumu ya kifo wakati wa Yesu. Warumi walipigilia misumari mikono na miguu ya wahanga kwenye mbao mbili zilizounda msalaba, kisha wakawaacha wakining'inia hapo wakiteseka mpaka walipokufa.</w:t>
      </w:r>
    </w:p>
    <w:p>
      <w:pPr/>
      <w:r>
        <w:rPr>
          <w:lang w:val="sw_KE" w:bidi="sw_KE"/>
        </w:rPr>
      </w:r>
      <w:r>
        <w:rPr>
          <w:lang w:val="sw_KE" w:bidi="sw_KE"/>
        </w:rPr>
        <w:t xml:space="preserve">Sitisha hapa na mjadili kama kikundi ni neno gani mtakalotumia kwa kusulubisha. Tazama Faharasa Kuu kwa maelezo zaidi kuhusu neno </w:t>
      </w:r>
      <w:r>
        <w:rPr>
          <w:lang w:val="sw_KE" w:bidi="sw_KE"/>
        </w:rPr>
        <w:t>kusulubishwa</w:t>
      </w:r>
      <w:r>
        <w:rPr>
          <w:lang w:val="sw_KE" w:bidi="sw_KE"/>
        </w:rPr>
        <w:t>. Ikiwa tayari umetafsiri neno hili katika kitabu kingine cha Biblia, tumia neno 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2:37–41</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2:37–41 na utie moyoni mwako maneno hayo.</w:t>
      </w:r>
    </w:p>
    <w:p>
      <w:pPr/>
      <w:r>
        <w:rPr>
          <w:lang w:val="sw_KE" w:bidi="sw_KE"/>
        </w:rPr>
      </w:r>
      <w:r>
        <w:rPr>
          <w:lang w:val="sw_KE" w:bidi="sw_KE"/>
        </w:rPr>
        <w:t>Sikiliza toleo la sauti la Matendo 2:37–41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2:37–41 katika tafsiri rahisi zaidi kuelewa.</w:t>
      </w:r>
    </w:p>
    <w:p>
      <w:pPr/>
      <w:r>
        <w:rPr>
          <w:lang w:val="sw_KE" w:bidi="sw_KE"/>
        </w:rPr>
      </w:r>
      <w:r>
        <w:rPr>
          <w:lang w:val="sw_KE" w:bidi="sw_KE"/>
        </w:rPr>
        <w:t>Katika simulizi ya mwisho, Petro na mitume wengine walikuwa Yerusalemu siku ya sikukuu ya Pentekoste. Petro alielezea muujiza wa kuzungumza kwa lugha tofauti. Pia alielezea kwamba Yesu ni Mwokozi Aliyeahidiwa kwa kutumia maandiko. Sasa, watu wengi katika umati wa Kiyahudi wanaamini maneno ya Petro na kujiunga na kikundi cha waumini.</w:t>
      </w:r>
    </w:p>
    <w:p>
      <w:pPr/>
      <w:r>
        <w:rPr>
          <w:lang w:val="sw_KE" w:bidi="sw_KE"/>
        </w:rPr>
      </w:r>
      <w:r>
        <w:rPr>
          <w:lang w:val="sw_KE" w:bidi="sw_KE"/>
        </w:rPr>
        <w:t>Petro ameelezea tu kwamba Mungu alimtuma Yesu kama Mwokozi Aliyeahidiwa, lakini badala ya kumkubali, watu wa Kiyahudi walihusika kwa kumsulubisha Yesu, au kumwua kwa kumpigilia misumari msalabani. Umati “uliguswa sana moyoni” waliposikia maneno ya Petro. Hii ina maana walihisi hisia kali, uwezekano mkubwa wakijuta kwa kuunga mkono kifo cha Yesu, kwa sababu sasa walitambua Yesu alikuwa Kristo au Mwokozi Aliyeahidiwa. Wayahudi wengi katika umati walimwamini Petro. Wanawauliza Petro na mitume wengine 11 kile wanachopaswa kufanya. Swali hili linamaanisha kwamba waliamini kile ambacho Petro alikuwa akisema. Mitume 12 walikuwa wawakilishi waliochaguliwa wa Yesu ambao aliwatuma kufundisha kwa mamlaka, au haki ya kutenda. "Ndugu" ilikuwa njia ya heshima kwao ya kuwahutubia mitume.</w:t>
      </w:r>
    </w:p>
    <w:p>
      <w:pPr/>
      <w:r>
        <w:rPr>
          <w:lang w:val="sw_KE" w:bidi="sw_KE"/>
        </w:rPr>
      </w:r>
      <w:r>
        <w:rPr>
          <w:lang w:val="sw_KE" w:bidi="sw_KE"/>
        </w:rPr>
        <w:t>Petro anawaambia watubu, au waache kufanya dhambi zao na kumgeukia Mungu ili kuanza kuishi maisha mapya pamoja naye. Dhambi inarejelea tendo la uasi kwa Mungu. Ikiwa watu walitubu, ina maana walijuta kwa dhambi yao ya zamani na kukiri kwamba walikuwa na makosa. Petro pia anasema wanapaswa kubatizwa, au kuoshwa kwa ibada katika maji. "Kwa jina la Yesu Kristo" inamaanisha kwamba ubatizo wao ulionyesha hadharani kwamba walianza kumfuata Yesu.</w:t>
      </w:r>
    </w:p>
    <w:p>
      <w:pPr/>
      <w:r>
        <w:rPr>
          <w:lang w:val="sw_KE" w:bidi="sw_KE"/>
        </w:rPr>
      </w:r>
      <w:r>
        <w:rPr>
          <w:lang w:val="sw_KE" w:bidi="sw_KE"/>
        </w:rPr>
        <w:t>Sitisha hapa na mjadili swali hili kama kikundi: Katika tamaduni nyingi, watu hujitakasa kwa ibada mara nyingi ili kuondoa dhambi. Watu wanaamini nini kuhusu ubatizo katika utamaduni wenu? Unawezaje kubainisha kwamba ubatizo huu ni ibada inayofanyika mara moja tu na si jambo linalorudiwa tena? Sitisha sauti hii hapa.</w:t>
      </w:r>
    </w:p>
    <w:p>
      <w:pPr/>
      <w:r>
        <w:rPr>
          <w:lang w:val="sw_KE" w:bidi="sw_KE"/>
        </w:rPr>
      </w:r>
      <w:r>
        <w:rPr>
          <w:lang w:val="sw_KE" w:bidi="sw_KE"/>
        </w:rPr>
        <w:t>Wakati mtu anatubu na kubatizwa, Petro anasema Mungu atasamehe dhambi zao, au kufuta hatia yao, na kuwapa Roho Mtakatifu. Wakati Mungu anasamehe dhambi za mtu, anachagua kutomwadhibu mtu huyo kwa mambo mabaya aliyoyafanya. Roho Mtakatifu anarejelea Roho wa Mungu. Mungu anatoa Roho wake kama zawadi kwa wale ambao wanatubu.</w:t>
      </w:r>
    </w:p>
    <w:p>
      <w:pPr/>
      <w:r>
        <w:rPr>
          <w:lang w:val="sw_KE" w:bidi="sw_KE"/>
        </w:rPr>
      </w:r>
      <w:r>
        <w:rPr>
          <w:lang w:val="sw_KE" w:bidi="sw_KE"/>
        </w:rPr>
        <w:t>Ubatizo wa maji ulikuwa ishara inayoonekana kwamba mtu aliamini kuwa Yesu ndiye Kristo, alitubu dhambi zake, na alikuwa sehemu ya watu wapya wa Mungu waliopokea Roho Mtakatifu kutoka kwa Mungu. Petro anasema kwamba ahadi ya Mungu ya msamaha na Roho Mtakatifu inapatikana si tu kwa uzao wa watu wa Kiyahudi bali pia kwa watu wa mbali. Hii inajumuisha Watu wa Mataifa, au wasio Wayahudi. Mungu atawasamehe na kuwapa Roho Mtakatifu watu wote ambao anawaita, au anaowaalika wajiunge naye.</w:t>
      </w:r>
    </w:p>
    <w:p>
      <w:pPr/>
      <w:r>
        <w:rPr>
          <w:lang w:val="sw_KE" w:bidi="sw_KE"/>
        </w:rPr>
      </w:r>
      <w:r>
        <w:rPr>
          <w:lang w:val="sw_KE" w:bidi="sw_KE"/>
        </w:rPr>
        <w:t>Petro aliendelea kufundisha kwa msisitizo na kuwaambia wajiokoe kutoka kwa kizazi hiki potovu. Hii ina maana Petro anataka watu wamruhusu Mungu kuwaokoa badala ya kuwa kama watu wengine wote walioishi wakati huo. Kizazi hicho, au watu waliokuwa wakiishi wakati huo, walikuwa wamemkataa Yesu. Baadhi ya umati waliamini maneno ya Petro. Siku hiyo roho elfu tatu, au watu, walimwamini Yesu kama Mwokozi Aliyeahidiwa na waumini waliwabatiza.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2:37–41 katika tafsiri rahisi zaidi kuelewa.</w:t>
      </w:r>
    </w:p>
    <w:p>
      <w:pPr/>
      <w:r>
        <w:rPr>
          <w:lang w:val="sw_KE" w:bidi="sw_KE"/>
        </w:rPr>
      </w:r>
      <w:r>
        <w:rPr>
          <w:lang w:val="sw_KE" w:bidi="sw_KE"/>
        </w:rPr>
        <w:t>Katika hatua hii, kikundi kitafafanua matukio, wahusika na mpangilio wa kifungu hiki. Kisha kikundi kitawazia fungu hili.</w:t>
      </w:r>
    </w:p>
    <w:p>
      <w:pPr/>
      <w:r>
        <w:rPr>
          <w:lang w:val="sw_KE" w:bidi="sw_KE"/>
        </w:rPr>
      </w:r>
      <w:r>
        <w:rPr>
          <w:lang w:val="sw_KE" w:bidi="sw_KE"/>
        </w:rPr>
        <w:t>Simulizi hii ina tukio 1.</w:t>
      </w:r>
    </w:p>
    <w:p>
      <w:pPr/>
      <w:r>
        <w:rPr>
          <w:lang w:val="sw_KE" w:bidi="sw_KE"/>
        </w:rPr>
      </w:r>
      <w:r>
        <w:rPr>
          <w:b/>
          <w:lang w:val="sw_KE" w:bidi="sw_KE"/>
        </w:rPr>
        <w:t>Katika tukio la kwanza:</w:t>
      </w:r>
      <w:r>
        <w:rPr>
          <w:lang w:val="sw_KE" w:bidi="sw_KE"/>
        </w:rPr>
        <w:t xml:space="preserve"> Petro na mitume wanafundisha umati kule Yerusalemu. Petro anaeleza kwamba Yesu ndiye Mwokozi Aliyeahidiwa, na kwamba watu wanawajibika kwa kumsulubisha. Watu wengi katika umati wanamwamini Petro na kumwuliza kile cha kufanya. Petro anawaambia watubu na kubatizwa. Watu elfu tatu wanaamini na wanabatizwa.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Umati wa Wayahudi wanaomwogopa Mungu kutoka nchi nyingi</w:t>
      </w:r>
    </w:p>
    <w:p>
      <w:pPr>
        <w:pStyle w:val="ListBullet"/>
        <w:spacing w:line="240" w:lineRule="auto"/>
        <w:ind w:left="720"/>
      </w:pPr>
      <w:r>
        <w:rPr>
          <w:lang w:val="sw_KE" w:bidi="sw_KE"/>
        </w:rPr>
      </w:r>
      <w:r>
        <w:rPr>
          <w:lang w:val="sw_KE" w:bidi="sw_KE"/>
        </w:rPr>
        <w:t>Waumini wapya katika Yesu</w:t>
      </w:r>
    </w:p>
    <w:p>
      <w:pPr/>
      <w:r>
        <w:rPr>
          <w:lang w:val="sw_KE" w:bidi="sw_KE"/>
        </w:rPr>
      </w:r>
      <w:r>
        <w:rPr>
          <w:lang w:val="sw_KE" w:bidi="sw_KE"/>
        </w:rPr>
        <w:t>Kama kikundi, zingatia sehemu hizi za mpangilio wa simulizi:</w:t>
      </w:r>
    </w:p>
    <w:p>
      <w:pPr/>
      <w:r>
        <w:rPr>
          <w:lang w:val="sw_KE" w:bidi="sw_KE"/>
        </w:rPr>
      </w:r>
      <w:r>
        <w:rPr>
          <w:lang w:val="sw_KE" w:bidi="sw_KE"/>
        </w:rPr>
        <w:t>Petro na mitume wengine 11 wanasimama pamoja na kikundi cha waumini takriban 120. Wamezungumza hivi punde kwa lugha nyingi tofauti baada ya kumpokea Roho Mtakatifu. Umati wa Wayahudi wanaomwogopa Mungu kutoka nchi nyingi ulikusanyika karibu nao wakijiuliza muujiza wa lugha tofauti ulikuwa unamaanisha nini. Petro anamaliza hotuba yake kwa kuwaambia umati kwamba Mungu alimtuma Yesu kama Mwokozi Aliyeahidiwa lakini watu wa Kiyahudi walihusika kwa kumsulubisha.</w:t>
      </w:r>
    </w:p>
    <w:p>
      <w:pPr/>
      <w:r>
        <w:rPr>
          <w:lang w:val="sw_KE" w:bidi="sw_KE"/>
        </w:rPr>
      </w:r>
      <w:r>
        <w:rPr>
          <w:lang w:val="sw_KE" w:bidi="sw_KE"/>
        </w:rPr>
        <w:t>Watu wengi katika umati waliosikia jambo hili waliguswa sana moyoni, yaani walihisi hisia kubwa, wakawauliza mitume, “Tufanye nini?” Ni muhimu kukumbuka kwamba neno “ndugu” lilikuwa njia ya heshima ya kuwaita mitume.</w:t>
      </w:r>
    </w:p>
    <w:p>
      <w:pPr/>
      <w:r>
        <w:rPr>
          <w:lang w:val="sw_KE" w:bidi="sw_KE"/>
        </w:rPr>
      </w:r>
      <w:r>
        <w:rPr>
          <w:lang w:val="sw_KE" w:bidi="sw_KE"/>
        </w:rPr>
        <w:t>Petro aliwajibu kwamba wanahitaji kutubu na kubatizwa kwa jina la Yesu. Kisha Mungu angesamehe dhambi zao na kuwapa Roho Mtakatifu. Ubatizo huu ungekuwa onyesho la hadharani kwamba walikuwa wametubu na kuanza kumfuata Yesu kama Mwokozi Aliyeahidiwa.</w:t>
      </w:r>
    </w:p>
    <w:p>
      <w:pPr/>
      <w:r>
        <w:rPr>
          <w:lang w:val="sw_KE" w:bidi="sw_KE"/>
        </w:rPr>
      </w:r>
      <w:r>
        <w:rPr>
          <w:lang w:val="sw_KE" w:bidi="sw_KE"/>
        </w:rPr>
        <w:t>Petro aliendelea kuwaonya watu wajiokoe kwa kutumia maneno mengi yenye nguvu na hoja nyingi. Kujiokoa kunamaanisha watu wangemruhusu Mungu awaokoe kutoka kwa dhambi yao, au kutotii Mungu, na kumwamini Yesu kama Mwokozi Aliyeahidiwa. Hii ingekuwa tofauti na kizazi kibaya, au watu wote walioishi wakati huo, ambao walikuwa wamemkataa Yesu.</w:t>
      </w:r>
    </w:p>
    <w:p>
      <w:pPr/>
      <w:r>
        <w:rPr>
          <w:lang w:val="sw_KE" w:bidi="sw_KE"/>
        </w:rPr>
      </w:r>
      <w:r>
        <w:rPr>
          <w:lang w:val="sw_KE" w:bidi="sw_KE"/>
        </w:rPr>
        <w:t>Kisha roho elfu tatu, au watu, waliamua kumfuata Yesu siku hiyo. Haijulikani ni nani aliyewabatiza waumini wapya, isipokuwa tu kwamba walikuwa watiifu na wakabatizwa.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2:37–41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tukio 1.</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 katika Yesu</w:t>
      </w:r>
    </w:p>
    <w:p>
      <w:pPr>
        <w:pStyle w:val="ListBullet"/>
        <w:spacing w:line="240" w:lineRule="auto"/>
        <w:ind w:left="720"/>
      </w:pPr>
      <w:r>
        <w:rPr>
          <w:lang w:val="sw_KE" w:bidi="sw_KE"/>
        </w:rPr>
      </w:r>
      <w:r>
        <w:rPr>
          <w:lang w:val="sw_KE" w:bidi="sw_KE"/>
        </w:rPr>
        <w:t>Umati wa Wayahudi wanaomwogopa Mungu kutoka nchi nyingi</w:t>
      </w:r>
    </w:p>
    <w:p>
      <w:pPr>
        <w:pStyle w:val="ListBullet"/>
        <w:spacing w:line="240" w:lineRule="auto"/>
        <w:ind w:left="720"/>
      </w:pPr>
      <w:r>
        <w:rPr>
          <w:lang w:val="sw_KE" w:bidi="sw_KE"/>
        </w:rPr>
      </w:r>
      <w:r>
        <w:rPr>
          <w:lang w:val="sw_KE" w:bidi="sw_KE"/>
        </w:rPr>
        <w:t>Waumini wapya katika Yesu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Petro, mitume, na kikundi kikubwa cha waumini wanaosimama mbele ya umati wa Wayahudi Yerusalemu. Umati unataka kujua maana ya muujiza wa kuzungumza lugha tofauti. Petro anaeleza kwamba Mungu alimtuma Yesu kama Mwokozi Aliyeahidiwa.</w:t>
      </w:r>
    </w:p>
    <w:p>
      <w:pPr/>
      <w:r>
        <w:rPr>
          <w:lang w:val="sw_KE" w:bidi="sw_KE"/>
        </w:rPr>
      </w:r>
      <w:r>
        <w:rPr>
          <w:lang w:val="sw_KE" w:bidi="sw_KE"/>
        </w:rPr>
        <w:t>Igiza Petro akiwaambia kwamba Yeye ndiye yule Yesu yuleyule mliyemsulubisha. Watu walihisi majuto na kuwauliza Petro na mitume kile walichohitaji kufanya. Petro anawaambia watubu na kubatizwa kwa jina la Yesu kwa msamaha wa dhambi. Petro anawaambia watapokea zawadi ya Roho Mtakatifu. Petro anaeleza kwamba ahadi hii ni kwao na watoto wao na kwa kila mtu ambaye Mungu anamwita kwake.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huyo anaweza kujibu mambo kama, "Mna hatia. Yesu alikufa kwa sababu yangu," au "Akiwa na Tumaini. Ina maana familia yangu inaweza kumfuata Yesu, pia," au "Akishangaa. "Je, hii ina maana kwamba watu wa mataifa watakuwa katika ufalme wa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Petro akiendelea kuzungumza kwa msisitizo. Kisha waumini katika Yesu walibatiza watu katika umati ambao walikubali ujumbe wa Petro.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mtu kutoka kwa umati ambaye amebatizwa, "Unahisi vipi au unawaza nini?" Mtu anaweza kujibu mambo kama "Nimejaa furaha. Yesu alishinda kifo na sasa Roho wa Mungu yuko pamoja nami," au "Nimefurahi sana. Ninaweza kuanza tena na kuwaambia wengine kile Yesu alichotufanyia!" au "Tumependwa. Mungu yuko pamoja nami. Ninataka kujifunza zaidi kuhusu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watu elfu tatu wakijiunga na wale ambao wanamwamini Yesu kama Mwokozi Aliyeahidiwa.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kikundi cha waumini, "Unahisi vipi au unawaza nini?" Mtu huyo anaweza kujibu mambo kama, "Nimefurahi sana! Mungu anakuza kikundi chetu," au "Nimeshangaa. Mungu anawafanya watu wamwamini Yesu!" au "Tumependwa. Hata sasa, Yesu anafanya kazi kupitia kwetu."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2:37–41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Petro anafundisha umati kwamba Yesu ni Mwokozi Aliyeahidiwa. Baadhi ya umati wanamwamini Petro. Wameguswa </w:t>
      </w:r>
      <w:r>
        <w:rPr>
          <w:b/>
          <w:lang w:val="sw_KE" w:bidi="sw_KE"/>
        </w:rPr>
        <w:t>sana moyoni</w:t>
      </w:r>
      <w:r>
        <w:rPr>
          <w:lang w:val="sw_KE" w:bidi="sw_KE"/>
        </w:rPr>
        <w:t>. Hii ina maana kwamba walihisi hisia kali. Kuna uwezekano mkubwa walihisi majuto kwa kuwaunga mkono watu waliomwua Yesu.</w:t>
      </w:r>
    </w:p>
    <w:p>
      <w:pPr/>
      <w:r>
        <w:rPr>
          <w:lang w:val="sw_KE" w:bidi="sw_KE"/>
        </w:rPr>
      </w:r>
      <w:r>
        <w:rPr>
          <w:lang w:val="sw_KE" w:bidi="sw_KE"/>
        </w:rPr>
        <w:t xml:space="preserve">Watu katika umati ambao wanaamini wanamwuliza Petro na mitume wengine kile </w:t>
      </w:r>
      <w:r>
        <w:rPr>
          <w:b/>
          <w:lang w:val="sw_KE" w:bidi="sw_KE"/>
        </w:rPr>
        <w:t>wanachopaswa</w:t>
      </w:r>
      <w:r>
        <w:rPr>
          <w:lang w:val="sw_KE" w:bidi="sw_KE"/>
        </w:rPr>
        <w:t xml:space="preserve"> kufanya. Mtume anarejelea wawakilishi waliochaguliwa wa Yesu ambao Yesu alimtuma ili kufundisha habari njema, kuwa waanzilishi wa kanisa, kuwa na mamlaka ya kiroho, na kuwa mashahidi wa kifo cha Yesu na ufufuo wa Yesu. Tumia neno sawa kwa malaika kama lile ulilotumia katika simulizi za awali. Kwa maelezo zaidi kuhusu </w:t>
      </w:r>
      <w:r>
        <w:rPr>
          <w:lang w:val="sw_KE" w:bidi="sw_KE"/>
        </w:rPr>
        <w:t>mtume</w:t>
      </w:r>
      <w:r>
        <w:rPr>
          <w:lang w:val="sw_KE" w:bidi="sw_KE"/>
        </w:rPr>
        <w:t xml:space="preserve">, rejelea Faharasa Kuu. </w:t>
      </w:r>
    </w:p>
    <w:p>
      <w:pPr/>
      <w:r>
        <w:rPr>
          <w:lang w:val="sw_KE" w:bidi="sw_KE"/>
        </w:rPr>
      </w:r>
      <w:r>
        <w:rPr>
          <w:lang w:val="sw_KE" w:bidi="sw_KE"/>
        </w:rPr>
        <w:t xml:space="preserve">Petro anasema wanapaswa </w:t>
      </w:r>
      <w:r>
        <w:rPr>
          <w:b/>
          <w:lang w:val="sw_KE" w:bidi="sw_KE"/>
        </w:rPr>
        <w:t>kutubu</w:t>
      </w:r>
      <w:r>
        <w:rPr>
          <w:lang w:val="sw_KE" w:bidi="sw_KE"/>
        </w:rPr>
        <w:t xml:space="preserve"> na </w:t>
      </w:r>
      <w:r>
        <w:rPr>
          <w:b/>
          <w:lang w:val="sw_KE" w:bidi="sw_KE"/>
        </w:rPr>
        <w:t>kubatizwa</w:t>
      </w:r>
      <w:r>
        <w:rPr>
          <w:lang w:val="sw_KE" w:bidi="sw_KE"/>
        </w:rPr>
        <w:t xml:space="preserve">. Kutubu kunamaanisha kugeuka kutoka kwa dhambi na kumgeukia Mungu ili kuishi maisha mapya ya kumfuata. Hapa, ubatizo unarejelea kusafisha kwa ibada ya maji ili kuonyesha kwamba mtu aliamini kwamba Yesu alikuwa Mwokozi Aliyeahidiwa na kuanza kumfuata. Tumia neno lile lile kwa ajili ya Pasaka kama ulivyotumia katika simulizi za awali. Kwa maelezo zaidi kuhusu </w:t>
      </w:r>
      <w:r>
        <w:rPr>
          <w:lang w:val="sw_KE" w:bidi="sw_KE"/>
        </w:rPr>
        <w:t>watumishi</w:t>
      </w:r>
      <w:r>
        <w:rPr>
          <w:lang w:val="sw_KE" w:bidi="sw_KE"/>
        </w:rPr>
        <w:t>, rejelea Faharasa Kuu.</w:t>
      </w:r>
    </w:p>
    <w:p>
      <w:pPr/>
      <w:r>
        <w:rPr>
          <w:lang w:val="sw_KE" w:bidi="sw_KE"/>
        </w:rPr>
      </w:r>
      <w:r>
        <w:rPr>
          <w:lang w:val="sw_KE" w:bidi="sw_KE"/>
        </w:rPr>
        <w:t xml:space="preserve">Sitisha hapa na mjadili kama kikundi ni neno gani mtakalotumia kwa kutubu. Tazama Faharasa Kuu kwa maelezo zaidi kuhusu neno </w:t>
      </w:r>
      <w:r>
        <w:rPr>
          <w:lang w:val="sw_KE" w:bidi="sw_KE"/>
        </w:rPr>
        <w:t>kutubu</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Ikiwa mtu alitubu na kumwamini Yesu kama Mwokozi Aliyeahidiwa, Petro alisema Mungu </w:t>
      </w:r>
      <w:r>
        <w:rPr>
          <w:b/>
          <w:lang w:val="sw_KE" w:bidi="sw_KE"/>
        </w:rPr>
        <w:t>atawasamehe dhambi zao</w:t>
      </w:r>
      <w:r>
        <w:rPr>
          <w:lang w:val="sw_KE" w:bidi="sw_KE"/>
        </w:rPr>
        <w:t>. Dhambi ni tendo lolote la uasi kwa Mungu. Wakati Mungu anasamehe, ina maana atafuta hatia yao kama ambayo haikuwepo kamwe.</w:t>
      </w:r>
    </w:p>
    <w:p>
      <w:pPr/>
      <w:r>
        <w:rPr>
          <w:lang w:val="sw_KE" w:bidi="sw_KE"/>
        </w:rPr>
      </w:r>
      <w:r>
        <w:rPr>
          <w:lang w:val="sw_KE" w:bidi="sw_KE"/>
        </w:rPr>
        <w:t xml:space="preserve">Sitisha hapa na mjadili kama kikundi ni maneno gani mtakayotumia kwa ajili ya kusamehe na dhambi. Tazama Faharasa Kuu kwa maelezo zaidi kuhusu </w:t>
      </w:r>
      <w:r>
        <w:rPr>
          <w:lang w:val="sw_KE" w:bidi="sw_KE"/>
        </w:rPr>
        <w:t>kusamehe</w:t>
      </w:r>
      <w:r>
        <w:rPr>
          <w:lang w:val="sw_KE" w:bidi="sw_KE"/>
        </w:rPr>
        <w:t xml:space="preserve"> na </w:t>
      </w:r>
      <w:r>
        <w:rPr>
          <w:lang w:val="sw_KE" w:bidi="sw_KE"/>
        </w:rPr>
        <w:t>dhambi</w:t>
      </w:r>
      <w:r>
        <w:rPr>
          <w:lang w:val="sw_KE" w:bidi="sw_KE"/>
        </w:rPr>
        <w:t>. Ikiwa tayari umetafsiri maneno haya katika kitabu kingine cha Biblia, tumia neno lile lile ulilotumia huko. Sitisha sauti hii hapa.</w:t>
      </w:r>
    </w:p>
    <w:p>
      <w:pPr/>
      <w:r>
        <w:rPr>
          <w:lang w:val="sw_KE" w:bidi="sw_KE"/>
        </w:rPr>
      </w:r>
      <w:r>
        <w:rPr>
          <w:lang w:val="sw_KE" w:bidi="sw_KE"/>
        </w:rPr>
        <w:t xml:space="preserve">Wakati mtu anatubu, anapokea </w:t>
      </w:r>
      <w:r>
        <w:rPr>
          <w:b/>
          <w:lang w:val="sw_KE" w:bidi="sw_KE"/>
        </w:rPr>
        <w:t>Roho Mtakatifu</w:t>
      </w:r>
      <w:r>
        <w:rPr>
          <w:lang w:val="sw_KE" w:bidi="sw_KE"/>
        </w:rPr>
        <w:t xml:space="preserve">. Roho Mtakatifu ni Roho wa Mungu ambaye yeye huwapa watu ili kuwajalia uwepo wake, hekima, mamlaka, na nguvu. Tumia neno au kirai kile kile kwa Roho Mtakatifu kama ulivyotumia katika simulizi zilizotangulia. Kwa maelezo zaidi kuhusu </w:t>
      </w:r>
      <w:r>
        <w:rPr>
          <w:lang w:val="sw_KE" w:bidi="sw_KE"/>
        </w:rPr>
        <w:t>Roho Mtakatifu</w:t>
      </w:r>
      <w:r>
        <w:rPr>
          <w:lang w:val="sw_KE" w:bidi="sw_KE"/>
        </w:rPr>
        <w:t>, angalia Faharasa Kuu.</w:t>
      </w:r>
    </w:p>
    <w:p>
      <w:pPr/>
      <w:r>
        <w:rPr>
          <w:lang w:val="sw_KE" w:bidi="sw_KE"/>
        </w:rPr>
      </w:r>
      <w:r>
        <w:rPr>
          <w:lang w:val="sw_KE" w:bidi="sw_KE"/>
        </w:rPr>
        <w:t xml:space="preserve">Petro alisihi umati kumsikiliza na kuokolewa kutoka kwa </w:t>
      </w:r>
      <w:r>
        <w:rPr>
          <w:b/>
          <w:lang w:val="sw_KE" w:bidi="sw_KE"/>
        </w:rPr>
        <w:t>kizazi hiki potovu</w:t>
      </w:r>
      <w:r>
        <w:rPr>
          <w:lang w:val="sw_KE" w:bidi="sw_KE"/>
        </w:rPr>
        <w:t>. Kizazi kinarejelea watu wanaoishi katika kipindi kimoja. Wayahudi waliokuwa wakiishi wakati huo walihusika na kifo cha Yesu.</w:t>
      </w:r>
    </w:p>
    <w:p>
      <w:pPr/>
      <w:r>
        <w:rPr>
          <w:lang w:val="sw_KE" w:bidi="sw_KE"/>
        </w:rPr>
      </w:r>
      <w:r>
        <w:rPr>
          <w:lang w:val="sw_KE" w:bidi="sw_KE"/>
        </w:rPr>
        <w:t xml:space="preserve">Sitisha hapa na mjadili kama kikundi ni neno gani mtakalotumia kwa kizazi. Tazama Faharasa Kuu kwa maelezo zaidi kuhusu neno </w:t>
      </w:r>
      <w:r>
        <w:rPr>
          <w:lang w:val="sw_KE" w:bidi="sw_KE"/>
        </w:rPr>
        <w:t>kizazi</w:t>
      </w:r>
      <w:r>
        <w:rPr>
          <w:lang w:val="sw_KE" w:bidi="sw_KE"/>
        </w:rPr>
        <w:t>. Ikiwa tayari umetafsiri neno hili katika kitabu kingine cha Biblia, tumia neno lile ulilotumia huko. Sitisha sauti hii hapa.</w:t>
      </w:r>
    </w:p>
    <w:p>
      <w:pPr/>
      <w:r>
        <w:rPr>
          <w:lang w:val="sw_KE" w:bidi="sw_KE"/>
        </w:rPr>
      </w:r>
      <w:r>
        <w:rPr>
          <w:lang w:val="sw_KE" w:bidi="sw_KE"/>
        </w:rPr>
        <w:t xml:space="preserve">Siku hiyo Mungu aliongeza roho 3,000 kwa idadi yao. </w:t>
      </w:r>
      <w:r>
        <w:rPr>
          <w:b/>
          <w:lang w:val="sw_KE" w:bidi="sw_KE"/>
        </w:rPr>
        <w:t>Roho</w:t>
      </w:r>
      <w:r>
        <w:rPr>
          <w:lang w:val="sw_KE" w:bidi="sw_KE"/>
        </w:rPr>
        <w:t xml:space="preserve"> ni sehemu ya mtu ambayo inaendelea kuwepo wakati mwili unakufa. Hii ina maana kwamba watu 3,000 waliamua kumwamini Yesu kama Mwokozi Aliyeahidiwa.</w:t>
      </w:r>
    </w:p>
    <w:p>
      <w:pPr/>
      <w:r>
        <w:rPr>
          <w:lang w:val="sw_KE" w:bidi="sw_KE"/>
        </w:rPr>
      </w:r>
      <w:r>
        <w:rPr>
          <w:lang w:val="sw_KE" w:bidi="sw_KE"/>
        </w:rPr>
        <w:t xml:space="preserve">Sitisha hapa na mjadili kama kikundi ni neno gani mtakalotumia kwa roho. Ikiwa tayari umetafsiri neno hili katika kitabu kingine cha Biblia, tumia neno lile ulilotumia huko. Tazama Faharasa Kuu kwa maelezo zaidi kuhusu neno </w:t>
      </w:r>
      <w:r>
        <w:rPr>
          <w:lang w:val="sw_KE" w:bidi="sw_KE"/>
        </w:rPr>
        <w:t>roho</w:t>
      </w:r>
      <w:r>
        <w:rPr>
          <w:lang w:val="sw_KE" w:bidi="sw_KE"/>
        </w:rPr>
        <w:t>.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2:42–47</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2:42–47 na utie moyoni mwako maneno hayo.</w:t>
      </w:r>
    </w:p>
    <w:p>
      <w:pPr/>
      <w:r>
        <w:rPr>
          <w:lang w:val="sw_KE" w:bidi="sw_KE"/>
        </w:rPr>
      </w:r>
      <w:r>
        <w:rPr>
          <w:lang w:val="sw_KE" w:bidi="sw_KE"/>
        </w:rPr>
        <w:t>Sikiliza toleo la sauti la Matendo 2:42–47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2:42–47 katika tafsiri rahisi zaidi kuelewa.</w:t>
      </w:r>
    </w:p>
    <w:p>
      <w:pPr/>
      <w:r>
        <w:rPr>
          <w:lang w:val="sw_KE" w:bidi="sw_KE"/>
        </w:rPr>
      </w:r>
      <w:r>
        <w:rPr>
          <w:lang w:val="sw_KE" w:bidi="sw_KE"/>
        </w:rPr>
        <w:t>Katika simulizi ya mwisho, Petro alitumia Maandiko kuelezea umati wa Wayahudi katika Yerusalemu kuhusu Roho Mtakatifu na Yesu kuwa Mwokozi Aliyeahidiwa. Wayahudi elfu tatu walimwamini Yesu kama Mwokozi Aliyeahidiwa na kujiunga na wafuasi wa Yesu. Sasa, waumini wanakusanyika pamoja na kushiriki kila kitu, mitume wanafanya miujiza, na Mungu anaendelea kuwafanya watu zaidi kumwamini Yesu.</w:t>
      </w:r>
    </w:p>
    <w:p>
      <w:pPr/>
      <w:r>
        <w:rPr>
          <w:lang w:val="sw_KE" w:bidi="sw_KE"/>
        </w:rPr>
      </w:r>
      <w:r>
        <w:rPr>
          <w:lang w:val="sw_KE" w:bidi="sw_KE"/>
        </w:rPr>
        <w:t>Wafuasi wote wa Yesu, ikiwa ni pamoja na wale wafuasi wapya elfu tatu, walijitolea au walikuwa waaminifu katika kusikiliza mafundisho ya mitume, katika ushirika, katika kuumega mkate, na katika kusali. Mitume 12 walikuwa wawakilishi waliochaguliwa wa Yesu. Mitume walifundisha kwa faragha na hadharani kuhusu kile Yesu alichofanya na kusema na yule ambaye Mungu alisema Yesu alikuwa—Mwokozi Aliyeahidiwa. Ushirika unarejelea waumini wanaoshirikiana kwa karibu au kuishi maisha pamoja. Hii ilimaanisha walikutana pamoja mara kwa mara. Kama mnavyokumbuka, kuvunja mkate au kula pamoja kunashiria urafiki katika utamaduni wa Kiyahudi. Waumini walikula pamoja mara nyingi. Mkate ambao Wayahudi walikula ulikuwa mgumu. Watu walilazimika kuuvunja ili kuwagawia wengine. Kuvunja mkate pia kunaweza kurejelea kusherehekea Chakula cha Bwana, au mara ya mwisho Yesu alikula na wanafunzi wake kabla ya kifo chake. Wakati wa chakula, Yesu aliwaambia wamkumbuke na dhabihu aliyokuwa anakaribia kutoa. Waumini pia waliomba katika makundi, au kuzungumza na Mungu. Hii ilijumuisha kumsifu Mungu na kufanya maombi.</w:t>
      </w:r>
    </w:p>
    <w:p>
      <w:pPr/>
      <w:r>
        <w:rPr>
          <w:lang w:val="sw_KE" w:bidi="sw_KE"/>
        </w:rPr>
      </w:r>
      <w:r>
        <w:rPr>
          <w:lang w:val="sw_KE" w:bidi="sw_KE"/>
        </w:rPr>
        <w:t xml:space="preserve">Sitisha hapa na mwangalie picha ya mkate wa </w:t>
      </w:r>
      <w:r>
        <w:rPr>
          <w:lang w:val="sw_KE" w:bidi="sw_KE"/>
        </w:rPr>
        <w:t>Wayahudi</w:t>
      </w:r>
      <w:r>
        <w:rPr>
          <w:lang w:val="sw_KE" w:bidi="sw_KE"/>
        </w:rPr>
        <w:t xml:space="preserve"> kama kikundi. Ni njia gani za kuonyesha urafiki wa karibu katika utamaduni wako? Marafiki wa karibu wanafanya nini pamoja mahali unapoishi? Sitisha sauti hii hapa.</w:t>
      </w:r>
    </w:p>
    <w:p>
      <w:pPr/>
      <w:r>
        <w:rPr>
          <w:lang w:val="sw_KE" w:bidi="sw_KE"/>
        </w:rPr>
      </w:r>
      <w:r>
        <w:rPr>
          <w:lang w:val="sw_KE" w:bidi="sw_KE"/>
        </w:rPr>
        <w:t>Watu wote huko Yerusalemu wamejaa mshangao. Wanashangazwa na miujiza mingi, maajabu na ishara ambazo mitume walifanya. Miujiza, maajabu, na ishara zote zina maana sawa na zinarejelea matendo ambayo Mungu pekee ndiye anayeweza kufanya ambayo yanawafanya watu wamche na kumstajabia. Mungu aliwapa mitume nguvu ya kufanya matendo haya. Katika simulizi ya awali, Petro alinukuu kutoka kwa Yoeli akisema kwamba kungekuwa na miujiza, ishara, na maajabu katika siku za mwisho. Wayahudi tayari walikuwa wakianza kuona mambo haya yakitokea kupitia mitume.</w:t>
      </w:r>
    </w:p>
    <w:p>
      <w:pPr/>
      <w:r>
        <w:rPr>
          <w:lang w:val="sw_KE" w:bidi="sw_KE"/>
        </w:rPr>
      </w:r>
      <w:r>
        <w:rPr>
          <w:lang w:val="sw_KE" w:bidi="sw_KE"/>
        </w:rPr>
        <w:t>Waumini wote walikuwa jumuiya katika mji wa Yerusalemu. Kwa sababu walikuwa kikundi kikubwa kama hicho, pengine ina maana walitembeleana na kukutana pamoja mara nyingi sana. Baadhi yao wanaweza kuwa wamehamia sehemu ileile ya mji wanapoishi waumini wengine. Waumini walikuwa na kila kitu kwa pamoja, ikimaanisha walishiriki mali yao. Hii haimaanishi kwamba walishiriki mali yao yote. Lakini badala yake, ikiwa mtu katika kikundi alikuwa na uhitaji, muumini au waumini wangeuza mali zao au bidhaa zao ili kuwasaidia. Kisha wangetoa pesa waliyopokea kutoka kwa kuuza vitu vyao kwa mtu mwenye uhitaji. Wakati Yesu alipomtuma Roho Mtakatifu kwa wafuasi wake, inaonekana kuwa alibadilisha namna walivyofanya kazi na kuishi pamoja. Tunaona hapa na katika Matendo kwamba waumini wanashiriki hisia ya umoja kwa sababu wanashiriki Roho Mtakatifu.</w:t>
      </w:r>
    </w:p>
    <w:p>
      <w:pPr/>
      <w:r>
        <w:rPr>
          <w:lang w:val="sw_KE" w:bidi="sw_KE"/>
        </w:rPr>
      </w:r>
      <w:r>
        <w:rPr>
          <w:lang w:val="sw_KE" w:bidi="sw_KE"/>
        </w:rPr>
        <w:t>Sitisha hapa na mjadili swali hili kama kikundi: Watu katika utamaduni wenu wanawatunza vipi maskini au wale wenye uhitaji? Kanisa katika utamaduni wenu hushirikianaje kusaidia watu wenye mahitaji? Sitisha sauti hii hapa.</w:t>
      </w:r>
    </w:p>
    <w:p>
      <w:pPr/>
      <w:r>
        <w:rPr>
          <w:lang w:val="sw_KE" w:bidi="sw_KE"/>
        </w:rPr>
      </w:r>
      <w:r>
        <w:rPr>
          <w:lang w:val="sw_KE" w:bidi="sw_KE"/>
        </w:rPr>
        <w:t>Kila siku kikundi cha waumini kilikutana pamoja katika nyua za hekalu. Hekalu ni jengo ambapo Mungu aliishi kati ya watu wake. Makuhani walitumikia katika hekalu na kutoa dhabihu za watu kwa Mungu. Kwa kawaida, watu walikutana katika nyua zinazozunguka hekalu ili kumwabudu Mungu. Kwa sababu wote walikuwa na asili ya Kiyahudi, ua wa hekalu ulikuwa mahali panapofaa kwao kukusanyika kwa ajili ya ibada.</w:t>
      </w:r>
    </w:p>
    <w:p>
      <w:pPr/>
      <w:r>
        <w:rPr>
          <w:lang w:val="sw_KE" w:bidi="sw_KE"/>
        </w:rPr>
      </w:r>
      <w:r>
        <w:rPr>
          <w:lang w:val="sw_KE" w:bidi="sw_KE"/>
        </w:rPr>
        <w:t xml:space="preserve">Sitisha hapa na muangalie mfano wa </w:t>
      </w:r>
      <w:r>
        <w:rPr>
          <w:lang w:val="sw_KE" w:bidi="sw_KE"/>
        </w:rPr>
        <w:t>nyua za hekalu</w:t>
      </w:r>
      <w:r>
        <w:rPr>
          <w:lang w:val="sw_KE" w:bidi="sw_KE"/>
        </w:rPr>
        <w:t xml:space="preserve"> kama kikundi. Sitisha sauti hii hapa.</w:t>
      </w:r>
    </w:p>
    <w:p>
      <w:pPr/>
      <w:r>
        <w:rPr>
          <w:lang w:val="sw_KE" w:bidi="sw_KE"/>
        </w:rPr>
      </w:r>
      <w:r>
        <w:rPr>
          <w:lang w:val="sw_KE" w:bidi="sw_KE"/>
        </w:rPr>
        <w:t>Waumini walimega mkate, au walikula pamoja, katika nyumba za mmoja na mwenzake kwa mioyo ya unyofu na isiyo na makuu. Kwa Wayahudi, moyo unawakilisha sehemu ya mtu ambapo hisia na maamuzi yanafanyika. Waumini walimsifu Mungu na watu wote wa Yerusalemu waliwapenda au waliwafikiria mema. Kila siku, Bwana aliongeza idadi yao au kuwafanya watu zaidi na zaidi kumwamini Yesu. Si wazi kama Bwana anarejelea Yesu au Mungu. Ni vyema kuacha tafsiri yako ikiwa inaweza kueleweka kwa maana zote mbili. Ikiwa ni lazima uchague, ni bora kutumia neno “Mungu." Mungu aliwaokoa waumini wapya kutoka kwa adhabu ya dhambi kupitia imani yao kwa Yesu kama Mwokozi Aliyeahidiwa, kwa hivyo walijiunga na kikundi cha waumini.</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2:42–47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Onyesha kikundi kikubwa cha waumini wanaenda kwenye nyua za hekalu kila siku. Mitume wanafundisha kikundi cha waumini na kufanya miujiza. Wayahudi wengine wengi pia wanawasikiliza mitume. Wamepigwa na mshangao na wanamwamini Yesu. Waumini wanaomba pamoja. Kila mtu anawaangalia waumini kwa upendeleo.</w:t>
      </w:r>
    </w:p>
    <w:p>
      <w:pPr/>
      <w:r>
        <w:rPr>
          <w:lang w:val="sw_KE" w:bidi="sw_KE"/>
        </w:rPr>
      </w:r>
      <w:r>
        <w:rPr>
          <w:b/>
          <w:lang w:val="sw_KE" w:bidi="sw_KE"/>
        </w:rPr>
        <w:t>Katika tukio la pili:</w:t>
      </w:r>
      <w:r>
        <w:rPr>
          <w:lang w:val="sw_KE" w:bidi="sw_KE"/>
        </w:rPr>
        <w:t xml:space="preserve"> Muumini ana uhitaji na muumini mwingine anauza bidhaa zake na kumpa pesa huyo mwenye uhitaji. Waumini wanatembeleana mara nyingi na kula milo katika nyumba za mmoja na mwenzake kwa furaha na uchangamfu. Mungu anaongeza kwenye kikundi cha waumini kila siku.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Kikundi cha waumini</w:t>
      </w:r>
    </w:p>
    <w:p>
      <w:pPr>
        <w:pStyle w:val="ListBullet"/>
        <w:spacing w:line="240" w:lineRule="auto"/>
        <w:ind w:left="720"/>
      </w:pPr>
      <w:r>
        <w:rPr>
          <w:lang w:val="sw_KE" w:bidi="sw_KE"/>
        </w:rPr>
      </w:r>
      <w:r>
        <w:rPr>
          <w:lang w:val="sw_KE" w:bidi="sw_KE"/>
        </w:rPr>
        <w:t>Wayahudi wengine hekaluni wanaosikia na kisha kuamini.</w:t>
      </w:r>
    </w:p>
    <w:p>
      <w:pPr>
        <w:pStyle w:val="ListBullet"/>
        <w:spacing w:line="240" w:lineRule="auto"/>
        <w:ind w:left="720"/>
      </w:pPr>
      <w:r>
        <w:rPr>
          <w:lang w:val="sw_KE" w:bidi="sw_KE"/>
        </w:rPr>
      </w:r>
      <w:r>
        <w:rPr>
          <w:lang w:val="sw_KE" w:bidi="sw_KE"/>
        </w:rPr>
        <w:t>Muumini anayehitaji</w:t>
      </w:r>
    </w:p>
    <w:p>
      <w:pPr>
        <w:pStyle w:val="ListBullet"/>
        <w:spacing w:line="240" w:lineRule="auto"/>
        <w:ind w:left="720"/>
      </w:pPr>
      <w:r>
        <w:rPr>
          <w:lang w:val="sw_KE" w:bidi="sw_KE"/>
        </w:rPr>
      </w:r>
      <w:r>
        <w:rPr>
          <w:lang w:val="sw_KE" w:bidi="sw_KE"/>
        </w:rPr>
        <w:t>Muumini ambaye anauza vitu vyake</w:t>
      </w:r>
    </w:p>
    <w:p>
      <w:pPr/>
      <w:r>
        <w:rPr>
          <w:lang w:val="sw_KE" w:bidi="sw_KE"/>
        </w:rPr>
      </w:r>
      <w:r>
        <w:rPr>
          <w:lang w:val="sw_KE" w:bidi="sw_KE"/>
        </w:rPr>
        <w:t>Kama kikundi, zingatia sehemu hizi za mpangilio wa simulizi:</w:t>
      </w:r>
    </w:p>
    <w:p>
      <w:pPr/>
      <w:r>
        <w:rPr>
          <w:lang w:val="sw_KE" w:bidi="sw_KE"/>
        </w:rPr>
      </w:r>
      <w:r>
        <w:rPr>
          <w:lang w:val="sw_KE" w:bidi="sw_KE"/>
        </w:rPr>
        <w:t>Ni muhimu kukumbuka kwamba kikundi cha waumini kilijumuisha mitume, waumini wa awali 120, na waumini wapya 3,000 kutoka siku ya Pentekoste.</w:t>
      </w:r>
    </w:p>
    <w:p>
      <w:pPr/>
      <w:r>
        <w:rPr>
          <w:lang w:val="sw_KE" w:bidi="sw_KE"/>
        </w:rPr>
      </w:r>
      <w:r>
        <w:rPr>
          <w:lang w:val="sw_KE" w:bidi="sw_KE"/>
        </w:rPr>
        <w:t>Waumini walidumu katika kusikiliza mafundisho ya mitume na kushirikiana wao kwa wao. Walikuwa waaminifu kufanya mambo haya, na walikuwa na hamu nayo. Walitaka kuendelea kusikiliza na kushirikiana.</w:t>
      </w:r>
    </w:p>
    <w:p>
      <w:pPr/>
      <w:r>
        <w:rPr>
          <w:lang w:val="sw_KE" w:bidi="sw_KE"/>
        </w:rPr>
      </w:r>
      <w:r>
        <w:rPr>
          <w:lang w:val="sw_KE" w:bidi="sw_KE"/>
        </w:rPr>
        <w:t>Waumini walikutana kila siku katika nyua za hekalu. Hapa ilikuwa mahali ambapo Wayahudi kwa kawaida walimwabudu Mungu. Kungekuwa na Wayahudi wengi waliokuwa wakipita wakati mitume 12 walipokuwa wakifundisha waumini wengine na kufanya miujiza.</w:t>
      </w:r>
    </w:p>
    <w:p>
      <w:pPr/>
      <w:r>
        <w:rPr>
          <w:lang w:val="sw_KE" w:bidi="sw_KE"/>
        </w:rPr>
      </w:r>
      <w:r>
        <w:rPr>
          <w:lang w:val="sw_KE" w:bidi="sw_KE"/>
        </w:rPr>
        <w:t>Waumini walikuwa na kila kitu kwa pamoja. Hii ina maana muumini mmoja alipokuwa na uhitaji, muumini mwingine angeuza mali yake au bidhaa zake na kumpa pesa huyo mwenye uhitaji.</w:t>
      </w:r>
    </w:p>
    <w:p>
      <w:pPr/>
      <w:r>
        <w:rPr>
          <w:lang w:val="sw_KE" w:bidi="sw_KE"/>
        </w:rPr>
      </w:r>
      <w:r>
        <w:rPr>
          <w:lang w:val="sw_KE" w:bidi="sw_KE"/>
        </w:rPr>
        <w:t>Waumini walikula milo katika nyumba za mmoja na mwenzake. Kuvunja mkate pamoja kulionyesha urafiki wao. Inaweza pia kurejelea waumini wakikumbuka Mlo wa Mwisho wa Yesu na dhabihu yake. Hii pengine ilijumuisha vyote viwili.</w:t>
      </w:r>
    </w:p>
    <w:p>
      <w:pPr/>
      <w:r>
        <w:rPr>
          <w:lang w:val="sw_KE" w:bidi="sw_KE"/>
        </w:rPr>
      </w:r>
      <w:r>
        <w:rPr>
          <w:lang w:val="sw_KE" w:bidi="sw_KE"/>
        </w:rPr>
        <w:t>Watu walipendelea waumini na kila siku Mungu aliwafanya watu wamwamini Yesu kama Mwokozi Aliyeahidiwa.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2:42–47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Kikundi cha waumini katika Yesu</w:t>
      </w:r>
    </w:p>
    <w:p>
      <w:pPr>
        <w:pStyle w:val="ListBullet"/>
        <w:spacing w:line="240" w:lineRule="auto"/>
        <w:ind w:left="720"/>
      </w:pPr>
      <w:r>
        <w:rPr>
          <w:lang w:val="sw_KE" w:bidi="sw_KE"/>
        </w:rPr>
      </w:r>
      <w:r>
        <w:rPr>
          <w:lang w:val="sw_KE" w:bidi="sw_KE"/>
        </w:rPr>
        <w:t>Wayahudi wengine hekaluni wanaosikia na kisha kuamini.</w:t>
      </w:r>
    </w:p>
    <w:p>
      <w:pPr>
        <w:pStyle w:val="ListBullet"/>
        <w:spacing w:line="240" w:lineRule="auto"/>
        <w:ind w:left="720"/>
      </w:pPr>
      <w:r>
        <w:rPr>
          <w:lang w:val="sw_KE" w:bidi="sw_KE"/>
        </w:rPr>
      </w:r>
      <w:r>
        <w:rPr>
          <w:lang w:val="sw_KE" w:bidi="sw_KE"/>
        </w:rPr>
        <w:t>Muumini anayehitaji</w:t>
      </w:r>
    </w:p>
    <w:p>
      <w:pPr>
        <w:pStyle w:val="ListBullet"/>
        <w:spacing w:line="240" w:lineRule="auto"/>
        <w:ind w:left="720"/>
      </w:pPr>
      <w:r>
        <w:rPr>
          <w:lang w:val="sw_KE" w:bidi="sw_KE"/>
        </w:rPr>
      </w:r>
      <w:r>
        <w:rPr>
          <w:lang w:val="sw_KE" w:bidi="sw_KE"/>
        </w:rPr>
        <w:t>Muumini ambaye anauza vitu vyake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kikundi cha waumini wanaoenda kwenye nyua za hekalu kila siku. Mitume wanafundisha kikundi cha waumini na kufanya miujiza. Wayahudi wengine wengi pia wanawasikiliza mitume.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katika umati wa Wayahudi hekaluni, "Unahisi nini au unawaza nini?" Mtu huyo anaweza kujibu mambo kama, "Nimeshangaa. Wao si walimu wa kidini lakini wanafundisha kwa mamlaka kubwa," au "Inastaajabisha. Wanawezaje kuwa na furaha kama hiyo wakati kiongozi wao alikufa kifo cha kutisha?" au "Anafikiria. Wanafanya miujiza na maajabu kama vile nabii Yoeli alivyotabiri. Pengine Yesu alikuwa Mwokozi Aliyeahidiwa."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umati wa Kiyahudi ukiwa na mshangao mkuu. Watu wengi wanamwamini Yesu. Waumini wanaomba pamoja. Kila mtu anawaangalia waumini kwa upendeleo.</w:t>
      </w:r>
    </w:p>
    <w:p>
      <w:pPr/>
      <w:r>
        <w:rPr>
          <w:lang w:val="sw_KE" w:bidi="sw_KE"/>
        </w:rPr>
      </w:r>
      <w:r>
        <w:rPr>
          <w:lang w:val="sw_KE" w:bidi="sw_KE"/>
        </w:rPr>
        <w:t>Igiza mmoja wa waumini mwenye uhitaji. Muumini mwingine anauza bidhaa zake na kumpa pesa muumini mwenye uhitaji.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muumini ambaye aliuza vitu vyake, "Unahisi vipi au unawaza nini?" Mtu anaweza kujibu mambo kama, "Vyote nilivyo navyo ni vya Mungu," au "Najua hili nalo ndicho Yesu angependa nifanye," au "Ninaamini kwamba Mungu daima atanipatia."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Igizeni waamini wakitembeleana mara kwa mara na kula chakula katika nyumba za wenzao kwa furaha na shangwe. Mungu anaongeza kwenye kikundi cha waumini kila siku.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2:42–47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Waumini</w:t>
      </w:r>
      <w:r>
        <w:rPr>
          <w:lang w:val="sw_KE" w:bidi="sw_KE"/>
        </w:rPr>
        <w:t xml:space="preserve">, au watu ambao walimwamini Yesu kama Mwokozi Aliyeahidiwa, walianza kujifunza zaidi kuhusu Yesu na mafundisho yake kwa kusikiliza </w:t>
      </w:r>
      <w:r>
        <w:rPr>
          <w:b/>
          <w:lang w:val="sw_KE" w:bidi="sw_KE"/>
        </w:rPr>
        <w:t>mafundisho</w:t>
      </w:r>
      <w:r>
        <w:rPr>
          <w:lang w:val="sw_KE" w:bidi="sw_KE"/>
        </w:rPr>
        <w:t xml:space="preserve"> ya mitume. Mitume 12 walikuwa wawakilishi waliochaguliwa wa Yesu. Kazi zao kuu ni kuhubiri habari njema, kuwa waanzilishi wa kanisa, kushikilia mamlaka ya kiroho katika kanisa, na kuwa mashahidi wa ukweli kwamba Yesu alikuwa amefufuliwa kutoka kwa wafu. Tumia neno lile lile kwa muumini na mtume kama ulivyotumia katika simulizi za awali. Kwa maelezo zaidi, </w:t>
      </w:r>
      <w:r>
        <w:rPr>
          <w:lang w:val="sw_KE" w:bidi="sw_KE"/>
        </w:rPr>
        <w:t>mtume</w:t>
      </w:r>
      <w:r>
        <w:rPr>
          <w:lang w:val="sw_KE" w:bidi="sw_KE"/>
        </w:rPr>
        <w:t xml:space="preserve"> na </w:t>
      </w:r>
      <w:r>
        <w:rPr>
          <w:lang w:val="sw_KE" w:bidi="sw_KE"/>
        </w:rPr>
        <w:t>muumini</w:t>
      </w:r>
      <w:r>
        <w:rPr>
          <w:lang w:val="sw_KE" w:bidi="sw_KE"/>
        </w:rPr>
        <w:t xml:space="preserve"> wanapatikana katika Faharasa Kuu.</w:t>
      </w:r>
    </w:p>
    <w:p>
      <w:pPr/>
      <w:r>
        <w:rPr>
          <w:lang w:val="sw_KE" w:bidi="sw_KE"/>
        </w:rPr>
      </w:r>
      <w:r>
        <w:rPr>
          <w:lang w:val="sw_KE" w:bidi="sw_KE"/>
        </w:rPr>
        <w:t xml:space="preserve">Waumini pia walijitolea kwa </w:t>
      </w:r>
      <w:r>
        <w:rPr>
          <w:b/>
          <w:lang w:val="sw_KE" w:bidi="sw_KE"/>
        </w:rPr>
        <w:t>kuvunja mkate</w:t>
      </w:r>
      <w:r>
        <w:rPr>
          <w:lang w:val="sw_KE" w:bidi="sw_KE"/>
        </w:rPr>
        <w:t>, au kula chakula pamoja katika nyumba zao. Mkate ulikuwa chakula cha kawaida katika utamaduni wa Kiyahudi na kwa sababu ulikuwa mgumu ulipaswa kuvunjwa ili ugawanywe. Kuvunja mkate pia kunaweza kumaanisha waumini kusherehekea Mlo wa Bwana pamoja, au kukumbuka mwili wa Yesu uliovunjwa kwa ajili yao kwa njia ya kifo.</w:t>
      </w:r>
    </w:p>
    <w:p>
      <w:pPr/>
      <w:r>
        <w:rPr>
          <w:lang w:val="sw_KE" w:bidi="sw_KE"/>
        </w:rPr>
      </w:r>
      <w:r>
        <w:rPr>
          <w:lang w:val="sw_KE" w:bidi="sw_KE"/>
        </w:rPr>
        <w:t xml:space="preserve">Mitume walifanya </w:t>
      </w:r>
      <w:r>
        <w:rPr>
          <w:b/>
          <w:lang w:val="sw_KE" w:bidi="sw_KE"/>
        </w:rPr>
        <w:t>maajabu mengi na ishara na miujiza</w:t>
      </w:r>
      <w:r>
        <w:rPr>
          <w:lang w:val="sw_KE" w:bidi="sw_KE"/>
        </w:rPr>
        <w:t xml:space="preserve">, au vitendo ambavyo Mungu pekee ndiye anayeweza kuvifanya. Mungu aliwapa nguvu ya kufanya matendo haya kupitia Roho Mtakatifu. Ishara kwa kawaida ni kiashiria au onyo kwamba kitu ni kweli au kitatokea. Tumia neno au kirai kile kile kwa maajabu na ishara kama ulivyotumia katika simulizi zilizotangulia. Kwa maelezo zaidi maneno </w:t>
      </w:r>
      <w:r>
        <w:rPr>
          <w:lang w:val="sw_KE" w:bidi="sw_KE"/>
        </w:rPr>
        <w:t xml:space="preserve">miujiza, ishara na maajabu </w:t>
      </w:r>
      <w:r>
        <w:rPr>
          <w:lang w:val="sw_KE" w:bidi="sw_KE"/>
        </w:rPr>
        <w:t xml:space="preserve"> yamo kwenye Faharasa Kuu.</w:t>
      </w:r>
    </w:p>
    <w:p>
      <w:pPr/>
      <w:r>
        <w:rPr>
          <w:lang w:val="sw_KE" w:bidi="sw_KE"/>
        </w:rPr>
      </w:r>
      <w:r>
        <w:rPr>
          <w:lang w:val="sw_KE" w:bidi="sw_KE"/>
        </w:rPr>
        <w:t xml:space="preserve">Waumini walikutana katika nyua za </w:t>
      </w:r>
      <w:r>
        <w:rPr>
          <w:b/>
          <w:lang w:val="sw_KE" w:bidi="sw_KE"/>
        </w:rPr>
        <w:t>hekalu</w:t>
      </w:r>
      <w:r>
        <w:rPr>
          <w:lang w:val="sw_KE" w:bidi="sw_KE"/>
        </w:rPr>
        <w:t xml:space="preserve">. "hekalu" inarejelea mahali ambapo Mungu aliishi kati ya watu wake. Nyua zilizunguka jengo la hekalu na hapo ndipo watu walimwabudu Mungu. Tumia neno lile lile kwa hekalu kama ulivyotumia katika simulizi za awali. Kwa maelezo zaidi neno </w:t>
      </w:r>
      <w:r>
        <w:rPr>
          <w:lang w:val="sw_KE" w:bidi="sw_KE"/>
        </w:rPr>
        <w:t>hekalu</w:t>
      </w:r>
      <w:r>
        <w:rPr>
          <w:lang w:val="sw_KE" w:bidi="sw_KE"/>
        </w:rPr>
        <w:t xml:space="preserve"> linapatikana katika Faharasa Kuu.</w:t>
      </w:r>
    </w:p>
    <w:p>
      <w:pPr/>
      <w:r>
        <w:rPr>
          <w:lang w:val="sw_KE" w:bidi="sw_KE"/>
        </w:rPr>
      </w:r>
      <w:r>
        <w:rPr>
          <w:lang w:val="sw_KE" w:bidi="sw_KE"/>
        </w:rPr>
        <w:t xml:space="preserve">Waumini walikutana pamoja na </w:t>
      </w:r>
      <w:r>
        <w:rPr>
          <w:b/>
          <w:lang w:val="sw_KE" w:bidi="sw_KE"/>
        </w:rPr>
        <w:t>mioyo</w:t>
      </w:r>
      <w:r>
        <w:rPr>
          <w:lang w:val="sw_KE" w:bidi="sw_KE"/>
        </w:rPr>
        <w:t xml:space="preserve"> ya dhati. Katika utamaduni wa Kiyahudi, moyo unarejelea mahali ambapo hisia na maamuzi yanatokea. Tumia neno lile lile kwa moyo kama ulivyotumia katika simulizi za awali. Kwa maelezo zaidi neno </w:t>
      </w:r>
      <w:r>
        <w:rPr>
          <w:lang w:val="sw_KE" w:bidi="sw_KE"/>
        </w:rPr>
        <w:t>moyo</w:t>
      </w:r>
      <w:r>
        <w:rPr>
          <w:lang w:val="sw_KE" w:bidi="sw_KE"/>
        </w:rPr>
        <w:t xml:space="preserve"> linapatikana katika Faharasa Kuu.</w:t>
      </w:r>
    </w:p>
    <w:p>
      <w:pPr/>
      <w:r>
        <w:rPr>
          <w:lang w:val="sw_KE" w:bidi="sw_KE"/>
        </w:rPr>
      </w:r>
      <w:r>
        <w:rPr>
          <w:b/>
          <w:lang w:val="sw_KE" w:bidi="sw_KE"/>
        </w:rPr>
        <w:t>Bwana</w:t>
      </w:r>
      <w:r>
        <w:rPr>
          <w:lang w:val="sw_KE" w:bidi="sw_KE"/>
        </w:rPr>
        <w:t xml:space="preserve"> aliongeza kwenye kikundi cha waumini kila siku. Bwana anamaanisha mkuu au yule ambaye ana mamlaka. Katika muktadha huu, si wazi kama Bwana anarejelea Yesu au Mungu. Ni vyema kuacha tafsiri yako ikiwa inaweza kueleweka kwa maana zote mbili. Tumia neno lile lile kwa Bwana kama ulilotumia katika simulizi za awali. Kwa maelezo zaidi neno </w:t>
      </w:r>
      <w:r>
        <w:rPr>
          <w:lang w:val="sw_KE" w:bidi="sw_KE"/>
        </w:rPr>
        <w:t>Bwana</w:t>
      </w:r>
      <w:r>
        <w:rPr>
          <w:lang w:val="sw_KE" w:bidi="sw_KE"/>
        </w:rPr>
        <w:t xml:space="preserve"> linapatikana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3:1–10</w:t>
      </w:r>
      <w:r>
        <w:rPr>
          <w:lang w:val="sw_KE" w:bidi="sw_KE"/>
        </w:rPr>
      </w:r>
    </w:p>
    <w:p>
      <w:pPr>
        <w:pStyle w:val="Heading3"/>
      </w:pPr>
      <w:r>
        <w:rPr>
          <w:lang w:val="sw_KE" w:bidi="sw_KE"/>
        </w:rPr>
        <w:t>Sikiliza na Moyo</w:t>
      </w:r>
    </w:p>
    <w:p>
      <w:pPr/>
      <w:r>
        <w:rPr>
          <w:lang w:val="sw_KE" w:bidi="sw_KE"/>
        </w:rPr>
      </w:r>
      <w:r>
        <w:rPr>
          <w:lang w:val="sw_KE" w:bidi="sw_KE"/>
        </w:rPr>
        <w:t>Sikiliza Matendo 3:1–10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toleo rahisi zaidi kuelewa.</w:t>
      </w:r>
    </w:p>
    <w:p>
      <w:pPr/>
      <w:r>
        <w:rPr>
          <w:lang w:val="sw_KE" w:bidi="sw_KE"/>
        </w:rPr>
      </w:r>
      <w:r>
        <w:rPr>
          <w:lang w:val="sw_KE" w:bidi="sw_KE"/>
        </w:rPr>
        <w:t>Hadithi hii inatokea muda mfupi baada ya Roho Mtakatifu kuwajaza waumini katika Yesu na Petro kuwaambia watu jinsi ya kumfuata Yesu. Matukio katika hadithi hii yanatokea alasiri katika hekalu la Yerusalemu.</w:t>
      </w:r>
    </w:p>
    <w:p>
      <w:pPr/>
      <w:r>
        <w:rPr>
          <w:lang w:val="sw_KE" w:bidi="sw_KE"/>
        </w:rPr>
      </w:r>
      <w:r>
        <w:rPr>
          <w:lang w:val="sw_KE" w:bidi="sw_KE"/>
        </w:rPr>
        <w:t>Petro na Yohana wanaenda hekaluni kuomba. Ni saa tisa alasiri, hasa Saa ya Sala. Huu ni wakati maalum wa siku ambapo watu wa Kiyahudi wangekuja hekaluni kuomba. Waumini wa Kiyahudi katika Yesu bado wanafuata shughuli za kidini za kimapokeo za Kiyahudi. Watu wa Kiyahudi husali mara tatu kwa siku—saa tatu asubuhi, saa sita mchana, na saa tisa alasiri.</w:t>
      </w:r>
    </w:p>
    <w:p>
      <w:pPr/>
      <w:r>
        <w:rPr>
          <w:lang w:val="sw_KE" w:bidi="sw_KE"/>
        </w:rPr>
      </w:r>
      <w:r>
        <w:rPr>
          <w:lang w:val="sw_KE" w:bidi="sw_KE"/>
        </w:rPr>
        <w:t>Marafiki wanamleta mtu kilema kwenye lango linaloitwa lango Zuri. Mwanaume ana umri wa zaidi ya miaka 40 na amekuwa kilema tangu alipozaliwa.</w:t>
      </w:r>
    </w:p>
    <w:p>
      <w:pPr/>
      <w:r>
        <w:rPr>
          <w:lang w:val="sw_KE" w:bidi="sw_KE"/>
        </w:rPr>
      </w:r>
      <w:r>
        <w:rPr>
          <w:lang w:val="sw_KE" w:bidi="sw_KE"/>
        </w:rPr>
        <w:t xml:space="preserve">Sitisha hapa na uonyeshe mfano au picha ya </w:t>
      </w:r>
      <w:r>
        <w:rPr>
          <w:lang w:val="sw_KE" w:bidi="sw_KE"/>
        </w:rPr>
        <w:t>hekalu la Herode</w:t>
      </w:r>
      <w:r>
        <w:rPr>
          <w:lang w:val="sw_KE" w:bidi="sw_KE"/>
        </w:rPr>
        <w:t xml:space="preserve"> katika Yerusalemu. Jadili: Eleza maeneo yako ya ibada. Ni aina gani ya mambo ambayo watu wanafanya katika na karibu ya maeneo yenu ya ibada?</w:t>
      </w:r>
    </w:p>
    <w:p>
      <w:pPr/>
      <w:r>
        <w:rPr>
          <w:lang w:val="sw_KE" w:bidi="sw_KE"/>
        </w:rPr>
      </w:r>
      <w:r>
        <w:rPr>
          <w:lang w:val="sw_KE" w:bidi="sw_KE"/>
        </w:rPr>
        <w:t>Lango liliitwa Nzuri kwa sababu lilikuwa kubwa isivyo kawaida na lilikuwa limefunikwa kwa dhahabu. Hakuna mtu anayejua eneo halisi la Lango Zuri. Watu wengine wanaamini Lango Zuri liko upande wa mashariki wa hekalu na watu wengine wanaamini lango liko upande wa kusini. Popote lango lilipokuwa hasa, kulikuwa na ngazi nyingi, jambo ambalo lilifanya iwe vigumu kwa mtu ambaye hawezi kutembea kufika mlangoni. Marafiki au washiriki wa familia pengine walimbeba yule mtu kilema hadi langoni kila siku.</w:t>
      </w:r>
    </w:p>
    <w:p>
      <w:pPr/>
      <w:r>
        <w:rPr>
          <w:lang w:val="sw_KE" w:bidi="sw_KE"/>
        </w:rPr>
      </w:r>
      <w:r>
        <w:rPr>
          <w:lang w:val="sw_KE" w:bidi="sw_KE"/>
        </w:rPr>
        <w:t>Desturi ya kidini ya Kiyahudi haikumruhusu mtu yeyote ambaye alikuwa mgonjwa au kilema kuingia katika hekalu kwa sababu walichukuliwa kuwa wachafu, au hawakuhitimu huduma kwa Mungu. Sheria ya Kiyahudi pia ilihitaji watu wawe wakarimu kwa watu wasio na bahati. Viwete na vipofu mara nyingi waliketi milangoni mwa hekalu na kuomba kwa sababu watu wanaoingia hekaluni walikuwa na uwezekano mkubwa wa kuwa wakarimu kwao kama sehemu ya ibada yao kwa Mungu.</w:t>
      </w:r>
    </w:p>
    <w:p>
      <w:pPr/>
      <w:r>
        <w:rPr>
          <w:lang w:val="sw_KE" w:bidi="sw_KE"/>
        </w:rPr>
      </w:r>
      <w:r>
        <w:rPr>
          <w:lang w:val="sw_KE" w:bidi="sw_KE"/>
        </w:rPr>
        <w:t>Wakati mtu kilema alipowasili langoni siku hiyo maalum, aliwaona Petro na Yohana wakiingia hekaluni na akawaomba pesa. Hakujua Petro na Yohana walikuwa nani.</w:t>
      </w:r>
    </w:p>
    <w:p>
      <w:pPr/>
      <w:r>
        <w:rPr>
          <w:lang w:val="sw_KE" w:bidi="sw_KE"/>
        </w:rPr>
      </w:r>
      <w:r>
        <w:rPr>
          <w:lang w:val="sw_KE" w:bidi="sw_KE"/>
        </w:rPr>
        <w:t>Sitisha hapa na mjadili jinsi watu wenye ulemavu wanavyotendewa katika utamaduni wenu. Wanaomba nini? Wana uwezekano mkubwa wa kuwa wapi wakati wa mchana?</w:t>
      </w:r>
    </w:p>
    <w:p>
      <w:pPr/>
      <w:r>
        <w:rPr>
          <w:lang w:val="sw_KE" w:bidi="sw_KE"/>
        </w:rPr>
      </w:r>
      <w:r>
        <w:rPr>
          <w:lang w:val="sw_KE" w:bidi="sw_KE"/>
        </w:rPr>
        <w:t>Petro na Yohana walisimama na kumwangalia yule mtu kilema na kusema, "Tutazame." Mtu kilema aliwatazama Petro na Yohana. Alidhani kwamba Petro na Yohana walikuwa wanakwenda kumpa pesa.</w:t>
      </w:r>
    </w:p>
    <w:p>
      <w:pPr/>
      <w:r>
        <w:rPr>
          <w:lang w:val="sw_KE" w:bidi="sw_KE"/>
        </w:rPr>
      </w:r>
      <w:r>
        <w:rPr>
          <w:lang w:val="sw_KE" w:bidi="sw_KE"/>
        </w:rPr>
        <w:t>Wakati Petro na Yohana walipomfanya yule kilema awatazame, Petro alisema, "Hatuna fedha au dhahabu au pesa yoyote ya kukupa. Lakini kile tulicho nacho tutakupa." Kisha Petro alimwamuru yule mtu kilema kwa jina la Yesu Kristo wa Nazareti ainuke na kutembea. Katika utamaduni huu, kutoa amri kwa jina la mtu ilimaanisha mamlaka ilitoka kwa jina hilo. Katika hadithi hii, Petro anasema amri yake inakuja kutoka kwa Yesu Kristo. Yesu ndiye anayefanya uponyaji, si Petro.</w:t>
      </w:r>
    </w:p>
    <w:p>
      <w:pPr/>
      <w:r>
        <w:rPr>
          <w:lang w:val="sw_KE" w:bidi="sw_KE"/>
        </w:rPr>
      </w:r>
      <w:r>
        <w:rPr>
          <w:lang w:val="sw_KE" w:bidi="sw_KE"/>
        </w:rPr>
        <w:t>Petro kisha alichukua mkono wa kuume wa mtu kilema na kumsaidia kuinuka. Mara moja miguu, vifundo vya miguu, na mifupa ya yule mtu aliyekuwa kiwete ikawa na nguvu, naye akaponywa. Aliwafuata Petro na Yohana hekaluni, akirukaruka na kupiga kelele na kumsifu Mungu.</w:t>
      </w:r>
    </w:p>
    <w:p>
      <w:pPr/>
      <w:r>
        <w:rPr>
          <w:lang w:val="sw_KE" w:bidi="sw_KE"/>
        </w:rPr>
      </w:r>
      <w:r>
        <w:rPr>
          <w:lang w:val="sw_KE" w:bidi="sw_KE"/>
        </w:rPr>
        <w:t>Kila mtu hekaluni alimtambua yule kilema, nao wakashangaa na kupigwa na butwaa kuona akitembea, akiruka, na kumsifu Mungu. Walimtambua mtu kilema kwa sababu walimwona akiomba kila siku katika lango la hekalu.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Petro na Yohana wanaanza kwenda hekaluni takriban saa tisa alasiri, ambayo ilikuwa saa ya sala. Kuna mtu kilema katika Lango Zuri la hekalu. Mtu huyu hubebwa na marafiki kila siku hadi langoni ili kuomba pesa kutoka kwa watu ambao walikuwa wakiingia kwenye lango hilo la hekalu.</w:t>
      </w:r>
    </w:p>
    <w:p>
      <w:pPr/>
      <w:r>
        <w:rPr>
          <w:lang w:val="sw_KE" w:bidi="sw_KE"/>
        </w:rPr>
      </w:r>
      <w:r>
        <w:rPr>
          <w:b/>
          <w:lang w:val="sw_KE" w:bidi="sw_KE"/>
        </w:rPr>
        <w:t>Tukio la pili:</w:t>
      </w:r>
      <w:r>
        <w:rPr>
          <w:lang w:val="sw_KE" w:bidi="sw_KE"/>
        </w:rPr>
        <w:t xml:space="preserve"> Petro na Yohana wanawasili katika Lango Lizuri na yule kilema anawaona wanafunzi wakiingia hekaluni na kuwaomba Petro na Yohana pesa. Petro anamponya mtu kilema badala yake.</w:t>
      </w:r>
    </w:p>
    <w:p>
      <w:pPr/>
      <w:r>
        <w:rPr>
          <w:lang w:val="sw_KE" w:bidi="sw_KE"/>
        </w:rPr>
      </w:r>
      <w:r>
        <w:rPr>
          <w:b/>
          <w:lang w:val="sw_KE" w:bidi="sw_KE"/>
        </w:rPr>
        <w:t>Tukio la tatu:</w:t>
      </w:r>
      <w:r>
        <w:rPr>
          <w:lang w:val="sw_KE" w:bidi="sw_KE"/>
        </w:rPr>
        <w:t xml:space="preserve"> Petro, Yohana, na mtu kilema wanatembea hekaluni pamoja. Watu wengine katika hekalu wanamwona yule mtu kilema na wanashangaa kwa yale Mungu aliyoyafanya.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mlemavu wa miguu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Marafiki wa mtu kilema</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Ni muhimu kukumbuka kwamba hekalu ambalo Herode alijenga lilikuwa kwenye mahali pa juu katika mji wa Yerusalemu. Kulikuwa na milango mingi karibu na ukuta wa nje wa hekalu. Petro na Yohana, wanafunzi wa Yesu, walikuwa wakitembea kuelekea mmoja wa milango ya nje ya hekalu.</w:t>
      </w:r>
    </w:p>
    <w:p>
      <w:pPr/>
      <w:r>
        <w:rPr>
          <w:lang w:val="sw_KE" w:bidi="sw_KE"/>
        </w:rPr>
      </w:r>
      <w:r>
        <w:rPr>
          <w:lang w:val="sw_KE" w:bidi="sw_KE"/>
        </w:rPr>
        <w:t xml:space="preserve">Sitisha hapa uangalie mchoro wa </w:t>
      </w:r>
      <w:r>
        <w:rPr>
          <w:lang w:val="sw_KE" w:bidi="sw_KE"/>
        </w:rPr>
        <w:t>hekalu la Herode</w:t>
      </w:r>
      <w:r>
        <w:rPr>
          <w:lang w:val="sw_KE" w:bidi="sw_KE"/>
        </w:rPr>
        <w:t xml:space="preserve">. Tazama picha ya </w:t>
      </w:r>
      <w:r>
        <w:rPr>
          <w:lang w:val="sw_KE" w:bidi="sw_KE"/>
        </w:rPr>
        <w:t>lango la hekalu</w:t>
      </w:r>
      <w:r>
        <w:rPr>
          <w:lang w:val="sw_KE" w:bidi="sw_KE"/>
        </w:rPr>
        <w:t>.</w:t>
      </w:r>
    </w:p>
    <w:p>
      <w:pPr/>
      <w:r>
        <w:rPr>
          <w:lang w:val="sw_KE" w:bidi="sw_KE"/>
        </w:rPr>
      </w:r>
      <w:r>
        <w:rPr>
          <w:lang w:val="sw_KE" w:bidi="sw_KE"/>
        </w:rPr>
        <w:t>Lango Zuri ni ukuta mrefu sana na wenye kwenda chini sana uliotengenezwa kwa matofali makubwa yaliyofinyangwa. Watu ambao hawakuweza kupata kazi wangeketi kando ya milango ya nje siku baada ya siku kuomba msaada. Watu wengine wanaopita wanaweza kumpa mwombaji pesa au chakula. Familia au marafiki walimbeba yule mtu kilema mpaka langoni wakati fulani mapema siku hiyo.</w:t>
      </w:r>
    </w:p>
    <w:p>
      <w:pPr/>
      <w:r>
        <w:rPr>
          <w:lang w:val="sw_KE" w:bidi="sw_KE"/>
        </w:rPr>
      </w:r>
      <w:r>
        <w:rPr>
          <w:lang w:val="sw_KE" w:bidi="sw_KE"/>
        </w:rPr>
        <w:t>Mtu kilema aliwaomba Petro na Yohana pesa walipokuwa wakitembea. Petro alimwomba yule mtu kilema amwangalie. Huenda yule mtu kilema alikuwa amezoea kutotazamwa na watu waliokuwa wakipita au kupuuzwa nao. Ni muhimu kwamba Petro na Yohana walimwona yule mtu kilema na walimtaka amwangalie Petro kabla hajaanza kuzungumza na yule mtu kilema.</w:t>
      </w:r>
    </w:p>
    <w:p>
      <w:pPr/>
      <w:r>
        <w:rPr>
          <w:lang w:val="sw_KE" w:bidi="sw_KE"/>
        </w:rPr>
      </w:r>
      <w:r>
        <w:rPr>
          <w:lang w:val="sw_KE" w:bidi="sw_KE"/>
        </w:rPr>
        <w:t>Ni muhimu kukumbuka kwamba Petro alimwambia yule mtu kilema mahali ambapo nguvu ya kumponya ilikuwa imetoka: Petro alisema "Kwa jina la Yesu Kristo wa Nazareti, inuka na utembee!" Petro alijua kwamba uponyaji unatoka kwa Yesu Kristo. Yesu alikua Nazareti na Petro hakutaka kuwe na utata wowote kuhusu Yesu alikuwa nani.</w:t>
      </w:r>
    </w:p>
    <w:p>
      <w:pPr/>
      <w:r>
        <w:rPr>
          <w:lang w:val="sw_KE" w:bidi="sw_KE"/>
        </w:rPr>
      </w:r>
      <w:r>
        <w:rPr>
          <w:lang w:val="sw_KE" w:bidi="sw_KE"/>
        </w:rPr>
        <w:t>Petro alimshika yule mtu kilema kwa mkono, na miguu na vifundo vya miguu yake vikawa na nguvu. Mtu huyo kilema aliruka na kumsifu Mungu.</w:t>
      </w:r>
    </w:p>
    <w:p>
      <w:pPr/>
      <w:r>
        <w:rPr>
          <w:lang w:val="sw_KE" w:bidi="sw_KE"/>
        </w:rPr>
      </w:r>
      <w:r>
        <w:rPr>
          <w:lang w:val="sw_KE" w:bidi="sw_KE"/>
        </w:rPr>
        <w:t>Kumbuka kwamba watu katika hekalu walikuwa wamempita mtu huyu kilema siku baada ya siku kwa miaka mingi alipokuwa ameketi kando ya lango, lakini sasa yule mtu kilema alikuwa akitembea ndani ya hekalu na kumsifu Mungu kwa kumponya. Watu wangemtambua.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mlemavu wa miguu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Marafiki wa mtu kilema</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Baadhi ya watu wanambeba yule mtu kilema hadi Lango Zuri nje ya hekalu. Ni saa tisa alasiri. Mtu yule kilema amekuwa akiletwa hapa na marafiki wake au familia yake kila siku kwa miaka mingi.</w:t>
      </w:r>
    </w:p>
    <w:p>
      <w:pPr>
        <w:pStyle w:val="ListBullet"/>
        <w:spacing w:line="240" w:lineRule="auto"/>
        <w:ind w:left="720"/>
      </w:pPr>
      <w:r>
        <w:rPr>
          <w:lang w:val="sw_KE" w:bidi="sw_KE"/>
        </w:rPr>
      </w:r>
      <w:r>
        <w:rPr>
          <w:lang w:val="sw_KE" w:bidi="sw_KE"/>
        </w:rPr>
        <w:t>Sitisha igizo na uulize jinsi mtu huyu kilema alivyohisi; uliza jinsi marafiki wake au familia yake walivyohisi. Unaweza kusikia maneno kama, “Nimechoka,” “Nimekerwa,” “Nimekata tamaa,” “Sina tumaini.”</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Petro na Yohana wanapanda ngazi za hekalu ili kuomba. Pengine wanazungumza. Kilema anawaomba pesa. Ameuliza kitu kilekile mara zisizohesabika. Anauliza bila hata kufikiria. Petro anasimama na kumgeukia yule mtu kilema na kusema, "Tutazame."</w:t>
      </w:r>
    </w:p>
    <w:p>
      <w:pPr>
        <w:pStyle w:val="ListBullet"/>
        <w:spacing w:line="240" w:lineRule="auto"/>
        <w:ind w:left="720"/>
      </w:pPr>
      <w:r>
        <w:rPr>
          <w:lang w:val="sw_KE" w:bidi="sw_KE"/>
        </w:rPr>
      </w:r>
      <w:r>
        <w:rPr>
          <w:lang w:val="sw_KE" w:bidi="sw_KE"/>
        </w:rPr>
        <w:t>Sitisha igizo na muulize yule mtu kilema jinsi ambavyo angehisi ikiwa mtu angemtambua. Majibu yanaweza kuwa, "Nimefurahi kutambuliwa," "Nimependezwa," "Nina wasiwasi," na "Nina matumaini."</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Mtu kilema anageuza kichwa chake ili kuwatazama Petro na Yohana. Anafikiri watampa pesa. Wakati Petro na Yohana wanapopata usikivu wa yule kilema, Petro anasema, "Hatuna pesa, lakini tutakupa kile tulicho nacho." Kwa jina la Yesu Kristo wa Nazareti, simama." Ni muhimu kwa mwigizaji kusema, "kwa jina la Yesu Kristo wa Nazareti." Hii inaonyesha ni Yesu/Mungu ambaye anafanya uponyaji, si Petro au Yohana. Kisha Petro anachukua mkono wa kuume wa yule kilema na kumsaidia kuinuka.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mtu kilema jinsi anavyohisi. Unaweza kusikia majibu kama, "Shaka," "Kutoamini," "Udadisi," "Kukata tamaa," au "Siwezi kuamini hili—Petro hajui kile anachozungumzia."</w:t>
      </w:r>
    </w:p>
    <w:p>
      <w:pPr>
        <w:pStyle w:val="ListBullet"/>
        <w:spacing w:line="240" w:lineRule="auto"/>
        <w:ind w:left="720"/>
      </w:pPr>
      <w:r>
        <w:rPr>
          <w:lang w:val="sw_KE" w:bidi="sw_KE"/>
        </w:rPr>
      </w:r>
      <w:r>
        <w:rPr>
          <w:lang w:val="sw_KE" w:bidi="sw_KE"/>
        </w:rPr>
        <w:t>Anzisha tena tendo.</w:t>
      </w:r>
    </w:p>
    <w:p>
      <w:pPr/>
      <w:r>
        <w:rPr>
          <w:lang w:val="sw_KE" w:bidi="sw_KE"/>
        </w:rPr>
      </w:r>
      <w:r>
        <w:rPr>
          <w:lang w:val="sw_KE" w:bidi="sw_KE"/>
        </w:rPr>
        <w:t>Mara tu mtu huyo kilema anaposimama, miguu yake na mifupa inaponywa. Anafurahi kwamba kwa kweli anaweza kutembea. Anaruka kwa furaha na kumsifu Mungu. Mtu kilema anawafuata Petro na Yohana hekaluni. Hii ilikuwa mara ya kwanza kwa yule mtu kilema kuruhusiwa kupita kwenye lango la hekalu. Kila mtu katika hekalu anamwona mtu kilema na kumtambua. Wanashangaa na kupigwa na butwaa.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Petro</w:t>
      </w:r>
      <w:r>
        <w:rPr>
          <w:lang w:val="sw_KE" w:bidi="sw_KE"/>
        </w:rPr>
        <w:t xml:space="preserve"> na </w:t>
      </w:r>
      <w:r>
        <w:rPr>
          <w:b/>
          <w:lang w:val="sw_KE" w:bidi="sw_KE"/>
        </w:rPr>
        <w:t>Yohana</w:t>
      </w:r>
      <w:r>
        <w:rPr>
          <w:lang w:val="sw_KE" w:bidi="sw_KE"/>
        </w:rPr>
        <w:t xml:space="preserve">, </w:t>
      </w:r>
      <w:r>
        <w:rPr>
          <w:b/>
          <w:lang w:val="sw_KE" w:bidi="sw_KE"/>
        </w:rPr>
        <w:t>wanafunzi</w:t>
      </w:r>
      <w:r>
        <w:rPr>
          <w:lang w:val="sw_KE" w:bidi="sw_KE"/>
        </w:rPr>
        <w:t xml:space="preserve"> wa Yesu, walikuwa wakienda </w:t>
      </w:r>
      <w:r>
        <w:rPr>
          <w:b/>
          <w:lang w:val="sw_KE" w:bidi="sw_KE"/>
        </w:rPr>
        <w:t>hekaluni</w:t>
      </w:r>
      <w:r>
        <w:rPr>
          <w:lang w:val="sw_KE" w:bidi="sw_KE"/>
        </w:rPr>
        <w:t xml:space="preserve"> ili </w:t>
      </w:r>
      <w:r>
        <w:rPr>
          <w:b/>
          <w:lang w:val="sw_KE" w:bidi="sw_KE"/>
        </w:rPr>
        <w:t>kuomba</w:t>
      </w:r>
      <w:r>
        <w:rPr>
          <w:lang w:val="sw_KE" w:bidi="sw_KE"/>
        </w:rPr>
        <w:t xml:space="preserve">. Hekalu lilikuwa jengo ambapo Roho wa Mungu aliishi kati ya watu wake. Watu wangekuja hekaluni ili kuomba, au kuzungumza na Mungu. Tumia maneno yale yale kwa wanafunzi, hekalu, na kuomba kama ulivyotumia katika simulizi za awali, na angalia Faharasa Kuu kwa ufafanuzi kamili wa </w:t>
      </w:r>
      <w:r>
        <w:rPr>
          <w:lang w:val="sw_KE" w:bidi="sw_KE"/>
        </w:rPr>
        <w:t>mwanafunzi</w:t>
      </w:r>
      <w:r>
        <w:rPr>
          <w:lang w:val="sw_KE" w:bidi="sw_KE"/>
        </w:rPr>
        <w:t xml:space="preserve">, </w:t>
      </w:r>
      <w:r>
        <w:rPr>
          <w:lang w:val="sw_KE" w:bidi="sw_KE"/>
        </w:rPr>
        <w:t>hekalu</w:t>
      </w:r>
      <w:r>
        <w:rPr>
          <w:lang w:val="sw_KE" w:bidi="sw_KE"/>
        </w:rPr>
        <w:t xml:space="preserve"> na </w:t>
      </w:r>
      <w:r>
        <w:rPr>
          <w:lang w:val="sw_KE" w:bidi="sw_KE"/>
        </w:rPr>
        <w:t>kuomba</w:t>
      </w:r>
      <w:r>
        <w:rPr>
          <w:lang w:val="sw_KE" w:bidi="sw_KE"/>
        </w:rPr>
        <w:t>.</w:t>
      </w:r>
    </w:p>
    <w:p>
      <w:pPr/>
      <w:r>
        <w:rPr>
          <w:lang w:val="sw_KE" w:bidi="sw_KE"/>
        </w:rPr>
      </w:r>
      <w:r>
        <w:rPr>
          <w:lang w:val="sw_KE" w:bidi="sw_KE"/>
        </w:rPr>
        <w:t xml:space="preserve">Sitisha hapa ikiwa inahitajika na uangalie mfano wa </w:t>
      </w:r>
      <w:r>
        <w:rPr>
          <w:lang w:val="sw_KE" w:bidi="sw_KE"/>
        </w:rPr>
        <w:t>hekalu</w:t>
      </w:r>
      <w:r>
        <w:rPr>
          <w:lang w:val="sw_KE" w:bidi="sw_KE"/>
        </w:rPr>
        <w:t>.</w:t>
      </w:r>
    </w:p>
    <w:p>
      <w:pPr/>
      <w:r>
        <w:rPr>
          <w:lang w:val="sw_KE" w:bidi="sw_KE"/>
        </w:rPr>
      </w:r>
      <w:r>
        <w:rPr>
          <w:lang w:val="sw_KE" w:bidi="sw_KE"/>
        </w:rPr>
        <w:t xml:space="preserve">Petro na Yohana walimwambia yule mtu kilema kwamba hawakuwa na fedha au dhahabu. Katika hali hii, wanamwambia yule mtu kilema kwamba hawana pesa. Petro alisema, "Tunakupa kile tulicho nacho. Kwa jina la Yesu </w:t>
      </w:r>
      <w:r>
        <w:rPr>
          <w:b/>
          <w:lang w:val="sw_KE" w:bidi="sw_KE"/>
        </w:rPr>
        <w:t>Kristo</w:t>
      </w:r>
      <w:r>
        <w:rPr>
          <w:lang w:val="sw_KE" w:bidi="sw_KE"/>
        </w:rPr>
        <w:t xml:space="preserve"> wa </w:t>
      </w:r>
      <w:r>
        <w:rPr>
          <w:b/>
          <w:lang w:val="sw_KE" w:bidi="sw_KE"/>
        </w:rPr>
        <w:t>Nazareti</w:t>
      </w:r>
      <w:r>
        <w:rPr>
          <w:lang w:val="sw_KE" w:bidi="sw_KE"/>
        </w:rPr>
        <w:t xml:space="preserve">, amka na utembee." Kristo anarejelea Mwokozi Aliyeahidiwa. Tafsiri hii kwa njia ile ile uliyofanya hapo awali na uangalie Faharasa Kuu kwa ufafanuzi kamili wa neno </w:t>
      </w:r>
      <w:r>
        <w:rPr>
          <w:lang w:val="sw_KE" w:bidi="sw_KE"/>
        </w:rPr>
        <w:t>Kristo</w:t>
      </w:r>
      <w:r>
        <w:rPr>
          <w:lang w:val="sw_KE" w:bidi="sw_KE"/>
        </w:rPr>
        <w:t>.</w:t>
      </w:r>
    </w:p>
    <w:p>
      <w:pPr/>
      <w:r>
        <w:rPr>
          <w:lang w:val="sw_KE" w:bidi="sw_KE"/>
        </w:rPr>
      </w:r>
      <w:r>
        <w:rPr>
          <w:lang w:val="sw_KE" w:bidi="sw_KE"/>
        </w:rPr>
        <w:t>Nazareti</w:t>
      </w:r>
      <w:r>
        <w:rPr>
          <w:lang w:val="sw_KE" w:bidi="sw_KE"/>
        </w:rPr>
        <w:t xml:space="preserve"> ni mji katika mkoa wa Galilaya. Nazareti haitokei katika Agano la Kale, na mara ya kwanza tunaiona ni tunaposikia kwamba Maria na Yosefu wanaishi Nazareti. Yesu anaitwa Mnazareti, au mtu kutoka Nazareti. Kwa sababu Nazareti ni mji mdogo na usio na umuhimu, watu kwa kawaida hawakuwaheshimu watu kutoka Nazareti.</w:t>
      </w:r>
    </w:p>
    <w:p>
      <w:pPr/>
      <w:r>
        <w:rPr>
          <w:lang w:val="sw_KE" w:bidi="sw_KE"/>
        </w:rPr>
      </w:r>
      <w:r>
        <w:rPr>
          <w:lang w:val="sw_KE" w:bidi="sw_KE"/>
        </w:rPr>
        <w:t>Umati ambao tayari ulikuwa hekaluni ulipigwa na butwaa na kushangaa kile kilichotokea. Umati ulimtambua yule mtu kilema kwa sababu walikuwa wamemwona kila siku nje ya lango akiomba pesa na sasa yule mtu kilema alikuwa hekaluni, aliponywa kikamilifu, na alikuwa akimsifu Mungu.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3:11–26</w:t>
      </w:r>
      <w:r>
        <w:rPr>
          <w:lang w:val="sw_KE" w:bidi="sw_KE"/>
        </w:rPr>
      </w:r>
    </w:p>
    <w:p>
      <w:pPr>
        <w:pStyle w:val="Heading3"/>
      </w:pPr>
      <w:r>
        <w:rPr>
          <w:lang w:val="sw_KE" w:bidi="sw_KE"/>
        </w:rPr>
        <w:t>Sikiliza na Moyo</w:t>
      </w:r>
    </w:p>
    <w:p>
      <w:pPr/>
      <w:r>
        <w:rPr>
          <w:lang w:val="sw_KE" w:bidi="sw_KE"/>
        </w:rPr>
      </w:r>
      <w:r>
        <w:rPr>
          <w:lang w:val="sw_KE" w:bidi="sw_KE"/>
        </w:rPr>
        <w:t>Sikiliza Matendo 3:11–26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inatokea mara tu baada ya Petro na Yohana kumponya mtu kilema aliyekuwa akiketi kando ya Lango Nzuri la hekalu.</w:t>
      </w:r>
    </w:p>
    <w:p>
      <w:pPr/>
      <w:r>
        <w:rPr>
          <w:lang w:val="sw_KE" w:bidi="sw_KE"/>
        </w:rPr>
      </w:r>
      <w:r>
        <w:rPr>
          <w:lang w:val="sw_KE" w:bidi="sw_KE"/>
        </w:rPr>
        <w:t>Mtu kilema anawafuata Petro na Yohana kwa karibu sana hekaluni wanapoingia kwenye ukumbi wa Solomoni, au safu ya nguzo. Ukumbi wa Solomoni ulikuwa ukumbi mrefu ulioezekwa au jengo lenye safu za nguzo pande zote mbili badala ya kuta. Eneo hili lilikuwa karibu na Ua wa Mataifa, eneo pekee la hekalu ambapo wasio Wayahudi waliruhusiwa kuingia. Petro, Yohana, na wanafunzi wengine mara nyingi walifundisha na kuhubiri hapa. Petro na Yohana na mtu kilema aliyeponywa pengine walipaswa kutembea kurudi kwenye Lango Zuri ili kufika Baraza La Solomoni, ambalo lilikuwa upande wa mashariki wa hekalu. Watu katika hekalu wanapigwa na butwaa na kushangaa, nao wanakimbia kuelekea Petro, Yohana, na yule mtu kilema.</w:t>
      </w:r>
    </w:p>
    <w:p>
      <w:pPr/>
      <w:r>
        <w:rPr>
          <w:lang w:val="sw_KE" w:bidi="sw_KE"/>
        </w:rPr>
      </w:r>
      <w:r>
        <w:rPr>
          <w:lang w:val="sw_KE" w:bidi="sw_KE"/>
        </w:rPr>
        <w:t>Sitisha hapa na uonyeshe mchoro wa ukumbi wa Solomoni. Jadili: Ungeitikiaje ikiwa ulimshuhudia mtu ambaye amelemaa maisha yake yote akiponywa kabisa?</w:t>
      </w:r>
    </w:p>
    <w:p>
      <w:pPr/>
      <w:r>
        <w:rPr>
          <w:lang w:val="sw_KE" w:bidi="sw_KE"/>
        </w:rPr>
      </w:r>
      <w:r>
        <w:rPr>
          <w:lang w:val="sw_KE" w:bidi="sw_KE"/>
        </w:rPr>
        <w:t>Petro sasa ana fursa kamilifu ya kuwaelezea kwa watu umuhimu wa kweli wa muujiza. Watu pengine hawakutambua umuhimu wa muujiza. Wakati Petro anawaona watu wakikimbia kuelekea kwao, anazungumza na umati, akisema, "Wanaume wa Israeli." Petro anatumia neno "wanaume," lakini kwa sababu wako katika eneo la nje la hekalu, neno hili linajumuisha wanaume na wanawake.</w:t>
      </w:r>
    </w:p>
    <w:p>
      <w:pPr/>
      <w:r>
        <w:rPr>
          <w:lang w:val="sw_KE" w:bidi="sw_KE"/>
        </w:rPr>
      </w:r>
      <w:r>
        <w:rPr>
          <w:lang w:val="sw_KE" w:bidi="sw_KE"/>
        </w:rPr>
        <w:t>Petro anawauliza umati kwa nini wanashangaa na kwa nini wanafikiri yeye na Yohana walimfanya yule kilema atembee. Maswali haya hayakusudiwa kujibiwa. Baadhi ya umati pengine wanafikiri Petro na Yohana walimponya yule mtu kilema kwa sababu walikuwa watu wacha Mungu na wenye nguvu. Mtu wa kimungu ni mtu ambaye anampendeza Mungu.</w:t>
      </w:r>
    </w:p>
    <w:p>
      <w:pPr/>
      <w:r>
        <w:rPr>
          <w:lang w:val="sw_KE" w:bidi="sw_KE"/>
        </w:rPr>
      </w:r>
      <w:r>
        <w:rPr>
          <w:lang w:val="sw_KE" w:bidi="sw_KE"/>
        </w:rPr>
        <w:t>Kisha Petro anaanza kuuambia umati kuhusu Yesu. Petro anasema, "Mungu wa Ibrahimu, Isaka, na Yakobo, Mungu wa baba zetu." Petro anarejelea Mungu mmoja. Ibrahimu, mwana wake Isaka, na mjukuu wake Yakobo ni watu muhimu zaidi katika historia ya Kiyahudi. Mungu alianza taifa la Kiyahudi kupitia Ibrahimu, Isaka, na Yakobo. Wao ni mababu wa umati.</w:t>
      </w:r>
    </w:p>
    <w:p>
      <w:pPr/>
      <w:r>
        <w:rPr>
          <w:lang w:val="sw_KE" w:bidi="sw_KE"/>
        </w:rPr>
      </w:r>
      <w:r>
        <w:rPr>
          <w:lang w:val="sw_KE" w:bidi="sw_KE"/>
        </w:rPr>
        <w:t>Mungu huyu alimtukuza mtumishi wake Yesu, jambo linalomaanisha kuwa anampa Yesu nguvu na heshima. Yesu alikuwa mtumishi wa Mungu kwa sababu daima alimtii Mungu. Petro anawakemea umati kwa kumkabidhi Yesu kwa Pilato na kumkataa Yesu. Kumkana mtu ni kumkataa au kutokubali jinsi alivyo. Pilato alikuwa gavana wa Kirumi wa Wayahudi.</w:t>
      </w:r>
    </w:p>
    <w:p>
      <w:pPr/>
      <w:r>
        <w:rPr>
          <w:lang w:val="sw_KE" w:bidi="sw_KE"/>
        </w:rPr>
      </w:r>
      <w:r>
        <w:rPr>
          <w:lang w:val="sw_KE" w:bidi="sw_KE"/>
        </w:rPr>
        <w:t>Utakumbuka kutoka kwa hadithi ya kesi ya Yesu kwamba Pilato alitaka kumwacha Yesu aende huru kwa sababu alimkuta Yesu hana hatia, lakini umati ulimdai Pilato amwache mwuaji aende huru na Yesu auawe badala yake. Petro anauambia umati kwamba walihusika na kifo cha yule Mtakatifu na Mwenye Haki, Mkuu wa Uzima. Petro anatumia vyeo hivi ili kuelezea Yesu alikuwa nani. Yesu ni mtakatifu, jambo ambalo linamaanisha ametengwa na Mungu kwa ajili ya makusudi ya Mungu. Yesu pia ni mwenye haki, ambayo ina maana yeye ni mwema na mkamilifu mbele ya Mungu. Petro pia anasema Yesu ni Mwanzilishi wa uzima, jambo linalomaanisha kuwa yeye ni Mungu. Petro anauambia umati kwamba Yesu alikuwa na Mungu mwanzoni na aliumba kila kitu pamoja na Mungu. Umati ulisababisha Yesu auawe, lakini Mungu alimfufua Yesu na kumrudisha kwenye uzima. Petro na Yohana ni mashahidi wa kifo na ufufuo wa Yesu. Petro anawaambia umati kwamba ilikuwa imani katika Yesu huyu iliyoponya yule mtu kilema.</w:t>
      </w:r>
    </w:p>
    <w:p>
      <w:pPr/>
      <w:r>
        <w:rPr>
          <w:lang w:val="sw_KE" w:bidi="sw_KE"/>
        </w:rPr>
      </w:r>
      <w:r>
        <w:rPr>
          <w:lang w:val="sw_KE" w:bidi="sw_KE"/>
        </w:rPr>
        <w:t>Sitisha na mjadili: Utamaduni wenu unawaadhibu vipi watu ambao wamevunja sheria? Ni nini kinachotokea ikiwa mtu anayeadhibiwa hana hatia?</w:t>
      </w:r>
    </w:p>
    <w:p>
      <w:pPr/>
      <w:r>
        <w:rPr>
          <w:lang w:val="sw_KE" w:bidi="sw_KE"/>
        </w:rPr>
      </w:r>
      <w:r>
        <w:rPr>
          <w:lang w:val="sw_KE" w:bidi="sw_KE"/>
        </w:rPr>
        <w:t>Petro anaendelea na sehemu inayofuata ya hotuba yake kwa kusema "sasa, ndugu." Neno "sasa" halionyeshi kupita kwa wakati, kama linavyofanya katika vifungu vingine. Inaweza kutafsiriwa bora zaidi, "Tegeni masikio." Petro anauita umati "ndugu." Petro anawaambia kwamba anawaona kama watu walio sawa naye, jamaa yake mwenzake. Umati na viongozi wao walitenda kwa ujinga walipomwua Yesu. Petro anawaambia umati na viongozi kwamba hawakujua kile walichokuwa wakifanya walipomwua Yesu. Petro alijumuisha viongozi katika hotuba yake kwa sababu alikuwa akizungumza nao pamoja na umati. Neno "lakini" linatumiwa hapa kuonyesha tofauti kati ya ujinga wa Wayahudi na unabii wa Mungu. Petro anawaambia umati kwamba Mungu alizungumza kupitia manabii mamia ya miaka iliyopita kwamba Yesu alipaswa kuteseka na kufa. Wayahudi walitimiza unabii huu. Mungu alisema kwamba Kristo wake angeteseka. Hii ina maana Mungu alimchagua Yesu ateseke na afe kwa ajili ya dhambi za ulimwengu. Neno Kristo hapa ni cheo, si jina lingine la Yesu. Inamaanisha mtu maalum, aliyeteuliwa, au kuchaguliwa na Mungu.</w:t>
      </w:r>
    </w:p>
    <w:p>
      <w:pPr/>
      <w:r>
        <w:rPr>
          <w:lang w:val="sw_KE" w:bidi="sw_KE"/>
        </w:rPr>
      </w:r>
      <w:r>
        <w:rPr>
          <w:lang w:val="sw_KE" w:bidi="sw_KE"/>
        </w:rPr>
        <w:t>Petro anamalizia hotuba yake kwa kuwaambia umati, "kwa hivyo, tubuni." Neno kutubu linamaanisha kubadilisha moyo wako na akili yako. Petro anawaambia umati wabadili jinsi wanavyofikiri kuhusu Mungu na mtumishi wake Yesu. Petro anawaambia umati waache kuishi kwa ajili yao wenyewe na kuanza kuishi kwa ajili ya Mungu. Ikiwa umati unatubu na kumrudia Mungu, Petro anawaahidi kwamba Mungu atafuta dhambi zao na kwamba uwepo wa Bwana utaleta nyakati za kuburudishwa. Kufuta kunamaanisha kusamehe kabisa. Petro pia anaahidi kwamba Mungu atarejesha mambo yote wakati wa muda wake uliowekwa. Neno kurejesha pia linamaanisha kupumzika. Petro anasema kwamba siku moja Mungu ataleta amani juu ya dunia yote.</w:t>
      </w:r>
    </w:p>
    <w:p>
      <w:pPr/>
      <w:r>
        <w:rPr>
          <w:lang w:val="sw_KE" w:bidi="sw_KE"/>
        </w:rPr>
      </w:r>
      <w:r>
        <w:rPr>
          <w:lang w:val="sw_KE" w:bidi="sw_KE"/>
        </w:rPr>
        <w:t>Sitisha na mjadili: Ni kwa njia gani unaona dunia inayokuzunguka imevunjika na inahitaji kurejeshwa?</w:t>
      </w:r>
    </w:p>
    <w:p>
      <w:pPr/>
      <w:r>
        <w:rPr>
          <w:lang w:val="sw_KE" w:bidi="sw_KE"/>
        </w:rPr>
      </w:r>
      <w:r>
        <w:rPr>
          <w:lang w:val="sw_KE" w:bidi="sw_KE"/>
        </w:rPr>
        <w:t>Petro anasema Mungu atamtuma Kristo kwao. Petro anarejelea kuja kwa pili kwa Yesu, au kurudi kwake. Tukio hili bado liko katika siku zijazo na bado halijatimizwa. Kutakuja wakati ambapo Yesu atarejesha dunia yote kwa kuifanya mpya tena. Lakini kwanza, na mpaka wakati huo, ni lazima Mbingu imkaribishe au impokee Yesu. Yote ambayo Petro anasema kuhusu Yesu, Mungu alizungumza muda mrefu uliopita na manabii wake, ambao waliwaambia watu wengine. Manabii watakatifu walikuwa wajumbe wa Mungu waliotengwa na Mungu kwa kusudi maalum.</w:t>
      </w:r>
    </w:p>
    <w:p>
      <w:pPr/>
      <w:r>
        <w:rPr>
          <w:lang w:val="sw_KE" w:bidi="sw_KE"/>
        </w:rPr>
      </w:r>
      <w:r>
        <w:rPr>
          <w:lang w:val="sw_KE" w:bidi="sw_KE"/>
        </w:rPr>
        <w:t>Petro anatumia nabii Musa kama mfano. Wayahudi walimwona Musa kuwa nabii mkuu zaidi. Musa alisema kwamba Mungu angemfufua mtu kutoka kati ya Wayahudi. Petro ananukuu moja kwa moja kutoka kwa Musa. Musa anawapa watu machaguo mawili yanayotofautiana. Anasema kumsikiliza nabii ambaye Mungu anamwinua na kufanya kila kitu anachosema. Chaguo lingine ni kutokumsikiliza nabii huyu. Ikiwa mtu yeyote hatasikiliza na hatamtii nabii huyu, watatengwa. Baadhi ya matoleo yanatafsiri kifungu hiki "kimeharibiwa kabisa." Kwa maneno mengine, hawatapokea ahadi ya Mungu ya maisha ya milele pamoja naye. Nabii ambaye Musa anarejelea hapa ni Yesu. Petro anamaliza nukuu yake hapa na kuanza maneno yake mwenyewe tena.</w:t>
      </w:r>
    </w:p>
    <w:p>
      <w:pPr/>
      <w:r>
        <w:rPr>
          <w:lang w:val="sw_KE" w:bidi="sw_KE"/>
        </w:rPr>
      </w:r>
      <w:r>
        <w:rPr>
          <w:lang w:val="sw_KE" w:bidi="sw_KE"/>
        </w:rPr>
        <w:t>Sitisha na mjadili: Simulia hadithi kuhusu wakati ambapo mtu alitoa onyo. Watu walifanya nini kama mwitikio? Ni nini kilichotokea, au kingetokea, ikiwa wangepuuza onyo?</w:t>
      </w:r>
    </w:p>
    <w:p>
      <w:pPr/>
      <w:r>
        <w:rPr>
          <w:lang w:val="sw_KE" w:bidi="sw_KE"/>
        </w:rPr>
      </w:r>
      <w:r>
        <w:rPr>
          <w:lang w:val="sw_KE" w:bidi="sw_KE"/>
        </w:rPr>
        <w:t>Petro kisha anauambia umati kwamba, kwa kweli, kila nabii kuanzia Samweli na kuendelea amezungumza na kutabiri kumhusu Yesu. Samweli pia alikuwa nabii wa Agano la Kale ambaye aliishi mamia ya miaka baada ya Musa. Petro anasema manabii hawa wote wanazungumza kuhusu "siku hizi," ikimaanisha matukio ambayo yametokea hivi karibuni kuhusu Yesu.</w:t>
      </w:r>
    </w:p>
    <w:p>
      <w:pPr/>
      <w:r>
        <w:rPr>
          <w:lang w:val="sw_KE" w:bidi="sw_KE"/>
        </w:rPr>
      </w:r>
      <w:r>
        <w:rPr>
          <w:lang w:val="sw_KE" w:bidi="sw_KE"/>
        </w:rPr>
        <w:t>Petro anasema, "</w:t>
      </w:r>
      <w:r>
        <w:rPr>
          <w:b/>
          <w:lang w:val="sw_KE" w:bidi="sw_KE"/>
        </w:rPr>
        <w:t>Ninyi</w:t>
      </w:r>
      <w:r>
        <w:rPr>
          <w:lang w:val="sw_KE" w:bidi="sw_KE"/>
        </w:rPr>
        <w:t xml:space="preserve"> ni warithi wa manabii." Neno "wewe" linapaswa kutafsiriwa kwa msisitizo, kama kwamba Petro anahakikisha umati unasikiliza. Anauambia umati kwamba ni warithi wa ahadi ya Mungu aliyoagana na mababu zao. Wayahudi tayari wangefahamu ahadi hii, lakini Petro anawakumbusha hata hivyo. Petro ananukuu kile Mungu alichomwambia Ibrahimu: "Na katika uzao wako, au wazao wako, kila mtu duniani atapata wema wa Mungu." Petro anamaliza hotuba yake kwa muhtasari wa hoja yake kuu. Petro anasema Mungu alimfufua Yesu na kumtuma kwenye umati kwanza, ili kuwabariki kwa kuwageuza kila mmoja wao kutoka kwenye maisha yao ya dhambi.</w:t>
      </w:r>
    </w:p>
    <w:p>
      <w:pPr/>
      <w:r>
        <w:rPr>
          <w:lang w:val="sw_KE" w:bidi="sw_KE"/>
        </w:rPr>
      </w:r>
      <w:r>
        <w:rPr>
          <w:lang w:val="sw_KE" w:bidi="sw_KE"/>
        </w:rPr>
        <w:t>Sitisha hapa na mjadili: Ni mambo gani katika familia yenu ambayo yamepitishwa kutoka kizazi hadi kizazi?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Petro, Yohana, na mtu ambaye alikuwa kilema na alikuwa ameketi kando ya lango wanaingia hekaluni na kwenda kwenye ukumbi wa Solomoni. Umati unaanza kukusanyika na Petro anatumia fursa hii kuzungumza na umati.</w:t>
      </w:r>
    </w:p>
    <w:p>
      <w:pPr/>
      <w:r>
        <w:rPr>
          <w:lang w:val="sw_KE" w:bidi="sw_KE"/>
        </w:rPr>
      </w:r>
      <w:r>
        <w:rPr>
          <w:b/>
          <w:lang w:val="sw_KE" w:bidi="sw_KE"/>
        </w:rPr>
        <w:t>Tukio la pili:</w:t>
      </w:r>
      <w:r>
        <w:rPr>
          <w:lang w:val="sw_KE" w:bidi="sw_KE"/>
        </w:rPr>
        <w:t xml:space="preserve"> Petro anatoa mhadhara kwa umati, akianzia na maelezo kuhusu jinsi yule mtu kiwete alivyoponywa kwa nguvu ya Mungu, si kupitia nguvu zao.</w:t>
      </w:r>
    </w:p>
    <w:p>
      <w:pPr/>
      <w:r>
        <w:rPr>
          <w:lang w:val="sw_KE" w:bidi="sw_KE"/>
        </w:rPr>
      </w:r>
      <w:r>
        <w:rPr>
          <w:b/>
          <w:lang w:val="sw_KE" w:bidi="sw_KE"/>
        </w:rPr>
        <w:t>Tukio la tatu:</w:t>
      </w:r>
      <w:r>
        <w:rPr>
          <w:lang w:val="sw_KE" w:bidi="sw_KE"/>
        </w:rPr>
        <w:t xml:space="preserve"> Petro anauita umati utubu. Petro anasimulia jinsi Mungu alivyotumia mababu wa umati kuwaita watu wa Kiyahudi wamfuate. Petro anaelezea umuhimu wa kesi ya Yesu mbele ya Pilato.</w:t>
      </w:r>
    </w:p>
    <w:p>
      <w:pPr/>
      <w:r>
        <w:rPr>
          <w:lang w:val="sw_KE" w:bidi="sw_KE"/>
        </w:rPr>
      </w:r>
      <w:r>
        <w:rPr>
          <w:b/>
          <w:lang w:val="sw_KE" w:bidi="sw_KE"/>
        </w:rPr>
        <w:t>Tukio la nne:</w:t>
      </w:r>
      <w:r>
        <w:rPr>
          <w:lang w:val="sw_KE" w:bidi="sw_KE"/>
        </w:rPr>
        <w:t xml:space="preserve"> Petro anawaambia umati kwamba watakapomfuata Mungu watabarikiwa kwa sababu ni uzao wa Ibrahimu.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Mwanamume kiwete aliyekuwa mlangoni ambaye ameponywa hivi sasa</w:t>
      </w:r>
    </w:p>
    <w:p>
      <w:pPr>
        <w:pStyle w:val="ListBullet"/>
        <w:spacing w:line="240" w:lineRule="auto"/>
        <w:ind w:left="720"/>
      </w:pPr>
      <w:r>
        <w:rPr>
          <w:lang w:val="sw_KE" w:bidi="sw_KE"/>
        </w:rPr>
      </w:r>
      <w:r>
        <w:rPr>
          <w:lang w:val="sw_KE" w:bidi="sw_KE"/>
        </w:rPr>
        <w:t>Umati katika hekalu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Yesu (anaitwa Mtakatifu na Mwenye Haki, Mwanzilishi wa Uzima, Mtumishi wa Mungu)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Mwuaji ambaye aliachiwa</w:t>
      </w:r>
    </w:p>
    <w:p>
      <w:pPr>
        <w:pStyle w:val="ListBullet"/>
        <w:spacing w:line="240" w:lineRule="auto"/>
        <w:ind w:left="720"/>
      </w:pPr>
      <w:r>
        <w:rPr>
          <w:lang w:val="sw_KE" w:bidi="sw_KE"/>
        </w:rPr>
      </w:r>
      <w:r>
        <w:rPr>
          <w:lang w:val="sw_KE" w:bidi="sw_KE"/>
        </w:rPr>
        <w:t>Samweli</w:t>
      </w:r>
    </w:p>
    <w:p>
      <w:pPr>
        <w:pStyle w:val="ListBullet"/>
        <w:spacing w:line="240" w:lineRule="auto"/>
        <w:ind w:left="720"/>
      </w:pPr>
      <w:r>
        <w:rPr>
          <w:lang w:val="sw_KE" w:bidi="sw_KE"/>
        </w:rPr>
      </w:r>
      <w:r>
        <w:rPr>
          <w:lang w:val="sw_KE" w:bidi="sw_KE"/>
        </w:rPr>
        <w:t>Uzao</w:t>
      </w:r>
    </w:p>
    <w:p>
      <w:pPr>
        <w:pStyle w:val="ListBullet"/>
        <w:spacing w:line="240" w:lineRule="auto"/>
        <w:ind w:left="720"/>
      </w:pPr>
      <w:r>
        <w:rPr>
          <w:lang w:val="sw_KE" w:bidi="sw_KE"/>
        </w:rPr>
      </w:r>
      <w:r>
        <w:rPr>
          <w:lang w:val="sw_KE" w:bidi="sw_KE"/>
        </w:rPr>
        <w:t>Watu wa Israeli</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Mnaweza kusimulia tena simulizi hii pamoja huku watu wakitumia vitu au wao wenyewe kuwakilisha kila mtu anayetajwa wakati wa hotuba ambayo Petro alitoa kwa umati. Mfanye mtu ainuke au kitu kiinuke kinapotajwa wakati wa hotuba ili kusaidia kukumbuka watu tofauti wanaotajwa.</w:t>
      </w:r>
    </w:p>
    <w:p>
      <w:pPr/>
      <w:r>
        <w:rPr>
          <w:lang w:val="sw_KE" w:bidi="sw_KE"/>
        </w:rPr>
      </w:r>
      <w:r>
        <w:rPr>
          <w:lang w:val="sw_KE" w:bidi="sw_KE"/>
        </w:rPr>
        <w:t>Ni muhimu kukumbuka kwamba simulizi hili linatokea mara tu baada ya simulizi lililotangulia, ambamo mtu kilema aliponywa. Petro, Yohana, na yule mtu aliyekuwa kiwete walitembea kutoka langoni hadi hekaluni. Hii ingekuwa mara ya kwanza kwa mtu huyo kiwete kuruhusiwa kuingia hekaluni. Umati ulianza kukusanyika baada ya kumwona yule mtu aliyekuwa kiwete akitembea na kukimbia huku na kule akimsifu Mungu. Petro aliona umati ukianza kukusanyika na akaamua kutumia fursa hii kuzungumza nao. Hotuba hii ambayo Petro alitoa ilikuwa kwa umati ambao ulikuwa umekusanyika katika hekalu katika ukumbi wa Solomoni. Ni muhimu kukumbuka kwamba ukumbi wa Solomoni ulikuwa katika ua la Mataifa. Watu wote, wanaume na wanawake, Wayahudi na wasio Wayahudi, waliruhusiwa katika eneo hili.</w:t>
      </w:r>
    </w:p>
    <w:p>
      <w:pPr/>
      <w:r>
        <w:rPr>
          <w:lang w:val="sw_KE" w:bidi="sw_KE"/>
        </w:rPr>
      </w:r>
      <w:r>
        <w:rPr>
          <w:lang w:val="sw_KE" w:bidi="sw_KE"/>
        </w:rPr>
        <w:t>Sitisha hapa na uonyeshe mchoro wa ukumbi wa Solomoni.</w:t>
      </w:r>
    </w:p>
    <w:p>
      <w:pPr/>
      <w:r>
        <w:rPr>
          <w:lang w:val="sw_KE" w:bidi="sw_KE"/>
        </w:rPr>
      </w:r>
      <w:r>
        <w:rPr>
          <w:lang w:val="sw_KE" w:bidi="sw_KE"/>
        </w:rPr>
        <w:t>Petro anawakumbusha umati wa watu historia yao. Umati ungekuwa na ujuzi mwingi kuhusu manabii mbalimbali ambao Petro aliwazungumzia. Hii ndiyo sababu Petro hachukui wakati wa kuelezea kila mtu ni nani, bali kila mtu ni sehemu muhimu sana ya historia yao ya Kiyahudi.</w:t>
      </w:r>
    </w:p>
    <w:p>
      <w:pPr/>
      <w:r>
        <w:rPr>
          <w:lang w:val="sw_KE" w:bidi="sw_KE"/>
        </w:rPr>
      </w:r>
      <w:r>
        <w:rPr>
          <w:lang w:val="sw_KE" w:bidi="sw_KE"/>
        </w:rPr>
        <w:t>Petro anazungumza na umati kana kwamba walihusika moja kwa moja na kifo cha Yesu, ingawa pengine umati haukuhusika. Petro anamwita Yesu Mtakatifu na Mwenye Haki na Mwanzilishi wa Uzima. Petro anaelezea jinsi kesi ya Yesu, iliyotokea miezi michache tu iliyopita, pia ilivyo sehemu muhimu ya historia yao.</w:t>
      </w:r>
    </w:p>
    <w:p>
      <w:pPr/>
      <w:r>
        <w:rPr>
          <w:lang w:val="sw_KE" w:bidi="sw_KE"/>
        </w:rPr>
      </w:r>
      <w:r>
        <w:rPr>
          <w:lang w:val="sw_KE" w:bidi="sw_KE"/>
        </w:rPr>
        <w:t>Baada ya Petro kuulaumu umati kwa kumwua Yesu, anasema "sasa basi, ndugu." Katika Petro anataka umati usikilize kwa makini kile anachokaribia kusema baadaye.</w:t>
      </w:r>
    </w:p>
    <w:p>
      <w:pPr/>
      <w:r>
        <w:rPr>
          <w:lang w:val="sw_KE" w:bidi="sw_KE"/>
        </w:rPr>
      </w:r>
      <w:r>
        <w:rPr>
          <w:lang w:val="sw_KE" w:bidi="sw_KE"/>
        </w:rPr>
        <w:t>Sitisha na mjadili: Katika utamaduni na lugha yenu, mnawashawishi vipi watu wazingatie kile kinachokaribia kusemwa?</w:t>
      </w:r>
    </w:p>
    <w:p>
      <w:pPr/>
      <w:r>
        <w:rPr>
          <w:lang w:val="sw_KE" w:bidi="sw_KE"/>
        </w:rPr>
      </w:r>
      <w:r>
        <w:rPr>
          <w:lang w:val="sw_KE" w:bidi="sw_KE"/>
        </w:rPr>
        <w:t>Petro anaelezea jinsi mababu wa umati walivyoonyesha tukio hili muhimu katika historia. Petro anauambia umati utubu, au uache dhambi zake na kumgeukia Mungu. Petro anazungumza kuhusu mwanzo wa historia ya Israeli kwa kurudi wakati Ibrahimu, baba ya uzao wao, aliahidiwa na Mungu kwamba familia zao zingebarikiwa. Mungu alimfufua mtumishi wake, Yesu, ili kuwafanya watu wa Israeli waache njia zao za dhambi ili wabarikiwe na Mungu.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Mwanamume kiwete aliyekuwa mlangoni ambaye ameponywa hivi sasa</w:t>
      </w:r>
    </w:p>
    <w:p>
      <w:pPr>
        <w:pStyle w:val="ListBullet"/>
        <w:spacing w:line="240" w:lineRule="auto"/>
        <w:ind w:left="720"/>
      </w:pPr>
      <w:r>
        <w:rPr>
          <w:lang w:val="sw_KE" w:bidi="sw_KE"/>
        </w:rPr>
      </w:r>
      <w:r>
        <w:rPr>
          <w:lang w:val="sw_KE" w:bidi="sw_KE"/>
        </w:rPr>
        <w:t>Umati katika hekalu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Yesu (anaitwa Mtakatifu na Mwenye Haki, Mwanzilishi wa Uzima, Mtumishi wa Mungu)</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Mwuaji ambaye aliachiwa</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Samweli</w:t>
      </w:r>
    </w:p>
    <w:p>
      <w:pPr>
        <w:pStyle w:val="ListBullet"/>
        <w:spacing w:line="240" w:lineRule="auto"/>
        <w:ind w:left="720"/>
      </w:pPr>
      <w:r>
        <w:rPr>
          <w:lang w:val="sw_KE" w:bidi="sw_KE"/>
        </w:rPr>
      </w:r>
      <w:r>
        <w:rPr>
          <w:lang w:val="sw_KE" w:bidi="sw_KE"/>
        </w:rPr>
        <w:t>Uzao</w:t>
      </w:r>
    </w:p>
    <w:p>
      <w:pPr>
        <w:pStyle w:val="ListBullet"/>
        <w:spacing w:line="240" w:lineRule="auto"/>
        <w:ind w:left="720"/>
      </w:pPr>
      <w:r>
        <w:rPr>
          <w:lang w:val="sw_KE" w:bidi="sw_KE"/>
        </w:rPr>
      </w:r>
      <w:r>
        <w:rPr>
          <w:lang w:val="sw_KE" w:bidi="sw_KE"/>
        </w:rPr>
        <w:t>Watu wa Israeli</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Petro na Yohana wametoka tu kumponya mtu ambaye amelemaa maisha yake yote. Petro na Yohana walimponya mtu nje ya lango la hekalu. Sasa wameingia kupitia lango katika hekalu lililokuwa limejaa watu ambapo kuna wanaume na wanawake waliowazunguka, wakishangaa muujiza ambao Petro na Yohana walikuwa wamefanya. Mtu kilema, ambaye sasa ameponywa, anawafuata Petro na Yohana kwa karibu hekaluni. Umati unamfuata Petro, Yohana, na yule mtu kilema aliyeponywa na kukusanyika karibu nao katika Ukumbi wa Solomoni.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jinsi wanavyohisi. Mnafikiri nini?" Unaweza kusikia majibu kama vile, "Nimeshangaa," "Nina hamu ya kujua," "Nimefurahi kukutana na watu ambao walifanya muujiza."</w:t>
      </w:r>
    </w:p>
    <w:p>
      <w:pPr>
        <w:pStyle w:val="ListBullet"/>
        <w:spacing w:line="240" w:lineRule="auto"/>
        <w:ind w:left="720"/>
      </w:pPr>
      <w:r>
        <w:rPr>
          <w:lang w:val="sw_KE" w:bidi="sw_KE"/>
        </w:rPr>
      </w:r>
      <w:r>
        <w:rPr>
          <w:lang w:val="sw_KE" w:bidi="sw_KE"/>
        </w:rPr>
        <w:t>Muulize mwigizaji anayeigiza Petro jinsi anavyohisi. Unaweza kusikia majibu kama, "Nina ujasiri wa kuwaambia kuhusu muujiza na kuhusu Yesu," au "Nina hamu ya kuficha kutoka kwa umati."</w:t>
      </w:r>
    </w:p>
    <w:p>
      <w:pPr>
        <w:pStyle w:val="ListBullet"/>
        <w:spacing w:line="240" w:lineRule="auto"/>
        <w:ind w:left="720"/>
      </w:pPr>
      <w:r>
        <w:rPr>
          <w:lang w:val="sw_KE" w:bidi="sw_KE"/>
        </w:rPr>
      </w:r>
      <w:r>
        <w:rPr>
          <w:lang w:val="sw_KE" w:bidi="sw_KE"/>
        </w:rPr>
        <w:t>Anzisha tena hatua.</w:t>
      </w:r>
    </w:p>
    <w:p>
      <w:pPr/>
      <w:r>
        <w:rPr>
          <w:lang w:val="sw_KE" w:bidi="sw_KE"/>
        </w:rPr>
      </w:r>
      <w:r>
        <w:rPr>
          <w:lang w:val="sw_KE" w:bidi="sw_KE"/>
        </w:rPr>
        <w:t>Petro, akiona umati ukistaajabia muujiza huo, anaugeukia umati na kuanza kunena. Petro anawauliza umati kwa nini wanashangaa kuhusu muujiza huo kama kwamba nguvu ya Petro na Yohana wenyewe na utawa wao ndio uliomponya yule mtu kilema. Petro anauambia umati Yesu ni nani. Petro anaelezea kwamba Yesu alikuwa mtumishi wa Mungu wa mababu wao na umati ulikataa mamlaka ya Yesu na kumwua, lakini Mungu alimfufua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jinsi wanavyohisi. Unaweza kusikia majibu kama, "Nina hasira kushitakiwa," au "Nina huzuni kumwua Yesu," au "Nina hofu kwamba Yesu yuko hai tena."</w:t>
      </w:r>
    </w:p>
    <w:p>
      <w:pPr>
        <w:pStyle w:val="ListBullet"/>
        <w:spacing w:line="240" w:lineRule="auto"/>
        <w:ind w:left="720"/>
      </w:pPr>
      <w:r>
        <w:rPr>
          <w:lang w:val="sw_KE" w:bidi="sw_KE"/>
        </w:rPr>
      </w:r>
      <w:r>
        <w:rPr>
          <w:lang w:val="sw_KE" w:bidi="sw_KE"/>
        </w:rPr>
        <w:t>Muulize mwigizaji anayeigiza Petro jinsi anavyohisi. Unaweza kusikia majibu kama, "Hofu," "Kiburi kwa kuwajulisha umati kwamba walikosea," "Ushujaa na ujasiri wa kuzungumza ukweli."</w:t>
      </w:r>
    </w:p>
    <w:p>
      <w:pPr>
        <w:pStyle w:val="ListBullet"/>
        <w:spacing w:line="240" w:lineRule="auto"/>
        <w:ind w:left="720"/>
      </w:pPr>
      <w:r>
        <w:rPr>
          <w:lang w:val="sw_KE" w:bidi="sw_KE"/>
        </w:rPr>
      </w:r>
      <w:r>
        <w:rPr>
          <w:lang w:val="sw_KE" w:bidi="sw_KE"/>
        </w:rPr>
        <w:t>Anzisha tena hatua.</w:t>
      </w:r>
    </w:p>
    <w:p>
      <w:pPr/>
      <w:r>
        <w:rPr>
          <w:lang w:val="sw_KE" w:bidi="sw_KE"/>
        </w:rPr>
      </w:r>
      <w:r>
        <w:rPr>
          <w:lang w:val="sw_KE" w:bidi="sw_KE"/>
        </w:rPr>
        <w:t>Petro kisha anauambia umati kwamba imani ya yule mtu kilema kwa Yesu ilimponya. Petro kisha anahakikishia umati kwamba walifanya kwa ujinga na Mungu alikuwa amepanga na kutaka Yesu afe na kurudi hai. Ikiwa umati utatubu dhambi zao, basi Mungu atawapa amani inayotokana na uwepo wa Munguu. Petro anawaambia umati kwamba Mungu siku moja, wakati uliowekwa, atamtuma Kristo, ambaye ni Yesu, kurudi duniani.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jinsi wanavyohisi. Unaweza kusikia majibu kama, "Nimefarijika," "Nimefurahi kupita kiasi," "Nina furaha," au "Nashukuru."</w:t>
      </w:r>
    </w:p>
    <w:p>
      <w:pPr>
        <w:pStyle w:val="ListBullet"/>
        <w:spacing w:line="240" w:lineRule="auto"/>
        <w:ind w:left="720"/>
      </w:pPr>
      <w:r>
        <w:rPr>
          <w:lang w:val="sw_KE" w:bidi="sw_KE"/>
        </w:rPr>
      </w:r>
      <w:r>
        <w:rPr>
          <w:lang w:val="sw_KE" w:bidi="sw_KE"/>
        </w:rPr>
        <w:t>Anzisha tena hatua.</w:t>
      </w:r>
    </w:p>
    <w:p>
      <w:pPr/>
      <w:r>
        <w:rPr>
          <w:lang w:val="sw_KE" w:bidi="sw_KE"/>
        </w:rPr>
      </w:r>
      <w:r>
        <w:rPr>
          <w:lang w:val="sw_KE" w:bidi="sw_KE"/>
        </w:rPr>
        <w:t>Petro anawaambia umati jinsi Musa alivyotabiri kuhusu Yesu na kuwapa wasikilizaji wake nafasi ya kuchagua. Wasikilizaji wa Musa, au katika hali hii, umati wa Petro, wanaweza kumsikiliza na kumtii Yesu na kuishi, au hawamtii Yesu na 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jinsi wanavyoweza kulichukulia chaguo hili. Unaweza kusikia majibu kama, "Nina hofu ya kufa," au "Nina huzuni ya kumttomtii Yesu mapema."</w:t>
      </w:r>
    </w:p>
    <w:p>
      <w:pPr>
        <w:pStyle w:val="ListBullet"/>
        <w:spacing w:line="240" w:lineRule="auto"/>
        <w:ind w:left="720"/>
      </w:pPr>
      <w:r>
        <w:rPr>
          <w:lang w:val="sw_KE" w:bidi="sw_KE"/>
        </w:rPr>
      </w:r>
      <w:r>
        <w:rPr>
          <w:lang w:val="sw_KE" w:bidi="sw_KE"/>
        </w:rPr>
        <w:t>Anzisha tena hatua.</w:t>
      </w:r>
    </w:p>
    <w:p>
      <w:pPr/>
      <w:r>
        <w:rPr>
          <w:lang w:val="sw_KE" w:bidi="sw_KE"/>
        </w:rPr>
      </w:r>
      <w:r>
        <w:rPr>
          <w:lang w:val="sw_KE" w:bidi="sw_KE"/>
        </w:rPr>
        <w:t>Petro anamhitimisha hotuba yake kwa kuwaambia umati jinsi manabii wote kutoka Agano la Kale walivyotabiri kuhusu Yesu na kwamba Mungu alimtuma Yesu kwao ili kuwabariki kila mtu ambaye anajitenga na uovu.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umati jinsi wanavyohisi kuhusu kila kitu Petro amesema hivi karibuni. Unaweza kusikia majibu kama, “Nimeguswa moyoni,” “Nina furaha,” “Nimefurahi,” au “Shukrani nyingi sana kwa yale ambayo Mungu amewafanyia.”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Petro, Yohana, na yule mtu kilema waliingia katika </w:t>
      </w:r>
      <w:r>
        <w:rPr>
          <w:b/>
          <w:lang w:val="sw_KE" w:bidi="sw_KE"/>
        </w:rPr>
        <w:t>Ukumbi wa Solomoni</w:t>
      </w:r>
      <w:r>
        <w:rPr>
          <w:lang w:val="sw_KE" w:bidi="sw_KE"/>
        </w:rPr>
        <w:t>, yaani, sehemu yenye nguzo, baada ya yule mtu kilema kuponywa. Baraza hilo lilikuwa ukumbi wenye safu mbili za nguzo katika eneo la hekalu. Ilikuwa eneo pekee la hekalu ambalo wasio Wayahudi waliruhusiwa kuwapo. Wanafunzi wa Yesu na viongozi wengine wa kidini mara nyingi walifundisha watu kutoka kwenye ukumbi huu. Ukumbi huo uliitwa kwa jina la Mfalme Solomoni. Solomoni alichukuliwa kuwa mfalme mwenye hekima zaidi kuwahi kuishi.</w:t>
      </w:r>
    </w:p>
    <w:p>
      <w:pPr/>
      <w:r>
        <w:rPr>
          <w:lang w:val="sw_KE" w:bidi="sw_KE"/>
        </w:rPr>
      </w:r>
      <w:r>
        <w:rPr>
          <w:lang w:val="sw_KE" w:bidi="sw_KE"/>
        </w:rPr>
        <w:t xml:space="preserve">Petro alihutubia umati, "enyi wanaume wa </w:t>
      </w:r>
      <w:r>
        <w:rPr>
          <w:b/>
          <w:lang w:val="sw_KE" w:bidi="sw_KE"/>
        </w:rPr>
        <w:t>Israeli</w:t>
      </w:r>
      <w:r>
        <w:rPr>
          <w:lang w:val="sw_KE" w:bidi="sw_KE"/>
        </w:rPr>
        <w:t xml:space="preserve">." Hiki ni kifungu cha jumla kinachofanana na "wananchi wenzangu." Tumia neno sawa kwa Israeli ambalo umelitumia hapo awali. Neno </w:t>
      </w:r>
      <w:r>
        <w:rPr>
          <w:lang w:val="sw_KE" w:bidi="sw_KE"/>
        </w:rPr>
        <w:t>Israeli</w:t>
      </w:r>
      <w:r>
        <w:rPr>
          <w:lang w:val="sw_KE" w:bidi="sw_KE"/>
        </w:rPr>
        <w:t xml:space="preserve"> linapatikana katika Faharasa Kuu.</w:t>
      </w:r>
    </w:p>
    <w:p>
      <w:pPr/>
      <w:r>
        <w:rPr>
          <w:lang w:val="sw_KE" w:bidi="sw_KE"/>
        </w:rPr>
      </w:r>
      <w:r>
        <w:rPr>
          <w:lang w:val="sw_KE" w:bidi="sw_KE"/>
        </w:rPr>
        <w:t xml:space="preserve">Wakati Petro alipozungumza na umati, alielezea Mungu kama </w:t>
      </w:r>
      <w:r>
        <w:rPr>
          <w:b/>
          <w:lang w:val="sw_KE" w:bidi="sw_KE"/>
        </w:rPr>
        <w:t>Mungu wa Ibrahimu, Isaka, na Yakobo</w:t>
      </w:r>
      <w:r>
        <w:rPr>
          <w:lang w:val="sw_KE" w:bidi="sw_KE"/>
        </w:rPr>
        <w:t>. Watu hawa, Ibrahimu, Isaka, na Yakobo, wanachukuliwa kuwa baba wa taifa la Israeli. Wao ni watu muhimu katika historia ya Kiyahudi.</w:t>
      </w:r>
    </w:p>
    <w:p>
      <w:pPr/>
      <w:r>
        <w:rPr>
          <w:lang w:val="sw_KE" w:bidi="sw_KE"/>
        </w:rPr>
      </w:r>
      <w:r>
        <w:rPr>
          <w:lang w:val="sw_KE" w:bidi="sw_KE"/>
        </w:rPr>
        <w:t xml:space="preserve">Mungu alimtukuza mtumishi wake Yesu. </w:t>
      </w:r>
      <w:r>
        <w:rPr>
          <w:b/>
          <w:lang w:val="sw_KE" w:bidi="sw_KE"/>
        </w:rPr>
        <w:t>Kumtukuza</w:t>
      </w:r>
      <w:r>
        <w:rPr>
          <w:lang w:val="sw_KE" w:bidi="sw_KE"/>
        </w:rPr>
        <w:t xml:space="preserve"> mtu ni kumheshimu au kumsifu. Mara nyingi inarejelea Mungu. </w:t>
      </w:r>
      <w:r>
        <w:rPr>
          <w:b/>
          <w:lang w:val="sw_KE" w:bidi="sw_KE"/>
        </w:rPr>
        <w:t>Mtumwa</w:t>
      </w:r>
      <w:r>
        <w:rPr>
          <w:lang w:val="sw_KE" w:bidi="sw_KE"/>
        </w:rPr>
        <w:t xml:space="preserve"> ni mtu ambaye anafanya kazi kwa mtu mwingine na hawezi kuacha. Wanaonekana kama watu wa chini zaidi kati ya watu wote. Tazama Faharasa Kuu kwa maelezo zaidi kuhusu </w:t>
      </w:r>
      <w:r>
        <w:rPr>
          <w:lang w:val="sw_KE" w:bidi="sw_KE"/>
        </w:rPr>
        <w:t>kutukuza</w:t>
      </w:r>
      <w:r>
        <w:rPr>
          <w:lang w:val="sw_KE" w:bidi="sw_KE"/>
        </w:rPr>
        <w:t xml:space="preserve"> na </w:t>
      </w:r>
      <w:r>
        <w:rPr>
          <w:lang w:val="sw_KE" w:bidi="sw_KE"/>
        </w:rPr>
        <w:t>mtumishi</w:t>
      </w:r>
      <w:r>
        <w:rPr>
          <w:lang w:val="sw_KE" w:bidi="sw_KE"/>
        </w:rPr>
        <w:t>. Tumia maneno yale yale uliyotumia hapo awali kwa kutukuza na mtumishi.</w:t>
      </w:r>
    </w:p>
    <w:p>
      <w:pPr/>
      <w:r>
        <w:rPr>
          <w:lang w:val="sw_KE" w:bidi="sw_KE"/>
        </w:rPr>
      </w:r>
      <w:r>
        <w:rPr>
          <w:lang w:val="sw_KE" w:bidi="sw_KE"/>
        </w:rPr>
        <w:t xml:space="preserve">Lakini Petro alimwelezea Yesu kama </w:t>
      </w:r>
      <w:r>
        <w:rPr>
          <w:b/>
          <w:lang w:val="sw_KE" w:bidi="sw_KE"/>
        </w:rPr>
        <w:t>mtakatifu</w:t>
      </w:r>
      <w:r>
        <w:rPr>
          <w:lang w:val="sw_KE" w:bidi="sw_KE"/>
        </w:rPr>
        <w:t xml:space="preserve"> na </w:t>
      </w:r>
      <w:r>
        <w:rPr>
          <w:b/>
          <w:lang w:val="sw_KE" w:bidi="sw_KE"/>
        </w:rPr>
        <w:t>mwenye haki</w:t>
      </w:r>
      <w:r>
        <w:rPr>
          <w:lang w:val="sw_KE" w:bidi="sw_KE"/>
        </w:rPr>
        <w:t xml:space="preserve">. Kuwa </w:t>
      </w:r>
      <w:r>
        <w:rPr>
          <w:lang w:val="sw_KE" w:bidi="sw_KE"/>
        </w:rPr>
        <w:t>mtakatifu</w:t>
      </w:r>
      <w:r>
        <w:rPr>
          <w:lang w:val="sw_KE" w:bidi="sw_KE"/>
        </w:rPr>
        <w:t xml:space="preserve"> ni kutengwa na Mungu kwa kusudi kubwa zaidi. </w:t>
      </w:r>
      <w:r>
        <w:rPr>
          <w:lang w:val="sw_KE" w:bidi="sw_KE"/>
        </w:rPr>
        <w:t>Haki</w:t>
      </w:r>
      <w:r>
        <w:rPr>
          <w:lang w:val="sw_KE" w:bidi="sw_KE"/>
        </w:rPr>
        <w:t xml:space="preserve"> ni wazo la kuwa katika msimamo wa haki mbele ya Mungu. Tumia maneno yale yale uliyotumia hapo awali kwa mtakatifu na mwenye haki. Tazama Faharasa Kuu kwa maelezo zaidi kuhusu maneno haya.</w:t>
      </w:r>
    </w:p>
    <w:p>
      <w:pPr/>
      <w:r>
        <w:rPr>
          <w:lang w:val="sw_KE" w:bidi="sw_KE"/>
        </w:rPr>
      </w:r>
      <w:r>
        <w:rPr>
          <w:lang w:val="sw_KE" w:bidi="sw_KE"/>
        </w:rPr>
        <w:t xml:space="preserve">Petro alielezea Yesu ni nani, kisha aliwaambia umati kuwa </w:t>
      </w:r>
      <w:r>
        <w:rPr>
          <w:b/>
          <w:lang w:val="sw_KE" w:bidi="sw_KE"/>
        </w:rPr>
        <w:t>imani kwa jina lake</w:t>
      </w:r>
      <w:r>
        <w:rPr>
          <w:lang w:val="sw_KE" w:bidi="sw_KE"/>
        </w:rPr>
        <w:t xml:space="preserve">, jina la Yesu, ilimponya yule mtu kilema. </w:t>
      </w:r>
      <w:r>
        <w:rPr>
          <w:b/>
          <w:lang w:val="sw_KE" w:bidi="sw_KE"/>
        </w:rPr>
        <w:t>Imani</w:t>
      </w:r>
      <w:r>
        <w:rPr>
          <w:lang w:val="sw_KE" w:bidi="sw_KE"/>
        </w:rPr>
        <w:t xml:space="preserve"> ni kumwamini mtu hata ingawa hujui kile kitakachotokea. Katika utamaduni wa Kiyahudi, jina la mtu liliashiria tabia yake yote. Unapomwamini mtu, au kuwa na imani katika jina lake, unamtumaini kwa jinsi alivyo. Kumbuka kutumia neno lile lile kwa imani ambalo umelitumia hapo awali. Tazama </w:t>
      </w:r>
      <w:r>
        <w:rPr>
          <w:lang w:val="sw_KE" w:bidi="sw_KE"/>
        </w:rPr>
        <w:t>Imani</w:t>
      </w:r>
      <w:r>
        <w:rPr>
          <w:lang w:val="sw_KE" w:bidi="sw_KE"/>
        </w:rPr>
        <w:t xml:space="preserve"> katika Faharasa Kuu kwa maelezo zaidi.</w:t>
      </w:r>
    </w:p>
    <w:p>
      <w:pPr/>
      <w:r>
        <w:rPr>
          <w:lang w:val="sw_KE" w:bidi="sw_KE"/>
        </w:rPr>
      </w:r>
      <w:r>
        <w:rPr>
          <w:lang w:val="sw_KE" w:bidi="sw_KE"/>
        </w:rPr>
        <w:t xml:space="preserve">Petro aliwaambia umati kwamba manabii walisema muda mrefu uliopita kwamba Kristo angeteseka na kufa. </w:t>
      </w:r>
      <w:r>
        <w:rPr>
          <w:b/>
          <w:lang w:val="sw_KE" w:bidi="sw_KE"/>
        </w:rPr>
        <w:t>Nabii</w:t>
      </w:r>
      <w:r>
        <w:rPr>
          <w:lang w:val="sw_KE" w:bidi="sw_KE"/>
        </w:rPr>
        <w:t xml:space="preserve"> ni mtu anayeitwa na Mungu ili kutoa ujumbe kwa watu. </w:t>
      </w:r>
      <w:r>
        <w:rPr>
          <w:b/>
          <w:lang w:val="sw_KE" w:bidi="sw_KE"/>
        </w:rPr>
        <w:t>Kristo</w:t>
      </w:r>
      <w:r>
        <w:rPr>
          <w:lang w:val="sw_KE" w:bidi="sw_KE"/>
        </w:rPr>
        <w:t xml:space="preserve"> ni cheo cha Yesu ambacho kinamaanisha masihi, au yule aliyechaguliwa maalum na Mungu. Tumia maneno yale yale kwa nabii na Kristo kama yaliyotumiwa awali. Tazama Faharasa Kuu kwa maelezo kamili zaidi ya </w:t>
      </w:r>
      <w:r>
        <w:rPr>
          <w:lang w:val="sw_KE" w:bidi="sw_KE"/>
        </w:rPr>
        <w:t>nabii</w:t>
      </w:r>
      <w:r>
        <w:rPr>
          <w:lang w:val="sw_KE" w:bidi="sw_KE"/>
        </w:rPr>
        <w:t xml:space="preserve"> na </w:t>
      </w:r>
      <w:r>
        <w:rPr>
          <w:lang w:val="sw_KE" w:bidi="sw_KE"/>
        </w:rPr>
        <w:t>Kristo</w:t>
      </w:r>
      <w:r>
        <w:rPr>
          <w:lang w:val="sw_KE" w:bidi="sw_KE"/>
        </w:rPr>
        <w:t>.</w:t>
      </w:r>
    </w:p>
    <w:p>
      <w:pPr/>
      <w:r>
        <w:rPr>
          <w:lang w:val="sw_KE" w:bidi="sw_KE"/>
        </w:rPr>
      </w:r>
      <w:r>
        <w:rPr>
          <w:lang w:val="sw_KE" w:bidi="sw_KE"/>
        </w:rPr>
        <w:t xml:space="preserve">Petro kisha anauhimiza umati </w:t>
      </w:r>
      <w:r>
        <w:rPr>
          <w:b/>
          <w:lang w:val="sw_KE" w:bidi="sw_KE"/>
        </w:rPr>
        <w:t>kutubu</w:t>
      </w:r>
      <w:r>
        <w:rPr>
          <w:lang w:val="sw_KE" w:bidi="sw_KE"/>
        </w:rPr>
        <w:t xml:space="preserve"> kutoka kwa </w:t>
      </w:r>
      <w:r>
        <w:rPr>
          <w:b/>
          <w:lang w:val="sw_KE" w:bidi="sw_KE"/>
        </w:rPr>
        <w:t>dhambi</w:t>
      </w:r>
      <w:r>
        <w:rPr>
          <w:lang w:val="sw_KE" w:bidi="sw_KE"/>
        </w:rPr>
        <w:t xml:space="preserve"> yao au </w:t>
      </w:r>
      <w:r>
        <w:rPr>
          <w:b/>
          <w:lang w:val="sw_KE" w:bidi="sw_KE"/>
        </w:rPr>
        <w:t>uovu</w:t>
      </w:r>
      <w:r>
        <w:rPr>
          <w:lang w:val="sw_KE" w:bidi="sw_KE"/>
        </w:rPr>
        <w:t xml:space="preserve">. </w:t>
      </w:r>
      <w:r>
        <w:rPr>
          <w:lang w:val="sw_KE" w:bidi="sw_KE"/>
        </w:rPr>
        <w:t>Kutubu</w:t>
      </w:r>
      <w:r>
        <w:rPr>
          <w:lang w:val="sw_KE" w:bidi="sw_KE"/>
        </w:rPr>
        <w:t xml:space="preserve"> ni kugeuka kutoka kwa dhambi kabisa na kumfuata Mungu. </w:t>
      </w:r>
      <w:r>
        <w:rPr>
          <w:lang w:val="sw_KE" w:bidi="sw_KE"/>
        </w:rPr>
        <w:t>Dhambi</w:t>
      </w:r>
      <w:r>
        <w:rPr>
          <w:lang w:val="sw_KE" w:bidi="sw_KE"/>
        </w:rPr>
        <w:t xml:space="preserve"> au </w:t>
      </w:r>
      <w:r>
        <w:rPr>
          <w:lang w:val="sw_KE" w:bidi="sw_KE"/>
        </w:rPr>
        <w:t>uovu</w:t>
      </w:r>
      <w:r>
        <w:rPr>
          <w:lang w:val="sw_KE" w:bidi="sw_KE"/>
        </w:rPr>
        <w:t xml:space="preserve"> ni kushindwa kufanya kile ambacho Mungu amekuomba au alichokuambia ufanye. Tumia maneno yale yale kwa kutubu na kufanya dhambi kama ulivyotumia hapo awali. Rejelea Faharasa Kuu kwa maelezo zaidi kuhusu maneno haya.</w:t>
      </w:r>
    </w:p>
    <w:p>
      <w:pPr/>
      <w:r>
        <w:rPr>
          <w:lang w:val="sw_KE" w:bidi="sw_KE"/>
        </w:rPr>
      </w:r>
      <w:r>
        <w:rPr>
          <w:lang w:val="sw_KE" w:bidi="sw_KE"/>
        </w:rPr>
        <w:t xml:space="preserve">Petro alimaliza hotuba yake kwa kuwaambia umati kwamba baada ya Yesu kufufuliwa, alirudi </w:t>
      </w:r>
      <w:r>
        <w:rPr>
          <w:b/>
          <w:lang w:val="sw_KE" w:bidi="sw_KE"/>
        </w:rPr>
        <w:t>mbinguni</w:t>
      </w:r>
      <w:r>
        <w:rPr>
          <w:lang w:val="sw_KE" w:bidi="sw_KE"/>
        </w:rPr>
        <w:t xml:space="preserve">. </w:t>
      </w:r>
      <w:r>
        <w:rPr>
          <w:lang w:val="sw_KE" w:bidi="sw_KE"/>
        </w:rPr>
        <w:t>Mbinguni</w:t>
      </w:r>
      <w:r>
        <w:rPr>
          <w:lang w:val="sw_KE" w:bidi="sw_KE"/>
        </w:rPr>
        <w:t xml:space="preserve"> ni mahali ambapo Mungu na malaika wake wanaishi. Siku moja, Wakristo wote wataishi hapa pia. Tazama Faharasa Kuu kwa maelezo zaidi. Tumia neno lile lile kwa mbingu kama ulivyolitumia hapo awali.</w:t>
      </w:r>
    </w:p>
    <w:p>
      <w:pPr/>
      <w:r>
        <w:rPr>
          <w:lang w:val="sw_KE" w:bidi="sw_KE"/>
        </w:rPr>
      </w:r>
      <w:r>
        <w:rPr>
          <w:lang w:val="sw_KE" w:bidi="sw_KE"/>
        </w:rPr>
        <w:t xml:space="preserve">Petro kisha aliukumbusha umati kwamba Mungu aliwabariki wote kupitia ahadi iliyotolewa kwa Ibrahimu. </w:t>
      </w:r>
      <w:r>
        <w:rPr>
          <w:b/>
          <w:lang w:val="sw_KE" w:bidi="sw_KE"/>
        </w:rPr>
        <w:t>“Amebarikiwa” ni wakati Mungu anapomfanyia mtu jambo jema.</w:t>
      </w:r>
      <w:r>
        <w:rPr>
          <w:lang w:val="sw_KE" w:bidi="sw_KE"/>
        </w:rPr>
        <w:t xml:space="preserve"> Kumbuka kutumia neno lile lile kwa kubarikiwa kama lilivyotumiwa awali. Tazama Faharasa Kuu kwa ufafanuzi kamili zaidi wa neno </w:t>
      </w:r>
      <w:r>
        <w:rPr>
          <w:lang w:val="sw_KE" w:bidi="sw_KE"/>
        </w:rPr>
        <w:t>kubarikiwa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4:1–22</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4:1–22 na utie moyoni mwako maneno hayo.</w:t>
      </w:r>
    </w:p>
    <w:p>
      <w:pPr/>
      <w:r>
        <w:rPr>
          <w:lang w:val="sw_KE" w:bidi="sw_KE"/>
        </w:rPr>
      </w:r>
      <w:r>
        <w:rPr>
          <w:lang w:val="sw_KE" w:bidi="sw_KE"/>
        </w:rPr>
        <w:t>Sikiliza toleo la sauti la Matendo 4:1–22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Matendo 4:1–22 katika tafsiri rahisi zaidi kuelewa.</w:t>
      </w:r>
    </w:p>
    <w:p>
      <w:pPr/>
      <w:r>
        <w:rPr>
          <w:lang w:val="sw_KE" w:bidi="sw_KE"/>
        </w:rPr>
      </w:r>
      <w:r>
        <w:rPr>
          <w:lang w:val="sw_KE" w:bidi="sw_KE"/>
        </w:rPr>
        <w:t>Baada ya Petro na Yohana kumponya mtu kilema katika hekalu, Petro anaelezea kwa umati mkubwa kwamba Yesu ni Mwokozi Aliyeahidiwa. Watu wengi walimwamini Yesu kwa sababu ya maneno yake. Viongozi wa kidini wanasikia kile Petro na Yohana wanachofundisha na kuwakamata. Viongozi wa kidini wanawatishia kuwaadhibu ikiwa hawaachi kufundisha kuhusu Yesu, kisha wanawaachilia. Mitume wanakataa kuacha kuzungumza kuhusu Yesu.</w:t>
      </w:r>
    </w:p>
    <w:p>
      <w:pPr/>
      <w:r>
        <w:rPr>
          <w:lang w:val="sw_KE" w:bidi="sw_KE"/>
        </w:rPr>
      </w:r>
      <w:r>
        <w:rPr>
          <w:lang w:val="sw_KE" w:bidi="sw_KE"/>
        </w:rPr>
        <w:t>Wakati Petro na Yohana wanazungumza na umati kuhusu Yesu katika eneo la hekalu, baadhi ya makuhani, nahodha wa walinzi wa hekalu, na baadhi ya Masadukayo wanakuja kwao. Makuhani walitumikia katika hekalu wakitoa dhabihu kwa Mungu kwa niaba ya watu. Nahodha alikuwa kiongozi wa walinzi wa hekalu ambao walidumisha utaratibu katika eneo la hekalu. Masadukayo walikuwa kikundi au madhehebu ya kidini ya Kiyahudi. Walifundisha kwamba vitabu vitano vya kwanza vya Agano la Kale vilikuwa muhimu zaidi, na hawakuamini kwamba malaika walikuwepo au roho zilikuwepo. Hawakuamini kwamba Mungu alimfufua Yesu, au kumrudishia uhai. Wanaume hawa walikuwa na hasira sana na mitume kwa sababu ya mafundisho yao. "Mitume" inarejelea Petro na Yohana tu, si mitume wote 12.</w:t>
      </w:r>
    </w:p>
    <w:p>
      <w:pPr/>
      <w:r>
        <w:rPr>
          <w:lang w:val="sw_KE" w:bidi="sw_KE"/>
        </w:rPr>
      </w:r>
      <w:r>
        <w:rPr>
          <w:lang w:val="sw_KE" w:bidi="sw_KE"/>
        </w:rPr>
        <w:t>Kama unavyokumbuka, Petro na Yohana walifundisha kwamba Mungu alimfufua Yesu. Huu ulikuwa mfano wa kwanza wa ufufuo wa jumla zaidi ambao ungetokea katika siku za mwisho. Kwa msaada wa viongozi wa kidini, nahodha wa walinzi aliwakamata Petro na Yohana. Kwa sababu ilikuwa imechelewa na hakukuwa na wakati wa kesi, waliweka mitume gerezani mpaka siku iliyofuata. Watu wengi waliamini ujumbe wa mitume kuhusu Yesu kiasi kwamba kikundi cha waumini kilikua na kufikia zaidi ya elfu tano. Kuna uwezekano mkubwa kwamba namba hii inarejelea tu wanaume, ambayo ina maana wanawake na watoto hawakuhesabiwa. Hii ingekuwa idadi kubwa ya waumini wapya kwa sababu idadi ya waumini kwenye Pentekoste ilikuwa takriban elfu tatu.</w:t>
      </w:r>
    </w:p>
    <w:p>
      <w:pPr/>
      <w:r>
        <w:rPr>
          <w:lang w:val="sw_KE" w:bidi="sw_KE"/>
        </w:rPr>
      </w:r>
      <w:r>
        <w:rPr>
          <w:lang w:val="sw_KE" w:bidi="sw_KE"/>
        </w:rPr>
        <w:t>Sitisha hapa na mjadili swali hili kama kikundi: Mnaamua vipi kama mtu amevunja sheria ambapo mnaishi? Ni sheria gani za kidini ambazo watu wanatekeleza mahali unapoishi? Sitisha sauti hii hapa.</w:t>
      </w:r>
    </w:p>
    <w:p>
      <w:pPr/>
      <w:r>
        <w:rPr>
          <w:lang w:val="sw_KE" w:bidi="sw_KE"/>
        </w:rPr>
      </w:r>
      <w:r>
        <w:rPr>
          <w:lang w:val="sw_KE" w:bidi="sw_KE"/>
        </w:rPr>
        <w:t>Siku iliyofuata, watawala wa Kiyahudi, wazee, na walimu wa sheria walikutana pamoja Yerusalemu—hawa walikuwa washiriki wa Sanhedrin, au Baraza la Kiyahudi. Neno watawala linarejelea kuhani mkuu na makuhani wengine ambao walitawala juu ya watu wa Kiyahudi. Wazee walikuwa viongozi wa jumuiya wenye umri mkubwa na walioheshimiwa, wakati walimu wa sheria walitafsiri sheria ya Mungu. Inawezekana kwamba kuhani mkuu aliwaita washiriki wote wa Sanhedrini pamoja ili kujadili la kufanya kuhusu Petro na Yohana. Kuhani mkuu hakuwa tu kiongozi wa makuhani wote, bali pia alikuwa kiongozi wa mahakama kuu ya Kiyahudi. Kwa njia maalum, aliwakilisha watu wa Kiyahudi kwa Mungu. Anasi alikuwa kuhani mkuu wa zamani lakini mkwe wake, Kayafa, alikuwa kuhani mkuu wa sasa. Katika utamaduni wa Kiyahudi, mara tu mtu alipokuwa Kuhani Mkuu, alikuwa na heshima ya kuitwa Kuhani Mkuu kwa maisha yake yote. Aleksanda na Yohana hawakuwa watawala tu bali pia washiriki wa familia ya Anasi.</w:t>
      </w:r>
    </w:p>
    <w:p>
      <w:pPr/>
      <w:r>
        <w:rPr>
          <w:lang w:val="sw_KE" w:bidi="sw_KE"/>
        </w:rPr>
      </w:r>
      <w:r>
        <w:rPr>
          <w:lang w:val="sw_KE" w:bidi="sw_KE"/>
        </w:rPr>
        <w:t>Walinzi wanaleta Yohana na Petro kutoka gerezani ili kusimama mbele ya Baraza Kuu. Pia wanamleta yule mtu aliyeponywa kama shahidi. Viongozi wanawauliza Yohana na Petro, "Mlifanya hivyo kwa nguvu gani au kwa jina gani?" Wanarejelea muujiza wa kumponya mtu kilema. Kwa Wayahudi jina la mtu linarejelea mamlaka ambayo mtu anayo, au haki ya kutenda. Kwa kuwa amejazwa Roho Mtakatifu, au Roho wa Mungu, Petro anawajibu. Hapa, kujazwa na Roho kunamaanisha kwamba Roho Mtakatifu alimwongoza Petro waziwazi kuhusu kile cha kuwaambia watawala. Haimaanishi kwamba Roho Mtakatifu alimwacha Petro baada ya Pentekoste na kisha alirudi wakati huu.</w:t>
      </w:r>
    </w:p>
    <w:p>
      <w:pPr/>
      <w:r>
        <w:rPr>
          <w:lang w:val="sw_KE" w:bidi="sw_KE"/>
        </w:rPr>
      </w:r>
      <w:r>
        <w:rPr>
          <w:lang w:val="sw_KE" w:bidi="sw_KE"/>
        </w:rPr>
        <w:t>Petro anazungumza na watawala kwa heshima kwa kutumia vyeo viwili kati ya tatu, watawala na wazee, kwa ajili ya baraza la utawala la Kiyahudi. Wakati Petro anasema, "Ikiwa tunaitwa kuhojiwa leo..." anatambulisha taarifa ya kweli. Inamaanisha kwamba taarifa yake inayofuata pia itakuwa kweli. Petro anasema wazi kwa baraza na kwa watu wote wa Israeli kwamba walimponya yule mtu aliyekuwa kilema. Petro anarejelea mtu aliyeponywa ambaye alikuwa amesimama pamoja nao kama uthibitisho wa muujiza. Kristo ni cheo ambacho kinamtambua Yesu kama mtu ambaye Mungu alimtuma kama mfalme na Mwokozi Aliyeahidiwa wakati Nazareti inarejelea mji wa nyumbani wa Yesu.</w:t>
      </w:r>
    </w:p>
    <w:p>
      <w:pPr/>
      <w:r>
        <w:rPr>
          <w:lang w:val="sw_KE" w:bidi="sw_KE"/>
        </w:rPr>
      </w:r>
      <w:r>
        <w:rPr>
          <w:lang w:val="sw_KE" w:bidi="sw_KE"/>
        </w:rPr>
        <w:t>Petro analiambia baraza kwamba wanahusika na kumsulubisha Yesu, au kumpigilia misumari msalabani ili ateseke na kufa, lakini Mungu alimfufua Yesu. Kama unavyokumbuka, Masadukayo hawakuamini ufufuo. Petro ananukuu maandiko yanayojulikana sana kutoka kwa Zaburi ambayo yalizungumza kuhusu Mwokozi Aliyeahidiwa. Petro anamaanisha viongozi wa Kiyahudi walimkataa Yesu, kama wajenzi ambao walikataa jiwe, lakini Yesu ni kama jiwe la pembeni. Jiwe la pembeni linaweza kurejelea jiwe katika kona ya msingi au jiwe katikati ya mlango wenye upinde. Haijalishi jiwe hili ni gani, linamaanisha kwamba jiwe hilo ndilo muhimu zaidi na linafanya jengo lote liwe na nguvu. Kama vile wajenzi, viongozi walimkataa Yesu kama Mwokozi Aliyeahidiwa lakini Yesu sasa ameketi na Mungu mahali pa heshima.</w:t>
      </w:r>
    </w:p>
    <w:p>
      <w:pPr/>
      <w:r>
        <w:rPr>
          <w:lang w:val="sw_KE" w:bidi="sw_KE"/>
        </w:rPr>
      </w:r>
      <w:r>
        <w:rPr>
          <w:lang w:val="sw_KE" w:bidi="sw_KE"/>
        </w:rPr>
        <w:t xml:space="preserve">Simameni hapa na mwangalie picha ya jiwe la </w:t>
      </w:r>
      <w:r>
        <w:rPr>
          <w:lang w:val="sw_KE" w:bidi="sw_KE"/>
        </w:rPr>
        <w:t>pembeni</w:t>
      </w:r>
      <w:r>
        <w:rPr>
          <w:lang w:val="sw_KE" w:bidi="sw_KE"/>
        </w:rPr>
        <w:t xml:space="preserve"> kama kikundi. Jadili jinsi watu wanavyojenga nyumba katika utamaduni wako. Watu wanahakikishaje kuwa nyumba ni imara na imejengwa vizuri katika utamaduni wenu? Sitisha sauti hii hapa.</w:t>
      </w:r>
    </w:p>
    <w:p>
      <w:pPr/>
      <w:r>
        <w:rPr>
          <w:lang w:val="sw_KE" w:bidi="sw_KE"/>
        </w:rPr>
      </w:r>
      <w:r>
        <w:rPr>
          <w:lang w:val="sw_KE" w:bidi="sw_KE"/>
        </w:rPr>
        <w:t>Petro anasema wokovu haupatikani katika mtu mwingine yeyote. Hasa, Wayahudi wangeweza kupata wokovu, au uokozi kutoka kwa adhabu ya dhambi, katika Yesu kwa sababu Yesu ni Mwokozi Aliyeahidiwa. Petro anasema, "Mungu hajatoa jina lingine chini ya mbingu ambalo kwalo ni lazima tuokolewe." Tena, jina la Yesu linarejelea Yesu kama mtu wakati "chini ya mbingu" linamaanisha dunia yote. Kwa hivyo, Mungu huwaokoa watu kupitia Yesu tu. Ni Yesu pekee anayeweza kuokoa watu kutoka kwa adhabu ya Mungu kwa dhambi zao.</w:t>
      </w:r>
    </w:p>
    <w:p>
      <w:pPr/>
      <w:r>
        <w:rPr>
          <w:lang w:val="sw_KE" w:bidi="sw_KE"/>
        </w:rPr>
      </w:r>
      <w:r>
        <w:rPr>
          <w:lang w:val="sw_KE" w:bidi="sw_KE"/>
        </w:rPr>
        <w:t>Viongozi wa kidini walishangaa kwamba Petro na Yohana walizungumza kwa ujasiri na uhakika, kwa sababu walitambua kwamba mitume hawakuwa na elimu rasmi katika kutafsiri maandiko. Watoto wengi wa Kiyahudi walikwenda shuleni mpaka walipokuwa na umri wa miaka 12, lakini baadhi ya wanafunzi waliendelea kujifunza katika shule za juu za Kiyahudi ambapo marabi walifundisha. Baraza pengine lingeweza kuona kutokana na mavazi ya Petro na Yohana kwamba walikuwa wanaume wa kawaida wasio na mafunzo maalum katika shule za juu za Kiyahudi. Waliwatambua Petro na Yohana kama wanafunzi, au wafuasi, wa Yesu. Kama vile watawala walikuwa wamemwona Yesu akifundisha kwa mamlaka, au haki ya kutenda, waliona kwamba wafuasi wa Yesu walikuwa wakifundisha kwa mamlaka ile ile kutoka kwa Mungu.</w:t>
      </w:r>
    </w:p>
    <w:p>
      <w:pPr/>
      <w:r>
        <w:rPr>
          <w:lang w:val="sw_KE" w:bidi="sw_KE"/>
        </w:rPr>
      </w:r>
      <w:r>
        <w:rPr>
          <w:lang w:val="sw_KE" w:bidi="sw_KE"/>
        </w:rPr>
        <w:t>Viongozi walitaka kuwaadhibu Petro na Yohana kwa kuhubiri kuhusu Yesu, lakini Mungu alikuwa amemponya yule mtu kwa jina la Yesu. Hawakuweza kupinga mitume kwa sababu mtu aliyeponywa alikuwa amesimama mbele yao. Baraza liliamuru walinzi kuwaondoa wanaume watatu kutoka kwenye chumba cha mkutano wa baraza ili baraza liweze kuzungumza kwa faragha. Wanauliza swali, "Tutawafanyia nini watu hawa?" kama njia ya kuelezea kuchanganyikiwa na kutokuwa na uhakika. Walitaka kuwaadhibu Petro na Yohana lakini waliogopa, kwa sababu kuwaadhibu kungewafanya watu wa Yerusalemu wawe na hasira nao. Kila mtu katika Yerusalemu alijua kwamba Mungu alikuwa amemponya yule mtu aliyekuwa kilema kwa sababu mitume walimwomba Mungu amponye. Muujiza huu, au tendo la Mungu, ulikuwa ishara, au kiashiria kwamba kile mitume walichokuwa wakifundisha kuhusu Yesu kilikuwa kweli. Viongozi hawakuweza kukana kwamba muujiza ulikuwa umetokea kwa sababu watu wengi sana tayari walikuwa wamejua kuhusu jambo hilo. Badala yake, viongozi wanaamua kuwaambia mitume kwamba watawaadhibu ikiwa wataendelea kufundisha watu kwa jina la Yesu. Wanataka kuzuia habari za Yesu zisienee kwa watu zaidi.</w:t>
      </w:r>
    </w:p>
    <w:p>
      <w:pPr/>
      <w:r>
        <w:rPr>
          <w:lang w:val="sw_KE" w:bidi="sw_KE"/>
        </w:rPr>
      </w:r>
      <w:r>
        <w:rPr>
          <w:lang w:val="sw_KE" w:bidi="sw_KE"/>
        </w:rPr>
        <w:t>Baraza linawaita Petro na Yohana katika chumba cha mkutano na kuwaamuru wasizungumze au kufundisha kwa jina la Yesu. Petro anawaambia viongozi kwamba ni lazima wahukumu, au kuamua wenyewe, kile kilichokuwa sahihi machoni pa Mungu—kumtii Mungu au kuwatii viongozi. "Mbele za Mungu" inarejelea kile Mungu anachoona kuwa sahihi. Hii inamaanisha kwamba kutii viongozi kungemaanisha kumwasi Mungu. Petro anasisitiza kwamba ni lazima waendelee kuwaambia wengine kile walichomwona Yesu akifanya na kumsikia Yesu akisema. Viongozi waliendelea kuwatisha mitume lakini waliwaruhusu kuondoka kwa sababu hawakuweza kufikiria njia ya kuwaadhibu bila kusababisha watu wengi kuwa na hasira. Watu katika Yerusalemu waliendelea kumsifu Mungu kwa muujiza wa mtu kuponywa baada ya miaka 40 ya kuwa kilema.</w:t>
      </w:r>
      <w:r>
        <w:rPr>
          <w:lang w:val="sw_KE" w:bidi="sw_KE"/>
        </w:rPr>
      </w:r>
    </w:p>
    <w:p>
      <w:pPr>
        <w:pStyle w:val="Heading3"/>
      </w:pPr>
      <w:r>
        <w:rPr>
          <w:lang w:val="sw_KE" w:bidi="sw_KE"/>
        </w:rPr>
        <w:t>Kufafanua Matukio</w:t>
      </w:r>
    </w:p>
    <w:p>
      <w:pPr/>
      <w:r>
        <w:rPr>
          <w:lang w:val="sw_KE" w:bidi="sw_KE"/>
        </w:rPr>
      </w:r>
      <w:r>
        <w:rPr>
          <w:lang w:val="sw_KE" w:bidi="sw_KE"/>
        </w:rPr>
        <w:t>Sikiliza toleo la sauti la Matendo 4:1–22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Petro na Yohana wako katika eneo la hekalu wakifundisha umati baada ya kumponya mtu kilema. Nahodha wa walinzi, makuhani, na Masadukayo wanakuja kwao. Viongozi wana hasira kwa sababu Petro anazungumza kuhusu ufufuo. Wanawakamata Petro na Yohana. Lakini watu wengi walisikia na kuamini maneno ya Petro. Idadi ya jumla ya wanaume ambao waliamini ilikuwa elfu tano.</w:t>
      </w:r>
    </w:p>
    <w:p>
      <w:pPr/>
      <w:r>
        <w:rPr>
          <w:lang w:val="sw_KE" w:bidi="sw_KE"/>
        </w:rPr>
      </w:r>
      <w:r>
        <w:rPr>
          <w:b/>
          <w:lang w:val="sw_KE" w:bidi="sw_KE"/>
        </w:rPr>
        <w:t>Katika tukio la pili:</w:t>
      </w:r>
      <w:r>
        <w:rPr>
          <w:lang w:val="sw_KE" w:bidi="sw_KE"/>
        </w:rPr>
        <w:t xml:space="preserve"> Baraza la Kiyahudi linakusanyika pamoja siku iliyofuata, ikiwa ni pamoja na washiriki wa familia ya kuhani mkuu. Baraza linawaamuru walinzi kuleta Petro na Yohana kutoka gerezani hadi kwenye jengo la baraza. Viongozi waliwauliza ni kwa jina gani au nguvu gani walimponya yule mtu kilema. Petro, aliyejaa Roho Mtakatifu, akawajibu.</w:t>
      </w:r>
    </w:p>
    <w:p>
      <w:pPr/>
      <w:r>
        <w:rPr>
          <w:lang w:val="sw_KE" w:bidi="sw_KE"/>
        </w:rPr>
      </w:r>
      <w:r>
        <w:rPr>
          <w:b/>
          <w:lang w:val="sw_KE" w:bidi="sw_KE"/>
        </w:rPr>
        <w:t>Katika tukio la tatu:</w:t>
      </w:r>
      <w:r>
        <w:rPr>
          <w:lang w:val="sw_KE" w:bidi="sw_KE"/>
        </w:rPr>
        <w:t xml:space="preserve"> Baraza lilishangazwa na ujasiri wa Petro na Yohana. Walitambua kwamba walikuwa wasio na elimu na walikuwa wanafunzi wa Yesu. Baraza pia lilimwona yule mtu aliyeponywa na halikuweza kusema chochote dhidi ya kile kilichotokea. Waliwatoa Petro, Yohana, na yule mtu kilema nje ya chumba.</w:t>
      </w:r>
    </w:p>
    <w:p>
      <w:pPr/>
      <w:r>
        <w:rPr>
          <w:lang w:val="sw_KE" w:bidi="sw_KE"/>
        </w:rPr>
      </w:r>
      <w:r>
        <w:rPr>
          <w:b/>
          <w:lang w:val="sw_KE" w:bidi="sw_KE"/>
        </w:rPr>
        <w:t>Katika tukio la nne:</w:t>
      </w:r>
      <w:r>
        <w:rPr>
          <w:lang w:val="sw_KE" w:bidi="sw_KE"/>
        </w:rPr>
        <w:t xml:space="preserve"> Baraza linajadili kati yao na kuzungumza kuhusu ushahidi usio na pinga wa muujiza ambao mitume walifanya. Waliamua kuwatisha wasizungumze kuhusu Yesu tena. Wakati Petro na Yohana wanapoingia tena chumbani na baraza linawaonya wasizungumze kuhusu Yesu, Petro anawauliza viongozi ni jambo gani lililo bora kufanya, kumtii Mungu au kuwatii wao?</w:t>
      </w:r>
    </w:p>
    <w:p>
      <w:pPr/>
      <w:r>
        <w:rPr>
          <w:lang w:val="sw_KE" w:bidi="sw_KE"/>
        </w:rPr>
      </w:r>
      <w:r>
        <w:rPr>
          <w:b/>
          <w:lang w:val="sw_KE" w:bidi="sw_KE"/>
        </w:rPr>
        <w:t>Katika tukio la tano:</w:t>
      </w:r>
      <w:r>
        <w:rPr>
          <w:lang w:val="sw_KE" w:bidi="sw_KE"/>
        </w:rPr>
        <w:t xml:space="preserve"> Baraza linawaacha waende kwa sababu hawakuweza kupata sababu yoyote ya kuwaadhibu. Watu wanamsifu Mungu kwa muujiza huo kwa sababu yule mtu alikuwa kilema kwa zaidi ya miaka 40 lakini mtume alimponya.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kilema ambaye ameponywa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w:t>
      </w:r>
    </w:p>
    <w:p>
      <w:pPr>
        <w:pStyle w:val="ListBullet"/>
        <w:spacing w:line="240" w:lineRule="auto"/>
        <w:ind w:left="720"/>
      </w:pPr>
      <w:r>
        <w:rPr>
          <w:lang w:val="sw_KE" w:bidi="sw_KE"/>
        </w:rPr>
      </w:r>
      <w:r>
        <w:rPr>
          <w:lang w:val="sw_KE" w:bidi="sw_KE"/>
        </w:rPr>
        <w:t>Mkuu wa Walinzi wa Hekalu</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Anasi</w:t>
      </w:r>
    </w:p>
    <w:p>
      <w:pPr>
        <w:pStyle w:val="ListBullet"/>
        <w:spacing w:line="240" w:lineRule="auto"/>
        <w:ind w:left="720"/>
      </w:pPr>
      <w:r>
        <w:rPr>
          <w:lang w:val="sw_KE" w:bidi="sw_KE"/>
        </w:rPr>
      </w:r>
      <w:r>
        <w:rPr>
          <w:lang w:val="sw_KE" w:bidi="sw_KE"/>
        </w:rPr>
        <w:t>Kayafa</w:t>
      </w:r>
    </w:p>
    <w:p>
      <w:pPr>
        <w:pStyle w:val="ListBullet"/>
        <w:spacing w:line="240" w:lineRule="auto"/>
        <w:ind w:left="720"/>
      </w:pPr>
      <w:r>
        <w:rPr>
          <w:lang w:val="sw_KE" w:bidi="sw_KE"/>
        </w:rPr>
      </w:r>
      <w:r>
        <w:rPr>
          <w:lang w:val="sw_KE" w:bidi="sw_KE"/>
        </w:rPr>
        <w:t>Familia ya Anasi</w:t>
      </w:r>
    </w:p>
    <w:p>
      <w:pPr>
        <w:pStyle w:val="ListBullet"/>
        <w:spacing w:line="240" w:lineRule="auto"/>
        <w:ind w:left="720"/>
      </w:pPr>
      <w:r>
        <w:rPr>
          <w:lang w:val="sw_KE" w:bidi="sw_KE"/>
        </w:rPr>
      </w:r>
      <w:r>
        <w:rPr>
          <w:lang w:val="sw_KE" w:bidi="sw_KE"/>
        </w:rPr>
        <w:t>Walinzi</w:t>
      </w:r>
    </w:p>
    <w:p>
      <w:pPr/>
      <w:r>
        <w:rPr>
          <w:lang w:val="sw_KE" w:bidi="sw_KE"/>
        </w:rPr>
      </w:r>
      <w:r>
        <w:rPr>
          <w:lang w:val="sw_KE" w:bidi="sw_KE"/>
        </w:rPr>
        <w:t>Kama kikundi, zingatia sehemu hizi za mpangilio wa simulizi:</w:t>
      </w:r>
    </w:p>
    <w:p>
      <w:pPr/>
      <w:r>
        <w:rPr>
          <w:lang w:val="sw_KE" w:bidi="sw_KE"/>
        </w:rPr>
      </w:r>
      <w:r>
        <w:rPr>
          <w:lang w:val="sw_KE" w:bidi="sw_KE"/>
        </w:rPr>
        <w:t>Petro na Yohana bado wanahutubia watu wale wale kama katika fungu lililopita. Hii ina maana walikuwa katika eneo la hekalu mahali panapoitwa Baraza ya Solomoni. Umati ulikuwa umekusanyika karibu nao kwa sababu walimponya mtu ambaye alikuwa kilema kwa miaka 40.</w:t>
      </w:r>
    </w:p>
    <w:p>
      <w:pPr/>
      <w:r>
        <w:rPr>
          <w:lang w:val="sw_KE" w:bidi="sw_KE"/>
        </w:rPr>
      </w:r>
      <w:r>
        <w:rPr>
          <w:lang w:val="sw_KE" w:bidi="sw_KE"/>
        </w:rPr>
        <w:t>Petro na Yohana wanakatizwa wakati viongozi wa kidini na nahodha wa walinzi wa hekalu wanakuja kwao. Nahodha alikuwa kama polisi wa hekalu. Alikuwa na jukumu la kudumisha utaratibu katika hekalu na kuzuia fujo zisifanyike. Masadukayo, ambao hawakuamini ufufuo, wamekasirika kwa sababu mitume wanafundisha kuhusu Mungu kumfufua Yesu.</w:t>
      </w:r>
    </w:p>
    <w:p>
      <w:pPr/>
      <w:r>
        <w:rPr>
          <w:lang w:val="sw_KE" w:bidi="sw_KE"/>
        </w:rPr>
      </w:r>
      <w:r>
        <w:rPr>
          <w:lang w:val="sw_KE" w:bidi="sw_KE"/>
        </w:rPr>
        <w:t>Watu walisikia neno, au ujumbe kwamba Yesu alikuwa Mwokozi Aliyeahidiwa, na wakauamini.</w:t>
      </w:r>
    </w:p>
    <w:p>
      <w:pPr/>
      <w:r>
        <w:rPr>
          <w:lang w:val="sw_KE" w:bidi="sw_KE"/>
        </w:rPr>
      </w:r>
      <w:r>
        <w:rPr>
          <w:lang w:val="sw_KE" w:bidi="sw_KE"/>
        </w:rPr>
        <w:t>Viongozi wanawakamata Petro na Yohana na kuwaweka gerezani mpaka waweze kuwekwa mahakamani. Siku iliyofuata Sanhedrin, au baraza la Kiyahudi, linakusanyika pamoja katika mahakama ya Yerusalemu. Baraza lilijumuisha kuhani mkuu na washiriki wa familia yake. Wakati Sanhedrin walikutana, kwa kawaida waliketi katika duru za nusu ili wote waweze kuonana. Mtu anayeshtakiwa aliketi katikati ya mduara.</w:t>
      </w:r>
    </w:p>
    <w:p>
      <w:pPr/>
      <w:r>
        <w:rPr>
          <w:lang w:val="sw_KE" w:bidi="sw_KE"/>
        </w:rPr>
      </w:r>
      <w:r>
        <w:rPr>
          <w:lang w:val="sw_KE" w:bidi="sw_KE"/>
        </w:rPr>
        <w:t>Mshauri aliwauliza Petro na Yohana, "Mlifanya muujiza huu kwa jina gani au kwa nguvu gani?" Neno "ninyi" linasisitizwa ili kudhihaki au kudharau mitume. Petro, aliyejaa Roho Mtakatifu, akawajibu.</w:t>
      </w:r>
    </w:p>
    <w:p>
      <w:pPr/>
      <w:r>
        <w:rPr>
          <w:lang w:val="sw_KE" w:bidi="sw_KE"/>
        </w:rPr>
      </w:r>
      <w:r>
        <w:rPr>
          <w:lang w:val="sw_KE" w:bidi="sw_KE"/>
        </w:rPr>
        <w:t>Sitisha hapa na mjadili swali hili kama kikundi: auti ya mtu inaathirije maana ya maneno katika utamaduni wenu? Sitisha sauti hii hapa.</w:t>
      </w:r>
    </w:p>
    <w:p>
      <w:pPr/>
      <w:r>
        <w:rPr>
          <w:lang w:val="sw_KE" w:bidi="sw_KE"/>
        </w:rPr>
      </w:r>
      <w:r>
        <w:rPr>
          <w:lang w:val="sw_KE" w:bidi="sw_KE"/>
        </w:rPr>
        <w:t>Petro anaanza jibu lake kwa kuzungumza kwa heshima na watu muhimu katika wasikilizaji wake. Petro anawataja watawala na wazee ili kuashiria kwamba ataenda kuzungumza nao. Hii ni njia ya heshima sana ya kuanza utetezi wake. Wakati Petro alisema "ikiwa tunachunguzwa," Petro hajiulizi kama wanachunguzwa kwa kweli kwa kumponya yule mtu au la. Badala yake, anasema hakuna shaka kwamba wanashtakiwa kwa sababu hiyo. Njia nyingine ya kutafsiri hii ingekuwa, "Kwa sababu tunachunguzwa..." Petro anasema hili ili kusisitiza ukweli wa muujiza unaotokea kwa sababu ya nguvu ya jina la Yesu. Baada ya Petro kutaja mashtaka anasema "ijulikane," au "ujue hili," kama njia ya kuanza jibu lake kwa shutuma hiyo. Petro anataka baraza lijue bila shaka kwamba kile anachokaribia kusema ni kweli.</w:t>
      </w:r>
    </w:p>
    <w:p>
      <w:pPr/>
      <w:r>
        <w:rPr>
          <w:lang w:val="sw_KE" w:bidi="sw_KE"/>
        </w:rPr>
      </w:r>
      <w:r>
        <w:rPr>
          <w:lang w:val="sw_KE" w:bidi="sw_KE"/>
        </w:rPr>
        <w:t>Sitisha hapa na mjadili swali hili kama kikundi: Watu wanazungumzaje mahakamani ili kujibu shutuma? Sitisha sauti hii hapa.</w:t>
      </w:r>
    </w:p>
    <w:p>
      <w:pPr/>
      <w:r>
        <w:rPr>
          <w:lang w:val="sw_KE" w:bidi="sw_KE"/>
        </w:rPr>
      </w:r>
      <w:r>
        <w:rPr>
          <w:lang w:val="sw_KE" w:bidi="sw_KE"/>
        </w:rPr>
        <w:t>Petro anasema kwamba watawala na wazee, ambao pia ni watu wa Israeli, na Waisraeli wengine watajua kwamba Yesu ndiye aliyemponya yule mtu kilema.</w:t>
      </w:r>
    </w:p>
    <w:p>
      <w:pPr/>
      <w:r>
        <w:rPr>
          <w:lang w:val="sw_KE" w:bidi="sw_KE"/>
        </w:rPr>
      </w:r>
      <w:r>
        <w:rPr>
          <w:lang w:val="sw_KE" w:bidi="sw_KE"/>
        </w:rPr>
        <w:t>Petro anaelezea kwamba Yesu ni jiwe kuu la pembeni. Petro hasemi kwamba Yesu ni mwamba au sanamu iliyotengenezwa kwa mwamba, bali kwamba Yesu ni kama mwamba ambao wajenzi wameukataa. Sasa mwamba huo umekuwa mwamba muhimu zaidi kwa ujenzi wa jengo. Hii ina maana kwamba hata ingawa watu walimkataa Yesu, Yesu ndiye pekee anayetuokoa.</w:t>
      </w:r>
    </w:p>
    <w:p>
      <w:pPr/>
      <w:r>
        <w:rPr>
          <w:lang w:val="sw_KE" w:bidi="sw_KE"/>
        </w:rPr>
      </w:r>
      <w:r>
        <w:rPr>
          <w:lang w:val="sw_KE" w:bidi="sw_KE"/>
        </w:rPr>
        <w:t>Hotuba ya Petro ilionyesha baraza ujasiri wa Petro na Yohana.</w:t>
      </w:r>
    </w:p>
    <w:p>
      <w:pPr/>
      <w:r>
        <w:rPr>
          <w:lang w:val="sw_KE" w:bidi="sw_KE"/>
        </w:rPr>
      </w:r>
      <w:r>
        <w:rPr>
          <w:lang w:val="sw_KE" w:bidi="sw_KE"/>
        </w:rPr>
        <w:t>Kisha baraza liliwaamuru kuondoka katika chumba cha baraza. Inawezekana walinzi waliwatoa kutoka chumbani.</w:t>
      </w:r>
    </w:p>
    <w:p>
      <w:pPr/>
      <w:r>
        <w:rPr>
          <w:lang w:val="sw_KE" w:bidi="sw_KE"/>
        </w:rPr>
      </w:r>
      <w:r>
        <w:rPr>
          <w:lang w:val="sw_KE" w:bidi="sw_KE"/>
        </w:rPr>
        <w:t>Baraza lilikuwa limechanganyikiwa kwa sababu hawakujua jinsi ya kuwaadhibu mitume bila kusababisha ghasia kwa sababu watu walifurahi kuhusu muujiza huo. Waliamua kuwaonya Petro na Yohana wasizungumze tena kwa jina la Yesu. Kisha baraza liliwaita Petro na Yohana katika chumba cha baraza na kuwaambia wasizungumze tena kwa jina la Yesu.</w:t>
      </w:r>
    </w:p>
    <w:p>
      <w:pPr/>
      <w:r>
        <w:rPr>
          <w:lang w:val="sw_KE" w:bidi="sw_KE"/>
        </w:rPr>
      </w:r>
      <w:r>
        <w:rPr>
          <w:lang w:val="sw_KE" w:bidi="sw_KE"/>
        </w:rPr>
        <w:t>Petro na Yohana walisema kwamba hawawezi kuacha kuzungumza kwa jina la Yesu kwa sababu wanataka kumtii Mungu badala ya wanadamu. Baraza halikuweza kupata njia ya kuwaadhibu, kwa sababu kila mtu alikuwa akimsifu Mungu kwa kumponya mtu ambaye alikuwa kilema kwa miaka 40. Baraza linawaacha Petro na Yohana waondoke.</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Matendo 4:1–22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Mtu kilema ambaye ameponywa</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Makuhani</w:t>
      </w:r>
    </w:p>
    <w:p>
      <w:pPr>
        <w:pStyle w:val="ListBullet"/>
        <w:spacing w:line="240" w:lineRule="auto"/>
        <w:ind w:left="720"/>
      </w:pPr>
      <w:r>
        <w:rPr>
          <w:lang w:val="sw_KE" w:bidi="sw_KE"/>
        </w:rPr>
      </w:r>
      <w:r>
        <w:rPr>
          <w:lang w:val="sw_KE" w:bidi="sw_KE"/>
        </w:rPr>
        <w:t>Mkuu wa Walinzi wa Hekalu</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Anasi</w:t>
      </w:r>
    </w:p>
    <w:p>
      <w:pPr>
        <w:pStyle w:val="ListBullet"/>
        <w:spacing w:line="240" w:lineRule="auto"/>
        <w:ind w:left="720"/>
      </w:pPr>
      <w:r>
        <w:rPr>
          <w:lang w:val="sw_KE" w:bidi="sw_KE"/>
        </w:rPr>
      </w:r>
      <w:r>
        <w:rPr>
          <w:lang w:val="sw_KE" w:bidi="sw_KE"/>
        </w:rPr>
        <w:t>Kayafa</w:t>
      </w:r>
    </w:p>
    <w:p>
      <w:pPr>
        <w:pStyle w:val="ListBullet"/>
        <w:spacing w:line="240" w:lineRule="auto"/>
        <w:ind w:left="720"/>
      </w:pPr>
      <w:r>
        <w:rPr>
          <w:lang w:val="sw_KE" w:bidi="sw_KE"/>
        </w:rPr>
      </w:r>
      <w:r>
        <w:rPr>
          <w:lang w:val="sw_KE" w:bidi="sw_KE"/>
        </w:rPr>
        <w:t>Familia ya Anasi</w:t>
      </w:r>
    </w:p>
    <w:p>
      <w:pPr>
        <w:pStyle w:val="ListBullet"/>
        <w:spacing w:line="240" w:lineRule="auto"/>
        <w:ind w:left="720"/>
      </w:pPr>
      <w:r>
        <w:rPr>
          <w:lang w:val="sw_KE" w:bidi="sw_KE"/>
        </w:rPr>
      </w:r>
      <w:r>
        <w:rPr>
          <w:lang w:val="sw_KE" w:bidi="sw_KE"/>
        </w:rPr>
        <w:t>Walinzi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Igiza Petro na Yohana wakifundisha umati katika eneo la hekalu. Baadhi ya makuhani, mkuu wa walinzi wa hekalu, na baadhi ya Masadukayo wanakuja kwao. Wana hasira kwa sababu mitume wanafundisha kuhusu ufufuo wa Yesu. Wanawakamata Petro na Yohana na kuwatupa gerezani usiku huo.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Yohana, "Unahisi vipi au unawaza nini?" Mtu huyo anaweza kujibu mambo kama, "Nimevunjika moyo. “Hivi sivyo nilivyofikiria siku hii ingeisha,” au “Nimefurahi kuwa na Petro kama mwandamani,” au “Nina tumaini. Ninakumbuka fundisho la Yesu. Najua atatumia mateso yetu kama fursa ya kueleza zaidi kumhusu."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mkutano wa Sanhedrini pamoja. Walinzi wanaleta Petro na Yohana kutoka gerezani, na pia wanamleta mtu ambaye alikuwa kilema. Baraza la Sanhedrini linawauliza ni kwa nguvu gani wamemponya yule mtu kilema. Petro, aliyejaa Roho Mtakatifu, anawajibu.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nini au unawaza nini?" Mtu huyo anaweza kujibu mambo kama, "Jasiri." Ni kama vile Yesu alivyosema, Roho Mtakatifu ananipa maneno ya kusema," au "Nimefarijika. Sasa viongozi wa watu wetu wanaweza kujua ukweli kuhusu Yesu," au "Ninashukuru, hata sasa Yesu ananisaidia."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Sanhedrini ikishangazwa na ujasiri wa mitume. Wanajua mitume hawajapata elimu na kwamba ni wanafunzi wa Yesu. Sanhedrini ikawatoa wale wanaume watatu nje ya chumba ili waweze kuzungumza kwa faragha.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Sanhedrin, "Unahisi nini au unafikiria nini?" Mtu huyo anaweza kujibu mambo kama, "Nimeshangaa. Watu wa kawaida kama hawa wanajuaje jinsi ya kufafanua maandiko?" au "Nimevunjika moyo. Nilidhani tumemaliza kushughulika na mafundisho ya Yesu," au "Nimefadhaika. Hakuna chochote tunachoweza kufanya ili kuwaadhibu bila kusababisha ghasia."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Sanhedrin ikikosa kile cha kufanya. Wanaamua kuwatisha mitume wasifundishe kuhusu Yesu tena. Wanawaamuru Petro na Yohana warudi chumbani na kuwaonya wasifundishe kuhusu Yesu. Petro anauliza kipi ni bora, kumtii Mungu au watawala? Petro na Yohana wanakataa kuacha kuzungumza kuhusu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Sanhedrin, "Unahisi nini au unafikiria nini?" Mtu huyo anaweza kujibu mambo kama, "Nimekasirika. Wao ni nani hata kukataa kile tunachowaomba?" au "Nimeshangaa. Wana ujasiri sana!" au "Nimefadhaika. Hakuna chochote kingine tunachoweza kufanya zaidi ya kuwatishia."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Sanhedrin ikiendelea kuwatisha lakini wanapaswa kuwaacha waende. Watu wanaendelea kumsifu Mungu kwa muujiza wa mtu kilema ambaye mitume walimponya.</w:t>
      </w:r>
      <w:r>
        <w:rPr>
          <w:lang w:val="sw_KE" w:bidi="sw_KE"/>
        </w:rPr>
      </w:r>
    </w:p>
    <w:p>
      <w:pPr>
        <w:pStyle w:val="Heading3"/>
      </w:pPr>
      <w:r>
        <w:rPr>
          <w:lang w:val="sw_KE" w:bidi="sw_KE"/>
        </w:rPr>
        <w:t>Kujaza Mapengo</w:t>
      </w:r>
    </w:p>
    <w:p>
      <w:pPr/>
      <w:r>
        <w:rPr>
          <w:lang w:val="sw_KE" w:bidi="sw_KE"/>
        </w:rPr>
      </w:r>
      <w:r>
        <w:rPr>
          <w:lang w:val="sw_KE" w:bidi="sw_KE"/>
        </w:rPr>
        <w:t>Sikiliza toleo la sauti la Matendo 4:1–22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Makuhani</w:t>
      </w:r>
      <w:r>
        <w:rPr>
          <w:lang w:val="sw_KE" w:bidi="sw_KE"/>
        </w:rPr>
        <w:t xml:space="preserve">, mkuu wa walinzi wa </w:t>
      </w:r>
      <w:r>
        <w:rPr>
          <w:b/>
          <w:lang w:val="sw_KE" w:bidi="sw_KE"/>
        </w:rPr>
        <w:t>hekalu</w:t>
      </w:r>
      <w:r>
        <w:rPr>
          <w:lang w:val="sw_KE" w:bidi="sw_KE"/>
        </w:rPr>
        <w:t xml:space="preserve">, na </w:t>
      </w:r>
      <w:r>
        <w:rPr>
          <w:b/>
          <w:lang w:val="sw_KE" w:bidi="sw_KE"/>
        </w:rPr>
        <w:t>Masadukayo</w:t>
      </w:r>
      <w:r>
        <w:rPr>
          <w:lang w:val="sw_KE" w:bidi="sw_KE"/>
        </w:rPr>
        <w:t xml:space="preserve"> walikuja kwa Petro na Yohana baada ya kumponya kilema na kufundisha kuhusu Yesu. Makuhani wanarejelea wawakilishi wa Mungu ambao walitoa dhabihu kwa Mungu kwa niaba ya watu. Pia walitunza hekalu la Mungu, au mahali ambapo Mungu aliishi kati ya watu wake katika Yerusalemu. Tumia neno au kirai kile kile kwa kuhani na hekalu kama ulivyotumia katika simulizi zilizotangulia. Kwa maelezo zaidi kuhusu </w:t>
      </w:r>
      <w:r>
        <w:rPr>
          <w:lang w:val="sw_KE" w:bidi="sw_KE"/>
        </w:rPr>
        <w:t>kuhani</w:t>
      </w:r>
      <w:r>
        <w:rPr>
          <w:lang w:val="sw_KE" w:bidi="sw_KE"/>
        </w:rPr>
        <w:t xml:space="preserve"> na </w:t>
      </w:r>
      <w:r>
        <w:rPr>
          <w:lang w:val="sw_KE" w:bidi="sw_KE"/>
        </w:rPr>
        <w:t>hekalu</w:t>
      </w:r>
      <w:r>
        <w:rPr>
          <w:lang w:val="sw_KE" w:bidi="sw_KE"/>
        </w:rPr>
        <w:t>, rejelea Faharasa Kuu.</w:t>
      </w:r>
    </w:p>
    <w:p>
      <w:pPr/>
      <w:r>
        <w:rPr>
          <w:lang w:val="sw_KE" w:bidi="sw_KE"/>
        </w:rPr>
      </w:r>
      <w:r>
        <w:rPr>
          <w:b/>
          <w:lang w:val="sw_KE" w:bidi="sw_KE"/>
        </w:rPr>
        <w:t>Masadukayo</w:t>
      </w:r>
      <w:r>
        <w:rPr>
          <w:lang w:val="sw_KE" w:bidi="sw_KE"/>
        </w:rPr>
        <w:t xml:space="preserve"> walikuwa viongozi wa kidini ambao walidhani kwamba sheria za Agano la Kale za Musa zilikuwa muhimu zaidi. Hawakuamini mafundisho ya mdomo ya baadaye ya Mafarisayo, ambayo yalijumuisha mafundisho ya ufufuo wa wafu. Kwa kawaida waliunga mkono serikali za kisiasa zilizokuwa mamlakani kama Mfalme Herode wakati wa Yesu.</w:t>
      </w:r>
    </w:p>
    <w:p>
      <w:pPr/>
      <w:r>
        <w:rPr>
          <w:lang w:val="sw_KE" w:bidi="sw_KE"/>
        </w:rPr>
      </w:r>
      <w:r>
        <w:rPr>
          <w:lang w:val="sw_KE" w:bidi="sw_KE"/>
        </w:rPr>
        <w:t xml:space="preserve">Sitisha hapa na mjadili kama kikundi neno gani au kifungu gani cha maneno mtakachotumia kwa neno </w:t>
      </w:r>
      <w:r>
        <w:rPr>
          <w:b/>
          <w:lang w:val="sw_KE" w:bidi="sw_KE"/>
        </w:rPr>
        <w:t>Sadukayo</w:t>
      </w:r>
      <w:r>
        <w:rPr>
          <w:lang w:val="sw_KE" w:bidi="sw_KE"/>
        </w:rPr>
        <w:t xml:space="preserve">. Tafuta neno </w:t>
      </w:r>
      <w:r>
        <w:rPr>
          <w:lang w:val="sw_KE" w:bidi="sw_KE"/>
        </w:rPr>
        <w:t>Sadukayo</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Wakati Luka anasema </w:t>
      </w:r>
      <w:r>
        <w:rPr>
          <w:b/>
          <w:lang w:val="sw_KE" w:bidi="sw_KE"/>
        </w:rPr>
        <w:t>mitume</w:t>
      </w:r>
      <w:r>
        <w:rPr>
          <w:lang w:val="sw_KE" w:bidi="sw_KE"/>
        </w:rPr>
        <w:t xml:space="preserve"> walikuwa wakifundisha, hapa, anarejelea Petro na Yohana, si kwa mitume wote 12. Mitume walikuwa wawakilishi waliochaguliwa wa Yesu. Walihubiri habari njema, walikuwa na mamlaka ya kiroho, na walikuwa mashahidi wa maisha ya Yesu, kifo, na ufufuo wake. Tumia neno au kirai kilekile kwa mtume kama ulivyotumia katika simulizi zilizotangulia. Kwa maelezo zaidi kuhusu </w:t>
      </w:r>
      <w:r>
        <w:rPr>
          <w:lang w:val="sw_KE" w:bidi="sw_KE"/>
        </w:rPr>
        <w:t>mtume</w:t>
      </w:r>
      <w:r>
        <w:rPr>
          <w:lang w:val="sw_KE" w:bidi="sw_KE"/>
        </w:rPr>
        <w:t xml:space="preserve">, rejelea Faharasa Kuu. </w:t>
      </w:r>
    </w:p>
    <w:p>
      <w:pPr/>
      <w:r>
        <w:rPr>
          <w:lang w:val="sw_KE" w:bidi="sw_KE"/>
        </w:rPr>
      </w:r>
      <w:r>
        <w:rPr>
          <w:lang w:val="sw_KE" w:bidi="sw_KE"/>
        </w:rPr>
        <w:t xml:space="preserve">Viongozi wa kidini walikasirika kwa sababu Petro na Yohana walikuwa wakifundisha kuhusu </w:t>
      </w:r>
      <w:r>
        <w:rPr>
          <w:b/>
          <w:lang w:val="sw_KE" w:bidi="sw_KE"/>
        </w:rPr>
        <w:t>ufufuo</w:t>
      </w:r>
      <w:r>
        <w:rPr>
          <w:lang w:val="sw_KE" w:bidi="sw_KE"/>
        </w:rPr>
        <w:t xml:space="preserve"> wa wafu. Ufufuo unamaanisha kwamba Mungu anamfufua mtu kutoka kwa wafu kama mtu yule yule. Kwenye siku za mwisho, Mungu atachagua wakati ambapo kila mtu aliyekufa atafufuka kutoka kwa wafu. Tumia neno au kirai kilekile kwa ufufuo kama ulivyotumia katika simulizi zilizotangulia. Kwa maelezo zaidi kuhusu </w:t>
      </w:r>
      <w:r>
        <w:rPr>
          <w:lang w:val="sw_KE" w:bidi="sw_KE"/>
        </w:rPr>
        <w:t>ufufuo</w:t>
      </w:r>
      <w:r>
        <w:rPr>
          <w:lang w:val="sw_KE" w:bidi="sw_KE"/>
        </w:rPr>
        <w:t>, rejelea Faharasa Kuu.</w:t>
      </w:r>
    </w:p>
    <w:p>
      <w:pPr/>
      <w:r>
        <w:rPr>
          <w:lang w:val="sw_KE" w:bidi="sw_KE"/>
        </w:rPr>
      </w:r>
      <w:r>
        <w:rPr>
          <w:lang w:val="sw_KE" w:bidi="sw_KE"/>
        </w:rPr>
        <w:t xml:space="preserve">Baada ya Petro na Yohana kukamatwa na kuwekwa gerezani, Baraza la Kiyahudi lilikutana pamoja siku iliyofuata. Hii ilijumuisha </w:t>
      </w:r>
      <w:r>
        <w:rPr>
          <w:b/>
          <w:lang w:val="sw_KE" w:bidi="sw_KE"/>
        </w:rPr>
        <w:t>wazee</w:t>
      </w:r>
      <w:r>
        <w:rPr>
          <w:lang w:val="sw_KE" w:bidi="sw_KE"/>
        </w:rPr>
        <w:t xml:space="preserve"> wa Kiyahudi, </w:t>
      </w:r>
      <w:r>
        <w:rPr>
          <w:b/>
          <w:lang w:val="sw_KE" w:bidi="sw_KE"/>
        </w:rPr>
        <w:t>walimu wa sheria</w:t>
      </w:r>
      <w:r>
        <w:rPr>
          <w:lang w:val="sw_KE" w:bidi="sw_KE"/>
        </w:rPr>
        <w:t xml:space="preserve">, na </w:t>
      </w:r>
      <w:r>
        <w:rPr>
          <w:b/>
          <w:lang w:val="sw_KE" w:bidi="sw_KE"/>
        </w:rPr>
        <w:t>kuhani mkuu</w:t>
      </w:r>
      <w:r>
        <w:rPr>
          <w:lang w:val="sw_KE" w:bidi="sw_KE"/>
        </w:rPr>
        <w:t>. Wazee walikuwa wanaume wenye umri mkubwa waliokuwa viongozi wa jamii, lakini si viongozi wa kidini.</w:t>
      </w:r>
    </w:p>
    <w:p>
      <w:pPr/>
      <w:r>
        <w:rPr>
          <w:lang w:val="sw_KE" w:bidi="sw_KE"/>
        </w:rPr>
      </w:r>
      <w:r>
        <w:rPr>
          <w:lang w:val="sw_KE" w:bidi="sw_KE"/>
        </w:rPr>
        <w:t xml:space="preserve">Sitisha hapa na mjadili kama kikundi neno gani au kifungu gani cha maneno mtakachotumia kwa </w:t>
      </w:r>
      <w:r>
        <w:rPr>
          <w:b/>
          <w:lang w:val="sw_KE" w:bidi="sw_KE"/>
        </w:rPr>
        <w:t>mzee</w:t>
      </w:r>
      <w:r>
        <w:rPr>
          <w:lang w:val="sw_KE" w:bidi="sw_KE"/>
        </w:rPr>
        <w:t xml:space="preserve">. Tafuta neno </w:t>
      </w:r>
      <w:r>
        <w:rPr>
          <w:lang w:val="sw_KE" w:bidi="sw_KE"/>
        </w:rPr>
        <w:t>mzee</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Wakati mwingine wanaitwa waandishi, </w:t>
      </w:r>
      <w:r>
        <w:rPr>
          <w:b/>
          <w:lang w:val="sw_KE" w:bidi="sw_KE"/>
        </w:rPr>
        <w:t>walimu wa sheria</w:t>
      </w:r>
      <w:r>
        <w:rPr>
          <w:lang w:val="sw_KE" w:bidi="sw_KE"/>
        </w:rPr>
        <w:t xml:space="preserve"> hurejelea viongozi wa kidini ambao walikuwa wataalamu katika kufafanua sheria ya Mungu. Tafsiri hizi hazikuandikwa lakini zilikaririwa na kufundishwa kwa mdomo na walimu. </w:t>
      </w:r>
    </w:p>
    <w:p>
      <w:pPr/>
      <w:r>
        <w:rPr>
          <w:lang w:val="sw_KE" w:bidi="sw_KE"/>
        </w:rPr>
      </w:r>
      <w:r>
        <w:rPr>
          <w:lang w:val="sw_KE" w:bidi="sw_KE"/>
        </w:rPr>
        <w:t xml:space="preserve">Sitisha hapa na mjadili kama kikundi ni neno au usemi gani mtakaotumia kumaanisha </w:t>
      </w:r>
      <w:r>
        <w:rPr>
          <w:b/>
          <w:lang w:val="sw_KE" w:bidi="sw_KE"/>
        </w:rPr>
        <w:t>mwalimu wa sheria</w:t>
      </w:r>
      <w:r>
        <w:rPr>
          <w:lang w:val="sw_KE" w:bidi="sw_KE"/>
        </w:rPr>
        <w:t xml:space="preserve">. Tazama neno </w:t>
      </w:r>
      <w:r>
        <w:rPr>
          <w:lang w:val="sw_KE" w:bidi="sw_KE"/>
        </w:rPr>
        <w:t>walimu wa sheria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b/>
          <w:lang w:val="sw_KE" w:bidi="sw_KE"/>
        </w:rPr>
        <w:t>Kuhani mkuu</w:t>
      </w:r>
      <w:r>
        <w:rPr>
          <w:lang w:val="sw_KE" w:bidi="sw_KE"/>
        </w:rPr>
        <w:t xml:space="preserve"> aliongoza baraza la Kiyahudi. Hakuwa tu mkuu wa makuhani wengine, bali pia alikuwa kiongozi wa mahakama kuu ya Kiyahudi na alitoa dhabihu maalum kwa Mungu ambazo kuhani mkuu pekee ndiye angeweza kufanya. Kwa njia maalum, aliwakilisha watu wa Kiyahudi kwa Mungu. Hakikisha kwamba unatafsiri kuhani mkuu kwa njia sawa na uliyo nayo katika vitabu vingine vya Biblia. Kwa maelezo zaidi kuhusu kuhani mkuu, rejelea </w:t>
      </w:r>
      <w:r>
        <w:rPr>
          <w:lang w:val="sw_KE" w:bidi="sw_KE"/>
        </w:rPr>
        <w:t>kuhani</w:t>
      </w:r>
      <w:r>
        <w:rPr>
          <w:lang w:val="sw_KE" w:bidi="sw_KE"/>
        </w:rPr>
        <w:t xml:space="preserve"> katika Faharasa Kuu.</w:t>
      </w:r>
    </w:p>
    <w:p>
      <w:pPr/>
      <w:r>
        <w:rPr>
          <w:lang w:val="sw_KE" w:bidi="sw_KE"/>
        </w:rPr>
      </w:r>
      <w:r>
        <w:rPr>
          <w:lang w:val="sw_KE" w:bidi="sw_KE"/>
        </w:rPr>
        <w:t xml:space="preserve">Petro anajazwa </w:t>
      </w:r>
      <w:r>
        <w:rPr>
          <w:b/>
          <w:lang w:val="sw_KE" w:bidi="sw_KE"/>
        </w:rPr>
        <w:t>Roho Mtakatifu</w:t>
      </w:r>
      <w:r>
        <w:rPr>
          <w:lang w:val="sw_KE" w:bidi="sw_KE"/>
        </w:rPr>
        <w:t xml:space="preserve"> wakati anajibu Baraza la Kiyahudi. Roho Mtakatifu anarejelea Roho wa Mungu ambaye Mungu anawapa watu ili kuwajalia uwepo wake, hekima, mamlaka, na nguvu. Kama mnavyokumbuka, Yesu aliwaambia wanafunzi wake kwamba hawakuhitaji kuwa na wasiwasi kuhusu kile ambacho wangesema wakati mtu angewashtaki kwa sababu angewapa maneno ya hekima ambayo washtaki wao hawangeweza kupinga. Hapa, tunaona Roho Mtakatifu akimwongoza Petro jinsi ya kujibu. Tumia neno au kirai kile kile kwa "Roho Mtakatifu" kama ulivyotumia katika simulizi zilizotangulia. Kwa maelezo zaidi kuhusu </w:t>
      </w:r>
      <w:r>
        <w:rPr>
          <w:lang w:val="sw_KE" w:bidi="sw_KE"/>
        </w:rPr>
        <w:t>Roho Mtakatifu</w:t>
      </w:r>
      <w:r>
        <w:rPr>
          <w:lang w:val="sw_KE" w:bidi="sw_KE"/>
        </w:rPr>
        <w:t>, angalia Faharasa Kuu.</w:t>
      </w:r>
    </w:p>
    <w:p>
      <w:pPr/>
      <w:r>
        <w:rPr>
          <w:lang w:val="sw_KE" w:bidi="sw_KE"/>
        </w:rPr>
      </w:r>
      <w:r>
        <w:rPr>
          <w:lang w:val="sw_KE" w:bidi="sw_KE"/>
        </w:rPr>
        <w:t xml:space="preserve">Petro anasema ukweli si tu kwa baraza bali kwa </w:t>
      </w:r>
      <w:r>
        <w:rPr>
          <w:b/>
          <w:lang w:val="sw_KE" w:bidi="sw_KE"/>
        </w:rPr>
        <w:t>Israeli</w:t>
      </w:r>
      <w:r>
        <w:rPr>
          <w:lang w:val="sw_KE" w:bidi="sw_KE"/>
        </w:rPr>
        <w:t xml:space="preserve"> yote kusikia na kujua. Israeli inarejelea Wayahudi, au uzao wote wa Yakobo. Tumia neno sawa au kirai sawa kwa Israeli kama vile umetumia katika simulizi zilizotangulia.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Petro anamwita Yesu </w:t>
      </w:r>
      <w:r>
        <w:rPr>
          <w:b/>
          <w:lang w:val="sw_KE" w:bidi="sw_KE"/>
        </w:rPr>
        <w:t>Kristo</w:t>
      </w:r>
      <w:r>
        <w:rPr>
          <w:lang w:val="sw_KE" w:bidi="sw_KE"/>
        </w:rPr>
        <w:t xml:space="preserve">. Kristo au Masihi ni cheo ambacho kinarejelea mtu ambaye Mungu aliahidi kumtuma kama mfalme na mwokozi. Tumia neno au usemi uleule kwa Masihi au Kristo kama ulivyotumia katika simulizi zilizotangulia. Kwa maelezo zaidi kuhusu </w:t>
      </w:r>
      <w:r>
        <w:rPr>
          <w:lang w:val="sw_KE" w:bidi="sw_KE"/>
        </w:rPr>
        <w:t>Kristo</w:t>
      </w:r>
      <w:r>
        <w:rPr>
          <w:lang w:val="sw_KE" w:bidi="sw_KE"/>
        </w:rPr>
        <w:t xml:space="preserve">, rejelea Faharasa Kuu. </w:t>
      </w:r>
    </w:p>
    <w:p>
      <w:pPr/>
      <w:r>
        <w:rPr>
          <w:lang w:val="sw_KE" w:bidi="sw_KE"/>
        </w:rPr>
      </w:r>
      <w:r>
        <w:rPr>
          <w:lang w:val="sw_KE" w:bidi="sw_KE"/>
        </w:rPr>
        <w:t xml:space="preserve">Petro analishtaki baraza </w:t>
      </w:r>
      <w:r>
        <w:rPr>
          <w:b/>
          <w:lang w:val="sw_KE" w:bidi="sw_KE"/>
        </w:rPr>
        <w:t>kumsulubisha</w:t>
      </w:r>
      <w:r>
        <w:rPr>
          <w:lang w:val="sw_KE" w:bidi="sw_KE"/>
        </w:rPr>
        <w:t xml:space="preserve"> Yesu. Kusulubishwa kunarejelea aina mbaya zaidi ya adhabu ya kifo wakati huo. Askari waligongomea mikono na miguu ya mwathiriwa msalabani kwa misumari, kisha akabaki ametundikwa hapo akiteseka mpaka alipokufa. Tumia neno sawa au usemi sawa na neno kusulubisha kama vile umetumia katika simulizi zilizotangulia. Kwa maelezo zaidi kuhusu </w:t>
      </w:r>
      <w:r>
        <w:rPr>
          <w:lang w:val="sw_KE" w:bidi="sw_KE"/>
        </w:rPr>
        <w:t>kusulubiwa</w:t>
      </w:r>
      <w:r>
        <w:rPr>
          <w:lang w:val="sw_KE" w:bidi="sw_KE"/>
        </w:rPr>
        <w:t>, rejelea Faharasa Kuu.</w:t>
      </w:r>
    </w:p>
    <w:p>
      <w:pPr/>
      <w:r>
        <w:rPr>
          <w:lang w:val="sw_KE" w:bidi="sw_KE"/>
        </w:rPr>
      </w:r>
      <w:r>
        <w:rPr>
          <w:lang w:val="sw_KE" w:bidi="sw_KE"/>
        </w:rPr>
        <w:t xml:space="preserve">Anapozungumza kuhusu Yesu, Petro anasema </w:t>
      </w:r>
      <w:r>
        <w:rPr>
          <w:b/>
          <w:lang w:val="sw_KE" w:bidi="sw_KE"/>
        </w:rPr>
        <w:t>wokovu</w:t>
      </w:r>
      <w:r>
        <w:rPr>
          <w:lang w:val="sw_KE" w:bidi="sw_KE"/>
        </w:rPr>
        <w:t xml:space="preserve"> haupatikani katika mtu mwingine. Hapa, wokovu unamaanisha kukombolewa kutoka kwa adhabu ya dhambi. Katika hali hii, Wayahudi wangeweza kupata wokovu kutoka kwa dhambi katika Yesu kama Mwokozi Aliyeahidiwa ambaye walikuwa wakimngojea. Petro anasema kwamba Yesu pekee ndiye anayeweza kuokoa watu kutoka kwa adhabu ya Mungu kwa ajili ya dhambi zao.</w:t>
      </w:r>
    </w:p>
    <w:p>
      <w:pPr/>
      <w:r>
        <w:rPr>
          <w:lang w:val="sw_KE" w:bidi="sw_KE"/>
        </w:rPr>
      </w:r>
      <w:r>
        <w:rPr>
          <w:lang w:val="sw_KE" w:bidi="sw_KE"/>
        </w:rPr>
        <w:t xml:space="preserve">Sitisha hapa na mjadili kama kikundi neno gani au kifungu gani cha maneno mtakachotumia kwa </w:t>
      </w:r>
      <w:r>
        <w:rPr>
          <w:b/>
          <w:lang w:val="sw_KE" w:bidi="sw_KE"/>
        </w:rPr>
        <w:t>wokovu</w:t>
      </w:r>
      <w:r>
        <w:rPr>
          <w:lang w:val="sw_KE" w:bidi="sw_KE"/>
        </w:rPr>
        <w:t xml:space="preserve">. Tafuta neno </w:t>
      </w:r>
      <w:r>
        <w:rPr>
          <w:lang w:val="sw_KE" w:bidi="sw_KE"/>
        </w:rPr>
        <w:t>wokovu</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Wakati Petro anasema hakuna jina lingine chini ya </w:t>
      </w:r>
      <w:r>
        <w:rPr>
          <w:b/>
          <w:lang w:val="sw_KE" w:bidi="sw_KE"/>
        </w:rPr>
        <w:t>mbingu</w:t>
      </w:r>
      <w:r>
        <w:rPr>
          <w:lang w:val="sw_KE" w:bidi="sw_KE"/>
        </w:rPr>
        <w:t xml:space="preserve">, mbingu inarejelea anga. Petro anarejelea kila mahali duniani. Tumia neno au kirai kilekile kwa mbingu kumaanisha anga kama ulivyotumia katika simulizi zilizotangulia. Kwa maelezo zaidi kuhusu </w:t>
      </w:r>
      <w:r>
        <w:rPr>
          <w:lang w:val="sw_KE" w:bidi="sw_KE"/>
        </w:rPr>
        <w:t>mbinguni</w:t>
      </w:r>
      <w:r>
        <w:rPr>
          <w:lang w:val="sw_KE" w:bidi="sw_KE"/>
        </w:rPr>
        <w:t>, rejelea Faharasa Kuu.</w:t>
      </w:r>
    </w:p>
    <w:p>
      <w:pPr/>
      <w:r>
        <w:rPr>
          <w:lang w:val="sw_KE" w:bidi="sw_KE"/>
        </w:rPr>
      </w:r>
      <w:r>
        <w:rPr>
          <w:b/>
          <w:lang w:val="sw_KE" w:bidi="sw_KE"/>
        </w:rPr>
        <w:t>Sanhedrin</w:t>
      </w:r>
      <w:r>
        <w:rPr>
          <w:lang w:val="sw_KE" w:bidi="sw_KE"/>
        </w:rPr>
        <w:t xml:space="preserve"> inarejelea Baraza la juu la Kiyahudi. Sanhedrin inajumuisha makuhani wakuu, wazee, na walimu wa sheria ya kidini. Kuna washiriki 71 wa Sanhedrin. Kikundi hiki kilisikiliza kesi za mahakama na kupitisha hukumu kulingana na sheria ya kidini.</w:t>
      </w:r>
    </w:p>
    <w:p>
      <w:pPr/>
      <w:r>
        <w:rPr>
          <w:lang w:val="sw_KE" w:bidi="sw_KE"/>
        </w:rPr>
      </w:r>
      <w:r>
        <w:rPr>
          <w:lang w:val="sw_KE" w:bidi="sw_KE"/>
        </w:rPr>
        <w:t xml:space="preserve">Sitisha hapa na mjadili kama kikundi neno gani au kifungu gani cha maneno mtakachotumia kwa </w:t>
      </w:r>
      <w:r>
        <w:rPr>
          <w:b/>
          <w:lang w:val="sw_KE" w:bidi="sw_KE"/>
        </w:rPr>
        <w:t>Sanhedrin</w:t>
      </w:r>
      <w:r>
        <w:rPr>
          <w:lang w:val="sw_KE" w:bidi="sw_KE"/>
        </w:rPr>
        <w:t xml:space="preserve">. Tafuta neno </w:t>
      </w:r>
      <w:r>
        <w:rPr>
          <w:lang w:val="sw_KE" w:bidi="sw_KE"/>
        </w:rPr>
        <w:t>Sanhedrin</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Wakati baraza linarejelea </w:t>
      </w:r>
      <w:r>
        <w:rPr>
          <w:b/>
          <w:lang w:val="sw_KE" w:bidi="sw_KE"/>
        </w:rPr>
        <w:t>muujiza</w:t>
      </w:r>
      <w:r>
        <w:rPr>
          <w:lang w:val="sw_KE" w:bidi="sw_KE"/>
        </w:rPr>
        <w:t xml:space="preserve"> wa ajabu, wanazungumza kuhusu uponyaji wa mtu kilema. Muujiza unarejelea tendo ambalo Mungu pekee anaweza kufanya. Tumia neno sawa au usemi kwa muujiza kama ulivyotumia katika simulizi zilizotangulia. Kwa maelezo zaidi kuhusu </w:t>
      </w:r>
      <w:r>
        <w:rPr>
          <w:lang w:val="sw_KE" w:bidi="sw_KE"/>
        </w:rPr>
        <w:t>muujiza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4:23–31</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4:23–31 na uweke moyoni mwako maneno hayo.</w:t>
      </w:r>
    </w:p>
    <w:p>
      <w:pPr/>
      <w:r>
        <w:rPr>
          <w:lang w:val="sw_KE" w:bidi="sw_KE"/>
        </w:rPr>
      </w:r>
      <w:r>
        <w:rPr>
          <w:lang w:val="sw_KE" w:bidi="sw_KE"/>
        </w:rPr>
        <w:t>Sikiliza toleo la sauti la Matendo 4:23–31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4:23–31 katika tafsiri rahisi zaidi kuelewa.</w:t>
      </w:r>
    </w:p>
    <w:p>
      <w:pPr/>
      <w:r>
        <w:rPr>
          <w:lang w:val="sw_KE" w:bidi="sw_KE"/>
        </w:rPr>
      </w:r>
      <w:r>
        <w:rPr>
          <w:lang w:val="sw_KE" w:bidi="sw_KE"/>
        </w:rPr>
        <w:t>Katika simulizi ya mwisho, viongozi wa kidini walimkamata Petro na Yohana katika eneo la hekalu kwa kumponya mtu na kuhubiri kuhusu ufufuo wa Yesu. Kwa sababu Baraza la Kiyahudi halikujua jinsi ya kuwaadhibu mitume bila kusababisha ghasia, liliwatisha wasihubiri kuhusu Yesu na kisha likawaacha waende. Sasa, mitume wanarudi kwa waumini, na wanaomba pamoja ili kumwomba Mungu msaada wa kuzungumza kwa ujasiri kuhusu Yesu. Mungu anatikisa mahali wanapokutana na kujibu sala yao.</w:t>
      </w:r>
    </w:p>
    <w:p>
      <w:pPr/>
      <w:r>
        <w:rPr>
          <w:lang w:val="sw_KE" w:bidi="sw_KE"/>
        </w:rPr>
      </w:r>
      <w:r>
        <w:rPr>
          <w:lang w:val="sw_KE" w:bidi="sw_KE"/>
        </w:rPr>
        <w:t>Baada ya Sanhedrin, au Baraza la Kiyahudi, kuwaachilia Petro na Yohana, walirudi kwa watu wao wenyewe, au kwa waumini wengine katika Yerusalemu. Wanawaambia waumini wengine kuhusu mazungumzo yao na makuhani wakuu na wazee. Kuhani mkuu, au kuhani mkuu zaidi, anarejelea kiongozi wa makuhani na kiongozi wa mahakama kuu ya Kiyahudi ambaye alitoa dhabihu kwa niaba ya watu. Neno wazee linarejelea viongozi wa jumuiya ya Kiyahudi. Hawa walikuwa wawili kati ya makundi matatu yaliyounda Sanhedrin, au Baraza Kuu la Kiyahudi ambalo liliwafungulia mashtaka Petro na Yohana. Hiki pia kilikuwa kikundi ambacho kilikuwa na jukumu la kumkabidhi Yesu kwa mamlaka ya Kirumi ili auawe.</w:t>
      </w:r>
    </w:p>
    <w:p>
      <w:pPr/>
      <w:r>
        <w:rPr>
          <w:lang w:val="sw_KE" w:bidi="sw_KE"/>
        </w:rPr>
      </w:r>
      <w:r>
        <w:rPr>
          <w:lang w:val="sw_KE" w:bidi="sw_KE"/>
        </w:rPr>
        <w:t>Waumini waliinua sauti zao pamoja, au walimwomba Mungu kwa tabia ile ile ya sifa, imani, na kutamani kuwa na ujasiri. Waumini wanaanza sala yao kwa kumwita Mungu "Bwana wa Enzi." Kichwa hiki kinamaanisha kwamba Mungu ana mamlaka yote na nguvu zote juu ya watu wote. Ilikuwa cheo cha kawaida kwa Mungu kati ya watu wa Kiyahudi katika Agano la Kale. Inawezekana mtu mmoja aliomba wakati waumini wengine walikuwa wakikubaliana na kile kilichokuwa kinasemwa. Hakikisha kwamba huonyeshi kwamba waumini wote walisema maneno yale yaleyale wakati huo huo.</w:t>
      </w:r>
    </w:p>
    <w:p>
      <w:pPr/>
      <w:r>
        <w:rPr>
          <w:lang w:val="sw_KE" w:bidi="sw_KE"/>
        </w:rPr>
      </w:r>
      <w:r>
        <w:rPr>
          <w:lang w:val="sw_KE" w:bidi="sw_KE"/>
        </w:rPr>
        <w:t>Sitisha hapa na mjadili swali hili kama kikundi: Je, watu huombaje kama kikundi katika utamaduni wenu? Sitisha sauti hii hapa.</w:t>
      </w:r>
    </w:p>
    <w:p>
      <w:pPr/>
      <w:r>
        <w:rPr>
          <w:lang w:val="sw_KE" w:bidi="sw_KE"/>
        </w:rPr>
      </w:r>
      <w:r>
        <w:rPr>
          <w:lang w:val="sw_KE" w:bidi="sw_KE"/>
        </w:rPr>
        <w:t>Wakati wanasema, "Uliumba vitu vyote mbinguni," mbinguni inarejelea anga. Wanamaanisha kwamba Mungu aliumba viumbe vyote vilivyo hai duniani na angani. Wanasema Mungu alizungumza kupitia baba yao, au babu yao, Mfalme Daudi. Roho Mtakatifu, au Roho wa Mungu, alimpa Daudi maneno ya kusema. "Mtumishi wako" inamaanisha kwamba Daudi alimtumikia Mungu. Wananukuu moja ya Zaburi alizoandika Daudi. "Kwa nini mataifa yanakasirika na watu wanapanga njama bure?" Hili ni swali ambalo halikukusudiwa kujibiwa. Badala yake, inasisitiza kwamba Mataifa, au mataifa yasiyo ya Kiyahudi, yalikuwa na hasira sana. Hata ingawa walifanya mipango, hawakuweza kufuata mipango hiyo na hawakuweza kupata kile walichokitaka. Hapa, taifa linarejelea kikundi cha watu wanaoshiriki lugha na utamaduni mmoja.</w:t>
      </w:r>
    </w:p>
    <w:p>
      <w:pPr/>
      <w:r>
        <w:rPr>
          <w:lang w:val="sw_KE" w:bidi="sw_KE"/>
        </w:rPr>
      </w:r>
      <w:r>
        <w:rPr>
          <w:lang w:val="sw_KE" w:bidi="sw_KE"/>
        </w:rPr>
        <w:t>Wafalme na watawala duniani wanakusanyika pamoja ili kumpinga Bwana, au Mungu, na Mtiwa Mafuta wake. Awali, "mtiwa mafuta" alirejelea mfalme wa Kiyahudi wa wakati huo, ikiwa ni mamia ya miaka kabla ya Yesu. Lakini Luka anatafsiri Zaburi kuwa unabii kuhusu Yesu kama Kristo, au Mwokozi Aliyeahidiwa. Jina Kristo linamaanisha mpakwa mafuta". Mungu alipomtia mafuta mtu, au kumchagua kwa kazi maalum, mjumbe wa Mungu angemwaga mafuta kichwani mwake kama ishara kwamba Mungu alimchagua.</w:t>
      </w:r>
    </w:p>
    <w:p>
      <w:pPr/>
      <w:r>
        <w:rPr>
          <w:lang w:val="sw_KE" w:bidi="sw_KE"/>
        </w:rPr>
      </w:r>
      <w:r>
        <w:rPr>
          <w:lang w:val="sw_KE" w:bidi="sw_KE"/>
        </w:rPr>
        <w:t>Sitisha hapa na mjadili swali hili kama kikundi: Watu huchukuliaje wakati mtu anajaribu kusema kile kitakachotokea katika siku zijazo? Kuna tofauti gani kati ya kuwazia jambo ambalo linaweza kutokea na yakini kuhusu wakati ujao? Jadili kile kinachofanywa katika utamaduni wako ili kuonyesha kwamba mtu amechaguliwa kwa kazi maalum. Sitisha sauti hii hapa.</w:t>
      </w:r>
    </w:p>
    <w:p>
      <w:pPr/>
      <w:r>
        <w:rPr>
          <w:lang w:val="sw_KE" w:bidi="sw_KE"/>
        </w:rPr>
      </w:r>
      <w:r>
        <w:rPr>
          <w:lang w:val="sw_KE" w:bidi="sw_KE"/>
        </w:rPr>
        <w:t>Baada ya unabii kuhusu wafalme kukusanyika pamoja ili kumpinga Mungu, watu wanasema "hakika" au "kwa kweli" jambo hili lilitokea katika mji huu huu, ambao ulikuwa Yerusalemu. Waumini waliamini kwamba Mfalme Herode na gavana wa Kirumi Pontio Pilato walikuwa wameutimiza unabii. Herode na Pontio walikuwa mamlaka ya Kiyahudi na Mataifa wakati huo ambao walikuwa wamefanya kazi na Mataifa na watu wa Kiyahudi ili kumwua Yesu. Wakati wanamwita Yesu "mtumishi wako mtakatifu," hii ina maana kwamba Mungu alimtenga Yesu kwa kusudi maalum na kwamba Yesu alifanya yote ambayo Mungu alimtaka afanye. Mungu alimtia mafuta Yesu au kumchagua kwa kazi maalum—kuwa Mwokozi Aliyeahidiwa! Waumini wanatambua kwamba Mungu tayari alikuwa amepanga kwa mamlaka kumwua Yesu na kwamba ilikuwa sehemu ya mapenzi ya Mungu, au mpango wake.</w:t>
      </w:r>
    </w:p>
    <w:p>
      <w:pPr/>
      <w:r>
        <w:rPr>
          <w:lang w:val="sw_KE" w:bidi="sw_KE"/>
        </w:rPr>
      </w:r>
      <w:r>
        <w:rPr>
          <w:lang w:val="sw_KE" w:bidi="sw_KE"/>
        </w:rPr>
        <w:t>Waumini wanatumia neno "sasa" ili kuacha kuzungumza kuhusu matukio ya zamani na kuanza kumwomba Mungu afanye kitu. Wanamwomba Mungu achunguze, au kufikiri kuhusu, vitisho vya viongozi wa kidini na kuwapa watumishi wake, au waumini wanaoomba, uwezo wa kufundisha kuhusu Yesu kwa ujasiri. Waumini wanataka kufundisha neno la Mungu, au habari njema kuhusu Yesu, kwa ujasiri. Wanataka Mungu "anyooshe mkono wake" au afanye miujiza, ishara, na maajabu ambayo Mungu pekee angeweza kufanya. Mungu kumponya mtu kilema kupitia Petro na Yohana ni mfano wa ishara ya miujiza. Aina hizi za miujiza zilikuwa dalili kwamba kile waumini walichokuwa wakisema kuhusu Yesu kilikuwa kweli. Waumini wanatambua kwamba nguvu ya miujiza haikuja kutoka kwao wenyewe. Mungu angefanya uponyaji, ishara, na miujiza kwa sababu waliita jina la nguvu la Yesu. Katika utamaduni wa Kiyahudi, jina la mtu linawakilisha mtu mzima.</w:t>
      </w:r>
    </w:p>
    <w:p>
      <w:pPr/>
      <w:r>
        <w:rPr>
          <w:lang w:val="sw_KE" w:bidi="sw_KE"/>
        </w:rPr>
      </w:r>
      <w:r>
        <w:rPr>
          <w:lang w:val="sw_KE" w:bidi="sw_KE"/>
        </w:rPr>
        <w:t>Baada ya kuomba, Mungu aliwaonyesha kwamba alikuwa amesikia na kujibu sala yao kwa kutikisa mahali ambapo walikuwa wakikutania. Kisha Roho Mtakatifu, au Roho wa Mungu, akawajaza waumini wote kwa namna ya pekee. Hii haimaanishi kwamba Roho Mtakatifu aliwaacha waumini, bali ni kwamba Roho Mtakatifu alikuwa akiwawezesha waumini hasa kwa ujasiri ili waweze kushiriki habari za Yesu. Waumini pengine waliweza kwenda nje na kushiriki kwa ujasiri na wengine kwa siku chache zifuatazo au wiki chache. Hapa, neno la Mungu linarejelea habari njema kwamba Yesu alikufa kwa dhambi zetu, watu walimzika kaburini, na kwamba alifufuka tena. Hii ilimaanisha kwamba Ufalme wa Mungu ulikuwa umeanza!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4:23–31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Petro na Yohana wanarudi kutoka kwa mkutano wao na Baraza la Kiyahudi hadi mahali ambapo waumini wanakusanyika pamoja Yerusalemu. Wanawaambia kila kitu kilichotokea kuhusu Baraza.</w:t>
      </w:r>
    </w:p>
    <w:p>
      <w:pPr/>
      <w:r>
        <w:rPr>
          <w:lang w:val="sw_KE" w:bidi="sw_KE"/>
        </w:rPr>
      </w:r>
      <w:r>
        <w:rPr>
          <w:b/>
          <w:lang w:val="sw_KE" w:bidi="sw_KE"/>
        </w:rPr>
        <w:t>Katika tukio la pili:</w:t>
      </w:r>
      <w:r>
        <w:rPr>
          <w:lang w:val="sw_KE" w:bidi="sw_KE"/>
        </w:rPr>
        <w:t xml:space="preserve"> Waumini wanaomba pamoja, wananukuu Zaburi, na kumwomba Mungu awape ujasiri wa kushiriki kuhusu Yesu hata ingawa wametishia kutofanya hivyo.</w:t>
      </w:r>
    </w:p>
    <w:p>
      <w:pPr/>
      <w:r>
        <w:rPr>
          <w:lang w:val="sw_KE" w:bidi="sw_KE"/>
        </w:rPr>
      </w:r>
      <w:r>
        <w:rPr>
          <w:b/>
          <w:lang w:val="sw_KE" w:bidi="sw_KE"/>
        </w:rPr>
        <w:t>Katika tukio la tatu:</w:t>
      </w:r>
      <w:r>
        <w:rPr>
          <w:lang w:val="sw_KE" w:bidi="sw_KE"/>
        </w:rPr>
        <w:t xml:space="preserve"> Mungu anatikisa mahali ambapo waumini wanakutania. Waumini wamejazwa Roho Mtakatifu na wote wana ujasiri wa kwenda nje na kushiriki habari za Yesu kwa kipindi fulani.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Kikundi cha waumini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Kama kikundi, zingatia sehemu hizi za mpangilio wa simulizi:</w:t>
      </w:r>
    </w:p>
    <w:p>
      <w:pPr/>
      <w:r>
        <w:rPr>
          <w:lang w:val="sw_KE" w:bidi="sw_KE"/>
        </w:rPr>
      </w:r>
      <w:r>
        <w:rPr>
          <w:lang w:val="sw_KE" w:bidi="sw_KE"/>
        </w:rPr>
        <w:t>Petro na Yohana wanafunguliwa na Baraza la Kiyahudi. Wanarudi kwa marafiki zao na kuwaambia yaliyotokea katika mkutano wa baraza, ikiwa ni pamoja na jinsi viongozi walivyokuwa wamewatisha. Wafuasi wote wa Yesu waliomba pamoja kwa Mungu ili wapate ujasiri wa kushuhudia kuhusu Yesu.</w:t>
      </w:r>
    </w:p>
    <w:p>
      <w:pPr/>
      <w:r>
        <w:rPr>
          <w:lang w:val="sw_KE" w:bidi="sw_KE"/>
        </w:rPr>
      </w:r>
      <w:r>
        <w:rPr>
          <w:lang w:val="sw_KE" w:bidi="sw_KE"/>
        </w:rPr>
        <w:t>Waumini wanamwita Mungu kwa njia ya heshima kubwa wakimwita "Bwana Mwenye Enzi Kuu." Wanamkiri Mungu kama Bwana wao na kwamba yeye ni Muumbaji wa kila kitu.</w:t>
      </w:r>
    </w:p>
    <w:p>
      <w:pPr/>
      <w:r>
        <w:rPr>
          <w:lang w:val="sw_KE" w:bidi="sw_KE"/>
        </w:rPr>
      </w:r>
      <w:r>
        <w:rPr>
          <w:lang w:val="sw_KE" w:bidi="sw_KE"/>
        </w:rPr>
        <w:t>Waumini wanatambua kwamba Mungu alizungumza kupitia Mfalme Daudi kwa Roho Mtakatifu, na walinukuu kile Daudi alichosema katika Zaburi.</w:t>
      </w:r>
    </w:p>
    <w:p>
      <w:pPr/>
      <w:r>
        <w:rPr>
          <w:lang w:val="sw_KE" w:bidi="sw_KE"/>
        </w:rPr>
      </w:r>
      <w:r>
        <w:rPr>
          <w:lang w:val="sw_KE" w:bidi="sw_KE"/>
        </w:rPr>
        <w:t>Daudi alisema kwamba Mataifa na watu wengine wanapanga njama bure, au kufanya mipango ambayo haitokei kamwe.</w:t>
      </w:r>
    </w:p>
    <w:p>
      <w:pPr/>
      <w:r>
        <w:rPr>
          <w:lang w:val="sw_KE" w:bidi="sw_KE"/>
        </w:rPr>
      </w:r>
      <w:r>
        <w:rPr>
          <w:lang w:val="sw_KE" w:bidi="sw_KE"/>
        </w:rPr>
        <w:t>Wafalme na watawala wanakusanyika dhidi ya Mungu na Mtiwa Mafuta wake. Waumini wanafikiri Zaburi ilikuwa unabii kuhusu Yesu. Waumini wanamaliza nukuu ya Zaburi. Wakati wanasema "kweli" au "kwa kweli hii ilitokea hapa katika mji huu huu," maneno "kweli" au "kwa kweli" yanatumiwa kuonyesha kwamba Herode na Pilato walitimiza unabii kama wafalme na watawala ambao walimpinga Yesu kama Mtiwa Mafuta wa Mungu. Wanakubali kwamba ulikuwa mpango wa Mungu kwamba watu walimkataa Yesu kama Mwokozi Aliyeahidiwa.</w:t>
      </w:r>
    </w:p>
    <w:p>
      <w:pPr/>
      <w:r>
        <w:rPr>
          <w:lang w:val="sw_KE" w:bidi="sw_KE"/>
        </w:rPr>
      </w:r>
      <w:r>
        <w:rPr>
          <w:lang w:val="sw_KE" w:bidi="sw_KE"/>
        </w:rPr>
        <w:t>Neno "sasa" linaonyesha mabadiliko kutoka kwa kuzungumza kuhusu matukio ya zamani hadi kumwomba Mungu afanye kitu. Waumini wanamwomba Mungu ujasiri wa kufundisha kuhusu Yesu na kumwomba Mungu aunyooshe mkono wake, au kufanya matendo ya nguvu ili watu wajue mafundisho yao ni kweli.</w:t>
      </w:r>
    </w:p>
    <w:p>
      <w:pPr/>
      <w:r>
        <w:rPr>
          <w:lang w:val="sw_KE" w:bidi="sw_KE"/>
        </w:rPr>
      </w:r>
      <w:r>
        <w:rPr>
          <w:lang w:val="sw_KE" w:bidi="sw_KE"/>
        </w:rPr>
        <w:t>Mungu anatikisa mahali ambapo wanakutana na Roho Mtakatifu anawajaza waumini. Hii haimaanishi kwamba Roho Mtakatifu aliwaacha waumini, bali ni kwamba Roho Mtakatifu alikuwa akiwawezesha waumini hasa kwa ujasiri ili waweze kueleza habari za Yesu.</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4:23–31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Kikundi cha waumini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Roho Mtakatifu</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huyo anapaswa kujibu kile ambacho angekuwa anahisi au kufikiria iwapo angekuwa mhusika huyo. Kisha endelea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Petro na Yohana wanarudi kutoka kwa mkutano wao na Baraza la Kiyahudi hadi mahali ambapo waumini wanakusanyika pamoja Yerusalemu. Wanawaambia kila kitu kilichotokea kuhusu Baraza.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kikundi cha waumini, "Unahisi vipi au unawaza nini?" Mtu huyo anaweza kujibu mambo kama, "Ninaogopa. Baraza ndilo lile lile lililohusika na kumuua Yesu," au "Mwenye nia thabiti. Yesu alisema tungekabiliwa na mateso. Inaanza kutokea. Tunahitaji msaada wake,” au “Nimeshangaa sana. Ninataka ujasiri ule ule ambao Petro na Yohana walionyesha kwa Baraza."</w:t>
      </w:r>
    </w:p>
    <w:p>
      <w:pPr>
        <w:pStyle w:val="ListBullet"/>
        <w:spacing w:line="240" w:lineRule="auto"/>
        <w:ind w:left="720"/>
      </w:pPr>
      <w:r>
        <w:rPr>
          <w:lang w:val="sw_KE" w:bidi="sw_KE"/>
        </w:rPr>
      </w:r>
      <w:r>
        <w:rPr>
          <w:lang w:val="sw_KE" w:bidi="sw_KE"/>
        </w:rPr>
        <w:t>Muulize mtu anayeigiza Petro na Yohana, "Unahisi nini au unawaza nini?" Mtu huyo anaweza kujibu mambo kama, "Nimefurahi sana! Roho Mtakatifu alitupa maneno ya kusema hasa wakati tulipoyahitaji," au "Jasiri. Ninataka wengine pia waeleze kuhusu Yesu kwa ujasiri!" au "Mwenye shukrani. Ninataka kumshukuru Mungu kwa kile alichofanya."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waumini wakiomba pamoja. Wananukuu Zaburi kumwomba Mungu awape ujasiri wa kushiriki kuhusu Yesu hata ingawa wametishiwa kutofanya hivyo. Waumini wanamaliza sala na Mungu anatikisa mahali ambapo wanakutana. Roho Mtakatifu haswa anawajaza waumini na kuwapa ujasiri wa kushiriki.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Mungu, "Unahisi vipi au unawaza nini?" Mtu huyo huenda akajibu mambo kama: "Nimefurahi. Ninafurahi kuwapa ujasiri wa kushirikisha," au "Mwenye kudhibiti hali. Nitazitumia kwa njia za nguvu," au "Yenye kuridhisha. "Daima nitawasaidia watoto wangu wanaponiita."</w:t>
      </w:r>
    </w:p>
    <w:p>
      <w:pPr>
        <w:pStyle w:val="ListBullet"/>
        <w:spacing w:line="240" w:lineRule="auto"/>
        <w:ind w:left="720"/>
      </w:pPr>
      <w:r>
        <w:rPr>
          <w:lang w:val="sw_KE" w:bidi="sw_KE"/>
        </w:rPr>
      </w:r>
      <w:r>
        <w:rPr>
          <w:lang w:val="sw_KE" w:bidi="sw_KE"/>
        </w:rPr>
        <w:t>Muulize mtu anayeigiza muumini, "Unahisi nini au unafikiria nini?" Mtu huyo anaweza kujibu mambo kama, "Akiwa jasiri. Ikiwa Mungu yuko pamoja nasi, ni nani anayeweza kuwa dhidi yetu?" au "Nina furaha. Kila mtu anapaswa kujua kuhusu habari njema ya Yesu," au "Amebarikiwa." Yesu alinichagua kuwa shahidi wake na sasa amenipa nguvu ya kufanya hivyo."</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4:23–31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Petro na Yohana wanarudi kwa waumini katika Yerusalemu na kuwaambia yote ambayo </w:t>
      </w:r>
      <w:r>
        <w:rPr>
          <w:b/>
          <w:lang w:val="sw_KE" w:bidi="sw_KE"/>
        </w:rPr>
        <w:t>makuhani</w:t>
      </w:r>
      <w:r>
        <w:rPr>
          <w:lang w:val="sw_KE" w:bidi="sw_KE"/>
        </w:rPr>
        <w:t xml:space="preserve"> wakuu na </w:t>
      </w:r>
      <w:r>
        <w:rPr>
          <w:b/>
          <w:lang w:val="sw_KE" w:bidi="sw_KE"/>
        </w:rPr>
        <w:t>wazee</w:t>
      </w:r>
      <w:r>
        <w:rPr>
          <w:lang w:val="sw_KE" w:bidi="sw_KE"/>
        </w:rPr>
        <w:t xml:space="preserve"> walisema. Wazee walikuwa wanaume wenye umri mkubwa waliokuwa viongozi wa jamii wasio wa kidini. Kuhani mkuu au </w:t>
      </w:r>
      <w:r>
        <w:rPr>
          <w:b/>
          <w:lang w:val="sw_KE" w:bidi="sw_KE"/>
        </w:rPr>
        <w:t>kuhani mkuu zaidi</w:t>
      </w:r>
      <w:r>
        <w:rPr>
          <w:lang w:val="sw_KE" w:bidi="sw_KE"/>
        </w:rPr>
        <w:t xml:space="preserve"> aliongoza baraza la Kiyahudi. Hakuwa tu mkuu wa makuhani wengine, bali pia alikuwa kiongozi wa mahakama kuu ya Kiyahudi na alitoa dhabihu maalum kwa Mungu ambazo kuhani mkuu pekee ndiye angeweza kufanya. Makundi yote mawili ya wanaume yaliunda Baraza kuu la Kiyahudi, </w:t>
      </w:r>
      <w:r>
        <w:rPr>
          <w:lang w:val="sw_KE" w:bidi="sw_KE"/>
        </w:rPr>
        <w:t>Sanhedrin</w:t>
      </w:r>
      <w:r>
        <w:rPr>
          <w:lang w:val="sw_KE" w:bidi="sw_KE"/>
        </w:rPr>
        <w:t xml:space="preserve">. Tumia neno au usemi uleule kwa mzee na kuhani mkuu kama ulivyotumia katika simulizi za awali. Kwa maelezo zaidi kuhusu </w:t>
      </w:r>
      <w:r>
        <w:rPr>
          <w:lang w:val="sw_KE" w:bidi="sw_KE"/>
        </w:rPr>
        <w:t>mzee</w:t>
      </w:r>
      <w:r>
        <w:rPr>
          <w:lang w:val="sw_KE" w:bidi="sw_KE"/>
        </w:rPr>
        <w:t xml:space="preserve"> na </w:t>
      </w:r>
      <w:r>
        <w:rPr>
          <w:lang w:val="sw_KE" w:bidi="sw_KE"/>
        </w:rPr>
        <w:t>kuhani mkuu</w:t>
      </w:r>
      <w:r>
        <w:rPr>
          <w:lang w:val="sw_KE" w:bidi="sw_KE"/>
        </w:rPr>
        <w:t>, rejelea Faharasa Kuu.</w:t>
      </w:r>
    </w:p>
    <w:p>
      <w:pPr/>
      <w:r>
        <w:rPr>
          <w:lang w:val="sw_KE" w:bidi="sw_KE"/>
        </w:rPr>
      </w:r>
      <w:r>
        <w:rPr>
          <w:lang w:val="sw_KE" w:bidi="sw_KE"/>
        </w:rPr>
        <w:t xml:space="preserve">Waumini wanaanza </w:t>
      </w:r>
      <w:r>
        <w:rPr>
          <w:b/>
          <w:lang w:val="sw_KE" w:bidi="sw_KE"/>
        </w:rPr>
        <w:t>sala yao</w:t>
      </w:r>
      <w:r>
        <w:rPr>
          <w:lang w:val="sw_KE" w:bidi="sw_KE"/>
        </w:rPr>
        <w:t>. Kuomba ni wakati mtu anawasiliana na Mungu. Hakikisha kwamba neno unalotumia hapa halimaanishi mawasiliano ya ibada tu, lakini kitu cha kibinafsi zaidi. Baadhi ya lugha zina maneno tofauti kwa sala za shukrani na sala za kuomba msaada.</w:t>
      </w:r>
    </w:p>
    <w:p>
      <w:pPr/>
      <w:r>
        <w:rPr>
          <w:lang w:val="sw_KE" w:bidi="sw_KE"/>
        </w:rPr>
      </w:r>
      <w:r>
        <w:rPr>
          <w:lang w:val="sw_KE" w:bidi="sw_KE"/>
        </w:rPr>
        <w:t xml:space="preserve">Sitisha hapa na mjadili kama kikundi ni neno au usemi gani mtakaotumia </w:t>
      </w:r>
      <w:r>
        <w:rPr>
          <w:b/>
          <w:lang w:val="sw_KE" w:bidi="sw_KE"/>
        </w:rPr>
        <w:t>kuomba</w:t>
      </w:r>
      <w:r>
        <w:rPr>
          <w:lang w:val="sw_KE" w:bidi="sw_KE"/>
        </w:rPr>
        <w:t xml:space="preserve">. Tazama neno </w:t>
      </w:r>
      <w:r>
        <w:rPr>
          <w:lang w:val="sw_KE" w:bidi="sw_KE"/>
        </w:rPr>
        <w:t>sala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Wanamwita Mungu "Mwenye Enzi </w:t>
      </w:r>
      <w:r>
        <w:rPr>
          <w:b/>
          <w:lang w:val="sw_KE" w:bidi="sw_KE"/>
        </w:rPr>
        <w:t xml:space="preserve"> Bwana</w:t>
      </w:r>
      <w:r>
        <w:rPr>
          <w:lang w:val="sw_KE" w:bidi="sw_KE"/>
        </w:rPr>
        <w:t xml:space="preserve">." Bwana anamaanisha mkuu au yule ambaye ana mamlaka. Mungu ana nguvu yote na mamlaka juu ya watu wote. Tumia neno lile lile kurejelea Bwana kama ulivyotumia katika vifungu vilivyotangulia. Kwa maelezo zaidi kuhusu </w:t>
      </w:r>
      <w:r>
        <w:rPr>
          <w:lang w:val="sw_KE" w:bidi="sw_KE"/>
        </w:rPr>
        <w:t>Bwana</w:t>
      </w:r>
      <w:r>
        <w:rPr>
          <w:lang w:val="sw_KE" w:bidi="sw_KE"/>
        </w:rPr>
        <w:t>, rejelea Faharasa Kuu.</w:t>
      </w:r>
    </w:p>
    <w:p>
      <w:pPr/>
      <w:r>
        <w:rPr>
          <w:lang w:val="sw_KE" w:bidi="sw_KE"/>
        </w:rPr>
      </w:r>
      <w:r>
        <w:rPr>
          <w:lang w:val="sw_KE" w:bidi="sw_KE"/>
        </w:rPr>
        <w:t xml:space="preserve">Waumini wanasema Mungu aliumba vitu vyote chini ya </w:t>
      </w:r>
      <w:r>
        <w:rPr>
          <w:b/>
          <w:lang w:val="sw_KE" w:bidi="sw_KE"/>
        </w:rPr>
        <w:t>mbingu</w:t>
      </w:r>
      <w:r>
        <w:rPr>
          <w:lang w:val="sw_KE" w:bidi="sw_KE"/>
        </w:rPr>
        <w:t xml:space="preserve">. Hapa "mbinguni" inarejelea anga. Tumia neno au kirai kilekile kwa mbingu kumaanisha anga kama ulivyotumia katika simulizi zilizotangulia. Kwa maelezo zaidi kuhusu </w:t>
      </w:r>
      <w:r>
        <w:rPr>
          <w:lang w:val="sw_KE" w:bidi="sw_KE"/>
        </w:rPr>
        <w:t>mbinguni</w:t>
      </w:r>
      <w:r>
        <w:rPr>
          <w:lang w:val="sw_KE" w:bidi="sw_KE"/>
        </w:rPr>
        <w:t>, rejelea Faharasa Kuu.</w:t>
      </w:r>
    </w:p>
    <w:p>
      <w:pPr/>
      <w:r>
        <w:rPr>
          <w:lang w:val="sw_KE" w:bidi="sw_KE"/>
        </w:rPr>
      </w:r>
      <w:r>
        <w:rPr>
          <w:lang w:val="sw_KE" w:bidi="sw_KE"/>
        </w:rPr>
        <w:t xml:space="preserve">Waumini wanasema Mungu alizungumza kupitia Daudi kwa </w:t>
      </w:r>
      <w:r>
        <w:rPr>
          <w:b/>
          <w:lang w:val="sw_KE" w:bidi="sw_KE"/>
        </w:rPr>
        <w:t>Roho Mtakatifu</w:t>
      </w:r>
      <w:r>
        <w:rPr>
          <w:lang w:val="sw_KE" w:bidi="sw_KE"/>
        </w:rPr>
        <w:t xml:space="preserve">. Roho Mtakatifu anarejelea Roho wa Mungu ambaye Mungu anawapa watu ili kuwajalia uwepo wake, hekima, mamlaka, na nguvu. Tumia neno au kirai kile kile kwa "Roho Mtakatifu" kama ulivyotumia katika simulizi zilizotangulia. Kwa maelezo zaidi kuhusu </w:t>
      </w:r>
      <w:r>
        <w:rPr>
          <w:lang w:val="sw_KE" w:bidi="sw_KE"/>
        </w:rPr>
        <w:t>Roho Mtakatifu</w:t>
      </w:r>
      <w:r>
        <w:rPr>
          <w:lang w:val="sw_KE" w:bidi="sw_KE"/>
        </w:rPr>
        <w:t>, angalia Faharasa Kuu.</w:t>
      </w:r>
    </w:p>
    <w:p>
      <w:pPr/>
      <w:r>
        <w:rPr>
          <w:lang w:val="sw_KE" w:bidi="sw_KE"/>
        </w:rPr>
      </w:r>
      <w:r>
        <w:rPr>
          <w:lang w:val="sw_KE" w:bidi="sw_KE"/>
        </w:rPr>
        <w:t>Wanamwita Daudi "</w:t>
      </w:r>
      <w:r>
        <w:rPr>
          <w:b/>
          <w:lang w:val="sw_KE" w:bidi="sw_KE"/>
        </w:rPr>
        <w:t>mtumishi</w:t>
      </w:r>
      <w:r>
        <w:rPr>
          <w:lang w:val="sw_KE" w:bidi="sw_KE"/>
        </w:rPr>
        <w:t xml:space="preserve"> wako". Mtumishi ni mtu ambaye anaishi katika nyumba ya bwana wake na kumtumikia. Watu walidhani kwamba wao walikuwa watu wa chini zaidi na wasio muhimu katika jamii. Ingawa Daudi alikuwa mfalme, pia alikuwa mtumishi wa Mungu, ikimaanisha alifanya yote ambayo Mungu alimtaka afanye. Tumia neno au kirai kile kile kwa mtumishi kama ulivyotumia katika simulizi zilizotangulia. Kwa maelezo zaidi kuhusu </w:t>
      </w:r>
      <w:r>
        <w:rPr>
          <w:lang w:val="sw_KE" w:bidi="sw_KE"/>
        </w:rPr>
        <w:t>mtumishi</w:t>
      </w:r>
      <w:r>
        <w:rPr>
          <w:lang w:val="sw_KE" w:bidi="sw_KE"/>
        </w:rPr>
        <w:t>, tazama Faharasa Kuu.</w:t>
      </w:r>
    </w:p>
    <w:p>
      <w:pPr/>
      <w:r>
        <w:rPr>
          <w:lang w:val="sw_KE" w:bidi="sw_KE"/>
        </w:rPr>
      </w:r>
      <w:r>
        <w:rPr>
          <w:lang w:val="sw_KE" w:bidi="sw_KE"/>
        </w:rPr>
        <w:t xml:space="preserve">Katika Zaburi, Daudi anasema </w:t>
      </w:r>
      <w:r>
        <w:rPr>
          <w:b/>
          <w:lang w:val="sw_KE" w:bidi="sw_KE"/>
        </w:rPr>
        <w:t>mataifa</w:t>
      </w:r>
      <w:r>
        <w:rPr>
          <w:lang w:val="sw_KE" w:bidi="sw_KE"/>
        </w:rPr>
        <w:t xml:space="preserve"> yanakasirika. Hasa, anarejelea mataifa yasiyo ya Kiyahudi kuwa na hasira. Hapa, taifa linarejelea kikundi cha watu wanaoshiriki lugha na utamaduni mmoja. Tumia neno au kirai kile kile kwa taifa kama ulivyotumia katika simulizi zilizotangulia. Kwa maelezo zaidi kuhusu </w:t>
      </w:r>
      <w:r>
        <w:rPr>
          <w:lang w:val="sw_KE" w:bidi="sw_KE"/>
        </w:rPr>
        <w:t>taifa</w:t>
      </w:r>
      <w:r>
        <w:rPr>
          <w:lang w:val="sw_KE" w:bidi="sw_KE"/>
        </w:rPr>
        <w:t>, angalia Faharasa Kuu.</w:t>
      </w:r>
    </w:p>
    <w:p>
      <w:pPr/>
      <w:r>
        <w:rPr>
          <w:lang w:val="sw_KE" w:bidi="sw_KE"/>
        </w:rPr>
      </w:r>
      <w:r>
        <w:rPr>
          <w:lang w:val="sw_KE" w:bidi="sw_KE"/>
        </w:rPr>
        <w:t xml:space="preserve">Waumini humrejelea Yesu kama </w:t>
      </w:r>
      <w:r>
        <w:rPr>
          <w:b/>
          <w:lang w:val="sw_KE" w:bidi="sw_KE"/>
        </w:rPr>
        <w:t>Mtiwa Mafuta</w:t>
      </w:r>
      <w:r>
        <w:rPr>
          <w:lang w:val="sw_KE" w:bidi="sw_KE"/>
        </w:rPr>
        <w:t xml:space="preserve"> ambaye Daudi aliandika kumhusu. Katika utamaduni wa Kiyahudi, Mungu alipomtia mtu mafuta, ilimaanisha kwamba alipokea fadhili za Mungu au kuteuliwa kwa mahali maalum, huduma, au kazi katika kusudi la Mungu. Mungu alimtia mafuta au maalum alimchagua Yesu kama Mwokozi Aliyeahidiwa.</w:t>
      </w:r>
    </w:p>
    <w:p>
      <w:pPr/>
      <w:r>
        <w:rPr>
          <w:lang w:val="sw_KE" w:bidi="sw_KE"/>
        </w:rPr>
      </w:r>
      <w:r>
        <w:rPr>
          <w:lang w:val="sw_KE" w:bidi="sw_KE"/>
        </w:rPr>
        <w:t xml:space="preserve">Simameni hapa na mjadili kama kikundi neno gani au kifungu gani cha maneno mtakachotumia kwa kupakwa </w:t>
      </w:r>
      <w:r>
        <w:rPr>
          <w:b/>
          <w:lang w:val="sw_KE" w:bidi="sw_KE"/>
        </w:rPr>
        <w:t>mafuta</w:t>
      </w:r>
      <w:r>
        <w:rPr>
          <w:lang w:val="sw_KE" w:bidi="sw_KE"/>
        </w:rPr>
        <w:t xml:space="preserve">. Tafuta neno </w:t>
      </w:r>
      <w:r>
        <w:rPr>
          <w:lang w:val="sw_KE" w:bidi="sw_KE"/>
        </w:rPr>
        <w:t>kutia mafuta</w:t>
      </w:r>
      <w:r>
        <w:rPr>
          <w:lang w:val="sw_KE" w:bidi="sw_KE"/>
        </w:rPr>
        <w:t xml:space="preserve"> kwenye Faharasa Kuu kwa maelezo zaidi. Ikiwa tayari umetafsiri neno hili katika kitabu kingine cha Biblia, tumia neno lile ulilotumia huko. Sitisha sauti hii hapa.</w:t>
      </w:r>
    </w:p>
    <w:p>
      <w:pPr/>
      <w:r>
        <w:rPr>
          <w:lang w:val="sw_KE" w:bidi="sw_KE"/>
        </w:rPr>
      </w:r>
      <w:r>
        <w:rPr>
          <w:lang w:val="sw_KE" w:bidi="sw_KE"/>
        </w:rPr>
        <w:t xml:space="preserve">Wakati waumini wanaposema mamlaka zilishirikiana na </w:t>
      </w:r>
      <w:r>
        <w:rPr>
          <w:b/>
          <w:lang w:val="sw_KE" w:bidi="sw_KE"/>
        </w:rPr>
        <w:t>Mataifa</w:t>
      </w:r>
      <w:r>
        <w:rPr>
          <w:lang w:val="sw_KE" w:bidi="sw_KE"/>
        </w:rPr>
        <w:t xml:space="preserve"> ili kumwua Yesu, neno Mataifa linarejelea watu wasio Wayahudi. Katika hali hii, inarejelea mamlaka na askari wa Kirumi.</w:t>
      </w:r>
    </w:p>
    <w:p>
      <w:pPr/>
      <w:r>
        <w:rPr>
          <w:lang w:val="sw_KE" w:bidi="sw_KE"/>
        </w:rPr>
      </w:r>
      <w:r>
        <w:rPr>
          <w:lang w:val="sw_KE" w:bidi="sw_KE"/>
        </w:rPr>
        <w:t xml:space="preserve">Sitisha hapa na mjadili kama kikundi ni neno au usemi upi mtakaotumia kumaanisha </w:t>
      </w:r>
      <w:r>
        <w:rPr>
          <w:b/>
          <w:lang w:val="sw_KE" w:bidi="sw_KE"/>
        </w:rPr>
        <w:t>Mataifa</w:t>
      </w:r>
      <w:r>
        <w:rPr>
          <w:lang w:val="sw_KE" w:bidi="sw_KE"/>
        </w:rPr>
        <w:t xml:space="preserve">. Tafuta neno </w:t>
      </w:r>
      <w:r>
        <w:rPr>
          <w:lang w:val="sw_KE" w:bidi="sw_KE"/>
        </w:rPr>
        <w:t>Mataifa</w:t>
      </w:r>
      <w:r>
        <w:rPr>
          <w:lang w:val="sw_KE" w:bidi="sw_KE"/>
        </w:rPr>
        <w:t xml:space="preserve"> katika Faharasa Kuu kwa maelezo zaidi. Ikiwa tayari umetafsiri neno hili katika kitabu kingine cha Biblia, tumia neno lile ulilotumia huko. Sitisha sauti hii hapa.</w:t>
      </w:r>
    </w:p>
    <w:p>
      <w:pPr/>
      <w:r>
        <w:rPr>
          <w:lang w:val="sw_KE" w:bidi="sw_KE"/>
        </w:rPr>
      </w:r>
      <w:r>
        <w:rPr>
          <w:lang w:val="sw_KE" w:bidi="sw_KE"/>
        </w:rPr>
        <w:t xml:space="preserve">Mataifa walifanya kazi na watu wa Israeli ili kumwua Yesu. “Watu wa </w:t>
      </w:r>
      <w:r>
        <w:rPr>
          <w:b/>
          <w:lang w:val="sw_KE" w:bidi="sw_KE"/>
        </w:rPr>
        <w:t>Israeli</w:t>
      </w:r>
      <w:r>
        <w:rPr>
          <w:lang w:val="sw_KE" w:bidi="sw_KE"/>
        </w:rPr>
        <w:t xml:space="preserve">” inarejelea Wayahudi, yaani, wazao wa Yakobo. Tumia neno sawa au kirai sawa kwa Israeli kama vile umetumia katika simulizi zilizotangulia.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Waumini wanarejelea Yesu kama mtumishi wako </w:t>
      </w:r>
      <w:r>
        <w:rPr>
          <w:b/>
          <w:lang w:val="sw_KE" w:bidi="sw_KE"/>
        </w:rPr>
        <w:t>mtakatifu</w:t>
      </w:r>
      <w:r>
        <w:rPr>
          <w:lang w:val="sw_KE" w:bidi="sw_KE"/>
        </w:rPr>
        <w:t xml:space="preserve">. Kitakatifu hurejelea chochote ambacho kimetengwa kwa ajili ya huduma ya Mungu. Yesu alitengwa na Mungu kwa kusudi maalum, ili kuwa Mwokozi Aliyeahidiwa. Yesu alikuwa mtumishi wa Mungu kwa sababu alifanya yote ambayo Mungu alimtaka afanye. Tumia neno au kifungu sawa kwa neno takatifu kama vile umelitumia katika simulizi zilizotangulia. Kwa maelezo zaidi kuhusu </w:t>
      </w:r>
      <w:r>
        <w:rPr>
          <w:lang w:val="sw_KE" w:bidi="sw_KE"/>
        </w:rPr>
        <w:t>takatifu</w:t>
      </w:r>
      <w:r>
        <w:rPr>
          <w:lang w:val="sw_KE" w:bidi="sw_KE"/>
        </w:rPr>
        <w:t>, rejelea Faharasa Kuu.</w:t>
      </w:r>
    </w:p>
    <w:p>
      <w:pPr/>
      <w:r>
        <w:rPr>
          <w:lang w:val="sw_KE" w:bidi="sw_KE"/>
        </w:rPr>
      </w:r>
      <w:r>
        <w:rPr>
          <w:lang w:val="sw_KE" w:bidi="sw_KE"/>
        </w:rPr>
        <w:t xml:space="preserve">Waumini wanamwomba Mungu afanye ishara za </w:t>
      </w:r>
      <w:r>
        <w:rPr>
          <w:b/>
          <w:lang w:val="sw_KE" w:bidi="sw_KE"/>
        </w:rPr>
        <w:t>miujiza na maajabu</w:t>
      </w:r>
      <w:r>
        <w:rPr>
          <w:lang w:val="sw_KE" w:bidi="sw_KE"/>
        </w:rPr>
        <w:t xml:space="preserve">. Miujiza, ishara, na maajabu yote ni matendo ambayo Mungu pekee ndiye anayeweza kufanya. Ishara pia zinaonyesha kwamba kitu ni kweli. Mfano wa hili ni Petro na Yohana kumponya yule mtu kilema—hii ilikuwa ishara kwamba mafundisho yao kuhusu Yesu yalikuwa ya kweli. Tumia neno au kirai kilekile kwa miujiza, ishara, na maajabu kama ulivyotumia katika simulizi zilizotangulia. Kwa maelezo zaidi kuhusu </w:t>
      </w:r>
      <w:r>
        <w:rPr>
          <w:lang w:val="sw_KE" w:bidi="sw_KE"/>
        </w:rPr>
        <w:t>miujiza, ishara na maajabu</w:t>
      </w:r>
      <w:r>
        <w:rPr>
          <w:lang w:val="sw_KE" w:bidi="sw_KE"/>
        </w:rPr>
        <w:t>, rejelea Faharasa Kuu.</w:t>
      </w:r>
    </w:p>
    <w:p>
      <w:pPr/>
      <w:r>
        <w:rPr>
          <w:lang w:val="sw_KE" w:bidi="sw_KE"/>
        </w:rPr>
      </w:r>
      <w:r>
        <w:rPr>
          <w:lang w:val="sw_KE" w:bidi="sw_KE"/>
        </w:rPr>
        <w:t xml:space="preserve">Waumini walihubiri </w:t>
      </w:r>
      <w:r>
        <w:rPr>
          <w:b/>
          <w:lang w:val="sw_KE" w:bidi="sw_KE"/>
        </w:rPr>
        <w:t>neno la Mungu</w:t>
      </w:r>
      <w:r>
        <w:rPr>
          <w:lang w:val="sw_KE" w:bidi="sw_KE"/>
        </w:rPr>
        <w:t xml:space="preserve">, au habari njema kwamba Yesu alikufa kwa dhambi zetu, alizikwa, na kufufuka tena. Tumia neno lile lile au kifungu kwa neno la Mungu kama ulivyotumia katika simulizi za awali. Kwa maelezo zaidi kuhusu </w:t>
      </w:r>
      <w:r>
        <w:rPr>
          <w:lang w:val="sw_KE" w:bidi="sw_KE"/>
        </w:rPr>
        <w:t>neno la Mungu</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vyovyote, miondoko au ubao wao wa hadithi ili kuwasaidia kukumbuka fungu hilo la maneno.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simulizi.</w:t>
      </w:r>
      <w:r>
        <w:rPr>
          <w:lang w:val="sw_KE" w:bidi="sw_KE"/>
        </w:rPr>
      </w:r>
      <w:r>
        <w:rPr>
          <w:lang w:val="sw_KE" w:bidi="sw_KE"/>
        </w:rPr>
      </w:r>
    </w:p>
    <w:p>
      <w:pPr/>
      <w:r>
        <w:rPr>
          <w:lang w:val="sw_KE" w:bidi="sw_KE"/>
        </w:rPr>
      </w:r>
    </w:p>
    <w:p>
      <w:pPr>
        <w:pStyle w:val="Heading2"/>
      </w:pPr>
      <w:r>
        <w:rPr>
          <w:lang w:val="sw_KE" w:bidi="sw_KE"/>
        </w:rPr>
        <w:t>Matendo ya Mitume 4:32–37</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4:32–37 na utie moyoni mwako maneno hayo.</w:t>
      </w:r>
    </w:p>
    <w:p>
      <w:pPr/>
      <w:r>
        <w:rPr>
          <w:lang w:val="sw_KE" w:bidi="sw_KE"/>
        </w:rPr>
      </w:r>
      <w:r>
        <w:rPr>
          <w:lang w:val="sw_KE" w:bidi="sw_KE"/>
        </w:rPr>
        <w:t>Sikiliza toleo la sauti la Matendo 4:32–37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4:32–37 katika tafsiri rahisi zaidi kuelewa.</w:t>
      </w:r>
    </w:p>
    <w:p>
      <w:pPr/>
      <w:r>
        <w:rPr>
          <w:lang w:val="sw_KE" w:bidi="sw_KE"/>
        </w:rPr>
      </w:r>
      <w:r>
        <w:rPr>
          <w:lang w:val="sw_KE" w:bidi="sw_KE"/>
        </w:rPr>
        <w:t>Katika simulizi ya mwisho, Petro na Yohana waliwaambia kundi la waumini huko Yerusalemu kuhusu kushuhudia habari za Yesu mbele ya Baraza la Wayahudi. Kundi la waumini waliomba kwamba Mungu awape ujasiri wa kushuhudia habari za Yesu. Mungu alitikisa mahali walipokuwa wamekusanyika na akajibu sala yao. Sasa, waumini wameungana, wanashirikiana kila kitu, mitume wanafanya miujiza, na Mungu anawapa kila kitu wanachohitaji.</w:t>
      </w:r>
    </w:p>
    <w:p>
      <w:pPr/>
      <w:r>
        <w:rPr>
          <w:lang w:val="sw_KE" w:bidi="sw_KE"/>
        </w:rPr>
      </w:r>
      <w:r>
        <w:rPr>
          <w:lang w:val="sw_KE" w:bidi="sw_KE"/>
        </w:rPr>
        <w:t>Luka anatuambia kwamba waumini wote, au watu waliomwamini na kumfuata Yesu kama Mwokozi Aliyeahidiwa, walikuwa wenye moyo mmja, nia moja na roho moja. Kifungu hiki kinamaanisha kwamba waumini walikuwa wameungana katika hali zao zote ikiwemo nia zao, hisia, tamaa, na mawazo yao.</w:t>
      </w:r>
    </w:p>
    <w:p>
      <w:pPr/>
      <w:r>
        <w:rPr>
          <w:lang w:val="sw_KE" w:bidi="sw_KE"/>
        </w:rPr>
      </w:r>
      <w:r>
        <w:rPr>
          <w:lang w:val="sw_KE" w:bidi="sw_KE"/>
        </w:rPr>
        <w:t>Simameni hapa na mjadili swali hili kama kikundi: Mngeelezea vipi aina hii ya umoja katika utamaduni wenu? Sitisha sauti hii hapa.</w:t>
      </w:r>
    </w:p>
    <w:p>
      <w:pPr/>
      <w:r>
        <w:rPr>
          <w:lang w:val="sw_KE" w:bidi="sw_KE"/>
        </w:rPr>
      </w:r>
      <w:r>
        <w:rPr>
          <w:lang w:val="sw_KE" w:bidi="sw_KE"/>
        </w:rPr>
        <w:t>Roho Mtakatifu aliwaunganisha waumini. Hawakuita vitu vilivyokuwa vyao kuwa ni mali yao wenyewe. Badala yake, walishiriki mali zao wakati waumini wengine walipokuwa na uhitaji.</w:t>
      </w:r>
    </w:p>
    <w:p>
      <w:pPr/>
      <w:r>
        <w:rPr>
          <w:lang w:val="sw_KE" w:bidi="sw_KE"/>
        </w:rPr>
      </w:r>
      <w:r>
        <w:rPr>
          <w:lang w:val="sw_KE" w:bidi="sw_KE"/>
        </w:rPr>
        <w:t>Mitume 12, au wawakilishi waliochaguliwa wa Yesu, waliendelea kufundisha kwa nguvu. Hii inaweza kumaanisha kwamba walizungumza na kufundisha kwa nguvu na wakati huo huo walifanya miujiza, au matendo ambayo Mungu pekee anaweza kufanya. Mitume waliendelea kushuhudia, au kuwaambia watu kuhusu ufufuko wa Bwana Yesu na jinsi yeye ni ndiye Mwokozi Aliyeahidiwa. Ufufuo unarejelea Mungu kumfanya Yesu awe hai tena baada ya kufa Luka anapomwita Yesu Bwana, anamaanisha Yesu ni Mungu na ana mamlaka juu ya wengine. Wakati huu, Mungu aliendelea kuonyesha neema yake, au upendeleo wake, kwa waumini wote na kuwasaidia kwa njia mbalimbali.</w:t>
      </w:r>
    </w:p>
    <w:p>
      <w:pPr/>
      <w:r>
        <w:rPr>
          <w:lang w:val="sw_KE" w:bidi="sw_KE"/>
        </w:rPr>
      </w:r>
      <w:r>
        <w:rPr>
          <w:lang w:val="sw_KE" w:bidi="sw_KE"/>
        </w:rPr>
        <w:t>Wakati muumini alipokuwa na uhitaji, baadhi ya waumini matajiri zaidi waliuza nyumba au ardhi yao na kuleta pesa kutoka kwenye mauzo hayo kwa mitume. Kuweka pesa miguuni mwa mitume haimaanishi kwamba kwa uhalisia waliweka pesa miguuni mwa mitume. Badala yake, waumini waliwapa mitume pesa ili kuzigawanya, au kuwapa waumini wenye uhitaji. Si waumini wote waliuza mali yao. Haikuwa lazima kuuza mali, lakini watu walifanya hivyo mara kadhaa na watu walitoa zawadi hizi kwa hiari yao.</w:t>
      </w:r>
    </w:p>
    <w:p>
      <w:pPr/>
      <w:r>
        <w:rPr>
          <w:lang w:val="sw_KE" w:bidi="sw_KE"/>
        </w:rPr>
      </w:r>
      <w:r>
        <w:rPr>
          <w:lang w:val="sw_KE" w:bidi="sw_KE"/>
        </w:rPr>
        <w:t>Luka anatoa mfano wa Yosefu ambaye aliuza shamba lake na kuwapa mitume pesa ili kumpa muumini yeyote aliyekuwa na uhitaji. Yosefu alikuwa Myahudi ambaye alikuwa mzao wa Lawi. Mungu aliwapa Walawi mamlaka ya kusaidia hekaluni. Yosefu alizaliwa kwenye kisiwa cha Kipru lakini alikuwa na ndugu na ardhi katika Yerusalemu. Ingawa jina lake lilikuwa Yosefu, mitume walimwita Barnaba, ambalo linamaanisha Mwana wa Faraja. Hii haimaanishi kwamba alikuwa mwana wa mtu anayeitwa Faraja. Badala yake, kifungu hiki kinamaanisha kwamba alikuwa mtu anayewahimiza wengine. Yosefu aliwapa tumaini, ujasiri, au kujiamini kwa watu walio karibu naye.</w:t>
      </w:r>
    </w:p>
    <w:p>
      <w:pPr/>
      <w:r>
        <w:rPr>
          <w:lang w:val="sw_KE" w:bidi="sw_KE"/>
        </w:rPr>
      </w:r>
      <w:r>
        <w:rPr>
          <w:lang w:val="sw_KE" w:bidi="sw_KE"/>
        </w:rPr>
        <w:t>Sitisha hapa na mjadili swali hili kama kikundi: Zungumzeni kuhusu majina na majina ya utani katika utamaduni wenu. Toa mifano ya jinsi watu wanavyomwita mtu kwa kutumia jina au namna nyingine ya kumtambulisha badala ya kutumia jina lake halisi.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4:32–37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Waumini wote katika Yerusalemu walikuwa na nia moja na kuunganishwa kupitia Roho Mtakatifu. Walisema kwamba mali zao zilikuwa mali ya wote. Mitume walifundisha kuhusu ufufuo wa Yesu kwa nguvu kubwa na miujiza.</w:t>
      </w:r>
    </w:p>
    <w:p>
      <w:pPr/>
      <w:r>
        <w:rPr>
          <w:lang w:val="sw_KE" w:bidi="sw_KE"/>
        </w:rPr>
      </w:r>
      <w:r>
        <w:rPr>
          <w:b/>
          <w:lang w:val="sw_KE" w:bidi="sw_KE"/>
        </w:rPr>
        <w:t>Katika tukio la pili:</w:t>
      </w:r>
      <w:r>
        <w:rPr>
          <w:lang w:val="sw_KE" w:bidi="sw_KE"/>
        </w:rPr>
        <w:t xml:space="preserve"> Hapakuwa na mtu yeyote aliyekuwa na uhitaji walipokuwa pamoja kwa sababu ikiwa mtu alihitaji kitu fulani, basi mmoja wa wafuasi angeuza mali yake au nyumba yake kisha akawapa mitume pesa hizo. Mitume waliwapa waumini wenye uhitaji pesa hizo.</w:t>
      </w:r>
    </w:p>
    <w:p>
      <w:pPr/>
      <w:r>
        <w:rPr>
          <w:lang w:val="sw_KE" w:bidi="sw_KE"/>
        </w:rPr>
      </w:r>
      <w:r>
        <w:rPr>
          <w:b/>
          <w:lang w:val="sw_KE" w:bidi="sw_KE"/>
        </w:rPr>
        <w:t>Katika tukio la tatu:</w:t>
      </w:r>
      <w:r>
        <w:rPr>
          <w:lang w:val="sw_KE" w:bidi="sw_KE"/>
        </w:rPr>
        <w:t xml:space="preserve"> Mfano mmoja wa hili ulikuwa Yosefu ambaye alikuwa akitoka eneo lingine. Alikuwa mmoja wa kikundi cha waumini. Aliuza shamba lake na kuleta pesa kutoka kwa mauzo hayo kwa mitume. Yosefu, ambaye pia anajulikana kama Barnaba, alijulikana kwa kuwatia wengine moyo.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Wasioamini wanaosikia mitume wakizungumza</w:t>
      </w:r>
    </w:p>
    <w:p>
      <w:pPr>
        <w:pStyle w:val="ListBullet"/>
        <w:spacing w:line="240" w:lineRule="auto"/>
        <w:ind w:left="720"/>
      </w:pPr>
      <w:r>
        <w:rPr>
          <w:lang w:val="sw_KE" w:bidi="sw_KE"/>
        </w:rPr>
      </w:r>
      <w:r>
        <w:rPr>
          <w:lang w:val="sw_KE" w:bidi="sw_KE"/>
        </w:rPr>
        <w:t>Waumini wenye uhitaji katika Yerusalemu</w:t>
      </w:r>
    </w:p>
    <w:p>
      <w:pPr>
        <w:pStyle w:val="ListBullet"/>
        <w:spacing w:line="240" w:lineRule="auto"/>
        <w:ind w:left="720"/>
      </w:pPr>
      <w:r>
        <w:rPr>
          <w:lang w:val="sw_KE" w:bidi="sw_KE"/>
        </w:rPr>
      </w:r>
      <w:r>
        <w:rPr>
          <w:lang w:val="sw_KE" w:bidi="sw_KE"/>
        </w:rPr>
        <w:t>Waumini wanauza mali yao</w:t>
      </w:r>
    </w:p>
    <w:p>
      <w:pPr>
        <w:pStyle w:val="ListBullet"/>
        <w:spacing w:line="240" w:lineRule="auto"/>
        <w:ind w:left="720"/>
      </w:pPr>
      <w:r>
        <w:rPr>
          <w:lang w:val="sw_KE" w:bidi="sw_KE"/>
        </w:rPr>
      </w:r>
      <w:r>
        <w:rPr>
          <w:lang w:val="sw_KE" w:bidi="sw_KE"/>
        </w:rPr>
        <w:t>Yosefu alimwita Barnaba</w:t>
      </w:r>
    </w:p>
    <w:p>
      <w:pPr/>
      <w:r>
        <w:rPr>
          <w:lang w:val="sw_KE" w:bidi="sw_KE"/>
        </w:rPr>
      </w:r>
      <w:r>
        <w:rPr>
          <w:lang w:val="sw_KE" w:bidi="sw_KE"/>
        </w:rPr>
        <w:t>Kama kikundi, zingatia sehemu hizi za mazingira ya kifungu:</w:t>
      </w:r>
    </w:p>
    <w:p>
      <w:pPr/>
      <w:r>
        <w:rPr>
          <w:lang w:val="sw_KE" w:bidi="sw_KE"/>
        </w:rPr>
      </w:r>
      <w:r>
        <w:rPr>
          <w:lang w:val="sw_KE" w:bidi="sw_KE"/>
        </w:rPr>
        <w:t>Luka anaanza simulizi kwa kutumia neno "sasa." Luka anafanya hivyo ili kutofautisha matendo ya Barnaba na matendo ya Anania yatakayotokea katika kifungu kinachofuata. Roho Mtakatifu aliwaunganisha wafuasi wa Yesu katika njia yao ya kufikiri kupitia Roho Mtakatifu huko Yerusalemu. Hawakudai kuwa chochote walichokuwa nacho ni mali yao. Wakati huo huo, mitume walikuwa wakiwaambia watu kuhusu ufufuo wa Yesu. Mungu alikuwa akiwasaidia, na watu waliwaheshimu.</w:t>
      </w:r>
    </w:p>
    <w:p>
      <w:pPr/>
      <w:r>
        <w:rPr>
          <w:lang w:val="sw_KE" w:bidi="sw_KE"/>
        </w:rPr>
      </w:r>
      <w:r>
        <w:rPr>
          <w:lang w:val="sw_KE" w:bidi="sw_KE"/>
        </w:rPr>
        <w:t>Sitisha hapa na mjadili swali hili kama kikundi: Ni aina gani ya vitu vinavyochukuliwa kuwa mali ya mtu mmoja mahali ambapo unaishi? Ni vitu gani vinavyochukuliwa kuwa mali ya jumuiya? Eleza wakati ambapo mtu alitoa mali yake kwa jamii. Sitisha sauti hii hapa.</w:t>
      </w:r>
    </w:p>
    <w:p>
      <w:pPr/>
      <w:r>
        <w:rPr>
          <w:lang w:val="sw_KE" w:bidi="sw_KE"/>
        </w:rPr>
      </w:r>
      <w:r>
        <w:rPr>
          <w:lang w:val="sw_KE" w:bidi="sw_KE"/>
        </w:rPr>
        <w:t>Hakukuwa na muumini mwenye uhitaji. Baadhi ya wafuasi wa Yesu waliuza mali zao na kuwapa mitume pesa hizo ili wazitumie kuwasaidia wahitaji.</w:t>
      </w:r>
    </w:p>
    <w:p>
      <w:pPr/>
      <w:r>
        <w:rPr>
          <w:lang w:val="sw_KE" w:bidi="sw_KE"/>
        </w:rPr>
      </w:r>
      <w:r>
        <w:rPr>
          <w:lang w:val="sw_KE" w:bidi="sw_KE"/>
        </w:rPr>
        <w:t>Luka anatoa muhtasari wa jinsi Roho Mtakatifu alivyowaunganisha waumini ili kutambulisha Yosefu. "Na hivyo ndivyo ilivyokuwa" ni mpito katika simulizi ya Yosefu. Yosefu aliuza mali yake na kuweka pesa miguuni mwa mitume. Hii ina maana kwamba Yosefu alikabidhi pesa kwa mitume ili wazisambaze kama inavyohitajika.</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4:32–37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Wasioamini wanaosikia mitume wakizungumza</w:t>
      </w:r>
    </w:p>
    <w:p>
      <w:pPr>
        <w:pStyle w:val="ListBullet"/>
        <w:spacing w:line="240" w:lineRule="auto"/>
        <w:ind w:left="720"/>
      </w:pPr>
      <w:r>
        <w:rPr>
          <w:lang w:val="sw_KE" w:bidi="sw_KE"/>
        </w:rPr>
      </w:r>
      <w:r>
        <w:rPr>
          <w:lang w:val="sw_KE" w:bidi="sw_KE"/>
        </w:rPr>
        <w:t>Waumini wenye uhitaji katika Yerusalemu</w:t>
      </w:r>
    </w:p>
    <w:p>
      <w:pPr>
        <w:pStyle w:val="ListBullet"/>
        <w:spacing w:line="240" w:lineRule="auto"/>
        <w:ind w:left="720"/>
      </w:pPr>
      <w:r>
        <w:rPr>
          <w:lang w:val="sw_KE" w:bidi="sw_KE"/>
        </w:rPr>
      </w:r>
      <w:r>
        <w:rPr>
          <w:lang w:val="sw_KE" w:bidi="sw_KE"/>
        </w:rPr>
        <w:t>Waumini wanauza mali yao</w:t>
      </w:r>
    </w:p>
    <w:p>
      <w:pPr>
        <w:pStyle w:val="ListBullet"/>
        <w:spacing w:line="240" w:lineRule="auto"/>
        <w:ind w:left="720"/>
      </w:pPr>
      <w:r>
        <w:rPr>
          <w:lang w:val="sw_KE" w:bidi="sw_KE"/>
        </w:rPr>
      </w:r>
      <w:r>
        <w:rPr>
          <w:lang w:val="sw_KE" w:bidi="sw_KE"/>
        </w:rPr>
        <w:t>Yosefu alimwita Barnaba</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Igiza waamini wote walioko Yerusalemu wakiwa na umoja na wakikubaliana. Hawakuita mali zao kuwa ni zao. Mitume walizungumza kuhusu ufufuo wa Yesu kwa nguvu kubwa na kufanya miujiza. Walikuwa na msaada wa Mungu na heshima ya watu.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muumini, "Unahisi nini au unafikiria nini?" Mtu anaweza kujibu mambo kama, "Nimekubalika; hii ni bora kuliko kuwa katika familia yangu ya damu," au "Ninafurahi sana kwamba hakuna mwenye uhitaji kati yetu," au "Nimebarikiwa." Mungu kwa kweli alitoa nguvu na mamlaka ya kuzungumza kuhusu Yesu kwa watu wengine wengi."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hali ambapo hakuna mtu aliyekuwa na uhitaji wakati waamini wote walipokuwa pamoja. Ikiwa mtu alikuwa na uhitaji wa kitu fulani, mmoja wa wafuasi angeuza shamba lake au nyumba yake, kisha angewapa mitume fedha alizopata. Mitume waliwapa waamini waliokuwa na uhitaji fedha hizo.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mitume, "Unahisi nini au unafikiria nini?" Mtu anaweza kujibu mambo kama, "Nimevutiwa. Ninaona matajiri wakishiriki na maskini, kupitia nguvu ya Roho Mtakatifu pekee," au "Ninahisi kuheshimiwa." Ninahitaji kutumia pesa kwa hekima ili Mungu atukuzwe," au "Hili ni jukumu kubwa la kutunza wenye uhitaji, lakini Mungu anatoa kila kitu tunachohitaji."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mfano wa hili. Yosefu, anayeitwa pia Barnaba, ni mmoja wa kikundi hicho. Yosefu anauza mali yake na kutoa fedha kwa mitume ili kuwasaidia waamini wenye uhitaji. Mitume wanamwita Yosefu mtia moyo mkuu.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Yosefu, "Unahisi vipi au unawaza nini?" Mtu anaweza kujibu mambo kama, "Ninahisi furaha kuweza kufanya kidogo kwa ajili ya familia yangu katika Yesu," au "Ninatamani ningefanya zaidi," au "Kutoa pesa si kitu ikilinganishwa na kile Yesu alichonifanyia."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4:32–37 katika tafsiri rahisi zaidi kuelewa.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Waumini</w:t>
      </w:r>
      <w:r>
        <w:rPr>
          <w:lang w:val="sw_KE" w:bidi="sw_KE"/>
        </w:rPr>
        <w:t xml:space="preserve"> wameungana kama kikundi huko Yerusalemu. Waumini ni watu wanaomwamini na kumfuata Yesu kama Mwokozi Aliyeahidiwa. Tumia neno au kirai hicho hicho kwa muumini kama ulivyotumia katika simulizi zilizotangulia. Kwa maelezo zaidi kuhusu </w:t>
      </w:r>
      <w:r>
        <w:rPr>
          <w:lang w:val="sw_KE" w:bidi="sw_KE"/>
        </w:rPr>
        <w:t>muumini</w:t>
      </w:r>
      <w:r>
        <w:rPr>
          <w:lang w:val="sw_KE" w:bidi="sw_KE"/>
        </w:rPr>
        <w:t>, rejelea Faharasa Kuu.</w:t>
      </w:r>
    </w:p>
    <w:p>
      <w:pPr/>
      <w:r>
        <w:rPr>
          <w:lang w:val="sw_KE" w:bidi="sw_KE"/>
        </w:rPr>
      </w:r>
      <w:r>
        <w:rPr>
          <w:lang w:val="sw_KE" w:bidi="sw_KE"/>
        </w:rPr>
        <w:t xml:space="preserve">Waumini wote walikuwa wa </w:t>
      </w:r>
      <w:r>
        <w:rPr>
          <w:b/>
          <w:lang w:val="sw_KE" w:bidi="sw_KE"/>
        </w:rPr>
        <w:t>moyo mmoja</w:t>
      </w:r>
      <w:r>
        <w:rPr>
          <w:lang w:val="sw_KE" w:bidi="sw_KE"/>
        </w:rPr>
        <w:t xml:space="preserve"> na </w:t>
      </w:r>
      <w:r>
        <w:rPr>
          <w:b/>
          <w:lang w:val="sw_KE" w:bidi="sw_KE"/>
        </w:rPr>
        <w:t>akili</w:t>
      </w:r>
      <w:r>
        <w:rPr>
          <w:lang w:val="sw_KE" w:bidi="sw_KE"/>
        </w:rPr>
        <w:t xml:space="preserve"> au </w:t>
      </w:r>
      <w:r>
        <w:rPr>
          <w:b/>
          <w:lang w:val="sw_KE" w:bidi="sw_KE"/>
        </w:rPr>
        <w:t>roho moja</w:t>
      </w:r>
      <w:r>
        <w:rPr>
          <w:lang w:val="sw_KE" w:bidi="sw_KE"/>
        </w:rPr>
        <w:t xml:space="preserve">. Wayahudi walitumia neno moyo ili kurejelea sehemu ya mtu ambapo hisia na maamuzi yanatokea. Roho inarejelea sehemu ya mtu ambayo inaendelea kuwepo baada ya wao kufa. Tumia neno sawa au kifungu kwa moyo au roho kama ulivyotumia katika simulizi za awali. Kwa maelezo zaidi kuhusu </w:t>
      </w:r>
      <w:r>
        <w:rPr>
          <w:lang w:val="sw_KE" w:bidi="sw_KE"/>
        </w:rPr>
        <w:t>moyo</w:t>
      </w:r>
      <w:r>
        <w:rPr>
          <w:lang w:val="sw_KE" w:bidi="sw_KE"/>
        </w:rPr>
        <w:t xml:space="preserve">, </w:t>
      </w:r>
      <w:r>
        <w:rPr>
          <w:lang w:val="sw_KE" w:bidi="sw_KE"/>
        </w:rPr>
        <w:t>roho</w:t>
      </w:r>
      <w:r>
        <w:rPr>
          <w:lang w:val="sw_KE" w:bidi="sw_KE"/>
        </w:rPr>
        <w:t xml:space="preserve">, au </w:t>
      </w:r>
      <w:r>
        <w:rPr>
          <w:lang w:val="sw_KE" w:bidi="sw_KE"/>
        </w:rPr>
        <w:t>akili</w:t>
      </w:r>
      <w:r>
        <w:rPr>
          <w:lang w:val="sw_KE" w:bidi="sw_KE"/>
        </w:rPr>
        <w:t>, rejelea Faharasa Kuu.</w:t>
      </w:r>
    </w:p>
    <w:p>
      <w:pPr/>
      <w:r>
        <w:rPr>
          <w:lang w:val="sw_KE" w:bidi="sw_KE"/>
        </w:rPr>
      </w:r>
      <w:r>
        <w:rPr>
          <w:b/>
          <w:lang w:val="sw_KE" w:bidi="sw_KE"/>
        </w:rPr>
        <w:t>Mitume</w:t>
      </w:r>
      <w:r>
        <w:rPr>
          <w:lang w:val="sw_KE" w:bidi="sw_KE"/>
        </w:rPr>
        <w:t xml:space="preserve"> waliendelea kufundisha kwa nguvu. Mitume 12 walikuwa wawakilishi waliochaguliwa wa Yesu ambao aliwatuma ili kuhubiri habari njema, kuwa na mamlaka ya kiroho, na kuwa mashahidi wa maisha, kifo, na ufufuo wa Yesu. Tumia neno au kirai kilekile kwa mtume kama ulivyotumia katika simulizi zilizotangulia. Kwa maelezo zaidi kuhusu </w:t>
      </w:r>
      <w:r>
        <w:rPr>
          <w:lang w:val="sw_KE" w:bidi="sw_KE"/>
        </w:rPr>
        <w:t>mtume</w:t>
      </w:r>
      <w:r>
        <w:rPr>
          <w:lang w:val="sw_KE" w:bidi="sw_KE"/>
        </w:rPr>
        <w:t xml:space="preserve">, rejelea Faharasa Kuu. </w:t>
      </w:r>
    </w:p>
    <w:p>
      <w:pPr/>
      <w:r>
        <w:rPr>
          <w:lang w:val="sw_KE" w:bidi="sw_KE"/>
        </w:rPr>
      </w:r>
      <w:r>
        <w:rPr>
          <w:lang w:val="sw_KE" w:bidi="sw_KE"/>
        </w:rPr>
        <w:t xml:space="preserve">Mitume walifundisha kuhusu </w:t>
      </w:r>
      <w:r>
        <w:rPr>
          <w:b/>
          <w:lang w:val="sw_KE" w:bidi="sw_KE"/>
        </w:rPr>
        <w:t>ufufuo</w:t>
      </w:r>
      <w:r>
        <w:rPr>
          <w:lang w:val="sw_KE" w:bidi="sw_KE"/>
        </w:rPr>
        <w:t xml:space="preserve"> wa Yesu. Hii inarejelea Mungu kumfufua Yesu kutoka kwa wafu kama mtu yule yule. Tumia neno au kirai kilekile kwa ufufuo kama ulivyotumia katika simulizi zilizotangulia. Kwa maelezo zaidi kuhusu </w:t>
      </w:r>
      <w:r>
        <w:rPr>
          <w:lang w:val="sw_KE" w:bidi="sw_KE"/>
        </w:rPr>
        <w:t>ufufuo</w:t>
      </w:r>
      <w:r>
        <w:rPr>
          <w:lang w:val="sw_KE" w:bidi="sw_KE"/>
        </w:rPr>
        <w:t>, rejelea Faharasa Kuu.</w:t>
      </w:r>
    </w:p>
    <w:p>
      <w:pPr/>
      <w:r>
        <w:rPr>
          <w:lang w:val="sw_KE" w:bidi="sw_KE"/>
        </w:rPr>
      </w:r>
      <w:r>
        <w:rPr>
          <w:lang w:val="sw_KE" w:bidi="sw_KE"/>
        </w:rPr>
        <w:t>Luka anamwita Yesu "</w:t>
      </w:r>
      <w:r>
        <w:rPr>
          <w:b/>
          <w:lang w:val="sw_KE" w:bidi="sw_KE"/>
        </w:rPr>
        <w:t>Bwana</w:t>
      </w:r>
      <w:r>
        <w:rPr>
          <w:lang w:val="sw_KE" w:bidi="sw_KE"/>
        </w:rPr>
        <w:t xml:space="preserve">." Hii inamaanisha Luka anaamini kwamba Yesu ni Mungu; ana mamlaka juu ya vitu vyote na watu. Tumia neno sawa kwa Bwana kama vile umetumia katika simulizi zilizotangulia. Kwa maelezo zaidi kuhusu </w:t>
      </w:r>
      <w:r>
        <w:rPr>
          <w:lang w:val="sw_KE" w:bidi="sw_KE"/>
        </w:rPr>
        <w:t>Bwana</w:t>
      </w:r>
      <w:r>
        <w:rPr>
          <w:lang w:val="sw_KE" w:bidi="sw_KE"/>
        </w:rPr>
        <w:t>, rejelea Faharasa Kuu.</w:t>
      </w:r>
    </w:p>
    <w:p>
      <w:pPr/>
      <w:r>
        <w:rPr>
          <w:lang w:val="sw_KE" w:bidi="sw_KE"/>
        </w:rPr>
      </w:r>
      <w:r>
        <w:rPr>
          <w:b/>
          <w:lang w:val="sw_KE" w:bidi="sw_KE"/>
        </w:rPr>
        <w:t>Neema</w:t>
      </w:r>
      <w:r>
        <w:rPr>
          <w:lang w:val="sw_KE" w:bidi="sw_KE"/>
        </w:rPr>
        <w:t xml:space="preserve"> au </w:t>
      </w:r>
      <w:r>
        <w:rPr>
          <w:b/>
          <w:lang w:val="sw_KE" w:bidi="sw_KE"/>
        </w:rPr>
        <w:t>baraka</w:t>
      </w:r>
      <w:r>
        <w:rPr>
          <w:lang w:val="sw_KE" w:bidi="sw_KE"/>
        </w:rPr>
        <w:t xml:space="preserve"> ya Mungu ilikuwa juu ya waumini. Hii inamaanisha kwamba neema ya Mungu ilikuwa pamoja na waumini. Aliwasaidia kwa chochote walichohitaji.</w:t>
      </w:r>
    </w:p>
    <w:p>
      <w:pPr/>
      <w:r>
        <w:rPr>
          <w:lang w:val="sw_KE" w:bidi="sw_KE"/>
        </w:rPr>
      </w:r>
      <w:r>
        <w:rPr>
          <w:lang w:val="sw_KE" w:bidi="sw_KE"/>
        </w:rPr>
        <w:t xml:space="preserve">Sitisha hapa na mjadili kama kikundi ni neno au usemi gani mtakaotumia kumaanisha </w:t>
      </w:r>
      <w:r>
        <w:rPr>
          <w:b/>
          <w:lang w:val="sw_KE" w:bidi="sw_KE"/>
        </w:rPr>
        <w:t>Neema</w:t>
      </w:r>
      <w:r>
        <w:rPr>
          <w:lang w:val="sw_KE" w:bidi="sw_KE"/>
        </w:rPr>
        <w:t xml:space="preserve">. Tafuta maneno </w:t>
      </w:r>
      <w:r>
        <w:rPr>
          <w:lang w:val="sw_KE" w:bidi="sw_KE"/>
        </w:rPr>
        <w:t>neema</w:t>
      </w:r>
      <w:r>
        <w:rPr>
          <w:lang w:val="sw_KE" w:bidi="sw_KE"/>
        </w:rPr>
        <w:t xml:space="preserve"> na </w:t>
      </w:r>
      <w:r>
        <w:rPr>
          <w:lang w:val="sw_KE" w:bidi="sw_KE"/>
        </w:rPr>
        <w:t>baraka</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5:1–11</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5:1–11 na utie moyoni mwako maneno hayo.</w:t>
      </w:r>
    </w:p>
    <w:p>
      <w:pPr/>
      <w:r>
        <w:rPr>
          <w:lang w:val="sw_KE" w:bidi="sw_KE"/>
        </w:rPr>
      </w:r>
      <w:r>
        <w:rPr>
          <w:lang w:val="sw_KE" w:bidi="sw_KE"/>
        </w:rPr>
        <w:t>Sikiliza toleo la sauti la Matendo 5:1–11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5:1–11 katika tafsiri rahisi zaidi kuelewa.</w:t>
      </w:r>
    </w:p>
    <w:p>
      <w:pPr/>
      <w:r>
        <w:rPr>
          <w:lang w:val="sw_KE" w:bidi="sw_KE"/>
        </w:rPr>
      </w:r>
      <w:r>
        <w:rPr>
          <w:lang w:val="sw_KE" w:bidi="sw_KE"/>
        </w:rPr>
        <w:t>Katika simulizi hii, wanafunzi wamekuwa wakiishi pamoja katika jamii. Wanafunzi wengi wanauza mali zao na kutoa fedha kwa mitume ili kuwatunza maskini. Kisha mitume wanagawa fedha kwa watu ili wasiwe na hitaji lolote. Wanafunzi hawalazimiki kuuza mali zao, lakini wanaweza kufanya hivyo ikiwa wanataka.</w:t>
      </w:r>
    </w:p>
    <w:p>
      <w:pPr/>
      <w:r>
        <w:rPr>
          <w:lang w:val="sw_KE" w:bidi="sw_KE"/>
        </w:rPr>
      </w:r>
      <w:r>
        <w:rPr>
          <w:lang w:val="sw_KE" w:bidi="sw_KE"/>
        </w:rPr>
        <w:t>Simulizi hii inaanza na neno "lakini" au "hata hivyo" ili kutofautisha na Anania, ambaye jina lake linamaanisha "Mungu ni wa neema," pamoja na Barnaba kutoka kwenye simulizi ya awali. Barnaba aliuza mali zake na kutoa pesa zote kwa mitume, au"aliweka pesa miguuni mwa mitume." Anania, akiwa na ufahamu kamili wa mke wake Safira, ambaye jina lake linamaanisha mrembo, aliuza mali yake na kuwaambia mitume kwamba alikuwa ameuza kwa bei ya chini kuliko uhalisia, ili waweze kujibakizia baadhi ya fedha hizo kwa ajili yao wenyewe. Ufahamu wa Safira kuhusu hili haukuwa tu kuelewa kwamba Anania alikuwa na mpango wa kuwadanganya mitume. Neno hilo linaonyesha kwamba alikuwa sehemu ya mpango huo na alitoa ridhaa yake kuuhusu. Inaonekana kwamba Anania na Safira walikuwa wakijaribu kupata sifa kwa sadaka kubwa binafsi kuliko kile kilichokuwa kweli.</w:t>
      </w:r>
    </w:p>
    <w:p>
      <w:pPr/>
      <w:r>
        <w:rPr>
          <w:lang w:val="sw_KE" w:bidi="sw_KE"/>
        </w:rPr>
      </w:r>
      <w:r>
        <w:rPr>
          <w:lang w:val="sw_KE" w:bidi="sw_KE"/>
        </w:rPr>
        <w:t>Sitisha hapa na mjadili swali hili kama kikundi: Watu katika utamaduni wenu wanafanya nini ili kujaribu kupata hadhi kubwa katika jumuiya yako? Simulia hadithi kuhusu mtu, pengine hata wewe mwenyewe, ambaye huenda alikuwa amedanganya ili kujaribu kuonekana vizuri kwa wengine. Sitisha sauti hii hapa.</w:t>
      </w:r>
    </w:p>
    <w:p>
      <w:pPr/>
      <w:r>
        <w:rPr>
          <w:lang w:val="sw_KE" w:bidi="sw_KE"/>
        </w:rPr>
      </w:r>
      <w:r>
        <w:rPr>
          <w:lang w:val="sw_KE" w:bidi="sw_KE"/>
        </w:rPr>
        <w:t>Sitisha hapa na mjadili swali hili kama kikundi: Watu katika utamaduni wenu wanamaoni gani kuhusu kusema uongo? Sitisha sauti hii hapa.</w:t>
      </w:r>
    </w:p>
    <w:p>
      <w:pPr/>
      <w:r>
        <w:rPr>
          <w:lang w:val="sw_KE" w:bidi="sw_KE"/>
        </w:rPr>
      </w:r>
      <w:r>
        <w:rPr>
          <w:lang w:val="sw_KE" w:bidi="sw_KE"/>
        </w:rPr>
        <w:t>Swali la Petro kwa Anania linaonyesha kwamba Shetani, yaani adui au ibilisi, alijaza moyo au mawazo ya Anania kwa imani kwamba Anania angeweza kumdanganya Roho Mtakatifu. Katika utamaduni wa Kiyahudi, moyo ulikuwa sehemu ya mwili ambapo watu waliamini hisia kali zilikuwa Anania hakufikiria tu kuhusu kudanganya kuhusu ukarimu wake, bali alikuwa na hamu kubwa ya kufanya hivyo.</w:t>
      </w:r>
    </w:p>
    <w:p>
      <w:pPr/>
      <w:r>
        <w:rPr>
          <w:lang w:val="sw_KE" w:bidi="sw_KE"/>
        </w:rPr>
      </w:r>
      <w:r>
        <w:rPr>
          <w:lang w:val="sw_KE" w:bidi="sw_KE"/>
        </w:rPr>
        <w:t>Sitisha hapa na mjadili swali hili kama kikundi: Ni neno gani mtakalotumia kutafsiri "moyo"? Katika utamaduni wako, ni sehemu gani katika mwili wako unayoiona kuwa mahali ambapo hisia zako za ndani kabisa zipo? Unaweza kutumia sehemu hiyo ya mwili badala ya "moyo" ikiwa ni tofauti. Sitisha sauti hii hapa.</w:t>
      </w:r>
    </w:p>
    <w:p>
      <w:pPr/>
      <w:r>
        <w:rPr>
          <w:lang w:val="sw_KE" w:bidi="sw_KE"/>
        </w:rPr>
      </w:r>
      <w:r>
        <w:rPr>
          <w:lang w:val="sw_KE" w:bidi="sw_KE"/>
        </w:rPr>
        <w:t>Petro alielewa kwamba Roho Mtakatifu ndiye aliyewaleta pamoja kama jumuiya na pia kudumisha jumuiya yao ya waumini. Kwa Anania kudanganya kuhusu suala la jumuiya haikuwa tu uongo mdogo kwa Petro bali kwa Roho Mtakatifu Anania alikuwa akijaribu kujifanya kwamba alikuwa akifuata uongozi wa Roho Mtakatifu, ingawa hakuwa akifanya hivyo.</w:t>
      </w:r>
    </w:p>
    <w:p>
      <w:pPr/>
      <w:r>
        <w:rPr>
          <w:lang w:val="sw_KE" w:bidi="sw_KE"/>
        </w:rPr>
      </w:r>
      <w:r>
        <w:rPr>
          <w:lang w:val="sw_KE" w:bidi="sw_KE"/>
        </w:rPr>
        <w:t>Maswali ya Petro pia yanaonyesha kwamba mauzo ya mali yalikuwa ya hiari. Anania na Safira wangeweza kutunza ardhi yao au kuiuza na kuhifadhi pesa zote za mauzo hayo. Dhambi ya Anania ni dhidi ya Mungu. Wasomi wengi wanaamini Mungu amesababisha kifo cha Anania kama hukumu ya dhambi ya Anania. Kwa sababu ya hukumu ya Mungu, hofu inaenea kati ya watu wote wanaosikia kuhusu kifo cha Anania.</w:t>
      </w:r>
    </w:p>
    <w:p>
      <w:pPr/>
      <w:r>
        <w:rPr>
          <w:lang w:val="sw_KE" w:bidi="sw_KE"/>
        </w:rPr>
      </w:r>
      <w:r>
        <w:rPr>
          <w:lang w:val="sw_KE" w:bidi="sw_KE"/>
        </w:rPr>
        <w:t>Baadhi ya vijana wa kiume, ambao kuna uwezekano mkubwa walionwa kuwa vijana kwa sababu hawakuwa wameoa, huja na kuufunga mwili wa Anania kwa kitambaa kisha huupeleka ili uzikwe. Katika utamaduni wa hadithi hiyo, wangezika mwili ardhini au katika kaburi lililochongwa katika mwamba.</w:t>
      </w:r>
    </w:p>
    <w:p>
      <w:pPr/>
      <w:r>
        <w:rPr>
          <w:lang w:val="sw_KE" w:bidi="sw_KE"/>
        </w:rPr>
      </w:r>
      <w:r>
        <w:rPr>
          <w:lang w:val="sw_KE" w:bidi="sw_KE"/>
        </w:rPr>
        <w:t xml:space="preserve">Sitisha hapa na uangalie picha ya </w:t>
      </w:r>
      <w:r>
        <w:rPr>
          <w:lang w:val="sw_KE" w:bidi="sw_KE"/>
        </w:rPr>
        <w:t>kaburi</w:t>
      </w:r>
      <w:r>
        <w:rPr>
          <w:lang w:val="sw_KE" w:bidi="sw_KE"/>
        </w:rPr>
        <w:t xml:space="preserve"> na picha ya </w:t>
      </w:r>
      <w:r>
        <w:rPr>
          <w:lang w:val="sw_KE" w:bidi="sw_KE"/>
        </w:rPr>
        <w:t>sehemu ya kuzikia</w:t>
      </w:r>
      <w:r>
        <w:rPr>
          <w:lang w:val="sw_KE" w:bidi="sw_KE"/>
        </w:rPr>
        <w:t xml:space="preserve"> iliyo ardhini. Sitisha sauti hapa.</w:t>
      </w:r>
    </w:p>
    <w:p>
      <w:pPr/>
      <w:r>
        <w:rPr>
          <w:lang w:val="sw_KE" w:bidi="sw_KE"/>
        </w:rPr>
      </w:r>
      <w:r>
        <w:rPr>
          <w:lang w:val="sw_KE" w:bidi="sw_KE"/>
        </w:rPr>
        <w:t>Ilikuwa kawaida kuzika mwili siku hiyo hiyo ambayo mtu huyo alikufa. Haikuwa kawaida, hata hivyo, kwa mke wa mtu kutojua kuhusu kifo na mazishi ya mumewe. Safira alipokuja katika chumba ambapo Petro alikuwapo, takriban saa tatu baadaye, hakuwa na taarifa ya kile kilichotokea kwa Anania. Baadhi ya matoleo yanasema kwamba Petro aliuliza, "Je, uliuza ardhi?" Kiwakilishi "ninyi" ni cha wingi hapa, ikimaanisha Safira na mume wake. Safira alisema uongo uleule ambao yeye na Anania walikuwa wamepanga pamoja. Hatima yake ilikuwa sawa na ya Anania.</w:t>
      </w:r>
    </w:p>
    <w:p>
      <w:pPr/>
      <w:r>
        <w:rPr>
          <w:lang w:val="sw_KE" w:bidi="sw_KE"/>
        </w:rPr>
      </w:r>
      <w:r>
        <w:rPr>
          <w:lang w:val="sw_KE" w:bidi="sw_KE"/>
        </w:rPr>
        <w:t>Swali la Petro kuhusu jinsi Anania na Safira walivyoweza kumjaribu Bwana linaeleweka vyema zaidi kama Anania na Safira walitaka kuona kile walichoweza kufanya bila kugundulika na bila kuadhibiwa. Baada ya kifo cha Safira, hofu kubwa ilienea miongoni mwa kanisa. Neno hili kanisa linaonyesha kikundi cha waumini, si jengo, na ni mara ya kwanza neno kanisa linatumiwa katika kitabu cha Matendo.</w:t>
      </w:r>
    </w:p>
    <w:p>
      <w:pPr/>
      <w:r>
        <w:rPr>
          <w:lang w:val="sw_KE" w:bidi="sw_KE"/>
        </w:rPr>
      </w:r>
      <w:r>
        <w:rPr>
          <w:lang w:val="sw_KE" w:bidi="sw_KE"/>
        </w:rPr>
        <w:t>Sitisha hapa na mjadili swali hili kama kikundi: Wakati mnasikia neno "kanisa" mnafikiria nini? Utatafsiri vipi neno "kanisa" ili watu katika utamaduni wako wasiusianishe na jengo, bali na watu wa Mungu?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5:1–11 katika tafsiri rahisi zaidi kuelewa.</w:t>
      </w:r>
    </w:p>
    <w:p>
      <w:pPr/>
      <w:r>
        <w:rPr>
          <w:lang w:val="sw_KE" w:bidi="sw_KE"/>
        </w:rPr>
      </w:r>
      <w:r>
        <w:rPr>
          <w:lang w:val="sw_KE" w:bidi="sw_KE"/>
        </w:rPr>
        <w:t>Katika hatua hii, kikundi kitafafanua matukio, wahusika na mpangilio wa simulizi hii. Kisha kikundi kitaigiza simulizi hii</w:t>
      </w:r>
    </w:p>
    <w:p>
      <w:pPr/>
      <w:r>
        <w:rPr>
          <w:lang w:val="sw_KE" w:bidi="sw_KE"/>
        </w:rPr>
      </w:r>
      <w:r>
        <w:rPr>
          <w:lang w:val="sw_KE" w:bidi="sw_KE"/>
        </w:rPr>
        <w:t>Simulizi hii ina matukio 5.</w:t>
      </w:r>
    </w:p>
    <w:p>
      <w:pPr/>
      <w:r>
        <w:rPr>
          <w:lang w:val="sw_KE" w:bidi="sw_KE"/>
        </w:rPr>
      </w:r>
      <w:r>
        <w:rPr>
          <w:b/>
          <w:lang w:val="sw_KE" w:bidi="sw_KE"/>
        </w:rPr>
        <w:t>Katika tukio la kwanza:</w:t>
      </w:r>
      <w:r>
        <w:rPr>
          <w:lang w:val="sw_KE" w:bidi="sw_KE"/>
        </w:rPr>
        <w:t xml:space="preserve"> Anania na Safira wanauza ardhi yao na kuamua pamoja kwamba wataficha sehemu ya pesa kwa ajili yao wenyewe. Anania analeta pesa zilizobaki kwa mitume.</w:t>
      </w:r>
    </w:p>
    <w:p>
      <w:pPr/>
      <w:r>
        <w:rPr>
          <w:lang w:val="sw_KE" w:bidi="sw_KE"/>
        </w:rPr>
      </w:r>
      <w:r>
        <w:rPr>
          <w:b/>
          <w:lang w:val="sw_KE" w:bidi="sw_KE"/>
        </w:rPr>
        <w:t>Katika tukio la pili;</w:t>
      </w:r>
      <w:r>
        <w:rPr>
          <w:lang w:val="sw_KE" w:bidi="sw_KE"/>
        </w:rPr>
        <w:t xml:space="preserve"> Petro anamhoji Anania kuhusu jinsi Shetani alivyojaza moyo na akili yake ili kumdanganya Roho Mtakatifu. Petro anauliza kama ardhi na pesa zilizotokana na mauzo hayo zilikuwa za Anania na angeweza kufanya alivyotaka nazo au la.</w:t>
      </w:r>
    </w:p>
    <w:p>
      <w:pPr/>
      <w:r>
        <w:rPr>
          <w:lang w:val="sw_KE" w:bidi="sw_KE"/>
        </w:rPr>
      </w:r>
      <w:r>
        <w:rPr>
          <w:b/>
          <w:lang w:val="sw_KE" w:bidi="sw_KE"/>
        </w:rPr>
        <w:t>Katika tukio la tatu:</w:t>
      </w:r>
      <w:r>
        <w:rPr>
          <w:lang w:val="sw_KE" w:bidi="sw_KE"/>
        </w:rPr>
        <w:t xml:space="preserve"> Anania anasikia shutuma kutoka kwa Petro na anaanguka chini na kufa. Vijana walimfunga Anania na kumzika. Hofu ilienea kati ya wale wanaosikia kile kilichotokea kwa Anania.</w:t>
      </w:r>
    </w:p>
    <w:p>
      <w:pPr/>
      <w:r>
        <w:rPr>
          <w:lang w:val="sw_KE" w:bidi="sw_KE"/>
        </w:rPr>
      </w:r>
      <w:r>
        <w:rPr>
          <w:b/>
          <w:lang w:val="sw_KE" w:bidi="sw_KE"/>
        </w:rPr>
        <w:t>Katika tukio la nne:</w:t>
      </w:r>
      <w:r>
        <w:rPr>
          <w:lang w:val="sw_KE" w:bidi="sw_KE"/>
        </w:rPr>
        <w:t xml:space="preserve"> Saa tatu baadaye, Safira anakuja mahali alipo Petro bila kujua kile kilichotokea kwa mume wake. Petro anamwuliza Safira kuhusu kiasi cha pesa walichopata kwa kuuza ardhi hiyo yeye na Anania. Pia anamdanganya Petro. Petro anamuliza kwa nini yeye na Anania walikuwa wakimjaribu Mungu. Petro anamwambia kwamba watu waliomzika Anania wanakuja kumzika na yeye pia. </w:t>
      </w:r>
    </w:p>
    <w:p>
      <w:pPr/>
      <w:r>
        <w:rPr>
          <w:lang w:val="sw_KE" w:bidi="sw_KE"/>
        </w:rPr>
      </w:r>
      <w:r>
        <w:rPr>
          <w:b/>
          <w:lang w:val="sw_KE" w:bidi="sw_KE"/>
        </w:rPr>
        <w:t>Katika tukio la tano:</w:t>
      </w:r>
      <w:r>
        <w:rPr>
          <w:lang w:val="sw_KE" w:bidi="sw_KE"/>
        </w:rPr>
        <w:t xml:space="preserve"> Safira pia anakufa. Vijana wale wale wanamzika Safira karibu na Anania. Hofu inaenea miongoni mwa kanisa.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Anania</w:t>
      </w:r>
    </w:p>
    <w:p>
      <w:pPr>
        <w:pStyle w:val="ListBullet"/>
        <w:spacing w:line="240" w:lineRule="auto"/>
        <w:ind w:left="720"/>
      </w:pPr>
      <w:r>
        <w:rPr>
          <w:lang w:val="sw_KE" w:bidi="sw_KE"/>
        </w:rPr>
      </w:r>
      <w:r>
        <w:rPr>
          <w:lang w:val="sw_KE" w:bidi="sw_KE"/>
        </w:rPr>
        <w:t>Safira</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Vijana wa kiume</w:t>
      </w:r>
    </w:p>
    <w:p>
      <w:pPr>
        <w:pStyle w:val="ListBullet"/>
        <w:spacing w:line="240" w:lineRule="auto"/>
        <w:ind w:left="720"/>
      </w:pPr>
      <w:r>
        <w:rPr>
          <w:lang w:val="sw_KE" w:bidi="sw_KE"/>
        </w:rPr>
      </w:r>
      <w:r>
        <w:rPr>
          <w:lang w:val="sw_KE" w:bidi="sw_KE"/>
        </w:rPr>
        <w:t>Wale wanaosikia kile kinachotokea</w:t>
      </w:r>
    </w:p>
    <w:p>
      <w:pPr>
        <w:pStyle w:val="ListBullet"/>
        <w:spacing w:line="240" w:lineRule="auto"/>
        <w:ind w:left="720"/>
      </w:pPr>
      <w:r>
        <w:rPr>
          <w:lang w:val="sw_KE" w:bidi="sw_KE"/>
        </w:rPr>
      </w:r>
      <w:r>
        <w:rPr>
          <w:lang w:val="sw_KE" w:bidi="sw_KE"/>
        </w:rPr>
        <w:t>Mungu/Roho Mtakatifu</w:t>
      </w:r>
    </w:p>
    <w:p>
      <w:pPr>
        <w:pStyle w:val="ListBullet"/>
        <w:spacing w:line="240" w:lineRule="auto"/>
        <w:ind w:left="720"/>
      </w:pPr>
      <w:r>
        <w:rPr>
          <w:lang w:val="sw_KE" w:bidi="sw_KE"/>
        </w:rPr>
      </w:r>
      <w:r>
        <w:rPr>
          <w:lang w:val="sw_KE" w:bidi="sw_KE"/>
        </w:rPr>
        <w:t>Kanisa</w:t>
      </w:r>
    </w:p>
    <w:p>
      <w:pPr/>
      <w:r>
        <w:rPr>
          <w:lang w:val="sw_KE" w:bidi="sw_KE"/>
        </w:rPr>
      </w:r>
      <w:r>
        <w:rPr>
          <w:lang w:val="sw_KE" w:bidi="sw_KE"/>
        </w:rPr>
        <w:t>Kama kikundi, zingatieni sehemu hizi za mazingira ya simulizi: Matumizi ya neno la ufunguzi "lakini" ni kumtofautisha Anania na mtu anayeitwa Yosefu, au Barnaba, katika simulizi ya awali. Anania na Safira wanauza ardhi yao na kuamua kwa pamoja kwamba watabakiza sehemu ya fedha hizo kwa ajili yao wenyewe. Anania analeta pesa zilizobaki kwa mitume. Hakuna maelezo kamili yanayoonyesha mitume walikuwa wapi au mahali ambapo Anania na Safira waliwauza shamba lao. Tunajua kwamba walikuwa Yerusalemu kwa sababu ya simulizi ya awali. Pia tunajua kwamba wanafunzi walijua mahali pa kuwapata mitume kwa sababu walikuja mara kwa mara ili kuleta mali zao au pesa kutoka kwenye mauzo ya mali zao.</w:t>
      </w:r>
    </w:p>
    <w:p>
      <w:pPr/>
      <w:r>
        <w:rPr>
          <w:lang w:val="sw_KE" w:bidi="sw_KE"/>
        </w:rPr>
      </w:r>
      <w:r>
        <w:rPr>
          <w:lang w:val="sw_KE" w:bidi="sw_KE"/>
        </w:rPr>
        <w:t>Petro anazungumza kwa niaba ya mitume na kumhoji Anania kuhusu jinsi Shetani alivyoujaza moyo wa Anania ili amdanganye Roho Mtakatifu. Petro anatumia maswali ili kuuliza kuhusu ukweli wa umiliki wa mali na jinsi Anania angeweza kufanya kile alichotaka na ardhi na pesa zilizotokana na kuuzwa kwa ardhi hiyo, lakini Petro hatarajii jibu. Inachukuliwa kwamba jibu la maswali ya Petro ni ndiyo.</w:t>
      </w:r>
    </w:p>
    <w:p>
      <w:pPr/>
      <w:r>
        <w:rPr>
          <w:lang w:val="sw_KE" w:bidi="sw_KE"/>
        </w:rPr>
      </w:r>
      <w:r>
        <w:rPr>
          <w:lang w:val="sw_KE" w:bidi="sw_KE"/>
        </w:rPr>
        <w:t>Baada ya kusikia shutuma za Petro, Anania anaanguka chini na kufa. Mpangilio wa maneno unaonyesha kwamba Anania alianguka kwanza chini na kisha akavuta pumzi yake ya mwisho. Lakini haijulikani kwa hakika kwamba kifo cha Anania kilisababishwa na kuanguka chini au la. Kwa vyovyote vile, Anania amekufa. Hofu inaenea kati ya wale wanaosikia kuhusu hili.</w:t>
      </w:r>
    </w:p>
    <w:p>
      <w:pPr/>
      <w:r>
        <w:rPr>
          <w:lang w:val="sw_KE" w:bidi="sw_KE"/>
        </w:rPr>
      </w:r>
      <w:r>
        <w:rPr>
          <w:lang w:val="sw_KE" w:bidi="sw_KE"/>
        </w:rPr>
        <w:t>Baadhi ya vijana wanakuja na kuufunga mwili wa Anania, huenda katika kitambaa kinachoitwa sanda, na kumzika Anania.</w:t>
      </w:r>
    </w:p>
    <w:p>
      <w:pPr/>
      <w:r>
        <w:rPr>
          <w:lang w:val="sw_KE" w:bidi="sw_KE"/>
        </w:rPr>
      </w:r>
      <w:r>
        <w:rPr>
          <w:lang w:val="sw_KE" w:bidi="sw_KE"/>
        </w:rPr>
        <w:t>Jadili kama kikundi jinsi hili linavyoathiri mazingira ambapo hadithi hii inasimuliwa. Ikiwa wanaume wachache wanapaswa kubeba mwili kwenda kuzika, je, mahali pa kuzikia pako karibu? Maeneo mengi ya kuzikia katika Yerusalemu yalikuwa nje ya kuta za mji. Sitisha sauti hapa.</w:t>
      </w:r>
    </w:p>
    <w:p>
      <w:pPr/>
      <w:r>
        <w:rPr>
          <w:lang w:val="sw_KE" w:bidi="sw_KE"/>
        </w:rPr>
      </w:r>
      <w:r>
        <w:rPr>
          <w:lang w:val="sw_KE" w:bidi="sw_KE"/>
        </w:rPr>
        <w:t>Waambie vijana wambebe mtu katika kikundi chako. Wanaume wangapi vijana wanahitajika ili kumbeba kwa urahisi mtu wa ukubwa wa kawaida katika utamaduni wenu? Wanaweza kumbeba kwa umbali gani? Sitisha sauti hapa.</w:t>
      </w:r>
    </w:p>
    <w:p>
      <w:pPr/>
      <w:r>
        <w:rPr>
          <w:lang w:val="sw_KE" w:bidi="sw_KE"/>
        </w:rPr>
      </w:r>
      <w:r>
        <w:rPr>
          <w:lang w:val="sw_KE" w:bidi="sw_KE"/>
        </w:rPr>
        <w:t>Saa tatu baadaye, Safira anakuja mahali walipo mitume, bila kujua chochote kile ambacho kilimtokea Anania. Petro pia anamhoji Safira kuhusu kiasi cha pesa ambacho waliuza ardhi yao Safira pia anadanganya, kama vile Anania alivyofanya. Petro anamshutumi pia Safira kwa kumuuliza maswali, akimwuliza jinsi alivyoweza kujaribu kumjaribu Bwana, au kuona ni kwa kiasi gani angeweza kufanya jambo hilo bila kuadhibiwa. Petro anasema "Tazama!" au "Sikiliza!" ikimaanisha "zingatia!" Miguu ya wanaume waliomzika Anania iko mlangoni. Dhana hiyo ilimaanisha kwamba mlango wa mahali ambapo mitume na Safira walikuwapo inawezekana ulikua umefungwa. Safira pia anakufa. Vijana waliomzika Anania wana ingia chumbani, na kumkuta Safira amekufa. Hii ina maana kwamba hawakumwona akifa, bali kwamba walimkuta tayari amekufa. Wanamchukua na kumzika karibu na mume wake. Hofu inaenea kati ya kundi la waumini wanaosikia kuhusu haya yote.</w:t>
      </w:r>
    </w:p>
    <w:p>
      <w:pPr/>
      <w:r>
        <w:rPr>
          <w:lang w:val="sw_KE" w:bidi="sw_KE"/>
        </w:rPr>
      </w:r>
      <w:r>
        <w:rPr>
          <w:lang w:val="sw_KE" w:bidi="sw_KE"/>
        </w:rPr>
        <w:t>Sasa, kikundi kinapaswa kutengeneza ubao wa hadithi, kuchora, au kutumia vitu ili kuonyesha simulizi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5:1–11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5.</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Anania</w:t>
      </w:r>
    </w:p>
    <w:p>
      <w:pPr>
        <w:pStyle w:val="ListBullet"/>
        <w:spacing w:line="240" w:lineRule="auto"/>
        <w:ind w:left="720"/>
      </w:pPr>
      <w:r>
        <w:rPr>
          <w:lang w:val="sw_KE" w:bidi="sw_KE"/>
        </w:rPr>
      </w:r>
      <w:r>
        <w:rPr>
          <w:lang w:val="sw_KE" w:bidi="sw_KE"/>
        </w:rPr>
        <w:t>Safira</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Vijana wa kiume</w:t>
      </w:r>
    </w:p>
    <w:p>
      <w:pPr>
        <w:pStyle w:val="ListBullet"/>
        <w:spacing w:line="240" w:lineRule="auto"/>
        <w:ind w:left="720"/>
      </w:pPr>
      <w:r>
        <w:rPr>
          <w:lang w:val="sw_KE" w:bidi="sw_KE"/>
        </w:rPr>
      </w:r>
      <w:r>
        <w:rPr>
          <w:lang w:val="sw_KE" w:bidi="sw_KE"/>
        </w:rPr>
        <w:t>Wale wanaosikia kile kinachotokea</w:t>
      </w:r>
    </w:p>
    <w:p>
      <w:pPr>
        <w:pStyle w:val="ListBullet"/>
        <w:spacing w:line="240" w:lineRule="auto"/>
        <w:ind w:left="720"/>
      </w:pPr>
      <w:r>
        <w:rPr>
          <w:lang w:val="sw_KE" w:bidi="sw_KE"/>
        </w:rPr>
      </w:r>
      <w:r>
        <w:rPr>
          <w:lang w:val="sw_KE" w:bidi="sw_KE"/>
        </w:rPr>
        <w:t>Mungu/Roho Mtakatifu</w:t>
      </w:r>
    </w:p>
    <w:p>
      <w:pPr>
        <w:pStyle w:val="ListBullet"/>
        <w:spacing w:line="240" w:lineRule="auto"/>
        <w:ind w:left="720"/>
      </w:pPr>
      <w:r>
        <w:rPr>
          <w:lang w:val="sw_KE" w:bidi="sw_KE"/>
        </w:rPr>
      </w:r>
      <w:r>
        <w:rPr>
          <w:lang w:val="sw_KE" w:bidi="sw_KE"/>
        </w:rPr>
        <w:t>Kanisa</w:t>
      </w:r>
    </w:p>
    <w:p>
      <w:pPr/>
      <w:r>
        <w:rPr>
          <w:lang w:val="sw_KE" w:bidi="sw_KE"/>
        </w:rPr>
      </w:r>
      <w:r>
        <w:rPr>
          <w:lang w:val="sw_KE" w:bidi="sw_KE"/>
        </w:rPr>
        <w:t>Kama kikundi, igizeni kifungu hiki mara mbili. Mnapaswa kuigiza kifungu hiki kwa lugha yenu wenyewe.</w:t>
      </w:r>
    </w:p>
    <w:p>
      <w:pPr/>
      <w:r>
        <w:rPr>
          <w:lang w:val="sw_KE" w:bidi="sw_KE"/>
        </w:rPr>
      </w:r>
      <w:r>
        <w:rPr>
          <w:lang w:val="sw_KE" w:bidi="sw_KE"/>
        </w:rPr>
        <w:t>Kwanza, igiza hadithi bila kusimama. Kuwa makini na mazungumzo, mtiririko, njama, na mpangilio wa matukio ya hadithi hii. Hakikisheni hamuachi kuigiza sehemu ngumu au muhimu za simulizi hii. Saidianeni kukumbushana kila sehemu ya hadithi.</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Anania na Safira wanauza ardhi yao na kuamua pamoja kwamba watabakiza sehemu ya fedha hizo kwa ajili yao wenyewe.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Waulizeni waigizaji wanaoigiza Anania na Safira kile wanachohisi na kufikiria. Sikiliza mambo kama, "Tunataka heshima ambayo Barnaba alipewa," "Tunataka kupendwa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Anania analeta pesa zilizobaki kwa mitume. Petro anamhoji Anania kuhusu jinsi Shetani alivyojaza moyo na akili yake ili kumdanganya Roho Mtakatifu. Petro anauliza kama ardhi na pesa zilizotokana na mauzo hayo zilikuwa za Anania kufanya alivyotaka nazo au la. Anania anasikia mashtaka ya Petro, kisha anaanguka chini na kufa. Vijana wanamfunga Anania na kumzika. Hofu inaenea kati ya wale wanaosikia kile kilichotokea kwa Anania.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Petro jinsi anavyohisi. Utasikia mambo kama, "Ninasikitika kwamba imefikia hili," "Nimehuzunika kwa sababu mtu alidhani angeweza kumdanganya Mungu!"</w:t>
      </w:r>
    </w:p>
    <w:p>
      <w:pPr>
        <w:pStyle w:val="ListBullet"/>
        <w:spacing w:line="240" w:lineRule="auto"/>
        <w:ind w:left="720"/>
      </w:pPr>
      <w:r>
        <w:rPr>
          <w:lang w:val="sw_KE" w:bidi="sw_KE"/>
        </w:rPr>
      </w:r>
      <w:r>
        <w:rPr>
          <w:lang w:val="sw_KE" w:bidi="sw_KE"/>
        </w:rPr>
        <w:t>Waulize waigizaji wanaoigiza vijana jinsi wanavyohisi. Utasikia mambo kama, "Ninaogopa hadi kufa," "Sitadanganya kamwe!"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Saa tatu baadaye, Safira anakuja mahali alipo Petro bila kujua kile kilichotokea kwa mume wake. Petro anamwuliza Safira kuhusu kiasi cha pesa walichopata kwa kuuza ardhi hiyo yeye na Anania. Pia anamdanganya Petro. Petro anauliza kwa nini yeye na Anania walikuwa wakimjaribu Mungu. Petro anamwambia kwamba wanaume waliomzika Anania wanakuja kumzika pia. Safira pia anakufa. Vijana hao wanamzika Safira karibu na Anania. Hofu inaenea miongoni mwa kanisa.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5:1–11 katika tafsiri rahisi zaidi kuelewa.</w:t>
      </w:r>
    </w:p>
    <w:p>
      <w:pPr/>
      <w:r>
        <w:rPr>
          <w:lang w:val="sw_KE" w:bidi="sw_KE"/>
        </w:rPr>
      </w:r>
      <w:r>
        <w:rPr>
          <w:lang w:val="sw_KE" w:bidi="sw_KE"/>
        </w:rPr>
        <w:t>Katika hatua hii, kikundi hicho kitajadili maneno muhimu na istilahi zilizomo katika simulizi hili.</w:t>
      </w:r>
    </w:p>
    <w:p>
      <w:pPr/>
      <w:r>
        <w:rPr>
          <w:lang w:val="sw_KE" w:bidi="sw_KE"/>
        </w:rPr>
      </w:r>
      <w:r>
        <w:rPr>
          <w:lang w:val="sw_KE" w:bidi="sw_KE"/>
        </w:rPr>
        <w:t xml:space="preserve">Katika simulizi hili, mume na mke wanajibakizia pesa kutoka kwa mauzo ya mali yao badala ya kuwapa </w:t>
      </w:r>
      <w:r>
        <w:rPr>
          <w:b/>
          <w:lang w:val="sw_KE" w:bidi="sw_KE"/>
        </w:rPr>
        <w:t>mitume</w:t>
      </w:r>
      <w:r>
        <w:rPr>
          <w:lang w:val="sw_KE" w:bidi="sw_KE"/>
        </w:rPr>
        <w:t xml:space="preserve">. Mitume ni wale ambao wametumwa na Yesu au mitume wengine ili kufanya kazi ya Yesu. Tumia neno lilelile kwa mtume kama ulivyotumia katika simulizi za awali. Kwa maelezo zaidi kuhusu neno </w:t>
      </w:r>
      <w:r>
        <w:rPr>
          <w:lang w:val="sw_KE" w:bidi="sw_KE"/>
        </w:rPr>
        <w:t>mitume</w:t>
      </w:r>
      <w:r>
        <w:rPr>
          <w:lang w:val="sw_KE" w:bidi="sw_KE"/>
        </w:rPr>
        <w:t>, rejelea Faharasa Kuu.</w:t>
      </w:r>
    </w:p>
    <w:p>
      <w:pPr/>
      <w:r>
        <w:rPr>
          <w:lang w:val="sw_KE" w:bidi="sw_KE"/>
        </w:rPr>
      </w:r>
      <w:r>
        <w:rPr>
          <w:lang w:val="sw_KE" w:bidi="sw_KE"/>
        </w:rPr>
        <w:t xml:space="preserve">Petro, mmoja wa mitume, anamhoji mume huyo kwa nini </w:t>
      </w:r>
      <w:r>
        <w:rPr>
          <w:b/>
          <w:lang w:val="sw_KE" w:bidi="sw_KE"/>
        </w:rPr>
        <w:t>Shetani</w:t>
      </w:r>
      <w:r>
        <w:rPr>
          <w:lang w:val="sw_KE" w:bidi="sw_KE"/>
        </w:rPr>
        <w:t xml:space="preserve"> </w:t>
      </w:r>
      <w:r>
        <w:rPr>
          <w:b/>
          <w:lang w:val="sw_KE" w:bidi="sw_KE"/>
        </w:rPr>
        <w:t>ameujaza moyo</w:t>
      </w:r>
      <w:r>
        <w:rPr>
          <w:lang w:val="sw_KE" w:bidi="sw_KE"/>
        </w:rPr>
        <w:t xml:space="preserve"> wake hata </w:t>
      </w:r>
      <w:r>
        <w:rPr>
          <w:b/>
          <w:lang w:val="sw_KE" w:bidi="sw_KE"/>
        </w:rPr>
        <w:t>kumdanganya</w:t>
      </w:r>
      <w:r>
        <w:rPr>
          <w:lang w:val="sw_KE" w:bidi="sw_KE"/>
        </w:rPr>
        <w:t xml:space="preserve"> </w:t>
      </w:r>
      <w:r>
        <w:rPr>
          <w:b/>
          <w:lang w:val="sw_KE" w:bidi="sw_KE"/>
        </w:rPr>
        <w:t>Roho Mtakatifu</w:t>
      </w:r>
      <w:r>
        <w:rPr>
          <w:lang w:val="sw_KE" w:bidi="sw_KE"/>
        </w:rPr>
        <w:t>. Shetani ni kiongozi wa roho mbaya.</w:t>
      </w:r>
    </w:p>
    <w:p>
      <w:pPr/>
      <w:r>
        <w:rPr>
          <w:lang w:val="sw_KE" w:bidi="sw_KE"/>
        </w:rPr>
      </w:r>
      <w:r>
        <w:rPr>
          <w:lang w:val="sw_KE" w:bidi="sw_KE"/>
        </w:rPr>
        <w:t xml:space="preserve">Sitisha hapa na mjadili kama kikundi ni neno au usemi upi mtakaotumia kumaanisha </w:t>
      </w:r>
      <w:r>
        <w:rPr>
          <w:b/>
          <w:lang w:val="sw_KE" w:bidi="sw_KE"/>
        </w:rPr>
        <w:t>Shetani</w:t>
      </w:r>
      <w:r>
        <w:rPr>
          <w:lang w:val="sw_KE" w:bidi="sw_KE"/>
        </w:rPr>
        <w:t xml:space="preserve">. Tafuta neno </w:t>
      </w:r>
      <w:r>
        <w:rPr>
          <w:lang w:val="sw_KE" w:bidi="sw_KE"/>
        </w:rPr>
        <w:t>Shetani</w:t>
      </w:r>
      <w:r>
        <w:rPr>
          <w:lang w:val="sw_KE" w:bidi="sw_KE"/>
        </w:rPr>
        <w:t xml:space="preserve"> katika Faharasa Kuu kwa maelezo zaidi. Sitisha sauti hii hapa.</w:t>
      </w:r>
    </w:p>
    <w:p>
      <w:pPr/>
      <w:r>
        <w:rPr>
          <w:lang w:val="sw_KE" w:bidi="sw_KE"/>
        </w:rPr>
      </w:r>
      <w:r>
        <w:rPr>
          <w:b/>
          <w:lang w:val="sw_KE" w:bidi="sw_KE"/>
        </w:rPr>
        <w:t>Kujaza moyo wake</w:t>
      </w:r>
      <w:r>
        <w:rPr>
          <w:lang w:val="sw_KE" w:bidi="sw_KE"/>
        </w:rPr>
        <w:t xml:space="preserve"> ni kumpa mawazo na tamaa. Moyo ni mahali ambapo hisia na maamuzi ya mtu hutokea. Tumia neno lilelile kwa moyo kama ulivyotumia katika simulizi za awali. Kwa maelezo zaidi kuhusu </w:t>
      </w:r>
      <w:r>
        <w:rPr>
          <w:lang w:val="sw_KE" w:bidi="sw_KE"/>
        </w:rPr>
        <w:t>moyo</w:t>
      </w:r>
      <w:r>
        <w:rPr>
          <w:lang w:val="sw_KE" w:bidi="sw_KE"/>
        </w:rPr>
        <w:t>, rejelea Faharasa Kuu.</w:t>
      </w:r>
    </w:p>
    <w:p>
      <w:pPr/>
      <w:r>
        <w:rPr>
          <w:lang w:val="sw_KE" w:bidi="sw_KE"/>
        </w:rPr>
      </w:r>
      <w:r>
        <w:rPr>
          <w:lang w:val="sw_KE" w:bidi="sw_KE"/>
        </w:rPr>
        <w:t xml:space="preserve">Kudanganya ni </w:t>
      </w:r>
      <w:r>
        <w:rPr>
          <w:b/>
          <w:lang w:val="sw_KE" w:bidi="sw_KE"/>
        </w:rPr>
        <w:t>kuzungumza</w:t>
      </w:r>
      <w:r>
        <w:rPr>
          <w:lang w:val="sw_KE" w:bidi="sw_KE"/>
        </w:rPr>
        <w:t xml:space="preserve"> kitu ambacho si kweli kama ni kweli.</w:t>
      </w:r>
    </w:p>
    <w:p>
      <w:pPr/>
      <w:r>
        <w:rPr>
          <w:lang w:val="sw_KE" w:bidi="sw_KE"/>
        </w:rPr>
      </w:r>
      <w:r>
        <w:rPr>
          <w:b/>
          <w:lang w:val="sw_KE" w:bidi="sw_KE"/>
        </w:rPr>
        <w:t>Roho Mtakatifu</w:t>
      </w:r>
      <w:r>
        <w:rPr>
          <w:lang w:val="sw_KE" w:bidi="sw_KE"/>
        </w:rPr>
        <w:t xml:space="preserve"> ni Roho wa Mungu ambaye Mungu anawapa wale wanaomfuata. Tumia neno lilelile kwa Roho Mtakatifu kama vile ulivyotumia katika simulizi za awali. Kwa maelezo zaidi kuhusu </w:t>
      </w:r>
      <w:r>
        <w:rPr>
          <w:lang w:val="sw_KE" w:bidi="sw_KE"/>
        </w:rPr>
        <w:t>Roho Mtakatifu</w:t>
      </w:r>
      <w:r>
        <w:rPr>
          <w:lang w:val="sw_KE" w:bidi="sw_KE"/>
        </w:rPr>
        <w:t>, rejelea Faharasa Kuu.</w:t>
      </w:r>
    </w:p>
    <w:p>
      <w:pPr/>
      <w:r>
        <w:rPr>
          <w:lang w:val="sw_KE" w:bidi="sw_KE"/>
        </w:rPr>
      </w:r>
      <w:r>
        <w:rPr>
          <w:lang w:val="sw_KE" w:bidi="sw_KE"/>
        </w:rPr>
        <w:t xml:space="preserve">Kwa mashtaka ya Petro, Anania alianguka chini na kufa. Wale ambao walisikia kuhusu hilo walijaa </w:t>
      </w:r>
      <w:r>
        <w:rPr>
          <w:b/>
          <w:lang w:val="sw_KE" w:bidi="sw_KE"/>
        </w:rPr>
        <w:t>hofu</w:t>
      </w:r>
      <w:r>
        <w:rPr>
          <w:lang w:val="sw_KE" w:bidi="sw_KE"/>
        </w:rPr>
        <w:t>. Hofu ni hili ya kuhisi dhiki kubwa inayosababishwa na wasiwasi mkubwa kuhusu hatari, maumivu, au jambo baya.</w:t>
      </w:r>
    </w:p>
    <w:p>
      <w:pPr/>
      <w:r>
        <w:rPr>
          <w:lang w:val="sw_KE" w:bidi="sw_KE"/>
        </w:rPr>
      </w:r>
      <w:r>
        <w:rPr>
          <w:lang w:val="sw_KE" w:bidi="sw_KE"/>
        </w:rPr>
        <w:t xml:space="preserve">Sitisha hapa na mjadili kama kikundi neno gani au kifungu gani cha maneno mtakachotumia kwa ajili ya </w:t>
      </w:r>
      <w:r>
        <w:rPr>
          <w:b/>
          <w:lang w:val="sw_KE" w:bidi="sw_KE"/>
        </w:rPr>
        <w:t>hofu</w:t>
      </w:r>
      <w:r>
        <w:rPr>
          <w:lang w:val="sw_KE" w:bidi="sw_KE"/>
        </w:rPr>
        <w:t>. Sitisha sauti hii hapa.</w:t>
      </w:r>
    </w:p>
    <w:p>
      <w:pPr/>
      <w:r>
        <w:rPr>
          <w:lang w:val="sw_KE" w:bidi="sw_KE"/>
        </w:rPr>
      </w:r>
      <w:r>
        <w:rPr>
          <w:lang w:val="sw_KE" w:bidi="sw_KE"/>
        </w:rPr>
        <w:t>Mke wa Anania anakuja kwa mitume saa tatu baadaye. Petro anamhoji na pia anadanganya. Petro anamwuliza jinsi alivyoweza kumjaribu Roho wa Mungu, yaani Roho Mtakatifu, au kujaribu kuona ni kwa kiasi gani yeye na mume wake wangeweza kufanya jambo hilo bila kuadhibiwa. Petro anamwambia kwamba miguu ya wanaume waliomzika mume wake iko mlangoni ili kuja kumzika yeye pia. Nae pia anakufa. Wanaume wanakuja na kumkuta amekufa na kumchukua ili kumzika karibu na mume wake. Hofu kubwa ilienea kati ya jumuiya ya waumini.</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5:12–16</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5:12–16 na utie moyoni mwako maneno hayo.</w:t>
      </w:r>
    </w:p>
    <w:p>
      <w:pPr/>
      <w:r>
        <w:rPr>
          <w:lang w:val="sw_KE" w:bidi="sw_KE"/>
        </w:rPr>
      </w:r>
      <w:r>
        <w:rPr>
          <w:lang w:val="sw_KE" w:bidi="sw_KE"/>
        </w:rPr>
        <w:t>Sikiliza toleo la sauti la Matendo 5:12–16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5:12–16 katika tafsiri rahisi zaidi kuelewa.</w:t>
      </w:r>
    </w:p>
    <w:p>
      <w:pPr/>
      <w:r>
        <w:rPr>
          <w:lang w:val="sw_KE" w:bidi="sw_KE"/>
        </w:rPr>
      </w:r>
      <w:r>
        <w:rPr>
          <w:lang w:val="sw_KE" w:bidi="sw_KE"/>
        </w:rPr>
        <w:t>Wakati mwingine si wazi ni nani anayefanya kitendo hicho katika simulizi hii. Inabadilika mara nyingi katika mistari hii. Baada ya kifo cha Anania na Safira tunaona kwamba mitume wanaendelea kufanya ishara nyingi na maajabu kati ya watu. Hatuna uhakika kama kikundi hiki cha watu ni waumini tu ambao walikuwa wakiishi katika jamii, au kama wote ni watu wolioko Yerusalemu. Ikiwa itaeleweka pamoja na simulizi ya awali, inaonekana kwamba inazungumzia watu ambao walikuwa wakiishi pamoja na kutunzana.</w:t>
      </w:r>
    </w:p>
    <w:p>
      <w:pPr/>
      <w:r>
        <w:rPr>
          <w:lang w:val="sw_KE" w:bidi="sw_KE"/>
        </w:rPr>
      </w:r>
      <w:r>
        <w:rPr>
          <w:lang w:val="sw_KE" w:bidi="sw_KE"/>
        </w:rPr>
        <w:t>Ukumbi wa nguzo wa Solomoni au ukumbi wake ni sehemu ya viwanja vya hekalu. Kila upande wa hekalu ulikuwa na ukumbi ambao ulishikiliwa na nguzo. Upande wa mashariki uliitwa ukumbi wa Solomoni au ukumbi wenye nguzo na ulikuwa na safu mbili za nguzo. Uliitwa wa Solomoni kwa sababu wengi waliamini kwamba ndilo kile kilichobaki katika hekalu la awali la Solomoni.</w:t>
      </w:r>
    </w:p>
    <w:p>
      <w:pPr/>
      <w:r>
        <w:rPr>
          <w:lang w:val="sw_KE" w:bidi="sw_KE"/>
        </w:rPr>
      </w:r>
      <w:r>
        <w:rPr>
          <w:lang w:val="sw_KE" w:bidi="sw_KE"/>
        </w:rPr>
        <w:t xml:space="preserve">Sitisha hapa na muangalie picha ya ukumbi wenye </w:t>
      </w:r>
      <w:r>
        <w:rPr>
          <w:lang w:val="sw_KE" w:bidi="sw_KE"/>
        </w:rPr>
        <w:t>nguzo</w:t>
      </w:r>
      <w:r>
        <w:rPr>
          <w:lang w:val="sw_KE" w:bidi="sw_KE"/>
        </w:rPr>
        <w:t xml:space="preserve"> kama kikundi. Sitisha hapa na muangalie pia mchoro wa </w:t>
      </w:r>
      <w:r>
        <w:rPr>
          <w:lang w:val="sw_KE" w:bidi="sw_KE"/>
        </w:rPr>
        <w:t>hekalu la Herode</w:t>
      </w:r>
      <w:r>
        <w:rPr>
          <w:lang w:val="sw_KE" w:bidi="sw_KE"/>
        </w:rPr>
        <w:t xml:space="preserve">, ukionyesha mahali ambapo ukumbi wa Solomoni ulipo. Tazama pia ramani kubwa ya </w:t>
      </w:r>
      <w:r>
        <w:rPr>
          <w:lang w:val="sw_KE" w:bidi="sw_KE"/>
        </w:rPr>
        <w:t>Yerusalemu</w:t>
      </w:r>
      <w:r>
        <w:rPr>
          <w:lang w:val="sw_KE" w:bidi="sw_KE"/>
        </w:rPr>
        <w:t>, mkionyesha mahali ambapo hekalu lilipo. Sitisha sauti hii hapa.</w:t>
      </w:r>
    </w:p>
    <w:p>
      <w:pPr/>
      <w:r>
        <w:rPr>
          <w:lang w:val="sw_KE" w:bidi="sw_KE"/>
        </w:rPr>
      </w:r>
      <w:r>
        <w:rPr>
          <w:lang w:val="sw_KE" w:bidi="sw_KE"/>
        </w:rPr>
        <w:t>Waumini wote walikuwa wakikusanyika pamoja katika ukumbi wa Solomoni. Kukusanyika pamoja pia kunaonyesha umoja na fikira moja kama familia. Simulizi inasema kwamba hakuna wengine wangethubutu kujiunga nao. Hata hivyo, inasema katika mistari miwili inayofuata kwamba wengi walikuwa wakiongezwa kwenye idadi yao. Neno kujiunga linamaanisha kuja karibu nao, au kushirikiana nao kwa maneno ya karibu. Wasomi wengi wanaamini kwamba hawa wengi walikuwa wale wasio amini, au hata viongozi wa Kiyahudi, ambao hawangethubutu kuja karibu na waumini au kushirikiana na wale ambao walikuwa wakikusanyika pamoja. Njia nyingine ya kuelewa hili ni kwamba wasio waamini hawakujifanya kuwa waumini. Hata hivyo, wasio waamini, au watu katika jumuiya ya jumla waliwasifu sana waumini. Hata hivyo, watu wengi walikuwa wakijiunga na idadi ya waumini. Kwa kawaida maelezo haya yanamaanisha kwamba Mungu alikuwa akiwavuta watu kumwamini Yesu. Lakini inaweza kua pia kwamba waumini zaidi walikuwa wakija kujiunga na kikundi cha waumini katika Yerusalemu.</w:t>
      </w:r>
    </w:p>
    <w:p>
      <w:pPr/>
      <w:r>
        <w:rPr>
          <w:lang w:val="sw_KE" w:bidi="sw_KE"/>
        </w:rPr>
      </w:r>
      <w:r>
        <w:rPr>
          <w:lang w:val="sw_KE" w:bidi="sw_KE"/>
        </w:rPr>
        <w:t>Sitisha hapa na mjadili swali hili kama kikundi: Simulia hadithi ambapo makundi mengi tofauti ya watu wanafanya vitu. Zingatia jinsi unavyozungumza kuhusu kikundi gani cha watu kinachofanya kitendo hicho. Sitisha sauti hii hapa.</w:t>
      </w:r>
    </w:p>
    <w:p>
      <w:pPr/>
      <w:r>
        <w:rPr>
          <w:lang w:val="sw_KE" w:bidi="sw_KE"/>
        </w:rPr>
      </w:r>
      <w:r>
        <w:rPr>
          <w:lang w:val="sw_KE" w:bidi="sw_KE"/>
        </w:rPr>
        <w:t>Kwa sababu ya miujiza ambayo mitume walifanya, watu walianza kuwaleta watu wagonjwa mitaani ili Petro anapopita, kivuli cha Petro kipite juu ya watu wagonjwa. Luka hasemi waziwazi kwamba kivuli cha Petro kiliwaponya watu, lakini inaonekana kwamba kivuli cha Petro lazima kilikua kimewaponya watu, kwasababu watu waliendelea kuwaleta wagonjwa kwake. Mikeka ni vitanda vinavyotumiwa na watu maskini zaidi. Hata watu kutoka miji ya karibu walikuwa wakiwaleta watu ambao walikuwa wagonjwa na waliopagawa na pepo nao waliponywa. Roho chafu au roho zisizo safi ni roho za pepo ambazo zingemfanya mtu awe najisi kidini. Watu wote ambao waliletwa ili kuponywa kwa kweli waliponywa.</w:t>
      </w:r>
    </w:p>
    <w:p>
      <w:pPr/>
      <w:r>
        <w:rPr>
          <w:lang w:val="sw_KE" w:bidi="sw_KE"/>
        </w:rPr>
      </w:r>
      <w:r>
        <w:rPr>
          <w:lang w:val="sw_KE" w:bidi="sw_KE"/>
        </w:rPr>
        <w:t xml:space="preserve">Sitisha hapa na muangalie picha ya </w:t>
      </w:r>
      <w:r>
        <w:rPr>
          <w:lang w:val="sw_KE" w:bidi="sw_KE"/>
        </w:rPr>
        <w:t>mkeka</w:t>
      </w:r>
      <w:r>
        <w:rPr>
          <w:lang w:val="sw_KE" w:bidi="sw_KE"/>
        </w:rPr>
        <w:t xml:space="preserve"> ambao watu wangewabebea wengine. Sitisha sauti hii hapa.</w:t>
      </w:r>
    </w:p>
    <w:p>
      <w:pPr/>
      <w:r>
        <w:rPr>
          <w:lang w:val="sw_KE" w:bidi="sw_KE"/>
        </w:rPr>
      </w:r>
      <w:r>
        <w:rPr>
          <w:lang w:val="sw_KE" w:bidi="sw_KE"/>
        </w:rPr>
        <w:t>Sitisha hapa na mjadili swali hili kama kikundi: Simulia hadithi ya wakati mlipomwona Mungu akimponya mtu ugonjwa au pepo.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5:12–16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Mitume wanafanya ishara nyingi na maajabu kati ya watu.</w:t>
      </w:r>
    </w:p>
    <w:p>
      <w:pPr/>
      <w:r>
        <w:rPr>
          <w:lang w:val="sw_KE" w:bidi="sw_KE"/>
        </w:rPr>
      </w:r>
      <w:r>
        <w:rPr>
          <w:b/>
          <w:lang w:val="sw_KE" w:bidi="sw_KE"/>
        </w:rPr>
        <w:t>Katika tukio la pili:</w:t>
      </w:r>
      <w:r>
        <w:rPr>
          <w:lang w:val="sw_KE" w:bidi="sw_KE"/>
        </w:rPr>
        <w:t xml:space="preserve"> Waumini wanakusanyika katika ukumbi wa Solomoni. Hakuna mtu angethubutu kujiunga nao ingawa watu walizungumza kwa heshima kuhusu waumini. Wengi walimwamini Bwana Yesu na kujiunga na waumini.</w:t>
      </w:r>
    </w:p>
    <w:p>
      <w:pPr/>
      <w:r>
        <w:rPr>
          <w:lang w:val="sw_KE" w:bidi="sw_KE"/>
        </w:rPr>
      </w:r>
      <w:r>
        <w:rPr>
          <w:b/>
          <w:lang w:val="sw_KE" w:bidi="sw_KE"/>
        </w:rPr>
        <w:t>Katika tukio la tatu:</w:t>
      </w:r>
      <w:r>
        <w:rPr>
          <w:lang w:val="sw_KE" w:bidi="sw_KE"/>
        </w:rPr>
        <w:t xml:space="preserve"> Watu walikuwa wakileta wagonjwa wao wakiwa wamelala kwenye vitanda ili kivuli cha Petro kiwapite na wapone. Hata watu kutoka miji mingine walileta wagonjwa na waliopagawa na pepo, nao wote wakaponywa.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Wasioamini ambao hawangejiunga na waumini waliokuwa wakiwasifu waumini wenzao</w:t>
      </w:r>
    </w:p>
    <w:p>
      <w:pPr>
        <w:pStyle w:val="ListBullet"/>
        <w:spacing w:line="240" w:lineRule="auto"/>
        <w:ind w:left="720"/>
      </w:pPr>
      <w:r>
        <w:rPr>
          <w:lang w:val="sw_KE" w:bidi="sw_KE"/>
        </w:rPr>
      </w:r>
      <w:r>
        <w:rPr>
          <w:lang w:val="sw_KE" w:bidi="sw_KE"/>
        </w:rPr>
        <w:t>Wale ambao walijiunga na waumini</w:t>
      </w:r>
    </w:p>
    <w:p>
      <w:pPr>
        <w:pStyle w:val="ListBullet"/>
        <w:spacing w:line="240" w:lineRule="auto"/>
        <w:ind w:left="720"/>
      </w:pPr>
      <w:r>
        <w:rPr>
          <w:lang w:val="sw_KE" w:bidi="sw_KE"/>
        </w:rPr>
      </w:r>
      <w:r>
        <w:rPr>
          <w:lang w:val="sw_KE" w:bidi="sw_KE"/>
        </w:rPr>
        <w:t>Wale walioleta marafiki zao wagonjwa na waliopagawa na pepo ili waponywe</w:t>
      </w:r>
    </w:p>
    <w:p>
      <w:pPr>
        <w:pStyle w:val="ListBullet"/>
        <w:spacing w:line="240" w:lineRule="auto"/>
        <w:ind w:left="720"/>
      </w:pPr>
      <w:r>
        <w:rPr>
          <w:lang w:val="sw_KE" w:bidi="sw_KE"/>
        </w:rPr>
      </w:r>
      <w:r>
        <w:rPr>
          <w:lang w:val="sw_KE" w:bidi="sw_KE"/>
        </w:rPr>
        <w:t>Wale waliokuwa wagonjwa na waliopagawa na pepo.</w:t>
      </w:r>
    </w:p>
    <w:p>
      <w:pPr/>
      <w:r>
        <w:rPr>
          <w:lang w:val="sw_KE" w:bidi="sw_KE"/>
        </w:rPr>
      </w:r>
      <w:r>
        <w:rPr>
          <w:lang w:val="sw_KE" w:bidi="sw_KE"/>
        </w:rPr>
        <w:t>Kama kikundi, zingatia sehemu hizi za mazingira ya simulizi hili: Yote haya yanatokea Yerusalemu, hasa karibu na au ndani ya hekalu, mahali panapoitwa Ukumbi wa Solomoni au safu ya nguzo ya Solomoni. Baadhi ya matukio hayo yanafanyika katika mitaa ya Yerusalemu, lakini huenda bado yakawa karibu na hekalu kwa sababu watu katika jamii walijua kwamba waumini wangekusanyika hapo.</w:t>
      </w:r>
    </w:p>
    <w:p>
      <w:pPr/>
      <w:r>
        <w:rPr>
          <w:lang w:val="sw_KE" w:bidi="sw_KE"/>
        </w:rPr>
      </w:r>
      <w:r>
        <w:rPr>
          <w:lang w:val="sw_KE" w:bidi="sw_KE"/>
        </w:rPr>
        <w:t>Mitume wanafanya ishara nyingi na miujiza kati ya watu. Pamoja na waumini wengine, wanakusanyika katika ukumbi wa Solomoni. Wengine ambao si waumini hawangethubutu kujiunga nao ingawa watu walikuwa na maoni mazuri kuhusu waumini.</w:t>
      </w:r>
    </w:p>
    <w:p>
      <w:pPr/>
      <w:r>
        <w:rPr>
          <w:lang w:val="sw_KE" w:bidi="sw_KE"/>
        </w:rPr>
      </w:r>
      <w:r>
        <w:rPr>
          <w:lang w:val="sw_KE" w:bidi="sw_KE"/>
        </w:rPr>
        <w:t xml:space="preserve">Sitisha hapa na uangalie mchoro wa </w:t>
      </w:r>
      <w:r>
        <w:rPr>
          <w:lang w:val="sw_KE" w:bidi="sw_KE"/>
        </w:rPr>
        <w:t>hekalu</w:t>
      </w:r>
      <w:r>
        <w:rPr>
          <w:lang w:val="sw_KE" w:bidi="sw_KE"/>
        </w:rPr>
        <w:t xml:space="preserve"> tena. Waumini wanakusanyika wapi? Walikuwa wapi watu ambao hawangejiunga nao? Je, walikuwa wakipita na kuwaona waumini, au walikuwa wamesikia tu kuhusu kile waumini walikuwa wakifanya? Sitisha sauti hapa.</w:t>
      </w:r>
    </w:p>
    <w:p>
      <w:pPr/>
      <w:r>
        <w:rPr>
          <w:lang w:val="sw_KE" w:bidi="sw_KE"/>
        </w:rPr>
      </w:r>
      <w:r>
        <w:rPr>
          <w:lang w:val="sw_KE" w:bidi="sw_KE"/>
        </w:rPr>
        <w:t>Kifungu "kwa sababu hiyo" pengine kinamaanisha mitume kufanya miujiza. Kwa hivyo matokeo ya miujiza ni kwamba watu wengi walikuwa wakimwamini Bwana na wakiongezwa kwenye idadi ya waumini tayari walioko Yerusalemu. Kwa sababu ya miujiza iliyokuwa ikitendwa na mitume, wengi walikuwa wakiwaleta marafiki zao wagonjwa mitaani ili angalau kivuli cha Petro kiwapitie. Wengine kutoka miji na vijiji vingine vya karibu pia wangeleta wagonjwa na waliopagawa na pepo ili kuponywa. Na waliponywa!</w:t>
      </w:r>
    </w:p>
    <w:p>
      <w:pPr/>
      <w:r>
        <w:rPr>
          <w:lang w:val="sw_KE" w:bidi="sw_KE"/>
        </w:rPr>
      </w:r>
      <w:r>
        <w:rPr>
          <w:lang w:val="sw_KE" w:bidi="sw_KE"/>
        </w:rPr>
        <w:t>Sitisha na mjadili kama kikundi: Simulia hadithi kuhusu mtu mliyomjua ambaye alikuwa amepagawa na pepo. Unafikiri itakuwa vigumu au rahisi vipi kumleta mtu aliyepagawa hadi katika mji wa karibu? Jadili imani za utamaduni wako kuhusu watu ambao wamepagawa au wanasumbuliwa na pepo wabaya. Utawasilishaje hili kwa njia ambayo italeta maana katika utamaduni wako? Sitisha sauti hapa.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5:12–16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Waumini</w:t>
      </w:r>
    </w:p>
    <w:p>
      <w:pPr>
        <w:pStyle w:val="ListBullet"/>
        <w:spacing w:line="240" w:lineRule="auto"/>
        <w:ind w:left="720"/>
      </w:pPr>
      <w:r>
        <w:rPr>
          <w:lang w:val="sw_KE" w:bidi="sw_KE"/>
        </w:rPr>
      </w:r>
      <w:r>
        <w:rPr>
          <w:lang w:val="sw_KE" w:bidi="sw_KE"/>
        </w:rPr>
        <w:t>Wasioamini ambao hawangejiunga na waumini waliokuwa wakiwasifu waumini wenzao</w:t>
      </w:r>
    </w:p>
    <w:p>
      <w:pPr>
        <w:pStyle w:val="ListBullet"/>
        <w:spacing w:line="240" w:lineRule="auto"/>
        <w:ind w:left="720"/>
      </w:pPr>
      <w:r>
        <w:rPr>
          <w:lang w:val="sw_KE" w:bidi="sw_KE"/>
        </w:rPr>
      </w:r>
      <w:r>
        <w:rPr>
          <w:lang w:val="sw_KE" w:bidi="sw_KE"/>
        </w:rPr>
        <w:t>Wale ambao walijiunga na waumini</w:t>
      </w:r>
    </w:p>
    <w:p>
      <w:pPr>
        <w:pStyle w:val="ListBullet"/>
        <w:spacing w:line="240" w:lineRule="auto"/>
        <w:ind w:left="720"/>
      </w:pPr>
      <w:r>
        <w:rPr>
          <w:lang w:val="sw_KE" w:bidi="sw_KE"/>
        </w:rPr>
      </w:r>
      <w:r>
        <w:rPr>
          <w:lang w:val="sw_KE" w:bidi="sw_KE"/>
        </w:rPr>
        <w:t>Wale walioleta marafiki zao wagonjwa na waliopagawa na pepo ili waponywe</w:t>
      </w:r>
    </w:p>
    <w:p>
      <w:pPr>
        <w:pStyle w:val="ListBullet"/>
        <w:spacing w:line="240" w:lineRule="auto"/>
        <w:ind w:left="720"/>
      </w:pPr>
      <w:r>
        <w:rPr>
          <w:lang w:val="sw_KE" w:bidi="sw_KE"/>
        </w:rPr>
      </w:r>
      <w:r>
        <w:rPr>
          <w:lang w:val="sw_KE" w:bidi="sw_KE"/>
        </w:rPr>
        <w:t>Wale waliokuwa wagonjwa na waliopagawa na pepo.</w:t>
      </w:r>
    </w:p>
    <w:p>
      <w:pPr/>
      <w:r>
        <w:rPr>
          <w:lang w:val="sw_KE" w:bidi="sw_KE"/>
        </w:rPr>
      </w:r>
      <w:r>
        <w:rPr>
          <w:lang w:val="sw_KE" w:bidi="sw_KE"/>
        </w:rPr>
        <w:t>Kama kikundi, igizeni kifungu hiki mara mbili. Mnapaswa kuigiza kifungu hiki kwa lugha yenu wenyewe.</w:t>
      </w:r>
    </w:p>
    <w:p>
      <w:pPr/>
      <w:r>
        <w:rPr>
          <w:lang w:val="sw_KE" w:bidi="sw_KE"/>
        </w:rPr>
      </w:r>
      <w:r>
        <w:rPr>
          <w:lang w:val="sw_KE" w:bidi="sw_KE"/>
        </w:rPr>
        <w:t>Kwanza, igiza hadithi bila kusimama. Kuwa makini na mazungumzo, mtiririko, njama, na mpangilio wa matukio ya hadithi hii. Hakikisheni hamuachi kuigiza sehemu ngumu au muhimu za simulizi hii. Saidianeni kukumbushana kila sehemu ya hadithi.</w:t>
      </w:r>
    </w:p>
    <w:p>
      <w:pPr/>
      <w:r>
        <w:rPr>
          <w:lang w:val="sw_KE" w:bidi="sw_KE"/>
        </w:rPr>
      </w:r>
      <w:r>
        <w:rPr>
          <w:lang w:val="sw_KE" w:bidi="sw_KE"/>
        </w:rPr>
        <w:t>Sitisha sauti hii hapa na uigize kifungu hiki.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Mitume wanafanya ishara nyingi na miujiza kati ya watu. Pamoja na waumini wengine, wanakusanyika katika ukumbi wa Solomoni. Wengine ambao si waumini, hawangethubutu kujiunga nao ingawa watu walikuwa na maoni mazuri kuhusu waumini.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wahusika wasioamini, "Unahisi nini au unafikiria nini?" Mtu anaweza kujibu mambo kama, "Sina hakika kile kinachoendelea nao lakini inaonekana kama wanawasaidia watu," au "Wananitisha kidogo, sitaki kuwa karibu nao," au "Inaonekana kama watu wengi wanaponywa. Ninahitaji kwenda mahali walipo."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Watu wengi walikuwa wakimwamini Bwana na kuongezwa kwenye idadi ya waumini waliokuwepo tayari Yerusalemu. Kwa sababu ya miujiza iliyokuwa ikitendwa na mitume, wengi walikuwa wakiwaleta marafiki zao wagonjwa mitaani ili angalau kivuli cha Petro kiwapitie. Wengine kutoka miji na vijiji vingine vya karibu pia wangeleta wagonjwa na waliopagawa na pepo ili kuponywa. Na waliponywa!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wale waliokuwa wagonjwa, "Mnahisi vipi au mnawaza nini?" Mtu anaweza kujibu kama vile, "Siwezi kuamini nimeponywa!" au "Ninamshukuru Mungu sana!" au "Watu hawa ni wa kushangaza!"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5:12–16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Mitume au </w:t>
      </w:r>
      <w:r>
        <w:rPr>
          <w:b/>
          <w:lang w:val="sw_KE" w:bidi="sw_KE"/>
        </w:rPr>
        <w:t>wale</w:t>
      </w:r>
      <w:r>
        <w:rPr>
          <w:lang w:val="sw_KE" w:bidi="sw_KE"/>
        </w:rPr>
        <w:t xml:space="preserve"> waliochaguliwa rasmi na Yesu au mitume wengine walifanya</w:t>
      </w:r>
      <w:r>
        <w:rPr>
          <w:b/>
          <w:lang w:val="sw_KE" w:bidi="sw_KE"/>
        </w:rPr>
        <w:t xml:space="preserve"> ishara na maajabu mengi</w:t>
      </w:r>
      <w:r>
        <w:rPr>
          <w:lang w:val="sw_KE" w:bidi="sw_KE"/>
        </w:rPr>
        <w:t xml:space="preserve"> kati ya watu wengi. Tumia neno lile lile ulilotumia kwa ajili ya mitume katika simulizi za awali. Ishara na maajabu ni matendo yenye nguvu ambayo Mungu pekee anaweza kufanya ili kuwafanya watu wamche. Tumia maneno yaleyale kwa ishara na maajabu kama ulivyotumia katika simulizi za awali. Kwa maelezo zaidi kuhusu </w:t>
      </w:r>
      <w:r>
        <w:rPr>
          <w:lang w:val="sw_KE" w:bidi="sw_KE"/>
        </w:rPr>
        <w:t>mitume</w:t>
      </w:r>
      <w:r>
        <w:rPr>
          <w:lang w:val="sw_KE" w:bidi="sw_KE"/>
        </w:rPr>
        <w:t xml:space="preserve"> na pia </w:t>
      </w:r>
      <w:r>
        <w:rPr>
          <w:lang w:val="sw_KE" w:bidi="sw_KE"/>
        </w:rPr>
        <w:t>ishara</w:t>
      </w:r>
      <w:r>
        <w:rPr>
          <w:lang w:val="sw_KE" w:bidi="sw_KE"/>
        </w:rPr>
        <w:t>, rejelea Faharasa Kuu.</w:t>
      </w:r>
    </w:p>
    <w:p>
      <w:pPr/>
      <w:r>
        <w:rPr>
          <w:lang w:val="sw_KE" w:bidi="sw_KE"/>
        </w:rPr>
      </w:r>
      <w:r>
        <w:rPr>
          <w:lang w:val="sw_KE" w:bidi="sw_KE"/>
        </w:rPr>
        <w:t xml:space="preserve">Waumini wote </w:t>
      </w:r>
      <w:r>
        <w:rPr>
          <w:b/>
          <w:lang w:val="sw_KE" w:bidi="sw_KE"/>
        </w:rPr>
        <w:t>walikutana</w:t>
      </w:r>
      <w:r>
        <w:rPr>
          <w:lang w:val="sw_KE" w:bidi="sw_KE"/>
        </w:rPr>
        <w:t xml:space="preserve"> pamoja katika </w:t>
      </w:r>
      <w:r>
        <w:rPr>
          <w:b/>
          <w:lang w:val="sw_KE" w:bidi="sw_KE"/>
        </w:rPr>
        <w:t>ukumbi wa Solomoni</w:t>
      </w:r>
      <w:r>
        <w:rPr>
          <w:lang w:val="sw_KE" w:bidi="sw_KE"/>
        </w:rPr>
        <w:t xml:space="preserve">. Waumini ni watu ambao walichagua kumfuata Yesu. Tumia neno lilelile kwa ajili ya waumini kama ulivyotumia katika simulizi za awali. Kwa maelezo zaidi kuhusu </w:t>
      </w:r>
      <w:r>
        <w:rPr>
          <w:lang w:val="sw_KE" w:bidi="sw_KE"/>
        </w:rPr>
        <w:t>waumini</w:t>
      </w:r>
      <w:r>
        <w:rPr>
          <w:lang w:val="sw_KE" w:bidi="sw_KE"/>
        </w:rPr>
        <w:t>, rejelea Faharasa Kuu. Ukumbi wa Solomoni ulikuwa ukumbi wa mashariki wa hekalu la Herode. Wengi waliamini kwamba hiki ndicho kilichobaki katika hekalu la Mfalme Solomoni.</w:t>
      </w:r>
    </w:p>
    <w:p>
      <w:pPr/>
      <w:r>
        <w:rPr>
          <w:lang w:val="sw_KE" w:bidi="sw_KE"/>
        </w:rPr>
      </w:r>
      <w:r>
        <w:rPr>
          <w:lang w:val="sw_KE" w:bidi="sw_KE"/>
        </w:rPr>
        <w:t xml:space="preserve">Hakuna mtu yeyote kati ya wasio amini angethubutu kushirikiana na waumini ingawa waliwawazia mema Hata hivyo, watu wengi walimwamini </w:t>
      </w:r>
      <w:r>
        <w:rPr>
          <w:b/>
          <w:lang w:val="sw_KE" w:bidi="sw_KE"/>
        </w:rPr>
        <w:t>Bwana</w:t>
      </w:r>
      <w:r>
        <w:rPr>
          <w:lang w:val="sw_KE" w:bidi="sw_KE"/>
        </w:rPr>
        <w:t xml:space="preserve">, au Yesu, na bado walikuwa wakiongezwa au kujiunga na idadi ya waumini. Tumia neno lile lile kwa ajili ya Bwana kama ulivyotumia katika simulizi zilizopita, na ukumbuke kwamba </w:t>
      </w:r>
      <w:r>
        <w:rPr>
          <w:lang w:val="sw_KE" w:bidi="sw_KE"/>
        </w:rPr>
        <w:t>Bwana</w:t>
      </w:r>
      <w:r>
        <w:rPr>
          <w:lang w:val="sw_KE" w:bidi="sw_KE"/>
        </w:rPr>
        <w:t xml:space="preserve"> limo katika Faharasa Kuu. Sababu hiyo watu walileta marafiki wao wagonjwa mikeka na vitanda vyao wakitumaini kwamba </w:t>
      </w:r>
      <w:r>
        <w:rPr>
          <w:b/>
          <w:lang w:val="sw_KE" w:bidi="sw_KE"/>
        </w:rPr>
        <w:t>kivuli</w:t>
      </w:r>
      <w:r>
        <w:rPr>
          <w:lang w:val="sw_KE" w:bidi="sw_KE"/>
        </w:rPr>
        <w:t xml:space="preserve"> cha Petro angalau kingewapitia na kuwaponya Kivuli ni umbo jeusi linaloonekana ardhini kwa sababu ya kinachozuia mwanga.</w:t>
      </w:r>
    </w:p>
    <w:p>
      <w:pPr/>
      <w:r>
        <w:rPr>
          <w:lang w:val="sw_KE" w:bidi="sw_KE"/>
        </w:rPr>
      </w:r>
      <w:r>
        <w:rPr>
          <w:lang w:val="sw_KE" w:bidi="sw_KE"/>
        </w:rPr>
        <w:t xml:space="preserve">Wengine kutoka miji ya karibu walileta wagonjwa wao na wale walioteswa na </w:t>
      </w:r>
      <w:r>
        <w:rPr>
          <w:b/>
          <w:lang w:val="sw_KE" w:bidi="sw_KE"/>
        </w:rPr>
        <w:t>pepo mchafu</w:t>
      </w:r>
      <w:r>
        <w:rPr>
          <w:lang w:val="sw_KE" w:bidi="sw_KE"/>
        </w:rPr>
        <w:t xml:space="preserve"> ili </w:t>
      </w:r>
      <w:r>
        <w:rPr>
          <w:b/>
          <w:lang w:val="sw_KE" w:bidi="sw_KE"/>
        </w:rPr>
        <w:t>kuponywa</w:t>
      </w:r>
      <w:r>
        <w:rPr>
          <w:lang w:val="sw_KE" w:bidi="sw_KE"/>
        </w:rPr>
        <w:t>. Wote waliponywa. Pepo wachafu au roho wabaya ni watumishi wa Shetani na hawafai kwa huduma ya Mungu. Wanatesa au kumiliki watu na kuwafanya kuwa najisi pia. Uponyaji ni kurejeshwa katika hali ya kuwa nzima au kamili.</w:t>
      </w:r>
    </w:p>
    <w:p>
      <w:pPr/>
      <w:r>
        <w:rPr>
          <w:lang w:val="sw_KE" w:bidi="sw_KE"/>
        </w:rPr>
      </w:r>
      <w:r>
        <w:rPr>
          <w:lang w:val="sw_KE" w:bidi="sw_KE"/>
        </w:rPr>
        <w:t xml:space="preserve">Sitisha hapo na mjadili kama kikundi neno gani au kifungu gani cha maneno </w:t>
      </w:r>
      <w:r>
        <w:rPr>
          <w:b/>
          <w:lang w:val="sw_KE" w:bidi="sw_KE"/>
        </w:rPr>
        <w:t>mtakachotumia kwa pepo wachafu</w:t>
      </w:r>
      <w:r>
        <w:rPr>
          <w:lang w:val="sw_KE" w:bidi="sw_KE"/>
        </w:rPr>
        <w:t xml:space="preserve">. Tafuta neno </w:t>
      </w:r>
      <w:r>
        <w:rPr>
          <w:b/>
          <w:lang w:val="sw_KE" w:bidi="sw_KE"/>
        </w:rPr>
        <w:t>pepo wachafu</w:t>
      </w:r>
      <w:r>
        <w:rPr>
          <w:lang w:val="sw_KE" w:bidi="sw_KE"/>
        </w:rPr>
        <w:t xml:space="preserve"> kwenye Faharasa Kuu kwa maelezo zaidi. Tumia neno lilelile katika kitabu chote cha Matendo. Sitisha sauti hii hapa.</w:t>
      </w:r>
    </w:p>
    <w:p>
      <w:pPr/>
      <w:r>
        <w:rPr>
          <w:lang w:val="sw_KE" w:bidi="sw_KE"/>
        </w:rPr>
      </w:r>
      <w:r>
        <w:rPr>
          <w:lang w:val="sw_KE" w:bidi="sw_KE"/>
        </w:rPr>
        <w:t>Uponyaji huu ulikuwa uponyaji wa kimwili. Mungu aliwatumia mitume kuponya watu magonjwa na maradhi, na pia kuwatoa pepo wachafu.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5:17–26</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5:17–26 na uyashike moyoni mwako maneno hayo.</w:t>
      </w:r>
    </w:p>
    <w:p>
      <w:pPr/>
      <w:r>
        <w:rPr>
          <w:lang w:val="sw_KE" w:bidi="sw_KE"/>
        </w:rPr>
      </w:r>
      <w:r>
        <w:rPr>
          <w:lang w:val="sw_KE" w:bidi="sw_KE"/>
        </w:rPr>
        <w:t>Sikiliza toleo la sauti la Matendo 5:17–26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katika simulizi hii?</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5:17–26 katika tafsiri rahisi zaidi kuelewa.</w:t>
      </w:r>
    </w:p>
    <w:p>
      <w:pPr/>
      <w:r>
        <w:rPr>
          <w:lang w:val="sw_KE" w:bidi="sw_KE"/>
        </w:rPr>
      </w:r>
      <w:r>
        <w:rPr>
          <w:lang w:val="sw_KE" w:bidi="sw_KE"/>
        </w:rPr>
        <w:t>Idadi ya wafuasi wa Yesu inaongezeka kila siku. Mitume wamekuwa wakifanya ishara nyingi na maajabu kati ya watu katika Yerusalemu. Watu wengi wameponywa hata kivuli cha Petro kinapowapitia.</w:t>
      </w:r>
    </w:p>
    <w:p>
      <w:pPr/>
      <w:r>
        <w:rPr>
          <w:lang w:val="sw_KE" w:bidi="sw_KE"/>
        </w:rPr>
      </w:r>
      <w:r>
        <w:rPr>
          <w:lang w:val="sw_KE" w:bidi="sw_KE"/>
        </w:rPr>
        <w:t>Wasadukayo ni kikundi cha Wayahudi ambao waliamini sheria za Musa. Hata hivyo, hawakuamini ufufuo wa wafu. Kuhani mkuu wakati huo alikuwa sehemu ya kikundi hiki cha Masadukayo. Kuhani mkuu na maafisa wake wote, ambao walikuwa Wasadukayo, wakaingiwa na wivu mwingi kwa mitume. Inawezekana kwamba Wasadukayo walikuwa na bidii kubwa kuhusu imani zao za kidini na walihisi kwamba mitume walikuwa wakihubiri kile Wasadukayo waliamini kuwa fundisho la uongo. Tunajua kwamba mitume wanahubiri ufufuo wa Kristo, wanatumiwa kwa nguvu ili kufanya miujiza kati ya watu, na idadi ya waumini inaongezeka kila siku. Wasadukayo na kuhani mkuu wanaenda mahali walipo mitume na kuwakamata, wakiwatupa katika gereza la mji au jela.</w:t>
      </w:r>
    </w:p>
    <w:p>
      <w:pPr/>
      <w:r>
        <w:rPr>
          <w:lang w:val="sw_KE" w:bidi="sw_KE"/>
        </w:rPr>
      </w:r>
      <w:r>
        <w:rPr>
          <w:lang w:val="sw_KE" w:bidi="sw_KE"/>
        </w:rPr>
        <w:t>Sitisha hapa na mjadili swali hili kama kikundi: Ongea kuhusu wakati ulipohisi wivu au shauku kubwa kuhusu imani zako wakati mtu alipokuwa akifundisha kitu ambacho ulihisi hakikuwa kweli. Sitisha sauti hii hapa.</w:t>
      </w:r>
    </w:p>
    <w:p>
      <w:pPr/>
      <w:r>
        <w:rPr>
          <w:lang w:val="sw_KE" w:bidi="sw_KE"/>
        </w:rPr>
      </w:r>
      <w:r>
        <w:rPr>
          <w:lang w:val="sw_KE" w:bidi="sw_KE"/>
        </w:rPr>
        <w:t>Mungu anamtuma malaika wa Bwana, au mjumbe wa kiroho, ili kuwaachilia mitume kutoka gerezani. Malaika huyu anawaongoza mitume na kuwaambia warudi hekaluni ili kuhubiri maneno yote ya maisha haya. Kwa maneno mengine, malaika huyo anawaagiza wawaambie watu kuhusu wokovu, au maisha mapya yanayopatikana mtu anapomwamini Yesu. Jua linapochomoza, mitume wanaenda hekaluni ili kuendelea kuhubiri. Milango ya hekalu ilifunguliwa usiku wa manane kwa sababu huo ni muda mfupi tu baada ya siku ya Kiyahudi kuanza. Hata hivyo, watu wengi hawakurudi hadi jua lilipoanza kuchomoza. Hekalu hilo lilikuwa mahali panapofaa kwa ajili ya mahubiri haya kwa kuwa hapo ndipo Mungu alipojitambulisha kwa watu wake. Sasa mitume wanawajulisha Waisraeli kuhusu Yesu na Roho Mtakatifu hekaluni.</w:t>
      </w:r>
    </w:p>
    <w:p>
      <w:pPr/>
      <w:r>
        <w:rPr>
          <w:lang w:val="sw_KE" w:bidi="sw_KE"/>
        </w:rPr>
      </w:r>
      <w:r>
        <w:rPr>
          <w:lang w:val="sw_KE" w:bidi="sw_KE"/>
        </w:rPr>
        <w:t>Kesi ya mitume ingefanyika wakati wa mchana kwa kuwa haikuwa halali kwa viongozi wa Kiyahudi kufanya kesi usiku. Wasadukayo wanaungwa mkono na wajumbe wengine wa baraza, ambalo pia linajulikana kama Sanhedrini. Toleo moja linawarejelea kama seneti ya wana wa Israeli. Hiki ndicho kikundi kilichopanga pamoja ili Yesu asulubiwe. Vyumba vyao, au jengo walipokutania, havipaswi kuwa karibu na hekalu kwa kuwa bado hawakujua kwamba mitume tayari walikuwa wakihubiri hapo tena. Badala yake wanatuma watu kuwaleta mitume ili waletwe kutoka gerezani. Maafisa wanagundua na kuripoti kwamba mitume wamekwenda, ingawa mlango wa gereza umefungwa na kulindwa. Walinzi hawa wa gereza ni sehemu ya walinzi wa hekalu, si sehemu ya walinzi wa Mfalme Herode. Walinzi wa hekalu walikuwa Wayahudi waliofanya kazi kwa kuhani mkuu. Kuna uwezekano mkubwa kwamba wao ni sehemu ya kabila la Lawi, kabila la Kiyahudi linalohusika na kila kitu hekaluni. Walinzi wa Herode walishikiliwa kwa kiwango cha juu zaidi na wangeuawa kwa kuwapoteza wafungwa wao. Kwa sababu hawa walikuwa walinzi wa hekalu na si walinzi wa Herode, maisha yao hayako hatarini kwa sababu ya kuwapoteza wafungwa hao.</w:t>
      </w:r>
    </w:p>
    <w:p>
      <w:pPr/>
      <w:r>
        <w:rPr>
          <w:lang w:val="sw_KE" w:bidi="sw_KE"/>
        </w:rPr>
      </w:r>
      <w:r>
        <w:rPr>
          <w:lang w:val="sw_KE" w:bidi="sw_KE"/>
        </w:rPr>
        <w:t>Kupiga mawe hakukujulikana kuwa njia halali ya adhabu, lakini wakati mwingine umati uliokasirika uliwapiga watu mawe bila ruhusa. Watu walimzunguka mtu na kumpiga kwa mawe hadi akafa. Mkuu, au kiongozi wa walinzi wa hekalu, aliwaogopa watu waliokuwa wakiwasikiliza na kuwaheshimu mitume. Mkuu hakutaka kuwafanya watu wakasirike sana kiasi kwamba wangempiga mawe. Kwa hivyo jemadari hakutumia nguvu kuwaleta mitume kwa Sanhedrini. Mitume pia hawakupinga kwenda pamoja naye.</w:t>
      </w:r>
    </w:p>
    <w:p>
      <w:pPr/>
      <w:r>
        <w:rPr>
          <w:lang w:val="sw_KE" w:bidi="sw_KE"/>
        </w:rPr>
      </w:r>
      <w:r>
        <w:rPr>
          <w:lang w:val="sw_KE" w:bidi="sw_KE"/>
        </w:rPr>
        <w:t>Sitisha hapa na mjadili swali hili kama kikundi: Jadili jinsi watu katika utamaduni wako wakati mwingine wanavyojaribu kutekeleza sheria, badala ya kuiacha serikali itatue tatizo. Makundi ya watu wenye hasira yanajibuje kitu ambacho hawakipendi au hawakubaliani nalo?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5:17–26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Baraza la Masadukayo limejaa wivu juu ya mitume. Wasadukayo waliwakamata mitume na kuwatupa katika gereza la mji.</w:t>
      </w:r>
    </w:p>
    <w:p>
      <w:pPr/>
      <w:r>
        <w:rPr>
          <w:lang w:val="sw_KE" w:bidi="sw_KE"/>
        </w:rPr>
      </w:r>
      <w:r>
        <w:rPr>
          <w:b/>
          <w:lang w:val="sw_KE" w:bidi="sw_KE"/>
        </w:rPr>
        <w:t>Katika tukio la pili:</w:t>
      </w:r>
      <w:r>
        <w:rPr>
          <w:lang w:val="sw_KE" w:bidi="sw_KE"/>
        </w:rPr>
        <w:t xml:space="preserve"> Malaika wa Bwana anafungua mlango wa gereza na kuwaacha mitume waende. Malaika yule anawaambia mitume waende kusimama hekaluni na kuhubiri maneno ya maisha haya mapya, au wokovu. Mitume wanaenda hekaluni na kuanza kuhubiri.</w:t>
      </w:r>
    </w:p>
    <w:p>
      <w:pPr/>
      <w:r>
        <w:rPr>
          <w:lang w:val="sw_KE" w:bidi="sw_KE"/>
        </w:rPr>
      </w:r>
      <w:r>
        <w:rPr>
          <w:b/>
          <w:lang w:val="sw_KE" w:bidi="sw_KE"/>
        </w:rPr>
        <w:t>Katika tukio la tatu:</w:t>
      </w:r>
      <w:r>
        <w:rPr>
          <w:lang w:val="sw_KE" w:bidi="sw_KE"/>
        </w:rPr>
        <w:t xml:space="preserve"> Kuhani mkuu, na Wasadukayo, na baraza wanakutana pamoja na kuomba mitume waletwe kutoka gerezani hadi mahali wanapokutanika. Maafisa hawakuwapata mitume gerezani. Maafisa waliliambia baraza kwamba milango ya gereza ilikuwa imefungwa na ilikuwa ikilindwa lakini hakukuwa na mtu yeyote gerezani. Kuhani mkuu na jemadari wa walinzi wa hekalu walichanganyikiwa sana kuhusu hili. Mtu mmoja anaingia na kulitaarifu baraza kwamba mitume waliokuwa gerezani sasa wanahubiri hekaluni. Kwa hivyo jemadari alikwenda na kuwaleta mitume bila kutumia nguvu.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Masadukayo wote, au kikundi cha kidini ambacho kiliamini tu sheria za Musa</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Malaika wa Bwana</w:t>
      </w:r>
    </w:p>
    <w:p>
      <w:pPr>
        <w:pStyle w:val="ListBullet"/>
        <w:spacing w:line="240" w:lineRule="auto"/>
        <w:ind w:left="720"/>
      </w:pPr>
      <w:r>
        <w:rPr>
          <w:lang w:val="sw_KE" w:bidi="sw_KE"/>
        </w:rPr>
      </w:r>
      <w:r>
        <w:rPr>
          <w:lang w:val="sw_KE" w:bidi="sw_KE"/>
        </w:rPr>
        <w:t>Baraza la wana wa Israeli (Sanhedrini)</w:t>
      </w:r>
    </w:p>
    <w:p>
      <w:pPr>
        <w:pStyle w:val="ListBullet"/>
        <w:spacing w:line="240" w:lineRule="auto"/>
        <w:ind w:left="720"/>
      </w:pPr>
      <w:r>
        <w:rPr>
          <w:lang w:val="sw_KE" w:bidi="sw_KE"/>
        </w:rPr>
      </w:r>
      <w:r>
        <w:rPr>
          <w:lang w:val="sw_KE" w:bidi="sw_KE"/>
        </w:rPr>
        <w:t>Walinzi wa gereza</w:t>
      </w:r>
    </w:p>
    <w:p>
      <w:pPr>
        <w:pStyle w:val="ListBullet"/>
        <w:spacing w:line="240" w:lineRule="auto"/>
        <w:ind w:left="720"/>
      </w:pPr>
      <w:r>
        <w:rPr>
          <w:lang w:val="sw_KE" w:bidi="sw_KE"/>
        </w:rPr>
      </w:r>
      <w:r>
        <w:rPr>
          <w:lang w:val="sw_KE" w:bidi="sw_KE"/>
        </w:rPr>
        <w:t>Maafisa wa walinzi wa hekalu</w:t>
      </w:r>
    </w:p>
    <w:p>
      <w:pPr>
        <w:pStyle w:val="ListBullet"/>
        <w:spacing w:line="240" w:lineRule="auto"/>
        <w:ind w:left="720"/>
      </w:pPr>
      <w:r>
        <w:rPr>
          <w:lang w:val="sw_KE" w:bidi="sw_KE"/>
        </w:rPr>
      </w:r>
      <w:r>
        <w:rPr>
          <w:lang w:val="sw_KE" w:bidi="sw_KE"/>
        </w:rPr>
        <w:t>Mtu anayewaambia walipo mitume</w:t>
      </w:r>
    </w:p>
    <w:p>
      <w:pPr>
        <w:pStyle w:val="ListBullet"/>
        <w:spacing w:line="240" w:lineRule="auto"/>
        <w:ind w:left="720"/>
      </w:pPr>
      <w:r>
        <w:rPr>
          <w:lang w:val="sw_KE" w:bidi="sw_KE"/>
        </w:rPr>
      </w:r>
      <w:r>
        <w:rPr>
          <w:lang w:val="sw_KE" w:bidi="sw_KE"/>
        </w:rPr>
        <w:t>Mkuu wa walinzi wa hekalu</w:t>
      </w:r>
    </w:p>
    <w:p>
      <w:pPr/>
      <w:r>
        <w:rPr>
          <w:lang w:val="sw_KE" w:bidi="sw_KE"/>
        </w:rPr>
      </w:r>
      <w:r>
        <w:rPr>
          <w:lang w:val="sw_KE" w:bidi="sw_KE"/>
        </w:rPr>
        <w:t>Kama kikundi, zingatia sehemu hizi za muktadha wa simulizi: Kuna mazingira matatu katika kifungu hiki ambayo yametajwa mara chache kila mmoja. Mitume wamewekwa kizuizini au gerezani, ambayo ni mazingira mojawapo. Vyumba vya baraza, au chumba cha mkutano ambapo baraza linakutana, ni mazingira mengine. Na lingine ni hekalu. Usisahau kuzingatia mazingira yasiyo mahususi kama vile mahali ambapo maafisa walipowakamata mitume kwa mara ya kwanza, pengine wakiwa hekaluni.</w:t>
      </w:r>
    </w:p>
    <w:p>
      <w:pPr/>
      <w:r>
        <w:rPr>
          <w:lang w:val="sw_KE" w:bidi="sw_KE"/>
        </w:rPr>
      </w:r>
      <w:r>
        <w:rPr>
          <w:lang w:val="sw_KE" w:bidi="sw_KE"/>
        </w:rPr>
        <w:t xml:space="preserve">Kabla ya kusoma muhtasari huu wa hadithi, tengeneza maeneo katika chumba au nafasi yako ambayo yanamaanisha mipangilio tofauti. Mnaposoma muhtasari hapa chini, endeni kama kikundi kwenye eneo ambapo shughuli inafanyika. </w:t>
      </w:r>
    </w:p>
    <w:p>
      <w:pPr/>
      <w:r>
        <w:rPr>
          <w:lang w:val="sw_KE" w:bidi="sw_KE"/>
        </w:rPr>
      </w:r>
      <w:r>
        <w:rPr>
          <w:lang w:val="sw_KE" w:bidi="sw_KE"/>
        </w:rPr>
        <w:t>Kuhani mkuu na baraza la Wasadukayo wanawakamata mitume kwa sababu wanawaonea wivu. Wanaenda mahali ambapo mitume walipo na kuwatupa mitume katika mji au gereza la umma. Wakati wa usiku, malaika wa Bwana anawatoa mitume gerezani na kuwaambia waende kuhubiri hekaluni. Wanaenda hekaluni na kuanza kuhubiri alfajiri.</w:t>
      </w:r>
    </w:p>
    <w:p>
      <w:pPr/>
      <w:r>
        <w:rPr>
          <w:lang w:val="sw_KE" w:bidi="sw_KE"/>
        </w:rPr>
      </w:r>
      <w:r>
        <w:rPr>
          <w:lang w:val="sw_KE" w:bidi="sw_KE"/>
        </w:rPr>
        <w:t>Mahali ambapo kuhani mkuu na Sanhedrini wanakutana hapapaswi kuwa karibu na hekalu au gereza, kwa sababu walikuwa bado hawajasikia kwamba mitume walikuwa wakihubiri hekaluni. Walishangaa maafisa walipokuja na kuwaambia kwamba mitume hawakuwa gerezani ingawa gereza lilikuwa limefungwa na kulindwa. Walipokuwa wamechanganyikiwa kuhusu mitume kutokuwepo, mtu mmoja anaingia ili kuwaambia Sanhedrini "Tazama" au "Angalia," ikimaanisha "Sikilizeni" au "Zingatieni!" Kuna uwezekano mkubwa kwamba hawakuweza kuona hasa hekalu walimokuwa mitume. Mtu huyu anawaambia Sanhedrini kwamba mitume wanahubiri hekaluni. Mkuu wa walinzi alienda hekaluni na kuwaleta mitume bila kutumia nguvu kwa sababu aliogopa kuwa watu wanaweza kumpiga mawe.</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5:17–26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Masadukayo wote, au kikundi cha kidini ambacho kiliamini tu katika sheria za Musa</w:t>
      </w:r>
    </w:p>
    <w:p>
      <w:pPr>
        <w:pStyle w:val="ListBullet"/>
        <w:spacing w:line="240" w:lineRule="auto"/>
        <w:ind w:left="720"/>
      </w:pPr>
      <w:r>
        <w:rPr>
          <w:lang w:val="sw_KE" w:bidi="sw_KE"/>
        </w:rPr>
      </w:r>
      <w:r>
        <w:rPr>
          <w:lang w:val="sw_KE" w:bidi="sw_KE"/>
        </w:rPr>
        <w:t>Baraza lote la Wasadukayo</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Malaika wa Bwana</w:t>
      </w:r>
    </w:p>
    <w:p>
      <w:pPr>
        <w:pStyle w:val="ListBullet"/>
        <w:spacing w:line="240" w:lineRule="auto"/>
        <w:ind w:left="720"/>
      </w:pPr>
      <w:r>
        <w:rPr>
          <w:lang w:val="sw_KE" w:bidi="sw_KE"/>
        </w:rPr>
      </w:r>
      <w:r>
        <w:rPr>
          <w:lang w:val="sw_KE" w:bidi="sw_KE"/>
        </w:rPr>
        <w:t>Baraza la wana wa Israeli (Sanhedrini)</w:t>
      </w:r>
    </w:p>
    <w:p>
      <w:pPr>
        <w:pStyle w:val="ListBullet"/>
        <w:spacing w:line="240" w:lineRule="auto"/>
        <w:ind w:left="720"/>
      </w:pPr>
      <w:r>
        <w:rPr>
          <w:lang w:val="sw_KE" w:bidi="sw_KE"/>
        </w:rPr>
      </w:r>
      <w:r>
        <w:rPr>
          <w:lang w:val="sw_KE" w:bidi="sw_KE"/>
        </w:rPr>
        <w:t>Walinzi wa gereza</w:t>
      </w:r>
    </w:p>
    <w:p>
      <w:pPr>
        <w:pStyle w:val="ListBullet"/>
        <w:spacing w:line="240" w:lineRule="auto"/>
        <w:ind w:left="720"/>
      </w:pPr>
      <w:r>
        <w:rPr>
          <w:lang w:val="sw_KE" w:bidi="sw_KE"/>
        </w:rPr>
      </w:r>
      <w:r>
        <w:rPr>
          <w:lang w:val="sw_KE" w:bidi="sw_KE"/>
        </w:rPr>
        <w:t>Maafisa wa walinzi wa hekalu</w:t>
      </w:r>
    </w:p>
    <w:p>
      <w:pPr>
        <w:pStyle w:val="ListBullet"/>
        <w:spacing w:line="240" w:lineRule="auto"/>
        <w:ind w:left="720"/>
      </w:pPr>
      <w:r>
        <w:rPr>
          <w:lang w:val="sw_KE" w:bidi="sw_KE"/>
        </w:rPr>
      </w:r>
      <w:r>
        <w:rPr>
          <w:lang w:val="sw_KE" w:bidi="sw_KE"/>
        </w:rPr>
        <w:t>Mtu anayewaambia walipo mitume</w:t>
      </w:r>
    </w:p>
    <w:p>
      <w:pPr>
        <w:pStyle w:val="ListBullet"/>
        <w:spacing w:line="240" w:lineRule="auto"/>
        <w:ind w:left="720"/>
      </w:pPr>
      <w:r>
        <w:rPr>
          <w:lang w:val="sw_KE" w:bidi="sw_KE"/>
        </w:rPr>
      </w:r>
      <w:r>
        <w:rPr>
          <w:lang w:val="sw_KE" w:bidi="sw_KE"/>
        </w:rPr>
        <w:t>Mkuu wa walinzi wa hekalu</w:t>
      </w:r>
    </w:p>
    <w:p>
      <w:pPr/>
      <w:r>
        <w:rPr>
          <w:lang w:val="sw_KE" w:bidi="sw_KE"/>
        </w:rPr>
      </w:r>
      <w:r>
        <w:rPr>
          <w:lang w:val="sw_KE" w:bidi="sw_KE"/>
        </w:rPr>
        <w:t>Kama kikundi, igizeni kifungu hiki mara mbili. Mnapaswa kuigiza kifungu hiki kwa lugha yenu wenyewe.</w:t>
      </w:r>
    </w:p>
    <w:p>
      <w:pPr/>
      <w:r>
        <w:rPr>
          <w:lang w:val="sw_KE" w:bidi="sw_KE"/>
        </w:rPr>
      </w:r>
      <w:r>
        <w:rPr>
          <w:lang w:val="sw_KE" w:bidi="sw_KE"/>
        </w:rPr>
        <w:t>Kwanza, igiza hadithi bila kusimama. Kuwa makini na mazungumzo, mtiririko, njama, na mpangilio wa matukio ya hadithi hii. Hakikisheni hamuachi kuigiza sehemu ngumu au muhimu za simulizi hii. Saidianeni kukumbushana kila sehemu ya hadithi.</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uhusika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Baraza, au kikundi, cha Wasadukayo wamejaa wivu juu ya mitume.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msadukayo, "Unahisi nini au unafikiria nini?" Mtu huyo huenda akajibu vitu kama, "Siwezi kuamini kwamba watu wengi sana wanawafuata mitume." Je, hawajui kwamba sisi ndio tunaomtumikia Mungu kweli?"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Wasadukayo waliwakamata mitume na kuwatupa katika gereza la mji. Malaika wa Bwana anafungua mlango wa gereza na kuwaacha mitume waende. Malaika anawaambia mitume waende kusimama hekaluni na kuhubiri maneno ya uzima huu. Mitume wanaenda hekaluni na kuanza kuhubiri.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mitume, "Mnahisi vipi au mnawaza nini?" Mtu huyo anaweza kujibu mambo kama, "Sijui nini kimetokea hivi punde!" Tulikua gerezani halafu tukawa hatupo tena!'' au "Ilikuwa jambo la kustaajabisha kumwona malaika! Na walinzi hawakugundua hata!" au "Baada ya hapo nitafanya kile malaika alichosema nifanye!"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Kuhani mkuu na Wasadukayo na baraza, au Sanhedrini yote, wanakutana pamoja na kuomba mitume waletwe kutoka gerezani hadi mahali wanapokutaniana. Maafisa hawakuwakuta mitume gerezani. Maafisa waliliambia baraza kwamba milango ya gereza ilikuwa imefungwa na ilikuwa ikilindwa lakini hakukuwa na mtu yeyote gerezani. Kuhani mkuu na jemadari wa walinzi wa hekalu walichanganyikiwa sana kuhusu hili. Mtu mmoja anaingia na kulitaarifu baraza kwamba mitume waliokuwa gerezani sasa wanahubiri hekaluni. Kwa hivyo jemadari alikwenda na kuwaleta mitume bila kutumia nguvu kwa sababu aliogopa kupigwa mawe na watu.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kiongozi wa walinzi wa hekalu, "Unahisi nini au unawaza nini?" Mtu huyo huenda akajibu vitu kama, "Sijui jinsi walivyotoka hapa, lakini hawa lazima watakua watu wenye nguvu," au "Wanaonekana kwa kweli wana mioyo ya jumuiya." Ni bora niwe makini nao."</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5:17–26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b/>
          <w:lang w:val="sw_KE" w:bidi="sw_KE"/>
        </w:rPr>
        <w:t>Kuhani mkuu</w:t>
      </w:r>
      <w:r>
        <w:rPr>
          <w:lang w:val="sw_KE" w:bidi="sw_KE"/>
        </w:rPr>
        <w:t xml:space="preserve"> na baraza la </w:t>
      </w:r>
      <w:r>
        <w:rPr>
          <w:b/>
          <w:lang w:val="sw_KE" w:bidi="sw_KE"/>
        </w:rPr>
        <w:t>Wasadukayo</w:t>
      </w:r>
      <w:r>
        <w:rPr>
          <w:lang w:val="sw_KE" w:bidi="sw_KE"/>
        </w:rPr>
        <w:t xml:space="preserve"> wanawakamata </w:t>
      </w:r>
      <w:r>
        <w:rPr>
          <w:b/>
          <w:lang w:val="sw_KE" w:bidi="sw_KE"/>
        </w:rPr>
        <w:t>mitume</w:t>
      </w:r>
      <w:r>
        <w:rPr>
          <w:lang w:val="sw_KE" w:bidi="sw_KE"/>
        </w:rPr>
        <w:t xml:space="preserve"> na kuwaweka gerezani kwa sababu wanawaonea wivu mitume. </w:t>
      </w:r>
      <w:r>
        <w:rPr>
          <w:lang w:val="sw_KE" w:bidi="sw_KE"/>
        </w:rPr>
        <w:t>Kuhani mkuu</w:t>
      </w:r>
      <w:r>
        <w:rPr>
          <w:lang w:val="sw_KE" w:bidi="sw_KE"/>
        </w:rPr>
        <w:t xml:space="preserve"> alikuwa kiongozi wa mahakama kuu ya kidini ya Kiyahudi inayojulikana kama Sanhedrini. Pia alikua mmoja wa wanakikundi cha Wasadukayo Wasadukayo walikuwa kikundi cha Wayahudi ambao walishika sheria ya Musa, lakini hawakuzingatia mafundisho ya Mafarisayo katika imani yao. Wasadukayo wanajulikana kwa kutoamini ufufuo wa wafu. Tumia neno lile lile kwa Wasadukayo ambalo umelitumia awali. Kwa maelezo zaidi kuhusu </w:t>
      </w:r>
      <w:r>
        <w:rPr>
          <w:lang w:val="sw_KE" w:bidi="sw_KE"/>
        </w:rPr>
        <w:t>Wasadukayo</w:t>
      </w:r>
      <w:r>
        <w:rPr>
          <w:lang w:val="sw_KE" w:bidi="sw_KE"/>
        </w:rPr>
        <w:t xml:space="preserve">, rejelea Faharasa Kuu. Mitume walikuwa wale walioteuliwa hasa na Yesu au na mitume wengine ili kupeleka ujumbe wa Yesu kwa ulimwengu unaojulikana. Tumia neno lilelile kwa mitume ulilotumia hapo awali. Kwa maelezo zaidi kuhusu neno </w:t>
      </w:r>
      <w:r>
        <w:rPr>
          <w:lang w:val="sw_KE" w:bidi="sw_KE"/>
        </w:rPr>
        <w:t>mitume</w:t>
      </w:r>
      <w:r>
        <w:rPr>
          <w:lang w:val="sw_KE" w:bidi="sw_KE"/>
        </w:rPr>
        <w:t>, rejelea Faharasa Kuu.</w:t>
      </w:r>
    </w:p>
    <w:p>
      <w:pPr/>
      <w:r>
        <w:rPr>
          <w:lang w:val="sw_KE" w:bidi="sw_KE"/>
        </w:rPr>
      </w:r>
      <w:r>
        <w:rPr>
          <w:lang w:val="sw_KE" w:bidi="sw_KE"/>
        </w:rPr>
        <w:t xml:space="preserve">Wakati wa usiku, </w:t>
      </w:r>
      <w:r>
        <w:rPr>
          <w:b/>
          <w:lang w:val="sw_KE" w:bidi="sw_KE"/>
        </w:rPr>
        <w:t>malaika wa Bwana</w:t>
      </w:r>
      <w:r>
        <w:rPr>
          <w:lang w:val="sw_KE" w:bidi="sw_KE"/>
        </w:rPr>
        <w:t xml:space="preserve"> aliwatoa mitume gerezani na kuwaambia waende kuhubiri </w:t>
      </w:r>
      <w:r>
        <w:rPr>
          <w:b/>
          <w:lang w:val="sw_KE" w:bidi="sw_KE"/>
        </w:rPr>
        <w:t>hekaluni</w:t>
      </w:r>
      <w:r>
        <w:rPr>
          <w:lang w:val="sw_KE" w:bidi="sw_KE"/>
        </w:rPr>
        <w:t xml:space="preserve">. Wanaenda hekaluni na kuanza kuhubiri alfajiri. Malaika ni mjumbe aliyetumwa kutoka kwa Mungu akiwa na ujumbe maalum kwa ajili ya watu. Katika hali hii, "malaika wa Bwana" inamaanisha kwamba Mungu, au Bwana, alimtuma malaika. Kwa maelezo zaidi kuhusu </w:t>
      </w:r>
      <w:r>
        <w:rPr>
          <w:lang w:val="sw_KE" w:bidi="sw_KE"/>
        </w:rPr>
        <w:t>Malaika</w:t>
      </w:r>
      <w:r>
        <w:rPr>
          <w:lang w:val="sw_KE" w:bidi="sw_KE"/>
        </w:rPr>
        <w:t xml:space="preserve"> rejelea Faharasa Kuu. Wayahudi walikwenda hekaluni ili kumwabudu Mungu kwa sababu waliamini kwamba kuna uwepo wa Mungu huko. Tumia neno lilelile kwa hekalu ambalo umelitumia hapo awali. Kwa maelezo zaidi kuhusu </w:t>
      </w:r>
      <w:r>
        <w:rPr>
          <w:lang w:val="sw_KE" w:bidi="sw_KE"/>
        </w:rPr>
        <w:t>hekalu</w:t>
      </w:r>
      <w:r>
        <w:rPr>
          <w:lang w:val="sw_KE" w:bidi="sw_KE"/>
        </w:rPr>
        <w:t>, rejelea Faharasa Kuu.</w:t>
      </w:r>
    </w:p>
    <w:p>
      <w:pPr/>
      <w:r>
        <w:rPr>
          <w:lang w:val="sw_KE" w:bidi="sw_KE"/>
        </w:rPr>
      </w:r>
      <w:r>
        <w:rPr>
          <w:lang w:val="sw_KE" w:bidi="sw_KE"/>
        </w:rPr>
        <w:t xml:space="preserve">Baraza lote la wazee la wa wana wa </w:t>
      </w:r>
      <w:r>
        <w:rPr>
          <w:b/>
          <w:lang w:val="sw_KE" w:bidi="sw_KE"/>
        </w:rPr>
        <w:t>Israeli</w:t>
      </w:r>
      <w:r>
        <w:rPr>
          <w:lang w:val="sw_KE" w:bidi="sw_KE"/>
        </w:rPr>
        <w:t xml:space="preserve">, ambao wakati mwingine hutafsiriwa kama </w:t>
      </w:r>
      <w:r>
        <w:rPr>
          <w:b/>
          <w:lang w:val="sw_KE" w:bidi="sw_KE"/>
        </w:rPr>
        <w:t>Sanhedrini</w:t>
      </w:r>
      <w:r>
        <w:rPr>
          <w:lang w:val="sw_KE" w:bidi="sw_KE"/>
        </w:rPr>
        <w:t xml:space="preserve">, walikusanyika na kuomba mitume waletwe mbele yao kutoka gerezani. Israeli ni nchi ambayo Mungu alimpa Ibrahimu na uzao wake ambao walikuwa watu wake wateule. Tumia neno lile lile kwa Israeli ulilotumia hapo awali. Kwa maelezo zaidi kuhusu </w:t>
      </w:r>
      <w:r>
        <w:rPr>
          <w:lang w:val="sw_KE" w:bidi="sw_KE"/>
        </w:rPr>
        <w:t>Israeli</w:t>
      </w:r>
      <w:r>
        <w:rPr>
          <w:lang w:val="sw_KE" w:bidi="sw_KE"/>
        </w:rPr>
        <w:t xml:space="preserve">, rejelea Faharasa Kuu. Sanhedrini ni baraza kuu la viongozi wa kidini wa Kiyahudi. Kikundi kilijumuisha kuhani mkuu, makuhani wakuu, wazee, na walimu wa sheria. Tumia neno lilelile ulilotumia awali kwa Sanhedrini. Kwa maelezo zaidi kuhusu </w:t>
      </w:r>
      <w:r>
        <w:rPr>
          <w:lang w:val="sw_KE" w:bidi="sw_KE"/>
        </w:rPr>
        <w:t>Sanhedrini</w:t>
      </w:r>
      <w:r>
        <w:rPr>
          <w:lang w:val="sw_KE" w:bidi="sw_KE"/>
        </w:rPr>
        <w:t>, rejelea Faharasa Kuu.</w:t>
      </w:r>
    </w:p>
    <w:p>
      <w:pPr/>
      <w:r>
        <w:rPr>
          <w:lang w:val="sw_KE" w:bidi="sw_KE"/>
        </w:rPr>
      </w:r>
      <w:r>
        <w:rPr>
          <w:lang w:val="sw_KE" w:bidi="sw_KE"/>
        </w:rPr>
        <w:t>Walishangaa sana maafisa wa gereza walipokuja na kuwaambia kwamba mitume hawakuwepo gerezani ingawa lilikuwa limefungwa na kulindwa. Kisha mtu mmoja anakuja na kuwaambia Sanhedrini kwamba mitume wanahubiri hekaluni. Mkuu wa walinzi alienda hekaluni na kuwaleta mitume bila kutumia nguvu kwa sababu aliogopa kuwa watu wanaweza kumpiga kwa mawe.</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5:27–42</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5:27–42 na utie moyoni mwako maneno hayo.</w:t>
      </w:r>
    </w:p>
    <w:p>
      <w:pPr/>
      <w:r>
        <w:rPr>
          <w:lang w:val="sw_KE" w:bidi="sw_KE"/>
        </w:rPr>
      </w:r>
      <w:r>
        <w:rPr>
          <w:lang w:val="sw_KE" w:bidi="sw_KE"/>
        </w:rPr>
        <w:t>Sikiliza toleo la sauti la Matendo 5:27–42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5:27–42 katika tafsiri rahisi zaidi kuelewa.</w:t>
      </w:r>
    </w:p>
    <w:p>
      <w:pPr/>
      <w:r>
        <w:rPr>
          <w:lang w:val="sw_KE" w:bidi="sw_KE"/>
        </w:rPr>
      </w:r>
      <w:r>
        <w:rPr>
          <w:lang w:val="sw_KE" w:bidi="sw_KE"/>
        </w:rPr>
        <w:t>Kifungu hiki ni mwendelezo wa simulizi ya kukamatwa kwa mara ya pili kwa mitume na kuhani mkuu. Wasadukayo awali waliwakamata mitume na kuwaweka katika gereza la mji. Hata hivyo, malaika wa Bwana aliwafungua mitume na kuwaambia waende wakawahubiri watu hekaluni. Wakati kuhani mkuu alipokusanya Sanhedrini yote ili kuwahoji mitume, hawakuwapata gerezani. Mtu anakuja chumbani mwao ili kuwaambia kwamba mitume wako nje wakihubiri hekaluni. Sanhedrini ni kikundi cha viongozi wa kidini wa Kiyahudi kilichojumuisha madhehebu ya Mafarisayo na Wasadukayo, pamoja na wazee na makuhani. Hiki ndicho kikundi kilichopanga pamoja ili Yesu asulubiwe.</w:t>
      </w:r>
    </w:p>
    <w:p>
      <w:pPr/>
      <w:r>
        <w:rPr>
          <w:lang w:val="sw_KE" w:bidi="sw_KE"/>
        </w:rPr>
      </w:r>
      <w:r>
        <w:rPr>
          <w:lang w:val="sw_KE" w:bidi="sw_KE"/>
        </w:rPr>
        <w:t xml:space="preserve">Kuhani mkuu alikuwa kiongozi wa Sanhedrini na aliwahoji mitume kuhusu mafundisho yao. Kuhani mkuu aliuliza, "Je, hatukuwaambia msifundishe kwa jina la </w:t>
      </w:r>
      <w:r>
        <w:rPr>
          <w:b/>
          <w:lang w:val="sw_KE" w:bidi="sw_KE"/>
        </w:rPr>
        <w:t>mtu huyo</w:t>
      </w:r>
      <w:r>
        <w:rPr>
          <w:lang w:val="sw_KE" w:bidi="sw_KE"/>
        </w:rPr>
        <w:t>? Hata hivyo mmeeneza mafundisho yenu katika Yerusalemu yote na kujaribu kuleta damu yake juu yetu." "Mtu huyo" anayerejelewa na kuhani ni Yesu. Kuhani mkuu hata hakutaja jina la Yesu. Kuhani mkuu anasema kwamba mitume wanajaribu kuifanya Sanhedrini iwajibike kwa kifo cha Yesu. Kwa kweli, Sanhedrini ndio watu waliohusika na kifo cha Yesu.</w:t>
      </w:r>
    </w:p>
    <w:p>
      <w:pPr/>
      <w:r>
        <w:rPr>
          <w:lang w:val="sw_KE" w:bidi="sw_KE"/>
        </w:rPr>
      </w:r>
      <w:r>
        <w:rPr>
          <w:lang w:val="sw_KE" w:bidi="sw_KE"/>
        </w:rPr>
        <w:t>Petro ndiye mtume pekee aliyetajwa hasa hapa. Kuna uwezekano mkubwa kwamba Petro anajibu kwa niaba ya kikundi chote, lakini mitume wote wanakubaliana. Petro anasema kwamba ni muhimu zaidi kumtii Mungu kuliko mwanadamu. Petro anawalaumu Sanhedrini kwa kumuua Yesu, lakini anatangaza kwamba ni Mungu wa mababu zao aliyemfufua Yesu. Kudai kwamba ni Mungu wa mababu zao ingekuwa kukiri kwamba huyu alikuwa Mungu wa Ibrahimu, Isaka, na Yakobo ambaye Sanhedrini walidai kumwabudu. Petro anasema kwamba Mungu alimweka Yesu mkono wa kuume wa Mungu. Katika utamaduni wa Kiyahudi, hapa palichukuliwa kuwa mahali pa heshima ya juu au nafasi ya juu zaidi.</w:t>
      </w:r>
    </w:p>
    <w:p>
      <w:pPr/>
      <w:r>
        <w:rPr>
          <w:lang w:val="sw_KE" w:bidi="sw_KE"/>
        </w:rPr>
      </w:r>
      <w:r>
        <w:rPr>
          <w:lang w:val="sw_KE" w:bidi="sw_KE"/>
        </w:rPr>
        <w:t>Simama hapa na mjadili swali hili kama kikundi: Utamaduni wenu unazungumzia vipi nafasi ya heshima kubwa? Sitisha sauti hii hapa.</w:t>
      </w:r>
    </w:p>
    <w:p>
      <w:pPr/>
      <w:r>
        <w:rPr>
          <w:lang w:val="sw_KE" w:bidi="sw_KE"/>
        </w:rPr>
      </w:r>
      <w:r>
        <w:rPr>
          <w:lang w:val="sw_KE" w:bidi="sw_KE"/>
        </w:rPr>
        <w:t>Wakati Petro aliposema kwamba Mungu alimtukuza Yesu kama Mkuu na Mwokozi, Petro alikuwa akirejelea hadhi ya kifalme ya Masihi ambaye Wayahudi walikuwa wakimsubiri. Wayahudi walikuwa wakisubiri wokovu wa kijeshi. Wayahudi katika Israeli walikandamizwa na Warumi na waliishi chini ya utawala wa Kirumi. Wayahudi wengi waliamini kwamba Masihi au Mwokozi angekuja na kupindua serikali ya Kirumi na kuwaweka Wayahudi huru. Hata hivyo, Yesu badala yake alitoa wokovu wa kiroho kupitia toba na msamaha wa dhambi. Petro alitangaza kwamba mitume waliona kila kitu ambacho Yesu alifanya, na kisha mtume alizungumza kuhusu jambo hilo. Roho Mtakatifu, ambaye Mungu aliwapa wale waliomfuata, pia alizungumza kuhusu mambo ambayo Yesu alifanya. Hapa mitume wanaonyesha wazi kwamba wanaelewa kwa undani kuhusu Roho Mtakatifu, ambaye anatenda kazi ndani yao na miongoni mwao.</w:t>
      </w:r>
    </w:p>
    <w:p>
      <w:pPr/>
      <w:r>
        <w:rPr>
          <w:lang w:val="sw_KE" w:bidi="sw_KE"/>
        </w:rPr>
      </w:r>
      <w:r>
        <w:rPr>
          <w:lang w:val="sw_KE" w:bidi="sw_KE"/>
        </w:rPr>
        <w:t>Tamko la Petro kuhusu hatia ya Sanhedrini na pia Yesu kuwa Masihi, au Mwokozi, liliwakasirisha Sanhedrini kiasi kwamba walitaka kuwaua mitume. Wakati huo, Gamalieli, ambaye alikuwa mwalimu wa Kiyahudi anayeheshimiwa sana, au Mfarisayo, aliwaomba mitume waondoke chumbani ili aweze kuzungumza kwa faragha na Sanhedrini.</w:t>
      </w:r>
    </w:p>
    <w:p>
      <w:pPr/>
      <w:r>
        <w:rPr>
          <w:lang w:val="sw_KE" w:bidi="sw_KE"/>
        </w:rPr>
      </w:r>
      <w:r>
        <w:rPr>
          <w:lang w:val="sw_KE" w:bidi="sw_KE"/>
        </w:rPr>
        <w:t>Gamalieli anatoa ushauri kwa Sanhedrini, akiwataja washabiki wengine wawili wa kidini walioanzisha uasi ambao ulishindwa. Hatujui chochote kuhusu Theuda isipokuwa kile Gamalieli anachosema. Yuda Mgalilaya alianza maasi ya ushuru karibu mwaka wa 6 BK. Akawa mwanzilishi wa kikundi kinachoitwa Wazeloti. Hata hivyo, wakati Gamalieli alipozungumza, alidhani uasi wa Yuda ulikuwa umeshindwa. Gamalieli anatumia mifano hii yote miwili kama harakati zilizokufa. Anawahimiza Sanhedrini kuwaacha mitume waende kwa sababu ikiwa hawatoki kwa Mungu basi wao pia, na harakati zao, watakufa kabisa. Hata hivyo, ikiwa mitume ni wa Mungu, basi Sanhedrini ingekuwa ikipigana dhidi ya Mungu mwenyewe.</w:t>
      </w:r>
    </w:p>
    <w:p>
      <w:pPr/>
      <w:r>
        <w:rPr>
          <w:lang w:val="sw_KE" w:bidi="sw_KE"/>
        </w:rPr>
      </w:r>
      <w:r>
        <w:rPr>
          <w:lang w:val="sw_KE" w:bidi="sw_KE"/>
        </w:rPr>
        <w:t>Sitisha hapa na mjadili swali hili kama kikundi: Simulia hadithi za makundi ya kidini au hata ya kisiasa ambayo yalijaribu kuinuka au kufanikiwa katika utamaduni wenu lakini yalishindwa. Sitisha sauti hii hapa.</w:t>
      </w:r>
    </w:p>
    <w:p>
      <w:pPr/>
      <w:r>
        <w:rPr>
          <w:lang w:val="sw_KE" w:bidi="sw_KE"/>
        </w:rPr>
      </w:r>
      <w:r>
        <w:rPr>
          <w:lang w:val="sw_KE" w:bidi="sw_KE"/>
        </w:rPr>
        <w:t>Kuna uwezekano mkubwa kwamba Gamalieli aliwakilisha mtazamo wote wa Mafarisayo. Wafarisayo wangemsikiliza mtu anayeheshimiwa kama Gamalieli. Baraza lote la Sanhedrini lilifuata ushauri wa Gamalieli lakini liliamua kuwapiga, au kuwachapa, mitume hao. Kuna uwezekano mkubwa kwamba adhabu ya Kiyahudi ya kupigwa mijeledi ilikuwa mijeledi 39 mwilini. Mjeledi iliyotumiwa ilikuwa fimbo yenye kamba za ngozi. Kamba za ngozi zilikuwa na vipande vya mfupa au chuma kilichowekwa mwishoni. Warumi wangetumia hizi ili kuwapiga watumwa au watu wasio Warumi. Walikuwa wakimchapa mtu viboko mpaka askari wa Kirumi alipochoka. Wayahudi, ili wasiwe kama Warumi, waliweka kikomo cha idadi ya mapigo, au viboko, kuwa 13 kwenye kifua na 26 mgongoni. Watu mara nyingi walikufa kutokana na vipigo hivi. Viongozi wa kidini wa Kiyahudi walitumia adhabu hii mara kwa mara ili kuwaonya watu dhidi ya kufanya jambo fulani. Baraza la Sanhedrini lingewaamuru walinzi wawachape mitume. Kisha Sanhedrini iliwaamuru mitume wasihubiri kwa jina la Yesu tena.</w:t>
      </w:r>
    </w:p>
    <w:p>
      <w:pPr/>
      <w:r>
        <w:rPr>
          <w:lang w:val="sw_KE" w:bidi="sw_KE"/>
        </w:rPr>
      </w:r>
      <w:r>
        <w:rPr>
          <w:lang w:val="sw_KE" w:bidi="sw_KE"/>
        </w:rPr>
        <w:t xml:space="preserve">Sitisha hapa na kama kikundi muangalie picha ya </w:t>
      </w:r>
      <w:r>
        <w:rPr>
          <w:lang w:val="sw_KE" w:bidi="sw_KE"/>
        </w:rPr>
        <w:t>mjeledi</w:t>
      </w:r>
      <w:r>
        <w:rPr>
          <w:lang w:val="sw_KE" w:bidi="sw_KE"/>
        </w:rPr>
        <w:t>. Sitisha sauti hii hapa.</w:t>
      </w:r>
    </w:p>
    <w:p>
      <w:pPr/>
      <w:r>
        <w:rPr>
          <w:lang w:val="sw_KE" w:bidi="sw_KE"/>
        </w:rPr>
      </w:r>
      <w:r>
        <w:rPr>
          <w:lang w:val="sw_KE" w:bidi="sw_KE"/>
        </w:rPr>
        <w:t>Mitume walipoondoka kwenye baraza, walifurahi kwa sababu waliona kuwa Mungu aliwaona kuwa wanastahili kupigwa kwa ajili ya Yesu. Kisha mitume wanapuuza amri ya Sanhedrini na kuendelea kuhubiri kwamba Yesu ni Masihi, nyumbani na hekaluni.</w:t>
      </w:r>
    </w:p>
    <w:p>
      <w:pPr/>
      <w:r>
        <w:rPr>
          <w:lang w:val="sw_KE" w:bidi="sw_KE"/>
        </w:rPr>
      </w:r>
      <w:r>
        <w:rPr>
          <w:lang w:val="sw_KE" w:bidi="sw_KE"/>
        </w:rPr>
        <w:t>Sitisha hapa na mjadili swali hili kama kikundi: Simulia hadithi ya wakati wewe au mtu uliyemjua alipoteswa kwa sababu ya imani yake. Wewe au wao mlijibuje?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5:27–42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Kuhani mkuu anawahoji mitume akisema, "Tuliwapa amri kali kutohubiri kwa jina la mtu huyu na bado mmeijaza Yerusalemu kwa mafundisho yenu na mnajaribu kutulaumu kwa kifo chake." Petro anawajibu makuhani wakuu kwamba lazima wamtii Mungu na si mwanadamu. Petro anawaambia kwamba ni Mungu ambaye amemtukuza Yesu na kumwinua na kumketisha Yesu kwenye mkono wa kuume wa Mungu. Wao ni mashahidi tu wa kile kilichotokea. Roho Mtakatifu, ambaye Mungu anawapa wale wanaomfuata na kumtii Mungu, pia ni shahidi wa yale yaliyotokea.</w:t>
      </w:r>
    </w:p>
    <w:p>
      <w:pPr/>
      <w:r>
        <w:rPr>
          <w:lang w:val="sw_KE" w:bidi="sw_KE"/>
        </w:rPr>
      </w:r>
      <w:r>
        <w:rPr>
          <w:b/>
          <w:lang w:val="sw_KE" w:bidi="sw_KE"/>
        </w:rPr>
        <w:t>Katika tukio la pili:</w:t>
      </w:r>
      <w:r>
        <w:rPr>
          <w:lang w:val="sw_KE" w:bidi="sw_KE"/>
        </w:rPr>
        <w:t xml:space="preserve"> Baraza la Sanhedrini lina hasira sana kiasi kwamba linataka kuwaua mitume, lakini Gamalieli, mwalimu anayeheshimiwa, anaingilia kati. Gamalieli anawasadikisha Sanhedrini kwamba ikiwa hii si kazi ya Mungu, litatoweka kama mengine yaliyotangulia. Gamalieli anasema kwamba ikiwa hii ni kazi ya Mungu wangekuwa wakimpinga Mungu mwenyewe.</w:t>
      </w:r>
    </w:p>
    <w:p>
      <w:pPr/>
      <w:r>
        <w:rPr>
          <w:lang w:val="sw_KE" w:bidi="sw_KE"/>
        </w:rPr>
      </w:r>
      <w:r>
        <w:rPr>
          <w:b/>
          <w:lang w:val="sw_KE" w:bidi="sw_KE"/>
        </w:rPr>
        <w:t>Katika tukio la tatu:</w:t>
      </w:r>
      <w:r>
        <w:rPr>
          <w:lang w:val="sw_KE" w:bidi="sw_KE"/>
        </w:rPr>
        <w:t xml:space="preserve"> Sanhedrini wanakubaliana kuwaacha mitume huru na kuwaruhusu waende. Kwa hivyo waliwapiga na kuwaacha waende.</w:t>
      </w:r>
    </w:p>
    <w:p>
      <w:pPr/>
      <w:r>
        <w:rPr>
          <w:lang w:val="sw_KE" w:bidi="sw_KE"/>
        </w:rPr>
      </w:r>
      <w:r>
        <w:rPr>
          <w:b/>
          <w:lang w:val="sw_KE" w:bidi="sw_KE"/>
        </w:rPr>
        <w:t>Katika tukio la nne:</w:t>
      </w:r>
      <w:r>
        <w:rPr>
          <w:lang w:val="sw_KE" w:bidi="sw_KE"/>
        </w:rPr>
        <w:t xml:space="preserve"> Mitume wanaenda wakiwa na furaha kwamba walistahili kuteseka kwa jina la Yesu. Kisha mitume wanaendelea kumhubiri Yesu kama Masihi, au Mwokozi, kila siku katika hekalu.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Baraza la wana wa Israeli (Sanhedrini)</w:t>
      </w:r>
    </w:p>
    <w:p>
      <w:pPr>
        <w:pStyle w:val="ListBullet"/>
        <w:spacing w:line="240" w:lineRule="auto"/>
        <w:ind w:left="720"/>
      </w:pPr>
      <w:r>
        <w:rPr>
          <w:lang w:val="sw_KE" w:bidi="sw_KE"/>
        </w:rPr>
      </w:r>
      <w:r>
        <w:rPr>
          <w:lang w:val="sw_KE" w:bidi="sw_KE"/>
        </w:rPr>
        <w:t>Mitume (Petro hasa)</w:t>
      </w:r>
    </w:p>
    <w:p>
      <w:pPr>
        <w:pStyle w:val="ListBullet"/>
        <w:spacing w:line="240" w:lineRule="auto"/>
        <w:ind w:left="720"/>
      </w:pPr>
      <w:r>
        <w:rPr>
          <w:lang w:val="sw_KE" w:bidi="sw_KE"/>
        </w:rPr>
      </w:r>
      <w:r>
        <w:rPr>
          <w:lang w:val="sw_KE" w:bidi="sw_KE"/>
        </w:rPr>
        <w:t>Gamalieli</w:t>
      </w:r>
    </w:p>
    <w:p>
      <w:pPr/>
      <w:r>
        <w:rPr>
          <w:lang w:val="sw_KE" w:bidi="sw_KE"/>
        </w:rPr>
      </w:r>
      <w:r>
        <w:rPr>
          <w:lang w:val="sw_KE" w:bidi="sw_KE"/>
        </w:rPr>
        <w:t>Kama kikundi, zingatia sehemu hizi za muktadha wa simulizi: Hatujui hasa mahali ambapo chumba cha baraza cha Sanhedrini kiko. Asubuhi, Sanhedrini inawahoji mitume baada ya kutupwa gerezani na kisha kutolewa humo na malaika wa Bwana. Hakikisha unaona kwamba mahali ambapo mitume wanapigwa si lazima patajwe. Hatujui kama iko katika chumba ambapo walihojiwa au mahali pengine.</w:t>
      </w:r>
    </w:p>
    <w:p>
      <w:pPr/>
      <w:r>
        <w:rPr>
          <w:lang w:val="sw_KE" w:bidi="sw_KE"/>
        </w:rPr>
      </w:r>
      <w:r>
        <w:rPr>
          <w:lang w:val="sw_KE" w:bidi="sw_KE"/>
        </w:rPr>
        <w:t>Kuhani mkuu anawauliza mitume kwa nini wanaendelea kufundisha kwa jina la “mtu huyo,” na kwa nini wanataka kuwafanya wao wawajibike kwa damu yake. Hii ni njia ya kusema kwamba kuhani mkuu alihisi kwamba mitume walikuwa wakijaribu kuilaumu Sanhedrini kwa kifo cha Yesu.</w:t>
      </w:r>
    </w:p>
    <w:p>
      <w:pPr/>
      <w:r>
        <w:rPr>
          <w:lang w:val="sw_KE" w:bidi="sw_KE"/>
        </w:rPr>
      </w:r>
      <w:r>
        <w:rPr>
          <w:lang w:val="sw_KE" w:bidi="sw_KE"/>
        </w:rPr>
        <w:t>Sitisha hapa na mjadili swali hili kama kikundi: Mnasemaje kuhusu watu wanaowalaumu wengine kwa kifo cha mtu? Sitisha sauti hapa.</w:t>
      </w:r>
    </w:p>
    <w:p>
      <w:pPr/>
      <w:r>
        <w:rPr>
          <w:lang w:val="sw_KE" w:bidi="sw_KE"/>
        </w:rPr>
      </w:r>
      <w:r>
        <w:rPr>
          <w:lang w:val="sw_KE" w:bidi="sw_KE"/>
        </w:rPr>
        <w:t>Petro anawaambia lazima wamtii Mungu na si sheria au maoni ya mwanadamu. Petro anawaambia kwamba Mungu ndiye aliyemfufua Yesu kutoka kwa wafu baada ya Sanhedrini kumsulubisha. Ni Mungu aliyemweka Yesu kwenye mkono wake wa kuume, na kwamba kupitia Yesu Mungu anatoa msamaha wa dhambi na wokovu.</w:t>
      </w:r>
    </w:p>
    <w:p>
      <w:pPr/>
      <w:r>
        <w:rPr>
          <w:lang w:val="sw_KE" w:bidi="sw_KE"/>
        </w:rPr>
      </w:r>
      <w:r>
        <w:rPr>
          <w:lang w:val="sw_KE" w:bidi="sw_KE"/>
        </w:rPr>
        <w:t>Wanaposikia maneno ya Petro, Sanhedrini wanakasirika sana kiasi kwamba wanataka kuwaua mitume.</w:t>
      </w:r>
    </w:p>
    <w:p>
      <w:pPr/>
      <w:r>
        <w:rPr>
          <w:lang w:val="sw_KE" w:bidi="sw_KE"/>
        </w:rPr>
      </w:r>
      <w:r>
        <w:rPr>
          <w:lang w:val="sw_KE" w:bidi="sw_KE"/>
        </w:rPr>
        <w:t>Sitisha hapa na mjadili: Mtu angeweza kusema nini ambacho kingekufanya uwe na hasira sana kiasi kwamba ungefikiria kumdhuru? Sitisha sauti hapa.</w:t>
      </w:r>
    </w:p>
    <w:p>
      <w:pPr/>
      <w:r>
        <w:rPr>
          <w:lang w:val="sw_KE" w:bidi="sw_KE"/>
        </w:rPr>
      </w:r>
      <w:r>
        <w:rPr>
          <w:lang w:val="sw_KE" w:bidi="sw_KE"/>
        </w:rPr>
        <w:t>Gamalieli, mwalimu wa sheria aliyeheshimiwa na Mfarisayo, anawaomba mitume watoke nje ya chumba hicho na kusubiri. Kisha Gamalieli akalishawishi baraza kwamba, ikiwa jambo hili si kazi ya Mungu, litakoma lenyewe. Hata hivyo, ikiwa ni kazi ya Mungu, baraza lingekuwa likimpinga Mungu mwenyewe. Sanhedrini inakubaliana kuwaacha mitume peke yao, lakini inawapiga kwa ukali na kuwaonya wasihubiri tena. Inawezekana kwamba waliamuru mitume watolewe nje ya chumba ili wapigwe. Wangepewa viboko 39, au mijeledi. Mitume wanaondoka wakifurahi kwamba walistahili kuteseka kwa ajili ya jina la Yesu, au ili ujumbe wa Yesu na jina lake uenee katika eneo hilo. Kila siku wanaendelea kumhubiri Yesu kama Masihi katika nyumba za watu na katika hekalu.</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5:27–42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Baraza la wana wa Israeli (Sanhedrini)</w:t>
      </w:r>
    </w:p>
    <w:p>
      <w:pPr>
        <w:pStyle w:val="ListBullet"/>
        <w:spacing w:line="240" w:lineRule="auto"/>
        <w:ind w:left="720"/>
      </w:pPr>
      <w:r>
        <w:rPr>
          <w:lang w:val="sw_KE" w:bidi="sw_KE"/>
        </w:rPr>
      </w:r>
      <w:r>
        <w:rPr>
          <w:lang w:val="sw_KE" w:bidi="sw_KE"/>
        </w:rPr>
        <w:t>Mitume (Petro hasa)</w:t>
      </w:r>
    </w:p>
    <w:p>
      <w:pPr>
        <w:pStyle w:val="ListBullet"/>
        <w:spacing w:line="240" w:lineRule="auto"/>
        <w:ind w:left="720"/>
      </w:pPr>
      <w:r>
        <w:rPr>
          <w:lang w:val="sw_KE" w:bidi="sw_KE"/>
        </w:rPr>
      </w:r>
      <w:r>
        <w:rPr>
          <w:lang w:val="sw_KE" w:bidi="sw_KE"/>
        </w:rPr>
        <w:t>Gamalieli</w:t>
      </w:r>
    </w:p>
    <w:p>
      <w:pPr/>
      <w:r>
        <w:rPr>
          <w:lang w:val="sw_KE" w:bidi="sw_KE"/>
        </w:rPr>
      </w:r>
      <w:r>
        <w:rPr>
          <w:lang w:val="sw_KE" w:bidi="sw_KE"/>
        </w:rPr>
        <w:t>Kama kikundi, igizeni simulizi hii mara mbili. Mnapaswa kuigiza simulizi hii kwa lugha yenu ya asili.</w:t>
      </w:r>
    </w:p>
    <w:p>
      <w:pPr/>
      <w:r>
        <w:rPr>
          <w:lang w:val="sw_KE" w:bidi="sw_KE"/>
        </w:rPr>
      </w:r>
      <w:r>
        <w:rPr>
          <w:lang w:val="sw_KE" w:bidi="sw_KE"/>
        </w:rPr>
        <w:t>Kwanza, igiza hadithi bila kusitisha. Kuwa makini na mazungumzo, mtiririko, njama, na mpangilio wa matukio ya hadithi hii. Hakikisheni hamuachi kuigiza sehemu ngumu au muhimu za simulizi hii. Saidianeni kukumbushana kila sehemu ya hadithi.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Kuhani mkuu anawahoji mitume akisema, "Tuliwapa amri kali kutohubiri kwa jina la mtu huyu na bado mmeijaza Yerusalemu kwa mafundisho yenu na mnajaribu kutulaumu kwa kifo chake." Petro anawajibu makuhani wakuu kwamba lazima wamtii Mungu na si mwanadamu. Petro anawaambia kwamba ni Mungu ambaye amemtukuza Yesu na kumwinua na kumketisha Yesu kwenye mkono wa kuume wa Mungu. Wao ni mashahidi tu wa kile kilichotokea na wana Roho Mtakatifu ambaye Mungu anawapa wale wanaomfuata na kumtii.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"Unahisi nini au unawaza nini?" Mtu huyo anaweza kujibu mambo kama, "Watu hawa hawawezi kushughulikia ukweli," au "Je, wanafikiri kwa kweli tunawaogopa au kwamba tutaacha?" au "Siwezi kamwe kuacha kuwaambia watu kuhusu Yesu kwa sababu ya yeye ni nani na kile alichonifanyia!"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Sanhedrini wamekasirika sana kiasi kwamba wanataka kuwaua mitume, lakini Gamalieli, mwalimu anayeheshimiwa, anaingilia kati. Gamalieli anawasadikisha Sanhedrini kwamba ikiwa hii si kazi ya Mungu, litatoweka kama mengine yaliyotangulia. Gamalieli anasema kwamba ikiwa hii ni kazi ya Mungu wangekuwa wakimpinga Mungu mwenyewe.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Gamalieli, "Unahisi vipi au unawaza nini?" Mtu huyo anaweza kujibu mambo kama, "Hii ingeweza kuwa imeharibiwa. Ni wazi kwamba nguvu kuu inafanya kazi kupitia watu hawa," au "Nadhani tungekuwa tunampinga Mungu mwenyewe ikiwa tutaendelea kuwadhuru watu hawa. Hapo si mahali ninapotaka kuwa."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Sanhedrini ilikubaliana kutowasumbua mitume na kuwaacha waende. Kwa hivyo waliwapiga na kuwaacha waende, wakiwaamuru wasihubiri tena katika jina la Yesu. Mitume wanaondoka wakifurahi kwamba walistahili kuteseka kwa ajili ya jina la Yesu.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mitume, "Unahisi nini au unafikiria nini?" Mtu huyo anaweza kujibu mambo kama, "Ninashukuru kwamba ninaweza kuteseka vivyo hivyo na Yesu," au "Nina maumivu mengi, siwezi kufikiria maumivu ambayo Yesu alipitia kwa ajili yangu," au "Ni jambo la ajabu kwamba ninafurahi sana hata ninapokuwa na maumivu ya kimwili," au "Ninaogopa kuendelea kuwaambia watu kuhusu Yesu, lakini ninajua ninapaswa kufanya hivyo!"</w:t>
      </w:r>
    </w:p>
    <w:p>
      <w:pPr/>
      <w:r>
        <w:rPr>
          <w:lang w:val="sw_KE" w:bidi="sw_KE"/>
        </w:rPr>
      </w:r>
      <w:r>
        <w:rPr>
          <w:lang w:val="sw_KE" w:bidi="sw_KE"/>
        </w:rPr>
        <w:t>Kisha mitume wanaendelea kumhubiri Yesu kama Kristo kila siku hekaluni na katika nyumba za watu.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5:27–42 katika tafsiri rahisi zaidi kuelewa.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Kuhani mkuu</w:t>
      </w:r>
      <w:r>
        <w:rPr>
          <w:lang w:val="sw_KE" w:bidi="sw_KE"/>
        </w:rPr>
        <w:t xml:space="preserve">, pamoja na baraza zima la </w:t>
      </w:r>
      <w:r>
        <w:rPr>
          <w:b/>
          <w:lang w:val="sw_KE" w:bidi="sw_KE"/>
        </w:rPr>
        <w:t>Sanhedrini</w:t>
      </w:r>
      <w:r>
        <w:rPr>
          <w:lang w:val="sw_KE" w:bidi="sw_KE"/>
        </w:rPr>
        <w:t xml:space="preserve">, wanawauliza </w:t>
      </w:r>
      <w:r>
        <w:rPr>
          <w:b/>
          <w:lang w:val="sw_KE" w:bidi="sw_KE"/>
        </w:rPr>
        <w:t>mitume</w:t>
      </w:r>
      <w:r>
        <w:rPr>
          <w:lang w:val="sw_KE" w:bidi="sw_KE"/>
        </w:rPr>
        <w:t xml:space="preserve"> kwa nini wanaendelea kufundisha kwa jina la "mtu huyo." Kuhani mkuu alikuwa kiongozi wa mahakama ya juu ya kidini ya Kiyahudi inayojulikana kama Sanhedrini. Sanhedrini ni baraza kuu la viongozi wa kidini wa Kiyahudi. Kikundi kilijumuisha kuhani mkuu, makuhani wakuu, wazee, na walimu wa sheria. Tumia neno lilelile ulilotumia awali kwa Sanhedrini. Mitume walikuwa wale walioteuliwa hasa na Yesu au na mitume wengine ili kupeleka ujumbe wa Yesu kwa ulimwengu unaojulikana. Tumia neno lilelile kwa mitume ulilotumia hapo awali. Kwa maelezo zaidi kuhusu </w:t>
      </w:r>
      <w:r>
        <w:rPr>
          <w:lang w:val="sw_KE" w:bidi="sw_KE"/>
        </w:rPr>
        <w:t>makuhani</w:t>
      </w:r>
      <w:r>
        <w:rPr>
          <w:lang w:val="sw_KE" w:bidi="sw_KE"/>
        </w:rPr>
        <w:t xml:space="preserve">, </w:t>
      </w:r>
      <w:r>
        <w:rPr>
          <w:lang w:val="sw_KE" w:bidi="sw_KE"/>
        </w:rPr>
        <w:t>Sanhedrini</w:t>
      </w:r>
      <w:r>
        <w:rPr>
          <w:lang w:val="sw_KE" w:bidi="sw_KE"/>
        </w:rPr>
        <w:t xml:space="preserve">, na </w:t>
      </w:r>
      <w:r>
        <w:rPr>
          <w:lang w:val="sw_KE" w:bidi="sw_KE"/>
        </w:rPr>
        <w:t>mitume</w:t>
      </w:r>
      <w:r>
        <w:rPr>
          <w:lang w:val="sw_KE" w:bidi="sw_KE"/>
        </w:rPr>
        <w:t>, rejelea Faharasa Kuu.</w:t>
      </w:r>
    </w:p>
    <w:p>
      <w:pPr/>
      <w:r>
        <w:rPr>
          <w:lang w:val="sw_KE" w:bidi="sw_KE"/>
        </w:rPr>
      </w:r>
      <w:r>
        <w:rPr>
          <w:lang w:val="sw_KE" w:bidi="sw_KE"/>
        </w:rPr>
        <w:t xml:space="preserve">Petro anawaambia baraza kwamba lazima wamtii </w:t>
      </w:r>
      <w:r>
        <w:rPr>
          <w:b/>
          <w:lang w:val="sw_KE" w:bidi="sw_KE"/>
        </w:rPr>
        <w:t>Mungu</w:t>
      </w:r>
      <w:r>
        <w:rPr>
          <w:lang w:val="sw_KE" w:bidi="sw_KE"/>
        </w:rPr>
        <w:t xml:space="preserve"> na si mwanadamu. Mungu ni Muumba wa vitu vyote na anastahili kuabudiwa. Tumia neno lilelile kwa Mungu ambalo umelitumia hapo awali. Kwa maelezo zaidi kuhusu </w:t>
      </w:r>
      <w:r>
        <w:rPr>
          <w:lang w:val="sw_KE" w:bidi="sw_KE"/>
        </w:rPr>
        <w:t>Mungu</w:t>
      </w:r>
      <w:r>
        <w:rPr>
          <w:lang w:val="sw_KE" w:bidi="sw_KE"/>
        </w:rPr>
        <w:t xml:space="preserve">, rejelea Faharasa Kuu. Petro anawaambia kwamba Mungu ndiye aliyemfufua Yesu kutoka kwa wafu baada ya Sanhedrini kumtundika kwenye </w:t>
      </w:r>
      <w:r>
        <w:rPr>
          <w:b/>
          <w:lang w:val="sw_KE" w:bidi="sw_KE"/>
        </w:rPr>
        <w:t>msalaba</w:t>
      </w:r>
      <w:r>
        <w:rPr>
          <w:lang w:val="sw_KE" w:bidi="sw_KE"/>
        </w:rPr>
        <w:t xml:space="preserve">. Msalaba ulikuwa njia ya Kirumi ya kutekeleza adhabu ya kifo. Tumia neno lilelile kwa msalaba ambalo umelitumia hapo awali. Kwa maelezo zaidi kuhusu neno </w:t>
      </w:r>
      <w:r>
        <w:rPr>
          <w:lang w:val="sw_KE" w:bidi="sw_KE"/>
        </w:rPr>
        <w:t>msalaba</w:t>
      </w:r>
      <w:r>
        <w:rPr>
          <w:lang w:val="sw_KE" w:bidi="sw_KE"/>
        </w:rPr>
        <w:t>, rejelea Faharasa Kuu.</w:t>
      </w:r>
    </w:p>
    <w:p>
      <w:pPr/>
      <w:r>
        <w:rPr>
          <w:lang w:val="sw_KE" w:bidi="sw_KE"/>
        </w:rPr>
      </w:r>
      <w:r>
        <w:rPr>
          <w:lang w:val="sw_KE" w:bidi="sw_KE"/>
        </w:rPr>
        <w:t xml:space="preserve">Ni Mungu aliyemweka Yesu kwenye mkono wake wa kuume kama Mkuu na </w:t>
      </w:r>
      <w:r>
        <w:rPr>
          <w:b/>
          <w:lang w:val="sw_KE" w:bidi="sw_KE"/>
        </w:rPr>
        <w:t>Mwokozi</w:t>
      </w:r>
      <w:r>
        <w:rPr>
          <w:lang w:val="sw_KE" w:bidi="sw_KE"/>
        </w:rPr>
        <w:t>. Mwokozi ni mtu anayewaokoa au kuwakomboa watu kutoka kwa hatari au uovu.</w:t>
      </w:r>
    </w:p>
    <w:p>
      <w:pPr/>
      <w:r>
        <w:rPr>
          <w:lang w:val="sw_KE" w:bidi="sw_KE"/>
        </w:rPr>
      </w:r>
      <w:r>
        <w:rPr>
          <w:lang w:val="sw_KE" w:bidi="sw_KE"/>
        </w:rPr>
        <w:t xml:space="preserve">Sitisha hapa na mjadili kama kikundi neno gani au kifungu gani cha maneno mtakachotumia kwa </w:t>
      </w:r>
      <w:r>
        <w:rPr>
          <w:b/>
          <w:lang w:val="sw_KE" w:bidi="sw_KE"/>
        </w:rPr>
        <w:t>Mwokozi</w:t>
      </w:r>
      <w:r>
        <w:rPr>
          <w:lang w:val="sw_KE" w:bidi="sw_KE"/>
        </w:rPr>
        <w:t xml:space="preserve">. Tafuta neno </w:t>
      </w:r>
      <w:r>
        <w:rPr>
          <w:lang w:val="sw_KE" w:bidi="sw_KE"/>
        </w:rPr>
        <w:t>Mwokozi</w:t>
      </w:r>
      <w:r>
        <w:rPr>
          <w:lang w:val="sw_KE" w:bidi="sw_KE"/>
        </w:rPr>
        <w:t xml:space="preserve"> kwenye Faharasa Kuu kwa maelezo zaidi. Tumia neno hili lilelile kwa Mwokozi katika kitabu cha Matendo. Sitisha sauti hii hapa.</w:t>
      </w:r>
    </w:p>
    <w:p>
      <w:pPr/>
      <w:r>
        <w:rPr>
          <w:lang w:val="sw_KE" w:bidi="sw_KE"/>
        </w:rPr>
      </w:r>
      <w:r>
        <w:rPr>
          <w:lang w:val="sw_KE" w:bidi="sw_KE"/>
        </w:rPr>
        <w:t xml:space="preserve">Ni kupitia Yesu ambapo Mungu anatoa </w:t>
      </w:r>
      <w:r>
        <w:rPr>
          <w:b/>
          <w:lang w:val="sw_KE" w:bidi="sw_KE"/>
        </w:rPr>
        <w:t>toba</w:t>
      </w:r>
      <w:r>
        <w:rPr>
          <w:lang w:val="sw_KE" w:bidi="sw_KE"/>
        </w:rPr>
        <w:t xml:space="preserve"> kwa Israeli na </w:t>
      </w:r>
      <w:r>
        <w:rPr>
          <w:b/>
          <w:lang w:val="sw_KE" w:bidi="sw_KE"/>
        </w:rPr>
        <w:t>msamaha wa dhambi</w:t>
      </w:r>
      <w:r>
        <w:rPr>
          <w:lang w:val="sw_KE" w:bidi="sw_KE"/>
        </w:rPr>
        <w:t>. Toba ni kuacha dhambi au kugeuza mawazo yako na kuanza kumfuata Mungu.</w:t>
      </w:r>
    </w:p>
    <w:p>
      <w:pPr/>
      <w:r>
        <w:rPr>
          <w:lang w:val="sw_KE" w:bidi="sw_KE"/>
        </w:rPr>
      </w:r>
      <w:r>
        <w:rPr>
          <w:lang w:val="sw_KE" w:bidi="sw_KE"/>
        </w:rPr>
        <w:t xml:space="preserve">Sitisha hapa na mjadili kama kikundi neno gani au kifungu gani cha maneno mtakachotumia kwa ajili ya </w:t>
      </w:r>
      <w:r>
        <w:rPr>
          <w:b/>
          <w:lang w:val="sw_KE" w:bidi="sw_KE"/>
        </w:rPr>
        <w:t>toba</w:t>
      </w:r>
      <w:r>
        <w:rPr>
          <w:lang w:val="sw_KE" w:bidi="sw_KE"/>
        </w:rPr>
        <w:t xml:space="preserve">. Tafuta neno </w:t>
      </w:r>
      <w:r>
        <w:rPr>
          <w:lang w:val="sw_KE" w:bidi="sw_KE"/>
        </w:rPr>
        <w:t>toba</w:t>
      </w:r>
      <w:r>
        <w:rPr>
          <w:lang w:val="sw_KE" w:bidi="sw_KE"/>
        </w:rPr>
        <w:t xml:space="preserve"> katika Faharasa Kuu kwa maelezo zaidi. Tumia neno hili lilelile kwa toba katika kitabu cha Matendo. Sitisha sauti hii hapa.</w:t>
      </w:r>
    </w:p>
    <w:p>
      <w:pPr/>
      <w:r>
        <w:rPr>
          <w:lang w:val="sw_KE" w:bidi="sw_KE"/>
        </w:rPr>
      </w:r>
      <w:r>
        <w:rPr>
          <w:b/>
          <w:lang w:val="sw_KE" w:bidi="sw_KE"/>
        </w:rPr>
        <w:t>Msamaha wa dhambi</w:t>
      </w:r>
      <w:r>
        <w:rPr>
          <w:lang w:val="sw_KE" w:bidi="sw_KE"/>
        </w:rPr>
        <w:t xml:space="preserve"> ni njia ya Mungu ya kutuacha huru kutoka kwa adhabu ya uasi wetu kwa Mungu. Tumia maneno yaleyale kwa msamaha wa dhambi ambayo umeyatumia hapo awali. Kwa maelezo zaidi kuhusu </w:t>
      </w:r>
      <w:r>
        <w:rPr>
          <w:lang w:val="sw_KE" w:bidi="sw_KE"/>
        </w:rPr>
        <w:t>msamaha</w:t>
      </w:r>
      <w:r>
        <w:rPr>
          <w:lang w:val="sw_KE" w:bidi="sw_KE"/>
        </w:rPr>
        <w:t xml:space="preserve"> na </w:t>
      </w:r>
      <w:r>
        <w:rPr>
          <w:lang w:val="sw_KE" w:bidi="sw_KE"/>
        </w:rPr>
        <w:t>dhambi</w:t>
      </w:r>
      <w:r>
        <w:rPr>
          <w:lang w:val="sw_KE" w:bidi="sw_KE"/>
        </w:rPr>
        <w:t>, rejelea Faharasa Kuu.</w:t>
      </w:r>
    </w:p>
    <w:p>
      <w:pPr/>
      <w:r>
        <w:rPr>
          <w:lang w:val="sw_KE" w:bidi="sw_KE"/>
        </w:rPr>
      </w:r>
      <w:r>
        <w:rPr>
          <w:lang w:val="sw_KE" w:bidi="sw_KE"/>
        </w:rPr>
        <w:t xml:space="preserve">Petro pia anasema kwamba wao ni mashahidi wa mambo haya na vivyo hivyo </w:t>
      </w:r>
      <w:r>
        <w:rPr>
          <w:b/>
          <w:lang w:val="sw_KE" w:bidi="sw_KE"/>
        </w:rPr>
        <w:t>Roho Mtakatifu</w:t>
      </w:r>
      <w:r>
        <w:rPr>
          <w:lang w:val="sw_KE" w:bidi="sw_KE"/>
        </w:rPr>
        <w:t xml:space="preserve">. Roho Mtakatifu ni Roho wa Mungu ambaye Mungu huwapa wale wanaomtii, kwa ajili ya hekima, mwongozo, na faraja. Tumia neno lilelile kwa Roho Mtakatifu ambalo umelitumia awali. Kwa maelezo zaidi kuhusu </w:t>
      </w:r>
      <w:r>
        <w:rPr>
          <w:lang w:val="sw_KE" w:bidi="sw_KE"/>
        </w:rPr>
        <w:t>Roho Mtakatifu</w:t>
      </w:r>
      <w:r>
        <w:rPr>
          <w:lang w:val="sw_KE" w:bidi="sw_KE"/>
        </w:rPr>
        <w:t>, rejelea Faharasa Kuu.</w:t>
      </w:r>
    </w:p>
    <w:p>
      <w:pPr/>
      <w:r>
        <w:rPr>
          <w:lang w:val="sw_KE" w:bidi="sw_KE"/>
        </w:rPr>
      </w:r>
      <w:r>
        <w:rPr>
          <w:lang w:val="sw_KE" w:bidi="sw_KE"/>
        </w:rPr>
        <w:t xml:space="preserve">Baraza hilo, ambalo wakati mwingine hutafsiriwa kama </w:t>
      </w:r>
      <w:r>
        <w:rPr>
          <w:lang w:val="sw_KE" w:bidi="sw_KE"/>
        </w:rPr>
        <w:t>Sanhedrini</w:t>
      </w:r>
      <w:r>
        <w:rPr>
          <w:lang w:val="sw_KE" w:bidi="sw_KE"/>
        </w:rPr>
        <w:t>, linaposikia maneno ya Petro, Sanhedrini hiyo inakasirika sana kiasi kwamba wanataka kuwaua mitume.</w:t>
      </w:r>
    </w:p>
    <w:p>
      <w:pPr/>
      <w:r>
        <w:rPr>
          <w:lang w:val="sw_KE" w:bidi="sw_KE"/>
        </w:rPr>
      </w:r>
      <w:r>
        <w:rPr>
          <w:lang w:val="sw_KE" w:bidi="sw_KE"/>
        </w:rPr>
        <w:t xml:space="preserve">Gamalieli, </w:t>
      </w:r>
      <w:r>
        <w:rPr>
          <w:b/>
          <w:lang w:val="sw_KE" w:bidi="sw_KE"/>
        </w:rPr>
        <w:t>mwalimu wa sheria</w:t>
      </w:r>
      <w:r>
        <w:rPr>
          <w:lang w:val="sw_KE" w:bidi="sw_KE"/>
        </w:rPr>
        <w:t xml:space="preserve"> aliyeheshimiwa na </w:t>
      </w:r>
      <w:r>
        <w:rPr>
          <w:b/>
          <w:lang w:val="sw_KE" w:bidi="sw_KE"/>
        </w:rPr>
        <w:t>Mfarisayo</w:t>
      </w:r>
      <w:r>
        <w:rPr>
          <w:lang w:val="sw_KE" w:bidi="sw_KE"/>
        </w:rPr>
        <w:t>, anawaomba mitume wasubiri nje ya chumba. Mwalimu wa sheria kwa kawaida anajulikana kama mwandishi, ambaye alikuwa mtaalamu katika kutafsiri sheria. Mafarisayo walikuwa viongozi wa kidini wa Kiyahudi ambao walijitenga na watu lakini walijitolea kwa sheria ya Mungu na walikuwa na ushawishi mkubwa.</w:t>
      </w:r>
    </w:p>
    <w:p>
      <w:pPr/>
      <w:r>
        <w:rPr>
          <w:lang w:val="sw_KE" w:bidi="sw_KE"/>
        </w:rPr>
      </w:r>
      <w:r>
        <w:rPr>
          <w:lang w:val="sw_KE" w:bidi="sw_KE"/>
        </w:rPr>
        <w:t xml:space="preserve">Sitisha hapa na mjadili kama kikundi ni neno au usemi gani mtakaotumia kumaanisha </w:t>
      </w:r>
      <w:r>
        <w:rPr>
          <w:b/>
          <w:lang w:val="sw_KE" w:bidi="sw_KE"/>
        </w:rPr>
        <w:t>mwalimu wa sheria</w:t>
      </w:r>
      <w:r>
        <w:rPr>
          <w:lang w:val="sw_KE" w:bidi="sw_KE"/>
        </w:rPr>
        <w:t xml:space="preserve"> na </w:t>
      </w:r>
      <w:r>
        <w:rPr>
          <w:b/>
          <w:lang w:val="sw_KE" w:bidi="sw_KE"/>
        </w:rPr>
        <w:t>Mfarisayo</w:t>
      </w:r>
      <w:r>
        <w:rPr>
          <w:lang w:val="sw_KE" w:bidi="sw_KE"/>
        </w:rPr>
        <w:t xml:space="preserve">. Tafuta </w:t>
      </w:r>
      <w:r>
        <w:rPr>
          <w:lang w:val="sw_KE" w:bidi="sw_KE"/>
        </w:rPr>
        <w:t>mwalimu wa sheria</w:t>
      </w:r>
      <w:r>
        <w:rPr>
          <w:lang w:val="sw_KE" w:bidi="sw_KE"/>
        </w:rPr>
        <w:t xml:space="preserve">, na pia </w:t>
      </w:r>
      <w:r>
        <w:rPr>
          <w:lang w:val="sw_KE" w:bidi="sw_KE"/>
        </w:rPr>
        <w:t>Mfarisayo</w:t>
      </w:r>
      <w:r>
        <w:rPr>
          <w:lang w:val="sw_KE" w:bidi="sw_KE"/>
        </w:rPr>
        <w:t xml:space="preserve"> katika Faharasa Kuu kwa maelezo zaidi. Tumia maneno yaleyale kwa mwalimu wa sheria, na neno lileile kwa Mfarisayo katika kitabu cha Matendo. Sitisha sauti hii hapa.</w:t>
      </w:r>
    </w:p>
    <w:p>
      <w:pPr/>
      <w:r>
        <w:rPr>
          <w:lang w:val="sw_KE" w:bidi="sw_KE"/>
        </w:rPr>
      </w:r>
      <w:r>
        <w:rPr>
          <w:lang w:val="sw_KE" w:bidi="sw_KE"/>
        </w:rPr>
        <w:t xml:space="preserve">Kisha Gamalieli anazungumza na baraza, au Sanhedrini, akiwaita "Enyi wanaume wa Israeli." Israeli ni nchi iliyotolewa na Mungu kwa Ibrahimu na uzao wake ambao walikuwa watu waliochaguliwa. Tumia neno lile lile kwa Israeli ulilotumia hapo awali. Kwa maelezo zaidi kuhusu </w:t>
      </w:r>
      <w:r>
        <w:rPr>
          <w:lang w:val="sw_KE" w:bidi="sw_KE"/>
        </w:rPr>
        <w:t>Israeli</w:t>
      </w:r>
      <w:r>
        <w:rPr>
          <w:lang w:val="sw_KE" w:bidi="sw_KE"/>
        </w:rPr>
        <w:t xml:space="preserve">, rejelea Faharasa Kuu. </w:t>
      </w:r>
    </w:p>
    <w:p>
      <w:pPr/>
      <w:r>
        <w:rPr>
          <w:lang w:val="sw_KE" w:bidi="sw_KE"/>
        </w:rPr>
      </w:r>
      <w:r>
        <w:rPr>
          <w:lang w:val="sw_KE" w:bidi="sw_KE"/>
        </w:rPr>
        <w:t>Gamalieli anasema kwamba ikiwa hii si kazi ya Mungu, itakufa. Hata hivyo, ikiwa ni kazi ya Mungu, baraza lingekuwa likimpinga Mungu mwenyewe. Sanhedrini inakubaliana kuwaacha mitume peke yao, lakini inawapiga kwa ukali na kuwaonya wasihubiri tena katika Jina la Yesu.</w:t>
      </w:r>
    </w:p>
    <w:p>
      <w:pPr/>
      <w:r>
        <w:rPr>
          <w:lang w:val="sw_KE" w:bidi="sw_KE"/>
        </w:rPr>
      </w:r>
      <w:r>
        <w:rPr>
          <w:lang w:val="sw_KE" w:bidi="sw_KE"/>
        </w:rPr>
        <w:t xml:space="preserve">Mitume wanaondoka mbele ya Sanhedrini, wakifurahi kwamba wamehesabiwa kuwa wanastahili kuteseka kwa ajili ya Kristo. Kila siku wanaendelea kumhubiri Yesu kama </w:t>
      </w:r>
      <w:r>
        <w:rPr>
          <w:b/>
          <w:lang w:val="sw_KE" w:bidi="sw_KE"/>
        </w:rPr>
        <w:t>Masihi</w:t>
      </w:r>
      <w:r>
        <w:rPr>
          <w:lang w:val="sw_KE" w:bidi="sw_KE"/>
        </w:rPr>
        <w:t xml:space="preserve"> katika nyumba za watu na katika </w:t>
      </w:r>
      <w:r>
        <w:rPr>
          <w:b/>
          <w:lang w:val="sw_KE" w:bidi="sw_KE"/>
        </w:rPr>
        <w:t>hekalu</w:t>
      </w:r>
      <w:r>
        <w:rPr>
          <w:lang w:val="sw_KE" w:bidi="sw_KE"/>
        </w:rPr>
        <w:t xml:space="preserve">. Neno masihi linamaanisha "Mungu anaokoa" na alikuwa mtu ambaye Mungu alimteua au kumtia mafuta kwa kazi maalum. Hekalu lilikuwa mahali pa ibada huko Yerusalemu, ambako ilisemekana kwamba uwepo wa Mungu ulikuwa ukikaa. Tumia neno lilelile kwa hekalu ambalo umelitumia hapo awali. Kwa maelezo zaidi kuhusu </w:t>
      </w:r>
      <w:r>
        <w:rPr>
          <w:lang w:val="sw_KE" w:bidi="sw_KE"/>
        </w:rPr>
        <w:t>Masihi</w:t>
      </w:r>
      <w:r>
        <w:rPr>
          <w:lang w:val="sw_KE" w:bidi="sw_KE"/>
        </w:rPr>
        <w:t xml:space="preserve">, au </w:t>
      </w:r>
      <w:r>
        <w:rPr>
          <w:lang w:val="sw_KE" w:bidi="sw_KE"/>
        </w:rPr>
        <w:t>hekalu</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6:1–7</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6:1–7 na utie moyoni mwako maneno hayo.</w:t>
      </w:r>
    </w:p>
    <w:p>
      <w:pPr/>
      <w:r>
        <w:rPr>
          <w:lang w:val="sw_KE" w:bidi="sw_KE"/>
        </w:rPr>
      </w:r>
      <w:r>
        <w:rPr>
          <w:lang w:val="sw_KE" w:bidi="sw_KE"/>
        </w:rPr>
        <w:t>Sikiliza toleo la sauti la Matendo 6:1–7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6:1–7 katika tafsiri rahisi zaidi kuelewa.</w:t>
      </w:r>
    </w:p>
    <w:p>
      <w:pPr/>
      <w:r>
        <w:rPr>
          <w:lang w:val="sw_KE" w:bidi="sw_KE"/>
        </w:rPr>
      </w:r>
      <w:r>
        <w:rPr>
          <w:lang w:val="sw_KE" w:bidi="sw_KE"/>
        </w:rPr>
        <w:t>Mitume wamekuwa wakitenda miujiza mingi kati ya watu. Pia walikuwa wakifundisha maneno ya Yesu hekaluni. Kwa sababu ya mafundisho yao walikamatwa na kupigwa, au kuchapwa viboko, na kuambiwa wasifundishe tena kwa jina la Yesu. Hata hivyo, mitume waliendelea kuhubiri kwa jina la Yesu na waumini au wanafunzi wengi wakaongezeka kwa idadi.</w:t>
      </w:r>
    </w:p>
    <w:p>
      <w:pPr/>
      <w:r>
        <w:rPr>
          <w:lang w:val="sw_KE" w:bidi="sw_KE"/>
        </w:rPr>
      </w:r>
      <w:r>
        <w:rPr>
          <w:lang w:val="sw_KE" w:bidi="sw_KE"/>
        </w:rPr>
        <w:t>Hii ni mara ya kwanza katika kitabu cha Matendo kwamba neno "wanafunzi" linatumiwa kuelezea wafuasi wa Yesu. Hapa inarejelea wote wanaomfuata Yesu, sio wale tu ambao Yesu aliwafundisha moja kwa moja. Wafuasi hawa wa Yesu wanaendelea kuongezeka kwa idadi.</w:t>
      </w:r>
    </w:p>
    <w:p>
      <w:pPr/>
      <w:r>
        <w:rPr>
          <w:lang w:val="sw_KE" w:bidi="sw_KE"/>
        </w:rPr>
      </w:r>
      <w:r>
        <w:rPr>
          <w:lang w:val="sw_KE" w:bidi="sw_KE"/>
        </w:rPr>
        <w:t>Wayahudi wa Kigiriki walikuwa Wayahudi ambao walikuwa wamechukua desturi nyingi za Kigiriki na pia lugha hiyo. Wayahudi hawa wa Kigiriki walikuwa tofauti na Wayahudi wa Kiebrania kwa kuwa walikuwa wametoka katika maeneo ambapo Wayahudi walikuwa wametawanyika kuzunguka Bahari ya Mediterania, karibu na Ugiriki. Wayahudi wa Kiebrania walitoka Israeli, au Palestina.</w:t>
      </w:r>
    </w:p>
    <w:p>
      <w:pPr/>
      <w:r>
        <w:rPr>
          <w:lang w:val="sw_KE" w:bidi="sw_KE"/>
        </w:rPr>
      </w:r>
      <w:r>
        <w:rPr>
          <w:lang w:val="sw_KE" w:bidi="sw_KE"/>
        </w:rPr>
        <w:t xml:space="preserve">Sitisha hapa na uangalie ramani ya eneo </w:t>
      </w:r>
      <w:r>
        <w:rPr>
          <w:lang w:val="sw_KE" w:bidi="sw_KE"/>
        </w:rPr>
        <w:t>linalozunguka Bahari ya Mediterania</w:t>
      </w:r>
      <w:r>
        <w:rPr>
          <w:lang w:val="sw_KE" w:bidi="sw_KE"/>
        </w:rPr>
        <w:t xml:space="preserve"> kama kikundi. Sitisha sauti hii hapa.</w:t>
      </w:r>
    </w:p>
    <w:p>
      <w:pPr/>
      <w:r>
        <w:rPr>
          <w:lang w:val="sw_KE" w:bidi="sw_KE"/>
        </w:rPr>
      </w:r>
      <w:r>
        <w:rPr>
          <w:lang w:val="sw_KE" w:bidi="sw_KE"/>
        </w:rPr>
        <w:t>Wayahudi wengi wa Kiebrania hawakuwapenda Wayahudi wa Kiyunani na kuwadharau kwa sababu hawakuzungumza Kiebrania au Kiaramu. Hata hivyo, Wayahudi wengi wa Kiebrania walizungumza kwa kiasi cha Kigiriki kwa sababu ilikuwa lugha ya kawaida ya siku hiyo.</w:t>
      </w:r>
    </w:p>
    <w:p>
      <w:pPr/>
      <w:r>
        <w:rPr>
          <w:lang w:val="sw_KE" w:bidi="sw_KE"/>
        </w:rPr>
      </w:r>
      <w:r>
        <w:rPr>
          <w:lang w:val="sw_KE" w:bidi="sw_KE"/>
        </w:rPr>
        <w:t>Sitisha hapa na mjadili swali hili kama kikundi: Ongeeni kuhusu waumini kutoka kwa utamaduni wa karibu ambao wanazungumza lugha tofauti na walio na desturi tofauti. Je, tamaduni hizo mbili zinapatana? Wanatendeanaje? Sitisha sauti hii hapa.</w:t>
      </w:r>
    </w:p>
    <w:p>
      <w:pPr/>
      <w:r>
        <w:rPr>
          <w:lang w:val="sw_KE" w:bidi="sw_KE"/>
        </w:rPr>
      </w:r>
      <w:r>
        <w:rPr>
          <w:lang w:val="sw_KE" w:bidi="sw_KE"/>
        </w:rPr>
        <w:t>Wakati huu ambapo idadi ya wanafunzi inaongezeka, tunaona kuna mgawanyiko kati ya wanafunzi waliokuwa Wayunani na wale wa Israeli waliokuwa Waebrania. Makundi yote mawili yalikuwa yamekuja kujiunga na wale wanafunzi, au wafuasi wa Yesu, katika Yerusalemu.</w:t>
      </w:r>
    </w:p>
    <w:p>
      <w:pPr/>
      <w:r>
        <w:rPr>
          <w:lang w:val="sw_KE" w:bidi="sw_KE"/>
        </w:rPr>
      </w:r>
      <w:r>
        <w:rPr>
          <w:lang w:val="sw_KE" w:bidi="sw_KE"/>
        </w:rPr>
        <w:t>Kulikuwa na wajane kadhaa ambao walikuwa wamekuja kuishi nje ya Yerusalemu ili kufa na kuzikwa huko. Mara nyingi, wanaume Wayahudi wangeishi siku zao za mwisho katika Yerusalemu ili kuzikwa karibu na mji huo. Wake wao wangeandamana nao ili kuishi siku zao za mwisho na pia baada ya waume zao kufa. Kama hawakuwa na njia ya kupata mahitaji yao, wangetumaini kwamba wangetunzwa au kwamba mtu angewasaidia kuwazika. Wayahudi wale walikuwa wameweka mfumo wa kuwapa wajane kiasi cha kila siku cha pesa za kutunza mahitaji yao. Wafuasi wa Yesu walikuwa wamefanya mazoezi hayo hayo. Kumbuka kwamba waumini walikuwa wakiishi pamoja na kuleta mali na pesa zao kwa mitume ili kuwapa wengine ili kusiwe na yeyote aliyekuwa na uhitaji. Waumini walipaswa kuwapa wajane wote chakula au pesa kila siku. Hata hivyo, wajane wa wanafunzi wa Kiyunani hawakuwa wakipokea chakula au pesa hizi.</w:t>
      </w:r>
    </w:p>
    <w:p>
      <w:pPr/>
      <w:r>
        <w:rPr>
          <w:lang w:val="sw_KE" w:bidi="sw_KE"/>
        </w:rPr>
      </w:r>
      <w:r>
        <w:rPr>
          <w:lang w:val="sw_KE" w:bidi="sw_KE"/>
        </w:rPr>
        <w:t>Sitisha hapa na mjadili swali hili kama kikundi: Watu katika utamaduni wenu huwatunzaje wajane? Sitisha sauti hii hapa.</w:t>
      </w:r>
    </w:p>
    <w:p>
      <w:pPr/>
      <w:r>
        <w:rPr>
          <w:lang w:val="sw_KE" w:bidi="sw_KE"/>
        </w:rPr>
      </w:r>
      <w:r>
        <w:rPr>
          <w:lang w:val="sw_KE" w:bidi="sw_KE"/>
        </w:rPr>
        <w:t>Mitume wale kumi na wawili waliita pamoja kikundi chote cha wanafunzi. Kumbuka kwamba Biblia mara nyingi inawaita mitume kumi na wawili "Wale Kumi na Wawili." Pia, "Wale Kumi na Wawili" sasa wanamjumuisha Mathia badala ya Yuda. Kumi na Wawili walijitolea kuwafundisha wengine kuhusu mambo ambayo Yesu alisema na kufanya, wala si mambo ya kifedha. Mitume waliwaambia watu mara kwa mara kuhusu jinsi Yesu anavyotoa wokovu kwa wote kupitia kifo na ufufuo wake, na pia kuwafundisha wanafunzi kuhusu jinsi Yesu alivyowaamuru kuishi. Mitume hawakuwa wakisema kwamba kutumikia hakukuwa muhimu, bali kwamba waliitwa kudumu katika sala na kuhubiri Neno la Mungu. Mitume walitaka kurekebisha jambo hilo, kwa hivyo waliwaomba wanafunzi wachague wanaume 7 ili kuhakikisha kwamba wajane wanatunzwa. Hii ilikuwa jambo la kawaida katika utamaduni wa Kiyahudi kwa viongozi kuchagua wanaume 7 ili kuteuliwa ili kutunza kazi. Wanaume walioteuliwa walipaswa kuwa wenye hekima, walipaswa kumsikiliza na kumtii Roho Mtakatifu, na kuwa na sifa nzuri miongoni mwa watu.</w:t>
      </w:r>
    </w:p>
    <w:p>
      <w:pPr/>
      <w:r>
        <w:rPr>
          <w:lang w:val="sw_KE" w:bidi="sw_KE"/>
        </w:rPr>
      </w:r>
      <w:r>
        <w:rPr>
          <w:lang w:val="sw_KE" w:bidi="sw_KE"/>
        </w:rPr>
        <w:t>Sitisha hapa na mjadili swali hili kama kikundi: Elezeni wanaume wa aina hizi katika utamaduni wenu. Wanaume wanaomtii Roho Mtakatifu na wenye sifa nzuri hufanya mambo ya aina gani? Sitisha sauti hii hapa.</w:t>
      </w:r>
    </w:p>
    <w:p>
      <w:pPr/>
      <w:r>
        <w:rPr>
          <w:lang w:val="sw_KE" w:bidi="sw_KE"/>
        </w:rPr>
      </w:r>
      <w:r>
        <w:rPr>
          <w:lang w:val="sw_KE" w:bidi="sw_KE"/>
        </w:rPr>
        <w:t>Wanafunzi walikubaliana kwamba hili lilikuwa wazo nzuri. Baadhi ya wasomi wanafikiri kwamba wanaume hao walichaguliwa hasa kutoka kwa kikundi cha Wayahudi wa Kigiriki kwa sababu majina yote saba yaliyotolewa ni ya Kigiriki. Hata hivyo, haikuwa jambo la ajabu kwa wanaume kuwa na jina la Kigiriki na la Kiebrania. Ni machache yanayojulikana kuhusu wanaume hawa isipokuwa kile tunachosikia katika mstari huu. Stefano alimwamini Yesu kabisa na kumruhusu Roho Mtakatifu kumwongoza, na Nikola alikuwa mtu wa Mataifa, au asiye Myahudi, ambaye aligeukia Uyahudi, na kisha akachagua kumfuata Yesu. Nikola alikuwa mwenyeji wa mji unaoitwa Antiokia.</w:t>
      </w:r>
    </w:p>
    <w:p>
      <w:pPr/>
      <w:r>
        <w:rPr>
          <w:lang w:val="sw_KE" w:bidi="sw_KE"/>
        </w:rPr>
      </w:r>
      <w:r>
        <w:rPr>
          <w:lang w:val="sw_KE" w:bidi="sw_KE"/>
        </w:rPr>
        <w:t>Kuweka mikono juu ya mtu pia lilikuwa tendo lililochukuliwa kutoka katika utamaduni wa Kiyahudi. Iliashiria kukabidhi majukumu, kuimarisha, na kutoa baraka za jamii. Mitume waliwaombea wale wanaume saba, kisha wakaweka mikono yao juu yao, na inawezekana zaidi kwamba waliweka mikono juu ya vichwa vya kila mmoja wao.</w:t>
      </w:r>
    </w:p>
    <w:p>
      <w:pPr/>
      <w:r>
        <w:rPr>
          <w:lang w:val="sw_KE" w:bidi="sw_KE"/>
        </w:rPr>
      </w:r>
      <w:r>
        <w:rPr>
          <w:lang w:val="sw_KE" w:bidi="sw_KE"/>
        </w:rPr>
        <w:t>Sitisha hapa na mjadili swali hili kama kikundi: Watu katika utamaduni wenu huchagua vipi wanaume ili kutimiza kazi? Mahitaji ya wanaume hawa ni yapi? Jadili njia yoyote ya kiishara unayotumia kukabidhi jukumu na baraka. Sitisha sauti hii hapa.</w:t>
      </w:r>
    </w:p>
    <w:p>
      <w:pPr/>
      <w:r>
        <w:rPr>
          <w:lang w:val="sw_KE" w:bidi="sw_KE"/>
        </w:rPr>
      </w:r>
      <w:r>
        <w:rPr>
          <w:lang w:val="sw_KE" w:bidi="sw_KE"/>
        </w:rPr>
        <w:t>Inaonekana kwamba kufuatia uteuzi huu, mitume waliweza kujitolea zaidi kuhubiri neno la Mungu. Kwa sababu ya hili, neno la Mungu liliweza kuendelea kuenea na idadi ya watu walianza kumfuata Yesu iliongezeka katika Yerusalemu. Makuhani wengi wa Kiyahudi pia walianza kufuata mafundisho ya Yesu.</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6:1–7 katika tafsiri rahisi zaidi kuelewa.</w:t>
      </w:r>
    </w:p>
    <w:p>
      <w:pPr/>
      <w:r>
        <w:rPr>
          <w:lang w:val="sw_KE" w:bidi="sw_KE"/>
        </w:rPr>
      </w:r>
      <w:r>
        <w:rPr>
          <w:lang w:val="sw_KE" w:bidi="sw_KE"/>
        </w:rPr>
        <w:t>Katika hatua hii, kikundi kitafafanua matukio, wahusika na mpangilio wa simulizi hii. Kisha kikundi kitaigiza kwa vitendo simulizi hii</w:t>
      </w:r>
    </w:p>
    <w:p>
      <w:pPr/>
      <w:r>
        <w:rPr>
          <w:lang w:val="sw_KE" w:bidi="sw_KE"/>
        </w:rPr>
      </w:r>
      <w:r>
        <w:rPr>
          <w:lang w:val="sw_KE" w:bidi="sw_KE"/>
        </w:rPr>
        <w:t>Simulizi hii ina matukio 4.</w:t>
      </w:r>
    </w:p>
    <w:p>
      <w:pPr/>
      <w:r>
        <w:rPr>
          <w:lang w:val="sw_KE" w:bidi="sw_KE"/>
        </w:rPr>
      </w:r>
      <w:r>
        <w:rPr>
          <w:b/>
          <w:lang w:val="sw_KE" w:bidi="sw_KE"/>
        </w:rPr>
        <w:t>Katika tukio la kwanza:</w:t>
      </w:r>
      <w:r>
        <w:rPr>
          <w:lang w:val="sw_KE" w:bidi="sw_KE"/>
        </w:rPr>
        <w:t xml:space="preserve"> Idadi ya wanafunzi inaongezeka mara kwa mara. Wayahudi wa Kiyunani walilalamika dhidi ya Wayahudi wa Kiebrania kwamba wajane wa Kiyunani hawakuwa wakipokea kiasi chao cha chakula cha kila siku.</w:t>
      </w:r>
    </w:p>
    <w:p>
      <w:pPr/>
      <w:r>
        <w:rPr>
          <w:lang w:val="sw_KE" w:bidi="sw_KE"/>
        </w:rPr>
      </w:r>
      <w:r>
        <w:rPr>
          <w:b/>
          <w:lang w:val="sw_KE" w:bidi="sw_KE"/>
        </w:rPr>
        <w:t>Katika tukio la pili:</w:t>
      </w:r>
      <w:r>
        <w:rPr>
          <w:lang w:val="sw_KE" w:bidi="sw_KE"/>
        </w:rPr>
        <w:t xml:space="preserve"> Mitume kumi na wawili wanaiita pamoja kusanyiko lote la wanafunzi ili kuwataka kuteua wanaume saba watakao watunza wajane. Hii inawaruhusu mitume kujikita katika sala na kuhubiri neno la Mungu.</w:t>
      </w:r>
    </w:p>
    <w:p>
      <w:pPr/>
      <w:r>
        <w:rPr>
          <w:lang w:val="sw_KE" w:bidi="sw_KE"/>
        </w:rPr>
      </w:r>
      <w:r>
        <w:rPr>
          <w:b/>
          <w:lang w:val="sw_KE" w:bidi="sw_KE"/>
        </w:rPr>
        <w:t>Katika tukio la tatu:</w:t>
      </w:r>
      <w:r>
        <w:rPr>
          <w:lang w:val="sw_KE" w:bidi="sw_KE"/>
        </w:rPr>
        <w:t xml:space="preserve"> Jambo hili liliidhinishwa na kusanyiko na hivyo walichagua wanaume saba. Waliwaleta mbele ya mitume wakawaombea na kuwawekea mikono juu yao.</w:t>
      </w:r>
    </w:p>
    <w:p>
      <w:pPr/>
      <w:r>
        <w:rPr>
          <w:lang w:val="sw_KE" w:bidi="sw_KE"/>
        </w:rPr>
      </w:r>
      <w:r>
        <w:rPr>
          <w:b/>
          <w:lang w:val="sw_KE" w:bidi="sw_KE"/>
        </w:rPr>
        <w:t>Katika tukio la nne:</w:t>
      </w:r>
      <w:r>
        <w:rPr>
          <w:lang w:val="sw_KE" w:bidi="sw_KE"/>
        </w:rPr>
        <w:t xml:space="preserve"> Neno la Mungu liliendelea kuenea na idadi ya wanafunzi iliendelea kuongezeka katika Yerusalemu. Hata makuhani wengi walikuja kumfuata Yesu kwa utii.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Wayahudi Wa Kiyunani</w:t>
      </w:r>
    </w:p>
    <w:p>
      <w:pPr>
        <w:pStyle w:val="ListBullet"/>
        <w:spacing w:line="240" w:lineRule="auto"/>
        <w:ind w:left="720"/>
      </w:pPr>
      <w:r>
        <w:rPr>
          <w:lang w:val="sw_KE" w:bidi="sw_KE"/>
        </w:rPr>
      </w:r>
      <w:r>
        <w:rPr>
          <w:lang w:val="sw_KE" w:bidi="sw_KE"/>
        </w:rPr>
        <w:t>Wayahudi Waebrania</w:t>
      </w:r>
    </w:p>
    <w:p>
      <w:pPr>
        <w:pStyle w:val="ListBullet"/>
        <w:spacing w:line="240" w:lineRule="auto"/>
        <w:ind w:left="720"/>
      </w:pPr>
      <w:r>
        <w:rPr>
          <w:lang w:val="sw_KE" w:bidi="sw_KE"/>
        </w:rPr>
      </w:r>
      <w:r>
        <w:rPr>
          <w:lang w:val="sw_KE" w:bidi="sw_KE"/>
        </w:rPr>
        <w:t>Wajane</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Wanafunzi wote</w:t>
      </w:r>
    </w:p>
    <w:p>
      <w:pPr>
        <w:pStyle w:val="ListBullet"/>
        <w:spacing w:line="240" w:lineRule="auto"/>
        <w:ind w:left="720"/>
      </w:pPr>
      <w:r>
        <w:rPr>
          <w:lang w:val="sw_KE" w:bidi="sw_KE"/>
        </w:rPr>
      </w:r>
      <w:r>
        <w:rPr>
          <w:lang w:val="sw_KE" w:bidi="sw_KE"/>
        </w:rPr>
        <w:t>Wanaume saba</w:t>
      </w:r>
    </w:p>
    <w:p>
      <w:pPr>
        <w:pStyle w:val="ListBullet"/>
        <w:spacing w:line="240" w:lineRule="auto"/>
        <w:ind w:left="720"/>
      </w:pPr>
      <w:r>
        <w:rPr>
          <w:lang w:val="sw_KE" w:bidi="sw_KE"/>
        </w:rPr>
      </w:r>
      <w:r>
        <w:rPr>
          <w:lang w:val="sw_KE" w:bidi="sw_KE"/>
        </w:rPr>
        <w:t>Makuhani wa Kiyahudi</w:t>
      </w:r>
    </w:p>
    <w:p>
      <w:pPr/>
      <w:r>
        <w:rPr>
          <w:lang w:val="sw_KE" w:bidi="sw_KE"/>
        </w:rPr>
      </w:r>
      <w:r>
        <w:rPr>
          <w:lang w:val="sw_KE" w:bidi="sw_KE"/>
        </w:rPr>
        <w:t>Kama kikundi, zingatia sehemu hizi za mazingira ya simulizi: Hakuna mazingira maalum yaliyotajwa katika simulizi hii isipokuwa Yerusalemu. Tunajua kwamba mitume mara nyingi wangetumia muda katika ukumbi wa Solomoni kwenye hekalu. Ukumbi wa Solomoni ulikuwa upande wa mashariki wa hekalu na unadhaniwa kuwa sehemu pekee ya hekalu la awali la Solomoni ambayo bado imesimama. Ilikuwa eneo la ukumbi lililo na safu mbili za nguzo. Kuzingatia kwamba wakati mmoja kusanyiko lote litaitwa pamoja, lazima kuwe na nafasi kubwa ya kutosha kwa kukusanyika lote pamoja. Hata hivyo, pia kuna harakati nyingi na watu wanakwenda na kurudi kwa watu wengine. Zingatia jinsi hili linavyoweza kujitokeza katika mipangilio.</w:t>
      </w:r>
    </w:p>
    <w:p>
      <w:pPr/>
      <w:r>
        <w:rPr>
          <w:lang w:val="sw_KE" w:bidi="sw_KE"/>
        </w:rPr>
      </w:r>
      <w:r>
        <w:rPr>
          <w:lang w:val="sw_KE" w:bidi="sw_KE"/>
        </w:rPr>
        <w:t>Wakati wanafunzi walipokuwa wakiongezeka kwa idadi, Wayahudi wa Kiyunani walilalamika kuhusu Wayahudi wa Kiebrania kwamba wajane wa Kiyunani hawakuwa wakipokea kiasi chao cha chakula cha kila siku.</w:t>
      </w:r>
    </w:p>
    <w:p>
      <w:pPr/>
      <w:r>
        <w:rPr>
          <w:lang w:val="sw_KE" w:bidi="sw_KE"/>
        </w:rPr>
      </w:r>
      <w:r>
        <w:rPr>
          <w:lang w:val="sw_KE" w:bidi="sw_KE"/>
        </w:rPr>
        <w:t>Mitume kumi na wawili walikuja pamoja na kusanyiko lote la wanafunzi. Wale kumi na wawili waliwaomba wanafunzi wachague au wateue wanaume saba wenye sifa nzuri, waliojaa Roho, na wenye hekima, ili kuwaweka kusimamia kazi ya kuhakikisha wajane wote wanatunzwa. Neno hili "kuteua" au "kuchagua" linamaanisha kuchagua baada ya kuchunguza kikamilifu. Kwa hivyo wanaume hawa walipaswa kuchaguliwa baada ya kufanyiwa uchunguzi kamili. Hilo liliwawezesha wanafunzi kujikita katika maombi na katika huduma ya Neno la Mungu, yaani kulifundisha Neno la Mungu.</w:t>
      </w:r>
    </w:p>
    <w:p>
      <w:pPr/>
      <w:r>
        <w:rPr>
          <w:lang w:val="sw_KE" w:bidi="sw_KE"/>
        </w:rPr>
      </w:r>
      <w:r>
        <w:rPr>
          <w:lang w:val="sw_KE" w:bidi="sw_KE"/>
        </w:rPr>
        <w:t>Wazo hili liliidhinishwa na kusanyiko lote na walichagua wanaume saba. Wanaume hawa waliletwa kwa mitume ambao waliomba na kuwawekea mikono, kitendo kilichoashiria kukabidhiwa jukumu kwa wanaume hawa saba.</w:t>
      </w:r>
    </w:p>
    <w:p>
      <w:pPr/>
      <w:r>
        <w:rPr>
          <w:lang w:val="sw_KE" w:bidi="sw_KE"/>
        </w:rPr>
      </w:r>
      <w:r>
        <w:rPr>
          <w:lang w:val="sw_KE" w:bidi="sw_KE"/>
        </w:rPr>
        <w:t>Kwa sababu wale wanaume saba walichaguliwa kuwatunza wajane, neno la Mungu liliendelea kuenea na idadi ya wanafunzi katika Yerusalemu iliendelea kuongezeka. Makuhani wengi wa Kiyahudi pia walianza kumfuata na kuwa watiifu kwa Yesu.</w:t>
      </w:r>
    </w:p>
    <w:p>
      <w:pPr/>
      <w:r>
        <w:rPr>
          <w:lang w:val="sw_KE" w:bidi="sw_KE"/>
        </w:rPr>
      </w:r>
      <w:r>
        <w:rPr>
          <w:lang w:val="sw_KE" w:bidi="sw_KE"/>
        </w:rPr>
        <w:t>Sasa, kikundi kinapaswa kuandaa ubao wa hadithi, kuchora, au kutumia vitu ili kuonyesha kifungu cha habari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6:1–7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Wayahudi Wagiriki</w:t>
      </w:r>
    </w:p>
    <w:p>
      <w:pPr>
        <w:pStyle w:val="ListBullet"/>
        <w:spacing w:line="240" w:lineRule="auto"/>
        <w:ind w:left="720"/>
      </w:pPr>
      <w:r>
        <w:rPr>
          <w:lang w:val="sw_KE" w:bidi="sw_KE"/>
        </w:rPr>
      </w:r>
      <w:r>
        <w:rPr>
          <w:lang w:val="sw_KE" w:bidi="sw_KE"/>
        </w:rPr>
        <w:t>Wayahudi Waebrania</w:t>
      </w:r>
    </w:p>
    <w:p>
      <w:pPr>
        <w:pStyle w:val="ListBullet"/>
        <w:spacing w:line="240" w:lineRule="auto"/>
        <w:ind w:left="720"/>
      </w:pPr>
      <w:r>
        <w:rPr>
          <w:lang w:val="sw_KE" w:bidi="sw_KE"/>
        </w:rPr>
      </w:r>
      <w:r>
        <w:rPr>
          <w:lang w:val="sw_KE" w:bidi="sw_KE"/>
        </w:rPr>
        <w:t>Wajane</w:t>
      </w:r>
    </w:p>
    <w:p>
      <w:pPr>
        <w:pStyle w:val="ListBullet"/>
        <w:spacing w:line="240" w:lineRule="auto"/>
        <w:ind w:left="720"/>
      </w:pPr>
      <w:r>
        <w:rPr>
          <w:lang w:val="sw_KE" w:bidi="sw_KE"/>
        </w:rPr>
      </w:r>
      <w:r>
        <w:rPr>
          <w:lang w:val="sw_KE" w:bidi="sw_KE"/>
        </w:rPr>
        <w:t>Mitume</w:t>
      </w:r>
    </w:p>
    <w:p>
      <w:pPr>
        <w:pStyle w:val="ListBullet"/>
        <w:spacing w:line="240" w:lineRule="auto"/>
        <w:ind w:left="720"/>
      </w:pPr>
      <w:r>
        <w:rPr>
          <w:lang w:val="sw_KE" w:bidi="sw_KE"/>
        </w:rPr>
      </w:r>
      <w:r>
        <w:rPr>
          <w:lang w:val="sw_KE" w:bidi="sw_KE"/>
        </w:rPr>
        <w:t>Wanafunzi wote</w:t>
      </w:r>
    </w:p>
    <w:p>
      <w:pPr>
        <w:pStyle w:val="ListBullet"/>
        <w:spacing w:line="240" w:lineRule="auto"/>
        <w:ind w:left="720"/>
      </w:pPr>
      <w:r>
        <w:rPr>
          <w:lang w:val="sw_KE" w:bidi="sw_KE"/>
        </w:rPr>
      </w:r>
      <w:r>
        <w:rPr>
          <w:lang w:val="sw_KE" w:bidi="sw_KE"/>
        </w:rPr>
        <w:t>Wanaume saba</w:t>
      </w:r>
    </w:p>
    <w:p>
      <w:pPr>
        <w:pStyle w:val="ListBullet"/>
        <w:spacing w:line="240" w:lineRule="auto"/>
        <w:ind w:left="720"/>
      </w:pPr>
      <w:r>
        <w:rPr>
          <w:lang w:val="sw_KE" w:bidi="sw_KE"/>
        </w:rPr>
      </w:r>
      <w:r>
        <w:rPr>
          <w:lang w:val="sw_KE" w:bidi="sw_KE"/>
        </w:rPr>
        <w:t>Makuhani wa Kiyahudi</w:t>
      </w:r>
    </w:p>
    <w:p>
      <w:pPr/>
      <w:r>
        <w:rPr>
          <w:lang w:val="sw_KE" w:bidi="sw_KE"/>
        </w:rPr>
      </w:r>
      <w:r>
        <w:rPr>
          <w:lang w:val="sw_KE" w:bidi="sw_KE"/>
        </w:rPr>
        <w:t>Kama kikundi, igizeni kifungu hiki mara mbili. Mnapaswa kuigiza kifungu hiki kwa lugha yenu wenyewe.</w:t>
      </w:r>
    </w:p>
    <w:p>
      <w:pPr/>
      <w:r>
        <w:rPr>
          <w:lang w:val="sw_KE" w:bidi="sw_KE"/>
        </w:rPr>
      </w:r>
      <w:r>
        <w:rPr>
          <w:lang w:val="sw_KE" w:bidi="sw_KE"/>
        </w:rPr>
        <w:t>Kwanza, igiza hadithi bila kusimama. Kuwa makini na mazungumzo, mtiririko, njama, na mpangilio wa matukio ya hadithi hii. Hakikisheni hamuachi kuigiza sehemu ngumu au muhimu za simulizi hii. Saidianeni kukumbushana kila sehemu ya hadithi.</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Wakati wanafunzi walipokuwa wakiongezeka kwa idadi, Wayahudi wa Kiyunani walilalamika kuhusu Wayahudi wa Kiebrania kwamba wajane wa Kiyunani hawakuwa wakipokea kiasi chao cha chakula cha kila siku.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Wayunani, “Mnahisi au mnafikiria nini?” Mtu anaweza kujibu mambo kama, "Kwa nini wajane wengine wanapata chakula na wetu hawapati? Si haki," au "Je, wanafikiri hatutoshi? Kwa nini wajane wetu wanapuuzwa? Wanahitaji msaada pia."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Mitume kumi na wawili walikuja pamoja na kusanyiko lote la wanafunzi. Wale kumi na wawili waliwaomba wanafunzi wachague au wateue wanaume saba wenye sifa nzuri, waliojaa Roho, na wenye hekima, ili kuwaweka kusimamia kazi ya kuhakikisha wajane wote wanatunzwa. Hilo liliwawezesha wanafunzi kujikita katika maombi na katika huduma ya Neno la Mungu, yaani kulifundisha Neno la Mungu.</w:t>
      </w:r>
    </w:p>
    <w:p>
      <w:pPr/>
      <w:r>
        <w:rPr>
          <w:lang w:val="sw_KE" w:bidi="sw_KE"/>
        </w:rPr>
      </w:r>
      <w:r>
        <w:rPr>
          <w:lang w:val="sw_KE" w:bidi="sw_KE"/>
        </w:rPr>
        <w:t>Wazo hili liliidhinishwa na kusanyiko lote na walichagua wanaume saba. Wanaume hawa waliletwa kwa mitume ambao waliomba na kuwawekea mikono, kitendo kilichoashiria kupitishwa kwa jukumu kwa wanaume hawa saba.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wanaume saba hao, "Mnahisi nini au mnawaza nini?" Watu wanaweza kujibu mambo kama, "Ninahisi kuheshimiwa sana kwamba wangenichagua," au "Ninataka kufanya vizuri na kuhakikisha kila mtu anatunzwa kwa usawa," au "Nina wasiwasi kidogo kwa sababu hili ni jukumu kubwa."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Baada ya hili, neno la Mungu liliendelea kuenea na idadi ya wanafunzi katika Yerusalemu iliendelea kuongezeka. Makuhani wengi pia walianza kumfuata na kuwa watiifu kwa Yesu.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6:1–7 katika tafsiri rahisi zaidi kuelewa.</w:t>
      </w:r>
    </w:p>
    <w:p>
      <w:pPr/>
      <w:r>
        <w:rPr>
          <w:lang w:val="sw_KE" w:bidi="sw_KE"/>
        </w:rPr>
      </w:r>
      <w:r>
        <w:rPr>
          <w:lang w:val="sw_KE" w:bidi="sw_KE"/>
        </w:rPr>
        <w:t>Katika hatua hii, kikundi hicho kitajadili maneno muhimu na istilahi zilizomo katika simulizi hii.</w:t>
      </w:r>
    </w:p>
    <w:p>
      <w:pPr/>
      <w:r>
        <w:rPr>
          <w:lang w:val="sw_KE" w:bidi="sw_KE"/>
        </w:rPr>
      </w:r>
      <w:r>
        <w:rPr>
          <w:lang w:val="sw_KE" w:bidi="sw_KE"/>
        </w:rPr>
        <w:t xml:space="preserve">Wakati </w:t>
      </w:r>
      <w:r>
        <w:rPr>
          <w:b/>
          <w:lang w:val="sw_KE" w:bidi="sw_KE"/>
        </w:rPr>
        <w:t>wanafunzi</w:t>
      </w:r>
      <w:r>
        <w:rPr>
          <w:lang w:val="sw_KE" w:bidi="sw_KE"/>
        </w:rPr>
        <w:t xml:space="preserve"> walipokuwa wakiongezeka kwa idadi, </w:t>
      </w:r>
      <w:r>
        <w:rPr>
          <w:b/>
          <w:lang w:val="sw_KE" w:bidi="sw_KE"/>
        </w:rPr>
        <w:t>Wayahudi wa Kiyunani</w:t>
      </w:r>
      <w:r>
        <w:rPr>
          <w:lang w:val="sw_KE" w:bidi="sw_KE"/>
        </w:rPr>
        <w:t xml:space="preserve"> walilalamika kuhusu </w:t>
      </w:r>
      <w:r>
        <w:rPr>
          <w:b/>
          <w:lang w:val="sw_KE" w:bidi="sw_KE"/>
        </w:rPr>
        <w:t>Wayahudi</w:t>
      </w:r>
      <w:r>
        <w:rPr>
          <w:lang w:val="sw_KE" w:bidi="sw_KE"/>
        </w:rPr>
        <w:t xml:space="preserve"> wa Kiebrania kwamba wajane wa Kiyunani </w:t>
      </w:r>
      <w:r>
        <w:rPr>
          <w:b/>
          <w:lang w:val="sw_KE" w:bidi="sw_KE"/>
        </w:rPr>
        <w:t>hawakuwa</w:t>
      </w:r>
      <w:r>
        <w:rPr>
          <w:lang w:val="sw_KE" w:bidi="sw_KE"/>
        </w:rPr>
        <w:t xml:space="preserve"> wakipokea kiasi chao cha chakula cha kila siku.</w:t>
      </w:r>
    </w:p>
    <w:p>
      <w:pPr/>
      <w:r>
        <w:rPr>
          <w:lang w:val="sw_KE" w:bidi="sw_KE"/>
        </w:rPr>
      </w:r>
      <w:r>
        <w:rPr>
          <w:lang w:val="sw_KE" w:bidi="sw_KE"/>
        </w:rPr>
        <w:t xml:space="preserve">Sitisha hapa na mjadili kama kikundi neno gani au kifungu gani cha maneno mtakachotumia kwa </w:t>
      </w:r>
      <w:r>
        <w:rPr>
          <w:b/>
          <w:lang w:val="sw_KE" w:bidi="sw_KE"/>
        </w:rPr>
        <w:t>wanafunzi</w:t>
      </w:r>
      <w:r>
        <w:rPr>
          <w:lang w:val="sw_KE" w:bidi="sw_KE"/>
        </w:rPr>
        <w:t xml:space="preserve">. Tazama neno </w:t>
      </w:r>
      <w:r>
        <w:rPr>
          <w:lang w:val="sw_KE" w:bidi="sw_KE"/>
        </w:rPr>
        <w:t>wanafunzi</w:t>
      </w:r>
      <w:r>
        <w:rPr>
          <w:lang w:val="sw_KE" w:bidi="sw_KE"/>
        </w:rPr>
        <w:t xml:space="preserve"> katika Faharasa Kuu kwa maelezo zaidi. Sitisha sauti hii hapa.</w:t>
      </w:r>
    </w:p>
    <w:p>
      <w:pPr/>
      <w:r>
        <w:rPr>
          <w:lang w:val="sw_KE" w:bidi="sw_KE"/>
        </w:rPr>
      </w:r>
      <w:r>
        <w:rPr>
          <w:b/>
          <w:lang w:val="sw_KE" w:bidi="sw_KE"/>
        </w:rPr>
        <w:t>Wayahudi wa Kigiriki</w:t>
      </w:r>
      <w:r>
        <w:rPr>
          <w:lang w:val="sw_KE" w:bidi="sw_KE"/>
        </w:rPr>
        <w:t xml:space="preserve"> walikuwa uzao wa Yakobo, mjukuu wa Ibrahimu. Walikuwa wameiga desturi za Kigiriki na walikuwa sehemu ya Wayahudi ambao walikuwa wametawanyika katika maeneo mengine lakini walirudi kuishi Yerusalemu.</w:t>
      </w:r>
    </w:p>
    <w:p>
      <w:pPr/>
      <w:r>
        <w:rPr>
          <w:lang w:val="sw_KE" w:bidi="sw_KE"/>
        </w:rPr>
      </w:r>
      <w:r>
        <w:rPr>
          <w:b/>
          <w:lang w:val="sw_KE" w:bidi="sw_KE"/>
        </w:rPr>
        <w:t>Wayahudi wa Kiebrania</w:t>
      </w:r>
      <w:r>
        <w:rPr>
          <w:lang w:val="sw_KE" w:bidi="sw_KE"/>
        </w:rPr>
        <w:t xml:space="preserve"> walikuwa wenyeji wa eneo la Israeli au Palestina. Tumia neno lile lile kwa Wayahudi kama ulivyotumia hapo awali. Kwa maelezo zaidi kuhusu </w:t>
      </w:r>
      <w:r>
        <w:rPr>
          <w:lang w:val="sw_KE" w:bidi="sw_KE"/>
        </w:rPr>
        <w:t>wayahudi</w:t>
      </w:r>
      <w:r>
        <w:rPr>
          <w:lang w:val="sw_KE" w:bidi="sw_KE"/>
        </w:rPr>
        <w:t>, rejelea Faharasa Kuu.</w:t>
      </w:r>
    </w:p>
    <w:p>
      <w:pPr/>
      <w:r>
        <w:rPr>
          <w:lang w:val="sw_KE" w:bidi="sw_KE"/>
        </w:rPr>
      </w:r>
      <w:r>
        <w:rPr>
          <w:b/>
          <w:lang w:val="sw_KE" w:bidi="sw_KE"/>
        </w:rPr>
        <w:t>Wajane</w:t>
      </w:r>
      <w:r>
        <w:rPr>
          <w:lang w:val="sw_KE" w:bidi="sw_KE"/>
        </w:rPr>
        <w:t xml:space="preserve"> ni wanawake ambao waume zao tayari wamekufa.</w:t>
      </w:r>
    </w:p>
    <w:p>
      <w:pPr/>
      <w:r>
        <w:rPr>
          <w:lang w:val="sw_KE" w:bidi="sw_KE"/>
        </w:rPr>
      </w:r>
      <w:r>
        <w:rPr>
          <w:b/>
          <w:lang w:val="sw_KE" w:bidi="sw_KE"/>
        </w:rPr>
        <w:t>Mitume</w:t>
      </w:r>
      <w:r>
        <w:rPr>
          <w:lang w:val="sw_KE" w:bidi="sw_KE"/>
        </w:rPr>
        <w:t xml:space="preserve"> kumi na wawili walikuja pamoja na kusanyiko lote la wanafunzi. Mitume ni wale kumi na wawili ambao waliteuliwa na Yesu mwenyewe, au na mitume, kama wawakilishi wa Yesu. Tumia neno lile lile ulilotumia kwa ajili ya mitume katika simulizi za awali. Kwa maelezo zaidi kuhusu neno </w:t>
      </w:r>
      <w:r>
        <w:rPr>
          <w:lang w:val="sw_KE" w:bidi="sw_KE"/>
        </w:rPr>
        <w:t>mitume</w:t>
      </w:r>
      <w:r>
        <w:rPr>
          <w:lang w:val="sw_KE" w:bidi="sw_KE"/>
        </w:rPr>
        <w:t>, rejelea Faharasa Kuu.</w:t>
      </w:r>
    </w:p>
    <w:p>
      <w:pPr/>
      <w:r>
        <w:rPr>
          <w:lang w:val="sw_KE" w:bidi="sw_KE"/>
        </w:rPr>
      </w:r>
      <w:r>
        <w:rPr>
          <w:lang w:val="sw_KE" w:bidi="sw_KE"/>
        </w:rPr>
        <w:t xml:space="preserve">Wale kumi na wawili waliwaomba wanafunzi wachague au wateue wanaume saba wenye </w:t>
      </w:r>
      <w:r>
        <w:rPr>
          <w:b/>
          <w:lang w:val="sw_KE" w:bidi="sw_KE"/>
        </w:rPr>
        <w:t>sifa</w:t>
      </w:r>
      <w:r>
        <w:rPr>
          <w:lang w:val="sw_KE" w:bidi="sw_KE"/>
        </w:rPr>
        <w:t xml:space="preserve"> nzuri, waliojaa </w:t>
      </w:r>
      <w:r>
        <w:rPr>
          <w:b/>
          <w:lang w:val="sw_KE" w:bidi="sw_KE"/>
        </w:rPr>
        <w:t>Roho</w:t>
      </w:r>
      <w:r>
        <w:rPr>
          <w:lang w:val="sw_KE" w:bidi="sw_KE"/>
        </w:rPr>
        <w:t xml:space="preserve">, na wenye hekima, ili kuwaweka kusimamia kazi ya kuhakikisha wajane wote wanatunzwa. Hilo liliwawezesha wanafunzi kujikita katika </w:t>
      </w:r>
      <w:r>
        <w:rPr>
          <w:b/>
          <w:lang w:val="sw_KE" w:bidi="sw_KE"/>
        </w:rPr>
        <w:t>maombi</w:t>
      </w:r>
      <w:r>
        <w:rPr>
          <w:lang w:val="sw_KE" w:bidi="sw_KE"/>
        </w:rPr>
        <w:t xml:space="preserve"> na katika huduma ya Neno la </w:t>
      </w:r>
      <w:r>
        <w:rPr>
          <w:b/>
          <w:lang w:val="sw_KE" w:bidi="sw_KE"/>
        </w:rPr>
        <w:t>Mungu</w:t>
      </w:r>
      <w:r>
        <w:rPr>
          <w:lang w:val="sw_KE" w:bidi="sw_KE"/>
        </w:rPr>
        <w:t xml:space="preserve">, yaani kulifundisha Neno la Mungu. Roho Mtakatifu ni Roho wa Mungu ambaye Mungu anatupa ili kutuongoza na kutufariji watu. Tumia neno sawa kwa Roho Mtakatifu kama vile ulivyotumia katika simulizi za awali. Sala ni mawasiliano na Mungu. Tumia neno lile lile ulilotumia kwa ajili ya sala katika simulizi za awali. Neno la Mungu hapa linarejelea habari njema ya Yesu kufa na kufufuka kwa ajili ya dhambi zetu. Tumia neno lilelile kwa ajili ya Neno la Mungu kama ulivyotumia katika simulizi za awali. Kwa maelezo zaidi kuhusu </w:t>
      </w:r>
      <w:r>
        <w:rPr>
          <w:lang w:val="sw_KE" w:bidi="sw_KE"/>
        </w:rPr>
        <w:t>Roho Mtakatifu</w:t>
      </w:r>
      <w:r>
        <w:rPr>
          <w:lang w:val="sw_KE" w:bidi="sw_KE"/>
        </w:rPr>
        <w:t xml:space="preserve">, </w:t>
      </w:r>
      <w:r>
        <w:rPr>
          <w:lang w:val="sw_KE" w:bidi="sw_KE"/>
        </w:rPr>
        <w:t>sala</w:t>
      </w:r>
      <w:r>
        <w:rPr>
          <w:lang w:val="sw_KE" w:bidi="sw_KE"/>
        </w:rPr>
        <w:t xml:space="preserve"> na </w:t>
      </w:r>
      <w:r>
        <w:rPr>
          <w:lang w:val="sw_KE" w:bidi="sw_KE"/>
        </w:rPr>
        <w:t>Neno la Mungu</w:t>
      </w:r>
      <w:r>
        <w:rPr>
          <w:lang w:val="sw_KE" w:bidi="sw_KE"/>
        </w:rPr>
        <w:t>, rejelea Faharasa Kuu.</w:t>
      </w:r>
    </w:p>
    <w:p>
      <w:pPr/>
      <w:r>
        <w:rPr>
          <w:lang w:val="sw_KE" w:bidi="sw_KE"/>
        </w:rPr>
      </w:r>
      <w:r>
        <w:rPr>
          <w:lang w:val="sw_KE" w:bidi="sw_KE"/>
        </w:rPr>
        <w:t xml:space="preserve">Wazo hili liliidhinishwa na kusanyiko lote na walichagua wanaume saba. Wanaume hawa waliletwa kwa mitume ambao waliomba na </w:t>
      </w:r>
      <w:r>
        <w:rPr>
          <w:b/>
          <w:lang w:val="sw_KE" w:bidi="sw_KE"/>
        </w:rPr>
        <w:t>kuwawekea mikono</w:t>
      </w:r>
      <w:r>
        <w:rPr>
          <w:lang w:val="sw_KE" w:bidi="sw_KE"/>
        </w:rPr>
        <w:t>, kitendo kilichoashiria kupewa majukumu kwa wanaume hawa saba. Kumwekea mikono juu ya mtu ilikuwa ishara ya kumpa majukumu na kumbariki mtu mwingine.</w:t>
      </w:r>
    </w:p>
    <w:p>
      <w:pPr/>
      <w:r>
        <w:rPr>
          <w:lang w:val="sw_KE" w:bidi="sw_KE"/>
        </w:rPr>
      </w:r>
      <w:r>
        <w:rPr>
          <w:lang w:val="sw_KE" w:bidi="sw_KE"/>
        </w:rPr>
        <w:t xml:space="preserve">Baada ya hili, neno la Mungu liliendelea kuenea na idadi ya wanafunzi katika Yerusalemu iliendelea kuongezeka. </w:t>
      </w:r>
      <w:r>
        <w:rPr>
          <w:b/>
          <w:lang w:val="sw_KE" w:bidi="sw_KE"/>
        </w:rPr>
        <w:t xml:space="preserve">Makuhani </w:t>
      </w:r>
      <w:r>
        <w:rPr>
          <w:lang w:val="sw_KE" w:bidi="sw_KE"/>
        </w:rPr>
        <w:t xml:space="preserve">wengi pia walianza kumfuata na kuwa watiifu kwa Yesu. Makuhani walikuwa viongozi wa kidini wa Kiyahudi ambao waliwaunganisha watu na Mungu kupitia dhabihu. Tumia neno lile lile ulilotumia kwa ajili ya makuhani katika simulizi za awali. Kwa maelezo zaidi kuhusu </w:t>
      </w:r>
      <w:r>
        <w:rPr>
          <w:lang w:val="sw_KE" w:bidi="sw_KE"/>
        </w:rPr>
        <w:t>makuhani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6:8–15</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6:8–15 na uyashike moyoni mwako maneno hayo.</w:t>
      </w:r>
    </w:p>
    <w:p>
      <w:pPr/>
      <w:r>
        <w:rPr>
          <w:lang w:val="sw_KE" w:bidi="sw_KE"/>
        </w:rPr>
      </w:r>
      <w:r>
        <w:rPr>
          <w:lang w:val="sw_KE" w:bidi="sw_KE"/>
        </w:rPr>
        <w:t>Sikiliza toleo la sauti la Matendo 6:8–15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6:8–15 katika tafsiri rahisi zaidi kuelewa.</w:t>
      </w:r>
    </w:p>
    <w:p>
      <w:pPr/>
      <w:r>
        <w:rPr>
          <w:lang w:val="sw_KE" w:bidi="sw_KE"/>
        </w:rPr>
      </w:r>
      <w:r>
        <w:rPr>
          <w:lang w:val="sw_KE" w:bidi="sw_KE"/>
        </w:rPr>
        <w:t>Katika simulizi ya mwisho, mitume walichagua wanaume saba kutoka katika kikundi cha wanafunzi kuwa viongozi na kuwatunza wajane katika kikundi hicho. Stefano alikuwa mmoja wa wanaume ambao mitume waliwachagua. Sasa, Stefano anafundisha kwa nguvu na kufanya miujiza katika Yerusalemu. Hii inasababisha matatizo na Wayahudi wengine ambao wanadanganya kuhusu Stefano na kumleta kwenye Sanhedrini.</w:t>
      </w:r>
    </w:p>
    <w:p>
      <w:pPr/>
      <w:r>
        <w:rPr>
          <w:lang w:val="sw_KE" w:bidi="sw_KE"/>
        </w:rPr>
      </w:r>
      <w:r>
        <w:rPr>
          <w:lang w:val="sw_KE" w:bidi="sw_KE"/>
        </w:rPr>
        <w:t>Luka anatumia neno kama "sasa" ili kuanzisha hadithi kuhusu Stefano. Luka anatuambia kwamba Stefano alikuwa amejaa neema, au upendeleo wa Mungu, na nguvu, au uwezo wa kutenda Tunajua kutoka kwenye simulizi ya awali kwamba Stefano alikuwa amejaa Roho Mtakatifu, au Roho wa Mungu. Mungu alimpa nguvu ya kufanya ishara za miujiza na maajabu, au matendo ambayo Mungu pekee anaweza kufanya. Ishara ni alama au mambo yanayoonyesha kwamba jambo fulani ni kweli. Katika hali hii, ishara zilionyesha kwamba kile Stefano alikuwa akifundisha kuhusu Yesu kilikuwa cha kweli. Lakini hivi karibuni, Wayahudi kutoka Sinagogi la Watu Huru walimpinga Stefano—waabudu hawa walikuwa kutoka maeneo ya Kirene, Aleksandria, Kilikia na Asia.</w:t>
      </w:r>
    </w:p>
    <w:p>
      <w:pPr/>
      <w:r>
        <w:rPr>
          <w:lang w:val="sw_KE" w:bidi="sw_KE"/>
        </w:rPr>
      </w:r>
      <w:r>
        <w:rPr>
          <w:lang w:val="sw_KE" w:bidi="sw_KE"/>
        </w:rPr>
        <w:t xml:space="preserve">Sitisha hapa na muangalie ramani inayoonyesha </w:t>
      </w:r>
      <w:r>
        <w:rPr>
          <w:lang w:val="sw_KE" w:bidi="sw_KE"/>
        </w:rPr>
        <w:t>Kirene, Aleksandria, Kilikia na Asia mkihusianisha na Yerusalemu</w:t>
      </w:r>
      <w:r>
        <w:rPr>
          <w:lang w:val="sw_KE" w:bidi="sw_KE"/>
        </w:rPr>
        <w:t xml:space="preserve"> kama kundi. Sitisha sauti hii hapa.</w:t>
      </w:r>
    </w:p>
    <w:p>
      <w:pPr/>
      <w:r>
        <w:rPr>
          <w:lang w:val="sw_KE" w:bidi="sw_KE"/>
        </w:rPr>
      </w:r>
      <w:r>
        <w:rPr>
          <w:lang w:val="sw_KE" w:bidi="sw_KE"/>
        </w:rPr>
        <w:t>Sinagogi la Watu Huru, au mahali pa ibada ya Kiyahudi, ilikuwa imejaa Wayahudi ambao wakati mmoja walikuwa watumwa wa Warumi, lakini Warumi waliwaacha huru. Jina hilo halimaanishi kwamba watu wote walioachiwa huru walihudhuria sinagogi au kwamba watu walioachiwa huru pekee wanaweza kuhudhuria. Wayahudi hawa walikuwa Wayahudi wa Kigiriki, au Wayahudi ambao walizungumza Kigiriki na walikuwa walirithi desturi nyingi za Kigiriki. Watu hawa hawakutokea katika Israeli bali walitoka nchi nyingine ambapo Wayahudi walikuwa wamekaa. Wayahudi walioachiwa huru walikasirishwa na mafundisho ya Stefano, lakini hawakuweza kumpinga au kuthibitisha makosa ya Stefano, kwa sababu Roho wa Mungu alimpa hekima. Wazo la hekima linamaanisha kufikiri mawazo ambayo ni ya kweli na kufanya mambo ambayo ni mazuri.</w:t>
      </w:r>
    </w:p>
    <w:p>
      <w:pPr/>
      <w:r>
        <w:rPr>
          <w:lang w:val="sw_KE" w:bidi="sw_KE"/>
        </w:rPr>
      </w:r>
      <w:r>
        <w:rPr>
          <w:lang w:val="sw_KE" w:bidi="sw_KE"/>
        </w:rPr>
        <w:t>Sitisha hapa na mjadili swali hili kama kikundi: Jadilini jinsi mtu mwenye hekima anavyotenda na kuzungumza. Kwa nini ni vigumu kubishana nao? Sitisha sauti hii hapa.</w:t>
      </w:r>
    </w:p>
    <w:p>
      <w:pPr/>
      <w:r>
        <w:rPr>
          <w:lang w:val="sw_KE" w:bidi="sw_KE"/>
        </w:rPr>
      </w:r>
      <w:r>
        <w:rPr>
          <w:lang w:val="sw_KE" w:bidi="sw_KE"/>
        </w:rPr>
        <w:t>Wayahudi wanawashawishi watu wengine kudanganya kuhusu Stefano na kusema kwamba alikufuru au kumtukana Musa na Mungu. Hii ilikuwa shutuma kubwa kwa sababu Musa alikuwa nabii mkuu wa Kiyahudi na Mungu aliwapa watu wake sheria zake kupitia kwa Musa. Wayahudi waliwafanya watu wengine wawe na hasira na Stefano, wakijumuishwa pamoja wazee, au viongozi wanaoheshimiwa wa jumuiya ya Kiyahudi, na walimu wa sheria. Walimu wa sheria walikuwa viongozi wa kidini ambao walitafsiri na kufundisha sheria ya Mungu. Kusema kwamba Stefano alikuwa akitishia hekalu pamoja na desturi, taratibu na sheria zake kungewakasirisha watu wengi kwa sababu hekalu lilikuwa kituo cha kidini na kiuchumi cha maisha ya Wayahudi. Jumuiya ya Kiyahudi ilikuwa na hasira sana na Stefano kiasi kwamba walimkamata na kumpeleka kwenye Sanhedrini au baraza la utawala la Kiyahudi. Baraza la Wayahudi lilisikiliza mashauri ya kisheria na kutoa hukumu kwa kuzingatia sheria za kidini.</w:t>
      </w:r>
    </w:p>
    <w:p>
      <w:pPr/>
      <w:r>
        <w:rPr>
          <w:lang w:val="sw_KE" w:bidi="sw_KE"/>
        </w:rPr>
      </w:r>
      <w:r>
        <w:rPr>
          <w:lang w:val="sw_KE" w:bidi="sw_KE"/>
        </w:rPr>
        <w:t>Wayahudi hao kutoka katika sinagogi walipanga watu wawe mashahidi wa uongo kwenye baraza la Wayahudi. Shahidi wa uongo ni mtu anayedanganya kuhusu kile anachojua kuhusu mtu au tukio fulani. Mashahidi hawa wa uongo walibadilisha ukweli vyakutosha ili kutoa shutuma kubwa dhidi ya Stefano—walimshtaki kwa kutishia hekalu.</w:t>
      </w:r>
    </w:p>
    <w:p>
      <w:pPr/>
      <w:r>
        <w:rPr>
          <w:lang w:val="sw_KE" w:bidi="sw_KE"/>
        </w:rPr>
      </w:r>
      <w:r>
        <w:rPr>
          <w:lang w:val="sw_KE" w:bidi="sw_KE"/>
        </w:rPr>
        <w:t>Sitisha hapa na mjadili swali hili kama kikundi: Mtu anapomshtaki mtu kwa jambo fulani, kesi au mchakato wa kusikiliza mashitaka huwa unaendaje katika utamaduni wenu? Mamlaka au majaji hufikiaje uamuzi kuhusu nani anayesema ukweli? Sitisha sauti hii hapa.</w:t>
      </w:r>
    </w:p>
    <w:p>
      <w:pPr/>
      <w:r>
        <w:rPr>
          <w:lang w:val="sw_KE" w:bidi="sw_KE"/>
        </w:rPr>
      </w:r>
      <w:r>
        <w:rPr>
          <w:lang w:val="sw_KE" w:bidi="sw_KE"/>
        </w:rPr>
        <w:t>Mashahidi wa uongo hawamrejelei Stefano kwa majina lakini wanamwita "mwenzake huyo" au "mtu huyo" ili kuonyesha ukosefu wa heshima. Wanatia chumvi kwa kusema kwamba Stefano daima alikua anazungumza kinyume na mahali patakatifu, au hekalu, na sheria ya Mungu. Wanarejelea mafundisho ya Stefano kwamba Yesu wa Nazareti angebomoa hekalu na kubadilisha desturi zilizotolewa na Musa. Haya yalikua ni mafundisho ambayo Yesu mwenyewe alikuwa amefundisha. Kwa sababu hekalu na sheria vilikuwa vitu muhimu zaidi kwa Wayahudi, kuzungumza dhidi ya vitu hivyo au kuzungumza kuhusu kubadilisha kungewafanya Wayahudi wawe na hasira sana. Neno desturi linarejelea sheria za kufuata za Wayahudi. Walimu wa kidini wa Kiyahudi waliandika au kuzungumza sheria hizi ambazo zilikuwa zinategemea Sheria za Musa.</w:t>
      </w:r>
    </w:p>
    <w:p>
      <w:pPr/>
      <w:r>
        <w:rPr>
          <w:lang w:val="sw_KE" w:bidi="sw_KE"/>
        </w:rPr>
      </w:r>
      <w:r>
        <w:rPr>
          <w:lang w:val="sw_KE" w:bidi="sw_KE"/>
        </w:rPr>
        <w:t>Wakati Sanhedrini walipomwangalia Stefano kwa makini, waliona kwamba uso wake ulikuwa unang'aa au kama uso wa malaika. Malaika ni roho inayomtumikia Mungu. Luka hatuambii jinsi uso wa Stefano ulivyoonekana kama uso wa malaika, lakini tunajua kwamba Stefano alikuwa amejaa Roho Mtakatifu.</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6:8–15 katika tafsiri rahisi zaidi kuelewa.</w:t>
      </w:r>
    </w:p>
    <w:p>
      <w:pPr/>
      <w:r>
        <w:rPr>
          <w:lang w:val="sw_KE" w:bidi="sw_KE"/>
        </w:rPr>
      </w:r>
      <w:r>
        <w:rPr>
          <w:lang w:val="sw_KE" w:bidi="sw_KE"/>
        </w:rPr>
        <w:t>Katika hatua hii, kikundi kitafafanua matukio, wahusika na mpangilio wa simulizi hii. Kisha kikundi kitaigiza simulizi hili.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Stefano anafundisha kuhusu Yesu na kufanya miujiza katika Yerusalemu. Wayahudi kutoka Sinagogi la Watu Huru wanakasirishwa na mafundisho yake. Wayahudi wanajaribu kubishana na Stefano, lakini anawajibu kwa hekima.</w:t>
      </w:r>
    </w:p>
    <w:p>
      <w:pPr/>
      <w:r>
        <w:rPr>
          <w:lang w:val="sw_KE" w:bidi="sw_KE"/>
        </w:rPr>
      </w:r>
      <w:r>
        <w:rPr>
          <w:b/>
          <w:lang w:val="sw_KE" w:bidi="sw_KE"/>
        </w:rPr>
        <w:t>Katika tukio la pili:</w:t>
      </w:r>
      <w:r>
        <w:rPr>
          <w:lang w:val="sw_KE" w:bidi="sw_KE"/>
        </w:rPr>
        <w:t xml:space="preserve"> Kwa sababu hawawezi kuthibitisha makosa yake, Wayahudi hao wanawashawishi Wayahudi wengine mjini kumkasirikia Stefano, ikiwa ni pamoja na wazee na walimu wa sheria. Watu wanakasirika sana kiasi kwamba wanamkamata Stefano na kumpeleka ili kuhukumiwa na Sanhedrini.</w:t>
      </w:r>
    </w:p>
    <w:p>
      <w:pPr/>
      <w:r>
        <w:rPr>
          <w:lang w:val="sw_KE" w:bidi="sw_KE"/>
        </w:rPr>
      </w:r>
      <w:r>
        <w:rPr>
          <w:b/>
          <w:lang w:val="sw_KE" w:bidi="sw_KE"/>
        </w:rPr>
        <w:t>Katika tukio la tatu:</w:t>
      </w:r>
      <w:r>
        <w:rPr>
          <w:lang w:val="sw_KE" w:bidi="sw_KE"/>
        </w:rPr>
        <w:t xml:space="preserve"> Stefano anasimama mbele ya Sanhedrini. Mashahidi wa uongo wanatia chumvi katika ushahidi wao kuhusu Stefano—wanasema daima anazungumza dhidi ya hekalu na Sheria ya Mungu. Sanhedrini wanamwangalia Stefano na kuona kwamba uso wake unang'aa kama uso wa malaika.</w:t>
      </w:r>
    </w:p>
    <w:p>
      <w:pPr/>
      <w:r>
        <w:rPr>
          <w:lang w:val="sw_KE" w:bidi="sw_KE"/>
        </w:rPr>
      </w:r>
      <w:r>
        <w:rPr>
          <w:lang w:val="sw_KE" w:bidi="sw_KE"/>
        </w:rPr>
        <w:t xml:space="preserve">Wahusika katika simulizi hii ni: </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Wayahudi wa Sinagogi la Watu Huru</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Wanachama wa baraza la Sanhedrini</w:t>
      </w:r>
    </w:p>
    <w:p>
      <w:pPr>
        <w:pStyle w:val="ListBullet"/>
        <w:spacing w:line="240" w:lineRule="auto"/>
        <w:ind w:left="720"/>
      </w:pPr>
      <w:r>
        <w:rPr>
          <w:lang w:val="sw_KE" w:bidi="sw_KE"/>
        </w:rPr>
      </w:r>
      <w:r>
        <w:rPr>
          <w:lang w:val="sw_KE" w:bidi="sw_KE"/>
        </w:rPr>
        <w:t>Mashahidi wa uongo</w:t>
      </w:r>
    </w:p>
    <w:p>
      <w:pPr/>
      <w:r>
        <w:rPr>
          <w:lang w:val="sw_KE" w:bidi="sw_KE"/>
        </w:rPr>
      </w:r>
      <w:r>
        <w:rPr>
          <w:lang w:val="sw_KE" w:bidi="sw_KE"/>
        </w:rPr>
        <w:t>Kama kikundi, zingatia sehemu hizi za mazingira ya simulizi:</w:t>
      </w:r>
    </w:p>
    <w:p>
      <w:pPr/>
      <w:r>
        <w:rPr>
          <w:lang w:val="sw_KE" w:bidi="sw_KE"/>
        </w:rPr>
      </w:r>
      <w:r>
        <w:rPr>
          <w:lang w:val="sw_KE" w:bidi="sw_KE"/>
        </w:rPr>
        <w:t>Katika simulizi ya mwisho, Luka alionyesha wanafunzi wakiongezeka na neno la Mungu likiendelea kuenea katika Yerusalemu. Mitume walimchagua Stefano kama kiongozi katika kikundi cha wanafunzi ili kuwatunza wajane. Stefano alikuwa amejaa Roho Mtakatifu.</w:t>
      </w:r>
    </w:p>
    <w:p>
      <w:pPr/>
      <w:r>
        <w:rPr>
          <w:lang w:val="sw_KE" w:bidi="sw_KE"/>
        </w:rPr>
      </w:r>
      <w:r>
        <w:rPr>
          <w:lang w:val="sw_KE" w:bidi="sw_KE"/>
        </w:rPr>
        <w:t>Simulizi hii inaanza na neno "sasa" au "na." Neno linalotumiwa hapa halielezei wakati, lakini linatambulisha hadithi ya Stefano.</w:t>
      </w:r>
    </w:p>
    <w:p>
      <w:pPr/>
      <w:r>
        <w:rPr>
          <w:lang w:val="sw_KE" w:bidi="sw_KE"/>
        </w:rPr>
      </w:r>
      <w:r>
        <w:rPr>
          <w:lang w:val="sw_KE" w:bidi="sw_KE"/>
        </w:rPr>
        <w:t>Mwanzoni, Luka anamwelezea Stefano. Stefano amejaa wema wa Mungu. Stefano alifanya ishara za kushangaza kati ya watu.</w:t>
      </w:r>
    </w:p>
    <w:p>
      <w:pPr/>
      <w:r>
        <w:rPr>
          <w:lang w:val="sw_KE" w:bidi="sw_KE"/>
        </w:rPr>
      </w:r>
      <w:r>
        <w:rPr>
          <w:lang w:val="sw_KE" w:bidi="sw_KE"/>
        </w:rPr>
        <w:t>Sasa hadithi inaonyesha tofauti kubwa kati ya mambo ya ajabu ambayo Stefano alikuwa akifanya na jinsi Wayahudi walivyomjibu Stefano. Hii ni mara ya kwanza katika kitabu cha Matendo ya Mitume kwamba watu hawapokei kwa mtazamo chanya ishara na maajabu hayo.</w:t>
      </w:r>
    </w:p>
    <w:p>
      <w:pPr/>
      <w:r>
        <w:rPr>
          <w:lang w:val="sw_KE" w:bidi="sw_KE"/>
        </w:rPr>
      </w:r>
      <w:r>
        <w:rPr>
          <w:lang w:val="sw_KE" w:bidi="sw_KE"/>
        </w:rPr>
        <w:t>Wakati Stefano anafundisha, Wayahudi kutoka Sinagogi la Watu Huru wanampinga Stefano kwa pamoja na kubishana naye. Wayahudi hao hao hawakuweza kupinga, kukabiliana au kukataa mafundisho ya Stefano. Hii inamaanisha hawakuwa na hoja nzuri dhidi ya Stefano kwa sababu Stefano alikuwa akizungumza kwa hekima na Roho, au kwa uwezo wa Roho Mtakatifu.</w:t>
      </w:r>
    </w:p>
    <w:p>
      <w:pPr/>
      <w:r>
        <w:rPr>
          <w:lang w:val="sw_KE" w:bidi="sw_KE"/>
        </w:rPr>
      </w:r>
      <w:r>
        <w:rPr>
          <w:lang w:val="sw_KE" w:bidi="sw_KE"/>
        </w:rPr>
        <w:t>Kwa sababu Wayahudi hawakuweza kuthibitisha makosa ya Stefano, waliwashawishi watu wengine kusema kwamba Stefano alizungumza dhidi ya Musa na Mungu.</w:t>
      </w:r>
    </w:p>
    <w:p>
      <w:pPr/>
      <w:r>
        <w:rPr>
          <w:lang w:val="sw_KE" w:bidi="sw_KE"/>
        </w:rPr>
      </w:r>
      <w:r>
        <w:rPr>
          <w:lang w:val="sw_KE" w:bidi="sw_KE"/>
        </w:rPr>
        <w:t>Wayahudi hao hao waliwafanya watu, wazee, na waandishi wamkasirikie Stefano. Wazee na waandishi walikuwa na wawakilishi kwenye baraza. Walimkamata Stefano na kumleta kwenye baraza, au Sanhedrini, ili kumhukumu.</w:t>
      </w:r>
    </w:p>
    <w:p>
      <w:pPr/>
      <w:r>
        <w:rPr>
          <w:lang w:val="sw_KE" w:bidi="sw_KE"/>
        </w:rPr>
      </w:r>
      <w:r>
        <w:rPr>
          <w:lang w:val="sw_KE" w:bidi="sw_KE"/>
        </w:rPr>
        <w:t>Wayahudi hao hao walitengeneza mashahidi wa uongo ili kusema kwamba Stefano alikuwa akizungumza dhidi ya mahali patakatifu na sheria, akirejelea sheria ambayo Mungu alimpa Musa kwa ajili ya watu wake. Mahali patakatifu panarejelea hekalu. Katika mafundisho ya awali, Yesu alizungumza kuhusu kubomoa hekalu na jinsi ambavyo watu hawata hitajika tena kwenda kwa makuhani ili watolee sadaka kwaajiri yao ili wawe na mahusiano mazuri na Mungu. Kuna uwezekano mkubwa kwamba Stefano alirudia mafundisho haya. Mashahidi wa uongo walisema kwamba Stefano alizungumza kuhusu jinsi Yesu wa Nazareti atalibomoa hekalu na kubadilisha desturi ambazo Musa aliziacha.</w:t>
      </w:r>
    </w:p>
    <w:p>
      <w:pPr/>
      <w:r>
        <w:rPr>
          <w:lang w:val="sw_KE" w:bidi="sw_KE"/>
        </w:rPr>
      </w:r>
      <w:r>
        <w:rPr>
          <w:lang w:val="sw_KE" w:bidi="sw_KE"/>
        </w:rPr>
        <w:t>Wajumbe wa baraza walimtazama Stefano usoni moja kwa moja. Uso wa Stefano ulikuwa kama uso wa malaika.</w:t>
      </w:r>
    </w:p>
    <w:p>
      <w:pPr/>
      <w:r>
        <w:rPr>
          <w:lang w:val="sw_KE" w:bidi="sw_KE"/>
        </w:rPr>
      </w:r>
      <w:r>
        <w:rPr>
          <w:lang w:val="sw_KE" w:bidi="sw_KE"/>
        </w:rPr>
        <w:t>Sitisha hapa na mjadili swali hili kama kikundi: Kwa nini mnafikiri Stefano alikuwa na uso kama ule wa malaika? Unafikiri uso kama ule wa malaika unaonekana vipi? Sitisha sauti hii hapa.</w:t>
      </w:r>
    </w:p>
    <w:p>
      <w:pPr/>
      <w:r>
        <w:rPr>
          <w:lang w:val="sw_KE" w:bidi="sw_KE"/>
        </w:rPr>
      </w:r>
      <w:r>
        <w:rPr>
          <w:lang w:val="sw_KE" w:bidi="sw_KE"/>
        </w:rPr>
        <w:t>Sasa, kikundi kinapaswa kutengeneza ubao wa hadithi, kuchora, au kutumia vitu ili kuonyesha simulizi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6:8–15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Wayahudi wa Sinagogi la Watu Huru</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Wanachama wa baraza la Sanhedrini</w:t>
      </w:r>
    </w:p>
    <w:p>
      <w:pPr>
        <w:pStyle w:val="ListBullet"/>
        <w:spacing w:line="240" w:lineRule="auto"/>
        <w:ind w:left="720"/>
      </w:pPr>
      <w:r>
        <w:rPr>
          <w:lang w:val="sw_KE" w:bidi="sw_KE"/>
        </w:rPr>
      </w:r>
      <w:r>
        <w:rPr>
          <w:lang w:val="sw_KE" w:bidi="sw_KE"/>
        </w:rPr>
        <w:t>Mashahidi wa uongo</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Igiza Stefano akifundisha kwa nguvu na hekima. Anafanya ishara na maajabu. Mwigizaji wa Roho Mtakatifu anaweza kumsaidia Stefano kufanya miujiza hii. Stefano anafundisha na Wayahudi kutoka katika Sinagogi la Watu Huru wanakasirishwa na mafundisho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Wayahudi katika sinagogi, "Unahisi vipi au unawaza nini?" Mtu huyo anaweza kujibu mambo kama, "Anamaanisha nini anaposema hekalu litaharibiwa?" Ni kiini cha maisha yetu!" au "Stefano hajui kile anachosema. "Sheria ya Musa haiwezi kubadilishwa," au "Nimeshangaa." Stefano anawezaje kuzungumza kwa hekima kama hiyo wakati mwalimu wake amekufa?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Wayahudi kutoka sinagogi wakijaribu kumpinga Stefano, lakini hawawezi kuthibitisha kuwa ana makosa. Badala yake, Wayahudi wanaanza kuchoma hasira katika Wayahudi wa mji, ikiwa ni pamoja na wazee na walimu wa sheria. Watu wana hasira sana kiasi kwamba wanamkamata Stefano na kumpeleka ili ahukumiwe na Sanhedrin, baraza la utawala wa Kiyahudi. Mwigizaji wa Roho Mtakatifu anaweza kusimama kando ya Stefano wakati wa kesi yake.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Stefano, "Unahisi vipi au unawaza nini?" Mtu huyo anaweza kujibu mambo kama, "Mtulivu." Hivi ndivyo Yesu alivyotufundisha kutarajia. Najua Roho Mtakatifu yuko pamoja nami," au "Nimebarikiwa kuweza kushiriki mbele ya Baraza," au "Nina huzuni kwamba watu hawaamini mafundisho ya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Wayahudi kutoka sinagogini wakileta mashahidi wa uongo katika kesi ya Stefano. Mashahidi wa uongo wanatia chumvi na kusema kwamba Stefano daima anazungumza kuhusu uharibifu wa hekalu na kubadilisha sheria za Musa. Wanachama wa baraza wanamwangalia Stefano kwa makini na kuona kwamba uso wake unang'aa kama uso wa malaika.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baraza, "Unahisi nini au unafikiria nini?" Mtu huyo anaweza kujibu mambo kama, "Nimeshtuka." Kuna kitu tofauti kuhusu mtu huyu," au "Nimechanganyikiwa." Anawezaje kuwa na utulivu sana wakati shutuma dhidi yake ni kubwa sana?" au "Nimefadhaika. Nilidhani tumesikia mafundisho ya Yesu kwa mara ya mwisho.</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6:8–15 katika tafsiri rahisi zaidi kuelewa.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Luka anatuambia kwamba Stefano alikuwa amejaa </w:t>
      </w:r>
      <w:r>
        <w:rPr>
          <w:b/>
          <w:lang w:val="sw_KE" w:bidi="sw_KE"/>
        </w:rPr>
        <w:t>neema</w:t>
      </w:r>
      <w:r>
        <w:rPr>
          <w:lang w:val="sw_KE" w:bidi="sw_KE"/>
        </w:rPr>
        <w:t xml:space="preserve"> na </w:t>
      </w:r>
      <w:r>
        <w:rPr>
          <w:b/>
          <w:lang w:val="sw_KE" w:bidi="sw_KE"/>
        </w:rPr>
        <w:t>nguvu</w:t>
      </w:r>
      <w:r>
        <w:rPr>
          <w:lang w:val="sw_KE" w:bidi="sw_KE"/>
        </w:rPr>
        <w:t xml:space="preserve">. Neema inarejelea kitendo cha Mungu cha kuonyesha kibali kwa mtu ambaye hastahili, wakati nguvu inarejelea uwezo wa kutenda. Mungu alimpa Stefano neema na uwezo wa kutenda. Tumia neno au usemi ule ule kwa ajili ya neema kama uliotumia katika simulizi za awali. Kwa maelezo zaidi kuhusu </w:t>
      </w:r>
      <w:r>
        <w:rPr>
          <w:lang w:val="sw_KE" w:bidi="sw_KE"/>
        </w:rPr>
        <w:t>neema</w:t>
      </w:r>
      <w:r>
        <w:rPr>
          <w:lang w:val="sw_KE" w:bidi="sw_KE"/>
        </w:rPr>
        <w:t>, rejelea Faharasa Kuu.</w:t>
      </w:r>
    </w:p>
    <w:p>
      <w:pPr/>
      <w:r>
        <w:rPr>
          <w:lang w:val="sw_KE" w:bidi="sw_KE"/>
        </w:rPr>
      </w:r>
      <w:r>
        <w:rPr>
          <w:lang w:val="sw_KE" w:bidi="sw_KE"/>
        </w:rPr>
        <w:t xml:space="preserve">Stefano aliweza kufanya </w:t>
      </w:r>
      <w:r>
        <w:rPr>
          <w:b/>
          <w:lang w:val="sw_KE" w:bidi="sw_KE"/>
        </w:rPr>
        <w:t>maajabu</w:t>
      </w:r>
      <w:r>
        <w:rPr>
          <w:lang w:val="sw_KE" w:bidi="sw_KE"/>
        </w:rPr>
        <w:t xml:space="preserve"> na </w:t>
      </w:r>
      <w:r>
        <w:rPr>
          <w:b/>
          <w:lang w:val="sw_KE" w:bidi="sw_KE"/>
        </w:rPr>
        <w:t>ishara</w:t>
      </w:r>
      <w:r>
        <w:rPr>
          <w:lang w:val="sw_KE" w:bidi="sw_KE"/>
        </w:rPr>
        <w:t xml:space="preserve">. Maneno haya yote mawili yanarejelea matendo ambayo Mungu pekee anaweza kuyafanya. Ishara ni alama au mambo yanayoonyesha kwamba jambo fulani ni kweli. Katika hali hii, ishara zilionyesha kwamba kile Stefano alikuwa akifundisha kuhusu Yesu kilikuwa cha kweli. Tumia neno au kirai kile kile kwa maajabu na ishara kama ulivyotumia katika simulizi zilizotangulia. Kwa maelezo zaidi kuhusu </w:t>
      </w:r>
      <w:r>
        <w:rPr>
          <w:lang w:val="sw_KE" w:bidi="sw_KE"/>
        </w:rPr>
        <w:t>miujiza, alama na maajabu</w:t>
      </w:r>
      <w:r>
        <w:rPr>
          <w:lang w:val="sw_KE" w:bidi="sw_KE"/>
        </w:rPr>
        <w:t>, rejelea Faharasa Kuu.</w:t>
      </w:r>
    </w:p>
    <w:p>
      <w:pPr/>
      <w:r>
        <w:rPr>
          <w:lang w:val="sw_KE" w:bidi="sw_KE"/>
        </w:rPr>
      </w:r>
      <w:r>
        <w:rPr>
          <w:lang w:val="sw_KE" w:bidi="sw_KE"/>
        </w:rPr>
        <w:t xml:space="preserve">Lakini Wayahudi kutoka </w:t>
      </w:r>
      <w:r>
        <w:rPr>
          <w:b/>
          <w:lang w:val="sw_KE" w:bidi="sw_KE"/>
        </w:rPr>
        <w:t>Sinagogi</w:t>
      </w:r>
      <w:r>
        <w:rPr>
          <w:lang w:val="sw_KE" w:bidi="sw_KE"/>
        </w:rPr>
        <w:t xml:space="preserve"> la Walioachwa Huru walikasirishwa na mafundisho ya Stefano. Sinagogi linarejelea mahali pa ibada ya Kiyahudi ambapo watu katika vijiji waliweza kukutana badala ya kwenda kwenye hekalu kuu katika Yerusalemu. Watu hawakutoa dhabihu katika masinagogi bali walikusanyika siku ya Sabato ili kuomba, kusoma Maandiko, kusikia mafundisho, na wakati mwingine kuhukumu migogoro ya jamii. Kila sinagogi lilikuwa na kikundi cha wazee na kiongozi mkuu mmoja. Wanaume hawa hawakuwa makuhani au walimu, lakini walikuwa wanaoheshimika sana na walikuwa na ushawishi mkubwa katika jumuiya zao.</w:t>
      </w:r>
    </w:p>
    <w:p>
      <w:pPr/>
      <w:r>
        <w:rPr>
          <w:lang w:val="sw_KE" w:bidi="sw_KE"/>
        </w:rPr>
      </w:r>
      <w:r>
        <w:rPr>
          <w:lang w:val="sw_KE" w:bidi="sw_KE"/>
        </w:rPr>
        <w:t xml:space="preserve">Sitisha hapa na mjadili kama kikundi neno gani au kifungu gani cha maneno mtakachotumia kwa ajili ya </w:t>
      </w:r>
      <w:r>
        <w:rPr>
          <w:b/>
          <w:lang w:val="sw_KE" w:bidi="sw_KE"/>
        </w:rPr>
        <w:t>sinagogi</w:t>
      </w:r>
      <w:r>
        <w:rPr>
          <w:lang w:val="sw_KE" w:bidi="sw_KE"/>
        </w:rPr>
        <w:t xml:space="preserve">. Tafuta </w:t>
      </w:r>
      <w:r>
        <w:rPr>
          <w:lang w:val="sw_KE" w:bidi="sw_KE"/>
        </w:rPr>
        <w:t>sinagogi</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Wayahudi walioachwa huru walijaribu kubishana na Stefano, lakini hawakuweza kumpinga kwa sababu alijaa </w:t>
      </w:r>
      <w:r>
        <w:rPr>
          <w:b/>
          <w:lang w:val="sw_KE" w:bidi="sw_KE"/>
        </w:rPr>
        <w:t>hekima</w:t>
      </w:r>
      <w:r>
        <w:rPr>
          <w:lang w:val="sw_KE" w:bidi="sw_KE"/>
        </w:rPr>
        <w:t xml:space="preserve"> na Roho. Ni Mungu pekee anayeweza kumpa mtu hekima. Inamaanisha kufikiria mawazo ambayo ni ya kweli na kufanya mambo ambayo ni mema. Tumia neno lile lile au fungu la maneno lile lile kwa ajili ya hekima kama ulivyotumia katika simulizi za awali. Kwa maelezo zaidi kuhusu </w:t>
      </w:r>
      <w:r>
        <w:rPr>
          <w:b/>
          <w:lang w:val="sw_KE" w:bidi="sw_KE"/>
        </w:rPr>
        <w:t>hekima</w:t>
      </w:r>
      <w:r>
        <w:rPr>
          <w:lang w:val="sw_KE" w:bidi="sw_KE"/>
        </w:rPr>
        <w:t>, rejelea Faharasa Kuu.</w:t>
      </w:r>
    </w:p>
    <w:p>
      <w:pPr/>
      <w:r>
        <w:rPr>
          <w:lang w:val="sw_KE" w:bidi="sw_KE"/>
        </w:rPr>
      </w:r>
      <w:r>
        <w:rPr>
          <w:lang w:val="sw_KE" w:bidi="sw_KE"/>
        </w:rPr>
        <w:t xml:space="preserve">Stefano pia alikuwa amejaa </w:t>
      </w:r>
      <w:r>
        <w:rPr>
          <w:b/>
          <w:lang w:val="sw_KE" w:bidi="sw_KE"/>
        </w:rPr>
        <w:t>Roho</w:t>
      </w:r>
      <w:r>
        <w:rPr>
          <w:lang w:val="sw_KE" w:bidi="sw_KE"/>
        </w:rPr>
        <w:t xml:space="preserve">. Roho Mtakatifu ni Roho wa Mungu ambaye yeye huwapa watu ili kuwajalia uwepo wake, hekima, mamlaka, na nguvu. Tumia neno au kirai kile kile kwa Roho Mtakatifu kama ulivyotumia katika simulizi zilizotangulia. Kwa maelezo zaidi kuhusu </w:t>
      </w:r>
      <w:r>
        <w:rPr>
          <w:lang w:val="sw_KE" w:bidi="sw_KE"/>
        </w:rPr>
        <w:t>Roho Mtakatifu</w:t>
      </w:r>
      <w:r>
        <w:rPr>
          <w:lang w:val="sw_KE" w:bidi="sw_KE"/>
        </w:rPr>
        <w:t>, rejelea Faharasa Kuu.</w:t>
      </w:r>
    </w:p>
    <w:p>
      <w:pPr/>
      <w:r>
        <w:rPr>
          <w:lang w:val="sw_KE" w:bidi="sw_KE"/>
        </w:rPr>
      </w:r>
      <w:r>
        <w:rPr>
          <w:lang w:val="sw_KE" w:bidi="sw_KE"/>
        </w:rPr>
        <w:t xml:space="preserve">Wayahudi wanadanganya na kumshtaki Stefano kwa </w:t>
      </w:r>
      <w:r>
        <w:rPr>
          <w:b/>
          <w:lang w:val="sw_KE" w:bidi="sw_KE"/>
        </w:rPr>
        <w:t>kumkufuru</w:t>
      </w:r>
      <w:r>
        <w:rPr>
          <w:lang w:val="sw_KE" w:bidi="sw_KE"/>
        </w:rPr>
        <w:t xml:space="preserve"> Mungu na Musa. Kufuru inamaanisha kumdharau au kumtukana Mungu kwa kumfanya awe na utukufu.</w:t>
      </w:r>
    </w:p>
    <w:p>
      <w:pPr/>
      <w:r>
        <w:rPr>
          <w:lang w:val="sw_KE" w:bidi="sw_KE"/>
        </w:rPr>
      </w:r>
      <w:r>
        <w:rPr>
          <w:lang w:val="sw_KE" w:bidi="sw_KE"/>
        </w:rPr>
        <w:t xml:space="preserve">Sitisha hapa na mjadili kama kikundi neno gani au kifungu gani cha maneno mtakachotumia kwa ajili ya </w:t>
      </w:r>
      <w:r>
        <w:rPr>
          <w:b/>
          <w:lang w:val="sw_KE" w:bidi="sw_KE"/>
        </w:rPr>
        <w:t>kufuru</w:t>
      </w:r>
      <w:r>
        <w:rPr>
          <w:lang w:val="sw_KE" w:bidi="sw_KE"/>
        </w:rPr>
        <w:t xml:space="preserve">. Ikiwa tayari umetafsiri neno hili katika kitabu kingine cha Biblia, tumia neno lilelile ulilotumia huko. Tafuta </w:t>
      </w:r>
      <w:r>
        <w:rPr>
          <w:lang w:val="sw_KE" w:bidi="sw_KE"/>
        </w:rPr>
        <w:t>kufuru</w:t>
      </w:r>
      <w:r>
        <w:rPr>
          <w:lang w:val="sw_KE" w:bidi="sw_KE"/>
        </w:rPr>
        <w:t xml:space="preserve"> katika Faharasa Kuu kwa maelezo zaidi. Sitisha sauti hii hapa.</w:t>
      </w:r>
    </w:p>
    <w:p>
      <w:pPr/>
      <w:r>
        <w:rPr>
          <w:lang w:val="sw_KE" w:bidi="sw_KE"/>
        </w:rPr>
      </w:r>
      <w:r>
        <w:rPr>
          <w:lang w:val="sw_KE" w:bidi="sw_KE"/>
        </w:rPr>
        <w:t xml:space="preserve">Wayahudi wanawakasirisha hata </w:t>
      </w:r>
      <w:r>
        <w:rPr>
          <w:b/>
          <w:lang w:val="sw_KE" w:bidi="sw_KE"/>
        </w:rPr>
        <w:t>wazee</w:t>
      </w:r>
      <w:r>
        <w:rPr>
          <w:lang w:val="sw_KE" w:bidi="sw_KE"/>
        </w:rPr>
        <w:t xml:space="preserve"> na </w:t>
      </w:r>
      <w:r>
        <w:rPr>
          <w:b/>
          <w:lang w:val="sw_KE" w:bidi="sw_KE"/>
        </w:rPr>
        <w:t>waandishi</w:t>
      </w:r>
      <w:r>
        <w:rPr>
          <w:lang w:val="sw_KE" w:bidi="sw_KE"/>
        </w:rPr>
        <w:t xml:space="preserve"> kwa mafundisho ya Stefano. Wazee walikuwa viongozi wa jumuiya ya Wayahudi walioheshimiwa, wakati waandishi au walimu wa sheria walijifunza, walifundisha, na kutafsiri sheria ya Mungu. Makundi haya yote mawili ya watu lazima yangekuwa na uhusiano na Sanhedrini ili kumfanya Stefano afikishwe mahakamani. Tumia neno au kirai kile kile kwa wazee na waandishi kama ulivyotumia katika simulizi zilizotangulia. Kwa maelezo zaidi kuhusu </w:t>
      </w:r>
      <w:r>
        <w:rPr>
          <w:lang w:val="sw_KE" w:bidi="sw_KE"/>
        </w:rPr>
        <w:t>mzee</w:t>
      </w:r>
      <w:r>
        <w:rPr>
          <w:lang w:val="sw_KE" w:bidi="sw_KE"/>
        </w:rPr>
        <w:t xml:space="preserve"> na </w:t>
      </w:r>
      <w:r>
        <w:rPr>
          <w:lang w:val="sw_KE" w:bidi="sw_KE"/>
        </w:rPr>
        <w:t>mwandishi</w:t>
      </w:r>
      <w:r>
        <w:rPr>
          <w:lang w:val="sw_KE" w:bidi="sw_KE"/>
        </w:rPr>
        <w:t>, rejelea Faharasa Kuu.</w:t>
      </w:r>
    </w:p>
    <w:p>
      <w:pPr/>
      <w:r>
        <w:rPr>
          <w:lang w:val="sw_KE" w:bidi="sw_KE"/>
        </w:rPr>
      </w:r>
      <w:r>
        <w:rPr>
          <w:lang w:val="sw_KE" w:bidi="sw_KE"/>
        </w:rPr>
        <w:t xml:space="preserve">Wayahudi wanamkamata Stefano na kumpeleka ili ahukumiwe na baraza, au </w:t>
      </w:r>
      <w:r>
        <w:rPr>
          <w:b/>
          <w:lang w:val="sw_KE" w:bidi="sw_KE"/>
        </w:rPr>
        <w:t>Sanhedrini</w:t>
      </w:r>
      <w:r>
        <w:rPr>
          <w:lang w:val="sw_KE" w:bidi="sw_KE"/>
        </w:rPr>
        <w:t xml:space="preserve">. Baraza la Sanhedrini lilikuwa baraza la utawala la Kiyahudi lililohukumu kesi za kidini. Iliundwa na makuhani wakuu, wazee, na walimu wa sheria. Tumia neno au kirai kilekile kwa Sanhedrin kama ulivyotumia katika simulizi zilizotangulia. Kwa maelezo zaidi kuhusu </w:t>
      </w:r>
      <w:r>
        <w:rPr>
          <w:lang w:val="sw_KE" w:bidi="sw_KE"/>
        </w:rPr>
        <w:t>Sanhedrini</w:t>
      </w:r>
      <w:r>
        <w:rPr>
          <w:lang w:val="sw_KE" w:bidi="sw_KE"/>
        </w:rPr>
        <w:t>, rejelea Faharasa Kuu.</w:t>
      </w:r>
    </w:p>
    <w:p>
      <w:pPr/>
      <w:r>
        <w:rPr>
          <w:lang w:val="sw_KE" w:bidi="sw_KE"/>
        </w:rPr>
      </w:r>
      <w:r>
        <w:rPr>
          <w:lang w:val="sw_KE" w:bidi="sw_KE"/>
        </w:rPr>
        <w:t xml:space="preserve">Mashahidi wa uongo wanaposema kwamba Stefano alizungumza dhidi ya mahali hapa </w:t>
      </w:r>
      <w:r>
        <w:rPr>
          <w:b/>
          <w:lang w:val="sw_KE" w:bidi="sw_KE"/>
        </w:rPr>
        <w:t>patakatifu</w:t>
      </w:r>
      <w:r>
        <w:rPr>
          <w:lang w:val="sw_KE" w:bidi="sw_KE"/>
        </w:rPr>
        <w:t xml:space="preserve">, wanazungumza kuhusu hekalu, au mahali ambapo Mungu anaishi kati ya watu wake katika Yerusalemu. Tafsiri nyingi za Biblia zinatumia neno hekalu badala ya mahali patakatifu; hii inaweza kuwa rahisi zaidi katika lugha yako. Neno Utakatifu linamaanisha kwamba hekalu limetengwa kwa ajili ya kusudi maalum la Mungu. Tumia neno au kifungu sawa kwa neno takatifu kama vile umelitumia katika simulizi zilizotangulia. Kwa maelezo zaidi kuhusu </w:t>
      </w:r>
      <w:r>
        <w:rPr>
          <w:lang w:val="sw_KE" w:bidi="sw_KE"/>
        </w:rPr>
        <w:t>takatifu</w:t>
      </w:r>
      <w:r>
        <w:rPr>
          <w:lang w:val="sw_KE" w:bidi="sw_KE"/>
        </w:rPr>
        <w:t>, rejelea Faharasa Kuu.</w:t>
      </w:r>
    </w:p>
    <w:p>
      <w:pPr/>
      <w:r>
        <w:rPr>
          <w:lang w:val="sw_KE" w:bidi="sw_KE"/>
        </w:rPr>
      </w:r>
      <w:r>
        <w:rPr>
          <w:lang w:val="sw_KE" w:bidi="sw_KE"/>
        </w:rPr>
        <w:t xml:space="preserve">Baraza linapomwangalia Stefano, wanaona uso wake unang'aa kama ule wa </w:t>
      </w:r>
      <w:r>
        <w:rPr>
          <w:b/>
          <w:lang w:val="sw_KE" w:bidi="sw_KE"/>
        </w:rPr>
        <w:t>malaika</w:t>
      </w:r>
      <w:r>
        <w:rPr>
          <w:lang w:val="sw_KE" w:bidi="sw_KE"/>
        </w:rPr>
        <w:t xml:space="preserve">, au kiumbe wa kiroho aliye juu ya maumbile anayemtumikia Mungu. Tumia neno lile lile au fungu la maneno lile lile kwa ajili ya malaika kama ulivyotumia katika aya zilizotangulia. Kwa maelezo zaidi kuhusu neno </w:t>
      </w:r>
      <w:r>
        <w:rPr>
          <w:lang w:val="sw_KE" w:bidi="sw_KE"/>
        </w:rPr>
        <w:t>malaika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7:1–8</w:t>
      </w:r>
      <w:r>
        <w:rPr>
          <w:lang w:val="sw_KE" w:bidi="sw_KE"/>
        </w:rPr>
      </w:r>
    </w:p>
    <w:p>
      <w:pPr>
        <w:pStyle w:val="Heading3"/>
      </w:pPr>
      <w:r>
        <w:rPr>
          <w:lang w:val="sw_KE" w:bidi="sw_KE"/>
        </w:rPr>
        <w:t>Sikiliza na Moyo</w:t>
      </w:r>
    </w:p>
    <w:p>
      <w:pPr/>
      <w:r>
        <w:rPr>
          <w:lang w:val="sw_KE" w:bidi="sw_KE"/>
        </w:rPr>
      </w:r>
      <w:r>
        <w:rPr>
          <w:lang w:val="sw_KE" w:bidi="sw_KE"/>
        </w:rPr>
        <w:t>Sikiliza Matendo 7:1–8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toleo rahisi zaidi kuelewa.</w:t>
      </w:r>
    </w:p>
    <w:p>
      <w:pPr/>
      <w:r>
        <w:rPr>
          <w:lang w:val="sw_KE" w:bidi="sw_KE"/>
        </w:rPr>
      </w:r>
      <w:r>
        <w:rPr>
          <w:lang w:val="sw_KE" w:bidi="sw_KE"/>
        </w:rPr>
        <w:t>Katika simulizi ya mwisho, viongozi wa kidini walimkamata Stefano. Walimpeleka kwa Sanhedrini, baraza kuu la Wayahudi ambalo lilishughulikia kesi za kidini. Mashahidi wa uongo walimshtaki Stefano kwa kuzungumza dhidi ya hekalu na sheria za Kiyahudi. Uso wa Stefano ukang'aa.</w:t>
      </w:r>
    </w:p>
    <w:p>
      <w:pPr/>
      <w:r>
        <w:rPr>
          <w:lang w:val="sw_KE" w:bidi="sw_KE"/>
        </w:rPr>
      </w:r>
      <w:r>
        <w:rPr>
          <w:lang w:val="sw_KE" w:bidi="sw_KE"/>
        </w:rPr>
        <w:t>Hadithi hii inaanza kwa kuhani mkuu kumwuliza Stefano kama mashtaka dhidi yake ni ya kweli. Kuhani mkuu pengine bado alikuwa Kayafa, kuhani mkuu yuleyule aliyekuwa katika kesi ya Yesu. Katika kila kesi, mahakama ilipaswa kueleza sababu ya mashtaka dhidi ya mtu huyo, na kumpa mtu huyo fursa ya kujibu. Kuhani mkuu anampa Stefano fursa ya kujitetea.</w:t>
      </w:r>
    </w:p>
    <w:p>
      <w:pPr/>
      <w:r>
        <w:rPr>
          <w:lang w:val="sw_KE" w:bidi="sw_KE"/>
        </w:rPr>
      </w:r>
      <w:r>
        <w:rPr>
          <w:lang w:val="sw_KE" w:bidi="sw_KE"/>
        </w:rPr>
        <w:t>Kuanzia mwanzo ni wazi kwamba Stefano hajaribu kuthibitisha kwamba hana hatia —tayari anajua kwamba mahakama itamhukumu, na yuko tayari kwa ajili ya jambo hilo. Hata hivyo, Stefano anataka kuhakikisha kwamba Baraza la Sanhedrini linasikia sababu kamili za matendo yake na wanaelewa kwa uhakika kile Yesu amekuja kufanya.</w:t>
      </w:r>
    </w:p>
    <w:p>
      <w:pPr/>
      <w:r>
        <w:rPr>
          <w:lang w:val="sw_KE" w:bidi="sw_KE"/>
        </w:rPr>
      </w:r>
      <w:r>
        <w:rPr>
          <w:lang w:val="sw_KE" w:bidi="sw_KE"/>
        </w:rPr>
        <w:t>Stefano anaanza hotuba ndefu ambayo haijibu mashtaka hayo moja kwa moja. Simulizi hii ni mwanzo wa hotuba hiyo. Hotuba ndefu ya Stefano ina mambo makuu mawili.</w:t>
      </w:r>
    </w:p>
    <w:p>
      <w:pPr/>
      <w:r>
        <w:rPr>
          <w:lang w:val="sw_KE" w:bidi="sw_KE"/>
        </w:rPr>
      </w:r>
      <w:r>
        <w:rPr>
          <w:lang w:val="sw_KE" w:bidi="sw_KE"/>
        </w:rPr>
        <w:t>Kwanza, Stefano anataka kujibu kuhusu shutuma kuwa anazungumza dhidi ya hekalu la Mungu, mahali pa kuabudia pa Wayahudi. Stefano anataka kuweka wazi kwamba imani hii mpya katika Yesu haihitaji watu kumuabudu Mungu katika sehemu maalum. Kwa kweli, Mungu alipochagua kwanza watu wake maalum, hawakuwa na mahali maalum pa kumwabudu Mungu. Jamboa la kushangaza ni kwamba watu wa Mungu wanaonekana kuwa karibu naye zaidi wanapokuwa mahujaji, wakisafiri kutoka sehemu moja hadi nyingine, au wanapokuwa wageni katika nchi ya kigeni. Stefano anafuatilia safari hizi za watu wa Mungu kupitia vizazi vya Ibrahimu, Yosefu, na Musa. Ibrahimu alikuwa mgeni na hajawahi kupokea ardhi. Yosefu alikuwa mtumwa na kisha kiongozi katika nchi ya kigeni. Mungu alimpa Musa sheria zake wakati watu wake walikuwa wakizunguka jangwani kwa miaka 40. Sasa, kwa kuja kwa Yesu, ukweli kwamba watu wa Mungu wanaweza kumwabudu popote unasisitizwa tena.</w:t>
      </w:r>
    </w:p>
    <w:p>
      <w:pPr/>
      <w:r>
        <w:rPr>
          <w:lang w:val="sw_KE" w:bidi="sw_KE"/>
        </w:rPr>
      </w:r>
      <w:r>
        <w:rPr>
          <w:lang w:val="sw_KE" w:bidi="sw_KE"/>
        </w:rPr>
        <w:t>Pili, Stefano anaikumbusha mahakama kwamba katika historia yote ya Wayahudi, viongozi wa dini ya Kiyahudi na watu, wamewatesa manabii au wajumbe ambao Mungu aliwatuma ili kuwaonya watu wake waendelee kumfuata Mungu. Kwa mfano, ndugu za Yosefu walimchukia. Wayahudi nyikani walimkasirikia Musa kila wakati. Wayahudi waliwaua manabii wa Mungu mara kwa mara.</w:t>
      </w:r>
    </w:p>
    <w:p>
      <w:pPr/>
      <w:r>
        <w:rPr>
          <w:lang w:val="sw_KE" w:bidi="sw_KE"/>
        </w:rPr>
      </w:r>
      <w:r>
        <w:rPr>
          <w:lang w:val="sw_KE" w:bidi="sw_KE"/>
        </w:rPr>
        <w:t>Stefano anatoa historia ya Wayahudi moja kwa moja kutoka katika Maandiko ya Kiyahudi, mara nyingi akiyanukuu moja kwa moja. Ni wazi, Stefano anajua historia ya Wayahudi vizuri.</w:t>
      </w:r>
    </w:p>
    <w:p>
      <w:pPr/>
      <w:r>
        <w:rPr>
          <w:lang w:val="sw_KE" w:bidi="sw_KE"/>
        </w:rPr>
      </w:r>
      <w:r>
        <w:rPr>
          <w:lang w:val="sw_KE" w:bidi="sw_KE"/>
        </w:rPr>
        <w:t>Simulizi hii ni utangulizi wa hotuba ya Stefano. Stefano anahutubia wasikilizaji wake kwa heshima kama "ndugu na baba, nisikilizeni!" Wayahudi wenzake wa Stefano wanaosikiliza hotuba hii ni kama ndugu zake. Viongozi katika Sanhedrini, au mahakama ya Wayahudi, ni kama baba za Stefano na anapaswa kuwatendea kama wazee wenye hekima. Hii ilikuwa njia ya kawaida ya Wayahudi ya kuonyesha heshima wakati wa kuanza hotuba.</w:t>
      </w:r>
    </w:p>
    <w:p>
      <w:pPr/>
      <w:r>
        <w:rPr>
          <w:lang w:val="sw_KE" w:bidi="sw_KE"/>
        </w:rPr>
      </w:r>
      <w:r>
        <w:rPr>
          <w:lang w:val="sw_KE" w:bidi="sw_KE"/>
        </w:rPr>
        <w:t>Stefano anaanza na hadithi ya Ibrahimu. Ibrahimu anachukuliwa kuwa baba, au babu, wa Wayahudi wote. Ibrahimu na familia ya baba yake waliishi Uru ya Wakaldayo, ambayo iko katika eneo la Mesopotamia. Familia iliondoka Mesopotamia na kwenda Harani, mji muhimu wa kibiashara. Stefano anasema kwamba Mungu wa utukufu alimtokea Ibrahimu wakati bado alikuwa Mesopotamia, kabla yeye na familia ya baba yake kuondoka Mesopotamia na kukaa Harani. Stefano anamwita Mungu "Mungu wa utukufu," ikimaanisha kwamba Stefano anafikiri Mungu ni mwenye utukufu na mwenye nguvu. Hadithi ya kitabu cha Mwanzo kuhusu Ibrahimu inaonekana kutuambia kwamba Ibrahimu alimsikia Mungu alipokuwa Harani. Hata hivyo, simulizi ya kitabu cha Mwanzo inamaanisha kwamba Mungu huenda alimtokea Ibrahimu mapema baada ya kuishi Mesopotamia. Hicho ndicho ambacho Stefano anaamini, na Stefano anaamini kwamba Mungu alikuwa ameongoza Ibrahimu tangu mwanzo. Tunajua kwamba baada ya baba yake Ibrahimu kufa, Ibrahimu aliondoka Harani na kusafiri kwenda hadi Kanaani, nchi ambayo Mungu alimwambia aende. Hakuna mahali popote njiani ambapo Ibrahimu aliwahi kumiliki ardhi yake mwenyewe. Mungu hajawahi kumpa Ibrahimu ardhi kama urithi wake, au mali yake. Kwa kweli, hakuwa hata na “sehemu ya ardhi yenye urefu wa futi moja,” yaani kipande cha ardhi chenye urefu wa karibu futi 2½, au mita moja. Ibrahimu alikuwa na ahadi tu kutoka kwa Mungu kwamba siku moja uzao wake wangemiliki ardhi hii. Hili lilikuwa jambo ambalo Ibrahimu alipaswa kumwamini Mungu—kwa sababu wakati huo Ibrahimu hakuwa na mtoto! Kwa hiyo uzao wake wangewezaje kumiliki ardhi hii siku moja?</w:t>
      </w:r>
    </w:p>
    <w:p>
      <w:pPr/>
      <w:r>
        <w:rPr>
          <w:lang w:val="sw_KE" w:bidi="sw_KE"/>
        </w:rPr>
      </w:r>
      <w:r>
        <w:rPr>
          <w:lang w:val="sw_KE" w:bidi="sw_KE"/>
        </w:rPr>
        <w:t xml:space="preserve">Sitisha hapa na uonyeshe timu yako ya tafsiri ramani ya </w:t>
      </w:r>
      <w:r>
        <w:rPr>
          <w:lang w:val="sw_KE" w:bidi="sw_KE"/>
        </w:rPr>
        <w:t>Uri katika Mesopotamia, Harani na Kanaani</w:t>
      </w:r>
      <w:r>
        <w:rPr>
          <w:lang w:val="sw_KE" w:bidi="sw_KE"/>
        </w:rPr>
        <w:t>, nchi ya ahadi ambayo Mungu alimtuma Ibrahimu.</w:t>
      </w:r>
    </w:p>
    <w:p>
      <w:pPr/>
      <w:r>
        <w:rPr>
          <w:lang w:val="sw_KE" w:bidi="sw_KE"/>
        </w:rPr>
      </w:r>
      <w:r>
        <w:rPr>
          <w:lang w:val="sw_KE" w:bidi="sw_KE"/>
        </w:rPr>
        <w:t>Jadili na timu yako: Ongelea kuhusu nani anayemiliki ardhi katika utamaduni wenu. Ni watu wa aina gani wanaomiliki ardhi? Wanafanya nini na ardhi yao? Wanapata vipi ardhi yao? Jadili umuhimu wa watu au jumuiya zinazomiliki ardhi katika utamaduni wenu.</w:t>
      </w:r>
    </w:p>
    <w:p>
      <w:pPr/>
      <w:r>
        <w:rPr>
          <w:lang w:val="sw_KE" w:bidi="sw_KE"/>
        </w:rPr>
      </w:r>
      <w:r>
        <w:rPr>
          <w:lang w:val="sw_KE" w:bidi="sw_KE"/>
        </w:rPr>
        <w:t>Mungu alimwonya Ibrahimu kwamba uzao wake utakuwa na matatizo mengi—watakuwa hadi watumwa katika nchi ya kigeni kwa miaka 400! Hata hivyo, uzao wa Ibrahimu hawangekuwa na ardhi ya kuita ardhi yao wenyewe. Wakati huu Ibrahimu aliishi katika mahema katika ardhi hii ya kigeni. Lakini Mungu aliahidi kwamba ardhi ambayo Ibrahimu aliweka mahema, siku moja ingekuwa ya taifa la Israeli, na kwamba wangerudi kutoka utumwani na kumwabudu Mungu hapo.</w:t>
      </w:r>
    </w:p>
    <w:p>
      <w:pPr/>
      <w:r>
        <w:rPr>
          <w:lang w:val="sw_KE" w:bidi="sw_KE"/>
        </w:rPr>
      </w:r>
      <w:r>
        <w:rPr>
          <w:lang w:val="sw_KE" w:bidi="sw_KE"/>
        </w:rPr>
        <w:t>Sasa Stefano anatoka kwenye hadithi hiyo na anaelezea mahakama kwamba sasa wako katika nchi hiyo ambayo Mungu alimwahidi Ibrahimu, kama Stefano anavyozungumza. Katika sehemu hii ya historia ya Israeli ambayo Stefano anatuambia, Stefano anasema kwa kweli umiliki wa ardhi haikuwa kusudi halisi la Mungu kuwaleta katika nchi hii—kusudi halisi lilikuwa kwamba wangemwabudu Mungu hapo. Tutaona baadaye katika hotuba ya Stefano kwamba hata hekalu wanamoabudu halikuwa kusudi kuu la Mungu—ilikua ni Yesu!</w:t>
      </w:r>
    </w:p>
    <w:p>
      <w:pPr/>
      <w:r>
        <w:rPr>
          <w:lang w:val="sw_KE" w:bidi="sw_KE"/>
        </w:rPr>
      </w:r>
      <w:r>
        <w:rPr>
          <w:lang w:val="sw_KE" w:bidi="sw_KE"/>
        </w:rPr>
        <w:t>Sitisha hapa na mjadili kama timu: pana umuhimu gani kwa watu wenu mahali wanapoabudu miungu yao au Mungu? Mna aina gani ya maeneo ya mikutano? Mnaabudu wapi miungu yenu au Mungu Muumba?</w:t>
      </w:r>
    </w:p>
    <w:p>
      <w:pPr/>
      <w:r>
        <w:rPr>
          <w:lang w:val="sw_KE" w:bidi="sw_KE"/>
        </w:rPr>
      </w:r>
      <w:r>
        <w:rPr>
          <w:lang w:val="sw_KE" w:bidi="sw_KE"/>
        </w:rPr>
        <w:t>Stefano anaikumbusha mahakama kwamba Ibrahimu alifuata amri za Mungu na kumtahiri mwana wake Isaka ili kuonyesha kwamba Mungu alikuwa amefanya agano na Ibrahimu ili kumpa ardhi na kuwafanya watu wa Ibrahimu kuwa taifa kubwa. Tohara ilikuwa ibada ambapo mtu anakata ngozi iliyofungwa mwishoni mwa uume wa mtu. Tohara ilikuwa ishara ya agano hili, au ahadi yenye nguvu, ambayo Mungu aliwapa watu wake. Isaka, mwana wa Ibrahimu, alimzaa Yakobo, na Yakobo alikuwa na wana kumi na wawili ambao wangekuwa viongozi wa makabila kumi na mawili ya Israeli. Wanaume hawa wote walitahiriwa na ibada hiyo iliendelea katika historia ya Israeli. Viongozi hawa waliitwa wazee wa ukoo wa Israeli—wale wanaume kumi na wawili walianza familia na taifa kubwa la Israeli na kuwapa uzao wao ambao wakawa makabila kumi na mawili ya Israeli.</w:t>
      </w:r>
    </w:p>
    <w:p>
      <w:pPr/>
      <w:r>
        <w:rPr>
          <w:lang w:val="sw_KE" w:bidi="sw_KE"/>
        </w:rPr>
      </w:r>
      <w:r>
        <w:rPr>
          <w:lang w:val="sw_KE" w:bidi="sw_KE"/>
        </w:rPr>
        <w:t>Wakati wa safari za Ibrahimu na kukaa katika ardhi ambayo Mungu alimwahidi, hakukuwa na mahali patakatifu ambapo Ibrahimu aliabudu. Ibrahimu alimtii Mungu na kila mahali alipoenda alimwabudu Mungu. Ibrahimu na kaya yake walikuwa na alama ya agano, kutahiriwa, kwenye miili yao kutokana na tendo la kumwamini Mungu na kumwabudu Mungu. Ishara hiyo au alama hiyo ya agano ilirithishwa kupitia vizazi vya wanaume Wayahudi.</w:t>
      </w:r>
    </w:p>
    <w:p>
      <w:pPr/>
      <w:r>
        <w:rPr>
          <w:lang w:val="sw_KE" w:bidi="sw_KE"/>
        </w:rPr>
      </w:r>
      <w:r>
        <w:rPr>
          <w:lang w:val="sw_KE" w:bidi="sw_KE"/>
        </w:rPr>
        <w:t>Sitisha hapa na mjadili kama kikundi: Mna aina gani za mila au ishara gani katika utamaduni wenu ili kuonyesha kwamba ninyi ni sehemu ya familia ya Mungu, au kwamba ninyi ni wa kikundi maalum cha watu?</w:t>
      </w:r>
    </w:p>
    <w:p>
      <w:pPr/>
      <w:r>
        <w:rPr>
          <w:lang w:val="sw_KE" w:bidi="sw_KE"/>
        </w:rPr>
      </w:r>
      <w:r>
        <w:rPr>
          <w:lang w:val="sw_KE" w:bidi="sw_KE"/>
        </w:rPr>
        <w:t>Katika utangulizi huu, Stefano ameanzia kwenye ukoo wa Israeli ili kuendelea kuelezea Sanhedrini historia yake ya Uyahudi.</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7:1–8 katika tafsiri rahisi zaidi kuelewa.</w:t>
      </w:r>
    </w:p>
    <w:p>
      <w:pPr/>
      <w:r>
        <w:rPr>
          <w:lang w:val="sw_KE" w:bidi="sw_KE"/>
        </w:rPr>
      </w:r>
      <w:r>
        <w:rPr>
          <w:lang w:val="sw_KE" w:bidi="sw_KE"/>
        </w:rPr>
        <w:t>Katika hatua hii, kikundi kitafafanua matukio, wahusika na mpangilio wa simulizi hii. Kisha kikundi kitaigiza simulizi hii.</w:t>
      </w:r>
    </w:p>
    <w:p>
      <w:pPr/>
      <w:r>
        <w:rPr>
          <w:lang w:val="sw_KE" w:bidi="sw_KE"/>
        </w:rPr>
      </w:r>
      <w:r>
        <w:rPr>
          <w:lang w:val="sw_KE" w:bidi="sw_KE"/>
        </w:rPr>
        <w:t>Hadithi hii ina matukio 3.</w:t>
      </w:r>
    </w:p>
    <w:p>
      <w:pPr/>
      <w:r>
        <w:rPr>
          <w:lang w:val="sw_KE" w:bidi="sw_KE"/>
        </w:rPr>
      </w:r>
      <w:r>
        <w:rPr>
          <w:b/>
          <w:lang w:val="sw_KE" w:bidi="sw_KE"/>
        </w:rPr>
        <w:t>Katika tukio la kwanza:</w:t>
      </w:r>
      <w:r>
        <w:rPr>
          <w:lang w:val="sw_KE" w:bidi="sw_KE"/>
        </w:rPr>
        <w:t xml:space="preserve"> Kuhani mkuu anamwuliza Stefano kama mashtaka dhidi yake ni ya kweli. Stefano anahutubia umati na viongozi wa Wayahudi na kuwaambia kwamba Mungu alimtokea Ibrahimu na kumwambia aende katika nchi ya ahadi.</w:t>
      </w:r>
    </w:p>
    <w:p>
      <w:pPr/>
      <w:r>
        <w:rPr>
          <w:lang w:val="sw_KE" w:bidi="sw_KE"/>
        </w:rPr>
      </w:r>
      <w:r>
        <w:rPr>
          <w:b/>
          <w:lang w:val="sw_KE" w:bidi="sw_KE"/>
        </w:rPr>
        <w:t>Katika tukio la pili:</w:t>
      </w:r>
      <w:r>
        <w:rPr>
          <w:lang w:val="sw_KE" w:bidi="sw_KE"/>
        </w:rPr>
        <w:t xml:space="preserve"> Ibrahimu alikwenda Harani na kisha akaenda kwenye nchi ya ahadi. Mungu alimwahidi Ibrahimu ardhi, lakini Ibrahimu aliendelea kuishi kama mgeni. Mungu alimwambia Ibrahimu kwamba siku moja uzao wake wangeishi miaka 400 katika nchi ya kigeni kama watumwa, lakini wangerudi ili kuimiliki nchi hii na kuabudu hapo.</w:t>
      </w:r>
    </w:p>
    <w:p>
      <w:pPr/>
      <w:r>
        <w:rPr>
          <w:lang w:val="sw_KE" w:bidi="sw_KE"/>
        </w:rPr>
      </w:r>
      <w:r>
        <w:rPr>
          <w:b/>
          <w:lang w:val="sw_KE" w:bidi="sw_KE"/>
        </w:rPr>
        <w:t>Katika tukio la tatu:</w:t>
      </w:r>
      <w:r>
        <w:rPr>
          <w:lang w:val="sw_KE" w:bidi="sw_KE"/>
        </w:rPr>
        <w:t xml:space="preserve"> Mungu alimpa Ibrahimu alama ya agano, au ahadi, kupitia tohara, na Ibrahimu, Isaka mwana wake, Yakobo, mwana wa Isaka, na wana wote 12 wa Yakobo walitahiriwa. Wana 12 wa Yakobo wakawa wazee wa ukoo wa Israeli.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 12 wa Yakobo wakawa wazee wa ukoo wa Israeli</w:t>
      </w:r>
    </w:p>
    <w:p>
      <w:pPr/>
      <w:r>
        <w:rPr>
          <w:lang w:val="sw_KE" w:bidi="sw_KE"/>
        </w:rPr>
      </w:r>
      <w:r>
        <w:rPr>
          <w:lang w:val="sw_KE" w:bidi="sw_KE"/>
        </w:rPr>
        <w:t>Katika kipindi hiki, fanya kikundi kiandae ubao wa hadithi, kichoreo, au watumie aina fulani ya vitu ambavyo wanaweza kuvisongeza kama vile mawe, vijiti, au vinyago vya watoto ili kuonyesha taswira ya hadithi na vitendo vilivyomo.</w:t>
      </w:r>
    </w:p>
    <w:p>
      <w:pPr/>
      <w:r>
        <w:rPr>
          <w:lang w:val="sw_KE" w:bidi="sw_KE"/>
        </w:rPr>
      </w:r>
      <w:r>
        <w:rPr>
          <w:lang w:val="sw_KE" w:bidi="sw_KE"/>
        </w:rPr>
        <w:t>Hadithi hii inaendelea pale hadithi ya mwisho ilipomalizikia. Stefano yuko mahali ambapo Sanhedrini wanakutana. Sanhedrini imeundwa na wazee wa Wayahudi na walimu wa sheria. Kuhani mkuu anaongoza mkutano. Huyu pengine ni Kayafa, kuhani mkuu yule aliyemshtaki Yesu. Anasi, kuhani mkuu wa zamani, huenda pia alikuwa hapo.</w:t>
      </w:r>
    </w:p>
    <w:p>
      <w:pPr/>
      <w:r>
        <w:rPr>
          <w:lang w:val="sw_KE" w:bidi="sw_KE"/>
        </w:rPr>
      </w:r>
      <w:r>
        <w:rPr>
          <w:lang w:val="sw_KE" w:bidi="sw_KE"/>
        </w:rPr>
        <w:t>Kuhani mkuu alimwuliza Stefano swali alilotaka Stefano ajibu. Katika kesi mbele ya Sanhedrin, viongozi wanampa yule anayeshtakiwa fursa ya kujitetea. Stefano hajibu swali lake moja kwa moja. Badala yake, Stefano anaanza hotuba kuhusu historia ndefu ya Wayahudi. Stefano anaonyesha heshima kubwa kwa historia ya Wayahudi.</w:t>
      </w:r>
    </w:p>
    <w:p>
      <w:pPr/>
      <w:r>
        <w:rPr>
          <w:lang w:val="sw_KE" w:bidi="sw_KE"/>
        </w:rPr>
      </w:r>
      <w:r>
        <w:rPr>
          <w:lang w:val="sw_KE" w:bidi="sw_KE"/>
        </w:rPr>
        <w:t>Stefano anawaita watu katika chumba hicho "ndugu na baba" ili kuonyesha heshima. Watu hao si ndugu na baba zake, lakini hii ni njia ya heshima ambayo Wayahudi huitumia kuwatambua wenye mamlaka.</w:t>
      </w:r>
    </w:p>
    <w:p>
      <w:pPr/>
      <w:r>
        <w:rPr>
          <w:lang w:val="sw_KE" w:bidi="sw_KE"/>
        </w:rPr>
      </w:r>
      <w:r>
        <w:rPr>
          <w:lang w:val="sw_KE" w:bidi="sw_KE"/>
        </w:rPr>
        <w:t>Sitisha hapa na mjadili kama kikundi: Mnawatambuaje kwa heshima watu wenye mamlaka katika utamaduni wenu? Stefano anataka kujibu mashtaka ambayo watu wametaja dhidi yake. Ongelea kuhusu jinsi unavyojitetea katika utamaduni wako. Unazungumzaje na viongozi unapotaka waelewe kwamba wewe hauna hatia? Sitisha sauti hii hapa.</w:t>
      </w:r>
    </w:p>
    <w:p>
      <w:pPr/>
      <w:r>
        <w:rPr>
          <w:lang w:val="sw_KE" w:bidi="sw_KE"/>
        </w:rPr>
      </w:r>
      <w:r>
        <w:rPr>
          <w:lang w:val="sw_KE" w:bidi="sw_KE"/>
        </w:rPr>
        <w:t>Stefano anasema kwamba Mungu wa utukufu alimtokea Ibrahimu katika Mesopotamia. Stefano anatumia cheo cha heshima kwa Mungu.</w:t>
      </w:r>
    </w:p>
    <w:p>
      <w:pPr/>
      <w:r>
        <w:rPr>
          <w:lang w:val="sw_KE" w:bidi="sw_KE"/>
        </w:rPr>
      </w:r>
      <w:r>
        <w:rPr>
          <w:lang w:val="sw_KE" w:bidi="sw_KE"/>
        </w:rPr>
        <w:t>Sitisha hapa na mjadili kama kikundi: Mnamwelezeaje Mungu? Mnamtumia vyeo gani vinavyoonyesha kwamba yeye ni mwenye nguvu zote na mwenye utukufu? Sitisha sauti hii hapa.</w:t>
      </w:r>
    </w:p>
    <w:p>
      <w:pPr/>
      <w:r>
        <w:rPr>
          <w:lang w:val="sw_KE" w:bidi="sw_KE"/>
        </w:rPr>
      </w:r>
      <w:r>
        <w:rPr>
          <w:lang w:val="sw_KE" w:bidi="sw_KE"/>
        </w:rPr>
        <w:t>Stefano anasimulia hadithi ya Ibrahimu. Stefano anasema kwamba Mungu alimtokea Ibrahimu kabla ya kwenda Harani. Kabla ya Harani, Ibrahimu aliishi Uri, ambapo ilikuwa Mesopotamia. Inaonekana, Mungu alimtokea Ibrahimu pale na kumwambia aende katika nchi ambayo Mungu alimwahidia. Stefano ananukuu moja kwa moja kutoka katika Maandiko ya Kiyahudi wakati Stefano anasema kwamba Mungu alisema, "Toka katika nchi yako na watu wako na uende kwenye ardhi nitakayokuonyesha." Kisha Ibrahimu alikwenda Harani na kukaa pale kwa muda pamoja na mke wake, baba yake, na mpwa wake Loti. Harani haikuwa ardhi ambayo Mungu alikuwa amemwahidia. Baba yake Ibrahimu alikufa wakiwa Harani. Kisha Ibrahimu aliondoka Harani pamoja na mke wake na Lutu na hatimaye alikwenda kwenye ardhi ambayo Mungu alimwahidia. Mungu alimwonyesha Ibrahimu mahali hasa pa kwenda. Stefano anaweka wazi kwamba ardhi ambayo Ibrahimu alikwenda ni ardhi ambapo Stefano na Sanhedrini wapo wakati huu, miaka mingi baadaye.</w:t>
      </w:r>
    </w:p>
    <w:p>
      <w:pPr/>
      <w:r>
        <w:rPr>
          <w:lang w:val="sw_KE" w:bidi="sw_KE"/>
        </w:rPr>
      </w:r>
      <w:r>
        <w:rPr>
          <w:lang w:val="sw_KE" w:bidi="sw_KE"/>
        </w:rPr>
        <w:t xml:space="preserve">Sitisha hapa na uonyeshe timu yako ramani inayojumuisha </w:t>
      </w:r>
      <w:r>
        <w:rPr>
          <w:lang w:val="sw_KE" w:bidi="sw_KE"/>
        </w:rPr>
        <w:t>Uri katika Mesopotamia, Harani, na ardhi ya Israeli ambapo Ibrahimu alikwenda</w:t>
      </w:r>
      <w:r>
        <w:rPr>
          <w:lang w:val="sw_KE" w:bidi="sw_KE"/>
        </w:rPr>
        <w:t xml:space="preserve"> na ambapo Sanhedrini iko wakati huu. Sitisha sauti hii hapa.</w:t>
      </w:r>
    </w:p>
    <w:p>
      <w:pPr/>
      <w:r>
        <w:rPr>
          <w:lang w:val="sw_KE" w:bidi="sw_KE"/>
        </w:rPr>
      </w:r>
      <w:r>
        <w:rPr>
          <w:lang w:val="sw_KE" w:bidi="sw_KE"/>
        </w:rPr>
        <w:t>Stefano alizungumza kuhusu kile Mungu alimwambia Ibrahimu kwamba angempa Kisha Stefano alisema kwamba Mungu hakumpa Abrahamu hata “eneo la mguu mmoja la kukanyaga.” Hii ni lugha ya picha, ambayo inamaanisha kwamba Ibrahimu hakupata hata kipande kidogo sana cha ardhi ambacho angeweza kusimama juu yake.</w:t>
      </w:r>
    </w:p>
    <w:p>
      <w:pPr/>
      <w:r>
        <w:rPr>
          <w:lang w:val="sw_KE" w:bidi="sw_KE"/>
        </w:rPr>
      </w:r>
      <w:r>
        <w:rPr>
          <w:lang w:val="sw_KE" w:bidi="sw_KE"/>
        </w:rPr>
        <w:t>Sitisha hapa na mjadili kama kikundi: Mnasemaje kuhusu vipande vidogo sana vya ardhi? Mtazungumziaje kuhusu kipande hiki kidogo cha ardhi katika tafsiri yenu? Sitisha sauti hii hapa.</w:t>
      </w:r>
    </w:p>
    <w:p>
      <w:pPr/>
      <w:r>
        <w:rPr>
          <w:lang w:val="sw_KE" w:bidi="sw_KE"/>
        </w:rPr>
      </w:r>
      <w:r>
        <w:rPr>
          <w:lang w:val="sw_KE" w:bidi="sw_KE"/>
        </w:rPr>
        <w:t>Kisha Stefano ananukuu tena moja kwa moja kutoka katika Maandiko ya Kiyahudi. Stefano ananukuu kile Mungu anachosema kuhusu uzao wa Ibrahimu kuwa watumwa katika ardhi ya kigeni kwa miaka 400. Stefano anabadilisha badilisha kati ya kuzungumza kuhusu kile Mungu alisema kwa njia isiyo ya moja kwa moja na kunukuu moja kwa moja kutoka katika Agano la Kale.</w:t>
      </w:r>
    </w:p>
    <w:p>
      <w:pPr/>
      <w:r>
        <w:rPr>
          <w:lang w:val="sw_KE" w:bidi="sw_KE"/>
        </w:rPr>
      </w:r>
      <w:r>
        <w:rPr>
          <w:lang w:val="sw_KE" w:bidi="sw_KE"/>
        </w:rPr>
        <w:t xml:space="preserve">Sitisha hapa na mjadili kama kikundi: Mtawezaje kwenda na kurudia katika kuzungumza </w:t>
      </w:r>
      <w:r>
        <w:rPr>
          <w:b/>
          <w:lang w:val="sw_KE" w:bidi="sw_KE"/>
        </w:rPr>
        <w:t>kuhusu</w:t>
      </w:r>
      <w:r>
        <w:rPr>
          <w:lang w:val="sw_KE" w:bidi="sw_KE"/>
        </w:rPr>
        <w:t xml:space="preserve"> kile mtu alisema na kunukuu moja kwa moja kile alichosema? Je, ungesema tu kila kitu kwa hotuba isiyo ya moja kwa moja au ya moja kwa moja? Simulia hadithi ambapo mtu anazungumza na kuzingatia jinsi unavyozungumza kuhusu kile alichosema. Sitisha sauti hii hapa.</w:t>
      </w:r>
    </w:p>
    <w:p>
      <w:pPr/>
      <w:r>
        <w:rPr>
          <w:lang w:val="sw_KE" w:bidi="sw_KE"/>
        </w:rPr>
      </w:r>
      <w:r>
        <w:rPr>
          <w:lang w:val="sw_KE" w:bidi="sw_KE"/>
        </w:rPr>
        <w:t>Sasa Stefano anazungumza kuhusu agano, au ahadi yenye nguvu, ambayo Mungu alifanya na Ibrahimu. Mungu alifanya agano au ahadi kwamba angempa Ibrahimu ardhi hii kama mahali pa kumwabudu Mungu na kama mahali ambapo taifa kubwa la Israeli lingeishi. Mungu alimpa Ibrahimu sherehe maalum ya tohara kama ishara au kumbukumbu ya agano. Unaweza kuhitajika kusema kwamba tohara ilikuwa ishara ya agano katika tafsiri yako. Wanaume wa Israeli walitahiriwa ili kuonyesha kwamba walitaka kumfuata Mungu na kupokea ahadi ambayo Mungu aliahidi kuwapa ardhi. Tohara si agano lenyewe. Ni ishara ya agano.</w:t>
      </w:r>
    </w:p>
    <w:p>
      <w:pPr/>
      <w:r>
        <w:rPr>
          <w:lang w:val="sw_KE" w:bidi="sw_KE"/>
        </w:rPr>
      </w:r>
      <w:r>
        <w:rPr>
          <w:lang w:val="sw_KE" w:bidi="sw_KE"/>
        </w:rPr>
        <w:t>Kisha Ibrahimu hatimaye alipata mtoto! Ibrahimu alimpa pia Isaka ishara hii ya tohara. Kwa kawaida, tohara ilifanywa siku 8 baada ya kuzaliwa kwa mtoto, na hivyo ndivyo Ibrahimu alivyomfanyia Isaka. Baadaye, Isaka akawa baba wa Yakobo. Baadaye, Yakobo akawa baba ya wazee wa ukoo 12, au viongozi wa makabila 12 ya Israeli.</w:t>
      </w:r>
      <w:r>
        <w:rPr>
          <w:lang w:val="sw_KE" w:bidi="sw_KE"/>
        </w:rPr>
      </w:r>
    </w:p>
    <w:p>
      <w:pPr>
        <w:pStyle w:val="Heading3"/>
      </w:pPr>
      <w:r>
        <w:rPr>
          <w:lang w:val="sw_KE" w:bidi="sw_KE"/>
        </w:rPr>
        <w:t>Kudhihirisha Maandiko</w:t>
      </w:r>
    </w:p>
    <w:p>
      <w:pPr/>
      <w:r>
        <w:rPr>
          <w:lang w:val="sw_KE" w:bidi="sw_KE"/>
        </w:rPr>
      </w:r>
      <w:r>
        <w:rPr>
          <w:lang w:val="sw_KE" w:bidi="sw_KE"/>
        </w:rPr>
        <w:t>Sikiliza ujumbe kwa mara nyingine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Abrahamu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 12 wa Yakobo ambao ni wazee wa ukoo wa Israeli.</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Stefano yuko katika chumba ambapo Sanhedrini hukutana. Sanhedrini, mashahidi wa uongo, na wengine wote ambao wamewaita wanatazama. Mashahidi wa uongo wamemshtaki Stefano kwa kuzungumza dhidi ya hekalu la Kiyahudi na sheria ya Musa. Kuhani mkuu anamwuliza Stefano, "Je, shutuma hizi ni za kweli?"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Stefano, "Unajisikiaje?" Unaweza kusikia mambo kama, "Namwomba Roho Mtakatifu anipe maneno ya kusema," "Samahani kwamba watu hawa hawaelewi jinsi Mungu anavyotaka watu wamwabudu katika mioyo yao daima," "Nina matumaini makubwa kwamba angalau mtu mmoja katika chumba hiki atanisikia na kuelewa makusudi halisi ya Mungu katika historia ya Israeli," au "Nina matumaini kwamba ninaweza kusema kila kitu ninachohitaji kusema kabla ya kuniua."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Stefano anaanza kuzungumza. Stefano anasema, "Ndugu na baba zangu, nisikilizeni!" Stefano anaanza na Ibrahimu. Anawaambia Sanhedrini kwamba Mungu wa utukufu alimtokea Ibrahimu wakati bado alikuwa Uri katika Mesopotamia. Mungu alimwambia Ibrahimu, "Ondoka katika nchi yako ya asili na familia yako na uende kwenye nchi ambayo nitakuonyesha." Kisha Ibrahimu aliishi Harani. Kisha baba ya Ibrahimu alikufa, na Ibrahimu alikwenda katika nchi ambayo Mungu alimwonyesha Mungu hakumpa Ibrahimu sehemu yoyote ya ardhi hiyo. Ibrahimu aliishi kama mgeni katika nchi ambayo Mungu alimpeleka kwake. Mungu alimwambia Ibrahimu kwamba siku moja uzao wa Ibrahimu ungekuwa watumwa kwa miaka 400 katika nchi ya kigeni. Lakini Mungu atawaadhibu nchi ambayo itawafanya kua watumwa na watarudi katika nchi ambayo Mungu aliwaahidi na kumwabudu Mungu hapo. Nchi hiyo ni mahali ambapo Wayahudi walikuwepo katika siku hiyo ya kesi.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baraza la Sanhedrin, "Mnajisikiaje?" Unaweza kusikia vitu kama:</w:t>
      </w:r>
    </w:p>
    <w:p>
      <w:pPr>
        <w:pStyle w:val="ListBullet"/>
        <w:spacing w:line="240" w:lineRule="auto"/>
        <w:ind w:left="720"/>
      </w:pPr>
      <w:r>
        <w:rPr>
          <w:lang w:val="sw_KE" w:bidi="sw_KE"/>
        </w:rPr>
      </w:r>
      <w:r>
        <w:rPr>
          <w:lang w:val="sw_KE" w:bidi="sw_KE"/>
        </w:rPr>
        <w:t>Muulize mtu anayeigiza Stefano, "Unajisikiaje?" Unaweza kusikia vitu kama: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Mungu alimpa Ibrahimu ishara ya agano lake pamoja naye kupitia alama ya tohara. Ibrahimu alimtahiri mwana wake Isaka siku ya nane baada ya kuzaliwa. Kisha baadaye, Isaka alimtahiri mwana wake Yakobo. Yakobo aliwatahiri wana wake 12 ambao wakawa wazee wa ukoo wa 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baraza la Sanhedrin, "Mnajisikiaje?" Unaweza kusikia vitu kama, "Sisi ni watu maalum, sisi ni Wayahudi." Stefano anamaanisha nini anapotuambia mambo haya ambayo tayari tunayajua?"</w:t>
      </w:r>
      <w:r>
        <w:rPr>
          <w:lang w:val="sw_KE" w:bidi="sw_KE"/>
        </w:rPr>
      </w:r>
    </w:p>
    <w:p>
      <w:pPr>
        <w:pStyle w:val="Heading3"/>
      </w:pPr>
      <w:r>
        <w:rPr>
          <w:lang w:val="sw_KE" w:bidi="sw_KE"/>
        </w:rPr>
        <w:t>Kujaza Mapengo</w:t>
      </w:r>
    </w:p>
    <w:p>
      <w:pPr/>
      <w:r>
        <w:rPr>
          <w:lang w:val="sw_KE" w:bidi="sw_KE"/>
        </w:rPr>
      </w:r>
      <w:r>
        <w:rPr>
          <w:lang w:val="sw_KE" w:bidi="sw_KE"/>
        </w:rPr>
        <w:t>Sikiliza ujumbe mara moja katika toleo rahisi zaidi kuelewa.</w:t>
      </w:r>
    </w:p>
    <w:p>
      <w:pPr/>
      <w:r>
        <w:rPr>
          <w:lang w:val="sw_KE" w:bidi="sw_KE"/>
        </w:rPr>
      </w:r>
      <w:r>
        <w:rPr>
          <w:b/>
          <w:lang w:val="sw_KE" w:bidi="sw_KE"/>
        </w:rPr>
        <w:t>Kuhani mkuu</w:t>
      </w:r>
      <w:r>
        <w:rPr>
          <w:lang w:val="sw_KE" w:bidi="sw_KE"/>
        </w:rPr>
        <w:t xml:space="preserve"> alimwuliza Stefano kama shutuma hizo zilikuwa za kweli. </w:t>
      </w:r>
      <w:r>
        <w:rPr>
          <w:b/>
          <w:lang w:val="sw_KE" w:bidi="sw_KE"/>
        </w:rPr>
        <w:t>Kuhani mkuu</w:t>
      </w:r>
      <w:r>
        <w:rPr>
          <w:lang w:val="sw_KE" w:bidi="sw_KE"/>
        </w:rPr>
        <w:t xml:space="preserve"> ni kuhani kiongozi wa makuhani wote wa Kiyahudi. Tumia neno lile lile kwa </w:t>
      </w:r>
      <w:r>
        <w:rPr>
          <w:b/>
          <w:lang w:val="sw_KE" w:bidi="sw_KE"/>
        </w:rPr>
        <w:t>makuhani</w:t>
      </w:r>
      <w:r>
        <w:rPr>
          <w:lang w:val="sw_KE" w:bidi="sw_KE"/>
        </w:rPr>
        <w:t xml:space="preserve"> wakuu kama </w:t>
      </w:r>
      <w:r>
        <w:rPr>
          <w:b/>
          <w:lang w:val="sw_KE" w:bidi="sw_KE"/>
        </w:rPr>
        <w:t>ulivyotumia</w:t>
      </w:r>
      <w:r>
        <w:rPr>
          <w:lang w:val="sw_KE" w:bidi="sw_KE"/>
        </w:rPr>
        <w:t xml:space="preserve"> katika simulizi za awali, na ukumbuke kwamba neno </w:t>
      </w:r>
      <w:r>
        <w:rPr>
          <w:b/>
          <w:lang w:val="sw_KE" w:bidi="sw_KE"/>
        </w:rPr>
        <w:t>kuhani</w:t>
      </w:r>
      <w:r>
        <w:rPr>
          <w:lang w:val="sw_KE" w:bidi="sw_KE"/>
        </w:rPr>
        <w:t xml:space="preserve"> </w:t>
      </w:r>
      <w:r>
        <w:rPr>
          <w:b/>
          <w:lang w:val="sw_KE" w:bidi="sw_KE"/>
        </w:rPr>
        <w:t>mkuu</w:t>
      </w:r>
      <w:r>
        <w:rPr>
          <w:lang w:val="sw_KE" w:bidi="sw_KE"/>
        </w:rPr>
        <w:t xml:space="preserve"> liko katika Faharasa Kuu.</w:t>
      </w:r>
    </w:p>
    <w:p>
      <w:pPr/>
      <w:r>
        <w:rPr>
          <w:lang w:val="sw_KE" w:bidi="sw_KE"/>
        </w:rPr>
      </w:r>
      <w:r>
        <w:rPr>
          <w:lang w:val="sw_KE" w:bidi="sw_KE"/>
        </w:rPr>
        <w:t xml:space="preserve">Stefano anasema kwamba Mungu wa </w:t>
      </w:r>
      <w:r>
        <w:rPr>
          <w:b/>
          <w:lang w:val="sw_KE" w:bidi="sw_KE"/>
        </w:rPr>
        <w:t>utukufu</w:t>
      </w:r>
      <w:r>
        <w:rPr>
          <w:lang w:val="sw_KE" w:bidi="sw_KE"/>
        </w:rPr>
        <w:t xml:space="preserve"> alimtokea Ibrahimu katika Mesopotamia. Tumieni neno lile lile kwa neno </w:t>
      </w:r>
      <w:r>
        <w:rPr>
          <w:b/>
          <w:lang w:val="sw_KE" w:bidi="sw_KE"/>
        </w:rPr>
        <w:t>utukufu</w:t>
      </w:r>
      <w:r>
        <w:rPr>
          <w:lang w:val="sw_KE" w:bidi="sw_KE"/>
        </w:rPr>
        <w:t xml:space="preserve"> ambalo umetumia katika vifungu vilivyotangulia na ukumbuke kwamba neno </w:t>
      </w:r>
      <w:r>
        <w:rPr>
          <w:b/>
          <w:lang w:val="sw_KE" w:bidi="sw_KE"/>
        </w:rPr>
        <w:t>utukufu</w:t>
      </w:r>
      <w:r>
        <w:rPr>
          <w:lang w:val="sw_KE" w:bidi="sw_KE"/>
        </w:rPr>
        <w:t xml:space="preserve"> liko kwenye Faharasa Kuu.</w:t>
      </w:r>
    </w:p>
    <w:p>
      <w:pPr/>
      <w:r>
        <w:rPr>
          <w:lang w:val="sw_KE" w:bidi="sw_KE"/>
        </w:rPr>
      </w:r>
      <w:r>
        <w:rPr>
          <w:lang w:val="sw_KE" w:bidi="sw_KE"/>
        </w:rPr>
        <w:t xml:space="preserve">Mungu alimpa Ibrahimu ishara ya </w:t>
      </w:r>
      <w:r>
        <w:rPr>
          <w:b/>
          <w:lang w:val="sw_KE" w:bidi="sw_KE"/>
        </w:rPr>
        <w:t>agano lake.</w:t>
      </w:r>
      <w:r>
        <w:rPr>
          <w:lang w:val="sw_KE" w:bidi="sw_KE"/>
        </w:rPr>
        <w:t xml:space="preserve"> Tumia neno lile lile kwa agano </w:t>
      </w:r>
      <w:r>
        <w:rPr>
          <w:b/>
          <w:lang w:val="sw_KE" w:bidi="sw_KE"/>
        </w:rPr>
        <w:t>ambalo</w:t>
      </w:r>
      <w:r>
        <w:rPr>
          <w:lang w:val="sw_KE" w:bidi="sw_KE"/>
        </w:rPr>
        <w:t xml:space="preserve"> Petro alitumia katika hotuba yake kwa viongozi wa kidini mapema katika kitabu cha Matendo. Kumbuka kwamba </w:t>
      </w:r>
      <w:r>
        <w:rPr>
          <w:b/>
          <w:lang w:val="sw_KE" w:bidi="sw_KE"/>
        </w:rPr>
        <w:t>agano</w:t>
      </w:r>
      <w:r>
        <w:rPr>
          <w:lang w:val="sw_KE" w:bidi="sw_KE"/>
        </w:rPr>
        <w:t xml:space="preserve"> ni makubaliano ya kudumu ambayo watu au makundi mawili yanafanya ili kujenga amani au urafiki. Ikiwa inahitajika, angalia </w:t>
      </w:r>
      <w:r>
        <w:rPr>
          <w:b/>
          <w:lang w:val="sw_KE" w:bidi="sw_KE"/>
        </w:rPr>
        <w:t>agano</w:t>
      </w:r>
      <w:r>
        <w:rPr>
          <w:lang w:val="sw_KE" w:bidi="sw_KE"/>
        </w:rPr>
        <w:t xml:space="preserve"> katika Faharasa Kuu.</w:t>
      </w:r>
    </w:p>
    <w:p>
      <w:pPr/>
      <w:r>
        <w:rPr>
          <w:lang w:val="sw_KE" w:bidi="sw_KE"/>
        </w:rPr>
      </w:r>
      <w:r>
        <w:rPr>
          <w:lang w:val="sw_KE" w:bidi="sw_KE"/>
        </w:rPr>
        <w:t xml:space="preserve">Ishara ya agano ilikuwa ni </w:t>
      </w:r>
      <w:r>
        <w:rPr>
          <w:b/>
          <w:lang w:val="sw_KE" w:bidi="sw_KE"/>
        </w:rPr>
        <w:t>tohara</w:t>
      </w:r>
      <w:r>
        <w:rPr>
          <w:lang w:val="sw_KE" w:bidi="sw_KE"/>
        </w:rPr>
        <w:t xml:space="preserve">. "Tohara" ilimaanisha kukata ngozi mbele mwishoni mwa uume wa mwanaume. Tazama Faharasa Kuu kwa ufafanuzi kamili wa neno </w:t>
      </w:r>
      <w:r>
        <w:rPr>
          <w:b/>
          <w:lang w:val="sw_KE" w:bidi="sw_KE"/>
        </w:rPr>
        <w:t>tohara.</w:t>
      </w:r>
    </w:p>
    <w:p>
      <w:pPr/>
      <w:r>
        <w:rPr>
          <w:lang w:val="sw_KE" w:bidi="sw_KE"/>
        </w:rPr>
      </w:r>
      <w:r>
        <w:rPr>
          <w:lang w:val="sw_KE" w:bidi="sw_KE"/>
        </w:rPr>
        <w:t xml:space="preserve">Yakobo akawa baba ya wazee wa ukoo kumi na </w:t>
      </w:r>
      <w:r>
        <w:rPr>
          <w:b/>
          <w:lang w:val="sw_KE" w:bidi="sw_KE"/>
        </w:rPr>
        <w:t>wawili,</w:t>
      </w:r>
      <w:r>
        <w:rPr>
          <w:lang w:val="sw_KE" w:bidi="sw_KE"/>
        </w:rPr>
        <w:t xml:space="preserve"> au viongozi, wa makabila kumi na mawili ya Israeli. </w:t>
      </w:r>
      <w:r>
        <w:rPr>
          <w:b/>
          <w:lang w:val="sw_KE" w:bidi="sw_KE"/>
        </w:rPr>
        <w:t>Wazee</w:t>
      </w:r>
      <w:r>
        <w:rPr>
          <w:lang w:val="sw_KE" w:bidi="sw_KE"/>
        </w:rPr>
        <w:t xml:space="preserve"> wa ukoo wanaweza kumaanisha mababu maarufu. Kwa njia hii, wanaume hawa 12 kila mmoja akawa babu wa mojawapo ya makabila 12 ya Israeli.</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7:9–19</w:t>
      </w:r>
      <w:r>
        <w:rPr>
          <w:lang w:val="sw_KE" w:bidi="sw_KE"/>
        </w:rPr>
      </w:r>
    </w:p>
    <w:p>
      <w:pPr>
        <w:pStyle w:val="Heading3"/>
      </w:pPr>
      <w:r>
        <w:rPr>
          <w:lang w:val="sw_KE" w:bidi="sw_KE"/>
        </w:rPr>
        <w:t>Sikiliza na Moyo</w:t>
      </w:r>
    </w:p>
    <w:p>
      <w:pPr/>
      <w:r>
        <w:rPr>
          <w:lang w:val="sw_KE" w:bidi="sw_KE"/>
        </w:rPr>
      </w:r>
      <w:r>
        <w:rPr>
          <w:lang w:val="sw_KE" w:bidi="sw_KE"/>
        </w:rPr>
        <w:t>Sikiliza Matendo 7:9–19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Yesu au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toleo rahisi zaidi kuelewa.</w:t>
      </w:r>
    </w:p>
    <w:p>
      <w:pPr/>
      <w:r>
        <w:rPr>
          <w:lang w:val="sw_KE" w:bidi="sw_KE"/>
        </w:rPr>
      </w:r>
      <w:r>
        <w:rPr>
          <w:lang w:val="sw_KE" w:bidi="sw_KE"/>
        </w:rPr>
        <w:t>Katika simulizi za awali, Stefano alianza kujitetea mbele ya Sanhedrini, au baraza la viongozi wa kidini wa Kiyahudi. Stefano alianza historia yake ya Kiyahudi na hadithi ya Ibrahimu. Ingawa Ibrahimu hakuwa na makazi au hekalu la kuabudu, alimwabudu Mungu popote alipokuwa.</w:t>
      </w:r>
    </w:p>
    <w:p>
      <w:pPr/>
      <w:r>
        <w:rPr>
          <w:lang w:val="sw_KE" w:bidi="sw_KE"/>
        </w:rPr>
      </w:r>
      <w:r>
        <w:rPr>
          <w:lang w:val="sw_KE" w:bidi="sw_KE"/>
        </w:rPr>
        <w:t>Sasa Stefano anaendelea na hadithi ya Yosefu mzao wa Ibrahimu. Stefano anaanza kuonyesha jinsi mara nyingi watu walivyochukia na kuwakataa wajumbe wa Mungu. Stefano anasema kwamba wazee wa ukoo, wajukuu 12 wa Ibrahimu, walimwonea wivu Yosefu. Kisha Stefano anatoa muhtasari wa hadithi ya Yosefu—jinsi ndugu zake walivyomuuza kama mtumwa nchini Misri, lakini kisha jinsi Mungu alivyokuwa pamoja na Yosefu na kumwokoa. Mungu alimpa Yosefu hekima, au ufahamu wa jinsi ya kutenda kwa njia ya kimungu. Kwa sababu hiyo Farao, au mfalme wa Misri, alimpenda Yosefu na kumfanya kuwa mtawala juu ya Misri na jumba lake la kifalme, au nyumba yake.</w:t>
      </w:r>
    </w:p>
    <w:p>
      <w:pPr/>
      <w:r>
        <w:rPr>
          <w:lang w:val="sw_KE" w:bidi="sw_KE"/>
        </w:rPr>
      </w:r>
      <w:r>
        <w:rPr>
          <w:lang w:val="sw_KE" w:bidi="sw_KE"/>
        </w:rPr>
        <w:t>Sitisha hapa na mjadili kama kikundi: Simulia hadithi kuhusu watu wanaomsaliti mwanafamilia au rafiki asiye na hatia. Nini kilitokea kwa mtu asiye na hatia? Unazungumzaje kuhusu watu wanaowasaliti wengine?</w:t>
      </w:r>
    </w:p>
    <w:p>
      <w:pPr/>
      <w:r>
        <w:rPr>
          <w:lang w:val="sw_KE" w:bidi="sw_KE"/>
        </w:rPr>
      </w:r>
      <w:r>
        <w:rPr>
          <w:lang w:val="sw_KE" w:bidi="sw_KE"/>
        </w:rPr>
        <w:t>Stefano anaendelea kuonyesha jinsi safari ya Yosefu kwenda Misri ilivyokuwa zawadi kwa familia yake. Njaa kubwa ilikumba nchi yote ya Misri na Kanaani, ambako familia ya Yosefu iliishi. Yakobo aliwatuma wanawe Misri ili kununua nafaka kwa sababu familia yake haikuwa na chakula cha kutosha. Stefano sasa anahamia kwenye ziara ya pili ya ndugu hao kwenda Misri ili kununua nafaka. Katika ziara ya pili, Yosefu anawaambia ndugu zake yeye ni nani. Farao alipata habari kuhusu familia ya Yosefu, na Yosefu aliweza kuwaita baba yake na familia yake yote waje kuishi Misri. Stefano anasema kwamba wanafamilia 75 walikuja. Hii ingejumuisha Yakobo, baba yake Yosefu, ndugu zake 11, wake zao, na watoto wao. Yakobo alikwenda kuishi Misri. Yakobo alikufa Misri, na wanawe wote walikufa pia. Stefano anasema kwamba uzao wa Yakobo walihifadhi angalau mifupa ya Yosefu, na kuirejesha Shekemu, mahali ambapo Ibrahimu na familia yake walizikwa. Inawezekana kwamba wazao wa Ibrahimu walirudisha mifupa ya wana wote wa Yakobo hadi Shekemu. Yakobo alikuwa tayari amezikwa Hebroni miaka mingi iliyopita. Kwa kweli, Ibrahimu alikuwa amenunua kaburi huko Hebroni na watu walimzika Ibrahimu hapo. Hata hivyo, Stefano anafupisha hadithi ndefu sana kutoka katika Maandiko ya Kiyahudi. Kwa Stefano, maelezo hayakuwa muhimu kama wazo kwamba Yakobo na uzao wake walizikwa katika nchi ambayo Mungu alikuwa amewaahidi wazao wa Ibrahimu. Kwa Stefano, jambo hili linaonyesha kwamba Mungu anatimiza ahadi zake na kuwapa watu wake nchi aliyowaahidi.</w:t>
      </w:r>
    </w:p>
    <w:p>
      <w:pPr/>
      <w:r>
        <w:rPr>
          <w:lang w:val="sw_KE" w:bidi="sw_KE"/>
        </w:rPr>
      </w:r>
      <w:r>
        <w:rPr>
          <w:lang w:val="sw_KE" w:bidi="sw_KE"/>
        </w:rPr>
        <w:t xml:space="preserve">Sitisha hapa na uonyeshe timu ya tafsiri ramani inayojumuisha </w:t>
      </w:r>
      <w:r>
        <w:rPr>
          <w:lang w:val="sw_KE" w:bidi="sw_KE"/>
        </w:rPr>
        <w:t>Kanaani, Misri, na maeneo ya Shekemu na Hebroni</w:t>
      </w:r>
      <w:r>
        <w:rPr>
          <w:lang w:val="sw_KE" w:bidi="sw_KE"/>
        </w:rPr>
        <w:t>.</w:t>
      </w:r>
    </w:p>
    <w:p>
      <w:pPr/>
      <w:r>
        <w:rPr>
          <w:lang w:val="sw_KE" w:bidi="sw_KE"/>
        </w:rPr>
      </w:r>
      <w:r>
        <w:rPr>
          <w:lang w:val="sw_KE" w:bidi="sw_KE"/>
        </w:rPr>
        <w:t>Sitisha hapa na mjadili kama kikundi: Simulia hadithi kuhusu asili ya kikundi cha watu wako au kabila lako. Viongozi walikuwa nani mwanzoni? Unazungumziaje kuhusu mababu zako?</w:t>
      </w:r>
    </w:p>
    <w:p>
      <w:pPr/>
      <w:r>
        <w:rPr>
          <w:lang w:val="sw_KE" w:bidi="sw_KE"/>
        </w:rPr>
      </w:r>
      <w:r>
        <w:rPr>
          <w:lang w:val="sw_KE" w:bidi="sw_KE"/>
        </w:rPr>
        <w:t>Idadi ya uzao wa Yakobo iliongezeka sana. Stefano alikuwa amesema mapema kwamba Mungu alikuwa amemwambia Ibrahimu kuhusu uzao wake utakaokaa katika nchi ya kigeni kwa miaka 400. Stefano anawaambia Baraza la Sanhedrini kwamba ilikuwa inakaribia mwisho wa wakati huo, na ilikuwa karibu na wakati wa Mungu kutimiza ahadi yake ya kuwapa watu wake nchi aliyowaahidi. Kulikuwa na mfalme mpya nchini Misri, na mfalme huyo hakujali jinsi Yosefu alivyokuwa amewasaidia watu wa Misri. Mfalme huyo "alitenda kwa hila" dhidi ya uzao wa Yakobo. Hii ina maana kwamba mfalme aliwadanganya na kuwadhuru. Aliwafanya watu waache watoto wao ili wafe.</w:t>
      </w:r>
    </w:p>
    <w:p>
      <w:pPr/>
      <w:r>
        <w:rPr>
          <w:lang w:val="sw_KE" w:bidi="sw_KE"/>
        </w:rPr>
      </w:r>
      <w:r>
        <w:rPr>
          <w:lang w:val="sw_KE" w:bidi="sw_KE"/>
        </w:rPr>
        <w:t>Stefano anaendelea kuchagua kutoa maelezo katika hadithi yanayoonyesha kwamba Mungu ni mwaminifu kwa watu wake.</w:t>
      </w:r>
      <w:r>
        <w:rPr>
          <w:lang w:val="sw_KE" w:bidi="sw_KE"/>
        </w:rPr>
      </w:r>
    </w:p>
    <w:p>
      <w:pPr>
        <w:pStyle w:val="Heading3"/>
      </w:pPr>
      <w:r>
        <w:rPr>
          <w:lang w:val="sw_KE" w:bidi="sw_KE"/>
        </w:rPr>
        <w:t>Kufafanua Matukio</w:t>
      </w:r>
    </w:p>
    <w:p>
      <w:pPr/>
      <w:r>
        <w:rPr>
          <w:lang w:val="sw_KE" w:bidi="sw_KE"/>
        </w:rPr>
      </w:r>
      <w:r>
        <w:rPr>
          <w:lang w:val="sw_KE" w:bidi="sw_KE"/>
        </w:rPr>
        <w:t>Sikiliza ujumbe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Katika tukio la kwanza:</w:t>
      </w:r>
      <w:r>
        <w:rPr>
          <w:lang w:val="sw_KE" w:bidi="sw_KE"/>
        </w:rPr>
        <w:t xml:space="preserve"> Stefano anaendelea na hadithi ya Yosefu, akisimulia jinsi ndugu wa Yosefu walivyomuuza kuwa mtumwa Misri na jinsi Mungu alivyomfanya Yosefu kuwa mtawala wa Misri yote.</w:t>
      </w:r>
    </w:p>
    <w:p>
      <w:pPr/>
      <w:r>
        <w:rPr>
          <w:lang w:val="sw_KE" w:bidi="sw_KE"/>
        </w:rPr>
      </w:r>
      <w:r>
        <w:rPr>
          <w:b/>
          <w:lang w:val="sw_KE" w:bidi="sw_KE"/>
        </w:rPr>
        <w:t>Katika tukio la pili:</w:t>
      </w:r>
      <w:r>
        <w:rPr>
          <w:lang w:val="sw_KE" w:bidi="sw_KE"/>
        </w:rPr>
        <w:t xml:space="preserve"> Familia ya Yakobo ilikuwa na njaa kwa sababu ya njaa katika Misri, kwa hivyo aliwatuma wana wake, ndugu wa Yosefu, kwenda Misri ili kununua chakula. Yosefu aliwaleta baba yake na familia za ndugu zake ili waishi Misri. Yakobo na wana wake hatimaye walikufa na walizikwa katika nchi ambayo Mungu alikuwa amewaahidi.</w:t>
      </w:r>
    </w:p>
    <w:p>
      <w:pPr/>
      <w:r>
        <w:rPr>
          <w:lang w:val="sw_KE" w:bidi="sw_KE"/>
        </w:rPr>
      </w:r>
      <w:r>
        <w:rPr>
          <w:b/>
          <w:lang w:val="sw_KE" w:bidi="sw_KE"/>
        </w:rPr>
        <w:t>Katika tukio la tatu:</w:t>
      </w:r>
      <w:r>
        <w:rPr>
          <w:lang w:val="sw_KE" w:bidi="sw_KE"/>
        </w:rPr>
        <w:t xml:space="preserve"> Wakati huo huo, uzao wa Yakobo nchini Misri waliongezeka kwa idadi na mfalme aliwatendea vibaya.</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Yosefu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Ndugu wa Yosefu, wazee wa ukoo</w:t>
      </w:r>
    </w:p>
    <w:p>
      <w:pPr>
        <w:pStyle w:val="ListBullet"/>
        <w:spacing w:line="240" w:lineRule="auto"/>
        <w:ind w:left="720"/>
      </w:pPr>
      <w:r>
        <w:rPr>
          <w:lang w:val="sw_KE" w:bidi="sw_KE"/>
        </w:rPr>
      </w:r>
      <w:r>
        <w:rPr>
          <w:lang w:val="sw_KE" w:bidi="sw_KE"/>
        </w:rPr>
        <w:t>Farao, mfalme wa Misri ambaye alimpenda Yosefu</w:t>
      </w:r>
    </w:p>
    <w:p>
      <w:pPr>
        <w:pStyle w:val="ListBullet"/>
        <w:spacing w:line="240" w:lineRule="auto"/>
        <w:ind w:left="720"/>
      </w:pPr>
      <w:r>
        <w:rPr>
          <w:lang w:val="sw_KE" w:bidi="sw_KE"/>
        </w:rPr>
      </w:r>
      <w:r>
        <w:rPr>
          <w:lang w:val="sw_KE" w:bidi="sw_KE"/>
        </w:rPr>
        <w:t>Yakobo na familia za wana wake</w:t>
      </w:r>
    </w:p>
    <w:p>
      <w:pPr>
        <w:pStyle w:val="ListBullet"/>
        <w:spacing w:line="240" w:lineRule="auto"/>
        <w:ind w:left="720"/>
      </w:pPr>
      <w:r>
        <w:rPr>
          <w:lang w:val="sw_KE" w:bidi="sw_KE"/>
        </w:rPr>
      </w:r>
      <w:r>
        <w:rPr>
          <w:lang w:val="sw_KE" w:bidi="sw_KE"/>
        </w:rPr>
        <w:t>Mfalme mpya wa Misri ambaye hakuujua uzao wa Yakobo</w:t>
      </w:r>
    </w:p>
    <w:p>
      <w:pPr/>
      <w:r>
        <w:rPr>
          <w:lang w:val="sw_KE" w:bidi="sw_KE"/>
        </w:rPr>
      </w:r>
      <w:r>
        <w:rPr>
          <w:lang w:val="sw_KE" w:bidi="sw_KE"/>
        </w:rPr>
        <w:t>Katika kipindi hiki, fanya kikundi kiandae ubao wa hadithi, kichoreo, au watumie aina fulani ya vitu ambavyo wanaweza kuvisongeza kama vile mawe, vijiti, au vinyago vya watoto ili kuonyesha taswira ya hadithi na vitendo vilivyomo.</w:t>
      </w:r>
    </w:p>
    <w:p>
      <w:pPr/>
      <w:r>
        <w:rPr>
          <w:lang w:val="sw_KE" w:bidi="sw_KE"/>
        </w:rPr>
      </w:r>
      <w:r>
        <w:rPr>
          <w:lang w:val="sw_KE" w:bidi="sw_KE"/>
        </w:rPr>
        <w:t>Hadithi hii inaendelea pale hadithi ya mwisho ilipomalizikia. Stefano yuko mahali ambapo Sanhedrini wanakutania. Sanhedrini imeundwa na wazee wa Wayahudi na walimu wa sheria. Kuhani mkuu anaongoza mkutano. Huyu pengine ni Kayafa, kuhani mkuu yule aliyemshtaki Yesu. Anasi, kuhani mkuu wa zamani, huenda pia alikuwa hapo.</w:t>
      </w:r>
    </w:p>
    <w:p>
      <w:pPr/>
      <w:r>
        <w:rPr>
          <w:lang w:val="sw_KE" w:bidi="sw_KE"/>
        </w:rPr>
      </w:r>
      <w:r>
        <w:rPr>
          <w:lang w:val="sw_KE" w:bidi="sw_KE"/>
        </w:rPr>
        <w:t>Stefano anaendelea na hadithi yake bila kusitisha. Anaendelea kuzungumza kuhusu wazee wa ukoo 12, wana wa Yakobo. Ndugu kumi na moja, au wazee wa ukoo, walimchukia kaka yao Yosefu na kumuuza kuwa mtumwa.</w:t>
      </w:r>
    </w:p>
    <w:p>
      <w:pPr/>
      <w:r>
        <w:rPr>
          <w:lang w:val="sw_KE" w:bidi="sw_KE"/>
        </w:rPr>
      </w:r>
      <w:r>
        <w:rPr>
          <w:lang w:val="sw_KE" w:bidi="sw_KE"/>
        </w:rPr>
        <w:t>Ni muhimu kukumbuka kwamba Stefano anajaribu kusimulia historia yote ya Wayahudi katika kipindi kifupi. Anafupisha matukio na kuweka matukio pamoja. Ingawa unaweza kujua maelezo yote ya hadithi hii, unapaswa kutafsiri simulizi hii kwa njia ambayo Stefano anaieleza.</w:t>
      </w:r>
    </w:p>
    <w:p>
      <w:pPr/>
      <w:r>
        <w:rPr>
          <w:lang w:val="sw_KE" w:bidi="sw_KE"/>
        </w:rPr>
      </w:r>
      <w:r>
        <w:rPr>
          <w:lang w:val="sw_KE" w:bidi="sw_KE"/>
        </w:rPr>
        <w:t>Stefano anaweka wazi kwamba ingawa Yosefu alikuwa mtumwa, Mungu alikuwa pamoja naye. Hakikisha kwamba iko wazi katika tafsiri yako kwamba kuna tofauti kati ya hali ya utumwa ambayo Yosefu alikuwa nayo na ukweli kwamba Mungu alikuwa pamoja naye.</w:t>
      </w:r>
    </w:p>
    <w:p>
      <w:pPr/>
      <w:r>
        <w:rPr>
          <w:lang w:val="sw_KE" w:bidi="sw_KE"/>
        </w:rPr>
      </w:r>
      <w:r>
        <w:rPr>
          <w:lang w:val="sw_KE" w:bidi="sw_KE"/>
        </w:rPr>
        <w:t>Mungu alimpa Yosefu neema kwa mfalme, au Farao, wa Misri, jambo ambalo linamaanisha kwamba mfalme alimpenda. Mungu pia alimpa Yosefu hekima kubwa au isiyo ya kawaida. Hekima ya Yosefu ilimfanya mfalme kumweka Yosefu kuwa msimamizi wa nyumba yake mwenyewe, au kila mtu aliyeishi katika jumba lake, na nchi yake ya Misri.</w:t>
      </w:r>
    </w:p>
    <w:p>
      <w:pPr/>
      <w:r>
        <w:rPr>
          <w:lang w:val="sw_KE" w:bidi="sw_KE"/>
        </w:rPr>
      </w:r>
      <w:r>
        <w:rPr>
          <w:lang w:val="sw_KE" w:bidi="sw_KE"/>
        </w:rPr>
        <w:t>Sehemu inayofuata ya hadithi inaonyesha kwamba matukio yalibadilika. Mambo yalikuwa yakienda vizuri, na kisha njaa kubwa ikaja Misri, ambapo alikuwepo Yosefu, na Kanaani, ambapo waliuwepo Yakobo na wana wake waliobaki. Yakobo aliwatuma wana wake Misri ili kununua nafaka. Stefano haelezei maelezo yote ya kile kilichotokea walipoenda kununua chakula. Anaruka moja kwa moja hadi mara ya pili ndugu zake wanaenda tena Misri, wakati Yosefu anapojitambulisha kwamba yeye ni Yosefu. Yosefu aliwatambulisha kwa Farao, na kisha aliweza kuwaalika, familia zao, na baba yao kuja kuishi Misri. Stefano anasema kwamba watu 75 kutoka katika familia ya Yakobo walikuja kuishi Misri.</w:t>
      </w:r>
    </w:p>
    <w:p>
      <w:pPr/>
      <w:r>
        <w:rPr>
          <w:lang w:val="sw_KE" w:bidi="sw_KE"/>
        </w:rPr>
      </w:r>
      <w:r>
        <w:rPr>
          <w:lang w:val="sw_KE" w:bidi="sw_KE"/>
        </w:rPr>
        <w:t>Yakobo alikuja Misri, aliishi hapo, na kufa. Wana wake wote hatimaye walikufa pale pia. Tunajua kwamba Yosefu na ndugu zake walimzika Yakobo huko Hebroni. Miaka mingi baadaye, Mungu alipowaokoa uzao wa Yakobo kutoka Misri na kuwarudisha Kanaani, walibeba mifupa ya Yosefu na kumzika katika Shekemu. Baadhi ya watu wanaamini kwamba walizika pia mifupa ya ndugu wa Yosefu huko Shekemu. Huu ni mfano wa Stefano kuweka matukio mawili katika tukio moja. Hoja kuu ya Stefano ilikuwa kwamba familia ya Yakobo ilizikwa nchini Kanaani ili kuonyesha kwamba Mungu kwa kweli alikuwa akiwapa nchi kwa ajili ya uzao wao.</w:t>
      </w:r>
    </w:p>
    <w:p>
      <w:pPr/>
      <w:r>
        <w:rPr>
          <w:lang w:val="sw_KE" w:bidi="sw_KE"/>
        </w:rPr>
      </w:r>
      <w:r>
        <w:rPr>
          <w:lang w:val="sw_KE" w:bidi="sw_KE"/>
        </w:rPr>
        <w:t>Unaweza kuhitaji kuyapanga tena matukio katika sehemu inayofuata. Idadi ya watu katika uzao wa Yakobo iliongezeka sana. Kisha wakati ulikaribia ambapo Mungu angewapa nchi hiyo watu wake. Lakini kitu kimoja zaidi kilipaswa kutokea. Mfalme mpya alikuwa mfalme wa Misri, na hakumjua Yosefu. Mfalme huyu aliwakandamiza watu na kuwafanya watelekeze watoto wao ili wafe. Stefano anafupisha sehemu hii ya hadithi, kwa sababu familia ya Yakobo ilikuwa Misri kwa miaka 400—kulikuwa na wafalme zaidi ya mmoja waliowakandamiza uzao wa Yakobo.</w:t>
      </w:r>
    </w:p>
    <w:p>
      <w:pPr/>
      <w:r>
        <w:rPr>
          <w:lang w:val="sw_KE" w:bidi="sw_KE"/>
        </w:rPr>
      </w:r>
      <w:r>
        <w:rPr>
          <w:lang w:val="sw_KE" w:bidi="sw_KE"/>
        </w:rPr>
        <w:t>Stefano anaweka mtiririko wa hadithi hapa ili kujenga taharuki. Mambo yanatokea kama vile Mungu alivyomwambia Ibrahimu kwamba yangekua. Sasa, wakati wa Mungu kuwasaidia watu wake unakaribia.</w:t>
      </w:r>
      <w:r>
        <w:rPr>
          <w:lang w:val="sw_KE" w:bidi="sw_KE"/>
        </w:rPr>
      </w:r>
    </w:p>
    <w:p>
      <w:pPr>
        <w:pStyle w:val="Heading3"/>
      </w:pPr>
      <w:r>
        <w:rPr>
          <w:lang w:val="sw_KE" w:bidi="sw_KE"/>
        </w:rPr>
        <w:t>Kudhihirisha Maandiko</w:t>
      </w:r>
    </w:p>
    <w:p>
      <w:pPr/>
      <w:r>
        <w:rPr>
          <w:lang w:val="sw_KE" w:bidi="sw_KE"/>
        </w:rPr>
      </w:r>
      <w:r>
        <w:rPr>
          <w:lang w:val="sw_KE" w:bidi="sw_KE"/>
        </w:rPr>
        <w:t>Sikiliza ujumbe kwa mara nyingine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Yosefu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Ndugu wa Yosefu, wazee wa ukoo</w:t>
      </w:r>
    </w:p>
    <w:p>
      <w:pPr>
        <w:pStyle w:val="ListBullet"/>
        <w:spacing w:line="240" w:lineRule="auto"/>
        <w:ind w:left="720"/>
      </w:pPr>
      <w:r>
        <w:rPr>
          <w:lang w:val="sw_KE" w:bidi="sw_KE"/>
        </w:rPr>
      </w:r>
      <w:r>
        <w:rPr>
          <w:lang w:val="sw_KE" w:bidi="sw_KE"/>
        </w:rPr>
        <w:t>Farao, mfalme wa Misri ambaye alimpenda Yosefu</w:t>
      </w:r>
    </w:p>
    <w:p>
      <w:pPr>
        <w:pStyle w:val="ListBullet"/>
        <w:spacing w:line="240" w:lineRule="auto"/>
        <w:ind w:left="720"/>
      </w:pPr>
      <w:r>
        <w:rPr>
          <w:lang w:val="sw_KE" w:bidi="sw_KE"/>
        </w:rPr>
      </w:r>
      <w:r>
        <w:rPr>
          <w:lang w:val="sw_KE" w:bidi="sw_KE"/>
        </w:rPr>
        <w:t>Yakobo na familia za wana wake</w:t>
      </w:r>
    </w:p>
    <w:p>
      <w:pPr>
        <w:pStyle w:val="ListBullet"/>
        <w:spacing w:line="240" w:lineRule="auto"/>
        <w:ind w:left="720"/>
      </w:pPr>
      <w:r>
        <w:rPr>
          <w:lang w:val="sw_KE" w:bidi="sw_KE"/>
        </w:rPr>
      </w:r>
      <w:r>
        <w:rPr>
          <w:lang w:val="sw_KE" w:bidi="sw_KE"/>
        </w:rPr>
        <w:t>Mfalme mpya wa Misri ambaye hakujua uzao wa Yakobo</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ziigizwe na zisirukwe.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Stefano bado anazungumza na Sanhedrini. Anaendelea kuzungumza kuhusu wazee wa ukoo. Anasema, wazee hawa wa ukoo wamemwonea wivu ndugu yao Yosefu, na wanamuuza kama mtumwa Misri. Lakini Mungu alikuwa pamoja na Yosefu, na Mungu alimwokoa Yosefu. Mungu alimpa Yosefu neema mbele ya Farao mfalme wa Misri. Yosefu alikuwa na hekima kubwa, na mfalme wa Misri alimweka atawale kila mtu katika jumba lake la kifalme na Misri 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Yosefu, "Unajisikiaje?" Unaweza kusikia mambo kama, "Mungu ananitunza kwa kweli!"</w:t>
      </w:r>
    </w:p>
    <w:p>
      <w:pPr>
        <w:pStyle w:val="ListBullet"/>
        <w:spacing w:line="240" w:lineRule="auto"/>
        <w:ind w:left="720"/>
      </w:pPr>
      <w:r>
        <w:rPr>
          <w:lang w:val="sw_KE" w:bidi="sw_KE"/>
        </w:rPr>
      </w:r>
      <w:r>
        <w:rPr>
          <w:lang w:val="sw_KE" w:bidi="sw_KE"/>
        </w:rPr>
        <w:t>Waulize watu wanaoigiza Baraza la Sanhedrin, "Mnajisikiaje?" Unaweza kusikia mambo kama, "Nimechanganyikiwa, kwa nini Stefano anaendelea kuzungumza kuhusu wazee wa ukoo wetu?" Tunajua hadithi hii! Anatutendea kama watoto!"</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Lakini njaa ilikuja Misri na Kanaani, ambapo familia ya Yakobo ilikuwa. Kila mtu alikuwa na taabu, na mababu zetu walikosa chakula. Yakobo alisikia kuhusu nafaka katika Misri, kwa hivyo aliwatuma wana wake Misri ili kununua nafaka. Walikwenda mara mbili. Mara ya pili walipoenda, Yosefu aliwaambia yeye ni nani, na Farao alipata kujua kuhusu familia ya Yosefu. Kisha Yosefu akawatuma watu waende kuwaleta baba yake na familia za ndugu zake waje kuishi Misri. Yakobo na wazee wa ukoo walikufa, na uzao wao waliirudisha miili yao Shekemu ambapo Ibrahimu alikuwa amenunua kaburi kutoka kwa wana wa Hamori.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baraza la Sanhedrin, "Mnajisikiaje?" Unaweza kusikia mambo kama, "Najua historia hii tayari, kwa nini anatuambia hili?" "Amefadhaika, kwa nini hajibu swali?"</w:t>
      </w:r>
    </w:p>
    <w:p>
      <w:pPr>
        <w:pStyle w:val="ListBullet"/>
        <w:spacing w:line="240" w:lineRule="auto"/>
        <w:ind w:left="720"/>
      </w:pPr>
      <w:r>
        <w:rPr>
          <w:lang w:val="sw_KE" w:bidi="sw_KE"/>
        </w:rPr>
      </w:r>
      <w:r>
        <w:rPr>
          <w:lang w:val="sw_KE" w:bidi="sw_KE"/>
        </w:rPr>
        <w:t>Muulize mtu anayeigiza Stefano, "Unajisikiaje?" Unaweza kusikia mambo kama, "Ninataka waelewe kwamba Mungu aliwatunza wazee wa ukoo." Mungu ni mwaminifu popote tulipo, hata wakati hatukuwa na ardhi yetu wenyewe."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Muda uliendelea, na idadi ya uzao wa Yakobo katika Misri ukaongezeka zaidi na zaidi. Hivi karibuni ulikuwa wakati wa Mungu kutimiza ahadi yake kwa Ibrahimu na kuwapa watu wake ardhi aliyowaahidi. Lakini mfalme mpya akawa mfalme katika Misri, na hakumjua Yosefu au jinsi Yosefu alivyowasaidia watu wake. Mfalme mpya aliwadanganya uzao wa Yakobo na kuwakandamiza. Aliwafanya waache watoto wao wachanga ili wafe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wanaowaigiza baraza la Sanhedrin, "Mnajisikiaje?" Unaweza kusikia mambo kama: "Nimekasirika. Huu ulikuwa wakati wa huzuni katika historia yetu."</w:t>
      </w:r>
      <w:r>
        <w:rPr>
          <w:lang w:val="sw_KE" w:bidi="sw_KE"/>
        </w:rPr>
      </w:r>
    </w:p>
    <w:p>
      <w:pPr>
        <w:pStyle w:val="Heading3"/>
      </w:pPr>
      <w:r>
        <w:rPr>
          <w:lang w:val="sw_KE" w:bidi="sw_KE"/>
        </w:rPr>
        <w:t>Kujaza Mapengo</w:t>
      </w:r>
    </w:p>
    <w:p>
      <w:pPr/>
      <w:r>
        <w:rPr>
          <w:lang w:val="sw_KE" w:bidi="sw_KE"/>
        </w:rPr>
      </w:r>
      <w:r>
        <w:rPr>
          <w:lang w:val="sw_KE" w:bidi="sw_KE"/>
        </w:rPr>
        <w:t>Sikiliza ujumbe mara moja katika toleo rahisi zaidi kuelewa.</w:t>
      </w:r>
    </w:p>
    <w:p>
      <w:pPr/>
      <w:r>
        <w:rPr>
          <w:lang w:val="sw_KE" w:bidi="sw_KE"/>
        </w:rPr>
      </w:r>
      <w:r>
        <w:rPr>
          <w:b/>
          <w:lang w:val="sw_KE" w:bidi="sw_KE"/>
        </w:rPr>
        <w:t>Wazee wa ukoo</w:t>
      </w:r>
      <w:r>
        <w:rPr>
          <w:lang w:val="sw_KE" w:bidi="sw_KE"/>
        </w:rPr>
        <w:t xml:space="preserve"> walikuwa na wivu kwa kaka yao Yosefu. Kumbuka kwamba wazee wa ukoo wanarejelea wana 12 wa Yakobo ambao wakawa mababu wa makabila 12 ya Israeli. Tumia neno lile lile kwa wazee wa ukoo ulilotumia katika simulizi za awali.</w:t>
      </w:r>
    </w:p>
    <w:p>
      <w:pPr/>
      <w:r>
        <w:rPr>
          <w:lang w:val="sw_KE" w:bidi="sw_KE"/>
        </w:rPr>
      </w:r>
      <w:r>
        <w:rPr>
          <w:lang w:val="sw_KE" w:bidi="sw_KE"/>
        </w:rPr>
        <w:t xml:space="preserve">Mungu alimpa Yosefu </w:t>
      </w:r>
      <w:r>
        <w:rPr>
          <w:b/>
          <w:lang w:val="sw_KE" w:bidi="sw_KE"/>
        </w:rPr>
        <w:t>neema</w:t>
      </w:r>
      <w:r>
        <w:rPr>
          <w:lang w:val="sw_KE" w:bidi="sw_KE"/>
        </w:rPr>
        <w:t xml:space="preserve"> mbele ya </w:t>
      </w:r>
      <w:r>
        <w:rPr>
          <w:b/>
          <w:lang w:val="sw_KE" w:bidi="sw_KE"/>
        </w:rPr>
        <w:t>Farao</w:t>
      </w:r>
      <w:r>
        <w:rPr>
          <w:lang w:val="sw_KE" w:bidi="sw_KE"/>
        </w:rPr>
        <w:t xml:space="preserve"> wa Misri. Hii inamaanisha kwamba Farao alimpenda Yosefu na kumtendea mambo mema. Farao ni cheo cha mfalme wa Misri. Unaweza kutumia cheo hiki au kusema tu "mfalme wa Misri." Ikiwa tayari umetafsiri neno hili, hakikisha unatumia neno lilelile ulilotumia hapo awali.</w:t>
      </w:r>
    </w:p>
    <w:p>
      <w:pPr/>
      <w:r>
        <w:rPr>
          <w:lang w:val="sw_KE" w:bidi="sw_KE"/>
        </w:rPr>
      </w:r>
      <w:r>
        <w:rPr>
          <w:lang w:val="sw_KE" w:bidi="sw_KE"/>
        </w:rPr>
        <w:t xml:space="preserve">Sitisha hapa na mjadili jinsi utakavyotafsiri </w:t>
      </w:r>
      <w:r>
        <w:rPr>
          <w:b/>
          <w:lang w:val="sw_KE" w:bidi="sw_KE"/>
        </w:rPr>
        <w:t>kutoa neema</w:t>
      </w:r>
      <w:r>
        <w:rPr>
          <w:lang w:val="sw_KE" w:bidi="sw_KE"/>
        </w:rPr>
        <w:t xml:space="preserve"> na cheo cha mfalme wa Misri, </w:t>
      </w:r>
      <w:r>
        <w:rPr>
          <w:b/>
          <w:lang w:val="sw_KE" w:bidi="sw_KE"/>
        </w:rPr>
        <w:t>Farao</w:t>
      </w:r>
      <w:r>
        <w:rPr>
          <w:lang w:val="sw_KE" w:bidi="sw_KE"/>
        </w:rPr>
        <w:t>.</w:t>
      </w:r>
    </w:p>
    <w:p>
      <w:pPr/>
      <w:r>
        <w:rPr>
          <w:lang w:val="sw_KE" w:bidi="sw_KE"/>
        </w:rPr>
      </w:r>
      <w:r>
        <w:rPr>
          <w:lang w:val="sw_KE" w:bidi="sw_KE"/>
        </w:rPr>
        <w:t xml:space="preserve">Kumbuka kwamba katika simulizi hili, Stefano anarejelea Yosefu na ndugu zake kama wazee wa ukoo, au </w:t>
      </w:r>
      <w:r>
        <w:rPr>
          <w:b/>
          <w:lang w:val="sw_KE" w:bidi="sw_KE"/>
        </w:rPr>
        <w:t>mababu zetu</w:t>
      </w:r>
      <w:r>
        <w:rPr>
          <w:lang w:val="sw_KE" w:bidi="sw_KE"/>
        </w:rPr>
        <w:t>. Ndugu hawa kumi na wawili wakawa mababu wakuu wa kila moja ya makabila kumi na mawili ya Israeli. Walijulikana katika Israeli yote wakati wa Stefano, kwa sababu kila Myahudi alijua kabila lao.</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7:20–34</w:t>
      </w:r>
      <w:r>
        <w:rPr>
          <w:lang w:val="sw_KE" w:bidi="sw_KE"/>
        </w:rPr>
      </w:r>
    </w:p>
    <w:p>
      <w:pPr>
        <w:pStyle w:val="Heading3"/>
      </w:pPr>
      <w:r>
        <w:rPr>
          <w:lang w:val="sw_KE" w:bidi="sw_KE"/>
        </w:rPr>
        <w:t>Sikiliza na Moyo</w:t>
      </w:r>
    </w:p>
    <w:p>
      <w:pPr/>
      <w:r>
        <w:rPr>
          <w:lang w:val="sw_KE" w:bidi="sw_KE"/>
        </w:rPr>
      </w:r>
      <w:r>
        <w:rPr>
          <w:lang w:val="sw_KE" w:bidi="sw_KE"/>
        </w:rPr>
        <w:t>Sikiliza Matendo 7:20–34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Yesu au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ujumbe mara moja katika toleo rahisi zaidi kuelewa.</w:t>
      </w:r>
    </w:p>
    <w:p>
      <w:pPr/>
      <w:r>
        <w:rPr>
          <w:lang w:val="sw_KE" w:bidi="sw_KE"/>
        </w:rPr>
      </w:r>
      <w:r>
        <w:rPr>
          <w:lang w:val="sw_KE" w:bidi="sw_KE"/>
        </w:rPr>
        <w:t>Stefano anaendelea kusimulia Sanhedrini historia ya Wayahudi. Anatumia muda mwingi zaidi kuzungumza kuhusu Musa, mtu ambaye Mungu alimchagua ili kuwaokoa watu wake kutoka utumwani Misri. Stefano bado anazungumza mbele ya Sanhedrini, na huu ni muendelezo wa hotuba ambayo amekuwa akiitoa.</w:t>
      </w:r>
    </w:p>
    <w:p>
      <w:pPr/>
      <w:r>
        <w:rPr>
          <w:lang w:val="sw_KE" w:bidi="sw_KE"/>
        </w:rPr>
      </w:r>
      <w:r>
        <w:rPr>
          <w:lang w:val="sw_KE" w:bidi="sw_KE"/>
        </w:rPr>
        <w:t>Mfalme wa Misri alikuwa akiwakandamiza uzao wa Yakobo na kuwafanya wawatelekeze watoto wao wachanga waliozaliwa. Lakini wakati huu, Mungu alikuwa na mpango wa kuwaokoa watu wake, na Musa akazaliwa. Musa alikuwa "muzuri machoni pa Mungu," jambo ambalo huenda linamaanisha kwamba alikuwa wa pekee sana na Mungu alipendezwa naye. Familia ya Musa ilimficha na kumtunza kwa miezi 3 mpaka mama yake alipolazimika kumtoa nje. Lakini binti ya Farao alimchukua na kumuasili Musa, na Musa alijifunza hekima na elimu ya Wamisri. Musa alikuwa na nguvu katika "hotuba na matendo." Musa akawa mtu mwenye nguvu ambaye alifanya mambo makubwa katika kila alichofanya na katika kila alichosema.</w:t>
      </w:r>
    </w:p>
    <w:p>
      <w:pPr/>
      <w:r>
        <w:rPr>
          <w:lang w:val="sw_KE" w:bidi="sw_KE"/>
        </w:rPr>
      </w:r>
      <w:r>
        <w:rPr>
          <w:lang w:val="sw_KE" w:bidi="sw_KE"/>
        </w:rPr>
        <w:t>Stefano sasa anarukia wakati ambapo Musa alikua mtu mzima—alikua na umri wa miaka 40. Musa anatoka nje ili kuwaona watu wake wakifanya kazi. Musa alijua kwamba yeye ni Mwisraeli—mzao wa Yakobo. Musa alimwona Mmisri akimtendea vibaya Mwisraeli na Musa alimwua Mmisri huyo. Hii ilikuwa njia ya Musa kujaribu kuwasaidia watu wake. Hata hivyo, watu wa Musa hawakutambua kwamba Musa alikuwa akijaribu kuwasaidia. Tunajua hili kwa sababu siku iliyofuata Musa alipotoka nje tena. Aliona Waisraeli wawili wakipigana, na aliwauliza kwa nini walikuwa wakipigana. Alisema, "enyi watu, ninyi ni ndugu.'' Kwa nini mnataka kuumizana?" Musa alikua akimaanisha kwamba kama Waisraeli kutoka kwenye kikundi kimoja cha watu, wanaume hao wawili hawapaswi kuumizana. Hata hivyo, Mwisraeli ambaye aliekua akifanya jambo lisilo sahihi alimwuliza Musa swali: "Ni nani aliyekuweka uwe mtawala na mwamuzi juu yetu?" Je, utaniua na mimi pia?" Wakati huu, Musa alitambua kwamba watu wengine walijua kwamba alikuwa amemwua mtu siku iliyotangulia. Musa alitambua kwamba angeweza kupa taabu ikiwa Farao, mfalme wa Misri, atajua kwamba Musa alikuwa amemwua mtu.</w:t>
      </w:r>
    </w:p>
    <w:p>
      <w:pPr/>
      <w:r>
        <w:rPr>
          <w:lang w:val="sw_KE" w:bidi="sw_KE"/>
        </w:rPr>
      </w:r>
      <w:r>
        <w:rPr>
          <w:lang w:val="sw_KE" w:bidi="sw_KE"/>
        </w:rPr>
        <w:t>Sitisha hapa na mjadili kama kikundi: Simulia hadithi kuhusu mtu ambaye alijaribu kuwasaidia wengine na watu wakamkataa Mtu huyo alijibu vipi? Kwa nini watu waliwakataa?</w:t>
      </w:r>
    </w:p>
    <w:p>
      <w:pPr/>
      <w:r>
        <w:rPr>
          <w:lang w:val="sw_KE" w:bidi="sw_KE"/>
        </w:rPr>
      </w:r>
      <w:r>
        <w:rPr>
          <w:lang w:val="sw_KE" w:bidi="sw_KE"/>
        </w:rPr>
        <w:t>Kwa hivyo Musa mara moja "alitoroka," au alikimbia, kwenda katika nchi jirani inayoitwa Midiani. Musa aliishi hapo, ikimaanisha kwamba alioa na kuwa na watoto. Stefano anatuambia kwamba Musa alikuwa na wana wakiume wawili.</w:t>
      </w:r>
    </w:p>
    <w:p>
      <w:pPr/>
      <w:r>
        <w:rPr>
          <w:lang w:val="sw_KE" w:bidi="sw_KE"/>
        </w:rPr>
      </w:r>
      <w:r>
        <w:rPr>
          <w:lang w:val="sw_KE" w:bidi="sw_KE"/>
        </w:rPr>
        <w:t xml:space="preserve">Simama hapa na uonyeshe ramani ya </w:t>
      </w:r>
      <w:r>
        <w:rPr>
          <w:lang w:val="sw_KE" w:bidi="sw_KE"/>
        </w:rPr>
        <w:t>Misri na Midiani</w:t>
      </w:r>
      <w:r>
        <w:rPr>
          <w:lang w:val="sw_KE" w:bidi="sw_KE"/>
        </w:rPr>
        <w:t>.</w:t>
      </w:r>
    </w:p>
    <w:p>
      <w:pPr/>
      <w:r>
        <w:rPr>
          <w:lang w:val="sw_KE" w:bidi="sw_KE"/>
        </w:rPr>
      </w:r>
      <w:r>
        <w:rPr>
          <w:lang w:val="sw_KE" w:bidi="sw_KE"/>
        </w:rPr>
        <w:t>Miaka mingine 40 imepita, na sasa Musa ana umri wa miaka 80. Tunajua kutoka katika historia ya Kiyahudi ya Musa kwamba Musa alikuwa mchungaji na alikuwa akiwatunza kondoo wa baba ya mke wake karibu na Mlima Sinai. Musa alikuwa jangwani karibu na Mlima Sinai na malaika alimtokea Musa katika miale ya moto ya kichaka kinachowaka. Musa alikaribia na sauti ikisema, "Mimi ni Mungu wa baba zako, Mungu wa Ibrahimu, Isaka, na Yakobo." Mungu anamwambia Musa hapa kwamba yeye ni Mungu ambaye Musa daima amemsikia—Mungu ambaye amekuwa pamoja na watu wake na ambaye Ibrahimu, Isaka, na Yakobo walimwabudu. Huyu ni Mungu ambaye Musa anaweza kumwamini. Huyu ndiye Mungu aliyemleta Ibrahimu katika nchi ambayo alikuwa amemwahidi na kumpa mwana wa kiume Isaka. Huyu ni Mungu ambaye alikuwa pamoja na Isaka na kumpa mwana wa kiume Yakobo. Huyu ni Mungu ambaye alikuwa pamoja na Yakobo, alimpa wana 12 wa kiume, na kumleta Misri. Musa alitambua kwamba huyu alikuwa Mungu Muumba ambaye alizungumza naye na aliogopa. Alionyesha hofu yake wakati mwili wake ulipotetemeka. Musa aliogopa sana kumwangalia Mungu kiasi kwamba hakutazama kile kichaka.</w:t>
      </w:r>
    </w:p>
    <w:p>
      <w:pPr/>
      <w:r>
        <w:rPr>
          <w:lang w:val="sw_KE" w:bidi="sw_KE"/>
        </w:rPr>
      </w:r>
      <w:r>
        <w:rPr>
          <w:lang w:val="sw_KE" w:bidi="sw_KE"/>
        </w:rPr>
        <w:t>Mungu alimwambia Musa avue viatu vyake. Katika utamaduni wa Musa, watu walivua viatu vyao walipokuwa wamesimama kwenye ardhi takatifu, au ardhi ambayo ilitengwa kwa ajili ya Mungu.</w:t>
      </w:r>
    </w:p>
    <w:p>
      <w:pPr/>
      <w:r>
        <w:rPr>
          <w:lang w:val="sw_KE" w:bidi="sw_KE"/>
        </w:rPr>
      </w:r>
      <w:r>
        <w:rPr>
          <w:lang w:val="sw_KE" w:bidi="sw_KE"/>
        </w:rPr>
        <w:t xml:space="preserve">Sitisha hapa na uonyeshe timu yako picha ya </w:t>
      </w:r>
      <w:r>
        <w:rPr>
          <w:lang w:val="sw_KE" w:bidi="sw_KE"/>
        </w:rPr>
        <w:t>jozi ya viatu</w:t>
      </w:r>
      <w:r>
        <w:rPr>
          <w:lang w:val="sw_KE" w:bidi="sw_KE"/>
        </w:rPr>
        <w:t>.</w:t>
      </w:r>
    </w:p>
    <w:p>
      <w:pPr/>
      <w:r>
        <w:rPr>
          <w:lang w:val="sw_KE" w:bidi="sw_KE"/>
        </w:rPr>
      </w:r>
      <w:r>
        <w:rPr>
          <w:lang w:val="sw_KE" w:bidi="sw_KE"/>
        </w:rPr>
        <w:t>Stefano anatumia sehemu hii ya hadithi ili kuwakumbusha wasikilizaji wake kwamba mahali popote ambapo Mungu amepachukulia kuwa patakatifu, au amepatenga kwa ajili yake mwenyewe, ni mahali ambapo tunaweza kumwabudu. Midiani ilikuwa mbali na mahali ambapo hekalu la Yerusalemu lilikuwapo, lakini Musa alimwabudu Mungu katika Midiani.</w:t>
      </w:r>
    </w:p>
    <w:p>
      <w:pPr/>
      <w:r>
        <w:rPr>
          <w:lang w:val="sw_KE" w:bidi="sw_KE"/>
        </w:rPr>
      </w:r>
      <w:r>
        <w:rPr>
          <w:lang w:val="sw_KE" w:bidi="sw_KE"/>
        </w:rPr>
        <w:t>Mungu anamfunulia Musa kwamba ameona mateso ya watu wake huko Misri. Mungu anasema amesikia kilio cha watu wake. Amesikia sauti za watu wanapokua na huzuni kubwa au wamekata tamaa. Sasa ni wakati ambao Mungu yuko tayari kuwakomboa watu wake Mungu alifunua kwamba atawaokoa watu wake kupitia Musa, na Mungu anamtuma Musa Misri.</w:t>
      </w:r>
    </w:p>
    <w:p>
      <w:pPr/>
      <w:r>
        <w:rPr>
          <w:lang w:val="sw_KE" w:bidi="sw_KE"/>
        </w:rPr>
      </w:r>
      <w:r>
        <w:rPr>
          <w:lang w:val="sw_KE" w:bidi="sw_KE"/>
        </w:rPr>
        <w:t>Sitisha hapa na mjadili kama kikundi: katika utamaduni wenu, mnajuaje kwamba Mungu anazungumza nanyi? Unapohisi kama Mungu anazungumza nawe, unajibu vipi? Unafanya nini ili kuonyesha heshima au kumheshimu Mungu unapomsikiliza au unapomwabudu?</w:t>
      </w:r>
    </w:p>
    <w:p>
      <w:pPr/>
      <w:r>
        <w:rPr>
          <w:lang w:val="sw_KE" w:bidi="sw_KE"/>
        </w:rPr>
      </w:r>
      <w:r>
        <w:rPr>
          <w:lang w:val="sw_KE" w:bidi="sw_KE"/>
        </w:rPr>
        <w:t>Mjadili pia kama kikundi: Mungu anasema amesikia kilio cha watu wake. Hii ni sauti ambayo watu hutoa wanapokuwa na huzuni sana. Unaelezea vipi sauti au kilio ambacho watu hutoa wanapokuwa na huzuni?</w:t>
      </w:r>
    </w:p>
    <w:p>
      <w:pPr/>
      <w:r>
        <w:rPr>
          <w:lang w:val="sw_KE" w:bidi="sw_KE"/>
        </w:rPr>
      </w:r>
      <w:r>
        <w:rPr>
          <w:lang w:val="sw_KE" w:bidi="sw_KE"/>
        </w:rPr>
        <w:t>Stefano anaendelea kuonyesha kwamba Mungu anafanya mpango wa kuwarudisha watu wake katika nchi ambayo amewaahidi. Stefano anatuonyesha jinsi Mungu alivyopanga maisha ya Musa na kuhakikisha kwamba Musa atakuwa na historia, malezi na uwezo wa kuwaokoa watu wake.</w:t>
      </w:r>
      <w:r>
        <w:rPr>
          <w:lang w:val="sw_KE" w:bidi="sw_KE"/>
        </w:rPr>
      </w:r>
    </w:p>
    <w:p>
      <w:pPr>
        <w:pStyle w:val="Heading3"/>
      </w:pPr>
      <w:r>
        <w:rPr>
          <w:lang w:val="sw_KE" w:bidi="sw_KE"/>
        </w:rPr>
        <w:t>Kufafanua Matukio</w:t>
      </w:r>
    </w:p>
    <w:p>
      <w:pPr/>
      <w:r>
        <w:rPr>
          <w:lang w:val="sw_KE" w:bidi="sw_KE"/>
        </w:rPr>
      </w:r>
      <w:r>
        <w:rPr>
          <w:lang w:val="sw_KE" w:bidi="sw_KE"/>
        </w:rPr>
        <w:t>Sikiliza ujumbe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Katika tukio la kwanza:</w:t>
      </w:r>
      <w:r>
        <w:rPr>
          <w:lang w:val="sw_KE" w:bidi="sw_KE"/>
        </w:rPr>
        <w:t xml:space="preserve"> Musa anazaliwa, na binti ya Farao anamchukua kuwa mtoto wake. Musa anakua katika kaya ya Farao na anaelimishwa kama Mmisri.</w:t>
      </w:r>
    </w:p>
    <w:p>
      <w:pPr/>
      <w:r>
        <w:rPr>
          <w:lang w:val="sw_KE" w:bidi="sw_KE"/>
        </w:rPr>
      </w:r>
      <w:r>
        <w:rPr>
          <w:b/>
          <w:lang w:val="sw_KE" w:bidi="sw_KE"/>
        </w:rPr>
        <w:t>Katika tukio la pili:</w:t>
      </w:r>
      <w:r>
        <w:rPr>
          <w:lang w:val="sw_KE" w:bidi="sw_KE"/>
        </w:rPr>
        <w:t xml:space="preserve"> Musa anaanza kuwasaidia watu wake akiwa na umri wa miaka 40. Anamwua Mmisri ambaye anamtendea vibaya Mwisraeli, lakini kisha watu wa Musa wenyewe wanamkataa anapojaribu kuwasaidia. Musa anakimbia hadi Midiani.</w:t>
      </w:r>
    </w:p>
    <w:p>
      <w:pPr/>
      <w:r>
        <w:rPr>
          <w:lang w:val="sw_KE" w:bidi="sw_KE"/>
        </w:rPr>
      </w:r>
      <w:r>
        <w:rPr>
          <w:b/>
          <w:lang w:val="sw_KE" w:bidi="sw_KE"/>
        </w:rPr>
        <w:t>Katika tukio la tatu:</w:t>
      </w:r>
      <w:r>
        <w:rPr>
          <w:lang w:val="sw_KE" w:bidi="sw_KE"/>
        </w:rPr>
        <w:t xml:space="preserve"> Mungu anamtokea Musa katika kichaka kinachowaka. Mungu anajitambulisha kama Mungu wa mababu wa Musa, na Mungu anamrudisha Misri ili kuokoa watu wake.</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Wazazi wa Musa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Binti ya Farao</w:t>
      </w:r>
    </w:p>
    <w:p>
      <w:pPr>
        <w:pStyle w:val="ListBullet"/>
        <w:spacing w:line="240" w:lineRule="auto"/>
        <w:ind w:left="720"/>
      </w:pPr>
      <w:r>
        <w:rPr>
          <w:lang w:val="sw_KE" w:bidi="sw_KE"/>
        </w:rPr>
      </w:r>
      <w:r>
        <w:rPr>
          <w:lang w:val="sw_KE" w:bidi="sw_KE"/>
        </w:rPr>
        <w:t>Mtu wa Misri anayemtesa Mwisraeli</w:t>
      </w:r>
    </w:p>
    <w:p>
      <w:pPr>
        <w:pStyle w:val="ListBullet"/>
        <w:spacing w:line="240" w:lineRule="auto"/>
        <w:ind w:left="720"/>
      </w:pPr>
      <w:r>
        <w:rPr>
          <w:lang w:val="sw_KE" w:bidi="sw_KE"/>
        </w:rPr>
      </w:r>
      <w:r>
        <w:rPr>
          <w:lang w:val="sw_KE" w:bidi="sw_KE"/>
        </w:rPr>
        <w:t>Mwisraeli aliyetendewa vibaya</w:t>
      </w:r>
    </w:p>
    <w:p>
      <w:pPr>
        <w:pStyle w:val="ListBullet"/>
        <w:spacing w:line="240" w:lineRule="auto"/>
        <w:ind w:left="720"/>
      </w:pPr>
      <w:r>
        <w:rPr>
          <w:lang w:val="sw_KE" w:bidi="sw_KE"/>
        </w:rPr>
      </w:r>
      <w:r>
        <w:rPr>
          <w:lang w:val="sw_KE" w:bidi="sw_KE"/>
        </w:rPr>
        <w:t>Waisraeli wawili wanaopigana</w:t>
      </w:r>
    </w:p>
    <w:p>
      <w:pPr>
        <w:pStyle w:val="ListBullet"/>
        <w:spacing w:line="240" w:lineRule="auto"/>
        <w:ind w:left="720"/>
      </w:pPr>
      <w:r>
        <w:rPr>
          <w:lang w:val="sw_KE" w:bidi="sw_KE"/>
        </w:rPr>
      </w:r>
      <w:r>
        <w:rPr>
          <w:lang w:val="sw_KE" w:bidi="sw_KE"/>
        </w:rPr>
        <w:t>Malaika wa Mungu katika kichaka kinachowaka</w:t>
      </w:r>
    </w:p>
    <w:p>
      <w:pPr/>
      <w:r>
        <w:rPr>
          <w:lang w:val="sw_KE" w:bidi="sw_KE"/>
        </w:rPr>
      </w:r>
      <w:r>
        <w:rPr>
          <w:lang w:val="sw_KE" w:bidi="sw_KE"/>
        </w:rPr>
        <w:t>Katika kipindi hiki, fanya kikundi kiandae ubao wa hadithi, kichore, au kitumie aina fulani ya vitu ambavyo unaweza kuvisongeza kama vile mawe, vijiti, au vinyago vya watoto ili kuonyesha taswira ya hadithi na vitendo vilivyomo.</w:t>
      </w:r>
    </w:p>
    <w:p>
      <w:pPr/>
      <w:r>
        <w:rPr>
          <w:lang w:val="sw_KE" w:bidi="sw_KE"/>
        </w:rPr>
      </w:r>
      <w:r>
        <w:rPr>
          <w:lang w:val="sw_KE" w:bidi="sw_KE"/>
        </w:rPr>
        <w:t>Stefano anaanza sehemu hii ya historia ya Wayahudi kwa kusema, "Huu ni wakati ambapo Musa alizaliwa," akionyesha kwamba kuzaliwa kwa Musa kulikuja wakati sahihi katika historia ya Wayahudi. Musa alizaliwa wakati ambapo mfalme wa Misri alikuwa akiwakandamiza Wayahudi. Stefano anafupisha kuzaliwa na utoto wa Musa. Stefano anasema mambo mawili kuhusu Musa. Kwanza anasema kwamba Musa alikuwa "mrembo machoni pa Mungu." Hii ilimaanisha kwamba Mungu alipendezwa na Musa, au kwamba Musa alikuwa mtoto maalum sana mwenye kusudi maalum.</w:t>
      </w:r>
    </w:p>
    <w:p>
      <w:pPr/>
      <w:r>
        <w:rPr>
          <w:lang w:val="sw_KE" w:bidi="sw_KE"/>
        </w:rPr>
      </w:r>
      <w:r>
        <w:rPr>
          <w:lang w:val="sw_KE" w:bidi="sw_KE"/>
        </w:rPr>
        <w:t>Sitisha hapa na mjadili kama kikundi: Mnaelezea vipi watoto ambao watu wanafikiri watakuwa wa pekee au wenye kusudi kubwa wanapokuwa watu wazima?</w:t>
      </w:r>
    </w:p>
    <w:p>
      <w:pPr/>
      <w:r>
        <w:rPr>
          <w:lang w:val="sw_KE" w:bidi="sw_KE"/>
        </w:rPr>
      </w:r>
      <w:r>
        <w:rPr>
          <w:lang w:val="sw_KE" w:bidi="sw_KE"/>
        </w:rPr>
        <w:t>Stefano pia anasema kwamba Musa alikuwa "mwenye nguvu katika hotuba na matendo." Hii inamaanisha kwamba mambo ambayo Musa alisema na mambo ambayo Musa alifanya alipokuwa akikua yalikuwa ya nguvu.</w:t>
      </w:r>
    </w:p>
    <w:p>
      <w:pPr/>
      <w:r>
        <w:rPr>
          <w:lang w:val="sw_KE" w:bidi="sw_KE"/>
        </w:rPr>
      </w:r>
      <w:r>
        <w:rPr>
          <w:lang w:val="sw_KE" w:bidi="sw_KE"/>
        </w:rPr>
        <w:t>Sitisha hapa na mjadili kama kikundi: Mnamwelezeaje mtu ambaye hotuba na matendo yake yana nguvu au yanasababisha mambo makuu kutokea?</w:t>
      </w:r>
    </w:p>
    <w:p>
      <w:pPr/>
      <w:r>
        <w:rPr>
          <w:lang w:val="sw_KE" w:bidi="sw_KE"/>
        </w:rPr>
      </w:r>
      <w:r>
        <w:rPr>
          <w:lang w:val="sw_KE" w:bidi="sw_KE"/>
        </w:rPr>
        <w:t>Kisha Stefano anaruka hadi wakati Musa ana umri wa miaka 40. Musa anajua kwamba yeye ni Mwisraeli, na anaenda nje kutembelea watu wake, Waisraeli, ambao walikuwa wakifanya kazi kama watumwa katika Misri. Stefano anaeleza wazi kwamba wakati Musa alipomwua Mmisri aliyemwua Mwisraeli, Musa anawatetea watu wake mwenyewe. Musa alidhani watu wake wangemtambua akijaribu kuwasaidia, lakini hawakufanya hivyo. Kisha Stefano anatupa mfano wa jinsi watu wa Musa hawakutambua msaada wake. Stefano anatuambia kwamba siku iliyofuata, Musa anawauliza Waisraeli wawili waliokuwa wakipigana kwa nini wanapigana. Musa anawaita wanaume hao wawili ndugu, ingawa wao si ndugu wa damu waliozaliwa na mama na baba mmoja. Wao ni ndugu kwa sababu wote wawili ni Waisraeli. Musa hatarajii wanaume hao wawili kujibu swali lake. Musa anawaambia kwamba hawapaswi kupigana wao kwa wao kwa sababu wanatoka katika kundi moja la watu.</w:t>
      </w:r>
    </w:p>
    <w:p>
      <w:pPr/>
      <w:r>
        <w:rPr>
          <w:lang w:val="sw_KE" w:bidi="sw_KE"/>
        </w:rPr>
      </w:r>
      <w:r>
        <w:rPr>
          <w:lang w:val="sw_KE" w:bidi="sw_KE"/>
        </w:rPr>
        <w:t>Sitisha hapa na mjadili kama kikundi: Ongea kuhusu mifano ambapo umewapa watu ushauri au kuwaelekeza kile wanachopaswa kufanya au hawapaswi kufanya. Je, huwa unauliza maswali unapofanya hivyo? Kama sivyo, unawaambiaje kwamba hawapaswi kufanya kitu fulani? Utatafsiri vipi swali hili katika simulizi hili?</w:t>
      </w:r>
    </w:p>
    <w:p>
      <w:pPr/>
      <w:r>
        <w:rPr>
          <w:lang w:val="sw_KE" w:bidi="sw_KE"/>
        </w:rPr>
      </w:r>
      <w:r>
        <w:rPr>
          <w:lang w:val="sw_KE" w:bidi="sw_KE"/>
        </w:rPr>
        <w:t>Mmoja wa Waisraeli alimjibu Musa kwa maswali mengine mawili ambayo hatarajii Musa ayajibu. Anamwuliza Musa, "Nani aliyekufanya kuwa mtawala au hakimu juu yetu?" Je, unafikiri kuniua pia?" Anamwambia Musa kwamba Musa hana haki ya kuwaambia nini cha kufanya. Pia anamwambia Musa kwamba anajua kwamba Musa alimwua Mmisri siku iliyotangulia.</w:t>
      </w:r>
    </w:p>
    <w:p>
      <w:pPr/>
      <w:r>
        <w:rPr>
          <w:lang w:val="sw_KE" w:bidi="sw_KE"/>
        </w:rPr>
      </w:r>
      <w:r>
        <w:rPr>
          <w:lang w:val="sw_KE" w:bidi="sw_KE"/>
        </w:rPr>
        <w:t>Musa alikimbia hadi Midiani, na muda ukapita. Stefano anatuambia kwamba miaka 40 zaidi imepita, kwa hivyo sasa tunajua kwamba Musa ana umri wa miaka 80. Musa lazima awe ameoa, kwa sababu Stefano anatuambia kwamba ana wana 2. Kisha Stefano anaingia moja kwa moja kwenye sehemu muhimu zaidi ya hadithi na kutuambia kwamba malaika alimtokea Musa katika miali ya kichaka kinachowaka. Anatuambia kwamba Musa yuko karibu na Mlima Sinai katika jangwa, pengine katika eneo la Midiani. Musa pengine anatunza makundi ya kondoo ya baba mkwe wake. Musa anakaribia kichaka hicho, naye anamsikia Bwana, au Mungu, akizungumza naye. Musa anatetemeka kwa hofu na haangalii kichaka.</w:t>
      </w:r>
    </w:p>
    <w:p>
      <w:pPr/>
      <w:r>
        <w:rPr>
          <w:lang w:val="sw_KE" w:bidi="sw_KE"/>
        </w:rPr>
      </w:r>
      <w:r>
        <w:rPr>
          <w:lang w:val="sw_KE" w:bidi="sw_KE"/>
        </w:rPr>
        <w:t>Kisha Mungu alimwambia Musa avue viatu vyake kwa sababu alikuwa amesimama kwenye ardhi takatifu, au iliyotengwa. Mungu anamwambia Musa kwamba amesikia kilio cha watu wake, na "ameshuka" ili kuwaweka huru. Mungu anamaanisha kwamba sasa anazungumza na Musa ili Musa awaokoe watu wake. Mungu hajashuka kutoka mbinguni kwa namna ya kimwili.</w:t>
      </w:r>
      <w:r>
        <w:rPr>
          <w:lang w:val="sw_KE" w:bidi="sw_KE"/>
        </w:rPr>
      </w:r>
    </w:p>
    <w:p>
      <w:pPr>
        <w:pStyle w:val="Heading3"/>
      </w:pPr>
      <w:r>
        <w:rPr>
          <w:lang w:val="sw_KE" w:bidi="sw_KE"/>
        </w:rPr>
        <w:t>Kudhihirisha Maandiko</w:t>
      </w:r>
    </w:p>
    <w:p>
      <w:pPr/>
      <w:r>
        <w:rPr>
          <w:lang w:val="sw_KE" w:bidi="sw_KE"/>
        </w:rPr>
      </w:r>
      <w:r>
        <w:rPr>
          <w:lang w:val="sw_KE" w:bidi="sw_KE"/>
        </w:rPr>
        <w:t>Sikiliza ujumbe kwa mara nyingine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 ni pamoja na:</w:t>
      </w:r>
    </w:p>
    <w:p>
      <w:pPr>
        <w:pStyle w:val="ListBullet"/>
        <w:spacing w:line="240" w:lineRule="auto"/>
        <w:ind w:left="720"/>
      </w:pPr>
      <w:r>
        <w:rPr>
          <w:lang w:val="sw_KE" w:bidi="sw_KE"/>
        </w:rPr>
      </w:r>
      <w:r>
        <w:rPr>
          <w:lang w:val="sw_KE" w:bidi="sw_KE"/>
        </w:rPr>
        <w:t>Wazazi wa Musa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Binti ya Farao</w:t>
      </w:r>
    </w:p>
    <w:p>
      <w:pPr>
        <w:pStyle w:val="ListBullet"/>
        <w:spacing w:line="240" w:lineRule="auto"/>
        <w:ind w:left="720"/>
      </w:pPr>
      <w:r>
        <w:rPr>
          <w:lang w:val="sw_KE" w:bidi="sw_KE"/>
        </w:rPr>
      </w:r>
      <w:r>
        <w:rPr>
          <w:lang w:val="sw_KE" w:bidi="sw_KE"/>
        </w:rPr>
        <w:t>Mtu wa Misri anayemtesa Mwisraeli</w:t>
      </w:r>
    </w:p>
    <w:p>
      <w:pPr>
        <w:pStyle w:val="ListBullet"/>
        <w:spacing w:line="240" w:lineRule="auto"/>
        <w:ind w:left="720"/>
      </w:pPr>
      <w:r>
        <w:rPr>
          <w:lang w:val="sw_KE" w:bidi="sw_KE"/>
        </w:rPr>
      </w:r>
      <w:r>
        <w:rPr>
          <w:lang w:val="sw_KE" w:bidi="sw_KE"/>
        </w:rPr>
        <w:t>Mwisraeli aliyetendewa vibaya</w:t>
      </w:r>
    </w:p>
    <w:p>
      <w:pPr>
        <w:pStyle w:val="ListBullet"/>
        <w:spacing w:line="240" w:lineRule="auto"/>
        <w:ind w:left="720"/>
      </w:pPr>
      <w:r>
        <w:rPr>
          <w:lang w:val="sw_KE" w:bidi="sw_KE"/>
        </w:rPr>
      </w:r>
      <w:r>
        <w:rPr>
          <w:lang w:val="sw_KE" w:bidi="sw_KE"/>
        </w:rPr>
        <w:t>Waisraeli wawili wanaopigana</w:t>
      </w:r>
    </w:p>
    <w:p>
      <w:pPr>
        <w:pStyle w:val="ListBullet"/>
        <w:spacing w:line="240" w:lineRule="auto"/>
        <w:ind w:left="720"/>
      </w:pPr>
      <w:r>
        <w:rPr>
          <w:lang w:val="sw_KE" w:bidi="sw_KE"/>
        </w:rPr>
      </w:r>
      <w:r>
        <w:rPr>
          <w:lang w:val="sw_KE" w:bidi="sw_KE"/>
        </w:rPr>
        <w:t>Malaika wa Mungu katika kichaka kinachowaka</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 fulani.</w:t>
      </w:r>
    </w:p>
    <w:p>
      <w:pPr/>
      <w:r>
        <w:rPr>
          <w:lang w:val="sw_KE" w:bidi="sw_KE"/>
        </w:rPr>
      </w:r>
      <w:r>
        <w:rPr>
          <w:lang w:val="sw_KE" w:bidi="sw_KE"/>
        </w:rPr>
        <w:t>Stefano bado anazungumza na Sanhedrini. Sasa anasema kwamba wakati Wamisri walikuwa wakiwakandamiza Waisraeli, Musa alizaliwa. Musa alikuwa mtoto mzuri, au maalum kwa Mungu. Wazazi wa Musa walimficha kwa miezi 3, kisha walilazimika kumwacha. Binti wa Farao alimchukua Musa kuwa mtoto wake, na Musa akakua kama mwanawe. Alimfundisha Musa hekima yote ya Wamisri, na Musa alikuwa na nguvu katika jinsi alivyozungumza na katika jinsi alivyotenda.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"Unajisikiaje?" Unaweza kusikia mambo kama, "Nimebarikiwa kwamba Mungu aliniokoa na kunipa fursa hii." Ni lazima niokolewe ili kuwasaidia watu wangu."</w:t>
      </w:r>
    </w:p>
    <w:p>
      <w:pPr>
        <w:pStyle w:val="ListBullet"/>
        <w:spacing w:line="240" w:lineRule="auto"/>
        <w:ind w:left="720"/>
      </w:pPr>
      <w:r>
        <w:rPr>
          <w:lang w:val="sw_KE" w:bidi="sw_KE"/>
        </w:rPr>
      </w:r>
      <w:r>
        <w:rPr>
          <w:lang w:val="sw_KE" w:bidi="sw_KE"/>
        </w:rPr>
        <w:t>Muulize mtu anayeigiza Stefano, "Unajisikiaje?" Unaweza kusikia mambo kama, "Ninafurahi! Ninapenda hadithi hii kuhusu Musa. Mungu alimtumia Musa na Musa alimfuata Mungu hata alipokuwa katika nchi ya kigeni."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Musa alikuwa na umri wa miaka 40, na aliamua kwamba angewatembelea wana wa Israeli wakati walipokuwa wakifanya kazi. Musa aliona Mmisri akimtesa Mwisraeli. Musa alimtetea Mwisraeli na kumwua Mmisiri huyo. Musa alidhani kwamba Waisraeli wangetambua kwamba amekuja ili kuwaokoa, lakini hawakufanya hivyo. Badala yake, siku iliyofuata Musa alitoka tena na kuwazuia Waisraeli wawili wasipigane. Aliwauliza, "Ninyi ni ndugu, kwa nini mnapigana?" Mtu mmoja alisema, "Ni nani aliyekufanya uwe mtawala na mwamuzi juu yetu?" Je, unaenda kuniua kama ulivyomwua Mmisri jana?" Musa alitambua kwamba watu walijua kile alichokuwa amefanya, na Musa alikimbia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"Unajisikiaje?" Unaweza kusikia mambo kama, "Nina huzuni na nimechanganyikiwa. Kwa nini watu wangu hawawezi kuelewa kwamba ninajaribu kuwasaidia?" "Ninaogopa, Farao anaweza kuniua sasa pia!"</w:t>
      </w:r>
    </w:p>
    <w:p>
      <w:pPr>
        <w:pStyle w:val="ListBullet"/>
        <w:spacing w:line="240" w:lineRule="auto"/>
        <w:ind w:left="720"/>
      </w:pPr>
      <w:r>
        <w:rPr>
          <w:lang w:val="sw_KE" w:bidi="sw_KE"/>
        </w:rPr>
      </w:r>
      <w:r>
        <w:rPr>
          <w:lang w:val="sw_KE" w:bidi="sw_KE"/>
        </w:rPr>
        <w:t>Muulize mtu anayeigiza Stefano, "Unajisikiaje?" Unaweza kusikia mambo kama, "Ninatumaini Sanhedrini inaona jinsi watu walivyomkataa Musa."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Musa alikwenda kuishi Midiani. Alikuwa na wana wawili. Siku moja alikuwa karibu na Mlima Sinai katika jangwa. Malaika alimtokea Musa katika kichaka kinachowaka. Musa alikaribia, na kisha Bwana, au Mungu, alizungumza naye. Mungu alimwambia, "Mimi ni Mungu wa mababu zako Ibrahimu, Isaka, na Yakobo." Musa alikuwa na hofu sana na alitetemeka kwa hofu. Hakuangalia katika kichaka kwa sababu alikuwa na hofu sana. Kisha Mungu akasema, "Vua viatu vyako, kwa sababu mahali unaposimama ni ardhi takatifu, au iliyotengwa." Nimeona ukandamizaji wa watu wangu. Nimesikia kilio chao na nimeshuka ili kuwaokoa. Sasa nenda, ninakurudisha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"Unajisikiaje?" Unaweza kusikia mambo kama, "Ninaogopa—watu wangu walinikataa hapo awali," "Nina shukrani kwa Mungu—aliwakumbuka watu wetu!" "Nashangaa kwamba Mungu angenichagua ili kuokoa watu wangu."</w:t>
      </w:r>
      <w:r>
        <w:rPr>
          <w:lang w:val="sw_KE" w:bidi="sw_KE"/>
        </w:rPr>
      </w:r>
    </w:p>
    <w:p>
      <w:pPr>
        <w:pStyle w:val="Heading3"/>
      </w:pPr>
      <w:r>
        <w:rPr>
          <w:lang w:val="sw_KE" w:bidi="sw_KE"/>
        </w:rPr>
        <w:t>Kujaza Mapengo</w:t>
      </w:r>
    </w:p>
    <w:p>
      <w:pPr/>
      <w:r>
        <w:rPr>
          <w:lang w:val="sw_KE" w:bidi="sw_KE"/>
        </w:rPr>
      </w:r>
      <w:r>
        <w:rPr>
          <w:lang w:val="sw_KE" w:bidi="sw_KE"/>
        </w:rPr>
        <w:t>Sikiliza ujumbe mara moja katika toleo rahisi zaidi kuelewa.</w:t>
      </w:r>
    </w:p>
    <w:p>
      <w:pPr/>
      <w:r>
        <w:rPr>
          <w:lang w:val="sw_KE" w:bidi="sw_KE"/>
        </w:rPr>
      </w:r>
      <w:r>
        <w:rPr>
          <w:lang w:val="sw_KE" w:bidi="sw_KE"/>
        </w:rPr>
        <w:t xml:space="preserve">Musa alikuwa </w:t>
      </w:r>
      <w:r>
        <w:rPr>
          <w:b/>
          <w:lang w:val="sw_KE" w:bidi="sw_KE"/>
        </w:rPr>
        <w:t>mtoto</w:t>
      </w:r>
      <w:r>
        <w:rPr>
          <w:lang w:val="sw_KE" w:bidi="sw_KE"/>
        </w:rPr>
        <w:t xml:space="preserve"> mzuri machoni pa Mungu. Hii inamaanisha kwamba Mungu alimuona Musa kuwa ni mzuri wa kumwangalia, au tu kwamba Mungu alipendezwa na Musa.</w:t>
      </w:r>
    </w:p>
    <w:p>
      <w:pPr/>
      <w:r>
        <w:rPr>
          <w:lang w:val="sw_KE" w:bidi="sw_KE"/>
        </w:rPr>
      </w:r>
      <w:r>
        <w:rPr>
          <w:lang w:val="sw_KE" w:bidi="sw_KE"/>
        </w:rPr>
        <w:t>Sitisha hapa na mjadili kama kikundi: Mtatafsiri vipi kwamba Mungu alipendezwa na Musa, au kwamba Musa alikuwa mzuri kwa Mungu?</w:t>
      </w:r>
    </w:p>
    <w:p>
      <w:pPr/>
      <w:r>
        <w:rPr>
          <w:lang w:val="sw_KE" w:bidi="sw_KE"/>
        </w:rPr>
      </w:r>
      <w:r>
        <w:rPr>
          <w:lang w:val="sw_KE" w:bidi="sw_KE"/>
        </w:rPr>
        <w:t xml:space="preserve">Binti ya </w:t>
      </w:r>
      <w:r>
        <w:rPr>
          <w:b/>
          <w:lang w:val="sw_KE" w:bidi="sw_KE"/>
        </w:rPr>
        <w:t>Farao</w:t>
      </w:r>
      <w:r>
        <w:rPr>
          <w:lang w:val="sw_KE" w:bidi="sw_KE"/>
        </w:rPr>
        <w:t xml:space="preserve"> alimuasili Musa. Hakikisha unatafsiri Farao kwa njia sawa na ulivyofanya hapo awali. Farao ni cheo cha mfalme wa Misri. </w:t>
      </w:r>
    </w:p>
    <w:p>
      <w:pPr/>
      <w:r>
        <w:rPr>
          <w:lang w:val="sw_KE" w:bidi="sw_KE"/>
        </w:rPr>
      </w:r>
      <w:r>
        <w:rPr>
          <w:lang w:val="sw_KE" w:bidi="sw_KE"/>
        </w:rPr>
        <w:t xml:space="preserve">Musa anatembelea jamaa wake, ambao wanaitwa watu wa </w:t>
      </w:r>
      <w:r>
        <w:rPr>
          <w:b/>
          <w:lang w:val="sw_KE" w:bidi="sw_KE"/>
        </w:rPr>
        <w:t>Israeli</w:t>
      </w:r>
      <w:r>
        <w:rPr>
          <w:lang w:val="sw_KE" w:bidi="sw_KE"/>
        </w:rPr>
        <w:t xml:space="preserve">. Israeli ni jina ambalo Mungu alimpa Yakobo, na uzao wa Yakobo uliitwa </w:t>
      </w:r>
      <w:r>
        <w:rPr>
          <w:b/>
          <w:lang w:val="sw_KE" w:bidi="sw_KE"/>
        </w:rPr>
        <w:t>Waisraeli</w:t>
      </w:r>
      <w:r>
        <w:rPr>
          <w:lang w:val="sw_KE" w:bidi="sw_KE"/>
        </w:rPr>
        <w:t xml:space="preserve">. Nchi ambayo Mungu alimwahidi Ibrahimu, na kwamba uzao wa Yakobo hatimaye ulishinda nakuichukua kua nchi yao wenyewe, ilikuja kuitwa Israeli. Tafsiri Waisraeli kwa njia sawa na ulivyofanya awali, na kumbuka kwamba neno </w:t>
      </w:r>
      <w:r>
        <w:rPr>
          <w:lang w:val="sw_KE" w:bidi="sw_KE"/>
        </w:rPr>
        <w:t>Israeli</w:t>
      </w:r>
      <w:r>
        <w:rPr>
          <w:lang w:val="sw_KE" w:bidi="sw_KE"/>
        </w:rPr>
        <w:t xml:space="preserve"> liko katika Faharasa Kuu.</w:t>
      </w:r>
    </w:p>
    <w:p>
      <w:pPr/>
      <w:r>
        <w:rPr>
          <w:lang w:val="sw_KE" w:bidi="sw_KE"/>
        </w:rPr>
      </w:r>
      <w:r>
        <w:rPr>
          <w:lang w:val="sw_KE" w:bidi="sw_KE"/>
        </w:rPr>
        <w:t xml:space="preserve">Musa alikimbia hadi Midiani wakati watu wengine walipogundua kwamba alikuwa amemwua Mmisri. Miaka arobaini baadaye </w:t>
      </w:r>
      <w:r>
        <w:rPr>
          <w:b/>
          <w:lang w:val="sw_KE" w:bidi="sw_KE"/>
        </w:rPr>
        <w:t>malaika</w:t>
      </w:r>
      <w:r>
        <w:rPr>
          <w:lang w:val="sw_KE" w:bidi="sw_KE"/>
        </w:rPr>
        <w:t xml:space="preserve"> alimtokea Musa katika kichaka kinachowaka. Mungu alimtokea Musa na kuzungumza naye kwa namna ya malaika. Unaweza kusema katika tafsiri yako kwamba Mungu alimtokea Musa kwa namna ya malaika ikiwa unataka. Tumia neno lile lile kwa malaika ambalo umetumia katika simulizi zilizotangulia na ukumbuke kwamba neno </w:t>
      </w:r>
      <w:r>
        <w:rPr>
          <w:lang w:val="sw_KE" w:bidi="sw_KE"/>
        </w:rPr>
        <w:t>malaika</w:t>
      </w:r>
      <w:r>
        <w:rPr>
          <w:lang w:val="sw_KE" w:bidi="sw_KE"/>
        </w:rPr>
        <w:t xml:space="preserve"> limo kwenye Faharasa Kuu.</w:t>
      </w:r>
    </w:p>
    <w:p>
      <w:pPr/>
      <w:r>
        <w:rPr>
          <w:lang w:val="sw_KE" w:bidi="sw_KE"/>
        </w:rPr>
      </w:r>
      <w:r>
        <w:rPr>
          <w:lang w:val="sw_KE" w:bidi="sw_KE"/>
        </w:rPr>
        <w:t xml:space="preserve">Sauti ya </w:t>
      </w:r>
      <w:r>
        <w:rPr>
          <w:b/>
          <w:lang w:val="sw_KE" w:bidi="sw_KE"/>
        </w:rPr>
        <w:t>Bwana</w:t>
      </w:r>
      <w:r>
        <w:rPr>
          <w:lang w:val="sw_KE" w:bidi="sw_KE"/>
        </w:rPr>
        <w:t xml:space="preserve">, au sauti ya Mungu, ilimwita Musa. Tumia neno lile lile kwa Bwana ambalo umetumia katika vifungu vya awali, na ukumbuke kwamba neno hili Bwana linarejelea Mungu. Neno </w:t>
      </w:r>
      <w:r>
        <w:rPr>
          <w:lang w:val="sw_KE" w:bidi="sw_KE"/>
        </w:rPr>
        <w:t>Bwana</w:t>
      </w:r>
      <w:r>
        <w:rPr>
          <w:lang w:val="sw_KE" w:bidi="sw_KE"/>
        </w:rPr>
        <w:t xml:space="preserve"> linapatikana katika Faharasa Kuu.</w:t>
      </w:r>
    </w:p>
    <w:p>
      <w:pPr/>
      <w:r>
        <w:rPr>
          <w:lang w:val="sw_KE" w:bidi="sw_KE"/>
        </w:rPr>
      </w:r>
      <w:r>
        <w:rPr>
          <w:lang w:val="sw_KE" w:bidi="sw_KE"/>
        </w:rPr>
        <w:t xml:space="preserve">Mungu alimwambia Musa kwamba Musa alikuwa amesimama kwenye ardhi </w:t>
      </w:r>
      <w:r>
        <w:rPr>
          <w:b/>
          <w:lang w:val="sw_KE" w:bidi="sw_KE"/>
        </w:rPr>
        <w:t>takatifu</w:t>
      </w:r>
      <w:r>
        <w:rPr>
          <w:lang w:val="sw_KE" w:bidi="sw_KE"/>
        </w:rPr>
        <w:t xml:space="preserve">. Hii inamaanisha kwamba ardhi ambayo Musa alikuwa amesimama juu yake ilikuwa imetengwa na ni maalum kwa Mungu, kwa sababu Mungu alikuwa mahali pale. Hii ilikuwa sehemu ambapo Musa angeweza kumwabudu Mungu, kwa sababu Mungu alikuwa mahali pale. Tumieni neno lile lile kwa neno takatifu ambalo umetumia katika vifungu vilivyotangulia na ukumbuke kwamba neno </w:t>
      </w:r>
      <w:r>
        <w:rPr>
          <w:lang w:val="sw_KE" w:bidi="sw_KE"/>
        </w:rPr>
        <w:t>takatifu</w:t>
      </w:r>
      <w:r>
        <w:rPr>
          <w:lang w:val="sw_KE" w:bidi="sw_KE"/>
        </w:rPr>
        <w:t xml:space="preserve"> liko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7:35–43</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7:35–43 na utie moyoni mwako maneno hayo.</w:t>
      </w:r>
    </w:p>
    <w:p>
      <w:pPr/>
      <w:r>
        <w:rPr>
          <w:lang w:val="sw_KE" w:bidi="sw_KE"/>
        </w:rPr>
      </w:r>
      <w:r>
        <w:rPr>
          <w:lang w:val="sw_KE" w:bidi="sw_KE"/>
        </w:rPr>
        <w:t>Sikiliza toleo la sauti la Matendo 7:35–43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7:35–43 katika tafsiri rahisi zaidi kuelewa.</w:t>
      </w:r>
    </w:p>
    <w:p>
      <w:pPr/>
      <w:r>
        <w:rPr>
          <w:lang w:val="sw_KE" w:bidi="sw_KE"/>
        </w:rPr>
      </w:r>
      <w:r>
        <w:rPr>
          <w:lang w:val="sw_KE" w:bidi="sw_KE"/>
        </w:rPr>
        <w:t>Katika simulizi la mwisho, Stefano alisimulia hadithi ya jinsi Musa alivyokua na jinsi Mungu alivyomwita ili kuokoa watu wake. Sasa hadithi inahamia kwenye jinsi Waisraeli walivyomkataa Musa hata wakati alipowaokoa kutoka Misri.</w:t>
      </w:r>
    </w:p>
    <w:p>
      <w:pPr/>
      <w:r>
        <w:rPr>
          <w:lang w:val="sw_KE" w:bidi="sw_KE"/>
        </w:rPr>
      </w:r>
      <w:r>
        <w:rPr>
          <w:lang w:val="sw_KE" w:bidi="sw_KE"/>
        </w:rPr>
        <w:t>Katika simulizi la awali, Mungu alikuwa akizungumza. Sasa Stefano anaendelea na simulizi hiyo na kuwakumbusha wasikilizaji wake kwamba Musa, mkombozi aliyechaguliwa na Mungu, ndiye yuleyule mtu ambaye watu walimkataa na kusema, “Ni nani aliyekufanya kuwa mtawala na mwamuzi?” Lakini Mungu mwenyewe alimtuma Musa kwa ujumbe wake kupitia malaika aliyemtokea kichakani.</w:t>
      </w:r>
    </w:p>
    <w:p>
      <w:pPr/>
      <w:r>
        <w:rPr>
          <w:lang w:val="sw_KE" w:bidi="sw_KE"/>
        </w:rPr>
      </w:r>
      <w:r>
        <w:rPr>
          <w:lang w:val="sw_KE" w:bidi="sw_KE"/>
        </w:rPr>
        <w:t>Musa aliwaongoza watu wa Mungu, uzao wa Yakobo, kutoka Misri. Alifanya maajabu, au miujiza, na ishara katika Misri, katika Bahari ya Shamu, na katika kipindi cha miaka 40 ambacho Waisraeli walizunguka nyikani. Ishara ambazo Musa alitenda zilionyesha watu mambo ya pekee kuhusu Mungu ni nani na ahadi za Mungu kwa watu wake.</w:t>
      </w:r>
    </w:p>
    <w:p>
      <w:pPr/>
      <w:r>
        <w:rPr>
          <w:lang w:val="sw_KE" w:bidi="sw_KE"/>
        </w:rPr>
      </w:r>
      <w:r>
        <w:rPr>
          <w:lang w:val="sw_KE" w:bidi="sw_KE"/>
        </w:rPr>
        <w:t>Sasa Stefano anaendelea kueleza mambo muhimu ambayo Musa alifanya. Kwanza, Musa ndiye aliyesema kwamba nabii, yaani mjumbe kutoka kwa Mungu, angekuja kama yeye kutoka miongoni mwa Waisraeli. Wayahudi waliamini kwamba nabii huyu angekuwa Masihi, au mwokozi aliyeahidiwa na Mungu. Kisha Musa alikuwa na watu, Waisraeli, ambao walikuwa wamekusanyika nyikani. Musa alipokea maneno hai, au ujumbe kutoka kwa Mungu. Malaika kutoka kwa Mungu alimpa Musa ujumbe huu kutoka kwa Mungu alipokuwa kwenye Mlima Sinai.</w:t>
      </w:r>
    </w:p>
    <w:p>
      <w:pPr/>
      <w:r>
        <w:rPr>
          <w:lang w:val="sw_KE" w:bidi="sw_KE"/>
        </w:rPr>
      </w:r>
      <w:r>
        <w:rPr>
          <w:lang w:val="sw_KE" w:bidi="sw_KE"/>
        </w:rPr>
        <w:t xml:space="preserve">Sitisha hapa na uonyeshe kikundi chako picha ya </w:t>
      </w:r>
      <w:r>
        <w:rPr>
          <w:lang w:val="sw_KE" w:bidi="sw_KE"/>
        </w:rPr>
        <w:t>nyika</w:t>
      </w:r>
      <w:r>
        <w:rPr>
          <w:lang w:val="sw_KE" w:bidi="sw_KE"/>
        </w:rPr>
        <w:t>. Sitisha sauti hii hapa.</w:t>
      </w:r>
    </w:p>
    <w:p>
      <w:pPr/>
      <w:r>
        <w:rPr>
          <w:lang w:val="sw_KE" w:bidi="sw_KE"/>
        </w:rPr>
      </w:r>
      <w:r>
        <w:rPr>
          <w:lang w:val="sw_KE" w:bidi="sw_KE"/>
        </w:rPr>
        <w:t>Lakini watu wa Mungu, ambao pia walikuwa mababu wa Sanhedrini, walikataa yote ambayo Musa alikuwa amewafundisha. Hawakumsikiliza wala kumtii Musa tena. Badala yake, walitaka kurudi Misri. Stefano anasimulia tena jinsi Waisraeli walivyomwomba Haruni, ndugu yake Musa, awatengenezee miungu ambayo ingewaongoza. Musa alikuwa kwenye Mlima Sinai akipokea ujumbe kutoka kwa Mungu, lakini watu hawakujua mahali alipokuwa. Stefano anawakumbusha baraza la Sanhedrin kwamba watu wa Mungu walifanya sanamu kwa namna ya ndama au mtoto wa ng'ombe. Watu walimtolea yule ndama dhabihu. Hii ina maana kwamba waliwachinja wanyama mbele ya sanamu ya ndama huyo ili kuiabudu. Walikuwa na furaha kuhusu kile walichokuwa wamejitengenezea.</w:t>
      </w:r>
    </w:p>
    <w:p>
      <w:pPr/>
      <w:r>
        <w:rPr>
          <w:lang w:val="sw_KE" w:bidi="sw_KE"/>
        </w:rPr>
      </w:r>
      <w:r>
        <w:rPr>
          <w:lang w:val="sw_KE" w:bidi="sw_KE"/>
        </w:rPr>
        <w:t>Sitisha hapa na mjadili kama kikundi: Simulia hadithi kuhusu wakati ambapo watu katika utamaduni wenu walikataa miungu au mamlaka yao. Walifanya mambo ya aina gani ili kuonyesha kwamba walikataa mamlaka yao? Sitisha sauti hii hapa.</w:t>
      </w:r>
    </w:p>
    <w:p>
      <w:pPr/>
      <w:r>
        <w:rPr>
          <w:lang w:val="sw_KE" w:bidi="sw_KE"/>
        </w:rPr>
      </w:r>
      <w:r>
        <w:rPr>
          <w:lang w:val="sw_KE" w:bidi="sw_KE"/>
        </w:rPr>
        <w:t xml:space="preserve">Sitisha hapa na uonyeshe picha ya </w:t>
      </w:r>
      <w:r>
        <w:rPr>
          <w:lang w:val="sw_KE" w:bidi="sw_KE"/>
        </w:rPr>
        <w:t>ndama ya dhahabu</w:t>
      </w:r>
      <w:r>
        <w:rPr>
          <w:lang w:val="sw_KE" w:bidi="sw_KE"/>
        </w:rPr>
        <w:t xml:space="preserve"> ambayo Waisraeli walitengeneza ili kuwaongoza. Sitisha sauti hii hapa.</w:t>
      </w:r>
    </w:p>
    <w:p>
      <w:pPr/>
      <w:r>
        <w:rPr>
          <w:lang w:val="sw_KE" w:bidi="sw_KE"/>
        </w:rPr>
      </w:r>
      <w:r>
        <w:rPr>
          <w:lang w:val="sw_KE" w:bidi="sw_KE"/>
        </w:rPr>
        <w:t>Kisha Mungu aligeuka na kuwaacha Waisraeli. Aliwaruhusu Waisraeli kuabudu "jeshi la mbinguni," yaani jua, mwezi, na nyota. Kisha Stefano analinganisha hili na kile kilichoandikwa katika "kitabu cha manabii." "Kitabu cha manabii" ni hati iliyokunjwa yenye maandishi ya manabii wote ambao hawakuandika mengi kama manabii wengine wakuu. Stefano anatumia nukuu kutoka kwa kitabu cha nabii Amosi. Anaanza na swali alilouliza Mungu: "Je, mliniletea dhabihu na sadaka nyikani kwa miaka arobaini, enyi watu wa Israeli?" Stefano anaamini kwamba jibu ni "hapana." Stefano anaamini kwamba Waisraeli hawakumtolea Mungu dhabihu walizopaswa kutoa wakati walipokuwa nyikani. Stefano anaendelea kumnukuu nabii Amosi anaposema, "Mmechukua maskani ya Moleki na nyota ya mungu wenu Refani, sanamu zile mlizotengeneza ili kuziabudu." Moleki alikuwa mungu wa jua na anga wa Wakanaani, na Refani huenda alikuwa mungu wa Misri wa sayari inayojulikana kama Zohali. Ndiyo maana Mungu alisema kwamba aliwaacha Waisraeli, au kuwaruhusu, waabudu “majeshi ya mbinguni,” yaani jua, mwezi, na nyota. Amosi anazungumza kuhusu jinsi Waisraeli walivyomwasi Mungu miaka mingi baadaye. Miaka mingi baadaye, Waisraeli waliweka sanamu ya mungu wa uongo Moleki katika hema na kumwabudu hapo. Waliabudu nyota ambayo iliashiria mungu wa uongo Refani. Hata hivyo, Stefano anataka kuikumbusha Sanhedrin kwamba hata nyikani, Waisraeli walianza kuacha kumfuata Mungu. Waisraeli walimkataa Musa, wakakataa sheria za Mungu ambazo Musa aliwaambia, na hatimaye wakamkataa Mungu mwenyewe. Hilo liliwafanya waabudu miungu ya uongo. Na Mungu alisema, kupitia nabii Amosi, kwamba angewatuma uhamishoni Babiloni, nchi ya karibu. Mungu alifanya hivyo miaka mingi kabla ya Stefano kusimama mbele ya Baraza la Sanhedrin.</w:t>
      </w:r>
    </w:p>
    <w:p>
      <w:pPr/>
      <w:r>
        <w:rPr>
          <w:lang w:val="sw_KE" w:bidi="sw_KE"/>
        </w:rPr>
      </w:r>
      <w:r>
        <w:rPr>
          <w:lang w:val="sw_KE" w:bidi="sw_KE"/>
        </w:rPr>
        <w:t>Stefano anatumia historia hii ya watu wa Mungu kuonyesha Baraza la Sanhedrini kwamba Waisraeli walimkataa Mungu na manabii wake katika kipindi chote cha historia yao. Hata hivyo, Mungu aliwapa Waisraeli ujumbe wake kila mahali walipokuwa, ikiwa ni pamoja na wakati walipozunguka nyikani.</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7:35–43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Stefano anaendeleza hadithi ya wakati Mungu alipomtuma Musa Misri ili kuokoa watu wake. Musa alitenda maajabu na ishara katika Misri, kwenye Bahari ya Shamu na katika nyika.</w:t>
      </w:r>
    </w:p>
    <w:p>
      <w:pPr/>
      <w:r>
        <w:rPr>
          <w:lang w:val="sw_KE" w:bidi="sw_KE"/>
        </w:rPr>
      </w:r>
      <w:r>
        <w:rPr>
          <w:b/>
          <w:lang w:val="sw_KE" w:bidi="sw_KE"/>
        </w:rPr>
        <w:t>Katika tukio la pili:</w:t>
      </w:r>
      <w:r>
        <w:rPr>
          <w:lang w:val="sw_KE" w:bidi="sw_KE"/>
        </w:rPr>
        <w:t xml:space="preserve"> Musa yuko nyikani pamoja na watu. Musa anawaambia watu kwamba Mungu atawainulia nabii kama yeye. Musa pia alipokea ujumbe wa Mungu ili auwasilishe kwa watu waliokuwa nyikani.</w:t>
      </w:r>
    </w:p>
    <w:p>
      <w:pPr/>
      <w:r>
        <w:rPr>
          <w:lang w:val="sw_KE" w:bidi="sw_KE"/>
        </w:rPr>
      </w:r>
      <w:r>
        <w:rPr>
          <w:b/>
          <w:lang w:val="sw_KE" w:bidi="sw_KE"/>
        </w:rPr>
        <w:t>Katika tukio la tatu:</w:t>
      </w:r>
      <w:r>
        <w:rPr>
          <w:lang w:val="sw_KE" w:bidi="sw_KE"/>
        </w:rPr>
        <w:t xml:space="preserve"> Waisraeli wanakataa kumtii Musa. Wanaabudu sanamu.</w:t>
      </w:r>
    </w:p>
    <w:p>
      <w:pPr/>
      <w:r>
        <w:rPr>
          <w:lang w:val="sw_KE" w:bidi="sw_KE"/>
        </w:rPr>
      </w:r>
      <w:r>
        <w:rPr>
          <w:b/>
          <w:lang w:val="sw_KE" w:bidi="sw_KE"/>
        </w:rPr>
        <w:t>Katika tukio la nne:</w:t>
      </w:r>
      <w:r>
        <w:rPr>
          <w:lang w:val="sw_KE" w:bidi="sw_KE"/>
        </w:rPr>
        <w:t xml:space="preserve"> Mungu anawaacha Waisraeli na kuwapa nafasi ya kuabudu jua, mwezi, na nyota. Atawaruhusu kupitia matokeo ya uasi wao.</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Malaika wa Mungu ambaye alimpa Musa ujumbe wa Mungu, au maneno hai kutoka kwa Mungu</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Kama kikundi, zingatia sehemu hizi za mazingira ya kifungu:</w:t>
      </w:r>
    </w:p>
    <w:p>
      <w:pPr/>
      <w:r>
        <w:rPr>
          <w:lang w:val="sw_KE" w:bidi="sw_KE"/>
        </w:rPr>
      </w:r>
      <w:r>
        <w:rPr>
          <w:lang w:val="sw_KE" w:bidi="sw_KE"/>
        </w:rPr>
        <w:t>Simulizi hii ni mwendelezo wa hadithi ambayo Stefano anaisimulia Sanhedrini. Stefano amemaliza tu kulieleza Baraza la Sanhedrini jinsi Mungu alivyomwita Musa ili kuwaokoa watu wake kutoka Misri. Sasa Stefano anaanza sehemu hii ya hadithi kwa kusema, "Musa huyu ndiye yule mtu ambaye watu walimkataa waliposema, 'Ni nani aliyekuweka kuwa mtawala na mwamuzi?'" Hata hivyo, Mungu baadaye alimtuma Musa kama mtawala wao! Stefano anaonyesha tena kwamba mara nyingi Waisraeli waliwakataa watu ambao Mungu aliwatuma ili kuwasaidia. Katika simulizi hii, ukweli kwamba Musa ndiye aliyewaongoza Waisraeli kutoka Misri unasisitizwa. Mtu yule yule ambaye watu walikuwa wamemkataa hapo awali sasa amekuwa mwokozi wao! Simulizi hii inaweka wazi jambo hilo, na unaweza kutaka kusisitiza jina la Musa wakati wowote linapoonekana katika kifungu hiki.</w:t>
      </w:r>
    </w:p>
    <w:p>
      <w:pPr/>
      <w:r>
        <w:rPr>
          <w:lang w:val="sw_KE" w:bidi="sw_KE"/>
        </w:rPr>
      </w:r>
      <w:r>
        <w:rPr>
          <w:lang w:val="sw_KE" w:bidi="sw_KE"/>
        </w:rPr>
        <w:t>Sitisha hapa na mjadili kama kikundi: Simulia hadithi kuhusu shujaa maarufu katika historia yenu. Unawezaje kusisitiza kwamba mtu huyu ndiye aliyefanya mambo hayo maarufu? Sitisha sauti hii hapa.</w:t>
      </w:r>
    </w:p>
    <w:p>
      <w:pPr/>
      <w:r>
        <w:rPr>
          <w:lang w:val="sw_KE" w:bidi="sw_KE"/>
        </w:rPr>
      </w:r>
      <w:r>
        <w:rPr>
          <w:lang w:val="sw_KE" w:bidi="sw_KE"/>
        </w:rPr>
        <w:t>Mungu alimtuma Musa "kwa mkono wa malaika aliyemtokea." Hii ni lugha ya pekee inayomaanisha "kwa msaada wa" au "kupitia ujumbe wa malaika aliyemtokea." Kisha Stefano anaelezea kile kinachotokea. Unaweza kutaka kupanga upya matukio kulingana na jinsi yalivyotokea. Kwanza, Musa alitenda maajabu na ishara katika Misri, kisha aliwaongoza kutoka Misri, kisha akafanya maajabu na ishara katika Bahari ya Shamu na katika nyika kwa miaka arobaini.</w:t>
      </w:r>
    </w:p>
    <w:p>
      <w:pPr/>
      <w:r>
        <w:rPr>
          <w:lang w:val="sw_KE" w:bidi="sw_KE"/>
        </w:rPr>
      </w:r>
      <w:r>
        <w:rPr>
          <w:lang w:val="sw_KE" w:bidi="sw_KE"/>
        </w:rPr>
        <w:t>Tukio la pili linaelezea mambo ambayo Musa aliwaambia watu nyikani. Kwa mara nyingine, jina la Musa linasisitizwa. Stefano anawakumbusha Sanhedrini kwamba ingawa Waisraeli walimkataa Musa mwanzoni, Musa sasa ni maarufu na anaheshimiwa sana kwa sababu ya mambo haya aliyofanya. Kwanza kabisa, Musa aliwaambia watu kwamba nabii mwingine kama yeye atakuja kwa watu hao. Kisha, Musa alikuwa nyikani na malaika kutoka kwa Mungu kwenye Mlima Sinai. Yule malaika alimpa amri za Mungu, na Musa akazifikisha kwa watu. Stefano anaziita amri za Mungu "maneno ya uzima." Maneno haya hayana uhai wa kweli, lakini ni sheria muhimu kutoka kwa Mungu ambazo ni nzuri kwa watu. Wakati watu wanapofuata sheria hizi, wanapata maisha halisi na kamili pamoja na Mungu.</w:t>
      </w:r>
    </w:p>
    <w:p>
      <w:pPr/>
      <w:r>
        <w:rPr>
          <w:lang w:val="sw_KE" w:bidi="sw_KE"/>
        </w:rPr>
      </w:r>
      <w:r>
        <w:rPr>
          <w:lang w:val="sw_KE" w:bidi="sw_KE"/>
        </w:rPr>
        <w:t>Sitisha hapa na jadiliani kama kikundi: Je, mtaelezeaje "maneno hai" katika tafsiri yenu? Sitisha sauti hii hapa.</w:t>
      </w:r>
    </w:p>
    <w:p>
      <w:pPr/>
      <w:r>
        <w:rPr>
          <w:lang w:val="sw_KE" w:bidi="sw_KE"/>
        </w:rPr>
      </w:r>
      <w:r>
        <w:rPr>
          <w:lang w:val="sw_KE" w:bidi="sw_KE"/>
        </w:rPr>
        <w:t>Lakini kwa mara nyingine tena watu walikataa kumtii Musa. Walimkataa Musa na "mioyo yao ilirudi Misri." Hii ina maana kwamba walifikiri kuhusu Misri sana na walitaka kurudi Misri. Wangependelea kuwa watumwa katika Misri kuliko kutii sheria kutoka kwa Mungu ambazo Musa alileta kwao! Stefano hatoi maelezo mengi kuhusu Waisraeli kuabudu sanamu nyikani, lakini tunaweza kudhani kwamba Musa hakuwepo, na Waisraeli hawakujua lini atarudi. Walimwomba Haruni, ambaye ni ndugu yake Musa, awajengee sanamu, yaani mfano unaowakilisha kiumbe cha kimungu. Walitaka kuabudu kitu fulani, na walitaka kiumbe cha kimungu kuwaongoza kupitia nyikani. Haruni alitengeneza sanamu kwa namna ya ndama. Watu walileta dhabihu kwa sanamu ya ndama na walisherehekea kwamba walikuwa wametengeneza kitu wenyewe.</w:t>
      </w:r>
    </w:p>
    <w:p>
      <w:pPr/>
      <w:r>
        <w:rPr>
          <w:lang w:val="sw_KE" w:bidi="sw_KE"/>
        </w:rPr>
      </w:r>
      <w:r>
        <w:rPr>
          <w:lang w:val="sw_KE" w:bidi="sw_KE"/>
        </w:rPr>
        <w:t>Katika tukio la mwisho, Mungu anawaacha Waisraeli. Hii inamaanisha kwamba Mungu anaruhusu Waisraeli kupitia matokeo ya dhambi zao. Anawaruhusu kuabudu "majeshi ya mbinguni," jambo ambalo linamaanisha jua, mwezi, na nyota. Kisha Stefano anasitisha kusimulia hadithi hiyo na kutupa muhtasari wa jinsi Waisraeli walivyoanza kuabudu sanamu nyikani na kuendelea hata katika nchi ambayo Mungu alikuwa amewaahidi. Stefano ananukuu kutoka kwa nabii Amosi. Swali, "Je, mliniletea dhabihu na sadaka kwa miaka arobaini nyikani, watu wa Israeli?" inatarajia jibu kuwa "hapana." Stefano anaamini kwamba Waisraeli walitoa dhabihu kwa miungu mingine kando na Mungu Muumba mmoja wa kweli, Mungu wa Israeli. Stefano anatoa mifano ya "majeshi ya mbinguni" ambayo hatimaye Waisraeli waliyaabudu. Waisraeli waliabudu miungu kama Moleki na Refani mamia ya miaka baada ya kuwa nyikani, lakini yote yalianza kwa wao kutengeneza na kisha kuabudu miungu ya uongo nyikani kabla hata ya kuwasili katika nchi ya ahadi. Hatimaye, kwa sababu Waisraeli waliabudu miungu ya uongo, Mungu aliwapeleka uhamishoni Babiloni, mikononi mwa maadui zao.</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7:35–43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Malaika wa Mungu ambaye alimpa Musa ujumbe wa Mungu, au maneno hai kutoka kwa Mungu</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Stefano anaendelea na hadithi yake. Anasema, "Huyu ndiye Musa yule mliyemkataa na kusema, 'Ni nani aliyekufanya kuwa mtawala na mwamuzi?'" Lakini kisha Mungu alimtuma Musa awe kiongozi na mwokozi wao, kupitia malaika aliyemtokea Musa katika kichaka kinachowaka moto. Musa alifanya maajabu na ishara katika Misri. Kisha Musa aliwaongoza watu kutoka Misri. Ndipo Musa alitenda maajabu na ishara katika Bahari ya Shamu na nyikani.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Waisraeli, "Unahisi vipi?" Unaweza kusikia mambo kama, "Ninashangaa kwamba Mungu anamtumia mtu huyu," "Ninafurahi kwamba Mungu anatusaidia. Sina hakika itadumu kwa muda gani."</w:t>
      </w:r>
    </w:p>
    <w:p>
      <w:pPr>
        <w:pStyle w:val="ListBullet"/>
        <w:spacing w:line="240" w:lineRule="auto"/>
        <w:ind w:left="720"/>
      </w:pPr>
      <w:r>
        <w:rPr>
          <w:lang w:val="sw_KE" w:bidi="sw_KE"/>
        </w:rPr>
      </w:r>
      <w:r>
        <w:rPr>
          <w:lang w:val="sw_KE" w:bidi="sw_KE"/>
        </w:rPr>
        <w:t>Muulize mtu anayeigiza nafasi ya Sanhedrin, "Unajisikiaje?" Unaweza kusikia mambo kama, "Nina hasira! " Kwa nini Stefano anaendelea kutaja kwamba Waisraeli walimkataa Musa?"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huyu aliwaambia Waisraeli kwamba Mungu angemtuma nabii mwingine kama yeye, kutoka miongoni mwa Waisraeli. Musa alikuwa na watu nyikani. Yule malaika alimpa Musa maneno ya uzima kutoka kwa Mungu, au jumbe kutoka kwa Mungu, kwa ajili ya watu. Musa aliwapa watu hao.</w:t>
      </w:r>
    </w:p>
    <w:p>
      <w:pPr/>
      <w:r>
        <w:rPr>
          <w:lang w:val="sw_KE" w:bidi="sw_KE"/>
        </w:rPr>
      </w:r>
      <w:r>
        <w:rPr>
          <w:lang w:val="sw_KE" w:bidi="sw_KE"/>
        </w:rPr>
        <w:t>Lakini Waisraeli walikataa kumtii Musa. Walimkataa na walitaka kurudi Misri. Walimwambia Haruni, "Tufanyie miungu watakaotuongoza." Hatujui hata Musa yuko wapi!" Na walitengeneza sanamu kwa namna ya ndama. Walimtolea sanamu hiyo dhabihu na kushangilia kwa sababu ya kile walichokuwa wamekitengeneza.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Waisraeli, "Unafikiri nini au unahisi nini?" Unaweza kusikia mambo kama, "Tulijua kwamba Musa angetuacha siku moja! Tumekata tamaa. Tunaweza kumwamini nani?"</w:t>
      </w:r>
    </w:p>
    <w:p>
      <w:pPr>
        <w:pStyle w:val="ListBullet"/>
        <w:spacing w:line="240" w:lineRule="auto"/>
        <w:ind w:left="720"/>
      </w:pPr>
      <w:r>
        <w:rPr>
          <w:lang w:val="sw_KE" w:bidi="sw_KE"/>
        </w:rPr>
      </w:r>
      <w:r>
        <w:rPr>
          <w:lang w:val="sw_KE" w:bidi="sw_KE"/>
        </w:rPr>
        <w:t>Muulize mtu anayeigiza Musa, "Unajisikiaje?" Unaweza kusikia mambo kama, "Nimesikitika sana kwamba watu hawakuwa na subira." Daima nipo kwa ajili yao. Kwa nini wanaendelea kunikataa?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aligeuka na kuwaacha Waisraeli. Aliwaruhusu kupata matokeo ya dhambi zao walipoanza kuabudu jua, mwezi, na nyota. Ni kama vile manabii walivyoandika katika kitabu chao: "Je, mliniletea dhabihu na sadaka kwa miaka arobaini jangwani, enyi watu wa Israeli?" Mmeabudu katika maskani, au hema, ya mungu Moleki. Umeabudu nyota ya mungu Refani. Ulitengeneza sanamu ili kuziabudu. Basi mimi, Mungu, nitawapeleka uhamishoni hadi mbali kule Babiloni."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Mungu, "Unahisi nini?" Unaweza kusikia mambo kama, "Ninasikitika sana kwamba watu wanaendelea kunikataa." Sitaki kuwaacha, lakini sina budi," "Natamani sana watu wangu warudi kwangu!</w:t>
      </w:r>
    </w:p>
    <w:p>
      <w:pPr>
        <w:pStyle w:val="ListBullet"/>
        <w:spacing w:line="240" w:lineRule="auto"/>
        <w:ind w:left="720"/>
      </w:pPr>
      <w:r>
        <w:rPr>
          <w:lang w:val="sw_KE" w:bidi="sw_KE"/>
        </w:rPr>
      </w:r>
      <w:r>
        <w:rPr>
          <w:lang w:val="sw_KE" w:bidi="sw_KE"/>
        </w:rPr>
        <w:t>Muulize mtu anayeigiza Stefano, "Unajisikiaje?" Unaweza kusikia mambo kama, "Ninafurahi kuonyesha Sanhedrini jinsi Waisraeli walivyokuwa wakiwakataa daima wajumbe wa Mungu," "Ninatumaini Sanhedrini ielewe kwamba Yesu anaweza kubadilisha uasi wa watu!"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7:35–43 katika tafsiri rahisi zaidi kuelewa.</w:t>
      </w:r>
    </w:p>
    <w:p>
      <w:pPr/>
      <w:r>
        <w:rPr>
          <w:lang w:val="sw_KE" w:bidi="sw_KE"/>
        </w:rPr>
      </w:r>
      <w:r>
        <w:rPr>
          <w:lang w:val="sw_KE" w:bidi="sw_KE"/>
        </w:rPr>
        <w:t>Katika hatua hii, kikundi kitajadili maneno muhimu na istilahi zilizomo katika simulizi hili.</w:t>
      </w:r>
    </w:p>
    <w:p>
      <w:pPr/>
      <w:r>
        <w:rPr>
          <w:lang w:val="sw_KE" w:bidi="sw_KE"/>
        </w:rPr>
      </w:r>
      <w:r>
        <w:rPr>
          <w:lang w:val="sw_KE" w:bidi="sw_KE"/>
        </w:rPr>
        <w:t xml:space="preserve">Stefano alisema kwamba Mungu alimtuma Musa kutawala na kuokoa watu wake, kupitia mkono wa </w:t>
      </w:r>
      <w:r>
        <w:rPr>
          <w:b/>
          <w:lang w:val="sw_KE" w:bidi="sw_KE"/>
        </w:rPr>
        <w:t>malaika</w:t>
      </w:r>
      <w:r>
        <w:rPr>
          <w:lang w:val="sw_KE" w:bidi="sw_KE"/>
        </w:rPr>
        <w:t xml:space="preserve">. "Mkono wa malaika" ama inamaanisha kwamba malaika alimsaidia Musa, au kwamba malaika alimwambia Musa ujumbe kutoka kwa Mungu. Tafsiri neno malaika kwa njia ileile uliyotumia katika simulizi za awali, na kumbuka kwamba neno </w:t>
      </w:r>
      <w:r>
        <w:rPr>
          <w:lang w:val="sw_KE" w:bidi="sw_KE"/>
        </w:rPr>
        <w:t>malaika</w:t>
      </w:r>
      <w:r>
        <w:rPr>
          <w:lang w:val="sw_KE" w:bidi="sw_KE"/>
        </w:rPr>
        <w:t xml:space="preserve"> linapatikana kwenye Faharasa Kuu. </w:t>
      </w:r>
    </w:p>
    <w:p>
      <w:pPr/>
      <w:r>
        <w:rPr>
          <w:lang w:val="sw_KE" w:bidi="sw_KE"/>
        </w:rPr>
      </w:r>
      <w:r>
        <w:rPr>
          <w:lang w:val="sw_KE" w:bidi="sw_KE"/>
        </w:rPr>
        <w:t xml:space="preserve">Mungu alimtuma Musa kwa Waisraeli kama mtawala na mwokozi </w:t>
      </w:r>
      <w:r>
        <w:rPr>
          <w:b/>
          <w:lang w:val="sw_KE" w:bidi="sw_KE"/>
        </w:rPr>
        <w:t>wao</w:t>
      </w:r>
      <w:r>
        <w:rPr>
          <w:lang w:val="sw_KE" w:bidi="sw_KE"/>
        </w:rPr>
        <w:t xml:space="preserve">. Tumia neno lilelile ulilotumia hapo awali kwa mwokozi, na kumbuka kwamba neno </w:t>
      </w:r>
      <w:r>
        <w:rPr>
          <w:lang w:val="sw_KE" w:bidi="sw_KE"/>
        </w:rPr>
        <w:t>mwokozi</w:t>
      </w:r>
      <w:r>
        <w:rPr>
          <w:lang w:val="sw_KE" w:bidi="sw_KE"/>
        </w:rPr>
        <w:t xml:space="preserve"> limo katika Faharasa Kuu.</w:t>
      </w:r>
    </w:p>
    <w:p>
      <w:pPr/>
      <w:r>
        <w:rPr>
          <w:lang w:val="sw_KE" w:bidi="sw_KE"/>
        </w:rPr>
      </w:r>
      <w:r>
        <w:rPr>
          <w:lang w:val="sw_KE" w:bidi="sw_KE"/>
        </w:rPr>
        <w:t xml:space="preserve">Musa alifanya </w:t>
      </w:r>
      <w:r>
        <w:rPr>
          <w:b/>
          <w:lang w:val="sw_KE" w:bidi="sw_KE"/>
        </w:rPr>
        <w:t>maajabu</w:t>
      </w:r>
      <w:r>
        <w:rPr>
          <w:lang w:val="sw_KE" w:bidi="sw_KE"/>
        </w:rPr>
        <w:t xml:space="preserve"> mengi na </w:t>
      </w:r>
      <w:r>
        <w:rPr>
          <w:b/>
          <w:lang w:val="sw_KE" w:bidi="sw_KE"/>
        </w:rPr>
        <w:t>ishara za miujiza</w:t>
      </w:r>
      <w:r>
        <w:rPr>
          <w:lang w:val="sw_KE" w:bidi="sw_KE"/>
        </w:rPr>
        <w:t xml:space="preserve"> huko Misri na </w:t>
      </w:r>
      <w:r>
        <w:rPr>
          <w:b/>
          <w:lang w:val="sw_KE" w:bidi="sw_KE"/>
        </w:rPr>
        <w:t>nyikani</w:t>
      </w:r>
      <w:r>
        <w:rPr>
          <w:lang w:val="sw_KE" w:bidi="sw_KE"/>
        </w:rPr>
        <w:t xml:space="preserve">. Maajabu ni kama miujiza kwa kuwa si matendo ya kawaida, na watu wanashangaa wanapoyaona. Unaweza kusema kwamba maajabu ni matukio ya kushangaza. Ishara ni matukio yanayotokea ili kuonyesha kitu kutoka kwa Mungu—yana maana maalum. Neno </w:t>
      </w:r>
      <w:r>
        <w:rPr>
          <w:lang w:val="sw_KE" w:bidi="sw_KE"/>
        </w:rPr>
        <w:t>Ishara</w:t>
      </w:r>
      <w:r>
        <w:rPr>
          <w:lang w:val="sw_KE" w:bidi="sw_KE"/>
        </w:rPr>
        <w:t xml:space="preserve"> lipo katika Faharasa Kuu. Tafsiri ishara na maajabu katika njia ileile uliyotumia katika simulizi zilizo pita Musa alikuwa na watu </w:t>
      </w:r>
      <w:r>
        <w:rPr>
          <w:b/>
          <w:lang w:val="sw_KE" w:bidi="sw_KE"/>
        </w:rPr>
        <w:t>nyikani</w:t>
      </w:r>
      <w:r>
        <w:rPr>
          <w:lang w:val="sw_KE" w:bidi="sw_KE"/>
        </w:rPr>
        <w:t xml:space="preserve"> au </w:t>
      </w:r>
      <w:r>
        <w:rPr>
          <w:b/>
          <w:lang w:val="sw_KE" w:bidi="sw_KE"/>
        </w:rPr>
        <w:t>jangwani</w:t>
      </w:r>
      <w:r>
        <w:rPr>
          <w:lang w:val="sw_KE" w:bidi="sw_KE"/>
        </w:rPr>
        <w:t>. Nyika au jangwa katika simulizi hii inarejelea eneo kame la nchi ambalo hakuna chakula na maji mengi.</w:t>
      </w:r>
    </w:p>
    <w:p>
      <w:pPr/>
      <w:r>
        <w:rPr>
          <w:lang w:val="sw_KE" w:bidi="sw_KE"/>
        </w:rPr>
      </w:r>
      <w:r>
        <w:rPr>
          <w:lang w:val="sw_KE" w:bidi="sw_KE"/>
        </w:rPr>
        <w:t xml:space="preserve">Sitisha hapa na mjadili ni neno gani mtakalotumia kwa </w:t>
      </w:r>
      <w:r>
        <w:rPr>
          <w:b/>
          <w:lang w:val="sw_KE" w:bidi="sw_KE"/>
        </w:rPr>
        <w:t>ajili ya nyika</w:t>
      </w:r>
      <w:r>
        <w:rPr>
          <w:lang w:val="sw_KE" w:bidi="sw_KE"/>
        </w:rPr>
        <w:t xml:space="preserve"> Tumia neno lilelile kwa nyika kama ulivyotumia katika sehemu nyingine za Biblia. Kwa maelezo zaidi kuhusu </w:t>
      </w:r>
      <w:r>
        <w:rPr>
          <w:lang w:val="sw_KE" w:bidi="sw_KE"/>
        </w:rPr>
        <w:t>nyika</w:t>
      </w:r>
      <w:r>
        <w:rPr>
          <w:lang w:val="sw_KE" w:bidi="sw_KE"/>
        </w:rPr>
        <w:t>, rejelea Faharasa Kuu. Sitisha sauti hii hapa.</w:t>
      </w:r>
    </w:p>
    <w:p>
      <w:pPr/>
      <w:r>
        <w:rPr>
          <w:lang w:val="sw_KE" w:bidi="sw_KE"/>
        </w:rPr>
      </w:r>
      <w:r>
        <w:rPr>
          <w:lang w:val="sw_KE" w:bidi="sw_KE"/>
        </w:rPr>
        <w:t xml:space="preserve">Musa aliwaambia watu kwamba Mungu angewaletea au kuwainulia </w:t>
      </w:r>
      <w:r>
        <w:rPr>
          <w:b/>
          <w:lang w:val="sw_KE" w:bidi="sw_KE"/>
        </w:rPr>
        <w:t>nabii</w:t>
      </w:r>
      <w:r>
        <w:rPr>
          <w:lang w:val="sw_KE" w:bidi="sw_KE"/>
        </w:rPr>
        <w:t xml:space="preserve"> kutoka kati ya waisraeli ambaye angekua kama Musa Nabii huyu angekuwa mwokozi. Tafsiri neno nabii kwa njia ileile uliyotumia katika simulizi za awali, na kumbuka kwamba neno nabii liko katika Faharasa </w:t>
      </w:r>
      <w:r>
        <w:rPr>
          <w:lang w:val="sw_KE" w:bidi="sw_KE"/>
        </w:rPr>
        <w:t>Kuu</w:t>
      </w:r>
      <w:r>
        <w:rPr>
          <w:lang w:val="sw_KE" w:bidi="sw_KE"/>
        </w:rPr>
        <w:t>.</w:t>
      </w:r>
    </w:p>
    <w:p>
      <w:pPr/>
      <w:r>
        <w:rPr>
          <w:lang w:val="sw_KE" w:bidi="sw_KE"/>
        </w:rPr>
      </w:r>
      <w:r>
        <w:rPr>
          <w:lang w:val="sw_KE" w:bidi="sw_KE"/>
        </w:rPr>
        <w:t xml:space="preserve">Musa alipokuwa mbali, Waisraeli walimwomba Haruni </w:t>
      </w:r>
      <w:r>
        <w:rPr>
          <w:b/>
          <w:lang w:val="sw_KE" w:bidi="sw_KE"/>
        </w:rPr>
        <w:t>awatengenezee</w:t>
      </w:r>
      <w:r>
        <w:rPr>
          <w:lang w:val="sw_KE" w:bidi="sw_KE"/>
        </w:rPr>
        <w:t xml:space="preserve"> mungu, au </w:t>
      </w:r>
      <w:r>
        <w:rPr>
          <w:b/>
          <w:lang w:val="sw_KE" w:bidi="sw_KE"/>
        </w:rPr>
        <w:t>sanamu</w:t>
      </w:r>
      <w:r>
        <w:rPr>
          <w:lang w:val="sw_KE" w:bidi="sw_KE"/>
        </w:rPr>
        <w:t xml:space="preserve"> yenye umbo la ndama Mungu katika hali hii ni kiumbe wa kiroho ambaye watu wanamwabudu ambaye si Mungu wa kweli Muumba wa pekee Mara nyingi watu walitengeneza sanamu au vinyago kwa fedha au dhahabu ili kuwakilisha miungu hii ya uongo.</w:t>
      </w:r>
    </w:p>
    <w:p>
      <w:pPr/>
      <w:r>
        <w:rPr>
          <w:lang w:val="sw_KE" w:bidi="sw_KE"/>
        </w:rPr>
      </w:r>
      <w:r>
        <w:rPr>
          <w:lang w:val="sw_KE" w:bidi="sw_KE"/>
        </w:rPr>
        <w:t xml:space="preserve">Sitisha hapa na mjadili neno gani mtakalotumia kwa sanamu au miungu Maneno </w:t>
      </w:r>
      <w:r>
        <w:rPr>
          <w:lang w:val="sw_KE" w:bidi="sw_KE"/>
        </w:rPr>
        <w:t>sanamu</w:t>
      </w:r>
      <w:r>
        <w:rPr>
          <w:lang w:val="sw_KE" w:bidi="sw_KE"/>
        </w:rPr>
        <w:t xml:space="preserve"> na </w:t>
      </w:r>
      <w:r>
        <w:rPr>
          <w:lang w:val="sw_KE" w:bidi="sw_KE"/>
        </w:rPr>
        <w:t>miungu</w:t>
      </w:r>
      <w:r>
        <w:rPr>
          <w:lang w:val="sw_KE" w:bidi="sw_KE"/>
        </w:rPr>
        <w:t xml:space="preserve"> yanapatikana kwenye Faharasa kuu Sitisha sauti hii hapa.</w:t>
      </w:r>
    </w:p>
    <w:p>
      <w:pPr/>
      <w:r>
        <w:rPr>
          <w:lang w:val="sw_KE" w:bidi="sw_KE"/>
        </w:rPr>
      </w:r>
      <w:r>
        <w:rPr>
          <w:lang w:val="sw_KE" w:bidi="sw_KE"/>
        </w:rPr>
        <w:t xml:space="preserve">Mungu aliwauliza Waisraeli kupitia manabii, "Je, mliniletea </w:t>
      </w:r>
      <w:r>
        <w:rPr>
          <w:b/>
          <w:lang w:val="sw_KE" w:bidi="sw_KE"/>
        </w:rPr>
        <w:t>dhabihu</w:t>
      </w:r>
      <w:r>
        <w:rPr>
          <w:lang w:val="sw_KE" w:bidi="sw_KE"/>
        </w:rPr>
        <w:t xml:space="preserve"> au </w:t>
      </w:r>
      <w:r>
        <w:rPr>
          <w:b/>
          <w:lang w:val="sw_KE" w:bidi="sw_KE"/>
        </w:rPr>
        <w:t>sadaka</w:t>
      </w:r>
      <w:r>
        <w:rPr>
          <w:lang w:val="sw_KE" w:bidi="sw_KE"/>
        </w:rPr>
        <w:t xml:space="preserve"> wakati wa miaka hiyo arobaini nyikani, enyi watu wa Israeli?" Dhabihu na sadaka zote mbili zinarejelea wanyama ambao watu wangeletea miungu na kuchoma katika kuabudu Watu wangeleta dhabihu na sadaka ili kumshukuru Mungu au kuomba msamaha kutoka kwa Mungu.</w:t>
      </w:r>
    </w:p>
    <w:p>
      <w:pPr/>
      <w:r>
        <w:rPr>
          <w:lang w:val="sw_KE" w:bidi="sw_KE"/>
        </w:rPr>
      </w:r>
      <w:r>
        <w:rPr>
          <w:lang w:val="sw_KE" w:bidi="sw_KE"/>
        </w:rPr>
        <w:t xml:space="preserve">Sitisha hapa na mjadili ni neno gani mtakalotumia kwa ajili ya </w:t>
      </w:r>
      <w:r>
        <w:rPr>
          <w:lang w:val="sw_KE" w:bidi="sw_KE"/>
        </w:rPr>
        <w:t>dhabihu</w:t>
      </w:r>
      <w:r>
        <w:rPr>
          <w:lang w:val="sw_KE" w:bidi="sw_KE"/>
        </w:rPr>
        <w:t xml:space="preserve"> na </w:t>
      </w:r>
      <w:r>
        <w:rPr>
          <w:lang w:val="sw_KE" w:bidi="sw_KE"/>
        </w:rPr>
        <w:t>sadaka</w:t>
      </w:r>
      <w:r>
        <w:rPr>
          <w:lang w:val="sw_KE" w:bidi="sw_KE"/>
        </w:rPr>
        <w:t xml:space="preserve"> Maneno haya yanapatikana katika Faharasa Kuu. Sitisha sauti hii hapa.</w:t>
      </w:r>
    </w:p>
    <w:p>
      <w:pPr/>
      <w:r>
        <w:rPr>
          <w:lang w:val="sw_KE" w:bidi="sw_KE"/>
        </w:rPr>
      </w:r>
      <w:r>
        <w:rPr>
          <w:lang w:val="sw_KE" w:bidi="sw_KE"/>
        </w:rPr>
        <w:t xml:space="preserve">Mungu anasema kwamba Waisraeli walimbeba mungu Moleki katika </w:t>
      </w:r>
      <w:r>
        <w:rPr>
          <w:b/>
          <w:lang w:val="sw_KE" w:bidi="sw_KE"/>
        </w:rPr>
        <w:t>hema</w:t>
      </w:r>
      <w:r>
        <w:rPr>
          <w:lang w:val="sw_KE" w:bidi="sw_KE"/>
        </w:rPr>
        <w:t xml:space="preserve"> au </w:t>
      </w:r>
      <w:r>
        <w:rPr>
          <w:b/>
          <w:lang w:val="sw_KE" w:bidi="sw_KE"/>
        </w:rPr>
        <w:t>maskani</w:t>
      </w:r>
      <w:r>
        <w:rPr>
          <w:lang w:val="sw_KE" w:bidi="sw_KE"/>
        </w:rPr>
        <w:t>. Maskani ilikuwa hema au kibanda cha kitambaa ambacho watu walitumia kubeba sanamu zao ndani yake.</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7:44–53</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7:44–53 na utie moyoni mwako maneno hayo.</w:t>
      </w:r>
    </w:p>
    <w:p>
      <w:pPr/>
      <w:r>
        <w:rPr>
          <w:lang w:val="sw_KE" w:bidi="sw_KE"/>
        </w:rPr>
      </w:r>
      <w:r>
        <w:rPr>
          <w:lang w:val="sw_KE" w:bidi="sw_KE"/>
        </w:rPr>
        <w:t>Sikiliza toleo la sauti la Matendo 7:44–53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Matendo 7:44–53 katika tafsiri rahisi zaidi kuelewa.</w:t>
      </w:r>
    </w:p>
    <w:p>
      <w:pPr/>
      <w:r>
        <w:rPr>
          <w:lang w:val="sw_KE" w:bidi="sw_KE"/>
        </w:rPr>
      </w:r>
      <w:r>
        <w:rPr>
          <w:lang w:val="sw_KE" w:bidi="sw_KE"/>
        </w:rPr>
        <w:t xml:space="preserve">Stefano anaendelea kusimulia Sanhedrini hadithi yake ya historia ya Kiyahudi. Stefano ameelezea hivi punde jinsi Musa alivyowaongoza watu </w:t>
      </w:r>
      <w:r>
        <w:rPr>
          <w:lang w:val="sw_KE" w:bidi="sw_KE"/>
        </w:rPr>
        <w:t>nyikani</w:t>
      </w:r>
      <w:r>
        <w:rPr>
          <w:lang w:val="sw_KE" w:bidi="sw_KE"/>
        </w:rPr>
        <w:t>, akifanya maajabu na ishara, na kuwapa Waisraeli ujumbe kutoka kwa Mungu ambao ungewapatia maisha kamili pamoja na Mungu.</w:t>
      </w:r>
    </w:p>
    <w:p>
      <w:pPr/>
      <w:r>
        <w:rPr>
          <w:lang w:val="sw_KE" w:bidi="sw_KE"/>
        </w:rPr>
      </w:r>
      <w:r>
        <w:rPr>
          <w:lang w:val="sw_KE" w:bidi="sw_KE"/>
        </w:rPr>
        <w:t>Sasa Stefano anawakumbusha Sanhedrini kwamba Waisraeli walikuwa na hema maalum, inayoitwa maskani. Wakati mwingine watu waliita hema hii maalum "hema ya uwepo wa Mungu" au "Hema ya Ushuhuda." Mungu alikuwa amemwamuru Musa jinsi ya kujenga hema hii, na Waisraeli walibeba hema hii pamoja nao popote walipoenda. Hema hilo maalum ndilo mahali ambapo Waisraeli walihifadhi sheria iliyoandikwa ambayo Mungu alikuwa amempa Musa. Kwa njia hii, waliweza daima kubeba ujumbe wa Mungu pamoja nao. Kisha, miaka 40 baadaye, Waisraeli walikwenda katika nchi ya ahadi. Musa alikuwa amekufa na Yoshua alikuwa kiongozi wao mpya. Yoshua aliwaongoza Waisraeli katika vita dhidi ya watu walioishi katika nchi hiyo. Waliposhinda nchi hiyo, Yoshua alileta Hema la Ushuhuda, au maskani, pamoja nao katika nchi hiyo mpya. Hema hili la Ushuhuda lilikuwa pamoja na Waisraeli kwa miaka mingi, mpaka wakati wa Mfalme Daudi.</w:t>
      </w:r>
    </w:p>
    <w:p>
      <w:pPr/>
      <w:r>
        <w:rPr>
          <w:lang w:val="sw_KE" w:bidi="sw_KE"/>
        </w:rPr>
      </w:r>
      <w:r>
        <w:rPr>
          <w:lang w:val="sw_KE" w:bidi="sw_KE"/>
        </w:rPr>
        <w:t xml:space="preserve">Sitisha hapa na uonyeshe timu picha ya </w:t>
      </w:r>
      <w:r>
        <w:rPr>
          <w:lang w:val="sw_KE" w:bidi="sw_KE"/>
        </w:rPr>
        <w:t>maskani</w:t>
      </w:r>
      <w:r>
        <w:rPr>
          <w:lang w:val="sw_KE" w:bidi="sw_KE"/>
        </w:rPr>
        <w:t>, au Hema la Ushuhuda. Sitisha sauti hii hapa.</w:t>
      </w:r>
    </w:p>
    <w:p>
      <w:pPr/>
      <w:r>
        <w:rPr>
          <w:lang w:val="sw_KE" w:bidi="sw_KE"/>
        </w:rPr>
      </w:r>
      <w:r>
        <w:rPr>
          <w:lang w:val="sw_KE" w:bidi="sw_KE"/>
        </w:rPr>
        <w:t>Mfalme Daudi alikuwa mfalme wa pili wa Israeli. Watu walimwona Mfalme Daudi kuwa mkuu zaidi kati ya wafalme wote wa Waisraeli. Mungu alipendezwa na Daudi kwa sababu ya matendo yake. Daudi alimwuliza Mungu kama angeweza kujenga jengo la kudumu zaidi, au hekalu, kwa Mungu wa Yakobo, au Mungu ambaye Yakobo na uzao wake walimwabudu. Stefano anaonyesha kwamba Waisraeli walijenga hekalu kwa Mungu wao, ambaye mababu zao wamekuwa wakimwabudu daima.</w:t>
      </w:r>
    </w:p>
    <w:p>
      <w:pPr/>
      <w:r>
        <w:rPr>
          <w:lang w:val="sw_KE" w:bidi="sw_KE"/>
        </w:rPr>
      </w:r>
      <w:r>
        <w:rPr>
          <w:lang w:val="sw_KE" w:bidi="sw_KE"/>
        </w:rPr>
        <w:t>Hata hivyo, mwana wa Mfalme Daudi, Mfalme Solomoni, ndiye mfalme ambaye kwa kweli alijenga hekalu hilo.</w:t>
      </w:r>
    </w:p>
    <w:p>
      <w:pPr/>
      <w:r>
        <w:rPr>
          <w:lang w:val="sw_KE" w:bidi="sw_KE"/>
        </w:rPr>
      </w:r>
      <w:r>
        <w:rPr>
          <w:lang w:val="sw_KE" w:bidi="sw_KE"/>
        </w:rPr>
        <w:t>Stefano mara moja anaelezea kwamba Mungu Aliye Juu Zaidi haishi katika mahekalu yaliyojengwa na wanadamu. Mungu Aliye Juu Zaidi ni jina la Mungu ambalo Waisraeli walitumia walipotaka kuiweka wazi kwamba walimwabudu Mungu Muumba mmoja wa kweli. Ingawa Waisraeli walijaribu kujenga mahali au nyumba kwa ajili ya Mungu Aliye Juu Zaidi kwa kujenga hekalu, hawakuweza kujenga mahali pazuri vya kutosha kwa ajili ya Mungu. Mungu mwenyewe alisema, kupitia nabii Isaya, kwamba mbingu ni kiti cha enzi cha Mungu. Mbinguni ni mahali ambapo Mungu anaishi. Dunia ni kiti cha miguu yake, ambacho kinamaanisha kwamba Dunia ni ndogo sana na si kitu kikubwa ikilinganishwa na Mungu mwenyewe. Hakuna binadamu anayeweza kumjengea Mungu nyumba kubwa kama mbingu yenyewe! Mungu anauliza swali, "Je, unaweza kunijengea hekalu zuri kama hilo?" Je, sikuziumba mbingu na dunia?" Mungu anaonyesha kwamba kama Muumba wa mbingu na dunia, hakuna chochote tunachotengeneza kinachoweza kumtosheleza Mungu.</w:t>
      </w:r>
    </w:p>
    <w:p>
      <w:pPr/>
      <w:r>
        <w:rPr>
          <w:lang w:val="sw_KE" w:bidi="sw_KE"/>
        </w:rPr>
      </w:r>
      <w:r>
        <w:rPr>
          <w:lang w:val="sw_KE" w:bidi="sw_KE"/>
        </w:rPr>
        <w:t>Sitisha hapa na mjadili kama kikundi: Katika utamaduni wenu, ni aina gani za majengo au mahekalu ambayo watu wenu wanajenga kwa ajili ya roho zao za jadi au miungu yao? Ni mambo ya aina gani watu hufanya katika maeneo hayo ya ibada? Sitisha sauti hii hapa.</w:t>
      </w:r>
    </w:p>
    <w:p>
      <w:pPr/>
      <w:r>
        <w:rPr>
          <w:lang w:val="sw_KE" w:bidi="sw_KE"/>
        </w:rPr>
      </w:r>
      <w:r>
        <w:rPr>
          <w:lang w:val="sw_KE" w:bidi="sw_KE"/>
        </w:rPr>
        <w:t>Sasa Stefano anahitimisha historia yake kuhusu Wayahudi na anageukia Sanhedrini. Anawahutubia wajumbe wa Sanhedrini moja kwa moja kama "watu wenye shingo ngumu," ikimaanisha watu ambao ni wakaidi sana na hawatabadilisha tabia zao. Kisha Stefano anasema kwamba Sanhedrini "hawajatahiriwa mioyoni na masikioni mwao." Utakumbuka kwamba Mungu alitumia tohara kama ishara kwenye miili ya watu ya ahadi yenye nguvu, au agano, aliyofanya na watu wake. Watoto wote wa kiume wa Waisraeli walitahiriwa walipokuwa na umri wa siku 8 kama ishara ya kuwa watu maalum wa Mungu. Lakini sasa Stefano anasema kwamba mioyo na masikio ya Waisraeli hawa havikutahiriwa! Hii inaonekana kuwa haiwezekani. Stefano anasema kwa kweli kwamba ingawa wanaweza kutahiriwa kimwili, mioyo au nia zao hazipo pamoja na Mungu. Wao ni kama wale wasio Wayahudi ambao hawamfuati Mungu na hawajatahiriwa. Wao pia ni kama mababu zao ambao hawakumfuata Roho Mtakatifu wa Mungu. Mababu zao waliwatesa manabii—kwa kweli Stefano anauliza, "Je, kulikuwa na nabii ambaye mababu zenu hawakumtesa?" Stefano anamaanisha kwamba viongozi wa Kiyahudi walimtesa kila nabii kutoka kwa Mungu katika historia yao. Stefano anasema kwamba viongozi wa Kiyahudi waliwatesa hata manabii waliotabiri kuja kwa Masihi, au Mwokozi. Stefano anamwita Mwokozi "Mwenye Haki." Stefano anasema kwamba mwokozi ni mtumishi anayefuata kile Mungu anachotaka. Sio tu kwamba waliwatesa manabii waliotabiri kuhusu Mwokozi, bali pia walimsaliti na kumwua Mwenye Haki mwenyewe! Stefano anaonekana akishangaa tena kwamba viongozi wa Kiyahudi walifanya mambo haya—kwa sababu malaika wenyewe waliwapa viongozi wa Kiyahudi sheria ya Mungu! Lakini bado, viongozi wa Wayahudi hawakuitii. Hawana kisingizio.</w:t>
      </w:r>
      <w:r>
        <w:rPr>
          <w:lang w:val="sw_KE" w:bidi="sw_KE"/>
        </w:rPr>
      </w:r>
    </w:p>
    <w:p>
      <w:pPr>
        <w:pStyle w:val="Heading3"/>
      </w:pPr>
      <w:r>
        <w:rPr>
          <w:lang w:val="sw_KE" w:bidi="sw_KE"/>
        </w:rPr>
        <w:t>Kufafanua Matukio</w:t>
      </w:r>
    </w:p>
    <w:p>
      <w:pPr/>
      <w:r>
        <w:rPr>
          <w:lang w:val="sw_KE" w:bidi="sw_KE"/>
        </w:rPr>
      </w:r>
      <w:r>
        <w:rPr>
          <w:lang w:val="sw_KE" w:bidi="sw_KE"/>
        </w:rPr>
        <w:t>Sikiliza toleo la sauti la Matendo 7:44–53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Mungu alimwamuru Musa jinsi ya kujenga maskani, au Hema la Ushuhuda. Mababu wa Stefano na Sanhedrini walibeba Hema la Ushuhuda pamoja nao nyikani na walipofika katika nchi ya ahadi. Waisraeli walikuwa na Hema la Ushuhuda pamoja nao mpaka wakati wa Mfalme Daudi.</w:t>
      </w:r>
    </w:p>
    <w:p>
      <w:pPr/>
      <w:r>
        <w:rPr>
          <w:lang w:val="sw_KE" w:bidi="sw_KE"/>
        </w:rPr>
      </w:r>
      <w:r>
        <w:rPr>
          <w:b/>
          <w:lang w:val="sw_KE" w:bidi="sw_KE"/>
        </w:rPr>
        <w:t>Katika tukio la pili:</w:t>
      </w:r>
      <w:r>
        <w:rPr>
          <w:lang w:val="sw_KE" w:bidi="sw_KE"/>
        </w:rPr>
        <w:t xml:space="preserve"> Mfalme Daudi aliomba kumjengea Mungu nyumba ya kudumu, lakini kwa kweli alikuwa mwana wake Solomoni ambaye alijenga nyumba ya kudumu, au hekalu, kwa Mungu.</w:t>
      </w:r>
    </w:p>
    <w:p>
      <w:pPr/>
      <w:r>
        <w:rPr>
          <w:lang w:val="sw_KE" w:bidi="sw_KE"/>
        </w:rPr>
      </w:r>
      <w:r>
        <w:rPr>
          <w:b/>
          <w:lang w:val="sw_KE" w:bidi="sw_KE"/>
        </w:rPr>
        <w:t>Katika tukio la tatu:</w:t>
      </w:r>
      <w:r>
        <w:rPr>
          <w:lang w:val="sw_KE" w:bidi="sw_KE"/>
        </w:rPr>
        <w:t xml:space="preserve"> Stefano anawaambia Sanhedrini kwamba licha ya Solomoni kujenga hekalu kwa Mungu, Mungu haishi katika majengo yanayotengenezwa na wanadamu. Mungu ni mkuu mno kwa majengo yaliyotengenezwa na wanadamu.</w:t>
      </w:r>
    </w:p>
    <w:p>
      <w:pPr/>
      <w:r>
        <w:rPr>
          <w:lang w:val="sw_KE" w:bidi="sw_KE"/>
        </w:rPr>
      </w:r>
      <w:r>
        <w:rPr>
          <w:b/>
          <w:lang w:val="sw_KE" w:bidi="sw_KE"/>
        </w:rPr>
        <w:t>Katika tukio la nne:</w:t>
      </w:r>
      <w:r>
        <w:rPr>
          <w:lang w:val="sw_KE" w:bidi="sw_KE"/>
        </w:rPr>
        <w:t xml:space="preserve"> Stefano anasema kwamba viongozi wa Kiyahudi, kama mababu zao, wanapinga Roho Mtakatifu. Waliwatesa na kuwaua manabii, na hata walimwua Mwenye haki, au Yesu. Hawana kisingizio, kwa sababu malaika waliwapa sheria kutoka kwa Mungu, lakini hawakuitii.</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Yoshua</w:t>
      </w:r>
    </w:p>
    <w:p>
      <w:pPr>
        <w:pStyle w:val="ListBullet"/>
        <w:spacing w:line="240" w:lineRule="auto"/>
        <w:ind w:left="720"/>
      </w:pPr>
      <w:r>
        <w:rPr>
          <w:lang w:val="sw_KE" w:bidi="sw_KE"/>
        </w:rPr>
      </w:r>
      <w:r>
        <w:rPr>
          <w:lang w:val="sw_KE" w:bidi="sw_KE"/>
        </w:rPr>
        <w:t>Waisraeli, ambao ni mababu</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Mwenye haki, au Mwokozi</w:t>
      </w:r>
    </w:p>
    <w:p>
      <w:pPr/>
      <w:r>
        <w:rPr>
          <w:lang w:val="sw_KE" w:bidi="sw_KE"/>
        </w:rPr>
      </w:r>
      <w:r>
        <w:rPr>
          <w:lang w:val="sw_KE" w:bidi="sw_KE"/>
        </w:rPr>
        <w:t>Kama kikundi, zingatia sehemu hizi za mazingira ya kifungu:</w:t>
      </w:r>
    </w:p>
    <w:p>
      <w:pPr/>
      <w:r>
        <w:rPr>
          <w:lang w:val="sw_KE" w:bidi="sw_KE"/>
        </w:rPr>
      </w:r>
      <w:r>
        <w:rPr>
          <w:lang w:val="sw_KE" w:bidi="sw_KE"/>
        </w:rPr>
        <w:t>Stefano anaendelea na historia yake kuhusu Wayahudi. Stefano ndiyo kwanza ameeleza jinsi Waisraeli walivyomwacha Mungu walipokuwa nyikani, na wakati mwingine waliabudu miungu mingine ya uongo. Sasa anaonyesha kwamba Waisraeli hawa kwa kweli walikuwa na kila kitu walichohitaji ili kumfuata Mungu. Walikuwa na maskani, au Hema la Ushuhuda, pamoja nao wakati wote nyikani. Musa alifuata maelekezo ya Mungu na kutengeneza hema sawasawa na vile Mungu alivyomwambia. Waisraeli walibeba Hema la Ushuhuda hata hadi katika nchi ambayo Mungu alikuwa amewaahidi. Stefano anasema kwamba walichukua nchi kutoka kwa mataifa ambayo Mungu "alifukuza" mbele yao. Hii inamaanisha kwamba Mungu aliwawezesha Waisraeli kushinda mataifa ya watu walioishi katika nchi aliyowaahidi. Hema la Ushuhuda lilibaki katika nchi hiyo, au katika nchi ya Israeli, mpaka Mfalme Daudi alipotawala. Mungu alionyesha neema, au fadhili zisizostahiliwa, kwa Daudi. Daudi aliuliza kama angeweza kujenga nyumba ya kudumu zaidi, au hekalu, kwa Mungu. Stefano hatuambii sehemu iliyobaki ya hadithi hiyo au kwa nini Daudi hakujenga hekalu. Anasema tu kwamba Solomoni alijenga nyumba, au hekalu, badala yake.</w:t>
      </w:r>
    </w:p>
    <w:p>
      <w:pPr/>
      <w:r>
        <w:rPr>
          <w:lang w:val="sw_KE" w:bidi="sw_KE"/>
        </w:rPr>
      </w:r>
      <w:r>
        <w:rPr>
          <w:lang w:val="sw_KE" w:bidi="sw_KE"/>
        </w:rPr>
        <w:t>Stefano anaanza tukio linalofuata kwa neno tofauti: "hata hivyo." Anataka kuwakumbusha Baraza la Sanhedrini kwamba licha ya hekalu ambalo Solomoni alijenga, Aliye Juu Zaidi, au Mungu, haishi katika nyumba zilizojengwa na wanadamu. Mungu ni "Aliye Juu," au mkuu sana na mwenye utukufu kiasi kwamba mbingu yenyewe ni nyumba yake, na dunia inaweza hata kuwa mahali pa kuwekea miguu yake! Kisha Mungu anauliza, kupitia nabii Isaya, "Mtanijenga nyumba ya aina gani?" Mahali pangu pa kupumzika patakuwa wapi? Je, si mimi niliyeumba mbingu zote na dunia yote?" Mungu hatarajii jibu la maswali haya. Badala yake, Mungu anasema kwamba hakuna mtu anayeweza kujenga nyumba ya kutosha kwa ajili yake. Aliumba mbingu na dunia yote, na yeye peke yake anaweza kukidhi mahitaji yake mwenyewe.</w:t>
      </w:r>
    </w:p>
    <w:p>
      <w:pPr/>
      <w:r>
        <w:rPr>
          <w:lang w:val="sw_KE" w:bidi="sw_KE"/>
        </w:rPr>
      </w:r>
      <w:r>
        <w:rPr>
          <w:lang w:val="sw_KE" w:bidi="sw_KE"/>
        </w:rPr>
        <w:t>Katika tukio linalofuata, Stefano anaacha kuzungumza kuhusu historia ya Waisraeli, au Wayahudi. Sasa anazungumza moja kwa moja na Sanhedrini. Anawaita "watu wenye shingo ngumu." Hii haimaanishi kwamba hawawezi kusogeza shingo zao. Hii ni lugha ya picha inayomaanisha kwamba Waisraeli ni watu wakaidi. Hawataki kubadilisha tabia zao.</w:t>
      </w:r>
    </w:p>
    <w:p>
      <w:pPr/>
      <w:r>
        <w:rPr>
          <w:lang w:val="sw_KE" w:bidi="sw_KE"/>
        </w:rPr>
      </w:r>
      <w:r>
        <w:rPr>
          <w:lang w:val="sw_KE" w:bidi="sw_KE"/>
        </w:rPr>
        <w:t>Sitisha hapa na mjadili kama kikundi: Simulia hadithi kuhusu mtu mkaidi sana. Unazungumza vipi kuhusu wao? Ni maneno gani unayoyatumia kuyaelezea? Sitisha sauti hii hapa.</w:t>
      </w:r>
    </w:p>
    <w:p>
      <w:pPr/>
      <w:r>
        <w:rPr>
          <w:lang w:val="sw_KE" w:bidi="sw_KE"/>
        </w:rPr>
      </w:r>
      <w:r>
        <w:rPr>
          <w:lang w:val="sw_KE" w:bidi="sw_KE"/>
        </w:rPr>
        <w:t>Kisha Stefano anawaambia washiriki wa Sanhedrini kwamba hawatahiriwa, ambayo ni ibada ya Kiyahudi ambapo watu hukata ngozi ya mbele iliyo mwishoni mwa uume wa mwanamume. Tena, hii haimaanishi kihalisi kwamba hawajatahiriwa—hii ni lugha ya picha. Tohara ni ishara kwamba Waisraeli wanamfuata Mungu na ni sehemu ya watu maalum wa Mungu. Lakini Stefano anasema kwamba ingawa wanaweza kutahiriwa kimwili, haimaanishi kwamba wanamfuata Mungu kwa mawazo au nia zao. Stefano anasema hili kwa kusema kwamba mioyo yao na masikio yao hayajatahiriwa, au kwamba hawamfuati Mungu. Kwa kweli, Stefano anasema kwamba wanapinga moja kwa moja Roho Mtakatifu. Mababu zao walimtesa kila nabii, hata wale waliotabiri kuhusu Mwokozi, au Mwenye haki, ambaye angekuja kuwaokoa. Sasa, Waisraeli kwa kweli wamemuua Mwokozi mwenyewe! Jambo hili linashangaza, kwa sababu Mungu amewapa Waisraeli sheria yake kupitia malaika! Lakini bado walimwasi!</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Matendo 7:44–53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Kifungu hiki kina matukio 4.</w:t>
      </w:r>
    </w:p>
    <w:p>
      <w:pPr/>
      <w:r>
        <w:rPr>
          <w:lang w:val="sw_KE" w:bidi="sw_KE"/>
        </w:rPr>
      </w:r>
      <w:r>
        <w:rPr>
          <w:lang w:val="sw_KE" w:bidi="sw_KE"/>
        </w:rPr>
        <w:t>Wahusika katika simulizi hii ni pamoja na wale wanaosimulia na kusikiliza hadithi:</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 na wengine katika baraza la Sanhedrini</w:t>
      </w:r>
    </w:p>
    <w:p>
      <w:pPr/>
      <w:r>
        <w:rPr>
          <w:lang w:val="sw_KE" w:bidi="sw_KE"/>
        </w:rPr>
      </w:r>
      <w:r>
        <w:rPr>
          <w:lang w:val="sw_KE" w:bidi="sw_KE"/>
        </w:rPr>
        <w:t>Wahusika katika hadithi ambayo Stefano anasimulia: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Yoshua</w:t>
      </w:r>
    </w:p>
    <w:p>
      <w:pPr>
        <w:pStyle w:val="ListBullet"/>
        <w:spacing w:line="240" w:lineRule="auto"/>
        <w:ind w:left="720"/>
      </w:pPr>
      <w:r>
        <w:rPr>
          <w:lang w:val="sw_KE" w:bidi="sw_KE"/>
        </w:rPr>
      </w:r>
      <w:r>
        <w:rPr>
          <w:lang w:val="sw_KE" w:bidi="sw_KE"/>
        </w:rPr>
        <w:t>Waisraeli, ambao ni mababu</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Mfalme Solomoni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Mwenye Haki</w:t>
      </w:r>
    </w:p>
    <w:p>
      <w:pPr/>
      <w:r>
        <w:rPr>
          <w:lang w:val="sw_KE" w:bidi="sw_KE"/>
        </w:rPr>
      </w:r>
      <w:r>
        <w:rPr>
          <w:lang w:val="sw_KE" w:bidi="sw_KE"/>
        </w:rPr>
        <w:t>Kama kikundi, igizeni simulizi hii mara mbili. Unapaswa kuigiza simulizi hii kwa lugha yako mwenyewe.</w:t>
      </w:r>
    </w:p>
    <w:p>
      <w:pPr/>
      <w:r>
        <w:rPr>
          <w:lang w:val="sw_KE" w:bidi="sw_KE"/>
        </w:rPr>
      </w:r>
      <w:r>
        <w:rPr>
          <w:lang w:val="sw_KE" w:bidi="sw_KE"/>
        </w:rPr>
        <w:t>Kwanza, igizeni simulizi hii bila kusitisha. Zingatia mazungumzo, mtiririko, hadithi, na mpangilio wa matukio ya simulizi hii. Hakikisheni hamuachi kuigiza sehemu ngumu au muhimu za simulizi hii. Saidianeni kukumbuka kila sehemu ya kifungu hicho.</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Stefano anaendelea na hadithi yake. Anaelezea kwamba Waisraeli walikuwa na Hema la Ushuhuda pamoja nao wakati wote walipokuwa nyikani. Musa alitengeneza Hema hasa kama Mungu alivyokuwa amemwamuru. Waisraeli walipokea Hema, na waliichukua pamoja nao wakati Yoshua alipokuwa akiwaongoza kushinda na kuhamia katika nchi ambayo Mungu alikuwa amewaahidi. Hema hilo lilibaki pamoja nao mpaka wakati wa Mfalme Daudi, miaka mingi baadaye.</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mtu anayeigiza Mungu, "Unahisi nini?" Unaweza kusikia mambo kama, "Nina huzuni. Watu hawa hawana udhuru. Daima wamekuwa na sheria zangu pamoja nao."</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Mungu alimfurahia Daudi na kumpa fadhili zisizostahiliwa. Daudi aliuliza kama angeweza kujenga nyumba ya kudumu kwa Mungu, Mungu wa Yakobo, Mungu wa mababu zake. Lakini mwana wa Daudi, Solomoni, alijenga nyumba ya kudumu, hekalu, kwa ajili ya Mungu.</w:t>
      </w:r>
    </w:p>
    <w:p>
      <w:pPr/>
      <w:r>
        <w:rPr>
          <w:lang w:val="sw_KE" w:bidi="sw_KE"/>
        </w:rPr>
      </w:r>
      <w:r>
        <w:rPr>
          <w:lang w:val="sw_KE" w:bidi="sw_KE"/>
        </w:rPr>
        <w:t>Lakini Mungu Aliye Juu Zaidi haishi katika nyumba zilizojengwa na wanadamu. Nabii alisema, “Mbingu ni kiti changu cha enzi, na dunia ni mahali pa kuweka miguu yangu, au mahali ninapopumzisha miguu yangu. Huwezi kunijengea nyumba ambapo ninaweza kupumzika kwa kweli. Nimetengeneza kila kitu kilichopo duniani mwenyewe."</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watu wanaoigiza Baraza la Sanhedrin, "Mnahisi vipi?" Unaweza kusikia mambo kama:</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Sasa Stefano anahutubia Sanhedrini moja kwa moja. Anasema, "Enyi watu wenye shingo ngumu, wakaidi! Mioyo yenu na masikio yenu hayajatahiriwa! Ninyi ni kama wale ambao hawamfuati Mungu! Wewe ni kama mababu zako! Unaipinga Roho Mtakatifu! Mababu zako wamemtesa kila nabii, hata wale waliotabiri kuja kwa Yule Mwenye Haki, Mwokozi. Na sasa umemsaliti na kumwua Yule Mwenye Haki. Hutii sheria, ingawa malaika walikupa sheria hiyo."</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watu wanaoigiza Baraza la Sanhedrin, "Mnahisi vipi?" Unaweza kusikia mambo kama:</w:t>
      </w:r>
    </w:p>
    <w:p>
      <w:pPr>
        <w:pStyle w:val="ListBullet"/>
        <w:spacing w:line="240" w:lineRule="auto"/>
        <w:ind w:left="720"/>
      </w:pPr>
      <w:r>
        <w:rPr>
          <w:lang w:val="sw_KE" w:bidi="sw_KE"/>
        </w:rPr>
      </w:r>
      <w:r>
        <w:rPr>
          <w:lang w:val="sw_KE" w:bidi="sw_KE"/>
        </w:rPr>
        <w:t>Muulize mtu anayeigiza Stefano, "Unajisikiaje?" Unaweza kusikia mambo kama:</w:t>
      </w:r>
    </w:p>
    <w:p>
      <w:pPr>
        <w:pStyle w:val="ListBullet"/>
        <w:spacing w:line="240" w:lineRule="auto"/>
        <w:ind w:left="720"/>
      </w:pPr>
      <w:r>
        <w:rPr>
          <w:lang w:val="sw_KE" w:bidi="sw_KE"/>
        </w:rPr>
      </w:r>
      <w:r>
        <w:rPr>
          <w:lang w:val="sw_KE" w:bidi="sw_KE"/>
        </w:rPr>
        <w:t>Muulize mtu anayeigiza Mungu, "Unahisi nini?" Unaweza kusikia mambo kama:</w:t>
      </w:r>
      <w:r>
        <w:rPr>
          <w:lang w:val="sw_KE" w:bidi="sw_KE"/>
        </w:rPr>
      </w:r>
    </w:p>
    <w:p>
      <w:pPr>
        <w:pStyle w:val="Heading3"/>
      </w:pPr>
      <w:r>
        <w:rPr>
          <w:lang w:val="sw_KE" w:bidi="sw_KE"/>
        </w:rPr>
        <w:t>Kujaza Mapengo</w:t>
      </w:r>
    </w:p>
    <w:p>
      <w:pPr/>
      <w:r>
        <w:rPr>
          <w:lang w:val="sw_KE" w:bidi="sw_KE"/>
        </w:rPr>
      </w:r>
      <w:r>
        <w:rPr>
          <w:lang w:val="sw_KE" w:bidi="sw_KE"/>
        </w:rPr>
        <w:t>Sikiliza toleo la sauti la Matendo 7:44–53 katika tafsiri rahisi zaidi kuelewa.</w:t>
      </w:r>
    </w:p>
    <w:p>
      <w:pPr/>
      <w:r>
        <w:rPr>
          <w:lang w:val="sw_KE" w:bidi="sw_KE"/>
        </w:rPr>
      </w:r>
      <w:r>
        <w:rPr>
          <w:lang w:val="sw_KE" w:bidi="sw_KE"/>
        </w:rPr>
        <w:t>Katika hatua hii, kikundi hicho kitajadili maneno muhimu na istilahi zilizomo katika simulizi hii.</w:t>
      </w:r>
    </w:p>
    <w:p>
      <w:pPr/>
      <w:r>
        <w:rPr>
          <w:lang w:val="sw_KE" w:bidi="sw_KE"/>
        </w:rPr>
      </w:r>
      <w:r>
        <w:rPr>
          <w:lang w:val="sw_KE" w:bidi="sw_KE"/>
        </w:rPr>
        <w:t xml:space="preserve">Mababu, au mababa wa Waisraeli walikuwa na </w:t>
      </w:r>
      <w:r>
        <w:rPr>
          <w:b/>
          <w:lang w:val="sw_KE" w:bidi="sw_KE"/>
        </w:rPr>
        <w:t>Maskani</w:t>
      </w:r>
      <w:r>
        <w:rPr>
          <w:lang w:val="sw_KE" w:bidi="sw_KE"/>
        </w:rPr>
        <w:t xml:space="preserve">, au </w:t>
      </w:r>
      <w:r>
        <w:rPr>
          <w:b/>
          <w:lang w:val="sw_KE" w:bidi="sw_KE"/>
        </w:rPr>
        <w:t>Hema la</w:t>
      </w:r>
      <w:r>
        <w:rPr>
          <w:lang w:val="sw_KE" w:bidi="sw_KE"/>
        </w:rPr>
        <w:t xml:space="preserve"> Ushuhuda, pamoja nao wakati wote walipokuwa nyikani na walipowashinda watu walioishi katika nchi ambayo Mungu alikuwa amewaahidia. Maskani ni hema maalum ambalo Mungu alimwamuru Musa alitengeneze. Mungu alimpa Musa vipimo na maelekezo maalumu kuhusu vitu vya kuweka ndani ya hema. Sheria ambazo Mungu alikuwa amempa Musa zilikuwepo ndani ya hema, na watu walitoa dhabihu hapo. Katika simulizi hii linaitwa "Hema la Ushuhuda" kwa sababu lilikuwa hema ambapo watu walihifadhi sheria za Mungu na lilikuwa ushuhuda wao kwamba Mungu alikuwa pamoja nao. Baadhi ya tafsiri zinatumia neno maskani, na nyingine zinatumia maneno kama Hema la Ushuhuda au maskani ya Ushuhuda.</w:t>
      </w:r>
    </w:p>
    <w:p>
      <w:pPr/>
      <w:r>
        <w:rPr>
          <w:lang w:val="sw_KE" w:bidi="sw_KE"/>
        </w:rPr>
      </w:r>
      <w:r>
        <w:rPr>
          <w:lang w:val="sw_KE" w:bidi="sw_KE"/>
        </w:rPr>
        <w:t xml:space="preserve">Sitisha hapa na mjadili kama kikundi: Mtatafsiri vipi </w:t>
      </w:r>
      <w:r>
        <w:rPr>
          <w:b/>
          <w:lang w:val="sw_KE" w:bidi="sw_KE"/>
        </w:rPr>
        <w:t>maskani</w:t>
      </w:r>
      <w:r>
        <w:rPr>
          <w:lang w:val="sw_KE" w:bidi="sw_KE"/>
        </w:rPr>
        <w:t xml:space="preserve"> au </w:t>
      </w:r>
      <w:r>
        <w:rPr>
          <w:b/>
          <w:lang w:val="sw_KE" w:bidi="sw_KE"/>
        </w:rPr>
        <w:t>Hema la ushuhuda</w:t>
      </w:r>
      <w:r>
        <w:rPr>
          <w:lang w:val="sw_KE" w:bidi="sw_KE"/>
        </w:rPr>
        <w:t xml:space="preserve">? Neno </w:t>
      </w:r>
      <w:r>
        <w:rPr>
          <w:b/>
          <w:lang w:val="sw_KE" w:bidi="sw_KE"/>
        </w:rPr>
        <w:t>maskani</w:t>
      </w:r>
      <w:r>
        <w:rPr>
          <w:lang w:val="sw_KE" w:bidi="sw_KE"/>
        </w:rPr>
        <w:t xml:space="preserve"> linapatikana katika Faharasa Kuu. Sitisha sauti hii hapa.</w:t>
      </w:r>
    </w:p>
    <w:p>
      <w:pPr/>
      <w:r>
        <w:rPr>
          <w:lang w:val="sw_KE" w:bidi="sw_KE"/>
        </w:rPr>
      </w:r>
      <w:r>
        <w:rPr>
          <w:lang w:val="sw_KE" w:bidi="sw_KE"/>
        </w:rPr>
        <w:t xml:space="preserve">Tumia neno lilelile kwa </w:t>
      </w:r>
      <w:r>
        <w:rPr>
          <w:b/>
          <w:lang w:val="sw_KE" w:bidi="sw_KE"/>
        </w:rPr>
        <w:t>nyika</w:t>
      </w:r>
      <w:r>
        <w:rPr>
          <w:lang w:val="sw_KE" w:bidi="sw_KE"/>
        </w:rPr>
        <w:t xml:space="preserve"> ulilolitumia katika simulizi za awali, na kumbuka kwamba neno </w:t>
      </w:r>
      <w:r>
        <w:rPr>
          <w:b/>
          <w:lang w:val="sw_KE" w:bidi="sw_KE"/>
        </w:rPr>
        <w:t>nyika</w:t>
      </w:r>
      <w:r>
        <w:rPr>
          <w:lang w:val="sw_KE" w:bidi="sw_KE"/>
        </w:rPr>
        <w:t xml:space="preserve"> limo katika Faharasa Kuu.</w:t>
      </w:r>
    </w:p>
    <w:p>
      <w:pPr/>
      <w:r>
        <w:rPr>
          <w:lang w:val="sw_KE" w:bidi="sw_KE"/>
        </w:rPr>
      </w:r>
      <w:r>
        <w:rPr>
          <w:lang w:val="sw_KE" w:bidi="sw_KE"/>
        </w:rPr>
        <w:t>Ikiwa inahitajika, sitisha hapa na uonyeshe tena picha ya nyika. Sitisha sauti hii hapa.</w:t>
      </w:r>
    </w:p>
    <w:p>
      <w:pPr/>
      <w:r>
        <w:rPr>
          <w:lang w:val="sw_KE" w:bidi="sw_KE"/>
        </w:rPr>
      </w:r>
      <w:r>
        <w:rPr>
          <w:lang w:val="sw_KE" w:bidi="sw_KE"/>
        </w:rPr>
        <w:t xml:space="preserve">Yoshua aliwaongoza watu katika nchi hiyo, na Mungu aliwafukuza </w:t>
      </w:r>
      <w:r>
        <w:rPr>
          <w:b/>
          <w:lang w:val="sw_KE" w:bidi="sw_KE"/>
        </w:rPr>
        <w:t>mataifa</w:t>
      </w:r>
      <w:r>
        <w:rPr>
          <w:lang w:val="sw_KE" w:bidi="sw_KE"/>
        </w:rPr>
        <w:t xml:space="preserve">, au makundi ya watu, ambayo yalikuwa yakiishi hapo. Tumieni neno lile lile kwa neno mataifa ambalo umetumia katika simulizi zilizotangulia na ukumbuke kwamba neno </w:t>
      </w:r>
      <w:r>
        <w:rPr>
          <w:b/>
          <w:lang w:val="sw_KE" w:bidi="sw_KE"/>
        </w:rPr>
        <w:t>mataifa</w:t>
      </w:r>
      <w:r>
        <w:rPr>
          <w:lang w:val="sw_KE" w:bidi="sw_KE"/>
        </w:rPr>
        <w:t xml:space="preserve"> liko kwenye Faharasa Kuu.</w:t>
      </w:r>
    </w:p>
    <w:p>
      <w:pPr/>
      <w:r>
        <w:rPr>
          <w:lang w:val="sw_KE" w:bidi="sw_KE"/>
        </w:rPr>
      </w:r>
      <w:r>
        <w:rPr>
          <w:lang w:val="sw_KE" w:bidi="sw_KE"/>
        </w:rPr>
        <w:t xml:space="preserve">Stefano alisema kwamba Aliye </w:t>
      </w:r>
      <w:r>
        <w:rPr>
          <w:b/>
          <w:lang w:val="sw_KE" w:bidi="sw_KE"/>
        </w:rPr>
        <w:t>Juu Zaidi</w:t>
      </w:r>
      <w:r>
        <w:rPr>
          <w:lang w:val="sw_KE" w:bidi="sw_KE"/>
        </w:rPr>
        <w:t xml:space="preserve"> haishi katika nyumba ambazo wanadamu wamejenga. Aliye Juu Zaidi inarejelea Mungu mwenyewe. Hii ni njia ya kuonyesha kwamba Mungu ni mwenye utukufu na mkuu zaidi—yeye ni mwenye ukuu zaidi ulimwenguni.</w:t>
      </w:r>
    </w:p>
    <w:p>
      <w:pPr/>
      <w:r>
        <w:rPr>
          <w:lang w:val="sw_KE" w:bidi="sw_KE"/>
        </w:rPr>
      </w:r>
      <w:r>
        <w:rPr>
          <w:b/>
          <w:lang w:val="sw_KE" w:bidi="sw_KE"/>
        </w:rPr>
        <w:t>Nabii</w:t>
      </w:r>
      <w:r>
        <w:rPr>
          <w:lang w:val="sw_KE" w:bidi="sw_KE"/>
        </w:rPr>
        <w:t xml:space="preserve"> anasema kwamba Mungu anasema </w:t>
      </w:r>
      <w:r>
        <w:rPr>
          <w:b/>
          <w:lang w:val="sw_KE" w:bidi="sw_KE"/>
        </w:rPr>
        <w:t>Mbingu</w:t>
      </w:r>
      <w:r>
        <w:rPr>
          <w:lang w:val="sw_KE" w:bidi="sw_KE"/>
        </w:rPr>
        <w:t xml:space="preserve"> ni </w:t>
      </w:r>
      <w:r>
        <w:rPr>
          <w:b/>
          <w:lang w:val="sw_KE" w:bidi="sw_KE"/>
        </w:rPr>
        <w:t>kiti cha enzi</w:t>
      </w:r>
      <w:r>
        <w:rPr>
          <w:lang w:val="sw_KE" w:bidi="sw_KE"/>
        </w:rPr>
        <w:t xml:space="preserve"> cha Mungu, au mahali ambapo Mungu anaketi na kutawala kama mfalme. Mbinguni ni mahali ambapo Mungu anaishi. Kiti cha enzi kwa kawaida ni kiti maalum ambapo wafalme wanaketi wanapo toa hukumu. Kiti cha enzi kinaweza kumaanisha mahali ambapo mfalme anatawala. Tafsiri nabii, mbingu na kiti cha enzi kwa njia ile ile ambayo umetafsiri katika simulizi za awali, na ukumbuke kwamba </w:t>
      </w:r>
      <w:r>
        <w:rPr>
          <w:b/>
          <w:lang w:val="sw_KE" w:bidi="sw_KE"/>
        </w:rPr>
        <w:t>nabii</w:t>
      </w:r>
      <w:r>
        <w:rPr>
          <w:lang w:val="sw_KE" w:bidi="sw_KE"/>
        </w:rPr>
        <w:t xml:space="preserve"> na </w:t>
      </w:r>
      <w:r>
        <w:rPr>
          <w:b/>
          <w:lang w:val="sw_KE" w:bidi="sw_KE"/>
        </w:rPr>
        <w:t>mbingu</w:t>
      </w:r>
      <w:r>
        <w:rPr>
          <w:lang w:val="sw_KE" w:bidi="sw_KE"/>
        </w:rPr>
        <w:t xml:space="preserve"> ziko katika Faharasa Kuu.</w:t>
      </w:r>
    </w:p>
    <w:p>
      <w:pPr/>
      <w:r>
        <w:rPr>
          <w:lang w:val="sw_KE" w:bidi="sw_KE"/>
        </w:rPr>
      </w:r>
      <w:r>
        <w:rPr>
          <w:lang w:val="sw_KE" w:bidi="sw_KE"/>
        </w:rPr>
        <w:t xml:space="preserve">Mungu, au </w:t>
      </w:r>
      <w:r>
        <w:rPr>
          <w:b/>
          <w:lang w:val="sw_KE" w:bidi="sw_KE"/>
        </w:rPr>
        <w:t>Bwana</w:t>
      </w:r>
      <w:r>
        <w:rPr>
          <w:lang w:val="sw_KE" w:bidi="sw_KE"/>
        </w:rPr>
        <w:t xml:space="preserve">, anauliza ni aina gani ya nyumba ambayo watu wanaweza kumjengea kwa ajili yake, kwa sababu yeye aliumba kila kitu. Bwana ni cheo maalum ambacho watu walikitumia kwa Mungu ili kumwonyesha heshima kama Bwana na mmiliki wa kila kitu. Tumia neno lile lile kwa ajili ya Bwana kama ulivyotumia katika simulizi zilizopita, na ukumbuke kwamba neno </w:t>
      </w:r>
      <w:r>
        <w:rPr>
          <w:b/>
          <w:lang w:val="sw_KE" w:bidi="sw_KE"/>
        </w:rPr>
        <w:t>Bwana</w:t>
      </w:r>
      <w:r>
        <w:rPr>
          <w:lang w:val="sw_KE" w:bidi="sw_KE"/>
        </w:rPr>
        <w:t xml:space="preserve"> limo katika Faharasa Kuu.</w:t>
      </w:r>
    </w:p>
    <w:p>
      <w:pPr/>
      <w:r>
        <w:rPr>
          <w:lang w:val="sw_KE" w:bidi="sw_KE"/>
        </w:rPr>
      </w:r>
      <w:r>
        <w:rPr>
          <w:lang w:val="sw_KE" w:bidi="sw_KE"/>
        </w:rPr>
        <w:t>Stefano anasema kwamba Wayahudi ni watu wenye shingo ngumu, au wakaidi. Anasema kwamba mioyo na masikio yao hayajatahiriwa</w:t>
      </w:r>
      <w:r>
        <w:rPr>
          <w:b/>
          <w:lang w:val="sw_KE" w:bidi="sw_KE"/>
        </w:rPr>
        <w:t>.</w:t>
      </w:r>
      <w:r>
        <w:rPr>
          <w:lang w:val="sw_KE" w:bidi="sw_KE"/>
        </w:rPr>
        <w:t xml:space="preserve"> Stefano hazungumzi kuhusu tohara halisi, bali kuhusu hali ya mioyo ya watu. Hata hivyo, </w:t>
      </w:r>
      <w:r>
        <w:rPr>
          <w:b/>
          <w:lang w:val="sw_KE" w:bidi="sw_KE"/>
        </w:rPr>
        <w:t>tohara</w:t>
      </w:r>
      <w:r>
        <w:rPr>
          <w:lang w:val="sw_KE" w:bidi="sw_KE"/>
        </w:rPr>
        <w:t xml:space="preserve"> inarejelea tendo la kukata ngozi iliyozidi mwishoni mwa uume wa mtu. Baadhi ya tafsiri zinasema tu kwamba Wayahudi ni wapagani au ni kama watu wale ambao hawamfuati Mungu. Ikiwa unatumia neno tohara, tafsiri kwa njia ile ile ambayo ulilitafsiri katika simulizi za awali, na ukumbuke kwamba neno </w:t>
      </w:r>
      <w:r>
        <w:rPr>
          <w:b/>
          <w:lang w:val="sw_KE" w:bidi="sw_KE"/>
        </w:rPr>
        <w:t>tohara</w:t>
      </w:r>
      <w:r>
        <w:rPr>
          <w:lang w:val="sw_KE" w:bidi="sw_KE"/>
        </w:rPr>
        <w:t xml:space="preserve"> limo katika Faharasa Kuu.</w:t>
      </w:r>
    </w:p>
    <w:p>
      <w:pPr/>
      <w:r>
        <w:rPr>
          <w:lang w:val="sw_KE" w:bidi="sw_KE"/>
        </w:rPr>
      </w:r>
      <w:r>
        <w:rPr>
          <w:lang w:val="sw_KE" w:bidi="sw_KE"/>
        </w:rPr>
        <w:t xml:space="preserve">Stefano anasema kwamba Wayahudi wanapinga </w:t>
      </w:r>
      <w:r>
        <w:rPr>
          <w:b/>
          <w:lang w:val="sw_KE" w:bidi="sw_KE"/>
        </w:rPr>
        <w:t>Roho Mtakatifu</w:t>
      </w:r>
      <w:r>
        <w:rPr>
          <w:lang w:val="sw_KE" w:bidi="sw_KE"/>
        </w:rPr>
        <w:t xml:space="preserve"> wa Mungu. Tafsiri Roho Mtakatifu kwa njia sawa na uliyofanya katika simulizi za awali, na kumbuka kwamba neno </w:t>
      </w:r>
      <w:r>
        <w:rPr>
          <w:b/>
          <w:lang w:val="sw_KE" w:bidi="sw_KE"/>
        </w:rPr>
        <w:t>Roho Mtakatifu</w:t>
      </w:r>
      <w:r>
        <w:rPr>
          <w:lang w:val="sw_KE" w:bidi="sw_KE"/>
        </w:rPr>
        <w:t xml:space="preserve"> limo katika Faharasa Kuu.</w:t>
      </w:r>
    </w:p>
    <w:p>
      <w:pPr/>
      <w:r>
        <w:rPr>
          <w:lang w:val="sw_KE" w:bidi="sw_KE"/>
        </w:rPr>
      </w:r>
      <w:r>
        <w:rPr>
          <w:lang w:val="sw_KE" w:bidi="sw_KE"/>
        </w:rPr>
        <w:t xml:space="preserve">Stefano anasema kwamba Wayahudi waliwaua hata manabii waliotabiri kwamba </w:t>
      </w:r>
      <w:r>
        <w:rPr>
          <w:b/>
          <w:lang w:val="sw_KE" w:bidi="sw_KE"/>
        </w:rPr>
        <w:t>Mwenye Haki</w:t>
      </w:r>
      <w:r>
        <w:rPr>
          <w:lang w:val="sw_KE" w:bidi="sw_KE"/>
        </w:rPr>
        <w:t xml:space="preserve"> alikuwa anakuja. Mwenye Haki inarejelea mtumishi ambaye anamfuata Mungu. Wasomi wengi wanaelewa hili lilimaanisha mwokozi aliyeahidiwa, Yesu. Kumbuka kwamba jina </w:t>
      </w:r>
      <w:r>
        <w:rPr>
          <w:b/>
          <w:lang w:val="sw_KE" w:bidi="sw_KE"/>
        </w:rPr>
        <w:t>mwenye haki</w:t>
      </w:r>
      <w:r>
        <w:rPr>
          <w:lang w:val="sw_KE" w:bidi="sw_KE"/>
        </w:rPr>
        <w:t xml:space="preserve"> linarejelea mtu ambaye ni mtakatifu, mwenye msimamo sahihi au uhusiano na Mungu, na hana hatia. Tafsiri mwenye haki kwa njia sawa na ulivyofanya awali, na kumbuka kwamba neno mwenye </w:t>
      </w:r>
      <w:r>
        <w:rPr>
          <w:b/>
          <w:lang w:val="sw_KE" w:bidi="sw_KE"/>
        </w:rPr>
        <w:t>haki</w:t>
      </w:r>
      <w:r>
        <w:rPr>
          <w:lang w:val="sw_KE" w:bidi="sw_KE"/>
        </w:rPr>
        <w:t xml:space="preserve"> liko katika Faharasa Kuu.</w:t>
      </w:r>
    </w:p>
    <w:p>
      <w:pPr/>
      <w:r>
        <w:rPr>
          <w:lang w:val="sw_KE" w:bidi="sw_KE"/>
        </w:rPr>
      </w:r>
      <w:r>
        <w:rPr>
          <w:lang w:val="sw_KE" w:bidi="sw_KE"/>
        </w:rPr>
        <w:t xml:space="preserve">Mababu walipokea </w:t>
      </w:r>
      <w:r>
        <w:rPr>
          <w:b/>
          <w:lang w:val="sw_KE" w:bidi="sw_KE"/>
        </w:rPr>
        <w:t>sheria</w:t>
      </w:r>
      <w:r>
        <w:rPr>
          <w:lang w:val="sw_KE" w:bidi="sw_KE"/>
        </w:rPr>
        <w:t xml:space="preserve">, au sheria kutoka kwa Mungu, kupitia kwa </w:t>
      </w:r>
      <w:r>
        <w:rPr>
          <w:b/>
          <w:lang w:val="sw_KE" w:bidi="sw_KE"/>
        </w:rPr>
        <w:t>malaika</w:t>
      </w:r>
      <w:r>
        <w:rPr>
          <w:lang w:val="sw_KE" w:bidi="sw_KE"/>
        </w:rPr>
        <w:t xml:space="preserve">. Tafsiri sheria, au sheria ya Mungu, na malaika kwa njia ile ile ambayo umefanya hapo awali na ukumbuke kwamba </w:t>
      </w:r>
      <w:r>
        <w:rPr>
          <w:b/>
          <w:lang w:val="sw_KE" w:bidi="sw_KE"/>
        </w:rPr>
        <w:t>sheria</w:t>
      </w:r>
      <w:r>
        <w:rPr>
          <w:lang w:val="sw_KE" w:bidi="sw_KE"/>
        </w:rPr>
        <w:t xml:space="preserve"> na </w:t>
      </w:r>
      <w:r>
        <w:rPr>
          <w:b/>
          <w:lang w:val="sw_KE" w:bidi="sw_KE"/>
        </w:rPr>
        <w:t>malaika</w:t>
      </w:r>
      <w:r>
        <w:rPr>
          <w:lang w:val="sw_KE" w:bidi="sw_KE"/>
        </w:rPr>
        <w:t xml:space="preserve"> wako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7:54–8:3</w:t>
      </w:r>
      <w:r>
        <w:rPr>
          <w:lang w:val="sw_KE" w:bidi="sw_KE"/>
        </w:rPr>
      </w:r>
    </w:p>
    <w:p>
      <w:pPr>
        <w:pStyle w:val="Heading3"/>
      </w:pPr>
      <w:r>
        <w:rPr>
          <w:lang w:val="sw_KE" w:bidi="sw_KE"/>
        </w:rPr>
        <w:t>Sikiliza na Moyo</w:t>
      </w:r>
    </w:p>
    <w:p>
      <w:pPr/>
      <w:r>
        <w:rPr>
          <w:lang w:val="sw_KE" w:bidi="sw_KE"/>
        </w:rPr>
      </w:r>
      <w:r>
        <w:rPr>
          <w:lang w:val="sw_KE" w:bidi="sw_KE"/>
        </w:rPr>
        <w:t>Katika hatua hii, sikiliza Matendo 7:54–8:3 na utie moyoni mwako maneno hayo.</w:t>
      </w:r>
    </w:p>
    <w:p>
      <w:pPr/>
      <w:r>
        <w:rPr>
          <w:lang w:val="sw_KE" w:bidi="sw_KE"/>
        </w:rPr>
      </w:r>
      <w:r>
        <w:rPr>
          <w:lang w:val="sw_KE" w:bidi="sw_KE"/>
        </w:rPr>
        <w:t>Sikiliza toleo la sauti la Matendo 7:54–8:3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Matendo 7:54–8:3 katika tafsiri rahisi zaidi kuelewa.</w:t>
      </w:r>
    </w:p>
    <w:p>
      <w:pPr/>
      <w:r>
        <w:rPr>
          <w:lang w:val="sw_KE" w:bidi="sw_KE"/>
        </w:rPr>
      </w:r>
      <w:r>
        <w:rPr>
          <w:lang w:val="sw_KE" w:bidi="sw_KE"/>
        </w:rPr>
        <w:t>Katika simulizi za awali, Stefano amemaliza tu hotuba yake mbele ya Sanhedrini, baraza la Kiyahudi. Stefano alikuwa ameshtakiwa kwa uongo na kulazimika kwenda mbele ya viongozi wa kidini wa Kiyahudi ili kujibu shutuma hizi na kuelezea imani yake kwa Yesu. Stefano alimaliza hotuba yake kwa kuwashtaki viongozi wa kidini. Anawaambia kwamba mioyo yao si kwa ajili ya Mungu, kwamba wanawatesa manabii wa Mungu, na kwamba walimwua Mwokozi aliyeahidiwa.</w:t>
      </w:r>
    </w:p>
    <w:p>
      <w:pPr/>
      <w:r>
        <w:rPr>
          <w:lang w:val="sw_KE" w:bidi="sw_KE"/>
        </w:rPr>
      </w:r>
      <w:r>
        <w:rPr>
          <w:lang w:val="sw_KE" w:bidi="sw_KE"/>
        </w:rPr>
        <w:t>Sanhedrini waliposikia malalamiko ya Stefano dhidi yao, walikasirika sana na kung'ata meno au kusaga meno yao mbele yake. Kusaga meno ni usemi au lugha ya picha, ikimaanisha kwamba mtu ana hasira sana.</w:t>
      </w:r>
    </w:p>
    <w:p>
      <w:pPr/>
      <w:r>
        <w:rPr>
          <w:lang w:val="sw_KE" w:bidi="sw_KE"/>
        </w:rPr>
      </w:r>
      <w:r>
        <w:rPr>
          <w:lang w:val="sw_KE" w:bidi="sw_KE"/>
        </w:rPr>
        <w:t>Simama hapa na mjadili: Watu hufanya nini katika utamaduni wako ili kunaonyesha wana hasira sana? Una maneno au misemo gani maalum katika lugha yako ambayo huonyesha aina tofauti za hasira? Ni ipi inayoelezea hasira kali zaidi? Sitisha sauti hii hapa.</w:t>
      </w:r>
    </w:p>
    <w:p>
      <w:pPr/>
      <w:r>
        <w:rPr>
          <w:lang w:val="sw_KE" w:bidi="sw_KE"/>
        </w:rPr>
      </w:r>
      <w:r>
        <w:rPr>
          <w:lang w:val="sw_KE" w:bidi="sw_KE"/>
        </w:rPr>
        <w:t>Lakini Stefano alibaki mtulivu kwa sababu alikuwa amejaa Roho Mtakatifu. Roho wa Mungu alikuwa akimtawala Stefano hivyo Stefano aliwezea kuona mbinguni, mahali ambapo Mungu anaishi. Stefano aliona utukufu wa Mungu. Stefano hakumwona Mungu isipokuwa mwanga mkali na mwangaza kutoka kwa Mungu, kuonyesha kwamba Mungu yuko. Utukufu wa Mungu ni nguvu na ukuu wa Mungu. Stefano pia alimwona Yesu amesimama upande wa kuume wa Mungu, mahali pa heshima ya juu zaidi.</w:t>
      </w:r>
    </w:p>
    <w:p>
      <w:pPr/>
      <w:r>
        <w:rPr>
          <w:lang w:val="sw_KE" w:bidi="sw_KE"/>
        </w:rPr>
      </w:r>
      <w:r>
        <w:rPr>
          <w:lang w:val="sw_KE" w:bidi="sw_KE"/>
        </w:rPr>
        <w:t>Stefano alikiambia kikundi hicho kile ambacho Roho Mtakatifu alimruhusu kuona. Hakuna mtu mwingine aliyeweza kuona hili, lakini ilikuwa ya kushangaza sana na isiyotarajiwa kwamba Stefano alilazimika kumwambia kila mtu kile alichoona. Stefano alisema, “Tazameni!” ili kuwafanya wote wamsikilize na kuwajulisha kwamba jambo lisilotarajiwa lilikuwa likitokea. Stefano aliwaambia, "Ninaona mbingu zimefunguka," ikimaanisha Mungu alikuwa amefungua njia au mlango wa kuingia mbinguni, akimwezesha Stefano kuona ndani ya mbingu. Stefano alisema alimwona Mwana wa Mtu, Yesu, amesimama mkono wa kuume wa Mungu, au mahali pa heshima ya juu. Utakumbuka kutoka katika Injili kwamba "Mwana wa Mtu" lilikuwa jina ambalo Yesu alipenda zaidi kulitumia kwake mwenyewe. "Mwana wa Mtu" ni cheo ambacho Wayahudi waliunganisha na Mwokozi Aliyeahidiwa ambaye Mungu angemtuma.</w:t>
      </w:r>
    </w:p>
    <w:p>
      <w:pPr/>
      <w:r>
        <w:rPr>
          <w:lang w:val="sw_KE" w:bidi="sw_KE"/>
        </w:rPr>
      </w:r>
      <w:r>
        <w:rPr>
          <w:lang w:val="sw_KE" w:bidi="sw_KE"/>
        </w:rPr>
        <w:t>Hiki ni kifungu pekee cha Biblia ambacho kinasema kwamba Yesu anasimama mkono wa kuume wa Mungu. Marejeleo mengine yanamwelezea Yesu kama ameketi ikiwa kuna kutajwa kokote kwa mkao wa Yesu. Wasomi wengi wanaamini kwamba hapa Yesu alikuwa amesimama ili kumkaribisha Stefano kuwa pamoja naye mbinguni.</w:t>
      </w:r>
    </w:p>
    <w:p>
      <w:pPr/>
      <w:r>
        <w:rPr>
          <w:lang w:val="sw_KE" w:bidi="sw_KE"/>
        </w:rPr>
      </w:r>
      <w:r>
        <w:rPr>
          <w:lang w:val="sw_KE" w:bidi="sw_KE"/>
        </w:rPr>
        <w:t>Wasikilizaji wa Stefano wangeelewa kwamba alikuwa akidai kwamba Yesu alikuwa Mungu. Waliona kwamba alikuwa akimkufuru au kumtukana Mungu. Watu walionyesha hasira yao kwa kupiga kelele na kufunika masikio yao. Walimkimbilia Stefano na kumburuta nje ya mji ili waweze kumwua kwa mawe. Sheria ya Kiyahudi iliwaruhusu watu kumwua mtu ambaye alimtukana Mungu. Walifanya hivyo kwa kumtupia mawe mtu huyo.</w:t>
      </w:r>
    </w:p>
    <w:p>
      <w:pPr/>
      <w:r>
        <w:rPr>
          <w:lang w:val="sw_KE" w:bidi="sw_KE"/>
        </w:rPr>
      </w:r>
      <w:r>
        <w:rPr>
          <w:lang w:val="sw_KE" w:bidi="sw_KE"/>
        </w:rPr>
        <w:t>Sitisha hapa na mjadili swali hili kama kikundi: katika utamaduni wenu ni adhabu gani hutolewa kwa kosa la kukufuru? Simulia hadithi ya wakati ulipotazama au ulikuwa sehemu ya umati wenye hasira. Sitisha sauti hii hapa.</w:t>
      </w:r>
    </w:p>
    <w:p>
      <w:pPr/>
      <w:r>
        <w:rPr>
          <w:lang w:val="sw_KE" w:bidi="sw_KE"/>
        </w:rPr>
      </w:r>
      <w:r>
        <w:rPr>
          <w:lang w:val="sw_KE" w:bidi="sw_KE"/>
        </w:rPr>
        <w:t>Watu ambao walimpiga mawe Stefano walivua mavazi au makoti yao ya nje na kuyaweka miguuni mwa kijana aliyeitwa Sauli. Pengine walivua mavazi yao ili waweze kutupa mawe kwa urahisi zaidi. Kwa kuweka mavazi yao miguuni mwa Sauli, walikuwa wakimwomba Sauli awalindie mavazi yao. Kumwua mtu kwa kutupa mawe kulichukua muda mrefu. Wakati bado walikuwa wakimtupia mawe, Stefano alimwita au alimwomba Yesu, akisema, "Bwana Yesu, tafadhali pokea roho yangu." Roho ya mtu ni sehemu ambayo inaendelea kuwepo baada ya mtu kufa. Stefano alikuwa akimwomba Yesu amkaribishe kuwa pamoja na Yesu. Kwa kumwita Yesu "Bwana," Stefano anamwita Yesu Bwana wake na pia anasema kwamba Yesu ni Mungu.</w:t>
      </w:r>
    </w:p>
    <w:p>
      <w:pPr/>
      <w:r>
        <w:rPr>
          <w:lang w:val="sw_KE" w:bidi="sw_KE"/>
        </w:rPr>
      </w:r>
      <w:r>
        <w:rPr>
          <w:lang w:val="sw_KE" w:bidi="sw_KE"/>
        </w:rPr>
        <w:t>Katika hatua hii, Stefano anapiga magoti. Hatujui kama Stefano anapiga magoti kwa sababu amejeruhiwa vibaya sana kiasi kwamba hawezi kusimama tena au kwa sababu anasali. Stefano anaendelea kuzungumza na Yesu, akisema, "Bwana, usiwahesabie dhambi hii dhidi yao." Stefano anamwomba Yesu awasamehe watu waliomtupia mawe. Utakumbuka kwamba hii ni sawa na maneno ya Yesu kwenye msalaba, "Baba, wasamehe." Kisha Stefano alilala usingizi, ikimaanisha alikufa.</w:t>
      </w:r>
    </w:p>
    <w:p>
      <w:pPr/>
      <w:r>
        <w:rPr>
          <w:lang w:val="sw_KE" w:bidi="sw_KE"/>
        </w:rPr>
      </w:r>
      <w:r>
        <w:rPr>
          <w:lang w:val="sw_KE" w:bidi="sw_KE"/>
        </w:rPr>
        <w:t>Simama hapa na mjadili swali hili kama kikundi: Ni misemo gani katika lugha yako ambayo inatumiwa kama njia ya heshima ya kusema kwamba mtu amekufa? Sitisha sauti hii hapa.</w:t>
      </w:r>
    </w:p>
    <w:p>
      <w:pPr/>
      <w:r>
        <w:rPr>
          <w:lang w:val="sw_KE" w:bidi="sw_KE"/>
        </w:rPr>
      </w:r>
      <w:r>
        <w:rPr>
          <w:lang w:val="sw_KE" w:bidi="sw_KE"/>
        </w:rPr>
        <w:t>Sauli alithibitisha mauaji ya Stefano. Siku hiyo hiyo ambayo umati wenye hasira walimuua Stefano, walianza kuwatesa au kulitenda vibaya kanisa la Yerusalemu. Kanisa katika Agano Jipya daima linarejelea wafuasi wa Yesu, wala si jengo. Waumini wengi katika kanisa la Yerusalemu waliondoka mjini na kwenda katika maeneo ya Yudea na Samaria. Hata hivyo, mitume wote walibaki Yerusalemu.</w:t>
      </w:r>
    </w:p>
    <w:p>
      <w:pPr/>
      <w:r>
        <w:rPr>
          <w:lang w:val="sw_KE" w:bidi="sw_KE"/>
        </w:rPr>
      </w:r>
      <w:r>
        <w:rPr>
          <w:lang w:val="sw_KE" w:bidi="sw_KE"/>
        </w:rPr>
        <w:t xml:space="preserve">Sitisha hapa na uangalie ramani ya </w:t>
      </w:r>
      <w:r>
        <w:rPr>
          <w:lang w:val="sw_KE" w:bidi="sw_KE"/>
        </w:rPr>
        <w:t>Yudea na Samaria ukiihusishanisha na Yerusalemu</w:t>
      </w:r>
      <w:r>
        <w:rPr>
          <w:lang w:val="sw_KE" w:bidi="sw_KE"/>
        </w:rPr>
        <w:t xml:space="preserve">. </w:t>
      </w:r>
    </w:p>
    <w:p>
      <w:pPr/>
      <w:r>
        <w:rPr>
          <w:lang w:val="sw_KE" w:bidi="sw_KE"/>
        </w:rPr>
      </w:r>
      <w:r>
        <w:rPr>
          <w:lang w:val="sw_KE" w:bidi="sw_KE"/>
        </w:rPr>
        <w:t>Mjadili kama kikundi: Ni kwa namna gani wafuasi wa Yesu wanatendewa vibaya kwa sababu ya imani yao kwa Yesu? Kanisa la mahali huitikiaje wakati kuna mateso? Mamlaka za eneo hilo wanajibu vipi kunapokua na mateso ya kidini? Sitisha sauti hii hapa.</w:t>
      </w:r>
    </w:p>
    <w:p>
      <w:pPr/>
      <w:r>
        <w:rPr>
          <w:lang w:val="sw_KE" w:bidi="sw_KE"/>
        </w:rPr>
      </w:r>
      <w:r>
        <w:rPr>
          <w:lang w:val="sw_KE" w:bidi="sw_KE"/>
        </w:rPr>
        <w:t>Watu wa Mungu au wacha Mungu walimzika Stefano na kuomboleza sana kwa ajili yake. Hawa walikuwa watu ambao walijaribu kumpendeza Mungu kwa kutii sheria za Kiyahudi. Haiko wazi kama watu hawa walimuamini Yesu. Desturi ya Kiyahudi ilikuwa ni watu kuzika mwili wa mtu siku hiyo hiyo aliyokufa. Kwa hivyo, pengine walimzika Stefano siku ambayo watu walimwua. Sheria ya Kiyahudi iliwaruhusu watu kumzika mtu aliyeuwawa, lakini sheria iliwakataza watu kumwombolezea hadharani mtu huyo. Hata hivyo, watu hawa wacha Mungu waliomboleza sana, ikimaanisha kwamba pengine walipiga vifua vyao na kulia kwa sauti ili kuonyesha jinsi walivyoumia kwa kuuliwa kwa Stefano. Pia inaonyesha walijua kwamba Stefano alikuwa mtu mwema na asiye na hatia.</w:t>
      </w:r>
    </w:p>
    <w:p>
      <w:pPr/>
      <w:r>
        <w:rPr>
          <w:lang w:val="sw_KE" w:bidi="sw_KE"/>
        </w:rPr>
      </w:r>
      <w:r>
        <w:rPr>
          <w:lang w:val="sw_KE" w:bidi="sw_KE"/>
        </w:rPr>
        <w:t>Sauli alianza kwenda nyumba kwa nyumba, akijaribu kuliharibu au kulitesa kanisa. Sauli alienda kutoka nyumba moja hadi nyingine kwa utaratibu uliopangwa, akiwatafuta waumini wa Yesu. Alipowakuta, aliwaburuta au kuwaondoa kwa nguvu, wanaume na wanawake kutoka katika nyumbani zao na kuwaweka gerezani. Sauli hakufanya hivyo peke yake bali alikuwa kiongozi aliyepanga mateso hayo.</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Matendo 7:54–8:3 katika tafsiri rahisi zaidi kuelewa.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Sanhedrini, yaani baraza la viongozi wa dini, lilimkasirikia sana Stefano. Stefano anamwona Yesu amesimama mbinguni na kuuhubiria umati. Wanamburuta Stefano nje ya mji.</w:t>
      </w:r>
    </w:p>
    <w:p>
      <w:pPr/>
      <w:r>
        <w:rPr>
          <w:lang w:val="sw_KE" w:bidi="sw_KE"/>
        </w:rPr>
      </w:r>
      <w:r>
        <w:rPr>
          <w:b/>
          <w:lang w:val="sw_KE" w:bidi="sw_KE"/>
        </w:rPr>
        <w:t>Katika tukio la pili:</w:t>
      </w:r>
      <w:r>
        <w:rPr>
          <w:lang w:val="sw_KE" w:bidi="sw_KE"/>
        </w:rPr>
        <w:t xml:space="preserve"> Umati unamwua Stefano kwa mawe. Stefano anamwomba Yesu, kisha anakufa.</w:t>
      </w:r>
    </w:p>
    <w:p>
      <w:pPr/>
      <w:r>
        <w:rPr>
          <w:lang w:val="sw_KE" w:bidi="sw_KE"/>
        </w:rPr>
      </w:r>
      <w:r>
        <w:rPr>
          <w:b/>
          <w:lang w:val="sw_KE" w:bidi="sw_KE"/>
        </w:rPr>
        <w:t>Katika tukio la tatu:</w:t>
      </w:r>
      <w:r>
        <w:rPr>
          <w:lang w:val="sw_KE" w:bidi="sw_KE"/>
        </w:rPr>
        <w:t xml:space="preserve"> Wanaume waaminifu wanamzika Stefano. Wayahudi wanawatesa waumini wa Yerusalemu. Waumini wengi waliondoka Yerusalemu na kutawanyika katika Yudea na Samaria.</w:t>
      </w:r>
    </w:p>
    <w:p>
      <w:pPr/>
      <w:r>
        <w:rPr>
          <w:lang w:val="sw_KE" w:bidi="sw_KE"/>
        </w:rPr>
      </w:r>
      <w:r>
        <w:rPr>
          <w:b/>
          <w:lang w:val="sw_KE" w:bidi="sw_KE"/>
        </w:rPr>
        <w:t>Katika tukio la nne:</w:t>
      </w:r>
      <w:r>
        <w:rPr>
          <w:lang w:val="sw_KE" w:bidi="sw_KE"/>
        </w:rPr>
        <w:t xml:space="preserve"> Sauli anaenda kutoka nyumba hadi nyumba akitafuta wafuasi wa Yesu. Anawaondoa kutoka nyumbani mwao na kuwaweka gerezani.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Wale waliosikia hotuba ya Stefano, wakiwemo: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w:t>
      </w:r>
    </w:p>
    <w:p>
      <w:pPr>
        <w:pStyle w:val="ListBullet"/>
        <w:spacing w:line="240" w:lineRule="auto"/>
        <w:ind w:left="720"/>
      </w:pPr>
      <w:r>
        <w:rPr>
          <w:lang w:val="sw_KE" w:bidi="sw_KE"/>
        </w:rPr>
      </w:r>
      <w:r>
        <w:rPr>
          <w:lang w:val="sw_KE" w:bidi="sw_KE"/>
        </w:rPr>
        <w:t>Yesu, Mwana wa Mtu</w:t>
      </w:r>
    </w:p>
    <w:p>
      <w:pPr>
        <w:pStyle w:val="ListBullet"/>
        <w:spacing w:line="240" w:lineRule="auto"/>
        <w:ind w:left="720"/>
      </w:pPr>
      <w:r>
        <w:rPr>
          <w:lang w:val="sw_KE" w:bidi="sw_KE"/>
        </w:rPr>
      </w:r>
      <w:r>
        <w:rPr>
          <w:lang w:val="sw_KE" w:bidi="sw_KE"/>
        </w:rPr>
        <w:t>Utukufu wa Mungu, ambao unawakilisha Mungu mwenyewe</w:t>
      </w:r>
    </w:p>
    <w:p>
      <w:pPr>
        <w:pStyle w:val="ListBullet"/>
        <w:spacing w:line="240" w:lineRule="auto"/>
        <w:ind w:left="720"/>
      </w:pPr>
      <w:r>
        <w:rPr>
          <w:lang w:val="sw_KE" w:bidi="sw_KE"/>
        </w:rPr>
      </w:r>
      <w:r>
        <w:rPr>
          <w:lang w:val="sw_KE" w:bidi="sw_KE"/>
        </w:rPr>
        <w:t>Sauli</w:t>
      </w:r>
    </w:p>
    <w:p>
      <w:pPr>
        <w:pStyle w:val="ListBullet"/>
        <w:spacing w:line="240" w:lineRule="auto"/>
        <w:ind w:left="720"/>
      </w:pPr>
      <w:r>
        <w:rPr>
          <w:lang w:val="sw_KE" w:bidi="sw_KE"/>
        </w:rPr>
      </w:r>
      <w:r>
        <w:rPr>
          <w:lang w:val="sw_KE" w:bidi="sw_KE"/>
        </w:rPr>
        <w:t>Wanaume waaminifu waliomzika Stefano</w:t>
      </w:r>
    </w:p>
    <w:p>
      <w:pPr>
        <w:pStyle w:val="ListBullet"/>
        <w:spacing w:line="240" w:lineRule="auto"/>
        <w:ind w:left="720"/>
      </w:pPr>
      <w:r>
        <w:rPr>
          <w:lang w:val="sw_KE" w:bidi="sw_KE"/>
        </w:rPr>
      </w:r>
      <w:r>
        <w:rPr>
          <w:lang w:val="sw_KE" w:bidi="sw_KE"/>
        </w:rPr>
        <w:t>Waumini katika kanisa la Yerusalemu</w:t>
      </w:r>
    </w:p>
    <w:p>
      <w:pPr>
        <w:pStyle w:val="ListBullet"/>
        <w:spacing w:line="240" w:lineRule="auto"/>
        <w:ind w:left="720"/>
      </w:pPr>
      <w:r>
        <w:rPr>
          <w:lang w:val="sw_KE" w:bidi="sw_KE"/>
        </w:rPr>
      </w:r>
      <w:r>
        <w:rPr>
          <w:lang w:val="sw_KE" w:bidi="sw_KE"/>
        </w:rPr>
        <w:t>Mitume</w:t>
      </w:r>
    </w:p>
    <w:p>
      <w:pPr/>
      <w:r>
        <w:rPr>
          <w:lang w:val="sw_KE" w:bidi="sw_KE"/>
        </w:rPr>
      </w:r>
      <w:r>
        <w:rPr>
          <w:lang w:val="sw_KE" w:bidi="sw_KE"/>
        </w:rPr>
        <w:t>Kama kikundi, zingatia sehemu hizi za mazingira ya kifungu:</w:t>
      </w:r>
    </w:p>
    <w:p>
      <w:pPr/>
      <w:r>
        <w:rPr>
          <w:lang w:val="sw_KE" w:bidi="sw_KE"/>
        </w:rPr>
      </w:r>
      <w:r>
        <w:rPr>
          <w:lang w:val="sw_KE" w:bidi="sw_KE"/>
        </w:rPr>
        <w:t>Ni muhimu kukumbuka kwamba Stefano ametoa tu hotuba ndefu sana inayofupisha historia ya Mungu na Wayahudi. Mwishoni mwa hotuba yake, anawashtaki viongozi wa kidini. Anawaambia kwamba mioyo yao si ya Mungu, kwamba wanawatesa manabii wa Mungu, na kwamba walimwua Mwokozi aliyeahidiwa.</w:t>
      </w:r>
    </w:p>
    <w:p>
      <w:pPr/>
      <w:r>
        <w:rPr>
          <w:lang w:val="sw_KE" w:bidi="sw_KE"/>
        </w:rPr>
      </w:r>
      <w:r>
        <w:rPr>
          <w:lang w:val="sw_KE" w:bidi="sw_KE"/>
        </w:rPr>
        <w:t>Ni muhimu kukumbuka kwamba Baraza la Sanhedrini lilimkasirikia Stefano kwa sababu aliwashutumu kwa kuwaua wajumbe kutoka kwa Mungu, ikiwa ni pamoja na Masihi, na kutoishika sheria ya Mungu.</w:t>
      </w:r>
    </w:p>
    <w:p>
      <w:pPr/>
      <w:r>
        <w:rPr>
          <w:lang w:val="sw_KE" w:bidi="sw_KE"/>
        </w:rPr>
      </w:r>
      <w:r>
        <w:rPr>
          <w:lang w:val="sw_KE" w:bidi="sw_KE"/>
        </w:rPr>
        <w:t>Stefano alikiambia kikundi hicho kile ambacho Roho Mtakatifu alimruhusu kuona. Hakuna mtu mwingine aliyeweza kuona hili, lakini ilikuwa ya kushangaza sana na isiyotarajiwa kwamba Stefano alilazimika kumwambia kila mtu kile alichoona. Stefano alisema, “Tazameni!” ili kuwafanya wote wamsikilize na kuwajulisha kwamba jambo lisilotarajiwa lilikuwa likitokea. Stefano aliwaambia, "Ninaona mbingu zimefunguliwa," ikimaanisha Mungu alikuwa amefungua njia au mlango wa kuingia mbinguni, akimwezesha Stefano kuona ndani ya mbingu.</w:t>
      </w:r>
    </w:p>
    <w:p>
      <w:pPr/>
      <w:r>
        <w:rPr>
          <w:lang w:val="sw_KE" w:bidi="sw_KE"/>
        </w:rPr>
      </w:r>
      <w:r>
        <w:rPr>
          <w:lang w:val="sw_KE" w:bidi="sw_KE"/>
        </w:rPr>
        <w:t>Ni muhimu kukumbuka kile Stefano alichoona na kusema alipoangalia mbinguni.</w:t>
      </w:r>
    </w:p>
    <w:p>
      <w:pPr/>
      <w:r>
        <w:rPr>
          <w:lang w:val="sw_KE" w:bidi="sw_KE"/>
        </w:rPr>
      </w:r>
      <w:r>
        <w:rPr>
          <w:lang w:val="sw_KE" w:bidi="sw_KE"/>
        </w:rPr>
        <w:t>Baraza la Sanhedrini liliamini kwamba Stefano alikuwa akimkufuru au kumdharau Mungu. Walimburuta Stefano nje ya mji ili waweze kumua kwa mawe. Katika muktadha huu, inamaanisha kwamba walimkamata na kumtoa kwa nguvu kutoka katika mji wa Yerusalemu. Walianza kumpigia Stefano mawe ili wamuue. Kile walichofanya kinaonekana kuwa kitendo cha umati wa watu wenye hasira badala ya kuwa matokeo ya uamuzi rasmi wa Sanhedrini wa kumwadhibu.</w:t>
      </w:r>
    </w:p>
    <w:p>
      <w:pPr/>
      <w:r>
        <w:rPr>
          <w:lang w:val="sw_KE" w:bidi="sw_KE"/>
        </w:rPr>
      </w:r>
      <w:r>
        <w:rPr>
          <w:lang w:val="sw_KE" w:bidi="sw_KE"/>
        </w:rPr>
        <w:t>Ni muhimu kukumbuka kwamba wanaume waliompiga mawe Stefano waliondoa mavazi yao ya nje na kuyaweka miguuni mwa Sauli.</w:t>
      </w:r>
    </w:p>
    <w:p>
      <w:pPr/>
      <w:r>
        <w:rPr>
          <w:lang w:val="sw_KE" w:bidi="sw_KE"/>
        </w:rPr>
      </w:r>
      <w:r>
        <w:rPr>
          <w:lang w:val="sw_KE" w:bidi="sw_KE"/>
        </w:rPr>
        <w:t>Ni muhimu kukumbuka kile Stefano alichosema na kufanya wakati watu walikuwa wakimpiga mawe. Stefano alipokufa, Luka alielezea tukio hilo kama "kulala." Waumini wa kwanza wa Yesu mara nyingi walitumia wazo la "kulala" kumaanisha "kifo." Usemi huu wa mfano ni taswira inayoonyesha kwamba waliamini kwamba siku moja Yesu angewafufua.</w:t>
      </w:r>
    </w:p>
    <w:p>
      <w:pPr/>
      <w:r>
        <w:rPr>
          <w:lang w:val="sw_KE" w:bidi="sw_KE"/>
        </w:rPr>
      </w:r>
      <w:r>
        <w:rPr>
          <w:lang w:val="sw_KE" w:bidi="sw_KE"/>
        </w:rPr>
        <w:t>Sitisha hapa na mjadili swali hili kama kikundi: Mtatafsiri vipi wazo kwamba Stefano kulala usingizi kwa kweli kunamaanisha kwamba alikufa? Watu katika utamaduni wako wanaweza pia kupendelea kuepuka kuzungumza moja kwa moja kuhusu kifo. Hata hivyo, kile unachotumia kutafsiri jambo hili kinapaswa kuonyesha wazi kwamba Stefano alikuwa amekufa. Sitisha sauti hii hapa.</w:t>
      </w:r>
    </w:p>
    <w:p>
      <w:pPr/>
      <w:r>
        <w:rPr>
          <w:lang w:val="sw_KE" w:bidi="sw_KE"/>
        </w:rPr>
      </w:r>
      <w:r>
        <w:rPr>
          <w:lang w:val="sw_KE" w:bidi="sw_KE"/>
        </w:rPr>
        <w:t>Ni muhimu kukumbuka kwamba siku hiyo hiyo ambayo Stefano alikufa, mambo mawili yalitokea. Kwanza, umati wenye hasira uliomwua Stefano ulianza kutesa au kulitendea vibaya kanisa la Yerusalemu. Kanisa katika Agano Jipya daima linarejelea wafuasi wa Yesu, wala si jengo. Pili, watu wacha Mungu au wenye kumcha Mungu walimzika Stefano na kumwomboleza.</w:t>
      </w:r>
    </w:p>
    <w:p>
      <w:pPr/>
      <w:r>
        <w:rPr>
          <w:lang w:val="sw_KE" w:bidi="sw_KE"/>
        </w:rPr>
      </w:r>
      <w:r>
        <w:rPr>
          <w:lang w:val="sw_KE" w:bidi="sw_KE"/>
        </w:rPr>
        <w:t>Sitisha hapa na mjadili swali hili kama kikundi: Mtatafsiri vipi neno "kanisa" ili limaanishe kikundi cha wafuasi wa Yesu na si jengo ambapo waumini wanakutana? Sitisha sauti hii hapa.</w:t>
      </w:r>
    </w:p>
    <w:p>
      <w:pPr/>
      <w:r>
        <w:rPr>
          <w:lang w:val="sw_KE" w:bidi="sw_KE"/>
        </w:rPr>
      </w:r>
      <w:r>
        <w:rPr>
          <w:lang w:val="sw_KE" w:bidi="sw_KE"/>
        </w:rPr>
        <w:t>Ni muhimu kukumbuka kwamba kifungu hicho kinasema, "Waumini wote walitawanyika katika eneo hilo isipokuwa mitume." Inaelekea sana kwamba hili ni jambo lililotiwa chumvi ili kusisitiza jinsi mateso hayo yalivyokuwa makali. Waumini wengi katika kanisa la Yerusalemu waliondoka mjini na kwenda katika maeneo ya Yudea na Samaria. Sauli alishiriki katika mateso hayo. Aliwachukua wafuasi wa Yesu kwa nguvu kutoka kwenye nyumba zao na kuwaweka gerezani.</w:t>
      </w:r>
    </w:p>
    <w:p>
      <w:pPr/>
      <w:r>
        <w:rPr>
          <w:lang w:val="sw_KE" w:bidi="sw_KE"/>
        </w:rPr>
      </w:r>
      <w:r>
        <w:rPr>
          <w:lang w:val="sw_KE" w:bidi="sw_KE"/>
        </w:rPr>
        <w:t xml:space="preserve">Sitisha hapa na uangalie ramani ya </w:t>
      </w:r>
      <w:r>
        <w:rPr>
          <w:lang w:val="sw_KE" w:bidi="sw_KE"/>
        </w:rPr>
        <w:t>Yudea na Samaria kuhusiana na Yerusalemu</w:t>
      </w:r>
      <w:r>
        <w:rPr>
          <w:lang w:val="sw_KE" w:bidi="sw_KE"/>
        </w:rPr>
        <w:t>. Sitisha sauti hii hapa.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Matendo 7:54–8:3 katika tafsiri rahisi zaidi kuelewa.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Stefano</w:t>
      </w:r>
    </w:p>
    <w:p>
      <w:pPr>
        <w:pStyle w:val="ListBullet"/>
        <w:spacing w:line="240" w:lineRule="auto"/>
        <w:ind w:left="720"/>
      </w:pPr>
      <w:r>
        <w:rPr>
          <w:lang w:val="sw_KE" w:bidi="sw_KE"/>
        </w:rPr>
      </w:r>
      <w:r>
        <w:rPr>
          <w:lang w:val="sw_KE" w:bidi="sw_KE"/>
        </w:rPr>
        <w:t>Wale waliosikia hotuba ya Stefano, wakiwemo: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Sanhedrini</w:t>
      </w:r>
    </w:p>
    <w:p>
      <w:pPr>
        <w:pStyle w:val="ListBullet"/>
        <w:spacing w:line="240" w:lineRule="auto"/>
        <w:ind w:left="720"/>
      </w:pPr>
      <w:r>
        <w:rPr>
          <w:lang w:val="sw_KE" w:bidi="sw_KE"/>
        </w:rPr>
      </w:r>
      <w:r>
        <w:rPr>
          <w:lang w:val="sw_KE" w:bidi="sw_KE"/>
        </w:rPr>
        <w:t>Mashahidi wa uongo</w:t>
      </w:r>
    </w:p>
    <w:p>
      <w:pPr>
        <w:pStyle w:val="ListBullet"/>
        <w:spacing w:line="240" w:lineRule="auto"/>
        <w:ind w:left="720"/>
      </w:pPr>
      <w:r>
        <w:rPr>
          <w:lang w:val="sw_KE" w:bidi="sw_KE"/>
        </w:rPr>
      </w:r>
      <w:r>
        <w:rPr>
          <w:lang w:val="sw_KE" w:bidi="sw_KE"/>
        </w:rPr>
        <w:t>Yesu, Mwana wa Mtu</w:t>
      </w:r>
    </w:p>
    <w:p>
      <w:pPr>
        <w:pStyle w:val="ListBullet"/>
        <w:spacing w:line="240" w:lineRule="auto"/>
        <w:ind w:left="720"/>
      </w:pPr>
      <w:r>
        <w:rPr>
          <w:lang w:val="sw_KE" w:bidi="sw_KE"/>
        </w:rPr>
      </w:r>
      <w:r>
        <w:rPr>
          <w:lang w:val="sw_KE" w:bidi="sw_KE"/>
        </w:rPr>
        <w:t>Utukufu wa Mungu, ambao unawakilisha Mungu mwenyewe</w:t>
      </w:r>
    </w:p>
    <w:p>
      <w:pPr>
        <w:pStyle w:val="ListBullet"/>
        <w:spacing w:line="240" w:lineRule="auto"/>
        <w:ind w:left="720"/>
      </w:pPr>
      <w:r>
        <w:rPr>
          <w:lang w:val="sw_KE" w:bidi="sw_KE"/>
        </w:rPr>
      </w:r>
      <w:r>
        <w:rPr>
          <w:lang w:val="sw_KE" w:bidi="sw_KE"/>
        </w:rPr>
        <w:t>Sauli</w:t>
      </w:r>
    </w:p>
    <w:p>
      <w:pPr>
        <w:pStyle w:val="ListBullet"/>
        <w:spacing w:line="240" w:lineRule="auto"/>
        <w:ind w:left="720"/>
      </w:pPr>
      <w:r>
        <w:rPr>
          <w:lang w:val="sw_KE" w:bidi="sw_KE"/>
        </w:rPr>
      </w:r>
      <w:r>
        <w:rPr>
          <w:lang w:val="sw_KE" w:bidi="sw_KE"/>
        </w:rPr>
        <w:t>Wanaume waaminifu waliomzika Stefano</w:t>
      </w:r>
    </w:p>
    <w:p>
      <w:pPr>
        <w:pStyle w:val="ListBullet"/>
        <w:spacing w:line="240" w:lineRule="auto"/>
        <w:ind w:left="720"/>
      </w:pPr>
      <w:r>
        <w:rPr>
          <w:lang w:val="sw_KE" w:bidi="sw_KE"/>
        </w:rPr>
      </w:r>
      <w:r>
        <w:rPr>
          <w:lang w:val="sw_KE" w:bidi="sw_KE"/>
        </w:rPr>
        <w:t>Waumini katika kanisa la Yerusalemu</w:t>
      </w:r>
    </w:p>
    <w:p>
      <w:pPr>
        <w:pStyle w:val="ListBullet"/>
        <w:spacing w:line="240" w:lineRule="auto"/>
        <w:ind w:left="720"/>
      </w:pPr>
      <w:r>
        <w:rPr>
          <w:lang w:val="sw_KE" w:bidi="sw_KE"/>
        </w:rPr>
      </w:r>
      <w:r>
        <w:rPr>
          <w:lang w:val="sw_KE" w:bidi="sw_KE"/>
        </w:rPr>
        <w:t>Mitume</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Igiza Sanhedrini ikiwa imemkasirikia sana Stefano na kusaga meno yao. Stefano amejazwa na Roho Mtakatifu. Mungu anamruhusu Stefano kuona mbinguni. Anamwona Yesu amesimama mbinguni upande wa kulia wa Mungu. Stefano anauambia umati. Baraza la Sanhedrini linapiga kelele na kuziba masikio. Wanamkimbilia Stefano na kumburuta nje ya mji.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Stefano, "Unahisi vipi au unawaza nini?" Mtu huyo anaweza kujibu mambo kama, "Nimeheshimiwa kwamba Mungu angenipa kuona mwanga wa mbingu," au "Nimefurahi sana." Ninahitaji kumwambia kila mtu kwamba ninaweza kumwona Yesu mbinguni."</w:t>
      </w:r>
    </w:p>
    <w:p>
      <w:pPr>
        <w:pStyle w:val="ListBullet"/>
        <w:spacing w:line="240" w:lineRule="auto"/>
        <w:ind w:left="720"/>
      </w:pPr>
      <w:r>
        <w:rPr>
          <w:lang w:val="sw_KE" w:bidi="sw_KE"/>
        </w:rPr>
      </w:r>
      <w:r>
        <w:rPr>
          <w:lang w:val="sw_KE" w:bidi="sw_KE"/>
        </w:rPr>
        <w:t>Muulize mtu anayeigiza Sanhedrin, "Unahisi nini au unafikiria nini?" Mtu huyo anaweza kujibu mambo kama, "Nimekasirika. Anawezaje kuthubutu kusema mambo haya kutuhusu! au "Nimeshangaa! Anadhani yeye ni nani kuongea nasi hivyo? Je, hajui sisi ni nani?! au "Anasema mambo ya kufuru kuhusu Mungu. Lazima tufanye jambo kuhusu huyu mchochezi wa matatizo!”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umati ukiondoa mavazi yao ya nje na kuyaweka miguuni mwa Sauli. Kisha umati unachukua mawe na kuyatupa kwa Stefano. Stefano anamwomba Yesu, kisha anakufa.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umati, "Unahisi nini au unafikiria nini?" Mtu huyo anaweza kujibu mambo kama, "Nimeshtuka! Tunahitaji kumzuia jamaa huyu asizungumze hivi tena kamwe!" au "Sina hakika kile ambacho mtu huyu alifanya makosa, lakini lazima iwe mbaya kwa sababu kila mtu ana hasira. Nitawasaidia kumwadhibu," au "Chuki. Tunaanza tu. Kuna watu wengine wengi zaidi huku ambao tunahitaji kuwazuia."</w:t>
      </w:r>
    </w:p>
    <w:p>
      <w:pPr>
        <w:pStyle w:val="ListBullet"/>
        <w:spacing w:line="240" w:lineRule="auto"/>
        <w:ind w:left="720"/>
      </w:pPr>
      <w:r>
        <w:rPr>
          <w:lang w:val="sw_KE" w:bidi="sw_KE"/>
        </w:rPr>
      </w:r>
      <w:r>
        <w:rPr>
          <w:lang w:val="sw_KE" w:bidi="sw_KE"/>
        </w:rPr>
        <w:t>Muulize mtu anayeigiza kama Sauli, "Unahisi vipi au unawaza nini?" Mtu huyo anaweza kujibu mambo kama, "Ninafurahi kwamba mtu anafanya kitu ili kumzuia Stefano. Amesababisha taabu nyingi," au "Ninafurahi kwamba ninaweza kuwatumikia wanaume hawa kwa kutazama mavazi yao. Ni jambo dogo tu ninaloweza kufanya ili kuwasaidia,” au “Nimehamasika. Ninahitaji kubuni mpango wa kusaidia kuwazuia watu hawa kuharibu dini yetu."</w:t>
      </w:r>
    </w:p>
    <w:p>
      <w:pPr>
        <w:pStyle w:val="ListBullet"/>
        <w:spacing w:line="240" w:lineRule="auto"/>
        <w:ind w:left="720"/>
      </w:pPr>
      <w:r>
        <w:rPr>
          <w:lang w:val="sw_KE" w:bidi="sw_KE"/>
        </w:rPr>
      </w:r>
      <w:r>
        <w:rPr>
          <w:lang w:val="sw_KE" w:bidi="sw_KE"/>
        </w:rPr>
        <w:t>Muulize mtu anayeigiza Stefano, "Unahisi vipi au unawaza nini?" Mtu huyo huenda akajibu mambo kama: "Msamaha. Hawajui kwamba wanampinga Masihi kwa kweli," au "Ninafurahi kwamba nitakuwa na Yesu mbinguni hivi karibuni," au "Niko na amani. Nimemtumikia Yesu kwa uaminifu na kushuhudia kwamba yeye ni Masihi."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wanaume wacha Mungu wakimzika Stefano. Wayahudi wanawatesa waumini wa Yerusalemu. Waumini wengi wanaondoka Yerusalemu na kutawanyika katika Yudea na Samaria. Mitume wanabaki Yerusalemu.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wanaume wacha Mungu, "Unahisi nini au unawaza nini?" Mtu huyo anaweza kujibu mambo kama, "Nina huzuni. Stefano alikuwa mtu mcha Mungu sana. Hakustahili kufa hivi," au "Jasiri. Najua tunaweza kupata matatizo na mamlaka, lakini Stefano anastahili kuzikwa vizuri.”</w:t>
      </w:r>
    </w:p>
    <w:p>
      <w:pPr>
        <w:pStyle w:val="ListBullet"/>
        <w:spacing w:line="240" w:lineRule="auto"/>
        <w:ind w:left="720"/>
      </w:pPr>
      <w:r>
        <w:rPr>
          <w:lang w:val="sw_KE" w:bidi="sw_KE"/>
        </w:rPr>
      </w:r>
      <w:r>
        <w:rPr>
          <w:lang w:val="sw_KE" w:bidi="sw_KE"/>
        </w:rPr>
        <w:t>Muulize mtu anayeigiza waumini wanaotoka Yerusalemu, "Unahisi nini au unafikiria nini?" Mtu huyo anaweza kujibu mambo kama, "Nina hofu. Kwa nini watu wanajaribu kutuumiza kwa sababu ya kile tunachoamini?" au "Mwangalifu. Najua kwamba Mungu yuko pamoja nami, lakini pia anataka niwe na hekima. Ninapaswa kuepuka watu hawa wenye hasira ikiwezekana," au "Niwe na tumaini. Pengine ikiwa nitaenda mahali pengine, nitapata watu ambao wako tayari kusikia na kumwamini Yesu."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Sauli akienda kutoka nyumba hadi nyumba akitafuta wafuasi wa Yesu. Anawaondoa kutoka nyumbani mwao na kuwaweka gerezani.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Sauli, "Unahisi vipi au unawaza nini?" Mtu huyo anaweza kujibu mambo kama, "Nimeazimia. Ninahitaji kuwaadhibu wafuasi hawa wa Yesu," au "Ninafanya kazi ya Mungu kwa kuwaondoa wakufuru hawa," au "Kiburi. Hili litanifanya niwe maarufu katika Sanhedrini."</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Matendo 7:54–8:3 katika tafsiri rahisi zaidi kuelewa.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Sanhedrini</w:t>
      </w:r>
      <w:r>
        <w:rPr>
          <w:lang w:val="sw_KE" w:bidi="sw_KE"/>
        </w:rPr>
        <w:t xml:space="preserve"> walikuwa na hasira kuhusu mambo ambayo Stefano alikuwa amesema. Walisaga au kusugua meno yao ili kuonyesha hasira yao. Tumia neno au kirai kilekile kwa Sanhedrin kama ulivyotumia katika simulizi zilizotangulia. Kwa maelezo zaidi kuhusu neno </w:t>
      </w:r>
      <w:r>
        <w:rPr>
          <w:lang w:val="sw_KE" w:bidi="sw_KE"/>
        </w:rPr>
        <w:t>Sanhedrini</w:t>
      </w:r>
      <w:r>
        <w:rPr>
          <w:lang w:val="sw_KE" w:bidi="sw_KE"/>
        </w:rPr>
        <w:t>, rejelea Faharasa Kuu.</w:t>
      </w:r>
    </w:p>
    <w:p>
      <w:pPr/>
      <w:r>
        <w:rPr>
          <w:lang w:val="sw_KE" w:bidi="sw_KE"/>
        </w:rPr>
      </w:r>
      <w:r>
        <w:rPr>
          <w:lang w:val="sw_KE" w:bidi="sw_KE"/>
        </w:rPr>
        <w:t xml:space="preserve">Stefano alijazwa au kudhibitiwa na </w:t>
      </w:r>
      <w:r>
        <w:rPr>
          <w:b/>
          <w:lang w:val="sw_KE" w:bidi="sw_KE"/>
        </w:rPr>
        <w:t>Roho Mtakatifu</w:t>
      </w:r>
      <w:r>
        <w:rPr>
          <w:lang w:val="sw_KE" w:bidi="sw_KE"/>
        </w:rPr>
        <w:t xml:space="preserve">, Roho wa Mungu. Roho Mtakatifu alimruhusu Stefano kuona </w:t>
      </w:r>
      <w:r>
        <w:rPr>
          <w:b/>
          <w:lang w:val="sw_KE" w:bidi="sw_KE"/>
        </w:rPr>
        <w:t>mbingu</w:t>
      </w:r>
      <w:r>
        <w:rPr>
          <w:lang w:val="sw_KE" w:bidi="sw_KE"/>
        </w:rPr>
        <w:t xml:space="preserve">, mahali ambapo Mungu anaishi. Stefano aliona </w:t>
      </w:r>
      <w:r>
        <w:rPr>
          <w:b/>
          <w:lang w:val="sw_KE" w:bidi="sw_KE"/>
        </w:rPr>
        <w:t>utukufu</w:t>
      </w:r>
      <w:r>
        <w:rPr>
          <w:lang w:val="sw_KE" w:bidi="sw_KE"/>
        </w:rPr>
        <w:t xml:space="preserve"> wa Mungu, nguvu na fahari ya Mungu. Tumia neno au kirai kilekile kwa </w:t>
      </w:r>
      <w:r>
        <w:rPr>
          <w:lang w:val="sw_KE" w:bidi="sw_KE"/>
        </w:rPr>
        <w:t>Roho Mtakatifu</w:t>
      </w:r>
      <w:r>
        <w:rPr>
          <w:lang w:val="sw_KE" w:bidi="sw_KE"/>
        </w:rPr>
        <w:t xml:space="preserve">, </w:t>
      </w:r>
      <w:r>
        <w:rPr>
          <w:lang w:val="sw_KE" w:bidi="sw_KE"/>
        </w:rPr>
        <w:t>mbingu</w:t>
      </w:r>
      <w:r>
        <w:rPr>
          <w:lang w:val="sw_KE" w:bidi="sw_KE"/>
        </w:rPr>
        <w:t xml:space="preserve">, na </w:t>
      </w:r>
      <w:r>
        <w:rPr>
          <w:lang w:val="sw_KE" w:bidi="sw_KE"/>
        </w:rPr>
        <w:t>utukufu</w:t>
      </w:r>
      <w:r>
        <w:rPr>
          <w:lang w:val="sw_KE" w:bidi="sw_KE"/>
        </w:rPr>
        <w:t xml:space="preserve"> kama ulivyotumia katika simulizi zilizotangulia. Kwa maelezo zaidi kuhusu maneno haya, rejelea Faharasa Kuu.</w:t>
      </w:r>
    </w:p>
    <w:p>
      <w:pPr/>
      <w:r>
        <w:rPr>
          <w:lang w:val="sw_KE" w:bidi="sw_KE"/>
        </w:rPr>
      </w:r>
      <w:r>
        <w:rPr>
          <w:lang w:val="sw_KE" w:bidi="sw_KE"/>
        </w:rPr>
        <w:t xml:space="preserve">Stefano pia alimwona </w:t>
      </w:r>
      <w:r>
        <w:rPr>
          <w:b/>
          <w:lang w:val="sw_KE" w:bidi="sw_KE"/>
        </w:rPr>
        <w:t>Mwana wa Mtu</w:t>
      </w:r>
      <w:r>
        <w:rPr>
          <w:lang w:val="sw_KE" w:bidi="sw_KE"/>
        </w:rPr>
        <w:t xml:space="preserve">, au Yesu, amesimama </w:t>
      </w:r>
      <w:r>
        <w:rPr>
          <w:b/>
          <w:lang w:val="sw_KE" w:bidi="sw_KE"/>
        </w:rPr>
        <w:t>mkono wa kuume</w:t>
      </w:r>
      <w:r>
        <w:rPr>
          <w:lang w:val="sw_KE" w:bidi="sw_KE"/>
        </w:rPr>
        <w:t xml:space="preserve"> wa Mungu. Mkono wa kuume ni mahali pa heshima na mamlaka ya juu zaidi. Utakumbuka kutoka katika Injili kwamba Mwana wa Mtu ndilo lilikuwa jina ambalo Yesu alipenda kujiita nalo. Mwana wa Mtu anarejelea ubinadamu wa Yesu na pia upekee wa Yesu katika kuwa Mungu kikamilifu na binadamu kikamilifu. Mwana wa Mtu ni cheo ambacho Wayahudi walikihusisha na Masihi, au Mwokozi Aliyeahidiwa ambaye Mungu angemtuma ili kuwasaidia.</w:t>
      </w:r>
    </w:p>
    <w:p>
      <w:pPr/>
      <w:r>
        <w:rPr>
          <w:lang w:val="sw_KE" w:bidi="sw_KE"/>
        </w:rPr>
      </w:r>
      <w:r>
        <w:rPr>
          <w:lang w:val="sw_KE" w:bidi="sw_KE"/>
        </w:rPr>
        <w:t xml:space="preserve">Sitisha hapa na mjadili kama kikundi ni neno au usemi gani mtakaotumia kwa ajili ya </w:t>
      </w:r>
      <w:r>
        <w:rPr>
          <w:b/>
          <w:lang w:val="sw_KE" w:bidi="sw_KE"/>
        </w:rPr>
        <w:t>Mwana wa Adamu</w:t>
      </w:r>
      <w:r>
        <w:rPr>
          <w:lang w:val="sw_KE" w:bidi="sw_KE"/>
        </w:rPr>
        <w:t xml:space="preserve">. Tazama neno </w:t>
      </w:r>
      <w:r>
        <w:rPr>
          <w:lang w:val="sw_KE" w:bidi="sw_KE"/>
        </w:rPr>
        <w:t>Mwana wa Adamu</w:t>
      </w:r>
      <w:r>
        <w:rPr>
          <w:lang w:val="sw_KE" w:bidi="sw_KE"/>
        </w:rPr>
        <w:t xml:space="preserve"> kwenye Faharasa Kuu kwa maelezo zaidi. Ikiwa tayari umetafsiri kifungu hiki katika kitabu kingine cha Biblia, tumia neno lilelile ulilotumia huko. Sitisha sauti hii hapa.</w:t>
      </w:r>
    </w:p>
    <w:p>
      <w:pPr/>
      <w:r>
        <w:rPr>
          <w:lang w:val="sw_KE" w:bidi="sw_KE"/>
        </w:rPr>
      </w:r>
      <w:r>
        <w:rPr>
          <w:lang w:val="sw_KE" w:bidi="sw_KE"/>
        </w:rPr>
        <w:t xml:space="preserve">Watu waliotaka kumpiga mawe Stefano waliondoa </w:t>
      </w:r>
      <w:r>
        <w:rPr>
          <w:b/>
          <w:lang w:val="sw_KE" w:bidi="sw_KE"/>
        </w:rPr>
        <w:t>kanzu</w:t>
      </w:r>
      <w:r>
        <w:rPr>
          <w:lang w:val="sw_KE" w:bidi="sw_KE"/>
        </w:rPr>
        <w:t xml:space="preserve"> zao, au mavazi ya nje. Waliweka vitu hivyo miguuni mwa Sauli. Tumia neno au kirai hicho hicho kwa kanzu kama ulivyotumia katika simulizi zilizotangulia. Kwa maelezo zaidi kuhusu </w:t>
      </w:r>
      <w:r>
        <w:rPr>
          <w:lang w:val="sw_KE" w:bidi="sw_KE"/>
        </w:rPr>
        <w:t>makanzu</w:t>
      </w:r>
      <w:r>
        <w:rPr>
          <w:lang w:val="sw_KE" w:bidi="sw_KE"/>
        </w:rPr>
        <w:t>, rejelea Faharasa Kuu.</w:t>
      </w:r>
    </w:p>
    <w:p>
      <w:pPr/>
      <w:r>
        <w:rPr>
          <w:lang w:val="sw_KE" w:bidi="sw_KE"/>
        </w:rPr>
      </w:r>
      <w:r>
        <w:rPr>
          <w:lang w:val="sw_KE" w:bidi="sw_KE"/>
        </w:rPr>
        <w:t>Alipokuwa akipigwa mawe, Stefano aliomba, "</w:t>
      </w:r>
      <w:r>
        <w:rPr>
          <w:b/>
          <w:lang w:val="sw_KE" w:bidi="sw_KE"/>
        </w:rPr>
        <w:t>Bwana</w:t>
      </w:r>
      <w:r>
        <w:rPr>
          <w:lang w:val="sw_KE" w:bidi="sw_KE"/>
        </w:rPr>
        <w:t xml:space="preserve"> Yesu, pokea </w:t>
      </w:r>
      <w:r>
        <w:rPr>
          <w:b/>
          <w:lang w:val="sw_KE" w:bidi="sw_KE"/>
        </w:rPr>
        <w:t>roho</w:t>
      </w:r>
      <w:r>
        <w:rPr>
          <w:lang w:val="sw_KE" w:bidi="sw_KE"/>
        </w:rPr>
        <w:t xml:space="preserve"> yangu." Stefano anamwita Yesu Mungu na Bwana Tumia neno sawa kwa Bwana kama vile umetumia katika simulizi zilizotangulia. Kwa maelezo zaidi kuhusu </w:t>
      </w:r>
      <w:r>
        <w:rPr>
          <w:lang w:val="sw_KE" w:bidi="sw_KE"/>
        </w:rPr>
        <w:t>Bwana</w:t>
      </w:r>
      <w:r>
        <w:rPr>
          <w:lang w:val="sw_KE" w:bidi="sw_KE"/>
        </w:rPr>
        <w:t>, rejelea Faharasa Kuu. Roho katika mfano huu inarejelea roho ya mtu. Roho ya mtu ni sehemu ambayo inaendelea kuwepo baada ya kufa.</w:t>
      </w:r>
    </w:p>
    <w:p>
      <w:pPr/>
      <w:r>
        <w:rPr>
          <w:lang w:val="sw_KE" w:bidi="sw_KE"/>
        </w:rPr>
      </w:r>
      <w:r>
        <w:rPr>
          <w:lang w:val="sw_KE" w:bidi="sw_KE"/>
        </w:rPr>
        <w:t xml:space="preserve">Sitisha hapa na mjadili kama kikundi neno gani au kifungu gani cha maneno mtakachotumia kwa </w:t>
      </w:r>
      <w:r>
        <w:rPr>
          <w:b/>
          <w:lang w:val="sw_KE" w:bidi="sw_KE"/>
        </w:rPr>
        <w:t>roho</w:t>
      </w:r>
      <w:r>
        <w:rPr>
          <w:lang w:val="sw_KE" w:bidi="sw_KE"/>
        </w:rPr>
        <w:t xml:space="preserve">. Tazama kifungu </w:t>
      </w:r>
      <w:r>
        <w:rPr>
          <w:lang w:val="sw_KE" w:bidi="sw_KE"/>
        </w:rPr>
        <w:t>roho ya mtu</w:t>
      </w:r>
      <w:r>
        <w:rPr>
          <w:lang w:val="sw_KE" w:bidi="sw_KE"/>
        </w:rPr>
        <w:t xml:space="preserve"> kwenye Faharasa Kuu kwa maelezo zaidi. Ikiwa tayari umetafsiri neno hili katika kitabu kingine cha Biblia, tumia neno lilelile ulilotumia huko. Sitisha sauti hii hapa.</w:t>
      </w:r>
    </w:p>
    <w:p>
      <w:pPr/>
      <w:r>
        <w:rPr>
          <w:lang w:val="sw_KE" w:bidi="sw_KE"/>
        </w:rPr>
      </w:r>
      <w:r>
        <w:rPr>
          <w:lang w:val="sw_KE" w:bidi="sw_KE"/>
        </w:rPr>
        <w:t xml:space="preserve">Siku ambayo Stefano alikufa, Wayahudi walianza </w:t>
      </w:r>
      <w:r>
        <w:rPr>
          <w:b/>
          <w:lang w:val="sw_KE" w:bidi="sw_KE"/>
        </w:rPr>
        <w:t>kutesa</w:t>
      </w:r>
      <w:r>
        <w:rPr>
          <w:lang w:val="sw_KE" w:bidi="sw_KE"/>
        </w:rPr>
        <w:t xml:space="preserve"> </w:t>
      </w:r>
      <w:r>
        <w:rPr>
          <w:b/>
          <w:lang w:val="sw_KE" w:bidi="sw_KE"/>
        </w:rPr>
        <w:t>kanisa</w:t>
      </w:r>
      <w:r>
        <w:rPr>
          <w:lang w:val="sw_KE" w:bidi="sw_KE"/>
        </w:rPr>
        <w:t>. Hii ina maana kwamba wengine watawaumiza watu wa Mungu au kuwafanya wateseke. Aina hii ya kuteseka inaweza kuwa mateso ya kimwili au mateso kutokana na kutokuwa na pesa. Kumbuka kwamba neno "kanisa" katika Agano Jipya linarejelea wafuasi wa Yesu, wala si jengo.</w:t>
      </w:r>
    </w:p>
    <w:p>
      <w:pPr/>
      <w:r>
        <w:rPr>
          <w:lang w:val="sw_KE" w:bidi="sw_KE"/>
        </w:rPr>
      </w:r>
      <w:r>
        <w:rPr>
          <w:lang w:val="sw_KE" w:bidi="sw_KE"/>
        </w:rPr>
        <w:t xml:space="preserve">Sitisha hapa na mjadili kama kikundi ni maneno au misemo gani mtakayotumia kwa </w:t>
      </w:r>
      <w:r>
        <w:rPr>
          <w:b/>
          <w:lang w:val="sw_KE" w:bidi="sw_KE"/>
        </w:rPr>
        <w:t>mateso</w:t>
      </w:r>
      <w:r>
        <w:rPr>
          <w:lang w:val="sw_KE" w:bidi="sw_KE"/>
        </w:rPr>
        <w:t xml:space="preserve"> na </w:t>
      </w:r>
      <w:r>
        <w:rPr>
          <w:b/>
          <w:lang w:val="sw_KE" w:bidi="sw_KE"/>
        </w:rPr>
        <w:t>kanisa</w:t>
      </w:r>
      <w:r>
        <w:rPr>
          <w:lang w:val="sw_KE" w:bidi="sw_KE"/>
        </w:rPr>
        <w:t xml:space="preserve">. Tazama maneno </w:t>
      </w:r>
      <w:r>
        <w:rPr>
          <w:lang w:val="sw_KE" w:bidi="sw_KE"/>
        </w:rPr>
        <w:t>mateso</w:t>
      </w:r>
      <w:r>
        <w:rPr>
          <w:lang w:val="sw_KE" w:bidi="sw_KE"/>
        </w:rPr>
        <w:t xml:space="preserve"> na </w:t>
      </w:r>
      <w:r>
        <w:rPr>
          <w:lang w:val="sw_KE" w:bidi="sw_KE"/>
        </w:rPr>
        <w:t>kanisa</w:t>
      </w:r>
      <w:r>
        <w:rPr>
          <w:lang w:val="sw_KE" w:bidi="sw_KE"/>
        </w:rPr>
        <w:t xml:space="preserve"> kwenye Faharasa Kuu kwa maelezo zaidi. Ikiwa tayari umetafsiri maneno haya katika kitabu kingine cha Biblia, tumia neno lile lile ulilotumia huko. Sitisha sauti hii hapa.</w:t>
      </w:r>
    </w:p>
    <w:p>
      <w:pPr/>
      <w:r>
        <w:rPr>
          <w:lang w:val="sw_KE" w:bidi="sw_KE"/>
        </w:rPr>
      </w:r>
      <w:r>
        <w:rPr>
          <w:lang w:val="sw_KE" w:bidi="sw_KE"/>
        </w:rPr>
        <w:t xml:space="preserve">Kwa sababu ya mateso, waamini wengi waliondoka Yerusalemu na kwenda sehemu mbalimbali katika eneo hilo. Hata hivyo, </w:t>
      </w:r>
      <w:r>
        <w:rPr>
          <w:b/>
          <w:lang w:val="sw_KE" w:bidi="sw_KE"/>
        </w:rPr>
        <w:t>mitume</w:t>
      </w:r>
      <w:r>
        <w:rPr>
          <w:lang w:val="sw_KE" w:bidi="sw_KE"/>
        </w:rPr>
        <w:t xml:space="preserve">, au wafuasi 12 wa karibu zaidi wa Yesu, walibaki katika Yerusalemu. Tumia neno au kifungu neno kilekile kwa ajili ya mitume kama ulivyotumia katika simulizi zilizotangulia. Kwa maelezo zaidi kuhusu neno </w:t>
      </w:r>
      <w:r>
        <w:rPr>
          <w:lang w:val="sw_KE" w:bidi="sw_KE"/>
        </w:rPr>
        <w:t>mitume</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Matendo ya Mitume 8:4–25</w:t>
      </w:r>
      <w:r>
        <w:rPr>
          <w:lang w:val="sw_KE" w:bidi="sw_KE"/>
        </w:rPr>
      </w:r>
    </w:p>
    <w:p>
      <w:pPr>
        <w:pStyle w:val="Heading3"/>
      </w:pPr>
      <w:r>
        <w:rPr>
          <w:lang w:val="sw_KE" w:bidi="sw_KE"/>
        </w:rPr>
        <w:t>Sikiliza na Moyo</w:t>
      </w:r>
    </w:p>
    <w:p>
      <w:pPr/>
      <w:r>
        <w:rPr>
          <w:lang w:val="sw_KE" w:bidi="sw_KE"/>
        </w:rPr>
      </w:r>
      <w:r>
        <w:rPr>
          <w:lang w:val="sw_KE" w:bidi="sw_KE"/>
        </w:rPr>
        <w:t>Sikiliza Matendo 8:4–25 na utie moyoni mwako maneno hayo. Sikiliza ujumbe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usichoelewa?</w:t>
      </w:r>
    </w:p>
    <w:p>
      <w:pPr>
        <w:pStyle w:val="ListBullet"/>
        <w:spacing w:line="240" w:lineRule="auto"/>
        <w:ind w:left="720"/>
      </w:pPr>
      <w:r>
        <w:rPr>
          <w:lang w:val="sw_KE" w:bidi="sw_KE"/>
        </w:rPr>
      </w:r>
      <w:r>
        <w:rPr>
          <w:lang w:val="sw_KE" w:bidi="sw_KE"/>
        </w:rPr>
        <w:t>Simulizi hii inatuambia nini kuhusu Mungu au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hadithi ya awali, viongozi wa Kiyahudi na Wayahudi wengine ambao walisikia hotuba ya Stefano walikuwa na hasira. Walimpiga kwa mawe Stefano na kumwua. Siku ambayo Stefano aliuawa, watu waliomwua walianza kutesa na kuwaua waumini wengine pia. Kwa hivyo waumini wengi walikimbia kutoka Yerusalemu hadi maeneo ya Yudea na Samaria.</w:t>
      </w:r>
    </w:p>
    <w:p>
      <w:pPr/>
      <w:r>
        <w:rPr>
          <w:lang w:val="sw_KE" w:bidi="sw_KE"/>
        </w:rPr>
      </w:r>
      <w:r>
        <w:rPr>
          <w:lang w:val="sw_KE" w:bidi="sw_KE"/>
        </w:rPr>
        <w:t>Waumini ambao walikimbia Yerusalemu kwa sababu walishambuliwa kwa kumwamini Yesu, walihama kutoka sehemu moja hadi nyingine na waliendelea kuwaambia watu ujumbe kuhusu Yesu. Filipo alikuwa mmoja wa waumini ambao walitoroka kutoka Yerusalemu. Alikwenda katika mji mkuu wa Samaria, ambao inaelekea ulikuwa pia mji mkuu wa eneo lililoitwa Samaria. Samaria ulikuwa mkoa wa Kirumi uliowekwa kwenye pwani ya mashariki ya Bahari ya Mediterania, kaskazini mwa Yudea. Filipo alitembea umbali wa takriban kilomita 100. Ingemchukua takriban siku 2 hadi 3.</w:t>
      </w:r>
    </w:p>
    <w:p>
      <w:pPr/>
      <w:r>
        <w:rPr>
          <w:lang w:val="sw_KE" w:bidi="sw_KE"/>
        </w:rPr>
      </w:r>
      <w:r>
        <w:rPr>
          <w:lang w:val="sw_KE" w:bidi="sw_KE"/>
        </w:rPr>
        <w:t xml:space="preserve">Simama hapa na uonyeshe timu ya tafsiri ramani inayoonyesha safari ambayo </w:t>
      </w:r>
      <w:r>
        <w:rPr>
          <w:lang w:val="sw_KE" w:bidi="sw_KE"/>
        </w:rPr>
        <w:t>Filipo alitembea kutoka Yerusalemu hadi mji mkuu wa Samaria</w:t>
      </w:r>
      <w:r>
        <w:rPr>
          <w:lang w:val="sw_KE" w:bidi="sw_KE"/>
        </w:rPr>
        <w:t>.</w:t>
      </w:r>
    </w:p>
    <w:p>
      <w:pPr/>
      <w:r>
        <w:rPr>
          <w:lang w:val="sw_KE" w:bidi="sw_KE"/>
        </w:rPr>
      </w:r>
      <w:r>
        <w:rPr>
          <w:lang w:val="sw_KE" w:bidi="sw_KE"/>
        </w:rPr>
        <w:t>Alipowasili mjini alikuwa akiwaambia watu habari njema kwamba Yesu ni Masihi, Mwokozi aliyeahidiwa. Watu ambao waliishi Samaria walikuwa uzao wa Wayahudi ambao walikuwa wameoa watu wasio Wayahudi. Kwa sababu ya hilo, Wayahudi waliwachukia watu wa Samaria, au Wasamaria, na kuwaona kuwa "wachafu," au wasiofaa kwa huduma ya Mungu. Hata hivyo, kama Wayahudi, Wasamaria pia walikuwa wakitarajia Mungu kumtuma Masihi kwao. Filipo alizungumza na watu katika mji na kufanya ishara za kimungu, au mambo yasiyo ya kawaida ambayo Mungu alimwezesha kufanya ambayo yalionyesha kwamba Mungu alikuwa akitenda kazi hapo. Kwa mfano, Filipo alikuwa ameamuru roho wachafu, au pepo waondoke kwa watu hao. Pia, Mungu alimwezesha Filipo kuponya watu wengi waliopooza na watu wenye ulemavu, Waliopooza na watu wenye ulemavu ni watu ambao hawawezi kusogeza miili yao au sehemu za miili yao.</w:t>
      </w:r>
    </w:p>
    <w:p>
      <w:pPr/>
      <w:r>
        <w:rPr>
          <w:lang w:val="sw_KE" w:bidi="sw_KE"/>
        </w:rPr>
      </w:r>
      <w:r>
        <w:rPr>
          <w:lang w:val="sw_KE" w:bidi="sw_KE"/>
        </w:rPr>
        <w:t>Umati wa watu katika mji huo walipoona ishara za kimungu ambazo alikuwa akifanya na kumsikia akizungumza kuhusu Yesu, wote walisikiliza kwa makini kile alichokuwa akisema na waliguswa sana na kile alichosema na kile alichofanya. Na watu katika mji huo walifurahi katika mioyo yao.</w:t>
      </w:r>
    </w:p>
    <w:p>
      <w:pPr/>
      <w:r>
        <w:rPr>
          <w:lang w:val="sw_KE" w:bidi="sw_KE"/>
        </w:rPr>
      </w:r>
      <w:r>
        <w:rPr>
          <w:lang w:val="sw_KE" w:bidi="sw_KE"/>
        </w:rPr>
        <w:t>Simama hapa na uzungumze na timu ya kutafsiri kuhusu wakati ambapo mtu alianzisha wazo kubwa jipya katika jumuiya yako. Walifanya nini ambacho kilikufanya usikilize na kuamini mawazo yao?</w:t>
      </w:r>
    </w:p>
    <w:p>
      <w:pPr/>
      <w:r>
        <w:rPr>
          <w:lang w:val="sw_KE" w:bidi="sw_KE"/>
        </w:rPr>
      </w:r>
      <w:r>
        <w:rPr>
          <w:lang w:val="sw_KE" w:bidi="sw_KE"/>
        </w:rPr>
        <w:t>Wakati wa ziara ya Filipo katika mji wa Msamaria, kulikuwa na mtu huko anayeitwa Simoni. Simoni alikua akifanya uchawi, au uganga. Uchawi, au uganga unarejelea matumizi ya nguvu ya kimungu juu ya wengine kupitia msaada wa roho wabaya na si kupitia nguvu ya Mungu Muumba. Simoni aliwashangaza watu wa Samaria walipoona kile alichokifanya na kusikia kile alichokisema. Alikuwa akijisifu wakati wote kwamba alikuwa mtu mkubwa sana.</w:t>
      </w:r>
    </w:p>
    <w:p>
      <w:pPr/>
      <w:r>
        <w:rPr>
          <w:lang w:val="sw_KE" w:bidi="sw_KE"/>
        </w:rPr>
      </w:r>
      <w:r>
        <w:rPr>
          <w:lang w:val="sw_KE" w:bidi="sw_KE"/>
        </w:rPr>
        <w:t>Wasamaria wote, kuanzia watu wa hali ya chini hadi wale wenye mamlaka na umuhimu mkubwa, waliendelea kumsikiliza Simoni naye aliendelea kuwashawishi. Walisema, "Mtu huyu ni nguvu ya Mungu ambayo huitwa Kuu." Pengine walimfikiria yeye kuwa mwakilishi au mjumbe wa Mungu mwenye nguvu na umuhimu mkubwa kuliko wote. Walitafakari kwa makini kuhusu yale aliyosema Simoni, kwa sababu alikuwa amewashangaza kwa kufanya uchawi kwa muda mrefu.</w:t>
      </w:r>
    </w:p>
    <w:p>
      <w:pPr/>
      <w:r>
        <w:rPr>
          <w:lang w:val="sw_KE" w:bidi="sw_KE"/>
        </w:rPr>
      </w:r>
      <w:r>
        <w:rPr>
          <w:lang w:val="sw_KE" w:bidi="sw_KE"/>
        </w:rPr>
        <w:t>Sitisha hapa na usimulie hadithi kuhusu jinsi ulivyodanganywa na mtu ambaye alikuwa akidai kuwa alikuwa mtu maalum au mkuu sana, lakini kumbe hakua hivyo.</w:t>
      </w:r>
    </w:p>
    <w:p>
      <w:pPr/>
      <w:r>
        <w:rPr>
          <w:lang w:val="sw_KE" w:bidi="sw_KE"/>
        </w:rPr>
      </w:r>
      <w:r>
        <w:rPr>
          <w:lang w:val="sw_KE" w:bidi="sw_KE"/>
        </w:rPr>
        <w:t>Lakini Filipo alipowaambia habari njema kuhusu ufalme wa Mungu na Yesu kuwa Masihi, Wasamaria walimwamini na Filipo aliwabatiza, wanaume na wanawake. Ubatizo ni ibada ya Kikristo, ambayo inahusisha muumini kumzamisha muumini mpya katika maji. Ubatizo ni tendo la hadharani linalo onyesha kujitoa kwa mtu kumfuata Yesu kama bwana wake. Ni ishara ya mazishi na ufufuo wa Yesu. Inaonyesha kwamba tunapoanza kumfuata Yesu tunakufa katika maisha yetu ya zamani, au tunaacha kufanya mambo mabaya ambayo tulifanya hapo awali. Kisha tunaishi maisha mapya—tunaanza kufanya mambo ambayo Yesu anataka tufanye!</w:t>
      </w:r>
    </w:p>
    <w:p>
      <w:pPr/>
      <w:r>
        <w:rPr>
          <w:lang w:val="sw_KE" w:bidi="sw_KE"/>
        </w:rPr>
      </w:r>
      <w:r>
        <w:rPr>
          <w:lang w:val="sw_KE" w:bidi="sw_KE"/>
        </w:rPr>
        <w:t xml:space="preserve">Simoni mwenyewe pia aliamini kile Filipo alisema kuhusu Yesu na Filipo alimbatiza. Simoni alianza kuandamana na Filipo popote alipoenda. Simoni aliona ishara zote kubwa na miujiza, ambayo Filipo alifanya kupitia nguvu ya Mungu wakati wote. Kuona ishara hizo kulizidi kulimshangaza. Ishara na miujiza ni mambo yanayofanana na yanarejelea matendo yenye nguvu ambayo Mungu pekee anaweza kuyafanya, na yanawafanya watu kumstaajabia Mungu. Ishara inamaanisha muujiza ambao unatokea ili kuwaonyesha watu jambo muhimu. </w:t>
      </w:r>
    </w:p>
    <w:p>
      <w:pPr/>
      <w:r>
        <w:rPr>
          <w:lang w:val="sw_KE" w:bidi="sw_KE"/>
        </w:rPr>
      </w:r>
      <w:r>
        <w:rPr>
          <w:lang w:val="sw_KE" w:bidi="sw_KE"/>
        </w:rPr>
        <w:t>Simama hapa na usimulie hadithi kuhusu jinsi mtu kutoka kwenye kikundi cha watu wako ambaye alikuwa akifanya uchawi au ambaye alikuwa mganga wa kienyeji alivyoacha dhambi yake alipomwamini Yesu kama Mwokozi wake.</w:t>
      </w:r>
    </w:p>
    <w:p>
      <w:pPr/>
      <w:r>
        <w:rPr>
          <w:lang w:val="sw_KE" w:bidi="sw_KE"/>
        </w:rPr>
      </w:r>
      <w:r>
        <w:rPr>
          <w:lang w:val="sw_KE" w:bidi="sw_KE"/>
        </w:rPr>
        <w:t>Mitume kumi na wawili katika Yerusalemu walisikia kwamba Wasamaria walikuwa wameamini ujumbe kutoka kwa Mungu kuhusu Yesu, ambao Filipo alikuwa akiuhubiri. Mitume ni kikundi cha kwanza cha wafuasi wa Yesu ambao Yesu aliwachagua kuwa wawakilishi wake. Walikuwa wakisaidia kuongoza kanisa la Yerusalemu wakati huo. Katika kujibu taarifa hii, mitume waliamua kuwatuma wawili kati yao, Petro na Yohana, ili kwenda kwa waumini wapya katika jimbo la Samaria. Walipowasili, Petro na Yohana waliomba hasa ili Roho Mtakatifu, au Roho wa Mungu, angekuja kuwa pamoja na waumini hao. Roho Mtakatifu ni Roho wa Mungu ambaye Mungu huwapa watu ili kuwajalia uwepo wake, hekima, mamlaka, na nguvu. Mungu alikuwa ameahidi Israeli kupitia wajumbe wake kadhaa kwamba angeweka Roho wake ndani ya waumini wote na kumwaga Roho wake kwa udhihirisho wa nguvu. Mtu anapopokea Roho Mtakatifu, Mungu anaweza kumpa zawadi kama vile kuweza kuzungumza kwa lugha tofauti au kuweza kupokea ujumbe kutoka kwa Mungu nakuwapa wengine.</w:t>
      </w:r>
    </w:p>
    <w:p>
      <w:pPr/>
      <w:r>
        <w:rPr>
          <w:lang w:val="sw_KE" w:bidi="sw_KE"/>
        </w:rPr>
      </w:r>
      <w:r>
        <w:rPr>
          <w:lang w:val="sw_KE" w:bidi="sw_KE"/>
        </w:rPr>
        <w:t>Hadi wakati huu Roho Mtakatifu alikuwa bado hajamshukia Msamaria yeyote kati yao. Filipo au wengine walikuwa wamewabatiza Wasamaria kwa jina la Bwana Yesu, lakini hawakuwa wamempokea Roho Mtakatifu. Kuchelewa kushuka kwa Roho Mtakatifu juu ya Wasamaria haimaanishi kwamba mafundisho ya Filipo kuhusu Yesu hayakukamilika. Ulikuwa mpango wa Mungu kuwajumuisha viongozi wa waumini wa Kiyahudi, alipomtuma Roho Mtakatifu kuwa pamoja na waumini wa Samaria. Kwa njia hii Mungu aliweka wazi kwamba alikuwa amewakubali waumini wa Samaria kama watu wake kama vile alivyowakubali Wayahudi ambao walimwamini Yesu.</w:t>
      </w:r>
    </w:p>
    <w:p>
      <w:pPr/>
      <w:r>
        <w:rPr>
          <w:lang w:val="sw_KE" w:bidi="sw_KE"/>
        </w:rPr>
      </w:r>
      <w:r>
        <w:rPr>
          <w:lang w:val="sw_KE" w:bidi="sw_KE"/>
        </w:rPr>
        <w:t>Kisha Petro na Yohana waliweka mikono yao juu ya waumini wengi wa Samaria na Roho Mtakatifu aliwashukia juu yao. Simoni aliona kwamba Mungu alikuwa amewapa Roho Mtakatifu wakati mitume walipowaweka mikono juu yao. Huenda alikuwa amesikia waumini wakimsifu Mungu, wakizungumza kwa lugha nyingine au kuwaambia wengine ujumbe kutoka kwa Mungu.</w:t>
      </w:r>
    </w:p>
    <w:p>
      <w:pPr/>
      <w:r>
        <w:rPr>
          <w:lang w:val="sw_KE" w:bidi="sw_KE"/>
        </w:rPr>
      </w:r>
      <w:r>
        <w:rPr>
          <w:lang w:val="sw_KE" w:bidi="sw_KE"/>
        </w:rPr>
        <w:t>Na Simoni aliwaomba Petro na Yohana wamfanye aweze kumpa Roho Mtakatifu mtu yeyote ambaye atamwekea mikono juu yake na alitaka kuwalipa pesa kwa ajili ya hilo. Alitaka kumpa Roho Mtakatifu kwa mtu yeyote bila kujali kama mtu huyo alimwamini Yesu kama Mwokozi wake.</w:t>
      </w:r>
    </w:p>
    <w:p>
      <w:pPr/>
      <w:r>
        <w:rPr>
          <w:lang w:val="sw_KE" w:bidi="sw_KE"/>
        </w:rPr>
      </w:r>
      <w:r>
        <w:rPr>
          <w:lang w:val="sw_KE" w:bidi="sw_KE"/>
        </w:rPr>
        <w:t>Petro alimjibu Simoni, "Wewe na pesa zako nendeni kuzimu, kwa sababu ulidhani unaweza kununua kipawa cha Mungu kwa pesa!" Petro alitarajia Mungu angemhukumu Simoni kwa ukali, kwa sababu alidhani kwamba angeweza kununua aina fulani ya nguvu ambayo aliita Roho Mtakatifu. Maneno "zawadi ya Mungu" yanarejelea Roho Mtakatifu mwenyewe ambaye Mungu anawapa tu wale wanaomwamini Mwana wake. Petro alimwambia Simoni kwamba hangeweza kabisa kushirikiana nao na Mungu hangemruhusu kuwa na chochote cha kufanya katika kuwapa watu wengine Roho wake. Sababu ya hilo ni kwamba Simoni alikuwa akifikiria na kutenda makosa kabisa kuhusu Mungu na Roho wake. Petro alitambua kwamba Simoni alikuwa na uchungu sana kwa sababu ya wivu, au alikuwa na wivu sana juu ya mitume hao wawili na kwa sababu ya dhambi yake alifungwa kama mfungwa. Kwa hivyo alimwambia Simoni kwamba ni lazima atubu, au aache kufikiria na kupanga njama ovu, kama alivyokuwa akifanya. Na ni lazima aombe kwa Mungu amsamehe.</w:t>
      </w:r>
    </w:p>
    <w:p>
      <w:pPr/>
      <w:r>
        <w:rPr>
          <w:lang w:val="sw_KE" w:bidi="sw_KE"/>
        </w:rPr>
      </w:r>
      <w:r>
        <w:rPr>
          <w:lang w:val="sw_KE" w:bidi="sw_KE"/>
        </w:rPr>
        <w:t>Kwa kujibu, Simoni aliwasihi Petro na Yohana kumwomba Bwana Mungu kwa ajili yake kwamba Mungu asimtupe kuzimu kwa sababu ya kitu kibaya alichopendekeza.</w:t>
      </w:r>
    </w:p>
    <w:p>
      <w:pPr/>
      <w:r>
        <w:rPr>
          <w:lang w:val="sw_KE" w:bidi="sw_KE"/>
        </w:rPr>
      </w:r>
      <w:r>
        <w:rPr>
          <w:lang w:val="sw_KE" w:bidi="sw_KE"/>
        </w:rPr>
        <w:t>Petro na Yohana walipotangaza kwa dhati kile walichojua binafsi kuhusu Yesu na kuwaambia watu kile ambacho Mungu alitaka waseme kuhusu Bwana Yesu, waliondoka na kuanza safari ya kurudi Yerusalemu. Walipokuwa njiani walikuwa wakihubiri habari njema kuhusu Yesu katika vijiji vingi vya Samaria.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mpangilio na wahusika wa hadithi.</w:t>
      </w:r>
    </w:p>
    <w:p>
      <w:pPr/>
      <w:r>
        <w:rPr>
          <w:lang w:val="sw_KE" w:bidi="sw_KE"/>
        </w:rPr>
      </w:r>
      <w:r>
        <w:rPr>
          <w:lang w:val="sw_KE" w:bidi="sw_KE"/>
        </w:rPr>
        <w:t>Hadithi hii ina matukio kumi.</w:t>
      </w:r>
    </w:p>
    <w:p>
      <w:pPr/>
      <w:r>
        <w:rPr>
          <w:lang w:val="sw_KE" w:bidi="sw_KE"/>
        </w:rPr>
      </w:r>
      <w:r>
        <w:rPr>
          <w:b/>
          <w:lang w:val="sw_KE" w:bidi="sw_KE"/>
        </w:rPr>
        <w:t>Tukio la kwanza:</w:t>
      </w:r>
      <w:r>
        <w:rPr>
          <w:lang w:val="sw_KE" w:bidi="sw_KE"/>
        </w:rPr>
        <w:t xml:space="preserve"> Waumini walioikimbia Yerusalemu kwa sababu ya mateso wanaendelea kuwaeleza watu ujumbe kuhusu Yesu.</w:t>
      </w:r>
    </w:p>
    <w:p>
      <w:pPr/>
      <w:r>
        <w:rPr>
          <w:lang w:val="sw_KE" w:bidi="sw_KE"/>
        </w:rPr>
      </w:r>
      <w:r>
        <w:rPr>
          <w:b/>
          <w:lang w:val="sw_KE" w:bidi="sw_KE"/>
        </w:rPr>
        <w:t>Tukio la pili:</w:t>
      </w:r>
      <w:r>
        <w:rPr>
          <w:lang w:val="sw_KE" w:bidi="sw_KE"/>
        </w:rPr>
        <w:t xml:space="preserve"> Filipo, mmoja wa waumini, anaenda katika mji mkuu wa Samaria na kuwaambia watu habari njema kuhusu Yesu. Mungu anathibitisha ujumbe wa Filipo kwa kumwezesha kufanya ishara za kimungu kama vile kutoa pepo kwa watu na kuponya watu waliopooza na walemavu.</w:t>
      </w:r>
    </w:p>
    <w:p>
      <w:pPr/>
      <w:r>
        <w:rPr>
          <w:lang w:val="sw_KE" w:bidi="sw_KE"/>
        </w:rPr>
      </w:r>
      <w:r>
        <w:rPr>
          <w:b/>
          <w:lang w:val="sw_KE" w:bidi="sw_KE"/>
        </w:rPr>
        <w:t>Tukio la tatu:</w:t>
      </w:r>
      <w:r>
        <w:rPr>
          <w:lang w:val="sw_KE" w:bidi="sw_KE"/>
        </w:rPr>
        <w:t xml:space="preserve"> Umati wa watu katika mji unapomsikia Filipo akizungumza kuhusu Yesu na kuona ishara za kimungu anazofanya, wanatega masikio yao kusikiliza ujumbe wake na waliguswa sana na walifurahi sana katika mioyo yao.</w:t>
      </w:r>
    </w:p>
    <w:p>
      <w:pPr/>
      <w:r>
        <w:rPr>
          <w:lang w:val="sw_KE" w:bidi="sw_KE"/>
        </w:rPr>
      </w:r>
      <w:r>
        <w:rPr>
          <w:b/>
          <w:lang w:val="sw_KE" w:bidi="sw_KE"/>
        </w:rPr>
        <w:t>Tukio la nne:</w:t>
      </w:r>
      <w:r>
        <w:rPr>
          <w:lang w:val="sw_KE" w:bidi="sw_KE"/>
        </w:rPr>
        <w:t xml:space="preserve"> Simoni anatambulishwa katika hadithi hiyo. Simoni anaishi katika mji. Alikuwa akifanya uchawi, au uganga. Aliwashangaza watu wa Samaria kwa kile alichofanya na kusema. Alikuwa akijisifu wakati wote kwamba yeye alikuwa mtu mkuu Watu wote walimsikiliza na walidhani kwamba alikuwa na nguvu ya Mungu.</w:t>
      </w:r>
    </w:p>
    <w:p>
      <w:pPr/>
      <w:r>
        <w:rPr>
          <w:lang w:val="sw_KE" w:bidi="sw_KE"/>
        </w:rPr>
      </w:r>
      <w:r>
        <w:rPr>
          <w:b/>
          <w:lang w:val="sw_KE" w:bidi="sw_KE"/>
        </w:rPr>
        <w:t>Tukio la tano:</w:t>
      </w:r>
      <w:r>
        <w:rPr>
          <w:lang w:val="sw_KE" w:bidi="sw_KE"/>
        </w:rPr>
        <w:t xml:space="preserve"> Watu katika mji wanaamini habari njema ambayo Filipo alihubiri kuhusu ufalme wa Mungu na Yesu kuwa Masihi na Filipo anawabatiza.</w:t>
      </w:r>
    </w:p>
    <w:p>
      <w:pPr/>
      <w:r>
        <w:rPr>
          <w:lang w:val="sw_KE" w:bidi="sw_KE"/>
        </w:rPr>
      </w:r>
      <w:r>
        <w:rPr>
          <w:b/>
          <w:lang w:val="sw_KE" w:bidi="sw_KE"/>
        </w:rPr>
        <w:t>Tukio la sita:</w:t>
      </w:r>
      <w:r>
        <w:rPr>
          <w:lang w:val="sw_KE" w:bidi="sw_KE"/>
        </w:rPr>
        <w:t xml:space="preserve"> Simoni anaamini habari njema kuhusu Yesu na Filipo anambatiza. Simoni anaendelea kumfuata Filipo na anashuhudia miujiza mikubwa ikifanywa na Filipo.</w:t>
      </w:r>
    </w:p>
    <w:p>
      <w:pPr/>
      <w:r>
        <w:rPr>
          <w:lang w:val="sw_KE" w:bidi="sw_KE"/>
        </w:rPr>
      </w:r>
      <w:r>
        <w:rPr>
          <w:b/>
          <w:lang w:val="sw_KE" w:bidi="sw_KE"/>
        </w:rPr>
        <w:t>Tukio la saba:</w:t>
      </w:r>
      <w:r>
        <w:rPr>
          <w:lang w:val="sw_KE" w:bidi="sw_KE"/>
        </w:rPr>
        <w:t xml:space="preserve"> Mitume kumi na wawili wakiwa Yerusalemu wanasikia kuhusu watu wa Samaria kuamini habari njema kuhusu Yesu na wanawatuma Petro na Yohana kwao. Petro na Yohana wanaomba kwa ajili ya waumini na kuweka mikono yao juu yao na Mungu anawapa waumini hao Roho Mtakatifu.</w:t>
      </w:r>
    </w:p>
    <w:p>
      <w:pPr/>
      <w:r>
        <w:rPr>
          <w:lang w:val="sw_KE" w:bidi="sw_KE"/>
        </w:rPr>
      </w:r>
      <w:r>
        <w:rPr>
          <w:b/>
          <w:lang w:val="sw_KE" w:bidi="sw_KE"/>
        </w:rPr>
        <w:t>Tukio la nane:</w:t>
      </w:r>
      <w:r>
        <w:rPr>
          <w:lang w:val="sw_KE" w:bidi="sw_KE"/>
        </w:rPr>
        <w:t xml:space="preserve"> Simoni anaona kwamba Roho Mtakatifu anakuja juu ya watu wakati mitume wanaweka mikono juu yao na anawaomba Petro na Yohana wamfanye aweze kumpa Roho Mtakatifu mtu yeyote anayeweka mikono yake juu yake. Anawapa pesa kwa ajili hiyo.</w:t>
      </w:r>
    </w:p>
    <w:p>
      <w:pPr/>
      <w:r>
        <w:rPr>
          <w:lang w:val="sw_KE" w:bidi="sw_KE"/>
        </w:rPr>
      </w:r>
      <w:r>
        <w:rPr>
          <w:b/>
          <w:lang w:val="sw_KE" w:bidi="sw_KE"/>
        </w:rPr>
        <w:t>Tukio la tisa:</w:t>
      </w:r>
      <w:r>
        <w:rPr>
          <w:lang w:val="sw_KE" w:bidi="sw_KE"/>
        </w:rPr>
        <w:t xml:space="preserve"> Petro anamkemea kwa ukali kwa kufikiria kwamba angeweza kununua zawadi ya Mungu kwa pesa. Anamwambia Simoni hawezi kufanya kazi pamoja nao kwa sababu moyo wake hauko sawa mbele ya Mungu. Petro anamwambia Simoni kwamba ni lazima atubu kutokana na matendo yake mabaya na kuomba msamaha kwa Mungu. Simoni anawaomba Petro na Yohana wamuombee kwa Bwana Mungu.</w:t>
      </w:r>
    </w:p>
    <w:p>
      <w:pPr/>
      <w:r>
        <w:rPr>
          <w:lang w:val="sw_KE" w:bidi="sw_KE"/>
        </w:rPr>
      </w:r>
      <w:r>
        <w:rPr>
          <w:b/>
          <w:lang w:val="sw_KE" w:bidi="sw_KE"/>
        </w:rPr>
        <w:t>Tukio la kumi:</w:t>
      </w:r>
      <w:r>
        <w:rPr>
          <w:lang w:val="sw_KE" w:bidi="sw_KE"/>
        </w:rPr>
        <w:t xml:space="preserve"> Baada ya Petro na Yohana kumaliza kushuhudia kuhusu Yesu na kuwaambia watu kila kitu ambacho Mungu alitaka waseme, wanaanza safari yao kurudi Yerusalemu. Wanashirikisha habari njema kuhusu Yesu katika vijiji vya Samaria wakiwa njiani kurudi.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Waumini kutoka Yerusalemu ambao walikimbia mateso</w:t>
      </w:r>
    </w:p>
    <w:p>
      <w:pPr>
        <w:pStyle w:val="ListBullet"/>
        <w:spacing w:line="240" w:lineRule="auto"/>
        <w:ind w:left="720"/>
      </w:pPr>
      <w:r>
        <w:rPr>
          <w:lang w:val="sw_KE" w:bidi="sw_KE"/>
        </w:rPr>
      </w:r>
      <w:r>
        <w:rPr>
          <w:lang w:val="sw_KE" w:bidi="sw_KE"/>
        </w:rPr>
        <w:t>Filipo, mmoja wa waumini kutoka Yerusalemu</w:t>
      </w:r>
    </w:p>
    <w:p>
      <w:pPr>
        <w:pStyle w:val="ListBullet"/>
        <w:spacing w:line="240" w:lineRule="auto"/>
        <w:ind w:left="720"/>
      </w:pPr>
      <w:r>
        <w:rPr>
          <w:lang w:val="sw_KE" w:bidi="sw_KE"/>
        </w:rPr>
      </w:r>
      <w:r>
        <w:rPr>
          <w:lang w:val="sw_KE" w:bidi="sw_KE"/>
        </w:rPr>
        <w:t>Umati wa watu, yaani watu waliokuwa katika mji mkuu wa Samaria ambao Filipo alizungumza nao</w:t>
      </w:r>
    </w:p>
    <w:p>
      <w:pPr>
        <w:pStyle w:val="ListBullet"/>
        <w:spacing w:line="240" w:lineRule="auto"/>
        <w:ind w:left="720"/>
      </w:pPr>
      <w:r>
        <w:rPr>
          <w:lang w:val="sw_KE" w:bidi="sw_KE"/>
        </w:rPr>
      </w:r>
      <w:r>
        <w:rPr>
          <w:lang w:val="sw_KE" w:bidi="sw_KE"/>
        </w:rPr>
        <w:t>Roho wachafu waliotoka kwa watu</w:t>
      </w:r>
    </w:p>
    <w:p>
      <w:pPr>
        <w:pStyle w:val="ListBullet"/>
        <w:spacing w:line="240" w:lineRule="auto"/>
        <w:ind w:left="720"/>
      </w:pPr>
      <w:r>
        <w:rPr>
          <w:lang w:val="sw_KE" w:bidi="sw_KE"/>
        </w:rPr>
      </w:r>
      <w:r>
        <w:rPr>
          <w:lang w:val="sw_KE" w:bidi="sw_KE"/>
        </w:rPr>
        <w:t>Watu waliopooza na walemavu ambao Filipo aliwaponya</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Mitume kumi na wawili katika Yerusalemu</w:t>
      </w:r>
    </w:p>
    <w:p>
      <w:pPr>
        <w:pStyle w:val="ListBullet"/>
        <w:spacing w:line="240" w:lineRule="auto"/>
        <w:ind w:left="720"/>
      </w:pPr>
      <w:r>
        <w:rPr>
          <w:lang w:val="sw_KE" w:bidi="sw_KE"/>
        </w:rPr>
      </w:r>
      <w:r>
        <w:rPr>
          <w:lang w:val="sw_KE" w:bidi="sw_KE"/>
        </w:rPr>
        <w:t>Mitume Petro na Yohana</w:t>
      </w:r>
    </w:p>
    <w:p>
      <w:pPr>
        <w:pStyle w:val="ListBullet"/>
        <w:spacing w:line="240" w:lineRule="auto"/>
        <w:ind w:left="720"/>
      </w:pPr>
      <w:r>
        <w:rPr>
          <w:lang w:val="sw_KE" w:bidi="sw_KE"/>
        </w:rPr>
      </w:r>
      <w:r>
        <w:rPr>
          <w:lang w:val="sw_KE" w:bidi="sw_KE"/>
        </w:rPr>
        <w:t>Roho Mtakatifu, au Roho wa Mungu</w:t>
      </w:r>
    </w:p>
    <w:p>
      <w:pPr>
        <w:pStyle w:val="ListBullet"/>
        <w:spacing w:line="240" w:lineRule="auto"/>
        <w:ind w:left="720"/>
      </w:pPr>
      <w:r>
        <w:rPr>
          <w:lang w:val="sw_KE" w:bidi="sw_KE"/>
        </w:rPr>
      </w:r>
      <w:r>
        <w:rPr>
          <w:lang w:val="sw_KE" w:bidi="sw_KE"/>
        </w:rPr>
        <w:t>Watu katika vijiji vya Wasamaria ambao Petro na Yohana walizungumza nao kuhusu habari njema za Yesu.</w:t>
      </w:r>
    </w:p>
    <w:p>
      <w:pPr/>
      <w:r>
        <w:rPr>
          <w:lang w:val="sw_KE" w:bidi="sw_KE"/>
        </w:rPr>
      </w:r>
      <w:r>
        <w:rPr>
          <w:lang w:val="sw_KE" w:bidi="sw_KE"/>
        </w:rPr>
        <w:t>Katika kipindi hiki, uwe na ubao wa kikundi cha hadithi, kuchora au kutumia aina fulani ya nyenzo (vitu ambavyo unaweza kuhamasisha kote kama vile miamba, vijiti, vinyago vya watoto) ili kupata taswira ya hadithi na vitendo vyake.</w:t>
      </w:r>
    </w:p>
    <w:p>
      <w:pPr/>
      <w:r>
        <w:rPr>
          <w:lang w:val="sw_KE" w:bidi="sw_KE"/>
        </w:rPr>
      </w:r>
      <w:r>
        <w:rPr>
          <w:lang w:val="sw_KE" w:bidi="sw_KE"/>
        </w:rPr>
        <w:t>Waumini waliokimbia Yerusalemu kwa sababu ya mateso walikwenda kutoka mji moja hadi mji mwingine wakiwaambia watu habari njema kuhusu Yesu.</w:t>
      </w:r>
    </w:p>
    <w:p>
      <w:pPr/>
      <w:r>
        <w:rPr>
          <w:lang w:val="sw_KE" w:bidi="sw_KE"/>
        </w:rPr>
      </w:r>
      <w:r>
        <w:rPr>
          <w:lang w:val="sw_KE" w:bidi="sw_KE"/>
        </w:rPr>
        <w:t xml:space="preserve">Filipo, ambaye alikuwa mmoja wa viongozi waliochaguliwa na mitume waliotoroka kutoka Yerusalemu, alikwenda katika mji mkuu wa Samaria. Samaria ilikuwa mkoa wa Kirumi uliokuwa kwenye pwani ya mashariki ya Bahari ya Mediterania, kaskazini mwa Yudea. Filipo alitembea umbali wa takriban kilomita 100. Ingemchukua takriban siku 2 hadi 3. Mji aliokwenda kuna uwezekano mkubwa ulikuwa mji mkuu wa Samaria ulioitwa Samaria, au katika nyakati za Kirumi, Sebaste. Filipo alikuwa akiwaambia watu huko habari njema kuhusu Yesu kuwa Masihi, Mwokozi aliyeahidiwa. Watu walioishi pale walikuwa uzao wa Wayahudi waliooa watu wasio Wayahudi. Wayahudi waliwaona wao kuwa ni wachafu. Ni muhimu kutambua kwamba Samaria ilikuwa sehemu ya kwanza ambapo waumini walielezea habari njema kuhusu Yesu kwa watu wasio Wayahudi, baada ya Yesu kwenda mbinguni. </w:t>
      </w:r>
    </w:p>
    <w:p>
      <w:pPr/>
      <w:r>
        <w:rPr>
          <w:lang w:val="sw_KE" w:bidi="sw_KE"/>
        </w:rPr>
      </w:r>
      <w:r>
        <w:rPr>
          <w:lang w:val="sw_KE" w:bidi="sw_KE"/>
        </w:rPr>
        <w:t xml:space="preserve">Sitisha hapa na uonyeshe timu ya tafsiri ramani inayoonyesha safari ambayo </w:t>
      </w:r>
      <w:r>
        <w:rPr>
          <w:lang w:val="sw_KE" w:bidi="sw_KE"/>
        </w:rPr>
        <w:t>Filipo alitembea kutoka Yerusalemu hadi mji mkuu wa Samaria</w:t>
      </w:r>
      <w:r>
        <w:rPr>
          <w:lang w:val="sw_KE" w:bidi="sw_KE"/>
        </w:rPr>
        <w:t>.</w:t>
      </w:r>
    </w:p>
    <w:p>
      <w:pPr/>
      <w:r>
        <w:rPr>
          <w:lang w:val="sw_KE" w:bidi="sw_KE"/>
        </w:rPr>
      </w:r>
      <w:r>
        <w:rPr>
          <w:lang w:val="sw_KE" w:bidi="sw_KE"/>
        </w:rPr>
        <w:t>Filipo alifanya ishara nyingi na miujiza ikiwa ni pamoja na kufukuza pepo kutoka kwa watu na kuponya waliopooza na walemavu. Ni muhimu kutambua kwamba maandiko ya awali ya Biblia yanaonyesha kwamba Filipo alikuwa akifanya ishara za kimungu mara nyingi sana. Ni muhimu kutambua kwamba Mungu alikuwa amempa uwezo wa kufanya ishara hizo. Umati wa watu katika mji ulipoona ishara za kimungu alizokuwa akifanya na kusikia kile alichosema kuhusu Yesu kuwa Masihi, wote kwa akili moja walisikiliza ujumbe wake kwa makini. Ni muhimu kujua kwamba neno "umati" linamaanisha kwamba watu wengi sana katika mji huo walimsikiliza Filipo.</w:t>
      </w:r>
    </w:p>
    <w:p>
      <w:pPr/>
      <w:r>
        <w:rPr>
          <w:lang w:val="sw_KE" w:bidi="sw_KE"/>
        </w:rPr>
      </w:r>
      <w:r>
        <w:rPr>
          <w:lang w:val="sw_KE" w:bidi="sw_KE"/>
        </w:rPr>
        <w:t>Ni muhimu kujua kwamba watu waliposhuhudia ishara zote za miujiza na kusikia ujumbe kuhusu Yesu kuwa mwokozi wao, wote walikuwa na furaha sana katika mioyo yao. Wangefurahi zaidi kuona familia na marafiki zao wakiwekwa huru. Matatizo ya kimwili yaliponywa na roho chafu zilitolewa. Pia wangefurahi sana kujua kwamba dhambi zao sasa zinaweza kusamehewa na wanaweza kuwa na uzima wa milele kwa sababu ya Yesu kufa na kufufuka kutoka kwa wafu.</w:t>
      </w:r>
    </w:p>
    <w:p>
      <w:pPr/>
      <w:r>
        <w:rPr>
          <w:lang w:val="sw_KE" w:bidi="sw_KE"/>
        </w:rPr>
      </w:r>
      <w:r>
        <w:rPr>
          <w:lang w:val="sw_KE" w:bidi="sw_KE"/>
        </w:rPr>
        <w:t>Wakati Filipo alipokuwa mjini, kulikuwa na mtu pale anayeitwa Simoni. Simoni alikua akifanya uchawi, au uganga. Alikuwa amewashangaza watu wa mkoa wa Samaria kwa ishara alizofanya kwa muda mrefu. Alizungumza kwa kujitambulisha kuwa mtu mkubwa sana na watu wote kuanzia walio wa hali ya chini hadi walio wakubwa walimsikiliza kwa makini na kusema, "Mtu huyu ni nguvu ya Mungu inayoitwa kuu!" Ni muhimu kutambua kwamba Simoni alifanya uchawi kwa nguvu ya pepo wabaya na si kwa nguvu ya Mungu Muumba.</w:t>
      </w:r>
    </w:p>
    <w:p>
      <w:pPr/>
      <w:r>
        <w:rPr>
          <w:lang w:val="sw_KE" w:bidi="sw_KE"/>
        </w:rPr>
      </w:r>
      <w:r>
        <w:rPr>
          <w:lang w:val="sw_KE" w:bidi="sw_KE"/>
        </w:rPr>
        <w:t>Lakini Wasamaria walipoamini ujumbe wa Filipo kuhusu ufalme wa Mungu na habari njema kuhusu Yesu, Filipo aliwabatiza. Neno "lakini" linaonyesha kwamba walipoamini katika jina la Yesu waliacha kumfuata Simoni. Kisha Simoni mwenyewe aliamini na Filipo alimbatiza. Ubatizo ni ibada ambayo wakati huo ulihusisha muumini kumzamisha muumini mwingine kwenye maji kama ishara ya kifo na ufufuo wa Yesu. Neno la Kigiriki kwa ubatizo linamaanisha kuweka ndani au chini ya maji. Watu walibatiza katika mabwawa ya utakaso ya kidini katika miji, au katika mto au ziwa au bahari.</w:t>
      </w:r>
    </w:p>
    <w:p>
      <w:pPr/>
      <w:r>
        <w:rPr>
          <w:lang w:val="sw_KE" w:bidi="sw_KE"/>
        </w:rPr>
      </w:r>
      <w:r>
        <w:rPr>
          <w:lang w:val="sw_KE" w:bidi="sw_KE"/>
        </w:rPr>
        <w:t>Mitume kumi na wawili katika Yerusalemu walisikia kwamba Wasamaria walikuwa wameamini ujumbe kutoka kwa Mungu kuhusu Yesu, ambao Filipo alikuwa akiuhubiri. Inawezekana Filipo alituma ujumbe kwa mtu na kuripoti kwa mitume kwamba watu wa Samaria walikuwa wamemwamini Yesu. Kwa hivyo mitume waliwatuma Petro na Yohana katika mji wa Samaria ambapo Filipo alikuwepo. Ni muhimu kutambua kwamba Petro na Yohana walijua kwamba Roho Mtakatifu alikuwa hajawashukia waumini wa Samaria bado. Baadhi ya matoleo ya Biblia yanasema kwamba Roho Mtakatifu alikuwa bado hajashukia. "Walioanguka" ni tafsiri halisi ya maandiko ya Kigiriki na inamaanisha kuja juu ya mtu au kuingia ndani ya mtu. Mitume huenda walikuwa wametambua kwamba Roho Mtakatifu alikuwa hajawashukia waumini bado kwa ripoti inayowezekana ilitumwa kwa mitume katika Yerusalemu, au huenda walikuwa wametambua hili kwa kuzungumza na Filipo na waumini. Kwa hivyo walimwomba Mungu amtume Roho Mtakatifu. Kisha waliweka mikono yao juu ya waumini na Roho Mtakatifu akawashukia. Mitume pengine wangeweka mikono yao juu ya vichwa vya waumini. Ingechukua muda mrefu, kwa sababu kulikuwepo mitume wawili tu na waumini walikua wengi.</w:t>
      </w:r>
    </w:p>
    <w:p>
      <w:pPr/>
      <w:r>
        <w:rPr>
          <w:lang w:val="sw_KE" w:bidi="sw_KE"/>
        </w:rPr>
      </w:r>
      <w:r>
        <w:rPr>
          <w:lang w:val="sw_KE" w:bidi="sw_KE"/>
        </w:rPr>
        <w:t>Simoni alipoona kwamba Roho Mtakatifu aliwashukia waumini wakati mitume walipowaweka mikono yao juu ya watu, aliwapa pesa ili kununua nguvu hii. Alitaka kumpa Roho Mtakatifu kwa mtu yeyote bila kujali kama alikuwa muumini au la. Ni muhimu kutambua kwamba kuna uwezekano mkubwa kwamba Simoni alikuwa hajaiacha kabisa dhambi yake tangu mwanzo na pengine alikuwa akitamani sifa yake ya awali ya kuwa mwenye "Nguvu Kuu."</w:t>
      </w:r>
    </w:p>
    <w:p>
      <w:pPr/>
      <w:r>
        <w:rPr>
          <w:lang w:val="sw_KE" w:bidi="sw_KE"/>
        </w:rPr>
      </w:r>
      <w:r>
        <w:rPr>
          <w:lang w:val="sw_KE" w:bidi="sw_KE"/>
        </w:rPr>
        <w:t>Petro alimkemea kwa nguvu Simoni kwa kufikiria kwamba angeweza kupata zawadi ya Mungu kwa kulipa pesa. Alisema Simoni na pesa yake walistahili kwenda kuzimu. Alimwambia Simoni kwamba hangeweza kushiriki katika kazi yao kwa sababu moyo wake haukuwa sawa mbele ya Mungu. Petro alimwambia atubu tabia yake mbaya na amwombe Bwana Mungu, ili ikiwezekana,amsamehe Simoni kwa kile alichokusudia kufanya.</w:t>
      </w:r>
    </w:p>
    <w:p>
      <w:pPr/>
      <w:r>
        <w:rPr>
          <w:lang w:val="sw_KE" w:bidi="sw_KE"/>
        </w:rPr>
      </w:r>
      <w:r>
        <w:rPr>
          <w:lang w:val="sw_KE" w:bidi="sw_KE"/>
        </w:rPr>
        <w:t>Simoni aliwaomba Petro na Yohana wamwombee, ili Mungu asimwadhibu kwa kutoa pesa ili kulipia Roho Mtakatifu.</w:t>
      </w:r>
    </w:p>
    <w:p>
      <w:pPr/>
      <w:r>
        <w:rPr>
          <w:lang w:val="sw_KE" w:bidi="sw_KE"/>
        </w:rPr>
      </w:r>
      <w:r>
        <w:rPr>
          <w:lang w:val="sw_KE" w:bidi="sw_KE"/>
        </w:rPr>
        <w:t>Petro na Yohana walipomaliza kuwaambia Wasamaria mambo waliyoyajua kuhusu Yesu na kuelezea ujumbe wa Mungu kwao, walirudi Yerusalemu. Ni muhimu kutambua kwamba kuwaona Wasamaria wengi sana wakimwamini Yesu kuliwatia moyo, na walipokuwa wakirudi, walihubiri habari njema kuhusu Yesu katika vijiji vingi.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kikundi kitaigiza hadithi.</w:t>
      </w:r>
    </w:p>
    <w:p>
      <w:pPr/>
      <w:r>
        <w:rPr>
          <w:lang w:val="sw_KE" w:bidi="sw_KE"/>
        </w:rPr>
      </w:r>
      <w:r>
        <w:rPr>
          <w:lang w:val="sw_KE" w:bidi="sw_KE"/>
        </w:rPr>
        <w:t>Hadithi hii ina matukio kumi.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Waumini kutoka Yerusalemu ambao walikimbia mateso</w:t>
      </w:r>
    </w:p>
    <w:p>
      <w:pPr>
        <w:pStyle w:val="ListBullet"/>
        <w:spacing w:line="240" w:lineRule="auto"/>
        <w:ind w:left="720"/>
      </w:pPr>
      <w:r>
        <w:rPr>
          <w:lang w:val="sw_KE" w:bidi="sw_KE"/>
        </w:rPr>
      </w:r>
      <w:r>
        <w:rPr>
          <w:lang w:val="sw_KE" w:bidi="sw_KE"/>
        </w:rPr>
        <w:t>Filipo, mmoja wa waumini kutoka Yerusalemu</w:t>
      </w:r>
    </w:p>
    <w:p>
      <w:pPr>
        <w:pStyle w:val="ListBullet"/>
        <w:spacing w:line="240" w:lineRule="auto"/>
        <w:ind w:left="720"/>
      </w:pPr>
      <w:r>
        <w:rPr>
          <w:lang w:val="sw_KE" w:bidi="sw_KE"/>
        </w:rPr>
      </w:r>
      <w:r>
        <w:rPr>
          <w:lang w:val="sw_KE" w:bidi="sw_KE"/>
        </w:rPr>
        <w:t>Umati wa watu, yaani watu waliokuwa katika mji mkuu wa Samaria ambao Filipo alizungumza nao</w:t>
      </w:r>
    </w:p>
    <w:p>
      <w:pPr>
        <w:pStyle w:val="ListBullet"/>
        <w:spacing w:line="240" w:lineRule="auto"/>
        <w:ind w:left="720"/>
      </w:pPr>
      <w:r>
        <w:rPr>
          <w:lang w:val="sw_KE" w:bidi="sw_KE"/>
        </w:rPr>
      </w:r>
      <w:r>
        <w:rPr>
          <w:lang w:val="sw_KE" w:bidi="sw_KE"/>
        </w:rPr>
        <w:t>Roho chafu, au roho ovu, zilizowatoka watu</w:t>
      </w:r>
    </w:p>
    <w:p>
      <w:pPr>
        <w:pStyle w:val="ListBullet"/>
        <w:spacing w:line="240" w:lineRule="auto"/>
        <w:ind w:left="720"/>
      </w:pPr>
      <w:r>
        <w:rPr>
          <w:lang w:val="sw_KE" w:bidi="sw_KE"/>
        </w:rPr>
      </w:r>
      <w:r>
        <w:rPr>
          <w:lang w:val="sw_KE" w:bidi="sw_KE"/>
        </w:rPr>
        <w:t>Watu waliopooza na walemavu ambao Filipo aliwaponya</w:t>
      </w:r>
    </w:p>
    <w:p>
      <w:pPr>
        <w:pStyle w:val="ListBullet"/>
        <w:spacing w:line="240" w:lineRule="auto"/>
        <w:ind w:left="720"/>
      </w:pPr>
      <w:r>
        <w:rPr>
          <w:lang w:val="sw_KE" w:bidi="sw_KE"/>
        </w:rPr>
      </w:r>
      <w:r>
        <w:rPr>
          <w:lang w:val="sw_KE" w:bidi="sw_KE"/>
        </w:rPr>
        <w:t>Simoni</w:t>
      </w:r>
    </w:p>
    <w:p>
      <w:pPr>
        <w:pStyle w:val="ListBullet"/>
        <w:spacing w:line="240" w:lineRule="auto"/>
        <w:ind w:left="720"/>
      </w:pPr>
      <w:r>
        <w:rPr>
          <w:lang w:val="sw_KE" w:bidi="sw_KE"/>
        </w:rPr>
      </w:r>
      <w:r>
        <w:rPr>
          <w:lang w:val="sw_KE" w:bidi="sw_KE"/>
        </w:rPr>
        <w:t>Mitume kumi na wawili katika Yerusalemu</w:t>
      </w:r>
    </w:p>
    <w:p>
      <w:pPr>
        <w:pStyle w:val="ListBullet"/>
        <w:spacing w:line="240" w:lineRule="auto"/>
        <w:ind w:left="720"/>
      </w:pPr>
      <w:r>
        <w:rPr>
          <w:lang w:val="sw_KE" w:bidi="sw_KE"/>
        </w:rPr>
      </w:r>
      <w:r>
        <w:rPr>
          <w:lang w:val="sw_KE" w:bidi="sw_KE"/>
        </w:rPr>
        <w:t>Mitume Petro na Yohana</w:t>
      </w:r>
    </w:p>
    <w:p>
      <w:pPr>
        <w:pStyle w:val="ListBullet"/>
        <w:spacing w:line="240" w:lineRule="auto"/>
        <w:ind w:left="720"/>
      </w:pPr>
      <w:r>
        <w:rPr>
          <w:lang w:val="sw_KE" w:bidi="sw_KE"/>
        </w:rPr>
      </w:r>
      <w:r>
        <w:rPr>
          <w:lang w:val="sw_KE" w:bidi="sw_KE"/>
        </w:rPr>
        <w:t>Roho Mtakatifu, au Roho wa Mungu</w:t>
      </w:r>
    </w:p>
    <w:p>
      <w:pPr>
        <w:pStyle w:val="ListBullet"/>
        <w:spacing w:line="240" w:lineRule="auto"/>
        <w:ind w:left="720"/>
      </w:pPr>
      <w:r>
        <w:rPr>
          <w:lang w:val="sw_KE" w:bidi="sw_KE"/>
        </w:rPr>
      </w:r>
      <w:r>
        <w:rPr>
          <w:lang w:val="sw_KE" w:bidi="sw_KE"/>
        </w:rPr>
        <w:t>Watu katika vijiji vya Wasamaria ambao Petro na Yohana walizungumza nao kuhusu habari njema za Yesu.</w:t>
      </w:r>
    </w:p>
    <w:p>
      <w:pPr/>
      <w:r>
        <w:rPr>
          <w:lang w:val="sw_KE" w:bidi="sw_KE"/>
        </w:rPr>
      </w:r>
      <w:r>
        <w:rPr>
          <w:lang w:val="sw_KE" w:bidi="sw_KE"/>
        </w:rPr>
        <w:t>Hakikisha kwamba kikundi kimeigiza hadithi mara mbili. Wanapaswa kuigiza katika lugha wanayotafsiri. Kwanza, waambie timu 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igize na usirukwe. Saidia timu kukumbuka sehemu za hadithi.</w:t>
      </w:r>
    </w:p>
    <w:p>
      <w:pPr/>
      <w:r>
        <w:rPr>
          <w:lang w:val="sw_KE" w:bidi="sw_KE"/>
        </w:rPr>
      </w:r>
      <w:r>
        <w:rPr>
          <w:lang w:val="sw_KE" w:bidi="sw_KE"/>
        </w:rPr>
        <w:t>Waumini waliokimbia Yerusalemu walihubiri habari njema kuhusu Yesu popote walipoenda.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mitume, "Mnahisi vipi?" Unaweza kusikia mambo kama, "Ilikuwa vigumu sana kuwaona ndugu zetu wakiuawa huko Yerusalemu!" "Mungu lazima ana kusudi la kutufanya tukimbie," na "Lazima tuhubiri habari njema kuhusu Yesu popote tunapoenda!" Tunataka watu wengine wajue kwamba wanaweza kuwa na uzima wa milele wanapomwamini Yesu!</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Filipo, ambaye alikuwa mmoja wa waumini, alikwenda katika mji mkuu wa Samaria na kuwaambia watu pale kuhusu Yesu kuwa Masihi. Mungu alimwezesha Filipo kufanya ishara nyingi. Alifukuza roho nyingi chafu miongoni mwa watu na kuwaponya watu wengi waliopooza na walemavu. Umati ulipomsikia akizungumza na kuona ishara za miujiza aliyofanya, wote walimsikiliza kwa makini. Na watu walikuwa na mioyo iliyojaa furaha.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waigizaji wanaoigiza watu katika mji huo, "Mnahisi vipi?" Unaweza kusikia mambo kama, "Safi—ishara ambazo Filipo anazofanya ni za kushangaza!" Ni Mungu pekee angeweza kumpa nguvu kama hiyo!" "Ninafurahi kwamba ninaweza kutembea tena!" "Ninapenda habari kwamba Yesu ni Masihi—tumekuwa tukimsubiri!" na "Lazima tuzingatie kile Filipo anachosema!"</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Mtu anayeitwa Simoni alikuwa katika mji huo na alikuwa akifanya uchawi kwa miaka mingi. Aliwashangaza watu, akidai kwamba alikuwa mtu mkuu zaidi. Kila mtu, kuanzia mdogo hadi mkuu, mara nyingi alimzungumzia kama Aliye Mkuu—Nguvu ya Mungu. Walimsikiliza kwa makini kwa sababu kwa muda mrefu aliwashangaza kwa uchawi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Simoni: "Unahisi vipi?" Unaweza kusikia mambo kama, "Ninapenda kuhisi muhimu!" "Ninaweza kufanya miujiza hiyo ya kushangaza na hakuna mtu mwingine anayejua jinsi ya kuifanya!" na "Watu wanafikiri kwamba nina nguvu ya Mungu." Ninaweza kupata pesa nyingi kupitia hili!"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Lakini sasa watu wakaamini ujumbe wa Filipo wa habari njema kuhusu ufalme wa Mungu na jina la Yesu Kristo. Matokeo yake, Filipo alibatiza wanaume na wanawake wengi. Na Simoni pia aliamini na Filipo alimbatiza. Alianza kumfuata Filipo popote alipoenda, na ishara na miujiza mikubwa ambayo Filipo alifanya vilimstaajabisha.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waumini Wasamaria, "Unahisi vipi?" Unaweza kusikia mambo kama, "Bwana asifiwe—dhambi zetu zimesamehewa!" "Hatuwezi kumfuata Simoni tena! Miujiza yake haikuwa ya Mungu!" na "Tazama! Hata Simoni akawa muumini! Aliacha kufanya uchawi wake!"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Mitume katika Yerusalemu waliposikia kwamba watu wa Samaria walikuwa wamekubali ujumbe wa Mungu, waliwatuma Petro na Yohana hapo. Mara tu walipowasili, waliwaombea waumini hawa wapya wapate Roho Mtakatifu. Roho Mtakatifu alikuwa bado hajamshukia yeyote kati yao, kwa maana walikuwa wamebatizwa tu kwa jina la Bwana Yesu. Kisha Petro na Yohana waliweka mikono yao juu ya waumini hawa, na walipokea Roho Mtakatifu.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Mwulize mwigizaji anayeigiza mitume, "Unahisi vipi?" Unaweza kusikia mambo kama, "Ni jambo la ajabu kuona Wasamaria wanamwamini Yesu pia!" "Mungu asifiwe kwamba sasa anawapa Roho Mtakatifu kupitia kwetu," na "Sasa Wasamaria wanajua kwamba wao ni kama waumini wengine wote."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Simoni alipoona kwamba Roho alikuwa akitolewa wakati mitume walipowawekea watu mikono, aliwapa pesa ili anunue nguvu hii. "Nipe nami nguvu hii," alipaaza sauti, "ili ninapoweka mikono yangu juu ya watu, wapokee Roho Mtakatifu!"</w:t>
      </w:r>
    </w:p>
    <w:p>
      <w:pPr/>
      <w:r>
        <w:rPr>
          <w:lang w:val="sw_KE" w:bidi="sw_KE"/>
        </w:rPr>
      </w:r>
      <w:r>
        <w:rPr>
          <w:lang w:val="sw_KE" w:bidi="sw_KE"/>
        </w:rPr>
        <w:t>Lakini Petro akamjibu, “Fedha zako na ziangamie pamoja nawe, kwa sababu umefikiri kwamba unaweza kununua zawadi ya Mungu kwa pesa! Huwezi kuwa na sehemu katika jambo hili, kwa sababu moyo wako hauko sawa mbele za Mungu. Tubuni uovu wenu na mwombeni Bwana. Pengine atasamehe mawazo yako mabaya, kwa maana ninaweza kuona kwamba umejaa wivu wenye uchungu na umefungwa na dhambi.</w:t>
      </w:r>
    </w:p>
    <w:p>
      <w:pPr/>
      <w:r>
        <w:rPr>
          <w:lang w:val="sw_KE" w:bidi="sw_KE"/>
        </w:rPr>
      </w:r>
      <w:r>
        <w:rPr>
          <w:lang w:val="sw_KE" w:bidi="sw_KE"/>
        </w:rPr>
        <w:t>Simoni aliwasihi wamwombe Bwana Mungu kwa ajili yake, "ili mambo haya ya kutisha mliyosema yasitokee kwangu!"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Simoni: "Unahisi vipi?" Unaweza kusikia mambo kama, "Ninasikitika sana kwa kufanya dhambi dhidi ya Mungu kwa njia hiyo!" "Ilikuwa ya upumbavu sana na ubinafsi kwangu!" na "Ninatumaini kwa kweli kwamba Mungu anaweza kunisamehe!"</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Baada ya kushuhudia na kuhubiri neno la Bwana katika Samaria, Petro na Yohana walirudi Yerusalemu. Na walisimama katika vijiji vingi vya Wasamaria njiani ili kuhubiri habari njema.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Filipo alishuka kwenda katika mji wa Samaria na akawahubiria watu huko kuhusu </w:t>
      </w:r>
      <w:r>
        <w:rPr>
          <w:b/>
          <w:lang w:val="sw_KE" w:bidi="sw_KE"/>
        </w:rPr>
        <w:t>Kristo</w:t>
      </w:r>
      <w:r>
        <w:rPr>
          <w:lang w:val="sw_KE" w:bidi="sw_KE"/>
        </w:rPr>
        <w:t xml:space="preserve">. Kumbuka kutumia neno lile lile ulilotumia awali kwa Kristo. Ufafanuzi kamili wa neno </w:t>
      </w:r>
      <w:r>
        <w:rPr>
          <w:lang w:val="sw_KE" w:bidi="sw_KE"/>
        </w:rPr>
        <w:t>Kristo</w:t>
      </w:r>
      <w:r>
        <w:rPr>
          <w:lang w:val="sw_KE" w:bidi="sw_KE"/>
        </w:rPr>
        <w:t xml:space="preserve"> unaweza kupatikana katika Faharasa Kuu.</w:t>
      </w:r>
    </w:p>
    <w:p>
      <w:pPr/>
      <w:r>
        <w:rPr>
          <w:lang w:val="sw_KE" w:bidi="sw_KE"/>
        </w:rPr>
      </w:r>
      <w:r>
        <w:rPr>
          <w:lang w:val="sw_KE" w:bidi="sw_KE"/>
        </w:rPr>
        <w:t xml:space="preserve">Maana </w:t>
      </w:r>
      <w:r>
        <w:rPr>
          <w:b/>
          <w:lang w:val="sw_KE" w:bidi="sw_KE"/>
        </w:rPr>
        <w:t>roho chafu</w:t>
      </w:r>
      <w:r>
        <w:rPr>
          <w:lang w:val="sw_KE" w:bidi="sw_KE"/>
        </w:rPr>
        <w:t xml:space="preserve">, zikilia kwa sauti kubwa, zilitoka kwa wengi waliokuwa nazo. Kumbuka kutumia neno lile lile ulilotumia awali kwa roho chafu. Ufafanuzi kamili wa </w:t>
      </w:r>
      <w:r>
        <w:rPr>
          <w:b/>
          <w:lang w:val="sw_KE" w:bidi="sw_KE"/>
        </w:rPr>
        <w:t>roho chafu</w:t>
      </w:r>
      <w:r>
        <w:rPr>
          <w:lang w:val="sw_KE" w:bidi="sw_KE"/>
        </w:rPr>
        <w:t xml:space="preserve"> unaweza kupatikana katika Faharasa Kuu.</w:t>
      </w:r>
    </w:p>
    <w:p>
      <w:pPr/>
      <w:r>
        <w:rPr>
          <w:lang w:val="sw_KE" w:bidi="sw_KE"/>
        </w:rPr>
      </w:r>
      <w:r>
        <w:rPr>
          <w:lang w:val="sw_KE" w:bidi="sw_KE"/>
        </w:rPr>
        <w:t xml:space="preserve">Lakini walipomwamini Filipo alipokuwa akihubiri habari njema kuhusu </w:t>
      </w:r>
      <w:r>
        <w:rPr>
          <w:b/>
          <w:lang w:val="sw_KE" w:bidi="sw_KE"/>
        </w:rPr>
        <w:t>ufalme wa Mungu</w:t>
      </w:r>
      <w:r>
        <w:rPr>
          <w:lang w:val="sw_KE" w:bidi="sw_KE"/>
        </w:rPr>
        <w:t xml:space="preserve"> na jina la Yesu Kristo, </w:t>
      </w:r>
      <w:r>
        <w:rPr>
          <w:b/>
          <w:lang w:val="sw_KE" w:bidi="sw_KE"/>
        </w:rPr>
        <w:t>walibatizwa</w:t>
      </w:r>
      <w:r>
        <w:rPr>
          <w:lang w:val="sw_KE" w:bidi="sw_KE"/>
        </w:rPr>
        <w:t>, wanaume na wanawake.</w:t>
      </w:r>
    </w:p>
    <w:p>
      <w:pPr/>
      <w:r>
        <w:rPr>
          <w:lang w:val="sw_KE" w:bidi="sw_KE"/>
        </w:rPr>
      </w:r>
      <w:r>
        <w:rPr>
          <w:lang w:val="sw_KE" w:bidi="sw_KE"/>
        </w:rPr>
        <w:t xml:space="preserve">Kumbuka kutumia neno lile lile ulilotumia awali kwa </w:t>
      </w:r>
      <w:r>
        <w:rPr>
          <w:b/>
          <w:lang w:val="sw_KE" w:bidi="sw_KE"/>
        </w:rPr>
        <w:t>ufalme wa Mungu</w:t>
      </w:r>
      <w:r>
        <w:rPr>
          <w:lang w:val="sw_KE" w:bidi="sw_KE"/>
        </w:rPr>
        <w:t xml:space="preserve">. Ufafanuzi kamili wa neno </w:t>
      </w:r>
      <w:r>
        <w:rPr>
          <w:lang w:val="sw_KE" w:bidi="sw_KE"/>
        </w:rPr>
        <w:t>ufalme wa Mungu</w:t>
      </w:r>
      <w:r>
        <w:rPr>
          <w:lang w:val="sw_KE" w:bidi="sw_KE"/>
        </w:rPr>
        <w:t xml:space="preserve"> unaweza kupatikana katika Faharasa Kuu.</w:t>
      </w:r>
    </w:p>
    <w:p>
      <w:pPr/>
      <w:r>
        <w:rPr>
          <w:lang w:val="sw_KE" w:bidi="sw_KE"/>
        </w:rPr>
      </w:r>
      <w:r>
        <w:rPr>
          <w:b/>
          <w:lang w:val="sw_KE" w:bidi="sw_KE"/>
        </w:rPr>
        <w:t>Ubatizo</w:t>
      </w:r>
      <w:r>
        <w:rPr>
          <w:lang w:val="sw_KE" w:bidi="sw_KE"/>
        </w:rPr>
        <w:t xml:space="preserve"> ni sherehe ya mara moja tu, wakati muumini mpya anapotoa udhihirisho wa hadharani wa kujitolea kwake kwa Yesu na muungano wake naye. Ubatizo, ambao unamaanisha kuzamishwa ndani au chini ya maji, ni ishara ya mazishi na ufufuo wa Yesu, na kufa kwetu kwa maisha yetu ya zamani na ufufuo katika maisha yetu mapya pamoja na Yesu. Kumbuka kutumia neno lile lile ulilotumia awali kwa kubatizwa. Ufafanuzi kamili wa neno </w:t>
      </w:r>
      <w:r>
        <w:rPr>
          <w:lang w:val="sw_KE" w:bidi="sw_KE"/>
        </w:rPr>
        <w:t>ubatizo</w:t>
      </w:r>
      <w:r>
        <w:rPr>
          <w:lang w:val="sw_KE" w:bidi="sw_KE"/>
        </w:rPr>
        <w:t xml:space="preserve"> unaweza kupatikana katika Faharasa Kuu.</w:t>
      </w:r>
    </w:p>
    <w:p>
      <w:pPr/>
      <w:r>
        <w:rPr>
          <w:lang w:val="sw_KE" w:bidi="sw_KE"/>
        </w:rPr>
      </w:r>
      <w:r>
        <w:rPr>
          <w:lang w:val="sw_KE" w:bidi="sw_KE"/>
        </w:rPr>
        <w:t xml:space="preserve">Alipoona </w:t>
      </w:r>
      <w:r>
        <w:rPr>
          <w:b/>
          <w:lang w:val="sw_KE" w:bidi="sw_KE"/>
        </w:rPr>
        <w:t>ishara</w:t>
      </w:r>
      <w:r>
        <w:rPr>
          <w:lang w:val="sw_KE" w:bidi="sw_KE"/>
        </w:rPr>
        <w:t xml:space="preserve"> na </w:t>
      </w:r>
      <w:r>
        <w:rPr>
          <w:b/>
          <w:lang w:val="sw_KE" w:bidi="sw_KE"/>
        </w:rPr>
        <w:t>miujiza</w:t>
      </w:r>
      <w:r>
        <w:rPr>
          <w:lang w:val="sw_KE" w:bidi="sw_KE"/>
        </w:rPr>
        <w:t xml:space="preserve"> mikubwa iliyofanywa, alishangaa. Maneno haya yanarejelea matendo yenye nguvu ambayo Mungu pekee anaweza kuyafanya, na yanawafanya watu kumstaajabia Mungu. Miujiza, ishara, na maajabu yote yanarejelea mambo yanayofanana. Ishara inamaanisha muujiza ambao unatokea ili kuonyesha watu kitu muhimu. Kumbuka kutumia maneno yale yale uliyotumia awali kwa ishara na miujiza. Ufafanuzi kamili wa neno </w:t>
      </w:r>
      <w:r>
        <w:rPr>
          <w:lang w:val="sw_KE" w:bidi="sw_KE"/>
        </w:rPr>
        <w:t>ishara</w:t>
      </w:r>
      <w:r>
        <w:rPr>
          <w:lang w:val="sw_KE" w:bidi="sw_KE"/>
        </w:rPr>
        <w:t xml:space="preserve"> na </w:t>
      </w:r>
      <w:r>
        <w:rPr>
          <w:lang w:val="sw_KE" w:bidi="sw_KE"/>
        </w:rPr>
        <w:t>miujiza</w:t>
      </w:r>
      <w:r>
        <w:rPr>
          <w:lang w:val="sw_KE" w:bidi="sw_KE"/>
        </w:rPr>
        <w:t xml:space="preserve"> unaweza kupatikana katika Faharasa Kuu.</w:t>
      </w:r>
    </w:p>
    <w:p>
      <w:pPr/>
      <w:r>
        <w:rPr>
          <w:lang w:val="sw_KE" w:bidi="sw_KE"/>
        </w:rPr>
      </w:r>
      <w:r>
        <w:rPr>
          <w:lang w:val="sw_KE" w:bidi="sw_KE"/>
        </w:rPr>
        <w:t xml:space="preserve">Basi, </w:t>
      </w:r>
      <w:r>
        <w:rPr>
          <w:b/>
          <w:lang w:val="sw_KE" w:bidi="sw_KE"/>
        </w:rPr>
        <w:t>mitume</w:t>
      </w:r>
      <w:r>
        <w:rPr>
          <w:lang w:val="sw_KE" w:bidi="sw_KE"/>
        </w:rPr>
        <w:t xml:space="preserve"> waliokuwa Yerusalemu waliposikia kwamba Samaria imelipokea neno la Mungu, wakawatuma Petro na Yohana kwao. Mitume ni kikundi cha awali cha wafuasi wa Yesu walioteuliwa naye kama wawakilishi wake. Walikuwa wakisaidia kuongoza kanisa la Yerusalemu wakati wa hadithi hii. Kumbuka kutumia neno lile lile ulilotumia awali kwa mitume. Ufafanuzi kamili wa neno </w:t>
      </w:r>
      <w:r>
        <w:rPr>
          <w:lang w:val="sw_KE" w:bidi="sw_KE"/>
        </w:rPr>
        <w:t>mitume</w:t>
      </w:r>
      <w:r>
        <w:rPr>
          <w:lang w:val="sw_KE" w:bidi="sw_KE"/>
        </w:rPr>
        <w:t xml:space="preserve"> unaweza kupatikana katika Faharasa Kuu.</w:t>
      </w:r>
    </w:p>
    <w:p>
      <w:pPr/>
      <w:r>
        <w:rPr>
          <w:lang w:val="sw_KE" w:bidi="sw_KE"/>
        </w:rPr>
      </w:r>
      <w:r>
        <w:rPr>
          <w:lang w:val="sw_KE" w:bidi="sw_KE"/>
        </w:rPr>
        <w:t xml:space="preserve">Mitume waliwatuma kwao Petro na Yohana, ambao walishuka na kuomba kwa ajili yao ili waweze kupokea </w:t>
      </w:r>
      <w:r>
        <w:rPr>
          <w:b/>
          <w:lang w:val="sw_KE" w:bidi="sw_KE"/>
        </w:rPr>
        <w:t>Roho Mtakatifu</w:t>
      </w:r>
      <w:r>
        <w:rPr>
          <w:lang w:val="sw_KE" w:bidi="sw_KE"/>
        </w:rPr>
        <w:t xml:space="preserve">. Kumbuka kutumia maneno yale yale uliyotumia awali kwa Roho Mtakatifu. Ufafanuzi kamili wa </w:t>
      </w:r>
      <w:r>
        <w:rPr>
          <w:lang w:val="sw_KE" w:bidi="sw_KE"/>
        </w:rPr>
        <w:t>Roho Mtakatifu</w:t>
      </w:r>
      <w:r>
        <w:rPr>
          <w:lang w:val="sw_KE" w:bidi="sw_KE"/>
        </w:rPr>
        <w:t xml:space="preserve"> unaweza kupatikana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