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w:t>
      </w:r>
      <w:r>
        <w:rPr>
          <w:lang w:val="sw_KE" w:bidi="sw_KE"/>
        </w:rPr>
      </w:r>
    </w:p>
    <w:p>
      <w:pPr/>
      <w:r>
        <w:rPr>
          <w:lang w:val="sw_KE" w:bidi="sw_KE"/>
        </w:rPr>
      </w:r>
      <w:r>
        <w:rPr>
          <w:b/>
          <w:lang w:val="sw_KE" w:bidi="sw_KE"/>
        </w:rPr>
        <w:t>Familiarization, Internalization, Articulation (FIA) Translation Guide</w:t>
      </w:r>
      <w:r>
        <w:rPr>
          <w:lang w:val="sw_KE" w:bidi="sw_KE"/>
        </w:rPr>
        <w:t xml:space="preserve"> © 2025 Word Collective Released under CC BY-SA 4.0 license. </w:t>
      </w:r>
      <w:r>
        <w:rPr>
          <w:lang w:val="sw_KE" w:bidi="sw_KE"/>
        </w:rPr>
        <w:t>Familiarization, Internalization, Articulation (FIA) Translation Guide</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EXO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Kutoka 1:1–7</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1:1–7 na iwekeni mioyoni mwenu.</w:t>
      </w:r>
    </w:p>
    <w:p>
      <w:pPr/>
      <w:r>
        <w:rPr>
          <w:lang w:val="sw_KE" w:bidi="sw_KE"/>
        </w:rPr>
      </w:r>
      <w:r>
        <w:rPr>
          <w:lang w:val="sw_KE" w:bidi="sw_KE"/>
        </w:rPr>
        <w:t>Sikiliza toleo la sauti la Kutoka 1:1–7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1:1–7 katika tafsiri iliyo rahisi zaidi kueleweka.</w:t>
      </w:r>
    </w:p>
    <w:p>
      <w:pPr/>
      <w:r>
        <w:rPr>
          <w:lang w:val="sw_KE" w:bidi="sw_KE"/>
        </w:rPr>
      </w:r>
      <w:r>
        <w:rPr>
          <w:lang w:val="sw_KE" w:bidi="sw_KE"/>
        </w:rPr>
        <w:t>Sitisha sauti hii hapa.</w:t>
      </w:r>
    </w:p>
    <w:p>
      <w:pPr/>
      <w:r>
        <w:rPr>
          <w:lang w:val="sw_KE" w:bidi="sw_KE"/>
        </w:rPr>
      </w:r>
      <w:r>
        <w:rPr>
          <w:lang w:val="sw_KE" w:bidi="sw_KE"/>
        </w:rPr>
        <w:t>Kama jina la kitabu linavyoonyesha, kitabu cha Kutoka kinasimulia hadithi ya jinsi uzao wa Yakobo, ambaye jina lake pia lilikuwa Israeli, walivyosafiri kutoka Misri. Yakobo alikuwa mjukuu wa Ibrahimu. Utakumbuka kwamba Mungu alikuwa ametoa nchi ya Kanaani kwa Ibrahimu na uzao wa Ibrahimu. Unaweza pia kukumbuka kwamba Mungu alibadilisha jina la Yakobo kuwa Israeli. Yakobo, wana wa Yakobo, wake wa wana wake, na watoto wao walikuwa wamehamia Misri wakati wa njaa kubwa, wakati watu hawakuwa na chakula cha kutosha cha kula. Uzao wa Yakobo ulibaki Misri kwa zaidi ya miaka 400. Baada ya muda, watu walijua uzao wa Yakobo kama "Waisraeli," kwa sababu walikuwa wazao wa Yakobo, ambaye Mungu alikuwa amemwita Israeli.</w:t>
      </w:r>
    </w:p>
    <w:p>
      <w:pPr/>
      <w:r>
        <w:rPr>
          <w:lang w:val="sw_KE" w:bidi="sw_KE"/>
        </w:rPr>
      </w:r>
      <w:r>
        <w:rPr>
          <w:lang w:val="sw_KE" w:bidi="sw_KE"/>
        </w:rPr>
        <w:t>Simama hapa kama kikundi na uangalie ramani ya Kanaani na Misri. Sitisha sauti hii hapa.</w:t>
      </w:r>
    </w:p>
    <w:p>
      <w:pPr/>
      <w:r>
        <w:rPr>
          <w:lang w:val="sw_KE" w:bidi="sw_KE"/>
        </w:rPr>
      </w:r>
      <w:r>
        <w:rPr>
          <w:lang w:val="sw_KE" w:bidi="sw_KE"/>
        </w:rPr>
        <w:t>Sehemu hii ya hadithi ni utangulizi mfupi kwa wana wa Yakobo na familia zao waliofika Misri. Kifungu hiki kinaanza na orodha ya wana wa Israeli, au wa Yakobo. Kila mwana alileta familia yake pamoja nao hadi Misri. Kaya ya mwanamume inajumuisha familia ya karibu ya mwanamume huyo, ambayo mara nyingi inajumuisha vizazi kadhaa. Kaya inaweza pia kujumuisha jamaa wengine na watumishi wa kiume na wa kike. Rubeni, Simeoni, Lawi, Yuda, Isakari, Zebuloni, Benjamini, Dan, Naftali, Gadi, na Asheri wanasafiri na Yakobo kwenda Misri. Yosefu, ambaye pia alikuwa mwana wa Yakobo, tayari yuko Misri. Utakumbuka kwamba Yosefu alikuwa amehamia Misri baada ya ndugu zake kumuuza kwa wafanyabiashara wa watumwa.</w:t>
      </w:r>
    </w:p>
    <w:p>
      <w:pPr/>
      <w:r>
        <w:rPr>
          <w:lang w:val="sw_KE" w:bidi="sw_KE"/>
        </w:rPr>
      </w:r>
      <w:r>
        <w:rPr>
          <w:lang w:val="sw_KE" w:bidi="sw_KE"/>
        </w:rPr>
        <w:t>Wakati familia ya Yakobo ilihamia Misri, Yakobo alikuwa na jumla ya wazao wa kiume 70. Waisraeli walipoorodhesha uzao wao, kwa kawaida waliorodhesha wanaume tu—kwa hivyo hawa ni wana wa Yakobo, wajukuu, na vitukuu wake. Nambari hii inaweza kujumuisha Yosefu na familia yake ambao tayari wako Misri.</w:t>
      </w:r>
    </w:p>
    <w:p>
      <w:pPr/>
      <w:r>
        <w:rPr>
          <w:lang w:val="sw_KE" w:bidi="sw_KE"/>
        </w:rPr>
      </w:r>
      <w:r>
        <w:rPr>
          <w:lang w:val="sw_KE" w:bidi="sw_KE"/>
        </w:rPr>
        <w:t>Simama hapa na mjadili swali hili kama kikundi: Unapozungumza kuhusu familia na uzao wa mtu, mnahesabu vipi watu hawa? Unamjumuisha nani? Sitisha sauti hii hapa.</w:t>
      </w:r>
    </w:p>
    <w:p>
      <w:pPr/>
      <w:r>
        <w:rPr>
          <w:lang w:val="sw_KE" w:bidi="sw_KE"/>
        </w:rPr>
      </w:r>
      <w:r>
        <w:rPr>
          <w:lang w:val="sw_KE" w:bidi="sw_KE"/>
        </w:rPr>
        <w:t>Hatimaye, Yosefu na ndugu wote wa Yosefu walikufa. Kizazi chote kilichoishi wakati mmoja na Yosefu na ndugu zake pia kilikufa, akiwemo Yakobo. Hii inaonyesha kwamba kipindi kirefu cha wakati kimepita tangu Yakobo na familia yake walipowasili Misri.</w:t>
      </w:r>
    </w:p>
    <w:p>
      <w:pPr/>
      <w:r>
        <w:rPr>
          <w:lang w:val="sw_KE" w:bidi="sw_KE"/>
        </w:rPr>
      </w:r>
      <w:r>
        <w:rPr>
          <w:lang w:val="sw_KE" w:bidi="sw_KE"/>
        </w:rPr>
        <w:t>Watu wa familia ya Yakobo, Waisraeli, wana watoto na wajukuu wengi. Waisraeli wamekuwa kundi kubwa sana na wameijaza nchi ya Misri. Hii haimaanishi kwamba watu pekee walioko Misri ni Waisraeli. Badala yake, hii ina maana kuna Waisraeli wengi sana kiasi kwamba inaonekana kama Waisraeli wako kila mahali katika nchi ya Misri. Inashangaza jinsi familia moja ilivyogeuka kuwa kikundi kikubwa cha watu!</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1:1–7 katika tafsiri inayoeleweka kwa urahisi zaidi.</w:t>
      </w:r>
    </w:p>
    <w:p>
      <w:pPr/>
      <w:r>
        <w:rPr>
          <w:lang w:val="sw_KE" w:bidi="sw_KE"/>
        </w:rPr>
      </w:r>
      <w:r>
        <w:rPr>
          <w:lang w:val="sw_KE" w:bidi="sw_KE"/>
        </w:rPr>
        <w:t>Sitisha sauti hii hapa.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Kifungu hiki kina matukio mawili.</w:t>
      </w:r>
    </w:p>
    <w:p>
      <w:pPr/>
      <w:r>
        <w:rPr>
          <w:lang w:val="sw_KE" w:bidi="sw_KE"/>
        </w:rPr>
      </w:r>
      <w:r>
        <w:rPr>
          <w:b/>
          <w:lang w:val="sw_KE" w:bidi="sw_KE"/>
        </w:rPr>
        <w:t>Katika tukio la kwanza:</w:t>
      </w:r>
      <w:r>
        <w:rPr>
          <w:lang w:val="sw_KE" w:bidi="sw_KE"/>
        </w:rPr>
        <w:t xml:space="preserve"> Yakobo na wana wake wanahamia Misri, ambapo Yosefu tayari anaishi.</w:t>
      </w:r>
    </w:p>
    <w:p>
      <w:pPr/>
      <w:r>
        <w:rPr>
          <w:lang w:val="sw_KE" w:bidi="sw_KE"/>
        </w:rPr>
      </w:r>
      <w:r>
        <w:rPr>
          <w:b/>
          <w:lang w:val="sw_KE" w:bidi="sw_KE"/>
        </w:rPr>
        <w:t>Katika tukio la pili:</w:t>
      </w:r>
      <w:r>
        <w:rPr>
          <w:lang w:val="sw_KE" w:bidi="sw_KE"/>
        </w:rPr>
        <w:t xml:space="preserve"> Yakobo, wana wake wote, na kizazi hicho chote wanakufa. Uzao wa Yakobo una watoto wengi, nao wanaongezeka kwa idadi kiasi kwamba wameenea kote Misri.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Yakobo, jina lake pia ni Israeli</w:t>
      </w:r>
    </w:p>
    <w:p>
      <w:pPr>
        <w:pStyle w:val="ListBullet"/>
        <w:spacing w:line="240" w:lineRule="auto"/>
        <w:ind w:left="720"/>
      </w:pPr>
      <w:r>
        <w:rPr>
          <w:lang w:val="sw_KE" w:bidi="sw_KE"/>
        </w:rPr>
      </w:r>
      <w:r>
        <w:rPr>
          <w:lang w:val="sw_KE" w:bidi="sw_KE"/>
        </w:rPr>
        <w:t>Reubeni</w:t>
      </w:r>
    </w:p>
    <w:p>
      <w:pPr>
        <w:pStyle w:val="ListBullet"/>
        <w:spacing w:line="240" w:lineRule="auto"/>
        <w:ind w:left="720"/>
      </w:pPr>
      <w:r>
        <w:rPr>
          <w:lang w:val="sw_KE" w:bidi="sw_KE"/>
        </w:rPr>
      </w:r>
      <w:r>
        <w:rPr>
          <w:lang w:val="sw_KE" w:bidi="sw_KE"/>
        </w:rPr>
        <w:t>Simioni</w:t>
      </w:r>
    </w:p>
    <w:p>
      <w:pPr>
        <w:pStyle w:val="ListBullet"/>
        <w:spacing w:line="240" w:lineRule="auto"/>
        <w:ind w:left="720"/>
      </w:pPr>
      <w:r>
        <w:rPr>
          <w:lang w:val="sw_KE" w:bidi="sw_KE"/>
        </w:rPr>
      </w:r>
      <w:r>
        <w:rPr>
          <w:lang w:val="sw_KE" w:bidi="sw_KE"/>
        </w:rPr>
        <w:t>Lawi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Issachar</w:t>
      </w:r>
    </w:p>
    <w:p>
      <w:pPr>
        <w:pStyle w:val="ListBullet"/>
        <w:spacing w:line="240" w:lineRule="auto"/>
        <w:ind w:left="720"/>
      </w:pPr>
      <w:r>
        <w:rPr>
          <w:lang w:val="sw_KE" w:bidi="sw_KE"/>
        </w:rPr>
      </w:r>
      <w:r>
        <w:rPr>
          <w:lang w:val="sw_KE" w:bidi="sw_KE"/>
        </w:rPr>
        <w:t>Zebuloni</w:t>
      </w:r>
    </w:p>
    <w:p>
      <w:pPr>
        <w:pStyle w:val="ListBullet"/>
        <w:spacing w:line="240" w:lineRule="auto"/>
        <w:ind w:left="720"/>
      </w:pPr>
      <w:r>
        <w:rPr>
          <w:lang w:val="sw_KE" w:bidi="sw_KE"/>
        </w:rPr>
      </w:r>
      <w:r>
        <w:rPr>
          <w:lang w:val="sw_KE" w:bidi="sw_KE"/>
        </w:rPr>
        <w:t>Benjamini</w:t>
      </w:r>
    </w:p>
    <w:p>
      <w:pPr>
        <w:pStyle w:val="ListBullet"/>
        <w:spacing w:line="240" w:lineRule="auto"/>
        <w:ind w:left="720"/>
      </w:pPr>
      <w:r>
        <w:rPr>
          <w:lang w:val="sw_KE" w:bidi="sw_KE"/>
        </w:rPr>
      </w:r>
      <w:r>
        <w:rPr>
          <w:lang w:val="sw_KE" w:bidi="sw_KE"/>
        </w:rPr>
        <w:t>Dan</w:t>
      </w:r>
    </w:p>
    <w:p>
      <w:pPr>
        <w:pStyle w:val="ListBullet"/>
        <w:spacing w:line="240" w:lineRule="auto"/>
        <w:ind w:left="720"/>
      </w:pPr>
      <w:r>
        <w:rPr>
          <w:lang w:val="sw_KE" w:bidi="sw_KE"/>
        </w:rPr>
      </w:r>
      <w:r>
        <w:rPr>
          <w:lang w:val="sw_KE" w:bidi="sw_KE"/>
        </w:rPr>
        <w:t>Naphtali</w:t>
      </w:r>
    </w:p>
    <w:p>
      <w:pPr>
        <w:pStyle w:val="ListBullet"/>
        <w:spacing w:line="240" w:lineRule="auto"/>
        <w:ind w:left="720"/>
      </w:pPr>
      <w:r>
        <w:rPr>
          <w:lang w:val="sw_KE" w:bidi="sw_KE"/>
        </w:rPr>
      </w:r>
      <w:r>
        <w:rPr>
          <w:lang w:val="sw_KE" w:bidi="sw_KE"/>
        </w:rPr>
        <w:t>Gadi</w:t>
      </w:r>
    </w:p>
    <w:p>
      <w:pPr>
        <w:pStyle w:val="ListBullet"/>
        <w:spacing w:line="240" w:lineRule="auto"/>
        <w:ind w:left="720"/>
      </w:pPr>
      <w:r>
        <w:rPr>
          <w:lang w:val="sw_KE" w:bidi="sw_KE"/>
        </w:rPr>
      </w:r>
      <w:r>
        <w:rPr>
          <w:lang w:val="sw_KE" w:bidi="sw_KE"/>
        </w:rPr>
        <w:t>Asheri.</w:t>
      </w:r>
    </w:p>
    <w:p>
      <w:pPr>
        <w:pStyle w:val="ListBullet"/>
        <w:spacing w:line="240" w:lineRule="auto"/>
        <w:ind w:left="720"/>
      </w:pPr>
      <w:r>
        <w:rPr>
          <w:lang w:val="sw_KE" w:bidi="sw_KE"/>
        </w:rPr>
      </w:r>
      <w:r>
        <w:rPr>
          <w:lang w:val="sw_KE" w:bidi="sw_KE"/>
        </w:rPr>
        <w:t>Yosefu</w:t>
      </w:r>
    </w:p>
    <w:p>
      <w:pPr>
        <w:pStyle w:val="ListBullet"/>
        <w:spacing w:line="240" w:lineRule="auto"/>
        <w:ind w:left="720"/>
      </w:pPr>
      <w:r>
        <w:rPr>
          <w:lang w:val="sw_KE" w:bidi="sw_KE"/>
        </w:rPr>
      </w:r>
      <w:r>
        <w:rPr>
          <w:lang w:val="sw_KE" w:bidi="sw_KE"/>
        </w:rPr>
        <w:t>Nyumba za wana wa Yakobo</w:t>
      </w:r>
    </w:p>
    <w:p>
      <w:pPr>
        <w:pStyle w:val="ListBullet"/>
        <w:spacing w:line="240" w:lineRule="auto"/>
        <w:ind w:left="720"/>
      </w:pPr>
      <w:r>
        <w:rPr>
          <w:lang w:val="sw_KE" w:bidi="sw_KE"/>
        </w:rPr>
      </w:r>
      <w:r>
        <w:rPr>
          <w:lang w:val="sw_KE" w:bidi="sw_KE"/>
        </w:rPr>
        <w:t>Na Waisraeli</w:t>
      </w:r>
    </w:p>
    <w:p>
      <w:pPr/>
      <w:r>
        <w:rPr>
          <w:lang w:val="sw_KE" w:bidi="sw_KE"/>
        </w:rPr>
      </w:r>
      <w:r>
        <w:rPr>
          <w:lang w:val="sw_KE" w:bidi="sw_KE"/>
        </w:rPr>
        <w:t>Mkiwa kama kikundi, zingatia sehemu hizi za mazingira ya hadithi:</w:t>
      </w:r>
    </w:p>
    <w:p>
      <w:pPr/>
      <w:r>
        <w:rPr>
          <w:lang w:val="sw_KE" w:bidi="sw_KE"/>
        </w:rPr>
      </w:r>
      <w:r>
        <w:rPr>
          <w:lang w:val="sw_KE" w:bidi="sw_KE"/>
        </w:rPr>
        <w:t>Kifungu hiki kinasimulia hadithi ya jinsi familia ya Yakobo inavyohamia kutoka Kanaani hadi Misri. Msimulizi wa hadithi anadhania kwamba watu tayari wanajua Yakobo na familia yake ni nani kutoka kwa kitabu cha Mwanzo, kwa hivyo msimulizi wa hadithi haelezei Yakobo ni nani.</w:t>
      </w:r>
    </w:p>
    <w:p>
      <w:pPr/>
      <w:r>
        <w:rPr>
          <w:lang w:val="sw_KE" w:bidi="sw_KE"/>
        </w:rPr>
      </w:r>
      <w:r>
        <w:rPr>
          <w:lang w:val="sw_KE" w:bidi="sw_KE"/>
        </w:rPr>
        <w:t>Katika tukio la kwanza, msimulizi wa hadithi anatoa majina ya wana wa Yakobo ambao walisafiri na Yakobo kwenda Misri. Msimulizi wa hadithi hajumuishi jina la Yosefu katika orodha hii kwa sababu Yosefu tayari alikuwa Misri. Msimulizi wa hadithi anapanga majina ya wana wa kiume kulingana na mama aliyemzaa mwana husika. Kumbuka kwamba Yakobo alizaa wana wa kiume na wanawake wanne. Rubeni, Simeoni, Lawi, Yuda, Isakari, na Zebuloni ni wana wa mwanamke mmoja. Benjamini ni mwana wa mwanamke wa pili. Dan na Naftali ni wana wa mke wa tatu. Na Gadi na Asheri ni wana wa mwanamke wa nne.</w:t>
      </w:r>
    </w:p>
    <w:p>
      <w:pPr/>
      <w:r>
        <w:rPr>
          <w:lang w:val="sw_KE" w:bidi="sw_KE"/>
        </w:rPr>
      </w:r>
      <w:r>
        <w:rPr>
          <w:lang w:val="sw_KE" w:bidi="sw_KE"/>
        </w:rPr>
        <w:t>Sitisha hapa na mjadili swali hili kama kikundi: Katika lugha yenu, mnatoaje hoja kuhusu jambo fulani? Ikiwa mtu alikuwa na watoto wenye wanawake tofauti, ungeorodhesha watoto kwa utaratibu gani, na ungepanga vipi orodha? Sitisha sauti hii hapa.</w:t>
      </w:r>
    </w:p>
    <w:p>
      <w:pPr/>
      <w:r>
        <w:rPr>
          <w:lang w:val="sw_KE" w:bidi="sw_KE"/>
        </w:rPr>
      </w:r>
      <w:r>
        <w:rPr>
          <w:lang w:val="sw_KE" w:bidi="sw_KE"/>
        </w:rPr>
        <w:t>Wana hawa wanasafiri na kaya zao zote, lakini msimulizi anahesabu tu wanafamilia 70 ambao wanasafiri. Watu hawa wote wanasafiri kwenda Misri, ambapo Yosefu tayari anaishi.</w:t>
      </w:r>
    </w:p>
    <w:p>
      <w:pPr/>
      <w:r>
        <w:rPr>
          <w:lang w:val="sw_KE" w:bidi="sw_KE"/>
        </w:rPr>
      </w:r>
      <w:r>
        <w:rPr>
          <w:lang w:val="sw_KE" w:bidi="sw_KE"/>
        </w:rPr>
        <w:t>Tukio la pili linaanza miaka mingi baadaye na linaendelea kwa miaka mingi. Hatimaye, Yakobo, wana wa Yakobo, na watu wazima wote ambao waliishi wakati mmoja na Yosefu walikufa. Lakini uzao wa Yakobo, Waisraeli, wana watoto na wajukuu wengi. Msimulizi anatumia misemo kadhaa ili kusisitiza kwamba Waisraeli walikua na kuwa umati mkubwa sana. Misemo hii inamaanisha kitu kilekile: kwamba Waisraeli walikuwa na watoto wengi na wakawa taifa kubwa. Msimulizi wa hadithi analinganisha jinsi Waisraeli walivyokuwa na watoto wengi na jinsi mti unavyozaa matunda mengi.</w:t>
      </w:r>
    </w:p>
    <w:p>
      <w:pPr/>
      <w:r>
        <w:rPr>
          <w:lang w:val="sw_KE" w:bidi="sw_KE"/>
        </w:rPr>
      </w:r>
      <w:r>
        <w:rPr>
          <w:lang w:val="sw_KE" w:bidi="sw_KE"/>
        </w:rPr>
        <w:t>Sitisha hapa na mjadili swali hili kama kikundi: Katika lugha yenu, mnasisitiza vipi kitu ili kuonyesha kwamba ni ya kushangaza sana au ya kuvutia? Unazungumziaje hali ya watu kuwa na watoto na wajukuu wengi? Ikiwa si kawaida kutumia misemo hii yote katika lugha yako, unaweza kutumia maneno au misemo michache zaidi katika tafsiri yako. Sitisha sauti hii hapa.</w:t>
      </w:r>
    </w:p>
    <w:p>
      <w:pPr/>
      <w:r>
        <w:rPr>
          <w:lang w:val="sw_KE" w:bidi="sw_KE"/>
        </w:rPr>
      </w:r>
      <w:r>
        <w:rPr>
          <w:lang w:val="sw_KE" w:bidi="sw_KE"/>
        </w:rPr>
        <w:t>Msimulizi wa hadithi anatia chumvi anaposema Waisraeli wanajaza nchi. Badala yake, hii ina maana kuna Waisraeli wengi sana kiasi kwamba inaonekana kama Waisraeli wako kila mahali katika nchi ya Misri. Baadhi ya tafsiri zinasema kwamba Waisraeli wana watu wengi sana katika jamii yao kiasi kwamba Wamisri wanaamini kuwa Waisraeli ni hatari kwa Wamisri.</w:t>
      </w:r>
    </w:p>
    <w:p>
      <w:pPr/>
      <w:r>
        <w:rPr>
          <w:lang w:val="sw_KE" w:bidi="sw_KE"/>
        </w:rPr>
      </w:r>
      <w:r>
        <w:rPr>
          <w:lang w:val="sw_KE" w:bidi="sw_KE"/>
        </w:rPr>
        <w:t>Msimulizi wa hadithi anataka watu washangae wanaposikia hili! Msimulizi wa hadithi anatumia maneno na misemo kutoka kwa Mwanzo ili kuonyesha kwamba Mungu aliwafanya Waisraeli kukua hivi. Msimulizi anataka kuwakumbusha watu kwamba Mungu anatimiza ahadi yake ya kumpa Ibrahimu uzao mwingi sana kiasi kwamba hakuna mtu anayeweza kuhesabu uzao wake.</w:t>
      </w:r>
    </w:p>
    <w:p>
      <w:pPr/>
      <w:r>
        <w:rPr>
          <w:lang w:val="sw_KE" w:bidi="sw_KE"/>
        </w:rPr>
      </w:r>
      <w:r>
        <w:rPr>
          <w:lang w:val="sw_KE" w:bidi="sw_KE"/>
        </w:rPr>
        <w:t>Simama hapa na mjadili swali hili kama kikundi: Ikiwa mmetafsiri kitabu cha Mwanzo, zungumzieni njia mlizotumia kutafsiri ahadi ya Mungu kwa Ibrahimu kwamba Ibrahimu angekuwa na uzao mwingi. Sitisha sauti hii hapa.</w:t>
      </w:r>
    </w:p>
    <w:p>
      <w:pPr/>
      <w:r>
        <w:rPr>
          <w:lang w:val="sw_KE" w:bidi="sw_KE"/>
        </w:rPr>
      </w:r>
      <w:r>
        <w:rPr>
          <w:lang w:val="sw_KE" w:bidi="sw_KE"/>
        </w:rPr>
        <w:t>Sasa, kikundi kinapaswa kutengeneza ubao wa hadithi, kuchora, au kutumia vitu ili kuonyesha kifungu na matukio yaliyomo.</w:t>
      </w:r>
    </w:p>
    <w:p>
      <w:pPr/>
      <w:r>
        <w:rPr>
          <w:lang w:val="sw_KE" w:bidi="sw_KE"/>
        </w:rPr>
      </w:r>
      <w:r>
        <w:rPr>
          <w:lang w:val="sw_KE" w:bidi="sw_KE"/>
        </w:rPr>
        <w:t>Kwa kutumia ubao wa hadithi, chora picha za wana 12 wa Yakobo na uongeze nukta karibu na kila mmoja wao ili kuonyesha uzao wao. Ikiwezekana, tumia rangi au maumbo tofauti kwa wana na uzao wao. Njia nyingine unayoweza kuonyesha hili ni kuashiria eneo kwenye ardhi au sakafu ili kuwakilisha Misri, na kisha kuweka vitu kama chupa, mawe, au hata majani ili kuwakilisha wana 12 wa Yakobo. Kisha ongeza vitu vingine karibu na vitu hivyo ili kuonyesha jinsi vizazi vyao vinavyoongezeka kwa idadi.</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1:1–7 katika tafsiri iliyo rahisi zaidi kueleweka.</w:t>
      </w:r>
    </w:p>
    <w:p>
      <w:pPr/>
      <w:r>
        <w:rPr>
          <w:lang w:val="sw_KE" w:bidi="sw_KE"/>
        </w:rPr>
      </w:r>
      <w:r>
        <w:rPr>
          <w:lang w:val="sw_KE" w:bidi="sw_KE"/>
        </w:rPr>
        <w:t>Sitisha sauti hii hapa.</w:t>
      </w:r>
    </w:p>
    <w:p>
      <w:pPr/>
      <w:r>
        <w:rPr>
          <w:lang w:val="sw_KE" w:bidi="sw_KE"/>
        </w:rPr>
      </w:r>
      <w:r>
        <w:rPr>
          <w:lang w:val="sw_KE" w:bidi="sw_KE"/>
        </w:rPr>
        <w:t>Katika hatua hii, kikundi kitaigiza kifungu hiki.</w:t>
      </w:r>
    </w:p>
    <w:p>
      <w:pPr/>
      <w:r>
        <w:rPr>
          <w:lang w:val="sw_KE" w:bidi="sw_KE"/>
        </w:rPr>
      </w:r>
      <w:r>
        <w:rPr>
          <w:lang w:val="sw_KE" w:bidi="sw_KE"/>
        </w:rPr>
        <w:t>Simulizi hii ina matukio mawili.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Yakobo, jina lake pia ni Israeli</w:t>
      </w:r>
    </w:p>
    <w:p>
      <w:pPr>
        <w:pStyle w:val="ListBullet"/>
        <w:spacing w:line="240" w:lineRule="auto"/>
        <w:ind w:left="720"/>
      </w:pPr>
      <w:r>
        <w:rPr>
          <w:lang w:val="sw_KE" w:bidi="sw_KE"/>
        </w:rPr>
      </w:r>
      <w:r>
        <w:rPr>
          <w:lang w:val="sw_KE" w:bidi="sw_KE"/>
        </w:rPr>
        <w:t>Reubeni</w:t>
      </w:r>
    </w:p>
    <w:p>
      <w:pPr>
        <w:pStyle w:val="ListBullet"/>
        <w:spacing w:line="240" w:lineRule="auto"/>
        <w:ind w:left="720"/>
      </w:pPr>
      <w:r>
        <w:rPr>
          <w:lang w:val="sw_KE" w:bidi="sw_KE"/>
        </w:rPr>
      </w:r>
      <w:r>
        <w:rPr>
          <w:lang w:val="sw_KE" w:bidi="sw_KE"/>
        </w:rPr>
        <w:t>Simioni</w:t>
      </w:r>
    </w:p>
    <w:p>
      <w:pPr>
        <w:pStyle w:val="ListBullet"/>
        <w:spacing w:line="240" w:lineRule="auto"/>
        <w:ind w:left="720"/>
      </w:pPr>
      <w:r>
        <w:rPr>
          <w:lang w:val="sw_KE" w:bidi="sw_KE"/>
        </w:rPr>
      </w:r>
      <w:r>
        <w:rPr>
          <w:lang w:val="sw_KE" w:bidi="sw_KE"/>
        </w:rPr>
        <w:t>Lawi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Issachar</w:t>
      </w:r>
    </w:p>
    <w:p>
      <w:pPr>
        <w:pStyle w:val="ListBullet"/>
        <w:spacing w:line="240" w:lineRule="auto"/>
        <w:ind w:left="720"/>
      </w:pPr>
      <w:r>
        <w:rPr>
          <w:lang w:val="sw_KE" w:bidi="sw_KE"/>
        </w:rPr>
      </w:r>
      <w:r>
        <w:rPr>
          <w:lang w:val="sw_KE" w:bidi="sw_KE"/>
        </w:rPr>
        <w:t>Zebuloni</w:t>
      </w:r>
    </w:p>
    <w:p>
      <w:pPr>
        <w:pStyle w:val="ListBullet"/>
        <w:spacing w:line="240" w:lineRule="auto"/>
        <w:ind w:left="720"/>
      </w:pPr>
      <w:r>
        <w:rPr>
          <w:lang w:val="sw_KE" w:bidi="sw_KE"/>
        </w:rPr>
      </w:r>
      <w:r>
        <w:rPr>
          <w:lang w:val="sw_KE" w:bidi="sw_KE"/>
        </w:rPr>
        <w:t>Benjamini</w:t>
      </w:r>
    </w:p>
    <w:p>
      <w:pPr>
        <w:pStyle w:val="ListBullet"/>
        <w:spacing w:line="240" w:lineRule="auto"/>
        <w:ind w:left="720"/>
      </w:pPr>
      <w:r>
        <w:rPr>
          <w:lang w:val="sw_KE" w:bidi="sw_KE"/>
        </w:rPr>
      </w:r>
      <w:r>
        <w:rPr>
          <w:lang w:val="sw_KE" w:bidi="sw_KE"/>
        </w:rPr>
        <w:t>Dan</w:t>
      </w:r>
    </w:p>
    <w:p>
      <w:pPr>
        <w:pStyle w:val="ListBullet"/>
        <w:spacing w:line="240" w:lineRule="auto"/>
        <w:ind w:left="720"/>
      </w:pPr>
      <w:r>
        <w:rPr>
          <w:lang w:val="sw_KE" w:bidi="sw_KE"/>
        </w:rPr>
      </w:r>
      <w:r>
        <w:rPr>
          <w:lang w:val="sw_KE" w:bidi="sw_KE"/>
        </w:rPr>
        <w:t>Naftali</w:t>
      </w:r>
    </w:p>
    <w:p>
      <w:pPr>
        <w:pStyle w:val="ListBullet"/>
        <w:spacing w:line="240" w:lineRule="auto"/>
        <w:ind w:left="720"/>
      </w:pPr>
      <w:r>
        <w:rPr>
          <w:lang w:val="sw_KE" w:bidi="sw_KE"/>
        </w:rPr>
      </w:r>
      <w:r>
        <w:rPr>
          <w:lang w:val="sw_KE" w:bidi="sw_KE"/>
        </w:rPr>
        <w:t>Gadi</w:t>
      </w:r>
    </w:p>
    <w:p>
      <w:pPr>
        <w:pStyle w:val="ListBullet"/>
        <w:spacing w:line="240" w:lineRule="auto"/>
        <w:ind w:left="720"/>
      </w:pPr>
      <w:r>
        <w:rPr>
          <w:lang w:val="sw_KE" w:bidi="sw_KE"/>
        </w:rPr>
      </w:r>
      <w:r>
        <w:rPr>
          <w:lang w:val="sw_KE" w:bidi="sw_KE"/>
        </w:rPr>
        <w:t>Asheri.</w:t>
      </w:r>
    </w:p>
    <w:p>
      <w:pPr>
        <w:pStyle w:val="ListBullet"/>
        <w:spacing w:line="240" w:lineRule="auto"/>
        <w:ind w:left="720"/>
      </w:pPr>
      <w:r>
        <w:rPr>
          <w:lang w:val="sw_KE" w:bidi="sw_KE"/>
        </w:rPr>
      </w:r>
      <w:r>
        <w:rPr>
          <w:lang w:val="sw_KE" w:bidi="sw_KE"/>
        </w:rPr>
        <w:t>Yosefu</w:t>
      </w:r>
    </w:p>
    <w:p>
      <w:pPr>
        <w:pStyle w:val="ListBullet"/>
        <w:spacing w:line="240" w:lineRule="auto"/>
        <w:ind w:left="720"/>
      </w:pPr>
      <w:r>
        <w:rPr>
          <w:lang w:val="sw_KE" w:bidi="sw_KE"/>
        </w:rPr>
      </w:r>
      <w:r>
        <w:rPr>
          <w:lang w:val="sw_KE" w:bidi="sw_KE"/>
        </w:rPr>
        <w:t>Nyumba za wana wa Yakobo</w:t>
      </w:r>
    </w:p>
    <w:p>
      <w:pPr>
        <w:pStyle w:val="ListBullet"/>
        <w:spacing w:line="240" w:lineRule="auto"/>
        <w:ind w:left="720"/>
      </w:pPr>
      <w:r>
        <w:rPr>
          <w:lang w:val="sw_KE" w:bidi="sw_KE"/>
        </w:rPr>
      </w:r>
      <w:r>
        <w:rPr>
          <w:lang w:val="sw_KE" w:bidi="sw_KE"/>
        </w:rPr>
        <w:t>Na Waisraeli</w:t>
      </w:r>
    </w:p>
    <w:p>
      <w:pPr/>
      <w:r>
        <w:rPr>
          <w:lang w:val="sw_KE" w:bidi="sw_KE"/>
        </w:rPr>
      </w:r>
      <w:r>
        <w:rPr>
          <w:lang w:val="sw_KE" w:bidi="sw_KE"/>
        </w:rPr>
        <w:t>Kama kikundi, igizeni kifungu hiki mara mbili. Unapaswa kuigiza kifungu hicho kwa lugha yako mwenyewe.</w:t>
      </w:r>
    </w:p>
    <w:p>
      <w:pPr/>
      <w:r>
        <w:rPr>
          <w:lang w:val="sw_KE" w:bidi="sw_KE"/>
        </w:rPr>
      </w:r>
      <w:r>
        <w:rPr>
          <w:lang w:val="sw_KE" w:bidi="sw_KE"/>
        </w:rPr>
        <w:t>Kwanza, igizeni kifungu hicho bila kusitisha. Zingatia mazungumzo, mtiririko, muundo wa hadithi, na mpangilio wa matukio ya kifungu hiki.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Wakati Yakobo alikwenda Misri, wana 11 wa Yakobo walikwenda na Yakobo. Watu wote katika kaya za wanaume hawa pia walikwenda pamoja na wanaume hao Misri. Unaweza kuonyesha kwamba Yosefu, mwana wa kumi na moja wa Yakobo, tayari yuko Misri wakati familia yake iliyobaki inapokuja na kujiunga naye. Waambie Yakobo na wanawe 11 wasimame karibu na kila mmoja kwenye upande mmoja wa chumba. Wanaume hawa wote kisha wanaweza kusogea karibu na Yosefu.</w:t>
      </w:r>
    </w:p>
    <w:p>
      <w:pPr/>
      <w:r>
        <w:rPr>
          <w:lang w:val="sw_KE" w:bidi="sw_KE"/>
        </w:rPr>
      </w:r>
      <w:r>
        <w:rPr>
          <w:lang w:val="sw_KE" w:bidi="sw_KE"/>
        </w:rPr>
        <w:t>Sitisha igizo. Muulize anayecheza nafasi ya Yakobo, "Unahisi vipi au unawaza nini?" Mtu huyo huenda akajibu mambo kama:</w:t>
      </w:r>
    </w:p>
    <w:p>
      <w:pPr>
        <w:pStyle w:val="ListBullet"/>
        <w:spacing w:line="240" w:lineRule="auto"/>
        <w:ind w:left="720"/>
      </w:pPr>
      <w:r>
        <w:rPr>
          <w:lang w:val="sw_KE" w:bidi="sw_KE"/>
        </w:rPr>
      </w:r>
      <w:r>
        <w:rPr>
          <w:lang w:val="sw_KE" w:bidi="sw_KE"/>
        </w:rPr>
        <w:t>Ninafurahi sana kuishi karibu na wana wangu wote, hasa Yosefu, ambaye amekuwa katika Misri; au</w:t>
      </w:r>
    </w:p>
    <w:p>
      <w:pPr>
        <w:pStyle w:val="ListBullet"/>
        <w:spacing w:line="240" w:lineRule="auto"/>
        <w:ind w:left="720"/>
      </w:pPr>
      <w:r>
        <w:rPr>
          <w:lang w:val="sw_KE" w:bidi="sw_KE"/>
        </w:rPr>
      </w:r>
      <w:r>
        <w:rPr>
          <w:lang w:val="sw_KE" w:bidi="sw_KE"/>
        </w:rPr>
        <w:t>Ninashukuru kwamba tunaweza kuishi katika nchi hii nzuri ambayo ina chakula kingi na nafasi kwa familia yangu kubwa; au</w:t>
      </w:r>
    </w:p>
    <w:p>
      <w:pPr>
        <w:pStyle w:val="ListBullet"/>
        <w:spacing w:line="240" w:lineRule="auto"/>
        <w:ind w:left="720"/>
      </w:pPr>
      <w:r>
        <w:rPr>
          <w:lang w:val="sw_KE" w:bidi="sw_KE"/>
        </w:rPr>
      </w:r>
      <w:r>
        <w:rPr>
          <w:lang w:val="sw_KE" w:bidi="sw_KE"/>
        </w:rPr>
        <w:t>Inashangaza kuhamia nchi mpya ambayo ina watu na utamaduni tofauti na kile nilichozoea.</w:t>
      </w:r>
    </w:p>
    <w:p>
      <w:pPr/>
      <w:r>
        <w:rPr>
          <w:lang w:val="sw_KE" w:bidi="sw_KE"/>
        </w:rPr>
      </w:r>
      <w:r>
        <w:rPr>
          <w:lang w:val="sw_KE" w:bidi="sw_KE"/>
        </w:rPr>
        <w:t>Endelea na igizo.</w:t>
      </w:r>
    </w:p>
    <w:p>
      <w:pPr/>
      <w:r>
        <w:rPr>
          <w:lang w:val="sw_KE" w:bidi="sw_KE"/>
        </w:rPr>
      </w:r>
      <w:r>
        <w:rPr>
          <w:lang w:val="sw_KE" w:bidi="sw_KE"/>
        </w:rPr>
        <w:t>Katika tukio la pili, Yosefu, baba ya Yosefu, na ndugu wa Yosefu wote wanakufa. Uzao wa Yakobo unaongezeka na kuenea katika Misri yote. Katika hatua hii, uzao wa Yakobo unaweza kuhamia sehemu tofauti za chumba. Watu wengine wengi wanaweza kujiunga nao, au wanaweza kusimama kwa njia ambayo inaonyesha kuna watu wengi katika kikundi chao.</w:t>
      </w:r>
    </w:p>
    <w:p>
      <w:pPr/>
      <w:r>
        <w:rPr>
          <w:lang w:val="sw_KE" w:bidi="sw_KE"/>
        </w:rPr>
      </w:r>
      <w:r>
        <w:rPr>
          <w:lang w:val="sw_KE" w:bidi="sw_KE"/>
        </w:rPr>
        <w:t>Sitisha igizo. Muulize mtu anayeigiza nafasi ya wazao wa Yakobo, Waisraeli, "Unahisi nini au unafikiria nini?" Mtu huyo huenda akajibu mambo kama:</w:t>
      </w:r>
    </w:p>
    <w:p>
      <w:pPr>
        <w:pStyle w:val="ListBullet"/>
        <w:spacing w:line="240" w:lineRule="auto"/>
        <w:ind w:left="720"/>
      </w:pPr>
      <w:r>
        <w:rPr>
          <w:lang w:val="sw_KE" w:bidi="sw_KE"/>
        </w:rPr>
      </w:r>
      <w:r>
        <w:rPr>
          <w:lang w:val="sw_KE" w:bidi="sw_KE"/>
        </w:rPr>
        <w:t>Ninajivunia kwamba ninatoka katika kabila kubwa kama hili! au</w:t>
      </w:r>
    </w:p>
    <w:p>
      <w:pPr>
        <w:pStyle w:val="ListBullet"/>
        <w:spacing w:line="240" w:lineRule="auto"/>
        <w:ind w:left="720"/>
      </w:pPr>
      <w:r>
        <w:rPr>
          <w:lang w:val="sw_KE" w:bidi="sw_KE"/>
        </w:rPr>
      </w:r>
      <w:r>
        <w:rPr>
          <w:lang w:val="sw_KE" w:bidi="sw_KE"/>
        </w:rPr>
        <w:t>Kwa hakika hakuna mtu atakayeweza kutudhuru kwa sababu tuko wengi sana; au</w:t>
      </w:r>
    </w:p>
    <w:p>
      <w:pPr>
        <w:pStyle w:val="ListBullet"/>
        <w:spacing w:line="240" w:lineRule="auto"/>
        <w:ind w:left="720"/>
      </w:pPr>
      <w:r>
        <w:rPr>
          <w:lang w:val="sw_KE" w:bidi="sw_KE"/>
        </w:rPr>
      </w:r>
      <w:r>
        <w:rPr>
          <w:lang w:val="sw_KE" w:bidi="sw_KE"/>
        </w:rPr>
        <w:t>Ninashangaa jinsi tulivyo na watoto na wajukuu wengi sana! Tuna idadi kubwa ya watu kuliko makundi mengine ya watu yanayotuzunguka, kwa hivyo kikundi chetu cha watu kinakua kwa kasi; au</w:t>
      </w:r>
    </w:p>
    <w:p>
      <w:pPr>
        <w:pStyle w:val="ListBullet"/>
        <w:spacing w:line="240" w:lineRule="auto"/>
        <w:ind w:left="720"/>
      </w:pPr>
      <w:r>
        <w:rPr>
          <w:lang w:val="sw_KE" w:bidi="sw_KE"/>
        </w:rPr>
      </w:r>
      <w:r>
        <w:rPr>
          <w:lang w:val="sw_KE" w:bidi="sw_KE"/>
        </w:rPr>
        <w:t>Ninashukuru kwamba nina watoto na jamaa ambao wanaweza kunitunza ninapokuwa mzee.</w:t>
      </w:r>
      <w:r>
        <w:rPr>
          <w:lang w:val="sw_KE" w:bidi="sw_KE"/>
        </w:rPr>
      </w:r>
    </w:p>
    <w:p>
      <w:pPr>
        <w:pStyle w:val="Heading3"/>
      </w:pPr>
      <w:r>
        <w:rPr>
          <w:lang w:val="sw_KE" w:bidi="sw_KE"/>
        </w:rPr>
        <w:t>Kujaza Mapengo</w:t>
      </w:r>
    </w:p>
    <w:p>
      <w:pPr/>
      <w:r>
        <w:rPr>
          <w:lang w:val="sw_KE" w:bidi="sw_KE"/>
        </w:rPr>
      </w:r>
      <w:r>
        <w:rPr>
          <w:lang w:val="sw_KE" w:bidi="sw_KE"/>
        </w:rPr>
        <w:t>Sikiliza toleo la sauti la Kutoka 1:1–7 katika tafsiri iliyo rahisi zaidi kueleweka.</w:t>
      </w:r>
    </w:p>
    <w:p>
      <w:pPr/>
      <w:r>
        <w:rPr>
          <w:lang w:val="sw_KE" w:bidi="sw_KE"/>
        </w:rPr>
      </w:r>
      <w:r>
        <w:rPr>
          <w:lang w:val="sw_KE" w:bidi="sw_KE"/>
        </w:rPr>
        <w:t>Sitisha sauti hii hapa.</w:t>
      </w:r>
    </w:p>
    <w:p>
      <w:pPr/>
      <w:r>
        <w:rPr>
          <w:lang w:val="sw_KE" w:bidi="sw_KE"/>
        </w:rPr>
      </w:r>
      <w:r>
        <w:rPr>
          <w:lang w:val="sw_KE" w:bidi="sw_KE"/>
        </w:rPr>
        <w:t>Katika hatua hii, kikundi hicho kitajadili maneno muhimu na istilahi zilizomo katika fungu hili.</w:t>
      </w:r>
    </w:p>
    <w:p>
      <w:pPr/>
      <w:r>
        <w:rPr>
          <w:lang w:val="sw_KE" w:bidi="sw_KE"/>
        </w:rPr>
      </w:r>
      <w:r>
        <w:rPr>
          <w:lang w:val="sw_KE" w:bidi="sw_KE"/>
        </w:rPr>
        <w:t xml:space="preserve">Kifungu hiki kinaanza na majina ya wana wa </w:t>
      </w:r>
      <w:r>
        <w:rPr>
          <w:b/>
          <w:lang w:val="sw_KE" w:bidi="sw_KE"/>
        </w:rPr>
        <w:t>Israeli</w:t>
      </w:r>
      <w:r>
        <w:rPr>
          <w:lang w:val="sw_KE" w:bidi="sw_KE"/>
        </w:rPr>
        <w:t xml:space="preserve"> ambao walikuja Misri na Yakobo. Utakumbuka kwamba Israeli ni jina ambalo Mungu alimpa Yakobo. </w:t>
      </w:r>
      <w:r>
        <w:rPr>
          <w:b/>
          <w:lang w:val="sw_KE" w:bidi="sw_KE"/>
        </w:rPr>
        <w:t>Waisraeli</w:t>
      </w:r>
      <w:r>
        <w:rPr>
          <w:lang w:val="sw_KE" w:bidi="sw_KE"/>
        </w:rPr>
        <w:t xml:space="preserve"> ni uzao wa Yakobo.</w:t>
      </w:r>
    </w:p>
    <w:p>
      <w:pPr/>
      <w:r>
        <w:rPr>
          <w:lang w:val="sw_KE" w:bidi="sw_KE"/>
        </w:rPr>
      </w:r>
      <w:r>
        <w:rPr>
          <w:lang w:val="sw_KE" w:bidi="sw_KE"/>
        </w:rPr>
        <w:t>[Simama hapa na mjadili kama kikundi ni neno au kifungu kipi mtakachotumia kwa ajili ya Israeli na Waisraeli. Tafuta Israel katika Faharasa Kuu kwa maelezo zaidi. Ikiwa tayari umetafsiri neno hili katika kitabu kingine cha Biblia, tumia neno lile ulilotumia huko. Sitisha sauti hii hapa.]{.}</w:t>
      </w:r>
    </w:p>
    <w:p>
      <w:pPr/>
      <w:r>
        <w:rPr>
          <w:lang w:val="sw_KE" w:bidi="sw_KE"/>
        </w:rPr>
      </w:r>
      <w:r>
        <w:rPr>
          <w:lang w:val="sw_KE" w:bidi="sw_KE"/>
        </w:rPr>
        <w:t xml:space="preserve">Msimulizi anasema kwamba watu 70 walitoka kwa Yakobo, au walitokana na Yakobo. Watu hawa ni uzao wa Yakobo, na walikuja na Yakobo kwenda Misri. </w:t>
      </w:r>
      <w:r>
        <w:rPr>
          <w:b/>
          <w:lang w:val="sw_KE" w:bidi="sw_KE"/>
        </w:rPr>
        <w:t>Uzao wa mtu</w:t>
      </w:r>
      <w:r>
        <w:rPr>
          <w:lang w:val="sw_KE" w:bidi="sw_KE"/>
        </w:rPr>
        <w:t xml:space="preserve"> ni watoto wake, wajukuu, na vizazi vyote vya baadaye kutoka kwa ukoo mmoja. Waisraeli ni uzao wa Yakobo.</w:t>
      </w:r>
    </w:p>
    <w:p>
      <w:pPr/>
      <w:r>
        <w:rPr>
          <w:lang w:val="sw_KE" w:bidi="sw_KE"/>
        </w:rPr>
      </w:r>
      <w:r>
        <w:rPr>
          <w:lang w:val="sw_KE" w:bidi="sw_KE"/>
        </w:rPr>
        <w:t>[Simameni hapa na mjadili kwa pamoja neno au kifungu cha maneno mtakachotumia kwa ajili ya wazao. Tafuta wazao katika Faharasa Kuu kwa maelezo zaidi. Ikiwa tayari umetafsiri neno hili katika kitabu kingine cha Biblia, tumia neno lilelile ulilotumia huko. Sitisha sauti hii hapa.]{.mark}</w:t>
      </w:r>
    </w:p>
    <w:p>
      <w:pPr/>
      <w:r>
        <w:rPr>
          <w:lang w:val="sw_KE" w:bidi="sw_KE"/>
        </w:rPr>
      </w:r>
      <w:r>
        <w:rPr>
          <w:lang w:val="sw_KE" w:bidi="sw_KE"/>
        </w:rPr>
        <w:t xml:space="preserve">Wana wa Yakobo wanaleta </w:t>
      </w:r>
      <w:r>
        <w:rPr>
          <w:b/>
          <w:lang w:val="sw_KE" w:bidi="sw_KE"/>
        </w:rPr>
        <w:t>jamaa zao</w:t>
      </w:r>
      <w:r>
        <w:rPr>
          <w:lang w:val="sw_KE" w:bidi="sw_KE"/>
        </w:rPr>
        <w:t xml:space="preserve"> pamoja nao hadi Misri. Katika Biblia, kaya inamaanisha watu wote ambao wanaishi pamoja katika nyumba moja. Baba kwa kawaida ndiye aliyekuwa kichwa cha kaya. Kaya ya mwanamume ilijumuisha mke wake, watoto, mabinti ambao hawajaolewa, na wana wowote waliooa pamoja na wake zao na watoto. Jamaa wengine wanaweza kuishi pamoja nao pia. Ikiwa familia ilikuwa na watumishi au watumwa, basi walijumuishwa katika kaya pia.</w:t>
      </w:r>
    </w:p>
    <w:p>
      <w:pPr/>
      <w:r>
        <w:rPr>
          <w:lang w:val="sw_KE" w:bidi="sw_KE"/>
        </w:rPr>
      </w:r>
      <w:r>
        <w:rPr>
          <w:lang w:val="sw_KE" w:bidi="sw_KE"/>
        </w:rPr>
        <w:t>Simameni hapa na mjadili kama kikundi neno gani au kifungu gani cha maneno mtakachotumia kwa kaya. Tazama kaya katika Kamusi Kuu kwa maelezo zaidi. Ikiwa tayari umetafsiri neno hili katika kitabu kingine cha Biblia, tumia neno lilelile ulilotumia huko. Sitisha sauti hii hapa.</w:t>
      </w:r>
    </w:p>
    <w:p>
      <w:pPr/>
      <w:r>
        <w:rPr>
          <w:lang w:val="sw_KE" w:bidi="sw_KE"/>
        </w:rPr>
      </w:r>
      <w:r>
        <w:rPr>
          <w:lang w:val="sw_KE" w:bidi="sw_KE"/>
        </w:rPr>
        <w:t xml:space="preserve">Yosefu, ndugu wa Yosefu, na kila mtu ambaye ni sehemu ya kizazi hicho chote </w:t>
      </w:r>
      <w:r>
        <w:rPr>
          <w:b/>
          <w:lang w:val="sw_KE" w:bidi="sw_KE"/>
        </w:rPr>
        <w:t>wanakufa</w:t>
      </w:r>
      <w:r>
        <w:rPr>
          <w:lang w:val="sw_KE" w:bidi="sw_KE"/>
        </w:rPr>
        <w:t>. Kizazi kinarejelea kikundi cha watu wanaoishi wakati mmoja na walio na umri unaokaribiana.</w:t>
      </w:r>
    </w:p>
    <w:p>
      <w:pPr/>
      <w:r>
        <w:rPr>
          <w:lang w:val="sw_KE" w:bidi="sw_KE"/>
        </w:rPr>
      </w:r>
      <w:r>
        <w:rPr>
          <w:lang w:val="sw_KE" w:bidi="sw_KE"/>
        </w:rPr>
        <w:t xml:space="preserve">Simameni hapa na mjadili kwa pamoja neno au kifungu cha maneno mtakachotumia kwa ajili ya uzalishaji. Tafuta neno generation katika Faharasa Kuu kwa maelezo zaidi. Ikiwa tayari umetafsiri neno hili katika kitabu kingine cha Biblia, tumia neno ilo ilo ulilotumia huko. </w:t>
      </w:r>
      <w:r>
        <w:rPr>
          <w:lang w:val="sw_KE" w:bidi="sw_KE"/>
        </w:rPr>
      </w:r>
    </w:p>
    <w:p>
      <w:pPr>
        <w:pStyle w:val="Heading3"/>
      </w:pPr>
      <w:r>
        <w:rPr>
          <w:lang w:val="sw_KE" w:bidi="sw_KE"/>
        </w:rPr>
        <w:t>Kunena Neno</w:t>
      </w:r>
    </w:p>
    <w:p>
      <w:pPr/>
      <w:r>
        <w:rPr>
          <w:lang w:val="sw_KE" w:bidi="sw_KE"/>
        </w:rPr>
      </w:r>
      <w:r>
        <w:rPr>
          <w:lang w:val="sw_KE" w:bidi="sw_KE"/>
        </w:rPr>
        <w:t>Sikiliza toleo la sauti la Kutoka 1:1–7 katika tafsiri iliyo rahisi zaidi kueleweka.</w:t>
      </w:r>
    </w:p>
    <w:p>
      <w:pPr/>
      <w:r>
        <w:rPr>
          <w:lang w:val="sw_KE" w:bidi="sw_KE"/>
        </w:rPr>
      </w:r>
      <w:r>
        <w:rPr>
          <w:lang w:val="sw_KE" w:bidi="sw_KE"/>
        </w:rPr>
        <w:t>Sitisha sauti hii hapa.</w:t>
      </w:r>
    </w:p>
    <w:p>
      <w:pPr/>
      <w:r>
        <w:rPr>
          <w:lang w:val="sw_KE" w:bidi="sw_KE"/>
        </w:rPr>
      </w:r>
      <w:r>
        <w:rPr>
          <w:lang w:val="sw_KE" w:bidi="sw_KE"/>
        </w:rPr>
        <w:t>Katika kipindi hiki, simulieni tena simulizi hii kwa pamoja katika lugha yenu.</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toleo la nani la kifungu hicho mnalolipenda zaidi. Huenda ukaamua kuwa ulipenda jinsi mwanakikundi mmoja alivyosimulia sehemu moja, lakini ulipenda jinsi mwanakikundi mwingine alivyosimulia sehemu nyingine.</w:t>
      </w:r>
    </w:p>
    <w:p>
      <w:pPr/>
      <w:r>
        <w:rPr>
          <w:lang w:val="sw_KE" w:bidi="sw_KE"/>
        </w:rPr>
      </w:r>
      <w:r>
        <w:rPr>
          <w:lang w:val="sw_KE" w:bidi="sw_KE"/>
        </w:rPr>
        <w:t>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1:8–14</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1:8–14 na iwekeni katika mioyo yenu.</w:t>
      </w:r>
    </w:p>
    <w:p>
      <w:pPr/>
      <w:r>
        <w:rPr>
          <w:lang w:val="sw_KE" w:bidi="sw_KE"/>
        </w:rPr>
      </w:r>
      <w:r>
        <w:rPr>
          <w:lang w:val="sw_KE" w:bidi="sw_KE"/>
        </w:rPr>
        <w:t>Sikiliza toleo la sauti la Kutoka 1:8–14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1:8–14 katika tafsiri iliyo rahisi zaidi kueleweka.</w:t>
      </w:r>
    </w:p>
    <w:p>
      <w:pPr/>
      <w:r>
        <w:rPr>
          <w:lang w:val="sw_KE" w:bidi="sw_KE"/>
        </w:rPr>
      </w:r>
      <w:r>
        <w:rPr>
          <w:lang w:val="sw_KE" w:bidi="sw_KE"/>
        </w:rPr>
        <w:t>Kifungu hiki kinaendeleza hadithi ya Waisraeli nchini Misri.</w:t>
      </w:r>
    </w:p>
    <w:p>
      <w:pPr/>
      <w:r>
        <w:rPr>
          <w:lang w:val="sw_KE" w:bidi="sw_KE"/>
        </w:rPr>
      </w:r>
      <w:r>
        <w:rPr>
          <w:lang w:val="sw_KE" w:bidi="sw_KE"/>
        </w:rPr>
        <w:t>Kifungu cha awali kinataja majina ya wana wote wa Yakobo, ambaye pia anaitwa Israeli, na familia zao. Walikwenda kuishi Misri wakati Yosefu, kaka yao, alipowaleta. Kisha kifungu kinatuambia kwamba Yosefu na kizazi chake walikufa na Waisraeli waliongezeka na kuongezeka kwa idadi. Hii ni mara ya kwanza uzao wa Yakobo unaitwa Waisraeli.</w:t>
      </w:r>
    </w:p>
    <w:p>
      <w:pPr/>
      <w:r>
        <w:rPr>
          <w:lang w:val="sw_KE" w:bidi="sw_KE"/>
        </w:rPr>
      </w:r>
      <w:r>
        <w:rPr>
          <w:lang w:val="sw_KE" w:bidi="sw_KE"/>
        </w:rPr>
        <w:t>Matukio katika kifungu hiki yanatokea miaka mingi baadaye, na yanaashiria mwanzo wa sehemu mpya ya hadithi ya Waisraeli katika Misri. Vizazi kadhaa vimepita tangu kifo cha Yosefu. Mfalme mpya wa Misri, ambaye pia anaitwa Farao, hakumjua Yosefu.</w:t>
      </w:r>
    </w:p>
    <w:p>
      <w:pPr/>
      <w:r>
        <w:rPr>
          <w:lang w:val="sw_KE" w:bidi="sw_KE"/>
        </w:rPr>
      </w:r>
      <w:r>
        <w:rPr>
          <w:lang w:val="sw_KE" w:bidi="sw_KE"/>
        </w:rPr>
        <w:t>Mfalme mpya anafanya tangazo muhimu. Anatangaza mkakati mpya kwa Wamisri dhidi ya Waisraeli. Ana wasiwasi kuhusu jinsi idadi ya Waisraeli ilivyo kubwa. Waisraeli sasa ni "watu" kwa sababu ni zaidi ya familia moja tu.</w:t>
      </w:r>
    </w:p>
    <w:p>
      <w:pPr/>
      <w:r>
        <w:rPr>
          <w:lang w:val="sw_KE" w:bidi="sw_KE"/>
        </w:rPr>
      </w:r>
      <w:r>
        <w:rPr>
          <w:lang w:val="sw_KE" w:bidi="sw_KE"/>
        </w:rPr>
        <w:t>Mfalme huyo anaamini kwamba tatizo ni la dharura. Anatenda kama watawala wengi wanaotaka kuharibu jamii—anawashtaki kwa kutaka kupindua serikali ya Misri. Ikiwa kuna vita, mfalme anafikiri kwamba Waisraeli wanaweza kujiunga na maadui ili kupigana dhidi ya Misri. Maandishi ya awali hayajaweka wazi kama mfalme anaogopa kwamba Waisraeli wataondoka nchini, au kama anaogopa kwamba watainuka na kuiteka Misri.</w:t>
      </w:r>
    </w:p>
    <w:p>
      <w:pPr/>
      <w:r>
        <w:rPr>
          <w:lang w:val="sw_KE" w:bidi="sw_KE"/>
        </w:rPr>
      </w:r>
      <w:r>
        <w:rPr>
          <w:lang w:val="sw_KE" w:bidi="sw_KE"/>
        </w:rPr>
        <w:t>Baadhi ya wasomi wanaamini kwamba mfalme, au Farao, wakati wa Yosefu alikuwa wa nasaba ya watawala wa kigeni. Baada ya miaka mingi, walipinduliwa na nasaba ya watawala wa Misri ambao waliwalazimisha watawala wa kigeni kuondoka Misri. Watawala hawa wapya hawakuwapenda wageni. Wageni walitendewa kama maadui. Waisraeli pengine waliishi karibu na wageni hawa.</w:t>
      </w:r>
    </w:p>
    <w:p>
      <w:pPr/>
      <w:r>
        <w:rPr>
          <w:lang w:val="sw_KE" w:bidi="sw_KE"/>
        </w:rPr>
      </w:r>
      <w:r>
        <w:rPr>
          <w:lang w:val="sw_KE" w:bidi="sw_KE"/>
        </w:rPr>
        <w:t>Alipokuwa hai, Yosefu alikuwa na makubaliano maalum na mfalme wa kigeni wa wakati huo. Mfalme huyu mpya, miaka mingi baadaye, hajui kuhusu makubaliano haya au hajali kuhusu makubaliano hayo.</w:t>
      </w:r>
    </w:p>
    <w:p>
      <w:pPr/>
      <w:r>
        <w:rPr>
          <w:lang w:val="sw_KE" w:bidi="sw_KE"/>
        </w:rPr>
      </w:r>
      <w:r>
        <w:rPr>
          <w:lang w:val="sw_KE" w:bidi="sw_KE"/>
        </w:rPr>
        <w:t>Kwa hivyo mfalme aliwafanya Waisraeli kuwa watumwa na kuwatendea kwa ukatili. Mfalme aliwaamuru watumwa wakali au wasimamizi wa kazi kuwakandamiza Waisraeli na kuwapa kazi ngumu ya kufanya. Wasimamizi wa kazi pengine walitumia mijeledi nzito kwa Waisraeli. Kazi nzito iliwafedhehesha na walitendewa kama viumbe duni.</w:t>
      </w:r>
    </w:p>
    <w:p>
      <w:pPr/>
      <w:r>
        <w:rPr>
          <w:lang w:val="sw_KE" w:bidi="sw_KE"/>
        </w:rPr>
      </w:r>
      <w:r>
        <w:rPr>
          <w:lang w:val="sw_KE" w:bidi="sw_KE"/>
        </w:rPr>
        <w:t>Sitisha na mjadili swali lifuatalo: viongozi katika eneo lako wanawatendea vipi wageni au makundi ya watu kwa tofauti na wao wenyewe? Sitisha sauti hapa.</w:t>
      </w:r>
    </w:p>
    <w:p>
      <w:pPr/>
      <w:r>
        <w:rPr>
          <w:lang w:val="sw_KE" w:bidi="sw_KE"/>
        </w:rPr>
      </w:r>
      <w:r>
        <w:rPr>
          <w:lang w:val="sw_KE" w:bidi="sw_KE"/>
        </w:rPr>
        <w:t>Wamisri waliwalazimisha Waisraeli kujenga miji ya kuhifadhi kwa mfalme, ambaye Musa anamwita Farao hapa kwa mara ya kwanza. Waisraeli walijenga Pithomu na Ramesesi kama miji ya kuhifadhi kwa Farao. Rameses pia inaweza kuwa jina lingine la "Gosheni." Ni mji na jina la eneo. Gosheni ni eneo la Kaskazini la Misri ambapo Waisraeli waliishi.</w:t>
      </w:r>
    </w:p>
    <w:p>
      <w:pPr/>
      <w:r>
        <w:rPr>
          <w:lang w:val="sw_KE" w:bidi="sw_KE"/>
        </w:rPr>
      </w:r>
      <w:r>
        <w:rPr>
          <w:lang w:val="sw_KE" w:bidi="sw_KE"/>
        </w:rPr>
        <w:t xml:space="preserve">Sitisha na uonyeshe ramani ya </w:t>
      </w:r>
      <w:r>
        <w:rPr>
          <w:lang w:val="sw_KE" w:bidi="sw_KE"/>
        </w:rPr>
        <w:t>Misri</w:t>
      </w:r>
      <w:r>
        <w:rPr>
          <w:lang w:val="sw_KE" w:bidi="sw_KE"/>
        </w:rPr>
        <w:t>. Angalia eneo la Rameses na Pithom. Sitisha sauti hapa.</w:t>
      </w:r>
    </w:p>
    <w:p>
      <w:pPr/>
      <w:r>
        <w:rPr>
          <w:lang w:val="sw_KE" w:bidi="sw_KE"/>
        </w:rPr>
      </w:r>
      <w:r>
        <w:rPr>
          <w:lang w:val="sw_KE" w:bidi="sw_KE"/>
        </w:rPr>
        <w:t>Miji ya ghala ilikuwa miji au vijiji maalum vilivyozungukwa na kuta ndefu. Wamisri wangehifadhi nafaka na mambo mengine ndani yake.</w:t>
      </w:r>
    </w:p>
    <w:p>
      <w:pPr/>
      <w:r>
        <w:rPr>
          <w:lang w:val="sw_KE" w:bidi="sw_KE"/>
        </w:rPr>
      </w:r>
      <w:r>
        <w:rPr>
          <w:lang w:val="sw_KE" w:bidi="sw_KE"/>
        </w:rPr>
        <w:t xml:space="preserve">Sitisha na mjadili swali hili: Unahifadhi vipi mambo katika utamaduni wako? Pia angalia picha ya jinsi mji wa </w:t>
      </w:r>
      <w:r>
        <w:rPr>
          <w:lang w:val="sw_KE" w:bidi="sw_KE"/>
        </w:rPr>
        <w:t>kale wa kuhifadhi</w:t>
      </w:r>
      <w:r>
        <w:rPr>
          <w:lang w:val="sw_KE" w:bidi="sw_KE"/>
        </w:rPr>
        <w:t xml:space="preserve"> ungeweza kuonekana. Sitisha sauti hapa.</w:t>
      </w:r>
    </w:p>
    <w:p>
      <w:pPr/>
      <w:r>
        <w:rPr>
          <w:lang w:val="sw_KE" w:bidi="sw_KE"/>
        </w:rPr>
      </w:r>
      <w:r>
        <w:rPr>
          <w:lang w:val="sw_KE" w:bidi="sw_KE"/>
        </w:rPr>
        <w:t>Idadi ya Waisraeli ilikua licha ya kazi za kulazimishwa. Kwa kawaida, kazi ya utumwa ingezitenga familia za Waisraeli kwa sababu wanachama mbalimbali wa familia walipaswa kuwa mbali ili kufanya kazi, au ingeharibu afya yao na kuwafanya wasiweze kuwa na watoto wengi. Wamisri walikuwa katika hofu ya Waisraeli. Walianza kuchukia na kuogopa Waisraeli. Wamisri walikuwa na wasiwasi kwamba idadi ya Waisraeli iliendelea kuongezeka. Kwa hivyo wasimamizi wa kazi wa Misri waliwalazimisha Waisraeli kufanya kazi kwa bidii zaidi. Wasimamizi wa kazi waliwalazimisha Waisraeli kutengeneza matofali na udongo na kufanya kazi katika mashamba. Hii inaweza kuwa imejumuisha kilimo na aina nyingine za kazi za nje. Waisraeli walikuwa na maisha ya uchungu, au magumu sana.</w:t>
      </w:r>
    </w:p>
    <w:p>
      <w:pPr/>
      <w:r>
        <w:rPr>
          <w:lang w:val="sw_KE" w:bidi="sw_KE"/>
        </w:rPr>
      </w:r>
      <w:r>
        <w:rPr>
          <w:lang w:val="sw_KE" w:bidi="sw_KE"/>
        </w:rPr>
        <w:t>Watu walijenga majengo kwa matofali na chokaa. Walitengeneza matofali ya matope yaliyoimarishwa kwa majani na kushinikizwa kwenye kiolezo. Waliunganisha matofali kwa kutumia chokaa. Waliponda mawe ya chokaa na kuyachanganya na maji ili kutengeneza chokaa.</w:t>
      </w:r>
    </w:p>
    <w:p>
      <w:pPr/>
      <w:r>
        <w:rPr>
          <w:lang w:val="sw_KE" w:bidi="sw_KE"/>
        </w:rPr>
      </w:r>
      <w:r>
        <w:rPr>
          <w:lang w:val="sw_KE" w:bidi="sw_KE"/>
        </w:rPr>
        <w:t xml:space="preserve">Simama na utazame picha ya </w:t>
      </w:r>
      <w:r>
        <w:rPr>
          <w:lang w:val="sw_KE" w:bidi="sw_KE"/>
        </w:rPr>
        <w:t>tofali la udongo</w:t>
      </w:r>
      <w:r>
        <w:rPr>
          <w:lang w:val="sw_KE" w:bidi="sw_KE"/>
        </w:rPr>
        <w:t>. Sitisha sauti hii hapa.</w:t>
      </w:r>
    </w:p>
    <w:p>
      <w:pPr>
        <w:pStyle w:val="ListBullet"/>
        <w:spacing w:line="240" w:lineRule="auto"/>
        <w:ind w:left="720"/>
      </w:pPr>
      <w:r>
        <w:rPr>
          <w:lang w:val="sw_KE" w:bidi="sw_KE"/>
        </w:rPr>
      </w:r>
      <w:r>
        <w:rPr>
          <w:lang w:val="sw_KE" w:bidi="sw_KE"/>
        </w:rPr>
        <w:t>Simameni na mjadili: Je, mnajenga vipi majengo katika nchi yenu? Nyenzo za ujenzi zinatengenezwa vipi? Na ni watu wa aina gani wanaofanya kazi ya ujenzi?</w:t>
      </w:r>
    </w:p>
    <w:p>
      <w:pPr>
        <w:pStyle w:val="ListBullet"/>
        <w:spacing w:line="240" w:lineRule="auto"/>
        <w:ind w:left="720"/>
      </w:pPr>
      <w:r>
        <w:rPr>
          <w:lang w:val="sw_KE" w:bidi="sw_KE"/>
        </w:rPr>
      </w:r>
      <w:r>
        <w:rPr>
          <w:lang w:val="sw_KE" w:bidi="sw_KE"/>
        </w:rPr>
        <w:t>Jadili pia: Ni kazi gani katika utamaduni wako ambayo ni ngumu kiasi hiki?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1:8–14 katika tafsiri iliyo rahisi zaidi kueleweka.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matatu.</w:t>
      </w:r>
    </w:p>
    <w:p>
      <w:pPr/>
      <w:r>
        <w:rPr>
          <w:lang w:val="sw_KE" w:bidi="sw_KE"/>
        </w:rPr>
      </w:r>
      <w:r>
        <w:rPr>
          <w:b/>
          <w:lang w:val="sw_KE" w:bidi="sw_KE"/>
        </w:rPr>
        <w:t>Katika tukio la kwanza:</w:t>
      </w:r>
      <w:r>
        <w:rPr>
          <w:lang w:val="sw_KE" w:bidi="sw_KE"/>
        </w:rPr>
        <w:t xml:space="preserve"> Baada ya miaka mingi, kuna mfalme mpya katika Misri ambaye hamjui Yosefu. Ana wasiwasi kwamba Waisraeli ni wengi mno.</w:t>
      </w:r>
    </w:p>
    <w:p>
      <w:pPr/>
      <w:r>
        <w:rPr>
          <w:lang w:val="sw_KE" w:bidi="sw_KE"/>
        </w:rPr>
      </w:r>
      <w:r>
        <w:rPr>
          <w:b/>
          <w:lang w:val="sw_KE" w:bidi="sw_KE"/>
        </w:rPr>
        <w:t>Katika tukio la pili:</w:t>
      </w:r>
      <w:r>
        <w:rPr>
          <w:lang w:val="sw_KE" w:bidi="sw_KE"/>
        </w:rPr>
        <w:t xml:space="preserve"> Wamisri waliwalazimisha Waisraeli kujenga miji ya kuhifadhi. Waisraeli waliendelea kuongezeka.</w:t>
      </w:r>
    </w:p>
    <w:p>
      <w:pPr/>
      <w:r>
        <w:rPr>
          <w:lang w:val="sw_KE" w:bidi="sw_KE"/>
        </w:rPr>
      </w:r>
      <w:r>
        <w:rPr>
          <w:b/>
          <w:lang w:val="sw_KE" w:bidi="sw_KE"/>
        </w:rPr>
        <w:t>Katika tukio la tatu:</w:t>
      </w:r>
      <w:r>
        <w:rPr>
          <w:lang w:val="sw_KE" w:bidi="sw_KE"/>
        </w:rPr>
        <w:t xml:space="preserve"> Wamisri waliwafanya Waisraeli kufanya kazi kwa bidii zaidi kama watumwa, wakitengeneza matofali na kufanya kazi katika mashamba.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Farao—mfalme wa Misri</w:t>
      </w:r>
    </w:p>
    <w:p>
      <w:pPr>
        <w:pStyle w:val="ListBullet"/>
        <w:spacing w:line="240" w:lineRule="auto"/>
        <w:ind w:left="720"/>
      </w:pPr>
      <w:r>
        <w:rPr>
          <w:lang w:val="sw_KE" w:bidi="sw_KE"/>
        </w:rPr>
      </w:r>
      <w:r>
        <w:rPr>
          <w:lang w:val="sw_KE" w:bidi="sw_KE"/>
        </w:rPr>
        <w:t>Wasimamizi wa kazi wa Misri</w:t>
      </w:r>
    </w:p>
    <w:p>
      <w:pPr>
        <w:pStyle w:val="ListBullet"/>
        <w:spacing w:line="240" w:lineRule="auto"/>
        <w:ind w:left="720"/>
      </w:pPr>
      <w:r>
        <w:rPr>
          <w:lang w:val="sw_KE" w:bidi="sw_KE"/>
        </w:rPr>
      </w:r>
      <w:r>
        <w:rPr>
          <w:lang w:val="sw_KE" w:bidi="sw_KE"/>
        </w:rPr>
        <w:t>Wamisri</w:t>
      </w:r>
    </w:p>
    <w:p>
      <w:pPr>
        <w:pStyle w:val="ListBullet"/>
        <w:spacing w:line="240" w:lineRule="auto"/>
        <w:ind w:left="720"/>
      </w:pPr>
      <w:r>
        <w:rPr>
          <w:lang w:val="sw_KE" w:bidi="sw_KE"/>
        </w:rPr>
      </w:r>
      <w:r>
        <w:rPr>
          <w:lang w:val="sw_KE" w:bidi="sw_KE"/>
        </w:rPr>
        <w:t>Wafanyakazi wa Waisraeli</w:t>
      </w:r>
    </w:p>
    <w:p>
      <w:pPr/>
      <w:r>
        <w:rPr>
          <w:lang w:val="sw_KE" w:bidi="sw_KE"/>
        </w:rPr>
      </w:r>
      <w:r>
        <w:rPr>
          <w:lang w:val="sw_KE" w:bidi="sw_KE"/>
        </w:rPr>
        <w:t>Kama kikundi, zingatia jinsi Wamisri na Waisraeli wanavyohisi kuhusu kila mmoja katika kifungu chote.</w:t>
      </w:r>
    </w:p>
    <w:p>
      <w:pPr/>
      <w:r>
        <w:rPr>
          <w:lang w:val="sw_KE" w:bidi="sw_KE"/>
        </w:rPr>
      </w:r>
      <w:r>
        <w:rPr>
          <w:lang w:val="sw_KE" w:bidi="sw_KE"/>
        </w:rPr>
        <w:t>Tukio la kwanza linaanza na neno ambalo linatuambia kwamba hadithi hii inaanza miaka mingi baadaye.</w:t>
      </w:r>
    </w:p>
    <w:p>
      <w:pPr/>
      <w:r>
        <w:rPr>
          <w:lang w:val="sw_KE" w:bidi="sw_KE"/>
        </w:rPr>
      </w:r>
      <w:r>
        <w:rPr>
          <w:lang w:val="sw_KE" w:bidi="sw_KE"/>
        </w:rPr>
        <w:t>Mfalme mpya sasa anatawala Misri. Vizazi kadhaa vimepita tangu wakati wa Yosefu. Mfalme huyu mpya hakumbuki fadhili na makubaliano kati ya Waisraeli na Wamisri na hawapendi wageni.</w:t>
      </w:r>
    </w:p>
    <w:p>
      <w:pPr/>
      <w:r>
        <w:rPr>
          <w:lang w:val="sw_KE" w:bidi="sw_KE"/>
        </w:rPr>
      </w:r>
      <w:r>
        <w:rPr>
          <w:lang w:val="sw_KE" w:bidi="sw_KE"/>
        </w:rPr>
        <w:t>Sitisha na mjadili kama kikundi: mtaanza vipi hadithi hii ili kuonyesha kwamba miaka mingi imepita? Sitisha sauti hii hapa.</w:t>
      </w:r>
    </w:p>
    <w:p>
      <w:pPr/>
      <w:r>
        <w:rPr>
          <w:lang w:val="sw_KE" w:bidi="sw_KE"/>
        </w:rPr>
      </w:r>
      <w:r>
        <w:rPr>
          <w:lang w:val="sw_KE" w:bidi="sw_KE"/>
        </w:rPr>
        <w:t>Mfalme huyu mpya ana wasiwasi kuhusu jinsi walivyo na Waisraeli wengi. Mfalme mpya anafanya tangazo muhimu. Anatumia neno ili kupata tahadhari ya wasikilizaji wake na kuwaonyesha kwamba kile anachokaribia kusema ni muhimu sana.</w:t>
      </w:r>
    </w:p>
    <w:p>
      <w:pPr/>
      <w:r>
        <w:rPr>
          <w:lang w:val="sw_KE" w:bidi="sw_KE"/>
        </w:rPr>
      </w:r>
      <w:r>
        <w:rPr>
          <w:lang w:val="sw_KE" w:bidi="sw_KE"/>
        </w:rPr>
        <w:t>Simama na mjadili kama kikundi: Wakati kiongozi anataka kupata umakini wa wasikilizaji wake kabla ya kutoa tangazo muhimu, anasema nini? Wanatumia maneno au misemo gani kuanza tangazo lao? Sitisha sauti hapa.</w:t>
      </w:r>
    </w:p>
    <w:p>
      <w:pPr/>
      <w:r>
        <w:rPr>
          <w:lang w:val="sw_KE" w:bidi="sw_KE"/>
        </w:rPr>
      </w:r>
      <w:r>
        <w:rPr>
          <w:lang w:val="sw_KE" w:bidi="sw_KE"/>
        </w:rPr>
        <w:t>Mfalme anataka kufanya mpango wa kuwakandamiza Waisraeli ili kuwazuia kuongezeka. Ikiwa vita vitazuka, ana wasiwasi kwamba Waisraeli watajiunga na maadui wake na kuinuka. Wakati mwingine "kuinuka" kunaweza kumaanisha "kushinda." Hatujui kama mfalme ana wasiwasi kwamba Waisraeli watashinda watu wake au kama ana wasiwasi kwamba wataondoka nchini. Unaweza kufuata tafsiri yoyote ambayo tafsiri za karibu zinafuata.</w:t>
      </w:r>
    </w:p>
    <w:p>
      <w:pPr/>
      <w:r>
        <w:rPr>
          <w:lang w:val="sw_KE" w:bidi="sw_KE"/>
        </w:rPr>
      </w:r>
      <w:r>
        <w:rPr>
          <w:lang w:val="sw_KE" w:bidi="sw_KE"/>
        </w:rPr>
        <w:t>Katika tukio la pili, mfalme ni wa haraka katika amri yake ya kuteua wasimamizi wa kazi ili kuwakandamiza Waisraeli.</w:t>
      </w:r>
    </w:p>
    <w:p>
      <w:pPr/>
      <w:r>
        <w:rPr>
          <w:lang w:val="sw_KE" w:bidi="sw_KE"/>
        </w:rPr>
      </w:r>
      <w:r>
        <w:rPr>
          <w:lang w:val="sw_KE" w:bidi="sw_KE"/>
        </w:rPr>
        <w:t>Sitisha na mjadili swali: Unaunda vipi hisia ya haraka? Unatumia neno gani? Sitisha sauti hapa.</w:t>
      </w:r>
    </w:p>
    <w:p>
      <w:pPr/>
      <w:r>
        <w:rPr>
          <w:lang w:val="sw_KE" w:bidi="sw_KE"/>
        </w:rPr>
      </w:r>
      <w:r>
        <w:rPr>
          <w:lang w:val="sw_KE" w:bidi="sw_KE"/>
        </w:rPr>
        <w:t>Wasimamizi wa kazi waliwalazimisha Waisraeli kutengeneza matofali na chokaa ili kujenga miji ya kuhifadhi kwa mfalme. Wamisri walihifadhi nafaka na vifaa vya jeshi katika miji ya kuhifadhia. Wasimamizi wa kazi pia waliwafanya Waisraeli Wasimamizi wa kazi walikuwa wakali na walitumia mijeledi. Kazi ilifanya maisha yao kuwa magumu sana na ya uchungu na waliwafedha.</w:t>
      </w:r>
    </w:p>
    <w:p>
      <w:pPr/>
      <w:r>
        <w:rPr>
          <w:lang w:val="sw_KE" w:bidi="sw_KE"/>
        </w:rPr>
      </w:r>
      <w:r>
        <w:rPr>
          <w:lang w:val="sw_KE" w:bidi="sw_KE"/>
        </w:rPr>
        <w:t xml:space="preserve">Sitisha sauti hapa. Angalia picha ya tofali la </w:t>
      </w:r>
      <w:r>
        <w:rPr>
          <w:lang w:val="sw_KE" w:bidi="sw_KE"/>
        </w:rPr>
        <w:t>matope</w:t>
      </w:r>
      <w:r>
        <w:rPr>
          <w:lang w:val="sw_KE" w:bidi="sw_KE"/>
        </w:rPr>
        <w:t xml:space="preserve"> tena ikiwa inahitajika. Sitisha sauti.</w:t>
      </w:r>
    </w:p>
    <w:p>
      <w:pPr/>
      <w:r>
        <w:rPr>
          <w:lang w:val="sw_KE" w:bidi="sw_KE"/>
        </w:rPr>
      </w:r>
      <w:r>
        <w:rPr>
          <w:lang w:val="sw_KE" w:bidi="sw_KE"/>
        </w:rPr>
        <w:t>Katika tukio la tatu Waisraeli bado waliendelea kuongezeka kwa idadi ili wasimamizi wa kazi wafanye kazi kwa bidii zaidi.</w:t>
      </w:r>
    </w:p>
    <w:p>
      <w:pPr/>
      <w:r>
        <w:rPr>
          <w:lang w:val="sw_KE" w:bidi="sw_KE"/>
        </w:rPr>
      </w:r>
      <w:r>
        <w:rPr>
          <w:lang w:val="sw_KE" w:bidi="sw_KE"/>
        </w:rPr>
        <w:t>Wamisri waliogopa Waisraeli.</w:t>
      </w:r>
    </w:p>
    <w:p>
      <w:pPr/>
      <w:r>
        <w:rPr>
          <w:lang w:val="sw_KE" w:bidi="sw_KE"/>
        </w:rPr>
      </w:r>
      <w:r>
        <w:rPr>
          <w:lang w:val="sw_KE" w:bidi="sw_KE"/>
        </w:rPr>
        <w:t>Kadiri kazi ngumu ilivyoongezeka, idadi ya watu iliongezeka. Kama hili lilivyotokea, Wamisri waliogopa zaidi na zaidi Waisraeli, na pengine waliwachukia wakati walipokuwa na hofu. Walikuwa katika "hofu" yao.</w:t>
      </w:r>
    </w:p>
    <w:p>
      <w:pPr/>
      <w:r>
        <w:rPr>
          <w:lang w:val="sw_KE" w:bidi="sw_KE"/>
        </w:rPr>
      </w:r>
      <w:r>
        <w:rPr>
          <w:lang w:val="sw_KE" w:bidi="sw_KE"/>
        </w:rPr>
        <w:t>Sitisha hapa na mjadili kama kikundi: Simulia hadithi kuhusu wakati watu walipomchukia na kumwogopa mtu au kikundi cha watu. Sikiliza maneno unayotumia unapoelezea jinsi walivyohisi kuhusu kila mmoja. Jadili kama timu jinsi mtakavyotafsiri wazo la kuogopa kikundi cha watu na kuwachukia kwa wakati mmoja. Sitisha sauti hapa.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1:8–14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Farao—mfalme wa Misri</w:t>
      </w:r>
    </w:p>
    <w:p>
      <w:pPr>
        <w:pStyle w:val="ListBullet"/>
        <w:spacing w:line="240" w:lineRule="auto"/>
        <w:ind w:left="720"/>
      </w:pPr>
      <w:r>
        <w:rPr>
          <w:lang w:val="sw_KE" w:bidi="sw_KE"/>
        </w:rPr>
      </w:r>
      <w:r>
        <w:rPr>
          <w:lang w:val="sw_KE" w:bidi="sw_KE"/>
        </w:rPr>
        <w:t>Wasimamizi wa kazi wa Misri</w:t>
      </w:r>
    </w:p>
    <w:p>
      <w:pPr>
        <w:pStyle w:val="ListBullet"/>
        <w:spacing w:line="240" w:lineRule="auto"/>
        <w:ind w:left="720"/>
      </w:pPr>
      <w:r>
        <w:rPr>
          <w:lang w:val="sw_KE" w:bidi="sw_KE"/>
        </w:rPr>
      </w:r>
      <w:r>
        <w:rPr>
          <w:lang w:val="sw_KE" w:bidi="sw_KE"/>
        </w:rPr>
        <w:t>Wamisri</w:t>
      </w:r>
    </w:p>
    <w:p>
      <w:pPr>
        <w:pStyle w:val="ListBullet"/>
        <w:spacing w:line="240" w:lineRule="auto"/>
        <w:ind w:left="720"/>
      </w:pPr>
      <w:r>
        <w:rPr>
          <w:lang w:val="sw_KE" w:bidi="sw_KE"/>
        </w:rPr>
      </w:r>
      <w:r>
        <w:rPr>
          <w:lang w:val="sw_KE" w:bidi="sw_KE"/>
        </w:rPr>
        <w:t>Wafanyakazi Waisraeli</w:t>
      </w:r>
    </w:p>
    <w:p>
      <w:pPr/>
      <w:r>
        <w:rPr>
          <w:lang w:val="sw_KE" w:bidi="sw_KE"/>
        </w:rPr>
      </w:r>
      <w:r>
        <w:rPr>
          <w:lang w:val="sw_KE" w:bidi="sw_KE"/>
        </w:rPr>
        <w:t>Kama kikundi, igizeni kifungu hicho mara mbili. Unapaswa kuigiza kifungu hicho kwa lugha yako mwenyewe.</w:t>
      </w:r>
    </w:p>
    <w:p>
      <w:pPr/>
      <w:r>
        <w:rPr>
          <w:lang w:val="sw_KE" w:bidi="sw_KE"/>
        </w:rPr>
      </w:r>
      <w:r>
        <w:rPr>
          <w:lang w:val="sw_KE" w:bidi="sw_KE"/>
        </w:rPr>
        <w:t>Kwanza, igizeni kifungu hicho bila kusitisha. Zingatia mazungumzo, mtiririko, muundo wa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Igiza mfalme mpya akija kwenye nguvu.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Farao, "Unahisi vipi au unawaza nini?" Mtu anaweza kujibu mambo kama, "Muhimu," au "Ni vizuri kuwa na nguvu ya kufanya amri."</w:t>
      </w:r>
    </w:p>
    <w:p>
      <w:pPr>
        <w:pStyle w:val="ListBullet"/>
        <w:spacing w:line="240" w:lineRule="auto"/>
        <w:ind w:left="720"/>
      </w:pPr>
      <w:r>
        <w:rPr>
          <w:lang w:val="sw_KE" w:bidi="sw_KE"/>
        </w:rPr>
      </w:r>
      <w:r>
        <w:rPr>
          <w:lang w:val="sw_KE" w:bidi="sw_KE"/>
        </w:rPr>
        <w:t>Waulize watu wanaoigiza Waisraeli, "Mnahisi vipi au mnawaza nini?" Watu wanaweza kujibu mambo kama, "Wana wasiwasi kuhusu kile mfalme mpya atafanya," au "Wanaogopa kuhusu kile mfalme mpya anaweza kufanya—hakumbuki ahadi zilizotolewa kwa Yosefu na mababu zake."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wakati Farao ana wasiwasi kuhusu jinsi walivyo na Waisraeli wengi.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Farao, "Unahisi vipi au unawaza nini?" Mtu anaweza kujibu mambo kama, "Ana wasiwasi kuhusu jinsi lilivyo na Waisraeli wengi," au "Ikiwa Waisraeli watapata idadi kubwa zaidi, wanaweza kujiunga na maadui wetu na kupigana dhidi yetu ikiwa kuna vita," au "Waisraeli wanaweza kuondoka nchini na kisha hatutaweza kuvitumia kufanya kazi kwa ajili yetu."</w:t>
      </w:r>
    </w:p>
    <w:p>
      <w:pPr>
        <w:pStyle w:val="ListBullet"/>
        <w:spacing w:line="240" w:lineRule="auto"/>
        <w:ind w:left="720"/>
      </w:pPr>
      <w:r>
        <w:rPr>
          <w:lang w:val="sw_KE" w:bidi="sw_KE"/>
        </w:rPr>
      </w:r>
      <w:r>
        <w:rPr>
          <w:lang w:val="sw_KE" w:bidi="sw_KE"/>
        </w:rPr>
        <w:t>Waulize watu wanaoigiza kama Wayunani, “Mnahisi au mnafikiria nini?” Wanaweza kujibu mambo kama, "Tunakubaliana na Farao. Tunahitaji kuwaacha Waisraeli kuongezeka," au "Tuna wasiwasi Waisraeli watapigana dhidi yetu ikiwa kuna vita."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Farao akitoa amri kwa watu wake kuwakandamiza Waisraeli.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Farao, "Unahisi vipi au unawaza nini?" Mtu anaweza kujibu mambo kama, "Nina wasiwasi kwamba Waisraeli wanakuwa wengi sana," au "Ni wakati wa kuzuia Waisraeli kuongezeka, tunahitaji kutenda kwa haraka."</w:t>
      </w:r>
    </w:p>
    <w:p>
      <w:pPr>
        <w:pStyle w:val="ListBullet"/>
        <w:spacing w:line="240" w:lineRule="auto"/>
        <w:ind w:left="720"/>
      </w:pPr>
      <w:r>
        <w:rPr>
          <w:lang w:val="sw_KE" w:bidi="sw_KE"/>
        </w:rPr>
      </w:r>
      <w:r>
        <w:rPr>
          <w:lang w:val="sw_KE" w:bidi="sw_KE"/>
        </w:rPr>
        <w:t>Waulize watu wanaoigiza kama Wayunani, “Mnahisi au mnafikiria nini?” Wanaweza kujibu mambo kama, "Ni vigumu kuwa wakali sana kwa Waisraeli," au "Tunahitaji kuwakandamiza Waisraeli kwa hivyo tunahitaji kuwalazimisha kufanya kazi ngumu sana."</w:t>
      </w:r>
    </w:p>
    <w:p>
      <w:pPr>
        <w:pStyle w:val="ListBullet"/>
        <w:spacing w:line="240" w:lineRule="auto"/>
        <w:ind w:left="720"/>
      </w:pPr>
      <w:r>
        <w:rPr>
          <w:lang w:val="sw_KE" w:bidi="sw_KE"/>
        </w:rPr>
      </w:r>
      <w:r>
        <w:rPr>
          <w:lang w:val="sw_KE" w:bidi="sw_KE"/>
        </w:rPr>
        <w:t>Waulize watu wanaoigiza Waisraeli, "Mnahisi nini au mnawaza nini?" Wanaweza kujibu mambo kama, "Ninaogopa." Wanatulazimisha kufanya kazi kwa bidii sana tukijenga miji ya ghala," au "Miji ya ghala ya Pithomu na Raamsesi ni mikubwa." Tunalazimika kutengeneza matofali ili kujenga miji hii. Kazi ni ya kuchosha na haina mwisho.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Waisraeli wakitengeneza matofali na wasimamizi wa kazi wakiwalazimisha kufanya kazi kwa bidii zaidi.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Waisraeli, "Mnahisi vipi au mnawaza nini?" Wanapaswa kujibu, "Tumechoka," au "Kutengeneza matofali ni vigumu sana na wasimamizi wa kazi wanatupiga na kutulazimisha kufanya kazi kwa bidii zaidi," au "Sijui kwa nini Mungu anaruhusu hili kutokea kwetu." Wakati wa Yosefu kulikuwa na makubaliano ya kutuacha kuishi hapa kwa uhuru. Hii si sahihi," au "Baadhi yetu tunapaswa kukusanya mavuno katika jua kama." Wanatulazimisha kufanya kazi kwa saa nyingi."</w:t>
      </w:r>
    </w:p>
    <w:p>
      <w:pPr>
        <w:pStyle w:val="ListBullet"/>
        <w:spacing w:line="240" w:lineRule="auto"/>
        <w:ind w:left="720"/>
      </w:pPr>
      <w:r>
        <w:rPr>
          <w:lang w:val="sw_KE" w:bidi="sw_KE"/>
        </w:rPr>
      </w:r>
      <w:r>
        <w:rPr>
          <w:lang w:val="sw_KE" w:bidi="sw_KE"/>
        </w:rPr>
        <w:t>Waulize watu wanaoigiza kama Wayunani, “Mnahisi au mnafikiria nini?” Wanaweza kujibu mambo kama, "Waisraeli bado wanaongezeka—jambo hili linatia wasiwasi sana." Ikiwa tunazifanyia kazi kwa bidii zaidi, pengine hili litawazuia," au "Tunapaswa kuwazuia Waisraeli kuwa wakubwa." Lazima tuwalazimishe kufanya kazi kwa bidii zaidi."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watu wa Misri wakiogopa Waisraeli.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Wamisri, "Mnafikiri nini au mnahisi nini?" Wanaweza kujibu, "Waisraeli wanazidi kuwa wengi mno," au "Tuna wasiwasi watapigana dhidi yetu katika vita," au "Tunawachukia."</w:t>
      </w:r>
      <w:r>
        <w:rPr>
          <w:lang w:val="sw_KE" w:bidi="sw_KE"/>
        </w:rPr>
      </w:r>
    </w:p>
    <w:p>
      <w:pPr>
        <w:pStyle w:val="Heading3"/>
      </w:pPr>
      <w:r>
        <w:rPr>
          <w:lang w:val="sw_KE" w:bidi="sw_KE"/>
        </w:rPr>
        <w:t>Kujaza Mapengo</w:t>
      </w:r>
    </w:p>
    <w:p>
      <w:pPr/>
      <w:r>
        <w:rPr>
          <w:lang w:val="sw_KE" w:bidi="sw_KE"/>
        </w:rPr>
      </w:r>
      <w:r>
        <w:rPr>
          <w:lang w:val="sw_KE" w:bidi="sw_KE"/>
        </w:rPr>
        <w:t>Sikiliza toleo la sauti la Kutoka 1:8–14 katika tafsiri iliyo rahisi zaidi kueleweka.</w:t>
      </w:r>
    </w:p>
    <w:p>
      <w:pPr/>
      <w:r>
        <w:rPr>
          <w:lang w:val="sw_KE" w:bidi="sw_KE"/>
        </w:rPr>
      </w:r>
      <w:r>
        <w:rPr>
          <w:lang w:val="sw_KE" w:bidi="sw_KE"/>
        </w:rPr>
        <w:t>Katika hatua hii, kikundi hicho kitajadili maneno muhimu na istilahi zilizomo katika fungu hili.</w:t>
      </w:r>
    </w:p>
    <w:p>
      <w:pPr/>
      <w:r>
        <w:rPr>
          <w:lang w:val="sw_KE" w:bidi="sw_KE"/>
        </w:rPr>
      </w:r>
      <w:r>
        <w:rPr>
          <w:lang w:val="sw_KE" w:bidi="sw_KE"/>
        </w:rPr>
        <w:t>Mfalme</w:t>
      </w:r>
      <w:r>
        <w:rPr>
          <w:lang w:val="sw_KE" w:bidi="sw_KE"/>
        </w:rPr>
        <w:t xml:space="preserve"> wa Misri pia anaitwa Farao. Farao ni cheo, si jina. </w:t>
      </w:r>
      <w:r>
        <w:rPr>
          <w:b/>
          <w:lang w:val="sw_KE" w:bidi="sw_KE"/>
        </w:rPr>
        <w:t>Farao</w:t>
      </w:r>
      <w:r>
        <w:rPr>
          <w:lang w:val="sw_KE" w:bidi="sw_KE"/>
        </w:rPr>
        <w:t xml:space="preserve"> huyo ni mhusika muhimu katika simulizi hii. Hakuna Farao yeyote aliyetajwa kwa jina lakini tunajua kwamba ni Farao tofauti na yule aliyemtendea Yosefu kwa fadhili.</w:t>
      </w:r>
    </w:p>
    <w:p>
      <w:pPr/>
      <w:r>
        <w:rPr>
          <w:lang w:val="sw_KE" w:bidi="sw_KE"/>
        </w:rPr>
      </w:r>
      <w:r>
        <w:rPr>
          <w:lang w:val="sw_KE" w:bidi="sw_KE"/>
        </w:rPr>
        <w:t xml:space="preserve">Sitisha hapa na mjadili kama kikundi neno gani au kifungu gani cha maneno mtakachotumia kwa utukufu. Tafuta </w:t>
      </w:r>
      <w:r>
        <w:rPr>
          <w:lang w:val="sw_KE" w:bidi="sw_KE"/>
        </w:rPr>
        <w:t>Farao</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Katika kifungu hicho, mfalme aliwaamuru wasimamizi wa kazi, au mabwana wa watumwa, kuwakandamiza </w:t>
      </w:r>
      <w:r>
        <w:rPr>
          <w:b/>
          <w:lang w:val="sw_KE" w:bidi="sw_KE"/>
        </w:rPr>
        <w:t>Waisraeli</w:t>
      </w:r>
      <w:r>
        <w:rPr>
          <w:lang w:val="sw_KE" w:bidi="sw_KE"/>
        </w:rPr>
        <w:t xml:space="preserve">, uzao wa Yakobo, au Israeli. Tumia neno sawa kwa </w:t>
      </w:r>
      <w:r>
        <w:rPr>
          <w:lang w:val="sw_KE" w:bidi="sw_KE"/>
        </w:rPr>
        <w:t>Waisiraeli</w:t>
      </w:r>
      <w:r>
        <w:rPr>
          <w:lang w:val="sw_KE" w:bidi="sw_KE"/>
        </w:rPr>
        <w:t xml:space="preserve"> kama vile umetumia katika simulizi ya awali. Neno </w:t>
      </w:r>
      <w:r>
        <w:rPr>
          <w:b/>
          <w:lang w:val="sw_KE" w:bidi="sw_KE"/>
        </w:rPr>
        <w:t>utumwa</w:t>
      </w:r>
      <w:r>
        <w:rPr>
          <w:lang w:val="sw_KE" w:bidi="sw_KE"/>
        </w:rPr>
        <w:t xml:space="preserve"> hapa linamaanisha kazi ya kulazimishwa. Wamisri waliwakandamiza Waisraeli na kuwalazimisha kufanya kazi ngumu.</w:t>
      </w:r>
    </w:p>
    <w:p>
      <w:pPr/>
      <w:r>
        <w:rPr>
          <w:lang w:val="sw_KE" w:bidi="sw_KE"/>
        </w:rPr>
      </w:r>
      <w:r>
        <w:rPr>
          <w:lang w:val="sw_KE" w:bidi="sw_KE"/>
        </w:rPr>
        <w:t xml:space="preserve">Simama hapa na mjadili kama kikundi neno gani au kifungu gani cha maneno mtakachotumia kwa ajili ya mtumwa. Tafuteni neno </w:t>
      </w:r>
      <w:r>
        <w:rPr>
          <w:lang w:val="sw_KE" w:bidi="sw_KE"/>
        </w:rPr>
        <w:t>utumwa</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Mabwana wa watumwa waliwafanyisha kazi bila huruma ili "wavunje roho zao." Hii ina maana wangefanya maisha yao kuwa magumu sana. Mabwana wa watumwa wa Misri walikuwa wasimamizi wa kazi kwa kweli. Walikuwa tofauti na waangalizi au wasimamizi wa Kiebrania waliotajwa baadaye katika kitabu cha Kutoka. Wangetumia mijeledi kuwakandamiza Waisraeli kwa ukali zaidi.</w:t>
      </w:r>
    </w:p>
    <w:p>
      <w:pPr/>
      <w:r>
        <w:rPr>
          <w:lang w:val="sw_KE" w:bidi="sw_KE"/>
        </w:rPr>
      </w:r>
      <w:r>
        <w:rPr>
          <w:lang w:val="sw_KE" w:bidi="sw_KE"/>
        </w:rPr>
        <w:t xml:space="preserve">Wamisri waliwalazimisha Waisraeli kujenga Pithom na Rameses kama </w:t>
      </w:r>
      <w:r>
        <w:rPr>
          <w:b/>
          <w:lang w:val="sw_KE" w:bidi="sw_KE"/>
        </w:rPr>
        <w:t>miji ya kuhifadhi</w:t>
      </w:r>
      <w:r>
        <w:rPr>
          <w:lang w:val="sw_KE" w:bidi="sw_KE"/>
        </w:rPr>
        <w:t xml:space="preserve"> kwa mfalme. Hizi zilikuwa miji au vijiji maalum vilivyozungukwa na kuta ndefu. Wamisri wanahifadhi nafaka na vifaa vya jeshi katika miji hii ya kuhifadhi.</w:t>
      </w:r>
    </w:p>
    <w:p>
      <w:pPr/>
      <w:r>
        <w:rPr>
          <w:lang w:val="sw_KE" w:bidi="sw_KE"/>
        </w:rPr>
      </w:r>
      <w:r>
        <w:rPr>
          <w:lang w:val="sw_KE" w:bidi="sw_KE"/>
        </w:rPr>
        <w:t xml:space="preserve">Simama hapa na uangalie picha kama kikundi cha mji wa </w:t>
      </w:r>
      <w:r>
        <w:rPr>
          <w:lang w:val="sw_KE" w:bidi="sw_KE"/>
        </w:rPr>
        <w:t>kale wa kuhifadhi</w:t>
      </w:r>
      <w:r>
        <w:rPr>
          <w:lang w:val="sw_KE" w:bidi="sw_KE"/>
        </w:rPr>
        <w:t>. Sitisha sauti hii hapa.</w:t>
      </w:r>
    </w:p>
    <w:p>
      <w:pPr/>
      <w:r>
        <w:rPr>
          <w:lang w:val="sw_KE" w:bidi="sw_KE"/>
        </w:rPr>
      </w:r>
      <w:r>
        <w:rPr>
          <w:lang w:val="sw_KE" w:bidi="sw_KE"/>
        </w:rPr>
        <w:t>Kifungu kinaelezea kwamba kazi yao ngumu ilikuwa ni ujenzi wa matofali na chokaa.</w:t>
      </w:r>
    </w:p>
    <w:p>
      <w:pPr/>
      <w:r>
        <w:rPr>
          <w:lang w:val="sw_KE" w:bidi="sw_KE"/>
        </w:rPr>
      </w:r>
      <w:r>
        <w:rPr>
          <w:lang w:val="sw_KE" w:bidi="sw_KE"/>
        </w:rPr>
        <w:t>Walitumia matofali kujenga kuta. Chokaa ni nyevu kama matope. Waliitumia kati ya tabaka za matofali ili kuziunganisha pamoja.</w:t>
      </w:r>
    </w:p>
    <w:p>
      <w:pPr/>
      <w:r>
        <w:rPr>
          <w:lang w:val="sw_KE" w:bidi="sw_KE"/>
        </w:rPr>
      </w:r>
      <w:r>
        <w:rPr>
          <w:lang w:val="sw_KE" w:bidi="sw_KE"/>
        </w:rPr>
        <w:t>Wamisri pengine walitumia mchanganyiko wa chokaa. Walichoma chokaa kuwa unga, kisha walichanganya unga huo na maji ili kutengeneza mchanganyiko mzito. Walipaka chokaa kati ya matofali ili kuziunganisha pamoja. Chokaa ilipokauka, ikawa mgumu.</w:t>
      </w:r>
    </w:p>
    <w:p>
      <w:pPr/>
      <w:r>
        <w:rPr>
          <w:lang w:val="sw_KE" w:bidi="sw_KE"/>
        </w:rPr>
      </w:r>
      <w:r>
        <w:rPr>
          <w:lang w:val="sw_KE" w:bidi="sw_KE"/>
        </w:rPr>
        <w:t>Matofali ya matope yalikuwa nyenzo ya kawaida zaidi iliyotumiwa na Wamisri. Wamisri kwa kawaida waliwalazimisha wafungwa au watumwa kutengeneza matofali. Ili kutengeneza matofali, wafanyakazi kwanza walikusanya matope kutoka Mto Nile. Kisha waliyachanganya na maji na majani makavu kwa kuyakanyaga katika shimo. Kisha wakaimimina katika kungu, wakaiondoa na kuiacha ikauke kwenye jua.</w:t>
      </w:r>
    </w:p>
    <w:p>
      <w:pPr/>
      <w:r>
        <w:rPr>
          <w:lang w:val="sw_KE" w:bidi="sw_KE"/>
        </w:rPr>
      </w:r>
      <w:r>
        <w:rPr>
          <w:lang w:val="sw_KE" w:bidi="sw_KE"/>
        </w:rPr>
        <w:t xml:space="preserve">Simameni hapa na mjadili kama kikundi ni neno au kifungu kipi mtakachotumia kwa ajili ya </w:t>
      </w:r>
      <w:r>
        <w:rPr>
          <w:b/>
          <w:lang w:val="sw_KE" w:bidi="sw_KE"/>
        </w:rPr>
        <w:t>chokaa</w:t>
      </w:r>
      <w:r>
        <w:rPr>
          <w:lang w:val="sw_KE" w:bidi="sw_KE"/>
        </w:rPr>
        <w:t xml:space="preserve"> na </w:t>
      </w:r>
      <w:r>
        <w:rPr>
          <w:b/>
          <w:lang w:val="sw_KE" w:bidi="sw_KE"/>
        </w:rPr>
        <w:t>tofali</w:t>
      </w:r>
      <w:r>
        <w:rPr>
          <w:lang w:val="sw_KE" w:bidi="sw_KE"/>
        </w:rPr>
        <w:t xml:space="preserve">. Angalia picha ya tofali la </w:t>
      </w:r>
      <w:r>
        <w:rPr>
          <w:lang w:val="sw_KE" w:bidi="sw_KE"/>
        </w:rPr>
        <w:t>matope</w:t>
      </w:r>
      <w:r>
        <w:rPr>
          <w:lang w:val="sw_KE" w:bidi="sw_KE"/>
        </w:rPr>
        <w:t xml:space="preserve"> tena ikiwa inahitajika. Sitisha sauti hapa.</w:t>
      </w:r>
      <w:r>
        <w:rPr>
          <w:lang w:val="sw_KE" w:bidi="sw_KE"/>
        </w:rPr>
      </w:r>
    </w:p>
    <w:p>
      <w:pPr>
        <w:pStyle w:val="Heading3"/>
      </w:pPr>
      <w:r>
        <w:rPr>
          <w:lang w:val="sw_KE" w:bidi="sw_KE"/>
        </w:rPr>
        <w:t>Kunena Neno</w:t>
      </w:r>
    </w:p>
    <w:p>
      <w:pPr/>
      <w:r>
        <w:rPr>
          <w:lang w:val="sw_KE" w:bidi="sw_KE"/>
        </w:rPr>
      </w:r>
      <w:r>
        <w:rPr>
          <w:lang w:val="sw_KE" w:bidi="sw_KE"/>
        </w:rPr>
        <w:t>Sikiliza toleo la sauti la Kutoka 1:8–14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1:15–22</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1:15–22 na iwekeni mioyoni mwenu.</w:t>
      </w:r>
    </w:p>
    <w:p>
      <w:pPr/>
      <w:r>
        <w:rPr>
          <w:lang w:val="sw_KE" w:bidi="sw_KE"/>
        </w:rPr>
      </w:r>
      <w:r>
        <w:rPr>
          <w:lang w:val="sw_KE" w:bidi="sw_KE"/>
        </w:rPr>
        <w:t>Sikiliza toleo la sauti la Kutoka 1:15–22 mara tatu, katika tafsiri tatu tofauti, ikiwezekana.</w:t>
      </w:r>
    </w:p>
    <w:p>
      <w:pPr/>
      <w:r>
        <w:rPr>
          <w:lang w:val="sw_KE" w:bidi="sw_KE"/>
        </w:rPr>
      </w:r>
      <w:r>
        <w:rPr>
          <w:lang w:val="sw_KE" w:bidi="sw_KE"/>
        </w:rPr>
        <w:t>Sitisha sauti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hapa.</w:t>
      </w:r>
    </w:p>
    <w:p>
      <w:pPr>
        <w:pStyle w:val="ListBullet"/>
        <w:spacing w:line="240" w:lineRule="auto"/>
        <w:ind w:left="720"/>
      </w:pPr>
      <w:r>
        <w:rPr>
          <w:lang w:val="sw_KE" w:bidi="sw_KE"/>
        </w:rPr>
      </w:r>
      <w:r>
        <w:rPr>
          <w:lang w:val="sw_KE" w:bidi="sw_KE"/>
        </w:rPr>
        <w:t>Ni nini hupendi au huelewi katika simulizi hii? Sitisha sauti hapa.</w:t>
      </w:r>
    </w:p>
    <w:p>
      <w:pPr>
        <w:pStyle w:val="ListBullet"/>
        <w:spacing w:line="240" w:lineRule="auto"/>
        <w:ind w:left="720"/>
      </w:pPr>
      <w:r>
        <w:rPr>
          <w:lang w:val="sw_KE" w:bidi="sw_KE"/>
        </w:rPr>
      </w:r>
      <w:r>
        <w:rPr>
          <w:lang w:val="sw_KE" w:bidi="sw_KE"/>
        </w:rPr>
        <w:t>Kifungu hiki kinatuambia nini kuhusu Mungu? Sitisha sauti hapa.</w:t>
      </w:r>
    </w:p>
    <w:p>
      <w:pPr>
        <w:pStyle w:val="ListBullet"/>
        <w:spacing w:line="240" w:lineRule="auto"/>
        <w:ind w:left="720"/>
      </w:pPr>
      <w:r>
        <w:rPr>
          <w:lang w:val="sw_KE" w:bidi="sw_KE"/>
        </w:rPr>
      </w:r>
      <w:r>
        <w:rPr>
          <w:lang w:val="sw_KE" w:bidi="sw_KE"/>
        </w:rPr>
        <w:t>Simulizi hii inatuambia nini kuhusu watu? Sitisha sauti hapa.</w:t>
      </w:r>
    </w:p>
    <w:p>
      <w:pPr>
        <w:pStyle w:val="ListBullet"/>
        <w:spacing w:line="240" w:lineRule="auto"/>
        <w:ind w:left="720"/>
      </w:pPr>
      <w:r>
        <w:rPr>
          <w:lang w:val="sw_KE" w:bidi="sw_KE"/>
        </w:rPr>
      </w:r>
      <w:r>
        <w:rPr>
          <w:lang w:val="sw_KE" w:bidi="sw_KE"/>
        </w:rPr>
        <w:t>Simulizi hii inaathiri vipi maisha yetu ya kila siku? Sitisha sauti hapa.</w:t>
      </w:r>
    </w:p>
    <w:p>
      <w:pPr>
        <w:pStyle w:val="ListBullet"/>
        <w:spacing w:line="240" w:lineRule="auto"/>
        <w:ind w:left="720"/>
      </w:pPr>
      <w:r>
        <w:rPr>
          <w:lang w:val="sw_KE" w:bidi="sw_KE"/>
        </w:rPr>
      </w:r>
      <w:r>
        <w:rPr>
          <w:lang w:val="sw_KE" w:bidi="sw_KE"/>
        </w:rPr>
        <w:t>Unamjua nani anayehitaji kusikia kifungu hiki? Sitisha sauti hapa.</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1:15–22 katika tafsiri iliyo rahisi zaidi kueleweka.</w:t>
      </w:r>
    </w:p>
    <w:p>
      <w:pPr/>
      <w:r>
        <w:rPr>
          <w:lang w:val="sw_KE" w:bidi="sw_KE"/>
        </w:rPr>
      </w:r>
      <w:r>
        <w:rPr>
          <w:lang w:val="sw_KE" w:bidi="sw_KE"/>
        </w:rPr>
        <w:t>Katika kifungu cha awali, namba za Waisraeli zilikuwa zikiongezeka na walikuwa wakiongezeka kwa nguvu sana. Farao, Mfalme wa Misri, alitaka kuwakandamiza. Alitaka idadi yao ipungue. Kwa hivyo aliwafanya kuwa watumwa na kuwafanya wawe watumishi wa bidii. Alitumaini mpango huu wa kwanza ungewazuia kuongezeka. Tunajua kutoka kitabu cha Mwanzo kwamba Waisraeli waliishi katika eneo linaloitwa "Gosheni." Farao pengine aliishi katika Rameses, karibu na Mto Nile.</w:t>
      </w:r>
    </w:p>
    <w:p>
      <w:pPr/>
      <w:r>
        <w:rPr>
          <w:lang w:val="sw_KE" w:bidi="sw_KE"/>
        </w:rPr>
      </w:r>
      <w:r>
        <w:rPr>
          <w:lang w:val="sw_KE" w:bidi="sw_KE"/>
        </w:rPr>
        <w:t xml:space="preserve">Simama na uangalie ramani ya </w:t>
      </w:r>
      <w:r>
        <w:rPr>
          <w:lang w:val="sw_KE" w:bidi="sw_KE"/>
        </w:rPr>
        <w:t>Misri</w:t>
      </w:r>
      <w:r>
        <w:rPr>
          <w:lang w:val="sw_KE" w:bidi="sw_KE"/>
        </w:rPr>
        <w:t xml:space="preserve"> inayoonyesha maeneo haya. Sitisha sauti hii hapa.</w:t>
      </w:r>
    </w:p>
    <w:p>
      <w:pPr/>
      <w:r>
        <w:rPr>
          <w:lang w:val="sw_KE" w:bidi="sw_KE"/>
        </w:rPr>
      </w:r>
      <w:r>
        <w:rPr>
          <w:lang w:val="sw_KE" w:bidi="sw_KE"/>
        </w:rPr>
        <w:t>Kisha kifungu hiki kinaendeleza hadithi.</w:t>
      </w:r>
    </w:p>
    <w:p>
      <w:pPr/>
      <w:r>
        <w:rPr>
          <w:lang w:val="sw_KE" w:bidi="sw_KE"/>
        </w:rPr>
      </w:r>
      <w:r>
        <w:rPr>
          <w:lang w:val="sw_KE" w:bidi="sw_KE"/>
        </w:rPr>
        <w:t>Mpango wa Farao ulikuwa umeshindwa na Waisraeli bado walikuwa wakiongezeka. Waisraeli wanaitwa "Waebrania" katika kifungu hiki kwa mara ya kwanza. Katika Agano la Kale, wakati Mwisraeli alipotaka kujitofautisha na mtu wa kikundi kingine cha kikabila, alijiita "Mwebrania." Pia, wakati mgeni alitaka kujitofautisha na Mwisraeli, mgeni huyo alimwita "Mwebrania."</w:t>
      </w:r>
    </w:p>
    <w:p>
      <w:pPr/>
      <w:r>
        <w:rPr>
          <w:lang w:val="sw_KE" w:bidi="sw_KE"/>
        </w:rPr>
      </w:r>
      <w:r>
        <w:rPr>
          <w:lang w:val="sw_KE" w:bidi="sw_KE"/>
        </w:rPr>
        <w:t>Farao aliwaambia wakunga wa Waebrania waue watoto wote wa kiume mara moja baada ya kuzaliwa.</w:t>
      </w:r>
    </w:p>
    <w:p>
      <w:pPr/>
      <w:r>
        <w:rPr>
          <w:lang w:val="sw_KE" w:bidi="sw_KE"/>
        </w:rPr>
      </w:r>
      <w:r>
        <w:rPr>
          <w:lang w:val="sw_KE" w:bidi="sw_KE"/>
        </w:rPr>
        <w:t>Mkunga ni mwanamke ambaye anawasaidia wanawake kuzaa.</w:t>
      </w:r>
    </w:p>
    <w:p>
      <w:pPr/>
      <w:r>
        <w:rPr>
          <w:lang w:val="sw_KE" w:bidi="sw_KE"/>
        </w:rPr>
      </w:r>
      <w:r>
        <w:rPr>
          <w:lang w:val="sw_KE" w:bidi="sw_KE"/>
        </w:rPr>
        <w:t>Katika kifungu hiki, Farao aliwaita wakunga ili kuwapa amri. Shifrah na Pua, wakunga wawili, walikwenda kwenye mkutano huo na Farao. Hadithi inawataja wakunga, jambo ambalo linawapa heshima maalum. Wakunga walikuwa mashujaa jasiri kwa Waebrania.</w:t>
      </w:r>
    </w:p>
    <w:p>
      <w:pPr/>
      <w:r>
        <w:rPr>
          <w:lang w:val="sw_KE" w:bidi="sw_KE"/>
        </w:rPr>
      </w:r>
      <w:r>
        <w:rPr>
          <w:lang w:val="sw_KE" w:bidi="sw_KE"/>
        </w:rPr>
        <w:t>Kulikuwa na wanawake Waebrania wengi wakizaa kwa hivyo haielekei kwamba kulikuwa na wakunga wawili tu. Wengine wanaamini kwamba Shiprah na Pua waliwasimamia wakunga wengine. Wana uwezekano wa kuwa na umri mkubwa zaidi na wenye uzoefu zaidi.</w:t>
      </w:r>
    </w:p>
    <w:p>
      <w:pPr/>
      <w:r>
        <w:rPr>
          <w:lang w:val="sw_KE" w:bidi="sw_KE"/>
        </w:rPr>
      </w:r>
      <w:r>
        <w:rPr>
          <w:lang w:val="sw_KE" w:bidi="sw_KE"/>
        </w:rPr>
        <w:t>Farao aliwaambia wakunga kwamba waliposaidia kutoa watoto wa Waebrania, wanapaswa kuwaua watoto wote wa kiume mara moja baada ya kuzaliwa. Baadhi ya tafsiri za Kiingereza zinataja kiti cha uzazi ambacho wanawake wengi katika utamaduni huo walitumia wakati wa mchakato wa kujifungua. Tafsiri halisi hapa si wazi. Unaweza kutaka kusema kwamba Farao aliwaomba wakunga wamwangalie mtoto walipomzalisha.</w:t>
      </w:r>
    </w:p>
    <w:p>
      <w:pPr/>
      <w:r>
        <w:rPr>
          <w:lang w:val="sw_KE" w:bidi="sw_KE"/>
        </w:rPr>
      </w:r>
      <w:r>
        <w:rPr>
          <w:lang w:val="sw_KE" w:bidi="sw_KE"/>
        </w:rPr>
        <w:t>Sitisha na mjadili swali hili kama kikundi: Ni nini kinatokea katika utamaduni wako wakati wa kujifungua? Ni watu gani wanaowasaidia? Wanawaita nini? Unazungumza vipi kuhusu kuzaliwa kwa mtoto katika mazingira ya umma? Sitisha sauti hii hapa.</w:t>
      </w:r>
    </w:p>
    <w:p>
      <w:pPr/>
      <w:r>
        <w:rPr>
          <w:lang w:val="sw_KE" w:bidi="sw_KE"/>
        </w:rPr>
      </w:r>
      <w:r>
        <w:rPr>
          <w:lang w:val="sw_KE" w:bidi="sw_KE"/>
        </w:rPr>
        <w:t>Haijulikani kama Farao kwa kweli alizungumza na wakunga moja kwa moja au kama alituma amri kupitia washauri wake. Inamaanisha kwamba wakunga hawakuwa na chaguo. Ikiwa walimwasi Farao, angewaua. Hili lingekuwa jambo la kawaida katika utamaduni huu.</w:t>
      </w:r>
    </w:p>
    <w:p>
      <w:pPr/>
      <w:r>
        <w:rPr>
          <w:lang w:val="sw_KE" w:bidi="sw_KE"/>
        </w:rPr>
      </w:r>
      <w:r>
        <w:rPr>
          <w:lang w:val="sw_KE" w:bidi="sw_KE"/>
        </w:rPr>
        <w:t>Alikuwa akiwaamuru waue watoto wa kiume kwa siri—mara tu walipotoka.</w:t>
      </w:r>
    </w:p>
    <w:p>
      <w:pPr/>
      <w:r>
        <w:rPr>
          <w:lang w:val="sw_KE" w:bidi="sw_KE"/>
        </w:rPr>
      </w:r>
      <w:r>
        <w:rPr>
          <w:lang w:val="sw_KE" w:bidi="sw_KE"/>
        </w:rPr>
        <w:t>Baadhi ya wasomi wanaamini kwamba Farao alichagua kuwaua watoto wa kiume kwa sababu, katika utamaduni huu, wanaume walikuwa wale waliopigana katika vita. Wavulana wangekua ili kuweza kupigana, kwa hivyo hii ingekuwa mbaya kwa Wamisri.</w:t>
      </w:r>
    </w:p>
    <w:p>
      <w:pPr/>
      <w:r>
        <w:rPr>
          <w:lang w:val="sw_KE" w:bidi="sw_KE"/>
        </w:rPr>
      </w:r>
      <w:r>
        <w:rPr>
          <w:lang w:val="sw_KE" w:bidi="sw_KE"/>
        </w:rPr>
        <w:t>Huu ulikuwa mpango uliofuata wa Farao kujaribu kudhibiti idadi ya Waebrania. Ulikuwa mpango wa muda mrefu. Farao alikuwa akifikiri kuhusu kile kingetokea wakati watoto watakapokuwa wamekuwa wakubwa. Ikiwa kulikuwa na wavulana wachache, kungekuwa na askari wachache wa kupigana katika miaka 20.</w:t>
      </w:r>
    </w:p>
    <w:p>
      <w:pPr/>
      <w:r>
        <w:rPr>
          <w:lang w:val="sw_KE" w:bidi="sw_KE"/>
        </w:rPr>
      </w:r>
      <w:r>
        <w:rPr>
          <w:lang w:val="sw_KE" w:bidi="sw_KE"/>
        </w:rPr>
        <w:t>Hadithi inaendelea baada ya muda fulani, na Farao alitambua kwamba wakunga hawakuwa wametekeleza amri zake kwa kuwa Waebrania bado walikuwa wakiongezeka kwa idadi. Hatujui ilichukua muda gani kabla ya Farao kutambua hili. Wakunga hawakumtii Farao. Wakunga wa Waebrania walimwogopa au kumtii Mungu na kuwaacha watoto wa kiume waishi.</w:t>
      </w:r>
    </w:p>
    <w:p>
      <w:pPr/>
      <w:r>
        <w:rPr>
          <w:lang w:val="sw_KE" w:bidi="sw_KE"/>
        </w:rPr>
      </w:r>
      <w:r>
        <w:rPr>
          <w:lang w:val="sw_KE" w:bidi="sw_KE"/>
        </w:rPr>
        <w:t>Wakunga hawakuwa na mafundisho rasmi kuhusu Mungu, lakini wangeelewa mema na makosa na kwamba kulikuwa na Muumba wa kimungu na maisha baada ya kifo. Kuwaua watoto hao kungekuwa kupinga utaratibu wa uumbaji na kungekuwa vibaya. Kwa hivyo, kwa wanawake hawa, kumwogopa Mungu kulimaanisha kwamba waliogopa kile Mungu angeweza kuwafanyia baada ya kifo kuliko kile Farao angeweza kuwafanyia.</w:t>
      </w:r>
    </w:p>
    <w:p>
      <w:pPr/>
      <w:r>
        <w:rPr>
          <w:lang w:val="sw_KE" w:bidi="sw_KE"/>
        </w:rPr>
      </w:r>
      <w:r>
        <w:rPr>
          <w:lang w:val="sw_KE" w:bidi="sw_KE"/>
        </w:rPr>
        <w:t>Basi Farao alimtuma mjumbe kuwaita wakunga waje kwake, naye akawauliza kwa nini waliwaacha watoto wa kiume waishi. Inawezekana kwamba kwa kweli alizungumza nao moja kwa moja. Walisema wanawake wa Kiebrania walikuwa "wenye nguvu" na walizaa kabla ya wao kufika. "Imara" inamaanisha kuwa na nguvu, iliyojaa nishati. Kwa hivyo wangeona kuwa vigumu kumwua mtoto wa Kiebrania bila mtu yeyote kuona.</w:t>
      </w:r>
    </w:p>
    <w:p>
      <w:pPr/>
      <w:r>
        <w:rPr>
          <w:lang w:val="sw_KE" w:bidi="sw_KE"/>
        </w:rPr>
      </w:r>
      <w:r>
        <w:rPr>
          <w:lang w:val="sw_KE" w:bidi="sw_KE"/>
        </w:rPr>
        <w:t>Inawezekana kwamba wanawake wa Kiebrania walihusika zaidi kikamilifu katika kujifungua watoto wao wenyewe kuliko wanawake wa Misri. Wakunga wa Kiebrania pengine waliwasaidia wanawake wa Misri na pia wanawake wa Kiebrania, hivyo wangeweza kuelewa tofauti kati yao.</w:t>
      </w:r>
    </w:p>
    <w:p>
      <w:pPr/>
      <w:r>
        <w:rPr>
          <w:lang w:val="sw_KE" w:bidi="sw_KE"/>
        </w:rPr>
      </w:r>
      <w:r>
        <w:rPr>
          <w:lang w:val="sw_KE" w:bidi="sw_KE"/>
        </w:rPr>
        <w:t>Farao angejua kile kilichotokea wakati wa kujifungua kwa wanawake wa Misri wa darasa la juu.</w:t>
      </w:r>
    </w:p>
    <w:p>
      <w:pPr/>
      <w:r>
        <w:rPr>
          <w:lang w:val="sw_KE" w:bidi="sw_KE"/>
        </w:rPr>
      </w:r>
      <w:r>
        <w:rPr>
          <w:lang w:val="sw_KE" w:bidi="sw_KE"/>
        </w:rPr>
        <w:t>Hata kama walikuwa wakimdanganya Farao au la, wakunga walikuwa wakitimiza mpango wa jumla wa Mungu—ili kuwafanya Waisraeli kuwa taifa lenye nguvu. Mungu aliwaheshimu na kuwapa tuzo kwa hili. Mungu aliwalinda kutoka kwa Farao. Aliwatuza kwa kuwapa familia zao binafsi. Musa anawataja wakunga ili ujasiri na uaminifu wao urekodiwe milele.</w:t>
      </w:r>
    </w:p>
    <w:p>
      <w:pPr/>
      <w:r>
        <w:rPr>
          <w:lang w:val="sw_KE" w:bidi="sw_KE"/>
        </w:rPr>
      </w:r>
      <w:r>
        <w:rPr>
          <w:lang w:val="sw_KE" w:bidi="sw_KE"/>
        </w:rPr>
        <w:t>Mara nyingi, wakunga Waisraeli hawakuwa na watoto wao wenyewe. Wanawake ambao hawakuwa na watoto waliweza kutumia muda zaidi kutembelea nyumba ili kusaidia wakati wa kujifungua. Watu walidhani kwamba ilikuwa aibu kwa wanawake kutokuwa na watoto. Mungu anachukua aibu hii anapowapa wakunga familia zao wenyewe.</w:t>
      </w:r>
    </w:p>
    <w:p>
      <w:pPr/>
      <w:r>
        <w:rPr>
          <w:lang w:val="sw_KE" w:bidi="sw_KE"/>
        </w:rPr>
      </w:r>
      <w:r>
        <w:rPr>
          <w:lang w:val="sw_KE" w:bidi="sw_KE"/>
        </w:rPr>
        <w:t xml:space="preserve">Kisha Farao anajaribu mpango wake unaofuata. Sasa anahusisha </w:t>
      </w:r>
      <w:r>
        <w:rPr>
          <w:b/>
          <w:lang w:val="sw_KE" w:bidi="sw_KE"/>
        </w:rPr>
        <w:t>Wamisri</w:t>
      </w:r>
      <w:r>
        <w:rPr>
          <w:lang w:val="sw_KE" w:bidi="sw_KE"/>
        </w:rPr>
        <w:t xml:space="preserve"> wote, idadi yote ya watu, katika mpango wake wa kuwaua wavulana wa Kiebrania. Anawaambia watupe watoto wote wa kiume wa Kiebrania ndani ya Mto Nile.</w:t>
      </w:r>
    </w:p>
    <w:p>
      <w:pPr/>
      <w:r>
        <w:rPr>
          <w:lang w:val="sw_KE" w:bidi="sw_KE"/>
        </w:rPr>
      </w:r>
      <w:r>
        <w:rPr>
          <w:lang w:val="sw_KE" w:bidi="sw_KE"/>
        </w:rPr>
        <w:t>Simameni na mjadili swali hili kama kikundi: Kwa nini Farao aliwahusisha watu wote wa Misri katika mpango wake? Pia, zungumzia wakati ambapo umesikia kuhusu utamaduni au kikundi cha watu ambao wote wanahusika katika kutesa kikundi kingine cha watu. Sitisha sauti hii hapa.</w:t>
      </w:r>
    </w:p>
    <w:p>
      <w:pPr/>
      <w:r>
        <w:rPr>
          <w:lang w:val="sw_KE" w:bidi="sw_KE"/>
        </w:rPr>
      </w:r>
      <w:r>
        <w:rPr>
          <w:lang w:val="sw_KE" w:bidi="sw_KE"/>
        </w:rPr>
        <w:t>Kuwatupa watoto katika Mto Nile kungekuwa rahisi na jambo la kawaida. Haliacha ushahidi wowote na kuliondoa tatizo hilo.</w:t>
      </w:r>
    </w:p>
    <w:p>
      <w:pPr/>
      <w:r>
        <w:rPr>
          <w:lang w:val="sw_KE" w:bidi="sw_KE"/>
        </w:rPr>
      </w:r>
      <w:r>
        <w:rPr>
          <w:lang w:val="sw_KE" w:bidi="sw_KE"/>
        </w:rPr>
        <w:t>Kwa hivyo tunaona katika kifungu hiki chote kwamba Mungu ndiye anayehusika na ukuaji wa Israeli katika Misri. Hakuna mpango na hakuna nguvu inayoweza kufanikiwa kumaliza au hata kupunguza kasi ya ukuaji huo. Kwa hivyo tunaweza kuwa na hakika kwamba hakuna mipango ya Farao itakayofanikiwa.</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1:15–22 katika tafsiri iliyo rahisi zaidi kueleweka.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Kifungu hiki kina matukio manne.</w:t>
      </w:r>
    </w:p>
    <w:p>
      <w:pPr/>
      <w:r>
        <w:rPr>
          <w:lang w:val="sw_KE" w:bidi="sw_KE"/>
        </w:rPr>
      </w:r>
      <w:r>
        <w:rPr>
          <w:b/>
          <w:lang w:val="sw_KE" w:bidi="sw_KE"/>
        </w:rPr>
        <w:t>Katika tukio la kwanza:</w:t>
      </w:r>
      <w:r>
        <w:rPr>
          <w:lang w:val="sw_KE" w:bidi="sw_KE"/>
        </w:rPr>
        <w:t xml:space="preserve"> Farao anawaamuru wakunga, Shiprah na Pua, kuwaua watoto wa Kiebrania ambao walikuwa wanaume.</w:t>
      </w:r>
    </w:p>
    <w:p>
      <w:pPr/>
      <w:r>
        <w:rPr>
          <w:lang w:val="sw_KE" w:bidi="sw_KE"/>
        </w:rPr>
      </w:r>
      <w:r>
        <w:rPr>
          <w:b/>
          <w:lang w:val="sw_KE" w:bidi="sw_KE"/>
        </w:rPr>
        <w:t>Katika tukio la pili:</w:t>
      </w:r>
      <w:r>
        <w:rPr>
          <w:lang w:val="sw_KE" w:bidi="sw_KE"/>
        </w:rPr>
        <w:t xml:space="preserve"> Wakunga walimwogopa Mungu na hawakumtii Farao.</w:t>
      </w:r>
    </w:p>
    <w:p>
      <w:pPr/>
      <w:r>
        <w:rPr>
          <w:lang w:val="sw_KE" w:bidi="sw_KE"/>
        </w:rPr>
      </w:r>
      <w:r>
        <w:rPr>
          <w:b/>
          <w:lang w:val="sw_KE" w:bidi="sw_KE"/>
        </w:rPr>
        <w:t>Katika tukio la tatu:</w:t>
      </w:r>
      <w:r>
        <w:rPr>
          <w:lang w:val="sw_KE" w:bidi="sw_KE"/>
        </w:rPr>
        <w:t xml:space="preserve"> Farao anawaita wakunga na kuwaomba waeleze kwa nini hawajamtii. Wanajibu kwamba wanawake hao wa Kiebrania ni "wenye nguvu" na wanazaa kabla ya kuwasili kwa hivyo hakuna wakati wa kuwaua watoto hao wa kiume.</w:t>
      </w:r>
    </w:p>
    <w:p>
      <w:pPr/>
      <w:r>
        <w:rPr>
          <w:lang w:val="sw_KE" w:bidi="sw_KE"/>
        </w:rPr>
      </w:r>
      <w:r>
        <w:rPr>
          <w:b/>
          <w:lang w:val="sw_KE" w:bidi="sw_KE"/>
        </w:rPr>
        <w:t>Katika tukio la nne:</w:t>
      </w:r>
      <w:r>
        <w:rPr>
          <w:lang w:val="sw_KE" w:bidi="sw_KE"/>
        </w:rPr>
        <w:t xml:space="preserve"> Farao anawaamuru watu wake wote kutupa wavulana wote wa Kiebrania katika Mto Nile.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Shiprah</w:t>
      </w:r>
    </w:p>
    <w:p>
      <w:pPr>
        <w:pStyle w:val="ListBullet"/>
        <w:spacing w:line="240" w:lineRule="auto"/>
        <w:ind w:left="720"/>
      </w:pPr>
      <w:r>
        <w:rPr>
          <w:lang w:val="sw_KE" w:bidi="sw_KE"/>
        </w:rPr>
      </w:r>
      <w:r>
        <w:rPr>
          <w:lang w:val="sw_KE" w:bidi="sw_KE"/>
        </w:rPr>
        <w:t>Puah</w:t>
      </w:r>
    </w:p>
    <w:p>
      <w:pPr>
        <w:pStyle w:val="ListBullet"/>
        <w:spacing w:line="240" w:lineRule="auto"/>
        <w:ind w:left="720"/>
      </w:pPr>
      <w:r>
        <w:rPr>
          <w:lang w:val="sw_KE" w:bidi="sw_KE"/>
        </w:rPr>
      </w:r>
      <w:r>
        <w:rPr>
          <w:lang w:val="sw_KE" w:bidi="sw_KE"/>
        </w:rPr>
        <w:t>Watu wa Misri</w:t>
      </w:r>
    </w:p>
    <w:p>
      <w:pPr>
        <w:pStyle w:val="ListBullet"/>
        <w:spacing w:line="240" w:lineRule="auto"/>
        <w:ind w:left="720"/>
      </w:pPr>
      <w:r>
        <w:rPr>
          <w:lang w:val="sw_KE" w:bidi="sw_KE"/>
        </w:rPr>
      </w:r>
      <w:r>
        <w:rPr>
          <w:lang w:val="sw_KE" w:bidi="sw_KE"/>
        </w:rPr>
        <w:t>Mjumbe wa Farao</w:t>
      </w:r>
    </w:p>
    <w:p>
      <w:pPr>
        <w:pStyle w:val="ListBullet"/>
        <w:spacing w:line="240" w:lineRule="auto"/>
        <w:ind w:left="720"/>
      </w:pPr>
      <w:r>
        <w:rPr>
          <w:lang w:val="sw_KE" w:bidi="sw_KE"/>
        </w:rPr>
      </w:r>
      <w:r>
        <w:rPr>
          <w:lang w:val="sw_KE" w:bidi="sw_KE"/>
        </w:rPr>
        <w:t>Mama za Kiebrania</w:t>
      </w:r>
    </w:p>
    <w:p>
      <w:pPr/>
      <w:r>
        <w:rPr>
          <w:lang w:val="sw_KE" w:bidi="sw_KE"/>
        </w:rPr>
      </w:r>
      <w:r>
        <w:rPr>
          <w:lang w:val="sw_KE" w:bidi="sw_KE"/>
        </w:rPr>
        <w:t>Mkiwa kama kikundi, zingatia sehemu hizi za mazingira ya kifungu:</w:t>
      </w:r>
    </w:p>
    <w:p>
      <w:pPr/>
      <w:r>
        <w:rPr>
          <w:lang w:val="sw_KE" w:bidi="sw_KE"/>
        </w:rPr>
      </w:r>
      <w:r>
        <w:rPr>
          <w:lang w:val="sw_KE" w:bidi="sw_KE"/>
        </w:rPr>
        <w:t>Farao anajaribu kupunguza idadi ya Waisraeli kwa sababu walikuwa wakiongezeka kwa idadi na Farao alihisi kutishiwa.</w:t>
      </w:r>
    </w:p>
    <w:p>
      <w:pPr/>
      <w:r>
        <w:rPr>
          <w:lang w:val="sw_KE" w:bidi="sw_KE"/>
        </w:rPr>
      </w:r>
      <w:r>
        <w:rPr>
          <w:lang w:val="sw_KE" w:bidi="sw_KE"/>
        </w:rPr>
        <w:t>Farao mmoja, mfalme wa Misri, alizungumza moja kwa moja na wakunga na kuwaamuru kuwaua wavulana wote wa Kiebrania mara tu wanapozaliwa. Baadhi ya tafsiri zinajumuisha "kwenye kiti cha kuzaliwa," ambacho kinarejelea wakati ambapo wanawake wanazaa. Lugha ya awali si wazi hapa, lakini kile tunachojua ni kwamba wakunga wa Kiebrania waliamuru kuangalia ili kuona kama mtoto huyo alikuwa mvulana au msichana, na kama mtoto huyo alikuwa mvulana, walipaswa kumwua mara moja. Hii inamaanisha walipaswa kuwaua mara tu walipozaliwa.</w:t>
      </w:r>
    </w:p>
    <w:p>
      <w:pPr/>
      <w:r>
        <w:rPr>
          <w:lang w:val="sw_KE" w:bidi="sw_KE"/>
        </w:rPr>
      </w:r>
      <w:r>
        <w:rPr>
          <w:lang w:val="sw_KE" w:bidi="sw_KE"/>
        </w:rPr>
        <w:t>Simama na mjadili: Wanawake wa Misri pengine walipiga magoti kwenye mawe mawili wakati wa kuzaa. Wanawake katika utamaduni wenu wanafanya nini? Pia shirikisheni hadithi zozote za wakati mtu mnayemjua alikuwa na mtoto ambaye anakufa. Eleza jinsi wewe au watu wengine katika familia yako walivyohisi. Sitisha sauti.</w:t>
      </w:r>
    </w:p>
    <w:p>
      <w:pPr/>
      <w:r>
        <w:rPr>
          <w:lang w:val="sw_KE" w:bidi="sw_KE"/>
        </w:rPr>
      </w:r>
      <w:r>
        <w:rPr>
          <w:lang w:val="sw_KE" w:bidi="sw_KE"/>
        </w:rPr>
        <w:t>Lugha hiyo ya awali inakatiza mstari wa hadithi hapa ili kutuonyesha kwamba msimulizi wa hadithi anawaheshimu wanawake hawa kwa sababu ni muhimu sana na wenye ujasiri.</w:t>
      </w:r>
    </w:p>
    <w:p>
      <w:pPr/>
      <w:r>
        <w:rPr>
          <w:lang w:val="sw_KE" w:bidi="sw_KE"/>
        </w:rPr>
      </w:r>
      <w:r>
        <w:rPr>
          <w:lang w:val="sw_KE" w:bidi="sw_KE"/>
        </w:rPr>
        <w:t>Sitisha hapa na mjadili: Katika lugha yako, unaonyeshaje kwamba mhusika katika hadithi ni muhimu? Je, unatoa majina yao? Unaposimulia majina yao, unafanya vipi? Simulia hadithi fupi ambapo unatoa majina ya watu katika hadithi hiyo, na zingatia jinsi unavyozungumza kuhusu majina ya watu hao. Sitisha sauti.</w:t>
      </w:r>
    </w:p>
    <w:p>
      <w:pPr/>
      <w:r>
        <w:rPr>
          <w:lang w:val="sw_KE" w:bidi="sw_KE"/>
        </w:rPr>
      </w:r>
      <w:r>
        <w:rPr>
          <w:lang w:val="sw_KE" w:bidi="sw_KE"/>
        </w:rPr>
        <w:t>Katika Agano la Kale, Waebrania, au Waisraeli, mara nyingi walijiita Waebrania walipozungumza na wageni. Mara nyingi wageni waliwaita Waebrania.</w:t>
      </w:r>
    </w:p>
    <w:p>
      <w:pPr/>
      <w:r>
        <w:rPr>
          <w:lang w:val="sw_KE" w:bidi="sw_KE"/>
        </w:rPr>
      </w:r>
      <w:r>
        <w:rPr>
          <w:lang w:val="sw_KE" w:bidi="sw_KE"/>
        </w:rPr>
        <w:t>Sitisha hapa na mjadili kama kikundi: Mnapozungumza kuhusu kikundi chako kwa wageni, mnajielezea vipi? Wageni wanakuelezea vipi? Sitisha sauti.</w:t>
      </w:r>
    </w:p>
    <w:p>
      <w:pPr/>
      <w:r>
        <w:rPr>
          <w:lang w:val="sw_KE" w:bidi="sw_KE"/>
        </w:rPr>
      </w:r>
      <w:r>
        <w:rPr>
          <w:lang w:val="sw_KE" w:bidi="sw_KE"/>
        </w:rPr>
        <w:t>Pengine kulikuwa na zaidi ya wakunga wawili wa Kiebrania. Pengine walikuwa wakiwakilisha wakunga wengine wote.</w:t>
      </w:r>
    </w:p>
    <w:p>
      <w:pPr/>
      <w:r>
        <w:rPr>
          <w:lang w:val="sw_KE" w:bidi="sw_KE"/>
        </w:rPr>
      </w:r>
      <w:r>
        <w:rPr>
          <w:lang w:val="sw_KE" w:bidi="sw_KE"/>
        </w:rPr>
        <w:t>Katika tukio la pili, wakunga hawamtii Farao. Walidhani kile walichoambiwa wafanye kilikuwa kibaya.</w:t>
      </w:r>
    </w:p>
    <w:p>
      <w:pPr/>
      <w:r>
        <w:rPr>
          <w:lang w:val="sw_KE" w:bidi="sw_KE"/>
        </w:rPr>
      </w:r>
      <w:r>
        <w:rPr>
          <w:lang w:val="sw_KE" w:bidi="sw_KE"/>
        </w:rPr>
        <w:t>Walijua kuhusu Mungu lakini hawangejua mengi kumhusu. Wangejua kwamba ni vibaya kuua watoto. Pengine wangeamini kwamba kulikuwa na maisha baada ya kifo na kwamba mtu angehukumiwa. Kuua watoto kungeathiri maisha yao baada ya kifo. Kwa hivyo walifanya uamuzi mgumu wa "kumcha Mungu"—kufuata kile walichojua ilikuwa sahihi na kutofuata Farao. Walijua Farao anaweza kuwaua ikiwa hawamtii.</w:t>
      </w:r>
    </w:p>
    <w:p>
      <w:pPr/>
      <w:r>
        <w:rPr>
          <w:lang w:val="sw_KE" w:bidi="sw_KE"/>
        </w:rPr>
      </w:r>
      <w:r>
        <w:rPr>
          <w:lang w:val="sw_KE" w:bidi="sw_KE"/>
        </w:rPr>
        <w:t>Simama na ushiriki kama kikundi wakati mlipolazimika kufanya uamuzi mgumu. Sitisha sauti.</w:t>
      </w:r>
    </w:p>
    <w:p>
      <w:pPr/>
      <w:r>
        <w:rPr>
          <w:lang w:val="sw_KE" w:bidi="sw_KE"/>
        </w:rPr>
      </w:r>
      <w:r>
        <w:rPr>
          <w:lang w:val="sw_KE" w:bidi="sw_KE"/>
        </w:rPr>
        <w:t>Katika tukio la tatu, wakati fulani baadaye, Farao alimtuma mjumbe kuwaita wakunga na kuwapa changamoto kuhusu kwa nini hawakutii amri yake. Hatujui ilikuwa muda gani kabla ya Farao kutambua kwamba watoto wa kiume hawakuwa wameuawa. Pengine ilikuwa na muda mrefu wa kutosha kwamba wazazi hawakuweza kuficha tena ikiwa watoto wao walikuwa wavulana au wasichana. Wakunga pia walikuwa na muda mwingi wa kuamua kile ambacho wangemwambia Farao. Pengine wangekuwa na wasiwasi mbele ya Farao, lakini Mungu aliwalinda.</w:t>
      </w:r>
    </w:p>
    <w:p>
      <w:pPr/>
      <w:r>
        <w:rPr>
          <w:lang w:val="sw_KE" w:bidi="sw_KE"/>
        </w:rPr>
      </w:r>
      <w:r>
        <w:rPr>
          <w:lang w:val="sw_KE" w:bidi="sw_KE"/>
        </w:rPr>
        <w:t>Walimwambia Farao kwamba wanawake wa Kiebrania walikuwa tofauti na wanawake wa Misri na walizaa haraka sana kwa wao kuwaua wavulana hao. Wakunga walikuwa wakichelewa kufika wakati wa kujifungua, na mtoto alikuwa tayari amezaliwa. Kuna uwezekano kulikuwa na watu wengine karibu, na wangegundua ikiwa wakunga walimwua mtoto wa kiume wakati huo.</w:t>
      </w:r>
    </w:p>
    <w:p>
      <w:pPr/>
      <w:r>
        <w:rPr>
          <w:lang w:val="sw_KE" w:bidi="sw_KE"/>
        </w:rPr>
      </w:r>
      <w:r>
        <w:rPr>
          <w:lang w:val="sw_KE" w:bidi="sw_KE"/>
        </w:rPr>
        <w:t>Mungu aliwatuza wakunga kwa ujasiri wao na kuwapa nyumba zao wenyewe. Wakunga wangeona aibu kutokuwa na watoto wao wenyewe. Mungu aliwabariki kwa kuwapa watoto wao wenyewe. Wangejaa furaha.</w:t>
      </w:r>
    </w:p>
    <w:p>
      <w:pPr/>
      <w:r>
        <w:rPr>
          <w:lang w:val="sw_KE" w:bidi="sw_KE"/>
        </w:rPr>
      </w:r>
      <w:r>
        <w:rPr>
          <w:lang w:val="sw_KE" w:bidi="sw_KE"/>
        </w:rPr>
        <w:t>Katika tukio la nne, Farao anapaswa kutekeleza mpango mzito zaidi. Anawaamuru watu wote wa Misri kuwatupa watoto wa kiume katika Mto Nile. Mto Nile ulikuwa mto mkubwa uliopita nchini Misri. Wamisri walikuwa wakiishi kama majirani za Waebrania. Wangewajua vizuri na ingekuwa jambo gumu kwao kutekeleza amri hii pia. Kuua watoto kungehisiwa kuwa vibaya kwa Wamisri pia.</w:t>
      </w:r>
    </w:p>
    <w:p>
      <w:pPr/>
      <w:r>
        <w:rPr>
          <w:lang w:val="sw_KE" w:bidi="sw_KE"/>
        </w:rPr>
      </w:r>
      <w:r>
        <w:rPr>
          <w:lang w:val="sw_KE" w:bidi="sw_KE"/>
        </w:rPr>
        <w:t>Simama na mjadili kama kikundi: Ongea kuhusu wakati ambapo kabila au serikali moja iliua kabila lingine. Unazungumziaje jambo hili? Sitisha sauti hapa.</w:t>
      </w:r>
    </w:p>
    <w:p>
      <w:pPr/>
      <w:r>
        <w:rPr>
          <w:lang w:val="sw_KE" w:bidi="sw_KE"/>
        </w:rPr>
      </w:r>
      <w:r>
        <w:rPr>
          <w:lang w:val="sw_KE" w:bidi="sw_KE"/>
        </w:rPr>
        <w:t>Sasa kikundi kinapaswa kuunda ubao wa hadithi, kuchora, au kutumia vitu ili kuonyesha simulizi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1:15–22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Shiprah</w:t>
      </w:r>
    </w:p>
    <w:p>
      <w:pPr>
        <w:pStyle w:val="ListBullet"/>
        <w:spacing w:line="240" w:lineRule="auto"/>
        <w:ind w:left="720"/>
      </w:pPr>
      <w:r>
        <w:rPr>
          <w:lang w:val="sw_KE" w:bidi="sw_KE"/>
        </w:rPr>
      </w:r>
      <w:r>
        <w:rPr>
          <w:lang w:val="sw_KE" w:bidi="sw_KE"/>
        </w:rPr>
        <w:t>Puah</w:t>
      </w:r>
    </w:p>
    <w:p>
      <w:pPr>
        <w:pStyle w:val="ListBullet"/>
        <w:spacing w:line="240" w:lineRule="auto"/>
        <w:ind w:left="720"/>
      </w:pPr>
      <w:r>
        <w:rPr>
          <w:lang w:val="sw_KE" w:bidi="sw_KE"/>
        </w:rPr>
      </w:r>
      <w:r>
        <w:rPr>
          <w:lang w:val="sw_KE" w:bidi="sw_KE"/>
        </w:rPr>
        <w:t>Watu wa Misri</w:t>
      </w:r>
    </w:p>
    <w:p>
      <w:pPr>
        <w:pStyle w:val="ListBullet"/>
        <w:spacing w:line="240" w:lineRule="auto"/>
        <w:ind w:left="720"/>
      </w:pPr>
      <w:r>
        <w:rPr>
          <w:lang w:val="sw_KE" w:bidi="sw_KE"/>
        </w:rPr>
      </w:r>
      <w:r>
        <w:rPr>
          <w:lang w:val="sw_KE" w:bidi="sw_KE"/>
        </w:rPr>
        <w:t>Mjumbe wa Farao</w:t>
      </w:r>
    </w:p>
    <w:p>
      <w:pPr>
        <w:pStyle w:val="ListBullet"/>
        <w:spacing w:line="240" w:lineRule="auto"/>
        <w:ind w:left="720"/>
      </w:pPr>
      <w:r>
        <w:rPr>
          <w:lang w:val="sw_KE" w:bidi="sw_KE"/>
        </w:rPr>
      </w:r>
      <w:r>
        <w:rPr>
          <w:lang w:val="sw_KE" w:bidi="sw_KE"/>
        </w:rPr>
        <w:t>Mama za Kiebrania</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hiki bila kusitisha. Zingatia mazungumzo, mtiririko, muundo wa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Katika tukio la kwanza, Farao anawaamuru wakunga Shiprah na Pua, "Mnapokuwa wakunga wa Kiebrania, tazama kile kinachotokea wakati wa kuzaliwa: ikiwa ni mvulana, mwunu; ikiwa ni msichana, anaweza kuishi."</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Muulize Farao, "Kwa nini unatoa amri hii?" Unaweza kusikia, "Waebrania wanakua wakubwa mno. "Lazima tuwazuie," au "Tulijaribu kuwazuia Waebrania kuongezeka kwa kuwafanya watumwa lakini wanaendelea kuongezeka," au "Waebrania wamekuwa wengi mno, lazima tuwaue." Kwa njia hii wakunga wanaweza kuifanya kwa siri bila mtu yeyote kuona."</w:t>
      </w:r>
    </w:p>
    <w:p>
      <w:pPr>
        <w:pStyle w:val="ListBullet"/>
        <w:spacing w:line="240" w:lineRule="auto"/>
        <w:ind w:left="720"/>
      </w:pPr>
      <w:r>
        <w:rPr>
          <w:lang w:val="sw_KE" w:bidi="sw_KE"/>
        </w:rPr>
      </w:r>
      <w:r>
        <w:rPr>
          <w:lang w:val="sw_KE" w:bidi="sw_KE"/>
        </w:rPr>
        <w:t>Waulize Shifra na Pua, "Mlihisi vipi mlipopewa amri hii?" Unaweza kusikia, "Imeshtua," au "Hatuwezi kufanya hivi. Hiyo si sahihi," au "Ninaogopa kufanya hivyo. "Mungu ataniadhibu," au "Tunawezaje kufanya hivyo bila mtu yeyote kuona?"</w:t>
      </w:r>
    </w:p>
    <w:p>
      <w:pPr>
        <w:pStyle w:val="ListBullet"/>
        <w:spacing w:line="240" w:lineRule="auto"/>
        <w:ind w:left="720"/>
      </w:pPr>
      <w:r>
        <w:rPr>
          <w:lang w:val="sw_KE" w:bidi="sw_KE"/>
        </w:rPr>
      </w:r>
      <w:r>
        <w:rPr>
          <w:lang w:val="sw_KE" w:bidi="sw_KE"/>
        </w:rPr>
        <w:t>Waulize akina mama wa Kiebrania, "Ni nini kinatokea mnapozaa?" Ni nani aliye pamoja nawe?" Unaweza kusikia, "Jamaa zangu wa kike na mkunga walikuja kunisaidia kuzaa," au "Mkunga alikuja kunisaidia kuzaa." Aliniambia kile cha kufanya na kukata kamba ya kituo cha mtoto."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wakunga hawakufuata amri ya Farao. Waliwaruhusu watoto kuishi.</w:t>
      </w:r>
    </w:p>
    <w:p>
      <w:pPr/>
      <w:r>
        <w:rPr>
          <w:lang w:val="sw_KE" w:bidi="sw_KE"/>
        </w:rPr>
      </w:r>
      <w:r>
        <w:rPr>
          <w:lang w:val="sw_KE" w:bidi="sw_KE"/>
        </w:rPr>
        <w:t>Katika tukio la tatu Farao anawaita na kuwauliza, "Kwa nini mlifanya hivyo, kuwaruhusu wavulana kuishi?"</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Muulize Farao, "Ulijua vipi kwamba walikuwa wamekusifi?" Unaweza kusikia, "Waebrania walikuwa na nguvu kama hapo awali," au "Kuna vijana wengi wa kiume. Kuwe na wasichana wengi wa umri huo," au "Kuna watumwa wengi wa kiume wanaofanya kazi ambayo tumewapa."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Wakunga walimjibu Farao kwamba wanawake wa Kiebrania walikuwa tofauti na wanawake wa Misri na mara nyingi walizaa kabla ya kufika hapo.</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Waulize wakunga, "Mlihisi vipi mlipompa Farao jibu hili?" Unaweza kusikia, "Nina hofu na wasiwasi kwamba anaweza kuniua," au "Ilikuwa kweli kwa sehemu tunapowasaidia wanawake kuna watu wengine wengi karibu," au "Tusingeweza kumwua mtoto wao bila mtu kuona," au "Nilijua kuwa nilikuwa nimefanya kitu sahihi kwa hivyo nilikuwa nikimwamini Mungu."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Kwa hivyo Mungu aliwalinda na kisha kuwabariki kwa familia yao wenyewe.</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Waulize wakunga, "Mnahisi vipi wakati Mungu alipowaruhusu kuwa na watoto wenu mwenyewe?" Unaweza kusikia, "Heri sana," au "Ni jambo la ajabu kwamba ninaweza kuwa na watoto baada ya wakati huu wote," au "Nilijua kuwa nilikuwa nimefanya kitu sahihi na Mungu alinipa kwa utii wangu kwake."</w:t>
      </w:r>
    </w:p>
    <w:p>
      <w:pPr>
        <w:pStyle w:val="ListBullet"/>
        <w:spacing w:line="240" w:lineRule="auto"/>
        <w:ind w:left="720"/>
      </w:pPr>
      <w:r>
        <w:rPr>
          <w:lang w:val="sw_KE" w:bidi="sw_KE"/>
        </w:rPr>
      </w:r>
      <w:r>
        <w:rPr>
          <w:lang w:val="sw_KE" w:bidi="sw_KE"/>
        </w:rPr>
        <w:t>Endelea na kitendo.</w:t>
      </w:r>
    </w:p>
    <w:p>
      <w:pPr/>
      <w:r>
        <w:rPr>
          <w:lang w:val="sw_KE" w:bidi="sw_KE"/>
        </w:rPr>
      </w:r>
      <w:r>
        <w:rPr>
          <w:lang w:val="sw_KE" w:bidi="sw_KE"/>
        </w:rPr>
        <w:t>Katika tukio la nne, Farao sasa anawaamuru watu wake kuwatupa wavulana wa Kiebrania katika Mto Nile.</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Waulize Wamisri, "Mnajisikiaje kuhusu kuwatupa watoto wa kiume katika Mto Nile?" Unaweza kusikia, "Siwezi — maisha ni ya thamani hata kwa Waebrania," au "Tunahitaji kuwaondoa kwa hivyo ndiyo nitafanya," au "Waebrania ni wengi mno; hii ni njia pekee ya kuwazuia," au "Ninaogopa kile Mungu wao anaweza kukifanya — hii ni mbaya."</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Kutoka 1:15–22 katika tafsiri iliyo rahisi zaidi kueleweka.</w:t>
      </w:r>
    </w:p>
    <w:p>
      <w:pPr/>
      <w:r>
        <w:rPr>
          <w:lang w:val="sw_KE" w:bidi="sw_KE"/>
        </w:rPr>
      </w:r>
      <w:r>
        <w:rPr>
          <w:lang w:val="sw_KE" w:bidi="sw_KE"/>
        </w:rPr>
        <w:t>Katika hatua hii, kikundi hicho kitajadili maneno muhimu na istilahi zilizomo katika simulizi hii.</w:t>
      </w:r>
    </w:p>
    <w:p>
      <w:pPr/>
      <w:r>
        <w:rPr>
          <w:lang w:val="sw_KE" w:bidi="sw_KE"/>
        </w:rPr>
      </w:r>
      <w:r>
        <w:rPr>
          <w:lang w:val="sw_KE" w:bidi="sw_KE"/>
        </w:rPr>
        <w:t>Mfalme</w:t>
      </w:r>
      <w:r>
        <w:rPr>
          <w:lang w:val="sw_KE" w:bidi="sw_KE"/>
        </w:rPr>
        <w:t xml:space="preserve"> wa Misri, au Farao, alizungumza na wakunga wa Kiebrania. Mfalme wa Misri pia anaitwa Farao. </w:t>
      </w:r>
      <w:r>
        <w:rPr>
          <w:b/>
          <w:lang w:val="sw_KE" w:bidi="sw_KE"/>
        </w:rPr>
        <w:t>Farao</w:t>
      </w:r>
      <w:r>
        <w:rPr>
          <w:lang w:val="sw_KE" w:bidi="sw_KE"/>
        </w:rPr>
        <w:t xml:space="preserve"> huyo ni mhusika muhimu katika simulizi hii. Hakuna Farao yeyote aliyetajwa kwa jina lakini tunajua kwamba ni Farao tofauti na yule aliyemtendea Yosefu kwa fadhili. Tumia neno lilelile kwa ibada ambalo umetumia katika vifungu vya awali. Unaweza kurejelea Faharasa Kuu kwa maelezo zaidi kuhusu neno </w:t>
      </w:r>
      <w:r>
        <w:rPr>
          <w:lang w:val="sw_KE" w:bidi="sw_KE"/>
        </w:rPr>
        <w:t>Farao</w:t>
      </w:r>
      <w:r>
        <w:rPr>
          <w:lang w:val="sw_KE" w:bidi="sw_KE"/>
        </w:rPr>
        <w:t xml:space="preserve">. </w:t>
      </w:r>
    </w:p>
    <w:p>
      <w:pPr/>
      <w:r>
        <w:rPr>
          <w:lang w:val="sw_KE" w:bidi="sw_KE"/>
        </w:rPr>
      </w:r>
      <w:r>
        <w:rPr>
          <w:lang w:val="sw_KE" w:bidi="sw_KE"/>
        </w:rPr>
        <w:t xml:space="preserve">Kifungu kinazungumza kuhusu </w:t>
      </w:r>
      <w:r>
        <w:rPr>
          <w:b/>
          <w:lang w:val="sw_KE" w:bidi="sw_KE"/>
        </w:rPr>
        <w:t>Waebrania</w:t>
      </w:r>
      <w:r>
        <w:rPr>
          <w:lang w:val="sw_KE" w:bidi="sw_KE"/>
        </w:rPr>
        <w:t xml:space="preserve"> badala ya </w:t>
      </w:r>
      <w:r>
        <w:rPr>
          <w:lang w:val="sw_KE" w:bidi="sw_KE"/>
        </w:rPr>
        <w:t>Waisraeli</w:t>
      </w:r>
      <w:r>
        <w:rPr>
          <w:lang w:val="sw_KE" w:bidi="sw_KE"/>
        </w:rPr>
        <w:t xml:space="preserve">. Katika Agano la Kale, wakati Mwisraeli alipotaka kujitofautisha na mtu wa kikundi kingine cha kikabila, alijiita "Mwebrania." Pia, wakati </w:t>
      </w:r>
      <w:r>
        <w:rPr>
          <w:lang w:val="sw_KE" w:bidi="sw_KE"/>
        </w:rPr>
        <w:t>mgeni</w:t>
      </w:r>
      <w:r>
        <w:rPr>
          <w:lang w:val="sw_KE" w:bidi="sw_KE"/>
        </w:rPr>
        <w:t xml:space="preserve"> alitaka kujitofautisha na Mwisraeli, mgeni huyo alimwita "Mwebrania."</w:t>
      </w:r>
    </w:p>
    <w:p>
      <w:pPr/>
      <w:r>
        <w:rPr>
          <w:lang w:val="sw_KE" w:bidi="sw_KE"/>
        </w:rPr>
      </w:r>
      <w:r>
        <w:rPr>
          <w:lang w:val="sw_KE" w:bidi="sw_KE"/>
        </w:rPr>
        <w:t xml:space="preserve">Simameni hapa na mjadili kama kikundi neno gani au kifungu gani cha maneno mtakachotumia kwa Waebrania. Tafuta </w:t>
      </w:r>
      <w:r>
        <w:rPr>
          <w:lang w:val="sw_KE" w:bidi="sw_KE"/>
        </w:rPr>
        <w:t>Waebrania</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b/>
          <w:lang w:val="sw_KE" w:bidi="sw_KE"/>
        </w:rPr>
        <w:t>Mkunga</w:t>
      </w:r>
      <w:r>
        <w:rPr>
          <w:lang w:val="sw_KE" w:bidi="sw_KE"/>
        </w:rPr>
        <w:t xml:space="preserve"> ni mwanamke ambaye anawasaidia wanawake kuzaa. Walikata kitovu cha mtoto, wakamwosha mtoto kwa maji, kisha wakampaka chumvi na kumfunga. Kisha wangepeleka habari za kuzaliwa kwa baba yake. Kamba ya kitovu ni kamba inayomwunganisha mtoto na mama.</w:t>
      </w:r>
    </w:p>
    <w:p>
      <w:pPr/>
      <w:r>
        <w:rPr>
          <w:lang w:val="sw_KE" w:bidi="sw_KE"/>
        </w:rPr>
      </w:r>
      <w:r>
        <w:rPr>
          <w:lang w:val="sw_KE" w:bidi="sw_KE"/>
        </w:rPr>
        <w:t>Simamia hapa na mjadili ni neno gani mnalotumia kwa ajili ya mkunga. Sitisha sauti hapa.</w:t>
      </w:r>
    </w:p>
    <w:p>
      <w:pPr/>
      <w:r>
        <w:rPr>
          <w:lang w:val="sw_KE" w:bidi="sw_KE"/>
        </w:rPr>
      </w:r>
      <w:r>
        <w:rPr>
          <w:lang w:val="sw_KE" w:bidi="sw_KE"/>
        </w:rPr>
        <w:t xml:space="preserve">Kiti </w:t>
      </w:r>
      <w:r>
        <w:rPr>
          <w:b/>
          <w:lang w:val="sw_KE" w:bidi="sw_KE"/>
        </w:rPr>
        <w:t>cha kuzaliwa</w:t>
      </w:r>
      <w:r>
        <w:rPr>
          <w:lang w:val="sw_KE" w:bidi="sw_KE"/>
        </w:rPr>
        <w:t xml:space="preserve"> kinatajwa katika tafsiri kadhaa ingawa lugha ya asili, Kiebrania, haitumii neno hili. Baadhi ya tafsiri zinasema tu kumwangalia mtoto mara tu anapozaliwa na kuona kama ni msichana au mvulana. Neno lile lile linatumiwa baadaye katika Biblia ili kumaanisha jozi ya mawe. Maandiko ya kale ya Misri yanaonyesha kwamba wanawake wa Misri mara nyingi walichuchumaa wakati wa kujifungua juu ya jozi ya matofali au mawe au kwenye kiti cha uzazi. Kwa hivyo inafikiriwa kwamba wanawake wa Kiebrania nchini Misri huenda walikuwa wamefanya vivyo hivyo.</w:t>
      </w:r>
    </w:p>
    <w:p>
      <w:pPr/>
      <w:r>
        <w:rPr>
          <w:lang w:val="sw_KE" w:bidi="sw_KE"/>
        </w:rPr>
      </w:r>
      <w:r>
        <w:rPr>
          <w:lang w:val="sw_KE" w:bidi="sw_KE"/>
        </w:rPr>
        <w:t xml:space="preserve">Kifungu kinasema kwamba wakunga walimwogopa </w:t>
      </w:r>
      <w:r>
        <w:rPr>
          <w:b/>
          <w:lang w:val="sw_KE" w:bidi="sw_KE"/>
        </w:rPr>
        <w:t>Mungu</w:t>
      </w:r>
      <w:r>
        <w:rPr>
          <w:lang w:val="sw_KE" w:bidi="sw_KE"/>
        </w:rPr>
        <w:t xml:space="preserve">. Kwa wanawake hawa, kumwogopa </w:t>
      </w:r>
      <w:r>
        <w:rPr>
          <w:lang w:val="sw_KE" w:bidi="sw_KE"/>
        </w:rPr>
        <w:t>Mungu</w:t>
      </w:r>
      <w:r>
        <w:rPr>
          <w:lang w:val="sw_KE" w:bidi="sw_KE"/>
        </w:rPr>
        <w:t xml:space="preserve"> pengine kungemaanisha waliogopa kile Mungu angewafanyia baada ya kufa. Waliogopa kile Mungu angewafanyia, lakini pia walimheshimu Mungu.</w:t>
      </w:r>
    </w:p>
    <w:p>
      <w:pPr/>
      <w:r>
        <w:rPr>
          <w:lang w:val="sw_KE" w:bidi="sw_KE"/>
        </w:rPr>
      </w:r>
      <w:r>
        <w:rPr>
          <w:lang w:val="sw_KE" w:bidi="sw_KE"/>
        </w:rPr>
        <w:t xml:space="preserve">Sitisha hapa na mjadili kama kikundi neno gani au kifungu gani cha maneno </w:t>
      </w:r>
      <w:r>
        <w:rPr>
          <w:b/>
          <w:lang w:val="sw_KE" w:bidi="sw_KE"/>
        </w:rPr>
        <w:t>mtakachotumia kwa wanafunzi</w:t>
      </w:r>
      <w:r>
        <w:rPr>
          <w:lang w:val="sw_KE" w:bidi="sw_KE"/>
        </w:rPr>
        <w:t xml:space="preserve">. Tazama neno </w:t>
      </w:r>
      <w:r>
        <w:rPr>
          <w:lang w:val="sw_KE" w:bidi="sw_KE"/>
        </w:rPr>
        <w:t>Yahweh na Mungu</w:t>
      </w:r>
      <w:r>
        <w:rPr>
          <w:lang w:val="sw_KE" w:bidi="sw_KE"/>
        </w:rPr>
        <w:t xml:space="preserve"> katika Faharasa Kuu kwa maelezo zaidi. Ikiwa tayari umetafsiri neno hili katika kitabu kingine cha Biblia, tumia neno lilelile ulilotumia huko.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Kutoka 1:15–22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kusoma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 xml:space="preserve">Kisha, kila mshiriki wa kikundi anapaswa kusimulia kifungu chote bila kukatizwa angalau mara moja. Mwanachama wa kikundi anaweza kutumia vitu vyovyote, miondoko au ubao wao wa hadithi ili kuwasaidia kukumbuka fungu hilo la maneno. </w:t>
      </w:r>
      <w:r>
        <w:rPr>
          <w:b/>
          <w:lang w:val="sw_KE" w:bidi="sw_KE"/>
        </w:rPr>
        <w:t>Sitisha sauti hii hapa</w:t>
      </w:r>
      <w:r>
        <w:rPr>
          <w:lang w:val="sw_KE" w:bidi="sw_KE"/>
        </w:rPr>
        <w:t>.</w:t>
      </w:r>
    </w:p>
    <w:p>
      <w:pPr/>
      <w:r>
        <w:rPr>
          <w:lang w:val="sw_KE" w:bidi="sw_KE"/>
        </w:rPr>
      </w:r>
      <w:r>
        <w:rPr>
          <w:lang w:val="sw_KE" w:bidi="sw_KE"/>
        </w:rPr>
        <w:t xml:space="preserve">Kisha, kikundi kinaweza kuamua toleo la nani la kifungu hicho mnalolipenda zaidi. Unaweza kuamua kwamba ulipenda jinsi mwanakikundi mmoja alivyosimulia sehemu moja lakini ulipenda jinsi mwanakikundi mwingine alivyosimulia sehemu nyingine. </w:t>
      </w:r>
      <w:r>
        <w:rPr>
          <w:b/>
          <w:lang w:val="sw_KE" w:bidi="sw_KE"/>
        </w:rPr>
        <w:t>Sitisha sauti hii hapa</w:t>
      </w:r>
      <w:r>
        <w:rPr>
          <w:lang w:val="sw_KE" w:bidi="sw_KE"/>
        </w:rPr>
        <w:t>.</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2:1–10</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2:1–10 na iwekeni katika mioyo yenu.</w:t>
      </w:r>
    </w:p>
    <w:p>
      <w:pPr/>
      <w:r>
        <w:rPr>
          <w:lang w:val="sw_KE" w:bidi="sw_KE"/>
        </w:rPr>
      </w:r>
      <w:r>
        <w:rPr>
          <w:lang w:val="sw_KE" w:bidi="sw_KE"/>
        </w:rPr>
        <w:t>Sikiliza toleo la sauti la Kutoka 2:1–10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kifungu hiki?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2:1–10 katika tafsiri iliyo rahisi zaidi kueleweka.</w:t>
      </w:r>
    </w:p>
    <w:p>
      <w:pPr/>
      <w:r>
        <w:rPr>
          <w:lang w:val="sw_KE" w:bidi="sw_KE"/>
        </w:rPr>
      </w:r>
      <w:r>
        <w:rPr>
          <w:lang w:val="sw_KE" w:bidi="sw_KE"/>
        </w:rPr>
        <w:t>Hadithi hii inapoanza, Waisraeli, ambao pia huitwa Waebrania, ni watumwa katika Misri, jambo ambalo linamaanisha hawana haki na wanafanya kazi bila malipo. Katika kifungu cha awali, Mfalme wa Wamisri, ambaye pia anaitwa Farao, alikuwa na wasiwasi kuhusu idadi ya Waisraeli kuongezeka, kwamba Waisraeli wangepigana, na alikuwa amewaamuru Wamisri kuwaua wavulana wapya wa kiume wa kiume wa Waisraeli. Hii ni hadithi kuhusu kuzaliwa kwa Musa na jinsi alivyolindwa, ambaye Mungu alimchagua kuwaongoza Waisraeli kutoka Misri.</w:t>
      </w:r>
    </w:p>
    <w:p>
      <w:pPr/>
      <w:r>
        <w:rPr>
          <w:lang w:val="sw_KE" w:bidi="sw_KE"/>
        </w:rPr>
      </w:r>
      <w:r>
        <w:rPr>
          <w:lang w:val="sw_KE" w:bidi="sw_KE"/>
        </w:rPr>
        <w:t>Hadithi inaanza na ndoa kati ya mwanaume na mwanamke kutoka kwenye Nyumba au kabila la Lawi. Hii inamaanisha walikuwa sehemu ya kabila au kikundi cha watu waliotokana na Lawi, mmoja wa wana kumi na wawili wa Yakobo.</w:t>
      </w:r>
    </w:p>
    <w:p>
      <w:pPr/>
      <w:r>
        <w:rPr>
          <w:lang w:val="sw_KE" w:bidi="sw_KE"/>
        </w:rPr>
      </w:r>
      <w:r>
        <w:rPr>
          <w:lang w:val="sw_KE" w:bidi="sw_KE"/>
        </w:rPr>
        <w:t>Tunajifunza baadaye kwamba wanandoa hao wana watoto wawili, lakini mtoto wao wa tatu, mtoto wa kiume, anazaliwa wakati huu wa hatari. Mwanamke yule anaona kwamba mtoto huyo ni wa kipekee. Hii inamaanisha katika lugha ya awali kwamba anampenda mtoto wake na hataki afe, kwa hivyo anamficha kutoka kwa Wamisri. Aliweza kumficha kwa miezi mitatu, lakini huenda akawa amekua na kuwa na kelele na mchangamfu kiasi kwamba hawezi tena kumficha mtoto wake pamoja naye.</w:t>
      </w:r>
    </w:p>
    <w:p>
      <w:pPr/>
      <w:r>
        <w:rPr>
          <w:lang w:val="sw_KE" w:bidi="sw_KE"/>
        </w:rPr>
      </w:r>
      <w:r>
        <w:rPr>
          <w:lang w:val="sw_KE" w:bidi="sw_KE"/>
        </w:rPr>
        <w:t>Simameni na mjadili:</w:t>
      </w:r>
    </w:p>
    <w:p>
      <w:pPr/>
      <w:r>
        <w:rPr>
          <w:lang w:val="sw_KE" w:bidi="sw_KE"/>
        </w:rPr>
      </w:r>
      <w:r>
        <w:rPr>
          <w:lang w:val="sw_KE" w:bidi="sw_KE"/>
        </w:rPr>
        <w:t>Ili kumweka salama, mama ya mtoto anapata kikapu kilichotengenezwa kwa papiri, ambayo ni matete au mimea nyembamba inayokua kando ya mito. Anafunika kikapu hicho kwa makini kwa lami na lami ya miti, ambazo ni dawa zinazonata zinazoziba matundu ili kikapu hicho kiweze kuelea. Kikapu hiki kingekuwa kikubwa cha kutosha kubeba mtoto wa miezi mitatu na kina kifuniko au mfuniko.</w:t>
      </w:r>
    </w:p>
    <w:p>
      <w:pPr/>
      <w:r>
        <w:rPr>
          <w:lang w:val="sw_KE" w:bidi="sw_KE"/>
        </w:rPr>
      </w:r>
      <w:r>
        <w:rPr>
          <w:lang w:val="sw_KE" w:bidi="sw_KE"/>
        </w:rPr>
        <w:t xml:space="preserve">Sitisha na uonyeshe picha ya </w:t>
      </w:r>
      <w:r>
        <w:rPr>
          <w:b/>
          <w:lang w:val="sw_KE" w:bidi="sw_KE"/>
        </w:rPr>
        <w:t>kikapu kilichotengenezwa kwa papira</w:t>
      </w:r>
      <w:r>
        <w:rPr>
          <w:lang w:val="sw_KE" w:bidi="sw_KE"/>
        </w:rPr>
        <w:t>. Sitisha sauti hapa.</w:t>
      </w:r>
    </w:p>
    <w:p>
      <w:pPr/>
      <w:r>
        <w:rPr>
          <w:lang w:val="sw_KE" w:bidi="sw_KE"/>
        </w:rPr>
      </w:r>
      <w:r>
        <w:rPr>
          <w:lang w:val="sw_KE" w:bidi="sw_KE"/>
        </w:rPr>
        <w:t>Mama wa mtoto anamweka mtoto wake katika kikapu na kumweka ukingoni mwa Mto Nile, mto mkubwa nchini Misri. Hamuachi mtoto wake; amepata mahali pya pa kumficha. Hakuna mtu angetafuta mtoto hai hapa, kwa sababu Wamisri walikuwa wakiwazamisha watoto wa Waisraeli katika mto. Kelele kutoka kwenye mwanzi wa papira zingeficha sauti yoyote ya mtoto, hasa akilia. Isingekuwa jambo la ajabu kwa mama kurudi mtoni mara nyingi, kwa kuwa mto huo ulitoa samaki, maji, nyasi za kusuka, na vitu vingine vingi muhimu. Dada yake mkubwa, ambaye baadaye tunamjua anaitwa Miriamu, anajificha karibu ili kumlinda mtoto. Pengine ana umri wa miaka sita hadi kumi na mbili.</w:t>
      </w:r>
    </w:p>
    <w:p>
      <w:pPr/>
      <w:r>
        <w:rPr>
          <w:lang w:val="sw_KE" w:bidi="sw_KE"/>
        </w:rPr>
      </w:r>
      <w:r>
        <w:rPr>
          <w:lang w:val="sw_KE" w:bidi="sw_KE"/>
        </w:rPr>
        <w:t xml:space="preserve">Simama na uonyeshe picha ya </w:t>
      </w:r>
      <w:r>
        <w:rPr>
          <w:lang w:val="sw_KE" w:bidi="sw_KE"/>
        </w:rPr>
        <w:t>mto Nile</w:t>
      </w:r>
      <w:r>
        <w:rPr>
          <w:lang w:val="sw_KE" w:bidi="sw_KE"/>
        </w:rPr>
        <w:t>. Sitisha sauti hapa.</w:t>
      </w:r>
    </w:p>
    <w:p>
      <w:pPr/>
      <w:r>
        <w:rPr>
          <w:lang w:val="sw_KE" w:bidi="sw_KE"/>
        </w:rPr>
      </w:r>
      <w:r>
        <w:rPr>
          <w:lang w:val="sw_KE" w:bidi="sw_KE"/>
        </w:rPr>
        <w:t>Binti ya Farao anakuja kwenye Mto Nile. Huyu ni binti wa mtu aliyeamuru mauaji hayo. Anashuka mtoni ili kuoga, kitendo ambacho kinaweza kuwa cha kiibada au ni kwa ajili ya kujiosha tu. Mto Nile ni mto mtakatifu, na Wamisri walilitumia katika ibada na ibada ya kuosha. Binti wa Farao angeona kuwa ni jambo zuri kuja kuoga katika mto huu. Alikuja na kikundi cha wanawake, ambao walikuwa watumishi au watumwa na walimsaidia binti ya Farao, hasa kwa kulinda faragha yake.</w:t>
      </w:r>
    </w:p>
    <w:p>
      <w:pPr/>
      <w:r>
        <w:rPr>
          <w:lang w:val="sw_KE" w:bidi="sw_KE"/>
        </w:rPr>
      </w:r>
      <w:r>
        <w:rPr>
          <w:lang w:val="sw_KE" w:bidi="sw_KE"/>
        </w:rPr>
        <w:t>Binti wa Farao anaona kikapu na kumtuma mmoja wa wanawake wake ili kuleta kile kikapu. Binti wa Farao anapofungua kikapu, anamwona mtoto, ambaye analia. Anahisi huruma kwa mtoto, hali inayomaanisha kuwa alijali au alimpenda. Anasema mara moja, "Huyu lazima awe mtoto wa Kiebrania." Kuna uwezekano anafikiria hili kwa sababu Mto Nile ni mahali ambapo Wamisri walikuwa wakileta wachanga wa Waisraeli. Njia nyingine angeweza kujua ni kama alikuwa ametahiriwa, jambo ambalo lilikuwa ni kuondolewa kwa govi kwenye uume wa mvulana ili kuonyesha kwamba walikuwa Waisraeli. Hili mara nyingi linafanywa wakati mvulana ana siku nane.</w:t>
      </w:r>
    </w:p>
    <w:p>
      <w:pPr/>
      <w:r>
        <w:rPr>
          <w:lang w:val="sw_KE" w:bidi="sw_KE"/>
        </w:rPr>
      </w:r>
      <w:r>
        <w:rPr>
          <w:lang w:val="sw_KE" w:bidi="sw_KE"/>
        </w:rPr>
        <w:t>Dada ya mtoto anakuja karibu na kuuliza, "Je, ninapaswa kumpata mwanamke wa Kiebrania ili amnyonyeshe mtoto huyu kwa ajili yako?" Kwa "muuguzi," msichana anamaanisha kulisha na kutunza. Hili lilikuwa jambo la kawaida. Watu wa kifalme mara nyingi waliwaajiri wanawake kuwanyonyesha na kutunza watoto wao. Binti wa Farao anakubali na dada anamleta mama wa mtoto kwa binti wa Farao. Binti ya Farao anamlipa mama ili amchukue mtoto nyumbani na kumnyonyesha. Kwa kuwa binti ya Farao analipa hili, yeye ndiye aliye na haki ya kulea "halali" ya mtoto. Kwa kuwa Waisraeli ni watumwa, binti ya Farao angeweza kumwamuru mama huyo kumnyonyesha mtoto bila kumlipa. Lakini hicho si kile kinachotokea hapa. Si tu mama ya mtoto anaruhusiwa kumlea bila hofu ya Wamisri, lakini binti ya Farao angempa mama pesa za kutosha kumlea mvulana kwa faraja na pia malipo ya kazi yake.</w:t>
      </w:r>
    </w:p>
    <w:p>
      <w:pPr/>
      <w:r>
        <w:rPr>
          <w:lang w:val="sw_KE" w:bidi="sw_KE"/>
        </w:rPr>
      </w:r>
      <w:r>
        <w:rPr>
          <w:lang w:val="sw_KE" w:bidi="sw_KE"/>
        </w:rPr>
        <w:t>Mama yake anamtunza mtoto hadi anapomaliza kunyonyesha, jambo ambalo linamaanisha atakuwa ameishi na familia yake kwa miaka mitatu hadi minne. Kisha mama yake anamleta kwa binti ya Farao, ambaye anamlea, au anamfanya mvulana kuwa mwana wake mwenyewe. Atalelewa katika kaya yake kama mwana wa kifalme, kwa hivyo atakuwa na mali nyingi, elimu, na hadhi. Basi binti wa Farao anampa jina "Musa," ambalo lina maana ya Misri na Kiebrania. Katika lugha ya Kimisri, inaweza kumaanisha "mwana" au "mtoto mvulana" wakati katika Kiebrania, inamaanisha "kuinua." Anatangaza, "Nilimpa jina hili kwa sababu nilimtoa majini."</w:t>
      </w:r>
    </w:p>
    <w:p>
      <w:pPr/>
      <w:r>
        <w:rPr>
          <w:lang w:val="sw_KE" w:bidi="sw_KE"/>
        </w:rPr>
      </w:r>
      <w:r>
        <w:rPr>
          <w:lang w:val="sw_KE" w:bidi="sw_KE"/>
        </w:rPr>
        <w:t>Simameni na mjadili:</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2:1–10 katika tafsiri iliyo rahisi zaidi kueleweka.</w:t>
      </w:r>
    </w:p>
    <w:p>
      <w:pPr/>
      <w:r>
        <w:rPr>
          <w:lang w:val="sw_KE" w:bidi="sw_KE"/>
        </w:rPr>
      </w:r>
      <w:r>
        <w:rPr>
          <w:lang w:val="sw_KE" w:bidi="sw_KE"/>
        </w:rPr>
        <w:t>Katika hatua hii, kikundi kitafafanua matukio, wahusika, na mazingira ya kifungu hiki. Kisha kikundi kitawazia kifungu hiki.</w:t>
      </w:r>
    </w:p>
    <w:p>
      <w:pPr/>
      <w:r>
        <w:rPr>
          <w:lang w:val="sw_KE" w:bidi="sw_KE"/>
        </w:rPr>
      </w:r>
      <w:r>
        <w:rPr>
          <w:lang w:val="sw_KE" w:bidi="sw_KE"/>
        </w:rPr>
        <w:t>Kifungu hiki kina matukio manne.</w:t>
      </w:r>
    </w:p>
    <w:p>
      <w:pPr/>
      <w:r>
        <w:rPr>
          <w:lang w:val="sw_KE" w:bidi="sw_KE"/>
        </w:rPr>
      </w:r>
      <w:r>
        <w:rPr>
          <w:b/>
          <w:lang w:val="sw_KE" w:bidi="sw_KE"/>
        </w:rPr>
        <w:t>Katika tukio la kwanza:</w:t>
      </w:r>
      <w:r>
        <w:rPr>
          <w:lang w:val="sw_KE" w:bidi="sw_KE"/>
        </w:rPr>
        <w:t xml:space="preserve"> Wakati wa hatari, mwanamume na mwanamke Mlawi walioana na kupata mtoto, wakimficha mtoto huyo kwa miezi mitatu. Wakati mama huyo hawezi tena kumficha mtoto anayekua, anaandaa kikapu na kumweka mwanawe katika Mto Nile.</w:t>
      </w:r>
    </w:p>
    <w:p>
      <w:pPr/>
      <w:r>
        <w:rPr>
          <w:lang w:val="sw_KE" w:bidi="sw_KE"/>
        </w:rPr>
      </w:r>
      <w:r>
        <w:rPr>
          <w:b/>
          <w:lang w:val="sw_KE" w:bidi="sw_KE"/>
        </w:rPr>
        <w:t>Katika tukio la pili:</w:t>
      </w:r>
      <w:r>
        <w:rPr>
          <w:lang w:val="sw_KE" w:bidi="sw_KE"/>
        </w:rPr>
        <w:t xml:space="preserve"> Dada yake anapomwangalia mtoto, binti ya Farao anamkuta mtoto huyo na kuwa na huruma kwake. Dada anapendekeza kutafuta mlezi kwa ajili ya mtoto na binti wa Farao anakubali. Dada anaondoka.</w:t>
      </w:r>
    </w:p>
    <w:p>
      <w:pPr/>
      <w:r>
        <w:rPr>
          <w:lang w:val="sw_KE" w:bidi="sw_KE"/>
        </w:rPr>
      </w:r>
      <w:r>
        <w:rPr>
          <w:b/>
          <w:lang w:val="sw_KE" w:bidi="sw_KE"/>
        </w:rPr>
        <w:t>Katika tukio la tatu:</w:t>
      </w:r>
      <w:r>
        <w:rPr>
          <w:lang w:val="sw_KE" w:bidi="sw_KE"/>
        </w:rPr>
        <w:t xml:space="preserve"> Dada huyo anarudi na mama wa mtoto na binti wa Farao anamwajiri mwanamke huyo ili kumnyonyesha na kumlea mtoto.</w:t>
      </w:r>
    </w:p>
    <w:p>
      <w:pPr/>
      <w:r>
        <w:rPr>
          <w:lang w:val="sw_KE" w:bidi="sw_KE"/>
        </w:rPr>
      </w:r>
      <w:r>
        <w:rPr>
          <w:b/>
          <w:lang w:val="sw_KE" w:bidi="sw_KE"/>
        </w:rPr>
        <w:t>Katika tukio la nne:</w:t>
      </w:r>
      <w:r>
        <w:rPr>
          <w:lang w:val="sw_KE" w:bidi="sw_KE"/>
        </w:rPr>
        <w:t xml:space="preserve"> mtoto anapokua, mama yake mtoto anamleta mvulana huyo kwa binti ya Farao, ambaye anamchukua mvulana huyo kama mwana wake mwenyewe na kumpa jina Musa.</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Mwanamume Mlawi</w:t>
      </w:r>
    </w:p>
    <w:p>
      <w:pPr>
        <w:pStyle w:val="ListBullet"/>
        <w:spacing w:line="240" w:lineRule="auto"/>
        <w:ind w:left="720"/>
      </w:pPr>
      <w:r>
        <w:rPr>
          <w:lang w:val="sw_KE" w:bidi="sw_KE"/>
        </w:rPr>
      </w:r>
      <w:r>
        <w:rPr>
          <w:lang w:val="sw_KE" w:bidi="sw_KE"/>
        </w:rPr>
        <w:t>Mama wa kabila la Walawi</w:t>
      </w:r>
    </w:p>
    <w:p>
      <w:pPr>
        <w:pStyle w:val="ListBullet"/>
        <w:spacing w:line="240" w:lineRule="auto"/>
        <w:ind w:left="720"/>
      </w:pPr>
      <w:r>
        <w:rPr>
          <w:lang w:val="sw_KE" w:bidi="sw_KE"/>
        </w:rPr>
      </w:r>
      <w:r>
        <w:rPr>
          <w:lang w:val="sw_KE" w:bidi="sw_KE"/>
        </w:rPr>
        <w:t>Mtoto wa kiume, ambaye anaitwa Musa</w:t>
      </w:r>
    </w:p>
    <w:p>
      <w:pPr>
        <w:pStyle w:val="ListBullet"/>
        <w:spacing w:line="240" w:lineRule="auto"/>
        <w:ind w:left="720"/>
      </w:pPr>
      <w:r>
        <w:rPr>
          <w:lang w:val="sw_KE" w:bidi="sw_KE"/>
        </w:rPr>
      </w:r>
      <w:r>
        <w:rPr>
          <w:lang w:val="sw_KE" w:bidi="sw_KE"/>
        </w:rPr>
        <w:t>Dada yake</w:t>
      </w:r>
    </w:p>
    <w:p>
      <w:pPr>
        <w:pStyle w:val="ListBullet"/>
        <w:spacing w:line="240" w:lineRule="auto"/>
        <w:ind w:left="720"/>
      </w:pPr>
      <w:r>
        <w:rPr>
          <w:lang w:val="sw_KE" w:bidi="sw_KE"/>
        </w:rPr>
      </w:r>
      <w:r>
        <w:rPr>
          <w:lang w:val="sw_KE" w:bidi="sw_KE"/>
        </w:rPr>
        <w:t>Binti ya Farao</w:t>
      </w:r>
    </w:p>
    <w:p>
      <w:pPr>
        <w:pStyle w:val="ListBullet"/>
        <w:spacing w:line="240" w:lineRule="auto"/>
        <w:ind w:left="720"/>
      </w:pPr>
      <w:r>
        <w:rPr>
          <w:lang w:val="sw_KE" w:bidi="sw_KE"/>
        </w:rPr>
      </w:r>
      <w:r>
        <w:rPr>
          <w:lang w:val="sw_KE" w:bidi="sw_KE"/>
        </w:rPr>
        <w:t>Wahudumu wa binti wa Farao</w:t>
      </w:r>
    </w:p>
    <w:p>
      <w:pPr/>
      <w:r>
        <w:rPr>
          <w:lang w:val="sw_KE" w:bidi="sw_KE"/>
        </w:rPr>
      </w:r>
      <w:r>
        <w:rPr>
          <w:lang w:val="sw_KE" w:bidi="sw_KE"/>
        </w:rPr>
        <w:t>Hadithi inaanza na "Sasa" au "Wakati huu," jambo ambalo linamaanisha tukio la kwanza linatokea wakati ambapo Wamisri walikuwa wakiwaua wavulana wa Kiebrania, jambo lililoelezwa katika simulizi ya mwisho. Wakati huo, mwanamume Mlawi anamwoa mwanamke Mlawi na mwanamke huyo anapata mimba na kuzaa mwana. Walikuwa na mwana na binti mwingine kabla ya hapo, pengine kabla ya Wamisri kuanza kuua watoto, kwa kuwa mmoja wa watoto wao wa awali alikuwa mvulana. Kuzaliwa kwao hakutajwi kama sehemu ya hadithi hii.</w:t>
      </w:r>
    </w:p>
    <w:p>
      <w:pPr>
        <w:pStyle w:val="ListBullet"/>
        <w:spacing w:line="240" w:lineRule="auto"/>
        <w:ind w:left="720"/>
      </w:pPr>
      <w:r>
        <w:rPr>
          <w:lang w:val="sw_KE" w:bidi="sw_KE"/>
        </w:rPr>
      </w:r>
      <w:r>
        <w:rPr>
          <w:lang w:val="sw_KE" w:bidi="sw_KE"/>
        </w:rPr>
        <w:t>Sitisha na jadilini.</w:t>
      </w:r>
    </w:p>
    <w:p>
      <w:pPr>
        <w:pStyle w:val="ListBullet"/>
        <w:spacing w:line="240" w:lineRule="auto"/>
        <w:ind w:left="720"/>
      </w:pPr>
      <w:r>
        <w:rPr>
          <w:lang w:val="sw_KE" w:bidi="sw_KE"/>
        </w:rPr>
      </w:r>
      <w:r>
        <w:rPr>
          <w:lang w:val="sw_KE" w:bidi="sw_KE"/>
        </w:rPr>
        <w:t>Wafanye wanachama mbalimbali wa timu wazungumze kuhusu tukio ambalo limetokea hapo awali lakini si kwa njia hii. Unatafuta njia ya kuonyesha kwamba wanandoa hao wanatarajia mtoto wao wa tatu, lakini ni wa kwanza kuzaliwa katika kipindi hiki cha hatari. Sitisha sauti hapa.</w:t>
      </w:r>
    </w:p>
    <w:p>
      <w:pPr/>
      <w:r>
        <w:rPr>
          <w:lang w:val="sw_KE" w:bidi="sw_KE"/>
        </w:rPr>
      </w:r>
      <w:r>
        <w:rPr>
          <w:lang w:val="sw_KE" w:bidi="sw_KE"/>
        </w:rPr>
        <w:t>Mama huyo anaweza kumficha mtoto wake mchanga wa kiume kwa miezi mitatu. Inaelekea mtoto anakua na kuanza kuleta vurugu, jambo linalofanya iwe vigumu kumficha mtoto huyo. Pengine anamficha mtoto nyumbani kwake au karibu na hapo. Sasa anaamua kumficha mbali zaidi, kando ya mto Nile. Mto Nile unakatiza nchi ya Misri kwa urefu wake na una wastani wa upana wa kilomita 2.8 na kina cha mita nane hadi kumi na moja. Anachukua kikapu, anakitengeneza ili kielee, kisha anamweka mtoto ndani ya kikapu hicho. Kikapu hicho ni kikubwa cha kutosha kumbeba mtoto na kina kifuniko kinachofunika kabisa sehemu ya juu. Inawezekana kilikuwa kikapu cha kuhifadhi kutoka nyumbani kwake. Mama anaweka kikapu kwenye matete ukingoni mwa mto, ambapo maji si marefu na hayangetiririka haraka. Dada anabaki karibu ili kutazama, pengine akijificha kwenye manyasi.</w:t>
      </w:r>
    </w:p>
    <w:p>
      <w:pPr/>
      <w:r>
        <w:rPr>
          <w:lang w:val="sw_KE" w:bidi="sw_KE"/>
        </w:rPr>
      </w:r>
      <w:r>
        <w:rPr>
          <w:lang w:val="sw_KE" w:bidi="sw_KE"/>
        </w:rPr>
        <w:t xml:space="preserve">Sitisha na uonyeshe picha ya </w:t>
      </w:r>
      <w:r>
        <w:rPr>
          <w:lang w:val="sw_KE" w:bidi="sw_KE"/>
        </w:rPr>
        <w:t>mabua yanayoota kando ya mto Nile</w:t>
      </w:r>
      <w:r>
        <w:rPr>
          <w:lang w:val="sw_KE" w:bidi="sw_KE"/>
        </w:rPr>
        <w:t>. Sitisha sauti hapa.</w:t>
      </w:r>
    </w:p>
    <w:p>
      <w:pPr/>
      <w:r>
        <w:rPr>
          <w:lang w:val="sw_KE" w:bidi="sw_KE"/>
        </w:rPr>
      </w:r>
      <w:r>
        <w:rPr>
          <w:lang w:val="sw_KE" w:bidi="sw_KE"/>
        </w:rPr>
        <w:t>Tukio la pili linaanza na "Sasa" lingine, kama katika tukio la kwanza. Neno hili linaonyesha kwamba sehemu inayofuata ya hadithi inaendelea. Hii inaweza kuwa mara tu baada ya mama kumweka mtoto au baada ya muda mfupi kupita. Vyovyote vile, mama hayupo wakati wa tukio hili. Binti ya Farao, pamoja na kikundi cha wahudumu wa wanawake, anakuja kwenye mto mahali ambapo mtoto huyo amefichwa. Wahudumu wake wanatembea kando ya ukingo wa mto, wametanda ili kuhakikisha kwamba hakuna mtu anayekuja karibu na kumsumbua binti ya Farao wakati yuko majini. Binti wa Farao yuko ukingoni mwa maji, au ndani ya maji, kwani anaweza kuona kikapu kilichofichwa. Anamwamuru mhudumu amletee kile kikapu.</w:t>
      </w:r>
    </w:p>
    <w:p>
      <w:pPr/>
      <w:r>
        <w:rPr>
          <w:lang w:val="sw_KE" w:bidi="sw_KE"/>
        </w:rPr>
      </w:r>
      <w:r>
        <w:rPr>
          <w:lang w:val="sw_KE" w:bidi="sw_KE"/>
        </w:rPr>
        <w:t>Anapofungua kikapu, binti ya Farao anamwona mtoto, anayelia, na anamhurumia. Anatambua upesi kwamba huyu ni mtoto Mwebrania, ama kwa sababu alionekana tofauti na watoto wa Misri, au kwa sababu aliona kuwa ametahiriwa. Dada wa mtoto anakuja karibu vya kutosha kuzungumza na kusema, "Je, ninapaswa kwenda kumtafuta mwanamke wa Kiebrania atakayemnyonyesha na kumlea mtoto kwa ajili yako?" Binti Farao anakubali na dada huyo anaondoka.</w:t>
      </w:r>
    </w:p>
    <w:p>
      <w:pPr/>
      <w:r>
        <w:rPr>
          <w:lang w:val="sw_KE" w:bidi="sw_KE"/>
        </w:rPr>
      </w:r>
      <w:r>
        <w:rPr>
          <w:lang w:val="sw_KE" w:bidi="sw_KE"/>
        </w:rPr>
        <w:t>Tukio la tatu linaanza wakati dada huyo anarudi, akimleta mama wa mtoto. Binti wa Farao anamwamuru mama wa mtoto kumchukua mtoto na kumlea.</w:t>
      </w:r>
    </w:p>
    <w:p>
      <w:pPr/>
      <w:r>
        <w:rPr>
          <w:lang w:val="sw_KE" w:bidi="sw_KE"/>
        </w:rPr>
      </w:r>
      <w:r>
        <w:rPr>
          <w:lang w:val="sw_KE" w:bidi="sw_KE"/>
        </w:rPr>
        <w:t>Tukio la nne linachukua muda mrefu zaidi, wakati mama anamlea mtoto wa kiume. Hadithi haitoi muda maalum ambao mama alimlea mtoto. Inasema tu kwamba alipokuwa amekua, alimleta mvulana huyo kwa binti ya Farao. Mvulana huyo pengine hakuwa mtu mzima kabisa, lakini angalau hakuhitaji tena kunyonya. Sasa binti wa Farao anamchukua mvulana huyo na kumpa jina, akitangaza au kueleza sababu ya kuchagua jina hilo. Anaweza kuwa akizungumza na mtu au na yeye mwenyewe. Anasema, "Nilimpa jina hili kwa sababu nilimtoa majini." Hii inaweza kumaanisha anatangaza haki yake ya kumpa jina, kwa sababu alimpata, au kwa sababu jina "Musa" linaweza kusikika kama neno la Kiebrania linalomaanisha "kuchota kutoka ndani."</w:t>
      </w:r>
    </w:p>
    <w:p>
      <w:pPr/>
      <w:r>
        <w:rPr>
          <w:lang w:val="sw_KE" w:bidi="sw_KE"/>
        </w:rPr>
      </w:r>
      <w:r>
        <w:rPr>
          <w:lang w:val="sw_KE" w:bidi="sw_KE"/>
        </w:rPr>
        <w:t>Sasa, kikundi kinapaswa kutengeneza storyboard, kuchora, au kutumia vitu ili kuonyesha simulizi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2:1–10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manne.</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Mwanamume Mlawi</w:t>
      </w:r>
    </w:p>
    <w:p>
      <w:pPr>
        <w:pStyle w:val="ListBullet"/>
        <w:spacing w:line="240" w:lineRule="auto"/>
        <w:ind w:left="720"/>
      </w:pPr>
      <w:r>
        <w:rPr>
          <w:lang w:val="sw_KE" w:bidi="sw_KE"/>
        </w:rPr>
      </w:r>
      <w:r>
        <w:rPr>
          <w:lang w:val="sw_KE" w:bidi="sw_KE"/>
        </w:rPr>
        <w:t>Mwanamke Mlawi</w:t>
      </w:r>
    </w:p>
    <w:p>
      <w:pPr>
        <w:pStyle w:val="ListBullet"/>
        <w:spacing w:line="240" w:lineRule="auto"/>
        <w:ind w:left="720"/>
      </w:pPr>
      <w:r>
        <w:rPr>
          <w:lang w:val="sw_KE" w:bidi="sw_KE"/>
        </w:rPr>
      </w:r>
      <w:r>
        <w:rPr>
          <w:lang w:val="sw_KE" w:bidi="sw_KE"/>
        </w:rPr>
        <w:t>Mtoto wa kiume au Musa</w:t>
      </w:r>
    </w:p>
    <w:p>
      <w:pPr>
        <w:pStyle w:val="ListBullet"/>
        <w:spacing w:line="240" w:lineRule="auto"/>
        <w:ind w:left="720"/>
      </w:pPr>
      <w:r>
        <w:rPr>
          <w:lang w:val="sw_KE" w:bidi="sw_KE"/>
        </w:rPr>
      </w:r>
      <w:r>
        <w:rPr>
          <w:lang w:val="sw_KE" w:bidi="sw_KE"/>
        </w:rPr>
        <w:t>Dada yake</w:t>
      </w:r>
    </w:p>
    <w:p>
      <w:pPr>
        <w:pStyle w:val="ListBullet"/>
        <w:spacing w:line="240" w:lineRule="auto"/>
        <w:ind w:left="720"/>
      </w:pPr>
      <w:r>
        <w:rPr>
          <w:lang w:val="sw_KE" w:bidi="sw_KE"/>
        </w:rPr>
      </w:r>
      <w:r>
        <w:rPr>
          <w:lang w:val="sw_KE" w:bidi="sw_KE"/>
        </w:rPr>
        <w:t>Binti ya Farao</w:t>
      </w:r>
    </w:p>
    <w:p>
      <w:pPr>
        <w:pStyle w:val="ListBullet"/>
        <w:spacing w:line="240" w:lineRule="auto"/>
        <w:ind w:left="720"/>
      </w:pPr>
      <w:r>
        <w:rPr>
          <w:lang w:val="sw_KE" w:bidi="sw_KE"/>
        </w:rPr>
      </w:r>
      <w:r>
        <w:rPr>
          <w:lang w:val="sw_KE" w:bidi="sw_KE"/>
        </w:rPr>
        <w:t>Wahudumu wa binti wa Farao</w:t>
      </w:r>
    </w:p>
    <w:p>
      <w:pPr/>
      <w:r>
        <w:rPr>
          <w:lang w:val="sw_KE" w:bidi="sw_KE"/>
        </w:rPr>
      </w:r>
      <w:r>
        <w:rPr>
          <w:lang w:val="sw_KE" w:bidi="sw_KE"/>
        </w:rPr>
        <w:t>Kama kikundi, igizeni kifungu hiki mara mbili. Unapaswa kuigiza kifungu hicho kwa lugha yako mwenyewe.</w:t>
      </w:r>
    </w:p>
    <w:p>
      <w:pPr/>
      <w:r>
        <w:rPr>
          <w:lang w:val="sw_KE" w:bidi="sw_KE"/>
        </w:rPr>
      </w:r>
      <w:r>
        <w:rPr>
          <w:lang w:val="sw_KE" w:bidi="sw_KE"/>
        </w:rPr>
        <w:t>Kwanza, igizeni kifungu hicho bila kusitisha. Zingatia mazungumzo, mtiririko, muundo wa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Huu hapa ni mfano wa mchezo wa kuigiza na majibu yanayowezekana:</w:t>
      </w:r>
    </w:p>
    <w:p>
      <w:pPr/>
      <w:r>
        <w:rPr>
          <w:lang w:val="sw_KE" w:bidi="sw_KE"/>
        </w:rPr>
      </w:r>
      <w:r>
        <w:rPr>
          <w:lang w:val="sw_KE" w:bidi="sw_KE"/>
        </w:rPr>
        <w:t>Wakati Waisraeli wakiwa watumwa nchini Misri, mtu kutoka kabila la Lawi anamuoa mwanamke kutoka kabila lilelile. Wakati ambapo Wamisri wanaua watoto wapya wa kiume wa Kiebrania, mwanamke huyo anazaa mtoto wa kiume. Mama yule anaona kwamba mtoto huyo ni mwenye afya na mzuri, naye anamficha mtoto huyo mbali na Wamisri. Baada ya miezi mitatu, hawezi tena kumficha mvulana anayekua.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mama, "Ungehisi vipi kujaribu kumficha mtoto anayekua kwa watu wanaotaka kumwua?" Mtu huyo huenda akajibu mambo kama:</w:t>
      </w:r>
    </w:p>
    <w:p>
      <w:pPr/>
      <w:r>
        <w:rPr>
          <w:lang w:val="sw_KE" w:bidi="sw_KE"/>
        </w:rPr>
      </w:r>
      <w:r>
        <w:rPr>
          <w:lang w:val="sw_KE" w:bidi="sw_KE"/>
        </w:rPr>
        <w:t>Mama wa mtoto anachukua kikapu na kukiandaa ili kiweze kuelea. Anamweka mtoto katika kikapu na kikapu katika maji yaliyotulia ukingoni mwa Mto Nile. Nyasi ndefu zinaficha kikapu. Dada ya mtoto anasimama karibu vya kutosha ili kuona kile kitakachotokea kwa mtoto.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mama, "Unahisi vipi kumweka mtoto wako kwenye mto?" Mtu huyo huenda akajibu mambo kama:</w:t>
      </w:r>
    </w:p>
    <w:p>
      <w:pPr>
        <w:pStyle w:val="ListBullet"/>
        <w:spacing w:line="240" w:lineRule="auto"/>
        <w:ind w:left="720"/>
      </w:pPr>
      <w:r>
        <w:rPr>
          <w:lang w:val="sw_KE" w:bidi="sw_KE"/>
        </w:rPr>
      </w:r>
      <w:r>
        <w:rPr>
          <w:lang w:val="sw_KE" w:bidi="sw_KE"/>
        </w:rPr>
        <w:t>Muulize mwigizaji anayeigiza dada, "Unahisi vipi unapomtunza kaka yako?" Mtu huyo huenda akajibu mambo kama:</w:t>
      </w:r>
    </w:p>
    <w:p>
      <w:pPr/>
      <w:r>
        <w:rPr>
          <w:lang w:val="sw_KE" w:bidi="sw_KE"/>
        </w:rPr>
      </w:r>
      <w:r>
        <w:rPr>
          <w:lang w:val="sw_KE" w:bidi="sw_KE"/>
        </w:rPr>
        <w:t>Punde si punde, binti ya Farao anakuja mtoni ili kuoga, pamoja na kundi la wanawake waliojipanga kando ya ukingo wa mto. Wako karibu na mahali ambapo kikapu kinafichwa. Binti wa Farao anaona kikapu hicho na kumwamuru mmoja wa wasaidizi wake akilete kikapu hicho karibu. Binti wa Farao anafungua kikapu na kumwona mtoto wa kiume, ambaye analia.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dada, "Unahisi nini unapomwona binti ya Farao akifungua kikapu?" Mtu huyo huenda akajibu mambo kama:</w:t>
      </w:r>
    </w:p>
    <w:p>
      <w:pPr/>
      <w:r>
        <w:rPr>
          <w:lang w:val="sw_KE" w:bidi="sw_KE"/>
        </w:rPr>
      </w:r>
      <w:r>
        <w:rPr>
          <w:lang w:val="sw_KE" w:bidi="sw_KE"/>
        </w:rPr>
        <w:t>Binti wa Farao anahisi huruma kwa mtoto anayelilia na kusema, "Huyu lazima awe mmoja wa watoto wa Kiebrania." Dada yake mvulana anakuja karibu na kumwuliza binti wa Farao, "Je, ninapaswa kwenda kumtafuta mwanamke wa Kiebrania atakayemnyonyesha na kumlea mtoto kwa ajili yako?" "Ndiyo, nenda ufanye hivyo," binti wa Farao anajibu.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binti wa Farao, "Unahisi vipi kumshika mtoto huyu?" Unaweza kusikia:</w:t>
      </w:r>
    </w:p>
    <w:p>
      <w:pPr>
        <w:pStyle w:val="ListBullet"/>
        <w:spacing w:line="240" w:lineRule="auto"/>
        <w:ind w:left="720"/>
      </w:pPr>
      <w:r>
        <w:rPr>
          <w:lang w:val="sw_KE" w:bidi="sw_KE"/>
        </w:rPr>
      </w:r>
      <w:r>
        <w:rPr>
          <w:lang w:val="sw_KE" w:bidi="sw_KE"/>
        </w:rPr>
        <w:t>Muulize mtu anayeigiza nafasi ya dada, "Unahisi vipi, kuzungumza na mtu muhimu sana ambaye anaweza kukudhuru?" Mtu huyo huenda akajibu mambo kama:</w:t>
      </w:r>
    </w:p>
    <w:p>
      <w:pPr/>
      <w:r>
        <w:rPr>
          <w:lang w:val="sw_KE" w:bidi="sw_KE"/>
        </w:rPr>
      </w:r>
      <w:r>
        <w:rPr>
          <w:lang w:val="sw_KE" w:bidi="sw_KE"/>
        </w:rPr>
        <w:t>Dada anampata mama wa mtoto na kumrudisha kwa binti wa Farao. "Mchukue mtoto huyu wa kiume. Mlishie na umtunze kwa ajili yangu," binti wa Farao anamwamuru mama ya mtoto, "nami nitakulipa." Kwa hivyo mama wa mtoto anamchukua mtoto nyumbani na kumlea.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yule anayeigiza mama wa mtoto, "Unahisi vipi, unapokwenda nyumbani na mtoto wako?" Mtu huyo huenda akajibu mambo kama:</w:t>
      </w:r>
    </w:p>
    <w:p>
      <w:pPr/>
      <w:r>
        <w:rPr>
          <w:lang w:val="sw_KE" w:bidi="sw_KE"/>
        </w:rPr>
      </w:r>
      <w:r>
        <w:rPr>
          <w:lang w:val="sw_KE" w:bidi="sw_KE"/>
        </w:rPr>
        <w:t>Mtoto anapokuwa mkubwa na anapokoma kunyonya, mama yake anampeleka kwa binti ya Farao ambaye anamfanya mtoto huyo kuwa mwana wake mwenyewe. Binti wa Farao anampa jina Musa na kusema, "Ninampa jina hili kwa sababu nilimvuta kutoka majini."</w:t>
      </w:r>
      <w:r>
        <w:rPr>
          <w:lang w:val="sw_KE" w:bidi="sw_KE"/>
        </w:rPr>
      </w:r>
    </w:p>
    <w:p>
      <w:pPr>
        <w:pStyle w:val="Heading3"/>
      </w:pPr>
      <w:r>
        <w:rPr>
          <w:lang w:val="sw_KE" w:bidi="sw_KE"/>
        </w:rPr>
        <w:t>Kujaza Mapengo</w:t>
      </w:r>
    </w:p>
    <w:p>
      <w:pPr/>
      <w:r>
        <w:rPr>
          <w:lang w:val="sw_KE" w:bidi="sw_KE"/>
        </w:rPr>
      </w:r>
      <w:r>
        <w:rPr>
          <w:lang w:val="sw_KE" w:bidi="sw_KE"/>
        </w:rPr>
        <w:t>Sikiliza toleo la sauti la Kutoka 2:1–10 katika tafsiri iliyo rahisi zaidi kueleweka.</w:t>
      </w:r>
    </w:p>
    <w:p>
      <w:pPr/>
      <w:r>
        <w:rPr>
          <w:lang w:val="sw_KE" w:bidi="sw_KE"/>
        </w:rPr>
      </w:r>
      <w:r>
        <w:rPr>
          <w:lang w:val="sw_KE" w:bidi="sw_KE"/>
        </w:rPr>
        <w:t>Katika hatua hii, kikundi hicho kitajadili maneno muhimu na istilahi zilizomo katika fungu hili.</w:t>
      </w:r>
    </w:p>
    <w:p>
      <w:pPr/>
      <w:r>
        <w:rPr>
          <w:lang w:val="sw_KE" w:bidi="sw_KE"/>
        </w:rPr>
      </w:r>
      <w:r>
        <w:rPr>
          <w:lang w:val="sw_KE" w:bidi="sw_KE"/>
        </w:rPr>
        <w:t xml:space="preserve">Mwanamume na mwanamke mwanzoni mwa hadithi hii wanatoka kwa </w:t>
      </w:r>
      <w:r>
        <w:rPr>
          <w:b/>
          <w:lang w:val="sw_KE" w:bidi="sw_KE"/>
        </w:rPr>
        <w:t>Nyumba ya Lawi</w:t>
      </w:r>
      <w:r>
        <w:rPr>
          <w:lang w:val="sw_KE" w:bidi="sw_KE"/>
        </w:rPr>
        <w:t xml:space="preserve">, au kabila la Lawi. </w:t>
      </w:r>
      <w:r>
        <w:rPr>
          <w:b/>
          <w:lang w:val="sw_KE" w:bidi="sw_KE"/>
        </w:rPr>
        <w:t>Kabila</w:t>
      </w:r>
      <w:r>
        <w:rPr>
          <w:lang w:val="sw_KE" w:bidi="sw_KE"/>
        </w:rPr>
        <w:t xml:space="preserve"> ni kikundi cha watu ambao wote wametokana na mtu mmoja, katika hali hii Lawi. Lawi alikuwa </w:t>
      </w:r>
      <w:r>
        <w:rPr>
          <w:lang w:val="sw_KE" w:bidi="sw_KE"/>
        </w:rPr>
        <w:t>mmoja</w:t>
      </w:r>
      <w:r>
        <w:rPr>
          <w:lang w:val="sw_KE" w:bidi="sw_KE"/>
        </w:rPr>
        <w:t xml:space="preserve"> wa wana wa Yakobo, ambaye pia anaitwa </w:t>
      </w:r>
      <w:r>
        <w:rPr>
          <w:lang w:val="sw_KE" w:bidi="sw_KE"/>
        </w:rPr>
        <w:t>Israeli</w:t>
      </w:r>
      <w:r>
        <w:rPr>
          <w:lang w:val="sw_KE" w:bidi="sw_KE"/>
        </w:rPr>
        <w:t>.</w:t>
      </w:r>
    </w:p>
    <w:p>
      <w:pPr/>
      <w:r>
        <w:rPr>
          <w:lang w:val="sw_KE" w:bidi="sw_KE"/>
        </w:rPr>
      </w:r>
      <w:r>
        <w:rPr>
          <w:lang w:val="sw_KE" w:bidi="sw_KE"/>
        </w:rPr>
        <w:t xml:space="preserve">Wakati wanandoa hao wanapopata mtoto wa kiume na mama hawezi tena kumficha mtoto karibu, anapata </w:t>
      </w:r>
      <w:r>
        <w:rPr>
          <w:lang w:val="sw_KE" w:bidi="sw_KE"/>
        </w:rPr>
        <w:t>kikapu</w:t>
      </w:r>
      <w:r>
        <w:rPr>
          <w:lang w:val="sw_KE" w:bidi="sw_KE"/>
        </w:rPr>
        <w:t xml:space="preserve"> kilichotengenezwa kwa mafunjo. </w:t>
      </w:r>
      <w:r>
        <w:rPr>
          <w:b/>
          <w:lang w:val="sw_KE" w:bidi="sw_KE"/>
        </w:rPr>
        <w:t>Mafunjo</w:t>
      </w:r>
      <w:r>
        <w:rPr>
          <w:lang w:val="sw_KE" w:bidi="sw_KE"/>
        </w:rPr>
        <w:t xml:space="preserve"> ni mwanzi au nyasi ndefu inayokua katika maji yasiyo na kina kwenye kingo za mto. Watu wangekausha mwanzi huu na kuusuka kuwa kikapu chenye nguvu. Kikapu hiki kingekuwa kikubwa cha kutosha kubeba mtoto na kuwa na mfuniko. Awali haikuwa kikapu cha maji, kwa hivyo mwanamke anaivika kwa </w:t>
      </w:r>
      <w:r>
        <w:rPr>
          <w:b/>
          <w:lang w:val="sw_KE" w:bidi="sw_KE"/>
        </w:rPr>
        <w:t>lami</w:t>
      </w:r>
      <w:r>
        <w:rPr>
          <w:lang w:val="sw_KE" w:bidi="sw_KE"/>
        </w:rPr>
        <w:t xml:space="preserve"> na </w:t>
      </w:r>
      <w:r>
        <w:rPr>
          <w:b/>
          <w:lang w:val="sw_KE" w:bidi="sw_KE"/>
        </w:rPr>
        <w:t>lami</w:t>
      </w:r>
      <w:r>
        <w:rPr>
          <w:lang w:val="sw_KE" w:bidi="sw_KE"/>
        </w:rPr>
        <w:t>. Hizi zilikuwa dawa nene zenye kunata zilizotumiwa kuziba nyufa katika mashua. Hili lingefanya kikapu kiweze kuelea katika maji.</w:t>
      </w:r>
    </w:p>
    <w:p>
      <w:pPr/>
      <w:r>
        <w:rPr>
          <w:lang w:val="sw_KE" w:bidi="sw_KE"/>
        </w:rPr>
      </w:r>
      <w:r>
        <w:rPr>
          <w:lang w:val="sw_KE" w:bidi="sw_KE"/>
        </w:rPr>
        <w:t xml:space="preserve">Mama anaweka kikapu katika mto </w:t>
      </w:r>
      <w:r>
        <w:rPr>
          <w:b/>
          <w:lang w:val="sw_KE" w:bidi="sw_KE"/>
        </w:rPr>
        <w:t>Nile</w:t>
      </w:r>
      <w:r>
        <w:rPr>
          <w:lang w:val="sw_KE" w:bidi="sw_KE"/>
        </w:rPr>
        <w:t>, ambao ni mto muhimu zaidi wa Misri na mara nyingi unaitwa tu "mto."</w:t>
      </w:r>
    </w:p>
    <w:p>
      <w:pPr/>
      <w:r>
        <w:rPr>
          <w:lang w:val="sw_KE" w:bidi="sw_KE"/>
        </w:rPr>
      </w:r>
      <w:r>
        <w:rPr>
          <w:b/>
          <w:lang w:val="sw_KE" w:bidi="sw_KE"/>
        </w:rPr>
        <w:t>Binti</w:t>
      </w:r>
      <w:r>
        <w:rPr>
          <w:lang w:val="sw_KE" w:bidi="sw_KE"/>
        </w:rPr>
        <w:t xml:space="preserve"> ya Farao anashuka kwenye mto. </w:t>
      </w:r>
      <w:r>
        <w:rPr>
          <w:b/>
          <w:lang w:val="sw_KE" w:bidi="sw_KE"/>
        </w:rPr>
        <w:t>Farao</w:t>
      </w:r>
      <w:r>
        <w:rPr>
          <w:lang w:val="sw_KE" w:bidi="sw_KE"/>
        </w:rPr>
        <w:t xml:space="preserve"> ni neno linalotumiwa kwa </w:t>
      </w:r>
      <w:r>
        <w:rPr>
          <w:lang w:val="sw_KE" w:bidi="sw_KE"/>
        </w:rPr>
        <w:t>mfalme</w:t>
      </w:r>
      <w:r>
        <w:rPr>
          <w:lang w:val="sw_KE" w:bidi="sw_KE"/>
        </w:rPr>
        <w:t xml:space="preserve"> katika Misri. Tumia neno lile lile au fungu la maneno lile lile kwa ajili ya Farao kama ulivyotumia katika vifungu vilivyotangulia. Tazama Faharasa Kuu kwa maelezo zaidi kuhusu </w:t>
      </w:r>
      <w:r>
        <w:rPr>
          <w:lang w:val="sw_KE" w:bidi="sw_KE"/>
        </w:rPr>
        <w:t>Farao</w:t>
      </w:r>
      <w:r>
        <w:rPr>
          <w:lang w:val="sw_KE" w:bidi="sw_KE"/>
        </w:rPr>
        <w:t>.</w:t>
      </w:r>
    </w:p>
    <w:p>
      <w:pPr/>
      <w:r>
        <w:rPr>
          <w:lang w:val="sw_KE" w:bidi="sw_KE"/>
        </w:rPr>
      </w:r>
      <w:r>
        <w:rPr>
          <w:lang w:val="sw_KE" w:bidi="sw_KE"/>
        </w:rPr>
        <w:t xml:space="preserve">Wakati binti wa Farao anapokuta kikapu chenye mtoto ndani, anasema, "Huyu lazima awe mtoto wa Kiebrania." </w:t>
      </w:r>
      <w:r>
        <w:rPr>
          <w:b/>
          <w:lang w:val="sw_KE" w:bidi="sw_KE"/>
        </w:rPr>
        <w:t>Waebrania</w:t>
      </w:r>
      <w:r>
        <w:rPr>
          <w:lang w:val="sw_KE" w:bidi="sw_KE"/>
        </w:rPr>
        <w:t xml:space="preserve"> ni jina lingine la </w:t>
      </w:r>
      <w:r>
        <w:rPr>
          <w:lang w:val="sw_KE" w:bidi="sw_KE"/>
        </w:rPr>
        <w:t>Mwisraeli</w:t>
      </w:r>
      <w:r>
        <w:rPr>
          <w:lang w:val="sw_KE" w:bidi="sw_KE"/>
        </w:rPr>
        <w:t xml:space="preserve">, na pia kwa lugha inayozungumzwa na Waisraeli. Kwa maelezo zaidi, angalia Faharasa Kuu kuhusu neno </w:t>
      </w:r>
      <w:r>
        <w:rPr>
          <w:lang w:val="sw_KE" w:bidi="sw_KE"/>
        </w:rPr>
        <w:t>Kiebrania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simulieni tena kifungu hicho kama kikundi kwa maneno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kusoma sentensi chache za kifungu hicho na kusitisha. Mshiriki mwingine wa kikundi anapaswa kueleza sehemu inayofuata ya kifungu na kusitisha. Fanya hivyo mpaka kikundi kimalize kusimulia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vya kubahatisha, miondoko, au ubao wao wa hadithi ili kuwasaidia kukumbuka fungu hilo la maneno. Sitisha sauti hii hapa.</w:t>
      </w:r>
    </w:p>
    <w:p>
      <w:pPr/>
      <w:r>
        <w:rPr>
          <w:lang w:val="sw_KE" w:bidi="sw_KE"/>
        </w:rPr>
      </w:r>
      <w:r>
        <w:rPr>
          <w:lang w:val="sw_KE" w:bidi="sw_KE"/>
        </w:rPr>
        <w:t>Kisha, kikundi kinaweza kuamua toleo la nani la kifungu hicho ambalo mnalipenda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maandishi ambalo kila mtu anakubaliana nalo. Kila mshiriki wa kikundi anapaswa kufanya mazoezi ya kusoma toleo hili la mwisho la kifungu cha maandishi.</w:t>
      </w:r>
      <w:r>
        <w:rPr>
          <w:lang w:val="sw_KE" w:bidi="sw_KE"/>
        </w:rPr>
      </w:r>
      <w:r>
        <w:rPr>
          <w:lang w:val="sw_KE" w:bidi="sw_KE"/>
        </w:rPr>
      </w:r>
    </w:p>
    <w:p>
      <w:pPr/>
      <w:r>
        <w:rPr>
          <w:lang w:val="sw_KE" w:bidi="sw_KE"/>
        </w:rPr>
      </w:r>
    </w:p>
    <w:p>
      <w:pPr>
        <w:pStyle w:val="Heading2"/>
      </w:pPr>
      <w:r>
        <w:rPr>
          <w:lang w:val="sw_KE" w:bidi="sw_KE"/>
        </w:rPr>
        <w:t>Kutoka 2:11–15</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2:11–15 na iwekeni mioyoni mwenu.</w:t>
      </w:r>
    </w:p>
    <w:p>
      <w:pPr/>
      <w:r>
        <w:rPr>
          <w:lang w:val="sw_KE" w:bidi="sw_KE"/>
        </w:rPr>
      </w:r>
      <w:r>
        <w:rPr>
          <w:lang w:val="sw_KE" w:bidi="sw_KE"/>
        </w:rPr>
        <w:t>Sikiliza toleo la sauti la Kutoka 2:11–15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2:11–15 katika tafsiri iliyo rahisi zaidi kueleweka.</w:t>
      </w:r>
    </w:p>
    <w:p>
      <w:pPr/>
      <w:r>
        <w:rPr>
          <w:lang w:val="sw_KE" w:bidi="sw_KE"/>
        </w:rPr>
      </w:r>
      <w:r>
        <w:rPr>
          <w:lang w:val="sw_KE" w:bidi="sw_KE"/>
        </w:rPr>
        <w:t>Katika kitabu cha Mwanzo, Mungu alimwambia Ibrahimu kwamba uzao wake ungekuwa watumwa katika nchi ya kigeni kwa miaka mia nne lakini kisha Mungu angewaokoa na kuwarudisha katika nchi ya ahadi. Katika hadithi hii, wazao wa Ibrahimu wanaitwa Waebrania. Waebrania sasa wamekuwa utumwani kwa Wamisri kwa miaka mia nne. Wamisri wanawaogopa Waebrania na wanawatendea kwa ukali sana. Tumejifunza hivi punde jinsi Mungu alivyomlinda Musa tangu kuzaliwa kwake na kumpa binti ya Farao nafasi ya kumlea Musa. Farao ni cheo cha mfalme wa Misri. Hadithi hii inafanyika Misri.</w:t>
      </w:r>
    </w:p>
    <w:p>
      <w:pPr/>
      <w:r>
        <w:rPr>
          <w:lang w:val="sw_KE" w:bidi="sw_KE"/>
        </w:rPr>
      </w:r>
      <w:r>
        <w:rPr>
          <w:lang w:val="sw_KE" w:bidi="sw_KE"/>
        </w:rPr>
        <w:t xml:space="preserve">Simama hapa na uangalie ramani ya </w:t>
      </w:r>
      <w:r>
        <w:rPr>
          <w:lang w:val="sw_KE" w:bidi="sw_KE"/>
        </w:rPr>
        <w:t>Misri</w:t>
      </w:r>
      <w:r>
        <w:rPr>
          <w:lang w:val="sw_KE" w:bidi="sw_KE"/>
        </w:rPr>
        <w:t>. Angalia alama muhimu na miji. Sitisha sauti hii hapa.</w:t>
      </w:r>
    </w:p>
    <w:p>
      <w:pPr/>
      <w:r>
        <w:rPr>
          <w:lang w:val="sw_KE" w:bidi="sw_KE"/>
        </w:rPr>
      </w:r>
      <w:r>
        <w:rPr>
          <w:lang w:val="sw_KE" w:bidi="sw_KE"/>
        </w:rPr>
        <w:t>Sasa Musa ni mtu mzima na anatambua utambulisho wake na hatima yake ya kuwaokoa watu wa Waebrania. Musa ana umri wa takriban miaka 40 wakati matukio haya yanapofanyika. Hii ni hadithi kuhusu matendo ya kwanza ya Musa katika utu uzima. Hii ni hadithi ya kwanza katika mfululizo wa hadithi ambazo zinaonyesha maandalizi ya Musa kuwa mkombozi na kiongozi wa watu wateule wa Mungu, Waebrania.</w:t>
      </w:r>
    </w:p>
    <w:p>
      <w:pPr/>
      <w:r>
        <w:rPr>
          <w:lang w:val="sw_KE" w:bidi="sw_KE"/>
        </w:rPr>
      </w:r>
      <w:r>
        <w:rPr>
          <w:lang w:val="sw_KE" w:bidi="sw_KE"/>
        </w:rPr>
        <w:t>Acha hapa na mjadili swali hili kama kikundi: Ni nani kiongozi au shujaa anayejulikana sana katika utamaduni wenu? Ni aina gani za hadithi zinazosimuliwa kuhusu mtu huyu ili kuonyesha tabia yake au ustahili wake wa kuwa kiongozi? Sitisha sauti hii hapa.</w:t>
      </w:r>
    </w:p>
    <w:p>
      <w:pPr/>
      <w:r>
        <w:rPr>
          <w:lang w:val="sw_KE" w:bidi="sw_KE"/>
        </w:rPr>
      </w:r>
      <w:r>
        <w:rPr>
          <w:lang w:val="sw_KE" w:bidi="sw_KE"/>
        </w:rPr>
        <w:t>Hadithi inaanza kwa kusema kwamba Musa alitoka ili kuona mateso ya watu wake. Kuna uwezekano mkubwa kwamba Musa aliishi katika jumba la kifalme, au angalau katika sehemu ya kifalme ya mji ambapo familia ya kifalme iliishi. Alifurahia upendeleo wote wa kuwa mwanafamilia ya kifalme ya Misri katika elimu, mavazi, na namna ya maisha. Lakini tunaona kutoka kwenye ufunguzi wa hadithi hii kwamba anajitambulisha kama Mwebrania na si kama Mmisri. Umuhimu wa jambo hili unaangaziwa katika kitabu cha Agano Jipya cha Waebrania ambapo mwandishi anatuambia kwamba Musa alichagua kutendewa vibaya pamoja na watu wake. Musa alifanya uamuzi wa kibinafsi na wa makusudi kujitambulisha na watu wa Kiebrania na kuwasaidia.</w:t>
      </w:r>
    </w:p>
    <w:p>
      <w:pPr/>
      <w:r>
        <w:rPr>
          <w:lang w:val="sw_KE" w:bidi="sw_KE"/>
        </w:rPr>
      </w:r>
      <w:r>
        <w:rPr>
          <w:lang w:val="sw_KE" w:bidi="sw_KE"/>
        </w:rPr>
        <w:t>Musa alikwenda kuwaona Waebrania wenzake wakati walipokuwa wakifanya kazi. Tulijifunza mapema kwamba Waebrania walikuwa wakijenga miji ya kuhifadhi, kutengeneza matofali na kanda na kufanya aina zote za kazi katika mashamba. Wamisri walikuwa wakali sana na waliwapa kazi ngumu.</w:t>
      </w:r>
    </w:p>
    <w:p>
      <w:pPr/>
      <w:r>
        <w:rPr>
          <w:lang w:val="sw_KE" w:bidi="sw_KE"/>
        </w:rPr>
      </w:r>
      <w:r>
        <w:rPr>
          <w:lang w:val="sw_KE" w:bidi="sw_KE"/>
        </w:rPr>
        <w:t>Simama hapa na mjadili swali hili kama kikundi: Eleza wakati ambapo uliwaona wengine wakipata taabu. Ulihisi vipi? Ulifanya nini? Sitisha sauti hii hapa.</w:t>
      </w:r>
    </w:p>
    <w:p>
      <w:pPr/>
      <w:r>
        <w:rPr>
          <w:lang w:val="sw_KE" w:bidi="sw_KE"/>
        </w:rPr>
      </w:r>
      <w:r>
        <w:rPr>
          <w:lang w:val="sw_KE" w:bidi="sw_KE"/>
        </w:rPr>
        <w:t>Kisha Musa alimwona Mmisri akimpiga Mwebrania na Musa alitenda haraka. Musa anatazama huku na huko na haoni mtu mwingine. Baadhi wanatafsiri sehemu hii kwa kusema kwamba Musa hakuona mtu mwingine yeyote huko ili kusaidia au kuingilia kati, kwa hivyo Musa alitenda kwa haki ili kumwokoa Mwebrania. Hata hivyo, kuna uwezekano mkubwa kwamba Musa aliangalia kuzunguka ili kuhakikisha kwamba hakuna mtu aliyekuwa akiangalia kile alichokuwa karibu kufanya. Hii inadhihirishwa na ukweli kwamba baada ya kumwua Mmisri, Musa anazika mwili haraka katika mchanga. Musa anajaribu kwa bidii sana ili kuhakikisha kwamba hakuna mtu anayeona matendo yake.</w:t>
      </w:r>
    </w:p>
    <w:p>
      <w:pPr/>
      <w:r>
        <w:rPr>
          <w:lang w:val="sw_KE" w:bidi="sw_KE"/>
        </w:rPr>
      </w:r>
      <w:r>
        <w:rPr>
          <w:lang w:val="sw_KE" w:bidi="sw_KE"/>
        </w:rPr>
        <w:t>Siku iliyofuatia Musa anatoka tena kwenda mahali ambapo Waebrania wanafanya kazi na wakati huu anashangaa kuona Waebrania wawili wakipigana wao kwa wao. Musa anaingilia kati ili kujaribu kuwapatanisha, kisha anazungumza na mtu mwenye hatia na kusema, "Kwa nini unampiga rafiki yako?"</w:t>
      </w:r>
    </w:p>
    <w:p>
      <w:pPr/>
      <w:r>
        <w:rPr>
          <w:lang w:val="sw_KE" w:bidi="sw_KE"/>
        </w:rPr>
      </w:r>
      <w:r>
        <w:rPr>
          <w:lang w:val="sw_KE" w:bidi="sw_KE"/>
        </w:rPr>
        <w:t>Lakini yule Mwebrania alikataa jaribio la Musa la kuingilia kati na kujibu, "Nani aliyekufanya kuwa msimamizi?" "Je, unapanga kuniua kama ulivyomwua Mmisri jana?" Mtu huyo hatarajii Musa ajibu maswali haya, lakini anamwambia Musa mambo mawili. Awali anasema, "Huna nguvu yoyote juu yetu." Lakini swali hili la kwanza pia linaonyesha wakati ujao ambapo Mungu atamfanya Musa kuwa kiongozi wa watu wa Kiebrania. Kukataliwa kwa jaribio hili la Musa la kuwakomboa watu wa Kiebrania pia kunaonyesha jinsi watu wa Kiebrania wataendelea kuitikia uongozi wa Musa. Wana mashaka kwamba msaada wa Musa utaleta matatizo zaidi kuliko manufaa.</w:t>
      </w:r>
    </w:p>
    <w:p>
      <w:pPr/>
      <w:r>
        <w:rPr>
          <w:lang w:val="sw_KE" w:bidi="sw_KE"/>
        </w:rPr>
      </w:r>
      <w:r>
        <w:rPr>
          <w:lang w:val="sw_KE" w:bidi="sw_KE"/>
        </w:rPr>
        <w:t>Kwa swali la pili, "Je, unapanga kuniua pia?", mtu wa Kiebrania anasema, "Sote tunajua kile ulichofanya na hatutakulinda wakati Wamisri wanapogundua kwamba mtu wa Misri amekufa." Jibu la Mwebrania linaonyesha kwamba Waebrania hawamheshimu Musa. Waebrania wanamwonea wivu Musa kwa bahati ya kulelewa katika nyumba ya Farao. Inawezekana kwamba Waebrania wanaogopa kwamba Wamisri watawaadhibu kwa uhalifu wa Musa. Mtu huyu anaweka wazi kwamba watu wanaojua kile Musa alichofanya hawataficha ukweli kwa Farao.</w:t>
      </w:r>
    </w:p>
    <w:p>
      <w:pPr/>
      <w:r>
        <w:rPr>
          <w:lang w:val="sw_KE" w:bidi="sw_KE"/>
        </w:rPr>
      </w:r>
      <w:r>
        <w:rPr>
          <w:lang w:val="sw_KE" w:bidi="sw_KE"/>
        </w:rPr>
        <w:t>Sitisha hapa na mjadili swali hili kama kikundi: Je, mmewahi kusukumwa na huruma kusaidia, lakini kwa shauku yenu mkaishia kusababisha madhara zaidi kuliko mema? Simulia kuhusu uzoefu huo na kile ulichojifunza kutoka humo. Sitisha sauti hii hapa.</w:t>
      </w:r>
    </w:p>
    <w:p>
      <w:pPr/>
      <w:r>
        <w:rPr>
          <w:lang w:val="sw_KE" w:bidi="sw_KE"/>
        </w:rPr>
      </w:r>
      <w:r>
        <w:rPr>
          <w:lang w:val="sw_KE" w:bidi="sw_KE"/>
        </w:rPr>
        <w:t>Kisha Musa aliogopa, si yule mtu wa Kiebrania, bali kwa sababu watu walijua kwamba Musa alimwua mtu. Musa anajiambia, "Lo! Hapana!" Watu wanajua kile niliyokifanya!" Na kama ilivyotarajiwa, Farao anajaribu kumwua Musa. Kwa hivyo Musa anakimbia Farao ili kuokoa maisha yake mwenyewe.</w:t>
      </w:r>
    </w:p>
    <w:p>
      <w:pPr/>
      <w:r>
        <w:rPr>
          <w:lang w:val="sw_KE" w:bidi="sw_KE"/>
        </w:rPr>
      </w:r>
      <w:r>
        <w:rPr>
          <w:lang w:val="sw_KE" w:bidi="sw_KE"/>
        </w:rPr>
        <w:t>Sitisha hapa na mjadili swali hili kama kikundi: Simulia kuhusu wakati ambapo ulihisi maisha yako yamo hatarini. Au, ikiwa mtu katika kikundi chako amewahi kulazimika kukimbia kutoka nyumbani kwake, simulia jinsi hali hiyo ilivyokuwa. Sitisha sauti hii hapa.</w:t>
      </w:r>
    </w:p>
    <w:p>
      <w:pPr/>
      <w:r>
        <w:rPr>
          <w:lang w:val="sw_KE" w:bidi="sw_KE"/>
        </w:rPr>
      </w:r>
      <w:r>
        <w:rPr>
          <w:lang w:val="sw_KE" w:bidi="sw_KE"/>
        </w:rPr>
        <w:t>Musa alikimbia, kutoka kwenye nchi ya Farao, hadi nchi ya Midiani. Midiani ni nchi tofauti, pengine iliyoko mashariki mwa Misri. Midiani ni mahali, lakini pia ni jina la watu ambao waliishi mahali hapo. Midian ni jina la mwana wa nne wa Ibrahimu kutoka kwa mke wake wa pili, Keturah. Kwa hivyo watu hawa ni jamaa wa mbali wa Waebrania na punde tunajifunza kwamba pia wanamwabudu Mungu. Walikuwa watu wahamaji ambao waliishi katika maeneo kadhaa tofauti. Kwa hivyo ni vigumu kujua kwa hakika mahali ambapo Musa alikwenda alipoenda "nchi ya Midiani."</w:t>
      </w:r>
    </w:p>
    <w:p>
      <w:pPr/>
      <w:r>
        <w:rPr>
          <w:lang w:val="sw_KE" w:bidi="sw_KE"/>
        </w:rPr>
      </w:r>
      <w:r>
        <w:rPr>
          <w:lang w:val="sw_KE" w:bidi="sw_KE"/>
        </w:rPr>
        <w:t xml:space="preserve">Simama hapa na uangalie ramani ya </w:t>
      </w:r>
      <w:r>
        <w:rPr>
          <w:lang w:val="sw_KE" w:bidi="sw_KE"/>
        </w:rPr>
        <w:t>maeneo yanayowezekana ya Midiani</w:t>
      </w:r>
      <w:r>
        <w:rPr>
          <w:lang w:val="sw_KE" w:bidi="sw_KE"/>
        </w:rPr>
        <w:t>. Sitisha sauti hii hapa.</w:t>
      </w:r>
    </w:p>
    <w:p>
      <w:pPr/>
      <w:r>
        <w:rPr>
          <w:lang w:val="sw_KE" w:bidi="sw_KE"/>
        </w:rPr>
      </w:r>
      <w:r>
        <w:rPr>
          <w:lang w:val="sw_KE" w:bidi="sw_KE"/>
        </w:rPr>
        <w:t>"Na Musa aliketi kando ya kisima." Sentensi hii ya mwisho ni hitimisho la hadithi hii na mwanzo wa hadithi inayofuata. Kisima ni chanzo cha maji kwa jamii. Ni kawaida kwamba Musa alisimama hapa ili kupumzika na kupata viburudisho, lakini pia ili kukutana na watu wengine. Visima ni mahali pa mfano katika maandiko na ni sehemu ya mikutano muhimu kati ya watu, kama vile ambapo Yakobo alikutana na mke wake wa baadaye Raheli. Kwa sababu Musa alisimama kwenye kisima, tunajua kwamba jambo la kubadilisha maisha linakaribia kutokea kwa Musa.</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2:11–15 katika tafsiri iliyo rahisi zaidi kueleweka.</w:t>
      </w:r>
    </w:p>
    <w:p>
      <w:pPr/>
      <w:r>
        <w:rPr>
          <w:lang w:val="sw_KE" w:bidi="sw_KE"/>
        </w:rPr>
      </w:r>
      <w:r>
        <w:rPr>
          <w:lang w:val="sw_KE" w:bidi="sw_KE"/>
        </w:rPr>
        <w:t>Katika hatua hii, kikundi kitafafanua matukio, wahusika, na mazingira ya kifungu hiki. Kisha kikundi kitawazia kifungu hiki.</w:t>
      </w:r>
    </w:p>
    <w:p>
      <w:pPr/>
      <w:r>
        <w:rPr>
          <w:lang w:val="sw_KE" w:bidi="sw_KE"/>
        </w:rPr>
      </w:r>
      <w:r>
        <w:rPr>
          <w:lang w:val="sw_KE" w:bidi="sw_KE"/>
        </w:rPr>
        <w:t>Kifungu hiki kina matukio 4.</w:t>
      </w:r>
    </w:p>
    <w:p>
      <w:pPr/>
      <w:r>
        <w:rPr>
          <w:lang w:val="sw_KE" w:bidi="sw_KE"/>
        </w:rPr>
      </w:r>
      <w:r>
        <w:rPr>
          <w:b/>
          <w:lang w:val="sw_KE" w:bidi="sw_KE"/>
        </w:rPr>
        <w:t>Katika tukio la kwanza:</w:t>
      </w:r>
      <w:r>
        <w:rPr>
          <w:lang w:val="sw_KE" w:bidi="sw_KE"/>
        </w:rPr>
        <w:t xml:space="preserve"> Musa anatazama kazi ngumu ya Waebrania wenzake na kumwona Mmisri akimshambulia Mwebrania.</w:t>
      </w:r>
    </w:p>
    <w:p>
      <w:pPr/>
      <w:r>
        <w:rPr>
          <w:lang w:val="sw_KE" w:bidi="sw_KE"/>
        </w:rPr>
      </w:r>
      <w:r>
        <w:rPr>
          <w:b/>
          <w:lang w:val="sw_KE" w:bidi="sw_KE"/>
        </w:rPr>
        <w:t>Katika tukio la pili:</w:t>
      </w:r>
      <w:r>
        <w:rPr>
          <w:lang w:val="sw_KE" w:bidi="sw_KE"/>
        </w:rPr>
        <w:t xml:space="preserve"> Musa anamwua Mmisri na kuficha mwili.</w:t>
      </w:r>
    </w:p>
    <w:p>
      <w:pPr/>
      <w:r>
        <w:rPr>
          <w:lang w:val="sw_KE" w:bidi="sw_KE"/>
        </w:rPr>
      </w:r>
      <w:r>
        <w:rPr>
          <w:b/>
          <w:lang w:val="sw_KE" w:bidi="sw_KE"/>
        </w:rPr>
        <w:t>Katika tukio la tatu:</w:t>
      </w:r>
      <w:r>
        <w:rPr>
          <w:lang w:val="sw_KE" w:bidi="sw_KE"/>
        </w:rPr>
        <w:t xml:space="preserve"> Siku ya pili, Musa anaona Waebrania wawili wakipigana na kuwakabili. Yule aliye na hatia anamjibu Musa kwa dharau na Musa anatambua kwamba tendo lake la kumwua mtu wa Misri linajulikana.</w:t>
      </w:r>
    </w:p>
    <w:p>
      <w:pPr/>
      <w:r>
        <w:rPr>
          <w:lang w:val="sw_KE" w:bidi="sw_KE"/>
        </w:rPr>
      </w:r>
      <w:r>
        <w:rPr>
          <w:b/>
          <w:lang w:val="sw_KE" w:bidi="sw_KE"/>
        </w:rPr>
        <w:t>Katika tukio la nne:</w:t>
      </w:r>
      <w:r>
        <w:rPr>
          <w:lang w:val="sw_KE" w:bidi="sw_KE"/>
        </w:rPr>
        <w:t xml:space="preserve"> Farao anasikia kuhusu tendo la Musa na anatafuta njia ya kumwua Musa. Musa alikimbia hadi Midiani.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Musa—mkombozi wa watu wa Kiebrania aliyechaguliwa na Mungu</w:t>
      </w:r>
    </w:p>
    <w:p>
      <w:pPr>
        <w:pStyle w:val="ListBullet"/>
        <w:spacing w:line="240" w:lineRule="auto"/>
        <w:ind w:left="720"/>
      </w:pPr>
      <w:r>
        <w:rPr>
          <w:lang w:val="sw_KE" w:bidi="sw_KE"/>
        </w:rPr>
      </w:r>
      <w:r>
        <w:rPr>
          <w:lang w:val="sw_KE" w:bidi="sw_KE"/>
        </w:rPr>
        <w:t>Waebrania—watu waliochaguliwa na Mungu, ambao kwa sasa ni watumwa nchini Misri</w:t>
      </w:r>
    </w:p>
    <w:p>
      <w:pPr>
        <w:pStyle w:val="ListBullet"/>
        <w:spacing w:line="240" w:lineRule="auto"/>
        <w:ind w:left="720"/>
      </w:pPr>
      <w:r>
        <w:rPr>
          <w:lang w:val="sw_KE" w:bidi="sw_KE"/>
        </w:rPr>
      </w:r>
      <w:r>
        <w:rPr>
          <w:lang w:val="sw_KE" w:bidi="sw_KE"/>
        </w:rPr>
        <w:t>Mshambulizi wa Misri—Mmisri anayemshambulia mtumwa wa Kiebrania. Musa alimwua</w:t>
      </w:r>
    </w:p>
    <w:p>
      <w:pPr>
        <w:pStyle w:val="ListBullet"/>
        <w:spacing w:line="240" w:lineRule="auto"/>
        <w:ind w:left="720"/>
      </w:pPr>
      <w:r>
        <w:rPr>
          <w:lang w:val="sw_KE" w:bidi="sw_KE"/>
        </w:rPr>
      </w:r>
      <w:r>
        <w:rPr>
          <w:lang w:val="sw_KE" w:bidi="sw_KE"/>
        </w:rPr>
        <w:t>Mwebrania aliyedhulumiwa—Mwebrania anayeshambuliwa na Mmisri</w:t>
      </w:r>
    </w:p>
    <w:p>
      <w:pPr>
        <w:pStyle w:val="ListBullet"/>
        <w:spacing w:line="240" w:lineRule="auto"/>
        <w:ind w:left="720"/>
      </w:pPr>
      <w:r>
        <w:rPr>
          <w:lang w:val="sw_KE" w:bidi="sw_KE"/>
        </w:rPr>
      </w:r>
      <w:r>
        <w:rPr>
          <w:lang w:val="sw_KE" w:bidi="sw_KE"/>
        </w:rPr>
        <w:t>Mshambulizi wa Kiebrania—Mmoja wa Waebrania ambaye Musa anampata akipigana, yeye ndiye mwenye hatia anayemjibu Musa kwa dharau</w:t>
      </w:r>
    </w:p>
    <w:p>
      <w:pPr>
        <w:pStyle w:val="ListBullet"/>
        <w:spacing w:line="240" w:lineRule="auto"/>
        <w:ind w:left="720"/>
      </w:pPr>
      <w:r>
        <w:rPr>
          <w:lang w:val="sw_KE" w:bidi="sw_KE"/>
        </w:rPr>
      </w:r>
      <w:r>
        <w:rPr>
          <w:lang w:val="sw_KE" w:bidi="sw_KE"/>
        </w:rPr>
        <w:t>Mwebrania wa pili aliyeathiriwa—Mmoja wa Waebrania aliowakuta wakipigana, si yule mwenye hatia</w:t>
      </w:r>
    </w:p>
    <w:p>
      <w:pPr>
        <w:pStyle w:val="ListBullet"/>
        <w:spacing w:line="240" w:lineRule="auto"/>
        <w:ind w:left="720"/>
      </w:pPr>
      <w:r>
        <w:rPr>
          <w:lang w:val="sw_KE" w:bidi="sw_KE"/>
        </w:rPr>
      </w:r>
      <w:r>
        <w:rPr>
          <w:lang w:val="sw_KE" w:bidi="sw_KE"/>
        </w:rPr>
        <w:t>Farao—Mfalme wa Misri</w:t>
      </w:r>
    </w:p>
    <w:p>
      <w:pPr/>
      <w:r>
        <w:rPr>
          <w:lang w:val="sw_KE" w:bidi="sw_KE"/>
        </w:rPr>
      </w:r>
      <w:r>
        <w:rPr>
          <w:lang w:val="sw_KE" w:bidi="sw_KE"/>
        </w:rPr>
        <w:t>Kama kikundi, zingatia sehemu hizi za mazingira ya kifungu:</w:t>
      </w:r>
    </w:p>
    <w:p>
      <w:pPr/>
      <w:r>
        <w:rPr>
          <w:lang w:val="sw_KE" w:bidi="sw_KE"/>
        </w:rPr>
      </w:r>
      <w:r>
        <w:rPr>
          <w:lang w:val="sw_KE" w:bidi="sw_KE"/>
        </w:rPr>
        <w:t>Hadithi hii inafanyika Misri. Hatujui hasa ni Farao yupi aliyekuwa akitawala wakati huu, lakini tunajua kwamba aliwaogopa Waebrania. Waebrania ni watu waliochaguliwa na Mungu, uzao wa Ibrahimu, na Mungu amewafanya wakue kuwa kikundi kikubwa cha watu wenye nguvu. Kwa sababu Farao anawaogopa Waebrania, amewafanya kuwa watumwa na kuwafanya wafanye kazi ngumu sana.</w:t>
      </w:r>
    </w:p>
    <w:p>
      <w:pPr/>
      <w:r>
        <w:rPr>
          <w:lang w:val="sw_KE" w:bidi="sw_KE"/>
        </w:rPr>
      </w:r>
      <w:r>
        <w:rPr>
          <w:lang w:val="sw_KE" w:bidi="sw_KE"/>
        </w:rPr>
        <w:t>Hadithi hii inaruka kipindi kirefu kuanzia kuzaliwa kwa Musa na utoto wake wa awali hadi utu uzima wake. Hatujui chochote kuhusu miaka yake ya kukoma. Hadithi nyingi wakati huo zilisimuliwa kwa njia hii. Hadithi kuhusu mtu muhimu ingejumuisha tu hadithi ya kuzaliwa kwake ikiwa ingekuwa muhimu sana. Kisha hadithi ya maisha ya mtu huyo muhimu huanza kweli na matendo yake ya kwanza kama mtu mzima.</w:t>
      </w:r>
    </w:p>
    <w:p>
      <w:pPr/>
      <w:r>
        <w:rPr>
          <w:lang w:val="sw_KE" w:bidi="sw_KE"/>
        </w:rPr>
      </w:r>
      <w:r>
        <w:rPr>
          <w:lang w:val="sw_KE" w:bidi="sw_KE"/>
        </w:rPr>
        <w:t>Sitisha hapa na mjadili swali hili kama kikundi: Simulia hadithi inayoruka muda mwingi au habari. Zingatia maneno au misemo unayotumia kuhamia sehemu inayofuata ya hadithi. Sitisha sauti hii hapa.</w:t>
      </w:r>
    </w:p>
    <w:p>
      <w:pPr/>
      <w:r>
        <w:rPr>
          <w:lang w:val="sw_KE" w:bidi="sw_KE"/>
        </w:rPr>
      </w:r>
      <w:r>
        <w:rPr>
          <w:lang w:val="sw_KE" w:bidi="sw_KE"/>
        </w:rPr>
        <w:t>Siku moja, miaka mingi baadaye, Musa alipokuwa mtu mzima, pengine akiwa na umri wa takriban miaka 40, alitoka katika jumba la kifalme au mji wa kifalme wa Misri ili kuwaona watu wake mwenyewe, Waebrania. Mara mbili katika sentensi ya kwanza, kuna ufafanuzi kwamba Waebrania walikuwa watu wake Musa au ndugu zake. Matumizi ya maneno "kwa ndugu zake" yanaonyesha kwamba Musa alijua yeye ni Mwebrania na alitaka kujitambulisha na watu hawa wanaokandamizwa. Lakini matumizi ya neno "Kiebrania" pia yanaonyesha kutostarehe kwa Musa—kwamba yeye pia alihisi kama mgeni kidogo.</w:t>
      </w:r>
    </w:p>
    <w:p>
      <w:pPr/>
      <w:r>
        <w:rPr>
          <w:lang w:val="sw_KE" w:bidi="sw_KE"/>
        </w:rPr>
      </w:r>
      <w:r>
        <w:rPr>
          <w:lang w:val="sw_KE" w:bidi="sw_KE"/>
        </w:rPr>
        <w:t>Musa aliona mateso yao. Hapa neno mizigo linarejelea kazi ngumu ambayo watumwa Waebrania walivumilia. Vifungu vya awali viliwaelezea Wamisri kama mabwana wenye ujanja na ukatili ambao walifanya maisha ya Waebrania yawe machungu kwa utumishi mgumu. Hii ndiyo mateso makali ambayo Musa anashuhudia. Musa alitazama kwa huruma na kuguswa kihisia. Huenda aliona vurugu nyingi, jasho, damu, na machozi.</w:t>
      </w:r>
    </w:p>
    <w:p>
      <w:pPr/>
      <w:r>
        <w:rPr>
          <w:lang w:val="sw_KE" w:bidi="sw_KE"/>
        </w:rPr>
      </w:r>
      <w:r>
        <w:rPr>
          <w:lang w:val="sw_KE" w:bidi="sw_KE"/>
        </w:rPr>
        <w:t>Musa aliona Mmisri akimpiga Mwebrania, mmoja wa watu wake mwenyewe. Huenda hili halikuwa tukio pekee la Mmisri kumpiga mtumwa Mhebrania siku hiyo, lakini kitu fulani kuhusu tukio hili mahususi kilimfanya Musa achukue hatua.</w:t>
      </w:r>
    </w:p>
    <w:p>
      <w:pPr/>
      <w:r>
        <w:rPr>
          <w:lang w:val="sw_KE" w:bidi="sw_KE"/>
        </w:rPr>
      </w:r>
      <w:r>
        <w:rPr>
          <w:lang w:val="sw_KE" w:bidi="sw_KE"/>
        </w:rPr>
        <w:t>Simameni hapa na mjadili swali hili kama kikundi: Fikirieni kwamba mnaona vurugu hii yote. Ni nini kingekusukuma hadi kwenye hatua ya kuvunja? Hiyo lazima ihisi nini? Sitisha sauti hii hapa.</w:t>
      </w:r>
    </w:p>
    <w:p>
      <w:pPr/>
      <w:r>
        <w:rPr>
          <w:lang w:val="sw_KE" w:bidi="sw_KE"/>
        </w:rPr>
      </w:r>
      <w:r>
        <w:rPr>
          <w:lang w:val="sw_KE" w:bidi="sw_KE"/>
        </w:rPr>
        <w:t>Neno linalotumiwa kwa "kupiga" au "kushambulia" au "kupiga" ni neno lilelile linalotumiwa katika mapigano yote matatu—Mmisri alipompiga Mwebrania, Musa alipompiga Mmisri na wakati Waebrania wawili hao walikuwa wakipigana. Neno hilo halimaanishi pigo moja la kuua. Neno hili pia halibainishi ikiwa lilitendeka kwa kutumia silaha, fimbo, au ngumi. Hatujui kama Mwebrania huyo aliishi au alikufa kwa sababu ya kupigwa huku. Katika mapigano ya Musa na Mmisri haijulikani wazi kama Musa alikusudia kumwua Mmisri huyo au kama ilikuwa ajali. Katika mapigano mengine mawili, hakuna mtu aliyefariki. Tafsiri nyingi hutumia maneno tofauti kwa kila mojawapo ya matukio matatu ili kuelezea tofauti hizo, hasa kufafanua kwamba mtu ambaye Musa alimpiga alifariki kutokana na kipigo hicho.</w:t>
      </w:r>
    </w:p>
    <w:p>
      <w:pPr/>
      <w:r>
        <w:rPr>
          <w:lang w:val="sw_KE" w:bidi="sw_KE"/>
        </w:rPr>
      </w:r>
      <w:r>
        <w:rPr>
          <w:lang w:val="sw_KE" w:bidi="sw_KE"/>
        </w:rPr>
        <w:t>Sitisha hapa na mjadili swali hili kama kikundi: Simulia hadithi mbili kuhusu aina tofauti za mapigano. Zingatia maneno au misemo unayotumia kuelezea mapigano. Sitisha sauti hii hapa.</w:t>
      </w:r>
    </w:p>
    <w:p>
      <w:pPr/>
      <w:r>
        <w:rPr>
          <w:lang w:val="sw_KE" w:bidi="sw_KE"/>
        </w:rPr>
      </w:r>
      <w:r>
        <w:rPr>
          <w:lang w:val="sw_KE" w:bidi="sw_KE"/>
        </w:rPr>
        <w:t>Musa aliangalia pande zote na hakuona mtu yeyote. Aligeuza uso wake huku na huko ili kuona kama mtu yeyote alikuwa akimtazama. Kwa kuwa huu ni mahali pa kazi penye shughuli nyingi na watu wanaofanya kazi kwa bidii sana chini ya mabosi wakali, haiwezekani kwamba hakukuwa na mtu hata mmoja karibu. Kuna uwezekano mkubwa zaidi kwamba hakuna mtu aliyekuwa akimtazama. Hili linaonyesha kwamba mwitikio wa Musa ulikuwa wa kukusudia. Kwanza alihakikisha kwamba hakuna mtu aliyekuwa akitazama au angeweza kuona kile alichokuwa karibu kufanya.</w:t>
      </w:r>
    </w:p>
    <w:p>
      <w:pPr/>
      <w:r>
        <w:rPr>
          <w:lang w:val="sw_KE" w:bidi="sw_KE"/>
        </w:rPr>
      </w:r>
      <w:r>
        <w:rPr>
          <w:lang w:val="sw_KE" w:bidi="sw_KE"/>
        </w:rPr>
        <w:t>Musa alimpiga Mmisri huyo hadi kumuua na kumficha katika mchanga. Mchanga ni kama udongo mlegevu unaopeperushwa kwa urahisi na upepo au kusombwa kwa urahisi na maji. Hii inamaanisha kwamba Musa pengine alizika mwili haraka kwa mikono yake katika shimo lenye kina kifupi sana. Musa hakuwa na wakati mwingi wa kuficha uhalifu wake, lakini alikuwa akiharakisha kufuta athari za kile alichokifanya.</w:t>
      </w:r>
    </w:p>
    <w:p>
      <w:pPr/>
      <w:r>
        <w:rPr>
          <w:lang w:val="sw_KE" w:bidi="sw_KE"/>
        </w:rPr>
      </w:r>
      <w:r>
        <w:rPr>
          <w:lang w:val="sw_KE" w:bidi="sw_KE"/>
        </w:rPr>
        <w:t>Siku iliyofuata Musa alitoka kwenye jumba la kifalme hadi karibu na mahali pale na alishangaa kuona Waebrania wawili wakipigana. Musa anamwambia mtu anayempiga mwingine na kumuuliza, "Kwa nini unampiga mwenzako?"</w:t>
      </w:r>
    </w:p>
    <w:p>
      <w:pPr/>
      <w:r>
        <w:rPr>
          <w:lang w:val="sw_KE" w:bidi="sw_KE"/>
        </w:rPr>
      </w:r>
      <w:r>
        <w:rPr>
          <w:lang w:val="sw_KE" w:bidi="sw_KE"/>
        </w:rPr>
        <w:t>Yule Mwebrania anajibu kwa kuuliza, "Nani aliyekufanya wewe mkuu na mwamuzi juu yetu?" Hili ni swali ambalo hatarajii kupata jibu lake. Ni kama anasema, "Huna haki ya kuingilia kati!" au "Hatukutambui kama mna mamlaka yoyote juu yetu!"</w:t>
      </w:r>
    </w:p>
    <w:p>
      <w:pPr/>
      <w:r>
        <w:rPr>
          <w:lang w:val="sw_KE" w:bidi="sw_KE"/>
        </w:rPr>
      </w:r>
      <w:r>
        <w:rPr>
          <w:lang w:val="sw_KE" w:bidi="sw_KE"/>
        </w:rPr>
        <w:t>Sitisha hapa na mjadili swali hili kama kikundi: Kwa nini mnafikiri Waebrania wanakataa mamlaka ya Musa? Sitisha sauti hii hapa.</w:t>
      </w:r>
    </w:p>
    <w:p>
      <w:pPr/>
      <w:r>
        <w:rPr>
          <w:lang w:val="sw_KE" w:bidi="sw_KE"/>
        </w:rPr>
      </w:r>
      <w:r>
        <w:rPr>
          <w:lang w:val="sw_KE" w:bidi="sw_KE"/>
        </w:rPr>
        <w:t>Yule Mwebrania anaendelea, "Je, unapanga kuniua kama ulivyomwua Mmisri?" Hili ni swali lingine ambalo halitarajii jibu. Kwa kweli ni tishio zaidi kwa Musa na inaweza kusemwa kama taarifa kama, "Nadhani unapanga kuniua kama ulivyomwua Mmisri yule." Hili linaonyesha kwamba watu wengi wanajua kile Musa alichofanya. Pia inaonyesha kwamba Waebrania wanakataa jaribio la Musa la kuwa mmoja wao.</w:t>
      </w:r>
    </w:p>
    <w:p>
      <w:pPr/>
      <w:r>
        <w:rPr>
          <w:lang w:val="sw_KE" w:bidi="sw_KE"/>
        </w:rPr>
      </w:r>
      <w:r>
        <w:rPr>
          <w:lang w:val="sw_KE" w:bidi="sw_KE"/>
        </w:rPr>
        <w:t>Kisha Musa aliogopa, si yule mtu wa Kiebrania, bali kwa sababu watu walijua kwamba Musa alimwua Mmisri. Musa aliwaza moyoni mwake, "Hapana!" "Watu wanajua nilichokifanya!" Maandiko ya awali yanasema kwamba Musa alisema kifungu hiki, lakini ni wazi katika muktadha kwamba Musa huenda hakusema hili kwa sauti, bali alijiambia kifungu hiki mwenyewe katika mawazo yake.</w:t>
      </w:r>
    </w:p>
    <w:p>
      <w:pPr/>
      <w:r>
        <w:rPr>
          <w:lang w:val="sw_KE" w:bidi="sw_KE"/>
        </w:rPr>
      </w:r>
      <w:r>
        <w:rPr>
          <w:lang w:val="sw_KE" w:bidi="sw_KE"/>
        </w:rPr>
        <w:t xml:space="preserve">Farao, mfalme wa Misri, aliposikia kile Musa alichofanya, Farao alijaribu kumwua Musa. Kama mfalme, Farao mwenyewe pengine hakujaribu kumwua Musa, bali aliamuru Musa auawe. Hii inatokana na Musa kumuua Mmisri mwingine, na kwa sababu ya hili, Wamisri walimwona Musa kama anayejaribu kuanzisha uasi kati ya Waebrania. Ili kuendelea kuishi, Musa </w:t>
      </w:r>
      <w:r>
        <w:rPr>
          <w:b/>
          <w:lang w:val="sw_KE" w:bidi="sw_KE"/>
        </w:rPr>
        <w:t>anakimbia kutoka kwa Farao</w:t>
      </w:r>
      <w:r>
        <w:rPr>
          <w:lang w:val="sw_KE" w:bidi="sw_KE"/>
        </w:rPr>
        <w:t>. Kifungu hiki kinamaanisha kwamba Musa alitoka katika nchi ambayo Farao alikuwa na mamlaka, kutoka nchi ya Misri. Huenda hii ilikuwa safari ndefu ya siku kadhaa.</w:t>
      </w:r>
    </w:p>
    <w:p>
      <w:pPr/>
      <w:r>
        <w:rPr>
          <w:lang w:val="sw_KE" w:bidi="sw_KE"/>
        </w:rPr>
      </w:r>
      <w:r>
        <w:rPr>
          <w:lang w:val="sw_KE" w:bidi="sw_KE"/>
        </w:rPr>
        <w:t>Sitisha hapa na mjadili swali hili kama kikundi: Mtaelezeaje Musa akikimbia kutoka kwa Farao na kuondoka Misri? Sitisha sauti hii hapa.</w:t>
      </w:r>
    </w:p>
    <w:p>
      <w:pPr/>
      <w:r>
        <w:rPr>
          <w:lang w:val="sw_KE" w:bidi="sw_KE"/>
        </w:rPr>
      </w:r>
      <w:r>
        <w:rPr>
          <w:lang w:val="sw_KE" w:bidi="sw_KE"/>
        </w:rPr>
        <w:t>Hatimaye Musa aliketi kando ya kisima katika nchi ya Midiani.</w:t>
      </w:r>
    </w:p>
    <w:p>
      <w:pPr/>
      <w:r>
        <w:rPr>
          <w:lang w:val="sw_KE" w:bidi="sw_KE"/>
        </w:rPr>
      </w:r>
      <w:r>
        <w:rPr>
          <w:lang w:val="sw_KE" w:bidi="sw_KE"/>
        </w:rPr>
        <w:t xml:space="preserve">Simama hapa na uangalie picha ya </w:t>
      </w:r>
      <w:r>
        <w:rPr>
          <w:lang w:val="sw_KE" w:bidi="sw_KE"/>
        </w:rPr>
        <w:t>farasi</w:t>
      </w:r>
      <w:r>
        <w:rPr>
          <w:lang w:val="sw_KE" w:bidi="sw_KE"/>
        </w:rPr>
        <w:t>. Sitisha sauti hii hapa.</w:t>
      </w:r>
    </w:p>
    <w:p>
      <w:pPr/>
      <w:r>
        <w:rPr>
          <w:lang w:val="sw_KE" w:bidi="sw_KE"/>
        </w:rPr>
      </w:r>
      <w:r>
        <w:rPr>
          <w:lang w:val="sw_KE" w:bidi="sw_KE"/>
        </w:rPr>
        <w:t>Inaweza kuwa vigumu kuelewa mpangilio ambao matukio ya mwisho yalitokea. Mpangilio halisi wa tukio ni kwamba Musa aliondoka Misri na kwenda Midiani. Musa alipowasili kwa mara ya kwanza Midiani, aliketi kando ya kisima. Hatimaye, Musa alikaa na kuishi katika nchi ya Midiani kwa muda mrefu. Lakini tendo la Musa la kuketi kwenye kisima linahitimisha hadithi hii ya Musa kuondoka Misri na linaanza hadithi inayofuata ya tukio lake muhimu katika kisima. Ndiyo sababu maelezo haya ya kuketi kando ya kisima yanabakizwa hadi mwisho kabisa wa hadithi.</w:t>
      </w:r>
    </w:p>
    <w:p>
      <w:pPr/>
      <w:r>
        <w:rPr>
          <w:lang w:val="sw_KE" w:bidi="sw_KE"/>
        </w:rPr>
      </w:r>
      <w:r>
        <w:rPr>
          <w:lang w:val="sw_KE" w:bidi="sw_KE"/>
        </w:rPr>
        <w:t>Simamisheni hapa na mjadili kama kikundi jinsi mnavyotaka kuelezea mwisho wa hadithi hii ili mpangilio wa matukio uwe na maana na pia utiririke kwa urahisi katika hadithi inayofuata. Sitisha sauti hii hapa.</w:t>
      </w:r>
    </w:p>
    <w:p>
      <w:pPr/>
      <w:r>
        <w:rPr>
          <w:lang w:val="sw_KE" w:bidi="sw_KE"/>
        </w:rPr>
      </w:r>
      <w:r>
        <w:rPr>
          <w:lang w:val="sw_KE" w:bidi="sw_KE"/>
        </w:rPr>
        <w:t>Sasa, kikundi kinapaswa kuandaa mchoro wa matukio (storyboard), kuchora, au kutumia vitu ili kuonyesha kifungu hicho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2:11–15 katika tafsiri iliyo rahisi zaidi kueleweka.</w:t>
      </w:r>
    </w:p>
    <w:p>
      <w:pPr/>
      <w:r>
        <w:rPr>
          <w:lang w:val="sw_KE" w:bidi="sw_KE"/>
        </w:rPr>
      </w:r>
      <w:r>
        <w:rPr>
          <w:lang w:val="sw_KE" w:bidi="sw_KE"/>
        </w:rPr>
        <w:t>Katika hatua hii, kikundi hicho kitaigiza kifungu hicho.</w:t>
      </w:r>
    </w:p>
    <w:p>
      <w:pPr/>
      <w:r>
        <w:rPr>
          <w:lang w:val="sw_KE" w:bidi="sw_KE"/>
        </w:rPr>
      </w:r>
      <w:r>
        <w:rPr>
          <w:lang w:val="sw_KE" w:bidi="sw_KE"/>
        </w:rPr>
        <w:t>Kifungu hiki kina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Musa—mkombozi wa watu wa Kiebrania aliyechaguliwa na Mungu</w:t>
      </w:r>
    </w:p>
    <w:p>
      <w:pPr>
        <w:pStyle w:val="ListBullet"/>
        <w:spacing w:line="240" w:lineRule="auto"/>
        <w:ind w:left="720"/>
      </w:pPr>
      <w:r>
        <w:rPr>
          <w:lang w:val="sw_KE" w:bidi="sw_KE"/>
        </w:rPr>
      </w:r>
      <w:r>
        <w:rPr>
          <w:lang w:val="sw_KE" w:bidi="sw_KE"/>
        </w:rPr>
        <w:t>Watu wa Kiebrania—watu waliochaguliwa wa Mungu, kwa sasa ni watumwa nchini Misri</w:t>
      </w:r>
    </w:p>
    <w:p>
      <w:pPr>
        <w:pStyle w:val="ListBullet"/>
        <w:spacing w:line="240" w:lineRule="auto"/>
        <w:ind w:left="720"/>
      </w:pPr>
      <w:r>
        <w:rPr>
          <w:lang w:val="sw_KE" w:bidi="sw_KE"/>
        </w:rPr>
      </w:r>
      <w:r>
        <w:rPr>
          <w:lang w:val="sw_KE" w:bidi="sw_KE"/>
        </w:rPr>
        <w:t>Mshambulizi Mmisri—Mmisri anayemshambulia mtumwa wa Kiebrania. Musa anamwua</w:t>
      </w:r>
    </w:p>
    <w:p>
      <w:pPr>
        <w:pStyle w:val="ListBullet"/>
        <w:spacing w:line="240" w:lineRule="auto"/>
        <w:ind w:left="720"/>
      </w:pPr>
      <w:r>
        <w:rPr>
          <w:lang w:val="sw_KE" w:bidi="sw_KE"/>
        </w:rPr>
      </w:r>
      <w:r>
        <w:rPr>
          <w:lang w:val="sw_KE" w:bidi="sw_KE"/>
        </w:rPr>
        <w:t>Mwathirika Mwebrania—Mwebrania anashambuliwa na Mmisri</w:t>
      </w:r>
    </w:p>
    <w:p>
      <w:pPr>
        <w:pStyle w:val="ListBullet"/>
        <w:spacing w:line="240" w:lineRule="auto"/>
        <w:ind w:left="720"/>
      </w:pPr>
      <w:r>
        <w:rPr>
          <w:lang w:val="sw_KE" w:bidi="sw_KE"/>
        </w:rPr>
      </w:r>
      <w:r>
        <w:rPr>
          <w:lang w:val="sw_KE" w:bidi="sw_KE"/>
        </w:rPr>
        <w:t>Mshambulizi wa Kiebrania—Mmoja wa Waebrania ambaye Musa anampata akipigana, yeye ndiye mwenye hatia anayemjibu Musa kwa dharau</w:t>
      </w:r>
    </w:p>
    <w:p>
      <w:pPr>
        <w:pStyle w:val="ListBullet"/>
        <w:spacing w:line="240" w:lineRule="auto"/>
        <w:ind w:left="720"/>
      </w:pPr>
      <w:r>
        <w:rPr>
          <w:lang w:val="sw_KE" w:bidi="sw_KE"/>
        </w:rPr>
      </w:r>
      <w:r>
        <w:rPr>
          <w:lang w:val="sw_KE" w:bidi="sw_KE"/>
        </w:rPr>
        <w:t>Mwathirika wa pili wa Kiebrania—Mmoja wa Waebrania anaowakuta wakipigana, si yule mwenye hatia</w:t>
      </w:r>
    </w:p>
    <w:p>
      <w:pPr>
        <w:pStyle w:val="ListBullet"/>
        <w:spacing w:line="240" w:lineRule="auto"/>
        <w:ind w:left="720"/>
      </w:pPr>
      <w:r>
        <w:rPr>
          <w:lang w:val="sw_KE" w:bidi="sw_KE"/>
        </w:rPr>
      </w:r>
      <w:r>
        <w:rPr>
          <w:lang w:val="sw_KE" w:bidi="sw_KE"/>
        </w:rPr>
        <w:t>Farao—Mfalme wa Misri</w:t>
      </w:r>
    </w:p>
    <w:p>
      <w:pPr/>
      <w:r>
        <w:rPr>
          <w:lang w:val="sw_KE" w:bidi="sw_KE"/>
        </w:rPr>
      </w:r>
      <w:r>
        <w:rPr>
          <w:lang w:val="sw_KE" w:bidi="sw_KE"/>
        </w:rPr>
        <w:t>Mkiwa kikundi, igizeni kifungu hiki mara mbili. Unapaswa kuigiza kifungu hicho kwa lugha yako mwenyewe.</w:t>
      </w:r>
    </w:p>
    <w:p>
      <w:pPr/>
      <w:r>
        <w:rPr>
          <w:lang w:val="sw_KE" w:bidi="sw_KE"/>
        </w:rPr>
      </w:r>
      <w:r>
        <w:rPr>
          <w:lang w:val="sw_KE" w:bidi="sw_KE"/>
        </w:rPr>
        <w:t>Kwanza, igizeni kifungu hicho bila kusitisha. Zingatia mazungumzo, mtiririko, muundo wa hadithi, na mpangilio wa matukio ya simulizi hii. Hakikisheni hamuachi kuigiza sehemu ngumu au muhimu za kifungu hiki. Msaidiane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kinapaswa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Huu hapa ni mfano wa hali hiyo na majibu yanayowezekana:</w:t>
      </w:r>
    </w:p>
    <w:p>
      <w:pPr/>
      <w:r>
        <w:rPr>
          <w:lang w:val="sw_KE" w:bidi="sw_KE"/>
        </w:rPr>
      </w:r>
      <w:r>
        <w:rPr>
          <w:lang w:val="sw_KE" w:bidi="sw_KE"/>
        </w:rPr>
        <w:t>Katika siku ambazo Waebrania walikuwa watumwa wa Wamisri na Musa alipokwisha kuwa mtu mzima, Musa alitoka nje na kuangalia kazi ngumu ya watu wake, Waebrania.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Waebrania, “Mnahisi au mnafikiria nini?” Watu wanaweza kujibu mambo kama, "Tumechoka kutokana na miaka ya kazi ngumu sana na kutendewa kwa ukali," au "Tumewakasirikia Wamisri kwa kutufanya watumwa lakini pia tumemkasirikia Mungu kwa kutofanya lolote ili kutuokoa," au "Tunajiuliza ni lini Mungu atatuokoa na kutimiza ahadi yake kwa babu yetu Ibrahimu ya kuturudisha kwenye nchi ya ahadi."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Alipokuwa akitembea, Musa aliona Mmisri akimpiga Mwebrania.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Musa, "Unahisi vipi au unawaza nini?" Mtu huyo anaweza kujibu mambo kama, "Najihusisha na watu wa Kiebrania na ninataka kuwaokoa," au "Nimekasirishwa na ukandamizaji wa watu wangu!" au "Siwezi kuvumilia tena!" Lazima nifanye kitu ili kusaidia! Nitammaliza Mmisri huyo!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Musa aligeuka na kuangalia huku na huku, lakini hakuona mtu yeyote karibu, kwa hivyo alimuua Mmisri na kuficha mwili kwenye mchanga.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Musa, "Unahisi vipi au unawaza nini?" Mtu huyo anaweza kujibu mambo kama, "Ninaweza angalau kumwokoa Mwebrania huyu hata kama siwezi kuwasaidia wote," au "Kwa sababu hakuna mtu mwingine angemlinda Mwebrania huyu asiye na hatia, niliamua kuchukua mambo mikononi mwangu mwenyewe," au "Nilipata kisasi kwa wasimamizi wa watumwa wa Misri wakali."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Siku iliyofuata, Musa alitoka nje na alishangaa kuona Waebrania wawili wakipigana. Musa alimwambia yule aliyeanzisha ugomvi, "Kwa nini unampiga rafiki yako?" Lakini yule mtu alijibu, "Nani aliyekufanya kuwa mkuu na hakimu juu yetu?" "Je, unapanga kuniua kama ulivyomwua Mmisri jana?"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kama Waebrania wanaopigana, “Mnahisi au mnafikiria nini?” Watu wanaweza kujibu mambo kama, "Tunaogopa tutaadhibiwa kwa kosa la Musa," au "Tumechukizwa kwamba Musa anafikiri yeye ni mmoja wetu wakati ameishi maisha rahisi katika jumba la kifalme huku sisi tukifanya kazi kwa bidii kama watumwa kila siku."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Musa aliogopa kwa sababu alitambua kwamba matendo yake yalijulikana.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huyo anaweza kujibu mambo kama, "Nimefichuliwa kwa sababu uhalifu niliodhani nilikuwa nikitenda kwa siri sasa unajulikana na watu wengine," au "Ninaogopa kwa sababu ninajua kwamba Farao hivi karibuni atajua na kujaribu kuniua ili kulipiza kisasi," au "Nimekataliwa na Waebrania ambao nilikuwa nikitafuta kuwasaidia."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Farao alisikia kuhusu yaliyotokea na alijaribu kumwua Musa, lakini Musa alikimbia mpaka alipokuja katika nchi inayoitwa Midiani na kusimama kando ya kisima.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anayemwigiza Musa, "Unahisi vipi au unawaza nini?" Mtu huyo anaweza kujibu mambo kama, "Nina hofu na niko peke yangu katika nchi ya kigeni," au "Nilikataliwa na Wamisri pamoja na Waebrania," au "Ninafurahi kwamba nilitoroka na uhai wangu, lakini sasa sina chochote na nipo katika nchi ngeni," au "Nimechoka na nina kiu."</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Kutoka 2:11–15 katika tafsiri iliyo rahisi zaidi kueleweka.</w:t>
      </w:r>
    </w:p>
    <w:p>
      <w:pPr/>
      <w:r>
        <w:rPr>
          <w:lang w:val="sw_KE" w:bidi="sw_KE"/>
        </w:rPr>
      </w:r>
      <w:r>
        <w:rPr>
          <w:lang w:val="sw_KE" w:bidi="sw_KE"/>
        </w:rPr>
        <w:t>Katika hatua hii, kikundi kitajadili istilahi na maneno muhimu yaliyomo katika fungu hili.</w:t>
      </w:r>
    </w:p>
    <w:p>
      <w:pPr/>
      <w:r>
        <w:rPr>
          <w:lang w:val="sw_KE" w:bidi="sw_KE"/>
        </w:rPr>
      </w:r>
      <w:r>
        <w:rPr>
          <w:lang w:val="sw_KE" w:bidi="sw_KE"/>
        </w:rPr>
        <w:t xml:space="preserve">Siku moja, Musa alipokuwa mtu mzima, akiwa na umri wa takriban miaka 40, aliwaendea watu wake, </w:t>
      </w:r>
      <w:r>
        <w:rPr>
          <w:b/>
          <w:lang w:val="sw_KE" w:bidi="sw_KE"/>
        </w:rPr>
        <w:t>Waebrania</w:t>
      </w:r>
      <w:r>
        <w:rPr>
          <w:lang w:val="sw_KE" w:bidi="sw_KE"/>
        </w:rPr>
        <w:t xml:space="preserve">. Waebrania ni neno linalotumiwa kwa watu waliochaguliwa na </w:t>
      </w:r>
      <w:r>
        <w:rPr>
          <w:lang w:val="sw_KE" w:bidi="sw_KE"/>
        </w:rPr>
        <w:t>Mungu</w:t>
      </w:r>
      <w:r>
        <w:rPr>
          <w:lang w:val="sw_KE" w:bidi="sw_KE"/>
        </w:rPr>
        <w:t xml:space="preserve">, ambao pia wanajulikana kama </w:t>
      </w:r>
      <w:r>
        <w:rPr>
          <w:lang w:val="sw_KE" w:bidi="sw_KE"/>
        </w:rPr>
        <w:t>Waisraeli</w:t>
      </w:r>
      <w:r>
        <w:rPr>
          <w:lang w:val="sw_KE" w:bidi="sw_KE"/>
        </w:rPr>
        <w:t xml:space="preserve">. Waebrania wanarejelea </w:t>
      </w:r>
      <w:r>
        <w:rPr>
          <w:lang w:val="sw_KE" w:bidi="sw_KE"/>
        </w:rPr>
        <w:t>uzao</w:t>
      </w:r>
      <w:r>
        <w:rPr>
          <w:lang w:val="sw_KE" w:bidi="sw_KE"/>
        </w:rPr>
        <w:t xml:space="preserve"> wa </w:t>
      </w:r>
      <w:r>
        <w:rPr>
          <w:lang w:val="sw_KE" w:bidi="sw_KE"/>
        </w:rPr>
        <w:t>Ibrahimu</w:t>
      </w:r>
      <w:r>
        <w:rPr>
          <w:lang w:val="sw_KE" w:bidi="sw_KE"/>
        </w:rPr>
        <w:t xml:space="preserve"> kupitia Isaka, na Yakobo. Kumbuka kwamba </w:t>
      </w:r>
      <w:r>
        <w:rPr>
          <w:lang w:val="sw_KE" w:bidi="sw_KE"/>
        </w:rPr>
        <w:t>Kiebrania</w:t>
      </w:r>
      <w:r>
        <w:rPr>
          <w:lang w:val="sw_KE" w:bidi="sw_KE"/>
        </w:rPr>
        <w:t xml:space="preserve"> kimo kwenye Faharasa Kuu. Tumia neno lilelile kwa Kiebrania ambalo umelitumia katika simulizi za awali.</w:t>
      </w:r>
    </w:p>
    <w:p>
      <w:pPr/>
      <w:r>
        <w:rPr>
          <w:lang w:val="sw_KE" w:bidi="sw_KE"/>
        </w:rPr>
      </w:r>
      <w:r>
        <w:rPr>
          <w:lang w:val="sw_KE" w:bidi="sw_KE"/>
        </w:rPr>
        <w:t xml:space="preserve">Musa aliona mizigo yao. Hapa neno </w:t>
      </w:r>
      <w:r>
        <w:rPr>
          <w:b/>
          <w:lang w:val="sw_KE" w:bidi="sw_KE"/>
        </w:rPr>
        <w:t>mizigo</w:t>
      </w:r>
      <w:r>
        <w:rPr>
          <w:lang w:val="sw_KE" w:bidi="sw_KE"/>
        </w:rPr>
        <w:t xml:space="preserve"> linarejelea kazi ngumu ambayo watumwa wa Kiebrania </w:t>
      </w:r>
      <w:r>
        <w:rPr>
          <w:lang w:val="sw_KE" w:bidi="sw_KE"/>
        </w:rPr>
        <w:t>walivumilia</w:t>
      </w:r>
      <w:r>
        <w:rPr>
          <w:lang w:val="sw_KE" w:bidi="sw_KE"/>
        </w:rPr>
        <w:t xml:space="preserve">. Vifungu vya awali viliwaelezea Wamisri kama </w:t>
      </w:r>
      <w:r>
        <w:rPr>
          <w:lang w:val="sw_KE" w:bidi="sw_KE"/>
        </w:rPr>
        <w:t>mabwana</w:t>
      </w:r>
      <w:r>
        <w:rPr>
          <w:lang w:val="sw_KE" w:bidi="sw_KE"/>
        </w:rPr>
        <w:t xml:space="preserve"> wenye hila na wasio na huruma walioufanya maisha ya Waebrania kuwa machungu kwa utumishi mgumu. Huu ndio unyanyasaji mkali ambao Musa anashuhudia.</w:t>
      </w:r>
    </w:p>
    <w:p>
      <w:pPr/>
      <w:r>
        <w:rPr>
          <w:lang w:val="sw_KE" w:bidi="sw_KE"/>
        </w:rPr>
      </w:r>
      <w:r>
        <w:rPr>
          <w:lang w:val="sw_KE" w:bidi="sw_KE"/>
        </w:rPr>
        <w:t xml:space="preserve">Sitisha hapa na mjadili kama kikundi neno au kifungu cha maneno mtakachotumia kwa </w:t>
      </w:r>
      <w:r>
        <w:rPr>
          <w:b/>
          <w:lang w:val="sw_KE" w:bidi="sw_KE"/>
        </w:rPr>
        <w:t>mizigo</w:t>
      </w:r>
      <w:r>
        <w:rPr>
          <w:lang w:val="sw_KE" w:bidi="sw_KE"/>
        </w:rPr>
        <w:t>. Sitisha sauti hii hapa.</w:t>
      </w:r>
    </w:p>
    <w:p>
      <w:pPr/>
      <w:r>
        <w:rPr>
          <w:lang w:val="sw_KE" w:bidi="sw_KE"/>
        </w:rPr>
      </w:r>
      <w:r>
        <w:rPr>
          <w:lang w:val="sw_KE" w:bidi="sw_KE"/>
        </w:rPr>
        <w:t xml:space="preserve">Kisha Musa aliona Mmisri akimpiga Mwebrania, mmoja wa watu wake mwenyewe. </w:t>
      </w:r>
      <w:r>
        <w:rPr>
          <w:b/>
          <w:lang w:val="sw_KE" w:bidi="sw_KE"/>
        </w:rPr>
        <w:t>Wamisri</w:t>
      </w:r>
      <w:r>
        <w:rPr>
          <w:lang w:val="sw_KE" w:bidi="sw_KE"/>
        </w:rPr>
        <w:t xml:space="preserve"> wanarejelea watu wa Misri ambao waliwafanya watu wa Kiebrania kuwa watumwa.</w:t>
      </w:r>
    </w:p>
    <w:p>
      <w:pPr/>
      <w:r>
        <w:rPr>
          <w:lang w:val="sw_KE" w:bidi="sw_KE"/>
        </w:rPr>
      </w:r>
      <w:r>
        <w:rPr>
          <w:lang w:val="sw_KE" w:bidi="sw_KE"/>
        </w:rPr>
        <w:t xml:space="preserve">Mara mbili katika sentensi ya kwanza inafafanua kwamba Waebrania walikuwa </w:t>
      </w:r>
      <w:r>
        <w:rPr>
          <w:b/>
          <w:lang w:val="sw_KE" w:bidi="sw_KE"/>
        </w:rPr>
        <w:t>watu wake mwenyewe</w:t>
      </w:r>
      <w:r>
        <w:rPr>
          <w:lang w:val="sw_KE" w:bidi="sw_KE"/>
        </w:rPr>
        <w:t xml:space="preserve"> au "ndugu zake."</w:t>
      </w:r>
    </w:p>
    <w:p>
      <w:pPr/>
      <w:r>
        <w:rPr>
          <w:lang w:val="sw_KE" w:bidi="sw_KE"/>
        </w:rPr>
      </w:r>
      <w:r>
        <w:rPr>
          <w:lang w:val="sw_KE" w:bidi="sw_KE"/>
        </w:rPr>
        <w:t>Simameni hapa na mjadili kwa pamoja neno au kifungu gani mtakachotumia kuelezea uhusiano wa karibu wa Musa na watu wa Kiebrania. Sitisha sauti hii hapa.</w:t>
      </w:r>
    </w:p>
    <w:p>
      <w:pPr/>
      <w:r>
        <w:rPr>
          <w:lang w:val="sw_KE" w:bidi="sw_KE"/>
        </w:rPr>
      </w:r>
      <w:r>
        <w:rPr>
          <w:lang w:val="sw_KE" w:bidi="sw_KE"/>
        </w:rPr>
        <w:t>Musa aliona Mmisri akimpiga Mwebrania. Mapema tulijadili neno "kupiga" au "gonga" au "shambulia" katika vita tatu tofauti na matokeo yake tofauti.</w:t>
      </w:r>
    </w:p>
    <w:p>
      <w:pPr/>
      <w:r>
        <w:rPr>
          <w:lang w:val="sw_KE" w:bidi="sw_KE"/>
        </w:rPr>
      </w:r>
      <w:r>
        <w:rPr>
          <w:lang w:val="sw_KE" w:bidi="sw_KE"/>
        </w:rPr>
        <w:t>Sitisha hapa na mjadili kama kikundi ni neno au kifungu kipi, au kama mtatumia maneno tofauti kuelezea kipigo katika matukio haya matatu. Sitisha sauti hii hapa.</w:t>
      </w:r>
    </w:p>
    <w:p>
      <w:pPr/>
      <w:r>
        <w:rPr>
          <w:lang w:val="sw_KE" w:bidi="sw_KE"/>
        </w:rPr>
      </w:r>
      <w:r>
        <w:rPr>
          <w:lang w:val="sw_KE" w:bidi="sw_KE"/>
        </w:rPr>
        <w:t xml:space="preserve">Musa alitazama huku na huko akaona kwamba hakuna mtu aliyekuwa pale wala hakuna mtu aliyekuwa akitazama. Kisha Musa akampiga Mmisri hadi kufa na kuficha mwili wa Mmisri katika mchanga. </w:t>
      </w:r>
      <w:r>
        <w:rPr>
          <w:b/>
          <w:lang w:val="sw_KE" w:bidi="sw_KE"/>
        </w:rPr>
        <w:t>Mchanga</w:t>
      </w:r>
      <w:r>
        <w:rPr>
          <w:lang w:val="sw_KE" w:bidi="sw_KE"/>
        </w:rPr>
        <w:t xml:space="preserve"> ni chembechembe ndogo sana za udongo ambazo hupulizwa kwa urahisi na upepo au kusombwa na maji.</w:t>
      </w:r>
    </w:p>
    <w:p>
      <w:pPr/>
      <w:r>
        <w:rPr>
          <w:lang w:val="sw_KE" w:bidi="sw_KE"/>
        </w:rPr>
      </w:r>
      <w:r>
        <w:rPr>
          <w:lang w:val="sw_KE" w:bidi="sw_KE"/>
        </w:rPr>
        <w:t xml:space="preserve">Simama hapa na uangalie picha ya </w:t>
      </w:r>
      <w:r>
        <w:rPr>
          <w:lang w:val="sw_KE" w:bidi="sw_KE"/>
        </w:rPr>
        <w:t>mchanga</w:t>
      </w:r>
      <w:r>
        <w:rPr>
          <w:lang w:val="sw_KE" w:bidi="sw_KE"/>
        </w:rPr>
        <w:t xml:space="preserve"> na mjadili kama kikundi neno gani au kifungu gani cha maneno mtakachotumia kuelezea neno mchanga. Sitisha sauti hii hapa.</w:t>
      </w:r>
    </w:p>
    <w:p>
      <w:pPr/>
      <w:r>
        <w:rPr>
          <w:lang w:val="sw_KE" w:bidi="sw_KE"/>
        </w:rPr>
      </w:r>
      <w:r>
        <w:rPr>
          <w:lang w:val="sw_KE" w:bidi="sw_KE"/>
        </w:rPr>
        <w:t xml:space="preserve">Musa alipotoka nje siku iliyofuata, kulikuwa na wanaume wawili wa Kiebrania wakipigana. Musa alizungumza na </w:t>
      </w:r>
      <w:r>
        <w:rPr>
          <w:b/>
          <w:lang w:val="sw_KE" w:bidi="sw_KE"/>
        </w:rPr>
        <w:t>yule aliyekuwa kwenye makosa</w:t>
      </w:r>
      <w:r>
        <w:rPr>
          <w:lang w:val="sw_KE" w:bidi="sw_KE"/>
        </w:rPr>
        <w:t>. Hatujui jinsi Musa alivyomtambua mmoja wa Waebrania kama mchokozi au mwovu. Inawezekana alikuwa yule aliyekuwa akimpiga au kumgonga mwenzake. Inawezekana kwamba mmoja wa wanaume hao alikuwa msimamizi, mtumwa mwenye mamlaka juu ya kikundi, huku mwingine akiwa mfanyakazi ingawa wote walikuwa watumwa wa Kiebrania.</w:t>
      </w:r>
    </w:p>
    <w:p>
      <w:pPr/>
      <w:r>
        <w:rPr>
          <w:lang w:val="sw_KE" w:bidi="sw_KE"/>
        </w:rPr>
      </w:r>
      <w:r>
        <w:rPr>
          <w:lang w:val="sw_KE" w:bidi="sw_KE"/>
        </w:rPr>
        <w:t xml:space="preserve">Sitisha hapa na mjadili kama kikundi neno gani au kifungu gani cha maneno mtakachotumia kuelezea </w:t>
      </w:r>
      <w:r>
        <w:rPr>
          <w:b/>
          <w:lang w:val="sw_KE" w:bidi="sw_KE"/>
        </w:rPr>
        <w:t>Kiebrania kilichokuwa katika makosa</w:t>
      </w:r>
      <w:r>
        <w:rPr>
          <w:lang w:val="sw_KE" w:bidi="sw_KE"/>
        </w:rPr>
        <w:t>. Sitisha sauti hii hapa.</w:t>
      </w:r>
    </w:p>
    <w:p>
      <w:pPr/>
      <w:r>
        <w:rPr>
          <w:lang w:val="sw_KE" w:bidi="sw_KE"/>
        </w:rPr>
      </w:r>
      <w:r>
        <w:rPr>
          <w:lang w:val="sw_KE" w:bidi="sw_KE"/>
        </w:rPr>
        <w:t xml:space="preserve">Musa anamwambia yule mtu, "Kwa nini unampiga mwenzako?" </w:t>
      </w:r>
      <w:r>
        <w:rPr>
          <w:b/>
          <w:lang w:val="sw_KE" w:bidi="sw_KE"/>
        </w:rPr>
        <w:t>Mwenzake</w:t>
      </w:r>
      <w:r>
        <w:rPr>
          <w:lang w:val="sw_KE" w:bidi="sw_KE"/>
        </w:rPr>
        <w:t xml:space="preserve"> pia anaweza kuwa "rafiki" au "Mwebrania mwenzetu" au "jamaa".</w:t>
      </w:r>
    </w:p>
    <w:p>
      <w:pPr/>
      <w:r>
        <w:rPr>
          <w:lang w:val="sw_KE" w:bidi="sw_KE"/>
        </w:rPr>
      </w:r>
      <w:r>
        <w:rPr>
          <w:lang w:val="sw_KE" w:bidi="sw_KE"/>
        </w:rPr>
        <w:t xml:space="preserve">Yule Mwebrania alijibu, "Nani aliyekufanya kuwa mkuu na mwamuzi juu yetu?" </w:t>
      </w:r>
      <w:r>
        <w:rPr>
          <w:b/>
          <w:lang w:val="sw_KE" w:bidi="sw_KE"/>
        </w:rPr>
        <w:t>Mteule</w:t>
      </w:r>
      <w:r>
        <w:rPr>
          <w:lang w:val="sw_KE" w:bidi="sw_KE"/>
        </w:rPr>
        <w:t xml:space="preserve"> hapa inamaanisha "mtawala" au "afisa," si </w:t>
      </w:r>
      <w:r>
        <w:rPr>
          <w:lang w:val="sw_KE" w:bidi="sw_KE"/>
        </w:rPr>
        <w:t>mwana</w:t>
      </w:r>
      <w:r>
        <w:rPr>
          <w:lang w:val="sw_KE" w:bidi="sw_KE"/>
        </w:rPr>
        <w:t xml:space="preserve"> wa </w:t>
      </w:r>
      <w:r>
        <w:rPr>
          <w:lang w:val="sw_KE" w:bidi="sw_KE"/>
        </w:rPr>
        <w:t>Mfalme</w:t>
      </w:r>
      <w:r>
        <w:rPr>
          <w:lang w:val="sw_KE" w:bidi="sw_KE"/>
        </w:rPr>
        <w:t xml:space="preserve">. Inamaanisha mtu anayetawala au mwenye </w:t>
      </w:r>
      <w:r>
        <w:rPr>
          <w:lang w:val="sw_KE" w:bidi="sw_KE"/>
        </w:rPr>
        <w:t>mamlaka</w:t>
      </w:r>
      <w:r>
        <w:rPr>
          <w:lang w:val="sw_KE" w:bidi="sw_KE"/>
        </w:rPr>
        <w:t xml:space="preserve">. </w:t>
      </w:r>
      <w:r>
        <w:rPr>
          <w:b/>
          <w:lang w:val="sw_KE" w:bidi="sw_KE"/>
        </w:rPr>
        <w:t>Hakimu</w:t>
      </w:r>
      <w:r>
        <w:rPr>
          <w:lang w:val="sw_KE" w:bidi="sw_KE"/>
        </w:rPr>
        <w:t xml:space="preserve"> ni yule anayetatua migogoro.</w:t>
      </w:r>
    </w:p>
    <w:p>
      <w:pPr/>
      <w:r>
        <w:rPr>
          <w:lang w:val="sw_KE" w:bidi="sw_KE"/>
        </w:rPr>
      </w:r>
      <w:r>
        <w:rPr>
          <w:lang w:val="sw_KE" w:bidi="sw_KE"/>
        </w:rPr>
        <w:t>Simameni hapa na mjadili kama kikundi ni neno gani au kifungu gani mtakachotumia kuelezea maneno "mkuu na mwamuzi." Sitisha sauti hii hapa.</w:t>
      </w:r>
    </w:p>
    <w:p>
      <w:pPr/>
      <w:r>
        <w:rPr>
          <w:lang w:val="sw_KE" w:bidi="sw_KE"/>
        </w:rPr>
      </w:r>
      <w:r>
        <w:rPr>
          <w:lang w:val="sw_KE" w:bidi="sw_KE"/>
        </w:rPr>
        <w:t xml:space="preserve">Aliposikia </w:t>
      </w:r>
      <w:r>
        <w:rPr>
          <w:lang w:val="sw_KE" w:bidi="sw_KE"/>
        </w:rPr>
        <w:t>Farao</w:t>
      </w:r>
      <w:r>
        <w:rPr>
          <w:lang w:val="sw_KE" w:bidi="sw_KE"/>
        </w:rPr>
        <w:t xml:space="preserve"> kwamba Musa alimwua Mmisri, alijaribu kumwua Musa. Kwa hivyo Musa alikimbia kutoka kwa Farao.</w:t>
      </w:r>
    </w:p>
    <w:p>
      <w:pPr/>
      <w:r>
        <w:rPr>
          <w:lang w:val="sw_KE" w:bidi="sw_KE"/>
        </w:rPr>
      </w:r>
      <w:r>
        <w:rPr>
          <w:lang w:val="sw_KE" w:bidi="sw_KE"/>
        </w:rPr>
        <w:t xml:space="preserve">Musa alikwenda na kukaa katika nchi ya </w:t>
      </w:r>
      <w:r>
        <w:rPr>
          <w:b/>
          <w:lang w:val="sw_KE" w:bidi="sw_KE"/>
        </w:rPr>
        <w:t>Midiani</w:t>
      </w:r>
      <w:r>
        <w:rPr>
          <w:lang w:val="sw_KE" w:bidi="sw_KE"/>
        </w:rPr>
        <w:t xml:space="preserve"> na kuketi kando ya kisima. Midiani ni jina la mahali, na pia ni jina la kundi la watu. Eneo halisi la Midiani halijulikani kwa sababu watu walikuwa wahamaji, lakini kuna uwezekano kuwa ni mashariki ya Misri. Wamidiani ni jamaa wa mbali wa Waebrania na pia </w:t>
      </w:r>
      <w:r>
        <w:rPr>
          <w:lang w:val="sw_KE" w:bidi="sw_KE"/>
        </w:rPr>
        <w:t>wanamwabudu</w:t>
      </w:r>
      <w:r>
        <w:rPr>
          <w:lang w:val="sw_KE" w:bidi="sw_KE"/>
        </w:rPr>
        <w:t xml:space="preserve"> Mungu.</w:t>
      </w:r>
    </w:p>
    <w:p>
      <w:pPr/>
      <w:r>
        <w:rPr>
          <w:lang w:val="sw_KE" w:bidi="sw_KE"/>
        </w:rPr>
      </w:r>
      <w:r>
        <w:rPr>
          <w:lang w:val="sw_KE" w:bidi="sw_KE"/>
        </w:rPr>
        <w:t>Sitisha hapa na mjadili kama kikundi neno au kifungu cha maneno mtakachotumia kuelezea Midiani. Sitisha sauti hii hapa.</w:t>
      </w:r>
    </w:p>
    <w:p>
      <w:pPr/>
      <w:r>
        <w:rPr>
          <w:lang w:val="sw_KE" w:bidi="sw_KE"/>
        </w:rPr>
      </w:r>
      <w:r>
        <w:rPr>
          <w:lang w:val="sw_KE" w:bidi="sw_KE"/>
        </w:rPr>
        <w:t xml:space="preserve">Kifungu hiki kinachosema kuwa Musa aliketi kando ya kisima kinaweza kumaanisha tukio la muda mfupi, kama vile alivyochoka kutokana na safari yake ndefu, lakini pia kinaweza kumaanisha kwamba alikaa na kuishi katika Midiani kando ya kisima. </w:t>
      </w:r>
      <w:r>
        <w:rPr>
          <w:b/>
          <w:lang w:val="sw_KE" w:bidi="sw_KE"/>
        </w:rPr>
        <w:t>Kisima</w:t>
      </w:r>
      <w:r>
        <w:rPr>
          <w:lang w:val="sw_KE" w:bidi="sw_KE"/>
        </w:rPr>
        <w:t xml:space="preserve"> ni shimo refu lililochimbwa ardhini. Maji kutoka chanzo cha chini ya ardhi hutiririka kwenye shimo hili. Watu wanatumia mtungi wa udongo uliofungwa kwa kamba ili kuvuta maji kutoka kwenye shimo hili la kina. Maji yanatumiwa kwa ajili ya wanyama wao na kwa matumizi ya kila siku katika jamii.</w:t>
      </w:r>
    </w:p>
    <w:p>
      <w:pPr/>
      <w:r>
        <w:rPr>
          <w:lang w:val="sw_KE" w:bidi="sw_KE"/>
        </w:rPr>
      </w:r>
      <w:r>
        <w:rPr>
          <w:lang w:val="sw_KE" w:bidi="sw_KE"/>
        </w:rPr>
        <w:t xml:space="preserve">Sitisha hapa na mjadili kama kikundi neno au kifungu cha maneno mtakachotumia kuelezea </w:t>
      </w:r>
      <w:r>
        <w:rPr>
          <w:lang w:val="sw_KE" w:bidi="sw_KE"/>
        </w:rPr>
        <w:t>kisima</w:t>
      </w:r>
      <w:r>
        <w:rPr>
          <w:lang w:val="sw_KE" w:bidi="sw_KE"/>
        </w:rPr>
        <w:t>.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cha Kutoka 2:11–15 katika tafsiri iliyo rahisi zaidi kueleweka.</w:t>
      </w:r>
    </w:p>
    <w:p>
      <w:pPr/>
      <w:r>
        <w:rPr>
          <w:lang w:val="sw_KE" w:bidi="sw_KE"/>
        </w:rPr>
      </w:r>
      <w:r>
        <w:rPr>
          <w:lang w:val="sw_KE" w:bidi="sw_KE"/>
        </w:rPr>
        <w:t>Katika kipindi hiki, simulieni tena kifungu hicho kama kikundi kwa maneno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kusimulia sentensi chache za kifungu hicho na kusitisha. Mshiriki mwingine wa kikundi anapaswa kusema sehemu inayofuata ya kifungu na kusitisha. Fanya hivyo mpaka kikundi kimalize kusimulia tena kifungu chote. Wanachama wa kikundi wanaweza kurekebishana katika hatua hii. Sitisha sauti hii sasa.</w:t>
      </w:r>
    </w:p>
    <w:p>
      <w:pPr/>
      <w:r>
        <w:rPr>
          <w:lang w:val="sw_KE" w:bidi="sw_KE"/>
        </w:rPr>
      </w:r>
      <w:r>
        <w:rPr>
          <w:lang w:val="sw_KE" w:bidi="sw_KE"/>
        </w:rPr>
        <w:t>Kisha, kila mshiriki wa kikundi anapaswa kusimulia kifungu chote bila kukatizwa angalau mara moja. Mwanachama wa kikundi anaweza kutumia vitu vya kawaida, miondoko, au ubao wao wa hadithi ili kuwasaidia kukumbuka fungu hilo la maneno. Sitisha sauti hii hapa.</w:t>
      </w:r>
    </w:p>
    <w:p>
      <w:pPr/>
      <w:r>
        <w:rPr>
          <w:lang w:val="sw_KE" w:bidi="sw_KE"/>
        </w:rPr>
      </w:r>
      <w:r>
        <w:rPr>
          <w:lang w:val="sw_KE" w:bidi="sw_KE"/>
        </w:rPr>
        <w:t>Kisha, kikundi kinaweza kuamua toleo la nani la kifungu hicho ambalo mnalipenda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maandishi ambalo kila mtu anakubaliana nalo. Kila mshiriki wa kikundi anapaswa kufanya mazoezi ya kusoma toleo hili la mwisho la kifungu cha maandishi.</w:t>
      </w:r>
      <w:r>
        <w:rPr>
          <w:lang w:val="sw_KE" w:bidi="sw_KE"/>
        </w:rPr>
      </w:r>
      <w:r>
        <w:rPr>
          <w:lang w:val="sw_KE" w:bidi="sw_KE"/>
        </w:rPr>
      </w:r>
    </w:p>
    <w:p>
      <w:pPr/>
      <w:r>
        <w:rPr>
          <w:lang w:val="sw_KE" w:bidi="sw_KE"/>
        </w:rPr>
      </w:r>
    </w:p>
    <w:p>
      <w:pPr>
        <w:pStyle w:val="Heading2"/>
      </w:pPr>
      <w:r>
        <w:rPr>
          <w:lang w:val="sw_KE" w:bidi="sw_KE"/>
        </w:rPr>
        <w:t>Kutoka 2:16–25</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2:16–25 na iwekeni katika mioyo yenu.</w:t>
      </w:r>
    </w:p>
    <w:p>
      <w:pPr/>
      <w:r>
        <w:rPr>
          <w:lang w:val="sw_KE" w:bidi="sw_KE"/>
        </w:rPr>
      </w:r>
      <w:r>
        <w:rPr>
          <w:lang w:val="sw_KE" w:bidi="sw_KE"/>
        </w:rPr>
        <w:t>Sikiliza toleo la sauti la Kutoka 2:16–25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au Yesu? Sitisha sauti hii hapa.</w:t>
      </w:r>
    </w:p>
    <w:p>
      <w:pPr>
        <w:pStyle w:val="ListBullet"/>
        <w:spacing w:line="240" w:lineRule="auto"/>
        <w:ind w:left="720"/>
      </w:pPr>
      <w:r>
        <w:rPr>
          <w:lang w:val="sw_KE" w:bidi="sw_KE"/>
        </w:rPr>
      </w:r>
      <w:r>
        <w:rPr>
          <w:lang w:val="sw_KE" w:bidi="sw_KE"/>
        </w:rPr>
        <w:t>Simulizi hii inatuambia nini kuhusu watu? Sitisha sauti hii hapa.</w:t>
      </w:r>
    </w:p>
    <w:p>
      <w:pPr>
        <w:pStyle w:val="ListBullet"/>
        <w:spacing w:line="240" w:lineRule="auto"/>
        <w:ind w:left="720"/>
      </w:pPr>
      <w:r>
        <w:rPr>
          <w:lang w:val="sw_KE" w:bidi="sw_KE"/>
        </w:rPr>
      </w:r>
      <w:r>
        <w:rPr>
          <w:lang w:val="sw_KE" w:bidi="sw_KE"/>
        </w:rPr>
        <w:t>Kifungu hiki kinaathiri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2:16–25 katika tafsiri iliyo rahisi zaidi kueleweka.</w:t>
      </w:r>
    </w:p>
    <w:p>
      <w:pPr/>
      <w:r>
        <w:rPr>
          <w:lang w:val="sw_KE" w:bidi="sw_KE"/>
        </w:rPr>
      </w:r>
      <w:r>
        <w:rPr>
          <w:lang w:val="sw_KE" w:bidi="sw_KE"/>
        </w:rPr>
        <w:t>Hadithi hii inaelezea jinsi Musa, mgeni katika nchi ya kigeni, anavyopata familia mpya na makazi mapya. Musa alikuwa amekimbia hapo awali kutoka nchi yake ya Misri baada ya kumkasirisha mfalme wa Misri, au Farao. Wakati huu Musa ni mgeni katika nchi mpya na ya kigeni ya Wamidiani.</w:t>
      </w:r>
    </w:p>
    <w:p>
      <w:pPr/>
      <w:r>
        <w:rPr>
          <w:lang w:val="sw_KE" w:bidi="sw_KE"/>
        </w:rPr>
      </w:r>
      <w:r>
        <w:rPr>
          <w:lang w:val="sw_KE" w:bidi="sw_KE"/>
        </w:rPr>
        <w:t xml:space="preserve">Simama hapa na uangalie ramani ya </w:t>
      </w:r>
      <w:r>
        <w:rPr>
          <w:lang w:val="sw_KE" w:bidi="sw_KE"/>
        </w:rPr>
        <w:t>Misri na Midiani</w:t>
      </w:r>
      <w:r>
        <w:rPr>
          <w:lang w:val="sw_KE" w:bidi="sw_KE"/>
        </w:rPr>
        <w:t xml:space="preserve"> kama kikundi. Sitisha sauti hii hapa.</w:t>
      </w:r>
    </w:p>
    <w:p>
      <w:pPr/>
      <w:r>
        <w:rPr>
          <w:lang w:val="sw_KE" w:bidi="sw_KE"/>
        </w:rPr>
      </w:r>
      <w:r>
        <w:rPr>
          <w:lang w:val="sw_KE" w:bidi="sw_KE"/>
        </w:rPr>
        <w:t>Mwishoni mwa hadithi ya mwisho, Musa aliketi kando ya kisima cha maji katika nchi ya Midiani. Kuhani wa Midiani aliishi karibu na kisima hicho. Kuhani alikuwa mtu aliyetenda kama msemaji wa watu mbele ya Mungu. Kuhani aliwasilisha zawadi za watu kwa Mungu. Kuhani wa Midiani alikuwa na mabinti saba, na mwanzoni mwa hadithi hii wanakwenda kisimani ili kuteka maji kwa ajili ya kunywesha kundi lao la wanyama. Mabinti hawa pengine wote hawakuwa wameolewa, ingawa baadhi yao pengine walikuwa na umri wa kutosha kuolewa. Wanyama walioletwa kisimani pengine walikuwa kondoo au mbuzi, na walikuwa sehemu muhimu ya utajiri na maisha ya familia ya kuhani wa Midiani. Mabinti walikuja kisimani kuchota maji kwa ajili ya wanyama wao. Wakati huo, watu walikuwa wakiteremsha chombo ndani ya kisima, kukijaza maji, kisha kukivuta tena na kumwaga maji kutoka kwa chombo hicho kwenye mahori ili wanyama wao wanywe.</w:t>
      </w:r>
    </w:p>
    <w:p>
      <w:pPr/>
      <w:r>
        <w:rPr>
          <w:lang w:val="sw_KE" w:bidi="sw_KE"/>
        </w:rPr>
      </w:r>
      <w:r>
        <w:rPr>
          <w:lang w:val="sw_KE" w:bidi="sw_KE"/>
        </w:rPr>
        <w:t xml:space="preserve">Simama hapa na uangalie picha ya </w:t>
      </w:r>
      <w:r>
        <w:rPr>
          <w:lang w:val="sw_KE" w:bidi="sw_KE"/>
        </w:rPr>
        <w:t>kondoo</w:t>
      </w:r>
      <w:r>
        <w:rPr>
          <w:lang w:val="sw_KE" w:bidi="sw_KE"/>
        </w:rPr>
        <w:t xml:space="preserve">, </w:t>
      </w:r>
      <w:r>
        <w:rPr>
          <w:lang w:val="sw_KE" w:bidi="sw_KE"/>
        </w:rPr>
        <w:t>mbuzi</w:t>
      </w:r>
      <w:r>
        <w:rPr>
          <w:lang w:val="sw_KE" w:bidi="sw_KE"/>
        </w:rPr>
        <w:t xml:space="preserve">, </w:t>
      </w:r>
      <w:r>
        <w:rPr>
          <w:lang w:val="sw_KE" w:bidi="sw_KE"/>
        </w:rPr>
        <w:t>kisima</w:t>
      </w:r>
      <w:r>
        <w:rPr>
          <w:lang w:val="sw_KE" w:bidi="sw_KE"/>
        </w:rPr>
        <w:t xml:space="preserve">, </w:t>
      </w:r>
      <w:r>
        <w:rPr>
          <w:lang w:val="sw_KE" w:bidi="sw_KE"/>
        </w:rPr>
        <w:t>chombo cha kuteka maji</w:t>
      </w:r>
      <w:r>
        <w:rPr>
          <w:lang w:val="sw_KE" w:bidi="sw_KE"/>
        </w:rPr>
        <w:t xml:space="preserve">, na </w:t>
      </w:r>
      <w:r>
        <w:rPr>
          <w:lang w:val="sw_KE" w:bidi="sw_KE"/>
        </w:rPr>
        <w:t>hori ya kunyweshea maji</w:t>
      </w:r>
      <w:r>
        <w:rPr>
          <w:lang w:val="sw_KE" w:bidi="sw_KE"/>
        </w:rPr>
        <w:t xml:space="preserve"> kama kikundi. Sitisha sauti hii hapa.</w:t>
      </w:r>
    </w:p>
    <w:p>
      <w:pPr/>
      <w:r>
        <w:rPr>
          <w:lang w:val="sw_KE" w:bidi="sw_KE"/>
        </w:rPr>
      </w:r>
      <w:r>
        <w:rPr>
          <w:lang w:val="sw_KE" w:bidi="sw_KE"/>
        </w:rPr>
        <w:t>Wakati mabinti walipokuwa wakichota maji, baadhi ya wachungaji walikuja na kuwafukuza mbali na kisima. Wachungaji hawa walikuwa wanaume ambao walikuwa na makundi yao ya wanyama. Kisima hakikuwa chao, lakini hawakutaka kugawana nacho na wasichana hao wala kuwaruhusu wasichana hao kukitumia. Wakati huo, kwa kawaida walikuwa vijana wa kiume wa nyumbani ambao walikwenda kuchota maji ili kundi la familia yao lipate kunywa; hata hivyo, kuhani wa Midiani hakuwa na watoto wa kiume, na kwa hivyo alilazimika kuwatuma mabinti zake wafanye kazi hiyo badala yake. Hili lilisababisha tatizo, kwa sababu wasichana wale pengine waliogopa wachungaji wenye umri mkubwa na wenye fujo zaidi.</w:t>
      </w:r>
    </w:p>
    <w:p>
      <w:pPr/>
      <w:r>
        <w:rPr>
          <w:lang w:val="sw_KE" w:bidi="sw_KE"/>
        </w:rPr>
      </w:r>
      <w:r>
        <w:rPr>
          <w:lang w:val="sw_KE" w:bidi="sw_KE"/>
        </w:rPr>
        <w:t>Musa anaona wachungaji wa kiume wakiwafukuza wasichana. Anasimama na kuwaokoa wasichana. Huenda aliwafukuza wachungaji wa kiume, au akawaamuru waache wasichana hao peke yao. Kisha Musa akawasaidia mabinti hao kuteka maji na kujaza mivuko ili wanyama wao wapate kunywa. Tukio hili linatuambia mambo kadhaa kuhusu Musa. Jambo hili linatuambia kwamba Musa ni mtu mwema. Ana thamini sana haki na usawa, na anawasaidia wale wenye uhitaji. Musa anajali sana kuwatetea wale walio dhaifu dhidi ya wale walio na nguvu. Utetezi wake kwa mabinti wa Reueli ni kama utetezi wake kwa mtumwa Mwisraeli aliyenyanyaswa na Mmisri katika hadithi ya awali.</w:t>
      </w:r>
    </w:p>
    <w:p>
      <w:pPr/>
      <w:r>
        <w:rPr>
          <w:lang w:val="sw_KE" w:bidi="sw_KE"/>
        </w:rPr>
      </w:r>
      <w:r>
        <w:rPr>
          <w:lang w:val="sw_KE" w:bidi="sw_KE"/>
        </w:rPr>
        <w:t>Baada ya kumaliza kuwapa wanyama maji, wasichana saba waliharakisha nyumbani. Walikuja kwa baba yao, kuhani wa Midiani, ambaye jina lake lilikuwa Reueli. Roueli aliwauliza mabinti wake kwa nini walikuwa wamerudi nyumbani mara moja siku hiyo. Binti za Roueli walieleza kwamba mtu alikuwa amewaokoa kutoka kwa wachungaji, na kwamba alikuwa amewasaidia kukusanya maji katika miriba ya kunywa. Mabinti hao na Roueli bado hawamjui Musa ni nani, na mabinti hao wanamwita tu "Mmisri." Musa kwa kweli alikuwa Mwisraeli, lakini alikuwa amelelewa katika nyumba ya mfalme wa Misri; mabinti hao huenda walidhani kwamba Musa alikuwa Mmisri kwa jinsi alivyovaa mavazi au kuzungumza.</w:t>
      </w:r>
    </w:p>
    <w:p>
      <w:pPr/>
      <w:r>
        <w:rPr>
          <w:lang w:val="sw_KE" w:bidi="sw_KE"/>
        </w:rPr>
      </w:r>
      <w:r>
        <w:rPr>
          <w:lang w:val="sw_KE" w:bidi="sw_KE"/>
        </w:rPr>
        <w:t>Reueli aliwauliza mabinti wake yupo wapi mtu huyu aliyewaokoa, na kuuliza kwa nini mabinti wake walimwacha mtu huyu kwenye kisima. Reueli aliuliza maswali haya ili kuonyesha mshangao wake mkubwa kwamba mabinti wake hawakumwalika Musa nyumbani pamoja nao, kwa sababu wakati huo watu kwa kawaida walionyesha shukrani zao kwa kumkaribisha mtu nyumbani kwao na kumpa chakula. Reueli sasa anataka kuonyesha shukrani yake kwa Musa kwa kuwaokoa mabinti wake, kwa hivyo anawaamuru warudi na kumwalika Musa ili kula chakula pamoja nao.</w:t>
      </w:r>
    </w:p>
    <w:p>
      <w:pPr/>
      <w:r>
        <w:rPr>
          <w:lang w:val="sw_KE" w:bidi="sw_KE"/>
        </w:rPr>
      </w:r>
      <w:r>
        <w:rPr>
          <w:lang w:val="sw_KE" w:bidi="sw_KE"/>
        </w:rPr>
        <w:t>Sitisha na mjadili swali hili kama kikundi: Mna aina gani ya desturi za kuonyesha shukrani yenu kwa mtu? Nini kinatokea unaposahau kufanya hivi? Simulia hadithi kuhusu wakati ambapo wewe au mtu unayemjua mlisahau kuonyesha shukrani zenu kwa mtu fulani. Sitisha kurekodi hapa.</w:t>
      </w:r>
    </w:p>
    <w:p>
      <w:pPr/>
      <w:r>
        <w:rPr>
          <w:lang w:val="sw_KE" w:bidi="sw_KE"/>
        </w:rPr>
      </w:r>
      <w:r>
        <w:rPr>
          <w:lang w:val="sw_KE" w:bidi="sw_KE"/>
        </w:rPr>
        <w:t>Hadithi inasonga mbele kwa wakati hapa na haionyeshi mwaliko wa mabinti hao kwa Musa au mlo ambao Musa alishiriki na Reueli na familia yake. Reueli alimpa Musa binti yake Sipora ili aoe, naye Musa alifurahia kuishi katika nyumba ya Reueli. Reueli alimfanya Musa kuwa mshiriki wa familia yake, jambo ambalo linaonyesha jinsi Reueli alivyofurahia kuwa na Musa. Asingempa binti yake Musa kwenye ndoa ikiwa angemshuku Musa au hakumpenda. Wakati fulani baadaye, Sipora alijifungua mtoto wa kiume. Musa alimwita mwana wake "Gershomu." Katika lugha ya Musa, "Gershomu" ilimaanisha "mgeni"; Musa alielezea kwamba alichagua jina hili kwa sababu yeye mwenyewe alikuwa mgeni katika nchi ya Midiani. Jina hili lilikuwa muhimu sana kwa Musa, kwa sababu Musa alikuwa mgeni ambaye alikimbia kutoka nchi yake na kutoka kwa watu wake. Lakini alipata nyumba mpya na familia mpya.</w:t>
      </w:r>
    </w:p>
    <w:p>
      <w:pPr/>
      <w:r>
        <w:rPr>
          <w:lang w:val="sw_KE" w:bidi="sw_KE"/>
        </w:rPr>
      </w:r>
      <w:r>
        <w:rPr>
          <w:lang w:val="sw_KE" w:bidi="sw_KE"/>
        </w:rPr>
        <w:t>Sitisha hapa na mjadili swali hili kama kikundi: Ni zipi desturi za kutoa majina katika utamaduni wenu? Je, mnachaguaje majina ya watoto wachanga? Majina ya watoto yana umuhimu gani maalum katika utamaduni wako? Sitisha kurekodi hapa.</w:t>
      </w:r>
    </w:p>
    <w:p>
      <w:pPr/>
      <w:r>
        <w:rPr>
          <w:lang w:val="sw_KE" w:bidi="sw_KE"/>
        </w:rPr>
      </w:r>
      <w:r>
        <w:rPr>
          <w:lang w:val="sw_KE" w:bidi="sw_KE"/>
        </w:rPr>
        <w:t>Hadithi sasa inarudi Misri, nyumbani kwa Musa. Siku moja Musa alipokuwa akiishi na Reueli, mfalme wa Misri alikufa. Hata hivyo, Waisraeli waliendelea kuwa watumwa kwa Wamisri. Shida na mateso yao yaliendelea kuwa makubwa sana, na waliugua wakati wa utumwa wao. Hivi ni vilio vya maumivu na machozi. Walimlilia Mungu ili kuwaokoa kutoka katika utumwa wao. Mungu alisikia kilio chao cha msaada, na Mungu alikumbuka ahadi aliyofanya na Ibrahimu, Isaka, na Yakobo, mababu wa Waisraeli. Mungu alikuwa amewaahidi watu hawa kwamba angewabariki uzao wao, kuwaokoa kutoka katika ukandamizaji, na kuwaongoza kwenye nchi maalum ya kukaa. Katika sehemu hii ya hadithi, Mungu anawasikia Waisraeli; anaona mateso yao; na anakumbuka ahadi yake. Mungu anataka kuwasaidia, kwa sababu ni watu wake. Mungu alijua ilikuwa wakati wa kuwaokoa kutoka utumwani.</w:t>
      </w:r>
    </w:p>
    <w:p>
      <w:pPr/>
      <w:r>
        <w:rPr>
          <w:lang w:val="sw_KE" w:bidi="sw_KE"/>
        </w:rPr>
      </w:r>
      <w:r>
        <w:rPr>
          <w:lang w:val="sw_KE" w:bidi="sw_KE"/>
        </w:rPr>
        <w:t>Hadithi hii inasisitiza nia ya Mungu ya kuwaokoa wale walioonewa na wanaomhitaji. Hadithi inasisitiza hili kwa kwanza kusimulia jinsi Musa alivyowaokoa mabinti wa kuhani wa Midiani, kisha kuhitimisha kwa kusimulia jinsi Mungu alivyokumbuka ahadi yake ya kuwaokoa Waisraeli kutoka katika utumwa. Shauku ya Musa ya kuwaokoa mabinti inatukumbusha shauku ya Mungu ya kuwaokoa Waisraeli.</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2:16–25 katika tafsiri iliyo rahisi zaidi kueleweka.</w:t>
      </w:r>
    </w:p>
    <w:p>
      <w:pPr/>
      <w:r>
        <w:rPr>
          <w:lang w:val="sw_KE" w:bidi="sw_KE"/>
        </w:rPr>
      </w:r>
      <w:r>
        <w:rPr>
          <w:lang w:val="sw_KE" w:bidi="sw_KE"/>
        </w:rPr>
        <w:t>Katika hatua hii, kikundi kitafafanua matukio, wahusika na mazingira ya kifungu hiki. Kisha kikundi kitawazia kifungu hiki.</w:t>
      </w:r>
    </w:p>
    <w:p>
      <w:pPr/>
      <w:r>
        <w:rPr>
          <w:lang w:val="sw_KE" w:bidi="sw_KE"/>
        </w:rPr>
      </w:r>
      <w:r>
        <w:rPr>
          <w:lang w:val="sw_KE" w:bidi="sw_KE"/>
        </w:rPr>
        <w:t>Kifungu hiki kina matukio saba.</w:t>
      </w:r>
    </w:p>
    <w:p>
      <w:pPr/>
      <w:r>
        <w:rPr>
          <w:lang w:val="sw_KE" w:bidi="sw_KE"/>
        </w:rPr>
      </w:r>
      <w:r>
        <w:rPr>
          <w:b/>
          <w:lang w:val="sw_KE" w:bidi="sw_KE"/>
        </w:rPr>
        <w:t>Katika tukio la kwanza:</w:t>
      </w:r>
      <w:r>
        <w:rPr>
          <w:lang w:val="sw_KE" w:bidi="sw_KE"/>
        </w:rPr>
        <w:t xml:space="preserve"> Mabinti wa Roueli, kuhani wa Midiani (ambaye pia anaitwa Yethro), wanakuja kisimani ili kuteka maji kwa ajili ya kondoo wao.</w:t>
      </w:r>
    </w:p>
    <w:p>
      <w:pPr/>
      <w:r>
        <w:rPr>
          <w:lang w:val="sw_KE" w:bidi="sw_KE"/>
        </w:rPr>
      </w:r>
      <w:r>
        <w:rPr>
          <w:b/>
          <w:lang w:val="sw_KE" w:bidi="sw_KE"/>
        </w:rPr>
        <w:t>Katika tukio la pili:</w:t>
      </w:r>
      <w:r>
        <w:rPr>
          <w:lang w:val="sw_KE" w:bidi="sw_KE"/>
        </w:rPr>
        <w:t xml:space="preserve"> Kikundi cha wachungaji wa kiume kinakuja na kuwafukuza mabinti hao.</w:t>
      </w:r>
    </w:p>
    <w:p>
      <w:pPr/>
      <w:r>
        <w:rPr>
          <w:lang w:val="sw_KE" w:bidi="sw_KE"/>
        </w:rPr>
      </w:r>
      <w:r>
        <w:rPr>
          <w:b/>
          <w:lang w:val="sw_KE" w:bidi="sw_KE"/>
        </w:rPr>
        <w:t>Katika tukio la tatu:</w:t>
      </w:r>
      <w:r>
        <w:rPr>
          <w:lang w:val="sw_KE" w:bidi="sw_KE"/>
        </w:rPr>
        <w:t xml:space="preserve"> Musa anawatetea mabinti hao dhidi ya wachungaji. Kisha Musa anawasaidia mabinti hao kuteka maji kwa ajili ya kondoo wao.</w:t>
      </w:r>
    </w:p>
    <w:p>
      <w:pPr/>
      <w:r>
        <w:rPr>
          <w:lang w:val="sw_KE" w:bidi="sw_KE"/>
        </w:rPr>
      </w:r>
      <w:r>
        <w:rPr>
          <w:b/>
          <w:lang w:val="sw_KE" w:bidi="sw_KE"/>
        </w:rPr>
        <w:t>Katika tukio la nne:</w:t>
      </w:r>
      <w:r>
        <w:rPr>
          <w:lang w:val="sw_KE" w:bidi="sw_KE"/>
        </w:rPr>
        <w:t xml:space="preserve"> Mabinti wanarudi nyumbani na kumwambia Reueli baba yao kila kitu kilichotokea katika kisima. Reueli anawaamuru kumwalika Musa aje nyumbani kwao na kula pamoja nao.</w:t>
      </w:r>
    </w:p>
    <w:p>
      <w:pPr/>
      <w:r>
        <w:rPr>
          <w:lang w:val="sw_KE" w:bidi="sw_KE"/>
        </w:rPr>
      </w:r>
      <w:r>
        <w:rPr>
          <w:b/>
          <w:lang w:val="sw_KE" w:bidi="sw_KE"/>
        </w:rPr>
        <w:t>Katika tukio la tano:</w:t>
      </w:r>
      <w:r>
        <w:rPr>
          <w:lang w:val="sw_KE" w:bidi="sw_KE"/>
        </w:rPr>
        <w:t xml:space="preserve"> Musa anamuoa Sefora, mmoja wa mabinti wa Roueli.</w:t>
      </w:r>
    </w:p>
    <w:p>
      <w:pPr/>
      <w:r>
        <w:rPr>
          <w:lang w:val="sw_KE" w:bidi="sw_KE"/>
        </w:rPr>
      </w:r>
      <w:r>
        <w:rPr>
          <w:b/>
          <w:lang w:val="sw_KE" w:bidi="sw_KE"/>
        </w:rPr>
        <w:t>Katika tukio la sita:</w:t>
      </w:r>
      <w:r>
        <w:rPr>
          <w:lang w:val="sw_KE" w:bidi="sw_KE"/>
        </w:rPr>
        <w:t xml:space="preserve"> Sipora anazaa mtoto wa kiume, na Musa anamwita mtoto "Gershom."</w:t>
      </w:r>
    </w:p>
    <w:p>
      <w:pPr/>
      <w:r>
        <w:rPr>
          <w:lang w:val="sw_KE" w:bidi="sw_KE"/>
        </w:rPr>
      </w:r>
      <w:r>
        <w:rPr>
          <w:b/>
          <w:lang w:val="sw_KE" w:bidi="sw_KE"/>
        </w:rPr>
        <w:t>Katika tukio la saba:</w:t>
      </w:r>
      <w:r>
        <w:rPr>
          <w:lang w:val="sw_KE" w:bidi="sw_KE"/>
        </w:rPr>
        <w:t xml:space="preserve"> Mfalme wa Misri anakufa, na watu wa Israeli wanamlilia Mungu awakomboe kutoka utumwani. Mungu anasikia vilio vyao na kukumbuka agano lake pamoja na Ibrahimu.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Reueli, kuhani wa Midiani (pia anaitwa "Yethro")</w:t>
      </w:r>
    </w:p>
    <w:p>
      <w:pPr>
        <w:pStyle w:val="ListBullet"/>
        <w:spacing w:line="240" w:lineRule="auto"/>
        <w:ind w:left="720"/>
      </w:pPr>
      <w:r>
        <w:rPr>
          <w:lang w:val="sw_KE" w:bidi="sw_KE"/>
        </w:rPr>
      </w:r>
      <w:r>
        <w:rPr>
          <w:lang w:val="sw_KE" w:bidi="sw_KE"/>
        </w:rPr>
        <w:t>Sipora, binti ya Reueli</w:t>
      </w:r>
    </w:p>
    <w:p>
      <w:pPr>
        <w:pStyle w:val="ListBullet"/>
        <w:spacing w:line="240" w:lineRule="auto"/>
        <w:ind w:left="720"/>
      </w:pPr>
      <w:r>
        <w:rPr>
          <w:lang w:val="sw_KE" w:bidi="sw_KE"/>
        </w:rPr>
      </w:r>
      <w:r>
        <w:rPr>
          <w:lang w:val="sw_KE" w:bidi="sw_KE"/>
        </w:rPr>
        <w:t>Mabinti wengine sita wa Reueli</w:t>
      </w:r>
    </w:p>
    <w:p>
      <w:pPr>
        <w:pStyle w:val="ListBullet"/>
        <w:spacing w:line="240" w:lineRule="auto"/>
        <w:ind w:left="720"/>
      </w:pPr>
      <w:r>
        <w:rPr>
          <w:lang w:val="sw_KE" w:bidi="sw_KE"/>
        </w:rPr>
      </w:r>
      <w:r>
        <w:rPr>
          <w:lang w:val="sw_KE" w:bidi="sw_KE"/>
        </w:rPr>
        <w:t>Kikundi cha wachungaji wanaume</w:t>
      </w:r>
    </w:p>
    <w:p>
      <w:pPr>
        <w:pStyle w:val="ListBullet"/>
        <w:spacing w:line="240" w:lineRule="auto"/>
        <w:ind w:left="720"/>
      </w:pPr>
      <w:r>
        <w:rPr>
          <w:lang w:val="sw_KE" w:bidi="sw_KE"/>
        </w:rPr>
      </w:r>
      <w:r>
        <w:rPr>
          <w:lang w:val="sw_KE" w:bidi="sw_KE"/>
        </w:rPr>
        <w:t>Farao, mfalme wa Misri</w:t>
      </w:r>
    </w:p>
    <w:p>
      <w:pPr>
        <w:pStyle w:val="ListBullet"/>
        <w:spacing w:line="240" w:lineRule="auto"/>
        <w:ind w:left="720"/>
      </w:pPr>
      <w:r>
        <w:rPr>
          <w:lang w:val="sw_KE" w:bidi="sw_KE"/>
        </w:rPr>
      </w:r>
      <w:r>
        <w:rPr>
          <w:lang w:val="sw_KE" w:bidi="sw_KE"/>
        </w:rPr>
        <w:t>Waisraeli</w:t>
      </w:r>
    </w:p>
    <w:p>
      <w:pPr>
        <w:pStyle w:val="ListBullet"/>
        <w:spacing w:line="240" w:lineRule="auto"/>
        <w:ind w:left="720"/>
      </w:pPr>
      <w:r>
        <w:rPr>
          <w:lang w:val="sw_KE" w:bidi="sw_KE"/>
        </w:rPr>
      </w:r>
      <w:r>
        <w:rPr>
          <w:lang w:val="sw_KE" w:bidi="sw_KE"/>
        </w:rPr>
        <w:t>Na Mungu</w:t>
      </w:r>
    </w:p>
    <w:p>
      <w:pPr/>
      <w:r>
        <w:rPr>
          <w:lang w:val="sw_KE" w:bidi="sw_KE"/>
        </w:rPr>
      </w:r>
      <w:r>
        <w:rPr>
          <w:lang w:val="sw_KE" w:bidi="sw_KE"/>
        </w:rPr>
        <w:t>Kama kikundi, zingatia sehemu hizi za mazingira ya kifungu: Reueli na binti zake wanaishi katika nchi ya Midiani. Mabinti wa Reuel wanakwenda kutoka nyumbani kwao hadi kisimani, kisha wanarudi nyumbani. Reueli anawaambia warudi kwenye kisima tena na kumwalika Musa nyumbani kwao. Hata hivyo, Biblia haielezi tukio la mwaliko wa mabinti hao kwa Musa; badala yake, hadithi katika Biblia inaruka mbele hadi wakati wa baadaye ambapo Musa anaishi katika nyumba ya Reueli na Reueli anampa Musa binti yake Sipora katika ndoa. Baada ya hili, hadithi inaondoka katika nchi ya Midiani, kurudi katika nchi ya Misri, ambapo mfalme wa Misri amekufa hivi karibuni na Waisraeli wanaotumikishwa wanaendelea kuteseka.</w:t>
      </w:r>
    </w:p>
    <w:p>
      <w:pPr/>
      <w:r>
        <w:rPr>
          <w:lang w:val="sw_KE" w:bidi="sw_KE"/>
        </w:rPr>
      </w:r>
      <w:r>
        <w:rPr>
          <w:lang w:val="sw_KE" w:bidi="sw_KE"/>
        </w:rPr>
        <w:t>Katika Tukio la Kwanza, Musa tayari ameketi kando ya kisima. Kisha mabinti saba wa Reueli, kuhani wa Midiani, wanakuja na kundi lao kwenye kisima ili waweze kunywesha kundi lao maji. Sitisha na uonyeshe picha ya kondoo, mbuzi, kisima, chombo cha kuteka maji, na hori. Sitisha kurekodi hapa.</w:t>
      </w:r>
    </w:p>
    <w:p>
      <w:pPr/>
      <w:r>
        <w:rPr>
          <w:lang w:val="sw_KE" w:bidi="sw_KE"/>
        </w:rPr>
      </w:r>
      <w:r>
        <w:rPr>
          <w:lang w:val="sw_KE" w:bidi="sw_KE"/>
        </w:rPr>
        <w:t>Hadithi haisemi ni kiasi gani cha kazi ambacho mabinti hao walikamilisha kabla ya wachungaji kuja kuwafukuza. Mabinti hao huenda tayari walikuwa wamejaza vyombo maji na kuanza kuyamwaga katika mikorongo ya kunyweshea maji wakati wachungaji walipokuja, au huenda walikuwa wameanza tu kushusha vyombo vyao katika kisima.</w:t>
      </w:r>
    </w:p>
    <w:p>
      <w:pPr/>
      <w:r>
        <w:rPr>
          <w:lang w:val="sw_KE" w:bidi="sw_KE"/>
        </w:rPr>
      </w:r>
      <w:r>
        <w:rPr>
          <w:lang w:val="sw_KE" w:bidi="sw_KE"/>
        </w:rPr>
        <w:t>Katika Tukio la Pili, baadhi ya wachungaji wa kiume wanakuja na kuwafukuza mabinti wa Roueli kutoka kisimani. Wana nguvu zaidi na labda wakubwa kuliko mabinti wa Rueli, na kwa hivyo mabinti wanawaogopa. Wachungaji wa kiume hawataki kuwaruhusu wasichana kutumia maji.</w:t>
      </w:r>
    </w:p>
    <w:p>
      <w:pPr/>
      <w:r>
        <w:rPr>
          <w:lang w:val="sw_KE" w:bidi="sw_KE"/>
        </w:rPr>
      </w:r>
      <w:r>
        <w:rPr>
          <w:lang w:val="sw_KE" w:bidi="sw_KE"/>
        </w:rPr>
        <w:t>Katika tukio la tatu, Musa anawaokoa mabinti wa Reueli. Kifungu cha Biblia hakisemi wazi jinsi Musa anavyofanya hivyo. Inaweza kuwa kwamba Musa aliwafukuza wachungaji wa kiume, au inaweza kuwa kwamba aliwaamuru waache wasichana hao peke yao, na wachungaji, wakimwogopa Musa, walimtii. Lakini Biblia iko wazi kwamba Musa aliwasaidia wasichana: neno la Kiebrania katika hadithi linasema kwamba "aliwaokoa" au "aliwakomboa." Musa hawaokoa wasichana kutoka kwa wachungaji wa kiume tu; pia anakaa pamoja nao na kuwasaidia kunywesha kundi la wasichana.</w:t>
      </w:r>
    </w:p>
    <w:p>
      <w:pPr/>
      <w:r>
        <w:rPr>
          <w:lang w:val="sw_KE" w:bidi="sw_KE"/>
        </w:rPr>
      </w:r>
      <w:r>
        <w:rPr>
          <w:lang w:val="sw_KE" w:bidi="sw_KE"/>
        </w:rPr>
        <w:t>Katika Tukio la Nne, mabinti wanarudi nyumbani na kumwambia baba yao kile kilichotokea katika kisima. Reueli anawauliza mabinti wake maswali mawili: kwa kuwa Musa aliwaokoa, kwa nini Musa hayuko pamoja nao sasa? Kwa nini walimwacha kisimani? Reuel anauliza maswali haya kwa sababu anashangaa sana. Anashangaa kwamba mabinti wake hawakuonyesha shukrani zao kwa Musa kwa kumwalika nyumbani. Reuel anaamini kwamba yeye na mabinti zake wanapaswa kumpa Musa chakula ili kuonyesha jinsi wanavyoshukuru kwa msaada wa Musa. Kisha Reueli anawaambia mabinti wake warudi na kumwalika Musa nyumbani kwao ili kula chakula pamoja nao.</w:t>
      </w:r>
    </w:p>
    <w:p>
      <w:pPr/>
      <w:r>
        <w:rPr>
          <w:lang w:val="sw_KE" w:bidi="sw_KE"/>
        </w:rPr>
      </w:r>
      <w:r>
        <w:rPr>
          <w:lang w:val="sw_KE" w:bidi="sw_KE"/>
        </w:rPr>
        <w:t>Katika Tukio la Tano, wakati fulani umepita, na Musa sasa anaishi katika nyumba ya Reueli. Ni lazima wasichana walirudi kumwalika Musa nyumbani kwao ili kula chakula pamoja nao, na ni lazima Musa alikubali, lakini tukio hili halimo katika Biblia. Reuel anampa Musa binti yake Sefora ili amwoe.</w:t>
      </w:r>
    </w:p>
    <w:p>
      <w:pPr/>
      <w:r>
        <w:rPr>
          <w:lang w:val="sw_KE" w:bidi="sw_KE"/>
        </w:rPr>
      </w:r>
      <w:r>
        <w:rPr>
          <w:lang w:val="sw_KE" w:bidi="sw_KE"/>
        </w:rPr>
        <w:t>Katika Tukio la Sita, Sipora anajifungua mtoto wao wa kiume na Musa. Musa alimpa mwanawe jina la "Gershomu." Kwa Kiebrania, "Gershomu" inamaanisha "mgeni." Jina hili lina umuhimu maalum na wa kibinafsi kwa Musa, kwa sababu Musa mwenyewe amekuwa mgeni katika nchi ya kigeni.</w:t>
      </w:r>
    </w:p>
    <w:p>
      <w:pPr/>
      <w:r>
        <w:rPr>
          <w:lang w:val="sw_KE" w:bidi="sw_KE"/>
        </w:rPr>
      </w:r>
      <w:r>
        <w:rPr>
          <w:lang w:val="sw_KE" w:bidi="sw_KE"/>
        </w:rPr>
        <w:t>Katika Tukio la Saba, hadithi inahamia kutoka Midiani, nchi ambayo ni makazi mapya ya Musa, hadi Misri, makazi ya zamani ya Musa. Acha na uonyeshe ramani inayoonyesha Misri na nchi ya Midiani zote mbili. Zingatia umbali kati ya nchi hizo mbili. Sitisha kurekodi hapa.</w:t>
      </w:r>
    </w:p>
    <w:p>
      <w:pPr/>
      <w:r>
        <w:rPr>
          <w:lang w:val="sw_KE" w:bidi="sw_KE"/>
        </w:rPr>
      </w:r>
      <w:r>
        <w:rPr>
          <w:lang w:val="sw_KE" w:bidi="sw_KE"/>
        </w:rPr>
        <w:t>Miaka inapita, na kisha mfalme wa Misri akafa, na Waisraeli wakaendelea kuteseka kama watumwa wa Wamisri. Waisraeli wanamlilia Mungu ili kuwaokoa kutoka katika utumwa. Mungu anasikia sala zao, na Mungu anakumbuka agano alilofanya na Ibrahimu. Mungu anawaona Waisraeli, na anajua kwamba wao ni uzao wa Ibrahimu.</w:t>
      </w:r>
    </w:p>
    <w:p>
      <w:pPr/>
      <w:r>
        <w:rPr>
          <w:lang w:val="sw_KE" w:bidi="sw_KE"/>
        </w:rPr>
      </w:r>
      <w:r>
        <w:rPr>
          <w:lang w:val="sw_KE" w:bidi="sw_KE"/>
        </w:rPr>
        <w:t>Sasa, kikundi kinapaswa kuandaa hadithi ya michoro (storyboard), kuchora, au kutumia vitu ili kuonyesha kifungu cha hadithi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2:16–25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matukio saba.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Reueli, kuhani wa Midiani</w:t>
      </w:r>
    </w:p>
    <w:p>
      <w:pPr>
        <w:pStyle w:val="ListBullet"/>
        <w:spacing w:line="240" w:lineRule="auto"/>
        <w:ind w:left="720"/>
      </w:pPr>
      <w:r>
        <w:rPr>
          <w:lang w:val="sw_KE" w:bidi="sw_KE"/>
        </w:rPr>
      </w:r>
      <w:r>
        <w:rPr>
          <w:lang w:val="sw_KE" w:bidi="sw_KE"/>
        </w:rPr>
        <w:t>Sipora, binti ya Reueli</w:t>
      </w:r>
    </w:p>
    <w:p>
      <w:pPr>
        <w:pStyle w:val="ListBullet"/>
        <w:spacing w:line="240" w:lineRule="auto"/>
        <w:ind w:left="720"/>
      </w:pPr>
      <w:r>
        <w:rPr>
          <w:lang w:val="sw_KE" w:bidi="sw_KE"/>
        </w:rPr>
      </w:r>
      <w:r>
        <w:rPr>
          <w:lang w:val="sw_KE" w:bidi="sw_KE"/>
        </w:rPr>
        <w:t>Mabinti wengine sita wa Reueli</w:t>
      </w:r>
    </w:p>
    <w:p>
      <w:pPr>
        <w:pStyle w:val="ListBullet"/>
        <w:spacing w:line="240" w:lineRule="auto"/>
        <w:ind w:left="720"/>
      </w:pPr>
      <w:r>
        <w:rPr>
          <w:lang w:val="sw_KE" w:bidi="sw_KE"/>
        </w:rPr>
      </w:r>
      <w:r>
        <w:rPr>
          <w:lang w:val="sw_KE" w:bidi="sw_KE"/>
        </w:rPr>
        <w:t>Kikundi cha wachungaji wa kiume</w:t>
      </w:r>
    </w:p>
    <w:p>
      <w:pPr>
        <w:pStyle w:val="ListBullet"/>
        <w:spacing w:line="240" w:lineRule="auto"/>
        <w:ind w:left="720"/>
      </w:pPr>
      <w:r>
        <w:rPr>
          <w:lang w:val="sw_KE" w:bidi="sw_KE"/>
        </w:rPr>
      </w:r>
      <w:r>
        <w:rPr>
          <w:lang w:val="sw_KE" w:bidi="sw_KE"/>
        </w:rPr>
        <w:t>Farao, mfalme wa Misri</w:t>
      </w:r>
    </w:p>
    <w:p>
      <w:pPr>
        <w:pStyle w:val="ListBullet"/>
        <w:spacing w:line="240" w:lineRule="auto"/>
        <w:ind w:left="720"/>
      </w:pPr>
      <w:r>
        <w:rPr>
          <w:lang w:val="sw_KE" w:bidi="sw_KE"/>
        </w:rPr>
      </w:r>
      <w:r>
        <w:rPr>
          <w:lang w:val="sw_KE" w:bidi="sw_KE"/>
        </w:rPr>
        <w:t>Waisraeli</w:t>
      </w:r>
    </w:p>
    <w:p>
      <w:pPr>
        <w:pStyle w:val="ListBullet"/>
        <w:spacing w:line="240" w:lineRule="auto"/>
        <w:ind w:left="720"/>
      </w:pPr>
      <w:r>
        <w:rPr>
          <w:lang w:val="sw_KE" w:bidi="sw_KE"/>
        </w:rPr>
      </w:r>
      <w:r>
        <w:rPr>
          <w:lang w:val="sw_KE" w:bidi="sw_KE"/>
        </w:rPr>
        <w:t>Na Mungu</w:t>
      </w:r>
    </w:p>
    <w:p>
      <w:pPr/>
      <w:r>
        <w:rPr>
          <w:lang w:val="sw_KE" w:bidi="sw_KE"/>
        </w:rPr>
      </w:r>
      <w:r>
        <w:rPr>
          <w:lang w:val="sw_KE" w:bidi="sw_KE"/>
        </w:rPr>
        <w:t>Kama kikundi, igizeni kifungu hiki mara mbili. Unapaswa kuigiza kifungu hicho kwa lugha yako mwenyewe.</w:t>
      </w:r>
    </w:p>
    <w:p>
      <w:pPr/>
      <w:r>
        <w:rPr>
          <w:lang w:val="sw_KE" w:bidi="sw_KE"/>
        </w:rPr>
      </w:r>
      <w:r>
        <w:rPr>
          <w:lang w:val="sw_KE" w:bidi="sw_KE"/>
        </w:rPr>
        <w:t>Kwanza, igizeni kifungu hiki bila kusitisha. Zingatia mazungumzo, mtiririko, muundo wa hadithi, na mpangilio wa matukio ya simulizi hii. Hakikisheni hamuachi kuigiza sehemu ngumu au muhimu za kifungu hiki. Saidianeni katika kukumbuka kila sehemu ya kifungu.</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mabinti saba wa Reueli, kuhani wa Midiani, wanakuja na kundi lao kwenye kisima. Wanaanza kuteka maji kutoka kwenye kisima ili waweze kunywesha kundi lao.</w:t>
      </w:r>
    </w:p>
    <w:p>
      <w:pPr/>
      <w:r>
        <w:rPr>
          <w:lang w:val="sw_KE" w:bidi="sw_KE"/>
        </w:rPr>
      </w:r>
      <w:r>
        <w:rPr>
          <w:lang w:val="sw_KE" w:bidi="sw_KE"/>
        </w:rPr>
        <w:t>Katika Tukio la Pili, baadhi ya wachungaji wanakuja na kuwafukuza mabinti wa Roueli kutoka kisimani. Wachungaji wa kiume hawataki kuwaruhusu wasichana kutumia maji.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wale wanaoigiza mabinti, "Kwa nini mnaacha wachungaji wawafukuze?" Wachungaji hawa wanakufanya ujisikieje? Unaweza kusikia: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Musa anawaokoa mabinti wa Reueli kutoka kwa wachungaji. Musa pengine aliwafukuza wachungaji wa kiume, au kuwaamuru wawaache wasichana wale. Musa pia anakaa na wasichana na kuwajaza miriba ya kuwanyunyizia.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Musa, "Kwa nini uliwasaidia wasichana hawa kwa njia hizi?" Unaweza kusikia: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Nne, mabinti wanarudi nyumbani, na baba yao anauliza kwa nini wamerudi mapema hivi. Wanamwambia baba yao kilichotokea kisimani. Baba yao anauliza kwa nini Musa hayuko pamoja nao, na kwa nini walimwacha kwenye kisima. Kisha anawaambia mabinti wake warudi na kumwalika Musa nyumbani kwao ili kula chakula pamoja nao.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รูeli jinsi alivyohisi alipoona mabinti wake wakirudi. Unaweza kusikia:</w:t>
      </w:r>
    </w:p>
    <w:p>
      <w:pPr>
        <w:pStyle w:val="ListBullet"/>
        <w:spacing w:line="240" w:lineRule="auto"/>
        <w:ind w:left="720"/>
      </w:pPr>
      <w:r>
        <w:rPr>
          <w:lang w:val="sw_KE" w:bidi="sw_KE"/>
        </w:rPr>
      </w:r>
      <w:r>
        <w:rPr>
          <w:lang w:val="sw_KE" w:bidi="sw_KE"/>
        </w:rPr>
        <w:t>Muulize mtu anayeigiza kama Reuel jinsi alivyohisi aliposikia kuhusu Musa kuwaokoa mabinti wake. Unaweza kusikia: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Tano, Musa sasa anaishi katika nyumba ya Yethro. Reueli anampa Musa binti yake Sefora ili amwoe.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Musa, "Unahisi vipi unapoishi katika nyumba ya รูeli na kuoa binti yake?" Unaweza kusikia:</w:t>
      </w:r>
    </w:p>
    <w:p>
      <w:pPr>
        <w:pStyle w:val="ListBullet"/>
        <w:spacing w:line="240" w:lineRule="auto"/>
        <w:ind w:left="720"/>
      </w:pPr>
      <w:r>
        <w:rPr>
          <w:lang w:val="sw_KE" w:bidi="sw_KE"/>
        </w:rPr>
      </w:r>
      <w:r>
        <w:rPr>
          <w:lang w:val="sw_KE" w:bidi="sw_KE"/>
        </w:rPr>
        <w:t>Muulize yule anayeigiza nafasi ya Reuel, "Kwa nini ulimruhusu Musa kuishi katika nyumba yako?" Kwa nini ulimuoza mmoja wa mabinti wako? Unaweza kusikia: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sita, Sipora anajifungua mtoto wa kiume. Musa anamwita mwanawe "Gershomu."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Musa, "Kwa nini ulimwita mwana wako 'Gershomu?'" Unaweza kusikia: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Saba, hadithi inahamia kutoka Midiani, nchi ambayo ni makazi mapya ya Musa, hadi Misri, makazi ya zamani ya Musa. Mfalme wa Misri amefariki hivi punde, na Waisraeli wanamlilia Mungu kwa msaada. Mungu anasikia sala zao, na Mungu anawaona Waisraeli.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Waisraeli, "Kwa nini mnaugua na kumlilia Mungu?" Unaweza kusikia:</w:t>
      </w:r>
    </w:p>
    <w:p>
      <w:pPr>
        <w:pStyle w:val="ListBullet"/>
        <w:spacing w:line="240" w:lineRule="auto"/>
        <w:ind w:left="720"/>
      </w:pPr>
      <w:r>
        <w:rPr>
          <w:lang w:val="sw_KE" w:bidi="sw_KE"/>
        </w:rPr>
      </w:r>
      <w:r>
        <w:rPr>
          <w:lang w:val="sw_KE" w:bidi="sw_KE"/>
        </w:rPr>
        <w:t>Muulize mtu anayejaribu kujifanya kama Mungu, "Kwa nini unatilia maanani kilio cha Waisraeli?" Unaweza kusikia:</w:t>
      </w:r>
      <w:r>
        <w:rPr>
          <w:lang w:val="sw_KE" w:bidi="sw_KE"/>
        </w:rPr>
      </w:r>
    </w:p>
    <w:p>
      <w:pPr>
        <w:pStyle w:val="Heading3"/>
      </w:pPr>
      <w:r>
        <w:rPr>
          <w:lang w:val="sw_KE" w:bidi="sw_KE"/>
        </w:rPr>
        <w:t>Kujaza Mapengo</w:t>
      </w:r>
    </w:p>
    <w:p>
      <w:pPr/>
      <w:r>
        <w:rPr>
          <w:lang w:val="sw_KE" w:bidi="sw_KE"/>
        </w:rPr>
      </w:r>
      <w:r>
        <w:rPr>
          <w:lang w:val="sw_KE" w:bidi="sw_KE"/>
        </w:rPr>
        <w:t>Sikiliza toleo la sauti la Kutoka 2:16–25 katika tafsiri iliyo rahisi zaidi kueleweka.</w:t>
      </w:r>
    </w:p>
    <w:p>
      <w:pPr/>
      <w:r>
        <w:rPr>
          <w:lang w:val="sw_KE" w:bidi="sw_KE"/>
        </w:rPr>
      </w:r>
      <w:r>
        <w:rPr>
          <w:lang w:val="sw_KE" w:bidi="sw_KE"/>
        </w:rPr>
        <w:t>Katika hatua hii, kikundi kitajadili istilahi muhimu na maneno yaliyomo katika fungu hili.</w:t>
      </w:r>
    </w:p>
    <w:p>
      <w:pPr/>
      <w:r>
        <w:rPr>
          <w:lang w:val="sw_KE" w:bidi="sw_KE"/>
        </w:rPr>
      </w:r>
      <w:r>
        <w:rPr>
          <w:b/>
          <w:lang w:val="sw_KE" w:bidi="sw_KE"/>
        </w:rPr>
        <w:t>Kuhani</w:t>
      </w:r>
      <w:r>
        <w:rPr>
          <w:lang w:val="sw_KE" w:bidi="sw_KE"/>
        </w:rPr>
        <w:t xml:space="preserve"> wa Midiani alikuwa na </w:t>
      </w:r>
      <w:r>
        <w:rPr>
          <w:b/>
          <w:lang w:val="sw_KE" w:bidi="sw_KE"/>
        </w:rPr>
        <w:t>mabinti</w:t>
      </w:r>
      <w:r>
        <w:rPr>
          <w:lang w:val="sw_KE" w:bidi="sw_KE"/>
        </w:rPr>
        <w:t xml:space="preserve"> saba. Kuhani alihudumu kama msemaji wa watu mbele ya </w:t>
      </w:r>
      <w:r>
        <w:rPr>
          <w:lang w:val="sw_KE" w:bidi="sw_KE"/>
        </w:rPr>
        <w:t>Mungu</w:t>
      </w:r>
      <w:r>
        <w:rPr>
          <w:lang w:val="sw_KE" w:bidi="sw_KE"/>
        </w:rPr>
        <w:t>, na kuwasilisha zawadi za watu kwa Mungu.</w:t>
      </w:r>
    </w:p>
    <w:p>
      <w:pPr/>
      <w:r>
        <w:rPr>
          <w:lang w:val="sw_KE" w:bidi="sw_KE"/>
        </w:rPr>
      </w:r>
      <w:r>
        <w:rPr>
          <w:lang w:val="sw_KE" w:bidi="sw_KE"/>
        </w:rPr>
        <w:t xml:space="preserve">Sitisha hapa na mjadili kama kikundi neno gani au kifungu gani cha maneno mtakachotumia kwa </w:t>
      </w:r>
      <w:r>
        <w:rPr>
          <w:b/>
          <w:lang w:val="sw_KE" w:bidi="sw_KE"/>
        </w:rPr>
        <w:t>kuhani</w:t>
      </w:r>
      <w:r>
        <w:rPr>
          <w:lang w:val="sw_KE" w:bidi="sw_KE"/>
        </w:rPr>
        <w:t xml:space="preserve">. Tafuta </w:t>
      </w:r>
      <w:r>
        <w:rPr>
          <w:lang w:val="sw_KE" w:bidi="sw_KE"/>
        </w:rPr>
        <w:t>padri</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Mabinti saba wa kuhani wa Midiani walitoka ili kuteka maji kutoka kwenye kisima. Waliweka maji katika mahori ili kundi lao lipate kunywa. Kundi lao pengine lilikuwa na kondoo au mbuzi.</w:t>
      </w:r>
    </w:p>
    <w:p>
      <w:pPr/>
      <w:r>
        <w:rPr>
          <w:lang w:val="sw_KE" w:bidi="sw_KE"/>
        </w:rPr>
      </w:r>
      <w:r>
        <w:rPr>
          <w:lang w:val="sw_KE" w:bidi="sw_KE"/>
        </w:rPr>
        <w:t xml:space="preserve">Simama hapa na uangalie picha ya </w:t>
      </w:r>
      <w:r>
        <w:rPr>
          <w:lang w:val="sw_KE" w:bidi="sw_KE"/>
        </w:rPr>
        <w:t>kondoo</w:t>
      </w:r>
      <w:r>
        <w:rPr>
          <w:lang w:val="sw_KE" w:bidi="sw_KE"/>
        </w:rPr>
        <w:t xml:space="preserve">, </w:t>
      </w:r>
      <w:r>
        <w:rPr>
          <w:lang w:val="sw_KE" w:bidi="sw_KE"/>
        </w:rPr>
        <w:t>mbuzi</w:t>
      </w:r>
      <w:r>
        <w:rPr>
          <w:lang w:val="sw_KE" w:bidi="sw_KE"/>
        </w:rPr>
        <w:t xml:space="preserve">, </w:t>
      </w:r>
      <w:r>
        <w:rPr>
          <w:lang w:val="sw_KE" w:bidi="sw_KE"/>
        </w:rPr>
        <w:t>kisima</w:t>
      </w:r>
      <w:r>
        <w:rPr>
          <w:lang w:val="sw_KE" w:bidi="sw_KE"/>
        </w:rPr>
        <w:t xml:space="preserve">, </w:t>
      </w:r>
      <w:r>
        <w:rPr>
          <w:lang w:val="sw_KE" w:bidi="sw_KE"/>
        </w:rPr>
        <w:t>chombo cha kuteka maji</w:t>
      </w:r>
      <w:r>
        <w:rPr>
          <w:lang w:val="sw_KE" w:bidi="sw_KE"/>
        </w:rPr>
        <w:t xml:space="preserve">, na </w:t>
      </w:r>
      <w:r>
        <w:rPr>
          <w:lang w:val="sw_KE" w:bidi="sw_KE"/>
        </w:rPr>
        <w:t>hori</w:t>
      </w:r>
      <w:r>
        <w:rPr>
          <w:lang w:val="sw_KE" w:bidi="sw_KE"/>
        </w:rPr>
        <w:t xml:space="preserve"> kwa pamoja. Sitisha sauti hii hapa.</w:t>
      </w:r>
    </w:p>
    <w:p>
      <w:pPr/>
      <w:r>
        <w:rPr>
          <w:lang w:val="sw_KE" w:bidi="sw_KE"/>
        </w:rPr>
      </w:r>
      <w:r>
        <w:rPr>
          <w:lang w:val="sw_KE" w:bidi="sw_KE"/>
        </w:rPr>
        <w:t xml:space="preserve">Baadhi ya </w:t>
      </w:r>
      <w:r>
        <w:rPr>
          <w:b/>
          <w:lang w:val="sw_KE" w:bidi="sw_KE"/>
        </w:rPr>
        <w:t>wachungaji</w:t>
      </w:r>
      <w:r>
        <w:rPr>
          <w:lang w:val="sw_KE" w:bidi="sw_KE"/>
        </w:rPr>
        <w:t xml:space="preserve"> walikuja na kuwafukuza wasichana kutoka kwenye kisima. Wachungaji walikuwa wanaume ambao walichunga mbuzi na kondoo.</w:t>
      </w:r>
    </w:p>
    <w:p>
      <w:pPr/>
      <w:r>
        <w:rPr>
          <w:lang w:val="sw_KE" w:bidi="sw_KE"/>
        </w:rPr>
      </w:r>
      <w:r>
        <w:rPr>
          <w:lang w:val="sw_KE" w:bidi="sw_KE"/>
        </w:rPr>
        <w:t xml:space="preserve">Sitisha hapa na mjadili kama kikundi neno gani au kifungu gani cha maneno mtakachotumia kwa </w:t>
      </w:r>
      <w:r>
        <w:rPr>
          <w:b/>
          <w:lang w:val="sw_KE" w:bidi="sw_KE"/>
        </w:rPr>
        <w:t>wachungaji</w:t>
      </w:r>
      <w:r>
        <w:rPr>
          <w:lang w:val="sw_KE" w:bidi="sw_KE"/>
        </w:rPr>
        <w:t xml:space="preserve">. Tafuta </w:t>
      </w:r>
      <w:r>
        <w:rPr>
          <w:lang w:val="sw_KE" w:bidi="sw_KE"/>
        </w:rPr>
        <w:t>kufuru</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Musa alisimama na kuwatetea wasichana dhidi ya wachungaji, na kuwasaidia kuchota maji kwa ajili ya mifugo yao. Baada ya mabinti kurudi nyumbani na Reueli kumwalika Musa nyumbani kwake kwa ajili ya chakula, hadithi inasonga mbele kwa muda. Sasa Musa anaishi katika nyumba ya Roueli, na Roueli anampa Musa binti yake Sipora katika ndoa. Baada ya Musa na Sipora kuoana, Sipora anajifungua mtoto wa </w:t>
      </w:r>
      <w:r>
        <w:rPr>
          <w:lang w:val="sw_KE" w:bidi="sw_KE"/>
        </w:rPr>
        <w:t>kiume</w:t>
      </w:r>
      <w:r>
        <w:rPr>
          <w:lang w:val="sw_KE" w:bidi="sw_KE"/>
        </w:rPr>
        <w:t xml:space="preserve">. Musa anampa mwana wake jina Gershomu. Jina "Gershomu" katika lugha ya Musa </w:t>
      </w:r>
      <w:r>
        <w:rPr>
          <w:b/>
          <w:lang w:val="sw_KE" w:bidi="sw_KE"/>
        </w:rPr>
        <w:t>lilimaanisha</w:t>
      </w:r>
      <w:r>
        <w:rPr>
          <w:lang w:val="sw_KE" w:bidi="sw_KE"/>
        </w:rPr>
        <w:t xml:space="preserve"> mgeni au, kulingana na tafsiri fulani, </w:t>
      </w:r>
      <w:r>
        <w:rPr>
          <w:b/>
          <w:lang w:val="sw_KE" w:bidi="sw_KE"/>
        </w:rPr>
        <w:t>msafiri</w:t>
      </w:r>
      <w:r>
        <w:rPr>
          <w:lang w:val="sw_KE" w:bidi="sw_KE"/>
        </w:rPr>
        <w:t>. Musa alielezea kwamba yeye mwenyewe alikuwa mgeni au mkazi wa muda katika nchi ya Midiani, na ndiyo sababu alichagua jina hili kwa ajili ya mwanawe. Jina "Gershomu" lilikuwa na umuhimu maalum na wa kibinafsi kwa Musa, kwa sababu sasa Musa hakuwa tena mgeni. Mungu alikuwa amemleta katika familia mpya sasa.</w:t>
      </w:r>
    </w:p>
    <w:p>
      <w:pPr/>
      <w:r>
        <w:rPr>
          <w:lang w:val="sw_KE" w:bidi="sw_KE"/>
        </w:rPr>
      </w:r>
      <w:r>
        <w:rPr>
          <w:lang w:val="sw_KE" w:bidi="sw_KE"/>
        </w:rPr>
        <w:t xml:space="preserve">Simameni hapa na mjadili kwa pamoja neno au usemi mtakaotumia kwa ajili ya </w:t>
      </w:r>
      <w:r>
        <w:rPr>
          <w:b/>
          <w:lang w:val="sw_KE" w:bidi="sw_KE"/>
        </w:rPr>
        <w:t>mgeni</w:t>
      </w:r>
      <w:r>
        <w:rPr>
          <w:lang w:val="sw_KE" w:bidi="sw_KE"/>
        </w:rPr>
        <w:t xml:space="preserve"> au </w:t>
      </w:r>
      <w:r>
        <w:rPr>
          <w:b/>
          <w:lang w:val="sw_KE" w:bidi="sw_KE"/>
        </w:rPr>
        <w:t>msafiri</w:t>
      </w:r>
      <w:r>
        <w:rPr>
          <w:lang w:val="sw_KE" w:bidi="sw_KE"/>
        </w:rPr>
        <w:t xml:space="preserve">. Tazama neno </w:t>
      </w:r>
      <w:r>
        <w:rPr>
          <w:lang w:val="sw_KE" w:bidi="sw_KE"/>
        </w:rPr>
        <w:t>Yahweh</w:t>
      </w:r>
      <w:r>
        <w:rPr>
          <w:lang w:val="sw_KE" w:bidi="sw_KE"/>
        </w:rPr>
        <w:t xml:space="preserve"> na </w:t>
      </w:r>
      <w:r>
        <w:rPr>
          <w:lang w:val="sw_KE" w:bidi="sw_KE"/>
        </w:rPr>
        <w:t>Mungu</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Katika kipindi hiki, mfalme wa Misri alikufa. Hadithi inamrejelea hapa kama </w:t>
      </w:r>
      <w:r>
        <w:rPr>
          <w:lang w:val="sw_KE" w:bidi="sw_KE"/>
        </w:rPr>
        <w:t>mfalme</w:t>
      </w:r>
      <w:r>
        <w:rPr>
          <w:lang w:val="sw_KE" w:bidi="sw_KE"/>
        </w:rPr>
        <w:t xml:space="preserve">, lakini yeye ni yule yule anayeitwa </w:t>
      </w:r>
      <w:r>
        <w:rPr>
          <w:lang w:val="sw_KE" w:bidi="sw_KE"/>
        </w:rPr>
        <w:t>Farao</w:t>
      </w:r>
      <w:r>
        <w:rPr>
          <w:lang w:val="sw_KE" w:bidi="sw_KE"/>
        </w:rPr>
        <w:t xml:space="preserve"> katika nyakati nyingine. Mungu anawasikia </w:t>
      </w:r>
      <w:r>
        <w:rPr>
          <w:lang w:val="sw_KE" w:bidi="sw_KE"/>
        </w:rPr>
        <w:t>Waisraeli</w:t>
      </w:r>
      <w:r>
        <w:rPr>
          <w:lang w:val="sw_KE" w:bidi="sw_KE"/>
        </w:rPr>
        <w:t xml:space="preserve"> na anawaona; na Mungu anakumbuka </w:t>
      </w:r>
      <w:r>
        <w:rPr>
          <w:b/>
          <w:lang w:val="sw_KE" w:bidi="sw_KE"/>
        </w:rPr>
        <w:t>agano</w:t>
      </w:r>
      <w:r>
        <w:rPr>
          <w:lang w:val="sw_KE" w:bidi="sw_KE"/>
        </w:rPr>
        <w:t xml:space="preserve"> alilolifanya zamani ili kuwaokoa. Tafsiri nyingine zinasema kwamba Mungu aliwaona Waisraeli na "kujua"; nyingine zinasema kwamba aliwaona Waisraeli na "kuzingatia" hali yao au "kuwahangaikia".</w:t>
      </w:r>
    </w:p>
    <w:p>
      <w:pPr/>
      <w:r>
        <w:rPr>
          <w:lang w:val="sw_KE" w:bidi="sw_KE"/>
        </w:rPr>
      </w:r>
      <w:r>
        <w:rPr>
          <w:lang w:val="sw_KE" w:bidi="sw_KE"/>
        </w:rPr>
        <w:t xml:space="preserve">Sitisha hapa na mjadili kama kikundi neno au kifungu cha maneno mtakachotumia kwa </w:t>
      </w:r>
      <w:r>
        <w:rPr>
          <w:b/>
          <w:lang w:val="sw_KE" w:bidi="sw_KE"/>
        </w:rPr>
        <w:t>agano</w:t>
      </w:r>
      <w:r>
        <w:rPr>
          <w:lang w:val="sw_KE" w:bidi="sw_KE"/>
        </w:rPr>
        <w:t xml:space="preserve">. Tafuta </w:t>
      </w:r>
      <w:r>
        <w:rPr>
          <w:lang w:val="sw_KE" w:bidi="sw_KE"/>
        </w:rPr>
        <w:t>agano</w:t>
      </w:r>
      <w:r>
        <w:rPr>
          <w:lang w:val="sw_KE" w:bidi="sw_KE"/>
        </w:rPr>
        <w:t xml:space="preserve"> katika Faharasa Kuu kwa maelezo zaidi. Ikiwa tayari umetafsiri neno hili katika kitabu kingine cha Biblia, tumia neno lilelile ulilotumia huko.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kusoma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3:1–10</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3:1–10 na iwekeni katika mioyo yenu.</w:t>
      </w:r>
    </w:p>
    <w:p>
      <w:pPr/>
      <w:r>
        <w:rPr>
          <w:lang w:val="sw_KE" w:bidi="sw_KE"/>
        </w:rPr>
      </w:r>
      <w:r>
        <w:rPr>
          <w:lang w:val="sw_KE" w:bidi="sw_KE"/>
        </w:rPr>
        <w:t>Sikiliza toleo la sauti la Kutoka 3:1–10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3:1–10 katika tafsiri iliyo rahisi zaidi kueleweka.</w:t>
      </w:r>
    </w:p>
    <w:p>
      <w:pPr/>
      <w:r>
        <w:rPr>
          <w:lang w:val="sw_KE" w:bidi="sw_KE"/>
        </w:rPr>
      </w:r>
      <w:r>
        <w:rPr>
          <w:lang w:val="sw_KE" w:bidi="sw_KE"/>
        </w:rPr>
        <w:t>Hadithi hii inafuata matukio baada ya Musa kukimbia kutoka Misri hadi Midiani na kumwoa Zippora. Hili ni simulizi la Mungu akijidhihirisha kwa Musa katika kichaka kinachowaka. Mungu anamwambia Musa Mungu ameona kwamba watu wake wanateseka na Mungu anamwambia Musa kwamba atamtuma Musa ili kuwaokoa watu wake, Waisraeli, kutoka Misri.</w:t>
      </w:r>
    </w:p>
    <w:p>
      <w:pPr/>
      <w:r>
        <w:rPr>
          <w:lang w:val="sw_KE" w:bidi="sw_KE"/>
        </w:rPr>
      </w:r>
      <w:r>
        <w:rPr>
          <w:lang w:val="sw_KE" w:bidi="sw_KE"/>
        </w:rPr>
        <w:t xml:space="preserve">Sitisha hapa na muangalie ramani ya </w:t>
      </w:r>
      <w:r>
        <w:rPr>
          <w:lang w:val="sw_KE" w:bidi="sw_KE"/>
        </w:rPr>
        <w:t>Midiani na Misri</w:t>
      </w:r>
      <w:r>
        <w:rPr>
          <w:lang w:val="sw_KE" w:bidi="sw_KE"/>
        </w:rPr>
        <w:t xml:space="preserve"> kama kikundi. Sitisha sauti hii hapa.</w:t>
      </w:r>
    </w:p>
    <w:p>
      <w:pPr/>
      <w:r>
        <w:rPr>
          <w:lang w:val="sw_KE" w:bidi="sw_KE"/>
        </w:rPr>
      </w:r>
      <w:r>
        <w:rPr>
          <w:lang w:val="sw_KE" w:bidi="sw_KE"/>
        </w:rPr>
        <w:t>Kifungu hicho hakituelezi muda gani umepita tangu Musa alipooa katika hadithi iliyopita, lakini tunajua kutokana na vifungu vingine kwamba hadithi hii inafanyika miaka kadhaa baadaye. Musa anachunga makundi ya kondoo ya baba mkwe wake, Yethro. Yethro ni jina lingine la Reueli, jina tulilosikia katika kifungu cha awali. Jethro na Reuel ni mtu yuleyule. Utakumbuka kwamba Jethro ni baba wa mke wa Musa, Zippora. Jethro ni kuhani katika Midiani. Labda yeye ni mtu mwenye ushawishi mkubwa sana. Inaelekea makundi ya Yethro yalijumuisha kondoo na mbuzi.</w:t>
      </w:r>
    </w:p>
    <w:p>
      <w:pPr/>
      <w:r>
        <w:rPr>
          <w:lang w:val="sw_KE" w:bidi="sw_KE"/>
        </w:rPr>
      </w:r>
      <w:r>
        <w:rPr>
          <w:lang w:val="sw_KE" w:bidi="sw_KE"/>
        </w:rPr>
        <w:t xml:space="preserve">Sitisha hapa na uangalie picha ya </w:t>
      </w:r>
      <w:r>
        <w:rPr>
          <w:lang w:val="sw_KE" w:bidi="sw_KE"/>
        </w:rPr>
        <w:t>kondoo na mbuzi</w:t>
      </w:r>
      <w:r>
        <w:rPr>
          <w:lang w:val="sw_KE" w:bidi="sw_KE"/>
        </w:rPr>
        <w:t xml:space="preserve"> kama kikundi. Sitisha sauti hii hapa.</w:t>
      </w:r>
    </w:p>
    <w:p>
      <w:pPr/>
      <w:r>
        <w:rPr>
          <w:lang w:val="sw_KE" w:bidi="sw_KE"/>
        </w:rPr>
      </w:r>
      <w:r>
        <w:rPr>
          <w:lang w:val="sw_KE" w:bidi="sw_KE"/>
        </w:rPr>
        <w:t>Haya ni makundi ambayo mabinti wa Yethro walikuwa wameleta kwenye kisima katika hadithi ya awali. Makundi yangekuwa maisha ya familia. Ukweli kwamba Musa amewekwa kuwa msimamizi wao unaonyesha kwamba Musa sasa anajihisi yuko nyumbani kabisa huko Midiani pamoja na familia ya mke wake. Pia inaonyesha kwamba Musa alijihusisha kabisa na watu wake, Waebrania. Utakumbuka kwamba Musa alikulia katika jumba la kifalme la Misri. Mmisri kutoka katika jumuiya hii asingekuja kamwe kuwa mchungaji. Kinyume chake, Waebrania walikuwa na historia ndefu ya kutunza makundi ya wanyama.</w:t>
      </w:r>
    </w:p>
    <w:p>
      <w:pPr/>
      <w:r>
        <w:rPr>
          <w:lang w:val="sw_KE" w:bidi="sw_KE"/>
        </w:rPr>
      </w:r>
      <w:r>
        <w:rPr>
          <w:lang w:val="sw_KE" w:bidi="sw_KE"/>
        </w:rPr>
        <w:t>Musa anawachukua wanyama mbali hadi nyikani. Baadhi ya tafsiri zinasema alikwenda "upande wa magharibi" au "upande wa mbali" wa nyika, lakini hatujui hasa alikokwenda. Hadithi inaonyesha kwamba amekwenda nje ya maeneo yake ya kawaida ya kuchungia. Yuko mbali sana na nyumbani katika mahali pageni.</w:t>
      </w:r>
    </w:p>
    <w:p>
      <w:pPr/>
      <w:r>
        <w:rPr>
          <w:lang w:val="sw_KE" w:bidi="sw_KE"/>
        </w:rPr>
      </w:r>
      <w:r>
        <w:rPr>
          <w:lang w:val="sw_KE" w:bidi="sw_KE"/>
        </w:rPr>
        <w:t>Musa akafika kwenye mlima uitwao Horebu. Huo pengine ni mlima uleule ambao baadaye unaitwa Sinai. Horeb inamaanisha jangwa au ukame. Hatujui maana ya jina Sinai. Hatujui mlima huu uko wapi. Hadithi inatuambia kwamba huu ni mlima wa Mungu, jambo ambalo pengine linamaanisha kwamba watu waliona mlima huu kuwa mtakatifu au wa ajabu. Katika hatua hii ya hadithi, Musa hajui umuhimu wa mlima huu, lakini mlima huu utakuwa mahali ambapo Mungu atakutana na Musa.</w:t>
      </w:r>
    </w:p>
    <w:p>
      <w:pPr/>
      <w:r>
        <w:rPr>
          <w:lang w:val="sw_KE" w:bidi="sw_KE"/>
        </w:rPr>
      </w:r>
      <w:r>
        <w:rPr>
          <w:lang w:val="sw_KE" w:bidi="sw_KE"/>
        </w:rPr>
        <w:t xml:space="preserve">Simameni hapa na muangalie picha ya </w:t>
      </w:r>
      <w:r>
        <w:rPr>
          <w:lang w:val="sw_KE" w:bidi="sw_KE"/>
        </w:rPr>
        <w:t>mlima</w:t>
      </w:r>
      <w:r>
        <w:rPr>
          <w:lang w:val="sw_KE" w:bidi="sw_KE"/>
        </w:rPr>
        <w:t xml:space="preserve"> kama kikundi. Sitisha sauti hii hapa.</w:t>
      </w:r>
    </w:p>
    <w:p>
      <w:pPr/>
      <w:r>
        <w:rPr>
          <w:lang w:val="sw_KE" w:bidi="sw_KE"/>
        </w:rPr>
      </w:r>
      <w:r>
        <w:rPr>
          <w:lang w:val="sw_KE" w:bidi="sw_KE"/>
        </w:rPr>
        <w:t>Musa yupo mlimani mwa Mungu wakati malaika wa Yahweh anamtokea Musa. Agano la Kale mara nyingi linazungumzia "malaika wa Yahweh." Malaika huyu maalum anazungumza kwa mamlaka makubwa kiasi kwamba ni kama Mungu mwenyewe anazungumza. Kifungu hiki kinatumia malaika wa Yahweh na Yahweh kama visawe, na kwa hivyo inaweza hata kuwa kwamba malaika huyu ni Mungu mwenyewe.</w:t>
      </w:r>
    </w:p>
    <w:p>
      <w:pPr/>
      <w:r>
        <w:rPr>
          <w:lang w:val="sw_KE" w:bidi="sw_KE"/>
        </w:rPr>
      </w:r>
      <w:r>
        <w:rPr>
          <w:lang w:val="sw_KE" w:bidi="sw_KE"/>
        </w:rPr>
        <w:t>Katika hadithi hii, malaika wa Yahweh anachukua umbo la kiishara la mwali wa moto. Mwali wa moto mara nyingi ni ishara ya uwepo wa Yahweh katika Agano la Kale.</w:t>
      </w:r>
    </w:p>
    <w:p>
      <w:pPr/>
      <w:r>
        <w:rPr>
          <w:lang w:val="sw_KE" w:bidi="sw_KE"/>
        </w:rPr>
      </w:r>
      <w:r>
        <w:rPr>
          <w:lang w:val="sw_KE" w:bidi="sw_KE"/>
        </w:rPr>
        <w:t>Mwali wa moto unaonekana katikati ya kichaka cha miiba, lakini moto huo haukiteketezi kichaka hicho. Musa anafikiri kwamba ni ajabu kuwa moto hauuunguzi kichaka, naye anabadili mwelekeo ili asogee karibu na kutazama.</w:t>
      </w:r>
    </w:p>
    <w:p>
      <w:pPr/>
      <w:r>
        <w:rPr>
          <w:lang w:val="sw_KE" w:bidi="sw_KE"/>
        </w:rPr>
      </w:r>
      <w:r>
        <w:rPr>
          <w:lang w:val="sw_KE" w:bidi="sw_KE"/>
        </w:rPr>
        <w:t>Simama hapa na usimulie hadithi kuhusu moto ulioweza kuharibu au kuangamiza kitu fulani. Zingatia kwa makini maneno na misemo unayotumia kuelezea kile moto unachofanya kwa vitu vilivyo kwenye njia yake. Sitisha sauti hii hapa.</w:t>
      </w:r>
    </w:p>
    <w:p>
      <w:pPr/>
      <w:r>
        <w:rPr>
          <w:lang w:val="sw_KE" w:bidi="sw_KE"/>
        </w:rPr>
      </w:r>
      <w:r>
        <w:rPr>
          <w:lang w:val="sw_KE" w:bidi="sw_KE"/>
        </w:rPr>
        <w:t>Yahweh anaona kwamba Musa amekaribia ili kuangalia kwa makini, naye anamwita Musa. Musa anajibu kwa kusema "mimi hapa," ambalo ni jibu la asili kwa Kiebrania, lugha ya Musa, kwa mtu ambaye jina lake limeitwa.</w:t>
      </w:r>
    </w:p>
    <w:p>
      <w:pPr/>
      <w:r>
        <w:rPr>
          <w:lang w:val="sw_KE" w:bidi="sw_KE"/>
        </w:rPr>
      </w:r>
      <w:r>
        <w:rPr>
          <w:lang w:val="sw_KE" w:bidi="sw_KE"/>
        </w:rPr>
        <w:t>Simama hapa na kila mmoja kwa zamu ataje jina la mtu katika kikundi. Zingatia sana maneno na misemo unayotumia kujibu wakati jina lako linapoitwa. Sitisha sauti hii hapa.</w:t>
      </w:r>
    </w:p>
    <w:p>
      <w:pPr/>
      <w:r>
        <w:rPr>
          <w:lang w:val="sw_KE" w:bidi="sw_KE"/>
        </w:rPr>
      </w:r>
      <w:r>
        <w:rPr>
          <w:lang w:val="sw_KE" w:bidi="sw_KE"/>
        </w:rPr>
        <w:t>Mungu anamwambia Musa asikaribie. Kifungu "kuja karibu" mara nyingi kinatumiwa katika Agano la Kale ili kurejelea kuja katika uwepo wa Mungu. Kisha Yahweh anamwamuru Musa kuvua viatu vyake. Champali ni aina ya kiatu ambacho kimefungwa na kamba. Mtu anapovua viatu vyake, hii inaweza kuwa ishara ya heshima.</w:t>
      </w:r>
    </w:p>
    <w:p>
      <w:pPr/>
      <w:r>
        <w:rPr>
          <w:lang w:val="sw_KE" w:bidi="sw_KE"/>
        </w:rPr>
      </w:r>
      <w:r>
        <w:rPr>
          <w:lang w:val="sw_KE" w:bidi="sw_KE"/>
        </w:rPr>
        <w:t xml:space="preserve">Simama hapa na uangalie picha ya champali tukiwa </w:t>
      </w:r>
      <w:r>
        <w:rPr>
          <w:lang w:val="sw_KE" w:bidi="sw_KE"/>
        </w:rPr>
        <w:t>kama</w:t>
      </w:r>
      <w:r>
        <w:rPr>
          <w:lang w:val="sw_KE" w:bidi="sw_KE"/>
        </w:rPr>
        <w:t xml:space="preserve"> kikundi. Sitisha sauti hii hapa.</w:t>
      </w:r>
    </w:p>
    <w:p>
      <w:pPr/>
      <w:r>
        <w:rPr>
          <w:lang w:val="sw_KE" w:bidi="sw_KE"/>
        </w:rPr>
      </w:r>
      <w:r>
        <w:rPr>
          <w:lang w:val="sw_KE" w:bidi="sw_KE"/>
        </w:rPr>
        <w:t>Kisha Mungu anamwambia Musa kwamba ardhi anayosimama juu yake ni takatifu, ambayo inamaanisha imetengwa kwa ajili ya Mungu. Kwa kumwambia Musa asikaribie na kumwamuru Musa kuvua viatu vyake, Yahweh anamwonyesha Musa kwamba watu hawawezi kuingia moja kwa moja katika uwepo wa Yahweh. Yahweh ni tofauti na wanadamu. Yahweh ni mtakatifu, au aliyetengwa na watu, na uwepo wa Yahweh unabadilisha nyika kuwa mahali patakatifu na palipotengwa.</w:t>
      </w:r>
    </w:p>
    <w:p>
      <w:pPr/>
      <w:r>
        <w:rPr>
          <w:lang w:val="sw_KE" w:bidi="sw_KE"/>
        </w:rPr>
      </w:r>
      <w:r>
        <w:rPr>
          <w:lang w:val="sw_KE" w:bidi="sw_KE"/>
        </w:rPr>
        <w:t>Mungu sasa anamwambia Musa kwamba yeye ni Mungu wa baba ya Musa, na Mungu wa mababu zake: Ibrahimu, Isaka, na Yakobo. Mungu anamwambia Musa kwamba yeye ndiye Mungu yuleyule ambaye wazazi wake na Waisraeli wengine walimwabudu huko Misri.</w:t>
      </w:r>
    </w:p>
    <w:p>
      <w:pPr/>
      <w:r>
        <w:rPr>
          <w:lang w:val="sw_KE" w:bidi="sw_KE"/>
        </w:rPr>
      </w:r>
      <w:r>
        <w:rPr>
          <w:lang w:val="sw_KE" w:bidi="sw_KE"/>
        </w:rPr>
        <w:t>Musa alijifunika uso wake kwa hofu. Watu katika wakati wa Musa waliamini kwamba wale waliomwona Mungu wangekufa. Musa pengine aliamini hili pia. Majibu ya Musa yanaonyesha kwamba Musa alielewa vyema kwamba huyu ndiye Mungu mkuu ambaye babu zake walimjua.</w:t>
      </w:r>
    </w:p>
    <w:p>
      <w:pPr/>
      <w:r>
        <w:rPr>
          <w:lang w:val="sw_KE" w:bidi="sw_KE"/>
        </w:rPr>
      </w:r>
      <w:r>
        <w:rPr>
          <w:lang w:val="sw_KE" w:bidi="sw_KE"/>
        </w:rPr>
        <w:t>Kisha Yahweh anamwambia Musa kwamba ameona kwamba watu wake ambao wako Misri wanateseka. Yahweh anawaita Waisraeli watu wake kwa sababu Yahweh amewachagua kutoka kwa watu wengine wote ili kuwa na uhusiano maalum naye. Kifungu "watu wangu ambao wako Misri" kinaonyesha kwamba watu wote waliochaguliwa wa Yahweh wako Misri, isipokuwa Musa.</w:t>
      </w:r>
    </w:p>
    <w:p>
      <w:pPr/>
      <w:r>
        <w:rPr>
          <w:lang w:val="sw_KE" w:bidi="sw_KE"/>
        </w:rPr>
      </w:r>
      <w:r>
        <w:rPr>
          <w:lang w:val="sw_KE" w:bidi="sw_KE"/>
        </w:rPr>
        <w:t>Yahweh anasema amesikia na kuzingatia vilio vya watu wake. Mabwana wa watumwa Wamisri walikuwa wakiwalazimisha Waisraeli kufanya kazi ngumu katika hali mbaya. Watu walikuwa wakilia, au wakipiga yowe kwa ajili ya msaada, kwa sababu Wamisri walikuwa wakiwatendea vibaya.</w:t>
      </w:r>
    </w:p>
    <w:p>
      <w:pPr/>
      <w:r>
        <w:rPr>
          <w:lang w:val="sw_KE" w:bidi="sw_KE"/>
        </w:rPr>
      </w:r>
      <w:r>
        <w:rPr>
          <w:lang w:val="sw_KE" w:bidi="sw_KE"/>
        </w:rPr>
        <w:t>Yahweh anasema amekuja kuwakomboa au kuwaokoa watu wake kutoka kwa Wamisri. Lugha ya awali inasema kwamba Yahweh atawanyakua watu wake kutoka kwa Wamisri. Lugha iliyotumika inafanya ionekane kana kwamba uokoaji utahusisha vurugu fulani.</w:t>
      </w:r>
    </w:p>
    <w:p>
      <w:pPr/>
      <w:r>
        <w:rPr>
          <w:lang w:val="sw_KE" w:bidi="sw_KE"/>
        </w:rPr>
      </w:r>
      <w:r>
        <w:rPr>
          <w:lang w:val="sw_KE" w:bidi="sw_KE"/>
        </w:rPr>
        <w:t>Yahweh anamwambia Musa kwamba atawatoa watu wake kutoka Misri hadi nchi nzuri na kubwa itiririkayo maziwa na asali. Maziwa ni kioevu cheupe ambacho kinatengenezwa na wanyama mama ili kuwalisha watoto wao. Asali ni kioevu kitamu na kinata kinachotengenezwa na nyuki. "Nchi inayotiririka kwa maziwa na asali" ni njia ya kusema kwamba nchi ambayo Yahweh anawaahidi watu wake itakuwa kubwa na nzuri kwa kupanda mazao. Yahweh anamwambia Musa kwamba makundi sita ya watu yanaishi katika nchi hii: Wakanaani, Wahiti, Waamori, Waperizi, Wahivi, na Wayebusi. Kila mojawapo ya makundi haya ya watu pengine liliishi mahali fulani, na kwa pamoja, nchi zao binafsi ndizo zilikuwa nchi ambayo Yahweh aliwaahidi Waisraeli. Yahweh alikuwa amemwahidi Abramu kwamba nchi hii ingekuwa ya uzao wa Abramu alipofanya agano naye.</w:t>
      </w:r>
    </w:p>
    <w:p>
      <w:pPr/>
      <w:r>
        <w:rPr>
          <w:lang w:val="sw_KE" w:bidi="sw_KE"/>
        </w:rPr>
      </w:r>
      <w:r>
        <w:rPr>
          <w:lang w:val="sw_KE" w:bidi="sw_KE"/>
        </w:rPr>
        <w:t xml:space="preserve">Simama hapa na uangalie ramani ya </w:t>
      </w:r>
      <w:r>
        <w:rPr>
          <w:lang w:val="sw_KE" w:bidi="sw_KE"/>
        </w:rPr>
        <w:t>nchi ya ahadi</w:t>
      </w:r>
      <w:r>
        <w:rPr>
          <w:lang w:val="sw_KE" w:bidi="sw_KE"/>
        </w:rPr>
        <w:t>. Sitisha sauti hii hapa.</w:t>
      </w:r>
    </w:p>
    <w:p>
      <w:pPr/>
      <w:r>
        <w:rPr>
          <w:lang w:val="sw_KE" w:bidi="sw_KE"/>
        </w:rPr>
      </w:r>
      <w:r>
        <w:rPr>
          <w:lang w:val="sw_KE" w:bidi="sw_KE"/>
        </w:rPr>
        <w:t>Yahweh anarudia kuwa amesikia kilio cha Waisraeli na ameona kwamba wanateseka. Yahweh akamwambia Musa, "Nenda sasa," ambayo wakati mwingine inatafsiriwa kama "Njoo" kwa maana ya msemo "haya!" Yahweh anamwita Musa kuchukua hatua. Yahweh anamwambia Musa kwamba anamtuma Musa kwa Farao, mfalme wa Misri, ili Musa aweze kuwatoa watu wa Yahweh kutoka Misri. Yahweh anamwambia Musa kwamba yeye, Musa, atakuwa yule ambaye Yahweh atamtumia kuwaokoa watu wake.</w:t>
      </w:r>
    </w:p>
    <w:p>
      <w:pPr/>
      <w:r>
        <w:rPr>
          <w:lang w:val="sw_KE" w:bidi="sw_KE"/>
        </w:rPr>
      </w:r>
      <w:r>
        <w:rPr>
          <w:lang w:val="sw_KE" w:bidi="sw_KE"/>
        </w:rPr>
        <w:t>Sitisha hapa na mjadili swali hili kwa pamoja: Kumbuka kile Musa alichofanya katika hadithi ya awali, na kwa nini Musa alilazimika kukimbia hadi Midiani. Unahisi vipi kuhusu Mungu kuchagua kumtumia Musa ili kuwaokoa watu wake?</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3:1–10 katika tafsiri iliyo rahisi zaidi kueleweka.</w:t>
      </w:r>
    </w:p>
    <w:p>
      <w:pPr/>
      <w:r>
        <w:rPr>
          <w:lang w:val="sw_KE" w:bidi="sw_KE"/>
        </w:rPr>
      </w:r>
      <w:r>
        <w:rPr>
          <w:lang w:val="sw_KE" w:bidi="sw_KE"/>
        </w:rPr>
        <w:t>Katika hatua hii, kikundi kitafafanua matukio, wahusika, na mazingira ya kifungu hiki. Kisha kikundi kitawazia kifungu hiki.</w:t>
      </w:r>
    </w:p>
    <w:p>
      <w:pPr/>
      <w:r>
        <w:rPr>
          <w:lang w:val="sw_KE" w:bidi="sw_KE"/>
        </w:rPr>
      </w:r>
      <w:r>
        <w:rPr>
          <w:lang w:val="sw_KE" w:bidi="sw_KE"/>
        </w:rPr>
        <w:t>Kifungu hiki kina matukio 4.</w:t>
      </w:r>
    </w:p>
    <w:p>
      <w:pPr/>
      <w:r>
        <w:rPr>
          <w:lang w:val="sw_KE" w:bidi="sw_KE"/>
        </w:rPr>
      </w:r>
      <w:r>
        <w:rPr>
          <w:b/>
          <w:lang w:val="sw_KE" w:bidi="sw_KE"/>
        </w:rPr>
        <w:t>Katika tukio la kwanza:</w:t>
      </w:r>
      <w:r>
        <w:rPr>
          <w:lang w:val="sw_KE" w:bidi="sw_KE"/>
        </w:rPr>
        <w:t xml:space="preserve"> Musa anaongoza kundi la kondoo na mbuzi wa Yethro kupitia nyika hadi mlima wa Mungu.</w:t>
      </w:r>
    </w:p>
    <w:p>
      <w:pPr/>
      <w:r>
        <w:rPr>
          <w:lang w:val="sw_KE" w:bidi="sw_KE"/>
        </w:rPr>
      </w:r>
      <w:r>
        <w:rPr>
          <w:b/>
          <w:lang w:val="sw_KE" w:bidi="sw_KE"/>
        </w:rPr>
        <w:t>Katika tukio la pili:</w:t>
      </w:r>
      <w:r>
        <w:rPr>
          <w:lang w:val="sw_KE" w:bidi="sw_KE"/>
        </w:rPr>
        <w:t xml:space="preserve"> Malaika wa Yahweh anamtokea Musa katika moto katikati ya kichaka. Musa anatazama kichaka na anaona kichaka hakijaungua. Musa anasogea karibu zaidi ili kukiona kichaka hicho.</w:t>
      </w:r>
    </w:p>
    <w:p>
      <w:pPr/>
      <w:r>
        <w:rPr>
          <w:lang w:val="sw_KE" w:bidi="sw_KE"/>
        </w:rPr>
      </w:r>
      <w:r>
        <w:rPr>
          <w:b/>
          <w:lang w:val="sw_KE" w:bidi="sw_KE"/>
        </w:rPr>
        <w:t>Katika onyesho la tatu:</w:t>
      </w:r>
      <w:r>
        <w:rPr>
          <w:lang w:val="sw_KE" w:bidi="sw_KE"/>
        </w:rPr>
        <w:t xml:space="preserve"> Yahweh anapoona kwamba Musa amegeuka kando, Mungu anamwita Musa. Musa anajibu kwa kusema "mimi hapa." Mungu anamwamuru Musa asikaribie na kuvua viatu vyake kwa sababu yupo kwenye ardhi takatifu. Mungu anamwambia Musa kwamba yeye ni Mungu wa baba yake, Mungu wa Ibrahimu, Mungu wa Isaka na Mungu wa Yakobo. Musa anaficha uso wake kwa sababu anaogopa kumwangalia Mungu.</w:t>
      </w:r>
    </w:p>
    <w:p>
      <w:pPr/>
      <w:r>
        <w:rPr>
          <w:lang w:val="sw_KE" w:bidi="sw_KE"/>
        </w:rPr>
      </w:r>
      <w:r>
        <w:rPr>
          <w:b/>
          <w:lang w:val="sw_KE" w:bidi="sw_KE"/>
        </w:rPr>
        <w:t>Katika tukio la nne:</w:t>
      </w:r>
      <w:r>
        <w:rPr>
          <w:lang w:val="sw_KE" w:bidi="sw_KE"/>
        </w:rPr>
        <w:t xml:space="preserve"> Yahweh anamwambia Musa kwamba ameona kwamba watu wake wanateseka na amesikia wakilia kwa sababu ya mabwana wao watumwa. Yahweh anasema kwamba anajua mateso ya watu wake na Yahweh ameshuka ili kuwaokoa watu wake kutoka kwa Wamisri na kuwaleta kwenye nchi yao wenyewe ambayo itakuwa yenye wasaa na nzuri kwa kuzalisha mazao. Yahweh anamwambia Musa kwamba nchi hiyo itatiririka kwa maziwa na asali. Yahweh anasema kuwa hiyo ndiyo nchi ambapo Wakanaani, Wahiti, Waamori, Waperizi, Wahivi, na Wayebusi wanaishi kwa sasa.</w:t>
      </w:r>
    </w:p>
    <w:p>
      <w:pPr/>
      <w:r>
        <w:rPr>
          <w:lang w:val="sw_KE" w:bidi="sw_KE"/>
        </w:rPr>
      </w:r>
      <w:r>
        <w:rPr>
          <w:lang w:val="sw_KE" w:bidi="sw_KE"/>
        </w:rPr>
        <w:t>Yahwe anasema amesikia kilio cha watu wake na kuona jinsi Wamisri wanavyowatendea kwa ukali. Yahweh anasema atamtuma Musa kwa Farao ili Musa aweze kuwatoa watu wa Yahweh kutoka Misri.</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Kama kikundi, zingatia vipengele hivi vya mazingira ya kifungu:</w:t>
      </w:r>
    </w:p>
    <w:p>
      <w:pPr/>
      <w:r>
        <w:rPr>
          <w:lang w:val="sw_KE" w:bidi="sw_KE"/>
        </w:rPr>
      </w:r>
      <w:r>
        <w:rPr>
          <w:lang w:val="sw_KE" w:bidi="sw_KE"/>
        </w:rPr>
        <w:t>Hadithi inaanza na kiashiria cha ufunguzi kama "Siku moja, Musa alikuwa akitunza makundi," au "Sasa, Musa alikuwa akitunza makundi." Alama hii inaonyesha kwamba hii ni hadithi mpya, na ni tukio tofauti na hadithi ya awali. Kifungu hicho hakisemi muda gani umepita tangu Musa alipooa, lakini kutokana na vifungu vingine tunajua kwamba hii ni miaka kadhaa baadaye.</w:t>
      </w:r>
    </w:p>
    <w:p>
      <w:pPr/>
      <w:r>
        <w:rPr>
          <w:lang w:val="sw_KE" w:bidi="sw_KE"/>
        </w:rPr>
      </w:r>
      <w:r>
        <w:rPr>
          <w:lang w:val="sw_KE" w:bidi="sw_KE"/>
        </w:rPr>
        <w:t>Sitisha hapa na mjadili swali hili kama kikundi: Kila mtu anapaswa kusimulia hadithi fupi kuhusu mtu ambaye alikwenda kwenye safari. Kifungu kilichobaki cha kuzingatia maneno yanayotumiwa mwanzoni mwa kila hadithi. Sitisha sauti hii hapa.</w:t>
      </w:r>
    </w:p>
    <w:p>
      <w:pPr/>
      <w:r>
        <w:rPr>
          <w:lang w:val="sw_KE" w:bidi="sw_KE"/>
        </w:rPr>
      </w:r>
      <w:r>
        <w:rPr>
          <w:lang w:val="sw_KE" w:bidi="sw_KE"/>
        </w:rPr>
        <w:t>Katika tukio la kwanza, Musa anachunga kondoo na mbuzi wa Yethro. Musa anapeleka kundi kupitia nyikani, nje ya maeneo ya malisho ya kawaida, mpaka anapofika kwenye mlima wa Mungu. Maandiko hayako wazi kama aliyaongoza makundi kutoka mbele, au kama aliyaendesha kutoka nyuma.</w:t>
      </w:r>
    </w:p>
    <w:p>
      <w:pPr/>
      <w:r>
        <w:rPr>
          <w:lang w:val="sw_KE" w:bidi="sw_KE"/>
        </w:rPr>
      </w:r>
      <w:r>
        <w:rPr>
          <w:lang w:val="sw_KE" w:bidi="sw_KE"/>
        </w:rPr>
        <w:t>Nyika ni mahali ambapo hakuna mtu anayeishi na vitu vichache sana hukua. Nyika alimokuwa Musa pengine ingekuwa kavu na yenye miamba.</w:t>
      </w:r>
    </w:p>
    <w:p>
      <w:pPr/>
      <w:r>
        <w:rPr>
          <w:lang w:val="sw_KE" w:bidi="sw_KE"/>
        </w:rPr>
      </w:r>
      <w:r>
        <w:rPr>
          <w:lang w:val="sw_KE" w:bidi="sw_KE"/>
        </w:rPr>
        <w:t xml:space="preserve">Simameni hapa na kuitazama picha ya </w:t>
      </w:r>
      <w:r>
        <w:rPr>
          <w:lang w:val="sw_KE" w:bidi="sw_KE"/>
        </w:rPr>
        <w:t>pori</w:t>
      </w:r>
      <w:r>
        <w:rPr>
          <w:lang w:val="sw_KE" w:bidi="sw_KE"/>
        </w:rPr>
        <w:t xml:space="preserve"> mkiwa kama kikundi. Sitisha sauti hii hapa.</w:t>
      </w:r>
    </w:p>
    <w:p>
      <w:pPr/>
      <w:r>
        <w:rPr>
          <w:lang w:val="sw_KE" w:bidi="sw_KE"/>
        </w:rPr>
      </w:r>
      <w:r>
        <w:rPr>
          <w:lang w:val="sw_KE" w:bidi="sw_KE"/>
        </w:rPr>
        <w:t>Katika tukio la pili, Musa yuko mlimani na malaika wa Yahweh anajitokeza kama mwali wa moto katikati ya kichaka. Hatujui hasa aina ya kichaka ambamo malaika wa Yahweh alitokea, lakini pengine ilikuwa aina fulani ya kichaka cha mwiba. Vichaka hivi vina miiba mingi mikali kwenye matawi yake, ambayo huitwa miiba.</w:t>
      </w:r>
    </w:p>
    <w:p>
      <w:pPr/>
      <w:r>
        <w:rPr>
          <w:lang w:val="sw_KE" w:bidi="sw_KE"/>
        </w:rPr>
      </w:r>
      <w:r>
        <w:rPr>
          <w:lang w:val="sw_KE" w:bidi="sw_KE"/>
        </w:rPr>
        <w:t xml:space="preserve">Simameni hapa kama kikundi na mwangalie picha ya mfano wa </w:t>
      </w:r>
      <w:r>
        <w:rPr>
          <w:lang w:val="sw_KE" w:bidi="sw_KE"/>
        </w:rPr>
        <w:t>kichaka cha mwiba</w:t>
      </w:r>
      <w:r>
        <w:rPr>
          <w:lang w:val="sw_KE" w:bidi="sw_KE"/>
        </w:rPr>
        <w:t>. Jadili ni vichaka vyenye miiba au vyenye miba makali unavyofahamu katika utamaduni wako. Sitisha sauti hii hapa.</w:t>
      </w:r>
    </w:p>
    <w:p>
      <w:pPr/>
      <w:r>
        <w:rPr>
          <w:lang w:val="sw_KE" w:bidi="sw_KE"/>
        </w:rPr>
      </w:r>
      <w:r>
        <w:rPr>
          <w:lang w:val="sw_KE" w:bidi="sw_KE"/>
        </w:rPr>
        <w:t>Musa anaona moto na anabadilisha mwelekeo ili kuuangalia kwa karibu.</w:t>
      </w:r>
    </w:p>
    <w:p>
      <w:pPr/>
      <w:r>
        <w:rPr>
          <w:lang w:val="sw_KE" w:bidi="sw_KE"/>
        </w:rPr>
      </w:r>
      <w:r>
        <w:rPr>
          <w:lang w:val="sw_KE" w:bidi="sw_KE"/>
        </w:rPr>
        <w:t>Katika tukio la tatu, Yahweh anamwita Musa kutoka katikati ya kichaka cha miiba. Yahweh anamwita "Musa, Musa", akirudia jina la Musa ili kusisitiza jambo hilo kwa Musa. Musa anajibu akisema "mimi hapa" Mungu anamwambia Musa asikaribie zaidi na kuvua viatu vyake.</w:t>
      </w:r>
    </w:p>
    <w:p>
      <w:pPr/>
      <w:r>
        <w:rPr>
          <w:lang w:val="sw_KE" w:bidi="sw_KE"/>
        </w:rPr>
      </w:r>
      <w:r>
        <w:rPr>
          <w:lang w:val="sw_KE" w:bidi="sw_KE"/>
        </w:rPr>
        <w:t>Sasa lugha ya hadithi inaonyesha sitisho wakati Mungu anamsubiri Musa avue viatu vyake.</w:t>
      </w:r>
    </w:p>
    <w:p>
      <w:pPr/>
      <w:r>
        <w:rPr>
          <w:lang w:val="sw_KE" w:bidi="sw_KE"/>
        </w:rPr>
      </w:r>
      <w:r>
        <w:rPr>
          <w:lang w:val="sw_KE" w:bidi="sw_KE"/>
        </w:rPr>
        <w:t>Simama hapa na mjadili kama kikundi: Mnaposimulia hadithi, mnaonyeshaje mapumziko katika kisa? Sitisha sauti hii hapa.</w:t>
      </w:r>
    </w:p>
    <w:p>
      <w:pPr/>
      <w:r>
        <w:rPr>
          <w:lang w:val="sw_KE" w:bidi="sw_KE"/>
        </w:rPr>
      </w:r>
      <w:r>
        <w:rPr>
          <w:lang w:val="sw_KE" w:bidi="sw_KE"/>
        </w:rPr>
        <w:t>Mungu sasa anamwambia Musa kwamba yeye ni Mungu wa baba yake Musa, na Mungu wa mababu zake. Musa anafunika uso wake kwa hofu. Hatujui kama Musa alitumia mikono yake au mavazi yake kujifunika uso.</w:t>
      </w:r>
    </w:p>
    <w:p>
      <w:pPr/>
      <w:r>
        <w:rPr>
          <w:lang w:val="sw_KE" w:bidi="sw_KE"/>
        </w:rPr>
      </w:r>
      <w:r>
        <w:rPr>
          <w:lang w:val="sw_KE" w:bidi="sw_KE"/>
        </w:rPr>
        <w:t>Kisha Yahweh anatangaza kwamba ameona mateso ya watu wake. Yahweh anasisitiza huruma yake kwa watu wake kwa kusema "Nimeona kwa makini taabu ya watu wangu."</w:t>
      </w:r>
    </w:p>
    <w:p>
      <w:pPr/>
      <w:r>
        <w:rPr>
          <w:lang w:val="sw_KE" w:bidi="sw_KE"/>
        </w:rPr>
      </w:r>
      <w:r>
        <w:rPr>
          <w:lang w:val="sw_KE" w:bidi="sw_KE"/>
        </w:rPr>
        <w:t>Yahweh anasema ameshuka ili kuwaokoa watu wake. Maandishi hayo hayatuambii mahali ambapo Yahweh ameshuka kutoka. Kisha Yahweh anasema kwamba atawatoa watu wake kutoka Misri kuwapeleka katika nchi ya ahadi. Kifungu "kuwapandisha" pengine kinamaanisha kuchukua watu kihalisi kutoka nchi za chini za Misri hadi milima ya Nchi ya Ahadi.</w:t>
      </w:r>
    </w:p>
    <w:p>
      <w:pPr/>
      <w:r>
        <w:rPr>
          <w:lang w:val="sw_KE" w:bidi="sw_KE"/>
        </w:rPr>
      </w:r>
      <w:r>
        <w:rPr>
          <w:lang w:val="sw_KE" w:bidi="sw_KE"/>
        </w:rPr>
        <w:t>Mungu anampa Musa orodha ya makundi 6 ya watu waliokuwa wakiishi katika nchi hiyo wakati huo.</w:t>
      </w:r>
    </w:p>
    <w:p>
      <w:pPr/>
      <w:r>
        <w:rPr>
          <w:lang w:val="sw_KE" w:bidi="sw_KE"/>
        </w:rPr>
      </w:r>
      <w:r>
        <w:rPr>
          <w:lang w:val="sw_KE" w:bidi="sw_KE"/>
        </w:rPr>
        <w:t>Simameni hapa na mjadili kama kikundi: Simulieni hadithi ambapo mnaorodhesha makundi ya watu au vitu. Zingatia jinsi unavyoviorodhesha, kwa utaratibu gani, na jinsi unavyoanzisha orodha hiyo. Sitisha sauti hii hapa.</w:t>
      </w:r>
    </w:p>
    <w:p>
      <w:pPr/>
      <w:r>
        <w:rPr>
          <w:lang w:val="sw_KE" w:bidi="sw_KE"/>
        </w:rPr>
      </w:r>
      <w:r>
        <w:rPr>
          <w:lang w:val="sw_KE" w:bidi="sw_KE"/>
        </w:rPr>
        <w:t>Kifungu "na sasa, tazama" kinasisitiza kile kinachofuata. Yahweh anasisitiza kwamba kilio cha Waisraeli kimemfikia, na kwamba Yahweh ameona jinsi Wamisri wanavyowatendea Waisraeli kwa ukatili. Marudio haya yanasisitiza kwamba Yahweh amesikia kilio cha watu wake cha kuomba msaada.</w:t>
      </w:r>
    </w:p>
    <w:p>
      <w:pPr/>
      <w:r>
        <w:rPr>
          <w:lang w:val="sw_KE" w:bidi="sw_KE"/>
        </w:rPr>
      </w:r>
      <w:r>
        <w:rPr>
          <w:lang w:val="sw_KE" w:bidi="sw_KE"/>
        </w:rPr>
        <w:t>Sasa, kikundi kinapaswa kuandaa michoro ya mtiririko wa hadithi, kuchora, au kutumia vitu ili kuonyesha simulizi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3:1–10 katika tafsiri iliyo rahisi zaidi kueleweka.</w:t>
      </w:r>
    </w:p>
    <w:p>
      <w:pPr/>
      <w:r>
        <w:rPr>
          <w:lang w:val="sw_KE" w:bidi="sw_KE"/>
        </w:rPr>
      </w:r>
      <w:r>
        <w:rPr>
          <w:lang w:val="sw_KE" w:bidi="sw_KE"/>
        </w:rPr>
        <w:t>Katika hatua hii, kikundi kitaigiza simulizi hii.</w:t>
      </w:r>
    </w:p>
    <w:p>
      <w:pPr/>
      <w:r>
        <w:rPr>
          <w:lang w:val="sw_KE" w:bidi="sw_KE"/>
        </w:rPr>
      </w:r>
      <w:r>
        <w:rPr>
          <w:lang w:val="sw_KE" w:bidi="sw_KE"/>
        </w:rPr>
        <w:t>Kifungu hiki kina matukio 4.</w:t>
      </w:r>
    </w:p>
    <w:p>
      <w:pPr/>
      <w:r>
        <w:rPr>
          <w:lang w:val="sw_KE" w:bidi="sw_KE"/>
        </w:rPr>
      </w:r>
      <w:r>
        <w:rPr>
          <w:lang w:val="sw_KE" w:bidi="sw_KE"/>
        </w:rPr>
        <w:t>Wahusika katika kifungu hiki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Kama kikundi, igizeni kifungu hiki mara mbili. Unapaswa kuigiza kifungu hiki kwa lugha yako mwenyewe.</w:t>
      </w:r>
    </w:p>
    <w:p>
      <w:pPr/>
      <w:r>
        <w:rPr>
          <w:lang w:val="sw_KE" w:bidi="sw_KE"/>
        </w:rPr>
      </w:r>
      <w:r>
        <w:rPr>
          <w:lang w:val="sw_KE" w:bidi="sw_KE"/>
        </w:rPr>
        <w:t>Kwanza, igizeni kifungu hiki bila kusitisha. Zingatia mazungumzo, mtiririko, njama, na mpangilio wa matukio ya kifungu hicho.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 hilo.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Igiza Musa akiongoza kundi la Yethro nyikani kuelekea Horeb, mlima wa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anayemwigiza Musa, "Unahisi vipi au unawaza nini?" Mtu huyo anaweza kujibu mambo kama, "Nimelazimika kusafiri umbali mrefu ili kupata malisho ya mifugo", au "Nitapata wapi maji kwa ajili ya kondoo leo?" au "Loo, angalia mlima huo!" au "Ninatamani ningeweza kwenda nyumbani kwa familia yangu huko Misri."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malaika wa Yahweh akimtokea Musa katika moto. Moto uko katikati ya kichaka. Musa anatazama kichaka na anaona kichaka hakijaungua. Musa anasema "Nitageuka kando ili kwenda karibu na kuona kitu hiki cha ajabu, ili kuona kwa nini kichaka hakiteketei."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nini au unawaza nini?" Mtu huyo anaweza kujibu mambo kama, "Hili ni la ajabu sana, ninajiuliza kwa nini kichaka hakiteketei?" au "Sijawahi kuona hilo kabla, lazima niende karibu ili kuona kile kinachotokea."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Yahweh anaona kwamba Musa amegeuka ili atazame, na Mungu anasema "Musa, Musa." Musa anajibu kwa kusema "Niko hapa."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huyo anaweza kujibu mambo kama, "Nani anazungumza nami kutoka ndani ya moto?" au "Naogopa, wanajuaje jina langu?"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Mungu anamwambia Musa, "Usikaribie." Vua viatu vyako kwa sababu unasimama kwenye ardhi takatifu. Kisha Mungu anamwambia Musa "Mimi ni Mungu wa baba yako, Mungu wa Ibrahimu, Mungu wa Isaka na Mungu wa Yakobo." Igiza Musa anavyoficha uso wake kwa sababu anaogopa kumwangalia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anayecheza nafasi ya Musa, "Unahisi vipi au unawaza nini?" Mtu anaweza kujibu mambo kama, "Kwa nini Mungu anazungumza nami?" "Mimi si kitu cha pekee," au "Je, Mungu anajua kwamba nilimwua Mmisri?" Je, ataniadhibu?" au "Je, huyu kweli ndiye Mungu yule aliyezungumza na mababu zangu?" au "Nikimwangalia Mungu, ninafikiri ninaweza kufa."</w:t>
      </w:r>
    </w:p>
    <w:p>
      <w:pPr>
        <w:pStyle w:val="ListBullet"/>
        <w:spacing w:line="240" w:lineRule="auto"/>
        <w:ind w:left="720"/>
      </w:pPr>
      <w:r>
        <w:rPr>
          <w:lang w:val="sw_KE" w:bidi="sw_KE"/>
        </w:rPr>
      </w:r>
      <w:r>
        <w:rPr>
          <w:lang w:val="sw_KE" w:bidi="sw_KE"/>
        </w:rPr>
        <w:t>Sasa muulize mtu anayeigiza kama Yahweh, "Unahisi nini au unawaza nini?" Mtu huyo anaweza kujibu mambo kama, "Ninafurahi Musa amenijibu," au "Ninataka Musa ajue mimi ni nani ili aniamini," au "Ninataka Musa ajue kwamba mimi ni Mungu ambaye alifanya agano na babu yake, Abramu."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Yahweh anamwambia Musa "Nimeona mateso ya watu wangu katika Misri." Nimesikia vilio vyao kutokana na wasimamizi wao wakali wa utumwa. Najua kwamba watu wangu wanateseka."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yule anayeigiza kama Yahweh, "Unahisi nini au unawaza nini?" Mtu huyo anaweza kujibu mambo kama, "Ninasikitika kwamba watu wangu wanatendewa vibaya," au "Nina hasira kwamba Wamisri wanawafanya watu wangu wateseke."</w:t>
      </w:r>
    </w:p>
    <w:p>
      <w:pPr>
        <w:pStyle w:val="ListBullet"/>
        <w:spacing w:line="240" w:lineRule="auto"/>
        <w:ind w:left="720"/>
      </w:pPr>
      <w:r>
        <w:rPr>
          <w:lang w:val="sw_KE" w:bidi="sw_KE"/>
        </w:rPr>
      </w:r>
      <w:r>
        <w:rPr>
          <w:lang w:val="sw_KE" w:bidi="sw_KE"/>
        </w:rPr>
        <w:t>Sasa muulize mtu anayeigiza kama Musa, "Unahisi au unawaza nini?" Mtu huyo anaweza kujibu mambo kama, "Nimeshangazwa kwamba Mungu ameona watu wangu wakiteseka," au "Ninafurahi kwamba Mungu ameona jinsi Wamisri wanavyotutendea." Pengine atafanya kitu kuhusu hilo.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Yahweh akimwambia Musa, "Nimeshuka ili kuwaokoa watu wangu kutoka kwa Wamisri na kuwapeleka katika nchi yao wenyewe ambayo itakuwa na wasaa na nzuri kwa ajili ya kuzalisha mazao." Nchi hiyo itatiririka kwa maziwa na asali. Ni nchi ambapo Wakanaani, Wahiti, Waamori, Waperizi, Wahivi, na Wayebusi wanaishi.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anayemuigiza Musa, "Unahisi vipi au unawaza nini?" Mtu huyo anaweza kujibu mambo kama, "Nimefarijika kwamba Mungu atawaokoa watu wangu kutoka kwa Wamisri wabaya." Ninatumaini atawaokoa hivi karibuni," au "Ninatumaini Mungu atashughulika na Wamisri kwa ukali sana." Wamekuwa wakali sana kwetu," au "Ninafurahi kuona nchi ambayo Mungu ameiahidi. Inasikika vizuri sana."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Yahweh anamwambia Musa, "Nimesikia kilio cha watu wangu na nimeona kwamba Wamisri wanawatendea watu wangu kwa ukali." Haya, nenda, kwa maana ninakutuma kwa Farao. Lazima uwatoe watu wangu kutoka Misri.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anayemwigiza Musa, "Unahisi vipi au unawaza nini?" Mtu anaweza kujibu mambo kama, "Nimejaa hofu." "Kwa nini Mungu ananituma kwa Farao?" au "Lazima aweko mtu mwingine ambaye Mungu anaweza kumtuma. Siwezi kwenda kwa Farao! au "Waisraeli hawakusikiliza nilipojaribu kuwasaidia hapo awali. Kwa nini wangenisikiliza sasa? Mungu anamwagiza mtu asiye sahihi awaongoze watu wake.</w:t>
      </w:r>
      <w:r>
        <w:rPr>
          <w:lang w:val="sw_KE" w:bidi="sw_KE"/>
        </w:rPr>
      </w:r>
    </w:p>
    <w:p>
      <w:pPr>
        <w:pStyle w:val="Heading3"/>
      </w:pPr>
      <w:r>
        <w:rPr>
          <w:lang w:val="sw_KE" w:bidi="sw_KE"/>
        </w:rPr>
        <w:t>Kujaza Mapengo</w:t>
      </w:r>
    </w:p>
    <w:p>
      <w:pPr/>
      <w:r>
        <w:rPr>
          <w:lang w:val="sw_KE" w:bidi="sw_KE"/>
        </w:rPr>
      </w:r>
      <w:r>
        <w:rPr>
          <w:lang w:val="sw_KE" w:bidi="sw_KE"/>
        </w:rPr>
        <w:t>Sikiliza toleo la sauti la Kutoka 3:1–10 katika tafsiri iliyo rahisi kueleweka.</w:t>
      </w:r>
    </w:p>
    <w:p>
      <w:pPr/>
      <w:r>
        <w:rPr>
          <w:lang w:val="sw_KE" w:bidi="sw_KE"/>
        </w:rPr>
      </w:r>
      <w:r>
        <w:rPr>
          <w:lang w:val="sw_KE" w:bidi="sw_KE"/>
        </w:rPr>
        <w:t>Katika hatua hii, kikundi kitajadili istilahi na maneno muhimu yaliyomo katika fungu hili.</w:t>
      </w:r>
    </w:p>
    <w:p>
      <w:pPr/>
      <w:r>
        <w:rPr>
          <w:lang w:val="sw_KE" w:bidi="sw_KE"/>
        </w:rPr>
      </w:r>
      <w:r>
        <w:rPr>
          <w:lang w:val="sw_KE" w:bidi="sw_KE"/>
        </w:rPr>
        <w:t xml:space="preserve">Kifungu hiki kinatumia majina mawili tofauti kumrejelea Mungu: jina la kibinafsi </w:t>
      </w:r>
      <w:r>
        <w:rPr>
          <w:b/>
          <w:lang w:val="sw_KE" w:bidi="sw_KE"/>
        </w:rPr>
        <w:t>Yahweh</w:t>
      </w:r>
      <w:r>
        <w:rPr>
          <w:lang w:val="sw_KE" w:bidi="sw_KE"/>
        </w:rPr>
        <w:t xml:space="preserve"> na jina la jumla zaidi </w:t>
      </w:r>
      <w:r>
        <w:rPr>
          <w:b/>
          <w:lang w:val="sw_KE" w:bidi="sw_KE"/>
        </w:rPr>
        <w:t>Mungu</w:t>
      </w:r>
      <w:r>
        <w:rPr>
          <w:lang w:val="sw_KE" w:bidi="sw_KE"/>
        </w:rPr>
        <w:t xml:space="preserve">. Mtakumbuka kwamba Yahweh ni jina sahihi la Mungu wa </w:t>
      </w:r>
      <w:r>
        <w:rPr>
          <w:lang w:val="sw_KE" w:bidi="sw_KE"/>
        </w:rPr>
        <w:t>Wayahudi</w:t>
      </w:r>
      <w:r>
        <w:rPr>
          <w:lang w:val="sw_KE" w:bidi="sw_KE"/>
        </w:rPr>
        <w:t xml:space="preserve">. Tafsiri nyingi za Kiingereza zinatumia neno </w:t>
      </w:r>
      <w:r>
        <w:rPr>
          <w:b/>
          <w:lang w:val="sw_KE" w:bidi="sw_KE"/>
        </w:rPr>
        <w:t>BWANA</w:t>
      </w:r>
      <w:r>
        <w:rPr>
          <w:lang w:val="sw_KE" w:bidi="sw_KE"/>
        </w:rPr>
        <w:t xml:space="preserve">, ambalo lina maana bwana mkuu juu ya kila kitu. Jina "God" linamaanisha kiumbe mtakatifu au kiumbe mkuu. </w:t>
      </w:r>
      <w:r>
        <w:rPr>
          <w:lang w:val="sw_KE" w:bidi="sw_KE"/>
        </w:rPr>
        <w:t>BWANA</w:t>
      </w:r>
      <w:r>
        <w:rPr>
          <w:lang w:val="sw_KE" w:bidi="sw_KE"/>
        </w:rPr>
        <w:t xml:space="preserve"> na </w:t>
      </w:r>
      <w:r>
        <w:rPr>
          <w:lang w:val="sw_KE" w:bidi="sw_KE"/>
        </w:rPr>
        <w:t>Mungu</w:t>
      </w:r>
      <w:r>
        <w:rPr>
          <w:lang w:val="sw_KE" w:bidi="sw_KE"/>
        </w:rPr>
        <w:t xml:space="preserve"> vinarejelea kiumbe kimoja kikuu au cha kimungu.</w:t>
      </w:r>
    </w:p>
    <w:p>
      <w:pPr/>
      <w:r>
        <w:rPr>
          <w:lang w:val="sw_KE" w:bidi="sw_KE"/>
        </w:rPr>
      </w:r>
      <w:r>
        <w:rPr>
          <w:lang w:val="sw_KE" w:bidi="sw_KE"/>
        </w:rPr>
        <w:t xml:space="preserve">Sitisha hapa na mjadili kama kikundi neno au kifungu cha maneno mtakachotumia kwa </w:t>
      </w:r>
      <w:r>
        <w:rPr>
          <w:b/>
          <w:lang w:val="sw_KE" w:bidi="sw_KE"/>
        </w:rPr>
        <w:t>Yahweh</w:t>
      </w:r>
      <w:r>
        <w:rPr>
          <w:lang w:val="sw_KE" w:bidi="sw_KE"/>
        </w:rPr>
        <w:t xml:space="preserve">. Tafuta </w:t>
      </w:r>
      <w:r>
        <w:rPr>
          <w:lang w:val="sw_KE" w:bidi="sw_KE"/>
        </w:rPr>
        <w:t>Yahweh</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Musa anachunga makundi ya baba mkwe wake, Yethro. </w:t>
      </w:r>
      <w:r>
        <w:rPr>
          <w:b/>
          <w:lang w:val="sw_KE" w:bidi="sw_KE"/>
        </w:rPr>
        <w:t>Baba mkwe</w:t>
      </w:r>
      <w:r>
        <w:rPr>
          <w:lang w:val="sw_KE" w:bidi="sw_KE"/>
        </w:rPr>
        <w:t xml:space="preserve"> ni kifungu cha maneno kinachomaanisha baba wa mkewe. Ikiwa lugha yako ina neno kwa ajili ya baba wa mke wake basi unaweza kutumia neno hilo. Ikiwa lugha yako haina neno maalum, unaweza kumuelezea Yethro kama baba wa mke wa Musa.</w:t>
      </w:r>
    </w:p>
    <w:p>
      <w:pPr/>
      <w:r>
        <w:rPr>
          <w:lang w:val="sw_KE" w:bidi="sw_KE"/>
        </w:rPr>
      </w:r>
      <w:r>
        <w:rPr>
          <w:b/>
          <w:lang w:val="sw_KE" w:bidi="sw_KE"/>
        </w:rPr>
        <w:t>Makundi</w:t>
      </w:r>
      <w:r>
        <w:rPr>
          <w:lang w:val="sw_KE" w:bidi="sw_KE"/>
        </w:rPr>
        <w:t xml:space="preserve"> ni vikundi vya kondoo na mbuzi vinavyomilikiwa na mtu yuleyule. Tumia neno au kifungu kilekile kwa ajili ya 'flocks' kama ulivyotumia katika aya zilizotangulia.</w:t>
      </w:r>
    </w:p>
    <w:p>
      <w:pPr/>
      <w:r>
        <w:rPr>
          <w:lang w:val="sw_KE" w:bidi="sw_KE"/>
        </w:rPr>
      </w:r>
      <w:r>
        <w:rPr>
          <w:lang w:val="sw_KE" w:bidi="sw_KE"/>
        </w:rPr>
        <w:t xml:space="preserve">Yethro alikuwa kuhani katika Midiani. </w:t>
      </w:r>
      <w:r>
        <w:rPr>
          <w:b/>
          <w:lang w:val="sw_KE" w:bidi="sw_KE"/>
        </w:rPr>
        <w:t>Makuhani</w:t>
      </w:r>
      <w:r>
        <w:rPr>
          <w:lang w:val="sw_KE" w:bidi="sw_KE"/>
        </w:rPr>
        <w:t xml:space="preserve"> walikuwa watu ambao waliwakilisha mungu kwa watu. Jethro angekuwa mwakilishi wa mungu wa Wamidiani mbele ya watu wa Midiani. Tumia neno au kifungu kilekile kwa kuhani wa Midiani kama ulivyotumia katika kifungu cha awali. Kwa maelezo zaidi kuhusu </w:t>
      </w:r>
      <w:r>
        <w:rPr>
          <w:lang w:val="sw_KE" w:bidi="sw_KE"/>
        </w:rPr>
        <w:t>makuhani</w:t>
      </w:r>
      <w:r>
        <w:rPr>
          <w:lang w:val="sw_KE" w:bidi="sw_KE"/>
        </w:rPr>
        <w:t>, rejelea Faharasa Kuu.</w:t>
      </w:r>
    </w:p>
    <w:p>
      <w:pPr/>
      <w:r>
        <w:rPr>
          <w:lang w:val="sw_KE" w:bidi="sw_KE"/>
        </w:rPr>
      </w:r>
      <w:r>
        <w:rPr>
          <w:lang w:val="sw_KE" w:bidi="sw_KE"/>
        </w:rPr>
        <w:t xml:space="preserve">Musa anawachukua wanyama mbali hadi nyikani. </w:t>
      </w:r>
      <w:r>
        <w:rPr>
          <w:b/>
          <w:lang w:val="sw_KE" w:bidi="sw_KE"/>
        </w:rPr>
        <w:t>Nyika</w:t>
      </w:r>
      <w:r>
        <w:rPr>
          <w:lang w:val="sw_KE" w:bidi="sw_KE"/>
        </w:rPr>
        <w:t xml:space="preserve"> ni mahali palipoachwa ambapo hakuna mtu anayeishi na hakuna yeyote aliyelima ardhi hiyo. Watu ambao waliishi katika miji na vijiji wangechukua wanyama wao nyikani ili kupata chakula kwa wanyama hao. Nyika aliyokuwa Musa ingekuwa kavu na yenye miamba.</w:t>
      </w:r>
    </w:p>
    <w:p>
      <w:pPr/>
      <w:r>
        <w:rPr>
          <w:lang w:val="sw_KE" w:bidi="sw_KE"/>
        </w:rPr>
      </w:r>
      <w:r>
        <w:rPr>
          <w:lang w:val="sw_KE" w:bidi="sw_KE"/>
        </w:rPr>
        <w:t xml:space="preserve">Sitisha hapa na mjadili kama kikundi neno au kifungu cha maneno mtakachotumia kwa </w:t>
      </w:r>
      <w:r>
        <w:rPr>
          <w:b/>
          <w:lang w:val="sw_KE" w:bidi="sw_KE"/>
        </w:rPr>
        <w:t>nyika</w:t>
      </w:r>
      <w:r>
        <w:rPr>
          <w:lang w:val="sw_KE" w:bidi="sw_KE"/>
        </w:rPr>
        <w:t xml:space="preserve">. Rejelea </w:t>
      </w:r>
      <w:r>
        <w:rPr>
          <w:lang w:val="sw_KE" w:bidi="sw_KE"/>
        </w:rPr>
        <w:t>nyika</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Musa alifika kwenye mlima unaoitwa Horebu. </w:t>
      </w:r>
      <w:r>
        <w:rPr>
          <w:b/>
          <w:lang w:val="sw_KE" w:bidi="sw_KE"/>
        </w:rPr>
        <w:t>Mlima</w:t>
      </w:r>
      <w:r>
        <w:rPr>
          <w:lang w:val="sw_KE" w:bidi="sw_KE"/>
        </w:rPr>
        <w:t xml:space="preserve"> ni eneo la ardhi ya juu sana. Milima kwa kawaida ina pande zenye mwinuko mkali zinazoungana katika sehemu ya juu. Ikiwa lugha yako haina neno la mlima, unaweza kuielezea kama eneo la ardhi ya juu.</w:t>
      </w:r>
    </w:p>
    <w:p>
      <w:pPr/>
      <w:r>
        <w:rPr>
          <w:lang w:val="sw_KE" w:bidi="sw_KE"/>
        </w:rPr>
      </w:r>
      <w:r>
        <w:rPr>
          <w:lang w:val="sw_KE" w:bidi="sw_KE"/>
        </w:rPr>
        <w:t xml:space="preserve">Simameni hapa na muangalie picha ya </w:t>
      </w:r>
      <w:r>
        <w:rPr>
          <w:lang w:val="sw_KE" w:bidi="sw_KE"/>
        </w:rPr>
        <w:t>mlima</w:t>
      </w:r>
      <w:r>
        <w:rPr>
          <w:lang w:val="sw_KE" w:bidi="sw_KE"/>
        </w:rPr>
        <w:t xml:space="preserve"> kama kikundi. Sitisha sauti hii hapa.</w:t>
      </w:r>
    </w:p>
    <w:p>
      <w:pPr/>
      <w:r>
        <w:rPr>
          <w:lang w:val="sw_KE" w:bidi="sw_KE"/>
        </w:rPr>
      </w:r>
      <w:r>
        <w:rPr>
          <w:b/>
          <w:lang w:val="sw_KE" w:bidi="sw_KE"/>
        </w:rPr>
        <w:t>Malaika wa Yahweh</w:t>
      </w:r>
      <w:r>
        <w:rPr>
          <w:lang w:val="sw_KE" w:bidi="sw_KE"/>
        </w:rPr>
        <w:t xml:space="preserve"> anamtokea Musa. </w:t>
      </w:r>
      <w:r>
        <w:rPr>
          <w:b/>
          <w:lang w:val="sw_KE" w:bidi="sw_KE"/>
        </w:rPr>
        <w:t>Malaika</w:t>
      </w:r>
      <w:r>
        <w:rPr>
          <w:lang w:val="sw_KE" w:bidi="sw_KE"/>
        </w:rPr>
        <w:t xml:space="preserve"> ni kiumbe kisicho cha kawaida cha kiroho. Agano la Kale mara nyingi linazungumza kuhusu "malaika wa Yahweh." Malaika huyu wa pekee anazungumza kwa </w:t>
      </w:r>
      <w:r>
        <w:rPr>
          <w:lang w:val="sw_KE" w:bidi="sw_KE"/>
        </w:rPr>
        <w:t>mamlaka</w:t>
      </w:r>
      <w:r>
        <w:rPr>
          <w:lang w:val="sw_KE" w:bidi="sw_KE"/>
        </w:rPr>
        <w:t xml:space="preserve"> mengi kiasi kwamba ni kama Mungu mwenyewe anazungumza. Inawezekana hata kwamba malaika huyu ni Mungu mwenyewe.</w:t>
      </w:r>
    </w:p>
    <w:p>
      <w:pPr/>
      <w:r>
        <w:rPr>
          <w:lang w:val="sw_KE" w:bidi="sw_KE"/>
        </w:rPr>
      </w:r>
      <w:r>
        <w:rPr>
          <w:lang w:val="sw_KE" w:bidi="sw_KE"/>
        </w:rPr>
        <w:t xml:space="preserve">Sitisha hapa na mjadili kama kikundi neno au kifungu cha maneno mtakachotumia kwa </w:t>
      </w:r>
      <w:r>
        <w:rPr>
          <w:b/>
          <w:lang w:val="sw_KE" w:bidi="sw_KE"/>
        </w:rPr>
        <w:t>malaika wa Yahweh</w:t>
      </w:r>
      <w:r>
        <w:rPr>
          <w:lang w:val="sw_KE" w:bidi="sw_KE"/>
        </w:rPr>
        <w:t xml:space="preserve">. Tafuta </w:t>
      </w:r>
      <w:r>
        <w:rPr>
          <w:lang w:val="sw_KE" w:bidi="sw_KE"/>
        </w:rPr>
        <w:t>malaika</w:t>
      </w:r>
      <w:r>
        <w:rPr>
          <w:lang w:val="sw_KE" w:bidi="sw_KE"/>
        </w:rPr>
        <w:t xml:space="preserve"> na malaika wa Yahweh au </w:t>
      </w:r>
      <w:r>
        <w:rPr>
          <w:lang w:val="sw_KE" w:bidi="sw_KE"/>
        </w:rPr>
        <w:t>malaika wa Bwana</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Yahweh anamwamuru Musa kuvua viatu vyake. </w:t>
      </w:r>
      <w:r>
        <w:rPr>
          <w:b/>
          <w:lang w:val="sw_KE" w:bidi="sw_KE"/>
        </w:rPr>
        <w:t>Viatu vya wazi</w:t>
      </w:r>
      <w:r>
        <w:rPr>
          <w:lang w:val="sw_KE" w:bidi="sw_KE"/>
        </w:rPr>
        <w:t xml:space="preserve"> ni aina ya viatu vinavyofungwa kwa mikanda. Ikiwa lugha yako haina neno la aina ya kiatu kilichofungwa kwa mikanda, unaweza kutumia neno la jumla la viatu.</w:t>
      </w:r>
    </w:p>
    <w:p>
      <w:pPr/>
      <w:r>
        <w:rPr>
          <w:lang w:val="sw_KE" w:bidi="sw_KE"/>
        </w:rPr>
      </w:r>
      <w:r>
        <w:rPr>
          <w:lang w:val="sw_KE" w:bidi="sw_KE"/>
        </w:rPr>
        <w:t xml:space="preserve">Mungu anamwambia Musa kwamba ardhi anayosimama juu yake ni </w:t>
      </w:r>
      <w:r>
        <w:rPr>
          <w:b/>
          <w:lang w:val="sw_KE" w:bidi="sw_KE"/>
        </w:rPr>
        <w:t>takatifu</w:t>
      </w:r>
      <w:r>
        <w:rPr>
          <w:lang w:val="sw_KE" w:bidi="sw_KE"/>
        </w:rPr>
        <w:t>, ambayo inamaanisha imetengwa kwa ajili ya kusudi maalum kwa Mungu. Wakati neno takatifu linaporejelea Mungu mwenyewe, inaashiria kwamba yeye ni tofauti na uumbaji wake, na kwamba yeye ni mkamilifu kiadili. Inamaanisha enzi yake na nguvu yake.</w:t>
      </w:r>
    </w:p>
    <w:p>
      <w:pPr/>
      <w:r>
        <w:rPr>
          <w:lang w:val="sw_KE" w:bidi="sw_KE"/>
        </w:rPr>
      </w:r>
      <w:r>
        <w:rPr>
          <w:lang w:val="sw_KE" w:bidi="sw_KE"/>
        </w:rPr>
        <w:t xml:space="preserve">Simama hapa na mjadili kama kikundi neno au kifungu cha maneno mtakachotumia kwa </w:t>
      </w:r>
      <w:r>
        <w:rPr>
          <w:b/>
          <w:lang w:val="sw_KE" w:bidi="sw_KE"/>
        </w:rPr>
        <w:t>takatifu</w:t>
      </w:r>
      <w:r>
        <w:rPr>
          <w:lang w:val="sw_KE" w:bidi="sw_KE"/>
        </w:rPr>
        <w:t xml:space="preserve">. Tafuta </w:t>
      </w:r>
      <w:r>
        <w:rPr>
          <w:lang w:val="sw_KE" w:bidi="sw_KE"/>
        </w:rPr>
        <w:t>takatifu</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Yahweh anamwambia Musa kwamba anamtuma Musa kwa </w:t>
      </w:r>
      <w:r>
        <w:rPr>
          <w:b/>
          <w:lang w:val="sw_KE" w:bidi="sw_KE"/>
        </w:rPr>
        <w:t>Farao</w:t>
      </w:r>
      <w:r>
        <w:rPr>
          <w:lang w:val="sw_KE" w:bidi="sw_KE"/>
        </w:rPr>
        <w:t xml:space="preserve">, </w:t>
      </w:r>
      <w:r>
        <w:rPr>
          <w:lang w:val="sw_KE" w:bidi="sw_KE"/>
        </w:rPr>
        <w:t>mfalme</w:t>
      </w:r>
      <w:r>
        <w:rPr>
          <w:lang w:val="sw_KE" w:bidi="sw_KE"/>
        </w:rPr>
        <w:t xml:space="preserve"> wa Misri. Tumia neno lile lile au fungu la maneno lile lile kwa ajili ya Farao kama ulivyotumia katika vifungu vilivyotangulia. Kwa maelezo zaidi kuhusu </w:t>
      </w:r>
      <w:r>
        <w:rPr>
          <w:lang w:val="sw_KE" w:bidi="sw_KE"/>
        </w:rPr>
        <w:t>Farao</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3:11–22</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3:11–22 na iwekeni katika mioyo yenu.</w:t>
      </w:r>
    </w:p>
    <w:p>
      <w:pPr/>
      <w:r>
        <w:rPr>
          <w:lang w:val="sw_KE" w:bidi="sw_KE"/>
        </w:rPr>
      </w:r>
      <w:r>
        <w:rPr>
          <w:lang w:val="sw_KE" w:bidi="sw_KE"/>
        </w:rPr>
        <w:t>Sikiliza toleo la sauti la Kutoka 3:11–22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ya Kutoka 3:11–22 katika tafsiri iliyo rahisi zaidi kueleweka.</w:t>
      </w:r>
    </w:p>
    <w:p>
      <w:pPr/>
      <w:r>
        <w:rPr>
          <w:lang w:val="sw_KE" w:bidi="sw_KE"/>
        </w:rPr>
      </w:r>
      <w:r>
        <w:rPr>
          <w:lang w:val="sw_KE" w:bidi="sw_KE"/>
        </w:rPr>
        <w:t>Kifungu hiki kinaendeleza hadithi ya Yahweh kuonekana kwa Musa katika kichaka kinachowaka nyikani. Yahweh amemwambia Musa kwamba yeye, Yahweh, ameona kwamba watu wake, Waisraeli, wanateseka. Yahweh pia amemwambia Musa kwamba anakwenda kumtuma Musa ili kuwaokoa watu wake kutoka Misri.</w:t>
      </w:r>
    </w:p>
    <w:p>
      <w:pPr/>
      <w:r>
        <w:rPr>
          <w:lang w:val="sw_KE" w:bidi="sw_KE"/>
        </w:rPr>
      </w:r>
      <w:r>
        <w:rPr>
          <w:lang w:val="sw_KE" w:bidi="sw_KE"/>
        </w:rPr>
        <w:t>Kifungu hiki ni simulizi ambapo Yahweh anamwambia Musa anachotakiwa kufanya, na anaahidi kuwa pamoja naye.</w:t>
      </w:r>
    </w:p>
    <w:p>
      <w:pPr/>
      <w:r>
        <w:rPr>
          <w:lang w:val="sw_KE" w:bidi="sw_KE"/>
        </w:rPr>
      </w:r>
      <w:r>
        <w:rPr>
          <w:lang w:val="sw_KE" w:bidi="sw_KE"/>
        </w:rPr>
        <w:t>Musa anamwambia Yahweh, "Mimi ni nani hata niende kwa Farao na kuwaongoza Waisraeli kutoka Misri?" Musa hajaribu kukataa ombi la Yahweh. Katika utamaduni wa Musa, mtu alipokuwa akikubali heshima, ilikuwa ni jambo la adabu na heshima kujibu kwa kusema, "Mimi ni nani hata nifanye hivi?" Jibu la Musa linaonyesha anaelewa kile Yahweh anamwomba afanye. Musa alikuwa akimheshimu Yahweh na pia alikuwa akieleza kwamba hakuhisi "anatosha" au "ana umuhimu wa kutosha" kufanya kazi hii muhimu sana.</w:t>
      </w:r>
    </w:p>
    <w:p>
      <w:pPr/>
      <w:r>
        <w:rPr>
          <w:lang w:val="sw_KE" w:bidi="sw_KE"/>
        </w:rPr>
      </w:r>
      <w:r>
        <w:rPr>
          <w:lang w:val="sw_KE" w:bidi="sw_KE"/>
        </w:rPr>
        <w:t>Simameni hapa na mjadili swali hili kama kikundi: Simulieni hadithi kuhusu mtu ambaye ameulizwa na mtu muhimu kumfanyia kazi. Zungumzia jinsi mtu huyo anavyojibu anapoambiwa kufanya kazi hiyo. Ni jibu gani la heshima linalotarajiwa katika utamaduni wako? Sitisha sauti hii hapa.</w:t>
      </w:r>
    </w:p>
    <w:p>
      <w:pPr/>
      <w:r>
        <w:rPr>
          <w:lang w:val="sw_KE" w:bidi="sw_KE"/>
        </w:rPr>
      </w:r>
      <w:r>
        <w:rPr>
          <w:lang w:val="sw_KE" w:bidi="sw_KE"/>
        </w:rPr>
        <w:t>Yahweh anajibu kwa kuahidi kuwa na Musa. Yahweh anapoahidi kuwa na mtu, inamaanisha kwamba atamsaidia mtu huyo na kumpa mwongozo. Kwa msaada na mwongozo wa Yahweh, Waisraeli watatambua mamlaka ya Musa.</w:t>
      </w:r>
    </w:p>
    <w:p>
      <w:pPr/>
      <w:r>
        <w:rPr>
          <w:lang w:val="sw_KE" w:bidi="sw_KE"/>
        </w:rPr>
      </w:r>
      <w:r>
        <w:rPr>
          <w:lang w:val="sw_KE" w:bidi="sw_KE"/>
        </w:rPr>
        <w:t>Yahweh pia anamwahidi Musa kwamba Waisraeli wote watarudi Mlima Sinai ili kumwabudu Yahweh, ambapo Yahweh na Musa sasa wanakutana. Utakumbuka kwamba Mlima Sinai uko nje ya Misri. Ishara hii itathibitisha kwamba Musa amekamilisha sehemu muhimu ya kazi ambayo Yahweh amempa. Musa anapaswa kuwaongoza watu kutoka Misri ili wafike Mlima Sinai. Yahweh anatoa ishara kama hizi kwa manabii na viongozi katika Agano la Kale ili wajue kwamba wamekamilisha kazi muhimu.</w:t>
      </w:r>
    </w:p>
    <w:p>
      <w:pPr/>
      <w:r>
        <w:rPr>
          <w:lang w:val="sw_KE" w:bidi="sw_KE"/>
        </w:rPr>
      </w:r>
      <w:r>
        <w:rPr>
          <w:lang w:val="sw_KE" w:bidi="sw_KE"/>
        </w:rPr>
        <w:t xml:space="preserve">Sitisha hapa na muangalie ramani ya Makedonia na </w:t>
      </w:r>
      <w:r>
        <w:rPr>
          <w:lang w:val="sw_KE" w:bidi="sw_KE"/>
        </w:rPr>
        <w:t>Efeso Kama kikundi</w:t>
      </w:r>
      <w:r>
        <w:rPr>
          <w:lang w:val="sw_KE" w:bidi="sw_KE"/>
        </w:rPr>
        <w:t>. Sitisha sauti hii hapa.</w:t>
      </w:r>
    </w:p>
    <w:p>
      <w:pPr/>
      <w:r>
        <w:rPr>
          <w:lang w:val="sw_KE" w:bidi="sw_KE"/>
        </w:rPr>
      </w:r>
      <w:r>
        <w:rPr>
          <w:lang w:val="sw_KE" w:bidi="sw_KE"/>
        </w:rPr>
        <w:t>Musa anamwuliza Mungu jina lake ni nini, ili aweze kuwaambia Waisraeli. Makundi yote ya watu yaliyoishi karibu na Waisraeli waliamini miungu mingi, na kwa hivyo Musa alitarajia Waisraeli kumwuliza mungu gani aliyekuwa akizungumza naye. Kuna sababu nyingi zinazowezekana kwa nini ilikuwa muhimu kwa Musa kujua jina la Mungu.</w:t>
      </w:r>
    </w:p>
    <w:p>
      <w:pPr/>
      <w:r>
        <w:rPr>
          <w:lang w:val="sw_KE" w:bidi="sw_KE"/>
        </w:rPr>
      </w:r>
      <w:r>
        <w:rPr>
          <w:lang w:val="sw_KE" w:bidi="sw_KE"/>
        </w:rPr>
        <w:t>Katika wakati wa Musa, watu walidhani kwamba ili kumwomba mungu na kumwabudu, walipaswa kusema jina la mungu waliyokuwa wakimwomba. Musa anaweza kuwa anaomba jina la Mungu kwa sababu "Mungu wa baba zako" anaweza kuwa hatoshi kwa watu ili wamjue.</w:t>
      </w:r>
    </w:p>
    <w:p>
      <w:pPr/>
      <w:r>
        <w:rPr>
          <w:lang w:val="sw_KE" w:bidi="sw_KE"/>
        </w:rPr>
      </w:r>
      <w:r>
        <w:rPr>
          <w:lang w:val="sw_KE" w:bidi="sw_KE"/>
        </w:rPr>
        <w:t>Katika tamaduni za kale, watu waliamini kuwa jina liliwapa taarifa kuhusu tabia ya mtu. Musa anamwomba Mungu amjulishe kuhusu tabia yake. Musa huenda pia alikuwa akitafuta uhakikisho kwamba Mungu anaweza kweli kutimiza kile alichokuwa akimwahidi Musa.</w:t>
      </w:r>
    </w:p>
    <w:p>
      <w:pPr/>
      <w:r>
        <w:rPr>
          <w:lang w:val="sw_KE" w:bidi="sw_KE"/>
        </w:rPr>
      </w:r>
      <w:r>
        <w:rPr>
          <w:lang w:val="sw_KE" w:bidi="sw_KE"/>
        </w:rPr>
        <w:t>Ilikuwa muhimu kwa Waisraeli kuelewa kwamba Musa alikuwa nabii wa kweli. Katika historia yote ya Waisraeli, mtu anaweza kuwa nabii wa kweli ikiwa tu mtu huyo anakuja kwa jina la Yahweh.</w:t>
      </w:r>
    </w:p>
    <w:p>
      <w:pPr/>
      <w:r>
        <w:rPr>
          <w:lang w:val="sw_KE" w:bidi="sw_KE"/>
        </w:rPr>
      </w:r>
      <w:r>
        <w:rPr>
          <w:lang w:val="sw_KE" w:bidi="sw_KE"/>
        </w:rPr>
        <w:t>Mungu anamwambia Musa kwamba jina lake ni Yahweh, kwa kusema "Mimi ndimi nilivyo." Neno Yahweh kwa Kiebrania, lugha ya Musa, linamaanisha mimi ni au mimi huleta kuwapo. Katika utamaduni wa Kiebrania, majina yalifichua tabia ya mtu. Mungu anaonyesha watu wake tabia yake kupitia jina lake "Yahweh." Jina "Yahweh" linaonyesha uaminifu wa Mungu kwa watu wake. Jina "Yahweh" pia linaonyesha kwamba yeye ni na daima atakuwa yule yule, Mungu Muumbaji. Sifa nyingine zote za Mungu zimejumuishwa katika jina hili "Yahweh."</w:t>
      </w:r>
    </w:p>
    <w:p>
      <w:pPr/>
      <w:r>
        <w:rPr>
          <w:lang w:val="sw_KE" w:bidi="sw_KE"/>
        </w:rPr>
      </w:r>
      <w:r>
        <w:rPr>
          <w:lang w:val="sw_KE" w:bidi="sw_KE"/>
        </w:rPr>
        <w:t>Sitisha hapa na mjadili swali hili kama kikundi: Nendeni kuzunguka kikundi na mjadili maana au umuhimu wa jina la kila mtu. Je, majina huchaguliwa vipi katika utamaduni wako? Sitisha sauti hii hapa.</w:t>
      </w:r>
    </w:p>
    <w:p>
      <w:pPr/>
      <w:r>
        <w:rPr>
          <w:lang w:val="sw_KE" w:bidi="sw_KE"/>
        </w:rPr>
      </w:r>
      <w:r>
        <w:rPr>
          <w:lang w:val="sw_KE" w:bidi="sw_KE"/>
        </w:rPr>
        <w:t>Sasa jadili swali hili kama kikundi: Simulia hadithi kuhusu wakati uliulizwa na mtu kupitisha ujumbe. Zingatia lugha unayotumia kuelezea kwamba ulikuwa unazungumza kwa niaba ya mtu mwingine, au ulikuwa unakuja kwa jina lake ili kuleta ujumbe. Sitisha sauti hii hapa.</w:t>
      </w:r>
    </w:p>
    <w:p>
      <w:pPr/>
      <w:r>
        <w:rPr>
          <w:lang w:val="sw_KE" w:bidi="sw_KE"/>
        </w:rPr>
      </w:r>
      <w:r>
        <w:rPr>
          <w:lang w:val="sw_KE" w:bidi="sw_KE"/>
        </w:rPr>
        <w:t>Jina Yahweh lilikuwa likijulikana kwa mababu wa Musa, lakini inaonekana kwamba Waisraeli hawakuwa wakilitumia tena jina Yahweh. Inawezekana ni kwa sababu vizazi vya karibuni vya Waisraeli vilikuwa vimepoteza kumjua Mungu wa kweli, au inaweza kumaanisha kwamba Yahweh sasa alikuwa akipata maana mpya na ya kina zaidi kwa watu wa Israeli.</w:t>
      </w:r>
    </w:p>
    <w:p>
      <w:pPr/>
      <w:r>
        <w:rPr>
          <w:lang w:val="sw_KE" w:bidi="sw_KE"/>
        </w:rPr>
      </w:r>
      <w:r>
        <w:rPr>
          <w:lang w:val="sw_KE" w:bidi="sw_KE"/>
        </w:rPr>
        <w:t>Yahweh anampa Musa mamlaka ya kuwaambia Waisraeli kwamba "'Mimi ndiye' amenituma kwenu." Yahweh anaweka wazi kuwa anamtuma Musa azungumze kwa niaba yake na kumwakilisha yeye mbele ya Waisraeli. Maneno ambayo Musa anapaswa kuzungumza na Waisraeli yatakuwa maneno ya Yahweh, si maneno ya Musa tu.</w:t>
      </w:r>
    </w:p>
    <w:p>
      <w:pPr/>
      <w:r>
        <w:rPr>
          <w:lang w:val="sw_KE" w:bidi="sw_KE"/>
        </w:rPr>
      </w:r>
      <w:r>
        <w:rPr>
          <w:lang w:val="sw_KE" w:bidi="sw_KE"/>
        </w:rPr>
        <w:t>Yahweh pia anamwambia Musa awaambie Waisraeli kwamba ni Mungu wa mababu wao ambaye amemtuma Musa kwao. Hili lingewasaidia Waisraeli kutambua kuwa si mungu mpya aliyemtuma Musa bali ni mungu yuleyule waliyemwabudu mababu zao. Yahweh anamwambia Musa kwamba jina lake, Yahweh, linapaswa kutumiwa mara moja na Waisraeli ili kumtambua, na kwamba jina lake linapaswa kutumiwa na uzao wao wote kizazi hata kizazi.</w:t>
      </w:r>
    </w:p>
    <w:p>
      <w:pPr/>
      <w:r>
        <w:rPr>
          <w:lang w:val="sw_KE" w:bidi="sw_KE"/>
        </w:rPr>
      </w:r>
      <w:r>
        <w:rPr>
          <w:lang w:val="sw_KE" w:bidi="sw_KE"/>
        </w:rPr>
        <w:t>Yahweh anamwagiza Musa awaambie wazee, au viongozi, wa Israeli kile Yahweh amesema. Yahweh anasema amekuwa akiwaangalia Waisraeli kwa makini na ameona jinsi Wamisri walivyowatendea Waisraeli. Hii ni njia ya Yahweh kusema kwamba atafanya kitu kuhusu mateso yao. Yahweh kisha anarudia ahadi aliyompa Musa katika kifungu cha awali. Yahweh anasema kwamba atawatoa watu wake kutoka Misri kuwapeleka katika nchi ya Wakanaani, Wahiti, Waamori, Waperizi, Wahivi, na Wayebusi. Yahweh anaelezea hili kwa njia sawa na katika kifungu cha awali, akisema hii itakuwa nchi itiririkayo maziwa na asali.</w:t>
      </w:r>
    </w:p>
    <w:p>
      <w:pPr/>
      <w:r>
        <w:rPr>
          <w:lang w:val="sw_KE" w:bidi="sw_KE"/>
        </w:rPr>
      </w:r>
      <w:r>
        <w:rPr>
          <w:lang w:val="sw_KE" w:bidi="sw_KE"/>
        </w:rPr>
        <w:t>Yahweh alimwamuru Musa kwamba walipoenda kuzungumza na Mfalme wa Misri wajieleze kama Waebrania. Hii ni kwa sababu Mfalme angewachukulia kama Waebrania badala ya Waisraeli.</w:t>
      </w:r>
    </w:p>
    <w:p>
      <w:pPr/>
      <w:r>
        <w:rPr>
          <w:lang w:val="sw_KE" w:bidi="sw_KE"/>
        </w:rPr>
      </w:r>
      <w:r>
        <w:rPr>
          <w:lang w:val="sw_KE" w:bidi="sw_KE"/>
        </w:rPr>
        <w:t>Sitisha hapa na mjadili swali hili kama kikundi: Kikundi kilekile cha watu mara nyingi kinaweza kuelezewa kwa njia tofauti. Kwa mfano, mamlaka za serikali zinaweza kutokubaliana na jinsi kikundi cha watu kinavyojieleza. Shiriki mifano yoyote unayoweza kufikiria. Sitisha sauti hii hapa.</w:t>
      </w:r>
    </w:p>
    <w:p>
      <w:pPr/>
      <w:r>
        <w:rPr>
          <w:lang w:val="sw_KE" w:bidi="sw_KE"/>
        </w:rPr>
      </w:r>
      <w:r>
        <w:rPr>
          <w:lang w:val="sw_KE" w:bidi="sw_KE"/>
        </w:rPr>
        <w:t>Yahweh aliwaagiza viongozi wa Israeli kuomba kwamba Mfalme awaache kusafiri nyikani kwa siku tatu. Wakati wa Musa, hii ilikuwa njia ya kuomba ruhusa ya kuondoka Misri kwa muda mrefu kama walivyotaka, si kwa siku tatu tu. Waisraeli walipaswa kumwuliza Mfalme kama wangeweza kuondoka ili kwenda kutoa dhabihu kwa Yahweh. Hii pia ni njia ya kusema Waisraeli walikuwa wakienda na kuunda nchi yao wenyewe na Mungu wao wenyewe. Hili lingemaanisha Waisraeli wangekuwa na utambulisho tofauti na Misri.</w:t>
      </w:r>
    </w:p>
    <w:p>
      <w:pPr/>
      <w:r>
        <w:rPr>
          <w:lang w:val="sw_KE" w:bidi="sw_KE"/>
        </w:rPr>
      </w:r>
      <w:r>
        <w:rPr>
          <w:lang w:val="sw_KE" w:bidi="sw_KE"/>
        </w:rPr>
        <w:t>Yahweh anasema anajua kuwa Mfalme hatawaruhusu Waisraeli kuondoka Misri, hata kama nguvu kubwa zaidi ya mwanadamu ingejaribu kumlazimisha. Hili linaonyesha kwamba Yahweh anajua jinsi Mfalme alivyo. Yahweh anajua tabia ya Mfalme na jinsi anavyofikiri. Baadhi ya tafsiri zinasema kwamba Farao hatawaacha Waisraeli waondoke isipokuwa mkono wenye nguvu unamlazimisha kuwaacha waende. Hata hivyo, ni karibu zaidi na maana ya lugha ya asili, Kiebrania, kusema kwamba mtu mwenye nguvu zaidi hangeweza kumlazimisha Mfalme kukubali.</w:t>
      </w:r>
    </w:p>
    <w:p>
      <w:pPr/>
      <w:r>
        <w:rPr>
          <w:lang w:val="sw_KE" w:bidi="sw_KE"/>
        </w:rPr>
      </w:r>
      <w:r>
        <w:rPr>
          <w:lang w:val="sw_KE" w:bidi="sw_KE"/>
        </w:rPr>
        <w:t>Kisha Yahweh anasema atafanya kitu ambacho hakuna binadamu anayeweza kufanya. Yahweh atamlazimisha Mfalme akubali kwa kunyoosha mkono wake kuwapiga Wamisri, ambayo ni njia ya kusema kwamba atawaangamiza. Yahweh anasema atafanya hivyo kwa kufanya miujiza, au ishara ambazo ziko zaidi ya uelewa wa binadamu. Yahweh hamfunulii Musa wakati huu miujiza hii itakuwa nini. Yahweh anamwambia Musa kwamba Mfalme atawaruhusu Waisraeli kuondoka Misri baadaye.</w:t>
      </w:r>
    </w:p>
    <w:p>
      <w:pPr/>
      <w:r>
        <w:rPr>
          <w:lang w:val="sw_KE" w:bidi="sw_KE"/>
        </w:rPr>
      </w:r>
      <w:r>
        <w:rPr>
          <w:lang w:val="sw_KE" w:bidi="sw_KE"/>
        </w:rPr>
        <w:t>Wamisri walikuwa wakiwatendea Waisraeli vibaya sana, lakini Yahweh anamwambia Musa kwamba hili litabadilika. Yahweh anasema kwamba Waisraeli watapata neema machoni pa Wamisri. Hii ni njia ya kusema kwamba Wamisri watawapa Waisraeli upendeleo na watawapa wanawake wa Waisraeli vitu vya thamani vya dhahabu na fedha pamoja na mavazi ya thamani kabla hawajaondoka Misri. Katika utamaduni wa Musa, wanawake kwa kawaida wangekuwa na jukumu la kutunza mali za familia.</w:t>
      </w:r>
    </w:p>
    <w:p>
      <w:pPr/>
      <w:r>
        <w:rPr>
          <w:lang w:val="sw_KE" w:bidi="sw_KE"/>
        </w:rPr>
      </w:r>
      <w:r>
        <w:rPr>
          <w:lang w:val="sw_KE" w:bidi="sw_KE"/>
        </w:rPr>
        <w:t>Sitisha hapa na mjadili swali hili kama kikundi: Simulia hadithi ya mtu ambaye alikutendea kwa fadhili zisizotarajiwa. Zingatia jinsi unavyoelezea mtazamo wao kwako. Sitisha sauti hii hapa.</w:t>
      </w:r>
    </w:p>
    <w:p>
      <w:pPr/>
      <w:r>
        <w:rPr>
          <w:lang w:val="sw_KE" w:bidi="sw_KE"/>
        </w:rPr>
      </w:r>
      <w:r>
        <w:rPr>
          <w:lang w:val="sw_KE" w:bidi="sw_KE"/>
        </w:rPr>
        <w:t>Yahweh anamwambia Musa kwamba hivi ndivyo Waisraeli watakavyochukua nyara kutoka kwa Wamisri. Hii kwa kawaida ni njia ya kusema kwamba taifa moja linaiba utajiri wa taifa lingine baada ya vita. Yahweh anamwambia Musa kwamba yeye, Yahweh, atapigana vita kwa niaba ya Israeli na kwamba Wamisri wangeutoa utajiri wao kwa hiari kwa watu wa Israeli. Kwa njia hii, Yahweh atahakikisha kwamba Waisraeli wanapatiwa mahitaji yao wanapoondoka Misri.</w:t>
      </w:r>
    </w:p>
    <w:p>
      <w:pPr/>
      <w:r>
        <w:rPr>
          <w:lang w:val="sw_KE" w:bidi="sw_KE"/>
        </w:rPr>
      </w:r>
      <w:r>
        <w:rPr>
          <w:lang w:val="sw_KE" w:bidi="sw_KE"/>
        </w:rPr>
        <w:t>Sitisha hapa na mjadili swali hili kama kikundi: Peaneni zamu kusimulia hadithi fupi ya wakati ambapo Mungu amewatimizia mahitaji yenu kwa njia isiyotarajiwa.</w:t>
      </w:r>
      <w:r>
        <w:rPr>
          <w:lang w:val="sw_KE" w:bidi="sw_KE"/>
        </w:rPr>
      </w:r>
    </w:p>
    <w:p>
      <w:pPr>
        <w:pStyle w:val="Heading3"/>
      </w:pPr>
      <w:r>
        <w:rPr>
          <w:lang w:val="sw_KE" w:bidi="sw_KE"/>
        </w:rPr>
        <w:t>Kufafanua Matukio</w:t>
      </w:r>
    </w:p>
    <w:p>
      <w:pPr/>
      <w:r>
        <w:rPr>
          <w:lang w:val="sw_KE" w:bidi="sw_KE"/>
        </w:rPr>
      </w:r>
      <w:r>
        <w:rPr>
          <w:lang w:val="sw_KE" w:bidi="sw_KE"/>
        </w:rPr>
        <w:t>Sikiliza toleo la sauti ya Kutoka 3:11–22 katika tafsiri iliyo rahisi zaidi kueleweka.</w:t>
      </w:r>
    </w:p>
    <w:p>
      <w:pPr/>
      <w:r>
        <w:rPr>
          <w:lang w:val="sw_KE" w:bidi="sw_KE"/>
        </w:rPr>
      </w:r>
      <w:r>
        <w:rPr>
          <w:lang w:val="sw_KE" w:bidi="sw_KE"/>
        </w:rPr>
        <w:t>Katika hatua hii, kikundi kitafafanua matukio, wahusika, na mazingira ya kifungu hiki. Kisha kikundi kitawazia kifungu hiki.</w:t>
      </w:r>
    </w:p>
    <w:p>
      <w:pPr/>
      <w:r>
        <w:rPr>
          <w:lang w:val="sw_KE" w:bidi="sw_KE"/>
        </w:rPr>
      </w:r>
      <w:r>
        <w:rPr>
          <w:lang w:val="sw_KE" w:bidi="sw_KE"/>
        </w:rPr>
        <w:t>Kifungu hiki kina matukio 4.</w:t>
      </w:r>
    </w:p>
    <w:p>
      <w:pPr/>
      <w:r>
        <w:rPr>
          <w:lang w:val="sw_KE" w:bidi="sw_KE"/>
        </w:rPr>
      </w:r>
      <w:r>
        <w:rPr>
          <w:b/>
          <w:lang w:val="sw_KE" w:bidi="sw_KE"/>
        </w:rPr>
        <w:t>Katika tukio la kwanza:</w:t>
      </w:r>
      <w:r>
        <w:rPr>
          <w:lang w:val="sw_KE" w:bidi="sw_KE"/>
        </w:rPr>
        <w:t xml:space="preserve"> Musa anamwuliza Mungu "Mimi ni nani hata nifanye hivi?" Mungu anajibu kwa kumwambia Musa kwamba atakuwa naye.</w:t>
      </w:r>
    </w:p>
    <w:p>
      <w:pPr/>
      <w:r>
        <w:rPr>
          <w:lang w:val="sw_KE" w:bidi="sw_KE"/>
        </w:rPr>
      </w:r>
      <w:r>
        <w:rPr>
          <w:b/>
          <w:lang w:val="sw_KE" w:bidi="sw_KE"/>
        </w:rPr>
        <w:t>Katika tukio la pili:</w:t>
      </w:r>
      <w:r>
        <w:rPr>
          <w:lang w:val="sw_KE" w:bidi="sw_KE"/>
        </w:rPr>
        <w:t xml:space="preserve"> Musa anamwuliza Mungu kile anachopaswa kuwaambia Waisraeli. Mungu anajibu na kumwambia Musa kwamba "Mimi ndimi Mimi."</w:t>
      </w:r>
    </w:p>
    <w:p>
      <w:pPr/>
      <w:r>
        <w:rPr>
          <w:lang w:val="sw_KE" w:bidi="sw_KE"/>
        </w:rPr>
      </w:r>
      <w:r>
        <w:rPr>
          <w:b/>
          <w:lang w:val="sw_KE" w:bidi="sw_KE"/>
        </w:rPr>
        <w:t>Katika tukio la tatu:</w:t>
      </w:r>
      <w:r>
        <w:rPr>
          <w:lang w:val="sw_KE" w:bidi="sw_KE"/>
        </w:rPr>
        <w:t xml:space="preserve"> Yahweh anamwambia Musa akusanye viongozi wa Israeli, na kumwagiza Musa awaambie viongozi hao kwamba amekutana na Mungu wa baba zao na kwamba ameahidi kuwatoa Misri. Yahweh anamwambia Musa kwamba viongozi watamsikiliza, na kisha lazima waende kuzungumza na Mfalme wa Misri.</w:t>
      </w:r>
    </w:p>
    <w:p>
      <w:pPr/>
      <w:r>
        <w:rPr>
          <w:lang w:val="sw_KE" w:bidi="sw_KE"/>
        </w:rPr>
      </w:r>
      <w:r>
        <w:rPr>
          <w:b/>
          <w:lang w:val="sw_KE" w:bidi="sw_KE"/>
        </w:rPr>
        <w:t>Katika tukio la nne:</w:t>
      </w:r>
      <w:r>
        <w:rPr>
          <w:lang w:val="sw_KE" w:bidi="sw_KE"/>
        </w:rPr>
        <w:t xml:space="preserve"> Yahweh anamwambia Musa kwamba Mfalme wa Misri hataruhusu Waisraeli kuondoka. Yahweh anasema atafanya miujiza katika Misri na kisha Mfalme atawaacha Waisraeli kuondoka. Yahweh pia anasema kwamba Wamisri watawapa Waisraeli kibali na Waisraeli wataweza kuchukua utajiri wa Wamisri.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Mkiwa kikundi, zingatieni sehemu hizi za mazingira ya kifungu:</w:t>
      </w:r>
    </w:p>
    <w:p>
      <w:pPr/>
      <w:r>
        <w:rPr>
          <w:lang w:val="sw_KE" w:bidi="sw_KE"/>
        </w:rPr>
      </w:r>
      <w:r>
        <w:rPr>
          <w:lang w:val="sw_KE" w:bidi="sw_KE"/>
        </w:rPr>
        <w:t>Kifungu hiki kinaendeleza hadithi ya awali ya Yahweh kuonekana kwa Musa katika kichaka kinachowaka. Hadithi yote inajiri nyikani, katika mlima wa Mungu. Utakumbuka kwamba jangwa hilo pengine lilikuwa kavu na lenye miamba.</w:t>
      </w:r>
    </w:p>
    <w:p>
      <w:pPr/>
      <w:r>
        <w:rPr>
          <w:lang w:val="sw_KE" w:bidi="sw_KE"/>
        </w:rPr>
      </w:r>
      <w:r>
        <w:rPr>
          <w:lang w:val="sw_KE" w:bidi="sw_KE"/>
        </w:rPr>
        <w:t xml:space="preserve">Simameni hapa na muangalie picha ya </w:t>
      </w:r>
      <w:r>
        <w:rPr>
          <w:lang w:val="sw_KE" w:bidi="sw_KE"/>
        </w:rPr>
        <w:t>nyika</w:t>
      </w:r>
      <w:r>
        <w:rPr>
          <w:lang w:val="sw_KE" w:bidi="sw_KE"/>
        </w:rPr>
        <w:t xml:space="preserve"> kama kikundi. Sitisha sauti hii hapa.</w:t>
      </w:r>
    </w:p>
    <w:p>
      <w:pPr/>
      <w:r>
        <w:rPr>
          <w:lang w:val="sw_KE" w:bidi="sw_KE"/>
        </w:rPr>
      </w:r>
      <w:r>
        <w:rPr>
          <w:lang w:val="sw_KE" w:bidi="sw_KE"/>
        </w:rPr>
        <w:t>Katika tukio la kwanza, Musa anauliza "Mimi ni nani?" Musa pengine hakutarajia jibu la swali hili, lakini anadokeza kwamba hastahili kwenda kwa Mfalme. Yahweh hajibu swali la Musa, bali badala yake anaahidi kuwa na Musa. Hii inatuonyesha kwamba ni muhimu zaidi kuelewa Yahweh ni nani kuliko kuelewa Musa ni nani.</w:t>
      </w:r>
    </w:p>
    <w:p>
      <w:pPr/>
      <w:r>
        <w:rPr>
          <w:lang w:val="sw_KE" w:bidi="sw_KE"/>
        </w:rPr>
      </w:r>
      <w:r>
        <w:rPr>
          <w:lang w:val="sw_KE" w:bidi="sw_KE"/>
        </w:rPr>
        <w:t>Mtindo wa Mungu kuzungumza na Musa akipinga unaendelea katika vifungu vifuatavyo.</w:t>
      </w:r>
    </w:p>
    <w:p>
      <w:pPr/>
      <w:r>
        <w:rPr>
          <w:lang w:val="sw_KE" w:bidi="sw_KE"/>
        </w:rPr>
      </w:r>
      <w:r>
        <w:rPr>
          <w:lang w:val="sw_KE" w:bidi="sw_KE"/>
        </w:rPr>
        <w:t>Katika tukio la pili, Musa anamjibu Yahweh kwa kusema "nikifika kwa Waisraeli." Si wazi kabisa kutoka katika maandiko hayo kile Musa anachofikiria anapouliza swali hili. Musa anaweza kuwa na shaka kama atakubali maelekezo ya Yahweh, au Musa anaweza kuwa anadhani kwamba anaenda Misri. Musa anaweza kuwa akiuliza tu kile cha kusema ikiwa watu watamwuliza ni nani aliyemtuma. Katika jibu la Yahweh, Yahweh anarudia jina lake, au kifungu "Mimi Ndiye," mara nne. Marudio haya yanasisitiza sana umuhimu wa jina la Yahweh na kila kitu kinachotueleza kuhusu tabia ya Yahweh.</w:t>
      </w:r>
    </w:p>
    <w:p>
      <w:pPr/>
      <w:r>
        <w:rPr>
          <w:lang w:val="sw_KE" w:bidi="sw_KE"/>
        </w:rPr>
      </w:r>
      <w:r>
        <w:rPr>
          <w:lang w:val="sw_KE" w:bidi="sw_KE"/>
        </w:rPr>
        <w:t>Katika tukio hili, Musa na Yahweh wanaendelea na mazungumzo waliyokuwa nayo nyikani wakati Yahweh alipomtokea Musa katika kichaka kilichokuwa kikiwaka moto. Utakumbuka mazungumzo yao kutoka sehemu ya awali. Hata hivyo, kifungu "na Mungu pia alimwambia Musa" kinaweza kupendekeza kwamba muda umepita tangu kisa cha awali ambacho mwandishi, Musa, aliamua kutokiandika hapa. Hata hivyo, hatujui kama ndivyo ilivyo.</w:t>
      </w:r>
    </w:p>
    <w:p>
      <w:pPr/>
      <w:r>
        <w:rPr>
          <w:lang w:val="sw_KE" w:bidi="sw_KE"/>
        </w:rPr>
      </w:r>
      <w:r>
        <w:rPr>
          <w:lang w:val="sw_KE" w:bidi="sw_KE"/>
        </w:rPr>
        <w:t>Kifungu "na Mungu pia alimwambia Musa" pia kinasisitiza kwamba kila kitu kimeambiwa Musa moja kwa moja na Yahweh, na ni maneno ya Yahweh, si maneno ya Musa.</w:t>
      </w:r>
    </w:p>
    <w:p>
      <w:pPr/>
      <w:r>
        <w:rPr>
          <w:lang w:val="sw_KE" w:bidi="sw_KE"/>
        </w:rPr>
      </w:r>
      <w:r>
        <w:rPr>
          <w:lang w:val="sw_KE" w:bidi="sw_KE"/>
        </w:rPr>
        <w:t>Yahweh anasema, "Hili ni jina langu milele na hivi ndivyo nitakavyokumbukwa na uzao wako wote." Anasema kitu kilekile kwa njia mbili tofauti ili kuongeza msisitizo na kuonyesha jinsi jina lake lilivyo muhimu. Yale Yahweh anayosema ni aina ya ushairi ambao Musa anautumia kuangazia sehemu muhimu katika hadithi.</w:t>
      </w:r>
    </w:p>
    <w:p>
      <w:pPr/>
      <w:r>
        <w:rPr>
          <w:lang w:val="sw_KE" w:bidi="sw_KE"/>
        </w:rPr>
      </w:r>
      <w:r>
        <w:rPr>
          <w:lang w:val="sw_KE" w:bidi="sw_KE"/>
        </w:rPr>
        <w:t>Sitisha hapa na mjadili swali hili kama kikundi: Unapoisimulia hadithi, unasisitiza vipi sehemu muhimu zaidi? Sitisha sauti hii hapa.</w:t>
      </w:r>
    </w:p>
    <w:p>
      <w:pPr/>
      <w:r>
        <w:rPr>
          <w:lang w:val="sw_KE" w:bidi="sw_KE"/>
        </w:rPr>
      </w:r>
      <w:r>
        <w:rPr>
          <w:lang w:val="sw_KE" w:bidi="sw_KE"/>
        </w:rPr>
        <w:t>Katika tukio la tatu, Yahweh anamwambia Musa "Nenda" na kukusanya viongozi wa Israeli. Yahwe anamwambia Musa lazima aende Misri kwa sababu hapo ndipo viongozi wa Israeli walipo. Maelekezo yalikuwa Musa awaitwe viongozi ili wakutane pamoja. Si kwamba alihitaji kuzunguka na kuwakusanya mwenyewe.</w:t>
      </w:r>
    </w:p>
    <w:p>
      <w:pPr/>
      <w:r>
        <w:rPr>
          <w:lang w:val="sw_KE" w:bidi="sw_KE"/>
        </w:rPr>
      </w:r>
      <w:r>
        <w:rPr>
          <w:lang w:val="sw_KE" w:bidi="sw_KE"/>
        </w:rPr>
        <w:t>Yahweh anamwambia Musa kile anachopaswa kuwaambia viongozi wa Israeli. Yahweh anarudia mengi ya yale aliyosema katika aya iliyopita. Hii ni njia ya kawaida kwa wasimulizi wa hadithi wa kale kuelezea kile kilichoamriwa, na kisha kuelezea jinsi kilivyopaswa kutimizwa. Walikuwa wakitumia karibu maneno yale yale ili kusisitiza kwamba amri ilipaswa kutimizwa hasa kama ilivyoamriwa.</w:t>
      </w:r>
    </w:p>
    <w:p>
      <w:pPr/>
      <w:r>
        <w:rPr>
          <w:lang w:val="sw_KE" w:bidi="sw_KE"/>
        </w:rPr>
      </w:r>
      <w:r>
        <w:rPr>
          <w:lang w:val="sw_KE" w:bidi="sw_KE"/>
        </w:rPr>
        <w:t>Yahweh anasema kwamba atawatoa watu wake kutoka Misri kuwapeleka katika nchi ya Wakanaani, Wahiti, Waamori, Waperizi, Wahivi, na Wayebusi. Yahweh anasema hii itakuwa nchi inayotiririka maziwa na asali. Utakumbuka kwamba hivi ndivyo Yahweh alivyoelezea nchi ambayo angewapa Waisraeli katika kifungu cha awali. Maana yake ni kwamba ardhi ingekuwa kubwa na yenye wasaa na nzuri kwa kupanda mazao. Utakumbuka kwamba kishazi "kupandisha" pengine kinamaanisha kihalisi kuwatoa watu kutoka nchi za chini za Misri hadi milima ya Nchi ya Ahadi.</w:t>
      </w:r>
    </w:p>
    <w:p>
      <w:pPr/>
      <w:r>
        <w:rPr>
          <w:lang w:val="sw_KE" w:bidi="sw_KE"/>
        </w:rPr>
      </w:r>
      <w:r>
        <w:rPr>
          <w:lang w:val="sw_KE" w:bidi="sw_KE"/>
        </w:rPr>
        <w:t>Katika tukio la nne, Yahweh anamwambia Musa kwamba anajua Farao hatawaacha kuondoka, na kwa hivyo Yahweh atawapiga Wamisri. Yahweh anamwambia Musa kwamba mapigo ya Yahweh ni matokeo ya moja kwa moja ya Mfalme kukataa kuwaacha Waisraeli waende.</w:t>
      </w:r>
    </w:p>
    <w:p>
      <w:pPr/>
      <w:r>
        <w:rPr>
          <w:lang w:val="sw_KE" w:bidi="sw_KE"/>
        </w:rPr>
      </w:r>
      <w:r>
        <w:rPr>
          <w:lang w:val="sw_KE" w:bidi="sw_KE"/>
        </w:rPr>
        <w:t>Simama hapa na mjadili swali hili kama kikundi: Simulia hadithi kuhusu matendo yaliyopelekea matokeo fulani. Wajumbe wengine wa kikundi wanapaswa kuzingatia lugha iliyotumiwa kuonyesha kwamba matokeo hayo yalitokana na matendo hayo. Sitisha sauti hii hapa.</w:t>
      </w:r>
    </w:p>
    <w:p>
      <w:pPr/>
      <w:r>
        <w:rPr>
          <w:lang w:val="sw_KE" w:bidi="sw_KE"/>
        </w:rPr>
      </w:r>
      <w:r>
        <w:rPr>
          <w:lang w:val="sw_KE" w:bidi="sw_KE"/>
        </w:rPr>
        <w:t>Yahweh anamwambia Musa kwamba wanawake wa Waisraeli wanapaswa kuwaomba majirani zao vitu vya dhahabu na fedha, na mavazi ya thamani. BWANA pia anawaamuru wanawake Waisraeli kuwaomba zawadi mwanamke yeyote anayeishi katika nyumba yake. Haijulikani ikiwa hili linarejelea mwanamke anayeishi katika nyumba ya huyo Mwisraeli, au ikiwa linamaanisha mwanamke anayeishi katika nyumba ya jirani huyo. Haiwezekani kwamba Waisraeli wangekuwa na watu wengine wanaoishi katika nyumba zao kwa sababu Waisraeli walikuwa watumwa. Kwa hivyo amri pengine inamaanisha kwamba wanawake wa Waisraeli walitakiwa kuomba zawadi kutoka kwa majirani zao na wanawake wowote waliokuwa wakiishi na majirani zao. Hii ni amri ambayo wanawake hao wanatarajiwa kuifuata.</w:t>
      </w:r>
    </w:p>
    <w:p>
      <w:pPr/>
      <w:r>
        <w:rPr>
          <w:lang w:val="sw_KE" w:bidi="sw_KE"/>
        </w:rPr>
      </w:r>
      <w:r>
        <w:rPr>
          <w:lang w:val="sw_KE" w:bidi="sw_KE"/>
        </w:rPr>
        <w:t>Vitu vilivyotengenezwa kwa dhahabu na fedha vinaweza kuwa vito au vitu vingine vya kaya. Neno linalotumiwa kwa mavazi katika Kiebrania, lugha ya Musa, lingerejelea mavazi ya nje kama vile joho.</w:t>
      </w:r>
    </w:p>
    <w:p>
      <w:pPr/>
      <w:r>
        <w:rPr>
          <w:lang w:val="sw_KE" w:bidi="sw_KE"/>
        </w:rPr>
      </w:r>
      <w:r>
        <w:rPr>
          <w:lang w:val="sw_KE" w:bidi="sw_KE"/>
        </w:rPr>
        <w:t xml:space="preserve">Simama hapa na uangalie picha za vitu </w:t>
      </w:r>
      <w:r>
        <w:rPr>
          <w:lang w:val="sw_KE" w:bidi="sw_KE"/>
        </w:rPr>
        <w:t>vya fedha na dhahabu</w:t>
      </w:r>
      <w:r>
        <w:rPr>
          <w:lang w:val="sw_KE" w:bidi="sw_KE"/>
        </w:rPr>
        <w:t xml:space="preserve"> na </w:t>
      </w:r>
      <w:r>
        <w:rPr>
          <w:lang w:val="sw_KE" w:bidi="sw_KE"/>
        </w:rPr>
        <w:t>koti za kuvaa juu (cloaks)</w:t>
      </w:r>
      <w:r>
        <w:rPr>
          <w:lang w:val="sw_KE" w:bidi="sw_KE"/>
        </w:rPr>
        <w:t xml:space="preserve"> kama kikundi. Sitisha sauti hii hapa.</w:t>
      </w:r>
    </w:p>
    <w:p>
      <w:pPr/>
      <w:r>
        <w:rPr>
          <w:lang w:val="sw_KE" w:bidi="sw_KE"/>
        </w:rPr>
      </w:r>
      <w:r>
        <w:rPr>
          <w:lang w:val="sw_KE" w:bidi="sw_KE"/>
        </w:rPr>
        <w:t>Sasa, kikundi kinapaswa kupanga mtiririko wa picha, kuchora, au kutumia vitu ili kuonyesha simulizi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kitabu cha Kutoka 3:11–22 katika tafsiri iliyo rahisi zaidi kueleweka.</w:t>
      </w:r>
    </w:p>
    <w:p>
      <w:pPr/>
      <w:r>
        <w:rPr>
          <w:lang w:val="sw_KE" w:bidi="sw_KE"/>
        </w:rPr>
      </w:r>
      <w:r>
        <w:rPr>
          <w:lang w:val="sw_KE" w:bidi="sw_KE"/>
        </w:rPr>
        <w:t>Katika hatua hii, kikundi hicho kitaigiza kifungu hicho.</w:t>
      </w:r>
    </w:p>
    <w:p>
      <w:pPr/>
      <w:r>
        <w:rPr>
          <w:lang w:val="sw_KE" w:bidi="sw_KE"/>
        </w:rPr>
      </w:r>
      <w:r>
        <w:rPr>
          <w:lang w:val="sw_KE" w:bidi="sw_KE"/>
        </w:rPr>
        <w:t>Kifungu hiki kina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Yahwe</w:t>
      </w:r>
    </w:p>
    <w:p>
      <w:pPr/>
      <w:r>
        <w:rPr>
          <w:lang w:val="sw_KE" w:bidi="sw_KE"/>
        </w:rPr>
      </w:r>
      <w:r>
        <w:rPr>
          <w:lang w:val="sw_KE" w:bidi="sw_KE"/>
        </w:rPr>
        <w:t>Kama kikundi, igizeni kifungu hicho mara mbili. Unapaswa kuigiza kifungu hicho kwa lugha yako mwenyewe.</w:t>
      </w:r>
    </w:p>
    <w:p>
      <w:pPr/>
      <w:r>
        <w:rPr>
          <w:lang w:val="sw_KE" w:bidi="sw_KE"/>
        </w:rPr>
      </w:r>
      <w:r>
        <w:rPr>
          <w:lang w:val="sw_KE" w:bidi="sw_KE"/>
        </w:rPr>
        <w:t>Kwanza, igizeni kifungu hicho bila kusitisha. Zingatia mazungumzo, mtiririko, muundo wa hadithi, na mpangilio wa matukio ya simulizi hii. Hakikisheni hamuachi kuigiza sehemu ngumu au muhimu za kifungu hiki. Msaidiane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kinapaswa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Hadithi hii inatokea nyikani. Musa ameona kichaka kinachowaka na akaenda karibu ili kukitazama. Yahweh amezungumza na Musa kutoka kwenye kichaka kinachowaka na kumwambia Musa kwamba yeye, Yahweh, amewaona Waisraeli wakiteseka katika Misri. Yahweh amemwambia Musa hivi punde kwamba anamtuma Musa kuwaokoa Waisraeli na kuwapeleka kwenye nchi yao wenyewe.</w:t>
      </w:r>
    </w:p>
    <w:p>
      <w:pPr/>
      <w:r>
        <w:rPr>
          <w:lang w:val="sw_KE" w:bidi="sw_KE"/>
        </w:rPr>
      </w:r>
      <w:r>
        <w:rPr>
          <w:lang w:val="sw_KE" w:bidi="sw_KE"/>
        </w:rPr>
        <w:t>Lakini Musa anamwambia Mungu, "Mimi ni nani hata niende na kuzungumza na mfalme? Mimi ni nani hata niwaongoze Waisraeli kutoka Misri?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huyo anaweza kujibu mambo kama, "Ni vigumu kwangu kuamini kuwa Yahweh ameniomba niende na kuwaokoa Waisraeli." Ingawa nilikulia katika jumba la kifalme, sasa mimi ni mchungaji wa kawaida tu. "Mimi si mtu wa maana," au "Ni heshima kubwa kumtumikia Yahweh kama hivi," au "Ninajiuliza kwa nini Yahweh ameniagiza niende kwa Mfalme." Hangeweza kumwuliza mtu mwingine?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Mungu anamwambia Musa "Nitakuwa pamoja nawe Na hii ni ishara kwamba mimi ndimi niliyekutuma. Utakapokuwa umewatoa Waisraeli kutoka Misri, mtamwabudu Mungu hapa, kwenye mlima huu.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Musa, "Unahisi vipi au unawaza nini?" Mtu huyo anaweza kujibu mambo kama, "Ninafurahi kwamba Yahweh atakuwa pamoja nami, lakini bado itakuwa kazi ya kutisha," au "Ninajiuliza kama kweli tutarudi kuabudu katika mlima huu?"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Musa analalamika tena, akisema, "Ikiwa nitakwenda kwa Waisraeli na kuwaambia kwamba Mungu wa baba zao amenituma, wataniuliza 'Jina lake ni nini?'" Kisha ninapaswa kuwaambia nini?"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Yahweh, "Unahisi nini au unawaza nini?" Mtu huyo anaweza kujibu mambo kama, "Musa anaendelea kunipa visingizio," au "Ninahitaji Musa atambue kwamba suala si nani aliye Musa, bali mimi ni nani."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Mungu anamjibu Musa na kusema, "Mimi ndimi nilivyo." Waambie Waisraeli kwamba MIMI NDIYE amenituma kwenu. Mungu pia anamwambia Musa, "Waambie Waisraeli kwamba Yahweh, Mungu wa baba zenu, Mungu wa Ibrahimu, Isaka, na Yakobo, amenituma kwenu." Hili ni jina langu milele, jina ambalo watu wanapaswa kuniita tangu kizazi hadi kizazi.</w:t>
      </w:r>
    </w:p>
    <w:p>
      <w:pPr/>
      <w:r>
        <w:rPr>
          <w:lang w:val="sw_KE" w:bidi="sw_KE"/>
        </w:rPr>
      </w:r>
      <w:r>
        <w:rPr>
          <w:lang w:val="sw_KE" w:bidi="sw_KE"/>
        </w:rPr>
        <w:t>Yahweh anamwambia Musa, "Nenda ukakusanye wazee wa Israeli na kuwaambia 'Yahweh, Mungu wa baba zenu, Mungu wa Ibrahimu, Isaka, na Yakobo alinitokea na kusema: Nimekuwa nikilinda na kuona yale ambayo Wamisri wamewatendea. Nimeahidi kuwatoa katika mateso yenu huko Misri hadi nchi ambapo Wakanaani, Wahiti, Waamori, Waperizi, Wahivi, na Wayebusi wanaishi. Nchi hiyo itakuwa ikitiririka maziwa na asali."'"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uhusika wa Musa, "Unahisi vipi au unawaza nini?" Mtu huyo anaweza kujibu mambo kama, "Haiwezekani viongozi wa Israeli wakanisikiliza," au "Hakuna mtu atakayewahi kuniamini ninaposema nimekutana na Yahweh."</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"Viongozi wa Israeli watakusikiliza." Kisha wewe na viongozi wa Israeli lazima mwende kwa Mfalme wa Misri na kumwambia, 'Yahweh, Mungu wa Waebrania, amekutana nasi.' Wacha tufanye safari nyikani kwa siku tatu ili tuweze kutoa dhabihu kwa Yahweh Mungu wetu. Lakini ninajua Mfalme wa Misri hatawaacha mwende, hata kama mtu mwenye mamlaka makubwa anajaribu kumfanya akubali. Basi mimi, Yahweh, nitainua mkono wangu na kuwapiga Wamisri. Nitafanya aina zote za miujiza ili waone. Kisha Mfalme wa Misri atawaacha mwende.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Yahweh, "Unahisi nini au unawaza nini?" Mtu huyo anaweza kujibu mambo kama, "Najua Mfalme wa Misri hatawaacha watu wangu waende kwa urahisi, lakini nitahakikisha hilo linatokea," au "Ninawajali watu wangu na nitafanya lolote linalohitajika ili kuwatoa kutoka Misri." Ninahitaji Musa aamini hili."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"Nitawafanya Wamisri wakuangalie kwa fadhili. Watakupa zawadi unapoenda ili usiondoke Misri bila chochote. Kila mwanamke Mwisraeli ataomba fedha, dhahabu, na mavazi mazuri kutoka kwa majirani zake Wamisri na kutoka kwa wanawake wa kigeni katika nyumba zao. Utawavisha watoto wako zawadi hizi, na kuchukua utajiri wa Wamisri kutoka kwao.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Musa, "Unahisi nini au unawaza nini?" Mtu huyo anaweza kujibu mambo kama, "Waisraeli ni watumwa." Kwa nini Wamisri wangetupa dhahabu na fedha? au "Ikiwa hili ni kweli, hii ni ya kushangaza." Si ingekuwa vyema kuchukua utajiri wa Wamisri na kuwaadhibu kwa njia zote walizotusababishia mateso?</w:t>
      </w:r>
      <w:r>
        <w:rPr>
          <w:lang w:val="sw_KE" w:bidi="sw_KE"/>
        </w:rPr>
      </w:r>
    </w:p>
    <w:p>
      <w:pPr>
        <w:pStyle w:val="Heading3"/>
      </w:pPr>
      <w:r>
        <w:rPr>
          <w:lang w:val="sw_KE" w:bidi="sw_KE"/>
        </w:rPr>
        <w:t>Kujaza Mapengo</w:t>
      </w:r>
    </w:p>
    <w:p>
      <w:pPr/>
      <w:r>
        <w:rPr>
          <w:lang w:val="sw_KE" w:bidi="sw_KE"/>
        </w:rPr>
      </w:r>
      <w:r>
        <w:rPr>
          <w:lang w:val="sw_KE" w:bidi="sw_KE"/>
        </w:rPr>
        <w:t>Sikiliza toleo la sauti la Kutoka 3:11–22 katika tafsiri iliyo rahisi zaidi kueleweka.</w:t>
      </w:r>
    </w:p>
    <w:p>
      <w:pPr/>
      <w:r>
        <w:rPr>
          <w:lang w:val="sw_KE" w:bidi="sw_KE"/>
        </w:rPr>
      </w:r>
      <w:r>
        <w:rPr>
          <w:lang w:val="sw_KE" w:bidi="sw_KE"/>
        </w:rPr>
        <w:t>Katika hatua hii, kikundi kitajadili istilahi na maneno muhimu yaliyomo katika fungu hili.</w:t>
      </w:r>
    </w:p>
    <w:p>
      <w:pPr/>
      <w:r>
        <w:rPr>
          <w:lang w:val="sw_KE" w:bidi="sw_KE"/>
        </w:rPr>
      </w:r>
      <w:r>
        <w:rPr>
          <w:lang w:val="sw_KE" w:bidi="sw_KE"/>
        </w:rPr>
        <w:t xml:space="preserve">Kama ilivyo katika hadithi iliyotangulia, kifungu hiki kinatumia majina mawili tofauti kwa Mungu, jina la kibinafsi </w:t>
      </w:r>
      <w:r>
        <w:rPr>
          <w:b/>
          <w:lang w:val="sw_KE" w:bidi="sw_KE"/>
        </w:rPr>
        <w:t>Yahweh</w:t>
      </w:r>
      <w:r>
        <w:rPr>
          <w:lang w:val="sw_KE" w:bidi="sw_KE"/>
        </w:rPr>
        <w:t xml:space="preserve"> na jina la jumla zaidi </w:t>
      </w:r>
      <w:r>
        <w:rPr>
          <w:b/>
          <w:lang w:val="sw_KE" w:bidi="sw_KE"/>
        </w:rPr>
        <w:t>Mungu</w:t>
      </w:r>
      <w:r>
        <w:rPr>
          <w:lang w:val="sw_KE" w:bidi="sw_KE"/>
        </w:rPr>
        <w:t xml:space="preserve">. Kumbuka kuwa Yahweh ni jina sahihi la Mungu wa </w:t>
      </w:r>
      <w:r>
        <w:rPr>
          <w:lang w:val="sw_KE" w:bidi="sw_KE"/>
        </w:rPr>
        <w:t>Wayahudi</w:t>
      </w:r>
      <w:r>
        <w:rPr>
          <w:lang w:val="sw_KE" w:bidi="sw_KE"/>
        </w:rPr>
        <w:t xml:space="preserve">. Tafsiri nyingi za Kiingereza hutumia neno </w:t>
      </w:r>
      <w:r>
        <w:rPr>
          <w:b/>
          <w:lang w:val="sw_KE" w:bidi="sw_KE"/>
        </w:rPr>
        <w:t>Lord</w:t>
      </w:r>
      <w:r>
        <w:rPr>
          <w:lang w:val="sw_KE" w:bidi="sw_KE"/>
        </w:rPr>
        <w:t xml:space="preserve"> ambalo linamaanisha bwana mkuu juu ya kila kitu. Jina "Mungu" linamaanisha Mungu au mkuu kuwa </w:t>
      </w:r>
      <w:r>
        <w:rPr>
          <w:lang w:val="sw_KE" w:bidi="sw_KE"/>
        </w:rPr>
        <w:t>BWANA</w:t>
      </w:r>
      <w:r>
        <w:rPr>
          <w:lang w:val="sw_KE" w:bidi="sw_KE"/>
        </w:rPr>
        <w:t xml:space="preserve"> na </w:t>
      </w:r>
      <w:r>
        <w:rPr>
          <w:lang w:val="sw_KE" w:bidi="sw_KE"/>
        </w:rPr>
        <w:t>Mungu</w:t>
      </w:r>
      <w:r>
        <w:rPr>
          <w:lang w:val="sw_KE" w:bidi="sw_KE"/>
        </w:rPr>
        <w:t xml:space="preserve"> vinarejelea kiumbe yule yule wa kiungu au aliye mkuu. Tumia maneno au misemo ile ile ile kwa Mungu na kwa Yahweh kama ulivyotumia katika kifungu cha awali. Kwa maelezo zaidi kuhusu </w:t>
      </w:r>
      <w:r>
        <w:rPr>
          <w:lang w:val="sw_KE" w:bidi="sw_KE"/>
        </w:rPr>
        <w:t>Yahweh</w:t>
      </w:r>
      <w:r>
        <w:rPr>
          <w:lang w:val="sw_KE" w:bidi="sw_KE"/>
        </w:rPr>
        <w:t>, rejelea Faharasa Kuu.</w:t>
      </w:r>
    </w:p>
    <w:p>
      <w:pPr/>
      <w:r>
        <w:rPr>
          <w:lang w:val="sw_KE" w:bidi="sw_KE"/>
        </w:rPr>
      </w:r>
      <w:r>
        <w:rPr>
          <w:lang w:val="sw_KE" w:bidi="sw_KE"/>
        </w:rPr>
        <w:t xml:space="preserve">Kifungu hiki kinahusu Musa kwenda kwa </w:t>
      </w:r>
      <w:r>
        <w:rPr>
          <w:b/>
          <w:lang w:val="sw_KE" w:bidi="sw_KE"/>
        </w:rPr>
        <w:t>Farao</w:t>
      </w:r>
      <w:r>
        <w:rPr>
          <w:lang w:val="sw_KE" w:bidi="sw_KE"/>
        </w:rPr>
        <w:t xml:space="preserve">, </w:t>
      </w:r>
      <w:r>
        <w:rPr>
          <w:lang w:val="sw_KE" w:bidi="sw_KE"/>
        </w:rPr>
        <w:t>mfalme</w:t>
      </w:r>
      <w:r>
        <w:rPr>
          <w:lang w:val="sw_KE" w:bidi="sw_KE"/>
        </w:rPr>
        <w:t xml:space="preserve"> wa Misri. Tumia neno au fungu la maneno lilelile kwa ajili ya </w:t>
      </w:r>
      <w:r>
        <w:rPr>
          <w:b/>
          <w:lang w:val="sw_KE" w:bidi="sw_KE"/>
        </w:rPr>
        <w:t>Farao</w:t>
      </w:r>
      <w:r>
        <w:rPr>
          <w:lang w:val="sw_KE" w:bidi="sw_KE"/>
        </w:rPr>
        <w:t xml:space="preserve"> kama ulivyotumia katika vifungu vilivyotangulia. Hata hivyo, hii ndiyo mara pekee ambapo mwandishi anatumia cheo maalum cha Farao katika kifungu hiki. Mwandishi anatumia neno la jumla la mfalme katika sehemu zilizobaki za kifungu hiki. Kwa maelezo zaidi kuhusu </w:t>
      </w:r>
      <w:r>
        <w:rPr>
          <w:lang w:val="sw_KE" w:bidi="sw_KE"/>
        </w:rPr>
        <w:t>Farao</w:t>
      </w:r>
      <w:r>
        <w:rPr>
          <w:lang w:val="sw_KE" w:bidi="sw_KE"/>
        </w:rPr>
        <w:t>, rejelea Faharasa Kuu.</w:t>
      </w:r>
    </w:p>
    <w:p>
      <w:pPr/>
      <w:r>
        <w:rPr>
          <w:lang w:val="sw_KE" w:bidi="sw_KE"/>
        </w:rPr>
      </w:r>
      <w:r>
        <w:rPr>
          <w:lang w:val="sw_KE" w:bidi="sw_KE"/>
        </w:rPr>
        <w:t xml:space="preserve">Yahweh anasema anamtuma Musa kuwaokoa Waisraeli. Tumia neno au kirai kilekile kwa </w:t>
      </w:r>
      <w:r>
        <w:rPr>
          <w:b/>
          <w:lang w:val="sw_KE" w:bidi="sw_KE"/>
        </w:rPr>
        <w:t>Waisraeli</w:t>
      </w:r>
      <w:r>
        <w:rPr>
          <w:lang w:val="sw_KE" w:bidi="sw_KE"/>
        </w:rPr>
        <w:t xml:space="preserve"> kama ulivyotumia katika vifungu vilivyotangulia. Kwa maelezo zaidi kuhusu </w:t>
      </w:r>
      <w:r>
        <w:rPr>
          <w:lang w:val="sw_KE" w:bidi="sw_KE"/>
        </w:rPr>
        <w:t>Waisraeli</w:t>
      </w:r>
      <w:r>
        <w:rPr>
          <w:lang w:val="sw_KE" w:bidi="sw_KE"/>
        </w:rPr>
        <w:t>, rejelea Faharasa Kuu.</w:t>
      </w:r>
    </w:p>
    <w:p>
      <w:pPr/>
      <w:r>
        <w:rPr>
          <w:lang w:val="sw_KE" w:bidi="sw_KE"/>
        </w:rPr>
      </w:r>
      <w:r>
        <w:rPr>
          <w:lang w:val="sw_KE" w:bidi="sw_KE"/>
        </w:rPr>
        <w:t>Yahweh anasema kwamba "Mimi ni nani." Neno Yahweh kwa Kiebrania, lugha ya Musa, linamaanisha mimi ni au mimi hufanya kuwa. Ni vema kutumia tafsiri hapa inayoelezea maana ya jina Yahweh.</w:t>
      </w:r>
    </w:p>
    <w:p>
      <w:pPr/>
      <w:r>
        <w:rPr>
          <w:lang w:val="sw_KE" w:bidi="sw_KE"/>
        </w:rPr>
      </w:r>
      <w:r>
        <w:rPr>
          <w:lang w:val="sw_KE" w:bidi="sw_KE"/>
        </w:rPr>
        <w:t xml:space="preserve">Sitisha hapa na mjadili kama kikundi neno au kifungu cha maneno mtakachotumia kwa </w:t>
      </w:r>
      <w:r>
        <w:rPr>
          <w:b/>
          <w:lang w:val="sw_KE" w:bidi="sw_KE"/>
        </w:rPr>
        <w:t>mizigo</w:t>
      </w:r>
      <w:r>
        <w:rPr>
          <w:lang w:val="sw_KE" w:bidi="sw_KE"/>
        </w:rPr>
        <w:t xml:space="preserve">. Tafuta neno </w:t>
      </w:r>
      <w:r>
        <w:rPr>
          <w:lang w:val="sw_KE" w:bidi="sw_KE"/>
        </w:rPr>
        <w:t>Yahweh</w:t>
      </w:r>
      <w:r>
        <w:rPr>
          <w:lang w:val="sw_KE" w:bidi="sw_KE"/>
        </w:rPr>
        <w:t xml:space="preserve"> katika Faharasa Kuu kwa </w:t>
      </w:r>
      <w:r>
        <w:rPr>
          <w:lang w:val="sw_KE" w:bidi="sw_KE"/>
        </w:rPr>
        <w:t>maelezo</w:t>
      </w:r>
      <w:r>
        <w:rPr>
          <w:lang w:val="sw_KE" w:bidi="sw_KE"/>
        </w:rPr>
        <w:t xml:space="preserve"> zaidi. Ikiwa tayari umetafsiri "Mimi ndimi" katika kitabu kingine cha Biblia, tumia neno lilelile ulilotumia huko. Sitisha sauti hii hapa.</w:t>
      </w:r>
    </w:p>
    <w:p>
      <w:pPr/>
      <w:r>
        <w:rPr>
          <w:lang w:val="sw_KE" w:bidi="sw_KE"/>
        </w:rPr>
      </w:r>
      <w:r>
        <w:rPr>
          <w:lang w:val="sw_KE" w:bidi="sw_KE"/>
        </w:rPr>
        <w:t xml:space="preserve">Yahweh anasema hili ndilo jina lake litakalotumiwa na </w:t>
      </w:r>
      <w:r>
        <w:rPr>
          <w:b/>
          <w:lang w:val="sw_KE" w:bidi="sw_KE"/>
        </w:rPr>
        <w:t>vizazi</w:t>
      </w:r>
      <w:r>
        <w:rPr>
          <w:lang w:val="sw_KE" w:bidi="sw_KE"/>
        </w:rPr>
        <w:t xml:space="preserve"> vyote. Katika hali hii, kizazi kinarejelea watu ambao wanaishi katika kipindi kimoja cha wakati. Mtu anapozungumza kuhusu vizazi kadhaa, au anapotumia kirai kizazi hadi kizazi, hii ni njia ya kuzungumza kuhusu kipindi cha maisha kimoja baada ya kingine baada ya kingine. Yahweh anasema kwamba jina lake linapaswa kutumiwa na kikundi kimoja cha watu baada ya kingine kwa muda wote wa historia. Uzao wote wa Musa unapaswa kutumia jina hili milele.</w:t>
      </w:r>
    </w:p>
    <w:p>
      <w:pPr/>
      <w:r>
        <w:rPr>
          <w:lang w:val="sw_KE" w:bidi="sw_KE"/>
        </w:rPr>
      </w:r>
      <w:r>
        <w:rPr>
          <w:lang w:val="sw_KE" w:bidi="sw_KE"/>
        </w:rPr>
        <w:t xml:space="preserve">Sitisha hapa na mjadili kama kikundi ni neno au usemi gani mtakaotumia kumaanisha </w:t>
      </w:r>
      <w:r>
        <w:rPr>
          <w:b/>
          <w:lang w:val="sw_KE" w:bidi="sw_KE"/>
        </w:rPr>
        <w:t>uzao</w:t>
      </w:r>
      <w:r>
        <w:rPr>
          <w:lang w:val="sw_KE" w:bidi="sw_KE"/>
        </w:rPr>
        <w:t xml:space="preserve">. Tafuta kizazi au </w:t>
      </w:r>
      <w:r>
        <w:rPr>
          <w:lang w:val="sw_KE" w:bidi="sw_KE"/>
        </w:rPr>
        <w:t>vizazi</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Musa anaambiwa akusanye </w:t>
      </w:r>
      <w:r>
        <w:rPr>
          <w:b/>
          <w:lang w:val="sw_KE" w:bidi="sw_KE"/>
        </w:rPr>
        <w:t>wazee</w:t>
      </w:r>
      <w:r>
        <w:rPr>
          <w:lang w:val="sw_KE" w:bidi="sw_KE"/>
        </w:rPr>
        <w:t xml:space="preserve"> wa Israeli. Mzee ni mtu mwenye </w:t>
      </w:r>
      <w:r>
        <w:rPr>
          <w:lang w:val="sw_KE" w:bidi="sw_KE"/>
        </w:rPr>
        <w:t>mamlaka</w:t>
      </w:r>
      <w:r>
        <w:rPr>
          <w:lang w:val="sw_KE" w:bidi="sw_KE"/>
        </w:rPr>
        <w:t xml:space="preserve"> katika jamii. Katika Agano la Kale, mzee kwa kawaida alikuwa kichwa cha familia au kikundi cha familia nyingi. Kikundi cha wazee kingekutana ili kutoa maamuzi kuhusu masuala ya jamii. Katika kisa hiki, hii inarejelea viongozi wa Waebrania nchini Misri.</w:t>
      </w:r>
    </w:p>
    <w:p>
      <w:pPr/>
      <w:r>
        <w:rPr>
          <w:lang w:val="sw_KE" w:bidi="sw_KE"/>
        </w:rPr>
      </w:r>
      <w:r>
        <w:rPr>
          <w:lang w:val="sw_KE" w:bidi="sw_KE"/>
        </w:rPr>
        <w:t>Unapotafsiri neno hili, kuwa mwangalifu kwamba hutumii neno ambalo linamaanisha tu "wazee." Kuwa mzee haimaanishi lazima uwe na umri mkubwa, ingawa pia hangekuwa kijana mdogo sana.</w:t>
      </w:r>
    </w:p>
    <w:p>
      <w:pPr/>
      <w:r>
        <w:rPr>
          <w:lang w:val="sw_KE" w:bidi="sw_KE"/>
        </w:rPr>
      </w:r>
      <w:r>
        <w:rPr>
          <w:lang w:val="sw_KE" w:bidi="sw_KE"/>
        </w:rPr>
        <w:t xml:space="preserve">Sitisha hapa na mjadili kama kikundi ni neno au usemi upi mtakaotumia kwa </w:t>
      </w:r>
      <w:r>
        <w:rPr>
          <w:b/>
          <w:lang w:val="sw_KE" w:bidi="sw_KE"/>
        </w:rPr>
        <w:t>wazee</w:t>
      </w:r>
      <w:r>
        <w:rPr>
          <w:lang w:val="sw_KE" w:bidi="sw_KE"/>
        </w:rPr>
        <w:t xml:space="preserve">. Tazama </w:t>
      </w:r>
      <w:r>
        <w:rPr>
          <w:lang w:val="sw_KE" w:bidi="sw_KE"/>
        </w:rPr>
        <w:t>wazee</w:t>
      </w:r>
      <w:r>
        <w:rPr>
          <w:lang w:val="sw_KE" w:bidi="sw_KE"/>
        </w:rPr>
        <w:t xml:space="preserve"> katika Faharasa Kuu kwa maelezo zaidi. Ikiwa tayari umetafsiri neno hili kumaanisha viongozi wa taifa katika kitabu kingine cha Biblia, tumia neno lilelile ulilotumia huko. Sitisha sauti hii hapa.</w:t>
      </w:r>
    </w:p>
    <w:p>
      <w:pPr/>
      <w:r>
        <w:rPr>
          <w:lang w:val="sw_KE" w:bidi="sw_KE"/>
        </w:rPr>
      </w:r>
      <w:r>
        <w:rPr>
          <w:lang w:val="sw_KE" w:bidi="sw_KE"/>
        </w:rPr>
        <w:t xml:space="preserve">Musa na wazee wanaambiwa wamwambie mfalme kwamba wamekutana na Mungu wa Waebrania. Tumia neno lile lile au kirai kile kile kwa </w:t>
      </w:r>
      <w:r>
        <w:rPr>
          <w:b/>
          <w:lang w:val="sw_KE" w:bidi="sw_KE"/>
        </w:rPr>
        <w:t>Waebrania</w:t>
      </w:r>
      <w:r>
        <w:rPr>
          <w:lang w:val="sw_KE" w:bidi="sw_KE"/>
        </w:rPr>
        <w:t xml:space="preserve"> kama ulivyotumia katika vifungu vilivyotangulia. Kwa maelezo zaidi kuhusu </w:t>
      </w:r>
      <w:r>
        <w:rPr>
          <w:lang w:val="sw_KE" w:bidi="sw_KE"/>
        </w:rPr>
        <w:t>Waebrania</w:t>
      </w:r>
      <w:r>
        <w:rPr>
          <w:lang w:val="sw_KE" w:bidi="sw_KE"/>
        </w:rPr>
        <w:t>, rejelea Faharasa Kuu.</w:t>
      </w:r>
    </w:p>
    <w:p>
      <w:pPr/>
      <w:r>
        <w:rPr>
          <w:lang w:val="sw_KE" w:bidi="sw_KE"/>
        </w:rPr>
      </w:r>
      <w:r>
        <w:rPr>
          <w:lang w:val="sw_KE" w:bidi="sw_KE"/>
        </w:rPr>
        <w:t xml:space="preserve">Musa na wazee wanapaswa kumwomba Mfalme ruhusa ya kwenda nyikani ili kutoa dhabihu kwa Mungu. Tumia neno au usemi uleule kwa ajili ya </w:t>
      </w:r>
      <w:r>
        <w:rPr>
          <w:b/>
          <w:lang w:val="sw_KE" w:bidi="sw_KE"/>
        </w:rPr>
        <w:t>nyika</w:t>
      </w:r>
      <w:r>
        <w:rPr>
          <w:lang w:val="sw_KE" w:bidi="sw_KE"/>
        </w:rPr>
        <w:t xml:space="preserve"> kama uliotumia katika vifungu vilivyotangulia. Kwa maelezo zaidi kuhusu </w:t>
      </w:r>
      <w:r>
        <w:rPr>
          <w:lang w:val="sw_KE" w:bidi="sw_KE"/>
        </w:rPr>
        <w:t>nyika</w:t>
      </w:r>
      <w:r>
        <w:rPr>
          <w:lang w:val="sw_KE" w:bidi="sw_KE"/>
        </w:rPr>
        <w:t>, rejelea Faharasa Kuu.</w:t>
      </w:r>
    </w:p>
    <w:p>
      <w:pPr/>
      <w:r>
        <w:rPr>
          <w:lang w:val="sw_KE" w:bidi="sw_KE"/>
        </w:rPr>
      </w:r>
      <w:r>
        <w:rPr>
          <w:b/>
          <w:lang w:val="sw_KE" w:bidi="sw_KE"/>
        </w:rPr>
        <w:t>Dhabihu</w:t>
      </w:r>
      <w:r>
        <w:rPr>
          <w:lang w:val="sw_KE" w:bidi="sw_KE"/>
        </w:rPr>
        <w:t xml:space="preserve"> ni zawadi kwa Mungu. Mara nyingi watu waliweka zawadi hiyo kwenye jukwaa lililotengenezwa kwa udongo au mawe makubwa, ambalo liliitwa </w:t>
      </w:r>
      <w:r>
        <w:rPr>
          <w:lang w:val="sw_KE" w:bidi="sw_KE"/>
        </w:rPr>
        <w:t>madhabahu</w:t>
      </w:r>
      <w:r>
        <w:rPr>
          <w:lang w:val="sw_KE" w:bidi="sw_KE"/>
        </w:rPr>
        <w:t xml:space="preserve">. Kusudi la dhabihu linaweza kuwa kwamba watu walitaka kumshukuru Mungu kwa kitu fulani, </w:t>
      </w:r>
      <w:r>
        <w:rPr>
          <w:lang w:val="sw_KE" w:bidi="sw_KE"/>
        </w:rPr>
        <w:t>kumwabudu</w:t>
      </w:r>
      <w:r>
        <w:rPr>
          <w:lang w:val="sw_KE" w:bidi="sw_KE"/>
        </w:rPr>
        <w:t xml:space="preserve"> Mungu, kuthibitisha uhusiano wao na Mungu, au kuomba </w:t>
      </w:r>
      <w:r>
        <w:rPr>
          <w:lang w:val="sw_KE" w:bidi="sw_KE"/>
        </w:rPr>
        <w:t>msamaha</w:t>
      </w:r>
      <w:r>
        <w:rPr>
          <w:lang w:val="sw_KE" w:bidi="sw_KE"/>
        </w:rPr>
        <w:t xml:space="preserve"> kwa kitu ambacho walikuwa wamefanya kibaya. </w:t>
      </w:r>
      <w:r>
        <w:rPr>
          <w:b/>
          <w:lang w:val="sw_KE" w:bidi="sw_KE"/>
        </w:rPr>
        <w:t>Dhabihu</w:t>
      </w:r>
      <w:r>
        <w:rPr>
          <w:lang w:val="sw_KE" w:bidi="sw_KE"/>
        </w:rPr>
        <w:t xml:space="preserve"> inaweza kujumuisha kuchinjwa kwa mnyama, ambaye kisha angeteketezwa kwenye madhabahu. Lakini zawadi hiyo inaweza pia kuwa ni vyakula, mafuta, au viungo vyenye harufu nzuri.</w:t>
      </w:r>
    </w:p>
    <w:p>
      <w:pPr/>
      <w:r>
        <w:rPr>
          <w:lang w:val="sw_KE" w:bidi="sw_KE"/>
        </w:rPr>
      </w:r>
      <w:r>
        <w:rPr>
          <w:lang w:val="sw_KE" w:bidi="sw_KE"/>
        </w:rPr>
        <w:t xml:space="preserve">Simama hapa na mjadili kama kikundi neno au kifungu cha maneno mtakachotumia kwa </w:t>
      </w:r>
      <w:r>
        <w:rPr>
          <w:b/>
          <w:lang w:val="sw_KE" w:bidi="sw_KE"/>
        </w:rPr>
        <w:t>dhabihu</w:t>
      </w:r>
      <w:r>
        <w:rPr>
          <w:lang w:val="sw_KE" w:bidi="sw_KE"/>
        </w:rPr>
        <w:t xml:space="preserve">. Tafuta </w:t>
      </w:r>
      <w:r>
        <w:rPr>
          <w:lang w:val="sw_KE" w:bidi="sw_KE"/>
        </w:rPr>
        <w:t>dhabihu</w:t>
      </w:r>
      <w:r>
        <w:rPr>
          <w:lang w:val="sw_KE" w:bidi="sw_KE"/>
        </w:rPr>
        <w:t xml:space="preserve"> katika Faharasa Kuu kwa maelezo zaidi. Ikiwa tayari umetafsiri neno hili katika kitabu kingine cha Biblia, tumia neno hilo hilo ulilotumia huko.</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simulieni tena kifungu hicho kwa pamoja kwa maneno yenu wenyewe.</w:t>
      </w:r>
    </w:p>
    <w:p>
      <w:pPr/>
      <w:r>
        <w:rPr>
          <w:lang w:val="sw_KE" w:bidi="sw_KE"/>
        </w:rPr>
      </w:r>
      <w:r>
        <w:rPr>
          <w:lang w:val="sw_KE" w:bidi="sw_KE"/>
        </w:rPr>
        <w:t>Kwanza, kikundi chote kinapaswa kufanya mazoezi ya kusimulia kifungu hicho kwa lugha zenu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kusimulia sentensi chache za kifungu hicho na kusitisha. Mshiriki mwingine wa kikundi anapaswa kusoma sehemu inayofuata ya kifungu na kusitisha. Fanya hivyo mpaka kikundi kimalize kusimulia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vya kubahatisha, miondoko, au ubao wao wa hadithi ili kuwasaidia kukumbuka fungu hilo la maneno. Sitisha sauti hii hapa.</w:t>
      </w:r>
    </w:p>
    <w:p>
      <w:pPr/>
      <w:r>
        <w:rPr>
          <w:lang w:val="sw_KE" w:bidi="sw_KE"/>
        </w:rPr>
      </w:r>
      <w:r>
        <w:rPr>
          <w:lang w:val="sw_KE" w:bidi="sw_KE"/>
        </w:rPr>
        <w:t>Kisha, kikundi kinaweza kuamua toleo la nani la kifungu hicho ambalo mnalipenda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maandishi ambalo kila mtu anakubaliana nalo. Kila mshiriki wa kikundi anapaswa kufanya mazoezi ya kusimulia toleo hili la mwisho la kifungu cha maandishi.</w:t>
      </w:r>
      <w:r>
        <w:rPr>
          <w:lang w:val="sw_KE" w:bidi="sw_KE"/>
        </w:rPr>
      </w:r>
      <w:r>
        <w:rPr>
          <w:lang w:val="sw_KE" w:bidi="sw_KE"/>
        </w:rPr>
      </w:r>
    </w:p>
    <w:p>
      <w:pPr/>
      <w:r>
        <w:rPr>
          <w:lang w:val="sw_KE" w:bidi="sw_KE"/>
        </w:rPr>
      </w:r>
    </w:p>
    <w:p>
      <w:pPr>
        <w:pStyle w:val="Heading2"/>
      </w:pPr>
      <w:r>
        <w:rPr>
          <w:lang w:val="sw_KE" w:bidi="sw_KE"/>
        </w:rPr>
        <w:t>Kutoka 4:1–17</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4:1–17 na iwekeni mioyoni mwenu.</w:t>
      </w:r>
    </w:p>
    <w:p>
      <w:pPr/>
      <w:r>
        <w:rPr>
          <w:lang w:val="sw_KE" w:bidi="sw_KE"/>
        </w:rPr>
      </w:r>
      <w:r>
        <w:rPr>
          <w:lang w:val="sw_KE" w:bidi="sw_KE"/>
        </w:rPr>
        <w:t>Sikiliza toleo la sauti la Kutoka 4:1–17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4:1–17 katika tafsiri iliyo rahisi zaidi kueleweka.</w:t>
      </w:r>
    </w:p>
    <w:p>
      <w:pPr/>
      <w:r>
        <w:rPr>
          <w:lang w:val="sw_KE" w:bidi="sw_KE"/>
        </w:rPr>
      </w:r>
      <w:r>
        <w:rPr>
          <w:lang w:val="sw_KE" w:bidi="sw_KE"/>
        </w:rPr>
        <w:t>Kifungu hiki ni sehemu ya mwisho ya mazungumzo kati ya Musa na Yahweh. Musa na Yahweh bado wanazungumza kwenye Mlima Horeb. Yahweh anazungumza na Musa kutoka kwenye kichaka kinachowaka moto lakini hakiungui. Yahweh anamwambia Musa kwamba atamtuma Musa kwa Farao huko Misri ili kumwambia Farao awaache Waisraeli kuondoka Misri. Katika kifungu hiki Yahweh anatumika kila mahali badala ya Mungu mpaka Musa anapozungumza kuhusu Mungu wa Ibrahimu, Isaka, na Yakobo.</w:t>
      </w:r>
    </w:p>
    <w:p>
      <w:pPr/>
      <w:r>
        <w:rPr>
          <w:lang w:val="sw_KE" w:bidi="sw_KE"/>
        </w:rPr>
      </w:r>
      <w:r>
        <w:rPr>
          <w:lang w:val="sw_KE" w:bidi="sw_KE"/>
        </w:rPr>
        <w:t>Kama tunavyojua, Yahweh hajaonekana kwa mtu yeyote tangu wakati wa Yakobo, miaka 400 iliyopita. Katika kifungu hiki, Musa anamweleza Yahweh wasiwasi wake kuhusu kutii mipango ya Yahweh. Musa anaonyesha shaka yake kwamba Waisraeli kwa kweli watamsikiliza. Hii ni mara ya tatu kwa Musa kuonyesha wasiwasi wake kwa Yahweh, na Yahweh tayari amemhakikishia Musa kwamba Waisraeli watasikiliza. Musa anamwuliza Yahweh, "itakuwaje" viongozi wa Waisraeli, au wazee, hawamwamini, na kusema, "Yahweh hakutokea kwako."</w:t>
      </w:r>
    </w:p>
    <w:p>
      <w:pPr/>
      <w:r>
        <w:rPr>
          <w:lang w:val="sw_KE" w:bidi="sw_KE"/>
        </w:rPr>
      </w:r>
      <w:r>
        <w:rPr>
          <w:lang w:val="sw_KE" w:bidi="sw_KE"/>
        </w:rPr>
        <w:t>Jibu la Yahweh kwa swali la Musa la "vipi kama" ni swali lingine. Yahweh anamwuliza Musa anacho nini mkononi mwake. Fimbo iliyokuwa mkononi mwa Musa haikuwa ya kimaajabu. Ilikuwa fimbo ya kawaida ambayo mchungaji angepaswa kuwafunga kondoo pamoja. Wakati mwingine fimbo ya mchungaji ingekuwa na ndoano kwenye upande mmoja ili kumvuta kondoo karibu na kundi ikiwa angeanza kutangatanga. Tunajua kwamba Musa alikuwa akichunga kondoo wake wakati Yahweh alipoanza kuzungumza naye. Fimbo hii pengine ilikuwa na urefu wa takriban futi 5 na ingeweza kuwa na ndoano mwishoni mwake.</w:t>
      </w:r>
    </w:p>
    <w:p>
      <w:pPr/>
      <w:r>
        <w:rPr>
          <w:lang w:val="sw_KE" w:bidi="sw_KE"/>
        </w:rPr>
      </w:r>
      <w:r>
        <w:rPr>
          <w:lang w:val="sw_KE" w:bidi="sw_KE"/>
        </w:rPr>
        <w:t xml:space="preserve">Simameni hapa na muangalie picha ya </w:t>
      </w:r>
      <w:r>
        <w:rPr>
          <w:lang w:val="sw_KE" w:bidi="sw_KE"/>
        </w:rPr>
        <w:t>fimbo ya mchungaji</w:t>
      </w:r>
      <w:r>
        <w:rPr>
          <w:lang w:val="sw_KE" w:bidi="sw_KE"/>
        </w:rPr>
        <w:t>, pamoja kama kikundi. Jadili swali hili kama kikundi: Wachungaji katika utamaduni wenu wanatumia aina gani ya zana ili kuweka kondoo au mifugo pamoja? Sitisha sauti hii hapa.</w:t>
      </w:r>
    </w:p>
    <w:p>
      <w:pPr/>
      <w:r>
        <w:rPr>
          <w:lang w:val="sw_KE" w:bidi="sw_KE"/>
        </w:rPr>
      </w:r>
      <w:r>
        <w:rPr>
          <w:lang w:val="sw_KE" w:bidi="sw_KE"/>
        </w:rPr>
        <w:t>Yahweh anampa Musa ishara tatu za kufanya mbele ya wazee wa Waisraeli, ili waamini kwamba Yahweh, Mungu wa Ibrahimu, Isaka, na Yakobo, alimtuma Musa. Yahweh anataka Waisraeli wajue jina lake na kwamba yeye ni Mungu yule yule ambaye mababu zao walioheshimika walimwabudu. Ishara ya kwanza ni kuchukua ile fimbo ya Musa na kuitupa ardhini. Musa anapoitupa, inakuwa nyoka. Ili kuzuia nyoka asiume, watu wengi huchukua nyoka kwa shingo. Jambo hili lingemzuia nyoka asigeuze kichwa chake ili aweze kuuma mkono uliomnyanyua. Hata hivyo, Yahweh anamwamuru Musa ashike nyoka huyo kwa mkia, ili kuonyesha kwamba hilo lilikuwa jambo la kimuujiza. Musa anapoishika nyoka, unageuka kuwa fimbo tena. Fimbo ilikuwa alama ya Kimisri ya mamlaka na nyoka alama ya Farao mwenyewe. Wasomi wengi wanaamini kuwa hii ilikuwa ni ishara kwamba hata Yahweh ana mamlaka juu ya Farao na Wamisri.</w:t>
      </w:r>
    </w:p>
    <w:p>
      <w:pPr/>
      <w:r>
        <w:rPr>
          <w:lang w:val="sw_KE" w:bidi="sw_KE"/>
        </w:rPr>
      </w:r>
      <w:r>
        <w:rPr>
          <w:lang w:val="sw_KE" w:bidi="sw_KE"/>
        </w:rPr>
        <w:t xml:space="preserve">Sitisha hapa na uangalie picha ya </w:t>
      </w:r>
      <w:r>
        <w:rPr>
          <w:lang w:val="sw_KE" w:bidi="sw_KE"/>
        </w:rPr>
        <w:t>nyoka</w:t>
      </w:r>
      <w:r>
        <w:rPr>
          <w:lang w:val="sw_KE" w:bidi="sw_KE"/>
        </w:rPr>
        <w:t xml:space="preserve"> kama kikundi.</w:t>
      </w:r>
    </w:p>
    <w:p>
      <w:pPr/>
      <w:r>
        <w:rPr>
          <w:lang w:val="sw_KE" w:bidi="sw_KE"/>
        </w:rPr>
      </w:r>
      <w:r>
        <w:rPr>
          <w:lang w:val="sw_KE" w:bidi="sw_KE"/>
        </w:rPr>
        <w:t>Simama hapa na mjadili swali hili kama kikundi: Je, tamaduni zenu zina mtazamo gani kuhusu nyoka? Watu wa kwenu wangeshughulikia vipi nyoka? Sitisha sauti hii hapa.</w:t>
      </w:r>
    </w:p>
    <w:p>
      <w:pPr/>
      <w:r>
        <w:rPr>
          <w:lang w:val="sw_KE" w:bidi="sw_KE"/>
        </w:rPr>
      </w:r>
      <w:r>
        <w:rPr>
          <w:lang w:val="sw_KE" w:bidi="sw_KE"/>
        </w:rPr>
        <w:t>Ishara ya pili ilimtaka Musa aweke mkono wake ndani ya joho lake, au vazi la nje, karibu na kifua chake. Aliponyoosha mkono wake, ulikuwa mweupe kama theluji, au mweupe unaong'aa sana, na uliojaa ugonjwa wa ngozi. Kisha Musa aliporudisha mkono wake ndani ya joho lake na kuutoa tena, ulikuwa umepona kama nyama yake nyingine. Ugonjwa huu wa ngozi haukuwa upele mdogo tu, bali ulikuwa ugonjwa mkubwa. Watu wengi waliogopa magonjwa ya ngozi, hivyo uwezo wa Mungu wa kuponya ugonjwa huo ulionyesha nguvu zake kuu.</w:t>
      </w:r>
    </w:p>
    <w:p>
      <w:pPr/>
      <w:r>
        <w:rPr>
          <w:lang w:val="sw_KE" w:bidi="sw_KE"/>
        </w:rPr>
      </w:r>
      <w:r>
        <w:rPr>
          <w:lang w:val="sw_KE" w:bidi="sw_KE"/>
        </w:rPr>
        <w:t>Sitisha hapa na mjadili swali hili kama kikundi: Jadili kitu katika utamaduni wenu ambacho kinaashiria utamaduni wa Kizungu zaidi mnachoweza kukifikiria. Zungumzia aina za magonjwa ya ngozi unayokumbana nayo katika utamaduni wako. Je, kuna mojawapo inayoweza kutishia maisha isipotibiwa? Utatumia nini katika tafsiri yako kuelezea ugonjwa huu wa ngozi? Sitisha sauti hii hapa.</w:t>
      </w:r>
    </w:p>
    <w:p>
      <w:pPr/>
      <w:r>
        <w:rPr>
          <w:lang w:val="sw_KE" w:bidi="sw_KE"/>
        </w:rPr>
      </w:r>
      <w:r>
        <w:rPr>
          <w:lang w:val="sw_KE" w:bidi="sw_KE"/>
        </w:rPr>
        <w:t xml:space="preserve">Simama hapa na uangalie picha ya joho </w:t>
      </w:r>
      <w:r>
        <w:rPr>
          <w:lang w:val="sw_KE" w:bidi="sw_KE"/>
        </w:rPr>
        <w:t>kama</w:t>
      </w:r>
      <w:r>
        <w:rPr>
          <w:lang w:val="sw_KE" w:bidi="sw_KE"/>
        </w:rPr>
        <w:t xml:space="preserve"> kikundi. Sitisha sauti hii hapa.</w:t>
      </w:r>
    </w:p>
    <w:p>
      <w:pPr/>
      <w:r>
        <w:rPr>
          <w:lang w:val="sw_KE" w:bidi="sw_KE"/>
        </w:rPr>
      </w:r>
      <w:r>
        <w:rPr>
          <w:lang w:val="sw_KE" w:bidi="sw_KE"/>
        </w:rPr>
        <w:t>Kisha Yahweh anamwambia Musa kwamba ikiwa Waisraeli hawataisikiliza sauti ya ishara ya kwanza au ya pili, basi afanye ishara ya tatu. Kuna uhusiano wa moja kwa moja kati ya ishara za Yahweh na neno lake. Ishara ni ushahidi kwamba neno la Yahweh ni kweli. Yahweh anamwambia Musa achukue maji kutoka kwa Mto Nile na kuyamwaga ardhini. Maji yatageuka kuwa damu kwenye udongo kavu. Mto Nile ni mto mrefu zaidi barani Afrika wenye urefu wa kilomita 6650 na unapita kaskazini hadi Bahari ya Mediterania. Hii inaruhusu Misri kufanya biashara na mataifa mengi yanayozunguka Bahari ya Mediterania. Mto Nile ulikuwa chanzo cha ustawi kwa Misri, na Wamisri waliutambulisha Mto Nile kwa moja ya miungu ya Misri. Wasomi wengi wanaamini kwamba ishara hii ilikuwa uthibitisho tena kwamba Yahweh alikuwa na udhibiti na nguvu juu ya chanzo cha utajiri wa Misri na pia alikuwa na nguvu zaidi kuliko miungu yote ya Misri.</w:t>
      </w:r>
    </w:p>
    <w:p>
      <w:pPr/>
      <w:r>
        <w:rPr>
          <w:lang w:val="sw_KE" w:bidi="sw_KE"/>
        </w:rPr>
      </w:r>
      <w:r>
        <w:rPr>
          <w:lang w:val="sw_KE" w:bidi="sw_KE"/>
        </w:rPr>
        <w:t xml:space="preserve">Simama hapa na uangalie picha ya </w:t>
      </w:r>
      <w:r>
        <w:rPr>
          <w:lang w:val="sw_KE" w:bidi="sw_KE"/>
        </w:rPr>
        <w:t>mto Nile</w:t>
      </w:r>
      <w:r>
        <w:rPr>
          <w:lang w:val="sw_KE" w:bidi="sw_KE"/>
        </w:rPr>
        <w:t xml:space="preserve">. Tazama ramani ya </w:t>
      </w:r>
      <w:r>
        <w:rPr>
          <w:lang w:val="sw_KE" w:bidi="sw_KE"/>
        </w:rPr>
        <w:t>Misri</w:t>
      </w:r>
      <w:r>
        <w:rPr>
          <w:lang w:val="sw_KE" w:bidi="sw_KE"/>
        </w:rPr>
        <w:t xml:space="preserve"> na uone mahali ambapo Mto Nile uko nchini. Sitisha sauti hii hapa.</w:t>
      </w:r>
    </w:p>
    <w:p>
      <w:pPr/>
      <w:r>
        <w:rPr>
          <w:lang w:val="sw_KE" w:bidi="sw_KE"/>
        </w:rPr>
      </w:r>
      <w:r>
        <w:rPr>
          <w:lang w:val="sw_KE" w:bidi="sw_KE"/>
        </w:rPr>
        <w:t>Utamaduni wa Wamisri wa wakati huo uliweka mkazo mkubwa katika kuzungumza vizuri. Walikuwa na hadithi za kitamaduni ambazo zilionyesha thamani ya lugha nzuri. Namna ya Musa ya kuzungumza na Yahweh ni ya heshima na rasmi. Ee Bwana, au Tafadhali nisamehe Bwana, au bwana mkubwa. Hata hivyo, Musa bado analalamika kwa Yahweh kwamba yeye si mzungumzaji mzuri na hajawahi kuwa, na kwamba hajawa mzungumzaji mzuri tangu Yahweh aanze kuzungumza naye. Musa anafanya kile watu wengi katika utamaduni huo wangefanya. Musa anaonyesha unyenyekevu uliozidishwa anapozungumza na mtu ambaye alikuwa muhimu zaidi au mkubwa kuliko yeye.</w:t>
      </w:r>
    </w:p>
    <w:p>
      <w:pPr/>
      <w:r>
        <w:rPr>
          <w:lang w:val="sw_KE" w:bidi="sw_KE"/>
        </w:rPr>
      </w:r>
      <w:r>
        <w:rPr>
          <w:lang w:val="sw_KE" w:bidi="sw_KE"/>
        </w:rPr>
        <w:t>Yahweh anaweka wazi kwamba yeye ndiye aliumba midomo ya Musa na midomo ya wanadamu wote. Yahweh anamuuliza Musa maswali ambayo hatarajii apewe jibu. Yahweh ana uwezo kamili wa kushinda visingizio na matatizo yote ya Musa. Yahweh hamtumi Musa kwa wazee wa Waisraeli na kwa Wamisri pekee, bali Yahweh mwenyewe atakwenda pamoja na Musa. Yahweh anasema kwamba ataweka maneno kinywani mwa Musa ya kusema. Visingizio vyote vya Musa havijafanya kazi. Musa hataki kufanya kile Yahweh anamwomba. Hili linafichuliwa katika dua ya Musa ya moja kwa moja ambayo si ya adabu tena kwa Yahweh. Baadhi ya matoleo yanasema, "Ee Bwana, tuma yule unayemtaka." Jambo hili linaweza kutatanisha kwa sababu inasikika kama Musa anakubali kwamba Mungu atamtuma. Hata hivyo, badala yake kile Musa anachosema ni kama vile, "Tafadhali Yahweh, nisamehe, lakini tuma mtu mwingine yeyote isipokuwa mimi."</w:t>
      </w:r>
    </w:p>
    <w:p>
      <w:pPr/>
      <w:r>
        <w:rPr>
          <w:lang w:val="sw_KE" w:bidi="sw_KE"/>
        </w:rPr>
      </w:r>
      <w:r>
        <w:rPr>
          <w:lang w:val="sw_KE" w:bidi="sw_KE"/>
        </w:rPr>
        <w:t>Simama hapa na mjadili swali hili kama kikundi: Zungumzeni kuhusu visingizio ambavyo wewe au wengine mnaweza kumpa Mungu wakati hamtaki kufanya kile Mungu amewaomba mfanye. Sitisha sauti hii hapa.</w:t>
      </w:r>
    </w:p>
    <w:p>
      <w:pPr/>
      <w:r>
        <w:rPr>
          <w:lang w:val="sw_KE" w:bidi="sw_KE"/>
        </w:rPr>
      </w:r>
      <w:r>
        <w:rPr>
          <w:lang w:val="sw_KE" w:bidi="sw_KE"/>
        </w:rPr>
        <w:t>Yahweh anamwonyesha Musa hasira yake na vilevile rehema yake kuu. Yahweh anaendelea kumshirikisha Musa katika mpango Wake hata wakati Musa anapotaka kutotii. Yahweh anasema kwamba kaka yake Musa, Haruni Mlawi, ataongoza pamoja na Musa. Aruni na Musa wote wanatoka katika ukoo wa Walawi wa kabila la Waisraeli. Hatuwezi kuwa na uhakika kwa nini Mungu anaweka wazi katika kifungu hiki kwamba Haruni ni Mlawi. Yahweh anasema kwamba Haruni ni msemaji mzuri, na yuko njiani kumwona Musa wakati huo. Yahweh anasema kwamba Haruni atafurahi moyoni mwake. Hii inaelekea siyo tu kumaanisha kwamba Haruni atafurahi kumwona Musa, bali kwamba Haruni atafurahi kusikia mpango wa Mungu wa kuwaokoa Waisraeli kutoka Misri.</w:t>
      </w:r>
    </w:p>
    <w:p>
      <w:pPr/>
      <w:r>
        <w:rPr>
          <w:lang w:val="sw_KE" w:bidi="sw_KE"/>
        </w:rPr>
      </w:r>
      <w:r>
        <w:rPr>
          <w:lang w:val="sw_KE" w:bidi="sw_KE"/>
        </w:rPr>
        <w:t>Yahweh hampi tena Musa nafasi yoyote ya kupinga, bali anamwambia Musa kwamba atazungumza na ndugu yake Haruni na kumpa Haruni maneno ya kusema. Yahweh pia anaahidi kuwa pamoja nao wanapozungumza na kuwafundisha watakalosema na kutenda. Haruni atazungumza kwa niaba ya Musa, na Musa atamwambia Haruni kile Yahweh anachomwambia. Kisha Yahwe anamwambia Musa achukue fimbo pamoja naye ili kufanya miujiza. Fimbo ya Musa inakuwa ishara ya mamlaka kwa Musa. Pia ni ishara ya uwepo wa Yahweh unaoambatana na Musa na Haruni.</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4:1–17 katika tafsiri iliyo rahisi zaidi kueleweka.</w:t>
      </w:r>
    </w:p>
    <w:p>
      <w:pPr/>
      <w:r>
        <w:rPr>
          <w:lang w:val="sw_KE" w:bidi="sw_KE"/>
        </w:rPr>
      </w:r>
      <w:r>
        <w:rPr>
          <w:lang w:val="sw_KE" w:bidi="sw_KE"/>
        </w:rPr>
        <w:t>Katika hatua hii, kikundi kitabainisha matukio, wahusika na mazingira ya kifungu hiki. Kisha kikundi hicho kitajenga picha ya kifungu hiki akilini.</w:t>
      </w:r>
    </w:p>
    <w:p>
      <w:pPr/>
      <w:r>
        <w:rPr>
          <w:lang w:val="sw_KE" w:bidi="sw_KE"/>
        </w:rPr>
      </w:r>
      <w:r>
        <w:rPr>
          <w:lang w:val="sw_KE" w:bidi="sw_KE"/>
        </w:rPr>
        <w:t>Kifungu hiki kina matukio manne.</w:t>
      </w:r>
    </w:p>
    <w:p>
      <w:pPr/>
      <w:r>
        <w:rPr>
          <w:lang w:val="sw_KE" w:bidi="sw_KE"/>
        </w:rPr>
      </w:r>
      <w:r>
        <w:rPr>
          <w:b/>
          <w:lang w:val="sw_KE" w:bidi="sw_KE"/>
        </w:rPr>
        <w:t>Katika tukio la kwanza:</w:t>
      </w:r>
      <w:r>
        <w:rPr>
          <w:lang w:val="sw_KE" w:bidi="sw_KE"/>
        </w:rPr>
        <w:t xml:space="preserve"> Musa anamwuliza Yahweh nini cha kufanya ikiwa wazee wa Waisraeli hawasikilizi maneno yake.</w:t>
      </w:r>
    </w:p>
    <w:p>
      <w:pPr/>
      <w:r>
        <w:rPr>
          <w:lang w:val="sw_KE" w:bidi="sw_KE"/>
        </w:rPr>
      </w:r>
      <w:r>
        <w:rPr>
          <w:b/>
          <w:lang w:val="sw_KE" w:bidi="sw_KE"/>
        </w:rPr>
        <w:t>Katika tukio la pili:</w:t>
      </w:r>
      <w:r>
        <w:rPr>
          <w:lang w:val="sw_KE" w:bidi="sw_KE"/>
        </w:rPr>
        <w:t xml:space="preserve"> Yahweh anampa Musa ishara tatu za kuwaonyesha wazee ili waamini kwamba Mungu amemtembelea Musa. Ishara ni: kugeuza fimbo kuwa nyoka na kurudi kuwa fimbo, mkono wa Musa unakuwa na ugonjwa na kisha kuponywa, na kugeuza maji ya Mto Nile kuwa damu.</w:t>
      </w:r>
    </w:p>
    <w:p>
      <w:pPr/>
      <w:r>
        <w:rPr>
          <w:lang w:val="sw_KE" w:bidi="sw_KE"/>
        </w:rPr>
      </w:r>
      <w:r>
        <w:rPr>
          <w:b/>
          <w:lang w:val="sw_KE" w:bidi="sw_KE"/>
        </w:rPr>
        <w:t>Katika onyesho la tatu:</w:t>
      </w:r>
      <w:r>
        <w:rPr>
          <w:lang w:val="sw_KE" w:bidi="sw_KE"/>
        </w:rPr>
        <w:t xml:space="preserve"> Musa anasema kwamba hajawahi kuwa mzungumzaji mzuri na wala sasa si mzungumzaji mzuri. Yahweh anamwambia Musa kwamba atampa maneno ya kuzungumza na kumfundisha kile cha kusema. Musa anamwomba Yahweh afadhali amtume mtu mwingine yeyote.</w:t>
      </w:r>
    </w:p>
    <w:p>
      <w:pPr/>
      <w:r>
        <w:rPr>
          <w:lang w:val="sw_KE" w:bidi="sw_KE"/>
        </w:rPr>
      </w:r>
      <w:r>
        <w:rPr>
          <w:b/>
          <w:lang w:val="sw_KE" w:bidi="sw_KE"/>
        </w:rPr>
        <w:t>Katika onyesho la nne:</w:t>
      </w:r>
      <w:r>
        <w:rPr>
          <w:lang w:val="sw_KE" w:bidi="sw_KE"/>
        </w:rPr>
        <w:t xml:space="preserve"> Mungu anamkasirikia Musa. Yahweh anamwambia Musa kuwa atamtuma ndugu yake, Haruni, ili azungumze kwa niaba yake kwa watu. Yahweh atakuwa pamoja na vinywa vyao na atawafundisha watakachosema. Yahweh anamwambia Musa kwamba Haruni atazungumza kwa niaba ya Musa, na Musa atakuwa sauti ya Yahweh kwa Haruni. Yahweh anamwambia Musa achukue fimbo hiyo pamoja naye.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Wazee wa Israeli wanatajwa</w:t>
      </w:r>
    </w:p>
    <w:p>
      <w:pPr>
        <w:pStyle w:val="ListBullet"/>
        <w:spacing w:line="240" w:lineRule="auto"/>
        <w:ind w:left="720"/>
      </w:pPr>
      <w:r>
        <w:rPr>
          <w:lang w:val="sw_KE" w:bidi="sw_KE"/>
        </w:rPr>
      </w:r>
      <w:r>
        <w:rPr>
          <w:lang w:val="sw_KE" w:bidi="sw_KE"/>
        </w:rPr>
        <w:t>Fimbo / nyoka</w:t>
      </w:r>
    </w:p>
    <w:p>
      <w:pPr>
        <w:pStyle w:val="ListBullet"/>
        <w:spacing w:line="240" w:lineRule="auto"/>
        <w:ind w:left="720"/>
      </w:pPr>
      <w:r>
        <w:rPr>
          <w:lang w:val="sw_KE" w:bidi="sw_KE"/>
        </w:rPr>
      </w:r>
      <w:r>
        <w:rPr>
          <w:lang w:val="sw_KE" w:bidi="sw_KE"/>
        </w:rPr>
        <w:t>Haruni</w:t>
      </w:r>
    </w:p>
    <w:p>
      <w:pPr/>
      <w:r>
        <w:rPr>
          <w:lang w:val="sw_KE" w:bidi="sw_KE"/>
        </w:rPr>
      </w:r>
      <w:r>
        <w:rPr>
          <w:lang w:val="sw_KE" w:bidi="sw_KE"/>
        </w:rPr>
        <w:t>Mkiwa kama kikundi, zingatia sehemu hizi za mazingira ya kifungu: Kifungu hiki kinaendeleza mazungumzo kati ya Musa na Yahweh kwenye Mlima Horeb. Yahweh bado anazungumza kupitia kichaka kinachowaka moto bila kuteketea. Musa alikuwa na fimbo ya mchungaji mkononi mwake kwa sababu Musa alikuwa amewaongoza kondoo wake hadi eneo hili.</w:t>
      </w:r>
    </w:p>
    <w:p>
      <w:pPr/>
      <w:r>
        <w:rPr>
          <w:lang w:val="sw_KE" w:bidi="sw_KE"/>
        </w:rPr>
      </w:r>
      <w:r>
        <w:rPr>
          <w:lang w:val="sw_KE" w:bidi="sw_KE"/>
        </w:rPr>
        <w:t>Musa anamwuliza Yahweh nini cha kufanya ikiwa wazee wa Waisraeli wasiposikiliza maneno yake. Yahweh anamwuliza Musa ana nini mkononi mwake. Musa anashika fimbo yake ya uchungaji. Yahweh anamwambia Musa aache fimbo ardhini, na fimbo inakuwa nyoka. Musa anapiga hatua nyuma ili kuondoka kwenye nyoka. Baadhi ya matoleo yanasema kwamba Musa alikimbia, lakini kuna uwezekano mkubwa kwamba Musa alirudi nyuma au alijiepusha na nyoka huyo. Kisha Yahweh anamwambia Musa amshike nyoka mkia. Musa anashika nyoka kwa mkia na nyoka anarudi kuwa fimbo. Yahweh anamwambia Musa afanye ishara hii na watu wataamini kwamba Yahweh, Mungu ambaye mababu zao Ibrahimu, Isaka, na Yakobo walimwabudu, amekutana na Musa.</w:t>
      </w:r>
    </w:p>
    <w:p>
      <w:pPr/>
      <w:r>
        <w:rPr>
          <w:lang w:val="sw_KE" w:bidi="sw_KE"/>
        </w:rPr>
      </w:r>
      <w:r>
        <w:rPr>
          <w:lang w:val="sw_KE" w:bidi="sw_KE"/>
        </w:rPr>
        <w:t xml:space="preserve">Simama hapa na uangalie tena picha ya </w:t>
      </w:r>
      <w:r>
        <w:rPr>
          <w:lang w:val="sw_KE" w:bidi="sw_KE"/>
        </w:rPr>
        <w:t>fimbo ya mchungaji</w:t>
      </w:r>
      <w:r>
        <w:rPr>
          <w:lang w:val="sw_KE" w:bidi="sw_KE"/>
        </w:rPr>
        <w:t>. Sitisha sauti hii hapa.</w:t>
      </w:r>
    </w:p>
    <w:p>
      <w:pPr/>
      <w:r>
        <w:rPr>
          <w:lang w:val="sw_KE" w:bidi="sw_KE"/>
        </w:rPr>
      </w:r>
      <w:r>
        <w:rPr>
          <w:lang w:val="sw_KE" w:bidi="sw_KE"/>
        </w:rPr>
        <w:t>Yahweh anampa Musa ishara nyingine endapo wazee hawatasikiliza ya kwanza. Yahweh anamwambia Musa aweke mkono wake katika mkunjo wa joho lake, karibu na kifua chake. Musa anafanya hivyo. Musa anapoutoa mkono wake tena, mkono wake una ugonjwa mbaya wa ngozi, unaoitwa ukoma, na ni mweupe sana.</w:t>
      </w:r>
    </w:p>
    <w:p>
      <w:pPr/>
      <w:r>
        <w:rPr>
          <w:lang w:val="sw_KE" w:bidi="sw_KE"/>
        </w:rPr>
      </w:r>
      <w:r>
        <w:rPr>
          <w:lang w:val="sw_KE" w:bidi="sw_KE"/>
        </w:rPr>
        <w:t xml:space="preserve">Simama hapa na uangalie picha ya </w:t>
      </w:r>
      <w:r>
        <w:rPr>
          <w:lang w:val="sw_KE" w:bidi="sw_KE"/>
        </w:rPr>
        <w:t>mkono wenye ugonjwa</w:t>
      </w:r>
      <w:r>
        <w:rPr>
          <w:lang w:val="sw_KE" w:bidi="sw_KE"/>
        </w:rPr>
        <w:t xml:space="preserve"> kama kikundi. Sitisha sauti hii hapa.</w:t>
      </w:r>
    </w:p>
    <w:p>
      <w:pPr/>
      <w:r>
        <w:rPr>
          <w:lang w:val="sw_KE" w:bidi="sw_KE"/>
        </w:rPr>
      </w:r>
      <w:r>
        <w:rPr>
          <w:lang w:val="sw_KE" w:bidi="sw_KE"/>
        </w:rPr>
        <w:t>Musa alirudisha mkono wake ndani ya joho lake kisha akauchomoa kwa mara nyingine tena, na mkono wake ukapona kama nyama nyingine ya mwili wake. Yahweh anamwambia Musa kwamba ikiwa wazee wa Waisraeli hawatasikiliza ishara ya kwanza au ya pili, basi afanye ishara ya tatu. Ishara hii itakuwa ni kumwaga maji kidogo kutoka kwenye Mto Nile ardhini, nayo yatageuka kuwa damu.</w:t>
      </w:r>
    </w:p>
    <w:p>
      <w:pPr/>
      <w:r>
        <w:rPr>
          <w:lang w:val="sw_KE" w:bidi="sw_KE"/>
        </w:rPr>
      </w:r>
      <w:r>
        <w:rPr>
          <w:lang w:val="sw_KE" w:bidi="sw_KE"/>
        </w:rPr>
        <w:t>Musa anasema kwamba hajawahi kuwa wala hajakuwa msemaji mzuri tangu Yahweh alipoanza kuzungumza na Musa. Musa anasema kwamba yeye ni mzito wa kinywa na ulimi. Hii inamaanisha kwamba Musa hawezi kufikiria au kusema maneno sahihi haraka au kwa wakati ufaao. Hapa Musa anazidisha sana unyenyekevu wake kwa sababu anazungumza na Yeye aliye mkuu sana kuliko yeye. Hii ni njia ya heshima sana ya kuzungumza na Mungu.</w:t>
      </w:r>
    </w:p>
    <w:p>
      <w:pPr/>
      <w:r>
        <w:rPr>
          <w:lang w:val="sw_KE" w:bidi="sw_KE"/>
        </w:rPr>
      </w:r>
      <w:r>
        <w:rPr>
          <w:lang w:val="sw_KE" w:bidi="sw_KE"/>
        </w:rPr>
        <w:t>Sitisha hapa na mjadili swali hili kama kikundi: Ni kwa namna gani mnaweza kuelezea mtu anayepata shida kupata maneno sahihi ya kusema kwa wakati mwafaka? Sitisha sauti hii hapa.</w:t>
      </w:r>
    </w:p>
    <w:p>
      <w:pPr/>
      <w:r>
        <w:rPr>
          <w:lang w:val="sw_KE" w:bidi="sw_KE"/>
        </w:rPr>
      </w:r>
      <w:r>
        <w:rPr>
          <w:lang w:val="sw_KE" w:bidi="sw_KE"/>
        </w:rPr>
        <w:t>Yahweh anamwuliza Musa ni nani aliyefanya vinywa vya wanadamu, na nani anayemfanya mtu kuwa bubu, au asiyeweza kuzungumza, au kiziwi, ambaye hawezi kusikia, au kuona, au kuwa kipofu? Hili ni swali ambalo Sarah hatarajii jibu. Yahweh anamwambia Musa kwamba ataenda na Musa, na kumpa Musa maneno ya kuzungumza na kumfundisha kile cha kusema. Musa anamwomba Yahweh tafadhali amtume mtu mwingine yeyote. Hili ni ombi la moja kwa moja kwa Yahweh. Musa haongei tena visingizio, bali anamwuliza Yahweh moja kwa moja. Hii si njia ya heshima ya kuzungumza na Yahweh.</w:t>
      </w:r>
    </w:p>
    <w:p>
      <w:pPr/>
      <w:r>
        <w:rPr>
          <w:lang w:val="sw_KE" w:bidi="sw_KE"/>
        </w:rPr>
      </w:r>
      <w:r>
        <w:rPr>
          <w:lang w:val="sw_KE" w:bidi="sw_KE"/>
        </w:rPr>
        <w:t>Hasira za Yahweh zilimuwakia Musa. Maneno haya kihalisi yanamaanisha kuwa hasira ya Yahweh ilipanda au ilianza kuwaka. Huu ulikuwa usemi wa kawaida wa wakati huo kuonyesha mtu akiwa na hasira sana.</w:t>
      </w:r>
    </w:p>
    <w:p>
      <w:pPr/>
      <w:r>
        <w:rPr>
          <w:lang w:val="sw_KE" w:bidi="sw_KE"/>
        </w:rPr>
      </w:r>
      <w:r>
        <w:rPr>
          <w:lang w:val="sw_KE" w:bidi="sw_KE"/>
        </w:rPr>
        <w:t>Simama hapa na mjadili swali hili kama kikundi: Mnasemaje kuhusu mtu anayepata hasira kali? Sitisha sauti hii hapa.</w:t>
      </w:r>
    </w:p>
    <w:p>
      <w:pPr/>
      <w:r>
        <w:rPr>
          <w:lang w:val="sw_KE" w:bidi="sw_KE"/>
        </w:rPr>
      </w:r>
      <w:r>
        <w:rPr>
          <w:lang w:val="sw_KE" w:bidi="sw_KE"/>
        </w:rPr>
        <w:t>Wakati fulani kabla ya mazungumzo haya, Haruni alianza safari ya kumtembelea Musa. Yahweh anamwambia Musa kwamba kaka yake Haruni tayari yuko njiani, kwa hivyo Haruni anaweza kwenda na Musa ili kuzungumza na watu kwa niaba ya Musa. Yahweh anamwambia Musa kwamba Haruni atakuwa msemaji wake, na Musa ataweka maneno mdomoni mwa Haruni. Inamaanisha kwamba Yahweh anapomwambia Musa yale ya kusema, Musa atamwambia Haruni yale ya kusema. Yahweh atakuwa na vinywa vyao viwili na atawafundisha kile cha kusema. Yahweh anasema kwamba itakuwa kana kwamba Haruni ni kinywa cha Musa na Musa atakuwa kama Mungu kwa Haruni. Hii inamaanisha kwamba Musa atawakilisha na kusema kile Mungu anachomwagiza kusema na atamweleza Haruni jambo hilo. Yahweh anamwambia Musa achukue fimbo naye.</w:t>
      </w:r>
    </w:p>
    <w:p>
      <w:pPr/>
      <w:r>
        <w:rPr>
          <w:lang w:val="sw_KE" w:bidi="sw_KE"/>
        </w:rPr>
      </w:r>
      <w:r>
        <w:rPr>
          <w:lang w:val="sw_KE" w:bidi="sw_KE"/>
        </w:rPr>
        <w:t>Sasa, kikundi kinapaswa kuandaa hadithi ya michoro (storyboard), kuchora, au kutumia vitu ili kuonyesha kifungu cha hadithi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4:1–17 katika tafsiri iliyo rahisi zaidi kueleweka.</w:t>
      </w:r>
    </w:p>
    <w:p>
      <w:pPr/>
      <w:r>
        <w:rPr>
          <w:lang w:val="sw_KE" w:bidi="sw_KE"/>
        </w:rPr>
      </w:r>
      <w:r>
        <w:rPr>
          <w:lang w:val="sw_KE" w:bidi="sw_KE"/>
        </w:rPr>
        <w:t>Katika hatua hii, kikundi hicho kitaigiza kifungu hicho.</w:t>
      </w:r>
    </w:p>
    <w:p>
      <w:pPr/>
      <w:r>
        <w:rPr>
          <w:lang w:val="sw_KE" w:bidi="sw_KE"/>
        </w:rPr>
      </w:r>
      <w:r>
        <w:rPr>
          <w:lang w:val="sw_KE" w:bidi="sw_KE"/>
        </w:rPr>
        <w:t>Kifungu hiki kina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Wazee wa Waisraeli wanatajwa</w:t>
      </w:r>
    </w:p>
    <w:p>
      <w:pPr>
        <w:pStyle w:val="ListBullet"/>
        <w:spacing w:line="240" w:lineRule="auto"/>
        <w:ind w:left="720"/>
      </w:pPr>
      <w:r>
        <w:rPr>
          <w:lang w:val="sw_KE" w:bidi="sw_KE"/>
        </w:rPr>
      </w:r>
      <w:r>
        <w:rPr>
          <w:lang w:val="sw_KE" w:bidi="sw_KE"/>
        </w:rPr>
        <w:t>Fimbo / nyoka</w:t>
      </w:r>
    </w:p>
    <w:p>
      <w:pPr>
        <w:pStyle w:val="ListBullet"/>
        <w:spacing w:line="240" w:lineRule="auto"/>
        <w:ind w:left="720"/>
      </w:pPr>
      <w:r>
        <w:rPr>
          <w:lang w:val="sw_KE" w:bidi="sw_KE"/>
        </w:rPr>
      </w:r>
      <w:r>
        <w:rPr>
          <w:lang w:val="sw_KE" w:bidi="sw_KE"/>
        </w:rPr>
        <w:t>Haruni</w:t>
      </w:r>
    </w:p>
    <w:p>
      <w:pPr/>
      <w:r>
        <w:rPr>
          <w:lang w:val="sw_KE" w:bidi="sw_KE"/>
        </w:rPr>
      </w:r>
      <w:r>
        <w:rPr>
          <w:lang w:val="sw_KE" w:bidi="sw_KE"/>
        </w:rPr>
        <w:t>Mkiwa kama kikundi, igizeni kifungu hiki mara mbili. Unapaswa kuigiza kifungu hiki kwa lugha yako mwenyewe.</w:t>
      </w:r>
    </w:p>
    <w:p>
      <w:pPr/>
      <w:r>
        <w:rPr>
          <w:lang w:val="sw_KE" w:bidi="sw_KE"/>
        </w:rPr>
      </w:r>
      <w:r>
        <w:rPr>
          <w:lang w:val="sw_KE" w:bidi="sw_KE"/>
        </w:rPr>
        <w:t>Kwanza, igizeni kifungu hiki bila kusitisha. Zingatia mazungumzo, mtiririko, muundo wa hadithi, na mpangilio wa matukio ya kifungu hicho.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Musa anamwuliza Yahweh nini cha kufanya ikiwa wazee wa Waisraeli wasipomsikiliza maneno yake. Bwana anamuuliza Musa ni nini alicho nacho mkononi mwake. Musa anashika fimbo yake ya kuchungia. Yahweh anamwambia Musa aangushe fimbo ardhini, na fimbo inakuwa nyoka. Musa anarudi nyuma kutoka kwa nyoka. Kisha Yahwe anamwambia Musa ashike nyoka kwa mkia.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anaweza kujibu mambo kama, "Sitaki kumshika nyoka yule!" au "Je, Yahweh hawezi kuchagua mtu mwingine tu?" au "Sawa, ilikuwa ya kushangaza kuona fimbo ikigeuka kuwa nyoka!"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Musa anamshika nyoka kwa mkia na nyoka anarudi kuwa fimbo. Yahweh anamwambia Musa kwamba wazee wataamini ishara hii ya kwanza. Watajua kwamba Mungu wa baba zao, Ibrahimu, Isaka, na Yakobo amemtembelea Musa. Yahweh anampa Musa ishara mbili zaidi za kuwaonyesha wazee ili waamini kwamba Musa ametembelewa na Mungu. Yahweh anamwambia Musa aweke mkono wake ndani ya vazi lake. Musa anafanya hivyo. Musa anapotoa mkono wake tena, mkono wake una ugonjwa mbaya wa ngozi na ni mweupe sana.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yule anayeigiza kama Musa, "Unahisi au unawaza nini?" Mhusika anaweza kujibu mambo kama, "Ni nini kinaendelea!?" Nini kimetokea kwa mkono wangu!?" au "Natumai sana atarekebisha hili!"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Musa aliweka mkono wake tena ndani ya joho lake na kisha akautoa nje, na mkono wake ulikuwa umepona kama sehemu nyingine ya mwili wake. Yahweh anamwambia Musa kwamba ikiwa wazee wa Waisraeli hawasikilizi ishara ya kwanza au ya pili, basi watafanya ishara ya tatu. Ishara hii itakuwa ni kumwaga baadhi ya maji kutoka kwenye Mto Nile ardhini na yatageuka kuwa damu.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anaweza kujibu mambo kama, "Hili ni wazo la wazimu," au "Nina wasiwasi sana kuhusu hili." Mimi ni nani hata niende kuzungumza na wazee? au "Sitaki kabisa kufanya hivi. Sielewi kwa nini Yahweh alinichagua.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Musa anasema kwamba hajawahi kuwa mzungumzaji mzuri na wala si mzungumzaji mzuri hata sasa. Yahweh anamwuliza Musa ni nani aliyefanya kinywa cha mwanadamu, na ni nani anayemfanya mtu kuwa bubu, au kiziwi, au kipofu, au mwenye kuona? Yahweh anamwambia Musa kwamba atakuwa na Musa, na kumpa Musa maneno ya kuzungumza na kumfundisha kile cha kusema. Musa anamwomba Yahweh, tafadhali, amtume mtu mwingine yeyote.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yule anayewakilisha nafasi hiyo, "Unahisi vipi au unawaza nini?" Mtu anaweza kujibu mambo kama, "Nina huzuni kwamba Musa haelewi hasa mimi ni nani," au "Sifikiri kwamba Musa anatambua kile ninachomwomba ashiriki," au "Nimefadhaika kwamba Musa anaendelea kutoa visingizio na haniamini," au "Ninataka kumsaidia!" Anahitaji kunitii tu!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Mungu anamkasirikia Musa. Yahweh anamwambia Musa kwamba Haruni tayari yuko njiani kwenda kumwona. Yahweh atamtuma Haruni azungumze na watu kwa ajili ya Musa. Yahweh atakuwa pamoja na vinywa vyao vyote viwili na atawafundisha kile cha kusema. Yahweh anamwambia Musa kwamba Haruni atazungumza kwa niaba ya Musa, na Musa atakuwa sauti ya Yahweh kwa Haruni. Yahweh anamwambia Musa achukue fimbo pamoja nao.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anayemcheza Musa, "Unahisi vipi au unawaza nini?" Mtu anaweza kujibu mambo kama vile, "Ninafurahi Mungu ananipeleka na mtu," au "Sina hakika hasa kwa nini ninaogopa sana kufanya hivi," au "Hili ni muhimu sana, ninatumaini Mungu ni mwaminifu."</w:t>
      </w:r>
      <w:r>
        <w:rPr>
          <w:lang w:val="sw_KE" w:bidi="sw_KE"/>
        </w:rPr>
      </w:r>
    </w:p>
    <w:p>
      <w:pPr>
        <w:pStyle w:val="Heading3"/>
      </w:pPr>
      <w:r>
        <w:rPr>
          <w:lang w:val="sw_KE" w:bidi="sw_KE"/>
        </w:rPr>
        <w:t>Kujaza Mapengo</w:t>
      </w:r>
    </w:p>
    <w:p>
      <w:pPr/>
      <w:r>
        <w:rPr>
          <w:lang w:val="sw_KE" w:bidi="sw_KE"/>
        </w:rPr>
      </w:r>
      <w:r>
        <w:rPr>
          <w:lang w:val="sw_KE" w:bidi="sw_KE"/>
        </w:rPr>
        <w:t>Sikiliza toleo la sauti la Kutoka 4:1–17 katika tafsiri iliyo rahisi zaidi kueleweka.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Musa anamwuliza </w:t>
      </w:r>
      <w:r>
        <w:rPr>
          <w:b/>
          <w:lang w:val="sw_KE" w:bidi="sw_KE"/>
        </w:rPr>
        <w:t>Yahweh</w:t>
      </w:r>
      <w:r>
        <w:rPr>
          <w:lang w:val="sw_KE" w:bidi="sw_KE"/>
        </w:rPr>
        <w:t xml:space="preserve"> kile cha kufanya ikiwa </w:t>
      </w:r>
      <w:r>
        <w:rPr>
          <w:lang w:val="sw_KE" w:bidi="sw_KE"/>
        </w:rPr>
        <w:t>wazee</w:t>
      </w:r>
      <w:r>
        <w:rPr>
          <w:lang w:val="sw_KE" w:bidi="sw_KE"/>
        </w:rPr>
        <w:t xml:space="preserve"> wa </w:t>
      </w:r>
      <w:r>
        <w:rPr>
          <w:lang w:val="sw_KE" w:bidi="sw_KE"/>
        </w:rPr>
        <w:t>Waisraeli</w:t>
      </w:r>
      <w:r>
        <w:rPr>
          <w:lang w:val="sw_KE" w:bidi="sw_KE"/>
        </w:rPr>
        <w:t xml:space="preserve"> hawasikilizi maneno yake. Yahweh ni jina la kipekee la Mungu. Yahweh inatumiwa kumaanisha Mungu katika kifungu hiki. Tumia neno lile lile ulilotumia kwa Yahweh hapo awali. Kwa maelezo zaidi kuhusu </w:t>
      </w:r>
      <w:r>
        <w:rPr>
          <w:lang w:val="sw_KE" w:bidi="sw_KE"/>
        </w:rPr>
        <w:t>Yahweh</w:t>
      </w:r>
      <w:r>
        <w:rPr>
          <w:lang w:val="sw_KE" w:bidi="sw_KE"/>
        </w:rPr>
        <w:t>, rejelea Faharasa Kuu.</w:t>
      </w:r>
    </w:p>
    <w:p>
      <w:pPr/>
      <w:r>
        <w:rPr>
          <w:lang w:val="sw_KE" w:bidi="sw_KE"/>
        </w:rPr>
      </w:r>
      <w:r>
        <w:rPr>
          <w:lang w:val="sw_KE" w:bidi="sw_KE"/>
        </w:rPr>
        <w:t xml:space="preserve">Yahweh anamwuliza Musa kile alicho nacho mkononi mwake. Musa anashika fimbo ya </w:t>
      </w:r>
      <w:r>
        <w:rPr>
          <w:b/>
          <w:lang w:val="sw_KE" w:bidi="sw_KE"/>
        </w:rPr>
        <w:t>mchungaji wake</w:t>
      </w:r>
      <w:r>
        <w:rPr>
          <w:lang w:val="sw_KE" w:bidi="sw_KE"/>
        </w:rPr>
        <w:t xml:space="preserve">. Mchungaji ni mtu anayewatunza kondoo au mbuzi. Fimbo aliyotumia mchungaji ilikuwa kwa ajili ya kuhakikisha kuwa kondoo na mbuzi wanaenda katika mwelekeo sahihi. Tumia neno lile lile kwa mchungaji ulilotumia hapo awali. Kwa maelezo zaidi kuhusu </w:t>
      </w:r>
      <w:r>
        <w:rPr>
          <w:lang w:val="sw_KE" w:bidi="sw_KE"/>
        </w:rPr>
        <w:t>mchungaji</w:t>
      </w:r>
      <w:r>
        <w:rPr>
          <w:lang w:val="sw_KE" w:bidi="sw_KE"/>
        </w:rPr>
        <w:t xml:space="preserve">, rejelea Faharasa Kuu. Yahweh anamwambia Musa afanye </w:t>
      </w:r>
      <w:r>
        <w:rPr>
          <w:b/>
          <w:lang w:val="sw_KE" w:bidi="sw_KE"/>
        </w:rPr>
        <w:t>ishara</w:t>
      </w:r>
      <w:r>
        <w:rPr>
          <w:lang w:val="sw_KE" w:bidi="sw_KE"/>
        </w:rPr>
        <w:t xml:space="preserve"> ya nyoka na watu wataamini kwamba Yahweh, </w:t>
      </w:r>
      <w:r>
        <w:rPr>
          <w:b/>
          <w:lang w:val="sw_KE" w:bidi="sw_KE"/>
        </w:rPr>
        <w:t>Mungu wa baba zako</w:t>
      </w:r>
      <w:r>
        <w:rPr>
          <w:lang w:val="sw_KE" w:bidi="sw_KE"/>
        </w:rPr>
        <w:t xml:space="preserve">, Ibrahimu, Isaka, na Yakobo, amekutana na Musa. Alama ni ishara kwamba kitu ni kweli, au kitatokea. Tazama Faharasa Kuu kwa maelezo zaidi kuhusu </w:t>
      </w:r>
      <w:r>
        <w:rPr>
          <w:lang w:val="sw_KE" w:bidi="sw_KE"/>
        </w:rPr>
        <w:t>miujiza</w:t>
      </w:r>
      <w:r>
        <w:rPr>
          <w:lang w:val="sw_KE" w:bidi="sw_KE"/>
        </w:rPr>
        <w:t xml:space="preserve">, </w:t>
      </w:r>
      <w:r>
        <w:rPr>
          <w:lang w:val="sw_KE" w:bidi="sw_KE"/>
        </w:rPr>
        <w:t>ishara</w:t>
      </w:r>
      <w:r>
        <w:rPr>
          <w:lang w:val="sw_KE" w:bidi="sw_KE"/>
        </w:rPr>
        <w:t xml:space="preserve"> na maajabu. Mungu ni Muumba wa vitu vyote. Mungu wa baba zenu, au mababu wenu, ni Mungu ambaye Ibrahimu, Isaka, na Yakobo </w:t>
      </w:r>
      <w:r>
        <w:rPr>
          <w:lang w:val="sw_KE" w:bidi="sw_KE"/>
        </w:rPr>
        <w:t>walimwabudu</w:t>
      </w:r>
      <w:r>
        <w:rPr>
          <w:lang w:val="sw_KE" w:bidi="sw_KE"/>
        </w:rPr>
        <w:t xml:space="preserve">. Ibrahimu ndiye ambaye Mungu aliahidi kumpa </w:t>
      </w:r>
      <w:r>
        <w:rPr>
          <w:lang w:val="sw_KE" w:bidi="sw_KE"/>
        </w:rPr>
        <w:t>uzao</w:t>
      </w:r>
      <w:r>
        <w:rPr>
          <w:lang w:val="sw_KE" w:bidi="sw_KE"/>
        </w:rPr>
        <w:t xml:space="preserve"> wengi, na </w:t>
      </w:r>
      <w:r>
        <w:rPr>
          <w:lang w:val="sw_KE" w:bidi="sw_KE"/>
        </w:rPr>
        <w:t>kubariki</w:t>
      </w:r>
      <w:r>
        <w:rPr>
          <w:lang w:val="sw_KE" w:bidi="sw_KE"/>
        </w:rPr>
        <w:t xml:space="preserve"> </w:t>
      </w:r>
      <w:r>
        <w:rPr>
          <w:lang w:val="sw_KE" w:bidi="sw_KE"/>
        </w:rPr>
        <w:t>mataifa</w:t>
      </w:r>
      <w:r>
        <w:rPr>
          <w:lang w:val="sw_KE" w:bidi="sw_KE"/>
        </w:rPr>
        <w:t xml:space="preserve"> yote kupitia yeye. Tumia maneno yale yale kwa ajili ya Mungu wa baba zako na Abrahamu, ambayo umetumia katika vifungu vya awali. Kwa maelezo zaidi kuhusu </w:t>
      </w:r>
      <w:r>
        <w:rPr>
          <w:lang w:val="sw_KE" w:bidi="sw_KE"/>
        </w:rPr>
        <w:t>Mungu</w:t>
      </w:r>
      <w:r>
        <w:rPr>
          <w:lang w:val="sw_KE" w:bidi="sw_KE"/>
        </w:rPr>
        <w:t xml:space="preserve"> na </w:t>
      </w:r>
      <w:r>
        <w:rPr>
          <w:lang w:val="sw_KE" w:bidi="sw_KE"/>
        </w:rPr>
        <w:t>Ibrahimu</w:t>
      </w:r>
      <w:r>
        <w:rPr>
          <w:lang w:val="sw_KE" w:bidi="sw_KE"/>
        </w:rPr>
        <w:t>, rejelea Faharasa Kuu.</w:t>
      </w:r>
    </w:p>
    <w:p>
      <w:pPr/>
      <w:r>
        <w:rPr>
          <w:lang w:val="sw_KE" w:bidi="sw_KE"/>
        </w:rPr>
      </w:r>
      <w:r>
        <w:rPr>
          <w:lang w:val="sw_KE" w:bidi="sw_KE"/>
        </w:rPr>
        <w:t xml:space="preserve">Yahweh anampa Musa ishara nyingine. Yahweh anamwambia Musa aweke mkono wake katika mkunjo wa </w:t>
      </w:r>
      <w:r>
        <w:rPr>
          <w:b/>
          <w:lang w:val="sw_KE" w:bidi="sw_KE"/>
        </w:rPr>
        <w:t>joho</w:t>
      </w:r>
      <w:r>
        <w:rPr>
          <w:lang w:val="sw_KE" w:bidi="sw_KE"/>
        </w:rPr>
        <w:t xml:space="preserve"> lake. Joho ni vazi la nje linalovaliwa juu ya mavazi ya kawaida. Tazama Faharasa Kuu kwa maelezo zaidi kuhusu </w:t>
      </w:r>
      <w:r>
        <w:rPr>
          <w:lang w:val="sw_KE" w:bidi="sw_KE"/>
        </w:rPr>
        <w:t>cloak</w:t>
      </w:r>
      <w:r>
        <w:rPr>
          <w:lang w:val="sw_KE" w:bidi="sw_KE"/>
        </w:rPr>
        <w:t xml:space="preserve">. Musa anafanya hivyo. Musa anaponyoosha mkono wake tena, mkono wake una ugonjwa mbaya wa ngozi, unaoitwa </w:t>
      </w:r>
      <w:r>
        <w:rPr>
          <w:b/>
          <w:lang w:val="sw_KE" w:bidi="sw_KE"/>
        </w:rPr>
        <w:t>ukoma</w:t>
      </w:r>
      <w:r>
        <w:rPr>
          <w:lang w:val="sw_KE" w:bidi="sw_KE"/>
        </w:rPr>
        <w:t>, na ni mweupe sana. Ukoma ungeweza kurejelea aina kadhaa za ugonjwa wa ngozi, na ingawa kwa muda mrefu uliaminika kuwa unaambukiza sana, ulimfanya mtu kuwa najisi kidini au kiibada.</w:t>
      </w:r>
    </w:p>
    <w:p>
      <w:pPr/>
      <w:r>
        <w:rPr>
          <w:lang w:val="sw_KE" w:bidi="sw_KE"/>
        </w:rPr>
      </w:r>
      <w:r>
        <w:rPr>
          <w:lang w:val="sw_KE" w:bidi="sw_KE"/>
        </w:rPr>
        <w:t xml:space="preserve">Sitisha hapa na mjadili kama kikundi neno au kifungu cha maneno mtakachotumia kwa </w:t>
      </w:r>
      <w:r>
        <w:rPr>
          <w:b/>
          <w:lang w:val="sw_KE" w:bidi="sw_KE"/>
        </w:rPr>
        <w:t>ukoma</w:t>
      </w:r>
      <w:r>
        <w:rPr>
          <w:lang w:val="sw_KE" w:bidi="sw_KE"/>
        </w:rPr>
        <w:t xml:space="preserve">. Tafuta </w:t>
      </w:r>
      <w:r>
        <w:rPr>
          <w:lang w:val="sw_KE" w:bidi="sw_KE"/>
        </w:rPr>
        <w:t>ukoma</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Musa alirudisha mkono wake ndani ya joho lake kisha akauchomoa tena, na mkono wake ukapona kama sehemu nyingine ya mwili wake. Yahweh anamwambia Musa kwamba ikiwa wazee wa Waisraeli hawasikilizi ishara ya kwanza au ya pili, basi afanye ishara ya tatu. Ishara hii itakuwa ni kumwaga baadhi ya maji kutoka kwenye Mto Nile ardhini na yatageuka kuwa </w:t>
      </w:r>
      <w:r>
        <w:rPr>
          <w:b/>
          <w:lang w:val="sw_KE" w:bidi="sw_KE"/>
        </w:rPr>
        <w:t>damu</w:t>
      </w:r>
      <w:r>
        <w:rPr>
          <w:lang w:val="sw_KE" w:bidi="sw_KE"/>
        </w:rPr>
        <w:t>. Damu mara nyingi inatumiwa kama ishara ya maisha, hata hivyo, hapa kuna uwezekano mkubwa kwamba inatumiwa kama ishara ya kifo.</w:t>
      </w:r>
    </w:p>
    <w:p>
      <w:pPr/>
      <w:r>
        <w:rPr>
          <w:lang w:val="sw_KE" w:bidi="sw_KE"/>
        </w:rPr>
      </w:r>
      <w:r>
        <w:rPr>
          <w:lang w:val="sw_KE" w:bidi="sw_KE"/>
        </w:rPr>
        <w:t xml:space="preserve">Sitisha hapa na mjadili kama kikundi neno au kifungu cha maneno mtakachotumia kwa </w:t>
      </w:r>
      <w:r>
        <w:rPr>
          <w:b/>
          <w:lang w:val="sw_KE" w:bidi="sw_KE"/>
        </w:rPr>
        <w:t>damu</w:t>
      </w:r>
      <w:r>
        <w:rPr>
          <w:lang w:val="sw_KE" w:bidi="sw_KE"/>
        </w:rPr>
        <w:t xml:space="preserve">. Tazama </w:t>
      </w:r>
      <w:r>
        <w:rPr>
          <w:lang w:val="sw_KE" w:bidi="sw_KE"/>
        </w:rPr>
        <w:t>damu</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Musa anasema, "Msamehe mtumishi wako, </w:t>
      </w:r>
      <w:r>
        <w:rPr>
          <w:b/>
          <w:lang w:val="sw_KE" w:bidi="sw_KE"/>
        </w:rPr>
        <w:t>Bwana</w:t>
      </w:r>
      <w:r>
        <w:rPr>
          <w:lang w:val="sw_KE" w:bidi="sw_KE"/>
        </w:rPr>
        <w:t xml:space="preserve">," na kwamba hajawahi kuwa wala hajawa msemaji mzuri tangu Yahweh alipoanza kuzungumza na </w:t>
      </w:r>
      <w:r>
        <w:rPr>
          <w:b/>
          <w:lang w:val="sw_KE" w:bidi="sw_KE"/>
        </w:rPr>
        <w:t>mtumishi</w:t>
      </w:r>
      <w:r>
        <w:rPr>
          <w:lang w:val="sw_KE" w:bidi="sw_KE"/>
        </w:rPr>
        <w:t xml:space="preserve"> wake, Musa. Mtumwa ni mtu anayemtumikia na kufanya kazi kwa ajili ya bwana wake, kwa kawaida bila uchaguzi.</w:t>
      </w:r>
    </w:p>
    <w:p>
      <w:pPr/>
      <w:r>
        <w:rPr>
          <w:lang w:val="sw_KE" w:bidi="sw_KE"/>
        </w:rPr>
      </w:r>
      <w:r>
        <w:rPr>
          <w:lang w:val="sw_KE" w:bidi="sw_KE"/>
        </w:rPr>
        <w:t xml:space="preserve">Simama hapa na mjadili kama kikundi neno au istilahi gani mtakayotumia kwa ajili ya </w:t>
      </w:r>
      <w:r>
        <w:rPr>
          <w:b/>
          <w:lang w:val="sw_KE" w:bidi="sw_KE"/>
        </w:rPr>
        <w:t>mtumishi</w:t>
      </w:r>
      <w:r>
        <w:rPr>
          <w:lang w:val="sw_KE" w:bidi="sw_KE"/>
        </w:rPr>
        <w:t xml:space="preserve">. Tafuta neno </w:t>
      </w:r>
      <w:r>
        <w:rPr>
          <w:lang w:val="sw_KE" w:bidi="sw_KE"/>
        </w:rPr>
        <w:t>mtumishi</w:t>
      </w:r>
      <w:r>
        <w:rPr>
          <w:lang w:val="sw_KE" w:bidi="sw_KE"/>
        </w:rPr>
        <w:t xml:space="preserve"> kwenye Faharasa Kuu kwa maelezo zaidi. Ikiwa tayari umetafsiri neno hili katika kitabu kingine cha Biblia, tumia neno lilelile ulilotumia huko. Sitisha sauti hii hapa.</w:t>
      </w:r>
    </w:p>
    <w:p>
      <w:pPr/>
      <w:r>
        <w:rPr>
          <w:lang w:val="sw_KE" w:bidi="sw_KE"/>
        </w:rPr>
      </w:r>
      <w:r>
        <w:rPr>
          <w:lang w:val="sw_KE" w:bidi="sw_KE"/>
        </w:rPr>
        <w:t xml:space="preserve">Neno Bwana linamaanisha </w:t>
      </w:r>
      <w:r>
        <w:rPr>
          <w:lang w:val="sw_KE" w:bidi="sw_KE"/>
        </w:rPr>
        <w:t>mola</w:t>
      </w:r>
      <w:r>
        <w:rPr>
          <w:lang w:val="sw_KE" w:bidi="sw_KE"/>
        </w:rPr>
        <w:t xml:space="preserve">, au mtu ambaye yuko katika nafasi ya juu. Tumia neno lilelile kwa ajili ya Bwana kama ulivyotumia katika simulizi za awali. Kwa maelezo zaidi kuhusu </w:t>
      </w:r>
      <w:r>
        <w:rPr>
          <w:lang w:val="sw_KE" w:bidi="sw_KE"/>
        </w:rPr>
        <w:t>Bwana</w:t>
      </w:r>
      <w:r>
        <w:rPr>
          <w:lang w:val="sw_KE" w:bidi="sw_KE"/>
        </w:rPr>
        <w:t>, rejelea Faharasa Kuu.</w:t>
      </w:r>
    </w:p>
    <w:p>
      <w:pPr/>
      <w:r>
        <w:rPr>
          <w:lang w:val="sw_KE" w:bidi="sw_KE"/>
        </w:rPr>
      </w:r>
      <w:r>
        <w:rPr>
          <w:lang w:val="sw_KE" w:bidi="sw_KE"/>
        </w:rPr>
        <w:t xml:space="preserve">Yahweh anamwambia Musa kwamba Haruni atazungumza kwa niaba ya Musa, na Musa atakuwa kama </w:t>
      </w:r>
      <w:r>
        <w:rPr>
          <w:b/>
          <w:lang w:val="sw_KE" w:bidi="sw_KE"/>
        </w:rPr>
        <w:t>Mungu</w:t>
      </w:r>
      <w:r>
        <w:rPr>
          <w:lang w:val="sw_KE" w:bidi="sw_KE"/>
        </w:rPr>
        <w:t xml:space="preserve"> kwa Haruni. Mungu ni neno la jumla linalotumika kwa ajili ya muumba wa ulimwengu. Tumia neno lilelile kwa ajili ya Mungu kama ulivyotumia katika mafungu ya awali. Kwa maelezo zaidi kuhusu </w:t>
      </w:r>
      <w:r>
        <w:rPr>
          <w:lang w:val="sw_KE" w:bidi="sw_KE"/>
        </w:rPr>
        <w:t>Mungu</w:t>
      </w:r>
      <w:r>
        <w:rPr>
          <w:lang w:val="sw_KE" w:bidi="sw_KE"/>
        </w:rPr>
        <w:t>, rejelea Faharasa Kuu.</w:t>
      </w:r>
    </w:p>
    <w:p>
      <w:pPr/>
      <w:r>
        <w:rPr>
          <w:lang w:val="sw_KE" w:bidi="sw_KE"/>
        </w:rPr>
      </w:r>
      <w:r>
        <w:rPr>
          <w:lang w:val="sw_KE" w:bidi="sw_KE"/>
        </w:rPr>
        <w:t>Yahweh anamwambia Musa achukue fimbo.</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4:18–31</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4:18–31 na iwekeni mioyoni mwenu.</w:t>
      </w:r>
    </w:p>
    <w:p>
      <w:pPr/>
      <w:r>
        <w:rPr>
          <w:lang w:val="sw_KE" w:bidi="sw_KE"/>
        </w:rPr>
      </w:r>
      <w:r>
        <w:rPr>
          <w:lang w:val="sw_KE" w:bidi="sw_KE"/>
        </w:rPr>
        <w:t>Sikiliza toleo la sauti la Kutoka 4:18–31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4:18–31 katika tafsiri iliyo rahisi zaidi kueleweka.</w:t>
      </w:r>
    </w:p>
    <w:p>
      <w:pPr/>
      <w:r>
        <w:rPr>
          <w:lang w:val="sw_KE" w:bidi="sw_KE"/>
        </w:rPr>
      </w:r>
      <w:r>
        <w:rPr>
          <w:lang w:val="sw_KE" w:bidi="sw_KE"/>
        </w:rPr>
        <w:t>Musa amekutana punde tu na Yahweh kwenye Mlima Horeb. Yahweh anamwambia Musa kwamba Musa atarudi Misri ili kumwambia Farao awaache Waisraeli waondoke. Musa anampa Yahweh visingizio vingi kwa nini amchague mtu mwingine, na hatimaye Yahweh anasema kwamba atamtuma Haruni, ndugu yake Musa, pamoja na Musa.</w:t>
      </w:r>
    </w:p>
    <w:p>
      <w:pPr/>
      <w:r>
        <w:rPr>
          <w:lang w:val="sw_KE" w:bidi="sw_KE"/>
        </w:rPr>
      </w:r>
      <w:r>
        <w:rPr>
          <w:lang w:val="sw_KE" w:bidi="sw_KE"/>
        </w:rPr>
        <w:t>Katika kifungu hiki, Yahweh anatumiwa katika kila mfano kwa Mungu, isipokuwa wakati wa kuzungumza kuhusu vitu vya Mungu; kwa mfano, mlima wa Mungu, au fimbo ya Mungu.</w:t>
      </w:r>
    </w:p>
    <w:p>
      <w:pPr/>
      <w:r>
        <w:rPr>
          <w:lang w:val="sw_KE" w:bidi="sw_KE"/>
        </w:rPr>
      </w:r>
      <w:r>
        <w:rPr>
          <w:lang w:val="sw_KE" w:bidi="sw_KE"/>
        </w:rPr>
        <w:t>Katika kifungu hiki, Musa anarudi kutoka Mlima Horeb na kurudi Midiani kwa Yethro, baba mkwe wake. Kwa sababu Musa ni mchungaji wa Yethro, ni sahihi kwa Musa kuomba ruhusa kutoka kwa Yethro ili kuondoka pamoja na familia yake. Musa anaomba ruhusa kutoka kwa Yethro kurudi Misri ili kuwajulia hali watu wake. Musa anazungumza kuhusu Waisraeli ambao bado wako Misri. Yethro anamwambia Musa aende kwa amani.</w:t>
      </w:r>
    </w:p>
    <w:p>
      <w:pPr/>
      <w:r>
        <w:rPr>
          <w:lang w:val="sw_KE" w:bidi="sw_KE"/>
        </w:rPr>
      </w:r>
      <w:r>
        <w:rPr>
          <w:lang w:val="sw_KE" w:bidi="sw_KE"/>
        </w:rPr>
        <w:t xml:space="preserve">Simameni hapa na mwangalie ramani ya </w:t>
      </w:r>
      <w:r>
        <w:rPr>
          <w:lang w:val="sw_KE" w:bidi="sw_KE"/>
        </w:rPr>
        <w:t>Mlima Horeb, Midiani, na Misri</w:t>
      </w:r>
      <w:r>
        <w:rPr>
          <w:lang w:val="sw_KE" w:bidi="sw_KE"/>
        </w:rPr>
        <w:t xml:space="preserve"> kama kikundi. Sitisha sauti hii hapa.</w:t>
      </w:r>
    </w:p>
    <w:p>
      <w:pPr/>
      <w:r>
        <w:rPr>
          <w:lang w:val="sw_KE" w:bidi="sw_KE"/>
        </w:rPr>
      </w:r>
      <w:r>
        <w:rPr>
          <w:lang w:val="sw_KE" w:bidi="sw_KE"/>
        </w:rPr>
        <w:t>Simameni hapa na mjadili swali hili kama kikundi: Simulizi hadithi kuhusu wakati ambapo mlipaswa kuomba ruhusa ya kufanya kitu kwa heshima. Utamaduni wako huomba vitu kwa heshima vipi? Sitisha sauti hii hapa.</w:t>
      </w:r>
    </w:p>
    <w:p>
      <w:pPr/>
      <w:r>
        <w:rPr>
          <w:lang w:val="sw_KE" w:bidi="sw_KE"/>
        </w:rPr>
      </w:r>
      <w:r>
        <w:rPr>
          <w:lang w:val="sw_KE" w:bidi="sw_KE"/>
        </w:rPr>
        <w:t>Wakati fulani, Yahweh anazungumza na Musa wakati Musa anapokuwa Midiani. Hatujui kama tukio hili lilitokea kabla au baada ya Musa kumwomba Yethro ruhusa ya kuondoka. Lakini tunajua kwamba Musa anaomba ruhusa kutoka kwa Yethro kufuatia amri ya Yahweh ya kurudi Misri. Yahweh anamwambia Musa arudi Misri kwa sababu wale waliotaka Musa afe walikuwa wamekwisha kufa. Musa alipokuwa Misri alimwua Mmisri. Jambo hili lilimfikia Farao, mfalme wa Misri, naye Farao akataka kumuua Musa. Sasa Farao amekufa na hivyo Musa anaweza kurudi Misri wakati huu. Musa anachukua mke wake, Zapporah, na wanawe na kuwaweka juu ya punda. Punda ni mnyama kama farasi, lakini mwenye masikio marefu na miguu fupi zaidi. Mara nyingi hutumiwa kama wanyama wa kazi ili kubeba mizigo ya bidhaa au watu.</w:t>
      </w:r>
    </w:p>
    <w:p>
      <w:pPr/>
      <w:r>
        <w:rPr>
          <w:lang w:val="sw_KE" w:bidi="sw_KE"/>
        </w:rPr>
      </w:r>
      <w:r>
        <w:rPr>
          <w:lang w:val="sw_KE" w:bidi="sw_KE"/>
        </w:rPr>
        <w:t xml:space="preserve">Simameni hapa na muangalie picha ya </w:t>
      </w:r>
      <w:r>
        <w:rPr>
          <w:lang w:val="sw_KE" w:bidi="sw_KE"/>
        </w:rPr>
        <w:t>punda</w:t>
      </w:r>
      <w:r>
        <w:rPr>
          <w:lang w:val="sw_KE" w:bidi="sw_KE"/>
        </w:rPr>
        <w:t xml:space="preserve"> kwa pamoja kama kikundi. Sitisha sauti hii hapa.</w:t>
      </w:r>
    </w:p>
    <w:p>
      <w:pPr/>
      <w:r>
        <w:rPr>
          <w:lang w:val="sw_KE" w:bidi="sw_KE"/>
        </w:rPr>
      </w:r>
      <w:r>
        <w:rPr>
          <w:lang w:val="sw_KE" w:bidi="sw_KE"/>
        </w:rPr>
        <w:t>Matoleo mengi yanasema kwamba Musa alirudi katika nchi ya Misri. Katika simulizi hii, maana yake ni kwamba Musa alianza safari ya kurudi Misri, si kwamba Musa alikuwa amewasili Misri bado. Musa pia alichukua fimbo ya Mungu pamoja naye. Hii ndiyo iliyokuwa fimbo ambayo Yahweh aliitumia kumwonyesha Musa moja ya miujiza ambayo Musa angefanya. Yahweh alikuwa amemwamuru Musa kuchukua fimbo pamoja naye atakapozungumza na wazee wa Waisraeli na Farao.</w:t>
      </w:r>
    </w:p>
    <w:p>
      <w:pPr/>
      <w:r>
        <w:rPr>
          <w:lang w:val="sw_KE" w:bidi="sw_KE"/>
        </w:rPr>
      </w:r>
      <w:r>
        <w:rPr>
          <w:lang w:val="sw_KE" w:bidi="sw_KE"/>
        </w:rPr>
        <w:t xml:space="preserve">Simameni hapa na muangalie picha ya </w:t>
      </w:r>
      <w:r>
        <w:rPr>
          <w:lang w:val="sw_KE" w:bidi="sw_KE"/>
        </w:rPr>
        <w:t>fimbo ya mchungaji</w:t>
      </w:r>
      <w:r>
        <w:rPr>
          <w:lang w:val="sw_KE" w:bidi="sw_KE"/>
        </w:rPr>
        <w:t xml:space="preserve"> pamoja kama kikundi. Sitisha sauti hii hapa.</w:t>
      </w:r>
    </w:p>
    <w:p>
      <w:pPr/>
      <w:r>
        <w:rPr>
          <w:lang w:val="sw_KE" w:bidi="sw_KE"/>
        </w:rPr>
      </w:r>
      <w:r>
        <w:rPr>
          <w:lang w:val="sw_KE" w:bidi="sw_KE"/>
        </w:rPr>
        <w:t>Simameni hapa na mjadili swali hili kama kikundi: Ongea kuhusu ishara za nguvu na mamlaka katika utamaduni wenu. Sitisha sauti hii hapa.</w:t>
      </w:r>
    </w:p>
    <w:p>
      <w:pPr/>
      <w:r>
        <w:rPr>
          <w:lang w:val="sw_KE" w:bidi="sw_KE"/>
        </w:rPr>
      </w:r>
      <w:r>
        <w:rPr>
          <w:lang w:val="sw_KE" w:bidi="sw_KE"/>
        </w:rPr>
        <w:t>Hatujui hasa wakati mazungumzo yajayo kati ya Yahweh na Musa yatatokea. Inaweza kuwa aidha wakati Musa alipokuwa Midiani, wakati Yahweh alipomhakikishia Musa kwamba watu waliotaka Musa afe walikuwa wamefariki. Au inaweza kuwa kama Musa aliporudi Misri kwamba Yahweh anazungumza na Musa tena. Yahweh anamwambia Musa ahakikishe anafanya miujiza yote ambayo alimpa Musa nguvu ya kuifanya, mbele ya Farao. Yahweh anamwambia Musa jibu la Farao litakalokuwa. Yahweh anatumia kifungu cha maneno "Nitaufanya moyo wa Farao kuwa mgumu," au nitamfanya Farao kuwa mkaidi. Katika utamaduni huo, watu waliamini moyo ulikuwa kiini cha akili au mawazo, na mara nyingi ya hisia pia. Akili, utashi, na hisia za Farao zitakuwa ngumu au hazitabadilika wakati Farao hatawaacha watu wa Israeli waende. Farao tayari anapuuza kilio cha Waisraeli, na hivyo moyo wa Farao pia utakuwa mkaidi na kupinga miujiza inayofanywa na Musa.</w:t>
      </w:r>
    </w:p>
    <w:p>
      <w:pPr/>
      <w:r>
        <w:rPr>
          <w:lang w:val="sw_KE" w:bidi="sw_KE"/>
        </w:rPr>
      </w:r>
      <w:r>
        <w:rPr>
          <w:lang w:val="sw_KE" w:bidi="sw_KE"/>
        </w:rPr>
        <w:t>Yahweh anamwambia Musa yale ambayo atahitaji kusema baada ya Farao kukataa kuwaacha watu wa Israeli waende. Hapa tuna nukuu kutoka kwa Yahweh ndani ya hotuba ya Yahweh kwa Musa. Yahweh anamwagiza Musa aseme, "Hivi ndivyo Yahweh anavyosema," au "Yahweh anasema hivi." Kifungu hiki kilionyesha mamlaka ya nukuu ya moja kwa moja kutoka kwa Yahweh kama ilivyosemwa na mjumbe. Kwa hivyo Musa anatakiwa kurudia sawasawa kile Yahweh anachomwagiza amwambie Farao. Yahweh anamwita Israeli mwana wake wa kwanza, kwa sababu Israeli ndilo taifa la kwanza ambalo Yahweh alilichagua kuwa watu wake. Yahweh anasema kwamba Farao anapaswa kumwacha mwanawe aende ili wamwabudu. Lakini kwa sababu Farao atakataa, Yahweh atamwua mwana wa kwanza wa Farao.</w:t>
      </w:r>
    </w:p>
    <w:p>
      <w:pPr/>
      <w:r>
        <w:rPr>
          <w:lang w:val="sw_KE" w:bidi="sw_KE"/>
        </w:rPr>
      </w:r>
      <w:r>
        <w:rPr>
          <w:lang w:val="sw_KE" w:bidi="sw_KE"/>
        </w:rPr>
        <w:t>Simameni hapa na mjadili swali hili kama kikundi: Mnaonyesha vipi kwamba mawasiliano yenu yana mamlaka? Sitisha sauti hii hapa.</w:t>
      </w:r>
    </w:p>
    <w:p>
      <w:pPr/>
      <w:r>
        <w:rPr>
          <w:lang w:val="sw_KE" w:bidi="sw_KE"/>
        </w:rPr>
      </w:r>
      <w:r>
        <w:rPr>
          <w:lang w:val="sw_KE" w:bidi="sw_KE"/>
        </w:rPr>
        <w:t>Sehemu hii inayofuata ni mazungumzo ya kutatanisha kati ya Musa, familia yake, na Yahweh. Mahali ambapo Musa na familia yake walisimama ili kupumzika usiku, Yahweh alikutana na "yeye" na akaja kumuua "yeye" au alijaribu kumsababishia kifo. Hakuna maelezo ya "yeye" ni nani, lakini wasomi wengi wanakubali kwamba ni Musa, na wengine wanaamini kuwa ni mwana mkubwa wa Musa. Hakuna maelezo kuhusu jinsi au kwa nini Yahweh alitaka kumwua yeyote kati ya wanaume hawa wawili. Matendo ya mke wa Musa yanaweza kutoa mwanga kuhusu kwa nini Yahweh alitaka kumwua Musa, au mwana wake, lakini hata hivyo, maandiko hayako wazi. Baadhi ya wasomi wanaamini kwamba kwa sababu Musa alikuwa amemwua Mmisri, bado alikuwa na hatia mbele ya Mungu, na hivyo Mungu alikuja kumwua Musa. Hata hivyo, kile ambacho wasomi wengi wanaamini ni kwamba kwa sababu Musa alilelewa kama Mmisri, Musa hakuwa amemtahiri mwana wake, wala Musa hakuwa ametahiriwa. Hii ilikuwa ishara ya agano ambalo Yahweh alianzisha na Ibrahimu, babu ya Waisraeli. Wamisri hawakutahiri kwa njia sawa na Waisraeli, kwa hivyo Musa alihitaji kujitenga na Wamisri kwa kutahiriwa yeye mwenyewe. Zappora, mke wa Musa, anatenda haraka kwa kumtahiri mwana wake, kwa kukata ngozi iliyofungwa mwishoni mwa uume wake, kwa iziguu, ambayo ilikuwa kipande mkali sana cha chuma au jiwe, iliyotumiwa katika ibada za kale za Kiyahudi, na ilipatikana kwa urahisi katika eneo hilo. Kisha Sipora akaligusa govi hilo kwenye miguu yake. Aidha, hakuna dalili iwapo kifungu hicho kinazungumzia miguu ya Musa au miguu ya mwana huyo. Katika utamaduni huo, watu mara nyingi walitumia neno "miguu" kama njia nzuri ya kurejelea sehemu za siri. Kwa hivyo inawezekana kwamba Zippora aligusa sehemu za siri za Musa kwa lile govi, lakini hatuna uhakika. Ni bora kutafsiri hii kwa kihalisi kama "aligusa govi kwenye miguu yake." Matoleo mengi yanasema ilikuwa miguu ya Musa kwa sababu Sipora anasema kwamba amekuwa bwana harusi, au jamaa wa damu kwake. Ikiwa ni Musa, basi tendo hili linadhaniwa kuwa ishara ya Musa kutahiriwa pia. Hata hivyo, ikiwa ni miguu ya mwana, basi neno la Zappora linatafsiriwa kama mtu ambaye alikuwa ametahiriwa. Kuhusu mwana huyo, inaweza kutafsiriwa kuwa kupitia umwagaji huu wa damu, sasa alikuwa mwana wake aliyetahiriwa. Wengine wanaamini kwamba maneno ya Sipora, "bwana harusi wa damu" ni sehemu ya ibada ya tohara, na kwa hivyo haipaswi kuwe na dalili kwamba Sipora alikuwa na hasira au kufadhaika, bali alikuwa akitamka maneno hayo tu.</w:t>
      </w:r>
    </w:p>
    <w:p>
      <w:pPr/>
      <w:r>
        <w:rPr>
          <w:lang w:val="sw_KE" w:bidi="sw_KE"/>
        </w:rPr>
      </w:r>
      <w:r>
        <w:rPr>
          <w:lang w:val="sw_KE" w:bidi="sw_KE"/>
        </w:rPr>
        <w:t>Simameni hapa na mjadili swali hili kwa pamoja: Mnaelezeaje hadithi wakati maelezo hayako wazi? Sitisha sauti hii hapa.</w:t>
      </w:r>
    </w:p>
    <w:p>
      <w:pPr/>
      <w:r>
        <w:rPr>
          <w:lang w:val="sw_KE" w:bidi="sw_KE"/>
        </w:rPr>
      </w:r>
      <w:r>
        <w:rPr>
          <w:lang w:val="sw_KE" w:bidi="sw_KE"/>
        </w:rPr>
        <w:t>Simameni hapa na mjadili swali hili kama kikundi: Mna aina gani za mila nzito katika utamaduni wenu kama hii? Waeleze. Sitisha sauti hii hapa.</w:t>
      </w:r>
    </w:p>
    <w:p>
      <w:pPr/>
      <w:r>
        <w:rPr>
          <w:lang w:val="sw_KE" w:bidi="sw_KE"/>
        </w:rPr>
      </w:r>
      <w:r>
        <w:rPr>
          <w:lang w:val="sw_KE" w:bidi="sw_KE"/>
        </w:rPr>
        <w:t>Simameni hapa na mjadili swali hili kama kikundi: Kwa nini mnafikiri ilikuwa muhimu sana kwa Musa na mwanawe kufanyiwa tohara? Kwa nini Mungu alikuwa makini kuhusu ibada hii? Sitisha sauti hii hapa.</w:t>
      </w:r>
    </w:p>
    <w:p>
      <w:pPr/>
      <w:r>
        <w:rPr>
          <w:lang w:val="sw_KE" w:bidi="sw_KE"/>
        </w:rPr>
      </w:r>
      <w:r>
        <w:rPr>
          <w:lang w:val="sw_KE" w:bidi="sw_KE"/>
        </w:rPr>
        <w:t>Kwa hivyo Yahweh alimruhusu aishi. Huyu lazima awe ndiye yule mwanamume anayezungumziwa katika aya iliyotangulia, ama Musa au mwana wake wa kwanza. Haya yalikuwa matokeo ya Sefora kutahiri na kusema maneno, "bwana harusi wa damu."</w:t>
      </w:r>
    </w:p>
    <w:p>
      <w:pPr/>
      <w:r>
        <w:rPr>
          <w:lang w:val="sw_KE" w:bidi="sw_KE"/>
        </w:rPr>
      </w:r>
      <w:r>
        <w:rPr>
          <w:lang w:val="sw_KE" w:bidi="sw_KE"/>
        </w:rPr>
        <w:t>Kisha Yahweh akazungumza na Haruni na kumwambia aende kukutana na Musa nyikani. Hatuna uhakika kuhusu wakati Mungu alipozungumza na Haruni, au mahali ambapo Haruni alikuwa, lakini kuna uwezekano mkubwa Haruni alikuwa Misri. Haruni alikutana na Musa kwenye mlima wa Mungu. Inawezekana kwamba Haruni alimpata Musa kwenye mlima wa Mungu, pengine Mlima Horeb, lakini hapo hapakuwa mahali palipopangwa kukutana. Kwa mara nyingine, hatujui mlima huu ni mlima gani. Hapo Haruni alimbusu Musa, pengine kwenye shavu. Hii ilikuwa salamu ya kirafiki kwa familia katika utamaduni wa Kiyahudi. Kisha Musa anamwambia Haruni kila kitu ambacho Yahweh alimwambia na ishara ambazo Yahweh alimwambia Musa afanye.</w:t>
      </w:r>
    </w:p>
    <w:p>
      <w:pPr/>
      <w:r>
        <w:rPr>
          <w:lang w:val="sw_KE" w:bidi="sw_KE"/>
        </w:rPr>
      </w:r>
      <w:r>
        <w:rPr>
          <w:lang w:val="sw_KE" w:bidi="sw_KE"/>
        </w:rPr>
        <w:t>Kisha Musa na Haruni walienda pamoja hadi Misri na kuwakusanya wazee au viongozi wa Israeli. Haruni anazungumza kwa niaba ya Musa, kama vile Yahweh alivyokuwa amesema angefanya. Haruni anawaambia viongozi maneno yote ya Yahweh na kisha anafanya ishara hizo. Tena, "yeye" hajatajwa, kwa hivyo Haruni au Musa wanaweza kuwa ndio waliofanya ishara hizo. Kwa vyovyote vile, watu waliamini, na waliposikia kwamba Yahweh aliona jinsi walivyotendewa, na kwamba aliwajali au alikuwa amewajilia, waliinama chini kabisa kama tendo la ibada.</w:t>
      </w:r>
    </w:p>
    <w:p>
      <w:pPr/>
      <w:r>
        <w:rPr>
          <w:lang w:val="sw_KE" w:bidi="sw_KE"/>
        </w:rPr>
      </w:r>
      <w:r>
        <w:rPr>
          <w:lang w:val="sw_KE" w:bidi="sw_KE"/>
        </w:rPr>
        <w:t>Simameni hapa na mjadili swali hili kama kikundi: Simulieni hadithi kuhusu wakati ambapo mlikuwa na shukrani nyingi kwa Mungu kwa kile alichokuwa amefanya. Ulimwabudu Mungu vipi?</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4:18–31 katika tafsiri iliyo rahisi zaidi kueleweka.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5.</w:t>
      </w:r>
    </w:p>
    <w:p>
      <w:pPr/>
      <w:r>
        <w:rPr>
          <w:lang w:val="sw_KE" w:bidi="sw_KE"/>
        </w:rPr>
      </w:r>
      <w:r>
        <w:rPr>
          <w:b/>
          <w:lang w:val="sw_KE" w:bidi="sw_KE"/>
        </w:rPr>
        <w:t>Katika tukio la kwanza:</w:t>
      </w:r>
      <w:r>
        <w:rPr>
          <w:lang w:val="sw_KE" w:bidi="sw_KE"/>
        </w:rPr>
        <w:t xml:space="preserve"> Musa anarudi Midiani ili kuomba ruhusa ya baba mkwe wake, Yethro, kuichukua familia yake Misri ili kuwahusu Waisraeli ambao wako hapo. Yethro anamwambia Musa aende kwa amani.</w:t>
      </w:r>
    </w:p>
    <w:p>
      <w:pPr/>
      <w:r>
        <w:rPr>
          <w:lang w:val="sw_KE" w:bidi="sw_KE"/>
        </w:rPr>
      </w:r>
      <w:r>
        <w:rPr>
          <w:b/>
          <w:lang w:val="sw_KE" w:bidi="sw_KE"/>
        </w:rPr>
        <w:t>Katika tukio la pili:</w:t>
      </w:r>
      <w:r>
        <w:rPr>
          <w:lang w:val="sw_KE" w:bidi="sw_KE"/>
        </w:rPr>
        <w:t xml:space="preserve"> Mwandishi anatukumbusha kwamba Yahweh anamwambia Musa arudi Misri kwa sababu wanaume waliokuwa wakitafuta kumuua wamekufa. Musa anawapandisha mkewe na wanawe juu ya punda na wanaelekea Misri. Musa alichukua fimbo ya Mungu mkononi mwake.</w:t>
      </w:r>
    </w:p>
    <w:p>
      <w:pPr/>
      <w:r>
        <w:rPr>
          <w:lang w:val="sw_KE" w:bidi="sw_KE"/>
        </w:rPr>
      </w:r>
      <w:r>
        <w:rPr>
          <w:b/>
          <w:lang w:val="sw_KE" w:bidi="sw_KE"/>
        </w:rPr>
        <w:t>Katika tukio la tatu:</w:t>
      </w:r>
      <w:r>
        <w:rPr>
          <w:lang w:val="sw_KE" w:bidi="sw_KE"/>
        </w:rPr>
        <w:t xml:space="preserve"> Yahweh alizungumza na Musa na kumwambia aende kwa Farao na kufanya ishara zote ambazo Yahweh alimpa Musa nguvu ya kufanya. Yahweh anamwambia Musa kwamba ataufanya moyo wa Farao kuwa mgumu ili Farao asiwaache Waisraeli waondoke. Yahweh anampa Musa maneno yaleyale ya kumwambia Farao, akisema kwamba Israeli ni mwana wa Yahweh, mzaliwa wake wa kwanza, na Farao anapaswa kumwacha Israeli aondoke Misri ili kwenda kumwabudu Mungu. Kwa sababu Farao amekataa kuwaacha Israeli waende, Yahweh atamwua mzaliwa wa kwanza wa Farao.</w:t>
      </w:r>
    </w:p>
    <w:p>
      <w:pPr/>
      <w:r>
        <w:rPr>
          <w:lang w:val="sw_KE" w:bidi="sw_KE"/>
        </w:rPr>
      </w:r>
      <w:r>
        <w:rPr>
          <w:b/>
          <w:lang w:val="sw_KE" w:bidi="sw_KE"/>
        </w:rPr>
        <w:t>Katika tukio la nne:</w:t>
      </w:r>
      <w:r>
        <w:rPr>
          <w:lang w:val="sw_KE" w:bidi="sw_KE"/>
        </w:rPr>
        <w:t xml:space="preserve"> Wakati Musa na familia yake wanasimama ili kupumzika usiku, Yahweh anakuja kumwua. Zipora anakata haraka govi la mwanawe na kuligusa miguuni pa mwanawe, akisema kwamba sasa yeye ni bwana harusi wa damu kwake. Yahweh alimwacha aishi.</w:t>
      </w:r>
    </w:p>
    <w:p>
      <w:pPr/>
      <w:r>
        <w:rPr>
          <w:lang w:val="sw_KE" w:bidi="sw_KE"/>
        </w:rPr>
      </w:r>
      <w:r>
        <w:rPr>
          <w:b/>
          <w:lang w:val="sw_KE" w:bidi="sw_KE"/>
        </w:rPr>
        <w:t>Katika tukio la tano:</w:t>
      </w:r>
      <w:r>
        <w:rPr>
          <w:lang w:val="sw_KE" w:bidi="sw_KE"/>
        </w:rPr>
        <w:t xml:space="preserve"> Yahweh anamwambia Haruni aende nyikani ili kumtafuta Musa. Haruni anaenda na kumpata Musa kwenye mlima wa Mungu. Haruni anambusu Musa kwa salamu. Musa anamwambia Haruni mambo yote ambayo Yahweh alimwambia Musa. Musa na Haruni wanaenda Misri na kuwakusanya viongozi wa Waisraeli. Haruni anawaambia mambo yote ambayo Yahweh alisema na ishara zimefanywa kwa ajili yao. Viongozi wa Waisraeli wanawaamini, na wanaposikia kwamba Yahweh amewatembelea na kukumbuka jinsi wanavyotendewa, wanainama chini kwa ibada.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Yethro</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punda</w:t>
      </w:r>
    </w:p>
    <w:p>
      <w:pPr>
        <w:pStyle w:val="ListBullet"/>
        <w:spacing w:line="240" w:lineRule="auto"/>
        <w:ind w:left="720"/>
      </w:pPr>
      <w:r>
        <w:rPr>
          <w:lang w:val="sw_KE" w:bidi="sw_KE"/>
        </w:rPr>
      </w:r>
      <w:r>
        <w:rPr>
          <w:lang w:val="sw_KE" w:bidi="sw_KE"/>
        </w:rPr>
        <w:t>Zipora</w:t>
      </w:r>
    </w:p>
    <w:p>
      <w:pPr>
        <w:pStyle w:val="ListBullet"/>
        <w:spacing w:line="240" w:lineRule="auto"/>
        <w:ind w:left="720"/>
      </w:pPr>
      <w:r>
        <w:rPr>
          <w:lang w:val="sw_KE" w:bidi="sw_KE"/>
        </w:rPr>
      </w:r>
      <w:r>
        <w:rPr>
          <w:lang w:val="sw_KE" w:bidi="sw_KE"/>
        </w:rPr>
        <w:t>Mwana wa Musa</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Wazee wa Israeli</w:t>
      </w:r>
    </w:p>
    <w:p>
      <w:pPr/>
      <w:r>
        <w:rPr>
          <w:lang w:val="sw_KE" w:bidi="sw_KE"/>
        </w:rPr>
      </w:r>
      <w:r>
        <w:rPr>
          <w:lang w:val="sw_KE" w:bidi="sw_KE"/>
        </w:rPr>
        <w:t>Kama kikundi, zingatia sehemu hizi za mandhari ya kifungu: Kifungu hiki kinafanyika katika maeneo kadhaa tofauti. Musa anaondoka katika Mlima Horeb na kurudi Midiani. Kisha Musa anaondoka na familia yake kwenda Misri. Sehemu ya simulizi inafanyika njiani kuelekea Misri, na sehemu ya mwisho iko mahali fulani nchini Misri.</w:t>
      </w:r>
    </w:p>
    <w:p>
      <w:pPr/>
      <w:r>
        <w:rPr>
          <w:lang w:val="sw_KE" w:bidi="sw_KE"/>
        </w:rPr>
      </w:r>
      <w:r>
        <w:rPr>
          <w:lang w:val="sw_KE" w:bidi="sw_KE"/>
        </w:rPr>
        <w:t xml:space="preserve">Simama hapa na uangalie tena ramani ya </w:t>
      </w:r>
      <w:r>
        <w:rPr>
          <w:lang w:val="sw_KE" w:bidi="sw_KE"/>
        </w:rPr>
        <w:t>Midiani, Horeb, na Misri</w:t>
      </w:r>
      <w:r>
        <w:rPr>
          <w:lang w:val="sw_KE" w:bidi="sw_KE"/>
        </w:rPr>
        <w:t>. Sitisha sauti hii hapa.</w:t>
      </w:r>
    </w:p>
    <w:p>
      <w:pPr/>
      <w:r>
        <w:rPr>
          <w:lang w:val="sw_KE" w:bidi="sw_KE"/>
        </w:rPr>
      </w:r>
      <w:r>
        <w:rPr>
          <w:lang w:val="sw_KE" w:bidi="sw_KE"/>
        </w:rPr>
        <w:t>Katika tukio la kwanza, Musa amekuwa kwenye Mlima Horeb, akizungumza na Yahweh. Musa anaondoka Mlima Horeb na kurudi Midiani kwa baba mkwe wake, au baba ya mkewe, Yethro. Jambo moja dogo la kuzingatia ni kwamba Musa alikuwa akichunga kondoo wa Yethro wakati alipoenda Horebu. Kuna uwezekano mkubwa kwamba Musa anawachukua kondoo hao na kurudi nao. Musa anaomba ruhusa kutoka kwa Yethro kuondoka Midiani pamoja na mkewe na wanawe, kwenda Misri ili kujua hali ya watu wake, yaani Waisraeli. Katika utamaduni huu, Musa anahitaji kuwa na heshima zaidi kwa baba mkwe, baba wa mkewe. Musa si lazima aombe ruhusa, bali anatumia njia ya heshima sana ili kumwambia Yethro kwamba ataenda Misri. Yethro anamwambia Musa, "nenda kwa amani." Hii inamaanisha kwamba hakutakuwa na masuala kati ya Musa na Yethro wakati Musa anaondoka.</w:t>
      </w:r>
    </w:p>
    <w:p>
      <w:pPr/>
      <w:r>
        <w:rPr>
          <w:lang w:val="sw_KE" w:bidi="sw_KE"/>
        </w:rPr>
      </w:r>
      <w:r>
        <w:rPr>
          <w:lang w:val="sw_KE" w:bidi="sw_KE"/>
        </w:rPr>
        <w:t>Katika tukio la pili, Yahweh anazungumza na Musa wakati Musa bado yuko Midiani. Hatujui wakati au tukio gani linalozungumziwa hapa, lakini tunajua kwamba Mungu amekuwa akizungumza na Musa kuhusu kurudi Misri. Yahweh anamwambia Musa arudi Misri kwa sababu wale watu waliotaka kumwua Musa wamekufa. Musa anampandisha mkewe, Zipora, na wanawe juu ya punda, na anachukua fimbo ya Mungu mkononi mwake. Kisha Musa anaondoka ili kurudi Misri.</w:t>
      </w:r>
    </w:p>
    <w:p>
      <w:pPr/>
      <w:r>
        <w:rPr>
          <w:lang w:val="sw_KE" w:bidi="sw_KE"/>
        </w:rPr>
      </w:r>
      <w:r>
        <w:rPr>
          <w:lang w:val="sw_KE" w:bidi="sw_KE"/>
        </w:rPr>
        <w:t>Katika tukio la tatu, Musa anasafiri kuelekea Misri na familia yake. Yahweh anazungumza na Musa na kumwambia Musa kile cha kufanya na kusema wakati Musa yuko mbele ya Farao. Yahweh anasema hata hivyo, kwamba ataufanya moyo wa Farao kuwa mgumu, jambo ambalo linamaanisha kwamba Farao atakuwa mkaidi sana, na hatawaacha Waisraeli waondoke Misri.</w:t>
      </w:r>
    </w:p>
    <w:p>
      <w:pPr/>
      <w:r>
        <w:rPr>
          <w:lang w:val="sw_KE" w:bidi="sw_KE"/>
        </w:rPr>
      </w:r>
      <w:r>
        <w:rPr>
          <w:lang w:val="sw_KE" w:bidi="sw_KE"/>
        </w:rPr>
        <w:t>Simama hapa na mjadili swali hili kama kikundi: Mnasemaje kuhusu mtu ambaye ni mkaidi sana?</w:t>
      </w:r>
    </w:p>
    <w:p>
      <w:pPr/>
      <w:r>
        <w:rPr>
          <w:lang w:val="sw_KE" w:bidi="sw_KE"/>
        </w:rPr>
      </w:r>
      <w:r>
        <w:rPr>
          <w:lang w:val="sw_KE" w:bidi="sw_KE"/>
        </w:rPr>
        <w:t>Simulia hadithi kuhusu wakati ulikuwa mkaidi sana au mtu uliyemjua alikuwa mkaidi sana. Sitisha sauti hii hapa.</w:t>
      </w:r>
    </w:p>
    <w:p>
      <w:pPr/>
      <w:r>
        <w:rPr>
          <w:lang w:val="sw_KE" w:bidi="sw_KE"/>
        </w:rPr>
      </w:r>
      <w:r>
        <w:rPr>
          <w:lang w:val="sw_KE" w:bidi="sw_KE"/>
        </w:rPr>
        <w:t>Yahweh anamwambia Musa kwamba baada ya Farao kutowaacha Waisraeli waondoke, Musa anapaswa kumwambia Farao nukuu hii ya moja kwa moja kutoka kwa Yahweh, "Nilikuambia: Mwache mwanangu aende ili aniabudu, lakini ulikataa kumwacha aende." Sasa nitamwua mwana wako wa kwanza! Kumbuka kwamba hii ni nukuu ya moja kwa moja ambayo Yahweh anampa Musa mapema ya wakati.</w:t>
      </w:r>
    </w:p>
    <w:p>
      <w:pPr/>
      <w:r>
        <w:rPr>
          <w:lang w:val="sw_KE" w:bidi="sw_KE"/>
        </w:rPr>
      </w:r>
      <w:r>
        <w:rPr>
          <w:lang w:val="sw_KE" w:bidi="sw_KE"/>
        </w:rPr>
        <w:t>Tukio la nne linafanyika mahali pa kulala, pengine katika mahema, njiani kuelekea Misri. Kwa sababu ni mahali pa kupumzika, kuna uwezekano mkubwa kuwa ni jioni wakati wa tukio hili. Kumbuka kwamba hatujui kwa hakika kama Yahweh alikuja kumwua Musa au kumwua mwana wa Musa. Hatuna uhakika jinsi Sipora alivyojua kwamba Mungu alikuwa akija kumwua Musa au mwana wake. Hatuna uhakika kama Sefora aligusa miguu au sehemu za siri za Musa au za mwana wake kwa govi la uume.</w:t>
      </w:r>
    </w:p>
    <w:p>
      <w:pPr/>
      <w:r>
        <w:rPr>
          <w:lang w:val="sw_KE" w:bidi="sw_KE"/>
        </w:rPr>
      </w:r>
      <w:r>
        <w:rPr>
          <w:lang w:val="sw_KE" w:bidi="sw_KE"/>
        </w:rPr>
        <w:t>Simama hapa na mjadili swali hili kama kikundi: Ongea kuhusu jinsi mtakavyotafsiri sehemu hii ya kifungu ambayo si wazi. Jadili kama utatumia Musa au mwanawe kama mada ya kifungu hiki, au utaiacha bila uhakika? Kwa kawaida unasimuliaje hadithi wakati mwingine mtiririko wa matukio hauko wazi? Sitisha sauti hii hapa.</w:t>
      </w:r>
    </w:p>
    <w:p>
      <w:pPr/>
      <w:r>
        <w:rPr>
          <w:lang w:val="sw_KE" w:bidi="sw_KE"/>
        </w:rPr>
      </w:r>
      <w:r>
        <w:rPr>
          <w:lang w:val="sw_KE" w:bidi="sw_KE"/>
        </w:rPr>
        <w:t>Hatujui hasa mahali Haruni alipo wakati Yahweh anazungumza na yeye ili kumwambia atakutana na Musa. Wasomi wengi wanadhania yuko Misri. Kwa hivyo Haruni anaenda kukutana na Musa na kumpata kwenye mlima wa Mungu, pengine Mlima Horeb ambapo Musa alikutana na Mungu. Haruni anamsalimu Musa kwa busu. Musa anamwambia Haruni kila kitu ambacho Yahweh alisema. Wanaume hao wawili walitembea pamoja kurudi Misri na kuwakusanya viongozi wa Waisraeli ili kuwaambia yote aliyosema Yahweh. Mmoja wao pia anafanya ishara ambazo Yahweh aliwapa uwezo wa kuzitenda. Viongozi wa Waisraeli walisikia kwamba Yahweh alikuwa amewatembelea, jambo ambalo kwa kweli linamaanisha kwamba Yahweh aliwajali na kuwasikia. Viongozi wa Waisraeli wanawaamini na kuinama chini sana ili kumwabudu Yahweh. Hatusomi tena kuhusu mke wa Musa na wana wa Musa, na kwa hivyo hatujui kama bado wako pamoja na Musa au kama walirudi Midiani kwa baba ya Zipora.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4:18–31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Yethro</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Punda</w:t>
      </w:r>
    </w:p>
    <w:p>
      <w:pPr>
        <w:pStyle w:val="ListBullet"/>
        <w:spacing w:line="240" w:lineRule="auto"/>
        <w:ind w:left="720"/>
      </w:pPr>
      <w:r>
        <w:rPr>
          <w:lang w:val="sw_KE" w:bidi="sw_KE"/>
        </w:rPr>
      </w:r>
      <w:r>
        <w:rPr>
          <w:lang w:val="sw_KE" w:bidi="sw_KE"/>
        </w:rPr>
        <w:t>Zipora</w:t>
      </w:r>
    </w:p>
    <w:p>
      <w:pPr>
        <w:pStyle w:val="ListBullet"/>
        <w:spacing w:line="240" w:lineRule="auto"/>
        <w:ind w:left="720"/>
      </w:pPr>
      <w:r>
        <w:rPr>
          <w:lang w:val="sw_KE" w:bidi="sw_KE"/>
        </w:rPr>
      </w:r>
      <w:r>
        <w:rPr>
          <w:lang w:val="sw_KE" w:bidi="sw_KE"/>
        </w:rPr>
        <w:t>Mwana wa Musa</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Wazee wa Israeli</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Musa anarudi Midiani ili kuomba ruhusa kutoka kwa baba mkwe wake, Yethro, kuipeleka familia yake Misri ili kuwaangalia Waisraeli ambao wako hapo. Yethro anamwambia Musa aende kwa amani.</w:t>
      </w:r>
    </w:p>
    <w:p>
      <w:pPr/>
      <w:r>
        <w:rPr>
          <w:lang w:val="sw_KE" w:bidi="sw_KE"/>
        </w:rPr>
      </w:r>
      <w:r>
        <w:rPr>
          <w:lang w:val="sw_KE" w:bidi="sw_KE"/>
        </w:rPr>
        <w:t>Yahweh anamwambia Musa arudi Misri kwa sababu wale wanaume waliokuwa wakitafuta kumuua wamekufa. Musa anawapandisha mkewe na wanawe juu ya punda na wanaelekea Misri. Musa alichukua fimbo ya Mungu mkononi mwake.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anaweza kujibu mambo kama, "Sina hakika ninataka kufanya hivyo, lakini kwa sababu Haruni atakuwa pamoja nami, pengine itakuwa sawa," au "Nina wasiwasi kuhusu kile kitakachotokea," au "Bado sielewi kwa nini Yahweh alinichagua kati ya watu wote."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Yahweh anazungumza na Musa na kumwambia Musa aende kwa Farao na kufanya ishara zote ambazo Yahweh alimpa Musa nguvu ya kufanya. Yahweh anamwambia Musa kwamba ataufanya moyo wa Farao kuwa mgumu ili Farao asiwaache Waisraeli waondoke. Yahweh anampa Musa maneno yaleyale ya kumwambia Farao, akisema kwamba Israeli ni mwana wa Yahweh, mzaliwa wake wa kwanza, na Farao anapaswa kumwacha Israeli aondoke Misri ili kwenda kumwabudu Mungu. Kwa sababu Farao amekataa kuwaacha Israeli waende, Yahweh atamwua mzaliwa wa kwanza wa Farao.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anaweza kujibu mambo kama, "Ikiwa Yahweh anajua Farao hatawaacha waende, kwa nini tunafanya hivyo?" au "Najua Farao hatawatendei Waisraeli vizuri, lakini hii inaonekana kama adhabu kali kwake."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nne: Wakati Musa na familia yake wanasimama ili kupumzika usiku, Yahweh anakuja kumwua. Zipora anakata haraka govi la mwanawe na kuligusa miguuni pa mwanawe, akisema kwamba sasa yeye ni bwana harusi wa damu kwake. Yahweh alimwacha aishi.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Zapporah, "Unahisi vipi au unawaza nini?" Mtu huyo anaweza kujibu mambo kama, "Sina hakika Musa anatambua kikamilifu Yahweh ni nani," au "Ninashukuru sana nilikuwa hapa ili kuweka mambo sawa."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Yahweh anamwambia Haruni aende nyikani ili kumpata Musa. Haruni anaenda na kumpata Musa kwenye mlima wa Mungu. Haruni anambusu Musa kwa salamu. Musa anamwambia Haruni mambo yote ambayo Yahweh alimwambia Musa. </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Haruni, "Unahisi vipi au unawaza nini?" Mtu huyo anaweza kujibu mambo kama, "Hii ni ya kushangaza! Msifuni Yahweh kwamba amesikia vilio vyetu kutoka Misri! au "Nina msisimko na wasiwasi kuhusu kile tutakachokuwa sehemu 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Musa na Haruni wanaenda Misri na kuwakusanya viongozi wa Waisraeli. Haruni anawaambia mambo yote ambayo Yahweh alisema na ishara zimefanywa kwa ajili yao. Viongozi wa Waisraeli wanawaamini, na wanaposikia kwamba Yahweh amewatembelea na kukumbuka jinsi wanavyotendewa, wanainama chini kwa ibada.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nafasi ya wasimamizi wa Waisraeli, "Unahisi nini au unafikiria nini?" Mtu huyo anaweza kujibu mambo kama, "Hatimaye tutakuwa huru!" au "Msifu Yahweh, hatimaye amekuja kwa ajili yetu!" au "Tumeteseka sana, siwezi kuamini kuwa hatimaye hili litaisha!"</w:t>
      </w:r>
      <w:r>
        <w:rPr>
          <w:lang w:val="sw_KE" w:bidi="sw_KE"/>
        </w:rPr>
      </w:r>
    </w:p>
    <w:p>
      <w:pPr>
        <w:pStyle w:val="Heading3"/>
      </w:pPr>
      <w:r>
        <w:rPr>
          <w:lang w:val="sw_KE" w:bidi="sw_KE"/>
        </w:rPr>
        <w:t>Kujaza Mapengo</w:t>
      </w:r>
    </w:p>
    <w:p>
      <w:pPr/>
      <w:r>
        <w:rPr>
          <w:lang w:val="sw_KE" w:bidi="sw_KE"/>
        </w:rPr>
      </w:r>
      <w:r>
        <w:rPr>
          <w:lang w:val="sw_KE" w:bidi="sw_KE"/>
        </w:rPr>
        <w:t>Sikiliza toleo la sauti la Kutoka 4:18–31 katika tafsiri iliyo rahisi zaidi kueleweka.</w:t>
      </w:r>
    </w:p>
    <w:p>
      <w:pPr/>
      <w:r>
        <w:rPr>
          <w:lang w:val="sw_KE" w:bidi="sw_KE"/>
        </w:rPr>
      </w:r>
      <w:r>
        <w:rPr>
          <w:lang w:val="sw_KE" w:bidi="sw_KE"/>
        </w:rPr>
        <w:t>Katika hatua hii, kikundi hicho kitajadili maneno muhimu na istilahi zilizomo katika fungu hili.</w:t>
      </w:r>
    </w:p>
    <w:p>
      <w:pPr/>
      <w:r>
        <w:rPr>
          <w:lang w:val="sw_KE" w:bidi="sw_KE"/>
        </w:rPr>
      </w:r>
      <w:r>
        <w:rPr>
          <w:lang w:val="sw_KE" w:bidi="sw_KE"/>
        </w:rPr>
        <w:t xml:space="preserve">Musa anarudi Midiani ili kuomba ruhusa kutoka kwa baba mkwe wake, Yethro, kuipeleka familia yake Misri ili kuwaangalia Waisraeli ambao wako </w:t>
      </w:r>
      <w:r>
        <w:rPr>
          <w:lang w:val="sw_KE" w:bidi="sw_KE"/>
        </w:rPr>
        <w:t>hapo</w:t>
      </w:r>
      <w:r>
        <w:rPr>
          <w:lang w:val="sw_KE" w:bidi="sw_KE"/>
        </w:rPr>
        <w:t xml:space="preserve">. Yethro anamwambia Musa aende kwa </w:t>
      </w:r>
      <w:r>
        <w:rPr>
          <w:b/>
          <w:lang w:val="sw_KE" w:bidi="sw_KE"/>
        </w:rPr>
        <w:t>amani</w:t>
      </w:r>
      <w:r>
        <w:rPr>
          <w:lang w:val="sw_KE" w:bidi="sw_KE"/>
        </w:rPr>
        <w:t>. Amani ni kutokuwepo kwa migogoro na utimilifu au ukamilifu wa maisha.</w:t>
      </w:r>
    </w:p>
    <w:p>
      <w:pPr/>
      <w:r>
        <w:rPr>
          <w:lang w:val="sw_KE" w:bidi="sw_KE"/>
        </w:rPr>
      </w:r>
      <w:r>
        <w:rPr>
          <w:lang w:val="sw_KE" w:bidi="sw_KE"/>
        </w:rPr>
        <w:t xml:space="preserve">Sitisha hapa na mjadili kama kikundi ni neno au usemi gani mtakaotumia kumaanisha </w:t>
      </w:r>
      <w:r>
        <w:rPr>
          <w:b/>
          <w:lang w:val="sw_KE" w:bidi="sw_KE"/>
        </w:rPr>
        <w:t>amani</w:t>
      </w:r>
      <w:r>
        <w:rPr>
          <w:lang w:val="sw_KE" w:bidi="sw_KE"/>
        </w:rPr>
        <w:t xml:space="preserve">. Tafuta neno </w:t>
      </w:r>
      <w:r>
        <w:rPr>
          <w:lang w:val="sw_KE" w:bidi="sw_KE"/>
        </w:rPr>
        <w:t>utukufu</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b/>
          <w:lang w:val="sw_KE" w:bidi="sw_KE"/>
        </w:rPr>
        <w:t>Yahweh</w:t>
      </w:r>
      <w:r>
        <w:rPr>
          <w:lang w:val="sw_KE" w:bidi="sw_KE"/>
        </w:rPr>
        <w:t xml:space="preserve"> anamwambia Musa arudi Misri kwa sababu wale wanaume waliokuwa wakitafuta kumuua wamekufa. Yahweh ni jina la kibinafsi la Mungu. Tumia neno lile lile kwa ajili ya Yahweh kama ulivyotumia katika vifungu vya awali. Kwa maelezo zaidi kuhusu </w:t>
      </w:r>
      <w:r>
        <w:rPr>
          <w:lang w:val="sw_KE" w:bidi="sw_KE"/>
        </w:rPr>
        <w:t>Yahweh</w:t>
      </w:r>
      <w:r>
        <w:rPr>
          <w:lang w:val="sw_KE" w:bidi="sw_KE"/>
        </w:rPr>
        <w:t xml:space="preserve"> na kwa neno la jumla kwa </w:t>
      </w:r>
      <w:r>
        <w:rPr>
          <w:lang w:val="sw_KE" w:bidi="sw_KE"/>
        </w:rPr>
        <w:t>Mungu</w:t>
      </w:r>
      <w:r>
        <w:rPr>
          <w:lang w:val="sw_KE" w:bidi="sw_KE"/>
        </w:rPr>
        <w:t>, rejelea Faharasa Kuu. Jina la Yahweh linatumiwa kwa ajili ya Mungu katika kifungu hiki katika kila hali isipokuwa wakati wa kuzungumza kuhusu vitu vya Mungu, kama fimbo ya Mungu, au mlima wa Mungu.</w:t>
      </w:r>
    </w:p>
    <w:p>
      <w:pPr/>
      <w:r>
        <w:rPr>
          <w:lang w:val="sw_KE" w:bidi="sw_KE"/>
        </w:rPr>
      </w:r>
      <w:r>
        <w:rPr>
          <w:lang w:val="sw_KE" w:bidi="sw_KE"/>
        </w:rPr>
        <w:t xml:space="preserve">Musa anawapandisha mkewe na wanawe juu ya </w:t>
      </w:r>
      <w:r>
        <w:rPr>
          <w:b/>
          <w:lang w:val="sw_KE" w:bidi="sw_KE"/>
        </w:rPr>
        <w:t>punda</w:t>
      </w:r>
      <w:r>
        <w:rPr>
          <w:lang w:val="sw_KE" w:bidi="sw_KE"/>
        </w:rPr>
        <w:t xml:space="preserve"> na wanaelekea Misri. Musa </w:t>
      </w:r>
      <w:r>
        <w:rPr>
          <w:b/>
          <w:lang w:val="sw_KE" w:bidi="sw_KE"/>
        </w:rPr>
        <w:t>alichukua</w:t>
      </w:r>
      <w:r>
        <w:rPr>
          <w:lang w:val="sw_KE" w:bidi="sw_KE"/>
        </w:rPr>
        <w:t xml:space="preserve"> fimbo ya Mungu mkononi mwake. Tumia neno lile lile kwa ajili ya Pasaka kama ulivyotumia katika simulizi za awali. Punda ni mnyama anayefanana na farasi anayetumiwa kubeba mizigo.</w:t>
      </w:r>
    </w:p>
    <w:p>
      <w:pPr/>
      <w:r>
        <w:rPr>
          <w:lang w:val="sw_KE" w:bidi="sw_KE"/>
        </w:rPr>
      </w:r>
      <w:r>
        <w:rPr>
          <w:lang w:val="sw_KE" w:bidi="sw_KE"/>
        </w:rPr>
        <w:t xml:space="preserve">Sitisha hapa na mjadili kama kikundi neno gani au kifungu gani cha maneno mtakachotumia kwa </w:t>
      </w:r>
      <w:r>
        <w:rPr>
          <w:b/>
          <w:lang w:val="sw_KE" w:bidi="sw_KE"/>
        </w:rPr>
        <w:t>punda</w:t>
      </w:r>
      <w:r>
        <w:rPr>
          <w:lang w:val="sw_KE" w:bidi="sw_KE"/>
        </w:rPr>
        <w:t xml:space="preserve">. Tafuta </w:t>
      </w:r>
      <w:r>
        <w:rPr>
          <w:lang w:val="sw_KE" w:bidi="sw_KE"/>
        </w:rPr>
        <w:t>punda</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Yahweh anazungumza na Musa na kumwambia Musa aende kwa </w:t>
      </w:r>
      <w:r>
        <w:rPr>
          <w:b/>
          <w:lang w:val="sw_KE" w:bidi="sw_KE"/>
        </w:rPr>
        <w:t>Farao</w:t>
      </w:r>
      <w:r>
        <w:rPr>
          <w:lang w:val="sw_KE" w:bidi="sw_KE"/>
        </w:rPr>
        <w:t xml:space="preserve"> na kufanya </w:t>
      </w:r>
      <w:r>
        <w:rPr>
          <w:b/>
          <w:lang w:val="sw_KE" w:bidi="sw_KE"/>
        </w:rPr>
        <w:t>miujiza, au maajabu</w:t>
      </w:r>
      <w:r>
        <w:rPr>
          <w:lang w:val="sw_KE" w:bidi="sw_KE"/>
        </w:rPr>
        <w:t xml:space="preserve"> yote ambayo Yahweh alimpa Musa nguvu ya kufanya. Farao ni neno linalotumiwa kwa </w:t>
      </w:r>
      <w:r>
        <w:rPr>
          <w:lang w:val="sw_KE" w:bidi="sw_KE"/>
        </w:rPr>
        <w:t>mfalme</w:t>
      </w:r>
      <w:r>
        <w:rPr>
          <w:lang w:val="sw_KE" w:bidi="sw_KE"/>
        </w:rPr>
        <w:t xml:space="preserve"> wa Misri. Miujiza ni matendo yasiyo ya kawaida ambayo Mungu tu anaweza kufanya. Tumia neno lile lile kwa Farao na miujiza au maajabu ambayo umetumia katika vifungu vya awali. Kwa maelezo zaidi kuhusu </w:t>
      </w:r>
      <w:r>
        <w:rPr>
          <w:lang w:val="sw_KE" w:bidi="sw_KE"/>
        </w:rPr>
        <w:t>Farao</w:t>
      </w:r>
      <w:r>
        <w:rPr>
          <w:lang w:val="sw_KE" w:bidi="sw_KE"/>
        </w:rPr>
        <w:t xml:space="preserve"> na </w:t>
      </w:r>
      <w:r>
        <w:rPr>
          <w:lang w:val="sw_KE" w:bidi="sw_KE"/>
        </w:rPr>
        <w:t>miujiza</w:t>
      </w:r>
      <w:r>
        <w:rPr>
          <w:lang w:val="sw_KE" w:bidi="sw_KE"/>
        </w:rPr>
        <w:t>, rejelea Faharasa Kuu.</w:t>
      </w:r>
    </w:p>
    <w:p>
      <w:pPr/>
      <w:r>
        <w:rPr>
          <w:lang w:val="sw_KE" w:bidi="sw_KE"/>
        </w:rPr>
      </w:r>
      <w:r>
        <w:rPr>
          <w:lang w:val="sw_KE" w:bidi="sw_KE"/>
        </w:rPr>
        <w:t xml:space="preserve">Yahweh anamwambia Musa kwamba ataufanya moyo wa Farao kuwa </w:t>
      </w:r>
      <w:r>
        <w:rPr>
          <w:b/>
          <w:lang w:val="sw_KE" w:bidi="sw_KE"/>
        </w:rPr>
        <w:t>mgumu</w:t>
      </w:r>
      <w:r>
        <w:rPr>
          <w:lang w:val="sw_KE" w:bidi="sw_KE"/>
        </w:rPr>
        <w:t xml:space="preserve"> ili Farao asiwaache Waisraeli waondoke. Moyo ni mahali ambapo hisia na maamuzi yanafanywa.</w:t>
      </w:r>
    </w:p>
    <w:p>
      <w:pPr/>
      <w:r>
        <w:rPr>
          <w:lang w:val="sw_KE" w:bidi="sw_KE"/>
        </w:rPr>
      </w:r>
      <w:r>
        <w:rPr>
          <w:lang w:val="sw_KE" w:bidi="sw_KE"/>
        </w:rPr>
        <w:t xml:space="preserve">Sitisha hapa na mjadili kama kikundi neno gani au kifungu gani cha maneno mtakachotumia kwa </w:t>
      </w:r>
      <w:r>
        <w:rPr>
          <w:b/>
          <w:lang w:val="sw_KE" w:bidi="sw_KE"/>
        </w:rPr>
        <w:t>utukufu</w:t>
      </w:r>
      <w:r>
        <w:rPr>
          <w:lang w:val="sw_KE" w:bidi="sw_KE"/>
        </w:rPr>
        <w:t xml:space="preserve">. Tafuta neno </w:t>
      </w:r>
      <w:r>
        <w:rPr>
          <w:lang w:val="sw_KE" w:bidi="sw_KE"/>
        </w:rPr>
        <w:t>utukufu</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Yahweh anampa Musa maneno yaleyale ya kumwambia Farao, akisema kwamba </w:t>
      </w:r>
      <w:r>
        <w:rPr>
          <w:b/>
          <w:lang w:val="sw_KE" w:bidi="sw_KE"/>
        </w:rPr>
        <w:t>Israeli</w:t>
      </w:r>
      <w:r>
        <w:rPr>
          <w:lang w:val="sw_KE" w:bidi="sw_KE"/>
        </w:rPr>
        <w:t xml:space="preserve"> ni mwana wa Yahweh, </w:t>
      </w:r>
      <w:r>
        <w:rPr>
          <w:lang w:val="sw_KE" w:bidi="sw_KE"/>
        </w:rPr>
        <w:t>mzaliwa</w:t>
      </w:r>
      <w:r>
        <w:rPr>
          <w:lang w:val="sw_KE" w:bidi="sw_KE"/>
        </w:rPr>
        <w:t xml:space="preserve"> wake wa kwanza, na Farao anapaswa kumwacha Israeli aondoke Misri ili kwenda kumwabudu </w:t>
      </w:r>
      <w:r>
        <w:rPr>
          <w:b/>
          <w:lang w:val="sw_KE" w:bidi="sw_KE"/>
        </w:rPr>
        <w:t>Mungu</w:t>
      </w:r>
      <w:r>
        <w:rPr>
          <w:lang w:val="sw_KE" w:bidi="sw_KE"/>
        </w:rPr>
        <w:t xml:space="preserve">. Kwa sababu Farao amekataa kuwaacha Israeli waende, Yahweh atamwua mzaliwa wa kwanza wa Farao. Israeli ni taifa la watu ambao walikuwa </w:t>
      </w:r>
      <w:r>
        <w:rPr>
          <w:lang w:val="sw_KE" w:bidi="sw_KE"/>
        </w:rPr>
        <w:t>uzao</w:t>
      </w:r>
      <w:r>
        <w:rPr>
          <w:lang w:val="sw_KE" w:bidi="sw_KE"/>
        </w:rPr>
        <w:t xml:space="preserve"> wa Yakobo, ambaye jina lake lilibadilishwa kuwa Israeli. Kuabudu ni kuonyesha uchaji na mshangao kwa kitu fulani, katika hali hii Mungu. Tumia maneno yaleyale kwa ajili ya Israeli na ibada kama uliyotumia katika vifungu vya awali. Kwa maelezo zaidi kuhusu </w:t>
      </w:r>
      <w:r>
        <w:rPr>
          <w:lang w:val="sw_KE" w:bidi="sw_KE"/>
        </w:rPr>
        <w:t>Rabi</w:t>
      </w:r>
      <w:r>
        <w:rPr>
          <w:lang w:val="sw_KE" w:bidi="sw_KE"/>
        </w:rPr>
        <w:t xml:space="preserve"> na </w:t>
      </w:r>
      <w:r>
        <w:rPr>
          <w:lang w:val="sw_KE" w:bidi="sw_KE"/>
        </w:rPr>
        <w:t>hekalu</w:t>
      </w:r>
      <w:r>
        <w:rPr>
          <w:lang w:val="sw_KE" w:bidi="sw_KE"/>
        </w:rPr>
        <w:t>, rejelea Faharasa Kuu.</w:t>
      </w:r>
    </w:p>
    <w:p>
      <w:pPr/>
      <w:r>
        <w:rPr>
          <w:lang w:val="sw_KE" w:bidi="sw_KE"/>
        </w:rPr>
      </w:r>
      <w:r>
        <w:rPr>
          <w:lang w:val="sw_KE" w:bidi="sw_KE"/>
        </w:rPr>
        <w:t xml:space="preserve">Katika tukio la nne: Wakati Musa na familia yake wanasimama ili kupumzika usiku, Yahweh anakuja kumwua. Zipora anakata haraka govi la mwanawe na kuligusa miguuni pa mwanawe, akisema kwamba sasa yeye ni bwana </w:t>
      </w:r>
      <w:r>
        <w:rPr>
          <w:b/>
          <w:lang w:val="sw_KE" w:bidi="sw_KE"/>
        </w:rPr>
        <w:t>harusi wa damu</w:t>
      </w:r>
      <w:r>
        <w:rPr>
          <w:lang w:val="sw_KE" w:bidi="sw_KE"/>
        </w:rPr>
        <w:t xml:space="preserve"> kwake. Bwana harusi anaweza kumaanisha mume, au yule ambaye ametahiriwa, au mtu wa jamaa. Damu mara nyingi ni ishara ya maisha, lakini hapa inarejelea damu inayohusiana na kumtahiri mtu.</w:t>
      </w:r>
    </w:p>
    <w:p>
      <w:pPr/>
      <w:r>
        <w:rPr>
          <w:lang w:val="sw_KE" w:bidi="sw_KE"/>
        </w:rPr>
      </w:r>
      <w:r>
        <w:rPr>
          <w:lang w:val="sw_KE" w:bidi="sw_KE"/>
        </w:rPr>
        <w:t>Sitisha hapa na mjadili kama kikundi ni neno au usemi gani mtakaotumia kwa ajili ya "</w:t>
      </w:r>
      <w:r>
        <w:rPr>
          <w:b/>
          <w:lang w:val="sw_KE" w:bidi="sw_KE"/>
        </w:rPr>
        <w:t>tamathali za usemi</w:t>
      </w:r>
      <w:r>
        <w:rPr>
          <w:lang w:val="sw_KE" w:bidi="sw_KE"/>
        </w:rPr>
        <w:t xml:space="preserve">." Tazama </w:t>
      </w:r>
      <w:r>
        <w:rPr>
          <w:lang w:val="sw_KE" w:bidi="sw_KE"/>
        </w:rPr>
        <w:t>msalaba</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Yahweh alimruhusu aishie kwa sababu ya </w:t>
      </w:r>
      <w:r>
        <w:rPr>
          <w:b/>
          <w:lang w:val="sw_KE" w:bidi="sw_KE"/>
        </w:rPr>
        <w:t>tohara</w:t>
      </w:r>
      <w:r>
        <w:rPr>
          <w:lang w:val="sw_KE" w:bidi="sw_KE"/>
        </w:rPr>
        <w:t>.</w:t>
      </w:r>
    </w:p>
    <w:p>
      <w:pPr/>
      <w:r>
        <w:rPr>
          <w:lang w:val="sw_KE" w:bidi="sw_KE"/>
        </w:rPr>
      </w:r>
      <w:r>
        <w:rPr>
          <w:lang w:val="sw_KE" w:bidi="sw_KE"/>
        </w:rPr>
        <w:t xml:space="preserve">Sitisha hapa na mjadili kama kikundi neno gani au kifungu gani cha maneno mtakachotumia kwa </w:t>
      </w:r>
      <w:r>
        <w:rPr>
          <w:b/>
          <w:lang w:val="sw_KE" w:bidi="sw_KE"/>
        </w:rPr>
        <w:t>utukufu</w:t>
      </w:r>
      <w:r>
        <w:rPr>
          <w:lang w:val="sw_KE" w:bidi="sw_KE"/>
        </w:rPr>
        <w:t xml:space="preserve">. Tafuta neno </w:t>
      </w:r>
      <w:r>
        <w:rPr>
          <w:lang w:val="sw_KE" w:bidi="sw_KE"/>
        </w:rPr>
        <w:t>Sanhedrin</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Yahweh anamwambia Haruni aende </w:t>
      </w:r>
      <w:r>
        <w:rPr>
          <w:b/>
          <w:lang w:val="sw_KE" w:bidi="sw_KE"/>
        </w:rPr>
        <w:t>nyikani</w:t>
      </w:r>
      <w:r>
        <w:rPr>
          <w:lang w:val="sw_KE" w:bidi="sw_KE"/>
        </w:rPr>
        <w:t xml:space="preserve"> ili kumpata Musa. Nyika ni eneo la nchi ambapo hakuna mtu anayeishi, lakini kwa kawaida ni mahali ambapo </w:t>
      </w:r>
      <w:r>
        <w:rPr>
          <w:lang w:val="sw_KE" w:bidi="sw_KE"/>
        </w:rPr>
        <w:t>wachungaji</w:t>
      </w:r>
      <w:r>
        <w:rPr>
          <w:lang w:val="sw_KE" w:bidi="sw_KE"/>
        </w:rPr>
        <w:t xml:space="preserve"> wanaweza kuchukua kondoo wao. Tumia neno lilelile kwa ajili ya nyika kama ulivyotumia katika vifungu vya awali. Kwa maelezo zaidi kuhusu </w:t>
      </w:r>
      <w:r>
        <w:rPr>
          <w:lang w:val="sw_KE" w:bidi="sw_KE"/>
        </w:rPr>
        <w:t>nyika</w:t>
      </w:r>
      <w:r>
        <w:rPr>
          <w:lang w:val="sw_KE" w:bidi="sw_KE"/>
        </w:rPr>
        <w:t>, rejelea Faharasa Kuu.</w:t>
      </w:r>
    </w:p>
    <w:p>
      <w:pPr/>
      <w:r>
        <w:rPr>
          <w:lang w:val="sw_KE" w:bidi="sw_KE"/>
        </w:rPr>
      </w:r>
      <w:r>
        <w:rPr>
          <w:lang w:val="sw_KE" w:bidi="sw_KE"/>
        </w:rPr>
        <w:t xml:space="preserve">Haruni anaenda na kumpata Musa kwenye mlima wa Mungu. Haruni anambusu Musa kwa salamu. Musa alimwambia Haruni mambo yote ambayo Yahweh alimwambia Musa, na akamwonyesha </w:t>
      </w:r>
      <w:r>
        <w:rPr>
          <w:b/>
          <w:lang w:val="sw_KE" w:bidi="sw_KE"/>
        </w:rPr>
        <w:t>ishara</w:t>
      </w:r>
      <w:r>
        <w:rPr>
          <w:lang w:val="sw_KE" w:bidi="sw_KE"/>
        </w:rPr>
        <w:t xml:space="preserve"> ambazo Yahweh alimwambia Musa azifanye. Ishara huonyesha kuwa kitu ni kweli au kitatokea. Ishara zinaweza kuwa aina maalum ya muujiza. Katika kifungu hiki, matendo haya yanarejelewa kama miujiza au ishara. Musa na Haruni wanaenda Misri na kuwakusanya pamoja </w:t>
      </w:r>
      <w:r>
        <w:rPr>
          <w:b/>
          <w:lang w:val="sw_KE" w:bidi="sw_KE"/>
        </w:rPr>
        <w:t>wazee</w:t>
      </w:r>
      <w:r>
        <w:rPr>
          <w:lang w:val="sw_KE" w:bidi="sw_KE"/>
        </w:rPr>
        <w:t xml:space="preserve"> wa Waisraeli. Haruni anawaambia mambo yote ambayo Yahweh alisema na ishara zimefanywa kwa ajili yao. Viongozi wa Waisraeli </w:t>
      </w:r>
      <w:r>
        <w:rPr>
          <w:b/>
          <w:lang w:val="sw_KE" w:bidi="sw_KE"/>
        </w:rPr>
        <w:t>wanawaamini</w:t>
      </w:r>
      <w:r>
        <w:rPr>
          <w:lang w:val="sw_KE" w:bidi="sw_KE"/>
        </w:rPr>
        <w:t xml:space="preserve">, na wanaposikia kwamba Yahweh amewatembelea na kukumbuka jinsi wanavyotendewa, wanainama chini na kuabudu. Wazee ni watawala wa kabila au kikundi cha watu. Kuamini ni kuwa na imani na kile mtu anachokisema. Tumia maneno yaleyale kwa ishara, wazee, na imani kama uliyotumia katika vifungu vya awali. Kwa maelezo zaidi kuhusu </w:t>
      </w:r>
      <w:r>
        <w:rPr>
          <w:lang w:val="sw_KE" w:bidi="sw_KE"/>
        </w:rPr>
        <w:t>ishara</w:t>
      </w:r>
      <w:r>
        <w:rPr>
          <w:lang w:val="sw_KE" w:bidi="sw_KE"/>
        </w:rPr>
        <w:t xml:space="preserve">, </w:t>
      </w:r>
      <w:r>
        <w:rPr>
          <w:lang w:val="sw_KE" w:bidi="sw_KE"/>
        </w:rPr>
        <w:t>wazee</w:t>
      </w:r>
      <w:r>
        <w:rPr>
          <w:lang w:val="sw_KE" w:bidi="sw_KE"/>
        </w:rPr>
        <w:t xml:space="preserve">, na </w:t>
      </w:r>
      <w:r>
        <w:rPr>
          <w:lang w:val="sw_KE" w:bidi="sw_KE"/>
        </w:rPr>
        <w:t>imani</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5:1–21</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5:1–21 na iwekeni mioyoni mwenu.</w:t>
      </w:r>
    </w:p>
    <w:p>
      <w:pPr/>
      <w:r>
        <w:rPr>
          <w:lang w:val="sw_KE" w:bidi="sw_KE"/>
        </w:rPr>
      </w:r>
      <w:r>
        <w:rPr>
          <w:lang w:val="sw_KE" w:bidi="sw_KE"/>
        </w:rPr>
        <w:t>Sikiliza toleo la sauti la Kutoka 5:1–21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5:1–21 katika tafsiri inayoeleweka kwa urahisi zaidi.</w:t>
      </w:r>
    </w:p>
    <w:p>
      <w:pPr/>
      <w:r>
        <w:rPr>
          <w:lang w:val="sw_KE" w:bidi="sw_KE"/>
        </w:rPr>
      </w:r>
      <w:r>
        <w:rPr>
          <w:lang w:val="sw_KE" w:bidi="sw_KE"/>
        </w:rPr>
        <w:t>Katika simulizi ya awali Yahweh alimwambia Musa arudi Misri ili kumwomba Farao awaache Waisraeli waondoke, ili Israeli waweze kumtumikia Yahweh. Haruni alijiunga na Musa katika mlima wa Mungu na Musa alimwambia Haruni kila kitu ambacho Yahweh alikuwa amemwamuru afanye. Huko Misri, Musa na Haruni walikusanya wazee wote wa Israeli na Haruni aliwaambia kila kitu ambacho Yahweh alimwamuru Musa kusema. Wazee walimwamini Yahweh na walimwabudu yeye.</w:t>
      </w:r>
    </w:p>
    <w:p>
      <w:pPr/>
      <w:r>
        <w:rPr>
          <w:lang w:val="sw_KE" w:bidi="sw_KE"/>
        </w:rPr>
      </w:r>
      <w:r>
        <w:rPr>
          <w:lang w:val="sw_KE" w:bidi="sw_KE"/>
        </w:rPr>
        <w:t>Baada ya Musa na Haruni kukutana na viongozi wa Israeli, Haruni na Musa walikwenda kumwona Farao, mfalme wa Misri. Mungu alikuwa amewaambia wafanye hivyo. Baadhi ya viongozi wa Waisraeli huenda walikwenda pamoja nao. Mfumo wa kisheria wa Misri ulimruhusu mtu yeyote kuja mbele ya Farao. Farao ilikuwa cheo cha mfalme wa Misri, ambalo pengine lilikuwa taifa lenye nguvu zaidi duniani wakati huo. Musa na Haruni walizungumza na Farao moja kwa moja na kwa mamlaka. Walimweleza Farao waziwazi kwamba walikuwa wakizungumza maneno ya Yahweh, ambaye alikuwa Mungu wa Israeli. Yahweh ni jina binafsi la Mungu, ambalo Mungu alimfunulia Musa katika kichaka kinachowaka moto. Yahweh alikuwa akimwambia Farao kupitia Musa na Haruni kwamba anapaswa kuruhusu watu wake Israeli waende wakafanye karamu, au sherehe, na kumheshimu Yahweh jangwani.</w:t>
      </w:r>
    </w:p>
    <w:p>
      <w:pPr/>
      <w:r>
        <w:rPr>
          <w:lang w:val="sw_KE" w:bidi="sw_KE"/>
        </w:rPr>
      </w:r>
      <w:r>
        <w:rPr>
          <w:lang w:val="sw_KE" w:bidi="sw_KE"/>
        </w:rPr>
        <w:t>Lakini Farao alijibu kwa swali, "Yahweh ni nani, kwamba ninapaswa kutii sauti yake na kuwaacha Israeli waende?" Siku hizo watu waliabudu miungu tofauti. Ilikuwa muhimu kujua majina halisi ya miungu hiyo ili kuweza kutumia nguvu zao. Farao kuna uwezekano mkubwa alikuwa hajasikia kuhusu Mungu anayeitwa "Yahweh." Farao, ambaye alijiona kuwa mungu, huenda alikuwa na kiburi na kuzungumza kwa dharau. Maana ya swali lake ilikuwa, "Simjui Yahweh huyu." Kwa nini ninapaswa kuzingatia kile anachosema? Kwa hivyo Farao alikataa agizo la Yahweh la kuwaacha Israeli waende jangwani ili kumheshimu Yahweh.</w:t>
      </w:r>
    </w:p>
    <w:p>
      <w:pPr/>
      <w:r>
        <w:rPr>
          <w:lang w:val="sw_KE" w:bidi="sw_KE"/>
        </w:rPr>
      </w:r>
      <w:r>
        <w:rPr>
          <w:lang w:val="sw_KE" w:bidi="sw_KE"/>
        </w:rPr>
        <w:t>Baada ya jibu kali la Farao, Musa na Haruni walijibu kwa unyenyekevu kwa ombi lao. Wakati huu walitumia zaidi maneno halisi ambayo Mungu alimpa Musa katika kichaka kinachowaka. Walisema, "Mungu wa Waebrania amekutana nasi." Tafadhali turuhusu tuende safari ya siku tatu ili tuweze kutoa dhabihu kwa Yahweh Mungu wetu. Walimwelezea Farao kwamba walikutana bila kutarajia na "Mungu wa Waebrania." Neno lililotafsiriwa kama "walikutana" kwa Kiingereza linamaanisha kwamba hawakupanga au kuratibu mkutano huo. Kisha walimsihi Farao awaache Waebrania waende kwa safari ya siku tatu ili kumtolea Yahweh Mungu wao dhabihu. Sadaka ni kitu kinachotolewa kwa Mungu ili kumshukuru, kuomba msamaha kutoka kwake, kurejesha uhusiano naye au kumheshimu. Hapa Mungu alitaka Waisraeli wamheshimu. Inaweza kuwa dhabihu ya damu, ambayo inahusisha kuua na kuchoma mnyama, au dhabihu isiyo ya damu inayompa Mungu uvumba au nafaka. Haruni na Musa waliongeza kwamba ikiwa hawakuenda, Yahweh angetuma adhabu kwa Waebrania. Angewapiga kwa tauni, jambo ambalo linamaanisha kwamba Yahweh angetuma ugonjwa unaoweza kuambukiza na kwa kawaida unaosababisha mauti. Au angewashambulia kwa upanga, jambo ambalo linamaanisha kwamba Mungu angewafanya watu wengine waue Waebrania katika vita.</w:t>
      </w:r>
    </w:p>
    <w:p>
      <w:pPr/>
      <w:r>
        <w:rPr>
          <w:lang w:val="sw_KE" w:bidi="sw_KE"/>
        </w:rPr>
      </w:r>
      <w:r>
        <w:rPr>
          <w:lang w:val="sw_KE" w:bidi="sw_KE"/>
        </w:rPr>
        <w:t>Lakini hakuna maombi yoyote yaliyobadilisha akili ya Farao. Alijibu akiwaita Musa na Haruni kwa majina yao. Huenda mfalme alikuwa akiwataja kutoka kwa kundi la wazee wa Israeli, au huenda alimtambua Musa kama mkuu wa zamani wa Misri, na Haruni kama kaka yake. Farao aliwauliza, "Musa na Haruni, kwa nini mnawaondoa watu kazini?" Farao hakutaka watu wa Israeli waache kufanya kazi na kwenda jangwani ili kumwabudu Mungu. Waisraeli hawakuwa tena watu huru bali walikuwa taifa la watumwa chini ya udhibiti wa mabwana watumwa wa Misri. Waisraeli hawakuwa watumwa kwa maana ya kwamba walikuwa mali ya mfalme na hawakuwa na uhuru kabisa. Walikuwa chini ya mamlaka ya mfalme kama vile Wamisri wote walivyokuwa. Lakini, tofauti na Wamisri, walilazimika kama jamii kufanya kazi nzito kwa mshahara kidogo au bila malipo yoyote. Madhumuni yao makuu katika maisha yalikuwa kufanya kazi ya kulazimishwa waliyopewa na Wamisri. Awali walikuwa watu huru na walifanya kazi kama wachungaji. Kisha Farao aliwafanya kuwa watumwa waliofanya kazi za ujenzi na kuwalazimisha kufanya kazi ngumu, hasa kutengeneza matofali. Pia walifanya kazi mashambani kwa kupanda, kuhudumia, na kuvuna mazao. Farao alifanya hivyo ili kupunguza nafasi ya Waisraeli katika jamii ya Misri ili kuzuia ushawishi wao unaoongezeka. Farao pia alitumia kazi ngumu kama njia ya kupunguza idadi ya watu wa Israeli iliyokuwa ikiongezeka. Farao alikusudia mzigo mzito wa kazi uwafanye wale waliokuwa na nguvu hapo awali kuwa dhaifu na wagonjwa, na kukomesha maisha ya wale waliokuwa dhaifu na wagonjwa.</w:t>
      </w:r>
    </w:p>
    <w:p>
      <w:pPr/>
      <w:r>
        <w:rPr>
          <w:lang w:val="sw_KE" w:bidi="sw_KE"/>
        </w:rPr>
      </w:r>
      <w:r>
        <w:rPr>
          <w:lang w:val="sw_KE" w:bidi="sw_KE"/>
        </w:rPr>
        <w:t>Sitisha hapa na mjadili swali hili kama kikundi: Simulia hadithi kuhusu kikundi cha watu ambao walionewa au walivamiwa na wengine. Ni aina gani za mambo waliyowafanyia wavamizi hao? Sitisha sauti hii hapa.</w:t>
      </w:r>
    </w:p>
    <w:p>
      <w:pPr/>
      <w:r>
        <w:rPr>
          <w:lang w:val="sw_KE" w:bidi="sw_KE"/>
        </w:rPr>
      </w:r>
      <w:r>
        <w:rPr>
          <w:lang w:val="sw_KE" w:bidi="sw_KE"/>
        </w:rPr>
        <w:t>Kisha Farao aliamuru Musa, Haruni, wazee ambao pengine walikuwa pamoja nao na Waisraeli wote warudi katika mizigo yao, au kazi ya kulazimishwa.</w:t>
      </w:r>
    </w:p>
    <w:p>
      <w:pPr/>
      <w:r>
        <w:rPr>
          <w:lang w:val="sw_KE" w:bidi="sw_KE"/>
        </w:rPr>
      </w:r>
      <w:r>
        <w:rPr>
          <w:lang w:val="sw_KE" w:bidi="sw_KE"/>
        </w:rPr>
        <w:t>Mfalme huyo aliendelea, "Waisraeli wameongezeka sana kwa idadi." Sasa ninyi, Musa na Haruni, mnataka kuwafanya waache kufanya kazi! Farao alidhani kwamba tayari kulikuwa na Waisraeli wengi mno katika Misri, kwa hivyo kwa nini anapaswa kuwapa pumziko kutoka kwa kazi ya kulazimishwa? Ombi la Musa na Haruni kwamba Farao awaache watu waende kwenye safari ya siku tatu jangwani lilikuwa kinyume na sera ya Farao ya kuwafanya Waisraeli wafanye kazi kwa bidii sana ili baadhi yao wafe. Safari ya kuingia jangwani ingewapa watu pumziko, ambalo Farao hakutaka walipate.</w:t>
      </w:r>
    </w:p>
    <w:p>
      <w:pPr/>
      <w:r>
        <w:rPr>
          <w:lang w:val="sw_KE" w:bidi="sw_KE"/>
        </w:rPr>
      </w:r>
      <w:r>
        <w:rPr>
          <w:lang w:val="sw_KE" w:bidi="sw_KE"/>
        </w:rPr>
        <w:t>Siku hiyo hiyo, baada ya Haruni na Musa kuondoka katika jumba la kifalme, Farao alitoa amri na kuwaamuru wasimamizi wa kazi wa watu, pamoja na wakuu wa Waisraeli. Wasimamizi wa kazi walikuwa maafisa wa Misri waliowasimamia watumwa na walikuwa wakiwajibika moja kwa moja kwa mfalme. Wasimamizi walikuwa Waisraeli ambao jukumu lao lilikuwa kuwafanya watumwa wafanye kazi. Waliripoti kwa wasimamizi wa Misri, au wasimamizi wa watumwa. Hatujui kama Waisraeli waliwaona wasimamizi wa Waisraeli kuwa wanawakilisha watu wao, au kama Waisraeli waliwaona wasimamizi hao kuwa kwa kweli ni wa wasimamizi wa kazi wa Misri, au madereva wa watumwa. Farao alitoa amri mpya akiwaambia wasimamizi wa kazi, au wasimamizi wa watumwa kwamba wanapaswa kuacha kuwapa Waisraeli majani makavu kwa ajili ya kutengeneza matofali. Kuanzia wakati huo na kuendelea, Waisraeli walipaswa kwenda na kutafuta majani makavu wenyewe. "Waache waende" ni amri na ilimaanisha kwamba wasimamizi wa kazi, au wasimamizi wa watumwa walitakiwa kuwafanya watumwa wa Waisraeli watoke kwenda shambani na kukusanya majani popote walipoweza kuyapata. Matofali katika Misri ya kale yalikuwa vitalu vya mstatili vya matope au udongo uliokaushwa na jua, ambavyo watu walitumia kwa ajili ya kujenga kuta na majengo. Watu walipanga matofali juu ya nyingine wakiweka safu ya matope katikati kama kiunganishi. Mabua makavu yanarejelea vipande vilivyokatwa vya mabua ya ngano au shayiri baada ya watu kuvuna nafaka. Ilikuwa na madhumuni mawili: ilifanya matope yashikamane katika donge moja, na ilizalisha dutu ambayo iliimarisha matofali makavu. Mpaka wakati huu Waisraeli waliotengeneza matofali hawakulazimika kukusanya majani wenyewe, kwa sababu watu wengine walikuwa na jukumu la kuwapa majani. Hata hivyo, amri ya mfalme ilimaanisha kwamba pamoja na kutengeneza matofali, sasa ilibidi waende wenyewe kukusanya majani ya kukaushia matofali. Hata hivyo, mfalme aliwaamuru wasimamizi wa kazi, au watesaji wa watumwa wasipunguze idadi ya matofali waliyohitaji Waisraeli watoe, ingawa Waisraeli sasa wangekuwa na kazi zaidi. Hatujui idadi halisi ya matofali ambayo wasimamizi wa kazi, au wasimamizi wa watumwa walihitaji, lakini tunajua kwamba waliwalazimisha watumwa kutengeneza idadi ya chini ya matofali kila siku.</w:t>
      </w:r>
    </w:p>
    <w:p>
      <w:pPr/>
      <w:r>
        <w:rPr>
          <w:lang w:val="sw_KE" w:bidi="sw_KE"/>
        </w:rPr>
      </w:r>
      <w:r>
        <w:rPr>
          <w:lang w:val="sw_KE" w:bidi="sw_KE"/>
        </w:rPr>
        <w:t xml:space="preserve">Sitisha hapa na kama kikundi muangalie picha ya matofali ya </w:t>
      </w:r>
      <w:r>
        <w:rPr>
          <w:lang w:val="sw_KE" w:bidi="sw_KE"/>
        </w:rPr>
        <w:t>Misri yaliyotengenezwa kwa matope na majani</w:t>
      </w:r>
      <w:r>
        <w:rPr>
          <w:lang w:val="sw_KE" w:bidi="sw_KE"/>
        </w:rPr>
        <w:t>. Sitisha sauti hii hapa.</w:t>
      </w:r>
    </w:p>
    <w:p>
      <w:pPr/>
      <w:r>
        <w:rPr>
          <w:lang w:val="sw_KE" w:bidi="sw_KE"/>
        </w:rPr>
      </w:r>
      <w:r>
        <w:rPr>
          <w:lang w:val="sw_KE" w:bidi="sw_KE"/>
        </w:rPr>
        <w:t>Kisha Farao alitoa sababu ya amri yake mpya. Farao alisema kwamba Waisraeli walikuwa wavivu na hawakuwa na la kufanya, kwa hivyo waliuliza kama wangeweza kwenda na kumtolea Mungu wao dhabihu badala ya kufanya kazi. Badala yake, Farao aliamua kuongeza mzigo wao wa kazi. Farao aliacha jina la Mungu Yahweh. Kwa kufanya hivyo alikuwa akionyesha kwamba kwake Yahweh alikuwa tu "mungu ambaye watu hawa wanamwabudu," si mungu ambaye angemheshimu au kumsikiliza. Alikuwa akizungumza kuhusu Yahweh kwa dharau.</w:t>
      </w:r>
    </w:p>
    <w:p>
      <w:pPr/>
      <w:r>
        <w:rPr>
          <w:lang w:val="sw_KE" w:bidi="sw_KE"/>
        </w:rPr>
      </w:r>
      <w:r>
        <w:rPr>
          <w:lang w:val="sw_KE" w:bidi="sw_KE"/>
        </w:rPr>
        <w:t>Kisha Farao aliwaamuru wasimamizi wa kazi, au wakandamizaji wa watumwa na wasimamizi, kuwalazimisha wanaume, au watu, wafanye kazi kwa bidii kuliko hapo awali, na kuwapa kazi nyingi sana. Kusudi lote la amri ya mfalme ya kuongeza mzigo wa kazi wa Waisraeli lilikuwa "ili wasiwe na wakati wa kusikiliza maneno ya uongo." Si wazi maneno hayo ya uongo yalikuwa yapi. Huenda mfalme alikuwa amerejelea maneno ya Musa na Haruni kwamba Mungu wa Waebrania alikuwa amekutana nao, au ombi la Musa, Haruni, na viongozi wa Israeli la kuwaacha watu waende na kumtolea Yahweh dhabihu jangwani.</w:t>
      </w:r>
    </w:p>
    <w:p>
      <w:pPr/>
      <w:r>
        <w:rPr>
          <w:lang w:val="sw_KE" w:bidi="sw_KE"/>
        </w:rPr>
      </w:r>
      <w:r>
        <w:rPr>
          <w:lang w:val="sw_KE" w:bidi="sw_KE"/>
        </w:rPr>
        <w:t>Kwa hivyo wasimamizi wa kazi, au wakandamizaji wa watumwa na viongozi waliokuwa wakisimamia watumwa wa Waisraeli walitoka kwenda mahali ambapo Waisraeli walikuwa wakifanya kazi. Kifungu "walitoka nje" hakimaanishi lazima kwamba wasimamizi wa kazi, au waangalizi wa watumwa na viongozi wa vibarua walikuwa katika jumba la kifalme hapo awali. Kifungu kinaweza kumaanisha tu kwamba walikwenda kwa Waisraeli. Waliripoti kile Farao alikuwa ameamuru. Hadi sasa, wafanyakazi wengine walikuwa wamewapa Waisraeli nyasi. Sasa Farao anasema kwamba Waisraeli wanapaswa kwenda "popote wanapoweza kuipata"—pengine katika mashamba, au maeneo ambapo watu wanakusanya nyasi. Watumwa wa Waisraeli watalazimika kutumia wakati mwingi zaidi kwenda mahali ambapo makapi yamo, kuyakusanya, na kisha kutengeneza matofali. Lakini watahitaji kutengeneza idadi sawa ya matofali kwa siku kama ilivyokuwa hapo awali.</w:t>
      </w:r>
    </w:p>
    <w:p>
      <w:pPr/>
      <w:r>
        <w:rPr>
          <w:lang w:val="sw_KE" w:bidi="sw_KE"/>
        </w:rPr>
      </w:r>
      <w:r>
        <w:rPr>
          <w:lang w:val="sw_KE" w:bidi="sw_KE"/>
        </w:rPr>
        <w:t>Sitisha hapa na mjadili swali hili kama kikundi: Simulia hadithi kuhusu wakati ambapo mtawala wa watu wako aliwaomba watu wako wafanye kitu kigumu sana kwao? Ikiwa ndivyo, ilikuwa nini? Sitisha sauti hii hapa.</w:t>
      </w:r>
    </w:p>
    <w:p>
      <w:pPr/>
      <w:r>
        <w:rPr>
          <w:lang w:val="sw_KE" w:bidi="sw_KE"/>
        </w:rPr>
      </w:r>
      <w:r>
        <w:rPr>
          <w:lang w:val="sw_KE" w:bidi="sw_KE"/>
        </w:rPr>
        <w:t>Kwa hivyo watu walitawanyika katika Misri ili kutafuta mashina ya kutumia kama nyasi. Watu hawa pengine walijumuisha wanafamilia wote wa Waisraeli. Kuna uwezekano mkubwa wangehitaji kila Mwisraeli ili kusaidia kukusanya majani kwa sababu ya kazi ya ziada ambayo Farao alikuwa amewapa. Kwa hivyo kila mtu kila mahali alikwenda kutafuta mashina ili kutumika kama mbadala wa nyasi. Mashina ni sehemu fupi sana ya bua la mmea inayobaki baada ya kuvuna: sehemu iliyo kati ya mizizi na mahali ambapo mundu au kifyekeo kilikata mmea. Haikuwa nzuri kama nyasi na ilifanya mchakato wa kutengeneza matofali yanayofaa kuwa mgumu zaidi. Lakini pia, ilikuwa vigumu zaidi kukusanya mashina kutoka kwenye mashamba yaliyovunwa ikilinganishwa na majani makavu.</w:t>
      </w:r>
    </w:p>
    <w:p>
      <w:pPr/>
      <w:r>
        <w:rPr>
          <w:lang w:val="sw_KE" w:bidi="sw_KE"/>
        </w:rPr>
      </w:r>
      <w:r>
        <w:rPr>
          <w:lang w:val="sw_KE" w:bidi="sw_KE"/>
        </w:rPr>
        <w:t xml:space="preserve">Simameni hapa na kama kikundi muangalie picha za </w:t>
      </w:r>
      <w:r>
        <w:rPr>
          <w:lang w:val="sw_KE" w:bidi="sw_KE"/>
        </w:rPr>
        <w:t>nyasi kavu na mashina ya nafaka</w:t>
      </w:r>
      <w:r>
        <w:rPr>
          <w:lang w:val="sw_KE" w:bidi="sw_KE"/>
        </w:rPr>
        <w:t>. Sitisha sauti hii hapa.</w:t>
      </w:r>
    </w:p>
    <w:p>
      <w:pPr/>
      <w:r>
        <w:rPr>
          <w:lang w:val="sw_KE" w:bidi="sw_KE"/>
        </w:rPr>
      </w:r>
      <w:r>
        <w:rPr>
          <w:lang w:val="sw_KE" w:bidi="sw_KE"/>
        </w:rPr>
        <w:t>Wasimamizi wa kazi, au madereva wa watumwa, waliendelea kuwashinikiza Waisraeli na wasimamizi wao, wakisema, "Timizeni kazi yenu, kazi yenu ya kila siku, kama ilivyokuwa wakati wa kupewa majani." Wasimamizi wa kazi, au madereva wa watumwa, walikuwa wakiwashinikiza Waisraeli kumaliza idadi yao ya kila siku ya matofali. Walikuwa wakisema kwamba kila siku Waisraeli walipaswa kutengeneza idadi sawa ya matofali kama walivyokuwa wakitengeneza Wamisri walipokuwa wakiwapa nyasi.</w:t>
      </w:r>
    </w:p>
    <w:p>
      <w:pPr/>
      <w:r>
        <w:rPr>
          <w:lang w:val="sw_KE" w:bidi="sw_KE"/>
        </w:rPr>
      </w:r>
      <w:r>
        <w:rPr>
          <w:lang w:val="sw_KE" w:bidi="sw_KE"/>
        </w:rPr>
        <w:t>Wasimamizi wa kazi, au madereva wa watumwa, ambao waliwaweka wasimamizi wa Waisraeli juu ya watu wa Israeli, wakawapiga wasimamizi. Waliwauliza, "Kwa nini hamjamaliza kazi mliyopewa ya kutengeneza matofali, leo na jana, kama ilivyokuwa siku za nyuma?" Kabla ya Farao kusitisha kuwapa makapi, wafanyakazi walimaliza kazi yao. Lakini jana na leo, au katika siku za hivi karibuni baada ya Farao kuacha kuwapa makapi, hawakuweza kukamilisha kazi yao. Wasimamizi wenyewe hawakuwa wakitengeneza matofali, bali walikuwa na jukumu la kazi ambayo Waisraeli walifanya. Kwa hivyo maana ya swali la wasimamizi wa kazi, au madereva wa watumwa ni: "Kwa nini hamwalazimishi wafanyakazi kutengeneza matofali mengi jana na leo kama walivyofanya hapo awali?"</w:t>
      </w:r>
    </w:p>
    <w:p>
      <w:pPr/>
      <w:r>
        <w:rPr>
          <w:lang w:val="sw_KE" w:bidi="sw_KE"/>
        </w:rPr>
      </w:r>
      <w:r>
        <w:rPr>
          <w:lang w:val="sw_KE" w:bidi="sw_KE"/>
        </w:rPr>
        <w:t>Kisha wasimamizi wa Waisraeli walikuja kwa Farao katika jumba la kifalme ili kutoa rufaa. Farao kama mfalme alikuwa mahakama ya mwisho ya rufaa. Wasimamizi walikuja kwenye hadhira pamoja naye na kwa heshima lakini kwa uchungu walimwuliza mfalme, "Kwa nini unafanya hivyo kwa watumishi wako?" Hawatupi watumishi wako majani yoyote ya kutengeneza matofali, lakini wanatuamuru kutengeneza matofali!" Wasimamizi walikuwa wakiuliza kwa nini Farao angewawatendea hivi wasimamizi na Waisraeli. Hakuna mtu aliyekuwa akawapa makapi tena, lakini wasimamizi wa Misri, au madereva wa watumwa, bado walikuwa wakiwaamuru wawatengeneze idadi sawa ya matofali kama ilivyokuwa hapo awali. Wasimamizi waliongeza kwa dhiki, "Na sasa wanawapiga watumishi wako, lakini ni watu wako mwenyewe ambao wana hatia." Wasimamizi walikuwa wakilalamika kuhusu Wamisri kuwapiga kwa sababu watu hawakutengeneza matofali ya kutosha. Wasimamizi wa Waisraeli wanajiita watumishi wa Farao.</w:t>
      </w:r>
    </w:p>
    <w:p>
      <w:pPr/>
      <w:r>
        <w:rPr>
          <w:lang w:val="sw_KE" w:bidi="sw_KE"/>
        </w:rPr>
      </w:r>
      <w:r>
        <w:rPr>
          <w:lang w:val="sw_KE" w:bidi="sw_KE"/>
        </w:rPr>
        <w:t>Wamisri walikuwa wakipiga wasimamizi. Wasimamizi wa Waisraeli wanaweza kuwa wakimshtaki Farao mwenyewe kwa kuwawatendea vibaya, au wanaweza kuwa wakimshtaki wasimamizi wa kazi, au madereva wa watumwa kwa kuonyesha mamlaka zaidi kuliko inavyostahili.</w:t>
      </w:r>
    </w:p>
    <w:p>
      <w:pPr/>
      <w:r>
        <w:rPr>
          <w:lang w:val="sw_KE" w:bidi="sw_KE"/>
        </w:rPr>
      </w:r>
      <w:r>
        <w:rPr>
          <w:lang w:val="sw_KE" w:bidi="sw_KE"/>
        </w:rPr>
        <w:t>Sitisha hapa na mjadili swali hili kama kikundi: Nani anahukumu mambo ya ukosefu wa haki katika kikundi chako cha watu? Ikiwa hufurahishwi na hukumu, unaweza kukata rufaa kwa nani? Sitisha sauti hii hapa.</w:t>
      </w:r>
    </w:p>
    <w:p>
      <w:pPr/>
      <w:r>
        <w:rPr>
          <w:lang w:val="sw_KE" w:bidi="sw_KE"/>
        </w:rPr>
      </w:r>
      <w:r>
        <w:rPr>
          <w:lang w:val="sw_KE" w:bidi="sw_KE"/>
        </w:rPr>
        <w:t>Lakini Farao alijibu, "Ninyi ni wavivu—wavivu tu!" Ndiyo sababu mnaendelea kuuliza: 'Hebu tuende na kumtolea Yahweh dhabihu.' Mfalme alisisitiza chuki yake kwa wasimamizi na Waisraeli kwa kurudia neno wavivu, au wasiofanya kazi. Alipuuza malalamiko yao kuhusu Wamisri kutotoa majani makavu na kuwapiga. Kisha mfalme aliwaamuru wasimamizi warudi kazini na kusema kwamba hawangepokea nyasi zozote. Farao pia alisema kwamba wangepaswa kutoa idadi sawa ya matofali. Hii ilimaanisha wasimamizi walipaswa kuhakikisha kwamba Waisraeli walitengeneza idadi ile ile ya matofali kila siku kama ilivyokuwa kabla ya mfalme kutoa amri yake.</w:t>
      </w:r>
    </w:p>
    <w:p>
      <w:pPr/>
      <w:r>
        <w:rPr>
          <w:lang w:val="sw_KE" w:bidi="sw_KE"/>
        </w:rPr>
      </w:r>
      <w:r>
        <w:rPr>
          <w:lang w:val="sw_KE" w:bidi="sw_KE"/>
        </w:rPr>
        <w:t>Basi wasimamizi wa Waisraeli walitambua kwamba wao na Waisraeli walioko chini yao walikuwa katika taabu—walikuwa wamenaswa katika hali ambayo haina njia ya kutoka. Walijua hili wakati Farao na wasimamizi wa Misri, au waangalizi wa watumwa, walisema, "Ni lazima bado mtengeze idadi ile ile ya matofali kila siku kama mlivyofanya hapo awali."</w:t>
      </w:r>
    </w:p>
    <w:p>
      <w:pPr/>
      <w:r>
        <w:rPr>
          <w:lang w:val="sw_KE" w:bidi="sw_KE"/>
        </w:rPr>
      </w:r>
      <w:r>
        <w:rPr>
          <w:lang w:val="sw_KE" w:bidi="sw_KE"/>
        </w:rPr>
        <w:t>Wasimamizi walipotoka katika jumba la kifalme la Farao, walikuta Musa na Haruni ambao walikwenda kukutana nao nje. Musa na Haruni walikuwa na hamu ya kujua matokeo ya mazungumzo ya wasimamizi hao na mfalme, nao walitaka kuwategemeza.</w:t>
      </w:r>
    </w:p>
    <w:p>
      <w:pPr/>
      <w:r>
        <w:rPr>
          <w:lang w:val="sw_KE" w:bidi="sw_KE"/>
        </w:rPr>
      </w:r>
      <w:r>
        <w:rPr>
          <w:lang w:val="sw_KE" w:bidi="sw_KE"/>
        </w:rPr>
        <w:t>Wasimamizi walizungumza na Musa na Haruni na wakawakemea kwa hasira. Walisema, "Yahweh na awaangalie na kuwahukumu!" Umetufanya tuwe wenye uchafu mbele ya Farao na watumishi wake, na umeweka upanga mikononi mwao ili kutuua." Wasimamizi walikuwa na hasira na walikuwa wakimlaani Musa na Haruni. Walitamani Yahweh awaangalie Musa na Haruni bila kukubali, awaangalie kile walichofanya na kuwaadhibu. Wasimamizi walidhani kwamba Musa na Haruni hawakuwakilisha Waisraeli vizuri mbele ya Farao, na kwa sababu hiyo, walimwasi Yahweh. Walionekana kufikiria kwamba Musa na Haruni walikuwa wamekwenda kinyume na mapenzi ya Yahweh kwa sababu waliamini Yahweh hangeruhusu mateso haya yote isipokuwa Musa na Haruni wamemwasi. Na kwa hivyo, wasimamizi walitaka Mungu wahukumu Musa na Haruni. "Umetufanya tuwe chukizo machoni mwa Farao na watumishi wake" ina maana, "Ulifanya Farao na watumishi wake, au wasimamizi wa kazi, kutuchukia." Kwa kusema kwamba Musa na Haruni "waliweka upanga katika mkono wa Mmisri ili kuwaua," wasimamizi walikuwa wakisema kwamba sasa Wamisri walikuwa na njia ya kuwaua.</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5:1–21 katika tafsiri inayoeleweka kwa urahisi zaidi.</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saba.</w:t>
      </w:r>
    </w:p>
    <w:p>
      <w:pPr/>
      <w:r>
        <w:rPr>
          <w:lang w:val="sw_KE" w:bidi="sw_KE"/>
        </w:rPr>
      </w:r>
      <w:r>
        <w:rPr>
          <w:b/>
          <w:lang w:val="sw_KE" w:bidi="sw_KE"/>
        </w:rPr>
        <w:t>Katika onyesho la kwanza:</w:t>
      </w:r>
      <w:r>
        <w:rPr>
          <w:lang w:val="sw_KE" w:bidi="sw_KE"/>
        </w:rPr>
        <w:t xml:space="preserve"> Musa na Haruni wanamwendea Farao na kumwomba kwa niaba ya Yahweh awaruhusu watu wa Yahweh, Israeli, waende jangwani ili kumwabudu Yahweh. Farao hakubaliani, naye anawaambia Musa na Haruni kwamba watu wanapaswa kurudi kufanya kazi.</w:t>
      </w:r>
    </w:p>
    <w:p>
      <w:pPr/>
      <w:r>
        <w:rPr>
          <w:lang w:val="sw_KE" w:bidi="sw_KE"/>
        </w:rPr>
      </w:r>
      <w:r>
        <w:rPr>
          <w:b/>
          <w:lang w:val="sw_KE" w:bidi="sw_KE"/>
        </w:rPr>
        <w:t>Katika tukio la pili:</w:t>
      </w:r>
      <w:r>
        <w:rPr>
          <w:lang w:val="sw_KE" w:bidi="sw_KE"/>
        </w:rPr>
        <w:t xml:space="preserve"> Farao anatoa amri kwamba Waisraeli sasa wanapaswa kukusanya majani yao wenyewe kwa ajili ya kutengeneza matofali. Anawaamuru wasimamizi wa kazi, au wachokozi wa watumwa, wasipunguze kiasi cha kila siku cha matofali ambacho watumwa Waisraeli wanapaswa kutengeneza.</w:t>
      </w:r>
    </w:p>
    <w:p>
      <w:pPr/>
      <w:r>
        <w:rPr>
          <w:lang w:val="sw_KE" w:bidi="sw_KE"/>
        </w:rPr>
      </w:r>
      <w:r>
        <w:rPr>
          <w:b/>
          <w:lang w:val="sw_KE" w:bidi="sw_KE"/>
        </w:rPr>
        <w:t>Katika tukio la tatu:</w:t>
      </w:r>
      <w:r>
        <w:rPr>
          <w:lang w:val="sw_KE" w:bidi="sw_KE"/>
        </w:rPr>
        <w:t xml:space="preserve"> Maafisa wa kazi, au wasimamizi wa watumwa, na waangalizi wanawaambia Waisraeli kwamba wanapaswa kukusanya majani yao wenyewe kuanzia sasa na kwamba idadi yao ya matofali itabaki vilevile.</w:t>
      </w:r>
    </w:p>
    <w:p>
      <w:pPr/>
      <w:r>
        <w:rPr>
          <w:lang w:val="sw_KE" w:bidi="sw_KE"/>
        </w:rPr>
      </w:r>
      <w:r>
        <w:rPr>
          <w:b/>
          <w:lang w:val="sw_KE" w:bidi="sw_KE"/>
        </w:rPr>
        <w:t>Katika tukio la nne:</w:t>
      </w:r>
      <w:r>
        <w:rPr>
          <w:lang w:val="sw_KE" w:bidi="sw_KE"/>
        </w:rPr>
        <w:t xml:space="preserve"> Watumwa wa Waisraeli katika nchi nzima wanatawanyika ili kutafuta mabua ya kutumia kama majani. Wasimamizi wa kazi wa Misri, au madereva wa watumwa, wanawasihi watu kutengeneza idadi ile ile ya matofali kila siku kama hapo awali.</w:t>
      </w:r>
    </w:p>
    <w:p>
      <w:pPr/>
      <w:r>
        <w:rPr>
          <w:lang w:val="sw_KE" w:bidi="sw_KE"/>
        </w:rPr>
      </w:r>
      <w:r>
        <w:rPr>
          <w:b/>
          <w:lang w:val="sw_KE" w:bidi="sw_KE"/>
        </w:rPr>
        <w:t>Katika onyesho la tano:</w:t>
      </w:r>
      <w:r>
        <w:rPr>
          <w:lang w:val="sw_KE" w:bidi="sw_KE"/>
        </w:rPr>
        <w:t xml:space="preserve"> Wasimamizi wa kazi wa Misri wanawapiga wasimamizi wa Waisraeli na kuwauliza kwa nini hawapati watu wa kutengeneza idadi ile ile ya matofali kama ilivyokuwa hapo awali.</w:t>
      </w:r>
    </w:p>
    <w:p>
      <w:pPr/>
      <w:r>
        <w:rPr>
          <w:lang w:val="sw_KE" w:bidi="sw_KE"/>
        </w:rPr>
      </w:r>
      <w:r>
        <w:rPr>
          <w:b/>
          <w:lang w:val="sw_KE" w:bidi="sw_KE"/>
        </w:rPr>
        <w:t>Katika tukio la sita:</w:t>
      </w:r>
      <w:r>
        <w:rPr>
          <w:lang w:val="sw_KE" w:bidi="sw_KE"/>
        </w:rPr>
        <w:t xml:space="preserve"> Maafisa wa Waisraeli wanaenda kwa Farao ili kulalamika kuhusu jinsi wasimamizi wa kazi wa Misri wanavyowatendea. Farao anawashutumu wasimamizi kwa kuwa wavivu na kuwaambia warudi kufanya kazi.</w:t>
      </w:r>
    </w:p>
    <w:p>
      <w:pPr/>
      <w:r>
        <w:rPr>
          <w:lang w:val="sw_KE" w:bidi="sw_KE"/>
        </w:rPr>
      </w:r>
      <w:r>
        <w:rPr>
          <w:b/>
          <w:lang w:val="sw_KE" w:bidi="sw_KE"/>
        </w:rPr>
        <w:t>Katika tukio la saba:</w:t>
      </w:r>
      <w:r>
        <w:rPr>
          <w:lang w:val="sw_KE" w:bidi="sw_KE"/>
        </w:rPr>
        <w:t xml:space="preserve"> Wasimamizi wanazungumza na Musa na Haruni kwa hasira na kuwalaani. Wasimamizi wanawashtaki Musa na Haruni kwa kufanya Farao na maafisa wake kuwachukia.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Wasimamizi wa kazi wa Misri,</w:t>
      </w:r>
    </w:p>
    <w:p>
      <w:pPr>
        <w:pStyle w:val="ListBullet"/>
        <w:spacing w:line="240" w:lineRule="auto"/>
        <w:ind w:left="720"/>
      </w:pPr>
      <w:r>
        <w:rPr>
          <w:lang w:val="sw_KE" w:bidi="sw_KE"/>
        </w:rPr>
      </w:r>
      <w:r>
        <w:rPr>
          <w:lang w:val="sw_KE" w:bidi="sw_KE"/>
        </w:rPr>
        <w:t>Wasimamizi wa Waisraeli wanaripoti kwa wasimamizi wa kazi, au madereva wa watumwa</w:t>
      </w:r>
    </w:p>
    <w:p>
      <w:pPr>
        <w:pStyle w:val="ListBullet"/>
        <w:spacing w:line="240" w:lineRule="auto"/>
        <w:ind w:left="720"/>
      </w:pPr>
      <w:r>
        <w:rPr>
          <w:lang w:val="sw_KE" w:bidi="sw_KE"/>
        </w:rPr>
      </w:r>
      <w:r>
        <w:rPr>
          <w:lang w:val="sw_KE" w:bidi="sw_KE"/>
        </w:rPr>
        <w:t>Na watu, au Waisraeli</w:t>
      </w:r>
    </w:p>
    <w:p>
      <w:pPr/>
      <w:r>
        <w:rPr>
          <w:lang w:val="sw_KE" w:bidi="sw_KE"/>
        </w:rPr>
      </w:r>
      <w:r>
        <w:rPr>
          <w:lang w:val="sw_KE" w:bidi="sw_KE"/>
        </w:rPr>
        <w:t>Kama kikundi, zingatia sehemu hizi za mazingira ya kifungu:</w:t>
      </w:r>
    </w:p>
    <w:p>
      <w:pPr/>
      <w:r>
        <w:rPr>
          <w:lang w:val="sw_KE" w:bidi="sw_KE"/>
        </w:rPr>
      </w:r>
      <w:r>
        <w:rPr>
          <w:lang w:val="sw_KE" w:bidi="sw_KE"/>
        </w:rPr>
        <w:t>Baada ya Musa na Haruni kukutana na viongozi wa Israeli, Haruni na Musa walikwenda kumwona Farao, mfalme wa Misri. Baadhi ya viongozi wa Waisraeli huenda walikwenda pamoja nao. Kifungu kinasema kwamba "wao" walizungumza na Farao, lakini kuna uwezekano mkubwa kwamba mmoja wao tu, ama Musa au Haruni walizungumza. Msemaji alimhutubia Farao kwa mamlaka na kwa njia ya moja kwa moja. Alitumia kifungu maalum, ambacho kiliweka wazi kwa Farao kwamba Yahweh alikuwa akizungumza kupitia wao. Alisema, "Hivi ndivyo asemavyo Yahweh, Mungu wa Israeli," akaendelea na maneno ya Mungu yakimwamuru Farao awaache watu wa Yahweh waende na kumheshimu katika jangwa.</w:t>
      </w:r>
    </w:p>
    <w:p>
      <w:pPr/>
      <w:r>
        <w:rPr>
          <w:lang w:val="sw_KE" w:bidi="sw_KE"/>
        </w:rPr>
      </w:r>
      <w:r>
        <w:rPr>
          <w:lang w:val="sw_KE" w:bidi="sw_KE"/>
        </w:rPr>
        <w:t>Simameni hapa na mjadili swali hili kama kikundi: Katika lugha yenu mnaweka wazi vipi kwamba mtu analeta ujumbe kutoka kwa mtu mwenye mamlaka? Sitisha sauti hii hapa.</w:t>
      </w:r>
    </w:p>
    <w:p>
      <w:pPr/>
      <w:r>
        <w:rPr>
          <w:lang w:val="sw_KE" w:bidi="sw_KE"/>
        </w:rPr>
      </w:r>
      <w:r>
        <w:rPr>
          <w:lang w:val="sw_KE" w:bidi="sw_KE"/>
        </w:rPr>
        <w:t>Lakini Farao alijibu kwa swali, "Yahweh huyu ni nani, hata niitii sauti yake na kuwaacha Israeli waende?" Farao alikuwa akisema hakumjua Yahweh, na hakuona sababu ya kumsikiliza. Kwa hivyo kwa sababu ya hilo Farao alikataa ombi la Yahweh la kuwaacha Waisraeli waende na kumheshimu Yahweh katika jangwa.</w:t>
      </w:r>
    </w:p>
    <w:p>
      <w:pPr/>
      <w:r>
        <w:rPr>
          <w:lang w:val="sw_KE" w:bidi="sw_KE"/>
        </w:rPr>
      </w:r>
      <w:r>
        <w:rPr>
          <w:lang w:val="sw_KE" w:bidi="sw_KE"/>
        </w:rPr>
        <w:t>Baada ya jibu kali la Farao, Musa na Haruni walijibu kwa ombi la unyenyekevu. Wakati huu walitumia zaidi maneno halisi ambayo Mungu alimpa Musa katika kichaka kinachowaka. Walisema, "Mungu wa Waebrania amekutana nasi." Tafadhali turuhusu tuende safari ya siku tatu ili tuweze kutoa dhabihu kwa Yahweh Mungu wetu. Kisha waliongeza kwamba ikiwa hawakuenda, Yahweh angetuma adhabu juu ya Waebrania kwa njia ya ugonjwa hatari au kifo katika vita.</w:t>
      </w:r>
    </w:p>
    <w:p>
      <w:pPr/>
      <w:r>
        <w:rPr>
          <w:lang w:val="sw_KE" w:bidi="sw_KE"/>
        </w:rPr>
      </w:r>
      <w:r>
        <w:rPr>
          <w:lang w:val="sw_KE" w:bidi="sw_KE"/>
        </w:rPr>
        <w:t>Lakini Farao aliwajibu Haruni na Musa kwa kuwauliza kwa nini walikuwa wakiwazuia watu kufanya kazi zao. Farao aliwaita Musa na Haruni kwa majina yao. Huenda alikuwa akiwatenga kutoka kwa kundi la wazee wa Israeli, au huenda alimtambua Musa kama mkuu wa zamani wa Misri, na Haruni kama kaka yake. Kisha Farao aliamuru Musa, Haruni, wazee ambao pengine walikuwa pamoja nao na Waisraeli wote warudi katika mizigo yao, au kazi ya kulazimishwa. Mfalme huyo aliendelea na kuwataka wamsikilize akisema, "Nisikilizeni!" Watu wanaoishi katika nchi hii sasa ni wengi zaidi, na mnataka waache kufanya kazi na kupumzika!" Ombi la Musa na Haruni kwamba Farao awaache watu waende kwenye safari ya siku tatu jangwani lilikuwa kinyume na sera ya Farao ya kuwafanya Waisraeli wafanye kazi kwa bidii sana ili baadhi yao wafe. Safari ya kuingia jangwani ingewapa watu pumziko, ambalo Farao hakutaka walipate.</w:t>
      </w:r>
    </w:p>
    <w:p>
      <w:pPr/>
      <w:r>
        <w:rPr>
          <w:lang w:val="sw_KE" w:bidi="sw_KE"/>
        </w:rPr>
      </w:r>
      <w:r>
        <w:rPr>
          <w:lang w:val="sw_KE" w:bidi="sw_KE"/>
        </w:rPr>
        <w:t>Tukio linalofuata linaanza "siku hiyo hiyo" wakati Farao alipowaamuru wasimamizi wa kazi, au waangalizi wa watumwa wa watu na wasimamizi wao. Musa na Haruni pengine waliondoka katika jumba la kifalme, lakini mfalme aliitikia mara moja kwa kutoa amri mpya. "Farao aliamuru" inaweza kumaanisha, "Farao alitoa amri." Hakuhitaji kuzungumza moja kwa moja na wasimamizi wa kazi, au madereva wa watumwa wa watu na wasimamizi wao, na maandiko hayatuambii ni wangapi walikuwa. Baadhi yao huenda walikuwa katika jumba la kifalme wakati huo. Amri ya Farao ilipiga marufuku wasimamizi wa kazi, au madereva wa watumwa, na waangalizi kuwapa watumwa Waisraeli majani kwa ajili ya kutengeneza matofali, kama walivyofanya hapo awali. Kuanzia wakati huo na kuendelea, Waisraeli walipaswa kujikusanyia wenyewe nyasi kavu kwa ajili ya kutengeneza matofali. Hata hivyo, mfalme aliwaamuru wasimamizi wa kazi, au wasimamizi wa watumwa, kwamba wasipunguze idadi ya matofali waliyohitaji Waisraeli watoe, ingawa Waisraeli sasa wangekuwa na kazi zaidi.</w:t>
      </w:r>
    </w:p>
    <w:p>
      <w:pPr/>
      <w:r>
        <w:rPr>
          <w:lang w:val="sw_KE" w:bidi="sw_KE"/>
        </w:rPr>
      </w:r>
      <w:r>
        <w:rPr>
          <w:lang w:val="sw_KE" w:bidi="sw_KE"/>
        </w:rPr>
        <w:t xml:space="preserve">Sitisha hapa na kama kikundi muangalie picha ya matofali ya </w:t>
      </w:r>
      <w:r>
        <w:rPr>
          <w:lang w:val="sw_KE" w:bidi="sw_KE"/>
        </w:rPr>
        <w:t>Misri yaliyotengenezwa kwa matope na majani</w:t>
      </w:r>
      <w:r>
        <w:rPr>
          <w:lang w:val="sw_KE" w:bidi="sw_KE"/>
        </w:rPr>
        <w:t>. Sitisha sauti hii hapa.</w:t>
      </w:r>
    </w:p>
    <w:p>
      <w:pPr/>
      <w:r>
        <w:rPr>
          <w:lang w:val="sw_KE" w:bidi="sw_KE"/>
        </w:rPr>
      </w:r>
      <w:r>
        <w:rPr>
          <w:lang w:val="sw_KE" w:bidi="sw_KE"/>
        </w:rPr>
        <w:t>Kisha Farao alitoa sababu ya amri yake mpya. Alisema, "Kwa maana wao ni wavivu." Neno "wavivu" ni la kejeli na linamaanisha kwamba Waisraeli walikuwa wavivu na hawakutaka kufanya kazi kwa bidii. Ndiyo sababu mfalme aliongeza mzigo wao wa kazi. Farao aliendelea kusema, "Kwa hivyo wanapiga kelele, 'Hebu tuende na kutoa dhabihu kwa Mungu wetu.'" Mfalme alikuwa akisema kwamba kwa sababu ya kutokuwa na la kufanya, Waisraeli waliendelea kumwuliza au walisisitiza kumwomba awaruhusu waende nyikani na kutoa dhabihu kwa Mungu wao. Farao aliacha jina la Mungu Yahweh. Kwa kufanya hivyo alikuwa akionyesha kwamba kwake Yahweh alikuwa tu "mungu ambaye watu hawa wanamwabudu," si mungu ambaye angemheshimu au kumsikiliza. Farao hakuheshimu au kumpenda Yahweh.</w:t>
      </w:r>
    </w:p>
    <w:p>
      <w:pPr/>
      <w:r>
        <w:rPr>
          <w:lang w:val="sw_KE" w:bidi="sw_KE"/>
        </w:rPr>
      </w:r>
      <w:r>
        <w:rPr>
          <w:lang w:val="sw_KE" w:bidi="sw_KE"/>
        </w:rPr>
        <w:t>Simameni hapa na mjadili swali hili kama kikundi: Farao alionyesha kwa maneno yake kwamba hakumheshimu au kumpenda Mungu wa Waisraeli. Watu wenye mamlaka wanapomchukia au kutomheshimu mtu mwingine, wanawazungumziaje? Eleza wakati ambapo mtu alizungumza kuhusu mtu mwingine kwa njia isiyo na heshima. Sitisha sauti hii hapa.</w:t>
      </w:r>
    </w:p>
    <w:p>
      <w:pPr/>
      <w:r>
        <w:rPr>
          <w:lang w:val="sw_KE" w:bidi="sw_KE"/>
        </w:rPr>
      </w:r>
      <w:r>
        <w:rPr>
          <w:lang w:val="sw_KE" w:bidi="sw_KE"/>
        </w:rPr>
        <w:t>Kisha mfalme akawaamuru wasimamizi wa kazi, au wasimamizi wa watumwa, na waangalizi, wawashurutishe wanaume, au watu, kufanya kazi kwa bidii kuliko hapo awali, na kuendelea kuwa na shughuli nyingi za kazi. Alifanya hivyo ili Waisraeli wasiangalie, yale aliyoyaita, maneno ya udanganyifu. Kusudi lote la amri ya mfalme ya kuongeza mzigo wa kazi wa Waisraeli lilikuwa "ili wasiwe na wakati wa kusikiliza maneno ya uongo." Si wazi maneno hayo ya uongo yalikuwa yapi. Huenda mfalme alikuwa akirejelea maneno ya Musa na Haruni kwamba Mungu wa Waebrania alikuwa amekutana nao, au ombi la Musa, Haruni, na viongozi wa Israeli la kuwaacha watu waende na kumtolea Yahweh dhabihu jangwani.</w:t>
      </w:r>
    </w:p>
    <w:p>
      <w:pPr/>
      <w:r>
        <w:rPr>
          <w:lang w:val="sw_KE" w:bidi="sw_KE"/>
        </w:rPr>
      </w:r>
      <w:r>
        <w:rPr>
          <w:lang w:val="sw_KE" w:bidi="sw_KE"/>
        </w:rPr>
        <w:t>Kwa hivyo wasimamizi wa kazi, au wasimamizi wa watumwa, na maafisa waliokuwa wakisimamia watumwa wa Waisraeli walitoka kwenda mahali ambapo Waisraeli walikuwa wakifanya kazi. Usemi "walitoka" haumaanishi kwa lazima kwamba wasimamizi wa kazi, au waangalizi wa watumwa na wasimamizi wakuu walikuwa katika jumba la kifalme hapo awali. Kifungu kinaweza kumaanisha tu kwamba walikwenda kwa Waisraeli. Waliripoti kile Farao alikuwa ameamuru. Walisema, "Hivi ndivyo Farao anavyosema, 'Sitawapa majani. Nendeni mkatafute majani wenyewe popote mnapoweza kuyapata, lakini kazi yenu haitapunguzwa hata kidogo.'"</w:t>
      </w:r>
    </w:p>
    <w:p>
      <w:pPr/>
      <w:r>
        <w:rPr>
          <w:lang w:val="sw_KE" w:bidi="sw_KE"/>
        </w:rPr>
      </w:r>
      <w:r>
        <w:rPr>
          <w:lang w:val="sw_KE" w:bidi="sw_KE"/>
        </w:rPr>
        <w:t>Kwa hivyo watu walitawanyika katika Misri yote ili kutafuta mabua ya kutumia kama nyasi. Watu hawa pengine walijumuisha wanafamilia wote wa Waisraeli. Inaelekea wangehitaji kila Mwisraeli kusaidia kukusanya majani kwa sababu ya kazi ya ziada ambayo Farao alikuwa amewapa. Kwa hivyo watu wote kila mahali walikwenda kutafuta mabua ili yatumike kama mbadala wa nyasi.</w:t>
      </w:r>
    </w:p>
    <w:p>
      <w:pPr/>
      <w:r>
        <w:rPr>
          <w:lang w:val="sw_KE" w:bidi="sw_KE"/>
        </w:rPr>
      </w:r>
      <w:r>
        <w:rPr>
          <w:lang w:val="sw_KE" w:bidi="sw_KE"/>
        </w:rPr>
        <w:t xml:space="preserve">Simama hapa na kama kikundi muangalie picha za </w:t>
      </w:r>
      <w:r>
        <w:rPr>
          <w:lang w:val="sw_KE" w:bidi="sw_KE"/>
        </w:rPr>
        <w:t>nyasi kavu na mashina ya nafaka</w:t>
      </w:r>
      <w:r>
        <w:rPr>
          <w:lang w:val="sw_KE" w:bidi="sw_KE"/>
        </w:rPr>
        <w:t>. Sitisha sauti hii hapa.</w:t>
      </w:r>
    </w:p>
    <w:p>
      <w:pPr/>
      <w:r>
        <w:rPr>
          <w:lang w:val="sw_KE" w:bidi="sw_KE"/>
        </w:rPr>
      </w:r>
      <w:r>
        <w:rPr>
          <w:lang w:val="sw_KE" w:bidi="sw_KE"/>
        </w:rPr>
        <w:t>Wasimamizi wa kazi, au wakandamizaji wa watumwa Wamisri, waliendelea kuwashinikiza Waisraeli na wasimamizi wao, wakisema, "Timizeni kazi yenu, kazi yenu ya kila siku, kama ilivyokuwa wakati majani yalipokuwepo." Wasimamizi wa kazi, au madereva wa watumwa, walikuwa wakiwashinikiza Waisraeli kumaliza idadi yao ya kila siku ya matofali. Walikuwa wakisema kwamba kila siku Waisraeli walipaswa kutengeneza idadi sawa ya matofali kama walivyokuwa wakitengeneza Wamisri walipokuwa wakiwapa nyasi. Maandiko yanarudia mara kadhaa wazo la Waisraeli kulazimika kutengeneza idadi ile ile ya matofali kama hapo awali. Mwandishi anafanya hivyo kwa makusudi ili kuelekeza tahadhari kwenye hali hii.</w:t>
      </w:r>
    </w:p>
    <w:p>
      <w:pPr/>
      <w:r>
        <w:rPr>
          <w:lang w:val="sw_KE" w:bidi="sw_KE"/>
        </w:rPr>
      </w:r>
      <w:r>
        <w:rPr>
          <w:lang w:val="sw_KE" w:bidi="sw_KE"/>
        </w:rPr>
        <w:t>Wasimamizi wa kazi, au wakandamizaji wa watumwa, ambao waliwaweka viongozi wa Waisraeli juu ya watu wa Israeli, wakawapiga viongozi hao. Waliwauliza, "Kwa nini hamjamaliza kazi mliyopewa ya kutengeneza matofali, leo na jana, kama ilivyokuwa siku za nyuma?" Wasimamizi wenyewe kwa kweli hawakuwa wakitengeneza matofali, bali walikuwa wakilazimisha Waisraeli wengine kufanya kazi hiyo. Kwa hivyo maana ya swali la wasimamizi wa kazi, au wasimamizi wakatili, ni: "Kwa nini hamwalazimishi wafanyakazi kutengeneza matofali mengi jana na leo kama walivyofanya hapo awali?"</w:t>
      </w:r>
    </w:p>
    <w:p>
      <w:pPr/>
      <w:r>
        <w:rPr>
          <w:lang w:val="sw_KE" w:bidi="sw_KE"/>
        </w:rPr>
      </w:r>
      <w:r>
        <w:rPr>
          <w:lang w:val="sw_KE" w:bidi="sw_KE"/>
        </w:rPr>
        <w:t>Kisha wasimamizi wa Waisraeli walimwendea mfalme ili kutoa rufaa. Wasimamizi walikuja kwenye hadhira pamoja naye na kwa heshima lakini kwa uchungu walimwuliza mfalme, "Kwa nini unafanya hivyo kwa watumishi wako?" Hawatupi watumishi wako majani yoyote ya kutengeneza matofali, lakini wanatuamuru kutengeneza matofali!" Wasimamizi pengine waliingia katika jumba la kifalme lenyewe ili kuzungumza na mfalme. Wasimamizi waliongeza kwa masikitiko, "Na sasa wanawapiga watumishi wako, lakini ni watu wako mwenyewe ambao wana hatia."</w:t>
      </w:r>
    </w:p>
    <w:p>
      <w:pPr/>
      <w:r>
        <w:rPr>
          <w:lang w:val="sw_KE" w:bidi="sw_KE"/>
        </w:rPr>
      </w:r>
      <w:r>
        <w:rPr>
          <w:lang w:val="sw_KE" w:bidi="sw_KE"/>
        </w:rPr>
        <w:t>Lakini Farao alijibu, "Ninyi ni wavivu—wavivu tu!" Ndiyo sababu mnaendelea kuuliza: 'Hebu tuende na kumtolea Yahweh dhabihu.' Mfalme alisisitiza chuki yake kwa wasimamizi na Waisraeli kwa kurudia neno wavivu, au wasiofanya kazi. Kisha mfalme aliwaamuru wasimamizi warudi kazini na kusema kwamba hawangepokea nyasi zozote. Farao pia alisema kwamba wangepaswa kutoa idadi sawa ya matofali. Hii ilimaanisha wasimamizi walipaswa kuhakikisha kwamba Waisraeli walitengeneza idadi ile ile ya matofali kila siku kama ilivyokuwa kabla ya mfalme kutoa amri yake.</w:t>
      </w:r>
    </w:p>
    <w:p>
      <w:pPr/>
      <w:r>
        <w:rPr>
          <w:lang w:val="sw_KE" w:bidi="sw_KE"/>
        </w:rPr>
      </w:r>
      <w:r>
        <w:rPr>
          <w:lang w:val="sw_KE" w:bidi="sw_KE"/>
        </w:rPr>
        <w:t>Simameni hapa na mjadili swali hili kama kikundi: Hapa Farao alisisitiza chuki yake kwa kurudia neno "mvivu." Unasisitiza vipi hisia kali unaposimulia hadithi kwa lugha yako? Sitisha sauti hii hapa.</w:t>
      </w:r>
    </w:p>
    <w:p>
      <w:pPr/>
      <w:r>
        <w:rPr>
          <w:lang w:val="sw_KE" w:bidi="sw_KE"/>
        </w:rPr>
      </w:r>
      <w:r>
        <w:rPr>
          <w:lang w:val="sw_KE" w:bidi="sw_KE"/>
        </w:rPr>
        <w:t>Basi wasimamizi wa Waisraeli walitambua kwamba wao na Waisraeli walioko chini yao walikuwa katika taabu—walikuwa wamenaswa katika hali ambayo haina njia ya kutoka. Walijua hili wakati Farao na wasimamizi wa watumwa wa Misri waliposema, "Ni lazima bado mtengeneze idadi ile ile ya matofali kila siku kama mlivyofanya hapo awali."</w:t>
      </w:r>
    </w:p>
    <w:p>
      <w:pPr/>
      <w:r>
        <w:rPr>
          <w:lang w:val="sw_KE" w:bidi="sw_KE"/>
        </w:rPr>
      </w:r>
      <w:r>
        <w:rPr>
          <w:lang w:val="sw_KE" w:bidi="sw_KE"/>
        </w:rPr>
        <w:t>Wasimamizi walipotoka katika jumba la kifalme la Farao, walikuta Musa na Haruni waliokuja kukutana nao. Wasimamizi walizungumza na Musa na Haruni na kuwakemea kwa hasira wakisema, "Yahweh na awaangalie na kuwahukumu!" Umetufanya tuwe wenye uchafu mbele ya Farao na watumishi wake, na umeweka upanga mikononi mwao ili kutuua." Wasimamizi walikuwa na hasira na walikuwa wakimlaani Musa na Haruni. Walionekana kufikiria kwamba Musa na Haruni walikuwa wamekwenda kinyume na mapenzi ya Yahweh kwa sababu waliamini Yahweh hangeruhusu mateso haya yote isipokuwa Musa na Haruni wamemwasi. Basi, wasimamizi walitaka Mungu ahukumu Musa na Haruni.</w:t>
      </w:r>
    </w:p>
    <w:p>
      <w:pPr/>
      <w:r>
        <w:rPr>
          <w:lang w:val="sw_KE" w:bidi="sw_KE"/>
        </w:rPr>
      </w:r>
      <w:r>
        <w:rPr>
          <w:lang w:val="sw_KE" w:bidi="sw_KE"/>
        </w:rPr>
        <w:t xml:space="preserve">Sasa, kikundi kinapaswa kutengeneza ubao wa hadithi, kuchora, au kutumia vitu ili kuonyesha kifungu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5:1–21 katika tafsiri inayoeleweka kwa urahisi zaidi.</w:t>
      </w:r>
    </w:p>
    <w:p>
      <w:pPr/>
      <w:r>
        <w:rPr>
          <w:lang w:val="sw_KE" w:bidi="sw_KE"/>
        </w:rPr>
      </w:r>
      <w:r>
        <w:rPr>
          <w:lang w:val="sw_KE" w:bidi="sw_KE"/>
        </w:rPr>
        <w:t>Katika hatua hii, kikundi kitaigiza kifungu hiki.</w:t>
      </w:r>
    </w:p>
    <w:p>
      <w:pPr/>
      <w:r>
        <w:rPr>
          <w:lang w:val="sw_KE" w:bidi="sw_KE"/>
        </w:rPr>
      </w:r>
      <w:r>
        <w:rPr>
          <w:lang w:val="sw_KE" w:bidi="sw_KE"/>
        </w:rPr>
        <w:t>Simulizi hii ina matukio saba.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Wasimamizi wa kazi wa Misri wanaripoti kwa Farao</w:t>
      </w:r>
    </w:p>
    <w:p>
      <w:pPr>
        <w:pStyle w:val="ListBullet"/>
        <w:spacing w:line="240" w:lineRule="auto"/>
        <w:ind w:left="720"/>
      </w:pPr>
      <w:r>
        <w:rPr>
          <w:lang w:val="sw_KE" w:bidi="sw_KE"/>
        </w:rPr>
      </w:r>
      <w:r>
        <w:rPr>
          <w:lang w:val="sw_KE" w:bidi="sw_KE"/>
        </w:rPr>
        <w:t>Maafisa wa Waisraeli wakiripoti kwa wasimamizi wa kazi</w:t>
      </w:r>
    </w:p>
    <w:p>
      <w:pPr>
        <w:pStyle w:val="ListBullet"/>
        <w:spacing w:line="240" w:lineRule="auto"/>
        <w:ind w:left="720"/>
      </w:pPr>
      <w:r>
        <w:rPr>
          <w:lang w:val="sw_KE" w:bidi="sw_KE"/>
        </w:rPr>
      </w:r>
      <w:r>
        <w:rPr>
          <w:lang w:val="sw_KE" w:bidi="sw_KE"/>
        </w:rPr>
        <w:t>Na watu, au Waisraeli</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Kisha Haruni na Musa walikwenda kwa mfalme wa Misri na kusema, "Yahweh Mungu, ambaye sisi watu wa Israeli tunamwabudu, anakuambia hili: 'Waache watu wangu waende jangwani, ili waweze kuwa na karamu ya kuniheshimu!'"</w:t>
      </w:r>
    </w:p>
    <w:p>
      <w:pPr/>
      <w:r>
        <w:rPr>
          <w:lang w:val="sw_KE" w:bidi="sw_KE"/>
        </w:rPr>
      </w:r>
      <w:r>
        <w:rPr>
          <w:lang w:val="sw_KE" w:bidi="sw_KE"/>
        </w:rPr>
        <w:t>Lakini mfalme alisema, "Yahweh ni nani?" Kwa nini ninapaswa kuzingatia kile anachosema na kuwaacha watu wa Israeli waende? Simjui Yahweh! Na zaidi ya hayo, sitawaacha watu wa Israeli waende!"</w:t>
      </w:r>
    </w:p>
    <w:p>
      <w:pPr/>
      <w:r>
        <w:rPr>
          <w:lang w:val="sw_KE" w:bidi="sw_KE"/>
        </w:rPr>
      </w:r>
      <w:r>
        <w:rPr>
          <w:lang w:val="sw_KE" w:bidi="sw_KE"/>
        </w:rPr>
        <w:t>Musa na Haruni walijibu, "BWANA Mungu, ambaye sisi Waebrania tunamwabudu, ametutokea na kutuambia yale tunayopaswa kukuambia." Kwa hivyo tunakuomba uturuhusu tuende kwenye safari ya siku tatu jangwani. Ni lazima tutoe dhabihu kwa Mungu Yahweh hapo. Ikiwa hatutafanya hivyo, atasababisha tufe kutokana na magonjwa au kutokana na mashambulizi ya maadui wetu. Lakini mfalme wa Misri aliwaambia, "Musa na Haruni, kwa nini mnazuia watu wa Israeli kufanya kazi?" Waambie watumwa hao warudi kazini!" Mfalme pia alisema, "Nisikilizeni! Ninyi watu mnaoishi katika nchi hii sasa ni wengi zaidi, na mnataka waache kufanya kazi na kupumzika!"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Petro na Yohana, "Unahisi nini au unawaza nini?" Watu wanaweza kujibu mambo kama "Tunapaswa kufanya nini sasa!" Tunawezaje kumtii Yahweh?" au "Farao hamjui Yahweh na anamfanyia dhihaka!" au "Farao anataka watu wa Waebrania wafe." Anafikiri sisi ni wengi sana!"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Siku hiyo hiyo mfalme aliwaamuru wasimamizi wa watumwa Wamisri na wasimamizi wa Waisraeli wanaosimamia watumwa, "Msiendelee kuwapa watu wa Israeli makapi kwa ajili ya kutengeneza matofali, kama mlivyofanya hapo awali." Wafanye waende mashambani na kukusanya mabua kwa ajili yao wenyewe. Lakini wanawataka kutengeneza idadi ile ile ya matofali kama walivyofanya hapo awali. Usipunguze idadi kabisa. Hawana kazi ya kutosha ya kufanya. Hiyo ndiyo sababu wananiomba niwaache waende jangwani ili kutoa dhabihu kwa mungu wao. Walazimishe wanaume wafanye kazi kwa bidii zaidi, ili wasiwe na wakati wa kusikiliza uongo kutoka kwa viongozi wao!</w:t>
      </w:r>
    </w:p>
    <w:p>
      <w:pPr/>
      <w:r>
        <w:rPr>
          <w:lang w:val="sw_KE" w:bidi="sw_KE"/>
        </w:rPr>
      </w:r>
      <w:r>
        <w:rPr>
          <w:lang w:val="sw_KE" w:bidi="sw_KE"/>
        </w:rPr>
        <w:t>Kwa hivyo wasimamizi wa kazi wa Misri na wasimamizi wa Waisraeli walikwenda mahali ambapo watu wa Israeli walikuwa na kuwaambia, "Mfalme amesema kwamba hatawapa tena nyasi yoyote." Kwa hivyo ninyi wenyewe ni lazima mwende na kupata majani makavu popote mnapoweza kuyapata. Lakini ni lazima muendelee kufanya kazi ili kutengeneza idadi ile ile ya matofali kama hapo awali.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Waisraeli, "Mnahisi vipi au mnawaza nini?" Mtu anaweza kujibu mambo kama, "Ole wetu!" Tunawezaje kusambaza idadi sawa ya matofali kama hapo awali? au "Sasa tunapaswa kuvuta shuka la nazi na tunaweza kuipata wapi? Tunawezaje kufanya kazi kwa bidii zaidi? au "Kwa nini Wamisri wanatuchukia sana?" Tulikuwa wachungaji wa amani na walitufanya tuwe watumwa wanyonge!"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Kwa hivyo watu wa Israeli walitawanyika nchi yote ya Misri ili kutafuta majani makavu. Wakuu wa watumwa waliendelea kuwashinikiza, "Malizeni kazi mnayotakiwa kufanya kila siku, kwa kutengeneza kiasi kilekile cha matofali kama mlivyofanya hapo awali, tulipokuwa tukiwapa nyasi!" Waliposhindwa kufanya hivyo, wakubwa wa watumwa waliwafanya wengine wawapige wasimamizi wa Waisraeli kwa fimbo, na waliwauliza, "Kwa nini wanaume wote mnaowasimamia hawakuweza kutengeneza idadi ile ile ya matofali leo kama walivyofanya hapo awali?"</w:t>
      </w:r>
    </w:p>
    <w:p>
      <w:pPr/>
      <w:r>
        <w:rPr>
          <w:lang w:val="sw_KE" w:bidi="sw_KE"/>
        </w:rPr>
      </w:r>
      <w:r>
        <w:rPr>
          <w:lang w:val="sw_KE" w:bidi="sw_KE"/>
        </w:rPr>
        <w:t>Kisha wasimamizi wa Waisraeli walikwenda kwa mfalme na kulalamika, wakisema, "Kwa nini mnatutendea hivi?" Sasa hawatupi nyasi zozote za kutengeneza matofali, lakini wanaendelea kutuamuru kutengeneza matofali. Na sasa wakati mwingine wanatupiga. Lakini ni kosa la mabwana zenu watumwa kwamba hatuwezi kutengeneza matofali mengi kama hapo awali! Lakini mfalme alisema, "Ninyi ni wavivu na hamtaki kufanya kazi!" Ndiyo sababu mnaendelea kusema, 'Turuhusu tuende jangwani na kumtolea Yahweh dhabihu.' Kwa hivyo nenda na urudi kazini! Hatutawapa nyasi zozote, lakini ni lazima muendelee kutengeneza idadi ile ile ya matofali!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nafasi ya wasimamizi wa Waisraeli, "Unahisi nini au unafikiria nini?" Watu wanaweza kujibu mambo kama, "Hii ni hali ya kukata tamaa!" Sisi na watu tuko katika taabu!" au "Farao hatatusaidia!" Kwa hivyo tunaweza kufanya nini? au "Tulifikiri kwamba Yahweh alisikia kuhusu taabu yetu na angetutoa nje! Musa na Haruni wamekosa makosa! Yahweh na awahukumu!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Wasimamizi wa Waisraeli walitambua kwamba walikuwa katika hali ngumu, kwa sababu walikuwa wameambiwa, "Hatutapunguza idadi ya matofali mnayopaswa kutengeneza kila siku." Walipoondoka katika jumba la kifalme la mfalme, walikutana na Haruni na Musa, ambao walikuwa wakisubiri hapo. Waliwaambia Haruni na Musa, "Yahweh ameona kile ninyi wawili mlichofanya." Atawaadhibu, kwa sababu mmemfanya mfalme na maafisa wake kutudharau! Umewapa kisingizio cha kutuua!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Musa na Haruni, "Mnajisikiaje au mnawaza nini?" Mtu anaweza kujibu mambo kama, "Wasimamizi hawakubadilisha moyo wa Farao." Na wanatulaumu kwa amri ya mfalme! au "Wanatulaani na wanataka Mungu atuhukumu!" Lakini tulisema tu kile Yahweh alituambia tuambie Farao!" au "Tunapaswa kufanya nini? Tunapaswa kuzungumza na Yahweh."</w:t>
      </w:r>
      <w:r>
        <w:rPr>
          <w:lang w:val="sw_KE" w:bidi="sw_KE"/>
        </w:rPr>
      </w:r>
    </w:p>
    <w:p>
      <w:pPr>
        <w:pStyle w:val="Heading3"/>
      </w:pPr>
      <w:r>
        <w:rPr>
          <w:lang w:val="sw_KE" w:bidi="sw_KE"/>
        </w:rPr>
        <w:t>Kujaza Mapengo</w:t>
      </w:r>
    </w:p>
    <w:p>
      <w:pPr/>
      <w:r>
        <w:rPr>
          <w:lang w:val="sw_KE" w:bidi="sw_KE"/>
        </w:rPr>
      </w:r>
      <w:r>
        <w:rPr>
          <w:lang w:val="sw_KE" w:bidi="sw_KE"/>
        </w:rPr>
        <w:t>Sikiliza toleo la sauti la Kutoka 5:1–21 katika tafsiri inayoeleweka kwa urahisi zaidi.</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Baadaye Musa na Haruni walikwenda na kumwambia </w:t>
      </w:r>
      <w:r>
        <w:rPr>
          <w:b/>
          <w:lang w:val="sw_KE" w:bidi="sw_KE"/>
        </w:rPr>
        <w:t>Farao</w:t>
      </w:r>
      <w:r>
        <w:rPr>
          <w:lang w:val="sw_KE" w:bidi="sw_KE"/>
        </w:rPr>
        <w:t xml:space="preserve">, "Hivi ndivyo asemavyo </w:t>
      </w:r>
      <w:r>
        <w:rPr>
          <w:b/>
          <w:lang w:val="sw_KE" w:bidi="sw_KE"/>
        </w:rPr>
        <w:t>Yahweh</w:t>
      </w:r>
      <w:r>
        <w:rPr>
          <w:lang w:val="sw_KE" w:bidi="sw_KE"/>
        </w:rPr>
        <w:t xml:space="preserve">, </w:t>
      </w:r>
      <w:r>
        <w:rPr>
          <w:lang w:val="sw_KE" w:bidi="sw_KE"/>
        </w:rPr>
        <w:t>Mungu</w:t>
      </w:r>
      <w:r>
        <w:rPr>
          <w:lang w:val="sw_KE" w:bidi="sw_KE"/>
        </w:rPr>
        <w:t xml:space="preserve"> wa </w:t>
      </w:r>
      <w:r>
        <w:rPr>
          <w:b/>
          <w:lang w:val="sw_KE" w:bidi="sw_KE"/>
        </w:rPr>
        <w:t>Israeli</w:t>
      </w:r>
      <w:r>
        <w:rPr>
          <w:lang w:val="sw_KE" w:bidi="sw_KE"/>
        </w:rPr>
        <w:t xml:space="preserve">, 'Waache watu wangu waende, ili wanifanyie karamu </w:t>
      </w:r>
      <w:r>
        <w:rPr>
          <w:b/>
          <w:lang w:val="sw_KE" w:bidi="sw_KE"/>
        </w:rPr>
        <w:t>jangwani</w:t>
      </w:r>
      <w:r>
        <w:rPr>
          <w:lang w:val="sw_KE" w:bidi="sw_KE"/>
        </w:rPr>
        <w:t xml:space="preserve">.'" Tumia neno lile lile au fungu la maneno lile lile kwa ajili ya Farao kama ulivyotumia katika vifungu vilivyotangulia. Kwa maelezo zaidi kuhusu </w:t>
      </w:r>
      <w:r>
        <w:rPr>
          <w:lang w:val="sw_KE" w:bidi="sw_KE"/>
        </w:rPr>
        <w:t>Farao</w:t>
      </w:r>
      <w:r>
        <w:rPr>
          <w:lang w:val="sw_KE" w:bidi="sw_KE"/>
        </w:rPr>
        <w:t>, rejelea Faharasa Kuu.</w:t>
      </w:r>
    </w:p>
    <w:p>
      <w:pPr/>
      <w:r>
        <w:rPr>
          <w:lang w:val="sw_KE" w:bidi="sw_KE"/>
        </w:rPr>
      </w:r>
      <w:r>
        <w:rPr>
          <w:lang w:val="sw_KE" w:bidi="sw_KE"/>
        </w:rPr>
        <w:t xml:space="preserve">Tumia neno au kirai kilekile kwa </w:t>
      </w:r>
      <w:r>
        <w:rPr>
          <w:b/>
          <w:lang w:val="sw_KE" w:bidi="sw_KE"/>
        </w:rPr>
        <w:t>Yahweh</w:t>
      </w:r>
      <w:r>
        <w:rPr>
          <w:lang w:val="sw_KE" w:bidi="sw_KE"/>
        </w:rPr>
        <w:t xml:space="preserve"> kama ulivyotumia katika mafungu yaliyotangulia. Kwa maelezo zaidi kuhusu </w:t>
      </w:r>
      <w:r>
        <w:rPr>
          <w:lang w:val="sw_KE" w:bidi="sw_KE"/>
        </w:rPr>
        <w:t>Yahweh</w:t>
      </w:r>
      <w:r>
        <w:rPr>
          <w:lang w:val="sw_KE" w:bidi="sw_KE"/>
        </w:rPr>
        <w:t>, rejelea Faharasa Kuu.</w:t>
      </w:r>
    </w:p>
    <w:p>
      <w:pPr/>
      <w:r>
        <w:rPr>
          <w:lang w:val="sw_KE" w:bidi="sw_KE"/>
        </w:rPr>
      </w:r>
      <w:r>
        <w:rPr>
          <w:lang w:val="sw_KE" w:bidi="sw_KE"/>
        </w:rPr>
        <w:t xml:space="preserve">Neno </w:t>
      </w:r>
      <w:r>
        <w:rPr>
          <w:b/>
          <w:lang w:val="sw_KE" w:bidi="sw_KE"/>
        </w:rPr>
        <w:t>Israeli</w:t>
      </w:r>
      <w:r>
        <w:rPr>
          <w:lang w:val="sw_KE" w:bidi="sw_KE"/>
        </w:rPr>
        <w:t xml:space="preserve"> lina maana kadhaa tofauti katika Biblia. Hapa neno Israeli linarejelea watu wa Israeli, au </w:t>
      </w:r>
      <w:r>
        <w:rPr>
          <w:lang w:val="sw_KE" w:bidi="sw_KE"/>
        </w:rPr>
        <w:t>Waisraeli</w:t>
      </w:r>
      <w:r>
        <w:rPr>
          <w:lang w:val="sw_KE" w:bidi="sw_KE"/>
        </w:rPr>
        <w:t xml:space="preserve"> ambao walitokana na mtu Israeli au Yakobo. Tumia neno sawa au kirai sawa kwa Israeli kama vile umetumia katika simulizi zilizotangulia. Kwa maelezo zaidi kuhusu </w:t>
      </w:r>
      <w:r>
        <w:rPr>
          <w:lang w:val="sw_KE" w:bidi="sw_KE"/>
        </w:rPr>
        <w:t>Israeli</w:t>
      </w:r>
      <w:r>
        <w:rPr>
          <w:lang w:val="sw_KE" w:bidi="sw_KE"/>
        </w:rPr>
        <w:t xml:space="preserve">, rejelea Faharasa Kuu. </w:t>
      </w:r>
    </w:p>
    <w:p>
      <w:pPr/>
      <w:r>
        <w:rPr>
          <w:lang w:val="sw_KE" w:bidi="sw_KE"/>
        </w:rPr>
      </w:r>
      <w:r>
        <w:rPr>
          <w:lang w:val="sw_KE" w:bidi="sw_KE"/>
        </w:rPr>
        <w:t xml:space="preserve">Tumia neno au usemi uleule kwa ajili ya </w:t>
      </w:r>
      <w:r>
        <w:rPr>
          <w:b/>
          <w:lang w:val="sw_KE" w:bidi="sw_KE"/>
        </w:rPr>
        <w:t>nyika</w:t>
      </w:r>
      <w:r>
        <w:rPr>
          <w:lang w:val="sw_KE" w:bidi="sw_KE"/>
        </w:rPr>
        <w:t xml:space="preserve"> kama uliotumia katika vifungu vilivyotangulia. Kwa maelezo zaidi kuhusu </w:t>
      </w:r>
      <w:r>
        <w:rPr>
          <w:lang w:val="sw_KE" w:bidi="sw_KE"/>
        </w:rPr>
        <w:t>nyika</w:t>
      </w:r>
      <w:r>
        <w:rPr>
          <w:lang w:val="sw_KE" w:bidi="sw_KE"/>
        </w:rPr>
        <w:t>, rejelea Faharasa Kuu.</w:t>
      </w:r>
    </w:p>
    <w:p>
      <w:pPr/>
      <w:r>
        <w:rPr>
          <w:lang w:val="sw_KE" w:bidi="sw_KE"/>
        </w:rPr>
      </w:r>
      <w:r>
        <w:rPr>
          <w:lang w:val="sw_KE" w:bidi="sw_KE"/>
        </w:rPr>
        <w:t xml:space="preserve">Kisha Musa na Haruni walimwambia Farao, "Mungu wa </w:t>
      </w:r>
      <w:r>
        <w:rPr>
          <w:b/>
          <w:lang w:val="sw_KE" w:bidi="sw_KE"/>
        </w:rPr>
        <w:t>Waebrania</w:t>
      </w:r>
      <w:r>
        <w:rPr>
          <w:lang w:val="sw_KE" w:bidi="sw_KE"/>
        </w:rPr>
        <w:t xml:space="preserve"> amekutana nasi." Tafadhali turuhusu tuende safari ya siku tatu jangwani ili tuweze </w:t>
      </w:r>
      <w:r>
        <w:rPr>
          <w:b/>
          <w:lang w:val="sw_KE" w:bidi="sw_KE"/>
        </w:rPr>
        <w:t>kutoa dhabihu</w:t>
      </w:r>
      <w:r>
        <w:rPr>
          <w:lang w:val="sw_KE" w:bidi="sw_KE"/>
        </w:rPr>
        <w:t xml:space="preserve"> kwa Yahweh, Mungu wetu. Waebrania wanarejelea kundi lilelile la watu kama Waisraeli. Tumia neno lile lile au kirai kile kile kwa Waebrania kama ulivyotumia katika vifungu vilivyotangulia. Kwa maelezo zaidi kuhusu </w:t>
      </w:r>
      <w:r>
        <w:rPr>
          <w:lang w:val="sw_KE" w:bidi="sw_KE"/>
        </w:rPr>
        <w:t>Waebrania</w:t>
      </w:r>
      <w:r>
        <w:rPr>
          <w:lang w:val="sw_KE" w:bidi="sw_KE"/>
        </w:rPr>
        <w:t>, rejelea Faharasa Kuu.</w:t>
      </w:r>
    </w:p>
    <w:p>
      <w:pPr/>
      <w:r>
        <w:rPr>
          <w:lang w:val="sw_KE" w:bidi="sw_KE"/>
        </w:rPr>
      </w:r>
      <w:r>
        <w:rPr>
          <w:lang w:val="sw_KE" w:bidi="sw_KE"/>
        </w:rPr>
        <w:t xml:space="preserve">Tumia neno lile lile au kirai kile kile kwa </w:t>
      </w:r>
      <w:r>
        <w:rPr>
          <w:b/>
          <w:lang w:val="sw_KE" w:bidi="sw_KE"/>
        </w:rPr>
        <w:t>dhabihu</w:t>
      </w:r>
      <w:r>
        <w:rPr>
          <w:lang w:val="sw_KE" w:bidi="sw_KE"/>
        </w:rPr>
        <w:t xml:space="preserve"> kama ulivyotumia katika vifungu vilivyotangulia. Kwa maelezo zaidi kuhusu </w:t>
      </w:r>
      <w:r>
        <w:rPr>
          <w:lang w:val="sw_KE" w:bidi="sw_KE"/>
        </w:rPr>
        <w:t>dhabihu</w:t>
      </w:r>
      <w:r>
        <w:rPr>
          <w:lang w:val="sw_KE" w:bidi="sw_KE"/>
        </w:rPr>
        <w:t>, rejelea Faharasa Kuu.</w:t>
      </w:r>
    </w:p>
    <w:p>
      <w:pPr/>
      <w:r>
        <w:rPr>
          <w:lang w:val="sw_KE" w:bidi="sw_KE"/>
        </w:rPr>
      </w:r>
      <w:r>
        <w:rPr>
          <w:lang w:val="sw_KE" w:bidi="sw_KE"/>
        </w:rPr>
        <w:t xml:space="preserve">Siku hiyo hiyo Farao aliwaamuru </w:t>
      </w:r>
      <w:r>
        <w:rPr>
          <w:b/>
          <w:lang w:val="sw_KE" w:bidi="sw_KE"/>
        </w:rPr>
        <w:t>wasimamizi wa kazi</w:t>
      </w:r>
      <w:r>
        <w:rPr>
          <w:lang w:val="sw_KE" w:bidi="sw_KE"/>
        </w:rPr>
        <w:t xml:space="preserve"> wa watu na </w:t>
      </w:r>
      <w:r>
        <w:rPr>
          <w:b/>
          <w:lang w:val="sw_KE" w:bidi="sw_KE"/>
        </w:rPr>
        <w:t>maafisa</w:t>
      </w:r>
      <w:r>
        <w:rPr>
          <w:lang w:val="sw_KE" w:bidi="sw_KE"/>
        </w:rPr>
        <w:t xml:space="preserve"> wao, "Hamtawapa watu </w:t>
      </w:r>
      <w:r>
        <w:rPr>
          <w:b/>
          <w:lang w:val="sw_KE" w:bidi="sw_KE"/>
        </w:rPr>
        <w:t>makapi</w:t>
      </w:r>
      <w:r>
        <w:rPr>
          <w:lang w:val="sw_KE" w:bidi="sw_KE"/>
        </w:rPr>
        <w:t xml:space="preserve"> tena ili kutengeneza </w:t>
      </w:r>
      <w:r>
        <w:rPr>
          <w:b/>
          <w:lang w:val="sw_KE" w:bidi="sw_KE"/>
        </w:rPr>
        <w:t>matofali</w:t>
      </w:r>
      <w:r>
        <w:rPr>
          <w:lang w:val="sw_KE" w:bidi="sw_KE"/>
        </w:rPr>
        <w:t>, kama ilivyokuwa katika siku za nyuma; waende na kukusanya makapi kwa ajili yao wenyewe."</w:t>
      </w:r>
    </w:p>
    <w:p>
      <w:pPr/>
      <w:r>
        <w:rPr>
          <w:lang w:val="sw_KE" w:bidi="sw_KE"/>
        </w:rPr>
      </w:r>
      <w:r>
        <w:rPr>
          <w:lang w:val="sw_KE" w:bidi="sw_KE"/>
        </w:rPr>
        <w:t>Wasimamizi wa kazi walikuwa maafisa wa Misri waliowasimamia watumwa na walikuwa wakiwajibika moja kwa moja kwa mfalme. Tumia neno au kirai kilekile kwa ajili ya wasimamizi wa kazi kama ulivyotumia katika vifungu vilivyotangulia.</w:t>
      </w:r>
    </w:p>
    <w:p>
      <w:pPr/>
      <w:r>
        <w:rPr>
          <w:lang w:val="sw_KE" w:bidi="sw_KE"/>
        </w:rPr>
      </w:r>
      <w:r>
        <w:rPr>
          <w:lang w:val="sw_KE" w:bidi="sw_KE"/>
        </w:rPr>
        <w:t xml:space="preserve">Wasimamizi walikuwa Waisraeli ambao jukumu lao lilikuwa kuwafanya </w:t>
      </w:r>
      <w:r>
        <w:rPr>
          <w:lang w:val="sw_KE" w:bidi="sw_KE"/>
        </w:rPr>
        <w:t>watumwa</w:t>
      </w:r>
      <w:r>
        <w:rPr>
          <w:lang w:val="sw_KE" w:bidi="sw_KE"/>
        </w:rPr>
        <w:t xml:space="preserve"> wafanye kazi. Waliripoti kwa maofisa wa Misri.</w:t>
      </w:r>
    </w:p>
    <w:p>
      <w:pPr/>
      <w:r>
        <w:rPr>
          <w:lang w:val="sw_KE" w:bidi="sw_KE"/>
        </w:rPr>
      </w:r>
      <w:r>
        <w:rPr>
          <w:lang w:val="sw_KE" w:bidi="sw_KE"/>
        </w:rPr>
        <w:t xml:space="preserve">Simameni hapa na mjadili kama kikundi neno gani au kifungu gani cha maneno mtakachotumia kwa </w:t>
      </w:r>
      <w:r>
        <w:rPr>
          <w:b/>
          <w:lang w:val="sw_KE" w:bidi="sw_KE"/>
        </w:rPr>
        <w:t>wasimamizi</w:t>
      </w:r>
      <w:r>
        <w:rPr>
          <w:lang w:val="sw_KE" w:bidi="sw_KE"/>
        </w:rPr>
        <w:t>. Sitisha sauti hii hapa.</w:t>
      </w:r>
    </w:p>
    <w:p>
      <w:pPr/>
      <w:r>
        <w:rPr>
          <w:lang w:val="sw_KE" w:bidi="sw_KE"/>
        </w:rPr>
      </w:r>
      <w:r>
        <w:rPr>
          <w:b/>
          <w:lang w:val="sw_KE" w:bidi="sw_KE"/>
        </w:rPr>
        <w:t>Matofali</w:t>
      </w:r>
      <w:r>
        <w:rPr>
          <w:lang w:val="sw_KE" w:bidi="sw_KE"/>
        </w:rPr>
        <w:t xml:space="preserve"> katika Misri ya kale yalikuwa vitalu vya mstatili vya matope au udongo uliokaushwa na jua na kuchanganywa na nyasi, ambavyo watu walitumia kwa ajili ya kujenga kuta na majengo. Watu waliweka matofali juu ya kila mmoja kwa safu ya matope kati ya hizo kama chokaa. Tumia neno au kirai sawa kwa matofali kama vile ulivyotumia katika simulizi zilizotangulia.</w:t>
      </w:r>
    </w:p>
    <w:p>
      <w:pPr/>
      <w:r>
        <w:rPr>
          <w:lang w:val="sw_KE" w:bidi="sw_KE"/>
        </w:rPr>
      </w:r>
      <w:r>
        <w:rPr>
          <w:lang w:val="sw_KE" w:bidi="sw_KE"/>
        </w:rPr>
        <w:t xml:space="preserve">Sitisha hapa na kama kikundi muangalie picha ya matofali ya </w:t>
      </w:r>
      <w:r>
        <w:rPr>
          <w:lang w:val="sw_KE" w:bidi="sw_KE"/>
        </w:rPr>
        <w:t>Misri yaliyotengenezwa kwa matope na majani</w:t>
      </w:r>
      <w:r>
        <w:rPr>
          <w:lang w:val="sw_KE" w:bidi="sw_KE"/>
        </w:rPr>
        <w:t>. Sitisha sauti hii hapa.</w:t>
      </w:r>
    </w:p>
    <w:p>
      <w:pPr/>
      <w:r>
        <w:rPr>
          <w:lang w:val="sw_KE" w:bidi="sw_KE"/>
        </w:rPr>
      </w:r>
      <w:r>
        <w:rPr>
          <w:b/>
          <w:lang w:val="sw_KE" w:bidi="sw_KE"/>
        </w:rPr>
        <w:t>Mabua makavu</w:t>
      </w:r>
      <w:r>
        <w:rPr>
          <w:lang w:val="sw_KE" w:bidi="sw_KE"/>
        </w:rPr>
        <w:t xml:space="preserve"> yanarejelea vipande vilivyokatwa vya mabua ya ngano au shayiri baada ya watu kuvuna nafaka. Ilikuwa na madhumuni mawili: ilifanya matope yashikamane katika donge moja, na ilizalisha dutu ambayo iliimarisha matofali makavu.</w:t>
      </w:r>
    </w:p>
    <w:p>
      <w:pPr/>
      <w:r>
        <w:rPr>
          <w:lang w:val="sw_KE" w:bidi="sw_KE"/>
        </w:rPr>
      </w:r>
      <w:r>
        <w:rPr>
          <w:lang w:val="sw_KE" w:bidi="sw_KE"/>
        </w:rPr>
        <w:t>Tumia neno au kifungu sawa kwa mrija kama ulivyotumia katika simulizi zilizotangulia.</w:t>
      </w:r>
    </w:p>
    <w:p>
      <w:pPr/>
      <w:r>
        <w:rPr>
          <w:lang w:val="sw_KE" w:bidi="sw_KE"/>
        </w:rPr>
      </w:r>
      <w:r>
        <w:rPr>
          <w:lang w:val="sw_KE" w:bidi="sw_KE"/>
        </w:rPr>
        <w:t xml:space="preserve">Kwa hivyo watu walitawanyika katika nchi yote ya Misri ili kukusanya </w:t>
      </w:r>
      <w:r>
        <w:rPr>
          <w:b/>
          <w:lang w:val="sw_KE" w:bidi="sw_KE"/>
        </w:rPr>
        <w:t>mashina ya nafaka</w:t>
      </w:r>
      <w:r>
        <w:rPr>
          <w:lang w:val="sw_KE" w:bidi="sw_KE"/>
        </w:rPr>
        <w:t xml:space="preserve"> kwa ajili ya majani makavu. NABU ni bua ambalo limebaki la mimea baada ya kuvunwa: bamba kati ya mizizi na mahali ambapo wavunaji wanakata mmea.</w:t>
      </w:r>
    </w:p>
    <w:p>
      <w:pPr/>
      <w:r>
        <w:rPr>
          <w:lang w:val="sw_KE" w:bidi="sw_KE"/>
        </w:rPr>
      </w:r>
      <w:r>
        <w:rPr>
          <w:lang w:val="sw_KE" w:bidi="sw_KE"/>
        </w:rPr>
        <w:t>Simama hapa na mjadili kama kikundi neno au kifungu gani cha maneno mtakachotumia kwa ajili ya nywele fupi za ndevu.</w:t>
      </w:r>
    </w:p>
    <w:p>
      <w:pPr/>
      <w:r>
        <w:rPr>
          <w:lang w:val="sw_KE" w:bidi="sw_KE"/>
        </w:rPr>
      </w:r>
      <w:r>
        <w:rPr>
          <w:lang w:val="sw_KE" w:bidi="sw_KE"/>
        </w:rPr>
        <w:t xml:space="preserve">Simama hapa na kama kikundi muangalie picha za </w:t>
      </w:r>
      <w:r>
        <w:rPr>
          <w:lang w:val="sw_KE" w:bidi="sw_KE"/>
        </w:rPr>
        <w:t>nyasi kavu na mashina ya nafaka</w:t>
      </w:r>
      <w:r>
        <w:rPr>
          <w:lang w:val="sw_KE" w:bidi="sw_KE"/>
        </w:rPr>
        <w:t>.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5:22–6:13</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5:22–6:13 na iwekeni mioyoni mwenu.</w:t>
      </w:r>
    </w:p>
    <w:p>
      <w:pPr/>
      <w:r>
        <w:rPr>
          <w:lang w:val="sw_KE" w:bidi="sw_KE"/>
        </w:rPr>
      </w:r>
      <w:r>
        <w:rPr>
          <w:lang w:val="sw_KE" w:bidi="sw_KE"/>
        </w:rPr>
        <w:t>Sikiliza toleo la sauti la Kutoka 5:22–6:13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5:22–6:13 katika tafsiri iliyo rahisi zaidi kueleweka.</w:t>
      </w:r>
    </w:p>
    <w:p>
      <w:pPr/>
      <w:r>
        <w:rPr>
          <w:lang w:val="sw_KE" w:bidi="sw_KE"/>
        </w:rPr>
      </w:r>
      <w:r>
        <w:rPr>
          <w:lang w:val="sw_KE" w:bidi="sw_KE"/>
        </w:rPr>
        <w:t>Katika kifungu kilichopita Musa na Haruni walimwambia Farao kwamba Yahweh, Mungu wa Waebrania, alitaka Farao awaache Waisraeli waende wakamtolee Yahweh dhabihu jangwani. Farao alikataa na kufanya kazi ya watumwa wa Waisraeli kuwa ngumu zaidi. Alitoa amri inayowataka watumwa Waisraeli wakusanye kapi zao wenyewe ili wazitumie kama majani ya kutengeneza matofali. Lakini Farao alitarajia wazalishe idadi ile ile ya matofali kama hapo awali. Waisraeli waliposhindwa kutimiza idadi yao ya matofali, Wamisri waliwapiga wasimamizi wa Waisraeli. Wasimamizi walilalamika kuhusu hali hiyo kwa Farao. Lakini Farao hakulegeza msimamo na wasimamizi walimlaumu Musa na Haruni kwa mateso yao. Wasimamizi waliwalaani Musa na Haruni wakisema kwamba Mungu anapaswa kuwahukumu.</w:t>
      </w:r>
    </w:p>
    <w:p>
      <w:pPr/>
      <w:r>
        <w:rPr>
          <w:lang w:val="sw_KE" w:bidi="sw_KE"/>
        </w:rPr>
      </w:r>
      <w:r>
        <w:rPr>
          <w:lang w:val="sw_KE" w:bidi="sw_KE"/>
        </w:rPr>
        <w:t>Kisha Musa alimgeukia Yahweh na kumwomba. Alimwambia Yahweh kwa kukata tamaa, "Ee Bwana, Bwana wangu, kwa nini umeleta madhara kwa watu hawa?" Musa hakutarajia Yahweh kujibu swali lake. Ilikuwa zaidi kama maombolezo. Ndani yake alimshtaki Yahweh kwa kuruhusu taabu ambayo Farao alileta juu ya Waisraeli. Musa hakuwa na furaha na alikuwa amekata tamaa kwa kile kilichotokea. Yahweh alikuwa amemwambia atarajie ukaidi wa Farao, lakini hakutarajia matendo ya ukatili ya Farao dhidi ya Waisraeli kama matokeo ya kuzungumza na Farao. Ndiyo sababu Musa alimwuliza Yahweh katika sala yake iliyofuata, "Kwa nini ulinipeleka kwenye utume kama huo?" Musa aliendelea, "Na tangu nilipoenda kwa Farao ili kuzungumza kwa niaba yako, amewatendea watu wako kwa ukatili." Hujafanya chochote kuwasaidia!" Kifungu "kutoka wakati nilipoenda kwa Farao" kinamaanisha kwamba kiasi kikubwa cha wakati kilipita kati ya mkutano wa Musa na Farao na wakati alipokuwa akizungumza na Yahweh. Musa alitarajia kwamba ukombozi ulioahidiwa wa Yahweh ungetokea haraka na haungehusisha vikwazo au mambo ya kukatisha tamaa.</w:t>
      </w:r>
    </w:p>
    <w:p>
      <w:pPr/>
      <w:r>
        <w:rPr>
          <w:lang w:val="sw_KE" w:bidi="sw_KE"/>
        </w:rPr>
      </w:r>
      <w:r>
        <w:rPr>
          <w:lang w:val="sw_KE" w:bidi="sw_KE"/>
        </w:rPr>
        <w:t>Simama hapa na uisimulie kikundi hadithi kuhusu wakati ambapo mtu alikuomba ufanye kitu kigumu sana ambacho kilikuwa juu ya uwezo wako. Sitisha sauti hii hapa.</w:t>
      </w:r>
    </w:p>
    <w:p>
      <w:pPr/>
      <w:r>
        <w:rPr>
          <w:lang w:val="sw_KE" w:bidi="sw_KE"/>
        </w:rPr>
      </w:r>
      <w:r>
        <w:rPr>
          <w:lang w:val="sw_KE" w:bidi="sw_KE"/>
        </w:rPr>
        <w:t>Yahweh alimjibu Musa, akisema kwamba kuanzia wakati huo na kuendelea Musa angeona kile Yahweh angemfanyia Farao. Yahweh angefanya matendo yake yenye nguvu kwa Farao na Misri bila kuchelewa tena zaidi. Yahweh aliendelea, "Kwa sababu ya mkono wangu wenye nguvu Farao atawaacha watu wangu Israeli waende, kwa sababu ya mkono wangu wenye nguvu atawafukuza watu kutoka katika nchi yake." Yahweh alikuwa akisema, "Nitamlazimisha Farao kwa nguvu kuwaacha watu wangu waende." Kwa kweli, kwa nguvu yangu nitamlazimisha Farao kuwafukuza Waisraeli kutoka kwa nchi yake!" Yahweh alimjibu Musa kwa kurejelea ahadi yake ya awali ambayo alimpa Musa katika kichaka kinachowaka. Ahadi ilikuwa kwamba ingechukua kitu kikubwa zaidi kuliko nguvu ya kibinadamu kumfanya Farao awaache Waisraeli waende. Hapo Yahweh alimwahidi Musa kwamba angemlazimisha Farao kuwaacha Waisraeli waondoke Misri, si tu kwenda kwa sherehe ya siku tatu. Yahweh angemlazimisha Farao "kuwafukuza Waisraeli kutoka katika nchi ya Farao" milele.</w:t>
      </w:r>
    </w:p>
    <w:p>
      <w:pPr/>
      <w:r>
        <w:rPr>
          <w:lang w:val="sw_KE" w:bidi="sw_KE"/>
        </w:rPr>
      </w:r>
      <w:r>
        <w:rPr>
          <w:lang w:val="sw_KE" w:bidi="sw_KE"/>
        </w:rPr>
        <w:t>Mungu alizungumza na Musa na kusema, "Mimi ni Yahweh." Mungu alijitambulisha kwa jina lake sahihi "Yahweh." "Yahweh" ni jina la kipekee—hakuna dini nyingine katika eneo karibu na Israeli ilitumia jina kama hili kwa mungu wao. Katika utamaduni wa Kiebrania, majina yalifichua tabia ya mtu. Mungu anaonyesha watu wake tabia yake kupitia jina lake "Yahweh." Jina "Yahweh" linaonyesha uaminifu wa Mungu kwa watu wake. Jina "Yahweh" linaonyesha kwamba yeye yuko na daima atakuwa yule yule, Mungu Muumbaji. Mungu alitumia msemo "Mimi ni Yahweh" mara nne katika aya hii. Kwa kufanya hivyo Mungu alithibitisha mamlaka yake na uwepo wake kama Mungu wa Israeli. Kisha Mungu alimkumbusha Musa kwamba yeye alikuwa Mungu ambaye alimtokea Ibrahimu, Isaka, na Yakobo, mababu wa Waisraeli. Mungu alisema kwamba alijidhihirisha kwao kwa kutumia jina El Shaddai, ambalo baadhi ya watu wanatafsiri kama Mungu Mwenyezi au Mungu Mwenye Nguvu Zote. Jina hilo linaonyesha uwezo na nguvu ya Mungu ya kufanya miujiza.</w:t>
      </w:r>
    </w:p>
    <w:p>
      <w:pPr/>
      <w:r>
        <w:rPr>
          <w:lang w:val="sw_KE" w:bidi="sw_KE"/>
        </w:rPr>
      </w:r>
      <w:r>
        <w:rPr>
          <w:lang w:val="sw_KE" w:bidi="sw_KE"/>
        </w:rPr>
        <w:t>Kisha Mungu alisema, "lakini kwa jina langu, Yahweh, sikujidhihirisha kikamilifu kwao." Hata hivyo, Mungu alikuwa amejitambulisha kwa mababu wa Waisraeli kwa jina lake la kibinafsi "Yahweh" na walitumia jina "Yahweh" walipomwita Mungu katika kitabu cha Mwanzo. Kinachoweza kumaanishwa na maandiko haya ni kwamba ingawa Ibrahimu, Isaka, na Yakobo walijua jina la Mungu "Yahweh," hawakumjua kikamilifu kulingana na maana ya jina hili. Mungu angefunua maana kamili ya jina lake "Yahweh" kwa kutimiza agano lake na Ibrahimu, Isaka, na Yakobo.</w:t>
      </w:r>
    </w:p>
    <w:p>
      <w:pPr/>
      <w:r>
        <w:rPr>
          <w:lang w:val="sw_KE" w:bidi="sw_KE"/>
        </w:rPr>
      </w:r>
      <w:r>
        <w:rPr>
          <w:lang w:val="sw_KE" w:bidi="sw_KE"/>
        </w:rPr>
        <w:t>Sitisha hapa na mjadili swali hili kama kikundi: Majina ya watu na miungu katika utamaduni wenu yanamaanisha nini? Sitisha sauti hii hapa.</w:t>
      </w:r>
    </w:p>
    <w:p>
      <w:pPr/>
      <w:r>
        <w:rPr>
          <w:lang w:val="sw_KE" w:bidi="sw_KE"/>
        </w:rPr>
      </w:r>
      <w:r>
        <w:rPr>
          <w:lang w:val="sw_KE" w:bidi="sw_KE"/>
        </w:rPr>
        <w:t>Mungu pia alimkumbusha Musa kwamba alifanya agano lake na Ibrahimu, Isaka, na Yakobo. Agano lilikuwa uhusiano ulihusisha makubaliano ya kisheria kati ya pande mbili, yaliyotiwa muhuri kwa kiapo, ambayo pande zote mbili zilipaswa kuyafuata. Ilikuwa zaidi ya ahadi tu, lakini ilijumuisha ahadi. Yahweh alisema kwamba hilo lilikuwa agano la Yahweh pamoja na Ibrahimu, Isaka, na Yakobo. Yahweh alianzisha agano. Aliweka masharti ya agano ambayo yalijumuisha ahadi yake. Agano la Yahweh lilikuwa ahadi ya kuwapa Waisraeli nchi ya Kanaani. Watu wanaoitwa Wakanaani waliishi Kanaani. Kabla ya kuhamia Misri, Waisraeli waliishi Kanaani kama wageni wa muda, au wageni. Yahweh aliahidi chini ya masharti ya agano lake kuwaacha Waisraeli kumiliki nchi ya Kanaani. Kanaani ingekuwa nchi yao.</w:t>
      </w:r>
    </w:p>
    <w:p>
      <w:pPr/>
      <w:r>
        <w:rPr>
          <w:lang w:val="sw_KE" w:bidi="sw_KE"/>
        </w:rPr>
      </w:r>
      <w:r>
        <w:rPr>
          <w:lang w:val="sw_KE" w:bidi="sw_KE"/>
        </w:rPr>
        <w:t>Simama hapa na mjadili swali hili kama kikundi: Ni aina gani ya mikataba inayofunga, au maagano ambayo watu hufanya katika kabila lako? Sitisha sauti hii hapa.</w:t>
      </w:r>
    </w:p>
    <w:p>
      <w:pPr/>
      <w:r>
        <w:rPr>
          <w:lang w:val="sw_KE" w:bidi="sw_KE"/>
        </w:rPr>
      </w:r>
      <w:r>
        <w:rPr>
          <w:lang w:val="sw_KE" w:bidi="sw_KE"/>
        </w:rPr>
        <w:t>Yahweh aliendelea kumhakikishia Musa na kusema, "Sasa nimesikia kilio cha kukata tamaa cha Waisraeli, kwa sababu Wamisri wanawatumikisha, na nimekumbuka agano langu." Yahweh aliposema, "Nimesikia," kuna uwezekano mkubwa inamaanisha "Nitajibu sala zenu kwa neema na kukidhi mahitaji yenu."</w:t>
      </w:r>
    </w:p>
    <w:p>
      <w:pPr/>
      <w:r>
        <w:rPr>
          <w:lang w:val="sw_KE" w:bidi="sw_KE"/>
        </w:rPr>
      </w:r>
      <w:r>
        <w:rPr>
          <w:lang w:val="sw_KE" w:bidi="sw_KE"/>
        </w:rPr>
        <w:t>Yahweh ni Mungu ambaye angekuwepo binafsi, kwa maamuzi, na kwa uaminifu ili kutimiza agano alilofanya na Ibrahimu, Isaka, na Yakobo. Mababu wa Waisraeli walikuwa na ahadi tu, si mambo ambayo Mungu aliahidi. Wakati umefika ambapo Waisraeli wangemjua Mungu katika uwezo na tabia ya jina lake, Yahweh. Sasa angetimiza kile alichoahidi na angefanya kile alichokuwa ameamuru.</w:t>
      </w:r>
    </w:p>
    <w:p>
      <w:pPr/>
      <w:r>
        <w:rPr>
          <w:lang w:val="sw_KE" w:bidi="sw_KE"/>
        </w:rPr>
      </w:r>
      <w:r>
        <w:rPr>
          <w:lang w:val="sw_KE" w:bidi="sw_KE"/>
        </w:rPr>
        <w:t>Kwa sababu hii Yahweh alimpa Musa maneno ya kuwahakikishia Waisraeli. Yahweh alimwambia Musa kusema, "Mimi ni Yahweh." Kwa kujitambulisha tena kwa jina lake la kibinafsi "Yahweh," Yahweh alimkumbusha Musa na Waisraeli kwamba yeye alikuwa Mungu ambaye alifanya agano na Ibrahimu, Isaka, na Yakobo. Alitumia jina lake la kibinafsi "Yahweh" kama dhamana ya ahadi aliyotoa kwa mababu wa Waisraeli. Sehemu moja ya agano la Yahweh ilikuwa kuwakomboa Waisraeli kutoka kwa utumwa wa Misri. Yahweh aliendelea, "Nami nitawatoa kutoka chini ya utumwa, ambao Wamisri wanawawekea." Na nitawaweka huru kutoka kwa ukandamizaji wa Wamisri. Na nitawakomboa kwa mkono ulionyoshwa na kwa matendo makuu ya hukumu." Neno "kukomboa" mara nyingi linarejelea kununua tena kitu kilichokuwa cha mtu, kwa mfano, kukomboa wanafamilia ambao mtu aliuza kama watumwa. Hapa Yahweh alikuwa akisema angewatoa Waisraeli kutoka Misri. Angewakomboa na kuwaokoa. Kifungu "kwa mkono ulionyoshwa" kinamaanisha "kupitia nguvu yangu kubwa," na kinaashiria mkono unaosubiri kupiga. Yahweh angewakomboa, au kuwaokoa watu wake kupitia nguvu yake kuu alipoipiga Misri kwa matendo yake makuu ya hukumu, au adhabu ya kutisha. Adhabu ya kutisha pengine inarejelea mapigo ambayo Yahweh angeleta juu ya Wamisri. Yahweh asingewaokoa watu wake kutoka kwa Wamisri tu, bali pia angewaadhibu Wamisri wakati huo huo.</w:t>
      </w:r>
    </w:p>
    <w:p>
      <w:pPr/>
      <w:r>
        <w:rPr>
          <w:lang w:val="sw_KE" w:bidi="sw_KE"/>
        </w:rPr>
      </w:r>
      <w:r>
        <w:rPr>
          <w:lang w:val="sw_KE" w:bidi="sw_KE"/>
        </w:rPr>
        <w:t>Simama hapa na uwasimulie kikundi hicho hadithi ya hali ambapo mtu mwenye mamlaka alikupa ujumbe wa uhakikisho na faraja ili uwaambie watu uliokuwa unawasimamia. Sitisha sauti hii hapa.</w:t>
      </w:r>
    </w:p>
    <w:p>
      <w:pPr/>
      <w:r>
        <w:rPr>
          <w:lang w:val="sw_KE" w:bidi="sw_KE"/>
        </w:rPr>
      </w:r>
      <w:r>
        <w:rPr>
          <w:lang w:val="sw_KE" w:bidi="sw_KE"/>
        </w:rPr>
        <w:t>Yahweh aliendelea, "Nami nitawafanya ninyi kuwa watu wangu hasa," jambo ambalo lilimaanisha kwamba Yahweh angewachukua Waisraeli kama watoto wake. Angewatambua kama wake mwenyewe na kuwakubali. Hii pia ilikuwa sehemu ya agano la Yahweh na mababu wa Waisraeli. Yahweh aliendelea zaidi, "na mimi nitakuwa Mungu wenu, na mtajua kwamba mimi ni Yahweh Mungu wenu, ambaye nimewatoa kutoka chini ya mizigo ya Wamisri." Yahweh angekuwa Mungu wa Waisraeli. Wangemjua na kumwabudu. Kwa Yahweh kuwaokoa, Waisraeli wangejua kupitia uzoefu kwamba Yahweh alikuwa Mungu anayetenda na aliyepo ambaye aliwaweka huru kutoka utumwani Misri.</w:t>
      </w:r>
    </w:p>
    <w:p>
      <w:pPr/>
      <w:r>
        <w:rPr>
          <w:lang w:val="sw_KE" w:bidi="sw_KE"/>
        </w:rPr>
      </w:r>
      <w:r>
        <w:rPr>
          <w:lang w:val="sw_KE" w:bidi="sw_KE"/>
        </w:rPr>
        <w:t>Yahweh aliendelea kwa kusema kwamba angewafanya Waisraeli kuingia katika nchi ya Kanaani. Alikuwa amefanya kiapo na kumwahidi Ibrahimu, Isaka, na Yakobo kuwapa uzao wao nchi ya Kanaani. Yahweh angewapa Waisraeli nchi hiyo kama mali yao wenyewe. Ingekuwa yao. Hawangekuwa watumwa bali wangemiliki ardhi. Hili lilikuwa sehemu ya mwisho ya agano la Yahweh na mababu wa Waisraeli. Angewatoa kutoka kwa utumwa wa Misri na kutoa huduma ya Yahweh katika nchi aliyowaahidi. Yahweh alimhitimisha hotuba yake kwa kusema, "Mimi ni Yahweh." Kwa njia hii Yahweh alithibitisha mamlaka yake ya kutimiza agano alilofanya na Ibrahimu, Isaka, na Yakobo.</w:t>
      </w:r>
    </w:p>
    <w:p>
      <w:pPr/>
      <w:r>
        <w:rPr>
          <w:lang w:val="sw_KE" w:bidi="sw_KE"/>
        </w:rPr>
      </w:r>
      <w:r>
        <w:rPr>
          <w:lang w:val="sw_KE" w:bidi="sw_KE"/>
        </w:rPr>
        <w:t>Musa aliwaambia Waisraeli kile Yahweh alikuwa amesema, lakini walikataa kumsikiliza. Waisraeli walikuwa wamekata tamaa sana na kuchoshwa na utumwa waliopaswa kuvumilia kiasi kwamba hawakuweza kumsikiliza Musa au kuzingatia maneno aliyowaambia.</w:t>
      </w:r>
    </w:p>
    <w:p>
      <w:pPr/>
      <w:r>
        <w:rPr>
          <w:lang w:val="sw_KE" w:bidi="sw_KE"/>
        </w:rPr>
      </w:r>
      <w:r>
        <w:rPr>
          <w:lang w:val="sw_KE" w:bidi="sw_KE"/>
        </w:rPr>
        <w:t>Kisha Yahweh alimwambia Musa aende tena kwa mfalme wa Misri na kudai kuwaacha Waisraeli waondoke katika nchi yake. Wakati huu Waisraeli hawangeenda tu kwa ajili ya sherehe ya siku tatu, bali Farao alipaswa kuwaacha waondoke katika nchi yake milele.</w:t>
      </w:r>
    </w:p>
    <w:p>
      <w:pPr/>
      <w:r>
        <w:rPr>
          <w:lang w:val="sw_KE" w:bidi="sw_KE"/>
        </w:rPr>
      </w:r>
      <w:r>
        <w:rPr>
          <w:lang w:val="sw_KE" w:bidi="sw_KE"/>
        </w:rPr>
        <w:t>Lakini Musa alizungumza katika uwepo wa Yahweh na kusema, "Hata Waisraeli wamekataa kuamini kile nilichowaambia." Kwa nini Farao angenisikiliza?" Musa alikuwa akisema Waisraeli hawakumsikiliza, ingawa walikuwa watu wake na wangefaidika kutokana na ujumbe aliokuwa akizungumza kwa niaba ya Yahweh. Kwa hivyo angewezaje kutarajia kufanikiwa kwa kudai uhuru kwa Waisraeli kutoka kwa Farao? Farao alikuwa adui wa Musa. Farao angepoteza faida kutoka kwa kazi ya Waisraeli ikiwa wangeondoka katika nchi yake. Kisha Musa aliongeza, "Mimi ni mtu wa midomo isiyotahiriwa," ikimaanisha kwamba kwa kuongeza, alijiona kuwa msemaji maskini.</w:t>
      </w:r>
    </w:p>
    <w:p>
      <w:pPr/>
      <w:r>
        <w:rPr>
          <w:lang w:val="sw_KE" w:bidi="sw_KE"/>
        </w:rPr>
      </w:r>
      <w:r>
        <w:rPr>
          <w:lang w:val="sw_KE" w:bidi="sw_KE"/>
        </w:rPr>
        <w:t>Kisha Yahweh alizungumza na Musa na Haruni. Yahweh aliwaamuru Musa na Haruni kuwatoa Waisraeli kutoka katika nchi ya Misri. Hii inamaanisha kwamba Musa na Haruni walikuwa wakifuata amri za Yahweh kuwafanya Waisraeli kuondoka Misri. Yahweh huenda aliwaambia Musa na Haruni, "Mimi niko pamoja nanyi." Hupaswi kumwogopa Farao au Waisraeli. Ni lazima uwatoe watu kutoka Misri.</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5:22–6:13 katika tafsiri iliyo rahisi zaidi kueleweka.</w:t>
      </w:r>
    </w:p>
    <w:p>
      <w:pPr/>
      <w:r>
        <w:rPr>
          <w:lang w:val="sw_KE" w:bidi="sw_KE"/>
        </w:rPr>
      </w:r>
      <w:r>
        <w:rPr>
          <w:lang w:val="sw_KE" w:bidi="sw_KE"/>
        </w:rPr>
        <w:t>Katika hatua hii, kikundi hicho kitafafanua matukio, wahusika, na mazingira ya kifungu hiki. Kisha kikundi kitawazia kifungu hiki.</w:t>
      </w:r>
    </w:p>
    <w:p>
      <w:pPr/>
      <w:r>
        <w:rPr>
          <w:lang w:val="sw_KE" w:bidi="sw_KE"/>
        </w:rPr>
      </w:r>
      <w:r>
        <w:rPr>
          <w:lang w:val="sw_KE" w:bidi="sw_KE"/>
        </w:rPr>
        <w:t>Simulizi hii ina matukio tisa.</w:t>
      </w:r>
    </w:p>
    <w:p>
      <w:pPr/>
      <w:r>
        <w:rPr>
          <w:lang w:val="sw_KE" w:bidi="sw_KE"/>
        </w:rPr>
      </w:r>
      <w:r>
        <w:rPr>
          <w:b/>
          <w:lang w:val="sw_KE" w:bidi="sw_KE"/>
        </w:rPr>
        <w:t>Katika tukio la kwanza:</w:t>
      </w:r>
      <w:r>
        <w:rPr>
          <w:lang w:val="sw_KE" w:bidi="sw_KE"/>
        </w:rPr>
        <w:t xml:space="preserve"> Musa anamgeukia Yahweh katika sala na maombolezo. Anamwuliza Yahweh kwa nini Yahweh alimtuma kwenye kazi ambayo ilisababisha taabu zaidi kwa Waisraeli.</w:t>
      </w:r>
    </w:p>
    <w:p>
      <w:pPr/>
      <w:r>
        <w:rPr>
          <w:lang w:val="sw_KE" w:bidi="sw_KE"/>
        </w:rPr>
      </w:r>
      <w:r>
        <w:rPr>
          <w:b/>
          <w:lang w:val="sw_KE" w:bidi="sw_KE"/>
        </w:rPr>
        <w:t>Katika tukio la pili:</w:t>
      </w:r>
      <w:r>
        <w:rPr>
          <w:lang w:val="sw_KE" w:bidi="sw_KE"/>
        </w:rPr>
        <w:t xml:space="preserve"> Yahweh anamjibu Musa na kumwahidi kwamba yeye, Yahweh, atamlazimisha Farao kuwafukuza Waisraeli kutoka katika nchi ya Misri moja kwa moja.</w:t>
      </w:r>
    </w:p>
    <w:p>
      <w:pPr/>
      <w:r>
        <w:rPr>
          <w:lang w:val="sw_KE" w:bidi="sw_KE"/>
        </w:rPr>
      </w:r>
      <w:r>
        <w:rPr>
          <w:b/>
          <w:lang w:val="sw_KE" w:bidi="sw_KE"/>
        </w:rPr>
        <w:t>Katika onyesho la tatu:</w:t>
      </w:r>
      <w:r>
        <w:rPr>
          <w:lang w:val="sw_KE" w:bidi="sw_KE"/>
        </w:rPr>
        <w:t xml:space="preserve"> Mungu anamkumbusha Musa kwamba yeye ni Yahweh, Mungu ambaye alimtokea Ibrahimu, Isaka, na Yakobo na kufanya agano lake nao ili kuwapa nchi ya Kanaani.</w:t>
      </w:r>
    </w:p>
    <w:p>
      <w:pPr/>
      <w:r>
        <w:rPr>
          <w:lang w:val="sw_KE" w:bidi="sw_KE"/>
        </w:rPr>
      </w:r>
      <w:r>
        <w:rPr>
          <w:b/>
          <w:lang w:val="sw_KE" w:bidi="sw_KE"/>
        </w:rPr>
        <w:t>Katika tukio la nne:</w:t>
      </w:r>
      <w:r>
        <w:rPr>
          <w:lang w:val="sw_KE" w:bidi="sw_KE"/>
        </w:rPr>
        <w:t xml:space="preserve"> Yahweh anasema kwamba amesikia kilio cha mateso ya kukata tamaa cha Waisraeli nchini Misri na sasa alikuwa karibu kutimiza ahadi zake kwao.</w:t>
      </w:r>
    </w:p>
    <w:p>
      <w:pPr/>
      <w:r>
        <w:rPr>
          <w:lang w:val="sw_KE" w:bidi="sw_KE"/>
        </w:rPr>
      </w:r>
      <w:r>
        <w:rPr>
          <w:b/>
          <w:lang w:val="sw_KE" w:bidi="sw_KE"/>
        </w:rPr>
        <w:t>Katika tukio la tano:</w:t>
      </w:r>
      <w:r>
        <w:rPr>
          <w:lang w:val="sw_KE" w:bidi="sw_KE"/>
        </w:rPr>
        <w:t xml:space="preserve"> Yahweh anampa Musa maneno halisi ya kuwatia moyo Waisraeli. Kupitia ujumbe wa Musa, Yahweh anajidhihirisha kwa Waisraeli kwa jina lake la kibinafsi. Anawaahidi kwamba atawatoa kutoka katika utumwa huko Misri na atawafanya kuwa watu wake watakaomjua na kumwabudu. Kisha atawaongoza katika nchi ya Kanaani ambapo watamtumikia.</w:t>
      </w:r>
    </w:p>
    <w:p>
      <w:pPr/>
      <w:r>
        <w:rPr>
          <w:lang w:val="sw_KE" w:bidi="sw_KE"/>
        </w:rPr>
      </w:r>
      <w:r>
        <w:rPr>
          <w:b/>
          <w:lang w:val="sw_KE" w:bidi="sw_KE"/>
        </w:rPr>
        <w:t>Katika onyesho la sita:</w:t>
      </w:r>
      <w:r>
        <w:rPr>
          <w:lang w:val="sw_KE" w:bidi="sw_KE"/>
        </w:rPr>
        <w:t xml:space="preserve"> Musa anazungumza na Waisraeli na kuwapa ujumbe wa Yahweh, lakini hawakubali maneno yake. Wamechoka sana kwa sababu ya utumwa kiasi kwamba hawawezi kusikiliza ujumbe wa Musa kutoka kwa Yahweh.</w:t>
      </w:r>
    </w:p>
    <w:p>
      <w:pPr/>
      <w:r>
        <w:rPr>
          <w:lang w:val="sw_KE" w:bidi="sw_KE"/>
        </w:rPr>
      </w:r>
      <w:r>
        <w:rPr>
          <w:b/>
          <w:lang w:val="sw_KE" w:bidi="sw_KE"/>
        </w:rPr>
        <w:t>Katika tukio la saba:</w:t>
      </w:r>
      <w:r>
        <w:rPr>
          <w:lang w:val="sw_KE" w:bidi="sw_KE"/>
        </w:rPr>
        <w:t xml:space="preserve"> Yahweh anamwambia Musa aende kwa Farao na kumwamuru awaache Waisraeli waondoke katika nchi ya Misri.</w:t>
      </w:r>
    </w:p>
    <w:p>
      <w:pPr/>
      <w:r>
        <w:rPr>
          <w:lang w:val="sw_KE" w:bidi="sw_KE"/>
        </w:rPr>
      </w:r>
      <w:r>
        <w:rPr>
          <w:b/>
          <w:lang w:val="sw_KE" w:bidi="sw_KE"/>
        </w:rPr>
        <w:t>Katika tukio la nane:</w:t>
      </w:r>
      <w:r>
        <w:rPr>
          <w:lang w:val="sw_KE" w:bidi="sw_KE"/>
        </w:rPr>
        <w:t xml:space="preserve"> Musa anamjibu Yahweh akisema kwamba ikiwa Waisraeli hawakumsikiliza, ni jambo lisilowezekana kwamba Farao angemsikiliza.</w:t>
      </w:r>
    </w:p>
    <w:p>
      <w:pPr/>
      <w:r>
        <w:rPr>
          <w:lang w:val="sw_KE" w:bidi="sw_KE"/>
        </w:rPr>
      </w:r>
      <w:r>
        <w:rPr>
          <w:b/>
          <w:lang w:val="sw_KE" w:bidi="sw_KE"/>
        </w:rPr>
        <w:t>Katika tukio la tisa:</w:t>
      </w:r>
      <w:r>
        <w:rPr>
          <w:lang w:val="sw_KE" w:bidi="sw_KE"/>
        </w:rPr>
        <w:t xml:space="preserve"> Yahweh anazungumza na Musa na Haruni na kuwapa amri ya kuwaongoza Waisraeli kutoka Misri. Musa na Haruni wanapaswa kuwaambia Waisraeli na Farao kuhusu jambo hilo.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Wana wa Israeli</w:t>
      </w:r>
    </w:p>
    <w:p>
      <w:pPr>
        <w:pStyle w:val="ListBullet"/>
        <w:spacing w:line="240" w:lineRule="auto"/>
        <w:ind w:left="720"/>
      </w:pPr>
      <w:r>
        <w:rPr>
          <w:lang w:val="sw_KE" w:bidi="sw_KE"/>
        </w:rPr>
      </w:r>
      <w:r>
        <w:rPr>
          <w:lang w:val="sw_KE" w:bidi="sw_KE"/>
        </w:rPr>
        <w:t>Na Haruni</w:t>
      </w:r>
    </w:p>
    <w:p>
      <w:pPr/>
      <w:r>
        <w:rPr>
          <w:lang w:val="sw_KE" w:bidi="sw_KE"/>
        </w:rPr>
      </w:r>
      <w:r>
        <w:rPr>
          <w:lang w:val="sw_KE" w:bidi="sw_KE"/>
        </w:rPr>
        <w:t>Kama kikundi, zingatia sehemu hizi za mazingira ya kifungu:</w:t>
      </w:r>
    </w:p>
    <w:p>
      <w:pPr/>
      <w:r>
        <w:rPr>
          <w:lang w:val="sw_KE" w:bidi="sw_KE"/>
        </w:rPr>
      </w:r>
      <w:r>
        <w:rPr>
          <w:lang w:val="sw_KE" w:bidi="sw_KE"/>
        </w:rPr>
        <w:t>Kisha Musa alimgeukia Yahweh katika sala. Kifungu hicho hakisemi mahali Musa alipokuwa akimwomba Yahweh. Musa alihisi kukata tamaa na alimwambia Yahweh, "Kwa nini Bwana umeruhusu mambo yatokee kama haya?" Musa hakutarajia Yahweh kujibu swali lake. Ilikuwa zaidi kama maombolezo. Musa alimwuliza Yahweh kwa nini angempeleka katika utume ambao ungesababisha mateso kwa Waisraeli. Musa aliendelea, "Na tangu nilipoenda kwa Farao ili kuzungumza kwa niaba yenu, amewatendea watu wako kwa ukatili." Hujafanya chochote kuwasaidia!" Kifungu "kutoka wakati nilipoenda kwa Farao" kinamaanisha kwamba kiasi fulani cha wakati kilipita kati ya mkutano wa Musa na Farao na sala yake sasa.</w:t>
      </w:r>
    </w:p>
    <w:p>
      <w:pPr/>
      <w:r>
        <w:rPr>
          <w:lang w:val="sw_KE" w:bidi="sw_KE"/>
        </w:rPr>
      </w:r>
      <w:r>
        <w:rPr>
          <w:lang w:val="sw_KE" w:bidi="sw_KE"/>
        </w:rPr>
        <w:t>Simameni hapa na mkiwa kama kikundi mjadili hadithi katika utamaduni wenu ambapo mhusika analalamika kuhusu hali yake kwa kutumia maombolezo au sala. Sitisha sauti hii hapa.</w:t>
      </w:r>
    </w:p>
    <w:p>
      <w:pPr/>
      <w:r>
        <w:rPr>
          <w:lang w:val="sw_KE" w:bidi="sw_KE"/>
        </w:rPr>
      </w:r>
      <w:r>
        <w:rPr>
          <w:lang w:val="sw_KE" w:bidi="sw_KE"/>
        </w:rPr>
        <w:t>Yahweh alimjibu Musa akisema kwamba hivi karibuni Musa angeona kile Yahweh atakachomfanyia Farao. Yahweh aliendelea, "Kwa sababu ya mkono wangu wenye nguvu Farao atawaacha watu wangu Israeli waende." Kwa sababu ya mkono wangu wenye nguvu, atawafukuza watu kutoka katika nchi yake. Yahweh alimjibu Musa kwa kusema kwamba ingechukua kitu kikubwa zaidi kuliko nguvu ya kibinadamu kumfanya Farao awaache Waisraeli waende. Hapa Yahweh alimwahidi Musa kwamba angemlazimisha Farao kuwaacha Waisraeli waondoke Misri. Hawangetaka kwenda kwa ajili ya tamasha la siku tatu tu. Mungu angemlazimisha Farao kuwafukuza kutoka katika nchi ya Misri kabisa.</w:t>
      </w:r>
    </w:p>
    <w:p>
      <w:pPr/>
      <w:r>
        <w:rPr>
          <w:lang w:val="sw_KE" w:bidi="sw_KE"/>
        </w:rPr>
      </w:r>
      <w:r>
        <w:rPr>
          <w:lang w:val="sw_KE" w:bidi="sw_KE"/>
        </w:rPr>
        <w:t>Mungu alizungumza na Musa na kusema, "Mimi ni Yahweh." Mungu alijitambulisha kwa Musa kwa jina lake la pekee Yahweh. Mungu alitumia msemo "Mimi ni Yahweh" mara nne katika sehemu hii ya maandiko. Kwa kufanya hivyo Mungu alithibitisha mamlaka yake na uwepo wake kama Mungu wa Israeli. Kisha Mungu alimkumbusha Musa kwamba alimtokea Ibrahimu, kwa Isaka na kwa Yakobo, mababu wa Waisraeli. Mungu alisema alijifunua kwao akitumia jina El Shaddai linalomaanisha Mungu Mwenyezi. El ni jina la Mungu. Shaddai inamaanisha nguvu. Baadhi ya tafsiri hutumia Mungu Mwenye Nguvu Zote na zingine hutumia Mungu mwenye uwezo.</w:t>
      </w:r>
    </w:p>
    <w:p>
      <w:pPr/>
      <w:r>
        <w:rPr>
          <w:lang w:val="sw_KE" w:bidi="sw_KE"/>
        </w:rPr>
      </w:r>
      <w:r>
        <w:rPr>
          <w:lang w:val="sw_KE" w:bidi="sw_KE"/>
        </w:rPr>
        <w:t>Kisha Mungu alisema, "lakini kwa jina langu, Yahweh, sikujidhihirisha kikamilifu kwao." Hata hivyo, Mungu alikuwa amejitambulisha kwa mababu, au wazee wa Waisraeli, kwa jina lake la kibinafsi "Yahweh" na walitumia jina "Yahweh" walipomwita Mungu katika kitabu cha Mwanzo. Kinachoweza kumaanishwa na maandiko haya ni kwamba ingawa Ibrahimu, Isaka, na Yakobo walijua jina la Mungu "Yahweh," hawakumjua kikamilifu kulingana na maana kamili ya jina hili. Mungu angefunua maana kamili ya jina lake "Yahweh" kwa kutimiza agano lake na Ibrahimu, Isaka, na Yakobo.</w:t>
      </w:r>
    </w:p>
    <w:p>
      <w:pPr/>
      <w:r>
        <w:rPr>
          <w:lang w:val="sw_KE" w:bidi="sw_KE"/>
        </w:rPr>
      </w:r>
      <w:r>
        <w:rPr>
          <w:lang w:val="sw_KE" w:bidi="sw_KE"/>
        </w:rPr>
        <w:t>Simameni hapa na kama kikundi mjadili jinsi hadithi katika utamaduni wenu ingeonyesha, au ingeelezea mamlaka ya mhusika. Sitisha sauti hii hapa.</w:t>
      </w:r>
    </w:p>
    <w:p>
      <w:pPr/>
      <w:r>
        <w:rPr>
          <w:lang w:val="sw_KE" w:bidi="sw_KE"/>
        </w:rPr>
      </w:r>
      <w:r>
        <w:rPr>
          <w:lang w:val="sw_KE" w:bidi="sw_KE"/>
        </w:rPr>
        <w:t>Mungu pia alimkumbusha Musa kwamba alifanya agano lake na Ibrahimu, Isaka, na Yakobo. Agano la Mungu lilikuwa ahadi ya kuwapa Waisraeli nchi ya Kanaani. Watu wanaoitwa Wakanaani waliishi Kanaani na kumiliki nchi. Kabla ya kuhamia Misri, Waisraeli waliishi Kanaani kama wageni wa muda, au wageni. Mungu aliahidi chini ya masharti ya agano lake kuwapa Waisraeli nchi hiyo ili waimiliki.</w:t>
      </w:r>
    </w:p>
    <w:p>
      <w:pPr/>
      <w:r>
        <w:rPr>
          <w:lang w:val="sw_KE" w:bidi="sw_KE"/>
        </w:rPr>
      </w:r>
      <w:r>
        <w:rPr>
          <w:lang w:val="sw_KE" w:bidi="sw_KE"/>
        </w:rPr>
        <w:t>Mungu aliendelea kumhakikishia Musa na kusema, "Wakati huu nimesikia kilio cha kukata tamaa cha Waisraeli, kwa sababu Wamisri wanawafanya kufanya kazi kwa bidii kama watumwa." "Nitatimiza ahadi yangu kwao." Mungu alisema kwamba sasa ulikuwa wakati wa kutekeleza kile alichokuwa amewaahidi watu wake.</w:t>
      </w:r>
    </w:p>
    <w:p>
      <w:pPr/>
      <w:r>
        <w:rPr>
          <w:lang w:val="sw_KE" w:bidi="sw_KE"/>
        </w:rPr>
      </w:r>
      <w:r>
        <w:rPr>
          <w:lang w:val="sw_KE" w:bidi="sw_KE"/>
        </w:rPr>
        <w:t>Yahweh alitaka kuwahakikishia Waisraeli kwamba angetimiza ahadi yake kwao. Basi Yahweh alimwambia Musa kusema, "Mimi ni Yahweh." Kwa kujitambulisha tena kwa jina lake la kibinafsi "Yahweh," Mungu alimkumbusha Musa na Waisraeli kwamba yeye alikuwa Mungu ambaye alifanya agano na Ibrahimu, Isaka, na Yakobo. Alitumia jina lake binafsi "Yahweh" kama dhamana ya ahadi aliyotoa kwa mababu wa Waisraeli. Yahweh aliahidi kwamba angewaokoa Waisraeli kutoka kwa kazi ya kulazimishwa na ukandamizaji wa Wamisri. Angekomboa watu wake kwa mkono ulionyoshwa na kwa matendo makuu ya hukumu. "Kwa mkono ulionyoshwa" ni usemi ambao unamaanisha kwamba Yahweh angewakomboa watu wake Israeli kwa nguvu yake kubwa.</w:t>
      </w:r>
    </w:p>
    <w:p>
      <w:pPr/>
      <w:r>
        <w:rPr>
          <w:lang w:val="sw_KE" w:bidi="sw_KE"/>
        </w:rPr>
      </w:r>
      <w:r>
        <w:rPr>
          <w:lang w:val="sw_KE" w:bidi="sw_KE"/>
        </w:rPr>
        <w:t>Yahweh aliendelea kwa kusema kwamba angewachukua Waisraeli kama watoto wake. Angewatambua kama wake mwenyewe na kuwakubali. Yahweh angekuwa Mungu wa Waisraeli. Wangemjua na kumwabudu. Kwa Yahweh kuwaokoa, Waisraeli wangejua kupitia uzoefu kwamba Yahweh alikuwa Mungu anayetenda na aliyepo ambaye aliwaweka huru kutoka utumwani Misri.</w:t>
      </w:r>
    </w:p>
    <w:p>
      <w:pPr/>
      <w:r>
        <w:rPr>
          <w:lang w:val="sw_KE" w:bidi="sw_KE"/>
        </w:rPr>
      </w:r>
      <w:r>
        <w:rPr>
          <w:lang w:val="sw_KE" w:bidi="sw_KE"/>
        </w:rPr>
        <w:t>Yahweh aliendelea kwa kusema kwamba angewafanya Waisraeli kuingia katika nchi ya Kanaani. Alikuwa amefanya kiapo na kumwahidi Ibrahimu, Isaka, na Yakobo kuwapa wao na uzao wao nchi ya Kanaani. Yahweh angewapa Waisraeli nchi hiyo kama mali yao wenyewe. Ingekuwa yao. Hawangekuwa watumwa bali wangemiliki ardhi. Hii ilikuwa sehemu ya mwisho ya agano la Yahweh na mababu wa Waisraeli. Angewatoa kutoka katika utumwa wa Misri na kuwaingiza katika utumishi wa Yahweh katika nchi aliyowaahidi. Yahweh alimhitimisha hotuba yake kwa kusema, "Mimi ni Yahweh." Kwa njia hii Yahweh alithibitisha mamlaka yake ya kutimiza agano alilofanya na Ibrahimu, Isaka, na Yakobo.</w:t>
      </w:r>
    </w:p>
    <w:p>
      <w:pPr/>
      <w:r>
        <w:rPr>
          <w:lang w:val="sw_KE" w:bidi="sw_KE"/>
        </w:rPr>
      </w:r>
      <w:r>
        <w:rPr>
          <w:lang w:val="sw_KE" w:bidi="sw_KE"/>
        </w:rPr>
        <w:t>Acheni hapa na kama kikundi mjadili jinsi watu katika utamaduni wenu wanavyothibitisha mamlaka yao wanapomaliza hotuba rasmi. Sitisha sauti hii hapa.</w:t>
      </w:r>
    </w:p>
    <w:p>
      <w:pPr/>
      <w:r>
        <w:rPr>
          <w:lang w:val="sw_KE" w:bidi="sw_KE"/>
        </w:rPr>
      </w:r>
      <w:r>
        <w:rPr>
          <w:lang w:val="sw_KE" w:bidi="sw_KE"/>
        </w:rPr>
        <w:t>Musa aliwaambia Waisraeli kile Mungu alikuwa amesema, lakini walikataa kumsikiliza. Waisraeli walikuwa wamekata tamaa sana na kuchoshwa na utumwa waliopaswa kuvumilia kiasi kwamba hawakuweza kumsikiliza Musa au kuzingatia maneno aliyowaambia.</w:t>
      </w:r>
    </w:p>
    <w:p>
      <w:pPr/>
      <w:r>
        <w:rPr>
          <w:lang w:val="sw_KE" w:bidi="sw_KE"/>
        </w:rPr>
      </w:r>
      <w:r>
        <w:rPr>
          <w:lang w:val="sw_KE" w:bidi="sw_KE"/>
        </w:rPr>
        <w:t xml:space="preserve">Hadithi hapa inaweka wazi kwamba tukio jipya linaanza. Kisha Yahweh alimwambia Musa aende tena kwa mfalme wa Misri na kudai kuwaacha Waisraeli waondoke katika nchi yake. </w:t>
      </w:r>
    </w:p>
    <w:p>
      <w:pPr/>
      <w:r>
        <w:rPr>
          <w:lang w:val="sw_KE" w:bidi="sw_KE"/>
        </w:rPr>
      </w:r>
      <w:r>
        <w:rPr>
          <w:lang w:val="sw_KE" w:bidi="sw_KE"/>
        </w:rPr>
        <w:t>Lakini Musa alizungumza katika uwepo wa Yahweh na kusema, "Hata Waisraeli wamekataa kuamini kile nilichowaambia." Kwa nini Farao angenisikiliza?" Njia hii ya kuanzisha hotuba ya Musa inaonyesha kwamba alimjibu Yahweh kwa hisia fulani.</w:t>
      </w:r>
    </w:p>
    <w:p>
      <w:pPr/>
      <w:r>
        <w:rPr>
          <w:lang w:val="sw_KE" w:bidi="sw_KE"/>
        </w:rPr>
      </w:r>
      <w:r>
        <w:rPr>
          <w:lang w:val="sw_KE" w:bidi="sw_KE"/>
        </w:rPr>
        <w:t>Musa alisema, "Mimi ni mtu wa midomo isiyotahiriwa." Musa alitumia wazo la tohara kusema kwamba alikuwa msemaji duni. Unaweza kusema tu, "Mimi si mzungumzaji mzuri."</w:t>
      </w:r>
    </w:p>
    <w:p>
      <w:pPr/>
      <w:r>
        <w:rPr>
          <w:lang w:val="sw_KE" w:bidi="sw_KE"/>
        </w:rPr>
      </w:r>
      <w:r>
        <w:rPr>
          <w:lang w:val="sw_KE" w:bidi="sw_KE"/>
        </w:rPr>
        <w:t>Kisha Yahweh aliwaamuru Musa na Haruni kuwatoa Waisraeli kutoka katika nchi ya Misri. Hii ina maana kwamba Musa na Haruni walikuwa chini ya amri za Yahweh kuwafanya Waisraeli kuondoka Misri. Yahweh huenda aliwaambia Musa na Haruni, "Mimi niko pamoja nanyi." Hupaswi kumwogopa Farao au Waisraeli. Ni lazima uwatoe watu kutoka Misri.</w:t>
      </w:r>
    </w:p>
    <w:p>
      <w:pPr/>
      <w:r>
        <w:rPr>
          <w:lang w:val="sw_KE" w:bidi="sw_KE"/>
        </w:rPr>
      </w:r>
      <w:r>
        <w:rPr>
          <w:lang w:val="sw_KE" w:bidi="sw_KE"/>
        </w:rPr>
        <w:t>Sasa, kikundi kinapaswa kutengeneza storyboard,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5:22–6:13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tisa.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Wana wa Israeli</w:t>
      </w:r>
    </w:p>
    <w:p>
      <w:pPr>
        <w:pStyle w:val="ListBullet"/>
        <w:spacing w:line="240" w:lineRule="auto"/>
        <w:ind w:left="720"/>
      </w:pPr>
      <w:r>
        <w:rPr>
          <w:lang w:val="sw_KE" w:bidi="sw_KE"/>
        </w:rPr>
      </w:r>
      <w:r>
        <w:rPr>
          <w:lang w:val="sw_KE" w:bidi="sw_KE"/>
        </w:rPr>
        <w:t>Na Haruni</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hicho bila kusitisha. Zingatia mazungumzo, mtiririko, muundo wa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Musa alimwomba Yahweh tena, akisema, "Ee Bwana, au bwana wangu, kwa nini umeyaleta mambo haya yote mabaya yawapate watu wako?" Na kwa nini ulinituma? Tangu nilipoenda kwa mfalme na kumwambia kile ulichoniambia niseme, amewatendea watu wako kwa ukatili sana, na hujafanya chochote cha kuwasaidia au kuwaokoa!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anaweza kujibu mambo kama, "Kwa kweli simwelewi Yahweh." Nilidhani alinituma ili kuwasaidia watu wa Israeli," au "Je, Yahweh alijua kile Farao angefanya kwa Waisraeli?" Je, Yahweh alijua kwamba Farao angeongeza taabu yao kwa sababu ya mimi na Haruni kuzungumza na Farao? au "Ninahisi kama nilisababisha mateso ya watu." Kwa nini Yahweh alinipeleka?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Yahweh alimwambia Musa, "Sasa utaona kile nitakachomfanyia mfalme." Nitamlazimisha kwa nguvu kuwaacha watu wangu waende. Kwa kweli, kwa nguvu yangu nitamlazimisha kuwafukuza kutoka kwa nchi yake!" Mungu pia alimwambia Musa, "Mimi ni Yahweh." Mimi ndimi niliyemtokea Ibrahimu, Isaka, na Yakobo, na kuwaambia kwamba nilikuwa Mungu Mwenyezi, lakini sikuwaambia kwamba jina langu lilikuwa Yahweh. Pia nilifanya agano langu la dhati nao, nikiahidi kuwapa eneo la Kanaani. Lile lilikuwa eneo ambalo walikuwa wakiishi kama wageni. Na pia, nimesikia watu wa Israeli wakilia kwa maumivu kwa sababu ya kazi ngumu ambayo Wamisri waliwalazimisha kufanya kama watumwa. Nimefikiri kuhusu ahadi hiyo ya dhati ambayo niliitoa. Kwa hivyo waambie Waisraeli kwamba nimesema hili: 'Mimi ni Yahweh.' Nitawaondolea mizigo ya kazi nzito ambayo Wamisri wamewapa. Nitawaweka huru kutoka kuwa watumwa wao. Kwa nguvu yangu kubwa na kwa kuwaadhibu kwa ukali sana, nitawaokoa. Nitawafanya ninyi kuwa watu wangu, na nitakuwa Mungu wenu, yule mnayemwabudu. Mtajua kwa kweli kwamba mimi, Yahweh Mungu wenu, ndiye niliyewakomboa kutoka mizigo ya kazi ya utumwa wa Wamisri. Na nitawaleta katika nchi ambayo niliahidi kwa dhati kuwapa Ibrahimu, Isaka, na Yakobo. Utaimiliki milele. Mimi ni Yahweh.</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Yahwe, "Unahisi vipi au unawaza nini?" Mtu anaweza kujibu mambo kama, "Ninawapenda watu wangu, Israeli. Ndiyo sababu nilifanya agano langu nao," au "Nimesikia kilio chao." Ninahisi huruma kwa ajili yao. Sasa ni wakati wangu wa kutimiza ahadi yangu kwao," au "Nitawaweka huru watu wangu Israeli kutoka utumwani—Farao atawaacha waende! Na nitawaleta Kanaani! Watajua kwamba mimi ni Yahweh!</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Musa aliwaambia Waisraeli jambo hilo, lakini hawakuamini kile alichosema. Walivunjika moyo sana kwa sababu ya kazi ngumu ambayo walikuwa wamelazimika kufanya kama watumwa.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Waisraeli, "Mnahisi vipi au mnawaza nini?" Watu wanaweza kujibu mambo kama, "Musa anajaribu kusema nini?" Je, si tayari ametusababishia huzuni ya kutosha?" au "Tunawezaje kumsikiliza? Tunapaswa kufanya kazi!" au "Vipi kama tukimwamini Musa na maisha yetu yakazidi kuwa mabaya zaidi?" Hatutamsikiliza!"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 xml:space="preserve">Yahweh alimwambia Musa, "Nenda na umwambie mfalme wa Misri </w:t>
      </w:r>
      <w:r>
        <w:rPr>
          <w:b/>
          <w:lang w:val="sw_KE" w:bidi="sw_KE"/>
        </w:rPr>
        <w:t>tena</w:t>
      </w:r>
      <w:r>
        <w:rPr>
          <w:lang w:val="sw_KE" w:bidi="sw_KE"/>
        </w:rPr>
        <w:t xml:space="preserve"> kwamba ni lazima awaruhusu watu wa Israeli kuondoka katika nchi yake!" Lakini Musa alimwambia Yahweh, "Sikiliza kile ninachosema. Hata Waisraeli hawajazingatia kile nilichowaambia. Lakini mimi si mzungumzaji mzuri. Kwa hivyo kwa nini Farao anapaswa kuzingatia kile ninachomwambia? Farao kwa hakika hatazingatia kile ninachomwambia!" Lakini Yahweh alizungumza na Haruni na Musa na kuwaamuru, "Waambie Waisraeli na mfalme wa Misri kwamba nimewatuma ninyi wawili kuwaongoza watu wa Israeli kutoka Misri."</w:t>
      </w:r>
      <w:r>
        <w:rPr>
          <w:lang w:val="sw_KE" w:bidi="sw_KE"/>
        </w:rPr>
      </w:r>
    </w:p>
    <w:p>
      <w:pPr>
        <w:pStyle w:val="Heading3"/>
      </w:pPr>
      <w:r>
        <w:rPr>
          <w:lang w:val="sw_KE" w:bidi="sw_KE"/>
        </w:rPr>
        <w:t>Kujaza Mapengo</w:t>
      </w:r>
    </w:p>
    <w:p>
      <w:pPr/>
      <w:r>
        <w:rPr>
          <w:lang w:val="sw_KE" w:bidi="sw_KE"/>
        </w:rPr>
      </w:r>
      <w:r>
        <w:rPr>
          <w:lang w:val="sw_KE" w:bidi="sw_KE"/>
        </w:rPr>
        <w:t>Sikiliza toleo la sauti la Kutoka 5:22–6:13 katika tafsiri iliyo rahisi zaidi kueleweka.</w:t>
      </w:r>
    </w:p>
    <w:p>
      <w:pPr/>
      <w:r>
        <w:rPr>
          <w:lang w:val="sw_KE" w:bidi="sw_KE"/>
        </w:rPr>
      </w:r>
      <w:r>
        <w:rPr>
          <w:lang w:val="sw_KE" w:bidi="sw_KE"/>
        </w:rPr>
        <w:t>Katika hatua hii, kikundi hicho kitajadili maneno muhimu na istilahi zilizomo katika fungu hili.</w:t>
      </w:r>
    </w:p>
    <w:p>
      <w:pPr/>
      <w:r>
        <w:rPr>
          <w:lang w:val="sw_KE" w:bidi="sw_KE"/>
        </w:rPr>
      </w:r>
      <w:r>
        <w:rPr>
          <w:lang w:val="sw_KE" w:bidi="sw_KE"/>
        </w:rPr>
        <w:t xml:space="preserve">Kisha Musa alimgeukia </w:t>
      </w:r>
      <w:r>
        <w:rPr>
          <w:b/>
          <w:lang w:val="sw_KE" w:bidi="sw_KE"/>
        </w:rPr>
        <w:t>Yahweh</w:t>
      </w:r>
      <w:r>
        <w:rPr>
          <w:lang w:val="sw_KE" w:bidi="sw_KE"/>
        </w:rPr>
        <w:t xml:space="preserve"> na kusema, "Ee Bwana, kwa nini umefanya </w:t>
      </w:r>
      <w:r>
        <w:rPr>
          <w:lang w:val="sw_KE" w:bidi="sw_KE"/>
        </w:rPr>
        <w:t>uovu</w:t>
      </w:r>
      <w:r>
        <w:rPr>
          <w:lang w:val="sw_KE" w:bidi="sw_KE"/>
        </w:rPr>
        <w:t xml:space="preserve"> kwa watu hawa?" Musa anamwita Yahweh kama </w:t>
      </w:r>
      <w:r>
        <w:rPr>
          <w:b/>
          <w:lang w:val="sw_KE" w:bidi="sw_KE"/>
        </w:rPr>
        <w:t>Bwana</w:t>
      </w:r>
      <w:r>
        <w:rPr>
          <w:lang w:val="sw_KE" w:bidi="sw_KE"/>
        </w:rPr>
        <w:t xml:space="preserve">, jambo ambalo linamaanisha mola. Tumia neno lile lile kwa ajili ya Bwana kama ulivyotumia katika vifungu vilivyopita, na ukumbuke kwamba </w:t>
      </w:r>
      <w:r>
        <w:rPr>
          <w:lang w:val="sw_KE" w:bidi="sw_KE"/>
        </w:rPr>
        <w:t>Bwana</w:t>
      </w:r>
      <w:r>
        <w:rPr>
          <w:lang w:val="sw_KE" w:bidi="sw_KE"/>
        </w:rPr>
        <w:t xml:space="preserve"> limo katika Faharasa Kuu. </w:t>
      </w:r>
      <w:r>
        <w:rPr>
          <w:b/>
          <w:lang w:val="sw_KE" w:bidi="sw_KE"/>
        </w:rPr>
        <w:t>Yahweh</w:t>
      </w:r>
      <w:r>
        <w:rPr>
          <w:lang w:val="sw_KE" w:bidi="sw_KE"/>
        </w:rPr>
        <w:t xml:space="preserve"> ni jina binafsi la Mungu, na linatumiwa katika sehemu nyingi za kifungu hiki. Katika baadhi ya maeneo neno la Mungu linatumiwa. Katika maeneo hayo, tumia neno lile lile kwa Mungu kama ulivyotumia katika vifungu vilivyotangulia, na tazama </w:t>
      </w:r>
      <w:r>
        <w:rPr>
          <w:lang w:val="sw_KE" w:bidi="sw_KE"/>
        </w:rPr>
        <w:t>Mungu</w:t>
      </w:r>
      <w:r>
        <w:rPr>
          <w:lang w:val="sw_KE" w:bidi="sw_KE"/>
        </w:rPr>
        <w:t xml:space="preserve"> katika Faharasa Kuu kwa maelezo zaidi. Tumia jina lilelile kwa </w:t>
      </w:r>
      <w:r>
        <w:rPr>
          <w:b/>
          <w:lang w:val="sw_KE" w:bidi="sw_KE"/>
        </w:rPr>
        <w:t>Yahweh</w:t>
      </w:r>
      <w:r>
        <w:rPr>
          <w:lang w:val="sw_KE" w:bidi="sw_KE"/>
        </w:rPr>
        <w:t xml:space="preserve"> ambalo umetumia katika vifungu vya awali. Tafuta </w:t>
      </w:r>
      <w:r>
        <w:rPr>
          <w:lang w:val="sw_KE" w:bidi="sw_KE"/>
        </w:rPr>
        <w:t>Yahweh</w:t>
      </w:r>
      <w:r>
        <w:rPr>
          <w:lang w:val="sw_KE" w:bidi="sw_KE"/>
        </w:rPr>
        <w:t xml:space="preserve"> katika Faharasa Kuu kwa maelezo zaidi.</w:t>
      </w:r>
    </w:p>
    <w:p>
      <w:pPr/>
      <w:r>
        <w:rPr>
          <w:lang w:val="sw_KE" w:bidi="sw_KE"/>
        </w:rPr>
      </w:r>
      <w:r>
        <w:rPr>
          <w:lang w:val="sw_KE" w:bidi="sw_KE"/>
        </w:rPr>
        <w:t xml:space="preserve">Kwa maana tangu nilipokuja kwa </w:t>
      </w:r>
      <w:r>
        <w:rPr>
          <w:b/>
          <w:lang w:val="sw_KE" w:bidi="sw_KE"/>
        </w:rPr>
        <w:t>Farao</w:t>
      </w:r>
      <w:r>
        <w:rPr>
          <w:lang w:val="sw_KE" w:bidi="sw_KE"/>
        </w:rPr>
        <w:t xml:space="preserve"> ili kuzungumza kwa jina lako, amefanya uovu kwa watu hawa. Tumia neno au fungu la maneno lilelile kwa ajili ya </w:t>
      </w:r>
      <w:r>
        <w:rPr>
          <w:b/>
          <w:lang w:val="sw_KE" w:bidi="sw_KE"/>
        </w:rPr>
        <w:t>Farao</w:t>
      </w:r>
      <w:r>
        <w:rPr>
          <w:lang w:val="sw_KE" w:bidi="sw_KE"/>
        </w:rPr>
        <w:t xml:space="preserve"> kama ulivyotumia katika vifungu vilivyotangulia. Kwa maelezo zaidi kuhusu </w:t>
      </w:r>
      <w:r>
        <w:rPr>
          <w:lang w:val="sw_KE" w:bidi="sw_KE"/>
        </w:rPr>
        <w:t>Farao</w:t>
      </w:r>
      <w:r>
        <w:rPr>
          <w:lang w:val="sw_KE" w:bidi="sw_KE"/>
        </w:rPr>
        <w:t>, rejelea Faharasa Kuu.</w:t>
      </w:r>
    </w:p>
    <w:p>
      <w:pPr/>
      <w:r>
        <w:rPr>
          <w:lang w:val="sw_KE" w:bidi="sw_KE"/>
        </w:rPr>
      </w:r>
      <w:r>
        <w:rPr>
          <w:lang w:val="sw_KE" w:bidi="sw_KE"/>
        </w:rPr>
        <w:t xml:space="preserve">Nilimtokea </w:t>
      </w:r>
      <w:r>
        <w:rPr>
          <w:lang w:val="sw_KE" w:bidi="sw_KE"/>
        </w:rPr>
        <w:t>Ibrahimu</w:t>
      </w:r>
      <w:r>
        <w:rPr>
          <w:lang w:val="sw_KE" w:bidi="sw_KE"/>
        </w:rPr>
        <w:t xml:space="preserve">, kwa Isaka, na kwa Yakobo, kama </w:t>
      </w:r>
      <w:r>
        <w:rPr>
          <w:b/>
          <w:lang w:val="sw_KE" w:bidi="sw_KE"/>
        </w:rPr>
        <w:t>El Shaddai</w:t>
      </w:r>
      <w:r>
        <w:rPr>
          <w:lang w:val="sw_KE" w:bidi="sw_KE"/>
        </w:rPr>
        <w:t xml:space="preserve">, na kwa jina langu Yahweh, sikujijulisha kwao. </w:t>
      </w:r>
      <w:r>
        <w:rPr>
          <w:b/>
          <w:lang w:val="sw_KE" w:bidi="sw_KE"/>
        </w:rPr>
        <w:t>El Shaddai</w:t>
      </w:r>
      <w:r>
        <w:rPr>
          <w:lang w:val="sw_KE" w:bidi="sw_KE"/>
        </w:rPr>
        <w:t xml:space="preserve"> ni jina la Mungu ambalo linamaanisha Mungu Mwenyezi. El ni jina la Mungu. Shaddai inamaanisha nguvu. Baadhi ya tafsiri hutumia Mungu Mwenye Nguvu Zote na zingine hutumia Mungu mwenye uwezo.</w:t>
      </w:r>
    </w:p>
    <w:p>
      <w:pPr/>
      <w:r>
        <w:rPr>
          <w:lang w:val="sw_KE" w:bidi="sw_KE"/>
        </w:rPr>
      </w:r>
      <w:r>
        <w:rPr>
          <w:lang w:val="sw_KE" w:bidi="sw_KE"/>
        </w:rPr>
        <w:t xml:space="preserve">Simameni hapa na mjadili kama kikundi neno au kifungu cha maneno mtakachotumia kwa ajili ya </w:t>
      </w:r>
      <w:r>
        <w:rPr>
          <w:b/>
          <w:lang w:val="sw_KE" w:bidi="sw_KE"/>
        </w:rPr>
        <w:t>El Shaddai</w:t>
      </w:r>
      <w:r>
        <w:rPr>
          <w:lang w:val="sw_KE" w:bidi="sw_KE"/>
        </w:rPr>
        <w:t xml:space="preserve">. Tazama </w:t>
      </w:r>
      <w:r>
        <w:rPr>
          <w:lang w:val="sw_KE" w:bidi="sw_KE"/>
        </w:rPr>
        <w:t>El Shaddai</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Pia nilianzisha </w:t>
      </w:r>
      <w:r>
        <w:rPr>
          <w:b/>
          <w:lang w:val="sw_KE" w:bidi="sw_KE"/>
        </w:rPr>
        <w:t>agano</w:t>
      </w:r>
      <w:r>
        <w:rPr>
          <w:lang w:val="sw_KE" w:bidi="sw_KE"/>
        </w:rPr>
        <w:t xml:space="preserve"> langu nao ili kuwapa nchi ya </w:t>
      </w:r>
      <w:r>
        <w:rPr>
          <w:lang w:val="sw_KE" w:bidi="sw_KE"/>
        </w:rPr>
        <w:t>Kanaani</w:t>
      </w:r>
      <w:r>
        <w:rPr>
          <w:lang w:val="sw_KE" w:bidi="sw_KE"/>
        </w:rPr>
        <w:t xml:space="preserve">, nchi ambayo waliishi kama </w:t>
      </w:r>
      <w:r>
        <w:rPr>
          <w:lang w:val="sw_KE" w:bidi="sw_KE"/>
        </w:rPr>
        <w:t>wageni</w:t>
      </w:r>
      <w:r>
        <w:rPr>
          <w:lang w:val="sw_KE" w:bidi="sw_KE"/>
        </w:rPr>
        <w:t xml:space="preserve">. Tumia neno au kirai kile kile kwa </w:t>
      </w:r>
      <w:r>
        <w:rPr>
          <w:b/>
          <w:lang w:val="sw_KE" w:bidi="sw_KE"/>
        </w:rPr>
        <w:t>agano</w:t>
      </w:r>
      <w:r>
        <w:rPr>
          <w:lang w:val="sw_KE" w:bidi="sw_KE"/>
        </w:rPr>
        <w:t xml:space="preserve"> kama ulivyotumia katika vifungu vya awali. Tafuta </w:t>
      </w:r>
      <w:r>
        <w:rPr>
          <w:lang w:val="sw_KE" w:bidi="sw_KE"/>
        </w:rPr>
        <w:t>agano</w:t>
      </w:r>
      <w:r>
        <w:rPr>
          <w:lang w:val="sw_KE" w:bidi="sw_KE"/>
        </w:rPr>
        <w:t xml:space="preserve"> katika Faharasa Kuu kwa maelezo zaidi.</w:t>
      </w:r>
    </w:p>
    <w:p>
      <w:pPr/>
      <w:r>
        <w:rPr>
          <w:lang w:val="sw_KE" w:bidi="sw_KE"/>
        </w:rPr>
      </w:r>
      <w:r>
        <w:rPr>
          <w:lang w:val="sw_KE" w:bidi="sw_KE"/>
        </w:rPr>
        <w:t xml:space="preserve">Mungu anasema kwamba amesikia kilio cha </w:t>
      </w:r>
      <w:r>
        <w:rPr>
          <w:b/>
          <w:lang w:val="sw_KE" w:bidi="sw_KE"/>
        </w:rPr>
        <w:t>Waisraeli</w:t>
      </w:r>
      <w:r>
        <w:rPr>
          <w:lang w:val="sw_KE" w:bidi="sw_KE"/>
        </w:rPr>
        <w:t xml:space="preserve">. Tumia neno sawa kwa </w:t>
      </w:r>
      <w:r>
        <w:rPr>
          <w:b/>
          <w:lang w:val="sw_KE" w:bidi="sw_KE"/>
        </w:rPr>
        <w:t>Waisraeli</w:t>
      </w:r>
      <w:r>
        <w:rPr>
          <w:lang w:val="sw_KE" w:bidi="sw_KE"/>
        </w:rPr>
        <w:t xml:space="preserve"> kama ulivyofanya katika simulizi za awali, na kumbuka kwamba </w:t>
      </w:r>
      <w:r>
        <w:rPr>
          <w:lang w:val="sw_KE" w:bidi="sw_KE"/>
        </w:rPr>
        <w:t>Waisraeli</w:t>
      </w:r>
      <w:r>
        <w:rPr>
          <w:lang w:val="sw_KE" w:bidi="sw_KE"/>
        </w:rPr>
        <w:t xml:space="preserve"> liko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kusoma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6:14–27</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6:14–27 na iwekeni mioyoni mwenu.</w:t>
      </w:r>
    </w:p>
    <w:p>
      <w:pPr/>
      <w:r>
        <w:rPr>
          <w:lang w:val="sw_KE" w:bidi="sw_KE"/>
        </w:rPr>
      </w:r>
      <w:r>
        <w:rPr>
          <w:lang w:val="sw_KE" w:bidi="sw_KE"/>
        </w:rPr>
        <w:t>Sikiliza toleo la sauti la Kutoka 6:14–27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6:14–27 katika tafsiri iliyo rahisi zaidi kueleweka.</w:t>
      </w:r>
    </w:p>
    <w:p>
      <w:pPr/>
      <w:r>
        <w:rPr>
          <w:lang w:val="sw_KE" w:bidi="sw_KE"/>
        </w:rPr>
      </w:r>
      <w:r>
        <w:rPr>
          <w:lang w:val="sw_KE" w:bidi="sw_KE"/>
        </w:rPr>
        <w:t>Katika kifungu cha awali Musa alimwuliza Mungu kwa nini Mungu alikuwa amemtuma kwa utume kwa Farao, jambo ambalo lilileta tu taabu zaidi kwa Waisraeli. Mungu alijibu kwa kumkumbusha Musa kwamba yeye ni Yahweh, Mungu aliyefanya agano lake na Ibrahimu, Isaka, na Yakobo. Yahweh alimwambia Musa awaambie Waisraeli kwamba alisikia kilio chao na sasa angetimiza agano lake nao. Angewatoa kutoka katika utumwa wa Misri na angewaleta katika nchi ya Kanaani.</w:t>
      </w:r>
    </w:p>
    <w:p>
      <w:pPr/>
      <w:r>
        <w:rPr>
          <w:lang w:val="sw_KE" w:bidi="sw_KE"/>
        </w:rPr>
      </w:r>
      <w:r>
        <w:rPr>
          <w:lang w:val="sw_KE" w:bidi="sw_KE"/>
        </w:rPr>
        <w:t>Kifungu hiki kinaanza na nasaba ya Musa na Haruni. Maelezo haya ya usuli wakati huu wa hadithi yanampa Haruni umuhimu zaidi, kwa sababu anakaribia kuwa msemaji wa Musa. Baadaye atakuwa kuhani mkuu wa kwanza kwa Waisraeli. Orodha hii ina watu wa ukoo wa Haruni, wakiwemo mababu zake walioishi kabla yake na uzao wake walioishi baada yake. Orodha hii haijumuishi wanafamilia wote wa Haruni na Musa. Inataja tu watu muhimu wanaosaidia kufuatilia ukoo wa Haruni hadi kwenye familia ya karibu ya Israeli, au Yakobo. Kutajwa kwa uzao wa Haruni kunaruhusu vizazi vya baadaye kufuatilia ukoo wao kwake.</w:t>
      </w:r>
    </w:p>
    <w:p>
      <w:pPr/>
      <w:r>
        <w:rPr>
          <w:lang w:val="sw_KE" w:bidi="sw_KE"/>
        </w:rPr>
      </w:r>
      <w:r>
        <w:rPr>
          <w:lang w:val="sw_KE" w:bidi="sw_KE"/>
        </w:rPr>
        <w:t>Orodha inajumuisha makundi matatu ya watu. Kikundi cha kwanza kina wana watatu wazee zaidi wa Israeli, au Yakobo—Reubeni, Simeoni, na Lawi—na wana wao ndani yake. Kikundi cha pili kinajikita katika kabila la Lawi na kuorodhesha wajukuu wa Lawi. Kikundi cha tatu kinaendelea na kabila la Lawi, kikizingatia uzao wa kiume wa Kohathi, mwana wa pili wa Lawi. Inaorodhesha baadhi ya wajukuu wa Kohathi na kitukuu mmoja. Haruni na Musa wako katika orodha hii.</w:t>
      </w:r>
    </w:p>
    <w:p>
      <w:pPr/>
      <w:r>
        <w:rPr>
          <w:lang w:val="sw_KE" w:bidi="sw_KE"/>
        </w:rPr>
      </w:r>
      <w:r>
        <w:rPr>
          <w:lang w:val="sw_KE" w:bidi="sw_KE"/>
        </w:rPr>
        <w:t>Hebu sasa tuangalie kwa undani zaidi kila moja ya makundi haya ya wanafamilia. Kikundi cha kwanza kinaorodhesha wana watatu wazee zaidi wa Yakobo, au Israeli. Yakobo alikuwa mwana wa Isaka na mjukuu wa Ibrahimu. Yahweh alimwahidi Ibrahimu kwamba Yahweh angeanzisha taifa lake lililochaguliwa kupitia Ibrahimu. Watu waliochaguliwa wa Yahweh walitokana na wana kumi na wawili wa Yakobo. Yahweh alimpa Yakobo jina jipya la Israeli, ambalo watu wa Yahweh pia walipata jina lao "Israeli" kutoka kwake. Orodha hii kwanza inataja Reubeni, mwana wa kwanza wa Israeli, na wana wanne wa Reubeni. Kifungu hicho, hata hivyo, hakitaji wajukuu wa Reubeni kwa sababu Musa na Haruni hawakutoka katika ukoo wake. Kifungu kinaanza kwa kusema, "Hawa ni vichwa vya nyumba za baba zao" na kuorodhesha wana wa Reubeni, mwana wa kwanza wa Israeli. Kifungu "wakuu wa familia zao" kinamaanisha kwamba wana wa Reubeni wakawa wakuu wa koo zao za mababu. Kisha kila ukoo ungebeba jina la mwana. Kwa mfano, Hezroni, mwana wa Reubeni, angekuwa kichwa cha ukoo wa familia yake na watu wangewaita uzao wake "Wahezroni."</w:t>
      </w:r>
    </w:p>
    <w:p>
      <w:pPr/>
      <w:r>
        <w:rPr>
          <w:lang w:val="sw_KE" w:bidi="sw_KE"/>
        </w:rPr>
      </w:r>
      <w:r>
        <w:rPr>
          <w:lang w:val="sw_KE" w:bidi="sw_KE"/>
        </w:rPr>
        <w:t>Mtu anayefuata katika orodha ni Simeoni—mwana wa pili wa Yakobo. Kifungu pia kinataja tu wana sita wa Simeoni na wala si wajukuu wowote, kwa sababu Haruni na Musa hawakutoka katika ukoo wake pia. Kifungu kinasema kwamba mama ya Shauli, mwana wa Simeoni, alikuwa "mwanamke Mkanaani." Hii inamaanisha kwamba hakuwa Mwisraeli, bali alikuja kutoka nchi ya Kanaani.</w:t>
      </w:r>
    </w:p>
    <w:p>
      <w:pPr/>
      <w:r>
        <w:rPr>
          <w:lang w:val="sw_KE" w:bidi="sw_KE"/>
        </w:rPr>
      </w:r>
      <w:r>
        <w:rPr>
          <w:lang w:val="sw_KE" w:bidi="sw_KE"/>
        </w:rPr>
        <w:t>Uzao wa kabila la Lawi, mwana wa tatu wa Yakobo, unafuata baadaye. Kifungu kinaorodhesha majina ya wanawe watatu: Gershoni, Kohathi, na Merari "kulingana na vizazi vyao." Hii inamaanisha kuwa majina yanaonekana kwa utaratibu wa umri kutoka mkubwa zaidi hadi mdogo zaidi. Orodha ya familia haitaji dada yao. Kifungu kinatupa maelezo zaidi kwa uangalifu ili kuonyesha umuhimu wa wanafamilia fulani. Kifungu kinatuambia umri wa Lawi kwa sababu Haruni na Musa walitoka kwa ukoo wake. Lawi aliishi miaka 137. Umri huu mrefu ulikuwa wa kawaida kwa mababu wa Israeli, Ibrahimu, Isaka, na Yakobo, na watu wengine wa kizazi chao.</w:t>
      </w:r>
    </w:p>
    <w:p>
      <w:pPr/>
      <w:r>
        <w:rPr>
          <w:lang w:val="sw_KE" w:bidi="sw_KE"/>
        </w:rPr>
      </w:r>
      <w:r>
        <w:rPr>
          <w:lang w:val="sw_KE" w:bidi="sw_KE"/>
        </w:rPr>
        <w:t>Kifungu hicho hakiorodheshi wana tisa waliobaki wa Yakobo. Kuanzia hapa, kifungu hiki kinazingatia uzao wa Lawi kwa sababu Haruni na Musa wanatoka katika ukoo wake.</w:t>
      </w:r>
    </w:p>
    <w:p>
      <w:pPr/>
      <w:r>
        <w:rPr>
          <w:lang w:val="sw_KE" w:bidi="sw_KE"/>
        </w:rPr>
      </w:r>
      <w:r>
        <w:rPr>
          <w:lang w:val="sw_KE" w:bidi="sw_KE"/>
        </w:rPr>
        <w:t>Simama hapa na uulize watu katika kikundi chako wasimulie kuhusu mababu zao wenyewe:</w:t>
      </w:r>
    </w:p>
    <w:p>
      <w:pPr/>
      <w:r>
        <w:rPr>
          <w:lang w:val="sw_KE" w:bidi="sw_KE"/>
        </w:rPr>
      </w:r>
      <w:r>
        <w:rPr>
          <w:lang w:val="sw_KE" w:bidi="sw_KE"/>
        </w:rPr>
        <w:t>Wana wa Gershoni, mwana wa kwanza wa Lawi, walikuwa Libni na Shimei, "kwa koo zao." Kifungu "by their clans" si wazi, lakini kuna uwezekano mkubwa kwamba majina Libni na Shimei pia yanawakilisha koo zao za familia au uzao wao.</w:t>
      </w:r>
    </w:p>
    <w:p>
      <w:pPr/>
      <w:r>
        <w:rPr>
          <w:lang w:val="sw_KE" w:bidi="sw_KE"/>
        </w:rPr>
      </w:r>
      <w:r>
        <w:rPr>
          <w:lang w:val="sw_KE" w:bidi="sw_KE"/>
        </w:rPr>
        <w:t>Wana wa Kohathi, mwana wa pili wa Lawi, walikuwa, kwa utaratibu wa umri, Amram, Izhar, Hebroni, na Uzzieli. Aya hiyo inatuambia kwamba Kohathi aliishi miaka 133. Kohathi ni mtu muhimu katika hadithi hii kwa sababu Haruni na Musa walikuja kutoka kwa ukoo wake.</w:t>
      </w:r>
    </w:p>
    <w:p>
      <w:pPr/>
      <w:r>
        <w:rPr>
          <w:lang w:val="sw_KE" w:bidi="sw_KE"/>
        </w:rPr>
      </w:r>
      <w:r>
        <w:rPr>
          <w:lang w:val="sw_KE" w:bidi="sw_KE"/>
        </w:rPr>
        <w:t>Wana wa Merari, mwana mdogo zaidi wa Lawi, walikuwa, kwa utaratibu wa umri, Mahli na Mushi. Ili kuonyesha amemaliza kuzungumza kuhusu Walawi, mwandishi anasema karibu kitu kilekile alichokisema alipoanza kuorodhesha koo za Walawi, "Hizi ni koo za Walawi kulingana na vizazi vyao." Kauli hii inarejelea wana watatu na wajukuu nane wa Lawi ambao walitoa majina yao kwa koo za Walawi.</w:t>
      </w:r>
    </w:p>
    <w:p>
      <w:pPr/>
      <w:r>
        <w:rPr>
          <w:lang w:val="sw_KE" w:bidi="sw_KE"/>
        </w:rPr>
      </w:r>
      <w:r>
        <w:rPr>
          <w:lang w:val="sw_KE" w:bidi="sw_KE"/>
        </w:rPr>
        <w:t>Sasa orodha ya familia inazingatia kikundi cha tatu cha watu—ukoo, au uzao wa Kohathi, mwana wa pili wa Lawi. Uzao wa Kohathi ni muhimu katika hadithi hii kwa sababu Haruni na Musa wanatoka kwa ukoo wa Kohathi.</w:t>
      </w:r>
    </w:p>
    <w:p>
      <w:pPr/>
      <w:r>
        <w:rPr>
          <w:lang w:val="sw_KE" w:bidi="sw_KE"/>
        </w:rPr>
      </w:r>
      <w:r>
        <w:rPr>
          <w:lang w:val="sw_KE" w:bidi="sw_KE"/>
        </w:rPr>
        <w:t>Amram alikuwa mwana wa kwanza wa Kohathi. Alimwoa Yochebed, ambaye alikuwa dada ya baba yake, na shangazi ya Amram. Desturi za ndoa zilikuwa tofauti wakati huo. Ibrahimu alimwoa dada yake wa mama mwingine. Isaka na Yakobo pia walioa wanawake ambao walikuwa jamaa wa karibu. Baadaye, Mungu aliwapa Waisraeli sheria zinazokataza ndoa na mahusiano ya ngono kati ya wanafamilia wa karibu kama mwanamume na dada ya baba yake. Hata hivyo, Amram alimwoa Yokebedi, shangazi yake, kabla ya Mungu kutoa sheria. Hii ina maana kwamba Amram na Yochebed hawakuvunja sheria za Mungu kwa kufunga ndoa. Yokebedi alikuwa mama ya Haruni na Musa. Haruni na Musa walikuwa na wazazi ambao wote wawili walikuwa kutoka kabila la Lawi. Yochebed na Amram pia walikuwa na watoto wengine, lakini hawako katika orodha hii. Kifungu kinatuambia kwamba Amram aliishi miaka 137. Yeye ni mtu muhimu katika hadithi hii kwa sababu yeye ni baba ya Haruni na Musa.</w:t>
      </w:r>
    </w:p>
    <w:p>
      <w:pPr/>
      <w:r>
        <w:rPr>
          <w:lang w:val="sw_KE" w:bidi="sw_KE"/>
        </w:rPr>
      </w:r>
      <w:r>
        <w:rPr>
          <w:lang w:val="sw_KE" w:bidi="sw_KE"/>
        </w:rPr>
        <w:t>Kisha orodha ya familia inataja wana wa Ishari na Uzieli. Izhar na Uzzieli walikuwa wana wa pili na wa nne wa Kohathi na ndugu wadogo wa Amram. Hata hivyo, orodha haitaji wana wa Hebroni, mwana wa tatu wa Kohathi. Uzao wa Hebroni pengine hawakuwa muhimu kwa hadithi hii.</w:t>
      </w:r>
    </w:p>
    <w:p>
      <w:pPr/>
      <w:r>
        <w:rPr>
          <w:lang w:val="sw_KE" w:bidi="sw_KE"/>
        </w:rPr>
      </w:r>
      <w:r>
        <w:rPr>
          <w:lang w:val="sw_KE" w:bidi="sw_KE"/>
        </w:rPr>
        <w:t>Kifungu hiki sasa kinaangazia kizazi cha wajukuu wa Kohathi na kinafuata baadhi ya uzao wa baadhi ya wana wake, ambao ni muhimu kwa hadithi hiyo.</w:t>
      </w:r>
    </w:p>
    <w:p>
      <w:pPr/>
      <w:r>
        <w:rPr>
          <w:lang w:val="sw_KE" w:bidi="sw_KE"/>
        </w:rPr>
      </w:r>
      <w:r>
        <w:rPr>
          <w:lang w:val="sw_KE" w:bidi="sw_KE"/>
        </w:rPr>
        <w:t>Haruni, mwana wa Amram mwana wa Kohathi, alioa Elisheba ambaye alikuwa kutoka kabila la Yuda. Baba yake Amminadab na kaka yake Nashoni walikuwa mababu wa Yesu Kristo. Elisheba aliwazaa Nadabu, Abihu, Eleazari, na Ithamar. Wana wa Haruni baadaye wakawa makuhani pamoja na Haruni. Eleazari akawa mkuu, au kuhani mkuu baada ya Haruni kufa.</w:t>
      </w:r>
    </w:p>
    <w:p>
      <w:pPr/>
      <w:r>
        <w:rPr>
          <w:lang w:val="sw_KE" w:bidi="sw_KE"/>
        </w:rPr>
      </w:r>
      <w:r>
        <w:rPr>
          <w:lang w:val="sw_KE" w:bidi="sw_KE"/>
        </w:rPr>
        <w:t>Kifungu hicho hakizungumzi kuhusu uzao wa Musa kwa sababu kinazingatia hasa Haruni, akiwa msemaji wa Musa na kuhani mkuu wa baadaye.</w:t>
      </w:r>
    </w:p>
    <w:p>
      <w:pPr/>
      <w:r>
        <w:rPr>
          <w:lang w:val="sw_KE" w:bidi="sw_KE"/>
        </w:rPr>
      </w:r>
      <w:r>
        <w:rPr>
          <w:lang w:val="sw_KE" w:bidi="sw_KE"/>
        </w:rPr>
        <w:t>Kisha kifungu kinawaorodhesha wana wa Kora ambaye alikuwa mwana wa Izhar, na binamu ya Haruni. Kora na wanawe wa kiume wamo katika orodha hii ya familia pengine kwa sababu baadaye aliongoza uasi mkubwa dhidi ya Musa katika jangwa. Pia, Korahi walikuwa ukoo wenye nguvu kati ya Walawi.</w:t>
      </w:r>
    </w:p>
    <w:p>
      <w:pPr/>
      <w:r>
        <w:rPr>
          <w:lang w:val="sw_KE" w:bidi="sw_KE"/>
        </w:rPr>
      </w:r>
      <w:r>
        <w:rPr>
          <w:lang w:val="sw_KE" w:bidi="sw_KE"/>
        </w:rPr>
        <w:t>Uzao wa familia katika kifungu hiki unamalizika na mwana wa Haruni, Eleazari, na familia yake. Wana wa Haruni, Nadab na Abihu, walikufa bila watoto. Kifungu hicho hakitaji uzao wa Ithamar, mwana mdogo wa Haruni. Eleazari, mwana wa tatu wa Haruni, alioa mmoja wa mabinti wa Putieli. Hatujui Putieli alikuwa nani na alitoka kwa ukoo gani. Eleazari na mkewe walikuwa na mwana anayeitwa Finehasi ambaye akawa kuhani mkuu baada ya baba yake Eleazari. Orodha ya familia inahitimishwa kwa maneno, "Hawa ni vichwa vya nyumba za baba za Walawi kwa koo zao." Inarejelea uzao wote wa kiume wa Lawi katika orodha hii ya familia. Wanaume wote waliotajwa walikuwa vichwa vya koo za Walawi, waliopangwa kwa familia.</w:t>
      </w:r>
    </w:p>
    <w:p>
      <w:pPr/>
      <w:r>
        <w:rPr>
          <w:lang w:val="sw_KE" w:bidi="sw_KE"/>
        </w:rPr>
      </w:r>
      <w:r>
        <w:rPr>
          <w:lang w:val="sw_KE" w:bidi="sw_KE"/>
        </w:rPr>
        <w:t xml:space="preserve">Sitisha hapa na kama kikundi muangalie mti wa </w:t>
      </w:r>
      <w:r>
        <w:rPr>
          <w:b/>
          <w:lang w:val="sw_KE" w:bidi="sw_KE"/>
        </w:rPr>
        <w:t>ukoo wa watu kutoka orodha hii ya familia</w:t>
      </w:r>
      <w:r>
        <w:rPr>
          <w:lang w:val="sw_KE" w:bidi="sw_KE"/>
        </w:rPr>
        <w:t>. Sitisha sauti hapa.</w:t>
      </w:r>
    </w:p>
    <w:p>
      <w:pPr/>
      <w:r>
        <w:rPr>
          <w:lang w:val="sw_KE" w:bidi="sw_KE"/>
        </w:rPr>
      </w:r>
      <w:r>
        <w:rPr>
          <w:lang w:val="sw_KE" w:bidi="sw_KE"/>
        </w:rPr>
        <w:t>Kifungu sasa kinahitimisha orodha ya familia na kuunganisha Haruni na Musa kutoka kwenye orodha ya familia hadi hadithi, iliyokatizwa na orodha ya familia. Kifungu kinafanya hivyo kwa kusema kwamba Haruni na Musa, ambao walitajwa katika orodha ya familia, ni wale ambao Yahweh aliwaamuru kuwatoa watu wa Israeli kutoka katika nchi ya Misri "kwa majeshi yao." Kifungu kinamtaja Haruni kwanza kwa sababu alikuwa mkubwa na kwa sababu orodha ya familia inamtilia mkazo zaidi yeye. Hii ni kurudiwa kwa karibu kwa kile Yahweh aliwaambia Haruni na Musa kabla ya orodha ya familia kuanza. Kifungu "na wenyeji wao" ni nyongeza. Ni neno la kijeshi linalomaanisha askari tayari kwa vita. Inaweza kupendekeza kwamba Haruni na Musa walipaswa kuwaongoza Waisraeli kutoka Misri kwa utaratibu wa vita, au kikosi kwa kikosi. Kifungu kinaweza kumaanisha kwa usawa kwamba Haruni na Musa walipaswa kuwatoa Waisraeli kabila kwa kabila.</w:t>
      </w:r>
    </w:p>
    <w:p>
      <w:pPr/>
      <w:r>
        <w:rPr>
          <w:lang w:val="sw_KE" w:bidi="sw_KE"/>
        </w:rPr>
      </w:r>
      <w:r>
        <w:rPr>
          <w:lang w:val="sw_KE" w:bidi="sw_KE"/>
        </w:rPr>
        <w:t>Kifungu kinaendelea, kikisisitiza tena kwamba Musa na Haruni kutoka kwenye orodha ya familia walikuwa wanaume waliozungumza na Farao mfalme wa Misri na kumwambia kwamba alipaswa kuwaruhusu wawaongoze watu wa Israeli kutoka Misri. Kifungu kinamalizika kwa kusisitiza kwamba kinazungumza kuhusu "Musa huyu na Haruni huyu." Hapa jina Musa linaonekana kwanza ingawa Haruni ni mzee zaidi, kwa sababu Musa atakuwa mhusika mkuu katika hadithi inayofuata.</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6:14–27 katika tafsiri iliyo rahisi zaidi kueleweka.</w:t>
      </w:r>
    </w:p>
    <w:p>
      <w:pPr/>
      <w:r>
        <w:rPr>
          <w:lang w:val="sw_KE" w:bidi="sw_KE"/>
        </w:rPr>
      </w:r>
      <w:r>
        <w:rPr>
          <w:lang w:val="sw_KE" w:bidi="sw_KE"/>
        </w:rPr>
        <w:t>Katika hatua hii, kikundi kitafafanua matukio, wahusika, na mazingira ya kifungu hiki. Kisha kikundi kitapiga picha akilini mwa kifungu hiki.</w:t>
      </w:r>
    </w:p>
    <w:p>
      <w:pPr/>
      <w:r>
        <w:rPr>
          <w:lang w:val="sw_KE" w:bidi="sw_KE"/>
        </w:rPr>
      </w:r>
      <w:r>
        <w:rPr>
          <w:lang w:val="sw_KE" w:bidi="sw_KE"/>
        </w:rPr>
        <w:t>Kifungu hiki kina matukio manne.</w:t>
      </w:r>
    </w:p>
    <w:p>
      <w:pPr/>
      <w:r>
        <w:rPr>
          <w:lang w:val="sw_KE" w:bidi="sw_KE"/>
        </w:rPr>
      </w:r>
      <w:r>
        <w:rPr>
          <w:b/>
          <w:lang w:val="sw_KE" w:bidi="sw_KE"/>
        </w:rPr>
        <w:t>Katika tukio la kwanza:</w:t>
      </w:r>
      <w:r>
        <w:rPr>
          <w:lang w:val="sw_KE" w:bidi="sw_KE"/>
        </w:rPr>
        <w:t xml:space="preserve"> Sehemu hiyo inaorodhesha majina ya kundi la kwanza: wana watatu wa kwanza wa Israeli, au Yakobo, na wana wao.</w:t>
      </w:r>
    </w:p>
    <w:p>
      <w:pPr/>
      <w:r>
        <w:rPr>
          <w:lang w:val="sw_KE" w:bidi="sw_KE"/>
        </w:rPr>
      </w:r>
      <w:r>
        <w:rPr>
          <w:b/>
          <w:lang w:val="sw_KE" w:bidi="sw_KE"/>
        </w:rPr>
        <w:t>Katika tukio la pili:</w:t>
      </w:r>
      <w:r>
        <w:rPr>
          <w:lang w:val="sw_KE" w:bidi="sw_KE"/>
        </w:rPr>
        <w:t xml:space="preserve"> Kifungu kinaorodhesha majina katika kikundi cha pili, kabila la Lawi: wajukuu wa Lawi.</w:t>
      </w:r>
    </w:p>
    <w:p>
      <w:pPr/>
      <w:r>
        <w:rPr>
          <w:lang w:val="sw_KE" w:bidi="sw_KE"/>
        </w:rPr>
      </w:r>
      <w:r>
        <w:rPr>
          <w:b/>
          <w:lang w:val="sw_KE" w:bidi="sw_KE"/>
        </w:rPr>
        <w:t>Katika sehemu ya tatu:</w:t>
      </w:r>
      <w:r>
        <w:rPr>
          <w:lang w:val="sw_KE" w:bidi="sw_KE"/>
        </w:rPr>
        <w:t xml:space="preserve"> Kifungu kinaorodhesha majina katika kikundi cha tatu: uzao wa kiume wa Kohathi, mwana wa pili wa Lawi: baadhi ya wajukuu wa Kohathi na kitukuu mmoja. Haruni na Musa wako katika orodha hii.</w:t>
      </w:r>
    </w:p>
    <w:p>
      <w:pPr/>
      <w:r>
        <w:rPr>
          <w:lang w:val="sw_KE" w:bidi="sw_KE"/>
        </w:rPr>
      </w:r>
      <w:r>
        <w:rPr>
          <w:b/>
          <w:lang w:val="sw_KE" w:bidi="sw_KE"/>
        </w:rPr>
        <w:t>Katika tukio la nne:</w:t>
      </w:r>
      <w:r>
        <w:rPr>
          <w:lang w:val="sw_KE" w:bidi="sw_KE"/>
        </w:rPr>
        <w:t xml:space="preserve"> Kifungu hicho kinatukumbusha kwamba Haruni na Musa kutoka kwenye orodha ya familia ni wale ambao Mungu aliwaamuru kuwatoa watu wa Israeli kutoka Misri. Pia ni wale waliomwambia Farao awaache watu wa Israeli waondoke Misri.</w:t>
      </w:r>
    </w:p>
    <w:p>
      <w:pPr/>
      <w:r>
        <w:rPr>
          <w:lang w:val="sw_KE" w:bidi="sw_KE"/>
        </w:rPr>
      </w:r>
      <w:r>
        <w:rPr>
          <w:lang w:val="sw_KE" w:bidi="sw_KE"/>
        </w:rPr>
        <w:t>Wahusika katika simulizi hii ni:</w:t>
      </w:r>
    </w:p>
    <w:p>
      <w:pPr/>
      <w:r>
        <w:rPr>
          <w:lang w:val="sw_KE" w:bidi="sw_KE"/>
        </w:rPr>
      </w:r>
      <w:r>
        <w:rPr>
          <w:lang w:val="sw_KE" w:bidi="sw_KE"/>
        </w:rPr>
        <w:t>Majina yote yaliyotajwa katika makundi matatu katika orodha ya familia</w:t>
      </w:r>
    </w:p>
    <w:p>
      <w:pPr/>
      <w:r>
        <w:rPr>
          <w:lang w:val="sw_KE" w:bidi="sw_KE"/>
        </w:rPr>
      </w:r>
      <w:r>
        <w:rPr>
          <w:lang w:val="sw_KE" w:bidi="sw_KE"/>
        </w:rPr>
        <w:t>Hawa ndio watu ambao kifungu kinawaorodhesha katika kikundi cha kwanza:</w:t>
      </w:r>
    </w:p>
    <w:p>
      <w:pPr>
        <w:pStyle w:val="ListBullet"/>
        <w:spacing w:line="240" w:lineRule="auto"/>
        <w:ind w:left="720"/>
      </w:pPr>
      <w:r>
        <w:rPr>
          <w:lang w:val="sw_KE" w:bidi="sw_KE"/>
        </w:rPr>
      </w:r>
      <w:r>
        <w:rPr>
          <w:lang w:val="sw_KE" w:bidi="sw_KE"/>
        </w:rPr>
        <w:t>Israeli, au Yakobo</w:t>
      </w:r>
    </w:p>
    <w:p>
      <w:pPr>
        <w:pStyle w:val="ListBullet"/>
        <w:spacing w:line="240" w:lineRule="auto"/>
        <w:ind w:left="720"/>
      </w:pPr>
      <w:r>
        <w:rPr>
          <w:lang w:val="sw_KE" w:bidi="sw_KE"/>
        </w:rPr>
      </w:r>
      <w:r>
        <w:rPr>
          <w:lang w:val="sw_KE" w:bidi="sw_KE"/>
        </w:rPr>
        <w:t>Reubeni, mwana wa kwanza wa Israeli</w:t>
      </w:r>
    </w:p>
    <w:p>
      <w:pPr>
        <w:pStyle w:val="ListBullet"/>
        <w:spacing w:line="240" w:lineRule="auto"/>
        <w:ind w:left="720"/>
      </w:pPr>
      <w:r>
        <w:rPr>
          <w:lang w:val="sw_KE" w:bidi="sw_KE"/>
        </w:rPr>
      </w:r>
      <w:r>
        <w:rPr>
          <w:lang w:val="sw_KE" w:bidi="sw_KE"/>
        </w:rPr>
        <w:t>Hanoki, mwana wa Reubeni</w:t>
      </w:r>
    </w:p>
    <w:p>
      <w:pPr>
        <w:pStyle w:val="ListBullet"/>
        <w:spacing w:line="240" w:lineRule="auto"/>
        <w:ind w:left="720"/>
      </w:pPr>
      <w:r>
        <w:rPr>
          <w:lang w:val="sw_KE" w:bidi="sw_KE"/>
        </w:rPr>
      </w:r>
      <w:r>
        <w:rPr>
          <w:lang w:val="sw_KE" w:bidi="sw_KE"/>
        </w:rPr>
        <w:t>Pallu, mwana wa Reubeni</w:t>
      </w:r>
    </w:p>
    <w:p>
      <w:pPr>
        <w:pStyle w:val="ListBullet"/>
        <w:spacing w:line="240" w:lineRule="auto"/>
        <w:ind w:left="720"/>
      </w:pPr>
      <w:r>
        <w:rPr>
          <w:lang w:val="sw_KE" w:bidi="sw_KE"/>
        </w:rPr>
      </w:r>
      <w:r>
        <w:rPr>
          <w:lang w:val="sw_KE" w:bidi="sw_KE"/>
        </w:rPr>
        <w:t>Hezroni, mwana wa Reubeni</w:t>
      </w:r>
    </w:p>
    <w:p>
      <w:pPr>
        <w:pStyle w:val="ListBullet"/>
        <w:spacing w:line="240" w:lineRule="auto"/>
        <w:ind w:left="720"/>
      </w:pPr>
      <w:r>
        <w:rPr>
          <w:lang w:val="sw_KE" w:bidi="sw_KE"/>
        </w:rPr>
      </w:r>
      <w:r>
        <w:rPr>
          <w:lang w:val="sw_KE" w:bidi="sw_KE"/>
        </w:rPr>
        <w:t>Karmi, mwana wa Reubeni</w:t>
      </w:r>
    </w:p>
    <w:p>
      <w:pPr>
        <w:pStyle w:val="ListBullet"/>
        <w:spacing w:line="240" w:lineRule="auto"/>
        <w:ind w:left="720"/>
      </w:pPr>
      <w:r>
        <w:rPr>
          <w:lang w:val="sw_KE" w:bidi="sw_KE"/>
        </w:rPr>
      </w:r>
      <w:r>
        <w:rPr>
          <w:lang w:val="sw_KE" w:bidi="sw_KE"/>
        </w:rPr>
        <w:t>Simeoni, mwana wa pili wa Israeli</w:t>
      </w:r>
    </w:p>
    <w:p>
      <w:pPr>
        <w:pStyle w:val="ListBullet"/>
        <w:spacing w:line="240" w:lineRule="auto"/>
        <w:ind w:left="720"/>
      </w:pPr>
      <w:r>
        <w:rPr>
          <w:lang w:val="sw_KE" w:bidi="sw_KE"/>
        </w:rPr>
      </w:r>
      <w:r>
        <w:rPr>
          <w:lang w:val="sw_KE" w:bidi="sw_KE"/>
        </w:rPr>
        <w:t>Yemueli, mwana wa Simeoni</w:t>
      </w:r>
    </w:p>
    <w:p>
      <w:pPr>
        <w:pStyle w:val="ListBullet"/>
        <w:spacing w:line="240" w:lineRule="auto"/>
        <w:ind w:left="720"/>
      </w:pPr>
      <w:r>
        <w:rPr>
          <w:lang w:val="sw_KE" w:bidi="sw_KE"/>
        </w:rPr>
      </w:r>
      <w:r>
        <w:rPr>
          <w:lang w:val="sw_KE" w:bidi="sw_KE"/>
        </w:rPr>
        <w:t>Yamini, mwana wa Simeoni</w:t>
      </w:r>
    </w:p>
    <w:p>
      <w:pPr>
        <w:pStyle w:val="ListBullet"/>
        <w:spacing w:line="240" w:lineRule="auto"/>
        <w:ind w:left="720"/>
      </w:pPr>
      <w:r>
        <w:rPr>
          <w:lang w:val="sw_KE" w:bidi="sw_KE"/>
        </w:rPr>
      </w:r>
      <w:r>
        <w:rPr>
          <w:lang w:val="sw_KE" w:bidi="sw_KE"/>
        </w:rPr>
        <w:t>Ohad, mwana wa Simeoni</w:t>
      </w:r>
    </w:p>
    <w:p>
      <w:pPr>
        <w:pStyle w:val="ListBullet"/>
        <w:spacing w:line="240" w:lineRule="auto"/>
        <w:ind w:left="720"/>
      </w:pPr>
      <w:r>
        <w:rPr>
          <w:lang w:val="sw_KE" w:bidi="sw_KE"/>
        </w:rPr>
      </w:r>
      <w:r>
        <w:rPr>
          <w:lang w:val="sw_KE" w:bidi="sw_KE"/>
        </w:rPr>
        <w:t>Yakini, mwana wa Simeoni</w:t>
      </w:r>
    </w:p>
    <w:p>
      <w:pPr>
        <w:pStyle w:val="ListBullet"/>
        <w:spacing w:line="240" w:lineRule="auto"/>
        <w:ind w:left="720"/>
      </w:pPr>
      <w:r>
        <w:rPr>
          <w:lang w:val="sw_KE" w:bidi="sw_KE"/>
        </w:rPr>
      </w:r>
      <w:r>
        <w:rPr>
          <w:lang w:val="sw_KE" w:bidi="sw_KE"/>
        </w:rPr>
        <w:t>Zohar, mwana wa Simeoni</w:t>
      </w:r>
    </w:p>
    <w:p>
      <w:pPr>
        <w:pStyle w:val="ListBullet"/>
        <w:spacing w:line="240" w:lineRule="auto"/>
        <w:ind w:left="720"/>
      </w:pPr>
      <w:r>
        <w:rPr>
          <w:lang w:val="sw_KE" w:bidi="sw_KE"/>
        </w:rPr>
      </w:r>
      <w:r>
        <w:rPr>
          <w:lang w:val="sw_KE" w:bidi="sw_KE"/>
        </w:rPr>
        <w:t>Shauli, mwana wa Simeoni</w:t>
      </w:r>
    </w:p>
    <w:p>
      <w:pPr>
        <w:pStyle w:val="ListBullet"/>
        <w:spacing w:line="240" w:lineRule="auto"/>
        <w:ind w:left="720"/>
      </w:pPr>
      <w:r>
        <w:rPr>
          <w:lang w:val="sw_KE" w:bidi="sw_KE"/>
        </w:rPr>
      </w:r>
      <w:r>
        <w:rPr>
          <w:lang w:val="sw_KE" w:bidi="sw_KE"/>
        </w:rPr>
        <w:t>Mwanamke Mkanaani, mama wa Shauli, mwana wa Simeoni</w:t>
      </w:r>
    </w:p>
    <w:p>
      <w:pPr>
        <w:pStyle w:val="ListBullet"/>
        <w:spacing w:line="240" w:lineRule="auto"/>
        <w:ind w:left="720"/>
      </w:pPr>
      <w:r>
        <w:rPr>
          <w:lang w:val="sw_KE" w:bidi="sw_KE"/>
        </w:rPr>
      </w:r>
      <w:r>
        <w:rPr>
          <w:lang w:val="sw_KE" w:bidi="sw_KE"/>
        </w:rPr>
        <w:t>Lawi, mwana wa tatu wa Israeli</w:t>
      </w:r>
    </w:p>
    <w:p>
      <w:pPr>
        <w:pStyle w:val="ListBullet"/>
        <w:spacing w:line="240" w:lineRule="auto"/>
        <w:ind w:left="720"/>
      </w:pPr>
      <w:r>
        <w:rPr>
          <w:lang w:val="sw_KE" w:bidi="sw_KE"/>
        </w:rPr>
      </w:r>
      <w:r>
        <w:rPr>
          <w:lang w:val="sw_KE" w:bidi="sw_KE"/>
        </w:rPr>
        <w:t>Gershoni, mwana wa Lawi</w:t>
      </w:r>
    </w:p>
    <w:p>
      <w:pPr>
        <w:pStyle w:val="ListBullet"/>
        <w:spacing w:line="240" w:lineRule="auto"/>
        <w:ind w:left="720"/>
      </w:pPr>
      <w:r>
        <w:rPr>
          <w:lang w:val="sw_KE" w:bidi="sw_KE"/>
        </w:rPr>
      </w:r>
      <w:r>
        <w:rPr>
          <w:lang w:val="sw_KE" w:bidi="sw_KE"/>
        </w:rPr>
        <w:t>Kehathi, mwana wa Lawi</w:t>
      </w:r>
    </w:p>
    <w:p>
      <w:pPr>
        <w:pStyle w:val="ListBullet"/>
        <w:spacing w:line="240" w:lineRule="auto"/>
        <w:ind w:left="720"/>
      </w:pPr>
      <w:r>
        <w:rPr>
          <w:lang w:val="sw_KE" w:bidi="sw_KE"/>
        </w:rPr>
      </w:r>
      <w:r>
        <w:rPr>
          <w:lang w:val="sw_KE" w:bidi="sw_KE"/>
        </w:rPr>
        <w:t>Merari, mwana wa Lawi</w:t>
      </w:r>
    </w:p>
    <w:p>
      <w:pPr/>
      <w:r>
        <w:rPr>
          <w:lang w:val="sw_KE" w:bidi="sw_KE"/>
        </w:rPr>
      </w:r>
      <w:r>
        <w:rPr>
          <w:lang w:val="sw_KE" w:bidi="sw_KE"/>
        </w:rPr>
        <w:t>Hawa ni watu ambao kifungu cha maneno kinawaorodhesha katika kikundi cha pili:</w:t>
      </w:r>
    </w:p>
    <w:p>
      <w:pPr>
        <w:pStyle w:val="ListBullet"/>
        <w:spacing w:line="240" w:lineRule="auto"/>
        <w:ind w:left="720"/>
      </w:pPr>
      <w:r>
        <w:rPr>
          <w:lang w:val="sw_KE" w:bidi="sw_KE"/>
        </w:rPr>
      </w:r>
      <w:r>
        <w:rPr>
          <w:lang w:val="sw_KE" w:bidi="sw_KE"/>
        </w:rPr>
        <w:t>Libni, mwana wa Gershoni</w:t>
      </w:r>
    </w:p>
    <w:p>
      <w:pPr>
        <w:pStyle w:val="ListBullet"/>
        <w:spacing w:line="240" w:lineRule="auto"/>
        <w:ind w:left="720"/>
      </w:pPr>
      <w:r>
        <w:rPr>
          <w:lang w:val="sw_KE" w:bidi="sw_KE"/>
        </w:rPr>
      </w:r>
      <w:r>
        <w:rPr>
          <w:lang w:val="sw_KE" w:bidi="sw_KE"/>
        </w:rPr>
        <w:t>Shimei, mwana wa Gershoni</w:t>
      </w:r>
    </w:p>
    <w:p>
      <w:pPr>
        <w:pStyle w:val="ListBullet"/>
        <w:spacing w:line="240" w:lineRule="auto"/>
        <w:ind w:left="720"/>
      </w:pPr>
      <w:r>
        <w:rPr>
          <w:lang w:val="sw_KE" w:bidi="sw_KE"/>
        </w:rPr>
      </w:r>
      <w:r>
        <w:rPr>
          <w:lang w:val="sw_KE" w:bidi="sw_KE"/>
        </w:rPr>
        <w:t>Amram, mwana wa Kohathi</w:t>
      </w:r>
    </w:p>
    <w:p>
      <w:pPr>
        <w:pStyle w:val="ListBullet"/>
        <w:spacing w:line="240" w:lineRule="auto"/>
        <w:ind w:left="720"/>
      </w:pPr>
      <w:r>
        <w:rPr>
          <w:lang w:val="sw_KE" w:bidi="sw_KE"/>
        </w:rPr>
      </w:r>
      <w:r>
        <w:rPr>
          <w:lang w:val="sw_KE" w:bidi="sw_KE"/>
        </w:rPr>
        <w:t>Izhar, mwana wa Kohathi</w:t>
      </w:r>
    </w:p>
    <w:p>
      <w:pPr>
        <w:pStyle w:val="ListBullet"/>
        <w:spacing w:line="240" w:lineRule="auto"/>
        <w:ind w:left="720"/>
      </w:pPr>
      <w:r>
        <w:rPr>
          <w:lang w:val="sw_KE" w:bidi="sw_KE"/>
        </w:rPr>
      </w:r>
      <w:r>
        <w:rPr>
          <w:lang w:val="sw_KE" w:bidi="sw_KE"/>
        </w:rPr>
        <w:t>Hebroni, mwana wa Kohathi</w:t>
      </w:r>
    </w:p>
    <w:p>
      <w:pPr>
        <w:pStyle w:val="ListBullet"/>
        <w:spacing w:line="240" w:lineRule="auto"/>
        <w:ind w:left="720"/>
      </w:pPr>
      <w:r>
        <w:rPr>
          <w:lang w:val="sw_KE" w:bidi="sw_KE"/>
        </w:rPr>
      </w:r>
      <w:r>
        <w:rPr>
          <w:lang w:val="sw_KE" w:bidi="sw_KE"/>
        </w:rPr>
        <w:t>Uzzieli, mwana wa Kohathi</w:t>
      </w:r>
    </w:p>
    <w:p>
      <w:pPr>
        <w:pStyle w:val="ListBullet"/>
        <w:spacing w:line="240" w:lineRule="auto"/>
        <w:ind w:left="720"/>
      </w:pPr>
      <w:r>
        <w:rPr>
          <w:lang w:val="sw_KE" w:bidi="sw_KE"/>
        </w:rPr>
      </w:r>
      <w:r>
        <w:rPr>
          <w:lang w:val="sw_KE" w:bidi="sw_KE"/>
        </w:rPr>
        <w:t>Mahli, mwana wa Merari</w:t>
      </w:r>
    </w:p>
    <w:p>
      <w:pPr>
        <w:pStyle w:val="ListBullet"/>
        <w:spacing w:line="240" w:lineRule="auto"/>
        <w:ind w:left="720"/>
      </w:pPr>
      <w:r>
        <w:rPr>
          <w:lang w:val="sw_KE" w:bidi="sw_KE"/>
        </w:rPr>
      </w:r>
      <w:r>
        <w:rPr>
          <w:lang w:val="sw_KE" w:bidi="sw_KE"/>
        </w:rPr>
        <w:t>Mushi, mwana wa Merari</w:t>
      </w:r>
    </w:p>
    <w:p>
      <w:pPr/>
      <w:r>
        <w:rPr>
          <w:lang w:val="sw_KE" w:bidi="sw_KE"/>
        </w:rPr>
      </w:r>
      <w:r>
        <w:rPr>
          <w:lang w:val="sw_KE" w:bidi="sw_KE"/>
        </w:rPr>
        <w:t>Hawa ndio watu ambao kifungu cha maneno kinawaorodhesha katika kikundi cha tatu:</w:t>
      </w:r>
    </w:p>
    <w:p>
      <w:pPr>
        <w:pStyle w:val="ListBullet"/>
        <w:spacing w:line="240" w:lineRule="auto"/>
        <w:ind w:left="720"/>
      </w:pPr>
      <w:r>
        <w:rPr>
          <w:lang w:val="sw_KE" w:bidi="sw_KE"/>
        </w:rPr>
      </w:r>
      <w:r>
        <w:rPr>
          <w:lang w:val="sw_KE" w:bidi="sw_KE"/>
        </w:rPr>
        <w:t>Yokebedi, dada ya Kohathi na mke wa Amram</w:t>
      </w:r>
    </w:p>
    <w:p>
      <w:pPr>
        <w:pStyle w:val="ListBullet"/>
        <w:spacing w:line="240" w:lineRule="auto"/>
        <w:ind w:left="720"/>
      </w:pPr>
      <w:r>
        <w:rPr>
          <w:lang w:val="sw_KE" w:bidi="sw_KE"/>
        </w:rPr>
      </w:r>
      <w:r>
        <w:rPr>
          <w:lang w:val="sw_KE" w:bidi="sw_KE"/>
        </w:rPr>
        <w:t>Haruni, mwana wa Amram na Yokebedi</w:t>
      </w:r>
    </w:p>
    <w:p>
      <w:pPr>
        <w:pStyle w:val="ListBullet"/>
        <w:spacing w:line="240" w:lineRule="auto"/>
        <w:ind w:left="720"/>
      </w:pPr>
      <w:r>
        <w:rPr>
          <w:lang w:val="sw_KE" w:bidi="sw_KE"/>
        </w:rPr>
      </w:r>
      <w:r>
        <w:rPr>
          <w:lang w:val="sw_KE" w:bidi="sw_KE"/>
        </w:rPr>
        <w:t>Musa, mwana wa Amram na Yokebedi</w:t>
      </w:r>
    </w:p>
    <w:p>
      <w:pPr>
        <w:pStyle w:val="ListBullet"/>
        <w:spacing w:line="240" w:lineRule="auto"/>
        <w:ind w:left="720"/>
      </w:pPr>
      <w:r>
        <w:rPr>
          <w:lang w:val="sw_KE" w:bidi="sw_KE"/>
        </w:rPr>
      </w:r>
      <w:r>
        <w:rPr>
          <w:lang w:val="sw_KE" w:bidi="sw_KE"/>
        </w:rPr>
        <w:t>Kora, mwana wa Izhar</w:t>
      </w:r>
    </w:p>
    <w:p>
      <w:pPr>
        <w:pStyle w:val="ListBullet"/>
        <w:spacing w:line="240" w:lineRule="auto"/>
        <w:ind w:left="720"/>
      </w:pPr>
      <w:r>
        <w:rPr>
          <w:lang w:val="sw_KE" w:bidi="sw_KE"/>
        </w:rPr>
      </w:r>
      <w:r>
        <w:rPr>
          <w:lang w:val="sw_KE" w:bidi="sw_KE"/>
        </w:rPr>
        <w:t>Nefegi, mwana wa Izhar</w:t>
      </w:r>
    </w:p>
    <w:p>
      <w:pPr>
        <w:pStyle w:val="ListBullet"/>
        <w:spacing w:line="240" w:lineRule="auto"/>
        <w:ind w:left="720"/>
      </w:pPr>
      <w:r>
        <w:rPr>
          <w:lang w:val="sw_KE" w:bidi="sw_KE"/>
        </w:rPr>
      </w:r>
      <w:r>
        <w:rPr>
          <w:lang w:val="sw_KE" w:bidi="sw_KE"/>
        </w:rPr>
        <w:t>Zichri, mwana wa Izhar</w:t>
      </w:r>
    </w:p>
    <w:p>
      <w:pPr>
        <w:pStyle w:val="ListBullet"/>
        <w:spacing w:line="240" w:lineRule="auto"/>
        <w:ind w:left="720"/>
      </w:pPr>
      <w:r>
        <w:rPr>
          <w:lang w:val="sw_KE" w:bidi="sw_KE"/>
        </w:rPr>
      </w:r>
      <w:r>
        <w:rPr>
          <w:lang w:val="sw_KE" w:bidi="sw_KE"/>
        </w:rPr>
        <w:t>Mishael, mwana wa Uzieli</w:t>
      </w:r>
    </w:p>
    <w:p>
      <w:pPr>
        <w:pStyle w:val="ListBullet"/>
        <w:spacing w:line="240" w:lineRule="auto"/>
        <w:ind w:left="720"/>
      </w:pPr>
      <w:r>
        <w:rPr>
          <w:lang w:val="sw_KE" w:bidi="sw_KE"/>
        </w:rPr>
      </w:r>
      <w:r>
        <w:rPr>
          <w:lang w:val="sw_KE" w:bidi="sw_KE"/>
        </w:rPr>
        <w:t>Elzaphan, mwana wa Uzzieli</w:t>
      </w:r>
    </w:p>
    <w:p>
      <w:pPr>
        <w:pStyle w:val="ListBullet"/>
        <w:spacing w:line="240" w:lineRule="auto"/>
        <w:ind w:left="720"/>
      </w:pPr>
      <w:r>
        <w:rPr>
          <w:lang w:val="sw_KE" w:bidi="sw_KE"/>
        </w:rPr>
      </w:r>
      <w:r>
        <w:rPr>
          <w:lang w:val="sw_KE" w:bidi="sw_KE"/>
        </w:rPr>
        <w:t>Sithri, mwana wa Uzieli</w:t>
      </w:r>
    </w:p>
    <w:p>
      <w:pPr>
        <w:pStyle w:val="ListBullet"/>
        <w:spacing w:line="240" w:lineRule="auto"/>
        <w:ind w:left="720"/>
      </w:pPr>
      <w:r>
        <w:rPr>
          <w:lang w:val="sw_KE" w:bidi="sw_KE"/>
        </w:rPr>
      </w:r>
      <w:r>
        <w:rPr>
          <w:lang w:val="sw_KE" w:bidi="sw_KE"/>
        </w:rPr>
        <w:t>Amminadabu</w:t>
      </w:r>
    </w:p>
    <w:p>
      <w:pPr>
        <w:pStyle w:val="ListBullet"/>
        <w:spacing w:line="240" w:lineRule="auto"/>
        <w:ind w:left="720"/>
      </w:pPr>
      <w:r>
        <w:rPr>
          <w:lang w:val="sw_KE" w:bidi="sw_KE"/>
        </w:rPr>
      </w:r>
      <w:r>
        <w:rPr>
          <w:lang w:val="sw_KE" w:bidi="sw_KE"/>
        </w:rPr>
        <w:t>Nashoni, mwana wa Amminadab</w:t>
      </w:r>
    </w:p>
    <w:p>
      <w:pPr>
        <w:pStyle w:val="ListBullet"/>
        <w:spacing w:line="240" w:lineRule="auto"/>
        <w:ind w:left="720"/>
      </w:pPr>
      <w:r>
        <w:rPr>
          <w:lang w:val="sw_KE" w:bidi="sw_KE"/>
        </w:rPr>
      </w:r>
      <w:r>
        <w:rPr>
          <w:lang w:val="sw_KE" w:bidi="sw_KE"/>
        </w:rPr>
        <w:t>Elisheba, binti ya Amminadab na mke wa Haruni</w:t>
      </w:r>
    </w:p>
    <w:p>
      <w:pPr>
        <w:pStyle w:val="ListBullet"/>
        <w:spacing w:line="240" w:lineRule="auto"/>
        <w:ind w:left="720"/>
      </w:pPr>
      <w:r>
        <w:rPr>
          <w:lang w:val="sw_KE" w:bidi="sw_KE"/>
        </w:rPr>
      </w:r>
      <w:r>
        <w:rPr>
          <w:lang w:val="sw_KE" w:bidi="sw_KE"/>
        </w:rPr>
        <w:t>Nadabu, mwana wa Haruni na Elisheba</w:t>
      </w:r>
    </w:p>
    <w:p>
      <w:pPr>
        <w:pStyle w:val="ListBullet"/>
        <w:spacing w:line="240" w:lineRule="auto"/>
        <w:ind w:left="720"/>
      </w:pPr>
      <w:r>
        <w:rPr>
          <w:lang w:val="sw_KE" w:bidi="sw_KE"/>
        </w:rPr>
      </w:r>
      <w:r>
        <w:rPr>
          <w:lang w:val="sw_KE" w:bidi="sw_KE"/>
        </w:rPr>
        <w:t>Abihu, mwana wa Haruni na Elisheba</w:t>
      </w:r>
    </w:p>
    <w:p>
      <w:pPr>
        <w:pStyle w:val="ListBullet"/>
        <w:spacing w:line="240" w:lineRule="auto"/>
        <w:ind w:left="720"/>
      </w:pPr>
      <w:r>
        <w:rPr>
          <w:lang w:val="sw_KE" w:bidi="sw_KE"/>
        </w:rPr>
      </w:r>
      <w:r>
        <w:rPr>
          <w:lang w:val="sw_KE" w:bidi="sw_KE"/>
        </w:rPr>
        <w:t>Eleazari, mwana wa Haruni na Elisheba</w:t>
      </w:r>
    </w:p>
    <w:p>
      <w:pPr>
        <w:pStyle w:val="ListBullet"/>
        <w:spacing w:line="240" w:lineRule="auto"/>
        <w:ind w:left="720"/>
      </w:pPr>
      <w:r>
        <w:rPr>
          <w:lang w:val="sw_KE" w:bidi="sw_KE"/>
        </w:rPr>
      </w:r>
      <w:r>
        <w:rPr>
          <w:lang w:val="sw_KE" w:bidi="sw_KE"/>
        </w:rPr>
        <w:t>Ithamar, mwana wa Haruni na Elisheba</w:t>
      </w:r>
    </w:p>
    <w:p>
      <w:pPr>
        <w:pStyle w:val="ListBullet"/>
        <w:spacing w:line="240" w:lineRule="auto"/>
        <w:ind w:left="720"/>
      </w:pPr>
      <w:r>
        <w:rPr>
          <w:lang w:val="sw_KE" w:bidi="sw_KE"/>
        </w:rPr>
      </w:r>
      <w:r>
        <w:rPr>
          <w:lang w:val="sw_KE" w:bidi="sw_KE"/>
        </w:rPr>
        <w:t>Assir, mwana wa Korah</w:t>
      </w:r>
    </w:p>
    <w:p>
      <w:pPr>
        <w:pStyle w:val="ListBullet"/>
        <w:spacing w:line="240" w:lineRule="auto"/>
        <w:ind w:left="720"/>
      </w:pPr>
      <w:r>
        <w:rPr>
          <w:lang w:val="sw_KE" w:bidi="sw_KE"/>
        </w:rPr>
      </w:r>
      <w:r>
        <w:rPr>
          <w:lang w:val="sw_KE" w:bidi="sw_KE"/>
        </w:rPr>
        <w:t>Elkana, mwana wa Korah</w:t>
      </w:r>
    </w:p>
    <w:p>
      <w:pPr>
        <w:pStyle w:val="ListBullet"/>
        <w:spacing w:line="240" w:lineRule="auto"/>
        <w:ind w:left="720"/>
      </w:pPr>
      <w:r>
        <w:rPr>
          <w:lang w:val="sw_KE" w:bidi="sw_KE"/>
        </w:rPr>
      </w:r>
      <w:r>
        <w:rPr>
          <w:lang w:val="sw_KE" w:bidi="sw_KE"/>
        </w:rPr>
        <w:t>Abiasaf, mwana wa Korah</w:t>
      </w:r>
    </w:p>
    <w:p>
      <w:pPr>
        <w:pStyle w:val="ListBullet"/>
        <w:spacing w:line="240" w:lineRule="auto"/>
        <w:ind w:left="720"/>
      </w:pPr>
      <w:r>
        <w:rPr>
          <w:lang w:val="sw_KE" w:bidi="sw_KE"/>
        </w:rPr>
      </w:r>
      <w:r>
        <w:rPr>
          <w:lang w:val="sw_KE" w:bidi="sw_KE"/>
        </w:rPr>
        <w:t>Putieli, baba mkwe wa Eleazar</w:t>
      </w:r>
    </w:p>
    <w:p>
      <w:pPr>
        <w:pStyle w:val="ListBullet"/>
        <w:spacing w:line="240" w:lineRule="auto"/>
        <w:ind w:left="720"/>
      </w:pPr>
      <w:r>
        <w:rPr>
          <w:lang w:val="sw_KE" w:bidi="sw_KE"/>
        </w:rPr>
      </w:r>
      <w:r>
        <w:rPr>
          <w:lang w:val="sw_KE" w:bidi="sw_KE"/>
        </w:rPr>
        <w:t>Binti wa Putieli</w:t>
      </w:r>
    </w:p>
    <w:p>
      <w:pPr>
        <w:pStyle w:val="ListBullet"/>
        <w:spacing w:line="240" w:lineRule="auto"/>
        <w:ind w:left="720"/>
      </w:pPr>
      <w:r>
        <w:rPr>
          <w:lang w:val="sw_KE" w:bidi="sw_KE"/>
        </w:rPr>
      </w:r>
      <w:r>
        <w:rPr>
          <w:lang w:val="sw_KE" w:bidi="sw_KE"/>
        </w:rPr>
        <w:t>Finehasi, mwana wa Eleazari na binti ya Putieli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Watu wa Israeli</w:t>
      </w:r>
    </w:p>
    <w:p>
      <w:pPr>
        <w:pStyle w:val="ListBullet"/>
        <w:spacing w:line="240" w:lineRule="auto"/>
        <w:ind w:left="720"/>
      </w:pPr>
      <w:r>
        <w:rPr>
          <w:lang w:val="sw_KE" w:bidi="sw_KE"/>
        </w:rPr>
      </w:r>
      <w:r>
        <w:rPr>
          <w:lang w:val="sw_KE" w:bidi="sw_KE"/>
        </w:rPr>
        <w:t>Na Farao</w:t>
      </w:r>
    </w:p>
    <w:p>
      <w:pPr/>
      <w:r>
        <w:rPr>
          <w:lang w:val="sw_KE" w:bidi="sw_KE"/>
        </w:rPr>
      </w:r>
      <w:r>
        <w:rPr>
          <w:lang w:val="sw_KE" w:bidi="sw_KE"/>
        </w:rPr>
        <w:t>Mkiwa kama kikundi, zingatia sehemu hizi za mazingira ya hadithi:</w:t>
      </w:r>
    </w:p>
    <w:p>
      <w:pPr/>
      <w:r>
        <w:rPr>
          <w:lang w:val="sw_KE" w:bidi="sw_KE"/>
        </w:rPr>
      </w:r>
      <w:r>
        <w:rPr>
          <w:lang w:val="sw_KE" w:bidi="sw_KE"/>
        </w:rPr>
        <w:t>Orodha ya familia inakatiza simulizi muhimu katika kitabu cha Kutoka, ambapo Haruni na Musa walicheza sehemu muhimu. Kifungu hiki kinaanza kwa kumbukumbu ya orodha ya vichwa vya "familia zao," au familia za Musa na Haruni.</w:t>
      </w:r>
    </w:p>
    <w:p>
      <w:pPr/>
      <w:r>
        <w:rPr>
          <w:lang w:val="sw_KE" w:bidi="sw_KE"/>
        </w:rPr>
      </w:r>
      <w:r>
        <w:rPr>
          <w:lang w:val="sw_KE" w:bidi="sw_KE"/>
        </w:rPr>
        <w:t>Orodha ya familia ni chombo ambacho mwandishi anatumia ili kumsaidia msomaji kufuatilia ukoo wa Haruni na Musa hadi kwenye familia ya karibu ya Yakobo, au Israeli. Tunagundua wao wako katika ukoo gani za familia. Tunajifunza kuhusu wanafamilia wao wa karibu na uzao wa Haruni.</w:t>
      </w:r>
    </w:p>
    <w:p>
      <w:pPr/>
      <w:r>
        <w:rPr>
          <w:lang w:val="sw_KE" w:bidi="sw_KE"/>
        </w:rPr>
      </w:r>
      <w:r>
        <w:rPr>
          <w:lang w:val="sw_KE" w:bidi="sw_KE"/>
        </w:rPr>
        <w:t>Hapa ni kitu unachoweza kufanya ili kukusaidia kuwazia nafasi ya Haruni na Musa ndani ya familia iliyopanuka ya Israeli, au Yakobo. Unaweza kwanza kutaka kufikiria kuhusu jinsi utatamka majina ya watu wote katika hadithi katika lugha yako.</w:t>
      </w:r>
    </w:p>
    <w:p>
      <w:pPr/>
      <w:r>
        <w:rPr>
          <w:lang w:val="sw_KE" w:bidi="sw_KE"/>
        </w:rPr>
      </w:r>
      <w:r>
        <w:rPr>
          <w:lang w:val="sw_KE" w:bidi="sw_KE"/>
        </w:rPr>
        <w:t>Sasa anza kutengeneza mti wa familia wenye majina yote katika orodha ya familia. Hivi ndivyo unavyoweza kufanya. Kwanza kusanya mfuko wa mawe madogo, miamba, maharagwe, au vitu vingine vidogo. Kila kitu kitawakilisha jina kutoka kwenye orodha. Hakikisha una vitu vya kutosha vya aina ile ile kwa kila kizazi. Kwa mfano, tumia aina ile ile ya miamba kwa ajili ya wana watatu wa Israeli, au Yakobo na wanawe.</w:t>
      </w:r>
    </w:p>
    <w:p>
      <w:pPr/>
      <w:r>
        <w:rPr>
          <w:lang w:val="sw_KE" w:bidi="sw_KE"/>
        </w:rPr>
      </w:r>
      <w:r>
        <w:rPr>
          <w:lang w:val="sw_KE" w:bidi="sw_KE"/>
        </w:rPr>
        <w:t>Halafu kusanya mfuko wa vijiti vingi. Utatumia vijiti kuunganisha mawe au vitu, ambavyo vinawakilisha washiriki wa familia, pamoja.</w:t>
      </w:r>
    </w:p>
    <w:p>
      <w:pPr/>
      <w:r>
        <w:rPr>
          <w:lang w:val="sw_KE" w:bidi="sw_KE"/>
        </w:rPr>
      </w:r>
      <w:r>
        <w:rPr>
          <w:lang w:val="sw_KE" w:bidi="sw_KE"/>
        </w:rPr>
        <w:t>Sasa anza mti wa ukoo kwa kuweka jiwe kubwa ili kuwakilisha Israeli, au Yakobo. Sasa weka mawe matatu, ambayo yanaonekana sawa chini ya jiwe la Israeli. Watawakilisha wana wake watatu kutoka kwa orodha hii ya familia. Sasa unganisha kila jiwe la mwana na jiwe kubwa la Israeli kwa kutumia vijiti.</w:t>
      </w:r>
    </w:p>
    <w:p>
      <w:pPr/>
      <w:r>
        <w:rPr>
          <w:lang w:val="sw_KE" w:bidi="sw_KE"/>
        </w:rPr>
      </w:r>
      <w:r>
        <w:rPr>
          <w:lang w:val="sw_KE" w:bidi="sw_KE"/>
        </w:rPr>
        <w:t>Kumbuka kwamba unaonyesha tu orodha ya familia kutoka kwa kifungu hiki. Kwa sababu ya hilo hutakuwa na mawe kwa wana tisa waliobaki wa Israeli, kwa sababu hawako katika orodha hii.</w:t>
      </w:r>
    </w:p>
    <w:p>
      <w:pPr/>
      <w:r>
        <w:rPr>
          <w:lang w:val="sw_KE" w:bidi="sw_KE"/>
        </w:rPr>
      </w:r>
      <w:r>
        <w:rPr>
          <w:lang w:val="sw_KE" w:bidi="sw_KE"/>
        </w:rPr>
        <w:t>Sasa weka mstari mwingine wa mawe yanayoonekana tofauti au vitu chini ya mawe yanayowakilisha wana wa Lawi. Hawa watakuwa wajukuu wa Israeli. Unapoweka mawe au vitu chini, sema jina la mtu wanaowakilisha. Wakati wowote kuna mama anayetajwa, unaweza kuweka chini jiwe la ziada. Jiwe la mama linaweza kuwa karibu na jiwe la mwana. Au inaweza kuwa karibu na mume, vyovyote utakavyopenda. Sasa unganisha kila kijiwe cha mwana na kijiwe cha baba yao kwa fimbo. Mti wa familia unakua!</w:t>
      </w:r>
    </w:p>
    <w:p>
      <w:pPr/>
      <w:r>
        <w:rPr>
          <w:lang w:val="sw_KE" w:bidi="sw_KE"/>
        </w:rPr>
      </w:r>
      <w:r>
        <w:rPr>
          <w:lang w:val="sw_KE" w:bidi="sw_KE"/>
        </w:rPr>
        <w:t>Endelea kwa njia ile ile kuongeza mawe au vitu kwa makundi mengine kwenye mti wa familia. Unaweza kuchagua mawe mawili makubwa kwa Haruni na Musa. Angalia vizuri ambapo Haruni na Musa wako kwenye mti wa familia. Chukueni zamu kusema mambo tofauti mliyojifunza kutoka kwa kifungu hiki kuhusu washiriki wa familia yao ya karibu. Je, unaweza kutaja majina ya baba, babu, na babu wa babu wa Haruni na Musa? Majina ya uzao wa Haruni ni yapi?</w:t>
      </w:r>
    </w:p>
    <w:p>
      <w:pPr/>
      <w:r>
        <w:rPr>
          <w:lang w:val="sw_KE" w:bidi="sw_KE"/>
        </w:rPr>
      </w:r>
      <w:r>
        <w:rPr>
          <w:lang w:val="sw_KE" w:bidi="sw_KE"/>
        </w:rPr>
        <w:t>Sitisha hapa na mjadili swali lifuatalo kama kikundi: Ni njia gani ya asili zaidi ya kutoa orodha ya majina ya familia katika lugha yako? Sitisha sauti hii hapa.</w:t>
      </w:r>
    </w:p>
    <w:p>
      <w:pPr/>
      <w:r>
        <w:rPr>
          <w:lang w:val="sw_KE" w:bidi="sw_KE"/>
        </w:rPr>
      </w:r>
      <w:r>
        <w:rPr>
          <w:lang w:val="sw_KE" w:bidi="sw_KE"/>
        </w:rPr>
        <w:t>Kifungu kinatuambia kwamba kila mwana katika orodha ya familia akawa kiongozi wa ukoo wake. Kisha kila ukoo ungebeba jina la mwana. Kwa mfano, Hezroni, Je, unafikiri jinsi utakavyounda majina ya ukoo katika lugha yako?</w:t>
      </w:r>
    </w:p>
    <w:p>
      <w:pPr/>
      <w:r>
        <w:rPr>
          <w:lang w:val="sw_KE" w:bidi="sw_KE"/>
        </w:rPr>
      </w:r>
      <w:r>
        <w:rPr>
          <w:lang w:val="sw_KE" w:bidi="sw_KE"/>
        </w:rPr>
        <w:t>Sitisha hapa na mjadili swali hili kama kikundi: Katika kikundi cha watu wako, unawaelezea vipi watu ambao wanatoka sehemu tofauti, au koo za familia yako? Ikiwa unatengeneza jina au jina la utani kwa koo tofauti, jina hilo linatoka wapi? Sitisha sauti hapa.</w:t>
      </w:r>
    </w:p>
    <w:p>
      <w:pPr/>
      <w:r>
        <w:rPr>
          <w:lang w:val="sw_KE" w:bidi="sw_KE"/>
        </w:rPr>
      </w:r>
      <w:r>
        <w:rPr>
          <w:lang w:val="sw_KE" w:bidi="sw_KE"/>
        </w:rPr>
        <w:t>Hapa ni kitu kingine unaweza kufanya ili kukumbuka hadithi. Chagua ukoo wa familia kutoka kwa orodha ya familia. Kwa mfano, ukoo wa Haruni utajumuisha Haruni, wana wake wanne na mjukuu wake Finehasi. Panga watu 6 kwenye mstari. Kila mmoja wao ni mhusika mmoja kutoka kwa ukoo wa Haruni. Kila mmoja wao atakumbuka jina la mhusika wake mwenyewe. Kila mtu anasema jina la mhusika wake, mmoja baada ya mwingine, kwa utaratibu sahihi na jinsi wanavyohusiana na Haruni. Fanya hivyo mara chache. Kisha, wanaweza pia kukumbuka jina la kaka ya mhusika wao? Unaweza kuchagua ukoo mkubwa, kwa mfano, Wakohathi, na kuhusisha watu zaidi katika shughuli hiyo.</w:t>
      </w:r>
    </w:p>
    <w:p>
      <w:pPr/>
      <w:r>
        <w:rPr>
          <w:lang w:val="sw_KE" w:bidi="sw_KE"/>
        </w:rPr>
      </w:r>
      <w:r>
        <w:rPr>
          <w:lang w:val="sw_KE" w:bidi="sw_KE"/>
        </w:rPr>
        <w:t>Sasa badilishaneni kuelezea jinsi Haruni na Musa kutoka kwenye orodha ya familia wanavyohusika katika hadithi ya Kutoka. Kifungu kinafanya hivyo kwa kusema kwamba Haruni na Musa, ambao walitajwa katika orodha ya familia, ni wale ambao Yahweh aliwaamuru kuwatoa watu wa Israeli kutoka katika nchi ya Misri.</w:t>
      </w:r>
    </w:p>
    <w:p>
      <w:pPr/>
      <w:r>
        <w:rPr>
          <w:lang w:val="sw_KE" w:bidi="sw_KE"/>
        </w:rPr>
      </w:r>
      <w:r>
        <w:rPr>
          <w:lang w:val="sw_KE" w:bidi="sw_KE"/>
        </w:rPr>
        <w:t>Kifungu kinaendelea, kikisisitiza tena kwamba Musa na Haruni kutoka kwenye orodha ya familia walikuwa wanaume waliozungumza na Farao mfalme wa Misri na kumwambia kwamba alipaswa kuwaruhusu wawaongoze watu wa Israeli kutoka Misri.</w:t>
      </w:r>
    </w:p>
    <w:p>
      <w:pPr/>
      <w:r>
        <w:rPr>
          <w:lang w:val="sw_KE" w:bidi="sw_KE"/>
        </w:rPr>
      </w:r>
      <w:r>
        <w:rPr>
          <w:lang w:val="sw_KE" w:bidi="sw_KE"/>
        </w:rPr>
        <w:t xml:space="preserve">Sasa, kikundi kinapaswa kutengeneza ubao wa hadithi, kuchora, au kutumia vitu ili kuonyesha kifungu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6:14–27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manne.</w:t>
      </w:r>
    </w:p>
    <w:p>
      <w:pPr/>
      <w:r>
        <w:rPr>
          <w:lang w:val="sw_KE" w:bidi="sw_KE"/>
        </w:rPr>
      </w:r>
      <w:r>
        <w:rPr>
          <w:lang w:val="sw_KE" w:bidi="sw_KE"/>
        </w:rPr>
        <w:t>Wahusika katika simulizi hii ni:</w:t>
      </w:r>
    </w:p>
    <w:p>
      <w:pPr/>
      <w:r>
        <w:rPr>
          <w:lang w:val="sw_KE" w:bidi="sw_KE"/>
        </w:rPr>
      </w:r>
      <w:r>
        <w:rPr>
          <w:lang w:val="sw_KE" w:bidi="sw_KE"/>
        </w:rPr>
        <w:t>Majina yote yaliyotajwa katika makundi matatu katika orodha ya familia</w:t>
      </w:r>
    </w:p>
    <w:p>
      <w:pPr/>
      <w:r>
        <w:rPr>
          <w:lang w:val="sw_KE" w:bidi="sw_KE"/>
        </w:rPr>
      </w:r>
      <w:r>
        <w:rPr>
          <w:lang w:val="sw_KE" w:bidi="sw_KE"/>
        </w:rPr>
        <w:t>Hawa ndio watu ambao kifungu kinawaorodhesha katika kikundi cha kwanza:</w:t>
      </w:r>
    </w:p>
    <w:p>
      <w:pPr>
        <w:pStyle w:val="ListBullet"/>
        <w:spacing w:line="240" w:lineRule="auto"/>
        <w:ind w:left="720"/>
      </w:pPr>
      <w:r>
        <w:rPr>
          <w:lang w:val="sw_KE" w:bidi="sw_KE"/>
        </w:rPr>
      </w:r>
      <w:r>
        <w:rPr>
          <w:lang w:val="sw_KE" w:bidi="sw_KE"/>
        </w:rPr>
        <w:t>Israeli, au Yakobo</w:t>
      </w:r>
    </w:p>
    <w:p>
      <w:pPr>
        <w:pStyle w:val="ListBullet"/>
        <w:spacing w:line="240" w:lineRule="auto"/>
        <w:ind w:left="720"/>
      </w:pPr>
      <w:r>
        <w:rPr>
          <w:lang w:val="sw_KE" w:bidi="sw_KE"/>
        </w:rPr>
      </w:r>
      <w:r>
        <w:rPr>
          <w:lang w:val="sw_KE" w:bidi="sw_KE"/>
        </w:rPr>
        <w:t>Reubeni, mwana wa kwanza wa Israeli</w:t>
      </w:r>
    </w:p>
    <w:p>
      <w:pPr>
        <w:pStyle w:val="ListBullet"/>
        <w:spacing w:line="240" w:lineRule="auto"/>
        <w:ind w:left="720"/>
      </w:pPr>
      <w:r>
        <w:rPr>
          <w:lang w:val="sw_KE" w:bidi="sw_KE"/>
        </w:rPr>
      </w:r>
      <w:r>
        <w:rPr>
          <w:lang w:val="sw_KE" w:bidi="sw_KE"/>
        </w:rPr>
        <w:t>Henoki, mwana wa Reubeni</w:t>
      </w:r>
    </w:p>
    <w:p>
      <w:pPr>
        <w:pStyle w:val="ListBullet"/>
        <w:spacing w:line="240" w:lineRule="auto"/>
        <w:ind w:left="720"/>
      </w:pPr>
      <w:r>
        <w:rPr>
          <w:lang w:val="sw_KE" w:bidi="sw_KE"/>
        </w:rPr>
      </w:r>
      <w:r>
        <w:rPr>
          <w:lang w:val="sw_KE" w:bidi="sw_KE"/>
        </w:rPr>
        <w:t>Pallu, mwana wa Reubeni</w:t>
      </w:r>
    </w:p>
    <w:p>
      <w:pPr>
        <w:pStyle w:val="ListBullet"/>
        <w:spacing w:line="240" w:lineRule="auto"/>
        <w:ind w:left="720"/>
      </w:pPr>
      <w:r>
        <w:rPr>
          <w:lang w:val="sw_KE" w:bidi="sw_KE"/>
        </w:rPr>
      </w:r>
      <w:r>
        <w:rPr>
          <w:lang w:val="sw_KE" w:bidi="sw_KE"/>
        </w:rPr>
        <w:t>Hezroni, mwana wa Reubeni</w:t>
      </w:r>
    </w:p>
    <w:p>
      <w:pPr>
        <w:pStyle w:val="ListBullet"/>
        <w:spacing w:line="240" w:lineRule="auto"/>
        <w:ind w:left="720"/>
      </w:pPr>
      <w:r>
        <w:rPr>
          <w:lang w:val="sw_KE" w:bidi="sw_KE"/>
        </w:rPr>
      </w:r>
      <w:r>
        <w:rPr>
          <w:lang w:val="sw_KE" w:bidi="sw_KE"/>
        </w:rPr>
        <w:t>Karmi, mwana wa Reubeni</w:t>
      </w:r>
    </w:p>
    <w:p>
      <w:pPr>
        <w:pStyle w:val="ListBullet"/>
        <w:spacing w:line="240" w:lineRule="auto"/>
        <w:ind w:left="720"/>
      </w:pPr>
      <w:r>
        <w:rPr>
          <w:lang w:val="sw_KE" w:bidi="sw_KE"/>
        </w:rPr>
      </w:r>
      <w:r>
        <w:rPr>
          <w:lang w:val="sw_KE" w:bidi="sw_KE"/>
        </w:rPr>
        <w:t>Simeoni, mwana wa pili wa Israeli</w:t>
      </w:r>
    </w:p>
    <w:p>
      <w:pPr>
        <w:pStyle w:val="ListBullet"/>
        <w:spacing w:line="240" w:lineRule="auto"/>
        <w:ind w:left="720"/>
      </w:pPr>
      <w:r>
        <w:rPr>
          <w:lang w:val="sw_KE" w:bidi="sw_KE"/>
        </w:rPr>
      </w:r>
      <w:r>
        <w:rPr>
          <w:lang w:val="sw_KE" w:bidi="sw_KE"/>
        </w:rPr>
        <w:t>Yemueli, mwana wa Simeoni</w:t>
      </w:r>
    </w:p>
    <w:p>
      <w:pPr>
        <w:pStyle w:val="ListBullet"/>
        <w:spacing w:line="240" w:lineRule="auto"/>
        <w:ind w:left="720"/>
      </w:pPr>
      <w:r>
        <w:rPr>
          <w:lang w:val="sw_KE" w:bidi="sw_KE"/>
        </w:rPr>
      </w:r>
      <w:r>
        <w:rPr>
          <w:lang w:val="sw_KE" w:bidi="sw_KE"/>
        </w:rPr>
        <w:t>Yamini, mwana wa Simeoni</w:t>
      </w:r>
    </w:p>
    <w:p>
      <w:pPr>
        <w:pStyle w:val="ListBullet"/>
        <w:spacing w:line="240" w:lineRule="auto"/>
        <w:ind w:left="720"/>
      </w:pPr>
      <w:r>
        <w:rPr>
          <w:lang w:val="sw_KE" w:bidi="sw_KE"/>
        </w:rPr>
      </w:r>
      <w:r>
        <w:rPr>
          <w:lang w:val="sw_KE" w:bidi="sw_KE"/>
        </w:rPr>
        <w:t>Ohad, mwana wa Simeoni</w:t>
      </w:r>
    </w:p>
    <w:p>
      <w:pPr>
        <w:pStyle w:val="ListBullet"/>
        <w:spacing w:line="240" w:lineRule="auto"/>
        <w:ind w:left="720"/>
      </w:pPr>
      <w:r>
        <w:rPr>
          <w:lang w:val="sw_KE" w:bidi="sw_KE"/>
        </w:rPr>
      </w:r>
      <w:r>
        <w:rPr>
          <w:lang w:val="sw_KE" w:bidi="sw_KE"/>
        </w:rPr>
        <w:t>Yakini, mwana wa Simeoni</w:t>
      </w:r>
    </w:p>
    <w:p>
      <w:pPr>
        <w:pStyle w:val="ListBullet"/>
        <w:spacing w:line="240" w:lineRule="auto"/>
        <w:ind w:left="720"/>
      </w:pPr>
      <w:r>
        <w:rPr>
          <w:lang w:val="sw_KE" w:bidi="sw_KE"/>
        </w:rPr>
      </w:r>
      <w:r>
        <w:rPr>
          <w:lang w:val="sw_KE" w:bidi="sw_KE"/>
        </w:rPr>
        <w:t>Zohar, mwana wa Simeoni</w:t>
      </w:r>
    </w:p>
    <w:p>
      <w:pPr>
        <w:pStyle w:val="ListBullet"/>
        <w:spacing w:line="240" w:lineRule="auto"/>
        <w:ind w:left="720"/>
      </w:pPr>
      <w:r>
        <w:rPr>
          <w:lang w:val="sw_KE" w:bidi="sw_KE"/>
        </w:rPr>
      </w:r>
      <w:r>
        <w:rPr>
          <w:lang w:val="sw_KE" w:bidi="sw_KE"/>
        </w:rPr>
        <w:t>Shauli, mwana wa Simeoni</w:t>
      </w:r>
    </w:p>
    <w:p>
      <w:pPr>
        <w:pStyle w:val="ListBullet"/>
        <w:spacing w:line="240" w:lineRule="auto"/>
        <w:ind w:left="720"/>
      </w:pPr>
      <w:r>
        <w:rPr>
          <w:lang w:val="sw_KE" w:bidi="sw_KE"/>
        </w:rPr>
      </w:r>
      <w:r>
        <w:rPr>
          <w:lang w:val="sw_KE" w:bidi="sw_KE"/>
        </w:rPr>
        <w:t>Mwanamke Mkanaani, mama wa Shauli, mwana wa Simeoni</w:t>
      </w:r>
    </w:p>
    <w:p>
      <w:pPr>
        <w:pStyle w:val="ListBullet"/>
        <w:spacing w:line="240" w:lineRule="auto"/>
        <w:ind w:left="720"/>
      </w:pPr>
      <w:r>
        <w:rPr>
          <w:lang w:val="sw_KE" w:bidi="sw_KE"/>
        </w:rPr>
      </w:r>
      <w:r>
        <w:rPr>
          <w:lang w:val="sw_KE" w:bidi="sw_KE"/>
        </w:rPr>
        <w:t>Lawi, mwana wa tatu wa Israeli</w:t>
      </w:r>
    </w:p>
    <w:p>
      <w:pPr>
        <w:pStyle w:val="ListBullet"/>
        <w:spacing w:line="240" w:lineRule="auto"/>
        <w:ind w:left="720"/>
      </w:pPr>
      <w:r>
        <w:rPr>
          <w:lang w:val="sw_KE" w:bidi="sw_KE"/>
        </w:rPr>
      </w:r>
      <w:r>
        <w:rPr>
          <w:lang w:val="sw_KE" w:bidi="sw_KE"/>
        </w:rPr>
        <w:t>Gershoni, mwana wa Lawi</w:t>
      </w:r>
    </w:p>
    <w:p>
      <w:pPr>
        <w:pStyle w:val="ListBullet"/>
        <w:spacing w:line="240" w:lineRule="auto"/>
        <w:ind w:left="720"/>
      </w:pPr>
      <w:r>
        <w:rPr>
          <w:lang w:val="sw_KE" w:bidi="sw_KE"/>
        </w:rPr>
      </w:r>
      <w:r>
        <w:rPr>
          <w:lang w:val="sw_KE" w:bidi="sw_KE"/>
        </w:rPr>
        <w:t>Kehathi, mwana wa Lawi</w:t>
      </w:r>
    </w:p>
    <w:p>
      <w:pPr>
        <w:pStyle w:val="ListBullet"/>
        <w:spacing w:line="240" w:lineRule="auto"/>
        <w:ind w:left="720"/>
      </w:pPr>
      <w:r>
        <w:rPr>
          <w:lang w:val="sw_KE" w:bidi="sw_KE"/>
        </w:rPr>
      </w:r>
      <w:r>
        <w:rPr>
          <w:lang w:val="sw_KE" w:bidi="sw_KE"/>
        </w:rPr>
        <w:t>Merari, mwana wa Lawi</w:t>
      </w:r>
    </w:p>
    <w:p>
      <w:pPr/>
      <w:r>
        <w:rPr>
          <w:lang w:val="sw_KE" w:bidi="sw_KE"/>
        </w:rPr>
      </w:r>
      <w:r>
        <w:rPr>
          <w:lang w:val="sw_KE" w:bidi="sw_KE"/>
        </w:rPr>
        <w:t>Hawa ni watu ambao kifungu cha maneno kinawaorodhesha katika kikundi cha pili:</w:t>
      </w:r>
    </w:p>
    <w:p>
      <w:pPr>
        <w:pStyle w:val="ListBullet"/>
        <w:spacing w:line="240" w:lineRule="auto"/>
        <w:ind w:left="720"/>
      </w:pPr>
      <w:r>
        <w:rPr>
          <w:lang w:val="sw_KE" w:bidi="sw_KE"/>
        </w:rPr>
      </w:r>
      <w:r>
        <w:rPr>
          <w:lang w:val="sw_KE" w:bidi="sw_KE"/>
        </w:rPr>
        <w:t>Libni, mwana wa Gershoni</w:t>
      </w:r>
    </w:p>
    <w:p>
      <w:pPr>
        <w:pStyle w:val="ListBullet"/>
        <w:spacing w:line="240" w:lineRule="auto"/>
        <w:ind w:left="720"/>
      </w:pPr>
      <w:r>
        <w:rPr>
          <w:lang w:val="sw_KE" w:bidi="sw_KE"/>
        </w:rPr>
      </w:r>
      <w:r>
        <w:rPr>
          <w:lang w:val="sw_KE" w:bidi="sw_KE"/>
        </w:rPr>
        <w:t>Shimei, mwana wa Gershoni</w:t>
      </w:r>
    </w:p>
    <w:p>
      <w:pPr>
        <w:pStyle w:val="ListBullet"/>
        <w:spacing w:line="240" w:lineRule="auto"/>
        <w:ind w:left="720"/>
      </w:pPr>
      <w:r>
        <w:rPr>
          <w:lang w:val="sw_KE" w:bidi="sw_KE"/>
        </w:rPr>
      </w:r>
      <w:r>
        <w:rPr>
          <w:lang w:val="sw_KE" w:bidi="sw_KE"/>
        </w:rPr>
        <w:t>Amram, mwana wa Kohathi</w:t>
      </w:r>
    </w:p>
    <w:p>
      <w:pPr>
        <w:pStyle w:val="ListBullet"/>
        <w:spacing w:line="240" w:lineRule="auto"/>
        <w:ind w:left="720"/>
      </w:pPr>
      <w:r>
        <w:rPr>
          <w:lang w:val="sw_KE" w:bidi="sw_KE"/>
        </w:rPr>
      </w:r>
      <w:r>
        <w:rPr>
          <w:lang w:val="sw_KE" w:bidi="sw_KE"/>
        </w:rPr>
        <w:t>Izhar, mwana wa Kohathi</w:t>
      </w:r>
    </w:p>
    <w:p>
      <w:pPr>
        <w:pStyle w:val="ListBullet"/>
        <w:spacing w:line="240" w:lineRule="auto"/>
        <w:ind w:left="720"/>
      </w:pPr>
      <w:r>
        <w:rPr>
          <w:lang w:val="sw_KE" w:bidi="sw_KE"/>
        </w:rPr>
      </w:r>
      <w:r>
        <w:rPr>
          <w:lang w:val="sw_KE" w:bidi="sw_KE"/>
        </w:rPr>
        <w:t>Hebroni, mwana wa Kohathi</w:t>
      </w:r>
    </w:p>
    <w:p>
      <w:pPr>
        <w:pStyle w:val="ListBullet"/>
        <w:spacing w:line="240" w:lineRule="auto"/>
        <w:ind w:left="720"/>
      </w:pPr>
      <w:r>
        <w:rPr>
          <w:lang w:val="sw_KE" w:bidi="sw_KE"/>
        </w:rPr>
      </w:r>
      <w:r>
        <w:rPr>
          <w:lang w:val="sw_KE" w:bidi="sw_KE"/>
        </w:rPr>
        <w:t>Uzzieli, mwana wa Kohathi</w:t>
      </w:r>
    </w:p>
    <w:p>
      <w:pPr>
        <w:pStyle w:val="ListBullet"/>
        <w:spacing w:line="240" w:lineRule="auto"/>
        <w:ind w:left="720"/>
      </w:pPr>
      <w:r>
        <w:rPr>
          <w:lang w:val="sw_KE" w:bidi="sw_KE"/>
        </w:rPr>
      </w:r>
      <w:r>
        <w:rPr>
          <w:lang w:val="sw_KE" w:bidi="sw_KE"/>
        </w:rPr>
        <w:t>Mahli, mwana wa Merari</w:t>
      </w:r>
    </w:p>
    <w:p>
      <w:pPr>
        <w:pStyle w:val="ListBullet"/>
        <w:spacing w:line="240" w:lineRule="auto"/>
        <w:ind w:left="720"/>
      </w:pPr>
      <w:r>
        <w:rPr>
          <w:lang w:val="sw_KE" w:bidi="sw_KE"/>
        </w:rPr>
      </w:r>
      <w:r>
        <w:rPr>
          <w:lang w:val="sw_KE" w:bidi="sw_KE"/>
        </w:rPr>
        <w:t>Mushi, mwana wa Merari</w:t>
      </w:r>
    </w:p>
    <w:p>
      <w:pPr/>
      <w:r>
        <w:rPr>
          <w:lang w:val="sw_KE" w:bidi="sw_KE"/>
        </w:rPr>
      </w:r>
      <w:r>
        <w:rPr>
          <w:lang w:val="sw_KE" w:bidi="sw_KE"/>
        </w:rPr>
        <w:t>Hawa ndio watu ambao kifungu cha maneno kinawaorodhesha katika kikundi cha tatu:</w:t>
      </w:r>
    </w:p>
    <w:p>
      <w:pPr>
        <w:pStyle w:val="ListBullet"/>
        <w:spacing w:line="240" w:lineRule="auto"/>
        <w:ind w:left="720"/>
      </w:pPr>
      <w:r>
        <w:rPr>
          <w:lang w:val="sw_KE" w:bidi="sw_KE"/>
        </w:rPr>
      </w:r>
      <w:r>
        <w:rPr>
          <w:lang w:val="sw_KE" w:bidi="sw_KE"/>
        </w:rPr>
        <w:t>Yokebedi, dada ya Kohathi na mke wa Amram</w:t>
      </w:r>
    </w:p>
    <w:p>
      <w:pPr>
        <w:pStyle w:val="ListBullet"/>
        <w:spacing w:line="240" w:lineRule="auto"/>
        <w:ind w:left="720"/>
      </w:pPr>
      <w:r>
        <w:rPr>
          <w:lang w:val="sw_KE" w:bidi="sw_KE"/>
        </w:rPr>
      </w:r>
      <w:r>
        <w:rPr>
          <w:lang w:val="sw_KE" w:bidi="sw_KE"/>
        </w:rPr>
        <w:t>Haruni, mwana wa Amram na Yokebedi</w:t>
      </w:r>
    </w:p>
    <w:p>
      <w:pPr>
        <w:pStyle w:val="ListBullet"/>
        <w:spacing w:line="240" w:lineRule="auto"/>
        <w:ind w:left="720"/>
      </w:pPr>
      <w:r>
        <w:rPr>
          <w:lang w:val="sw_KE" w:bidi="sw_KE"/>
        </w:rPr>
      </w:r>
      <w:r>
        <w:rPr>
          <w:lang w:val="sw_KE" w:bidi="sw_KE"/>
        </w:rPr>
        <w:t>Musa, mwana wa Amram na Yokebedi</w:t>
      </w:r>
    </w:p>
    <w:p>
      <w:pPr>
        <w:pStyle w:val="ListBullet"/>
        <w:spacing w:line="240" w:lineRule="auto"/>
        <w:ind w:left="720"/>
      </w:pPr>
      <w:r>
        <w:rPr>
          <w:lang w:val="sw_KE" w:bidi="sw_KE"/>
        </w:rPr>
      </w:r>
      <w:r>
        <w:rPr>
          <w:lang w:val="sw_KE" w:bidi="sw_KE"/>
        </w:rPr>
        <w:t>Kora, mwana wa Izhar</w:t>
      </w:r>
    </w:p>
    <w:p>
      <w:pPr>
        <w:pStyle w:val="ListBullet"/>
        <w:spacing w:line="240" w:lineRule="auto"/>
        <w:ind w:left="720"/>
      </w:pPr>
      <w:r>
        <w:rPr>
          <w:lang w:val="sw_KE" w:bidi="sw_KE"/>
        </w:rPr>
      </w:r>
      <w:r>
        <w:rPr>
          <w:lang w:val="sw_KE" w:bidi="sw_KE"/>
        </w:rPr>
        <w:t>Nefegi, mwana wa Izhar</w:t>
      </w:r>
    </w:p>
    <w:p>
      <w:pPr>
        <w:pStyle w:val="ListBullet"/>
        <w:spacing w:line="240" w:lineRule="auto"/>
        <w:ind w:left="720"/>
      </w:pPr>
      <w:r>
        <w:rPr>
          <w:lang w:val="sw_KE" w:bidi="sw_KE"/>
        </w:rPr>
      </w:r>
      <w:r>
        <w:rPr>
          <w:lang w:val="sw_KE" w:bidi="sw_KE"/>
        </w:rPr>
        <w:t>Zichri, mwana wa Izhar</w:t>
      </w:r>
    </w:p>
    <w:p>
      <w:pPr>
        <w:pStyle w:val="ListBullet"/>
        <w:spacing w:line="240" w:lineRule="auto"/>
        <w:ind w:left="720"/>
      </w:pPr>
      <w:r>
        <w:rPr>
          <w:lang w:val="sw_KE" w:bidi="sw_KE"/>
        </w:rPr>
      </w:r>
      <w:r>
        <w:rPr>
          <w:lang w:val="sw_KE" w:bidi="sw_KE"/>
        </w:rPr>
        <w:t>Mishael, mwana wa Uzieli</w:t>
      </w:r>
    </w:p>
    <w:p>
      <w:pPr>
        <w:pStyle w:val="ListBullet"/>
        <w:spacing w:line="240" w:lineRule="auto"/>
        <w:ind w:left="720"/>
      </w:pPr>
      <w:r>
        <w:rPr>
          <w:lang w:val="sw_KE" w:bidi="sw_KE"/>
        </w:rPr>
      </w:r>
      <w:r>
        <w:rPr>
          <w:lang w:val="sw_KE" w:bidi="sw_KE"/>
        </w:rPr>
        <w:t>Elzaphan, mwana wa Uzzieli</w:t>
      </w:r>
    </w:p>
    <w:p>
      <w:pPr>
        <w:pStyle w:val="ListBullet"/>
        <w:spacing w:line="240" w:lineRule="auto"/>
        <w:ind w:left="720"/>
      </w:pPr>
      <w:r>
        <w:rPr>
          <w:lang w:val="sw_KE" w:bidi="sw_KE"/>
        </w:rPr>
      </w:r>
      <w:r>
        <w:rPr>
          <w:lang w:val="sw_KE" w:bidi="sw_KE"/>
        </w:rPr>
        <w:t>Sithri, mwana wa Uzieli</w:t>
      </w:r>
    </w:p>
    <w:p>
      <w:pPr>
        <w:pStyle w:val="ListBullet"/>
        <w:spacing w:line="240" w:lineRule="auto"/>
        <w:ind w:left="720"/>
      </w:pPr>
      <w:r>
        <w:rPr>
          <w:lang w:val="sw_KE" w:bidi="sw_KE"/>
        </w:rPr>
      </w:r>
      <w:r>
        <w:rPr>
          <w:lang w:val="sw_KE" w:bidi="sw_KE"/>
        </w:rPr>
        <w:t>Amminadabu</w:t>
      </w:r>
    </w:p>
    <w:p>
      <w:pPr>
        <w:pStyle w:val="ListBullet"/>
        <w:spacing w:line="240" w:lineRule="auto"/>
        <w:ind w:left="720"/>
      </w:pPr>
      <w:r>
        <w:rPr>
          <w:lang w:val="sw_KE" w:bidi="sw_KE"/>
        </w:rPr>
      </w:r>
      <w:r>
        <w:rPr>
          <w:lang w:val="sw_KE" w:bidi="sw_KE"/>
        </w:rPr>
        <w:t>Nashoni, mwana wa Amminadab</w:t>
      </w:r>
    </w:p>
    <w:p>
      <w:pPr>
        <w:pStyle w:val="ListBullet"/>
        <w:spacing w:line="240" w:lineRule="auto"/>
        <w:ind w:left="720"/>
      </w:pPr>
      <w:r>
        <w:rPr>
          <w:lang w:val="sw_KE" w:bidi="sw_KE"/>
        </w:rPr>
      </w:r>
      <w:r>
        <w:rPr>
          <w:lang w:val="sw_KE" w:bidi="sw_KE"/>
        </w:rPr>
        <w:t>Elisheba, binti ya Amminadab na mke wa Haruni</w:t>
      </w:r>
    </w:p>
    <w:p>
      <w:pPr>
        <w:pStyle w:val="ListBullet"/>
        <w:spacing w:line="240" w:lineRule="auto"/>
        <w:ind w:left="720"/>
      </w:pPr>
      <w:r>
        <w:rPr>
          <w:lang w:val="sw_KE" w:bidi="sw_KE"/>
        </w:rPr>
      </w:r>
      <w:r>
        <w:rPr>
          <w:lang w:val="sw_KE" w:bidi="sw_KE"/>
        </w:rPr>
        <w:t>Nadabu, mwana wa Haruni na Elisheba</w:t>
      </w:r>
    </w:p>
    <w:p>
      <w:pPr>
        <w:pStyle w:val="ListBullet"/>
        <w:spacing w:line="240" w:lineRule="auto"/>
        <w:ind w:left="720"/>
      </w:pPr>
      <w:r>
        <w:rPr>
          <w:lang w:val="sw_KE" w:bidi="sw_KE"/>
        </w:rPr>
      </w:r>
      <w:r>
        <w:rPr>
          <w:lang w:val="sw_KE" w:bidi="sw_KE"/>
        </w:rPr>
        <w:t>Abihu, mwana wa Haruni na Elisheba</w:t>
      </w:r>
    </w:p>
    <w:p>
      <w:pPr>
        <w:pStyle w:val="ListBullet"/>
        <w:spacing w:line="240" w:lineRule="auto"/>
        <w:ind w:left="720"/>
      </w:pPr>
      <w:r>
        <w:rPr>
          <w:lang w:val="sw_KE" w:bidi="sw_KE"/>
        </w:rPr>
      </w:r>
      <w:r>
        <w:rPr>
          <w:lang w:val="sw_KE" w:bidi="sw_KE"/>
        </w:rPr>
        <w:t>Eleazari, mwana wa Haruni na Elisheba</w:t>
      </w:r>
    </w:p>
    <w:p>
      <w:pPr>
        <w:pStyle w:val="ListBullet"/>
        <w:spacing w:line="240" w:lineRule="auto"/>
        <w:ind w:left="720"/>
      </w:pPr>
      <w:r>
        <w:rPr>
          <w:lang w:val="sw_KE" w:bidi="sw_KE"/>
        </w:rPr>
      </w:r>
      <w:r>
        <w:rPr>
          <w:lang w:val="sw_KE" w:bidi="sw_KE"/>
        </w:rPr>
        <w:t>Ithamar, mwana wa Haruni na Elisheba</w:t>
      </w:r>
    </w:p>
    <w:p>
      <w:pPr>
        <w:pStyle w:val="ListBullet"/>
        <w:spacing w:line="240" w:lineRule="auto"/>
        <w:ind w:left="720"/>
      </w:pPr>
      <w:r>
        <w:rPr>
          <w:lang w:val="sw_KE" w:bidi="sw_KE"/>
        </w:rPr>
      </w:r>
      <w:r>
        <w:rPr>
          <w:lang w:val="sw_KE" w:bidi="sw_KE"/>
        </w:rPr>
        <w:t>Assir, mwana wa Korah</w:t>
      </w:r>
    </w:p>
    <w:p>
      <w:pPr>
        <w:pStyle w:val="ListBullet"/>
        <w:spacing w:line="240" w:lineRule="auto"/>
        <w:ind w:left="720"/>
      </w:pPr>
      <w:r>
        <w:rPr>
          <w:lang w:val="sw_KE" w:bidi="sw_KE"/>
        </w:rPr>
      </w:r>
      <w:r>
        <w:rPr>
          <w:lang w:val="sw_KE" w:bidi="sw_KE"/>
        </w:rPr>
        <w:t>Elkana, mwana wa Korah</w:t>
      </w:r>
    </w:p>
    <w:p>
      <w:pPr>
        <w:pStyle w:val="ListBullet"/>
        <w:spacing w:line="240" w:lineRule="auto"/>
        <w:ind w:left="720"/>
      </w:pPr>
      <w:r>
        <w:rPr>
          <w:lang w:val="sw_KE" w:bidi="sw_KE"/>
        </w:rPr>
      </w:r>
      <w:r>
        <w:rPr>
          <w:lang w:val="sw_KE" w:bidi="sw_KE"/>
        </w:rPr>
        <w:t>Abiasaf, mwana wa Korah</w:t>
      </w:r>
    </w:p>
    <w:p>
      <w:pPr>
        <w:pStyle w:val="ListBullet"/>
        <w:spacing w:line="240" w:lineRule="auto"/>
        <w:ind w:left="720"/>
      </w:pPr>
      <w:r>
        <w:rPr>
          <w:lang w:val="sw_KE" w:bidi="sw_KE"/>
        </w:rPr>
      </w:r>
      <w:r>
        <w:rPr>
          <w:lang w:val="sw_KE" w:bidi="sw_KE"/>
        </w:rPr>
        <w:t>Putieli, baba mkwe wa Eleazar</w:t>
      </w:r>
    </w:p>
    <w:p>
      <w:pPr>
        <w:pStyle w:val="ListBullet"/>
        <w:spacing w:line="240" w:lineRule="auto"/>
        <w:ind w:left="720"/>
      </w:pPr>
      <w:r>
        <w:rPr>
          <w:lang w:val="sw_KE" w:bidi="sw_KE"/>
        </w:rPr>
      </w:r>
      <w:r>
        <w:rPr>
          <w:lang w:val="sw_KE" w:bidi="sw_KE"/>
        </w:rPr>
        <w:t>Binti wa Putieli</w:t>
      </w:r>
    </w:p>
    <w:p>
      <w:pPr>
        <w:pStyle w:val="ListBullet"/>
        <w:spacing w:line="240" w:lineRule="auto"/>
        <w:ind w:left="720"/>
      </w:pPr>
      <w:r>
        <w:rPr>
          <w:lang w:val="sw_KE" w:bidi="sw_KE"/>
        </w:rPr>
      </w:r>
      <w:r>
        <w:rPr>
          <w:lang w:val="sw_KE" w:bidi="sw_KE"/>
        </w:rPr>
        <w:t>Finehasi, mwana wa Eleazari na binti ya Putieli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Watu wa Israeli</w:t>
      </w:r>
    </w:p>
    <w:p>
      <w:pPr>
        <w:pStyle w:val="ListBullet"/>
        <w:spacing w:line="240" w:lineRule="auto"/>
        <w:ind w:left="720"/>
      </w:pPr>
      <w:r>
        <w:rPr>
          <w:lang w:val="sw_KE" w:bidi="sw_KE"/>
        </w:rPr>
      </w:r>
      <w:r>
        <w:rPr>
          <w:lang w:val="sw_KE" w:bidi="sw_KE"/>
        </w:rPr>
        <w:t>Na Farao</w:t>
      </w:r>
    </w:p>
    <w:p>
      <w:pPr/>
      <w:r>
        <w:rPr>
          <w:lang w:val="sw_KE" w:bidi="sw_KE"/>
        </w:rPr>
      </w:r>
      <w:r>
        <w:rPr>
          <w:lang w:val="sw_KE" w:bidi="sw_KE"/>
        </w:rPr>
        <w:t>Kama kikundi, igizeni kifungu hiki mara mbili. Unapaswa kuigiza kifungu hicho kwa lugha yako mwenyewe.</w:t>
      </w:r>
    </w:p>
    <w:p>
      <w:pPr/>
      <w:r>
        <w:rPr>
          <w:lang w:val="sw_KE" w:bidi="sw_KE"/>
        </w:rPr>
      </w:r>
      <w:r>
        <w:rPr>
          <w:lang w:val="sw_KE" w:bidi="sw_KE"/>
        </w:rPr>
        <w:t>Kifungu hiki ni tofauti na vingine vingi, kwa sababu, kwa sehemu kubwa, ni orodha ya majina. Unaweza kushirikisha wasimuliaji kadhaa ili kusimulia tena majina kutoka kwenye orodha, lakini hakuna mazungumzo au igizo. Saidianeni kukumbuka koo tofauti za familia. Chagua baadhi ya waigizaji wawe wasikilizaji.</w:t>
      </w:r>
    </w:p>
    <w:p>
      <w:pPr/>
      <w:r>
        <w:rPr>
          <w:lang w:val="sw_KE" w:bidi="sw_KE"/>
        </w:rPr>
      </w:r>
      <w:r>
        <w:rPr>
          <w:lang w:val="sw_KE" w:bidi="sw_KE"/>
        </w:rPr>
        <w:t>Sitisha sauti hii hapa na uigize kifungu hiki.</w:t>
      </w:r>
    </w:p>
    <w:p>
      <w:pPr/>
      <w:r>
        <w:rPr>
          <w:lang w:val="sw_KE" w:bidi="sw_KE"/>
        </w:rPr>
      </w:r>
      <w:r>
        <w:rPr>
          <w:lang w:val="sw_KE" w:bidi="sw_KE"/>
        </w:rPr>
        <w:t>Kikundi kinasimulia tena kifungu hicho kwa mara ya pili. Katika nyakati fulani, sitisha usimulizi na uwaulize wasikilizaji, "Mnahisi vipi au mnawaza nini?" Hadhira inapaswa kujibu kile ambacho ingekuwa ikihisi au kufikiria.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Hawa ni mababu wa baadhi ya koo za Israeli: Wana wa Reubeni, mwana wa kwanza wa Israeli, walikuwa Hanoki, Pallu, Hezron, na Karmi. Uzao wao ukawa koo za Reubeni.</w:t>
      </w:r>
    </w:p>
    <w:p>
      <w:pPr/>
      <w:r>
        <w:rPr>
          <w:lang w:val="sw_KE" w:bidi="sw_KE"/>
        </w:rPr>
      </w:r>
      <w:r>
        <w:rPr>
          <w:lang w:val="sw_KE" w:bidi="sw_KE"/>
        </w:rPr>
        <w:t>Wana wa Simeoni walikuwa Yemueli, Yamin, Ohad, Yakin, Zohar, na Shauli. Mama yake Sauli alikuwa mwanamke Mkanaani. Uzao wao ukawa koo za Simeoni.</w:t>
      </w:r>
    </w:p>
    <w:p>
      <w:pPr/>
      <w:r>
        <w:rPr>
          <w:lang w:val="sw_KE" w:bidi="sw_KE"/>
        </w:rPr>
      </w:r>
      <w:r>
        <w:rPr>
          <w:lang w:val="sw_KE" w:bidi="sw_KE"/>
        </w:rPr>
        <w:t>Hawa ni uzao wa Lawi, kama walivyoorodheshwa katika rekodi za familia: Wana wa Lawi walikuwa Gershoni, Kohathi, na Merari. Lawi aliishi kwa umri wa miaka 137.</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wasikilizaji, "Mnahisi vipi au mnawaza nini?" Watu wanaweza kuuliza mambo kama, "Kwa nini orodha haituambii majina ya wana wengine tisa wa Israeli?" au "Je, wana wengine wa Israeli hawakuwa muhimu kwa hadithi hii?"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Uzao wa Gershoni ulijumuisha Libni na Shimei, kila mmoja wao akawa babu wa ukoo.</w:t>
      </w:r>
    </w:p>
    <w:p>
      <w:pPr/>
      <w:r>
        <w:rPr>
          <w:lang w:val="sw_KE" w:bidi="sw_KE"/>
        </w:rPr>
      </w:r>
      <w:r>
        <w:rPr>
          <w:lang w:val="sw_KE" w:bidi="sw_KE"/>
        </w:rPr>
        <w:t>Wazao wa Kohathi walijumuisha Amram, Izhar, Hebroni, na Uzzieli. Kohathi aliishi kuwa na umri wa miaka 133.</w:t>
      </w:r>
    </w:p>
    <w:p>
      <w:pPr/>
      <w:r>
        <w:rPr>
          <w:lang w:val="sw_KE" w:bidi="sw_KE"/>
        </w:rPr>
      </w:r>
      <w:r>
        <w:rPr>
          <w:lang w:val="sw_KE" w:bidi="sw_KE"/>
        </w:rPr>
        <w:t>Uzao wa Merari ulijumuisha Mahli na Mushi. Hizi ni koo za Walawi, kama zilivyoorodheshwa katika kumbukumbu za ukoo wao.</w:t>
      </w:r>
    </w:p>
    <w:p>
      <w:pPr/>
      <w:r>
        <w:rPr>
          <w:lang w:val="sw_KE" w:bidi="sw_KE"/>
        </w:rPr>
      </w:r>
      <w:r>
        <w:rPr>
          <w:lang w:val="sw_KE" w:bidi="sw_KE"/>
        </w:rPr>
        <w:t>Amram alimwoa dada ya baba yake Yochebed, naye akazaa wanawe, Haruni na Musa. Amram aliishi kwa umri wa miaka 137.</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wasikilizaji, "Mnahisi vipi au mnawaza nini?" Watu wanaweza kusema mambo kama, "Ninajiuliza kwa nini Amram alioa shangazi yake?" au "Je, Amram alivunja Sheria ya Yahweh kwa kumwoa Yochebed?"</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Wana wa Izhar walikuwa Korah, Nepheg, na Zichri. Wana wa Uzzieli walikuwa Mishaeli, Elzaphan, na Sithri.</w:t>
      </w:r>
    </w:p>
    <w:p>
      <w:pPr/>
      <w:r>
        <w:rPr>
          <w:lang w:val="sw_KE" w:bidi="sw_KE"/>
        </w:rPr>
      </w:r>
      <w:r>
        <w:rPr>
          <w:lang w:val="sw_KE" w:bidi="sw_KE"/>
        </w:rPr>
        <w:t>Haruni alimwoa Elisheba, binti ya Amminadab na dada ya Nashoni, naye akamzalia wana wa kiume: Nadabu, Abihu, Eleazari, na Ithamari.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wasikilizaji, "Mnahisi vipi au mnawaza nini?" Watu wanaweza kujibu mambo kama, "Ninajiuliza kama Amminadab ni mtu muhimu kwa sababu Haruni alimwoa binti yake?"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Wana wa Kora walikuwa Assir, Elkanah, na Abiasaph. Uzao wao ulikuwa koo za Kora.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wasikilizaji, "Mnahisi vipi au mnawaza nini?" Watu wanaweza kujibu mambo kama, "Ninajiuliza kwa nini uzao wa Kora wako katika orodha, ilhali Haruni hayuko katika ukoo huo?"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Eleazari mwana wa Haruni alioa mmoja wa mabinti wa Putieli, naye alimzaa mwana wake, Phinehas. Hawa ni mababu wa familia za Walawi, waliotajwa kulingana na koo zao.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wasikilizaji, "Mnahisi vipi au mnawaza nini?" Watu wanaweza kujibu mambo kama, "Ninajiuliza kwa nini mjukuu mmoja tu wa Haruni yupo katika orodha hii?" au "Je, hakuwa na wajukuu wengine?" au "Je, wengine hawakuwa muhimu kwa hadithi hii?"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Haruni na Musa waliotajwa katika orodha hii ni wale wale ambao Yahweh aliwaambia, "Waongoze watu wa Israeli kutoka katika nchi ya Misri kama jeshi." Musa na Haruni ndio waliozungumza na Farao, mfalme wa Misri, kuhusu kuwaongoza watu wa Israeli kutoka Misri.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wasikilizaji, "Mnahisi vipi au mnawaza nini?" Watu wanaweza kujibu mambo kama, "Ni vizuri sana kuelewa mahali ambapo Haruni na Musa wako katika orodha ya familia," au "Wao ni wa kabila la Lawi," au "Hata mama yao alikuwa Mlawi," au "Wao ni kizazi cha nne kutoka kwa Israeli."</w:t>
      </w:r>
      <w:r>
        <w:rPr>
          <w:lang w:val="sw_KE" w:bidi="sw_KE"/>
        </w:rPr>
      </w:r>
    </w:p>
    <w:p>
      <w:pPr>
        <w:pStyle w:val="Heading3"/>
      </w:pPr>
      <w:r>
        <w:rPr>
          <w:lang w:val="sw_KE" w:bidi="sw_KE"/>
        </w:rPr>
        <w:t>Kujaza Mapengo</w:t>
      </w:r>
    </w:p>
    <w:p>
      <w:pPr/>
      <w:r>
        <w:rPr>
          <w:lang w:val="sw_KE" w:bidi="sw_KE"/>
        </w:rPr>
      </w:r>
      <w:r>
        <w:rPr>
          <w:lang w:val="sw_KE" w:bidi="sw_KE"/>
        </w:rPr>
        <w:t>Sikiliza toleo la sauti la Kutoka 6:14–27 katika tafsiri iliyo rahisi zaidi kueleweka.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Hawa ndio Musa na Haruni wale wale ambao </w:t>
      </w:r>
      <w:r>
        <w:rPr>
          <w:b/>
          <w:lang w:val="sw_KE" w:bidi="sw_KE"/>
        </w:rPr>
        <w:t>Yahweh</w:t>
      </w:r>
      <w:r>
        <w:rPr>
          <w:lang w:val="sw_KE" w:bidi="sw_KE"/>
        </w:rPr>
        <w:t xml:space="preserve"> aliwaambia, "Watoeni watu wa </w:t>
      </w:r>
      <w:r>
        <w:rPr>
          <w:b/>
          <w:lang w:val="sw_KE" w:bidi="sw_KE"/>
        </w:rPr>
        <w:t>Israeli</w:t>
      </w:r>
      <w:r>
        <w:rPr>
          <w:lang w:val="sw_KE" w:bidi="sw_KE"/>
        </w:rPr>
        <w:t xml:space="preserve"> kutoka katika nchi ya Misri kwa majeshi yao."</w:t>
      </w:r>
    </w:p>
    <w:p>
      <w:pPr/>
      <w:r>
        <w:rPr>
          <w:lang w:val="sw_KE" w:bidi="sw_KE"/>
        </w:rPr>
      </w:r>
      <w:r>
        <w:rPr>
          <w:b/>
          <w:lang w:val="sw_KE" w:bidi="sw_KE"/>
        </w:rPr>
        <w:t>Yahweh</w:t>
      </w:r>
      <w:r>
        <w:rPr>
          <w:lang w:val="sw_KE" w:bidi="sw_KE"/>
        </w:rPr>
        <w:t xml:space="preserve"> ni jina la kibinafsi la </w:t>
      </w:r>
      <w:r>
        <w:rPr>
          <w:lang w:val="sw_KE" w:bidi="sw_KE"/>
        </w:rPr>
        <w:t>Mungu</w:t>
      </w:r>
      <w:r>
        <w:rPr>
          <w:lang w:val="sw_KE" w:bidi="sw_KE"/>
        </w:rPr>
        <w:t xml:space="preserve">, na linatumiwa kote katika kifungu hiki. Tumia jina lilelile kwa Yahweh ambalo umetumia katika vifungu vya awali. Tafuta </w:t>
      </w:r>
      <w:r>
        <w:rPr>
          <w:lang w:val="sw_KE" w:bidi="sw_KE"/>
        </w:rPr>
        <w:t>Yahweh</w:t>
      </w:r>
      <w:r>
        <w:rPr>
          <w:lang w:val="sw_KE" w:bidi="sw_KE"/>
        </w:rPr>
        <w:t xml:space="preserve"> katika Faharasa Kuu kwa maelezo zaidi.</w:t>
      </w:r>
    </w:p>
    <w:p>
      <w:pPr/>
      <w:r>
        <w:rPr>
          <w:lang w:val="sw_KE" w:bidi="sw_KE"/>
        </w:rPr>
      </w:r>
      <w:r>
        <w:rPr>
          <w:lang w:val="sw_KE" w:bidi="sw_KE"/>
        </w:rPr>
        <w:t xml:space="preserve">Tumia neno au kirai kile kile kwa </w:t>
      </w:r>
      <w:r>
        <w:rPr>
          <w:b/>
          <w:lang w:val="sw_KE" w:bidi="sw_KE"/>
        </w:rPr>
        <w:t>Israeli</w:t>
      </w:r>
      <w:r>
        <w:rPr>
          <w:lang w:val="sw_KE" w:bidi="sw_KE"/>
        </w:rPr>
        <w:t xml:space="preserve"> kama ulivyotumia katika vifungu vya awali. Tafuta </w:t>
      </w:r>
      <w:r>
        <w:rPr>
          <w:lang w:val="sw_KE" w:bidi="sw_KE"/>
        </w:rPr>
        <w:t>Israel</w:t>
      </w:r>
      <w:r>
        <w:rPr>
          <w:lang w:val="sw_KE" w:bidi="sw_KE"/>
        </w:rPr>
        <w:t xml:space="preserve"> katika Faharasa Kuu kwa maelezo zaidi.</w:t>
      </w:r>
    </w:p>
    <w:p>
      <w:pPr/>
      <w:r>
        <w:rPr>
          <w:lang w:val="sw_KE" w:bidi="sw_KE"/>
        </w:rPr>
      </w:r>
      <w:r>
        <w:rPr>
          <w:lang w:val="sw_KE" w:bidi="sw_KE"/>
        </w:rPr>
        <w:t xml:space="preserve">Wao ndio waliozungumza na </w:t>
      </w:r>
      <w:r>
        <w:rPr>
          <w:b/>
          <w:lang w:val="sw_KE" w:bidi="sw_KE"/>
        </w:rPr>
        <w:t>Farao</w:t>
      </w:r>
      <w:r>
        <w:rPr>
          <w:lang w:val="sw_KE" w:bidi="sw_KE"/>
        </w:rPr>
        <w:t xml:space="preserve"> </w:t>
      </w:r>
      <w:r>
        <w:rPr>
          <w:lang w:val="sw_KE" w:bidi="sw_KE"/>
        </w:rPr>
        <w:t>mfalme</w:t>
      </w:r>
      <w:r>
        <w:rPr>
          <w:lang w:val="sw_KE" w:bidi="sw_KE"/>
        </w:rPr>
        <w:t xml:space="preserve"> wa Misri kuhusu kuwatoa watu wa Israeli kutoka Misri, huyu Musa na huyu Haruni.</w:t>
      </w:r>
    </w:p>
    <w:p>
      <w:pPr/>
      <w:r>
        <w:rPr>
          <w:lang w:val="sw_KE" w:bidi="sw_KE"/>
        </w:rPr>
      </w:r>
      <w:r>
        <w:rPr>
          <w:lang w:val="sw_KE" w:bidi="sw_KE"/>
        </w:rPr>
        <w:t xml:space="preserve">Tumia neno lile lile au fungu la maneno lile lile kwa ajili ya </w:t>
      </w:r>
      <w:r>
        <w:rPr>
          <w:b/>
          <w:lang w:val="sw_KE" w:bidi="sw_KE"/>
        </w:rPr>
        <w:t>Farao</w:t>
      </w:r>
      <w:r>
        <w:rPr>
          <w:lang w:val="sw_KE" w:bidi="sw_KE"/>
        </w:rPr>
        <w:t xml:space="preserve"> kama ulivyotumia katika vifungu vilivyotangulia. Tafuta </w:t>
      </w:r>
      <w:r>
        <w:rPr>
          <w:lang w:val="sw_KE" w:bidi="sw_KE"/>
        </w:rPr>
        <w:t>Farao</w:t>
      </w:r>
      <w:r>
        <w:rPr>
          <w:lang w:val="sw_KE" w:bidi="sw_KE"/>
        </w:rPr>
        <w:t xml:space="preserve"> katika Faharasa Kuu kwa maelezo zaidi.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6:28–7:13</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6:28–7:13 na iwekeni katika mioyo yenu.</w:t>
      </w:r>
    </w:p>
    <w:p>
      <w:pPr/>
      <w:r>
        <w:rPr>
          <w:lang w:val="sw_KE" w:bidi="sw_KE"/>
        </w:rPr>
      </w:r>
      <w:r>
        <w:rPr>
          <w:lang w:val="sw_KE" w:bidi="sw_KE"/>
        </w:rPr>
        <w:t>Sikiliza toleo la sauti ya Kutoka 6:28–7:13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6:28–7:13 katika tafsiri iliyo rahisi zaidi kueleweka.</w:t>
      </w:r>
    </w:p>
    <w:p>
      <w:pPr/>
      <w:r>
        <w:rPr>
          <w:lang w:val="sw_KE" w:bidi="sw_KE"/>
        </w:rPr>
      </w:r>
      <w:r>
        <w:rPr>
          <w:lang w:val="sw_KE" w:bidi="sw_KE"/>
        </w:rPr>
        <w:t>Sehemu iliyotangulia ilikuwa na orodha ya majina ya familia, jambo lililotupa ufahamu kuhusu historia ya familia ya Haruni na Musa. Walikuwa vitukuu wa Lawi, mwana wa tatu wa Israeli. Mbali na mababu wa Haruni, orodha pia ilitaja baadhi ya uzao wake. Ilisimama kwa mjukuu wake Finehasi.</w:t>
      </w:r>
    </w:p>
    <w:p>
      <w:pPr/>
      <w:r>
        <w:rPr>
          <w:lang w:val="sw_KE" w:bidi="sw_KE"/>
        </w:rPr>
      </w:r>
      <w:r>
        <w:rPr>
          <w:lang w:val="sw_KE" w:bidi="sw_KE"/>
        </w:rPr>
        <w:t>Sehemu ya kwanza ya kifungu hiki ni muhtasari wa matukio, ambayo tayari yalifanyika. Inasimulia tena hadithi ya jinsi Yahweh alivyomwamuru Musa kuwaongoza Waisraeli kutoka Misri. Yahweh alipozungumza na Musa katika nchi ya Misri, alimwambia Musa, "Mimi ni Yahweh! Mwambie Farao, mfalme wa Misri, kila kitu ninachokwambia." Kwa kusema, "Mimi ni Yahweh!" Yahweh alikuwa akimkumbusha Musa kwamba Yahweh alikuwa Mungu Mwenyezi ambaye alifanya ahadi kwa Ibrahimu, Isaka, na Yakobo kuwaongoza watu wa Israeli kutoka katika nchi ya Misri. Jukumu la Musa lilikuwa tu kumfikishia Farao mfalme wa Misri kile Mungu alimwambia aseme. Musa alipaswa kutimiza jukumu la msemaji wa Mungu.</w:t>
      </w:r>
    </w:p>
    <w:p>
      <w:pPr/>
      <w:r>
        <w:rPr>
          <w:lang w:val="sw_KE" w:bidi="sw_KE"/>
        </w:rPr>
      </w:r>
      <w:r>
        <w:rPr>
          <w:lang w:val="sw_KE" w:bidi="sw_KE"/>
        </w:rPr>
        <w:t>Lakini Musa akamwambia Yahweh, "Mimi ni mtu wa midomo isiyotahiriwa." Farao atanisikiliza vipi?" Musa alijiona kuwa msemaji duni. Swali lake kwa kweli lilikuwa taarifa inayosema, "Farao hakika hatanisikiliza."</w:t>
      </w:r>
    </w:p>
    <w:p>
      <w:pPr/>
      <w:r>
        <w:rPr>
          <w:lang w:val="sw_KE" w:bidi="sw_KE"/>
        </w:rPr>
      </w:r>
      <w:r>
        <w:rPr>
          <w:lang w:val="sw_KE" w:bidi="sw_KE"/>
        </w:rPr>
        <w:t>Simama hapa na usimulie hadithi ya jinsi Mungu alivyotarajia utekeleze tendo la imani, ambalo uliona kuwa la kutisha sana. Sitisha sauti hii hapa.</w:t>
      </w:r>
    </w:p>
    <w:p>
      <w:pPr/>
      <w:r>
        <w:rPr>
          <w:lang w:val="sw_KE" w:bidi="sw_KE"/>
        </w:rPr>
      </w:r>
      <w:r>
        <w:rPr>
          <w:lang w:val="sw_KE" w:bidi="sw_KE"/>
        </w:rPr>
        <w:t>Yahweh alimjibu Musa, akisema kwamba Yahweh angemfanya Musa kuwa kama Mungu kwa Farao na ndugu yake Musa, Haruni, angekuwa msemaji wa Musa. Yahweh alitaka kumhakikishia Musa. Yahweh alisisitiza kwamba yeye alikuwa yule ambaye angemfanya Musa aonekane kama Mungu kwa Farao. Na kwa njia ile ile ambayo nabii alikuwa msemaji wa mungu wake, Haruni angekuwa msemaji wa Musa, akizungumza na Farao, kama vile Musa angemwamuru.</w:t>
      </w:r>
    </w:p>
    <w:p>
      <w:pPr/>
      <w:r>
        <w:rPr>
          <w:lang w:val="sw_KE" w:bidi="sw_KE"/>
        </w:rPr>
      </w:r>
      <w:r>
        <w:rPr>
          <w:lang w:val="sw_KE" w:bidi="sw_KE"/>
        </w:rPr>
        <w:t>Yahweh aliendelea kumhakikishia Musa. Musa angezungumza kile Yahweh alimwamuru azungumze. Alizungumza tu kile Yahweh alimwambia aseme. Haruni, kwa upande wake, alipaswa kuwasilisha ujumbe kwa Farao. Kwa hivyo Haruni angekuwa ndiye anayemwambia Farao ujumbe kutoka kwa Yahweh. Angemwambia Farao awaache watu wa Israeli waondoke katika nchi yake, au Misri.</w:t>
      </w:r>
    </w:p>
    <w:p>
      <w:pPr/>
      <w:r>
        <w:rPr>
          <w:lang w:val="sw_KE" w:bidi="sw_KE"/>
        </w:rPr>
      </w:r>
      <w:r>
        <w:rPr>
          <w:lang w:val="sw_KE" w:bidi="sw_KE"/>
        </w:rPr>
        <w:t>Kisha Yahweh alimwambia Musa kwamba angeufanya moyo wa Farao kuwa mgumu, au angemfanya mfalme awe mkaidi. Katika utamaduni huo, watu waliamini moyo ulikuwa kiini cha akili au mawazo, na mara nyingi ya hisia pia. Kitabu cha Kutoka kinatumia misemo mitatu wakati wa kuzungumza kuhusu kuushupaza moyo wa Farao. Vifungu hivyo ama vinasema kwamba Yahweh angeufanya moyo wa Farao kuwa mgumu, au kwamba Farao angeufanya moyo wake kuwa mgumu, au kwamba moyo wa Farao ulihama au kuwa mkaidi. Misemo mitatu inarejelea kitu kilekile—Mungu anamzuia Farao kuwaacha Waisraeli waondoke Misri mpaka wakati ambao Mungu aliouchagua. Kwa kufanya hivyo Mungu alikuwa akionyesha nguvu yake juu ya nguvu ya Farao.</w:t>
      </w:r>
    </w:p>
    <w:p>
      <w:pPr/>
      <w:r>
        <w:rPr>
          <w:lang w:val="sw_KE" w:bidi="sw_KE"/>
        </w:rPr>
      </w:r>
      <w:r>
        <w:rPr>
          <w:lang w:val="sw_KE" w:bidi="sw_KE"/>
        </w:rPr>
        <w:t>Basi Yahweh alipoufanya moyo wa Farao kuwa mgumu, ingawa Yahweh angekuwa akifanya ishara na maajabu mengi, Farao hangemsikiliza Musa. Ishara na maajabu ni matukio ya miujiza, ambayo Yahweh alitumia kama uthibitisho kwamba alikuwa amezungumza. Yahweh alikuwa akimwambia Musa kwamba hata wakati Farao aliposhuhudia matendo yale ya kutisha ya miujiza ya Yahweh, Farao hangefanya kile Musa na Haruni walichoomba.</w:t>
      </w:r>
    </w:p>
    <w:p>
      <w:pPr/>
      <w:r>
        <w:rPr>
          <w:lang w:val="sw_KE" w:bidi="sw_KE"/>
        </w:rPr>
      </w:r>
      <w:r>
        <w:rPr>
          <w:lang w:val="sw_KE" w:bidi="sw_KE"/>
        </w:rPr>
        <w:t>Yahweh aliendelea kwa kusema angeweka mkono wake juu ya Misri, jambo ambalo lilikuwa msemo unaomaanisha kwamba angetumia nguvu yake dhidi ya Misri. Na angeyaongoza "majeshi yake," watu wake watoto wa Israeli, kutoka katika nchi ya Misri kwa matendo makuu ya hukumu. Hapa neno la kijeshi, "majeshi," ambalo linamaanisha "askari tayari kwa vita," linarejelea watu wa Yahweh, wana wa Israeli. Yahweh angewaongoza watu wake kutoka Misri kwa kutumia nguvu yake kuwaadhibu Wamisri kupitia matendo yake ya miujiza.</w:t>
      </w:r>
    </w:p>
    <w:p>
      <w:pPr/>
      <w:r>
        <w:rPr>
          <w:lang w:val="sw_KE" w:bidi="sw_KE"/>
        </w:rPr>
      </w:r>
      <w:r>
        <w:rPr>
          <w:lang w:val="sw_KE" w:bidi="sw_KE"/>
        </w:rPr>
        <w:t>Simama hapa na usimulie hadithi ya wakati ambapo Mungu alitarajia utende tendo la imani kwa utii kwake na jinsi alivyokuhimiza kwa vitendo kufanya hivyo. Sitisha sauti hii hapa.</w:t>
      </w:r>
    </w:p>
    <w:p>
      <w:pPr/>
      <w:r>
        <w:rPr>
          <w:lang w:val="sw_KE" w:bidi="sw_KE"/>
        </w:rPr>
      </w:r>
      <w:r>
        <w:rPr>
          <w:lang w:val="sw_KE" w:bidi="sw_KE"/>
        </w:rPr>
        <w:t>Yahweh aliendelea, "Ndipo Wamisri watajua kwamba mimi ni Yahweh, nitakaponyoosha mkono wangu dhidi ya Misri na kuwatoa watu wa Israeli kutoka kati yao." Hadi hatua hii ni Waisraeli tu waliojua au kumkiri Yahweh. Kifungu "Wamisri watajua" kinamaanisha kwamba Wamisri bado hawajamkiri au kumtambua Yahweh ni nani hasa. Wangemtambua Yahweh kwa jinsi alivyokuwa na wangejua kwamba alikuwa mwenye nguvu zote alipowaadhibu.</w:t>
      </w:r>
    </w:p>
    <w:p>
      <w:pPr/>
      <w:r>
        <w:rPr>
          <w:lang w:val="sw_KE" w:bidi="sw_KE"/>
        </w:rPr>
      </w:r>
      <w:r>
        <w:rPr>
          <w:lang w:val="sw_KE" w:bidi="sw_KE"/>
        </w:rPr>
        <w:t>Kifungu kinasema kwamba Musa na Haruni "walifanya hivyo, walifanya kama Yehova alivyowaamuru." Jambo hili linarejelea matendo yao ya siku za nyuma walipomtii Yahweh na kuzungumza na Farao. Hata hivyo, kifungu cha maneno "kama Yahweh alivyowaamuru" pia kinarejelea amri maalum ambazo Yahweh angewapa katika sehemu inayofuata ya kifungu na katika vifungu vinavyofuata. Sentensi hii, kwa hivyo, ni hitimisho la masimulizi ya matukio ya zamani na utangulizi wa kile kilichokuwa karibu kutokea. Musa na Haruni kwa kweli wangefanya kama vile Yahweh alivyowaamuru.</w:t>
      </w:r>
    </w:p>
    <w:p>
      <w:pPr/>
      <w:r>
        <w:rPr>
          <w:lang w:val="sw_KE" w:bidi="sw_KE"/>
        </w:rPr>
      </w:r>
      <w:r>
        <w:rPr>
          <w:lang w:val="sw_KE" w:bidi="sw_KE"/>
        </w:rPr>
        <w:t>Walipozungumza na Farao, Musa alikuwa na umri wa miaka 80 na Haruni alikuwa na umri wa miaka 83. Haruni alikuwa mkubwa kwa miaka mitatu kuliko mdogo wake Musa.</w:t>
      </w:r>
    </w:p>
    <w:p>
      <w:pPr/>
      <w:r>
        <w:rPr>
          <w:lang w:val="sw_KE" w:bidi="sw_KE"/>
        </w:rPr>
      </w:r>
      <w:r>
        <w:rPr>
          <w:lang w:val="sw_KE" w:bidi="sw_KE"/>
        </w:rPr>
        <w:t>Kuanzia wakati huu na kuendelea kifungu kinazungumza kuhusu matukio mapya. Kisha Yahweh aliwaambia Musa na Haruni nini cha kufanya wakati Farao angewaomba Musa na Haruni wathibitishe utume wao kwa kufanya muujiza. Mungu alijua kwamba Farao angewaomba Musa na Haruni waonyeshe ushahidi wenye kusadikisha kwamba Yahweh aliwatuma. Farao angewaomba waonyeshe ishara ya kimungu au muujiza. Yahweh alimwambia Musa kwamba jambo hilo lilipotokea amwambie Haruni, "Chukua fimbo yako na uitupe chini mbele ya Farao, ili iwe nyoka." "Fimbo" ya Haruni ilikuwa gongo aliyotumia hasa kwa kutembea. Alipaswa kuitupa chini mbele ya Farao na ingekuwa "nyoka." Neno la nyoka katika mstari huu mara nyingi linamaanisha "kiumbe mkubwa wa bahari," au "joka." Hilo si neno la kawaida la "nyoka." Hapa inaonyesha nguvu kuu ya Yahweh juu ya nguvu za uovu. Tafsiri ya kawaida, hata hivyo, ni "nyoka" kwa sababu ni sawa kwa ukubwa na sura na fimbo. Tumia neno lile lile kwa "nyoka" katika kifungu hiki.</w:t>
      </w:r>
    </w:p>
    <w:p>
      <w:pPr/>
      <w:r>
        <w:rPr>
          <w:lang w:val="sw_KE" w:bidi="sw_KE"/>
        </w:rPr>
      </w:r>
      <w:r>
        <w:rPr>
          <w:lang w:val="sw_KE" w:bidi="sw_KE"/>
        </w:rPr>
        <w:t>Kwa hivyo Musa na Haruni walikwenda kwa Farao, jambo ambalo linamaanisha kwamba kuna uwezekano mkubwa walikwenda katika jumba lake la kifalme. Yaelekea Farao alidai muujiza kutoka kwao, kwa sababu kifungu kinasema kwamba walifanya kama Yahweh alivyowaamuru. Haruni akatupa fimbo yake chini mbele ya Farao na watumishi wake, nayo ikageuka kuwa nyoka. Watumishi wa Farao pengine walikuwa wanaume muhimu ambao walitumikia kama wahudumu na kama washauri kwa mfalme.</w:t>
      </w:r>
    </w:p>
    <w:p>
      <w:pPr/>
      <w:r>
        <w:rPr>
          <w:lang w:val="sw_KE" w:bidi="sw_KE"/>
        </w:rPr>
      </w:r>
      <w:r>
        <w:rPr>
          <w:lang w:val="sw_KE" w:bidi="sw_KE"/>
        </w:rPr>
        <w:t>Kisha Farao akawaita watu wenye hekima na wachawi. Wanaume wenye hekima pengine walikuwa makuhani ambao walikuwa na maarifa makubwa kuhusu "uchawi." Wachawi walikuwa wasaidizi wao ambao walifundishwa kutumia mimea na kuchanganya dawa ili kuroga na kutafsiri ishara. Wote wenye hekima na wachawi walihudumu kama washauri maalum kwa mfalme na hawakuwa mbali. Walikuwa wachawi wa Misri na walifanya ishara zilezile za miujiza kama Musa na Haruni walivyofanya kwa kutumia nguvu zao za siri. Kila mmoja wa wachawi alitupa fimbo yake mbele ya Farao na fimbo hizo zikageuka kuwa nyoka. Wachawi wa Farao walifanya "miujiza" yao ama kwa njia ya udanganyifu wa kuona na hila, au walitumia nguvu za kishetani za miungu yao. Hata hivyo, fimbo ya Haruni, ambayo wakati huo ilikuwa nyoka, ilimeza fimbo za wachawi zilizokuwa zimegeuka kuwa nyoka. Huu ulikuwa ushahidi kwamba nguvu ya Yahweh ilikuwa kubwa kuliko nguvu ya Farao.</w:t>
      </w:r>
    </w:p>
    <w:p>
      <w:pPr/>
      <w:r>
        <w:rPr>
          <w:lang w:val="sw_KE" w:bidi="sw_KE"/>
        </w:rPr>
      </w:r>
      <w:r>
        <w:rPr>
          <w:lang w:val="sw_KE" w:bidi="sw_KE"/>
        </w:rPr>
        <w:t>Licha ya haya yote, Farao alitenda kama Yahweh alivyosema. Aliendelea kuwa mkaidi na akakataa kuwasikiliza Musa na Haruni.</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6:28–7:13 katika tafsiri iliyo rahisi zaidi kueleweka.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nane</w:t>
      </w:r>
    </w:p>
    <w:p>
      <w:pPr/>
      <w:r>
        <w:rPr>
          <w:lang w:val="sw_KE" w:bidi="sw_KE"/>
        </w:rPr>
      </w:r>
      <w:r>
        <w:rPr>
          <w:b/>
          <w:lang w:val="sw_KE" w:bidi="sw_KE"/>
        </w:rPr>
        <w:t>Katika tukio la kwanza:</w:t>
      </w:r>
      <w:r>
        <w:rPr>
          <w:lang w:val="sw_KE" w:bidi="sw_KE"/>
        </w:rPr>
        <w:t xml:space="preserve"> Kifungu kinasimulia tena kile ambacho tayari kilitokea zamani. Bwana alimwamuru Musa kuwa msemaji wake kwa Farao. Musa alijadiliana na Yahweh akisema kwamba alikuwa msemaji duni na kwamba Farao hangemsikiliza.</w:t>
      </w:r>
    </w:p>
    <w:p>
      <w:pPr/>
      <w:r>
        <w:rPr>
          <w:lang w:val="sw_KE" w:bidi="sw_KE"/>
        </w:rPr>
      </w:r>
      <w:r>
        <w:rPr>
          <w:b/>
          <w:lang w:val="sw_KE" w:bidi="sw_KE"/>
        </w:rPr>
        <w:t>Katika tukio la pili:</w:t>
      </w:r>
      <w:r>
        <w:rPr>
          <w:lang w:val="sw_KE" w:bidi="sw_KE"/>
        </w:rPr>
        <w:t xml:space="preserve"> Yahweh alimwambia Musa kwamba Yahweh angemfanya Musa aonekane kama Mungu kwa Farao na Haruni angekuwa nabii wa Musa. Musa alizungumza kila kitu ambacho Yahweh alimwamuru, na Haruni alimwambia Farao awaache Waisraeli waondoke katika nchi ya Farao.</w:t>
      </w:r>
    </w:p>
    <w:p>
      <w:pPr/>
      <w:r>
        <w:rPr>
          <w:lang w:val="sw_KE" w:bidi="sw_KE"/>
        </w:rPr>
      </w:r>
      <w:r>
        <w:rPr>
          <w:b/>
          <w:lang w:val="sw_KE" w:bidi="sw_KE"/>
        </w:rPr>
        <w:t>Katika onyesho la tatu:</w:t>
      </w:r>
      <w:r>
        <w:rPr>
          <w:lang w:val="sw_KE" w:bidi="sw_KE"/>
        </w:rPr>
        <w:t xml:space="preserve"> Yahweh alimwambia Musa kwamba Yahweh angemkaidi Farao. Na ingawa Yahweh alifanya ishara nyingi za miujiza mbele ya Farao, Farao hakumsikiliza Musa. Kisha Yahweh angefanya matendo makuu ya hukumu dhidi ya Misri na kuwatoa watu wake Israeli kutoka huko. Ndipo watu wa Misri wangejua Yahweh alikuwa nani kwa kweli.</w:t>
      </w:r>
    </w:p>
    <w:p>
      <w:pPr/>
      <w:r>
        <w:rPr>
          <w:lang w:val="sw_KE" w:bidi="sw_KE"/>
        </w:rPr>
      </w:r>
      <w:r>
        <w:rPr>
          <w:b/>
          <w:lang w:val="sw_KE" w:bidi="sw_KE"/>
        </w:rPr>
        <w:t>Katika tukio la nne:</w:t>
      </w:r>
      <w:r>
        <w:rPr>
          <w:lang w:val="sw_KE" w:bidi="sw_KE"/>
        </w:rPr>
        <w:t xml:space="preserve"> Musa na Haruni walifanya kila kitu ambacho Yahweh aliwaamuru hapo awali na wangefanya kile ambacho angekuwa akiwaambia wafanye kuanzia sasa.</w:t>
      </w:r>
    </w:p>
    <w:p>
      <w:pPr/>
      <w:r>
        <w:rPr>
          <w:lang w:val="sw_KE" w:bidi="sw_KE"/>
        </w:rPr>
      </w:r>
      <w:r>
        <w:rPr>
          <w:b/>
          <w:lang w:val="sw_KE" w:bidi="sw_KE"/>
        </w:rPr>
        <w:t>Katika tukio la tano:</w:t>
      </w:r>
      <w:r>
        <w:rPr>
          <w:lang w:val="sw_KE" w:bidi="sw_KE"/>
        </w:rPr>
        <w:t xml:space="preserve"> Kuanzia wakati huu na kuendelea kifungu kinazungumza kuhusu matukio mapya. Yahweh anawaambia Musa na Haruni kile wanachopaswa kufanya wakati Farao anawaambia wajithibitishe kwa kufanya muujiza. Musa anapaswa kumwambia Haruni aitupe chini fimbo ya Haruni mbele ya Farao, ili iwe nyoka.</w:t>
      </w:r>
    </w:p>
    <w:p>
      <w:pPr/>
      <w:r>
        <w:rPr>
          <w:lang w:val="sw_KE" w:bidi="sw_KE"/>
        </w:rPr>
      </w:r>
      <w:r>
        <w:rPr>
          <w:b/>
          <w:lang w:val="sw_KE" w:bidi="sw_KE"/>
        </w:rPr>
        <w:t>Katika tukio la sita:</w:t>
      </w:r>
      <w:r>
        <w:rPr>
          <w:lang w:val="sw_KE" w:bidi="sw_KE"/>
        </w:rPr>
        <w:t xml:space="preserve"> Musa na Haruni walienda kwa Farao na kufanya sawasawa na vile Yahweh alivyowaamuru. Haruni anatupa fimbo yake, ambayo inakuwa nyoka.</w:t>
      </w:r>
    </w:p>
    <w:p>
      <w:pPr/>
      <w:r>
        <w:rPr>
          <w:lang w:val="sw_KE" w:bidi="sw_KE"/>
        </w:rPr>
      </w:r>
      <w:r>
        <w:rPr>
          <w:b/>
          <w:lang w:val="sw_KE" w:bidi="sw_KE"/>
        </w:rPr>
        <w:t>Katika tukio la saba:</w:t>
      </w:r>
      <w:r>
        <w:rPr>
          <w:lang w:val="sw_KE" w:bidi="sw_KE"/>
        </w:rPr>
        <w:t xml:space="preserve"> Farao anawaita wachawi wake ambao wanafanya muujiza uleule kwa hila zao za siri. Wanapotupa fimbo zao ardhini wanageuka kuwa nyoka. Hata hivyo, fimbo ya nyoka ya Haruni inameza fimbo za nyoka za mchawi.</w:t>
      </w:r>
    </w:p>
    <w:p>
      <w:pPr/>
      <w:r>
        <w:rPr>
          <w:lang w:val="sw_KE" w:bidi="sw_KE"/>
        </w:rPr>
      </w:r>
      <w:r>
        <w:rPr>
          <w:b/>
          <w:lang w:val="sw_KE" w:bidi="sw_KE"/>
        </w:rPr>
        <w:t>Katika tukio la nane:</w:t>
      </w:r>
      <w:r>
        <w:rPr>
          <w:lang w:val="sw_KE" w:bidi="sw_KE"/>
        </w:rPr>
        <w:t xml:space="preserve"> Moyo wa Farao unakuwa mgumu naye hawasikilizi Musa na Haruni, kama vile Yahweh alivyosema.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Farao mfalme wa Misri</w:t>
      </w:r>
    </w:p>
    <w:p>
      <w:pPr>
        <w:pStyle w:val="ListBullet"/>
        <w:spacing w:line="240" w:lineRule="auto"/>
        <w:ind w:left="720"/>
      </w:pPr>
      <w:r>
        <w:rPr>
          <w:lang w:val="sw_KE" w:bidi="sw_KE"/>
        </w:rPr>
      </w:r>
      <w:r>
        <w:rPr>
          <w:lang w:val="sw_KE" w:bidi="sw_KE"/>
        </w:rPr>
        <w:t>Watu wa Israeli</w:t>
      </w:r>
    </w:p>
    <w:p>
      <w:pPr>
        <w:pStyle w:val="ListBullet"/>
        <w:spacing w:line="240" w:lineRule="auto"/>
        <w:ind w:left="720"/>
      </w:pPr>
      <w:r>
        <w:rPr>
          <w:lang w:val="sw_KE" w:bidi="sw_KE"/>
        </w:rPr>
      </w:r>
      <w:r>
        <w:rPr>
          <w:lang w:val="sw_KE" w:bidi="sw_KE"/>
        </w:rPr>
        <w:t>Wamisri</w:t>
      </w:r>
    </w:p>
    <w:p>
      <w:pPr>
        <w:pStyle w:val="ListBullet"/>
        <w:spacing w:line="240" w:lineRule="auto"/>
        <w:ind w:left="720"/>
      </w:pPr>
      <w:r>
        <w:rPr>
          <w:lang w:val="sw_KE" w:bidi="sw_KE"/>
        </w:rPr>
      </w:r>
      <w:r>
        <w:rPr>
          <w:lang w:val="sw_KE" w:bidi="sw_KE"/>
        </w:rPr>
        <w:t>Fimbo ya Haruni na nyoka iliyogeuka kuwa</w:t>
      </w:r>
    </w:p>
    <w:p>
      <w:pPr>
        <w:pStyle w:val="ListBullet"/>
        <w:spacing w:line="240" w:lineRule="auto"/>
        <w:ind w:left="720"/>
      </w:pPr>
      <w:r>
        <w:rPr>
          <w:lang w:val="sw_KE" w:bidi="sw_KE"/>
        </w:rPr>
      </w:r>
      <w:r>
        <w:rPr>
          <w:lang w:val="sw_KE" w:bidi="sw_KE"/>
        </w:rPr>
        <w:t>Watumishi wa Farao</w:t>
      </w:r>
    </w:p>
    <w:p>
      <w:pPr>
        <w:pStyle w:val="ListBullet"/>
        <w:spacing w:line="240" w:lineRule="auto"/>
        <w:ind w:left="720"/>
      </w:pPr>
      <w:r>
        <w:rPr>
          <w:lang w:val="sw_KE" w:bidi="sw_KE"/>
        </w:rPr>
      </w:r>
      <w:r>
        <w:rPr>
          <w:lang w:val="sw_KE" w:bidi="sw_KE"/>
        </w:rPr>
        <w:t>Wanaume wenye hekima wa Farao na wachawi, ambao pia huitwa waganga</w:t>
      </w:r>
    </w:p>
    <w:p>
      <w:pPr>
        <w:pStyle w:val="ListBullet"/>
        <w:spacing w:line="240" w:lineRule="auto"/>
        <w:ind w:left="720"/>
      </w:pPr>
      <w:r>
        <w:rPr>
          <w:lang w:val="sw_KE" w:bidi="sw_KE"/>
        </w:rPr>
      </w:r>
      <w:r>
        <w:rPr>
          <w:lang w:val="sw_KE" w:bidi="sw_KE"/>
        </w:rPr>
        <w:t>Na fimbo za wachawi wa Farao na nyoka ambao fimbo hizo zilibadilika kuwa</w:t>
      </w:r>
    </w:p>
    <w:p>
      <w:pPr/>
      <w:r>
        <w:rPr>
          <w:lang w:val="sw_KE" w:bidi="sw_KE"/>
        </w:rPr>
      </w:r>
      <w:r>
        <w:rPr>
          <w:lang w:val="sw_KE" w:bidi="sw_KE"/>
        </w:rPr>
        <w:t>Mkiwa kama kikundi, zingatia sehemu hizi za mazingira ya kifungu:</w:t>
      </w:r>
    </w:p>
    <w:p>
      <w:pPr/>
      <w:r>
        <w:rPr>
          <w:lang w:val="sw_KE" w:bidi="sw_KE"/>
        </w:rPr>
      </w:r>
      <w:r>
        <w:rPr>
          <w:lang w:val="sw_KE" w:bidi="sw_KE"/>
        </w:rPr>
        <w:t>Sehemu ya kwanza ya kifungu hiki ni muhtasari wa matukio, ambayo tayari yalifanyika. Inasimulia tena hadithi ya jinsi Yahweh alivyomwamuru Musa kuwaongoza Waisraeli kutoka Misri. Hii ni sehemu muhimu ya hadithi, kwa hivyo Musa anarudia sehemu hii ya hadithi mara kadhaa ili wasikilizaji wake waweze kuikumbuka na kuelewa kwamba ni muhimu.</w:t>
      </w:r>
    </w:p>
    <w:p>
      <w:pPr/>
      <w:r>
        <w:rPr>
          <w:lang w:val="sw_KE" w:bidi="sw_KE"/>
        </w:rPr>
      </w:r>
      <w:r>
        <w:rPr>
          <w:lang w:val="sw_KE" w:bidi="sw_KE"/>
        </w:rPr>
        <w:t>Simama hapa na kama kikundi mjadili mifano ya hadithi kutoka kwa utamaduni wenu ambayo inarudia sehemu fulani muhimu za simulizi mara kadhaa katika hadithi. Sitisha sauti hii hapa.</w:t>
      </w:r>
    </w:p>
    <w:p>
      <w:pPr/>
      <w:r>
        <w:rPr>
          <w:lang w:val="sw_KE" w:bidi="sw_KE"/>
        </w:rPr>
      </w:r>
      <w:r>
        <w:rPr>
          <w:lang w:val="sw_KE" w:bidi="sw_KE"/>
        </w:rPr>
        <w:t>Yahweh alipozungumza na Musa katika nchi ya Misri, alimwambia Musa, "Mimi ni Yahweh!" Mwambie Farao, mfalme wa Misri, kila kitu ninachokwambia." Bwana alimwamuru Musa kuwa msemaji wake kwa Farao. Lakini Musa alibishana na Yahweh akisema kwamba alikuwa na "midomo isiyotahiriwa," jambo ambalo lilimaanisha kwamba alikuwa mzungumzaji duni. Hii haimaanishi kwamba midomo ya Musa ilikuwa imetahiriwa kihalisi. Hii ni njia ya kusema kwamba Musa hakuweza kuzungumza vizuri. Pengine hakujua maneno sahihi ya kusema. Aliogopa kwamba Farao hangemsikiliza.</w:t>
      </w:r>
    </w:p>
    <w:p>
      <w:pPr/>
      <w:r>
        <w:rPr>
          <w:lang w:val="sw_KE" w:bidi="sw_KE"/>
        </w:rPr>
      </w:r>
      <w:r>
        <w:rPr>
          <w:lang w:val="sw_KE" w:bidi="sw_KE"/>
        </w:rPr>
        <w:t>Simama hapa na mjadili yafuatayo: Ungezungumza vipi kuhusu mtu ambaye hazungumzi vizuri? Ni aina gani za maelezo unayotumia kuelezea kwamba hawana ufasaha katika mazungumzo yao au hawajui nini cha kusema? Sitisha sauti hii hapa.</w:t>
      </w:r>
    </w:p>
    <w:p>
      <w:pPr/>
      <w:r>
        <w:rPr>
          <w:lang w:val="sw_KE" w:bidi="sw_KE"/>
        </w:rPr>
      </w:r>
      <w:r>
        <w:rPr>
          <w:lang w:val="sw_KE" w:bidi="sw_KE"/>
        </w:rPr>
        <w:t>Yahweh alimjibu Musa akisema kwamba Yahweh angemfanya Musa aonekane kama Mungu kwa Farao na kwamba Haruni angekuwa nabii wa Musa. Musa angezungumza kila kitu ambacho Yahweh alimwamuru, na Haruni angemwambia Farao awaache Waisraeli waondoke katika nchi ya Farao, au Misri.</w:t>
      </w:r>
    </w:p>
    <w:p>
      <w:pPr/>
      <w:r>
        <w:rPr>
          <w:lang w:val="sw_KE" w:bidi="sw_KE"/>
        </w:rPr>
      </w:r>
      <w:r>
        <w:rPr>
          <w:lang w:val="sw_KE" w:bidi="sw_KE"/>
        </w:rPr>
        <w:t>Lakini Yahweh alimfanya Farao kuwa mkaidi. Na ingawa Yahweh angefanya ishara nyingi za miujiza mbele ya Farao, Farao hangemsikiliza Musa. Kisha Yahweh angetumia nguvu yake dhidi ya Misri. Yahweh angewaongoza watu wake kutoka Misri kwa kutumia nguvu yake kuwaadhibu Wamisri kupitia matendo yake ya miujiza.</w:t>
      </w:r>
    </w:p>
    <w:p>
      <w:pPr/>
      <w:r>
        <w:rPr>
          <w:lang w:val="sw_KE" w:bidi="sw_KE"/>
        </w:rPr>
      </w:r>
      <w:r>
        <w:rPr>
          <w:lang w:val="sw_KE" w:bidi="sw_KE"/>
        </w:rPr>
        <w:t>Ndipo Yahweh akasema kwamba alipotumia nguvu yake dhidi ya Wamisri na kuwatoa Waisraeli kutoka Misri, Wamisri wangejua kwamba yeye alikuwa Yahweh.</w:t>
      </w:r>
    </w:p>
    <w:p>
      <w:pPr/>
      <w:r>
        <w:rPr>
          <w:lang w:val="sw_KE" w:bidi="sw_KE"/>
        </w:rPr>
      </w:r>
      <w:r>
        <w:rPr>
          <w:lang w:val="sw_KE" w:bidi="sw_KE"/>
        </w:rPr>
        <w:t>Kifungu kinasema kwamba Musa na Haruni "walifanya hivyo, walifanya kama Yehova alivyowaamuru." Jambo hili linarejelea matendo yao ya siku za nyuma walipomtii Yahweh na kuzungumza na Farao. Hata hivyo, kifungu cha maneno "kama Yahweh alivyowaamuru" pia kinajumuisha amri maalum ambazo Yahweh angewapa katika sehemu inayofuata ya kifungu na katika vifungu vinavyofuata. Sentensi hii, kwa hivyo, ni hitimisho la masimulizi ya matukio ya zamani na utangulizi wa kile kingetokea hivi karibuni.</w:t>
      </w:r>
    </w:p>
    <w:p>
      <w:pPr/>
      <w:r>
        <w:rPr>
          <w:lang w:val="sw_KE" w:bidi="sw_KE"/>
        </w:rPr>
      </w:r>
      <w:r>
        <w:rPr>
          <w:lang w:val="sw_KE" w:bidi="sw_KE"/>
        </w:rPr>
        <w:t>Simama hapa na mjadili yafuatayo. Katika hatua hii, sehemu hii ya hadithi inaacha kurudia simulizi muhimu na kuanza kuwaambia wasikilizaji kuhusu matukio mapya katika hadithi. Jadili katika kikundi jinsi ya kuiweka wazi kwa hadhira kwamba rejea ya matukio yaliyotangulia inamalizika na matukio mapya katika hadithi yanaanza. Sitisha sauti hii hapa.</w:t>
      </w:r>
    </w:p>
    <w:p>
      <w:pPr/>
      <w:r>
        <w:rPr>
          <w:lang w:val="sw_KE" w:bidi="sw_KE"/>
        </w:rPr>
      </w:r>
      <w:r>
        <w:rPr>
          <w:lang w:val="sw_KE" w:bidi="sw_KE"/>
        </w:rPr>
        <w:t>Kifungu sasa kinatupa maelezo ya ziada kuhusu Musa na Haruni. Walipozungumza na Farao, Musa alikuwa na umri wa miaka 80 na Haruni alikuwa na umri wa miaka 83. Haruni alikuwa mkubwa kwa miaka mitatu kuliko mdogo wake Musa.</w:t>
      </w:r>
    </w:p>
    <w:p>
      <w:pPr/>
      <w:r>
        <w:rPr>
          <w:lang w:val="sw_KE" w:bidi="sw_KE"/>
        </w:rPr>
      </w:r>
      <w:r>
        <w:rPr>
          <w:lang w:val="sw_KE" w:bidi="sw_KE"/>
        </w:rPr>
        <w:t>Kuanzia wakati huu na kuendelea kifungu kinazungumza kuhusu matukio mapya. Kisha Yahweh aliwaambia Musa na Haruni nini cha kufanya wakati Farao angewaomba Musa na Haruni wajithibitishe kwa kufanya muujiza. Yahweh alimwambia Musa kwamba jambo hilo lilipotokea amwambie Haruni, "Chukua fimbo yako na uitupe chini mbele ya Farao". Litageuka kuwa nyoka."</w:t>
      </w:r>
    </w:p>
    <w:p>
      <w:pPr/>
      <w:r>
        <w:rPr>
          <w:lang w:val="sw_KE" w:bidi="sw_KE"/>
        </w:rPr>
      </w:r>
      <w:r>
        <w:rPr>
          <w:lang w:val="sw_KE" w:bidi="sw_KE"/>
        </w:rPr>
        <w:t>Kwa hivyo Musa na Haruni walikwenda kwa Farao, jambo ambalo linamaanisha kwamba kuna uwezekano mkubwa walikwenda katika jumba lake la kifalme. Yaelekea Farao alidai muujiza kutoka kwao, kwa sababu kifungu kinasema kwamba walifanya kama Yahweh alivyowaamuru. Haruni akatupa fimbo yake chini mbele ya Farao na watumishi wake, nayo ikageuka kuwa nyoka.</w:t>
      </w:r>
    </w:p>
    <w:p>
      <w:pPr/>
      <w:r>
        <w:rPr>
          <w:lang w:val="sw_KE" w:bidi="sw_KE"/>
        </w:rPr>
      </w:r>
      <w:r>
        <w:rPr>
          <w:lang w:val="sw_KE" w:bidi="sw_KE"/>
        </w:rPr>
        <w:t>Kisha Farao akawaita watu wenye hekima na wachawi. Wote wenye hekima na wachawi walihudumu kama washauri maalum kwa mfalme na hawakuwa mbali. Walikuwa wachawi wa Misri na walifanya ishara zilezile za miujiza kama Musa na Haruni walivyofanya kwa kutumia nguvu zao za siri. Kila mmoja wa wachawi alitupa fimbo yake mbele ya Farao na fimbo hizo zikageuka kuwa nyoka. Hata hivyo, fimbo ya Haruni, ambayo wakati huo ilikuwa nyoka, ilimeza fimbo za wachawi zilizokuwa zimegeuka kuwa nyoka.</w:t>
      </w:r>
    </w:p>
    <w:p>
      <w:pPr/>
      <w:r>
        <w:rPr>
          <w:lang w:val="sw_KE" w:bidi="sw_KE"/>
        </w:rPr>
      </w:r>
      <w:r>
        <w:rPr>
          <w:lang w:val="sw_KE" w:bidi="sw_KE"/>
        </w:rPr>
        <w:t>Licha ya haya yote, Farao alitenda kama Yahweh alivyosema. Aliendelea kuwa mkaidi na akakataa kuwasikiliza Musa na Haruni.</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6:28–7:13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nane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Farao mfalme wa Misri</w:t>
      </w:r>
    </w:p>
    <w:p>
      <w:pPr>
        <w:pStyle w:val="ListBullet"/>
        <w:spacing w:line="240" w:lineRule="auto"/>
        <w:ind w:left="720"/>
      </w:pPr>
      <w:r>
        <w:rPr>
          <w:lang w:val="sw_KE" w:bidi="sw_KE"/>
        </w:rPr>
      </w:r>
      <w:r>
        <w:rPr>
          <w:lang w:val="sw_KE" w:bidi="sw_KE"/>
        </w:rPr>
        <w:t>Watu wa Israeli</w:t>
      </w:r>
    </w:p>
    <w:p>
      <w:pPr>
        <w:pStyle w:val="ListBullet"/>
        <w:spacing w:line="240" w:lineRule="auto"/>
        <w:ind w:left="720"/>
      </w:pPr>
      <w:r>
        <w:rPr>
          <w:lang w:val="sw_KE" w:bidi="sw_KE"/>
        </w:rPr>
      </w:r>
      <w:r>
        <w:rPr>
          <w:lang w:val="sw_KE" w:bidi="sw_KE"/>
        </w:rPr>
        <w:t>Wamisri</w:t>
      </w:r>
    </w:p>
    <w:p>
      <w:pPr>
        <w:pStyle w:val="ListBullet"/>
        <w:spacing w:line="240" w:lineRule="auto"/>
        <w:ind w:left="720"/>
      </w:pPr>
      <w:r>
        <w:rPr>
          <w:lang w:val="sw_KE" w:bidi="sw_KE"/>
        </w:rPr>
      </w:r>
      <w:r>
        <w:rPr>
          <w:lang w:val="sw_KE" w:bidi="sw_KE"/>
        </w:rPr>
        <w:t>Fimbo ya Haruni na nyoka iliyogeuka kuwa</w:t>
      </w:r>
    </w:p>
    <w:p>
      <w:pPr>
        <w:pStyle w:val="ListBullet"/>
        <w:spacing w:line="240" w:lineRule="auto"/>
        <w:ind w:left="720"/>
      </w:pPr>
      <w:r>
        <w:rPr>
          <w:lang w:val="sw_KE" w:bidi="sw_KE"/>
        </w:rPr>
      </w:r>
      <w:r>
        <w:rPr>
          <w:lang w:val="sw_KE" w:bidi="sw_KE"/>
        </w:rPr>
        <w:t>Watumishi wa Farao</w:t>
      </w:r>
    </w:p>
    <w:p>
      <w:pPr>
        <w:pStyle w:val="ListBullet"/>
        <w:spacing w:line="240" w:lineRule="auto"/>
        <w:ind w:left="720"/>
      </w:pPr>
      <w:r>
        <w:rPr>
          <w:lang w:val="sw_KE" w:bidi="sw_KE"/>
        </w:rPr>
      </w:r>
      <w:r>
        <w:rPr>
          <w:lang w:val="sw_KE" w:bidi="sw_KE"/>
        </w:rPr>
        <w:t>Wanaume wenye hekima wa Farao na wachawi, ambao pia huitwa waganga</w:t>
      </w:r>
    </w:p>
    <w:p>
      <w:pPr>
        <w:pStyle w:val="ListBullet"/>
        <w:spacing w:line="240" w:lineRule="auto"/>
        <w:ind w:left="720"/>
      </w:pPr>
      <w:r>
        <w:rPr>
          <w:lang w:val="sw_KE" w:bidi="sw_KE"/>
        </w:rPr>
      </w:r>
      <w:r>
        <w:rPr>
          <w:lang w:val="sw_KE" w:bidi="sw_KE"/>
        </w:rPr>
        <w:t>Na fimbo za wachawi wa Farao na nyoka ambao fimbo hizo zilibadilika kuwa</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Wakati Yahweh alipozungumza na Musa katika nchi ya Misri, akamwambia, "Mimi ni Yahweh!" Mwambie Farao, mfalme wa Misri, kila kitu ninachokwambia." Lakini Musa alibishana na Yahweh, akisema, "Siwezi kufanya hivyo!" Mimi ni mzungumzaji mwenye kigugumizi sana! Kwa nini Farao anapaswa kunisikiliza?"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huyo anaweza kujibu mambo kama, "Mimi, Musa, ninatakiwa kuzungumza vipi na Farao mfalme wa Misri?" Mimi ni mzee!" au "Siwezi hata kuzungumza vizuri!" au "Yahweh anatarajia mengi kutoka kwangu." Siwezi kufanya hivyo!"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Yahweh alimwambia Musa, "Zingatia kwa karibu hili." Nitakufanya uonekane kama Mungu kwa Farao, na ndugu yako, Haruni, atakuwa nabii wako. Mwambie Haruni kila kitu ninachokuamuru, na Haruni ni lazima amwamuru Farao awaache watu wa Israeli waondoke katika nchi yake. Lakini nitafanya moyo wa Farao uwe mkaidi ili niweze kufanya ishara nyingi za miujiza na maajabu katika nchi ya Misri. Hata hivyo, Farao atakataa kuwasikiliza. Kwa hivyo nitaishushia Misri ngumi yangu. Kisha nitawaokoa majeshi yangu—watu wangu, Waisraeli—kutoka katika nchi ya Misri kwa matendo makuu ya hukumu. Nitakapoinua mkono wangu wenye nguvu na kuwatoa Waisraeli, Wamisri watajua kwamba mimi ni Yahweh.</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huyo anaweza kujibu mambo kama, "Yahweh ataniambia hasa kile cha kumwambia Farao." Nitakuwa msemaji wa Yahweh! au "Yahweh atanifanya kama Mungu kwa Farao!" "Nitakuwa na nguvu!" au "Yahweh anasema kwamba Farao atakataa kunisikiliza! Kwa hiyo Yahweh atahukumu Misri na kuwatoa watu wake Israeli kutoka huko. "Farao atamtii Yahweh basi!"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Basi Musa na Haruni walifanya sawasawa na vile Yahweh alivyowaamuru. Musa alikuwa na umri wa miaka themanini, na Haruni alikuwa na umri wa miaka themanini na mitatu walipowasilisha madai yao kwa Farao.</w:t>
      </w:r>
    </w:p>
    <w:p>
      <w:pPr/>
      <w:r>
        <w:rPr>
          <w:lang w:val="sw_KE" w:bidi="sw_KE"/>
        </w:rPr>
      </w:r>
      <w:r>
        <w:rPr>
          <w:lang w:val="sw_KE" w:bidi="sw_KE"/>
        </w:rPr>
        <w:t>Kisha Yahweh aliwaambia Musa na Haruni, "Farao atadai, 'Nionyeshe muujiza.' Atakapofanya hivyo, mwambie Haruni, 'Chukua fimbo yako na uitupe chini mbele ya Farao, nayo itakuwa joka.'</w:t>
      </w:r>
    </w:p>
    <w:p>
      <w:pPr/>
      <w:r>
        <w:rPr>
          <w:lang w:val="sw_KE" w:bidi="sw_KE"/>
        </w:rPr>
      </w:r>
      <w:r>
        <w:rPr>
          <w:lang w:val="sw_KE" w:bidi="sw_KE"/>
        </w:rPr>
        <w:t>Kwa hivyo Musa na Haruni walikwenda kwa Farao na kufanya kile Yahweh alikuwa amewaamuru. Haruni alitupa fimbo yake mbele ya Farao na maafisa wake, na ikawa nyoka! Kisha Farao aliwaita watu wake wenye hekima na wachawi, na wachawi hawa wa Misri walifanya kitu kilekile kwa uchawi wao. Walitupa chini fimbo zao, ambazo pia zikawa nyoka! Lakini kisha fimbo-nyoka ya Haruni ilimeza fimbo-nyoka zao.</w:t>
      </w:r>
    </w:p>
    <w:p>
      <w:pPr/>
      <w:r>
        <w:rPr>
          <w:lang w:val="sw_KE" w:bidi="sw_KE"/>
        </w:rPr>
      </w:r>
      <w:r>
        <w:rPr>
          <w:lang w:val="sw_KE" w:bidi="sw_KE"/>
        </w:rPr>
        <w:t>Moyo wa Farao, hata hivyo, ulibaki mgumu. Bado alikataa kusikiliza, kama vile Yahweh alivyotabiri.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Farao, "Unahisi vipi au unawaza nini?" Mtu huyo anaweza kujibu mambo kama, "Wachawi wangu wanaweza kufanya ishara zilezile kama Musa na Haruni! Musa na Haruni ni nani hata waniambie la kufanya?" au "Kumbe Yahweh si mwenye nguvu hivyo," au "Sitawaacha watu wa Israeli waondoke Misri!"</w:t>
      </w:r>
      <w:r>
        <w:rPr>
          <w:lang w:val="sw_KE" w:bidi="sw_KE"/>
        </w:rPr>
      </w:r>
    </w:p>
    <w:p>
      <w:pPr>
        <w:pStyle w:val="Heading3"/>
      </w:pPr>
      <w:r>
        <w:rPr>
          <w:lang w:val="sw_KE" w:bidi="sw_KE"/>
        </w:rPr>
        <w:t>Kujaza Mapengo</w:t>
      </w:r>
    </w:p>
    <w:p>
      <w:pPr/>
      <w:r>
        <w:rPr>
          <w:lang w:val="sw_KE" w:bidi="sw_KE"/>
        </w:rPr>
      </w:r>
      <w:r>
        <w:rPr>
          <w:lang w:val="sw_KE" w:bidi="sw_KE"/>
        </w:rPr>
        <w:t>Sikiliza toleo la sauti la Kutoka 6:28–7:13 katika tafsiri iliyo rahisi zaidi kueleweka.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Siku ambayo </w:t>
      </w:r>
      <w:r>
        <w:rPr>
          <w:b/>
          <w:lang w:val="sw_KE" w:bidi="sw_KE"/>
        </w:rPr>
        <w:t>Yahweh</w:t>
      </w:r>
      <w:r>
        <w:rPr>
          <w:lang w:val="sw_KE" w:bidi="sw_KE"/>
        </w:rPr>
        <w:t xml:space="preserve"> alizungumza na Musa katika nchi ya Misri, Yahweh alimwambia Musa, "Mimi ni Yahweh; mwambie </w:t>
      </w:r>
      <w:r>
        <w:rPr>
          <w:b/>
          <w:lang w:val="sw_KE" w:bidi="sw_KE"/>
        </w:rPr>
        <w:t>Farao</w:t>
      </w:r>
      <w:r>
        <w:rPr>
          <w:lang w:val="sw_KE" w:bidi="sw_KE"/>
        </w:rPr>
        <w:t xml:space="preserve"> </w:t>
      </w:r>
      <w:r>
        <w:rPr>
          <w:lang w:val="sw_KE" w:bidi="sw_KE"/>
        </w:rPr>
        <w:t>mfalme</w:t>
      </w:r>
      <w:r>
        <w:rPr>
          <w:lang w:val="sw_KE" w:bidi="sw_KE"/>
        </w:rPr>
        <w:t xml:space="preserve"> wa Misri yote ninayokuambia."</w:t>
      </w:r>
    </w:p>
    <w:p>
      <w:pPr/>
      <w:r>
        <w:rPr>
          <w:lang w:val="sw_KE" w:bidi="sw_KE"/>
        </w:rPr>
      </w:r>
      <w:r>
        <w:rPr>
          <w:b/>
          <w:lang w:val="sw_KE" w:bidi="sw_KE"/>
        </w:rPr>
        <w:t>Yahweh</w:t>
      </w:r>
      <w:r>
        <w:rPr>
          <w:lang w:val="sw_KE" w:bidi="sw_KE"/>
        </w:rPr>
        <w:t xml:space="preserve"> ni jina la kibinafsi la Mungu, na linatumiwa katika kifungu hiki. Tumia jina lilelile kwa Yahweh ambalo umetumia katika vifungu vya awali. Tafuta </w:t>
      </w:r>
      <w:r>
        <w:rPr>
          <w:lang w:val="sw_KE" w:bidi="sw_KE"/>
        </w:rPr>
        <w:t>Yahweh</w:t>
      </w:r>
      <w:r>
        <w:rPr>
          <w:lang w:val="sw_KE" w:bidi="sw_KE"/>
        </w:rPr>
        <w:t xml:space="preserve"> katika Faharasa Kuu kwa maelezo zaidi.</w:t>
      </w:r>
    </w:p>
    <w:p>
      <w:pPr/>
      <w:r>
        <w:rPr>
          <w:lang w:val="sw_KE" w:bidi="sw_KE"/>
        </w:rPr>
      </w:r>
      <w:r>
        <w:rPr>
          <w:lang w:val="sw_KE" w:bidi="sw_KE"/>
        </w:rPr>
        <w:t xml:space="preserve">Tumia neno lile lile au fungu la maneno lile lile kwa ajili ya </w:t>
      </w:r>
      <w:r>
        <w:rPr>
          <w:b/>
          <w:lang w:val="sw_KE" w:bidi="sw_KE"/>
        </w:rPr>
        <w:t>Farao</w:t>
      </w:r>
      <w:r>
        <w:rPr>
          <w:lang w:val="sw_KE" w:bidi="sw_KE"/>
        </w:rPr>
        <w:t xml:space="preserve"> kama ulivyotumia katika vifungu vilivyotangulia. Tazama </w:t>
      </w:r>
      <w:r>
        <w:rPr>
          <w:lang w:val="sw_KE" w:bidi="sw_KE"/>
        </w:rPr>
        <w:t>Farao</w:t>
      </w:r>
      <w:r>
        <w:rPr>
          <w:lang w:val="sw_KE" w:bidi="sw_KE"/>
        </w:rPr>
        <w:t xml:space="preserve"> katika Faharasa Kuu kwa maelezo zaidi.</w:t>
      </w:r>
    </w:p>
    <w:p>
      <w:pPr/>
      <w:r>
        <w:rPr>
          <w:lang w:val="sw_KE" w:bidi="sw_KE"/>
        </w:rPr>
      </w:r>
      <w:r>
        <w:rPr>
          <w:lang w:val="sw_KE" w:bidi="sw_KE"/>
        </w:rPr>
        <w:t xml:space="preserve">Na Yahweh alimwambia Musa, "Tazama, nimekufanya uwe kama </w:t>
      </w:r>
      <w:r>
        <w:rPr>
          <w:b/>
          <w:lang w:val="sw_KE" w:bidi="sw_KE"/>
        </w:rPr>
        <w:t>Mungu</w:t>
      </w:r>
      <w:r>
        <w:rPr>
          <w:lang w:val="sw_KE" w:bidi="sw_KE"/>
        </w:rPr>
        <w:t xml:space="preserve"> kwa Farao, na kaka yako Haruni atakuwa </w:t>
      </w:r>
      <w:r>
        <w:rPr>
          <w:b/>
          <w:lang w:val="sw_KE" w:bidi="sw_KE"/>
        </w:rPr>
        <w:t>nabii</w:t>
      </w:r>
      <w:r>
        <w:rPr>
          <w:lang w:val="sw_KE" w:bidi="sw_KE"/>
        </w:rPr>
        <w:t xml:space="preserve"> wako."</w:t>
      </w:r>
    </w:p>
    <w:p>
      <w:pPr/>
      <w:r>
        <w:rPr>
          <w:lang w:val="sw_KE" w:bidi="sw_KE"/>
        </w:rPr>
      </w:r>
      <w:r>
        <w:rPr>
          <w:lang w:val="sw_KE" w:bidi="sw_KE"/>
        </w:rPr>
        <w:t xml:space="preserve">Tumia neno au kirai kile kile kwa </w:t>
      </w:r>
      <w:r>
        <w:rPr>
          <w:b/>
          <w:lang w:val="sw_KE" w:bidi="sw_KE"/>
        </w:rPr>
        <w:t>Mungu</w:t>
      </w:r>
      <w:r>
        <w:rPr>
          <w:lang w:val="sw_KE" w:bidi="sw_KE"/>
        </w:rPr>
        <w:t xml:space="preserve"> kama ulivyotumia katika simulizi zilizotangulia. Tafuta </w:t>
      </w:r>
      <w:r>
        <w:rPr>
          <w:lang w:val="sw_KE" w:bidi="sw_KE"/>
        </w:rPr>
        <w:t>Mungu</w:t>
      </w:r>
      <w:r>
        <w:rPr>
          <w:lang w:val="sw_KE" w:bidi="sw_KE"/>
        </w:rPr>
        <w:t xml:space="preserve"> katika Faharasa Kuu kwa maelezo zaidi.</w:t>
      </w:r>
    </w:p>
    <w:p>
      <w:pPr/>
      <w:r>
        <w:rPr>
          <w:lang w:val="sw_KE" w:bidi="sw_KE"/>
        </w:rPr>
      </w:r>
      <w:r>
        <w:rPr>
          <w:lang w:val="sw_KE" w:bidi="sw_KE"/>
        </w:rPr>
        <w:t xml:space="preserve">Nabii </w:t>
      </w:r>
      <w:r>
        <w:rPr>
          <w:b/>
          <w:lang w:val="sw_KE" w:bidi="sw_KE"/>
        </w:rPr>
        <w:t>ni</w:t>
      </w:r>
      <w:r>
        <w:rPr>
          <w:lang w:val="sw_KE" w:bidi="sw_KE"/>
        </w:rPr>
        <w:t xml:space="preserve"> mtu anayefikisha ujumbe wa Mungu kwa watu. Hapa Mungu angetoa ujumbe wake kwa Musa na Haruni, kama vile nabii wa Musa angetoa ujumbe wa Mungu kwa Farao.</w:t>
      </w:r>
    </w:p>
    <w:p>
      <w:pPr/>
      <w:r>
        <w:rPr>
          <w:lang w:val="sw_KE" w:bidi="sw_KE"/>
        </w:rPr>
      </w:r>
      <w:r>
        <w:rPr>
          <w:lang w:val="sw_KE" w:bidi="sw_KE"/>
        </w:rPr>
        <w:t xml:space="preserve">Simameni hapa na mjadili kwa pamoja neno au kifungu cha maneno mtakachotumia kwa ajili ya </w:t>
      </w:r>
      <w:r>
        <w:rPr>
          <w:b/>
          <w:lang w:val="sw_KE" w:bidi="sw_KE"/>
        </w:rPr>
        <w:t>nabii</w:t>
      </w:r>
      <w:r>
        <w:rPr>
          <w:lang w:val="sw_KE" w:bidi="sw_KE"/>
        </w:rPr>
        <w:t xml:space="preserve">. Tazama neno </w:t>
      </w:r>
      <w:r>
        <w:rPr>
          <w:lang w:val="sw_KE" w:bidi="sw_KE"/>
        </w:rPr>
        <w:t>nabii</w:t>
      </w:r>
      <w:r>
        <w:rPr>
          <w:lang w:val="sw_KE" w:bidi="sw_KE"/>
        </w:rPr>
        <w:t xml:space="preserve"> kwenye Faharasa Kuu kwa maelezo zaidi. Ikiwa tayari umetafsiri neno hili katika kitabu kingine cha Biblia, tumia neno lilelile ulilotumia huko. Sitisha sauti hii hapa.</w:t>
      </w:r>
    </w:p>
    <w:p>
      <w:pPr/>
      <w:r>
        <w:rPr>
          <w:lang w:val="sw_KE" w:bidi="sw_KE"/>
        </w:rPr>
      </w:r>
      <w:r>
        <w:rPr>
          <w:lang w:val="sw_KE" w:bidi="sw_KE"/>
        </w:rPr>
        <w:t xml:space="preserve">"Lakini nitaufanya moyo wa Farao kuwa </w:t>
      </w:r>
      <w:r>
        <w:rPr>
          <w:lang w:val="sw_KE" w:bidi="sw_KE"/>
        </w:rPr>
        <w:t>mgumu</w:t>
      </w:r>
      <w:r>
        <w:rPr>
          <w:lang w:val="sw_KE" w:bidi="sw_KE"/>
        </w:rPr>
        <w:t xml:space="preserve">, na ingawa nitaongeza </w:t>
      </w:r>
      <w:r>
        <w:rPr>
          <w:b/>
          <w:lang w:val="sw_KE" w:bidi="sw_KE"/>
        </w:rPr>
        <w:t>ishara</w:t>
      </w:r>
      <w:r>
        <w:rPr>
          <w:lang w:val="sw_KE" w:bidi="sw_KE"/>
        </w:rPr>
        <w:t xml:space="preserve"> na maajabu yangu katika nchi ya Misri, Farao hatakusikiliza."</w:t>
      </w:r>
    </w:p>
    <w:p>
      <w:pPr/>
      <w:r>
        <w:rPr>
          <w:lang w:val="sw_KE" w:bidi="sw_KE"/>
        </w:rPr>
      </w:r>
      <w:r>
        <w:rPr>
          <w:lang w:val="sw_KE" w:bidi="sw_KE"/>
        </w:rPr>
        <w:t xml:space="preserve">Tumia neno au kirai kile kile kwa </w:t>
      </w:r>
      <w:r>
        <w:rPr>
          <w:b/>
          <w:lang w:val="sw_KE" w:bidi="sw_KE"/>
        </w:rPr>
        <w:t>ishara</w:t>
      </w:r>
      <w:r>
        <w:rPr>
          <w:lang w:val="sw_KE" w:bidi="sw_KE"/>
        </w:rPr>
        <w:t xml:space="preserve"> kama ulivyotumia katika aya zilizotangulia. Tafuta </w:t>
      </w:r>
      <w:r>
        <w:rPr>
          <w:lang w:val="sw_KE" w:bidi="sw_KE"/>
        </w:rPr>
        <w:t>ishara</w:t>
      </w:r>
      <w:r>
        <w:rPr>
          <w:lang w:val="sw_KE" w:bidi="sw_KE"/>
        </w:rPr>
        <w:t xml:space="preserve"> katika Faharasa Kuu kwa maelezo zaidi.</w:t>
      </w:r>
    </w:p>
    <w:p>
      <w:pPr/>
      <w:r>
        <w:rPr>
          <w:lang w:val="sw_KE" w:bidi="sw_KE"/>
        </w:rPr>
      </w:r>
      <w:r>
        <w:rPr>
          <w:lang w:val="sw_KE" w:bidi="sw_KE"/>
        </w:rPr>
        <w:t xml:space="preserve">"Farao atakapowaambia, 'Jidhihirisheni kwa kufanya </w:t>
      </w:r>
      <w:r>
        <w:rPr>
          <w:b/>
          <w:lang w:val="sw_KE" w:bidi="sw_KE"/>
        </w:rPr>
        <w:t>muujiza</w:t>
      </w:r>
      <w:r>
        <w:rPr>
          <w:lang w:val="sw_KE" w:bidi="sw_KE"/>
        </w:rPr>
        <w:t>,' basi mtamwambia Haruni, 'Chukua fimbo yako na uitupe mbele ya Farao, ili iwe nyoka.'"</w:t>
      </w:r>
    </w:p>
    <w:p>
      <w:pPr/>
      <w:r>
        <w:rPr>
          <w:lang w:val="sw_KE" w:bidi="sw_KE"/>
        </w:rPr>
      </w:r>
      <w:r>
        <w:rPr>
          <w:lang w:val="sw_KE" w:bidi="sw_KE"/>
        </w:rPr>
        <w:t xml:space="preserve">Tumia neno sawa au usemi kwa </w:t>
      </w:r>
      <w:r>
        <w:rPr>
          <w:b/>
          <w:lang w:val="sw_KE" w:bidi="sw_KE"/>
        </w:rPr>
        <w:t>muujiza</w:t>
      </w:r>
      <w:r>
        <w:rPr>
          <w:lang w:val="sw_KE" w:bidi="sw_KE"/>
        </w:rPr>
        <w:t xml:space="preserve"> kama ulivyotumia katika aya zilizotangulia. Tafuta </w:t>
      </w:r>
      <w:r>
        <w:rPr>
          <w:lang w:val="sw_KE" w:bidi="sw_KE"/>
        </w:rPr>
        <w:t>muujiza</w:t>
      </w:r>
      <w:r>
        <w:rPr>
          <w:lang w:val="sw_KE" w:bidi="sw_KE"/>
        </w:rPr>
        <w:t xml:space="preserve"> katika Faharasa Kuu kwa maelezo zaidi.</w:t>
      </w:r>
    </w:p>
    <w:p>
      <w:pPr/>
      <w:r>
        <w:rPr>
          <w:lang w:val="sw_KE" w:bidi="sw_KE"/>
        </w:rPr>
      </w:r>
      <w:r>
        <w:rPr>
          <w:lang w:val="sw_KE" w:bidi="sw_KE"/>
        </w:rPr>
        <w:t xml:space="preserve">Kisha Farao aliwaita watu wenye hekima na wachawi, na wao, </w:t>
      </w:r>
      <w:r>
        <w:rPr>
          <w:b/>
          <w:lang w:val="sw_KE" w:bidi="sw_KE"/>
        </w:rPr>
        <w:t>wachawi</w:t>
      </w:r>
      <w:r>
        <w:rPr>
          <w:lang w:val="sw_KE" w:bidi="sw_KE"/>
        </w:rPr>
        <w:t xml:space="preserve"> wa Misri, pia walifanya vivyo hivyo kwa sanaa yao ya siri.</w:t>
      </w:r>
    </w:p>
    <w:p>
      <w:pPr/>
      <w:r>
        <w:rPr>
          <w:lang w:val="sw_KE" w:bidi="sw_KE"/>
        </w:rPr>
      </w:r>
      <w:r>
        <w:rPr>
          <w:b/>
          <w:lang w:val="sw_KE" w:bidi="sw_KE"/>
        </w:rPr>
        <w:t>Wachawi</w:t>
      </w:r>
      <w:r>
        <w:rPr>
          <w:lang w:val="sw_KE" w:bidi="sw_KE"/>
        </w:rPr>
        <w:t xml:space="preserve"> walitumia nguvu maalum ili kudhibiti vipengele vya asili. Uchawi ulikuwa matumizi ya nguvu za miujiza au za siri kwa mbinu zilizobainishwa kwa makini ili kufikia malengo yasiyoweza kufikiwa vinginevyo. Wachawi pia walitafsiri ndoto na ishara au viashiria. Wafalme hasa walitumia watabiri ili kutafsiri ndoto. Mtaalamu wa mambo ya ajabu alitumia nguvu za kichawi ili kutibu baadhi ya magonjwa. Katika maandiko, Mungu anaonyesha kwamba Mungu ana nguvu zaidi kuliko wachawi na nguvu zao za uchawi. Musa alifanya miujiza katika vifungu vya baadaye vya Kutoka ambavyo wachawi wa Farao hawakuweza kuiga. Hatimaye, katika kitabu cha Matendo, waumini wa Efeso walichoma vitabu vyao vya uchawi.</w:t>
      </w:r>
    </w:p>
    <w:p>
      <w:pPr/>
      <w:r>
        <w:rPr>
          <w:lang w:val="sw_KE" w:bidi="sw_KE"/>
        </w:rPr>
      </w:r>
      <w:r>
        <w:rPr>
          <w:lang w:val="sw_KE" w:bidi="sw_KE"/>
        </w:rPr>
        <w:t xml:space="preserve">Simameni hapa na mjadili kwa pamoja neno au kifungu cha maneno mtakachotumia kwa ajili ya </w:t>
      </w:r>
      <w:r>
        <w:rPr>
          <w:b/>
          <w:lang w:val="sw_KE" w:bidi="sw_KE"/>
        </w:rPr>
        <w:t>mcheza mazingaombwe</w:t>
      </w:r>
      <w:r>
        <w:rPr>
          <w:lang w:val="sw_KE" w:bidi="sw_KE"/>
        </w:rPr>
        <w:t xml:space="preserve">. Tafuta </w:t>
      </w:r>
      <w:r>
        <w:rPr>
          <w:lang w:val="sw_KE" w:bidi="sw_KE"/>
        </w:rPr>
        <w:t>mchawi</w:t>
      </w:r>
      <w:r>
        <w:rPr>
          <w:lang w:val="sw_KE" w:bidi="sw_KE"/>
        </w:rPr>
        <w:t xml:space="preserve"> katika Faharasa Kuu kwa maelezo zaidi. Ikiwa tayari umetafsiri neno hili katika kitabu kingine cha Biblia, tumia neno lilelile ulilotumia huko.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7:14–25</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7:14–25 na iwekeni katika mioyo yenu.</w:t>
      </w:r>
    </w:p>
    <w:p>
      <w:pPr/>
      <w:r>
        <w:rPr>
          <w:lang w:val="sw_KE" w:bidi="sw_KE"/>
        </w:rPr>
      </w:r>
      <w:r>
        <w:rPr>
          <w:lang w:val="sw_KE" w:bidi="sw_KE"/>
        </w:rPr>
        <w:t>Sikiliza toleo la sauti la Kutoka 7:14–25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7:14–25 katika tafsiri iliyo rahisi zaidi kueleweka.</w:t>
      </w:r>
    </w:p>
    <w:p>
      <w:pPr/>
      <w:r>
        <w:rPr>
          <w:lang w:val="sw_KE" w:bidi="sw_KE"/>
        </w:rPr>
      </w:r>
      <w:r>
        <w:rPr>
          <w:lang w:val="sw_KE" w:bidi="sw_KE"/>
        </w:rPr>
        <w:t>Kifungu cha awali kilianza kwa kusimulia tena kile Yahweh tayari alikuwa amesema na kufanya. Yahweh alikuwa amemwamuru Musa kuwa msemaji wa Yahweh kwa Farao. Yahweh angefanya moyo wa Farao kuwa mgumu, kisha angefanya matendo makuu ya hukumu dhidi ya Misri na kuwaongoza watu wake Israeli kutoka Misri. Kisha sehemu hiyo ya maandiko inaelezea matukio mapya wakati Musa na Haruni walipokwenda kwa Farao ambaye aliwaomba wajithibitishe kwa kufanya muujiza. Haruni alitupa fimbo yake chini na ikawa nyoka. Wachawi wa Farao walifanya muujiza uleule, lakini fimbo ya Haruni iliyokuwa imekuwa nyoka ilimeza fimbo zao zilizokuwa zimekuwa nyoka. Moyo wa Farao ulikuwa mgumu na hakuwasikiliza Musa na Haruni.</w:t>
      </w:r>
    </w:p>
    <w:p>
      <w:pPr/>
      <w:r>
        <w:rPr>
          <w:lang w:val="sw_KE" w:bidi="sw_KE"/>
        </w:rPr>
      </w:r>
      <w:r>
        <w:rPr>
          <w:lang w:val="sw_KE" w:bidi="sw_KE"/>
        </w:rPr>
        <w:t>Kisha Yahweh alimwambia Musa kwamba moyo wa Farao bado ulikuwa mgumu. Hapa neno 'hard' linamaanisha zito au butu. Yahweh alikuwa akimwambia Musa kwamba hakuna kilichobadilika kwa sababu ya muujiza wa Yahweh kuibadilisha fimbo ya Haruni kuwa nyoka. Yahweh alisema kwamba Farao alikuwa akikataa kuwaacha watu wa Israeli waondoke Misri. Hili lilikuwa matokeo ya moyo wake mkaidi.</w:t>
      </w:r>
    </w:p>
    <w:p>
      <w:pPr/>
      <w:r>
        <w:rPr>
          <w:lang w:val="sw_KE" w:bidi="sw_KE"/>
        </w:rPr>
      </w:r>
      <w:r>
        <w:rPr>
          <w:lang w:val="sw_KE" w:bidi="sw_KE"/>
        </w:rPr>
        <w:t>Simama hapa na kuliambia kikundi hadithi kuhusu wakati ambapo mtu mwenye mamlaka, kwa mfano, bosi wako au mtu mkubwa katika familia, alitaka umpe maelekezo mtu ambaye ulimjua alikuwa mkaidi na ni vigumu kushughulika naye. Ulifanya vipi? Mtu huyo aliitikia vipi? Sitisha sauti hii hapa.</w:t>
      </w:r>
    </w:p>
    <w:p>
      <w:pPr/>
      <w:r>
        <w:rPr>
          <w:lang w:val="sw_KE" w:bidi="sw_KE"/>
        </w:rPr>
      </w:r>
      <w:r>
        <w:rPr>
          <w:lang w:val="sw_KE" w:bidi="sw_KE"/>
        </w:rPr>
        <w:t>Yahweh alimwambia Musa aende kumwona Farao asubuhi iliyofuata, kwani Farao alikuwa akiondoka kwenda majini. Maji yalikuwa Mto Nile. Mto Nile ni mto mrefu zaidi katika Afrika na unapita katika Misri yote. Ulikuwa alama kubwa zaidi ya Misri. Watu wa Misri walitegemea Mto Nile kama chanzo cha maisha, kilimo, na kuishi. Mto Nile ulikuwa njia kuu ya usafiri. Hatujui kwa nini Farao alishuka kwenye maji asubuhi. Huenda alikwenda pale ili kumwabudu mungu wa Mto Nile Hapi. Au huenda alikuwa ameshuka kuoga. Jumba la kifalme la Farao pengine halikuwa mbali na mto. Yahweh alimwambia Musa asimame kwenye ukingo wa Mto Nile ili kukutana na Farao. Musa alipaswa kuleta pamoja naye fimbo yake, au mkongojo. Ilikuwa fimbo ambayo Yahweh aliibadilisha kuwa nyoka katika Horeb, mlima wa Yahweh kabla ya Musa kurudi Misri. Haikuwa fimbo ya Haruni kutoka kwa kifungu cha awali. Neno linalotumika hapa kwa ajili ya 'joka' ni neno la kawaida la 'nyoka'.</w:t>
      </w:r>
    </w:p>
    <w:p>
      <w:pPr/>
      <w:r>
        <w:rPr>
          <w:lang w:val="sw_KE" w:bidi="sw_KE"/>
        </w:rPr>
      </w:r>
      <w:r>
        <w:rPr>
          <w:lang w:val="sw_KE" w:bidi="sw_KE"/>
        </w:rPr>
        <w:t xml:space="preserve">Simameni hapa na mtazame kama kikundi ramani ya </w:t>
      </w:r>
      <w:r>
        <w:rPr>
          <w:lang w:val="sw_KE" w:bidi="sw_KE"/>
        </w:rPr>
        <w:t>Misri na Mto Nile</w:t>
      </w:r>
      <w:r>
        <w:rPr>
          <w:lang w:val="sw_KE" w:bidi="sw_KE"/>
        </w:rPr>
        <w:t>. Sitisha sauti hii hapa.</w:t>
      </w:r>
    </w:p>
    <w:p>
      <w:pPr/>
      <w:r>
        <w:rPr>
          <w:lang w:val="sw_KE" w:bidi="sw_KE"/>
        </w:rPr>
      </w:r>
      <w:r>
        <w:rPr>
          <w:lang w:val="sw_KE" w:bidi="sw_KE"/>
        </w:rPr>
        <w:t>Yahweh alimwambia Musa amwambie Farao, "Yahweh, Mungu wa Waebrania, alinituma, Musa, kwako, Farao, na Yahweh anasema, 'Waache watu wangu waende, ili waweze kunitumikia, nyikani.'" Kisha Musa alipaswa kumwambia Farao, "Lakini mpaka sasa umekataa kumsikiliza Yahweh." Yahweh alimpa Musa hotuba ya kumwambia Farao, ambayo ilielezea wazi kwamba Musa alimwakilisha Yahweh, "Mungu wa Waebrania, au Waisraeli" na kwamba Yahweh alikuwa akidai kwamba Farao awaache watu wa Yahweh waondoke Misri. Hotuba hiyo pia ilielezea kwamba Yahweh alikuwa karibu kuachilia hukumu zake juu ya Farao na Misri yote kwa sababu Farao alikuwa amekataa kusikiliza hadi wakati huo. Musa alipaswa kuendelea kwa kumwambia Farao, "Lakini ndivyo Yahweh anavyosema, 'Kwa hili mtajua kwamba mimi ni Yahweh:'" Kifungu "Kwa hili" kinarejelea pigo ambalo lingetokea hivi karibuni, na kwa hivyo linatambulisha onyo kwa Farao. Kifungu "mtajua" kinamaanisha "mtagundua." Yahweh alitaka kumfundisha Farao yeye, Yahweh, ni nani. Yahweh alitaka Farao ajue ukuu wake na nguvu yake ya kuokoa, si jina lake pekee. Hapo awali Yahweh alitangaza tu yeye alikuwa nani kwa Ibrahimu, Isaka, na Yakobo, pamoja na Musa na Waisraeli. Sasa, kwa mara ya kwanza, Yahweh alikuwa akifichua maana ya jina lake kwa asiye Mwisraeli. Hotuba ya Musa iliendelea, "Tazama! Kwa fimbo iliyo mkononi mwangu nitapiga maji ya Nile, na mto utageuka kuwa damu. Musa anapofanya mambo ambayo Yahweh anaamuru, ni kama mkono wa Musa ni mkono wa Yahweh. Yahweh anatumia mkono wa Musa kama mkono wake mwenyewe ili kupiga maji. Kwa hivyo anasema "Nitapiga maji." Kwa kuzingatia kile kifungu kinasema baadaye, inaonekana hakika kwamba Yahweh ndiye anayefanya muujiza na kupiga maji kwa nguvu yake, au kikishara kwa fimbo yake. Harakati ya Musa kwa fimbo itawakilisha nguvu ya Yahweh na muujiza wa Yahweh kubadilisha maji kuwa damu. Neno la Kiebrania linalomaanisha "damu" linarejelea damu ya mtu au mnyama au rangi ya damu.</w:t>
      </w:r>
    </w:p>
    <w:p>
      <w:pPr/>
      <w:r>
        <w:rPr>
          <w:lang w:val="sw_KE" w:bidi="sw_KE"/>
        </w:rPr>
      </w:r>
      <w:r>
        <w:rPr>
          <w:lang w:val="sw_KE" w:bidi="sw_KE"/>
        </w:rPr>
        <w:t>Yahweh aliendelea kumwambia Musa kile alichopaswa kumwambia Farao: "Samaki katika Mto Nile watakufa, na Mto Nile utatoa uvundo, na Wamisri watachoka kunywa maji kutoka kwa Mto Nile." Musa alipaswa kumfanya Farao ajue matokeo ambayo pigo hilo lingewaletea Wamisri. Neno 'samaki' linarejelea aina zote tofauti za samaki wa maji baridi na viumbe hai katika Mto Nile. Wangekufa kwa sababu maji ya mto yangekuwa damu. Harufu mbaya ya Mto Nile huenda inatokana na samaki wafu badala ya damu. Wamisri wangekuwa wamechoka kutafuta maji ya kufaa kunywa katika Mto Nile bila mafanikio. Baadhi ya wasomi wa Biblia wanaamini kwamba maji hayakugeuka kuwa damu halisi, bali badala yake Yahweh aliamuru matukio ya asili kusababisha maji ya Mto Nile na vyanzo vingine vya maji juu ya ardhi kuwa mekundu kwa muda na kuchafuka. Hii ingefanya maji katika Mto Nile yasiweze kunywewa na yangewaua samaki wake. Wasomi wengine wa Biblia wanaamini maji hayo yaligeuka kuwa damu.</w:t>
      </w:r>
    </w:p>
    <w:p>
      <w:pPr/>
      <w:r>
        <w:rPr>
          <w:lang w:val="sw_KE" w:bidi="sw_KE"/>
        </w:rPr>
      </w:r>
      <w:r>
        <w:rPr>
          <w:lang w:val="sw_KE" w:bidi="sw_KE"/>
        </w:rPr>
        <w:t>Yahweh alimwambia Musa azungumze na Haruni na kumpa maelekezo yafuatayo: "Haruni, chukua fimbo yako na nyoosha mkono wako juu ya maji ya Misri, juu ya mito yao, mifereji yao, na mabwawa yao, na hifadhi zao zote, ili ziwe damu, na kutakuwa na damu katika nchi yote ya Misri, hata katika vyombo vya mbao na katika vyombo vya mawe." Haruni alipaswa kuchukua fimbo yake mwenyewe na kunyoosha mkono ambao alikuwa ameshika fimbo hiyo. Alipaswa kunyoosha mkono wake kwa mfano juu ya maeneo yote ya maji katika Misri, ili yabadilike kuwa damu. Fimbo ya Haruni ilikuwa ukumbusho wa kiishara kwamba Yahweh, si Haruni au Musa, kwa kweli alikuwa akifanya muujiza wa kugeuza maji kuwa damu. Baadhi ya tafsiri za Kiingereza zinatumia neno "mito" badala ya mito. Tafsiri nyingine za Kiingereza hutumia neno "streams" badala ya "mifereji". Vijito, au mito midogo, vilikuwa matawi ya Mto Nile, ambayo yaliundwa kwa asili. Mifereji ilikuwa matawi ya Mto Nile, ambayo watu walichimba ili kumwagilia na kustawisha mashamba yao. Mabwawa yalikuwa madimbwi ya maji yaliyobaki baada ya Mto Nile kufurika. Mabwawa yalikuwa madimbwi ya maji ambayo watu walichimba ili kuhifadhi maji kwa matumizi ya baadaye. Kutakuwa na damu badala ya maji katika sehemu zote za maji nchini Misri yote mara tu Haruni atakaponyoosha mkono wake akiwa ameshika fimbo yake.</w:t>
      </w:r>
    </w:p>
    <w:p>
      <w:pPr/>
      <w:r>
        <w:rPr>
          <w:lang w:val="sw_KE" w:bidi="sw_KE"/>
        </w:rPr>
      </w:r>
      <w:r>
        <w:rPr>
          <w:lang w:val="sw_KE" w:bidi="sw_KE"/>
        </w:rPr>
        <w:t xml:space="preserve">Simameni hapa na mtazame kama kikundi picha ya </w:t>
      </w:r>
      <w:r>
        <w:rPr>
          <w:lang w:val="sw_KE" w:bidi="sw_KE"/>
        </w:rPr>
        <w:t>mfereji wa Nile</w:t>
      </w:r>
      <w:r>
        <w:rPr>
          <w:lang w:val="sw_KE" w:bidi="sw_KE"/>
        </w:rPr>
        <w:t>. Sitisha sauti hii hapa.</w:t>
      </w:r>
    </w:p>
    <w:p>
      <w:pPr/>
      <w:r>
        <w:rPr>
          <w:lang w:val="sw_KE" w:bidi="sw_KE"/>
        </w:rPr>
      </w:r>
      <w:r>
        <w:rPr>
          <w:lang w:val="sw_KE" w:bidi="sw_KE"/>
        </w:rPr>
        <w:t>Simama hapa na uambie kikundi hadithi kuhusu wakati ambapo mtu alikuambia utimize maelekezo yake na ilikuwa muhimu kwamba ulifanya hasa kile walichokuomba ufanye. Ni nini kingetokea ikiwa hungefuata maelekezo yao yote? Sitisha sauti hii hapa.</w:t>
      </w:r>
    </w:p>
    <w:p>
      <w:pPr/>
      <w:r>
        <w:rPr>
          <w:lang w:val="sw_KE" w:bidi="sw_KE"/>
        </w:rPr>
      </w:r>
      <w:r>
        <w:rPr>
          <w:lang w:val="sw_KE" w:bidi="sw_KE"/>
        </w:rPr>
        <w:t>Musa na Haruni walimtii Yahweh wakifuata kila kitu ambacho Yahweh aliwaamuru wafanye. Wakati Farao na maafisa wake walikuwa wakitazama, Musa kwa maneno yake alimwamuru Haruni. Kisha Haruni aliinua fimbo kwa kila mtu aone na kupiga uso wa maji katika Mto Nile. Maji katika Mto Nile yote yalibadilika kuwa damu.</w:t>
      </w:r>
    </w:p>
    <w:p>
      <w:pPr/>
      <w:r>
        <w:rPr>
          <w:lang w:val="sw_KE" w:bidi="sw_KE"/>
        </w:rPr>
      </w:r>
      <w:r>
        <w:rPr>
          <w:lang w:val="sw_KE" w:bidi="sw_KE"/>
        </w:rPr>
        <w:t>Na samaki katika Mto Nile walikufa. Neno "samaki" lilijumuisha aina zote za samaki pamoja na viumbe wengine hai katika mto. Walikufa kwa sababu ya maji kubadilika kuwa damu. Na maji katika Mto Nile yalinuka kwa sababu ya samaki wafu. Matokeo yake, Wamisri hawakuweza kunywa maji kutoka kwa Mto Nile. Na kila mahali katika Misri maji yakawa damu.</w:t>
      </w:r>
    </w:p>
    <w:p>
      <w:pPr/>
      <w:r>
        <w:rPr>
          <w:lang w:val="sw_KE" w:bidi="sw_KE"/>
        </w:rPr>
      </w:r>
      <w:r>
        <w:rPr>
          <w:lang w:val="sw_KE" w:bidi="sw_KE"/>
        </w:rPr>
        <w:t>Lakini wachawi wa Misri walifanya ishara ile ile ya miujiza kama Musa na Haruni walivyofanya kwa kutumia nguvu zao za siri. Wachawi walikuwa watu wenye hekima wa Farao na wachawi. Waligeuza maji kuwa damu. Hatujui ni maji gani ambayo wachawi walibadilisha kuwa damu, kwa kuwa maji yote katika Misri Yahweh alikuwa tayari ameyabadilisha kuwa damu kupitia Musa na Haruni. Inaweza kuwa maji ambayo Wamisri walikuwa wakichimba ili kunywa, au inaweza kuwa maji ya kunywa ambayo wachawi walikuwa nao. Wachawi wa Farao walifanya "muujiza" wao ama kwa udanganyifu na hila za udanganyifu tu za kufanya maji kuwa nyekundu, au walitumia nguvu ya pepo ya miungu yao. Lakini kama vile Yahweh alivyomwambia Musa, moyo wa Farao ulibaki mkaidi. Kwa kuona kwamba wachawi wake walifanya muujiza uleule, Farao alikuwa na kisingizio cha kutowasikiliza Musa na Haruni naye hakuwaruhusu Waisraeli waende.</w:t>
      </w:r>
    </w:p>
    <w:p>
      <w:pPr/>
      <w:r>
        <w:rPr>
          <w:lang w:val="sw_KE" w:bidi="sw_KE"/>
        </w:rPr>
      </w:r>
      <w:r>
        <w:rPr>
          <w:lang w:val="sw_KE" w:bidi="sw_KE"/>
        </w:rPr>
        <w:t>Farao alikuwa amesimama kando ya mto na maafisa wake. Alijitenga na Musa na Haruni, na pengine hata na wachawi wake mwenyewe, akaenda zake nyumbani. Kifungu "aliingia ndani ya nyumba yake" kinaonyesha kwamba jumba la kifalme lilikuwa karibu na mto. Kisha kifungu kinasema, "na hakutilia maanani hata hili." Kifungu hiki kinamaanisha kwamba Farao hakuzingatia hata kile kilichotokea. Neno "moyo" linaweza pia kurejelea akili ya Farao. Unaweza pia kutafsiri sentensi hii kama "Farao aliliondoa jambo hilo akilini mwake."</w:t>
      </w:r>
    </w:p>
    <w:p>
      <w:pPr/>
      <w:r>
        <w:rPr>
          <w:lang w:val="sw_KE" w:bidi="sw_KE"/>
        </w:rPr>
      </w:r>
      <w:r>
        <w:rPr>
          <w:lang w:val="sw_KE" w:bidi="sw_KE"/>
        </w:rPr>
        <w:t>Na Wamisri wote walichimba kando ya Mto Nile kwa ajili ya maji ya kunywa, kwa sababu hawakuweza kunywa maji ya Mto Nile. Kifungu "Wamisri wote" kinaweza kumaanisha Wamisri wote walioishi karibu na mto, si kila Mmisri mmoja mmoja. Hata hivyo, idadi kubwa ya watu waliishi kando ya Mto Nile, kwa hivyo inaweza pia kumaanisha "Wamisri wengi sana," ili ilionekana kama wote. Kifungu "Wamisri wote" kilimaanisha kwamba pigo liliwaathiri tu Wamisri na si Waisraeli. Wamisri, kwa kuchimba mashimo katika mchanga na matope pengine walitarajia kupata "maji ya kunywa" bila harufu na uchafu wa maji ya damu kutoka kwa Mto Nile. Hawakuweza kunywa maji kutoka kwa Mto Nile, lakini hatujui kama hii ilikuwa kwa sababu ya damu au kwa sababu ya harufu mbaya, au yote mawili.</w:t>
      </w:r>
    </w:p>
    <w:p>
      <w:pPr/>
      <w:r>
        <w:rPr>
          <w:lang w:val="sw_KE" w:bidi="sw_KE"/>
        </w:rPr>
      </w:r>
      <w:r>
        <w:rPr>
          <w:lang w:val="sw_KE" w:bidi="sw_KE"/>
        </w:rPr>
        <w:t>Andiko linasema, "Siku saba kamili zilipita baada ya Yahweh kupiga Mto Nile." Sentensi inahitimisha pigo la kwanza na kuanza pigo la pili, ambalo Yahweh angeipiga Misri. Sentensi inaweza kumaanisha kwamba pigo la kwanza lilidumu kwa siku saba, au inaweza kuonyesha tu kwamba pigo la pili lilianza wiki moja baada ya Yahweh kugeuza maji kuwa damu. Kwa sababu kifungu hicho hakisemi wakati pigo la kwanza lilimalizika, ni busara kudhani kwamba ilichukua siku saba kwa madhara ya damu na samaki wafu kutoweka. Kifungu "baada ya Yahweh kupiga Mto Nile" kinarejelea wakati ambapo Musa kwa maneno yake alimwelekeza Haruni na Haruni aliinua fimbo yake na kupiga uso wa maji katika Mto Nile. Kisha Yahweh alibadilisha maji kuwa damu.</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7:14–25 katika tafsiri iliyo rahisi zaidi kueleweka.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saba.</w:t>
      </w:r>
    </w:p>
    <w:p>
      <w:pPr/>
      <w:r>
        <w:rPr>
          <w:lang w:val="sw_KE" w:bidi="sw_KE"/>
        </w:rPr>
      </w:r>
      <w:r>
        <w:rPr>
          <w:b/>
          <w:lang w:val="sw_KE" w:bidi="sw_KE"/>
        </w:rPr>
        <w:t>Katika tukio la kwanza:</w:t>
      </w:r>
      <w:r>
        <w:rPr>
          <w:lang w:val="sw_KE" w:bidi="sw_KE"/>
        </w:rPr>
        <w:t xml:space="preserve"> Yahweh anamwambia Musa kwamba moyo wa Farao bado ni mgumu na bado anakataa kuwaacha watu wa Israeli waondoke Misri.</w:t>
      </w:r>
    </w:p>
    <w:p>
      <w:pPr/>
      <w:r>
        <w:rPr>
          <w:lang w:val="sw_KE" w:bidi="sw_KE"/>
        </w:rPr>
      </w:r>
      <w:r>
        <w:rPr>
          <w:b/>
          <w:lang w:val="sw_KE" w:bidi="sw_KE"/>
        </w:rPr>
        <w:t>Katika tukio la pili:</w:t>
      </w:r>
      <w:r>
        <w:rPr>
          <w:lang w:val="sw_KE" w:bidi="sw_KE"/>
        </w:rPr>
        <w:t xml:space="preserve"> Yahweh anamwamuru Musa kuchukua fimbo yake na kwenda ukingoni mwa Mto Nile asubuhi iliyofuata na kuzungumza na Farao.</w:t>
      </w:r>
    </w:p>
    <w:p>
      <w:pPr/>
      <w:r>
        <w:rPr>
          <w:lang w:val="sw_KE" w:bidi="sw_KE"/>
        </w:rPr>
      </w:r>
      <w:r>
        <w:rPr>
          <w:b/>
          <w:lang w:val="sw_KE" w:bidi="sw_KE"/>
        </w:rPr>
        <w:t>Katika tukio la tatu:</w:t>
      </w:r>
      <w:r>
        <w:rPr>
          <w:lang w:val="sw_KE" w:bidi="sw_KE"/>
        </w:rPr>
        <w:t xml:space="preserve"> Yahweh anamwambia Musa hasa kile cha kumwambia Farao. Musa alipaswa kusema kwamba:</w:t>
      </w:r>
    </w:p>
    <w:p>
      <w:pPr>
        <w:pStyle w:val="ListBullet"/>
        <w:spacing w:line="240" w:lineRule="auto"/>
        <w:ind w:left="720"/>
      </w:pPr>
      <w:r>
        <w:rPr>
          <w:lang w:val="sw_KE" w:bidi="sw_KE"/>
        </w:rPr>
      </w:r>
      <w:r>
        <w:rPr>
          <w:lang w:val="sw_KE" w:bidi="sw_KE"/>
        </w:rPr>
        <w:t>Yahweh alimtuma Musa kwa Farao ili kuwakilisha Yahweh na kuzungumza naye.</w:t>
      </w:r>
    </w:p>
    <w:p>
      <w:pPr>
        <w:pStyle w:val="ListBullet"/>
        <w:spacing w:line="240" w:lineRule="auto"/>
        <w:ind w:left="720"/>
      </w:pPr>
      <w:r>
        <w:rPr>
          <w:lang w:val="sw_KE" w:bidi="sw_KE"/>
        </w:rPr>
      </w:r>
      <w:r>
        <w:rPr>
          <w:lang w:val="sw_KE" w:bidi="sw_KE"/>
        </w:rPr>
        <w:t>Yahweh anamwambia Farao awaache watu wake Israeli waende kumwabudu nyikani.</w:t>
      </w:r>
    </w:p>
    <w:p>
      <w:pPr>
        <w:pStyle w:val="ListBullet"/>
        <w:spacing w:line="240" w:lineRule="auto"/>
        <w:ind w:left="720"/>
      </w:pPr>
      <w:r>
        <w:rPr>
          <w:lang w:val="sw_KE" w:bidi="sw_KE"/>
        </w:rPr>
      </w:r>
      <w:r>
        <w:rPr>
          <w:lang w:val="sw_KE" w:bidi="sw_KE"/>
        </w:rPr>
        <w:t>Farao hajasikiliza mpaka wakati huo.</w:t>
      </w:r>
    </w:p>
    <w:p>
      <w:pPr>
        <w:pStyle w:val="ListBullet"/>
        <w:spacing w:line="240" w:lineRule="auto"/>
        <w:ind w:left="720"/>
      </w:pPr>
      <w:r>
        <w:rPr>
          <w:lang w:val="sw_KE" w:bidi="sw_KE"/>
        </w:rPr>
      </w:r>
      <w:r>
        <w:rPr>
          <w:lang w:val="sw_KE" w:bidi="sw_KE"/>
        </w:rPr>
        <w:t>Pigo ambalo Yahweh alikuwa karibu kuleta juu ya Misri lingemwonyesha Farao Yahweh alikuwa nani—ukuu na nguvu yake.</w:t>
      </w:r>
    </w:p>
    <w:p>
      <w:pPr>
        <w:pStyle w:val="ListBullet"/>
        <w:spacing w:line="240" w:lineRule="auto"/>
        <w:ind w:left="720"/>
      </w:pPr>
      <w:r>
        <w:rPr>
          <w:lang w:val="sw_KE" w:bidi="sw_KE"/>
        </w:rPr>
      </w:r>
      <w:r>
        <w:rPr>
          <w:lang w:val="sw_KE" w:bidi="sw_KE"/>
        </w:rPr>
        <w:t>Yahweh angepiga Mto Nile kwa fimbo yake, au nguvu yake, na Mto Nile ungegeuka kuwa damu.</w:t>
      </w:r>
    </w:p>
    <w:p>
      <w:pPr>
        <w:pStyle w:val="ListBullet"/>
        <w:spacing w:line="240" w:lineRule="auto"/>
        <w:ind w:left="720"/>
      </w:pPr>
      <w:r>
        <w:rPr>
          <w:lang w:val="sw_KE" w:bidi="sw_KE"/>
        </w:rPr>
      </w:r>
      <w:r>
        <w:rPr>
          <w:lang w:val="sw_KE" w:bidi="sw_KE"/>
        </w:rPr>
        <w:t>Samaki katika Mto Nile wangekufa, Mto Nile ungekuwa na uvundo na Wamisri wangechoka wakijaribu kupata maji ya kunywa.</w:t>
      </w:r>
    </w:p>
    <w:p>
      <w:pPr/>
      <w:r>
        <w:rPr>
          <w:lang w:val="sw_KE" w:bidi="sw_KE"/>
        </w:rPr>
      </w:r>
      <w:r>
        <w:rPr>
          <w:b/>
          <w:lang w:val="sw_KE" w:bidi="sw_KE"/>
        </w:rPr>
        <w:t>Katika tukio la nne:</w:t>
      </w:r>
      <w:r>
        <w:rPr>
          <w:lang w:val="sw_KE" w:bidi="sw_KE"/>
        </w:rPr>
        <w:t xml:space="preserve"> Yahweh anamwambia Musa amwambie Haruni. Musa anapaswa kumwambia Haruni achukue fimbo yake na kunyoosha mkono wake juu ya maji ya Misri na maeneo yote ya maji katika Misri yote yangekuwa damu.</w:t>
      </w:r>
    </w:p>
    <w:p>
      <w:pPr/>
      <w:r>
        <w:rPr>
          <w:lang w:val="sw_KE" w:bidi="sw_KE"/>
        </w:rPr>
      </w:r>
      <w:r>
        <w:rPr>
          <w:b/>
          <w:lang w:val="sw_KE" w:bidi="sw_KE"/>
        </w:rPr>
        <w:t>Katika tukio la tano:</w:t>
      </w:r>
      <w:r>
        <w:rPr>
          <w:lang w:val="sw_KE" w:bidi="sw_KE"/>
        </w:rPr>
        <w:t xml:space="preserve"> Musa na Haruni wanatekeleza amri za Yahweh. Haruni anainua fimbo yake mbele ya Farao na watumishi wake na maji yote katika Mto Nile yanageuka kuwa damu. Samaki katika Mto Nile wanakufa na mto unanuka.</w:t>
      </w:r>
    </w:p>
    <w:p>
      <w:pPr/>
      <w:r>
        <w:rPr>
          <w:lang w:val="sw_KE" w:bidi="sw_KE"/>
        </w:rPr>
      </w:r>
      <w:r>
        <w:rPr>
          <w:b/>
          <w:lang w:val="sw_KE" w:bidi="sw_KE"/>
        </w:rPr>
        <w:t>Katika tukio la sita:</w:t>
      </w:r>
      <w:r>
        <w:rPr>
          <w:lang w:val="sw_KE" w:bidi="sw_KE"/>
        </w:rPr>
        <w:t xml:space="preserve"> Wachawi wa Farao wanafanya muujiza uleule kwa sanaa zao za siri. Moyo wa Farao unabaki mkaidi na anarudi katika jumba lake la kifalme.</w:t>
      </w:r>
    </w:p>
    <w:p>
      <w:pPr/>
      <w:r>
        <w:rPr>
          <w:lang w:val="sw_KE" w:bidi="sw_KE"/>
        </w:rPr>
      </w:r>
      <w:r>
        <w:rPr>
          <w:b/>
          <w:lang w:val="sw_KE" w:bidi="sw_KE"/>
        </w:rPr>
        <w:t>Katika tukio la saba:</w:t>
      </w:r>
      <w:r>
        <w:rPr>
          <w:lang w:val="sw_KE" w:bidi="sw_KE"/>
        </w:rPr>
        <w:t xml:space="preserve"> Wamisri hawawezi kunywa maji kutoka kwa Mto Nile na wanapaswa kuchimba kando ya Mto Nile ili kupata maji ya kunywa. Madhara ya pigo hilo huisha baada ya siku saba tangu Yahweh alipoupiga Mto Nile.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Watu wa Israeli</w:t>
      </w:r>
    </w:p>
    <w:p>
      <w:pPr>
        <w:pStyle w:val="ListBullet"/>
        <w:spacing w:line="240" w:lineRule="auto"/>
        <w:ind w:left="720"/>
      </w:pPr>
      <w:r>
        <w:rPr>
          <w:lang w:val="sw_KE" w:bidi="sw_KE"/>
        </w:rPr>
      </w:r>
      <w:r>
        <w:rPr>
          <w:lang w:val="sw_KE" w:bidi="sw_KE"/>
        </w:rPr>
        <w:t>Fimbo ya Musa</w:t>
      </w:r>
    </w:p>
    <w:p>
      <w:pPr>
        <w:pStyle w:val="ListBullet"/>
        <w:spacing w:line="240" w:lineRule="auto"/>
        <w:ind w:left="720"/>
      </w:pPr>
      <w:r>
        <w:rPr>
          <w:lang w:val="sw_KE" w:bidi="sw_KE"/>
        </w:rPr>
      </w:r>
      <w:r>
        <w:rPr>
          <w:lang w:val="sw_KE" w:bidi="sw_KE"/>
        </w:rPr>
        <w:t>Samaki katika Mto Nile</w:t>
      </w:r>
    </w:p>
    <w:p>
      <w:pPr>
        <w:pStyle w:val="ListBullet"/>
        <w:spacing w:line="240" w:lineRule="auto"/>
        <w:ind w:left="720"/>
      </w:pPr>
      <w:r>
        <w:rPr>
          <w:lang w:val="sw_KE" w:bidi="sw_KE"/>
        </w:rPr>
      </w:r>
      <w:r>
        <w:rPr>
          <w:lang w:val="sw_KE" w:bidi="sw_KE"/>
        </w:rPr>
        <w:t>Wamisri</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Fimbo ya Haruni</w:t>
      </w:r>
    </w:p>
    <w:p>
      <w:pPr>
        <w:pStyle w:val="ListBullet"/>
        <w:spacing w:line="240" w:lineRule="auto"/>
        <w:ind w:left="720"/>
      </w:pPr>
      <w:r>
        <w:rPr>
          <w:lang w:val="sw_KE" w:bidi="sw_KE"/>
        </w:rPr>
      </w:r>
      <w:r>
        <w:rPr>
          <w:lang w:val="sw_KE" w:bidi="sw_KE"/>
        </w:rPr>
        <w:t>Maafisa wa Farao</w:t>
      </w:r>
    </w:p>
    <w:p>
      <w:pPr>
        <w:pStyle w:val="ListBullet"/>
        <w:spacing w:line="240" w:lineRule="auto"/>
        <w:ind w:left="720"/>
      </w:pPr>
      <w:r>
        <w:rPr>
          <w:lang w:val="sw_KE" w:bidi="sw_KE"/>
        </w:rPr>
      </w:r>
      <w:r>
        <w:rPr>
          <w:lang w:val="sw_KE" w:bidi="sw_KE"/>
        </w:rPr>
        <w:t>Na wachawi wa Misri</w:t>
      </w:r>
    </w:p>
    <w:p>
      <w:pPr/>
      <w:r>
        <w:rPr>
          <w:lang w:val="sw_KE" w:bidi="sw_KE"/>
        </w:rPr>
      </w:r>
      <w:r>
        <w:rPr>
          <w:lang w:val="sw_KE" w:bidi="sw_KE"/>
        </w:rPr>
        <w:t>Kama kikundi, zingatia sehemu hizi za mazingira ya kifungu:</w:t>
      </w:r>
    </w:p>
    <w:p>
      <w:pPr/>
      <w:r>
        <w:rPr>
          <w:lang w:val="sw_KE" w:bidi="sw_KE"/>
        </w:rPr>
      </w:r>
      <w:r>
        <w:rPr>
          <w:lang w:val="sw_KE" w:bidi="sw_KE"/>
        </w:rPr>
        <w:t>Yahweh alimwambia Musa kwamba moyo wa Farao bado ulikuwa mgumu na bado alikuwa akikataa kuwaacha Waisraeli waondoke Misri.</w:t>
      </w:r>
    </w:p>
    <w:p>
      <w:pPr/>
      <w:r>
        <w:rPr>
          <w:lang w:val="sw_KE" w:bidi="sw_KE"/>
        </w:rPr>
      </w:r>
      <w:r>
        <w:rPr>
          <w:lang w:val="sw_KE" w:bidi="sw_KE"/>
        </w:rPr>
        <w:t>Yahweh alimwamuru Musa akisema kwamba asubuhi iliyofuata Musa alipaswa kwenda kumwona Farao, kwani Farao alikuwa akitoka kwenda kwenye Mto Nile. Jumba la kifalme la Farao pengine halikuwa mbali na mto. Yahweh alimwambia Musa asimame kwenye ukingo wa Mto Nile ili kukutana na Farao. Musa alipaswa kuleta pamoja naye fimbo yake, au mkongojo. Tunajua kwamba Haruni alikuwa pamoja na Musa, ingawa hadithi haisemi hivyo katika hatua hii.</w:t>
      </w:r>
    </w:p>
    <w:p>
      <w:pPr/>
      <w:r>
        <w:rPr>
          <w:lang w:val="sw_KE" w:bidi="sw_KE"/>
        </w:rPr>
      </w:r>
      <w:r>
        <w:rPr>
          <w:lang w:val="sw_KE" w:bidi="sw_KE"/>
        </w:rPr>
        <w:t xml:space="preserve">Simameni hapa na mtazame kama kikundi ramani ya </w:t>
      </w:r>
      <w:r>
        <w:rPr>
          <w:lang w:val="sw_KE" w:bidi="sw_KE"/>
        </w:rPr>
        <w:t>Misri na Mto Nile</w:t>
      </w:r>
      <w:r>
        <w:rPr>
          <w:lang w:val="sw_KE" w:bidi="sw_KE"/>
        </w:rPr>
        <w:t>. Sitisha sauti hii hapa.</w:t>
      </w:r>
    </w:p>
    <w:p>
      <w:pPr/>
      <w:r>
        <w:rPr>
          <w:lang w:val="sw_KE" w:bidi="sw_KE"/>
        </w:rPr>
      </w:r>
      <w:r>
        <w:rPr>
          <w:lang w:val="sw_KE" w:bidi="sw_KE"/>
        </w:rPr>
        <w:t>Yahweh alimwambia Musa hasa kile cha kumwambia Farao. Yahweh alimpa Musa hotuba kamili, ikiwa ni pamoja na maneno ambayo Musa alipaswa kujiambia wakati akimwambia Farao na maneno aliyokuwa angesema kwa niaba ya Yahweh kwa Farao. Unaposimulia tena kifungu hiki igizeni hotuba hii. Chagua watu watatu ili kuigiza Musa, Yahweh, na Farao. Mwigizaji anayeigiza Farao atakuwa amesimama na kusikiliza wakati waigizaji wanaoigiza Musa na Yahweh watatoa hotuba hiyo.</w:t>
      </w:r>
    </w:p>
    <w:p>
      <w:pPr/>
      <w:r>
        <w:rPr>
          <w:lang w:val="sw_KE" w:bidi="sw_KE"/>
        </w:rPr>
      </w:r>
      <w:r>
        <w:rPr>
          <w:lang w:val="sw_KE" w:bidi="sw_KE"/>
        </w:rPr>
        <w:t>Yahweh alimwamuru Musa amwambie Farao yafuatayo: "Yahweh, Mungu wa Waebrania, amenituma nikuambie, 'Waache watu wangu waende, ili waniabudu jangwani.' Lakini mpaka sasa hujasikiliza. Hivi ndivyo Yahweh anavyosema, 'Kwa hili mtajua ya kuwa mimi ndimi Yahweh; Kwa fimbo iliyo mkononi mwangu nitapiga maji ya Mto Nile, nayo yatabadilika kuwa damu.' Samaki katika Mto Nile watakufa, na mto utakuwa na uvundo; Wamisri hawataweza kunywa maji yake.'"</w:t>
      </w:r>
    </w:p>
    <w:p>
      <w:pPr/>
      <w:r>
        <w:rPr>
          <w:lang w:val="sw_KE" w:bidi="sw_KE"/>
        </w:rPr>
      </w:r>
      <w:r>
        <w:rPr>
          <w:lang w:val="sw_KE" w:bidi="sw_KE"/>
        </w:rPr>
        <w:t>Simameni hapa na mjadili kama kikundi: Katika utamaduni wenu, mnawapaje watu maagizo ambayo mtu mwingine aliwapa kabla ya wakati? Ni maneno gani au misemo gani unayotumia kusema kwamba maelekezo yanatoka kwa mtu mwingine? Sitisha sauti hii hapa.</w:t>
      </w:r>
    </w:p>
    <w:p>
      <w:pPr/>
      <w:r>
        <w:rPr>
          <w:lang w:val="sw_KE" w:bidi="sw_KE"/>
        </w:rPr>
      </w:r>
      <w:r>
        <w:rPr>
          <w:lang w:val="sw_KE" w:bidi="sw_KE"/>
        </w:rPr>
        <w:t>Yahweh alimwambia Musa amwambie Haruni na kumpa maelekezo yafuatayo: "Haruni, chukua fimbo yako na nyoosha mkono wako juu ya maji ya Misri, juu ya mito yao, mifereji yao, na mabwawa yao, na mabwawa yao yote ya maji, ili yawe damu, na kutakuwa na damu katika nchi yote ya Misri, hata katika vyombo vya mbao na katika vyombo vya mawe." Haruni alipaswa kuchukua fimbo yake mwenyewe na kunyoosha mkono ambao alikuwa ameshika fimbo hiyo. Alipaswa kunyoosha mkono wake kama ishara juu ya maeneo yote ya maji katika Misri, ili yabadilike kuwa damu.</w:t>
      </w:r>
    </w:p>
    <w:p>
      <w:pPr/>
      <w:r>
        <w:rPr>
          <w:lang w:val="sw_KE" w:bidi="sw_KE"/>
        </w:rPr>
      </w:r>
      <w:r>
        <w:rPr>
          <w:lang w:val="sw_KE" w:bidi="sw_KE"/>
        </w:rPr>
        <w:t xml:space="preserve">Simameni hapa na mtazame kama kikundi picha ya </w:t>
      </w:r>
      <w:r>
        <w:rPr>
          <w:lang w:val="sw_KE" w:bidi="sw_KE"/>
        </w:rPr>
        <w:t>mfereji wa Nile</w:t>
      </w:r>
      <w:r>
        <w:rPr>
          <w:lang w:val="sw_KE" w:bidi="sw_KE"/>
        </w:rPr>
        <w:t>. Sitisha sauti hii hapa.</w:t>
      </w:r>
    </w:p>
    <w:p>
      <w:pPr/>
      <w:r>
        <w:rPr>
          <w:lang w:val="sw_KE" w:bidi="sw_KE"/>
        </w:rPr>
      </w:r>
      <w:r>
        <w:rPr>
          <w:lang w:val="sw_KE" w:bidi="sw_KE"/>
        </w:rPr>
        <w:t>Musa na Haruni walimtii Yahweh, wakifuata kila kitu ambacho Yahweh aliwaamuru wafanye. Ingawa hadithi hairudii maelekezo kutoka kwa Yahweh hapa, Musa angekuwa amemwambia Farao kila kitu ambacho Yahweh alimwambia amwambie Farao. Kisha hadithi inasema kwamba "yeye" aliinua fimbo ili kila mtu aone na akaipiga uso wa maji katika Mto Nile. Si wazi kabisa kama neno "yeye" linarejelea Musa au Haruni. Inawezekana zaidi kwamba alikuwa Haruni, na kwamba wakati Farao na maafisa wake walikuwa wakitazama, Musa alimwelekeza Haruni kwa maneno yake. Unaweza kuchagua kutumia neno "yeye" bila kutaja Musa au Haruni, au unaweza kusema "Haruni," kwa sababu Haruni ndiye anayeelekea zaidi. Wakati Haruni alipoinua fimbo, maji yote ya Mto Nile yalibadilika kuwa damu.</w:t>
      </w:r>
    </w:p>
    <w:p>
      <w:pPr/>
      <w:r>
        <w:rPr>
          <w:lang w:val="sw_KE" w:bidi="sw_KE"/>
        </w:rPr>
      </w:r>
      <w:r>
        <w:rPr>
          <w:lang w:val="sw_KE" w:bidi="sw_KE"/>
        </w:rPr>
        <w:t>Na samaki katika Mto Nile walikufa kwa sababu ya maji kubadilika kuwa damu. Na maji katika Mto Nile yalinuka kwa sababu ya samaki wafu. Matokeo yake, Wamisri hawakuweza kunywa maji kutoka kwa Mto Nile. Na kila mahali katika Misri maji yakawa damu.</w:t>
      </w:r>
    </w:p>
    <w:p>
      <w:pPr/>
      <w:r>
        <w:rPr>
          <w:lang w:val="sw_KE" w:bidi="sw_KE"/>
        </w:rPr>
      </w:r>
      <w:r>
        <w:rPr>
          <w:lang w:val="sw_KE" w:bidi="sw_KE"/>
        </w:rPr>
        <w:t>Lakini wachawi wa Misri walifanya ishara ile ile ya miujiza kama Musa na Haruni walivyofanya kwa kutumia nguvu zao za siri. Waligeuza maji kuwa damu. Hatujui ni maji gani ambayo wachawi walibadilisha kuwa damu, kwa kuwa maji yote katika Misri Yahweh alikuwa tayari ameyabadilisha kuwa damu kupitia Musa na Haruni. Huenda ilikuwa ni maji ambayo Wamisri walikuwa wakichimba ili kuyapata kwa ajili ya kunywa. Lakini kama vile Yahweh alivyomwambia Musa, moyo wa Farao ulibaki mkaidi. Alipoona kwamba wachawi wake walifanya muujiza uleule, Farao alikuwa na kisingizio cha kutowasikiliza Musa na Haruni naye hakuwaruhusu Waisraeli waende.</w:t>
      </w:r>
    </w:p>
    <w:p>
      <w:pPr/>
      <w:r>
        <w:rPr>
          <w:lang w:val="sw_KE" w:bidi="sw_KE"/>
        </w:rPr>
      </w:r>
      <w:r>
        <w:rPr>
          <w:lang w:val="sw_KE" w:bidi="sw_KE"/>
        </w:rPr>
        <w:t>Farao alikuwa amesimama kando ya mto na maafisa wake. Alijitenga na Musa na Haruni, na pengine hata na wachawi wake mwenyewe, akaenda zake nyumbani. Kifungu "aliingia ndani ya nyumba yake" kinaonyesha kwamba jumba la kifalme lilikuwa karibu na mto. Kisha kifungu kinasema, "na hakutilia maanani hata hili." Kifungu hiki kinamaanisha kwamba Farao hakuzingatia hata kile kilichotokea. Neno "moyo" linaweza pia kurejelea akili ya Farao. Unaweza pia kutafsiri sentensi hii kama "Farao aliliondoa jambo hilo akilini mwake."</w:t>
      </w:r>
    </w:p>
    <w:p>
      <w:pPr/>
      <w:r>
        <w:rPr>
          <w:lang w:val="sw_KE" w:bidi="sw_KE"/>
        </w:rPr>
      </w:r>
      <w:r>
        <w:rPr>
          <w:lang w:val="sw_KE" w:bidi="sw_KE"/>
        </w:rPr>
        <w:t>Na Wamisri wote walichimba kando ya Mto Nile kwa ajili ya maji ya kunywa, kwa sababu hawakuweza kunywa maji ya Mto Nile. Kifungu "Wamisri wote" kilimaanisha kwamba pigo liliwaathiri tu Wamisri na si Waisraeli. Wamisri, kwa kuchimba mashimo katika mchanga na matope pengine walitarajia kupata "maji ya kunywa" bila harufu na uchafu wa maji ya damu kutoka kwa Mto Nile. Madhara ya pigo hilo huisha baada ya siku saba tangu Yahweh alipoupiga Mto Nile.</w:t>
      </w:r>
    </w:p>
    <w:p>
      <w:pPr/>
      <w:r>
        <w:rPr>
          <w:lang w:val="sw_KE" w:bidi="sw_KE"/>
        </w:rPr>
      </w:r>
      <w:r>
        <w:rPr>
          <w:lang w:val="sw_KE" w:bidi="sw_KE"/>
        </w:rPr>
        <w:t xml:space="preserve">Sasa, kikundi kinapaswa kutengeneza ubao wa hadithi, kuchora, au kutumia vitu ili kuonyesha kifungu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7:14–25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saba.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Watu wa Israeli</w:t>
      </w:r>
    </w:p>
    <w:p>
      <w:pPr>
        <w:pStyle w:val="ListBullet"/>
        <w:spacing w:line="240" w:lineRule="auto"/>
        <w:ind w:left="720"/>
      </w:pPr>
      <w:r>
        <w:rPr>
          <w:lang w:val="sw_KE" w:bidi="sw_KE"/>
        </w:rPr>
      </w:r>
      <w:r>
        <w:rPr>
          <w:lang w:val="sw_KE" w:bidi="sw_KE"/>
        </w:rPr>
        <w:t>Fimbo ya Musa</w:t>
      </w:r>
    </w:p>
    <w:p>
      <w:pPr>
        <w:pStyle w:val="ListBullet"/>
        <w:spacing w:line="240" w:lineRule="auto"/>
        <w:ind w:left="720"/>
      </w:pPr>
      <w:r>
        <w:rPr>
          <w:lang w:val="sw_KE" w:bidi="sw_KE"/>
        </w:rPr>
      </w:r>
      <w:r>
        <w:rPr>
          <w:lang w:val="sw_KE" w:bidi="sw_KE"/>
        </w:rPr>
        <w:t>Samaki katika Mto Nile</w:t>
      </w:r>
    </w:p>
    <w:p>
      <w:pPr>
        <w:pStyle w:val="ListBullet"/>
        <w:spacing w:line="240" w:lineRule="auto"/>
        <w:ind w:left="720"/>
      </w:pPr>
      <w:r>
        <w:rPr>
          <w:lang w:val="sw_KE" w:bidi="sw_KE"/>
        </w:rPr>
      </w:r>
      <w:r>
        <w:rPr>
          <w:lang w:val="sw_KE" w:bidi="sw_KE"/>
        </w:rPr>
        <w:t>Wamisri</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Fimbo ya Haruni</w:t>
      </w:r>
    </w:p>
    <w:p>
      <w:pPr>
        <w:pStyle w:val="ListBullet"/>
        <w:spacing w:line="240" w:lineRule="auto"/>
        <w:ind w:left="720"/>
      </w:pPr>
      <w:r>
        <w:rPr>
          <w:lang w:val="sw_KE" w:bidi="sw_KE"/>
        </w:rPr>
      </w:r>
      <w:r>
        <w:rPr>
          <w:lang w:val="sw_KE" w:bidi="sw_KE"/>
        </w:rPr>
        <w:t>Maafisa wa Farao</w:t>
      </w:r>
    </w:p>
    <w:p>
      <w:pPr>
        <w:pStyle w:val="ListBullet"/>
        <w:spacing w:line="240" w:lineRule="auto"/>
        <w:ind w:left="720"/>
      </w:pPr>
      <w:r>
        <w:rPr>
          <w:lang w:val="sw_KE" w:bidi="sw_KE"/>
        </w:rPr>
      </w:r>
      <w:r>
        <w:rPr>
          <w:lang w:val="sw_KE" w:bidi="sw_KE"/>
        </w:rPr>
        <w:t>Na wachawi wa Misri</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Ndipo Bwana akamwambia Musa, Moyo wa Farao ni mkaidi, naye bado anakataa kuwaacha watu waende zao. Basi nenda kwa Farao asubuhi anaposhuka kwenye mto. Simama kwenye kingo ya Mto Nile na kukutana naye hapo. Hakikisha kuchukua fimbo yako ambayo iligeuka kuwa nyoka.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anaweza kujibu mambo kama, "Yahweh alisema angefanya moyo wa Farao uwe mkaidi," au "Yahweh aliniambia nichukue fimbo yangu pamoja nami." Pengine atafanya muujiza mwingine ili kumshawishi Farao," au "Atamhukumu Farao kwa kuwa mkaidi, kwa hivyo Farao atawaacha wana wa Israeli waondoke Misri."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umwambie Farao, "Yahweh, Mungu wa Waebrania, amenituma ili kukuambia, 'Waache watu wangu waende, ili waweze kuniabudu katika nyika.'" Hadi sasa, umekataa kumsikiliza. Kwa hivyo hili ndilo Yahweh anasema, 'Nitakuonyesha kwamba mimi ni Yahweh. Tazama! Nitapiga maji ya Nile kwa fimbo hii mkononi mwangu, na mto utageuka kuwa damu. Samaki ndani yake watakufa, na mto utanuka. Wamisri hawataweza kunywa maji yoyote kutoka kwa Nile.'"</w:t>
      </w:r>
    </w:p>
    <w:p>
      <w:pPr/>
      <w:r>
        <w:rPr>
          <w:lang w:val="sw_KE" w:bidi="sw_KE"/>
        </w:rPr>
      </w:r>
      <w:r>
        <w:rPr>
          <w:lang w:val="sw_KE" w:bidi="sw_KE"/>
        </w:rPr>
        <w:t>Kisha Yahweh alimwambia Musa, "Mwambie Haruni, 'Chukua fimbo yako na unyooshe mkono wako juu ya maji ya Misri—mito yake yote, mifereji, mabwawa, na hifadhi zote. Geuza maji yote kuwa damu. Kila mahali katika Misri maji yatageuka kuwa damu, hata maji yaliyohifadhiwa katika mabakuli ya mbao na sufuria za mawe.'</w:t>
      </w:r>
    </w:p>
    <w:p>
      <w:pPr/>
      <w:r>
        <w:rPr>
          <w:lang w:val="sw_KE" w:bidi="sw_KE"/>
        </w:rPr>
      </w:r>
      <w:r>
        <w:rPr>
          <w:lang w:val="sw_KE" w:bidi="sw_KE"/>
        </w:rPr>
        <w:t>Kwa hivyo Musa na Haruni walifanya kama vile Yahweh alivyowaamuru. Wakati Farao na maafisa wake wote walipotazama, Haruni aliinua fimbo yake na kupiga maji ya Nile. Ghafla, mto wote uligeuka kuwa damu! Samaki katika mto walikufa, na maji yakawa yenye uchafu sana kiasi kwamba Wamisri hawakuweza kuyanywa. Kulikuwa na damu kila mahali katika nchi ya Misri.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Haruni, "Unahisi vipi au unawaza nini?" Mtu anaweza kujibu mambo kama, "Yahweh ni mwenye nguvu sana! Angalia maji kila mahali! Ni damu!" au "Iee! Maji yananuka! Samaki wote wamekufa! Wamisri watakunywa nini?" au "Ninajiuliza kile Farao atafanya? Wamisri wanateseka.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Lakini kwa mara nyingine wachawi wa Misri walitumia uchawi wao, na wao pia walibadilisha maji kuwa damu. Basi moyo wa Farao ulibaki mgumu. Alikataa kuwasikiliza Musa na Haruni, kama vile Yahweh alivyotabiri. Farao alirudi katika jumba lake la kifalme na kulipuuza jambo hilo zima. Kisha Wamisri wote walichimba kando ya ukingo wa mto ili kupata maji ya kunywa, kwa sababu hawakuweza kunywa maji kutoka kwa Nile. Siku saba zilipita tangu Yahweh alipoupiga Mto Nile.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Farao, "Unahisi vipi au unawaza nini?" Mtu anaweza kujibu mambo kama "Nilijua Yahweh hakuwa na nguvu hiyo." Wachawi wangu wanaweza kufanya muujiza uleule kama Haruni na Musa," au "Musa na Haruni ni wajinga sana. Je, hawajui kwamba sitawaacha watu wa Israeli waende?" au "Hii hainiathiri. Nina maji mengi safi ya kunywa katika jumba langu la kifalme.</w:t>
      </w:r>
      <w:r>
        <w:rPr>
          <w:lang w:val="sw_KE" w:bidi="sw_KE"/>
        </w:rPr>
      </w:r>
    </w:p>
    <w:p>
      <w:pPr>
        <w:pStyle w:val="Heading3"/>
      </w:pPr>
      <w:r>
        <w:rPr>
          <w:lang w:val="sw_KE" w:bidi="sw_KE"/>
        </w:rPr>
        <w:t>Kujaza Mapengo</w:t>
      </w:r>
    </w:p>
    <w:p>
      <w:pPr/>
      <w:r>
        <w:rPr>
          <w:lang w:val="sw_KE" w:bidi="sw_KE"/>
        </w:rPr>
      </w:r>
      <w:r>
        <w:rPr>
          <w:lang w:val="sw_KE" w:bidi="sw_KE"/>
        </w:rPr>
        <w:t>Sikiliza toleo la sauti la Kutoka 7:14–25 katika tafsiri iliyo rahisi zaidi kueleweka.</w:t>
      </w:r>
    </w:p>
    <w:p>
      <w:pPr/>
      <w:r>
        <w:rPr>
          <w:lang w:val="sw_KE" w:bidi="sw_KE"/>
        </w:rPr>
      </w:r>
      <w:r>
        <w:rPr>
          <w:lang w:val="sw_KE" w:bidi="sw_KE"/>
        </w:rPr>
        <w:t>Katika hatua hii, kikundi hicho kitajadili maneno muhimu na istilahi zilizomo katika fungu hili.</w:t>
      </w:r>
    </w:p>
    <w:p>
      <w:pPr/>
      <w:r>
        <w:rPr>
          <w:lang w:val="sw_KE" w:bidi="sw_KE"/>
        </w:rPr>
      </w:r>
      <w:r>
        <w:rPr>
          <w:lang w:val="sw_KE" w:bidi="sw_KE"/>
        </w:rPr>
        <w:t xml:space="preserve">Ndipo </w:t>
      </w:r>
      <w:r>
        <w:rPr>
          <w:b/>
          <w:lang w:val="sw_KE" w:bidi="sw_KE"/>
        </w:rPr>
        <w:t>Yahweh</w:t>
      </w:r>
      <w:r>
        <w:rPr>
          <w:lang w:val="sw_KE" w:bidi="sw_KE"/>
        </w:rPr>
        <w:t xml:space="preserve"> akamwambia Musa, "Moyo wa </w:t>
      </w:r>
      <w:r>
        <w:rPr>
          <w:b/>
          <w:lang w:val="sw_KE" w:bidi="sw_KE"/>
        </w:rPr>
        <w:t>Farao</w:t>
      </w:r>
      <w:r>
        <w:rPr>
          <w:lang w:val="sw_KE" w:bidi="sw_KE"/>
        </w:rPr>
        <w:t xml:space="preserve"> </w:t>
      </w:r>
      <w:r>
        <w:rPr>
          <w:lang w:val="sw_KE" w:bidi="sw_KE"/>
        </w:rPr>
        <w:t>umekuwa mgumu</w:t>
      </w:r>
      <w:r>
        <w:rPr>
          <w:lang w:val="sw_KE" w:bidi="sw_KE"/>
        </w:rPr>
        <w:t>; anakataa kuwaacha watu waende."</w:t>
      </w:r>
    </w:p>
    <w:p>
      <w:pPr/>
      <w:r>
        <w:rPr>
          <w:lang w:val="sw_KE" w:bidi="sw_KE"/>
        </w:rPr>
      </w:r>
      <w:r>
        <w:rPr>
          <w:lang w:val="sw_KE" w:bidi="sw_KE"/>
        </w:rPr>
        <w:t>Yahweh ni jina</w:t>
      </w:r>
      <w:r>
        <w:rPr>
          <w:b/>
          <w:lang w:val="sw_KE" w:bidi="sw_KE"/>
        </w:rPr>
        <w:t xml:space="preserve"> la</w:t>
      </w:r>
      <w:r>
        <w:rPr>
          <w:lang w:val="sw_KE" w:bidi="sw_KE"/>
        </w:rPr>
        <w:t xml:space="preserve"> kibinafsi la </w:t>
      </w:r>
      <w:r>
        <w:rPr>
          <w:lang w:val="sw_KE" w:bidi="sw_KE"/>
        </w:rPr>
        <w:t>Mungu</w:t>
      </w:r>
      <w:r>
        <w:rPr>
          <w:lang w:val="sw_KE" w:bidi="sw_KE"/>
        </w:rPr>
        <w:t xml:space="preserve">, na linatumiwa kote katika kifungu hiki. Tumia jina lilelile kwa Yahweh ambalo umetumia katika vifungu vya awali. Tafuta </w:t>
      </w:r>
      <w:r>
        <w:rPr>
          <w:lang w:val="sw_KE" w:bidi="sw_KE"/>
        </w:rPr>
        <w:t>Yahweh</w:t>
      </w:r>
      <w:r>
        <w:rPr>
          <w:lang w:val="sw_KE" w:bidi="sw_KE"/>
        </w:rPr>
        <w:t xml:space="preserve"> katika Faharasa Kuu kwa maelezo zaidi.</w:t>
      </w:r>
    </w:p>
    <w:p>
      <w:pPr/>
      <w:r>
        <w:rPr>
          <w:lang w:val="sw_KE" w:bidi="sw_KE"/>
        </w:rPr>
      </w:r>
      <w:r>
        <w:rPr>
          <w:lang w:val="sw_KE" w:bidi="sw_KE"/>
        </w:rPr>
        <w:t xml:space="preserve">Tumia neno lile lile au fungu la maneno lile lile kwa ajili ya </w:t>
      </w:r>
      <w:r>
        <w:rPr>
          <w:b/>
          <w:lang w:val="sw_KE" w:bidi="sw_KE"/>
        </w:rPr>
        <w:t>Farao</w:t>
      </w:r>
      <w:r>
        <w:rPr>
          <w:lang w:val="sw_KE" w:bidi="sw_KE"/>
        </w:rPr>
        <w:t xml:space="preserve"> kama ulivyotumia katika vifungu vilivyotangulia. Tafuta </w:t>
      </w:r>
      <w:r>
        <w:rPr>
          <w:lang w:val="sw_KE" w:bidi="sw_KE"/>
        </w:rPr>
        <w:t>Farao</w:t>
      </w:r>
      <w:r>
        <w:rPr>
          <w:lang w:val="sw_KE" w:bidi="sw_KE"/>
        </w:rPr>
        <w:t xml:space="preserve"> katika Faharasa Kuu kwa maelezo zaidi.</w:t>
      </w:r>
    </w:p>
    <w:p>
      <w:pPr/>
      <w:r>
        <w:rPr>
          <w:lang w:val="sw_KE" w:bidi="sw_KE"/>
        </w:rPr>
      </w:r>
      <w:r>
        <w:rPr>
          <w:lang w:val="sw_KE" w:bidi="sw_KE"/>
        </w:rPr>
        <w:t xml:space="preserve">Yahweh alizungumza na Musa na kumwambia aende akazungumze na Farao asubuhi iliyofuata wakati Farao atakaposhuka mtoni. Yahweh alimwamuru Musa amwambie Farao yafuatayo: "Yahweh, Mungu wa </w:t>
      </w:r>
      <w:r>
        <w:rPr>
          <w:b/>
          <w:lang w:val="sw_KE" w:bidi="sw_KE"/>
        </w:rPr>
        <w:t>Waebrania</w:t>
      </w:r>
      <w:r>
        <w:rPr>
          <w:lang w:val="sw_KE" w:bidi="sw_KE"/>
        </w:rPr>
        <w:t xml:space="preserve">, au </w:t>
      </w:r>
      <w:r>
        <w:rPr>
          <w:lang w:val="sw_KE" w:bidi="sw_KE"/>
        </w:rPr>
        <w:t>Waisraeli</w:t>
      </w:r>
      <w:r>
        <w:rPr>
          <w:lang w:val="sw_KE" w:bidi="sw_KE"/>
        </w:rPr>
        <w:t xml:space="preserve">, amenituma kwako, akisema, 'waache watu wangu waende, ili </w:t>
      </w:r>
      <w:r>
        <w:rPr>
          <w:b/>
          <w:lang w:val="sw_KE" w:bidi="sw_KE"/>
        </w:rPr>
        <w:t>waniabudu</w:t>
      </w:r>
      <w:r>
        <w:rPr>
          <w:lang w:val="sw_KE" w:bidi="sw_KE"/>
        </w:rPr>
        <w:t xml:space="preserve"> </w:t>
      </w:r>
      <w:r>
        <w:rPr>
          <w:b/>
          <w:lang w:val="sw_KE" w:bidi="sw_KE"/>
        </w:rPr>
        <w:t>jangwani</w:t>
      </w:r>
      <w:r>
        <w:rPr>
          <w:lang w:val="sw_KE" w:bidi="sw_KE"/>
        </w:rPr>
        <w:t>.'</w:t>
      </w:r>
    </w:p>
    <w:p>
      <w:pPr/>
      <w:r>
        <w:rPr>
          <w:lang w:val="sw_KE" w:bidi="sw_KE"/>
        </w:rPr>
      </w:r>
      <w:r>
        <w:rPr>
          <w:lang w:val="sw_KE" w:bidi="sw_KE"/>
        </w:rPr>
        <w:t xml:space="preserve">Neno </w:t>
      </w:r>
      <w:r>
        <w:rPr>
          <w:b/>
          <w:lang w:val="sw_KE" w:bidi="sw_KE"/>
        </w:rPr>
        <w:t>Waebrania</w:t>
      </w:r>
      <w:r>
        <w:rPr>
          <w:lang w:val="sw_KE" w:bidi="sw_KE"/>
        </w:rPr>
        <w:t xml:space="preserve">, au Waisraeli ni jina la kikundi cha watu walio </w:t>
      </w:r>
      <w:r>
        <w:rPr>
          <w:lang w:val="sw_KE" w:bidi="sw_KE"/>
        </w:rPr>
        <w:t>uzao</w:t>
      </w:r>
      <w:r>
        <w:rPr>
          <w:lang w:val="sw_KE" w:bidi="sw_KE"/>
        </w:rPr>
        <w:t xml:space="preserve"> wa Ibrahimu. Tumia neno lile lile au kirai kile kile kwa Waebrania kama ulivyotumia katika vifungu vilivyotangulia. Tazama </w:t>
      </w:r>
      <w:r>
        <w:rPr>
          <w:lang w:val="sw_KE" w:bidi="sw_KE"/>
        </w:rPr>
        <w:t>Waebrania</w:t>
      </w:r>
      <w:r>
        <w:rPr>
          <w:lang w:val="sw_KE" w:bidi="sw_KE"/>
        </w:rPr>
        <w:t xml:space="preserve"> katika Faharasa Kuu kwa maelezo zaidi.</w:t>
      </w:r>
    </w:p>
    <w:p>
      <w:pPr/>
      <w:r>
        <w:rPr>
          <w:lang w:val="sw_KE" w:bidi="sw_KE"/>
        </w:rPr>
      </w:r>
      <w:r>
        <w:rPr>
          <w:lang w:val="sw_KE" w:bidi="sw_KE"/>
        </w:rPr>
        <w:t xml:space="preserve">Neno </w:t>
      </w:r>
      <w:r>
        <w:rPr>
          <w:b/>
          <w:lang w:val="sw_KE" w:bidi="sw_KE"/>
        </w:rPr>
        <w:t>ibada</w:t>
      </w:r>
      <w:r>
        <w:rPr>
          <w:lang w:val="sw_KE" w:bidi="sw_KE"/>
        </w:rPr>
        <w:t xml:space="preserve"> hapa linamaanisha kuonyesha upendo kwa Yahweh kwa kumtumikia. Tumia neno lile lile au kirai kile kile kwa ajili ya ibada kama ulivyotumia katika vifungu vilivyotangulia. Angalia </w:t>
      </w:r>
      <w:r>
        <w:rPr>
          <w:lang w:val="sw_KE" w:bidi="sw_KE"/>
        </w:rPr>
        <w:t>kuabudu</w:t>
      </w:r>
      <w:r>
        <w:rPr>
          <w:lang w:val="sw_KE" w:bidi="sw_KE"/>
        </w:rPr>
        <w:t xml:space="preserve"> katika Kamusi Kuu kwa maelezo zaidi.</w:t>
      </w:r>
    </w:p>
    <w:p>
      <w:pPr/>
      <w:r>
        <w:rPr>
          <w:lang w:val="sw_KE" w:bidi="sw_KE"/>
        </w:rPr>
      </w:r>
      <w:r>
        <w:rPr>
          <w:lang w:val="sw_KE" w:bidi="sw_KE"/>
        </w:rPr>
        <w:t xml:space="preserve">Tumia neno au usemi uleule kwa ajili ya </w:t>
      </w:r>
      <w:r>
        <w:rPr>
          <w:b/>
          <w:lang w:val="sw_KE" w:bidi="sw_KE"/>
        </w:rPr>
        <w:t>nyika</w:t>
      </w:r>
      <w:r>
        <w:rPr>
          <w:lang w:val="sw_KE" w:bidi="sw_KE"/>
        </w:rPr>
        <w:t xml:space="preserve"> uliotumia katika vifungu vilivyotangulia. Tazama </w:t>
      </w:r>
      <w:r>
        <w:rPr>
          <w:lang w:val="sw_KE" w:bidi="sw_KE"/>
        </w:rPr>
        <w:t>nyika</w:t>
      </w:r>
      <w:r>
        <w:rPr>
          <w:lang w:val="sw_KE" w:bidi="sw_KE"/>
        </w:rPr>
        <w:t xml:space="preserve"> katika Faharasa Kuu kwa maelezo zaidi.</w:t>
      </w:r>
    </w:p>
    <w:p>
      <w:pPr/>
      <w:r>
        <w:rPr>
          <w:lang w:val="sw_KE" w:bidi="sw_KE"/>
        </w:rPr>
      </w:r>
      <w:r>
        <w:rPr>
          <w:lang w:val="sw_KE" w:bidi="sw_KE"/>
        </w:rPr>
        <w:t xml:space="preserve">Na Yahweh alimwambia Musa, "Mwambie Haruni, 'Chukua fimbo yako na unyooshe mkono wako juu ya maji ya Misri, juu ya mito yao, mifereji yao, na mabwawa yao, na hifadhi zao zote za maji, ili yawe </w:t>
      </w:r>
      <w:r>
        <w:rPr>
          <w:lang w:val="sw_KE" w:bidi="sw_KE"/>
        </w:rPr>
        <w:t>damu</w:t>
      </w:r>
      <w:r>
        <w:rPr>
          <w:lang w:val="sw_KE" w:bidi="sw_KE"/>
        </w:rPr>
        <w:t xml:space="preserve">, na kutakuwa na damu katika nchi yote ya Misri, hata katika vyombo vya mbao na katika vyombo vya mawe." </w:t>
      </w:r>
      <w:r>
        <w:rPr>
          <w:b/>
          <w:lang w:val="sw_KE" w:bidi="sw_KE"/>
        </w:rPr>
        <w:t>Mifereji</w:t>
      </w:r>
      <w:r>
        <w:rPr>
          <w:lang w:val="sw_KE" w:bidi="sw_KE"/>
        </w:rPr>
        <w:t xml:space="preserve"> ilikuwa matawi ya Mto Nile, ambayo watu walichimba ili kumwagilia na kustawisha mashamba yao. </w:t>
      </w:r>
      <w:r>
        <w:rPr>
          <w:b/>
          <w:lang w:val="sw_KE" w:bidi="sw_KE"/>
        </w:rPr>
        <w:t>Vijito</w:t>
      </w:r>
      <w:r>
        <w:rPr>
          <w:lang w:val="sw_KE" w:bidi="sw_KE"/>
        </w:rPr>
        <w:t xml:space="preserve">, au mito midogo, vilikuwa matawi ya Mto Nile, ambayo vilijitokeza kiasili. </w:t>
      </w:r>
      <w:r>
        <w:rPr>
          <w:b/>
          <w:lang w:val="sw_KE" w:bidi="sw_KE"/>
        </w:rPr>
        <w:t>Mabwawa</w:t>
      </w:r>
      <w:r>
        <w:rPr>
          <w:lang w:val="sw_KE" w:bidi="sw_KE"/>
        </w:rPr>
        <w:t xml:space="preserve"> yalikuwa madimbwi ya maji yaliyobaki kutoka wakati Mto Nile ulipofurika. </w:t>
      </w:r>
      <w:r>
        <w:rPr>
          <w:b/>
          <w:lang w:val="sw_KE" w:bidi="sw_KE"/>
        </w:rPr>
        <w:t>Mabwawa</w:t>
      </w:r>
      <w:r>
        <w:rPr>
          <w:lang w:val="sw_KE" w:bidi="sw_KE"/>
        </w:rPr>
        <w:t xml:space="preserve"> yalikuwa madimbwi ya maji ambayo watu walichimba ili kuhifadhi maji kwa matumizi ya baadaye.</w:t>
      </w:r>
    </w:p>
    <w:p>
      <w:pPr/>
      <w:r>
        <w:rPr>
          <w:lang w:val="sw_KE" w:bidi="sw_KE"/>
        </w:rPr>
      </w:r>
      <w:r>
        <w:rPr>
          <w:lang w:val="sw_KE" w:bidi="sw_KE"/>
        </w:rPr>
        <w:t>Simama hapa na mjadili kama kikundi ni maneno au misemo gani mtakayotumia kwa aina zote tofauti za vyanzo vya maji. Ikiwa tayari umetafsiri maneno haya katika kitabu kingine cha Biblia, tumia maneno yaleyale uliyotumia huko. Sitisha sauti hii hapa.</w:t>
      </w:r>
    </w:p>
    <w:p>
      <w:pPr/>
      <w:r>
        <w:rPr>
          <w:lang w:val="sw_KE" w:bidi="sw_KE"/>
        </w:rPr>
      </w:r>
      <w:r>
        <w:rPr>
          <w:lang w:val="sw_KE" w:bidi="sw_KE"/>
        </w:rPr>
        <w:t xml:space="preserve">Baada ya Yahweh kugeuza maji kuwa damu, </w:t>
      </w:r>
      <w:r>
        <w:rPr>
          <w:b/>
          <w:lang w:val="sw_KE" w:bidi="sw_KE"/>
        </w:rPr>
        <w:t>wachawi</w:t>
      </w:r>
      <w:r>
        <w:rPr>
          <w:lang w:val="sw_KE" w:bidi="sw_KE"/>
        </w:rPr>
        <w:t xml:space="preserve"> wa Misri walifanya vivyo hivyo kwa sanaa zao za siri.</w:t>
      </w:r>
    </w:p>
    <w:p>
      <w:pPr/>
      <w:r>
        <w:rPr>
          <w:lang w:val="sw_KE" w:bidi="sw_KE"/>
        </w:rPr>
      </w:r>
      <w:r>
        <w:rPr>
          <w:lang w:val="sw_KE" w:bidi="sw_KE"/>
        </w:rPr>
        <w:t xml:space="preserve">Tumia neno lile lile au fungu la maneno lile lile kwa ajili ya </w:t>
      </w:r>
      <w:r>
        <w:rPr>
          <w:b/>
          <w:lang w:val="sw_KE" w:bidi="sw_KE"/>
        </w:rPr>
        <w:t>wachawi</w:t>
      </w:r>
      <w:r>
        <w:rPr>
          <w:lang w:val="sw_KE" w:bidi="sw_KE"/>
        </w:rPr>
        <w:t xml:space="preserve"> kama ulivyotumia katika vifungu vilivyotangulia. Tazama </w:t>
      </w:r>
      <w:r>
        <w:rPr>
          <w:lang w:val="sw_KE" w:bidi="sw_KE"/>
        </w:rPr>
        <w:t>wachawi</w:t>
      </w:r>
      <w:r>
        <w:rPr>
          <w:lang w:val="sw_KE" w:bidi="sw_KE"/>
        </w:rPr>
        <w:t xml:space="preserve"> katika Faharasa Kuu kwa maelezo zaidi.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8:1–15</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8:1–15 na iwekeni mioyoni mwenu.</w:t>
      </w:r>
    </w:p>
    <w:p>
      <w:pPr/>
      <w:r>
        <w:rPr>
          <w:lang w:val="sw_KE" w:bidi="sw_KE"/>
        </w:rPr>
      </w:r>
      <w:r>
        <w:rPr>
          <w:lang w:val="sw_KE" w:bidi="sw_KE"/>
        </w:rPr>
        <w:t>Sikiliza toleo la sauti la Kutoka 8:1–15 mara tatu, katika tafsiri tatu tofauti, ikiwezekana.</w:t>
      </w:r>
    </w:p>
    <w:p>
      <w:pPr/>
      <w:r>
        <w:rPr>
          <w:lang w:val="sw_KE" w:bidi="sw_KE"/>
        </w:rPr>
      </w:r>
      <w:r>
        <w:rPr>
          <w:lang w:val="sw_KE" w:bidi="sw_KE"/>
        </w:rPr>
        <w:t>Sitisha sauti hii hapa.</w:t>
      </w:r>
    </w:p>
    <w:p>
      <w:pPr/>
      <w:r>
        <w:rPr>
          <w:lang w:val="sw_KE" w:bidi="sw_KE"/>
        </w:rPr>
      </w:r>
      <w:r>
        <w:rPr>
          <w:lang w:val="sw_KE" w:bidi="sw_KE"/>
        </w:rPr>
        <w:t>Kisha, kama kikundi, jadilini maswali yafuatayo:</w:t>
      </w:r>
    </w:p>
    <w:p>
      <w:pPr/>
      <w:r>
        <w:rPr>
          <w:lang w:val="sw_KE" w:bidi="sw_KE"/>
        </w:rPr>
      </w:r>
      <w:r>
        <w:rPr>
          <w:lang w:val="sw_KE" w:bidi="sw_KE"/>
        </w:rPr>
        <w:t>Unapenda nini katika simulizi hili?</w:t>
      </w:r>
    </w:p>
    <w:p>
      <w:pPr/>
      <w:r>
        <w:rPr>
          <w:lang w:val="sw_KE" w:bidi="sw_KE"/>
        </w:rPr>
      </w:r>
      <w:r>
        <w:rPr>
          <w:lang w:val="sw_KE" w:bidi="sw_KE"/>
        </w:rPr>
        <w:t>Sitisha sauti hii hapa.</w:t>
      </w:r>
    </w:p>
    <w:p>
      <w:pPr/>
      <w:r>
        <w:rPr>
          <w:lang w:val="sw_KE" w:bidi="sw_KE"/>
        </w:rPr>
      </w:r>
      <w:r>
        <w:rPr>
          <w:lang w:val="sw_KE" w:bidi="sw_KE"/>
        </w:rPr>
        <w:t>Ni nini hupendi au huelewi katika simulizi hili?</w:t>
      </w:r>
    </w:p>
    <w:p>
      <w:pPr/>
      <w:r>
        <w:rPr>
          <w:lang w:val="sw_KE" w:bidi="sw_KE"/>
        </w:rPr>
      </w:r>
      <w:r>
        <w:rPr>
          <w:lang w:val="sw_KE" w:bidi="sw_KE"/>
        </w:rPr>
        <w:t>Sitisha sauti hii hapa.</w:t>
      </w:r>
    </w:p>
    <w:p>
      <w:pPr/>
      <w:r>
        <w:rPr>
          <w:lang w:val="sw_KE" w:bidi="sw_KE"/>
        </w:rPr>
      </w:r>
      <w:r>
        <w:rPr>
          <w:lang w:val="sw_KE" w:bidi="sw_KE"/>
        </w:rPr>
        <w:t>Simulizi hii inatuambia nini kuhusu Mungu?</w:t>
      </w:r>
    </w:p>
    <w:p>
      <w:pPr/>
      <w:r>
        <w:rPr>
          <w:lang w:val="sw_KE" w:bidi="sw_KE"/>
        </w:rPr>
      </w:r>
      <w:r>
        <w:rPr>
          <w:lang w:val="sw_KE" w:bidi="sw_KE"/>
        </w:rPr>
        <w:t>Sitisha sauti hii hapa.</w:t>
      </w:r>
    </w:p>
    <w:p>
      <w:pPr/>
      <w:r>
        <w:rPr>
          <w:lang w:val="sw_KE" w:bidi="sw_KE"/>
        </w:rPr>
      </w:r>
      <w:r>
        <w:rPr>
          <w:lang w:val="sw_KE" w:bidi="sw_KE"/>
        </w:rPr>
        <w:t>Simulizi hili linatuambia nini kuhusu watu?</w:t>
      </w:r>
    </w:p>
    <w:p>
      <w:pPr/>
      <w:r>
        <w:rPr>
          <w:lang w:val="sw_KE" w:bidi="sw_KE"/>
        </w:rPr>
      </w:r>
      <w:r>
        <w:rPr>
          <w:lang w:val="sw_KE" w:bidi="sw_KE"/>
        </w:rPr>
        <w:t>Sitisha sauti hii hapa.</w:t>
      </w:r>
    </w:p>
    <w:p>
      <w:pPr/>
      <w:r>
        <w:rPr>
          <w:lang w:val="sw_KE" w:bidi="sw_KE"/>
        </w:rPr>
      </w:r>
      <w:r>
        <w:rPr>
          <w:lang w:val="sw_KE" w:bidi="sw_KE"/>
        </w:rPr>
        <w:t>Kifungu hiki kinaathiri vipi maisha yetu ya kila siku?</w:t>
      </w:r>
    </w:p>
    <w:p>
      <w:pPr/>
      <w:r>
        <w:rPr>
          <w:lang w:val="sw_KE" w:bidi="sw_KE"/>
        </w:rPr>
      </w:r>
      <w:r>
        <w:rPr>
          <w:lang w:val="sw_KE" w:bidi="sw_KE"/>
        </w:rPr>
        <w:t>Sitisha sauti hii hapa.</w:t>
      </w:r>
    </w:p>
    <w:p>
      <w:pPr/>
      <w:r>
        <w:rPr>
          <w:lang w:val="sw_KE" w:bidi="sw_KE"/>
        </w:rPr>
      </w:r>
      <w:r>
        <w:rPr>
          <w:lang w:val="sw_KE" w:bidi="sw_KE"/>
        </w:rPr>
        <w:t>Unamjua nani anayehitaji kusikia kifungu hiki?</w:t>
      </w:r>
    </w:p>
    <w:p>
      <w:pPr/>
      <w:r>
        <w:rPr>
          <w:lang w:val="sw_KE" w:bidi="sw_KE"/>
        </w:rPr>
      </w:r>
      <w:r>
        <w:rPr>
          <w:lang w:val="sw_KE" w:bidi="sw_KE"/>
        </w:rPr>
        <w:t>Sitisha sauti hii hapa.</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8:1–15 katika tafsiri iliyo rahisi zaidi kueleweka.</w:t>
      </w:r>
    </w:p>
    <w:p>
      <w:pPr/>
      <w:r>
        <w:rPr>
          <w:lang w:val="sw_KE" w:bidi="sw_KE"/>
        </w:rPr>
      </w:r>
      <w:r>
        <w:rPr>
          <w:lang w:val="sw_KE" w:bidi="sw_KE"/>
        </w:rPr>
        <w:t>Katika simulizi ya mwisho, Yahweh alimwamuru Musa amwambie Haruni kaka yake apige Mto Nile. Ghafla, maji yote yaliyohifadhiwa katika mabwawa, mitungi, ndoo, na matangi yaligeuka kuwa damu. Kisha Wamisri walipaswa kuchimba visima vipya ili kupata maji ya kunywa. Tukio hili linatokea siku 7 baada ya Yahweh kugeuza maji kuwa damu.</w:t>
      </w:r>
    </w:p>
    <w:p>
      <w:pPr/>
      <w:r>
        <w:rPr>
          <w:lang w:val="sw_KE" w:bidi="sw_KE"/>
        </w:rPr>
      </w:r>
      <w:r>
        <w:rPr>
          <w:lang w:val="sw_KE" w:bidi="sw_KE"/>
        </w:rPr>
        <w:t>Siku saba baadaye, Yahweh alimwambia Musa arudi kwa Farao, mfalme wa Misri, na kumwambia awaache watu wake, Waisraeli, waende ili waweze kumwabudu au kumtumikia Yahweh. Wakati huu, Musa haombi Waisraeli waondoke kwa muda mfupi tu. Yahweh alimwambia Musa amwambie Farao, "Ikiwa unakataa kuwaacha Waisraeli waende na kuniabudu, Yahweh atakuadhibu kwa pigo, au shambulizi la vyura katika nchi yote ya Misri." Mto Nile utajaa vyura watakaokuja katika jumba lako la kifalme na chumba chako cha kulala, kitandani mwako, nyumbani kwa maafisa wako na kwa watu wako, na katika tanuri zako na vyombo vyako vya kukandia. Hii ni mara ya kwanza kwa Farao mwenyewe ataathiriwa na mapigo. Yahweh aliposema kwamba Mto Nile utajaa vyura, alikuwa akionyesha kwamba hakuna mahali patakapokuwa bila vyura na hakuna mtu anayeweza kuwaepuka. Kila sehemu ya nyumba itakuwa imejaa vyura—hata tanuru na mabakuli ya mbao au udongo ambapo watu walichanganyia unga kwa ajili ya mkate.</w:t>
      </w:r>
    </w:p>
    <w:p>
      <w:pPr/>
      <w:r>
        <w:rPr>
          <w:lang w:val="sw_KE" w:bidi="sw_KE"/>
        </w:rPr>
      </w:r>
      <w:r>
        <w:rPr>
          <w:lang w:val="sw_KE" w:bidi="sw_KE"/>
        </w:rPr>
        <w:t xml:space="preserve">Onyesha picha za </w:t>
      </w:r>
      <w:r>
        <w:rPr>
          <w:lang w:val="sw_KE" w:bidi="sw_KE"/>
        </w:rPr>
        <w:t>vyura</w:t>
      </w:r>
      <w:r>
        <w:rPr>
          <w:lang w:val="sw_KE" w:bidi="sw_KE"/>
        </w:rPr>
        <w:t xml:space="preserve">, </w:t>
      </w:r>
      <w:r>
        <w:rPr>
          <w:b/>
          <w:lang w:val="sw_KE" w:bidi="sw_KE"/>
        </w:rPr>
        <w:t>tanuru</w:t>
      </w:r>
      <w:r>
        <w:rPr>
          <w:lang w:val="sw_KE" w:bidi="sw_KE"/>
        </w:rPr>
        <w:t xml:space="preserve">, na </w:t>
      </w:r>
      <w:r>
        <w:rPr>
          <w:lang w:val="sw_KE" w:bidi="sw_KE"/>
        </w:rPr>
        <w:t>mabakuli ya kukandia</w:t>
      </w:r>
      <w:r>
        <w:rPr>
          <w:lang w:val="sw_KE" w:bidi="sw_KE"/>
        </w:rPr>
        <w:t>. Sitisha sauti hii hapa.</w:t>
      </w:r>
    </w:p>
    <w:p>
      <w:pPr/>
      <w:r>
        <w:rPr>
          <w:lang w:val="sw_KE" w:bidi="sw_KE"/>
        </w:rPr>
      </w:r>
      <w:r>
        <w:rPr>
          <w:lang w:val="sw_KE" w:bidi="sw_KE"/>
        </w:rPr>
        <w:t>Wamisri walimwabudu mungu wa kike mwenye kichwa cha chura. Mungu huyu alisaidia kutoa uzima, kwa hivyo huenda Wamisri walisita kuua vyura waliovamia nyumba zao.</w:t>
      </w:r>
    </w:p>
    <w:p>
      <w:pPr/>
      <w:r>
        <w:rPr>
          <w:lang w:val="sw_KE" w:bidi="sw_KE"/>
        </w:rPr>
      </w:r>
      <w:r>
        <w:rPr>
          <w:lang w:val="sw_KE" w:bidi="sw_KE"/>
        </w:rPr>
        <w:t>Sitisha hapa na mjadili swali hili kama kikundi. Jadili wanyama au watambaazi wanaochukuliwa kuwa watakatifu katika utamaduni wako. Na ikiwa mtu atakiua, ni nini kinachotokea mara nyingi kwa mtu kama huyo? Sitisha sauti hii hapa.</w:t>
      </w:r>
    </w:p>
    <w:p>
      <w:pPr/>
      <w:r>
        <w:rPr>
          <w:lang w:val="sw_KE" w:bidi="sw_KE"/>
        </w:rPr>
      </w:r>
      <w:r>
        <w:rPr>
          <w:lang w:val="sw_KE" w:bidi="sw_KE"/>
        </w:rPr>
        <w:t>Tunasikia tu kile Yahweh anamwambia Musa amwambie Farao. Tunadhania kwamba Musa kwa kweli anaenda kumwambia Farao hili. Kisha Yahweh alimwambia Musa tena amwambie kaka yake Haruni ashike fimbo au gongo kwa mkono wake na kunyoosha juu ya mito, mifereji, na mabwawa. Mifereji ni njia ndefu za maji ambazo mtu anaweza kupanda mashua au zinaweza kutumiwa kumwagilia mashamba. Mabwawa ni miili midogo ya maji yaliyotuama. Kwa hivyo, Haruni alinyoosha mkono wake juu ya maji yote ya Misri, na vyura walifunika nchi yote ya Misri. Lakini wachawi katika Misri pia walisababisha vyura kufunika nchi yote ya Misri kwa nguvu zao za siri au uchawi. Hata hivyo, nguvu ya wachawi ilikuwa ndogo. Farao alipaswa kuwategemea Musa na Haruni ili kurekebisha tatizo.</w:t>
      </w:r>
    </w:p>
    <w:p>
      <w:pPr/>
      <w:r>
        <w:rPr>
          <w:lang w:val="sw_KE" w:bidi="sw_KE"/>
        </w:rPr>
      </w:r>
      <w:r>
        <w:rPr>
          <w:lang w:val="sw_KE" w:bidi="sw_KE"/>
        </w:rPr>
        <w:t>Kisha Farao aliwaalika Musa na Haruni katika jumba lake la kifalme na kuwaomba waombe na kumwomba Yahweh aondoe vyura kutoka kwake na kwa watu wake, kisha atawaacha watu wa Israeli waende kumtolea Yahweh dhabihu, na yeye mwenyewe atawaruhusu kurudi Misri tena. Wakati Farao alipomwalika Musa na kaka yake Haruni, sasa inaonyesha kwamba Mungu amefanikiwa kumlazimisha Farao kumtambua na kukubali ukweli kwamba hakuna mtu katika Misri mwenye nguvu ya kuwakomboa Wamisri na nchi kutoka kwa hukumu ya Mungu.</w:t>
      </w:r>
    </w:p>
    <w:p>
      <w:pPr/>
      <w:r>
        <w:rPr>
          <w:lang w:val="sw_KE" w:bidi="sw_KE"/>
        </w:rPr>
      </w:r>
      <w:r>
        <w:rPr>
          <w:lang w:val="sw_KE" w:bidi="sw_KE"/>
        </w:rPr>
        <w:t xml:space="preserve">Onyesha picha ya </w:t>
      </w:r>
      <w:r>
        <w:rPr>
          <w:lang w:val="sw_KE" w:bidi="sw_KE"/>
        </w:rPr>
        <w:t>mito</w:t>
      </w:r>
      <w:r>
        <w:rPr>
          <w:lang w:val="sw_KE" w:bidi="sw_KE"/>
        </w:rPr>
        <w:t xml:space="preserve">, </w:t>
      </w:r>
      <w:r>
        <w:rPr>
          <w:lang w:val="sw_KE" w:bidi="sw_KE"/>
        </w:rPr>
        <w:t>mifereji</w:t>
      </w:r>
      <w:r>
        <w:rPr>
          <w:lang w:val="sw_KE" w:bidi="sw_KE"/>
        </w:rPr>
        <w:t xml:space="preserve">, na </w:t>
      </w:r>
      <w:r>
        <w:rPr>
          <w:lang w:val="sw_KE" w:bidi="sw_KE"/>
        </w:rPr>
        <w:t>mabwawa</w:t>
      </w:r>
      <w:r>
        <w:rPr>
          <w:lang w:val="sw_KE" w:bidi="sw_KE"/>
        </w:rPr>
        <w:t>. Sitisha sauti hii hapa.</w:t>
      </w:r>
    </w:p>
    <w:p>
      <w:pPr/>
      <w:r>
        <w:rPr>
          <w:lang w:val="sw_KE" w:bidi="sw_KE"/>
        </w:rPr>
      </w:r>
      <w:r>
        <w:rPr>
          <w:lang w:val="sw_KE" w:bidi="sw_KE"/>
        </w:rPr>
        <w:t>Sitisha hapa na mjadili swali hili kama kikundi. Katika utamaduni wako, mjadili hali ambapo wachawi wanatumia nguvu ya uovu ili kubadilisha nguvu za asili. Sitisha sauti hii hapa.</w:t>
      </w:r>
    </w:p>
    <w:p>
      <w:pPr/>
      <w:r>
        <w:rPr>
          <w:lang w:val="sw_KE" w:bidi="sw_KE"/>
        </w:rPr>
      </w:r>
      <w:r>
        <w:rPr>
          <w:lang w:val="sw_KE" w:bidi="sw_KE"/>
        </w:rPr>
        <w:t>Lakini Musa pia alimwambia Farao, "Je, unataka vyura waondoke wakati gani, ili niweze kumwomba Yahweh kwa niaba yako, watumishi wako na watu wako, kwamba vyura waondoke kwako na katika nyumba zako, na vyura wabaki katika Mto Nile tu?" Kisha Farao alimwambia Musa "kesho." Musa alijibu, "Ndiyo, kama vile umesema, itafanywa kesho." Hii itakusaidia kuelewa kwamba hakuna yeyote kama Mungu wetu. Vyura wataondoka kwako, nyumba zako na watumishi wako na watu wako. Vyura watakuwa katika Mto Nile tu." Kisha, Musa na ndugu yake Haruni waliondoka katika jumba la kifalme la Farao na Musa alimwomba Mungu kuhusu vyura, kama alivyokuwa amekubaliana na Farao. Kwa hivyo, Mungu alijibu sala za Musa na vyura wote walikufa katika nyumba, nyua na katika mashamba. Mungu alifanya vyura wote wafe ili kumwonyesha Farao kwamba mamlaka ya miungu ya Farao si sawa na mamlaka ya Yahweh, muumba. Vyura wote walikusanywa pamoja kwa mirundo, na nchi ilikuwa imejaa harufu zisizopendeza. Hata hivyo, Farao alipoona kwamba vyura wote wameangamia, aliufanya moyo wake kuwa mgumu tena dhidi ya Mungu, kama vile Yahweh alivyokuwa amemwambia Musa mapema kwamba Farao angefanya. Hii ina maana kwamba Farao akawa mkaidi.</w:t>
      </w:r>
    </w:p>
    <w:p>
      <w:pPr/>
      <w:r>
        <w:rPr>
          <w:lang w:val="sw_KE" w:bidi="sw_KE"/>
        </w:rPr>
      </w:r>
      <w:r>
        <w:rPr>
          <w:lang w:val="sw_KE" w:bidi="sw_KE"/>
        </w:rPr>
        <w:t>Simama hapa na kwa pamoja simulieni hadithi kuhusu wakati ambapo mfalme au mtawala alitoa ahadi au kuingia kwenye makubaliano na watu wake lakini alishindwa kutimiza ahadi hiyo.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8:1–15 katika tafsiri iliyo rahisi zaidi kueleweka.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Mungu alimwamuru Musa amwambie Farao awaache Waisraeli waende na kumwabudu. Na ikiwa Farao anakataa, atawashambulia kwa namna ya vyura katika Misri yote.</w:t>
      </w:r>
    </w:p>
    <w:p>
      <w:pPr/>
      <w:r>
        <w:rPr>
          <w:lang w:val="sw_KE" w:bidi="sw_KE"/>
        </w:rPr>
      </w:r>
      <w:r>
        <w:rPr>
          <w:b/>
          <w:lang w:val="sw_KE" w:bidi="sw_KE"/>
        </w:rPr>
        <w:t>Katika tukio la pili:</w:t>
      </w:r>
      <w:r>
        <w:rPr>
          <w:lang w:val="sw_KE" w:bidi="sw_KE"/>
        </w:rPr>
        <w:t xml:space="preserve"> Mungu alimwamuru Musa amwambie Haruni ashike fimbo mikononi mwake na ainyooshe juu ya mito, mifereji, na mabwawa ili vyura wafunike nchi ya Misri. Wachawi wa Misri walifanya kitu kilekile.</w:t>
      </w:r>
    </w:p>
    <w:p>
      <w:pPr/>
      <w:r>
        <w:rPr>
          <w:lang w:val="sw_KE" w:bidi="sw_KE"/>
        </w:rPr>
      </w:r>
      <w:r>
        <w:rPr>
          <w:b/>
          <w:lang w:val="sw_KE" w:bidi="sw_KE"/>
        </w:rPr>
        <w:t>Katika tukio la tatu:</w:t>
      </w:r>
      <w:r>
        <w:rPr>
          <w:lang w:val="sw_KE" w:bidi="sw_KE"/>
        </w:rPr>
        <w:t xml:space="preserve"> Farao aliwaalika Musa na ndugu yake Haruni kumwomba Mungu awarudishe vyura wote kwenye Mto Nile. Na Farao aliufanya moyo wake kuwa mgumu dhidi ya Mungu wakati Mungu alipochukua vyura wote.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Musa na kaka yake Haruni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Wachawi</w:t>
      </w:r>
    </w:p>
    <w:p>
      <w:pPr/>
      <w:r>
        <w:rPr>
          <w:lang w:val="sw_KE" w:bidi="sw_KE"/>
        </w:rPr>
      </w:r>
      <w:r>
        <w:rPr>
          <w:lang w:val="sw_KE" w:bidi="sw_KE"/>
        </w:rPr>
        <w:t>Mkiwa kama kikundi, zingatia sehemu hizi za mazingira ya kifungu:</w:t>
      </w:r>
    </w:p>
    <w:p>
      <w:pPr/>
      <w:r>
        <w:rPr>
          <w:lang w:val="sw_KE" w:bidi="sw_KE"/>
        </w:rPr>
      </w:r>
      <w:r>
        <w:rPr>
          <w:lang w:val="sw_KE" w:bidi="sw_KE"/>
        </w:rPr>
        <w:t>Tukio hili linatokea siku saba baada ya maji yote katika mabwawa, hifadhi, na mitungi kugeuka kuwa damu. Yahweh alimwamuru Musa aende kumwambia Farao kwamba Yahweh anasema waache watu wake waende na kumwabudu. Na ikiwa Farao atakataa, Yahweh atatuma vyura katika nchi yote ya Misri ili kumwadhibu. Mto Nile utafunikwa na vyura, nao vyura watakuja katika jumba la kifalme la Farao na chumba chake cha kulala, kitanda chake cha kulalia, na ndani ya nyumba za maafisa wake na nyumba za kila mtu katika Misri. Vyura watakuja mahali ambapo Wamisri wanapika na kujaza sahani zao za kupikia na sufuria zao. Tunasikia tu kuhusu maelekezo ya Yahweh kwa Musa. Lazima tuchukulie kwamba Musa kwa kweli alikwenda kwa Farao na kumwambia Farao mambo haya yote.</w:t>
      </w:r>
    </w:p>
    <w:p>
      <w:pPr/>
      <w:r>
        <w:rPr>
          <w:lang w:val="sw_KE" w:bidi="sw_KE"/>
        </w:rPr>
      </w:r>
      <w:r>
        <w:rPr>
          <w:lang w:val="sw_KE" w:bidi="sw_KE"/>
        </w:rPr>
        <w:t>Katika tukio la pili, Mungu alimwamuru Musa amwambie Haruni kaka yake anyooshe fimbo anayoishika mkononi mwake juu ya mito, mifereji, na mabwawa yote katika nchi ya Misri. Kwa hivyo Haruni alinyoosha fimbo yake juu ya mito na ghafla vyura walifunika nchi yote ya Misri. Kisha Farao aliwaita wachawi wake na walifanya kitu kilekile na nguvu zao za siri. Kisha Farao aliwaalika Musa na Haruni katika jumba lake la kifalme na kuwaomba wamwombe Yahweh aondoe vyura kutoka kwake na watu wake. Kisha Farao alisema kwamba wakati vyura watakapoondoka, watu wanaweza kwenda kumfanyia Yahweh dhabihu. Hii ni tofauti na kile Musa alichomwomba afanye. Musa alimwomba Farao awaache watu waende kumtumikia au kumwabudu Yahweh. Farao anatoa maelekezo mahususi zaidi kuhusu kile watu wanaweza kufanya, kwa sababu Farao anataka watu warudi baadaye.</w:t>
      </w:r>
    </w:p>
    <w:p>
      <w:pPr/>
      <w:r>
        <w:rPr>
          <w:lang w:val="sw_KE" w:bidi="sw_KE"/>
        </w:rPr>
      </w:r>
      <w:r>
        <w:rPr>
          <w:lang w:val="sw_KE" w:bidi="sw_KE"/>
        </w:rPr>
        <w:t>Katika tukio la tatu, Musa anazungumza na Farao kwa heshima. Musa anamwomba Farao ampe heshima ya kumwambia wakati wa kusali kwa Yahweh ili amwombe aache adhabu ya vyura. Alipomwambia Musa wakati wa kuomba, Farao pia anaonyesha kwamba anajua kuwa Yahweh ndiye Mungu mwenye nguvu zote. Farao anamwomba Musa aombe "kesho," au siku iliyofuata. Musa anamwambia Farao kwamba tauni ya vyura itaisha siku iliyofuata kama vile Farao alivyoomba. Kisha Farao ataelewa kwamba yeye si sawa na Mungu na hakuna nguvu nyingine na mamlaka kama Mungu. Musa anamwambia Farao hasa kile ambacho vyura watafanya—wataondoka katika nyumba za maafisa na za watu, na watabaki katika Mto Nile pekee.</w:t>
      </w:r>
    </w:p>
    <w:p>
      <w:pPr/>
      <w:r>
        <w:rPr>
          <w:lang w:val="sw_KE" w:bidi="sw_KE"/>
        </w:rPr>
      </w:r>
      <w:r>
        <w:rPr>
          <w:lang w:val="sw_KE" w:bidi="sw_KE"/>
        </w:rPr>
        <w:t>Kisha Musa anaondoka. Musa anafanya hasa kile alichosema angefanya. Yahweh anafanya hasa kile alichosema angefanya. Maelezo haya yanarudiwa hapa—kwanza tunasikia kile Farao anachodai na kile Yahweh anasema atafanya, na sasa tunasikia kwamba mambo haya yanafanyika kweli. Vyura wote walikuwa wamekufa na kukusanywa katika mirundo, na nchi ilikuwa imejaa uvundo.</w:t>
      </w:r>
    </w:p>
    <w:p>
      <w:pPr/>
      <w:r>
        <w:rPr>
          <w:lang w:val="sw_KE" w:bidi="sw_KE"/>
        </w:rPr>
      </w:r>
      <w:r>
        <w:rPr>
          <w:lang w:val="sw_KE" w:bidi="sw_KE"/>
        </w:rPr>
        <w:t>Wakati Farao alipogundua kwamba Yahweh alikuwa amejibu sala zake na vyura wote walikuwa wametoka katika nyumba za Wamisri na kurudi kwenye Mto Nile, jambo hili lilimpa Farao nafuu, naye akafanya moyo wake kuwa mgumu kuhusu maelekezo ambayo Yahweh aliwapa Musa na ndugu yake Haruni ili kumfikishia.</w:t>
      </w:r>
    </w:p>
    <w:p>
      <w:pPr/>
      <w:r>
        <w:rPr>
          <w:lang w:val="sw_KE" w:bidi="sw_KE"/>
        </w:rPr>
      </w:r>
      <w:r>
        <w:rPr>
          <w:lang w:val="sw_KE" w:bidi="sw_KE"/>
        </w:rPr>
        <w:t>Sasa, kikundi kinapaswa kuandaa mchoro wa matukio,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8:1–15 katika tafsiri iliyo rahisi zaidi kueleweka.</w:t>
      </w:r>
    </w:p>
    <w:p>
      <w:pPr/>
      <w:r>
        <w:rPr>
          <w:lang w:val="sw_KE" w:bidi="sw_KE"/>
        </w:rPr>
      </w:r>
      <w:r>
        <w:rPr>
          <w:lang w:val="sw_KE" w:bidi="sw_KE"/>
        </w:rPr>
        <w:t>Katika hatua hii, kikundi kitaigiza hadithi.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Yahweh alimwamuru Musa amwambie Farao awaache Waisraeli waende kumwabudu. Na ikiwa Farao anakataa, ataleta pigo la vyura katika Misri yote.</w:t>
      </w:r>
    </w:p>
    <w:p>
      <w:pPr/>
      <w:r>
        <w:rPr>
          <w:lang w:val="sw_KE" w:bidi="sw_KE"/>
        </w:rPr>
      </w:r>
      <w:r>
        <w:rPr>
          <w:b/>
          <w:lang w:val="sw_KE" w:bidi="sw_KE"/>
        </w:rPr>
        <w:t>Katika tukio la pili:</w:t>
      </w:r>
      <w:r>
        <w:rPr>
          <w:lang w:val="sw_KE" w:bidi="sw_KE"/>
        </w:rPr>
        <w:t xml:space="preserve"> Mungu alimwamuru Musa amwambie Haruni ashike fimbo mikononi mwake na ainyooshe juu ya mito, mifereji, na mabwawa ili vyura wafunike nchi ya Misri na wachawi wa Misri wakafanya vivyo hivyo.</w:t>
      </w:r>
    </w:p>
    <w:p>
      <w:pPr/>
      <w:r>
        <w:rPr>
          <w:lang w:val="sw_KE" w:bidi="sw_KE"/>
        </w:rPr>
      </w:r>
      <w:r>
        <w:rPr>
          <w:b/>
          <w:lang w:val="sw_KE" w:bidi="sw_KE"/>
        </w:rPr>
        <w:t>Katika tukio la tatu:</w:t>
      </w:r>
      <w:r>
        <w:rPr>
          <w:lang w:val="sw_KE" w:bidi="sw_KE"/>
        </w:rPr>
        <w:t xml:space="preserve"> Farao aliwaalika Musa na ndugu yake Haruni kumwomba Mungu awarudishe vyura wote kwenye Mto Nile. Na Farao aliufanya moyo wake kuwa mgumu dhidi ya Mungu wakati vyura wote walipoondolewa.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Musa na kaka yake Haruni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Wachawi hao</w:t>
      </w:r>
    </w:p>
    <w:p>
      <w:pPr/>
      <w:r>
        <w:rPr>
          <w:lang w:val="sw_KE" w:bidi="sw_KE"/>
        </w:rPr>
      </w:r>
      <w:r>
        <w:rPr>
          <w:lang w:val="sw_KE" w:bidi="sw_KE"/>
        </w:rPr>
        <w:t>Kuwa makini na mazungumzo, mtiririko, muundo wa hadithi, na mpangilio wa matukio ya hadithi hii. Hakikisheni hamuachi kuigiza sehemu ngumu au muhimu za simulizi hii. Saidianeni kukumbushana kila sehemu ya hadithi. 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anzisha tena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Mungu alimwambia Musa aende kwa Farao na kumwambia awaache watu wake, Waisraeli, waende ili waniabudu au kunitumikia. Lakini ikiwa unakataa kuwaacha waende, Mimi, Mungu, nitapiga nchi yote ya Misri kwa vyura. Mto Nile utajaa vyura watakaokuja katika jumba lako la kifalme na chumba chako cha kulala, kitandani mwako, nyumbani kwa maafisa wako na kwa watu wako, na katika tanuri zako na vyombo vyako vya kukandia. Na vyura wote watakuja juu yenu, watu wenu na juu ya maafisa wenu wote.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Musa, "Unahisi vipi au unawaza nini?" Unaweza kusikia mambo kama, "Natamani Farao angejua kwamba Mungu ni mwenye nguvu zote na ana mamlaka yasiyopingika ya kumwamuru mtu yeyote duniani kufanya chochote anachotaka kifanywe."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Farao, "Unahisi vipi au unawaza nini?" Unaweza kusikia mambo kama, "Mimi pia ni mtu wa nguvu na mamlaka katika Misri yote." Angalau Mungu anapaswa kunipa heshima juu ya raia wangu ili pia kufanya kile ninachokusudia kufanya."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Mungu alimwambia Musa amwambie kaka yake Haruni auinyooshe mkono wake na fimbo yake juu ya mito, mifereji, na juu ya mabwawa, ili kufanya vyura wafunike nchi yote ya Misri. Kwa hivyo Haruni alinyoosha mkono wake juu ya mito ya Misri na vyura wakafunika nchi ya Misri. Lakini wachawi nao wakaleta vyura wakafunika nchi yote ya Misri kwa nguvu zao za siri.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Haruni, "Unahisi vipi au unawaza nini?" Unaweza kusikia mambo kama, "Hizi ni miujiza ambayo hatujawahi kuona kabla ya nguvu ya Mungu kazini, hadi sasa Farao anapaswa kutambua kwamba hakuna mtu anayeweza kushindana na nguvu kuu na mamlaka ya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wachawi, "Unajisikiaje au unafikiria nini?" Unaweza kusikia mambo kama, "Haya! " Nguvu ya miujiza ya Mungu haimaanishi kwamba hatupaswi kutumia nguvu na mamlaka yetu kama mfalme wa Misri alivyotarajia.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Farao aliwaalika Musa na ndugu yake Haruni kumwomba Mungu aondoe vyura wote na kuwarudisha kwenye Mto Nile. Musa anamwomba Farao aweke wakati. Musa anasema kuwa anampa Farao heshima ya kuweka wakati ambapo Musa atamwomba Yahweh kwa niaba yake, watumishi wake, na watu wake ili vyura waondoke kwake, na vyura wabaki katika Mto Nile pekee. Kisha Farao alisema "kesho." Musa alijibu, "Ndiyo, kama ulivyosema, itafanyika kufikia kesho; jambo hili litakusaidia kuelewa kwamba hakuna aliye kama Mungu wetu." "Vyura wataondoka kwenu, nyumba zenu, watumishi wenu na watu wenu; watabaki katika Mto Nile pekee." Kisha, Musa na ndugu yake Haruni waliondoka katika jumba la kifalme la Farao na kumwomba Mungu kuhusu vyura, kama alivyokuwa amekubaliana na Farao. Kwa hivyo, Mungu alijibu sala za Musa na vyura wote walikufa katika nyumba, nyua na katika mashamba. Ilikuwa na harufu mbaya. Hata hivyo, Farao alipoona kwamba kulikuwa na nafuu baada ya vyura wote kuangamia, aliufanya moyo wake kuwa mgumu dhidi ya Mungu. Aliamua kuacha kusikiliza Musa na kaka yake Haruni, kama vile Mungu alivyomwambia Musa mapema kwamba Farao angefanya.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Musa, "Unahisi vipi au unawaza nini?" Unaweza kusikia mambo kama, "Farao amejaa kiburi kwa sababu ya nafasi yake hivi kwamba anafikiri anaweza kumwamuru Mungu kama alivyozoea kuwaamuru maafisa wake na raia wake."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Farao, "Unahisi vipi au unawaza nini?" Unaweza kusikia mambo kama, "Hakuna mtu anayethubutu kunifanya niwe chini ya mamlaka yake au kuchukua kiburi changu kama mfalme wa Misri." Najua jinsi ya kufanya mambo yatendeke kwa njia yangu mwenyewe.</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Kutoka 8:1–15 katika tafsiri iliyo rahisi zaidi kueleweka.</w:t>
      </w:r>
    </w:p>
    <w:p>
      <w:pPr/>
      <w:r>
        <w:rPr>
          <w:lang w:val="sw_KE" w:bidi="sw_KE"/>
        </w:rPr>
      </w:r>
      <w:r>
        <w:rPr>
          <w:lang w:val="sw_KE" w:bidi="sw_KE"/>
        </w:rPr>
        <w:t>Katika hatua hii, kikundi hicho kitajadili maneno muhimu na istilahi zilizomo katika fungu hili.</w:t>
      </w:r>
    </w:p>
    <w:p>
      <w:pPr/>
      <w:r>
        <w:rPr>
          <w:lang w:val="sw_KE" w:bidi="sw_KE"/>
        </w:rPr>
      </w:r>
      <w:r>
        <w:rPr>
          <w:b/>
          <w:lang w:val="sw_KE" w:bidi="sw_KE"/>
        </w:rPr>
        <w:t>Yahweh</w:t>
      </w:r>
      <w:r>
        <w:rPr>
          <w:lang w:val="sw_KE" w:bidi="sw_KE"/>
        </w:rPr>
        <w:t xml:space="preserve"> alimwambia Musa aende kwa Farao tena na kumwambia awaache watu wake, </w:t>
      </w:r>
      <w:r>
        <w:rPr>
          <w:lang w:val="sw_KE" w:bidi="sw_KE"/>
        </w:rPr>
        <w:t>Waisraeli</w:t>
      </w:r>
      <w:r>
        <w:rPr>
          <w:lang w:val="sw_KE" w:bidi="sw_KE"/>
        </w:rPr>
        <w:t xml:space="preserve">, waende ili waweze kumwabudu au kumtumikia. Yahweh ni jina la kibinafsi la </w:t>
      </w:r>
      <w:r>
        <w:rPr>
          <w:lang w:val="sw_KE" w:bidi="sw_KE"/>
        </w:rPr>
        <w:t>Mungu</w:t>
      </w:r>
      <w:r>
        <w:rPr>
          <w:lang w:val="sw_KE" w:bidi="sw_KE"/>
        </w:rPr>
        <w:t xml:space="preserve">. Tumia jina lile lile kwa Yahweh kama ulivyotumia katika vifungu vya awali, na ukumbuke kwamba </w:t>
      </w:r>
      <w:r>
        <w:rPr>
          <w:lang w:val="sw_KE" w:bidi="sw_KE"/>
        </w:rPr>
        <w:t>Yahweh</w:t>
      </w:r>
      <w:r>
        <w:rPr>
          <w:lang w:val="sw_KE" w:bidi="sw_KE"/>
        </w:rPr>
        <w:t xml:space="preserve"> kimo katika Faharasa Kuu.</w:t>
      </w:r>
    </w:p>
    <w:p>
      <w:pPr/>
      <w:r>
        <w:rPr>
          <w:lang w:val="sw_KE" w:bidi="sw_KE"/>
        </w:rPr>
      </w:r>
      <w:r>
        <w:rPr>
          <w:lang w:val="sw_KE" w:bidi="sw_KE"/>
        </w:rPr>
        <w:t xml:space="preserve">Yahweh alimwambia Musa aende kwa </w:t>
      </w:r>
      <w:r>
        <w:rPr>
          <w:b/>
          <w:lang w:val="sw_KE" w:bidi="sw_KE"/>
        </w:rPr>
        <w:t>Farao</w:t>
      </w:r>
      <w:r>
        <w:rPr>
          <w:lang w:val="sw_KE" w:bidi="sw_KE"/>
        </w:rPr>
        <w:t xml:space="preserve"> tena na kumwambia awaache watu wake, Waisraeli, waende zao ili waweze kumwabudu. Farao ni cheo cha </w:t>
      </w:r>
      <w:r>
        <w:rPr>
          <w:lang w:val="sw_KE" w:bidi="sw_KE"/>
        </w:rPr>
        <w:t>wafalme</w:t>
      </w:r>
      <w:r>
        <w:rPr>
          <w:lang w:val="sw_KE" w:bidi="sw_KE"/>
        </w:rPr>
        <w:t xml:space="preserve"> wa Misri. Tafsiri Farao kwa njia sawa na uliyofanya katika vifungu vya awali, na kumbuka kwamba </w:t>
      </w:r>
      <w:r>
        <w:rPr>
          <w:lang w:val="sw_KE" w:bidi="sw_KE"/>
        </w:rPr>
        <w:t>Farao</w:t>
      </w:r>
      <w:r>
        <w:rPr>
          <w:lang w:val="sw_KE" w:bidi="sw_KE"/>
        </w:rPr>
        <w:t xml:space="preserve"> yumo katika Faharasa Kuu.</w:t>
      </w:r>
    </w:p>
    <w:p>
      <w:pPr/>
      <w:r>
        <w:rPr>
          <w:lang w:val="sw_KE" w:bidi="sw_KE"/>
        </w:rPr>
      </w:r>
      <w:r>
        <w:rPr>
          <w:lang w:val="sw_KE" w:bidi="sw_KE"/>
        </w:rPr>
        <w:t xml:space="preserve">Yahweh alimwambia Musa amwambie Farao, "Ikiwa unakataa kuwaacha Waisraeli waende, Yahweh </w:t>
      </w:r>
      <w:r>
        <w:rPr>
          <w:b/>
          <w:lang w:val="sw_KE" w:bidi="sw_KE"/>
        </w:rPr>
        <w:t>atakupiga</w:t>
      </w:r>
      <w:r>
        <w:rPr>
          <w:lang w:val="sw_KE" w:bidi="sw_KE"/>
        </w:rPr>
        <w:t xml:space="preserve"> kwa pigo la vyura katika nchi yote ya Misri." Majanga si magonjwa; ni adhabu kali au maafa yanayowapata watu au kuathiri asili, ambayo husababisha matatizo mengi kwa watu.</w:t>
      </w:r>
    </w:p>
    <w:p>
      <w:pPr/>
      <w:r>
        <w:rPr>
          <w:lang w:val="sw_KE" w:bidi="sw_KE"/>
        </w:rPr>
      </w:r>
      <w:r>
        <w:rPr>
          <w:lang w:val="sw_KE" w:bidi="sw_KE"/>
        </w:rPr>
        <w:t xml:space="preserve">Sitisha hapa na mjadili kama kikundi jinsi mtakavyotafsiri </w:t>
      </w:r>
      <w:r>
        <w:rPr>
          <w:b/>
          <w:lang w:val="sw_KE" w:bidi="sw_KE"/>
        </w:rPr>
        <w:t>tauni</w:t>
      </w:r>
      <w:r>
        <w:rPr>
          <w:lang w:val="sw_KE" w:bidi="sw_KE"/>
        </w:rPr>
        <w:t>. Sitisha sauti hii hapa.</w:t>
      </w:r>
    </w:p>
    <w:p>
      <w:pPr/>
      <w:r>
        <w:rPr>
          <w:lang w:val="sw_KE" w:bidi="sw_KE"/>
        </w:rPr>
      </w:r>
      <w:r>
        <w:rPr>
          <w:lang w:val="sw_KE" w:bidi="sw_KE"/>
        </w:rPr>
        <w:t xml:space="preserve">"Vyura wataondoka kwenu, nyumba zenu na </w:t>
      </w:r>
      <w:r>
        <w:rPr>
          <w:b/>
          <w:lang w:val="sw_KE" w:bidi="sw_KE"/>
        </w:rPr>
        <w:t>watumishi</w:t>
      </w:r>
      <w:r>
        <w:rPr>
          <w:lang w:val="sw_KE" w:bidi="sw_KE"/>
        </w:rPr>
        <w:t xml:space="preserve"> wenu na watu wenu; watabaki katika Mto Nile tu." Mtumishi wa nyumbani ni mtu anayeishi katika kaya ileile na </w:t>
      </w:r>
      <w:r>
        <w:rPr>
          <w:lang w:val="sw_KE" w:bidi="sw_KE"/>
        </w:rPr>
        <w:t>bwana</w:t>
      </w:r>
      <w:r>
        <w:rPr>
          <w:lang w:val="sw_KE" w:bidi="sw_KE"/>
        </w:rPr>
        <w:t xml:space="preserve"> wake ili kumtumikia kwa njia fulani. Mtumishi anaweza kuwa wa kiume au wa kike. Katika hali hii, watumishi hawa walikuwa watumishi maalum wa Farao. Tafsiri watumishi kwa njia sawa na uliyofanya katika vifungu vya awali, na kumbuka kwamba </w:t>
      </w:r>
      <w:r>
        <w:rPr>
          <w:lang w:val="sw_KE" w:bidi="sw_KE"/>
        </w:rPr>
        <w:t>watumishi</w:t>
      </w:r>
      <w:r>
        <w:rPr>
          <w:lang w:val="sw_KE" w:bidi="sw_KE"/>
        </w:rPr>
        <w:t xml:space="preserve"> limo katika Faharasa Kuu.</w:t>
      </w:r>
    </w:p>
    <w:p>
      <w:pPr/>
      <w:r>
        <w:rPr>
          <w:lang w:val="sw_KE" w:bidi="sw_KE"/>
        </w:rPr>
      </w:r>
      <w:r>
        <w:rPr>
          <w:lang w:val="sw_KE" w:bidi="sw_KE"/>
        </w:rPr>
        <w:t xml:space="preserve">Kwa hivyo Haruni alinyoosha fimbo yake juu ya mito na ghafla vyura walifunika nchi yote ya Misri. Lakini </w:t>
      </w:r>
      <w:r>
        <w:rPr>
          <w:b/>
          <w:lang w:val="sw_KE" w:bidi="sw_KE"/>
        </w:rPr>
        <w:t>wachawi</w:t>
      </w:r>
      <w:r>
        <w:rPr>
          <w:lang w:val="sw_KE" w:bidi="sw_KE"/>
        </w:rPr>
        <w:t xml:space="preserve"> katika Misri pia husababisha vyura kuifunika nchi yote ya Misri kwa nguvu zao za siri au uchawi. Wachawi ni watu wenye nguvu maalum ili kudhibiti sehemu za asili. Walitumia nguvu za miujiza au za uchawi kwa makusudi ili kutafsiri ndoto na kutibu baadhi ya magonjwa. Katika maandiko, Yahweh anaonyesha kwamba ana nguvu zaidi kuliko wachawi na nguvu zao za uchawi. Tafsiri mchawi kwa njia sawa na uliyofanya katika simulizi za awali, na kumbuka kwamba </w:t>
      </w:r>
      <w:r>
        <w:rPr>
          <w:lang w:val="sw_KE" w:bidi="sw_KE"/>
        </w:rPr>
        <w:t>mchawi</w:t>
      </w:r>
      <w:r>
        <w:rPr>
          <w:lang w:val="sw_KE" w:bidi="sw_KE"/>
        </w:rPr>
        <w:t xml:space="preserve"> iko katika Faharasa Kuu.</w:t>
      </w:r>
    </w:p>
    <w:p>
      <w:pPr/>
      <w:r>
        <w:rPr>
          <w:lang w:val="sw_KE" w:bidi="sw_KE"/>
        </w:rPr>
      </w:r>
      <w:r>
        <w:rPr>
          <w:lang w:val="sw_KE" w:bidi="sw_KE"/>
        </w:rPr>
        <w:t xml:space="preserve">Kisha Farao aliwaalika Musa na Haruni katika jumba lake la kifalme na kuwaomba wamwombe </w:t>
      </w:r>
      <w:r>
        <w:rPr>
          <w:lang w:val="sw_KE" w:bidi="sw_KE"/>
        </w:rPr>
        <w:t>Bwana</w:t>
      </w:r>
      <w:r>
        <w:rPr>
          <w:lang w:val="sw_KE" w:bidi="sw_KE"/>
        </w:rPr>
        <w:t xml:space="preserve"> aondoe vyura kutoka kwake na watu wake. Kisha atawaacha watu wa </w:t>
      </w:r>
      <w:r>
        <w:rPr>
          <w:lang w:val="sw_KE" w:bidi="sw_KE"/>
        </w:rPr>
        <w:t>Israeli</w:t>
      </w:r>
      <w:r>
        <w:rPr>
          <w:lang w:val="sw_KE" w:bidi="sw_KE"/>
        </w:rPr>
        <w:t xml:space="preserve"> waende kutoa </w:t>
      </w:r>
      <w:r>
        <w:rPr>
          <w:b/>
          <w:lang w:val="sw_KE" w:bidi="sw_KE"/>
        </w:rPr>
        <w:t>dhabihu</w:t>
      </w:r>
      <w:r>
        <w:rPr>
          <w:lang w:val="sw_KE" w:bidi="sw_KE"/>
        </w:rPr>
        <w:t xml:space="preserve"> kwa Yahweh. Dhabihu ni kitu kinachotolewa kwa Mungu ili kumshukuru au kuomba </w:t>
      </w:r>
      <w:r>
        <w:rPr>
          <w:lang w:val="sw_KE" w:bidi="sw_KE"/>
        </w:rPr>
        <w:t>msamaha</w:t>
      </w:r>
      <w:r>
        <w:rPr>
          <w:lang w:val="sw_KE" w:bidi="sw_KE"/>
        </w:rPr>
        <w:t xml:space="preserve"> kutoka kwake. Tafsiri dhabihu kwa njia sawa na uliyofanya katika vifungu vya awali, na kumbuka kwamba </w:t>
      </w:r>
      <w:r>
        <w:rPr>
          <w:lang w:val="sw_KE" w:bidi="sw_KE"/>
        </w:rPr>
        <w:t>dhabihu</w:t>
      </w:r>
      <w:r>
        <w:rPr>
          <w:lang w:val="sw_KE" w:bidi="sw_KE"/>
        </w:rPr>
        <w:t xml:space="preserve"> imo katika Faharasa Kuu.</w:t>
      </w:r>
    </w:p>
    <w:p>
      <w:pPr/>
      <w:r>
        <w:rPr>
          <w:lang w:val="sw_KE" w:bidi="sw_KE"/>
        </w:rPr>
      </w:r>
      <w:r>
        <w:rPr>
          <w:lang w:val="sw_KE" w:bidi="sw_KE"/>
        </w:rPr>
        <w:t xml:space="preserve">Hata hivyo, wakati Farao alipoona kwamba kulikuwa na nafuu baada ya vyura wote kuangamizwa, aliamua </w:t>
      </w:r>
      <w:r>
        <w:rPr>
          <w:b/>
          <w:lang w:val="sw_KE" w:bidi="sw_KE"/>
        </w:rPr>
        <w:t>kufanya moyo wake kuwa mgumu</w:t>
      </w:r>
      <w:r>
        <w:rPr>
          <w:lang w:val="sw_KE" w:bidi="sw_KE"/>
        </w:rPr>
        <w:t xml:space="preserve"> dhidi ya Mungu, Musa, na kaka yake Haruni kama vile Yahweh Bwana alivyokuwa amemwambia Musa mapema kwamba Farao angefanya. Kuwa na moyo mgumu kunamaanisha kuwa na ukaidi sana. Tafsiri moyo </w:t>
      </w:r>
      <w:r>
        <w:rPr>
          <w:lang w:val="sw_KE" w:bidi="sw_KE"/>
        </w:rPr>
        <w:t>mgumu</w:t>
      </w:r>
      <w:r>
        <w:rPr>
          <w:lang w:val="sw_KE" w:bidi="sw_KE"/>
        </w:rPr>
        <w:t xml:space="preserve"> kwa njia ile ile kama katika vifungu vilivyotangulia.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8:16–19</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8:16–19 na iwekeni mioyoni mwenu.</w:t>
      </w:r>
    </w:p>
    <w:p>
      <w:pPr/>
      <w:r>
        <w:rPr>
          <w:lang w:val="sw_KE" w:bidi="sw_KE"/>
        </w:rPr>
      </w:r>
      <w:r>
        <w:rPr>
          <w:lang w:val="sw_KE" w:bidi="sw_KE"/>
        </w:rPr>
        <w:t>Sikiliza toleo la sauti la Kutoka 8:16–19 mara tatu, katika tafsiri tatu tofauti, ikiwezekana.</w:t>
      </w:r>
    </w:p>
    <w:p>
      <w:pPr/>
      <w:r>
        <w:rPr>
          <w:lang w:val="sw_KE" w:bidi="sw_KE"/>
        </w:rPr>
      </w:r>
      <w:r>
        <w:rPr>
          <w:lang w:val="sw_KE" w:bidi="sw_KE"/>
        </w:rPr>
        <w:t>Sitisha sauti hii hapa.</w:t>
      </w:r>
    </w:p>
    <w:p>
      <w:pPr/>
      <w:r>
        <w:rPr>
          <w:lang w:val="sw_KE" w:bidi="sw_KE"/>
        </w:rPr>
      </w:r>
      <w:r>
        <w:rPr>
          <w:lang w:val="sw_KE" w:bidi="sw_KE"/>
        </w:rPr>
        <w:t>Kisha, kama kikundi, jadilini maswali yafuatayo:</w:t>
      </w:r>
    </w:p>
    <w:p>
      <w:pPr/>
      <w:r>
        <w:rPr>
          <w:lang w:val="sw_KE" w:bidi="sw_KE"/>
        </w:rPr>
      </w:r>
      <w:r>
        <w:rPr>
          <w:lang w:val="sw_KE" w:bidi="sw_KE"/>
        </w:rPr>
        <w:t>Unapenda nini katika simulizi hili?</w:t>
      </w:r>
    </w:p>
    <w:p>
      <w:pPr/>
      <w:r>
        <w:rPr>
          <w:lang w:val="sw_KE" w:bidi="sw_KE"/>
        </w:rPr>
      </w:r>
      <w:r>
        <w:rPr>
          <w:lang w:val="sw_KE" w:bidi="sw_KE"/>
        </w:rPr>
        <w:t>Sitisha sauti hii hapa.</w:t>
      </w:r>
    </w:p>
    <w:p>
      <w:pPr/>
      <w:r>
        <w:rPr>
          <w:lang w:val="sw_KE" w:bidi="sw_KE"/>
        </w:rPr>
      </w:r>
      <w:r>
        <w:rPr>
          <w:lang w:val="sw_KE" w:bidi="sw_KE"/>
        </w:rPr>
        <w:t>Ni nini hupendi au huelewi katika simulizi hili?</w:t>
      </w:r>
    </w:p>
    <w:p>
      <w:pPr/>
      <w:r>
        <w:rPr>
          <w:lang w:val="sw_KE" w:bidi="sw_KE"/>
        </w:rPr>
      </w:r>
      <w:r>
        <w:rPr>
          <w:lang w:val="sw_KE" w:bidi="sw_KE"/>
        </w:rPr>
        <w:t>Sitisha sauti hii hapa.</w:t>
      </w:r>
    </w:p>
    <w:p>
      <w:pPr/>
      <w:r>
        <w:rPr>
          <w:lang w:val="sw_KE" w:bidi="sw_KE"/>
        </w:rPr>
      </w:r>
      <w:r>
        <w:rPr>
          <w:lang w:val="sw_KE" w:bidi="sw_KE"/>
        </w:rPr>
        <w:t>Simulizi hii inatuambia nini kuhusu Mungu?</w:t>
      </w:r>
    </w:p>
    <w:p>
      <w:pPr/>
      <w:r>
        <w:rPr>
          <w:lang w:val="sw_KE" w:bidi="sw_KE"/>
        </w:rPr>
      </w:r>
      <w:r>
        <w:rPr>
          <w:lang w:val="sw_KE" w:bidi="sw_KE"/>
        </w:rPr>
        <w:t>Sitisha sauti hii hapa.</w:t>
      </w:r>
    </w:p>
    <w:p>
      <w:pPr/>
      <w:r>
        <w:rPr>
          <w:lang w:val="sw_KE" w:bidi="sw_KE"/>
        </w:rPr>
      </w:r>
      <w:r>
        <w:rPr>
          <w:lang w:val="sw_KE" w:bidi="sw_KE"/>
        </w:rPr>
        <w:t>Simulizi hili linatuambia nini kuhusu watu?</w:t>
      </w:r>
    </w:p>
    <w:p>
      <w:pPr/>
      <w:r>
        <w:rPr>
          <w:lang w:val="sw_KE" w:bidi="sw_KE"/>
        </w:rPr>
      </w:r>
      <w:r>
        <w:rPr>
          <w:lang w:val="sw_KE" w:bidi="sw_KE"/>
        </w:rPr>
        <w:t>Sitisha sauti hii hapa.</w:t>
      </w:r>
    </w:p>
    <w:p>
      <w:pPr/>
      <w:r>
        <w:rPr>
          <w:lang w:val="sw_KE" w:bidi="sw_KE"/>
        </w:rPr>
      </w:r>
      <w:r>
        <w:rPr>
          <w:lang w:val="sw_KE" w:bidi="sw_KE"/>
        </w:rPr>
        <w:t>Kifungu hiki kinaathiri vipi maisha yetu ya kila siku?</w:t>
      </w:r>
    </w:p>
    <w:p>
      <w:pPr/>
      <w:r>
        <w:rPr>
          <w:lang w:val="sw_KE" w:bidi="sw_KE"/>
        </w:rPr>
      </w:r>
      <w:r>
        <w:rPr>
          <w:lang w:val="sw_KE" w:bidi="sw_KE"/>
        </w:rPr>
        <w:t>Sitisha sauti hii hapa.</w:t>
      </w:r>
    </w:p>
    <w:p>
      <w:pPr/>
      <w:r>
        <w:rPr>
          <w:lang w:val="sw_KE" w:bidi="sw_KE"/>
        </w:rPr>
      </w:r>
      <w:r>
        <w:rPr>
          <w:lang w:val="sw_KE" w:bidi="sw_KE"/>
        </w:rPr>
        <w:t>Unamjua nani anayehitaji kusikia kifungu hiki?</w:t>
      </w:r>
    </w:p>
    <w:p>
      <w:pPr/>
      <w:r>
        <w:rPr>
          <w:lang w:val="sw_KE" w:bidi="sw_KE"/>
        </w:rPr>
      </w:r>
      <w:r>
        <w:rPr>
          <w:lang w:val="sw_KE" w:bidi="sw_KE"/>
        </w:rPr>
        <w:t>Sitisha sauti hii hapa.</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8:16–19 katika tafsiri iliyo rahisi zaidi kueleweka.</w:t>
      </w:r>
    </w:p>
    <w:p>
      <w:pPr/>
      <w:r>
        <w:rPr>
          <w:lang w:val="sw_KE" w:bidi="sw_KE"/>
        </w:rPr>
      </w:r>
      <w:r>
        <w:rPr>
          <w:lang w:val="sw_KE" w:bidi="sw_KE"/>
        </w:rPr>
        <w:t>Katika kifungu cha mwisho, Yahweh aliipiga Misri kwa vyura katika nchi nzima. Musa aliomba na vyura wakafa, lakini Farao aliufanya moyo wake kuwa mgumu tena na hangewaruhusu Waisraeli waende. Kwa hiyo, baada ya muda fulani, Yahweh alimwamuru Musa amwambie kaka yake Haruni aitumie fimbo aliyokuwa nayo na kuipiga vumbi la ardhini. Vumbi ni udongo laini ulio juu ya ardhi. Vumbi hili lote la Misri litageuka kuwa chawa. Hatujui wadudu hao walikuwa aina gani. Wanaweza kuwa wadudu wanaoruka na kuuma kama vile inzi wadogo, chawa, au pengine mbu wanaowauma watu na wanyama katika Misri yote. Hatujui idadi halisi ya wadudu hao wakati huo. Musa na Haruni walifanya sawasawa na vile Yahweh alivyowaambia. Vumbi lote lililokuwa Misri liligeuka kuwa inzi wadogo.</w:t>
      </w:r>
    </w:p>
    <w:p>
      <w:pPr/>
      <w:r>
        <w:rPr>
          <w:lang w:val="sw_KE" w:bidi="sw_KE"/>
        </w:rPr>
      </w:r>
      <w:r>
        <w:rPr>
          <w:lang w:val="sw_KE" w:bidi="sw_KE"/>
        </w:rPr>
        <w:t xml:space="preserve">Simama hapa na uonyeshe picha ya </w:t>
      </w:r>
      <w:r>
        <w:rPr>
          <w:lang w:val="sw_KE" w:bidi="sw_KE"/>
        </w:rPr>
        <w:t>fimbo</w:t>
      </w:r>
      <w:r>
        <w:rPr>
          <w:lang w:val="sw_KE" w:bidi="sw_KE"/>
        </w:rPr>
        <w:t xml:space="preserve"> na </w:t>
      </w:r>
      <w:r>
        <w:rPr>
          <w:lang w:val="sw_KE" w:bidi="sw_KE"/>
        </w:rPr>
        <w:t>nzi wadogo</w:t>
      </w:r>
      <w:r>
        <w:rPr>
          <w:lang w:val="sw_KE" w:bidi="sw_KE"/>
        </w:rPr>
        <w:t>. Sitisha sauti hapa.</w:t>
      </w:r>
    </w:p>
    <w:p>
      <w:pPr/>
      <w:r>
        <w:rPr>
          <w:lang w:val="sw_KE" w:bidi="sw_KE"/>
        </w:rPr>
      </w:r>
      <w:r>
        <w:rPr>
          <w:lang w:val="sw_KE" w:bidi="sw_KE"/>
        </w:rPr>
        <w:t>Simama hapa na mjadili swali hili kwa pamoja: Katika utamaduni wenu, jadili hali ambapo nyuki au wadudu wanavamia jamii yenu na kuanza kuuma watu, wanyama, au kuharibu mashamba. Sitisha sauti hii hapa.</w:t>
      </w:r>
    </w:p>
    <w:p>
      <w:pPr/>
      <w:r>
        <w:rPr>
          <w:lang w:val="sw_KE" w:bidi="sw_KE"/>
        </w:rPr>
      </w:r>
      <w:r>
        <w:rPr>
          <w:lang w:val="sw_KE" w:bidi="sw_KE"/>
        </w:rPr>
        <w:t>Wachawi walijaribu kutumia nguvu zao za siri kuzalisha nzi wadogo, lakini wakati huu hawakuweza. Pengine wachawi pia walijaribu kuipiga ardhi kwa fimbo yao kama Haruni alivyofanya, au pengine walijaribu kuimba nyimbo za siri ili kuzalisha nzi wadogo. Chochote walichofanya, hakuna kati ya haya yaliyofanya kazi. Inzi walikuwa wamejaa kila mahali juu ya watu na wanyama, wakisababisha uharibifu mkubwa na matatizo katika nchi ya Misri. Huenda wachawi hao walikuwa pamoja na Farao wakati wote, au huenda walimwendea sasa. Kwa hali yoyote, wachawi walimwambia Farao, "Hiki lazima kiwe kidole cha Mungu!" Wachawi walimkiri Farao kwamba waliamini nguvu ya Mungu pekee ndiyo ingeweza kuleta chawa hawa.</w:t>
      </w:r>
    </w:p>
    <w:p>
      <w:pPr/>
      <w:r>
        <w:rPr>
          <w:lang w:val="sw_KE" w:bidi="sw_KE"/>
        </w:rPr>
      </w:r>
      <w:r>
        <w:rPr>
          <w:lang w:val="sw_KE" w:bidi="sw_KE"/>
        </w:rPr>
        <w:t>Wachawi hawakuwa wakisema kwamba walimwamini Yahweh, lakini wachawi walijua kwamba mungu wa aina fulani alikuwa ameleta pigo hili. Lakini moyo wa Farao ulikuwa mgumu zaidi, au mkaidi, naye alikataa kumsikiliza Yahweh. Haya ndiyo Yahweh aliyokuwa amewaambia Musa na kaka yake Haruni kwamba Farao angefanya.</w:t>
      </w:r>
    </w:p>
    <w:p>
      <w:pPr/>
      <w:r>
        <w:rPr>
          <w:lang w:val="sw_KE" w:bidi="sw_KE"/>
        </w:rPr>
      </w:r>
      <w:r>
        <w:rPr>
          <w:lang w:val="sw_KE" w:bidi="sw_KE"/>
        </w:rPr>
        <w:t>Simama hapa na simulia hadithi kama kikundi kuhusu nyakati ambapo umeona nguvu tofauti za kiroho zikipingana. Ni nini kilichotokea? Watu waliitikia vipi hili?</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8:16–19 katika tafsiri iliyo rahisi zaidi kueleweka.</w:t>
      </w:r>
    </w:p>
    <w:p>
      <w:pPr/>
      <w:r>
        <w:rPr>
          <w:lang w:val="sw_KE" w:bidi="sw_KE"/>
        </w:rPr>
      </w:r>
      <w:r>
        <w:rPr>
          <w:lang w:val="sw_KE" w:bidi="sw_KE"/>
        </w:rPr>
        <w:t>Katika hatua hii, kikundi kitafafanua matukio, wahusika na mpangilio wa kifungu hiki. Kisha, kikundi kitajenga picha ya kifungu hiki akilini.</w:t>
      </w:r>
    </w:p>
    <w:p>
      <w:pPr/>
      <w:r>
        <w:rPr>
          <w:lang w:val="sw_KE" w:bidi="sw_KE"/>
        </w:rPr>
      </w:r>
      <w:r>
        <w:rPr>
          <w:lang w:val="sw_KE" w:bidi="sw_KE"/>
        </w:rPr>
        <w:t>Simulizi hii ina matukio mawili.</w:t>
      </w:r>
    </w:p>
    <w:p>
      <w:pPr/>
      <w:r>
        <w:rPr>
          <w:lang w:val="sw_KE" w:bidi="sw_KE"/>
        </w:rPr>
      </w:r>
      <w:r>
        <w:rPr>
          <w:b/>
          <w:lang w:val="sw_KE" w:bidi="sw_KE"/>
        </w:rPr>
        <w:t>Katika tukio la kwanza:</w:t>
      </w:r>
      <w:r>
        <w:rPr>
          <w:lang w:val="sw_KE" w:bidi="sw_KE"/>
        </w:rPr>
        <w:t xml:space="preserve"> Wakati fulani baadaye Yahweh alimwamuru Musa amwambie kaka yake Haruni atumie fimbo anayoishika na kupiga, au kugonga, vumbi kwenye ardhi na vumbi lote la Misri likawa chawa.</w:t>
      </w:r>
    </w:p>
    <w:p>
      <w:pPr/>
      <w:r>
        <w:rPr>
          <w:lang w:val="sw_KE" w:bidi="sw_KE"/>
        </w:rPr>
      </w:r>
      <w:r>
        <w:rPr>
          <w:b/>
          <w:lang w:val="sw_KE" w:bidi="sw_KE"/>
        </w:rPr>
        <w:t>Katika tukio la pili:</w:t>
      </w:r>
      <w:r>
        <w:rPr>
          <w:lang w:val="sw_KE" w:bidi="sw_KE"/>
        </w:rPr>
        <w:t xml:space="preserve"> Wachawi wa Misri kwa nguvu zao za siri nao walijaribu kupiga vumbi ili liwe mbu, lakini walishindwa katika jitihada zao za kuleta mbu. Wachawi wanasema kwamba hiki ni "kidole cha Mungu." Farao aliufanya moyo wake kuwa mgumu na hakusikiliza, kama vile Yahweh alivyosema ingetokea.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Musa na kaka yake Haruni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Wachawi</w:t>
      </w:r>
    </w:p>
    <w:p>
      <w:pPr/>
      <w:r>
        <w:rPr>
          <w:lang w:val="sw_KE" w:bidi="sw_KE"/>
        </w:rPr>
      </w:r>
      <w:r>
        <w:rPr>
          <w:lang w:val="sw_KE" w:bidi="sw_KE"/>
        </w:rPr>
        <w:t>Mkiwa kama kikundi, zingatia sehemu hizi za mazingira ya kifungu:</w:t>
      </w:r>
    </w:p>
    <w:p>
      <w:pPr/>
      <w:r>
        <w:rPr>
          <w:lang w:val="sw_KE" w:bidi="sw_KE"/>
        </w:rPr>
      </w:r>
      <w:r>
        <w:rPr>
          <w:lang w:val="sw_KE" w:bidi="sw_KE"/>
        </w:rPr>
        <w:t>Katika tukio la kwanza, Yahweh alimwamuru Musa amwambie kaka yake Haruni atumie fimbo anayoishika na kupiga vumbi kwenye ardhi. Kumbuka kwamba vumbi lililo ardhini ni udongo wa juu laini, au udongo laini, ulio juu ya ardhi. Yahweh aliwaahidi Musa na Haruni kwamba vumbi juu ya Misri yote litageuka kuwa chungu, au wadudu wadogo wanaomwa. Musa na Haruni walifanya hasa kama Yahweh alivyowaambia na watu na wanyama wote katika Misri walifunikwa chungu.</w:t>
      </w:r>
    </w:p>
    <w:p>
      <w:pPr/>
      <w:r>
        <w:rPr>
          <w:lang w:val="sw_KE" w:bidi="sw_KE"/>
        </w:rPr>
      </w:r>
      <w:r>
        <w:rPr>
          <w:lang w:val="sw_KE" w:bidi="sw_KE"/>
        </w:rPr>
        <w:t>Katika tukio la pili, wachawi wa Misri walitaka kutumia nguvu zao za siri ili kufanya nzi waje. Lakini wakati huu ni tofauti. Wachawi pengine pia walipiga ardhi au walisoma nyimbo zao za siri, lakini haikufanikiwa. Hawakuweza kuzalisha visumbua. Huenda wachawi walikuwa tayari pamoja na Farao, au huenda walikuja kwa Farao wakati huu. Wachawi walisema, "Hiki ni kidole cha Mungu." "Kidole cha Mungu" ni usemi maalum unaomaanisha "nguvu ya Mungu." Walitumia kidole kuwakilisha mkono wote. Mkono wa Mungu ulionyesha nguvu ya Mungu. Waganga walikuwa wakisema kwamba ni mungu pekee anayeweza kutoa nzi wadogo kama hawa. Lakini Farao alibaki mkaidi sana. Musa anatukumbusha kwamba Yahweh alikuwa amewaambia Musa na Haruni tayari kwamba Farao angebaki mkaidi.</w:t>
      </w:r>
    </w:p>
    <w:p>
      <w:pPr/>
      <w:r>
        <w:rPr>
          <w:lang w:val="sw_KE" w:bidi="sw_KE"/>
        </w:rPr>
      </w:r>
      <w:r>
        <w:rPr>
          <w:lang w:val="sw_KE" w:bidi="sw_KE"/>
        </w:rPr>
        <w:t>Simama hapa na mjadili yafuatayo: Unazungumzia vipi kuhusu uwezo mkuu wa Mungu? Simulia hadithi kuhusu wakati ambapo Mungu pekee ndiye angeweza kufanya jambo fulani. Unaelezeaje nguvu ya Mungu katika hadithi hii? Sikiliza kwa makini maneno au vifungu vya maneno unavyotumia kuelezea jinsi Mungu alivyo na nguvu. Sitisha sauti hii hapa.</w:t>
      </w:r>
    </w:p>
    <w:p>
      <w:pPr/>
      <w:r>
        <w:rPr>
          <w:lang w:val="sw_KE" w:bidi="sw_KE"/>
        </w:rPr>
      </w:r>
      <w:r>
        <w:rPr>
          <w:lang w:val="sw_KE" w:bidi="sw_KE"/>
        </w:rPr>
        <w:t>Sasa, kikundi kinapaswa kuunda ubao wa hadithi, kuchora, au kutumia vitu ili kuonyesha kifungu hicho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8:16–19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mawili.</w:t>
      </w:r>
    </w:p>
    <w:p>
      <w:pPr/>
      <w:r>
        <w:rPr>
          <w:lang w:val="sw_KE" w:bidi="sw_KE"/>
        </w:rPr>
      </w:r>
      <w:r>
        <w:rPr>
          <w:b/>
          <w:lang w:val="sw_KE" w:bidi="sw_KE"/>
        </w:rPr>
        <w:t>Katika tukio la kwanza:</w:t>
      </w:r>
      <w:r>
        <w:rPr>
          <w:lang w:val="sw_KE" w:bidi="sw_KE"/>
        </w:rPr>
        <w:t xml:space="preserve"> Yahweh alimwamuru Musa amwambie kaka yake Haruni atumie fimbo anayoishika na kupiga vumbi kwenye ardhi na vumbi lote la Misri likawa chawa.</w:t>
      </w:r>
    </w:p>
    <w:p>
      <w:pPr/>
      <w:r>
        <w:rPr>
          <w:lang w:val="sw_KE" w:bidi="sw_KE"/>
        </w:rPr>
      </w:r>
      <w:r>
        <w:rPr>
          <w:b/>
          <w:lang w:val="sw_KE" w:bidi="sw_KE"/>
        </w:rPr>
        <w:t>Katika tukio la pili:</w:t>
      </w:r>
      <w:r>
        <w:rPr>
          <w:lang w:val="sw_KE" w:bidi="sw_KE"/>
        </w:rPr>
        <w:t xml:space="preserve"> Wachawi wa Misri kwa nguvu zao za siri nao walipiga vumbi ili kutokeza mbu, lakini walishindwa katika jitihada zao za kuleta mbu pia. Wachawi wanasema kwamba hiki ni "kidole cha Mungu." Farao aliufanya moyo wake kuwa mgumu na hakusikiliza, kama vile Yahweh alivyosema ingetokea.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Musa na kaka yake Haruni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Wachawi</w:t>
      </w:r>
    </w:p>
    <w:p>
      <w:pPr/>
      <w:r>
        <w:rPr>
          <w:lang w:val="sw_KE" w:bidi="sw_KE"/>
        </w:rPr>
      </w:r>
      <w:r>
        <w:rPr>
          <w:lang w:val="sw_KE" w:bidi="sw_KE"/>
        </w:rPr>
        <w:t>Kuwa makini na mazungumzo, mtiririko, njama, na mpangilio wa matukio ya hadithi hii. Hakikisheni hamuachi kuigiza sehemu ngumu au muhimu za simulizi hili. Saidianeni kukumbushana kila sehemu ya hadithi. 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anzisha tena igizo. 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Yahweh alimwamuru Musa amwambie kaka yake Haruni atumie fimbo anayoishika na kupiga vumbi ardhini na vumbi lote la Misri litageuka kuwa inzi. Basi Musa na Haruni walifanya sawasawa na vile Yahweh alivyowaambia. Na ghafla chawa walikuja juu ya watu na wanyama.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Musa, "Unahisi vipi au unawaza nini?" Unaweza kusikia mambo kama, "Farao anaonekana kuwa mtu anayezichukulia amri za Mungu poa." Pengine Farao anahitaji kufundishwa somo la maisha ili kumheshimu Mungu wakati wowote anatoa maelekezo."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Farao, "Unahisi vipi au unawaza nini?" Unaweza kusikia maneno kama, "Mimi pia ni mtu wa nguvu na mamlaka katika Misri yote, na hakuna mtu anayetoa amri bila kunijulisha." Maelekezo yangu yanahitaji kutii kwanza."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wakati wachawi walijaribu kuzalisha chawa kwa nguvu zao za siri, walisema, "Farao, hii ni lazima iwe kidole cha Mungu." Lakini moyo wa Farao uliendelea kuwa mgumu na hakumsikiliza Yahweh, kama vile Yahweh alivyokuwa amemwambia Musa na ndugu yake Haruni kwamba ingetokea.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Musa, "Unahisi vipi au unawaza nini?" Unaweza kusikia mambo kama, "Nadhani Farao kwa sasa alipaswa kupata funzo na kujinyenyekeza mbele ya Mungu." Lakini mpaka sasa bado anajaribu uvumilivu wa Mungu! Hii itamalizika lini?"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wachawi, "Unajisikiaje au unafikiria nini?" Unaweza kusikia mambo kama, "Tumeona nguvu ya Mungu ikitenda kazi kwa nguvu nyingi zaidi kuliko yetu." Tunafikiri ni wakati wa kujisalimisha kwa Mungu na pia kumjulisha Farao ni wakati wa kila mamlaka katika Misri kujisalimisha tu kwa Mungu.</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Kutoka 8:16–19 katika tafsiri iliyo rahisi zaidi kueleweka.</w:t>
      </w:r>
    </w:p>
    <w:p>
      <w:pPr/>
      <w:r>
        <w:rPr>
          <w:lang w:val="sw_KE" w:bidi="sw_KE"/>
        </w:rPr>
      </w:r>
      <w:r>
        <w:rPr>
          <w:lang w:val="sw_KE" w:bidi="sw_KE"/>
        </w:rPr>
        <w:t>Katika hatua hii, kikundi hicho kitajadili maneno muhimu na istilahi zilizomo katika fungu hili.</w:t>
      </w:r>
    </w:p>
    <w:p>
      <w:pPr/>
      <w:r>
        <w:rPr>
          <w:lang w:val="sw_KE" w:bidi="sw_KE"/>
        </w:rPr>
      </w:r>
      <w:r>
        <w:rPr>
          <w:b/>
          <w:lang w:val="sw_KE" w:bidi="sw_KE"/>
        </w:rPr>
        <w:t>Yahweh</w:t>
      </w:r>
      <w:r>
        <w:rPr>
          <w:lang w:val="sw_KE" w:bidi="sw_KE"/>
        </w:rPr>
        <w:t xml:space="preserve"> alimwamuru Musa amwambie kaka yake Haruni atumie fimbo anayoishika na kupiga vumbi la nchi, nalo vumbi lote la Misri litageuka kuwa chawa. Yahweh ni jina la kibinafsi la </w:t>
      </w:r>
      <w:r>
        <w:rPr>
          <w:lang w:val="sw_KE" w:bidi="sw_KE"/>
        </w:rPr>
        <w:t>Mungu</w:t>
      </w:r>
      <w:r>
        <w:rPr>
          <w:lang w:val="sw_KE" w:bidi="sw_KE"/>
        </w:rPr>
        <w:t xml:space="preserve">. Tumia jina lile lile kwa Yahweh kama ulivyotumia katika vifungu vya awali, na ukumbuke kwamba </w:t>
      </w:r>
      <w:r>
        <w:rPr>
          <w:lang w:val="sw_KE" w:bidi="sw_KE"/>
        </w:rPr>
        <w:t>Yahweh</w:t>
      </w:r>
      <w:r>
        <w:rPr>
          <w:lang w:val="sw_KE" w:bidi="sw_KE"/>
        </w:rPr>
        <w:t xml:space="preserve"> kimo katika Faharasa Kuu.</w:t>
      </w:r>
    </w:p>
    <w:p>
      <w:pPr/>
      <w:r>
        <w:rPr>
          <w:lang w:val="sw_KE" w:bidi="sw_KE"/>
        </w:rPr>
      </w:r>
      <w:r>
        <w:rPr>
          <w:lang w:val="sw_KE" w:bidi="sw_KE"/>
        </w:rPr>
        <w:t xml:space="preserve">Kwa hivyo, wachawi walipoona </w:t>
      </w:r>
      <w:r>
        <w:rPr>
          <w:b/>
          <w:lang w:val="sw_KE" w:bidi="sw_KE"/>
        </w:rPr>
        <w:t>viroboto</w:t>
      </w:r>
      <w:r>
        <w:rPr>
          <w:lang w:val="sw_KE" w:bidi="sw_KE"/>
        </w:rPr>
        <w:t xml:space="preserve"> wakiumiza watu na wanyama wao, viroboto wanarejelea mdudu mdogo sana au chawa anayetumika kama hukumu ya Mungu dhidi ya Farao katika nchi ya Misri. Ungeelezea vipi mdudu mdogo sana ambaye anaweza kuumiza watu na wanyama, kama nyuki, chawa, na mbu?</w:t>
      </w:r>
    </w:p>
    <w:p>
      <w:pPr/>
      <w:r>
        <w:rPr>
          <w:lang w:val="sw_KE" w:bidi="sw_KE"/>
        </w:rPr>
      </w:r>
      <w:r>
        <w:rPr>
          <w:lang w:val="sw_KE" w:bidi="sw_KE"/>
        </w:rPr>
        <w:t xml:space="preserve">Kisha </w:t>
      </w:r>
      <w:r>
        <w:rPr>
          <w:b/>
          <w:lang w:val="sw_KE" w:bidi="sw_KE"/>
        </w:rPr>
        <w:t>wachawi</w:t>
      </w:r>
      <w:r>
        <w:rPr>
          <w:lang w:val="sw_KE" w:bidi="sw_KE"/>
        </w:rPr>
        <w:t xml:space="preserve"> pia walifanya jitihada na kupiga vumbi la nchi ili ligeuke kuwa mbu, lakini walishindwa wakati huu. Wachawi ni watu wenye nguvu maalum za kudhibiti vipengele vya asili. Walitumia nguvu za miujiza au za uchawi kwa makini ili kutafsiri ndoto na kutibu baadhi ya magonjwa. Katika maandiko, Yahweh anaonyesha kwamba ana nguvu zaidi kuliko wachawi na nguvu zao za uchawi. Tafsiri mchawi kwa njia sawa na uliyofanya katika simulizi za awali, na kumbuka kwamba </w:t>
      </w:r>
      <w:r>
        <w:rPr>
          <w:lang w:val="sw_KE" w:bidi="sw_KE"/>
        </w:rPr>
        <w:t>mchawi</w:t>
      </w:r>
      <w:r>
        <w:rPr>
          <w:lang w:val="sw_KE" w:bidi="sw_KE"/>
        </w:rPr>
        <w:t xml:space="preserve"> iko katika Faharasa Kuu.</w:t>
      </w:r>
    </w:p>
    <w:p>
      <w:pPr/>
      <w:r>
        <w:rPr>
          <w:lang w:val="sw_KE" w:bidi="sw_KE"/>
        </w:rPr>
      </w:r>
      <w:r>
        <w:rPr>
          <w:lang w:val="sw_KE" w:bidi="sw_KE"/>
        </w:rPr>
        <w:t xml:space="preserve">Wachawi walimwita </w:t>
      </w:r>
      <w:r>
        <w:rPr>
          <w:b/>
          <w:lang w:val="sw_KE" w:bidi="sw_KE"/>
        </w:rPr>
        <w:t>Farao</w:t>
      </w:r>
      <w:r>
        <w:rPr>
          <w:lang w:val="sw_KE" w:bidi="sw_KE"/>
        </w:rPr>
        <w:t xml:space="preserve"> na kumwambia, "Farao, hii lazima iwe kidole cha Mungu." Farao ni cheo cha </w:t>
      </w:r>
      <w:r>
        <w:rPr>
          <w:lang w:val="sw_KE" w:bidi="sw_KE"/>
        </w:rPr>
        <w:t>wafalme</w:t>
      </w:r>
      <w:r>
        <w:rPr>
          <w:lang w:val="sw_KE" w:bidi="sw_KE"/>
        </w:rPr>
        <w:t xml:space="preserve"> wa Misri. Tafsiri Farao kwa njia sawa na uliyofanya katika vifungu vya awali, na kumbuka kwamba </w:t>
      </w:r>
      <w:r>
        <w:rPr>
          <w:lang w:val="sw_KE" w:bidi="sw_KE"/>
        </w:rPr>
        <w:t>Farao</w:t>
      </w:r>
      <w:r>
        <w:rPr>
          <w:lang w:val="sw_KE" w:bidi="sw_KE"/>
        </w:rPr>
        <w:t xml:space="preserve"> yumo katika Faharasa Kuu.</w:t>
      </w:r>
    </w:p>
    <w:p>
      <w:pPr/>
      <w:r>
        <w:rPr>
          <w:lang w:val="sw_KE" w:bidi="sw_KE"/>
        </w:rPr>
      </w:r>
      <w:r>
        <w:rPr>
          <w:lang w:val="sw_KE" w:bidi="sw_KE"/>
        </w:rPr>
        <w:t xml:space="preserve">Lakini moyo wa Farao ulikuwa mgumu zaidi, naye alikataa kumsikiliza Yahweh. Yahweh alikuwa amewaonya Musa na kaka yake Haruni kwamba Farao hangewasikiliza. Kuwa na moyo mgumu kunamaanisha kuwa na ukaidi sana. Tafsiri moyo </w:t>
      </w:r>
      <w:r>
        <w:rPr>
          <w:lang w:val="sw_KE" w:bidi="sw_KE"/>
        </w:rPr>
        <w:t>mgumu</w:t>
      </w:r>
      <w:r>
        <w:rPr>
          <w:lang w:val="sw_KE" w:bidi="sw_KE"/>
        </w:rPr>
        <w:t xml:space="preserve"> kwa njia ile ile kama katika vifungu vilivyotangulia.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8:20–32</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8:20–32 na iwekeni mioyoni mwenu.</w:t>
      </w:r>
    </w:p>
    <w:p>
      <w:pPr/>
      <w:r>
        <w:rPr>
          <w:lang w:val="sw_KE" w:bidi="sw_KE"/>
        </w:rPr>
      </w:r>
      <w:r>
        <w:rPr>
          <w:lang w:val="sw_KE" w:bidi="sw_KE"/>
        </w:rPr>
        <w:t>Sikiliza toleo la sauti la Kutoka 8:20–32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8:20–32 katika tafsiri iliyo rahisi zaidi kueleweka.</w:t>
      </w:r>
    </w:p>
    <w:p>
      <w:pPr/>
      <w:r>
        <w:rPr>
          <w:lang w:val="sw_KE" w:bidi="sw_KE"/>
        </w:rPr>
      </w:r>
      <w:r>
        <w:rPr>
          <w:lang w:val="sw_KE" w:bidi="sw_KE"/>
        </w:rPr>
        <w:t>Katika simulizi ya mwisho, Yahweh aliwapiga watu wa Misri kwa chungu. Sasa katika simulizi hii, Yahweh anamwambia Musa akakutane na Farao mtoni asubuhi, kama alivyofanya hapo awali wakati maji yalipobadilika kuwa damu. Yahweh anamwambia Musa aombe tena kwamba Farao awaache watu wa Yahweh waende kumwabudu. Ikiwa Farao hatafanya hivyo, Yahweh anamwonya Farao kwamba Yeye mwenyewe atatuma kundi la nzi kujaa kila mahali nchini Misri, hata kufunika ardhi. Nzi hao pengine walikuwa aina fulani ya wadudu wanaouma. Idadi hii kubwa ya nzi walikwenda katika nyumba za Wamisri na kuharibu nchi yote ya Misri. Musa pia alimwambia Farao kwamba nchi ambapo Waisraeli wanaishi katika Gosheni ingekuwa huru na kundi hili la nzizi. Nchi ya Gosheni ni eneo katika Misri ambapo Waisraeli wanaishi. Wakati Yahweh aliposema kwamba Gosheni itakuwa huru kutokana na makundi ya nzi, Yahweh alikuwa akionyesha kwamba yeye ni mwenye nguvu juu ya asili. Yahweh anaweza kuamua nani anayesumbuliwa na nzi, na nani ambaye nzi hawamsumbui. Yahweh anasema kwamba siku inayofuata, ishara hii itatokea. Na Yahweh alifanikisha.</w:t>
      </w:r>
    </w:p>
    <w:p>
      <w:pPr/>
      <w:r>
        <w:rPr>
          <w:lang w:val="sw_KE" w:bidi="sw_KE"/>
        </w:rPr>
      </w:r>
      <w:r>
        <w:rPr>
          <w:lang w:val="sw_KE" w:bidi="sw_KE"/>
        </w:rPr>
        <w:t>Hii ni mara ya kwanza katika mfululizo wa mapigo ambapo tunasikia hasa kwamba Waisraeli hawakuumizwa na pigo. Inawezekana kwamba Waisraeli hawakuumizwa na mapigo yoyote ya awali pia, lakini wakati huu Yahweh anasema hivyo haswa. Ilibainika wazi kwamba miungu au wachawi katika Misri hawakuwa na uwezo wa kuwalinda Wamisri dhidi ya makundi ya nzi. Kwa hivyo mateso yaliyosababishwa na makundi ya nzi yalimfanya Farao aelewe kwamba Yahweh ndiye mwenye mamlaka juu ya dunia.</w:t>
      </w:r>
    </w:p>
    <w:p>
      <w:pPr/>
      <w:r>
        <w:rPr>
          <w:lang w:val="sw_KE" w:bidi="sw_KE"/>
        </w:rPr>
      </w:r>
      <w:r>
        <w:rPr>
          <w:lang w:val="sw_KE" w:bidi="sw_KE"/>
        </w:rPr>
        <w:t xml:space="preserve">Sitisha hapa na uonyeshe picha ya </w:t>
      </w:r>
      <w:r>
        <w:rPr>
          <w:lang w:val="sw_KE" w:bidi="sw_KE"/>
        </w:rPr>
        <w:t>makundi ya nzi</w:t>
      </w:r>
      <w:r>
        <w:rPr>
          <w:lang w:val="sw_KE" w:bidi="sw_KE"/>
        </w:rPr>
        <w:t>. Sitisha sauti hapa.</w:t>
      </w:r>
    </w:p>
    <w:p>
      <w:pPr/>
      <w:r>
        <w:rPr>
          <w:lang w:val="sw_KE" w:bidi="sw_KE"/>
        </w:rPr>
      </w:r>
      <w:r>
        <w:rPr>
          <w:lang w:val="sw_KE" w:bidi="sw_KE"/>
        </w:rPr>
        <w:t xml:space="preserve">Simama hapa na uonyeshe ramani ya </w:t>
      </w:r>
      <w:r>
        <w:rPr>
          <w:lang w:val="sw_KE" w:bidi="sw_KE"/>
        </w:rPr>
        <w:t>Misri na Gosheni</w:t>
      </w:r>
      <w:r>
        <w:rPr>
          <w:lang w:val="sw_KE" w:bidi="sw_KE"/>
        </w:rPr>
        <w:t>. Sitisha sauti hapa.</w:t>
      </w:r>
    </w:p>
    <w:p>
      <w:pPr/>
      <w:r>
        <w:rPr>
          <w:lang w:val="sw_KE" w:bidi="sw_KE"/>
        </w:rPr>
      </w:r>
      <w:r>
        <w:rPr>
          <w:lang w:val="sw_KE" w:bidi="sw_KE"/>
        </w:rPr>
        <w:t>Sitisha hapa na mjadili swali hili kama kikundi: Katika utamaduni wenu, simulia hadithi kuhusu wakati ambapo baadhi ya sehemu za nchi yenu zilishambuliwa na mdudu. Ni nini kilichotokea? Je, kila sehemu ya nchi yako ilishambuliwa? Ni akina nani waliteseka, na waliteseka vipi? Sitisha sauti hii hapa.</w:t>
      </w:r>
    </w:p>
    <w:p>
      <w:pPr/>
      <w:r>
        <w:rPr>
          <w:lang w:val="sw_KE" w:bidi="sw_KE"/>
        </w:rPr>
      </w:r>
      <w:r>
        <w:rPr>
          <w:lang w:val="sw_KE" w:bidi="sw_KE"/>
        </w:rPr>
        <w:t>Kisha mara moja, Farao aliwaita Musa na ndugu yake Haruni na kuwaambia waende haraka na kumfanyia Yahweh dhabihu ndani ya nchi ya Misri. Farao alitaka kuwaweka Waisraeli karibu naye ili ahakikishe kuwa hawatoroki. Lakini Musa alisema kwamba Waisraeli hawakuweza kutoa dhabihu katika nchi ya Misri. Kwanza, dhabihu zao zingekuwa chukizo kwa Wamisri, kwa sababu Wamisri waliwadharau watu ambao walifuga kondoo na mbuzi. Kondoo na mbuzi ndio waliokuwa wakitolewa dhabihu na Waisraeli kwa Mungu. Kisha Musa alieleza kwamba Wamisri wangetaka kuwapiga mawe au kuwaua Waisraeli, ikiwa wangewaona wakitoa dhabihu kama hivi kwa sababu ingekuwa ya kuchukiza sana kwao. Musa anasema tena kwamba Waisraeli wanahitaji kumtii Yahweh na kuondoka Misri ili kufanya safari ya siku tatu jangwani ili kumtolea Yahweh dhabihu, kama alivyowaamuru. Farao alimwambia Musa, "Nitawaacha mwende na kumfanyia Yahweh dhabihu jangwani." Kisha Farao alimwambia Musa asiende mbali sana. Lazima ilikuwa vigumu kwa Farao kukiri hili, kwa sababu ilimaanisha kwamba imani ya Farao katika nguvu yake mwenyewe na katika wachawi wake mwenyewe inafikia mwisho.</w:t>
      </w:r>
    </w:p>
    <w:p>
      <w:pPr/>
      <w:r>
        <w:rPr>
          <w:lang w:val="sw_KE" w:bidi="sw_KE"/>
        </w:rPr>
      </w:r>
      <w:r>
        <w:rPr>
          <w:lang w:val="sw_KE" w:bidi="sw_KE"/>
        </w:rPr>
        <w:t>Simameni hapa na mjadili swali hili kwa pamoja: Ongeeni kuhusu wakati ambapo kiongozi katika jumuiya yenu alibadilisha mawazo yake kuhusu uamuzi muhimu. Ni nini kilimfanya abadili akili yake? Sitisha sauti hii hapa.</w:t>
      </w:r>
    </w:p>
    <w:p>
      <w:pPr/>
      <w:r>
        <w:rPr>
          <w:lang w:val="sw_KE" w:bidi="sw_KE"/>
        </w:rPr>
      </w:r>
      <w:r>
        <w:rPr>
          <w:lang w:val="sw_KE" w:bidi="sw_KE"/>
        </w:rPr>
        <w:t>"Lakini niombee kabla hujaondoka," akasema Farao. Farao anamwomba Musa aombe kwamba makundi ya nzi yaondoke. Basi, Musa alimwambia Farao, "Ikiwa unataka nikuombee, basi ni lazima uhakikishe hunidanganyi au kunisemea uongo kama ulivyofanya wakati uliopita." Usikatae kuturuhusu tuende mara tu Yahweh anapojibu sala zako kuhusu pigo la vyura na inzi. Ikiwa unakubali, basi kesho makundi yote ya nzi yakuondokea wewe, watu wako na maafisa wako. Musa anaomba tena na Yahweh anajibu. Hapa Yahweh anathibitisha nguvu yake kamili juu ya watu na viumbe wake. Makundi yote ya nzi yalimwacha Farao, watu wake na maafisa wake. Nchi yote ya Misri ilikuwa huru kabisa kutokana na makundi ya nzi. Kwa mara nyingine, wakati Farao alipogundua kwamba makundi yote ya nzi yalikuwa yamekwisha, Farao aliushupaza moyo wake, akawa mkaidi, na kukataa kuwaacha Waisraeli waende ili kumwabudu au kumtumikia Yahweh.</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8:20–32 katika tafsiri iliyo rahisi zaidi kueleweka.</w:t>
      </w:r>
    </w:p>
    <w:p>
      <w:pPr/>
      <w:r>
        <w:rPr>
          <w:lang w:val="sw_KE" w:bidi="sw_KE"/>
        </w:rPr>
      </w:r>
      <w:r>
        <w:rPr>
          <w:lang w:val="sw_KE" w:bidi="sw_KE"/>
        </w:rPr>
        <w:t>Katika hatua hii, kikundi kitafafanua matukio, wahusika na mpangilio wa kifungu hiki. Kisha, kikundi kitachora picha ya kifungu hiki akilini.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Yahweh alimwambia Musa amwambie Farao kwamba Yahweh anataka Waisraeli waondoke Misri ili waende kuabudu. Na ikiwa Farao anakataa kuwaacha waende, Yahweh atawapiga watu na nchi kwa makundi ya nzi.</w:t>
      </w:r>
    </w:p>
    <w:p>
      <w:pPr/>
      <w:r>
        <w:rPr>
          <w:lang w:val="sw_KE" w:bidi="sw_KE"/>
        </w:rPr>
      </w:r>
      <w:r>
        <w:rPr>
          <w:b/>
          <w:lang w:val="sw_KE" w:bidi="sw_KE"/>
        </w:rPr>
        <w:t>Katika tukio la pili:</w:t>
      </w:r>
      <w:r>
        <w:rPr>
          <w:lang w:val="sw_KE" w:bidi="sw_KE"/>
        </w:rPr>
        <w:t xml:space="preserve"> Yahweh aliwapiga watu kwa makundi ya nzi. Farao alikubali na kumwambia Musa kwamba Waisraeli wanaweza kwenda na kutoa dhabihu katika nchi ya Misri ili kumwabudu au kumtumikia Yahweh. Musa anasisitiza kwamba Waisraeli waondoke Misri. Farao anakubali na anamwomba Musa amwombee.</w:t>
      </w:r>
    </w:p>
    <w:p>
      <w:pPr/>
      <w:r>
        <w:rPr>
          <w:lang w:val="sw_KE" w:bidi="sw_KE"/>
        </w:rPr>
      </w:r>
      <w:r>
        <w:rPr>
          <w:b/>
          <w:lang w:val="sw_KE" w:bidi="sw_KE"/>
        </w:rPr>
        <w:t>Katika tukio la tatu:</w:t>
      </w:r>
      <w:r>
        <w:rPr>
          <w:lang w:val="sw_KE" w:bidi="sw_KE"/>
        </w:rPr>
        <w:t xml:space="preserve"> Farao anajifanya kukubali amri za Yahweh kwake, lakini baadaye anaufanya moyo wake kuwa mgumu baada ya Yahweh kuamua kuwaondoa Wamisri kwenye makundi ya nzi wanaouma.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Musa na kaka yake Haruni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Maafisa wa Farao na watu wa Misri</w:t>
      </w:r>
    </w:p>
    <w:p>
      <w:pPr/>
      <w:r>
        <w:rPr>
          <w:lang w:val="sw_KE" w:bidi="sw_KE"/>
        </w:rPr>
      </w:r>
      <w:r>
        <w:rPr>
          <w:lang w:val="sw_KE" w:bidi="sw_KE"/>
        </w:rPr>
        <w:t>Kama kikundi, zingatia sehemu hizi za mazingira ya kifungu:</w:t>
      </w:r>
    </w:p>
    <w:p>
      <w:pPr/>
      <w:r>
        <w:rPr>
          <w:lang w:val="sw_KE" w:bidi="sw_KE"/>
        </w:rPr>
      </w:r>
      <w:r>
        <w:rPr>
          <w:lang w:val="sw_KE" w:bidi="sw_KE"/>
        </w:rPr>
        <w:t>Katika tukio la kwanza, hatujui ni muda gani umepita tangu mlipuko wa ugonjwa uliotangulia, wala hatujui jinsi mlipuko huo ulivyokwisha. Wakati Yahweh alipozungumza na Musa ili kwenda kukutana na Farao mapema asubuhi mara tu jua lilipochomoza, Haruni hakuwa pamoja naye. Yahweh alitaka Musa aende na kusubiri au kusimama katika njia ya Farao wakati Farao alipotembea kuelekea Mto Nile. Mto Nile pengine haukua mbali na jumba la kifalme la Farao. Yahweh alimwambia Musa amwamuru Farao kwamba Yahweh anataka watu wake waende na kufanya ibada zinazofaa ili kumwabudu. Na ikiwa Farao hatasikiliza onyo la Yahweh, kesho Yahweh atatuma wadudu wakubwa wenye uchungu kwa Farao, na Wamisri wenyewe. Ardhi na nyumba za Wamisri zitajaa wadudu hawa wenye kuuma, na hakutakuwa na mahali ambapo Wamisri wataweza kutoroka kutoka kwa wadudu hawa wa kutisha wenye kuuma. Lakini Yahweh atalinda eneo au ataitendea nchi ya Gosheni kwa tofauti; hakuna mdudu mmoja anayeuma atakayepatikana katika Gosheni. Yahweh anasema, "Ndipo utatambua kwamba mimi ni Yahweh, mimi niko hapa katika Misri. Nitawalinda au kuhifadhi watu wangu Waisraeli kutoka kwa wadudu hawa wanaouma na wenye uchungu ambao watawapiga Wamisri."</w:t>
      </w:r>
    </w:p>
    <w:p>
      <w:pPr/>
      <w:r>
        <w:rPr>
          <w:lang w:val="sw_KE" w:bidi="sw_KE"/>
        </w:rPr>
      </w:r>
      <w:r>
        <w:rPr>
          <w:lang w:val="sw_KE" w:bidi="sw_KE"/>
        </w:rPr>
        <w:t>Tukio la pili linaanza siku mbili baada ya Musa kupokea maelekezo haya kutoka kwa Yahweh, na siku iliyofuata baada ya Musa kumwonya Farao. Siku moja baada ya Musa kumwonya Farao, Yahweh alituma wadudu wakubwa wenye kuuma katika jumba la kifalme la Farao, katika nyumba za watumishi wake, na kote nchini. Nchi ya Misri ilikuwa karibu kuangamizwa na wadudu wakubwa wanaouma na wenye uchungu. Kwa hivyo, Farao alipogundua kwamba wadudu wenye kuuma walikuwa wakiwashambulia Wamisri, Farao aliwatuma haraka watumishi wake waende na kuwaleta Musa na Haruni na kuwaambia sasa wanaweza kwenda na kutoa dhabihu sahihi za wanyama ili kumwabudu Yahweh, lakini walipaswa kubaki Misri. Kisha Musa alimwambia Farao, si sahihi kwetu kutoa dhabihu zetu hapa Misri. Itakuwa jambo la kuchukiza kwa Wamisri kwa sababu wanaamini kuwa aina ya mnyama tunayotoa dhabihu haipaswi kutolewa. Kwa hivyo, Musa alisema kwamba Yahweh alituamuru kutembea siku tatu jangwani ili kutoa dhabihu inayofaa ya wanyama kama anavyotaka.</w:t>
      </w:r>
    </w:p>
    <w:p>
      <w:pPr/>
      <w:r>
        <w:rPr>
          <w:lang w:val="sw_KE" w:bidi="sw_KE"/>
        </w:rPr>
      </w:r>
      <w:r>
        <w:rPr>
          <w:lang w:val="sw_KE" w:bidi="sw_KE"/>
        </w:rPr>
        <w:t>Katika tukio la tatu, Farao alikubali kuwaruhusu Waisraeli waende kumwabudu Yahweh. Lakini aliwaambia wasiende mbali sana ili kufanya dhabihu na kumwabudu Yahweh. Farao alimwomba Musa amwombe Yahweh aondoe wadudu hawa wenye uchungu. Kisha Musa alikubali na kusema, mara tu nitakapoondoka, nitamwomba Yahweh aondoe wadudu wanaowauma kutoka kwako, kutoka kwa watumishi wako, na kutoka kwa watu wako. Musa alipozungumza na Farao, alikuwa na heshima sana. Musa alitumia cheo cha Farao na kuzungumza na Farao kana kwamba anazungumza kuhusu mtu mwingine, badala ya kuzungumza moja kwa moja na Farao. Hii ilikuwa njia ya heshima ya kuzungumza na mfalme.</w:t>
      </w:r>
    </w:p>
    <w:p>
      <w:pPr/>
      <w:r>
        <w:rPr>
          <w:lang w:val="sw_KE" w:bidi="sw_KE"/>
        </w:rPr>
      </w:r>
      <w:r>
        <w:rPr>
          <w:lang w:val="sw_KE" w:bidi="sw_KE"/>
        </w:rPr>
        <w:t>Sitisha hapa na mjadili kama kikundi: Katika utamaduni wenu, mnazungumza vipi na mfalme au kiongozi muhimu? Unazungumza naye vipi, na unatenda vipi? Sitisha sauti hii hapa.</w:t>
      </w:r>
    </w:p>
    <w:p>
      <w:pPr/>
      <w:r>
        <w:rPr>
          <w:lang w:val="sw_KE" w:bidi="sw_KE"/>
        </w:rPr>
      </w:r>
      <w:r>
        <w:rPr>
          <w:lang w:val="sw_KE" w:bidi="sw_KE"/>
        </w:rPr>
        <w:t>Na Yahweh alijibu ombi la Musa na kusababisha wadudu wote wenye kuuma waondoke Misri kabisa. Hadithi inasisitiza kwamba Yahweh aliondoa wadudu kabisa—hadithi inasema "hakuna nzi aliyebaki." Lakini Farao aliufanya moyo wake kuwa mgumu tena au akawa mkaidi kwa kuwakataza Waisraeli kwenda na kutoa dhabihu sahihi ya wanyama ili kumwabudu Yahweh.</w:t>
      </w:r>
    </w:p>
    <w:p>
      <w:pPr/>
      <w:r>
        <w:rPr>
          <w:lang w:val="sw_KE" w:bidi="sw_KE"/>
        </w:rPr>
      </w:r>
      <w:r>
        <w:rPr>
          <w:lang w:val="sw_KE" w:bidi="sw_KE"/>
        </w:rPr>
        <w:t>Sasa, kikundi kinapaswa kuunda ubao wa hadithi, kuchora, au kutumia vitu ili kuonyesha kifungu hicho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8:20–32 katika tafsiri iliyo rahisi zaidi kueleweka.</w:t>
      </w:r>
    </w:p>
    <w:p>
      <w:pPr/>
      <w:r>
        <w:rPr>
          <w:lang w:val="sw_KE" w:bidi="sw_KE"/>
        </w:rPr>
      </w:r>
      <w:r>
        <w:rPr>
          <w:lang w:val="sw_KE" w:bidi="sw_KE"/>
        </w:rPr>
        <w:t>Katika hatua hii, timu itaigiza hadithi.</w:t>
      </w:r>
    </w:p>
    <w:p>
      <w:pPr/>
      <w:r>
        <w:rPr>
          <w:lang w:val="sw_KE" w:bidi="sw_KE"/>
        </w:rPr>
      </w:r>
      <w:r>
        <w:rPr>
          <w:lang w:val="sw_KE" w:bidi="sw_KE"/>
        </w:rPr>
        <w:t>Simulizi hili lina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Musa na kaka yake Haruni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Maafisa wa Farao na watu wa Misri</w:t>
      </w:r>
    </w:p>
    <w:p>
      <w:pPr/>
      <w:r>
        <w:rPr>
          <w:lang w:val="sw_KE" w:bidi="sw_KE"/>
        </w:rPr>
      </w:r>
      <w:r>
        <w:rPr>
          <w:lang w:val="sw_KE" w:bidi="sw_KE"/>
        </w:rPr>
        <w:t>Kama kikundi, zingatia sehemu hizi za mazingira ya simulizi: Zingatia mazungumzo, mtiririko, mfululizo wa matukio, na mpangilio wa matukio ya simulizi hii. Hakikisheni hamuachi kuigiza sehemu ngumu au muhimu za simulizi hii. Saidianeni kukumbushana kila sehemu ya hadithi.</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anzisha tena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Yahweh alimwambia Musa, "Asubuhi Farao atakuwa njiani kuelekea Mto Nile." Ninataka uamke na kukutana naye njiani. Mwambie Farao kwamba Yahweh anataka Waisraeli waondoke Misri ili waende kuniabudu au kunitumikia. Na ikiwa anakataa kuwaacha waende, nitampiga yeye, watumishi wake, na watu wake, na nyumba zake kwa makundi ya nzi. Na ardhi yote katika Misri itajaa makundi ya nzi." Musa pia alimwambia Farao kwamba nchi ambapo Waisraeli wanaishi katika Gosheni ingekuwa huru kutokana na kundi hili la nzizi. Kisha Yahweh alimwambia Musa amwambie Farao kwamba pigo hili dhidi yake pia litaweka tofauti kati ya watu wake, Waisraeli na Wamisri.</w:t>
      </w:r>
    </w:p>
    <w:p>
      <w:pPr>
        <w:pStyle w:val="ListBullet"/>
        <w:spacing w:line="240" w:lineRule="auto"/>
        <w:ind w:left="720"/>
      </w:pPr>
      <w:r>
        <w:rPr>
          <w:lang w:val="sw_KE" w:bidi="sw_KE"/>
        </w:rPr>
      </w:r>
      <w:r>
        <w:rPr>
          <w:lang w:val="sw_KE" w:bidi="sw_KE"/>
        </w:rPr>
        <w:t xml:space="preserve">Sitisha kitendo. </w:t>
      </w:r>
    </w:p>
    <w:p>
      <w:pPr>
        <w:pStyle w:val="ListBullet"/>
        <w:spacing w:line="240" w:lineRule="auto"/>
        <w:ind w:left="720"/>
      </w:pPr>
      <w:r>
        <w:rPr>
          <w:lang w:val="sw_KE" w:bidi="sw_KE"/>
        </w:rPr>
      </w:r>
      <w:r>
        <w:rPr>
          <w:lang w:val="sw_KE" w:bidi="sw_KE"/>
        </w:rPr>
        <w:t>Muulize mtu anayeigiza Musa, "Unahisi vipi au unawaza nini?" Unaweza kusikia mambo kama, "Ninatamani ningekuwa Mungu, ningewapiga Farao na Wamisri hadi kufa baada ya kuasi mara kwa mara maelekezo ya Mungu."</w:t>
      </w:r>
    </w:p>
    <w:p>
      <w:pPr>
        <w:pStyle w:val="ListBullet"/>
        <w:spacing w:line="240" w:lineRule="auto"/>
        <w:ind w:left="720"/>
      </w:pPr>
      <w:r>
        <w:rPr>
          <w:lang w:val="sw_KE" w:bidi="sw_KE"/>
        </w:rPr>
      </w:r>
      <w:r>
        <w:rPr>
          <w:lang w:val="sw_KE" w:bidi="sw_KE"/>
        </w:rPr>
        <w:t xml:space="preserve">Sitisha kitendo. </w:t>
      </w:r>
    </w:p>
    <w:p>
      <w:pPr>
        <w:pStyle w:val="ListBullet"/>
        <w:spacing w:line="240" w:lineRule="auto"/>
        <w:ind w:left="720"/>
      </w:pPr>
      <w:r>
        <w:rPr>
          <w:lang w:val="sw_KE" w:bidi="sw_KE"/>
        </w:rPr>
      </w:r>
      <w:r>
        <w:rPr>
          <w:lang w:val="sw_KE" w:bidi="sw_KE"/>
        </w:rPr>
        <w:t>Muulize mtu anayeigiza Farao, "Unahisi vipi au unawaza nini?" Unaweza kusikia mambo kama, "Kwa kweli Mungu ni Mungu kweli, mwenye uvumilivu na asiye mwepesi wa hasira, na mvumilivu katika kuchukua hatua dhidi ya viongozi waasi na watu wake wanaoendelea kutotii amri zake."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sehemu ya pili Yahweh alifanya kila kitu alichomwambia Musa amwambie Farao kwamba angefanya. Makundi makubwa ya nzi yalimiminika katika jumba la kifalme la Farao na katika nyumba za maafisa wake; nchi nzima ya Misri iliharibiwa na nzi hao. Farao aliwaita Musa na kaka yake Haruni na kuwaambia waende haraka na kutoa dhabihu ndani ya nchi ya Misri. Lakini Musa alisema, "Hili haliwezi kutokea kwamba Waisraeli wamtolee Yahweh dhabihu yoyote katika nchi ya Misri." Watu katika Misri watatuchukia na itakuwa aibu katika nchi ya Misri, na je, hufikiri Wamisri wanaweza hata kutuua? Tunahitaji tu kumtii Yahweh na kuchukua safari ya siku tatu jangwani na kumtolea Yahweh dhabihu zetu kama alivyotuamuru. Farao alimwambia Musa, "Nitawaacha mwende na kumfanyia Yahweh dhabihu jangwani."</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Muulize mtu anayeigiza nafasi ya Musa na Haruni, "Unahisi vipi au unawaza nini?" Unaweza kusikia mambo kama, "Nimechoka kuwa mpatanishi kati ya Farao na Yahweh." Kufikia sasa Yahweh alipaswa kumjua Farao kuwa mtawala mdanganyifu sana katika Misri."</w:t>
      </w:r>
    </w:p>
    <w:p>
      <w:pPr>
        <w:pStyle w:val="ListBullet"/>
        <w:spacing w:line="240" w:lineRule="auto"/>
        <w:ind w:left="720"/>
      </w:pPr>
      <w:r>
        <w:rPr>
          <w:lang w:val="sw_KE" w:bidi="sw_KE"/>
        </w:rPr>
      </w:r>
      <w:r>
        <w:rPr>
          <w:lang w:val="sw_KE" w:bidi="sw_KE"/>
        </w:rPr>
        <w:t>Muulize mtu anayeigiza Farao, "Unajisikiaje au unafikiria nini?" Unaweza kusikia mambo kama, "Ninafikiri ninavuka mipaka yangu na kutomthamini Yahweh ipasavyo." Hata hivyo, ninajivuta tu ili kuona kama Yahweh angenipa fadhili fulani ili bado nifuate njia yangu.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Farao alimwambia Musa, "Lakini tafadhali niombee kabla ya kuondoka." Kisha Musa alimwambia Farao, "Ikiwa unataka nikuombee, basi ni lazima uhakikishe hunidanganyi au kunisemea uongo kama ulivyofanya mara ya mwisho." Ikiwa unakubali, basi kesho makundi yote ya nzi yakuondokea wewe, watu wako na maafisa wako. Musa aliomba tena na Yahweh alijibu. Makundi yote ya nzi yalimwacha Farao, watu wake na maafisa wake. Nchi yote ya Misri ilikuwa huru kabisa kutokana na makundi ya nzi. Hata hivyo, Farao alipogundua kwamba makundi yote ya nzi yalikuwa yamekwisha, Farao aliushupaza moyo wake dhidi ya Yahweh na kukataa kuwaacha Waisraeli waende ili kumwabudu au kumtumikia Yahweh.</w:t>
      </w:r>
    </w:p>
    <w:p>
      <w:pPr>
        <w:pStyle w:val="ListBullet"/>
        <w:spacing w:line="240" w:lineRule="auto"/>
        <w:ind w:left="720"/>
      </w:pPr>
      <w:r>
        <w:rPr>
          <w:lang w:val="sw_KE" w:bidi="sw_KE"/>
        </w:rPr>
      </w:r>
      <w:r>
        <w:rPr>
          <w:lang w:val="sw_KE" w:bidi="sw_KE"/>
        </w:rPr>
        <w:t xml:space="preserve">Sitisha kitendo. </w:t>
      </w:r>
    </w:p>
    <w:p>
      <w:pPr>
        <w:pStyle w:val="ListBullet"/>
        <w:spacing w:line="240" w:lineRule="auto"/>
        <w:ind w:left="720"/>
      </w:pPr>
      <w:r>
        <w:rPr>
          <w:lang w:val="sw_KE" w:bidi="sw_KE"/>
        </w:rPr>
      </w:r>
      <w:r>
        <w:rPr>
          <w:lang w:val="sw_KE" w:bidi="sw_KE"/>
        </w:rPr>
        <w:t>Muulize mtu anayeigiza Musa, "Unahisi vipi au unawaza nini?" Unaweza kusikia maneno kama, "Hili ndilo hasa nililotabiri: kwamba Farao amejionyesha kuwa mdanganyifu wa mara kwa mara na wa kurudia-rudia." "Kwa muda gani Yahweh angekuwa akimruhusu mdanganyifu kama Farao kuendelea kufanya hivyo?"</w:t>
      </w:r>
    </w:p>
    <w:p>
      <w:pPr>
        <w:pStyle w:val="ListBullet"/>
        <w:spacing w:line="240" w:lineRule="auto"/>
        <w:ind w:left="720"/>
      </w:pPr>
      <w:r>
        <w:rPr>
          <w:lang w:val="sw_KE" w:bidi="sw_KE"/>
        </w:rPr>
      </w:r>
      <w:r>
        <w:rPr>
          <w:lang w:val="sw_KE" w:bidi="sw_KE"/>
        </w:rPr>
        <w:t>Sitisha kitendo.</w:t>
      </w:r>
    </w:p>
    <w:p>
      <w:pPr>
        <w:pStyle w:val="ListBullet"/>
        <w:spacing w:line="240" w:lineRule="auto"/>
        <w:ind w:left="720"/>
      </w:pPr>
      <w:r>
        <w:rPr>
          <w:lang w:val="sw_KE" w:bidi="sw_KE"/>
        </w:rPr>
      </w:r>
      <w:r>
        <w:rPr>
          <w:lang w:val="sw_KE" w:bidi="sw_KE"/>
        </w:rPr>
        <w:t>Muulize mtu anayeigiza Farao, "Unajisikiaje au unafikiria nini?" Unaweza kusikia mambo kama, "Ninafikiri Yahweh anaweza kuwa anabadilisha nia yake ili aendelee kutoa maoni fulani ya fadhili." Labda Yahweh atawaambia tu Musa na Haruni waruhusu Waisraeli kutoa dhabihu zao katika Misri badala ya kwenda jangwani.</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Kutoka 8:20–32 katika tafsiri iliyo rahisi zaidi kueleweka.</w:t>
      </w:r>
    </w:p>
    <w:p>
      <w:pPr/>
      <w:r>
        <w:rPr>
          <w:lang w:val="sw_KE" w:bidi="sw_KE"/>
        </w:rPr>
      </w:r>
      <w:r>
        <w:rPr>
          <w:lang w:val="sw_KE" w:bidi="sw_KE"/>
        </w:rPr>
        <w:t>Katika hatua hii, kikundi kitajadili maneno muhimu na istilahi zilizomo katika fungu hili.</w:t>
      </w:r>
    </w:p>
    <w:p>
      <w:pPr/>
      <w:r>
        <w:rPr>
          <w:lang w:val="sw_KE" w:bidi="sw_KE"/>
        </w:rPr>
      </w:r>
      <w:r>
        <w:rPr>
          <w:b/>
          <w:lang w:val="sw_KE" w:bidi="sw_KE"/>
        </w:rPr>
        <w:t>Yahweh</w:t>
      </w:r>
      <w:r>
        <w:rPr>
          <w:lang w:val="sw_KE" w:bidi="sw_KE"/>
        </w:rPr>
        <w:t xml:space="preserve"> alimwambia Musa, "Asubuhi </w:t>
      </w:r>
      <w:r>
        <w:rPr>
          <w:b/>
          <w:lang w:val="sw_KE" w:bidi="sw_KE"/>
        </w:rPr>
        <w:t>Farao</w:t>
      </w:r>
      <w:r>
        <w:rPr>
          <w:lang w:val="sw_KE" w:bidi="sw_KE"/>
        </w:rPr>
        <w:t xml:space="preserve"> atakuwa njiani kuelekea Mto Nile." Ninataka uamke na kukutana naye njiani. Yahweh ni jina la kibinafsi la </w:t>
      </w:r>
      <w:r>
        <w:rPr>
          <w:lang w:val="sw_KE" w:bidi="sw_KE"/>
        </w:rPr>
        <w:t>Mungu</w:t>
      </w:r>
      <w:r>
        <w:rPr>
          <w:lang w:val="sw_KE" w:bidi="sw_KE"/>
        </w:rPr>
        <w:t xml:space="preserve">. Tumia jina lile lile kwa Yahweh kama ulivyotumia katika vifungu vya awali, na ukumbuke kwamba </w:t>
      </w:r>
      <w:r>
        <w:rPr>
          <w:lang w:val="sw_KE" w:bidi="sw_KE"/>
        </w:rPr>
        <w:t>Yahweh</w:t>
      </w:r>
      <w:r>
        <w:rPr>
          <w:lang w:val="sw_KE" w:bidi="sw_KE"/>
        </w:rPr>
        <w:t xml:space="preserve"> yumo katika Faharasa Kuu. Farao ni cheo cha </w:t>
      </w:r>
      <w:r>
        <w:rPr>
          <w:lang w:val="sw_KE" w:bidi="sw_KE"/>
        </w:rPr>
        <w:t>wafalme</w:t>
      </w:r>
      <w:r>
        <w:rPr>
          <w:lang w:val="sw_KE" w:bidi="sw_KE"/>
        </w:rPr>
        <w:t xml:space="preserve"> wa Misri. Tafsiri Farao kwa njia sawa na uliyofanya katika vifungu vya awali, na kumbuka kwamba </w:t>
      </w:r>
      <w:r>
        <w:rPr>
          <w:lang w:val="sw_KE" w:bidi="sw_KE"/>
        </w:rPr>
        <w:t>Farao</w:t>
      </w:r>
      <w:r>
        <w:rPr>
          <w:lang w:val="sw_KE" w:bidi="sw_KE"/>
        </w:rPr>
        <w:t xml:space="preserve"> yumo katika Faharasa Kuu.</w:t>
      </w:r>
    </w:p>
    <w:p>
      <w:pPr/>
      <w:r>
        <w:rPr>
          <w:lang w:val="sw_KE" w:bidi="sw_KE"/>
        </w:rPr>
      </w:r>
      <w:r>
        <w:rPr>
          <w:lang w:val="sw_KE" w:bidi="sw_KE"/>
        </w:rPr>
        <w:t xml:space="preserve">Kisha Yahweh alisema kwamba ataweka mgawanyiko kati ya watu wake na watu wa Farao. Kesho </w:t>
      </w:r>
      <w:r>
        <w:rPr>
          <w:b/>
          <w:lang w:val="sw_KE" w:bidi="sw_KE"/>
        </w:rPr>
        <w:t>ishara</w:t>
      </w:r>
      <w:r>
        <w:rPr>
          <w:lang w:val="sw_KE" w:bidi="sw_KE"/>
        </w:rPr>
        <w:t xml:space="preserve"> hii itatokea. Na Yahweh alifanikisha. Ishara ni kitu kisicho cha kawaida ambacho kinatokea kwa kusudi maalum. Yahweh anaweza kutoa ishara ili kuwaambia watu kwamba kitu anachowaambia ni kweli. Kwa mfano, wakati Mungu alipomwahidi Noa kwamba hataharibu tena dunia kwa gharika, aliweka upinde wa mvua angani kama ishara. Kila wakati watu wangeona upinde wa mvua waliweza kukumbuka ahadi ya Mungu. Tafsiri neno ishara kwa njia sawa na uliyofanya katika simulizi za awali, na kumbuka kwamba neno </w:t>
      </w:r>
      <w:r>
        <w:rPr>
          <w:lang w:val="sw_KE" w:bidi="sw_KE"/>
        </w:rPr>
        <w:t>ishara</w:t>
      </w:r>
      <w:r>
        <w:rPr>
          <w:lang w:val="sw_KE" w:bidi="sw_KE"/>
        </w:rPr>
        <w:t xml:space="preserve"> liko katika Faharasa Kuu.</w:t>
      </w:r>
    </w:p>
    <w:p>
      <w:pPr/>
      <w:r>
        <w:rPr>
          <w:lang w:val="sw_KE" w:bidi="sw_KE"/>
        </w:rPr>
      </w:r>
      <w:r>
        <w:rPr>
          <w:lang w:val="sw_KE" w:bidi="sw_KE"/>
        </w:rPr>
        <w:t xml:space="preserve">Farao aliwaita Musa na ndugu yake Haruni na kuwaambia waende haraka na kutoa </w:t>
      </w:r>
      <w:r>
        <w:rPr>
          <w:b/>
          <w:lang w:val="sw_KE" w:bidi="sw_KE"/>
        </w:rPr>
        <w:t>dhabihu</w:t>
      </w:r>
      <w:r>
        <w:rPr>
          <w:lang w:val="sw_KE" w:bidi="sw_KE"/>
        </w:rPr>
        <w:t xml:space="preserve"> katika nchi ya Misri. Tafsiri dhabihu kwa njia sawa na uliyofanya katika vifungu vya awali, na kumbuka kwamba </w:t>
      </w:r>
      <w:r>
        <w:rPr>
          <w:lang w:val="sw_KE" w:bidi="sw_KE"/>
        </w:rPr>
        <w:t>dhabihu</w:t>
      </w:r>
      <w:r>
        <w:rPr>
          <w:lang w:val="sw_KE" w:bidi="sw_KE"/>
        </w:rPr>
        <w:t xml:space="preserve"> imo katika Faharasa Kuu.</w:t>
      </w:r>
    </w:p>
    <w:p>
      <w:pPr/>
      <w:r>
        <w:rPr>
          <w:lang w:val="sw_KE" w:bidi="sw_KE"/>
        </w:rPr>
      </w:r>
      <w:r>
        <w:rPr>
          <w:lang w:val="sw_KE" w:bidi="sw_KE"/>
        </w:rPr>
        <w:t xml:space="preserve">Musa anasema tena kwamba </w:t>
      </w:r>
      <w:r>
        <w:rPr>
          <w:lang w:val="sw_KE" w:bidi="sw_KE"/>
        </w:rPr>
        <w:t>Waisraeli</w:t>
      </w:r>
      <w:r>
        <w:rPr>
          <w:lang w:val="sw_KE" w:bidi="sw_KE"/>
        </w:rPr>
        <w:t xml:space="preserve"> wanahitaji kumtii Yahweh na kuondoka Misri ili kufanya safari ya siku tatu </w:t>
      </w:r>
      <w:r>
        <w:rPr>
          <w:b/>
          <w:lang w:val="sw_KE" w:bidi="sw_KE"/>
        </w:rPr>
        <w:t>jangwani</w:t>
      </w:r>
      <w:r>
        <w:rPr>
          <w:lang w:val="sw_KE" w:bidi="sw_KE"/>
        </w:rPr>
        <w:t xml:space="preserve"> ili kumtolea Yahweh dhabihu, kama anavyowaamuru. Nyika au jangwa ni mahali pa upweke, pasipo rutuba na pasipo maji. Karibu hakuna miti au vichaka vinavyokua jangwani. Ardhi ni kavu na yenye miamba, na kuna wanyama pori wanaozunguka karibu. Watu hawaishi nyikani au jangwani. Tafsiri neno jangwani kwa njia sawa na uliyofanya katika simulizi za awali, na kumbuka kwamba </w:t>
      </w:r>
      <w:r>
        <w:rPr>
          <w:lang w:val="sw_KE" w:bidi="sw_KE"/>
        </w:rPr>
        <w:t>jangwani</w:t>
      </w:r>
      <w:r>
        <w:rPr>
          <w:lang w:val="sw_KE" w:bidi="sw_KE"/>
        </w:rPr>
        <w:t xml:space="preserve"> liko katika Faharasa Kuu.</w:t>
      </w:r>
    </w:p>
    <w:p>
      <w:pPr/>
      <w:r>
        <w:rPr>
          <w:lang w:val="sw_KE" w:bidi="sw_KE"/>
        </w:rPr>
      </w:r>
      <w:r>
        <w:rPr>
          <w:lang w:val="sw_KE" w:bidi="sw_KE"/>
        </w:rPr>
        <w:t xml:space="preserve">Mara tu Farao alipogundua kwamba makundi yote ya nzi yalikuwa yamekwisha, Farao </w:t>
      </w:r>
      <w:r>
        <w:rPr>
          <w:b/>
          <w:lang w:val="sw_KE" w:bidi="sw_KE"/>
        </w:rPr>
        <w:t>aliushupaza moyo wake</w:t>
      </w:r>
      <w:r>
        <w:rPr>
          <w:lang w:val="sw_KE" w:bidi="sw_KE"/>
        </w:rPr>
        <w:t xml:space="preserve"> dhidi ya Yahweh na kukataa kuwaacha Waisraeli waende ili kumwabudu au kumtumikia Yahweh. Kuwa na </w:t>
      </w:r>
      <w:r>
        <w:rPr>
          <w:lang w:val="sw_KE" w:bidi="sw_KE"/>
        </w:rPr>
        <w:t>moyo mgumu</w:t>
      </w:r>
      <w:r>
        <w:rPr>
          <w:lang w:val="sw_KE" w:bidi="sw_KE"/>
        </w:rPr>
        <w:t xml:space="preserve"> kunamaanisha kuwa na ukaidi sana. Tafsiri 'moyo mgumu' kwa njia ile ile kama katika vifungu vilivyotangulia.</w:t>
      </w:r>
    </w:p>
    <w:p>
      <w:pPr/>
      <w:r>
        <w:rPr>
          <w:lang w:val="sw_KE" w:bidi="sw_KE"/>
        </w:rPr>
      </w:r>
      <w:r>
        <w:rPr>
          <w:lang w:val="sw_KE" w:bidi="sw_KE"/>
        </w:rPr>
        <w:t xml:space="preserve">Onyesha picha ya </w:t>
      </w:r>
      <w:r>
        <w:rPr>
          <w:lang w:val="sw_KE" w:bidi="sw_KE"/>
        </w:rPr>
        <w:t>makundi ya nzi</w:t>
      </w:r>
      <w:r>
        <w:rPr>
          <w:lang w:val="sw_KE" w:bidi="sw_KE"/>
        </w:rPr>
        <w:t>.</w:t>
      </w:r>
    </w:p>
    <w:p>
      <w:pPr/>
      <w:r>
        <w:rPr>
          <w:lang w:val="sw_KE" w:bidi="sw_KE"/>
        </w:rPr>
      </w:r>
      <w:r>
        <w:rPr>
          <w:lang w:val="sw_KE" w:bidi="sw_KE"/>
        </w:rPr>
        <w:t xml:space="preserve">Onyesha </w:t>
      </w:r>
      <w:r>
        <w:rPr>
          <w:lang w:val="sw_KE" w:bidi="sw_KE"/>
        </w:rPr>
        <w:t>ramani ya Misri na Gosheni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simulieni tena kifungu hiki kama kikundi kwa lugha yenu wenyewe.</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9:1–7</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9:1–7 na iwekeni mioyoni mwenu.</w:t>
      </w:r>
    </w:p>
    <w:p>
      <w:pPr/>
      <w:r>
        <w:rPr>
          <w:lang w:val="sw_KE" w:bidi="sw_KE"/>
        </w:rPr>
      </w:r>
      <w:r>
        <w:rPr>
          <w:lang w:val="sw_KE" w:bidi="sw_KE"/>
        </w:rPr>
        <w:t>Sikiliza toleo la sauti la Kutoka 9:1–7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9:1–7 katika tafsiri iliyo rahisi zaidi kueleweka.</w:t>
      </w:r>
    </w:p>
    <w:p>
      <w:pPr/>
      <w:r>
        <w:rPr>
          <w:lang w:val="sw_KE" w:bidi="sw_KE"/>
        </w:rPr>
      </w:r>
      <w:r>
        <w:rPr>
          <w:lang w:val="sw_KE" w:bidi="sw_KE"/>
        </w:rPr>
        <w:t>Musa anaendelea kujaribu kumfanya Farao au mfalme wa Misri awaache Waisraeli waondoke Misri. Hili ni pigo la tano au maafa yanayokuja kwa watu wa Misri. Kama ilivyo kwa pigo la nzi, maafa haya hayawagusi Waebrania. Pigo hili linagusa Misri yote lakini si eneo ambapo Waebrania wanaishi. Haya ni mapigo ya kwanza ambapo pigo linasababisha kifo cha wanyama wa aina fulani, katika hali hii kifo cha mifugo au wanyama wa mashambani. Hii ni hadithi ya matukio ya pigo hili.</w:t>
      </w:r>
    </w:p>
    <w:p>
      <w:pPr/>
      <w:r>
        <w:rPr>
          <w:lang w:val="sw_KE" w:bidi="sw_KE"/>
        </w:rPr>
      </w:r>
      <w:r>
        <w:rPr>
          <w:lang w:val="sw_KE" w:bidi="sw_KE"/>
        </w:rPr>
        <w:t>Yahweh anamwambia Musa aende kwa Farao. Mungu hamjumuishi Haruni katika amri hii kwa Musa.</w:t>
      </w:r>
    </w:p>
    <w:p>
      <w:pPr/>
      <w:r>
        <w:rPr>
          <w:lang w:val="sw_KE" w:bidi="sw_KE"/>
        </w:rPr>
      </w:r>
      <w:r>
        <w:rPr>
          <w:lang w:val="sw_KE" w:bidi="sw_KE"/>
        </w:rPr>
        <w:t>Kifungu hiki kinatumia majina yote mawili kwa Mungu. Yahweh ni jina la kibinafsi la Mungu na Mungu, au Elohim, ni jina la jumla la Mungu. Majina yote mawili ni ya mtu mmoja. Mungu anajitambulisha kama Yahweh, Mungu wa Waebrania. Kwa kusema jina lake kama hili, Mungu anampa Farao jina la kibinafsi la Mungu, Yahweh. Hii inaonyesha kwamba Yahweh ni Mungu wa Waisraeli. Waebrania ni jina la uzao wa Yakobo ambao walikuja kuishi Misri wakati wa njaa, ambapo Yosefu alikuwa waziri mkuu wa Misri. Pia wanaitwa Waisraeli kwa sababu Israeli lilikuwa jina ambalo Yahweh alimpa Yakobo. Farao huyu au mfalme wa Misri hamtambui Mungu wa Waebrania kama Mungu wa kweli mwenye nguvu.</w:t>
      </w:r>
    </w:p>
    <w:p>
      <w:pPr/>
      <w:r>
        <w:rPr>
          <w:lang w:val="sw_KE" w:bidi="sw_KE"/>
        </w:rPr>
      </w:r>
      <w:r>
        <w:rPr>
          <w:lang w:val="sw_KE" w:bidi="sw_KE"/>
        </w:rPr>
        <w:t>Mungu anajitambulisha kama Mungu wa Waebrania. Baada ya hili, watu wanaitwa Waisraeli katika kifungu hiki. Waisraeli walikuwa uzao wa Yakobo ambaye pia aliitwa Israeli. Waisraeli walizungumza Kiebrania. Majina ya Kiebrania na Waisraeli yanaweza kubadilika na yanarejelea watu waleule.</w:t>
      </w:r>
    </w:p>
    <w:p>
      <w:pPr/>
      <w:r>
        <w:rPr>
          <w:lang w:val="sw_KE" w:bidi="sw_KE"/>
        </w:rPr>
      </w:r>
      <w:r>
        <w:rPr>
          <w:lang w:val="sw_KE" w:bidi="sw_KE"/>
        </w:rPr>
        <w:t>Wamisri waliabudu miungu mingi. Miongoni mwa miungu hii kulikuwa na mungu wa kike anayewakilishwa na ng'ombe na mungu anayewakilishwa na fahali. Hizi zilikuwa miungu muhimu kwa Wamisri. Pigo hili dhidi ya mifugo linathibitisha kwamba Mungu ni mkuu kuliko miungu hii ya Misri.</w:t>
      </w:r>
    </w:p>
    <w:p>
      <w:pPr/>
      <w:r>
        <w:rPr>
          <w:lang w:val="sw_KE" w:bidi="sw_KE"/>
        </w:rPr>
      </w:r>
      <w:r>
        <w:rPr>
          <w:lang w:val="sw_KE" w:bidi="sw_KE"/>
        </w:rPr>
        <w:t xml:space="preserve">Simama na uonyeshe picha ya </w:t>
      </w:r>
      <w:r>
        <w:rPr>
          <w:lang w:val="sw_KE" w:bidi="sw_KE"/>
        </w:rPr>
        <w:t>sanamu ya fahali takatifu, Apis</w:t>
      </w:r>
      <w:r>
        <w:rPr>
          <w:lang w:val="sw_KE" w:bidi="sw_KE"/>
        </w:rPr>
        <w:t xml:space="preserve">, ambayo Wamisri waliabudu kama mungu. Onyesha picha ya </w:t>
      </w:r>
      <w:r>
        <w:rPr>
          <w:lang w:val="sw_KE" w:bidi="sw_KE"/>
        </w:rPr>
        <w:t>sanamu ya ng'ombe takatifu, Hathor</w:t>
      </w:r>
      <w:r>
        <w:rPr>
          <w:lang w:val="sw_KE" w:bidi="sw_KE"/>
        </w:rPr>
        <w:t>. Sitisha kurekodi hapa.</w:t>
      </w:r>
    </w:p>
    <w:p>
      <w:pPr/>
      <w:r>
        <w:rPr>
          <w:lang w:val="sw_KE" w:bidi="sw_KE"/>
        </w:rPr>
      </w:r>
      <w:r>
        <w:rPr>
          <w:lang w:val="sw_KE" w:bidi="sw_KE"/>
        </w:rPr>
        <w:t>Mungu anasema umwambie Farao kwamba "Mkono wa Bwana utapiga..." Mkono wa Bwana ni sitiari inayorejelea nguvu kamili ya Mungu. Mungu ataingilia katika chochote kinachoendelea. Wakati Mungu anazungumza kuhusu kutumia mkono wake, Mungu anazungumza kuhusu kuleta nguvu yake yote kwa tukio hilo. Hatuwezi kuona mkono wa Mungu. Tunaona matokeo ya Mungu kwa kutumia nguvu hii. Picha hii ya mkono wa Mungu unaotenda kazi ni njia ya kutusaidia kuelewa uwezo mkuu na mamlaka ya Mungu juu ya kila kitu. Katika mapigo ya kwanza, Haruni alitumia fimbo yake ili kuanza pigo. Hapa, Haruni hatumii fimbo yake. Mungu anatuma tauni moja kwa moja. Mungu anaonyesha kwamba hahitaji fimbo ya Haruni ili kuanza pigo. Mungu anatumia mkono wake wa nguvu kuanzisha pigo.</w:t>
      </w:r>
    </w:p>
    <w:p>
      <w:pPr/>
      <w:r>
        <w:rPr>
          <w:lang w:val="sw_KE" w:bidi="sw_KE"/>
        </w:rPr>
      </w:r>
      <w:r>
        <w:rPr>
          <w:lang w:val="sw_KE" w:bidi="sw_KE"/>
        </w:rPr>
        <w:t>Mungu anamwambia Musa amwambie Farao kwamba nguvu ya Mungu itapiga mifugo ya Misri. Mifugo ni wanyama ambao wamefugwa au kudhibitiwa na watu na kutumiwa kwa kazi na chakula. Wanyama hawa walijumuisha farasi, punda, ngamia, ng'ombe, kondoo, na mbuzi. Neno 'ng'ombe' (cattle) linajumuisha ng'ombe jike na madume wengi. Aina nyingine za wanyama zinajumuisha wanyama wa kiume na wa kike kwa jina.</w:t>
      </w:r>
    </w:p>
    <w:p>
      <w:pPr/>
      <w:r>
        <w:rPr>
          <w:lang w:val="sw_KE" w:bidi="sw_KE"/>
        </w:rPr>
      </w:r>
      <w:r>
        <w:rPr>
          <w:lang w:val="sw_KE" w:bidi="sw_KE"/>
        </w:rPr>
        <w:t xml:space="preserve">Sitisha na uonyeshe picha ya kila mmoja wa wanyama hawa: </w:t>
      </w:r>
      <w:r>
        <w:rPr>
          <w:lang w:val="sw_KE" w:bidi="sw_KE"/>
        </w:rPr>
        <w:t>farasi</w:t>
      </w:r>
      <w:r>
        <w:rPr>
          <w:lang w:val="sw_KE" w:bidi="sw_KE"/>
        </w:rPr>
        <w:t xml:space="preserve">, </w:t>
      </w:r>
      <w:r>
        <w:rPr>
          <w:lang w:val="sw_KE" w:bidi="sw_KE"/>
        </w:rPr>
        <w:t>punda</w:t>
      </w:r>
      <w:r>
        <w:rPr>
          <w:lang w:val="sw_KE" w:bidi="sw_KE"/>
        </w:rPr>
        <w:t xml:space="preserve">, </w:t>
      </w:r>
      <w:r>
        <w:rPr>
          <w:lang w:val="sw_KE" w:bidi="sw_KE"/>
        </w:rPr>
        <w:t>ngamia mwenye nundu moja</w:t>
      </w:r>
      <w:r>
        <w:rPr>
          <w:lang w:val="sw_KE" w:bidi="sw_KE"/>
        </w:rPr>
        <w:t xml:space="preserve">, </w:t>
      </w:r>
      <w:r>
        <w:rPr>
          <w:b/>
          <w:lang w:val="sw_KE" w:bidi="sw_KE"/>
        </w:rPr>
        <w:t>ng'ombe</w:t>
      </w:r>
      <w:r>
        <w:rPr>
          <w:lang w:val="sw_KE" w:bidi="sw_KE"/>
        </w:rPr>
        <w:t xml:space="preserve">, </w:t>
      </w:r>
      <w:r>
        <w:rPr>
          <w:lang w:val="sw_KE" w:bidi="sw_KE"/>
        </w:rPr>
        <w:t>dume la ng'ombe</w:t>
      </w:r>
      <w:r>
        <w:rPr>
          <w:lang w:val="sw_KE" w:bidi="sw_KE"/>
        </w:rPr>
        <w:t xml:space="preserve">, </w:t>
      </w:r>
      <w:r>
        <w:rPr>
          <w:lang w:val="sw_KE" w:bidi="sw_KE"/>
        </w:rPr>
        <w:t>kondoo dume</w:t>
      </w:r>
      <w:r>
        <w:rPr>
          <w:lang w:val="sw_KE" w:bidi="sw_KE"/>
        </w:rPr>
        <w:t xml:space="preserve">, </w:t>
      </w:r>
      <w:r>
        <w:rPr>
          <w:lang w:val="sw_KE" w:bidi="sw_KE"/>
        </w:rPr>
        <w:t>kondoo jike</w:t>
      </w:r>
      <w:r>
        <w:rPr>
          <w:lang w:val="sw_KE" w:bidi="sw_KE"/>
        </w:rPr>
        <w:t xml:space="preserve">, </w:t>
      </w:r>
      <w:r>
        <w:rPr>
          <w:lang w:val="sw_KE" w:bidi="sw_KE"/>
        </w:rPr>
        <w:t>mbuzi</w:t>
      </w:r>
      <w:r>
        <w:rPr>
          <w:lang w:val="sw_KE" w:bidi="sw_KE"/>
        </w:rPr>
        <w:t>. Sitisha kurekodi hapa.</w:t>
      </w:r>
    </w:p>
    <w:p>
      <w:pPr/>
      <w:r>
        <w:rPr>
          <w:lang w:val="sw_KE" w:bidi="sw_KE"/>
        </w:rPr>
      </w:r>
      <w:r>
        <w:rPr>
          <w:lang w:val="sw_KE" w:bidi="sw_KE"/>
        </w:rPr>
        <w:t>Mungu atawaletea wanyama hawa tauni kali, jambo linalomaanisha kwamba wanyama hao watakufa. Pigo hilo litawapata wanyama wa Misri lakini si mifugo ya Waisraeli. Mungu alisema kwamba hakuna wanyama mmoja wa Waisraeli angekufa. Mungu aliweka wakati maalum wa kuanza kwa pigo dhidi ya mifugo. Musa alikuwa akizungumza na Farao. Musa alimwambia Farao kwamba pigo litaanza kesho.</w:t>
      </w:r>
    </w:p>
    <w:p>
      <w:pPr/>
      <w:r>
        <w:rPr>
          <w:lang w:val="sw_KE" w:bidi="sw_KE"/>
        </w:rPr>
      </w:r>
      <w:r>
        <w:rPr>
          <w:lang w:val="sw_KE" w:bidi="sw_KE"/>
        </w:rPr>
        <w:t>Siku iliyofuata, Mungu alifanya hasa kile alichosema angefanya. Mungu alituma pigo kwa wanyama. Kama vile Mungu alivyosema, mifugo ya Misri ilikufa. Kama vile Mungu alivyosema, mifugo ya Waisraeli haikufa.</w:t>
      </w:r>
    </w:p>
    <w:p>
      <w:pPr/>
      <w:r>
        <w:rPr>
          <w:lang w:val="sw_KE" w:bidi="sw_KE"/>
        </w:rPr>
      </w:r>
      <w:r>
        <w:rPr>
          <w:lang w:val="sw_KE" w:bidi="sw_KE"/>
        </w:rPr>
        <w:t>Katika maandiko, mara nyingi, kuna ongezeko la namba kwa makusudi au kusema kwamba idadi kubwa ya watu ilikuwepo wakati idadi hiyo inaweza kuwa chache. Maandiko yanaweza kusema Israeli yote au Yerusalemu yote au Misri yote ilifanya jambo fulani. Inamaanisha kwamba idadi kubwa ya watu walifanya kitu. Hapa, maandiko yanasema mifugo yote ya Wamisri ilikufa. Mifugo yote haikufa. Hata hivyo, idadi kubwa sana ya wanyama walikufa kutoka kwa pigo hili.</w:t>
      </w:r>
    </w:p>
    <w:p>
      <w:pPr/>
      <w:r>
        <w:rPr>
          <w:lang w:val="sw_KE" w:bidi="sw_KE"/>
        </w:rPr>
      </w:r>
      <w:r>
        <w:rPr>
          <w:lang w:val="sw_KE" w:bidi="sw_KE"/>
        </w:rPr>
        <w:t>Sitisha na mjadili: Simulia hadithi ambayo inahusisha tukio kubwa sana na watu wengi. Msimulizi wa hadithi anapaswa kutumia maneno ambayo ni makubwa sana au kuongezeka kwa idadi ili kuelezea tukio hili kwa kutumia maneno yanayoonyesha kwamba kulikuwa na kikundi kikubwa sana hapo. Msimulizi wa hadithi anaelezea vipi hili? Wasikilizaji wanaelewa vipi kwamba hii ni chumvi ya kukusudia? Sitisha kurekodi hapa.</w:t>
      </w:r>
    </w:p>
    <w:p>
      <w:pPr/>
      <w:r>
        <w:rPr>
          <w:lang w:val="sw_KE" w:bidi="sw_KE"/>
        </w:rPr>
      </w:r>
      <w:r>
        <w:rPr>
          <w:lang w:val="sw_KE" w:bidi="sw_KE"/>
        </w:rPr>
        <w:t>Baada ya mifugo ya Misri kufa, Farao aliwatuma maafisa wake ili kuona kile kilichotokea kwa mifugo ya Waisraeli. Maafisa waligundua na kuripoti kwa Farao kwamba hakuna mnyama mmoja wa Waisraeli aliyekufa.</w:t>
      </w:r>
    </w:p>
    <w:p>
      <w:pPr/>
      <w:r>
        <w:rPr>
          <w:lang w:val="sw_KE" w:bidi="sw_KE"/>
        </w:rPr>
      </w:r>
      <w:r>
        <w:rPr>
          <w:lang w:val="sw_KE" w:bidi="sw_KE"/>
        </w:rPr>
        <w:t>Moyo wa Farao ulibaki mkaidi au mgumu au usio na kujitoa Tafsiri moja inasema, Mfalme huyo bado alikuwa mkaidi sana kuwaacha watu waende. Hii ni taswira inayomaanisha kuwa Farao au mfalme wa Misri hakushawishika hata na maafa haya kwamba Mungu alikuwa na nguvu zote. Farao hakushawishika kwamba alihitaji kuwaacha watu wa Mungu waondoke Misri.</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9:1–7 katika tafsiri iliyo rahisi zaidi kueleweka.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Kifungu hiki kina matukio 2.</w:t>
      </w:r>
    </w:p>
    <w:p>
      <w:pPr/>
      <w:r>
        <w:rPr>
          <w:lang w:val="sw_KE" w:bidi="sw_KE"/>
        </w:rPr>
      </w:r>
      <w:r>
        <w:rPr>
          <w:b/>
          <w:lang w:val="sw_KE" w:bidi="sw_KE"/>
        </w:rPr>
        <w:t>Katika tukio la kwanza:</w:t>
      </w:r>
      <w:r>
        <w:rPr>
          <w:lang w:val="sw_KE" w:bidi="sw_KE"/>
        </w:rPr>
        <w:t xml:space="preserve"> Mungu anamtuma Musa ili kumwambia Farao kwamba pigo linalofuata litasababisha mifugo kufa.</w:t>
      </w:r>
    </w:p>
    <w:p>
      <w:pPr/>
      <w:r>
        <w:rPr>
          <w:lang w:val="sw_KE" w:bidi="sw_KE"/>
        </w:rPr>
      </w:r>
      <w:r>
        <w:rPr>
          <w:b/>
          <w:lang w:val="sw_KE" w:bidi="sw_KE"/>
        </w:rPr>
        <w:t>Katika tukio la pili:</w:t>
      </w:r>
      <w:r>
        <w:rPr>
          <w:lang w:val="sw_KE" w:bidi="sw_KE"/>
        </w:rPr>
        <w:t xml:space="preserve"> Mifugo ya Misri inakufa lakini Farao anakataa kuwaacha watu waondoke.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Mungu au Yahweh</w:t>
      </w:r>
    </w:p>
    <w:p>
      <w:pPr>
        <w:pStyle w:val="ListBullet"/>
        <w:spacing w:line="240" w:lineRule="auto"/>
        <w:ind w:left="720"/>
      </w:pPr>
      <w:r>
        <w:rPr>
          <w:lang w:val="sw_KE" w:bidi="sw_KE"/>
        </w:rPr>
      </w:r>
      <w:r>
        <w:rPr>
          <w:lang w:val="sw_KE" w:bidi="sw_KE"/>
        </w:rPr>
        <w:t>Maafisa wa mfalme</w:t>
      </w:r>
    </w:p>
    <w:p>
      <w:pPr>
        <w:pStyle w:val="ListBullet"/>
        <w:spacing w:line="240" w:lineRule="auto"/>
        <w:ind w:left="720"/>
      </w:pPr>
      <w:r>
        <w:rPr>
          <w:lang w:val="sw_KE" w:bidi="sw_KE"/>
        </w:rPr>
      </w:r>
      <w:r>
        <w:rPr>
          <w:lang w:val="sw_KE" w:bidi="sw_KE"/>
        </w:rPr>
        <w:t>Waisraeli na mifugo yao</w:t>
      </w:r>
    </w:p>
    <w:p>
      <w:pPr>
        <w:pStyle w:val="ListBullet"/>
        <w:spacing w:line="240" w:lineRule="auto"/>
        <w:ind w:left="720"/>
      </w:pPr>
      <w:r>
        <w:rPr>
          <w:lang w:val="sw_KE" w:bidi="sw_KE"/>
        </w:rPr>
      </w:r>
      <w:r>
        <w:rPr>
          <w:lang w:val="sw_KE" w:bidi="sw_KE"/>
        </w:rPr>
        <w:t>Wamisri na mifugo yao</w:t>
      </w:r>
    </w:p>
    <w:p>
      <w:pPr/>
      <w:r>
        <w:rPr>
          <w:lang w:val="sw_KE" w:bidi="sw_KE"/>
        </w:rPr>
      </w:r>
      <w:r>
        <w:rPr>
          <w:lang w:val="sw_KE" w:bidi="sw_KE"/>
        </w:rPr>
        <w:t>Kama kikundi, zingatia sehemu hizi za mazingira ya kifungu:</w:t>
      </w:r>
    </w:p>
    <w:p>
      <w:pPr/>
      <w:r>
        <w:rPr>
          <w:lang w:val="sw_KE" w:bidi="sw_KE"/>
        </w:rPr>
      </w:r>
      <w:r>
        <w:rPr>
          <w:lang w:val="sw_KE" w:bidi="sw_KE"/>
        </w:rPr>
        <w:t>Kifungu kinaanza na neno la wakati au neno la kuunganisha. Simulizi ya awali inaishia kwa kauli kwamba Farao ameufanya moyo wake kuwa mgumu au Farao amekuwa mkaidi na kukataa kuwaacha Waebrania waondoke. Kisha, Yahweh anamwambia Musa arudi na tangazo la pigo linalofuata. Kisha ni neno ambalo linaunganisha kifungu cha sasa na kifungu cha awali.</w:t>
      </w:r>
    </w:p>
    <w:p>
      <w:pPr/>
      <w:r>
        <w:rPr>
          <w:lang w:val="sw_KE" w:bidi="sw_KE"/>
        </w:rPr>
      </w:r>
      <w:r>
        <w:rPr>
          <w:lang w:val="sw_KE" w:bidi="sw_KE"/>
        </w:rPr>
        <w:t>Sitisha na simulia hadithi ambayo inajumuisha mlolongo wa matukio. Sikiliza kwa makini msimulizi wa hadithi. Ni neno au maneno gani msimulizi anayotumia kusema kwamba tukio moja linaanza mara tu tukio la awali linapomalizika? Sitisha kurekodi hapa.</w:t>
      </w:r>
    </w:p>
    <w:p>
      <w:pPr/>
      <w:r>
        <w:rPr>
          <w:lang w:val="sw_KE" w:bidi="sw_KE"/>
        </w:rPr>
      </w:r>
      <w:r>
        <w:rPr>
          <w:lang w:val="sw_KE" w:bidi="sw_KE"/>
        </w:rPr>
        <w:t>Katika onyesho la 1, Yahweh anazungumza na Musa na kumwambia Musa aende kwa Farao na ujumbe maalum. Yahweh hamjumuishi Haruni katika amri hii. Yahweh anampa Musa ujumbe maalum sana yenye maelezo kuhusu kile Yahweh atafanya kwa pigo linalofuata. Musa anasema, "Hivi ndivyo Yahweh, Mungu wa Waebrania, anavyosema." Katika Agano la Kale, manabii mara nyingi walianza ujumbe wao kutoka kwa Mungu kwa kifungu hiki ili kuonyesha kwamba maneno wanayokwenda kuzungumza ni kutoka kwa Yahweh.</w:t>
      </w:r>
    </w:p>
    <w:p>
      <w:pPr/>
      <w:r>
        <w:rPr>
          <w:lang w:val="sw_KE" w:bidi="sw_KE"/>
        </w:rPr>
      </w:r>
      <w:r>
        <w:rPr>
          <w:lang w:val="sw_KE" w:bidi="sw_KE"/>
        </w:rPr>
        <w:t>Sitisha hapa na mjadili kama timu: Ni njia zipi mnazotumia kutanguliza ujumbe muhimu kutoka kwa manabii au walimu katika utamaduni wenu? Sitisha kurekodi hapa.</w:t>
      </w:r>
    </w:p>
    <w:p>
      <w:pPr/>
      <w:r>
        <w:rPr>
          <w:lang w:val="sw_KE" w:bidi="sw_KE"/>
        </w:rPr>
      </w:r>
      <w:r>
        <w:rPr>
          <w:lang w:val="sw_KE" w:bidi="sw_KE"/>
        </w:rPr>
        <w:t>Wakati huu, pigo litasababisha wanyama kufa. Hii ni mara ya kwanza kwa pigo kusababisha kifo. Pia, Yahweh atawatendea Wamisri na Waisraeli kwa njia tofauti wakati huu. Wanyama wa Misri watakufa. Hakutakuwa na kifo kati ya wanyama wa Israeli. Hii ina maana kwamba pigo litawagusa Wamisri tu. Musa anamwambia Farao kwamba Yahweh tayari ameamua wakati pigo litaanza. Yahweh anasema pigo litaanza kesho. Musa anaenda kumpa Farao ujumbe wa Yahweh. Ujumbe umerekodiwa mara moja tu. Hatujui kama hii ni nukuu ya moja kwa moja ya ujumbe wa Yahweh au kama huu ni ujumbe kama ulivyotolewa na Musa kwa Farao. Tafsiri inabaki sawa.</w:t>
      </w:r>
    </w:p>
    <w:p>
      <w:pPr/>
      <w:r>
        <w:rPr>
          <w:lang w:val="sw_KE" w:bidi="sw_KE"/>
        </w:rPr>
      </w:r>
      <w:r>
        <w:rPr>
          <w:lang w:val="sw_KE" w:bidi="sw_KE"/>
        </w:rPr>
        <w:t>Katika tukio la 2, Yahweh anafanya hasa kile Yahweh alisema angefanya. Andiko linasema kwamba wanyama wote wa Misri walikufa. Ni muhimu kutafsiri hii kama ilivyoandikwa—wanyama wote walikufa. Hata hivyo, tunahitaji kuelewa kwamba si wanyama wote waliofariki. Hii ni njia ya kusema kwamba idadi kubwa sana ya wanyama walikufa. Farao anawatuma maafisa ili kuona kile kilichotokea kwa mifugo ya Waisraeli. Maafisa waliripoti kwamba hakuna mifugo ya Waisraeli iliyokufa. Hata kwa hili, Farao hakushawishika. Maandishi yanatumia taswira ili kuelezea matendo ya Farao. Moyo wa Farao ulikuwa mgumu au mkaidi au usioyumbika. Farao alikataa kuwaacha watu waondoke.</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9:1–7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2.</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Maafisa wa mfalme</w:t>
      </w:r>
    </w:p>
    <w:p>
      <w:pPr>
        <w:pStyle w:val="ListBullet"/>
        <w:spacing w:line="240" w:lineRule="auto"/>
        <w:ind w:left="720"/>
      </w:pPr>
      <w:r>
        <w:rPr>
          <w:lang w:val="sw_KE" w:bidi="sw_KE"/>
        </w:rPr>
      </w:r>
      <w:r>
        <w:rPr>
          <w:lang w:val="sw_KE" w:bidi="sw_KE"/>
        </w:rPr>
        <w:t>Waisraeli na mifugo yao</w:t>
      </w:r>
    </w:p>
    <w:p>
      <w:pPr>
        <w:pStyle w:val="ListBullet"/>
        <w:spacing w:line="240" w:lineRule="auto"/>
        <w:ind w:left="720"/>
      </w:pPr>
      <w:r>
        <w:rPr>
          <w:lang w:val="sw_KE" w:bidi="sw_KE"/>
        </w:rPr>
      </w:r>
      <w:r>
        <w:rPr>
          <w:lang w:val="sw_KE" w:bidi="sw_KE"/>
        </w:rPr>
        <w:t>Wamisri na mifugo yao</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Katika onyesho la 1, Yahweh anamwambia Musa arudi kwa Farao na ujumbe kwamba Yahweh atatuma pigo lingine. Musa anapaswa kudai kwamba Farao awaache Waisraeli waondoke Misri. Ikiwa Farao anakataa, mkono wa Yahweh utapiga mifugo ya Wamisri. Wakati huu pigo litasababisha mifugo ya watu wa Misri ife lakini pigo halitagusa mifugo ya Waisraeli. Musa anatii na kwenda kwa Farao na kutoa ujumbe huu.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Musa, "Unahisi vipi kuhusu kutoa ujumbe huu?" Unaweza kusikia, "Ninaogopa kwa sababu wakati huu Aaron hataenda pamoja nami." Itakuwa mimi tu nikizungumza na Farao. Sijui kwa nini Mungu anataka nifanye hivi peke yangu," au, "Ujumbe huu unaonekana mbaya sana. Nadhani Farao atakuwa na hasira anaposikia hili," au, "Inaonekana kwangu kama Mungu anaonyesha nguvu yake na kwamba Mungu ni mwenye nguvu zaidi kuliko ng'ombe mtakatifu wa Misri na fahali mtakatifu ambaye Farao anamwabudu." Ninafurahi kwamba Mungu anamwonyesha Farao hili.</w:t>
      </w:r>
    </w:p>
    <w:p>
      <w:pPr>
        <w:pStyle w:val="ListBullet"/>
        <w:spacing w:line="240" w:lineRule="auto"/>
        <w:ind w:left="720"/>
      </w:pPr>
      <w:r>
        <w:rPr>
          <w:lang w:val="sw_KE" w:bidi="sw_KE"/>
        </w:rPr>
      </w:r>
      <w:r>
        <w:rPr>
          <w:lang w:val="sw_KE" w:bidi="sw_KE"/>
        </w:rPr>
        <w:t>Muulize Farao, "Unahisi vipi unaposikia ujumbe huu?" Unaweza kusikia, "Huu ni upuzi. Haiwezekani kwamba Mungu huyu ambaye hakuna mtu anayeweza kumwona ana nguvu zaidi kuliko miungu ya Misri. Musa anasema mifugo ya Waisraeli haitaguswa. Siamini hivyo. Hakuna mtu anayeweza kupeleka ugonjwa kama huo kwa mifugo bila kuangamiza yote. Hili halitaleta matokeo yoyote.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2, Siku iliyofuata, Yahweh anatuma pigo kwenye mifugo ya Misri na mifugo ya Misri inakufa. Farao anawatuma maafisa ili kujua kile kilichotokea kwa mifugo ya Waisraeli. Maafisa wanaripoti kwamba hakuna mifugo ya Waisraeli iliyokufa. Lakini hata kwa maelezo haya, Farao alibaki mkaidi. Farao alikataa kuwaruhusu Waisraeli kuondoka Misri.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maafisa, "Mlifikiria nini mlipoona kwamba mifugo yote ya Waisraeli ilikuwa salama?" Unaweza kusikia:</w:t>
      </w:r>
    </w:p>
    <w:p>
      <w:pPr>
        <w:pStyle w:val="ListBullet"/>
        <w:spacing w:line="240" w:lineRule="auto"/>
        <w:ind w:left="720"/>
      </w:pPr>
      <w:r>
        <w:rPr>
          <w:lang w:val="sw_KE" w:bidi="sw_KE"/>
        </w:rPr>
      </w:r>
      <w:r>
        <w:rPr>
          <w:lang w:val="sw_KE" w:bidi="sw_KE"/>
        </w:rPr>
        <w:t>Waulize Waisraeli, "Mnahisi vipi leo?" Unaweza kusikia:</w:t>
      </w:r>
    </w:p>
    <w:p>
      <w:pPr>
        <w:pStyle w:val="ListBullet"/>
        <w:spacing w:line="240" w:lineRule="auto"/>
        <w:ind w:left="720"/>
      </w:pPr>
      <w:r>
        <w:rPr>
          <w:lang w:val="sw_KE" w:bidi="sw_KE"/>
        </w:rPr>
      </w:r>
      <w:r>
        <w:rPr>
          <w:lang w:val="sw_KE" w:bidi="sw_KE"/>
        </w:rPr>
        <w:t>Muulize Farao, "Unahisi vipi leo?" Unaweza kusikia:</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Kutoka 9:1–7 katika tafsiri iliyo rahisi zaidi kueleweka.</w:t>
      </w:r>
    </w:p>
    <w:p>
      <w:pPr/>
      <w:r>
        <w:rPr>
          <w:lang w:val="sw_KE" w:bidi="sw_KE"/>
        </w:rPr>
      </w:r>
      <w:r>
        <w:rPr>
          <w:lang w:val="sw_KE" w:bidi="sw_KE"/>
        </w:rPr>
        <w:t>Katika hatua hii, kikundi hicho kitajadili maneno muhimu na istilahi zilizomo katika fungu hili.</w:t>
      </w:r>
    </w:p>
    <w:p>
      <w:pPr/>
      <w:r>
        <w:rPr>
          <w:lang w:val="sw_KE" w:bidi="sw_KE"/>
        </w:rPr>
      </w:r>
      <w:r>
        <w:rPr>
          <w:lang w:val="sw_KE" w:bidi="sw_KE"/>
        </w:rPr>
        <w:t xml:space="preserve">Hili ni </w:t>
      </w:r>
      <w:r>
        <w:rPr>
          <w:b/>
          <w:lang w:val="sw_KE" w:bidi="sw_KE"/>
        </w:rPr>
        <w:t>pigo</w:t>
      </w:r>
      <w:r>
        <w:rPr>
          <w:lang w:val="sw_KE" w:bidi="sw_KE"/>
        </w:rPr>
        <w:t xml:space="preserve"> la tano au maafa ambayo Mungu analeta nchini Misri. Tumia neno lile lile kwa ajili ya pigo ambalo umetumia kwa mapigo manne ya awali.</w:t>
      </w:r>
    </w:p>
    <w:p>
      <w:pPr/>
      <w:r>
        <w:rPr>
          <w:lang w:val="sw_KE" w:bidi="sw_KE"/>
        </w:rPr>
      </w:r>
      <w:r>
        <w:rPr>
          <w:lang w:val="sw_KE" w:bidi="sw_KE"/>
        </w:rPr>
        <w:t xml:space="preserve">Mungu anajitambulisha kama </w:t>
      </w:r>
      <w:r>
        <w:rPr>
          <w:b/>
          <w:lang w:val="sw_KE" w:bidi="sw_KE"/>
        </w:rPr>
        <w:t>Yahweh</w:t>
      </w:r>
      <w:r>
        <w:rPr>
          <w:lang w:val="sw_KE" w:bidi="sw_KE"/>
        </w:rPr>
        <w:t xml:space="preserve">, </w:t>
      </w:r>
      <w:r>
        <w:rPr>
          <w:b/>
          <w:lang w:val="sw_KE" w:bidi="sw_KE"/>
        </w:rPr>
        <w:t>Mungu</w:t>
      </w:r>
      <w:r>
        <w:rPr>
          <w:lang w:val="sw_KE" w:bidi="sw_KE"/>
        </w:rPr>
        <w:t xml:space="preserve"> wa </w:t>
      </w:r>
      <w:r>
        <w:rPr>
          <w:b/>
          <w:lang w:val="sw_KE" w:bidi="sw_KE"/>
        </w:rPr>
        <w:t>Waebrania</w:t>
      </w:r>
      <w:r>
        <w:rPr>
          <w:lang w:val="sw_KE" w:bidi="sw_KE"/>
        </w:rPr>
        <w:t xml:space="preserve">. </w:t>
      </w:r>
      <w:r>
        <w:rPr>
          <w:lang w:val="sw_KE" w:bidi="sw_KE"/>
        </w:rPr>
        <w:t>Yahweh</w:t>
      </w:r>
      <w:r>
        <w:rPr>
          <w:lang w:val="sw_KE" w:bidi="sw_KE"/>
        </w:rPr>
        <w:t xml:space="preserve">, </w:t>
      </w:r>
      <w:r>
        <w:rPr>
          <w:lang w:val="sw_KE" w:bidi="sw_KE"/>
        </w:rPr>
        <w:t>Waebrania</w:t>
      </w:r>
      <w:r>
        <w:rPr>
          <w:lang w:val="sw_KE" w:bidi="sw_KE"/>
        </w:rPr>
        <w:t xml:space="preserve"> na </w:t>
      </w:r>
      <w:r>
        <w:rPr>
          <w:lang w:val="sw_KE" w:bidi="sw_KE"/>
        </w:rPr>
        <w:t>Mungu</w:t>
      </w:r>
      <w:r>
        <w:rPr>
          <w:lang w:val="sw_KE" w:bidi="sw_KE"/>
        </w:rPr>
        <w:t xml:space="preserve"> vinajadiliwa katika Master Glossary. Tumia neno lile lile kwa Yahweh na kwa Mungu ambalo umetumia katika vifungu vya awali.</w:t>
      </w:r>
    </w:p>
    <w:p>
      <w:pPr/>
      <w:r>
        <w:rPr>
          <w:lang w:val="sw_KE" w:bidi="sw_KE"/>
        </w:rPr>
      </w:r>
      <w:r>
        <w:rPr>
          <w:lang w:val="sw_KE" w:bidi="sw_KE"/>
        </w:rPr>
        <w:t xml:space="preserve">Yahweh anamwambia Farao awaache watu waende ili waweze </w:t>
      </w:r>
      <w:r>
        <w:rPr>
          <w:b/>
          <w:lang w:val="sw_KE" w:bidi="sw_KE"/>
        </w:rPr>
        <w:t>kumwabudu</w:t>
      </w:r>
      <w:r>
        <w:rPr>
          <w:lang w:val="sw_KE" w:bidi="sw_KE"/>
        </w:rPr>
        <w:t xml:space="preserve"> Mungu. Tumia neno lilelile kwa </w:t>
      </w:r>
      <w:r>
        <w:rPr>
          <w:lang w:val="sw_KE" w:bidi="sw_KE"/>
        </w:rPr>
        <w:t>ibada</w:t>
      </w:r>
      <w:r>
        <w:rPr>
          <w:lang w:val="sw_KE" w:bidi="sw_KE"/>
        </w:rPr>
        <w:t xml:space="preserve"> ambalo umetumia katika vifungu vya awali.</w:t>
      </w:r>
    </w:p>
    <w:p>
      <w:pPr/>
      <w:r>
        <w:rPr>
          <w:lang w:val="sw_KE" w:bidi="sw_KE"/>
        </w:rPr>
      </w:r>
      <w:r>
        <w:rPr>
          <w:lang w:val="sw_KE" w:bidi="sw_KE"/>
        </w:rPr>
        <w:t xml:space="preserve">Baadhi ya tafsiri zinatumia jina </w:t>
      </w:r>
      <w:r>
        <w:rPr>
          <w:b/>
          <w:lang w:val="sw_KE" w:bidi="sw_KE"/>
        </w:rPr>
        <w:t>Farao</w:t>
      </w:r>
      <w:r>
        <w:rPr>
          <w:lang w:val="sw_KE" w:bidi="sw_KE"/>
        </w:rPr>
        <w:t xml:space="preserve"> ambalo ni cheo cha </w:t>
      </w:r>
      <w:r>
        <w:rPr>
          <w:lang w:val="sw_KE" w:bidi="sw_KE"/>
        </w:rPr>
        <w:t>mfalme</w:t>
      </w:r>
      <w:r>
        <w:rPr>
          <w:lang w:val="sw_KE" w:bidi="sw_KE"/>
        </w:rPr>
        <w:t xml:space="preserve"> wa Misri. Kila mfalme anaitwa Farao na kisha ana jina lake mwenyewe la kufuata. Kifungu hiki hakitupi jina la mfalme. Baadhi ya tafsiri zinatumia neno mfalme badala ya cheo Farao. Tumia istilahi ileile uliyotumia katika vifungu vilivyotangulia. </w:t>
      </w:r>
      <w:r>
        <w:rPr>
          <w:lang w:val="sw_KE" w:bidi="sw_KE"/>
        </w:rPr>
        <w:t>Farao</w:t>
      </w:r>
      <w:r>
        <w:rPr>
          <w:lang w:val="sw_KE" w:bidi="sw_KE"/>
        </w:rPr>
        <w:t xml:space="preserve"> anajadiliwa katika Faharasa Kuu.</w:t>
      </w:r>
    </w:p>
    <w:p>
      <w:pPr/>
      <w:r>
        <w:rPr>
          <w:lang w:val="sw_KE" w:bidi="sw_KE"/>
        </w:rPr>
      </w:r>
      <w:r>
        <w:rPr>
          <w:b/>
          <w:lang w:val="sw_KE" w:bidi="sw_KE"/>
        </w:rPr>
        <w:t>Mkono wa Yahweh</w:t>
      </w:r>
      <w:r>
        <w:rPr>
          <w:lang w:val="sw_KE" w:bidi="sw_KE"/>
        </w:rPr>
        <w:t xml:space="preserve"> ni picha ya maneno inayoelezea uwezo kamili au nguvu ya Mungu. Ulikuwa na usemi uleule wakati Musa na Haruni walipomkaribia Farao na fimbo ya Haruni ikawa nyoka. Tumia maneno yaleyale uliyotumia kwa kifungu hicho.</w:t>
      </w:r>
    </w:p>
    <w:p>
      <w:pPr/>
      <w:r>
        <w:rPr>
          <w:lang w:val="sw_KE" w:bidi="sw_KE"/>
        </w:rPr>
      </w:r>
      <w:r>
        <w:rPr>
          <w:lang w:val="sw_KE" w:bidi="sw_KE"/>
        </w:rPr>
        <w:t xml:space="preserve">Yahweh hataruhusu mifugo ya Waisraeli kufa. Tafsiri </w:t>
      </w:r>
      <w:r>
        <w:rPr>
          <w:lang w:val="sw_KE" w:bidi="sw_KE"/>
        </w:rPr>
        <w:t>Waisraeli</w:t>
      </w:r>
      <w:r>
        <w:rPr>
          <w:lang w:val="sw_KE" w:bidi="sw_KE"/>
        </w:rPr>
        <w:t xml:space="preserve"> kwa njia sawa na ulivyofanya awali, na kumbuka kwamba </w:t>
      </w:r>
      <w:r>
        <w:rPr>
          <w:lang w:val="sw_KE" w:bidi="sw_KE"/>
        </w:rPr>
        <w:t>Israeli</w:t>
      </w:r>
      <w:r>
        <w:rPr>
          <w:lang w:val="sw_KE" w:bidi="sw_KE"/>
        </w:rPr>
        <w:t xml:space="preserve"> iko katika Faharasa Kuu.</w:t>
      </w:r>
    </w:p>
    <w:p>
      <w:pPr/>
      <w:r>
        <w:rPr>
          <w:lang w:val="sw_KE" w:bidi="sw_KE"/>
        </w:rPr>
      </w:r>
      <w:r>
        <w:rPr>
          <w:lang w:val="sw_KE" w:bidi="sw_KE"/>
        </w:rPr>
        <w:t>Moyo</w:t>
      </w:r>
      <w:r>
        <w:rPr>
          <w:lang w:val="sw_KE" w:bidi="sw_KE"/>
        </w:rPr>
        <w:t xml:space="preserve"> wa Farao ulibaki mkaidi au ulikuwa mgumu. Tumia tafsiri ile ile ambayo umetumia awali kwa usemi huu. Hili ni picha ya neno la kuelezea kwamba Farao alikataa kukiri nguvu ya Mungu. Farao alikataa kumsikiliza Musa. Farao alikataa kuwaacha Waisraeli waondoke.</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9:8–12</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9:8–12 na iwekeni katika mioyo yenu.</w:t>
      </w:r>
    </w:p>
    <w:p>
      <w:pPr/>
      <w:r>
        <w:rPr>
          <w:lang w:val="sw_KE" w:bidi="sw_KE"/>
        </w:rPr>
      </w:r>
      <w:r>
        <w:rPr>
          <w:lang w:val="sw_KE" w:bidi="sw_KE"/>
        </w:rPr>
        <w:t>Sikiliza toleo la sauti la Kutoka 9:8–12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kifungu hiki?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9:8–12 katika tafsiri iliyo rahisi zaidi kueleweka.</w:t>
      </w:r>
    </w:p>
    <w:p>
      <w:pPr/>
      <w:r>
        <w:rPr>
          <w:lang w:val="sw_KE" w:bidi="sw_KE"/>
        </w:rPr>
      </w:r>
      <w:r>
        <w:rPr>
          <w:lang w:val="sw_KE" w:bidi="sw_KE"/>
        </w:rPr>
        <w:t>Baada ya kifo cha mifugo, Yahweh alizungumza tena na Musa na Haruni na kuwaambia waende tena kwa Farao. Hii ni simulizi ya pigo la sita.</w:t>
      </w:r>
    </w:p>
    <w:p>
      <w:pPr/>
      <w:r>
        <w:rPr>
          <w:lang w:val="sw_KE" w:bidi="sw_KE"/>
        </w:rPr>
      </w:r>
      <w:r>
        <w:rPr>
          <w:lang w:val="sw_KE" w:bidi="sw_KE"/>
        </w:rPr>
        <w:t>Neno "kisha" linatambulisha pigo linalofuata. Sehemu hii ya maandishi ni orodha ya matukio ambapo tukio moja hutokea baada ya lingine. "Kisha" ni neno kwa Kiingereza linalotumiwa kuunganisha mlolongo na kuanzisha tukio linalofuata.</w:t>
      </w:r>
    </w:p>
    <w:p>
      <w:pPr/>
      <w:r>
        <w:rPr>
          <w:lang w:val="sw_KE" w:bidi="sw_KE"/>
        </w:rPr>
      </w:r>
      <w:r>
        <w:rPr>
          <w:lang w:val="sw_KE" w:bidi="sw_KE"/>
        </w:rPr>
        <w:t>Wakati huu Yahweh alizungumza na Musa na Haruni na kuwapa maelekezo. Wakati huu, Musa na Haruni hawakuzungumza na Farao kwanza. Badala yake, Yahweh aliwaambia Musa na Haruni waende na kutenda jambo wakati Farao anatazama. Musa hamwonyi Farao kuhusu kile kinachokaribia kutokea. Musa hampi Farao fursa ya kuwaacha Waisraeli waondoke kabla ya Musa kutupa masizi angani. Hii ni tofauti na simulizi za mapigo ya awali.</w:t>
      </w:r>
    </w:p>
    <w:p>
      <w:pPr/>
      <w:r>
        <w:rPr>
          <w:lang w:val="sw_KE" w:bidi="sw_KE"/>
        </w:rPr>
      </w:r>
      <w:r>
        <w:rPr>
          <w:lang w:val="sw_KE" w:bidi="sw_KE"/>
        </w:rPr>
        <w:t>Yahweh aliwaambia Musa na Haruni wachukue masizi au majivu kutoka kwenye tanuru. Kisha Musa alipaswa kutupa masizi angani. Kutupa masizi juu kuelekea angani kunaruhusu upepo kukamata masizi hayo na kuyatawanya kwa mapana. Wakati kitu kinapoteketezwa, kile kinachobaki ni vumbi laini au majivu. Majivu yapo kwenye chungu mpaka pale yanapoguswa kwa njia fulani. Unaposumbuliwa majivu haya, ambayo ni mwanga sana, yanaelea angani, na upepo unazibeba hadi maeneo mengine. Masizi ni sawa na majivu isipokuwa ni laini zaidi. Masizi hufanana na vumbi jeusi. Tanuru la kuchomea ni aina ya tanuru inayopata joto kali sana. Tanuru inatumiwa kuchoma udongo ili uwe dutu ngumu ambayo ni vigumu kuvunja. Udongo unaweza kuwa udongo mgumu au porselani au matofali au vigae. Tanuru la kuchomea au tanuru la moto pia linaweza kutumiwa kuoka chakula kama vile mkate au kuchoma takataka. Tanuru pia inaweza kutumiwa kuchoma mzoga wa mnyama aliyekufa au mtu. Maandiko hayasemi ni aina gani ya tanuru hii ilikuwa, bali yanasema kwamba kulikuwa na majivu au masizi. Lugha inafanya iwe kama Musa na Haruni walipaswa kujaza mikono yote miwili majivu na kisha Musa angetupa majivu angani. Hii ingekuwa viganja vinne vya majivu ya kutupa. Yahweh aliwaambia Musa na Haruni wahakikishe kwamba Farao alikuwa akitazama wakati Musa alipotupa majivu angani. Yahweh aliwaambia Musa na Haruni kwamba majivu yatasababisha majipu kuota kwa watu na wanyama katika Misri yote.</w:t>
      </w:r>
    </w:p>
    <w:p>
      <w:pPr/>
      <w:r>
        <w:rPr>
          <w:lang w:val="sw_KE" w:bidi="sw_KE"/>
        </w:rPr>
      </w:r>
      <w:r>
        <w:rPr>
          <w:lang w:val="sw_KE" w:bidi="sw_KE"/>
        </w:rPr>
        <w:t xml:space="preserve">Sitisha hapa na uonyeshe picha ya </w:t>
      </w:r>
      <w:r>
        <w:rPr>
          <w:lang w:val="sw_KE" w:bidi="sw_KE"/>
        </w:rPr>
        <w:t>tanuru</w:t>
      </w:r>
      <w:r>
        <w:rPr>
          <w:lang w:val="sw_KE" w:bidi="sw_KE"/>
        </w:rPr>
        <w:t xml:space="preserve">. Onyesha picha ya </w:t>
      </w:r>
      <w:r>
        <w:rPr>
          <w:lang w:val="sw_KE" w:bidi="sw_KE"/>
        </w:rPr>
        <w:t>majivu</w:t>
      </w:r>
      <w:r>
        <w:rPr>
          <w:lang w:val="sw_KE" w:bidi="sw_KE"/>
        </w:rPr>
        <w:t xml:space="preserve">. Onyesha picha ya </w:t>
      </w:r>
      <w:r>
        <w:rPr>
          <w:lang w:val="sw_KE" w:bidi="sw_KE"/>
        </w:rPr>
        <w:t>kitu kilichofunikwa na masizi</w:t>
      </w:r>
      <w:r>
        <w:rPr>
          <w:lang w:val="sw_KE" w:bidi="sw_KE"/>
        </w:rPr>
        <w:t>. Shughuli: chukua majivu na uyatupe angani siku yenye upepo. Angalia majivu yanayoelea katika upepo. Sitisha kurekodi hapa.</w:t>
      </w:r>
    </w:p>
    <w:p>
      <w:pPr/>
      <w:r>
        <w:rPr>
          <w:lang w:val="sw_KE" w:bidi="sw_KE"/>
        </w:rPr>
      </w:r>
      <w:r>
        <w:rPr>
          <w:lang w:val="sw_KE" w:bidi="sw_KE"/>
        </w:rPr>
        <w:t>Musa na Haruni walimtii Yahweh. Musa na Haruni walikwenda kwa Farao, kila mmoja akiwa amebeba masizi katika mikono yote miwili. Kisha Musa alichukua masizi na kutupa masizi angani. Sehemu inayofuata ya kile kilichotokea imeonyeshwa. Yahweh alimwambia Musa kwamba masizi yangeenea katika nchi ya Misri na kusababisha majipu. Maandiko hayarudii hili. Maandiko hayasemi kwamba vumbi lilikwenda Misri yote. Hata hivyo, watu kote Misri na wanyama kote Misri walipata majipu. Hii inamaanisha kwamba hewa ilibeba masizi katika Misri yote. Majipu yaliota kwa watu na wanyama. Baadhi ya tafsiri zinatumia neno mwanamume. Hapa neno hili mtu ni neno la jumla linalomaanisha wanadamu wote au watu au binadamu. Majivu yaliwaangukia wote, wakiwemo wanaume, wanawake, na watoto. Kila mtu au wanadamu wote au watu wote waliathiriwa na majipu. Wanyama wote ambao hawakufa katika pigo la awali pia walikuwa na majipu yaliyoibuka kwenye ngozi yao. Kifungu hiki hakitaji Waisraeli pamoja na pigo hili. Hatujui kama Waisraeli pia walikuwa na majipu kutoka kwa pigo hili.</w:t>
      </w:r>
    </w:p>
    <w:p>
      <w:pPr/>
      <w:r>
        <w:rPr>
          <w:lang w:val="sw_KE" w:bidi="sw_KE"/>
        </w:rPr>
      </w:r>
      <w:r>
        <w:rPr>
          <w:lang w:val="sw_KE" w:bidi="sw_KE"/>
        </w:rPr>
        <w:t>Jipu ni uvimbe uliochoma, wenye uchungu, wenye kujaa nasaba kwenye ngozi unaosababishwa na aina fulani ya maambukizi. Jipu huwa la moto linapoguswa. Jipu litakua kwa ukubwa mpaka jipu hilo litapasuka na kuwa kidonda kilicho wazi kinachotiririka. Kwa sababu hii ni maambukizi, mwili wote utahisi uchovu na kuumwa. Mtu pengine atakuwa na homa au joto la kupanda. Mtu au mnyama mwenye majipu ni mgonjwa sana na hawezi kufanya kazi yake.</w:t>
      </w:r>
    </w:p>
    <w:p>
      <w:pPr/>
      <w:r>
        <w:rPr>
          <w:lang w:val="sw_KE" w:bidi="sw_KE"/>
        </w:rPr>
      </w:r>
      <w:r>
        <w:rPr>
          <w:lang w:val="sw_KE" w:bidi="sw_KE"/>
        </w:rPr>
        <w:t xml:space="preserve">Sitisha hapa na uonyeshe picha ya </w:t>
      </w:r>
      <w:r>
        <w:rPr>
          <w:lang w:val="sw_KE" w:bidi="sw_KE"/>
        </w:rPr>
        <w:t>jipu kwenye ngozi ya mtu</w:t>
      </w:r>
      <w:r>
        <w:rPr>
          <w:lang w:val="sw_KE" w:bidi="sw_KE"/>
        </w:rPr>
        <w:t>. Sitisha kurekodi hapa.</w:t>
      </w:r>
    </w:p>
    <w:p>
      <w:pPr/>
      <w:r>
        <w:rPr>
          <w:lang w:val="sw_KE" w:bidi="sw_KE"/>
        </w:rPr>
      </w:r>
      <w:r>
        <w:rPr>
          <w:lang w:val="sw_KE" w:bidi="sw_KE"/>
        </w:rPr>
        <w:t>Kwa pigo hili Yahweh alikuwa akishambulia angalau miungu 3 ya Misri inayohusiana na afya. Yahweh alikuwa akionyesha kwamba miungu hii mitatu haikuweza kulinda afya ya watu. Yahweh alishinda miungu hii mitatu.</w:t>
      </w:r>
    </w:p>
    <w:p>
      <w:pPr/>
      <w:r>
        <w:rPr>
          <w:lang w:val="sw_KE" w:bidi="sw_KE"/>
        </w:rPr>
      </w:r>
      <w:r>
        <w:rPr>
          <w:lang w:val="sw_KE" w:bidi="sw_KE"/>
        </w:rPr>
        <w:t>Majipu yaliathiri Misri yote. Maneno "Misri yote" kwa kweli yanamaanisha kwamba idadi kubwa ya watu kutoka sehemu zote za Misri waliathiriwa. Hii haimaanishi kwamba kila mtu, mwanaume, mwanamke na mtoto na kila mnyama mmoja katika Misri alikuwa na majipu. Hii ina maana kwamba majipu yalikuwa yameenea katika nchi yote ya Misri. Hili halikutokea tu ambapo Farao aliishi. Wakati hadithi hii ilipoandikwa, watu walielewa kwamba si kila mtu alikuwa na jipu na si kila mnyama alikuwa na jipu.</w:t>
      </w:r>
    </w:p>
    <w:p>
      <w:pPr/>
      <w:r>
        <w:rPr>
          <w:lang w:val="sw_KE" w:bidi="sw_KE"/>
        </w:rPr>
      </w:r>
      <w:r>
        <w:rPr>
          <w:lang w:val="sw_KE" w:bidi="sw_KE"/>
        </w:rPr>
        <w:t>Simama na jadili: Simulia hadithi kuhusu kitu ambacho kilitokea katika kijiji au mji wako. Msimulizi wa hadithi anasema kwamba kila mtu alishiriki katika tukio hilo. Unajua kwamba si kila mtu alishiriki. Unajua vipi hilo? Msimulizi wa hadithi anakuambia vipi kwamba anaposema wote, anamaanisha watu wengi lakini haimaanishi kila mtu mmoja? Sitisha kurekodi hapa.</w:t>
      </w:r>
    </w:p>
    <w:p>
      <w:pPr/>
      <w:r>
        <w:rPr>
          <w:lang w:val="sw_KE" w:bidi="sw_KE"/>
        </w:rPr>
      </w:r>
      <w:r>
        <w:rPr>
          <w:lang w:val="sw_KE" w:bidi="sw_KE"/>
        </w:rPr>
        <w:t>Pigo hili liliwalemaza wachawi. Wachawi waliathiriwa sana na majipu kiasi kwamba hawakuweza hata kusimama. Wachawi hawakuweza kuja mbele ya Musa na Haruni. Hii ni mara ya mwisho wachawi wanatajwa pamoja na mapigo.</w:t>
      </w:r>
    </w:p>
    <w:p>
      <w:pPr/>
      <w:r>
        <w:rPr>
          <w:lang w:val="sw_KE" w:bidi="sw_KE"/>
        </w:rPr>
      </w:r>
      <w:r>
        <w:rPr>
          <w:lang w:val="sw_KE" w:bidi="sw_KE"/>
        </w:rPr>
        <w:t>Farao aliona haya yote yakitokea. Moyo wa Farao ulibaki mgumu. Kifungu kinasema Yahweh aliufanya moyo wa Farao kuwa mgumu. Huu ni mfano unaomaanisha kwamba Farao alikataa kusikiliza au kuamini. Farao alikuwa mkaidi. Yahweh alikuwa amemwambia Musa kwamba Farao hatasikiliza na Farao hakusikiliza.</w:t>
      </w:r>
    </w:p>
    <w:p>
      <w:pPr/>
      <w:r>
        <w:rPr>
          <w:lang w:val="sw_KE" w:bidi="sw_KE"/>
        </w:rPr>
      </w:r>
      <w:r>
        <w:rPr>
          <w:lang w:val="sw_KE" w:bidi="sw_KE"/>
        </w:rPr>
        <w:t>Sitisha na mjadili. Simulia hadithi yenye utabiri kwamba kuna jambo litakalotokea. Kwamba kitu fulani hutokea. Wakati linapotokea, tunagundua kuwa kuna mtu aliyetabiri mapema kwamba tukio hili lingetokea. Sikiliza jinsi msimulizi wa hadithi anavyoelezea kwamba hii ilikuwa imetabiriwa. Sitisha kurekodi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9:8–12 katika tafsiri iliyo rahisi zaidi kueleweka.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Kifungu hiki kina matukio 2.</w:t>
      </w:r>
    </w:p>
    <w:p>
      <w:pPr/>
      <w:r>
        <w:rPr>
          <w:lang w:val="sw_KE" w:bidi="sw_KE"/>
        </w:rPr>
      </w:r>
      <w:r>
        <w:rPr>
          <w:b/>
          <w:lang w:val="sw_KE" w:bidi="sw_KE"/>
        </w:rPr>
        <w:t>Katika tukio la kwanza:</w:t>
      </w:r>
      <w:r>
        <w:rPr>
          <w:lang w:val="sw_KE" w:bidi="sw_KE"/>
        </w:rPr>
        <w:t xml:space="preserve"> Yahweh anawaambia Musa na Haruni waende kwa Farao na kutupa majivu au masizi hewani huku Farao akiwaangalia.</w:t>
      </w:r>
    </w:p>
    <w:p>
      <w:pPr/>
      <w:r>
        <w:rPr>
          <w:lang w:val="sw_KE" w:bidi="sw_KE"/>
        </w:rPr>
      </w:r>
      <w:r>
        <w:rPr>
          <w:b/>
          <w:lang w:val="sw_KE" w:bidi="sw_KE"/>
        </w:rPr>
        <w:t>Katika tukio la pili:</w:t>
      </w:r>
      <w:r>
        <w:rPr>
          <w:lang w:val="sw_KE" w:bidi="sw_KE"/>
        </w:rPr>
        <w:t xml:space="preserve"> Majivu yanatawanyika nchini Misri na kusababisha majipu kuonekana kwa watu na wanyama. Farao anabaki mkaidi na hawaachi Waisraeli waondoke.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Wanamazingaombwe</w:t>
      </w:r>
    </w:p>
    <w:p>
      <w:pPr>
        <w:pStyle w:val="ListBullet"/>
        <w:spacing w:line="240" w:lineRule="auto"/>
        <w:ind w:left="720"/>
      </w:pPr>
      <w:r>
        <w:rPr>
          <w:lang w:val="sw_KE" w:bidi="sw_KE"/>
        </w:rPr>
      </w:r>
      <w:r>
        <w:rPr>
          <w:lang w:val="sw_KE" w:bidi="sw_KE"/>
        </w:rPr>
        <w:t>Watu wa Misri</w:t>
      </w:r>
    </w:p>
    <w:p>
      <w:pPr/>
      <w:r>
        <w:rPr>
          <w:lang w:val="sw_KE" w:bidi="sw_KE"/>
        </w:rPr>
      </w:r>
      <w:r>
        <w:rPr>
          <w:lang w:val="sw_KE" w:bidi="sw_KE"/>
        </w:rPr>
        <w:t>Kama kikundi, zingatia sehemu hizi za mazingira ya kifungu:</w:t>
      </w:r>
    </w:p>
    <w:p>
      <w:pPr/>
      <w:r>
        <w:rPr>
          <w:lang w:val="sw_KE" w:bidi="sw_KE"/>
        </w:rPr>
      </w:r>
      <w:r>
        <w:rPr>
          <w:lang w:val="sw_KE" w:bidi="sw_KE"/>
        </w:rPr>
        <w:t>Kifungu hiki kinaanza na neno "kisha" ambalo linamaanisha kwamba hiki ni tukio linalofuata au pigo linalofuata. Hatujui ni muda gani umepita tangu janga dhidi ya mifugo.</w:t>
      </w:r>
    </w:p>
    <w:p>
      <w:pPr/>
      <w:r>
        <w:rPr>
          <w:lang w:val="sw_KE" w:bidi="sw_KE"/>
        </w:rPr>
      </w:r>
      <w:r>
        <w:rPr>
          <w:lang w:val="sw_KE" w:bidi="sw_KE"/>
        </w:rPr>
        <w:t>Katika tukio la kwanza, Yahweh anawaambia Musa na Haruni waende na kuchukua konzi za masizi kutoka kwenye tanuru. Musa angejaza mikono yote miwili kwa masizi na Haruni angejaza mikono yote miwili kwa masizi. Kisha Musa na Haruni walipaswa kwenda kwa Farao na kuhakikisha kwamba Farao alimtazama Musa akitupa masizi angani. Yahweh aliwaambia Musa na Haruni kwamba masizi yangetawanyika juu ya Misri yote na kusababisha majipu kuibuka juu ya watu na wanyama popote yalipotua. Wakati fulani kabla ya masizi kusababisha majipu kutokea, Yahweh anamwambia Musa kwamba Farao hatawasikiliza Musa na Haruni, hata baada ya Farao kuona pigo hili.</w:t>
      </w:r>
    </w:p>
    <w:p>
      <w:pPr/>
      <w:r>
        <w:rPr>
          <w:lang w:val="sw_KE" w:bidi="sw_KE"/>
        </w:rPr>
      </w:r>
      <w:r>
        <w:rPr>
          <w:lang w:val="sw_KE" w:bidi="sw_KE"/>
        </w:rPr>
        <w:t>Kifungu hiki kinatumia njia ile ile ya kuzungumza kuhusu idadi ya watu walioathiriwa na pigo kama ilivyo katika mapigo mengine. Majivu yalienea juu ya nchi yote ya Misri. Hii ni kama kusema kwamba masizi yalikwenda kila mahali. Hii haimaanishi kwamba kila mtu aliugua majipu hayo. Si kila mnyama aliugua kwa majipu hayo. Watu wengi na wanyama wengi kutoka kote Misri waliugua majipu.</w:t>
      </w:r>
    </w:p>
    <w:p>
      <w:pPr/>
      <w:r>
        <w:rPr>
          <w:lang w:val="sw_KE" w:bidi="sw_KE"/>
        </w:rPr>
      </w:r>
      <w:r>
        <w:rPr>
          <w:lang w:val="sw_KE" w:bidi="sw_KE"/>
        </w:rPr>
        <w:t>Simameni hapa na mjadili jinsi ya kusema sehemu hii ya hadithi ili watu waelewe kile kilichotokea. Sitisha kurekodi hapa.</w:t>
      </w:r>
    </w:p>
    <w:p>
      <w:pPr/>
      <w:r>
        <w:rPr>
          <w:lang w:val="sw_KE" w:bidi="sw_KE"/>
        </w:rPr>
      </w:r>
      <w:r>
        <w:rPr>
          <w:lang w:val="sw_KE" w:bidi="sw_KE"/>
        </w:rPr>
        <w:t>Katika tukio la pili, Musa na Haruni wanachukua konzi za masizi na kwenda kusimama mbele ya Farao. Kisha Farao akiwaangalia, Musa alitupa masizi angani. Kifungu hicho kinamaanisha kwamba masizi yalisafiri kwa hewa kote Misri na kila mahali masizi hayo yalipotua, watu na wanyama walipatwa na majipu kwenye ngozi zao. Kumbuka kwamba majivu ni mabaki ya moto ulioteketeza kitu. Wakati majivu yanapovunjika, yanakuwa vumbi laini jeusi linaloitwa masizi. Hii ni laini sana kiasi kwamba upepo wowote mdogo utapeperusha masizi kila mahali.</w:t>
      </w:r>
    </w:p>
    <w:p>
      <w:pPr/>
      <w:r>
        <w:rPr>
          <w:lang w:val="sw_KE" w:bidi="sw_KE"/>
        </w:rPr>
      </w:r>
      <w:r>
        <w:rPr>
          <w:lang w:val="sw_KE" w:bidi="sw_KE"/>
        </w:rPr>
        <w:t>Simama na simulia hadithi. Msimulizi anapaswa kusimulia hadithi kuhusu kitu kilichotokea ambacho kilisababisha kitu kingine kutokea. Msimulizi anahitaji kuacha baadhi ya hatua katika mchakato. Sikiliza kwa makini. Unajuaje kwamba tendo la kwanza lilisababisha matokeo? Unajuaje kwamba majipu katika hadithi hii yalisababishwa na masizi yaliyokuwa yakiwaangukia watu? Sitisha kurekodi hapa.</w:t>
      </w:r>
    </w:p>
    <w:p>
      <w:pPr/>
      <w:r>
        <w:rPr>
          <w:lang w:val="sw_KE" w:bidi="sw_KE"/>
        </w:rPr>
      </w:r>
      <w:r>
        <w:rPr>
          <w:lang w:val="sw_KE" w:bidi="sw_KE"/>
        </w:rPr>
        <w:t>Hata wachawi walikuwa na majipu ambayo yalikuwa makali sana, wachawi hawakuweza kuja mbele ya Musa. Farao aliona haya yote yakitokea. Yahweh aliufanya moyo wa Farao kuwa mgumu. Yahweh alikuwa tayari amemtabiria Musa kabla ya Musa kutupa masizi hewani kwamba Farao angekataa kuwaacha watu waende. Kama vile Yahweh alivyosema, Farao alikataa kuwaacha watu waende. Farao alikataa kusikiliza.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9:8–12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2.</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Wachawi wa mazingaombwe</w:t>
      </w:r>
    </w:p>
    <w:p>
      <w:pPr>
        <w:pStyle w:val="ListBullet"/>
        <w:spacing w:line="240" w:lineRule="auto"/>
        <w:ind w:left="720"/>
      </w:pPr>
      <w:r>
        <w:rPr>
          <w:lang w:val="sw_KE" w:bidi="sw_KE"/>
        </w:rPr>
      </w:r>
      <w:r>
        <w:rPr>
          <w:lang w:val="sw_KE" w:bidi="sw_KE"/>
        </w:rPr>
        <w:t>Watu wa Misri</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hicho bila kusitisha. Zingatia mazungumzo, mtiririko, muundo wa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Yehova anawaambia Musa na Haruni waende kwenye tanuru na kujaza kila mkono kwa masizi. Musa na Haruni wanaenda kwenye tanuru na kila mmoja anajaza mikono yake kwa masizi. Yahweh anawaambia Musa na Haruni waende mbele ya Farao na Farao akiwa anatazama, Musa anapaswa kutupa masizi angani. Yahweh anawaambia Musa na Haruni kwamba masizi yataenea katika Misri yote. Watu na wanyama wote nchini Misri wataota majipu.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Waulizeni Musa na Haruni, "Mnahisi vipi kuhusu kufanya hili?" Unaweza kusikia, "Sijui kwa nini tunapaswa kutumia masizi." Ni chafu na inashika mikono yenu," au, "Hii itamwonyesha Farao kwamba Yahweh ni mwenye nguvu kuliko miungu ya Farao ya uponyaji. Miungu hiyo haitaweza kuzuia majipu haya kutokea," au, "Ninatumaini hili ni pigo la mwisho. Sipendi kuwaona watu wa Misri wakiteseka hivi. Ninafikiri wangekuwa tayari kutuacha tuondoke.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Musa na Haruni wanamtii Yahweh. Musa na Haruni wanaenda kwenye tanuru na kuchukua konzi za masizi. Musa na Haruni wanaenda kwa Farao na huku Farao akitazama, Musa anatupa masizi angani. Ghafla majipu yanazuka juu ya Wamisri na wanyama wao katika nchi yote. Hata wachawi wanapata majipu. Majipu ni makali sana na ya uchungu kiasi kwamba wachawi hawawezi kuja na kusimama mbele ya Musa na Haruni. Farao anaona kila kitu kinachotokea. Yahweh anaufanya moyo wa Farao kuwa mgumu. Yahweh tayari amemwambia Musa kwamba ugumu huu utatokea. Farao anakataa kusikiliza.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Farao, "Unahisi vipi sasa?" Unaweza kusikia, "Nimechoka kuwaona Musa na Haruni." Hawaleti chochote isipokuwa taabu kwangu. Ninataka waende lakini siwezi kuwaacha Waisraeli waende. Ingeharibu uchumi wetu. Isitoshe, siko tayari kukubali kwamba Mungu wao ni mwenye nguvu zaidi kuliko miungu yangu. "Misri ina nguvu na vivyo hivyo na miungu yetu."</w:t>
      </w:r>
    </w:p>
    <w:p>
      <w:pPr>
        <w:pStyle w:val="ListBullet"/>
        <w:spacing w:line="240" w:lineRule="auto"/>
        <w:ind w:left="720"/>
      </w:pPr>
      <w:r>
        <w:rPr>
          <w:lang w:val="sw_KE" w:bidi="sw_KE"/>
        </w:rPr>
      </w:r>
      <w:r>
        <w:rPr>
          <w:lang w:val="sw_KE" w:bidi="sw_KE"/>
        </w:rPr>
        <w:t>Waulize watu, "Mnahisi vipi sasa?" Unaweza kusikia, "Nimechoka na mambo haya." Majipu haya yanaumiza. Ninapoteza pesa ninapopoteza wanyama wangu kama hivi," au, "Nina hasira." Ninataka Farao awaondoe wageni hawa. Waisraeli hawajawahi kuwa sehemu yetu," au, "Kwa hakika inaonekana kama Mungu wa Waisraeli ana nguvu zaidi kuliko miungu ya Misri. Vinginevyo, miungu yetu ingetulinda dhidi ya majanga haya.</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Kutoka 9:8–12 katika tafsiri iliyo rahisi zaidi kueleweka.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Kifungu hiki kinatumia </w:t>
      </w:r>
      <w:r>
        <w:rPr>
          <w:b/>
          <w:lang w:val="sw_KE" w:bidi="sw_KE"/>
        </w:rPr>
        <w:t>Yahweh</w:t>
      </w:r>
      <w:r>
        <w:rPr>
          <w:lang w:val="sw_KE" w:bidi="sw_KE"/>
        </w:rPr>
        <w:t xml:space="preserve"> kama jina la </w:t>
      </w:r>
      <w:r>
        <w:rPr>
          <w:lang w:val="sw_KE" w:bidi="sw_KE"/>
        </w:rPr>
        <w:t>Mungu</w:t>
      </w:r>
      <w:r>
        <w:rPr>
          <w:lang w:val="sw_KE" w:bidi="sw_KE"/>
        </w:rPr>
        <w:t xml:space="preserve"> katika kifungu hicho. Tumia neno lile lile kwa ajili ya Yahweh kama ulivyotumia katika vifungu vya awali. </w:t>
      </w:r>
      <w:r>
        <w:rPr>
          <w:lang w:val="sw_KE" w:bidi="sw_KE"/>
        </w:rPr>
        <w:t>Yahweh</w:t>
      </w:r>
      <w:r>
        <w:rPr>
          <w:lang w:val="sw_KE" w:bidi="sw_KE"/>
        </w:rPr>
        <w:t xml:space="preserve"> inajadiliwa katika Faharasa Kuu.</w:t>
      </w:r>
    </w:p>
    <w:p>
      <w:pPr/>
      <w:r>
        <w:rPr>
          <w:lang w:val="sw_KE" w:bidi="sw_KE"/>
        </w:rPr>
      </w:r>
      <w:r>
        <w:rPr>
          <w:lang w:val="sw_KE" w:bidi="sw_KE"/>
        </w:rPr>
        <w:t xml:space="preserve">Yahweh aliwaambia Musa na Haruni waende kwa </w:t>
      </w:r>
      <w:r>
        <w:rPr>
          <w:b/>
          <w:lang w:val="sw_KE" w:bidi="sw_KE"/>
        </w:rPr>
        <w:t>Farao</w:t>
      </w:r>
      <w:r>
        <w:rPr>
          <w:lang w:val="sw_KE" w:bidi="sw_KE"/>
        </w:rPr>
        <w:t xml:space="preserve">. Farao ni jina au cheo kinachotumiwa na </w:t>
      </w:r>
      <w:r>
        <w:rPr>
          <w:lang w:val="sw_KE" w:bidi="sw_KE"/>
        </w:rPr>
        <w:t>wafalme</w:t>
      </w:r>
      <w:r>
        <w:rPr>
          <w:lang w:val="sw_KE" w:bidi="sw_KE"/>
        </w:rPr>
        <w:t xml:space="preserve"> wa Misri. Tumia neno lilelile kwa </w:t>
      </w:r>
      <w:r>
        <w:rPr>
          <w:lang w:val="sw_KE" w:bidi="sw_KE"/>
        </w:rPr>
        <w:t>Farao</w:t>
      </w:r>
      <w:r>
        <w:rPr>
          <w:lang w:val="sw_KE" w:bidi="sw_KE"/>
        </w:rPr>
        <w:t xml:space="preserve"> ambalo umetumia katika tafsiri zilizotangulia.</w:t>
      </w:r>
    </w:p>
    <w:p>
      <w:pPr/>
      <w:r>
        <w:rPr>
          <w:lang w:val="sw_KE" w:bidi="sw_KE"/>
        </w:rPr>
      </w:r>
      <w:r>
        <w:rPr>
          <w:lang w:val="sw_KE" w:bidi="sw_KE"/>
        </w:rPr>
        <w:t xml:space="preserve">Yahweh aliwaambia Musa na Haruni wachukue konzi za masizi au majivu kutoka kwenye tanuru. Katika lugha ya asili, mwelekeo unaonekana kuwa kila mtu anapaswa kuchukua konzi ya kila mkono na kufanya kiasi cha jumla cha konzi nne za masizi. Neno katika lugha ya </w:t>
      </w:r>
      <w:r>
        <w:rPr>
          <w:lang w:val="sw_KE" w:bidi="sw_KE"/>
        </w:rPr>
        <w:t>Kiebrania</w:t>
      </w:r>
      <w:r>
        <w:rPr>
          <w:lang w:val="sw_KE" w:bidi="sw_KE"/>
        </w:rPr>
        <w:t xml:space="preserve"> linarejelea dutu ya unga iliyobaki baada ya kuchoma kitu. Aidha majivu au masizi ni tafsiri sahihi. Kwa Kiingereza, masizi ni poda laini na nyepesi kuliko majivu, jambo linalomaanisha kuwa masizi yangetawanyika mbali zaidi na upepo. Lugha yako inaweza kuwa na neno moja kwa ajili ya dutu hii. Ikiwa una neno zaidi ya moja, chagua lile ambalo ni laini zaidi, uzito mwepesi zaidi. Tanuru ni kifaa cha moto kinachotumiwa kukausha, kuoka, au kuchoma kitu. Tanuru yoyote huwa na majivu au masizi yaliyobaki ndani yake. Tafsiri nyingi za Kiingereza zinatumia neno masizi.</w:t>
      </w:r>
    </w:p>
    <w:p>
      <w:pPr/>
      <w:r>
        <w:rPr>
          <w:lang w:val="sw_KE" w:bidi="sw_KE"/>
        </w:rPr>
      </w:r>
      <w:r>
        <w:rPr>
          <w:lang w:val="sw_KE" w:bidi="sw_KE"/>
        </w:rPr>
        <w:t xml:space="preserve">Sitisha na uonyeshe picha za </w:t>
      </w:r>
      <w:r>
        <w:rPr>
          <w:lang w:val="sw_KE" w:bidi="sw_KE"/>
        </w:rPr>
        <w:t>tanuru</w:t>
      </w:r>
      <w:r>
        <w:rPr>
          <w:lang w:val="sw_KE" w:bidi="sw_KE"/>
        </w:rPr>
        <w:t xml:space="preserve">, </w:t>
      </w:r>
      <w:r>
        <w:rPr>
          <w:lang w:val="sw_KE" w:bidi="sw_KE"/>
        </w:rPr>
        <w:t>majivu</w:t>
      </w:r>
      <w:r>
        <w:rPr>
          <w:lang w:val="sw_KE" w:bidi="sw_KE"/>
        </w:rPr>
        <w:t xml:space="preserve">, na </w:t>
      </w:r>
      <w:r>
        <w:rPr>
          <w:lang w:val="sw_KE" w:bidi="sw_KE"/>
        </w:rPr>
        <w:t>masizi</w:t>
      </w:r>
      <w:r>
        <w:rPr>
          <w:lang w:val="sw_KE" w:bidi="sw_KE"/>
        </w:rPr>
        <w:t>. Sitisha kurekodi hapa.</w:t>
      </w:r>
    </w:p>
    <w:p>
      <w:pPr/>
      <w:r>
        <w:rPr>
          <w:lang w:val="sw_KE" w:bidi="sw_KE"/>
        </w:rPr>
      </w:r>
      <w:r>
        <w:rPr>
          <w:lang w:val="sw_KE" w:bidi="sw_KE"/>
        </w:rPr>
        <w:t>Majivu au masizi yalitawanyika juu ya Misri na kusababisha majipu kuonekana kwenye ngozi ya watu na wanyama. Majipu haya yaliuma na kuwafanya watu wawe wagonjwa.</w:t>
      </w:r>
    </w:p>
    <w:p>
      <w:pPr/>
      <w:r>
        <w:rPr>
          <w:lang w:val="sw_KE" w:bidi="sw_KE"/>
        </w:rPr>
      </w:r>
      <w:r>
        <w:rPr>
          <w:lang w:val="sw_KE" w:bidi="sw_KE"/>
        </w:rPr>
        <w:t xml:space="preserve">Sitisha na uonyeshe picha ya </w:t>
      </w:r>
      <w:r>
        <w:rPr>
          <w:lang w:val="sw_KE" w:bidi="sw_KE"/>
        </w:rPr>
        <w:t>jipu mwilini mwa mtu</w:t>
      </w:r>
      <w:r>
        <w:rPr>
          <w:lang w:val="sw_KE" w:bidi="sw_KE"/>
        </w:rPr>
        <w:t>. Sitisha kurekodi hapa.</w:t>
      </w:r>
    </w:p>
    <w:p>
      <w:pPr/>
      <w:r>
        <w:rPr>
          <w:lang w:val="sw_KE" w:bidi="sw_KE"/>
        </w:rPr>
      </w:r>
      <w:r>
        <w:rPr>
          <w:b/>
          <w:lang w:val="sw_KE" w:bidi="sw_KE"/>
        </w:rPr>
        <w:t>Waganga</w:t>
      </w:r>
      <w:r>
        <w:rPr>
          <w:lang w:val="sw_KE" w:bidi="sw_KE"/>
        </w:rPr>
        <w:t xml:space="preserve"> wa Misri walikuwa wagonjwa sana kutokana na majipu kiasi kwamba hawakuweza kuja mbele ya Musa. Tumia neno lile lile kwa </w:t>
      </w:r>
      <w:r>
        <w:rPr>
          <w:lang w:val="sw_KE" w:bidi="sw_KE"/>
        </w:rPr>
        <w:t>wachawi wa mazingaombwe</w:t>
      </w:r>
      <w:r>
        <w:rPr>
          <w:lang w:val="sw_KE" w:bidi="sw_KE"/>
        </w:rPr>
        <w:t xml:space="preserve"> ulilotumia katika tafsiri zilizopita.</w:t>
      </w:r>
    </w:p>
    <w:p>
      <w:pPr/>
      <w:r>
        <w:rPr>
          <w:lang w:val="sw_KE" w:bidi="sw_KE"/>
        </w:rPr>
      </w:r>
      <w:r>
        <w:rPr>
          <w:lang w:val="sw_KE" w:bidi="sw_KE"/>
        </w:rPr>
        <w:t>Wamisri wote walikuwa na majipu. Mwandishi anakusudia kutumia neno wote. Watu wa wakati huo walielewa kwamba hili lilimaanisha watu wengi au umati wa watu lakini si kila mtu. Unahitaji kutumia usemi unaofanana ambao unaonyesha idadi kubwa ya watu katika tafsiri yako. Angalia jinsi ulivyotafsiri "Misri yote" katika kifungu cha awali. Tumia aina ile ile ile ya lugha hapa.</w:t>
      </w:r>
    </w:p>
    <w:p>
      <w:pPr/>
      <w:r>
        <w:rPr>
          <w:lang w:val="sw_KE" w:bidi="sw_KE"/>
        </w:rPr>
      </w:r>
      <w:r>
        <w:rPr>
          <w:b/>
          <w:lang w:val="sw_KE" w:bidi="sw_KE"/>
        </w:rPr>
        <w:t>Yahweh aliufanya moyo wa Farao kuwa mgumu</w:t>
      </w:r>
      <w:r>
        <w:rPr>
          <w:lang w:val="sw_KE" w:bidi="sw_KE"/>
        </w:rPr>
        <w:t xml:space="preserve">. Usemi huu ni mfano unaomaanisha kwamba Yahweh alimfanya Farao abaki mkaidi na kukataa kuwaruhusu </w:t>
      </w:r>
      <w:r>
        <w:rPr>
          <w:lang w:val="sw_KE" w:bidi="sw_KE"/>
        </w:rPr>
        <w:t>Waisraeli</w:t>
      </w:r>
      <w:r>
        <w:rPr>
          <w:lang w:val="sw_KE" w:bidi="sw_KE"/>
        </w:rPr>
        <w:t xml:space="preserve"> kuondoka Misri. Yahweh alikuwa amemwambia Musa kabla ya Musa kwenda kwa Farao kwamba Farao angeushupaza moyo wake. Tumia usemi uleule uliokuwa nao katika vifungu vya awali ili kuelezea kile kinachotokea kwa </w:t>
      </w:r>
      <w:r>
        <w:rPr>
          <w:lang w:val="sw_KE" w:bidi="sw_KE"/>
        </w:rPr>
        <w:t>moyo</w:t>
      </w:r>
      <w:r>
        <w:rPr>
          <w:lang w:val="sw_KE" w:bidi="sw_KE"/>
        </w:rPr>
        <w:t xml:space="preserve"> wa Farao. Maneno yako yanapaswa kuonyesha wazi kwamba Yahweh tayari alikuwa amemwambia Musa jinsi Farao angeitikia pigo hili.</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14:1–14</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14:1–14 na iwekeni mioyoni mwenu.</w:t>
      </w:r>
    </w:p>
    <w:p>
      <w:pPr/>
      <w:r>
        <w:rPr>
          <w:lang w:val="sw_KE" w:bidi="sw_KE"/>
        </w:rPr>
      </w:r>
      <w:r>
        <w:rPr>
          <w:lang w:val="sw_KE" w:bidi="sw_KE"/>
        </w:rPr>
        <w:t>Sikiliza toleo la sauti la Kutoka 14:1–14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14:1–14 katika tafsiri iliyo rahisi zaidi kueleweka.</w:t>
      </w:r>
    </w:p>
    <w:p>
      <w:pPr/>
      <w:r>
        <w:rPr>
          <w:lang w:val="sw_KE" w:bidi="sw_KE"/>
        </w:rPr>
      </w:r>
      <w:r>
        <w:rPr>
          <w:lang w:val="sw_KE" w:bidi="sw_KE"/>
        </w:rPr>
        <w:t>Katika simulizi ya awali, Yahweh alitumia mfululizo wa matukio ya miujiza ili kuwaonyesha Wamisri kwamba alikuwa na nguvu zote. Matukio haya yaliharibu Misri na watu wake. Kisha Farao hatimaye aliwaacha Waisraeli kutoka utumwani kwa sababu ya kile Yahweh alikuwa amefanya. Wana wa Israeli waliondoka nchini Misri wakiwa na mali zao zote na wamesafiri kuelekea kusini-mashariki kutoka Misri. Walisafiri katika mwelekeo huu ili waweze kuepuka watu hatari wanaoitwa Wafilisti. Wafilisti wangeweza wangewashambulia. Wa Israeli wanajua kwamba Yahweh alifanya iwezekane kwa wao kuondoka Misri na kwamba wao ni watu maalum wa Yahweh. Waisraeli wanaongozwa na Yahweh na wamewasili Ethamu. Hadithi hii inatumia jina la kibinafsi ya Mungu, Yahweh, katika hadithi zaidi. Hii ni simulizi ya safari ya watu wa Israeli kutoka Misri njiani kuelekea katika nchi ambayo Yahweh amewaahidi.</w:t>
      </w:r>
    </w:p>
    <w:p>
      <w:pPr/>
      <w:r>
        <w:rPr>
          <w:lang w:val="sw_KE" w:bidi="sw_KE"/>
        </w:rPr>
      </w:r>
      <w:r>
        <w:rPr>
          <w:lang w:val="sw_KE" w:bidi="sw_KE"/>
        </w:rPr>
        <w:t>Mwanzoni mwa simulizi hii, Yahweh anamwambia Musa abadili mwelekeo ambao watu wa Israeli, Waisraeli, wanasafiria na warudi kuelekea Misri. Yahweh anawaambia wahamie mahali lililopo karibu na Pi-hahirothi, kati ya Migdol na bahari. Waisraeli wakiwa kambi katika mahema yao kwenye pwani na maji upande mmoja—pamoja na Baal-sefoni juu yake—na jangwa upande mwingine. Hapa ni mahali ambapo Waisraeli wanahisi wamenaswa—hawawezi kuvuka jangwa au maji. Yahweh anafanya hivyo kwa makusudi ili aweze kuonyesha nguvu yake. Hatujui eneo halisi la miji hii na hatujui hii ni bahari gani. Inaweza kuwa Bahari ya Shuzi ambayo sasa inajulikana kama Ghuba ya Suez, Bahari ya Shamu, au mwili mwingine wa maji katika eneo hilo.</w:t>
      </w:r>
    </w:p>
    <w:p>
      <w:pPr/>
      <w:r>
        <w:rPr>
          <w:lang w:val="sw_KE" w:bidi="sw_KE"/>
        </w:rPr>
      </w:r>
      <w:r>
        <w:rPr>
          <w:lang w:val="sw_KE" w:bidi="sw_KE"/>
        </w:rPr>
        <w:t xml:space="preserve">Simama hapa na uangalie ramani ya </w:t>
      </w:r>
      <w:r>
        <w:rPr>
          <w:lang w:val="sw_KE" w:bidi="sw_KE"/>
        </w:rPr>
        <w:t>Misri ya Mashariki inayoonyesha Ghuba ya Suez na miili mingine ya maji karibu nayo kama kikundi</w:t>
      </w:r>
      <w:r>
        <w:rPr>
          <w:lang w:val="sw_KE" w:bidi="sw_KE"/>
        </w:rPr>
        <w:t>. Sitisha sauti hii hapa.</w:t>
      </w:r>
    </w:p>
    <w:p>
      <w:pPr/>
      <w:r>
        <w:rPr>
          <w:lang w:val="sw_KE" w:bidi="sw_KE"/>
        </w:rPr>
      </w:r>
      <w:r>
        <w:rPr>
          <w:lang w:val="sw_KE" w:bidi="sw_KE"/>
        </w:rPr>
        <w:t>Yahweh anamwambia Musa kwamba anataka Farao afikiri kwamba watu wa Israeli wamechanganyikiwa na wamenaswa jangwani. Yahweh anaufanya moyo wa Farao kuwa mgumu, au kumfanya awe mkaidi, dhidi ya Waisraeli. Farao anabadilisha uamuzi wake kuhusu kuwaacha Waisraeli waende kutoka Misri. Yahweh anajua atajipatia utukufu anapomshinda Farao na kuonyesha nguvu zake kwa watu wa Misri. Yahweh anaweka mtego kwa ajili ya Wamisri kwa kuwafanya watu wa Israeli waonekane kama hawajui mahali wanapoenda na kukamatwa kati ya maji na jangwa ambalo hawawezi kuvuka salama.</w:t>
      </w:r>
    </w:p>
    <w:p>
      <w:pPr/>
      <w:r>
        <w:rPr>
          <w:lang w:val="sw_KE" w:bidi="sw_KE"/>
        </w:rPr>
      </w:r>
      <w:r>
        <w:rPr>
          <w:lang w:val="sw_KE" w:bidi="sw_KE"/>
        </w:rPr>
        <w:t>Sitisha hapa na mjadili swali hili kwa pamoja : Shiriki mifano ya wanyama wanaowadanganya wanyama wengine wawe karibu kwa kuonekana wameathirika au dhaifu. Kwa nini wanafanya hili? Sitisha sauti hapa.</w:t>
      </w:r>
    </w:p>
    <w:p>
      <w:pPr/>
      <w:r>
        <w:rPr>
          <w:lang w:val="sw_KE" w:bidi="sw_KE"/>
        </w:rPr>
      </w:r>
      <w:r>
        <w:rPr>
          <w:lang w:val="sw_KE" w:bidi="sw_KE"/>
        </w:rPr>
        <w:t>Watu wa Misri walitii maelekezo ya Yahweh kupitia Musa. Farao na maafisa wake wanasikia kwamba watu wa Israeli wameondoka na kujuta kwa kuwaacha watumwa wa Waisraeli waende kutoka Misri. Farao aliwaita wanajeshi wake pamoja. Farao aliwaongoza watu wake wa kupigana kutoka kwa gari lake mwenyewe na kuwaita wapanda farasi 600 kwenda pamoja naye. Farao aliwaita wapanda magari ya vita zaidi kujiunga na jeshi lake na akawapanga katika vikosi. Mashine ya farasi ya Farao waliongoza kila kitengo. Gari la vita ni gari la magurudumu mawili ambalo limeunganishwa na farasi wawili. Inatumiwa vitani kusonga kwa kasi kuelekea kwa adui na askari hupigana na adui zao wakiwa wamesimama kwenye gari la farasi. Dereva wa gari la farasi ni mtu anayeendesha au anayepanda gari la farasi. Farasi ana miguu minne na hutumiwa kwa ajili ya kupanda na kuvuta mikokoteni au magari mengine yenye magurudumu.</w:t>
      </w:r>
    </w:p>
    <w:p>
      <w:pPr/>
      <w:r>
        <w:rPr>
          <w:lang w:val="sw_KE" w:bidi="sw_KE"/>
        </w:rPr>
      </w:r>
      <w:r>
        <w:rPr>
          <w:lang w:val="sw_KE" w:bidi="sw_KE"/>
        </w:rPr>
        <w:t xml:space="preserve">Simama hapa na uangalie picha ya </w:t>
      </w:r>
      <w:r>
        <w:rPr>
          <w:b/>
          <w:lang w:val="sw_KE" w:bidi="sw_KE"/>
        </w:rPr>
        <w:t>dinari kama kikundi</w:t>
      </w:r>
      <w:r>
        <w:rPr>
          <w:lang w:val="sw_KE" w:bidi="sw_KE"/>
        </w:rPr>
        <w:t>. Sitisha sauti hii hapa.</w:t>
      </w:r>
    </w:p>
    <w:p>
      <w:pPr/>
      <w:r>
        <w:rPr>
          <w:lang w:val="sw_KE" w:bidi="sw_KE"/>
        </w:rPr>
      </w:r>
      <w:r>
        <w:rPr>
          <w:lang w:val="sw_KE" w:bidi="sw_KE"/>
        </w:rPr>
        <w:t xml:space="preserve">Simama hapa na uangalie picha ya </w:t>
      </w:r>
      <w:r>
        <w:rPr>
          <w:lang w:val="sw_KE" w:bidi="sw_KE"/>
        </w:rPr>
        <w:t>farasi</w:t>
      </w:r>
      <w:r>
        <w:rPr>
          <w:lang w:val="sw_KE" w:bidi="sw_KE"/>
        </w:rPr>
        <w:t>. Sitisha sauti hii hapa.</w:t>
      </w:r>
    </w:p>
    <w:p>
      <w:pPr/>
      <w:r>
        <w:rPr>
          <w:lang w:val="sw_KE" w:bidi="sw_KE"/>
        </w:rPr>
      </w:r>
      <w:r>
        <w:rPr>
          <w:lang w:val="sw_KE" w:bidi="sw_KE"/>
        </w:rPr>
        <w:t>Jeshi la magari ya vita la Misri liliwafuata watu wa Israeli na kuwapata katika kambi yao mpya. Wakati jeshi la Misri linawasili, watu wa Israeli wanaogopa wanapoliona jeshi hilo. Watu wa Israeli "wanainua macho yao," ikimaanisha kwamba wanaangalia juu na nje na kuona jeshi la magari ya farasi. Watu wa Israeli wanapiga kelele kwa Yahweh kwa msaada na kisha wanageuka kuzungumza na Musa. Watu wa Israeli wanamlalamikia Musa na kumwuliza kwa nini aliwaleta mahali hapa ambapo hali yao si bora kuliko walivyokuwa Misri. Waisraeli wanauliza maswali yasiyo na majibu ili kuonyesha kuchanganyikiwa kwao na kusema kwamba ingekuwa afadhali wangeachwa kama watumwa kuliko kuwa mahali walipo sasa.</w:t>
      </w:r>
    </w:p>
    <w:p>
      <w:pPr/>
      <w:r>
        <w:rPr>
          <w:lang w:val="sw_KE" w:bidi="sw_KE"/>
        </w:rPr>
      </w:r>
      <w:r>
        <w:rPr>
          <w:lang w:val="sw_KE" w:bidi="sw_KE"/>
        </w:rPr>
        <w:t>Simameni hapa na mjadili swali hili kama kikundi: Simulieni hadithi kuhusu wakati ambapo watu mnaowajua wamekuwa na hasira au kuudhika na kiongozi wao na kuhoji kwa nini anafanya jambo fulani. Watu katika utamaduni wako wanamhoji vipi kiongozi moja kwa moja? Ni misemo au matendo gani maalum ya kutumia ili kuonyesha kutofurahia kiongozi? Sitisha sauti hii hapa.</w:t>
      </w:r>
    </w:p>
    <w:p>
      <w:pPr/>
      <w:r>
        <w:rPr>
          <w:lang w:val="sw_KE" w:bidi="sw_KE"/>
        </w:rPr>
      </w:r>
      <w:r>
        <w:rPr>
          <w:lang w:val="sw_KE" w:bidi="sw_KE"/>
        </w:rPr>
        <w:t>Musa anawaambia watu wa Israeli wasiogope na wasifanye chochote isipokuwa kumtazama Yahweh akiwaokoa kutoka kwa jeshi la Misri. Musa pia anasema kwamba watu wa Israeli hawatawaona Wamisri tena na kwamba Yahweh atawapigania dhidi ya maadui wao. Waisraeli hawapaswi kufanya chochote. Yahweh anawashinda maadui wa Waisraeli kwa kutumia nguvu zisizo za kawaida. Hii inaonyesha sehemu ya uhusiano maalum wa Yahweh na watu wa Israeli.</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14:1–14 katika tafsiri iliyo rahisi zaidi kueleweka.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Kifungu hiki kina matukio manne.</w:t>
      </w:r>
    </w:p>
    <w:p>
      <w:pPr/>
      <w:r>
        <w:rPr>
          <w:lang w:val="sw_KE" w:bidi="sw_KE"/>
        </w:rPr>
      </w:r>
      <w:r>
        <w:rPr>
          <w:b/>
          <w:lang w:val="sw_KE" w:bidi="sw_KE"/>
        </w:rPr>
        <w:t>Katika tukio la kwanza:</w:t>
      </w:r>
      <w:r>
        <w:rPr>
          <w:lang w:val="sw_KE" w:bidi="sw_KE"/>
        </w:rPr>
        <w:t xml:space="preserve"> Waisraeli wamepiga kambi katika Ethamu. Yahweh anamwambia Musa arudi walikotoka na kutengeneza kambi mpya kati ya bahari na jangwa.</w:t>
      </w:r>
    </w:p>
    <w:p>
      <w:pPr/>
      <w:r>
        <w:rPr>
          <w:lang w:val="sw_KE" w:bidi="sw_KE"/>
        </w:rPr>
      </w:r>
      <w:r>
        <w:rPr>
          <w:b/>
          <w:lang w:val="sw_KE" w:bidi="sw_KE"/>
        </w:rPr>
        <w:t>Katika tukio la pili:</w:t>
      </w:r>
      <w:r>
        <w:rPr>
          <w:lang w:val="sw_KE" w:bidi="sw_KE"/>
        </w:rPr>
        <w:t xml:space="preserve"> Waisraeli walihamisha kambi yao karibu na Pi-hahirothi, kati ya bahari na jangwa.</w:t>
      </w:r>
    </w:p>
    <w:p>
      <w:pPr/>
      <w:r>
        <w:rPr>
          <w:lang w:val="sw_KE" w:bidi="sw_KE"/>
        </w:rPr>
      </w:r>
      <w:r>
        <w:rPr>
          <w:b/>
          <w:lang w:val="sw_KE" w:bidi="sw_KE"/>
        </w:rPr>
        <w:t>Katika tukio la tatu:</w:t>
      </w:r>
      <w:r>
        <w:rPr>
          <w:lang w:val="sw_KE" w:bidi="sw_KE"/>
        </w:rPr>
        <w:t xml:space="preserve"> Katika Misri, Farao na maafisa wake wanagundua kwamba Waisraeli wamerudi nyuma na kuamua kuwakamata tena watumwa wake. Farao anakusanya jeshi la magari ya farasi na vikosi vingine.</w:t>
      </w:r>
    </w:p>
    <w:p>
      <w:pPr/>
      <w:r>
        <w:rPr>
          <w:lang w:val="sw_KE" w:bidi="sw_KE"/>
        </w:rPr>
      </w:r>
      <w:r>
        <w:rPr>
          <w:b/>
          <w:lang w:val="sw_KE" w:bidi="sw_KE"/>
        </w:rPr>
        <w:t>Katika tukio la nne:</w:t>
      </w:r>
      <w:r>
        <w:rPr>
          <w:lang w:val="sw_KE" w:bidi="sw_KE"/>
        </w:rPr>
        <w:t xml:space="preserve"> Waisraeli wanaona jeshi la Farao likija karibu nao. Watu wa Israeli, Waisraeli, wanamwita Yahweh kwa msaada na wamekasirikia Musa. Waisraeli wanauliza kwa nini Musa aliwaongoza kutoka Misri ili tu wafe jangwani. Musa anawaambia wasiogope, kwamba Yahweh atapigania na hawatawaona Wamisri tena.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Maafisa wa Farao</w:t>
      </w:r>
    </w:p>
    <w:p>
      <w:pPr>
        <w:pStyle w:val="ListBullet"/>
        <w:spacing w:line="240" w:lineRule="auto"/>
        <w:ind w:left="720"/>
      </w:pPr>
      <w:r>
        <w:rPr>
          <w:lang w:val="sw_KE" w:bidi="sw_KE"/>
        </w:rPr>
      </w:r>
      <w:r>
        <w:rPr>
          <w:lang w:val="sw_KE" w:bidi="sw_KE"/>
        </w:rPr>
        <w:t>Magari ya farasi ya Farao</w:t>
      </w:r>
    </w:p>
    <w:p>
      <w:pPr>
        <w:pStyle w:val="ListBullet"/>
        <w:spacing w:line="240" w:lineRule="auto"/>
        <w:ind w:left="720"/>
      </w:pPr>
      <w:r>
        <w:rPr>
          <w:lang w:val="sw_KE" w:bidi="sw_KE"/>
        </w:rPr>
      </w:r>
      <w:r>
        <w:rPr>
          <w:lang w:val="sw_KE" w:bidi="sw_KE"/>
        </w:rPr>
        <w:t>Watu wa Israeli</w:t>
      </w:r>
    </w:p>
    <w:p>
      <w:pPr/>
      <w:r>
        <w:rPr>
          <w:lang w:val="sw_KE" w:bidi="sw_KE"/>
        </w:rPr>
      </w:r>
      <w:r>
        <w:rPr>
          <w:lang w:val="sw_KE" w:bidi="sw_KE"/>
        </w:rPr>
        <w:t>Mkiwa kama kikundi, zingatia sehemu hizi za mazingira ya hadithi:</w:t>
      </w:r>
    </w:p>
    <w:p>
      <w:pPr/>
      <w:r>
        <w:rPr>
          <w:lang w:val="sw_KE" w:bidi="sw_KE"/>
        </w:rPr>
      </w:r>
      <w:r>
        <w:rPr>
          <w:lang w:val="sw_KE" w:bidi="sw_KE"/>
        </w:rPr>
        <w:t>Hadithi inaanza na kifungu ambacho kinatuambia kwamba matukio haya yanatokea baada ya kutengeneza kambi katika Ethamu. Hatuambiwi ni muda gani umepita tangu tulipowasili Ethamu.</w:t>
      </w:r>
    </w:p>
    <w:p>
      <w:pPr/>
      <w:r>
        <w:rPr>
          <w:lang w:val="sw_KE" w:bidi="sw_KE"/>
        </w:rPr>
      </w:r>
      <w:r>
        <w:rPr>
          <w:lang w:val="sw_KE" w:bidi="sw_KE"/>
        </w:rPr>
        <w:t>Katika tukio la kwanza, watu wa Israeli wamepiga kambi katika mji wa Ethamu. Wako katika mahema na wana mali zao zote pamoja nao. Ndio kwanza wametoka Misri, wakiepuka nchi ya Wafilisti ambao wangeweza kuwashambulia. Hadithi inatusimulia kuhusu mazungumzo kati ya Yahweh na Musa. Hatujui ni wakati gani wa siku mazungumzo yanapofanyika. Waisraeli wanaweza kumwona Yahweh yuko pamoja nao kama nguzo ya wingu wakati wa mchana na nguzo ya moto wakati wa usiku. Hatujui Musa yuko karibu kiasi gani na nguzo hiyo, lakini anamsikia Yahwe na kuwa na mazungumzo naye. Yahweh anamwambia Musa awaambie Waisraeli wageuke na kurudi kwa njia ile ile waliyokuja na kupiga kambi kwenye pwani kando ya bahari karibu na mji unaoitwa Pi-hahiroth. Eneo jipya lina pori upande mmoja na bahari upande mwingine. Yahweh anataka Wamisri wafikiri kwamba watu wa Israeli watanaswa ikiwa Farao atatuma jeshi lake ili kuwakamata. Lakini Yahweh ana mpango wa kudhihirisha nguvu zake kwa Wamisri.</w:t>
      </w:r>
    </w:p>
    <w:p>
      <w:pPr/>
      <w:r>
        <w:rPr>
          <w:lang w:val="sw_KE" w:bidi="sw_KE"/>
        </w:rPr>
      </w:r>
      <w:r>
        <w:rPr>
          <w:lang w:val="sw_KE" w:bidi="sw_KE"/>
        </w:rPr>
        <w:t>Katika tukio la pili, watu wa Israeli wanahama na kukaa katika eneo jipya la kambi lililo na bahari upande mmoja na nyika upande mwingine. Waisraeli hawawezi kusonga kwa urahisi kupitia nyika au kuvuka maji.</w:t>
      </w:r>
    </w:p>
    <w:p>
      <w:pPr/>
      <w:r>
        <w:rPr>
          <w:lang w:val="sw_KE" w:bidi="sw_KE"/>
        </w:rPr>
      </w:r>
      <w:r>
        <w:rPr>
          <w:lang w:val="sw_KE" w:bidi="sw_KE"/>
        </w:rPr>
        <w:t>Katika tukio la tatu, Farao yuko Misri. Farao anasikia kwamba watu wa Israeli wameondoka Misri na anataka warudi kuwa watumwa wake tena. Farao anauliza swali, "Tumefanya nini?" Farao hatarajii jibu kutoka kwa maafisa wake bali anatumia swali hilo kuelezea majuto na kufadhaika kwake kwa kuwaruhusu Waisraeli waondoke. Hatujui wakati Farao atakaposikia kuhusu Waisraeli kuondoka. Hili linaonyesha kwamba waliondoka bila kugunduliwa na Farao wala maafisa wake. Tunajifunza kwamba Yahweh anaathiri jinsi Farao anavyohisi kuhusu Waisraeli ili kumfanya awafuate na kutaka kuwarudisha ili wawe nguvu kazi yake ya utumwa. Farao anawafunga farasi wake kwenye gari lake ili kujiandaa kwa ajili ya vita na kuita vikosi vyake. Anaitisha magari ya vita 600 na waendeshaji wake, na kukusanya waendeshaji wengine ili kila mmoja wa waendeshaji wake awe kiongozi wa wengine. Farao alihitaji muda fulani kukusanya jeshi lake. Hatujui ni muda gani unapita kati ya Farao kuamua kuwafuata watu wa Israeli na kuanza kuwafuata.</w:t>
      </w:r>
    </w:p>
    <w:p>
      <w:pPr/>
      <w:r>
        <w:rPr>
          <w:lang w:val="sw_KE" w:bidi="sw_KE"/>
        </w:rPr>
      </w:r>
      <w:r>
        <w:rPr>
          <w:lang w:val="sw_KE" w:bidi="sw_KE"/>
        </w:rPr>
        <w:t xml:space="preserve">Sitisha hapa ikiwa itakuwa na manufaa kuangalia tena picha za </w:t>
      </w:r>
      <w:r>
        <w:rPr>
          <w:b/>
          <w:lang w:val="sw_KE" w:bidi="sw_KE"/>
        </w:rPr>
        <w:t>gari la vita na waendeshaji wake</w:t>
      </w:r>
      <w:r>
        <w:rPr>
          <w:lang w:val="sw_KE" w:bidi="sw_KE"/>
        </w:rPr>
        <w:t xml:space="preserve"> kama kikundi. Sitisha sauti hii hapa.</w:t>
      </w:r>
    </w:p>
    <w:p>
      <w:pPr/>
      <w:r>
        <w:rPr>
          <w:lang w:val="sw_KE" w:bidi="sw_KE"/>
        </w:rPr>
      </w:r>
      <w:r>
        <w:rPr>
          <w:lang w:val="sw_KE" w:bidi="sw_KE"/>
        </w:rPr>
        <w:t>Katika tukio la nne, jeshi la Misri linawapata watu wa Israeli katika kambi yao karibu na Pi-hahiroth. Watu wa Israeli wanatazama nje kutoka kambini mwao na kuona jeshi la Misri la magari ya vita likikaribia. Kulikuwa na magari ya vita 600 na Waisraeli walikuwa wakiona yakikaribia kutoka mbali kukiwa na vumbi na kelele. Kisha Waisraeli waliogopa na kumlilia Yahweh. Musa na watu wengine wote wa Israeli wako pamoja wakati huu. Watu wa Israeli wanamgeukia Musa na kumlalamikia Musa. Swali hilo, "Je, ni kwa sababu hakuna makaburi katika Misri ndiyo maana mmetutoa ili tufe jangwani?" Ni kejeli na hatarajii jibu. Wana wa Israeli hawajui kwamba kulikuwa na makaburi mengi katika Misri lakini wana wasiwasi kwamba wote watakufa mahali hapa.</w:t>
      </w:r>
    </w:p>
    <w:p>
      <w:pPr/>
      <w:r>
        <w:rPr>
          <w:lang w:val="sw_KE" w:bidi="sw_KE"/>
        </w:rPr>
      </w:r>
      <w:r>
        <w:rPr>
          <w:lang w:val="sw_KE" w:bidi="sw_KE"/>
        </w:rPr>
        <w:t>Angalia kwamba ni Musa ambaye anazungumza na watu wa Israeli. Hatujui kama Yahweh anazungumza na Musa kabla ya kujibu watu wa Israeli. Musa ana hakika kwamba Yahweh atamshinda Farao na jeshi lake. Musa anawaambia watu wa Israeli, "Msiogope na msikimbie." Tazama Yahweh akikuokoa leo. Unawaona Wamisri leo lakini hutawaona tena baada ya leo. Yahweh atapigania na huhitaji kusema au kufanya chochote.</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14:1–14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matukio 4.</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Maafisa wa Farao</w:t>
      </w:r>
    </w:p>
    <w:p>
      <w:pPr>
        <w:pStyle w:val="ListBullet"/>
        <w:spacing w:line="240" w:lineRule="auto"/>
        <w:ind w:left="720"/>
      </w:pPr>
      <w:r>
        <w:rPr>
          <w:lang w:val="sw_KE" w:bidi="sw_KE"/>
        </w:rPr>
      </w:r>
      <w:r>
        <w:rPr>
          <w:lang w:val="sw_KE" w:bidi="sw_KE"/>
        </w:rPr>
        <w:t>Magari ya farasi ya Farao</w:t>
      </w:r>
    </w:p>
    <w:p>
      <w:pPr>
        <w:pStyle w:val="ListBullet"/>
        <w:spacing w:line="240" w:lineRule="auto"/>
        <w:ind w:left="720"/>
      </w:pPr>
      <w:r>
        <w:rPr>
          <w:lang w:val="sw_KE" w:bidi="sw_KE"/>
        </w:rPr>
      </w:r>
      <w:r>
        <w:rPr>
          <w:lang w:val="sw_KE" w:bidi="sw_KE"/>
        </w:rPr>
        <w:t>Watu wa Israeli</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hicho bila kusitisha. Zingatia mazungumzo, mtiririko, muundo wa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Wana wa Israeli wanapiga kambi katika mji unaoitwa Ethamu pamoja na mali zao zote. Yahweh yuko pamoja nao na anazungumza na Musa ili kutoa maelekezo kuhusu nini cha kufanya baadaye. Anamwambia Musa warudi mahali walipokuja kwenye mahali ambapo ni karibu na jangwa na eneo kubwa la maji.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Yahweh, "Unawaza nini?" Mtu anaweza kujibu mambo kama, "Ni wakati wa kuonyesha nguvu yangu kwa Wamisri," au "Watu wangu wanahitaji kujua kwamba nitawaokoa daima."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Wana wa Israeli wanahamia mahali jipya kati ya jangwa na eneo kubwa la maji.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nafasi ya wana wa Israeli, "Unahisi nini au unafikiria nini?" Mtu anaweza kujibu mambo kama, "Ninahisi kuchanganyikiwa kurudi kuelekea Misri," au "Nina wasiwasi kwa sababu hatuwezi kwenda jangwani au kuvuka maji hayo," au "Ninaogopa kwamba tutanaswa ikiwa jeshi lolote linakuja dhidi yetu," au "Ninahisi salama kwa sababu ninamwamini Musa na Yahweh kutuongoza."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Farao anasikia kwamba wana wa Israeli wameondoka Misri na anataka warudi kuwa watumwa wake tena. Alikusanya jeshi.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Farao, "Unahisi vipi au unawaza nini?" Mtu anaweza kujibu mambo kama, "Nina hasira kwamba watumwa wangu wameondoka," au "Ninahitaji kuonyesha nguvu yangu kwa watu wa Israeli," au "Nina nguvu na ninaweza kuwa na chochote ninachotaka."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Watu wa Israeli wanaliona jeshi la Misri na wana hofu. Wanamwita Yahweh kwa msaada na kumlalamikia Musa kuhusu kuwa mahali ambapo si bora kuliko mahali walipotoka.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nafasi ya wana wa Israeli, "Unahisi nini au unafikiria nini?" Mtu anaweza kujibu mambo kama, "Ninaogopa kwamba sote tutakufa hapa!" au "Musa alituongoza hapa ili tuuawe na Wamisri," au "Hatuna mahali pa kwenda! Ninaogopa sana," au "Tunahitaji muujiza kutoka kwa Yahweh ili kutuokoa."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Musa anazungumza na watu wa Israeli ili kuwaambia kwamba hawapaswi kuogopa, hawatawaona tena, na kwamba Yahweh atawaokoa ili wasihitaji kufanya chochote.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Musa, "Unawaza nini?" Mtu anaweza kujibu mambo kama, "Nimefadhaika kwamba watu wangu hawamwamini Yahweh," au "Nina hakika kwamba Yahweh atatuokoa kutoka kwa Wamisri," au "Nina msisimko kuona kile Yahweh atafanya ili kutuokoa," au "Ninafurahi kwamba hatuhitaji kuwaona Wamisri tena."</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Kutoka 14:1–14 katika tafsiri iliyo rahisi zaidi kueleweka.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Yahweh anampa Musa maelekezo. </w:t>
      </w:r>
      <w:r>
        <w:rPr>
          <w:b/>
          <w:lang w:val="sw_KE" w:bidi="sw_KE"/>
        </w:rPr>
        <w:t>Yahweh</w:t>
      </w:r>
      <w:r>
        <w:rPr>
          <w:lang w:val="sw_KE" w:bidi="sw_KE"/>
        </w:rPr>
        <w:t xml:space="preserve"> ni jina la kibinafsi la </w:t>
      </w:r>
      <w:r>
        <w:rPr>
          <w:lang w:val="sw_KE" w:bidi="sw_KE"/>
        </w:rPr>
        <w:t>Mungu</w:t>
      </w:r>
      <w:r>
        <w:rPr>
          <w:lang w:val="sw_KE" w:bidi="sw_KE"/>
        </w:rPr>
        <w:t xml:space="preserve">. Katika kifungu hiki, Mungu anaitwa Yahweh. Hakikisha unatafsiri Yahweh kwa njia ile ile uliyotumia katika vifungu vya awali, na kumbuka kwamba </w:t>
      </w:r>
      <w:r>
        <w:rPr>
          <w:lang w:val="sw_KE" w:bidi="sw_KE"/>
        </w:rPr>
        <w:t>Yahweh</w:t>
      </w:r>
      <w:r>
        <w:rPr>
          <w:lang w:val="sw_KE" w:bidi="sw_KE"/>
        </w:rPr>
        <w:t xml:space="preserve"> yumo katika Faharasa Kuu.</w:t>
      </w:r>
    </w:p>
    <w:p>
      <w:pPr/>
      <w:r>
        <w:rPr>
          <w:lang w:val="sw_KE" w:bidi="sw_KE"/>
        </w:rPr>
      </w:r>
      <w:r>
        <w:rPr>
          <w:lang w:val="sw_KE" w:bidi="sw_KE"/>
        </w:rPr>
        <w:t xml:space="preserve">Yahweh anampa Musa mipango ya kuwahamisha </w:t>
      </w:r>
      <w:r>
        <w:rPr>
          <w:lang w:val="sw_KE" w:bidi="sw_KE"/>
        </w:rPr>
        <w:t>Waisraeli</w:t>
      </w:r>
      <w:r>
        <w:rPr>
          <w:lang w:val="sw_KE" w:bidi="sw_KE"/>
        </w:rPr>
        <w:t xml:space="preserve">. Tumia neno au kirai kilekile kwa Waisraeli, watu wa </w:t>
      </w:r>
      <w:r>
        <w:rPr>
          <w:lang w:val="sw_KE" w:bidi="sw_KE"/>
        </w:rPr>
        <w:t>Israeli</w:t>
      </w:r>
      <w:r>
        <w:rPr>
          <w:lang w:val="sw_KE" w:bidi="sw_KE"/>
        </w:rPr>
        <w:t>, kama ulivyotumia katika vifungu vilivyotangulia.</w:t>
      </w:r>
    </w:p>
    <w:p>
      <w:pPr/>
      <w:r>
        <w:rPr>
          <w:lang w:val="sw_KE" w:bidi="sw_KE"/>
        </w:rPr>
      </w:r>
      <w:r>
        <w:rPr>
          <w:lang w:val="sw_KE" w:bidi="sw_KE"/>
        </w:rPr>
        <w:t xml:space="preserve">Yahweh anamwambia Musa aihamishe kambi ya Waisraeli hadi mahali papya ambapo ni kuelekea Misri tena. Bahari iko upande mmoja wa kambi. </w:t>
      </w:r>
      <w:r>
        <w:rPr>
          <w:b/>
          <w:lang w:val="sw_KE" w:bidi="sw_KE"/>
        </w:rPr>
        <w:t>Bahari</w:t>
      </w:r>
      <w:r>
        <w:rPr>
          <w:lang w:val="sw_KE" w:bidi="sw_KE"/>
        </w:rPr>
        <w:t xml:space="preserve"> inaweza kuwa maji ya chumvi au eneo kubwa la maji safi.</w:t>
      </w:r>
    </w:p>
    <w:p>
      <w:pPr/>
      <w:r>
        <w:rPr>
          <w:lang w:val="sw_KE" w:bidi="sw_KE"/>
        </w:rPr>
      </w:r>
      <w:r>
        <w:rPr>
          <w:lang w:val="sw_KE" w:bidi="sw_KE"/>
        </w:rPr>
        <w:t>Simameni hapa na mjadili kwa pamoja neno gani au kifungu gani cha maneno mtakachotumia kwa bahari. Sitisha sauti hii hapa.</w:t>
      </w:r>
    </w:p>
    <w:p>
      <w:pPr/>
      <w:r>
        <w:rPr>
          <w:lang w:val="sw_KE" w:bidi="sw_KE"/>
        </w:rPr>
      </w:r>
      <w:r>
        <w:rPr>
          <w:lang w:val="sw_KE" w:bidi="sw_KE"/>
        </w:rPr>
        <w:t xml:space="preserve">Yahweh anajua kwamba </w:t>
      </w:r>
      <w:r>
        <w:rPr>
          <w:b/>
          <w:lang w:val="sw_KE" w:bidi="sw_KE"/>
        </w:rPr>
        <w:t>Farao</w:t>
      </w:r>
      <w:r>
        <w:rPr>
          <w:lang w:val="sw_KE" w:bidi="sw_KE"/>
        </w:rPr>
        <w:t xml:space="preserve"> ataona kwamba wamenaswa kati ya bahari na jangwa. Yahweh anajua kwamba Farao atawafuata Waisraeli. Tumia neno lile lile au fungu la maneno lile lile kwa ajili ya Farao kama ulivyotumia katika vifungu vilivyotangulia. Kwa maelezo zaidi kuhusu </w:t>
      </w:r>
      <w:r>
        <w:rPr>
          <w:lang w:val="sw_KE" w:bidi="sw_KE"/>
        </w:rPr>
        <w:t>Farao</w:t>
      </w:r>
      <w:r>
        <w:rPr>
          <w:lang w:val="sw_KE" w:bidi="sw_KE"/>
        </w:rPr>
        <w:t>, rejelea Faharasa Kuu.</w:t>
      </w:r>
    </w:p>
    <w:p>
      <w:pPr/>
      <w:r>
        <w:rPr>
          <w:lang w:val="sw_KE" w:bidi="sw_KE"/>
        </w:rPr>
      </w:r>
      <w:r>
        <w:rPr>
          <w:lang w:val="sw_KE" w:bidi="sw_KE"/>
        </w:rPr>
        <w:t xml:space="preserve">Nyika iko upande mmoja wa eneo jipya la kambi. Nyika ni </w:t>
      </w:r>
      <w:r>
        <w:rPr>
          <w:b/>
          <w:lang w:val="sw_KE" w:bidi="sw_KE"/>
        </w:rPr>
        <w:t>mahali</w:t>
      </w:r>
      <w:r>
        <w:rPr>
          <w:lang w:val="sw_KE" w:bidi="sw_KE"/>
        </w:rPr>
        <w:t xml:space="preserve"> pa jangwa ambapo hakuna mtu anayeishi na hakuna anayelima nchi. Tumia neno au usemi uleule kwa ajili ya nyika kama uliotumia katika vifungu vilivyotangulia. Kwa maelezo zaidi kuhusu </w:t>
      </w:r>
      <w:r>
        <w:rPr>
          <w:lang w:val="sw_KE" w:bidi="sw_KE"/>
        </w:rPr>
        <w:t>jangwa</w:t>
      </w:r>
      <w:r>
        <w:rPr>
          <w:lang w:val="sw_KE" w:bidi="sw_KE"/>
        </w:rPr>
        <w:t>, rejelea Faharasa Kuu.</w:t>
      </w:r>
    </w:p>
    <w:p>
      <w:pPr/>
      <w:r>
        <w:rPr>
          <w:lang w:val="sw_KE" w:bidi="sw_KE"/>
        </w:rPr>
      </w:r>
      <w:r>
        <w:rPr>
          <w:lang w:val="sw_KE" w:bidi="sw_KE"/>
        </w:rPr>
        <w:t xml:space="preserve">Yahweh anataka kuufanya </w:t>
      </w:r>
      <w:r>
        <w:rPr>
          <w:lang w:val="sw_KE" w:bidi="sw_KE"/>
        </w:rPr>
        <w:t>moyo</w:t>
      </w:r>
      <w:r>
        <w:rPr>
          <w:lang w:val="sw_KE" w:bidi="sw_KE"/>
        </w:rPr>
        <w:t xml:space="preserve"> wa Farao kuwa mgumu. Yahweh anamfanya Farao kuwa mkaidi na kuwa dhidi ya Waisraeli. Tumia neno lile lile au kirai kile kile kwa "kuushupaza moyo wa Farao" kama ulivyotumia katika vifungu vilivyotangulia.</w:t>
      </w:r>
    </w:p>
    <w:p>
      <w:pPr/>
      <w:r>
        <w:rPr>
          <w:lang w:val="sw_KE" w:bidi="sw_KE"/>
        </w:rPr>
      </w:r>
      <w:r>
        <w:rPr>
          <w:lang w:val="sw_KE" w:bidi="sw_KE"/>
        </w:rPr>
        <w:t xml:space="preserve">Yahweh anataka kuonyesha utukufu wake kwa Wamisri. </w:t>
      </w:r>
      <w:r>
        <w:rPr>
          <w:b/>
          <w:lang w:val="sw_KE" w:bidi="sw_KE"/>
        </w:rPr>
        <w:t>Utukufu</w:t>
      </w:r>
      <w:r>
        <w:rPr>
          <w:lang w:val="sw_KE" w:bidi="sw_KE"/>
        </w:rPr>
        <w:t xml:space="preserve"> ni neno linaloelezea nguvu na fahari ya Yahweh. Tumia neno au kirai hicho hicho kwa ajili ya utukufu kama ulivyotumia katika vifungu vya awali. Kwa maelezo zaidi kuhusu </w:t>
      </w:r>
      <w:r>
        <w:rPr>
          <w:lang w:val="sw_KE" w:bidi="sw_KE"/>
        </w:rPr>
        <w:t>utukufu</w:t>
      </w:r>
      <w:r>
        <w:rPr>
          <w:lang w:val="sw_KE" w:bidi="sw_KE"/>
        </w:rPr>
        <w:t>, rejelea Faharasa Kuu.</w:t>
      </w:r>
    </w:p>
    <w:p>
      <w:pPr/>
      <w:r>
        <w:rPr>
          <w:lang w:val="sw_KE" w:bidi="sw_KE"/>
        </w:rPr>
      </w:r>
      <w:r>
        <w:rPr>
          <w:lang w:val="sw_KE" w:bidi="sw_KE"/>
        </w:rPr>
        <w:t xml:space="preserve">Farao na maafisa wake wanataka kuwarejesha watumwa wao Waisraeli. </w:t>
      </w:r>
      <w:r>
        <w:rPr>
          <w:b/>
          <w:lang w:val="sw_KE" w:bidi="sw_KE"/>
        </w:rPr>
        <w:t>Maafisa</w:t>
      </w:r>
      <w:r>
        <w:rPr>
          <w:lang w:val="sw_KE" w:bidi="sw_KE"/>
        </w:rPr>
        <w:t xml:space="preserve"> ni watu wanaosaidia kupanga na kufanya kazi za kila siku za kuongoza nchi au kikundi cha watu. Tumia neno au kirai sawa kwa maafisa kama ulivyotumia katika vifungu vilivyotangulia.</w:t>
      </w:r>
    </w:p>
    <w:p>
      <w:pPr/>
      <w:r>
        <w:rPr>
          <w:lang w:val="sw_KE" w:bidi="sw_KE"/>
        </w:rPr>
      </w:r>
      <w:r>
        <w:rPr>
          <w:b/>
          <w:lang w:val="sw_KE" w:bidi="sw_KE"/>
        </w:rPr>
        <w:t>Watumwa</w:t>
      </w:r>
      <w:r>
        <w:rPr>
          <w:lang w:val="sw_KE" w:bidi="sw_KE"/>
        </w:rPr>
        <w:t xml:space="preserve"> ni mali ya mtu mwingine na hawana haki zao wenyewe. Tumia neno lile lile au fungu la maneno lile lile kwa watumwa kama ulivyotumia katika vifungu vilivyotangulia. Kwa maelezo zaidi kuhusu </w:t>
      </w:r>
      <w:r>
        <w:rPr>
          <w:lang w:val="sw_KE" w:bidi="sw_KE"/>
        </w:rPr>
        <w:t>watumwa</w:t>
      </w:r>
      <w:r>
        <w:rPr>
          <w:lang w:val="sw_KE" w:bidi="sw_KE"/>
        </w:rPr>
        <w:t>, rejelea Faharasa Kuu.</w:t>
      </w:r>
    </w:p>
    <w:p>
      <w:pPr/>
      <w:r>
        <w:rPr>
          <w:lang w:val="sw_KE" w:bidi="sw_KE"/>
        </w:rPr>
      </w:r>
      <w:r>
        <w:rPr>
          <w:lang w:val="sw_KE" w:bidi="sw_KE"/>
        </w:rPr>
        <w:t xml:space="preserve">Farao </w:t>
      </w:r>
      <w:r>
        <w:rPr>
          <w:b/>
          <w:lang w:val="sw_KE" w:bidi="sw_KE"/>
        </w:rPr>
        <w:t>alilitayarisha gari lake la vita</w:t>
      </w:r>
      <w:r>
        <w:rPr>
          <w:lang w:val="sw_KE" w:bidi="sw_KE"/>
        </w:rPr>
        <w:t>. Hii ina maana kwamba Farao alilitayarisha gari lake kwa matumizi kwa kuleta farasi na gari pamoja ili farasi waweze kuvuta gari hilo.</w:t>
      </w:r>
    </w:p>
    <w:p>
      <w:pPr/>
      <w:r>
        <w:rPr>
          <w:lang w:val="sw_KE" w:bidi="sw_KE"/>
        </w:rPr>
      </w:r>
      <w:r>
        <w:rPr>
          <w:lang w:val="sw_KE" w:bidi="sw_KE"/>
        </w:rPr>
        <w:t xml:space="preserve">Simameni hapa na mwangalie picha ya </w:t>
      </w:r>
      <w:r>
        <w:rPr>
          <w:b/>
          <w:lang w:val="sw_KE" w:bidi="sw_KE"/>
        </w:rPr>
        <w:t>gari la vita</w:t>
      </w:r>
      <w:r>
        <w:rPr>
          <w:lang w:val="sw_KE" w:bidi="sw_KE"/>
        </w:rPr>
        <w:t xml:space="preserve"> kama kikundi. Simameni hapa na mjadili kama kikundi neno gani au kifungu gani cha maneno mtakachotumia kwa gari la vita. Ikiwa tayari umetafsiri neno hili katika kitabu kingine cha Biblia, tumia neno lile ulilotumia huko. Sitisha sauti hii hapa.</w:t>
      </w:r>
    </w:p>
    <w:p>
      <w:pPr/>
      <w:r>
        <w:rPr>
          <w:lang w:val="sw_KE" w:bidi="sw_KE"/>
        </w:rPr>
      </w:r>
      <w:r>
        <w:rPr>
          <w:lang w:val="sw_KE" w:bidi="sw_KE"/>
        </w:rPr>
        <w:t xml:space="preserve">Farao anakusanya jeshi la waendeshaji magari ya vita </w:t>
      </w:r>
      <w:r>
        <w:rPr>
          <w:b/>
          <w:lang w:val="sw_KE" w:bidi="sw_KE"/>
        </w:rPr>
        <w:t>Waendeshaji magari ya farasi</w:t>
      </w:r>
      <w:r>
        <w:rPr>
          <w:lang w:val="sw_KE" w:bidi="sw_KE"/>
        </w:rPr>
        <w:t xml:space="preserve"> ni watu ambao wanaendesha au kupanda magari ya farasi.</w:t>
      </w:r>
    </w:p>
    <w:p>
      <w:pPr/>
      <w:r>
        <w:rPr>
          <w:lang w:val="sw_KE" w:bidi="sw_KE"/>
        </w:rPr>
      </w:r>
      <w:r>
        <w:rPr>
          <w:lang w:val="sw_KE" w:bidi="sw_KE"/>
        </w:rPr>
        <w:t>Simameni hapa na mjadili kwa pamoja neno au kifungu cha maneno mtakachotumia kwa ajili ya waendesha magari ya vita. Ikiwa tayari umetafsiri neno hili katika kitabu kingine cha Biblia, tumia neno lile ulilotumia huko. Sitisha sauti hii hapa.</w:t>
      </w:r>
    </w:p>
    <w:p>
      <w:pPr/>
      <w:r>
        <w:rPr>
          <w:lang w:val="sw_KE" w:bidi="sw_KE"/>
        </w:rPr>
      </w:r>
      <w:r>
        <w:rPr>
          <w:lang w:val="sw_KE" w:bidi="sw_KE"/>
        </w:rPr>
        <w:t>Farasi hutumiwa kuvuta magari ya vita.</w:t>
      </w:r>
    </w:p>
    <w:p>
      <w:pPr/>
      <w:r>
        <w:rPr>
          <w:lang w:val="sw_KE" w:bidi="sw_KE"/>
        </w:rPr>
      </w:r>
      <w:r>
        <w:rPr>
          <w:lang w:val="sw_KE" w:bidi="sw_KE"/>
        </w:rPr>
        <w:t xml:space="preserve">Simameni hapa na muangalie picha ya </w:t>
      </w:r>
      <w:r>
        <w:rPr>
          <w:lang w:val="sw_KE" w:bidi="sw_KE"/>
        </w:rPr>
        <w:t>farasi</w:t>
      </w:r>
      <w:r>
        <w:rPr>
          <w:lang w:val="sw_KE" w:bidi="sw_KE"/>
        </w:rPr>
        <w:t xml:space="preserve"> kama kikundi. Sitisha sauti hii hapa.</w:t>
      </w:r>
    </w:p>
    <w:p>
      <w:pPr/>
      <w:r>
        <w:rPr>
          <w:lang w:val="sw_KE" w:bidi="sw_KE"/>
        </w:rPr>
      </w:r>
      <w:r>
        <w:rPr>
          <w:lang w:val="sw_KE" w:bidi="sw_KE"/>
        </w:rPr>
        <w:t>Tumia neno au usemi uleule kwa ajili ya farasi kama uliotumia katika vifungu vilivyotangulia.</w:t>
      </w:r>
    </w:p>
    <w:p>
      <w:pPr/>
      <w:r>
        <w:rPr>
          <w:lang w:val="sw_KE" w:bidi="sw_KE"/>
        </w:rPr>
      </w:r>
      <w:r>
        <w:rPr>
          <w:lang w:val="sw_KE" w:bidi="sw_KE"/>
        </w:rPr>
        <w:t xml:space="preserve">Jeshi la Misri la magari ya farasi linawafukuza Waisraeli na linakaribia kambi ya Waisraeli. Waisraeli wanatazama juu na mbele na kuwaona Wamisri. Kisha Waisraeli wanaogopa. Wanamlilia Yahweh. Waisraeli wanamlalamikia Musa. Wanauliza kama hakuna makaburi ya kutosha nchini Misri kwa ajili yao na ndiyo sababu wamekuja nyikani. Neno </w:t>
      </w:r>
      <w:r>
        <w:rPr>
          <w:b/>
          <w:lang w:val="sw_KE" w:bidi="sw_KE"/>
        </w:rPr>
        <w:t>kaburi</w:t>
      </w:r>
      <w:r>
        <w:rPr>
          <w:lang w:val="sw_KE" w:bidi="sw_KE"/>
        </w:rPr>
        <w:t xml:space="preserve"> linamaanisha chumba cha mazishi. Hapa ni mahali ambapo mwili wa binadamu unawekwa baada ya kifo. Inaweza kuwa pango au mahali fulani palipojengwa kwa mawe au udongo. Inaweza kutumiwa kwa mwili mmoja au miili mingi.</w:t>
      </w:r>
    </w:p>
    <w:p>
      <w:pPr/>
      <w:r>
        <w:rPr>
          <w:lang w:val="sw_KE" w:bidi="sw_KE"/>
        </w:rPr>
      </w:r>
      <w:r>
        <w:rPr>
          <w:lang w:val="sw_KE" w:bidi="sw_KE"/>
        </w:rPr>
        <w:t xml:space="preserve">Simameni hapa na mjadili kwa pamoja neno au kifungu cha maneno mtakachotumia kwa ajili ya makaburi Ikiwa tayari umetafsiri neno hili katika kitabu kingine cha Biblia, tumia neno lilelile ulilotumia huko. Kwa maelezo zaidi kuhusu </w:t>
      </w:r>
      <w:r>
        <w:rPr>
          <w:b/>
          <w:lang w:val="sw_KE" w:bidi="sw_KE"/>
        </w:rPr>
        <w:t>makaburi</w:t>
      </w:r>
      <w:r>
        <w:rPr>
          <w:lang w:val="sw_KE" w:bidi="sw_KE"/>
        </w:rPr>
        <w:t>, rejelea Faharasa Kuu. Sitisha sauti hii hapa.</w:t>
      </w:r>
    </w:p>
    <w:p>
      <w:pPr/>
      <w:r>
        <w:rPr>
          <w:lang w:val="sw_KE" w:bidi="sw_KE"/>
        </w:rPr>
      </w:r>
      <w:r>
        <w:rPr>
          <w:lang w:val="sw_KE" w:bidi="sw_KE"/>
        </w:rPr>
        <w:t>Musa anawajibu Waisraeli. Anawaambia wasiogope na wamwone Yahweh akiwasaidia na kuwaokoa. Yahweh atapigana kwa ajili yao. Waisraeli hawahitaji kufanya au kusema chochote.</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simulizi kama kikundi kwa lugha yako ya asili.</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14:15–31</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14:15–31 na iwekeni mioyoni mwenu.</w:t>
      </w:r>
    </w:p>
    <w:p>
      <w:pPr/>
      <w:r>
        <w:rPr>
          <w:lang w:val="sw_KE" w:bidi="sw_KE"/>
        </w:rPr>
      </w:r>
      <w:r>
        <w:rPr>
          <w:lang w:val="sw_KE" w:bidi="sw_KE"/>
        </w:rPr>
        <w:t>Sikiliza toleo la sauti la Kutoka 14:15–31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14:15–31 katika tafsiri iliyo rahisi zaidi kueleweka.</w:t>
      </w:r>
    </w:p>
    <w:p>
      <w:pPr/>
      <w:r>
        <w:rPr>
          <w:lang w:val="sw_KE" w:bidi="sw_KE"/>
        </w:rPr>
      </w:r>
      <w:r>
        <w:rPr>
          <w:lang w:val="sw_KE" w:bidi="sw_KE"/>
        </w:rPr>
        <w:t>Hadithi hii ni simulizi kuhusu kuondoka kwa Musa na Waisraeli kutoka Misri. Kabla ya hadithi hii, Yahweh alileta mapigo kwa Misri. Farao aliwaambia Waisraeli waondoke. Yahweh aliufanya moyo wa Farao kuwa mgumu, jambo ambalo linamaanisha Yahweh alimfanya Farao kuwa mkaidi. Kisha Farao akaamuru jeshi la Misri kuwakamata Waisraeli. Waisraeli walipiga kambi karibu na Bahari ya Shamu. Hatujui ni muda gani uliopita kati ya Musa kuwaambia Waisraeli "wawe kimya au watulivu" na mwanzo wa hadithi hii. Waisraeli waliomba kuokolewa. Mungu alijibu katika hadithi hii, kama vile hadithi nyingine za Kutoka.</w:t>
      </w:r>
    </w:p>
    <w:p>
      <w:pPr/>
      <w:r>
        <w:rPr>
          <w:lang w:val="sw_KE" w:bidi="sw_KE"/>
        </w:rPr>
      </w:r>
      <w:r>
        <w:rPr>
          <w:lang w:val="sw_KE" w:bidi="sw_KE"/>
        </w:rPr>
        <w:t>Wakati hadithi hii inapoanza, Waisraeli wote walilia ili kuomba msaada kwa Yahweh. Kulia si machozi ya huzuni—wanaomba msaada. Mwanzoni mwa hadithi hii, Yahweh alimjibu Musa tu. Ni lazima Musa alikuwa ameitisha msaada kwa ajili ya watu ingawa hadithi haisemi hivyo. Pengine, hapa Musa anazungumza kwa mara ya kwanza kwa niaba ya Waisraeli wote mbele ya Yahweh. Musa anaendelea kusema kwa niaba ya Waisraeli wote kwa Yahweh. Yahweh anamjibu Musa tu na si Waisraeli wote. Tambua mtindo wa Waisraeli wakimlilia Yahweh na Yahweh anajibu. Waisraeli wanamwita Yahweh ili kuokolewa. Kisha Yahweh alijibu na kuwasaidia Waisraeli. Yahweh hana hasira. Yahweh anatoa amri ya kijeshi kwa Waisraeli "kung'oa kambi" na "kusonga mbele." Kuvunja kambi kunamaanisha kupakia mizigo ili kuondoka mahali.</w:t>
      </w:r>
    </w:p>
    <w:p>
      <w:pPr/>
      <w:r>
        <w:rPr>
          <w:lang w:val="sw_KE" w:bidi="sw_KE"/>
        </w:rPr>
      </w:r>
      <w:r>
        <w:rPr>
          <w:lang w:val="sw_KE" w:bidi="sw_KE"/>
        </w:rPr>
        <w:t>Simama hapa na mjadili swali hili kama kikundi: Je, lugha yenu inavyotumia amri za kijeshi kama vile "kuwa tulivu au kuwa kimya" na "kuvunja kambi" na "kusonga mbele?" Watu wanashirikishaje taarifa na makundi makubwa ya watu wenye watoto na watu wazima ili kusonga kama kikundi kimoja? Hii ni tofauti vipi na kuwa katika jeshi halisi? Sitisha sauti hii hapa.</w:t>
      </w:r>
    </w:p>
    <w:p>
      <w:pPr/>
      <w:r>
        <w:rPr>
          <w:lang w:val="sw_KE" w:bidi="sw_KE"/>
        </w:rPr>
      </w:r>
      <w:r>
        <w:rPr>
          <w:lang w:val="sw_KE" w:bidi="sw_KE"/>
        </w:rPr>
        <w:t>Yahweh anamwamuru Musa kuinua fimbo kwa mkono wake, kuishika juu ya Bahari ya Shamu, na kutenga maji. Yahweh alieleza mpango wake wa kuokoa Waisraeli. Maji yatagawanyika na Waisraeli watatembea kwenye ardhi kavu katikati ya maji ili wafike mahali salama.</w:t>
      </w:r>
    </w:p>
    <w:p>
      <w:pPr/>
      <w:r>
        <w:rPr>
          <w:lang w:val="sw_KE" w:bidi="sw_KE"/>
        </w:rPr>
      </w:r>
      <w:r>
        <w:rPr>
          <w:lang w:val="sw_KE" w:bidi="sw_KE"/>
        </w:rPr>
        <w:t>Simama hapa na mjadili swali hili kama kikundi: Mapema, Yahweh alimwamuru Musa kunyoosha mkono wake ulioshika fimbo juu ya Mto Nile na Mto Nile ukageuka kuwa damu. Sasa, Yahweh aliamuru amri ile ile na mwendo ule ule kuhusu Bahari ya Shamu. Yahweh alitumia fimbo ili kuonyesha nguvu zake. Fanya ishara hiyo hiyo juu ya Bahari ya Shamu kama ulivyofanya juu ya Mto Nile. Nguvu haitoki kwa fimbo au kwa Musa. Nguvu inakuja moja kwa moja kutoka kwa Mungu. Jadili vitu mbalimbali vya kitamaduni katika utamaduni wako ambavyo watu wanaamini vina nguvu. Nguvu ya kitu inatoka wapi? Sitisha sauti hii hapa.</w:t>
      </w:r>
    </w:p>
    <w:p>
      <w:pPr/>
      <w:r>
        <w:rPr>
          <w:lang w:val="sw_KE" w:bidi="sw_KE"/>
        </w:rPr>
      </w:r>
      <w:r>
        <w:rPr>
          <w:lang w:val="sw_KE" w:bidi="sw_KE"/>
        </w:rPr>
        <w:t xml:space="preserve">Simama hapa na mtazame ramani ya </w:t>
      </w:r>
      <w:r>
        <w:rPr>
          <w:lang w:val="sw_KE" w:bidi="sw_KE"/>
        </w:rPr>
        <w:t>Bahari ya Shamu</w:t>
      </w:r>
      <w:r>
        <w:rPr>
          <w:lang w:val="sw_KE" w:bidi="sw_KE"/>
        </w:rPr>
        <w:t xml:space="preserve"> kama kikundi. Angalia kuwa Bahari ya Shamu ni mpaka mkubwa wa asili kwa sehemu kubwa ya Misri ambao unanyooka karibu hadi ncha ya juu kabisa. Tazama maziwa hayo matatu yaliyo juu. Hatujui kama maziwa hayo matatu yalikuwa sehemu ya Bahari ya Shamu muda mrefu uliopita na sasa ardhi ni kavu. Hatujui mahali halisi ambapo Waisraeli walivuka Bahari ya Shamu. Ongea kuhusu miili kubwa ya maji katika eneo lako. Watu wanatumiaje miili hiyo ya maji kwa ajili ya ulinzi dhidi ya maadui? Ikiwa huna miili mikubwa ya maji au ziwa karibu nawe, fikiria jinsi ziwa kubwa lingekusaidia? Je, kuna matatizo yoyote ya kutumia eneo kubwa la maji kama mpaka? Sitisha sauti hii hapa.</w:t>
      </w:r>
    </w:p>
    <w:p>
      <w:pPr/>
      <w:r>
        <w:rPr>
          <w:lang w:val="sw_KE" w:bidi="sw_KE"/>
        </w:rPr>
      </w:r>
      <w:r>
        <w:rPr>
          <w:lang w:val="sw_KE" w:bidi="sw_KE"/>
        </w:rPr>
        <w:t>Yahweh anamwambia Musa "tazama," au zingatia maneno yangu yanayofuata. Yahweh anapata utukufu, au sifa, kwa sababu ya kile Yahweh anachofanya kwa Farao, jeshi la Farao, farasi, magari ya farasi, na wapanda farasi. Yahweh anapigana na watu wa Farao. Unaweza kukumbuka kutoka kwa kifungu cha awali kwamba jeshi la Farao, farasi, magari ya vita, na wapanda farasi pengine yanarejelea waendeshaji magari ya vita, au wanaume waliokuwa wakiendesha magari hayo ya vita. Kama vile Yahweh alivyosema hapo awali katika hadithi hii, Yahweh anapata utukufu ule ule kwa kuwashinda Wamisri. Yahweh anasema, "Mimi Ndiye" kwa njia ile ile ambayo Yahweh alijitambulisha kwa Musa katika kichaka kinachowaka.</w:t>
      </w:r>
    </w:p>
    <w:p>
      <w:pPr/>
      <w:r>
        <w:rPr>
          <w:lang w:val="sw_KE" w:bidi="sw_KE"/>
        </w:rPr>
      </w:r>
      <w:r>
        <w:rPr>
          <w:lang w:val="sw_KE" w:bidi="sw_KE"/>
        </w:rPr>
        <w:t xml:space="preserve">Simameni hapa na mwangalie picha ya </w:t>
      </w:r>
      <w:r>
        <w:rPr>
          <w:b/>
          <w:lang w:val="sw_KE" w:bidi="sw_KE"/>
        </w:rPr>
        <w:t>farasi na gari la vita</w:t>
      </w:r>
      <w:r>
        <w:rPr>
          <w:lang w:val="sw_KE" w:bidi="sw_KE"/>
        </w:rPr>
        <w:t xml:space="preserve"> kama kikundi. Sitisha sauti hii hapa.</w:t>
      </w:r>
    </w:p>
    <w:p>
      <w:pPr/>
      <w:r>
        <w:rPr>
          <w:lang w:val="sw_KE" w:bidi="sw_KE"/>
        </w:rPr>
      </w:r>
      <w:r>
        <w:rPr>
          <w:lang w:val="sw_KE" w:bidi="sw_KE"/>
        </w:rPr>
        <w:t>Kabla ya hadithi hii kuanza, Nguzo ya Wingu, au wingu ambalo lilifanya nguzo kubwa angani, liliongoza mbele ya Waisraeli. Malaika wa Mungu anaonekana katika hadithi hii kwa mara ya kwanza. Malaika wa Mungu anasafiri na Waisraeli. Malaika wa Mungu anawakilisha Yahweh katika Agano la Kale. Ingawa Malaika huyu wa Mungu anaitwa Malaika wa Yahweh katika hadithi nyingine, pengine hawa ni malaika wale wale. Malaika wa Mungu alihamia kutoka mbele ya Waisraeli hadi nyuma ya kambi ya Waisraeli. Sasa Malaika wa Mungu anawalinda Israeli kwa kuwa kati ya Waisraeli na jeshi la Misri linalokaribia. Nguzo ya Wingu ilihama kutoka mbele ya Waisraeli na kwenda nyuma yao kwa namna ile ile. Nguzo ya Wingu inawalinda Waisraeli kwa kuwa kati ya Waisraeli na jeshi la Misri linalokaribia. Wamisri na Waisraeli walikaa mbali usiku wote. Nguzo ya Wingu ilikuwa yenye giza na yenye mwanga usiku wote. Tunajua Nguzo ya Wingu ilikuwa giza na mwanga kwa wakati mmoja usiku wote. Watu wengi wanaamini Nguzo ya Wingu ilikuwa giza upande wa Misri na mwanga upande wa Waisraeli Hata hivyo, hadithi hiyo si wazi.</w:t>
      </w:r>
    </w:p>
    <w:p>
      <w:pPr/>
      <w:r>
        <w:rPr>
          <w:lang w:val="sw_KE" w:bidi="sw_KE"/>
        </w:rPr>
      </w:r>
      <w:r>
        <w:rPr>
          <w:lang w:val="sw_KE" w:bidi="sw_KE"/>
        </w:rPr>
        <w:t>Sitisha kurekodi hapa na mjadili jinsi hii inavyoweza kuonekana. Utaelezea vipi wingu la giza na mwanga kati ya makundi ya watu? Sitisha sauti hii hapa.</w:t>
      </w:r>
    </w:p>
    <w:p>
      <w:pPr/>
      <w:r>
        <w:rPr>
          <w:lang w:val="sw_KE" w:bidi="sw_KE"/>
        </w:rPr>
      </w:r>
      <w:r>
        <w:rPr>
          <w:lang w:val="sw_KE" w:bidi="sw_KE"/>
        </w:rPr>
        <w:t>Musa alinyoosha mkono wake wenye fimbo juu ya bahari. Yahweh alisukuma maji ili yatengane usiku kucha kwa upepo wenye nguvu uliotoka Mashariki. Upepo mwingi katika Misri unavuma kutoka Magharibi. Katika simulizi ya awali, pigo la nzige lilipiga kutoka Mashariki. Maji yalisukumana kando, au kutengana au kugawanyika, na sakafu ya bahari ikaonekana. Sakafu ya bahari iliyokuwa katikati ya maji ilikuwa ardhi kavu. Waisraeli walitembea kati ya kuta za maji ya kioevu kwenye nchi kavu kuelekea usalama. Tunajua Waisraeli wote milioni mbili, kutia ndani wanaume, wanawake, na watoto, walivuka wakiwa na mali zao na wanyama wao usiku huo. Hatujui ni wakati gani Waisraeli walivuka Bahari ya Shamu kwa nchi kavu wakati wa usiku. Wakati fulani wakati wa "Zamu ya mwisho" Yahweh aliwangalia Wamisri. Kesha la mwisho la usiku ni muda wa usiku kuanzia saa 2 asubuhi hadi saa 6 asubuhi.</w:t>
      </w:r>
    </w:p>
    <w:p>
      <w:pPr/>
      <w:r>
        <w:rPr>
          <w:lang w:val="sw_KE" w:bidi="sw_KE"/>
        </w:rPr>
      </w:r>
      <w:r>
        <w:rPr>
          <w:lang w:val="sw_KE" w:bidi="sw_KE"/>
        </w:rPr>
        <w:t>Simama hapa na mjadili swali hili kama kikundi: Lugha yenu inawasilisha au inaelezea vipi jinsi muda unavyopita, au jinsi inavyopima muda? Je, una maneno ya kuelezea wakati kabla ya alfajiri? Sitisha sauti hii hapa.</w:t>
      </w:r>
    </w:p>
    <w:p>
      <w:pPr/>
      <w:r>
        <w:rPr>
          <w:lang w:val="sw_KE" w:bidi="sw_KE"/>
        </w:rPr>
      </w:r>
      <w:r>
        <w:rPr>
          <w:lang w:val="sw_KE" w:bidi="sw_KE"/>
        </w:rPr>
        <w:t>Wamisri wanaweza kuwaona Waisraeli wakiwa karibu na Nguzo ya Wingu. Wamisri waliwaona Waisraeli wakikimbia kati ya maji kwenye nchi kavu karibu na Wingu wakati wa usiku. Jeshi la Farao, farasi, magari ya vita, na wapanda farasi waliwafukuza au kuwinda Waisraeli hadi Bahari ya Shamu wakati fulani usiojulikana kati ya saa nane na saa kumi na mbili za usiku kabla ya mapambazuko.</w:t>
      </w:r>
    </w:p>
    <w:p>
      <w:pPr>
        <w:pStyle w:val="ListBullet"/>
        <w:spacing w:line="240" w:lineRule="auto"/>
        <w:ind w:left="720"/>
      </w:pPr>
      <w:r>
        <w:rPr>
          <w:lang w:val="sw_KE" w:bidi="sw_KE"/>
        </w:rPr>
      </w:r>
      <w:r>
        <w:rPr>
          <w:lang w:val="sw_KE" w:bidi="sw_KE"/>
        </w:rPr>
        <w:t>Sitisha hapa na mjadili swali hili. Angalia magurudumu nyembamba ya magari ya vita. Magurudumu yana upana sawa na mkono wa mwanaume kwenye viungo vya vidole. Askari huendesha gari la vita vizuri kwenye ardhi ngumu tambarare Jadili kuendesha gari la vita kwenye mchanga laini, mchanga wenye unyevu, au matope.</w:t>
      </w:r>
    </w:p>
    <w:p>
      <w:pPr>
        <w:pStyle w:val="ListBullet"/>
        <w:spacing w:line="240" w:lineRule="auto"/>
        <w:ind w:left="720"/>
      </w:pPr>
      <w:r>
        <w:rPr>
          <w:lang w:val="sw_KE" w:bidi="sw_KE"/>
        </w:rPr>
      </w:r>
      <w:r>
        <w:rPr>
          <w:lang w:val="sw_KE" w:bidi="sw_KE"/>
        </w:rPr>
        <w:t xml:space="preserve">Simama na uangalie picha ya </w:t>
      </w:r>
      <w:r>
        <w:rPr>
          <w:lang w:val="sw_KE" w:bidi="sw_KE"/>
        </w:rPr>
        <w:t>farasi</w:t>
      </w:r>
      <w:r>
        <w:rPr>
          <w:lang w:val="sw_KE" w:bidi="sw_KE"/>
        </w:rPr>
        <w:t>. Jadili kama kikundi ukubwa na nguvu za farasi. Jadili faida za kutumia farasi vitani. Sitisha sauti hii hapa.</w:t>
      </w:r>
    </w:p>
    <w:p>
      <w:pPr/>
      <w:r>
        <w:rPr>
          <w:lang w:val="sw_KE" w:bidi="sw_KE"/>
        </w:rPr>
      </w:r>
      <w:r>
        <w:rPr>
          <w:lang w:val="sw_KE" w:bidi="sw_KE"/>
        </w:rPr>
        <w:t>Kumbuka, Yahweh alitazama, au aliangalia chini kutoka Nguzo ya Wingu kwenye kambi ya jeshi la Misri. "Tazama chini" inamaanisha mambo mawili. "Angalia chini" inamaanisha unakaa katika nafasi ya juu zaidi na unaweza kuona juu ya mtu au kilele cha mtu. "Kujiona bora kuliko wengine" pia inamaanisha mtu anajiona kuwa mkuu au bora kuliko mtu mwingine, na mtazamo huo au jinsi anavyomtazama mtu mwingine huwa wa chuki au kutokuwa rafiki. Mtazamo mkuu wa Yahweh ulichanganya jeshi na Wamisri walipata hofu na kuogopa. Yahweh alifanya magurudumu ya magari ya vita yachepuke vibaya, yaende njia isiyo sahihi, au yaanguke. Magari ya vita yalikuwa mazito na ilikuwa vigumu kuyaendesha. Waisraeli walipovuka bahari, sakafu ya bahari ilikuwa kavu. Biblia inatuambia kuwa sakafu ya bahari ilikuwa kavu wakati Waisraeli walipovuka. Wamisri waliwaona wakivuka kwenye sakafu kavu ya bahari lakini Yahweh alikuwa amewafanya wachanganyike. Walikimbilia baharini. Kuta za maji bado zilikuwa hapo. Sakafu za bahari katika eneo hili mara nyingi huwa na mchanga laini, matope, au miamba. Hatujui hasa jinsi sakafu ya bahari ilivyohisiwa au kuonekana, lakini Biblia inasema Wamisri hawakuweza kuendesha magari ya vita kwenye sakafu ya bahari. Wamisri walisema walikimbia kwa sababu Yahweh alikuwa akipigana kwa ajili ya Israeli. Wamisri wanaamini Yahweh anapigania Israeli. Ni kweli. Israeli wanatazama vita bila kupigana. Yahweh anapigana vita.</w:t>
      </w:r>
    </w:p>
    <w:p>
      <w:pPr/>
      <w:r>
        <w:rPr>
          <w:lang w:val="sw_KE" w:bidi="sw_KE"/>
        </w:rPr>
      </w:r>
      <w:r>
        <w:rPr>
          <w:lang w:val="sw_KE" w:bidi="sw_KE"/>
        </w:rPr>
        <w:t>Sitisha hapa na mjadili swali hili kama kikundi: Fikiria jinsi Musa anavyowaambia Waisraeli wavuke nchi kavu kwenda upande wa pili. Sasa fikiria jinsi maafisa wa Misri wanavyowaambia askari wao kuvuka ng'ambo. Maagizo hayo yanatofautiana vipi? Je, watu wa lugha yako hutoa na kufuata amri haraka jinsi gani? Hiyo inabadilika vipi afisa wa jeshi anapowaambia askari wake wafanye kitu haraka? Sitisha sauti hii hapa.</w:t>
      </w:r>
    </w:p>
    <w:p>
      <w:pPr/>
      <w:r>
        <w:rPr>
          <w:lang w:val="sw_KE" w:bidi="sw_KE"/>
        </w:rPr>
      </w:r>
      <w:r>
        <w:rPr>
          <w:lang w:val="sw_KE" w:bidi="sw_KE"/>
        </w:rPr>
        <w:t>Musa na Waisraeli wote wanasimama upande wa pili wa Bahari ya Shamu. Yahweh anamwambia Musa inyooshe mkono wake juu ya Bahari ya Shamu. Jeshi la Misri bado linasimama chini kati ya kuta za maji. Yahweh anasema kuta za maji zitafunika magari ya vita ya Misri, wapanda farasi, na farasi. Musa anamtii Yahweh na kunyoosha mkono wa Musa kwa fimbo hiyo. Tunaweza kudhani kwamba Musa alikuwa ameshika fimbo ingawa hadithi haifanyi wazi. Sasa kunapambazuka. Maji yanarudi kwenye kina cha kawaida. Yahweh anawatupa Wamisri yeyote anayejaribu kutoroka baharini. Maji yanafunika magari yote ya vita ya Misri, wapanda farasi, na farasi ambao walikwenda baharini. Wamisri wote na farasi walikufa</w:t>
      </w:r>
    </w:p>
    <w:p>
      <w:pPr/>
      <w:r>
        <w:rPr>
          <w:lang w:val="sw_KE" w:bidi="sw_KE"/>
        </w:rPr>
      </w:r>
      <w:r>
        <w:rPr>
          <w:lang w:val="sw_KE" w:bidi="sw_KE"/>
        </w:rPr>
        <w:t>Waandishi wa Kiebrania wanapenda kufupisha mambo makuu. Kwa hivyo hiyo ndivyo Musa alivyofanya hapa alipokuwa akisimulia hadithi hii. Musa anatuambia kwamba mapema siku hiyo, Waisraeli wote walitembea kwenye nchi kavu katikati ya bahari, wakiwa na kuta za maji upande wa kulia na kushoto. Siku hiyo hiyo, Yahweh aliwaokoa Waisraeli kutoka mikononi au udhibiti wa Wamisri wenye nguvu. Sasa, Waisraeli waliona Wamisri wafu kwenye pwani ya bahari. Waisraeli waliona nguvu kubwa zaidi ya Yahweh kuwashinda Wamisri. Waisraeli waliogopa na kumwamini Yahweh na mtumishi wa Yahweh Musa.</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14:15–31 katika tafsiri iliyo rahisi zaidi kueleweka.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Kifungu hiki kina matukio manne.</w:t>
      </w:r>
    </w:p>
    <w:p>
      <w:pPr/>
      <w:r>
        <w:rPr>
          <w:lang w:val="sw_KE" w:bidi="sw_KE"/>
        </w:rPr>
      </w:r>
      <w:r>
        <w:rPr>
          <w:b/>
          <w:lang w:val="sw_KE" w:bidi="sw_KE"/>
        </w:rPr>
        <w:t>Katika tukio la kwanza:</w:t>
      </w:r>
      <w:r>
        <w:rPr>
          <w:lang w:val="sw_KE" w:bidi="sw_KE"/>
        </w:rPr>
        <w:t xml:space="preserve"> Yahweh anawajibu Waisraeli wanaomlilia Yahweh kwa msaada. Yahweh anaamuru Waisraeli kuvunja kambi. Yahweh anamwambia Musa aigawanye Bahari ya Shamu. Yahweh ataifanya mioyo ya Wamisri kuwa migumu na kupokea utukufu.</w:t>
      </w:r>
    </w:p>
    <w:p>
      <w:pPr/>
      <w:r>
        <w:rPr>
          <w:lang w:val="sw_KE" w:bidi="sw_KE"/>
        </w:rPr>
      </w:r>
      <w:r>
        <w:rPr>
          <w:b/>
          <w:lang w:val="sw_KE" w:bidi="sw_KE"/>
        </w:rPr>
        <w:t>Katika tukio la pili:</w:t>
      </w:r>
      <w:r>
        <w:rPr>
          <w:lang w:val="sw_KE" w:bidi="sw_KE"/>
        </w:rPr>
        <w:t xml:space="preserve"> Malaika wa Bwana na Nguzo ya Wingu wanaendelea kusafiri na Waisraeli kutoka kwa hadithi ya awali. Katika hadithi hii, Malaika wa Bwana na Nguzo ya Wingu wanajisogeza kutoka mbele ya Waisraeli ili kukaa nyuma ya Waisraeli usiku wote.</w:t>
      </w:r>
    </w:p>
    <w:p>
      <w:pPr/>
      <w:r>
        <w:rPr>
          <w:lang w:val="sw_KE" w:bidi="sw_KE"/>
        </w:rPr>
      </w:r>
      <w:r>
        <w:rPr>
          <w:b/>
          <w:lang w:val="sw_KE" w:bidi="sw_KE"/>
        </w:rPr>
        <w:t>Katika tukio la tatu:</w:t>
      </w:r>
      <w:r>
        <w:rPr>
          <w:lang w:val="sw_KE" w:bidi="sw_KE"/>
        </w:rPr>
        <w:t xml:space="preserve"> Musa akiwa na fimbo, ananyoosha mkono wake juu ya Bahari ya Shamu. Yahweh hutuma upepo wa mashariki usiku kucha uliotenganisha maji. Maji yanajitenga na kuwa kuta ndefu za wima na chini ya bahari inakuwa ardhi kavu. Kabla ya alfajiri, Waisraeli wote wanatembea chini ya bahari. Waisraeli wanatembea kwenye ardhi kavu hadi upande wa pili ili kuwa salama.</w:t>
      </w:r>
    </w:p>
    <w:p>
      <w:pPr/>
      <w:r>
        <w:rPr>
          <w:lang w:val="sw_KE" w:bidi="sw_KE"/>
        </w:rPr>
      </w:r>
      <w:r>
        <w:rPr>
          <w:b/>
          <w:lang w:val="sw_KE" w:bidi="sw_KE"/>
        </w:rPr>
        <w:t>Katika tukio la nne:</w:t>
      </w:r>
      <w:r>
        <w:rPr>
          <w:lang w:val="sw_KE" w:bidi="sw_KE"/>
        </w:rPr>
        <w:t xml:space="preserve"> Farasi wa Farao, magari ya farasi, na wapanda farasi wanawafukuza Waisraeli. Yahweh anatazama chini kwa Wamisri. Yahweh anawafanya Wamisri wachanganyike, na magurudumu ya magari ya vita yanapinduka na kukwama ili magurudumu yasizunguke. Yahweh anampa Musa amri, ambaye anasimama upande wa pili. Musa ananyoosha mkono wake wenye fimbo juu ya Bahari ya Shamu. Yahweh anafanya viwango vya maji kupanda hadi hali ya kawaida na kuwafunika Wamisri, nao Wamisri wote wanakufa.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Waisraeli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Farasi wa Misri wenye magari ya vita</w:t>
      </w:r>
    </w:p>
    <w:p>
      <w:pPr>
        <w:pStyle w:val="ListBullet"/>
        <w:spacing w:line="240" w:lineRule="auto"/>
        <w:ind w:left="720"/>
      </w:pPr>
      <w:r>
        <w:rPr>
          <w:lang w:val="sw_KE" w:bidi="sw_KE"/>
        </w:rPr>
      </w:r>
      <w:r>
        <w:rPr>
          <w:lang w:val="sw_KE" w:bidi="sw_KE"/>
        </w:rPr>
        <w:t>Wapanda farasi wa Misri, jeshi, maafisa</w:t>
      </w:r>
    </w:p>
    <w:p>
      <w:pPr>
        <w:pStyle w:val="ListBullet"/>
        <w:spacing w:line="240" w:lineRule="auto"/>
        <w:ind w:left="720"/>
      </w:pPr>
      <w:r>
        <w:rPr>
          <w:lang w:val="sw_KE" w:bidi="sw_KE"/>
        </w:rPr>
      </w:r>
      <w:r>
        <w:rPr>
          <w:lang w:val="sw_KE" w:bidi="sw_KE"/>
        </w:rPr>
        <w:t>Malaika wa Mungu</w:t>
      </w:r>
    </w:p>
    <w:p>
      <w:pPr>
        <w:pStyle w:val="ListBullet"/>
        <w:spacing w:line="240" w:lineRule="auto"/>
        <w:ind w:left="720"/>
      </w:pPr>
      <w:r>
        <w:rPr>
          <w:lang w:val="sw_KE" w:bidi="sw_KE"/>
        </w:rPr>
      </w:r>
      <w:r>
        <w:rPr>
          <w:lang w:val="sw_KE" w:bidi="sw_KE"/>
        </w:rPr>
        <w:t>Nguzo ya Wingu, inasafiri kimwili pamoja na Waisraeli, ya wingu na moto</w:t>
      </w:r>
    </w:p>
    <w:p>
      <w:pPr/>
      <w:r>
        <w:rPr>
          <w:lang w:val="sw_KE" w:bidi="sw_KE"/>
        </w:rPr>
      </w:r>
      <w:r>
        <w:rPr>
          <w:lang w:val="sw_KE" w:bidi="sw_KE"/>
        </w:rPr>
        <w:t>Mkiwa kama kikundi, zingatia sehemu hizi za mazingira ya hadithi:</w:t>
      </w:r>
    </w:p>
    <w:p>
      <w:pPr/>
      <w:r>
        <w:rPr>
          <w:lang w:val="sw_KE" w:bidi="sw_KE"/>
        </w:rPr>
      </w:r>
      <w:r>
        <w:rPr>
          <w:lang w:val="sw_KE" w:bidi="sw_KE"/>
        </w:rPr>
        <w:t>Katika tukio la kwanza, wahusika wanasimama katika mstari kutoka mashariki hadi magharibi. Bahari ya Shamu iko mashariki. Karibu na Bahari ya Shamu kuelekea mashariki zaidi wanasimama Malaika wa Mungu na Nguzo ya Wingu. Waisraeli wanasimama upande wa magharibi wa Malaika wa Mungu na Nguzo ya Wingu (katikati). Jeshi la Farao lilikuja kutoka magharibi karibu na mto. Mto mkubwa ni Mto Nile kwenye ramani. Malaika wa Mungu na Nguzo ya Wingu wanabaki kutoka hadithi iliyopita lakini hawasemi wala kufanya chochote katika tukio la kwanza.</w:t>
      </w:r>
    </w:p>
    <w:p>
      <w:pPr/>
      <w:r>
        <w:rPr>
          <w:lang w:val="sw_KE" w:bidi="sw_KE"/>
        </w:rPr>
      </w:r>
      <w:r>
        <w:rPr>
          <w:lang w:val="sw_KE" w:bidi="sw_KE"/>
        </w:rPr>
        <w:t xml:space="preserve">Simama hapa na mtazame ramani ya </w:t>
      </w:r>
      <w:r>
        <w:rPr>
          <w:lang w:val="sw_KE" w:bidi="sw_KE"/>
        </w:rPr>
        <w:t>Bahari ya Shamu</w:t>
      </w:r>
      <w:r>
        <w:rPr>
          <w:lang w:val="sw_KE" w:bidi="sw_KE"/>
        </w:rPr>
        <w:t xml:space="preserve"> kama kikundi. Tafuta Mto Nile na mji wa Ramses. Farao anaishi hapo. Jeshi la Farao linasafiri kutoka eneo la Mto Nile ili kuwakamata Waisraeli. Angalia Bahari ya Shamu. Angalia jinsi jeshi linavyosogea kutoka magharibi kuelekea mashariki. Angalia jeshi la Misri na magari ya </w:t>
      </w:r>
      <w:r>
        <w:rPr>
          <w:b/>
          <w:lang w:val="sw_KE" w:bidi="sw_KE"/>
        </w:rPr>
        <w:t>vita</w:t>
      </w:r>
      <w:r>
        <w:rPr>
          <w:lang w:val="sw_KE" w:bidi="sw_KE"/>
        </w:rPr>
        <w:t xml:space="preserve"> upande wa magharibi yaliwanasa Waisraeli dhidi ya Bahari ya Shamu upande wa mashariki. Kikundi chako kitaelezea vipi mazingira ya wahusika? Sitisha kurekodi hapa.</w:t>
      </w:r>
    </w:p>
    <w:p>
      <w:pPr/>
      <w:r>
        <w:rPr>
          <w:lang w:val="sw_KE" w:bidi="sw_KE"/>
        </w:rPr>
      </w:r>
      <w:r>
        <w:rPr>
          <w:lang w:val="sw_KE" w:bidi="sw_KE"/>
        </w:rPr>
        <w:t>Yahweh anazungumza kwanza na Musa. Yahweh anauliza kwa nini Waisraeli wanaendelea kuomba au kulilia msaada kwa Yahweh. Hadithi hii inatuambia kwamba Waisraeli waliendelea kulia au kuomba msaada tena na tena. Yahweh anauliza swali lakini hataki jibu. Badala yake, Yahweh anawaita Waisraeli kuchukua hatua. Yahweh aliamuru Waisraeli kuvunja kambi. Kuvunja kambi kunamaanisha kuondoa vigingi vya mahema kutoka ardhini, kukusanya mavazi yenu na chakula, na kujiandaa kutembea. Waisraeli wanavunja mahema ili kuhamia mahali papya. Waisraeli wote wanafunga mizigo ili kuhamia. Waisraeli wanasonga mbele kwenye Bahari ya Shamu.</w:t>
      </w:r>
    </w:p>
    <w:p>
      <w:pPr/>
      <w:r>
        <w:rPr>
          <w:lang w:val="sw_KE" w:bidi="sw_KE"/>
        </w:rPr>
      </w:r>
      <w:r>
        <w:rPr>
          <w:lang w:val="sw_KE" w:bidi="sw_KE"/>
        </w:rPr>
        <w:t>Yahweh alimwambia Musa pekee mpango huo. Musa anasikiliza mpango wa Yahweh kwa Musa, Waisraeli, na Wamisri. Yahweh anataka Musa auinue mkono wake wenye fimbo juu ya Bahari. Musa hainui mkono wa Musa katika tukio hili. Yahweh anamwambia Musa kuwa maji yatagawanyika na Waisraeli watatembea kwenye nchi kavu, lakini si katika tukio hili. Yahweh anamwambia Musa kwamba Yahweh ataifanya mioyo ya Wamisri kuwa migumu, wala si ya Farao pekee. Yahweh anasema kuwa Wamisri watawafuata, au kuwafukuza, Waisraeli ndani ya Bahari ya Shamu. Wamisri hawafukuzi katika tukio hili. Wamisri watamjua Yahweh kama Mungu mmoja wa kweli, Yahweh, na Yahweh atapokea utukufu. Yahwe anamwambia Musa azingatie maneno yake: Yahwe atapata utukufu kwa sababu atakuwa na ushindi juu ya Wamisri. Yahweh anarudia jinsi Yahweh anavyopata utukufu. Marudio haya yanaonyesha kwamba hiyo ni hoja muhimu. Yahweh anaeleza kile kitakachotokea baadaye.</w:t>
      </w:r>
    </w:p>
    <w:p>
      <w:pPr>
        <w:pStyle w:val="ListBullet"/>
        <w:spacing w:line="240" w:lineRule="auto"/>
        <w:ind w:left="720"/>
      </w:pPr>
      <w:r>
        <w:rPr>
          <w:lang w:val="sw_KE" w:bidi="sw_KE"/>
        </w:rPr>
      </w:r>
      <w:r>
        <w:rPr>
          <w:lang w:val="sw_KE" w:bidi="sw_KE"/>
        </w:rPr>
        <w:t>Simama hapa na mjadili swali hili kama kikundi: Mapema, Mungu alimwamuru Musa kunyoosha mkono wake na fimbo yake juu ya Mto Nile. Sasa, Mungu alitoa amri ile ile kuhusu Bahari ya Shamu. Yahweh alitumia fimbo ili kuonyesha nguvu zake. Fanya mwendo huo kwa njia ile ile. Yahweh anatumia vipi fimbo ili kuonyesha nguvu zake? Unaonyeshaje kuwa nguvu hiyo ni tofauti na ile ya fimbo na Musa?</w:t>
      </w:r>
    </w:p>
    <w:p>
      <w:pPr>
        <w:pStyle w:val="ListBullet"/>
        <w:spacing w:line="240" w:lineRule="auto"/>
        <w:ind w:left="720"/>
      </w:pPr>
      <w:r>
        <w:rPr>
          <w:lang w:val="sw_KE" w:bidi="sw_KE"/>
        </w:rPr>
      </w:r>
      <w:r>
        <w:rPr>
          <w:lang w:val="sw_KE" w:bidi="sw_KE"/>
        </w:rPr>
        <w:t>Mtu anawezaje kuelezea kinachotokea katika siku zijazo? Simulia kuhusu kile kitakachotokea kesho. Angalia jinsi unavyozungumza kuhusu wakati ujao. Angalia jinsi inavyofanana na jinsi inavyotofautiana na jinsi Yahweh anavyozungumza kuhusu siku zijazo. Sitisha sauti hii hapa.</w:t>
      </w:r>
    </w:p>
    <w:p>
      <w:pPr/>
      <w:r>
        <w:rPr>
          <w:lang w:val="sw_KE" w:bidi="sw_KE"/>
        </w:rPr>
      </w:r>
      <w:r>
        <w:rPr>
          <w:lang w:val="sw_KE" w:bidi="sw_KE"/>
        </w:rPr>
        <w:t>Tukio la pili linaanza na Malaika wa Mungu na Nguzo ya Wingu. Nguzo ya Wingu iliongoza mbele ya Waisraeli. Malaika wa Mungu anatembea kando na Nguzo ya Wingu. Malaika huyo anaweza kuwa Yahweh au kuelekezwa na Yahweh, lakini daima anawakilisha Yahweh. Malaika Mungu amekuwa akisafiri na Waisraeli wakati huu wote. Musa anaweka wazi anaposimulia hadithi hii kwamba malaika amekuwa akisafiri mbele ya Waisraeli, na Nguzo ya Wingu pia imekuwa ikiongoza mbele.</w:t>
      </w:r>
    </w:p>
    <w:p>
      <w:pPr/>
      <w:r>
        <w:rPr>
          <w:lang w:val="sw_KE" w:bidi="sw_KE"/>
        </w:rPr>
      </w:r>
      <w:r>
        <w:rPr>
          <w:lang w:val="sw_KE" w:bidi="sw_KE"/>
        </w:rPr>
        <w:t>Sitisha hapa na mjadili swali hili kama kikundi: Ni aina gani za mambo yanayowakilisha uwepo wa Mungu katika utamaduni wenu? Katika hadithi ya awali, kulikuwa na Malaika wa Yahweh katika kichaka. Malaika wa Yahweh katika kichaka haondoki lakini Malaika wa Mungu katika hadithi ya sasa anasonga. Jadili jinsi Malaika wa Mungu anavyotembea bila kutegemea Nguzo ya Wingu. Nguzo ya Wingu ni ile ile katika hadithi za awali. Malaika wa Mungu na Nguzo ya Wingu wote wawili wanawakilisha uwepo wa Mungu. Jadili jinsi wote wawili wanavyowakilisha Yahweh kwa njia tofauti. Sitisha sauti hii hapa.</w:t>
      </w:r>
    </w:p>
    <w:p>
      <w:pPr/>
      <w:r>
        <w:rPr>
          <w:lang w:val="sw_KE" w:bidi="sw_KE"/>
        </w:rPr>
      </w:r>
      <w:r>
        <w:rPr>
          <w:lang w:val="sw_KE" w:bidi="sw_KE"/>
        </w:rPr>
        <w:t>Kwanza, Malaika wa Mungu anasimama mbele ya Waisraeli na kuhamia nyuma ya Waisraeli. Pili, Nguzo ya Wingu inasimama mbele ya Waisraeli na kuhamia nyuma ya Waisraeli Malaika wa Mungu na Nguzo ya Wingu sasa wanasimama kati ya Waisraeli na jeshi la Misri lenye magari ya vita mia sita. Wingu ni giza upande mmoja na mwanga upande wa pili kwa muda mrefu usiku wote. Waisraeli na Wamisri walibaki tofauti.</w:t>
      </w:r>
    </w:p>
    <w:p>
      <w:pPr/>
      <w:r>
        <w:rPr>
          <w:lang w:val="sw_KE" w:bidi="sw_KE"/>
        </w:rPr>
      </w:r>
      <w:r>
        <w:rPr>
          <w:lang w:val="sw_KE" w:bidi="sw_KE"/>
        </w:rPr>
        <w:t>Katika tukio la tatu, Musa ananyoosha mkono wake kwa fimbo hiyo. Fimbo inaonyesha nguvu za Yahweh Mwendo ni uleule kama ilivyokuwa wakati Musa alipokuwa katika Mto Nile. Kwa upepo wenye nguvu sana kutoka Mashariki, Yahweh anatenganisha maji. Upepo unavuma usiku wote. Sakafu ya bahari ni ardhi kavu. Maji yalikuwa kama kuta. Neno linalotumika kwa kuta linamaanisha kuta ndefu zinazolinda mji. Kuta hizo zilikuwa majimaji. Sakafu ya bahari ilikuwa pana ya kutosha kwa Waisraeli milioni mbili kuvuka Bahari ya Shamu kwa saa nne, pengine kati ya saa nane na saa kumi na mbili alfajiri.</w:t>
      </w:r>
    </w:p>
    <w:p>
      <w:pPr/>
      <w:r>
        <w:rPr>
          <w:lang w:val="sw_KE" w:bidi="sw_KE"/>
        </w:rPr>
      </w:r>
      <w:r>
        <w:rPr>
          <w:lang w:val="sw_KE" w:bidi="sw_KE"/>
        </w:rPr>
        <w:t>Sitisha hapa na ufanye shughuli. Mimina maji kidogo kwenye bakuli la kina kifupi lenye kingo fupi. Kila mtu anapokezana kupuliza maji na kutazama maji yakisogea. Je, unaweza kupuliza maji kwa nguvu ya kutosha ili kuondoa maji yote chini ya bakuli? Maji yanaonekanaje unaposukuma maji kwa pumzi yako? Jadili jinsi utakavyoelezea ukuta wa maji. Sitisha sauti hii hapa.</w:t>
      </w:r>
    </w:p>
    <w:p>
      <w:pPr/>
      <w:r>
        <w:rPr>
          <w:lang w:val="sw_KE" w:bidi="sw_KE"/>
        </w:rPr>
      </w:r>
      <w:r>
        <w:rPr>
          <w:lang w:val="sw_KE" w:bidi="sw_KE"/>
        </w:rPr>
        <w:t>Katika tukio la nne, Wamisri kwanza wanawaona Waisraeli wakikimbia kupitia Bahari ya Shamu kwenye nchi kavu. Kisha, farasi wote, magari ya vita mia sita, na wapanda farasi wanawafuata Waisraeli hadi Bahari ya Shamu. Kabla ya alfajiri, Yahweh alikuwa juu ya Wamisri katika au kutoka kwa Nguzo ya Moto na Wingu. Yahweh "aliwaangalia" Wamisri kutoka juu. "Kuangaliwa chini" inamaanisha mambo mawili: kuwa katika nafasi ya juu zaidi kimwili na kuweza kuona juu ya kichwa cha mtu, na kujiona kuwa wa juu au bora kuliko mtu, tusi. Yahweh aliwadharau Wamisri. Wamisri walichanganyikiwa na kuingiwa na hofu. Yahweh alifanya magurudumu ya magari ya vita yasifanye kazi, yashindwe kuelekea sawa, au kung'oka. Magurudumu hayo yalikwama na ilikuwa vigumu kuhamia kwenye ardhi laini. Yahweh alifanya magari ya vita kuwa mazito na magumu kuendesha. Wamisri walitaka kuasi amri na kuondoka kwa sababu walitambua Yahweh alikuwa akiwasaidia Waisraeli. Yahweh anamwamuru Musa kunyoosha mkono wake wenye fimbo juu ya Bahari ya Shamu. Yahweh anapanga kurudisha maji katika kina chake cha kawaida juu ya Wamisri, magari ya farasi, na farasi. Musa anatii. Wakati wa mapambazuko, yaani alfajiri, Bahari ya Shamu inarudi katika hali ya kawaida. Yahweh aliwatupa Wamisri wowote waliokuwa wakijaribu kutoroka kurudi ndani ya Bahari ya Shamu hadi wakazama. Maji hayo yalikuwa ya kina cha kutosha kufunika kabisa Wamisri wote, magari ya farasi, na farasi. Wote walikufa.</w:t>
      </w:r>
    </w:p>
    <w:p>
      <w:pPr/>
      <w:r>
        <w:rPr>
          <w:lang w:val="sw_KE" w:bidi="sw_KE"/>
        </w:rPr>
      </w:r>
      <w:r>
        <w:rPr>
          <w:lang w:val="sw_KE" w:bidi="sw_KE"/>
        </w:rPr>
        <w:t>Simama hapa na mjadili wazo hili kama kikundi. Tukio la nne ni la haraka sana. Wamisri wanawaona Waisraeli wakikimbia na kisha Wamisri wote wakiwafukuza au kuwawinda Waisraeli hadi Baharini. Yahweh anawaangalia Wamisri kabla ya alfajiri na tukio hilo linamalizika alfajiri na Wamisri wote na farasi waliofariki. Dakika chache zinapita tangu mtazamo wa Yahweh hadi maji yanapofunika miili ya wafu. Jadili jinsi utakavyoshiriki kasi ya haraka na matendo yote katika muda mfupi ujao. Sitisha rekodi hii hapa.</w:t>
      </w:r>
    </w:p>
    <w:p>
      <w:pPr/>
      <w:r>
        <w:rPr>
          <w:lang w:val="sw_KE" w:bidi="sw_KE"/>
        </w:rPr>
      </w:r>
      <w:r>
        <w:rPr>
          <w:lang w:val="sw_KE" w:bidi="sw_KE"/>
        </w:rPr>
        <w:t>Yahweh mara nyingi anawahamasisha waandishi wa Biblia kuelezea wa muhimu. Musa alifupisha hadithi hii ili kuwasaidia wasikilizaji wasiisahau. Musa anatukumbusha kwamba Waisraeli walitembea kwenye nchi kavu kati ya kuta za maji kioevu hadi juu kama kuta za ulinzi wa mji upande wa kulia na kushoto. Siku hiyo hiyo, Yahweh aliwaokoa Waisraeli kutoka kwa Wamisri wenye nguvu. Waisraeli waliona Wamisri walioshindwa, wafu kwenye pwani ya bahari. Siku hiyo hiyo Israeli waliona nguvu kubwa zaidi ya Yahweh dhidi ya Wamisri. Waisraeli walimwogopa, au walikuwa na kicho, na kumwamini Yahweh na mtumishi wake Musa.</w:t>
      </w:r>
    </w:p>
    <w:p>
      <w:pPr/>
      <w:r>
        <w:rPr>
          <w:lang w:val="sw_KE" w:bidi="sw_KE"/>
        </w:rPr>
      </w:r>
      <w:r>
        <w:rPr>
          <w:lang w:val="sw_KE" w:bidi="sw_KE"/>
        </w:rPr>
        <w:t>Sasa, kikundi kinapaswa kutengeneza ubao wa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14:15–31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Waisraeli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Farasi wa Misri pamoja na magari ya vita</w:t>
      </w:r>
    </w:p>
    <w:p>
      <w:pPr>
        <w:pStyle w:val="ListBullet"/>
        <w:spacing w:line="240" w:lineRule="auto"/>
        <w:ind w:left="720"/>
      </w:pPr>
      <w:r>
        <w:rPr>
          <w:lang w:val="sw_KE" w:bidi="sw_KE"/>
        </w:rPr>
      </w:r>
      <w:r>
        <w:rPr>
          <w:lang w:val="sw_KE" w:bidi="sw_KE"/>
        </w:rPr>
        <w:t>Mpanda farasi wa Misri, jeshi, maafisa</w:t>
      </w:r>
    </w:p>
    <w:p>
      <w:pPr>
        <w:pStyle w:val="ListBullet"/>
        <w:spacing w:line="240" w:lineRule="auto"/>
        <w:ind w:left="720"/>
      </w:pPr>
      <w:r>
        <w:rPr>
          <w:lang w:val="sw_KE" w:bidi="sw_KE"/>
        </w:rPr>
      </w:r>
      <w:r>
        <w:rPr>
          <w:lang w:val="sw_KE" w:bidi="sw_KE"/>
        </w:rPr>
        <w:t>Malaika wa Mungu (hazungumzi)</w:t>
      </w:r>
    </w:p>
    <w:p>
      <w:pPr>
        <w:pStyle w:val="ListBullet"/>
        <w:spacing w:line="240" w:lineRule="auto"/>
        <w:ind w:left="720"/>
      </w:pPr>
      <w:r>
        <w:rPr>
          <w:lang w:val="sw_KE" w:bidi="sw_KE"/>
        </w:rPr>
      </w:r>
      <w:r>
        <w:rPr>
          <w:lang w:val="sw_KE" w:bidi="sw_KE"/>
        </w:rPr>
        <w:t>Nguzo ya Wingu, inasafiri kimwili na Waisraeli, iliyotengenezwa kwa wingu na moto (haisemi)</w:t>
      </w:r>
    </w:p>
    <w:p>
      <w:pPr/>
      <w:r>
        <w:rPr>
          <w:lang w:val="sw_KE" w:bidi="sw_KE"/>
        </w:rPr>
      </w:r>
      <w:r>
        <w:rPr>
          <w:lang w:val="sw_KE" w:bidi="sw_KE"/>
        </w:rPr>
        <w:t>Kama kikundi, igizeni kifungu hiki mara mbili. Unapaswa kuigiza kifungu hicho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Tukio la kwanza linapoanza, Waisraeli wanamwita Yahweh kwa msaada. Yahwe anamuuliza Musa kwa nini, kisha anawaambia Waisraeli wavunje kambi na waondoke. Yahweh anamwambia Musa mpango wa Yahweh. Yahweh anamwambia Musa kile Musa atafanya na kile Yahweh atafanya. Yahweh anaeleza mpango wa kuokoa Waisraeli. Yahweh anaeleza mpango kwa ajili ya Wamisri lakini Yahweh haelezi kile kitakachotokea kwa Wamisri.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Uliza mwigizaji anayeigiza Yahweh, "Unahisi vipi unaposikia watu wakikulilia?" Unaweza kusikia majibu kama, "Nina huzuni kwamba Waisraeli hawaniamini kuwatunza Waisraeli," au "Nimefadhaika kwamba Waisraeli wanaendelea kuniuliza kama sisikilizi," au "Moyo wangu unaniumiza kwa ajili ya Waisraeli wakati Waisraeli wanaogopa sana."</w:t>
      </w:r>
    </w:p>
    <w:p>
      <w:pPr>
        <w:pStyle w:val="ListBullet"/>
        <w:spacing w:line="240" w:lineRule="auto"/>
        <w:ind w:left="720"/>
      </w:pPr>
      <w:r>
        <w:rPr>
          <w:lang w:val="sw_KE" w:bidi="sw_KE"/>
        </w:rPr>
      </w:r>
      <w:r>
        <w:rPr>
          <w:lang w:val="sw_KE" w:bidi="sw_KE"/>
        </w:rPr>
        <w:t>Waulize Waisraeli, "Mnahisi vipi sasa?" Unaweza kusikia majibu kama, "Ninaogopa ninaweza kufa," au "Ninaogopa kwamba Wamisri watanifanya mtumwa tena," au "Nina hasira, Yahweh amenileta nife hapa," au "Ninaogopa na nimechanganyikiwa." Sijui kitakachotokea kwangu.</w:t>
      </w:r>
    </w:p>
    <w:p>
      <w:pPr>
        <w:pStyle w:val="ListBullet"/>
        <w:spacing w:line="240" w:lineRule="auto"/>
        <w:ind w:left="720"/>
      </w:pPr>
      <w:r>
        <w:rPr>
          <w:lang w:val="sw_KE" w:bidi="sw_KE"/>
        </w:rPr>
      </w:r>
      <w:r>
        <w:rPr>
          <w:lang w:val="sw_KE" w:bidi="sw_KE"/>
        </w:rPr>
        <w:t>Muulize Musa kuhusu hisia za wakati huo. Musa anaweza kujibu, "Nimezidiwa." Ninaona machafuko mengi sana na hakuna utulivu. Watu wakipiga kelele. Farasi wanakimbia," au "Nimejawa na mshangao. Yahweh anazungumza nami. Yahweh ana mpango usiowezekana lakini nimemwona Yahweh akifanya jambo lisilowezekana hapo nyuma," au "Sijui hisia zangu." Kila kitu kinatokea kwa haraka sana. Ni vigumu kwangu kufikiri. Ninaweza kufanya tu."</w:t>
      </w:r>
    </w:p>
    <w:p>
      <w:pPr>
        <w:pStyle w:val="ListBullet"/>
        <w:spacing w:line="240" w:lineRule="auto"/>
        <w:ind w:left="720"/>
      </w:pPr>
      <w:r>
        <w:rPr>
          <w:lang w:val="sw_KE" w:bidi="sw_KE"/>
        </w:rPr>
      </w:r>
      <w:r>
        <w:rPr>
          <w:lang w:val="sw_KE" w:bidi="sw_KE"/>
        </w:rPr>
        <w:t>Waulize Wamisri hisia za Wamisri. Mwigizaji anaweza kusema, "Mwenye hasira." Waisraeli waliwafanya watoto wetu wafe," au "Ninajiamini. kukamata kwa urahisi watumwa wa waliokimbia."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Malaika wa Mungu anasonga kutoka mbele ya Waisraeli hadi nyuma ya Waisraeli. Nguzo ya Wingu inahamia kutoka mbele ya Waisraeli hadi nyuma ya Waisraeli. Malaika wa Mungu na Nguzo ya Wingu sasa wanasimama kati ya Waisraeli na Wamisri usiku kucha. Nguzo ya Wingu inabaki kuwa giza na mwanga. Malaika wa Mungu na Nguzo ya Wingu wanawakilisha Yahweh au ni sehemu ya Yahweh.</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Yahweh, "Unahisi vipi kuhusu wawakilishi wako?" Unaweza kusikia majibu kama, "Ninajua Malaika wangu atatii na Wingu langu litatii," au "Najua Malaika wangu na Wingu langu ni wenye nguvu na wanaweza kuwalinda Waisraeli."</w:t>
      </w:r>
    </w:p>
    <w:p>
      <w:pPr>
        <w:pStyle w:val="ListBullet"/>
        <w:spacing w:line="240" w:lineRule="auto"/>
        <w:ind w:left="720"/>
      </w:pPr>
      <w:r>
        <w:rPr>
          <w:lang w:val="sw_KE" w:bidi="sw_KE"/>
        </w:rPr>
      </w:r>
      <w:r>
        <w:rPr>
          <w:lang w:val="sw_KE" w:bidi="sw_KE"/>
        </w:rPr>
        <w:t>Muulize Malaika, "Je, uko tayari kupigana kwa ajili ya Israeli?" Unaweza kusikia majibu kama, "Nitatetea Israeli lakini sitashambulia."</w:t>
      </w:r>
    </w:p>
    <w:p>
      <w:pPr>
        <w:pStyle w:val="ListBullet"/>
        <w:spacing w:line="240" w:lineRule="auto"/>
        <w:ind w:left="720"/>
      </w:pPr>
      <w:r>
        <w:rPr>
          <w:lang w:val="sw_KE" w:bidi="sw_KE"/>
        </w:rPr>
      </w:r>
      <w:r>
        <w:rPr>
          <w:lang w:val="sw_KE" w:bidi="sw_KE"/>
        </w:rPr>
        <w:t>Muulize mwigizaji Mwisraeli, "Unahisi vipi kwamba Malaika Mungu na Nguzo ya Wingu wakikulinda kutoka Wamisri?" Unaweza kusikia majibu kama, "Bado ninaogopa," au "Sielewi kile kilichotokea," au "Nina mshtuko na ninataka kutoroka."</w:t>
      </w:r>
    </w:p>
    <w:p>
      <w:pPr>
        <w:pStyle w:val="ListBullet"/>
        <w:spacing w:line="240" w:lineRule="auto"/>
        <w:ind w:left="720"/>
      </w:pPr>
      <w:r>
        <w:rPr>
          <w:lang w:val="sw_KE" w:bidi="sw_KE"/>
        </w:rPr>
      </w:r>
      <w:r>
        <w:rPr>
          <w:lang w:val="sw_KE" w:bidi="sw_KE"/>
        </w:rPr>
        <w:t>Mwulize mwigizaji wa Misri, "Unahisi vipi unapoona Nguzo kubwa ya Wingu na huwezi kufika kwa Waisraeli?" Unaweza kusikia majibu kama, "Ninaogopa," au "Sielewi wingu na kwa nini siwezi kupita," au "Nimefadhaika siwezi kumtii Farao wangu na kuwakamata Waisraeli," au "Nina hasira." Siwezi kufanya kile ninachotaka."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Musa ananyoosha mkono wake akiwa na fimbo juu ya Bahari ya Shamu. Yahweh anatenganisha maji kwa upepo. Upepo unavuma usiku wote. Yahweh anajenga ukuta mrefu wa maji upande wa kushoto na kulia, na kuifanya nchi kavu. Waisraeli wanatembea kwenye nchi kavu yenye kuta za maji kwenye upande wa kulia na kushoto.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Jadili kwa pamoja kile ambacho hisia zenu zingewaambia: kuona, kuhisi, kunusa, kugusa. Baadhi ya maneno ya hisia ambayo unaweza kusikia ni "giza, mwanga, kupiga upepo kwenye ngozi, kupiga mchanga kwenye ngozi, kupiga mchanga kwenye ngozi, ladha ya chumvi, harufu ya hewa ya chumvi, harufu ya hewa ya moto yenye mchanga." Je, Waisraeli wanataka kuamini hisia zao?</w:t>
      </w:r>
    </w:p>
    <w:p>
      <w:pPr>
        <w:pStyle w:val="ListBullet"/>
        <w:spacing w:line="240" w:lineRule="auto"/>
        <w:ind w:left="720"/>
      </w:pPr>
      <w:r>
        <w:rPr>
          <w:lang w:val="sw_KE" w:bidi="sw_KE"/>
        </w:rPr>
      </w:r>
      <w:r>
        <w:rPr>
          <w:lang w:val="sw_KE" w:bidi="sw_KE"/>
        </w:rPr>
        <w:t>Muulize mwigizaji anayeigiza nafasi ya Waisraeli, "Unaona nini unaposimama juu ya ardhi?" Unaweza kusikia majibu kama, "Ninaona upepo unasukuma maji zaidi na zaidi angani." "Maji hayadondoki kamwe," au "Ninaona watu wenye hofu wakikimbia." Ardhi ilihisi vipi? "Ardhi ni laini na imara," au "Ninaweza kuhisi ardhi imara."</w:t>
      </w:r>
    </w:p>
    <w:p>
      <w:pPr>
        <w:pStyle w:val="ListBullet"/>
        <w:spacing w:line="240" w:lineRule="auto"/>
        <w:ind w:left="720"/>
      </w:pPr>
      <w:r>
        <w:rPr>
          <w:lang w:val="sw_KE" w:bidi="sw_KE"/>
        </w:rPr>
      </w:r>
      <w:r>
        <w:rPr>
          <w:lang w:val="sw_KE" w:bidi="sw_KE"/>
        </w:rPr>
        <w:t>Muulize mwigizaji Mwisraeli, "Unahisi vipi unapotembea kabla ya alfajiri kati ya kuta za maji?" Unaweza kusikia majibu kama, "Nimelemewa." Sijawahi kuona kitu cha kushangaza sana," au "Ninaogopa maji yatanishukia," au "Bado ninaogopa Wamisri na sasa ninaogopa nitazama," au "Nina wasiwasi kwamba kila mtu anaweza kuvuka," au "Ninaogopa upepo utanisukuma katika ukuta wa maji."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nne, farasi wa Misri, magari ya vita, na wapanda farasi wanawafuata Waisraeli hadi Bahari ya Shamu. Yahweh anachanganya fikra za Wamisri. Yahweh anafanya magari ya vita yasifanye kazi na haiwezekani kuendesha magari ya vita chini ya bahari. Wamisri wanataka kuondoka. Yahweh anamwambia Musa ainue fimbo yake juu ya maji. Yahweh anarejesha maji mahali yanapopaswa kuwa na kuwafunika Wamisri wote, farasi, na magari ya vita. Wamisri wote waliokuwa majini walikufa. Farasi wote hufa.</w:t>
      </w:r>
    </w:p>
    <w:p>
      <w:pPr/>
      <w:r>
        <w:rPr>
          <w:lang w:val="sw_KE" w:bidi="sw_KE"/>
        </w:rPr>
      </w:r>
      <w:r>
        <w:rPr>
          <w:lang w:val="sw_KE" w:bidi="sw_KE"/>
        </w:rPr>
        <w:t>Mwandishi anafupisha, au anasimulia tena, sehemu muhimu zaidi ili kuonyesha nguvu ya Yahweh. Waisraeli walilia ili kuokolewa. Yahweh alijibu, jambo ambalo linaendeleza wazo kuu katika Kitabu cha Kutoka. Waisraeli waliona Wamisri wenye nguvu wakiwa wamekufa kwa sababu ya Yahweh mwenye nguvu. Yahweh aliwaokoa Waisraeli na alidhihirisha uweza wake mkuu kupitia mpango wake usiowezekana. Waisraeli waliogopa na kumwamini Yahweh na mtumishi wa Yahweh Musa.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nafasi ya Mmisri, "Ulihisi vipi ulipoona Waisraeli wakikimbia kupitia bahari?" Unaweza kusikia majibu kama, "Nilihisi hasira," au "Nilihisi mshangao na kuogopa kidogo." Maji hayawezi kusimama kama ukuta."</w:t>
      </w:r>
    </w:p>
    <w:p>
      <w:pPr>
        <w:pStyle w:val="ListBullet"/>
        <w:spacing w:line="240" w:lineRule="auto"/>
        <w:ind w:left="720"/>
      </w:pPr>
      <w:r>
        <w:rPr>
          <w:lang w:val="sw_KE" w:bidi="sw_KE"/>
        </w:rPr>
      </w:r>
      <w:r>
        <w:rPr>
          <w:lang w:val="sw_KE" w:bidi="sw_KE"/>
        </w:rPr>
        <w:t>Muulize mwigizaji wa Misri, "Ulihisi vipi ulipoendesha gari kati ya kuta za maji na magari ya vita hayakufanya kazi?" Unaweza kusikia majibu kama, "Nilihisi kuchanganyikiwa." Sikuelewa kile kilichokuwa kibaya," au "Nini kibaya na ardhi?" au "Oh hapana! Magurudumu yangu yalitoka!</w:t>
      </w:r>
    </w:p>
    <w:p>
      <w:pPr>
        <w:pStyle w:val="ListBullet"/>
        <w:spacing w:line="240" w:lineRule="auto"/>
        <w:ind w:left="720"/>
      </w:pPr>
      <w:r>
        <w:rPr>
          <w:lang w:val="sw_KE" w:bidi="sw_KE"/>
        </w:rPr>
      </w:r>
      <w:r>
        <w:rPr>
          <w:lang w:val="sw_KE" w:bidi="sw_KE"/>
        </w:rPr>
        <w:t>Muulize mwigizaji anayecheza nafasi ya Mwisraeli jinsi alivyohisi kuwaona Wamisri wakiwafukuza na kufa. Unaweza kusikia majibu kama, "Nilihisi kuogopa Wamisri wangenikamata." Kisha maji yaliporomoka na Wamisri wote walikufa. Nilisikia kupiga kelele," au "Nilihisi furaha Wamisri walikufa," au "Nilihisi kufurahi na kuogopa Wamisri walikufa." Yahweh aliwaua watu hao wote. Je, Yahweh ataniua?" au "Nilikuwa na hofu wakati maji yalipoanguka." Ningeweza kufa katika maji. Yahweh wangu anabaki kuwa Mungu mwenye nguvu zaidi. Ninaonyeshaje Yahweh heshima?</w:t>
      </w:r>
      <w:r>
        <w:rPr>
          <w:lang w:val="sw_KE" w:bidi="sw_KE"/>
        </w:rPr>
      </w:r>
    </w:p>
    <w:p>
      <w:pPr>
        <w:pStyle w:val="Heading3"/>
      </w:pPr>
      <w:r>
        <w:rPr>
          <w:lang w:val="sw_KE" w:bidi="sw_KE"/>
        </w:rPr>
        <w:t>Kujaza Mapengo</w:t>
      </w:r>
    </w:p>
    <w:p>
      <w:pPr/>
      <w:r>
        <w:rPr>
          <w:lang w:val="sw_KE" w:bidi="sw_KE"/>
        </w:rPr>
      </w:r>
      <w:r>
        <w:rPr>
          <w:lang w:val="sw_KE" w:bidi="sw_KE"/>
        </w:rPr>
        <w:t>Sikiliza toleo la sauti la Kutoka 14:15–31 katika tafsiri iliyo rahisi zaidi kueleweka.</w:t>
      </w:r>
    </w:p>
    <w:p>
      <w:pPr/>
      <w:r>
        <w:rPr>
          <w:lang w:val="sw_KE" w:bidi="sw_KE"/>
        </w:rPr>
      </w:r>
      <w:r>
        <w:rPr>
          <w:lang w:val="sw_KE" w:bidi="sw_KE"/>
        </w:rPr>
        <w:t>Katika hatua hii, kikundi hicho kitajadili maneno muhimu na istilahi zilizomo katika fungu hili.</w:t>
      </w:r>
    </w:p>
    <w:p>
      <w:pPr/>
      <w:r>
        <w:rPr>
          <w:lang w:val="sw_KE" w:bidi="sw_KE"/>
        </w:rPr>
      </w:r>
      <w:r>
        <w:rPr>
          <w:b/>
          <w:lang w:val="sw_KE" w:bidi="sw_KE"/>
        </w:rPr>
        <w:t>Yahweh</w:t>
      </w:r>
      <w:r>
        <w:rPr>
          <w:lang w:val="sw_KE" w:bidi="sw_KE"/>
        </w:rPr>
        <w:t xml:space="preserve"> anamwuliza Musa, "Kwa nini unanililia?" Jina la Yahweh linatumiwa kwa ajili ya </w:t>
      </w:r>
      <w:r>
        <w:rPr>
          <w:lang w:val="sw_KE" w:bidi="sw_KE"/>
        </w:rPr>
        <w:t>Mungu</w:t>
      </w:r>
      <w:r>
        <w:rPr>
          <w:lang w:val="sw_KE" w:bidi="sw_KE"/>
        </w:rPr>
        <w:t xml:space="preserve"> katika hadithi hii. Kwa maelezo zaidi kuhusu </w:t>
      </w:r>
      <w:r>
        <w:rPr>
          <w:lang w:val="sw_KE" w:bidi="sw_KE"/>
        </w:rPr>
        <w:t>Yahweh</w:t>
      </w:r>
      <w:r>
        <w:rPr>
          <w:lang w:val="sw_KE" w:bidi="sw_KE"/>
        </w:rPr>
        <w:t xml:space="preserve">, rejelea Faharasa Kuu, na tafsiri Yahweh kwa njia sawa na ulivyofanya katika vifungu vya awali. Neno kulia </w:t>
      </w:r>
      <w:r>
        <w:rPr>
          <w:b/>
          <w:lang w:val="sw_KE" w:bidi="sw_KE"/>
        </w:rPr>
        <w:t>linamaanisha</w:t>
      </w:r>
      <w:r>
        <w:rPr>
          <w:lang w:val="sw_KE" w:bidi="sw_KE"/>
        </w:rPr>
        <w:t xml:space="preserve"> "kuendelea kuita." </w:t>
      </w:r>
      <w:r>
        <w:rPr>
          <w:lang w:val="sw_KE" w:bidi="sw_KE"/>
        </w:rPr>
        <w:t>Waisraeli</w:t>
      </w:r>
      <w:r>
        <w:rPr>
          <w:lang w:val="sw_KE" w:bidi="sw_KE"/>
        </w:rPr>
        <w:t xml:space="preserve"> walimwita Yahweh tena na tena.</w:t>
      </w:r>
    </w:p>
    <w:p>
      <w:pPr/>
      <w:r>
        <w:rPr>
          <w:lang w:val="sw_KE" w:bidi="sw_KE"/>
        </w:rPr>
      </w:r>
      <w:r>
        <w:rPr>
          <w:lang w:val="sw_KE" w:bidi="sw_KE"/>
        </w:rPr>
        <w:t xml:space="preserve">Yahweh anamwambia Musa atakachofanya. Yahweh anamwambia Musa kile atakachofanya. Yahweh anapanga kwa ajili ya Waisraeli na anapanga kwa ajili ya Wamisri. Yahweh </w:t>
      </w:r>
      <w:r>
        <w:rPr>
          <w:b/>
          <w:lang w:val="sw_KE" w:bidi="sw_KE"/>
        </w:rPr>
        <w:t>ataifanya mioyo ya Wamisri kuwa migumu</w:t>
      </w:r>
      <w:r>
        <w:rPr>
          <w:lang w:val="sw_KE" w:bidi="sw_KE"/>
        </w:rPr>
        <w:t xml:space="preserve">. "Moyo" inarejelea moyo wa kiroho, mapenzi, au kiini au kituo cha mtu. Kwa maelezo zaidi kuhusu </w:t>
      </w:r>
      <w:r>
        <w:rPr>
          <w:lang w:val="sw_KE" w:bidi="sw_KE"/>
        </w:rPr>
        <w:t>moyo</w:t>
      </w:r>
      <w:r>
        <w:rPr>
          <w:lang w:val="sw_KE" w:bidi="sw_KE"/>
        </w:rPr>
        <w:t xml:space="preserve">, rejelea Faharasa Kuu. "Kugumuisha" inamaanisha kwamba Yahweh atawafanya Wamisri kuwa watu wakaidi. Katika hadithi za awali, </w:t>
      </w:r>
      <w:r>
        <w:rPr>
          <w:lang w:val="sw_KE" w:bidi="sw_KE"/>
        </w:rPr>
        <w:t>Farao</w:t>
      </w:r>
      <w:r>
        <w:rPr>
          <w:lang w:val="sw_KE" w:bidi="sw_KE"/>
        </w:rPr>
        <w:t xml:space="preserve"> alikuwa na moyo mgumu. "Moyo mgumu" inamaanisha mtu mkaidi. Tumia neno lile lile au kirai kile kile kwa moyo mgumu kama ulivyotumia katika vifungu vilivyotangulia.</w:t>
      </w:r>
    </w:p>
    <w:p>
      <w:pPr/>
      <w:r>
        <w:rPr>
          <w:lang w:val="sw_KE" w:bidi="sw_KE"/>
        </w:rPr>
      </w:r>
      <w:r>
        <w:rPr>
          <w:lang w:val="sw_KE" w:bidi="sw_KE"/>
        </w:rPr>
        <w:t xml:space="preserve">Farao alituma </w:t>
      </w:r>
      <w:r>
        <w:rPr>
          <w:b/>
          <w:lang w:val="sw_KE" w:bidi="sw_KE"/>
        </w:rPr>
        <w:t>jeshi</w:t>
      </w:r>
      <w:r>
        <w:rPr>
          <w:lang w:val="sw_KE" w:bidi="sw_KE"/>
        </w:rPr>
        <w:t xml:space="preserve"> na magari ya vita 600 </w:t>
      </w:r>
      <w:r>
        <w:rPr>
          <w:b/>
          <w:lang w:val="sw_KE" w:bidi="sw_KE"/>
        </w:rPr>
        <w:t>chariots</w:t>
      </w:r>
      <w:r>
        <w:rPr>
          <w:lang w:val="sw_KE" w:bidi="sw_KE"/>
        </w:rPr>
        <w:t xml:space="preserve"> mapema, kabla ya kifungu hiki. "Jeshi" katika kifungu hiki si wazi. Pengine Farao alituma askari wa miguu pamoja na magari ya vita au pengine Farao hakufanya hivyo. Magari ya vita yalibeba wanaume wawili. Mtu mmoja aliendesha gari la vita na farasi na mtu mmoja alipiga mishale. Afisa alipanda na kupiga mishale. Wanaume wote wawili wanafanya kazi na farasi na wanaitwa </w:t>
      </w:r>
      <w:r>
        <w:rPr>
          <w:b/>
          <w:lang w:val="sw_KE" w:bidi="sw_KE"/>
        </w:rPr>
        <w:t>wafugaji farasi</w:t>
      </w:r>
      <w:r>
        <w:rPr>
          <w:lang w:val="sw_KE" w:bidi="sw_KE"/>
        </w:rPr>
        <w:t>. Farasi huvuta mikokoteni, magari ya vita, na hufanya kazi kwa ajili ya binadamu kama ng'ombe dume lakini ni wadogo zaidi, wenye kasi zaidi, na wenye busara zaidi. Farao alidhibiti jeshi lenye nguvu zaidi wakati huo. Farao alituma jeshi la kutosha ili kuwakamata Waisraeli wote.</w:t>
      </w:r>
    </w:p>
    <w:p>
      <w:pPr/>
      <w:r>
        <w:rPr>
          <w:lang w:val="sw_KE" w:bidi="sw_KE"/>
        </w:rPr>
      </w:r>
      <w:r>
        <w:rPr>
          <w:lang w:val="sw_KE" w:bidi="sw_KE"/>
        </w:rPr>
        <w:t xml:space="preserve">Yahweh alisema Wamisri watajua </w:t>
      </w:r>
      <w:r>
        <w:rPr>
          <w:b/>
          <w:lang w:val="sw_KE" w:bidi="sw_KE"/>
        </w:rPr>
        <w:t>mimi</w:t>
      </w:r>
      <w:r>
        <w:rPr>
          <w:lang w:val="sw_KE" w:bidi="sw_KE"/>
        </w:rPr>
        <w:t xml:space="preserve"> ni Yahweh. "Mimi ndimi" ulikuwa usemi ambao Yahweh alimwambia Musa katika kichaka kilichokuwa kinawaka. Kwa maelezo zaidi kuhusu </w:t>
      </w:r>
      <w:r>
        <w:rPr>
          <w:lang w:val="sw_KE" w:bidi="sw_KE"/>
        </w:rPr>
        <w:t>Mimi ni</w:t>
      </w:r>
      <w:r>
        <w:rPr>
          <w:lang w:val="sw_KE" w:bidi="sw_KE"/>
        </w:rPr>
        <w:t>, rejelea Faharasa Kuu. Tumia neno au kirai kilekile kwa "Mimi ni" kama ulivyotumia katika vifungu vilivyotangulia. Yahweh anapata utukufu kwa sababu ya kile Yahweh anachofanya kwa Farao, jeshi la Farao, magari ya farasi, na wapanda farasi.</w:t>
      </w:r>
    </w:p>
    <w:p>
      <w:pPr/>
      <w:r>
        <w:rPr>
          <w:lang w:val="sw_KE" w:bidi="sw_KE"/>
        </w:rPr>
      </w:r>
      <w:r>
        <w:rPr>
          <w:b/>
          <w:lang w:val="sw_KE" w:bidi="sw_KE"/>
        </w:rPr>
        <w:t>Malaika wa Mungu</w:t>
      </w:r>
      <w:r>
        <w:rPr>
          <w:lang w:val="sw_KE" w:bidi="sw_KE"/>
        </w:rPr>
        <w:t xml:space="preserve"> alihamia kutoka mbele ya Waisraeli hadi nyuma ya Waisraeli. Ingawa malaika huyu anaitwa Malaika wa Mungu badala ya Malaika wa Yahweh hapa, pengine anarejelea yuleyule. Kwa maelezo zaidi kuhusu </w:t>
      </w:r>
      <w:r>
        <w:rPr>
          <w:lang w:val="sw_KE" w:bidi="sw_KE"/>
        </w:rPr>
        <w:t>Malaika wa Mungu</w:t>
      </w:r>
      <w:r>
        <w:rPr>
          <w:lang w:val="sw_KE" w:bidi="sw_KE"/>
        </w:rPr>
        <w:t xml:space="preserve">, au </w:t>
      </w:r>
      <w:r>
        <w:rPr>
          <w:b/>
          <w:lang w:val="sw_KE" w:bidi="sw_KE"/>
        </w:rPr>
        <w:t>Malaika wa Yahweh</w:t>
      </w:r>
      <w:r>
        <w:rPr>
          <w:lang w:val="sw_KE" w:bidi="sw_KE"/>
        </w:rPr>
        <w:t>, rejea Faharasa Kuu. Malaika wa Yahweh alizungumza na Musa kutoka kwenye kichaka kinachowaka. Malaika wa Mungu ni mmoja wa wawakilishi watatu wa Yahweh na nguvu ya Yahweh katika kifungu hiki. Tumia neno lile lile au msemo kwa Malaika wa Mungu kama ulivyotumia katika vifungu vya awali.</w:t>
      </w:r>
    </w:p>
    <w:p>
      <w:pPr/>
      <w:r>
        <w:rPr>
          <w:lang w:val="sw_KE" w:bidi="sw_KE"/>
        </w:rPr>
      </w:r>
      <w:r>
        <w:rPr>
          <w:b/>
          <w:lang w:val="sw_KE" w:bidi="sw_KE"/>
        </w:rPr>
        <w:t>Nguzo ya Wingu</w:t>
      </w:r>
      <w:r>
        <w:rPr>
          <w:lang w:val="sw_KE" w:bidi="sw_KE"/>
        </w:rPr>
        <w:t xml:space="preserve"> ilihamia kutoka mbele ya Waisraeli hadi nyuma ya Waisraeli. Nguzo ya Wingu ni mmoja wa wawakilishi watatu wa nguvu ya Yahweh katika kifungu hiki.</w:t>
      </w:r>
    </w:p>
    <w:p>
      <w:pPr/>
      <w:r>
        <w:rPr>
          <w:lang w:val="sw_KE" w:bidi="sw_KE"/>
        </w:rPr>
      </w:r>
      <w:r>
        <w:rPr>
          <w:lang w:val="sw_KE" w:bidi="sw_KE"/>
        </w:rPr>
        <w:t xml:space="preserve">Simameni hapa na mwangalie picha </w:t>
      </w:r>
      <w:r>
        <w:rPr>
          <w:lang w:val="sw_KE" w:bidi="sw_KE"/>
        </w:rPr>
        <w:t>ya gari la vita</w:t>
      </w:r>
      <w:r>
        <w:rPr>
          <w:lang w:val="sw_KE" w:bidi="sw_KE"/>
        </w:rPr>
        <w:t xml:space="preserve"> kama kikundi. Wingu moja lilionekana wakati wa mchana. Wingu moja lilionekana kama dhoruba usiku. Unaelezeaje mawingu katika lugha yako? Nguzo, au safu refu, ya wingu inawakilisha nguvu ya Yahweh. Tunajua kwamba nguzo ya wingu iliwaongoza Waisraeli mchana na kwamba inahamia kati ya Waisraeli na Wamisri katika Bahari ya Shamu. Inawezekana kwamba nguzo, au safu, ya moto usiku ndiyo nguzo ileile inayoonekana kama wingu wakati wa mchana.</w:t>
      </w:r>
    </w:p>
    <w:p>
      <w:pPr/>
      <w:r>
        <w:rPr>
          <w:lang w:val="sw_KE" w:bidi="sw_KE"/>
        </w:rPr>
      </w:r>
      <w:r>
        <w:rPr>
          <w:lang w:val="sw_KE" w:bidi="sw_KE"/>
        </w:rPr>
        <w:t>Simameni na mjadili jinsi mtakavyozungumzia nguzo ya teknolojia ya wingu katika kifungu hiki. Sitisha kurekodi hapa.</w:t>
      </w:r>
    </w:p>
    <w:p>
      <w:pPr/>
      <w:r>
        <w:rPr>
          <w:lang w:val="sw_KE" w:bidi="sw_KE"/>
        </w:rPr>
      </w:r>
      <w:r>
        <w:rPr>
          <w:lang w:val="sw_KE" w:bidi="sw_KE"/>
        </w:rPr>
        <w:t>Yahweh anamhamisha Malaika wa Mungu na Nguzo ya Wingu hadi nafasi ya kijeshi ili kuwatetea, au kulinda au kuwalinda, Waisraeli. Malaika wa Mungu hashambulii kamwe, bali anatetea. Nguzo ya Wingu haishambulii kamwe bali hutetea au kuongoza.</w:t>
      </w:r>
    </w:p>
    <w:p>
      <w:pPr/>
      <w:r>
        <w:rPr>
          <w:lang w:val="sw_KE" w:bidi="sw_KE"/>
        </w:rPr>
      </w:r>
      <w:r>
        <w:rPr>
          <w:lang w:val="sw_KE" w:bidi="sw_KE"/>
        </w:rPr>
        <w:t xml:space="preserve">Musa anainyoosha mkono wake juu ya Bahari ya Shamu. Haisemi kwamba Musa alitumia fimbo. Hapo awali inasema kwamba Musa anainua fimbo kwa mkono wake. Kuna uwezekano mkubwa zaidi, Musa bado anashika fimbo mkononi mwake juu ya Bahari ya Shamu. Fimbo ya Musa ni mmoja wa wawakilishi watatu wa nguvu ya Yahweh katika kifungu hiki. </w:t>
      </w:r>
      <w:r>
        <w:rPr>
          <w:b/>
          <w:lang w:val="sw_KE" w:bidi="sw_KE"/>
        </w:rPr>
        <w:t>Fimbo ya Musa</w:t>
      </w:r>
      <w:r>
        <w:rPr>
          <w:lang w:val="sw_KE" w:bidi="sw_KE"/>
        </w:rPr>
        <w:t xml:space="preserve"> ni fimbo ya kutembea. Tumia neno au msemo uleule kwa fimbo ya Musa kama uliotumia katika vifungu vya awali. </w:t>
      </w:r>
      <w:r>
        <w:rPr>
          <w:b/>
          <w:lang w:val="sw_KE" w:bidi="sw_KE"/>
        </w:rPr>
        <w:t>Kuirudisha nyuma bahari</w:t>
      </w:r>
      <w:r>
        <w:rPr>
          <w:lang w:val="sw_KE" w:bidi="sw_KE"/>
        </w:rPr>
        <w:t xml:space="preserve"> kunamaanisha kusukuma nyuma kwa nguvu au kufagia bahari kwa nguvu. Musa hakuhamisha maji. Yahweh aliyagawanya maji. Yahweh alivuvisha </w:t>
      </w:r>
      <w:r>
        <w:rPr>
          <w:b/>
          <w:lang w:val="sw_KE" w:bidi="sw_KE"/>
        </w:rPr>
        <w:t>upepo kutoka Mashariki</w:t>
      </w:r>
      <w:r>
        <w:rPr>
          <w:lang w:val="sw_KE" w:bidi="sw_KE"/>
        </w:rPr>
        <w:t xml:space="preserve">. Katika kifungu hiki, Upepo wa Mashariki unavuma usiku wote. Yahweh anatenganisha maji hadi chini ya bahari. Yahweh anakausha chini ya maji na kufanya maji kurudi nyuma kama </w:t>
      </w:r>
      <w:r>
        <w:rPr>
          <w:b/>
          <w:lang w:val="sw_KE" w:bidi="sw_KE"/>
        </w:rPr>
        <w:t>kuta</w:t>
      </w:r>
      <w:r>
        <w:rPr>
          <w:lang w:val="sw_KE" w:bidi="sw_KE"/>
        </w:rPr>
        <w:t xml:space="preserve"> ndefu za mji. Neno kwa ajili ya "ukuta" lililotumiwa katika mstari huu linamaanisha kuta ndefu ili kulinda miji. Ukuta wa maji bado ni kioevu. Yahweh alisukuma maji kando. Yahweh anafanya nafasi pana kati ya kuta za maji kuwa kubwa ya kutosha kwa Waisraeli milioni mbili kupita ndani ya saa nne. Waisraeli milioni mbili walitembea kupitia bahari kwenye nchi kavu kabla au mwanzoni mwa </w:t>
      </w:r>
      <w:r>
        <w:rPr>
          <w:b/>
          <w:lang w:val="sw_KE" w:bidi="sw_KE"/>
        </w:rPr>
        <w:t>kesha la mwisho la usiku</w:t>
      </w:r>
      <w:r>
        <w:rPr>
          <w:lang w:val="sw_KE" w:bidi="sw_KE"/>
        </w:rPr>
        <w:t>. Kesha la mwisho la usiku lilitokea kati ya saa nane na saa kumi na mbili za usiku. Waisraeli walitembea huku kukiwa na kuta za maji zilizoinuka upande wa kushoto na kulia.</w:t>
      </w:r>
    </w:p>
    <w:p>
      <w:pPr/>
      <w:r>
        <w:rPr>
          <w:lang w:val="sw_KE" w:bidi="sw_KE"/>
        </w:rPr>
      </w:r>
      <w:r>
        <w:rPr>
          <w:lang w:val="sw_KE" w:bidi="sw_KE"/>
        </w:rPr>
        <w:t xml:space="preserve">Magari yote ya Farao, farasi, na wapanda farasi yanawafuata </w:t>
      </w:r>
      <w:r>
        <w:rPr>
          <w:b/>
          <w:lang w:val="sw_KE" w:bidi="sw_KE"/>
        </w:rPr>
        <w:t>Waisraeli</w:t>
      </w:r>
      <w:r>
        <w:rPr>
          <w:lang w:val="sw_KE" w:bidi="sw_KE"/>
        </w:rPr>
        <w:t xml:space="preserve"> baharini. Kufukuza kunamaanisha kufuata, kukimbiza, au kumwinda mtu. Kabla ya alfajiri, Yahweh </w:t>
      </w:r>
      <w:r>
        <w:rPr>
          <w:b/>
          <w:lang w:val="sw_KE" w:bidi="sw_KE"/>
        </w:rPr>
        <w:t>alitazama chini</w:t>
      </w:r>
      <w:r>
        <w:rPr>
          <w:lang w:val="sw_KE" w:bidi="sw_KE"/>
        </w:rPr>
        <w:t xml:space="preserve"> kwenye jeshi la Farao. "Kuangaliwa chini" ina maana mbili. "Kuangalia chini" inamaanisha kuwa juu zaidi kuliko mtu mwingine na kuona juu ya au juu ya mtu huyo. "Looked down" pia inamaanisha kujiona kuwa bora, au bora kuliko wengine; mtu wa hadhi ya juu. Yahweh alikuwa ndani au juu ya Nguzo ya Wingu wakati Yahweh "alipotazama chini" kwenye jeshi la Misri. Yahweh alikuwa juu zaidi kuliko jeshi na alikuwa bora kuliko wao. Yahweh alilichanganya jeshi. Yahweh alifanya magari ya vita kuyumba, magurudumu yakashindwa kufanya kazi, na magari hayo hayangeweza kwenda.</w:t>
      </w:r>
    </w:p>
    <w:p>
      <w:pPr/>
      <w:r>
        <w:rPr>
          <w:lang w:val="sw_KE" w:bidi="sw_KE"/>
        </w:rPr>
      </w:r>
      <w:r>
        <w:rPr>
          <w:lang w:val="sw_KE" w:bidi="sw_KE"/>
        </w:rPr>
        <w:t>Yahweh alimwambia Musa kunyoosha mkono wake, kwa fimbo yake, juu ya bahari. Yahweh alifanya maji kurudi kama kawaida na kufunika farasi, magari ya vita, na wapanda farasi. Yahweh aliwafanya wapanda farasi wote na farasi ambao waliendesha gari katika bahari wafe. Wamisri wote walikufa.</w:t>
      </w:r>
    </w:p>
    <w:p>
      <w:pPr/>
      <w:r>
        <w:rPr>
          <w:lang w:val="sw_KE" w:bidi="sw_KE"/>
        </w:rPr>
      </w:r>
      <w:r>
        <w:rPr>
          <w:lang w:val="sw_KE" w:bidi="sw_KE"/>
        </w:rPr>
        <w:t xml:space="preserve">Waisraeli walitembea kwenye nchi kavu na kuta ndefu za maji upande wa kulia na kuondoka. Yahweh aliokoa Israeli kutoka kwa </w:t>
      </w:r>
      <w:r>
        <w:rPr>
          <w:b/>
          <w:lang w:val="sw_KE" w:bidi="sw_KE"/>
        </w:rPr>
        <w:t>mkono</w:t>
      </w:r>
      <w:r>
        <w:rPr>
          <w:lang w:val="sw_KE" w:bidi="sw_KE"/>
        </w:rPr>
        <w:t xml:space="preserve"> wa Wamisri, au nguvu. Waisraeli waliona Wamisri wafu. Waisraeli waliona nguvu kubwa zaidi ya Yahweh kuwashinda Wamisri. Waisraeli waliogopa na kumwamini Yahweh na mtumishi wa Yahweh Musa.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kusoma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cha maandishi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15:1–10</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15:1–10 na iwekeni katika mioyo yenu.</w:t>
      </w:r>
    </w:p>
    <w:p>
      <w:pPr/>
      <w:r>
        <w:rPr>
          <w:lang w:val="sw_KE" w:bidi="sw_KE"/>
        </w:rPr>
      </w:r>
      <w:r>
        <w:rPr>
          <w:lang w:val="sw_KE" w:bidi="sw_KE"/>
        </w:rPr>
        <w:t>Sikiliza toleo la sauti ya Kutoka 6:28–7:13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kifungu hiki?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ya Kutoka 15:1–10 katika tafsiri iliyo rahisi zaidi kueleweka.</w:t>
      </w:r>
    </w:p>
    <w:p>
      <w:pPr/>
      <w:r>
        <w:rPr>
          <w:lang w:val="sw_KE" w:bidi="sw_KE"/>
        </w:rPr>
      </w:r>
      <w:r>
        <w:rPr>
          <w:lang w:val="sw_KE" w:bidi="sw_KE"/>
        </w:rPr>
        <w:t>ANGALIZO: Kifungu hiki ni wimbo, ambao ni mashairi ya Kiebrania. Tunapendekeza kwamba timu yako ikamilishe "Moduli ya 1 ya Utangulizi wa Ushairi" kabla ya kuendelea na "Hatua ya 2: Kuandaa Mazingira." Sitisha hapa, ikiwa inahitajika, na kagua maamuzi ya tafsiri ambayo timu yako imefanya kuhusu tafsiri ya mashairi. Sitisha sauti hii hapa.</w:t>
      </w:r>
    </w:p>
    <w:p>
      <w:pPr/>
      <w:r>
        <w:rPr>
          <w:lang w:val="sw_KE" w:bidi="sw_KE"/>
        </w:rPr>
      </w:r>
      <w:r>
        <w:rPr>
          <w:lang w:val="sw_KE" w:bidi="sw_KE"/>
        </w:rPr>
        <w:t>Katika kifungu cha awali, Yahweh aliwaokoa watu wa Israeli kutoka kwa jeshi la Misri. Yahweh alifanya maji ya Bahari ya Shamu kugawanyika. Waisraeli waliweza kuvuka hadi upande wa pili wa Bahari kwenye nchi kavu. Jeshi la Misri lilifuata Waisraeli na lilitumaini kuwakamata Waisraeli. Waisraeli walipofika upande wa pili, Musa aliinua fimbo yake, na Yahweh alifanya maji kurudi mahali pake. Yahweh aliangamiza jeshi lote la Misri kwa kuwazamisha baharini.</w:t>
      </w:r>
    </w:p>
    <w:p>
      <w:pPr/>
      <w:r>
        <w:rPr>
          <w:lang w:val="sw_KE" w:bidi="sw_KE"/>
        </w:rPr>
      </w:r>
      <w:r>
        <w:rPr>
          <w:lang w:val="sw_KE" w:bidi="sw_KE"/>
        </w:rPr>
        <w:t>Waisraeli walipoona jinsi Yahweh alivyoliangamiza jeshi la Misri, waliimba wimbo wa ushindi. Musa na Waisraeli walitunga wimbo huu wakati huo. Katika tamaduni nyingi, watu huunda nyimbo mpya mara moja, bila kusita. Yahweh pengine alitoa msukumo kwa Musa na Waisraeli, jambo ambalo lilifanya kazi kuwa rahisi zaidi. Mtu pengine aliandika wimbo huo miaka baadaye wakati Musa alipokuwa akisimulia hadithi ya Kutoka Misri. Huu ni wimbo wa ushindi ambao Musa na Waisraeli walimwimbia Yahweh na kumhusu yeye. Musa na Waisraeli walimsifu Yahweh kwa kuwapa watu wake ushindi dhidi ya maadui wao. Watu wakati mwingine huita wimbo huu "Wimbo wa Musa na Miriamu" au "Wimbo wa Baharini."</w:t>
      </w:r>
    </w:p>
    <w:p>
      <w:pPr/>
      <w:r>
        <w:rPr>
          <w:lang w:val="sw_KE" w:bidi="sw_KE"/>
        </w:rPr>
      </w:r>
      <w:r>
        <w:rPr>
          <w:lang w:val="sw_KE" w:bidi="sw_KE"/>
        </w:rPr>
        <w:t>Sitisha hapa na mjadili kama kikundi: Watu huunda vipi nyimbo katika utamaduni wenu? Ni nyimbo gani za ushindi au sherehe kutoka kwa jumuiya yako? Imba moja ya nyimbo hizo na uzungumzie tukio ambalo wimbo huo unasherehekea. Sitisha sauti hii hapa.</w:t>
      </w:r>
    </w:p>
    <w:p>
      <w:pPr/>
      <w:r>
        <w:rPr>
          <w:lang w:val="sw_KE" w:bidi="sw_KE"/>
        </w:rPr>
      </w:r>
      <w:r>
        <w:rPr>
          <w:lang w:val="sw_KE" w:bidi="sw_KE"/>
        </w:rPr>
        <w:t>Utakumbuka kwamba wimbo ni shairi ambalo watu huimba. Mshairi mwimbaji anachukulia kwamba msikilizaji anajua hadithi hiyo. Mshairi-mwimbaji anawasilisha hadithi ile ile kwa njia inayomsaidia msikilizaji na mwimbaji kupata uzoefu wa hadithi hiyo kwa njia ya kina. Mshairi mwimbaji anataka kuibua hisia za hadithi hiyo.</w:t>
      </w:r>
    </w:p>
    <w:p>
      <w:pPr/>
      <w:r>
        <w:rPr>
          <w:lang w:val="sw_KE" w:bidi="sw_KE"/>
        </w:rPr>
      </w:r>
      <w:r>
        <w:rPr>
          <w:lang w:val="sw_KE" w:bidi="sw_KE"/>
        </w:rPr>
        <w:t>Wasomi wengi wanafikiri kwamba watu walitumia wimbo huu mara kwa mara katika ibada. Washairi-waimbaji waliunda wimbo huo kwa muundo unaofanana na nyimbo nyingine za kale za ibada. Watu huimba nyimbo ili kumsifu mungu au mtu muhimu. Katika kila sehemu ya wimbo huo, watu wanatoa taarifa za sifa, wanatangaza imani yao kwa Yahweh, na kuelezea mambo ambayo Yahweh amefanya au atafanya. Waisraeli pengine waliimba wimbo huu mara nyingi. Waisraeli waliweza kuwafundisha watoto na wajukuu wao kuhusu ushindi mkuu wa Yahweh dhidi ya Wamisri. Wimbo huo ulikuwa maarufu sana. Mtume Yohana anaandika katika Ufunuo 15:3 kwamba watu wataimba wimbo huu mbinguni.</w:t>
      </w:r>
    </w:p>
    <w:p>
      <w:pPr/>
      <w:r>
        <w:rPr>
          <w:lang w:val="sw_KE" w:bidi="sw_KE"/>
        </w:rPr>
      </w:r>
      <w:r>
        <w:rPr>
          <w:lang w:val="sw_KE" w:bidi="sw_KE"/>
        </w:rPr>
        <w:t>Sitisha hapa na mjadili kama kikundi: Ni njia gani tofauti mnazowafundisha watoto wenu kuhusu historia ya watu wenu? Ni hadithi gani muhimu au nyimbo gani kuhusu historia ya jamii yako ambazo ulijifunza kutoka kwa babu na bibi zako au watu wengine wazee? Sitisha sauti hii hapa.</w:t>
      </w:r>
    </w:p>
    <w:p>
      <w:pPr/>
      <w:r>
        <w:rPr>
          <w:lang w:val="sw_KE" w:bidi="sw_KE"/>
        </w:rPr>
      </w:r>
      <w:r>
        <w:rPr>
          <w:lang w:val="sw_KE" w:bidi="sw_KE"/>
        </w:rPr>
        <w:t>Kuna mawazo mawili makuu katika wimbo huu wa ushindi. Mwanzoni mwa wimbo huo, Waisraeli wanatazama nyuma na kuelezea kile Yahweh alichotenda alipolishinda jeshi la Misri. Katika nusu ya pili ya wimbo huo, waimbaji wanabadilisha mwelekeo wao ili kutazamia kile Yahweh atafanya wakati Waisraeli wanapoingia katika Nchi ya Ahadi. Kifungu hiki ni nusu ya kwanza ya wimbo huo.</w:t>
      </w:r>
    </w:p>
    <w:p>
      <w:pPr/>
      <w:r>
        <w:rPr>
          <w:lang w:val="sw_KE" w:bidi="sw_KE"/>
        </w:rPr>
      </w:r>
      <w:r>
        <w:rPr>
          <w:lang w:val="sw_KE" w:bidi="sw_KE"/>
        </w:rPr>
        <w:t>Waimbaji wanaanza kwa kutangaza hamu yao ya kumwimbia Yahweh. Waimbaji wanafanya hivyo ili kuwaita wengine kujiunga nao katika kumwabudu Yahweh. Watu wanaimba kama watu binafsi na kama jumuiya moja—watu wa Israeli. Watu wanadai kwamba Yahweh ni Mungu wao binafsi na Mungu wa baba yao. Katika tukio hili, watu hawazungumzi kuhusu baba yao halisi bali kuhusu babu yao, Ibrahimu au Yakobo.</w:t>
      </w:r>
    </w:p>
    <w:p>
      <w:pPr/>
      <w:r>
        <w:rPr>
          <w:lang w:val="sw_KE" w:bidi="sw_KE"/>
        </w:rPr>
      </w:r>
      <w:r>
        <w:rPr>
          <w:lang w:val="sw_KE" w:bidi="sw_KE"/>
        </w:rPr>
        <w:t>Watu wanakubali udhaifu wao na kutangaza kwamba Yahweh ni nguvu yao. Waimbaji wanamwelezea Yahweh kama mpiganaji. Waisraeli waliishi wakati ambapo kikundi kimoja cha watu kingekwenda vitani dhidi ya kingine. Waisraeli wameona kwamba Yahweh atapigana kwa ajili yao. Waisraeli wanasema kwamba Yahweh ni mwenye nguvu kuliko maadui wa Waisraeli. Waimbaji wanatoa muhtasari wa jinsi Yahweh alivyopigana na jeshi la Misri. Unaweza kukumbuka kutoka kwa vifungu vya awali kwamba jeshi la Farao, farasi, magari ya vita, na wapanda farasi pengine linarejelea waendeshaji magari ya vita, au wanaume waliokuwa wakiendesha magari hayo ya vita. Magari ya vita yalibeba wanaume wawili. Mtu mmoja aliendesha gari la vita lililokokotwa na farasi, na mtu mmoja alipiga mishale. Wanaume wote wawili walifanya kazi na farasi na waliitwa wapanda farasi.</w:t>
      </w:r>
    </w:p>
    <w:p>
      <w:pPr/>
      <w:r>
        <w:rPr>
          <w:lang w:val="sw_KE" w:bidi="sw_KE"/>
        </w:rPr>
      </w:r>
      <w:r>
        <w:rPr>
          <w:lang w:val="sw_KE" w:bidi="sw_KE"/>
        </w:rPr>
        <w:t>Simama hapa na uangalie picha ya gari la vita na farasi kwa pamoja, ikiwa inahitajika. Sitisha sauti hii hapa.</w:t>
      </w:r>
    </w:p>
    <w:p>
      <w:pPr/>
      <w:r>
        <w:rPr>
          <w:lang w:val="sw_KE" w:bidi="sw_KE"/>
        </w:rPr>
      </w:r>
      <w:r>
        <w:rPr>
          <w:lang w:val="sw_KE" w:bidi="sw_KE"/>
        </w:rPr>
        <w:t>Waimbaji wanaelezea kile ambacho Yahweh alifanya kwa kutumia lugha maalum ya ubunifu. Waimbaji wanalinganisha jeshi linalozama na jiwe au kitu kizito cha risasi kinachozama hadi vilindini mwa maji marefu. Risasi ni chuma nzito ambayo wafanyakazi wa chuma wanaweza kutumia ili kutengeneza vitu.</w:t>
      </w:r>
    </w:p>
    <w:p>
      <w:pPr/>
      <w:r>
        <w:rPr>
          <w:lang w:val="sw_KE" w:bidi="sw_KE"/>
        </w:rPr>
      </w:r>
      <w:r>
        <w:rPr>
          <w:lang w:val="sw_KE" w:bidi="sw_KE"/>
        </w:rPr>
        <w:t>Sitisha hapa na mjadili kama kikundi: Mna maneno gani maalum katika utamaduni wenu wa kulinganisha au kuelezea mambo mengine? Kwa mfano, kamilisha misemo ifuatayo kwa utamaduni wako:</w:t>
      </w:r>
    </w:p>
    <w:p>
      <w:pPr>
        <w:pStyle w:val="ListBullet"/>
        <w:spacing w:line="240" w:lineRule="auto"/>
        <w:ind w:left="720"/>
      </w:pPr>
      <w:r>
        <w:rPr>
          <w:lang w:val="sw_KE" w:bidi="sw_KE"/>
        </w:rPr>
      </w:r>
      <w:r>
        <w:rPr>
          <w:lang w:val="sw_KE" w:bidi="sw_KE"/>
        </w:rPr>
        <w:t>Mzito kama...</w:t>
      </w:r>
    </w:p>
    <w:p>
      <w:pPr>
        <w:pStyle w:val="ListBullet"/>
        <w:spacing w:line="240" w:lineRule="auto"/>
        <w:ind w:left="720"/>
      </w:pPr>
      <w:r>
        <w:rPr>
          <w:lang w:val="sw_KE" w:bidi="sw_KE"/>
        </w:rPr>
      </w:r>
      <w:r>
        <w:rPr>
          <w:lang w:val="sw_KE" w:bidi="sw_KE"/>
        </w:rPr>
        <w:t>Mwanga kama...</w:t>
      </w:r>
    </w:p>
    <w:p>
      <w:pPr>
        <w:pStyle w:val="ListBullet"/>
        <w:spacing w:line="240" w:lineRule="auto"/>
        <w:ind w:left="720"/>
      </w:pPr>
      <w:r>
        <w:rPr>
          <w:lang w:val="sw_KE" w:bidi="sw_KE"/>
        </w:rPr>
      </w:r>
      <w:r>
        <w:rPr>
          <w:lang w:val="sw_KE" w:bidi="sw_KE"/>
        </w:rPr>
        <w:t>Mrefu kama...</w:t>
      </w:r>
    </w:p>
    <w:p>
      <w:pPr>
        <w:pStyle w:val="ListBullet"/>
        <w:spacing w:line="240" w:lineRule="auto"/>
        <w:ind w:left="720"/>
      </w:pPr>
      <w:r>
        <w:rPr>
          <w:lang w:val="sw_KE" w:bidi="sw_KE"/>
        </w:rPr>
      </w:r>
      <w:r>
        <w:rPr>
          <w:lang w:val="sw_KE" w:bidi="sw_KE"/>
        </w:rPr>
        <w:t>Kubwa kama...</w:t>
      </w:r>
    </w:p>
    <w:p>
      <w:pPr/>
      <w:r>
        <w:rPr>
          <w:lang w:val="sw_KE" w:bidi="sw_KE"/>
        </w:rPr>
      </w:r>
      <w:r>
        <w:rPr>
          <w:lang w:val="sw_KE" w:bidi="sw_KE"/>
        </w:rPr>
        <w:t>Chukua zamu yako kushiriki ulinganisho mwingine ambao watu hutumia katika utamaduni wako. Sitisha sauti hii hapa.</w:t>
      </w:r>
    </w:p>
    <w:p>
      <w:pPr/>
      <w:r>
        <w:rPr>
          <w:lang w:val="sw_KE" w:bidi="sw_KE"/>
        </w:rPr>
      </w:r>
      <w:r>
        <w:rPr>
          <w:lang w:val="sw_KE" w:bidi="sw_KE"/>
        </w:rPr>
        <w:t xml:space="preserve">Kisha, waimbaji wanabadilika kutoka kuimba </w:t>
      </w:r>
      <w:r>
        <w:rPr>
          <w:b/>
          <w:lang w:val="sw_KE" w:bidi="sw_KE"/>
        </w:rPr>
        <w:t>kuhusu</w:t>
      </w:r>
      <w:r>
        <w:rPr>
          <w:lang w:val="sw_KE" w:bidi="sw_KE"/>
        </w:rPr>
        <w:t xml:space="preserve"> Yahweh hadi kuimba moja kwa moja </w:t>
      </w:r>
      <w:r>
        <w:rPr>
          <w:b/>
          <w:lang w:val="sw_KE" w:bidi="sw_KE"/>
        </w:rPr>
        <w:t>kwa</w:t>
      </w:r>
      <w:r>
        <w:rPr>
          <w:lang w:val="sw_KE" w:bidi="sw_KE"/>
        </w:rPr>
        <w:t xml:space="preserve"> Yahweh. Waimbaji wanamsifu Yahweh kwa sababu ya nguvu ya Yahweh. Watu wanaimba kuhusu "mkono wa kulia" wa Yahweh. Katika utamaduni wa Kiebrania, mkono wa kulia ni ishara ya nguvu kwa sababu wapiganaji wengi hutumia upanga wao kwa mkono wao wa kulia. Watu wanaelezea mkono wa kulia wa Yahweh kama una nguvu ya utukufu. Yahweh anaweza kusambaratisha, au kuvunja vipande vipande, adui kwa mkono wa kulia wa Yahweh.</w:t>
      </w:r>
    </w:p>
    <w:p>
      <w:pPr/>
      <w:r>
        <w:rPr>
          <w:lang w:val="sw_KE" w:bidi="sw_KE"/>
        </w:rPr>
      </w:r>
      <w:r>
        <w:rPr>
          <w:lang w:val="sw_KE" w:bidi="sw_KE"/>
        </w:rPr>
        <w:t>Sitisha hapa na mjadili kama kikundi: Simulia hadithi kuhusu mpiganaji mkuu au mtu ambaye ni mwenye nguvu sana. Zingatia jinsi msimulizi wa hadithi anavyoelezea nguvu ya mtu huyu. Ni maneno au misemo gani maalum ambayo watu hutumia katika lugha yako ili kuelezea mambo yenye nguvu? Sitisha sauti hii hapa.</w:t>
      </w:r>
    </w:p>
    <w:p>
      <w:pPr/>
      <w:r>
        <w:rPr>
          <w:lang w:val="sw_KE" w:bidi="sw_KE"/>
        </w:rPr>
      </w:r>
      <w:r>
        <w:rPr>
          <w:lang w:val="sw_KE" w:bidi="sw_KE"/>
        </w:rPr>
        <w:t>Waimbaji wanatumia lugha ya ubunifu ili kuelezea mambo ambayo Yahweh alifanya. Waimbaji wanalinganisha jinsi Yahweh alivyowaangamiza maadui wao na moto unaochoma mabua, au vipande vidogo vya nyasi kavu. Waimbaji huenda walikuwa wameunda picha hii kutoka kwa taswira mbili za kawaida kutoka kwa maisha yao ya kila siku. Utakumbuka kwamba Wamisri waliwafanya Waisraeli wakusanye mabua ili kutengeneza matofali wakati Waisraeli walikuwa watumwa nchini Misri. Waisraeli walipoondoka Misri, Yahweh aliwaongoza Waisraeli akiwa kama nguzo ya wingu na moto. Moto wa Yahweh uliuchoma mabua ya Misri.</w:t>
      </w:r>
    </w:p>
    <w:p>
      <w:pPr/>
      <w:r>
        <w:rPr>
          <w:lang w:val="sw_KE" w:bidi="sw_KE"/>
        </w:rPr>
      </w:r>
      <w:r>
        <w:rPr>
          <w:lang w:val="sw_KE" w:bidi="sw_KE"/>
        </w:rPr>
        <w:t>Simama hapa na uangalie picha ya mabua au majani makavu kama kikundi, ikiwa inahitajika. Sitisha sauti hii hapa.</w:t>
      </w:r>
    </w:p>
    <w:p>
      <w:pPr/>
      <w:r>
        <w:rPr>
          <w:lang w:val="sw_KE" w:bidi="sw_KE"/>
        </w:rPr>
      </w:r>
      <w:r>
        <w:rPr>
          <w:lang w:val="sw_KE" w:bidi="sw_KE"/>
        </w:rPr>
        <w:t>Sitisha hapa na mjadili: Simulia hadithi kuhusu wakati ambapo mtu mmoja alikuwa na hasira sana kwa mtu mwingine. Sitisha sauti hii hapa.</w:t>
      </w:r>
    </w:p>
    <w:p>
      <w:pPr/>
      <w:r>
        <w:rPr>
          <w:lang w:val="sw_KE" w:bidi="sw_KE"/>
        </w:rPr>
      </w:r>
      <w:r>
        <w:rPr>
          <w:lang w:val="sw_KE" w:bidi="sw_KE"/>
        </w:rPr>
        <w:t>Waimbaji wa Waisraeli wanaelezea upepo ambao Yahweh alituma ili kuunda ukuta wa maji na nchi kavu. Waimbaji wanawaza kwamba Yahweh alipuliza pumzi kutoka kwa pua zake, na pumzi ya Yahweh ilisukuma maji kuwa rundo ili kuunda kuta za maji. Waimbaji walisema kwamba maji yaliganda, au kuwa nene, na kuwa ngumu.</w:t>
      </w:r>
    </w:p>
    <w:p>
      <w:pPr/>
      <w:r>
        <w:rPr>
          <w:lang w:val="sw_KE" w:bidi="sw_KE"/>
        </w:rPr>
      </w:r>
      <w:r>
        <w:rPr>
          <w:lang w:val="sw_KE" w:bidi="sw_KE"/>
        </w:rPr>
        <w:t>Sitisha hapa na mjadili: Eleza mambo kutoka kwa utamaduni au mazingira yako ambayo yanaanza kwa namna ya kioevu au laini na kisha yanakuwa nene na kuwa magumu. Kwa mfano, maji yanakuwa barafu au matope laini ambayo yanakauka na kuwa mgumu. Sitisha sauti hii hapa.</w:t>
      </w:r>
    </w:p>
    <w:p>
      <w:pPr/>
      <w:r>
        <w:rPr>
          <w:lang w:val="sw_KE" w:bidi="sw_KE"/>
        </w:rPr>
      </w:r>
      <w:r>
        <w:rPr>
          <w:lang w:val="sw_KE" w:bidi="sw_KE"/>
        </w:rPr>
        <w:t>Kisha waimbaji wanawazia kile askari wa Misri pengine walichokuwa wakiambiana wakati askari walipoona njia kavu katikati ya bahari. Askari wako tayari kuwafuata, kukamata, na kuharibu Waisraeli. Hata hivyo, Yahweh anavusha pumzi yake tena, na bahari inafunika jeshi la Misri. Kwa mara nyingine tena, waimbaji wanalinganisha jeshi linalozama na jiwe au kitu kizito cha risasi kinachozama hadi vilindi vya maji.</w:t>
      </w:r>
    </w:p>
    <w:p>
      <w:pPr/>
      <w:r>
        <w:rPr>
          <w:lang w:val="sw_KE" w:bidi="sw_KE"/>
        </w:rPr>
      </w:r>
      <w:r>
        <w:rPr>
          <w:lang w:val="sw_KE" w:bidi="sw_KE"/>
        </w:rPr>
        <w:t>Katika kifungu kinachofuata, waimbaji wanaendelea na wimbo kwa kufikiria kile Yahweh atafanya katika siku zijazo.</w:t>
      </w:r>
      <w:r>
        <w:rPr>
          <w:lang w:val="sw_KE" w:bidi="sw_KE"/>
        </w:rPr>
      </w:r>
    </w:p>
    <w:p>
      <w:pPr>
        <w:pStyle w:val="Heading3"/>
      </w:pPr>
      <w:r>
        <w:rPr>
          <w:lang w:val="sw_KE" w:bidi="sw_KE"/>
        </w:rPr>
        <w:t>Kufafanua Matukio</w:t>
      </w:r>
    </w:p>
    <w:p>
      <w:pPr/>
      <w:r>
        <w:rPr>
          <w:lang w:val="sw_KE" w:bidi="sw_KE"/>
        </w:rPr>
      </w:r>
      <w:r>
        <w:rPr>
          <w:lang w:val="sw_KE" w:bidi="sw_KE"/>
        </w:rPr>
        <w:t>Sikiliza toleo la sauti ya Kutoka 15:1–10 katika tafsiri iliyo rahisi zaidi kueleweka.</w:t>
      </w:r>
    </w:p>
    <w:p>
      <w:pPr/>
      <w:r>
        <w:rPr>
          <w:lang w:val="sw_KE" w:bidi="sw_KE"/>
        </w:rPr>
      </w:r>
      <w:r>
        <w:rPr>
          <w:lang w:val="sw_KE" w:bidi="sw_KE"/>
        </w:rPr>
        <w:t>Sitisha sauti hii hapa.</w:t>
      </w:r>
    </w:p>
    <w:p>
      <w:pPr/>
      <w:r>
        <w:rPr>
          <w:lang w:val="sw_KE" w:bidi="sw_KE"/>
        </w:rPr>
      </w:r>
      <w:r>
        <w:rPr>
          <w:lang w:val="sw_KE" w:bidi="sw_KE"/>
        </w:rPr>
        <w:t>Katika hatua hii, kikundi kitafafanua sehemu, wahusika, na mazingira ya kifungu hiki. Kisha kikundi kitawazia kifungu hiki.</w:t>
      </w:r>
    </w:p>
    <w:p>
      <w:pPr/>
      <w:r>
        <w:rPr>
          <w:lang w:val="sw_KE" w:bidi="sw_KE"/>
        </w:rPr>
      </w:r>
      <w:r>
        <w:rPr>
          <w:lang w:val="sw_KE" w:bidi="sw_KE"/>
        </w:rPr>
        <w:t>Sehemu hii ni sehemu ya kwanza ya wimbo ambao mwimbaji ameugawanya katika beti mbili au sehemu mbili.</w:t>
      </w:r>
    </w:p>
    <w:p>
      <w:pPr/>
      <w:r>
        <w:rPr>
          <w:lang w:val="sw_KE" w:bidi="sw_KE"/>
        </w:rPr>
      </w:r>
      <w:r>
        <w:rPr>
          <w:b/>
          <w:lang w:val="sw_KE" w:bidi="sw_KE"/>
        </w:rPr>
        <w:t>Katika sehemu ya kwanza:</w:t>
      </w:r>
      <w:r>
        <w:rPr>
          <w:lang w:val="sw_KE" w:bidi="sw_KE"/>
        </w:rPr>
        <w:t xml:space="preserve"> Musa na watu wa Israeli wanaanza kuimba wimbo kuhusu ushindi ambao Yahweh amepata juu ya jeshi la Misri. Musa na Waisraeli wanatangaza kwamba Yahweh, ambaye alizamisha jeshi la Misri katika bahari, ni Mungu wao.</w:t>
      </w:r>
    </w:p>
    <w:p>
      <w:pPr/>
      <w:r>
        <w:rPr>
          <w:lang w:val="sw_KE" w:bidi="sw_KE"/>
        </w:rPr>
      </w:r>
      <w:r>
        <w:rPr>
          <w:b/>
          <w:lang w:val="sw_KE" w:bidi="sw_KE"/>
        </w:rPr>
        <w:t>Katika sehemu ya pili:</w:t>
      </w:r>
      <w:r>
        <w:rPr>
          <w:lang w:val="sw_KE" w:bidi="sw_KE"/>
        </w:rPr>
        <w:t xml:space="preserve"> Waisraeli wanaimba kuhusu nguvu ya Yahweh juu ya adui. Waisraeli walinaelezea jinsi Wamisri walivyotaka kuwakamata na kuharibu Waisraeli, lakini badala yake, Yahweh aliharibu jeshi la Misri kwa kuvuta upepo na kusababisha bahari kufunika jeshi.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Watu wa Israeli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Wanajeshi wa jeshi la Misri</w:t>
      </w:r>
    </w:p>
    <w:p>
      <w:pPr>
        <w:pStyle w:val="ListBullet"/>
        <w:spacing w:line="240" w:lineRule="auto"/>
        <w:ind w:left="720"/>
      </w:pPr>
      <w:r>
        <w:rPr>
          <w:lang w:val="sw_KE" w:bidi="sw_KE"/>
        </w:rPr>
      </w:r>
      <w:r>
        <w:rPr>
          <w:lang w:val="sw_KE" w:bidi="sw_KE"/>
        </w:rPr>
        <w:t>Na farasi wa jeshi la Misri</w:t>
      </w:r>
    </w:p>
    <w:p>
      <w:pPr/>
      <w:r>
        <w:rPr>
          <w:lang w:val="sw_KE" w:bidi="sw_KE"/>
        </w:rPr>
      </w:r>
      <w:r>
        <w:rPr>
          <w:lang w:val="sw_KE" w:bidi="sw_KE"/>
        </w:rPr>
        <w:t>Mkiwa kama kikundi, zingatia sehemu hizi za mazingira ya kifungu:</w:t>
      </w:r>
    </w:p>
    <w:p>
      <w:pPr/>
      <w:r>
        <w:rPr>
          <w:lang w:val="sw_KE" w:bidi="sw_KE"/>
        </w:rPr>
      </w:r>
      <w:r>
        <w:rPr>
          <w:lang w:val="sw_KE" w:bidi="sw_KE"/>
        </w:rPr>
        <w:t>Sehemu hii ni wimbo. Maneno ya wimbo ni aina ya shairi. Musa aliunda wimbo huu kwa kutumia mbinu au mitindo ya kawaida ya ushairi wa Kiebrania.</w:t>
      </w:r>
    </w:p>
    <w:p>
      <w:pPr/>
      <w:r>
        <w:rPr>
          <w:lang w:val="sw_KE" w:bidi="sw_KE"/>
        </w:rPr>
      </w:r>
      <w:r>
        <w:rPr>
          <w:lang w:val="sw_KE" w:bidi="sw_KE"/>
        </w:rPr>
        <w:t>Simama hapa na mhakiki kwa pamoja: Tunapendekeza kwamba timu yako ikamilishe "Utangulizi wa Moduli za Mashairi 2 na 3" kabla ya kuendelea na "Hatua ya 3: Kufafanua Matukio." Ikiwa timu yako imekamilisha utangulizi wa mashairi, kumbushaneni jinsi washairi wanavyotumia lugha kwa njia maalum. Ni njia gani za kawaida zaidi ambazo washairi wanatumia lugha katika mashairi ya Kiebrania? Sitisha sauti hii hapa.</w:t>
      </w:r>
    </w:p>
    <w:p>
      <w:pPr/>
      <w:r>
        <w:rPr>
          <w:lang w:val="sw_KE" w:bidi="sw_KE"/>
        </w:rPr>
      </w:r>
      <w:r>
        <w:rPr>
          <w:lang w:val="sw_KE" w:bidi="sw_KE"/>
        </w:rPr>
        <w:t>Msimulizi anatumia neno kuonyesha kwamba tukio jipya linatokea. Musa na watu wa Israeli wanaimba wimbo kwa Yahweh.</w:t>
      </w:r>
    </w:p>
    <w:p>
      <w:pPr/>
      <w:r>
        <w:rPr>
          <w:lang w:val="sw_KE" w:bidi="sw_KE"/>
        </w:rPr>
      </w:r>
      <w:r>
        <w:rPr>
          <w:lang w:val="sw_KE" w:bidi="sw_KE"/>
        </w:rPr>
        <w:t>Simama hapa na mjadili neno au kifungu gani mtakachotumia kuonyesha kwamba tukio jipya linatokea. Sitisha sauti hii hapa.</w:t>
      </w:r>
    </w:p>
    <w:p>
      <w:pPr/>
      <w:r>
        <w:rPr>
          <w:lang w:val="sw_KE" w:bidi="sw_KE"/>
        </w:rPr>
      </w:r>
      <w:r>
        <w:rPr>
          <w:lang w:val="sw_KE" w:bidi="sw_KE"/>
        </w:rPr>
        <w:t>Wimbo huu una jumla ya stanzas nne. Katika kifungu hiki, tutajadili beti mbili za kwanza. Utakumbuka kwamba washairi wanaunda ubeti katika wimbo au shairi kwa kuunganisha mistari kadhaa na misemo sambamba ili kuunda sehemu kubwa. Washairi wanapanga mistari hii pamoja kwa wazo sawa, maana, au muundo wa shairi. Musa ameunda beti hizi katika muundo wa ibada. Katika kila nafasi ya wimbo huo, watu wanatoa taarifa za sifa, wanatangaza au kukiri imani yao kwa Yahweh, na kuelezea mambo ambayo Yahweh amefanya au atafanya.</w:t>
      </w:r>
    </w:p>
    <w:p>
      <w:pPr/>
      <w:r>
        <w:rPr>
          <w:lang w:val="sw_KE" w:bidi="sw_KE"/>
        </w:rPr>
      </w:r>
      <w:r>
        <w:rPr>
          <w:lang w:val="sw_KE" w:bidi="sw_KE"/>
        </w:rPr>
        <w:t>Katika ubeti wa kwanza, mistari miwili ya kwanza ya wimbo ni wito wa kuabudu, na waimbaji wanatoa mada ya wimbo huo. Waimbaji wanawaita watu wengine waje na kujiunga nao katika kuimba sifa kwa Yahweh. Waimbaji wanazungumza kana kwamba wao ni mtu mmoja. Wanaimba kama watu binafsi lakini pia kama kikundi kimoja. Waimbaji wanakamilisha wazo hilo kwa kueleza kwa nini wanaimba: Yahweh amepata ushindi mtukufu au mkuu. Katika lugha ya asili, waimbaji wanasema, "Yahweh ni wa juu sana," au wa ajabu sana. Waimbaji wanasema kwamba Yahweh anasifiwa sana au kwamba Yahweh ameinuka juu katika ushindi.</w:t>
      </w:r>
    </w:p>
    <w:p>
      <w:pPr/>
      <w:r>
        <w:rPr>
          <w:lang w:val="sw_KE" w:bidi="sw_KE"/>
        </w:rPr>
      </w:r>
      <w:r>
        <w:rPr>
          <w:lang w:val="sw_KE" w:bidi="sw_KE"/>
        </w:rPr>
        <w:t>Sitisha hapa na mjadili jinsi mtakavyotafsiri kifungu "Yahweh ni wa juu sana" au "Yahweh ametukuzwa sana." Baadhi ya njia zinazowezekana za kutafsiri wazo hili ni "Yahweh amepata ushindi mkuu" au "Yahweh anasifiwa sana kwa sababu Yahweh amewashinda maadui wake." Sitisha sauti hii hapa.</w:t>
      </w:r>
    </w:p>
    <w:p>
      <w:pPr/>
      <w:r>
        <w:rPr>
          <w:lang w:val="sw_KE" w:bidi="sw_KE"/>
        </w:rPr>
      </w:r>
      <w:r>
        <w:rPr>
          <w:lang w:val="sw_KE" w:bidi="sw_KE"/>
        </w:rPr>
        <w:t>Katika kifungu kinachofuata, waimbaji wanaelezea zaidi: Yahweh amemtupa farasi na mpanda farasi huyo baharini. Wamisri wakati huu hawakupanda farasi. Utakumbuka kwamba askari wa jeshi la Misri walikuwa wakipanda magari ya vita yaliyokokotwa na farasi. Askari wawili walikuwa katika kila gari la vita. Mtu mmoja aliendesha gari la vita na farasi, na mtu mmoja, aliyeitwa mpiga mishale, alipiga mishale. Wanaume wote wawili walifanya kazi na farasi na wanaitwa watunzaji wa farasi. Katika tukio hili, mpanda farasi anarejelea dereva wa gari la vita na mpiga mshale anayepanda pamoja na dereva katika gari hilo.</w:t>
      </w:r>
    </w:p>
    <w:p>
      <w:pPr/>
      <w:r>
        <w:rPr>
          <w:lang w:val="sw_KE" w:bidi="sw_KE"/>
        </w:rPr>
      </w:r>
      <w:r>
        <w:rPr>
          <w:lang w:val="sw_KE" w:bidi="sw_KE"/>
        </w:rPr>
        <w:t>Simama hapa na uangalie picha ya gari la vita na farasi kwa pamoja, ikiwa inahitajika. Sitisha sauti hii hapa.</w:t>
      </w:r>
    </w:p>
    <w:p>
      <w:pPr/>
      <w:r>
        <w:rPr>
          <w:lang w:val="sw_KE" w:bidi="sw_KE"/>
        </w:rPr>
      </w:r>
      <w:r>
        <w:rPr>
          <w:lang w:val="sw_KE" w:bidi="sw_KE"/>
        </w:rPr>
        <w:t>Sitisha hapa na mjadili jinsi mtakavyotafsiri "mpanda farasi" ili watu waelewe kwamba hili linarejelea watu wanaopanda gari la vita na si mtu anayepanda farasi. Sitisha sauti hii hapa.</w:t>
      </w:r>
    </w:p>
    <w:p>
      <w:pPr/>
      <w:r>
        <w:rPr>
          <w:lang w:val="sw_KE" w:bidi="sw_KE"/>
        </w:rPr>
      </w:r>
      <w:r>
        <w:rPr>
          <w:lang w:val="sw_KE" w:bidi="sw_KE"/>
        </w:rPr>
        <w:t>Waimbaji sasa wanakiri imani yao kwa Yahwe kwa kutangaza Yahwe ni nani kwao. Waimbaji wanasema Yahweh ni nguvu yao, ambayo inaweza pia kusemwa kama "Yahweh ananifanya kuwa na nguvu." Maana ya kifungu kinachofuata katika lugha ya awali si wazi. Inaweza kuwa "Yahweh ni wimbo wangu" au "Yahweh ni mlinzi wangu." Watu wengi wanaamini kwamba maana yake ni "Yahweh ni wimbo wangu" kwa sababu washairi na waimbaji wengi wameunganisha mawazo ya nguvu na wimbo pamoja katika nyimbo nyingine za kishairi. Tunapendekeza kwamba timu yako itafsiri neno hili kama "wimbo." "Yahweh ni wimbo wangu" unaweza pia kutafsiriwa kama "Yahweh ni sababu ninayoimba," au "Nitaimba kuhusu Yahweh." Katika kifungu kinachofuata, waimbaji wanasema kwamba Yahweh amekuwa wokovu wao. Waimbaji wanaimba maana yake, kuonyesha kwamba wanaimba kwa sababu nguvu ya Yahweh imewaokoa waimbaji kutoka kwa maadui wao.</w:t>
      </w:r>
    </w:p>
    <w:p>
      <w:pPr/>
      <w:r>
        <w:rPr>
          <w:lang w:val="sw_KE" w:bidi="sw_KE"/>
        </w:rPr>
      </w:r>
      <w:r>
        <w:rPr>
          <w:lang w:val="sw_KE" w:bidi="sw_KE"/>
        </w:rPr>
        <w:t>Sitisha hapa na mjadili jinsi mtakavyotafsiri "Yahweh ni nguvu yangu na wimbo wangu." Sitisha sauti hii hapa.</w:t>
      </w:r>
    </w:p>
    <w:p>
      <w:pPr/>
      <w:r>
        <w:rPr>
          <w:lang w:val="sw_KE" w:bidi="sw_KE"/>
        </w:rPr>
      </w:r>
      <w:r>
        <w:rPr>
          <w:lang w:val="sw_KE" w:bidi="sw_KE"/>
        </w:rPr>
        <w:t>Waimbaji wanaendelea kutangaza imani yao kwa Yahweh kwa taarifa sambamba au zinazoambatana ambazo zinamaanisha kitu kilekile lakini wanatumia maneno tofauti. Waimbaji wanamwita Yahweh "Mungu wangu" na "Mungu wa baba yangu." Waimbaji wanasema kwamba yule aliyepata ushindi huu ni Mungu wanayemwabudu. Yahweh pia ni Mungu ambaye baba wa waimbaji alimwabudu. Katika muktadha huu, ingawa wimbo unasema baba mmoja, "baba" unarejelea mababu zao mmoja au zaidi. Waimbaji pengine wanafikiri kuhusu Ibrahimu, Isaka, na Yakobo wanaposema hili na si baba zao halisi. Katika taarifa ya kwanza, waimbaji wanasema kwamba watamsifu au kumtukuza Yahweh. Katika taarifa ya pili, waimbaji wanasema kitu sawa: wanasema watamtukuza Yahweh, ambayo inamaanisha kwamba wataimba kuhusu ukuu wa Yahweh.</w:t>
      </w:r>
    </w:p>
    <w:p>
      <w:pPr/>
      <w:r>
        <w:rPr>
          <w:lang w:val="sw_KE" w:bidi="sw_KE"/>
        </w:rPr>
      </w:r>
      <w:r>
        <w:rPr>
          <w:lang w:val="sw_KE" w:bidi="sw_KE"/>
        </w:rPr>
        <w:t>Waimbaji wanamaliza tamko lao kwa kauli ya muhtasari. Waimbaji wanatangaza kwamba Mungu huyu wanaomwimba ni mpiganaji, na jina lake ni Yahweh. Waimbaji wanaanza kuelezea jinsi Yahweh alivyomshinda adui. Katika kifungu cha kwanza, waimbaji wanasema kwamba Mungu alitupa au kuangusha magari ya vita ya Farao na jeshi la Farao baharini. Katika kifungu kinachoambatana nacho, waimbaji wanazama zaidi katika maana kwa kutoa maelezo zaidi. Jeshi hili lilikuwa maafisa bora au waliochaguliwa wa Farao ambao Mungu aliwazamisha katika Bahari ya Shamu. Waimbaji wanalinganisha maafisa wanaozama na mwamba unaozama hadi chini ya maji ya kina. Waimbaji watatumia ulinganisho huo mara mbili zaidi baadaye katika wimbo, mwishoni mwa sehemu ya pili na ya tatu. Katika misemo hii inayozingatia, Musa na waimbaji wanatumia maneno manne tofauti kuelezea maji: bahari, Bahari ya Shamu, mafuriko au maji makuu, na vilindi.</w:t>
      </w:r>
    </w:p>
    <w:p>
      <w:pPr/>
      <w:r>
        <w:rPr>
          <w:lang w:val="sw_KE" w:bidi="sw_KE"/>
        </w:rPr>
      </w:r>
      <w:r>
        <w:rPr>
          <w:lang w:val="sw_KE" w:bidi="sw_KE"/>
        </w:rPr>
        <w:t>Sitisha hapa na mjadili jinsi mtakavyotafsiri wazo la maafisa wa jeshi kuzama kama jiwe. Unaweza kutaka kukumbuka ulinganisho uliyojadili katika hatua ya pili. Sitisha sauti hii hapa.</w:t>
      </w:r>
    </w:p>
    <w:p>
      <w:pPr/>
      <w:r>
        <w:rPr>
          <w:lang w:val="sw_KE" w:bidi="sw_KE"/>
        </w:rPr>
      </w:r>
      <w:r>
        <w:rPr>
          <w:lang w:val="sw_KE" w:bidi="sw_KE"/>
        </w:rPr>
        <w:t>Sitisha hapa na mjadili: Baadhi ya lugha zina maneno kadhaa ya kuelezea maeneo makubwa ya maji. Ni maneno gani tofauti uliyo nayo katika lugha yako yanayoelezea maji makubwa na ya kina? Ni maneno gani mtakayotumia katika tafsiri yako kuelezea maneno manne kwa ajili ya bahari yaliyotumiwa katika kifungu hiki? Sitisha sauti hii hapa.</w:t>
      </w:r>
    </w:p>
    <w:p>
      <w:pPr/>
      <w:r>
        <w:rPr>
          <w:lang w:val="sw_KE" w:bidi="sw_KE"/>
        </w:rPr>
      </w:r>
      <w:r>
        <w:rPr>
          <w:lang w:val="sw_KE" w:bidi="sw_KE"/>
        </w:rPr>
        <w:t xml:space="preserve">Katika sehemu ya pili, waimbaji wanabadilika kutoka kuimba </w:t>
      </w:r>
      <w:r>
        <w:rPr>
          <w:b/>
          <w:lang w:val="sw_KE" w:bidi="sw_KE"/>
        </w:rPr>
        <w:t>kuhusu</w:t>
      </w:r>
      <w:r>
        <w:rPr>
          <w:lang w:val="sw_KE" w:bidi="sw_KE"/>
        </w:rPr>
        <w:t xml:space="preserve"> Yahweh hadi kuimba moja kwa moja </w:t>
      </w:r>
      <w:r>
        <w:rPr>
          <w:b/>
          <w:lang w:val="sw_KE" w:bidi="sw_KE"/>
        </w:rPr>
        <w:t>kwa</w:t>
      </w:r>
      <w:r>
        <w:rPr>
          <w:lang w:val="sw_KE" w:bidi="sw_KE"/>
        </w:rPr>
        <w:t xml:space="preserve"> Yahweh. Waimbaji wanaanza ubeti huu au sehemu hii kwa kusifu nguvu ya Yahweh. Waimbaji wanaonyesha kwamba huu ni ubeti mpya kwa kuimba kifungu hicho mara mbili. Waimbaji wanaimba misemo miwili inayofuata ambayo wanaimba kuhusu "mkono wa kulia" wa Yahweh. Katika utamaduni wa Kiebrania, mkono wa kulia ni ishara ya nguvu kwa sababu wapiganaji wengi hutumia panga zao kwa mkono wao wa kulia. Waimbaji wanaeleza mkono wa kulia wa Yahweh kuwa na nguvu tukufu. Yahweh anaweza kusambaratisha, au kuvunja vipande vipande, adui kwa mkono wake wa kulia.</w:t>
      </w:r>
    </w:p>
    <w:p>
      <w:pPr/>
      <w:r>
        <w:rPr>
          <w:lang w:val="sw_KE" w:bidi="sw_KE"/>
        </w:rPr>
      </w:r>
      <w:r>
        <w:rPr>
          <w:lang w:val="sw_KE" w:bidi="sw_KE"/>
        </w:rPr>
        <w:t xml:space="preserve">Katika taarifa mbili zifuatazo, waimbaji wanatangaza tena imani yao kwa Yahweh. Waimbaji wanaposifu utukufu mkuu zaidi wa Yahweh, wanarudia wazo la Yahweh kusifiwa sana na kushinda. Yahweh anawapindua au kuharibu maadui wa Yahweh kwa utukufu. Waimbaji wanazidisha wazo hili kwa picha ya hasira ya moto ya Yahweh inayoteketeza maadui wa Yahweh kama mabua, au vipande vidogo vya nyasi kavu. Picha hii inaweza kuhusishwa na kuonekana kwa Yahweh kama nguzo ya wingu na moto inayowaongoza Waisraeli. Utakumbuka kwamba Wamisri waliwafanya Waisraeli wakusanye mabua ili kutengeneza matofali. </w:t>
      </w:r>
    </w:p>
    <w:p>
      <w:pPr/>
      <w:r>
        <w:rPr>
          <w:lang w:val="sw_KE" w:bidi="sw_KE"/>
        </w:rPr>
      </w:r>
      <w:r>
        <w:rPr>
          <w:lang w:val="sw_KE" w:bidi="sw_KE"/>
        </w:rPr>
        <w:t>Simama hapa na uangalie picha ya mabua au majani makavu kama kikundi, ikiwa inahitajika. Sitisha sauti hii hapa.</w:t>
      </w:r>
    </w:p>
    <w:p>
      <w:pPr/>
      <w:r>
        <w:rPr>
          <w:lang w:val="sw_KE" w:bidi="sw_KE"/>
        </w:rPr>
      </w:r>
      <w:r>
        <w:rPr>
          <w:lang w:val="sw_KE" w:bidi="sw_KE"/>
        </w:rPr>
        <w:t>Sitisha hapa na mjadili: Fikiria kuhusu hadithi ya mtu mwenye hasira uliyoeleza katika hatua ya pili. Ni maneno au misemo gani maalum ambayo watu katika utamaduni wako wanatumia kuelezea hasira au tabia ya mtu mwenye hasira? Sitisha sauti hii hapa.</w:t>
      </w:r>
    </w:p>
    <w:p>
      <w:pPr/>
      <w:r>
        <w:rPr>
          <w:lang w:val="sw_KE" w:bidi="sw_KE"/>
        </w:rPr>
      </w:r>
      <w:r>
        <w:rPr>
          <w:lang w:val="sw_KE" w:bidi="sw_KE"/>
        </w:rPr>
        <w:t>Waimbaji wanarudi kuelezea matukio ya hadithi hiyo. Waimbaji wanaelezea upepo uliogawanya maji kama pumzi kali kutoka kwa pua za Yahweh. Waimbaji wanalinganisha tendo hili kwa kutumia misemo mitatu inayofuata. Tena, waimbaji wanarejelea Bahari ya Shamu kwa maneno waliyotumia mapema katika wimbo: maji, mafuriko au maji yanayoongezeka, na maji ya kina. Waimbaji walisema kwamba maji haya yalirundikana, yalisimama kama ukuta, na yaliganda au yakawa imara katikati ya bahari.</w:t>
      </w:r>
    </w:p>
    <w:p>
      <w:pPr/>
      <w:r>
        <w:rPr>
          <w:lang w:val="sw_KE" w:bidi="sw_KE"/>
        </w:rPr>
      </w:r>
      <w:r>
        <w:rPr>
          <w:lang w:val="sw_KE" w:bidi="sw_KE"/>
        </w:rPr>
        <w:t>Ingawa Waisraeli hawakuweza kusikia jeshi la Misri likizungumzana, waimbaji walidhani aina za mambo ambayo askari wa Misri wangeweza kusema. Kwa kutumia seti tatu za misemo inayohusiana, waimbaji wanaelezea kile ambacho maadui zao wanapanga kufanya kwa kutumia misemo mifupi. Kifungu cha pili katika kila jozi ya misemo shirikishi kinakamilisha maana ya kifungu cha kwanza. Waimbaji wanatumia lugha ya kisanaa ili kuiga jinsi askari wa adui walivyochoka na kukosa pumzi kwa sababu askari hao wamekuwa wakiwafukuza Waisraeli.</w:t>
      </w:r>
    </w:p>
    <w:p>
      <w:pPr/>
      <w:r>
        <w:rPr>
          <w:lang w:val="sw_KE" w:bidi="sw_KE"/>
        </w:rPr>
      </w:r>
      <w:r>
        <w:rPr>
          <w:lang w:val="sw_KE" w:bidi="sw_KE"/>
        </w:rPr>
        <w:t>Waimbaji wanawazia kwamba adui anasema watawafuata na kisha kuwapata, au kuwafikia Waisraeli. Kisha, maadui wanasema watagawanya nyara, kwa sababu maadui wanatamani kushiba au kujinufaisha kupita kiasi kwa nyara hizo. Mtu anapokula kupita kiasi, mtu huyo anakula kitu kwa tamaa. Nyara ni vitu ambavyo jeshi huchukua kutoka kwa maadui zake, kama vile wanyama, utajiri, chakula, au mali nyingine. Hatimaye, maadui wanasema kwamba watachomoa au kuvuta panga zao, kisha watawaangamiza Waisraeli. Upanga wa Wamisri ulikuwa silaha ambayo mtu angeushika mkononi mwake. Aina hii ya upanga pengine ilikuwa jambia au kisu kirefu chenye makali kuwili, chenye urefu wa takriban sentimita 45. Askari angeweka upanga huu katika kesi ya ngozi na kuuunganisha kwenye ukanda wake wakati hakuwa anatumia upanga.</w:t>
      </w:r>
    </w:p>
    <w:p>
      <w:pPr/>
      <w:r>
        <w:rPr>
          <w:lang w:val="sw_KE" w:bidi="sw_KE"/>
        </w:rPr>
      </w:r>
      <w:r>
        <w:rPr>
          <w:lang w:val="sw_KE" w:bidi="sw_KE"/>
        </w:rPr>
        <w:t>Simama hapa na uangalie picha ya upanga, ukihitaji. Sitisha sauti hii hapa.</w:t>
      </w:r>
    </w:p>
    <w:p>
      <w:pPr/>
      <w:r>
        <w:rPr>
          <w:lang w:val="sw_KE" w:bidi="sw_KE"/>
        </w:rPr>
      </w:r>
      <w:r>
        <w:rPr>
          <w:lang w:val="sw_KE" w:bidi="sw_KE"/>
        </w:rPr>
        <w:t>Simama hapa na mjadili: Watu katika lugha yako wanazungumziaje kitu ambacho wanataka sana? Ungeelezea vipi kupata kila kitu ulichotaka? Sitisha sauti hii hapa.</w:t>
      </w:r>
    </w:p>
    <w:p>
      <w:pPr/>
      <w:r>
        <w:rPr>
          <w:lang w:val="sw_KE" w:bidi="sw_KE"/>
        </w:rPr>
      </w:r>
      <w:r>
        <w:rPr>
          <w:lang w:val="sw_KE" w:bidi="sw_KE"/>
        </w:rPr>
        <w:t>Kisha waimbaji wanasimulia jinsi Yahweh alivyozuia mipango ya maadui kwa mvumo mwingine wa upepo wa Yahweh, uliosababisha bahari kuwafunika Wamisri. Maadui walizama majini kama jiwe zito. Hii ni mara ya pili waimbaji hulinganisha jeshi la Misri linalozama na kitu kizito kinachotumbukia majini.</w:t>
      </w:r>
    </w:p>
    <w:p>
      <w:pPr/>
      <w:r>
        <w:rPr>
          <w:lang w:val="sw_KE" w:bidi="sw_KE"/>
        </w:rPr>
      </w:r>
      <w:r>
        <w:rPr>
          <w:lang w:val="sw_KE" w:bidi="sw_KE"/>
        </w:rPr>
        <w:t>Sasa kikundi kinapaswa kuunda ubao wa hadithi, kuchora, au kutumia vitu ili kuonyesha simulizi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ya Kutoka 15:1–10 katika tafsiri iliyo rahisi zaidi kueleweka.</w:t>
      </w:r>
    </w:p>
    <w:p>
      <w:pPr/>
      <w:r>
        <w:rPr>
          <w:lang w:val="sw_KE" w:bidi="sw_KE"/>
        </w:rPr>
      </w:r>
      <w:r>
        <w:rPr>
          <w:lang w:val="sw_KE" w:bidi="sw_KE"/>
        </w:rPr>
        <w:t>Sitisha sauti hii hapa.</w:t>
      </w:r>
    </w:p>
    <w:p>
      <w:pPr/>
      <w:r>
        <w:rPr>
          <w:lang w:val="sw_KE" w:bidi="sw_KE"/>
        </w:rPr>
      </w:r>
      <w:r>
        <w:rPr>
          <w:lang w:val="sw_KE" w:bidi="sw_KE"/>
        </w:rPr>
        <w:t>Katika hatua hii, kikundi kitaigiza kifungu hiki.</w:t>
      </w:r>
    </w:p>
    <w:p>
      <w:pPr/>
      <w:r>
        <w:rPr>
          <w:lang w:val="sw_KE" w:bidi="sw_KE"/>
        </w:rPr>
      </w:r>
      <w:r>
        <w:rPr>
          <w:lang w:val="sw_KE" w:bidi="sw_KE"/>
        </w:rPr>
        <w:t>Kifungu hiki kina sehemu mbili.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Wana wa Israeli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Wanajeshi wa jeshi la Misri</w:t>
      </w:r>
    </w:p>
    <w:p>
      <w:pPr>
        <w:pStyle w:val="ListBullet"/>
        <w:spacing w:line="240" w:lineRule="auto"/>
        <w:ind w:left="720"/>
      </w:pPr>
      <w:r>
        <w:rPr>
          <w:lang w:val="sw_KE" w:bidi="sw_KE"/>
        </w:rPr>
      </w:r>
      <w:r>
        <w:rPr>
          <w:lang w:val="sw_KE" w:bidi="sw_KE"/>
        </w:rPr>
        <w:t>Na farasi wa jeshi la Misri</w:t>
      </w:r>
    </w:p>
    <w:p>
      <w:pPr/>
      <w:r>
        <w:rPr>
          <w:lang w:val="sw_KE" w:bidi="sw_KE"/>
        </w:rPr>
      </w:r>
      <w:r>
        <w:rPr>
          <w:lang w:val="sw_KE" w:bidi="sw_KE"/>
        </w:rPr>
        <w:t>Kama kikundi, igizeni kifungu hiki mara mbili. Unapaswa kuigiza kifungu hicho kwa lugha yako mwenyewe.</w:t>
      </w:r>
    </w:p>
    <w:p>
      <w:pPr/>
      <w:r>
        <w:rPr>
          <w:lang w:val="sw_KE" w:bidi="sw_KE"/>
        </w:rPr>
      </w:r>
      <w:r>
        <w:rPr>
          <w:lang w:val="sw_KE" w:bidi="sw_KE"/>
        </w:rPr>
        <w:t>Kwanza, igizeni kifungu hiki bila kusitisha. Zingatia mazungumzo, mtiririko, muundo wa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tamthilia na majibu yanayowezekana.</w:t>
      </w:r>
    </w:p>
    <w:p>
      <w:pPr/>
      <w:r>
        <w:rPr>
          <w:lang w:val="sw_KE" w:bidi="sw_KE"/>
        </w:rPr>
      </w:r>
      <w:r>
        <w:rPr>
          <w:lang w:val="sw_KE" w:bidi="sw_KE"/>
        </w:rPr>
        <w:t>Musa na watu wa Israeli waliimba wimbo huu kwa Yahweh:</w:t>
      </w:r>
    </w:p>
    <w:p>
      <w:pPr/>
      <w:r>
        <w:rPr>
          <w:lang w:val="sw_KE" w:bidi="sw_KE"/>
        </w:rPr>
      </w:r>
      <w:r>
        <w:rPr>
          <w:lang w:val="sw_KE" w:bidi="sw_KE"/>
        </w:rPr>
        <w:t>Nitamuimbia Yahweh kwa sababu amepata ushindi mkuu;</w:t>
      </w:r>
    </w:p>
    <w:p>
      <w:pPr/>
      <w:r>
        <w:rPr>
          <w:lang w:val="sw_KE" w:bidi="sw_KE"/>
        </w:rPr>
      </w:r>
      <w:r>
        <w:rPr>
          <w:lang w:val="sw_KE" w:bidi="sw_KE"/>
        </w:rPr>
        <w:t>Yahweh amewatupa farasi na wapanda magari ya vita baharini.</w:t>
      </w:r>
    </w:p>
    <w:p>
      <w:pPr/>
      <w:r>
        <w:rPr>
          <w:lang w:val="sw_KE" w:bidi="sw_KE"/>
        </w:rPr>
      </w:r>
      <w:r>
        <w:rPr>
          <w:lang w:val="sw_KE" w:bidi="sw_KE"/>
        </w:rPr>
        <w:t>Yahweh ananipa nguvu, naye ndiye sababu ninayoimba,</w:t>
      </w:r>
    </w:p>
    <w:p>
      <w:pPr/>
      <w:r>
        <w:rPr>
          <w:lang w:val="sw_KE" w:bidi="sw_KE"/>
        </w:rPr>
      </w:r>
      <w:r>
        <w:rPr>
          <w:lang w:val="sw_KE" w:bidi="sw_KE"/>
        </w:rPr>
        <w:t>Yahweh ameniokoa kutoka kwa adui;</w:t>
      </w:r>
    </w:p>
    <w:p>
      <w:pPr/>
      <w:r>
        <w:rPr>
          <w:lang w:val="sw_KE" w:bidi="sw_KE"/>
        </w:rPr>
      </w:r>
      <w:r>
        <w:rPr>
          <w:lang w:val="sw_KE" w:bidi="sw_KE"/>
        </w:rPr>
        <w:t>Yahweh ni Mungu wangu, na nitamsifu.</w:t>
      </w:r>
    </w:p>
    <w:p>
      <w:pPr/>
      <w:r>
        <w:rPr>
          <w:lang w:val="sw_KE" w:bidi="sw_KE"/>
        </w:rPr>
      </w:r>
      <w:r>
        <w:rPr>
          <w:lang w:val="sw_KE" w:bidi="sw_KE"/>
        </w:rPr>
        <w:t>Yeye ni Mungu wa mababu zangu, na nitaimba kuhusu ukuu wa Yahweh.</w:t>
      </w:r>
    </w:p>
    <w:p>
      <w:pPr/>
      <w:r>
        <w:rPr>
          <w:lang w:val="sw_KE" w:bidi="sw_KE"/>
        </w:rPr>
      </w:r>
      <w:r>
        <w:rPr>
          <w:lang w:val="sw_KE" w:bidi="sw_KE"/>
        </w:rPr>
        <w:t>Yahweh ni mpiganaji; Yahweh ni jina lake.</w:t>
      </w:r>
    </w:p>
    <w:p>
      <w:pPr/>
      <w:r>
        <w:rPr>
          <w:lang w:val="sw_KE" w:bidi="sw_KE"/>
        </w:rPr>
      </w:r>
      <w:r>
        <w:rPr>
          <w:lang w:val="sw_KE" w:bidi="sw_KE"/>
        </w:rPr>
        <w:t>Sitisha igizo. Muulize mwigizaji anayeigiza Yahwe, "Unahisi vipi au unawaza nini?" Mtu huyo huenda akajibu mambo kama:</w:t>
      </w:r>
    </w:p>
    <w:p>
      <w:pPr>
        <w:pStyle w:val="ListBullet"/>
        <w:spacing w:line="240" w:lineRule="auto"/>
        <w:ind w:left="720"/>
      </w:pPr>
      <w:r>
        <w:rPr>
          <w:lang w:val="sw_KE" w:bidi="sw_KE"/>
        </w:rPr>
      </w:r>
      <w:r>
        <w:rPr>
          <w:lang w:val="sw_KE" w:bidi="sw_KE"/>
        </w:rPr>
        <w:t>Ninapenda wakati watu wangu wanasherehekea na kunipatia sifa. Ninafurahi wakati watu wangu wanaponishukuru kwa mambo ninayowafanyia; au</w:t>
      </w:r>
    </w:p>
    <w:p>
      <w:pPr>
        <w:pStyle w:val="ListBullet"/>
        <w:spacing w:line="240" w:lineRule="auto"/>
        <w:ind w:left="720"/>
      </w:pPr>
      <w:r>
        <w:rPr>
          <w:lang w:val="sw_KE" w:bidi="sw_KE"/>
        </w:rPr>
      </w:r>
      <w:r>
        <w:rPr>
          <w:lang w:val="sw_KE" w:bidi="sw_KE"/>
        </w:rPr>
        <w:t>Ndiyo, mimi ni Mungu wa Waisraeli. Niliahidi Ibrahimu, Isaka, na Yakobo kwamba ningekuwa Mungu wa uzao wao. Niliahidi kuwabariki na kulinda Waisraeli; au</w:t>
      </w:r>
    </w:p>
    <w:p>
      <w:pPr>
        <w:pStyle w:val="ListBullet"/>
        <w:spacing w:line="240" w:lineRule="auto"/>
        <w:ind w:left="720"/>
      </w:pPr>
      <w:r>
        <w:rPr>
          <w:lang w:val="sw_KE" w:bidi="sw_KE"/>
        </w:rPr>
      </w:r>
      <w:r>
        <w:rPr>
          <w:lang w:val="sw_KE" w:bidi="sw_KE"/>
        </w:rPr>
        <w:t>Ndiyo, mimi ni mpiganaji. Nitamwangamiza mtu yeyote anayekuja dhidi yangu. Nitapigana ili kulinda watu wangu.</w:t>
      </w:r>
    </w:p>
    <w:p>
      <w:pPr/>
      <w:r>
        <w:rPr>
          <w:lang w:val="sw_KE" w:bidi="sw_KE"/>
        </w:rPr>
      </w:r>
      <w:r>
        <w:rPr>
          <w:lang w:val="sw_KE" w:bidi="sw_KE"/>
        </w:rPr>
        <w:t>Endelea na igizo.</w:t>
      </w:r>
    </w:p>
    <w:p>
      <w:pPr/>
      <w:r>
        <w:rPr>
          <w:lang w:val="sw_KE" w:bidi="sw_KE"/>
        </w:rPr>
      </w:r>
      <w:r>
        <w:rPr>
          <w:lang w:val="sw_KE" w:bidi="sw_KE"/>
        </w:rPr>
        <w:t>Yahweh ametupa magari ya vita na jeshi la Farao baharini,</w:t>
      </w:r>
    </w:p>
    <w:p>
      <w:pPr/>
      <w:r>
        <w:rPr>
          <w:lang w:val="sw_KE" w:bidi="sw_KE"/>
        </w:rPr>
      </w:r>
      <w:r>
        <w:rPr>
          <w:lang w:val="sw_KE" w:bidi="sw_KE"/>
        </w:rPr>
        <w:t>Yahweh alizamisha maafisa wakuu wa Farao katika Bahari ya Shamu.</w:t>
      </w:r>
    </w:p>
    <w:p>
      <w:pPr/>
      <w:r>
        <w:rPr>
          <w:lang w:val="sw_KE" w:bidi="sw_KE"/>
        </w:rPr>
      </w:r>
      <w:r>
        <w:rPr>
          <w:lang w:val="sw_KE" w:bidi="sw_KE"/>
        </w:rPr>
        <w:t>Maji ya kina yaliwafunika Wamisri;</w:t>
      </w:r>
    </w:p>
    <w:p>
      <w:pPr/>
      <w:r>
        <w:rPr>
          <w:lang w:val="sw_KE" w:bidi="sw_KE"/>
        </w:rPr>
      </w:r>
      <w:r>
        <w:rPr>
          <w:lang w:val="sw_KE" w:bidi="sw_KE"/>
        </w:rPr>
        <w:t>Maafisa hao walizama hadi chini ya bahari kama jiwe.</w:t>
      </w:r>
    </w:p>
    <w:p>
      <w:pPr/>
      <w:r>
        <w:rPr>
          <w:lang w:val="sw_KE" w:bidi="sw_KE"/>
        </w:rPr>
      </w:r>
      <w:r>
        <w:rPr>
          <w:lang w:val="sw_KE" w:bidi="sw_KE"/>
        </w:rPr>
        <w:t>Ee Yahweh, mkono wako wa kulia una nguvu ya utukufu,</w:t>
      </w:r>
    </w:p>
    <w:p>
      <w:pPr/>
      <w:r>
        <w:rPr>
          <w:lang w:val="sw_KE" w:bidi="sw_KE"/>
        </w:rPr>
      </w:r>
      <w:r>
        <w:rPr>
          <w:lang w:val="sw_KE" w:bidi="sw_KE"/>
        </w:rPr>
        <w:t>Ulitumia mkono wako wa kulia, Ee Yahweh, na kumponda adui yako.</w:t>
      </w:r>
    </w:p>
    <w:p>
      <w:pPr/>
      <w:r>
        <w:rPr>
          <w:lang w:val="sw_KE" w:bidi="sw_KE"/>
        </w:rPr>
      </w:r>
      <w:r>
        <w:rPr>
          <w:lang w:val="sw_KE" w:bidi="sw_KE"/>
        </w:rPr>
        <w:t>Unawashinda maadui wako kwa utukufu;</w:t>
      </w:r>
    </w:p>
    <w:p>
      <w:pPr/>
      <w:r>
        <w:rPr>
          <w:lang w:val="sw_KE" w:bidi="sw_KE"/>
        </w:rPr>
      </w:r>
      <w:r>
        <w:rPr>
          <w:lang w:val="sw_KE" w:bidi="sw_KE"/>
        </w:rPr>
        <w:t>Unatuma hasira yako inayowaka, na inawateketeza kabisa maadui kama mabua.</w:t>
      </w:r>
    </w:p>
    <w:p>
      <w:pPr/>
      <w:r>
        <w:rPr>
          <w:lang w:val="sw_KE" w:bidi="sw_KE"/>
        </w:rPr>
      </w:r>
      <w:r>
        <w:rPr>
          <w:lang w:val="sw_KE" w:bidi="sw_KE"/>
        </w:rPr>
        <w:t>Sitisha igizo. Waulize watu wanaoigiza Waisraeli, "Mnahisi vipi au mnawaza nini?" Mtu huyo huenda akajibu mambo kama:</w:t>
      </w:r>
    </w:p>
    <w:p>
      <w:pPr>
        <w:pStyle w:val="ListBullet"/>
        <w:spacing w:line="240" w:lineRule="auto"/>
        <w:ind w:left="720"/>
      </w:pPr>
      <w:r>
        <w:rPr>
          <w:lang w:val="sw_KE" w:bidi="sw_KE"/>
        </w:rPr>
      </w:r>
      <w:r>
        <w:rPr>
          <w:lang w:val="sw_KE" w:bidi="sw_KE"/>
        </w:rPr>
        <w:t>Nimeshangaa! Je, uliona hilo? Jeshi kubwa la Farao lilizama hadi chini ya bahari; au</w:t>
      </w:r>
    </w:p>
    <w:p>
      <w:pPr>
        <w:pStyle w:val="ListBullet"/>
        <w:spacing w:line="240" w:lineRule="auto"/>
        <w:ind w:left="720"/>
      </w:pPr>
      <w:r>
        <w:rPr>
          <w:lang w:val="sw_KE" w:bidi="sw_KE"/>
        </w:rPr>
      </w:r>
      <w:r>
        <w:rPr>
          <w:lang w:val="sw_KE" w:bidi="sw_KE"/>
        </w:rPr>
        <w:t>Nimejawa na mshangao. Yahweh ni mwenye nguvu sana. Yahweh aliwaponda Wamisri. Yahweh aliwachoma kama mabua tuliyokusanya ili kutengeneza matofali; au</w:t>
      </w:r>
    </w:p>
    <w:p>
      <w:pPr>
        <w:pStyle w:val="ListBullet"/>
        <w:spacing w:line="240" w:lineRule="auto"/>
        <w:ind w:left="720"/>
      </w:pPr>
      <w:r>
        <w:rPr>
          <w:lang w:val="sw_KE" w:bidi="sw_KE"/>
        </w:rPr>
      </w:r>
      <w:r>
        <w:rPr>
          <w:lang w:val="sw_KE" w:bidi="sw_KE"/>
        </w:rPr>
        <w:t>Yahweh anafanya mambo ya ajabu sana. Nitahakikisha ninafundisha wimbo huu kwa watoto na wajukuu wangu ili wasisahau jinsi Yahweh alivyo na nguvu.</w:t>
      </w:r>
    </w:p>
    <w:p>
      <w:pPr/>
      <w:r>
        <w:rPr>
          <w:lang w:val="sw_KE" w:bidi="sw_KE"/>
        </w:rPr>
      </w:r>
      <w:r>
        <w:rPr>
          <w:lang w:val="sw_KE" w:bidi="sw_KE"/>
        </w:rPr>
        <w:t>Endelea na igizo.</w:t>
      </w:r>
    </w:p>
    <w:p>
      <w:pPr/>
      <w:r>
        <w:rPr>
          <w:lang w:val="sw_KE" w:bidi="sw_KE"/>
        </w:rPr>
      </w:r>
      <w:r>
        <w:rPr>
          <w:lang w:val="sw_KE" w:bidi="sw_KE"/>
        </w:rPr>
        <w:t>Ulipuliza upepo kwa pua zako, na maji yakarundikana juu;</w:t>
      </w:r>
    </w:p>
    <w:p>
      <w:pPr/>
      <w:r>
        <w:rPr>
          <w:lang w:val="sw_KE" w:bidi="sw_KE"/>
        </w:rPr>
      </w:r>
      <w:r>
        <w:rPr>
          <w:lang w:val="sw_KE" w:bidi="sw_KE"/>
        </w:rPr>
        <w:t>Maji yanayotiririka yalisimama kama ukuta;</w:t>
      </w:r>
    </w:p>
    <w:p>
      <w:pPr/>
      <w:r>
        <w:rPr>
          <w:lang w:val="sw_KE" w:bidi="sw_KE"/>
        </w:rPr>
      </w:r>
      <w:r>
        <w:rPr>
          <w:lang w:val="sw_KE" w:bidi="sw_KE"/>
        </w:rPr>
        <w:t>Maji ya kina yaliganda katika moyo wa bahari.</w:t>
      </w:r>
    </w:p>
    <w:p>
      <w:pPr/>
      <w:r>
        <w:rPr>
          <w:lang w:val="sw_KE" w:bidi="sw_KE"/>
        </w:rPr>
      </w:r>
      <w:r>
        <w:rPr>
          <w:lang w:val="sw_KE" w:bidi="sw_KE"/>
        </w:rPr>
        <w:t>Maadui walisema, "Nitawafuata na kuwakamata Waisraeli,</w:t>
      </w:r>
    </w:p>
    <w:p>
      <w:pPr/>
      <w:r>
        <w:rPr>
          <w:lang w:val="sw_KE" w:bidi="sw_KE"/>
        </w:rPr>
      </w:r>
      <w:r>
        <w:rPr>
          <w:lang w:val="sw_KE" w:bidi="sw_KE"/>
        </w:rPr>
        <w:t>Nitagawanya mali zao, kwa sababu ninatamani kushiba kwa nyara.</w:t>
      </w:r>
    </w:p>
    <w:p>
      <w:pPr/>
      <w:r>
        <w:rPr>
          <w:lang w:val="sw_KE" w:bidi="sw_KE"/>
        </w:rPr>
      </w:r>
      <w:r>
        <w:rPr>
          <w:lang w:val="sw_KE" w:bidi="sw_KE"/>
        </w:rPr>
        <w:t>Nitatoa upanga wangu; nitawaangamiza kwa mkono wangu mwenyewe."</w:t>
      </w:r>
    </w:p>
    <w:p>
      <w:pPr/>
      <w:r>
        <w:rPr>
          <w:lang w:val="sw_KE" w:bidi="sw_KE"/>
        </w:rPr>
      </w:r>
      <w:r>
        <w:rPr>
          <w:lang w:val="sw_KE" w:bidi="sw_KE"/>
        </w:rPr>
        <w:t>Sitisha igizo. Muulize mtu anayeigiza nafasi ya Jeshi la Waisraeli, "Unahisi nini au unafikiria nini?" Mtu huyo huenda akajibu mambo kama:</w:t>
      </w:r>
    </w:p>
    <w:p>
      <w:pPr>
        <w:pStyle w:val="ListBullet"/>
        <w:spacing w:line="240" w:lineRule="auto"/>
        <w:ind w:left="720"/>
      </w:pPr>
      <w:r>
        <w:rPr>
          <w:lang w:val="sw_KE" w:bidi="sw_KE"/>
        </w:rPr>
      </w:r>
      <w:r>
        <w:rPr>
          <w:lang w:val="sw_KE" w:bidi="sw_KE"/>
        </w:rPr>
        <w:t>Tazama, njia i wazi. Tunaweza kuwafuata na kuwafikia; au</w:t>
      </w:r>
    </w:p>
    <w:p>
      <w:pPr>
        <w:pStyle w:val="ListBullet"/>
        <w:spacing w:line="240" w:lineRule="auto"/>
        <w:ind w:left="720"/>
      </w:pPr>
      <w:r>
        <w:rPr>
          <w:lang w:val="sw_KE" w:bidi="sw_KE"/>
        </w:rPr>
      </w:r>
      <w:r>
        <w:rPr>
          <w:lang w:val="sw_KE" w:bidi="sw_KE"/>
        </w:rPr>
        <w:t>Mwenye tamaa. Siwezi kusubiri kupata mikono yangu kwenye mali zao zote. Waisraeli waliondoka Misri wakiwa na utajiri mwingi, na nitachukua yote ninayotaka; au</w:t>
      </w:r>
    </w:p>
    <w:p>
      <w:pPr>
        <w:pStyle w:val="ListBullet"/>
        <w:spacing w:line="240" w:lineRule="auto"/>
        <w:ind w:left="720"/>
      </w:pPr>
      <w:r>
        <w:rPr>
          <w:lang w:val="sw_KE" w:bidi="sw_KE"/>
        </w:rPr>
      </w:r>
      <w:r>
        <w:rPr>
          <w:lang w:val="sw_KE" w:bidi="sw_KE"/>
        </w:rPr>
        <w:t>Ninataka kisasi. Nitawaua Waisraeli wote. Mwana wangu wa kwanza amekufa, na nchi yetu imepata mambo mengi ya kutisha kwa sababu ya Waisraeli na Mungu wao.</w:t>
      </w:r>
    </w:p>
    <w:p>
      <w:pPr/>
      <w:r>
        <w:rPr>
          <w:lang w:val="sw_KE" w:bidi="sw_KE"/>
        </w:rPr>
      </w:r>
      <w:r>
        <w:rPr>
          <w:lang w:val="sw_KE" w:bidi="sw_KE"/>
        </w:rPr>
        <w:t>Endelea na igizo.</w:t>
      </w:r>
    </w:p>
    <w:p>
      <w:pPr/>
      <w:r>
        <w:rPr>
          <w:lang w:val="sw_KE" w:bidi="sw_KE"/>
        </w:rPr>
      </w:r>
      <w:r>
        <w:rPr>
          <w:lang w:val="sw_KE" w:bidi="sw_KE"/>
        </w:rPr>
        <w:t>Lakini Yahweh, ulipiga upepo wako tena, na bahari iliwafunika maadui;</w:t>
      </w:r>
    </w:p>
    <w:p>
      <w:pPr/>
      <w:r>
        <w:rPr>
          <w:lang w:val="sw_KE" w:bidi="sw_KE"/>
        </w:rPr>
      </w:r>
      <w:r>
        <w:rPr>
          <w:lang w:val="sw_KE" w:bidi="sw_KE"/>
        </w:rPr>
        <w:t>Maadui walizama kama risasi katika maji makubwa.</w:t>
      </w:r>
    </w:p>
    <w:p>
      <w:pPr/>
      <w:r>
        <w:rPr>
          <w:lang w:val="sw_KE" w:bidi="sw_KE"/>
        </w:rPr>
      </w:r>
      <w:r>
        <w:rPr>
          <w:lang w:val="sw_KE" w:bidi="sw_KE"/>
        </w:rPr>
        <w:t>Sitisha igizo. Waulize watu wanaoigiza Waisraeli, "Mnahisi vipi au mnawaza nini?" Mtu huyo huenda akajibu mambo kama:</w:t>
      </w:r>
    </w:p>
    <w:p>
      <w:pPr>
        <w:pStyle w:val="ListBullet"/>
        <w:spacing w:line="240" w:lineRule="auto"/>
        <w:ind w:left="720"/>
      </w:pPr>
      <w:r>
        <w:rPr>
          <w:lang w:val="sw_KE" w:bidi="sw_KE"/>
        </w:rPr>
      </w:r>
      <w:r>
        <w:rPr>
          <w:lang w:val="sw_KE" w:bidi="sw_KE"/>
        </w:rPr>
        <w:t>Nimefarijika. Nilidhani Wamisri watatukamata, lakini Yahweh alikuja kutuokoa; au</w:t>
      </w:r>
    </w:p>
    <w:p>
      <w:pPr>
        <w:pStyle w:val="ListBullet"/>
        <w:spacing w:line="240" w:lineRule="auto"/>
        <w:ind w:left="720"/>
      </w:pPr>
      <w:r>
        <w:rPr>
          <w:lang w:val="sw_KE" w:bidi="sw_KE"/>
        </w:rPr>
      </w:r>
      <w:r>
        <w:rPr>
          <w:lang w:val="sw_KE" w:bidi="sw_KE"/>
        </w:rPr>
        <w:t>Nashukuru. Tulivuka bahari bila matatizo, lakini si Wamisri! Mungu alipiga pumzi yake, na jeshi la Misri lilifunikwa na ukuta wa maji; au</w:t>
      </w:r>
    </w:p>
    <w:p>
      <w:pPr>
        <w:pStyle w:val="ListBullet"/>
        <w:spacing w:line="240" w:lineRule="auto"/>
        <w:ind w:left="720"/>
      </w:pPr>
      <w:r>
        <w:rPr>
          <w:lang w:val="sw_KE" w:bidi="sw_KE"/>
        </w:rPr>
      </w:r>
      <w:r>
        <w:rPr>
          <w:lang w:val="sw_KE" w:bidi="sw_KE"/>
        </w:rPr>
        <w:t>Hiyo ilikuwa ya kusisimua! Yahweh alimwangamiza adui kwa urahisi. Jeshi lilizama hadi chini ya bahari, kama vile mawe niliyokuwa nikitupa mtoni nikiwa mtoto.</w:t>
      </w:r>
      <w:r>
        <w:rPr>
          <w:lang w:val="sw_KE" w:bidi="sw_KE"/>
        </w:rPr>
      </w:r>
    </w:p>
    <w:p>
      <w:pPr>
        <w:pStyle w:val="Heading3"/>
      </w:pPr>
      <w:r>
        <w:rPr>
          <w:lang w:val="sw_KE" w:bidi="sw_KE"/>
        </w:rPr>
        <w:t>Kujaza Mapengo</w:t>
      </w:r>
    </w:p>
    <w:p>
      <w:pPr/>
      <w:r>
        <w:rPr>
          <w:lang w:val="sw_KE" w:bidi="sw_KE"/>
        </w:rPr>
      </w:r>
      <w:r>
        <w:rPr>
          <w:lang w:val="sw_KE" w:bidi="sw_KE"/>
        </w:rPr>
        <w:t>Sikiliza toleo la sauti ya Kutoka 15:1–10 katika tafsiri iliyo rahisi zaidi kueleweka.</w:t>
      </w:r>
    </w:p>
    <w:p>
      <w:pPr/>
      <w:r>
        <w:rPr>
          <w:lang w:val="sw_KE" w:bidi="sw_KE"/>
        </w:rPr>
      </w:r>
      <w:r>
        <w:rPr>
          <w:lang w:val="sw_KE" w:bidi="sw_KE"/>
        </w:rPr>
        <w:t>Sitisha sauti hii hapa.</w:t>
      </w:r>
    </w:p>
    <w:p>
      <w:pPr/>
      <w:r>
        <w:rPr>
          <w:lang w:val="sw_KE" w:bidi="sw_KE"/>
        </w:rPr>
      </w:r>
      <w:r>
        <w:rPr>
          <w:lang w:val="sw_KE" w:bidi="sw_KE"/>
        </w:rPr>
        <w:t>Katika hatua hii, kikundi kitajadili maneno muhimu na istilahi zilizomo katika kifungu hiki.</w:t>
      </w:r>
    </w:p>
    <w:p>
      <w:pPr/>
      <w:r>
        <w:rPr>
          <w:lang w:val="sw_KE" w:bidi="sw_KE"/>
        </w:rPr>
      </w:r>
      <w:r>
        <w:rPr>
          <w:lang w:val="sw_KE" w:bidi="sw_KE"/>
        </w:rPr>
        <w:t xml:space="preserve">Musa na watu wa </w:t>
      </w:r>
      <w:r>
        <w:rPr>
          <w:b/>
          <w:lang w:val="sw_KE" w:bidi="sw_KE"/>
        </w:rPr>
        <w:t>Israeli</w:t>
      </w:r>
      <w:r>
        <w:rPr>
          <w:lang w:val="sw_KE" w:bidi="sw_KE"/>
        </w:rPr>
        <w:t xml:space="preserve">, yaani </w:t>
      </w:r>
      <w:r>
        <w:rPr>
          <w:b/>
          <w:lang w:val="sw_KE" w:bidi="sw_KE"/>
        </w:rPr>
        <w:t>Waisraeli</w:t>
      </w:r>
      <w:r>
        <w:rPr>
          <w:lang w:val="sw_KE" w:bidi="sw_KE"/>
        </w:rPr>
        <w:t xml:space="preserve">, waliimba wimbo kwa </w:t>
      </w:r>
      <w:r>
        <w:rPr>
          <w:b/>
          <w:lang w:val="sw_KE" w:bidi="sw_KE"/>
        </w:rPr>
        <w:t>Yahweh</w:t>
      </w:r>
      <w:r>
        <w:rPr>
          <w:lang w:val="sw_KE" w:bidi="sw_KE"/>
        </w:rPr>
        <w:t>. Waisraeli ni uzao wa Yakobo, ambaye pia alijulikana kama Israeli. Yahweh ni jina la kibinafsi la Mungu. Tumia neno au kirai hichohicho kwa Israeli, Mwisraeli, na Yahweh kama ulivyotumia katika vifungu vya awali. Kwa maelezo zaidi kuhusu maneno haya, rejelea Faharasa Kuu.</w:t>
      </w:r>
    </w:p>
    <w:p>
      <w:pPr/>
      <w:r>
        <w:rPr>
          <w:lang w:val="sw_KE" w:bidi="sw_KE"/>
        </w:rPr>
      </w:r>
      <w:r>
        <w:rPr>
          <w:lang w:val="sw_KE" w:bidi="sw_KE"/>
        </w:rPr>
        <w:t xml:space="preserve">Musa na Waisraeli wanaimba kwamba Yahweh alipata ushindi mkuu wakati Yahweh alipomtupa farasi wa Misri na </w:t>
      </w:r>
      <w:r>
        <w:rPr>
          <w:b/>
          <w:lang w:val="sw_KE" w:bidi="sw_KE"/>
        </w:rPr>
        <w:t>mpanda farasi</w:t>
      </w:r>
      <w:r>
        <w:rPr>
          <w:lang w:val="sw_KE" w:bidi="sw_KE"/>
        </w:rPr>
        <w:t xml:space="preserve"> wake baharini. Katika muktadha huu, wapanda magari ni askari waliopanda katika magari ya vita ya Misri. Magari ya vita yalibeba wanaume wawili. Mtu mmoja aliendesha gari la vita lililokokotwa na farasi, na mtu mmoja alipiga mishale. Wanaume wote walishughulika na farasi na wakapanda katika gari la vita. Wanaume hawa wanaitwa wapanda farasi**. **</w:t>
      </w:r>
    </w:p>
    <w:p>
      <w:pPr/>
      <w:r>
        <w:rPr>
          <w:lang w:val="sw_KE" w:bidi="sw_KE"/>
        </w:rPr>
      </w:r>
      <w:r>
        <w:rPr>
          <w:lang w:val="sw_KE" w:bidi="sw_KE"/>
        </w:rPr>
        <w:t>Simama hapa na uangalie picha ya gari la vita na farasi kwa pamoja, ikiwa inahitajika. Kisha, jadilieni kama kikundi ni neno gani au kifungu gani mtakachotumia kwa mpanda farasi Ikiwa tayari umetafsiri neno hili katika kitabu kingine cha Biblia, tumia neno lilelile ulilotumia huko. Sitisha sauti hii hapa.</w:t>
      </w:r>
    </w:p>
    <w:p>
      <w:pPr/>
      <w:r>
        <w:rPr>
          <w:lang w:val="sw_KE" w:bidi="sw_KE"/>
        </w:rPr>
      </w:r>
      <w:r>
        <w:rPr>
          <w:lang w:val="sw_KE" w:bidi="sw_KE"/>
        </w:rPr>
        <w:t xml:space="preserve">Watu waliimba kwamba Yahweh ni </w:t>
      </w:r>
      <w:r>
        <w:rPr>
          <w:b/>
          <w:lang w:val="sw_KE" w:bidi="sw_KE"/>
        </w:rPr>
        <w:t>wokovu wao</w:t>
      </w:r>
      <w:r>
        <w:rPr>
          <w:lang w:val="sw_KE" w:bidi="sw_KE"/>
        </w:rPr>
        <w:t>. Watu walikuwa wakisema kwamba Yahweh alikuwa amewaokoa kutoka kwa maadui wao. Tumia neno au kirai hicho hicho kwa wokovu kama ulivyotumia katika vifungu vya awali. Kumbuka kwamba neno wokovu liko kwenye Faharasa Kuu.</w:t>
      </w:r>
    </w:p>
    <w:p>
      <w:pPr/>
      <w:r>
        <w:rPr>
          <w:lang w:val="sw_KE" w:bidi="sw_KE"/>
        </w:rPr>
      </w:r>
      <w:r>
        <w:rPr>
          <w:lang w:val="sw_KE" w:bidi="sw_KE"/>
        </w:rPr>
        <w:t xml:space="preserve">Waimbaji walisema, "Yahweh ni </w:t>
      </w:r>
      <w:r>
        <w:rPr>
          <w:b/>
          <w:lang w:val="sw_KE" w:bidi="sw_KE"/>
        </w:rPr>
        <w:t>Mungu</w:t>
      </w:r>
      <w:r>
        <w:rPr>
          <w:lang w:val="sw_KE" w:bidi="sw_KE"/>
        </w:rPr>
        <w:t xml:space="preserve"> wangu na nitamsifu." Hapa, waimbaji walitumia neno la jumla kwa Mungu. Tumia neno lile lile kwa Mungu uliotumia awali. Rejelea Mungu katika Faharasa Kuu kwa maelezo zaidi.</w:t>
      </w:r>
    </w:p>
    <w:p>
      <w:pPr/>
      <w:r>
        <w:rPr>
          <w:lang w:val="sw_KE" w:bidi="sw_KE"/>
        </w:rPr>
      </w:r>
      <w:r>
        <w:rPr>
          <w:lang w:val="sw_KE" w:bidi="sw_KE"/>
        </w:rPr>
        <w:t>Sifa ni pale mtu anaposema mambo mema kwa sauti kuhusu Mungu na kwa Mungu. Mtu anamshukuru Mungu kwa mambo mema ambayo Mungu amefanya.</w:t>
      </w:r>
    </w:p>
    <w:p>
      <w:pPr/>
      <w:r>
        <w:rPr>
          <w:lang w:val="sw_KE" w:bidi="sw_KE"/>
        </w:rPr>
      </w:r>
      <w:r>
        <w:rPr>
          <w:lang w:val="sw_KE" w:bidi="sw_KE"/>
        </w:rPr>
        <w:t xml:space="preserve">Simama hapa na mjadili kama kikundi neno au kifungu gani cha maneno mtakachotumia kwa ajili ya kusifu. Tafuta </w:t>
      </w:r>
      <w:r>
        <w:rPr>
          <w:b/>
          <w:lang w:val="sw_KE" w:bidi="sw_KE"/>
        </w:rPr>
        <w:t>sifa</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Kisha waimbaji wanasema kwamba Yahweh ni "Mungu wa baba yangu na nitamtukuza." Katika muktadha huu, "</w:t>
      </w:r>
      <w:r>
        <w:rPr>
          <w:b/>
          <w:lang w:val="sw_KE" w:bidi="sw_KE"/>
        </w:rPr>
        <w:t>baba</w:t>
      </w:r>
      <w:r>
        <w:rPr>
          <w:lang w:val="sw_KE" w:bidi="sw_KE"/>
        </w:rPr>
        <w:t>" inamaanisha mababu zao. Waimbaji pengine wanafikiri kuhusu Ibrahimu, Isaka, na Yakobo wanaposema hili na si baba zao halisi. Tumia neno lile lile kwa baba kama ulilotumia katika aya za awali.</w:t>
      </w:r>
    </w:p>
    <w:p>
      <w:pPr/>
      <w:r>
        <w:rPr>
          <w:lang w:val="sw_KE" w:bidi="sw_KE"/>
        </w:rPr>
      </w:r>
      <w:r>
        <w:rPr>
          <w:lang w:val="sw_KE" w:bidi="sw_KE"/>
        </w:rPr>
        <w:t>"Nitamtukuza" katika lugha ya awali ni "Nitampandisha juu." Waimbaji wanasema kwamba wataimba kuhusu ukuu wa Yahweh na kumpa Yahweh heshima.</w:t>
      </w:r>
    </w:p>
    <w:p>
      <w:pPr/>
      <w:r>
        <w:rPr>
          <w:lang w:val="sw_KE" w:bidi="sw_KE"/>
        </w:rPr>
      </w:r>
      <w:r>
        <w:rPr>
          <w:lang w:val="sw_KE" w:bidi="sw_KE"/>
        </w:rPr>
        <w:t xml:space="preserve">Sitisha hapa na mjadili kama kikundi neno au kifungu gani cha maneno mtakachotumia kwa </w:t>
      </w:r>
      <w:r>
        <w:rPr>
          <w:b/>
          <w:lang w:val="sw_KE" w:bidi="sw_KE"/>
        </w:rPr>
        <w:t>tukuza</w:t>
      </w:r>
      <w:r>
        <w:rPr>
          <w:lang w:val="sw_KE" w:bidi="sw_KE"/>
        </w:rPr>
        <w:t>. Ikiwa tayari umetafsiri neno hili katika kitabu kingine cha Biblia, tumia neno lilelile ulilotumia huko. Sitisha sauti hii hapa.</w:t>
      </w:r>
    </w:p>
    <w:p>
      <w:pPr/>
      <w:r>
        <w:rPr>
          <w:lang w:val="sw_KE" w:bidi="sw_KE"/>
        </w:rPr>
      </w:r>
      <w:r>
        <w:rPr>
          <w:lang w:val="sw_KE" w:bidi="sw_KE"/>
        </w:rPr>
        <w:t xml:space="preserve">Waimbaji wanasema kwamba Yahweh ametupa magari ya vita na jeshi la </w:t>
      </w:r>
      <w:r>
        <w:rPr>
          <w:b/>
          <w:lang w:val="sw_KE" w:bidi="sw_KE"/>
        </w:rPr>
        <w:t>Farao</w:t>
      </w:r>
      <w:r>
        <w:rPr>
          <w:lang w:val="sw_KE" w:bidi="sw_KE"/>
        </w:rPr>
        <w:t xml:space="preserve"> baharini. Farao ni cheo cha mfalme wa Misri. Tumia neno lile lile au fungu la maneno lile lile kwa ajili ya Farao kama ulivyotumia katika vifungu vilivyotangulia. Kwa maelezo zaidi kuhusu Farao, rejelea Faharasa Kuu.</w:t>
      </w:r>
    </w:p>
    <w:p>
      <w:pPr/>
      <w:r>
        <w:rPr>
          <w:lang w:val="sw_KE" w:bidi="sw_KE"/>
        </w:rPr>
      </w:r>
      <w:r>
        <w:rPr>
          <w:lang w:val="sw_KE" w:bidi="sw_KE"/>
        </w:rPr>
        <w:t xml:space="preserve">Waimbaji wanasema kwamba </w:t>
      </w:r>
      <w:r>
        <w:rPr>
          <w:b/>
          <w:lang w:val="sw_KE" w:bidi="sw_KE"/>
        </w:rPr>
        <w:t>mkono wa kulia</w:t>
      </w:r>
      <w:r>
        <w:rPr>
          <w:lang w:val="sw_KE" w:bidi="sw_KE"/>
        </w:rPr>
        <w:t xml:space="preserve"> wa Yahweh una nguvu ya utukufu. Katika utamaduni wa Kiebrania, mkono wa kulia ni ishara ya nguvu kwa sababu wapiganaji wengi hutumia panga zao kwa mkono wao wa kulia. Yahweh anaweza kusambaratisha, au kuvunja vipande vipande, adui kwa mkono wa kulia wa Yahweh.</w:t>
      </w:r>
    </w:p>
    <w:p>
      <w:pPr/>
      <w:r>
        <w:rPr>
          <w:lang w:val="sw_KE" w:bidi="sw_KE"/>
        </w:rPr>
      </w:r>
      <w:r>
        <w:rPr>
          <w:lang w:val="sw_KE" w:bidi="sw_KE"/>
        </w:rPr>
        <w:t>Sitisha hapo na mjadili kama kikundi neno gani au kifungu cha maneno mtakachotumia kwa "mkono wa kulia" Ikiwa tayari umetafsiri neno hili katika kitabu kingine cha Biblia, tumia neno lilelile ulilotumia huko. Sitisha sauti hii hapa.</w:t>
      </w:r>
    </w:p>
    <w:p>
      <w:pPr/>
      <w:r>
        <w:rPr>
          <w:lang w:val="sw_KE" w:bidi="sw_KE"/>
        </w:rPr>
      </w:r>
      <w:r>
        <w:rPr>
          <w:lang w:val="sw_KE" w:bidi="sw_KE"/>
        </w:rPr>
        <w:t xml:space="preserve">Waimbaji wanasema kwamba Yahweh anatuma hasira yake inayowaka, ambayo inawateketeza maadui kabisa kama </w:t>
      </w:r>
      <w:r>
        <w:rPr>
          <w:b/>
          <w:lang w:val="sw_KE" w:bidi="sw_KE"/>
        </w:rPr>
        <w:t>mabua</w:t>
      </w:r>
      <w:r>
        <w:rPr>
          <w:lang w:val="sw_KE" w:bidi="sw_KE"/>
        </w:rPr>
        <w:t>, au vipande vidogo vya nyasi kavu. Utakumbuka kwamba Wamisri waliwafanya Waisraeli wakusanye mabua ili kutengeneza matofali. Tumia neno lile lile kwa ajili ya mashina kama ulivyotumia katika sehemu za awali.</w:t>
      </w:r>
    </w:p>
    <w:p>
      <w:pPr/>
      <w:r>
        <w:rPr>
          <w:lang w:val="sw_KE" w:bidi="sw_KE"/>
        </w:rPr>
      </w:r>
      <w:r>
        <w:rPr>
          <w:lang w:val="sw_KE" w:bidi="sw_KE"/>
        </w:rPr>
        <w:t>Simama hapa na uangalie picha ya mabua au majani makavu kama kikundi, ikiwa inahitajika. Sitisha sauti hii hapa.</w:t>
      </w:r>
    </w:p>
    <w:p>
      <w:pPr/>
      <w:r>
        <w:rPr>
          <w:lang w:val="sw_KE" w:bidi="sw_KE"/>
        </w:rPr>
      </w:r>
      <w:r>
        <w:rPr>
          <w:lang w:val="sw_KE" w:bidi="sw_KE"/>
        </w:rPr>
        <w:t xml:space="preserve">Waimbaji wanawazia kwamba adui anasema kwamba adui anataka kuwafuata na kuwakamata Waisraeli. Adui anataka kugawanya </w:t>
      </w:r>
      <w:r>
        <w:rPr>
          <w:b/>
          <w:lang w:val="sw_KE" w:bidi="sw_KE"/>
        </w:rPr>
        <w:t>nyara</w:t>
      </w:r>
      <w:r>
        <w:rPr>
          <w:lang w:val="sw_KE" w:bidi="sw_KE"/>
        </w:rPr>
        <w:t xml:space="preserve"> au uporaji. Nyara ni mambo ambayo jeshi linachukua kutoka kwa maadui wake walioshindwa, kama wanyama, utajiri, chakula, au mali nyingine.</w:t>
      </w:r>
    </w:p>
    <w:p>
      <w:pPr/>
      <w:r>
        <w:rPr>
          <w:lang w:val="sw_KE" w:bidi="sw_KE"/>
        </w:rPr>
      </w:r>
      <w:r>
        <w:rPr>
          <w:lang w:val="sw_KE" w:bidi="sw_KE"/>
        </w:rPr>
        <w:t xml:space="preserve">Sitisha hapa na mjadili kama kikundi neno gani au kifungu gani cha maneno mtakachotumia kwa ajili ya nyara. Ikiwa tayari umetafsiri neno hili katika kitabu kingine cha Biblia, tumia neno ilo ilo ulilotumia huko. </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Sitisha toleo hili hapa.</w:t>
      </w:r>
    </w:p>
    <w:p>
      <w:pPr/>
      <w:r>
        <w:rPr>
          <w:lang w:val="sw_KE" w:bidi="sw_KE"/>
        </w:rPr>
      </w:r>
      <w:r>
        <w:rPr>
          <w:lang w:val="sw_KE" w:bidi="sw_KE"/>
        </w:rPr>
        <w:t>Katika kipindi hiki, simulieni tena simulizi hii kwa pamoja katika lugha yenu.</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kusoma sehemu inayofuata ya kifungu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15:11–18</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15:11–18 na iwekeni katika mioyo yenu.</w:t>
      </w:r>
    </w:p>
    <w:p>
      <w:pPr/>
      <w:r>
        <w:rPr>
          <w:lang w:val="sw_KE" w:bidi="sw_KE"/>
        </w:rPr>
      </w:r>
      <w:r>
        <w:rPr>
          <w:lang w:val="sw_KE" w:bidi="sw_KE"/>
        </w:rPr>
        <w:t>Sikiliza toleo la sauti la Kutoka 15:11–18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jadilini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ya Kutoka 15:11–18 katika tafsiri iliyo rahisi zaidi kueleweka.</w:t>
      </w:r>
    </w:p>
    <w:p>
      <w:pPr/>
      <w:r>
        <w:rPr>
          <w:lang w:val="sw_KE" w:bidi="sw_KE"/>
        </w:rPr>
      </w:r>
      <w:r>
        <w:rPr>
          <w:lang w:val="sw_KE" w:bidi="sw_KE"/>
        </w:rPr>
        <w:t>Sitisha sauti hii hapa.</w:t>
      </w:r>
    </w:p>
    <w:p>
      <w:pPr/>
      <w:r>
        <w:rPr>
          <w:lang w:val="sw_KE" w:bidi="sw_KE"/>
        </w:rPr>
      </w:r>
      <w:r>
        <w:rPr>
          <w:lang w:val="sw_KE" w:bidi="sw_KE"/>
        </w:rPr>
        <w:t>ANGALIZO: Kifungu hiki ni wimbo, ambao ni mashairi ya Kiebrania. Tunapendekeza kwamba timu yako ikamilike "Utangulizi wa Moduli ya Mashairi 1" kabla ya kuendelea na "Hatua ya 2: Kuweka Hatua." Sitisha hapa, ikiwa inahitajika, na kagua maamuzi ya tafsiri ambayo timu yako imefanya kuhusu tafsiri ya mashairi. Sitisha sauti hii hapa.</w:t>
      </w:r>
    </w:p>
    <w:p>
      <w:pPr/>
      <w:r>
        <w:rPr>
          <w:lang w:val="sw_KE" w:bidi="sw_KE"/>
        </w:rPr>
      </w:r>
      <w:r>
        <w:rPr>
          <w:lang w:val="sw_KE" w:bidi="sw_KE"/>
        </w:rPr>
        <w:t>Katika simulizi ya awali, Waisraeli walipoona jinsi Yahweh alivyoharibu jeshi la Misri, Waisraeli waliimba wimbo. Musa na watu wa Israeli walianza kuimba wimbo kuhusu ushindi ambao Yahweh alikuwa amepata dhidi ya jeshi la Misri. Waisraeli walitangaza kwamba Yahweh, aliyezamisha jeshi la Misri baharini, alikuwa Mungu wao. Waisraeli waliimba kuhusu nguvu ya Yahweh juu ya adui. Waisraeli walielezea jinsi Wamisri walivyotaka kuwakamata na kuharibu Waisraeli, lakini badala yake, Yahweh aliharibu jeshi la Misri kwa kuvuta upepo na kusababisha bahari kufunika jeshi.</w:t>
      </w:r>
    </w:p>
    <w:p>
      <w:pPr/>
      <w:r>
        <w:rPr>
          <w:lang w:val="sw_KE" w:bidi="sw_KE"/>
        </w:rPr>
      </w:r>
      <w:r>
        <w:rPr>
          <w:lang w:val="sw_KE" w:bidi="sw_KE"/>
        </w:rPr>
        <w:t>Katika kifungu hiki, Waisraeli wanageuza mwelekeo wa wimbo huo ili kutazamia kile Yahweh atafanya wakati Waisraeli wanapoingia katika Nchi ya Ahadi.</w:t>
      </w:r>
    </w:p>
    <w:p>
      <w:pPr/>
      <w:r>
        <w:rPr>
          <w:lang w:val="sw_KE" w:bidi="sw_KE"/>
        </w:rPr>
      </w:r>
      <w:r>
        <w:rPr>
          <w:lang w:val="sw_KE" w:bidi="sw_KE"/>
        </w:rPr>
        <w:t>Waimbaji wanaanza sehemu hii ya wimbo kwa kumwuliza Yahweh, "Ni nani aliye kama wewe kati ya miungu?" Waisraeli hawatarajii Yahweh kuwajibu. Waisraeli wanatoa kauli nzito kwa kutangaza kwamba hakuna yeyote aliye mkuu kama Yahweh. Hakuna awezaye kutenda mambo ya ajabu kama Yahweh! Nguvu ya Yahweh imefanya ardhi kumeza jeshi la Misri. Yahweh amewaokoa watu wake, Waisraeli. Yahweh amewaongoza Waisraeli hadi kwenye makao matakatifu ya Yahweh.</w:t>
      </w:r>
    </w:p>
    <w:p>
      <w:pPr/>
      <w:r>
        <w:rPr>
          <w:lang w:val="sw_KE" w:bidi="sw_KE"/>
        </w:rPr>
      </w:r>
      <w:r>
        <w:rPr>
          <w:lang w:val="sw_KE" w:bidi="sw_KE"/>
        </w:rPr>
        <w:t>Baada ya waimbaji kuelezea yale Yahweh aliyolitendea jeshi la Misri, waimbaji wanaanza kufikiria kile kitakachotokea. Waimbaji wanasema kwamba watu wengine wanaposikia kuhusu kile Yahweh amefanya, watu hao watakuwa na hofu. Waimbaji Waisraeli wanatumia lugha maalum na iliyochumuliwa ili kuelezea hofu ya mataifa mengine. Waimbaji hutumia maneno au misemo mingi tofauti kuelezea hofu.</w:t>
      </w:r>
    </w:p>
    <w:p>
      <w:pPr/>
      <w:r>
        <w:rPr>
          <w:lang w:val="sw_KE" w:bidi="sw_KE"/>
        </w:rPr>
      </w:r>
      <w:r>
        <w:rPr>
          <w:lang w:val="sw_KE" w:bidi="sw_KE"/>
        </w:rPr>
        <w:t>Sitisha hapa na mjadili: Simulia hadithi inayojulikana sana kuhusu mtu ambaye ana hofu sana. Ikiwa huna hadithi ya aina hii, simulia hadithi kuhusu mtu unayemjua ambaye alikuwa na hofu au kuhusu wakati mlipokuwa na hofu sana. Unafanya au kusema nini kinachowaonyesha wasikilizaji kwamba mtu huyo alikuwa na hofu sana? Sitisha sauti hii hapa.</w:t>
      </w:r>
    </w:p>
    <w:p>
      <w:pPr/>
      <w:r>
        <w:rPr>
          <w:lang w:val="sw_KE" w:bidi="sw_KE"/>
        </w:rPr>
      </w:r>
      <w:r>
        <w:rPr>
          <w:lang w:val="sw_KE" w:bidi="sw_KE"/>
        </w:rPr>
        <w:t>Waimbaji wanataja maadui wanne wa baadaye wa Israeli: watu wa Filisti, Edomu, Moabu, na Kanaani. Watu wa Ufilisti wanaitwa Wafilisti. Wafilisti waliishi kando ya eneo la pwani katika sehemu ya kusini magharibi ya Nchi ya Ahadi. Edomu na Moabu hawako katika Nchi ya Ahadi, lakini Waisraeli watalazimika kupita katika nchi hizo wakiwa njiani kuelekea Nchi ya Ahadi. Watu wa Edomu, Waedomu, walikuwa uzao wa Esau. Waedomu waliishi Edomu, ambayo ilikuwa kusini-mashariki mwa Bahari ya Wafu. Watu wa Moabu, Wamoabu, walikuwa uzao wa Loti. Wamoabu wanaishi katika eneo mashariki ya Bahari ya Wafu. Moabu alikuwa kaskazini ya Edomu. Kanaani ni eneo la nchi ambayo iko kati ya Mto Yordani mashariki na Bahari ya Mediterania magharibi. Kanaani ilikuwa nchi ambayo Yahweh aliwaahidi wazao wa Abrahamu na Yakobo.</w:t>
      </w:r>
    </w:p>
    <w:p>
      <w:pPr/>
      <w:r>
        <w:rPr>
          <w:lang w:val="sw_KE" w:bidi="sw_KE"/>
        </w:rPr>
      </w:r>
      <w:r>
        <w:rPr>
          <w:lang w:val="sw_KE" w:bidi="sw_KE"/>
        </w:rPr>
        <w:t>Simama hapa na uangalie ramani inayoonyesha maeneo ya Ufilisti, Edomu, Moabu, na Kanaani. Sitisha sauti hii hapa.</w:t>
      </w:r>
    </w:p>
    <w:p>
      <w:pPr/>
      <w:r>
        <w:rPr>
          <w:lang w:val="sw_KE" w:bidi="sw_KE"/>
        </w:rPr>
      </w:r>
      <w:r>
        <w:rPr>
          <w:lang w:val="sw_KE" w:bidi="sw_KE"/>
        </w:rPr>
        <w:t>Waimbaji wanasema kwamba maadui zao watatulia kama mawe hadi baada ya Yahweh kuwavusha Waisraeli mbele ya maadui hao. Yahweh atawaleta Waisraeli na kuwapanda kwenye mlima wa Yahweh. Waimbaji wanatumia taswira ya Yahweh akipanda Waisraeli, kama mkulima anayepanda na kuanzisha bustani. Mlima pengine unarejelea eneo la mlima ambalo Yahweh ameahidi kuwapa Yakobo na uzao wa Yakobo, Waisraeli. Kwanza, waimbaji wanauelezea mlima huo kama "mahali ambapo Yahweh amepafanya kuwa makao yake." Kisha, waimbaji wanaita mahali hapo patakatifu au mahali palipotengwa kwa ajili ya ibada ya Yahweh.</w:t>
      </w:r>
    </w:p>
    <w:p>
      <w:pPr/>
      <w:r>
        <w:rPr>
          <w:lang w:val="sw_KE" w:bidi="sw_KE"/>
        </w:rPr>
      </w:r>
      <w:r>
        <w:rPr>
          <w:lang w:val="sw_KE" w:bidi="sw_KE"/>
        </w:rPr>
        <w:t>Waimbaji wanamaliza wimbo kwa kutangaza kwamba Yahweh ni Mfalme wao atakayetawala milele. Hii ni mara ya kwanza katika kitabu cha Kutoka ambapo msimulizi wa hadithi anarejelea mtu yeyote isipokuwa Farao, mfalme wa Misri, kama mfalme.</w:t>
      </w:r>
    </w:p>
    <w:p>
      <w:pPr/>
      <w:r>
        <w:rPr>
          <w:lang w:val="sw_KE" w:bidi="sw_KE"/>
        </w:rPr>
      </w:r>
      <w:r>
        <w:rPr>
          <w:lang w:val="sw_KE" w:bidi="sw_KE"/>
        </w:rPr>
        <w:t>Katika kifungu kinachofuata, tutagundua kwamba wimbo huo ulikuwa maarufu mara moja. Miriamu mara moja alifundisha wanawake.</w:t>
      </w:r>
      <w:r>
        <w:rPr>
          <w:lang w:val="sw_KE" w:bidi="sw_KE"/>
        </w:rPr>
      </w:r>
    </w:p>
    <w:p>
      <w:pPr>
        <w:pStyle w:val="Heading3"/>
      </w:pPr>
      <w:r>
        <w:rPr>
          <w:lang w:val="sw_KE" w:bidi="sw_KE"/>
        </w:rPr>
        <w:t>Kufafanua Matukio</w:t>
      </w:r>
    </w:p>
    <w:p>
      <w:pPr/>
      <w:r>
        <w:rPr>
          <w:lang w:val="sw_KE" w:bidi="sw_KE"/>
        </w:rPr>
      </w:r>
      <w:r>
        <w:rPr>
          <w:lang w:val="sw_KE" w:bidi="sw_KE"/>
        </w:rPr>
        <w:t>Sikiliza toleo la sauti ya Kutoka 15:11–18 katika tafsiri iliyo rahisi zaidi kueleweka.</w:t>
      </w:r>
    </w:p>
    <w:p>
      <w:pPr/>
      <w:r>
        <w:rPr>
          <w:lang w:val="sw_KE" w:bidi="sw_KE"/>
        </w:rPr>
      </w:r>
      <w:r>
        <w:rPr>
          <w:lang w:val="sw_KE" w:bidi="sw_KE"/>
        </w:rPr>
        <w:t>Sitisha sauti hii hapa.</w:t>
      </w:r>
    </w:p>
    <w:p>
      <w:pPr/>
      <w:r>
        <w:rPr>
          <w:lang w:val="sw_KE" w:bidi="sw_KE"/>
        </w:rPr>
      </w:r>
      <w:r>
        <w:rPr>
          <w:lang w:val="sw_KE" w:bidi="sw_KE"/>
        </w:rPr>
        <w:t>Katika hatua hii, kikundi kitafafanua sehemu, wahusika, na mazingira ya kifungu hiki. Kisha kikundi kitawazia kifungu hiki.</w:t>
      </w:r>
    </w:p>
    <w:p>
      <w:pPr/>
      <w:r>
        <w:rPr>
          <w:lang w:val="sw_KE" w:bidi="sw_KE"/>
        </w:rPr>
      </w:r>
      <w:r>
        <w:rPr>
          <w:lang w:val="sw_KE" w:bidi="sw_KE"/>
        </w:rPr>
        <w:t>Kifungu hiki ni sehemu ya pili ya wimbo ambao mwimbaji aliougawanya katika beti mbili au sehemu mbili.</w:t>
      </w:r>
    </w:p>
    <w:p>
      <w:pPr/>
      <w:r>
        <w:rPr>
          <w:lang w:val="sw_KE" w:bidi="sw_KE"/>
        </w:rPr>
      </w:r>
      <w:r>
        <w:rPr>
          <w:b/>
          <w:lang w:val="sw_KE" w:bidi="sw_KE"/>
        </w:rPr>
        <w:t>Katika sehemu ya kwanza</w:t>
      </w:r>
      <w:r>
        <w:rPr>
          <w:lang w:val="sw_KE" w:bidi="sw_KE"/>
        </w:rPr>
        <w:t>: Waisraeli wanatangaza kwamba hakuna mungu kama Yahweh. Watu wanaozunguka wanasikia kuhusu mambo makuu ambayo Yahweh amefanya kwa Waisraeli. Maadui wote wa Israeli watatetemeka kwa hofu.</w:t>
      </w:r>
    </w:p>
    <w:p>
      <w:pPr/>
      <w:r>
        <w:rPr>
          <w:lang w:val="sw_KE" w:bidi="sw_KE"/>
        </w:rPr>
      </w:r>
      <w:r>
        <w:rPr>
          <w:b/>
          <w:lang w:val="sw_KE" w:bidi="sw_KE"/>
        </w:rPr>
        <w:t>Katika sehemu ya pili</w:t>
      </w:r>
      <w:r>
        <w:rPr>
          <w:lang w:val="sw_KE" w:bidi="sw_KE"/>
        </w:rPr>
        <w:t>: Waisraeli wanaimba kwamba Yahweh amewanunua Waisraeli kutoka kwa utumwa na atawaleta mahali ambapo Yahweh ameandaa kwa ajili ya Waisraeli. Yahweh atatawala kama Mfalme milele.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Wana wa Israeli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Jeshi la Misri</w:t>
      </w:r>
    </w:p>
    <w:p>
      <w:pPr>
        <w:pStyle w:val="ListBullet"/>
        <w:spacing w:line="240" w:lineRule="auto"/>
        <w:ind w:left="720"/>
      </w:pPr>
      <w:r>
        <w:rPr>
          <w:lang w:val="sw_KE" w:bidi="sw_KE"/>
        </w:rPr>
      </w:r>
      <w:r>
        <w:rPr>
          <w:lang w:val="sw_KE" w:bidi="sw_KE"/>
        </w:rPr>
        <w:t>Wakuu wa Edomu</w:t>
      </w:r>
    </w:p>
    <w:p>
      <w:pPr>
        <w:pStyle w:val="ListBullet"/>
        <w:spacing w:line="240" w:lineRule="auto"/>
        <w:ind w:left="720"/>
      </w:pPr>
      <w:r>
        <w:rPr>
          <w:lang w:val="sw_KE" w:bidi="sw_KE"/>
        </w:rPr>
      </w:r>
      <w:r>
        <w:rPr>
          <w:lang w:val="sw_KE" w:bidi="sw_KE"/>
        </w:rPr>
        <w:t>Viongozi wa Moabu</w:t>
      </w:r>
    </w:p>
    <w:p>
      <w:pPr>
        <w:pStyle w:val="ListBullet"/>
        <w:spacing w:line="240" w:lineRule="auto"/>
        <w:ind w:left="720"/>
      </w:pPr>
      <w:r>
        <w:rPr>
          <w:lang w:val="sw_KE" w:bidi="sw_KE"/>
        </w:rPr>
      </w:r>
      <w:r>
        <w:rPr>
          <w:lang w:val="sw_KE" w:bidi="sw_KE"/>
        </w:rPr>
        <w:t>Na watu wanaoishi katika Kanaani</w:t>
      </w:r>
    </w:p>
    <w:p>
      <w:pPr/>
      <w:r>
        <w:rPr>
          <w:lang w:val="sw_KE" w:bidi="sw_KE"/>
        </w:rPr>
      </w:r>
      <w:r>
        <w:rPr>
          <w:lang w:val="sw_KE" w:bidi="sw_KE"/>
        </w:rPr>
        <w:t>Mkiwa kama kikundi, zingatia sehemu hizi za mazingira ya hadithi:</w:t>
      </w:r>
    </w:p>
    <w:p>
      <w:pPr/>
      <w:r>
        <w:rPr>
          <w:lang w:val="sw_KE" w:bidi="sw_KE"/>
        </w:rPr>
      </w:r>
      <w:r>
        <w:rPr>
          <w:lang w:val="sw_KE" w:bidi="sw_KE"/>
        </w:rPr>
        <w:t>Kifungu hiki ni wimbo. Mashairi au maneno ya wimbo ni aina ya shairi. Musa aliunda wimbo huu kwa kutumia mbinu au mitindo ya kawaida ya ushairi wa Kiebrania.</w:t>
      </w:r>
    </w:p>
    <w:p>
      <w:pPr/>
      <w:r>
        <w:rPr>
          <w:lang w:val="sw_KE" w:bidi="sw_KE"/>
        </w:rPr>
      </w:r>
      <w:r>
        <w:rPr>
          <w:lang w:val="sw_KE" w:bidi="sw_KE"/>
        </w:rPr>
        <w:t>Simama hapa na mhakiki kwa pamoja: Tunapendekeza kwamba timu yako ikamilishe "Utangulizi wa Moduli za Mashairi 2 na 3" kabla ya kuendelea na "Hatua ya 3: Kufafanua Matukio." Ikiwa timu yako imekamilisha utangulizi wa mashairi, kumbushaneni jinsi washairi wanavyotumia lugha kwa njia maalum. Ni njia gani za kawaida zaidi ambazo washairi wanatumia lugha katika mashairi ya Kiebrania? Sitisha sauti hii hapa.</w:t>
      </w:r>
    </w:p>
    <w:p>
      <w:pPr/>
      <w:r>
        <w:rPr>
          <w:lang w:val="sw_KE" w:bidi="sw_KE"/>
        </w:rPr>
      </w:r>
      <w:r>
        <w:rPr>
          <w:lang w:val="sw_KE" w:bidi="sw_KE"/>
        </w:rPr>
        <w:t>Wimbo huu una jumla ya stanzas nne. Katika kifungu hiki, tutajadili beti mbili za mwisho. Utakumbuka kutoka kwenye kifungu kilichopita kwamba Musa aliunda mistari hii katika muundo wa ibada. Katika kila nafasi ya wimbo huo, watu wanatoa taarifa za sifa, wanatangaza au kukiri imani yao kwa Yahweh, na kuelezea mambo ambayo Yahweh amefanya au atafanya.</w:t>
      </w:r>
    </w:p>
    <w:p>
      <w:pPr/>
      <w:r>
        <w:rPr>
          <w:lang w:val="sw_KE" w:bidi="sw_KE"/>
        </w:rPr>
      </w:r>
      <w:r>
        <w:rPr>
          <w:lang w:val="sw_KE" w:bidi="sw_KE"/>
        </w:rPr>
        <w:t>Katika kifungu cha mwisho, au stanzas mbili za kwanza za wimbo huo, Musa na watu wa Israeli walianza kuimba wimbo huu kuhusu ushindi ambao Yahweh ameshinda juu ya jeshi la Misri. Musa na watu walitangaza kwamba Yahweh, ambaye alizamisha jeshi la Misri katika bahari, ni Mungu wao. Waisraeli waliimba kuhusu nguvu ya Yahweh juu ya adui. Waisraeli walielezea jinsi Wamisri walivyotaka kuwakamata na kuharibu Waisraeli, lakini badala yake, Yahweh aliharibu jeshi la Misri kwa kuvuta upepo na kusababisha bahari kufunika jeshi.</w:t>
      </w:r>
    </w:p>
    <w:p>
      <w:pPr/>
      <w:r>
        <w:rPr>
          <w:lang w:val="sw_KE" w:bidi="sw_KE"/>
        </w:rPr>
      </w:r>
      <w:r>
        <w:rPr>
          <w:lang w:val="sw_KE" w:bidi="sw_KE"/>
        </w:rPr>
        <w:t>Katika kifungu hiki, waimbaji wanabadilisha mwelekeo wa wimbo huo kwa kuanza kuimba kuhusu umuhimu wa yote ambayo Yahweh alifanya. Katika sehemu ya kwanza ya kifungu hiki, waimbaji wanaanza nafasi ya tatu ya wimbo wa shairi kwa kumsifu Yahweh. Waimbaji wanamwuliza Yahweh maswali mawili yanayoambatana ambayo hawatarajii Yahweh ajibu kwa sababu jibu ni dhahiri. Jibu la kila swali ni, "Hakuna mtu."</w:t>
      </w:r>
    </w:p>
    <w:p>
      <w:pPr/>
      <w:r>
        <w:rPr>
          <w:lang w:val="sw_KE" w:bidi="sw_KE"/>
        </w:rPr>
      </w:r>
      <w:r>
        <w:rPr>
          <w:lang w:val="sw_KE" w:bidi="sw_KE"/>
        </w:rPr>
        <w:t>Katika swali la kwanza, waimbaji wanauliza, "Ni nani aliye kama wewe kati ya miungu, Yahweh?" Kwa swali lao, waimbaji wanasema kwamba Yahweh ni tofauti na miungu ya mataifa mengine. Hakuna anayeweza kuilinganisha miungu hiyo na Yahweh. Katika swali la pili, waimbaji wanafafanua zaidi swali la kwanza kwa kutangaza baadhi ya njia ambazo Yahweh ni maalum au wa kipekee. Kwanza, Yahweh ni mwenye utukufu au mwenye utukufu katika utakatifu. Wakati waimbaji wanapoimba kuhusu utakatifu wa Yahweh, wanasema kwamba Yahweh ni mwema kabisa, safi kabisa, mwenye nguvu, na mtukufu. Waimbaji wanasema kwamba Yahweh ni wa ajabu katika nguvu za Yahweh. Yahweh ni wa kipekee na ametengwa kando na kila kiumbe mwingine au mungu wa uongo. Kisha, Yahweh ni wa ajabu katika matendo ya utukufu. Waimbaji wanasema kwamba Yahweh anastahili kuhofiwa, kuheshimiwa, na kusifiwa kwa sababu Yahweh anafanya matendo makuu na kufanya mambo ya ajabu.</w:t>
      </w:r>
    </w:p>
    <w:p>
      <w:pPr/>
      <w:r>
        <w:rPr>
          <w:lang w:val="sw_KE" w:bidi="sw_KE"/>
        </w:rPr>
      </w:r>
      <w:r>
        <w:rPr>
          <w:lang w:val="sw_KE" w:bidi="sw_KE"/>
        </w:rPr>
        <w:t>Simama hapa na mjadili jinsi mtakavyotafsiri maswali haya mawili. Ikiwa watu hawaulizi aina hizi za maswali katika lugha yako, unaweza kutafsiri maswali hayo kama taarifa. Au unaweza kuuliza swali la kwanza na kujibu swali kwa kauli. Kwa mfano "O Yahweh, ni nani kama wewe kati ya miungu?" Wewe ni mwenye nguvu zaidi kuliko miungu yote. Kila mtu anakuogopa na atakushuku kwa sababu unafanya maajabu ya kushangaza. Sitisha sauti hii hapa.</w:t>
      </w:r>
    </w:p>
    <w:p>
      <w:pPr/>
      <w:r>
        <w:rPr>
          <w:lang w:val="sw_KE" w:bidi="sw_KE"/>
        </w:rPr>
      </w:r>
      <w:r>
        <w:rPr>
          <w:lang w:val="sw_KE" w:bidi="sw_KE"/>
        </w:rPr>
        <w:t>Kisha waimbaji wanakiri kwa nini wanaamini kuwa hakuna mungu mwingine kama Yahweh. Waimbaji wanatangaza mambo matatu ya ajabu ambayo Yahweh amewafanyia. Katika lugha ya asili, mambo haya matatu yanaanza kwa sauti ile ile. Waimbaji walifanya hivyo ili kufanya wimbo huo uwe mzuri na kufanya mawazo kuwa rahisi kukumbuka.</w:t>
      </w:r>
    </w:p>
    <w:p>
      <w:pPr/>
      <w:r>
        <w:rPr>
          <w:lang w:val="sw_KE" w:bidi="sw_KE"/>
        </w:rPr>
      </w:r>
      <w:r>
        <w:rPr>
          <w:lang w:val="sw_KE" w:bidi="sw_KE"/>
        </w:rPr>
        <w:t>Sitisha hapa na mjadili kama kikundi: Ni mbinu gani ambazo washairi wanatumia katika lugha yenu ili kufanya wimbo uweze kuonekana kama nzuri na rahisi kueleweka? Fikiria kuhusu jinsi unavyoweza kujumuisha mbinu hizi unapofanya maamuzi kuhusu kutafsiri sehemu inayofuata ya wimbo huo. Sitisha sauti hii hapa.</w:t>
      </w:r>
    </w:p>
    <w:p>
      <w:pPr/>
      <w:r>
        <w:rPr>
          <w:lang w:val="sw_KE" w:bidi="sw_KE"/>
        </w:rPr>
      </w:r>
      <w:r>
        <w:rPr>
          <w:lang w:val="sw_KE" w:bidi="sw_KE"/>
        </w:rPr>
        <w:t>Kwanza, Yahweh alinyoosha mkono wake wa kulia, na ardhi iliyameza maadui wa Waisraeli. Tunajua kutoka kwa hadithi kwamba Wamisri walikufa wakati bahari ilipowafunika. Waimbaji wanatumia lugha ya ubunifu ili kuonyesha kwamba maadui zao wamekufa. Mtu anapofariki, kwa kawaida mtu humzika marehemu kaburini. Kisha, waimbaji wanatangaza kwamba Yahweh aliwaongoza watu ambao Yahweh aliwakomboa au kuwaokoa kwa upendo wake mwaminifu. Katika lugha ya asili, upendo thabiti unamwelezea mtu ambaye ana upendo wa kujitolea na anashika agano lake au ahadi yenye nguvu kwa mtu mwingine. Upendo huu unaelezea hisia maalum za Yahweh kwa watu wa Yahweh.</w:t>
      </w:r>
    </w:p>
    <w:p>
      <w:pPr/>
      <w:r>
        <w:rPr>
          <w:lang w:val="sw_KE" w:bidi="sw_KE"/>
        </w:rPr>
      </w:r>
      <w:r>
        <w:rPr>
          <w:lang w:val="sw_KE" w:bidi="sw_KE"/>
        </w:rPr>
        <w:t>Sitisha hapa na mjadili hili kama kikundi: Elezeni mtu mnaemjua anayewapenda watu kwa njia hii. Utatafsiri vipi "upendo thabiti" katika lugha yako ili ijumuishe wazo kwamba mtu anajitolea kwa mtu mwingine au ni mwaminifu na mtiifu kwa mtu huyo? Sitisha sauti hii hapa.</w:t>
      </w:r>
    </w:p>
    <w:p>
      <w:pPr/>
      <w:r>
        <w:rPr>
          <w:lang w:val="sw_KE" w:bidi="sw_KE"/>
        </w:rPr>
      </w:r>
      <w:r>
        <w:rPr>
          <w:lang w:val="sw_KE" w:bidi="sw_KE"/>
        </w:rPr>
        <w:t>Kisha, waimbaji wanatangaza kwamba Yahweh anawaongoza kwa nguvu zake hadi kwenye makao yake matakatifu. Hatujui kama makao au mahali pa kupumzika pa Yahweh panarejelea Nchi ya Ahadi au mlima ambapo Yahweh alikutana na Musa. Mahali hapo ni patakatifu au palipotengwa kwa sababu Yahweh yuko hapo, na Yahweh ni mtakatifu. Katika lugha ya asili, wachungaji wangetumia neno hili kwa "makazi" ili kurejelea lengo la safari au mahali pa kupumzika. Watu wanaweza kutumia neno hili kurejelea mahali popote ambapo Yahweh anawaongoza au kuwaelekeza watu ili waweze kupumzika kwa usalama.</w:t>
      </w:r>
    </w:p>
    <w:p>
      <w:pPr/>
      <w:r>
        <w:rPr>
          <w:lang w:val="sw_KE" w:bidi="sw_KE"/>
        </w:rPr>
      </w:r>
      <w:r>
        <w:rPr>
          <w:lang w:val="sw_KE" w:bidi="sw_KE"/>
        </w:rPr>
        <w:t>Simameni hapa na mjadili: Simulieni hadithi kuhusu kwenda kwenye safari ndefu na hatimaye kufika unakoenda. Sikiliza kwa makini jinsi msimulizi wa hadithi anavyoelezea mahali ambapo hatimaye wanasimama na kupumzika. Sitisha sauti hii hapa.</w:t>
      </w:r>
    </w:p>
    <w:p>
      <w:pPr/>
      <w:r>
        <w:rPr>
          <w:lang w:val="sw_KE" w:bidi="sw_KE"/>
        </w:rPr>
      </w:r>
      <w:r>
        <w:rPr>
          <w:lang w:val="sw_KE" w:bidi="sw_KE"/>
        </w:rPr>
        <w:t>Waimbaji wanaanza kuelezea mambo yatakayotokea wakati ujao. Waimbaji wanaanza na taarifa ya jumla: "Watu watasikia na kutetemeka, au watetemeka kwa hofu." Waimbaji wanachukua wazo hilo kwa undani katika misemo minne inayofuata. Waimbaji wanaeleza jinsi maadui zao mbalimbali watakavyoitikia mambo ya ajabu ambayo Yahweh amefanya. Waimbaji wanataja maadui wanne wa baadaye wa Israeli: Wafilisti, Waedomu, Wamoabu, na Wakanaani.</w:t>
      </w:r>
    </w:p>
    <w:p>
      <w:pPr/>
      <w:r>
        <w:rPr>
          <w:lang w:val="sw_KE" w:bidi="sw_KE"/>
        </w:rPr>
      </w:r>
      <w:r>
        <w:rPr>
          <w:lang w:val="sw_KE" w:bidi="sw_KE"/>
        </w:rPr>
        <w:t>Sitisha hapa na uangalie ramani inayoonyesha maeneo ya Ufilisti, Edomu, Moabu, na Kanaani. Sitisha sauti hii hapa.</w:t>
      </w:r>
    </w:p>
    <w:p>
      <w:pPr/>
      <w:r>
        <w:rPr>
          <w:lang w:val="sw_KE" w:bidi="sw_KE"/>
        </w:rPr>
      </w:r>
      <w:r>
        <w:rPr>
          <w:lang w:val="sw_KE" w:bidi="sw_KE"/>
        </w:rPr>
        <w:t>Waimbaji wanasimulia jinsi watu hawa wanavyoitikia kwa kutumia maneno yenye maana sawa. Watu wanaoishi katika Ufilisti watajawa na maumivu makali au kutaabika kwa uchungu. Wazo hili ni sawa na maumivu ambayo mwanamke hupata anapojifungua. Waimbaji wanatumia lugha ya ubunifu wanapozungumza kuhusu maumivu kana kwamba ni mtu anayekamata au kushikilia kitu kwa nguvu kubwa. Waimbaji wanasema kwamba Wafilisti wanaogopa sana kiasi cha kuwa na maumivu.</w:t>
      </w:r>
    </w:p>
    <w:p>
      <w:pPr/>
      <w:r>
        <w:rPr>
          <w:lang w:val="sw_KE" w:bidi="sw_KE"/>
        </w:rPr>
      </w:r>
      <w:r>
        <w:rPr>
          <w:lang w:val="sw_KE" w:bidi="sw_KE"/>
        </w:rPr>
        <w:t>Sitisha hapa na mjadili jinsi utakavyotafsiri kwa lugha yako wazo kwamba uchungu au maumivu yamewashika watu wanaoishi Ufilisti. Sitisha sauti hii hapa.</w:t>
      </w:r>
    </w:p>
    <w:p>
      <w:pPr/>
      <w:r>
        <w:rPr>
          <w:lang w:val="sw_KE" w:bidi="sw_KE"/>
        </w:rPr>
      </w:r>
      <w:r>
        <w:rPr>
          <w:lang w:val="sw_KE" w:bidi="sw_KE"/>
        </w:rPr>
        <w:t>Wakuu au viongozi wa kikabila wa Edomu wamejawa na hofu. Viongozi au wanaume wenye mamlaka katika Moabu wanatetemeka au kutikisika kwa hofu. Watu wanaoishi Kanaani wameyeyuka kwa hofu. Hii ni lugha maalum inayomaanisha kwenda na kurudi, kuonyesha kwamba watu wamepoteza ujasiri wao. Njia moja inayowezekana ya kutafsiri wazo hili ni kwamba watu wanaoishi Kanaani wanatetemeka kwa hofu au wamelemewa na woga.</w:t>
      </w:r>
    </w:p>
    <w:p>
      <w:pPr/>
      <w:r>
        <w:rPr>
          <w:lang w:val="sw_KE" w:bidi="sw_KE"/>
        </w:rPr>
      </w:r>
      <w:r>
        <w:rPr>
          <w:lang w:val="sw_KE" w:bidi="sw_KE"/>
        </w:rPr>
        <w:t>Sitisha hapa na mjadili: Fikiria kuhusu hadithi uliyosimulia katika hatua ya pili kuhusu mtu ambaye alikuwa na hofu. Ni misemo ipi inayopatikana katika lugha yako inayoelezea watu ambao wanaogopa na wamepoteza ujasiri wao? Mtatafsiri vipi mwitikio wa watu kutoka Edomu, Moabu, na Kanaani katika lugha yenu? Sitisha sauti hii hapa.</w:t>
      </w:r>
    </w:p>
    <w:p>
      <w:pPr/>
      <w:r>
        <w:rPr>
          <w:lang w:val="sw_KE" w:bidi="sw_KE"/>
        </w:rPr>
      </w:r>
      <w:r>
        <w:rPr>
          <w:lang w:val="sw_KE" w:bidi="sw_KE"/>
        </w:rPr>
        <w:t>Watu hawa wote "hofu na utisho vitawaangukia." Katika lugha ya asili, ugaidi na hofu kuu ni mawazo yanayofanana yanayomaanisha woga mkubwa, lakini hofu kuu pia inajumuisha wazo la kutetemeka au kushtuka kwa hofu. Waimbaji wanaelezea hisia hizi kama zinazowashukia maadui wao, jambo ambalo linaonyesha kwamba maadui hawatarajii hisia hizi. Hofu na utisho vilikuja kwa sababu ya mkono mkuu au nguvu ya Yahweh, ambayo iliwafanya maadui wa Israeli kuwa kimya kama jiwe. Hii ni mara ya tatu katika wimbo ambapo waimbaji wanalinganisha maadui wao na vitu vyenye uzito ambavyo haviwezi kusonga, kama vile jiwe au kipande cha risasi.</w:t>
      </w:r>
    </w:p>
    <w:p>
      <w:pPr/>
      <w:r>
        <w:rPr>
          <w:lang w:val="sw_KE" w:bidi="sw_KE"/>
        </w:rPr>
      </w:r>
      <w:r>
        <w:rPr>
          <w:lang w:val="sw_KE" w:bidi="sw_KE"/>
        </w:rPr>
        <w:t>Waimbaji wanarudia kifungu "mpaka watu wapite," kinachoashiria mwanzo wa ubeti wa mwisho au sehemu ya wimbo huo. Katika ubeti huu, waimbaji wanatazama wakati ujao.</w:t>
      </w:r>
    </w:p>
    <w:p>
      <w:pPr/>
      <w:r>
        <w:rPr>
          <w:lang w:val="sw_KE" w:bidi="sw_KE"/>
        </w:rPr>
      </w:r>
      <w:r>
        <w:rPr>
          <w:lang w:val="sw_KE" w:bidi="sw_KE"/>
        </w:rPr>
        <w:t>Waimbaji Waisraeli wanakiri kumwamini Yahweh kwa seti tatu za misemo inayokamilishana. Katika seti ya kwanza ya misemo, waimbaji wanatazamia wakati Yahweh atawaleta Waisraeli na kuwapa makazi kwenye mlima wa Yahweh. Waimbaji wanatumia picha ya Yahweh akipanda Waisraeli, kama mkulima anayepanda na kuanzisha bustani. Lugha hii maalum inaweza kuwakumbusha watu jinsi Yahweh alivyoiumba Bustani ya Edeni na kuwaweka Adamu na Hawa katika bustani hiyo. Njia nyingine ya kusema hivyo ni kwamba Yahweh atawakalisha watu katika nchi hiyo na kuwaacha watu waishi hapo.</w:t>
      </w:r>
    </w:p>
    <w:p>
      <w:pPr/>
      <w:r>
        <w:rPr>
          <w:lang w:val="sw_KE" w:bidi="sw_KE"/>
        </w:rPr>
      </w:r>
      <w:r>
        <w:rPr>
          <w:lang w:val="sw_KE" w:bidi="sw_KE"/>
        </w:rPr>
        <w:t>Sitisha hapa na mjadili: Simulia hadithi kuhusu wakati ambapo wewe au mtu unayemjua alihamia eneo jipya. Zingatia jinsi msimulizi wa hadithi anavyoelezea jinsi mtu anavyokaa na kujitegemea katika mahali hapa jipya. Sitisha sauti hii hapa.</w:t>
      </w:r>
    </w:p>
    <w:p>
      <w:pPr/>
      <w:r>
        <w:rPr>
          <w:lang w:val="sw_KE" w:bidi="sw_KE"/>
        </w:rPr>
      </w:r>
      <w:r>
        <w:rPr>
          <w:lang w:val="sw_KE" w:bidi="sw_KE"/>
        </w:rPr>
        <w:t>Yahweh anawaleta watu kwenye mlima wa Yahweh, au mlima wa urithi wa Yahweh. Hii pengine inarejelea eneo la mlima ambalo Yahweh ameahidi kuwapa Yakobo na uzao wa Yakobo, Waisraeli. Waimbaji wanatumia seti mbili za misemo inayoongoza ili kueleza maana ya mlima katika Nchi ya Ahadi. Kwanza, waimbaji wanauelezea mlima huo kama "mahali ambapo Yahweh amepafanya kuwa makao yake." Kisha, waimbaji wanapaita mahali hapo kuwa patakatifu au mahali patakatifu palipotengwa kwa ajili ya ibada ya Yahweh. Yahweh ameanzisha au kusimamisha patakatifu hili.</w:t>
      </w:r>
    </w:p>
    <w:p>
      <w:pPr/>
      <w:r>
        <w:rPr>
          <w:lang w:val="sw_KE" w:bidi="sw_KE"/>
        </w:rPr>
      </w:r>
      <w:r>
        <w:rPr>
          <w:lang w:val="sw_KE" w:bidi="sw_KE"/>
        </w:rPr>
        <w:t>Waimbaji wanamaliza wimbo kwa kutangaza kwamba Yahweh ni Mfalme wao atakayetawala milele. Hii ni mara ya kwanza katika kitabu cha Kutoka ambapo mtu yeyote anarejelea mtu mwingine isipokuwa Farao kama mfalme.</w:t>
      </w:r>
    </w:p>
    <w:p>
      <w:pPr/>
      <w:r>
        <w:rPr>
          <w:lang w:val="sw_KE" w:bidi="sw_KE"/>
        </w:rPr>
      </w:r>
      <w:r>
        <w:rPr>
          <w:lang w:val="sw_KE" w:bidi="sw_KE"/>
        </w:rPr>
        <w:t xml:space="preserve">Sasa, kikundi kinapaswa kutengeneza ubao wa hadithi, kuchora, au kutumia vitu ili kuonyesha simulizi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ya Kutoka 15:11–18 katika tafsiri iliyo rahisi zaidi kueleweka.</w:t>
      </w:r>
    </w:p>
    <w:p>
      <w:pPr/>
      <w:r>
        <w:rPr>
          <w:lang w:val="sw_KE" w:bidi="sw_KE"/>
        </w:rPr>
      </w:r>
      <w:r>
        <w:rPr>
          <w:lang w:val="sw_KE" w:bidi="sw_KE"/>
        </w:rPr>
        <w:t>Sitisha sauti hii hapa.</w:t>
      </w:r>
    </w:p>
    <w:p>
      <w:pPr/>
      <w:r>
        <w:rPr>
          <w:lang w:val="sw_KE" w:bidi="sw_KE"/>
        </w:rPr>
      </w:r>
      <w:r>
        <w:rPr>
          <w:lang w:val="sw_KE" w:bidi="sw_KE"/>
        </w:rPr>
        <w:t>Katika hatua hii, kikundi kitaigiza kifungu hiki.</w:t>
      </w:r>
    </w:p>
    <w:p>
      <w:pPr/>
      <w:r>
        <w:rPr>
          <w:lang w:val="sw_KE" w:bidi="sw_KE"/>
        </w:rPr>
      </w:r>
      <w:r>
        <w:rPr>
          <w:lang w:val="sw_KE" w:bidi="sw_KE"/>
        </w:rPr>
        <w:t>Kifungu hiki kina sehemu mbili.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Wana wa Israeli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Jeshi la Misri</w:t>
      </w:r>
    </w:p>
    <w:p>
      <w:pPr>
        <w:pStyle w:val="ListBullet"/>
        <w:spacing w:line="240" w:lineRule="auto"/>
        <w:ind w:left="720"/>
      </w:pPr>
      <w:r>
        <w:rPr>
          <w:lang w:val="sw_KE" w:bidi="sw_KE"/>
        </w:rPr>
      </w:r>
      <w:r>
        <w:rPr>
          <w:lang w:val="sw_KE" w:bidi="sw_KE"/>
        </w:rPr>
        <w:t>Wakuu wa Edomu</w:t>
      </w:r>
    </w:p>
    <w:p>
      <w:pPr>
        <w:pStyle w:val="ListBullet"/>
        <w:spacing w:line="240" w:lineRule="auto"/>
        <w:ind w:left="720"/>
      </w:pPr>
      <w:r>
        <w:rPr>
          <w:lang w:val="sw_KE" w:bidi="sw_KE"/>
        </w:rPr>
      </w:r>
      <w:r>
        <w:rPr>
          <w:lang w:val="sw_KE" w:bidi="sw_KE"/>
        </w:rPr>
        <w:t>Viongozi wa Moabu</w:t>
      </w:r>
    </w:p>
    <w:p>
      <w:pPr>
        <w:pStyle w:val="ListBullet"/>
        <w:spacing w:line="240" w:lineRule="auto"/>
        <w:ind w:left="720"/>
      </w:pPr>
      <w:r>
        <w:rPr>
          <w:lang w:val="sw_KE" w:bidi="sw_KE"/>
        </w:rPr>
      </w:r>
      <w:r>
        <w:rPr>
          <w:lang w:val="sw_KE" w:bidi="sw_KE"/>
        </w:rPr>
        <w:t>Na watu wanaoishi katika Kanaani</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musa na Waisraeli wanaendelea kuimba wimbo wao wa ushindi kwa Yahweh:</w:t>
      </w:r>
    </w:p>
    <w:p>
      <w:pPr/>
      <w:r>
        <w:rPr>
          <w:lang w:val="sw_KE" w:bidi="sw_KE"/>
        </w:rPr>
      </w:r>
      <w:r>
        <w:rPr>
          <w:lang w:val="sw_KE" w:bidi="sw_KE"/>
        </w:rPr>
        <w:t>Ee Yahweh, ni nani kati ya miungu yenu?</w:t>
      </w:r>
    </w:p>
    <w:p>
      <w:pPr/>
      <w:r>
        <w:rPr>
          <w:lang w:val="sw_KE" w:bidi="sw_KE"/>
        </w:rPr>
      </w:r>
      <w:r>
        <w:rPr>
          <w:lang w:val="sw_KE" w:bidi="sw_KE"/>
        </w:rPr>
        <w:t>Wewe ni mwenye nguvu zaidi kuliko wote.</w:t>
      </w:r>
    </w:p>
    <w:p>
      <w:pPr/>
      <w:r>
        <w:rPr>
          <w:lang w:val="sw_KE" w:bidi="sw_KE"/>
        </w:rPr>
      </w:r>
      <w:r>
        <w:rPr>
          <w:lang w:val="sw_KE" w:bidi="sw_KE"/>
        </w:rPr>
        <w:t>Kila mtu anakuogopa na atakushuku kwa sababu unafanya maajabu ya kushangaza.</w:t>
      </w:r>
    </w:p>
    <w:p>
      <w:pPr/>
      <w:r>
        <w:rPr>
          <w:lang w:val="sw_KE" w:bidi="sw_KE"/>
        </w:rPr>
      </w:r>
      <w:r>
        <w:rPr>
          <w:lang w:val="sw_KE" w:bidi="sw_KE"/>
        </w:rPr>
        <w:t>Ulinyoosha mkono wako wa kulia;</w:t>
      </w:r>
    </w:p>
    <w:p>
      <w:pPr/>
      <w:r>
        <w:rPr>
          <w:lang w:val="sw_KE" w:bidi="sw_KE"/>
        </w:rPr>
      </w:r>
      <w:r>
        <w:rPr>
          <w:lang w:val="sw_KE" w:bidi="sw_KE"/>
        </w:rPr>
        <w:t>Dunia ilimeza adui.</w:t>
      </w:r>
    </w:p>
    <w:p>
      <w:pPr/>
      <w:r>
        <w:rPr>
          <w:lang w:val="sw_KE" w:bidi="sw_KE"/>
        </w:rPr>
      </w:r>
      <w:r>
        <w:rPr>
          <w:lang w:val="sw_KE" w:bidi="sw_KE"/>
        </w:rPr>
        <w:t>Sitisha igizo. Waulize watu wanaoigiza Waisraeli, "Mnahisi vipi au mnawaza nini?" Mtu huyo huenda akajibu mambo kama:</w:t>
      </w:r>
    </w:p>
    <w:p>
      <w:pPr>
        <w:pStyle w:val="ListBullet"/>
        <w:spacing w:line="240" w:lineRule="auto"/>
        <w:ind w:left="720"/>
      </w:pPr>
      <w:r>
        <w:rPr>
          <w:lang w:val="sw_KE" w:bidi="sw_KE"/>
        </w:rPr>
      </w:r>
      <w:r>
        <w:rPr>
          <w:lang w:val="sw_KE" w:bidi="sw_KE"/>
        </w:rPr>
        <w:t>Kwa hofu! Yahweh ni mwenye nguvu sana." Yahweh ni Mungu wa kweli. Miungu mingine inayoitwa miungu si kitu; au</w:t>
      </w:r>
    </w:p>
    <w:p>
      <w:pPr>
        <w:pStyle w:val="ListBullet"/>
        <w:spacing w:line="240" w:lineRule="auto"/>
        <w:ind w:left="720"/>
      </w:pPr>
      <w:r>
        <w:rPr>
          <w:lang w:val="sw_KE" w:bidi="sw_KE"/>
        </w:rPr>
      </w:r>
      <w:r>
        <w:rPr>
          <w:lang w:val="sw_KE" w:bidi="sw_KE"/>
        </w:rPr>
        <w:t>Yahweh ni mwenye nguvu sana." Je, uliona jinsi Yahweh alivyowashinda Wamisri kwa urahisi? au</w:t>
      </w:r>
    </w:p>
    <w:p>
      <w:pPr>
        <w:pStyle w:val="ListBullet"/>
        <w:spacing w:line="240" w:lineRule="auto"/>
        <w:ind w:left="720"/>
      </w:pPr>
      <w:r>
        <w:rPr>
          <w:lang w:val="sw_KE" w:bidi="sw_KE"/>
        </w:rPr>
      </w:r>
      <w:r>
        <w:rPr>
          <w:lang w:val="sw_KE" w:bidi="sw_KE"/>
        </w:rPr>
        <w:t>Furaha. Yahweh anafanya mambo ya ajabu kama hayo. Kila mtu lazima amsifu Yahweh.</w:t>
      </w:r>
    </w:p>
    <w:p>
      <w:pPr/>
      <w:r>
        <w:rPr>
          <w:lang w:val="sw_KE" w:bidi="sw_KE"/>
        </w:rPr>
      </w:r>
      <w:r>
        <w:rPr>
          <w:lang w:val="sw_KE" w:bidi="sw_KE"/>
        </w:rPr>
        <w:t>Endelea na igizo.</w:t>
      </w:r>
    </w:p>
    <w:p>
      <w:pPr/>
      <w:r>
        <w:rPr>
          <w:lang w:val="sw_KE" w:bidi="sw_KE"/>
        </w:rPr>
      </w:r>
      <w:r>
        <w:rPr>
          <w:lang w:val="sw_KE" w:bidi="sw_KE"/>
        </w:rPr>
        <w:t>Umewaongoza watu uliowaokoa kwa upendo wako wa uaminifu;</w:t>
      </w:r>
    </w:p>
    <w:p>
      <w:pPr/>
      <w:r>
        <w:rPr>
          <w:lang w:val="sw_KE" w:bidi="sw_KE"/>
        </w:rPr>
      </w:r>
      <w:r>
        <w:rPr>
          <w:lang w:val="sw_KE" w:bidi="sw_KE"/>
        </w:rPr>
        <w:t>Kwa nguvu yako, uliwaongoza watu kwa makao yako takatifu.</w:t>
      </w:r>
    </w:p>
    <w:p>
      <w:pPr/>
      <w:r>
        <w:rPr>
          <w:lang w:val="sw_KE" w:bidi="sw_KE"/>
        </w:rPr>
      </w:r>
      <w:r>
        <w:rPr>
          <w:lang w:val="sw_KE" w:bidi="sw_KE"/>
        </w:rPr>
        <w:t>Watu katika mataifa mengine watasikia; watatetemeka kwa hofu;</w:t>
      </w:r>
    </w:p>
    <w:p>
      <w:pPr/>
      <w:r>
        <w:rPr>
          <w:lang w:val="sw_KE" w:bidi="sw_KE"/>
        </w:rPr>
      </w:r>
      <w:r>
        <w:rPr>
          <w:lang w:val="sw_KE" w:bidi="sw_KE"/>
        </w:rPr>
        <w:t>Wenyeji wa Ufilisti watashikwa na uchungu.</w:t>
      </w:r>
    </w:p>
    <w:p>
      <w:pPr/>
      <w:r>
        <w:rPr>
          <w:lang w:val="sw_KE" w:bidi="sw_KE"/>
        </w:rPr>
      </w:r>
      <w:r>
        <w:rPr>
          <w:lang w:val="sw_KE" w:bidi="sw_KE"/>
        </w:rPr>
        <w:t>Sasa wakuu wa Edomu wataingiwa na hofu kuu;</w:t>
      </w:r>
    </w:p>
    <w:p>
      <w:pPr/>
      <w:r>
        <w:rPr>
          <w:lang w:val="sw_KE" w:bidi="sw_KE"/>
        </w:rPr>
      </w:r>
      <w:r>
        <w:rPr>
          <w:lang w:val="sw_KE" w:bidi="sw_KE"/>
        </w:rPr>
        <w:t>Viongozi wa Moabu watashikwa na tetemeko,</w:t>
      </w:r>
    </w:p>
    <w:p>
      <w:pPr/>
      <w:r>
        <w:rPr>
          <w:lang w:val="sw_KE" w:bidi="sw_KE"/>
        </w:rPr>
      </w:r>
      <w:r>
        <w:rPr>
          <w:lang w:val="sw_KE" w:bidi="sw_KE"/>
        </w:rPr>
        <w:t>Watu wa Kanaani wataishiwa na nguvu kwa hofu;</w:t>
      </w:r>
    </w:p>
    <w:p>
      <w:pPr/>
      <w:r>
        <w:rPr>
          <w:lang w:val="sw_KE" w:bidi="sw_KE"/>
        </w:rPr>
      </w:r>
      <w:r>
        <w:rPr>
          <w:lang w:val="sw_KE" w:bidi="sw_KE"/>
        </w:rPr>
        <w:t>Hofu kuu inayotetemesha itawaangukia wote.</w:t>
      </w:r>
    </w:p>
    <w:p>
      <w:pPr/>
      <w:r>
        <w:rPr>
          <w:lang w:val="sw_KE" w:bidi="sw_KE"/>
        </w:rPr>
      </w:r>
      <w:r>
        <w:rPr>
          <w:lang w:val="sw_KE" w:bidi="sw_KE"/>
        </w:rPr>
        <w:t>Sitisha igizo. Waulize watu wanaoigiza watu wa Wafilisti, Waedomu, Wamoabu, na Wakanaani, "Mnahisi nini au mnawaza nini?" Mtu huyo huenda akajibu mambo kama:</w:t>
      </w:r>
    </w:p>
    <w:p>
      <w:pPr>
        <w:pStyle w:val="ListBullet"/>
        <w:spacing w:line="240" w:lineRule="auto"/>
        <w:ind w:left="720"/>
      </w:pPr>
      <w:r>
        <w:rPr>
          <w:lang w:val="sw_KE" w:bidi="sw_KE"/>
        </w:rPr>
      </w:r>
      <w:r>
        <w:rPr>
          <w:lang w:val="sw_KE" w:bidi="sw_KE"/>
        </w:rPr>
        <w:t>Kuogopa. Je, ulisikia jinsi Mungu wa Waisraeli alivyoharibu jeshi la Misri? Jeshi hilo lilikuwa na nguvu sana. Ni nini kinaweza kutokea au</w:t>
      </w:r>
    </w:p>
    <w:p>
      <w:pPr>
        <w:pStyle w:val="ListBullet"/>
        <w:spacing w:line="240" w:lineRule="auto"/>
        <w:ind w:left="720"/>
      </w:pPr>
      <w:r>
        <w:rPr>
          <w:lang w:val="sw_KE" w:bidi="sw_KE"/>
        </w:rPr>
      </w:r>
      <w:r>
        <w:rPr>
          <w:lang w:val="sw_KE" w:bidi="sw_KE"/>
        </w:rPr>
        <w:t>Nimejawa na hofu kuu. Hatujawahi kusikia mambo ya miujiza kama hayo yakitokea. Tunapaswa kuwa makini; au</w:t>
      </w:r>
    </w:p>
    <w:p>
      <w:pPr>
        <w:pStyle w:val="ListBullet"/>
        <w:spacing w:line="240" w:lineRule="auto"/>
        <w:ind w:left="720"/>
      </w:pPr>
      <w:r>
        <w:rPr>
          <w:lang w:val="sw_KE" w:bidi="sw_KE"/>
        </w:rPr>
      </w:r>
      <w:r>
        <w:rPr>
          <w:lang w:val="sw_KE" w:bidi="sw_KE"/>
        </w:rPr>
        <w:t>Nimekata tamaa. Nilidhani jeshi letu lilikuwa na nguvu, lakini jeshi letu haliwezi kustahimili Mungu wa Israeli.</w:t>
      </w:r>
    </w:p>
    <w:p>
      <w:pPr/>
      <w:r>
        <w:rPr>
          <w:lang w:val="sw_KE" w:bidi="sw_KE"/>
        </w:rPr>
      </w:r>
      <w:r>
        <w:rPr>
          <w:lang w:val="sw_KE" w:bidi="sw_KE"/>
        </w:rPr>
        <w:t>Endelea na igizo.</w:t>
      </w:r>
    </w:p>
    <w:p>
      <w:pPr/>
      <w:r>
        <w:rPr>
          <w:lang w:val="sw_KE" w:bidi="sw_KE"/>
        </w:rPr>
      </w:r>
      <w:r>
        <w:rPr>
          <w:lang w:val="sw_KE" w:bidi="sw_KE"/>
        </w:rPr>
        <w:t>Kwa sababu ya mkono wako wenye nguvu, watu hawa watakuwa kimya kama mawe,</w:t>
      </w:r>
    </w:p>
    <w:p>
      <w:pPr/>
      <w:r>
        <w:rPr>
          <w:lang w:val="sw_KE" w:bidi="sw_KE"/>
        </w:rPr>
      </w:r>
      <w:r>
        <w:rPr>
          <w:lang w:val="sw_KE" w:bidi="sw_KE"/>
        </w:rPr>
        <w:t>Mpaka watu wako wapitie, Ee Yahweh;</w:t>
      </w:r>
    </w:p>
    <w:p>
      <w:pPr/>
      <w:r>
        <w:rPr>
          <w:lang w:val="sw_KE" w:bidi="sw_KE"/>
        </w:rPr>
      </w:r>
      <w:r>
        <w:rPr>
          <w:lang w:val="sw_KE" w:bidi="sw_KE"/>
        </w:rPr>
        <w:t>Mpaka watu ambao Yahweh aliowanunua wapite.</w:t>
      </w:r>
    </w:p>
    <w:p>
      <w:pPr/>
      <w:r>
        <w:rPr>
          <w:lang w:val="sw_KE" w:bidi="sw_KE"/>
        </w:rPr>
      </w:r>
      <w:r>
        <w:rPr>
          <w:lang w:val="sw_KE" w:bidi="sw_KE"/>
        </w:rPr>
        <w:t>Yahweh, utawaleta na kuwathibitisha kwenye mlima wako,</w:t>
      </w:r>
    </w:p>
    <w:p>
      <w:pPr/>
      <w:r>
        <w:rPr>
          <w:lang w:val="sw_KE" w:bidi="sw_KE"/>
        </w:rPr>
      </w:r>
      <w:r>
        <w:rPr>
          <w:lang w:val="sw_KE" w:bidi="sw_KE"/>
        </w:rPr>
        <w:t>Mahali ambapo Yahweh amefanya kama makao yako,</w:t>
      </w:r>
    </w:p>
    <w:p>
      <w:pPr/>
      <w:r>
        <w:rPr>
          <w:lang w:val="sw_KE" w:bidi="sw_KE"/>
        </w:rPr>
      </w:r>
      <w:r>
        <w:rPr>
          <w:lang w:val="sw_KE" w:bidi="sw_KE"/>
        </w:rPr>
        <w:t>Mahali patakatifu ambapo mikono ya Yahweh imeanzisha.</w:t>
      </w:r>
    </w:p>
    <w:p>
      <w:pPr/>
      <w:r>
        <w:rPr>
          <w:lang w:val="sw_KE" w:bidi="sw_KE"/>
        </w:rPr>
      </w:r>
      <w:r>
        <w:rPr>
          <w:lang w:val="sw_KE" w:bidi="sw_KE"/>
        </w:rPr>
        <w:t>Sitisha igizo. Waulize watu wanaoigiza Waisraeli, "Mnahisi vipi au mnawaza nini?" Mtu huyo huenda akajibu mambo kama:</w:t>
      </w:r>
    </w:p>
    <w:p>
      <w:pPr>
        <w:pStyle w:val="ListBullet"/>
        <w:spacing w:line="240" w:lineRule="auto"/>
        <w:ind w:left="720"/>
      </w:pPr>
      <w:r>
        <w:rPr>
          <w:lang w:val="sw_KE" w:bidi="sw_KE"/>
        </w:rPr>
      </w:r>
      <w:r>
        <w:rPr>
          <w:lang w:val="sw_KE" w:bidi="sw_KE"/>
        </w:rPr>
        <w:t>Salama na salama. Hatuna chochote cha kuogopa. Yahweh atatuongoza kwa salama kwa Nchi ya Ahadi; au</w:t>
      </w:r>
    </w:p>
    <w:p>
      <w:pPr>
        <w:pStyle w:val="ListBullet"/>
        <w:spacing w:line="240" w:lineRule="auto"/>
        <w:ind w:left="720"/>
      </w:pPr>
      <w:r>
        <w:rPr>
          <w:lang w:val="sw_KE" w:bidi="sw_KE"/>
        </w:rPr>
      </w:r>
      <w:r>
        <w:rPr>
          <w:lang w:val="sw_KE" w:bidi="sw_KE"/>
        </w:rPr>
        <w:t>Nina tumaini. Ninatazamia hatimaye kukaa katika mahali ambapo Yahweh ameahidi kwa mababu wetu; au</w:t>
      </w:r>
    </w:p>
    <w:p>
      <w:pPr>
        <w:pStyle w:val="ListBullet"/>
        <w:spacing w:line="240" w:lineRule="auto"/>
        <w:ind w:left="720"/>
      </w:pPr>
      <w:r>
        <w:rPr>
          <w:lang w:val="sw_KE" w:bidi="sw_KE"/>
        </w:rPr>
      </w:r>
      <w:r>
        <w:rPr>
          <w:lang w:val="sw_KE" w:bidi="sw_KE"/>
        </w:rPr>
        <w:t>"Ujasiri. Yahweh ni Mungu wetu. Yahweh ana mahali maalum iliyoandaliwa ambapo tunaweza kumwabudu Yahweh kwa amani.</w:t>
      </w:r>
    </w:p>
    <w:p>
      <w:pPr/>
      <w:r>
        <w:rPr>
          <w:lang w:val="sw_KE" w:bidi="sw_KE"/>
        </w:rPr>
      </w:r>
      <w:r>
        <w:rPr>
          <w:lang w:val="sw_KE" w:bidi="sw_KE"/>
        </w:rPr>
        <w:t>Endelea na igizo.</w:t>
      </w:r>
    </w:p>
    <w:p>
      <w:pPr/>
      <w:r>
        <w:rPr>
          <w:lang w:val="sw_KE" w:bidi="sw_KE"/>
        </w:rPr>
      </w:r>
      <w:r>
        <w:rPr>
          <w:lang w:val="sw_KE" w:bidi="sw_KE"/>
        </w:rPr>
        <w:t>Yahweh atatawala kama Mfalme milele na milele.</w:t>
      </w:r>
    </w:p>
    <w:p>
      <w:pPr/>
      <w:r>
        <w:rPr>
          <w:lang w:val="sw_KE" w:bidi="sw_KE"/>
        </w:rPr>
      </w:r>
      <w:r>
        <w:rPr>
          <w:lang w:val="sw_KE" w:bidi="sw_KE"/>
        </w:rPr>
        <w:t>Sitisha igizo. Muulize mwigizaji anayeigiza Yahwe, "Unahisi vipi au unawaza nini?" Mtu huyo huenda akajibu mambo kama:</w:t>
      </w:r>
    </w:p>
    <w:p>
      <w:pPr>
        <w:pStyle w:val="ListBullet"/>
        <w:spacing w:line="240" w:lineRule="auto"/>
        <w:ind w:left="720"/>
      </w:pPr>
      <w:r>
        <w:rPr>
          <w:lang w:val="sw_KE" w:bidi="sw_KE"/>
        </w:rPr>
      </w:r>
      <w:r>
        <w:rPr>
          <w:lang w:val="sw_KE" w:bidi="sw_KE"/>
        </w:rPr>
        <w:t>Furaha kwamba watu wangu wanatambua kwamba mimi ni Mfalme wao; au</w:t>
      </w:r>
    </w:p>
    <w:p>
      <w:pPr>
        <w:pStyle w:val="ListBullet"/>
        <w:spacing w:line="240" w:lineRule="auto"/>
        <w:ind w:left="720"/>
      </w:pPr>
      <w:r>
        <w:rPr>
          <w:lang w:val="sw_KE" w:bidi="sw_KE"/>
        </w:rPr>
      </w:r>
      <w:r>
        <w:rPr>
          <w:lang w:val="sw_KE" w:bidi="sw_KE"/>
        </w:rPr>
        <w:t>Upendo wangu kwa watu wangu ni wa uaminifu na wa uaminifu. Ninataka tuwe katika mahali maalum nilipotenga kwa ajili yetu kuishi pamoja; au</w:t>
      </w:r>
    </w:p>
    <w:p>
      <w:pPr>
        <w:pStyle w:val="ListBullet"/>
        <w:spacing w:line="240" w:lineRule="auto"/>
        <w:ind w:left="720"/>
      </w:pPr>
      <w:r>
        <w:rPr>
          <w:lang w:val="sw_KE" w:bidi="sw_KE"/>
        </w:rPr>
      </w:r>
      <w:r>
        <w:rPr>
          <w:lang w:val="sw_KE" w:bidi="sw_KE"/>
        </w:rPr>
        <w:t>Huo ulikuwa wimbo mzuri sana. Ninatumaini watu wangu wanaimba mara nyingi na kukumbuka ni kiasi gani ninachowapenda na kuwatunza.</w:t>
      </w:r>
      <w:r>
        <w:rPr>
          <w:lang w:val="sw_KE" w:bidi="sw_KE"/>
        </w:rPr>
      </w:r>
    </w:p>
    <w:p>
      <w:pPr>
        <w:pStyle w:val="Heading3"/>
      </w:pPr>
      <w:r>
        <w:rPr>
          <w:lang w:val="sw_KE" w:bidi="sw_KE"/>
        </w:rPr>
        <w:t>Kujaza Mapengo</w:t>
      </w:r>
    </w:p>
    <w:p>
      <w:pPr/>
      <w:r>
        <w:rPr>
          <w:lang w:val="sw_KE" w:bidi="sw_KE"/>
        </w:rPr>
      </w:r>
      <w:r>
        <w:rPr>
          <w:lang w:val="sw_KE" w:bidi="sw_KE"/>
        </w:rPr>
        <w:t>Sikiliza toleo la sauti ya Kutoka 15:11–18 katika tafsiri iliyo rahisi zaidi kueleweka.</w:t>
      </w:r>
    </w:p>
    <w:p>
      <w:pPr/>
      <w:r>
        <w:rPr>
          <w:lang w:val="sw_KE" w:bidi="sw_KE"/>
        </w:rPr>
      </w:r>
      <w:r>
        <w:rPr>
          <w:lang w:val="sw_KE" w:bidi="sw_KE"/>
        </w:rPr>
        <w:t>Sitisha sauti hii hapa.</w:t>
      </w:r>
    </w:p>
    <w:p>
      <w:pPr/>
      <w:r>
        <w:rPr>
          <w:lang w:val="sw_KE" w:bidi="sw_KE"/>
        </w:rPr>
      </w:r>
      <w:r>
        <w:rPr>
          <w:lang w:val="sw_KE" w:bidi="sw_KE"/>
        </w:rPr>
        <w:t>Katika hatua hii, kikundi hicho kitajadili maneno muhimu na istilahi zilizomo katika fungu hili.</w:t>
      </w:r>
    </w:p>
    <w:p>
      <w:pPr/>
      <w:r>
        <w:rPr>
          <w:lang w:val="sw_KE" w:bidi="sw_KE"/>
        </w:rPr>
      </w:r>
      <w:r>
        <w:rPr>
          <w:lang w:val="sw_KE" w:bidi="sw_KE"/>
        </w:rPr>
        <w:t xml:space="preserve">Katika kifungu hiki, Musa na Waisraeli wanaendelea kuimba wimbo wa ushindi kwa </w:t>
      </w:r>
      <w:r>
        <w:rPr>
          <w:b/>
          <w:lang w:val="sw_KE" w:bidi="sw_KE"/>
        </w:rPr>
        <w:t>Yahweh</w:t>
      </w:r>
      <w:r>
        <w:rPr>
          <w:lang w:val="sw_KE" w:bidi="sw_KE"/>
        </w:rPr>
        <w:t>. Yahweh ni jina la kibinafsi la Mungu. Ingawa Waisraeli hawatajwi moja kwa moja katika wimbo huo, Waisraeli wanaimba wimbo huo. Waisraeli pia wanajitambulisha kama watu wa Yahweh au watu waliookolewa na Yahweh. Tumia maneno yale yale kwa ajili ya Yahweh kama ulivyotumia katika vifungu vya awali. Rejelea Faharasa Kuu kwa maelezo zaidi kuhusu Yahweh.</w:t>
      </w:r>
    </w:p>
    <w:p>
      <w:pPr/>
      <w:r>
        <w:rPr>
          <w:lang w:val="sw_KE" w:bidi="sw_KE"/>
        </w:rPr>
      </w:r>
      <w:r>
        <w:rPr>
          <w:lang w:val="sw_KE" w:bidi="sw_KE"/>
        </w:rPr>
        <w:t xml:space="preserve">Waimbaji wanamwuliza Yahweh, "Ni nani aliye kama wewe kati ya </w:t>
      </w:r>
      <w:r>
        <w:rPr>
          <w:b/>
          <w:lang w:val="sw_KE" w:bidi="sw_KE"/>
        </w:rPr>
        <w:t>miungu</w:t>
      </w:r>
      <w:r>
        <w:rPr>
          <w:lang w:val="sw_KE" w:bidi="sw_KE"/>
        </w:rPr>
        <w:t>?" Hapa, miungu inarejelea miungu ya uongo ambayo baadhi ya watu wanaoiabudu. Wakati mwingine watu wanawaabudu viumbe wengine wa roho au sanamu kana kwamba roho hizo au sanamu hizo zina nguvu. Wakati mwingine watu wanatumia mbao au chuma ili kutengeneza sanamu au nguzo ili kuwakilisha miungu yao. Tumia neno au kifungu kile kile kwa miungu kama ulivyotumia katika vifungu vya awali. Rejelea miungu katika Faharasa Kuu kwa maelezo zaidi.</w:t>
      </w:r>
    </w:p>
    <w:p>
      <w:pPr/>
      <w:r>
        <w:rPr>
          <w:lang w:val="sw_KE" w:bidi="sw_KE"/>
        </w:rPr>
      </w:r>
      <w:r>
        <w:rPr>
          <w:lang w:val="sw_KE" w:bidi="sw_KE"/>
        </w:rPr>
        <w:t xml:space="preserve">Waimbaji wanasema kwamba Yahweh ni mkuu au mwenye utukufu katika </w:t>
      </w:r>
      <w:r>
        <w:rPr>
          <w:b/>
          <w:lang w:val="sw_KE" w:bidi="sw_KE"/>
        </w:rPr>
        <w:t>utakatifu</w:t>
      </w:r>
      <w:r>
        <w:rPr>
          <w:lang w:val="sw_KE" w:bidi="sw_KE"/>
        </w:rPr>
        <w:t>. Wakati waimbaji wanaposimulia utakatifu wa Yahweh, wanasema kwamba Yahweh ni mwema kabisa, safi kabisa, mwenye nguvu, na mtukufu. Waimbaji wanasema kwamba Yahweh ni wa ajabu katika nguvu zake. Yahweh ni wa kipekee na ametengwa kando na kila kiumbe mwingine au mungu wa uongo. Tumia neno lilelile la utakatifu ambalo umetumia katika vifungu vya awali. Rejelea takatifu katika Faharasa Kuu kwa maelezo zaidi.</w:t>
      </w:r>
    </w:p>
    <w:p>
      <w:pPr/>
      <w:r>
        <w:rPr>
          <w:lang w:val="sw_KE" w:bidi="sw_KE"/>
        </w:rPr>
      </w:r>
      <w:r>
        <w:rPr>
          <w:lang w:val="sw_KE" w:bidi="sw_KE"/>
        </w:rPr>
        <w:t xml:space="preserve">Waimbaji wanasema kwamba Yahweh anafanya matendo ya utukufu au anafanya maajabu. </w:t>
      </w:r>
      <w:r>
        <w:rPr>
          <w:b/>
          <w:lang w:val="sw_KE" w:bidi="sw_KE"/>
        </w:rPr>
        <w:t>Maajabu</w:t>
      </w:r>
      <w:r>
        <w:rPr>
          <w:lang w:val="sw_KE" w:bidi="sw_KE"/>
        </w:rPr>
        <w:t xml:space="preserve">, wakati mwingine </w:t>
      </w:r>
      <w:r>
        <w:rPr>
          <w:b/>
          <w:lang w:val="sw_KE" w:bidi="sw_KE"/>
        </w:rPr>
        <w:t>yanaitwa miujiza</w:t>
      </w:r>
      <w:r>
        <w:rPr>
          <w:lang w:val="sw_KE" w:bidi="sw_KE"/>
        </w:rPr>
        <w:t>, ni mambo yanayotokea ambayo si ya kawaida sana, ya kushangaza, na yanaonekana kuwa hayawezekani. Yahweh mara nyingi alifanya muujiza wakati watu walipoomba msaada. Wakati mwingine Mungu alitenda muujiza ili kuwaadhibu watu. Tumia neno lilelile kwa ajabu au muujiza kama ulivyotumia katika vifungu vilivyotangulia. Kwa maelezo zaidi, rejelea muujiza katika Faharasa Kuu.</w:t>
      </w:r>
    </w:p>
    <w:p>
      <w:pPr/>
      <w:r>
        <w:rPr>
          <w:lang w:val="sw_KE" w:bidi="sw_KE"/>
        </w:rPr>
      </w:r>
      <w:r>
        <w:rPr>
          <w:lang w:val="sw_KE" w:bidi="sw_KE"/>
        </w:rPr>
        <w:t xml:space="preserve">Waimbaji wanasema kwamba Yahweh alinyoosha </w:t>
      </w:r>
      <w:r>
        <w:rPr>
          <w:b/>
          <w:lang w:val="sw_KE" w:bidi="sw_KE"/>
        </w:rPr>
        <w:t>mkono wake wa kulia</w:t>
      </w:r>
      <w:r>
        <w:rPr>
          <w:lang w:val="sw_KE" w:bidi="sw_KE"/>
        </w:rPr>
        <w:t xml:space="preserve"> na dunia ilimeza adui. Katika utamaduni wa Kiebrania, mkono wa kulia ni ishara ya nguvu kwa sababu wapiganaji wengi hutumia upanga wao kwa mkono wao wa kulia. Yahweh alikuwa akionyesha nguvu yake alipoliangamiza jeshi la Misri. Tumia neno au kirai kilekile kwa "mkono wa kulia" kama ulivyotumia katika kifungu kilichotangulia.</w:t>
      </w:r>
    </w:p>
    <w:p>
      <w:pPr/>
      <w:r>
        <w:rPr>
          <w:lang w:val="sw_KE" w:bidi="sw_KE"/>
        </w:rPr>
      </w:r>
      <w:r>
        <w:rPr>
          <w:lang w:val="sw_KE" w:bidi="sw_KE"/>
        </w:rPr>
        <w:t xml:space="preserve">Yahweh aliwaongoza watu ambao </w:t>
      </w:r>
      <w:r>
        <w:rPr>
          <w:b/>
          <w:lang w:val="sw_KE" w:bidi="sw_KE"/>
        </w:rPr>
        <w:t>aliwakomboa</w:t>
      </w:r>
      <w:r>
        <w:rPr>
          <w:lang w:val="sw_KE" w:bidi="sw_KE"/>
        </w:rPr>
        <w:t xml:space="preserve"> au kuwaokoa kwa upendo wake thabiti au wa uaminifu. Katika lugha ya asili, neno la kukomboa linarejelea kununua urithi au mshiriki wa familia ambaye ameuzwa kama mtumwa. Yahweh amewaokoa Waisraeli kutoka utumwani nchini Misri. Tumia neno lilelile kwa komboa ambalo umetumia katika simulizi za awali. Kwa maelezo zaidi, rejelea komboa katika Faharasa Kuu.</w:t>
      </w:r>
    </w:p>
    <w:p>
      <w:pPr/>
      <w:r>
        <w:rPr>
          <w:lang w:val="sw_KE" w:bidi="sw_KE"/>
        </w:rPr>
      </w:r>
      <w:r>
        <w:rPr>
          <w:lang w:val="sw_KE" w:bidi="sw_KE"/>
        </w:rPr>
        <w:t>Katika lugha ya asili, neno linalomaanisha upendo thabiti linamwelezea mtu ambaye ana upendo wa kujitolea na atashika kwa uaminifu agano lake au ahadi yake yenye nguvu kwa mtu mwingine. Upendo huu unaelezea hisia maalum za Yahweh kwa watu wa Yahweh.</w:t>
      </w:r>
    </w:p>
    <w:p>
      <w:pPr/>
      <w:r>
        <w:rPr>
          <w:lang w:val="sw_KE" w:bidi="sw_KE"/>
        </w:rPr>
      </w:r>
      <w:r>
        <w:rPr>
          <w:lang w:val="sw_KE" w:bidi="sw_KE"/>
        </w:rPr>
        <w:t xml:space="preserve">Simama hapa na mjadili kama kikundi neno gani au kifungu gani cha maneno </w:t>
      </w:r>
      <w:r>
        <w:rPr>
          <w:b/>
          <w:lang w:val="sw_KE" w:bidi="sw_KE"/>
        </w:rPr>
        <w:t>mtakachotumia kwa upendo usioyumba</w:t>
      </w:r>
      <w:r>
        <w:rPr>
          <w:lang w:val="sw_KE" w:bidi="sw_KE"/>
        </w:rPr>
        <w:t>. Tafuta upendo usioyumba katika Faharasa Kuu kwa maelezo zaidi. Ikiwa tayari umetafsiri neno hili katika kitabu kingine cha Biblia, tumia neno lilelile ulilotumia huko. Sitisha sauti hii hapa.</w:t>
      </w:r>
    </w:p>
    <w:p>
      <w:pPr/>
      <w:r>
        <w:rPr>
          <w:lang w:val="sw_KE" w:bidi="sw_KE"/>
        </w:rPr>
      </w:r>
      <w:r>
        <w:rPr>
          <w:lang w:val="sw_KE" w:bidi="sw_KE"/>
        </w:rPr>
        <w:t>Waimbaji wanasema kwamba watu au mataifa yatasikia kuhusu kile kilichotokea na kuwa na hofu. Katika lugha ya asili, neno 'peoples' linarejelea kundi la watu wanaoishi katika eneo moja la kijiografia na ambao wana mababu wale wale, sawa na taifa.</w:t>
      </w:r>
    </w:p>
    <w:p>
      <w:pPr/>
      <w:r>
        <w:rPr>
          <w:lang w:val="sw_KE" w:bidi="sw_KE"/>
        </w:rPr>
      </w:r>
      <w:r>
        <w:rPr>
          <w:lang w:val="sw_KE" w:bidi="sw_KE"/>
        </w:rPr>
        <w:t xml:space="preserve">Simameni hapa na mjadili kama kikundi neno au kifungu gani cha maneno mtakachotumia kwa ajili ya </w:t>
      </w:r>
      <w:r>
        <w:rPr>
          <w:b/>
          <w:lang w:val="sw_KE" w:bidi="sw_KE"/>
        </w:rPr>
        <w:t>watu</w:t>
      </w:r>
      <w:r>
        <w:rPr>
          <w:lang w:val="sw_KE" w:bidi="sw_KE"/>
        </w:rPr>
        <w:t>. Tazama neno taifa katika Faharasa Kuu kwa maelezo zaidi. Ikiwa tayari umetafsiri neno hili katika kitabu kingine cha Biblia, tumia neno lilelile ulilotumia huko.` Sitisha sauti hii hapa.</w:t>
      </w:r>
    </w:p>
    <w:p>
      <w:pPr/>
      <w:r>
        <w:rPr>
          <w:lang w:val="sw_KE" w:bidi="sw_KE"/>
        </w:rPr>
      </w:r>
      <w:r>
        <w:rPr>
          <w:lang w:val="sw_KE" w:bidi="sw_KE"/>
        </w:rPr>
        <w:t xml:space="preserve">Waimbaji wanaimba kuhusu </w:t>
      </w:r>
      <w:r>
        <w:rPr>
          <w:b/>
          <w:lang w:val="sw_KE" w:bidi="sw_KE"/>
        </w:rPr>
        <w:t>wakuu</w:t>
      </w:r>
      <w:r>
        <w:rPr>
          <w:lang w:val="sw_KE" w:bidi="sw_KE"/>
        </w:rPr>
        <w:t xml:space="preserve"> wa Edomu na </w:t>
      </w:r>
      <w:r>
        <w:rPr>
          <w:b/>
          <w:lang w:val="sw_KE" w:bidi="sw_KE"/>
        </w:rPr>
        <w:t>viongozi</w:t>
      </w:r>
      <w:r>
        <w:rPr>
          <w:lang w:val="sw_KE" w:bidi="sw_KE"/>
        </w:rPr>
        <w:t xml:space="preserve"> wa Moabu. Machifu humaanisha viongozi wa kikabila au wa koo. Viongozi humaanisha watu wenye mamlaka. Katika lugha ya asili, wakuu na viongozi ni maneno mawili yenye maana sawa. Waimbaji wanatumia maneno mawili tofauti ili kufanya shairi liwe la kuvutia zaidi au zuri.</w:t>
      </w:r>
    </w:p>
    <w:p>
      <w:pPr/>
      <w:r>
        <w:rPr>
          <w:lang w:val="sw_KE" w:bidi="sw_KE"/>
        </w:rPr>
      </w:r>
      <w:r>
        <w:rPr>
          <w:lang w:val="sw_KE" w:bidi="sw_KE"/>
        </w:rPr>
        <w:t>Sitisha hapa na mjadili kama kikundi ni maneno au misemo gani mtakayotumia amani na ukimya. Ikiwa tayari umetafsiri neno hili katika kitabu kingine cha Biblia, tumia neno lile ulilotumia huko. Sitisha sauti hii hapa.</w:t>
      </w:r>
    </w:p>
    <w:p>
      <w:pPr/>
      <w:r>
        <w:rPr>
          <w:lang w:val="sw_KE" w:bidi="sw_KE"/>
        </w:rPr>
      </w:r>
      <w:r>
        <w:rPr>
          <w:lang w:val="sw_KE" w:bidi="sw_KE"/>
        </w:rPr>
        <w:t xml:space="preserve">Waimbaji wanasema kwamba wenyeji wa </w:t>
      </w:r>
      <w:r>
        <w:rPr>
          <w:b/>
          <w:lang w:val="sw_KE" w:bidi="sw_KE"/>
        </w:rPr>
        <w:t>Kanaani</w:t>
      </w:r>
      <w:r>
        <w:rPr>
          <w:lang w:val="sw_KE" w:bidi="sw_KE"/>
        </w:rPr>
        <w:t xml:space="preserve"> watayeyuka. Kanaani ni eneo la nchi ambayo iko kati ya Mto Yordani mashariki na Bahari ya Mediterania magharibi. Kanaani ilikuwa nchi ambayo Yahweh aliahidi kwa wazao wa Abrahamu na Yakobo. Tumia neno lile lile au fungu la maneno lile lile kwa ajili ya Farao kama ulivyotumia katika vifungu vilivyotangulia. Kwa maelezo zaidi, tafuteni neno dhambi katika Faharasa Kuu. </w:t>
      </w:r>
    </w:p>
    <w:p>
      <w:pPr/>
      <w:r>
        <w:rPr>
          <w:lang w:val="sw_KE" w:bidi="sw_KE"/>
        </w:rPr>
      </w:r>
      <w:r>
        <w:rPr>
          <w:lang w:val="sw_KE" w:bidi="sw_KE"/>
        </w:rPr>
        <w:t xml:space="preserve">Yahweh ataleta watu wa Yahweh kwa mlima wa Yahweh, au mlima wa urithi wa </w:t>
      </w:r>
      <w:r>
        <w:rPr>
          <w:b/>
          <w:lang w:val="sw_KE" w:bidi="sw_KE"/>
        </w:rPr>
        <w:t>Yahweh</w:t>
      </w:r>
      <w:r>
        <w:rPr>
          <w:lang w:val="sw_KE" w:bidi="sw_KE"/>
        </w:rPr>
        <w:t>. Hii pengine inarejelea eneo la mlima ambalo Yahweh ameahidi kuwapa Yakobo na uzao wa Yakobo, Waisraeli. Urithi ni mali ambayo mtu anapokea baada ya mtu mwingine kufa. Mtu huyo sasa ana haki ya kumiliki kitu hicho. Katika hali hii, Yahweh hapaswi kufa kwa Waisraeli kurithi nchi. Kama mtawala juu ya dunia yote, Yahweh ana mamlaka ya kutoa nchi kwa Waisraeli.</w:t>
      </w:r>
    </w:p>
    <w:p>
      <w:pPr/>
      <w:r>
        <w:rPr>
          <w:lang w:val="sw_KE" w:bidi="sw_KE"/>
        </w:rPr>
      </w:r>
      <w:r>
        <w:rPr>
          <w:lang w:val="sw_KE" w:bidi="sw_KE"/>
        </w:rPr>
        <w:t>Sitisha hapa na mjadili kama kikundi neno gani au kifungu gani cha maneno mtakachotumia kwa sabato Ikiwa tayari umetafsiri neno hili katika kitabu kingine cha Biblia, tumia neno lilelile ulilotumia huko.` Sitisha sauti hii hapa.</w:t>
      </w:r>
    </w:p>
    <w:p>
      <w:pPr/>
      <w:r>
        <w:rPr>
          <w:lang w:val="sw_KE" w:bidi="sw_KE"/>
        </w:rPr>
      </w:r>
      <w:r>
        <w:rPr>
          <w:lang w:val="sw_KE" w:bidi="sw_KE"/>
        </w:rPr>
        <w:t>Kisha, waimbaji wanauita mlima patakatifu. Mahali patakatifu ni mahali patakatifu pa ibada ya Yahweh. Yahweh ameanzisha au kusimamisha patakatifu hili.</w:t>
      </w:r>
    </w:p>
    <w:p>
      <w:pPr/>
      <w:r>
        <w:rPr>
          <w:lang w:val="sw_KE" w:bidi="sw_KE"/>
        </w:rPr>
      </w:r>
      <w:r>
        <w:rPr>
          <w:lang w:val="sw_KE" w:bidi="sw_KE"/>
        </w:rPr>
        <w:t xml:space="preserve">Sitisha hapa na mjadili kama kikundi neno gani au kifungu gani cha maneno mtakachotumia kwa sabato Tafuta neno </w:t>
      </w:r>
      <w:r>
        <w:rPr>
          <w:b/>
          <w:lang w:val="sw_KE" w:bidi="sw_KE"/>
        </w:rPr>
        <w:t>utukufu</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Waimbaji wanamalizia wimbo kwa kusema kwamba Yahweh atatawala au atamiliki milele na milele. Waimbaji wanasema Yahweh ni mfalme wao, ingawa waimbaji hawasemi neno mfalme. Katika lugha ya asili, neno lililotafsiriwa kama "utawala" linamaanisha kutawala kama mfalme.</w:t>
      </w:r>
    </w:p>
    <w:p>
      <w:pPr/>
      <w:r>
        <w:rPr>
          <w:lang w:val="sw_KE" w:bidi="sw_KE"/>
        </w:rPr>
      </w:r>
      <w:r>
        <w:rPr>
          <w:lang w:val="sw_KE" w:bidi="sw_KE"/>
        </w:rPr>
        <w:t xml:space="preserve">Simameni hapa na mjadili kama kikundi neno au kifungu cha maneno mtakachotumia kwa ajili ya </w:t>
      </w:r>
      <w:r>
        <w:rPr>
          <w:b/>
          <w:lang w:val="sw_KE" w:bidi="sw_KE"/>
        </w:rPr>
        <w:t>utawala</w:t>
      </w:r>
      <w:r>
        <w:rPr>
          <w:lang w:val="sw_KE" w:bidi="sw_KE"/>
        </w:rPr>
        <w:t>. Ikiwa tayari umetafsiri neno hili katika kitabu kingine cha Biblia, tumia neno lilelile ulilotumia huko. Kwa maelezo zaidi kuhusu mfalme,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Sitisha toleo hili hapa.</w:t>
      </w:r>
    </w:p>
    <w:p>
      <w:pPr/>
      <w:r>
        <w:rPr>
          <w:lang w:val="sw_KE" w:bidi="sw_KE"/>
        </w:rPr>
      </w:r>
      <w:r>
        <w:rPr>
          <w:lang w:val="sw_KE" w:bidi="sw_KE"/>
        </w:rPr>
        <w:t>Katika kipindi hiki, simulieni tena simulizi hii kwa pamoja katika lugha yenu.</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hisia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15:19–27</w:t>
      </w:r>
      <w:r>
        <w:rPr>
          <w:lang w:val="sw_KE" w:bidi="sw_KE"/>
        </w:rPr>
      </w:r>
    </w:p>
    <w:p>
      <w:pPr>
        <w:pStyle w:val="Heading3"/>
      </w:pPr>
      <w:r>
        <w:rPr>
          <w:lang w:val="sw_KE" w:bidi="sw_KE"/>
        </w:rPr>
        <w:t>Sikiliza na Moyo</w:t>
      </w:r>
    </w:p>
    <w:p>
      <w:pPr/>
      <w:r>
        <w:rPr>
          <w:lang w:val="sw_KE" w:bidi="sw_KE"/>
        </w:rPr>
      </w:r>
      <w:r>
        <w:rPr>
          <w:lang w:val="sw_KE" w:bidi="sw_KE"/>
        </w:rPr>
        <w:t xml:space="preserve">Katika hatua hii, sikilizeni Kutoka 15:19–27 na iwekeni mioyoni mwenu. </w:t>
      </w:r>
    </w:p>
    <w:p>
      <w:pPr/>
      <w:r>
        <w:rPr>
          <w:lang w:val="sw_KE" w:bidi="sw_KE"/>
        </w:rPr>
      </w:r>
      <w:r>
        <w:rPr>
          <w:lang w:val="sw_KE" w:bidi="sw_KE"/>
        </w:rPr>
        <w:t>Sikiliza toleo la sauti la Kutoka 15:19–27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Kifungu hiki kinatuambia nini kuhusu Mungu au Yesu?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15:19–27 katika tafsiri iliyo rahisi zaidi kueleweka.</w:t>
      </w:r>
    </w:p>
    <w:p>
      <w:pPr/>
      <w:r>
        <w:rPr>
          <w:lang w:val="sw_KE" w:bidi="sw_KE"/>
        </w:rPr>
      </w:r>
      <w:r>
        <w:rPr>
          <w:lang w:val="sw_KE" w:bidi="sw_KE"/>
        </w:rPr>
        <w:t>Yahweh ndiyo kwanza amewakomboa watu wake waliochaguliwa, Israeli, kutoka kwa Wamisri. Ingawa Wamisri walimfuata Musa na Waisraeli kupitia Bahari ya Shamu, Yahweh alifanya maji yaporomoke juu ya Wamisri na kuwaua wote. Musa na Waisraeli waliimba wimbo wa sifa kuhusu jinsi Yahweh alivyo. Sasa, Miriam na wanawake wanajiunga na wimbo wake, wakimsifu Yahweh kwa wokovu wake kutoka kwa Wamisri. Musa na Waisraeli wanaanza safari yao jangwani, na Yahweh anawajaribu na kisha anawatosheleza watu wake waliochaguliwa.</w:t>
      </w:r>
    </w:p>
    <w:p>
      <w:pPr/>
      <w:r>
        <w:rPr>
          <w:lang w:val="sw_KE" w:bidi="sw_KE"/>
        </w:rPr>
      </w:r>
      <w:r>
        <w:rPr>
          <w:lang w:val="sw_KE" w:bidi="sw_KE"/>
        </w:rPr>
        <w:t>Musa anasitisha simulizi yake baada ya wimbo wake ili kuwapa wasikilizaji wake muhtasari. Farao, au mfalme wa Misri, na magari yake waliwafukuza Waisraeli kuvuka Bahari ya Shamu, lakini wakati Waisraeli walipoivuka salama kwenye nchi kavu, Yahweh alifanya maji yafunike Wamisri kwa kishindo. Hii ilimaliza utumwa wa Waisraeli—hatimaye walikuwa huru! Musa anawakumbusha wasikilizaji wake kwamba Yahweh anastahili kusifiwa kwa uokoaji wake wa kishujaa wa watu wake kutoka kwa Farao na Wamisri.</w:t>
      </w:r>
    </w:p>
    <w:p>
      <w:pPr/>
      <w:r>
        <w:rPr>
          <w:lang w:val="sw_KE" w:bidi="sw_KE"/>
        </w:rPr>
      </w:r>
      <w:r>
        <w:rPr>
          <w:lang w:val="sw_KE" w:bidi="sw_KE"/>
        </w:rPr>
        <w:t xml:space="preserve">Simama hapa na uangalie picha ya </w:t>
      </w:r>
      <w:r>
        <w:rPr>
          <w:lang w:val="sw_KE" w:bidi="sw_KE"/>
        </w:rPr>
        <w:t>Bahari ya Shamu</w:t>
      </w:r>
      <w:r>
        <w:rPr>
          <w:lang w:val="sw_KE" w:bidi="sw_KE"/>
        </w:rPr>
        <w:t>. Sitisha sauti hii hapa.</w:t>
      </w:r>
    </w:p>
    <w:p>
      <w:pPr/>
      <w:r>
        <w:rPr>
          <w:lang w:val="sw_KE" w:bidi="sw_KE"/>
        </w:rPr>
      </w:r>
      <w:r>
        <w:rPr>
          <w:lang w:val="sw_KE" w:bidi="sw_KE"/>
        </w:rPr>
        <w:t>Kisha Musa anamtambulisha dada yake Miriam kwa mara ya kwanza, akimwita nabii wa kike na dada ya Haruni. Kuna uwezekano mkubwa zaidi, Musa anafuata kanuni za kitamaduni kwa kumtambua Miriam na mwanamume mkubwa zaidi wa familia badala ya yeye mwenyewe kama dada yake mwenyewe. Haruni alikuwa mkubwa kwa miaka mitatu kuliko Musa. Nabii wa kike ni mwanamke ambaye ni nabii—anazungumza ujumbe wa Yahweh kwa watu. Katika hali hii, Miriam aliimba kuhusu ushindi wa Yahweh juu ya Wamisri. Kutunga wimbo kuhusu ushindi wa Yahweh ilikuwa njia ya kitamaduni ya kuhifadhi historia ya Waisraeli ili uzao wao usisahau Yahweh ni nani au alichowatendea.</w:t>
      </w:r>
    </w:p>
    <w:p>
      <w:pPr/>
      <w:r>
        <w:rPr>
          <w:lang w:val="sw_KE" w:bidi="sw_KE"/>
        </w:rPr>
      </w:r>
      <w:r>
        <w:rPr>
          <w:lang w:val="sw_KE" w:bidi="sw_KE"/>
        </w:rPr>
        <w:t>Miriam anaongoza wanawake katika uimbaji. Wimbo wa Miriam ni sawa na wimbo wa Musa, tofauti pekee ni kwamba Miriam anasema, "Mwimbieni Bwana" badala ya "Nitamwimbia Bwana." Kuna uwezekano mkubwa kwamba Miriam anawaongoza wanawake kuimba wimbo wa Musa ili kuwajibu wanaume. Wakati huu tu, wanawake walicheza katika mduara au kwa kujizungusha na matari. Matari ni chombo cha muziki chenye umbo la duara kilichofunikwa na ngozi ya mnyama iliyokazwa kama ngoma. Wanawake wanapiga matari kwa vidole vyao ili kuunda muziki. Ingawa baadhi ya tafsiri zinasema tamburini, dufu ni tofauti kwa sababu haijumuishi diski zile zile za chuma karibu na kingo ambazo hufanya chombo hicho kutoa mlio wa mtikisiko.</w:t>
      </w:r>
    </w:p>
    <w:p>
      <w:pPr/>
      <w:r>
        <w:rPr>
          <w:lang w:val="sw_KE" w:bidi="sw_KE"/>
        </w:rPr>
      </w:r>
      <w:r>
        <w:rPr>
          <w:lang w:val="sw_KE" w:bidi="sw_KE"/>
        </w:rPr>
        <w:t xml:space="preserve">Simameni hapa na angalieni picha ya </w:t>
      </w:r>
      <w:r>
        <w:rPr>
          <w:lang w:val="sw_KE" w:bidi="sw_KE"/>
        </w:rPr>
        <w:t>matari</w:t>
      </w:r>
      <w:r>
        <w:rPr>
          <w:lang w:val="sw_KE" w:bidi="sw_KE"/>
        </w:rPr>
        <w:t xml:space="preserve"> kama kikundi. Imba wimbo wa ushindi kutoka kwa utamaduni wako. Je, ni majukumu yapi tofauti ya wanaume na wanawake wanapoimba nyimbo za kitamaduni pamoja? Sitisha sauti hii hapa.</w:t>
      </w:r>
    </w:p>
    <w:p>
      <w:pPr/>
      <w:r>
        <w:rPr>
          <w:lang w:val="sw_KE" w:bidi="sw_KE"/>
        </w:rPr>
      </w:r>
      <w:r>
        <w:rPr>
          <w:lang w:val="sw_KE" w:bidi="sw_KE"/>
        </w:rPr>
        <w:t>Sasa kwa kuwa Yahweh ametimiza ahadi yake na kuwaokoa watu wake waliochaguliwa, simulizi ya Musa inaanza kubadilika. Kama unavyokumbuka, Yehova alimwahidi Musa katika kile kichaka kilichokuwa kinawaka kwamba angewakomboa watu wake kutoka Misri na kuwaongoza katika nchi ambayo Yehova aliahidi. Sasa kwa kuwa Yahweh amewaweka huru watu wake, Musa anaanza kuwaongoza kwenye safari kuelekea Mlima Sinai na hatimaye, nchi ya ahadi. Musa anawaongoza watu kutoka katika Bahari ya Shamu kuingia jangwa la Shur. Hii ilikuwa ni nyika kavu sana ambapo watu wachache waliishi kaskazini mwa Sinai.</w:t>
      </w:r>
    </w:p>
    <w:p>
      <w:pPr/>
      <w:r>
        <w:rPr>
          <w:lang w:val="sw_KE" w:bidi="sw_KE"/>
        </w:rPr>
      </w:r>
      <w:r>
        <w:rPr>
          <w:lang w:val="sw_KE" w:bidi="sw_KE"/>
        </w:rPr>
        <w:t xml:space="preserve">Simama hapa kama kikundi na mwangalie ramani na picha ya </w:t>
      </w:r>
      <w:r>
        <w:rPr>
          <w:lang w:val="sw_KE" w:bidi="sw_KE"/>
        </w:rPr>
        <w:t>jangwa la Shur</w:t>
      </w:r>
      <w:r>
        <w:rPr>
          <w:lang w:val="sw_KE" w:bidi="sw_KE"/>
        </w:rPr>
        <w:t>. Sitisha sauti hii hapa.</w:t>
      </w:r>
    </w:p>
    <w:p>
      <w:pPr/>
      <w:r>
        <w:rPr>
          <w:lang w:val="sw_KE" w:bidi="sw_KE"/>
        </w:rPr>
      </w:r>
      <w:r>
        <w:rPr>
          <w:lang w:val="sw_KE" w:bidi="sw_KE"/>
        </w:rPr>
        <w:t>Waisraeli walisafiri siku tatu jangwani bila kupata maji. Wanapofika Marah, mahali ambapo palikuwa na mimea na maji, hawawezi kunywa maji hayo kwa sababu yalikuwa na uchungu na ladha mbaya. Ingawa maji yalikuwa angavu na yalionekana kama yanaweza kunyweka, ladha ilikuwa mbaya sana kiasi kwamba Waisraeli hawakuweza kuyanywa. Musa hakosi kuwakumbusha wasikilizaji wake kwamba neno Marah linamaanisha uchungu. Waisraeli wanasahau haraka matendo ya ajabu ya Yahweh katika Misri na kuanza kunung'unika au kulalamika kwa Musa. Kwa sababu Musa alikuwa mwakilishi aliyechaguliwa na Yahweh kwa watu wake, watu hao kimsingi wanalalamika dhidi ya Yahweh wanapomwuliza Musa watakachokunywa. Musa anapaza sauti au anaomba kwa bidii kwa Bwana, Yahweh. Yahweh kwa mara nyingine tena anaonyesha kujali watu wake kwa kumpa Musa suluhisho. Yahweh anamfanya Musa aone mti, au kipande cha mbao. Musa anamsikiliza Yahweh na kutupa kuni ndani ya maji. Maji yanakuwa matamu. Katika muktadha huu, neno "tamu" linamaanisha kitu cha kupendeza au kinachoweza kunywewa. Hatujui kwa nini mti huu maalum ulifanya maji kuwa matamu lakini ni wazi kwamba ulikuwa muujiza, au kitu ambacho Yahweh pekee ndiye anayeweza kufanya.</w:t>
      </w:r>
    </w:p>
    <w:p>
      <w:pPr/>
      <w:r>
        <w:rPr>
          <w:lang w:val="sw_KE" w:bidi="sw_KE"/>
        </w:rPr>
      </w:r>
      <w:r>
        <w:rPr>
          <w:lang w:val="sw_KE" w:bidi="sw_KE"/>
        </w:rPr>
        <w:t>Acha na mjadili kama kikundi: Katika utamaduni wenu, wakati kuna migogoro ya kijamii, watu wanalalamika kwa nani? Watu wanalalamika vipi? Sitisha sauti hii hapa.</w:t>
      </w:r>
    </w:p>
    <w:p>
      <w:pPr/>
      <w:r>
        <w:rPr>
          <w:lang w:val="sw_KE" w:bidi="sw_KE"/>
        </w:rPr>
      </w:r>
      <w:r>
        <w:rPr>
          <w:lang w:val="sw_KE" w:bidi="sw_KE"/>
        </w:rPr>
        <w:t>Bwana, au Yahweh, kisha anawapa watu wake amri au sheria. Sheria au uamuzi, na maelekezo, yanaelezea dhana ileile ingawa ni maneno tofauti kidogo. Amri na maelekezo yote mawili yanarejelea tendo lilelile—Yahweh anawapa watu wake waliochaguliwa kanuni isiyobadilika ya kuishi kwayo baada ya kuwathibitisha au kuwajaribu. Yahweh aliwajaribu Waisraeli kwa kuwaruhusu kusafiri kwa siku tatu bila maji kisha kuwasili mahali ambapo maji hayakufaa kunywa. Yahweh anawaambia watu wake kwamba ikiwa wanafanya mambo matatu atawapa ulinzi wa kimungu. Yahweh anataka watu wake wamsikilize kwa makini ili kujua mapenzi yake. Anataka wafanye kile kilicho sahihi machoni mwake, ambacho kinamaanisha kufanya kile Yahweh anachokiona kuwa sahihi. Yahweh pia anataka watu watii sheria zake. Yahweh anasema kwamba ikiwa watamsikiliza Yahweh Mungu wao, Bwana Mungu wao, basi hatawapa magonjwa yale yale kama Wamisri. Yahweh hatumii tu jina lake la kibinafsi, Yahweh, bali pia anasema kwamba kwa kweli yeye ni Mungu wa Waisraeli. Yahweh anapowaambia kuwa hawatapatwa na magonjwa yale yaleyale kama Wamisri, Yahweh hasemi kwamba Waisraeli hawataugua kamwe. Badala yake, Yahweh anaahidi kwamba watu wake hawatalazimika kuwa na wasiwasi kuhusu kuadhibiwa kama Wamisri kwa mapigo ikiwa watamtii. Badala yake, wanaweza kumgeukia Yahweh kama daktari wao au mponyaji wao.</w:t>
      </w:r>
    </w:p>
    <w:p>
      <w:pPr/>
      <w:r>
        <w:rPr>
          <w:lang w:val="sw_KE" w:bidi="sw_KE"/>
        </w:rPr>
      </w:r>
      <w:r>
        <w:rPr>
          <w:lang w:val="sw_KE" w:bidi="sw_KE"/>
        </w:rPr>
        <w:t>Kisha Waisraeli wanasafiri kutoka Marah hadi Elim ili kutafuta mahali pa kambi. Ingawa ni vigumu kujua mahali hasa Elim iko, kwa sababu Waisraeli walikuwa wakisafiri kuelekea Sinai, tunajua ilikuwa mahali fulani kati ya Bahari ya Shamu na Mlima Sinai. Elim ulikuwa kando ya mto kwa hivyo ulikuwa na maji mengi kutoka kwa chemchem za asili au mashimo yanayomwagilia maji Pia kulikuwa na mitende 70 ambayo inazalisha matunda, kwa hivyo inawezekana kulikuwa na matunda kwa watu kula. Yahweh anawatunza watu wake kwa muujiza kwa kutoa maji na kivuli katikati ya jangwa.</w:t>
      </w:r>
    </w:p>
    <w:p>
      <w:pPr/>
      <w:r>
        <w:rPr>
          <w:lang w:val="sw_KE" w:bidi="sw_KE"/>
        </w:rPr>
      </w:r>
      <w:r>
        <w:rPr>
          <w:lang w:val="sw_KE" w:bidi="sw_KE"/>
        </w:rPr>
        <w:t xml:space="preserve">Simama hapa na mwangalie ramani ya </w:t>
      </w:r>
      <w:r>
        <w:rPr>
          <w:lang w:val="sw_KE" w:bidi="sw_KE"/>
        </w:rPr>
        <w:t>Marah na Elim</w:t>
      </w:r>
      <w:r>
        <w:rPr>
          <w:lang w:val="sw_KE" w:bidi="sw_KE"/>
        </w:rPr>
        <w:t xml:space="preserve"> na picha ya </w:t>
      </w:r>
      <w:r>
        <w:rPr>
          <w:lang w:val="sw_KE" w:bidi="sw_KE"/>
        </w:rPr>
        <w:t>mtende</w:t>
      </w:r>
      <w:r>
        <w:rPr>
          <w:lang w:val="sw_KE" w:bidi="sw_KE"/>
        </w:rPr>
        <w:t xml:space="preserve"> kama kikundi. Sitisha sauti hii hapa.</w:t>
      </w:r>
    </w:p>
    <w:p>
      <w:pPr/>
      <w:r>
        <w:rPr>
          <w:lang w:val="sw_KE" w:bidi="sw_KE"/>
        </w:rPr>
      </w:r>
      <w:r>
        <w:rPr>
          <w:lang w:val="sw_KE" w:bidi="sw_KE"/>
        </w:rPr>
        <w:t>Hii itakuwa ya kwanza kati ya vipimo kadhaa Yahweh anawapa watu wake wakati wanasafiri jangwani kuelekea Nchi ya Ahadi.</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15:19–27 katika tafsiri iliyo rahisi zaidi kueleweka.</w:t>
      </w:r>
    </w:p>
    <w:p>
      <w:pPr/>
      <w:r>
        <w:rPr>
          <w:lang w:val="sw_KE" w:bidi="sw_KE"/>
        </w:rPr>
      </w:r>
      <w:r>
        <w:rPr>
          <w:lang w:val="sw_KE" w:bidi="sw_KE"/>
        </w:rPr>
        <w:t>Katika hatua hii, kikundi kitafafanua matukio, wahusika, na mazingira ya kifungu hiki. Kisha kikundi kitawazia kifungu hiki.</w:t>
      </w:r>
    </w:p>
    <w:p>
      <w:pPr/>
      <w:r>
        <w:rPr>
          <w:lang w:val="sw_KE" w:bidi="sw_KE"/>
        </w:rPr>
      </w:r>
      <w:r>
        <w:rPr>
          <w:lang w:val="sw_KE" w:bidi="sw_KE"/>
        </w:rPr>
        <w:t>Kifungu hiki kina matukio manne.</w:t>
      </w:r>
    </w:p>
    <w:p>
      <w:pPr/>
      <w:r>
        <w:rPr>
          <w:lang w:val="sw_KE" w:bidi="sw_KE"/>
        </w:rPr>
      </w:r>
      <w:r>
        <w:rPr>
          <w:b/>
          <w:lang w:val="sw_KE" w:bidi="sw_KE"/>
        </w:rPr>
        <w:t>Katika tukio la kwanza:</w:t>
      </w:r>
      <w:r>
        <w:rPr>
          <w:lang w:val="sw_KE" w:bidi="sw_KE"/>
        </w:rPr>
        <w:t xml:space="preserve"> Wamisri wanawafuata Waisraeli kuvuka Bahari ya Shamu. Waisraeli wanatembea kwenye nchi kavu na wako salama lakini Yahweh anafunga maji kwa Farao na Wamisri, kuwaua wote.</w:t>
      </w:r>
    </w:p>
    <w:p>
      <w:pPr/>
      <w:r>
        <w:rPr>
          <w:lang w:val="sw_KE" w:bidi="sw_KE"/>
        </w:rPr>
      </w:r>
      <w:r>
        <w:rPr>
          <w:b/>
          <w:lang w:val="sw_KE" w:bidi="sw_KE"/>
        </w:rPr>
        <w:t>Katika tukio la pili:</w:t>
      </w:r>
      <w:r>
        <w:rPr>
          <w:lang w:val="sw_KE" w:bidi="sw_KE"/>
        </w:rPr>
        <w:t xml:space="preserve"> Baadaye, Musa anawaongoza Waisraeli kumsifu Yahweh kwa wimbo. Kisha Miriam anawaongoza wanawake kuimba. Wanawake wanarudia wimbo wa Musa kwa wanaume na kucheza na matari.</w:t>
      </w:r>
    </w:p>
    <w:p>
      <w:pPr/>
      <w:r>
        <w:rPr>
          <w:lang w:val="sw_KE" w:bidi="sw_KE"/>
        </w:rPr>
      </w:r>
      <w:r>
        <w:rPr>
          <w:b/>
          <w:lang w:val="sw_KE" w:bidi="sw_KE"/>
        </w:rPr>
        <w:t>Katika tukio la tatu:</w:t>
      </w:r>
      <w:r>
        <w:rPr>
          <w:lang w:val="sw_KE" w:bidi="sw_KE"/>
        </w:rPr>
        <w:t xml:space="preserve"> Musa anawaongoza Waisraeli jangwani. Wanasafiri kwa siku tatu bila maji mpaka wafike Marah. Hawawezi kunywa maji kwa sababu ni machungu sana. Wanalalamika kwa Musa </w:t>
      </w:r>
    </w:p>
    <w:p>
      <w:pPr/>
      <w:r>
        <w:rPr>
          <w:lang w:val="sw_KE" w:bidi="sw_KE"/>
        </w:rPr>
      </w:r>
      <w:r>
        <w:rPr>
          <w:b/>
          <w:lang w:val="sw_KE" w:bidi="sw_KE"/>
        </w:rPr>
        <w:t>Katika tukio la nne:</w:t>
      </w:r>
      <w:r>
        <w:rPr>
          <w:lang w:val="sw_KE" w:bidi="sw_KE"/>
        </w:rPr>
        <w:t xml:space="preserve"> Musa anamwomba Yahweh msaada. Yahweh anamfanya Musa atupe tawi ndani ya maji ambalo linafanya maji yawe ya kunywa. Yahweh anawaambia watu wake kwamba ikiwa watasikiliza sauti yake, fanya kile anachofikiri ni sahihi, na kufuata amri zake, basi hatawafanya wateseke kama Wamisri. Yahweh anasema atakuwa mponyaji wao.</w:t>
      </w:r>
    </w:p>
    <w:p>
      <w:pPr/>
      <w:r>
        <w:rPr>
          <w:lang w:val="sw_KE" w:bidi="sw_KE"/>
        </w:rPr>
      </w:r>
      <w:r>
        <w:rPr>
          <w:b/>
          <w:lang w:val="sw_KE" w:bidi="sw_KE"/>
        </w:rPr>
        <w:t>Katika tukio la tano:</w:t>
      </w:r>
      <w:r>
        <w:rPr>
          <w:lang w:val="sw_KE" w:bidi="sw_KE"/>
        </w:rPr>
        <w:t xml:space="preserve"> Waisraeli wanasafiri kuelekea Elim. Wanapumzika chini ya miti ya mitende na kunywa maji safi kutoka kwa chemichimi.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Haruni (kaka ya Musa)</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Magari ya vita ya Misri</w:t>
      </w:r>
    </w:p>
    <w:p>
      <w:pPr>
        <w:pStyle w:val="ListBullet"/>
        <w:spacing w:line="240" w:lineRule="auto"/>
        <w:ind w:left="720"/>
      </w:pPr>
      <w:r>
        <w:rPr>
          <w:lang w:val="sw_KE" w:bidi="sw_KE"/>
        </w:rPr>
      </w:r>
      <w:r>
        <w:rPr>
          <w:lang w:val="sw_KE" w:bidi="sw_KE"/>
        </w:rPr>
        <w:t>Waisraeli</w:t>
      </w:r>
    </w:p>
    <w:p>
      <w:pPr>
        <w:pStyle w:val="ListBullet"/>
        <w:spacing w:line="240" w:lineRule="auto"/>
        <w:ind w:left="720"/>
      </w:pPr>
      <w:r>
        <w:rPr>
          <w:lang w:val="sw_KE" w:bidi="sw_KE"/>
        </w:rPr>
      </w:r>
      <w:r>
        <w:rPr>
          <w:lang w:val="sw_KE" w:bidi="sw_KE"/>
        </w:rPr>
        <w:t>Miriam</w:t>
      </w:r>
    </w:p>
    <w:p>
      <w:pPr>
        <w:pStyle w:val="ListBullet"/>
        <w:spacing w:line="240" w:lineRule="auto"/>
        <w:ind w:left="720"/>
      </w:pPr>
      <w:r>
        <w:rPr>
          <w:lang w:val="sw_KE" w:bidi="sw_KE"/>
        </w:rPr>
      </w:r>
      <w:r>
        <w:rPr>
          <w:lang w:val="sw_KE" w:bidi="sw_KE"/>
        </w:rPr>
        <w:t>Wanawake ambao wanaimba na kucheza</w:t>
      </w:r>
    </w:p>
    <w:p>
      <w:pPr/>
      <w:r>
        <w:rPr>
          <w:lang w:val="sw_KE" w:bidi="sw_KE"/>
        </w:rPr>
      </w:r>
      <w:r>
        <w:rPr>
          <w:lang w:val="sw_KE" w:bidi="sw_KE"/>
        </w:rPr>
        <w:t>Mkiwa kama kikundi, zingatia sehemu hizi za mazingira ya hadithi:</w:t>
      </w:r>
    </w:p>
    <w:p>
      <w:pPr/>
      <w:r>
        <w:rPr>
          <w:lang w:val="sw_KE" w:bidi="sw_KE"/>
        </w:rPr>
      </w:r>
      <w:r>
        <w:rPr>
          <w:lang w:val="sw_KE" w:bidi="sw_KE"/>
        </w:rPr>
        <w:t>Ni muhimu kukumbuka kwamba Yahweh amewaokoa watu wake kutoka utumwani kwa kuifanya Bahari ya Shamu kuangukia mfalme wa Misri na jeshi lake.</w:t>
      </w:r>
    </w:p>
    <w:p>
      <w:pPr/>
      <w:r>
        <w:rPr>
          <w:lang w:val="sw_KE" w:bidi="sw_KE"/>
        </w:rPr>
      </w:r>
      <w:r>
        <w:rPr>
          <w:lang w:val="sw_KE" w:bidi="sw_KE"/>
        </w:rPr>
        <w:t>Musa anaanza kifungu hiki kwa muhtasari wa jinsi Yahweh alivyofanya maji kurudi juu ya Wamisri wakati Waisraeli walivuka kwenye nchi kavu. Musa pengine anatoa muhtasari huu ili kuelezea sababu ya Miriam kuimba wimbo wa sifa kwa Yahweh.</w:t>
      </w:r>
    </w:p>
    <w:p>
      <w:pPr/>
      <w:r>
        <w:rPr>
          <w:lang w:val="sw_KE" w:bidi="sw_KE"/>
        </w:rPr>
      </w:r>
      <w:r>
        <w:rPr>
          <w:lang w:val="sw_KE" w:bidi="sw_KE"/>
        </w:rPr>
        <w:t>Miriam si tu nabii mwanamke na dada yake Haruni, bali pia dada yake Musa. Musa kuna uwezekano mkubwa kwamba anasema yeye ni dada ya Haruni kwa sababu Haruni alikuwa mwanamume mkubwa zaidi katika familia.</w:t>
      </w:r>
    </w:p>
    <w:p>
      <w:pPr/>
      <w:r>
        <w:rPr>
          <w:lang w:val="sw_KE" w:bidi="sw_KE"/>
        </w:rPr>
      </w:r>
      <w:r>
        <w:rPr>
          <w:lang w:val="sw_KE" w:bidi="sw_KE"/>
        </w:rPr>
        <w:t>Miriam haimbii wimbo tofauti na Musa, bali wimbo uleule wa sifa kwa Yahweh. Miriam anawaongoza wanawake kuimba na kucheza, kucheza matari, au ngoma za mkono. Wanawake wanarudia wimbo wa Musa kwa wanaume. Ingawa mstari wa kwanza tu ulioandikwa, wanawake kuna uwezekano mkubwa kwamba waliimba wimbo wote kwa wanaume. Wimbo huu ulikuwa njia ya kitamaduni ya kupitisha hadithi ya ushindi wa Yahweh juu ya Farao kwa uzao wa baadaye wa Waisraeli.</w:t>
      </w:r>
    </w:p>
    <w:p>
      <w:pPr/>
      <w:r>
        <w:rPr>
          <w:lang w:val="sw_KE" w:bidi="sw_KE"/>
        </w:rPr>
      </w:r>
      <w:r>
        <w:rPr>
          <w:lang w:val="sw_KE" w:bidi="sw_KE"/>
        </w:rPr>
        <w:t>Ni muhimu kukumbuka kwamba Musa aliamuru au kuwaongoza Waisraeli kuondoka katika eneo la Bahari ya Shamu.</w:t>
      </w:r>
    </w:p>
    <w:p>
      <w:pPr/>
      <w:r>
        <w:rPr>
          <w:lang w:val="sw_KE" w:bidi="sw_KE"/>
        </w:rPr>
      </w:r>
      <w:r>
        <w:rPr>
          <w:lang w:val="sw_KE" w:bidi="sw_KE"/>
        </w:rPr>
        <w:t>Ni muhimu kukumbuka kwamba Waisraeli walikuwa kikundi cha wanaume 600,000 pamoja na wanawake na watoto wanaosafiri na mali zao zote na wanyama. Walikuwa kikundi kikubwa sana kilichokuwa kikisafiri kupitia jangwa. Kuna uwezekano mkubwa walileta maji kwa ajili ya safari hiyo katika viriba. Wanyama wao pia wangehitaji maji ili kuishi. Baada ya siku tatu, kuna uwezekano mkubwa kwamba usambazaji wao wa maji ulikuwa wa chini, ambao ungewafanya waogope</w:t>
      </w:r>
    </w:p>
    <w:p>
      <w:pPr/>
      <w:r>
        <w:rPr>
          <w:lang w:val="sw_KE" w:bidi="sw_KE"/>
        </w:rPr>
      </w:r>
      <w:r>
        <w:rPr>
          <w:lang w:val="sw_KE" w:bidi="sw_KE"/>
        </w:rPr>
        <w:t>Simama na mjadili kama kikundi: Ni tofauti vipi kutembea peke yako, kuliko kutembea na watu wengi pamoja na familia zao na wanyama wao? Sitisha sauti hii hapa.</w:t>
      </w:r>
    </w:p>
    <w:p>
      <w:pPr/>
      <w:r>
        <w:rPr>
          <w:lang w:val="sw_KE" w:bidi="sw_KE"/>
        </w:rPr>
      </w:r>
      <w:r>
        <w:rPr>
          <w:lang w:val="sw_KE" w:bidi="sw_KE"/>
        </w:rPr>
        <w:t>Waisraeli wanawasili katika oasisi ya Marah. Oasisi ni eneo katika jangwa lenye mimea na maji. Ni muhimu kukumbuka kwamba maji katika Marah na Elim yalikuwa vyanzo vya maji ya ardhi. Haya yalikuwa mashimo ya kumwagilia asili ambapo watu na wanyama wangeweza kunywa maji safi. Hata hivyo, watu hawakuweza kunywa maji katika Marah kwa sababu yalikuwa machungu.</w:t>
      </w:r>
    </w:p>
    <w:p>
      <w:pPr/>
      <w:r>
        <w:rPr>
          <w:lang w:val="sw_KE" w:bidi="sw_KE"/>
        </w:rPr>
      </w:r>
      <w:r>
        <w:rPr>
          <w:lang w:val="sw_KE" w:bidi="sw_KE"/>
        </w:rPr>
        <w:t>Ni muhimu kutambua kwamba mwandishi anamtaja Marah kabla ya maelezo ya jina. Marah, ambayo inamaanisha uchungu, ilipewa jina hilo baada ya Waisraeli kugundua kwamba maji yalikuwa machungu.</w:t>
      </w:r>
    </w:p>
    <w:p>
      <w:pPr/>
      <w:r>
        <w:rPr>
          <w:lang w:val="sw_KE" w:bidi="sw_KE"/>
        </w:rPr>
      </w:r>
      <w:r>
        <w:rPr>
          <w:lang w:val="sw_KE" w:bidi="sw_KE"/>
        </w:rPr>
        <w:t>Musa anaomba na Yahweh anamwonyesha kipande cha kuni cha kutupa katika maji ili kuifanya kuwa tamu au inayoweza kunywa. Kisha Yahweh anawapa watu wake amri—au sheria ya kuongoza maisha.</w:t>
      </w:r>
    </w:p>
    <w:p>
      <w:pPr/>
      <w:r>
        <w:rPr>
          <w:lang w:val="sw_KE" w:bidi="sw_KE"/>
        </w:rPr>
      </w:r>
      <w:r>
        <w:rPr>
          <w:lang w:val="sw_KE" w:bidi="sw_KE"/>
        </w:rPr>
        <w:t>Musa anasema Bwana, au Yahweh, alitoa amri na maelekezo kwa watu wake kufuata. Amri na maelekezo yana maana tofauti kidogo. Sheria inamaanisha kanuni, au wajibu, wakati maagizo yanarejelea uamuzi wa kisheria. Ni kawaida kwa Kiebrania kutumia maneno mawili yenye maana sawa ili kurejelea tendo lilelile.</w:t>
      </w:r>
    </w:p>
    <w:p>
      <w:pPr/>
      <w:r>
        <w:rPr>
          <w:lang w:val="sw_KE" w:bidi="sw_KE"/>
        </w:rPr>
      </w:r>
      <w:r>
        <w:rPr>
          <w:lang w:val="sw_KE" w:bidi="sw_KE"/>
        </w:rPr>
        <w:t>Yahweh anawaambia watu wake wasikilize sauti yake, wafanye kile kilicho sahihi machoni mwake, na watii amri zake. Ikiwa Waisraeli wanamtii Yahweh, basi hawatapata magonjwa yoyote ambayo Wamisri walipata. Wakati Yahweh anasema anataka watu wake wafanye kile kilicho sahihi machoni mwake, kifungu hiki kinamaanisha kwamba anataka wafanye kile anachofikiri kuwa sahihi. Anataka watu wake watii sauti yake.</w:t>
      </w:r>
    </w:p>
    <w:p>
      <w:pPr/>
      <w:r>
        <w:rPr>
          <w:lang w:val="sw_KE" w:bidi="sw_KE"/>
        </w:rPr>
      </w:r>
      <w:r>
        <w:rPr>
          <w:lang w:val="sw_KE" w:bidi="sw_KE"/>
        </w:rPr>
        <w:t>Kisha Yahweh anawakumbusha watu wake yeye ni nani. Anasema, "Mimi ni Yahweh, anayekuponya."</w:t>
      </w:r>
    </w:p>
    <w:p>
      <w:pPr/>
      <w:r>
        <w:rPr>
          <w:lang w:val="sw_KE" w:bidi="sw_KE"/>
        </w:rPr>
      </w:r>
      <w:r>
        <w:rPr>
          <w:lang w:val="sw_KE" w:bidi="sw_KE"/>
        </w:rPr>
        <w:t xml:space="preserve">Sasa, kikundi kinapaswa kutengeneza ubao wa hadithi, kuchora, au kutumia vitu ili kuonyesha kifungu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15:19–27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Haruni (kaka ya Musa)</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Magari ya vita ya Misri</w:t>
      </w:r>
    </w:p>
    <w:p>
      <w:pPr>
        <w:pStyle w:val="ListBullet"/>
        <w:spacing w:line="240" w:lineRule="auto"/>
        <w:ind w:left="720"/>
      </w:pPr>
      <w:r>
        <w:rPr>
          <w:lang w:val="sw_KE" w:bidi="sw_KE"/>
        </w:rPr>
      </w:r>
      <w:r>
        <w:rPr>
          <w:lang w:val="sw_KE" w:bidi="sw_KE"/>
        </w:rPr>
        <w:t>Waisraeli</w:t>
      </w:r>
    </w:p>
    <w:p>
      <w:pPr>
        <w:pStyle w:val="ListBullet"/>
        <w:spacing w:line="240" w:lineRule="auto"/>
        <w:ind w:left="720"/>
      </w:pPr>
      <w:r>
        <w:rPr>
          <w:lang w:val="sw_KE" w:bidi="sw_KE"/>
        </w:rPr>
      </w:r>
      <w:r>
        <w:rPr>
          <w:lang w:val="sw_KE" w:bidi="sw_KE"/>
        </w:rPr>
        <w:t>Miriam</w:t>
      </w:r>
    </w:p>
    <w:p>
      <w:pPr>
        <w:pStyle w:val="ListBullet"/>
        <w:spacing w:line="240" w:lineRule="auto"/>
        <w:ind w:left="720"/>
      </w:pPr>
      <w:r>
        <w:rPr>
          <w:lang w:val="sw_KE" w:bidi="sw_KE"/>
        </w:rPr>
      </w:r>
      <w:r>
        <w:rPr>
          <w:lang w:val="sw_KE" w:bidi="sw_KE"/>
        </w:rPr>
        <w:t>Wanawake ambao wanaimba na kucheza</w:t>
      </w:r>
    </w:p>
    <w:p>
      <w:pPr/>
      <w:r>
        <w:rPr>
          <w:lang w:val="sw_KE" w:bidi="sw_KE"/>
        </w:rPr>
      </w:r>
      <w:r>
        <w:rPr>
          <w:lang w:val="sw_KE" w:bidi="sw_KE"/>
        </w:rPr>
        <w:t>Kama kikundi, igizeni kifungu hiki mara mbili. Unapaswa kuigiza kifungu hiki kwa lugha yako mwenyewe.</w:t>
      </w:r>
    </w:p>
    <w:p>
      <w:pPr/>
      <w:r>
        <w:rPr>
          <w:lang w:val="sw_KE" w:bidi="sw_KE"/>
        </w:rPr>
      </w:r>
      <w:r>
        <w:rPr>
          <w:lang w:val="sw_KE" w:bidi="sw_KE"/>
        </w:rPr>
        <w:t>Kwanza, igizeni kifungu hiki bila kusitisha. Zingatia mazungumzo, mtiririko, muundo wa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vipindi fulani vya igizo, sitisha igizo hili na muulize yule anayeigiza mhusika, "Unahisi nini au unawaza nini?" Muigizaji anayeigiza wahusika hao anapaswa kueleza hisia au mawazo yake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Igiza muhtasari uliotolewa na Musa. Wamisri wanawafuata Waisraeli kuvuka Bahari ya Shamu. Waisraeli wanatembea kwenye nchi kavu na wako salama, lakini Yahweh anayafunga maji juu ya Farao na magari ya vita ya Wamisri. Farao na Wamisri wanakufa katika maji. Musa anaimba wimbo wa sifa na ushindi kuhusu jinsi Yahweh alivyo. Miriam anawaongoza wanawake kuimba wimbo wa Musa kwa wanaume na wanacheza na matari.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Waisraeli, "Mnahisi vipi au mnawaza nini?" Mtu huyo huenda akajibu mambo kama: "Kwa hofu" Hakuna mungu kama Yahweh wetu!" au "Huru! Msifu Yahweh hatimaye tuko huru. Farao ameshindwa," au "Furaha. Ninataka daima kusherehekea na kukumbuka kile Yahweh ametufanyia."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Musa akiwaongoza Waisraeli, kikundi cha maelfu ya watu na wanyama, katika jangwa la Shur. Wanasafiri kwa siku tatu na hawawezi kupata maji safi. Hatimaye wanafika Marah ambapo kuna maji na mimea.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Waisraeli, "Unahisi vipi au unawaza nini?" Mtu huyo anaweza kujibu mambo kama, "Nimepata nafuu. Sasa tunaweza kuwanywesha wanyama wetu na kujaza viriba vyetu vya maji! au "Hiyo ingekuwa mbaya ikiwa hatuwezi kupata maji katika jangwa!" au "Anafikiria. Sikuwahi kufikiria jinsi maisha yangekuwa baada ya Misri."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Waisraeli wakionja maji lakini ni machungu sana hata hawawezi kuyanywa. Wanalalamika kwa Musa, wakiuliza, "Tutaokolewa nini?"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huyo anaweza kujibu mambo kama, "Nimekasirika. Kwa nini wanalalamika katika ishara ya kwanza ya taabu! Je, walisahau kile Yahweh alichofanya hivi karibuni?" au "Kukata tamaa. Ninapaswa kufanya nini? Kuna watu wengi sana wa kuwatunza," au "Mwenye azimio." Najua Yahweh atanionyesha kile cha kufanya.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Musa akimwomba Yahweh kwa msaada. Yahweh anamwonyesha Musa tawi la kutupa katika maji ambalo linafanya maji yawe ya kunywa. Yahweh anawaambia watu wake kwamba ikiwa watasikiliza sauti yake, fanya kile anachofikiri ni sahihi, na kufuata amri zake, basi hatawafanya wateseke kama Wamisri. Yahweh anasema atakuwa mponyaji wao.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Waisraeli, "Mnahisi vipi au mnawaza nini?" Mtu huyo anaweza kujibu mambo kama, "Aibu." Nilisahau jinsi Yahweh alivyo na nguvu," au "Mwenye kufikiri. Kumfuata Yahweh ni ngumu, lakini ninahisi kutunzwa Ninafurahi atakuwa mponyaji wetu," au "Nashangaa. Yahweh ana nguvu juu ya kila kitu."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Waisraeli wakisafiri kuelekea Elim ambapo wanapumzika chini ya mitende na kunywa maji safi ya chini ya ardhi.</w:t>
      </w:r>
      <w:r>
        <w:rPr>
          <w:lang w:val="sw_KE" w:bidi="sw_KE"/>
        </w:rPr>
      </w:r>
    </w:p>
    <w:p>
      <w:pPr>
        <w:pStyle w:val="Heading3"/>
      </w:pPr>
      <w:r>
        <w:rPr>
          <w:lang w:val="sw_KE" w:bidi="sw_KE"/>
        </w:rPr>
        <w:t>Kujaza Mapengo</w:t>
      </w:r>
    </w:p>
    <w:p>
      <w:pPr/>
      <w:r>
        <w:rPr>
          <w:lang w:val="sw_KE" w:bidi="sw_KE"/>
        </w:rPr>
      </w:r>
      <w:r>
        <w:rPr>
          <w:lang w:val="sw_KE" w:bidi="sw_KE"/>
        </w:rPr>
        <w:t>Sikiliza toleo la sauti la Kutoka 15:19–27 katika tafsiri iliyo rahisi zaidi kueleweka.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Musa anatoa muhtasari wa kile </w:t>
      </w:r>
      <w:r>
        <w:rPr>
          <w:lang w:val="sw_KE" w:bidi="sw_KE"/>
        </w:rPr>
        <w:t>Mungu</w:t>
      </w:r>
      <w:r>
        <w:rPr>
          <w:lang w:val="sw_KE" w:bidi="sw_KE"/>
        </w:rPr>
        <w:t xml:space="preserve"> alichofanya katika Bahari ya Shamu. Mungu alifunga maji kwa </w:t>
      </w:r>
      <w:r>
        <w:rPr>
          <w:b/>
          <w:lang w:val="sw_KE" w:bidi="sw_KE"/>
        </w:rPr>
        <w:t>Farao</w:t>
      </w:r>
      <w:r>
        <w:rPr>
          <w:lang w:val="sw_KE" w:bidi="sw_KE"/>
        </w:rPr>
        <w:t xml:space="preserve">, au mfalme wa </w:t>
      </w:r>
      <w:r>
        <w:rPr>
          <w:lang w:val="sw_KE" w:bidi="sw_KE"/>
        </w:rPr>
        <w:t>Misri</w:t>
      </w:r>
      <w:r>
        <w:rPr>
          <w:lang w:val="sw_KE" w:bidi="sw_KE"/>
        </w:rPr>
        <w:t xml:space="preserve">, na magari ya vita ya Misri, akiwaacha huru watu wake waliochaguliwa. Tumia neno lile lile au fungu la maneno lile lile kwa ajili ya Farao kama ulivyotumia katika vifungu vilivyotangulia. Kwa maelezo zaidi kuhusu </w:t>
      </w:r>
      <w:r>
        <w:rPr>
          <w:lang w:val="sw_KE" w:bidi="sw_KE"/>
        </w:rPr>
        <w:t>Farao</w:t>
      </w:r>
      <w:r>
        <w:rPr>
          <w:lang w:val="sw_KE" w:bidi="sw_KE"/>
        </w:rPr>
        <w:t>, rejelea Faharasa Kuu.</w:t>
      </w:r>
    </w:p>
    <w:p>
      <w:pPr/>
      <w:r>
        <w:rPr>
          <w:lang w:val="sw_KE" w:bidi="sw_KE"/>
        </w:rPr>
      </w:r>
      <w:r>
        <w:rPr>
          <w:lang w:val="sw_KE" w:bidi="sw_KE"/>
        </w:rPr>
        <w:t xml:space="preserve">Mungu anawaleta </w:t>
      </w:r>
      <w:r>
        <w:rPr>
          <w:b/>
          <w:lang w:val="sw_KE" w:bidi="sw_KE"/>
        </w:rPr>
        <w:t>Israeli</w:t>
      </w:r>
      <w:r>
        <w:rPr>
          <w:lang w:val="sw_KE" w:bidi="sw_KE"/>
        </w:rPr>
        <w:t xml:space="preserve"> salama kuvuka Bahari ya Shamu. Israeli anarejelea uzao wa </w:t>
      </w:r>
      <w:r>
        <w:rPr>
          <w:lang w:val="sw_KE" w:bidi="sw_KE"/>
        </w:rPr>
        <w:t>Yakobo</w:t>
      </w:r>
      <w:r>
        <w:rPr>
          <w:lang w:val="sw_KE" w:bidi="sw_KE"/>
        </w:rPr>
        <w:t xml:space="preserve">. Wana wa </w:t>
      </w:r>
      <w:r>
        <w:rPr>
          <w:lang w:val="sw_KE" w:bidi="sw_KE"/>
        </w:rPr>
        <w:t>Yakobo</w:t>
      </w:r>
      <w:r>
        <w:rPr>
          <w:lang w:val="sw_KE" w:bidi="sw_KE"/>
        </w:rPr>
        <w:t xml:space="preserve"> waliitwa wana wa Israeli. Tumia neno lile lile au kifungu kile kile cha maneno kwa ajili ya 'Israeli' kama ulivyofanya katika simulizi za awali. Kwa maelezo zaidi kuhusu </w:t>
      </w:r>
      <w:r>
        <w:rPr>
          <w:lang w:val="sw_KE" w:bidi="sw_KE"/>
        </w:rPr>
        <w:t>Israeli</w:t>
      </w:r>
      <w:r>
        <w:rPr>
          <w:lang w:val="sw_KE" w:bidi="sw_KE"/>
        </w:rPr>
        <w:t xml:space="preserve">, rejelea Faharasa Kuu. </w:t>
      </w:r>
    </w:p>
    <w:p>
      <w:pPr/>
      <w:r>
        <w:rPr>
          <w:lang w:val="sw_KE" w:bidi="sw_KE"/>
        </w:rPr>
      </w:r>
      <w:r>
        <w:rPr>
          <w:lang w:val="sw_KE" w:bidi="sw_KE"/>
        </w:rPr>
        <w:t xml:space="preserve">Musa anasema kwamba Miriamu ni nabii wa kike, au nabii wa </w:t>
      </w:r>
      <w:r>
        <w:rPr>
          <w:b/>
          <w:lang w:val="sw_KE" w:bidi="sw_KE"/>
        </w:rPr>
        <w:t>kike</w:t>
      </w:r>
      <w:r>
        <w:rPr>
          <w:lang w:val="sw_KE" w:bidi="sw_KE"/>
        </w:rPr>
        <w:t xml:space="preserve">. Nabii ni mtu ambaye anapokea wito kutoka kwa Mungu, anachukua ujumbe wa Mungu kwa watu, na anajua kwamba ni kazi muhimu zaidi kuchukua ujumbe wa Mungu kwa watu. Tumia neno lile lile au kifungu kile kile cha maneno kwa ajili ya 'nabii' kama ulivyofanya katika simulizi za awali. Kwa maelezo zaidi kuhusu </w:t>
      </w:r>
      <w:r>
        <w:rPr>
          <w:lang w:val="sw_KE" w:bidi="sw_KE"/>
        </w:rPr>
        <w:t>nabii</w:t>
      </w:r>
      <w:r>
        <w:rPr>
          <w:lang w:val="sw_KE" w:bidi="sw_KE"/>
        </w:rPr>
        <w:t>, rejelea Faharasa Kuu.</w:t>
      </w:r>
    </w:p>
    <w:p>
      <w:pPr/>
      <w:r>
        <w:rPr>
          <w:lang w:val="sw_KE" w:bidi="sw_KE"/>
        </w:rPr>
      </w:r>
      <w:r>
        <w:rPr>
          <w:lang w:val="sw_KE" w:bidi="sw_KE"/>
        </w:rPr>
        <w:t xml:space="preserve">Katika kwaya ya Miriamu ya Wimbo wa Musa, anamwita Mungu </w:t>
      </w:r>
      <w:r>
        <w:rPr>
          <w:b/>
          <w:lang w:val="sw_KE" w:bidi="sw_KE"/>
        </w:rPr>
        <w:t>Yahweh</w:t>
      </w:r>
      <w:r>
        <w:rPr>
          <w:lang w:val="sw_KE" w:bidi="sw_KE"/>
        </w:rPr>
        <w:t xml:space="preserve">. Yahweh ni jina la pekee la Mungu, na linatumiwa kote katika kifungu hiki. Tumia jina lilelile kwa Yahweh ambalo umetumia katika vifungu vya awali. Tafuta </w:t>
      </w:r>
      <w:r>
        <w:rPr>
          <w:lang w:val="sw_KE" w:bidi="sw_KE"/>
        </w:rPr>
        <w:t>Yahweh</w:t>
      </w:r>
      <w:r>
        <w:rPr>
          <w:lang w:val="sw_KE" w:bidi="sw_KE"/>
        </w:rPr>
        <w:t xml:space="preserve"> katika Faharasa Kuu kwa maelezo zaidi.</w:t>
      </w:r>
    </w:p>
    <w:p>
      <w:pPr/>
      <w:r>
        <w:rPr>
          <w:lang w:val="sw_KE" w:bidi="sw_KE"/>
        </w:rPr>
      </w:r>
      <w:r>
        <w:rPr>
          <w:lang w:val="sw_KE" w:bidi="sw_KE"/>
        </w:rPr>
        <w:t xml:space="preserve">Miriam na wanawake wanacheza na </w:t>
      </w:r>
      <w:r>
        <w:rPr>
          <w:b/>
          <w:lang w:val="sw_KE" w:bidi="sw_KE"/>
        </w:rPr>
        <w:t>matari</w:t>
      </w:r>
      <w:r>
        <w:rPr>
          <w:lang w:val="sw_KE" w:bidi="sw_KE"/>
        </w:rPr>
        <w:t xml:space="preserve"> wanapoimba. Matari ni aina ya ngoma ya mkono yenye ngozi ya mnyama iliyowekwa juu ya mduara. Ni sawa na tari isipokuwa matari yana diski za chuma kuzunguka ukingo wake ambazo husababisha chombo hicho kutoa mlio wa mtetemo.</w:t>
      </w:r>
    </w:p>
    <w:p>
      <w:pPr/>
      <w:r>
        <w:rPr>
          <w:lang w:val="sw_KE" w:bidi="sw_KE"/>
        </w:rPr>
      </w:r>
      <w:r>
        <w:rPr>
          <w:lang w:val="sw_KE" w:bidi="sw_KE"/>
        </w:rPr>
        <w:t xml:space="preserve">Simameni hapa na angalieni picha ya </w:t>
      </w:r>
      <w:r>
        <w:rPr>
          <w:lang w:val="sw_KE" w:bidi="sw_KE"/>
        </w:rPr>
        <w:t>matari</w:t>
      </w:r>
      <w:r>
        <w:rPr>
          <w:lang w:val="sw_KE" w:bidi="sw_KE"/>
        </w:rPr>
        <w:t xml:space="preserve"> kama kikundi. Jadili kama kikundi jinsi mtakavyotafsiri neno hili. Sitisha sauti hii hapa.</w:t>
      </w:r>
    </w:p>
    <w:p>
      <w:pPr/>
      <w:r>
        <w:rPr>
          <w:lang w:val="sw_KE" w:bidi="sw_KE"/>
        </w:rPr>
      </w:r>
      <w:r>
        <w:rPr>
          <w:lang w:val="sw_KE" w:bidi="sw_KE"/>
        </w:rPr>
        <w:t xml:space="preserve">Musa anasema kwamba Yahweh alijaribu Israeli. Haya yote ndiyo ambayo kifungu kinasema lakini baadhi ya tafsiri yanaongeza kwamba Yahweh alijaribu Israeli ili Israeli athibitishe uaminifu wao, au utii kwake. Unaweza kuongeza maelezo hayo ikiwa inahitajika. Ikiwa ndivyo, unaweza kupata maelezo zaidi kuhusu </w:t>
      </w:r>
      <w:r>
        <w:rPr>
          <w:lang w:val="sw_KE" w:bidi="sw_KE"/>
        </w:rPr>
        <w:t>imani</w:t>
      </w:r>
      <w:r>
        <w:rPr>
          <w:lang w:val="sw_KE" w:bidi="sw_KE"/>
        </w:rPr>
        <w:t xml:space="preserve"> katika Faharasa Kuu.</w:t>
      </w:r>
    </w:p>
    <w:p>
      <w:pPr/>
      <w:r>
        <w:rPr>
          <w:lang w:val="sw_KE" w:bidi="sw_KE"/>
        </w:rPr>
      </w:r>
      <w:r>
        <w:rPr>
          <w:lang w:val="sw_KE" w:bidi="sw_KE"/>
        </w:rPr>
        <w:t xml:space="preserve">Yahweh anasema kwamba ikiwa watu wake watasikiliza amri </w:t>
      </w:r>
      <w:r>
        <w:rPr>
          <w:lang w:val="sw_KE" w:bidi="sw_KE"/>
        </w:rPr>
        <w:t>zake</w:t>
      </w:r>
      <w:r>
        <w:rPr>
          <w:lang w:val="sw_KE" w:bidi="sw_KE"/>
        </w:rPr>
        <w:t xml:space="preserve"> na kutii amri </w:t>
      </w:r>
      <w:r>
        <w:rPr>
          <w:b/>
          <w:lang w:val="sw_KE" w:bidi="sw_KE"/>
        </w:rPr>
        <w:t>zake</w:t>
      </w:r>
      <w:r>
        <w:rPr>
          <w:lang w:val="sw_KE" w:bidi="sw_KE"/>
        </w:rPr>
        <w:t xml:space="preserve"> basi hatasababisha magonjwa yale yaleyale ndani yao kama Wamisri. Sheria inamaanisha </w:t>
      </w:r>
      <w:r>
        <w:rPr>
          <w:lang w:val="sw_KE" w:bidi="sw_KE"/>
        </w:rPr>
        <w:t>sheria</w:t>
      </w:r>
      <w:r>
        <w:rPr>
          <w:lang w:val="sw_KE" w:bidi="sw_KE"/>
        </w:rPr>
        <w:t xml:space="preserve">, au jukumu. Katika hali hii, amri inarejelea Yahweh kuwapa watu wake waliochaguliwa utawala usio na muda wa kuishi. Tumia neno lile lile au kifungu kile kile cha maneno kwa ajili ya 'sheria' kama ulivyofanya katika vifungu vya awali. Kwa maelezo zaidi kuhusu </w:t>
      </w:r>
      <w:r>
        <w:rPr>
          <w:b/>
          <w:lang w:val="sw_KE" w:bidi="sw_KE"/>
        </w:rPr>
        <w:t>sheria</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simulizi kama kikundi kwa lugha yako ya asili.</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16:1–12</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16:1–12 na iwekeni katika mioyo yenu.</w:t>
      </w:r>
    </w:p>
    <w:p>
      <w:pPr/>
      <w:r>
        <w:rPr>
          <w:lang w:val="sw_KE" w:bidi="sw_KE"/>
        </w:rPr>
      </w:r>
      <w:r>
        <w:rPr>
          <w:lang w:val="sw_KE" w:bidi="sw_KE"/>
        </w:rPr>
        <w:t>Sikiliza toleo la sauti la Kutoka 16:1–12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16:1–12 katika tafsiri iliyo rahisi zaidi kueleweka.</w:t>
      </w:r>
    </w:p>
    <w:p>
      <w:pPr/>
      <w:r>
        <w:rPr>
          <w:lang w:val="sw_KE" w:bidi="sw_KE"/>
        </w:rPr>
      </w:r>
      <w:r>
        <w:rPr>
          <w:lang w:val="sw_KE" w:bidi="sw_KE"/>
        </w:rPr>
        <w:t>Katika hadithi ya mwisho, Waisraeli walisherehekea ushindi wa Yahweh juu ya Farao na Wamisri kwa wimbo wa sifa. Yahweh ni jina la Mungu katika simulizi hili. Kisha Musa alianza safari yao mbali na Misri na kuingia jangwani kuelekea nchi ambayo Yahweh aliwaahidi watu wake waliochaguliwa. Baadaye, wakati watu walilalamika kuhusu ukosefu wa maji, Yahweh kwa muujiza aliwapa maji. Sasa, Waisraeli watakabiliwa na tatizo lingine na kuleta malalamiko yao tena kwa Musa.</w:t>
      </w:r>
    </w:p>
    <w:p>
      <w:pPr/>
      <w:r>
        <w:rPr>
          <w:lang w:val="sw_KE" w:bidi="sw_KE"/>
        </w:rPr>
      </w:r>
      <w:r>
        <w:rPr>
          <w:lang w:val="sw_KE" w:bidi="sw_KE"/>
        </w:rPr>
        <w:t>Musa anasafiri na kusanyiko lote la watu wa Israeli, au uzao wa Yakobo, jambo ambalo linamaanisha wao ni kikundi cha wanaume 600,000 pamoja na wanawake, watoto, na wanyama wao wote na mali zao. Wamekuwa wakisafiri katika jangwa la Shur, ambalo ni mahali pakavu sana penye maji, mimea, au watu wachache. Musa anatuambia kwamba walisafiri kutoka Elim, oasisi yenye mitende sabini na maji safi, hadi Nyika, au jangwa, ya Dhambi. Hii ina maana kwamba Waisraeli walikuwa wakisafiri kuelekea kusini. Jangwa la Sini pia linaweza kutafsiriwa kama jangwa linaloitwa Sini kwa sababu neno Sini lilikuwa jina tu. Jina hili halikuwa na uhusiano wowote na neno la Kiingereza "sin". Maeneo mengi ambayo Musa aliyatambua kwenye safari ya kutoka, watu hawawezi kutambua kwa urahisi leo. Lakini tunajua eneo la jumla ambalo Waisraeli walikuwa wakisafiri ndani.</w:t>
      </w:r>
    </w:p>
    <w:p>
      <w:pPr/>
      <w:r>
        <w:rPr>
          <w:lang w:val="sw_KE" w:bidi="sw_KE"/>
        </w:rPr>
      </w:r>
      <w:r>
        <w:rPr>
          <w:lang w:val="sw_KE" w:bidi="sw_KE"/>
        </w:rPr>
        <w:t xml:space="preserve">Simama hapa na uangalie ramani ya </w:t>
      </w:r>
      <w:r>
        <w:rPr>
          <w:lang w:val="sw_KE" w:bidi="sw_KE"/>
        </w:rPr>
        <w:t>Peninsula ya Sinai inayoonyesha Bahari ya Shamu, eneo la jangwa, na Mlima Sinai</w:t>
      </w:r>
      <w:r>
        <w:rPr>
          <w:lang w:val="sw_KE" w:bidi="sw_KE"/>
        </w:rPr>
        <w:t xml:space="preserve"> kama kikundi. Sitisha sauti hii hapa.</w:t>
      </w:r>
    </w:p>
    <w:p>
      <w:pPr/>
      <w:r>
        <w:rPr>
          <w:lang w:val="sw_KE" w:bidi="sw_KE"/>
        </w:rPr>
      </w:r>
      <w:r>
        <w:rPr>
          <w:lang w:val="sw_KE" w:bidi="sw_KE"/>
        </w:rPr>
        <w:t>Kwa kutuambia kwamba ni siku ya kumi na tano ya mwezi wa pili, Musa anasema kwamba zaidi ya mwezi mmoja umepita tangu Israeli alipoondoka Misri. Tunajua hili kwa sababu Waisraeli walisherehekea Pasaka, au siku ya Kiyahudi ya uhuru kutoka kwa utumwa katika Misri, siku ya kumi ya mwezi wa kwanza. Waisraeli wote wanaanza kunung'unika, au kulalamika, kwa Musa na Haruni kwa sababu wana chakula kidogo kilichobaki na wana njaa. Wanawaambia Musa na Haruni kwamba walifikiri ingekuwa bora kama Yahweh angewaua, au kufa kwa mkono wa Bwana, pamoja na Wamisri katika Misri. Waisraeli wanatoa hoja kwamba angalau katika Misri walikuwa na sufuria iliyojaa nyama na mkate kila siku. Hii inaelekea kuwa ni chumvi kwa sababu bado walikuwa watumwa walipokuwa Misri. Kumbuka kwamba watu wa Kiyahudi waliona mkate kuwa chakula cha kawaida zaidi, kwa hivyo mkate unaweza kurejelea chakula kwa ujumla. Waisraeli wanawashtaki Musa na Haruni kwa kuwatoa kutoka Misri ili kuwaua kwa njaa, au njaa, katika jangwa.</w:t>
      </w:r>
    </w:p>
    <w:p>
      <w:pPr/>
      <w:r>
        <w:rPr>
          <w:lang w:val="sw_KE" w:bidi="sw_KE"/>
        </w:rPr>
      </w:r>
      <w:r>
        <w:rPr>
          <w:lang w:val="sw_KE" w:bidi="sw_KE"/>
        </w:rPr>
        <w:t>Yahweh anasikia malalamiko ya watu wake. Yahweh anapozungumza na Musa, anatumia neno kama "tazama" au "sasa" kwa sababu anataka Musa azingatie. Yahweh anamwambia Musa atatuma aina mpya ya mkate, au chakula, kutoka mbinguni, au anga, ambayo ingeanguka kama mvua. Yahweh anaweka wazi kwamba watu wanapaswa kwenda nje kila siku kutoka kwa kambi yao na kukusanya chakula kingi tu kama wanavyohitaji kwa siku hiyo. Jambo hili lingekuwa gumu kwa Waisraeli ambao walikuwa watu wa kilimo. Hawakuzoea kukusanya mazao kila siku bali walikusanya yote ambayo waliweza katika siku moja kuhifadhi mpaka shamba lao au mnyama wao alizalisha chakula zaidi tena.</w:t>
      </w:r>
    </w:p>
    <w:p>
      <w:pPr/>
      <w:r>
        <w:rPr>
          <w:lang w:val="sw_KE" w:bidi="sw_KE"/>
        </w:rPr>
      </w:r>
      <w:r>
        <w:rPr>
          <w:lang w:val="sw_KE" w:bidi="sw_KE"/>
        </w:rPr>
        <w:t>Simama hapa na mjadili swali hili kama kikundi: Watu wanakusanya vipi chakula mahali mnapoishi? Jadili jinsi watu wangeitikia katika utamaduni wako ikiwa mtu angewaomba kupata chakula kingi tu kama anavyohitaji kwa siku moja kila siku. Sitisha sauti hii hapa.</w:t>
      </w:r>
    </w:p>
    <w:p>
      <w:pPr/>
      <w:r>
        <w:rPr>
          <w:lang w:val="sw_KE" w:bidi="sw_KE"/>
        </w:rPr>
      </w:r>
      <w:r>
        <w:rPr>
          <w:lang w:val="sw_KE" w:bidi="sw_KE"/>
        </w:rPr>
        <w:t>Yahweh anafanya hivyo ili kuwatunza Waisraeli, ambao wangekuwa wakisafiri katika jangwa kwa muda mrefu. Yahweh pia anathibitisha, au kupima, watu wake waliochaguliwa. Yahweh anataka kuona kama watu wake watatii sheria yake ya kukusanya chakula, au maelekezo, kama njia ya kuonyesha kama wangefuata sheria aliyokuwa akiwapa walipofika Mlima Sinai. Yahweh anawajaribu Waisraeli kama agano lake, au watu waliochaguliwa, ili kuona kama watamtii kwa mioyo yao yote au viumbe vyao vyote.</w:t>
      </w:r>
    </w:p>
    <w:p>
      <w:pPr/>
      <w:r>
        <w:rPr>
          <w:lang w:val="sw_KE" w:bidi="sw_KE"/>
        </w:rPr>
      </w:r>
      <w:r>
        <w:rPr>
          <w:lang w:val="sw_KE" w:bidi="sw_KE"/>
        </w:rPr>
        <w:t>Yahweh kisha anafanya kitu maalum. Hautunzi tu afya yao ya kimwili bali pia afya yao ya kiroho. Yahweh anamwambia Musa kwamba siku ya sita, watu wanapaswa kukusanya chakula mara mbili zaidi katika maandalizi ya siku ya saba. Utawala huu unaakisi matendo ya Yahweh mwenyewe wakati wa Uumbaji alipopumzika siku ya saba. Waisraeli watapata kwa nini wanapaswa kufanya hivyo baadaye wakati Yahweh anazungumza na Musa. Utawala huu ungemruhusu Israeli kupata utoaji wa uaminifu wa Yahweh kila wiki.</w:t>
      </w:r>
    </w:p>
    <w:p>
      <w:pPr/>
      <w:r>
        <w:rPr>
          <w:lang w:val="sw_KE" w:bidi="sw_KE"/>
        </w:rPr>
      </w:r>
      <w:r>
        <w:rPr>
          <w:lang w:val="sw_KE" w:bidi="sw_KE"/>
        </w:rPr>
        <w:t>Kama manabii, au watu ambao Yahweh anachagua kuzungumza kwa niaba yake, Musa na Haruni wanashiriki ujumbe wa Yahweh na watu. Musa na Haruni wanawaambia Waisraeli kwamba ilikuwa Yahweh, si Musa na Haruni, ambaye aliwatoa kutoka Misri. Wanasema Yahweh atathibitisha hili kwa kutoa nyama jioni na mkate asubuhi ambao utawashibisha. Pia wanasema watu wataona utukufu wa Yahweh, au uwepo wake wa kipaji, asubuhi. Yahweh atafanya hivyo kwa sababu alisikia malalamiko yao dhidi ya Musa na Haruni. Yahweh aliona malalamiko yao kuwa dhidi ya yeye mwenyewe. Wakati Musa anauliza, "Tuna nini kiasi kwamba unung'unika dhidi yetu?" Hafikiri kwa kweli watu hawajui utambulisho wake. Badala yake, Musa anaonyesha unyenyekevu na kuita tahadhari kwa ukweli kwamba alikuwa yule, Mungu wa kweli—Yahweh—ambaye aliwaacha huru kutoka kwa Misri, si mtu.</w:t>
      </w:r>
    </w:p>
    <w:p>
      <w:pPr/>
      <w:r>
        <w:rPr>
          <w:lang w:val="sw_KE" w:bidi="sw_KE"/>
        </w:rPr>
      </w:r>
      <w:r>
        <w:rPr>
          <w:lang w:val="sw_KE" w:bidi="sw_KE"/>
        </w:rPr>
        <w:t>Kisha Musa anamwambia Haruni yale ya kuwaambia Waisraeli. Haruni anawaambia watu waje na kukusanyika mahali ambapo uwepo wa Yahweh upo. Kama Haruni anavyozungumza, watu wanatazama mbali na Haruni ili kuangalia jangwa na ghafla kuona utukufu, au uwepo wa kipaji, wa Yahweh uking'aa kutoka kwa wingu. Yahweh anamwambia Musa kwamba amesikia malalamiko ya Waisraeli. Yahweh anamwambia Musa kile cha kusema kwa Waisraeli. Yahweh anathibitisha kwamba atatoa nyama jioni na mkate kila asubuhi ili kuthibitisha kwa watu wake kwamba yeye ni Yahweh, Mungu wa Waisraeli. Yahweh anawahakikishia watu wake waliochaguliwa kwamba peke yake aliwatoa kutoka Misri na kwamba yeye peke yake ni mtoa wao.</w:t>
      </w:r>
    </w:p>
    <w:p>
      <w:pPr/>
      <w:r>
        <w:rPr>
          <w:lang w:val="sw_KE" w:bidi="sw_KE"/>
        </w:rPr>
      </w:r>
      <w:r>
        <w:rPr>
          <w:lang w:val="sw_KE" w:bidi="sw_KE"/>
        </w:rPr>
        <w:t>Katika hadithi inayofuata, tutamwona Yahweh akitimiza ahadi yake na kutuma kware jioni na mkate kutoka angani kila asubuhi ili Waisraeli wale.</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16:1–12 katika tafsiri iliyo rahisi zaidi kueleweka.</w:t>
      </w:r>
    </w:p>
    <w:p>
      <w:pPr/>
      <w:r>
        <w:rPr>
          <w:lang w:val="sw_KE" w:bidi="sw_KE"/>
        </w:rPr>
      </w:r>
      <w:r>
        <w:rPr>
          <w:lang w:val="sw_KE" w:bidi="sw_KE"/>
        </w:rPr>
        <w:t>Katika hatua hii, kikundi kitafafanua matukio, wahusika na mpangilio wa kifungu hiki. Kisha kikundi kitaibua hisia katika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Waisraeli wanaondoka Elim na kusafiri mbali zaidi katika nyika. Mwezi mmoja na nusu umepita tangu walipoondoka Misri. Sasa, wanawasili katika nyika ya Dhambi.</w:t>
      </w:r>
    </w:p>
    <w:p>
      <w:pPr/>
      <w:r>
        <w:rPr>
          <w:lang w:val="sw_KE" w:bidi="sw_KE"/>
        </w:rPr>
      </w:r>
      <w:r>
        <w:rPr>
          <w:b/>
          <w:lang w:val="sw_KE" w:bidi="sw_KE"/>
        </w:rPr>
        <w:t>Katika tukio la pili:</w:t>
      </w:r>
      <w:r>
        <w:rPr>
          <w:lang w:val="sw_KE" w:bidi="sw_KE"/>
        </w:rPr>
        <w:t xml:space="preserve"> Waisraeli walilalamika dhidi ya Musa na Haruni wakisema kwamba waliwaleta watu hao jangwani ili kuwaua kwa njaa. Wanasema ingekuwa bora kwa Yahweh kuwaua katika Misri wakati walikuwa na chakula kingi.</w:t>
      </w:r>
    </w:p>
    <w:p>
      <w:pPr/>
      <w:r>
        <w:rPr>
          <w:lang w:val="sw_KE" w:bidi="sw_KE"/>
        </w:rPr>
      </w:r>
      <w:r>
        <w:rPr>
          <w:b/>
          <w:lang w:val="sw_KE" w:bidi="sw_KE"/>
        </w:rPr>
        <w:t>Katika tukio la tatu:</w:t>
      </w:r>
      <w:r>
        <w:rPr>
          <w:lang w:val="sw_KE" w:bidi="sw_KE"/>
        </w:rPr>
        <w:t xml:space="preserve"> Yahweh anasikia malalamiko. Yahweh anamwelezea Musa jinsi atakavyotoa chakula. Yahweh anataka kuwajaribu watu ili kuona kama watafuata alichowaagiza kuhusu kukusanya mara mbili ya kiasi cha chakula siku ya sita.</w:t>
      </w:r>
    </w:p>
    <w:p>
      <w:pPr/>
      <w:r>
        <w:rPr>
          <w:lang w:val="sw_KE" w:bidi="sw_KE"/>
        </w:rPr>
      </w:r>
      <w:r>
        <w:rPr>
          <w:b/>
          <w:lang w:val="sw_KE" w:bidi="sw_KE"/>
        </w:rPr>
        <w:t>Katika onyesho la nne:</w:t>
      </w:r>
      <w:r>
        <w:rPr>
          <w:lang w:val="sw_KE" w:bidi="sw_KE"/>
        </w:rPr>
        <w:t xml:space="preserve"> Musa na Haruni wanawaeleza Waisraeli kwamba BWANA atatuma mkate asubuhi na nyama jioni kwa sababu amesikia malalamiko yao dhidi Yake. Wanasema Waisraeli wataona utukufu wa Yahweh.</w:t>
      </w:r>
    </w:p>
    <w:p>
      <w:pPr/>
      <w:r>
        <w:rPr>
          <w:lang w:val="sw_KE" w:bidi="sw_KE"/>
        </w:rPr>
      </w:r>
      <w:r>
        <w:rPr>
          <w:b/>
          <w:lang w:val="sw_KE" w:bidi="sw_KE"/>
        </w:rPr>
        <w:t>Katika tukio la tano:</w:t>
      </w:r>
      <w:r>
        <w:rPr>
          <w:lang w:val="sw_KE" w:bidi="sw_KE"/>
        </w:rPr>
        <w:t xml:space="preserve"> Musa anamwamuru Haruni kukusanya watu. Haruni anawakusanya watu na wanaona uwepo wa Yahweh katika wingu. Yahweh anasema kwamba Waisraeli watakuwa na nyama jioni na mkate kutoka mbinguni kila asubuhi. Kwa njia hiyo, watajua kwamba Yahweh ni Mungu wao.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Waisraeli</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Kama kikundi, zingatia sehemu hizi za mazingira ya kifungu:</w:t>
      </w:r>
    </w:p>
    <w:p>
      <w:pPr/>
      <w:r>
        <w:rPr>
          <w:lang w:val="sw_KE" w:bidi="sw_KE"/>
        </w:rPr>
      </w:r>
      <w:r>
        <w:rPr>
          <w:lang w:val="sw_KE" w:bidi="sw_KE"/>
        </w:rPr>
        <w:t>Watu wa Israeli wanaondoka Elim na kuja katika eneo la jangwa. Ni muhimu kukumbuka kwamba Waisraeli wanasafiri kama kikundi cha wanaume 600,000 na familia zao zote na wanyama wao. Wamekuwa wakisafiri katika jangwa kwa zaidi ya mwezi mmoja tangu walipoondoka Misri.</w:t>
      </w:r>
    </w:p>
    <w:p>
      <w:pPr/>
      <w:r>
        <w:rPr>
          <w:lang w:val="sw_KE" w:bidi="sw_KE"/>
        </w:rPr>
      </w:r>
      <w:r>
        <w:rPr>
          <w:lang w:val="sw_KE" w:bidi="sw_KE"/>
        </w:rPr>
        <w:t>Watu wa Israeli wanawasili katika Nyika inayoitwa Sin na kunung'unika sana kwa Musa na Haruni.</w:t>
      </w:r>
    </w:p>
    <w:p>
      <w:pPr/>
      <w:r>
        <w:rPr>
          <w:lang w:val="sw_KE" w:bidi="sw_KE"/>
        </w:rPr>
      </w:r>
      <w:r>
        <w:rPr>
          <w:lang w:val="sw_KE" w:bidi="sw_KE"/>
        </w:rPr>
        <w:t xml:space="preserve">Simama hapa na uangalie ramani ya </w:t>
      </w:r>
      <w:r>
        <w:rPr>
          <w:lang w:val="sw_KE" w:bidi="sw_KE"/>
        </w:rPr>
        <w:t>Peninsula ya Sinai inayoonyesha Bahari ya Shamu, eneo la jangwa, na Mlima Sinai</w:t>
      </w:r>
      <w:r>
        <w:rPr>
          <w:lang w:val="sw_KE" w:bidi="sw_KE"/>
        </w:rPr>
        <w:t xml:space="preserve"> kama kikundi. Sitisha sauti hii hapa.</w:t>
      </w:r>
    </w:p>
    <w:p>
      <w:pPr/>
      <w:r>
        <w:rPr>
          <w:lang w:val="sw_KE" w:bidi="sw_KE"/>
        </w:rPr>
      </w:r>
      <w:r>
        <w:rPr>
          <w:lang w:val="sw_KE" w:bidi="sw_KE"/>
        </w:rPr>
        <w:t>Watu wa Israeli wanasema kwamba wangekuwa bora kufa kwa mkono wa Bwana katika Misri. "Kwa mkono wa Yahweh" haimaanishi mkono wa kimwili, bali kwa Yahweh kusababisha tendo Katika hali hii, watu walidhani ingekuwa bora kwa Yahweh kuwaua pamoja na Wamisri badala ya kufia njaa katika jangwa.</w:t>
      </w:r>
    </w:p>
    <w:p>
      <w:pPr/>
      <w:r>
        <w:rPr>
          <w:lang w:val="sw_KE" w:bidi="sw_KE"/>
        </w:rPr>
      </w:r>
      <w:r>
        <w:rPr>
          <w:lang w:val="sw_KE" w:bidi="sw_KE"/>
        </w:rPr>
        <w:t>Kisha Yahweh anazungumza na Musa. Yahweh anatumia neno kama "tazama" ili kuvuta umakini wa Musa. Yahweh anamwambia Musa kwamba atateremsha mkate kutoka mbinguni kama mvua. Yahweh anasema kwamba atateremsha dutu kama mkate kutoka mbinguni kama mvua inavyonyesha. Yahweh atafanya hivyo kwa sababu amesikia malalamiko ya watu wake dhidi yake.</w:t>
      </w:r>
    </w:p>
    <w:p>
      <w:pPr/>
      <w:r>
        <w:rPr>
          <w:lang w:val="sw_KE" w:bidi="sw_KE"/>
        </w:rPr>
      </w:r>
      <w:r>
        <w:rPr>
          <w:lang w:val="sw_KE" w:bidi="sw_KE"/>
        </w:rPr>
        <w:t>Ni muhimu kutambua kwamba ingawa watu walilalamika dhidi ya Musa na Haruni, Yahweh aliona watu wakilalamika dhidi yake mwenyewe kwa sababu Musa na Haruni walikuwa wawakilishi wa Yahweh kwa Waisraeli.</w:t>
      </w:r>
    </w:p>
    <w:p>
      <w:pPr/>
      <w:r>
        <w:rPr>
          <w:lang w:val="sw_KE" w:bidi="sw_KE"/>
        </w:rPr>
      </w:r>
      <w:r>
        <w:rPr>
          <w:lang w:val="sw_KE" w:bidi="sw_KE"/>
        </w:rPr>
        <w:t>Yahweh anawapa sheria, au kanuni ya kufuata. Waisraeli wanapaswa kukusanya kiasi mara mbili cha chakula siku ya sita kwa sababu siku ya saba watu watapumzika. Waisraeli watajua baadaye kwa nini wanapaswa kufanya hivyo wakati Yahweh anapozungumza na Musa.</w:t>
      </w:r>
    </w:p>
    <w:p>
      <w:pPr/>
      <w:r>
        <w:rPr>
          <w:lang w:val="sw_KE" w:bidi="sw_KE"/>
        </w:rPr>
      </w:r>
      <w:r>
        <w:rPr>
          <w:lang w:val="sw_KE" w:bidi="sw_KE"/>
        </w:rPr>
        <w:t>Yahweh anatoa kanuni hii ili kuona kama watu wa Israeli wataishi kulingana na sheria yake. Hapa, Yahweh haimaanishi kutembea kimwili, bali kwamba anataka wamtii kama Mungu wao mmoja na pekee.</w:t>
      </w:r>
    </w:p>
    <w:p>
      <w:pPr/>
      <w:r>
        <w:rPr>
          <w:lang w:val="sw_KE" w:bidi="sw_KE"/>
        </w:rPr>
      </w:r>
      <w:r>
        <w:rPr>
          <w:lang w:val="sw_KE" w:bidi="sw_KE"/>
        </w:rPr>
        <w:t>Kisha Musa na Haruni waliwaambia watu kwamba watajua kuwa Yahweh ndiye aliyewatoa kutoka Misri. Kwa sababu Waisraeli walikuwa kundi kubwa sana, kuna uwezekano kwamba Musa na Haruni waliwagawanya watu katika makundi madogo na kuzungumza nao kando. Musa na Haruni waliwaambia watu kwamba watajua kuwa Yahweh ndiye aliyewatoa kutoka Misri kwa kuona utukufu wake. Utukufu unarejelea nguvu ya Yahweh na uwepo wake wenye nuru.</w:t>
      </w:r>
    </w:p>
    <w:p>
      <w:pPr/>
      <w:r>
        <w:rPr>
          <w:lang w:val="sw_KE" w:bidi="sw_KE"/>
        </w:rPr>
      </w:r>
      <w:r>
        <w:rPr>
          <w:lang w:val="sw_KE" w:bidi="sw_KE"/>
        </w:rPr>
        <w:t>Kisha Musa anasema kwamba Yahweh atawapa nyama jioni na mkate asubuhi. Musa pia anasema, "Sisi ni nini? Mmelalamika dhidi ya Yahweh, si dhidi yetu." Swali "Sisi ni nini?" ni swali lisilohitaji jibu. Musa anatumia swali hili kuwafanya watu watafakari kuhusu malalamiko yao dhidi ya Yahweh.</w:t>
      </w:r>
    </w:p>
    <w:p>
      <w:pPr/>
      <w:r>
        <w:rPr>
          <w:lang w:val="sw_KE" w:bidi="sw_KE"/>
        </w:rPr>
      </w:r>
      <w:r>
        <w:rPr>
          <w:lang w:val="sw_KE" w:bidi="sw_KE"/>
        </w:rPr>
        <w:t>Kisha Musa anamwambia Haruni awaite watu wakaribie uwepo wa Yahweh kwa sababu amesikia malalamiko yao. Mara tu Haruni anapomaliza kuzungumza, jambo fulani linawafanya watu watazame kuelekea jangwani na wanaona utukufu wa Yahweh ukionekana katika wingu.</w:t>
      </w:r>
    </w:p>
    <w:p>
      <w:pPr/>
      <w:r>
        <w:rPr>
          <w:lang w:val="sw_KE" w:bidi="sw_KE"/>
        </w:rPr>
      </w:r>
      <w:r>
        <w:rPr>
          <w:lang w:val="sw_KE" w:bidi="sw_KE"/>
        </w:rPr>
        <w:t>Sitisha na mjadili swali hili na kikundi chako: Ingawa hatujui jinsi utukufu wa Yahweh ulivyokuwa, utukufu unarejelea nguvu ya Yahweh na uwepo wa kung’aa. Jadili jinsi mtakavyotafsiri utukufu katika lugha yako. Sitisha sauti hii hapa.</w:t>
      </w:r>
    </w:p>
    <w:p>
      <w:pPr/>
      <w:r>
        <w:rPr>
          <w:lang w:val="sw_KE" w:bidi="sw_KE"/>
        </w:rPr>
      </w:r>
      <w:r>
        <w:rPr>
          <w:lang w:val="sw_KE" w:bidi="sw_KE"/>
        </w:rPr>
        <w:t>Yahweh anamwambia Musa kwamba amesikia malalamiko ya watu. Yahweh anamwamuru Musa kuwaambia watu kwamba watakula nyama jioni, na mkate asubuhi. Ingawa kifungu hicho hakijaweka wazi, watu wengi wanaamini kuwa watakula nyama kila jioni na mkate kila asubuhi, hivyo unaweza kutafsiri kwa namna hiyo.</w:t>
      </w:r>
    </w:p>
    <w:p>
      <w:pPr/>
      <w:r>
        <w:rPr>
          <w:lang w:val="sw_KE" w:bidi="sw_KE"/>
        </w:rPr>
      </w:r>
      <w:r>
        <w:rPr>
          <w:lang w:val="sw_KE" w:bidi="sw_KE"/>
        </w:rPr>
        <w:t>Ingawa maandishi ya Kiebrania yanaweka wazi kwamba watu wataridhika wakati wanakula mkate, watu wengi wanaamini kwamba pia wataridhika wakati wanakula nyama. Unaweza kuweka hilo wazi katika tafsiri yako. Kwa njia hiyo, Waisraeli watajua kwamba Yahweh ni Mungu wao.</w:t>
      </w:r>
    </w:p>
    <w:p>
      <w:pPr/>
      <w:r>
        <w:rPr>
          <w:lang w:val="sw_KE" w:bidi="sw_KE"/>
        </w:rPr>
      </w:r>
      <w:r>
        <w:rPr>
          <w:lang w:val="sw_KE" w:bidi="sw_KE"/>
        </w:rPr>
        <w:t>Sasa, kikundi kinapaswa kuchora mchoro wa matukio ya hadithi, kuchora picha,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16:1–12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Waisraeli</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Kama kikundi, igizeni kifungu hiki mara mbili. Unapaswa kuigiza kifungu hicho kwa lugha yako mwenyewe.</w:t>
      </w:r>
    </w:p>
    <w:p>
      <w:pPr/>
      <w:r>
        <w:rPr>
          <w:lang w:val="sw_KE" w:bidi="sw_KE"/>
        </w:rPr>
      </w:r>
      <w:r>
        <w:rPr>
          <w:lang w:val="sw_KE" w:bidi="sw_KE"/>
        </w:rPr>
        <w:t>Kwanza, igizeni kifungu hiki bila kusitisha. Zingatia mazungumzo, mtiririko, muundo wa kisa, na mpangilio wa matukio ya simulizi hii. Hakikisha hruchi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vipindi fulani vya igizo, sitisha igizo hili na muulize yule anayeigiza mhusika, "Unahisi vipi au unawaza nini?" Mtu anayeigiza mhusika huyo anapaswa kueleza kile angekuwa akihisi au kufikiri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Igiza Waisraeli wakiondoka Elim na kusafiri kwenda ndani zaidi jangwani. Imepita mwezi mmoja na nusu tangu walipoanza kusafiri kutoka Misri. Kikundi kikubwa cha Waisraeli kinawasili katika nyika ya Dhambi.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Waisraeli, "Unahisi nini au unawaza nini?" Mtu huyo anaweza kujibu mambo kama, "Nimechoka." Nilifurahia kuwa huru, lakini sasa sina hakika sana," au "Njaa. Tutaendelea vipi ikiwa tutaishiwa na chakula? au "Yenye shaka. Mpango wa Musa ni nini? Inaonekana kana kwamba tumekuwa katika jangwa hili kwa muda mrefu.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Waisraeli wote wakilalamika dhidi ya Musa na Haruni, wakisema kwamba waliwaleta watu hao jangwani ili kuwaua kwa njaa. Wanasema ingekuwa bora kama Yahweh angewaua kule Misri wakati walipokuwa na chakula kingi.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huyo anaweza kujibu mambo kama, "Kukasirika. Kwa nini wananilaumu? Kwa hakika hawajasahau tayari kwamba ni Yahweh aliyewaachilia! au "Mchovu." Sipendi kuwajibika kwa kikundi kikubwa cha watu," au "Mwenye kujiamini. Najua ninafuata mpango wa Yahweh. Atatoa kile tunachohitaji.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Yahwe akisikia malalamiko hayo. Yahweh anamwelezea Musa jinsi atakavyotoa chakula kutoka mbinguni. Yahweh anamwambia Musa kwamba anataka kuwajaribu watu ili kuona kama watafuata anayosema kuhusu kukusanya mara mbili ya kiasi cha chakula siku ya sita.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Musa, "Unahisi vipi au unawaza nini?" Mtu huyo anaweza kujibu mambo kama, "Nimepata nafuu." Ninashukuru kwa matunzo ya Yahweh," au "Nina wasiwasi. Ninatumaini kwamba watu si wakaidi na wanafuata maelekezo ya Yahweh," au "Wamebarikiwa. Yahweh ni mwema sana kwa kututunza ingawa watu wanasahau miujiza yake na kulalamika.</w:t>
      </w:r>
    </w:p>
    <w:p>
      <w:pPr>
        <w:pStyle w:val="ListBullet"/>
        <w:spacing w:line="240" w:lineRule="auto"/>
        <w:ind w:left="720"/>
      </w:pPr>
      <w:r>
        <w:rPr>
          <w:lang w:val="sw_KE" w:bidi="sw_KE"/>
        </w:rPr>
      </w:r>
      <w:r>
        <w:rPr>
          <w:lang w:val="sw_KE" w:bidi="sw_KE"/>
        </w:rPr>
        <w:t>Muulize anayeigiza Yahwe, "Unahisi vipi au unawaza nini?" Mtu huyo anaweza kujibu mambo kama, "Najua kwamba watu wangu wanasahau haraka nguvu yangu," au "Wanahitaji kuelewa kwamba kwangu hakuna lisilowezekana," au "Ninataka tu wajifunze kutii kwa mema yao wenyewe katika siku zijazo."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Igeni onyesho la Musa na Haruni wakieleza Waisraeli kwamba BWANA atatuma mkate asubuhi na nyama jioni kwa sababu amesikia malalamiko yao dhidi Yake. Wanasema Waisraeli wataona utukufu wa Yahweh.</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yule anayeigiza nafasi ya Haruni, "Unahisi vipi au unawaza nini?" Mtu huyo anaweza kujibu mambo kama, "Ni nini kinachohitaji kutokea ili watu wajifunze?" au "Yahweh ni mvumilivu sana nao," au "Nimeheshimiwa kwamba Yahweh alinichagua kuendelea kuzungumza kwa niaba yake."</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Musa akimwagiza Haruni akusanye watu. Haruni anawakusanya watu na wanaona uwepo wa Yahweh katika wingu. Yahweh anasema kupitia Musa kwamba Waisraeli watakuwa na nyama jioni na mkate kutoka mbinguni asubuhi. Kwa njia hiyo, watajua kwamba Yahweh ni Mungu wao.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kama Mwisraeli, "Unahisi vipi au unawaza nini?" Huenda akajibu kitu kama: "Kwa mshangao." Ningewezaje kusahau matunzo ya Yahweh katika Bahari ya Shamu au katika Marah?" au "Wenye hofu. Jinsi uwepo wa Yahweh ulivyo wa kutisha! au "Kutunzwa. Yahweh anaendelea kuniruzuku. Alijibu sala zangu nilipokuwa Misri, sasa anatuma chakula kutoka mbinguni!</w:t>
      </w:r>
      <w:r>
        <w:rPr>
          <w:lang w:val="sw_KE" w:bidi="sw_KE"/>
        </w:rPr>
      </w:r>
    </w:p>
    <w:p>
      <w:pPr>
        <w:pStyle w:val="Heading3"/>
      </w:pPr>
      <w:r>
        <w:rPr>
          <w:lang w:val="sw_KE" w:bidi="sw_KE"/>
        </w:rPr>
        <w:t>Kujaza Mapengo</w:t>
      </w:r>
    </w:p>
    <w:p>
      <w:pPr/>
      <w:r>
        <w:rPr>
          <w:lang w:val="sw_KE" w:bidi="sw_KE"/>
        </w:rPr>
      </w:r>
      <w:r>
        <w:rPr>
          <w:lang w:val="sw_KE" w:bidi="sw_KE"/>
        </w:rPr>
        <w:t>Sikiliza toleo la sauti la Kutoka 16:1–12 katika tafsiri iliyo rahisi zaidi kueleweka.</w:t>
      </w:r>
    </w:p>
    <w:p>
      <w:pPr/>
      <w:r>
        <w:rPr>
          <w:lang w:val="sw_KE" w:bidi="sw_KE"/>
        </w:rPr>
      </w:r>
      <w:r>
        <w:rPr>
          <w:lang w:val="sw_KE" w:bidi="sw_KE"/>
        </w:rPr>
        <w:t>Katika hatua hii, kikundi hicho kitajadili maneno muhimu na istilahi zilizomo katika fungu hili.</w:t>
      </w:r>
    </w:p>
    <w:p>
      <w:pPr/>
      <w:r>
        <w:rPr>
          <w:lang w:val="sw_KE" w:bidi="sw_KE"/>
        </w:rPr>
      </w:r>
      <w:r>
        <w:rPr>
          <w:lang w:val="sw_KE" w:bidi="sw_KE"/>
        </w:rPr>
        <w:t xml:space="preserve">Kusanyiko la </w:t>
      </w:r>
      <w:r>
        <w:rPr>
          <w:b/>
          <w:lang w:val="sw_KE" w:bidi="sw_KE"/>
        </w:rPr>
        <w:t>Israeli</w:t>
      </w:r>
      <w:r>
        <w:rPr>
          <w:lang w:val="sw_KE" w:bidi="sw_KE"/>
        </w:rPr>
        <w:t xml:space="preserve"> linaendelea na safari yao kutoka Elim. Kusanyiko la Israeli linarejelea uzao wote wa Yakobo kama </w:t>
      </w:r>
      <w:r>
        <w:rPr>
          <w:lang w:val="sw_KE" w:bidi="sw_KE"/>
        </w:rPr>
        <w:t>kikundi</w:t>
      </w:r>
      <w:r>
        <w:rPr>
          <w:lang w:val="sw_KE" w:bidi="sw_KE"/>
        </w:rPr>
        <w:t xml:space="preserve"> cha watu. Hili lilikuwa kikundi cha maelfu ya watu ambao Yahweh aliwakomboa kutoka kwa Misri. Tumia neno sawa au kirai sawa kwa Israeli kama vile umetumia katika simulizi zilizotangulia. Kwa maelezo zaidi kuhusu </w:t>
      </w:r>
      <w:r>
        <w:rPr>
          <w:lang w:val="sw_KE" w:bidi="sw_KE"/>
        </w:rPr>
        <w:t>Israeli</w:t>
      </w:r>
      <w:r>
        <w:rPr>
          <w:lang w:val="sw_KE" w:bidi="sw_KE"/>
        </w:rPr>
        <w:t xml:space="preserve">, rejelea Faharasa Kuu. </w:t>
      </w:r>
    </w:p>
    <w:p>
      <w:pPr/>
      <w:r>
        <w:rPr>
          <w:lang w:val="sw_KE" w:bidi="sw_KE"/>
        </w:rPr>
      </w:r>
      <w:r>
        <w:rPr>
          <w:lang w:val="sw_KE" w:bidi="sw_KE"/>
        </w:rPr>
        <w:t xml:space="preserve">Waisraeli </w:t>
      </w:r>
      <w:r>
        <w:rPr>
          <w:lang w:val="sw_KE" w:bidi="sw_KE"/>
        </w:rPr>
        <w:t>wanasafiri</w:t>
      </w:r>
      <w:r>
        <w:rPr>
          <w:lang w:val="sw_KE" w:bidi="sw_KE"/>
        </w:rPr>
        <w:t xml:space="preserve"> kwa zaidi ya mwezi mmoja wanapowasili katika </w:t>
      </w:r>
      <w:r>
        <w:rPr>
          <w:b/>
          <w:lang w:val="sw_KE" w:bidi="sw_KE"/>
        </w:rPr>
        <w:t>Nyika</w:t>
      </w:r>
      <w:r>
        <w:rPr>
          <w:lang w:val="sw_KE" w:bidi="sw_KE"/>
        </w:rPr>
        <w:t xml:space="preserve"> ya dhambi. Nyika inaweza kutafsiriwa kama jangwa, inamaanisha tu eneo kavu lenye maji kidogo, mimea michache, au watu wachache. Tumia neno au usemi uleule kwa ajili ya nyika kama uliotumia katika vifungu vilivyotangulia. Kwa maelezo zaidi kuhusu </w:t>
      </w:r>
      <w:r>
        <w:rPr>
          <w:lang w:val="sw_KE" w:bidi="sw_KE"/>
        </w:rPr>
        <w:t>jangwa</w:t>
      </w:r>
      <w:r>
        <w:rPr>
          <w:lang w:val="sw_KE" w:bidi="sw_KE"/>
        </w:rPr>
        <w:t>, rejelea Faharasa Kuu.</w:t>
      </w:r>
    </w:p>
    <w:p>
      <w:pPr/>
      <w:r>
        <w:rPr>
          <w:lang w:val="sw_KE" w:bidi="sw_KE"/>
        </w:rPr>
      </w:r>
      <w:r>
        <w:rPr>
          <w:lang w:val="sw_KE" w:bidi="sw_KE"/>
        </w:rPr>
        <w:t xml:space="preserve">Musa anasema </w:t>
      </w:r>
      <w:r>
        <w:rPr>
          <w:b/>
          <w:lang w:val="sw_KE" w:bidi="sw_KE"/>
        </w:rPr>
        <w:t>Yahweh</w:t>
      </w:r>
      <w:r>
        <w:rPr>
          <w:lang w:val="sw_KE" w:bidi="sw_KE"/>
        </w:rPr>
        <w:t xml:space="preserve"> alizungumza naye. Yahweh ni jina la kibinafsi la </w:t>
      </w:r>
      <w:r>
        <w:rPr>
          <w:lang w:val="sw_KE" w:bidi="sw_KE"/>
        </w:rPr>
        <w:t>Mungu</w:t>
      </w:r>
      <w:r>
        <w:rPr>
          <w:lang w:val="sw_KE" w:bidi="sw_KE"/>
        </w:rPr>
        <w:t xml:space="preserve">, na linatumiwa kote katika kifungu hiki. Tumia jina lilelile kwa Yahweh ambalo umetumia katika vifungu vya awali. Kwa maelezo zaidi kuhusu </w:t>
      </w:r>
      <w:r>
        <w:rPr>
          <w:lang w:val="sw_KE" w:bidi="sw_KE"/>
        </w:rPr>
        <w:t>Yahweh</w:t>
      </w:r>
      <w:r>
        <w:rPr>
          <w:lang w:val="sw_KE" w:bidi="sw_KE"/>
        </w:rPr>
        <w:t>, rejelea Faharasa Kuu.</w:t>
      </w:r>
    </w:p>
    <w:p>
      <w:pPr/>
      <w:r>
        <w:rPr>
          <w:lang w:val="sw_KE" w:bidi="sw_KE"/>
        </w:rPr>
      </w:r>
      <w:r>
        <w:rPr>
          <w:lang w:val="sw_KE" w:bidi="sw_KE"/>
        </w:rPr>
        <w:t xml:space="preserve">Watu wanalalamika kwa sababu hawana chakula. Yahweh anasikia malalamiko yao na kumwambia Musa kwamba atatoa chakula kutoka </w:t>
      </w:r>
      <w:r>
        <w:rPr>
          <w:b/>
          <w:lang w:val="sw_KE" w:bidi="sw_KE"/>
        </w:rPr>
        <w:t>mbinguni</w:t>
      </w:r>
      <w:r>
        <w:rPr>
          <w:lang w:val="sw_KE" w:bidi="sw_KE"/>
        </w:rPr>
        <w:t>. Katika hali hii, neno mbingu linarejelea anga.</w:t>
      </w:r>
    </w:p>
    <w:p>
      <w:pPr/>
      <w:r>
        <w:rPr>
          <w:lang w:val="sw_KE" w:bidi="sw_KE"/>
        </w:rPr>
      </w:r>
      <w:r>
        <w:rPr>
          <w:lang w:val="sw_KE" w:bidi="sw_KE"/>
        </w:rPr>
        <w:t xml:space="preserve">Simameni hapa na mjadili kwa pamoja neno au kifungu cha maneno mtakachotumia kwa ajili ya </w:t>
      </w:r>
      <w:r>
        <w:rPr>
          <w:b/>
          <w:lang w:val="sw_KE" w:bidi="sw_KE"/>
        </w:rPr>
        <w:t>mbingu</w:t>
      </w:r>
      <w:r>
        <w:rPr>
          <w:lang w:val="sw_KE" w:bidi="sw_KE"/>
        </w:rPr>
        <w:t xml:space="preserve">, likimaanisha anga. Angalia </w:t>
      </w:r>
      <w:r>
        <w:rPr>
          <w:lang w:val="sw_KE" w:bidi="sw_KE"/>
        </w:rPr>
        <w:t>mbingu</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lang w:val="sw_KE" w:bidi="sw_KE"/>
        </w:rPr>
        <w:t>Yahweh alisema angepata mvua aina mpya ya chakula au mkate kutoka mbinguni ili kukidhi watu wake waliochaguliwa. Baadaye, tutaona kwamba aina hii ya chakula ni nyembamba, yenye magamba, na tamu.</w:t>
      </w:r>
    </w:p>
    <w:p>
      <w:pPr/>
      <w:r>
        <w:rPr>
          <w:lang w:val="sw_KE" w:bidi="sw_KE"/>
        </w:rPr>
      </w:r>
      <w:r>
        <w:rPr>
          <w:lang w:val="sw_KE" w:bidi="sw_KE"/>
        </w:rPr>
        <w:t>Simama na mjadili na timu yako jinsi mtakavyotafsiri aina hii ya chakula ikiwa huna mkate katika utamaduni wenu. Sitisha sauti hii hapa.</w:t>
      </w:r>
    </w:p>
    <w:p>
      <w:pPr/>
      <w:r>
        <w:rPr>
          <w:lang w:val="sw_KE" w:bidi="sw_KE"/>
        </w:rPr>
      </w:r>
      <w:r>
        <w:rPr>
          <w:lang w:val="sw_KE" w:bidi="sw_KE"/>
        </w:rPr>
        <w:t xml:space="preserve">Yahweh alimwamuru Musa kwamba watu wanapaswa kukusanya chakula mara mbili ya kiasi cha kawaida siku ya sita ili wasilazimike kukusanya chakula siku ya saba, au siku ya kupumzika. Yahweh anafanya hivyo ili kuwajaribu watu wake ili kuona kama watafuata sheria yake. </w:t>
      </w:r>
      <w:r>
        <w:rPr>
          <w:b/>
          <w:lang w:val="sw_KE" w:bidi="sw_KE"/>
        </w:rPr>
        <w:t>Sheria</w:t>
      </w:r>
      <w:r>
        <w:rPr>
          <w:lang w:val="sw_KE" w:bidi="sw_KE"/>
        </w:rPr>
        <w:t xml:space="preserve"> inarejelea sheria au maelekezo kutoka kwa Yahweh ambayo Musa alishiriki na watu wa </w:t>
      </w:r>
      <w:r>
        <w:rPr>
          <w:lang w:val="sw_KE" w:bidi="sw_KE"/>
        </w:rPr>
        <w:t>Kiyahudi</w:t>
      </w:r>
      <w:r>
        <w:rPr>
          <w:lang w:val="sw_KE" w:bidi="sw_KE"/>
        </w:rPr>
        <w:t xml:space="preserve"> ili kuwaambia jinsi ya kuishi. Katika hali hii, sheria ya Yahweh ilikuwa kukusanya chakula mara mbili ya kiasi siku ya sita. Tumia neno lile lile au usemi kwa ajili ya majaribio kama ulivyotumia katika vifungu vilivyopita. Kwa maelezo zaidi kuhusu </w:t>
      </w:r>
      <w:r>
        <w:rPr>
          <w:lang w:val="sw_KE" w:bidi="sw_KE"/>
        </w:rPr>
        <w:t>sheria</w:t>
      </w:r>
      <w:r>
        <w:rPr>
          <w:lang w:val="sw_KE" w:bidi="sw_KE"/>
        </w:rPr>
        <w:t>, rejelea Faharasa Kuu.</w:t>
      </w:r>
    </w:p>
    <w:p>
      <w:pPr/>
      <w:r>
        <w:rPr>
          <w:lang w:val="sw_KE" w:bidi="sw_KE"/>
        </w:rPr>
      </w:r>
      <w:r>
        <w:rPr>
          <w:lang w:val="sw_KE" w:bidi="sw_KE"/>
        </w:rPr>
        <w:t xml:space="preserve">Musa anawaambia watu wataona </w:t>
      </w:r>
      <w:r>
        <w:rPr>
          <w:b/>
          <w:lang w:val="sw_KE" w:bidi="sw_KE"/>
        </w:rPr>
        <w:t>utukufu</w:t>
      </w:r>
      <w:r>
        <w:rPr>
          <w:lang w:val="sw_KE" w:bidi="sw_KE"/>
        </w:rPr>
        <w:t xml:space="preserve"> wa Yahweh. Utukufu unarejelea mwanga unaoshangaza au mwangaza wa uwepo wa Yahweh. Ni njia Yahweh anavyoonyesha nguvu yake na uwepo wake. Waisraeli wataona utukufu wa Yahweh baadaye atakapoonekana katika wingu.</w:t>
      </w:r>
    </w:p>
    <w:p>
      <w:pPr/>
      <w:r>
        <w:rPr>
          <w:lang w:val="sw_KE" w:bidi="sw_KE"/>
        </w:rPr>
      </w:r>
      <w:r>
        <w:rPr>
          <w:lang w:val="sw_KE" w:bidi="sw_KE"/>
        </w:rPr>
        <w:t xml:space="preserve">Sitisha hapa na mjadili kama kikundi neno gani au kifungu gani cha maneno mtakachotumia kwa </w:t>
      </w:r>
      <w:r>
        <w:rPr>
          <w:b/>
          <w:lang w:val="sw_KE" w:bidi="sw_KE"/>
        </w:rPr>
        <w:t>utukufu</w:t>
      </w:r>
      <w:r>
        <w:rPr>
          <w:lang w:val="sw_KE" w:bidi="sw_KE"/>
        </w:rPr>
        <w:t xml:space="preserve">. Tafuta neno </w:t>
      </w:r>
      <w:r>
        <w:rPr>
          <w:lang w:val="sw_KE" w:bidi="sw_KE"/>
        </w:rPr>
        <w:t>utukufu</w:t>
      </w:r>
      <w:r>
        <w:rPr>
          <w:lang w:val="sw_KE" w:bidi="sw_KE"/>
        </w:rPr>
        <w:t xml:space="preserve"> katika Faharasa Kuu kwa maelezo zaidi. Ikiwa tayari umetafsiri neno hili katika kitabu kingine cha Biblia, tumia neno lilelile ulilotumia huko.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16:13–21</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16:13–21 na ziwekeni katika mioyo yenu.</w:t>
      </w:r>
    </w:p>
    <w:p>
      <w:pPr/>
      <w:r>
        <w:rPr>
          <w:lang w:val="sw_KE" w:bidi="sw_KE"/>
        </w:rPr>
      </w:r>
      <w:r>
        <w:rPr>
          <w:lang w:val="sw_KE" w:bidi="sw_KE"/>
        </w:rPr>
        <w:t>Sikiliza toleo la sauti la Kutoka 16:13–21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16:13–21 katika tafsiri iliyo rahisi zaidi kueleweka.</w:t>
      </w:r>
    </w:p>
    <w:p>
      <w:pPr/>
      <w:r>
        <w:rPr>
          <w:lang w:val="sw_KE" w:bidi="sw_KE"/>
        </w:rPr>
      </w:r>
      <w:r>
        <w:rPr>
          <w:lang w:val="sw_KE" w:bidi="sw_KE"/>
        </w:rPr>
        <w:t>Katika kifungu cha mwisho, Yahweh aliwasikia Waisraeli wakilalamika kuhusu kutokuwa na chakula cha kutosha wakati wa kusafiri jangwani. Yahweh ni jina binafsi la Mungu linalotumiwa katika kifungu hiki. Yahweh aliwaambia Musa na Waisraeli kwamba angetoa mkate kutoka mbinguni asubuhi na nyama jioni. Kama unavyokumbuka, mkate ulikuwa njia ya kurejelea chakula kwa ujumla kwa watu wa Kiyahudi kwa sababu ilikuwa sehemu muhimu sana ya lishe yao. Yahweh pia aliwapa watu maelekezo maalum ya kukusanya ule mkate. Sasa, Yahweh anatimiza ahadi yake na kuwajaribu Waisraeli ili kuona kama watafuata maelekezo yake.</w:t>
      </w:r>
    </w:p>
    <w:p>
      <w:pPr/>
      <w:r>
        <w:rPr>
          <w:lang w:val="sw_KE" w:bidi="sw_KE"/>
        </w:rPr>
      </w:r>
      <w:r>
        <w:rPr>
          <w:lang w:val="sw_KE" w:bidi="sw_KE"/>
        </w:rPr>
        <w:t>Kama unavyokumbuka, Waisraeli bado wanasafiri jangwani baada ya Yahweh kuwakomboa kutoka Misri. Tayari wamekuwa wakisafiri jangwani kwa zaidi ya mwezi mmoja. Baada ya Waisraeli kuona utukufu wa Yahweh katika wingu, Yahweh alitimiza ahadi yake jioni hiyo na kuwapa Waisraeli kware. Kware ni ndege mdogo mwenye miungu mingi ambaye ni rangi ya kahawia na mistari mweusi na rangi nyeusi. Kware waliruka kuingia na kufunika au kutua kote kambini. Kumbuka, hii ilikuwa kambi ya takriban wanaume 600,000 pamoja na familia zao na mali zao, kwa hivyo ilipaswa kuwe na idadi kubwa sana ya kware ili kulisha kila mtu. Ilikuwa kawaida kwa ndege hawa kupumzika ardhini baada ya kufanya safari ndefu.</w:t>
      </w:r>
    </w:p>
    <w:p>
      <w:pPr/>
      <w:r>
        <w:rPr>
          <w:lang w:val="sw_KE" w:bidi="sw_KE"/>
        </w:rPr>
      </w:r>
      <w:r>
        <w:rPr>
          <w:lang w:val="sw_KE" w:bidi="sw_KE"/>
        </w:rPr>
        <w:t xml:space="preserve">Simama hapa na uangalie picha ya </w:t>
      </w:r>
      <w:r>
        <w:rPr>
          <w:lang w:val="sw_KE" w:bidi="sw_KE"/>
        </w:rPr>
        <w:t>kware</w:t>
      </w:r>
      <w:r>
        <w:rPr>
          <w:lang w:val="sw_KE" w:bidi="sw_KE"/>
        </w:rPr>
        <w:t xml:space="preserve"> kwa pamoja. Ikiwa huna jina la aina hii ya ndege, unaweza kutaka kujumuisha maelezo kwamba huyu ni ndege pori mwenye ukubwa wa kati ambaye watu wanaweza kula. Sitisha sauti hii hapa.</w:t>
      </w:r>
    </w:p>
    <w:p>
      <w:pPr/>
      <w:r>
        <w:rPr>
          <w:lang w:val="sw_KE" w:bidi="sw_KE"/>
        </w:rPr>
      </w:r>
      <w:r>
        <w:rPr>
          <w:lang w:val="sw_KE" w:bidi="sw_KE"/>
        </w:rPr>
        <w:t>Kware hao wangeweza kutosheleza njaa ya Waisraeli kwa ajili ya mchana, lakini Musa anasisitiza zaidi mkate ambao Yahweh anatoa asubuhi iliyofuata. Tunaona kwamba Musa anatumia urudiaji katika maelezo yake ya mkate kwa sababu ni muhimu. Mkate utakuwa muujiza wa kila siku, au tendo ambalo Yahweh pekee anaweza kulifanya, linaloonyesha riziki ya Yahweh kwa Waisraeli kwa zaidi ya miaka arobaini. Pia itakuwa jinsi Yahweh anavyowajaribu watu wake ili kuona kama wanamwamini vya kutosha kufuata maelekezo yake kuhusu kukusanya chakula na kupumzika siku ya saba.</w:t>
      </w:r>
    </w:p>
    <w:p>
      <w:pPr/>
      <w:r>
        <w:rPr>
          <w:lang w:val="sw_KE" w:bidi="sw_KE"/>
        </w:rPr>
      </w:r>
      <w:r>
        <w:rPr>
          <w:lang w:val="sw_KE" w:bidi="sw_KE"/>
        </w:rPr>
        <w:t>Musa anaelezea jinsi mkate kutoka mbinguni ulivyowasili. Kwanza kulikuwa na umande au matone ya maji yaliyokusanyika ardhini. Umande ulipokauka, Musa alitumia neno kama "tazama" ili kuelezea mshangao waliokuwa nao Waisraeli walipoona maji yameacha kitu chembamba na chenye magamba ardhini. Musa anaposema laini kama theluji, anafafanua unyevu ulioganda ambao ni mweupe na maridadi—inaweza kuwa njia nyingine ya kusema mkate ulikuwa laini au wa unga. Waisraeli hawakuwahi kuona chochote kama hicho, kwa hivyo waliulizana ilikuwa nini.</w:t>
      </w:r>
    </w:p>
    <w:p>
      <w:pPr/>
      <w:r>
        <w:rPr>
          <w:lang w:val="sw_KE" w:bidi="sw_KE"/>
        </w:rPr>
      </w:r>
      <w:r>
        <w:rPr>
          <w:lang w:val="sw_KE" w:bidi="sw_KE"/>
        </w:rPr>
        <w:t>Musa anawaambia kwamba ni mkate ambao Yahweh aliwapa kutoka mbinguni, au angani. Musa anawapa amri au sheria ya Yahweh ya kukusanya mkate. Watu waliweza tu kukusanya mkate kulingana na kiasi ambacho kila mtu alihitaji; huu ungekuwa omeri moja kwa kila mshiriki wa familia. Omeri ni robo 2 au lita 1.8. Yahweh anawaambia Waisraeli wakusanye omer moja kwa kila mtu katika hema lake. Waisraeli hawakuishi katika nyumba bali katika mahema kwa sababu walisafiri umbali mrefu kila siku.</w:t>
      </w:r>
    </w:p>
    <w:p>
      <w:pPr/>
      <w:r>
        <w:rPr>
          <w:lang w:val="sw_KE" w:bidi="sw_KE"/>
        </w:rPr>
      </w:r>
      <w:r>
        <w:rPr>
          <w:lang w:val="sw_KE" w:bidi="sw_KE"/>
        </w:rPr>
        <w:t>Sitisha hapa na mjadili swali hili kama kikundi: Watu wanapima vipi vitu katika utamaduni wenu? Tafadhali jadili njia bora ya kuwasilisha kipimo hiki katika utamaduni wako. Mfano mmoja ni nazi mawili yaliyojaa manna. Sitisha sauti hii hapa.</w:t>
      </w:r>
    </w:p>
    <w:p>
      <w:pPr/>
      <w:r>
        <w:rPr>
          <w:lang w:val="sw_KE" w:bidi="sw_KE"/>
        </w:rPr>
      </w:r>
      <w:r>
        <w:rPr>
          <w:lang w:val="sw_KE" w:bidi="sw_KE"/>
        </w:rPr>
        <w:t>Waisraeli wanamtii Yahweh na kukusanya mkate huo. Kwa sababu walipaswa kukisia ni kiasi gani ambacho wangehitaji kwa familia zao, baadhi yao walikusanyika zaidi kuliko walivyohitaji wakati watu wengine walikusanyika kidogo kuliko walivyohitaji. Lakini walipolipima kwa omeri, waligundua kwamba familia zilizokusanya kiasi kikubwa hazikuwa na ziada, na familia zilizokusanya kiasi kidogo hazikuwa na upungufu.</w:t>
      </w:r>
    </w:p>
    <w:p>
      <w:pPr/>
      <w:r>
        <w:rPr>
          <w:lang w:val="sw_KE" w:bidi="sw_KE"/>
        </w:rPr>
      </w:r>
      <w:r>
        <w:rPr>
          <w:lang w:val="sw_KE" w:bidi="sw_KE"/>
        </w:rPr>
        <w:t>Musa anaamuru Waisraeli wasihifadhi au kutunza mkate wowote kwa siku iliyofuata. Hata hivyo, baadhi ya Waisraeli hawasikilizi agizo la Musa. Badala yake, walijaribu kuuhifadhi mkate huo kwa ajili ya siku iliyofuata, na funza au minyoo midogo walikua ndani ya mkate huo na kuufanya uwe na uvundo na kuoza. Hii ilimfanya Musa awe na hasira.</w:t>
      </w:r>
    </w:p>
    <w:p>
      <w:pPr/>
      <w:r>
        <w:rPr>
          <w:lang w:val="sw_KE" w:bidi="sw_KE"/>
        </w:rPr>
      </w:r>
      <w:r>
        <w:rPr>
          <w:lang w:val="sw_KE" w:bidi="sw_KE"/>
        </w:rPr>
        <w:t>Musa anatupa muhtasari mwingine ili kusisitiza utoaji wa Yahweh wa kila siku na kuwajaribu Israeli. Anatuambia kwamba Waisraeli waliamka kila siku jua lilipochomoza na kukusanya mkate kutoka ardhini kama Yahweh alivyoamuru. Na jua lilipokuwa juu angani mkate waliouacha ardhini uliyeyuka.</w:t>
      </w:r>
    </w:p>
    <w:p>
      <w:pPr/>
      <w:r>
        <w:rPr>
          <w:lang w:val="sw_KE" w:bidi="sw_KE"/>
        </w:rPr>
      </w:r>
      <w:r>
        <w:rPr>
          <w:lang w:val="sw_KE" w:bidi="sw_KE"/>
        </w:rPr>
        <w:t>Yahweh ataendelea kutoa mkate kwa watu wake waliochaguliwa wanaposafiri. Kisha, tutamwona Yahweh akiwafundisha watu wake zaidi kuhusu Sabato, au siku ya kupumzika.</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16:13–21 katika tafsiri rahisi zaidi.</w:t>
      </w:r>
    </w:p>
    <w:p>
      <w:pPr/>
      <w:r>
        <w:rPr>
          <w:lang w:val="sw_KE" w:bidi="sw_KE"/>
        </w:rPr>
      </w:r>
      <w:r>
        <w:rPr>
          <w:lang w:val="sw_KE" w:bidi="sw_KE"/>
        </w:rPr>
        <w:t>Katika hatua hii, kikundi kitafafanua matukio, wahusika na mandhari ya kifungu hiki. Kisha kikundi kitajenga picha ya kifungu hiki akilini.</w:t>
      </w:r>
    </w:p>
    <w:p>
      <w:pPr/>
      <w:r>
        <w:rPr>
          <w:lang w:val="sw_KE" w:bidi="sw_KE"/>
        </w:rPr>
      </w:r>
      <w:r>
        <w:rPr>
          <w:lang w:val="sw_KE" w:bidi="sw_KE"/>
        </w:rPr>
        <w:t>Kifungu hiki kina matukio manne.</w:t>
      </w:r>
    </w:p>
    <w:p>
      <w:pPr/>
      <w:r>
        <w:rPr>
          <w:lang w:val="sw_KE" w:bidi="sw_KE"/>
        </w:rPr>
      </w:r>
      <w:r>
        <w:rPr>
          <w:b/>
          <w:lang w:val="sw_KE" w:bidi="sw_KE"/>
        </w:rPr>
        <w:t>Katika tukio la kwanza:</w:t>
      </w:r>
      <w:r>
        <w:rPr>
          <w:lang w:val="sw_KE" w:bidi="sw_KE"/>
        </w:rPr>
        <w:t xml:space="preserve"> Baada ya kuonekana kwa Waisraeli katika wingu, Yahwe alituma kware jioni ili kufunika kambi ya Waisraeli. Waisraeli wanakula kwa furaha.</w:t>
      </w:r>
    </w:p>
    <w:p>
      <w:pPr/>
      <w:r>
        <w:rPr>
          <w:lang w:val="sw_KE" w:bidi="sw_KE"/>
        </w:rPr>
      </w:r>
      <w:r>
        <w:rPr>
          <w:b/>
          <w:lang w:val="sw_KE" w:bidi="sw_KE"/>
        </w:rPr>
        <w:t>Katika tukio la pili:</w:t>
      </w:r>
      <w:r>
        <w:rPr>
          <w:lang w:val="sw_KE" w:bidi="sw_KE"/>
        </w:rPr>
        <w:t xml:space="preserve"> Asubuhi, jua linapochomoza, Musa na Waisraeli wanaona matone ya maji ardhini. Umande huo unapovukiza, Waisraeli wanashangaa kuona kitu chembamba na chepesi kama magamba kilichoachwa nyuma. Wanamwuliza Musa ni nini, na Musa anasema ni mkate kutoka kwa Yahweh.</w:t>
      </w:r>
    </w:p>
    <w:p>
      <w:pPr/>
      <w:r>
        <w:rPr>
          <w:lang w:val="sw_KE" w:bidi="sw_KE"/>
        </w:rPr>
      </w:r>
      <w:r>
        <w:rPr>
          <w:b/>
          <w:lang w:val="sw_KE" w:bidi="sw_KE"/>
        </w:rPr>
        <w:t>Katika tukio la tatu:</w:t>
      </w:r>
      <w:r>
        <w:rPr>
          <w:lang w:val="sw_KE" w:bidi="sw_KE"/>
        </w:rPr>
        <w:t xml:space="preserve"> Musa anawaambia watu wakusanye kiasi cha omeri moja ya mkate kwa kila mtu katika hema lao. Baadhi ya watu hukusanya kidogo, wengine hukusanya mengi, lakini kila mtu anapopima, anapata kiasi kinachotosha.</w:t>
      </w:r>
    </w:p>
    <w:p>
      <w:pPr/>
      <w:r>
        <w:rPr>
          <w:lang w:val="sw_KE" w:bidi="sw_KE"/>
        </w:rPr>
      </w:r>
      <w:r>
        <w:rPr>
          <w:b/>
          <w:lang w:val="sw_KE" w:bidi="sw_KE"/>
        </w:rPr>
        <w:t>Katika tukio la nne:</w:t>
      </w:r>
      <w:r>
        <w:rPr>
          <w:lang w:val="sw_KE" w:bidi="sw_KE"/>
        </w:rPr>
        <w:t xml:space="preserve"> Musa anawaambia watu wasihifadhi mkate kwa siku iliyofuata. Baadhi ya watu wanatii lakini watu wengine hawafanyi hivyo. Mkate uliohifadhiwa una minyoo na unatoa uvundo. Hawawezi kuila siku iliyofuata. Musa anakuwa na hasira. Yahweh anaendelea kutoa mkate kila asubuhi na Waisraeli wanakusanya ili kuwa na chakula jangwani.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Waisraeli ambao walitii</w:t>
      </w:r>
    </w:p>
    <w:p>
      <w:pPr>
        <w:pStyle w:val="ListBullet"/>
        <w:spacing w:line="240" w:lineRule="auto"/>
        <w:ind w:left="720"/>
      </w:pPr>
      <w:r>
        <w:rPr>
          <w:lang w:val="sw_KE" w:bidi="sw_KE"/>
        </w:rPr>
      </w:r>
      <w:r>
        <w:rPr>
          <w:lang w:val="sw_KE" w:bidi="sw_KE"/>
        </w:rPr>
        <w:t>Waisraeli ambao hawakutii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Makware</w:t>
      </w:r>
    </w:p>
    <w:p>
      <w:pPr/>
      <w:r>
        <w:rPr>
          <w:lang w:val="sw_KE" w:bidi="sw_KE"/>
        </w:rPr>
      </w:r>
      <w:r>
        <w:rPr>
          <w:lang w:val="sw_KE" w:bidi="sw_KE"/>
        </w:rPr>
        <w:t>Kama kikundi, zingatia sehemu hizi za mazingira ya maandishi haya:</w:t>
      </w:r>
    </w:p>
    <w:p>
      <w:pPr/>
      <w:r>
        <w:rPr>
          <w:lang w:val="sw_KE" w:bidi="sw_KE"/>
        </w:rPr>
      </w:r>
      <w:r>
        <w:rPr>
          <w:lang w:val="sw_KE" w:bidi="sw_KE"/>
        </w:rPr>
        <w:t>Ni muhimu kukumbuka kwamba katika kifungu cha mwisho Yahweh aliahidi chakula kwa Waisraeli; hicho kilikuwa kikundi cha maelfu ya watu wenye familia zao na wanyama wao.</w:t>
      </w:r>
    </w:p>
    <w:p>
      <w:pPr/>
      <w:r>
        <w:rPr>
          <w:lang w:val="sw_KE" w:bidi="sw_KE"/>
        </w:rPr>
      </w:r>
      <w:r>
        <w:rPr>
          <w:lang w:val="sw_KE" w:bidi="sw_KE"/>
        </w:rPr>
        <w:t>Jioni hiyo hiyo kware waliruka na kutua katika kambi yote ya Waisraeli. Kware walikuwa nyama ya jioni ambayo Yahweh aliahidi. Ni muhimu kukumbuka kwamba Waisraeli waliishi katika mahema kwa sababu walipaswa kukusanya kila kitu na kusafiri kila siku ili kuendelea na safari yao kuelekea nchi ya ahadi. Kwa sababu hakukuwa na njia ya kuhifadhi nyama, watu walipaswa kula kware usiku huo.</w:t>
      </w:r>
    </w:p>
    <w:p>
      <w:pPr/>
      <w:r>
        <w:rPr>
          <w:lang w:val="sw_KE" w:bidi="sw_KE"/>
        </w:rPr>
      </w:r>
      <w:r>
        <w:rPr>
          <w:lang w:val="sw_KE" w:bidi="sw_KE"/>
        </w:rPr>
        <w:t>Asubuhi iliyofuata, umande ulikuwa ardhini karibu na kambi. Kisha umande ukayeyuka na kuacha kitu kama maganda ardhini.</w:t>
      </w:r>
    </w:p>
    <w:p>
      <w:pPr/>
      <w:r>
        <w:rPr>
          <w:lang w:val="sw_KE" w:bidi="sw_KE"/>
        </w:rPr>
      </w:r>
      <w:r>
        <w:rPr>
          <w:lang w:val="sw_KE" w:bidi="sw_KE"/>
        </w:rPr>
        <w:t>Musa anatumia neno kama "tazama" ili kuonyesha mshangao wa Waisraeli. Hawakuwahi kuona chochote kama mkate huo. Watu wa Israeli waliona na kulistaajabia, wakiulizana, "Ni nini?" Kwa sababu hawakujua dutu hiyo ilikuwa nini.</w:t>
      </w:r>
    </w:p>
    <w:p>
      <w:pPr/>
      <w:r>
        <w:rPr>
          <w:lang w:val="sw_KE" w:bidi="sw_KE"/>
        </w:rPr>
      </w:r>
      <w:r>
        <w:rPr>
          <w:lang w:val="sw_KE" w:bidi="sw_KE"/>
        </w:rPr>
        <w:t>Ni muhimu kukumbuka kwamba kware walionekana na mkate ulipatikana tu karibu na mahali ambapo Waisraeli walipiga kambi.</w:t>
      </w:r>
    </w:p>
    <w:p>
      <w:pPr/>
      <w:r>
        <w:rPr>
          <w:lang w:val="sw_KE" w:bidi="sw_KE"/>
        </w:rPr>
      </w:r>
      <w:r>
        <w:rPr>
          <w:lang w:val="sw_KE" w:bidi="sw_KE"/>
        </w:rPr>
        <w:t>Musa anaeleza kwamba huo ndio mkate ambao Yahweh aliwaandalia. Kisha anawaambia watu kwamba Yahweh aliwaamuru kuchukua kiasi ambacho kila mtu katika hema lake angeweza kula.</w:t>
      </w:r>
    </w:p>
    <w:p>
      <w:pPr/>
      <w:r>
        <w:rPr>
          <w:lang w:val="sw_KE" w:bidi="sw_KE"/>
        </w:rPr>
      </w:r>
      <w:r>
        <w:rPr>
          <w:lang w:val="sw_KE" w:bidi="sw_KE"/>
        </w:rPr>
        <w:t>Kisha Musa anawaambia wasiache mkate wowote mpaka asubuhi iliyofuata. Baadhi ya watu hawakumsikiliza Musa na wakaacha sehemu yake hadi asubuhi iliyofuata. Mkate ulinuka na ulikuwa na minyoo. Musa aliwakasirikia watu ambao hawakusikiliza.</w:t>
      </w:r>
    </w:p>
    <w:p>
      <w:pPr/>
      <w:r>
        <w:rPr>
          <w:lang w:val="sw_KE" w:bidi="sw_KE"/>
        </w:rPr>
      </w:r>
      <w:r>
        <w:rPr>
          <w:lang w:val="sw_KE" w:bidi="sw_KE"/>
        </w:rPr>
        <w:t>Musa anatumia marudio kusisitiza jinsi Yahweh anavyotoa mahitaji kila siku na jinsi anavyowajaribu Israeli. Anasema kwamba asubuhi baada ya asubuhi Waisraeli walikusanya mkate. Siku ilipokuwa moto, iliyeyuka kabisa. Ni muhimu kutambua kwamba usemi "jua lilikuwa na moto" au "jua likawa la moto" haumaanishi kwamba jua lingekuwa moto zaidi, bali kwamba siku hiyo ingekuwa ya joto zaidi kwa sababu jua lingekuwa la juu angani. Kwa sababu walikuwa jangwani, kingekuwa na joto kali wakati jua lilipokuwa kileleni.</w:t>
      </w:r>
    </w:p>
    <w:p>
      <w:pPr/>
      <w:r>
        <w:rPr>
          <w:lang w:val="sw_KE" w:bidi="sw_KE"/>
        </w:rPr>
      </w:r>
      <w:r>
        <w:rPr>
          <w:lang w:val="sw_KE" w:bidi="sw_KE"/>
        </w:rPr>
        <w:t>Ni muhimu kutambua kwamba inaposema "kuyeyuka kwake," ina maana kwamba dutu iliyoachwa ardhini ndiyo iliyeyuka, si ile waliyoikusanya.</w:t>
      </w:r>
    </w:p>
    <w:p>
      <w:pPr/>
      <w:r>
        <w:rPr>
          <w:lang w:val="sw_KE" w:bidi="sw_KE"/>
        </w:rPr>
      </w:r>
      <w:r>
        <w:rPr>
          <w:lang w:val="sw_KE" w:bidi="sw_KE"/>
        </w:rPr>
        <w:t xml:space="preserve">Sasa, kikundi kinapaswa kutengeneza ubao wa hadithi, kuchora, au kutumia vitu ili kuonyesha kifungu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16:13–21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Kifungu hiki kina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Waisraeli ambao walitii</w:t>
      </w:r>
    </w:p>
    <w:p>
      <w:pPr>
        <w:pStyle w:val="ListBullet"/>
        <w:spacing w:line="240" w:lineRule="auto"/>
        <w:ind w:left="720"/>
      </w:pPr>
      <w:r>
        <w:rPr>
          <w:lang w:val="sw_KE" w:bidi="sw_KE"/>
        </w:rPr>
      </w:r>
      <w:r>
        <w:rPr>
          <w:lang w:val="sw_KE" w:bidi="sw_KE"/>
        </w:rPr>
        <w:t>Waisraeli ambao hawakutii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Kware</w:t>
      </w:r>
    </w:p>
    <w:p>
      <w:pPr/>
      <w:r>
        <w:rPr>
          <w:lang w:val="sw_KE" w:bidi="sw_KE"/>
        </w:rPr>
      </w:r>
      <w:r>
        <w:rPr>
          <w:lang w:val="sw_KE" w:bidi="sw_KE"/>
        </w:rPr>
        <w:t>Mkifanya kazi kama kikundi, igizeni simulizi hii mara mbili. Unapaswa kuigiza kifungu hicho kwa lugha yako mwenyewe.</w:t>
      </w:r>
    </w:p>
    <w:p>
      <w:pPr/>
      <w:r>
        <w:rPr>
          <w:lang w:val="sw_KE" w:bidi="sw_KE"/>
        </w:rPr>
      </w:r>
      <w:r>
        <w:rPr>
          <w:lang w:val="sw_KE" w:bidi="sw_KE"/>
        </w:rPr>
        <w:t>Kwanza, igizeni kifungu hiki bila kusitisha. Zingatia mazungumzo, mtiririko, muundo wa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hili na muulize yule anayeigiza mhusika, "Unahisi vipi au unawaza nini?" Muigizaji anayeigiza mhusika huyo anapaswa kueleza hisia au mawazo yake iwapo angekuwa mhusika huyo. Kisha endeleza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mzozo na majibu yanayowezekana.</w:t>
      </w:r>
    </w:p>
    <w:p>
      <w:pPr/>
      <w:r>
        <w:rPr>
          <w:lang w:val="sw_KE" w:bidi="sw_KE"/>
        </w:rPr>
      </w:r>
      <w:r>
        <w:rPr>
          <w:lang w:val="sw_KE" w:bidi="sw_KE"/>
        </w:rPr>
        <w:t>Igiza Waisraeli wakimngojea Yahweh kwa kutarajia atoe nyama aliyoahidi kwa ajili ya jioni. Ghafla, Yahweh anatuma kware ili kufunika kambi yote ya Waisraeli. Waisraeli wanakamata na kula ndege kwa furaha.</w:t>
      </w:r>
    </w:p>
    <w:p>
      <w:pPr>
        <w:pStyle w:val="ListBullet"/>
        <w:spacing w:line="240" w:lineRule="auto"/>
        <w:ind w:left="720"/>
      </w:pPr>
      <w:r>
        <w:rPr>
          <w:lang w:val="sw_KE" w:bidi="sw_KE"/>
        </w:rPr>
      </w:r>
      <w:r>
        <w:rPr>
          <w:lang w:val="sw_KE" w:bidi="sw_KE"/>
        </w:rPr>
        <w:t>Acha drama hizo.</w:t>
      </w:r>
    </w:p>
    <w:p>
      <w:pPr>
        <w:pStyle w:val="ListBullet"/>
        <w:spacing w:line="240" w:lineRule="auto"/>
        <w:ind w:left="720"/>
      </w:pPr>
      <w:r>
        <w:rPr>
          <w:lang w:val="sw_KE" w:bidi="sw_KE"/>
        </w:rPr>
      </w:r>
      <w:r>
        <w:rPr>
          <w:lang w:val="sw_KE" w:bidi="sw_KE"/>
        </w:rPr>
        <w:t>Muulize mtu anayeigiza kama Mwisraeli, "Unahisi nini au unawaza nini?" Mtu huyo anaweza kujibu mambo kama, "Furaha! " Hatimaye, chakula! "Nilikuwa na njaa sana," au "Nashukuru." Najua kware hao walikuwa zawadi kutoka kwa Yahweh. Anatutunza vizuri sana," au "Kwa mshangao. Sijawahi kuona ndege wengi kiasi hicho. Yahweh ni mwenye nguvu sana."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Asubuhi, jua linapochomoza, Musa na Waisraeli wanaona umande ardhini. Inapovukiza, Waisraeli wanashangaa kuona kitu chembamba na chenye magamba kilichoachwa nyuma. Wanamwuliza Musa ni nini, na Musa anasema ni mkate kutoka kwa Yahweh.</w:t>
      </w:r>
    </w:p>
    <w:p>
      <w:pPr>
        <w:pStyle w:val="ListBullet"/>
        <w:spacing w:line="240" w:lineRule="auto"/>
        <w:ind w:left="720"/>
      </w:pPr>
      <w:r>
        <w:rPr>
          <w:lang w:val="sw_KE" w:bidi="sw_KE"/>
        </w:rPr>
      </w:r>
      <w:r>
        <w:rPr>
          <w:lang w:val="sw_KE" w:bidi="sw_KE"/>
        </w:rPr>
        <w:t>Acha drama.</w:t>
      </w:r>
    </w:p>
    <w:p>
      <w:pPr>
        <w:pStyle w:val="ListBullet"/>
        <w:spacing w:line="240" w:lineRule="auto"/>
        <w:ind w:left="720"/>
      </w:pPr>
      <w:r>
        <w:rPr>
          <w:lang w:val="sw_KE" w:bidi="sw_KE"/>
        </w:rPr>
      </w:r>
      <w:r>
        <w:rPr>
          <w:lang w:val="sw_KE" w:bidi="sw_KE"/>
        </w:rPr>
        <w:t>Muulize mtu anayeigiza nafasi ya Bwana, "Unahisi nini au unafikiria nini?" Mtu huyo anaweza kujibu mambo kama, "Watu wangu wanahitaji kujua kwamba ninatimiza ahadi zangu," au "Watu wangu wanahitaji kuona kwamba mimi ndiye mtoa mahitaji yao wa kweli." Ninataka kujaribu imani yao kwangu," au "Watu wangu wanahitaji ukumbusho wa kila siku wa MIMI ni nani; mkate utawakumbusha hilo."</w:t>
      </w:r>
    </w:p>
    <w:p>
      <w:pPr>
        <w:pStyle w:val="ListBullet"/>
        <w:spacing w:line="240" w:lineRule="auto"/>
        <w:ind w:left="720"/>
      </w:pPr>
      <w:r>
        <w:rPr>
          <w:lang w:val="sw_KE" w:bidi="sw_KE"/>
        </w:rPr>
      </w:r>
      <w:r>
        <w:rPr>
          <w:lang w:val="sw_KE" w:bidi="sw_KE"/>
        </w:rPr>
        <w:t>Endeleza sinema.</w:t>
      </w:r>
    </w:p>
    <w:p>
      <w:pPr/>
      <w:r>
        <w:rPr>
          <w:lang w:val="sw_KE" w:bidi="sw_KE"/>
        </w:rPr>
      </w:r>
      <w:r>
        <w:rPr>
          <w:lang w:val="sw_KE" w:bidi="sw_KE"/>
        </w:rPr>
        <w:t>Igiza Musa akiwaambia watu wakusanye kiasi cha omer moja ya mkate kwa kila mtu katika mahema yao. Baadhi ya watu wanakusanya kidogo, baadhi ya watu wanakusanya mengi, lakini kila mtu ana kiasi sahihi wanapokipima.</w:t>
      </w:r>
    </w:p>
    <w:p>
      <w:pPr>
        <w:pStyle w:val="ListBullet"/>
        <w:spacing w:line="240" w:lineRule="auto"/>
        <w:ind w:left="720"/>
      </w:pPr>
      <w:r>
        <w:rPr>
          <w:lang w:val="sw_KE" w:bidi="sw_KE"/>
        </w:rPr>
      </w:r>
      <w:r>
        <w:rPr>
          <w:lang w:val="sw_KE" w:bidi="sw_KE"/>
        </w:rPr>
        <w:t>Acha drama.</w:t>
      </w:r>
    </w:p>
    <w:p>
      <w:pPr>
        <w:pStyle w:val="ListBullet"/>
        <w:spacing w:line="240" w:lineRule="auto"/>
        <w:ind w:left="720"/>
      </w:pPr>
      <w:r>
        <w:rPr>
          <w:lang w:val="sw_KE" w:bidi="sw_KE"/>
        </w:rPr>
      </w:r>
      <w:r>
        <w:rPr>
          <w:lang w:val="sw_KE" w:bidi="sw_KE"/>
        </w:rPr>
        <w:t>Muulize mtu anayeigiza Muisraeli, "Unahisi vipi au unawaza nini?" Mtu huyo anaweza kujibu mambo kama, "Siwezi kuamini kwamba kila mtu katika hema langu ameshiba," au "Nilikuwa na hofu sikukusanya vya kutosha kwa kila mtu," au "Nimefarijika." Tuna chakula, hatutakufa.</w:t>
      </w:r>
    </w:p>
    <w:p>
      <w:pPr>
        <w:pStyle w:val="ListBullet"/>
        <w:spacing w:line="240" w:lineRule="auto"/>
        <w:ind w:left="720"/>
      </w:pPr>
      <w:r>
        <w:rPr>
          <w:lang w:val="sw_KE" w:bidi="sw_KE"/>
        </w:rPr>
      </w:r>
      <w:r>
        <w:rPr>
          <w:lang w:val="sw_KE" w:bidi="sw_KE"/>
        </w:rPr>
        <w:t>Endelea na drama.</w:t>
      </w:r>
    </w:p>
    <w:p>
      <w:pPr/>
      <w:r>
        <w:rPr>
          <w:lang w:val="sw_KE" w:bidi="sw_KE"/>
        </w:rPr>
      </w:r>
      <w:r>
        <w:rPr>
          <w:lang w:val="sw_KE" w:bidi="sw_KE"/>
        </w:rPr>
        <w:t>Igiza Musa akiwaambia watu wasihifadhi mkate kwa siku iliyofuata. Baadhi ya watu wanatii lakini wengine hawatii. Mkate wao ulihifadhiwa unaingia minyoo na kutoa uvundo. Hawawezi kula siku inayofuata. Musa anakuwa na hasira.</w:t>
      </w:r>
    </w:p>
    <w:p>
      <w:pPr>
        <w:pStyle w:val="ListBullet"/>
        <w:spacing w:line="240" w:lineRule="auto"/>
        <w:ind w:left="720"/>
      </w:pPr>
      <w:r>
        <w:rPr>
          <w:lang w:val="sw_KE" w:bidi="sw_KE"/>
        </w:rPr>
      </w:r>
      <w:r>
        <w:rPr>
          <w:lang w:val="sw_KE" w:bidi="sw_KE"/>
        </w:rPr>
        <w:t>Sitisha drama.</w:t>
      </w:r>
    </w:p>
    <w:p>
      <w:pPr>
        <w:pStyle w:val="ListBullet"/>
        <w:spacing w:line="240" w:lineRule="auto"/>
        <w:ind w:left="720"/>
      </w:pPr>
      <w:r>
        <w:rPr>
          <w:lang w:val="sw_KE" w:bidi="sw_KE"/>
        </w:rPr>
      </w:r>
      <w:r>
        <w:rPr>
          <w:lang w:val="sw_KE" w:bidi="sw_KE"/>
        </w:rPr>
        <w:t>Muulize anayeigiza Musa, "Unahisi vipi au unawaza nini?" Mtu huyo anaweza kujibu mambo kama, "Hasira." Watu hawa watasikiliza lini!" au "Fadhaika. Nilimwambia Yahweh sikutaka kuwajibika kwa watu hawa wote," au "Ni wazi kwamba baadhi ya watu hawaelewi bado Yahweh ni nani kwa kweli."</w:t>
      </w:r>
    </w:p>
    <w:p>
      <w:pPr>
        <w:pStyle w:val="ListBullet"/>
        <w:spacing w:line="240" w:lineRule="auto"/>
        <w:ind w:left="720"/>
      </w:pPr>
      <w:r>
        <w:rPr>
          <w:lang w:val="sw_KE" w:bidi="sw_KE"/>
        </w:rPr>
      </w:r>
      <w:r>
        <w:rPr>
          <w:lang w:val="sw_KE" w:bidi="sw_KE"/>
        </w:rPr>
        <w:t>Muulize mtu anayeigiza Mwisraeli asiotii, "Unahisi vipi au unawaza nini?" Mtu huyo anaweza kujibu mambo kama, "Nilidhani kwamba hatungeweza kuwa na fursa nyingine ya kupata chakula," au "Nilipaswa kumsikiliza Musa." Ni vigumu kuzoea maisha haya mapya," au "Nimefadhaika. Ni vigumu kuona chakula hicho chote kinachoyeyuka.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Yahweh akiendelea kutoa mkate kila asubuhi na Waisraeli wakikusanya ili kuwa na chakula jangwani.</w:t>
      </w:r>
      <w:r>
        <w:rPr>
          <w:lang w:val="sw_KE" w:bidi="sw_KE"/>
        </w:rPr>
      </w:r>
    </w:p>
    <w:p>
      <w:pPr>
        <w:pStyle w:val="Heading3"/>
      </w:pPr>
      <w:r>
        <w:rPr>
          <w:lang w:val="sw_KE" w:bidi="sw_KE"/>
        </w:rPr>
        <w:t>Kujaza Mapengo</w:t>
      </w:r>
    </w:p>
    <w:p>
      <w:pPr/>
      <w:r>
        <w:rPr>
          <w:lang w:val="sw_KE" w:bidi="sw_KE"/>
        </w:rPr>
      </w:r>
      <w:r>
        <w:rPr>
          <w:lang w:val="sw_KE" w:bidi="sw_KE"/>
        </w:rPr>
        <w:t>Sikiliza toleo la sauti la Kutoka 16:13–21 katika tafsiri iliyo rahisi zaidi kueleweka.</w:t>
      </w:r>
    </w:p>
    <w:p>
      <w:pPr/>
      <w:r>
        <w:rPr>
          <w:lang w:val="sw_KE" w:bidi="sw_KE"/>
        </w:rPr>
      </w:r>
      <w:r>
        <w:rPr>
          <w:lang w:val="sw_KE" w:bidi="sw_KE"/>
        </w:rPr>
        <w:t>Katika hatua hii, kikundi kitajadili istilahi na maneno muhimu katika fungu hili.</w:t>
      </w:r>
    </w:p>
    <w:p>
      <w:pPr/>
      <w:r>
        <w:rPr>
          <w:lang w:val="sw_KE" w:bidi="sw_KE"/>
        </w:rPr>
      </w:r>
      <w:r>
        <w:rPr>
          <w:lang w:val="sw_KE" w:bidi="sw_KE"/>
        </w:rPr>
        <w:t>Mungu</w:t>
      </w:r>
      <w:r>
        <w:rPr>
          <w:lang w:val="sw_KE" w:bidi="sw_KE"/>
        </w:rPr>
        <w:t xml:space="preserve"> alituma kware kwa Waisraeli ili wale jioni. Siku iliyofuata umande ulionekana ardhini. Umande huacha kitu chembamba na chenye magamba ardhini maji yanapovukiza. </w:t>
      </w:r>
      <w:r>
        <w:rPr>
          <w:b/>
          <w:lang w:val="sw_KE" w:bidi="sw_KE"/>
        </w:rPr>
        <w:t>Waisraeli</w:t>
      </w:r>
      <w:r>
        <w:rPr>
          <w:lang w:val="sw_KE" w:bidi="sw_KE"/>
        </w:rPr>
        <w:t xml:space="preserve"> wanashangaa na kuuliza ni nini. </w:t>
      </w:r>
      <w:r>
        <w:rPr>
          <w:lang w:val="sw_KE" w:bidi="sw_KE"/>
        </w:rPr>
        <w:t>Waisraeli</w:t>
      </w:r>
      <w:r>
        <w:rPr>
          <w:lang w:val="sw_KE" w:bidi="sw_KE"/>
        </w:rPr>
        <w:t xml:space="preserve"> ni kikundi cha watu ambao walikuwa </w:t>
      </w:r>
      <w:r>
        <w:rPr>
          <w:lang w:val="sw_KE" w:bidi="sw_KE"/>
        </w:rPr>
        <w:t>wana</w:t>
      </w:r>
      <w:r>
        <w:rPr>
          <w:lang w:val="sw_KE" w:bidi="sw_KE"/>
        </w:rPr>
        <w:t xml:space="preserve">, au </w:t>
      </w:r>
      <w:r>
        <w:rPr>
          <w:lang w:val="sw_KE" w:bidi="sw_KE"/>
        </w:rPr>
        <w:t>uzao</w:t>
      </w:r>
      <w:r>
        <w:rPr>
          <w:lang w:val="sw_KE" w:bidi="sw_KE"/>
        </w:rPr>
        <w:t xml:space="preserve">, wa Yakobo. Tumia neno au kirai kilekile kwa ajili ya Israeli kama ulivyotumia katika maandiko yaliyotangulia. Kwa maelezo zaidi kuhusu </w:t>
      </w:r>
      <w:r>
        <w:rPr>
          <w:lang w:val="sw_KE" w:bidi="sw_KE"/>
        </w:rPr>
        <w:t>Israeli</w:t>
      </w:r>
      <w:r>
        <w:rPr>
          <w:lang w:val="sw_KE" w:bidi="sw_KE"/>
        </w:rPr>
        <w:t>, rejelea Faharasa Kuu.</w:t>
      </w:r>
    </w:p>
    <w:p>
      <w:pPr/>
      <w:r>
        <w:rPr>
          <w:lang w:val="sw_KE" w:bidi="sw_KE"/>
        </w:rPr>
      </w:r>
      <w:r>
        <w:rPr>
          <w:lang w:val="sw_KE" w:bidi="sw_KE"/>
        </w:rPr>
        <w:t xml:space="preserve">Musa anawaambia Waisraeli ni mkate ambao </w:t>
      </w:r>
      <w:r>
        <w:rPr>
          <w:b/>
          <w:lang w:val="sw_KE" w:bidi="sw_KE"/>
        </w:rPr>
        <w:t>Yahweh</w:t>
      </w:r>
      <w:r>
        <w:rPr>
          <w:lang w:val="sw_KE" w:bidi="sw_KE"/>
        </w:rPr>
        <w:t xml:space="preserve"> aliwapa watu wake. Hakikisha unatumia neno lile lile kwa mkate kama ulivyotumia katika simulizi zilizotangulia. Yahweh ni jina la pekee la Mungu, na linatumiwa kote katika kifungu hiki. Tumia jina lilelile kwa Yahweh ambalo umetumia katika vifungu vya awali. Kwa maelezo zaidi kuhusu </w:t>
      </w:r>
      <w:r>
        <w:rPr>
          <w:lang w:val="sw_KE" w:bidi="sw_KE"/>
        </w:rPr>
        <w:t>Yahweh</w:t>
      </w:r>
      <w:r>
        <w:rPr>
          <w:lang w:val="sw_KE" w:bidi="sw_KE"/>
        </w:rPr>
        <w:t>, rejelea Faharasa Kuu.</w:t>
      </w:r>
    </w:p>
    <w:p>
      <w:pPr/>
      <w:r>
        <w:rPr>
          <w:lang w:val="sw_KE" w:bidi="sw_KE"/>
        </w:rPr>
      </w:r>
      <w:r>
        <w:rPr>
          <w:lang w:val="sw_KE" w:bidi="sw_KE"/>
        </w:rPr>
        <w:t>Mungu anawapa watu maelekezo ya kukusanya chakula. Musa anakuwa na hasira wakati baadhi ya watu hawafuati maelekezo yake kuhusu kuhifadhi mkate. Mungu anaendelea kutoa mkate kila siku kwa watu wake wanaposafiri.</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16:22–36</w:t>
      </w:r>
      <w:r>
        <w:rPr>
          <w:lang w:val="sw_KE" w:bidi="sw_KE"/>
        </w:rPr>
      </w:r>
    </w:p>
    <w:p>
      <w:pPr>
        <w:pStyle w:val="Heading3"/>
      </w:pPr>
      <w:r>
        <w:rPr>
          <w:lang w:val="sw_KE" w:bidi="sw_KE"/>
        </w:rPr>
        <w:t>Sikiliza na Moyo</w:t>
      </w:r>
    </w:p>
    <w:p>
      <w:pPr/>
      <w:r>
        <w:rPr>
          <w:lang w:val="sw_KE" w:bidi="sw_KE"/>
        </w:rPr>
      </w:r>
      <w:r>
        <w:rPr>
          <w:lang w:val="sw_KE" w:bidi="sw_KE"/>
        </w:rPr>
        <w:t xml:space="preserve"> Katika hatua hii, sikilizeni Kutoka 16:22–36 na iwekeni katika mioyo yenu.</w:t>
      </w:r>
    </w:p>
    <w:p>
      <w:pPr/>
      <w:r>
        <w:rPr>
          <w:lang w:val="sw_KE" w:bidi="sw_KE"/>
        </w:rPr>
      </w:r>
      <w:r>
        <w:rPr>
          <w:lang w:val="sw_KE" w:bidi="sw_KE"/>
        </w:rPr>
        <w:t>Sikiliza toleo la sauti la Kutoka 16:22–36 mara tatu, katika tafsiri tatu tofauti, ikiwezekana. Kisha, kama kikundi, jadilini maswali yafuatayo:</w:t>
      </w:r>
    </w:p>
    <w:p>
      <w:pPr>
        <w:pStyle w:val="ListBullet"/>
        <w:spacing w:line="240" w:lineRule="auto"/>
        <w:ind w:left="720"/>
      </w:pPr>
      <w:r>
        <w:rPr>
          <w:lang w:val="sw_KE" w:bidi="sw_KE"/>
        </w:rPr>
      </w:r>
      <w:r>
        <w:rPr>
          <w:lang w:val="sw_KE" w:bidi="sw_KE"/>
        </w:rPr>
        <w:t>Unapenda nini katika kifungu hiki?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Kifungu hiki kinaathiri vipi maisha yetu ya kila siku?</w:t>
      </w:r>
    </w:p>
    <w:p>
      <w:pPr>
        <w:pStyle w:val="ListBullet"/>
        <w:spacing w:line="240" w:lineRule="auto"/>
        <w:ind w:left="720"/>
      </w:pPr>
      <w:r>
        <w:rPr>
          <w:lang w:val="sw_KE" w:bidi="sw_KE"/>
        </w:rPr>
      </w:r>
      <w:r>
        <w:rPr>
          <w:lang w:val="sw_KE" w:bidi="sw_KE"/>
        </w:rPr>
        <w:t>Unamjua nani anayehitaji kusikia fungu hili?</w:t>
      </w:r>
      <w:r>
        <w:rPr>
          <w:lang w:val="sw_KE" w:bidi="sw_KE"/>
        </w:rPr>
      </w:r>
    </w:p>
    <w:p>
      <w:pPr>
        <w:pStyle w:val="Heading3"/>
      </w:pPr>
      <w:r>
        <w:rPr>
          <w:lang w:val="sw_KE" w:bidi="sw_KE"/>
        </w:rPr>
        <w:t>Kufanya Maandalizi</w:t>
      </w:r>
    </w:p>
    <w:p>
      <w:pPr/>
      <w:r>
        <w:rPr>
          <w:lang w:val="sw_KE" w:bidi="sw_KE"/>
        </w:rPr>
      </w:r>
      <w:r>
        <w:rPr>
          <w:lang w:val="sw_KE" w:bidi="sw_KE"/>
        </w:rPr>
        <w:t xml:space="preserve">Sikiliza toleo la sauti la Kutoka 16:22–36 katika tafsiri iliyo rahisi zaidi kueleweka. </w:t>
      </w:r>
    </w:p>
    <w:p>
      <w:pPr/>
      <w:r>
        <w:rPr>
          <w:lang w:val="sw_KE" w:bidi="sw_KE"/>
        </w:rPr>
      </w:r>
      <w:r>
        <w:rPr>
          <w:lang w:val="sw_KE" w:bidi="sw_KE"/>
        </w:rPr>
        <w:t>Yahweh alitimiza ahadi yake. Alitoa kware jioni na mkate kutoka mbinguni kila asubuhi kwa Waisraeli kula wakati wanasafiri kwenda Nchi ya Ahadi. Yahweh aliwapa watu wake maelekezo maalum ya kukusanya mkate kutoka mbinguni ili kuona kama watu wake wangemtii. Sasa, Yahweh anawafundisha watu wake waliochaguliwa kuhusu Sabato, au siku ya kupumzika.</w:t>
      </w:r>
    </w:p>
    <w:p>
      <w:pPr/>
      <w:r>
        <w:rPr>
          <w:lang w:val="sw_KE" w:bidi="sw_KE"/>
        </w:rPr>
      </w:r>
      <w:r>
        <w:rPr>
          <w:lang w:val="sw_KE" w:bidi="sw_KE"/>
        </w:rPr>
        <w:t>Kama unavyokumbuka, Waisraeli, au uzao wa Yakobo, wanasafiri katika jangwa la Dhambi mahali fulani kati ya Bahari ya Shamu na Mlima Sinai.</w:t>
      </w:r>
    </w:p>
    <w:p>
      <w:pPr/>
      <w:r>
        <w:rPr>
          <w:lang w:val="sw_KE" w:bidi="sw_KE"/>
        </w:rPr>
      </w:r>
      <w:r>
        <w:rPr>
          <w:lang w:val="sw_KE" w:bidi="sw_KE"/>
        </w:rPr>
        <w:t xml:space="preserve">Simama hapa na uangalie ramani ya </w:t>
      </w:r>
      <w:r>
        <w:rPr>
          <w:lang w:val="sw_KE" w:bidi="sw_KE"/>
        </w:rPr>
        <w:t>Peninsula ya Sinai inayoonyesha Bahari ya Shamu, eneo la jangwa, na Mlima Sinai</w:t>
      </w:r>
      <w:r>
        <w:rPr>
          <w:lang w:val="sw_KE" w:bidi="sw_KE"/>
        </w:rPr>
        <w:t xml:space="preserve"> kama kikundi. Sitisha sauti hii hapa.</w:t>
      </w:r>
    </w:p>
    <w:p>
      <w:pPr/>
      <w:r>
        <w:rPr>
          <w:lang w:val="sw_KE" w:bidi="sw_KE"/>
        </w:rPr>
      </w:r>
      <w:r>
        <w:rPr>
          <w:lang w:val="sw_KE" w:bidi="sw_KE"/>
        </w:rPr>
        <w:t>Waisraeli wanasafiri wakiwa na kundi la wanaume 600,000 pamoja na familia zao zote na mali zao. Yahweh amefanya tu muujiza, au tendo ambalo yeye pekee ndiye anayeweza kufanya, kwa kutoa mkate wa kila siku kwa Waisraeli kutoka mbinguni. Kisha Yahweh aliwapa Waisraeli amri au sheria za kukusanya manna.</w:t>
      </w:r>
    </w:p>
    <w:p>
      <w:pPr/>
      <w:r>
        <w:rPr>
          <w:lang w:val="sw_KE" w:bidi="sw_KE"/>
        </w:rPr>
      </w:r>
      <w:r>
        <w:rPr>
          <w:lang w:val="sw_KE" w:bidi="sw_KE"/>
        </w:rPr>
        <w:t>Moja ya sheria alizotoa ilikuwa kukusanya manna mara mbili ya kiasi hicho siku ya sita ili waweze kupumzika siku ya saba. Hii ingemaanisha kukusanya omer mbili za thamani ya manna kwa kila mtu. Kama unavyokumbuka, omer ni robo 2, au lita 1.8. Waisraeli wanamtii Yahweh na kukusanya manna mara mbili zaidi siku ya sita tangu manna ilipoanza kuonekana. Viongozi wa Waisraeli, au viongozi wa kikabila, wanashangaa kwa kufurahisha wakati kuna manna ya kutosha kwa kila mtu kukusanya kiasi mara mbili cha kawaida. Viongozi wanamwendea Musa na kumwambia kile kilichotokea.</w:t>
      </w:r>
    </w:p>
    <w:p>
      <w:pPr/>
      <w:r>
        <w:rPr>
          <w:lang w:val="sw_KE" w:bidi="sw_KE"/>
        </w:rPr>
      </w:r>
      <w:r>
        <w:rPr>
          <w:lang w:val="sw_KE" w:bidi="sw_KE"/>
        </w:rPr>
        <w:t>Musa anazungumza na watu kwa niaba ya Yahweh na kuwapa maelekezo ya Yahweh kuhusu Sabato. Baadaye, hii itakuwa mojawapo ya amri kumi ambazo Yahweh anampa Musa. Musa anawaambia watu kwamba kesho, au siku ya saba, itakuwa Sabato, au siku ya dhati ya kupumzika. Neno Sabato linamaanisha kusitisha. Katika hali hii, watu wangeacha kufanya kazi. Kukusanya chakula ilikuwa aina ya msingi zaidi ya kazi na kitu kila mtu katika nyakati za kale alipaswa kufanya.</w:t>
      </w:r>
    </w:p>
    <w:p>
      <w:pPr/>
      <w:r>
        <w:rPr>
          <w:lang w:val="sw_KE" w:bidi="sw_KE"/>
        </w:rPr>
      </w:r>
      <w:r>
        <w:rPr>
          <w:lang w:val="sw_KE" w:bidi="sw_KE"/>
        </w:rPr>
        <w:t>Sitisha hapa na mjadili swali hili kama kikundi: Katika utamaduni wenu, ni shughuli gani ambazo watu wanafikiri kuwa kazi? Watu wanapumzika vipi kutoka kazini ambapo unaishi? Sitisha sauti hii hapa.</w:t>
      </w:r>
    </w:p>
    <w:p>
      <w:pPr/>
      <w:r>
        <w:rPr>
          <w:lang w:val="sw_KE" w:bidi="sw_KE"/>
        </w:rPr>
      </w:r>
      <w:r>
        <w:rPr>
          <w:lang w:val="sw_KE" w:bidi="sw_KE"/>
        </w:rPr>
        <w:t>Kwa hivyo Yahweh anatoa manna kabla ya wakati ili watu wasipaswe kuikusanya siku ya saba. Badala yake, Musa anawaamuru watu kupika mana kwa kuoka au kuichoma ili wasipaswe kuandaa siku ya Sabato. Kwa njia hii, Yahweh anataka watu wake si tu kupumzika kutoka kufanya kazi bali pia wawe na kumheshimu Yahweh kama Mungu wao mtakatifu. Mtakatifu inamaanisha kwamba Yahweh ametengwa na uumbaji wake na kwamba yeye ni mkamilifu kiadili. Musa pia anaiita Sabato takatifu, ikimaanisha imetengwa kwa kusudi maalum la kupumzika na kumwabudu Yahweh.</w:t>
      </w:r>
    </w:p>
    <w:p>
      <w:pPr/>
      <w:r>
        <w:rPr>
          <w:lang w:val="sw_KE" w:bidi="sw_KE"/>
        </w:rPr>
      </w:r>
      <w:r>
        <w:rPr>
          <w:lang w:val="sw_KE" w:bidi="sw_KE"/>
        </w:rPr>
        <w:t>Tofauti na siku tano za kwanza, Musa anawaambia watu waokoe au kuhifadhi kile kilichobaki kutoka sehemu mbili ya manna iliyopikwa kwa ajili ya Sabato. Kama unavyokumbuka, mpaka sasa, Yahweh haruhusu watu kuhifadhi manna usiku mmoja. Waisraeli wengi wanamtii Yahweh na kuamka siku ya Sabato ili kupata kwamba manna yao iliyopikwa bado ni nzuri kula. Haikuwa na uvundo wala kuwa na minyoo. Musa anawaambia kula manna kwa sababu Yahweh hangetoa tena ardhini siku hiyo.</w:t>
      </w:r>
    </w:p>
    <w:p>
      <w:pPr/>
      <w:r>
        <w:rPr>
          <w:lang w:val="sw_KE" w:bidi="sw_KE"/>
        </w:rPr>
      </w:r>
      <w:r>
        <w:rPr>
          <w:lang w:val="sw_KE" w:bidi="sw_KE"/>
        </w:rPr>
        <w:t>Musa anatumia kurudia ili kusisitiza kwamba Sabato itakuwa kitu ambacho Waisraeli wanaendelea kufanya kama watu waliochaguliwa wa Yahweh. Kila siku tano watakusanya manna ya kutosha tu kama kila mtu anavyohitaji, na hawataihifadhi. Kila siku ya sita, Yahweh angetoa sehemu mara mbili ya manna kwa ajili ya kukusanya, lakini siku ya saba, watu wangepumzika. Kwa njia hii, Yahweh aliwafundisha Waisraeli kuhusu Sabato na haja yao ya siku ya kupumzika na kumheshimu.</w:t>
      </w:r>
    </w:p>
    <w:p>
      <w:pPr/>
      <w:r>
        <w:rPr>
          <w:lang w:val="sw_KE" w:bidi="sw_KE"/>
        </w:rPr>
      </w:r>
      <w:r>
        <w:rPr>
          <w:lang w:val="sw_KE" w:bidi="sw_KE"/>
        </w:rPr>
        <w:t>Hata hivyo, baadhi ya Waisraeli hawakumtii Yahweh. Hawakuhifadhi mana yao ya kupikwa usiku mmoja na kujaribu kukusanya mana siku ya Sabato, lakini hawakupata yoyote. az Yahweh anazungumza na Waisraeli kupitia Musa. Yahweh anapouliza, "Mtakataa kwa muda gani kushika amri zangu na sheria au maelekezo yangu?" Yahweh hatarajii jibu. Badala yake anawakemea Waisraeli ambao hawakumtii. Yahweh anataka watu wake wote wamwamini vya kutosha kufuata amri zake.</w:t>
      </w:r>
    </w:p>
    <w:p>
      <w:pPr/>
      <w:r>
        <w:rPr>
          <w:lang w:val="sw_KE" w:bidi="sw_KE"/>
        </w:rPr>
      </w:r>
      <w:r>
        <w:rPr>
          <w:lang w:val="sw_KE" w:bidi="sw_KE"/>
        </w:rPr>
        <w:t>Musa anatumia neno kama "kuona" ili kupata tahadhari ya Waisraeli. Anataka waelewe kwamba Yahweh aliwapa Sabato kama zawadi. Ndiyo sababu Yahweh alitoa sehemu maradufu ya mana siku ya sita, ili watu wasihitaji kutoka na kukusanya chakula siku ya Sabato. Musa anawaambia watu wabaki katika mahema yao, au maeneo ya makao. Hii haimaanishi kwamba hawakuweza kuondoka kwenye mahema yao kabisa, bali kuna uwezekano mkubwa ilimaanisha kuwazuia watu kujaribu kutoka nje na kutafuta chakula. Kwa hivyo Waisraeli walijifunza kupumzika siku ya saba na kutenga wakati wa kumheshimu na kumwabudu Yahweh.</w:t>
      </w:r>
    </w:p>
    <w:p>
      <w:pPr/>
      <w:r>
        <w:rPr>
          <w:lang w:val="sw_KE" w:bidi="sw_KE"/>
        </w:rPr>
      </w:r>
      <w:r>
        <w:rPr>
          <w:lang w:val="sw_KE" w:bidi="sw_KE"/>
        </w:rPr>
        <w:t>Kisha Musa anaelezea mkate kutoka mbinguni, au chakula kutoka kwa Yahweh ambacho nyumba, au familia, ya Israeli iliita "manna." Waliita manna kwa sababu neno "manna" kwa Kiebrania linasikika kama swali la Waisraeli, "Ni nini?" Walipouona mkate kwa mara ya kwanza. Manna ilikuwa nyeupe kama rangi ya mbegu ya giligilani. Anaelezea ladha ya manna kama vile vitakata au vidakuzi nyembamba vilivyopakwa asali. Asali ni dutu nene, tamu iliyotengenezwa na nyuki ambayo watu huipata porini. Hii ilikuwa njia nyingine ya kusema ilikuwa tamu sana.</w:t>
      </w:r>
    </w:p>
    <w:p>
      <w:pPr/>
      <w:r>
        <w:rPr>
          <w:lang w:val="sw_KE" w:bidi="sw_KE"/>
        </w:rPr>
      </w:r>
      <w:r>
        <w:rPr>
          <w:lang w:val="sw_KE" w:bidi="sw_KE"/>
        </w:rPr>
        <w:t xml:space="preserve">Sitisha hapa na uangalie picha za mbegu ya </w:t>
      </w:r>
      <w:r>
        <w:rPr>
          <w:lang w:val="sw_KE" w:bidi="sw_KE"/>
        </w:rPr>
        <w:t>giligilani</w:t>
      </w:r>
      <w:r>
        <w:rPr>
          <w:lang w:val="sw_KE" w:bidi="sw_KE"/>
        </w:rPr>
        <w:t xml:space="preserve">, </w:t>
      </w:r>
      <w:r>
        <w:rPr>
          <w:lang w:val="sw_KE" w:bidi="sw_KE"/>
        </w:rPr>
        <w:t>wafa</w:t>
      </w:r>
      <w:r>
        <w:rPr>
          <w:lang w:val="sw_KE" w:bidi="sw_KE"/>
        </w:rPr>
        <w:t xml:space="preserve">, na </w:t>
      </w:r>
      <w:r>
        <w:rPr>
          <w:lang w:val="sw_KE" w:bidi="sw_KE"/>
        </w:rPr>
        <w:t>nyuki kwenye sega</w:t>
      </w:r>
      <w:r>
        <w:rPr>
          <w:lang w:val="sw_KE" w:bidi="sw_KE"/>
        </w:rPr>
        <w:t xml:space="preserve"> la asali kama kikundi. Jadili na kikundi chako: Ungeelezea vipi chakula kitamu zaidi mahali unapoishi? Sitisha sauti hii hapa.</w:t>
      </w:r>
    </w:p>
    <w:p>
      <w:pPr/>
      <w:r>
        <w:rPr>
          <w:lang w:val="sw_KE" w:bidi="sw_KE"/>
        </w:rPr>
      </w:r>
      <w:r>
        <w:rPr>
          <w:lang w:val="sw_KE" w:bidi="sw_KE"/>
        </w:rPr>
        <w:t>Musa anazungumza kwa niaba ya Yahweh na kuwaambia watu waweke akiba omer moja ya mana ili vizazi vya baadaye viione. Kizazi kinarejelea watu wanaoishi wakati mmoja, kwa hivyo Musa anazungumza kuhusu uzao wa Waisraeli. Hawatajua jinsi ilivyo kuona Yahweh akitoa manna kila siku. Musa anamwambia kaka yake Haruni aweke mtungi wa manna mbele ya Yahweh. Baadaye, uwepo wa Yahweh utawakilishwa kwa njia tofauti. Tunajua kwamba "Ushuhuda" ni mbao za sheria ambazo Mungu hatimaye atampa Musa. Waisraeli mara nyingi walirejelea vibao hivi kama Ushuhuda. Yahweh atampa Musa Amri Kumi kwenye Mlima Sinai. Yahweh atamwamuru Musa aweke amri 10, ambazo pia huitwa Ushuhuda, pamoja na chupa ya manna katika sanduku, au sanduku maalum ambalo linawakilisha uwepo hasa wa Yahweh. Yahweh atafanya mana ibaki safi na isioze ili iwe ushuhuda kwa vizazi vijavyo wa jinsi alivyowatunza watu wake waliochaguliwa jangwani.</w:t>
      </w:r>
    </w:p>
    <w:p>
      <w:pPr/>
      <w:r>
        <w:rPr>
          <w:lang w:val="sw_KE" w:bidi="sw_KE"/>
        </w:rPr>
      </w:r>
      <w:r>
        <w:rPr>
          <w:lang w:val="sw_KE" w:bidi="sw_KE"/>
        </w:rPr>
        <w:t>Sasa Musa anatoa muhtasari wa safari ya Waisraeli. Musa anatuambia kwamba Waisraeli wataendelea kula manna kwa miaka 40 jangwani hadi wafike nchi inayofaa kukaliwa, au nchi ambayo Waisraeli wanaweza kukaa ndani yake. Katika hali hii, inarejelea nchi ya Kanaani, nchi ambayo Yahweh aliyoaahidi watu wake. Kwa kumbukumbu, Musa anataja kwamba omeri, au kwati mbili, ni sehemu ya kumi ya efa, au kwati ishirini.</w:t>
      </w:r>
      <w:r>
        <w:rPr>
          <w:lang w:val="sw_KE" w:bidi="sw_KE"/>
        </w:rPr>
      </w:r>
    </w:p>
    <w:p>
      <w:pPr>
        <w:pStyle w:val="Heading3"/>
      </w:pPr>
      <w:r>
        <w:rPr>
          <w:lang w:val="sw_KE" w:bidi="sw_KE"/>
        </w:rPr>
        <w:t>Kufafanua Matukio</w:t>
      </w:r>
    </w:p>
    <w:p>
      <w:pPr/>
      <w:r>
        <w:rPr>
          <w:lang w:val="sw_KE" w:bidi="sw_KE"/>
        </w:rPr>
      </w:r>
      <w:r>
        <w:rPr>
          <w:lang w:val="sw_KE" w:bidi="sw_KE"/>
        </w:rPr>
        <w:t xml:space="preserve">Sikiliza toleo la sauti la Kutoka 16:22–36 katika tafsiri iliyo rahisi zaidi kueleweka. </w:t>
      </w:r>
    </w:p>
    <w:p>
      <w:pPr/>
      <w:r>
        <w:rPr>
          <w:lang w:val="sw_KE" w:bidi="sw_KE"/>
        </w:rPr>
      </w:r>
      <w:r>
        <w:rPr>
          <w:lang w:val="sw_KE" w:bidi="sw_KE"/>
        </w:rPr>
        <w:t>Katika hatua hii, kikundi kitafafanua matukio, wahusika na mazingira ya kifungu hiki. Kisha kikundi kitajenga taswira ya kifungu hiki.</w:t>
      </w:r>
    </w:p>
    <w:p>
      <w:pPr/>
      <w:r>
        <w:rPr>
          <w:lang w:val="sw_KE" w:bidi="sw_KE"/>
        </w:rPr>
      </w:r>
      <w:r>
        <w:rPr>
          <w:lang w:val="sw_KE" w:bidi="sw_KE"/>
        </w:rPr>
        <w:t>Kifungu hiki kina matukio matano.</w:t>
      </w:r>
    </w:p>
    <w:p>
      <w:pPr/>
      <w:r>
        <w:rPr>
          <w:lang w:val="sw_KE" w:bidi="sw_KE"/>
        </w:rPr>
      </w:r>
      <w:r>
        <w:rPr>
          <w:b/>
          <w:lang w:val="sw_KE" w:bidi="sw_KE"/>
        </w:rPr>
        <w:t>Katika tukio la kwanza:</w:t>
      </w:r>
      <w:r>
        <w:rPr>
          <w:lang w:val="sw_KE" w:bidi="sw_KE"/>
        </w:rPr>
        <w:t xml:space="preserve"> Waisraeli wanatoka nje siku ya sita wakati Yahweh alipokuwa akitoa mana kutoka mbinguni. Watu wengi wanakusanya sehemu mara mbili kama Yahweh alivyowaambia, lakini baadhi ya watu hawafanyi hivyo.</w:t>
      </w:r>
    </w:p>
    <w:p>
      <w:pPr/>
      <w:r>
        <w:rPr>
          <w:lang w:val="sw_KE" w:bidi="sw_KE"/>
        </w:rPr>
      </w:r>
      <w:r>
        <w:rPr>
          <w:b/>
          <w:lang w:val="sw_KE" w:bidi="sw_KE"/>
        </w:rPr>
        <w:t>Katika tukio la pili:</w:t>
      </w:r>
      <w:r>
        <w:rPr>
          <w:lang w:val="sw_KE" w:bidi="sw_KE"/>
        </w:rPr>
        <w:t xml:space="preserve"> Viongozi wanaripoti kwa Musa kwamba kulikuwa na mana ya kutosha kwa kila mtu kukusanya sehemu maradufu. Musa anazungumza kwa niaba ya Yahweh akisema: "Kesho ni Sabato, siku ya mapumziko matakatifu." Musa anawaambia waipike mana hiyo ili iwe tayari kwa ajili ya kuliwa kesho.</w:t>
      </w:r>
    </w:p>
    <w:p>
      <w:pPr/>
      <w:r>
        <w:rPr>
          <w:lang w:val="sw_KE" w:bidi="sw_KE"/>
        </w:rPr>
      </w:r>
      <w:r>
        <w:rPr>
          <w:b/>
          <w:lang w:val="sw_KE" w:bidi="sw_KE"/>
        </w:rPr>
        <w:t>Katika tukio la tatu:</w:t>
      </w:r>
      <w:r>
        <w:rPr>
          <w:lang w:val="sw_KE" w:bidi="sw_KE"/>
        </w:rPr>
        <w:t xml:space="preserve"> Baadhi ya Waisraeli wanamtii Yahweh na kupika sehemu mbili za mana, lakini baadhi ya watu hawafanyi hivyo. Wanaamka ili kupata mana bado nzuri ya kula. Musa anawaambia watu kula mana iliyopikwa kwa sababu Yahweh hatatoa mana siku ya Sabato. Musa anawaambia kwamba watakusanya mana kwa siku sita lakini siku ya saba, watapumzika.</w:t>
      </w:r>
    </w:p>
    <w:p>
      <w:pPr/>
      <w:r>
        <w:rPr>
          <w:lang w:val="sw_KE" w:bidi="sw_KE"/>
        </w:rPr>
      </w:r>
      <w:r>
        <w:rPr>
          <w:b/>
          <w:lang w:val="sw_KE" w:bidi="sw_KE"/>
        </w:rPr>
        <w:t>Katika tukio la nne:</w:t>
      </w:r>
      <w:r>
        <w:rPr>
          <w:lang w:val="sw_KE" w:bidi="sw_KE"/>
        </w:rPr>
        <w:t xml:space="preserve"> Waisraeli ambao hawakuhifadhi sehemu mbili ya mana hutoka siku ya Sabato na kutafuta mana lakini hawawezi kupata yoyote. Yahweh anawakemea Waisraeli hawa kupitia Musa akisema, "Mtaniasi mpaka lini?" Musa anawaambia watu Sabato ni zawadi ya Yahweh kwao na kuwaambia wasiondoke katika mahema yao. Watu wanapumzika siku ya Sabato.</w:t>
      </w:r>
    </w:p>
    <w:p>
      <w:pPr/>
      <w:r>
        <w:rPr>
          <w:lang w:val="sw_KE" w:bidi="sw_KE"/>
        </w:rPr>
      </w:r>
      <w:r>
        <w:rPr>
          <w:b/>
          <w:lang w:val="sw_KE" w:bidi="sw_KE"/>
        </w:rPr>
        <w:t>Katika tukio la tano:</w:t>
      </w:r>
      <w:r>
        <w:rPr>
          <w:lang w:val="sw_KE" w:bidi="sw_KE"/>
        </w:rPr>
        <w:t xml:space="preserve"> Musa anamwambia Haruni aweke mana katika mtungi na kuendelea kuitunza mbele ya Yahweh ili uzao wa baadaye wajue jinsi Yahweh alivyowatunza watu wake. Haruni anatii.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Haruni (kaka ya Musa)</w:t>
      </w:r>
    </w:p>
    <w:p>
      <w:pPr>
        <w:pStyle w:val="ListBullet"/>
        <w:spacing w:line="240" w:lineRule="auto"/>
        <w:ind w:left="720"/>
      </w:pPr>
      <w:r>
        <w:rPr>
          <w:lang w:val="sw_KE" w:bidi="sw_KE"/>
        </w:rPr>
      </w:r>
      <w:r>
        <w:rPr>
          <w:lang w:val="sw_KE" w:bidi="sw_KE"/>
        </w:rPr>
        <w:t>Viongozi wa Waisraeli</w:t>
      </w:r>
    </w:p>
    <w:p>
      <w:pPr>
        <w:pStyle w:val="ListBullet"/>
        <w:spacing w:line="240" w:lineRule="auto"/>
        <w:ind w:left="720"/>
      </w:pPr>
      <w:r>
        <w:rPr>
          <w:lang w:val="sw_KE" w:bidi="sw_KE"/>
        </w:rPr>
      </w:r>
      <w:r>
        <w:rPr>
          <w:lang w:val="sw_KE" w:bidi="sw_KE"/>
        </w:rPr>
        <w:t>Waisraeli wanaotii</w:t>
      </w:r>
    </w:p>
    <w:p>
      <w:pPr>
        <w:pStyle w:val="ListBullet"/>
        <w:spacing w:line="240" w:lineRule="auto"/>
        <w:ind w:left="720"/>
      </w:pPr>
      <w:r>
        <w:rPr>
          <w:lang w:val="sw_KE" w:bidi="sw_KE"/>
        </w:rPr>
      </w:r>
      <w:r>
        <w:rPr>
          <w:lang w:val="sw_KE" w:bidi="sw_KE"/>
        </w:rPr>
        <w:t>Waisraeli ambao hawatii</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Kama kikundi, zingatia sehemu hizi za mazingira ya kifungu:</w:t>
      </w:r>
    </w:p>
    <w:p>
      <w:pPr/>
      <w:r>
        <w:rPr>
          <w:lang w:val="sw_KE" w:bidi="sw_KE"/>
        </w:rPr>
      </w:r>
      <w:r>
        <w:rPr>
          <w:lang w:val="sw_KE" w:bidi="sw_KE"/>
        </w:rPr>
        <w:t>Ni muhimu kukumbuka kwamba Waisraeli wanasafiri jangwani kama kikundi cha zaidi ya wanaume 600,000 wakiwa na familia zao na mali zao.</w:t>
      </w:r>
    </w:p>
    <w:p>
      <w:pPr/>
      <w:r>
        <w:rPr>
          <w:lang w:val="sw_KE" w:bidi="sw_KE"/>
        </w:rPr>
      </w:r>
      <w:r>
        <w:rPr>
          <w:lang w:val="sw_KE" w:bidi="sw_KE"/>
        </w:rPr>
        <w:t>Katika kifungu cha mwisho, Yahweh alimwambia Musa kwamba Waisraeli wangekusanya kiasi mara mbili cha manna na kuipika siku ya sita. Kwa hivyo Waisraeli wanamtii Yahweh wanapokusanya omeri mbili, au mara mbili ya kiasi cha manna.</w:t>
      </w:r>
    </w:p>
    <w:p>
      <w:pPr/>
      <w:r>
        <w:rPr>
          <w:lang w:val="sw_KE" w:bidi="sw_KE"/>
        </w:rPr>
      </w:r>
      <w:r>
        <w:rPr>
          <w:lang w:val="sw_KE" w:bidi="sw_KE"/>
        </w:rPr>
        <w:t>Musa anapozungumza kwa niaba ya Yahweh, anasema "kesho" itakuwa siku ya kupumzika. Hapa, kesho inarejelea siku ya saba tangu kuonekana kwa mana.</w:t>
      </w:r>
    </w:p>
    <w:p>
      <w:pPr/>
      <w:r>
        <w:rPr>
          <w:lang w:val="sw_KE" w:bidi="sw_KE"/>
        </w:rPr>
      </w:r>
      <w:r>
        <w:rPr>
          <w:lang w:val="sw_KE" w:bidi="sw_KE"/>
        </w:rPr>
        <w:t>Ni muhimu kukumbuka kwamba katika kifungu kilichopita, wakati baadhi ya Waisraeli walipomwasi Yahweh na kutunza mana usiku mmoja, iliharibika na kulikuwa na minyoo ndani yake. Kinyume kinatokea sasa. Waisraeli wanaomtii Yahweh na kuhifadhi mana iliyopikwa usiku kucha wanapata kwamba inakaa safi asubuhi iliyofuata siku ya Sabato.</w:t>
      </w:r>
    </w:p>
    <w:p>
      <w:pPr/>
      <w:r>
        <w:rPr>
          <w:lang w:val="sw_KE" w:bidi="sw_KE"/>
        </w:rPr>
      </w:r>
      <w:r>
        <w:rPr>
          <w:lang w:val="sw_KE" w:bidi="sw_KE"/>
        </w:rPr>
        <w:t>Ni muhimu kukumbuka kuwa siku moja imepita wakati Musa aliposema, "Ila leo..." Ni siku ya saba, siku inayofuata baada ya Waisraeli kukusanya na kupika sehemu mbili za mana.</w:t>
      </w:r>
    </w:p>
    <w:p>
      <w:pPr/>
      <w:r>
        <w:rPr>
          <w:lang w:val="sw_KE" w:bidi="sw_KE"/>
        </w:rPr>
      </w:r>
      <w:r>
        <w:rPr>
          <w:lang w:val="sw_KE" w:bidi="sw_KE"/>
        </w:rPr>
        <w:t>Yahweh anapouliza, "Mtakataa kwa muda gani kushika amri zangu na sheria au maelekezo yangu?" Yahweh hazungumzi moja kwa moja na Musa. Badala yake, kiwakilishi "ninyi" ni cha wingi, na Yahweh anazungumza kwa njia ya Musa kwa Waisraeli ambao hawakumtii. Yahweh hatarajii jibu, bali anatumia swali kama njia ya kuonyesha masikitiko yake kwamba hawakumtii.</w:t>
      </w:r>
    </w:p>
    <w:p>
      <w:pPr/>
      <w:r>
        <w:rPr>
          <w:lang w:val="sw_KE" w:bidi="sw_KE"/>
        </w:rPr>
      </w:r>
      <w:r>
        <w:rPr>
          <w:lang w:val="sw_KE" w:bidi="sw_KE"/>
        </w:rPr>
        <w:t>Ni muhimu kukumbuka kwamba Musa anatumia neno kama "tazama" ili kuvutia umakini wa Waisraeli. Musa anataka watambue kwamba Sabato ni zawadi ya Yahweh kwa watu wake ili waweze kuwa na siku ya kupumzika na kumwabudu.</w:t>
      </w:r>
    </w:p>
    <w:p>
      <w:pPr/>
      <w:r>
        <w:rPr>
          <w:lang w:val="sw_KE" w:bidi="sw_KE"/>
        </w:rPr>
      </w:r>
      <w:r>
        <w:rPr>
          <w:lang w:val="sw_KE" w:bidi="sw_KE"/>
        </w:rPr>
        <w:t>Musa anapoelezea mana kama keki nyembamba za asali, kuna uwezekano mkubwa kwamba anasema ilikuwa na ukoko, tamu, na ladha nzuri.</w:t>
      </w:r>
    </w:p>
    <w:p>
      <w:pPr/>
      <w:r>
        <w:rPr>
          <w:lang w:val="sw_KE" w:bidi="sw_KE"/>
        </w:rPr>
      </w:r>
      <w:r>
        <w:rPr>
          <w:lang w:val="sw_KE" w:bidi="sw_KE"/>
        </w:rPr>
        <w:t>Musa anamwambia Haruni ahifadhi mtungi wa mana na kuendelea kuutunza mbele ya Yahweh ili uzao wa Waisraeli wakumbuke kile Yahweh alichofanya kwa ajili ya Israeli katika jangwa.</w:t>
      </w:r>
    </w:p>
    <w:p>
      <w:pPr/>
      <w:r>
        <w:rPr>
          <w:lang w:val="sw_KE" w:bidi="sw_KE"/>
        </w:rPr>
      </w:r>
      <w:r>
        <w:rPr>
          <w:lang w:val="sw_KE" w:bidi="sw_KE"/>
        </w:rPr>
        <w:t>Ni muhimu kutambua kwamba Musa anaposema Ushuhuda, anarejelea mbao za mawe ambazo Yahweh aliandika amri 10 kwenye Mlima Sinai. Tukio hili halijatokea bado. Baadhi ya tafsiri hutumia neno la Kiingereza "eventually" ili kuhakikisha watu wanajua kuwa hili ni tukio la baadaye. Katika siku zijazo, Musa atakapopokea amri 10, Haruni ataweka mtungi wa mana karibu na amri 10 katika sanduku maalum linaloitwa Sanduku la Agano. Sanduku la Agano litawakilisha uwepo wa Yahweh.</w:t>
      </w:r>
    </w:p>
    <w:p>
      <w:pPr/>
      <w:r>
        <w:rPr>
          <w:lang w:val="sw_KE" w:bidi="sw_KE"/>
        </w:rPr>
      </w:r>
      <w:r>
        <w:rPr>
          <w:lang w:val="sw_KE" w:bidi="sw_KE"/>
        </w:rPr>
        <w:t>Ni muhimu kukumbuka kwamba Musa anatumia neno kama "sasa" kutoa muhtasari wa kipindi cha miaka 40 walichosafiri Waisraeli hadi walipofika Nchi ya Ahadi, au nchi ya Kanaani.</w:t>
      </w:r>
    </w:p>
    <w:p>
      <w:pPr/>
      <w:r>
        <w:rPr>
          <w:lang w:val="sw_KE" w:bidi="sw_KE"/>
        </w:rPr>
      </w:r>
      <w:r>
        <w:rPr>
          <w:lang w:val="sw_KE" w:bidi="sw_KE"/>
        </w:rPr>
        <w:t>Kisha Musa anaelezea mfumo wa kupima, akisema kwamba omeri ni sehemu ya kumi ya efa. Efa ni kwarteri 20, kwa hivyo omeri ilikuwa kwarteri 2, au takriban lita 2.2. Maoni haya ni maelezo ya ziada kwa wasikilizaji wa Musa.</w:t>
      </w:r>
    </w:p>
    <w:p>
      <w:pPr/>
      <w:r>
        <w:rPr>
          <w:lang w:val="sw_KE" w:bidi="sw_KE"/>
        </w:rPr>
      </w:r>
      <w:r>
        <w:rPr>
          <w:lang w:val="sw_KE" w:bidi="sw_KE"/>
        </w:rPr>
        <w:t>Sasa, kikundi kinapaswa kuunda storyboard,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16:22–36 katika tafsiri iliyo rahisi kueleweka zaidi.</w:t>
      </w:r>
    </w:p>
    <w:p>
      <w:pPr/>
      <w:r>
        <w:rPr>
          <w:lang w:val="sw_KE" w:bidi="sw_KE"/>
        </w:rPr>
      </w:r>
      <w:r>
        <w:rPr>
          <w:lang w:val="sw_KE" w:bidi="sw_KE"/>
        </w:rPr>
        <w:t>Katika hatua hii, kikundi kitaigiza kifungu hiki.</w:t>
      </w:r>
    </w:p>
    <w:p>
      <w:pPr/>
      <w:r>
        <w:rPr>
          <w:lang w:val="sw_KE" w:bidi="sw_KE"/>
        </w:rPr>
      </w:r>
      <w:r>
        <w:rPr>
          <w:lang w:val="sw_KE" w:bidi="sw_KE"/>
        </w:rPr>
        <w:t>Kifungu hiki kina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Haruni (kaka ya Musa)</w:t>
      </w:r>
    </w:p>
    <w:p>
      <w:pPr>
        <w:pStyle w:val="ListBullet"/>
        <w:spacing w:line="240" w:lineRule="auto"/>
        <w:ind w:left="720"/>
      </w:pPr>
      <w:r>
        <w:rPr>
          <w:lang w:val="sw_KE" w:bidi="sw_KE"/>
        </w:rPr>
      </w:r>
      <w:r>
        <w:rPr>
          <w:lang w:val="sw_KE" w:bidi="sw_KE"/>
        </w:rPr>
        <w:t>Viongozi wa Waisraeli</w:t>
      </w:r>
    </w:p>
    <w:p>
      <w:pPr>
        <w:pStyle w:val="ListBullet"/>
        <w:spacing w:line="240" w:lineRule="auto"/>
        <w:ind w:left="720"/>
      </w:pPr>
      <w:r>
        <w:rPr>
          <w:lang w:val="sw_KE" w:bidi="sw_KE"/>
        </w:rPr>
      </w:r>
      <w:r>
        <w:rPr>
          <w:lang w:val="sw_KE" w:bidi="sw_KE"/>
        </w:rPr>
        <w:t>Waisraeli wanaotii</w:t>
      </w:r>
    </w:p>
    <w:p>
      <w:pPr>
        <w:pStyle w:val="ListBullet"/>
        <w:spacing w:line="240" w:lineRule="auto"/>
        <w:ind w:left="720"/>
      </w:pPr>
      <w:r>
        <w:rPr>
          <w:lang w:val="sw_KE" w:bidi="sw_KE"/>
        </w:rPr>
      </w:r>
      <w:r>
        <w:rPr>
          <w:lang w:val="sw_KE" w:bidi="sw_KE"/>
        </w:rPr>
        <w:t>Waisraeli ambao hawatii</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Kama kikundi, igizeni kifungu hiki mara mbili. Unapaswa kuliigiza kifungu hiki kwa lugha yako mwenyewe.</w:t>
      </w:r>
    </w:p>
    <w:p>
      <w:pPr/>
      <w:r>
        <w:rPr>
          <w:lang w:val="sw_KE" w:bidi="sw_KE"/>
        </w:rPr>
      </w:r>
      <w:r>
        <w:rPr>
          <w:lang w:val="sw_KE" w:bidi="sw_KE"/>
        </w:rPr>
        <w:t>Kwanza, igizeni kifungu hiki bila kusitisha. Zingatia mazungumzo, mtiririko, mkondo wa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vipindi fulani vya igizo, sitisha igizo hili na muulize yule anayeigiza mhusika, "Unahisi nini au unawaza nini?" Muigizaji anayeigiza mhusika huyo anapaswa kueleza hisia au mawazo yake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Igiza Waisraeli wakitoka siku ya sita baada ya BWANA kunyesha mkate kutoka mbinguni. Watu wengi walikusanya sehemu mara mbili kama Yahweh alivyowaagiza, lakini baadhi ya watu hawakufanya hivyo.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nafasi ya Mwisraeli ambaye hamtii Yahweh, "Unahisi nini au unafikiria nini?" Mtu huyo anaweza kujibu mambo kama, "Nina shaka. Sitakwenda kukusanya mana maradufu. Nimeona kile kinachotokea ninapojaribu kutunza mana usiku mmoja," au "Nimefadhaika. Musa daima anatupa sheria nyingi," au "Mvivu. Sijisikii kukusanya kiasi mara mbili ya hiki. Daima kutakuwa na mana kesho.</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viongozi wakiripoti kwa Musa kwamba kulikuwa na mana ya kutosha kwa kila mtu kukusanya sehemu maradufu. Yahweh anazungumza kupitia Musa akisema: "Kesho ni Sabato, siku ya mapumziko matakatifu." Musa anawaambia watu waoke au wachemshe mana hiyo ili iwe tayari kuliwa kesho. Baadhi ya Waisraeli wanamtii Yahweh na kupika sehemu maradufu ya mana, lakini baadhi ya watu hawafanyi hivyo.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Waisraeli wanaomtii Yahweh, "Unahisi nini au unafikiria nini?" Mtu huyo anaweza kujibu kitu kama, "Nilidhani mana ingeharibika ikiwa tungeitunza usiku kucha." Lakini nitamwamini Yahweh," au "Kudadisi." Ninajiuliza Mungu atafanya nini kesho? au "Kwa mshangao. Sidhani nitawahi kumwelewa Yahweh kwa kweli, lakini ninataka kumtii kwa sababu Yeye ni Mungu mwema ambaye ananitunza.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Waisraeli wakiamka na kukuta mana bado ni nzuri kwa chakula. Musa anawaambia watu kula mana iliyopikwa kwa sababu Yahweh hatatoa mana siku ya Sabato. Musa anawaambia watakusanya mana kwa siku sita lakini katika siku ya saba, watapumzika.</w:t>
      </w:r>
    </w:p>
    <w:p>
      <w:pPr/>
      <w:r>
        <w:rPr>
          <w:lang w:val="sw_KE" w:bidi="sw_KE"/>
        </w:rPr>
      </w:r>
      <w:r>
        <w:rPr>
          <w:lang w:val="sw_KE" w:bidi="sw_KE"/>
        </w:rPr>
        <w:t>Igizeni sehemu ya Waisraeli ambao hawakuhifadhi sehemu maradufu ya mana, wakitoka siku ya Sabato na kutafuta mana lakini hawakuweza kupata yoyote. Yahweh anawakemea Waisraeli hawa kupitia Musa akisema, "Mtaendelea kuniasi kwa muda gani?" Musa anawaambia watu kuwa Sabato ni zawadi ya Yahweh kwao na kuwaambia wasiondoke kwenye mahema yao. Watu wanapumzika siku ya Sabato.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yule anayewakilisha nafasi hiyo, "Unahisi vipi au unawaza nini?" Mtu huyo anaweza kujibu mambo kama, "Nimechoka." Watu hawa ni waasi katika mioyo yao," au "Wavumilivu. Baada ya muda wataona kwamba mimi peke yangu ni Mungu wao," au "Upendo. Bado wana safari ndefu, lakini watoto wangu ni lazima wajifunze kuniamini.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Igiza Waisraeli wakiona mana na kuuliza, "Hii ni nini?" Hawajawahi kuona chochote kama mkate kutoka kwa Yahweh. Wanaamua kuiita mana kwa sababu inasikika kama swali lao.</w:t>
      </w:r>
    </w:p>
    <w:p>
      <w:pPr/>
      <w:r>
        <w:rPr>
          <w:lang w:val="sw_KE" w:bidi="sw_KE"/>
        </w:rPr>
      </w:r>
      <w:r>
        <w:rPr>
          <w:lang w:val="sw_KE" w:bidi="sw_KE"/>
        </w:rPr>
        <w:t>Igiza Musa akimwambia Haruni aweke mana katika mtungi na kuitunza daima mbele ya Yahweh ili vizazi vijavyo vijue jinsi Yahweh alivyowaandalia watu wake. Haruni anatii.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Aroni, "Unahisi vipi au unawaza nini?" Mtu huyo anaweza kujibu mambo kama, "Ninaheshimiwa kwamba Yahweh amenichagua kwa kazi muhimu kama hiyo," au "Inashangaza." “Lakini mana itahifadhika vipi kwa muda mrefu hivyo? au "Nimehisi unyenyekevu kwamba Mungu anapanga kutunza uzao wetu."</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Kutoka 16:22–36 katika tafsiri rahisi zaidi kuelewa.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Waisraeli</w:t>
      </w:r>
      <w:r>
        <w:rPr>
          <w:lang w:val="sw_KE" w:bidi="sw_KE"/>
        </w:rPr>
        <w:t xml:space="preserve"> wanatoka na kukusanya mana mara mbili ya kiasi siku ya sita kama vile Yahweh alivyoamuru. </w:t>
      </w:r>
      <w:r>
        <w:rPr>
          <w:b/>
          <w:lang w:val="sw_KE" w:bidi="sw_KE"/>
        </w:rPr>
        <w:t>Yahweh</w:t>
      </w:r>
      <w:r>
        <w:rPr>
          <w:lang w:val="sw_KE" w:bidi="sw_KE"/>
        </w:rPr>
        <w:t xml:space="preserve"> ni jina la kibinafsi la </w:t>
      </w:r>
      <w:r>
        <w:rPr>
          <w:lang w:val="sw_KE" w:bidi="sw_KE"/>
        </w:rPr>
        <w:t>Mungu</w:t>
      </w:r>
      <w:r>
        <w:rPr>
          <w:lang w:val="sw_KE" w:bidi="sw_KE"/>
        </w:rPr>
        <w:t xml:space="preserve">, na linatumiwa kote katika kifungu hiki. Tumia jina lilelile kwa Yahweh ambalo umetumia katika vifungu vya awali. Kwa maelezo zaidi kuhusu </w:t>
      </w:r>
      <w:r>
        <w:rPr>
          <w:lang w:val="sw_KE" w:bidi="sw_KE"/>
        </w:rPr>
        <w:t>Yahweh</w:t>
      </w:r>
      <w:r>
        <w:rPr>
          <w:lang w:val="sw_KE" w:bidi="sw_KE"/>
        </w:rPr>
        <w:t>, rejelea Faharasa Kuu.</w:t>
      </w:r>
    </w:p>
    <w:p>
      <w:pPr/>
      <w:r>
        <w:rPr>
          <w:lang w:val="sw_KE" w:bidi="sw_KE"/>
        </w:rPr>
      </w:r>
      <w:r>
        <w:rPr>
          <w:lang w:val="sw_KE" w:bidi="sw_KE"/>
        </w:rPr>
        <w:t xml:space="preserve">Yahweh anazungumza kupitia Musa na kuwafundisha watu wake kuhusu </w:t>
      </w:r>
      <w:r>
        <w:rPr>
          <w:b/>
          <w:lang w:val="sw_KE" w:bidi="sw_KE"/>
        </w:rPr>
        <w:t>Sabato</w:t>
      </w:r>
      <w:r>
        <w:rPr>
          <w:lang w:val="sw_KE" w:bidi="sw_KE"/>
        </w:rPr>
        <w:t xml:space="preserve">. Neno Sabato linamaanisha kukomesha—katika hali hii, kuacha kufanya kazi. Yahweh anawaambia watu wake kwamba siku ya saba itatengwa kama siku ya kupumzika na </w:t>
      </w:r>
      <w:r>
        <w:rPr>
          <w:lang w:val="sw_KE" w:bidi="sw_KE"/>
        </w:rPr>
        <w:t>ibada</w:t>
      </w:r>
      <w:r>
        <w:rPr>
          <w:lang w:val="sw_KE" w:bidi="sw_KE"/>
        </w:rPr>
        <w:t xml:space="preserve"> ya Yahweh. Yahweh baadaye atakuja kutoa sheria ya Sabato kama mojawapo ya amri kumi kwenye Mlima Sinai.</w:t>
      </w:r>
    </w:p>
    <w:p>
      <w:pPr/>
      <w:r>
        <w:rPr>
          <w:lang w:val="sw_KE" w:bidi="sw_KE"/>
        </w:rPr>
      </w:r>
      <w:r>
        <w:rPr>
          <w:lang w:val="sw_KE" w:bidi="sw_KE"/>
        </w:rPr>
        <w:t xml:space="preserve">Sitisha hapa na mjadili kama kikundi neno gani au kifungu gani cha maneno mtakachotumia kwa </w:t>
      </w:r>
      <w:r>
        <w:rPr>
          <w:b/>
          <w:lang w:val="sw_KE" w:bidi="sw_KE"/>
        </w:rPr>
        <w:t>Sabato</w:t>
      </w:r>
      <w:r>
        <w:rPr>
          <w:lang w:val="sw_KE" w:bidi="sw_KE"/>
        </w:rPr>
        <w:t xml:space="preserve">. Tafuta neno </w:t>
      </w:r>
      <w:r>
        <w:rPr>
          <w:lang w:val="sw_KE" w:bidi="sw_KE"/>
        </w:rPr>
        <w:t>sabato</w:t>
      </w:r>
      <w:r>
        <w:rPr>
          <w:lang w:val="sw_KE" w:bidi="sw_KE"/>
        </w:rPr>
        <w:t xml:space="preserve"> katika Faharasa Kuu kwa maelezo zaidi. Sitisha sauti hii hapa.</w:t>
      </w:r>
    </w:p>
    <w:p>
      <w:pPr/>
      <w:r>
        <w:rPr>
          <w:lang w:val="sw_KE" w:bidi="sw_KE"/>
        </w:rPr>
      </w:r>
      <w:r>
        <w:rPr>
          <w:lang w:val="sw_KE" w:bidi="sw_KE"/>
        </w:rPr>
        <w:t xml:space="preserve">Yahweh anasema Sabato ni </w:t>
      </w:r>
      <w:r>
        <w:rPr>
          <w:b/>
          <w:lang w:val="sw_KE" w:bidi="sw_KE"/>
        </w:rPr>
        <w:t>takatifu</w:t>
      </w:r>
      <w:r>
        <w:rPr>
          <w:lang w:val="sw_KE" w:bidi="sw_KE"/>
        </w:rPr>
        <w:t xml:space="preserve">, au iliyotengwa kwa kusudi maalum. Sabato ni takatifu kwa sababu ni siku iliyotengwa ili kuzingatia Yahweh, ambaye ni tofauti na uumbaji wake na mkamilifu kimaadili. Tumia neno lilelile la 'takatifu' ulilolitumia katika simulizi za awali. Kwa maelezo zaidi kuhusu </w:t>
      </w:r>
      <w:r>
        <w:rPr>
          <w:lang w:val="sw_KE" w:bidi="sw_KE"/>
        </w:rPr>
        <w:t>takatifu</w:t>
      </w:r>
      <w:r>
        <w:rPr>
          <w:lang w:val="sw_KE" w:bidi="sw_KE"/>
        </w:rPr>
        <w:t>, rejelea Faharasa Kuu.</w:t>
      </w:r>
    </w:p>
    <w:p>
      <w:pPr/>
      <w:r>
        <w:rPr>
          <w:lang w:val="sw_KE" w:bidi="sw_KE"/>
        </w:rPr>
      </w:r>
      <w:r>
        <w:rPr>
          <w:lang w:val="sw_KE" w:bidi="sw_KE"/>
        </w:rPr>
        <w:t xml:space="preserve">Baada ya watu kutoka nje na kujaribu kukusanya mana siku ya Sabato, Yahweh anamwuliza Musa, "Unakataa kushika </w:t>
      </w:r>
      <w:r>
        <w:rPr>
          <w:b/>
          <w:lang w:val="sw_KE" w:bidi="sw_KE"/>
        </w:rPr>
        <w:t>amri</w:t>
      </w:r>
      <w:r>
        <w:rPr>
          <w:lang w:val="sw_KE" w:bidi="sw_KE"/>
        </w:rPr>
        <w:t xml:space="preserve"> zangu na maelekezo yangu kwa muda gani?" Amri ni sheria ambazo Mungu aliwapa watu wake. Maelekezo au </w:t>
      </w:r>
      <w:r>
        <w:rPr>
          <w:b/>
          <w:lang w:val="sw_KE" w:bidi="sw_KE"/>
        </w:rPr>
        <w:t>sheria</w:t>
      </w:r>
      <w:r>
        <w:rPr>
          <w:lang w:val="sw_KE" w:bidi="sw_KE"/>
        </w:rPr>
        <w:t xml:space="preserve"> zinarejelea maelekezo ambayo Mungu aliwapa Waisraeli kupitia Musa. Tumia neno lile lile au usemi kwa ajili ya amri na sheria kama ulivyotumia katika vifungu vilivyopita. Kwa maelezo zaidi kuhusu </w:t>
      </w:r>
      <w:r>
        <w:rPr>
          <w:lang w:val="sw_KE" w:bidi="sw_KE"/>
        </w:rPr>
        <w:t>amri</w:t>
      </w:r>
      <w:r>
        <w:rPr>
          <w:lang w:val="sw_KE" w:bidi="sw_KE"/>
        </w:rPr>
        <w:t xml:space="preserve"> na </w:t>
      </w:r>
      <w:r>
        <w:rPr>
          <w:lang w:val="sw_KE" w:bidi="sw_KE"/>
        </w:rPr>
        <w:t>sheria</w:t>
      </w:r>
      <w:r>
        <w:rPr>
          <w:lang w:val="sw_KE" w:bidi="sw_KE"/>
        </w:rPr>
        <w:t>, rejelea Faharasa Kuu.</w:t>
      </w:r>
    </w:p>
    <w:p>
      <w:pPr/>
      <w:r>
        <w:rPr>
          <w:lang w:val="sw_KE" w:bidi="sw_KE"/>
        </w:rPr>
      </w:r>
      <w:r>
        <w:rPr>
          <w:lang w:val="sw_KE" w:bidi="sw_KE"/>
        </w:rPr>
        <w:t xml:space="preserve">Musa anatoa muhtasari wa wana, au </w:t>
      </w:r>
      <w:r>
        <w:rPr>
          <w:lang w:val="sw_KE" w:bidi="sw_KE"/>
        </w:rPr>
        <w:t>uzao</w:t>
      </w:r>
      <w:r>
        <w:rPr>
          <w:lang w:val="sw_KE" w:bidi="sw_KE"/>
        </w:rPr>
        <w:t xml:space="preserve">, wa </w:t>
      </w:r>
      <w:r>
        <w:rPr>
          <w:b/>
          <w:lang w:val="sw_KE" w:bidi="sw_KE"/>
        </w:rPr>
        <w:t>Israeli</w:t>
      </w:r>
      <w:r>
        <w:rPr>
          <w:lang w:val="sw_KE" w:bidi="sw_KE"/>
        </w:rPr>
        <w:t xml:space="preserve"> na jinsi walivyokula mana kwa miaka 40. Wana wa Israeli wanarejelea watu wa Israeli ambao ni uzao wa Yakobo. Hili lilikuwa kundi la watu zaidi ya 600,000 ambao Yahweh aliwakomboa kutoka Misri. Tumia neno au kirai kilekile kwa Israeli kama ulivyotumia katika vifungu vilivyotangulia. Kwa maelezo zaidi kuhusu </w:t>
      </w:r>
      <w:r>
        <w:rPr>
          <w:lang w:val="sw_KE" w:bidi="sw_KE"/>
        </w:rPr>
        <w:t>Israeli</w:t>
      </w:r>
      <w:r>
        <w:rPr>
          <w:lang w:val="sw_KE" w:bidi="sw_KE"/>
        </w:rPr>
        <w:t xml:space="preserve">, rejelea Faharasa Kuu. </w:t>
      </w:r>
    </w:p>
    <w:p>
      <w:pPr/>
      <w:r>
        <w:rPr>
          <w:lang w:val="sw_KE" w:bidi="sw_KE"/>
        </w:rPr>
      </w:r>
      <w:r>
        <w:rPr>
          <w:lang w:val="sw_KE" w:bidi="sw_KE"/>
        </w:rPr>
        <w:t xml:space="preserve">Musa anamwambia Haruni ahifadhi omeri ya mana katika mtungi ili kuwekwa mbele za Yahweh kwa ajili ya vizazi vijavyo. Hapa, </w:t>
      </w:r>
      <w:r>
        <w:rPr>
          <w:b/>
          <w:lang w:val="sw_KE" w:bidi="sw_KE"/>
        </w:rPr>
        <w:t>kizazi</w:t>
      </w:r>
      <w:r>
        <w:rPr>
          <w:lang w:val="sw_KE" w:bidi="sw_KE"/>
        </w:rPr>
        <w:t xml:space="preserve"> kinarejelea kikundi cha watu wanaoishi wakati mmoja. Musa anarejelea uzao wa Waisraeli ambao hawatajua jinsi ilivyokuwa kupata chakula kutoka mbinguni kilichotolewa na Yahweh kila siku. Tumia neno lile lile au fungu la maneno lile lile kwa ajili ya uzalishaji kama ulivyotumia katika vifungu vilivyotangulia. Kwa maelezo zaidi kuhusu </w:t>
      </w:r>
      <w:r>
        <w:rPr>
          <w:lang w:val="sw_KE" w:bidi="sw_KE"/>
        </w:rPr>
        <w:t>kizazi</w:t>
      </w:r>
      <w:r>
        <w:rPr>
          <w:lang w:val="sw_KE" w:bidi="sw_KE"/>
        </w:rPr>
        <w:t>, rejelea Faharasa Kuu.</w:t>
      </w:r>
    </w:p>
    <w:p>
      <w:pPr/>
      <w:r>
        <w:rPr>
          <w:lang w:val="sw_KE" w:bidi="sw_KE"/>
        </w:rPr>
      </w:r>
      <w:r>
        <w:rPr>
          <w:lang w:val="sw_KE" w:bidi="sw_KE"/>
        </w:rPr>
        <w:t xml:space="preserve">Musa anasema Waisraeli walisafiri </w:t>
      </w:r>
      <w:r>
        <w:rPr>
          <w:b/>
          <w:lang w:val="sw_KE" w:bidi="sw_KE"/>
        </w:rPr>
        <w:t>nyikani</w:t>
      </w:r>
      <w:r>
        <w:rPr>
          <w:lang w:val="sw_KE" w:bidi="sw_KE"/>
        </w:rPr>
        <w:t xml:space="preserve"> kwa miaka 40 kabla ya kufikia nchi ya </w:t>
      </w:r>
      <w:r>
        <w:rPr>
          <w:lang w:val="sw_KE" w:bidi="sw_KE"/>
        </w:rPr>
        <w:t>Kanaani</w:t>
      </w:r>
      <w:r>
        <w:rPr>
          <w:lang w:val="sw_KE" w:bidi="sw_KE"/>
        </w:rPr>
        <w:t xml:space="preserve">. Nyika ni mahali palipotelekezwa ambapo hakuna mtu anayeishi wala kulima ardhi. Katika Kutoka, jangwa inarejelea eneo karibu na mlima unaojulikana kama Sinai, au Horeb. Hakuna mito katika eneo hili la nyika. Nyika hii ilikuwa kavu sana na yenye miamba. Tumia neno au usemi uleule kwa ajili ya nyika kama uliotumia katika vifungu vilivyotangulia. Kwa maelezo zaidi kuhusu </w:t>
      </w:r>
      <w:r>
        <w:rPr>
          <w:lang w:val="sw_KE" w:bidi="sw_KE"/>
        </w:rPr>
        <w:t>pori</w:t>
      </w:r>
      <w:r>
        <w:rPr>
          <w:lang w:val="sw_KE" w:bidi="sw_KE"/>
        </w:rPr>
        <w:t>, rejelea Faharasa Kuu.</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17:1–7</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17:1–7 na iwekeni mioyoni mwenu.</w:t>
      </w:r>
    </w:p>
    <w:p>
      <w:pPr/>
      <w:r>
        <w:rPr>
          <w:lang w:val="sw_KE" w:bidi="sw_KE"/>
        </w:rPr>
      </w:r>
      <w:r>
        <w:rPr>
          <w:lang w:val="sw_KE" w:bidi="sw_KE"/>
        </w:rPr>
        <w:t>Sikiliza toleo la sauti la Kutoka 8:20–32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17:1–7 katika tafsiri iliyo rahisi zaidi kueleweka.</w:t>
      </w:r>
    </w:p>
    <w:p>
      <w:pPr/>
      <w:r>
        <w:rPr>
          <w:lang w:val="sw_KE" w:bidi="sw_KE"/>
        </w:rPr>
      </w:r>
      <w:r>
        <w:rPr>
          <w:lang w:val="sw_KE" w:bidi="sw_KE"/>
        </w:rPr>
        <w:t>Kama ulivyosikia mapema katika hadithi ya Kutoka, baada ya Yahweh kulishinda jeshi la Misri katika Bahari ya Shamu, Waisraeli waliingia katika eneo la nyika ambapo kulikuwa na chakula na maji kidogo sana. Mara mbili Waisraeli walimlalamikia Musa kuhusu kutokuwa na chakula au maji, na mara mbili Yahweh alifanya miujiza ili kutosheleza mahitaji ya watu.</w:t>
      </w:r>
    </w:p>
    <w:p>
      <w:pPr/>
      <w:r>
        <w:rPr>
          <w:lang w:val="sw_KE" w:bidi="sw_KE"/>
        </w:rPr>
      </w:r>
      <w:r>
        <w:rPr>
          <w:lang w:val="sw_KE" w:bidi="sw_KE"/>
        </w:rPr>
        <w:t>Kifungu hiki ni sehemu ya hadithi kubwa ya safari ya Waisraeli kutoka Misri kuelekea mlima unaoitwa Sinai na nchi ambayo Yahweh aliahidi kuwapa kama nyumba yao. Yahweh alikuwa akiwaongoza hadi mlimani kwa sababu hapo angefanya makubaliano maalum nao. Lakini kabla Yahweh hajafanya hivyo, alijaribu utii wao na imani yao kwake.</w:t>
      </w:r>
    </w:p>
    <w:p>
      <w:pPr/>
      <w:r>
        <w:rPr>
          <w:lang w:val="sw_KE" w:bidi="sw_KE"/>
        </w:rPr>
      </w:r>
      <w:r>
        <w:rPr>
          <w:lang w:val="sw_KE" w:bidi="sw_KE"/>
        </w:rPr>
        <w:t>Hadithi hii inahusu watu wa Israeli wakilalamika tena kwa Musa kwa sababu hawana maji. Waliendelea kutokumwamini Yahweh kwa kile walichohitaji. Lakini Yahweh kwa neema na kwa rehema alitoa maji kutoka kwa mwamba ili wanywe. Tukio hili ni tukio muhimu na la kihistoria katika historia ya Israeli. Inasemwa sana kwamba inazungumzia mara nyingi katika Biblia. Tukio hili ni picha ya mfano ya dhambi na uasi wa Waisraeli dhidi ya Yahweh. Lakini pia ni picha ya uaminifu na wema wa Yahweh kwa watu wake, licha ya dhambi zao.</w:t>
      </w:r>
    </w:p>
    <w:p>
      <w:pPr/>
      <w:r>
        <w:rPr>
          <w:lang w:val="sw_KE" w:bidi="sw_KE"/>
        </w:rPr>
      </w:r>
      <w:r>
        <w:rPr>
          <w:lang w:val="sw_KE" w:bidi="sw_KE"/>
        </w:rPr>
        <w:t>Hadithi inaanza na Waisraeli wakisafiri kwenda mahali panapoitwa Rephidimu. Waisraeli walikuwa wakisafiri kutoka mahali moja hadi nyingine kama Yahweh alivyowaambia mahali pa kwenda. Walisafiri kupitia Nyika ya Dhambi mpaka walipokuja mahali panapoitwa Rephidimu. Pale, walisimama na kuweka mahema yao ili kukaa kwa muda. Lakini hakukuwa na maji ya watu ya kunywa. Yahweh aliwaambia watu wasimame katika Rephidim ili kuwajaribu watu ili kuona kama watamwamini ili kutoa maji wanayohitaji.</w:t>
      </w:r>
    </w:p>
    <w:p>
      <w:pPr/>
      <w:r>
        <w:rPr>
          <w:lang w:val="sw_KE" w:bidi="sw_KE"/>
        </w:rPr>
      </w:r>
      <w:r>
        <w:rPr>
          <w:lang w:val="sw_KE" w:bidi="sw_KE"/>
        </w:rPr>
        <w:t>Lakini Rephidim si kama Marah, mahali ambapo watu wa Israeli walikuwa kabla ya hapo ilikuwa na maji machungu. Katika Rephidimu, kuna uwezekano mkubwa kwamba hakuna chanzo cha maji au hakuna njia ya kufikia maji yaliyopo hapo.</w:t>
      </w:r>
    </w:p>
    <w:p>
      <w:pPr/>
      <w:r>
        <w:rPr>
          <w:lang w:val="sw_KE" w:bidi="sw_KE"/>
        </w:rPr>
      </w:r>
      <w:r>
        <w:rPr>
          <w:lang w:val="sw_KE" w:bidi="sw_KE"/>
        </w:rPr>
        <w:t xml:space="preserve">Simama hapa na uangalie ramani ya eneo linaloitwa </w:t>
      </w:r>
      <w:r>
        <w:rPr>
          <w:lang w:val="sw_KE" w:bidi="sw_KE"/>
        </w:rPr>
        <w:t>Nyika ya Dhambi na Rephidim</w:t>
      </w:r>
      <w:r>
        <w:rPr>
          <w:lang w:val="sw_KE" w:bidi="sw_KE"/>
        </w:rPr>
        <w:t xml:space="preserve"> kama kikundi. Pia angalia picha ya eneo la </w:t>
      </w:r>
      <w:r>
        <w:rPr>
          <w:lang w:val="sw_KE" w:bidi="sw_KE"/>
        </w:rPr>
        <w:t>Refidimu</w:t>
      </w:r>
      <w:r>
        <w:rPr>
          <w:lang w:val="sw_KE" w:bidi="sw_KE"/>
        </w:rPr>
        <w:t>. Sitisha sauti hii hapa.</w:t>
      </w:r>
    </w:p>
    <w:p>
      <w:pPr/>
      <w:r>
        <w:rPr>
          <w:lang w:val="sw_KE" w:bidi="sw_KE"/>
        </w:rPr>
      </w:r>
      <w:r>
        <w:rPr>
          <w:lang w:val="sw_KE" w:bidi="sw_KE"/>
        </w:rPr>
        <w:t>Kwa sababu hakukuwa na maji, watu walimkasirikia Musa na kugombana au kubishana naye. Walidai kwamba Musa awape maji ya kunywa. Kwa sababu Musa ndiye aliyewaongoza kutoka Misri, watu wangeweza kufikiria kuwa Musa alikuwa anawajibika kwa maisha yao. Watu walikuwa na hasira na uadui kwa Musa. Walimdai kurekebisha hali yao mara moja.</w:t>
      </w:r>
    </w:p>
    <w:p>
      <w:pPr/>
      <w:r>
        <w:rPr>
          <w:lang w:val="sw_KE" w:bidi="sw_KE"/>
        </w:rPr>
      </w:r>
      <w:r>
        <w:rPr>
          <w:lang w:val="sw_KE" w:bidi="sw_KE"/>
        </w:rPr>
        <w:t>Lakini Musa anawauliza, "Kwa nini mnashindana dhidi yangu na kwa nini mnamjaribu Yahweh?" Musa alisema hili kwa sababu Waisraeli kubishana ilionyesha kwamba hawakumwamini Yahweh. Walikuwa wakijaribu kupata kile walichotaka kwa kuhoji kama Yahweh alikuwa pamoja nao kwa kweli.</w:t>
      </w:r>
    </w:p>
    <w:p>
      <w:pPr/>
      <w:r>
        <w:rPr>
          <w:lang w:val="sw_KE" w:bidi="sw_KE"/>
        </w:rPr>
      </w:r>
      <w:r>
        <w:rPr>
          <w:lang w:val="sw_KE" w:bidi="sw_KE"/>
        </w:rPr>
        <w:t>Mapema katika hadithi ya Kutoka, wakati Yahweh alikuwa amewapa watu wa Israeli chakula, alikuwa amewajaribu kwa kuwapa sheria za kukusanya na kula. Yahweh alifanya hivyo ili kuona kama watu wangemwamini na kumtii kama Mungu wao. Hapa, watu wanamjaribu Yahweh kwa njia mbaya kwa sababu Yahweh tayari alikuwa ameonyesha kwamba angewatunza.</w:t>
      </w:r>
    </w:p>
    <w:p>
      <w:pPr/>
      <w:r>
        <w:rPr>
          <w:lang w:val="sw_KE" w:bidi="sw_KE"/>
        </w:rPr>
      </w:r>
      <w:r>
        <w:rPr>
          <w:lang w:val="sw_KE" w:bidi="sw_KE"/>
        </w:rPr>
        <w:t>Watu wa Israeli walikuwa na kiu ya maji mahali hapo na walinung'unika, au walilalamika, dhidi ya Musa. Watu wanamshtaki Musa tena kwa kujaribu kuwaua. Walimwuliza Musa, "Kwa nini ulitutoa kutoka Misri?" Je, mmetutoa kutoka Misri ili kutuua sisi na watoto wetu na wanyama wetu kwa kiu? Maswali hayo mawili ni njia kali na ya uadui ambayo watu walimshutumu kwayo Musa kwa kutowajali na hata kwa kuwa na nia mbaya ya kuwaokoa. Mara nyingine tena, utumwa katika Misri unaonekana bora kuliko kuwa huru na kuamini maisha yao kwa Yahweh.</w:t>
      </w:r>
    </w:p>
    <w:p>
      <w:pPr/>
      <w:r>
        <w:rPr>
          <w:lang w:val="sw_KE" w:bidi="sw_KE"/>
        </w:rPr>
      </w:r>
      <w:r>
        <w:rPr>
          <w:lang w:val="sw_KE" w:bidi="sw_KE"/>
        </w:rPr>
        <w:t>Ikiwa kutafsiri maswali moja kwa moja kama maswali katika lugha yako kutafanya ionekane kama watu wanataka kujua tu, unaweza kutafsiri maswali hayo kama kauli. Kuwa makini ili kuhakikisha sauti ya taarifa ni hasira na inaonekana kama shutuma. Kumbuka kwamba watu wa Israeli waliondoka Misri wakiwa na makundi ya mbuzi na kondoo na mifugo ya ng'ombe ambayo yote ingehitaji maji pia.</w:t>
      </w:r>
    </w:p>
    <w:p>
      <w:pPr/>
      <w:r>
        <w:rPr>
          <w:lang w:val="sw_KE" w:bidi="sw_KE"/>
        </w:rPr>
      </w:r>
      <w:r>
        <w:rPr>
          <w:lang w:val="sw_KE" w:bidi="sw_KE"/>
        </w:rPr>
        <w:t>Simameni hapa na mwangalie picha ya mifugo ya Israeli kama kikundi. Sitisha sauti hii hapa.</w:t>
      </w:r>
    </w:p>
    <w:p>
      <w:pPr/>
      <w:r>
        <w:rPr>
          <w:lang w:val="sw_KE" w:bidi="sw_KE"/>
        </w:rPr>
      </w:r>
      <w:r>
        <w:rPr>
          <w:lang w:val="sw_KE" w:bidi="sw_KE"/>
        </w:rPr>
        <w:t>Akikabiliwa na kikundi cha watu wanaonung'unika, Musa alimlilia Yahweh na kumwuliza Yahweh kile anachopaswa kufanya. Musa alimwambia Yahweh watu walikuwa karibu kumpiga mawe. Kusimama ilikuwa wakati watu walimtupa miamba mtu mpaka mtu huyo afe. Wakati huo, kupiga mawe kulikuwa ni njia ya watu katika jumuiya kumwadhibu mtu, hasa kwa kufanya dhambi au uhalifu. Katika mara zilizopita watu walipomlalamikia Musa, Musa hakuogopa bali alimwomba Yahweh awape watu kile walichohitaji. Wakati huu, Musa anaonekana kuogopa kwamba watu watamwua ikiwa hawapati maji.</w:t>
      </w:r>
    </w:p>
    <w:p>
      <w:pPr/>
      <w:r>
        <w:rPr>
          <w:lang w:val="sw_KE" w:bidi="sw_KE"/>
        </w:rPr>
      </w:r>
      <w:r>
        <w:rPr>
          <w:lang w:val="sw_KE" w:bidi="sw_KE"/>
        </w:rPr>
        <w:t>Yahweh anamwambia Musa achukue baadhi ya wazee wa Israeli na kutembea mbele ya watu, akishika mkononi mwake fimbo ambayo alipiga Mto Nile kwa Kumbuka kwamba wazee wa Israeli kwa kawaida walikuwa wale ambao walikuwa viongozi ndani ya familia na jumuiya zao. Yahweh anamwambia Musa achukue wazee pamoja naye ili wawe mashahidi rasmi kwa ajili ya jumuiya ya kile Yahweh angefanya siku hiyo.</w:t>
      </w:r>
    </w:p>
    <w:p>
      <w:pPr/>
      <w:r>
        <w:rPr>
          <w:lang w:val="sw_KE" w:bidi="sw_KE"/>
        </w:rPr>
      </w:r>
      <w:r>
        <w:rPr>
          <w:lang w:val="sw_KE" w:bidi="sw_KE"/>
        </w:rPr>
        <w:t>Fimbo, au fimbo, ambayo Musa alipaswa kushikilia ilikuwa fimbo ile ile ambayo Musa alitumia katika Misri wakati Yahweh alifanya ishara ili kumshawishi Farao ili kuwaacha watu wa Israeli waondoke. Moja ya ishara hizo ilikuwa wakati Yahweh alimwambia Musa apige maji ya Mto Nile kwa fimbo yake na Yahweh alibadilisha maji ya Nile kuwa damu. Musa alipoupiga Mto Nile, Yahweh alifanya maji ya kunywa yasipatikane. Hapa katika Rephidimu, Yahweh pia alimwambia Musa apige mwamba, lakini wakati huu Yahweh angetoa maji ya kunywa.</w:t>
      </w:r>
    </w:p>
    <w:p>
      <w:pPr/>
      <w:r>
        <w:rPr>
          <w:lang w:val="sw_KE" w:bidi="sw_KE"/>
        </w:rPr>
      </w:r>
      <w:r>
        <w:rPr>
          <w:lang w:val="sw_KE" w:bidi="sw_KE"/>
        </w:rPr>
        <w:t>Fimbo ya Musa ilikuwa ishara muhimu ya nguvu ya Yahweh katika hadithi ya uokoaji wa Israeli kutoka Misri. Lakini fimbo peke yake haikuwa ya uchawi au yenye nguvu. Ilikuwa ishara tu ya nguvu ya Yahweh kama nguzo ya moshi ilikuwa ishara ya uwepo wa Yahweh. Ni muhimu usitafsiri kifungu hiki kwa njia inayoashiria kuwa fimbo yenyewe ina nguvu za kichawi.</w:t>
      </w:r>
    </w:p>
    <w:p>
      <w:pPr/>
      <w:r>
        <w:rPr>
          <w:lang w:val="sw_KE" w:bidi="sw_KE"/>
        </w:rPr>
      </w:r>
      <w:r>
        <w:rPr>
          <w:lang w:val="sw_KE" w:bidi="sw_KE"/>
        </w:rPr>
        <w:t xml:space="preserve">Simameni hapa na hakiki picha ya fimbo au </w:t>
      </w:r>
      <w:r>
        <w:rPr>
          <w:lang w:val="sw_KE" w:bidi="sw_KE"/>
        </w:rPr>
        <w:t>fimbo kama kikundi</w:t>
      </w:r>
      <w:r>
        <w:rPr>
          <w:lang w:val="sw_KE" w:bidi="sw_KE"/>
        </w:rPr>
        <w:t>. Unaweza pia kutaka kukagua tafsiri yako ya Kutoka 7. Sitisha sauti hii hapa.</w:t>
      </w:r>
    </w:p>
    <w:p>
      <w:pPr/>
      <w:r>
        <w:rPr>
          <w:lang w:val="sw_KE" w:bidi="sw_KE"/>
        </w:rPr>
      </w:r>
      <w:r>
        <w:rPr>
          <w:lang w:val="sw_KE" w:bidi="sw_KE"/>
        </w:rPr>
        <w:t>Wakati Yahweh alimwambia Musa atembee mbele ya watu, Yahweh alikuwa akithibitisha Musa alikuwa mtumishi wake aliyechaguliwa na mwakilishi wake kwa Waisraeli. Wakati Musa alipowaongoza wazee hadi mahali ambapo Yahweh alikuwa akisubiri, Musa alikuwa akifanya kama nguzo ya moshi wakati nguzo hiyo iliongoza njia kwa watu. Hili ni muhimu kwa sababu ina maana kwamba wakati watu waliponung'unika dhidi ya Musa, walinung'unika dhidi ya Yahweh.</w:t>
      </w:r>
    </w:p>
    <w:p>
      <w:pPr/>
      <w:r>
        <w:rPr>
          <w:lang w:val="sw_KE" w:bidi="sw_KE"/>
        </w:rPr>
      </w:r>
      <w:r>
        <w:rPr>
          <w:lang w:val="sw_KE" w:bidi="sw_KE"/>
        </w:rPr>
        <w:t>Yahweh anamhakikishia Musa kwamba atakuwa pamoja na Musa na kuwapa watu kile wanachohitaji. Yahweh anasema kwa nguvu sana kwamba atakuwa amesimama pale kwenye mwamba katika Horeb, pia unaoitwa Mlima Sinai. Yahweh anamwambia Musa apige mwamba na hilo, baada ya kuipiga, maji yatamwagika kutoka kwake na Waisraeli watakunywa maji. Musa alifanya kila kitu ambacho Yahweh alimwambia afanye, na wazee waliona yote. Ni muhimu kutambua kwamba Musa alifanya tu kile Yahweh alimwambia afanye. Musa anatenda kwa niaba ya Yahweh kwa hivyo ni wazi Yahweh ndiye anayefanya maji kutiririka kutoka kwenye mwamba, si Musa. Jiwe hilo lina uwezekano mkubwa kuwa ni mwamba mkubwa ambao ni sehemu ya chini ya mlima.</w:t>
      </w:r>
    </w:p>
    <w:p>
      <w:pPr/>
      <w:r>
        <w:rPr>
          <w:lang w:val="sw_KE" w:bidi="sw_KE"/>
        </w:rPr>
      </w:r>
      <w:r>
        <w:rPr>
          <w:lang w:val="sw_KE" w:bidi="sw_KE"/>
        </w:rPr>
        <w:t xml:space="preserve">Simameni hapa kama kikundi na muangalie picha ya kile ambacho kuna uwezekano kuwa </w:t>
      </w:r>
      <w:r>
        <w:rPr>
          <w:lang w:val="sw_KE" w:bidi="sw_KE"/>
        </w:rPr>
        <w:t>Mlima Horeb na aina ya miamba iliyo juu yake</w:t>
      </w:r>
      <w:r>
        <w:rPr>
          <w:lang w:val="sw_KE" w:bidi="sw_KE"/>
        </w:rPr>
        <w:t>. Sitisha sauti hii hapa.</w:t>
      </w:r>
    </w:p>
    <w:p>
      <w:pPr/>
      <w:r>
        <w:rPr>
          <w:lang w:val="sw_KE" w:bidi="sw_KE"/>
        </w:rPr>
      </w:r>
      <w:r>
        <w:rPr>
          <w:lang w:val="sw_KE" w:bidi="sw_KE"/>
        </w:rPr>
        <w:t>Katika Biblia nzima, milima ni muhimu. Horeb ina uwezekano mkubwa wa kuwa jina lingine la Mlima Sinai, mahali ambapo matukio mengine muhimu katika historia ya Israeli yalitokea. Horeb pia unaitwa mlima wa Yahweh katika hadithi nyingine. Ni mahali palepale ambapo Yahweh alimwambia Musa aende Misri na kuahidi kuwa pamoja naye. Yahweh mara nyingi anaelezewa kama anayeishi milimani na matukio muhimu ya kukutana na Yahweh hutokea milimani.</w:t>
      </w:r>
    </w:p>
    <w:p>
      <w:pPr/>
      <w:r>
        <w:rPr>
          <w:lang w:val="sw_KE" w:bidi="sw_KE"/>
        </w:rPr>
      </w:r>
      <w:r>
        <w:rPr>
          <w:lang w:val="sw_KE" w:bidi="sw_KE"/>
        </w:rPr>
        <w:t>Simameni hapa na mjadili swali hili kama kikundi: Ni aina gani za maeneo ambazo ni muhimu kwa jumuiya yenu? Ni wapi matukio muhimu na ya maana mara nyingi hutokea katika jumuiya yako? Sitisha sauti hii hapa.</w:t>
      </w:r>
    </w:p>
    <w:p>
      <w:pPr/>
      <w:r>
        <w:rPr>
          <w:lang w:val="sw_KE" w:bidi="sw_KE"/>
        </w:rPr>
      </w:r>
      <w:r>
        <w:rPr>
          <w:lang w:val="sw_KE" w:bidi="sw_KE"/>
        </w:rPr>
        <w:t>Maji pia ni mada muhimu katika Biblia yote. Maji yanawakilisha maisha na kustawi. Hasa katika vitabu vya baadaye vya Biblia, maji, hasa maji yanayotiririka, yanawakilisha uzima wa milele pamoja na Yahweh. Kwa hivyo, ni tukio muhimu na la mfano kwamba Yahweh aliwapa watu wake maji yanayotiririka kutoka kwa mlima wa Yahweh.</w:t>
      </w:r>
    </w:p>
    <w:p>
      <w:pPr/>
      <w:r>
        <w:rPr>
          <w:lang w:val="sw_KE" w:bidi="sw_KE"/>
        </w:rPr>
      </w:r>
      <w:r>
        <w:rPr>
          <w:lang w:val="sw_KE" w:bidi="sw_KE"/>
        </w:rPr>
        <w:t>Simameni hapa na mjadili swali hili kama kikundi: Ni rasilimali gani ni muhimu au ya mfano katika historia ya jumuiya yako? Sitisha sauti hii hapa.</w:t>
      </w:r>
    </w:p>
    <w:p>
      <w:pPr/>
      <w:r>
        <w:rPr>
          <w:lang w:val="sw_KE" w:bidi="sw_KE"/>
        </w:rPr>
      </w:r>
      <w:r>
        <w:rPr>
          <w:lang w:val="sw_KE" w:bidi="sw_KE"/>
        </w:rPr>
        <w:t>Baada ya tukio hili, Musa aliita jina la mahali hapo Massah na Meribah, kwa sababu watu wa Israeli waligombana na kumjaribu Yahweh kwa kuuliza, "Je, Yahweh yuko pamoja nasi au la?" Swali hili linamaanisha watu walikuwa wakidhani jibu la swali lilikuwa hapana. Matendo ya watu wa Israeli yalionyesha wazi kwamba walitilia shaka kama Yahweh alikuwa pamoja nao kweli, ingawa uwepo wa Yahweh ulikuwa wazi katika safari yao yote. Swali hilo ni tusi kwa Yahweh na linafichua kutokuwa na uaminifu kwa watu hao kwa Yahweh ingawa alikuwa amewatimizia mahitaji yao kwa uaminifu.</w:t>
      </w:r>
    </w:p>
    <w:p>
      <w:pPr/>
      <w:r>
        <w:rPr>
          <w:lang w:val="sw_KE" w:bidi="sw_KE"/>
        </w:rPr>
      </w:r>
      <w:r>
        <w:rPr>
          <w:lang w:val="sw_KE" w:bidi="sw_KE"/>
        </w:rPr>
        <w:t>Majina ambayo Musa alichagua yangewakumbusha Israeli uasi wao dhidi ya Mungu. Massah inamaanisha "kuthibitisha" na ni jina lililochukuliwa kutoka kwa neno la Kiebrania ambalo linamaanisha "mtihani." Meribah inamaanisha mgogoro na inachukuliwa kutoka kwa neno la Kiebrania ambalo linamaanisha "ugomvi," au "kubishana." Ni kawaida katika Biblia kwa maeneo kupewa majina kulingana na matukio ambayo yalitokea hapo.</w:t>
      </w:r>
    </w:p>
    <w:p>
      <w:pPr/>
      <w:r>
        <w:rPr>
          <w:lang w:val="sw_KE" w:bidi="sw_KE"/>
        </w:rPr>
      </w:r>
      <w:r>
        <w:rPr>
          <w:lang w:val="sw_KE" w:bidi="sw_KE"/>
        </w:rPr>
        <w:t>Sitisha hapa na mjadili swali hili kama kikundi: Watu katika jumuiya yako huwapa watu na maeneo majina vipi?</w:t>
      </w:r>
      <w:r>
        <w:rPr>
          <w:lang w:val="sw_KE" w:bidi="sw_KE"/>
        </w:rPr>
      </w:r>
    </w:p>
    <w:p>
      <w:pPr>
        <w:pStyle w:val="Heading3"/>
      </w:pPr>
      <w:r>
        <w:rPr>
          <w:lang w:val="sw_KE" w:bidi="sw_KE"/>
        </w:rPr>
        <w:t>Kufafanua Matukio</w:t>
      </w:r>
    </w:p>
    <w:p>
      <w:pPr/>
      <w:r>
        <w:rPr>
          <w:lang w:val="sw_KE" w:bidi="sw_KE"/>
        </w:rPr>
      </w:r>
      <w:r>
        <w:rPr>
          <w:lang w:val="sw_KE" w:bidi="sw_KE"/>
        </w:rPr>
        <w:t>Sikiliza toleo la sauti la Kutoka 17:1–7 katika tafsiri iliyo rahisi zaidi kueleweka.</w:t>
      </w:r>
    </w:p>
    <w:p>
      <w:pPr/>
      <w:r>
        <w:rPr>
          <w:lang w:val="sw_KE" w:bidi="sw_KE"/>
        </w:rPr>
      </w:r>
      <w:r>
        <w:rPr>
          <w:lang w:val="sw_KE" w:bidi="sw_KE"/>
        </w:rPr>
        <w:t>Katika hatua hii, kikundi kitafafanua matukio, wahusika na mpangilio wa kifungu hiki. Kisha kikundi kitaigiza simulizi hili.</w:t>
      </w:r>
    </w:p>
    <w:p>
      <w:pPr/>
      <w:r>
        <w:rPr>
          <w:lang w:val="sw_KE" w:bidi="sw_KE"/>
        </w:rPr>
      </w:r>
      <w:r>
        <w:rPr>
          <w:lang w:val="sw_KE" w:bidi="sw_KE"/>
        </w:rPr>
        <w:t>Simulizi hii ina matukio matatu.</w:t>
      </w:r>
    </w:p>
    <w:p>
      <w:pPr/>
      <w:r>
        <w:rPr>
          <w:lang w:val="sw_KE" w:bidi="sw_KE"/>
        </w:rPr>
      </w:r>
      <w:r>
        <w:rPr>
          <w:b/>
          <w:lang w:val="sw_KE" w:bidi="sw_KE"/>
        </w:rPr>
        <w:t>Katika tukio la kwanza:</w:t>
      </w:r>
      <w:r>
        <w:rPr>
          <w:lang w:val="sw_KE" w:bidi="sw_KE"/>
        </w:rPr>
        <w:t xml:space="preserve"> Katika tukio la kwanza, watu wa Israeli wanasafiri kwenda mahali panapoitwa Rephidim pasipo na maji. Watu wanabishana na kulalamika dhidi ya Musa na kudai awape maji.</w:t>
      </w:r>
    </w:p>
    <w:p>
      <w:pPr/>
      <w:r>
        <w:rPr>
          <w:lang w:val="sw_KE" w:bidi="sw_KE"/>
        </w:rPr>
      </w:r>
      <w:r>
        <w:rPr>
          <w:b/>
          <w:lang w:val="sw_KE" w:bidi="sw_KE"/>
        </w:rPr>
        <w:t>Katika tukio la pili:</w:t>
      </w:r>
      <w:r>
        <w:rPr>
          <w:lang w:val="sw_KE" w:bidi="sw_KE"/>
        </w:rPr>
        <w:t xml:space="preserve"> Musa anamlilia Yahweh kwa msaada kwa sababu watu wanung'unika dhidi yake. Yahweh anamwambia Musa aende mbele ya watu kwa fimbo yake na kuupiga mwamba ambao Yahweh atasimama juu yake.</w:t>
      </w:r>
    </w:p>
    <w:p>
      <w:pPr/>
      <w:r>
        <w:rPr>
          <w:lang w:val="sw_KE" w:bidi="sw_KE"/>
        </w:rPr>
      </w:r>
      <w:r>
        <w:rPr>
          <w:b/>
          <w:lang w:val="sw_KE" w:bidi="sw_KE"/>
        </w:rPr>
        <w:t>Katika tukio la tatu:</w:t>
      </w:r>
      <w:r>
        <w:rPr>
          <w:lang w:val="sw_KE" w:bidi="sw_KE"/>
        </w:rPr>
        <w:t xml:space="preserve"> Musa anapaita mahali hapo Masah-Meribah ili watu waweze kukumbuka daima kile walichofanya na kile Yahweh alichowafanyia.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Watu wa Israeli</w:t>
      </w:r>
    </w:p>
    <w:p>
      <w:pPr>
        <w:pStyle w:val="ListBullet"/>
        <w:spacing w:line="240" w:lineRule="auto"/>
        <w:ind w:left="720"/>
      </w:pPr>
      <w:r>
        <w:rPr>
          <w:lang w:val="sw_KE" w:bidi="sw_KE"/>
        </w:rPr>
      </w:r>
      <w:r>
        <w:rPr>
          <w:lang w:val="sw_KE" w:bidi="sw_KE"/>
        </w:rPr>
        <w:t>Baadhi ya wazee wa Israeli</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Kama kikundi, zingatia sehemu hizi za mazingira ya kifungu:</w:t>
      </w:r>
    </w:p>
    <w:p>
      <w:pPr>
        <w:pStyle w:val="ListBullet"/>
        <w:spacing w:line="240" w:lineRule="auto"/>
        <w:ind w:left="720"/>
      </w:pPr>
      <w:r>
        <w:rPr>
          <w:lang w:val="sw_KE" w:bidi="sw_KE"/>
        </w:rPr>
      </w:r>
      <w:r>
        <w:rPr>
          <w:lang w:val="sw_KE" w:bidi="sw_KE"/>
        </w:rPr>
        <w:t>Watu walianzisha kambi huko Rephidim</w:t>
      </w:r>
    </w:p>
    <w:p>
      <w:pPr>
        <w:pStyle w:val="ListBullet"/>
        <w:spacing w:line="240" w:lineRule="auto"/>
        <w:ind w:left="720"/>
      </w:pPr>
      <w:r>
        <w:rPr>
          <w:lang w:val="sw_KE" w:bidi="sw_KE"/>
        </w:rPr>
      </w:r>
      <w:r>
        <w:rPr>
          <w:lang w:val="sw_KE" w:bidi="sw_KE"/>
        </w:rPr>
        <w:t>Rephidim hapakuwa na maji</w:t>
      </w:r>
    </w:p>
    <w:p>
      <w:pPr>
        <w:pStyle w:val="ListBullet"/>
        <w:spacing w:line="240" w:lineRule="auto"/>
        <w:ind w:left="720"/>
      </w:pPr>
      <w:r>
        <w:rPr>
          <w:lang w:val="sw_KE" w:bidi="sw_KE"/>
        </w:rPr>
      </w:r>
      <w:r>
        <w:rPr>
          <w:lang w:val="sw_KE" w:bidi="sw_KE"/>
        </w:rPr>
        <w:t>Walikuwa ndani ya umbali wa kutembea wa mlima unaoitwa Horeb ambao mara nyingi ni jina lingine la Sinai</w:t>
      </w:r>
    </w:p>
    <w:p>
      <w:pPr>
        <w:pStyle w:val="ListBullet"/>
        <w:spacing w:line="240" w:lineRule="auto"/>
        <w:ind w:left="720"/>
      </w:pPr>
      <w:r>
        <w:rPr>
          <w:lang w:val="sw_KE" w:bidi="sw_KE"/>
        </w:rPr>
      </w:r>
      <w:r>
        <w:rPr>
          <w:lang w:val="sw_KE" w:bidi="sw_KE"/>
        </w:rPr>
        <w:t>Mlima ulikuwa na angalau mwamba mmoja mkubwa juu yake</w:t>
      </w:r>
    </w:p>
    <w:p>
      <w:pPr/>
      <w:r>
        <w:rPr>
          <w:lang w:val="sw_KE" w:bidi="sw_KE"/>
        </w:rPr>
      </w:r>
      <w:r>
        <w:rPr>
          <w:lang w:val="sw_KE" w:bidi="sw_KE"/>
        </w:rPr>
        <w:t xml:space="preserve"> Katika tukio la kwanza, wana wote wa Waisraeli waliondoka nyika ya Dhambi kama sehemu ya safari zao kutoka mahali hadi mahali, wakifuata kile Yahweh aliwaambia wafanye. Walipiga mahema yao huko Rephidim lakini hakukuwa na maji ya watu kunywa. Kauli kwamba hakukuwa na maji ya watu kunywa ni muhimu na inatofautiana na mazingira mengine. Hadithi hii inaendeleza hadithi kubwa ya safari za watu katika eneo la nyika nje ya Misri. Sehemu hii ya kwanza inahamisha hadithi ili kuweka tukio linalofuata. Ni muhimu kutambua kwamba Yahweh aliwaelekeza watu katika kila hatua ya safari yao.</w:t>
      </w:r>
    </w:p>
    <w:p>
      <w:pPr/>
      <w:r>
        <w:rPr>
          <w:lang w:val="sw_KE" w:bidi="sw_KE"/>
        </w:rPr>
      </w:r>
      <w:r>
        <w:rPr>
          <w:lang w:val="sw_KE" w:bidi="sw_KE"/>
        </w:rPr>
        <w:t>Simama hapa na mjadili swali hili kama kikundi: Mnasemaje kuhusu Mungu kutoa maelekezo au amri kwa watu wake? Sitisha sauti hii hapa.</w:t>
      </w:r>
    </w:p>
    <w:p>
      <w:pPr/>
      <w:r>
        <w:rPr>
          <w:lang w:val="sw_KE" w:bidi="sw_KE"/>
        </w:rPr>
      </w:r>
      <w:r>
        <w:rPr>
          <w:lang w:val="sw_KE" w:bidi="sw_KE"/>
        </w:rPr>
        <w:t>Kwa sababu hakukuwa na maji, watu walimkasirikia Musa na kugombana au kubishana naye. Walidai kwamba Musa awape maji ya kunywa. Ni muhimu kutambua kwamba watu wa Israeli wanadai, au kuamuru, Musa awape maji kwa kusudi la kunywa.</w:t>
      </w:r>
    </w:p>
    <w:p>
      <w:pPr/>
      <w:r>
        <w:rPr>
          <w:lang w:val="sw_KE" w:bidi="sw_KE"/>
        </w:rPr>
      </w:r>
      <w:r>
        <w:rPr>
          <w:lang w:val="sw_KE" w:bidi="sw_KE"/>
        </w:rPr>
        <w:t>Sasa hadithi inakuwa mazungumzo kati ya Musa na Waisraeli. Hadithi inasimuliwa kwa njia ambayo inawaleta wasikilizaji katika hadithi kama walikuwa pale wakisikia kile Musa na watu walikuwa wakisema. Musa anawauliza watu, "Kwa nini mnashindana dhidi yangu na kwa nini mnamjaribu Yahweh?"</w:t>
      </w:r>
    </w:p>
    <w:p>
      <w:pPr/>
      <w:r>
        <w:rPr>
          <w:lang w:val="sw_KE" w:bidi="sw_KE"/>
        </w:rPr>
      </w:r>
      <w:r>
        <w:rPr>
          <w:lang w:val="sw_KE" w:bidi="sw_KE"/>
        </w:rPr>
        <w:t>Simameni hapa na mjadili swali hili kama kikundi: Watu wanasimulia vipi hadithi katika jumuiya yako? Mshiriki mmoja wa timu ashiriki au asimulie tena mfano wa hadithi kuhusu mazungumzo kati ya watu wawili au zaidi. Wafanye wanachama wengine wa timu wasikilize jinsi wanavyosimulia hadithi kuhusu watu wanaozungumza. Sitisha sauti hii hapa.</w:t>
      </w:r>
    </w:p>
    <w:p>
      <w:pPr/>
      <w:r>
        <w:rPr>
          <w:lang w:val="sw_KE" w:bidi="sw_KE"/>
        </w:rPr>
      </w:r>
      <w:r>
        <w:rPr>
          <w:lang w:val="sw_KE" w:bidi="sw_KE"/>
        </w:rPr>
        <w:t>Waisraeli walikuwa na kiu ya maji mahali hapo na walinung'unika, au walilalamika, dhidi ya Musa. Walimwuliza Musa, "Kwa nini ulitutoa kutoka Misri?" Je, mmetutoa kutoka Misri ili kutuua sisi na watoto wetu na wanyama wetu kwa kiu? Utaratibu wa hadithi ni kwamba kwanza watu walitambua hakukuwa na maji ya kunywa na kuleta hoja yao kwa Musa. Sasa, watu wamekuwa na kiu na hali imekuwa kali zaidi.</w:t>
      </w:r>
    </w:p>
    <w:p>
      <w:pPr/>
      <w:r>
        <w:rPr>
          <w:lang w:val="sw_KE" w:bidi="sw_KE"/>
        </w:rPr>
      </w:r>
      <w:r>
        <w:rPr>
          <w:lang w:val="sw_KE" w:bidi="sw_KE"/>
        </w:rPr>
        <w:t>Katika tukio la pili, Musa alimlilia Yahweh akisema, "Ninapaswa kufanya nini kwa watu hawa?" Wako tayari kunipiga mawe." Sehemu hii ya hadithi ni sehemu muhimu zaidi ya hadithi. Musa anazungumza kuhusu kifo chake kwa kupiga mawe kama hakika itatokea.</w:t>
      </w:r>
    </w:p>
    <w:p>
      <w:pPr/>
      <w:r>
        <w:rPr>
          <w:lang w:val="sw_KE" w:bidi="sw_KE"/>
        </w:rPr>
      </w:r>
      <w:r>
        <w:rPr>
          <w:lang w:val="sw_KE" w:bidi="sw_KE"/>
        </w:rPr>
        <w:t>Yahweh anamhakikishia Musa kwamba atakuwa pamoja na Musa na kuwapa watu kile wanachohitaji. Yahweh anasema kwa nguvu sana kwamba atasimama pale kwenye mwamba katika Horeb. Yahweh alitumia neno kwa kawaida linalotafsiriwa kwa Kiingereza kama "tazama" mwanzoni mwa jibu lake kwa Musa ili kusisitiza kile anachosema baadaye na kuliashiria kama muhimu sana.</w:t>
      </w:r>
    </w:p>
    <w:p>
      <w:pPr/>
      <w:r>
        <w:rPr>
          <w:lang w:val="sw_KE" w:bidi="sw_KE"/>
        </w:rPr>
      </w:r>
      <w:r>
        <w:rPr>
          <w:lang w:val="sw_KE" w:bidi="sw_KE"/>
        </w:rPr>
        <w:t>Kisha Yahweh anamwambia Musa kupiga mwamba ambao Yahweh angesimama juu yake. Kisha Yahweh anamwambia Musa kwamba atafanya maji yamwagike kutoka kwenye mwamba na Waisraeli wataikunywa. Sasa mazungumzo kati ya Musa na Yahweh yamekamilika. Na Musa alifanya kila kitu Yahweh alimwambia afanye wakati wazee walikuwa wakitazama.</w:t>
      </w:r>
    </w:p>
    <w:p>
      <w:pPr/>
      <w:r>
        <w:rPr>
          <w:lang w:val="sw_KE" w:bidi="sw_KE"/>
        </w:rPr>
      </w:r>
      <w:r>
        <w:rPr>
          <w:lang w:val="sw_KE" w:bidi="sw_KE"/>
        </w:rPr>
        <w:t>Biblia inatumia neno "kusimama" kama njia ya kuelezea uwepo wa Yahweh katika lugha ambayo wanadamu wanaweza kuelewa. Inawezekana kwamba Yahweh hakuonekana kwa kweli kama binadamu amesimama kwenye mwamba. Hadi sasa, Yahweh ameonekana tu kama nguzo ya wingu au nguzo ya moto. Inawezekana Yahweh alionekana kama nguzo ya wingu juu ya mwamba alioutaka Musa uupige. Lakini maandiko hayasemi waziwazi jinsi Yahweh alivyoonekana, kwa hivyo unapaswa kuepuka kutafsiri kwa wazi. Ikiwa si asili kutumia neno "kusimama" ili kuelezea Mungu, tafsiri kwa njia ambayo inaweka wazi Yahweh alikuwepo kwenye mwamba.</w:t>
      </w:r>
    </w:p>
    <w:p>
      <w:pPr/>
      <w:r>
        <w:rPr>
          <w:lang w:val="sw_KE" w:bidi="sw_KE"/>
        </w:rPr>
      </w:r>
      <w:r>
        <w:rPr>
          <w:lang w:val="sw_KE" w:bidi="sw_KE"/>
        </w:rPr>
        <w:t>Simama hapa na igize kile Yahweh alimwambia Musa afanye. Hakikisha unajumuisha kwamba baadhi ya wazee wa Israeli walikuwa wakitazama. Sitisha sauti hii hapa.</w:t>
      </w:r>
    </w:p>
    <w:p>
      <w:pPr/>
      <w:r>
        <w:rPr>
          <w:lang w:val="sw_KE" w:bidi="sw_KE"/>
        </w:rPr>
      </w:r>
      <w:r>
        <w:rPr>
          <w:lang w:val="sw_KE" w:bidi="sw_KE"/>
        </w:rPr>
        <w:t>Katika tukio la tatu, Musa aliita jina la mahali hapo Massah na Meribah, kwa sababu watu wa Israeli waligombana na kumjaribu Yahweh kwa kusema, "Je, Yahweh yupo pamoja nasi au la?" Hadithi inamalizika kwa kutaja mahali na muhtasari wa hoja muhimu ya tukio hili. Sehemu ya mwisho ya tukio hili ni swali: "Je, Yahweh yuko pamoja nasi au la?" Kumbuka kutafsiri swali kwa njia ambayo inawasilisha wazi swali la watu ni tusi kwa Yahweh.</w:t>
      </w:r>
    </w:p>
    <w:p>
      <w:pPr/>
      <w:r>
        <w:rPr>
          <w:lang w:val="sw_KE" w:bidi="sw_KE"/>
        </w:rPr>
      </w:r>
      <w:r>
        <w:rPr>
          <w:lang w:val="sw_KE" w:bidi="sw_KE"/>
        </w:rPr>
        <w:t xml:space="preserve">Sasa, kikundi kinapaswa kutengeneza ubao wa hadithi, kuchora, au kutumia vitu ili kuonyesha kifungu na matukio yaliyomo. </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17:1–7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Wana wa Israeli</w:t>
      </w:r>
    </w:p>
    <w:p>
      <w:pPr>
        <w:pStyle w:val="ListBullet"/>
        <w:spacing w:line="240" w:lineRule="auto"/>
        <w:ind w:left="720"/>
      </w:pPr>
      <w:r>
        <w:rPr>
          <w:lang w:val="sw_KE" w:bidi="sw_KE"/>
        </w:rPr>
      </w:r>
      <w:r>
        <w:rPr>
          <w:lang w:val="sw_KE" w:bidi="sw_KE"/>
        </w:rPr>
        <w:t>Wazee wa Israeli</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Kama kikundi, igizeni simulizi hii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Katika tukio la kwanza, wana wote wa Waisraeli waliondoka nyika ya Dhambi kama sehemu ya safari zao kutoka mahali hadi mahali, wakifuata kile Yahweh aliwaambia wafanye. Walipiga mahema yao huko Rephidimu. Lakini hakukuwa na maji ya watu kunywa. Watu walibishana na Musa na kudai kwamba Musa awape maji ya kunywa.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nafasi ya wana wa Israeli, "Unahisi nini au unafikiria nini?" Mtu anaweza kujibu mambo kama, "Nina hasira kwa sababu siamini Yahweh yuko pamoja nasi," au "Ninadai kwa sababu Musa au Yahweh anapaswa kutupa kile tunachohitaji," au "Tumefadhaika kwamba tunaendelea kwenda maeneo yasiyo na maji."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Musa anawauliza watu, "Kwa nini mnashindana dhidi yangu na kwa nini mnamjaribu Yahweh?"</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Musa, "Unahisi vipi au unawaza nini?" Mtu anaweza kujibu mambo kama, "Nimefadhaika," au "Nimehuzunika," au "Nimekasirika."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Watu walikuwa na kiu ya maji mahali hapo na walinung'unika, au walilalamika, dhidi ya Musa. Walimwuliza Musa kwa nini alikuwa amewatoa na kumwambia, "Kwa nini ulitutoa kutoka Misri?" Je, ulitutoa kutoka Misri ili kutuua sisi na watoto wetu na wanyama wetu kwa kiu?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mtu anayeigiza nafasi ya wana wa Israeli, "Unahisi nini au unafikiria nini?" Mtu huyo huenda akajibu mambo kama: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pili, Musa alimlilia Yahweh akisema, "Ninapaswa kufanya nini kwa watu hawa?" Wako tayari kunipiga mawe.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Musa, "Unahisi vipi au unawaza nini?" Mtu anaweza kujibu mambo kama, "Nimechoka na watu hawa kulalamika tena na tena," au "Ninaogopa kwamba watu hawa kwa kweli wataniua wakati huu," au "Kwa nini watu hawa hawamwamini Yahweh kwa ajili ya maji?"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Yahweh anamjibu Musa kwa kumwambia aende mbele ya watu pamoja na baadhi ya wazee wa Israeli. Yahweh pia alimwambia Musa achukue mkononi mwake fimbo ambayo alitumia kupiga Mto Nile na kuanza kutembea hadi Mlima Horeb, au Sinai. Yahweh anamwambia Musa kwa nguvu sana kwamba Yahweh angekuwa amesimama pale kwenye mwamba huko Horeb, na kwamba Musa anapaswa kupiga mwamba na Yahweh angefanya maji yamwagike kutoka kwenye mwamba ili watu waweze kunywa Na Musa alifanya yote ambayo Yahweh alimwambia afanye wakati wazee walikuwa wakitazama.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Musa, "Unahisi vipi au unawaza nini?" Mtu anaweza kujibu mambo kama, "Nina hakika kwamba Yahweh atatoa maji," au "Nimefarijika kwamba Yahweh alinijibu na ataniokoa kutoka kwa watu," au "Nimeazimia kuwaonyesha watu kwamba wanaweza kumwamini Yahweh."</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Katika tukio la tatu, Musa aliita jina la mahali hapo Massah na Meribah, kwa sababu watu wa Israeli waligombana na kumjaribu Yahweh kwa kusema, "Je, Yahweh yupo pamoja nasi au la?"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Musa, "Unahisi vipi au unawaza nini?" Mtu anaweza kujibu mambo kama, "Ninataka Waisraeli wakumbuke kunung'unika kwao na rehema ya Yahweh."</w:t>
      </w:r>
      <w:r>
        <w:rPr>
          <w:lang w:val="sw_KE" w:bidi="sw_KE"/>
        </w:rPr>
      </w:r>
    </w:p>
    <w:p>
      <w:pPr>
        <w:pStyle w:val="Heading3"/>
      </w:pPr>
      <w:r>
        <w:rPr>
          <w:lang w:val="sw_KE" w:bidi="sw_KE"/>
        </w:rPr>
        <w:t>Kujaza Mapengo</w:t>
      </w:r>
    </w:p>
    <w:p>
      <w:pPr/>
      <w:r>
        <w:rPr>
          <w:lang w:val="sw_KE" w:bidi="sw_KE"/>
        </w:rPr>
      </w:r>
      <w:r>
        <w:rPr>
          <w:lang w:val="sw_KE" w:bidi="sw_KE"/>
        </w:rPr>
        <w:t>Sikiliza toleo la sauti la Kutoka 17:1–7 katika tafsiri iliyo rahisi zaidi kueleweka.</w:t>
      </w:r>
    </w:p>
    <w:p>
      <w:pPr/>
      <w:r>
        <w:rPr>
          <w:lang w:val="sw_KE" w:bidi="sw_KE"/>
        </w:rPr>
      </w:r>
      <w:r>
        <w:rPr>
          <w:lang w:val="sw_KE" w:bidi="sw_KE"/>
        </w:rPr>
        <w:t>Katika hatua hii, kikundi kitajadili maneno muhimu na istilahi zilizomo katika fungu hili.</w:t>
      </w:r>
    </w:p>
    <w:p>
      <w:pPr/>
      <w:r>
        <w:rPr>
          <w:lang w:val="sw_KE" w:bidi="sw_KE"/>
        </w:rPr>
      </w:r>
      <w:r>
        <w:rPr>
          <w:lang w:val="sw_KE" w:bidi="sw_KE"/>
        </w:rPr>
        <w:t xml:space="preserve">Watu wote wa </w:t>
      </w:r>
      <w:r>
        <w:rPr>
          <w:b/>
          <w:lang w:val="sw_KE" w:bidi="sw_KE"/>
        </w:rPr>
        <w:t>Waisraeli</w:t>
      </w:r>
      <w:r>
        <w:rPr>
          <w:lang w:val="sw_KE" w:bidi="sw_KE"/>
        </w:rPr>
        <w:t xml:space="preserve"> waliondoka Nyika ya Dhambi kama sehemu ya safari zao kutoka mahali hadi mahali, kama Yahweh alivyowaelekeza wafanye. Waliweka mahema yao huko Rephidimu. Lakini hakukuwa na maji ya watu ya kunywa. Waisraeli walikuwa wa uzao wa </w:t>
      </w:r>
      <w:r>
        <w:rPr>
          <w:lang w:val="sw_KE" w:bidi="sw_KE"/>
        </w:rPr>
        <w:t>Israeli</w:t>
      </w:r>
      <w:r>
        <w:rPr>
          <w:lang w:val="sw_KE" w:bidi="sw_KE"/>
        </w:rPr>
        <w:t xml:space="preserve">, au Yakobo, ambao </w:t>
      </w:r>
      <w:r>
        <w:rPr>
          <w:lang w:val="sw_KE" w:bidi="sw_KE"/>
        </w:rPr>
        <w:t>Mungu</w:t>
      </w:r>
      <w:r>
        <w:rPr>
          <w:lang w:val="sw_KE" w:bidi="sw_KE"/>
        </w:rPr>
        <w:t xml:space="preserve"> aliwachagua kuwa watu wake. Tumia neno au kirai kilekile kwa Waisraeli, au watu wa Israeli, kama ulivyotumia katika vifungu vilivyotangulia. Kwa maelezo zaidi kuhusu </w:t>
      </w:r>
      <w:r>
        <w:rPr>
          <w:lang w:val="sw_KE" w:bidi="sw_KE"/>
        </w:rPr>
        <w:t>Waisraeli</w:t>
      </w:r>
      <w:r>
        <w:rPr>
          <w:lang w:val="sw_KE" w:bidi="sw_KE"/>
        </w:rPr>
        <w:t>, rejelea Faharasa Kuu.</w:t>
      </w:r>
    </w:p>
    <w:p>
      <w:pPr/>
      <w:r>
        <w:rPr>
          <w:lang w:val="sw_KE" w:bidi="sw_KE"/>
        </w:rPr>
      </w:r>
      <w:r>
        <w:rPr>
          <w:lang w:val="sw_KE" w:bidi="sw_KE"/>
        </w:rPr>
        <w:t xml:space="preserve">Nchini Israeli, </w:t>
      </w:r>
      <w:r>
        <w:rPr>
          <w:b/>
          <w:lang w:val="sw_KE" w:bidi="sw_KE"/>
        </w:rPr>
        <w:t>nyika</w:t>
      </w:r>
      <w:r>
        <w:rPr>
          <w:lang w:val="sw_KE" w:bidi="sw_KE"/>
        </w:rPr>
        <w:t xml:space="preserve"> ilikuwa mahali ambapo wanyama pori waliishi na ambayo ilikuwa na vyanzo vichache sana vya chakula au maji. Jangwa, au eneo la nyika, ni mahali pasipo na maji na karibu hakuna miti au vichaka. Watu kwa kawaida hawaishi nyikani. Tumia neno au usemi uleule kwa ajili ya nyika kama uliotumia katika vifungu vilivyotangulia. Kwa maelezo zaidi kuhusu </w:t>
      </w:r>
      <w:r>
        <w:rPr>
          <w:lang w:val="sw_KE" w:bidi="sw_KE"/>
        </w:rPr>
        <w:t>nyika</w:t>
      </w:r>
      <w:r>
        <w:rPr>
          <w:lang w:val="sw_KE" w:bidi="sw_KE"/>
        </w:rPr>
        <w:t>, rejelea Faharasa Kuu.</w:t>
      </w:r>
    </w:p>
    <w:p>
      <w:pPr/>
      <w:r>
        <w:rPr>
          <w:lang w:val="sw_KE" w:bidi="sw_KE"/>
        </w:rPr>
      </w:r>
      <w:r>
        <w:rPr>
          <w:b/>
          <w:lang w:val="sw_KE" w:bidi="sw_KE"/>
        </w:rPr>
        <w:t>Yahweh</w:t>
      </w:r>
      <w:r>
        <w:rPr>
          <w:lang w:val="sw_KE" w:bidi="sw_KE"/>
        </w:rPr>
        <w:t xml:space="preserve"> ni jina la kibinafsi la Mungu. Tumia neno lilelile kwa Yahweh kama ulivyotumia katika vifungu vya awali. Kwa maelezo zaidi kuhusu </w:t>
      </w:r>
      <w:r>
        <w:rPr>
          <w:lang w:val="sw_KE" w:bidi="sw_KE"/>
        </w:rPr>
        <w:t>Yahweh</w:t>
      </w:r>
      <w:r>
        <w:rPr>
          <w:lang w:val="sw_KE" w:bidi="sw_KE"/>
        </w:rPr>
        <w:t>, rejelea Faharasa Kuu.</w:t>
      </w:r>
    </w:p>
    <w:p>
      <w:pPr/>
      <w:r>
        <w:rPr>
          <w:lang w:val="sw_KE" w:bidi="sw_KE"/>
        </w:rPr>
      </w:r>
      <w:r>
        <w:rPr>
          <w:lang w:val="sw_KE" w:bidi="sw_KE"/>
        </w:rPr>
        <w:t xml:space="preserve">Kwa sababu ya ukosefu wa maji, </w:t>
      </w:r>
      <w:r>
        <w:rPr>
          <w:b/>
          <w:lang w:val="sw_KE" w:bidi="sw_KE"/>
        </w:rPr>
        <w:t>watu</w:t>
      </w:r>
      <w:r>
        <w:rPr>
          <w:lang w:val="sw_KE" w:bidi="sw_KE"/>
        </w:rPr>
        <w:t xml:space="preserve"> waligombana na Musa wakisema, "Tupe maji ya kunywa." Musa anawajibu watu akisema, "Kwa nini mnashindana dhidi yangu na kwa nini </w:t>
      </w:r>
      <w:r>
        <w:rPr>
          <w:b/>
          <w:lang w:val="sw_KE" w:bidi="sw_KE"/>
        </w:rPr>
        <w:t>mnamjaribu</w:t>
      </w:r>
      <w:r>
        <w:rPr>
          <w:lang w:val="sw_KE" w:bidi="sw_KE"/>
        </w:rPr>
        <w:t xml:space="preserve"> Yahweh?" Neno lililotafsiriwa "kubishana" linamaanisha kupambana kwa nguvu dhidi ya mtu na kupinga kwa nguvu mtu au kitu. Katika simulizi hii, inarejelea mtazamo wa watu na jinsi walivyozungumza na Musa. Haimaanishi mapigano ya kimwili.</w:t>
      </w:r>
    </w:p>
    <w:p>
      <w:pPr/>
      <w:r>
        <w:rPr>
          <w:lang w:val="sw_KE" w:bidi="sw_KE"/>
        </w:rPr>
      </w:r>
      <w:r>
        <w:rPr>
          <w:lang w:val="sw_KE" w:bidi="sw_KE"/>
        </w:rPr>
        <w:t>Simameni hapa na mjadili kwa pamoja neno au kifungu cha maneno mtakachotumia kwa ajili ya kubishana Ikiwa tayari umetafsiri neno hili katika kitabu kingine cha Biblia, tumia neno lile ulilotumia huko. Hakikisha unatumia neno au kirai kilekile kwa kubishana katika simulizi hii. Sitisha sauti hii hapa.</w:t>
      </w:r>
    </w:p>
    <w:p>
      <w:pPr/>
      <w:r>
        <w:rPr>
          <w:lang w:val="sw_KE" w:bidi="sw_KE"/>
        </w:rPr>
      </w:r>
      <w:r>
        <w:rPr>
          <w:lang w:val="sw_KE" w:bidi="sw_KE"/>
        </w:rPr>
        <w:t>Kujaribu kunamaanisha kumfanyia mtu mtihani ili kumfanya athibitishe kitu. Tumia neno lile lile au usemi kwa ajili ya majaribio kama ulivyotumia katika vifungu vilivyopita.</w:t>
      </w:r>
    </w:p>
    <w:p>
      <w:pPr/>
      <w:r>
        <w:rPr>
          <w:lang w:val="sw_KE" w:bidi="sw_KE"/>
        </w:rPr>
      </w:r>
      <w:r>
        <w:rPr>
          <w:lang w:val="sw_KE" w:bidi="sw_KE"/>
        </w:rPr>
        <w:t xml:space="preserve">Watu wa Israeli walikuwa na kiu ya maji mahali hapo na walinung'unika, au </w:t>
      </w:r>
      <w:r>
        <w:rPr>
          <w:b/>
          <w:lang w:val="sw_KE" w:bidi="sw_KE"/>
        </w:rPr>
        <w:t>walilalamika</w:t>
      </w:r>
      <w:r>
        <w:rPr>
          <w:lang w:val="sw_KE" w:bidi="sw_KE"/>
        </w:rPr>
        <w:t>, dhidi ya Musa. Watu walimshutumu Musa kwa kutaka kuwaua kwa kumwuliza, "Kwa nini ulitutoa Misri?" Je, mmetutoa kutoka Misri ili kutuua sisi na watoto wetu na wanyama wetu kwa kiu? Kunung'unika kunamaanisha kunung'unika au kulalamika. Tumia neno au kirai kilekile kwa ajili ya kunung'unika kama ulivyotumia katika aya zilizotangulia.</w:t>
      </w:r>
    </w:p>
    <w:p>
      <w:pPr/>
      <w:r>
        <w:rPr>
          <w:lang w:val="sw_KE" w:bidi="sw_KE"/>
        </w:rPr>
      </w:r>
      <w:r>
        <w:rPr>
          <w:lang w:val="sw_KE" w:bidi="sw_KE"/>
        </w:rPr>
        <w:t xml:space="preserve">Musa alimlilia Yahweh akisema, "Ninapaswa kufanya nini kwa watu hawa? Wako tayari kunipiga mawe." Yahweh anamjibu Musa akisema, "Nendeni mbele ya watu pamoja na baadhi ya wazee wa </w:t>
      </w:r>
      <w:r>
        <w:rPr>
          <w:b/>
          <w:lang w:val="sw_KE" w:bidi="sw_KE"/>
        </w:rPr>
        <w:t>Israeli</w:t>
      </w:r>
      <w:r>
        <w:rPr>
          <w:lang w:val="sw_KE" w:bidi="sw_KE"/>
        </w:rPr>
        <w:t xml:space="preserve">." Mzee ni mtu mwenye </w:t>
      </w:r>
      <w:r>
        <w:rPr>
          <w:lang w:val="sw_KE" w:bidi="sw_KE"/>
        </w:rPr>
        <w:t>mamlaka</w:t>
      </w:r>
      <w:r>
        <w:rPr>
          <w:lang w:val="sw_KE" w:bidi="sw_KE"/>
        </w:rPr>
        <w:t xml:space="preserve"> katika jamii. Katika Agano la Kale, mzee kwa kawaida alikuwa kichwa cha familia au kikundi cha familia. Kikundi cha wazee kingekutana ili kufanya maamuzi kuhusu mambo katika jamii. Tumia neno au kirai kilekile kwa wazee kama ulivyotumia katika vifungu vilivyotangulia. Kwa maelezo zaidi kuhusu </w:t>
      </w:r>
      <w:r>
        <w:rPr>
          <w:lang w:val="sw_KE" w:bidi="sw_KE"/>
        </w:rPr>
        <w:t>mzee</w:t>
      </w:r>
      <w:r>
        <w:rPr>
          <w:lang w:val="sw_KE" w:bidi="sw_KE"/>
        </w:rPr>
        <w:t>, rejelea Faharasa Kuu.</w:t>
      </w:r>
    </w:p>
    <w:p>
      <w:pPr/>
      <w:r>
        <w:rPr>
          <w:lang w:val="sw_KE" w:bidi="sw_KE"/>
        </w:rPr>
      </w:r>
      <w:r>
        <w:rPr>
          <w:lang w:val="sw_KE" w:bidi="sw_KE"/>
        </w:rPr>
        <w:t xml:space="preserve">Yahweh pia alimwambia Musa ashike fimbo yake mkononi mwake, fimbo ile ile ambayo Musa alitumia kupiga Mto Nile. Kisha Yahweh alimwambia Musa atembee mbele ya watu kuelekea mwamba ulioko kwenye mlima Horebu. Na Yahweh alimwamuru Musa kwa msisitizo kwamba yeye angekuwa amesimama pale kwenye mwamba huko Horeb, na kwamba Musa apige mwamba huo kwa fimbo yake, naye Yahweh angefanya maji yatoke kwenye mwamba huo ili watu wapate kunywa. Tumia neno lile lile kwa </w:t>
      </w:r>
      <w:r>
        <w:rPr>
          <w:b/>
          <w:lang w:val="sw_KE" w:bidi="sw_KE"/>
        </w:rPr>
        <w:t>ajili</w:t>
      </w:r>
      <w:r>
        <w:rPr>
          <w:lang w:val="sw_KE" w:bidi="sw_KE"/>
        </w:rPr>
        <w:t xml:space="preserve"> ya fimbo kama ulivyotumia katika vifungu vya awali.</w:t>
      </w:r>
    </w:p>
    <w:p>
      <w:pPr/>
      <w:r>
        <w:rPr>
          <w:lang w:val="sw_KE" w:bidi="sw_KE"/>
        </w:rPr>
      </w:r>
      <w:r>
        <w:rPr>
          <w:lang w:val="sw_KE" w:bidi="sw_KE"/>
        </w:rPr>
        <w:t>Musa alipokuwa amefanya kile Yahweh alichoamuru, na watu walikuwa wamekunywa maji, Musa aliita jina la mahali hapo Massah na Meribah, kwa sababu watu wa Israeli waligombana na kumjaribu Yahweh kwa kusema, "Je, Yahweh yuko pamoja nasi au la?"</w:t>
      </w:r>
      <w:r>
        <w:rPr>
          <w:lang w:val="sw_KE" w:bidi="sw_KE"/>
        </w:rPr>
      </w:r>
    </w:p>
    <w:p>
      <w:pPr>
        <w:pStyle w:val="Heading3"/>
      </w:pPr>
      <w:r>
        <w:rPr>
          <w:lang w:val="sw_KE" w:bidi="sw_KE"/>
        </w:rPr>
        <w:t>Kunena Neno</w:t>
      </w:r>
    </w:p>
    <w:p>
      <w:pPr/>
      <w:r>
        <w:rPr>
          <w:lang w:val="sw_KE" w:bidi="sw_KE"/>
        </w:rPr>
      </w:r>
      <w:r>
        <w:rPr>
          <w:lang w:val="sw_KE" w:bidi="sw_KE"/>
        </w:rPr>
        <w:t>Sikiliza toleo la sauti la kifungu katika tafsiri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17:8–16</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17:8–16 na iwekeni katika mioyo yenu.</w:t>
      </w:r>
    </w:p>
    <w:p>
      <w:pPr/>
      <w:r>
        <w:rPr>
          <w:lang w:val="sw_KE" w:bidi="sw_KE"/>
        </w:rPr>
      </w:r>
      <w:r>
        <w:rPr>
          <w:lang w:val="sw_KE" w:bidi="sw_KE"/>
        </w:rPr>
        <w:t>Sikiliza toleo la sauti la Kutoka 17:8–16 mara tatu, katika tafsiri tatu tofauti, ikiwezekana.</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17:8–16 katika tafsiri iliyo rahisi zaidi kueleweka.</w:t>
      </w:r>
    </w:p>
    <w:p>
      <w:pPr/>
      <w:r>
        <w:rPr>
          <w:lang w:val="sw_KE" w:bidi="sw_KE"/>
        </w:rPr>
      </w:r>
      <w:r>
        <w:rPr>
          <w:lang w:val="sw_KE" w:bidi="sw_KE"/>
        </w:rPr>
        <w:t>Kifungu hiki kinarekodi tukio lililotokea wakati wa safari ya Waisraeli kutoka Misri hadi nchi ambayo Yahweh aliahidi kuwapa, iitwayo Kanaani. Yahweh ameendelea kuwaongoza na kuwatimizia mahitaji Waisraeli baada ya kuwaokoa kutoka utumwani Misri. Alitoa maji na chakula licha ya kunung'unika na kulalamika kwa Waisraeli. Matukio katika kifungu hiki yalitokea mara tu baada ya Yahweh kuwapa Waisraeli maji kimuujiza kutoka kwa mwamba katika Rephidimu. Rephidimu ilikuwa mahali pa mwisho ambapo Yahweh aliwaongoza Israeli kabla ya kuwaelekeza mahali panapoitwa Mlima Sinai ambapo angefanya makubaliano maalum pamoja nao ili kuwaandaa kuingia katika nchi aliyoahidi kuwapa.</w:t>
      </w:r>
    </w:p>
    <w:p>
      <w:pPr/>
      <w:r>
        <w:rPr>
          <w:lang w:val="sw_KE" w:bidi="sw_KE"/>
        </w:rPr>
      </w:r>
      <w:r>
        <w:rPr>
          <w:lang w:val="sw_KE" w:bidi="sw_KE"/>
        </w:rPr>
        <w:t>Hadithi hii inasimulia vita kati ya Amaleki na Waisraeli wakati Yahweh alipowapa Israeli ushindi juu ya Amaleki. Amaleki alikuja kupigana dhidi ya Israeli walipokuwa wakikaa Rephidimu.</w:t>
      </w:r>
    </w:p>
    <w:p>
      <w:pPr/>
      <w:r>
        <w:rPr>
          <w:lang w:val="sw_KE" w:bidi="sw_KE"/>
        </w:rPr>
      </w:r>
      <w:r>
        <w:rPr>
          <w:lang w:val="sw_KE" w:bidi="sw_KE"/>
        </w:rPr>
        <w:t xml:space="preserve">Simama hapa na mwangalie ramani ya </w:t>
      </w:r>
      <w:r>
        <w:rPr>
          <w:lang w:val="sw_KE" w:bidi="sw_KE"/>
        </w:rPr>
        <w:t>Rephidim</w:t>
      </w:r>
      <w:r>
        <w:rPr>
          <w:lang w:val="sw_KE" w:bidi="sw_KE"/>
        </w:rPr>
        <w:t xml:space="preserve"> kama kikundi. Sitisha sauti hii hapa.</w:t>
      </w:r>
    </w:p>
    <w:p>
      <w:pPr/>
      <w:r>
        <w:rPr>
          <w:lang w:val="sw_KE" w:bidi="sw_KE"/>
        </w:rPr>
      </w:r>
      <w:r>
        <w:rPr>
          <w:lang w:val="sw_KE" w:bidi="sw_KE"/>
        </w:rPr>
        <w:t>Amaleki ni jina la mtu mmoja, lakini Amaleki hapa inarejelea kabila lililotoka kwa Amaleki. Ilikuwa kawaida kwa watu kurejelea kundi la watu au kabila kwa jina la babu yao.</w:t>
      </w:r>
    </w:p>
    <w:p>
      <w:pPr/>
      <w:r>
        <w:rPr>
          <w:lang w:val="sw_KE" w:bidi="sw_KE"/>
        </w:rPr>
      </w:r>
      <w:r>
        <w:rPr>
          <w:lang w:val="sw_KE" w:bidi="sw_KE"/>
        </w:rPr>
        <w:t>Amaleki alikuwa uzao wa Esau. Esau alikuwa kaka ya Yakobo, ambaye Mungu baadaye alimpa jina la Israeli. Esau na Yakobo walikuwa wapinzani na kwa hivyo uzao wao nao ulikuwa wa wapinzani. Wazawa wa Amaleki wakawa jamii ya wahamaji waliosafiri katika eneo hilo. Kuna uwezekano mkubwa wangeshambulia makabila mengine ili kuchukua mali zao kama njia ya kuishi katika eneo la nyika.</w:t>
      </w:r>
    </w:p>
    <w:p>
      <w:pPr/>
      <w:r>
        <w:rPr>
          <w:lang w:val="sw_KE" w:bidi="sw_KE"/>
        </w:rPr>
      </w:r>
      <w:r>
        <w:rPr>
          <w:lang w:val="sw_KE" w:bidi="sw_KE"/>
        </w:rPr>
        <w:t>Hadithi nyingine katika Biblia inataja shambulizi hili katika Rephidim na kurekodi kwamba Waisraeli walikuwa wamechoka kutokana na safari yao. Ilikuwa rahisi kwa Amaleki, au Waamaleki, kuwashambulia Waisraeli waliokuwa wachovu na dhaifu. Waamaleki huenda pia walikuwa wamewafikiria Waisraeli kama maadui wao.</w:t>
      </w:r>
    </w:p>
    <w:p>
      <w:pPr/>
      <w:r>
        <w:rPr>
          <w:lang w:val="sw_KE" w:bidi="sw_KE"/>
        </w:rPr>
      </w:r>
      <w:r>
        <w:rPr>
          <w:lang w:val="sw_KE" w:bidi="sw_KE"/>
        </w:rPr>
        <w:t>Waamaleki waliposhambulia, Musa alimwambia mtu anayeitwa Yoshua achague wanaume na aende vitani kupigana dhidi ya Waamaleki. Musa anamwambia Yoshua kwamba kesho angekuwa amesimama juu ya kilima akiwa ameshika fimbo ya Mungu. Maelekezo ya Musa yanaonyesha kwamba Musa anaamini kuwa Mungu yuko pamoja na watu wake. Fimbo ya Mungu, fimbo ambayo Musa anachukua pamoja naye, inaashiria uwepo wa Mungu na nguvu ya Mungu. Mara nyingi Mungu alipofanya muujiza ili kuokoa watu wake, alimwamuru Musa kutumia ile fimbo. Fimbo, au bakora, ya Mungu ilikuwa fimbo ile ile ambayo Musa aliitumia kupiga Mto Nile na hivi karibuni kupiga mwamba.</w:t>
      </w:r>
    </w:p>
    <w:p>
      <w:pPr/>
      <w:r>
        <w:rPr>
          <w:lang w:val="sw_KE" w:bidi="sw_KE"/>
        </w:rPr>
      </w:r>
      <w:r>
        <w:rPr>
          <w:lang w:val="sw_KE" w:bidi="sw_KE"/>
        </w:rPr>
        <w:t>Musa anatoa maelekezo yake kwa mtu anayeitwa Yoshua. Kifungu hiki hakisemi Yoshua alikuwa nani, lakini baadaye katika hadithi ya Israeli mwandishi anamwelezea Yoshua kama msaidizi wa Musa. Baada ya kifo cha Musa, Yoshua aliwaongoza Waisraeli katika nchi ambayo Mungu aliahidi kuwapa.</w:t>
      </w:r>
    </w:p>
    <w:p>
      <w:pPr/>
      <w:r>
        <w:rPr>
          <w:lang w:val="sw_KE" w:bidi="sw_KE"/>
        </w:rPr>
      </w:r>
      <w:r>
        <w:rPr>
          <w:lang w:val="sw_KE" w:bidi="sw_KE"/>
        </w:rPr>
        <w:t>Hapa, Musa alimwambia Yoshua achague wanaume kwa ajili ya watu wa Israeli. Baadhi ya tafsiri zinasema, "Chagua baadhi ya wanaume wetu." Waisraeli hawakuwa na jeshi, kwa hivyo inaelekea Musa anamwambia Yoshua akusanye wanaume wengi kadiri awezavyo ambao wana afya na wanaofaa kupigana.</w:t>
      </w:r>
    </w:p>
    <w:p>
      <w:pPr/>
      <w:r>
        <w:rPr>
          <w:lang w:val="sw_KE" w:bidi="sw_KE"/>
        </w:rPr>
      </w:r>
      <w:r>
        <w:rPr>
          <w:lang w:val="sw_KE" w:bidi="sw_KE"/>
        </w:rPr>
        <w:t>Yoshua anatii maagizo ya Musa, na siku iliyofuata wanaume wako tayari kupigana. Inawezekana kwamba Waamaleki walifanya shambulizi fupi kwanza kabla ya kukusanyika kwa ajili ya vita kubwa baadaye. Jambo hili lingewapa Waisraeli wakati wa kujiandaa kabla ya vita kubwa siku iliyofuata. Jambo muhimu la kutambua hapa ni kwamba Waamaleki waliweka wazi wangepigana na Waisraeli na Waisraeli walikuwa na siku moja tu ya kujiandaa kwa vita.</w:t>
      </w:r>
    </w:p>
    <w:p>
      <w:pPr/>
      <w:r>
        <w:rPr>
          <w:lang w:val="sw_KE" w:bidi="sw_KE"/>
        </w:rPr>
      </w:r>
      <w:r>
        <w:rPr>
          <w:lang w:val="sw_KE" w:bidi="sw_KE"/>
        </w:rPr>
        <w:t>Yoshua na wanaume waliochaguliwa wa Israeli walianza kupigana dhidi ya Waamaleki kama vile Musa alivyomwamuru. Wakati huo huo, Musa, Haruni, na Huri walipanda juu ya kilima cha karibu ambacho kilipuuzwa mahali ambapo vita ilikuwa ikifanyika. Haruni ni ndugu yake Musa ambaye alikwenda pamoja naye Misri. Mwandishi hatuambii Huri alikuwa nani, lakini baadaye, pamoja na Haruni, anatumika kama hakimu juu ya Israeli wakati Musa hayupo.</w:t>
      </w:r>
    </w:p>
    <w:p>
      <w:pPr/>
      <w:r>
        <w:rPr>
          <w:lang w:val="sw_KE" w:bidi="sw_KE"/>
        </w:rPr>
      </w:r>
      <w:r>
        <w:rPr>
          <w:lang w:val="sw_KE" w:bidi="sw_KE"/>
        </w:rPr>
        <w:t xml:space="preserve">Sitisha hapa na uangalie picha ya </w:t>
      </w:r>
      <w:r>
        <w:rPr>
          <w:lang w:val="sw_KE" w:bidi="sw_KE"/>
        </w:rPr>
        <w:t>vilima vya Rephidimu</w:t>
      </w:r>
      <w:r>
        <w:rPr>
          <w:lang w:val="sw_KE" w:bidi="sw_KE"/>
        </w:rPr>
        <w:t xml:space="preserve"> kwa pamoja. Sitisha sauti hii hapa.</w:t>
      </w:r>
    </w:p>
    <w:p>
      <w:pPr/>
      <w:r>
        <w:rPr>
          <w:lang w:val="sw_KE" w:bidi="sw_KE"/>
        </w:rPr>
      </w:r>
      <w:r>
        <w:rPr>
          <w:lang w:val="sw_KE" w:bidi="sw_KE"/>
        </w:rPr>
        <w:t>Wakati Musa alikuwa amesimama kwenye kilima, angeinua mikono yake. Na kila alipoinua mikono yake, Waisraeli walikuwa wakishinda vita. Lakini kila aliposhusha mikono yake, Waamaleki walikuwa wakishinda vita. Mikono ya Musa ilipokuwa nzito, au ilipochoka, Haruni na Huri walichukua jiwe kubwa la kutosha kuketi juu yake na kuliweka chini yake, naye akaketi juu yake. Na Haruni na Huri walishikilia mikono yake, mmoja upande huu na mwingine upande ule. Na mikono yake ilibaki imara mpaka jua lilipozama.</w:t>
      </w:r>
    </w:p>
    <w:p>
      <w:pPr/>
      <w:r>
        <w:rPr>
          <w:lang w:val="sw_KE" w:bidi="sw_KE"/>
        </w:rPr>
      </w:r>
      <w:r>
        <w:rPr>
          <w:lang w:val="sw_KE" w:bidi="sw_KE"/>
        </w:rPr>
        <w:t>Hapo awali, Musa pia alikuwa ameinua, au alinyoosha mkono wake, kulingana na maelekezo ya Yahweh wakati Yahweh alipoleta mapigo juu ya Misri. Katika hadithi hii, inaelekea Musa hakuwa akimwomba Yahweh bali alikuwa akitambua uwezo wa Yahweh na mamlaka yake ya kiungu juu ya ulimwengu, ikiwa ni pamoja na matokeo ya vita hii. Fimbo iliyoinuliwa iliashiria Yahweh akiongoza vita na kupigana kwa ajili ya watu wake dhidi ya Waamaleki. Kwa hivyo Musa alipokuwa akiweka mikono yake juu, Waisraeli walikuwa wakishinda kwa sababu nguvu ya Yahweh ilikuwa pamoja nao. Lakini Musa aliposhusha mikono yake alipochoka, Waamaleki walianza kushinda.</w:t>
      </w:r>
    </w:p>
    <w:p>
      <w:pPr/>
      <w:r>
        <w:rPr>
          <w:lang w:val="sw_KE" w:bidi="sw_KE"/>
        </w:rPr>
      </w:r>
      <w:r>
        <w:rPr>
          <w:lang w:val="sw_KE" w:bidi="sw_KE"/>
        </w:rPr>
        <w:t>Hata hivyo, Musa ni binadamu wa kawaida ambaye anachoka. Kumbuka kwamba Musa ameshika fimbo ya Mungu mkononi mwake. Musa mwenyewe si wa kimungu na hana nguvu zozote maalum. Kwa hivyo Haruni na Huri walishika mikono ya Musa ili mikono yake ibaki imeinuliwa siku yote ya vita.</w:t>
      </w:r>
    </w:p>
    <w:p>
      <w:pPr/>
      <w:r>
        <w:rPr>
          <w:lang w:val="sw_KE" w:bidi="sw_KE"/>
        </w:rPr>
      </w:r>
      <w:r>
        <w:rPr>
          <w:lang w:val="sw_KE" w:bidi="sw_KE"/>
        </w:rPr>
        <w:t>Yoshua alilishinda jeshi la Waamaleki kwa upanga. Vita imekwisha, na Mungu amewapa Waisraeli ushindi. Kusema "kwa kutumia upanga" ni usemi wa kawaida wa kipindi hicho kwa sababu panga zilikuwa silaha za msingi ambazo watu walitumia katika vita. Waisraeli na Waamaleki wote walitumia panga kupigana.</w:t>
      </w:r>
    </w:p>
    <w:p>
      <w:pPr/>
      <w:r>
        <w:rPr>
          <w:lang w:val="sw_KE" w:bidi="sw_KE"/>
        </w:rPr>
      </w:r>
      <w:r>
        <w:rPr>
          <w:lang w:val="sw_KE" w:bidi="sw_KE"/>
        </w:rPr>
        <w:t xml:space="preserve">Sitisha hapa na uangalie picha ya panga </w:t>
      </w:r>
      <w:r>
        <w:rPr>
          <w:lang w:val="sw_KE" w:bidi="sw_KE"/>
        </w:rPr>
        <w:t>kutoka</w:t>
      </w:r>
      <w:r>
        <w:rPr>
          <w:lang w:val="sw_KE" w:bidi="sw_KE"/>
        </w:rPr>
        <w:t xml:space="preserve"> kwa kipindi hicho kwa pamoja. Sitisha sauti hii hapa.</w:t>
      </w:r>
    </w:p>
    <w:p>
      <w:pPr/>
      <w:r>
        <w:rPr>
          <w:lang w:val="sw_KE" w:bidi="sw_KE"/>
        </w:rPr>
      </w:r>
      <w:r>
        <w:rPr>
          <w:lang w:val="sw_KE" w:bidi="sw_KE"/>
        </w:rPr>
        <w:t>Ilikuwa ni kawaida wakati huo kuandika ushindi chini ya jina la kiongozi wa jeshi. Kwa hivyo, hadithi inasema Yoshua aliwashinda Waamaleki, lakini Waisraeli walipata ushindi huo kwa nguvu za Mungu pekee. Yoshua mwenyewe hawezi kusema ushindi ulikuwa kwa sababu ya uongozi wake mzuri au kwa sababu jeshi la Waisraeli lilikuwa na nguvu sana. Hii ni kwa sababu Musa aliposhusha mikono yake na fimbo ya Mungu, Waamaleki walianza kuwashinda Waisraeli. Fimbo hiyo ilikuwa ishara ya nguvu ya Mungu. Fimbo hiyo ilipoinuliwa, iliashiria kuwa Yahweh alikuwa akipigana kwa ajili ya watu wake, na pia ikaashiria utegemezi na imani ya watu hao kwa Yahweh kwa ajili ya nguvu zao. Waisraeli waliweza tu kumshinda adui yao kwa sababu Mungu aliwapa ushindi.</w:t>
      </w:r>
    </w:p>
    <w:p>
      <w:pPr/>
      <w:r>
        <w:rPr>
          <w:lang w:val="sw_KE" w:bidi="sw_KE"/>
        </w:rPr>
      </w:r>
      <w:r>
        <w:rPr>
          <w:lang w:val="sw_KE" w:bidi="sw_KE"/>
        </w:rPr>
        <w:t>Sasa, Yahweh anampa Musa maelekezo maalum. Anamwambia Musa, kwa uwezekano mkubwa, aandike hadithi ya vita dhidi ya Waamaleki na ahadi kwamba Yahweh angeifuta kabisa kumbukumbu ya Waamaleki duniani. Yahweh anataka kila mtu akumbuke jinsi Yahweh alivyowapa Israeli ushindi juu ya maadui wao. Yahweh pia anataka "kuiweka kumbukumbu masikioni mwa Yoshua," au kuhakikisha kwamba Yoshua anasikia na kukumbuka hadithi hii.</w:t>
      </w:r>
    </w:p>
    <w:p>
      <w:pPr/>
      <w:r>
        <w:rPr>
          <w:lang w:val="sw_KE" w:bidi="sw_KE"/>
        </w:rPr>
      </w:r>
      <w:r>
        <w:rPr>
          <w:lang w:val="sw_KE" w:bidi="sw_KE"/>
        </w:rPr>
        <w:t>Yoshua siku moja atawaongoza Waisraeli katika nchi ambayo Mungu aliahidi kuwapa. Yoshua atakuwa jenerali na kiongozi wa taifa ambaye atakuwa na jukumu la kulinda taifa dhidi ya maadui wake. Yoshua anahitaji kukumbuka kwamba Yahweh ametangaza vita dhidi ya Waamaleki.</w:t>
      </w:r>
    </w:p>
    <w:p>
      <w:pPr/>
      <w:r>
        <w:rPr>
          <w:lang w:val="sw_KE" w:bidi="sw_KE"/>
        </w:rPr>
      </w:r>
      <w:r>
        <w:rPr>
          <w:lang w:val="sw_KE" w:bidi="sw_KE"/>
        </w:rPr>
        <w:t xml:space="preserve">Simameni hapa na muangalie picha ya </w:t>
      </w:r>
      <w:r>
        <w:rPr>
          <w:lang w:val="sw_KE" w:bidi="sw_KE"/>
        </w:rPr>
        <w:t>hati-kunjo</w:t>
      </w:r>
      <w:r>
        <w:rPr>
          <w:lang w:val="sw_KE" w:bidi="sw_KE"/>
        </w:rPr>
        <w:t xml:space="preserve"> kama kikundi. Sitisha sauti hii hapa.</w:t>
      </w:r>
    </w:p>
    <w:p>
      <w:pPr/>
      <w:r>
        <w:rPr>
          <w:lang w:val="sw_KE" w:bidi="sw_KE"/>
        </w:rPr>
      </w:r>
      <w:r>
        <w:rPr>
          <w:lang w:val="sw_KE" w:bidi="sw_KE"/>
        </w:rPr>
        <w:t>kitendo] Sitisha hapa na mjadili swali hili kwa pamoja: Jumuiya yako inahakikishia vipi matukio muhimu yanakumbukwa? Sitisha sauti hii hapa.</w:t>
      </w:r>
    </w:p>
    <w:p>
      <w:pPr/>
      <w:r>
        <w:rPr>
          <w:lang w:val="sw_KE" w:bidi="sw_KE"/>
        </w:rPr>
      </w:r>
      <w:r>
        <w:rPr>
          <w:lang w:val="sw_KE" w:bidi="sw_KE"/>
        </w:rPr>
        <w:t>Hatimaye ni Yahweh anayetangaza kwamba "ataifuta kumbukumbu ya Amaleki chini ya mbingu." Hii inamaanisha Yahweh anaahidi kuwaangamiza Waamaleki kutoka duniani, ili kusiwe na mtu atakayewakumbuka. Kuwashambulia watu wa Yahweh ni kama kumshambulia Yahweh mwenyewe. Tamko la Yahweh pia lilikuwa utimilifu wa ahadi. Yahweh alimwahidi Ibrahimu, babu ya watu wa Israeli, kwamba angelaani taifa lolote ambalo linalaani uzao wa Ibrahimu.</w:t>
      </w:r>
    </w:p>
    <w:p>
      <w:pPr/>
      <w:r>
        <w:rPr>
          <w:lang w:val="sw_KE" w:bidi="sw_KE"/>
        </w:rPr>
      </w:r>
      <w:r>
        <w:rPr>
          <w:lang w:val="sw_KE" w:bidi="sw_KE"/>
        </w:rPr>
        <w:t>Musa alijenga madhabahu na kuiita "Yahweh ni bendera yangu." Kujenga madhabahu ilikuwa njia ambayo Musa na watu wa Israeli walimshukuru na kumsifu Yahweh kwa kile alichofanya. Musa aliita madhabahu kulingana na kile kilichotokea katika vita dhidi ya Amaleki. Bango lilikuwa kitu ambacho watu waliinua ili kila mtu aweze kukiona. Kwa kawaida, nembo ilikuwa nguzo ambayo wapiganaji walikusanyika kuizunguka vitani ili kupokea maelekezo au kupata hamasa. Pengine fimbo ya Mungu ni kama nguzo ya Israeli iliyowakilisha nguvu na uwepo wa Yahweh kati ya watu wake wanapopigana. Bango ambalo Musa anarejelea hapa linawakilisha ushindi. Yahweh ni ushindi.</w:t>
      </w:r>
    </w:p>
    <w:p>
      <w:pPr/>
      <w:r>
        <w:rPr>
          <w:lang w:val="sw_KE" w:bidi="sw_KE"/>
        </w:rPr>
      </w:r>
      <w:r>
        <w:rPr>
          <w:lang w:val="sw_KE" w:bidi="sw_KE"/>
        </w:rPr>
        <w:t xml:space="preserve">Simama hapa na uangalie picha ya </w:t>
      </w:r>
      <w:r>
        <w:rPr>
          <w:lang w:val="sw_KE" w:bidi="sw_KE"/>
        </w:rPr>
        <w:t>madhabahu</w:t>
      </w:r>
      <w:r>
        <w:rPr>
          <w:lang w:val="sw_KE" w:bidi="sw_KE"/>
        </w:rPr>
        <w:t xml:space="preserve"> kwa pamoja. Sitisha sauti hii hapa.</w:t>
      </w:r>
    </w:p>
    <w:p>
      <w:pPr/>
      <w:r>
        <w:rPr>
          <w:lang w:val="sw_KE" w:bidi="sw_KE"/>
        </w:rPr>
      </w:r>
      <w:r>
        <w:rPr>
          <w:lang w:val="sw_KE" w:bidi="sw_KE"/>
        </w:rPr>
        <w:t xml:space="preserve">Simama hapa na uangalie picha ya </w:t>
      </w:r>
      <w:r>
        <w:rPr>
          <w:lang w:val="sw_KE" w:bidi="sw_KE"/>
        </w:rPr>
        <w:t>nguzo ya ishara</w:t>
      </w:r>
      <w:r>
        <w:rPr>
          <w:lang w:val="sw_KE" w:bidi="sw_KE"/>
        </w:rPr>
        <w:t xml:space="preserve"> kwa pamoja. Sitisha sauti hii hapa.</w:t>
      </w:r>
    </w:p>
    <w:p>
      <w:pPr/>
      <w:r>
        <w:rPr>
          <w:lang w:val="sw_KE" w:bidi="sw_KE"/>
        </w:rPr>
      </w:r>
      <w:r>
        <w:rPr>
          <w:lang w:val="sw_KE" w:bidi="sw_KE"/>
        </w:rPr>
        <w:t>Sitisha hapa na mjadili swali hili kwa pamoja: Watu huadhimisha vipi, au kukumbuka matukio muhimu? Sitisha sauti hii hapa.</w:t>
      </w:r>
    </w:p>
    <w:p>
      <w:pPr/>
      <w:r>
        <w:rPr>
          <w:lang w:val="sw_KE" w:bidi="sw_KE"/>
        </w:rPr>
      </w:r>
      <w:r>
        <w:rPr>
          <w:lang w:val="sw_KE" w:bidi="sw_KE"/>
        </w:rPr>
        <w:t>Kile ambacho Musa alisema baadaye ni vigumu kuelewa, lakini kuna uwezekano mkubwa kwamba Musa aliita madhabahu "Yahweh ni Bendera yangu" kwa sababu anasema kwamba "mikono ilikuwa kwenye kiti cha enzi cha Yahweh." Hatujui hasa hili linamaanisha nini, lakini tunajua kwamba mkono wa Musa ulishika fimbo ya Mungu. Fimbo ya Mungu iliashiria uwepo wa Yahweh kwa njia ile ile ambayo kiti cha enzi cha Yahweh kiliashiria uwepo wake na mamlaka yake juu ya ulimwengu. Jina la madhabahu lilionyesha kwamba Musa na Waisraeli walitambua kwamba walimwamini Yahweh na Yahweh aliwapa ushindi wao. Yahweh atakuwa vitani na Waamaleki kutoka kizazi hadi kizazi, au milele. Huu una uwezekano mkubwa wa kuwa muhtasari wa kile kilichotokea kwa sababu Waamaleki hawakutambua mamlaka na nguvu ya Yahweh.</w:t>
      </w:r>
      <w:r>
        <w:rPr>
          <w:lang w:val="sw_KE" w:bidi="sw_KE"/>
        </w:rPr>
      </w:r>
    </w:p>
    <w:p>
      <w:pPr>
        <w:pStyle w:val="Heading3"/>
      </w:pPr>
      <w:r>
        <w:rPr>
          <w:lang w:val="sw_KE" w:bidi="sw_KE"/>
        </w:rPr>
        <w:t>Kufafanua Matukio</w:t>
      </w:r>
    </w:p>
    <w:p>
      <w:pPr/>
      <w:r>
        <w:rPr>
          <w:lang w:val="sw_KE" w:bidi="sw_KE"/>
        </w:rPr>
      </w:r>
      <w:r>
        <w:rPr>
          <w:lang w:val="sw_KE" w:bidi="sw_KE"/>
        </w:rPr>
        <w:t>Sikiliza toleo la sauti ya Kutoka 17:8–16 katika tafsiri iliyo rahisi zaidi kueleweka.</w:t>
      </w:r>
    </w:p>
    <w:p>
      <w:pPr/>
      <w:r>
        <w:rPr>
          <w:lang w:val="sw_KE" w:bidi="sw_KE"/>
        </w:rPr>
      </w:r>
      <w:r>
        <w:rPr>
          <w:lang w:val="sw_KE" w:bidi="sw_KE"/>
        </w:rPr>
        <w:t>Katika hatua hii, kikundi hicho kitafafanua matukio, wahusika, na mazingira ya kifungu hiki. Kisha kikundi kitawazia kifungu hiki.</w:t>
      </w:r>
    </w:p>
    <w:p>
      <w:pPr/>
      <w:r>
        <w:rPr>
          <w:lang w:val="sw_KE" w:bidi="sw_KE"/>
        </w:rPr>
      </w:r>
      <w:r>
        <w:rPr>
          <w:lang w:val="sw_KE" w:bidi="sw_KE"/>
        </w:rPr>
        <w:t>Simulizi hii ina matukio matatu.</w:t>
      </w:r>
    </w:p>
    <w:p>
      <w:pPr/>
      <w:r>
        <w:rPr>
          <w:lang w:val="sw_KE" w:bidi="sw_KE"/>
        </w:rPr>
      </w:r>
      <w:r>
        <w:rPr>
          <w:b/>
          <w:lang w:val="sw_KE" w:bidi="sw_KE"/>
        </w:rPr>
        <w:t>Katika tukio la kwanza:</w:t>
      </w:r>
      <w:r>
        <w:rPr>
          <w:lang w:val="sw_KE" w:bidi="sw_KE"/>
        </w:rPr>
        <w:t xml:space="preserve"> Waamaleki wanawashambulia watu wa Israeli katika Rephidimu. Musa anampa Yoshua maelekezo na kumwambia kuwa atasimama juu ya kilima akiwa na fimbo ya Mungu.</w:t>
      </w:r>
    </w:p>
    <w:p>
      <w:pPr/>
      <w:r>
        <w:rPr>
          <w:lang w:val="sw_KE" w:bidi="sw_KE"/>
        </w:rPr>
      </w:r>
      <w:r>
        <w:rPr>
          <w:b/>
          <w:lang w:val="sw_KE" w:bidi="sw_KE"/>
        </w:rPr>
        <w:t>Katika tukio la pili:</w:t>
      </w:r>
      <w:r>
        <w:rPr>
          <w:lang w:val="sw_KE" w:bidi="sw_KE"/>
        </w:rPr>
        <w:t xml:space="preserve"> Yoshua anamtii Musa na kupigana dhidi ya Waamaleki. Musa anainua mikono yake juu. Mikono yake inapochoka, Haruni na Huri wanashika mikono ya Musa.</w:t>
      </w:r>
    </w:p>
    <w:p>
      <w:pPr/>
      <w:r>
        <w:rPr>
          <w:lang w:val="sw_KE" w:bidi="sw_KE"/>
        </w:rPr>
      </w:r>
      <w:r>
        <w:rPr>
          <w:b/>
          <w:lang w:val="sw_KE" w:bidi="sw_KE"/>
        </w:rPr>
        <w:t>Katika tukio la tatu:</w:t>
      </w:r>
      <w:r>
        <w:rPr>
          <w:lang w:val="sw_KE" w:bidi="sw_KE"/>
        </w:rPr>
        <w:t xml:space="preserve"> Yahweh anamwambia Musa kurekodi matukio ya vita na anasema siku moja atawaangamiza Waamaleki. Musa anajenga madhabahu kwa sababu ya shukrani na sifa kwa Yahweh na kuiita.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Waamaleki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Yoshua</w:t>
      </w:r>
    </w:p>
    <w:p>
      <w:pPr>
        <w:pStyle w:val="ListBullet"/>
        <w:spacing w:line="240" w:lineRule="auto"/>
        <w:ind w:left="720"/>
      </w:pPr>
      <w:r>
        <w:rPr>
          <w:lang w:val="sw_KE" w:bidi="sw_KE"/>
        </w:rPr>
      </w:r>
      <w:r>
        <w:rPr>
          <w:lang w:val="sw_KE" w:bidi="sw_KE"/>
        </w:rPr>
        <w:t>Waisraeli</w:t>
      </w:r>
    </w:p>
    <w:p>
      <w:pPr>
        <w:pStyle w:val="ListBullet"/>
        <w:spacing w:line="240" w:lineRule="auto"/>
        <w:ind w:left="720"/>
      </w:pPr>
      <w:r>
        <w:rPr>
          <w:lang w:val="sw_KE" w:bidi="sw_KE"/>
        </w:rPr>
      </w:r>
      <w:r>
        <w:rPr>
          <w:lang w:val="sw_KE" w:bidi="sw_KE"/>
        </w:rPr>
        <w:t>Wanaume wanaopigana wa Israeli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Huri</w:t>
      </w:r>
    </w:p>
    <w:p>
      <w:pPr/>
      <w:r>
        <w:rPr>
          <w:lang w:val="sw_KE" w:bidi="sw_KE"/>
        </w:rPr>
      </w:r>
      <w:r>
        <w:rPr>
          <w:lang w:val="sw_KE" w:bidi="sw_KE"/>
        </w:rPr>
        <w:t>Kama kikundi, zingatia sehemu hizi za muktadha wa kifungu: Watu wa Israeli bado wako Rephidimu. Kuna milima katika eneo hilo.</w:t>
      </w:r>
    </w:p>
    <w:p>
      <w:pPr/>
      <w:r>
        <w:rPr>
          <w:lang w:val="sw_KE" w:bidi="sw_KE"/>
        </w:rPr>
      </w:r>
      <w:r>
        <w:rPr>
          <w:lang w:val="sw_KE" w:bidi="sw_KE"/>
        </w:rPr>
        <w:t xml:space="preserve">Simama hapa na uangalie tena ramani ya eneo la </w:t>
      </w:r>
      <w:r>
        <w:rPr>
          <w:lang w:val="sw_KE" w:bidi="sw_KE"/>
        </w:rPr>
        <w:t>Rephidimu</w:t>
      </w:r>
      <w:r>
        <w:rPr>
          <w:lang w:val="sw_KE" w:bidi="sw_KE"/>
        </w:rPr>
        <w:t xml:space="preserve"> na picha ya milima </w:t>
      </w:r>
      <w:r>
        <w:rPr>
          <w:lang w:val="sw_KE" w:bidi="sw_KE"/>
        </w:rPr>
        <w:t>katika eneo hilo</w:t>
      </w:r>
      <w:r>
        <w:rPr>
          <w:lang w:val="sw_KE" w:bidi="sw_KE"/>
        </w:rPr>
        <w:t xml:space="preserve"> kama kikundi. Sitisha sauti hii hapa.</w:t>
      </w:r>
    </w:p>
    <w:p>
      <w:pPr/>
      <w:r>
        <w:rPr>
          <w:lang w:val="sw_KE" w:bidi="sw_KE"/>
        </w:rPr>
      </w:r>
      <w:r>
        <w:rPr>
          <w:lang w:val="sw_KE" w:bidi="sw_KE"/>
        </w:rPr>
        <w:t>Waamaleki walikuja na kupigana dhidi yao katika Rephidimu. Kumbuka, tukio hili linatokea wakati Waisraeli bado wako Rephidimu.</w:t>
      </w:r>
    </w:p>
    <w:p>
      <w:pPr/>
      <w:r>
        <w:rPr>
          <w:lang w:val="sw_KE" w:bidi="sw_KE"/>
        </w:rPr>
      </w:r>
      <w:r>
        <w:rPr>
          <w:lang w:val="sw_KE" w:bidi="sw_KE"/>
        </w:rPr>
        <w:t>Musa alimwambia Yoshua, "Tuchagulie wanaume na utoke kupigana na Waamaleki." Kesho nitakuwa nimesimama juu ya kilima nikiwa na fimbo ya Mungu mkononi mwangu. Kifungu kinaanza kwa kusema Waamaleki walipigana na Waisraeli. Lakini hapa inaonekana kama watu walikuwa na wakati wa kujiandaa kwa vita. Inawezekana sana, Waamaleki walifanya shambulizi la kwanza kabla ya kupigana na kikundi kikubwa. Waisraeli walikuwa na wakati wa kupanga shambulizi lao la kukabiliana kwa siku iliyofuata.</w:t>
      </w:r>
    </w:p>
    <w:p>
      <w:pPr/>
      <w:r>
        <w:rPr>
          <w:lang w:val="sw_KE" w:bidi="sw_KE"/>
        </w:rPr>
      </w:r>
      <w:r>
        <w:rPr>
          <w:lang w:val="sw_KE" w:bidi="sw_KE"/>
        </w:rPr>
        <w:t>Hii ni mara ya kwanza katika hadithi ya Waisraeli kwamba mtu Yoshua anatajwa. Yoshua atakuwa kiongozi muhimu kwa watu wa Israeli, lakini katika hadithi hii hatujui mengi kumhusu bado.</w:t>
      </w:r>
    </w:p>
    <w:p>
      <w:pPr/>
      <w:r>
        <w:rPr>
          <w:lang w:val="sw_KE" w:bidi="sw_KE"/>
        </w:rPr>
      </w:r>
      <w:r>
        <w:rPr>
          <w:lang w:val="sw_KE" w:bidi="sw_KE"/>
        </w:rPr>
        <w:t>Sitisha hapa na mjadili swali hili kwa pamoja: Mnatambulisha vipi wahusika wapya katika hadithi katika lugha yenu? Sitisha sauti hii hapa.</w:t>
      </w:r>
    </w:p>
    <w:p>
      <w:pPr/>
      <w:r>
        <w:rPr>
          <w:lang w:val="sw_KE" w:bidi="sw_KE"/>
        </w:rPr>
      </w:r>
      <w:r>
        <w:rPr>
          <w:lang w:val="sw_KE" w:bidi="sw_KE"/>
        </w:rPr>
        <w:t>Musa, Haruni, na Huri wanapanda juu ya kilima cha karibu wakati Yoshua na wanaume wake waliochaguliwa wanaanza kupigana na Waamaleki. Tambua kwamba hili linatokea siku iliyofuata na Yoshua anawaongoza wapiganaji wa Israeli kupigana na Waamaleki. Musa, Haruni, na Huri wanasimama juu ya kilima. Inawezekana kilima kinaelekea mahali ambapo vita vinafanyika lakini ni cha juu cha kutosha na mbali na Musa, Haruni, na Huri hawana kushambulia.</w:t>
      </w:r>
    </w:p>
    <w:p>
      <w:pPr/>
      <w:r>
        <w:rPr>
          <w:lang w:val="sw_KE" w:bidi="sw_KE"/>
        </w:rPr>
      </w:r>
      <w:r>
        <w:rPr>
          <w:lang w:val="sw_KE" w:bidi="sw_KE"/>
        </w:rPr>
        <w:t>Wakati Musa alikuwa amesimama kwenye kilima, angeinua mikono yake. Na mradi alipoinua mkono wake, Waisraeli walikuwa wakishinda vita. Lakini kila alipopumzisha mkono wake, Waamaleki walikuwa wakishinda vita. Kumbuka kwamba ingawa hadithi haisemi hili hapa, Musa angekuwa ameshika fimbo ya Mungu mkononi mwake wakati wote alipokuwa kilimani.</w:t>
      </w:r>
    </w:p>
    <w:p>
      <w:pPr/>
      <w:r>
        <w:rPr>
          <w:lang w:val="sw_KE" w:bidi="sw_KE"/>
        </w:rPr>
      </w:r>
      <w:r>
        <w:rPr>
          <w:lang w:val="sw_KE" w:bidi="sw_KE"/>
        </w:rPr>
        <w:t>Mikono ya Musa ilipokuwa nzito, au ilipochoka, yaelekea Haruni na Huri walichukua jiwe na kuliweka chini yake naye akaketi juu yake. Ikiwa una njia maalum ya kuelezea sehemu za mwili wako zinapochoka, unaweza kuitumia hapa.</w:t>
      </w:r>
    </w:p>
    <w:p>
      <w:pPr/>
      <w:r>
        <w:rPr>
          <w:lang w:val="sw_KE" w:bidi="sw_KE"/>
        </w:rPr>
      </w:r>
      <w:r>
        <w:rPr>
          <w:lang w:val="sw_KE" w:bidi="sw_KE"/>
        </w:rPr>
        <w:t>Sitisha hapa na mjadili swali hili kwa pamoja: Mnasemaje kuhusu uchovu wa kimwili katika lugha yenu? Sitisha sauti hii hapa.</w:t>
      </w:r>
    </w:p>
    <w:p>
      <w:pPr/>
      <w:r>
        <w:rPr>
          <w:lang w:val="sw_KE" w:bidi="sw_KE"/>
        </w:rPr>
      </w:r>
      <w:r>
        <w:rPr>
          <w:lang w:val="sw_KE" w:bidi="sw_KE"/>
        </w:rPr>
        <w:t>Wakati Musa alikuwa ameketi, Haruni na Huri walishika mikono ya Musa, mmoja upande mmoja na mwingine upande wa pili. Na mikono ya Musa ilibaki imara mpaka jua lilipozama. Tambua, katika mtiririko wa matukio ya hadithi, vita vilimalizika wakati siku ilipoisha na ikawa usiku.</w:t>
      </w:r>
    </w:p>
    <w:p>
      <w:pPr/>
      <w:r>
        <w:rPr>
          <w:lang w:val="sw_KE" w:bidi="sw_KE"/>
        </w:rPr>
      </w:r>
      <w:r>
        <w:rPr>
          <w:lang w:val="sw_KE" w:bidi="sw_KE"/>
        </w:rPr>
        <w:t>Kwa hivyo Yoshua alilishinda jeshi la Waamaleki kwa upanga. Sehemu hii ya hadithi inasimulia matokeo, au kile kilichotokea baadaye, yaliyotokana na kile Musa alichofanya. Yoshua aliwashinda Waamaleki katika vita ambapo walitumia panga. Ingawa hadithi inasema kwamba Yoshua alilishinda jeshi la Waamaleki, Yahweh ndiye aliyewapa ushindi Yoshua na Waisraeli wote.</w:t>
      </w:r>
    </w:p>
    <w:p>
      <w:pPr/>
      <w:r>
        <w:rPr>
          <w:lang w:val="sw_KE" w:bidi="sw_KE"/>
        </w:rPr>
      </w:r>
      <w:r>
        <w:rPr>
          <w:lang w:val="sw_KE" w:bidi="sw_KE"/>
        </w:rPr>
        <w:t>Baada ya vita kukamilika, hadithi inaendelea na kile kinachotokea baadaye. Yahweh anamwamuru Musa kuandika kile kinachoelekea kuwa kumbukumbu ya vita hiyo na ahadi ya Yahweh ya kufuta kabisa kumbukumbu ya Waamaleki kutoka usoni mwa nchi. Yahweh alimwambia Musa aandike hili ili Waisraeli wakumbuke daima, na akamwambia Musa ahakikishe kuwa Yoshua hasa amesikia na kukumbuka jambo hilo. Kisha Musa akajenga madhabahu, akaiita jina lake, Yehova-Nissi. Inawezekana kwamba Musa anaiita madhabahu hivyo kwa sababu ya kile alichofanya wakati wa vita, kwa sababu alisema mikono iliinuliwa kuelekea kiti cha enzi cha Yahweh.</w:t>
      </w:r>
    </w:p>
    <w:p>
      <w:pPr/>
      <w:r>
        <w:rPr>
          <w:lang w:val="sw_KE" w:bidi="sw_KE"/>
        </w:rPr>
      </w:r>
      <w:r>
        <w:rPr>
          <w:lang w:val="sw_KE" w:bidi="sw_KE"/>
        </w:rPr>
        <w:t>Sehemu ya mwisho ya hadithi hii kuna uwezekano mkubwa ni taarifa ya muhtasari ya jibu la Yahweh kwa kile Waamaleki walichofanya. Yahweh anaahidi milele kuwa vitani na Waamaleki.</w:t>
      </w:r>
    </w:p>
    <w:p>
      <w:pPr/>
      <w:r>
        <w:rPr>
          <w:lang w:val="sw_KE" w:bidi="sw_KE"/>
        </w:rPr>
      </w:r>
      <w:r>
        <w:rPr>
          <w:lang w:val="sw_KE" w:bidi="sw_KE"/>
        </w:rPr>
        <w:t>Sasa, kikundi kinapaswa kupanga matukio ya hadithi, kuchora, au kutumia vitu ili kuonyesha kifungu na matukio yaliyomo.</w:t>
      </w:r>
      <w:r>
        <w:rPr>
          <w:lang w:val="sw_KE" w:bidi="sw_KE"/>
        </w:rPr>
      </w:r>
    </w:p>
    <w:p>
      <w:pPr>
        <w:pStyle w:val="Heading3"/>
      </w:pPr>
      <w:r>
        <w:rPr>
          <w:lang w:val="sw_KE" w:bidi="sw_KE"/>
        </w:rPr>
        <w:t>Kudhihirisha Maandiko</w:t>
      </w:r>
    </w:p>
    <w:p>
      <w:pPr/>
      <w:r>
        <w:rPr>
          <w:lang w:val="sw_KE" w:bidi="sw_KE"/>
        </w:rPr>
      </w:r>
      <w:r>
        <w:rPr>
          <w:lang w:val="sw_KE" w:bidi="sw_KE"/>
        </w:rPr>
        <w:t>Sikiliza toleo la sauti ya Kutoka 17:8–16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hii 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Mose</w:t>
      </w:r>
    </w:p>
    <w:p>
      <w:pPr>
        <w:pStyle w:val="ListBullet"/>
        <w:spacing w:line="240" w:lineRule="auto"/>
        <w:ind w:left="720"/>
      </w:pPr>
      <w:r>
        <w:rPr>
          <w:lang w:val="sw_KE" w:bidi="sw_KE"/>
        </w:rPr>
      </w:r>
      <w:r>
        <w:rPr>
          <w:lang w:val="sw_KE" w:bidi="sw_KE"/>
        </w:rPr>
        <w:t>Haruni</w:t>
      </w:r>
    </w:p>
    <w:p>
      <w:pPr>
        <w:pStyle w:val="ListBullet"/>
        <w:spacing w:line="240" w:lineRule="auto"/>
        <w:ind w:left="720"/>
      </w:pPr>
      <w:r>
        <w:rPr>
          <w:lang w:val="sw_KE" w:bidi="sw_KE"/>
        </w:rPr>
      </w:r>
      <w:r>
        <w:rPr>
          <w:lang w:val="sw_KE" w:bidi="sw_KE"/>
        </w:rPr>
        <w:t>Huri</w:t>
      </w:r>
    </w:p>
    <w:p>
      <w:pPr>
        <w:pStyle w:val="ListBullet"/>
        <w:spacing w:line="240" w:lineRule="auto"/>
        <w:ind w:left="720"/>
      </w:pPr>
      <w:r>
        <w:rPr>
          <w:lang w:val="sw_KE" w:bidi="sw_KE"/>
        </w:rPr>
      </w:r>
      <w:r>
        <w:rPr>
          <w:lang w:val="sw_KE" w:bidi="sw_KE"/>
        </w:rPr>
        <w:t>Yoshua</w:t>
      </w:r>
    </w:p>
    <w:p>
      <w:pPr>
        <w:pStyle w:val="ListBullet"/>
        <w:spacing w:line="240" w:lineRule="auto"/>
        <w:ind w:left="720"/>
      </w:pPr>
      <w:r>
        <w:rPr>
          <w:lang w:val="sw_KE" w:bidi="sw_KE"/>
        </w:rPr>
      </w:r>
      <w:r>
        <w:rPr>
          <w:lang w:val="sw_KE" w:bidi="sw_KE"/>
        </w:rPr>
        <w:t>Watu wa Israeli</w:t>
      </w:r>
    </w:p>
    <w:p>
      <w:pPr>
        <w:pStyle w:val="ListBullet"/>
        <w:spacing w:line="240" w:lineRule="auto"/>
        <w:ind w:left="720"/>
      </w:pPr>
      <w:r>
        <w:rPr>
          <w:lang w:val="sw_KE" w:bidi="sw_KE"/>
        </w:rPr>
      </w:r>
      <w:r>
        <w:rPr>
          <w:lang w:val="sw_KE" w:bidi="sw_KE"/>
        </w:rPr>
        <w:t>Wanajeshi wa Israeli</w:t>
      </w:r>
    </w:p>
    <w:p>
      <w:pPr>
        <w:pStyle w:val="ListBullet"/>
        <w:spacing w:line="240" w:lineRule="auto"/>
        <w:ind w:left="720"/>
      </w:pPr>
      <w:r>
        <w:rPr>
          <w:lang w:val="sw_KE" w:bidi="sw_KE"/>
        </w:rPr>
      </w:r>
      <w:r>
        <w:rPr>
          <w:lang w:val="sw_KE" w:bidi="sw_KE"/>
        </w:rPr>
        <w:t>Waamaleki</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Kama kikundi, igizeni simulizi hii mara mbili. Unapaswa kuigiza kifungu hicho kwa lugha yako mwenyewe.</w:t>
      </w:r>
    </w:p>
    <w:p>
      <w:pPr/>
      <w:r>
        <w:rPr>
          <w:lang w:val="sw_KE" w:bidi="sw_KE"/>
        </w:rPr>
      </w:r>
      <w:r>
        <w:rPr>
          <w:lang w:val="sw_KE" w:bidi="sw_KE"/>
        </w:rPr>
        <w:t>Kwanza, igizeni kifungu hiki bila kusitisha. Zingatia mazungumzo, mtiririko, muundo wa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Waamaleki walikuja na kupigana na Waisraeli huko Rephidimu.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watu wanaoigiza Waisraeli, "Mnahisi vipi au mnawaza nini?" Mtu anaweza kujibu mambo kama, "Tuna hofu," au "Tumechoka na tunaogopa," au "Kwa nini wanatushambulia?"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Musa alimwambia Yoshua, "Tuchagulie watu na utoke kupigana na Waamaleki." Kesho nitakuwa nimesimama juu ya kilima nikiwa na fimbo ya Mungu mkononi mwangu."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Yahwe, "Unahisi vipi au unawaza nini?" Mtu anaweza kujibu mambo kama, "Ninaogopa kuongoza Israeli katika vita," au "Nimelemewa kwa sababu Israeli haina jeshi lililofunzwa," au "Nimeazimia kumtii Musa na kumwamini Mungu."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Musa, Haruni, na Huri walipanda kilima cha kuelekea vita. Yoshua na wanaume waliochaguliwa wa Israeli walipigana dhidi ya Waamaleki kama vile Musa alivyomwamuru. Wakati Musa alikuwa amesimama kwenye kilima, angeinua mikono yake. Na mradi alipoinua mikono yake, Waisraeli walikuwa wakishinda vita. Lakini kila alipopumzisha mkono wake, Waamaleki walikuwa wakishinda vita. Mikono ya Musa ilipochoka, Haruni na Huri walichukua jiwe na kuliweka chini yake, akaketi juu yake. Na Haruni na Huri walishikilia mikono yake, mmoja upande mmoja na mwingine upande wa pili. Na mikono yake ilibaki imara mpaka jua kuchomoza. Kwa hivyo, Yoshua aliwaangamiza Waamaleki kwa upanga.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Yahwe, "Unahisi vipi au unawaza nini?" Mtu anaweza kujibu mambo kama, "Msifu Yahweh kwa kutupa ushindi!" au "Nashukuru," au "Nimefarijika."</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Kisha Yahweh alimwambia Musa, "Andika hili katika kitabu kama kumbukumbu na kurudia masikioni mwa Yoshua, kwa maana hakika nitafuta kumbukumbu ya Waamaleki chini ya mbingu." Na kisha Musa alijenga madhabahu na kuita jina lake "Yahweh ni bendera yangu." Yaelekea Musa aliipa madhabahu hiyo jina hilo kwa sababu alisema mikono iliinuliwa kuelekea kiti cha enzi cha Yahweh. Hadithi inamalizika kwa muhtasari wa jibu la Yahweh kuhusu kile Waamaleki walichofanya kwa kurudia ahadi ambayo Yahweh alimwambia Musa aandike, kwamba Yahweh angekuwa vitani dhidi ya Waamaleki milele.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anayeigiza kama Musa, "Unahisi vipi au unawaza nini?" Mtu anaweza kujibu mambo kama, "Mshindi," au "Nina hakika Yahweh atatulinda daima," au "Nina shukrani."</w:t>
      </w:r>
    </w:p>
    <w:p>
      <w:pPr>
        <w:pStyle w:val="ListBullet"/>
        <w:spacing w:line="240" w:lineRule="auto"/>
        <w:ind w:left="720"/>
      </w:pPr>
      <w:r>
        <w:rPr>
          <w:lang w:val="sw_KE" w:bidi="sw_KE"/>
        </w:rPr>
      </w:r>
      <w:r>
        <w:rPr>
          <w:lang w:val="sw_KE" w:bidi="sw_KE"/>
        </w:rPr>
        <w:t>Endelea na igizo.</w:t>
      </w:r>
      <w:r>
        <w:rPr>
          <w:lang w:val="sw_KE" w:bidi="sw_KE"/>
        </w:rPr>
      </w:r>
    </w:p>
    <w:p>
      <w:pPr>
        <w:pStyle w:val="Heading3"/>
      </w:pPr>
      <w:r>
        <w:rPr>
          <w:lang w:val="sw_KE" w:bidi="sw_KE"/>
        </w:rPr>
        <w:t>Kujaza Mapengo</w:t>
      </w:r>
    </w:p>
    <w:p>
      <w:pPr/>
      <w:r>
        <w:rPr>
          <w:lang w:val="sw_KE" w:bidi="sw_KE"/>
        </w:rPr>
      </w:r>
      <w:r>
        <w:rPr>
          <w:lang w:val="sw_KE" w:bidi="sw_KE"/>
        </w:rPr>
        <w:t>Sikiliza toleo la sauti la Kutoka 17:8–16 katika tafsiri iliyo rahisi zaidi kueleweka.</w:t>
      </w:r>
    </w:p>
    <w:p>
      <w:pPr/>
      <w:r>
        <w:rPr>
          <w:lang w:val="sw_KE" w:bidi="sw_KE"/>
        </w:rPr>
      </w:r>
      <w:r>
        <w:rPr>
          <w:lang w:val="sw_KE" w:bidi="sw_KE"/>
        </w:rPr>
        <w:t>Katika hatua hii, kikundi hicho kitajadili maneno muhimu na istilahi zilizomo katika kifungu hiki.</w:t>
      </w:r>
    </w:p>
    <w:p>
      <w:pPr/>
      <w:r>
        <w:rPr>
          <w:lang w:val="sw_KE" w:bidi="sw_KE"/>
        </w:rPr>
      </w:r>
      <w:r>
        <w:rPr>
          <w:lang w:val="sw_KE" w:bidi="sw_KE"/>
        </w:rPr>
        <w:t xml:space="preserve">Waamaleki walikuja na kupigana na watu wa </w:t>
      </w:r>
      <w:r>
        <w:rPr>
          <w:lang w:val="sw_KE" w:bidi="sw_KE"/>
        </w:rPr>
        <w:t>Israeli</w:t>
      </w:r>
      <w:r>
        <w:rPr>
          <w:lang w:val="sw_KE" w:bidi="sw_KE"/>
        </w:rPr>
        <w:t xml:space="preserve"> huko Rephidimu. Ikiwa tafsiri yako inasema Amaleki, tafsiri hili kwa njia inayoweka wazi kuwa Amaleki inarejelea kikundi chote cha watu na si mtu mmoja.</w:t>
      </w:r>
    </w:p>
    <w:p>
      <w:pPr/>
      <w:r>
        <w:rPr>
          <w:lang w:val="sw_KE" w:bidi="sw_KE"/>
        </w:rPr>
      </w:r>
      <w:r>
        <w:rPr>
          <w:lang w:val="sw_KE" w:bidi="sw_KE"/>
        </w:rPr>
        <w:t xml:space="preserve">Musa alimwambia Yoshua, "Tuchagulie wanaume na utoke kupigana na Waamaleki." Kesho nitakuwa nimesimama juu ya kilima nikiwa na fimbo ya Mungu mkononi mwangu. </w:t>
      </w:r>
      <w:r>
        <w:rPr>
          <w:b/>
          <w:lang w:val="sw_KE" w:bidi="sw_KE"/>
        </w:rPr>
        <w:t>Fimbo</w:t>
      </w:r>
      <w:r>
        <w:rPr>
          <w:lang w:val="sw_KE" w:bidi="sw_KE"/>
        </w:rPr>
        <w:t>, au bakora, ya Mungu ilikuwa fimbo ile ile ambayo Musa alitumia kupiga Mto Nile katika Misri na hivi karibuni kupiga mwamba kwenye mlima. Tumia neno lile lile au fungu la maneno lile lile kwa ajili ya wafanyakazi kama ulivyotumia katika vifungu vilivyotangulia.</w:t>
      </w:r>
    </w:p>
    <w:p>
      <w:pPr/>
      <w:r>
        <w:rPr>
          <w:lang w:val="sw_KE" w:bidi="sw_KE"/>
        </w:rPr>
      </w:r>
      <w:r>
        <w:rPr>
          <w:b/>
          <w:lang w:val="sw_KE" w:bidi="sw_KE"/>
        </w:rPr>
        <w:t>Mungu</w:t>
      </w:r>
      <w:r>
        <w:rPr>
          <w:lang w:val="sw_KE" w:bidi="sw_KE"/>
        </w:rPr>
        <w:t xml:space="preserve"> ni neno la jumla kwa Mungu, si jina la kibinafsi Yahweh. Tumia neno lilelile kwa Mungu ambalo umetumia katika vifungu vya awali. Kwa maelezo zaidi kuhusu </w:t>
      </w:r>
      <w:r>
        <w:rPr>
          <w:lang w:val="sw_KE" w:bidi="sw_KE"/>
        </w:rPr>
        <w:t>Mungu</w:t>
      </w:r>
      <w:r>
        <w:rPr>
          <w:lang w:val="sw_KE" w:bidi="sw_KE"/>
        </w:rPr>
        <w:t>, rejelea Faharasa Kuu.</w:t>
      </w:r>
    </w:p>
    <w:p>
      <w:pPr/>
      <w:r>
        <w:rPr>
          <w:lang w:val="sw_KE" w:bidi="sw_KE"/>
        </w:rPr>
      </w:r>
      <w:r>
        <w:rPr>
          <w:lang w:val="sw_KE" w:bidi="sw_KE"/>
        </w:rPr>
        <w:t xml:space="preserve">Yoshua alipigana dhidi ya Waamaleki kama vile Musa alivyomwamuru, naye Musa, Haruni, na Huri wakapanda hadi kilele cha kilima. Wakati Musa alipokuwa amesimama kwenye kilima, angeinua mikono yake. Na mradi alipoinua mikono yake, </w:t>
      </w:r>
      <w:r>
        <w:rPr>
          <w:b/>
          <w:lang w:val="sw_KE" w:bidi="sw_KE"/>
        </w:rPr>
        <w:t>Waisraeli</w:t>
      </w:r>
      <w:r>
        <w:rPr>
          <w:lang w:val="sw_KE" w:bidi="sw_KE"/>
        </w:rPr>
        <w:t xml:space="preserve"> walikuwa wakishinda vita. Waisraeli humaanisha watu ambao ni </w:t>
      </w:r>
      <w:r>
        <w:rPr>
          <w:lang w:val="sw_KE" w:bidi="sw_KE"/>
        </w:rPr>
        <w:t>wazao</w:t>
      </w:r>
      <w:r>
        <w:rPr>
          <w:lang w:val="sw_KE" w:bidi="sw_KE"/>
        </w:rPr>
        <w:t xml:space="preserve"> wa Ibrahimu. Tumia neno au kirai kilekile kwa Waisraeli kama ulivyotumia katika vifungu vilivyotangulia. Kwa maelezo zaidi kuhusu </w:t>
      </w:r>
      <w:r>
        <w:rPr>
          <w:lang w:val="sw_KE" w:bidi="sw_KE"/>
        </w:rPr>
        <w:t>Waisraeli</w:t>
      </w:r>
      <w:r>
        <w:rPr>
          <w:lang w:val="sw_KE" w:bidi="sw_KE"/>
        </w:rPr>
        <w:t>, rejelea Faharasa Kuu.</w:t>
      </w:r>
    </w:p>
    <w:p>
      <w:pPr/>
      <w:r>
        <w:rPr>
          <w:lang w:val="sw_KE" w:bidi="sw_KE"/>
        </w:rPr>
      </w:r>
      <w:r>
        <w:rPr>
          <w:lang w:val="sw_KE" w:bidi="sw_KE"/>
        </w:rPr>
        <w:t xml:space="preserve">Kisha </w:t>
      </w:r>
      <w:r>
        <w:rPr>
          <w:b/>
          <w:lang w:val="sw_KE" w:bidi="sw_KE"/>
        </w:rPr>
        <w:t>Yahweh</w:t>
      </w:r>
      <w:r>
        <w:rPr>
          <w:lang w:val="sw_KE" w:bidi="sw_KE"/>
        </w:rPr>
        <w:t xml:space="preserve"> alimwambia Musa, "Andika hili kwenye </w:t>
      </w:r>
      <w:r>
        <w:rPr>
          <w:b/>
          <w:lang w:val="sw_KE" w:bidi="sw_KE"/>
        </w:rPr>
        <w:t>gombo</w:t>
      </w:r>
      <w:r>
        <w:rPr>
          <w:lang w:val="sw_KE" w:bidi="sw_KE"/>
        </w:rPr>
        <w:t xml:space="preserve"> kama kitu cha kukumbukwa na uhakikishe kwamba Yoshua anasikia, kwa sababu nitafutilia mbali kabisa kumbukumbu ya Waamaleki kutoka chini ya mbingu." Yahweh ni jina la kibinafsi na rasmi la Mungu. Tumia neno lilelile kwa Yahweh kama ulivyotumia katika vifungu vya awali. Kwa maelezo zaidi kuhusu </w:t>
      </w:r>
      <w:r>
        <w:rPr>
          <w:lang w:val="sw_KE" w:bidi="sw_KE"/>
        </w:rPr>
        <w:t>Yahweh</w:t>
      </w:r>
      <w:r>
        <w:rPr>
          <w:lang w:val="sw_KE" w:bidi="sw_KE"/>
        </w:rPr>
        <w:t>, rejelea Faharasa Kuu.</w:t>
      </w:r>
    </w:p>
    <w:p>
      <w:pPr/>
      <w:r>
        <w:rPr>
          <w:lang w:val="sw_KE" w:bidi="sw_KE"/>
        </w:rPr>
      </w:r>
      <w:r>
        <w:rPr>
          <w:b/>
          <w:lang w:val="sw_KE" w:bidi="sw_KE"/>
        </w:rPr>
        <w:t>Mbingu</w:t>
      </w:r>
      <w:r>
        <w:rPr>
          <w:lang w:val="sw_KE" w:bidi="sw_KE"/>
        </w:rPr>
        <w:t xml:space="preserve"> hapa inaweza kurejelea mahali ambapo Mungu anaishi au anga. Kifungu "chini ya mbingu" kinamaanisha kila mahali duniani.</w:t>
      </w:r>
    </w:p>
    <w:p>
      <w:pPr/>
      <w:r>
        <w:rPr>
          <w:lang w:val="sw_KE" w:bidi="sw_KE"/>
        </w:rPr>
      </w:r>
      <w:r>
        <w:rPr>
          <w:lang w:val="sw_KE" w:bidi="sw_KE"/>
        </w:rPr>
        <w:t xml:space="preserve">Sitisha hapa na mjadili kama kikundi neno gani au kifungu gani cha maneno mtakachotumia kwa ajili ya "chini ya anga." Tafuta </w:t>
      </w:r>
      <w:r>
        <w:rPr>
          <w:lang w:val="sw_KE" w:bidi="sw_KE"/>
        </w:rPr>
        <w:t>mbingu</w:t>
      </w:r>
      <w:r>
        <w:rPr>
          <w:lang w:val="sw_KE" w:bidi="sw_KE"/>
        </w:rPr>
        <w:t xml:space="preserve"> katika Faharasa Kuu kwa maelezo zaidi. Ikiwa tayari umetafsiri neno hili katika kitabu kingine cha Biblia, tumia neno lilelile ulilotumia huko. Sitisha sauti hii hapa.</w:t>
      </w:r>
    </w:p>
    <w:p>
      <w:pPr/>
      <w:r>
        <w:rPr>
          <w:lang w:val="sw_KE" w:bidi="sw_KE"/>
        </w:rPr>
      </w:r>
      <w:r>
        <w:rPr>
          <w:b/>
          <w:lang w:val="sw_KE" w:bidi="sw_KE"/>
        </w:rPr>
        <w:t>Gombo</w:t>
      </w:r>
      <w:r>
        <w:rPr>
          <w:lang w:val="sw_KE" w:bidi="sw_KE"/>
        </w:rPr>
        <w:t xml:space="preserve"> lilikuwa kipande cha nyenzo kama karatasi, kwa kawaida kilichotengenezwa kwa nyuzi za mmea. Mtu kwa kawaida angeandika kwenye upande mmoja wa karatasi na kisha angekunja kipande hicho kutoka mwisho mmoja hadi mwingine. Hii ilikuwa njia ya kawaida ya watu kuandika barua, matangazo, au kurekodi matukio muhimu. Baadhi ya tafsiri zinaweza kusema kitabu badala ya hati-kunjo.</w:t>
      </w:r>
    </w:p>
    <w:p>
      <w:pPr/>
      <w:r>
        <w:rPr>
          <w:lang w:val="sw_KE" w:bidi="sw_KE"/>
        </w:rPr>
      </w:r>
      <w:r>
        <w:rPr>
          <w:lang w:val="sw_KE" w:bidi="sw_KE"/>
        </w:rPr>
        <w:t>Sitisha hapa na mjadili kama kikundi ni neno au usemi upi mtakaotumia kwa ajili ya hati-kunjo, au kitabu. Ikiwa tayari umetafsiri neno hili katika kitabu kingine cha Biblia, tumia neno lilelile ulilotumia huko. Sitisha sauti hii hapa.</w:t>
      </w:r>
    </w:p>
    <w:p>
      <w:pPr/>
      <w:r>
        <w:rPr>
          <w:lang w:val="sw_KE" w:bidi="sw_KE"/>
        </w:rPr>
      </w:r>
      <w:r>
        <w:rPr>
          <w:lang w:val="sw_KE" w:bidi="sw_KE"/>
        </w:rPr>
        <w:t xml:space="preserve">Musa alijenga </w:t>
      </w:r>
      <w:r>
        <w:rPr>
          <w:b/>
          <w:lang w:val="sw_KE" w:bidi="sw_KE"/>
        </w:rPr>
        <w:t>madhabahu</w:t>
      </w:r>
      <w:r>
        <w:rPr>
          <w:lang w:val="sw_KE" w:bidi="sw_KE"/>
        </w:rPr>
        <w:t xml:space="preserve"> na kuiita "Yahweh ni bendera yangu." Alisema, "Kwa maana mikono iliinuliwa kuelekea kiti cha enzi cha Yahweh." Yahweh atakuwa na vita dhidi ya Waamaleki </w:t>
      </w:r>
      <w:r>
        <w:rPr>
          <w:b/>
          <w:lang w:val="sw_KE" w:bidi="sw_KE"/>
        </w:rPr>
        <w:t>kutoka kizazi hadi kizazi</w:t>
      </w:r>
      <w:r>
        <w:rPr>
          <w:lang w:val="sw_KE" w:bidi="sw_KE"/>
        </w:rPr>
        <w:t xml:space="preserve">." Madhabahu zilitumiwa kwa ajili ya kumwabudu Yahweh, jambo ambalo lilijumuisha kutoa </w:t>
      </w:r>
      <w:r>
        <w:rPr>
          <w:lang w:val="sw_KE" w:bidi="sw_KE"/>
        </w:rPr>
        <w:t>dhabihu</w:t>
      </w:r>
      <w:r>
        <w:rPr>
          <w:lang w:val="sw_KE" w:bidi="sw_KE"/>
        </w:rPr>
        <w:t xml:space="preserve"> kwa Yahweh au kukumbuka matukio muhimu. </w:t>
      </w:r>
      <w:r>
        <w:rPr>
          <w:lang w:val="sw_KE" w:bidi="sw_KE"/>
        </w:rPr>
        <w:t>Ibada</w:t>
      </w:r>
      <w:r>
        <w:rPr>
          <w:lang w:val="sw_KE" w:bidi="sw_KE"/>
        </w:rPr>
        <w:t xml:space="preserve"> daima ilijumuisha kutoa shukrani na </w:t>
      </w:r>
      <w:r>
        <w:rPr>
          <w:lang w:val="sw_KE" w:bidi="sw_KE"/>
        </w:rPr>
        <w:t>sifa</w:t>
      </w:r>
      <w:r>
        <w:rPr>
          <w:lang w:val="sw_KE" w:bidi="sw_KE"/>
        </w:rPr>
        <w:t xml:space="preserve"> kwa yale ambayo Yahweh ameyatenda. Tumia neno au kirai kilekile kwa ajili ya 'madhabau' kama ulivyotumia katika aya zilizotangulia. Kwa maelezo zaidi kuhusu </w:t>
      </w:r>
      <w:r>
        <w:rPr>
          <w:lang w:val="sw_KE" w:bidi="sw_KE"/>
        </w:rPr>
        <w:t>madhabahu</w:t>
      </w:r>
      <w:r>
        <w:rPr>
          <w:lang w:val="sw_KE" w:bidi="sw_KE"/>
        </w:rPr>
        <w:t>, rejelea Faharasa Kuu.</w:t>
      </w:r>
    </w:p>
    <w:p>
      <w:pPr/>
      <w:r>
        <w:rPr>
          <w:lang w:val="sw_KE" w:bidi="sw_KE"/>
        </w:rPr>
      </w:r>
      <w:r>
        <w:rPr>
          <w:lang w:val="sw_KE" w:bidi="sw_KE"/>
        </w:rPr>
        <w:t xml:space="preserve">Sitisha hapa na uangalie picha ya bendera, </w:t>
      </w:r>
      <w:r>
        <w:rPr>
          <w:lang w:val="sw_KE" w:bidi="sw_KE"/>
        </w:rPr>
        <w:t>au nguzo ya ishara</w:t>
      </w:r>
      <w:r>
        <w:rPr>
          <w:lang w:val="sw_KE" w:bidi="sw_KE"/>
        </w:rPr>
        <w:t xml:space="preserve">, kama kikundi. Jadilianeni kama kikundi ni neno gani au kifungu gani mtakachotumia kwa </w:t>
      </w:r>
      <w:r>
        <w:rPr>
          <w:b/>
          <w:lang w:val="sw_KE" w:bidi="sw_KE"/>
        </w:rPr>
        <w:t>bango</w:t>
      </w:r>
      <w:r>
        <w:rPr>
          <w:lang w:val="sw_KE" w:bidi="sw_KE"/>
        </w:rPr>
        <w:t>. Bango ni kitu kinachoweza kuinuliwa juu ili watu waweze kuliiona au kuona kitu juu yake. Hapa inaweza kurejelea mlingoti ambao unaweza kutumiwa vitani kwa askari kukusanyika ili kupata maelekezo au kutiwa moyo. Ikiwa tayari umetafsiri neno hili katika kitabu kingine cha Biblia, tumia neno lilelile ulilotumia huko. Sitisha sauti hii hapa.`</w:t>
      </w:r>
    </w:p>
    <w:p>
      <w:pPr/>
      <w:r>
        <w:rPr>
          <w:lang w:val="sw_KE" w:bidi="sw_KE"/>
        </w:rPr>
      </w:r>
      <w:r>
        <w:rPr>
          <w:b/>
          <w:lang w:val="sw_KE" w:bidi="sw_KE"/>
        </w:rPr>
        <w:t>Kizazi</w:t>
      </w:r>
      <w:r>
        <w:rPr>
          <w:lang w:val="sw_KE" w:bidi="sw_KE"/>
        </w:rPr>
        <w:t xml:space="preserve"> kinarejelea watu wote waliozaliwa karibu na wakati mmoja mpaka wanapoanza kuwa na watoto wenyewe. Pia inarejelea kipindi cha watu hao au muda wa maisha ya mtu mmoja. Katika kifungu hiki, msemo "kutoka kizazi hadi kizazi" unamaanisha kuwa hakutakuwa na kizazi ambacho Yahweh hatakuwa adui wa Waamaleki.</w:t>
      </w:r>
    </w:p>
    <w:p>
      <w:pPr/>
      <w:r>
        <w:rPr>
          <w:lang w:val="sw_KE" w:bidi="sw_KE"/>
        </w:rPr>
      </w:r>
      <w:r>
        <w:rPr>
          <w:lang w:val="sw_KE" w:bidi="sw_KE"/>
        </w:rPr>
        <w:t xml:space="preserve">Simameni hapa na mjadili kwa pamoja neno au kifungu cha maneno mtakachotumia kwa ajili ya "kutoka kizazi hadi kizazi." Tafuta </w:t>
      </w:r>
      <w:r>
        <w:rPr>
          <w:lang w:val="sw_KE" w:bidi="sw_KE"/>
        </w:rPr>
        <w:t>kizazi</w:t>
      </w:r>
      <w:r>
        <w:rPr>
          <w:lang w:val="sw_KE" w:bidi="sw_KE"/>
        </w:rPr>
        <w:t xml:space="preserve"> katika Faharasa Kuu kwa maelezo zaidi. Ikiwa tayari umetafsiri neno hili katika kitabu kingine cha Biblia, tumia neno lilelile ulilotumia huko. Sitisha sauti hii hapa.`</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kusoma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p>
      <w:pPr/>
      <w:r>
        <w:rPr>
          <w:lang w:val="sw_KE" w:bidi="sw_KE"/>
        </w:rPr>
      </w:r>
    </w:p>
    <w:p>
      <w:pPr>
        <w:pStyle w:val="Heading2"/>
      </w:pPr>
      <w:r>
        <w:rPr>
          <w:lang w:val="sw_KE" w:bidi="sw_KE"/>
        </w:rPr>
        <w:t>Kutoka 18:1–12</w:t>
      </w:r>
      <w:r>
        <w:rPr>
          <w:lang w:val="sw_KE" w:bidi="sw_KE"/>
        </w:rPr>
      </w:r>
    </w:p>
    <w:p>
      <w:pPr>
        <w:pStyle w:val="Heading3"/>
      </w:pPr>
      <w:r>
        <w:rPr>
          <w:lang w:val="sw_KE" w:bidi="sw_KE"/>
        </w:rPr>
        <w:t>Sikiliza na Moyo</w:t>
      </w:r>
    </w:p>
    <w:p>
      <w:pPr/>
      <w:r>
        <w:rPr>
          <w:lang w:val="sw_KE" w:bidi="sw_KE"/>
        </w:rPr>
      </w:r>
      <w:r>
        <w:rPr>
          <w:lang w:val="sw_KE" w:bidi="sw_KE"/>
        </w:rPr>
        <w:t>Katika hatua hii, sikilizeni Kutoka 18:1–12 na iwekeni katika mioyo yenu.</w:t>
      </w:r>
    </w:p>
    <w:p>
      <w:pPr/>
      <w:r>
        <w:rPr>
          <w:lang w:val="sw_KE" w:bidi="sw_KE"/>
        </w:rPr>
      </w:r>
      <w:r>
        <w:rPr>
          <w:lang w:val="sw_KE" w:bidi="sw_KE"/>
        </w:rPr>
        <w:t xml:space="preserve">Sikiliza toleo la sauti ya Kutoka 18:1–12 mara tatu, katika tafsiri tatu tofauti, ikiwezekana. </w:t>
      </w:r>
    </w:p>
    <w:p>
      <w:pPr/>
      <w:r>
        <w:rPr>
          <w:lang w:val="sw_KE" w:bidi="sw_KE"/>
        </w:rPr>
      </w:r>
      <w:r>
        <w:rPr>
          <w:lang w:val="sw_KE" w:bidi="sw_KE"/>
        </w:rPr>
        <w:t>Sitisha sauti hii hapa.</w:t>
      </w:r>
    </w:p>
    <w:p>
      <w:pPr/>
      <w:r>
        <w:rPr>
          <w:lang w:val="sw_KE" w:bidi="sw_KE"/>
        </w:rPr>
      </w:r>
      <w:r>
        <w:rPr>
          <w:lang w:val="sw_KE" w:bidi="sw_KE"/>
        </w:rPr>
        <w:t>Sasa, kama kikundi, 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katika simulizi hii? Sitisha sauti hii hapa.</w:t>
      </w:r>
    </w:p>
    <w:p>
      <w:pPr>
        <w:pStyle w:val="ListBullet"/>
        <w:spacing w:line="240" w:lineRule="auto"/>
        <w:ind w:left="720"/>
      </w:pPr>
      <w:r>
        <w:rPr>
          <w:lang w:val="sw_KE" w:bidi="sw_KE"/>
        </w:rPr>
      </w:r>
      <w:r>
        <w:rPr>
          <w:lang w:val="sw_KE" w:bidi="sw_KE"/>
        </w:rPr>
        <w:t>Kifungu hiki kinatuambia nini kuhusu Mungu? Sitisha sauti hii hapa.</w:t>
      </w:r>
    </w:p>
    <w:p>
      <w:pPr>
        <w:pStyle w:val="ListBullet"/>
        <w:spacing w:line="240" w:lineRule="auto"/>
        <w:ind w:left="720"/>
      </w:pPr>
      <w:r>
        <w:rPr>
          <w:lang w:val="sw_KE" w:bidi="sw_KE"/>
        </w:rPr>
      </w:r>
      <w:r>
        <w:rPr>
          <w:lang w:val="sw_KE" w:bidi="sw_KE"/>
        </w:rPr>
        <w:t>Simulizi hii linatuambia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anayehitaji kusikia kifungu hiki?</w:t>
      </w:r>
      <w:r>
        <w:rPr>
          <w:lang w:val="sw_KE" w:bidi="sw_KE"/>
        </w:rPr>
      </w:r>
    </w:p>
    <w:p>
      <w:pPr>
        <w:pStyle w:val="Heading3"/>
      </w:pPr>
      <w:r>
        <w:rPr>
          <w:lang w:val="sw_KE" w:bidi="sw_KE"/>
        </w:rPr>
        <w:t>Kufanya Maandalizi</w:t>
      </w:r>
    </w:p>
    <w:p>
      <w:pPr/>
      <w:r>
        <w:rPr>
          <w:lang w:val="sw_KE" w:bidi="sw_KE"/>
        </w:rPr>
      </w:r>
      <w:r>
        <w:rPr>
          <w:lang w:val="sw_KE" w:bidi="sw_KE"/>
        </w:rPr>
        <w:t>Sikiliza toleo la sauti la Kutoka 18:1–12 katika tafsiri iliyo rahisi zaidi kueleweka.</w:t>
      </w:r>
    </w:p>
    <w:p>
      <w:pPr/>
      <w:r>
        <w:rPr>
          <w:lang w:val="sw_KE" w:bidi="sw_KE"/>
        </w:rPr>
      </w:r>
      <w:r>
        <w:rPr>
          <w:lang w:val="sw_KE" w:bidi="sw_KE"/>
        </w:rPr>
        <w:t>Hadithi hii ni simulizi kuhusu Musa na Waisraeli baada ya kuondoka Misri. Kabla ya hadithi hii, Yahweh aliwaokoa Waisraeli kutoka utumwa wa Misri na kufanya mipango ya kuwasaidia. Yahweh kwa muujiza alitoa chakula na maji jangwani. Yahweh pia aliwasaidia Waisraeli kushinda vita vyao vya kwanza dhidi ya adui, Waamaleki. Tunajua kwamba ilitokea baada ya vita na Waamaleki, lakini hatujui ni muda gani baadaye. Hadithi hii inaweza kuwa ilitokea mara tu baada ya Waisraeli kushinda vita dhidi ya Waamaleki, au inaweza kuwa ilitokea wiki kadhaa baadaye baada ya Waisraeli kuwasili katika Mlima Sinai. Kwa hali yoyote, hadithi hii ilitokea karibu na wakati ambapo Waisraeli Hadithi hiyo inawakutanisha tena Musa na mkewe, watoto wake, na babamkwe wake, Yethro.</w:t>
      </w:r>
    </w:p>
    <w:p>
      <w:pPr/>
      <w:r>
        <w:rPr>
          <w:lang w:val="sw_KE" w:bidi="sw_KE"/>
        </w:rPr>
      </w:r>
      <w:r>
        <w:rPr>
          <w:lang w:val="sw_KE" w:bidi="sw_KE"/>
        </w:rPr>
        <w:t>Hadithi hii inamtambulisha tena Yethro. Yethro ni baba mkwe wa Musa, au baba ya mke wa Musa, Sipora. Yethro alikuwa Mmidiani. Wamidiani walikuwa watoto na uzao wa Ibrahimu na suria yake, Keturah. Suria ni mke wa pili ambaye si huru kikamilifu au sawa katika hadhi na mke wa kwanza, kwa hivyo Wamidiani hawakuzaliwa huru kama Isaka na mwana wake, Yakobo, pia anaitwa Israeli. Watoto wa Midiani wa suria ni halali lakini ni wa chini kuliko watoto wa mke wa kwanza. Wamidiani hawakuwa watu waliochaguliwa na kuahidiwa kama Isaka na mwanawe, nao hawakurithi Nchi ya Ahadi. Muda mrefu uliopita, Ibrahimu pengine angekuwa amemlea mwana wake Midiani ili amjue Yahweh. Kwa sababu Midiani alikuwa mwana wa suria Keturah, Midiani pengine hangemfuata Yahweh kwa njia ile ile kama Isaka alivyofanya. Katika hadithi hii, Yethro alimwabudu mungu na alikuwa kuhani, ikimaanisha kiongozi wa kidini kwa Wamidiani, uzao wa Midiani. Si wazi kama Yethro alimjua Yahweh kikamilifu au kama Yethro alijua kidogo tu kuhusu Yahweh. Katika kifungu hiki, Yethro alisikia kile Mungu wa Uumbaji alikuwa amefanya kwa Musa na Waisraeli. Yethro pia alisikia jinsi Mungu yule mmoja wa kweli, ambaye jina lake lilikuwa Yahweh, alikuwa amewaweka huru Waisraeli kutoka Misri. Jibu la Yethro katika kifungu hiki ni tofauti sana na jibu la Waamaleki kwa Waisraeli katika hadithi ya awali.</w:t>
      </w:r>
    </w:p>
    <w:p>
      <w:pPr/>
      <w:r>
        <w:rPr>
          <w:lang w:val="sw_KE" w:bidi="sw_KE"/>
        </w:rPr>
      </w:r>
      <w:r>
        <w:rPr>
          <w:lang w:val="sw_KE" w:bidi="sw_KE"/>
        </w:rPr>
        <w:t>Sitisha hapa na mjadili swali hili kama kikundi: Katika kifungu hiki mwandishi wa hadithi anatumia neno la jumla kwa Mungu wa Uumbaji na Yahweh Mungu Mmoja wa kweli kwa Yahweh Mtakatifu huyo huyo.</w:t>
      </w:r>
    </w:p>
    <w:p>
      <w:pPr>
        <w:pStyle w:val="ListBullet"/>
        <w:spacing w:line="240" w:lineRule="auto"/>
        <w:ind w:left="720"/>
      </w:pPr>
      <w:r>
        <w:rPr>
          <w:lang w:val="sw_KE" w:bidi="sw_KE"/>
        </w:rPr>
      </w:r>
      <w:r>
        <w:rPr>
          <w:lang w:val="sw_KE" w:bidi="sw_KE"/>
        </w:rPr>
        <w:t xml:space="preserve">Sitisha hapa na uangalie ramani: Angalia ramani ya </w:t>
      </w:r>
      <w:r>
        <w:rPr>
          <w:lang w:val="sw_KE" w:bidi="sw_KE"/>
        </w:rPr>
        <w:t>Peninsula ya Sinai na eneo la Midiani</w:t>
      </w:r>
      <w:r>
        <w:rPr>
          <w:lang w:val="sw_KE" w:bidi="sw_KE"/>
        </w:rPr>
        <w:t>. Yethro aliishi Midiani. Musa aliondoka Misri magharibi. Musa alikuwa Rephidim tu kabla ya hili. Musa sasa alikuwa au karibu na Mlima Sinai katika sehemu ya kusini ya Peninsula ya Sinai.</w:t>
      </w:r>
    </w:p>
    <w:p>
      <w:pPr>
        <w:pStyle w:val="ListBullet"/>
        <w:spacing w:line="240" w:lineRule="auto"/>
        <w:ind w:left="720"/>
      </w:pPr>
      <w:r>
        <w:rPr>
          <w:lang w:val="sw_KE" w:bidi="sw_KE"/>
        </w:rPr>
      </w:r>
      <w:r>
        <w:rPr>
          <w:lang w:val="sw_KE" w:bidi="sw_KE"/>
        </w:rPr>
        <w:t>Jadilieni kwa pamoja jinsi habari zilivyokuwa zikifikishwa katika Biblia.</w:t>
      </w:r>
    </w:p>
    <w:p>
      <w:pPr>
        <w:pStyle w:val="ListBullet"/>
        <w:spacing w:line="240" w:lineRule="auto"/>
        <w:ind w:left="720"/>
      </w:pPr>
      <w:r>
        <w:rPr>
          <w:lang w:val="sw_KE" w:bidi="sw_KE"/>
        </w:rPr>
      </w:r>
      <w:r>
        <w:rPr>
          <w:lang w:val="sw_KE" w:bidi="sw_KE"/>
        </w:rPr>
        <w:t>Sitisha sauti hapa.</w:t>
      </w:r>
    </w:p>
    <w:p>
      <w:pPr/>
      <w:r>
        <w:rPr>
          <w:lang w:val="sw_KE" w:bidi="sw_KE"/>
        </w:rPr>
      </w:r>
      <w:r>
        <w:rPr>
          <w:lang w:val="sw_KE" w:bidi="sw_KE"/>
        </w:rPr>
        <w:t>Kabla ya kifungu hiki, Musa alikuwa amemtuma mke wake, Sipora, na wana wake wawili kwa baba yake Yethro, kuhani wa watu wa Midiani. Yethro alimchukua Sipora na wana wawili ili waishi naye mbali na Misri. Hapo awali, Musa alimpa kila mwanawe jina lenye maana ya ziada kuhusu maisha ya Musa. Mwana wa kwanza wa Musa alikuwa Gershoni, jina linalomaanisha mgeni, msafiri, au mtu anayeishi mahali kwa muda. Musa alimwita mwana wake wa pili Eliezeri, jambo ambalo linamaanisha Mungu wa Musa alimsaidia na kumkomboa Musa kutoka kwa upanga wa Farao. "Kuokolewa kutoka kwa upanga wa Farao" inamaanisha Mungu alimwokoa Musa wakati Farao alipojaribu kumwua Musa alipokuwa kijana. Yethro sasa amesikia kwamba Musa na Waisraeli walikuwa wamekombolewa kutoka Misri na walikuwa karibu na Midiani. Yethro anampeleka Sipora na wana wawili ili kukutana na Musa katika jangwa, au eneo la jangwa, lililo katika au karibu na Mlima Sinai.</w:t>
      </w:r>
    </w:p>
    <w:p>
      <w:pPr/>
      <w:r>
        <w:rPr>
          <w:lang w:val="sw_KE" w:bidi="sw_KE"/>
        </w:rPr>
      </w:r>
      <w:r>
        <w:rPr>
          <w:lang w:val="sw_KE" w:bidi="sw_KE"/>
        </w:rPr>
        <w:t xml:space="preserve">Sitisha hapa na uonyeshe picha ya </w:t>
      </w:r>
      <w:r>
        <w:rPr>
          <w:lang w:val="sw_KE" w:bidi="sw_KE"/>
        </w:rPr>
        <w:t>nyika inayozunguka Mlima Sinai</w:t>
      </w:r>
      <w:r>
        <w:rPr>
          <w:lang w:val="sw_KE" w:bidi="sw_KE"/>
        </w:rPr>
        <w:t>. Sitisha sauti hii hapa.</w:t>
      </w:r>
    </w:p>
    <w:p>
      <w:pPr/>
      <w:r>
        <w:rPr>
          <w:lang w:val="sw_KE" w:bidi="sw_KE"/>
        </w:rPr>
      </w:r>
      <w:r>
        <w:rPr>
          <w:lang w:val="sw_KE" w:bidi="sw_KE"/>
        </w:rPr>
        <w:t>Yethro anatuma ujumbe kwa Musa akimjulisha Yethro, Sipora, na wana watawasili hivi karibuni. Hatujui jinsi ujumbe ulivyotumwa au ni muda gani uliopita kabla ya Musa kutoka nje ya hema lake ili kuwasalimia. Musa kutoka nje ya hema ili kumsalimu Yethro inaonyesha kwamba Musa alimwona Yethro kama mtu aliyeheshimiwa, sawa na kiongozi mgeni kutoka nchi nyingine. Musa pia alikuwa akionyesha heshima kwa baba ya mke wake. Musa hakubaki ndani na kumsubiri Yethro aje kwake. Musa aliinamisha kichwa chake kuwa cha chini kuliko kichwa cha Yethro ili kuonyesha heshima. Musa huenda alikuwa ameinamisha kichwa chake ardhini. Musa pengine alibusu shavu au hewa kando ya shavu la Yethro ili kuonyesha heshima. Yethro alimwuliza Musa kuhusu ustawi wake, au afya yake. Musa alimwuliza Yethro kuhusu ustawi wake, au afya yake.</w:t>
      </w:r>
    </w:p>
    <w:p>
      <w:pPr/>
      <w:r>
        <w:rPr>
          <w:lang w:val="sw_KE" w:bidi="sw_KE"/>
        </w:rPr>
      </w:r>
      <w:r>
        <w:rPr>
          <w:lang w:val="sw_KE" w:bidi="sw_KE"/>
        </w:rPr>
        <w:t>Simama hapa na mjadili swali hili kama kikundi: Kila familia inashiriki maelezo kwa njia tofauti. Familia yako inawasilianaje kwa ujumbe? Ni aina gani ya maeneo maalum ambayo familia yako hukutania? Musa na Yethro wote walijua Mlima Sinai na jinsi ya kuupata. Sitisha sauti hii hapa.</w:t>
      </w:r>
    </w:p>
    <w:p>
      <w:pPr/>
      <w:r>
        <w:rPr>
          <w:lang w:val="sw_KE" w:bidi="sw_KE"/>
        </w:rPr>
      </w:r>
      <w:r>
        <w:rPr>
          <w:lang w:val="sw_KE" w:bidi="sw_KE"/>
        </w:rPr>
        <w:t>Kila kikundi cha watu kina njia za kuonyesha heshima. Yethro alikuwa kiongozi muhimu wa kidini wa Midiani. Yethro pia alikuwa baba ya mke wa Musa.</w:t>
      </w:r>
    </w:p>
    <w:p>
      <w:pPr>
        <w:pStyle w:val="ListBullet"/>
        <w:spacing w:line="240" w:lineRule="auto"/>
        <w:ind w:left="720"/>
      </w:pPr>
      <w:r>
        <w:rPr>
          <w:lang w:val="sw_KE" w:bidi="sw_KE"/>
        </w:rPr>
      </w:r>
      <w:r>
        <w:rPr>
          <w:lang w:val="sw_KE" w:bidi="sw_KE"/>
        </w:rPr>
        <w:t>Jadili jinsi unavyoonyesha watu muhimu heshima.</w:t>
      </w:r>
    </w:p>
    <w:p>
      <w:pPr>
        <w:pStyle w:val="ListBullet"/>
        <w:spacing w:line="240" w:lineRule="auto"/>
        <w:ind w:left="720"/>
      </w:pPr>
      <w:r>
        <w:rPr>
          <w:lang w:val="sw_KE" w:bidi="sw_KE"/>
        </w:rPr>
      </w:r>
      <w:r>
        <w:rPr>
          <w:lang w:val="sw_KE" w:bidi="sw_KE"/>
        </w:rPr>
        <w:t>Sitisha sauti hapa.</w:t>
      </w:r>
    </w:p>
    <w:p>
      <w:pPr/>
      <w:r>
        <w:rPr>
          <w:lang w:val="sw_KE" w:bidi="sw_KE"/>
        </w:rPr>
      </w:r>
      <w:r>
        <w:rPr>
          <w:lang w:val="sw_KE" w:bidi="sw_KE"/>
        </w:rPr>
        <w:t>Yethro na Musa waliulizana hali au afya zao. Walikuwa wakiulizana kama walikuwa na amani, jambo ambalo linarejelea kuwa na maisha kamili na kamili. Watu mara nyingi walitumia neno hili kwa amani kama baraka ili kuwataka utimilifu wa maisha, ambao unajumuisha umoja katika familia na jumuiya yao, na afya njema.</w:t>
      </w:r>
    </w:p>
    <w:p>
      <w:pPr>
        <w:pStyle w:val="ListBullet"/>
        <w:spacing w:line="240" w:lineRule="auto"/>
        <w:ind w:left="720"/>
      </w:pPr>
      <w:r>
        <w:rPr>
          <w:lang w:val="sw_KE" w:bidi="sw_KE"/>
        </w:rPr>
      </w:r>
      <w:r>
        <w:rPr>
          <w:lang w:val="sw_KE" w:bidi="sw_KE"/>
        </w:rPr>
        <w:t>Sitisha hapa na mjadili swali hili kama kikundi: Jadili kama kikundi jinsi watu katika lugha yako wanauliza jinsi watu wanavyofanya wanapomsalimu mtu. Waambie washiriki wa timu wamsalimu mshiriki wa familia ambaye hajamwona kwa muda mrefu. Sikiliza maneno na misemo wanayotumia.</w:t>
      </w:r>
    </w:p>
    <w:p>
      <w:pPr>
        <w:pStyle w:val="ListBullet"/>
        <w:spacing w:line="240" w:lineRule="auto"/>
        <w:ind w:left="720"/>
      </w:pPr>
      <w:r>
        <w:rPr>
          <w:lang w:val="sw_KE" w:bidi="sw_KE"/>
        </w:rPr>
      </w:r>
      <w:r>
        <w:rPr>
          <w:lang w:val="sw_KE" w:bidi="sw_KE"/>
        </w:rPr>
        <w:t>Sitisha sauti hapa.</w:t>
      </w:r>
    </w:p>
    <w:p>
      <w:pPr/>
      <w:r>
        <w:rPr>
          <w:lang w:val="sw_KE" w:bidi="sw_KE"/>
        </w:rPr>
      </w:r>
      <w:r>
        <w:rPr>
          <w:lang w:val="sw_KE" w:bidi="sw_KE"/>
        </w:rPr>
        <w:t>Baada ya Musa na Yethro kumaliza salamu, wanaume wawili hao waliingia katika hema la Musa. Tunajua kwamba Sipora na wana waliwasili lakini huenda hawakuwa wamekwenda katika hema lake. Katika utamaduni huo, wanaume na wanawake walikuwa na mahema tofauti na watoto walibaki pamoja na wanawake. Lengo la hadithi hii ni Yethro na Musa. Yethro na Musa waliingia hemani peke yao ingawa Yethro ni mgeni wa kigeni. Viongozi wengine wa Waisraeli hawatashirikiana au kumtembelea yeye. Katika hema, Musa anamsimulia, au anamwelezea Yethro yote ambayo Yahweh alifanya. Musa anaelezea kwamba Yahweh alimshinda Farao na Wamisri kwa ajili ya Waisraeli. Musa anasimulia kuhusu ushindi na nyakati ngumu. Musa ni mkweli na mwaminifu kwa Yethro.</w:t>
      </w:r>
    </w:p>
    <w:p>
      <w:pPr/>
      <w:r>
        <w:rPr>
          <w:lang w:val="sw_KE" w:bidi="sw_KE"/>
        </w:rPr>
      </w:r>
      <w:r>
        <w:rPr>
          <w:lang w:val="sw_KE" w:bidi="sw_KE"/>
        </w:rPr>
        <w:t>Yethro alisikia kuhusu Yahweh. Kwa mara ya kwanza, Yethro alimsifu Yahweh, Mungu mmoja wa kweli. Yethro alimkubali Mungu wa uumbaji kama Mungu yuleyule, Yahweh, Mungu mmoja wa kweli kwa mara ya kwanza. Yahweh aliwaokoa Waisraeli na kuwashinda Wamisri wenye nguvu. Yethro anaanzisha uhusiano wa kibinafsi na Yahweh. Yethro anasema "sasa ninajua," ambayo ina maana sikuweza kuelewa hapo awali lakini sasa ninaelewa au sasa ninamtambua na kuunganishwa na Yahweh. Yahweh ni Mungu wa kweli pekee na yeye ni mkuu kuliko miungu mingine yote ambayo Yethro amesikia habari zake. Yethro anashawishika Yahweh ni mkuu zaidi kwa sababu Musa alishiriki na Yethro ukweli kuhusu jinsi Mungu alivyowaokoa Waisraeli kutoka kwa Wamisri.</w:t>
      </w:r>
    </w:p>
    <w:p>
      <w:pPr/>
      <w:r>
        <w:rPr>
          <w:lang w:val="sw_KE" w:bidi="sw_KE"/>
        </w:rPr>
      </w:r>
      <w:r>
        <w:rPr>
          <w:lang w:val="sw_KE" w:bidi="sw_KE"/>
        </w:rPr>
        <w:t>Kisha, Yethro anaamua kumheshimu Mungu wa Uumbaji pamoja na Musa, ambaye ni sehemu ya familia yake. Yethro alileta mnyama ili ateteketezwe mzima. Katika nyakati za kale, watu kwa kawaida walileta dhabihu kwa miungu ili kuonyesha kwamba wanamgeukia mungu na wanataka kuwa waaminifu kwake. Ingawa Waisraeli hawakujua kila kitu kuhusu mfumo wa dhabihu wa Yahweh bado, watu walielewa kwamba kitu lazima kife ili watu waweze kuishi. Tunajua kutoka kwa vifungu vya awali kwamba Yethro alimiliki kondoo na mbuzi kwa hivyo inawezekana kwamba mnyama aliyoletwa alikuwa kondoo au mbuzi. Yethro pia alileta matoleo mengine kwa Mungu ili kutoa dhabihu. Aina ya zawadi haijulikani lakini zinaweza kuwa nafaka au mkate. Ndugu ya Musa, Haruni, na wazee wengine wa Waisraeli walijiunga na shukrani kwa Mungu katika madhabahu ya Mungu. Haruni, wazee wa Waisraeli, Musa, na Yethro waliabudu na kula chakula kitakatifu pamoja mbele ya Mungu. Chakula kilikuwa ibada ya umoja mbele ya Yahweh kati ya makundi mawili ya watu wawili. Chakula kilikuwa muhimu kuonyesha makundi tofauti ya watu yanaweza kumwabudu Mungu pamoja. Chakula hicho pia kilionyesha kwamba viongozi wa Waisraeli walimkubali Yethro katika ushirika, au jamii, pamoja na Israeli.</w:t>
      </w:r>
    </w:p>
    <w:p>
      <w:pPr>
        <w:pStyle w:val="ListBullet"/>
        <w:spacing w:line="240" w:lineRule="auto"/>
        <w:ind w:left="720"/>
      </w:pPr>
      <w:r>
        <w:rPr>
          <w:lang w:val="sw_KE" w:bidi="sw_KE"/>
        </w:rPr>
      </w:r>
      <w:r>
        <w:rPr>
          <w:lang w:val="sw_KE" w:bidi="sw_KE"/>
        </w:rPr>
        <w:t>Sitisha hapa na mjadili swali hili kama kikundi: Hadi sasa Musa pekee ndiye aliyezungumza na Yethro. Sasa Haruni anakutana na Yethro. Haruni atakuwa kuhani mkuu wa kwanza kwa Waisraeli waliokombolewa. Pengine Haruni alisimamia dhabihu kwa Mungu kwa ajili ya Yethro.</w:t>
      </w:r>
    </w:p>
    <w:p>
      <w:pPr>
        <w:pStyle w:val="ListBullet"/>
        <w:spacing w:line="240" w:lineRule="auto"/>
        <w:ind w:left="720"/>
      </w:pPr>
      <w:r>
        <w:rPr>
          <w:lang w:val="sw_KE" w:bidi="sw_KE"/>
        </w:rPr>
      </w:r>
      <w:r>
        <w:rPr>
          <w:lang w:val="sw_KE" w:bidi="sw_KE"/>
        </w:rPr>
        <w:t>Sitisha sauti hapa.</w:t>
      </w:r>
    </w:p>
    <w:p>
      <w:pPr/>
      <w:r>
        <w:rPr>
          <w:lang w:val="sw_KE" w:bidi="sw_KE"/>
        </w:rPr>
      </w:r>
      <w:r>
        <w:rPr>
          <w:lang w:val="sw_KE" w:bidi="sw_KE"/>
        </w:rPr>
        <w:t>Sitisha hapa na mjadili swali hili kama kikundi: Wanaume walikula chakula maalum mbele ya Mungu ili kumwabudu Mungu pamoja.</w:t>
      </w:r>
      <w:r>
        <w:rPr>
          <w:lang w:val="sw_KE" w:bidi="sw_KE"/>
        </w:rPr>
      </w:r>
    </w:p>
    <w:p>
      <w:pPr>
        <w:pStyle w:val="Heading3"/>
      </w:pPr>
      <w:r>
        <w:rPr>
          <w:lang w:val="sw_KE" w:bidi="sw_KE"/>
        </w:rPr>
        <w:t>Kufafanua Matukio</w:t>
      </w:r>
    </w:p>
    <w:p>
      <w:pPr/>
      <w:r>
        <w:rPr>
          <w:lang w:val="sw_KE" w:bidi="sw_KE"/>
        </w:rPr>
      </w:r>
      <w:r>
        <w:rPr>
          <w:lang w:val="sw_KE" w:bidi="sw_KE"/>
        </w:rPr>
        <w:t>Sikiliza toleo la sauti ya Kutoka 18:1–12 katika tafsiri iliyo rahisi zaidi kueleweka.</w:t>
      </w:r>
    </w:p>
    <w:p>
      <w:pPr/>
      <w:r>
        <w:rPr>
          <w:lang w:val="sw_KE" w:bidi="sw_KE"/>
        </w:rPr>
      </w:r>
      <w:r>
        <w:rPr>
          <w:lang w:val="sw_KE" w:bidi="sw_KE"/>
        </w:rPr>
        <w:t>Katika hatua hii, kikundi kitafafanua matukio, wahusika na mpangilio wa kifungu hiki. Kisha kikundi kitawazia kifungu hiki.</w:t>
      </w:r>
    </w:p>
    <w:p>
      <w:pPr/>
      <w:r>
        <w:rPr>
          <w:lang w:val="sw_KE" w:bidi="sw_KE"/>
        </w:rPr>
      </w:r>
      <w:r>
        <w:rPr>
          <w:lang w:val="sw_KE" w:bidi="sw_KE"/>
        </w:rPr>
        <w:t>Simulizi hii ina matukio matatu.</w:t>
      </w:r>
    </w:p>
    <w:p>
      <w:pPr/>
      <w:r>
        <w:rPr>
          <w:lang w:val="sw_KE" w:bidi="sw_KE"/>
        </w:rPr>
      </w:r>
      <w:r>
        <w:rPr>
          <w:b/>
          <w:lang w:val="sw_KE" w:bidi="sw_KE"/>
        </w:rPr>
        <w:t>Katika tukio la kwanza:</w:t>
      </w:r>
      <w:r>
        <w:rPr>
          <w:lang w:val="sw_KE" w:bidi="sw_KE"/>
        </w:rPr>
        <w:t xml:space="preserve"> Kabla ya kifungu hiki, Musa aliwatuma mkewe na wana wawili ili waishi na Yethro, baba wa mkewe. Katika kifungu hiki, Yethro alisikia kuhusu kila kitu ambacho Mungu alifanya kwa Musa na Waisraeli ili wawe huru kutoka kwa Wamisri. Yethro alisikia kwamba Yahweh aliwatoa Israeli kutoka Misri. Yethro anatuma ujumbe kwa Musa. Yethro anamwambia Musa kwamba anakuja na kuleta Sipora na wana hao wawili. Musa anaondoka kwenye hema lake ili kumsalimu Yethro. Musa na Yethro wote wawili wanaulizana hali zao, au kama wana amani au afya nzuri. Musa na Yethro wanaenda katika hema la Musa.</w:t>
      </w:r>
    </w:p>
    <w:p>
      <w:pPr/>
      <w:r>
        <w:rPr>
          <w:lang w:val="sw_KE" w:bidi="sw_KE"/>
        </w:rPr>
      </w:r>
      <w:r>
        <w:rPr>
          <w:b/>
          <w:lang w:val="sw_KE" w:bidi="sw_KE"/>
        </w:rPr>
        <w:t>Katika tukio la pili:</w:t>
      </w:r>
      <w:r>
        <w:rPr>
          <w:lang w:val="sw_KE" w:bidi="sw_KE"/>
        </w:rPr>
        <w:t xml:space="preserve"> Ndani ya hema, Musa anasimulia hadithi kuhusu Yahweh na Yethro. Musa anamwambia Yethro mambo yote ambayo Yahweh alitenda ili kuwaokoa Waisraeli. Yahweh alimwadhibu Farao na Wamisri. Yahweh aliwakomboa Waisraeli kutoka kwa Wamisri. Yethro anafurahi kwa sababu Yahweh alifanya mambo mengi mema ili kuokoa Israeli kutoka kwa Farao na Misri. Yethro anambariki Yahweh. Yethro anaelewa kwamba Yahweh ni mkuu zaidi kati ya miungu yote anayoijua.</w:t>
      </w:r>
    </w:p>
    <w:p>
      <w:pPr/>
      <w:r>
        <w:rPr>
          <w:lang w:val="sw_KE" w:bidi="sw_KE"/>
        </w:rPr>
      </w:r>
      <w:r>
        <w:rPr>
          <w:b/>
          <w:lang w:val="sw_KE" w:bidi="sw_KE"/>
        </w:rPr>
        <w:t>Katika tukio la tatu:</w:t>
      </w:r>
      <w:r>
        <w:rPr>
          <w:lang w:val="sw_KE" w:bidi="sw_KE"/>
        </w:rPr>
        <w:t xml:space="preserve"> Kisha, Yethro anataka kumheshimu Yahweh kwa dhabihu. Yethro analeta wanyama na vitu vingine kwenye dhabihu, pengine nafaka, mkate, au divai. Ingawa Haruni pengine bado hajawa rasmi kuhani mkuu wa Israeli, anajiunga na dhabihu. Wazee na wanaume wanaoheshimiwa wa Israeli pia wanajiunga na Musa, Yethro, na Haruni kwa dhabihu. Dhabihu inafanyika mahali maalum ambapo Waisraeli wanatoa dhabihu kwa Yahweh. Wanaume wanakula pamoja kama sehemu ya ibada.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Yethro</w:t>
      </w:r>
    </w:p>
    <w:p>
      <w:pPr>
        <w:pStyle w:val="ListBullet"/>
        <w:spacing w:line="240" w:lineRule="auto"/>
        <w:ind w:left="720"/>
      </w:pPr>
      <w:r>
        <w:rPr>
          <w:lang w:val="sw_KE" w:bidi="sw_KE"/>
        </w:rPr>
      </w:r>
      <w:r>
        <w:rPr>
          <w:lang w:val="sw_KE" w:bidi="sw_KE"/>
        </w:rPr>
        <w:t>Sipora pamoja na wana hao wawili (wanasafiri na Yethro lakini hawazungumzi katika kifungu hiki)</w:t>
      </w:r>
    </w:p>
    <w:p>
      <w:pPr>
        <w:pStyle w:val="ListBullet"/>
        <w:spacing w:line="240" w:lineRule="auto"/>
        <w:ind w:left="720"/>
      </w:pPr>
      <w:r>
        <w:rPr>
          <w:lang w:val="sw_KE" w:bidi="sw_KE"/>
        </w:rPr>
      </w:r>
      <w:r>
        <w:rPr>
          <w:lang w:val="sw_KE" w:bidi="sw_KE"/>
        </w:rPr>
        <w:t>Haruni (hazungumzi katika kifungu hiki)</w:t>
      </w:r>
    </w:p>
    <w:p>
      <w:pPr>
        <w:pStyle w:val="ListBullet"/>
        <w:spacing w:line="240" w:lineRule="auto"/>
        <w:ind w:left="720"/>
      </w:pPr>
      <w:r>
        <w:rPr>
          <w:lang w:val="sw_KE" w:bidi="sw_KE"/>
        </w:rPr>
      </w:r>
      <w:r>
        <w:rPr>
          <w:lang w:val="sw_KE" w:bidi="sw_KE"/>
        </w:rPr>
        <w:t>Wazee wa Israeli (hawazungumzi)</w:t>
      </w:r>
    </w:p>
    <w:p>
      <w:pPr/>
      <w:r>
        <w:rPr>
          <w:lang w:val="sw_KE" w:bidi="sw_KE"/>
        </w:rPr>
      </w:r>
      <w:r>
        <w:rPr>
          <w:lang w:val="sw_KE" w:bidi="sw_KE"/>
        </w:rPr>
        <w:t>Kama kikundi, zingatia sehemu hizi za mazingira ya kifungu:</w:t>
      </w:r>
    </w:p>
    <w:p>
      <w:pPr/>
      <w:r>
        <w:rPr>
          <w:lang w:val="sw_KE" w:bidi="sw_KE"/>
        </w:rPr>
      </w:r>
      <w:r>
        <w:rPr>
          <w:lang w:val="sw_KE" w:bidi="sw_KE"/>
        </w:rPr>
        <w:t>Katika tukio la kwanza, wahusika wametawanyika. Katika kusini mashariki ya mbali, nchi ya Midiani, ni Yethro, Sipora, na wana hao wawili. Musa alimtuma mke wake Sipora na wana wake wawili kuishi na Yethro muda mrefu kabla ya kifungu hiki. Mwanzoni mwa kifungu hiki, Yethro anasikia habari kuhusu Musa na Waisraeli katika Misri.</w:t>
      </w:r>
    </w:p>
    <w:p>
      <w:pPr/>
      <w:r>
        <w:rPr>
          <w:lang w:val="sw_KE" w:bidi="sw_KE"/>
        </w:rPr>
      </w:r>
      <w:r>
        <w:rPr>
          <w:lang w:val="sw_KE" w:bidi="sw_KE"/>
        </w:rPr>
        <w:t>Musa, Haruni, na wazee wa Israeli wako magharibi ya mbali, karibu na Mto Nile, juu au karibu na Bahari ya Shamu. Musa na Waisraeli wanasafiri kusini mashariki kuelekea Mlima Sinai. Waisraeli walipigana na Waamaleki muda mfupi kabla ya kifungu hiki wakati Waisraeli walipokuwa wakisafiri kusini mashariki hadi Mlima Sinai. Mlima Sinai uko kati ya Misri na Midiani. Zingatia kwamba Waisraeli hawaendi Midiani. Si wazi hasa jinsi Yethro alivyosikia kile kilichotokea kwa Musa na Waisraeli.</w:t>
      </w:r>
    </w:p>
    <w:p>
      <w:pPr/>
      <w:r>
        <w:rPr>
          <w:lang w:val="sw_KE" w:bidi="sw_KE"/>
        </w:rPr>
      </w:r>
      <w:r>
        <w:rPr>
          <w:lang w:val="sw_KE" w:bidi="sw_KE"/>
        </w:rPr>
        <w:t xml:space="preserve">Sitisha hapa na uangalie ramani: Angalia ramani ya </w:t>
      </w:r>
      <w:r>
        <w:rPr>
          <w:lang w:val="sw_KE" w:bidi="sw_KE"/>
        </w:rPr>
        <w:t>Peninsula ya Sinai na eneo la Midiani</w:t>
      </w:r>
      <w:r>
        <w:rPr>
          <w:lang w:val="sw_KE" w:bidi="sw_KE"/>
        </w:rPr>
        <w:t>. Angalia Waisraeli na Yethro wote wanahamia katikati ya ramani karibu na Mlima Sinai. Katikati ya ramani ni tovuti ya jadi ya Mlima Sinai, lakini inawezekana Mlima Sinai ulikuwa katika eneo tofauti. Mlima Sinai ni mlima mkubwa sana. Labda ilijulikana sana wakati huo. Sitisha sauti hii hapa.</w:t>
      </w:r>
    </w:p>
    <w:p>
      <w:pPr/>
      <w:r>
        <w:rPr>
          <w:lang w:val="sw_KE" w:bidi="sw_KE"/>
        </w:rPr>
      </w:r>
      <w:r>
        <w:rPr>
          <w:lang w:val="sw_KE" w:bidi="sw_KE"/>
        </w:rPr>
        <w:t>Simama hapa na mjadili swali lifuatalo: Watu hutuma ujumbe kwa njia tofauti. Utaelezea vipi wazo la kupitisha ujumbe kwa umbali mrefu kama huo? Sitisha kurekodi hapa.</w:t>
      </w:r>
    </w:p>
    <w:p>
      <w:pPr/>
      <w:r>
        <w:rPr>
          <w:lang w:val="sw_KE" w:bidi="sw_KE"/>
        </w:rPr>
      </w:r>
      <w:r>
        <w:rPr>
          <w:lang w:val="sw_KE" w:bidi="sw_KE"/>
        </w:rPr>
        <w:t>Sasa tunasikia kuhusu familia ya Musa na jinsi Musa alivyowapa wana wake majina kabla ya hadithi hii kutokea. Majina yanaonyesha kile kilichotokea katika maisha ya Musa. Musa anasema kwamba Mungu alimwokoa kutoka kwa "upanga wa Farao." Upanga ni silaha ndefu yenye makali ambayo watu wanaweza kuitumia kuua wanyama au watu wengine. "Upanga wa Farao" ni lugha maalum inayomaanisha kwamba Mungu alimwokoa Musa asije akauawa na Farao.</w:t>
      </w:r>
    </w:p>
    <w:p>
      <w:pPr/>
      <w:r>
        <w:rPr>
          <w:lang w:val="sw_KE" w:bidi="sw_KE"/>
        </w:rPr>
      </w:r>
      <w:r>
        <w:rPr>
          <w:lang w:val="sw_KE" w:bidi="sw_KE"/>
        </w:rPr>
        <w:t>Sitisha hapa na mjadili swali lifuatalo: Utaelezea vipi kwamba majina ya wavulana yana maana? Utaelezea vipi kwamba maana hizo zinatokana na hadithi za kabla ya hadithi hii kuhusu maisha ya Musa? Sitisha sauti hii hapa.</w:t>
      </w:r>
    </w:p>
    <w:p>
      <w:pPr/>
      <w:r>
        <w:rPr>
          <w:lang w:val="sw_KE" w:bidi="sw_KE"/>
        </w:rPr>
      </w:r>
      <w:r>
        <w:rPr>
          <w:lang w:val="sw_KE" w:bidi="sw_KE"/>
        </w:rPr>
        <w:t>Musa anawasili karibu na Mlima Sinai kwanza. Yethro ni kuhani kwa watu wa Midiani. Anaheshimiwa katika Midiani. Yethro alituma ujumbe mbele yake kwa Musa ili kumjulisha Musa kwamba Yethro, Sipora, na wana hao wawili walikuwa wakija kwa Musa. Yethro alipowasili kambini, mtu alimwambia Musa, na Musa aliondoka kwenye hema lake ili kumsalimu Yethro. Musa anainamia Yethro. Musa anambusu Yethro. Musa na Yethro kila mmoja anauliza kuhusu hali ya mwenzake, au afya yake, au jinsi anavyoendelea. Musa aliinamisha kichwa chake chini zaidi ya kichwa cha Yethro. Musa pengine aliinama na kugusa kichwa chake ardhini mbele ya Yethro ili kuonyesha heshima na staha kwa baba ya mke wake na kuhani wa Midiani. Musa alimsalimu Yethro kabla ya kumsalimia Sipora au wana wake kwa sababu ya desturi ya watu.</w:t>
      </w:r>
    </w:p>
    <w:p>
      <w:pPr/>
      <w:r>
        <w:rPr>
          <w:lang w:val="sw_KE" w:bidi="sw_KE"/>
        </w:rPr>
      </w:r>
      <w:r>
        <w:rPr>
          <w:lang w:val="sw_KE" w:bidi="sw_KE"/>
        </w:rPr>
        <w:t>Sitisha hapa na mjadili hili kama kikundi: Watu katika lugha yako wanaonyesha vipi heshima? Watu wanasalimu vipi familia ambayo hawajaiona kwa muda mrefu? Musa alimbusu Yethro kwenye shavu. Busu hilo lilikuwa busu la kirafiki kwa ajili ya salamu tu. Huenda iligusa shavu kwa upole au hewa iliyo karibu na shavu. Utaonyesha vipi busu kati ya Musa na Yethro katika lugha yako? Sitisha sauti hii hapa.</w:t>
      </w:r>
    </w:p>
    <w:p>
      <w:pPr/>
      <w:r>
        <w:rPr>
          <w:lang w:val="sw_KE" w:bidi="sw_KE"/>
        </w:rPr>
      </w:r>
      <w:r>
        <w:rPr>
          <w:lang w:val="sw_KE" w:bidi="sw_KE"/>
        </w:rPr>
        <w:t>Biblia haisemi kamwe kwamba Musa anasalimu Sipora au wana. Sipora na wana wale walibaki nje ya hema. Katika utamaduni wa wakati huo, wanaume na wanawake walikuwa na mahema tofauti. Katika kifungu hiki, si wazi kama Musa alikuwa ameandaa hema kwa ajili ya Sipora, mke wake, na wanawe, lakini kuna uwezekano mkubwa kwamba wako katika hema lingine. Musa hakuwasalimia mkewe na wanawe katika hadithi hii, lakini pengine aliwasalimia baadaye, kulingana na utamaduni wa wakati huo.</w:t>
      </w:r>
    </w:p>
    <w:p>
      <w:pPr/>
      <w:r>
        <w:rPr>
          <w:lang w:val="sw_KE" w:bidi="sw_KE"/>
        </w:rPr>
      </w:r>
      <w:r>
        <w:rPr>
          <w:lang w:val="sw_KE" w:bidi="sw_KE"/>
        </w:rPr>
        <w:t>Tukio la pili linaanza na Musa na Yethro ndani ya hema la Musa. Musa anamwambia Yethro kuhusu Yahweh. Yahweh alikuwa na nguvu zaidi kuliko Farao na Misri. Musa anazungumza kuhusu Yahweh kukamilisha miujiza katika vifungu vya awali. Musa alisema ukweli na hakuficha nyakati za uchungu. Yahweh aliwaokoa Waisraeli tena na tena katika Misri na baada ya kukombolewa kutoka Misri. Musa alimwambia Yethro jinsi Yahweh alivyowaokoa Israeli kutoka kwa taabu na matatizo ya kutisha.</w:t>
      </w:r>
    </w:p>
    <w:p>
      <w:pPr/>
      <w:r>
        <w:rPr>
          <w:lang w:val="sw_KE" w:bidi="sw_KE"/>
        </w:rPr>
      </w:r>
      <w:r>
        <w:rPr>
          <w:lang w:val="sw_KE" w:bidi="sw_KE"/>
        </w:rPr>
        <w:t>Sitisha hapa na mjadili: Si wazi kile kilichokuwa katika hema. Musa angekuwa mwenyeji mzuri kwa kuwa alishiriki na mgeni aliyeheshimiwa nyumbani kwake. Jifanye kuwa wewe ni mwenyeji au una mgeni muhimu nyumbani. Ungefanya nini? Ilikuwa joto jangwani na baridi katika kivuli cha hema. Unafanya mambo ya aina gani baada ya safari ndefu? Sitisha sauti hii hapa.</w:t>
      </w:r>
    </w:p>
    <w:p>
      <w:pPr/>
      <w:r>
        <w:rPr>
          <w:lang w:val="sw_KE" w:bidi="sw_KE"/>
        </w:rPr>
      </w:r>
      <w:r>
        <w:rPr>
          <w:lang w:val="sw_KE" w:bidi="sw_KE"/>
        </w:rPr>
        <w:t>Sitisha hapa na mjadili swali hili kama kikundi: Katika utamaduni wako, marafiki wawili wangeketi wapi katika hema wanapozungumza? Musa anamjali sana Yethro. Utaonyesha vipi kwamba unajali sana kuhusu mgeni wako? Musa anataka kushiriki habari muhimu sana kuhusu Yahweh na Yethro. Musa anataka Yethro aelewe zaidi kuhusu Yahweh. Musa anaweza kumsaidia Yethro kuwa na starehe zaidi ili Yethro asikilize na kujifunza kuhusu Yahweh? Sitisha kurekodi hapa.</w:t>
      </w:r>
    </w:p>
    <w:p>
      <w:pPr/>
      <w:r>
        <w:rPr>
          <w:lang w:val="sw_KE" w:bidi="sw_KE"/>
        </w:rPr>
      </w:r>
      <w:r>
        <w:rPr>
          <w:lang w:val="sw_KE" w:bidi="sw_KE"/>
        </w:rPr>
        <w:t>Tukio la pili linamalizika kwa Yethro akifurahi juu ya ushindi wa Yahweh. Yahweh alimshinda Farao na Wamisri. Yahweh aliokoa Israeli. Yethro alimbariki Yahweh. Yethro anapaaza sauti akisema kuwa Yahweh anaikomboa Israeli kutoka kwa Farao mwenye kiburi na Misri. Yethro ameshawishika kwamba Yahweh ni mkuu kuliko miungu hiyo yote ambayo watu wanaabudu.</w:t>
      </w:r>
    </w:p>
    <w:p>
      <w:pPr/>
      <w:r>
        <w:rPr>
          <w:lang w:val="sw_KE" w:bidi="sw_KE"/>
        </w:rPr>
      </w:r>
      <w:r>
        <w:rPr>
          <w:lang w:val="sw_KE" w:bidi="sw_KE"/>
        </w:rPr>
        <w:t>Tukio la tatu linaanza na Yethro kutaka kumheshimu Yahweh kwa dhabihu. Yethro alichukua au kuleta mnyama mzima ili kutolewa dhabihu. Biblia haisemi kwamba Yethro alimuua mnyama huyo. Yethro, Musa, au Haruni huenda walimtoa mnyama huyo kama dhabihu. Haruni siku moja atakuwa kuhani mkuu wa Waisraeli, kwa hivyo huenda Haruni ndiye aliyemtoa mnyama huyo dhabihu. Haruni na wazee wa Waisraeli walikuja kujiunga na Musa na Yethro. Sasa Yethro Mmidiani, ambaye ni mkwe wa Musa na jamaa wa mbali wa Waisraeli, atamwabudu Mungu wa Uumbaji kama familia moja pamoja na Waisraeli.</w:t>
      </w:r>
    </w:p>
    <w:p>
      <w:pPr/>
      <w:r>
        <w:rPr>
          <w:lang w:val="sw_KE" w:bidi="sw_KE"/>
        </w:rPr>
      </w:r>
      <w:r>
        <w:rPr>
          <w:lang w:val="sw_KE" w:bidi="sw_KE"/>
        </w:rPr>
        <w:t>Mnyama mzima waliyemtoa dhabihu anaweza kuwa kondoo au mbuzi, kwa sababu tunajua kwamba Yethro alimiliki kondoo na mbuzi. Yethro alitoa dhabihu zingine. Dhabihu zingine huenda zilikuwa wanyama, nafaka, mkate, au divai. Wanyama wengine au nafaka hazikuchomwa kabisa kama mnyama mzima, ili Yethro, Musa, Haruni, na wazee wa Waisraeli waweze kula baadhi ya wanyama hao pamoja kama sehemu ya ibada. Yethro Mmidiani na Waisraeli waliungana wakati wa chakula cha ibada. Hili ni muhimu kwa sababu Wamidiani na Waisraeli wote walikuwa uzao wa Ibrahimu tangu zamani.</w:t>
      </w:r>
    </w:p>
    <w:p>
      <w:pPr/>
      <w:r>
        <w:rPr>
          <w:lang w:val="sw_KE" w:bidi="sw_KE"/>
        </w:rPr>
      </w:r>
      <w:r>
        <w:rPr>
          <w:lang w:val="sw_KE" w:bidi="sw_KE"/>
        </w:rPr>
        <w:t>Sitisha hapa na mjadili: Yethro alitambua kwamba Yahweh ni Mungu wa kuokoa. Yethro alitaka kumtambua au kumheshimu Yahweh kwa sababu Yethro anaelewa kuwa Yahweh ni mkuu zaidi. Watu katika utamaduni wako huonyesha vipi heshima? Watu huonyeshaje wanapoelewa wazo jipya na la kustaajabisha? Watu wengi wanaamini Yethro huenda alimkubali Yahweh kama Mungu mmoja wa kweli katika hadithi hii. Jethro anamfurahia Yahweh. Utaonyesha vipi shauku yako kwa Yahweh na ushindi wa Yahweh kwa njia ambayo Yethro anaweza kuielewa?</w:t>
      </w:r>
    </w:p>
    <w:p>
      <w:pPr/>
      <w:r>
        <w:rPr>
          <w:lang w:val="sw_KE" w:bidi="sw_KE"/>
        </w:rPr>
      </w:r>
      <w:r>
        <w:rPr>
          <w:lang w:val="sw_KE" w:bidi="sw_KE"/>
        </w:rPr>
        <w:t>Yethro, Musa, Haruni, na wazee walikula pamoja mbele ya Mungu. Hii ina maana kwamba walipokula pamoja, ilikuwa ni tendo la ibada kwa Mungu.</w:t>
      </w:r>
    </w:p>
    <w:p>
      <w:pPr/>
      <w:r>
        <w:rPr>
          <w:lang w:val="sw_KE" w:bidi="sw_KE"/>
        </w:rPr>
      </w:r>
      <w:r>
        <w:rPr>
          <w:lang w:val="sw_KE" w:bidi="sw_KE"/>
        </w:rPr>
        <w:t>Sitisha hapa na mjadili kama kikundi: Mtaigiza vipi chakula cha ibada? Utazungumza vipi kuhusu kula pamoja "mbele ya Mungu?" Sitisha sauti hapa.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Kutoka 18:1–12 katika tafsiri iliyo rahisi zaidi kueleweka.</w:t>
      </w:r>
    </w:p>
    <w:p>
      <w:pPr/>
      <w:r>
        <w:rPr>
          <w:lang w:val="sw_KE" w:bidi="sw_KE"/>
        </w:rPr>
      </w:r>
      <w:r>
        <w:rPr>
          <w:lang w:val="sw_KE" w:bidi="sw_KE"/>
        </w:rPr>
        <w:t>Katika hatua hii, kikundi kitaigiza kifungu hiki.</w:t>
      </w:r>
    </w:p>
    <w:p>
      <w:pPr/>
      <w:r>
        <w:rPr>
          <w:lang w:val="sw_KE" w:bidi="sw_KE"/>
        </w:rPr>
      </w:r>
      <w:r>
        <w:rPr>
          <w:lang w:val="sw_KE" w:bidi="sw_KE"/>
        </w:rPr>
        <w:t>Simulizi hili lina matukio matatu.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Musa</w:t>
      </w:r>
    </w:p>
    <w:p>
      <w:pPr>
        <w:pStyle w:val="ListBullet"/>
        <w:spacing w:line="240" w:lineRule="auto"/>
        <w:ind w:left="720"/>
      </w:pPr>
      <w:r>
        <w:rPr>
          <w:lang w:val="sw_KE" w:bidi="sw_KE"/>
        </w:rPr>
      </w:r>
      <w:r>
        <w:rPr>
          <w:lang w:val="sw_KE" w:bidi="sw_KE"/>
        </w:rPr>
        <w:t>Jethro</w:t>
      </w:r>
    </w:p>
    <w:p>
      <w:pPr>
        <w:pStyle w:val="ListBullet"/>
        <w:spacing w:line="240" w:lineRule="auto"/>
        <w:ind w:left="720"/>
      </w:pPr>
      <w:r>
        <w:rPr>
          <w:lang w:val="sw_KE" w:bidi="sw_KE"/>
        </w:rPr>
      </w:r>
      <w:r>
        <w:rPr>
          <w:lang w:val="sw_KE" w:bidi="sw_KE"/>
        </w:rPr>
        <w:t>Sipora pamoja na wana hao wawili (wanasafiri na Yethro lakini hawazungumzi katika kifungu hiki)</w:t>
      </w:r>
    </w:p>
    <w:p>
      <w:pPr>
        <w:pStyle w:val="ListBullet"/>
        <w:spacing w:line="240" w:lineRule="auto"/>
        <w:ind w:left="720"/>
      </w:pPr>
      <w:r>
        <w:rPr>
          <w:lang w:val="sw_KE" w:bidi="sw_KE"/>
        </w:rPr>
      </w:r>
      <w:r>
        <w:rPr>
          <w:lang w:val="sw_KE" w:bidi="sw_KE"/>
        </w:rPr>
        <w:t>Haruni (hazungumzi katika kifungu hiki)</w:t>
      </w:r>
    </w:p>
    <w:p>
      <w:pPr>
        <w:pStyle w:val="ListBullet"/>
        <w:spacing w:line="240" w:lineRule="auto"/>
        <w:ind w:left="720"/>
      </w:pPr>
      <w:r>
        <w:rPr>
          <w:lang w:val="sw_KE" w:bidi="sw_KE"/>
        </w:rPr>
      </w:r>
      <w:r>
        <w:rPr>
          <w:lang w:val="sw_KE" w:bidi="sw_KE"/>
        </w:rPr>
        <w:t>Wazee wa Israeli (hawazungumzi)</w:t>
      </w:r>
    </w:p>
    <w:p>
      <w:pPr/>
      <w:r>
        <w:rPr>
          <w:lang w:val="sw_KE" w:bidi="sw_KE"/>
        </w:rPr>
      </w:r>
      <w:r>
        <w:rPr>
          <w:lang w:val="sw_KE" w:bidi="sw_KE"/>
        </w:rPr>
        <w:t>Kama kikundi, igizeni kifungu hiki mara mbili. Unapaswa kuigiza kifungu hiki kwa lugha yako mwenyewe.</w:t>
      </w:r>
    </w:p>
    <w:p>
      <w:pPr/>
      <w:r>
        <w:rPr>
          <w:lang w:val="sw_KE" w:bidi="sw_KE"/>
        </w:rPr>
      </w:r>
      <w:r>
        <w:rPr>
          <w:lang w:val="sw_KE" w:bidi="sw_KE"/>
        </w:rPr>
        <w:t>Kwanza, igizeni kifungu hiki bila kusitisha. Zingatia mazungumzo, mtiririko, hadithi, na mpangilio wa matukio ya simulizi hii. Hakikisheni hamuachi kuigiza sehemu ngumu au muhimu za kifungu hiki. Saidianeni kukumbuka kila sehemu ya kifungu hicho.</w:t>
      </w:r>
    </w:p>
    <w:p>
      <w:pPr/>
      <w:r>
        <w:rPr>
          <w:lang w:val="sw_KE" w:bidi="sw_KE"/>
        </w:rPr>
      </w:r>
      <w:r>
        <w:rPr>
          <w:lang w:val="sw_KE" w:bidi="sw_KE"/>
        </w:rPr>
        <w:t>Sitisha sauti hii hapa na uigize kifungu hiki.</w:t>
      </w:r>
    </w:p>
    <w:p>
      <w:pPr/>
      <w:r>
        <w:rPr>
          <w:lang w:val="sw_KE" w:bidi="sw_KE"/>
        </w:rPr>
      </w:r>
      <w:r>
        <w:rPr>
          <w:lang w:val="sw_KE" w:bidi="sw_KE"/>
        </w:rPr>
        <w:t>Kikundi kinatakiwa kuigiza kifungu hiki kwa mara ya pili. Katika nyakati fulani za igizo, sitisha igizo na muulize yule anayeigiza mhusika, "Unahisi nini au unafikiria nini?" Mtu anayeigiza mhusika anapaswa kujibu kile ambacho angekuwa anahisi au kufikiria iwapo angekuwa mhusika huyo. Kisha endelea na igizo.</w:t>
      </w:r>
    </w:p>
    <w:p>
      <w:pPr/>
      <w:r>
        <w:rPr>
          <w:lang w:val="sw_KE" w:bidi="sw_KE"/>
        </w:rPr>
      </w:r>
      <w:r>
        <w:rPr>
          <w:lang w:val="sw_KE" w:bidi="sw_KE"/>
        </w:rPr>
        <w:t>Sitisha sauti hii hapa na uigize kifungu hiki kwa mara ya pili.</w:t>
      </w:r>
    </w:p>
    <w:p>
      <w:pPr/>
      <w:r>
        <w:rPr>
          <w:lang w:val="sw_KE" w:bidi="sw_KE"/>
        </w:rPr>
      </w:r>
      <w:r>
        <w:rPr>
          <w:lang w:val="sw_KE" w:bidi="sw_KE"/>
        </w:rPr>
        <w:t>Ufuatao ni mfano wa igizo na majibu yanayowezekana.</w:t>
      </w:r>
    </w:p>
    <w:p>
      <w:pPr/>
      <w:r>
        <w:rPr>
          <w:lang w:val="sw_KE" w:bidi="sw_KE"/>
        </w:rPr>
      </w:r>
      <w:r>
        <w:rPr>
          <w:lang w:val="sw_KE" w:bidi="sw_KE"/>
        </w:rPr>
        <w:t>Tukio la kwanza linapoanza, Yethro, Sipora, na wana wa Sipora wanaishi Midiani, upande wa Mashariki. Kabla ya kifungu hiki, Musa alikuwa amemtuma mke wake, Sipora, na wana wake wawili kwa baba yake Sipora, Yethro, kuhani wa watu wa Midiani. Yethro alimchukua Sipora na wana wawili ili waishi naye mbali na Misri. Hapo awali, Musa alimpa kila mwanawe jina lenye maana ya ziada kuhusu maisha ya Musa. Mwana wa kwanza wa Musa alikuwa Gershoni, jina linalomaanisha mgeni, msafiri, au mtu anayeishi mahali kwa muda. Musa alimwita mwana wake wa pili Eliezeri, jambo ambalo linamaanisha Mungu wa Musa alimsaidia na kumkomboa Musa kutoka kwa upanga wa Farao. Kuokolewa kutoka kwa upanga wa Farao kunamaanisha Mungu alimwokoa Musa kutoka kwa Farao ambaye alijaribu kumwua mapema.</w:t>
      </w:r>
    </w:p>
    <w:p>
      <w:pPr/>
      <w:r>
        <w:rPr>
          <w:lang w:val="sw_KE" w:bidi="sw_KE"/>
        </w:rPr>
      </w:r>
      <w:r>
        <w:rPr>
          <w:lang w:val="sw_KE" w:bidi="sw_KE"/>
        </w:rPr>
        <w:t>Sasa, Yethro anasikia yote ambayo Mungu Muumba amewatendea Musa na Waisraeli. Yethro alisikia kwamba Yahweh aliwatoa Musa na Waisraeli kutoka Misri.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nafasi ya Sipora na wanawe, "Unajisikiaje kujua kwamba Musa, mume wako na baba ya watoto hao, yuko hai na yupo karibu?" Unaweza kusikia majibu kama, "Nimefarijika kwamba Musa yu hai," au "Tuna shauku ya kumwona Musa kwa sababu hatujamwona Musa kwa muda mrefu sana."</w:t>
      </w:r>
    </w:p>
    <w:p>
      <w:pPr>
        <w:pStyle w:val="ListBullet"/>
        <w:spacing w:line="240" w:lineRule="auto"/>
        <w:ind w:left="720"/>
      </w:pPr>
      <w:r>
        <w:rPr>
          <w:lang w:val="sw_KE" w:bidi="sw_KE"/>
        </w:rPr>
      </w:r>
      <w:r>
        <w:rPr>
          <w:lang w:val="sw_KE" w:bidi="sw_KE"/>
        </w:rPr>
        <w:t>Waulize waigizaji wanaoigiza Sipora na wanawe, "Majina ya wanawe yanaonyesha vipi hisia za kweli za Musa?" Unaweza kusikia majibu kama, "Musa alihisi kama mgeni katika Misri na Midiani kwa sababu alikuwa Mwebrania," au "Musa alikuwa mpweke kwa sababu Musa hajawahi kuwa na nyumba ya Musa tu," au "Musa alijua siku moja angesafiri njia ndefu kabla ya kuishi katika nchi ya ahadi."</w:t>
      </w:r>
    </w:p>
    <w:p>
      <w:pPr>
        <w:pStyle w:val="ListBullet"/>
        <w:spacing w:line="240" w:lineRule="auto"/>
        <w:ind w:left="720"/>
      </w:pPr>
      <w:r>
        <w:rPr>
          <w:lang w:val="sw_KE" w:bidi="sw_KE"/>
        </w:rPr>
      </w:r>
      <w:r>
        <w:rPr>
          <w:lang w:val="sw_KE" w:bidi="sw_KE"/>
        </w:rPr>
        <w:t>Muulize mwigizaji anayeigiza Yethro jinsi Yethro alivyohisi wakati Sipora na wanawe walipokuja kuishi na Yethro. Unaweza kusikia majibu kama, "Nilishangaa kumwona binti yangu." Alikuwa mwanamke aliyeolewa na pia alikuwa mama. Je, Sipora alikuwa matatani na Musa? au "Kwa nini Sipora hakuwa pamoja na Musa?" Je, Sipora na wanawe walikuwa hatarini? au "Ninaweza kufanya nini ili kuwaweka Sipora na wanawe salama na wenye afya?"</w:t>
      </w:r>
    </w:p>
    <w:p>
      <w:pPr>
        <w:pStyle w:val="ListBullet"/>
        <w:spacing w:line="240" w:lineRule="auto"/>
        <w:ind w:left="720"/>
      </w:pPr>
      <w:r>
        <w:rPr>
          <w:lang w:val="sw_KE" w:bidi="sw_KE"/>
        </w:rPr>
      </w:r>
      <w:r>
        <w:rPr>
          <w:lang w:val="sw_KE" w:bidi="sw_KE"/>
        </w:rPr>
        <w:t>Muulize mwigizaji anayeigiza Yethro jinsi Yethro alivyohisi kuhusu Musa. Unaweza kusikia majibu kama, "Ninampenda Musa na ninamkosa," au "Nilishangaa na kuwa na wasiwasi na hasira kwa sababu Musa alimtuma binti yangu na wana kuvuka jangwa la hatari bila Musa kwa ulinzi," au "Najua Mungu alimbariki Musa na nina hamu ya kujua kile kinachotokea kwa Musa."</w:t>
      </w:r>
    </w:p>
    <w:p>
      <w:pPr>
        <w:pStyle w:val="ListBullet"/>
        <w:spacing w:line="240" w:lineRule="auto"/>
        <w:ind w:left="720"/>
      </w:pPr>
      <w:r>
        <w:rPr>
          <w:lang w:val="sw_KE" w:bidi="sw_KE"/>
        </w:rPr>
      </w:r>
      <w:r>
        <w:rPr>
          <w:lang w:val="sw_KE" w:bidi="sw_KE"/>
        </w:rPr>
        <w:t>Muulize mwigizaji anayeigiza Musa jinsi anavyohisi kuhusu Yethro. Unaweza kusikia majibu kama, "Ninavutiwa na baba wa mke wangu. "Ninataka amjue Yahweh kama ninavyomjua Yahweh," au "Ninahitaji msaada kutoka kwa Yethro ili kuwaweka Sipora na wavulana salama," au "Najua Yethro anaweza kuwaweka Sipora na wavulana salama mbali na Farao."</w:t>
      </w:r>
    </w:p>
    <w:p>
      <w:pPr>
        <w:pStyle w:val="ListBullet"/>
        <w:spacing w:line="240" w:lineRule="auto"/>
        <w:ind w:left="720"/>
      </w:pPr>
      <w:r>
        <w:rPr>
          <w:lang w:val="sw_KE" w:bidi="sw_KE"/>
        </w:rPr>
      </w:r>
      <w:r>
        <w:rPr>
          <w:lang w:val="sw_KE" w:bidi="sw_KE"/>
        </w:rPr>
        <w:t>Muulize mwigizaji anayeigiza Musa jinsi anavyohisi kuhusu Sipora na wanawe. Unaweza kusikia majibu kama, "Najua mke wangu Sipora ni mwanamke mwenye hekima na mwenye uwezo ambaye anaweza kuvuka jangwa kwa salama kwa sababu alikulia jangwani," au "Nilimtuma Sipora na wavulana mbali ili familia yangu ibaki huru kutoka kwa utumwa," au "Ninampenda na kumkosa Sipora na wana wangu wawili."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Sasa Yethro anasikia jinsi Mungu alivyowasaidia Musa na Waisraeli na kuwakomboa Waisraeli kutoka kwa Farao na Wamisri. Yethro anasafiri kukutana na Musa katika au karibu na Mlima Sinai. Yethro anawaleta Sipora na wana hao wawili. Yethro anatuma ujumbe kwa Musa akimwambia Musa mpango wake wa safari pamoja na Yethro, Sipora, na wana hao wawili. Musa anapokea ujumbe na kutoka kwenye hema lake ili kumsalimu Yethro. Musa alipomwona Yethro, Musa aliinamia Yethro na kumbusu shavu la Yethro. Yethro na Musa wanaulizana kuhusu hali zao, afya zao, au amani yao, au jinsi wanavyoendelea.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Yethro jinsi anavyohisi baada ya safari ndefu kama hiyo ya kumwona Musa. Unaweza kusikia majibu kama, "Nina wasiwasi na nina msisimko kumwona Musa. Nilisikia hadithi nyingi za kusisimua, je, hadithi hizo ni za kweli?" au "Nimeheshimiwa kwamba Musa alikumbuka kuniheshimu kama baba ya Sipora. Musa ni mtu muhimu lakini aliniheshimu."</w:t>
      </w:r>
    </w:p>
    <w:p>
      <w:pPr>
        <w:pStyle w:val="ListBullet"/>
        <w:spacing w:line="240" w:lineRule="auto"/>
        <w:ind w:left="720"/>
      </w:pPr>
      <w:r>
        <w:rPr>
          <w:lang w:val="sw_KE" w:bidi="sw_KE"/>
        </w:rPr>
      </w:r>
      <w:r>
        <w:rPr>
          <w:lang w:val="sw_KE" w:bidi="sw_KE"/>
        </w:rPr>
        <w:t>Muulize mwigizaji anayeigiza Musa jinsi anavyohisi baada ya kuungana tena na familia yake kufuatia muda mrefu wa hatari nyingi. Unaweza kusikia majibu kama, "Natumaini Yethro yuko mzima. Yethro ni mtu mzee sana na safari hiyo ingekuwa ngumu kwake. "Nimejawa na unyenyekevu kwa sababu Yethro amesafiri ili kuniona," au "Ninaipenda familia yangu na ninataka kuonyesha heshima," au "Ninawakosa baada ya kutokuwa nao kule Misri."</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Tukio la pili linapoanza, Musa na Yethro wanaingia kwenye hema. Musa anamwambia Yethro kuhusu njia zote ambazo Yahweh anawaokoa Musa na Waisraeli kutoka kwa Farao mwenye kiburi na Wamisri. Yahweh aliwakomboa Waisraeli kutoka kwa Wamisri. Musa anaelezea matukio magumu. Musa anaeleza kwamba Yahweh anatatua matatizo kwa miujiza. Baadaye, Yethro alifurahi kwa ushindi wa Yahweh juu ya Misri na Farao. Yethro anapaaza baraka kwa Yahweh. Yethro anashuhudia kwamba Yahweh aliwaokoa Musa na Waisraeli kutoka kwa udhibiti wa Farao na Wamisri. Yethro anamtangaza Yahweh kuwa mkuu kati ya miungu yote ambayo amesikia habari zake.</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Musa kwa nini anamsimulia Yethro maelezo yote kuhusu Yahweh, magumu, na ushindi. Unaweza kusikia majibu kama, "Watu wangu wa Waisraeli na familia yangu ya Midiani kwa njia ya ndoa wote wawili wanapenda kushiriki hadithi za ushindi," au "Mimi na Yethro tunaishi katika makundi ya watu ambayo yanashiriki hadithi kama sehemu ya kuwa mwenyeji mzuri," au "Ninampenda baba ya mke wangu." Ninataka amjue Yahweh, Mungu mmoja wa kweli, kama ninavyomjua.</w:t>
      </w:r>
    </w:p>
    <w:p>
      <w:pPr>
        <w:pStyle w:val="ListBullet"/>
        <w:spacing w:line="240" w:lineRule="auto"/>
        <w:ind w:left="720"/>
      </w:pPr>
      <w:r>
        <w:rPr>
          <w:lang w:val="sw_KE" w:bidi="sw_KE"/>
        </w:rPr>
      </w:r>
      <w:r>
        <w:rPr>
          <w:lang w:val="sw_KE" w:bidi="sw_KE"/>
        </w:rPr>
        <w:t>Muulize mwigizaji anayeigiza Jethro jinsi anavyohisi anaposikia hadithi hizo. Unaweza kusikia majibu kama, "Nilishangaa," au "nilikuwa na hamu ya kumjua Yahweh," au "Sasa ninaelewa kwa nini Sipora alihitaji kukaa pamoja nami," au "Sasa ninaelewa kwamba Yahweh ni mkuu zaidi."</w:t>
      </w:r>
    </w:p>
    <w:p>
      <w:pPr>
        <w:pStyle w:val="ListBullet"/>
        <w:spacing w:line="240" w:lineRule="auto"/>
        <w:ind w:left="720"/>
      </w:pPr>
      <w:r>
        <w:rPr>
          <w:lang w:val="sw_KE" w:bidi="sw_KE"/>
        </w:rPr>
      </w:r>
      <w:r>
        <w:rPr>
          <w:lang w:val="sw_KE" w:bidi="sw_KE"/>
        </w:rPr>
        <w:t>Muulize Yethro kwa nini kujua zaidi kunamfanya ambariki Yahweh. Unaweza kusikia majibu kama, "Nina msisimko sana." "Sasa namwelewa Musa na kwa nini alichagua kurudi Misri," au "Nimefarijika sana." Yahweh ni Mungu mkuu anayestahili sifa," au "Hatimaye ninaelewa kwa nini Musa na Waisraeli wengine wana ari ya kujitolea. Yahweh ni mkuu na mwenye nguvu.</w:t>
      </w:r>
    </w:p>
    <w:p>
      <w:pPr>
        <w:pStyle w:val="ListBullet"/>
        <w:spacing w:line="240" w:lineRule="auto"/>
        <w:ind w:left="720"/>
      </w:pPr>
      <w:r>
        <w:rPr>
          <w:lang w:val="sw_KE" w:bidi="sw_KE"/>
        </w:rPr>
      </w:r>
      <w:r>
        <w:rPr>
          <w:lang w:val="sw_KE" w:bidi="sw_KE"/>
        </w:rPr>
        <w:t>Endelea na igizo.</w:t>
      </w:r>
    </w:p>
    <w:p>
      <w:pPr/>
      <w:r>
        <w:rPr>
          <w:lang w:val="sw_KE" w:bidi="sw_KE"/>
        </w:rPr>
      </w:r>
      <w:r>
        <w:rPr>
          <w:lang w:val="sw_KE" w:bidi="sw_KE"/>
        </w:rPr>
        <w:t>Tukio la tatu linaanza kwa Yethro kuchukua mnyama kwa ajili ya dhabihu. Haruni na wazee wa Israeli wanajiunga na Yethro na Musa. Mtu anatoa dhabihu ya mnyama. Mnyama huyo amechomwa kabisa. Yethro anatoa dhabihu zingine kama vile wanyama wadogo, au nafaka, au divai. Dhabihu nyingine maalum hazijulikani. Yethro Mmidiani, pamoja na Musa, Haruni, na wazee wa Waisraeli walikula chakula maalum pamoja. Chakula kilikuwa chakula cha ibada mbele ya Mungu.</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Yethro jinsi anavyohisi kuhusu kugawana dhabihu. Unaweza kusikia majibu kama, "Nimenyenyekea sana kutoa heshima kwa Yahweh," au "Yahweh ni mkuu na ninataka tu kusema asante."</w:t>
      </w:r>
    </w:p>
    <w:p>
      <w:pPr>
        <w:pStyle w:val="ListBullet"/>
        <w:spacing w:line="240" w:lineRule="auto"/>
        <w:ind w:left="720"/>
      </w:pPr>
      <w:r>
        <w:rPr>
          <w:lang w:val="sw_KE" w:bidi="sw_KE"/>
        </w:rPr>
      </w:r>
      <w:r>
        <w:rPr>
          <w:lang w:val="sw_KE" w:bidi="sw_KE"/>
        </w:rPr>
        <w:t>Muulize Musa jinsi anavyohisi wakati Musa anamwona Yethro, baba ya mke wake, anaelewa zaidi kuhusu Yahweh na anataka kumwabudu Yahweh kwa njia fulani. Unaweza kusikia majibu kama, "Nilinyenyekea kwani nilimsaidia baba ya mke wangu kumjua Mungu wangu, Mungu mmoja wa kweli," au "Ninafurahi kuabudu kama familia," au "Ninafurahi kuwa na familia yangu ya Midiani na familia yangu ya Israeli chini ya paa moja."</w:t>
      </w:r>
    </w:p>
    <w:p>
      <w:pPr>
        <w:pStyle w:val="ListBullet"/>
        <w:spacing w:line="240" w:lineRule="auto"/>
        <w:ind w:left="720"/>
      </w:pPr>
      <w:r>
        <w:rPr>
          <w:lang w:val="sw_KE" w:bidi="sw_KE"/>
        </w:rPr>
      </w:r>
      <w:r>
        <w:rPr>
          <w:lang w:val="sw_KE" w:bidi="sw_KE"/>
        </w:rPr>
        <w:t>Muulize mwigizaji anayeigiza Haruni jinsi anavyohisi kuhusu kusimamia dhabihu na mtu ambaye si Myahudi. Unaweza kusikia majibu kama, "Mwanzoni, nilikuwa na wasiwasi. Baadaye nilikaribisha ibada pamoja na Yethro," au "Nilikuwa na furaha kwa sababu Yethro alimtunza Yahweh Mungu mmoja wa kweli," au "Ninamwamini kaka yangu Musa." Ninamwamini Mungu wangu."</w:t>
      </w:r>
    </w:p>
    <w:p>
      <w:pPr>
        <w:pStyle w:val="ListBullet"/>
        <w:spacing w:line="240" w:lineRule="auto"/>
        <w:ind w:left="720"/>
      </w:pPr>
      <w:r>
        <w:rPr>
          <w:lang w:val="sw_KE" w:bidi="sw_KE"/>
        </w:rPr>
      </w:r>
      <w:r>
        <w:rPr>
          <w:lang w:val="sw_KE" w:bidi="sw_KE"/>
        </w:rPr>
        <w:t>Waulize wazee jinsi walivyohisi kuhusu kuabudu Mmidiani. Unaweza kusikia majibu kama, "Tulitoka tu Misri na alinusurika vita na Waamaleki." Yethro Mmidiani ndiye mtu wa kwanza asiye Mwisraeli aliyepata kumjua Yahweh. "Ninahisi sina hakika naye, lakini ninafurahi," au "Ninafurahi kumwabudu pamoja na binamu wa mbali Mungu Mmoja wa kweli, Yahweh."</w:t>
      </w:r>
      <w:r>
        <w:rPr>
          <w:lang w:val="sw_KE" w:bidi="sw_KE"/>
        </w:rPr>
      </w:r>
    </w:p>
    <w:p>
      <w:pPr>
        <w:pStyle w:val="Heading3"/>
      </w:pPr>
      <w:r>
        <w:rPr>
          <w:lang w:val="sw_KE" w:bidi="sw_KE"/>
        </w:rPr>
        <w:t>Kujaza Mapengo</w:t>
      </w:r>
    </w:p>
    <w:p>
      <w:pPr/>
      <w:r>
        <w:rPr>
          <w:lang w:val="sw_KE" w:bidi="sw_KE"/>
        </w:rPr>
      </w:r>
      <w:r>
        <w:rPr>
          <w:lang w:val="sw_KE" w:bidi="sw_KE"/>
        </w:rPr>
        <w:t>Sikiliza toleo la sauti ya Kutoka 18:1–12 katika tafsiri iliyo rahisi zaidi kueleweka.</w:t>
      </w:r>
    </w:p>
    <w:p>
      <w:pPr/>
      <w:r>
        <w:rPr>
          <w:lang w:val="sw_KE" w:bidi="sw_KE"/>
        </w:rPr>
      </w:r>
      <w:r>
        <w:rPr>
          <w:lang w:val="sw_KE" w:bidi="sw_KE"/>
        </w:rPr>
        <w:t>Katika hatua hii, kikundi hicho kitajadili maneno muhimu na istilahi zilizomo katika fungu hili.</w:t>
      </w:r>
    </w:p>
    <w:p>
      <w:pPr/>
      <w:r>
        <w:rPr>
          <w:lang w:val="sw_KE" w:bidi="sw_KE"/>
        </w:rPr>
      </w:r>
      <w:r>
        <w:rPr>
          <w:lang w:val="sw_KE" w:bidi="sw_KE"/>
        </w:rPr>
        <w:t>Hadithi hii inawakutanisha tena Musa na mkewe, watoto wake, na baba mkwe wake, Yethro.</w:t>
      </w:r>
    </w:p>
    <w:p>
      <w:pPr/>
      <w:r>
        <w:rPr>
          <w:lang w:val="sw_KE" w:bidi="sw_KE"/>
        </w:rPr>
      </w:r>
      <w:r>
        <w:rPr>
          <w:lang w:val="sw_KE" w:bidi="sw_KE"/>
        </w:rPr>
        <w:t xml:space="preserve">Hadithi inaanza na Yethro kutambulishwa tena. Yethro ni baba mkwe wa Musa, au baba wa mke wa Musa, Sipora. Yethro alikuwa Mmidiani. Katika hadithi hii, Yethro alimwabudu mungu mmoja na alikuwa </w:t>
      </w:r>
      <w:r>
        <w:rPr>
          <w:b/>
          <w:lang w:val="sw_KE" w:bidi="sw_KE"/>
        </w:rPr>
        <w:t>kuhani</w:t>
      </w:r>
      <w:r>
        <w:rPr>
          <w:lang w:val="sw_KE" w:bidi="sw_KE"/>
        </w:rPr>
        <w:t xml:space="preserve">, ikimaanisha kiongozi wa kidini wa Wamidiani. Tafadhali kumbuka kwamba Yethro hakuwa kuhani kwa Yahweh. Kabla ya kifungu hiki, si wazi kama Yethro alimjua Yahweh kikamilifu au kama Yethro alijua kidogo tu kuhusu Yahweh. Kabla ya kifungu hiki, huenda Yethro alikuwa hamjui Yahweh hata kidogo. Tafsiri kuhani kwa njia sawa na uliyofanya hapo awali, na kwa maelezo zaidi kuhusu </w:t>
      </w:r>
      <w:r>
        <w:rPr>
          <w:lang w:val="sw_KE" w:bidi="sw_KE"/>
        </w:rPr>
        <w:t>kuhani</w:t>
      </w:r>
      <w:r>
        <w:rPr>
          <w:lang w:val="sw_KE" w:bidi="sw_KE"/>
        </w:rPr>
        <w:t>, rejelea Faharasa Kuu.</w:t>
      </w:r>
    </w:p>
    <w:p>
      <w:pPr/>
      <w:r>
        <w:rPr>
          <w:lang w:val="sw_KE" w:bidi="sw_KE"/>
        </w:rPr>
      </w:r>
      <w:r>
        <w:rPr>
          <w:lang w:val="sw_KE" w:bidi="sw_KE"/>
        </w:rPr>
        <w:t xml:space="preserve">Katika kifungu hiki, mwandishi kwa makini anachagua majina mawili ili kuelezea Mungu wa </w:t>
      </w:r>
      <w:r>
        <w:rPr>
          <w:lang w:val="sw_KE" w:bidi="sw_KE"/>
        </w:rPr>
        <w:t>Waisraeli</w:t>
      </w:r>
      <w:r>
        <w:rPr>
          <w:lang w:val="sw_KE" w:bidi="sw_KE"/>
        </w:rPr>
        <w:t xml:space="preserve">. Alitumia jina la jumla kwa </w:t>
      </w:r>
      <w:r>
        <w:rPr>
          <w:b/>
          <w:lang w:val="sw_KE" w:bidi="sw_KE"/>
        </w:rPr>
        <w:t>Mungu</w:t>
      </w:r>
      <w:r>
        <w:rPr>
          <w:lang w:val="sw_KE" w:bidi="sw_KE"/>
        </w:rPr>
        <w:t xml:space="preserve"> na jina la kibinafsi la Mungu </w:t>
      </w:r>
      <w:r>
        <w:rPr>
          <w:b/>
          <w:lang w:val="sw_KE" w:bidi="sw_KE"/>
        </w:rPr>
        <w:t>Yahweh</w:t>
      </w:r>
      <w:r>
        <w:rPr>
          <w:lang w:val="sw_KE" w:bidi="sw_KE"/>
        </w:rPr>
        <w:t xml:space="preserve">. Jina la kawaida la Mungu linaonyesha kuwa Mungu ana uhusiano na ulimwengu kwa sababu aliuumba. Jina la Yahweh linaonyesha kuwa Mungu ana uhusiano wa kibinafsi, wa faragha, na wenye nguvu na watu wake. </w:t>
      </w:r>
      <w:r>
        <w:rPr>
          <w:lang w:val="sw_KE" w:bidi="sw_KE"/>
        </w:rPr>
        <w:t>Mungu</w:t>
      </w:r>
      <w:r>
        <w:rPr>
          <w:lang w:val="sw_KE" w:bidi="sw_KE"/>
        </w:rPr>
        <w:t xml:space="preserve"> na </w:t>
      </w:r>
      <w:r>
        <w:rPr>
          <w:lang w:val="sw_KE" w:bidi="sw_KE"/>
        </w:rPr>
        <w:t>Yahweh</w:t>
      </w:r>
      <w:r>
        <w:rPr>
          <w:lang w:val="sw_KE" w:bidi="sw_KE"/>
        </w:rPr>
        <w:t xml:space="preserve"> wako katika Faharasa Kuu. Tumia maneno yale uliyotumia katika vifungu vya awali kwa vyeo au majina haya ya Mungu.</w:t>
      </w:r>
    </w:p>
    <w:p>
      <w:pPr/>
      <w:r>
        <w:rPr>
          <w:lang w:val="sw_KE" w:bidi="sw_KE"/>
        </w:rPr>
      </w:r>
      <w:r>
        <w:rPr>
          <w:lang w:val="sw_KE" w:bidi="sw_KE"/>
        </w:rPr>
        <w:t>Mwana</w:t>
      </w:r>
      <w:r>
        <w:rPr>
          <w:lang w:val="sw_KE" w:bidi="sw_KE"/>
        </w:rPr>
        <w:t xml:space="preserve"> wa kwanza wa Musa alikuwa </w:t>
      </w:r>
      <w:r>
        <w:rPr>
          <w:b/>
          <w:lang w:val="sw_KE" w:bidi="sw_KE"/>
        </w:rPr>
        <w:t>Gershoni</w:t>
      </w:r>
      <w:r>
        <w:rPr>
          <w:lang w:val="sw_KE" w:bidi="sw_KE"/>
        </w:rPr>
        <w:t xml:space="preserve">, jina linalomaanisha mgeni, msafiri, au mtu anayeishi mahali kwa muda. Musa alimwita mwana wake wa pili Eliezer. </w:t>
      </w:r>
      <w:r>
        <w:rPr>
          <w:b/>
          <w:lang w:val="sw_KE" w:bidi="sw_KE"/>
        </w:rPr>
        <w:t>Eliezeri</w:t>
      </w:r>
      <w:r>
        <w:rPr>
          <w:lang w:val="sw_KE" w:bidi="sw_KE"/>
        </w:rPr>
        <w:t xml:space="preserve"> inamaanisha Musa na baba ya Musa </w:t>
      </w:r>
      <w:r>
        <w:rPr>
          <w:lang w:val="sw_KE" w:bidi="sw_KE"/>
        </w:rPr>
        <w:t>walimwabudu</w:t>
      </w:r>
      <w:r>
        <w:rPr>
          <w:lang w:val="sw_KE" w:bidi="sw_KE"/>
        </w:rPr>
        <w:t xml:space="preserve"> Mungu na Mungu alimsaidia na kumkomboa Musa kutoka </w:t>
      </w:r>
      <w:r>
        <w:rPr>
          <w:b/>
          <w:lang w:val="sw_KE" w:bidi="sw_KE"/>
        </w:rPr>
        <w:t>kwa upanga wa</w:t>
      </w:r>
      <w:r>
        <w:rPr>
          <w:lang w:val="sw_KE" w:bidi="sw_KE"/>
        </w:rPr>
        <w:t xml:space="preserve"> </w:t>
      </w:r>
      <w:r>
        <w:rPr>
          <w:lang w:val="sw_KE" w:bidi="sw_KE"/>
        </w:rPr>
        <w:t>Farao</w:t>
      </w:r>
      <w:r>
        <w:rPr>
          <w:lang w:val="sw_KE" w:bidi="sw_KE"/>
        </w:rPr>
        <w:t xml:space="preserve">. </w:t>
      </w:r>
      <w:r>
        <w:rPr>
          <w:b/>
          <w:lang w:val="sw_KE" w:bidi="sw_KE"/>
        </w:rPr>
        <w:t>Baba ya Musa</w:t>
      </w:r>
      <w:r>
        <w:rPr>
          <w:lang w:val="sw_KE" w:bidi="sw_KE"/>
        </w:rPr>
        <w:t xml:space="preserve"> katika simulizi hii inaweza kumaanisha ama baba mzazi wa Musa au mababu wote wa Waisraeli wanaorejea hadi kwa </w:t>
      </w:r>
      <w:r>
        <w:rPr>
          <w:lang w:val="sw_KE" w:bidi="sw_KE"/>
        </w:rPr>
        <w:t>Ibrahimu</w:t>
      </w:r>
      <w:r>
        <w:rPr>
          <w:lang w:val="sw_KE" w:bidi="sw_KE"/>
        </w:rPr>
        <w:t xml:space="preserve"> muda mrefu uliopita. Kuokolewa kutoka kwa upanga wa Farao kunamaanisha Mungu alimwokoa Musa kutoka kwa Farao ambaye alijaribu kumwua mapema. Katika hadithi hii, upanga ni sitiari ya nguvu kubwa kiasi kwamba mtu anaweza kumwua mtu mwingine. </w:t>
      </w:r>
      <w:r>
        <w:rPr>
          <w:b/>
          <w:lang w:val="sw_KE" w:bidi="sw_KE"/>
        </w:rPr>
        <w:t>Upanga</w:t>
      </w:r>
      <w:r>
        <w:rPr>
          <w:lang w:val="sw_KE" w:bidi="sw_KE"/>
        </w:rPr>
        <w:t xml:space="preserve"> ni upanga mrefu unaotumiwa katika vita.</w:t>
      </w:r>
    </w:p>
    <w:p>
      <w:pPr/>
      <w:r>
        <w:rPr>
          <w:lang w:val="sw_KE" w:bidi="sw_KE"/>
        </w:rPr>
      </w:r>
      <w:r>
        <w:rPr>
          <w:lang w:val="sw_KE" w:bidi="sw_KE"/>
        </w:rPr>
        <w:t xml:space="preserve">Yethro sasa anasikia kwamba Musa na Waisraeli walikuwa wamekombolewa kutoka Misri na walikuwa karibu na Midiani. Yethro anampeleka Sipora na wana wawili ili kukutana na Musa katika </w:t>
      </w:r>
      <w:r>
        <w:rPr>
          <w:lang w:val="sw_KE" w:bidi="sw_KE"/>
        </w:rPr>
        <w:t>jangwa</w:t>
      </w:r>
      <w:r>
        <w:rPr>
          <w:lang w:val="sw_KE" w:bidi="sw_KE"/>
        </w:rPr>
        <w:t xml:space="preserve">, au eneo la jangwa, lililo katika au karibu na </w:t>
      </w:r>
      <w:r>
        <w:rPr>
          <w:b/>
          <w:lang w:val="sw_KE" w:bidi="sw_KE"/>
        </w:rPr>
        <w:t>Mlima Sinai</w:t>
      </w:r>
      <w:r>
        <w:rPr>
          <w:lang w:val="sw_KE" w:bidi="sw_KE"/>
        </w:rPr>
        <w:t>. Mlima Sinai unamaanisha mlima wa Mungu na wakati mwingine unaitwa Mlima wa Mungu katika hadithi.</w:t>
      </w:r>
    </w:p>
    <w:p>
      <w:pPr/>
      <w:r>
        <w:rPr>
          <w:lang w:val="sw_KE" w:bidi="sw_KE"/>
        </w:rPr>
      </w:r>
      <w:r>
        <w:rPr>
          <w:lang w:val="sw_KE" w:bidi="sw_KE"/>
        </w:rPr>
        <w:t xml:space="preserve">Wakati Musa na Yethro waliposalimiana, Musa alimwuliza Yethro kuhusu ustawi wake, au afya yake. Musa na Yethro walitumia neno </w:t>
      </w:r>
      <w:r>
        <w:rPr>
          <w:b/>
          <w:lang w:val="sw_KE" w:bidi="sw_KE"/>
        </w:rPr>
        <w:t>shalom</w:t>
      </w:r>
      <w:r>
        <w:rPr>
          <w:lang w:val="sw_KE" w:bidi="sw_KE"/>
        </w:rPr>
        <w:t xml:space="preserve">, ambalo linamaanisha amani. Katika kifungu hiki, shalom anauliza kuhusu afya au safari ya amani ya mtu. Musa na Yethro hawakuwa wakibarikiana kwa amani, bali walikuwa wakibarikiana kwa utimilifu wa maisha, ambao unajumuisha umoja katika familia na jumuiya yao pamoja na afya njema. Ilikuwa salamu. Kwa maelezo zaidi kuhusu </w:t>
      </w:r>
      <w:r>
        <w:rPr>
          <w:lang w:val="sw_KE" w:bidi="sw_KE"/>
        </w:rPr>
        <w:t>amani</w:t>
      </w:r>
      <w:r>
        <w:rPr>
          <w:lang w:val="sw_KE" w:bidi="sw_KE"/>
        </w:rPr>
        <w:t xml:space="preserve">, angalia Faharasa Kuu. </w:t>
      </w:r>
    </w:p>
    <w:p>
      <w:pPr/>
      <w:r>
        <w:rPr>
          <w:lang w:val="sw_KE" w:bidi="sw_KE"/>
        </w:rPr>
      </w:r>
      <w:r>
        <w:rPr>
          <w:lang w:val="sw_KE" w:bidi="sw_KE"/>
        </w:rPr>
        <w:t xml:space="preserve">Yethro alisikia kuhusu Yahweh. Kwa mara ya kwanza, Yethro </w:t>
      </w:r>
      <w:r>
        <w:rPr>
          <w:b/>
          <w:lang w:val="sw_KE" w:bidi="sw_KE"/>
        </w:rPr>
        <w:t>alimbariki</w:t>
      </w:r>
      <w:r>
        <w:rPr>
          <w:lang w:val="sw_KE" w:bidi="sw_KE"/>
        </w:rPr>
        <w:t xml:space="preserve"> na </w:t>
      </w:r>
      <w:r>
        <w:rPr>
          <w:b/>
          <w:lang w:val="sw_KE" w:bidi="sw_KE"/>
        </w:rPr>
        <w:t>kumsifu</w:t>
      </w:r>
      <w:r>
        <w:rPr>
          <w:lang w:val="sw_KE" w:bidi="sw_KE"/>
        </w:rPr>
        <w:t xml:space="preserve"> Yahweh, Mungu mmoja wa kweli. Wakati mtu anambariki Mungu, mtu huyo </w:t>
      </w:r>
      <w:r>
        <w:rPr>
          <w:lang w:val="sw_KE" w:bidi="sw_KE"/>
        </w:rPr>
        <w:t>anamsifu</w:t>
      </w:r>
      <w:r>
        <w:rPr>
          <w:lang w:val="sw_KE" w:bidi="sw_KE"/>
        </w:rPr>
        <w:t xml:space="preserve">, au inamaanisha Mungu ni wa ajabu. Tafsiri baraka au sifa kwa njia sawa na uliyofanya katika vifungu vilivyotangulia, na kwa maelezo zaidi kuhusu </w:t>
      </w:r>
      <w:r>
        <w:rPr>
          <w:lang w:val="sw_KE" w:bidi="sw_KE"/>
        </w:rPr>
        <w:t>kubarikiwa</w:t>
      </w:r>
      <w:r>
        <w:rPr>
          <w:lang w:val="sw_KE" w:bidi="sw_KE"/>
        </w:rPr>
        <w:t xml:space="preserve">, rejelea Faharasa Kuu. Yethro ameshawishika kuwa Yahweh ndiye Mungu mkuu zaidi kwa sababu Musa alimweleza Yethro ukweli kuhusu jinsi Yahweh alivyowaokoa Waisraeli kutoka kwa Wamisri. Baadhi ya tafsiri zinatumia maneno ambayo yanasema Yahweh aliwaokoa Waisraeli kutoka kwa </w:t>
      </w:r>
      <w:r>
        <w:rPr>
          <w:b/>
          <w:lang w:val="sw_KE" w:bidi="sw_KE"/>
        </w:rPr>
        <w:t>mkono</w:t>
      </w:r>
      <w:r>
        <w:rPr>
          <w:lang w:val="sw_KE" w:bidi="sw_KE"/>
        </w:rPr>
        <w:t xml:space="preserve"> wa Farao, ikimaanisha nguvu au udhibiti wa Farao.</w:t>
      </w:r>
    </w:p>
    <w:p>
      <w:pPr/>
      <w:r>
        <w:rPr>
          <w:lang w:val="sw_KE" w:bidi="sw_KE"/>
        </w:rPr>
      </w:r>
      <w:r>
        <w:rPr>
          <w:lang w:val="sw_KE" w:bidi="sw_KE"/>
        </w:rPr>
        <w:t xml:space="preserve">Kisha, Yethro anaamua kumheshimu Mungu Muumba pamoja na Musa na familia yake. Yethro alileta mnyama ili kuchomwa mzima kwa ajili ya </w:t>
      </w:r>
      <w:r>
        <w:rPr>
          <w:b/>
          <w:lang w:val="sw_KE" w:bidi="sw_KE"/>
        </w:rPr>
        <w:t>dhabihu</w:t>
      </w:r>
      <w:r>
        <w:rPr>
          <w:lang w:val="sw_KE" w:bidi="sw_KE"/>
        </w:rPr>
        <w:t xml:space="preserve">. Tumia neno lile lile kwa dhabihu ulilotumia katika simulizi zilizopita. Kwa maelezo zaidi kuhusu </w:t>
      </w:r>
      <w:r>
        <w:rPr>
          <w:lang w:val="sw_KE" w:bidi="sw_KE"/>
        </w:rPr>
        <w:t>dhabihu</w:t>
      </w:r>
      <w:r>
        <w:rPr>
          <w:lang w:val="sw_KE" w:bidi="sw_KE"/>
        </w:rPr>
        <w:t xml:space="preserve">, rejelea Faharasa Kuu. Kaka yake Musa, Haruni, na </w:t>
      </w:r>
      <w:r>
        <w:rPr>
          <w:lang w:val="sw_KE" w:bidi="sw_KE"/>
        </w:rPr>
        <w:t>wazee</w:t>
      </w:r>
      <w:r>
        <w:rPr>
          <w:lang w:val="sw_KE" w:bidi="sw_KE"/>
        </w:rPr>
        <w:t xml:space="preserve"> wengine wa Waisraeli walishiriki katika shukrani kwa Mungu mbele ya Mungu. Haruni, wazee wa Waisraeli, Musa, na Yethro waliabudu na kula chakula maalum pamoja mbele ya Mungu. </w:t>
      </w:r>
      <w:r>
        <w:rPr>
          <w:b/>
          <w:lang w:val="sw_KE" w:bidi="sw_KE"/>
        </w:rPr>
        <w:t>Mkate au chakula</w:t>
      </w:r>
      <w:r>
        <w:rPr>
          <w:lang w:val="sw_KE" w:bidi="sw_KE"/>
        </w:rPr>
        <w:t xml:space="preserve"> katika simulizi hii inamaanisha chakula cha jumuiya ya heshima ya shukrani kwa Mungu. Chakula kingejumuisha nyama kutoka kwa dhabihu, pengine mkate halisi, na labda chakula kingine cha dhabihu. </w:t>
      </w:r>
      <w:r>
        <w:rPr>
          <w:b/>
          <w:lang w:val="sw_KE" w:bidi="sw_KE"/>
        </w:rPr>
        <w:t>Mbele ya Mungu</w:t>
      </w:r>
      <w:r>
        <w:rPr>
          <w:lang w:val="sw_KE" w:bidi="sw_KE"/>
        </w:rPr>
        <w:t xml:space="preserve"> inamaanisha kumkabili Mungu, au katika uwepo wa Mungu. Kwa hivyo, chakula hicho kilikuwa dhahiri uzoefu wa ibada ambapo wanaume walimheshimu Mungu na kumshirikisha.</w:t>
      </w:r>
      <w:r>
        <w:rPr>
          <w:lang w:val="sw_KE" w:bidi="sw_KE"/>
        </w:rPr>
      </w:r>
    </w:p>
    <w:p>
      <w:pPr>
        <w:pStyle w:val="Heading3"/>
      </w:pPr>
      <w:r>
        <w:rPr>
          <w:lang w:val="sw_KE" w:bidi="sw_KE"/>
        </w:rPr>
        <w:t>Kunena Neno</w:t>
      </w:r>
    </w:p>
    <w:p>
      <w:pPr/>
      <w:r>
        <w:rPr>
          <w:lang w:val="sw_KE" w:bidi="sw_KE"/>
        </w:rPr>
      </w:r>
      <w:r>
        <w:rPr>
          <w:lang w:val="sw_KE" w:bidi="sw_KE"/>
        </w:rPr>
        <w:t>Sikiliza toleo la sauti la kifungu hicho katika tafsiri iliyo rahisi zaidi kueleweka.</w:t>
      </w:r>
    </w:p>
    <w:p>
      <w:pPr/>
      <w:r>
        <w:rPr>
          <w:lang w:val="sw_KE" w:bidi="sw_KE"/>
        </w:rPr>
      </w:r>
      <w:r>
        <w:rPr>
          <w:lang w:val="sw_KE" w:bidi="sw_KE"/>
        </w:rPr>
        <w:t>Katika kipindi hiki, simulia tena kifungu hicho kama kikundi kwa lugha yenu wenyewe.</w:t>
      </w:r>
    </w:p>
    <w:p>
      <w:pPr/>
      <w:r>
        <w:rPr>
          <w:lang w:val="sw_KE" w:bidi="sw_KE"/>
        </w:rPr>
      </w:r>
      <w:r>
        <w:rPr>
          <w:lang w:val="sw_KE" w:bidi="sw_KE"/>
        </w:rPr>
        <w:t>Kwanza, kikundi chote kinapaswa kufanya mazoezi ya kusimulia kifungu hicho kwa lugha yenu wenyewe. Kumbuka kujumuisha mambo uliyoamua katika hatua za awali, kama vile mpangilio wa matukio, maneno, misemo, hisia au chochote kile mlichojadili.</w:t>
      </w:r>
    </w:p>
    <w:p>
      <w:pPr/>
      <w:r>
        <w:rPr>
          <w:lang w:val="sw_KE" w:bidi="sw_KE"/>
        </w:rPr>
      </w:r>
      <w:r>
        <w:rPr>
          <w:lang w:val="sw_KE" w:bidi="sw_KE"/>
        </w:rPr>
        <w:t>Mshiriki mmoja wa kikundi anapaswa kueleza sentensi chache za kifungu na kusitisha. Mshiriki mwingine wa kikundi anapaswa kusimulia sehemu inayofuata ya kifungu na kusitisha. Fanya hivyo mpaka kikundi kisimulie tena kifungu chote. Wanachama wa kikundi wanaweza kurekebishana katika hatua hii. Sitisha sauti hii hapa.</w:t>
      </w:r>
    </w:p>
    <w:p>
      <w:pPr/>
      <w:r>
        <w:rPr>
          <w:lang w:val="sw_KE" w:bidi="sw_KE"/>
        </w:rPr>
      </w:r>
      <w:r>
        <w:rPr>
          <w:lang w:val="sw_KE" w:bidi="sw_KE"/>
        </w:rPr>
        <w:t>Kisha, kila mshiriki wa kikundi anapaswa kusimulia kifungu chote bila kukatizwa angalau mara moja. Mwanachama wa kikundi anaweza kutumia vitu vyovyote, miondoko au ubao wao wa hadithi ili kuwasaidia kukumbuka fungu hilo la maneno. Sitisha sauti hii hapa.</w:t>
      </w:r>
    </w:p>
    <w:p>
      <w:pPr/>
      <w:r>
        <w:rPr>
          <w:lang w:val="sw_KE" w:bidi="sw_KE"/>
        </w:rPr>
      </w:r>
      <w:r>
        <w:rPr>
          <w:lang w:val="sw_KE" w:bidi="sw_KE"/>
        </w:rPr>
        <w:t>Kisha, kikundi kinaweza kuamua toleo la nani la kifungu hicho mnalolipenda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kuandaa toleo la mwisho la kifungu ambalo kila mtu anakubaliana nalo. Kila mshiriki wa kikundi anapaswa kufanya mazoezi ya kusimulia toleo hili la mwisho la kifungu.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