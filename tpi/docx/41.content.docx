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Familiarization, Internalization, Articulation (Fia)</w:t>
      </w:r>
      <w:r>
        <w:rPr>
          <w:lang w:val="png_PG" w:bidi="png_PG"/>
        </w:rPr>
      </w:r>
    </w:p>
    <w:p>
      <w:pPr/>
      <w:r>
        <w:rPr>
          <w:lang w:val="png_PG" w:bidi="png_PG"/>
        </w:rPr>
      </w:r>
      <w:r>
        <w:rPr>
          <w:b/>
          <w:lang w:val="png_PG" w:bidi="png_PG"/>
        </w:rPr>
        <w:t>Familiarization, Internalization, Articulation (FIA) Translation Guide</w:t>
      </w:r>
      <w:r>
        <w:rPr>
          <w:lang w:val="png_PG" w:bidi="png_PG"/>
        </w:rPr>
        <w:t xml:space="preserve"> © 2025 Word Collective Released under CC BY-SA 4.0 license. </w:t>
      </w:r>
      <w:r>
        <w:rPr>
          <w:lang w:val="png_PG" w:bidi="png_PG"/>
        </w:rPr>
        <w:t>Familiarization, Internalization, Articulation (FIA) Translation Guide</w:t>
      </w:r>
      <w:r>
        <w:rPr>
          <w:lang w:val="png_PG" w:bidi="png_PG"/>
        </w:rPr>
        <w:t xml:space="preserve"> has been adapted in the following languages Tok Pisin, عربي, Français, हिंदी, Bahasa Indonesia, Português, Русский, Español, Kiswahili, 简体中文 from </w:t>
      </w:r>
      <w:r>
        <w:rPr>
          <w:lang w:val="png_PG" w:bidi="png_PG"/>
        </w:rPr>
        <w:t>Familiarization, Internalization, Articulation (FIA)</w:t>
      </w:r>
      <w:r>
        <w:rPr>
          <w:lang w:val="png_PG" w:bidi="png_PG"/>
        </w:rPr>
        <w:t xml:space="preserve"> © 2025 Word Collective Released under CC BY-SA 4.0 license by Mission Mutual</w:t>
      </w:r>
      <w:r>
        <w:rPr>
          <w:lang w:val="png_PG" w:bidi="png_PG"/>
        </w:rPr>
      </w:r>
      <w:r>
        <w:rPr>
          <w:lang w:val="png_PG" w:bidi="png_PG"/>
        </w:rPr>
      </w:r>
    </w:p>
    <w:p>
      <w:pPr>
        <w:pStyle w:val="Heading1"/>
      </w:pPr>
      <w:r>
        <w:rPr>
          <w:lang w:val="png_PG" w:bidi="png_PG"/>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MRK</w:t>
      </w: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Mak 1:1–13</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3">
        <w:r>
          <w:rPr>
            <w:lang w:val="png_PG" w:bidi="png_PG"/>
          </w:rPr>
          <w:rPr>
            <w:color w:val="0000EE"/>
            <w:u w:val="single"/>
          </w:rPr>
          <w:t>Harim na putim long tingting na bel</w:t>
        </w:r>
      </w:hyperlink>
      <w:r>
        <w:rPr>
          <w:lang w:val="png_PG" w:bidi="png_PG"/>
        </w:rPr>
        <w:t xml:space="preserve"> (763 KB)</w:t>
      </w:r>
      <w:r>
        <w:rPr>
          <w:lang w:val="png_PG" w:bidi="png_PG"/>
        </w:rPr>
      </w:r>
    </w:p>
    <w:p>
      <w:pPr>
        <w:pStyle w:val="ListBullet"/>
        <w:spacing w:line="240" w:lineRule="auto"/>
        <w:ind w:left="720"/>
      </w:pPr>
      <w:r>
        <w:rPr>
          <w:lang w:val="png_PG" w:bidi="png_PG"/>
        </w:rPr>
      </w:r>
      <w:hyperlink r:id="rId14">
        <w:r>
          <w:rPr>
            <w:lang w:val="png_PG" w:bidi="png_PG"/>
          </w:rPr>
          <w:rPr>
            <w:color w:val="0000EE"/>
            <w:u w:val="single"/>
          </w:rPr>
          <w:t>Save long taim na ples we stori i kamap long en</w:t>
        </w:r>
      </w:hyperlink>
      <w:r>
        <w:rPr>
          <w:lang w:val="png_PG" w:bidi="png_PG"/>
        </w:rPr>
        <w:t xml:space="preserve"> (6.0 MB)</w:t>
      </w:r>
      <w:r>
        <w:rPr>
          <w:lang w:val="png_PG" w:bidi="png_PG"/>
        </w:rPr>
      </w:r>
    </w:p>
    <w:p>
      <w:pPr>
        <w:pStyle w:val="ListBullet"/>
        <w:spacing w:line="240" w:lineRule="auto"/>
        <w:ind w:left="720"/>
      </w:pPr>
      <w:r>
        <w:rPr>
          <w:lang w:val="png_PG" w:bidi="png_PG"/>
        </w:rPr>
      </w:r>
      <w:hyperlink r:id="rId15">
        <w:r>
          <w:rPr>
            <w:lang w:val="png_PG" w:bidi="png_PG"/>
          </w:rPr>
          <w:rPr>
            <w:color w:val="0000EE"/>
            <w:u w:val="single"/>
          </w:rPr>
          <w:t>Save gut long wanwan Hap bilong Stori</w:t>
        </w:r>
      </w:hyperlink>
      <w:r>
        <w:rPr>
          <w:lang w:val="png_PG" w:bidi="png_PG"/>
        </w:rPr>
        <w:t xml:space="preserve"> (1.7 MB)</w:t>
      </w:r>
      <w:r>
        <w:rPr>
          <w:lang w:val="png_PG" w:bidi="png_PG"/>
        </w:rPr>
      </w:r>
    </w:p>
    <w:p>
      <w:pPr>
        <w:pStyle w:val="ListBullet"/>
        <w:spacing w:line="240" w:lineRule="auto"/>
        <w:ind w:left="720"/>
      </w:pPr>
      <w:r>
        <w:rPr>
          <w:lang w:val="png_PG" w:bidi="png_PG"/>
        </w:rPr>
      </w:r>
      <w:hyperlink r:id="rId16">
        <w:r>
          <w:rPr>
            <w:lang w:val="png_PG" w:bidi="png_PG"/>
          </w:rPr>
          <w:rPr>
            <w:color w:val="0000EE"/>
            <w:u w:val="single"/>
          </w:rPr>
          <w:t>Putim yu yet insait long stori</w:t>
        </w:r>
      </w:hyperlink>
      <w:r>
        <w:rPr>
          <w:lang w:val="png_PG" w:bidi="png_PG"/>
        </w:rPr>
        <w:t xml:space="preserve"> (3.3 MB)</w:t>
      </w:r>
      <w:r>
        <w:rPr>
          <w:lang w:val="png_PG" w:bidi="png_PG"/>
        </w:rPr>
      </w:r>
    </w:p>
    <w:p>
      <w:pPr>
        <w:pStyle w:val="ListBullet"/>
        <w:spacing w:line="240" w:lineRule="auto"/>
        <w:ind w:left="720"/>
      </w:pPr>
      <w:r>
        <w:rPr>
          <w:lang w:val="png_PG" w:bidi="png_PG"/>
        </w:rPr>
      </w:r>
      <w:hyperlink r:id="rId17">
        <w:r>
          <w:rPr>
            <w:lang w:val="png_PG" w:bidi="png_PG"/>
          </w:rPr>
          <w:rPr>
            <w:color w:val="0000EE"/>
            <w:u w:val="single"/>
          </w:rPr>
          <w:t>Save gut long ol samting we i no klia</w:t>
        </w:r>
      </w:hyperlink>
      <w:r>
        <w:rPr>
          <w:lang w:val="png_PG" w:bidi="png_PG"/>
        </w:rPr>
        <w:t xml:space="preserve"> (9.1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1:1–13</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1:1–13 na putim dispela stori i go insait long tingting na bel bilong yupela.</w:t>
      </w:r>
    </w:p>
    <w:p>
      <w:pPr/>
      <w:r>
        <w:rPr>
          <w:lang w:val="png_PG" w:bidi="png_PG"/>
        </w:rPr>
      </w:r>
      <w:r>
        <w:rPr>
          <w:lang w:val="png_PG" w:bidi="png_PG"/>
        </w:rPr>
        <w:t>Harim wanpela odio vesen bilong Mak 1:1–13 tripela taim. Harim tripela kain trenslesen, sapos yupela i ken.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Jisas?</w:t>
      </w:r>
    </w:p>
    <w:p>
      <w:pPr>
        <w:pStyle w:val="ListBullet"/>
        <w:spacing w:line="240" w:lineRule="auto"/>
        <w:ind w:left="720"/>
      </w:pPr>
      <w:r>
        <w:rPr>
          <w:lang w:val="png_PG" w:bidi="png_PG"/>
        </w:rPr>
      </w:r>
      <w:r>
        <w:rPr>
          <w:lang w:val="png_PG" w:bidi="png_PG"/>
        </w:rPr>
        <w:t xml:space="preserve">Dispela stori i tokim yumi wanem samting long ol manmeri? </w:t>
      </w:r>
    </w:p>
    <w:p>
      <w:pPr>
        <w:pStyle w:val="ListBullet"/>
        <w:spacing w:line="240" w:lineRule="auto"/>
        <w:ind w:left="720"/>
      </w:pPr>
      <w:r>
        <w:rPr>
          <w:lang w:val="png_PG" w:bidi="png_PG"/>
        </w:rPr>
      </w:r>
      <w:r>
        <w:rPr>
          <w:lang w:val="png_PG" w:bidi="png_PG"/>
        </w:rPr>
        <w:t>Dispela stori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Yu ting husat lain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vesen bilong Mak 1:1–13 we i isi tru andasten.</w:t>
      </w:r>
    </w:p>
    <w:p>
      <w:pPr/>
      <w:r>
        <w:rPr>
          <w:lang w:val="png_PG" w:bidi="png_PG"/>
        </w:rPr>
      </w:r>
      <w:r>
        <w:rPr>
          <w:lang w:val="png_PG" w:bidi="png_PG"/>
        </w:rPr>
        <w:t>Dispela buk bilong Mak em i statim stori bilong gut nius o gospel bilong Jisas, "Pikinini Bilong God" na em i statim stori bilong taim bilong em insait long ministri o wok bilong autim tok.</w:t>
      </w:r>
    </w:p>
    <w:p>
      <w:pPr/>
      <w:r>
        <w:rPr>
          <w:lang w:val="png_PG" w:bidi="png_PG"/>
        </w:rPr>
      </w:r>
      <w:r>
        <w:rPr>
          <w:lang w:val="png_PG" w:bidi="png_PG"/>
        </w:rPr>
        <w:t>Mak i tokim yumi olsem Jon bai redim rot bilong Jisas. Na bihain, Mak i tokim yumi olsem Jisas em i Pikinini Bilong God. Stori bilong Jisas, olsem Pikinini Bilong God em i bikpela as tingting bilong dispela buk. God i soim yumi olsem dispela em i tru taim em i toktim yumi olsem Jisas em i pikinini bilong Em na Em i laikim na i wanbel long Jisas. Narapela bikpela tingting insait long Mak, we yumi stat long lukim long hia, em God na Satan i bin pait. Bihain stret long Jisas i baptais, Jisas i tok pait wantaim Satan.</w:t>
      </w:r>
    </w:p>
    <w:p>
      <w:pPr/>
      <w:r>
        <w:rPr>
          <w:lang w:val="png_PG" w:bidi="png_PG"/>
        </w:rPr>
      </w:r>
      <w:r>
        <w:rPr>
          <w:lang w:val="png_PG" w:bidi="png_PG"/>
        </w:rPr>
        <w:t>Dispela stori em i kamap long ples nating arere long Wara Jordan. Em i impoten olsem stori i kamap long ples nating we i nogat man bikos em i soim olsem God i bin mekim olgeta samting we ol profet i tok long Olpela Testament i kamap tru. Wara Jordan, longpela bilong en em i klostu 320 kilomita. Planti taim, namel bilong en em i save op olsem 30 na dip bilong en em i save go daun 3 mita. Em i isi long ol manmeri long krosim em.</w:t>
      </w:r>
    </w:p>
    <w:p>
      <w:pPr/>
      <w:r>
        <w:rPr>
          <w:lang w:val="png_PG" w:bidi="png_PG"/>
        </w:rPr>
      </w:r>
      <w:r>
        <w:rPr>
          <w:lang w:val="png_PG" w:bidi="png_PG"/>
        </w:rPr>
        <w:t>Stop hia na bung olsem wanpela grup na lukluk long wanpela piksa na mep bilong Wara Jordan. Presim pos baten long stopim odio long hia.</w:t>
      </w:r>
    </w:p>
    <w:p>
      <w:pPr/>
      <w:r>
        <w:rPr>
          <w:lang w:val="png_PG" w:bidi="png_PG"/>
        </w:rPr>
      </w:r>
      <w:r>
        <w:rPr>
          <w:lang w:val="png_PG" w:bidi="png_PG"/>
        </w:rPr>
        <w:t>Mak i mekim yumi tingim wanem samting projet Asaia i bin tok long taim bipo. Wanpela profet em i wanpela man husat i save kisim tok i kam long God na givim dispela tok i go long ol manmeri. Wanem samting Aisaia i tok em ol i rekodim insait long wanpela buk we ol Ju o Juda manmeri i save gut long en. Aisaia i tokim yumi long harim singaut we i tokim yumi olsem wanpela man bai mekim rot long ples nating bai God i kam long yumi. Narapela profet Malakai i tokim yumi olsem wanpela man bilong karim tok bai redim rot, na God bai kam bek long tempel bilong Em, o ples lotu bilong Em. Mak i tokim yumi gen long ol dispela tok bilong ol profet na i soim yumi olsem Jon em i mas we i karim tok bilong redim rot bilong Jisas. Jisas em i rot i go bek long God. Mak i soim yumi olsem Jisas em i God. Insait long buk bilong Mak, ol manmeri i wok long traim long painimaut husat em i Jisas, tasol yumi harim hariap stret olsem Jisas em i Man We God I Makim, o Man We God I Promis Long Kisim Bek Yumi, em i Pikinini Bilong God.</w:t>
      </w:r>
    </w:p>
    <w:p>
      <w:pPr/>
      <w:r>
        <w:rPr>
          <w:lang w:val="png_PG" w:bidi="png_PG"/>
        </w:rPr>
      </w:r>
      <w:r>
        <w:rPr>
          <w:lang w:val="png_PG" w:bidi="png_PG"/>
        </w:rPr>
        <w:t>Jon i save stap long ples nating we i nogat man na save kam autim tok long ol manmeri, wankain olsem ol profet bilong taim bipo i bin mekim, na em i save tokim ol manmeri long lusim ol pasin nogut na kam long God. Jon i luk olsem dispela man bilong karim tok we ol profet i bin tok long en-em i save stap long ples nating, em i save werim klos olsem we ol profet i tok dispela man bilong karim tok bai werim, na em i tokim ol manmeri long redi long God i kam. Jon i werim ol klos we ol i wokim long gras bilong kamel, wanpela animal we i save stap long ples nating. Jon i save kaikai ol traipela grasopa na wail hani. Dispela em ol samting we em i ken painim insait long ples nating. Em i baptaisim ol manmeri taim em i putim ol insait long wara-dispela em wanpela pasin kastom bilong ol Ju o Juda lain we i soim olsem ol manmeri i wok long lusim ol olpela pasin bilong ol na statim wanpela nupela laip. Insait long nupela laip ol bai stop long sakim tok bilong God o mekim sin, ol bai bihainim God, na God bai fogivim ol sin bilong ol. Taim God i fogivim wanpela man o meri, em i mekim disisen long noken panisim o bekim bek pen we dispela man o meri i mekim sin i agensim Em i inap long kisim. Em i kenselim o stopim rong bilong ol na i no save holim dispela rong agensim ol. Jon i tokim ol manmeri tu olsem wanpela man we i gat moa pawa na i moa impoten bai i kam. Jon i tok olsem dispela man em bai moa impoten long em yet. Jon i nogat nem na namba inap long em i brukim skru na rausim sendel bilong dispela man. Planti taim wanpela wokboi i save helpim masta o bos bilong em long rausim sendel na putim klos. Tasol Jon i nogat inap nem na namba long stap olsem wokboi bilong dispela man.</w:t>
      </w:r>
    </w:p>
    <w:p>
      <w:pPr/>
      <w:r>
        <w:rPr>
          <w:lang w:val="png_PG" w:bidi="png_PG"/>
        </w:rPr>
      </w:r>
      <w:r>
        <w:rPr>
          <w:lang w:val="png_PG" w:bidi="png_PG"/>
        </w:rPr>
        <w:t>Stop long hia na soim trenslesen tim wanpela foto bilong ol sendel. Presim pos baten long stopim odio long hia.</w:t>
      </w:r>
    </w:p>
    <w:p>
      <w:pPr/>
      <w:r>
        <w:rPr>
          <w:lang w:val="png_PG" w:bidi="png_PG"/>
        </w:rPr>
      </w:r>
      <w:r>
        <w:rPr>
          <w:lang w:val="png_PG" w:bidi="png_PG"/>
        </w:rPr>
        <w:t>Dispela man em bai kam na baptaisim ol manmeri wantaim Holi Spirit. Jon bai baptaisim ol manmeri wantaim wara, tasol long kisim baptais wantaim Holi Spirit i min olsem God i putim Spirit bilong God insait long bel na tingting bilong yu. Sampela ol profet (kain olsem Aisaia, Isikel, na Joel) insait long Olpela Testamen i bin toktok long God i kapsaitim Spirit bilong em long ol manmeri, olsem na ol manmeri i wok long wetim dispela taim long kamap. Jon i wok long tokim ol-dispela taim em i kamap nau!</w:t>
      </w:r>
    </w:p>
    <w:p>
      <w:pPr/>
      <w:r>
        <w:rPr>
          <w:lang w:val="png_PG" w:bidi="png_PG"/>
        </w:rPr>
      </w:r>
      <w:r>
        <w:rPr>
          <w:lang w:val="png_PG" w:bidi="png_PG"/>
        </w:rPr>
        <w:t>Mak i tokim yumi olsem Jisas i kam long ples Nasaret long Galili na Jon i baptaisim em. Nasaret em i bin wanpela taun long rijen bilong Galili, we Jisas i bin stap na kamap bikpela long en. Jon i baptaisim Jisas, tasol Jisas i no nidim God long fogivim em, bikos Jisas i no bin mekim wanpela rong. Tasol Jisas i statim nupela laip long wanpela kain we-em i statim tru tru wok ministri o wok tisa bilong em. Dispela pasin bilong baptaim em i wanpela impoten step long soim mipela olsem God i salim em o i makim em long mekim dispela wok. Mak i save laik long yusim ol sotpela sentens na eksen we i kamap kwiktaim long tokim mipela long ol stori bilong em, na yumi lukim dispela long hia. Wantu tasol bihain long Jisas i kam autsait long wara, heven, dispela em narapela we bilong toktok long skai, em i op na Holi Spirit i kam daun long Jisas olsem wanpela balus pisin. Dispela em i min olsem Holi Spirit i kam olsem wanpela balus pisin, o Holi Spirit i kam daun long wankain we olsem wanpela balus pisin i save kam daun. Ating heven i op long soim yumi olsem God i kam klostu gen long yumi, bihain long planti handret yia bilong em i no toktok long ol profet bilong bipo taim. Wanpela vois i kam long heven, ples we God i save stap, na i toktok. Jisas tasol i harim vois i kam long heven. Mak i no tokim mipela dispela vois em i bilong husat, tasol yumi save olsem em vois bilong God. Nogat lain i save yet long Jisas em i husat, tasol Jisas i harim God i toktok long em. Dispela vois i tok olsem God i laikim em na i wanbel long em. Mak i soim yumi olsem Jisas em i Pikinini Bilong God na ol manmeri i mas putim yau na harim em.</w:t>
      </w:r>
    </w:p>
    <w:p>
      <w:pPr/>
      <w:r>
        <w:rPr>
          <w:lang w:val="png_PG" w:bidi="png_PG"/>
        </w:rPr>
      </w:r>
      <w:r>
        <w:rPr>
          <w:lang w:val="png_PG" w:bidi="png_PG"/>
        </w:rPr>
        <w:t>Stop long hia na toktok long dispela kwesten olsem wanpela grup: Wanem kain ol seremoni o pasin em kalsa bilong yu i gat long soim olsem wanpela man o meri i statim wanpela nupela laip o wanpela impoten wok? Long wanem kain we ol dispela seremoni i wankain o i narakain long pasin bilong baptais? Presim pos baten long stopim odio long hia.</w:t>
      </w:r>
    </w:p>
    <w:p>
      <w:pPr/>
      <w:r>
        <w:rPr>
          <w:lang w:val="png_PG" w:bidi="png_PG"/>
        </w:rPr>
      </w:r>
      <w:r>
        <w:rPr>
          <w:lang w:val="png_PG" w:bidi="png_PG"/>
        </w:rPr>
        <w:t>Holi Spirit i wantu tasol salim Jisas i go long ples nating bikos i gat samting Jisas i mas mekim long ples nating we i no gat man. Dispela em i bin wanpela ples drai we nogat lain i save stap long en, tasol i gat wel abus i save stap na wanwan samting tasol i save gro i stap. I gat wanpela klia mining na as tingting insait long dispela wod we ol lain i yusim long "salim" Jisas i go aut. Dispela em i wanpela spesel wok we God i gat long em. Jisas i stap 40 de insait long ples nating olsem Moses i bin mekim long maunten, olsem Ilaija i bin mekim taim em i go long maunten, na wankain olsem Israel i stap 40 yia long ples nating. Satan i traim Jisas long ol dispela 40 de. Satan em i lida bilong ol spirit nogut. Em i birua o enemi bilong God. Ol enjel i bin stap wantaim Jisas long lukautim em na givim em wanem samting em i nidim. Ol enjel em ol spirit husat i save mekim wok bilong God. Mak i no tokim yumi long hia sapos Jisas i win taim Satan i traim em, tasol dispela em i wanpela impoten step insait long ministri bilong Jisas.</w:t>
      </w:r>
      <w:r>
        <w:rPr>
          <w:lang w:val="png_PG" w:bidi="png_PG"/>
        </w:rPr>
      </w:r>
    </w:p>
    <w:p>
      <w:pPr>
        <w:pStyle w:val="Heading3"/>
      </w:pPr>
      <w:r>
        <w:rPr>
          <w:lang w:val="png_PG" w:bidi="png_PG"/>
        </w:rPr>
        <w:t>Painim aut dispela hap</w:t>
      </w:r>
    </w:p>
    <w:p>
      <w:pPr/>
      <w:r>
        <w:rPr>
          <w:lang w:val="png_PG" w:bidi="png_PG"/>
        </w:rPr>
      </w:r>
      <w:r>
        <w:rPr>
          <w:lang w:val="png_PG" w:bidi="png_PG"/>
        </w:rPr>
        <w:t>Harim wanpela vesen bilong Mak 1:1–13 we i isi tru andasten.</w:t>
      </w:r>
    </w:p>
    <w:p>
      <w:pPr/>
      <w:r>
        <w:rPr>
          <w:lang w:val="png_PG" w:bidi="png_PG"/>
        </w:rPr>
      </w:r>
      <w:r>
        <w:rPr>
          <w:lang w:val="png_PG" w:bidi="png_PG"/>
        </w:rPr>
        <w:t>Insait long dispela step, grup bai toktok long ol wanwan hap bilong stori, ol manmeri o samting we i stap insait long stori na ples we dispela stori i kamap long em. Orait bihain, grup bai tingim ol samting i kamap insait long dispela stori.</w:t>
      </w:r>
    </w:p>
    <w:p>
      <w:pPr/>
      <w:r>
        <w:rPr>
          <w:lang w:val="png_PG" w:bidi="png_PG"/>
        </w:rPr>
      </w:r>
      <w:r>
        <w:rPr>
          <w:lang w:val="png_PG" w:bidi="png_PG"/>
        </w:rPr>
        <w:t>Dispela stori i gat foapela hap bilong ektim.</w:t>
      </w:r>
    </w:p>
    <w:p>
      <w:pPr/>
      <w:r>
        <w:rPr>
          <w:lang w:val="png_PG" w:bidi="png_PG"/>
        </w:rPr>
      </w:r>
      <w:r>
        <w:rPr>
          <w:b/>
          <w:lang w:val="png_PG" w:bidi="png_PG"/>
        </w:rPr>
        <w:t>Nambawan hap bilong</w:t>
      </w:r>
      <w:r>
        <w:rPr>
          <w:lang w:val="png_PG" w:bidi="png_PG"/>
        </w:rPr>
        <w:t xml:space="preserve"> ektim: Mak i stat stori taim em i tokim mipela olsem dispela em i stat bilong ministri bilong Jisas. Jon em i stap long ples nating we i nogat man long Wara Jordan long inapim tok we i stap long Olpela Testamen, we Aisaia i bin tokim yumi olsem wanpela man bai kam long "redim rot bilong Bikpela i kam," em i wok long singaut na mekim rot bilong God i kam long yumi.</w:t>
      </w:r>
    </w:p>
    <w:p>
      <w:pPr/>
      <w:r>
        <w:rPr>
          <w:lang w:val="png_PG" w:bidi="png_PG"/>
        </w:rPr>
      </w:r>
      <w:r>
        <w:rPr>
          <w:b/>
          <w:lang w:val="png_PG" w:bidi="png_PG"/>
        </w:rPr>
        <w:t>Insait long namba tu</w:t>
      </w:r>
      <w:r>
        <w:rPr>
          <w:lang w:val="png_PG" w:bidi="png_PG"/>
        </w:rPr>
        <w:t xml:space="preserve"> hap bilong ektim: Jon i baptaisim ol mannmeri insait long Wara Jordan. Jon i tokim ol manmeri olsem wanpela man i kam husat i gat moa pawa long em na husat bai baptaisim ol manmeri i no long wara tasol, em bai baptaisim ol wantaim Holi Spirit.</w:t>
      </w:r>
    </w:p>
    <w:p>
      <w:pPr/>
      <w:r>
        <w:rPr>
          <w:lang w:val="png_PG" w:bidi="png_PG"/>
        </w:rPr>
      </w:r>
      <w:r>
        <w:rPr>
          <w:b/>
          <w:lang w:val="png_PG" w:bidi="png_PG"/>
        </w:rPr>
        <w:t>Insait long namba tri hap bilong ektim:</w:t>
      </w:r>
      <w:r>
        <w:rPr>
          <w:lang w:val="png_PG" w:bidi="png_PG"/>
        </w:rPr>
        <w:t xml:space="preserve"> Jisas i kam long Nasaret na i go long Galili na Jon i baptaisim Jisas. Taim Jisas i kam autsait long wara, wantu tasol heven i op na Holi Spirit i kam antap long Jisas.</w:t>
      </w:r>
    </w:p>
    <w:p>
      <w:pPr/>
      <w:r>
        <w:rPr>
          <w:lang w:val="png_PG" w:bidi="png_PG"/>
        </w:rPr>
      </w:r>
      <w:r>
        <w:rPr>
          <w:lang w:val="png_PG" w:bidi="png_PG"/>
        </w:rPr>
        <w:t>Posim odio long hia na soim grup bilong yu wanpela mep we i soim rijen bilong Galili we Nasaret na Wara Jordan i stap long en.</w:t>
      </w:r>
    </w:p>
    <w:p>
      <w:pPr/>
      <w:r>
        <w:rPr>
          <w:lang w:val="png_PG" w:bidi="png_PG"/>
        </w:rPr>
      </w:r>
      <w:r>
        <w:rPr>
          <w:b/>
          <w:lang w:val="png_PG" w:bidi="png_PG"/>
        </w:rPr>
        <w:t>Insait long namba foa hap bilong ektim:</w:t>
      </w:r>
      <w:r>
        <w:rPr>
          <w:lang w:val="png_PG" w:bidi="png_PG"/>
        </w:rPr>
        <w:t xml:space="preserve"> Bihain long Jisas i baptais, Holi Spirit i salim Jisas i go long ples nating long 40-pela de. Satan i traim Jisas. Ol ensel i stap wantaim Jisas na ol i helpim em.</w:t>
      </w:r>
    </w:p>
    <w:p>
      <w:pPr/>
      <w:r>
        <w:rPr>
          <w:lang w:val="png_PG" w:bidi="png_PG"/>
        </w:rPr>
      </w:r>
      <w:r>
        <w:rPr>
          <w:lang w:val="png_PG" w:bidi="png_PG"/>
        </w:rPr>
        <w:t>Ol manmeri i stap long dispela stori em:</w:t>
      </w:r>
    </w:p>
    <w:p>
      <w:pPr>
        <w:pStyle w:val="ListBullet"/>
        <w:spacing w:line="240" w:lineRule="auto"/>
        <w:ind w:left="720"/>
      </w:pPr>
      <w:r>
        <w:rPr>
          <w:lang w:val="png_PG" w:bidi="png_PG"/>
        </w:rPr>
      </w:r>
      <w:r>
        <w:rPr>
          <w:lang w:val="png_PG" w:bidi="png_PG"/>
        </w:rPr>
        <w:t>Jon Bilong Baptais</w:t>
      </w:r>
    </w:p>
    <w:p>
      <w:pPr>
        <w:pStyle w:val="ListBullet"/>
        <w:spacing w:line="240" w:lineRule="auto"/>
        <w:ind w:left="720"/>
      </w:pPr>
      <w:r>
        <w:rPr>
          <w:lang w:val="png_PG" w:bidi="png_PG"/>
        </w:rPr>
      </w:r>
      <w:r>
        <w:rPr>
          <w:lang w:val="png_PG" w:bidi="png_PG"/>
        </w:rPr>
        <w:t>Ol biklain manmeri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Holi Spirit</w:t>
      </w:r>
    </w:p>
    <w:p>
      <w:pPr>
        <w:pStyle w:val="ListBullet"/>
        <w:spacing w:line="240" w:lineRule="auto"/>
        <w:ind w:left="720"/>
      </w:pPr>
      <w:r>
        <w:rPr>
          <w:lang w:val="png_PG" w:bidi="png_PG"/>
        </w:rPr>
      </w:r>
      <w:r>
        <w:rPr>
          <w:lang w:val="png_PG" w:bidi="png_PG"/>
        </w:rPr>
        <w:t>God</w:t>
      </w:r>
    </w:p>
    <w:p>
      <w:pPr>
        <w:pStyle w:val="ListBullet"/>
        <w:spacing w:line="240" w:lineRule="auto"/>
        <w:ind w:left="720"/>
      </w:pPr>
      <w:r>
        <w:rPr>
          <w:lang w:val="png_PG" w:bidi="png_PG"/>
        </w:rPr>
      </w:r>
      <w:r>
        <w:rPr>
          <w:lang w:val="png_PG" w:bidi="png_PG"/>
        </w:rPr>
        <w:t>Satan</w:t>
      </w:r>
    </w:p>
    <w:p>
      <w:pPr>
        <w:pStyle w:val="ListBullet"/>
        <w:spacing w:line="240" w:lineRule="auto"/>
        <w:ind w:left="720"/>
      </w:pPr>
      <w:r>
        <w:rPr>
          <w:lang w:val="png_PG" w:bidi="png_PG"/>
        </w:rPr>
      </w:r>
      <w:r>
        <w:rPr>
          <w:lang w:val="png_PG" w:bidi="png_PG"/>
        </w:rPr>
        <w:t>Ol Enjel</w:t>
      </w:r>
    </w:p>
    <w:p>
      <w:pPr/>
      <w:r>
        <w:rPr>
          <w:lang w:val="png_PG" w:bidi="png_PG"/>
        </w:rPr>
      </w:r>
      <w:r>
        <w:rPr>
          <w:lang w:val="png_PG" w:bidi="png_PG"/>
        </w:rPr>
        <w:t>Olsem wanpela grup, tingting gut long ol dispela ol ples we stori i kamap long en.</w:t>
      </w:r>
    </w:p>
    <w:p>
      <w:pPr/>
      <w:r>
        <w:rPr>
          <w:lang w:val="png_PG" w:bidi="png_PG"/>
        </w:rPr>
      </w:r>
      <w:r>
        <w:rPr>
          <w:lang w:val="png_PG" w:bidi="png_PG"/>
        </w:rPr>
        <w:t>Dispela stori i kamap long ples nating klostu long Wara Jordan na bihain insait long narapela eria bilong ples nating we Satan i traim Jisas. Dispela ples we stori i kamap long en long ples nating em i impoten long soim yumi olsem tok profet bilong Aisaia i kamap tru. Em i bin tok wanpela vois bai singaut long ples nating.</w:t>
      </w:r>
    </w:p>
    <w:p>
      <w:pPr/>
      <w:r>
        <w:rPr>
          <w:lang w:val="png_PG" w:bidi="png_PG"/>
        </w:rPr>
      </w:r>
      <w:r>
        <w:rPr>
          <w:lang w:val="png_PG" w:bidi="png_PG"/>
        </w:rPr>
        <w:t>Stopim odio sotpela taim long hia na soim grup bilong yu wanpela piksa bilong Wara Jordan na wapela piksa bilong ples nating we i nogat man.</w:t>
      </w:r>
    </w:p>
    <w:p>
      <w:pPr/>
      <w:r>
        <w:rPr>
          <w:lang w:val="png_PG" w:bidi="png_PG"/>
        </w:rPr>
      </w:r>
      <w:r>
        <w:rPr>
          <w:lang w:val="png_PG" w:bidi="png_PG"/>
        </w:rPr>
        <w:t>Insait long namba tu hap bilong ektim em ol manmeri i bin kam long olgeta hap bilong Judea na Jerusalem. Jon i baptaisim ol. Ol i wok long tokaut long ol sin bilong ol, givim baksait long ol olpela pasin bilong ol na statim wanpela nupela pasin-pasin bilong harim na bihainim tok bilong God. Jon i wok long tokim ol manmeri olsem klostu taim, wanpela man bai kam husat bai i gat moa pawa we i winim Jon. Jon i toktok long pasin bilong rausim rop bilong sendel bilong man we i impoten moa long em yet. Ol wokboi i save mekim dispela wok bilong rausim rop bilong sendel. Jon i tok em i no impoten inap long rausim rop bilong sendel bilong dispela man husat bai i kam. Dispela impoten man bai baptaisim ol manmeri wantaim Holi Spirit. Spirit bilong God bai stap insait long bel na tingting bilong ol manmeri.</w:t>
      </w:r>
    </w:p>
    <w:p>
      <w:pPr/>
      <w:r>
        <w:rPr>
          <w:lang w:val="png_PG" w:bidi="png_PG"/>
        </w:rPr>
      </w:r>
      <w:r>
        <w:rPr>
          <w:lang w:val="png_PG" w:bidi="png_PG"/>
        </w:rPr>
        <w:t>Stopim odio sotpela taim long hia na soim grup bilong yu long wanpela mep bilong Judea na Jerusalem.</w:t>
      </w:r>
    </w:p>
    <w:p>
      <w:pPr/>
      <w:r>
        <w:rPr>
          <w:lang w:val="png_PG" w:bidi="png_PG"/>
        </w:rPr>
      </w:r>
      <w:r>
        <w:rPr>
          <w:lang w:val="png_PG" w:bidi="png_PG"/>
        </w:rPr>
        <w:t>Insait long namba tri hap bilong ektim, yumi lukim Jon i baptaisim Jisas. Em i impoten long tingim olsem maski Jisas i bin baptais, em i no nidim God long fogivim em bikos em i no bin mekim wanpela rong. Taim em i baptais, dispela em i bin stat bilong nupela laip insait long pablik wok o wok tisa na i soim yumi olsem God i makim em long dispela wok. Mak i save laik long yusim ol sotpela sentens na eksen we i kamap kwiktaim long tokim mipela long ol stori bilong em, na yumi lukim dispela long hia. Pastaim Jisas i kam autsait long wara. Orijinel tok ples i no klia sapos Jisas sapos em i kamaut olgeta long wara, o nogat. I luk olsem, Jisas i laik brukim wara na kam autsait, tasol yu mas larim dispela hap stap i no klia, bikos em i no klia insait long orijinel tok ples. Wantu tasol bihain long Jisas i kam autsait long wara, heven i bruk na i op. Dispela em i no min olsem heven o skai i bagarap, tasol em i min olsem heven na skai i wok long open. Long dispela hap we i bruk na i op, Holi Spirit i kam olsem wanpela balus pisin. Dispela em i ken min olsem Holi Spirit i tanim na kamap olsem wanpela balus pisin, o Holi Spirit i kam daun olsem wanpela balus pisin i save kam daun. Em i gutpela long larim dispela trenslesen i stap olsem i no klia bikos orijinel tok ples i no klia tu long dispela. Jisas i harim wanpela vois i tok olsem, "Yu pikinini man bilong mi. Mi laikim yu. Mi amamas long yu." Maski yumi save olsem dispela em i vois bilong God, tok we ol i bin raitim i no kolim nem. Yu ken tok olsem, "Jisas i bin harim wanpela saun olsem wanpela vois." I luk olsem Jisas em i wanpela man tasol husat i bin harim dispela vois.</w:t>
      </w:r>
    </w:p>
    <w:p>
      <w:pPr/>
      <w:r>
        <w:rPr>
          <w:lang w:val="png_PG" w:bidi="png_PG"/>
        </w:rPr>
      </w:r>
      <w:r>
        <w:rPr>
          <w:lang w:val="png_PG" w:bidi="png_PG"/>
        </w:rPr>
        <w:t>Wantu tasol bihain long Jisas i baptais, Holi Spirit i kisim Jisas i go long ples nating we em i stap 40 de. Em i tru olsem Holi Spirit i salim Jisas, tasol dispela i no min Holi Spirit i fosim Jisas long go long hap. Jisas em yet bai save pinis olsem dispela em i wanpela spesel wok God i gat long em na i impoten step insait long ministri bilong em.</w:t>
      </w:r>
    </w:p>
    <w:p>
      <w:pPr/>
      <w:r>
        <w:rPr>
          <w:lang w:val="png_PG" w:bidi="png_PG"/>
        </w:rPr>
      </w:r>
      <w:r>
        <w:rPr>
          <w:lang w:val="png_PG" w:bidi="png_PG"/>
        </w:rPr>
        <w:t>Dispela ples natng em i wanpela ples we i olsem wanpela ples drai we ol wail animal i save stap na nogat manmeri i save stap long hap. Wanwan bus na gras samting i save gro long dispela ples drai nating we i nogat man. Taim Jisas i stap long ples nating we i nogat man, Satan i traim Jisas. Pasin bilong traim em i wanpela test we i givim o manmeri sans long mekim pasin nogut na sin agensim God. Mak i no tokim yumi long hau Satan i traim Jisas. Em i tokim yumi olsem ol enjel i stap wantaim Jisas na helpim em. Mak i no tokim yumi long wanem ol we ol enjel i helpim Jisas.</w:t>
      </w:r>
    </w:p>
    <w:p>
      <w:pPr/>
      <w:r>
        <w:rPr>
          <w:lang w:val="png_PG" w:bidi="png_PG"/>
        </w:rPr>
      </w:r>
      <w:r>
        <w:rPr>
          <w:lang w:val="png_PG" w:bidi="png_PG"/>
        </w:rPr>
        <w:t>Nau, grup i mas mekim stori bod, dro, o yusim ol samting long tingting long dispela hap bilong stori na putim ol eksen i go insait long em.</w:t>
      </w:r>
      <w:r>
        <w:rPr>
          <w:lang w:val="png_PG" w:bidi="png_PG"/>
        </w:rPr>
      </w:r>
    </w:p>
    <w:p>
      <w:pPr>
        <w:pStyle w:val="Heading3"/>
      </w:pPr>
      <w:r>
        <w:rPr>
          <w:lang w:val="png_PG" w:bidi="png_PG"/>
        </w:rPr>
        <w:t>Ektim aut dispela Tok</w:t>
      </w:r>
    </w:p>
    <w:p>
      <w:pPr/>
      <w:r>
        <w:rPr>
          <w:lang w:val="png_PG" w:bidi="png_PG"/>
        </w:rPr>
      </w:r>
      <w:r>
        <w:rPr>
          <w:lang w:val="png_PG" w:bidi="png_PG"/>
        </w:rPr>
        <w:t>Harim wanpela vesen bilong Mak 1:1–13 we i isi tru andasten.</w:t>
      </w:r>
    </w:p>
    <w:p>
      <w:pPr/>
      <w:r>
        <w:rPr>
          <w:lang w:val="png_PG" w:bidi="png_PG"/>
        </w:rPr>
      </w:r>
      <w:r>
        <w:rPr>
          <w:lang w:val="png_PG" w:bidi="png_PG"/>
        </w:rPr>
        <w:t>Long dispela step, grup bai ektim dispela stori.</w:t>
      </w:r>
    </w:p>
    <w:p>
      <w:pPr/>
      <w:r>
        <w:rPr>
          <w:lang w:val="png_PG" w:bidi="png_PG"/>
        </w:rPr>
      </w:r>
      <w:r>
        <w:rPr>
          <w:lang w:val="png_PG" w:bidi="png_PG"/>
        </w:rPr>
        <w:t>Dispela stori i gat 4-pela hap bilong ektim.</w:t>
      </w:r>
    </w:p>
    <w:p>
      <w:pPr/>
      <w:r>
        <w:rPr>
          <w:lang w:val="png_PG" w:bidi="png_PG"/>
        </w:rPr>
      </w:r>
      <w:r>
        <w:rPr>
          <w:lang w:val="png_PG" w:bidi="png_PG"/>
        </w:rPr>
        <w:t>Ol manmeri i stap long dispela stori em:</w:t>
      </w:r>
    </w:p>
    <w:p>
      <w:pPr>
        <w:pStyle w:val="ListBullet"/>
        <w:spacing w:line="240" w:lineRule="auto"/>
        <w:ind w:left="720"/>
      </w:pPr>
      <w:r>
        <w:rPr>
          <w:lang w:val="png_PG" w:bidi="png_PG"/>
        </w:rPr>
      </w:r>
      <w:r>
        <w:rPr>
          <w:lang w:val="png_PG" w:bidi="png_PG"/>
        </w:rPr>
        <w:t>Jon Bilong Baptais</w:t>
      </w:r>
    </w:p>
    <w:p>
      <w:pPr>
        <w:pStyle w:val="ListBullet"/>
        <w:spacing w:line="240" w:lineRule="auto"/>
        <w:ind w:left="720"/>
      </w:pPr>
      <w:r>
        <w:rPr>
          <w:lang w:val="png_PG" w:bidi="png_PG"/>
        </w:rPr>
      </w:r>
      <w:r>
        <w:rPr>
          <w:lang w:val="png_PG" w:bidi="png_PG"/>
        </w:rPr>
        <w:t>Ol biklain manmeri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Holi Spirit</w:t>
      </w:r>
    </w:p>
    <w:p>
      <w:pPr>
        <w:pStyle w:val="ListBullet"/>
        <w:spacing w:line="240" w:lineRule="auto"/>
        <w:ind w:left="720"/>
      </w:pPr>
      <w:r>
        <w:rPr>
          <w:lang w:val="png_PG" w:bidi="png_PG"/>
        </w:rPr>
      </w:r>
      <w:r>
        <w:rPr>
          <w:lang w:val="png_PG" w:bidi="png_PG"/>
        </w:rPr>
        <w:t>God</w:t>
      </w:r>
    </w:p>
    <w:p>
      <w:pPr>
        <w:pStyle w:val="ListBullet"/>
        <w:spacing w:line="240" w:lineRule="auto"/>
        <w:ind w:left="720"/>
      </w:pPr>
      <w:r>
        <w:rPr>
          <w:lang w:val="png_PG" w:bidi="png_PG"/>
        </w:rPr>
      </w:r>
      <w:r>
        <w:rPr>
          <w:lang w:val="png_PG" w:bidi="png_PG"/>
        </w:rPr>
        <w:t>Satan</w:t>
      </w:r>
    </w:p>
    <w:p>
      <w:pPr>
        <w:pStyle w:val="ListBullet"/>
        <w:spacing w:line="240" w:lineRule="auto"/>
        <w:ind w:left="720"/>
      </w:pPr>
      <w:r>
        <w:rPr>
          <w:lang w:val="png_PG" w:bidi="png_PG"/>
        </w:rPr>
      </w:r>
      <w:r>
        <w:rPr>
          <w:lang w:val="png_PG" w:bidi="png_PG"/>
        </w:rPr>
        <w:t>Ol Enjel</w:t>
      </w:r>
    </w:p>
    <w:p>
      <w:pPr/>
      <w:r>
        <w:rPr>
          <w:lang w:val="png_PG" w:bidi="png_PG"/>
        </w:rPr>
      </w:r>
      <w:r>
        <w:rPr>
          <w:lang w:val="png_PG" w:bidi="png_PG"/>
        </w:rPr>
        <w:t>Olsem wanpela grup, ektim dispela stori tupela taim. Yu mas ektim dispela stori long tok ples bilong yu.</w:t>
      </w:r>
    </w:p>
    <w:p>
      <w:pPr/>
      <w:r>
        <w:rPr>
          <w:lang w:val="png_PG" w:bidi="png_PG"/>
        </w:rPr>
      </w:r>
      <w:r>
        <w:rPr>
          <w:lang w:val="png_PG" w:bidi="png_PG"/>
        </w:rPr>
        <w:t>Long namba wan taim, ektim dispela stori tasol na noken stop. Lukaut gut long ol toktok we ol manmeri insait long stori i tok, hau stori i ron, na wanem oda ol samting bihainim na kamap insait long stori. Sekim na lukim olsem yu no kalapim pasin bilong ektim ol hatpela o impoten hap bilong dispela stori. Helpim wanpela narapela long tingim olgeta hap bilong stori.</w:t>
      </w:r>
    </w:p>
    <w:p>
      <w:pPr/>
      <w:r>
        <w:rPr>
          <w:lang w:val="png_PG" w:bidi="png_PG"/>
        </w:rPr>
      </w:r>
      <w:r>
        <w:rPr>
          <w:lang w:val="png_PG" w:bidi="png_PG"/>
        </w:rPr>
        <w:t>Presim pos baten long stopim odio na ektim dispela stori.</w:t>
      </w:r>
    </w:p>
    <w:p>
      <w:pPr/>
      <w:r>
        <w:rPr>
          <w:lang w:val="png_PG" w:bidi="png_PG"/>
        </w:rPr>
      </w:r>
      <w:r>
        <w:rPr>
          <w:lang w:val="png_PG" w:bidi="png_PG"/>
        </w:rPr>
        <w:t>Grup i mas ektim dispela stori long namba tu taim gen. Long sampela hap insait long drama, stopim drama na askim dispela kwesten i go long wanpela man o meri husat i ektim wanpela pat, "Yu pilim olsem wanem o tingting olsem wanem?" Dispela man husat i wok long ekt bai ansarim na tokaut long wanem ol i pilim o tingim sapos ol i tru tru dispela man o meri o samting we ol i wok long ektim. Bihain go bek long drama gen.</w:t>
      </w:r>
    </w:p>
    <w:p>
      <w:pPr/>
      <w:r>
        <w:rPr>
          <w:lang w:val="png_PG" w:bidi="png_PG"/>
        </w:rPr>
      </w:r>
      <w:r>
        <w:rPr>
          <w:lang w:val="png_PG" w:bidi="png_PG"/>
        </w:rPr>
        <w:t>Posim dispela odio long hia na ektim aut stori long namb tu taim.</w:t>
      </w:r>
    </w:p>
    <w:p>
      <w:pPr/>
      <w:r>
        <w:rPr>
          <w:lang w:val="png_PG" w:bidi="png_PG"/>
        </w:rPr>
      </w:r>
      <w:r>
        <w:rPr>
          <w:lang w:val="png_PG" w:bidi="png_PG"/>
        </w:rPr>
        <w:t>Bihain long dispela em i wanpela eksampel bilong wanpela drama na ol sampela ansa we ol lain i ektim ol manmeri o samting i ken tok.</w:t>
      </w:r>
    </w:p>
    <w:p>
      <w:pPr/>
      <w:r>
        <w:rPr>
          <w:lang w:val="png_PG" w:bidi="png_PG"/>
        </w:rPr>
      </w:r>
      <w:r>
        <w:rPr>
          <w:lang w:val="png_PG" w:bidi="png_PG"/>
        </w:rPr>
        <w:t>Namba wan hap bilong dispela stori i givim bekgraun. Dispela stori em i kamap long ples nating we i nogat man. Dispela stori em i inapim toktok we ol profet i bin tok. Ektim Jon i tokim ol biklain manmeri long baptais, long lusim ol pasin bilong olpela bel, na long bihainim God na God bai lusim ol sin bilong ol.</w:t>
      </w:r>
    </w:p>
    <w:p>
      <w:pPr/>
      <w:r>
        <w:rPr>
          <w:lang w:val="png_PG" w:bidi="png_PG"/>
        </w:rPr>
      </w:r>
      <w:r>
        <w:rPr>
          <w:lang w:val="png_PG" w:bidi="png_PG"/>
        </w:rPr>
        <w:t>Stopim dispela drama long sotpela taim. Askim ol manmeri husat i ekt olsem bikpela lain manmeri, "Yupela i wok long pilim na tingim wanem samting?" Ol lain manmeri i ken bekim na tok olsem "Yumi ken trastim dispela man, o nogat?" o "Mi amamas tru long baptais na God i bai lusim sin bilong mi," o "Dispela man em i wanpela profet, a?" o "Bel i kirap: Man we God i Makim em bai kam klostu taim nau, a?" Kontinu wantaim drama.</w:t>
      </w:r>
    </w:p>
    <w:p>
      <w:pPr/>
      <w:r>
        <w:rPr>
          <w:lang w:val="png_PG" w:bidi="png_PG"/>
        </w:rPr>
      </w:r>
      <w:r>
        <w:rPr>
          <w:lang w:val="png_PG" w:bidi="png_PG"/>
        </w:rPr>
        <w:t>Ektim Jon i baptaisim ol manmeri long wara na ol manmeri i konfesim ol sin bilong ol.</w:t>
      </w:r>
    </w:p>
    <w:p>
      <w:pPr/>
      <w:r>
        <w:rPr>
          <w:lang w:val="png_PG" w:bidi="png_PG"/>
        </w:rPr>
      </w:r>
      <w:r>
        <w:rPr>
          <w:lang w:val="png_PG" w:bidi="png_PG"/>
        </w:rPr>
        <w:t>Stopim dispela drama long sotpela taim. Askim dispela man husat i ekt olsem Jon, "Yu wok long pilim o tingting olsem wanem long dispela samting yu lukim?" Dispela man em i ken bekim tok olsem "Mi amamas long lukim planti manmeri i harim tok bilong God," o "mi kirap nogut long lukim dispela bikpela lain manmeri." Kontinu wantaim drama.</w:t>
      </w:r>
    </w:p>
    <w:p>
      <w:pPr/>
      <w:r>
        <w:rPr>
          <w:lang w:val="png_PG" w:bidi="png_PG"/>
        </w:rPr>
      </w:r>
      <w:r>
        <w:rPr>
          <w:lang w:val="png_PG" w:bidi="png_PG"/>
        </w:rPr>
        <w:t>Ektim Jon i tokim ol bikpela lain manmeri olsem i gat wanpela man husat i bai kam bihain na em i gat moa pawa na i winim Jon. Em bai no inap baptais wantaim wara, tasol wantaim Holi Spirit.</w:t>
      </w:r>
    </w:p>
    <w:p>
      <w:pPr/>
      <w:r>
        <w:rPr>
          <w:lang w:val="png_PG" w:bidi="png_PG"/>
        </w:rPr>
      </w:r>
      <w:r>
        <w:rPr>
          <w:lang w:val="png_PG" w:bidi="png_PG"/>
        </w:rPr>
        <w:t>Stopim dispela drama long sotpela taim. Askim ol manmeri insait long bikpela lain manmeri, wanem we ol i wok long pilim na wanem samting ol i wok long tingim long dispela taim. Ol i ken tok olsem, "Wanem taim bai dispela man i kam?" o "Wanem em i mining bilong dispela tok, baptais wantaim Holi Spirit?" o "Mipela i ken bilipim wanem samting Jon i wok long tokim mipela?" o "Husat em i dispelan husat i bai kam?" Kontinu wantaim drama.</w:t>
      </w:r>
    </w:p>
    <w:p>
      <w:pPr/>
      <w:r>
        <w:rPr>
          <w:lang w:val="png_PG" w:bidi="png_PG"/>
        </w:rPr>
      </w:r>
      <w:r>
        <w:rPr>
          <w:lang w:val="png_PG" w:bidi="png_PG"/>
        </w:rPr>
        <w:t>Ektim Jon i baptaisim Jisas. Tingting long hau yu ken ektim skai i op na Holi Spirit i kam antap long Jisas. Yu ken yusim ol kainkain samting long helpim yu long soim dispela. Yu ken brukim wanpela laplap long namel long soim skai i op.</w:t>
      </w:r>
    </w:p>
    <w:p>
      <w:pPr/>
      <w:r>
        <w:rPr>
          <w:lang w:val="png_PG" w:bidi="png_PG"/>
        </w:rPr>
      </w:r>
      <w:r>
        <w:rPr>
          <w:lang w:val="png_PG" w:bidi="png_PG"/>
        </w:rPr>
        <w:t>Ektim vois bilong God i toktok long Jisas, na i tok olsem Em i laikim pikinini man bilong Em na Em i amamas long pikinini man bilong Em.</w:t>
      </w:r>
    </w:p>
    <w:p>
      <w:pPr/>
      <w:r>
        <w:rPr>
          <w:lang w:val="png_PG" w:bidi="png_PG"/>
        </w:rPr>
      </w:r>
      <w:r>
        <w:rPr>
          <w:lang w:val="png_PG" w:bidi="png_PG"/>
        </w:rPr>
        <w:t>Stopim dispela drama long sotpela taim. Askim dispela man husat i ekt olsem Jon, "Yu pilim olsem wanem long dispela taim?" Dispela man i ken tok, "Mi pilim olsem mi nogat nem na namba" o "Mi bel kirap olsem em i stap hia nau" o "Mi hat long bilip" o "Mi paul long wanem as na Jisas em i nid long baptais?" Askim dispela man husat i ekt olsem God, "Yu pilim olsem wanem long dispela taim?" Dispela man i ken tok olsem, "Mi pilim bikpela laikim tru long pikinini man bilong Mi" o "Mi amamas tru." Askim dispela man husat i ekt olsem Jisas, "Yu pilim olsem wanem long dispela taim?" Dispela man i ken tok olsem, "Mi amamas tru long harim vois bilong God," o "Mi pilim bikpela hevi long wok mi mas mekim," o "Mi pilim bikpela laikim bilong God." Kontinu wantaim drama.</w:t>
      </w:r>
    </w:p>
    <w:p>
      <w:pPr/>
      <w:r>
        <w:rPr>
          <w:lang w:val="png_PG" w:bidi="png_PG"/>
        </w:rPr>
      </w:r>
      <w:r>
        <w:rPr>
          <w:lang w:val="png_PG" w:bidi="png_PG"/>
        </w:rPr>
        <w:t>Las tru, ektim Jisas i go long ples nating we i nogat man na i stap long hap long 40 de na Satan i traim em. Ol enjel i stap wantaim em, na ol i wok long helpim em. Tingting long ol samting we ol enjel i ken mekim long helpim Jisas. Mak i no tokim mipela long dispela. Mak i no tokim mipela tu long wanem we Satan i wok long traim Jisas.</w:t>
      </w:r>
    </w:p>
    <w:p>
      <w:pPr/>
      <w:r>
        <w:rPr>
          <w:lang w:val="png_PG" w:bidi="png_PG"/>
        </w:rPr>
      </w:r>
      <w:r>
        <w:rPr>
          <w:lang w:val="png_PG" w:bidi="png_PG"/>
        </w:rPr>
        <w:t>Stopim dispela drama long sotpela taim. Askim dispela man husat i ekt olsem Satan, "Yu wok long pilim o tingting olsem wanem long dispela samting yu lukim?" Dispela man i ken bekim na tok olsem, "Mi ken mekim Jisas i harim mi," o "Mi laik Jisas i pundaun long sin," o "Mi gat moa pawa long dispela man."</w:t>
      </w:r>
    </w:p>
    <w:p>
      <w:pPr/>
      <w:r>
        <w:rPr>
          <w:lang w:val="png_PG" w:bidi="png_PG"/>
        </w:rPr>
      </w:r>
      <w:r>
        <w:rPr>
          <w:lang w:val="png_PG" w:bidi="png_PG"/>
        </w:rPr>
        <w:t>Long pinis bilong dispela drama, askim grup, "Wanem tingting bilong yupela long Holi Spirit i salim Jisas i go long ples nating we i nogat man long Satan i bai traim em?" Yu pilim olsem wanem long hau dispela stori i pinis?"</w:t>
      </w:r>
      <w:r>
        <w:rPr>
          <w:lang w:val="png_PG" w:bidi="png_PG"/>
        </w:rPr>
      </w:r>
    </w:p>
    <w:p>
      <w:pPr>
        <w:pStyle w:val="Heading3"/>
      </w:pPr>
      <w:r>
        <w:rPr>
          <w:lang w:val="png_PG" w:bidi="png_PG"/>
        </w:rPr>
        <w:t>Pulapim dispela speis</w:t>
      </w:r>
    </w:p>
    <w:p>
      <w:pPr/>
      <w:r>
        <w:rPr>
          <w:lang w:val="png_PG" w:bidi="png_PG"/>
        </w:rPr>
      </w:r>
      <w:r>
        <w:rPr>
          <w:lang w:val="png_PG" w:bidi="png_PG"/>
        </w:rPr>
        <w:t>Harim wanpela vesen bilong Mak 1:1–13 we i isi tru andasten.</w:t>
      </w:r>
    </w:p>
    <w:p>
      <w:pPr/>
      <w:r>
        <w:rPr>
          <w:lang w:val="png_PG" w:bidi="png_PG"/>
        </w:rPr>
      </w:r>
      <w:r>
        <w:rPr>
          <w:lang w:val="png_PG" w:bidi="png_PG"/>
        </w:rPr>
        <w:t>Insait long dispela step, grup bai toktok long ol wod we i gat bikpela mining na ol narapela wod we i stap insait long dispela hap bilong Baibel.</w:t>
      </w:r>
    </w:p>
    <w:p>
      <w:pPr/>
      <w:r>
        <w:rPr>
          <w:lang w:val="png_PG" w:bidi="png_PG"/>
        </w:rPr>
      </w:r>
      <w:r>
        <w:rPr>
          <w:lang w:val="png_PG" w:bidi="png_PG"/>
        </w:rPr>
        <w:t xml:space="preserve">Mak i bin yusim dispela wod </w:t>
      </w:r>
      <w:r>
        <w:rPr>
          <w:b/>
          <w:lang w:val="png_PG" w:bidi="png_PG"/>
        </w:rPr>
        <w:t>gospel</w:t>
      </w:r>
      <w:r>
        <w:rPr>
          <w:lang w:val="png_PG" w:bidi="png_PG"/>
        </w:rPr>
        <w:t xml:space="preserve"> long toktok long dispela Kristen tok bilip-dispela gutpela nius olsem Jisas i bin stap long graun, i bin dai long ol sin bilong yumi na i bin kirap bek long dai. Mak i laikim dispela wod "gospel" na i yusim planti taim insait long buk bilong em. Em i bel kirap tru long tok bilong Jisas.</w:t>
      </w:r>
    </w:p>
    <w:p>
      <w:pPr/>
      <w:r>
        <w:rPr>
          <w:lang w:val="png_PG" w:bidi="png_PG"/>
        </w:rPr>
      </w:r>
      <w:r>
        <w:rPr>
          <w:lang w:val="png_PG" w:bidi="png_PG"/>
        </w:rPr>
        <w:t xml:space="preserve">Stop long dispela hap na toktok wantaim grup bilong yu long wanem wod o toktok yu bai yusim long minim gospel. Painim mining bilong </w:t>
      </w:r>
      <w:r>
        <w:rPr>
          <w:b/>
          <w:lang w:val="png_PG" w:bidi="png_PG"/>
        </w:rPr>
        <w:t>gospel</w:t>
      </w:r>
      <w:r>
        <w:rPr>
          <w:lang w:val="png_PG" w:bidi="png_PG"/>
        </w:rPr>
        <w:t xml:space="preserve"> insait long Masta Gloseri long kisim moa infomesen. Presim pos baten long stopim odio long hia.</w:t>
      </w:r>
    </w:p>
    <w:p>
      <w:pPr/>
      <w:r>
        <w:rPr>
          <w:lang w:val="png_PG" w:bidi="png_PG"/>
        </w:rPr>
      </w:r>
      <w:r>
        <w:rPr>
          <w:lang w:val="png_PG" w:bidi="png_PG"/>
        </w:rPr>
        <w:t xml:space="preserve">Mak i tok olsem dispela em i gospel, o gutpela nius we i toktok long Jisas, dispela </w:t>
      </w:r>
      <w:r>
        <w:rPr>
          <w:b/>
          <w:lang w:val="png_PG" w:bidi="png_PG"/>
        </w:rPr>
        <w:t>Mesaiya o Man We God I Makim,</w:t>
      </w:r>
      <w:r>
        <w:rPr>
          <w:lang w:val="png_PG" w:bidi="png_PG"/>
        </w:rPr>
        <w:t xml:space="preserve"> dispela </w:t>
      </w:r>
      <w:r>
        <w:rPr>
          <w:b/>
          <w:lang w:val="png_PG" w:bidi="png_PG"/>
        </w:rPr>
        <w:t>Pikinini Bilong God</w:t>
      </w:r>
      <w:r>
        <w:rPr>
          <w:lang w:val="png_PG" w:bidi="png_PG"/>
        </w:rPr>
        <w:t xml:space="preserve">. Nem bilong Jisas em i min "God i kisim bek." "Christ" em i tok Greek bilong dispela Hebrw tok "Messiah," na em i min olsem wanpela man we God i makim, o i bin mekim long makim wanpela spesel wok. Insait long Olpela Testamen, ol profet, pris, na </w:t>
      </w:r>
      <w:r>
        <w:rPr>
          <w:b/>
          <w:lang w:val="png_PG" w:bidi="png_PG"/>
        </w:rPr>
        <w:t>king</w:t>
      </w:r>
      <w:r>
        <w:rPr>
          <w:lang w:val="png_PG" w:bidi="png_PG"/>
        </w:rPr>
        <w:t xml:space="preserve"> em God i bin makim ol long mekim ol spesel wok. Jisas em i olgeta bilong ol dispela samting, tasol Mak i lukim Jisas olsem wanpela king we God i makim long mekim wanpela spesel wok.</w:t>
      </w:r>
    </w:p>
    <w:p>
      <w:pPr/>
      <w:r>
        <w:rPr>
          <w:lang w:val="png_PG" w:bidi="png_PG"/>
        </w:rPr>
      </w:r>
      <w:r>
        <w:rPr>
          <w:lang w:val="png_PG" w:bidi="png_PG"/>
        </w:rPr>
        <w:t xml:space="preserve">Stop long dispela hap na toktok wantaim grup bilong yu long wanem wod o toktok yu bai yusim long minim Mesaiya o Kraist. Lukim mining bilong </w:t>
      </w:r>
      <w:r>
        <w:rPr>
          <w:b/>
          <w:lang w:val="png_PG" w:bidi="png_PG"/>
        </w:rPr>
        <w:t>Mesaiya</w:t>
      </w:r>
      <w:r>
        <w:rPr>
          <w:lang w:val="png_PG" w:bidi="png_PG"/>
        </w:rPr>
        <w:t xml:space="preserve"> o </w:t>
      </w:r>
      <w:r>
        <w:rPr>
          <w:b/>
          <w:lang w:val="png_PG" w:bidi="png_PG"/>
        </w:rPr>
        <w:t>Kraist</w:t>
      </w:r>
      <w:r>
        <w:rPr>
          <w:lang w:val="png_PG" w:bidi="png_PG"/>
        </w:rPr>
        <w:t xml:space="preserve"> insait long Masta Gloseri long kisim moa infomesen. Presim pos baten long stopim odio long hia.</w:t>
      </w:r>
    </w:p>
    <w:p>
      <w:pPr/>
      <w:r>
        <w:rPr>
          <w:lang w:val="png_PG" w:bidi="png_PG"/>
        </w:rPr>
      </w:r>
      <w:r>
        <w:rPr>
          <w:lang w:val="png_PG" w:bidi="png_PG"/>
        </w:rPr>
        <w:t xml:space="preserve">Insait long Nupela Testamen dispela wanpela tok </w:t>
      </w:r>
      <w:r>
        <w:rPr>
          <w:b/>
          <w:lang w:val="png_PG" w:bidi="png_PG"/>
        </w:rPr>
        <w:t>Pikinini Bilong God</w:t>
      </w:r>
      <w:r>
        <w:rPr>
          <w:lang w:val="png_PG" w:bidi="png_PG"/>
        </w:rPr>
        <w:t xml:space="preserve"> i soim wanpela kain rilesensip bilong Jisas wantaim trupela God-Jisas em i wanpela spesel man we God i laikim tru. Jisas na God i gat wanpela spesel rilesensip, wankain olsem namel long wanpela papa na pikinini man bilong em. Dispela em i wanpela taitel we i toktok long Jisas olsem em i God na tu em i stap klostu long Papa God. Dispela hap tok em i soim tu olsem Jisas-husat yumi kolim Pikinini Bilong God-em i Mesaiya, o Man We God I Makim na ol profet bilong Olpela Testamen i bin toktok long en.</w:t>
      </w:r>
    </w:p>
    <w:p>
      <w:pPr/>
      <w:r>
        <w:rPr>
          <w:lang w:val="png_PG" w:bidi="png_PG"/>
        </w:rPr>
      </w:r>
      <w:r>
        <w:rPr>
          <w:lang w:val="png_PG" w:bidi="png_PG"/>
        </w:rPr>
        <w:t xml:space="preserve">Stop long dispela hap na toktok wantaim grup bilong yu long wanem wod o toktok yupela bai yusim long minim </w:t>
      </w:r>
      <w:r>
        <w:rPr>
          <w:b/>
          <w:lang w:val="png_PG" w:bidi="png_PG"/>
        </w:rPr>
        <w:t>Pikinini Bilong God</w:t>
      </w:r>
      <w:r>
        <w:rPr>
          <w:lang w:val="png_PG" w:bidi="png_PG"/>
        </w:rPr>
        <w:t xml:space="preserve">. Long moa infomesen long </w:t>
      </w:r>
      <w:r>
        <w:rPr>
          <w:b/>
          <w:lang w:val="png_PG" w:bidi="png_PG"/>
        </w:rPr>
        <w:t>Pikinini Bilong God</w:t>
      </w:r>
      <w:r>
        <w:rPr>
          <w:lang w:val="png_PG" w:bidi="png_PG"/>
        </w:rPr>
        <w:t>, lukim Masta Gloseri. Presim pos baten long stopim odio long hia.</w:t>
      </w:r>
    </w:p>
    <w:p>
      <w:pPr/>
      <w:r>
        <w:rPr>
          <w:lang w:val="png_PG" w:bidi="png_PG"/>
        </w:rPr>
      </w:r>
      <w:r>
        <w:rPr>
          <w:lang w:val="png_PG" w:bidi="png_PG"/>
        </w:rPr>
        <w:t xml:space="preserve">Mak i tokim yumi wanem samting </w:t>
      </w:r>
      <w:r>
        <w:rPr>
          <w:b/>
          <w:lang w:val="png_PG" w:bidi="png_PG"/>
        </w:rPr>
        <w:t>profet</w:t>
      </w:r>
      <w:r>
        <w:rPr>
          <w:lang w:val="png_PG" w:bidi="png_PG"/>
        </w:rPr>
        <w:t xml:space="preserve"> Aisaia i bin tok long en planti yia i go pinis. Makim wanpela wod o hap tok bilong makim profet na i tokaut gut long wok bilong profet. Wanpela profet:</w:t>
      </w:r>
    </w:p>
    <w:p>
      <w:pPr>
        <w:pStyle w:val="ListBullet"/>
        <w:spacing w:line="240" w:lineRule="auto"/>
        <w:ind w:left="720"/>
      </w:pPr>
      <w:r>
        <w:rPr>
          <w:lang w:val="png_PG" w:bidi="png_PG"/>
        </w:rPr>
      </w:r>
      <w:r>
        <w:rPr>
          <w:lang w:val="png_PG" w:bidi="png_PG"/>
        </w:rPr>
        <w:t>i save harim God na kisim toktok we i kam long em</w:t>
      </w:r>
    </w:p>
    <w:p>
      <w:pPr>
        <w:pStyle w:val="ListBullet"/>
        <w:spacing w:line="240" w:lineRule="auto"/>
        <w:ind w:left="720"/>
      </w:pPr>
      <w:r>
        <w:rPr>
          <w:lang w:val="png_PG" w:bidi="png_PG"/>
        </w:rPr>
      </w:r>
      <w:r>
        <w:rPr>
          <w:lang w:val="png_PG" w:bidi="png_PG"/>
        </w:rPr>
        <w:t>i save bringim tok bilong God i go long ol manmeri</w:t>
      </w:r>
    </w:p>
    <w:p>
      <w:pPr>
        <w:pStyle w:val="ListBullet"/>
        <w:spacing w:line="240" w:lineRule="auto"/>
        <w:ind w:left="720"/>
      </w:pPr>
      <w:r>
        <w:rPr>
          <w:lang w:val="png_PG" w:bidi="png_PG"/>
        </w:rPr>
      </w:r>
      <w:r>
        <w:rPr>
          <w:lang w:val="png_PG" w:bidi="png_PG"/>
        </w:rPr>
        <w:t>i save olsem impoten wok bilong en em long bringim Tok o toktok bilong God i go long ol manmeri</w:t>
      </w:r>
    </w:p>
    <w:p>
      <w:pPr/>
      <w:r>
        <w:rPr>
          <w:lang w:val="png_PG" w:bidi="png_PG"/>
        </w:rPr>
      </w:r>
      <w:r>
        <w:rPr>
          <w:lang w:val="png_PG" w:bidi="png_PG"/>
        </w:rPr>
        <w:t xml:space="preserve">Stop long hia na toktok wantaim grup bilong yu long wanem wod o hap tok yu bai yusim long minim profet. Long moa kisim moa tok save long dispela wod </w:t>
      </w:r>
      <w:r>
        <w:rPr>
          <w:b/>
          <w:lang w:val="png_PG" w:bidi="png_PG"/>
        </w:rPr>
        <w:t>profet</w:t>
      </w:r>
      <w:r>
        <w:rPr>
          <w:lang w:val="png_PG" w:bidi="png_PG"/>
        </w:rPr>
        <w:t>, lukim Masta Gloseri. Presim pos baten long stopim odio long hia.</w:t>
      </w:r>
    </w:p>
    <w:p>
      <w:pPr/>
      <w:r>
        <w:rPr>
          <w:lang w:val="png_PG" w:bidi="png_PG"/>
        </w:rPr>
      </w:r>
      <w:r>
        <w:rPr>
          <w:lang w:val="png_PG" w:bidi="png_PG"/>
        </w:rPr>
        <w:t xml:space="preserve">Aisaia i tok olsem wanpela man bai kam olsem wanpela vois i singaut long </w:t>
      </w:r>
      <w:r>
        <w:rPr>
          <w:b/>
          <w:lang w:val="png_PG" w:bidi="png_PG"/>
        </w:rPr>
        <w:t>ples nating we i nogat man</w:t>
      </w:r>
      <w:r>
        <w:rPr>
          <w:lang w:val="png_PG" w:bidi="png_PG"/>
        </w:rPr>
        <w:t>. "Wilderness" o "Ples nating we i nogat man" em i tok we Mak i save yusim planti taim long toktok long hap graun klostu long Wara Jordan we nogat lain i stap long en na nogat planti samting i save gro long en. Insait long Baibel, God planti taim i save bung wantaim ol manmeri bilong em long ol dispela kain eria o ples. Yumi lukim olsem insait long dispela stori-God i tok em bai salim man bilong karim tok bilong em i go long ples nating we i nogat man, Jon i save autim tok long ples nating we i nogat man, na Holi Spirit i kisim Jisas i go long ples nating we i nogat man long Satan bai traim em.</w:t>
      </w:r>
    </w:p>
    <w:p>
      <w:pPr/>
      <w:r>
        <w:rPr>
          <w:lang w:val="png_PG" w:bidi="png_PG"/>
        </w:rPr>
      </w:r>
      <w:r>
        <w:rPr>
          <w:lang w:val="png_PG" w:bidi="png_PG"/>
        </w:rPr>
        <w:t xml:space="preserve">Stop long hia na bung olsem wanpela grup na lukluk long wanpela piksa bilong ples nating we i nogat man. Tokok long wanem wod yupela bai yusim long minim ples nating we i nogat man. Long moa infomesen long </w:t>
      </w:r>
      <w:r>
        <w:rPr>
          <w:b/>
          <w:lang w:val="png_PG" w:bidi="png_PG"/>
        </w:rPr>
        <w:t>ples nating we i nogat man</w:t>
      </w:r>
      <w:r>
        <w:rPr>
          <w:lang w:val="png_PG" w:bidi="png_PG"/>
        </w:rPr>
        <w:t>, lukim Masta Gloseri. Presim pos baten long stopim odio long hia.</w:t>
      </w:r>
    </w:p>
    <w:p>
      <w:pPr/>
      <w:r>
        <w:rPr>
          <w:lang w:val="png_PG" w:bidi="png_PG"/>
        </w:rPr>
      </w:r>
      <w:r>
        <w:rPr>
          <w:lang w:val="png_PG" w:bidi="png_PG"/>
        </w:rPr>
        <w:t xml:space="preserve">Dispela vois i bai tokim ol manmeri long redim rot bilong </w:t>
      </w:r>
      <w:r>
        <w:rPr>
          <w:b/>
          <w:lang w:val="png_PG" w:bidi="png_PG"/>
        </w:rPr>
        <w:t>Bikpela.</w:t>
      </w:r>
      <w:r>
        <w:rPr>
          <w:lang w:val="png_PG" w:bidi="png_PG"/>
        </w:rPr>
        <w:t xml:space="preserve"> Bikpela o Lod em i wanpela taitel bilong rispek bilong wanpela lida o tisa, na insait long dispela stori em i toktok tu long God yet.</w:t>
      </w:r>
    </w:p>
    <w:p>
      <w:pPr/>
      <w:r>
        <w:rPr>
          <w:lang w:val="png_PG" w:bidi="png_PG"/>
        </w:rPr>
      </w:r>
      <w:r>
        <w:rPr>
          <w:lang w:val="png_PG" w:bidi="png_PG"/>
        </w:rPr>
        <w:t xml:space="preserve">Stop long hia na toktok wantaim grup bilong yu long wanem wod o hap tok yu bai yusim long minim Bikpela o Lod. Long moa save moa long </w:t>
      </w:r>
      <w:r>
        <w:rPr>
          <w:b/>
          <w:lang w:val="png_PG" w:bidi="png_PG"/>
        </w:rPr>
        <w:t>Lod o Bikpela</w:t>
      </w:r>
      <w:r>
        <w:rPr>
          <w:lang w:val="png_PG" w:bidi="png_PG"/>
        </w:rPr>
        <w:t>, lukim Masta Gloseri. Presim pos baten long stopim odio long hia.</w:t>
      </w:r>
    </w:p>
    <w:p>
      <w:pPr/>
      <w:r>
        <w:rPr>
          <w:lang w:val="png_PG" w:bidi="png_PG"/>
        </w:rPr>
      </w:r>
      <w:r>
        <w:rPr>
          <w:lang w:val="png_PG" w:bidi="png_PG"/>
        </w:rPr>
        <w:t xml:space="preserve">Jon i autim tok long wanpela kain </w:t>
      </w:r>
      <w:r>
        <w:rPr>
          <w:b/>
          <w:lang w:val="png_PG" w:bidi="png_PG"/>
        </w:rPr>
        <w:t>baptais</w:t>
      </w:r>
      <w:r>
        <w:rPr>
          <w:lang w:val="png_PG" w:bidi="png_PG"/>
        </w:rPr>
        <w:t xml:space="preserve"> bilong tok sori long sin. Pasin bilong baptais em i pasin bilong waswas long wara long soim olsem God i klinim yumi long ol sin bilong yumi. Ol Ju o Judalain i mekim dispela long ol yet long soim olsem ol i tok sori na givim baksait long ol sin bilong ol. Insait long dispela stori, Jon i mekim dispela pasin long ol narapela long soim olsem ol i tok sori na givim baksait long ol sin bilong ol. Bihain, insait long Nupela Testamen, pasin bilong baptais em i kamap olsem wanpela mak bilong dai na kirap bilong Jisas na dai bilong yumi long olpela pasin na nupela laip yumi gat wantaim Jisas. </w:t>
      </w:r>
      <w:r>
        <w:rPr>
          <w:b/>
          <w:lang w:val="png_PG" w:bidi="png_PG"/>
        </w:rPr>
        <w:t>Pasin bilong tok sori na givim baksait long sin</w:t>
      </w:r>
      <w:r>
        <w:rPr>
          <w:lang w:val="png_PG" w:bidi="png_PG"/>
        </w:rPr>
        <w:t xml:space="preserve"> em i min olsem yupela i lusim ol sin bilong yupela na tanim i go long God na statim wanpela nupela laip na bihainim ol pasin bilong God. Jon em i bin mekim klia olsem pasin bilong tok sori na givim baksait long sin em i stat bilong senis na kamapim nupela pasin.</w:t>
      </w:r>
    </w:p>
    <w:p>
      <w:pPr/>
      <w:r>
        <w:rPr>
          <w:lang w:val="png_PG" w:bidi="png_PG"/>
        </w:rPr>
      </w:r>
      <w:r>
        <w:rPr>
          <w:lang w:val="png_PG" w:bidi="png_PG"/>
        </w:rPr>
        <w:t xml:space="preserve">Stop long dispela hap na toktok wantaim grup bilong yu long wanem wod o toktok yu bai yusim long minim pasin bilong baptais na pasin bilong tok sori long sin. Lukim </w:t>
      </w:r>
      <w:r>
        <w:rPr>
          <w:b/>
          <w:lang w:val="png_PG" w:bidi="png_PG"/>
        </w:rPr>
        <w:t>baptisim o pasin bilong baptais</w:t>
      </w:r>
      <w:r>
        <w:rPr>
          <w:lang w:val="png_PG" w:bidi="png_PG"/>
        </w:rPr>
        <w:t xml:space="preserve"> na </w:t>
      </w:r>
      <w:r>
        <w:rPr>
          <w:b/>
          <w:lang w:val="png_PG" w:bidi="png_PG"/>
        </w:rPr>
        <w:t>repentens o pasin bilong tok sori na givim baksait long sin,</w:t>
      </w:r>
      <w:r>
        <w:rPr>
          <w:lang w:val="png_PG" w:bidi="png_PG"/>
        </w:rPr>
        <w:t xml:space="preserve"> insait long Masta Gloseri long save moa. Presim pos baten long stopim odio long hia.</w:t>
      </w:r>
    </w:p>
    <w:p>
      <w:pPr/>
      <w:r>
        <w:rPr>
          <w:lang w:val="png_PG" w:bidi="png_PG"/>
        </w:rPr>
      </w:r>
      <w:r>
        <w:rPr>
          <w:lang w:val="png_PG" w:bidi="png_PG"/>
        </w:rPr>
        <w:t xml:space="preserve">Jon i tok olsem pasin baptais we em i mekim i soim olsem God i </w:t>
      </w:r>
      <w:r>
        <w:rPr>
          <w:b/>
          <w:lang w:val="png_PG" w:bidi="png_PG"/>
        </w:rPr>
        <w:t>fogivim</w:t>
      </w:r>
      <w:r>
        <w:rPr>
          <w:lang w:val="png_PG" w:bidi="png_PG"/>
        </w:rPr>
        <w:t xml:space="preserve"> </w:t>
      </w:r>
      <w:r>
        <w:rPr>
          <w:b/>
          <w:lang w:val="png_PG" w:bidi="png_PG"/>
        </w:rPr>
        <w:t>ol sin</w:t>
      </w:r>
      <w:r>
        <w:rPr>
          <w:lang w:val="png_PG" w:bidi="png_PG"/>
        </w:rPr>
        <w:t xml:space="preserve">. </w:t>
      </w:r>
      <w:r>
        <w:rPr>
          <w:b/>
          <w:lang w:val="png_PG" w:bidi="png_PG"/>
        </w:rPr>
        <w:t>Pasin bilong fogiv</w:t>
      </w:r>
      <w:r>
        <w:rPr>
          <w:lang w:val="png_PG" w:bidi="png_PG"/>
        </w:rPr>
        <w:t xml:space="preserve"> em i save kamap namel long tupela lain, wanpela lain we i mekim rong na narapela lain we rong i kamap long ol. Insait long pasin bilong fogiv, wanpela we rong i kamap long en em i lusim raits bilong em long panisim narapela we i sapos long kisim panismen. Em i no laik bekim bek. Sapos narapela i tok sori long pasin bilong em na i kisim fogivnes we narapela i givim, dispela rilesensip namel long tupela em i kamap gut gen na pasin bilong pilim nogut em i raus. Wantaim God, pasin bilong fogiv em i stap long olgeta lain husat i stop long mekim nogut pasin na tanim i kam bek long God. Na God bai stretim bek gen rilesensip bilong Em wantaim ol. Hia em ol sampela we Nupela Testamen i toktok long "pasin bilong fogiv." Ating tok ples bilong yu i bai gat wanpela wankain we bilong toktok long pasin bilong fogiv. Sapos yu gat dispela kain tok, orait yu ken yusim long kamapim wanpela tok piksa bilong soim ples klia dispela mining i go long ol lain i harim yu.</w:t>
      </w:r>
    </w:p>
    <w:p>
      <w:pPr>
        <w:pStyle w:val="ListBullet"/>
        <w:spacing w:line="240" w:lineRule="auto"/>
        <w:ind w:left="720"/>
      </w:pPr>
      <w:r>
        <w:rPr>
          <w:lang w:val="png_PG" w:bidi="png_PG"/>
        </w:rPr>
      </w:r>
      <w:r>
        <w:rPr>
          <w:lang w:val="png_PG" w:bidi="png_PG"/>
        </w:rPr>
        <w:t>long rausim ol sin bilong wanpela man o meri</w:t>
      </w:r>
    </w:p>
    <w:p>
      <w:pPr>
        <w:pStyle w:val="ListBullet"/>
        <w:spacing w:line="240" w:lineRule="auto"/>
        <w:ind w:left="720"/>
      </w:pPr>
      <w:r>
        <w:rPr>
          <w:lang w:val="png_PG" w:bidi="png_PG"/>
        </w:rPr>
      </w:r>
      <w:r>
        <w:rPr>
          <w:lang w:val="png_PG" w:bidi="png_PG"/>
        </w:rPr>
        <w:t>long apim sin bilong wanpela man o meri</w:t>
      </w:r>
    </w:p>
    <w:p>
      <w:pPr>
        <w:pStyle w:val="ListBullet"/>
        <w:spacing w:line="240" w:lineRule="auto"/>
        <w:ind w:left="720"/>
      </w:pPr>
      <w:r>
        <w:rPr>
          <w:lang w:val="png_PG" w:bidi="png_PG"/>
        </w:rPr>
      </w:r>
      <w:r>
        <w:rPr>
          <w:lang w:val="png_PG" w:bidi="png_PG"/>
        </w:rPr>
        <w:t>long lusim, o larim i go</w:t>
      </w:r>
    </w:p>
    <w:p>
      <w:pPr>
        <w:pStyle w:val="ListBullet"/>
        <w:spacing w:line="240" w:lineRule="auto"/>
        <w:ind w:left="720"/>
      </w:pPr>
      <w:r>
        <w:rPr>
          <w:lang w:val="png_PG" w:bidi="png_PG"/>
        </w:rPr>
      </w:r>
      <w:r>
        <w:rPr>
          <w:lang w:val="png_PG" w:bidi="png_PG"/>
        </w:rPr>
        <w:t>long tromoi i go</w:t>
      </w:r>
    </w:p>
    <w:p>
      <w:pPr>
        <w:pStyle w:val="ListBullet"/>
        <w:spacing w:line="240" w:lineRule="auto"/>
        <w:ind w:left="720"/>
      </w:pPr>
      <w:r>
        <w:rPr>
          <w:lang w:val="png_PG" w:bidi="png_PG"/>
        </w:rPr>
      </w:r>
      <w:r>
        <w:rPr>
          <w:lang w:val="png_PG" w:bidi="png_PG"/>
        </w:rPr>
        <w:t>long karamapim</w:t>
      </w:r>
    </w:p>
    <w:p>
      <w:pPr>
        <w:pStyle w:val="ListBullet"/>
        <w:spacing w:line="240" w:lineRule="auto"/>
        <w:ind w:left="720"/>
      </w:pPr>
      <w:r>
        <w:rPr>
          <w:lang w:val="png_PG" w:bidi="png_PG"/>
        </w:rPr>
      </w:r>
      <w:r>
        <w:rPr>
          <w:lang w:val="png_PG" w:bidi="png_PG"/>
        </w:rPr>
        <w:t>long abrusim</w:t>
      </w:r>
    </w:p>
    <w:p>
      <w:pPr>
        <w:pStyle w:val="ListBullet"/>
        <w:spacing w:line="240" w:lineRule="auto"/>
        <w:ind w:left="720"/>
      </w:pPr>
      <w:r>
        <w:rPr>
          <w:lang w:val="png_PG" w:bidi="png_PG"/>
        </w:rPr>
      </w:r>
      <w:r>
        <w:rPr>
          <w:lang w:val="png_PG" w:bidi="png_PG"/>
        </w:rPr>
        <w:t>long karim i go</w:t>
      </w:r>
    </w:p>
    <w:p>
      <w:pPr>
        <w:pStyle w:val="ListBullet"/>
        <w:spacing w:line="240" w:lineRule="auto"/>
        <w:ind w:left="720"/>
      </w:pPr>
      <w:r>
        <w:rPr>
          <w:lang w:val="png_PG" w:bidi="png_PG"/>
        </w:rPr>
      </w:r>
      <w:r>
        <w:rPr>
          <w:lang w:val="png_PG" w:bidi="png_PG"/>
        </w:rPr>
        <w:t>long givim baksait na i no lukim samting</w:t>
      </w:r>
    </w:p>
    <w:p>
      <w:pPr/>
      <w:r>
        <w:rPr>
          <w:lang w:val="png_PG" w:bidi="png_PG"/>
        </w:rPr>
      </w:r>
      <w:r>
        <w:rPr>
          <w:lang w:val="png_PG" w:bidi="png_PG"/>
        </w:rPr>
        <w:t>Tul bilong yusim long tis: Insait long wanpela tok ples bilong West Africa, taim God i fogivim wanpela man o meri, em i "katim" sin bilong ol i go olgeta na ol dispela sin i no stap moa. Traim tokim trenselsen tim long ektim wanpela hap bilong stori we wanpela man o meri i fogivim narapela. Lukim ol eksen we ol i mekim long soim pasin bilong fogiv. Askim ol trensleta long stori long ol samting wanwan man o meri insait long dispela hap bilong stori i pilim.</w:t>
      </w:r>
    </w:p>
    <w:p>
      <w:pPr/>
      <w:r>
        <w:rPr>
          <w:lang w:val="png_PG" w:bidi="png_PG"/>
        </w:rPr>
      </w:r>
      <w:r>
        <w:rPr>
          <w:b/>
          <w:lang w:val="png_PG" w:bidi="png_PG"/>
        </w:rPr>
        <w:t>Sin</w:t>
      </w:r>
      <w:r>
        <w:rPr>
          <w:lang w:val="png_PG" w:bidi="png_PG"/>
        </w:rPr>
        <w:t xml:space="preserve"> em i toktok pasin bilong sakim tok bilong God. Yu mas yusim wod we i no min olsem wanpela man o meri husat i no save mekim lotu pasin kain beten o i no save bihainim olgeta lo bilong lotu.</w:t>
      </w:r>
    </w:p>
    <w:p>
      <w:pPr/>
      <w:r>
        <w:rPr>
          <w:lang w:val="png_PG" w:bidi="png_PG"/>
        </w:rPr>
      </w:r>
      <w:r>
        <w:rPr>
          <w:lang w:val="png_PG" w:bidi="png_PG"/>
        </w:rPr>
        <w:t xml:space="preserve">Stop long dispela hap na toktok wantaim grup bilong yu long wanem wod o hap tok yu bai yusim long minim sin. Lukim wod </w:t>
      </w:r>
      <w:r>
        <w:rPr>
          <w:b/>
          <w:lang w:val="png_PG" w:bidi="png_PG"/>
        </w:rPr>
        <w:t>sin</w:t>
      </w:r>
      <w:r>
        <w:rPr>
          <w:lang w:val="png_PG" w:bidi="png_PG"/>
        </w:rPr>
        <w:t xml:space="preserve"> insait long Masta Gloseri long kisim moa tok save. Presim pos baten long stopim odio long hia.</w:t>
      </w:r>
    </w:p>
    <w:p>
      <w:pPr/>
      <w:r>
        <w:rPr>
          <w:lang w:val="png_PG" w:bidi="png_PG"/>
        </w:rPr>
      </w:r>
      <w:r>
        <w:rPr>
          <w:lang w:val="png_PG" w:bidi="png_PG"/>
        </w:rPr>
        <w:t xml:space="preserve">Jon i tok olsem dispela man husat i kam bihain bai baptaisim ol manmeri wantaim </w:t>
      </w:r>
      <w:r>
        <w:rPr>
          <w:b/>
          <w:lang w:val="png_PG" w:bidi="png_PG"/>
        </w:rPr>
        <w:t>Holi Spirit</w:t>
      </w:r>
      <w:r>
        <w:rPr>
          <w:lang w:val="png_PG" w:bidi="png_PG"/>
        </w:rPr>
        <w:t xml:space="preserve"> bilong God. Holi Spirit em i Spirit bilong God we em i givim long ol manmeri long strongim ol wantaim presens bilong em, gutpela tingting bilong em, strong bilong em na pawa bilong em. Insait long Olpela Testamen, Hibru wod bilong spirit em i ken gat ol mining kain olsem "win i blo" o "win we manmeri i pulim." Em i ken min tu olsem "pawa" o "strong" we God i givim long ol manmeri long mekim ol bikpela samting. God i givim ol manmeri ol presen taim Spirit bilong God (o Spirit i kam long God) i go insait (o go antap) long wanpela man o meri. God i bin givim ol king, Spirit bilong em taim em i makim ol long stap olsem king na i givim spesel gutpela tingting na pawa we i kam long em yet. Spirit bilong God i strongim ol manmeri long mekim samting. Eksampel, God i ken askim wanpela man o meri long karim wanpela tok i kam long God i go long narapela man o meri.</w:t>
      </w:r>
    </w:p>
    <w:p>
      <w:pPr/>
      <w:r>
        <w:rPr>
          <w:lang w:val="png_PG" w:bidi="png_PG"/>
        </w:rPr>
      </w:r>
      <w:r>
        <w:rPr>
          <w:lang w:val="png_PG" w:bidi="png_PG"/>
        </w:rPr>
        <w:t xml:space="preserve">Insait long Nupela Testaman dispela tingting bilong samting we i </w:t>
      </w:r>
      <w:r>
        <w:rPr>
          <w:b/>
          <w:lang w:val="png_PG" w:bidi="png_PG"/>
        </w:rPr>
        <w:t>holi</w:t>
      </w:r>
      <w:r>
        <w:rPr>
          <w:lang w:val="png_PG" w:bidi="png_PG"/>
        </w:rPr>
        <w:t xml:space="preserve"> em i toktok long ol manmeri o samting we i bilong God, i bilong mekim wok bilong God, o i olsem God.</w:t>
      </w:r>
    </w:p>
    <w:p>
      <w:pPr/>
      <w:r>
        <w:rPr>
          <w:lang w:val="png_PG" w:bidi="png_PG"/>
        </w:rPr>
      </w:r>
      <w:r>
        <w:rPr>
          <w:lang w:val="png_PG" w:bidi="png_PG"/>
        </w:rPr>
        <w:t xml:space="preserve">Sapos dispela wod </w:t>
      </w:r>
      <w:r>
        <w:rPr>
          <w:b/>
          <w:lang w:val="png_PG" w:bidi="png_PG"/>
        </w:rPr>
        <w:t>Spirit</w:t>
      </w:r>
      <w:r>
        <w:rPr>
          <w:lang w:val="png_PG" w:bidi="png_PG"/>
        </w:rPr>
        <w:t xml:space="preserve"> em i hat long trensletim, o sapos </w:t>
      </w:r>
      <w:r>
        <w:rPr>
          <w:b/>
          <w:lang w:val="png_PG" w:bidi="png_PG"/>
        </w:rPr>
        <w:t>Spirit bilong God</w:t>
      </w:r>
      <w:r>
        <w:rPr>
          <w:lang w:val="png_PG" w:bidi="png_PG"/>
        </w:rPr>
        <w:t xml:space="preserve"> i mekim ol manmeri i ting olsem i gat moa long wanpela God, yu bai nid long trensletim dispela wod long wanpela kain we. Yu bai tokaut long wanem samting Spirit bilong God i save mekim o wanem samting em i save givim. Wanpela eksampel bilong wanpela rot bilong trensletim dispela wod "Spirit bilong God" em "Pawa bilong God".</w:t>
      </w:r>
    </w:p>
    <w:p>
      <w:pPr/>
      <w:r>
        <w:rPr>
          <w:lang w:val="png_PG" w:bidi="png_PG"/>
        </w:rPr>
      </w:r>
      <w:r>
        <w:rPr>
          <w:lang w:val="png_PG" w:bidi="png_PG"/>
        </w:rPr>
        <w:t xml:space="preserve">Stop long dispela hap na toktok wantaim grup bilong yu long wanem wod o hap tok yu bai yusim long minim Holi Spirit. Lukim wod </w:t>
      </w:r>
      <w:r>
        <w:rPr>
          <w:b/>
          <w:lang w:val="png_PG" w:bidi="png_PG"/>
        </w:rPr>
        <w:t>Holi Spirit</w:t>
      </w:r>
      <w:r>
        <w:rPr>
          <w:lang w:val="png_PG" w:bidi="png_PG"/>
        </w:rPr>
        <w:t xml:space="preserve"> insait long Masta Gloseri long kisim moa tok save. Presim pos baten long stopim odio long hia.</w:t>
      </w:r>
    </w:p>
    <w:p>
      <w:pPr/>
      <w:r>
        <w:rPr>
          <w:lang w:val="png_PG" w:bidi="png_PG"/>
        </w:rPr>
      </w:r>
      <w:r>
        <w:rPr>
          <w:lang w:val="png_PG" w:bidi="png_PG"/>
        </w:rPr>
        <w:t xml:space="preserve">Taim 'heven i bruk na i op," displea seim wod em ol i yusim long tok </w:t>
      </w:r>
      <w:r>
        <w:rPr>
          <w:b/>
          <w:lang w:val="png_PG" w:bidi="png_PG"/>
        </w:rPr>
        <w:t>bruk</w:t>
      </w:r>
      <w:r>
        <w:rPr>
          <w:lang w:val="png_PG" w:bidi="png_PG"/>
        </w:rPr>
        <w:t xml:space="preserve"> em ol i save yusim taim ol i toktok long brukim wanpela hap laplap. Dispela em i soim olsem ples we God i stap em i op i kam long graun long wanpela kain strongpela we. God em i kam klostu gen bihain long planti handret yia we em i no bin toktok. Sapos yu nid long tok olsem skai i op na i no heven i op, yu ken tok olsem tu.</w:t>
      </w:r>
    </w:p>
    <w:p>
      <w:pPr/>
      <w:r>
        <w:rPr>
          <w:lang w:val="png_PG" w:bidi="png_PG"/>
        </w:rPr>
      </w:r>
      <w:r>
        <w:rPr>
          <w:lang w:val="png_PG" w:bidi="png_PG"/>
        </w:rPr>
        <w:t xml:space="preserve">Vois i kam long </w:t>
      </w:r>
      <w:r>
        <w:rPr>
          <w:b/>
          <w:lang w:val="png_PG" w:bidi="png_PG"/>
        </w:rPr>
        <w:t>heven</w:t>
      </w:r>
      <w:r>
        <w:rPr>
          <w:lang w:val="png_PG" w:bidi="png_PG"/>
        </w:rPr>
        <w:t xml:space="preserve"> em God-ol Ju o Juda lain i no save kolim nem bilong God planti taim, olsem na ol i save yusim "heven" long makim nem bilong God. Dispela vois em i kam long ples we God i save stap long en.</w:t>
      </w:r>
    </w:p>
    <w:p>
      <w:pPr/>
      <w:r>
        <w:rPr>
          <w:lang w:val="png_PG" w:bidi="png_PG"/>
        </w:rPr>
      </w:r>
      <w:r>
        <w:rPr>
          <w:lang w:val="png_PG" w:bidi="png_PG"/>
        </w:rPr>
        <w:t xml:space="preserve">Stop long dispela hap na toktok wantaim grup bilong yu long wanem wod o hap tok yu bai yusim long heven. Lukim dispela wod </w:t>
      </w:r>
      <w:r>
        <w:rPr>
          <w:b/>
          <w:lang w:val="png_PG" w:bidi="png_PG"/>
        </w:rPr>
        <w:t>heven</w:t>
      </w:r>
      <w:r>
        <w:rPr>
          <w:lang w:val="png_PG" w:bidi="png_PG"/>
        </w:rPr>
        <w:t xml:space="preserve"> insait long Masta Gloseri long kisim moa tok save. Presim pos baten long stopim odio long hia.</w:t>
      </w:r>
    </w:p>
    <w:p>
      <w:pPr/>
      <w:r>
        <w:rPr>
          <w:lang w:val="png_PG" w:bidi="png_PG"/>
        </w:rPr>
      </w:r>
      <w:r>
        <w:rPr>
          <w:b/>
          <w:lang w:val="png_PG" w:bidi="png_PG"/>
        </w:rPr>
        <w:t>Satan</w:t>
      </w:r>
      <w:r>
        <w:rPr>
          <w:lang w:val="png_PG" w:bidi="png_PG"/>
        </w:rPr>
        <w:t xml:space="preserve"> i traim Jisas </w:t>
      </w:r>
      <w:r>
        <w:rPr>
          <w:b/>
          <w:lang w:val="png_PG" w:bidi="png_PG"/>
        </w:rPr>
        <w:t>Traim</w:t>
      </w:r>
      <w:r>
        <w:rPr>
          <w:lang w:val="png_PG" w:bidi="png_PG"/>
        </w:rPr>
        <w:t xml:space="preserve"> i min olsem "testim." Satan em i wanpela spirit we God i bin wokim, na em i lida bilong ol spirit nogut husat i bin sakim tok bilong God. Yu bai nid long diskraibim nem Satan olsem "lida bilong ol spirit nogut" sapos ol lain yu toktok long en i no save Satan em i husat.</w:t>
      </w:r>
    </w:p>
    <w:p>
      <w:pPr/>
      <w:r>
        <w:rPr>
          <w:lang w:val="png_PG" w:bidi="png_PG"/>
        </w:rPr>
      </w:r>
      <w:r>
        <w:rPr>
          <w:lang w:val="png_PG" w:bidi="png_PG"/>
        </w:rPr>
        <w:t xml:space="preserve">Stop long dispela hap na toktok wantaim grup bilong yu long wanem wod o hap tok yu bai yusim long minim "Satan." Lukim wod </w:t>
      </w:r>
      <w:r>
        <w:rPr>
          <w:b/>
          <w:lang w:val="png_PG" w:bidi="png_PG"/>
        </w:rPr>
        <w:t>Satan</w:t>
      </w:r>
      <w:r>
        <w:rPr>
          <w:lang w:val="png_PG" w:bidi="png_PG"/>
        </w:rPr>
        <w:t xml:space="preserve"> insait long Masta Gloseri long kisim moa tok save. Presim pos baten long stopim odio long hia.</w:t>
      </w:r>
    </w:p>
    <w:p>
      <w:pPr/>
      <w:r>
        <w:rPr>
          <w:lang w:val="png_PG" w:bidi="png_PG"/>
        </w:rPr>
      </w:r>
      <w:r>
        <w:rPr>
          <w:b/>
          <w:lang w:val="png_PG" w:bidi="png_PG"/>
        </w:rPr>
        <w:t>Ol Enjel</w:t>
      </w:r>
      <w:r>
        <w:rPr>
          <w:lang w:val="png_PG" w:bidi="png_PG"/>
        </w:rPr>
        <w:t xml:space="preserve"> i bin kam na lukautim Jisas. Wanpela enjel em i wanpela spirit husat i save karim tok i kam long God. Ol enjel i save kamap long ol manmeri taim ol i senis na kamap olsem ol manmeri, ol i no stap long wankain mak olsem Jisas, na planti taim ol i save karim wanpela kain tok save o kam long mekim wanpela kain wok. Sapos i nogat wod long tok ples bilong yu long enjel we wanpela man o meri husat i no bilip i ken klia gut long en, yu ken trensletim dispela olsem wokman bilong karim tok i kam long God o wokman i kam long God, o wokman i makim God. Yu mas lukaut, dispela wod bilong profet, em tu i gat ol dispela kain mining. Yu bai nid long tok olsem spirit we i karim tok bilong God.</w:t>
      </w:r>
    </w:p>
    <w:p>
      <w:pPr/>
      <w:r>
        <w:rPr>
          <w:lang w:val="png_PG" w:bidi="png_PG"/>
        </w:rPr>
      </w:r>
      <w:r>
        <w:rPr>
          <w:lang w:val="png_PG" w:bidi="png_PG"/>
        </w:rPr>
        <w:t xml:space="preserve">Stop long dispela hap na toktok wantaim grup bilong yu long wanem wod o toktok yu bai yusim long ol enjel. Lukim wod </w:t>
      </w:r>
      <w:r>
        <w:rPr>
          <w:b/>
          <w:lang w:val="png_PG" w:bidi="png_PG"/>
        </w:rPr>
        <w:t>enjel</w:t>
      </w:r>
      <w:r>
        <w:rPr>
          <w:lang w:val="png_PG" w:bidi="png_PG"/>
        </w:rPr>
        <w:t xml:space="preserve"> insait long Masta Gloseri long kisim moa tok save. Presim pos baten long stopim odio long hia.</w:t>
      </w:r>
      <w:r>
        <w:rPr>
          <w:lang w:val="png_PG" w:bidi="png_PG"/>
        </w:rPr>
      </w:r>
    </w:p>
    <w:p>
      <w:pPr>
        <w:pStyle w:val="Heading3"/>
      </w:pPr>
      <w:r>
        <w:rPr>
          <w:lang w:val="png_PG" w:bidi="png_PG"/>
        </w:rPr>
        <w:t>Step 6</w:t>
      </w:r>
    </w:p>
    <w:p>
      <w:pPr/>
      <w:r>
        <w:rPr>
          <w:lang w:val="png_PG" w:bidi="png_PG"/>
        </w:rPr>
      </w:r>
      <w:r>
        <w:rPr>
          <w:lang w:val="png_PG" w:bidi="png_PG"/>
        </w:rPr>
        <w:t>Harim wanpela vesen bilong dispela stori long trenslesen we i isi tru long yupela long andastenim.</w:t>
      </w:r>
    </w:p>
    <w:p>
      <w:pPr/>
      <w:r>
        <w:rPr>
          <w:lang w:val="png_PG" w:bidi="png_PG"/>
        </w:rPr>
      </w:r>
      <w:r>
        <w:rPr>
          <w:lang w:val="png_PG" w:bidi="png_PG"/>
        </w:rPr>
        <w:t>Insait long dispela sesen, tokaut gen long dispela hap bilong Baibel olsem wanpela grup, na toktok long tok ples bilong yu yet.</w:t>
      </w:r>
    </w:p>
    <w:p>
      <w:pPr/>
      <w:r>
        <w:rPr>
          <w:lang w:val="png_PG" w:bidi="png_PG"/>
        </w:rPr>
      </w:r>
      <w:r>
        <w:rPr>
          <w:lang w:val="png_PG" w:bidi="png_PG"/>
        </w:rPr>
        <w:t>Pastaim, olgeta lain insait long grup bai prektis long tokim dispela hap bilong Baibel long tok ples bilong yupela yet. Tingim long yusim ol wod yupela i bin wanbel long en long narapela step i go pinis, kain olsem oda bilong ol samting i kamap insait long stori, ol wod, ol hap tok, wanem samting ol manmeri i pilim o ol sampela narapela samting we yupela i bin toktok long en.</w:t>
      </w:r>
    </w:p>
    <w:p>
      <w:pPr/>
      <w:r>
        <w:rPr>
          <w:lang w:val="png_PG" w:bidi="png_PG"/>
        </w:rPr>
      </w:r>
      <w:r>
        <w:rPr>
          <w:lang w:val="png_PG" w:bidi="png_PG"/>
        </w:rPr>
        <w:t>Wanpela grup memba i mas tokim sampela sentens bilong dispela hap bilong Baibel na stop liklik taim. Narapela memba bilong grup bai tokim narapela pat bilong dispela hap bilong Baibel na stop liklik taim. Mekim olsem i go inap grup i stori gen long ol olgeta samting i kamap insait long dispela hap bilong Baibel. Ol grup memba i ken korektim wanpela narapela insait long dispela step.</w:t>
      </w:r>
    </w:p>
    <w:p>
      <w:pPr/>
      <w:r>
        <w:rPr>
          <w:lang w:val="png_PG" w:bidi="png_PG"/>
        </w:rPr>
      </w:r>
      <w:r>
        <w:rPr>
          <w:lang w:val="png_PG" w:bidi="png_PG"/>
        </w:rPr>
        <w:t>Presim pos baten long stopim odio long hia.</w:t>
      </w:r>
    </w:p>
    <w:p>
      <w:pPr/>
      <w:r>
        <w:rPr>
          <w:lang w:val="png_PG" w:bidi="png_PG"/>
        </w:rPr>
      </w:r>
      <w:r>
        <w:rPr>
          <w:lang w:val="png_PG" w:bidi="png_PG"/>
        </w:rPr>
        <w:t>Bihain, wanwan memba bilong grup i mas stori long olgeta samting i kamap insait long dispela hap bilong Baibel long wanpela laspela taim. Wanpela grup memba i ken yusim ol kainkain samting o ol eksen o stori bod bilong ol long helpim ol long tingim ol samting i kamap insait long dispela hap bilong Baibel.</w:t>
      </w:r>
    </w:p>
    <w:p>
      <w:pPr/>
      <w:r>
        <w:rPr>
          <w:lang w:val="png_PG" w:bidi="png_PG"/>
        </w:rPr>
      </w:r>
      <w:r>
        <w:rPr>
          <w:lang w:val="png_PG" w:bidi="png_PG"/>
        </w:rPr>
        <w:t>Presim pos baten long stopim odio long hia.</w:t>
      </w:r>
    </w:p>
    <w:p>
      <w:pPr/>
      <w:r>
        <w:rPr>
          <w:lang w:val="png_PG" w:bidi="png_PG"/>
        </w:rPr>
      </w:r>
      <w:r>
        <w:rPr>
          <w:lang w:val="png_PG" w:bidi="png_PG"/>
        </w:rPr>
        <w:t>Bihain, orait grup i ken mekim disisen long stori bilong husat em ol i laikim tru. Yupela i ken mekim disisen olsem yupela i laik hau wanpela grup memba i autim wanpela pat bilong stori, tasol yupela i laikim hau narapela grup memba i autim narapela pat bilong dispela stori.</w:t>
      </w:r>
    </w:p>
    <w:p>
      <w:pPr/>
      <w:r>
        <w:rPr>
          <w:lang w:val="png_PG" w:bidi="png_PG"/>
        </w:rPr>
      </w:r>
      <w:r>
        <w:rPr>
          <w:lang w:val="png_PG" w:bidi="png_PG"/>
        </w:rPr>
        <w:t>Presim pos baten long stopim odio long hia.</w:t>
      </w:r>
    </w:p>
    <w:p>
      <w:pPr/>
      <w:r>
        <w:rPr>
          <w:lang w:val="png_PG" w:bidi="png_PG"/>
        </w:rPr>
      </w:r>
      <w:r>
        <w:rPr>
          <w:lang w:val="png_PG" w:bidi="png_PG"/>
        </w:rPr>
        <w:t>Las tru, grup i ken bung wantaim na kamapim wanpela laspela fainel vesen bilong dispela hap stori bilong Baibel we olgeta i wanbel long en. Wanwan grup memba i mas prektis long autim dispela fainel vesen bilong stori.</w:t>
      </w:r>
      <w:r>
        <w:rPr>
          <w:lang w:val="png_PG" w:bidi="png_PG"/>
        </w:rPr>
      </w:r>
      <w:r>
        <w:rPr>
          <w:lang w:val="png_PG" w:bidi="png_PG"/>
        </w:rPr>
      </w:r>
    </w:p>
    <w:p>
      <w:pPr/>
      <w:r>
        <w:rPr>
          <w:lang w:val="png_PG" w:bidi="png_PG"/>
        </w:rPr>
      </w:r>
    </w:p>
    <w:p>
      <w:pPr>
        <w:pStyle w:val="Heading2"/>
      </w:pPr>
      <w:r>
        <w:rPr>
          <w:lang w:val="png_PG" w:bidi="png_PG"/>
        </w:rPr>
        <w:t>Mak 1:14–20</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8">
        <w:r>
          <w:rPr>
            <w:lang w:val="png_PG" w:bidi="png_PG"/>
          </w:rPr>
          <w:rPr>
            <w:color w:val="0000EE"/>
            <w:u w:val="single"/>
          </w:rPr>
          <w:t>Harim na putim long tingting na bel</w:t>
        </w:r>
      </w:hyperlink>
      <w:r>
        <w:rPr>
          <w:lang w:val="png_PG" w:bidi="png_PG"/>
        </w:rPr>
        <w:t xml:space="preserve"> (771 KB)</w:t>
      </w:r>
      <w:r>
        <w:rPr>
          <w:lang w:val="png_PG" w:bidi="png_PG"/>
        </w:rPr>
      </w:r>
    </w:p>
    <w:p>
      <w:pPr>
        <w:pStyle w:val="ListBullet"/>
        <w:spacing w:line="240" w:lineRule="auto"/>
        <w:ind w:left="720"/>
      </w:pPr>
      <w:r>
        <w:rPr>
          <w:lang w:val="png_PG" w:bidi="png_PG"/>
        </w:rPr>
      </w:r>
      <w:hyperlink r:id="rId19">
        <w:r>
          <w:rPr>
            <w:lang w:val="png_PG" w:bidi="png_PG"/>
          </w:rPr>
          <w:rPr>
            <w:color w:val="0000EE"/>
            <w:u w:val="single"/>
          </w:rPr>
          <w:t>Save long taim na ples we stori i kamap long en</w:t>
        </w:r>
      </w:hyperlink>
      <w:r>
        <w:rPr>
          <w:lang w:val="png_PG" w:bidi="png_PG"/>
        </w:rPr>
        <w:t xml:space="preserve"> (3.4 MB)</w:t>
      </w:r>
      <w:r>
        <w:rPr>
          <w:lang w:val="png_PG" w:bidi="png_PG"/>
        </w:rPr>
      </w:r>
    </w:p>
    <w:p>
      <w:pPr>
        <w:pStyle w:val="ListBullet"/>
        <w:spacing w:line="240" w:lineRule="auto"/>
        <w:ind w:left="720"/>
      </w:pPr>
      <w:r>
        <w:rPr>
          <w:lang w:val="png_PG" w:bidi="png_PG"/>
        </w:rPr>
      </w:r>
      <w:hyperlink r:id="rId20">
        <w:r>
          <w:rPr>
            <w:lang w:val="png_PG" w:bidi="png_PG"/>
          </w:rPr>
          <w:rPr>
            <w:color w:val="0000EE"/>
            <w:u w:val="single"/>
          </w:rPr>
          <w:t>Save gut long wanwan Hap bilong Stori</w:t>
        </w:r>
      </w:hyperlink>
      <w:r>
        <w:rPr>
          <w:lang w:val="png_PG" w:bidi="png_PG"/>
        </w:rPr>
        <w:t xml:space="preserve"> (2.2 MB)</w:t>
      </w:r>
      <w:r>
        <w:rPr>
          <w:lang w:val="png_PG" w:bidi="png_PG"/>
        </w:rPr>
      </w:r>
    </w:p>
    <w:p>
      <w:pPr>
        <w:pStyle w:val="ListBullet"/>
        <w:spacing w:line="240" w:lineRule="auto"/>
        <w:ind w:left="720"/>
      </w:pPr>
      <w:r>
        <w:rPr>
          <w:lang w:val="png_PG" w:bidi="png_PG"/>
        </w:rPr>
      </w:r>
      <w:hyperlink r:id="rId21">
        <w:r>
          <w:rPr>
            <w:lang w:val="png_PG" w:bidi="png_PG"/>
          </w:rPr>
          <w:rPr>
            <w:color w:val="0000EE"/>
            <w:u w:val="single"/>
          </w:rPr>
          <w:t>Putim yu yet insait long stori</w:t>
        </w:r>
      </w:hyperlink>
      <w:r>
        <w:rPr>
          <w:lang w:val="png_PG" w:bidi="png_PG"/>
        </w:rPr>
        <w:t xml:space="preserve"> (3.3 MB)</w:t>
      </w:r>
      <w:r>
        <w:rPr>
          <w:lang w:val="png_PG" w:bidi="png_PG"/>
        </w:rPr>
      </w:r>
    </w:p>
    <w:p>
      <w:pPr>
        <w:pStyle w:val="ListBullet"/>
        <w:spacing w:line="240" w:lineRule="auto"/>
        <w:ind w:left="720"/>
      </w:pPr>
      <w:r>
        <w:rPr>
          <w:lang w:val="png_PG" w:bidi="png_PG"/>
        </w:rPr>
      </w:r>
      <w:hyperlink r:id="rId22">
        <w:r>
          <w:rPr>
            <w:lang w:val="png_PG" w:bidi="png_PG"/>
          </w:rPr>
          <w:rPr>
            <w:color w:val="0000EE"/>
            <w:u w:val="single"/>
          </w:rPr>
          <w:t>Save gut long ol samting we i no klia</w:t>
        </w:r>
      </w:hyperlink>
      <w:r>
        <w:rPr>
          <w:lang w:val="png_PG" w:bidi="png_PG"/>
        </w:rPr>
        <w:t xml:space="preserve"> (7.0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1:14–20</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1:14–20 na putim insait long bel bilong yu.</w:t>
      </w:r>
    </w:p>
    <w:p>
      <w:pPr/>
      <w:r>
        <w:rPr>
          <w:lang w:val="png_PG" w:bidi="png_PG"/>
        </w:rPr>
      </w:r>
      <w:r>
        <w:rPr>
          <w:lang w:val="png_PG" w:bidi="png_PG"/>
        </w:rPr>
        <w:t>Harim wanpela odio vesen bilong Mak 1:14–20 tripela taim, long tripela kain trenslesen sapos yu ken mekim olsem. Orait bihain, wok olsem wanpela grup na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Jisas?</w:t>
      </w:r>
    </w:p>
    <w:p>
      <w:pPr>
        <w:pStyle w:val="ListBullet"/>
        <w:spacing w:line="240" w:lineRule="auto"/>
        <w:ind w:left="720"/>
      </w:pPr>
      <w:r>
        <w:rPr>
          <w:lang w:val="png_PG" w:bidi="png_PG"/>
        </w:rPr>
      </w:r>
      <w:r>
        <w:rPr>
          <w:lang w:val="png_PG" w:bidi="png_PG"/>
        </w:rPr>
        <w:t xml:space="preserve">Dispela stori i tokim yumi wanem samting long ol manmeri? </w:t>
      </w:r>
    </w:p>
    <w:p>
      <w:pPr>
        <w:pStyle w:val="ListBullet"/>
        <w:spacing w:line="240" w:lineRule="auto"/>
        <w:ind w:left="720"/>
      </w:pPr>
      <w:r>
        <w:rPr>
          <w:lang w:val="png_PG" w:bidi="png_PG"/>
        </w:rPr>
      </w:r>
      <w:r>
        <w:rPr>
          <w:lang w:val="png_PG" w:bidi="png_PG"/>
        </w:rPr>
        <w:t>Dispela stori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Husat man o meri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odio vesen bilong Mak 1:14–20 long translesen we isi tru long yu long save.</w:t>
      </w:r>
    </w:p>
    <w:p>
      <w:pPr/>
      <w:r>
        <w:rPr>
          <w:lang w:val="png_PG" w:bidi="png_PG"/>
        </w:rPr>
      </w:r>
      <w:r>
        <w:rPr>
          <w:lang w:val="png_PG" w:bidi="png_PG"/>
        </w:rPr>
        <w:t>Insait long stori we i go pinis, Mak i stori long yumi long stat bilong ministri bilong Jisas. God i inapim tok we profet Aisaia i bin mekim insait long Olpela Testamen. Jisas i wokabaut i go long Galili na Jon i baptaisim Jisas. Wantu tasol, bihain long Jon i baptaisim Jisas, Holi Spirit i salim Jisas i go long ples nating we i no gat man na Satan i traim em long 40-pela de. Nau, Mak i stopim pasin bilong stori long Jon na Jisas long seim taim. Sampela taim i bin i go pinis na ol lain i arestim Jon na putim em long kalabus. Maski Mak i no tokim yumi long hia husat i arestim Jon o bilong wanem ol i arestim em, yumi bai painimaut long dispela bihain long buk bilong Mak olsem Herot Antipas i bin arestim Jon. Herot Antipas em i pikinini man bilong king Herot, dispela king husat i bin traim long kilim Jisas taim Jisas i bin bebi. Bihain long ol i arestim Jon, Jisas i go long Galili. Nau dispela stori i toktok long Jisas tasol.</w:t>
      </w:r>
    </w:p>
    <w:p>
      <w:pPr/>
      <w:r>
        <w:rPr>
          <w:lang w:val="png_PG" w:bidi="png_PG"/>
        </w:rPr>
      </w:r>
      <w:r>
        <w:rPr>
          <w:lang w:val="png_PG" w:bidi="png_PG"/>
        </w:rPr>
        <w:t xml:space="preserve">Mak i tokim yumi olsem Jisas nau i stap long Galili na i autim gutnius olsem kingdom bilong God i stap klostu. Long taim bilong Jisas, ol manmeri i save bilip olsem wanpela de God bai bosim olgeta hap bilong graun na em bai yusim ol manmeri bilong em, ol Israel long kamapim dispela samting. Tasol insait long buk bilong Mak, Jisas i autim tok long wanpela narapela kain kingdom. Kingdom bilong God i no min olsem wanpela ples o hap bilong graun we em i bosim, tasol em i minim wanpela ples we God i bosim insait long bel bilong yumi. Mipela i pilim Kingdom bilong God nau taim mipela i harim tok bilong em na bihainim tok bilong em taim mipela i bihainim Jisas. </w:t>
      </w:r>
    </w:p>
    <w:p>
      <w:pPr/>
      <w:r>
        <w:rPr>
          <w:lang w:val="png_PG" w:bidi="png_PG"/>
        </w:rPr>
      </w:r>
      <w:r>
        <w:rPr>
          <w:lang w:val="png_PG" w:bidi="png_PG"/>
        </w:rPr>
        <w:t>Tok skul bilong Jisas i tok olsem dispela samting i kamap nau. Em i tok olsem "taim i kam pinis," we i minim olsem olgeta ol tok ol profet i bin mekim long Olpela Testamen long Kingdom bilong God na long sevia em i promis em i stap long kamap nau, bikos Jisas, dispela sevia we ol i promis long en, em i kam long statim ministri bilong em. "Dispela taim" em i minim olsem God i makim dispela taim long kingdom bilong em—na em i wanpela gutpela taim long ol manmeri long kam long em bikos ol i ken harim toktok we i kam stret long Jisas.</w:t>
      </w:r>
    </w:p>
    <w:p>
      <w:pPr/>
      <w:r>
        <w:rPr>
          <w:lang w:val="png_PG" w:bidi="png_PG"/>
        </w:rPr>
      </w:r>
      <w:r>
        <w:rPr>
          <w:lang w:val="png_PG" w:bidi="png_PG"/>
        </w:rPr>
        <w:t>Tok we Jisas i bringim long ol manmeri em i isi long save. Ol manmeri i mas lusim sin, tok sori na givim baksait long pasin bilong sakim tok, na tanim i go long God na bilip long gospel, o gutnius olsem Kingdom bilong God tru tru i kam pinis. Mak i toktok planti taim long pasin bilong i gat bilip long Jisas. Taim manmeri i gat feit o bilip, dispela i min olsem ol i putim bilip o trast bilong ol long wanpela narapela man o meri — insait long buk bilong Mak — pasin bilong putim bilip o trastim Jisas na soim olsem yu bilipim en em i pasin bilong harim tok bilong em na bihainim em.</w:t>
      </w:r>
    </w:p>
    <w:p>
      <w:pPr/>
      <w:r>
        <w:rPr>
          <w:lang w:val="png_PG" w:bidi="png_PG"/>
        </w:rPr>
      </w:r>
      <w:r>
        <w:rPr>
          <w:lang w:val="png_PG" w:bidi="png_PG"/>
        </w:rPr>
        <w:t>Taim Jisas i statim ministri bilong em o wok we God i singautim em long mekim, Mak i stori long impoten wok we Jisas i mekim long makim ol namba wan lain man husat i bai stap klostu long em na bihainim em. Mak i tokim yumi olsem Jisas i singautim ol namba wan disaipel bilong em long bihainim em. Wanpela disaipel em i wanpela man o meri husat i save bihainim wanpela tisa bilong lotu na kisim skul bilong ol samting long God, bilip na laip long dispela tisa. Ol disaipel o ol lain we i save stap klostu tru long Jisas i bin stap wantaim em long planti hap bilong wok ministri bilong em, na ol i bin raun wantaim em long olgeta hap, na kisim skul long em, na sampela taim em i salim ol i go bilong autim gut nius bilong Kingdom na oraitim ol sikmanmeri.</w:t>
      </w:r>
    </w:p>
    <w:p>
      <w:pPr/>
      <w:r>
        <w:rPr>
          <w:lang w:val="png_PG" w:bidi="png_PG"/>
        </w:rPr>
      </w:r>
      <w:r>
        <w:rPr>
          <w:lang w:val="png_PG" w:bidi="png_PG"/>
        </w:rPr>
        <w:t>Jisas i wokabaut long sait bilong raunwara Galili na em i singautim Saimon wantaim brata bilong em Andru, long kamap disaipel bilong em. Raunwara Galili em i wanpela raunwara o leik we i gat fres wara. Longpela bilong en em i 21 kilomita na namel bilong en em i 10-pela kilomita.</w:t>
      </w:r>
    </w:p>
    <w:p>
      <w:pPr/>
      <w:r>
        <w:rPr>
          <w:lang w:val="png_PG" w:bidi="png_PG"/>
        </w:rPr>
      </w:r>
      <w:r>
        <w:rPr>
          <w:lang w:val="png_PG" w:bidi="png_PG"/>
        </w:rPr>
        <w:t>Stop long hia na olsem wanpela grup, lukluk long wanpela mep bilong Galili eria na wanpela piksa bilong Raunwara Galili. Presim pos baten long stopim odio long hia.</w:t>
      </w:r>
    </w:p>
    <w:p>
      <w:pPr/>
      <w:r>
        <w:rPr>
          <w:lang w:val="png_PG" w:bidi="png_PG"/>
        </w:rPr>
      </w:r>
      <w:r>
        <w:rPr>
          <w:lang w:val="png_PG" w:bidi="png_PG"/>
        </w:rPr>
        <w:t>Saimon na Andru em tupela fisamen o man bilong ketsim pis. Wok bilong ol em long i go long bikpela raunwara na na yusim net long kisim pis biilong salim. Net o umben bilong ol long ketsim pis em ating ol i bin wokim long wanpela string o rop we ol i save pasim wantaim long kamapim wanpela sekol na namel bilong en em i klostu 7-pela mita. Ol sampela net em ol ating bai i gat ol liklik samting ol i pasim long ol arere bilong ol long mekim ol i sink hariap. Ol manmeri ating i yusim ol dispela kain net taim ol i save sanap long wara we i no dip long sait bilong nambis na tromoi ol net i go autsait long raunwara.</w:t>
      </w:r>
    </w:p>
    <w:p>
      <w:pPr/>
      <w:r>
        <w:rPr>
          <w:lang w:val="png_PG" w:bidi="png_PG"/>
        </w:rPr>
      </w:r>
      <w:r>
        <w:rPr>
          <w:lang w:val="png_PG" w:bidi="png_PG"/>
        </w:rPr>
        <w:t>Stop long hia na olsem wanpela grup, lukim wanpela piksa bilong net bilong ketsim pis. Presim pos baten long stopim odio long hia.</w:t>
      </w:r>
    </w:p>
    <w:p>
      <w:pPr/>
      <w:r>
        <w:rPr>
          <w:lang w:val="png_PG" w:bidi="png_PG"/>
        </w:rPr>
      </w:r>
      <w:r>
        <w:rPr>
          <w:lang w:val="png_PG" w:bidi="png_PG"/>
        </w:rPr>
        <w:t>Jisas i tokim Saimon na Andru long bihainim em na Jisas i tok olsem em ba salim tupela i go aut long ketsim o kisim ol manmeri. Insait long Olpela Testamen profet Jeremaia i bin toktok long pasin bilong ol manmeri i "ketsim o kisim" ol man, o bringim ol i go long God long God i ken skelim ol. Tasol, Jisas i toktok long ol "man bilong ketsim o kisim ol man," o bringim ol man i go long Jisas long kisim bek ol na mekim ol i klia gut long wanem we long stap insait long Kingdom bilong God.</w:t>
      </w:r>
    </w:p>
    <w:p>
      <w:pPr/>
      <w:r>
        <w:rPr>
          <w:lang w:val="png_PG" w:bidi="png_PG"/>
        </w:rPr>
      </w:r>
      <w:r>
        <w:rPr>
          <w:lang w:val="png_PG" w:bidi="png_PG"/>
        </w:rPr>
        <w:t>Mak i tokim yumi olsem Jisas i wokabaut i go moa yet long sait bilong raunwara Galili na em i lukim Jems na Jon, tupela pikinini bilong Sebedi, tupela i stap long wanpela kanu na tupela i wok long stretim na klinim ol umben o net bilong tupela. Ol dispela umben o net em ating i longpela moa long ol net we Saimon na Andru i wok long yusim, bikos ol lain i save yusim ol dispela kain net taim ol i stap antap long wanpela bot. Wanpela bot em i wanpela samting bilong yusim long krosim wara o solwara o go na ketsim pis. Ol manmeri i save yusim ol oa o ol pedel o pul long mekim bot i muv. Ol dispela bot em sampela taim ol i save yusim ol sel, o ol bikpela hap laplap we i save yusim win long muvim bot.</w:t>
      </w:r>
    </w:p>
    <w:p>
      <w:pPr/>
      <w:r>
        <w:rPr>
          <w:lang w:val="png_PG" w:bidi="png_PG"/>
        </w:rPr>
      </w:r>
      <w:r>
        <w:rPr>
          <w:lang w:val="png_PG" w:bidi="png_PG"/>
        </w:rPr>
        <w:t xml:space="preserve">Stop long hia na olsem wanpela grup, lukim wanpela piksa </w:t>
      </w:r>
      <w:r>
        <w:rPr>
          <w:b/>
          <w:lang w:val="png_PG" w:bidi="png_PG"/>
        </w:rPr>
        <w:t>bilong bot we i gat oa</w:t>
      </w:r>
      <w:r>
        <w:rPr>
          <w:lang w:val="png_PG" w:bidi="png_PG"/>
        </w:rPr>
        <w:t>. Presim pos baten long stopim odio long hia.</w:t>
      </w:r>
    </w:p>
    <w:p>
      <w:pPr/>
      <w:r>
        <w:rPr>
          <w:lang w:val="png_PG" w:bidi="png_PG"/>
        </w:rPr>
      </w:r>
      <w:r>
        <w:rPr>
          <w:lang w:val="png_PG" w:bidi="png_PG"/>
        </w:rPr>
        <w:t xml:space="preserve">Jisas i singautim Jon na Andru long kamap disaipel bilong em na tupela wantu tasol i go bihainim Jisas. Jon na Andru i lusim papa bilong tupela, Sebedi long bot wantaim ol man we ol i bin haiarim long wok wantaim ol. Ol fisamen o man bilong ketsim pis em sampela taim ol i save haiarim ol man long wok long wanpela de o long wanpela hap taim long helpim ol. Ol dispela man i no ol wokboi nating—dispela em ol man we papa bilong bot i bin baim ol long wok bilong ol. </w:t>
      </w:r>
    </w:p>
    <w:p>
      <w:pPr/>
      <w:r>
        <w:rPr>
          <w:lang w:val="png_PG" w:bidi="png_PG"/>
        </w:rPr>
      </w:r>
      <w:r>
        <w:rPr>
          <w:lang w:val="png_PG" w:bidi="png_PG"/>
        </w:rPr>
        <w:t>Taim Jisas i singautim ol man, em i laikim ol i mas bihainim em wantu tasol na givim taim bilong ol long em, maski dispela em i wanpela hatpela samting long mekim. Jems na Jon i lusim olgeta samting—haus bilong ol na wok bilong ol—long bihainim Jisas. Taim ol manmeri i bihainim Jisas, ol i tok yes long singaut bilong em, na ol i larim em i stap olsem lida bilong ol, na ol i bihainim pasin bilong em. Jisas i givim dispela tok oda, na ol manmeri i save bihainim.</w:t>
      </w:r>
    </w:p>
    <w:p>
      <w:pPr/>
      <w:r>
        <w:rPr>
          <w:lang w:val="png_PG" w:bidi="png_PG"/>
        </w:rPr>
      </w:r>
      <w:r>
        <w:rPr>
          <w:lang w:val="png_PG" w:bidi="png_PG"/>
        </w:rPr>
        <w:t>Stop long hia na toktok long dispela kwesten wantaim grup: Ol manmeri long kalsa o ples bilong yu i save mekim wanem taim ol i mekim disisen long bihainim wanpela tisa o lida we olgeta manmeri i save laikim em na givim biknem long em? Laip bilong ol dispela manmeri i save senis olsem wanem?</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Mak 1:14–20 long translesen we isi tru long yupela long save.</w:t>
      </w:r>
    </w:p>
    <w:p>
      <w:pPr/>
      <w:r>
        <w:rPr>
          <w:lang w:val="png_PG" w:bidi="png_PG"/>
        </w:rPr>
      </w:r>
      <w:r>
        <w:rPr>
          <w:lang w:val="png_PG" w:bidi="png_PG"/>
        </w:rPr>
        <w:t>Insait long dispela step, grup bai toktok long ol wanwan hap bilong stori, ol manmeri o samting i stap insait long stori, na ol ples we stori i kamap long en. Bihain grup bai putim ol samting i kamap insait long stori insait long tingting bilong ol na piksarim dispela stori.</w:t>
      </w:r>
    </w:p>
    <w:p>
      <w:pPr/>
      <w:r>
        <w:rPr>
          <w:lang w:val="png_PG" w:bidi="png_PG"/>
        </w:rPr>
      </w:r>
      <w:r>
        <w:rPr>
          <w:lang w:val="png_PG" w:bidi="png_PG"/>
        </w:rPr>
        <w:t>Dispela stori i gat 2-pela hap.</w:t>
      </w:r>
    </w:p>
    <w:p>
      <w:pPr/>
      <w:r>
        <w:rPr>
          <w:lang w:val="png_PG" w:bidi="png_PG"/>
        </w:rPr>
      </w:r>
      <w:r>
        <w:rPr>
          <w:b/>
          <w:lang w:val="png_PG" w:bidi="png_PG"/>
        </w:rPr>
        <w:t>Long namba wan hap:</w:t>
      </w:r>
      <w:r>
        <w:rPr>
          <w:lang w:val="png_PG" w:bidi="png_PG"/>
        </w:rPr>
        <w:t xml:space="preserve"> Ol ofisa bilong lo i arestim Jon na putim em long kalabus. Jisas i go long Galili we em i statim wok ministri bilong em na i autim tok long Kingdom bilong God i kam.</w:t>
      </w:r>
    </w:p>
    <w:p>
      <w:pPr/>
      <w:r>
        <w:rPr>
          <w:lang w:val="png_PG" w:bidi="png_PG"/>
        </w:rPr>
      </w:r>
      <w:r>
        <w:rPr>
          <w:b/>
          <w:lang w:val="png_PG" w:bidi="png_PG"/>
        </w:rPr>
        <w:t>Long namba tu hap bilong stori:</w:t>
      </w:r>
      <w:r>
        <w:rPr>
          <w:lang w:val="png_PG" w:bidi="png_PG"/>
        </w:rPr>
        <w:t xml:space="preserve"> Jisas i wokabaut long sait bilong Raunwara Galili na i singautim ol namba wan disaipel bilong em. Ol dispela disaipel i lusim ol net bilong ol long ketsim pis na bihainim em. </w:t>
      </w:r>
    </w:p>
    <w:p>
      <w:pPr/>
      <w:r>
        <w:rPr>
          <w:lang w:val="png_PG" w:bidi="png_PG"/>
        </w:rPr>
      </w:r>
      <w:r>
        <w:rPr>
          <w:lang w:val="png_PG" w:bidi="png_PG"/>
        </w:rPr>
        <w:t>Ol manmeri i stap long dispela stori em:</w:t>
      </w:r>
    </w:p>
    <w:p>
      <w:pPr>
        <w:pStyle w:val="ListBullet"/>
        <w:spacing w:line="240" w:lineRule="auto"/>
        <w:ind w:left="720"/>
      </w:pPr>
      <w:r>
        <w:rPr>
          <w:lang w:val="png_PG" w:bidi="png_PG"/>
        </w:rPr>
      </w:r>
      <w:r>
        <w:rPr>
          <w:lang w:val="png_PG" w:bidi="png_PG"/>
        </w:rPr>
        <w:t>Jon (husat ol i bin arestim)</w:t>
      </w:r>
    </w:p>
    <w:p>
      <w:pPr>
        <w:pStyle w:val="ListBullet"/>
        <w:spacing w:line="240" w:lineRule="auto"/>
        <w:ind w:left="720"/>
      </w:pPr>
      <w:r>
        <w:rPr>
          <w:lang w:val="png_PG" w:bidi="png_PG"/>
        </w:rPr>
      </w:r>
      <w:r>
        <w:rPr>
          <w:lang w:val="png_PG" w:bidi="png_PG"/>
        </w:rPr>
        <w:t>Wanpela man husat i arestim Jon</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manmeri we Jisas i autim tok i go long ol</w:t>
      </w:r>
    </w:p>
    <w:p>
      <w:pPr>
        <w:pStyle w:val="ListBullet"/>
        <w:spacing w:line="240" w:lineRule="auto"/>
        <w:ind w:left="720"/>
      </w:pPr>
      <w:r>
        <w:rPr>
          <w:lang w:val="png_PG" w:bidi="png_PG"/>
        </w:rPr>
      </w:r>
      <w:r>
        <w:rPr>
          <w:lang w:val="png_PG" w:bidi="png_PG"/>
        </w:rPr>
        <w:t>Saimon na brata bilong em Andru</w:t>
      </w:r>
    </w:p>
    <w:p>
      <w:pPr>
        <w:pStyle w:val="ListBullet"/>
        <w:spacing w:line="240" w:lineRule="auto"/>
        <w:ind w:left="720"/>
      </w:pPr>
      <w:r>
        <w:rPr>
          <w:lang w:val="png_PG" w:bidi="png_PG"/>
        </w:rPr>
      </w:r>
      <w:r>
        <w:rPr>
          <w:lang w:val="png_PG" w:bidi="png_PG"/>
        </w:rPr>
        <w:t>Jems na brata bilong em Jon</w:t>
      </w:r>
    </w:p>
    <w:p>
      <w:pPr>
        <w:pStyle w:val="ListBullet"/>
        <w:spacing w:line="240" w:lineRule="auto"/>
        <w:ind w:left="720"/>
      </w:pPr>
      <w:r>
        <w:rPr>
          <w:lang w:val="png_PG" w:bidi="png_PG"/>
        </w:rPr>
      </w:r>
      <w:r>
        <w:rPr>
          <w:lang w:val="png_PG" w:bidi="png_PG"/>
        </w:rPr>
        <w:t>Zebedi, papa bilong Jems na Jon</w:t>
      </w:r>
    </w:p>
    <w:p>
      <w:pPr>
        <w:pStyle w:val="ListBullet"/>
        <w:spacing w:line="240" w:lineRule="auto"/>
        <w:ind w:left="720"/>
      </w:pPr>
      <w:r>
        <w:rPr>
          <w:lang w:val="png_PG" w:bidi="png_PG"/>
        </w:rPr>
      </w:r>
      <w:r>
        <w:rPr>
          <w:lang w:val="png_PG" w:bidi="png_PG"/>
        </w:rPr>
        <w:t>Ol lain i stap insait long bot wantaim Sebedi we em i bin haiarim</w:t>
      </w:r>
    </w:p>
    <w:p>
      <w:pPr/>
      <w:r>
        <w:rPr>
          <w:lang w:val="png_PG" w:bidi="png_PG"/>
        </w:rPr>
      </w:r>
      <w:r>
        <w:rPr>
          <w:lang w:val="png_PG" w:bidi="png_PG"/>
        </w:rPr>
        <w:t>Olsem wanpela grup, tingting gut long ol dispela ol ples we stori i kamap long en.</w:t>
      </w:r>
    </w:p>
    <w:p>
      <w:pPr/>
      <w:r>
        <w:rPr>
          <w:lang w:val="png_PG" w:bidi="png_PG"/>
        </w:rPr>
      </w:r>
      <w:r>
        <w:rPr>
          <w:lang w:val="png_PG" w:bidi="png_PG"/>
        </w:rPr>
        <w:t>Ol i no tokim mipela hamas taim i bin i go pinis namel long taim ol arestim Jon na Jisas i go bek long Galili. Dispela stori i stat wantaim wanpela hap tok we i soim yumi olsem sampela taim bihain long ol i arestim Jon, Jisas i go bek long Galili.</w:t>
      </w:r>
    </w:p>
    <w:p>
      <w:pPr/>
      <w:r>
        <w:rPr>
          <w:lang w:val="png_PG" w:bidi="png_PG"/>
        </w:rPr>
      </w:r>
      <w:r>
        <w:rPr>
          <w:lang w:val="png_PG" w:bidi="png_PG"/>
        </w:rPr>
        <w:t>Jisas i wok long autim tok long Kingdom bilong God i kam. Pasin bilong autim tok, em i pasin bilong tokim ol manmeri long ol impoten samting. Ating Jisas i bin wokabaut raun long wanpela ples i go long narapela ples insait long Galilli long autim dispela gutnius. Em i bikpela samting bilong tingim olsem Kingdom bilong God i no min olsem God i bosim wanpela kantri o wanpela hap graun, tasol em i min olsem God i bosim bel bilong yumi na tingting bilong yumi. Jisas em i king we ol i tok promis long en, na ples bilong em i stap namel long ol manmeri bilong em. Em i dispela king we ol i wok long wetim i stap.</w:t>
      </w:r>
    </w:p>
    <w:p>
      <w:pPr/>
      <w:r>
        <w:rPr>
          <w:lang w:val="png_PG" w:bidi="png_PG"/>
        </w:rPr>
      </w:r>
      <w:r>
        <w:rPr>
          <w:lang w:val="png_PG" w:bidi="png_PG"/>
        </w:rPr>
        <w:t>Jisas i givim tok oda i go long ol manmeri long tanim bel na bilip long gospel. Em i taim nau long mekim dispela samting. Nau ol manmeri i gat sans long wanbel long wanem samting Jisas i wok long tokim ol na bilip long em o givim baksait long tok we Jisas i bringim.</w:t>
      </w:r>
    </w:p>
    <w:p>
      <w:pPr/>
      <w:r>
        <w:rPr>
          <w:lang w:val="png_PG" w:bidi="png_PG"/>
        </w:rPr>
      </w:r>
      <w:r>
        <w:rPr>
          <w:lang w:val="png_PG" w:bidi="png_PG"/>
        </w:rPr>
        <w:t>Saimon, Andru, Jems na Jon em olgeta i fisamen o man bilong ketsim pis. Saimon na Andru ating i bin stap insait long bot o sanap long wara arere long Raunwara Galili, na i wok long tromoi net bilong ol i go insait long wara long ketsim pis. Jisas i singautim Saimon na Andru pastaim, olsem na yumi ken tok olsem ol i bin stap wantaim Jisas taim em i wokabaut i go moa long nambis bilong raunwara na singautim Jems na Jon. Jems na Jon i stap wantaim papa bilong tupela, Sebedi, insait long bot wantaim ol man we ol i bin haiarim. Mak i no tokim yumi hamaspela man ol i bin haiarim na i stap long hap, tasol dispela bot em i ken fitim mak olsem foapela i go inap long fitinpela manmeri. Na tu, Mak i no tokim yumi sapos i gat ol narapela manmeri i stap long dispela taim, tasol i gat planti taun na ol liklik ples bilong ol manmeri bilong ketsim pis i stap long dispela hap, olsem na ating i gat ol narapela manmeri we i wok long wok na ketsim pis i stap.</w:t>
      </w:r>
    </w:p>
    <w:p>
      <w:pPr/>
      <w:r>
        <w:rPr>
          <w:lang w:val="png_PG" w:bidi="png_PG"/>
        </w:rPr>
      </w:r>
      <w:r>
        <w:rPr>
          <w:lang w:val="png_PG" w:bidi="png_PG"/>
        </w:rPr>
        <w:t xml:space="preserve">Stop long hia sapos em bai helpim yupela long lukluk gen long ol piksa bilong Raunwara Galili, </w:t>
      </w:r>
      <w:r>
        <w:rPr>
          <w:b/>
          <w:lang w:val="png_PG" w:bidi="png_PG"/>
        </w:rPr>
        <w:t>bot we i gat oa</w:t>
      </w:r>
      <w:r>
        <w:rPr>
          <w:lang w:val="png_PG" w:bidi="png_PG"/>
        </w:rPr>
        <w:t xml:space="preserve"> na net. Mekim dispela olsem wanpela grup. Presim pos baten long stopim odio long hia.</w:t>
      </w:r>
    </w:p>
    <w:p>
      <w:pPr/>
      <w:r>
        <w:rPr>
          <w:lang w:val="png_PG" w:bidi="png_PG"/>
        </w:rPr>
      </w:r>
      <w:r>
        <w:rPr>
          <w:lang w:val="png_PG" w:bidi="png_PG"/>
        </w:rPr>
        <w:t>Saimon, Andru, Jon, na Jems olgeta i mekim samting wantu tasol taim Jisas i singautim ol long bihainim em. Ol i bin lusim olgeta samting i stap bihain na i bin harim tok bilong em. Wanpela taim gen, yumi lukim long hia olsem Jisas i laikim ol manmeri long mekim samting. Taim em i kam long ol manmeri long mekim disisen, givim baksait long ol olpela pasin, na bihainim God na harim tok bilong em.</w:t>
      </w:r>
    </w:p>
    <w:p>
      <w:pPr/>
      <w:r>
        <w:rPr>
          <w:lang w:val="png_PG" w:bidi="png_PG"/>
        </w:rPr>
      </w:r>
      <w:r>
        <w:rPr>
          <w:lang w:val="png_PG" w:bidi="png_PG"/>
        </w:rPr>
        <w:t>Nau, grup i mas wokim wanpela piksa bilong stori o storibod, dro, o yusim ol samting long piksarim stori na ol eksen i stap insait long dispela stori.</w:t>
      </w:r>
      <w:r>
        <w:rPr>
          <w:lang w:val="png_PG" w:bidi="png_PG"/>
        </w:rPr>
      </w:r>
    </w:p>
    <w:p>
      <w:pPr>
        <w:pStyle w:val="Heading3"/>
      </w:pPr>
      <w:r>
        <w:rPr>
          <w:lang w:val="png_PG" w:bidi="png_PG"/>
        </w:rPr>
        <w:t>Ektim aut dispela Tok</w:t>
      </w:r>
    </w:p>
    <w:p>
      <w:pPr/>
      <w:r>
        <w:rPr>
          <w:lang w:val="png_PG" w:bidi="png_PG"/>
        </w:rPr>
      </w:r>
      <w:r>
        <w:rPr>
          <w:lang w:val="png_PG" w:bidi="png_PG"/>
        </w:rPr>
        <w:t>Harim wanpela odio vesen bilong Mak 1:14–20 long translesen we isi tru long yupela long save.</w:t>
      </w:r>
    </w:p>
    <w:p>
      <w:pPr/>
      <w:r>
        <w:rPr>
          <w:lang w:val="png_PG" w:bidi="png_PG"/>
        </w:rPr>
      </w:r>
      <w:r>
        <w:rPr>
          <w:lang w:val="png_PG" w:bidi="png_PG"/>
        </w:rPr>
        <w:t>Insait long dispela step, grup bai mekim drama bilong dispela stori.</w:t>
      </w:r>
    </w:p>
    <w:p>
      <w:pPr/>
      <w:r>
        <w:rPr>
          <w:lang w:val="png_PG" w:bidi="png_PG"/>
        </w:rPr>
      </w:r>
      <w:r>
        <w:rPr>
          <w:lang w:val="png_PG" w:bidi="png_PG"/>
        </w:rPr>
        <w:t>Dispela stori i gat 2-pela hap.</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Jon (husat ol i bin arestim)</w:t>
      </w:r>
    </w:p>
    <w:p>
      <w:pPr>
        <w:pStyle w:val="ListBullet"/>
        <w:spacing w:line="240" w:lineRule="auto"/>
        <w:ind w:left="720"/>
      </w:pPr>
      <w:r>
        <w:rPr>
          <w:lang w:val="png_PG" w:bidi="png_PG"/>
        </w:rPr>
      </w:r>
      <w:r>
        <w:rPr>
          <w:lang w:val="png_PG" w:bidi="png_PG"/>
        </w:rPr>
        <w:t>Wanpela man husat i arestim Jon</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manmeri we Jisas i autim tok i go long ol</w:t>
      </w:r>
    </w:p>
    <w:p>
      <w:pPr>
        <w:pStyle w:val="ListBullet"/>
        <w:spacing w:line="240" w:lineRule="auto"/>
        <w:ind w:left="720"/>
      </w:pPr>
      <w:r>
        <w:rPr>
          <w:lang w:val="png_PG" w:bidi="png_PG"/>
        </w:rPr>
      </w:r>
      <w:r>
        <w:rPr>
          <w:lang w:val="png_PG" w:bidi="png_PG"/>
        </w:rPr>
        <w:t>Saimon na brata bilong em Andru</w:t>
      </w:r>
    </w:p>
    <w:p>
      <w:pPr>
        <w:pStyle w:val="ListBullet"/>
        <w:spacing w:line="240" w:lineRule="auto"/>
        <w:ind w:left="720"/>
      </w:pPr>
      <w:r>
        <w:rPr>
          <w:lang w:val="png_PG" w:bidi="png_PG"/>
        </w:rPr>
      </w:r>
      <w:r>
        <w:rPr>
          <w:lang w:val="png_PG" w:bidi="png_PG"/>
        </w:rPr>
        <w:t>Jems na brata bilong em Jon</w:t>
      </w:r>
    </w:p>
    <w:p>
      <w:pPr>
        <w:pStyle w:val="ListBullet"/>
        <w:spacing w:line="240" w:lineRule="auto"/>
        <w:ind w:left="720"/>
      </w:pPr>
      <w:r>
        <w:rPr>
          <w:lang w:val="png_PG" w:bidi="png_PG"/>
        </w:rPr>
      </w:r>
      <w:r>
        <w:rPr>
          <w:lang w:val="png_PG" w:bidi="png_PG"/>
        </w:rPr>
        <w:t>Zebedi, papa bilong Jems na Jon</w:t>
      </w:r>
    </w:p>
    <w:p>
      <w:pPr>
        <w:pStyle w:val="ListBullet"/>
        <w:spacing w:line="240" w:lineRule="auto"/>
        <w:ind w:left="720"/>
      </w:pPr>
      <w:r>
        <w:rPr>
          <w:lang w:val="png_PG" w:bidi="png_PG"/>
        </w:rPr>
      </w:r>
      <w:r>
        <w:rPr>
          <w:lang w:val="png_PG" w:bidi="png_PG"/>
        </w:rPr>
        <w:t>Ol lain we Sebedi i bin haiarim na i stap insait long bot wantaim em</w:t>
      </w:r>
    </w:p>
    <w:p>
      <w:pPr/>
      <w:r>
        <w:rPr>
          <w:lang w:val="png_PG" w:bidi="png_PG"/>
        </w:rPr>
      </w:r>
      <w:r>
        <w:rPr>
          <w:lang w:val="png_PG" w:bidi="png_PG"/>
        </w:rPr>
        <w:t>Olsem wanpela grup, ektim dispela stori tupela taim Yupela i mas ektim dispela stori long tok ples bilong yupela.</w:t>
      </w:r>
    </w:p>
    <w:p>
      <w:pPr/>
      <w:r>
        <w:rPr>
          <w:lang w:val="png_PG" w:bidi="png_PG"/>
        </w:rPr>
      </w:r>
      <w:r>
        <w:rPr>
          <w:lang w:val="png_PG" w:bidi="png_PG"/>
        </w:rPr>
        <w:t>Long namba wan taim, ektim dispela stori tasol na no ken stop. Tingting gut long ol toktok we ol manmeri i mekim, oda we ol samting i kamap, wanem samting i mekim na ol dispela samting i kamap na hau yu bai autim dispela stori. Sekim olsem yupela i no kalapim o i no ektim ol hatpela o impoten hap bilong stori. Helpim wanpela narapela long tingim olgeta hap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bai nid long ektim dispela stori gen long namba tu taim. Long sampela hap, stop liklik taim na askim ol man o meri i ekt, "Yu pilim olsem wanem o ting wanem?" Dispela man husat i wok long ekt bai ansa na tokaut long wanem samting em i pilim o tingim sapos em i tru tru dispela man o meri o samting we em i wok long ektim. Bihain, statim drama gen.</w:t>
      </w:r>
    </w:p>
    <w:p>
      <w:pPr/>
      <w:r>
        <w:rPr>
          <w:lang w:val="png_PG" w:bidi="png_PG"/>
        </w:rPr>
      </w:r>
      <w:r>
        <w:rPr>
          <w:lang w:val="png_PG" w:bidi="png_PG"/>
        </w:rPr>
        <w:t>Posim dispela odio long hia na ektim aut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Insait long dispela stori, Jisas i go long Galili na i stat long autim tok bihain long ol i bin arestim Jon.</w:t>
      </w:r>
    </w:p>
    <w:p>
      <w:pPr/>
      <w:r>
        <w:rPr>
          <w:lang w:val="png_PG" w:bidi="png_PG"/>
        </w:rPr>
      </w:r>
      <w:r>
        <w:rPr>
          <w:lang w:val="png_PG" w:bidi="png_PG"/>
        </w:rPr>
        <w:t>Stopim dispela drama long sotpela taim. Askim dispela man husat i ekt olsem Jisas, "Yu wok long ting wanem na pilim olsem wanem?" Dispela man o meri i ken tok olsem, "Em i wari, Jon em i kasen bilong em" o "Jisas i save olsem dispela em i stat bilong wok we God i singautim em long mekim, taim em i stat long autim tok long kingdom bilong God." Kontinu wantaim drama.</w:t>
      </w:r>
    </w:p>
    <w:p>
      <w:pPr/>
      <w:r>
        <w:rPr>
          <w:lang w:val="png_PG" w:bidi="png_PG"/>
        </w:rPr>
      </w:r>
      <w:r>
        <w:rPr>
          <w:lang w:val="png_PG" w:bidi="png_PG"/>
        </w:rPr>
        <w:t>Ektim Jisas i singautim Saimon na Andru na i tok, "Kam, bihainim mi, na mi bai soim yu hau long tromoi net long ketsim ol manmeri."</w:t>
      </w:r>
    </w:p>
    <w:p>
      <w:pPr/>
      <w:r>
        <w:rPr>
          <w:lang w:val="png_PG" w:bidi="png_PG"/>
        </w:rPr>
      </w:r>
      <w:r>
        <w:rPr>
          <w:lang w:val="png_PG" w:bidi="png_PG"/>
        </w:rPr>
        <w:t>Stopim dispela drama long sotpela taim. Askim ol lain husat i ekt olsem Saimon na Andru, "Yupela i wok long pilim o tingting olsem wanem?" Ol i ken bekim tok olsem, "Ol i save olsem ol i nid long bihainim em," o "Ol i pilim bel kirap olsem ol i mas lusim ol net bilong ol na bihainim em wantu tasol." o "Amamas, dispela man we ol i bin wetim em i kam pinis." Kontinu wantaim drama.</w:t>
      </w:r>
    </w:p>
    <w:p>
      <w:pPr/>
      <w:r>
        <w:rPr>
          <w:lang w:val="png_PG" w:bidi="png_PG"/>
        </w:rPr>
      </w:r>
      <w:r>
        <w:rPr>
          <w:lang w:val="png_PG" w:bidi="png_PG"/>
        </w:rPr>
        <w:t>Ektim Jisas, Saimon na Andru i wokabaut long nambis i go olsem long ples we Jems na Jon i stap long en. Jisas i singautim Jems na Jon long bihainim em, na kwiktaim tupela i lusim papa bilong tupela, Sebedi, long bot wantaim ol man em i bin haiarim.</w:t>
      </w:r>
    </w:p>
    <w:p>
      <w:pPr/>
      <w:r>
        <w:rPr>
          <w:lang w:val="png_PG" w:bidi="png_PG"/>
        </w:rPr>
      </w:r>
      <w:r>
        <w:rPr>
          <w:lang w:val="png_PG" w:bidi="png_PG"/>
        </w:rPr>
        <w:t>Stopim dispela drama long sotpela taim. Askim ol lain we i ekt olsem Sebedi na ol man we em i bin haiarim, "Yupela i pilim olsem wanem o ting wanem?" Ol i ken bekim tok na tok olsem, "Mi paul, husat em i dispela man na wanem samting i wok long kamap?" o "Bilong wanem Jems na Jon i lusim mipela wantu tasol?" o "Bilong wanem em i no singautim mipela?" o "Mipela i amamas long ol," o "Mipela i pulap long amamas long lukim ol i bihainim Jisas."</w:t>
      </w:r>
    </w:p>
    <w:p>
      <w:pPr/>
      <w:r>
        <w:rPr>
          <w:lang w:val="png_PG" w:bidi="png_PG"/>
        </w:rPr>
      </w:r>
      <w:r>
        <w:rPr>
          <w:lang w:val="png_PG" w:bidi="png_PG"/>
        </w:rPr>
        <w:t>Long pinis bilong drama, askim grup, "Sapos yu wanpela man bilong ketsim pis, na yu wok long mekim wok bilong yu, na Jisas i kam long yu na askim yu long bihainim em, yu bai mekim wanem o tok wanem? Yu bai pilim olsem wanem?"</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vesen bilong Mak 1:14–20 long translesen we isi tru long yupela long save.</w:t>
      </w:r>
    </w:p>
    <w:p>
      <w:pPr/>
      <w:r>
        <w:rPr>
          <w:lang w:val="png_PG" w:bidi="png_PG"/>
        </w:rPr>
      </w:r>
      <w:r>
        <w:rPr>
          <w:lang w:val="png_PG" w:bidi="png_PG"/>
        </w:rPr>
        <w:t>Insait long dispela step, grup bai toktok long ol bikpela tok na ol wod i stap insait long dispela stori.</w:t>
      </w:r>
    </w:p>
    <w:p>
      <w:pPr/>
      <w:r>
        <w:rPr>
          <w:lang w:val="png_PG" w:bidi="png_PG"/>
        </w:rPr>
      </w:r>
      <w:r>
        <w:rPr>
          <w:lang w:val="png_PG" w:bidi="png_PG"/>
        </w:rPr>
        <w:t xml:space="preserve">Jisas </w:t>
      </w:r>
      <w:r>
        <w:rPr>
          <w:b/>
          <w:lang w:val="png_PG" w:bidi="png_PG"/>
        </w:rPr>
        <w:t>i go</w:t>
      </w:r>
      <w:r>
        <w:rPr>
          <w:lang w:val="png_PG" w:bidi="png_PG"/>
        </w:rPr>
        <w:t xml:space="preserve"> long o </w:t>
      </w:r>
      <w:r>
        <w:rPr>
          <w:b/>
          <w:lang w:val="png_PG" w:bidi="png_PG"/>
        </w:rPr>
        <w:t>i kam</w:t>
      </w:r>
      <w:r>
        <w:rPr>
          <w:lang w:val="png_PG" w:bidi="png_PG"/>
        </w:rPr>
        <w:t xml:space="preserve"> long Galili. Yusim dispela wod bilong i kam long wanpela ples o i go long wanpela ples—wanem em i krai gut o i netsurel long tok ples bilong yupela.</w:t>
      </w:r>
    </w:p>
    <w:p>
      <w:pPr/>
      <w:r>
        <w:rPr>
          <w:lang w:val="png_PG" w:bidi="png_PG"/>
        </w:rPr>
      </w:r>
      <w:r>
        <w:rPr>
          <w:lang w:val="png_PG" w:bidi="png_PG"/>
        </w:rPr>
        <w:t xml:space="preserve">Jisas i wokabaut long sait bilong </w:t>
      </w:r>
      <w:r>
        <w:rPr>
          <w:b/>
          <w:lang w:val="png_PG" w:bidi="png_PG"/>
        </w:rPr>
        <w:t>Raunwara Galili</w:t>
      </w:r>
      <w:r>
        <w:rPr>
          <w:lang w:val="png_PG" w:bidi="png_PG"/>
        </w:rPr>
        <w:t xml:space="preserve"> insait long dispela stori. Longpela bilong dispela raunwara em i klostu 21-pela kilomita na namel bilong en em i 10-pela kilomita. Hap bilong dispela raunwara we i dip tru em i 67-pela kilomita. Planti manmeri i bin yusim em long ketsim pis na mekim mani bilong ol. </w:t>
      </w:r>
      <w:r>
        <w:rPr>
          <w:b/>
          <w:lang w:val="png_PG" w:bidi="png_PG"/>
        </w:rPr>
        <w:t>Galili</w:t>
      </w:r>
      <w:r>
        <w:rPr>
          <w:lang w:val="png_PG" w:bidi="png_PG"/>
        </w:rPr>
        <w:t xml:space="preserve"> em i wanpela eria raunim Solwara, o Raunwara Galili.</w:t>
      </w:r>
    </w:p>
    <w:p>
      <w:pPr/>
      <w:r>
        <w:rPr>
          <w:lang w:val="png_PG" w:bidi="png_PG"/>
        </w:rPr>
      </w:r>
      <w:r>
        <w:rPr>
          <w:lang w:val="png_PG" w:bidi="png_PG"/>
        </w:rPr>
        <w:t>Stop long hia na olsem wanpela grup, lukluk long wanpela mep bilong Galili na wanpela piksa bilong raunwara Galili sapos yupela i no lukluk pinis long ol. Toktok wantaim long wanem wod yupela bai yusim long kolim dispela wara. Presim pos baten long stopim odio long hia.</w:t>
      </w:r>
    </w:p>
    <w:p>
      <w:pPr/>
      <w:r>
        <w:rPr>
          <w:lang w:val="png_PG" w:bidi="png_PG"/>
        </w:rPr>
      </w:r>
      <w:r>
        <w:rPr>
          <w:lang w:val="png_PG" w:bidi="png_PG"/>
        </w:rPr>
        <w:t xml:space="preserve">Jisas i tok olsem </w:t>
      </w:r>
      <w:r>
        <w:rPr>
          <w:b/>
          <w:lang w:val="png_PG" w:bidi="png_PG"/>
        </w:rPr>
        <w:t>kingdom</w:t>
      </w:r>
      <w:r>
        <w:rPr>
          <w:lang w:val="png_PG" w:bidi="png_PG"/>
        </w:rPr>
        <w:t xml:space="preserve"> bilong God i stap klostu. Kingdom em i wanpela ples we king i save bosim wanpela lain manmeri. Insait long Olpela Testamen, kingdom bilong God em ol manmeri bilong em, ol lain Israel. Tasol ol manmeri bilong Israel i save sakim tok bilong God olgeta taim. Nau, Kingdom bilong God em i no toktok long wanpela ples, tasol em i toktok long olgeta manmeri husat i save bihainim em. Yumi save olsem olgeta manmeri bai sakim tok bilong God yet, na Kingdom bilong em i no kamap stret na gutpela olgeta yet. Tasol, Jisas i kam long bringim pat bilong Kingdom bilong God long nau. Kingdom bilong God nau em ol manmeri husat i wok long bihainim Jisas olsem king, helpim wanpela narapela na spredim laikim bilong Jisas i go long ol narapela manmeri. Bihain God bai bringim gutpela na stretpela kingdom. God bai i kam na jasim ol manmeri nogut, na dispela graun bai kamap gutpela na stretpela olgeta. God bai bosim gut tru ol manmeri bilong em, na dispela taim bai i no gat moa pen na hevi o nogut samting, na olgeta manmeri bai harim tok bilong em. Taim Jisas i toktok long Kingdom bilong God, ol manmeri i no klia long dispela samting, olsem na ol i paul long dispela samting. Ol i nid long putim yau gut long Jisas long klia gut long wanem samting em i wok long toktok long en.</w:t>
      </w:r>
    </w:p>
    <w:p>
      <w:pPr/>
      <w:r>
        <w:rPr>
          <w:lang w:val="png_PG" w:bidi="png_PG"/>
        </w:rPr>
      </w:r>
      <w:r>
        <w:rPr>
          <w:lang w:val="png_PG" w:bidi="png_PG"/>
        </w:rPr>
        <w:t>Yumi wok long ekspiriensim Kingdom bilong God nau taim yumi putim yau long God na harim tok bilong em taim yumi bihainim Jisas.</w:t>
      </w:r>
    </w:p>
    <w:p>
      <w:pPr/>
      <w:r>
        <w:rPr>
          <w:lang w:val="png_PG" w:bidi="png_PG"/>
        </w:rPr>
      </w:r>
      <w:r>
        <w:rPr>
          <w:lang w:val="png_PG" w:bidi="png_PG"/>
        </w:rPr>
        <w:t xml:space="preserve">Stop long hia na toktok olsem wanpela grup long wanem wod o hap tok yupela bai yusim long kingdom bilong God. Lukim wod </w:t>
      </w:r>
      <w:r>
        <w:rPr>
          <w:b/>
          <w:lang w:val="png_PG" w:bidi="png_PG"/>
        </w:rPr>
        <w:t>kingdom bilong God</w:t>
      </w:r>
      <w:r>
        <w:rPr>
          <w:lang w:val="png_PG" w:bidi="png_PG"/>
        </w:rPr>
        <w:t xml:space="preserve"> insait long Masta Gloseri long kisim moa tok save. Presim pos baten long stopim odio long hia.</w:t>
      </w:r>
    </w:p>
    <w:p>
      <w:pPr/>
      <w:r>
        <w:rPr>
          <w:lang w:val="png_PG" w:bidi="png_PG"/>
        </w:rPr>
      </w:r>
      <w:r>
        <w:rPr>
          <w:lang w:val="png_PG" w:bidi="png_PG"/>
        </w:rPr>
        <w:t xml:space="preserve">Jisas i givim tok oda long yumi long </w:t>
      </w:r>
      <w:r>
        <w:rPr>
          <w:b/>
          <w:lang w:val="png_PG" w:bidi="png_PG"/>
        </w:rPr>
        <w:t>lusim sin</w:t>
      </w:r>
      <w:r>
        <w:rPr>
          <w:lang w:val="png_PG" w:bidi="png_PG"/>
        </w:rPr>
        <w:t xml:space="preserve">, tok sori na tanim bel long ol sin bilong yumi na </w:t>
      </w:r>
      <w:r>
        <w:rPr>
          <w:b/>
          <w:lang w:val="png_PG" w:bidi="png_PG"/>
        </w:rPr>
        <w:t>bilip</w:t>
      </w:r>
      <w:r>
        <w:rPr>
          <w:lang w:val="png_PG" w:bidi="png_PG"/>
        </w:rPr>
        <w:t xml:space="preserve"> long gutnius. Pasin bilong ripent o lusim sin, tok sori na givim baksait long sin na tanim i go long God, em i pasin bilong statim wanpela nupela laip na bihainim ol samting we God i tok long en. Yusim seim wod o hap tok long </w:t>
      </w:r>
      <w:r>
        <w:rPr>
          <w:b/>
          <w:lang w:val="png_PG" w:bidi="png_PG"/>
        </w:rPr>
        <w:t>ripent</w:t>
      </w:r>
      <w:r>
        <w:rPr>
          <w:lang w:val="png_PG" w:bidi="png_PG"/>
        </w:rPr>
        <w:t xml:space="preserve"> o givim baksait long sin na tanim bel, wankain olsem yu bin yusim long ol narapela stori, na tingim olsem ripent o tanim bel em i stap long Masta Gloseri.</w:t>
      </w:r>
    </w:p>
    <w:p>
      <w:pPr/>
      <w:r>
        <w:rPr>
          <w:lang w:val="png_PG" w:bidi="png_PG"/>
        </w:rPr>
      </w:r>
      <w:r>
        <w:rPr>
          <w:lang w:val="png_PG" w:bidi="png_PG"/>
        </w:rPr>
        <w:t xml:space="preserve">Pasin bilong </w:t>
      </w:r>
      <w:r>
        <w:rPr>
          <w:b/>
          <w:lang w:val="png_PG" w:bidi="png_PG"/>
        </w:rPr>
        <w:t>bilip</w:t>
      </w:r>
      <w:r>
        <w:rPr>
          <w:lang w:val="png_PG" w:bidi="png_PG"/>
        </w:rPr>
        <w:t xml:space="preserve"> em i olsem feit o pasin bilong i gat bilip bikos yumi save yusim ol imosen bilong yumi long i gat bilip—yumi save yusim ol imosen long stap strong insait long hevi, mekim bel bilong yumi i stap stret insait long hevi, na i no gat tupela tingting.</w:t>
      </w:r>
    </w:p>
    <w:p>
      <w:pPr/>
      <w:r>
        <w:rPr>
          <w:lang w:val="png_PG" w:bidi="png_PG"/>
        </w:rPr>
      </w:r>
      <w:r>
        <w:rPr>
          <w:lang w:val="png_PG" w:bidi="png_PG"/>
        </w:rPr>
        <w:t>Long sampela tok ples, ol i gat wanpela wod long bilip na wanpela wod long harim tok. Bilp em i toktok long wanem samting man o meri i mekim taim em i harim promis bilong God. Dispela em i toktok long putim bilip o konfidens o strongpela tingting long God.</w:t>
      </w:r>
    </w:p>
    <w:p>
      <w:pPr/>
      <w:r>
        <w:rPr>
          <w:lang w:val="png_PG" w:bidi="png_PG"/>
        </w:rPr>
      </w:r>
      <w:r>
        <w:rPr>
          <w:lang w:val="png_PG" w:bidi="png_PG"/>
        </w:rPr>
        <w:t>Tul bilong tis: Askim wanpela volentia bipo long taim bilong tis long helpim yu. Putim wanpela sia long namel bilong rum na askim man o meri i helpim yu, "Yu bilip olsem dispela sia i stap tru tru?" Yu bilip olsem dispela em i wanpela sia? Yu bilip dispela sia em i strong inap long holim yu?" Dispela man o meri i helpim yu i mas tok "yes" long olgeta dispela askim. Bihain askim olsem, "Mi save yu taiet pinis, olsem na dispela sia em bilong yu long sindaun long en." Man o meri i helpim yu i ken tok nogat long sindaun long dispela sia. Mekim dispela moa long wanpela taim, askim volentia long wanem as na em i no laik sindaun long dispela sia. maski em i save olsem dispela sia i stap na em i tok olsem em i bilip dispela sia i strong inap long holim em. Tok klia long grup olsem dispela em i wanpela eksampel bilong soim mining bilong feit o pasin bilong i gat bilip. Sapos dispela man o meri i no laik sindaun long sia, em no gat tru tru feit o bilip long dispela sia.</w:t>
      </w:r>
    </w:p>
    <w:p>
      <w:pPr/>
      <w:r>
        <w:rPr>
          <w:lang w:val="png_PG" w:bidi="png_PG"/>
        </w:rPr>
      </w:r>
      <w:r>
        <w:rPr>
          <w:lang w:val="png_PG" w:bidi="png_PG"/>
        </w:rPr>
        <w:t xml:space="preserve">Stop long hia na mekim dispela ektiviti. Toktok wantaim olsem wanpela grup long wanem tok o hap tok yupela bai yusim long bilip. Lukim wod </w:t>
      </w:r>
      <w:r>
        <w:rPr>
          <w:b/>
          <w:lang w:val="png_PG" w:bidi="png_PG"/>
        </w:rPr>
        <w:t>bilip</w:t>
      </w:r>
      <w:r>
        <w:rPr>
          <w:lang w:val="png_PG" w:bidi="png_PG"/>
        </w:rPr>
        <w:t xml:space="preserve"> insait long Masta Gloseri long kisim moa tok save. Presim pos baten long stopim odio long hia.</w:t>
      </w:r>
    </w:p>
    <w:p>
      <w:pPr/>
      <w:r>
        <w:rPr>
          <w:lang w:val="png_PG" w:bidi="png_PG"/>
        </w:rPr>
      </w:r>
      <w:r>
        <w:rPr>
          <w:lang w:val="png_PG" w:bidi="png_PG"/>
        </w:rPr>
        <w:t xml:space="preserve">Jisas i tokim ol manmeri long </w:t>
      </w:r>
      <w:r>
        <w:rPr>
          <w:b/>
          <w:lang w:val="png_PG" w:bidi="png_PG"/>
        </w:rPr>
        <w:t>gospel</w:t>
      </w:r>
      <w:r>
        <w:rPr>
          <w:lang w:val="png_PG" w:bidi="png_PG"/>
        </w:rPr>
        <w:t xml:space="preserve"> o </w:t>
      </w:r>
      <w:r>
        <w:rPr>
          <w:b/>
          <w:lang w:val="png_PG" w:bidi="png_PG"/>
        </w:rPr>
        <w:t>gutnius</w:t>
      </w:r>
      <w:r>
        <w:rPr>
          <w:lang w:val="png_PG" w:bidi="png_PG"/>
        </w:rPr>
        <w:t>. Bipo long Jisas i dai na i kirap bek long laip, ol disaipel bilong Jisas na Jisas i bin tisim ol manmeri long gutnius bilong kingdom. Dispela i min olsem ol i wok long tisim ol manmeri long dispela taim we God bai kam long bosim graun. God bai kam long bosim ol manmeri bilong em long wok Jisas i mekim—dispela em i gutnius! Bihain, gutnius bai i gat olgeta stori long dai bilong Jisas, taim ol i planim Jisas, na kirap bek bilong em. Yusim wankain wod o hap tok long gutnius o gospel olsem yu bin yusim long ol narapela stori i go pinis.</w:t>
      </w:r>
    </w:p>
    <w:p>
      <w:pPr/>
      <w:r>
        <w:rPr>
          <w:lang w:val="png_PG" w:bidi="png_PG"/>
        </w:rPr>
      </w:r>
      <w:r>
        <w:rPr>
          <w:lang w:val="png_PG" w:bidi="png_PG"/>
        </w:rPr>
        <w:t xml:space="preserve">Jisas i singautim </w:t>
      </w:r>
      <w:r>
        <w:rPr>
          <w:b/>
          <w:lang w:val="png_PG" w:bidi="png_PG"/>
        </w:rPr>
        <w:t>Saimon</w:t>
      </w:r>
      <w:r>
        <w:rPr>
          <w:lang w:val="png_PG" w:bidi="png_PG"/>
        </w:rPr>
        <w:t xml:space="preserve"> na Andru long stap olsem ol disaipel bilong em. Saimon long hia em i seim man olsem Saimon Pita, wanpela bilong ol disaipel bilong Jisas. Andru em ol i kolim em olsem brata bilong Saimon. Saimon ating i bikpela brata, olsem na putim nem bilong dispela tupela brata bihainim wanem oda kalsa o tok ples billong yupela i save bihainim taim yupela i save toktok long tupela brata.</w:t>
      </w:r>
    </w:p>
    <w:p>
      <w:pPr/>
      <w:r>
        <w:rPr>
          <w:lang w:val="png_PG" w:bidi="png_PG"/>
        </w:rPr>
      </w:r>
      <w:r>
        <w:rPr>
          <w:lang w:val="png_PG" w:bidi="png_PG"/>
        </w:rPr>
        <w:t xml:space="preserve">Saimon na Andru em tupela fisamen o man bilong ketsim pis. </w:t>
      </w:r>
      <w:r>
        <w:rPr>
          <w:b/>
          <w:lang w:val="png_PG" w:bidi="png_PG"/>
        </w:rPr>
        <w:t>Ol fisamen</w:t>
      </w:r>
      <w:r>
        <w:rPr>
          <w:lang w:val="png_PG" w:bidi="png_PG"/>
        </w:rPr>
        <w:t xml:space="preserve"> em ol man husat i save ketsim pis long mekim mani. Saimon na Andru i wok long tromoi ol </w:t>
      </w:r>
      <w:r>
        <w:rPr>
          <w:b/>
          <w:lang w:val="png_PG" w:bidi="png_PG"/>
        </w:rPr>
        <w:t>net bilong ketsim pis</w:t>
      </w:r>
      <w:r>
        <w:rPr>
          <w:lang w:val="png_PG" w:bidi="png_PG"/>
        </w:rPr>
        <w:t xml:space="preserve"> taim Jisas i singautim tupela. Ol manmeri i save wokim net bilong ketsim fis long rop o string we ol i save pasim long han bilong ol na mekim wanpela sekol. Ol manmeri i save tromoi ol net bilong oltaim ol i muvim han bilong ol long wanpela sekol. Ol sampela net em ol ating bai i gat ol liklik samting ol i pasim long ol arere bilong ol long mekim ol i sink hariap.</w:t>
      </w:r>
    </w:p>
    <w:p>
      <w:pPr/>
      <w:r>
        <w:rPr>
          <w:lang w:val="png_PG" w:bidi="png_PG"/>
        </w:rPr>
      </w:r>
      <w:r>
        <w:rPr>
          <w:lang w:val="png_PG" w:bidi="png_PG"/>
        </w:rPr>
        <w:t>Stop long hia na olsem wanpela grup, lukim wanpela piksa bilong net bilong ketsim pis. Tokok long wanem wod yupela bai yusim long minim net bilong ketsim pis. Presim pos baten long stopim odio long hia.</w:t>
      </w:r>
    </w:p>
    <w:p>
      <w:pPr/>
      <w:r>
        <w:rPr>
          <w:lang w:val="png_PG" w:bidi="png_PG"/>
        </w:rPr>
      </w:r>
      <w:r>
        <w:rPr>
          <w:lang w:val="png_PG" w:bidi="png_PG"/>
        </w:rPr>
        <w:t xml:space="preserve">Ol fisamen i save yusim wanpela </w:t>
      </w:r>
      <w:r>
        <w:rPr>
          <w:b/>
          <w:lang w:val="png_PG" w:bidi="png_PG"/>
        </w:rPr>
        <w:t>bot</w:t>
      </w:r>
      <w:r>
        <w:rPr>
          <w:lang w:val="png_PG" w:bidi="png_PG"/>
        </w:rPr>
        <w:t xml:space="preserve"> olsem wanpela we bilong krosim wara. Longpela bilong ol dispela bot bilong ketsim pis em i 8-pela mita na namel bilong ol em i 2 1/2 mita. Em i klostu 1 1/4 mita dip. Sais bilong wanpela bot inap long karim tetinpela manmeri gut tru insait long en.</w:t>
      </w:r>
    </w:p>
    <w:p>
      <w:pPr/>
      <w:r>
        <w:rPr>
          <w:lang w:val="png_PG" w:bidi="png_PG"/>
        </w:rPr>
      </w:r>
      <w:r>
        <w:rPr>
          <w:lang w:val="png_PG" w:bidi="png_PG"/>
        </w:rPr>
        <w:t xml:space="preserve">Stop long hia na soim ol trensleta foto bilong </w:t>
      </w:r>
      <w:r>
        <w:rPr>
          <w:b/>
          <w:lang w:val="png_PG" w:bidi="png_PG"/>
        </w:rPr>
        <w:t>bot</w:t>
      </w:r>
      <w:r>
        <w:rPr>
          <w:lang w:val="png_PG" w:bidi="png_PG"/>
        </w:rPr>
        <w:t xml:space="preserve"> na makim wanpela we bilong soim sais bilong bot, ating taim yu droim ol mesamen long graun wantaim wanpela stik na askim ol manmeri long sanap i go insait long ol lain we yu bin droim long graun. Tokok long wanem wod yupela bai yusim long minim </w:t>
      </w:r>
      <w:r>
        <w:rPr>
          <w:b/>
          <w:lang w:val="png_PG" w:bidi="png_PG"/>
        </w:rPr>
        <w:t>bot</w:t>
      </w:r>
      <w:r>
        <w:rPr>
          <w:lang w:val="png_PG" w:bidi="png_PG"/>
        </w:rPr>
        <w:t>. Presim pos baten long stopim odio long hia.</w:t>
      </w:r>
    </w:p>
    <w:p>
      <w:pPr/>
      <w:r>
        <w:rPr>
          <w:lang w:val="png_PG" w:bidi="png_PG"/>
        </w:rPr>
      </w:r>
      <w:r>
        <w:rPr>
          <w:lang w:val="png_PG" w:bidi="png_PG"/>
        </w:rPr>
        <w:t xml:space="preserve">Ol disaipel insait long dispela stori em ol i singautim ol long kamap </w:t>
      </w:r>
      <w:r>
        <w:rPr>
          <w:b/>
          <w:lang w:val="png_PG" w:bidi="png_PG"/>
        </w:rPr>
        <w:t>Ol man bilong ketsim man</w:t>
      </w:r>
      <w:r>
        <w:rPr>
          <w:lang w:val="png_PG" w:bidi="png_PG"/>
        </w:rPr>
        <w:t>. Dispela i min olsem ol i bai stap olsem ol man bilong ketsim ol man na i no ol pis. Lukautim gut olsem wod yu yusim long "ketsim" o "ketsim pis" i no wanpela tok nogut. Yu ken tok olsem yu bai ketsim man long wankain we yu save ketsim pis. Ol man bilong ketsim man i min olsem ol bai bringim ol manmeri i kam long Jisas, long kisim bek ol na long mekim ol i klia gut long wanem we long stap insait long kingdom bilong God.</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i isi tru long yupela i andastendim.</w:t>
      </w:r>
    </w:p>
    <w:p>
      <w:pPr/>
      <w:r>
        <w:rPr>
          <w:lang w:val="png_PG" w:bidi="png_PG"/>
        </w:rPr>
      </w:r>
      <w:r>
        <w:rPr>
          <w:lang w:val="png_PG" w:bidi="png_PG"/>
        </w:rPr>
        <w:t>Insait long dispela sesen, stori gen long dispela hap bilong Baibel, insait long wanpela grup, long tok ples bilong yupela yet.</w:t>
      </w:r>
    </w:p>
    <w:p>
      <w:pPr/>
      <w:r>
        <w:rPr>
          <w:lang w:val="png_PG" w:bidi="png_PG"/>
        </w:rPr>
      </w:r>
      <w:r>
        <w:rPr>
          <w:lang w:val="png_PG" w:bidi="png_PG"/>
        </w:rPr>
        <w:t>Pastaim, olgeta grup bai prektis long autim dispela stori long tok ples bilong yupela yet. Tingim long yusim ol wod yupela i bin wanbel long en long narapela step i go pinis, kain olsem oda bilong ol samting i kamap insait long stori, ol wod, ol hap tok, ol samting ol manmeri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Presim pos baten long stopim odio long hia.</w:t>
      </w:r>
    </w:p>
    <w:p>
      <w:pPr/>
      <w:r>
        <w:rPr>
          <w:lang w:val="png_PG" w:bidi="png_PG"/>
        </w:rPr>
      </w:r>
      <w:r>
        <w:rPr>
          <w:lang w:val="png_PG" w:bidi="png_PG"/>
        </w:rPr>
        <w:t>Nau, wanwan memba bilong grup i mas tokim olgeta samting i kamap insait long dispela stori long wanpela laspela taim na no gat lain i mas distebim ol. Wanpela grup memba i ken yusim ol kainkain samting, o ol eksen o storibod long helpim em long tingim dispela stori. Presim pos baten long stopim odio long hia.</w:t>
      </w:r>
    </w:p>
    <w:p>
      <w:pPr/>
      <w:r>
        <w:rPr>
          <w:lang w:val="png_PG" w:bidi="png_PG"/>
        </w:rPr>
      </w:r>
      <w:r>
        <w:rPr>
          <w:lang w:val="png_PG" w:bidi="png_PG"/>
        </w:rPr>
        <w:t>Bihain, orait grup i ken mekim disisen long stori bilong husat ol i laikim tru. Yupela i ken tok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1:21–28</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3">
        <w:r>
          <w:rPr>
            <w:lang w:val="png_PG" w:bidi="png_PG"/>
          </w:rPr>
          <w:rPr>
            <w:color w:val="0000EE"/>
            <w:u w:val="single"/>
          </w:rPr>
          <w:t>Harim na putim long tingting na bel</w:t>
        </w:r>
      </w:hyperlink>
      <w:r>
        <w:rPr>
          <w:lang w:val="png_PG" w:bidi="png_PG"/>
        </w:rPr>
        <w:t xml:space="preserve"> (904 KB)</w:t>
      </w:r>
      <w:r>
        <w:rPr>
          <w:lang w:val="png_PG" w:bidi="png_PG"/>
        </w:rPr>
      </w:r>
    </w:p>
    <w:p>
      <w:pPr>
        <w:pStyle w:val="ListBullet"/>
        <w:spacing w:line="240" w:lineRule="auto"/>
        <w:ind w:left="720"/>
      </w:pPr>
      <w:r>
        <w:rPr>
          <w:lang w:val="png_PG" w:bidi="png_PG"/>
        </w:rPr>
      </w:r>
      <w:hyperlink r:id="rId24">
        <w:r>
          <w:rPr>
            <w:lang w:val="png_PG" w:bidi="png_PG"/>
          </w:rPr>
          <w:rPr>
            <w:color w:val="0000EE"/>
            <w:u w:val="single"/>
          </w:rPr>
          <w:t>Save long taim na ples we stori i kamap long en</w:t>
        </w:r>
      </w:hyperlink>
      <w:r>
        <w:rPr>
          <w:lang w:val="png_PG" w:bidi="png_PG"/>
        </w:rPr>
        <w:t xml:space="preserve"> (4.5 MB)</w:t>
      </w:r>
      <w:r>
        <w:rPr>
          <w:lang w:val="png_PG" w:bidi="png_PG"/>
        </w:rPr>
      </w:r>
    </w:p>
    <w:p>
      <w:pPr>
        <w:pStyle w:val="ListBullet"/>
        <w:spacing w:line="240" w:lineRule="auto"/>
        <w:ind w:left="720"/>
      </w:pPr>
      <w:r>
        <w:rPr>
          <w:lang w:val="png_PG" w:bidi="png_PG"/>
        </w:rPr>
      </w:r>
      <w:hyperlink r:id="rId25">
        <w:r>
          <w:rPr>
            <w:lang w:val="png_PG" w:bidi="png_PG"/>
          </w:rPr>
          <w:rPr>
            <w:color w:val="0000EE"/>
            <w:u w:val="single"/>
          </w:rPr>
          <w:t>Save gut long wanwan Hap bilong Stori</w:t>
        </w:r>
      </w:hyperlink>
      <w:r>
        <w:rPr>
          <w:lang w:val="png_PG" w:bidi="png_PG"/>
        </w:rPr>
        <w:t xml:space="preserve"> (2.6 MB)</w:t>
      </w:r>
      <w:r>
        <w:rPr>
          <w:lang w:val="png_PG" w:bidi="png_PG"/>
        </w:rPr>
      </w:r>
    </w:p>
    <w:p>
      <w:pPr>
        <w:pStyle w:val="ListBullet"/>
        <w:spacing w:line="240" w:lineRule="auto"/>
        <w:ind w:left="720"/>
      </w:pPr>
      <w:r>
        <w:rPr>
          <w:lang w:val="png_PG" w:bidi="png_PG"/>
        </w:rPr>
      </w:r>
      <w:hyperlink r:id="rId26">
        <w:r>
          <w:rPr>
            <w:lang w:val="png_PG" w:bidi="png_PG"/>
          </w:rPr>
          <w:rPr>
            <w:color w:val="0000EE"/>
            <w:u w:val="single"/>
          </w:rPr>
          <w:t>Putim yu yet insait long stori</w:t>
        </w:r>
      </w:hyperlink>
      <w:r>
        <w:rPr>
          <w:lang w:val="png_PG" w:bidi="png_PG"/>
        </w:rPr>
        <w:t xml:space="preserve"> (3.3 MB)</w:t>
      </w:r>
      <w:r>
        <w:rPr>
          <w:lang w:val="png_PG" w:bidi="png_PG"/>
        </w:rPr>
      </w:r>
    </w:p>
    <w:p>
      <w:pPr>
        <w:pStyle w:val="ListBullet"/>
        <w:spacing w:line="240" w:lineRule="auto"/>
        <w:ind w:left="720"/>
      </w:pPr>
      <w:r>
        <w:rPr>
          <w:lang w:val="png_PG" w:bidi="png_PG"/>
        </w:rPr>
      </w:r>
      <w:hyperlink r:id="rId27">
        <w:r>
          <w:rPr>
            <w:lang w:val="png_PG" w:bidi="png_PG"/>
          </w:rPr>
          <w:rPr>
            <w:color w:val="0000EE"/>
            <w:u w:val="single"/>
          </w:rPr>
          <w:t>Save gut long ol samting we i no klia</w:t>
        </w:r>
      </w:hyperlink>
      <w:r>
        <w:rPr>
          <w:lang w:val="png_PG" w:bidi="png_PG"/>
        </w:rPr>
        <w:t xml:space="preserve"> (5.9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1:21–28</w:t>
      </w:r>
      <w:r>
        <w:rPr>
          <w:lang w:val="png_PG" w:bidi="png_PG"/>
        </w:rPr>
      </w:r>
    </w:p>
    <w:p>
      <w:pPr>
        <w:pStyle w:val="Heading3"/>
      </w:pPr>
      <w:r>
        <w:rPr>
          <w:lang w:val="png_PG" w:bidi="png_PG"/>
        </w:rPr>
        <w:t>Harim na Bel/Tingting</w:t>
      </w:r>
    </w:p>
    <w:p>
      <w:pPr/>
      <w:r>
        <w:rPr>
          <w:lang w:val="png_PG" w:bidi="png_PG"/>
        </w:rPr>
      </w:r>
      <w:r>
        <w:rPr>
          <w:lang w:val="png_PG" w:bidi="png_PG"/>
        </w:rPr>
        <w:t>Long dispela step, harim Mak 1:21–28 na putim insait long bel bilong yu.</w:t>
      </w:r>
    </w:p>
    <w:p>
      <w:pPr/>
      <w:r>
        <w:rPr>
          <w:lang w:val="png_PG" w:bidi="png_PG"/>
        </w:rPr>
      </w:r>
      <w:r>
        <w:rPr>
          <w:lang w:val="png_PG" w:bidi="png_PG"/>
        </w:rPr>
        <w:t>Harim wanpela odio vesen bilong Mak 1:21–28 tripela taim, long tripela kain trenslesen sapos yu ken mekim olsem. Orait bihain, wok olsem wanpela grup na toktok long ol dispela kwesten:</w:t>
      </w:r>
    </w:p>
    <w:p>
      <w:pPr>
        <w:pStyle w:val="ListBullet"/>
        <w:spacing w:line="240" w:lineRule="auto"/>
        <w:ind w:left="720"/>
      </w:pPr>
      <w:r>
        <w:rPr>
          <w:lang w:val="png_PG" w:bidi="png_PG"/>
        </w:rPr>
      </w:r>
      <w:r>
        <w:rPr>
          <w:lang w:val="png_PG" w:bidi="png_PG"/>
        </w:rPr>
        <w:t>Yu laikim wanem long dispela hap tok?</w:t>
      </w:r>
    </w:p>
    <w:p>
      <w:pPr>
        <w:pStyle w:val="ListBullet"/>
        <w:spacing w:line="240" w:lineRule="auto"/>
        <w:ind w:left="720"/>
      </w:pPr>
      <w:r>
        <w:rPr>
          <w:lang w:val="png_PG" w:bidi="png_PG"/>
        </w:rPr>
      </w:r>
      <w:r>
        <w:rPr>
          <w:lang w:val="png_PG" w:bidi="png_PG"/>
        </w:rPr>
        <w:t>Yu no laikim o yu no klia gut long wanem samting insait long dispela Baibel ves?</w:t>
      </w:r>
    </w:p>
    <w:p>
      <w:pPr>
        <w:pStyle w:val="ListBullet"/>
        <w:spacing w:line="240" w:lineRule="auto"/>
        <w:ind w:left="720"/>
      </w:pPr>
      <w:r>
        <w:rPr>
          <w:lang w:val="png_PG" w:bidi="png_PG"/>
        </w:rPr>
      </w:r>
      <w:r>
        <w:rPr>
          <w:lang w:val="png_PG" w:bidi="png_PG"/>
        </w:rPr>
        <w:t>Dispela Baibel ves i tokim yumi wanem samting long Jisas?</w:t>
      </w:r>
    </w:p>
    <w:p>
      <w:pPr>
        <w:pStyle w:val="ListBullet"/>
        <w:spacing w:line="240" w:lineRule="auto"/>
        <w:ind w:left="720"/>
      </w:pPr>
      <w:r>
        <w:rPr>
          <w:lang w:val="png_PG" w:bidi="png_PG"/>
        </w:rPr>
      </w:r>
      <w:r>
        <w:rPr>
          <w:lang w:val="png_PG" w:bidi="png_PG"/>
        </w:rPr>
        <w:t xml:space="preserve">Dispela Baibel ves i tokim yumi wanem samting long ol manmeri? </w:t>
      </w:r>
    </w:p>
    <w:p>
      <w:pPr>
        <w:pStyle w:val="ListBullet"/>
        <w:spacing w:line="240" w:lineRule="auto"/>
        <w:ind w:left="720"/>
      </w:pPr>
      <w:r>
        <w:rPr>
          <w:lang w:val="png_PG" w:bidi="png_PG"/>
        </w:rPr>
      </w:r>
      <w:r>
        <w:rPr>
          <w:lang w:val="png_PG" w:bidi="png_PG"/>
        </w:rPr>
        <w:t>Dispela stori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Husat yu save long em i nid long harim dispela tok?</w:t>
      </w:r>
      <w:r>
        <w:rPr>
          <w:lang w:val="png_PG" w:bidi="png_PG"/>
        </w:rPr>
      </w:r>
    </w:p>
    <w:p>
      <w:pPr>
        <w:pStyle w:val="Heading3"/>
      </w:pPr>
      <w:r>
        <w:rPr>
          <w:lang w:val="png_PG" w:bidi="png_PG"/>
        </w:rPr>
        <w:t>Stretim dispela Hap</w:t>
      </w:r>
    </w:p>
    <w:p>
      <w:pPr/>
      <w:r>
        <w:rPr>
          <w:lang w:val="png_PG" w:bidi="png_PG"/>
        </w:rPr>
      </w:r>
      <w:r>
        <w:rPr>
          <w:lang w:val="png_PG" w:bidi="png_PG"/>
        </w:rPr>
        <w:t>Harim wanpela odio vesen bilong Mak 12:21–28 long translesen we i isi tru long yupela long save.</w:t>
      </w:r>
    </w:p>
    <w:p>
      <w:pPr/>
      <w:r>
        <w:rPr>
          <w:lang w:val="png_PG" w:bidi="png_PG"/>
        </w:rPr>
      </w:r>
      <w:r>
        <w:rPr>
          <w:lang w:val="png_PG" w:bidi="png_PG"/>
        </w:rPr>
        <w:t>Jisas i singautim ol 4-pela disaipel long bihainim em-dispela em ol man bilong ketsim pis, Saimon, Andru, Jems, na Jon. Jisas na ol 4-pela disaipel bilong em i bin go long liklik ples long Kaperneam, we i stap klostu long Raunwara Galili. Kaperneam em i bin wanpela impoten taun long bikpela rot namel long Ijip na Damaskus. Em i hetkota bilong Jisas taim em i mekim wok ministri bilong em insait long eria bilong Galili. Kaperneam em ating ples we dispela 4-pela disaipel i stap long en.</w:t>
      </w:r>
    </w:p>
    <w:p>
      <w:pPr/>
      <w:r>
        <w:rPr>
          <w:lang w:val="png_PG" w:bidi="png_PG"/>
        </w:rPr>
      </w:r>
      <w:r>
        <w:rPr>
          <w:lang w:val="png_PG" w:bidi="png_PG"/>
        </w:rPr>
        <w:t>Stop long hia na soim trenslesen tim bilong yu wanpela mep bilong Raunwara Galili we i soim Kaperneam, Ijip, na Damaskus.</w:t>
      </w:r>
    </w:p>
    <w:p>
      <w:pPr/>
      <w:r>
        <w:rPr>
          <w:lang w:val="png_PG" w:bidi="png_PG"/>
        </w:rPr>
      </w:r>
      <w:r>
        <w:rPr>
          <w:lang w:val="png_PG" w:bidi="png_PG"/>
        </w:rPr>
        <w:t>Long neks Sabat de, Jisas i go insait long sinagog na Jisas i stat long tisim ol manmeri long tok bilong God. Sabat em i wanpela de bilong ol Ju long malolo na lotu-wanpela de we ol i mas mekim i stap holi o spesel na ol i no mekim wanpela wok. Sabat bilong ol Ju em i save stat long san i go daun long Fraide na i go inap long san i go daun long Satade. Em i nomol long ol manmeri long bung insait long sinagog long harim tok skul long Sabat. Sinagog em i wanpela ples insait long taun bilong lotu. Dispela em i wanpela miting ples bilong ol manmeri long bung na pre na em i ples we ol i save harim na toktok long Tok bilong God wantaim ol lida we ol i save rispektim. Ol manmeri i save bung tu insait long ol sinagog long toktok long ol impoten samting long sait bilong lo na politiks.</w:t>
      </w:r>
    </w:p>
    <w:p>
      <w:pPr/>
      <w:r>
        <w:rPr>
          <w:lang w:val="png_PG" w:bidi="png_PG"/>
        </w:rPr>
      </w:r>
      <w:r>
        <w:rPr>
          <w:lang w:val="png_PG" w:bidi="png_PG"/>
        </w:rPr>
        <w:t>Stop long hia na lukim foto bilong wanpela sinagog. Toktok long dispela kwesten olsem wanpela grup: Insait long kalsa bilong yu, wanem samting em yupela i save mekim long olgeta wik long wok na malolo. Yupela i save malolo olsem wanem? Ol manmeri save bung long wanem hap long toktok long ol impoten samting? Presim pos baten long stopim odio long hia.</w:t>
      </w:r>
    </w:p>
    <w:p>
      <w:pPr/>
      <w:r>
        <w:rPr>
          <w:lang w:val="png_PG" w:bidi="png_PG"/>
        </w:rPr>
      </w:r>
      <w:r>
        <w:rPr>
          <w:lang w:val="png_PG" w:bidi="png_PG"/>
        </w:rPr>
        <w:t>Sampela lain i askim Jisas long tis insait long sinagog. Dispela i tokim yumi olsem ol manmeri ating i bin save long Jisas na i givim rispek long em. Mak i no tokim yumi long wanem samting Jisas i tisim long dispela de, tasol yumi save olsem tok skul bilong Jisas em i narakain. Ol manmeri i "kirap nogut" long wanem we Jisas i wok long givim skul. Planti taim, taim ol tisa bilong lo i save toktok long wanem samting lo bilong lotu i tok na wanem samting ol profet i bin tok long wanpela topik. Insait long dispela stori, Jisas i toktok wantaim atoriti bilong em yet-Jisas i toktok olsem em i gat pawa na em i gat rait long tokim ol manmeri long wanem samting long mekim, na ol manmeri i no ting em bai mekim olsem. Ating Jisas i toktok long Kingdom bilong God i stap long hia nau na i tokim ol manmeri long wanem samting ol i mas mekim long kamap pat bilong Kingdom bilong God.</w:t>
      </w:r>
    </w:p>
    <w:p>
      <w:pPr/>
      <w:r>
        <w:rPr>
          <w:lang w:val="png_PG" w:bidi="png_PG"/>
        </w:rPr>
      </w:r>
      <w:r>
        <w:rPr>
          <w:lang w:val="png_PG" w:bidi="png_PG"/>
        </w:rPr>
        <w:t>Mak i tokim yumi olsem "wantu tasol" wanpela man we i gat spirit nogut insait long em i singaut. Ol spirit nogut, planti taim ol i save kolim ol olsem ol dimon o spirit we i no klin, em ol spirit husat i save mekim wok bilong Satan na ol lain bilong em, na ol i save stap aninit long atoriti bilong Satan. Ol dispela spirit i gat pawa long daunim ol manmeri na kontrolim tingting bilong ol, eksen bilong ol na yusim maus bilong ol long toktok. Yumi no save sapos dispela man i gat spirit nogut em i bin stap insait long sinagog long taim Jisas i wok long givim tok skul o sapos em i go insait bihain long Jisas i pinis long givim tok skul. Em i no nomol olsem em i bin kam long sinagog, bikos ol lain we i gat spirit nogut em ol i save tambuim ol long go insait long wanpela sinagog. Dispela spirit nogut i toktok long maus bilong dispela man. Ol toktok em i yusim i olsem toktok bilong ol Ju i gat spirit nogut-ol i save mekim ol tok olsem "Yu no gat bisnis wantaim mipela!" Dispela spirit nogut ating em i makim ol narapela spirit nogut na i toktok taim em i tok "mipela." Dispela spirit nogut em i gat strong na i muv muv taim em i toktok long Jisas-dispela em i soim olsem em i pret bikos em i save Jisas em i husat na Jisas i gat atoriti long tokim em wanem samting long mekim na bagarapim em. Bagarapim long hia i min olsem rausim ol samting em i gat, na i no kilim em.</w:t>
      </w:r>
    </w:p>
    <w:p>
      <w:pPr/>
      <w:r>
        <w:rPr>
          <w:lang w:val="png_PG" w:bidi="png_PG"/>
        </w:rPr>
      </w:r>
      <w:r>
        <w:rPr>
          <w:lang w:val="png_PG" w:bidi="png_PG"/>
        </w:rPr>
        <w:t>Dispela spirit nogut i singautim nem bilong Jisas olsem-Jisas bilong Nasaret. Dispela i min olsem Jisas i bilong taun Nasaret. Long dispela taim, ol manmeri em ol i save kolim nem bilong ol long taun o asples bilong ol long tok klia long ol i husat. Long kalsa bilong ol Ju, ol manmeri i save bilip olsem taim yu singautim nem bilong wanpela man o meri, yu gat kontrol antap long em. Dispela spirit nogut i wok long traim long painim sampela we long i gat kontrol antap long Jisas bikos em i save olsem Jisas i gat tru tru pawa. Bihain dispela spirit nogut i singaut long Jisas olsem "Holi God." Dispela spirit nogut ating i min olsem em i save Jisas i gat Holi Spirit bilong God. Dispela nem i soim olsem dispela spirit nogut i save olsem Jisas em i gat pawa bilong God-Jisas em i God.</w:t>
      </w:r>
    </w:p>
    <w:p>
      <w:pPr/>
      <w:r>
        <w:rPr>
          <w:lang w:val="png_PG" w:bidi="png_PG"/>
        </w:rPr>
      </w:r>
      <w:r>
        <w:rPr>
          <w:lang w:val="png_PG" w:bidi="png_PG"/>
        </w:rPr>
        <w:t>Stop long hia na toktok long dispela kwesten olsem wanpela grup: Yupela i save yusim ol nem long kalsa bilong yupela olsem wanem? Ol nem i minim wanem samting? Wanem taim em yupela i save kolim ol manmeri long nem bilong ol? Presim pos baten long stopim odio long hia.</w:t>
      </w:r>
    </w:p>
    <w:p>
      <w:pPr/>
      <w:r>
        <w:rPr>
          <w:lang w:val="png_PG" w:bidi="png_PG"/>
        </w:rPr>
      </w:r>
      <w:r>
        <w:rPr>
          <w:lang w:val="png_PG" w:bidi="png_PG"/>
        </w:rPr>
        <w:t>Jisas i givim tok oda long dispela spirit nogut "Pasim maus na kam aut long dispela man!" Jisas i laik bai dispela spirit nogut i lusim dispela man na i stop long kontrolim em. Planti taim, ol tisa bilong lo i save mekim wanpela kastom wok o seremoni long rausim ol spirit nogut. Tasol Jisas tasol em i save mekim toktok, na ol spirit nogut i save kam autsait long ol manmeri. Dispela em i soim gen olsem Jisas i gat atoriti. Taim spirit nogut i kam autsait long man o meri, em i save mekim dispela man o meri i seksek olsem em i gat sik guria na dispela spirit nogut i save singaut na krai strong. Mak i save laik long soim dispela insait long ol stori bilong em, planti taim em i save soim yumi kompetisen namel long Jisas olsem gutpela sait na Satan olsem sait nogut.</w:t>
      </w:r>
    </w:p>
    <w:p>
      <w:pPr/>
      <w:r>
        <w:rPr>
          <w:lang w:val="png_PG" w:bidi="png_PG"/>
        </w:rPr>
      </w:r>
      <w:r>
        <w:rPr>
          <w:lang w:val="png_PG" w:bidi="png_PG"/>
        </w:rPr>
        <w:t>Stop long hia na toktok long dispela kwesten olsem wanpela grup: Insait long kalsa bilong yu, wanem pasin em ol manmeri i save mekim long ol lain we i gat spirit nogut insait long ol? Wanem kain ol samting em ol manmeri i gat spirit nogut i save mekim? Ol i ken kamap orait gen long dispela trabel bilong ol long wanem kain we? Presim pos baten long stopim odio long hia.</w:t>
      </w:r>
    </w:p>
    <w:p>
      <w:pPr/>
      <w:r>
        <w:rPr>
          <w:lang w:val="png_PG" w:bidi="png_PG"/>
        </w:rPr>
      </w:r>
      <w:r>
        <w:rPr>
          <w:lang w:val="png_PG" w:bidi="png_PG"/>
        </w:rPr>
        <w:t>Wanpela taim gen, ol manmeri insait long sinagog i kirap nogut long Jisas. Ol i ken lukim olsem Jisas i gat bikpela pawa. Ol manmeri i stat long toktok long wanem samting i bin kamap. Ol manmeri i no klia gut olgeta long Jisas em i husat yet, tasol ol i ken lukim olsem Jisas em i wanpela man husat i save givim tok skul wantaim atoriti na pawa insait long toktok bilong em, na em i save soim atoriti na pawa bilong em insait long ol eksen bilong em, kain olsem insait long dispela stori, em i mekim wanpela man i kamap fri.</w:t>
      </w:r>
    </w:p>
    <w:p>
      <w:pPr/>
      <w:r>
        <w:rPr>
          <w:lang w:val="png_PG" w:bidi="png_PG"/>
        </w:rPr>
      </w:r>
      <w:r>
        <w:rPr>
          <w:lang w:val="png_PG" w:bidi="png_PG"/>
        </w:rPr>
        <w:t>Mak olgeta taim i save soim yumi wanem samting i kamap long ol mirakel. Insait long dispela stori, nius bilong Jisas na ol mirakel bilong em i spred i go aut long dispela eria.</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Mak 12:21–28 long translesen we i isi tru long yupela long save.</w:t>
      </w:r>
    </w:p>
    <w:p>
      <w:pPr/>
      <w:r>
        <w:rPr>
          <w:lang w:val="png_PG" w:bidi="png_PG"/>
        </w:rPr>
      </w:r>
      <w:r>
        <w:rPr>
          <w:lang w:val="png_PG" w:bidi="png_PG"/>
        </w:rPr>
        <w:t>Insait long dispela step, grup bai toktok long ol wanwan hap bilong stori, ol manmeri o samting i stap insait long stori, na ol ples we stori i kamap long en. Bihain grup bai putim ol samting i kamap insait long stori insait long tingting bilong ol na piksarim dispela stori.</w:t>
      </w:r>
    </w:p>
    <w:p>
      <w:pPr/>
      <w:r>
        <w:rPr>
          <w:lang w:val="png_PG" w:bidi="png_PG"/>
        </w:rPr>
      </w:r>
      <w:r>
        <w:rPr>
          <w:lang w:val="png_PG" w:bidi="png_PG"/>
        </w:rPr>
        <w:t>Dispela stori i gat tripela hap.</w:t>
      </w:r>
    </w:p>
    <w:p>
      <w:pPr/>
      <w:r>
        <w:rPr>
          <w:lang w:val="png_PG" w:bidi="png_PG"/>
        </w:rPr>
      </w:r>
      <w:r>
        <w:rPr>
          <w:b/>
          <w:lang w:val="png_PG" w:bidi="png_PG"/>
        </w:rPr>
        <w:t>Insait long namba wan hap bilong stori:</w:t>
      </w:r>
      <w:r>
        <w:rPr>
          <w:lang w:val="png_PG" w:bidi="png_PG"/>
        </w:rPr>
        <w:t xml:space="preserve"> Jisas na ol foapela disaipel bilong em, ol dispela man bilong ketsim pis na nau tasol em i bin singautim ol, ol i stap long taun Kaperneam. Em i Sabat, olsem na Jisas i go insait long sinagog, dispela haus bilong ol Ju o Juda lain long pre, na em i skulim ol manmeri. Ol manmeri i kirap nogut long tok skul bilong em.</w:t>
      </w:r>
    </w:p>
    <w:p>
      <w:pPr/>
      <w:r>
        <w:rPr>
          <w:lang w:val="png_PG" w:bidi="png_PG"/>
        </w:rPr>
      </w:r>
      <w:r>
        <w:rPr>
          <w:b/>
          <w:lang w:val="png_PG" w:bidi="png_PG"/>
        </w:rPr>
        <w:t>Insait long namba tu hap bilong stori:</w:t>
      </w:r>
      <w:r>
        <w:rPr>
          <w:lang w:val="png_PG" w:bidi="png_PG"/>
        </w:rPr>
        <w:t xml:space="preserve"> Wanpela man husat i gat spirit nogut insait long em i kam kamap wantu tasol. Jisas i krosim dispela spirit nogut na i givim tok oda olsem em i mas lusim dispela man. Taim em i tok olsem, dispela spirit nogut i singaut strong, mekim dispela man i guria guria, na em i kam autsait.</w:t>
      </w:r>
    </w:p>
    <w:p>
      <w:pPr/>
      <w:r>
        <w:rPr>
          <w:lang w:val="png_PG" w:bidi="png_PG"/>
        </w:rPr>
      </w:r>
      <w:r>
        <w:rPr>
          <w:b/>
          <w:lang w:val="png_PG" w:bidi="png_PG"/>
        </w:rPr>
        <w:t>Long namba tri hap bilong stori:</w:t>
      </w:r>
      <w:r>
        <w:rPr>
          <w:lang w:val="png_PG" w:bidi="png_PG"/>
        </w:rPr>
        <w:t xml:space="preserve"> Ol lain i lukim dispela samting i kirap nogut. Ol i stat long toktok long wanem samting i bin kamap na long atoriti bilong Jisas. Nius bilong Jisas i spred i go aut hariap tru long olgeta hap bilong rijen bilong Galili.</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foapela lain we i raun wantaim Jisas-Saimon, Andru, Jems na Jon</w:t>
      </w:r>
    </w:p>
    <w:p>
      <w:pPr>
        <w:pStyle w:val="ListBullet"/>
        <w:spacing w:line="240" w:lineRule="auto"/>
        <w:ind w:left="720"/>
      </w:pPr>
      <w:r>
        <w:rPr>
          <w:lang w:val="png_PG" w:bidi="png_PG"/>
        </w:rPr>
      </w:r>
      <w:r>
        <w:rPr>
          <w:lang w:val="png_PG" w:bidi="png_PG"/>
        </w:rPr>
        <w:t>Ol manmeri insait long sinagog, wantaim ol lokel manmeri na ol lida bilong lotu</w:t>
      </w:r>
    </w:p>
    <w:p>
      <w:pPr>
        <w:pStyle w:val="ListBullet"/>
        <w:spacing w:line="240" w:lineRule="auto"/>
        <w:ind w:left="720"/>
      </w:pPr>
      <w:r>
        <w:rPr>
          <w:lang w:val="png_PG" w:bidi="png_PG"/>
        </w:rPr>
      </w:r>
      <w:r>
        <w:rPr>
          <w:lang w:val="png_PG" w:bidi="png_PG"/>
        </w:rPr>
        <w:t>Man we i gat spirit nogut insait long em</w:t>
      </w:r>
    </w:p>
    <w:p>
      <w:pPr>
        <w:pStyle w:val="ListBullet"/>
        <w:spacing w:line="240" w:lineRule="auto"/>
        <w:ind w:left="720"/>
      </w:pPr>
      <w:r>
        <w:rPr>
          <w:lang w:val="png_PG" w:bidi="png_PG"/>
        </w:rPr>
      </w:r>
      <w:r>
        <w:rPr>
          <w:lang w:val="png_PG" w:bidi="png_PG"/>
        </w:rPr>
        <w:t>Ol manmeri i stap ausait long sinagog (ol man insait long sinagog i spredim nius i go long olgeta hap bilong dispela rijen)</w:t>
      </w:r>
    </w:p>
    <w:p>
      <w:pPr>
        <w:pStyle w:val="ListBullet"/>
        <w:spacing w:line="240" w:lineRule="auto"/>
        <w:ind w:left="720"/>
      </w:pPr>
      <w:r>
        <w:rPr>
          <w:lang w:val="png_PG" w:bidi="png_PG"/>
        </w:rPr>
      </w:r>
      <w:r>
        <w:rPr>
          <w:lang w:val="png_PG" w:bidi="png_PG"/>
        </w:rPr>
        <w:t>Spirit nogut</w:t>
      </w:r>
    </w:p>
    <w:p>
      <w:pPr/>
      <w:r>
        <w:rPr>
          <w:lang w:val="png_PG" w:bidi="png_PG"/>
        </w:rPr>
      </w:r>
      <w:r>
        <w:rPr>
          <w:lang w:val="png_PG" w:bidi="png_PG"/>
        </w:rPr>
        <w:t>Olsem wanpela grup, tingting gut long ol dispela ples we stori i kamap long en.</w:t>
      </w:r>
    </w:p>
    <w:p>
      <w:pPr/>
      <w:r>
        <w:rPr>
          <w:lang w:val="png_PG" w:bidi="png_PG"/>
        </w:rPr>
      </w:r>
      <w:r>
        <w:rPr>
          <w:lang w:val="png_PG" w:bidi="png_PG"/>
        </w:rPr>
        <w:t>Tokim grup long tingting long dispela taim na ples we ol dispela hap bilong stori i kamap long en. Nau yumi stap long narapela taim na ples-taun Kaperneam, insait long wanpela sinagog, long Sabat de. Kaperneam em i wanpela liklik taun long hap not bilong nambis bilong Raunwara Galili. Aninit long 2000 manmeri i save stap long Kaperneam. Dispela ating em i ples we Saimon, Andru, Jems na Jon i save stap long en. Olgeta komyuniti bilong ol Ju o Juda lain i gat wanpela sinagog insait long ol. Ol Sinagog em ol ples bilong ol manmeri long bung na harim tok skul bilong lotu na mekim lotu. Ol singago i bin wanpela ples bilong bung tu long toktok long ol impoten samting long sait bilong lo na politiks.</w:t>
      </w:r>
    </w:p>
    <w:p>
      <w:pPr/>
      <w:r>
        <w:rPr>
          <w:lang w:val="png_PG" w:bidi="png_PG"/>
        </w:rPr>
      </w:r>
      <w:r>
        <w:rPr>
          <w:lang w:val="png_PG" w:bidi="png_PG"/>
        </w:rPr>
        <w:t>Dispela stori i kamap long wanpela Sabat bilong ol Ju, dispela em i de we ol Ju o Juda lain i save stop long mekim wok na malolo na bung wantaim insait long ol sinagog long lainim samting na mekim lotu. Ating ol i bin askim Jisas long kam givim skul insait long dispela sinagog. Dispela i soim olsem planti lain i save pinis long Jisas na i save rispektim em. Jisas ating em bai sindaun, na skulim ol manmeri. Yumi no save wanem samting Jisas i wok long skulim ol manmeri long en, tasol yumi save olsem ol manmeri i kirap nogut long wanem we Jisas i wok long givim tok skul. Jisas i skulim ol manmeri wantaim atoriti. Dispela em i narakain long hau ol narapela tisa i save skulim ol manmeri. Ol tisa bilong lo ating planti taim ol i save kolim ol samting we ol narapela saveman i bin tok na ol i save toktok long ol samting we lo bilong lotu i tok na wanem samting ol profet i bin tok long wanpela samting. Jisas i toktok wantaim atoriti bilong em yet. Dispela em i min olsem em i no wok long toktok olsem wanpela man husat i bringim wanpela toktok bilong wanpela narapela profet. Jisas i skulim ol manmeri nupela samting olsem wanpela man husat i gat rait long tokaut long tok tru.</w:t>
      </w:r>
    </w:p>
    <w:p>
      <w:pPr/>
      <w:r>
        <w:rPr>
          <w:lang w:val="png_PG" w:bidi="png_PG"/>
        </w:rPr>
      </w:r>
      <w:r>
        <w:rPr>
          <w:lang w:val="png_PG" w:bidi="png_PG"/>
        </w:rPr>
        <w:t>Stop long hia na lukluk long piksa bilong wanpela sinagog olsem wanpela grup. Lukluk long autsait na insait bilong sinagog wantaim. Presim pos baten long stopim odio long hia.</w:t>
      </w:r>
    </w:p>
    <w:p>
      <w:pPr/>
      <w:r>
        <w:rPr>
          <w:lang w:val="png_PG" w:bidi="png_PG"/>
        </w:rPr>
      </w:r>
      <w:r>
        <w:rPr>
          <w:lang w:val="png_PG" w:bidi="png_PG"/>
        </w:rPr>
        <w:t>Insait long narapela hap bilong stori, wanpela man i gat spirit nogut insait long em i kam kamap. Ol spirit nogut em sampela taim ol i save kolim ol olsem ol spirit we i no klin o ol dimon. Ol spirit nogut em ol spirit we i save mekim wok bilong Satan na i save kontrolim ol eksen na tingting bilong ol manmeri. Ol i no tokim yumi hau dispela man we i gat spirit nogut insait long em i bin stap insait long sinagog. Ating em i kam long taim Jisas i wok long givim tok skul, o ating em i kam kamap long taim Jisas i bin pinis long givim tok skul. Em i narakain long em i stap insait long wanpela sinagog. Dispela spirit nogut i luksave long Jisas wantu tasol-em i kolim Jisas long nem bilong em na bihain kolim em olsem "Holi God." Em i spirit nogut husat i toktok taim em i luksave long Jisas em i husat. Insait long trenslesen bilong yu, yu mas soim olsem em i dispela spirit nogut we i toktok. Em i klia olsem dispela man i gat spirit nogut insait long em na em i no sik tasol long tingting. Ol spirit nogut i gat save bilong ol samting long spirit we ol manmeri i no inap save long em-dispela save em i no bilong dispela graun. Em i save Jisas i husat tru, maski ol manmeri insait long bikpela lain manmeri i no save gut yet long Jisas em i husat. Jisas em i God. Em i God na em i gat pawa long bagarapim ol spirit nogut.</w:t>
      </w:r>
    </w:p>
    <w:p>
      <w:pPr/>
      <w:r>
        <w:rPr>
          <w:lang w:val="png_PG" w:bidi="png_PG"/>
        </w:rPr>
      </w:r>
      <w:r>
        <w:rPr>
          <w:lang w:val="png_PG" w:bidi="png_PG"/>
        </w:rPr>
        <w:t>Jisas i soim atoriti bilong em na pawa bilong em taim em i givim tok oda long ol spirit nogut long pasim maus na lusim dispela man. Ol lida bilong ol Ju i bin save bihainim planti kastom wok long rausim ol spirit nogut. Tasol, Jisas i givim tok oda long ol toktok bilong em tasol. Ol i no tokim yumi dispela spirit nogut i go long we taim em i lusim dispela man. Taim dispela spirit nogut i lusim dispela man, em i mekim man i seksek na guria guria na singaut strong. Seksek na guria guria em pasin bilong seksek strong tru. Bikos ol spirit nogut em ol spirit, ol i no gat wanpela fisikel bodi, olsem na yumi no inap long lukim spirit nogut i lusim dispela man. Tasol, em i klia long dispela bikpela lain manmeri olsem dispela man em i kamap fri long spirit nogut bikos dispela man i mekim narapela kain pasin. Wanpela taim gen, ol manmeri insait long sinagog i kirap nogut long narapela kain we Jisas i wok long mekim ol samting-wantaim atoriti na pawa.</w:t>
      </w:r>
    </w:p>
    <w:p>
      <w:pPr/>
      <w:r>
        <w:rPr>
          <w:lang w:val="png_PG" w:bidi="png_PG"/>
        </w:rPr>
      </w:r>
      <w:r>
        <w:rPr>
          <w:lang w:val="png_PG" w:bidi="png_PG"/>
        </w:rPr>
        <w:t>Dispela em i namba wan taim yumi lukim Jisas i givim tok oda long wanpela spirit long lusim wanpela man insait long buk bilong Mak, maski Jisas i bin bungim Satan pinis long ples nating we i nogat man, taim Satan i bin traim em. Yumi lukim dispela impoten tingting insait long buk bilong Mak, we Jisas na Satan i pait.</w:t>
      </w:r>
    </w:p>
    <w:p>
      <w:pPr/>
      <w:r>
        <w:rPr>
          <w:lang w:val="png_PG" w:bidi="png_PG"/>
        </w:rPr>
      </w:r>
      <w:r>
        <w:rPr>
          <w:lang w:val="png_PG" w:bidi="png_PG"/>
        </w:rPr>
        <w:t>Insait long laspela hap bilong stori, i gat ol manmeri husat i harim Jisas i stap-dispela em olgeta manmeri husat i bin stap insait long sinagog long dispela taim. Ol i stat long stori long wanem samting i bin kamap i go long ol manmeri autsait long sinagog na dispela nius i spred i go long olgeta hap bilong rijen bilong Galili (dispela em i rijen raunim siti bilong Kaperneam).</w:t>
      </w:r>
    </w:p>
    <w:p>
      <w:pPr/>
      <w:r>
        <w:rPr>
          <w:lang w:val="png_PG" w:bidi="png_PG"/>
        </w:rPr>
      </w:r>
      <w:r>
        <w:rPr>
          <w:lang w:val="png_PG" w:bidi="png_PG"/>
        </w:rPr>
        <w:t>Stop long hia na lukim mep bilong Galili na ol eria i stap raunim em olsem wanpela grup. Presim pos baten long stopim odio long hia.</w:t>
      </w:r>
    </w:p>
    <w:p>
      <w:pPr/>
      <w:r>
        <w:rPr>
          <w:lang w:val="png_PG" w:bidi="png_PG"/>
        </w:rPr>
      </w:r>
      <w:r>
        <w:rPr>
          <w:lang w:val="png_PG" w:bidi="png_PG"/>
        </w:rPr>
        <w:t>Nau, grup mas wokim stori bod, dro, o yusim ol samting long soim dispela stori na ol eksen i stap insait long em.</w:t>
      </w:r>
      <w:r>
        <w:rPr>
          <w:lang w:val="png_PG" w:bidi="png_PG"/>
        </w:rPr>
      </w:r>
    </w:p>
    <w:p>
      <w:pPr>
        <w:pStyle w:val="Heading3"/>
      </w:pPr>
      <w:r>
        <w:rPr>
          <w:lang w:val="png_PG" w:bidi="png_PG"/>
        </w:rPr>
        <w:t>Ektim aut dispela Tok</w:t>
      </w:r>
    </w:p>
    <w:p>
      <w:pPr/>
      <w:r>
        <w:rPr>
          <w:lang w:val="png_PG" w:bidi="png_PG"/>
        </w:rPr>
      </w:r>
      <w:r>
        <w:rPr>
          <w:lang w:val="png_PG" w:bidi="png_PG"/>
        </w:rPr>
        <w:t>Harim wanpela odio vesen bilong Mak 12:21–28 long translesen we i isi tru long yupela long save.</w:t>
      </w:r>
    </w:p>
    <w:p>
      <w:pPr/>
      <w:r>
        <w:rPr>
          <w:lang w:val="png_PG" w:bidi="png_PG"/>
        </w:rPr>
      </w:r>
      <w:r>
        <w:rPr>
          <w:lang w:val="png_PG" w:bidi="png_PG"/>
        </w:rPr>
        <w:t>Insait long dispela step, grup bai mekim drama bilong dispela stori.</w:t>
      </w:r>
    </w:p>
    <w:p>
      <w:pPr/>
      <w:r>
        <w:rPr>
          <w:lang w:val="png_PG" w:bidi="png_PG"/>
        </w:rPr>
      </w:r>
      <w:r>
        <w:rPr>
          <w:lang w:val="png_PG" w:bidi="png_PG"/>
        </w:rPr>
        <w:t>Dispela stori i gat 3-pela hap.</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foapela lain we i raun wantaim Jisas-Saimon, Andru, Jems na Jon</w:t>
      </w:r>
    </w:p>
    <w:p>
      <w:pPr>
        <w:pStyle w:val="ListBullet"/>
        <w:spacing w:line="240" w:lineRule="auto"/>
        <w:ind w:left="720"/>
      </w:pPr>
      <w:r>
        <w:rPr>
          <w:lang w:val="png_PG" w:bidi="png_PG"/>
        </w:rPr>
      </w:r>
      <w:r>
        <w:rPr>
          <w:lang w:val="png_PG" w:bidi="png_PG"/>
        </w:rPr>
        <w:t>Ol manmeri insait long sinagog, wantaim ol lokel manmeri na ol lida bilong lotu</w:t>
      </w:r>
    </w:p>
    <w:p>
      <w:pPr>
        <w:pStyle w:val="ListBullet"/>
        <w:spacing w:line="240" w:lineRule="auto"/>
        <w:ind w:left="720"/>
      </w:pPr>
      <w:r>
        <w:rPr>
          <w:lang w:val="png_PG" w:bidi="png_PG"/>
        </w:rPr>
      </w:r>
      <w:r>
        <w:rPr>
          <w:lang w:val="png_PG" w:bidi="png_PG"/>
        </w:rPr>
        <w:t>Man we i gat spirit nogut insait long em</w:t>
      </w:r>
    </w:p>
    <w:p>
      <w:pPr>
        <w:pStyle w:val="ListBullet"/>
        <w:spacing w:line="240" w:lineRule="auto"/>
        <w:ind w:left="720"/>
      </w:pPr>
      <w:r>
        <w:rPr>
          <w:lang w:val="png_PG" w:bidi="png_PG"/>
        </w:rPr>
      </w:r>
      <w:r>
        <w:rPr>
          <w:lang w:val="png_PG" w:bidi="png_PG"/>
        </w:rPr>
        <w:t>Ol manmeri i stap ausait long sinagog (ol manmeri insait long sinagog i spredim nius i go long olgeta hap bilong dispela rijen)</w:t>
      </w:r>
    </w:p>
    <w:p>
      <w:pPr>
        <w:pStyle w:val="ListBullet"/>
        <w:spacing w:line="240" w:lineRule="auto"/>
        <w:ind w:left="720"/>
      </w:pPr>
      <w:r>
        <w:rPr>
          <w:lang w:val="png_PG" w:bidi="png_PG"/>
        </w:rPr>
      </w:r>
      <w:r>
        <w:rPr>
          <w:lang w:val="png_PG" w:bidi="png_PG"/>
        </w:rPr>
        <w:t>Spirit nogut</w:t>
      </w:r>
    </w:p>
    <w:p>
      <w:pPr/>
      <w:r>
        <w:rPr>
          <w:lang w:val="png_PG" w:bidi="png_PG"/>
        </w:rPr>
      </w:r>
      <w:r>
        <w:rPr>
          <w:lang w:val="png_PG" w:bidi="png_PG"/>
        </w:rPr>
        <w:t>Olsem wanpela grup, ektim dispela stori tupela taim Yupela i mas ektim dispela stori long tok ples bilong yupela.</w:t>
      </w:r>
    </w:p>
    <w:p>
      <w:pPr/>
      <w:r>
        <w:rPr>
          <w:lang w:val="png_PG" w:bidi="png_PG"/>
        </w:rPr>
      </w:r>
      <w:r>
        <w:rPr>
          <w:lang w:val="png_PG" w:bidi="png_PG"/>
        </w:rPr>
        <w:t>Long namba wan taim, ektim dispela stori tasol na no ken stop. Tingting gut long ol toktok we ol manmeri i mekim, wanem oda we ol samting i kamap, hau bai yupela i autim dispela stori na wanem samting i mekim na ol dispela samting i kamap. Sekim olsem yupela i no kalapim o i no ektim ol hatpela o impoten hap bilong stori. Helpim wanpela narapela long tingim olgeta hap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bai nid long ektim dispela stori gen long namba tu taim. Long sampela hap, stop liklik taim na askim ol man o meri i ekt, "Yu pilim olsem wanem o ting wanem?" Dispela man husat i wok long ekt bai ansa na tokaut long wanem samting em i pilim o tingim sapos em i tru tru dispela man o meri o samting we em i wok long ektim. Bihain, statim drama gen.</w:t>
      </w:r>
    </w:p>
    <w:p>
      <w:pPr/>
      <w:r>
        <w:rPr>
          <w:lang w:val="png_PG" w:bidi="png_PG"/>
        </w:rPr>
      </w:r>
      <w:r>
        <w:rPr>
          <w:lang w:val="png_PG" w:bidi="png_PG"/>
        </w:rPr>
        <w:t>Posim dispela odio long hia na ektim aut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Ektim aut Jisas i stap insait long sinagog wantaim ol disaipel bilong em na wanpela bikpela lain manmeri. Jisas i wok long skulim manmeri. Dispela bikpela lain manmeri i bel amamas long wanem we Jisas i wok long toktok wantaim atoriti na skulim ol manmeri.</w:t>
      </w:r>
    </w:p>
    <w:p>
      <w:pPr/>
      <w:r>
        <w:rPr>
          <w:lang w:val="png_PG" w:bidi="png_PG"/>
        </w:rPr>
      </w:r>
      <w:r>
        <w:rPr>
          <w:lang w:val="png_PG" w:bidi="png_PG"/>
        </w:rPr>
        <w:t>Stopim dispela drama long sotpela taim. Askim ol manmeri we i wok long ektim ol foapela disaipel bilong Jisas, Saimon, Andru, Jems na Jon, yupela i wok long tingting na pilim olsem wanem?" Yu ken harim ol samting olsem, "Paul," "Bilip bilong ol i wok long gro," o "Ol i wok long lainim na klia gut moa long Jisas em i husat." Kontinu wantaim drama.</w:t>
      </w:r>
    </w:p>
    <w:p>
      <w:pPr/>
      <w:r>
        <w:rPr>
          <w:lang w:val="png_PG" w:bidi="png_PG"/>
        </w:rPr>
      </w:r>
      <w:r>
        <w:rPr>
          <w:lang w:val="png_PG" w:bidi="png_PG"/>
        </w:rPr>
        <w:t>Wanpela man we i gat spirit nogut insait long em i kam kamap. Sekim na lukim olsem yupela i ektim aut stori we i soim olsem em i kamap wantu tasol na i mekim ol lain i kirap nogut. Dispela man husat i gat spirit nogut i singaut long Jisas, na i askim em bilong wanem em i kam long hia, na kolim em "Holi God." Jisas i givim tok oda long dispela spirit nogut long lusim dispela man. Dispela spirit nogut i lusim dispela man, na i mekim dispela man i seksek na guria guria na singaut strong.</w:t>
      </w:r>
    </w:p>
    <w:p>
      <w:pPr/>
      <w:r>
        <w:rPr>
          <w:lang w:val="png_PG" w:bidi="png_PG"/>
        </w:rPr>
      </w:r>
      <w:r>
        <w:rPr>
          <w:lang w:val="png_PG" w:bidi="png_PG"/>
        </w:rPr>
        <w:t>Stopim dispela drama long sotpela taim. Askim man husat i ekt olsem Jisas long wanem samting em i pilim long dispela taim. Yu ken harim ol samting olsem, "Mi pilim Satan i pait agensim wok bilong mi," o "Mi pilim strong na i gat atoriti bilong rausim dispela spirit nogut." Nau askim dispela man i ekt olsem man i gat spirit nogut insait long em, askim dispela spirit hau em i pilim. Yu ken harim samting olsem, "Fridom," "Pilim gut," "Bel amamas," o "Nau tasol mi pilim bel isi." Kontinu wantaim drama.</w:t>
      </w:r>
    </w:p>
    <w:p>
      <w:pPr/>
      <w:r>
        <w:rPr>
          <w:lang w:val="png_PG" w:bidi="png_PG"/>
        </w:rPr>
      </w:r>
      <w:r>
        <w:rPr>
          <w:lang w:val="png_PG" w:bidi="png_PG"/>
        </w:rPr>
        <w:t>Ektim aut bikpela lain manmeri i kirap nogut long pawa na atoriti bilong Jisas. Ol i wok long toktok long wanem samting i bin kamap. Dispela bikpela lain manmeri bihain i go na tokim ol manmeri insait long ol rijen bilong Galili long Jisas.</w:t>
      </w:r>
    </w:p>
    <w:p>
      <w:pPr/>
      <w:r>
        <w:rPr>
          <w:lang w:val="png_PG" w:bidi="png_PG"/>
        </w:rPr>
      </w:r>
      <w:r>
        <w:rPr>
          <w:lang w:val="png_PG" w:bidi="png_PG"/>
        </w:rPr>
        <w:t>Stopim dispela drama long sotpela taim. Askim ol dispela lain i ektim ol bikpela lain manmeri, "Yupela i wok long tingting olsem wanem long dispela samting nau? Yupela i no bin harim wanpela man i bin gat dispela kain atoriti taim em i givim tok skul na nau yupela i lukim atoriti bilong Jisas long rausim ol spirit nogut. Yupela i wok long pilim olsem wanem?" Yupela i klia gut long dispela samting, o nogat? Yu ken harim ol samting olsem, "Mipela i laik tokim ol narapela manmeri long wanem samting mipela i bin lukim," o "Mipela i no klia gut long mining bilong dispela samting, husat em i dispela man na hau na em i gat dispela kain atoriti?"</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vesen bilong Mak 12:21–28 long translesen we i isi tru long yupela long save.</w:t>
      </w:r>
    </w:p>
    <w:p>
      <w:pPr/>
      <w:r>
        <w:rPr>
          <w:lang w:val="png_PG" w:bidi="png_PG"/>
        </w:rPr>
      </w:r>
      <w:r>
        <w:rPr>
          <w:lang w:val="png_PG" w:bidi="png_PG"/>
        </w:rPr>
        <w:t>Insait long dispela step, grup bai toktok long ol bikpela tok na ol wod i stap insait long dispela stori.</w:t>
      </w:r>
    </w:p>
    <w:p>
      <w:pPr/>
      <w:r>
        <w:rPr>
          <w:lang w:val="png_PG" w:bidi="png_PG"/>
        </w:rPr>
      </w:r>
      <w:r>
        <w:rPr>
          <w:lang w:val="png_PG" w:bidi="png_PG"/>
        </w:rPr>
        <w:t xml:space="preserve">Jisas na ol lain i wokabaut wantaim </w:t>
      </w:r>
      <w:r>
        <w:rPr>
          <w:b/>
          <w:lang w:val="png_PG" w:bidi="png_PG"/>
        </w:rPr>
        <w:t>em i stap long Kaperneam.</w:t>
      </w:r>
      <w:r>
        <w:rPr>
          <w:lang w:val="png_PG" w:bidi="png_PG"/>
        </w:rPr>
        <w:t xml:space="preserve">. </w:t>
      </w:r>
      <w:r>
        <w:rPr>
          <w:b/>
          <w:lang w:val="png_PG" w:bidi="png_PG"/>
        </w:rPr>
        <w:t>Kaperneam</w:t>
      </w:r>
      <w:r>
        <w:rPr>
          <w:lang w:val="png_PG" w:bidi="png_PG"/>
        </w:rPr>
        <w:t xml:space="preserve"> em i bikpela siti long rot i kam long Ijip na i go long Damaskus, wanpela narapela bikpela taun. Em i bikpela ples bilong ketsim pis na baim na salim samting. Em i wanpela impoten hap tu long gavman bilong Rom, bikos em i wanpela stesin bilong kolektim takis. Ol Rom em ol dispela lain long narapela ples we i kam na bosim ol Ju o Juda lain. Jisas i mekim planti wok we God i salim em long mekim insait long dispela taun. Planti bilong ol disaipel bilong en em ol manmeri bilong ketsim pis na ol i bilong dispela taun.</w:t>
      </w:r>
    </w:p>
    <w:p>
      <w:pPr/>
      <w:r>
        <w:rPr>
          <w:lang w:val="png_PG" w:bidi="png_PG"/>
        </w:rPr>
      </w:r>
      <w:r>
        <w:rPr>
          <w:lang w:val="png_PG" w:bidi="png_PG"/>
        </w:rPr>
        <w:t>Stop long hia na soim trenslesen tim bilong yu wanpela mep bilong Raunwara Galili wantaim Kaperneam, Ijip, na Damaskus.</w:t>
      </w:r>
    </w:p>
    <w:p>
      <w:pPr/>
      <w:r>
        <w:rPr>
          <w:lang w:val="png_PG" w:bidi="png_PG"/>
        </w:rPr>
      </w:r>
      <w:r>
        <w:rPr>
          <w:lang w:val="png_PG" w:bidi="png_PG"/>
        </w:rPr>
        <w:t xml:space="preserve">Ol Ju o Juda lain i save mekim de </w:t>
      </w:r>
      <w:r>
        <w:rPr>
          <w:b/>
          <w:lang w:val="png_PG" w:bidi="png_PG"/>
        </w:rPr>
        <w:t>Sabat</w:t>
      </w:r>
      <w:r>
        <w:rPr>
          <w:lang w:val="png_PG" w:bidi="png_PG"/>
        </w:rPr>
        <w:t xml:space="preserve"> olsem wanpela de bilong malolo na lotu stat long taim we God i bin givim dispela tok oda longpela taim i go pinis. Dispela em ol i save lukim olsem em i namba seven de bilong wik. Long taim bilong Jisas, i gat ol strongpela lo long wanwan samting olsem wanem kain wok ol manmeri i ken o i no ken mekim long dispela de. Dispela em i wanpela de tu we ol manmeri i save go long sinagog long lotu.</w:t>
      </w:r>
    </w:p>
    <w:p>
      <w:pPr/>
      <w:r>
        <w:rPr>
          <w:lang w:val="png_PG" w:bidi="png_PG"/>
        </w:rPr>
      </w:r>
      <w:r>
        <w:rPr>
          <w:lang w:val="png_PG" w:bidi="png_PG"/>
        </w:rPr>
        <w:t xml:space="preserve">Stop long hia na toktok olsem wanpela grup long wanem wod o hap tok yupela bai yusim bilong sabat. Painim mining bilong </w:t>
      </w:r>
      <w:r>
        <w:rPr>
          <w:b/>
          <w:lang w:val="png_PG" w:bidi="png_PG"/>
        </w:rPr>
        <w:t>sabat</w:t>
      </w:r>
      <w:r>
        <w:rPr>
          <w:lang w:val="png_PG" w:bidi="png_PG"/>
        </w:rPr>
        <w:t xml:space="preserve"> insait long Masta Gloseri long kisim moa tok save. Presim pos baten long stopim odio long hia.</w:t>
      </w:r>
    </w:p>
    <w:p>
      <w:pPr/>
      <w:r>
        <w:rPr>
          <w:lang w:val="png_PG" w:bidi="png_PG"/>
        </w:rPr>
      </w:r>
      <w:r>
        <w:rPr>
          <w:lang w:val="png_PG" w:bidi="png_PG"/>
        </w:rPr>
        <w:t xml:space="preserve">Jisas i wok long givim tok skul insait long sinagog long Kaperneam. </w:t>
      </w:r>
      <w:r>
        <w:rPr>
          <w:b/>
          <w:lang w:val="png_PG" w:bidi="png_PG"/>
        </w:rPr>
        <w:t>Sinagog</w:t>
      </w:r>
      <w:r>
        <w:rPr>
          <w:lang w:val="png_PG" w:bidi="png_PG"/>
        </w:rPr>
        <w:t xml:space="preserve"> em ol haus lotu bilong ol Ju o Juda lain we ol manmeri i stap long ol liklik ples i ken kam na bung na i no nid long go long tempel long Jerusalem. Ol manmeri i no save mekim ol sekrifais insait long ol sinagog. Ol dispela em ol lokel kongrigesen bilong ol Ju husat i save bung long Sabat na ol spesel fist de long pre, ritim Skripsa, harim tok skul, na sampela taim skelim ol hevi insait long komyuniti.</w:t>
      </w:r>
    </w:p>
    <w:p>
      <w:pPr/>
      <w:r>
        <w:rPr>
          <w:lang w:val="png_PG" w:bidi="png_PG"/>
        </w:rPr>
      </w:r>
      <w:r>
        <w:rPr>
          <w:lang w:val="png_PG" w:bidi="png_PG"/>
        </w:rPr>
        <w:t xml:space="preserve">Stop long hia na mekim dispela ektiviti: Kolektim sampela ston we i gat kainkain sais, tasol wanpela ston i mas bikpela moa long olgeta narapela ston. Putim wanpela bikpela ston long wanpela ples we i antap liklik long ol liklik ston, na yusim dispela piksa taim yu toktok long wanem samting ol manmeri i save mekim insait long tempel na wanem samting ol manmeri i save mekim insait long sinagog. Lukim mining bilong </w:t>
      </w:r>
      <w:r>
        <w:rPr>
          <w:b/>
          <w:lang w:val="png_PG" w:bidi="png_PG"/>
        </w:rPr>
        <w:t>sinagog</w:t>
      </w:r>
      <w:r>
        <w:rPr>
          <w:lang w:val="png_PG" w:bidi="png_PG"/>
        </w:rPr>
        <w:t xml:space="preserve"> insait long Masta Gloseri long kisim moa tok save. Toktok olsem wanpela grup long wanem wod yupela bai yusim long sinagog, o yusim seim wod yupela bin yusim pinis long ol narapela Baibel stori. Presim pos baten long stopim odio long hia.</w:t>
      </w:r>
    </w:p>
    <w:p>
      <w:pPr/>
      <w:r>
        <w:rPr>
          <w:lang w:val="png_PG" w:bidi="png_PG"/>
        </w:rPr>
      </w:r>
      <w:r>
        <w:rPr>
          <w:lang w:val="png_PG" w:bidi="png_PG"/>
        </w:rPr>
        <w:t xml:space="preserve">Mak i tokim yumi olsem ol manmeri insait long sinagog em ol bin </w:t>
      </w:r>
      <w:r>
        <w:rPr>
          <w:b/>
          <w:lang w:val="png_PG" w:bidi="png_PG"/>
        </w:rPr>
        <w:t>kirap nogut long tok skul bilong em</w:t>
      </w:r>
      <w:r>
        <w:rPr>
          <w:lang w:val="png_PG" w:bidi="png_PG"/>
        </w:rPr>
        <w:t xml:space="preserve">. O yumi ken tok olsem, ol i kirap nogut long wanem </w:t>
      </w:r>
      <w:r>
        <w:rPr>
          <w:b/>
          <w:lang w:val="png_PG" w:bidi="png_PG"/>
        </w:rPr>
        <w:t xml:space="preserve">we </w:t>
      </w:r>
      <w:r>
        <w:rPr>
          <w:lang w:val="png_PG" w:bidi="png_PG"/>
        </w:rPr>
        <w:t>Jisas i wok long givim tok skul bikos em i skulim ol manmeri olsem man i gat atoriti.</w:t>
      </w:r>
    </w:p>
    <w:p>
      <w:pPr/>
      <w:r>
        <w:rPr>
          <w:lang w:val="png_PG" w:bidi="png_PG"/>
        </w:rPr>
      </w:r>
      <w:r>
        <w:rPr>
          <w:b/>
          <w:lang w:val="png_PG" w:bidi="png_PG"/>
        </w:rPr>
        <w:t>Atoriti</w:t>
      </w:r>
      <w:r>
        <w:rPr>
          <w:lang w:val="png_PG" w:bidi="png_PG"/>
        </w:rPr>
        <w:t xml:space="preserve"> em i toktok long pasin bilong i gat pawa, o i gat rait long tokim ol manmeri long mekim wanpela samting. Lukim wod </w:t>
      </w:r>
      <w:r>
        <w:rPr>
          <w:b/>
          <w:lang w:val="png_PG" w:bidi="png_PG"/>
        </w:rPr>
        <w:t>atoriti</w:t>
      </w:r>
      <w:r>
        <w:rPr>
          <w:lang w:val="png_PG" w:bidi="png_PG"/>
        </w:rPr>
        <w:t xml:space="preserve"> insait long Masta Gloseri long kisim moa infomesen.</w:t>
      </w:r>
    </w:p>
    <w:p>
      <w:pPr/>
      <w:r>
        <w:rPr>
          <w:lang w:val="png_PG" w:bidi="png_PG"/>
        </w:rPr>
      </w:r>
      <w:r>
        <w:rPr>
          <w:lang w:val="png_PG" w:bidi="png_PG"/>
        </w:rPr>
        <w:t xml:space="preserve">Wanem we Jisas i bin givim tok skul i narakain long ol narapela tisa bilong lo. </w:t>
      </w:r>
      <w:r>
        <w:rPr>
          <w:b/>
          <w:lang w:val="png_PG" w:bidi="png_PG"/>
        </w:rPr>
        <w:t>Ol tisa bilong lo</w:t>
      </w:r>
      <w:r>
        <w:rPr>
          <w:lang w:val="png_PG" w:bidi="png_PG"/>
        </w:rPr>
        <w:t xml:space="preserve"> sampela taim ol i save kolim ol skraib o ol man husat i bin raitim lo: ol i bin saveman na ol man i gat bikpela save long mining bilong ol lo insait long Holi Skripsa. Dispela ol mining em ol i no bin raitim i go daun, tasol ol i holim long tingting na ol tisa i save givim skul long maus tasol.</w:t>
      </w:r>
    </w:p>
    <w:p>
      <w:pPr/>
      <w:r>
        <w:rPr>
          <w:lang w:val="png_PG" w:bidi="png_PG"/>
        </w:rPr>
      </w:r>
      <w:r>
        <w:rPr>
          <w:lang w:val="png_PG" w:bidi="png_PG"/>
        </w:rPr>
        <w:t xml:space="preserve">Stop long hia na toktok long wanem kain wod o hap tok yupela bai yusim long minim ol tisa bilong lo. Lukim dispela hap tok </w:t>
      </w:r>
      <w:r>
        <w:rPr>
          <w:b/>
          <w:lang w:val="png_PG" w:bidi="png_PG"/>
        </w:rPr>
        <w:t>ol tisa bilong lo</w:t>
      </w:r>
      <w:r>
        <w:rPr>
          <w:lang w:val="png_PG" w:bidi="png_PG"/>
        </w:rPr>
        <w:t xml:space="preserve"> insait long Masta Gloseri long kisim moa tok save. Presim pos baten long stopim odio long hia.</w:t>
      </w:r>
    </w:p>
    <w:p>
      <w:pPr/>
      <w:r>
        <w:rPr>
          <w:lang w:val="png_PG" w:bidi="png_PG"/>
        </w:rPr>
      </w:r>
      <w:r>
        <w:rPr>
          <w:lang w:val="png_PG" w:bidi="png_PG"/>
        </w:rPr>
        <w:t xml:space="preserve">Kwiktaim tru, wanpela man husat i gat wanpela spirit </w:t>
      </w:r>
      <w:r>
        <w:rPr>
          <w:b/>
          <w:lang w:val="png_PG" w:bidi="png_PG"/>
        </w:rPr>
        <w:t>nogut o spirit we i no klin insait long em</w:t>
      </w:r>
      <w:r>
        <w:rPr>
          <w:lang w:val="png_PG" w:bidi="png_PG"/>
        </w:rPr>
        <w:t xml:space="preserve"> i go kamap long hap. Insait long tok we ol i raitim long orijnel Grik tok ples, em i wanpela spirit "we i no klin". Dispela tok "i no klin" i toktok long wanpela samting we i no stret long mekim wok bilong God. Olgeta spirit nogut em ol "i no klin" long wanem, ol i no inap mekim wok bilong God. "Spirit nogut" em i toktok long ol spirit husat i stap aninit long atoriti bilong Satan na i save mekim wok bilong em. Ol dispela spirit i gat pawa long givim hevi long ol manmeri na sampela taim ol i ken kontrolim ol manmeri tu. Dispela em wanem samting yumi lukim i kamap long dispela man insait long dispela stori. Yumi save long Baibel olsem ol spirit nogut em God i bin wokim ol na ol i sakim tok bilong em. Long sampela tok ples yumi no gat wod o hap tok we i ken tokaut gut long dispela samting. "Spirit nogut" long ol em i ken toktok long spirit bilong wanpela man o meri i dai pinis na i save "kamap planti taim" long ol manmeri. Traim long makim wanpela wod we i toktok long wanpela spirit we i nogut na i save wok agensim God. Sapos i gat wanpela hap tok o wod, yupela i ken yusim tu wanpela wod we i minim wanpela spirit we i no gutpela o nogut na yupela i ken putim wanpela tok na mekim em i kamap olsem "spirit bilong Satan", o "nogut spirit o ivel spirit".</w:t>
      </w:r>
    </w:p>
    <w:p>
      <w:pPr/>
      <w:r>
        <w:rPr>
          <w:lang w:val="png_PG" w:bidi="png_PG"/>
        </w:rPr>
      </w:r>
      <w:r>
        <w:rPr>
          <w:lang w:val="png_PG" w:bidi="png_PG"/>
        </w:rPr>
        <w:t xml:space="preserve">Stop long hia na toktok olsem wanpela grup long wanem wod o hap tok yupela bai yusim long minim spirit we i no klin o spirit nogut. Lukim wod </w:t>
      </w:r>
      <w:r>
        <w:rPr>
          <w:b/>
          <w:lang w:val="png_PG" w:bidi="png_PG"/>
        </w:rPr>
        <w:t>spirit nogut</w:t>
      </w:r>
      <w:r>
        <w:rPr>
          <w:b/>
          <w:lang w:val="png_PG" w:bidi="png_PG"/>
        </w:rPr>
        <w:t xml:space="preserve"> /</w:t>
      </w:r>
      <w:r>
        <w:rPr>
          <w:lang w:val="png_PG" w:bidi="png_PG"/>
        </w:rPr>
        <w:t xml:space="preserve"> spirit i no klin insait long Masta Gloseri bilong kisim moa save. Presim pos baten long stopim odio long hia.</w:t>
      </w:r>
    </w:p>
    <w:p>
      <w:pPr/>
      <w:r>
        <w:rPr>
          <w:lang w:val="png_PG" w:bidi="png_PG"/>
        </w:rPr>
      </w:r>
      <w:r>
        <w:rPr>
          <w:lang w:val="png_PG" w:bidi="png_PG"/>
        </w:rPr>
        <w:t xml:space="preserve">Dispela spirit nogut i yusim nem </w:t>
      </w:r>
      <w:r>
        <w:rPr>
          <w:b/>
          <w:lang w:val="png_PG" w:bidi="png_PG"/>
        </w:rPr>
        <w:t>Jisas bilong Nasaret</w:t>
      </w:r>
      <w:r>
        <w:rPr>
          <w:lang w:val="png_PG" w:bidi="png_PG"/>
        </w:rPr>
        <w:t xml:space="preserve"> long kolim Jisas taim em i toktok long Jisas. </w:t>
      </w:r>
      <w:r>
        <w:rPr>
          <w:b/>
          <w:lang w:val="png_PG" w:bidi="png_PG"/>
        </w:rPr>
        <w:t>Nasaret</w:t>
      </w:r>
      <w:r>
        <w:rPr>
          <w:lang w:val="png_PG" w:bidi="png_PG"/>
        </w:rPr>
        <w:t xml:space="preserve"> em i wanpela taun we Jisas i bin bikpela long en, long wanpela narapela eria bilong Galili. Dispela spirit i bin yusim wanpela nem bilong Jisas we i soim olsem em i save Jisas i husat na Jisas i kam long we? Dispela spirit nogut i laik traim long i gat sampela kontrol o pawa antap long Jisas taim em i yusim nem bilong Jisas.</w:t>
      </w:r>
    </w:p>
    <w:p>
      <w:pPr/>
      <w:r>
        <w:rPr>
          <w:lang w:val="png_PG" w:bidi="png_PG"/>
        </w:rPr>
      </w:r>
      <w:r>
        <w:rPr>
          <w:lang w:val="png_PG" w:bidi="png_PG"/>
        </w:rPr>
        <w:t>Stop long hia na soim trenslesen tim bilong yu wanpela mep bilong Galili we i soim Nasaret.</w:t>
      </w:r>
    </w:p>
    <w:p>
      <w:pPr/>
      <w:r>
        <w:rPr>
          <w:lang w:val="png_PG" w:bidi="png_PG"/>
        </w:rPr>
      </w:r>
      <w:r>
        <w:rPr>
          <w:lang w:val="png_PG" w:bidi="png_PG"/>
        </w:rPr>
        <w:t xml:space="preserve">Na tu, dispela spirit nogut i kolim Jisas olsem </w:t>
      </w:r>
      <w:r>
        <w:rPr>
          <w:b/>
          <w:lang w:val="png_PG" w:bidi="png_PG"/>
        </w:rPr>
        <w:t>Holi God</w:t>
      </w:r>
      <w:r>
        <w:rPr>
          <w:lang w:val="png_PG" w:bidi="png_PG"/>
        </w:rPr>
        <w:t>. Dispela taitel i save toktok long God em yet na i soim olsem Jisas i gat wanpela spesel rilesensip wantaim God na i gat Spirit bilong God.</w:t>
      </w:r>
    </w:p>
    <w:p>
      <w:pPr/>
      <w:r>
        <w:rPr>
          <w:lang w:val="png_PG" w:bidi="png_PG"/>
        </w:rPr>
      </w:r>
      <w:r>
        <w:rPr>
          <w:lang w:val="png_PG" w:bidi="png_PG"/>
        </w:rPr>
        <w:t xml:space="preserve">Stop long hia na toktok olsem wanpela grup long wanem wod o hap tok yupela bai yusim long Holi God. Sapos yupela i nid </w:t>
      </w:r>
      <w:r>
        <w:rPr>
          <w:b/>
          <w:lang w:val="png_PG" w:bidi="png_PG"/>
        </w:rPr>
        <w:t>long</w:t>
      </w:r>
      <w:r>
        <w:rPr>
          <w:lang w:val="png_PG" w:bidi="png_PG"/>
        </w:rPr>
        <w:t xml:space="preserve"> mekim olsem, orait lukim wod holi insait long Masta Gloseri. Posim odio long hia.</w:t>
      </w:r>
    </w:p>
    <w:p>
      <w:pPr/>
      <w:r>
        <w:rPr>
          <w:lang w:val="png_PG" w:bidi="png_PG"/>
        </w:rPr>
      </w:r>
      <w:r>
        <w:rPr>
          <w:lang w:val="png_PG" w:bidi="png_PG"/>
        </w:rPr>
        <w:t xml:space="preserve">Kaperneam em i stap long sait bilong Raunwara </w:t>
      </w:r>
      <w:r>
        <w:rPr>
          <w:b/>
          <w:lang w:val="png_PG" w:bidi="png_PG"/>
        </w:rPr>
        <w:t>Galili</w:t>
      </w:r>
      <w:r>
        <w:rPr>
          <w:lang w:val="png_PG" w:bidi="png_PG"/>
        </w:rPr>
        <w:t xml:space="preserve"> na em i stap insait long rijen bilong </w:t>
      </w:r>
      <w:r>
        <w:rPr>
          <w:b/>
          <w:lang w:val="png_PG" w:bidi="png_PG"/>
        </w:rPr>
        <w:t>Galili</w:t>
      </w:r>
      <w:r>
        <w:rPr>
          <w:lang w:val="png_PG" w:bidi="png_PG"/>
        </w:rPr>
        <w:t>. Dispela raunwara o solwara em i klostu 21 kilomita longpela na 10-pela kilomita long namel bilong em. Hap bilong dispela raunwara we i dip tru em i 67-pela kilomita. Planti manmeri i save ketsim pis insait long em na mekim mani bilong ol.</w:t>
      </w:r>
    </w:p>
    <w:p>
      <w:pPr/>
      <w:r>
        <w:rPr>
          <w:lang w:val="png_PG" w:bidi="png_PG"/>
        </w:rPr>
      </w:r>
      <w:r>
        <w:rPr>
          <w:lang w:val="png_PG" w:bidi="png_PG"/>
        </w:rPr>
        <w:t>Stop long hia na soim trenslesen tim bilong yu wanpela mep na ol foto bilong dispela raunwara sapos yu no bin mekim olsem yet. Toktok wantaim long wanem wod yupela bai yusim long kolim dispela wara.</w:t>
      </w:r>
      <w:r>
        <w:rPr>
          <w:lang w:val="png_PG" w:bidi="png_PG"/>
        </w:rPr>
      </w:r>
    </w:p>
    <w:p>
      <w:pPr>
        <w:pStyle w:val="Heading3"/>
      </w:pPr>
      <w:r>
        <w:rPr>
          <w:lang w:val="png_PG" w:bidi="png_PG"/>
        </w:rPr>
        <w:t>Step 6</w:t>
      </w:r>
    </w:p>
    <w:p>
      <w:pPr/>
      <w:r>
        <w:rPr>
          <w:lang w:val="png_PG" w:bidi="png_PG"/>
        </w:rPr>
      </w:r>
      <w:r>
        <w:rPr>
          <w:lang w:val="png_PG" w:bidi="png_PG"/>
        </w:rPr>
        <w:t>Harim wanpela vesen bilong dispela hap bilong Baibel we i isi tru long andastendim.</w:t>
      </w:r>
    </w:p>
    <w:p>
      <w:pPr/>
      <w:r>
        <w:rPr>
          <w:lang w:val="png_PG" w:bidi="png_PG"/>
        </w:rPr>
      </w:r>
      <w:r>
        <w:rPr>
          <w:lang w:val="png_PG" w:bidi="png_PG"/>
        </w:rPr>
        <w:t>Insait long dispela sesen, stori gen long dispela hap bilong Baibel, insait long wanpela grup, long tok ples bilong yu yet.</w:t>
      </w:r>
    </w:p>
    <w:p>
      <w:pPr/>
      <w:r>
        <w:rPr>
          <w:lang w:val="png_PG" w:bidi="png_PG"/>
        </w:rPr>
      </w:r>
      <w:r>
        <w:rPr>
          <w:lang w:val="png_PG" w:bidi="png_PG"/>
        </w:rPr>
        <w:t>Pastaim, olgeta grup bai prektis long autim dispela stori long tok ples bilong yupela yet. Tingim long yusim ol wod yupela i bin wanbel long en long narapela step i go pinis, kain olsem oda bilong ol samting i kamap insait long stori, ol wod, ol hap tok, ol samting ol manmeri i pilim o ol sampela narapela samting we yupela i bin toktok long en.</w:t>
      </w:r>
    </w:p>
    <w:p>
      <w:pPr/>
      <w:r>
        <w:rPr>
          <w:lang w:val="png_PG" w:bidi="png_PG"/>
        </w:rPr>
      </w:r>
      <w:r>
        <w:rPr>
          <w:lang w:val="png_PG" w:bidi="png_PG"/>
        </w:rPr>
        <w:t>Wanpela grup memba i mas tokim sampela sentens bilong dispela hap bilong Baibel na stop liklik taim. Narapela memba bilong grup bai tokim narapela pat bilong dispela hap bilong Baibel na stop liklik taim. Mekim olsem i go inap grup i stori gen long ol olgeta samting i kamap insait long dispela hap bilong Baibel. Ol grup memba i ken stretim o korektim wanpela narapela insait long dispela step. Presim pos baten long stopim odio long hia.</w:t>
      </w:r>
    </w:p>
    <w:p>
      <w:pPr/>
      <w:r>
        <w:rPr>
          <w:lang w:val="png_PG" w:bidi="png_PG"/>
        </w:rPr>
      </w:r>
      <w:r>
        <w:rPr>
          <w:lang w:val="png_PG" w:bidi="png_PG"/>
        </w:rPr>
        <w:t>Bihain, wanwan memba bilong grup i mas stori long olgeta samting i kamap insait long displa hap bilong Baibel long wanpela laspela taim. Wanpela grup memba i ken yusim ol kainkain samting, o ol eksen o storibod long helpim em long tingim dispela stori. Presim pos baten long stopim odio long hia.</w:t>
      </w:r>
    </w:p>
    <w:p>
      <w:pPr/>
      <w:r>
        <w:rPr>
          <w:lang w:val="png_PG" w:bidi="png_PG"/>
        </w:rPr>
      </w:r>
      <w:r>
        <w:rPr>
          <w:lang w:val="png_PG" w:bidi="png_PG"/>
        </w:rPr>
        <w:t>Bihain, orait grup i ken mekim disisen long stori bilong husat ol i laikim tru. Yupela i ken tok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1:29–34</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8">
        <w:r>
          <w:rPr>
            <w:lang w:val="png_PG" w:bidi="png_PG"/>
          </w:rPr>
          <w:rPr>
            <w:color w:val="0000EE"/>
            <w:u w:val="single"/>
          </w:rPr>
          <w:t>Harim na putim long tingting na bel</w:t>
        </w:r>
      </w:hyperlink>
      <w:r>
        <w:rPr>
          <w:lang w:val="png_PG" w:bidi="png_PG"/>
        </w:rPr>
        <w:t xml:space="preserve"> (978 KB)</w:t>
      </w:r>
      <w:r>
        <w:rPr>
          <w:lang w:val="png_PG" w:bidi="png_PG"/>
        </w:rPr>
      </w:r>
    </w:p>
    <w:p>
      <w:pPr>
        <w:pStyle w:val="ListBullet"/>
        <w:spacing w:line="240" w:lineRule="auto"/>
        <w:ind w:left="720"/>
      </w:pPr>
      <w:r>
        <w:rPr>
          <w:lang w:val="png_PG" w:bidi="png_PG"/>
        </w:rPr>
      </w:r>
      <w:hyperlink r:id="rId29">
        <w:r>
          <w:rPr>
            <w:lang w:val="png_PG" w:bidi="png_PG"/>
          </w:rPr>
          <w:rPr>
            <w:color w:val="0000EE"/>
            <w:u w:val="single"/>
          </w:rPr>
          <w:t>Save long taim na ples we stori i kamap long en</w:t>
        </w:r>
      </w:hyperlink>
      <w:r>
        <w:rPr>
          <w:lang w:val="png_PG" w:bidi="png_PG"/>
        </w:rPr>
        <w:t xml:space="preserve"> (3.2 MB)</w:t>
      </w:r>
      <w:r>
        <w:rPr>
          <w:lang w:val="png_PG" w:bidi="png_PG"/>
        </w:rPr>
      </w:r>
    </w:p>
    <w:p>
      <w:pPr>
        <w:pStyle w:val="ListBullet"/>
        <w:spacing w:line="240" w:lineRule="auto"/>
        <w:ind w:left="720"/>
      </w:pPr>
      <w:r>
        <w:rPr>
          <w:lang w:val="png_PG" w:bidi="png_PG"/>
        </w:rPr>
      </w:r>
      <w:hyperlink r:id="rId30">
        <w:r>
          <w:rPr>
            <w:lang w:val="png_PG" w:bidi="png_PG"/>
          </w:rPr>
          <w:rPr>
            <w:color w:val="0000EE"/>
            <w:u w:val="single"/>
          </w:rPr>
          <w:t>Save gut long wanwan Hap bilong Stori</w:t>
        </w:r>
      </w:hyperlink>
      <w:r>
        <w:rPr>
          <w:lang w:val="png_PG" w:bidi="png_PG"/>
        </w:rPr>
        <w:t xml:space="preserve"> (2.0 MB)</w:t>
      </w:r>
      <w:r>
        <w:rPr>
          <w:lang w:val="png_PG" w:bidi="png_PG"/>
        </w:rPr>
      </w:r>
    </w:p>
    <w:p>
      <w:pPr>
        <w:pStyle w:val="ListBullet"/>
        <w:spacing w:line="240" w:lineRule="auto"/>
        <w:ind w:left="720"/>
      </w:pPr>
      <w:r>
        <w:rPr>
          <w:lang w:val="png_PG" w:bidi="png_PG"/>
        </w:rPr>
      </w:r>
      <w:hyperlink r:id="rId31">
        <w:r>
          <w:rPr>
            <w:lang w:val="png_PG" w:bidi="png_PG"/>
          </w:rPr>
          <w:rPr>
            <w:color w:val="0000EE"/>
            <w:u w:val="single"/>
          </w:rPr>
          <w:t>Putim yu yet insait long stori</w:t>
        </w:r>
      </w:hyperlink>
      <w:r>
        <w:rPr>
          <w:lang w:val="png_PG" w:bidi="png_PG"/>
        </w:rPr>
        <w:t xml:space="preserve"> (3.7 MB)</w:t>
      </w:r>
      <w:r>
        <w:rPr>
          <w:lang w:val="png_PG" w:bidi="png_PG"/>
        </w:rPr>
      </w:r>
    </w:p>
    <w:p>
      <w:pPr>
        <w:pStyle w:val="ListBullet"/>
        <w:spacing w:line="240" w:lineRule="auto"/>
        <w:ind w:left="720"/>
      </w:pPr>
      <w:r>
        <w:rPr>
          <w:lang w:val="png_PG" w:bidi="png_PG"/>
        </w:rPr>
      </w:r>
      <w:hyperlink r:id="rId32">
        <w:r>
          <w:rPr>
            <w:lang w:val="png_PG" w:bidi="png_PG"/>
          </w:rPr>
          <w:rPr>
            <w:color w:val="0000EE"/>
            <w:u w:val="single"/>
          </w:rPr>
          <w:t>Save gut long ol samting we i no klia</w:t>
        </w:r>
      </w:hyperlink>
      <w:r>
        <w:rPr>
          <w:lang w:val="png_PG" w:bidi="png_PG"/>
        </w:rPr>
        <w:t xml:space="preserve"> (3.0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1:29–34</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1:29–34 na putim insait long bel bilong yu.</w:t>
      </w:r>
    </w:p>
    <w:p>
      <w:pPr/>
      <w:r>
        <w:rPr>
          <w:lang w:val="png_PG" w:bidi="png_PG"/>
        </w:rPr>
      </w:r>
      <w:r>
        <w:rPr>
          <w:lang w:val="png_PG" w:bidi="png_PG"/>
        </w:rPr>
        <w:t>Harim wanpela odio vesen bilong Mak 1:29–34 tripela taim, long tripela kain trenslesen sapos yu ken mekim olsem.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Jisas?</w:t>
      </w:r>
    </w:p>
    <w:p>
      <w:pPr>
        <w:pStyle w:val="ListBullet"/>
        <w:spacing w:line="240" w:lineRule="auto"/>
        <w:ind w:left="720"/>
      </w:pPr>
      <w:r>
        <w:rPr>
          <w:lang w:val="png_PG" w:bidi="png_PG"/>
        </w:rPr>
      </w:r>
      <w:r>
        <w:rPr>
          <w:lang w:val="png_PG" w:bidi="png_PG"/>
        </w:rPr>
        <w:t xml:space="preserve">Dispela stori i tokim yumi wanem samting long ol manmeri? </w:t>
      </w:r>
    </w:p>
    <w:p>
      <w:pPr>
        <w:pStyle w:val="ListBullet"/>
        <w:spacing w:line="240" w:lineRule="auto"/>
        <w:ind w:left="720"/>
      </w:pPr>
      <w:r>
        <w:rPr>
          <w:lang w:val="png_PG" w:bidi="png_PG"/>
        </w:rPr>
      </w:r>
      <w:r>
        <w:rPr>
          <w:lang w:val="png_PG" w:bidi="png_PG"/>
        </w:rPr>
        <w:t>Dispela stori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Husat man o meri we yu save long em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odio vesen bilong Mak 1:29–34 long translesen we i isi tru long yupela long save.</w:t>
      </w:r>
    </w:p>
    <w:p>
      <w:pPr/>
      <w:r>
        <w:rPr>
          <w:lang w:val="png_PG" w:bidi="png_PG"/>
        </w:rPr>
      </w:r>
      <w:r>
        <w:rPr>
          <w:lang w:val="png_PG" w:bidi="png_PG"/>
        </w:rPr>
        <w:t>Jisas na ol foapela disaipel bilong em i bin stap long sinagog long Kaperneam. Jisas i bin skulim ol manmeri wantaim atoriti. Jisas i givim tok oda long wanpela spirit nogut husat i bin stap insait long wanpela man long em i mas lusim dispela man na stop long kontrolim dispela man. Ol bikpela lain manmeri i kirap nogut long ol tok skul na eksen bilong Jisas, na ol i tokim ol narapela lain long dispela eria long Jisas na ol mirakel bilong em. Dispela neks stori i kamap long haus bilong Saimon na Andru, tupela bilong ol disaipel bilong Jisas. Jisas i oraitim planti manmeri na i givim tok oda long ol spirit nogut long lusim ol manmeri na i go.</w:t>
      </w:r>
    </w:p>
    <w:p>
      <w:pPr/>
      <w:r>
        <w:rPr>
          <w:lang w:val="png_PG" w:bidi="png_PG"/>
        </w:rPr>
      </w:r>
      <w:r>
        <w:rPr>
          <w:lang w:val="png_PG" w:bidi="png_PG"/>
        </w:rPr>
        <w:t>Mak i tokim yumi olsem bihain tasol long Jisas na ol foapela disaipel bilong em i lusim sinagog, ol i go long haus bilong Saimon na Andru. Dispela narapela samting em i kamap bihain long Jisas i bin oraitim man we i gat spirit nogut insait long en long sinagog. Jisas na ol foapela disaipel i bin lusim sinagog wantu tasol, bipo long nius bilong Jisas i spred i go long olgeta hap long dispela eria. Haus bilong Saimon long Kaperneam ating em i klostu long wanpela sinagog. Saimon na Andru i bin stap long dispela haus wantaim meri bilong Saimon na tambu mama bilong Saimon, mama bilong meri bilong em, na em i bin sik na skin bilong em i bin hot. Jems na Jon i bin stap wantaim ol. Yumi lukim olsem taim Jisas i askim yumi long bihainim em, em i askim yumi long givim olgeta samting na olgeta taim bilong yumi i go long em. Jems na Jon i lusim bisnis bilong ol, papa bilong ol, na olgeta wokmanmeri bilong ol na bihainim Jisas. Nau Mak i tokim yumi olsem Saimon em i stap wantaim meri bilong em na mama bilong meri bilong em. Saimon i gat wanpela famili, tasol em i harim na bihainim singaut bilong Jisas, maski taim em i no save wanem hap em bai go o wanem kain wok em bai mekim.</w:t>
      </w:r>
    </w:p>
    <w:p>
      <w:pPr/>
      <w:r>
        <w:rPr>
          <w:lang w:val="png_PG" w:bidi="png_PG"/>
        </w:rPr>
      </w:r>
      <w:r>
        <w:rPr>
          <w:lang w:val="png_PG" w:bidi="png_PG"/>
        </w:rPr>
        <w:t>Wantu tasol taim Jisas na ol foapela disaipel bilong em i kamap long haus bilong Saimon na Andru, ol manmeri insait long haus i tokim Jisas olsem tambu mama bilong Saimon i sik na em i gat skin i hot. Yumi no save wanem kain skin i hot tambu mama bilong Saimon i bin gat o em i gat dispela sik longpela taim o sotpela taim, yumi save tasol olsem em i sik na stap long bet. Jisas i go long em na i holim han bilong em. Yumi no save wanem han Jisas i holim, tasol yumi save olsem Jisas i holim han bilong em na helpim em long sindaun o sanap long ples we em i slip i stap long en, na em i kamap orait gen. Hiling bilong Jisas em i save mekim olgeta samting i orait na i mekim em i kirap wantu tasol, em i no pilim taiet, na em i givim kaikai na wara long ol. Ating em i kukim kaikai bilong ol long apinun.</w:t>
      </w:r>
    </w:p>
    <w:p>
      <w:pPr/>
      <w:r>
        <w:rPr>
          <w:lang w:val="png_PG" w:bidi="png_PG"/>
        </w:rPr>
      </w:r>
      <w:r>
        <w:rPr>
          <w:lang w:val="png_PG" w:bidi="png_PG"/>
        </w:rPr>
        <w:t>Long dispela seim de, bihain long san i go daun, planti manmeri bilong taun Kaperneam i kamap na ol i bringim ol sikmanmeri i kam long Jisas. Long dispela seim de, bihain long san i go daun, planti manmeri bilong taun Kaperneam i kamap na ol i bringim ol sikmanmeri i kam long Jisas. Tasol, Sabat i save pinis long san i go daun, olsem na ol manmeri ating i bin inap long kisim ol sik lain i go long Jisas bihain long dispela taim. Ol i bin harim nius long tok skul bilong Jisas na nius bilong ol manmeri we em i bin oraitim insait long sinagog long narapela taim insait long dispela seim de na ol i laikim em long oraitim ol tu.</w:t>
      </w:r>
    </w:p>
    <w:p>
      <w:pPr/>
      <w:r>
        <w:rPr>
          <w:lang w:val="png_PG" w:bidi="png_PG"/>
        </w:rPr>
      </w:r>
      <w:r>
        <w:rPr>
          <w:lang w:val="png_PG" w:bidi="png_PG"/>
        </w:rPr>
        <w:t xml:space="preserve">Mak i tokim yumi olsem 'olgeta taun" i bung long dua. "Olgeta taun" em i ken wanpela tok bilong mekim ol lain </w:t>
      </w:r>
      <w:r>
        <w:rPr>
          <w:b/>
          <w:lang w:val="png_PG" w:bidi="png_PG"/>
        </w:rPr>
        <w:t>i</w:t>
      </w:r>
      <w:r>
        <w:rPr>
          <w:lang w:val="png_PG" w:bidi="png_PG"/>
        </w:rPr>
        <w:t xml:space="preserve"> luksave olsem planti manmeri i kam-o narapela we bilong tok, i olsem i luk olsem olgeta lain insait long taun i bin kam. Jisas i oraitim planti manmeri long sik na i givim tok oda long ol spirit nogut long lusim ol manmeri na i go na stop long kontrolim ol manmeri. Planti manmeri i gat planti kainkain sik, tasol ol sik manmeri em ol i diskraibim ol long narapela we long ol manmeri we i gat spirit nogut insait long ol. Dispela stori i tok olsem </w:t>
      </w:r>
      <w:r>
        <w:rPr>
          <w:b/>
          <w:lang w:val="png_PG" w:bidi="png_PG"/>
        </w:rPr>
        <w:t>ol</w:t>
      </w:r>
      <w:r>
        <w:rPr>
          <w:lang w:val="png_PG" w:bidi="png_PG"/>
        </w:rPr>
        <w:t xml:space="preserve"> "sik lain na ol lain i gat spirit nogut insait long ol." Wanpela man o meri husat i gat spirit nogut insait long em i ken soim planti sain olsem em i gat spirit nogut na i no sik long bodi o long tingting.</w:t>
      </w:r>
    </w:p>
    <w:p>
      <w:pPr/>
      <w:r>
        <w:rPr>
          <w:lang w:val="png_PG" w:bidi="png_PG"/>
        </w:rPr>
      </w:r>
      <w:r>
        <w:rPr>
          <w:lang w:val="png_PG" w:bidi="png_PG"/>
        </w:rPr>
        <w:t>Stop long hia na toktok long dispela kwesten olsem wanpela grup: Insait long kalsa bilong yu, wanem we em ol manmeri i sik long bodi i narakain long ol manmeri we i gat ol spirit nogut insait long ol? Ol i save mekim wanem, na ol manmeri i save mekim wanem long ol? Insait long dispela stori, em i klia olsem ol lain husat i sik long bodi na ol lain i gat spirit nogut em ol narapela narapela. Presim pos baten long stopim odio long hia.</w:t>
      </w:r>
    </w:p>
    <w:p>
      <w:pPr/>
      <w:r>
        <w:rPr>
          <w:lang w:val="png_PG" w:bidi="png_PG"/>
        </w:rPr>
      </w:r>
      <w:r>
        <w:rPr>
          <w:lang w:val="png_PG" w:bidi="png_PG"/>
        </w:rPr>
        <w:t>Taim Jisas i rausim ol spirit nogut, em i tokim ol spirit nogut long no ken tokaut em i husat. Jisas i no redi long ol manmeri long save olsem em i pikinini bilong God, tasol ol spirit nogut we em i bin rausim long dispela de i bin kolim Jisas olsem "Holi God." Jisas i nid long mekim ol dispela spirit nogut i pasim maus na bai ol manmeri i no stat long luksave em i husat na traim long mekim em i mekim ol samting we taim bilong em i no kam yet long mekim. Ol manmeri i wok long tingting long ol mirakel tasol we em i ken mekim long ol na i no long em i husat. Wok bilong mekim mirakel em i no nambawan bikpela as tingting we Jisas i kam long mekim.</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Mak 1:29–34 long translesen we i isi tru long yupela long save.</w:t>
      </w:r>
    </w:p>
    <w:p>
      <w:pPr/>
      <w:r>
        <w:rPr>
          <w:lang w:val="png_PG" w:bidi="png_PG"/>
        </w:rPr>
      </w:r>
      <w:r>
        <w:rPr>
          <w:lang w:val="png_PG" w:bidi="png_PG"/>
        </w:rPr>
        <w:t>Insait long dispela step, grup bai toktok long ol wanwan hap bilong stori, ol manmeri o samting i stap insait long stori, na ol ples we stori i kamap long en. Bihain grup bai putim ol samting i kamap insait long stori insait long tingting bilong ol na piksarim dispela stori.</w:t>
      </w:r>
    </w:p>
    <w:p>
      <w:pPr/>
      <w:r>
        <w:rPr>
          <w:lang w:val="png_PG" w:bidi="png_PG"/>
        </w:rPr>
      </w:r>
      <w:r>
        <w:rPr>
          <w:lang w:val="png_PG" w:bidi="png_PG"/>
        </w:rPr>
        <w:t>Dispela stori i gat 2-pela hap.</w:t>
      </w:r>
    </w:p>
    <w:p>
      <w:pPr/>
      <w:r>
        <w:rPr>
          <w:lang w:val="png_PG" w:bidi="png_PG"/>
        </w:rPr>
      </w:r>
      <w:r>
        <w:rPr>
          <w:b/>
          <w:lang w:val="png_PG" w:bidi="png_PG"/>
        </w:rPr>
        <w:t>Insait long namba wan hap bilong stori:</w:t>
      </w:r>
      <w:r>
        <w:rPr>
          <w:lang w:val="png_PG" w:bidi="png_PG"/>
        </w:rPr>
        <w:t xml:space="preserve"> Jisas i go wantaim foapela disaipel bilong em long haus bilong Andru na Saimon na i oraitim tambu mama bilong Saimon.</w:t>
      </w:r>
    </w:p>
    <w:p>
      <w:pPr/>
      <w:r>
        <w:rPr>
          <w:lang w:val="png_PG" w:bidi="png_PG"/>
        </w:rPr>
      </w:r>
      <w:r>
        <w:rPr>
          <w:b/>
          <w:lang w:val="png_PG" w:bidi="png_PG"/>
        </w:rPr>
        <w:t>Long namba tu hap bilong stori:</w:t>
      </w:r>
      <w:r>
        <w:rPr>
          <w:lang w:val="png_PG" w:bidi="png_PG"/>
        </w:rPr>
        <w:t xml:space="preserve"> Ol bikpela lain manmeri i stat long bringim ol sikmanmeri na ol manmeri i gat spirit nogut insait long ol, i kam long Jisas. Jisas i oraitim ol sikmanmeri. Jisas i givim tok oda long ol spirit nogut long pasim maus na em i rausim ol i go autsait long ol manmeri.</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Saimon, Andru, Jems na Jon</w:t>
      </w:r>
    </w:p>
    <w:p>
      <w:pPr>
        <w:pStyle w:val="ListBullet"/>
        <w:spacing w:line="240" w:lineRule="auto"/>
        <w:ind w:left="720"/>
      </w:pPr>
      <w:r>
        <w:rPr>
          <w:lang w:val="png_PG" w:bidi="png_PG"/>
        </w:rPr>
      </w:r>
      <w:r>
        <w:rPr>
          <w:lang w:val="png_PG" w:bidi="png_PG"/>
        </w:rPr>
        <w:t>Mama bilong meri bilong Saimon</w:t>
      </w:r>
    </w:p>
    <w:p>
      <w:pPr>
        <w:pStyle w:val="ListBullet"/>
        <w:spacing w:line="240" w:lineRule="auto"/>
        <w:ind w:left="720"/>
      </w:pPr>
      <w:r>
        <w:rPr>
          <w:lang w:val="png_PG" w:bidi="png_PG"/>
        </w:rPr>
      </w:r>
      <w:r>
        <w:rPr>
          <w:lang w:val="png_PG" w:bidi="png_PG"/>
        </w:rPr>
        <w:t>Planti sikmanmeri na ol manmeri we i gat spirit nogut insait long ol (husat i kam long Jisas bihain long san i go daun)</w:t>
      </w:r>
    </w:p>
    <w:p>
      <w:pPr>
        <w:pStyle w:val="ListBullet"/>
        <w:spacing w:line="240" w:lineRule="auto"/>
        <w:ind w:left="720"/>
      </w:pPr>
      <w:r>
        <w:rPr>
          <w:lang w:val="png_PG" w:bidi="png_PG"/>
        </w:rPr>
      </w:r>
      <w:r>
        <w:rPr>
          <w:lang w:val="png_PG" w:bidi="png_PG"/>
        </w:rPr>
        <w:t>Ol bikpela lain manmeri (husat i bung long lukluk long ol samting Jisas i mekim)</w:t>
      </w:r>
    </w:p>
    <w:p>
      <w:pPr>
        <w:pStyle w:val="ListBullet"/>
        <w:spacing w:line="240" w:lineRule="auto"/>
        <w:ind w:left="720"/>
      </w:pPr>
      <w:r>
        <w:rPr>
          <w:lang w:val="png_PG" w:bidi="png_PG"/>
        </w:rPr>
      </w:r>
      <w:r>
        <w:rPr>
          <w:lang w:val="png_PG" w:bidi="png_PG"/>
        </w:rPr>
        <w:t>Ol spirit nogut (husat Jisas i no larim ol long toktok)</w:t>
      </w:r>
    </w:p>
    <w:p>
      <w:pPr/>
      <w:r>
        <w:rPr>
          <w:lang w:val="png_PG" w:bidi="png_PG"/>
        </w:rPr>
      </w:r>
      <w:r>
        <w:rPr>
          <w:lang w:val="png_PG" w:bidi="png_PG"/>
        </w:rPr>
        <w:t>Olsem wanpela grup, tingting gut long ol dispela ol ples we stori i kamap long en.</w:t>
      </w:r>
    </w:p>
    <w:p>
      <w:pPr/>
      <w:r>
        <w:rPr>
          <w:lang w:val="png_PG" w:bidi="png_PG"/>
        </w:rPr>
      </w:r>
      <w:r>
        <w:rPr>
          <w:lang w:val="png_PG" w:bidi="png_PG"/>
        </w:rPr>
        <w:t>Jisas em ol i no bin kolim nem bilong em long orijinel tok ples insait long dispela stori, tasol yumi save olsem em i bin go wantaim foapela disaipel long haus bilong Saimon na Andru bihain tasol long ol i lusim sinagog. Narapela we bilong tok olsem "bihain tasol" o "wantu tasol" em "wantu." Haus bilong Saimon na Andru ating em i stap klostu long sinagog, bikos Kaperneam em i bin wanpela liklik taun na i gat aninit long 2000 manmeri i stap insait long em. Yumi save olsem Saimon i save stap insait long dispela haus wantaim brata bilong em Andru, meri bilong Saimon, na mama bilong meri bilong Saimon. Planti taim ol narapela narapela jenersen bilong famili i save stap wantaim insait long seim haus. Jems na Jon i bin stap wantaim ol tasol i no save stap wantaim ol insait long dispela seim haus olsem Saimon na Andru.</w:t>
      </w:r>
    </w:p>
    <w:p>
      <w:pPr/>
      <w:r>
        <w:rPr>
          <w:lang w:val="png_PG" w:bidi="png_PG"/>
        </w:rPr>
      </w:r>
      <w:r>
        <w:rPr>
          <w:lang w:val="png_PG" w:bidi="png_PG"/>
        </w:rPr>
        <w:t>Posim odio long hia na toktok olsem wanpela grup: Husat husat i save stap insait long wanpela famili o haus insait long kalsa, ples o eria bilong yupela? Wanem ol famili memba i save stap wantaim? Long planti ples insait long Baibel, yumi lukim ol manmeri i singautim wanpela narapela i go insait long haus bilong ol. Yupela i save soim gutpela pasin long ol narapela lain olsem wanem long kalsa bilong yupela?</w:t>
      </w:r>
    </w:p>
    <w:p>
      <w:pPr/>
      <w:r>
        <w:rPr>
          <w:lang w:val="png_PG" w:bidi="png_PG"/>
        </w:rPr>
      </w:r>
      <w:r>
        <w:rPr>
          <w:lang w:val="png_PG" w:bidi="png_PG"/>
        </w:rPr>
        <w:t>Yumi no save bilong wanem Jisas na ol 4-pela disaipel i go long haus bilong Saimon na Andru. Ating bikos Saimon i laik askim Jisas long mekim tambu mama bilong em i kamap orait gen, bikos em i bin stap wantaim Jisas taim Jisas i oraitim man we i gat spirit nogut insait long em long dispela seim de. Yumi no save sapos ol i tokim Jisas wantu olsem tambu mama bilong Saimon em i sik wantaim sik i hot. Insait long dispela stori, Mak i tok olsem taim ol i kamap long haus bilong Saimon na Andru, ol i tokim Jisas "long dispela samting." Dispela i min olsem ol i tokim em olsem tambu mama bilong Saimon i sik. "long dispela samting" em i no klia, tasol ating ol i tokim em olsem tambu mama bilong Saimon i sik bikos wanem samting i kamap bihain em Jisas i go insait na i oraitim em. Jisas i holim han bilong tambu mama bilong Saimon na i helpim em long kirap (long sindaun o sanap) long ples we em i wok long slip i stap long en. Em i kamap orait wantu tasol. Mama bilong meri bilong Saimon i kamap orait olgeta na i stat long mekim wok-ating em i redim wanpela kaikai bilong Jisas na ol foapela disaipel bilong em. Dispela hap tok "Em i mekim wok bilong ol," o "em i wet long ol" i no givim olgeta klia tok save long wanem samting em i mekim; tasol, ating em i mekim wanpela kaikai bilong ol long apinun bikos dispela em i nomol wok bilong mekim long dispela taim bilong de. Ol wok bilong oraitim manmeri we Jisas i mekim em ol mirakel. Em i no save yusim marasin; tasol em i oraitim ol manmeri wantaim pawa bilong spirit bilong God.</w:t>
      </w:r>
    </w:p>
    <w:p>
      <w:pPr/>
      <w:r>
        <w:rPr>
          <w:lang w:val="png_PG" w:bidi="png_PG"/>
        </w:rPr>
      </w:r>
      <w:r>
        <w:rPr>
          <w:lang w:val="png_PG" w:bidi="png_PG"/>
        </w:rPr>
        <w:t>Narapela hap bilong stori i kamap bihain long san i go daun-long dispela nait bihain long Sabat, o de bilong malolo i pinis. Ol manmeri bilong Kaperneam i bin harim nius bilong wanem samting i kamap long sinagog long narapela taim long dispela seim de na ol i laik Jisas i oraitim ol. Long de sabat, ol manmeri em ol i no mas wok, na dispela em i toktok long wok bilong karim ol sik manmeri long ol mat tu. Ol manmeri i nid long wet inap long pinis bilong sabat long bringim ol sik manmeri na ol manmeri we i gat spirit nogut long ol, i go long Jisas. Planti bikpela lain manmeri i kamap na i bung, ating long fran long haus bilong Saimon na Andru. Yumi save olsem ol manmeri i bin harim wanem samting Jisas i bin mekim long sinagog, tasol ol i no save yet husat em i Jisas-Pikinini bilong God. Ating ol i go long hap long lukim sapos wanem samting ol i harim em i tru, ating sampela i laik save husat em i dispela man, ating sampela i bin gat tru tru bilip olsem ol bai kamap orait. Jisas em i wanpela tisa we planti ol manmeri i save long em na i save rispektim em. I gat planti manmeri; i luk olsem olgeta taun i bin kam long haus bilong Saimon. Dispela ating em i bikpela samting we i mekim ol lain i stap insait long haus i tingting planti na ating ol i pret liklik.</w:t>
      </w:r>
    </w:p>
    <w:p>
      <w:pPr/>
      <w:r>
        <w:rPr>
          <w:lang w:val="png_PG" w:bidi="png_PG"/>
        </w:rPr>
      </w:r>
      <w:r>
        <w:rPr>
          <w:lang w:val="png_PG" w:bidi="png_PG"/>
        </w:rPr>
        <w:t>Jisas i oraitim ol manmeri. Ol i kam long em wantaim planti kainkain sik. Sampela manmeri husat i kam long Jisas i sik long bodi na sampela i gat spirit nogut insait long ol. Ol spirit nogut i no gat pawa insait long presens bilong Jisas. Em i givim tok oda long ol long pasim maus na long lusim ol manmeri we ol i stap insait long ol, wankain olsem em i bin mekim long sinagog. Jisas i save olsem ol spirit nogut i save em i husat, "Holi God." Jisas i no laikim bikpela lain manmeri long save long dispela samting yet bikos em i no rait taim insait long ministri bilong em, olsem na Jisas i no larim ol spirit nogut i toktok.</w:t>
      </w:r>
    </w:p>
    <w:p>
      <w:pPr/>
      <w:r>
        <w:rPr>
          <w:lang w:val="png_PG" w:bidi="png_PG"/>
        </w:rPr>
      </w:r>
      <w:r>
        <w:rPr>
          <w:lang w:val="png_PG" w:bidi="png_PG"/>
        </w:rPr>
        <w:t>Nau, grup mas wokim wanpela piksa bilong stori o storibod, dro, o yusim ol samting long piksarim stori na ol eksen i stap insait long dispela stori.</w:t>
      </w:r>
      <w:r>
        <w:rPr>
          <w:lang w:val="png_PG" w:bidi="png_PG"/>
        </w:rPr>
      </w:r>
    </w:p>
    <w:p>
      <w:pPr>
        <w:pStyle w:val="Heading3"/>
      </w:pPr>
      <w:r>
        <w:rPr>
          <w:lang w:val="png_PG" w:bidi="png_PG"/>
        </w:rPr>
        <w:t>Ektim aut dispela Tok</w:t>
      </w:r>
    </w:p>
    <w:p>
      <w:pPr/>
      <w:r>
        <w:rPr>
          <w:lang w:val="png_PG" w:bidi="png_PG"/>
        </w:rPr>
      </w:r>
      <w:r>
        <w:rPr>
          <w:lang w:val="png_PG" w:bidi="png_PG"/>
        </w:rPr>
        <w:t>Harim wanpela odio vesen bilong Mak 1:29–34 long translesen we i isi tru long yupela long save.</w:t>
      </w:r>
    </w:p>
    <w:p>
      <w:pPr/>
      <w:r>
        <w:rPr>
          <w:lang w:val="png_PG" w:bidi="png_PG"/>
        </w:rPr>
      </w:r>
      <w:r>
        <w:rPr>
          <w:lang w:val="png_PG" w:bidi="png_PG"/>
        </w:rPr>
        <w:t>Insait long dispela step, grup bai mekim drama long dispela stori.</w:t>
      </w:r>
    </w:p>
    <w:p>
      <w:pPr/>
      <w:r>
        <w:rPr>
          <w:lang w:val="png_PG" w:bidi="png_PG"/>
        </w:rPr>
      </w:r>
      <w:r>
        <w:rPr>
          <w:lang w:val="png_PG" w:bidi="png_PG"/>
        </w:rPr>
        <w:t>Dispela stori i gat 2-pela hap.</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Saimon, Andru, Jems na Jon</w:t>
      </w:r>
    </w:p>
    <w:p>
      <w:pPr>
        <w:pStyle w:val="ListBullet"/>
        <w:spacing w:line="240" w:lineRule="auto"/>
        <w:ind w:left="720"/>
      </w:pPr>
      <w:r>
        <w:rPr>
          <w:lang w:val="png_PG" w:bidi="png_PG"/>
        </w:rPr>
      </w:r>
      <w:r>
        <w:rPr>
          <w:lang w:val="png_PG" w:bidi="png_PG"/>
        </w:rPr>
        <w:t>Mama bilong meri bilong Saimon</w:t>
      </w:r>
    </w:p>
    <w:p>
      <w:pPr>
        <w:pStyle w:val="ListBullet"/>
        <w:spacing w:line="240" w:lineRule="auto"/>
        <w:ind w:left="720"/>
      </w:pPr>
      <w:r>
        <w:rPr>
          <w:lang w:val="png_PG" w:bidi="png_PG"/>
        </w:rPr>
      </w:r>
      <w:r>
        <w:rPr>
          <w:lang w:val="png_PG" w:bidi="png_PG"/>
        </w:rPr>
        <w:t>Planti sikmanmeri na ol manmeri we i gat spirit nogut insait long ol (husat i kam long Jisas bihain long san i go daun)</w:t>
      </w:r>
    </w:p>
    <w:p>
      <w:pPr>
        <w:pStyle w:val="ListBullet"/>
        <w:spacing w:line="240" w:lineRule="auto"/>
        <w:ind w:left="720"/>
      </w:pPr>
      <w:r>
        <w:rPr>
          <w:lang w:val="png_PG" w:bidi="png_PG"/>
        </w:rPr>
      </w:r>
      <w:r>
        <w:rPr>
          <w:lang w:val="png_PG" w:bidi="png_PG"/>
        </w:rPr>
        <w:t>Olgeta taun (i kam bung long lukim samting Jisas i mekim)</w:t>
      </w:r>
    </w:p>
    <w:p>
      <w:pPr>
        <w:pStyle w:val="ListBullet"/>
        <w:spacing w:line="240" w:lineRule="auto"/>
        <w:ind w:left="720"/>
      </w:pPr>
      <w:r>
        <w:rPr>
          <w:lang w:val="png_PG" w:bidi="png_PG"/>
        </w:rPr>
      </w:r>
      <w:r>
        <w:rPr>
          <w:lang w:val="png_PG" w:bidi="png_PG"/>
        </w:rPr>
        <w:t>Ol spirit nogut (husat Jisas i no larim ol long toktok)</w:t>
      </w:r>
    </w:p>
    <w:p>
      <w:pPr/>
      <w:r>
        <w:rPr>
          <w:lang w:val="png_PG" w:bidi="png_PG"/>
        </w:rPr>
      </w:r>
      <w:r>
        <w:rPr>
          <w:lang w:val="png_PG" w:bidi="png_PG"/>
        </w:rPr>
        <w:t>Olsem wanpela grup, ektim dispela stori tupela taim. Yupela i mas ektim dispela stori long tok ples bilong yupela.</w:t>
      </w:r>
    </w:p>
    <w:p>
      <w:pPr/>
      <w:r>
        <w:rPr>
          <w:lang w:val="png_PG" w:bidi="png_PG"/>
        </w:rPr>
      </w:r>
      <w:r>
        <w:rPr>
          <w:lang w:val="png_PG" w:bidi="png_PG"/>
        </w:rPr>
        <w:t>Long namba wan taim, ektim dispela stori tasol na no ken stop. Tingting gut long ol toktok we ol manmeri i mekim, oda we ol samting i kamap, wanem samting i mekim na ol dispela samting i kamap na hau yupela bai autim dispela stori. Sekim olsem yupela i no kalapim o i no ektim ol hatpela o impoten hap bilong stori. Helpim wanpela narapela long tingim olgeta hap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long namba tu taim gen. Long sampela hap insait long drama, stopim drama na askim dispela kwesten i go long wanpela man o meri husat i ektim wanpela pat, "Yu pilim olsem wanem o tingting olsem wanem?" Dispela man husat i wok long ekt bai ansa na tokaut long wanem samting em i pilim o tingim sapos em i tru tru dispela man o meri o samting we em i wok long ektim. Bihain, statim drama gen.</w:t>
      </w:r>
    </w:p>
    <w:p>
      <w:pPr/>
      <w:r>
        <w:rPr>
          <w:lang w:val="png_PG" w:bidi="png_PG"/>
        </w:rPr>
      </w:r>
      <w:r>
        <w:rPr>
          <w:lang w:val="png_PG" w:bidi="png_PG"/>
        </w:rPr>
        <w:t>Posim dispela odio long hia na ektim aut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Jisas i go wantaim Saimon na Andru long haus bilong tupela. Tambu mama bilong Saimon i wok long slip i stap long bet wantaim skin i hot. Jisas i kisim han bilong tambu mama bilong Saimon, na em i sindaun i kam antap, na skin i hot bilong em i lusim em. Bihain tambu mama bilong Saimon i redim wanpela kaikai bilong ol.</w:t>
      </w:r>
    </w:p>
    <w:p>
      <w:pPr/>
      <w:r>
        <w:rPr>
          <w:lang w:val="png_PG" w:bidi="png_PG"/>
        </w:rPr>
      </w:r>
      <w:r>
        <w:rPr>
          <w:lang w:val="png_PG" w:bidi="png_PG"/>
        </w:rPr>
        <w:t>Stopim dispela drama long sotpela taim. Askim man o meri i ekt olsem tambu mama bilong Saimon wanem we em i pilim nau. Yu ken harim em i tok olsem, "Bel bilong mi tok tenkyu," "Pulap long tenkyu," o "Helti na redi long mekim wok." Nau askim ol man husat i ekt olsem ol disaipel, "Yupela i wok long tingim na pilim wanem samting?" Yu ken harim ol samting olsem, "Mipela i bin gat bilip olsem Jisas i ken oraitim em," "Kirap nogut olsem hariap tru em i kamap orait na i mekim kaikai bilong mipela." Kontinu wantaim drama.</w:t>
      </w:r>
    </w:p>
    <w:p>
      <w:pPr/>
      <w:r>
        <w:rPr>
          <w:lang w:val="png_PG" w:bidi="png_PG"/>
        </w:rPr>
      </w:r>
      <w:r>
        <w:rPr>
          <w:lang w:val="png_PG" w:bidi="png_PG"/>
        </w:rPr>
        <w:t>Long namba tu hap bilong stori, planti sik manmeri na ol manmeri we i gat spirit nogut i kam kamap. Jisas i oraitim planti bilong ol na rausim ol spirit nogut long ol. Ol spirit nogut i save Jisas em i husat, tasol em i no save larim ol long toktok.</w:t>
      </w:r>
    </w:p>
    <w:p>
      <w:pPr/>
      <w:r>
        <w:rPr>
          <w:lang w:val="png_PG" w:bidi="png_PG"/>
        </w:rPr>
      </w:r>
      <w:r>
        <w:rPr>
          <w:lang w:val="png_PG" w:bidi="png_PG"/>
        </w:rPr>
        <w:t>Stopim dispela drama long sotpela taim. Askim ol manmeri i ekt olsem ol spirit nogut, "Yupela i save Jisas em i husat?" Yu ken harim ol samting olsem, "Pikinini bilong God," "Mesaia," "Dispela Man i gat olgeta atoriti," o "God." Nau askim man i ekt olsem Jisas, "Bilong wanem yu no laikim ol long toktok?" Yu ken harim ol samting olsem, "Em i no taim bilong ol manmeri long save mi husat," "Mi no laikim ol spirit nogut long tokaut mi husat," o "Mi bai kontrolim wanem taim mi tokaut long mi yet long ol manmeri."</w:t>
      </w:r>
    </w:p>
    <w:p>
      <w:pPr/>
      <w:r>
        <w:rPr>
          <w:lang w:val="png_PG" w:bidi="png_PG"/>
        </w:rPr>
      </w:r>
      <w:r>
        <w:rPr>
          <w:lang w:val="png_PG" w:bidi="png_PG"/>
        </w:rPr>
        <w:t>Nau askim ol man husat i ekt olsem bikpela lain manmeri, "Yupela i wok long tingim na pilim wanem samting?" Yu ken harim ol samting olsem, "Mipela i no inap long bilipim wanem samting mipela i wok long lukim," "Hau na em i wok long mekim dispela samting?" "Pilim gut long lukim ol pren na famili bilong mipela i kamap orait."</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vesen bilong Mak 1:29–34 long translesen we i isi tru long yupela long save.</w:t>
      </w:r>
    </w:p>
    <w:p>
      <w:pPr/>
      <w:r>
        <w:rPr>
          <w:lang w:val="png_PG" w:bidi="png_PG"/>
        </w:rPr>
      </w:r>
      <w:r>
        <w:rPr>
          <w:lang w:val="png_PG" w:bidi="png_PG"/>
        </w:rPr>
        <w:t>Insait long dispela step, grup bai toktok long ol bikpela tok na ol wod i stap insait long dispela stori.</w:t>
      </w:r>
    </w:p>
    <w:p>
      <w:pPr/>
      <w:r>
        <w:rPr>
          <w:lang w:val="png_PG" w:bidi="png_PG"/>
        </w:rPr>
      </w:r>
      <w:r>
        <w:rPr>
          <w:lang w:val="png_PG" w:bidi="png_PG"/>
        </w:rPr>
        <w:t xml:space="preserve">Jisas na ol disaipel bilong em i bin kam wantu tasol long </w:t>
      </w:r>
      <w:r>
        <w:rPr>
          <w:lang w:val="png_PG" w:bidi="png_PG"/>
        </w:rPr>
        <w:t>sinagog</w:t>
      </w:r>
      <w:r>
        <w:rPr>
          <w:lang w:val="png_PG" w:bidi="png_PG"/>
        </w:rPr>
        <w:t xml:space="preserve"> long haus bilong Saimon na Andru. </w:t>
      </w:r>
      <w:r>
        <w:rPr>
          <w:b/>
          <w:lang w:val="png_PG" w:bidi="png_PG"/>
        </w:rPr>
        <w:t>Sinagog</w:t>
      </w:r>
      <w:r>
        <w:rPr>
          <w:lang w:val="png_PG" w:bidi="png_PG"/>
        </w:rPr>
        <w:t xml:space="preserve"> em ol haus lotu bilong ol Ju o Juda lain we ol manmeri i stap long ol liklik ples i ken kam na bung na i no nid long go long tempel long Jerusalem. Ol manmeri i no save mekim ol sekrifais insait long ol sinagog. Dispela em ples we ol lokel kongrigesen bilong ol Ju i save bung long Sabat, o long de bilong ol long malolo, na ol spesel fist de biong pre, ritim Skripsa, harim tok skul, na sampela taim skelim ol trabel na hevi insait long komyuniti. Yusim seim wod o hap tok bilong sinagog olsem yupela i bin yusim long ol narapela stori i go pinis. </w:t>
      </w:r>
    </w:p>
    <w:p>
      <w:pPr/>
      <w:r>
        <w:rPr>
          <w:lang w:val="png_PG" w:bidi="png_PG"/>
        </w:rPr>
      </w:r>
      <w:r>
        <w:rPr>
          <w:lang w:val="png_PG" w:bidi="png_PG"/>
        </w:rPr>
        <w:t xml:space="preserve">Dispela meri we Jisas i bin </w:t>
      </w:r>
      <w:r>
        <w:rPr>
          <w:b/>
          <w:lang w:val="png_PG" w:bidi="png_PG"/>
        </w:rPr>
        <w:t>oraitim em i mama bilong meri bilong Saimon (tambu mama bilong Saimon).</w:t>
      </w:r>
      <w:r>
        <w:rPr>
          <w:lang w:val="png_PG" w:bidi="png_PG"/>
        </w:rPr>
        <w:t xml:space="preserve"> Yusim hap tok we i krai gut long tok ples bilong yu long dispela rilesensip.</w:t>
      </w:r>
    </w:p>
    <w:p>
      <w:pPr/>
      <w:r>
        <w:rPr>
          <w:lang w:val="png_PG" w:bidi="png_PG"/>
        </w:rPr>
      </w:r>
      <w:r>
        <w:rPr>
          <w:lang w:val="png_PG" w:bidi="png_PG"/>
        </w:rPr>
        <w:t xml:space="preserve">Long dispela taim, taim ol manmeri i sik wantaim </w:t>
      </w:r>
      <w:r>
        <w:rPr>
          <w:b/>
          <w:lang w:val="png_PG" w:bidi="png_PG"/>
        </w:rPr>
        <w:t>skin i hot</w:t>
      </w:r>
      <w:r>
        <w:rPr>
          <w:lang w:val="png_PG" w:bidi="png_PG"/>
        </w:rPr>
        <w:t>, ol manmeri ating i no save wanem em i dispela sik. Pasin bilong i gat skin i hot ating em i ken minim ol kainkain sik. Dispela stori em i no klia long wanem kain sik o hamas taim o de i bin go pinis taim em i gat dispela skin i hot.</w:t>
      </w:r>
    </w:p>
    <w:p>
      <w:pPr/>
      <w:r>
        <w:rPr>
          <w:lang w:val="png_PG" w:bidi="png_PG"/>
        </w:rPr>
      </w:r>
      <w:r>
        <w:rPr>
          <w:lang w:val="png_PG" w:bidi="png_PG"/>
        </w:rPr>
        <w:t xml:space="preserve">Sampela bilong ol manmeri husat i kam long Jisas long oraitim </w:t>
      </w:r>
      <w:r>
        <w:rPr>
          <w:b/>
          <w:lang w:val="png_PG" w:bidi="png_PG"/>
        </w:rPr>
        <w:t>ol</w:t>
      </w:r>
      <w:r>
        <w:rPr>
          <w:lang w:val="png_PG" w:bidi="png_PG"/>
        </w:rPr>
        <w:t xml:space="preserve"> em </w:t>
      </w:r>
      <w:r>
        <w:rPr>
          <w:lang w:val="png_PG" w:bidi="png_PG"/>
        </w:rPr>
        <w:t>ol</w:t>
      </w:r>
      <w:r>
        <w:rPr>
          <w:lang w:val="png_PG" w:bidi="png_PG"/>
        </w:rPr>
        <w:t xml:space="preserve"> i </w:t>
      </w:r>
      <w:r>
        <w:rPr>
          <w:b/>
          <w:lang w:val="png_PG" w:bidi="png_PG"/>
        </w:rPr>
        <w:t>gat spirit nogut insait long ol o ol spirit we i no klin</w:t>
      </w:r>
      <w:r>
        <w:rPr>
          <w:lang w:val="png_PG" w:bidi="png_PG"/>
        </w:rPr>
        <w:t xml:space="preserve">. Ol spirit nogut i save makim husat ol manmeri long go insait na stap long ol bikos ol i laik bagarapim ol dispela manmeri na ol rilesensip bilong ol insait long ol komyuniti. Taim ol spirit nogut i go insait long ol manmeri, ol i ken kontrolim ol eksen bilong ol manmeri. </w:t>
      </w:r>
      <w:r>
        <w:rPr>
          <w:b/>
          <w:lang w:val="png_PG" w:bidi="png_PG"/>
        </w:rPr>
        <w:t>Ol</w:t>
      </w:r>
      <w:r>
        <w:rPr>
          <w:lang w:val="png_PG" w:bidi="png_PG"/>
        </w:rPr>
        <w:t xml:space="preserve"> spirit nogut em i wanpela wod </w:t>
      </w:r>
      <w:r>
        <w:rPr>
          <w:b/>
          <w:lang w:val="png_PG" w:bidi="png_PG"/>
        </w:rPr>
        <w:t>we ol i save yusim long minim seim samting olsem ol spirit we i no klin</w:t>
      </w:r>
      <w:r>
        <w:rPr>
          <w:lang w:val="png_PG" w:bidi="png_PG"/>
        </w:rPr>
        <w:t xml:space="preserve">. Yusim seim wod o hap tok long ol dimon/spirit nogut wankain olsem yu bin yusim long ol stori i go pinis. Long kisim moa tok save long </w:t>
      </w:r>
      <w:r>
        <w:rPr>
          <w:lang w:val="png_PG" w:bidi="png_PG"/>
        </w:rPr>
        <w:t>spirit nogut</w:t>
      </w:r>
      <w:r>
        <w:rPr>
          <w:lang w:val="png_PG" w:bidi="png_PG"/>
        </w:rPr>
        <w:t>, lukim Masta Gloseri.</w:t>
      </w:r>
    </w:p>
    <w:p>
      <w:pPr/>
      <w:r>
        <w:rPr>
          <w:lang w:val="png_PG" w:bidi="png_PG"/>
        </w:rPr>
      </w:r>
      <w:r>
        <w:rPr>
          <w:lang w:val="png_PG" w:bidi="png_PG"/>
        </w:rPr>
        <w:t>Stop long hia na toktok wantaim trenslesen tim bilong yu: Long kalsa bilong yupela, ol manmeri we i gat ol spirit nogut i save mekim wanem kain pasin?</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i isi tru long yupela i andastendim.</w:t>
      </w:r>
    </w:p>
    <w:p>
      <w:pPr/>
      <w:r>
        <w:rPr>
          <w:lang w:val="png_PG" w:bidi="png_PG"/>
        </w:rPr>
      </w:r>
      <w:r>
        <w:rPr>
          <w:lang w:val="png_PG" w:bidi="png_PG"/>
        </w:rPr>
        <w:t>Insait long dispela sesen, autim gen long dispela stori, insait long wanpela grup, long tok ples bilong yupela yet.</w:t>
      </w:r>
    </w:p>
    <w:p>
      <w:pPr/>
      <w:r>
        <w:rPr>
          <w:lang w:val="png_PG" w:bidi="png_PG"/>
        </w:rPr>
      </w:r>
      <w:r>
        <w:rPr>
          <w:lang w:val="png_PG" w:bidi="png_PG"/>
        </w:rPr>
        <w:t>Pastaim, olgeta grup bai prektis long autim dispela stori long tok ples bilong yupela yet. Tingim long yusim ol wod yupela i bin wanbel long en long narapela step i go pinis, kain olsem oda bilong ol samting i kamap insait long stori, ol wod, ol hap tok, ol samting ol manmeri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Presim pos baten long stopim odio long hia.</w:t>
      </w:r>
    </w:p>
    <w:p>
      <w:pPr/>
      <w:r>
        <w:rPr>
          <w:lang w:val="png_PG" w:bidi="png_PG"/>
        </w:rPr>
      </w:r>
      <w:r>
        <w:rPr>
          <w:lang w:val="png_PG" w:bidi="png_PG"/>
        </w:rPr>
        <w:t>Nau, wanwan memba bilong grup i mas tokim olgeta samting i kamap insait long dispela stori long wanpela laspela taim na no gat lain i mas distebim ol. Wanpela grup memba i ken yusim ol kainkain samting, o ol eksen o storibod long helpim em long tingim dispela stori. Presim pos baten long stopim odio long hia.</w:t>
      </w:r>
    </w:p>
    <w:p>
      <w:pPr/>
      <w:r>
        <w:rPr>
          <w:lang w:val="png_PG" w:bidi="png_PG"/>
        </w:rPr>
      </w:r>
      <w:r>
        <w:rPr>
          <w:lang w:val="png_PG" w:bidi="png_PG"/>
        </w:rPr>
        <w:t>Bihain, grup i ken mekim disisen long stori bilong husat ol i laikim tru. Yupela i ken tok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1:35–39</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33">
        <w:r>
          <w:rPr>
            <w:lang w:val="png_PG" w:bidi="png_PG"/>
          </w:rPr>
          <w:rPr>
            <w:color w:val="0000EE"/>
            <w:u w:val="single"/>
          </w:rPr>
          <w:t>Harim na putim long tingting na bel</w:t>
        </w:r>
      </w:hyperlink>
      <w:r>
        <w:rPr>
          <w:lang w:val="png_PG" w:bidi="png_PG"/>
        </w:rPr>
        <w:t xml:space="preserve"> (905 KB)</w:t>
      </w:r>
      <w:r>
        <w:rPr>
          <w:lang w:val="png_PG" w:bidi="png_PG"/>
        </w:rPr>
      </w:r>
    </w:p>
    <w:p>
      <w:pPr>
        <w:pStyle w:val="ListBullet"/>
        <w:spacing w:line="240" w:lineRule="auto"/>
        <w:ind w:left="720"/>
      </w:pPr>
      <w:r>
        <w:rPr>
          <w:lang w:val="png_PG" w:bidi="png_PG"/>
        </w:rPr>
      </w:r>
      <w:hyperlink r:id="rId34">
        <w:r>
          <w:rPr>
            <w:lang w:val="png_PG" w:bidi="png_PG"/>
          </w:rPr>
          <w:rPr>
            <w:color w:val="0000EE"/>
            <w:u w:val="single"/>
          </w:rPr>
          <w:t>Save long taim na ples we stori i kamap long en</w:t>
        </w:r>
      </w:hyperlink>
      <w:r>
        <w:rPr>
          <w:lang w:val="png_PG" w:bidi="png_PG"/>
        </w:rPr>
        <w:t xml:space="preserve"> (4.5 MB)</w:t>
      </w:r>
      <w:r>
        <w:rPr>
          <w:lang w:val="png_PG" w:bidi="png_PG"/>
        </w:rPr>
      </w:r>
    </w:p>
    <w:p>
      <w:pPr>
        <w:pStyle w:val="ListBullet"/>
        <w:spacing w:line="240" w:lineRule="auto"/>
        <w:ind w:left="720"/>
      </w:pPr>
      <w:r>
        <w:rPr>
          <w:lang w:val="png_PG" w:bidi="png_PG"/>
        </w:rPr>
      </w:r>
      <w:hyperlink r:id="rId35">
        <w:r>
          <w:rPr>
            <w:lang w:val="png_PG" w:bidi="png_PG"/>
          </w:rPr>
          <w:rPr>
            <w:color w:val="0000EE"/>
            <w:u w:val="single"/>
          </w:rPr>
          <w:t>Save gut long wanwan Hap bilong Stori</w:t>
        </w:r>
      </w:hyperlink>
      <w:r>
        <w:rPr>
          <w:lang w:val="png_PG" w:bidi="png_PG"/>
        </w:rPr>
        <w:t xml:space="preserve"> (1.9 MB)</w:t>
      </w:r>
      <w:r>
        <w:rPr>
          <w:lang w:val="png_PG" w:bidi="png_PG"/>
        </w:rPr>
      </w:r>
    </w:p>
    <w:p>
      <w:pPr>
        <w:pStyle w:val="ListBullet"/>
        <w:spacing w:line="240" w:lineRule="auto"/>
        <w:ind w:left="720"/>
      </w:pPr>
      <w:r>
        <w:rPr>
          <w:lang w:val="png_PG" w:bidi="png_PG"/>
        </w:rPr>
      </w:r>
      <w:hyperlink r:id="rId36">
        <w:r>
          <w:rPr>
            <w:lang w:val="png_PG" w:bidi="png_PG"/>
          </w:rPr>
          <w:rPr>
            <w:color w:val="0000EE"/>
            <w:u w:val="single"/>
          </w:rPr>
          <w:t>Putim yu yet insait long stori</w:t>
        </w:r>
      </w:hyperlink>
      <w:r>
        <w:rPr>
          <w:lang w:val="png_PG" w:bidi="png_PG"/>
        </w:rPr>
        <w:t xml:space="preserve"> (2.0 MB)</w:t>
      </w:r>
      <w:r>
        <w:rPr>
          <w:lang w:val="png_PG" w:bidi="png_PG"/>
        </w:rPr>
      </w:r>
    </w:p>
    <w:p>
      <w:pPr>
        <w:pStyle w:val="ListBullet"/>
        <w:spacing w:line="240" w:lineRule="auto"/>
        <w:ind w:left="720"/>
      </w:pPr>
      <w:r>
        <w:rPr>
          <w:lang w:val="png_PG" w:bidi="png_PG"/>
        </w:rPr>
      </w:r>
      <w:hyperlink r:id="rId37">
        <w:r>
          <w:rPr>
            <w:lang w:val="png_PG" w:bidi="png_PG"/>
          </w:rPr>
          <w:rPr>
            <w:color w:val="0000EE"/>
            <w:u w:val="single"/>
          </w:rPr>
          <w:t>Save gut long ol samting we i no klia</w:t>
        </w:r>
      </w:hyperlink>
      <w:r>
        <w:rPr>
          <w:lang w:val="png_PG" w:bidi="png_PG"/>
        </w:rPr>
        <w:t xml:space="preserve"> (4.0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1:35–39</w:t>
      </w:r>
      <w:r>
        <w:rPr>
          <w:lang w:val="png_PG" w:bidi="png_PG"/>
        </w:rPr>
      </w:r>
    </w:p>
    <w:p>
      <w:pPr>
        <w:pStyle w:val="Heading3"/>
      </w:pPr>
      <w:r>
        <w:rPr>
          <w:lang w:val="png_PG" w:bidi="png_PG"/>
        </w:rPr>
        <w:t>Harim na Bel/Tingting</w:t>
      </w:r>
    </w:p>
    <w:p>
      <w:pPr/>
      <w:r>
        <w:rPr>
          <w:lang w:val="png_PG" w:bidi="png_PG"/>
        </w:rPr>
      </w:r>
      <w:r>
        <w:rPr>
          <w:lang w:val="png_PG" w:bidi="png_PG"/>
        </w:rPr>
        <w:t>Long dispela step, harim Mak 1:35–39 na putim insait long bel bilong yupela.</w:t>
      </w:r>
    </w:p>
    <w:p>
      <w:pPr/>
      <w:r>
        <w:rPr>
          <w:lang w:val="png_PG" w:bidi="png_PG"/>
        </w:rPr>
      </w:r>
      <w:r>
        <w:rPr>
          <w:lang w:val="png_PG" w:bidi="png_PG"/>
        </w:rPr>
        <w:t>Harim wanpela odio vesen bilong Mak 1:35–39 tripela taim, long tripela kain trenslesen sapos yu ken mekim olsem.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Baibel ves i tokim yumi wanem samting long Jisas?</w:t>
      </w:r>
    </w:p>
    <w:p>
      <w:pPr>
        <w:pStyle w:val="ListBullet"/>
        <w:spacing w:line="240" w:lineRule="auto"/>
        <w:ind w:left="720"/>
      </w:pPr>
      <w:r>
        <w:rPr>
          <w:lang w:val="png_PG" w:bidi="png_PG"/>
        </w:rPr>
      </w:r>
      <w:r>
        <w:rPr>
          <w:lang w:val="png_PG" w:bidi="png_PG"/>
        </w:rPr>
        <w:t xml:space="preserve">Dispela Baibel ves i tokim yumi wanem samting long ol manmeri? </w:t>
      </w:r>
    </w:p>
    <w:p>
      <w:pPr>
        <w:pStyle w:val="ListBullet"/>
        <w:spacing w:line="240" w:lineRule="auto"/>
        <w:ind w:left="720"/>
      </w:pPr>
      <w:r>
        <w:rPr>
          <w:lang w:val="png_PG" w:bidi="png_PG"/>
        </w:rPr>
      </w:r>
      <w:r>
        <w:rPr>
          <w:lang w:val="png_PG" w:bidi="png_PG"/>
        </w:rPr>
        <w:t>Dispela stori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Husat man o meri we yu save long em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odio vesen bilong Mak 1:35–39 long translesen we i isi tru long yupela long save.</w:t>
      </w:r>
    </w:p>
    <w:p>
      <w:pPr/>
      <w:r>
        <w:rPr>
          <w:lang w:val="png_PG" w:bidi="png_PG"/>
        </w:rPr>
      </w:r>
      <w:r>
        <w:rPr>
          <w:lang w:val="png_PG" w:bidi="png_PG"/>
        </w:rPr>
        <w:t>Dispela stori i kamap bihain stret long Jisas i oraitim tambu mama bilong Saimon na planti narapela manmeri long dispela seim nait long Kaperneam. Long neks moning, eli tru, bipo long san i kam antap, Jisas i kirap na i go long wanpela ples we em i ken stap em yet na pre. Sampela vesen o trenslesen bilong Mak i yusim hap tok "deset ples" o "ples bilong stap em yet" long diskraibim wanem hap Jisas i go long en, tasol i no gat ples nating o deset long Kaperneam. Em i no olsem ples we Jisas i bin go long en taim Satan i bin traim em. Dispela eria raunim Kaperneam em i gat planti manmeri tru. Dispela ples we Jisas i go long en ating em i mas autsait long taun na em i wanpela ples we i stap longwe, wanpela ples we Jisas i ken stap em yet. Jisas i save go long wanpela hap we i longwe long ol bikpela lain manmeri bai em i ken malolo na toktok long God insait long prea. Long tupela ples insait long buk bilong Mak, Jisas i mekim ol mirakel na i autim tok, na bihain em i go long nait long wanpela ples longwe long ol manmeri long pre na stap em yet.</w:t>
      </w:r>
    </w:p>
    <w:p>
      <w:pPr/>
      <w:r>
        <w:rPr>
          <w:lang w:val="png_PG" w:bidi="png_PG"/>
        </w:rPr>
      </w:r>
      <w:r>
        <w:rPr>
          <w:lang w:val="png_PG" w:bidi="png_PG"/>
        </w:rPr>
        <w:t>Stop long hia na lukluk long wanpela mep bilong Galili eria we i gat Kaperneam insait long em.</w:t>
      </w:r>
    </w:p>
    <w:p>
      <w:pPr/>
      <w:r>
        <w:rPr>
          <w:lang w:val="png_PG" w:bidi="png_PG"/>
        </w:rPr>
      </w:r>
      <w:r>
        <w:rPr>
          <w:lang w:val="png_PG" w:bidi="png_PG"/>
        </w:rPr>
        <w:t>Jisas i go long wanpela hap long stap em yet na pre, i mekim yumi i tingim gen taim Jisas i bin go long ples nating long stat bilong ministri bilong em na Satan i bin traim em. Ating Jisas i nid long stap em yet long pre na larim God, husat i papa bilong em long mekim em i tingim olsem em i no kam long planti lain bai save long em na mekim em i kamap king, tasol em i kam long inapim plen bilong God long laip bilong em, long autim gutnius bilong kingdom bilong God. God i givim strong na i sapotim Jisas taim em i stap long ples nating na em i strongim Jisas nau gen, long dispela taim em i stap em yet na pre.</w:t>
      </w:r>
    </w:p>
    <w:p>
      <w:pPr/>
      <w:r>
        <w:rPr>
          <w:lang w:val="png_PG" w:bidi="png_PG"/>
        </w:rPr>
      </w:r>
      <w:r>
        <w:rPr>
          <w:lang w:val="png_PG" w:bidi="png_PG"/>
        </w:rPr>
        <w:t>Stop long hia na olsem wanpela grup, toktok long dispela kwesten: Ol manmeri i save pre olsem wanem insait long ples o kalsa bilong yupela? Ol i save pre long ol wanem taim? Ol manmeri i save pre long ol wanem kain samting? Posim odio long hia.</w:t>
      </w:r>
    </w:p>
    <w:p>
      <w:pPr/>
      <w:r>
        <w:rPr>
          <w:lang w:val="png_PG" w:bidi="png_PG"/>
        </w:rPr>
      </w:r>
      <w:r>
        <w:rPr>
          <w:lang w:val="png_PG" w:bidi="png_PG"/>
        </w:rPr>
        <w:t>Bihain, Saimon na ol narapela (ating Andru, Jems na Jon) i go long painim Jisas. Ol i kirap na lukim olsem Jisas i go pinis na ol i go painim em. "Go painim" i ken min olsem ol i wok long painim painim em wantaim bel hevi, olsem ol i no amamas long ol eksen bilong Jisas na ol i kirap nogut long painimaut olsem Jisas i no stap long hap. Taim Saimon na ol narapela i painim Jisas, ol i tokim em, "Olgeta lain i wok long painim yu." "Olgeta lain i wok long painim yu" em i no min olsem olgeta manmeri insait long taun i wok long painim Jisas, tasol em i ken min olsem planti manmeri insait long taun i wok long painim Jisas, ating long kisim moa hiling. Saimon na ol narapela disaipel i laikim Jisas long kam bek long ol bikpela lain manmeri na long mekim moa mirakel. Ol i no klia gut long wanem as na Jisas i bin kam-ol i no klia gut olsem Jisas i no kam long planti lain i save long em olsem wanpela man bilong oraitim ol lain o wanpela lida. Ol hiling na ol mirakel we Jisas i mekim i soim ol manmeri sampela samting long kingdom bilong God, tasol dispela em i no nambawan wok bilong Jisas.</w:t>
      </w:r>
    </w:p>
    <w:p>
      <w:pPr/>
      <w:r>
        <w:rPr>
          <w:lang w:val="png_PG" w:bidi="png_PG"/>
        </w:rPr>
      </w:r>
      <w:r>
        <w:rPr>
          <w:lang w:val="png_PG" w:bidi="png_PG"/>
        </w:rPr>
        <w:t>Jisas i bekim tok bilong Saimon na ol narapela taim em i tokim ol olsem em i taim bilong go long ol narapela liklik ples i stap klostu na autim tok. Jias i tok olsem em i kam long graun long mekim dispela. Maski dispela em i no klia insait long stori, stori bilong Luk i toktok long dispela na i tokim yumi olsem Jisas i kam long givim ol manmeri toktok we ol i nidim long mekim wanpela disisen long kamap pat bilong Kingdom bilong God.</w:t>
      </w:r>
    </w:p>
    <w:p>
      <w:pPr/>
      <w:r>
        <w:rPr>
          <w:lang w:val="png_PG" w:bidi="png_PG"/>
        </w:rPr>
      </w:r>
      <w:r>
        <w:rPr>
          <w:lang w:val="png_PG" w:bidi="png_PG"/>
        </w:rPr>
        <w:t>Jisas na ol disaipel bilong em i bin go wokabaut long olgeta hap bilong rijen Galili, wanpela eria long westen sait bilong Raunwara Galili, na i gat planti manmeri tru, na taun we i bikpela sais liklik we ol manmeri i save ketsim pis na i save planim kaikai long gutpela graun bilong dispela eria. Taim ol i wokabaut, Jisas i bin yusim ol sinagog bilong ol manmeri olsem wanpela ples bilong bungim ol manmeri bilong dispela ples. Em i autim tok na i givim tok oda long ol spirit nogut long lusim ol manmeri na i go. Maski Jisas i oraitim ol manmeri long sait bilong bodi tu, wok bilong rausim ol spirit nogut i soim gut moa hau em i stretim bek gen ol manmeri long olgeta we na givim ol ful laip we i gat olgeta samting na fridom we God i laikim yumi long gat insait long em. Yumi lukim dispela tingting bilong pait namel long Jisas na Satan long hia na hau Jisas i gat pawa antap long Satan na ol lain i save bihainim em.</w:t>
      </w:r>
    </w:p>
    <w:p>
      <w:pPr/>
      <w:r>
        <w:rPr>
          <w:lang w:val="png_PG" w:bidi="png_PG"/>
        </w:rPr>
      </w:r>
      <w:r>
        <w:rPr>
          <w:lang w:val="png_PG" w:bidi="png_PG"/>
        </w:rPr>
        <w:t>Insait long dispela stori, Jisas i soim olsem em i gat kontrol long ol eksen bilong em yet-na i no ol bikpela lain manmeri we i raunim em o ol disaipel bilong em.</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Mak 1:35–39 long translesen we i isi tru long yupela long save.</w:t>
      </w:r>
    </w:p>
    <w:p>
      <w:pPr/>
      <w:r>
        <w:rPr>
          <w:lang w:val="png_PG" w:bidi="png_PG"/>
        </w:rPr>
      </w:r>
      <w:r>
        <w:rPr>
          <w:lang w:val="png_PG" w:bidi="png_PG"/>
        </w:rPr>
        <w:t>Insait long dispela step, grup bai toktok long ol wanwan hap bilong stori, ol manmeri o samting i stap insait long stori, na ol ples we stori i kamap long en. Bihain grup bai putim ol samting i kamap insait long stori insait long tingting bilong ol na piksarim dispela stori.</w:t>
      </w:r>
    </w:p>
    <w:p>
      <w:pPr/>
      <w:r>
        <w:rPr>
          <w:lang w:val="png_PG" w:bidi="png_PG"/>
        </w:rPr>
      </w:r>
      <w:r>
        <w:rPr>
          <w:lang w:val="png_PG" w:bidi="png_PG"/>
        </w:rPr>
        <w:t>Dispela stori i gat tripela hap.</w:t>
      </w:r>
    </w:p>
    <w:p>
      <w:pPr/>
      <w:r>
        <w:rPr>
          <w:lang w:val="png_PG" w:bidi="png_PG"/>
        </w:rPr>
      </w:r>
      <w:r>
        <w:rPr>
          <w:b/>
          <w:lang w:val="png_PG" w:bidi="png_PG"/>
        </w:rPr>
        <w:t>Insait long namba wan hap bilong stori:</w:t>
      </w:r>
      <w:r>
        <w:rPr>
          <w:lang w:val="png_PG" w:bidi="png_PG"/>
        </w:rPr>
        <w:t xml:space="preserve"> Jisas i bin kirap eli tru, taim ples i tudak yet na em i go long wanpela hap long stap em yet na pre.</w:t>
      </w:r>
    </w:p>
    <w:p>
      <w:pPr/>
      <w:r>
        <w:rPr>
          <w:lang w:val="png_PG" w:bidi="png_PG"/>
        </w:rPr>
      </w:r>
      <w:r>
        <w:rPr>
          <w:b/>
          <w:lang w:val="png_PG" w:bidi="png_PG"/>
        </w:rPr>
        <w:t>Insait long namba tu hap bilong stori:</w:t>
      </w:r>
      <w:r>
        <w:rPr>
          <w:lang w:val="png_PG" w:bidi="png_PG"/>
        </w:rPr>
        <w:t xml:space="preserve"> Saimon na ol narapela (ating Andru, Jems na Jon) i go long painim Jisas. Taim ol i painim Jisas, ol i tokim em olsem planti manmeri i wok long painim em. Jisas i tokim ol disaipel olsem em i taim bilong go long ol narapela liklik ples long autim tok. Dispela em i as bilong em long stap long hia.</w:t>
      </w:r>
    </w:p>
    <w:p>
      <w:pPr/>
      <w:r>
        <w:rPr>
          <w:lang w:val="png_PG" w:bidi="png_PG"/>
        </w:rPr>
      </w:r>
      <w:r>
        <w:rPr>
          <w:b/>
          <w:lang w:val="png_PG" w:bidi="png_PG"/>
        </w:rPr>
        <w:t>Insait long namba tri hap bilong stori:</w:t>
      </w:r>
      <w:r>
        <w:rPr>
          <w:lang w:val="png_PG" w:bidi="png_PG"/>
        </w:rPr>
        <w:t xml:space="preserve"> Jisas na ol disaipel bilong em i wokabaut i go long olgeta hap long rijen bilong Galili. Jisas i autim tok insait long ol sinagog na i rausim ol spirit nogut.</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Saimon na ol narapela lain we i wokabaut wantaim Jisas (ating Andru, Jems na Jon)</w:t>
      </w:r>
    </w:p>
    <w:p>
      <w:pPr>
        <w:pStyle w:val="ListBullet"/>
        <w:spacing w:line="240" w:lineRule="auto"/>
        <w:ind w:left="720"/>
      </w:pPr>
      <w:r>
        <w:rPr>
          <w:lang w:val="png_PG" w:bidi="png_PG"/>
        </w:rPr>
      </w:r>
      <w:r>
        <w:rPr>
          <w:lang w:val="png_PG" w:bidi="png_PG"/>
        </w:rPr>
        <w:t>Ol manmeri long haus we i wok long painim Jisas</w:t>
      </w:r>
    </w:p>
    <w:p>
      <w:pPr>
        <w:pStyle w:val="ListBullet"/>
        <w:spacing w:line="240" w:lineRule="auto"/>
        <w:ind w:left="720"/>
      </w:pPr>
      <w:r>
        <w:rPr>
          <w:lang w:val="png_PG" w:bidi="png_PG"/>
        </w:rPr>
      </w:r>
      <w:r>
        <w:rPr>
          <w:lang w:val="png_PG" w:bidi="png_PG"/>
        </w:rPr>
        <w:t>Ol manmeri insait long sinagog</w:t>
      </w:r>
    </w:p>
    <w:p>
      <w:pPr/>
      <w:r>
        <w:rPr>
          <w:lang w:val="png_PG" w:bidi="png_PG"/>
        </w:rPr>
      </w:r>
      <w:r>
        <w:rPr>
          <w:lang w:val="png_PG" w:bidi="png_PG"/>
        </w:rPr>
        <w:t>Olsem wanpela grup, tingting gut long ol dispela ol ples we stori i kamap long en.</w:t>
      </w:r>
    </w:p>
    <w:p>
      <w:pPr/>
      <w:r>
        <w:rPr>
          <w:lang w:val="png_PG" w:bidi="png_PG"/>
        </w:rPr>
      </w:r>
      <w:r>
        <w:rPr>
          <w:lang w:val="png_PG" w:bidi="png_PG"/>
        </w:rPr>
        <w:t>Jias i kirap long moning tru na i go long pre long wanpela hap em yet. Ples i tudak yet autsait. Tingim, long nait i go pinis, wanpela bikpela lain manmeri i bin bung long haus bilong Saimon na Andru na Jisas i oraitim ol sikmanmeri na ol manmeri we i gat spirit nogut. Ol i no tokim yumi wanem we ol bikpela lain manmeri i stap wantaim Jisas long dispela nait, tasol yumi save olsem dispela taim em taim we Jisas i bin bisi tru. Ating bodi bilong Jisas i pilim taiet. Maski Jisas ating i bin taiet, pasin bilong spendim taim em yet wantaim God na toktok em i wanpela bikpela samting. Taim bilong stap em yet na pre em i impoten samting long Jisas. Yumi lukim tupela narapela ples insait long buk bilong Mak taim Jisas i go long stap em yet na pre bihain long em i autim tok na oraitim ol manmeri. Dispela em i taim bilong malolo na toktok long God; God i save givim strong na sapot long Jisas. Jisas i soim yumi long hia olsem prea em i wanpela bikpela samting long em na yumi mas lukim prea olsem wanpela bikpela samting long laip bilong yumi tu, maski taim yumi pilim hat long painim taim. God i laikim yumi long spendim taim wantaim em.</w:t>
      </w:r>
    </w:p>
    <w:p>
      <w:pPr/>
      <w:r>
        <w:rPr>
          <w:lang w:val="png_PG" w:bidi="png_PG"/>
        </w:rPr>
      </w:r>
      <w:r>
        <w:rPr>
          <w:lang w:val="png_PG" w:bidi="png_PG"/>
        </w:rPr>
        <w:t>Stop long hia na toktok long dispela kwesten olsem wanpela grup: Taim yu save bisi tru, hau yu save mekim taim long ol samting we i impoten long yu? Wanem ol samting i impoten long yu? Posim odio long hia.</w:t>
      </w:r>
    </w:p>
    <w:p>
      <w:pPr/>
      <w:r>
        <w:rPr>
          <w:lang w:val="png_PG" w:bidi="png_PG"/>
        </w:rPr>
      </w:r>
      <w:r>
        <w:rPr>
          <w:lang w:val="png_PG" w:bidi="png_PG"/>
        </w:rPr>
        <w:t>Insait long namba tu hap bilong stori, Saimon na ol narapela i go painim Jisas. Maski ol i no tokim yumi husat em ol "narapela", i luk olsem em i minim Andru, Jems, na Jon long hia. Ating ol i bin kirap na lukim olsem Jisas i no stap moa insait long haus. Ol manmeri insait long taun i kam long haus long painim Jisas, ating ol i mekim olsem bai em i ken oraitim ol bihain long nius bilong ol mirakel bilong Jisas i kontinu long spred. I luk olsem Saimon na ol narapela lain i wokabaut wantaim Jisas i tingting planti na wari. Ating ol i no save wanem samting long tokim ol manmeri we i wok long kam bung. Ol i no laik mekim ol dispela lain i bel hevi. Ating ol i wari long Jisas; ol i no save em i bin go we? O ating ol i kirap nogut olsem Jisas i bin lusim haus taim planti manmeri insait long taun i toktok long wanem samting em i bin mekim. Ating long tingting bilong ol, ol i ting olsem Jisas i no yusim gut dispela taim long soim moa manmeri long pawa bilong em long oraitim ol manmeri.</w:t>
      </w:r>
    </w:p>
    <w:p>
      <w:pPr/>
      <w:r>
        <w:rPr>
          <w:lang w:val="png_PG" w:bidi="png_PG"/>
        </w:rPr>
      </w:r>
      <w:r>
        <w:rPr>
          <w:lang w:val="png_PG" w:bidi="png_PG"/>
        </w:rPr>
        <w:t>Taim ol disaipel i painim Jisas, ol i tokim Jisas olsem olgeta lain i wok long painim em. Ating ol i bel kros long Jisas. Tasol, Jisas i soim yumi gen long wanem samting i impoten long em long hia. Ol samting we impoten long Jisas em long pre na long autim tok bilong God. Jisas i no bin kam long planti manmeri i save long em na long mekim ol mirakel tasol. Em i no go bek long Kaperneam, long ol bikpela lain manmeri we i wok long painim em. Jisas i tokim ol disaipel olsem ol i mas muv i go long ol narapela liklik ples, na Jisas i ken autim tok long ol tu, bikos dispela em i as bilong em long kam long graun.</w:t>
      </w:r>
    </w:p>
    <w:p>
      <w:pPr/>
      <w:r>
        <w:rPr>
          <w:lang w:val="png_PG" w:bidi="png_PG"/>
        </w:rPr>
      </w:r>
      <w:r>
        <w:rPr>
          <w:lang w:val="png_PG" w:bidi="png_PG"/>
        </w:rPr>
        <w:t>Jisas na ol disaipel bilong em i go long olgeta hap long rijen bilong Galili. Jisas i autim tok insait long ol sinagog. Jisas i no bin kisim trening long kamap olsem wanpela tisa bilong lotu, wankain olsem ol narapela tisa bilong lo. Tasol, ol manmeri i bin harim em i givim tok skul. Ol i rispektim em, na ol lida bilong lotu i larim em i autim tok insait long ol sinagog na rausim ol spirit nogut.</w:t>
      </w:r>
    </w:p>
    <w:p>
      <w:pPr/>
      <w:r>
        <w:rPr>
          <w:lang w:val="png_PG" w:bidi="png_PG"/>
        </w:rPr>
      </w:r>
      <w:r>
        <w:rPr>
          <w:lang w:val="png_PG" w:bidi="png_PG"/>
        </w:rPr>
        <w:t>Nau, grup mas wokim wanpela piksa bilong stori o storibod, dro, o yusim ol samting long piksarim stori na ol eksen i stap insait long dispela stori.</w:t>
      </w:r>
      <w:r>
        <w:rPr>
          <w:lang w:val="png_PG" w:bidi="png_PG"/>
        </w:rPr>
      </w:r>
    </w:p>
    <w:p>
      <w:pPr>
        <w:pStyle w:val="Heading3"/>
      </w:pPr>
      <w:r>
        <w:rPr>
          <w:lang w:val="png_PG" w:bidi="png_PG"/>
        </w:rPr>
        <w:t>Ektim aut dispela Tok</w:t>
      </w:r>
    </w:p>
    <w:p>
      <w:pPr/>
      <w:r>
        <w:rPr>
          <w:lang w:val="png_PG" w:bidi="png_PG"/>
        </w:rPr>
      </w:r>
      <w:r>
        <w:rPr>
          <w:lang w:val="png_PG" w:bidi="png_PG"/>
        </w:rPr>
        <w:t>Harim wanpela odio vesen bilong Mak 1:35–39 long translesen we i isi tru long yupela long save.</w:t>
      </w:r>
    </w:p>
    <w:p>
      <w:pPr/>
      <w:r>
        <w:rPr>
          <w:lang w:val="png_PG" w:bidi="png_PG"/>
        </w:rPr>
      </w:r>
      <w:r>
        <w:rPr>
          <w:lang w:val="png_PG" w:bidi="png_PG"/>
        </w:rPr>
        <w:t>Insait long dispela step, grup bai mekim drama long dispela stori.</w:t>
      </w:r>
    </w:p>
    <w:p>
      <w:pPr/>
      <w:r>
        <w:rPr>
          <w:lang w:val="png_PG" w:bidi="png_PG"/>
        </w:rPr>
      </w:r>
      <w:r>
        <w:rPr>
          <w:lang w:val="png_PG" w:bidi="png_PG"/>
        </w:rPr>
        <w:t>Dispela stori i gat 3-pela hap.</w:t>
      </w:r>
    </w:p>
    <w:p>
      <w:pPr/>
      <w:r>
        <w:rPr>
          <w:lang w:val="png_PG" w:bidi="png_PG"/>
        </w:rPr>
      </w:r>
      <w:r>
        <w:rPr>
          <w:lang w:val="png_PG" w:bidi="png_PG"/>
        </w:rPr>
        <w:t>Ol manmeri i stap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Saimon na ol narapela lain we i wokabaut wantaim Jisas (ating Andru, Jems na Jon)</w:t>
      </w:r>
    </w:p>
    <w:p>
      <w:pPr>
        <w:pStyle w:val="ListBullet"/>
        <w:spacing w:line="240" w:lineRule="auto"/>
        <w:ind w:left="720"/>
      </w:pPr>
      <w:r>
        <w:rPr>
          <w:lang w:val="png_PG" w:bidi="png_PG"/>
        </w:rPr>
      </w:r>
      <w:r>
        <w:rPr>
          <w:lang w:val="png_PG" w:bidi="png_PG"/>
        </w:rPr>
        <w:t>Ol manmeri long haus we i wok long painim Jisas</w:t>
      </w:r>
    </w:p>
    <w:p>
      <w:pPr>
        <w:pStyle w:val="ListBullet"/>
        <w:spacing w:line="240" w:lineRule="auto"/>
        <w:ind w:left="720"/>
      </w:pPr>
      <w:r>
        <w:rPr>
          <w:lang w:val="png_PG" w:bidi="png_PG"/>
        </w:rPr>
      </w:r>
      <w:r>
        <w:rPr>
          <w:lang w:val="png_PG" w:bidi="png_PG"/>
        </w:rPr>
        <w:t>Ol manmeri insait long sinagog</w:t>
      </w:r>
    </w:p>
    <w:p>
      <w:pPr/>
      <w:r>
        <w:rPr>
          <w:lang w:val="png_PG" w:bidi="png_PG"/>
        </w:rPr>
      </w:r>
      <w:r>
        <w:rPr>
          <w:lang w:val="png_PG" w:bidi="png_PG"/>
        </w:rPr>
        <w:t>Olsem wanpela grup, ektim dispela stori tupela taim. Yupela i mas ektim dispela stori long tok ples bilong yupela.</w:t>
      </w:r>
    </w:p>
    <w:p>
      <w:pPr/>
      <w:r>
        <w:rPr>
          <w:lang w:val="png_PG" w:bidi="png_PG"/>
        </w:rPr>
      </w:r>
      <w:r>
        <w:rPr>
          <w:lang w:val="png_PG" w:bidi="png_PG"/>
        </w:rPr>
        <w:t>Long namba wan taim, ektim dispela stori tasol na no ken stop. Tingting gut long ol toktok we ol manmeri i mekim, oda we ol samting i kamap, wanem samting i mekim na ol dispela samting i kamap na hau yupela bai autim dispela stori. Sekim olsem yupela i no kalapim o i no ektim ol hatpela o impoten hap bilong stori. Helpim wanpela narapela long tingim olgeta hap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long namba tu taim gen. Long sampela hap insait long drama, stopim drama na askim dispela kwesten i go long wanpela man o meri husat i ekt, "Yu pilim olsem wanem o tingting olsem wanem?" Dispela man o meri husat i wok long ekt bai ansa na tokaut long wanem samting em i pilim o tingim sapos em i tru tru dispela man o meri o samting we em i wok long ektim. Bihain, statim drama gen.</w:t>
      </w:r>
    </w:p>
    <w:p>
      <w:pPr/>
      <w:r>
        <w:rPr>
          <w:lang w:val="png_PG" w:bidi="png_PG"/>
        </w:rPr>
      </w:r>
      <w:r>
        <w:rPr>
          <w:lang w:val="png_PG" w:bidi="png_PG"/>
        </w:rPr>
        <w:t>Posim dispela odio long hia na ektim aut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Ektim aut Jisas i wokabaut i go long wanpela ples long stap em yet. Em i spendim taim na toktok wantaim God insait long prea.</w:t>
      </w:r>
    </w:p>
    <w:p>
      <w:pPr/>
      <w:r>
        <w:rPr>
          <w:lang w:val="png_PG" w:bidi="png_PG"/>
        </w:rPr>
      </w:r>
      <w:r>
        <w:rPr>
          <w:lang w:val="png_PG" w:bidi="png_PG"/>
        </w:rPr>
        <w:t>Stopim dispela drama long sotpela taim. Askim dispela man husat i ekt olsem Jisas, "Yu wok long ting wanem na pilim olsem wanem?" Dispela man o meri i ken bekim olsem, "Taiet. Mi nidim taim longwe long ol bikpela lain manmeri," o "Mi kisim strong," o "Mi amamas long i gat dispela taim long stap mi yet wantaim God," o "Mi pilim gut gen na mi fokas long kontinu long mekim wok we God i singautim mi long mekim." Kontinu wantaim drama.</w:t>
      </w:r>
    </w:p>
    <w:p>
      <w:pPr/>
      <w:r>
        <w:rPr>
          <w:lang w:val="png_PG" w:bidi="png_PG"/>
        </w:rPr>
      </w:r>
      <w:r>
        <w:rPr>
          <w:lang w:val="png_PG" w:bidi="png_PG"/>
        </w:rPr>
        <w:t>Ektim aut ol disaipel i painim Jisas. Ol i kirap na Jisas i bin go pinis. Ol bikpela lain manmeri i wok long painim Jisas. Ol disaipel i painim Jisas na tokim em olsem olgeta manmeri i wok long painim em.</w:t>
      </w:r>
    </w:p>
    <w:p>
      <w:pPr/>
      <w:r>
        <w:rPr>
          <w:lang w:val="png_PG" w:bidi="png_PG"/>
        </w:rPr>
      </w:r>
      <w:r>
        <w:rPr>
          <w:lang w:val="png_PG" w:bidi="png_PG"/>
        </w:rPr>
        <w:t>Stopim dispela drama long sotpela taim. Askim ol manmeri husat i ekt olsem ol disaipel, "Yupela i wok long tingim na pilim wanem samting?" Yu ken harim ol bekim olsem "Paul, bilong wanem Jisas i lusim haus?" o "I laik lukim Jisas, Jisas bai kam bek na oraitim moa manmeri." Kontinu wantaim drama.</w:t>
      </w:r>
    </w:p>
    <w:p>
      <w:pPr/>
      <w:r>
        <w:rPr>
          <w:lang w:val="png_PG" w:bidi="png_PG"/>
        </w:rPr>
      </w:r>
      <w:r>
        <w:rPr>
          <w:lang w:val="png_PG" w:bidi="png_PG"/>
        </w:rPr>
        <w:t>Jisas i bekim ol disaipel bilong em taim em i tok, "Mipela i mas go long ol narapela taun na autim tok i go long ol tu. Long dispela as na mi kam."</w:t>
      </w:r>
    </w:p>
    <w:p>
      <w:pPr/>
      <w:r>
        <w:rPr>
          <w:lang w:val="png_PG" w:bidi="png_PG"/>
        </w:rPr>
      </w:r>
      <w:r>
        <w:rPr>
          <w:lang w:val="png_PG" w:bidi="png_PG"/>
        </w:rPr>
        <w:t>Stopim dispela drama long sotpela taim. Askim ol manmeri we i ekt olsem ol disaipel long wanem samting ol i ting Jisas i minim taim em i mekim dispela toktok. Askim ol bilong wanem ol i ting Jisas i kam long dispela taim. Kontinu wantaim drama.</w:t>
      </w:r>
    </w:p>
    <w:p>
      <w:pPr/>
      <w:r>
        <w:rPr>
          <w:lang w:val="png_PG" w:bidi="png_PG"/>
        </w:rPr>
      </w:r>
      <w:r>
        <w:rPr>
          <w:lang w:val="png_PG" w:bidi="png_PG"/>
        </w:rPr>
        <w:t>Las tru, ektim aut Jisas na ol disaipel i wokabaut i go long olgeta hap long Galili. Jisas i wok long autim tok insait long ol sinagog na i givim tok oda long ol spirit nogut long lusim ol manmeri we ol i stap insait long en.</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vesen bilong Mak 1:35–39 long translesen we i isi tru long yupela long save.</w:t>
      </w:r>
    </w:p>
    <w:p>
      <w:pPr/>
      <w:r>
        <w:rPr>
          <w:lang w:val="png_PG" w:bidi="png_PG"/>
        </w:rPr>
      </w:r>
      <w:r>
        <w:rPr>
          <w:lang w:val="png_PG" w:bidi="png_PG"/>
        </w:rPr>
        <w:t>Insait long dispela step, grup bai toktok long ol bikpela tok na ol wod i stap insait long dispela stori.</w:t>
      </w:r>
    </w:p>
    <w:p>
      <w:pPr/>
      <w:r>
        <w:rPr>
          <w:lang w:val="png_PG" w:bidi="png_PG"/>
        </w:rPr>
      </w:r>
      <w:r>
        <w:rPr>
          <w:lang w:val="png_PG" w:bidi="png_PG"/>
        </w:rPr>
        <w:t xml:space="preserve">Dispela stori i stat wantaim Jisas i go long wanpela ples we no gat lain i stap long en, long pre. </w:t>
      </w:r>
      <w:r>
        <w:rPr>
          <w:b/>
          <w:lang w:val="png_PG" w:bidi="png_PG"/>
        </w:rPr>
        <w:t>Ples we no gat lain i stap long en</w:t>
      </w:r>
      <w:r>
        <w:rPr>
          <w:lang w:val="png_PG" w:bidi="png_PG"/>
        </w:rPr>
        <w:t xml:space="preserve"> em i seim wod we ol i bin yusim long ples we Jon i bin save stap long en, na ples we Jisas i bin go long en long Satan i traim em. I no gat tru tru ples nating i stap klostu long </w:t>
      </w:r>
      <w:r>
        <w:rPr>
          <w:b/>
          <w:lang w:val="png_PG" w:bidi="png_PG"/>
        </w:rPr>
        <w:t>Kaperneam</w:t>
      </w:r>
      <w:r>
        <w:rPr>
          <w:lang w:val="png_PG" w:bidi="png_PG"/>
        </w:rPr>
        <w:t xml:space="preserve">-dispela em i wanpela we bilong tok em i go long painim wanpela ples we em i ken stap em yet bilong toktok wantaim God. Dispela wod </w:t>
      </w:r>
      <w:r>
        <w:rPr>
          <w:b/>
          <w:lang w:val="png_PG" w:bidi="png_PG"/>
        </w:rPr>
        <w:t>pre</w:t>
      </w:r>
      <w:r>
        <w:rPr>
          <w:lang w:val="png_PG" w:bidi="png_PG"/>
        </w:rPr>
        <w:t xml:space="preserve"> em i toktok long prea long longpela taim. Bikpela mining bilong prea em i pasin bilong toktok wantaim God. Traim long no ken yusim wanpela wod we i min olsem ol manmeri bai kolim ol wod we ol i bin lainim.</w:t>
      </w:r>
    </w:p>
    <w:p>
      <w:pPr/>
      <w:r>
        <w:rPr>
          <w:lang w:val="png_PG" w:bidi="png_PG"/>
        </w:rPr>
      </w:r>
      <w:r>
        <w:rPr>
          <w:lang w:val="png_PG" w:bidi="png_PG"/>
        </w:rPr>
        <w:t xml:space="preserve">Stop long hia na toktok olsem wanpela grup long wanem wod o hap tok yupela bai yusim bilong "pre." Long sampela moa tok save long </w:t>
      </w:r>
      <w:r>
        <w:rPr>
          <w:b/>
          <w:lang w:val="png_PG" w:bidi="png_PG"/>
        </w:rPr>
        <w:t>wod ol pre/prea</w:t>
      </w:r>
      <w:r>
        <w:rPr>
          <w:lang w:val="png_PG" w:bidi="png_PG"/>
        </w:rPr>
        <w:t>, lukluk long Masta Gloseri. Presim pos baten long stopim odio long hia.</w:t>
      </w:r>
    </w:p>
    <w:p>
      <w:pPr/>
      <w:r>
        <w:rPr>
          <w:lang w:val="png_PG" w:bidi="png_PG"/>
        </w:rPr>
      </w:r>
      <w:r>
        <w:rPr>
          <w:lang w:val="png_PG" w:bidi="png_PG"/>
        </w:rPr>
        <w:t xml:space="preserve">Saimon na </w:t>
      </w:r>
      <w:r>
        <w:rPr>
          <w:b/>
          <w:lang w:val="png_PG" w:bidi="png_PG"/>
        </w:rPr>
        <w:t>ol narapela</w:t>
      </w:r>
      <w:r>
        <w:rPr>
          <w:lang w:val="png_PG" w:bidi="png_PG"/>
        </w:rPr>
        <w:t xml:space="preserve"> o Saimon na </w:t>
      </w:r>
      <w:r>
        <w:rPr>
          <w:b/>
          <w:lang w:val="png_PG" w:bidi="png_PG"/>
        </w:rPr>
        <w:t>ol lain i wokabaut wantaim em</w:t>
      </w:r>
      <w:r>
        <w:rPr>
          <w:lang w:val="png_PG" w:bidi="png_PG"/>
        </w:rPr>
        <w:t xml:space="preserve"> i go long painim Jisas. "Ol narapela" o "ol lain i wokabaut wantaim em" long hia em ating Andru, Jems, na Jon.</w:t>
      </w:r>
    </w:p>
    <w:p>
      <w:pPr/>
      <w:r>
        <w:rPr>
          <w:lang w:val="png_PG" w:bidi="png_PG"/>
        </w:rPr>
      </w:r>
      <w:r>
        <w:rPr>
          <w:lang w:val="png_PG" w:bidi="png_PG"/>
        </w:rPr>
        <w:t xml:space="preserve">Jisas na ol disaipel i go long ol narapela taun/liklik ples insait long rijen bilong Galili long autim tok. </w:t>
      </w:r>
      <w:r>
        <w:rPr>
          <w:b/>
          <w:lang w:val="png_PG" w:bidi="png_PG"/>
        </w:rPr>
        <w:t>Ol taun/liklik ples</w:t>
      </w:r>
      <w:r>
        <w:rPr>
          <w:lang w:val="png_PG" w:bidi="png_PG"/>
        </w:rPr>
        <w:t xml:space="preserve"> i toktok long ol taun we i olsem bikpela ples bilong wok gaden na i sais bilong wanpela liklik siti (klostu 15,000 manmeri) tasol yu bai pilim olsem yu stap long wanpela liklik ples. </w:t>
      </w:r>
      <w:r>
        <w:rPr>
          <w:b/>
          <w:lang w:val="png_PG" w:bidi="png_PG"/>
        </w:rPr>
        <w:t>Galili</w:t>
      </w:r>
      <w:r>
        <w:rPr>
          <w:lang w:val="png_PG" w:bidi="png_PG"/>
        </w:rPr>
        <w:t xml:space="preserve"> em i wanpela eria raunim westen sait bilong Raunwara </w:t>
      </w:r>
      <w:r>
        <w:rPr>
          <w:b/>
          <w:lang w:val="png_PG" w:bidi="png_PG"/>
        </w:rPr>
        <w:t>Galili, wanpela eria</w:t>
      </w:r>
      <w:r>
        <w:rPr>
          <w:lang w:val="png_PG" w:bidi="png_PG"/>
        </w:rPr>
        <w:t xml:space="preserve"> we i pulap tru long ol taun we ol manmeri i save ketsim pis na planim ol kaikai long gutpela graun bilong dispela eria.</w:t>
      </w:r>
    </w:p>
    <w:p>
      <w:pPr/>
      <w:r>
        <w:rPr>
          <w:lang w:val="png_PG" w:bidi="png_PG"/>
        </w:rPr>
      </w:r>
      <w:r>
        <w:rPr>
          <w:lang w:val="png_PG" w:bidi="png_PG"/>
        </w:rPr>
        <w:t>Stop long hia na lukim mep bilong Galili olsem wanpela grup. Presim pos baten long stopim odio long hia.</w:t>
      </w:r>
    </w:p>
    <w:p>
      <w:pPr/>
      <w:r>
        <w:rPr>
          <w:lang w:val="png_PG" w:bidi="png_PG"/>
        </w:rPr>
      </w:r>
      <w:r>
        <w:rPr>
          <w:lang w:val="png_PG" w:bidi="png_PG"/>
        </w:rPr>
        <w:t xml:space="preserve">Jisas i autim tok insait long </w:t>
      </w:r>
      <w:r>
        <w:rPr>
          <w:b/>
          <w:lang w:val="png_PG" w:bidi="png_PG"/>
        </w:rPr>
        <w:t>ol sinagog</w:t>
      </w:r>
      <w:r>
        <w:rPr>
          <w:lang w:val="png_PG" w:bidi="png_PG"/>
        </w:rPr>
        <w:t xml:space="preserve">. Tingim olsem ol sinagog em ol haus lotu bilong ol Ju we ol manmeri i save stap long ol liklik ples i ken kam na bung na i no nid long go long tempel long Jerusalem. Yusim seim wod long sinagog olsem yu bin yusim long stori we i go pinis, na tingim olsem </w:t>
      </w:r>
      <w:r>
        <w:rPr>
          <w:b/>
          <w:lang w:val="png_PG" w:bidi="png_PG"/>
        </w:rPr>
        <w:t>sinagog</w:t>
      </w:r>
      <w:r>
        <w:rPr>
          <w:lang w:val="png_PG" w:bidi="png_PG"/>
        </w:rPr>
        <w:t xml:space="preserve"> i stap long Masta Gloseri.</w:t>
      </w:r>
    </w:p>
    <w:p>
      <w:pPr/>
      <w:r>
        <w:rPr>
          <w:lang w:val="png_PG" w:bidi="png_PG"/>
        </w:rPr>
      </w:r>
      <w:r>
        <w:rPr>
          <w:lang w:val="png_PG" w:bidi="png_PG"/>
        </w:rPr>
        <w:t xml:space="preserve">Jisas i rausim </w:t>
      </w:r>
      <w:r>
        <w:rPr>
          <w:b/>
          <w:lang w:val="png_PG" w:bidi="png_PG"/>
        </w:rPr>
        <w:t>ol spirit nogut</w:t>
      </w:r>
      <w:r>
        <w:rPr>
          <w:lang w:val="png_PG" w:bidi="png_PG"/>
        </w:rPr>
        <w:t xml:space="preserve">. Em i mekim </w:t>
      </w:r>
      <w:r>
        <w:rPr>
          <w:b/>
          <w:lang w:val="png_PG" w:bidi="png_PG"/>
        </w:rPr>
        <w:t>ol spirit nogut</w:t>
      </w:r>
      <w:r>
        <w:rPr>
          <w:lang w:val="png_PG" w:bidi="png_PG"/>
        </w:rPr>
        <w:t xml:space="preserve"> i lusim ol manmeri na stop long kontrolim ol. Dispela wod 'ol dimon" em ol i save yusim tu long minim spirit we i no klin o spirit nogut. Yusim seim wod o hap tok bilong ol dimon o spirit nogut wankain olsem yupela i bin yusim long ol narapela stori i go pinis. Long kisim moa tok save long </w:t>
      </w:r>
      <w:r>
        <w:rPr>
          <w:b/>
          <w:lang w:val="png_PG" w:bidi="png_PG"/>
        </w:rPr>
        <w:t>spirit nogut</w:t>
      </w:r>
      <w:r>
        <w:rPr>
          <w:lang w:val="png_PG" w:bidi="png_PG"/>
        </w:rPr>
        <w:t>, lukim Masta Gloseri.</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i isi tru long yupela i andastendim.</w:t>
      </w:r>
    </w:p>
    <w:p>
      <w:pPr/>
      <w:r>
        <w:rPr>
          <w:lang w:val="png_PG" w:bidi="png_PG"/>
        </w:rPr>
      </w:r>
      <w:r>
        <w:rPr>
          <w:lang w:val="png_PG" w:bidi="png_PG"/>
        </w:rPr>
        <w:t>Insait long dispela sesen, stori gen long dispela hap bilong Baibel, insait long wanpela grup, long tok ples bilong yupela yet.</w:t>
      </w:r>
    </w:p>
    <w:p>
      <w:pPr/>
      <w:r>
        <w:rPr>
          <w:lang w:val="png_PG" w:bidi="png_PG"/>
        </w:rPr>
      </w:r>
      <w:r>
        <w:rPr>
          <w:lang w:val="png_PG" w:bidi="png_PG"/>
        </w:rPr>
        <w:t>Pastaim, olgeta grup bai prektis long autim dispela stori long tok ples bilong yupela yet. Tingim long yusim ol wod yupela i bin wanbel long en long narapela step i go pinis, kain olsem oda bilong ol samting i kamap insait long stori, ol wod, ol hap tok, ol samting ol manmeri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Presim pos baten long stopim odio long hia.</w:t>
      </w:r>
    </w:p>
    <w:p>
      <w:pPr/>
      <w:r>
        <w:rPr>
          <w:lang w:val="png_PG" w:bidi="png_PG"/>
        </w:rPr>
      </w:r>
      <w:r>
        <w:rPr>
          <w:lang w:val="png_PG" w:bidi="png_PG"/>
        </w:rPr>
        <w:t>Nau, wanwan memba bilong grup i mas tokim olgeta samting i kamap insait long dispela stori long wanpela laspela taim na no gat lain i mas distebim ol. Wanpela grup memba i ken yusim ol kainkain samting, o ol eksen o storibod long helpim em long tingim dispela stori. Presim pos baten long stopim odio long hia.</w:t>
      </w:r>
    </w:p>
    <w:p>
      <w:pPr/>
      <w:r>
        <w:rPr>
          <w:lang w:val="png_PG" w:bidi="png_PG"/>
        </w:rPr>
      </w:r>
      <w:r>
        <w:rPr>
          <w:lang w:val="png_PG" w:bidi="png_PG"/>
        </w:rPr>
        <w:t>Bihain, grup i ken mekim disisen long stori bilong husat ol i laikim tru. Yupela i ken tok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1:40–45</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38">
        <w:r>
          <w:rPr>
            <w:lang w:val="png_PG" w:bidi="png_PG"/>
          </w:rPr>
          <w:rPr>
            <w:color w:val="0000EE"/>
            <w:u w:val="single"/>
          </w:rPr>
          <w:t>Harim na putim long tingting na bel</w:t>
        </w:r>
      </w:hyperlink>
      <w:r>
        <w:rPr>
          <w:lang w:val="png_PG" w:bidi="png_PG"/>
        </w:rPr>
        <w:t xml:space="preserve"> (4.1 MB)</w:t>
      </w:r>
      <w:r>
        <w:rPr>
          <w:lang w:val="png_PG" w:bidi="png_PG"/>
        </w:rPr>
      </w:r>
    </w:p>
    <w:p>
      <w:pPr>
        <w:pStyle w:val="ListBullet"/>
        <w:spacing w:line="240" w:lineRule="auto"/>
        <w:ind w:left="720"/>
      </w:pPr>
      <w:r>
        <w:rPr>
          <w:lang w:val="png_PG" w:bidi="png_PG"/>
        </w:rPr>
      </w:r>
      <w:hyperlink r:id="rId39">
        <w:r>
          <w:rPr>
            <w:lang w:val="png_PG" w:bidi="png_PG"/>
          </w:rPr>
          <w:rPr>
            <w:color w:val="0000EE"/>
            <w:u w:val="single"/>
          </w:rPr>
          <w:t>Save long taim na ples we stori i kamap long en</w:t>
        </w:r>
      </w:hyperlink>
      <w:r>
        <w:rPr>
          <w:lang w:val="png_PG" w:bidi="png_PG"/>
        </w:rPr>
        <w:t xml:space="preserve"> (4.7 MB)</w:t>
      </w:r>
      <w:r>
        <w:rPr>
          <w:lang w:val="png_PG" w:bidi="png_PG"/>
        </w:rPr>
      </w:r>
    </w:p>
    <w:p>
      <w:pPr>
        <w:pStyle w:val="ListBullet"/>
        <w:spacing w:line="240" w:lineRule="auto"/>
        <w:ind w:left="720"/>
      </w:pPr>
      <w:r>
        <w:rPr>
          <w:lang w:val="png_PG" w:bidi="png_PG"/>
        </w:rPr>
      </w:r>
      <w:hyperlink r:id="rId40">
        <w:r>
          <w:rPr>
            <w:lang w:val="png_PG" w:bidi="png_PG"/>
          </w:rPr>
          <w:rPr>
            <w:color w:val="0000EE"/>
            <w:u w:val="single"/>
          </w:rPr>
          <w:t>Save gut long wanwan Hap bilong Stori</w:t>
        </w:r>
      </w:hyperlink>
      <w:r>
        <w:rPr>
          <w:lang w:val="png_PG" w:bidi="png_PG"/>
        </w:rPr>
        <w:t xml:space="preserve"> (2.9 MB)</w:t>
      </w:r>
      <w:r>
        <w:rPr>
          <w:lang w:val="png_PG" w:bidi="png_PG"/>
        </w:rPr>
      </w:r>
    </w:p>
    <w:p>
      <w:pPr>
        <w:pStyle w:val="ListBullet"/>
        <w:spacing w:line="240" w:lineRule="auto"/>
        <w:ind w:left="720"/>
      </w:pPr>
      <w:r>
        <w:rPr>
          <w:lang w:val="png_PG" w:bidi="png_PG"/>
        </w:rPr>
      </w:r>
      <w:hyperlink r:id="rId41">
        <w:r>
          <w:rPr>
            <w:lang w:val="png_PG" w:bidi="png_PG"/>
          </w:rPr>
          <w:rPr>
            <w:color w:val="0000EE"/>
            <w:u w:val="single"/>
          </w:rPr>
          <w:t>Putim yu yet insait long stori</w:t>
        </w:r>
      </w:hyperlink>
      <w:r>
        <w:rPr>
          <w:lang w:val="png_PG" w:bidi="png_PG"/>
        </w:rPr>
        <w:t xml:space="preserve"> (4.6 MB)</w:t>
      </w:r>
      <w:r>
        <w:rPr>
          <w:lang w:val="png_PG" w:bidi="png_PG"/>
        </w:rPr>
      </w:r>
    </w:p>
    <w:p>
      <w:pPr>
        <w:pStyle w:val="ListBullet"/>
        <w:spacing w:line="240" w:lineRule="auto"/>
        <w:ind w:left="720"/>
      </w:pPr>
      <w:r>
        <w:rPr>
          <w:lang w:val="png_PG" w:bidi="png_PG"/>
        </w:rPr>
      </w:r>
      <w:hyperlink r:id="rId42">
        <w:r>
          <w:rPr>
            <w:lang w:val="png_PG" w:bidi="png_PG"/>
          </w:rPr>
          <w:rPr>
            <w:color w:val="0000EE"/>
            <w:u w:val="single"/>
          </w:rPr>
          <w:t>Save gut long ol samting we i no klia</w:t>
        </w:r>
      </w:hyperlink>
      <w:r>
        <w:rPr>
          <w:lang w:val="png_PG" w:bidi="png_PG"/>
        </w:rPr>
        <w:t xml:space="preserve"> (986 KB)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1:40–45</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1:40–45 na holim gut long tingting na bel bilong yupela.</w:t>
      </w:r>
    </w:p>
    <w:p>
      <w:pPr/>
      <w:r>
        <w:rPr>
          <w:lang w:val="png_PG" w:bidi="png_PG"/>
        </w:rPr>
      </w:r>
      <w:r>
        <w:rPr>
          <w:lang w:val="png_PG" w:bidi="png_PG"/>
        </w:rPr>
        <w:t>Harim wanpela odio vesen bilong Mak 1:40–45 tripela taim long tripela diferen translesen, sapos yupela i ken. Orait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Baibel ves?</w:t>
      </w:r>
    </w:p>
    <w:p>
      <w:pPr>
        <w:pStyle w:val="ListBullet"/>
        <w:spacing w:line="240" w:lineRule="auto"/>
        <w:ind w:left="720"/>
      </w:pPr>
      <w:r>
        <w:rPr>
          <w:lang w:val="png_PG" w:bidi="png_PG"/>
        </w:rPr>
      </w:r>
      <w:r>
        <w:rPr>
          <w:lang w:val="png_PG" w:bidi="png_PG"/>
        </w:rPr>
        <w:t>Yu no laikim o yu no klia gut long wanem samting insait long dispela Baibel ves?</w:t>
      </w:r>
    </w:p>
    <w:p>
      <w:pPr>
        <w:pStyle w:val="ListBullet"/>
        <w:spacing w:line="240" w:lineRule="auto"/>
        <w:ind w:left="720"/>
      </w:pPr>
      <w:r>
        <w:rPr>
          <w:lang w:val="png_PG" w:bidi="png_PG"/>
        </w:rPr>
      </w:r>
      <w:r>
        <w:rPr>
          <w:lang w:val="png_PG" w:bidi="png_PG"/>
        </w:rPr>
        <w:t>Dispela Baibel ves i tokim yumi wanem samting long Jisas?</w:t>
      </w:r>
    </w:p>
    <w:p>
      <w:pPr>
        <w:pStyle w:val="ListBullet"/>
        <w:spacing w:line="240" w:lineRule="auto"/>
        <w:ind w:left="720"/>
      </w:pPr>
      <w:r>
        <w:rPr>
          <w:lang w:val="png_PG" w:bidi="png_PG"/>
        </w:rPr>
      </w:r>
      <w:r>
        <w:rPr>
          <w:lang w:val="png_PG" w:bidi="png_PG"/>
        </w:rPr>
        <w:t xml:space="preserve">Dispela Baibel ves i tokim yumi wanem samting long ol manmeri? </w:t>
      </w:r>
    </w:p>
    <w:p>
      <w:pPr>
        <w:pStyle w:val="ListBullet"/>
        <w:spacing w:line="240" w:lineRule="auto"/>
        <w:ind w:left="720"/>
      </w:pPr>
      <w:r>
        <w:rPr>
          <w:lang w:val="png_PG" w:bidi="png_PG"/>
        </w:rPr>
      </w:r>
      <w:r>
        <w:rPr>
          <w:lang w:val="png_PG" w:bidi="png_PG"/>
        </w:rPr>
        <w:t>Dispela Baibel ves i toktok long wanem samting long laip bilong yumi long wanwan de?</w:t>
      </w:r>
    </w:p>
    <w:p>
      <w:pPr>
        <w:pStyle w:val="ListBullet"/>
        <w:spacing w:line="240" w:lineRule="auto"/>
        <w:ind w:left="720"/>
      </w:pPr>
      <w:r>
        <w:rPr>
          <w:lang w:val="png_PG" w:bidi="png_PG"/>
        </w:rPr>
      </w:r>
      <w:r>
        <w:rPr>
          <w:lang w:val="png_PG" w:bidi="png_PG"/>
        </w:rPr>
        <w:t>Husat man o meri we yu save long en em i nid long harim dispela Baibel ves?</w:t>
      </w:r>
      <w:r>
        <w:rPr>
          <w:lang w:val="png_PG" w:bidi="png_PG"/>
        </w:rPr>
      </w:r>
    </w:p>
    <w:p>
      <w:pPr>
        <w:pStyle w:val="Heading3"/>
      </w:pPr>
      <w:r>
        <w:rPr>
          <w:lang w:val="png_PG" w:bidi="png_PG"/>
        </w:rPr>
        <w:t>Stretim dispela Hap</w:t>
      </w:r>
    </w:p>
    <w:p>
      <w:pPr/>
      <w:r>
        <w:rPr>
          <w:lang w:val="png_PG" w:bidi="png_PG"/>
        </w:rPr>
      </w:r>
      <w:r>
        <w:rPr>
          <w:lang w:val="png_PG" w:bidi="png_PG"/>
        </w:rPr>
        <w:t>Harim wanpela odio vesen bilong Mak 1:40–45 long trenslesen we i isi tru long save.</w:t>
      </w:r>
    </w:p>
    <w:p>
      <w:pPr/>
      <w:r>
        <w:rPr>
          <w:lang w:val="png_PG" w:bidi="png_PG"/>
        </w:rPr>
      </w:r>
      <w:r>
        <w:rPr>
          <w:lang w:val="png_PG" w:bidi="png_PG"/>
        </w:rPr>
        <w:t>Jisas wantaim ol disaipel bilong em i bin wokabaut raun long rijen bilong Galili Jisas i bin autim tok long ol sinagog na em i bin givim oda long ol spirit nogut long lusim ol manmeri. Nius bilong ol mirakel bilong Jisas i kontinu long spred. Nau Mak i tokim yumi long wanpela man i gat bikpela sik bilong skin - leprosi o lepra. Dispela man i bin lukim o harim nius bilong pawa bilong Jisas long oraitim ol manmeri, na em i kam long askim Jisas long oraitim em.</w:t>
      </w:r>
    </w:p>
    <w:p>
      <w:pPr/>
      <w:r>
        <w:rPr>
          <w:lang w:val="png_PG" w:bidi="png_PG"/>
        </w:rPr>
      </w:r>
      <w:r>
        <w:rPr>
          <w:lang w:val="png_PG" w:bidi="png_PG"/>
        </w:rPr>
        <w:t>Sik lepra o leprosi em i toktok long planti kainkain sik bilong skin. Ol manmeri i save pret long ol lain i gat leprosi, na ol i save rausim ol i go autsait long komyuniti. Ol manmeri i gat leprosi, ol i save lukim ol olsem ol i no klin - o i no fit long stap na wok insait long komyuniti. Ol manmeri i bilip olsem sik i save spred taim wanpela man o meri i pas wantaim narapela man o meri husat i gat dispela sik. Insait long Olpela Testamen, long buk bilong Wok Pris - Moses i tokaut insait long lo olsem ol manmeri gat leprosi i mas werim ol klos we i bruk bruk, no ken brasim gras bilong ol, na singaut "i no klin, i no klin", long moning i go inap long nait. Ol leprosi manmeri i save stap ol yet autsait long komyuniti. Wanpela man o meri husait i holim wanpela man o meri i gat leprosi, em tu i kamap i no klin, olsem na ol manmeri bai i stap longwe tru long em. Ol manmeri i gat leprosi i ken go long sinagog long lotu tasol sapos i gat wanpela banis o skrin i stap namel long ol na ol narapela manmeri long kongrigesen. Wanpela leprosi man o meri i ken kamap orait long dispela sik tasol em i mas i go long pris long tokaut olsem em i "klin" gen na em i ken stap insait long komyuniti.</w:t>
      </w:r>
    </w:p>
    <w:p>
      <w:pPr/>
      <w:r>
        <w:rPr>
          <w:lang w:val="png_PG" w:bidi="png_PG"/>
        </w:rPr>
      </w:r>
      <w:r>
        <w:rPr>
          <w:lang w:val="png_PG" w:bidi="png_PG"/>
        </w:rPr>
        <w:t>Stop long hia na toktok long dispela askim olsem wanpela grup: I gat ol sik long kalsa bilong yu we em i mekim ol manmeri i mas stap longwe long komyuniti o i no inap long lotu long God? Ol dispela ol manmeri i mas mekim wanem long soim olsem ol i stap longwe? Ol narapela i tritim ol olsem wanem? Hau bai ol i inap long kam bek insait long komyuniti?</w:t>
      </w:r>
    </w:p>
    <w:p>
      <w:pPr/>
      <w:r>
        <w:rPr>
          <w:lang w:val="png_PG" w:bidi="png_PG"/>
        </w:rPr>
      </w:r>
      <w:r>
        <w:rPr>
          <w:lang w:val="png_PG" w:bidi="png_PG"/>
        </w:rPr>
        <w:t>Posim odio long hia.</w:t>
      </w:r>
    </w:p>
    <w:p>
      <w:pPr/>
      <w:r>
        <w:rPr>
          <w:lang w:val="png_PG" w:bidi="png_PG"/>
        </w:rPr>
      </w:r>
      <w:r>
        <w:rPr>
          <w:lang w:val="png_PG" w:bidi="png_PG"/>
        </w:rPr>
        <w:t>Man i gat leprosi insait long dispela stori i bin go long Jisas, brukim skru bilong em na askim Jisas long oraitim em. Man i soim bikpela rispek tru long Jisas taim em i brukim skru bilong em. Em i gat bikpela laik tru long kamap orait na no ken moa stap olsem wanpela man we komyuniti i les na givim baksait long em. Dispela leprosi man i askim Jisas na tok "sapos yu wanbel, yu ken mekim mi klin". Dispela leprosi man i bin pilim bikpela pen na hevi tru long bodi na bel na tingting bilong em. Long stap olsem wanpela man we ol narapela lain i les long yu na givim baksait long yu em i wanpela sore laip na lonli laip. Dispela leprosi man i no tingting tasol long bodi bilong em long kamap orait, em i tingting tu long kamap 'klin' na bai em i ken stap insait long komyuniti gen. Maski dispela leprosi man i gat bikpela laik long kamap orait na i askim Jisas, askim bilong em i soim rispek na em i bihainim gutpela pasin bilong askim, em i askim sapos Jisas i "laik". Dispela man i gat leprosi i save olsem Jisas i gat pawa long oraitim em, tasol em i no save sapos Jisas i laik oraitim em. Ol manmeri i no save soim bel sori long ol leprosi lain olsem na em i no save sapos Jisas bai helpim em. Tasol Jisas i "bel sori", o i pilim bikpela hevi long bel bilong em. Em i gat bikpela laik long helpim dispela man long pen na hevi bilong em.</w:t>
      </w:r>
    </w:p>
    <w:p>
      <w:pPr/>
      <w:r>
        <w:rPr>
          <w:lang w:val="png_PG" w:bidi="png_PG"/>
        </w:rPr>
      </w:r>
      <w:r>
        <w:rPr>
          <w:lang w:val="png_PG" w:bidi="png_PG"/>
        </w:rPr>
        <w:t>Stop long hia na toktok olsem wanpela grup: Tokim wanpela stori bilong wanpela man o meri husat i pilim bel sore tru, o laikim, na bel i kros long seim taim. Yu bai diskraibim ol dispela imosen olsem wanem? Presim pos baten long stopim odio long hia.</w:t>
      </w:r>
    </w:p>
    <w:p>
      <w:pPr/>
      <w:r>
        <w:rPr>
          <w:lang w:val="png_PG" w:bidi="png_PG"/>
        </w:rPr>
      </w:r>
      <w:r>
        <w:rPr>
          <w:lang w:val="png_PG" w:bidi="png_PG"/>
        </w:rPr>
        <w:t>Jisas i tasim dispela man, maski lo bilong ol Ju i tambuim em long tasim dispela man. Dispela man em no gat lain i save tasim em taim em i no klin. Jisas i no bisi long brukim ol lo bilong lotu - long tingting bilong Jisas, lo bilong laikim em i moa impoten long olgeta narapela lo bilong lotu.</w:t>
      </w:r>
    </w:p>
    <w:p>
      <w:pPr/>
      <w:r>
        <w:rPr>
          <w:lang w:val="png_PG" w:bidi="png_PG"/>
        </w:rPr>
      </w:r>
      <w:r>
        <w:rPr>
          <w:lang w:val="png_PG" w:bidi="png_PG"/>
        </w:rPr>
        <w:t>Dispela leprosi man em i kamap orait wantu tasol na em i kamap klin. Tasol, insait long Lo bilong ol Ju, ol pris em ol lain we i gat atoriti long tokaut olsem wanpela man we i no bin klin i kamap klin nau na ol i ken larim ol long go bek long komyuniti. Jisas i givim dispela man strongpela tok stia long go na soim em yet long pris. Taim Jisas i soim bel sori na taim Jisas i givim dispela man wanpela strongpela tok lukaut, em i mekim wantaim bikpela bel hevi - samting we i klostu long belhat o bel kros long ol samting nogut we i mekim na dispela man i sik. Jisas ating em i bel kaskas tu bikos em i save olsem dispela man em bai sakim tok oda bilong em long pasim maus.</w:t>
      </w:r>
    </w:p>
    <w:p>
      <w:pPr/>
      <w:r>
        <w:rPr>
          <w:lang w:val="png_PG" w:bidi="png_PG"/>
        </w:rPr>
      </w:r>
      <w:r>
        <w:rPr>
          <w:lang w:val="png_PG" w:bidi="png_PG"/>
        </w:rPr>
        <w:t>Jisas i givim strongpela tok stia long dispela man long no ken tokim wanpela lain long wanem samting i bin kamap long em; tasol Jisas i tokim dispela man long go long pris long kisim kastom wok na mekim ol sekrifais we i bai mekim em i kamap 'klin.' Dispela pris ating em bai stap long tempel long Jerusalem. Ol pris bilong ol Ju i bin save makim ol manmeri na ofaim ol sekrifais i go long God. Ol pris i makim God long ol manmeri bilong em na ol i makim ol manmeri i go long God. Ol pris tu em ol lain husat i save glasim gut ol manmeri na mekim disisen sapos ol i inap long kamap klin gen. Wanpela taim gen, ol i tokim mipela insait long Olpela Testamen long buk bilong Wok Pris olsem God i bin givim ol lo i go long Moses, na dispela i toktok tu long ol tok stia bilong wanem samting wanpela man o meri i mas mekim bihain long em i kamap orait long sik lepra o leprosi. Dispela man em bai nid long go long tempel long Jerusalem long soim em yet long pris na bringim ofa bilong em - bihainim ol tok stia we lo bilong Moses i bin tok long ol manmeri we i kamap orait gen long leprosi. Wanpela ofa em i wanpela presen o gift we ol manmeri i ofaim i go long God long tok tenkyu. Dispela ofa em i bilong wanpela man o meri we i kamap orait gen long leprosi na em ating bai i gat sekrifais bilong sampela kain animal wantaim grein (ating wit o bali) na oil.</w:t>
      </w:r>
    </w:p>
    <w:p>
      <w:pPr/>
      <w:r>
        <w:rPr>
          <w:lang w:val="png_PG" w:bidi="png_PG"/>
        </w:rPr>
      </w:r>
      <w:r>
        <w:rPr>
          <w:lang w:val="png_PG" w:bidi="png_PG"/>
        </w:rPr>
        <w:t>Posim odio long hia na lukluk long wanpela piksa bilong tempel insait long Jerusalem na ol grein bilong wit. Toktok long ol dispela kwesten olsem wanpela grup: Yu save mekim wanem long givim tenkyu i go long God?</w:t>
      </w:r>
    </w:p>
    <w:p>
      <w:pPr/>
      <w:r>
        <w:rPr>
          <w:lang w:val="png_PG" w:bidi="png_PG"/>
        </w:rPr>
      </w:r>
      <w:r>
        <w:rPr>
          <w:lang w:val="png_PG" w:bidi="png_PG"/>
        </w:rPr>
        <w:t>Jisas i askim dispela man long soim em yet i go long wanpela pris na long bihainim ol tok stia na dispela em bai kamap wanpela "testimoni" o pruf o witnes long ol manmeri. Ating em i wanpela pruf olsem dispela dispela man i kamap orait, o wanpela pruf olsem Jisas i bihainim ol lo bilong lotu bilong ol Ju, o wanpela pruf olsem Jisas i bin kam long oraitim ol leprosi lain tu. Jisas i gat bel long olgeta manmeri, maski ol manmeri we ol narapela lain i save les long ol na rausim ol. Jisas i oraitim wanpela leprosi man em i pruf moa yet long ol lida bilong lotu long atoriti bilong Jisas antap long ol samting long dispela graun.</w:t>
      </w:r>
    </w:p>
    <w:p>
      <w:pPr/>
      <w:r>
        <w:rPr>
          <w:lang w:val="png_PG" w:bidi="png_PG"/>
        </w:rPr>
      </w:r>
      <w:r>
        <w:rPr>
          <w:lang w:val="png_PG" w:bidi="png_PG"/>
        </w:rPr>
        <w:t>Problem em i olsem dispela man i sakim tok bilong Jisas. Em i go na tokim olgeta lain long wanem samting Jisas i bin mekim. Dispela i mekim Jisas i painim hat long autim tok — Jisas i no inap go isi tasol insait long ol taun. Mak i no tokim yumi bilong wanem dispela man i sakim tok bilong Jisas. Ating em i bikos dispela man i pulap tru long amamas na bel i kirap long hiling bilong em olsem na em i laik serim nius wantaim olgeta manmeri - ating em i no klia gut long wanem as na Jisas i tokim em no gat long tokim olgeta manmeri. Dispela man i bin lukim wanpela mirakel na bel sore na laikim bilong Jisas tasol em i no harim tok bilong Jisas long dispela taim. Jisas i askim yumi long harim tok bilong em, tasol em i no fosim yumi. Risalt bilong dispela man i tokim olgeta lain long hiling bilong en em rot i pas long Jisas long mekim wok we God i singautim em long mekim.</w:t>
      </w:r>
    </w:p>
    <w:p>
      <w:pPr/>
      <w:r>
        <w:rPr>
          <w:lang w:val="png_PG" w:bidi="png_PG"/>
        </w:rPr>
      </w:r>
      <w:r>
        <w:rPr>
          <w:lang w:val="png_PG" w:bidi="png_PG"/>
        </w:rPr>
        <w:t>Posim odio long hia na toktok long ol dispela kwesten olsem wanpela grup: Bilong wanem wanpela man o meri i no inap long harim tok bilong Jisas. Sampela taim yumi no inap long klia gut bilong wanem em i askim yumi long mekim sampela samting. Sampela taim dispela em bai pilim olsem i hat long mekim. Yu inap tingim wanpela taim yu bin askim wanpela man o meri long mekim samting o i no mekim samting na em i no harim na bihainim tok bilong yu? Wanem ol samting i save kamap taim ol i no harim na bihainim tok?</w:t>
      </w:r>
    </w:p>
    <w:p>
      <w:pPr/>
      <w:r>
        <w:rPr>
          <w:lang w:val="png_PG" w:bidi="png_PG"/>
        </w:rPr>
      </w:r>
      <w:r>
        <w:rPr>
          <w:lang w:val="png_PG" w:bidi="png_PG"/>
        </w:rPr>
        <w:t>Olgeta taim Jisas i go insait long wanpela taun, ol bikpela lain manmeri i save kam long em long Jisas i bai oraitim ol. Jisas i nid long stap long ol ples we sampela lain tasol o no gat manmeri i stap long en. Maski ol dispela ples i no gat manmeri, ol manmeri i save kam yet long painim Jisas bai em i oraitim ol. Ol i tokim yumi insait long buk bilong Mak long ol narapela taim Jisas i wokim wanpela mirakel na i tokim ol manmeri long no ken toktok long dispela samting. Insait long stori we i go pinis, Jisas i tokim yumi olsem em i kam long autim tok na long singautim ol manmeri long kam insait long long Kingdom bilong God. Em i no laikim ol manmeri long tingting tasol long wanem samting em i ken mekim long ol wantu tasol taim em i oraitim ol. Tasol em i laikim ol manmeri long putim yau long ol tok skul bilong em na harim tok bilong em.</w:t>
      </w:r>
    </w:p>
    <w:p>
      <w:pPr/>
      <w:r>
        <w:rPr>
          <w:lang w:val="png_PG" w:bidi="png_PG"/>
        </w:rPr>
      </w:r>
      <w:r>
        <w:rPr>
          <w:lang w:val="png_PG" w:bidi="png_PG"/>
        </w:rPr>
        <w:t>Pasin bilong Jisas long lusim ol bikpela lain manmeri em i makim pinis bilong dispela pat bilong wok we Jisas i mekim. Nau yumi senis i go long ol sampela stori we i toktok long ol samting we i mekim ol lain i no wanbel long Jisas taim em i wok long mekim wok we God i singautim em long mekim.</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Mak 1:40–45 long Baibel trenslesen we yupela i isi long andastendim.</w:t>
      </w:r>
    </w:p>
    <w:p>
      <w:pPr/>
      <w:r>
        <w:rPr>
          <w:lang w:val="png_PG" w:bidi="png_PG"/>
        </w:rPr>
      </w:r>
      <w:r>
        <w:rPr>
          <w:lang w:val="png_PG" w:bidi="png_PG"/>
        </w:rPr>
        <w:t>Long dispela step, grup bai toktok na save gut long ol hap bilong stori, ol manmeri o samting insait long stori na ples we dispela stori i kamap long en. Bihain grup bai putim ol samting i kamap insait long stori insait long tingting bilong ol na piksarim dispela stori.</w:t>
      </w:r>
    </w:p>
    <w:p>
      <w:pPr/>
      <w:r>
        <w:rPr>
          <w:lang w:val="png_PG" w:bidi="png_PG"/>
        </w:rPr>
      </w:r>
      <w:r>
        <w:rPr>
          <w:lang w:val="png_PG" w:bidi="png_PG"/>
        </w:rPr>
        <w:t>Dispela stori i gat 2-pela hap.</w:t>
      </w:r>
    </w:p>
    <w:p>
      <w:pPr/>
      <w:r>
        <w:rPr>
          <w:lang w:val="png_PG" w:bidi="png_PG"/>
        </w:rPr>
      </w:r>
      <w:r>
        <w:rPr>
          <w:b/>
          <w:lang w:val="png_PG" w:bidi="png_PG"/>
        </w:rPr>
        <w:t>Insait long namba wan hap:</w:t>
      </w:r>
      <w:r>
        <w:rPr>
          <w:lang w:val="png_PG" w:bidi="png_PG"/>
        </w:rPr>
        <w:t xml:space="preserve"> Wanpela man husat i gat leprosi i kam na i brukim skru long fran bilong Jisas, na i askim Jisas long oraitim em. Em i tok, "Sapos yu laik, yu inap long oraitim mi na mekim mi kamap klin."</w:t>
      </w:r>
    </w:p>
    <w:p>
      <w:pPr/>
      <w:r>
        <w:rPr>
          <w:lang w:val="png_PG" w:bidi="png_PG"/>
        </w:rPr>
      </w:r>
      <w:r>
        <w:rPr>
          <w:lang w:val="png_PG" w:bidi="png_PG"/>
        </w:rPr>
        <w:t>Jisas i bel sori long em na i tasim dispela man husat i gat leprosi. Jisas i tok, "Mi laik, yu kamap orait." Wantu tasol leprosi i lus, na dispela man i kamap orait. Jisas i salim em i go, na i tok, "No ken tokim wanpela man o meri long dispela samting. Go long pris, larim em i glasim yu, na kisim wanpela ofa we i lo bilong Moses i tok long en. Dispela em bai testimoni olsem yu bin kamap orait."</w:t>
      </w:r>
    </w:p>
    <w:p>
      <w:pPr/>
      <w:r>
        <w:rPr>
          <w:lang w:val="png_PG" w:bidi="png_PG"/>
        </w:rPr>
      </w:r>
      <w:r>
        <w:rPr>
          <w:b/>
          <w:lang w:val="png_PG" w:bidi="png_PG"/>
        </w:rPr>
        <w:t>Insait long namba tu hap bilong stori:</w:t>
      </w:r>
      <w:r>
        <w:rPr>
          <w:lang w:val="png_PG" w:bidi="png_PG"/>
        </w:rPr>
        <w:t xml:space="preserve"> Dispela man i lusim dispela hap, tasol em i go na tokim olgeta manmeri long wanem samting i bin kamap. Olsem na, ol bikpela lain manmeri i kwiktaim raunim Jisas long mak we em i no inap long go insait long ol taun long ai bilong pablik na em i mas stap long ol ples we i no pablik. Tasol maski em i mekim olsem, ol manmeri long olgeta hap i wok long kam long em yet.</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Dispela man husat i gat leprosi</w:t>
      </w:r>
    </w:p>
    <w:p>
      <w:pPr>
        <w:pStyle w:val="ListBullet"/>
        <w:spacing w:line="240" w:lineRule="auto"/>
        <w:ind w:left="720"/>
      </w:pPr>
      <w:r>
        <w:rPr>
          <w:lang w:val="png_PG" w:bidi="png_PG"/>
        </w:rPr>
      </w:r>
      <w:r>
        <w:rPr>
          <w:lang w:val="png_PG" w:bidi="png_PG"/>
        </w:rPr>
        <w:t>Ol lain i wokabaut wantaim Jisas</w:t>
      </w:r>
    </w:p>
    <w:p>
      <w:pPr>
        <w:pStyle w:val="ListBullet"/>
        <w:spacing w:line="240" w:lineRule="auto"/>
        <w:ind w:left="720"/>
      </w:pPr>
      <w:r>
        <w:rPr>
          <w:lang w:val="png_PG" w:bidi="png_PG"/>
        </w:rPr>
      </w:r>
      <w:r>
        <w:rPr>
          <w:lang w:val="png_PG" w:bidi="png_PG"/>
        </w:rPr>
        <w:t>Ol bikpela lain manmeri</w:t>
      </w:r>
    </w:p>
    <w:p>
      <w:pPr/>
      <w:r>
        <w:rPr>
          <w:lang w:val="png_PG" w:bidi="png_PG"/>
        </w:rPr>
      </w:r>
      <w:r>
        <w:rPr>
          <w:lang w:val="png_PG" w:bidi="png_PG"/>
        </w:rPr>
        <w:t>Olsem wanpela grup, tingting gut long ol dispela ol ples we stori i kamap long en.</w:t>
      </w:r>
    </w:p>
    <w:p>
      <w:pPr/>
      <w:r>
        <w:rPr>
          <w:lang w:val="png_PG" w:bidi="png_PG"/>
        </w:rPr>
      </w:r>
      <w:r>
        <w:rPr>
          <w:lang w:val="png_PG" w:bidi="png_PG"/>
        </w:rPr>
        <w:t>Insait long namba wan hap bilong stori, Jisas ating i bin wokabaut wantaim ol disaipel long rijen bilong Galili. Mak i no tokim yumi wanem hap stret Jisas i bin stap long en taim dispela leprosi man i bin kam long em, tasol dispela stori ating em i kamap autsait long siti bikos wanpela man we i gat leprosi em bai no inap stap long rot insait long siti.</w:t>
      </w:r>
    </w:p>
    <w:p>
      <w:pPr/>
      <w:r>
        <w:rPr>
          <w:lang w:val="png_PG" w:bidi="png_PG"/>
        </w:rPr>
      </w:r>
      <w:r>
        <w:rPr>
          <w:lang w:val="png_PG" w:bidi="png_PG"/>
        </w:rPr>
        <w:t>Ating Jisas i bin stap wantaim ol lain i wokabaut wantaim em long dispela taim. Ating ol i bin pret taim ol i lukim dispela leprosi man i kam long ol. Ol bai no laikim dispela leprosi man long stap klostu long ol, nogut ol i kisim dipsela sik bilong skin na ol bai kamap i no klin. Dispela man i gat leprosi ating em i save pinis long pasin bilong ol manmeri taim ol i lukim em na ating em i pret long kam long Jisas o pret olsem Jisas bai rausim em i go-tasol em i laik tru long kamap orait. Mak i no tokim yumi hau dispela leprosi man i save long pawa bilong Jisas long oraitim ol manmeri, tasol nius bilong Jisas i bin spred i go long olgeta hap bilong dispela rijen. Dispela leprosi man i kam na i brukim skru long wanpela we bilong soim rispek. Em i askim Jisas long helpim em. Jisas i tasim dispela man na i oraitim em. Ol lain i wokabaut wantaim Jisas ating i bin kirap nogut olsem Jisas i bin tasim wanpela man we i gat dispela sik we i isi tru long spred.</w:t>
      </w:r>
    </w:p>
    <w:p>
      <w:pPr/>
      <w:r>
        <w:rPr>
          <w:lang w:val="png_PG" w:bidi="png_PG"/>
        </w:rPr>
      </w:r>
      <w:r>
        <w:rPr>
          <w:lang w:val="png_PG" w:bidi="png_PG"/>
        </w:rPr>
        <w:t>Jisas i pilim bel sori. Em i no wari long mekim em yet "i no klin" taim em i tasim dispela man. Em i sore tru na i laik helpim dispela leprosi man long pen na hevi bilong em. Jisas i tasim dispela leprosi man na wantu tasol dispela man i kamap orait na i kamap klin. Jisas i wok long mekim wanpela nupela samting long hia. Em i wok long soim olsem laikim bilong em i bilong olgeta manmeri, maski ol dispela manmeri we ol narapela lain i no laikim ol na i givim baksait long ol. Laikim bilong Jisas em i impoten moa long ol lo bilong ol Ju, tasol em i laikim dispela man long bihainim ol lo bilong ol Ju na go givim em yet long pris long tempel long Jerusalem. Jisas i bin toktok strong long dispela man na i tok "no ken tokim wanpela man o meri long dispela samting, tasol go, soim yu yet long pris."</w:t>
      </w:r>
    </w:p>
    <w:p>
      <w:pPr/>
      <w:r>
        <w:rPr>
          <w:lang w:val="png_PG" w:bidi="png_PG"/>
        </w:rPr>
      </w:r>
      <w:r>
        <w:rPr>
          <w:lang w:val="png_PG" w:bidi="png_PG"/>
        </w:rPr>
        <w:t>Insait long namba tu hap bilong stori, dispela man i lusim dispela hap na i go na i sakim tok bilong Jisas, em i tokim olgeta lain long wanem samting i bin kamap. Yumi no save hamas taim dispela man i bai kisim long wokabaut i go long tempel insait long Jerusalem. Ating em i stap long sampela hap autsait long wanpela siti long rijen bilong Galili, olsem na em bai kisim kain olsem 2-pela de long wokabaut i go long Jerusalem. Yumi no save hamas manmeri em i tokim taim em i wok long wokabaut i go o sapos em i bin go long tempel, o nogat.</w:t>
      </w:r>
    </w:p>
    <w:p>
      <w:pPr/>
      <w:r>
        <w:rPr>
          <w:lang w:val="png_PG" w:bidi="png_PG"/>
        </w:rPr>
      </w:r>
      <w:r>
        <w:rPr>
          <w:lang w:val="png_PG" w:bidi="png_PG"/>
        </w:rPr>
        <w:t>Bikos dispela man i tokim planti manmeri long wanem samting Jisas i bin mekim, Jisas i no inap long go insait long ol taun nating, i gat ol bikpela lain manmeri i wok long kam long em long oraitim ol. Em i no inap long wokabaut fri long ol pablik ples na tisim ol manmeri insait long ol sinagog. Tingting bilong ol manmeri i stap long pawa bilong Jisas long oraitim ol manmeri, na i no long tok skul bilong em. Nau Jisas i mas stap autsait long ol taun, we liklik namba bilong ol manmeri, o no gat manmeri i save stap. Maski em i stap long ol dispela ples we i stap hait, planti manmeri i wok long kam long Jisas.</w:t>
      </w:r>
    </w:p>
    <w:p>
      <w:pPr/>
      <w:r>
        <w:rPr>
          <w:lang w:val="png_PG" w:bidi="png_PG"/>
        </w:rPr>
      </w:r>
      <w:r>
        <w:rPr>
          <w:lang w:val="png_PG" w:bidi="png_PG"/>
        </w:rPr>
        <w:t>Nau, grup mas wokim wanpela piksa bilong stori o storibod, dro, o yusim ol samting long piksarim stori na ol eksen i stap insait long dispela stori.</w:t>
      </w:r>
      <w:r>
        <w:rPr>
          <w:lang w:val="png_PG" w:bidi="png_PG"/>
        </w:rPr>
      </w:r>
    </w:p>
    <w:p>
      <w:pPr>
        <w:pStyle w:val="Heading3"/>
      </w:pPr>
      <w:r>
        <w:rPr>
          <w:lang w:val="png_PG" w:bidi="png_PG"/>
        </w:rPr>
        <w:t>Ektim aut dispela Tok</w:t>
      </w:r>
    </w:p>
    <w:p>
      <w:pPr/>
      <w:r>
        <w:rPr>
          <w:lang w:val="png_PG" w:bidi="png_PG"/>
        </w:rPr>
      </w:r>
      <w:r>
        <w:rPr>
          <w:lang w:val="png_PG" w:bidi="png_PG"/>
        </w:rPr>
        <w:t>Harim wanpela odio vesen bilong Mak 1:40–45 long Baibel trenslesen we yupela i isi long andastendim.</w:t>
      </w:r>
    </w:p>
    <w:p>
      <w:pPr/>
      <w:r>
        <w:rPr>
          <w:lang w:val="png_PG" w:bidi="png_PG"/>
        </w:rPr>
      </w:r>
      <w:r>
        <w:rPr>
          <w:lang w:val="png_PG" w:bidi="png_PG"/>
        </w:rPr>
        <w:t>Long dispela step, grup bai mekim drama bilong dispela stori.</w:t>
      </w:r>
    </w:p>
    <w:p>
      <w:pPr/>
      <w:r>
        <w:rPr>
          <w:lang w:val="png_PG" w:bidi="png_PG"/>
        </w:rPr>
      </w:r>
      <w:r>
        <w:rPr>
          <w:lang w:val="png_PG" w:bidi="png_PG"/>
        </w:rPr>
        <w:t>Dispela stori i gat 2-pela hap.</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Dispela man husat i gat leprosi</w:t>
      </w:r>
    </w:p>
    <w:p>
      <w:pPr>
        <w:pStyle w:val="ListBullet"/>
        <w:spacing w:line="240" w:lineRule="auto"/>
        <w:ind w:left="720"/>
      </w:pPr>
      <w:r>
        <w:rPr>
          <w:lang w:val="png_PG" w:bidi="png_PG"/>
        </w:rPr>
      </w:r>
      <w:r>
        <w:rPr>
          <w:lang w:val="png_PG" w:bidi="png_PG"/>
        </w:rPr>
        <w:t>Ol lain i wokabaut wantaim Jisas</w:t>
      </w:r>
    </w:p>
    <w:p>
      <w:pPr>
        <w:pStyle w:val="ListBullet"/>
        <w:spacing w:line="240" w:lineRule="auto"/>
        <w:ind w:left="720"/>
      </w:pPr>
      <w:r>
        <w:rPr>
          <w:lang w:val="png_PG" w:bidi="png_PG"/>
        </w:rPr>
      </w:r>
      <w:r>
        <w:rPr>
          <w:lang w:val="png_PG" w:bidi="png_PG"/>
        </w:rPr>
        <w:t>Ol bikpela lain manmeri</w:t>
      </w:r>
    </w:p>
    <w:p>
      <w:pPr/>
      <w:r>
        <w:rPr>
          <w:lang w:val="png_PG" w:bidi="png_PG"/>
        </w:rPr>
      </w:r>
      <w:r>
        <w:rPr>
          <w:lang w:val="png_PG" w:bidi="png_PG"/>
        </w:rPr>
        <w:t>Olsem wanpela grup, ektim dispela stori tupela taim. Yupela i mas ektim dispela stori long tok ples bilong yupela.</w:t>
      </w:r>
    </w:p>
    <w:p>
      <w:pPr/>
      <w:r>
        <w:rPr>
          <w:lang w:val="png_PG" w:bidi="png_PG"/>
        </w:rPr>
      </w:r>
      <w:r>
        <w:rPr>
          <w:lang w:val="png_PG" w:bidi="png_PG"/>
        </w:rPr>
        <w:t>Long namba wan taim, ektim dispela stori tasol na no ken stop. Tingting gut long ol toktok we ol manmeri i mekim, oda we ol samting i kamap, wanem samting i mekim na ol dispela samting i kamap na hau yupela bai autim dispela stori. Sekim olsem yupela i no kalapim o i no ektim ol hatpela o impoten hap bilong stori. Helpim wanpela narapela long tingim olgeta hap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long namba tu taim gen. Long sampela hap insait long drama, stopim drama na askim dispela kwesten i go long wanpela man o meri husat i ektim wanpela pat, "Yu pilim olsem wanem o tingting olsem wanem?" Dispela man husat i wok long ekt bai ansa na tokaut long wanem samting em i pilim o tingim sapos em i tru tru dispela man o meri o samting we em i wok long ektim. Bihain, statim drama gen.</w:t>
      </w:r>
    </w:p>
    <w:p>
      <w:pPr/>
      <w:r>
        <w:rPr>
          <w:lang w:val="png_PG" w:bidi="png_PG"/>
        </w:rPr>
      </w:r>
      <w:r>
        <w:rPr>
          <w:lang w:val="png_PG" w:bidi="png_PG"/>
        </w:rPr>
        <w:t>Posim dispela odio long hia na ektim aut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Ektim aut man i gat leprosi i kam na i brukim skru long fran bilong Jisas na i askim Jisas long oraitim em.</w:t>
      </w:r>
    </w:p>
    <w:p>
      <w:pPr/>
      <w:r>
        <w:rPr>
          <w:lang w:val="png_PG" w:bidi="png_PG"/>
        </w:rPr>
      </w:r>
      <w:r>
        <w:rPr>
          <w:lang w:val="png_PG" w:bidi="png_PG"/>
        </w:rPr>
        <w:t>Stopim dispela drama long sotpela taim. Askim dispela man husat i ekt olsem man i gat leprosi long hau em i pilim. Yu ken harim ol samting olsem, "Mi laik tru long kamap orait," "Ol lain i save no laikim mi na givim baksait long mi," o "Mi lukim Jisas olsem sans bilong mi long kisim hiling na go bek long komyuniti bilong mi." Nau askim ol lain i wokabaut wantaim Jisas long hau ol i pilim. Yu ken harim ol samting olsem, "Mipela i tupela tingting liklik long wanpela man we i gat dispela sik we i save spred long kam klostu long mipela." Kontinu wantaim drama.</w:t>
      </w:r>
    </w:p>
    <w:p>
      <w:pPr/>
      <w:r>
        <w:rPr>
          <w:lang w:val="png_PG" w:bidi="png_PG"/>
        </w:rPr>
      </w:r>
      <w:r>
        <w:rPr>
          <w:lang w:val="png_PG" w:bidi="png_PG"/>
        </w:rPr>
        <w:t>Ektim aut Jisas i bel sore. Em i putim han i go autsait na i tasim dispela man.</w:t>
      </w:r>
    </w:p>
    <w:p>
      <w:pPr/>
      <w:r>
        <w:rPr>
          <w:lang w:val="png_PG" w:bidi="png_PG"/>
        </w:rPr>
      </w:r>
      <w:r>
        <w:rPr>
          <w:lang w:val="png_PG" w:bidi="png_PG"/>
        </w:rPr>
        <w:t>Stopim dispela drama long sotpela taim. Askim dispela man husat i wok long ekt olsem Jisas long hau em i wok long pilim. Yu ken harim ol samting olsem, "Bel sori," "Laikim," o "Mi laik oraitim dispela man, o "Bikpela belhat na kros olsem i gat planti sik long dispela graun." Askim ol manmeri husat i wok long ekt olsem ol lain i wokabaut wantaim Jisas long hau ol i wok long pilim. Yu ken harim ol samting olsem, "Kirap nogut olsem Jisas i tasim dispela man wantaim dispela sik." Askim man husat i ekt olsem dispela man long hau em i wok long pilim. Yu ken harim ol samting olsem, "Ating dispela em i namba wan taim bihain long longpela taim we wanpela man i tasim mi," o "Mi pilim laikim na bel sori bilong Jisas," o "Pilim gut-Jisas i no givim baksait long mi." Kontinu wantaim drama.</w:t>
      </w:r>
    </w:p>
    <w:p>
      <w:pPr/>
      <w:r>
        <w:rPr>
          <w:lang w:val="png_PG" w:bidi="png_PG"/>
        </w:rPr>
      </w:r>
      <w:r>
        <w:rPr>
          <w:lang w:val="png_PG" w:bidi="png_PG"/>
        </w:rPr>
        <w:t>Dispela leprosi i lus wantu tasol, na Jisas i tokim dispela man, "No ken tokim wanpela man o meri long dispela samting. Go long pris, larim em i glasim yu, na bringim ofa we lo i tok long en i go wantaim yu. Dispela em bai pablik testimoni olsem yu kamap orait." Tasol dispela man i go na i tokim ol manmeri, na i tokim olgeta lain long wanem samting i bin kamap.</w:t>
      </w:r>
    </w:p>
    <w:p>
      <w:pPr/>
      <w:r>
        <w:rPr>
          <w:lang w:val="png_PG" w:bidi="png_PG"/>
        </w:rPr>
      </w:r>
      <w:r>
        <w:rPr>
          <w:lang w:val="png_PG" w:bidi="png_PG"/>
        </w:rPr>
        <w:t>Stopim dispela drama long sotpela taim. Askim man i ekt olsem dispela man husat i bin kamap orait, "Bilong wanem yu go na tokim olgeta manmeri long wanem samting i bin kamap?" Yu ken harim ol samting olsem, "Mi amamas tru na mi laikim olgeta lain long save long Jisas," o "Mi laikim olgeta manmeri long save olsem mi kamap orait na mi kamap klin." Kontinu wantaim drama.</w:t>
      </w:r>
    </w:p>
    <w:p>
      <w:pPr/>
      <w:r>
        <w:rPr>
          <w:lang w:val="png_PG" w:bidi="png_PG"/>
        </w:rPr>
      </w:r>
      <w:r>
        <w:rPr>
          <w:lang w:val="png_PG" w:bidi="png_PG"/>
        </w:rPr>
        <w:t>Jisas i no inap long go long wanpela hap nating. Ol bikpela lain manmeri i wok long bung raun long em. Em i mas stap long ol ples hait, maski long hap tu, ol manmeri long olgeta hap i wok long kam long em. Long pinis bilong drama, askim grup, "Bilong wanem Jisas i tokim dispela man long no ken tokim wanpela man o meri long dispela samting?"</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vesen bilong Mak 1:40–45 long Baibel trenslesen we yupela i isi long andastendim.</w:t>
      </w:r>
    </w:p>
    <w:p>
      <w:pPr/>
      <w:r>
        <w:rPr>
          <w:lang w:val="png_PG" w:bidi="png_PG"/>
        </w:rPr>
      </w:r>
      <w:r>
        <w:rPr>
          <w:lang w:val="png_PG" w:bidi="png_PG"/>
        </w:rPr>
        <w:t>Insait long dispela step, grup bai toktok long ol bikpela tok na ol wod i stap insait long dispela stori.</w:t>
      </w:r>
    </w:p>
    <w:p>
      <w:pPr/>
      <w:r>
        <w:rPr>
          <w:lang w:val="png_PG" w:bidi="png_PG"/>
        </w:rPr>
      </w:r>
      <w:r>
        <w:rPr>
          <w:lang w:val="png_PG" w:bidi="png_PG"/>
        </w:rPr>
        <w:t xml:space="preserve">Wanpela man i gat lepra o sik leprosi i kam klostu long Jisas. </w:t>
      </w:r>
      <w:r>
        <w:rPr>
          <w:b/>
          <w:lang w:val="png_PG" w:bidi="png_PG"/>
        </w:rPr>
        <w:t>Leprosi</w:t>
      </w:r>
      <w:r>
        <w:rPr>
          <w:lang w:val="png_PG" w:bidi="png_PG"/>
        </w:rPr>
        <w:t xml:space="preserve"> insait long Baibel em i ken toktok long planti kainkain sik bilong skin. Ol dispela sik i save mekim wanpela man o meri "i no klin," o i no inap long stap insait long komyuniti. Ol lain i gat leprosi i ken lotu insait long sinagog tasol ol bai stap baksait long wanpela samting we i banisim ol, na husat man o meri i tasim wanpela leprosi man o meri, em tu i bai kamap i no klin. Olpela Testamen lo i tok olsem ol lain i gat leprosi i nid long werim ol klos we i bruk bruk, no ken brasim gas bilong ol, na singaut "i no klin" long pablik taim ol i go long ol ples.</w:t>
      </w:r>
    </w:p>
    <w:p>
      <w:pPr/>
      <w:r>
        <w:rPr>
          <w:lang w:val="png_PG" w:bidi="png_PG"/>
        </w:rPr>
      </w:r>
      <w:r>
        <w:rPr>
          <w:lang w:val="png_PG" w:bidi="png_PG"/>
        </w:rPr>
        <w:t xml:space="preserve">Stop long hia na toktok long wanem wod o hap tok yu bai yusim long leprosi. Long moa infomesen long </w:t>
      </w:r>
      <w:r>
        <w:rPr>
          <w:lang w:val="png_PG" w:bidi="png_PG"/>
        </w:rPr>
        <w:t>leprosi</w:t>
      </w:r>
      <w:r>
        <w:rPr>
          <w:lang w:val="png_PG" w:bidi="png_PG"/>
        </w:rPr>
        <w:t xml:space="preserve"> lukim Masta Gloseri, na yusim dispela seim wod o hap tok long hia olsem yu bin yusim long ol narapela stori. Presim pos baten long stopim odio long hia.</w:t>
      </w:r>
    </w:p>
    <w:p>
      <w:pPr/>
      <w:r>
        <w:rPr>
          <w:lang w:val="png_PG" w:bidi="png_PG"/>
        </w:rPr>
      </w:r>
      <w:r>
        <w:rPr>
          <w:lang w:val="png_PG" w:bidi="png_PG"/>
        </w:rPr>
        <w:t xml:space="preserve">Askim dispela man husat i askim Jisas long mekim em i </w:t>
      </w:r>
      <w:r>
        <w:rPr>
          <w:b/>
          <w:lang w:val="png_PG" w:bidi="png_PG"/>
        </w:rPr>
        <w:t>klin</w:t>
      </w:r>
      <w:r>
        <w:rPr>
          <w:lang w:val="png_PG" w:bidi="png_PG"/>
        </w:rPr>
        <w:t>, na bihain Jisas i mekim dispela man i kamap klin. Dispela seim wod em ol i bin yusim long hia taim dispela man i askim Jisas long mekim em i klin na taim Jisas i mekim em i kamap orait. Dispela sik long bodi bilong man i mekim em i no orait long stap insait long komyuniti, na dispela em lo bilong lotu bilong ol Ju i tok na em i kamap. Dispela i min olsem taim Jisas i oraitim em long sait bilong bodi, em i larim tu dispela man long i go long pris long mekim ol kastom wok bilong lotu na kamap klin gen. Ol sampela trenslesen i putim tupela tingting wantaim na tok, "Sapos yu laik, yu mekim mi i kamap orait o oraitim mi na mekim mi i klin."</w:t>
      </w:r>
    </w:p>
    <w:p>
      <w:pPr/>
      <w:r>
        <w:rPr>
          <w:lang w:val="png_PG" w:bidi="png_PG"/>
        </w:rPr>
      </w:r>
      <w:r>
        <w:rPr>
          <w:lang w:val="png_PG" w:bidi="png_PG"/>
        </w:rPr>
        <w:t xml:space="preserve">Long kamap </w:t>
      </w:r>
      <w:r>
        <w:rPr>
          <w:b/>
          <w:lang w:val="png_PG" w:bidi="png_PG"/>
        </w:rPr>
        <w:t>klin</w:t>
      </w:r>
      <w:r>
        <w:rPr>
          <w:lang w:val="png_PG" w:bidi="png_PG"/>
        </w:rPr>
        <w:t xml:space="preserve"> o </w:t>
      </w:r>
      <w:r>
        <w:rPr>
          <w:b/>
          <w:lang w:val="png_PG" w:bidi="png_PG"/>
        </w:rPr>
        <w:t>i</w:t>
      </w:r>
      <w:r>
        <w:rPr>
          <w:lang w:val="png_PG" w:bidi="png_PG"/>
        </w:rPr>
        <w:t xml:space="preserve"> no klin em i toktok long wanpela mak we i orait long mekim wok bilong God, o i gat sampela samting i mekim em i no orait long mekim wok bilong God long dispela taim. Ol i manmeri i ken kamap i no klin o klin gen taim ol eksen bilong ol i mekim o mak bilong helt bilong ol i mekim.</w:t>
      </w:r>
    </w:p>
    <w:p>
      <w:pPr/>
      <w:r>
        <w:rPr>
          <w:lang w:val="png_PG" w:bidi="png_PG"/>
        </w:rPr>
      </w:r>
      <w:r>
        <w:rPr>
          <w:lang w:val="png_PG" w:bidi="png_PG"/>
        </w:rPr>
        <w:t xml:space="preserve">Posim odia long hia na toktok long wanem wod o hap tok yupela bai yusim long klin. Sapos yu bin trensletim pinis dispela wod o hap tok insait long narapela buk bilong Baibel, yusim dispela seim wod o hap tok long hia. Long moa infomesen long pasin bilong stap </w:t>
      </w:r>
      <w:r>
        <w:rPr>
          <w:lang w:val="png_PG" w:bidi="png_PG"/>
        </w:rPr>
        <w:t>klin/i no klin</w:t>
      </w:r>
      <w:r>
        <w:rPr>
          <w:lang w:val="png_PG" w:bidi="png_PG"/>
        </w:rPr>
        <w:t xml:space="preserve"> lukim Masta Gloseri.</w:t>
      </w:r>
    </w:p>
    <w:p>
      <w:pPr/>
      <w:r>
        <w:rPr>
          <w:lang w:val="png_PG" w:bidi="png_PG"/>
        </w:rPr>
      </w:r>
      <w:r>
        <w:rPr>
          <w:lang w:val="png_PG" w:bidi="png_PG"/>
        </w:rPr>
        <w:t xml:space="preserve">Jisas i pilim </w:t>
      </w:r>
      <w:r>
        <w:rPr>
          <w:b/>
          <w:lang w:val="png_PG" w:bidi="png_PG"/>
        </w:rPr>
        <w:t>bel sori</w:t>
      </w:r>
      <w:r>
        <w:rPr>
          <w:lang w:val="png_PG" w:bidi="png_PG"/>
        </w:rPr>
        <w:t xml:space="preserve"> taim dispela leprosi man i askim long kamap orait. Planti ol trenslesen bilong dispela wod long "bel sori" i minim long mekim gutpela pasin, sore o laikim wanpela man o meri. Maski sampela bilong ol orijinel vesen bilong Skripsa i yusim dispela wod "belhat," i luk olsem dispela wod i minim sampela kain bikpela imosen. Sapos yu mas makim wanpela imosen we Jisas i pilim, wod bilong bel sori o mekim gutpela pasin em bai gutpela moa long yusim long hia. Sapos yu gat wanpela wod bilong bikpela imosen we i ken bungim bel sori na bel kros, yu ken yusim em long hia.</w:t>
      </w:r>
    </w:p>
    <w:p>
      <w:pPr/>
      <w:r>
        <w:rPr>
          <w:lang w:val="png_PG" w:bidi="png_PG"/>
        </w:rPr>
      </w:r>
      <w:r>
        <w:rPr>
          <w:lang w:val="png_PG" w:bidi="png_PG"/>
        </w:rPr>
        <w:t xml:space="preserve">Stop long hia na toktok olsem wanpela grup long wanem wod yu bai yusim long "bel sori" o "bikpela imosen." Tingim olsem </w:t>
      </w:r>
      <w:r>
        <w:rPr>
          <w:lang w:val="png_PG" w:bidi="png_PG"/>
        </w:rPr>
        <w:t>bel sori</w:t>
      </w:r>
      <w:r>
        <w:rPr>
          <w:lang w:val="png_PG" w:bidi="png_PG"/>
        </w:rPr>
        <w:t xml:space="preserve"> em i stap insait long Masta Gloseri. Presim pos baten long stopim odio long hia.</w:t>
      </w:r>
    </w:p>
    <w:p>
      <w:pPr/>
      <w:r>
        <w:rPr>
          <w:lang w:val="png_PG" w:bidi="png_PG"/>
        </w:rPr>
      </w:r>
      <w:r>
        <w:rPr>
          <w:lang w:val="png_PG" w:bidi="png_PG"/>
        </w:rPr>
        <w:t xml:space="preserve">Jisas i tokim dispela man o long soim em yet long </w:t>
      </w:r>
      <w:r>
        <w:rPr>
          <w:b/>
          <w:lang w:val="png_PG" w:bidi="png_PG"/>
        </w:rPr>
        <w:t>pris</w:t>
      </w:r>
      <w:r>
        <w:rPr>
          <w:lang w:val="png_PG" w:bidi="png_PG"/>
        </w:rPr>
        <w:t>. Ol pris insait long lotu bilong ol Ju em ol man husat i save konektim ol manmeri wantaim God taim ol i mekim ol sekrifais bilong ol manmeri i go long God, na givim tok skul long ol manmeri, na lukautim tempel bilong God. Ol pris i makim God long ol manmeri bilong em na ol i makim ol manmeri i go long God. Ol pris em ol lain tu husat i save glasim ol manmeri na mekim disisen sapos ol i inap long kamap klin gen.</w:t>
      </w:r>
    </w:p>
    <w:p>
      <w:pPr/>
      <w:r>
        <w:rPr>
          <w:lang w:val="png_PG" w:bidi="png_PG"/>
        </w:rPr>
      </w:r>
      <w:r>
        <w:rPr>
          <w:lang w:val="png_PG" w:bidi="png_PG"/>
        </w:rPr>
        <w:t xml:space="preserve">Stop long hia na toktok olsem wanpela grup long wanem wod o hap tok yupela bai yusim long pris. Sapos yu bin trensletim pinis dispela wod o hap tok insait long narapela buk bilong Baibel, yusim dispela seim wod o hap tok long hia. Long moa infomesen long </w:t>
      </w:r>
      <w:r>
        <w:rPr>
          <w:lang w:val="png_PG" w:bidi="png_PG"/>
        </w:rPr>
        <w:t>pris</w:t>
      </w:r>
      <w:r>
        <w:rPr>
          <w:lang w:val="png_PG" w:bidi="png_PG"/>
        </w:rPr>
        <w:t>, lukim Masta Gloseri. Presim pos baten long stopim odio long hia.</w:t>
      </w:r>
    </w:p>
    <w:p>
      <w:pPr/>
      <w:r>
        <w:rPr>
          <w:lang w:val="png_PG" w:bidi="png_PG"/>
        </w:rPr>
      </w:r>
      <w:r>
        <w:rPr>
          <w:lang w:val="png_PG" w:bidi="png_PG"/>
        </w:rPr>
        <w:t xml:space="preserve">Taim wanpela leprosi man o meri i kamap orait, ol i mas bihainim ol tok stia insait long lo bilong lotu bilong ol Ju. Dispela tok stia i tok long givim wanpela </w:t>
      </w:r>
      <w:r>
        <w:rPr>
          <w:b/>
          <w:lang w:val="png_PG" w:bidi="png_PG"/>
        </w:rPr>
        <w:t>ofa</w:t>
      </w:r>
      <w:r>
        <w:rPr>
          <w:lang w:val="png_PG" w:bidi="png_PG"/>
        </w:rPr>
        <w:t xml:space="preserve"> o wanpela </w:t>
      </w:r>
      <w:r>
        <w:rPr>
          <w:b/>
          <w:lang w:val="png_PG" w:bidi="png_PG"/>
        </w:rPr>
        <w:t>sekrifais</w:t>
      </w:r>
      <w:r>
        <w:rPr>
          <w:lang w:val="png_PG" w:bidi="png_PG"/>
        </w:rPr>
        <w:t>. Wanpela ofa o sekrifais em i wanpela samting we man o meri i ofaim i go long God. Em i ken wanpela blut sekrifais we i min olsem kilim na kukim wanpela animal, o wanpela sekrifais we i no gat blut long en (kain olsem wanpela insens o grein bilong givim olsem wanpela ofa). Animal sekrifais em i wanpela pasin we planti lain i save mekim insait long Olpela Testamen. Dispela man o meri i laik lotu em bai kilim na kukim wanpela animal olsem wanpela presen i go long God long soim olsem em i givim em yet i go long God, na pasin bilong kilim animal bai karamapim, o fogivim, ol sin bilong em o mekim wanpela man o meri i kamap klin gen.</w:t>
      </w:r>
    </w:p>
    <w:p>
      <w:pPr/>
      <w:r>
        <w:rPr>
          <w:lang w:val="png_PG" w:bidi="png_PG"/>
        </w:rPr>
      </w:r>
      <w:r>
        <w:rPr>
          <w:lang w:val="png_PG" w:bidi="png_PG"/>
        </w:rPr>
        <w:t xml:space="preserve">Stop long hia na toktok wantaim grup bilong yu long wanem wod yupela bai yusim long sekrifais. Long kisim moa tok save long </w:t>
      </w:r>
      <w:r>
        <w:rPr>
          <w:lang w:val="png_PG" w:bidi="png_PG"/>
        </w:rPr>
        <w:t>sekrifais</w:t>
      </w:r>
      <w:r>
        <w:rPr>
          <w:lang w:val="png_PG" w:bidi="png_PG"/>
        </w:rPr>
        <w:t>, lukim Masta Gloseri. Presim pos baten long stopim odio long hia.</w:t>
      </w:r>
    </w:p>
    <w:p>
      <w:pPr/>
      <w:r>
        <w:rPr>
          <w:lang w:val="png_PG" w:bidi="png_PG"/>
        </w:rPr>
      </w:r>
      <w:r>
        <w:rPr>
          <w:lang w:val="png_PG" w:bidi="png_PG"/>
        </w:rPr>
        <w:t xml:space="preserve">Ol buk long Olpela Testamen i tokaut long ol lo we God i givim long Moses long ol manmeri bilong Israel na dispela em ol </w:t>
      </w:r>
      <w:r>
        <w:rPr>
          <w:lang w:val="png_PG" w:bidi="png_PG"/>
        </w:rPr>
        <w:t>lo bilong Moses</w:t>
      </w:r>
      <w:r>
        <w:rPr>
          <w:lang w:val="png_PG" w:bidi="png_PG"/>
        </w:rPr>
        <w:t>. Ol displea lo i toktok long pasin bilong stap klin na i kam long buk bilong Wok Pris.</w:t>
      </w:r>
      <w:r>
        <w:rPr>
          <w:lang w:val="png_PG" w:bidi="png_PG"/>
        </w:rPr>
      </w:r>
    </w:p>
    <w:p>
      <w:pPr>
        <w:pStyle w:val="Heading3"/>
      </w:pPr>
      <w:r>
        <w:rPr>
          <w:lang w:val="png_PG" w:bidi="png_PG"/>
        </w:rPr>
        <w:t>Step 6</w:t>
      </w:r>
    </w:p>
    <w:p>
      <w:pPr/>
      <w:r>
        <w:rPr>
          <w:lang w:val="png_PG" w:bidi="png_PG"/>
        </w:rPr>
      </w:r>
      <w:r>
        <w:rPr>
          <w:lang w:val="png_PG" w:bidi="png_PG"/>
        </w:rPr>
        <w:t>Harim wanpela odio vesen bilong stori long trenslesen we i isi tru long yupela long andastendim.</w:t>
      </w:r>
    </w:p>
    <w:p>
      <w:pPr/>
      <w:r>
        <w:rPr>
          <w:lang w:val="png_PG" w:bidi="png_PG"/>
        </w:rPr>
      </w:r>
      <w:r>
        <w:rPr>
          <w:lang w:val="png_PG" w:bidi="png_PG"/>
        </w:rPr>
        <w:t>Insait long dispela sesen, autim gen dispela stori olsem wanpela grup, long tok ples bilong yupela yet.</w:t>
      </w:r>
    </w:p>
    <w:p>
      <w:pPr/>
      <w:r>
        <w:rPr>
          <w:lang w:val="png_PG" w:bidi="png_PG"/>
        </w:rPr>
      </w:r>
      <w:r>
        <w:rPr>
          <w:lang w:val="png_PG" w:bidi="png_PG"/>
        </w:rPr>
        <w:t>Pastaim, olgeta long grup i mas prektis long autim dispela stori long tok ples bilong yupela yet. Tingim long yusim ol samting yupela bin pasim tok long en long ol step i go pinis, olsem wanem oda ol samting i kamap insait long stori, ol wod, ol hap tok, ol samting we ol manmeri insait long stori i pilim, na ol narapela samting tu we yupela i bin toktok pinis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stori gen long ol olgeta samting i kamap insait long dispela hap bilong Baibel. Ol grup memba i ken stretim o korektim wanpela narapela insait long dispela step. Presim pos baten long stopim odio long hia.</w:t>
      </w:r>
    </w:p>
    <w:p>
      <w:pPr/>
      <w:r>
        <w:rPr>
          <w:lang w:val="png_PG" w:bidi="png_PG"/>
        </w:rPr>
      </w:r>
      <w:r>
        <w:rPr>
          <w:lang w:val="png_PG" w:bidi="png_PG"/>
        </w:rPr>
        <w:t>Bihain, wanwan memba bilong grup i mas stori long olgeta samting i kamap insait long dispela hap bilong Baibel long wanpela laspela taim na no gat lain i mas distebim ol. Wanpela grup memba i ken yusim ol kainkain samting, ol eksen, o piksa o stori bod long helpim ol long tingim dispela stori. Presim pos baten long stopim odio long hia.</w:t>
      </w:r>
    </w:p>
    <w:p>
      <w:pPr/>
      <w:r>
        <w:rPr>
          <w:lang w:val="png_PG" w:bidi="png_PG"/>
        </w:rPr>
      </w:r>
      <w:r>
        <w:rPr>
          <w:lang w:val="png_PG" w:bidi="png_PG"/>
        </w:rPr>
        <w:t>Bihain, grup i ken mekim disisen long stori bilong husat em ol i laikim tru. Yupela i ken mekim disisen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2:1–12</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43">
        <w:r>
          <w:rPr>
            <w:lang w:val="png_PG" w:bidi="png_PG"/>
          </w:rPr>
          <w:rPr>
            <w:color w:val="0000EE"/>
            <w:u w:val="single"/>
          </w:rPr>
          <w:t>Harim na putim long tingting na bel</w:t>
        </w:r>
      </w:hyperlink>
      <w:r>
        <w:rPr>
          <w:lang w:val="png_PG" w:bidi="png_PG"/>
        </w:rPr>
        <w:t xml:space="preserve"> (812 KB)</w:t>
      </w:r>
      <w:r>
        <w:rPr>
          <w:lang w:val="png_PG" w:bidi="png_PG"/>
        </w:rPr>
      </w:r>
    </w:p>
    <w:p>
      <w:pPr>
        <w:pStyle w:val="ListBullet"/>
        <w:spacing w:line="240" w:lineRule="auto"/>
        <w:ind w:left="720"/>
      </w:pPr>
      <w:r>
        <w:rPr>
          <w:lang w:val="png_PG" w:bidi="png_PG"/>
        </w:rPr>
      </w:r>
      <w:hyperlink r:id="rId44">
        <w:r>
          <w:rPr>
            <w:lang w:val="png_PG" w:bidi="png_PG"/>
          </w:rPr>
          <w:rPr>
            <w:color w:val="0000EE"/>
            <w:u w:val="single"/>
          </w:rPr>
          <w:t>Save long taim na ples we stori i kamap long en</w:t>
        </w:r>
      </w:hyperlink>
      <w:r>
        <w:rPr>
          <w:lang w:val="png_PG" w:bidi="png_PG"/>
        </w:rPr>
        <w:t xml:space="preserve"> (6.5 MB)</w:t>
      </w:r>
      <w:r>
        <w:rPr>
          <w:lang w:val="png_PG" w:bidi="png_PG"/>
        </w:rPr>
      </w:r>
    </w:p>
    <w:p>
      <w:pPr>
        <w:pStyle w:val="ListBullet"/>
        <w:spacing w:line="240" w:lineRule="auto"/>
        <w:ind w:left="720"/>
      </w:pPr>
      <w:r>
        <w:rPr>
          <w:lang w:val="png_PG" w:bidi="png_PG"/>
        </w:rPr>
      </w:r>
      <w:hyperlink r:id="rId45">
        <w:r>
          <w:rPr>
            <w:lang w:val="png_PG" w:bidi="png_PG"/>
          </w:rPr>
          <w:rPr>
            <w:color w:val="0000EE"/>
            <w:u w:val="single"/>
          </w:rPr>
          <w:t>Save gut long wanwan Hap bilong Stori</w:t>
        </w:r>
      </w:hyperlink>
      <w:r>
        <w:rPr>
          <w:lang w:val="png_PG" w:bidi="png_PG"/>
        </w:rPr>
        <w:t xml:space="preserve"> (3.5 MB)</w:t>
      </w:r>
      <w:r>
        <w:rPr>
          <w:lang w:val="png_PG" w:bidi="png_PG"/>
        </w:rPr>
      </w:r>
    </w:p>
    <w:p>
      <w:pPr>
        <w:pStyle w:val="ListBullet"/>
        <w:spacing w:line="240" w:lineRule="auto"/>
        <w:ind w:left="720"/>
      </w:pPr>
      <w:r>
        <w:rPr>
          <w:lang w:val="png_PG" w:bidi="png_PG"/>
        </w:rPr>
      </w:r>
      <w:hyperlink r:id="rId46">
        <w:r>
          <w:rPr>
            <w:lang w:val="png_PG" w:bidi="png_PG"/>
          </w:rPr>
          <w:rPr>
            <w:color w:val="0000EE"/>
            <w:u w:val="single"/>
          </w:rPr>
          <w:t>Putim yu yet insait long stori</w:t>
        </w:r>
      </w:hyperlink>
      <w:r>
        <w:rPr>
          <w:lang w:val="png_PG" w:bidi="png_PG"/>
        </w:rPr>
        <w:t xml:space="preserve"> (4.9 MB)</w:t>
      </w:r>
      <w:r>
        <w:rPr>
          <w:lang w:val="png_PG" w:bidi="png_PG"/>
        </w:rPr>
      </w:r>
    </w:p>
    <w:p>
      <w:pPr>
        <w:pStyle w:val="ListBullet"/>
        <w:spacing w:line="240" w:lineRule="auto"/>
        <w:ind w:left="720"/>
      </w:pPr>
      <w:r>
        <w:rPr>
          <w:lang w:val="png_PG" w:bidi="png_PG"/>
        </w:rPr>
      </w:r>
      <w:hyperlink r:id="rId47">
        <w:r>
          <w:rPr>
            <w:lang w:val="png_PG" w:bidi="png_PG"/>
          </w:rPr>
          <w:rPr>
            <w:color w:val="0000EE"/>
            <w:u w:val="single"/>
          </w:rPr>
          <w:t>Save gut long ol samting we i no klia</w:t>
        </w:r>
      </w:hyperlink>
      <w:r>
        <w:rPr>
          <w:lang w:val="png_PG" w:bidi="png_PG"/>
        </w:rPr>
        <w:t xml:space="preserve"> (5.7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2:1–12</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2:1–12 na putim dispela Baibel ves i go insait long tingting na bel bilong yupela.</w:t>
      </w:r>
    </w:p>
    <w:p>
      <w:pPr/>
      <w:r>
        <w:rPr>
          <w:lang w:val="png_PG" w:bidi="png_PG"/>
        </w:rPr>
      </w:r>
      <w:r>
        <w:rPr>
          <w:lang w:val="png_PG" w:bidi="png_PG"/>
        </w:rPr>
        <w:t>Harim wanpela odio vesen bilong Mak 2:1–12 tripela taim. Harim tripela kain trenslesen, sapos yu ken. Orait bihain, wok olsem wanpela grup na toktok long ol dispela kwesten:</w:t>
      </w:r>
    </w:p>
    <w:p>
      <w:pPr>
        <w:pStyle w:val="ListBullet"/>
        <w:spacing w:line="240" w:lineRule="auto"/>
        <w:ind w:left="720"/>
      </w:pPr>
      <w:r>
        <w:rPr>
          <w:lang w:val="png_PG" w:bidi="png_PG"/>
        </w:rPr>
      </w:r>
      <w:r>
        <w:rPr>
          <w:lang w:val="png_PG" w:bidi="png_PG"/>
        </w:rPr>
        <w:t>Yu laikim wanem samting insait long dispela Baibel ves?</w:t>
      </w:r>
    </w:p>
    <w:p>
      <w:pPr>
        <w:pStyle w:val="ListBullet"/>
        <w:spacing w:line="240" w:lineRule="auto"/>
        <w:ind w:left="720"/>
      </w:pPr>
      <w:r>
        <w:rPr>
          <w:lang w:val="png_PG" w:bidi="png_PG"/>
        </w:rPr>
      </w:r>
      <w:r>
        <w:rPr>
          <w:lang w:val="png_PG" w:bidi="png_PG"/>
        </w:rPr>
        <w:t>Yu no laikim o yu no klia gut long wanem samting insait long dispela Baibel ves?</w:t>
      </w:r>
    </w:p>
    <w:p>
      <w:pPr>
        <w:pStyle w:val="ListBullet"/>
        <w:spacing w:line="240" w:lineRule="auto"/>
        <w:ind w:left="720"/>
      </w:pPr>
      <w:r>
        <w:rPr>
          <w:lang w:val="png_PG" w:bidi="png_PG"/>
        </w:rPr>
      </w:r>
      <w:r>
        <w:rPr>
          <w:lang w:val="png_PG" w:bidi="png_PG"/>
        </w:rPr>
        <w:t>Dispela baibel ves i tokim yumi wanem samting long God o Jisas?</w:t>
      </w:r>
    </w:p>
    <w:p>
      <w:pPr>
        <w:pStyle w:val="ListBullet"/>
        <w:spacing w:line="240" w:lineRule="auto"/>
        <w:ind w:left="720"/>
      </w:pPr>
      <w:r>
        <w:rPr>
          <w:lang w:val="png_PG" w:bidi="png_PG"/>
        </w:rPr>
      </w:r>
      <w:r>
        <w:rPr>
          <w:lang w:val="png_PG" w:bidi="png_PG"/>
        </w:rPr>
        <w:t xml:space="preserve">Dispela Baibel ves i tokim yumi wanem samting long ol manmeri? </w:t>
      </w:r>
    </w:p>
    <w:p>
      <w:pPr>
        <w:pStyle w:val="ListBullet"/>
        <w:spacing w:line="240" w:lineRule="auto"/>
        <w:ind w:left="720"/>
      </w:pPr>
      <w:r>
        <w:rPr>
          <w:lang w:val="png_PG" w:bidi="png_PG"/>
        </w:rPr>
      </w:r>
      <w:r>
        <w:rPr>
          <w:lang w:val="png_PG" w:bidi="png_PG"/>
        </w:rPr>
        <w:t>Dispela ol Baibel ves i ken kamapim wanem kain senis long laip bilong yumi long wanwan de?</w:t>
      </w:r>
    </w:p>
    <w:p>
      <w:pPr>
        <w:pStyle w:val="ListBullet"/>
        <w:spacing w:line="240" w:lineRule="auto"/>
        <w:ind w:left="720"/>
      </w:pPr>
      <w:r>
        <w:rPr>
          <w:lang w:val="png_PG" w:bidi="png_PG"/>
        </w:rPr>
      </w:r>
      <w:r>
        <w:rPr>
          <w:lang w:val="png_PG" w:bidi="png_PG"/>
        </w:rPr>
        <w:t>Husat lain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rekoding bilong Mak 2:1–12 long trenslesen we i isi tru long save.</w:t>
      </w:r>
    </w:p>
    <w:p>
      <w:pPr/>
      <w:r>
        <w:rPr>
          <w:lang w:val="png_PG" w:bidi="png_PG"/>
        </w:rPr>
      </w:r>
      <w:r>
        <w:rPr>
          <w:lang w:val="png_PG" w:bidi="png_PG"/>
        </w:rPr>
        <w:t>Dispela stori i statim wanpela seksen insait long buk bilong Mak we i toktok long ol kros na tok pait insait long Galili namel long Jisas na ol lida bilong lotu. Ol dispela stori i kirapim ol hevi we bihain i mekim na ol i holim Jisas na kilim em i dai. Nambawan as tingting bilong dispela stori em i olsem Jisas i gat atoriti long lusim ol sin long graun bikos em i Pikinini bilong Man, o em i dispela man we God i givim olgeta pawa na atoriti long en.</w:t>
      </w:r>
    </w:p>
    <w:p>
      <w:pPr/>
      <w:r>
        <w:rPr>
          <w:lang w:val="png_PG" w:bidi="png_PG"/>
        </w:rPr>
      </w:r>
      <w:r>
        <w:rPr>
          <w:lang w:val="png_PG" w:bidi="png_PG"/>
        </w:rPr>
        <w:t>Jisas i bin nid long go aut gen long ples i no gat man bihain long wanpela man i gat sik lepra i tokim olgeta lain olsem Jisas i oraitim em. Bihain long sampela taim, Jisas i go bek gen long taun bilong Kaperneam na ol manmeri i harim olsem em i kam bek. Ating em i bin stap long haus bilong Pita na Andru, tasol yumi no save tru long wanem hap em i bin stap.</w:t>
      </w:r>
    </w:p>
    <w:p>
      <w:pPr/>
      <w:r>
        <w:rPr>
          <w:lang w:val="png_PG" w:bidi="png_PG"/>
        </w:rPr>
      </w:r>
      <w:r>
        <w:rPr>
          <w:lang w:val="png_PG" w:bidi="png_PG"/>
        </w:rPr>
        <w:t>Stop long hia na soim tim long wanpela mep bilong Wara Galili we i gat Kaperneam long em. Posim dispela toktok long hia.</w:t>
      </w:r>
    </w:p>
    <w:p>
      <w:pPr/>
      <w:r>
        <w:rPr>
          <w:lang w:val="png_PG" w:bidi="png_PG"/>
        </w:rPr>
      </w:r>
      <w:r>
        <w:rPr>
          <w:lang w:val="png_PG" w:bidi="png_PG"/>
        </w:rPr>
        <w:t>Taim ol manmeri i harim olsem Jisas i stap long Kapernaum, ol i kam long haus we em i wok long stap long en. Planti manmeri tru i kam long hap we em i stap na i no gat rum insait long haus o autsait long dua. Jisas i wok long autim "Tok" long ol manmeri insait long haus. Dispela Tok em i tok save bilong God olsem Kingdom bilong God i bai stat klostu taim. Ol manmeri i mas tok sori na tanim bel, o givim baksait long ol sin, na bilip long God. Sampela lain i bin gat wanpela pren husat i no inap long wokabaut. Ol i laik bringim dispela man i kam long Jisas, tasol ol i no inap long go insait long haus. Dispela haus i pulap tru olsem na ol foapela pren bilong dispela paralais man i mas karim em long mat i go antap long ruf. Ol haus long hap i gat flet ruf wantaim leda long autsait bilong haus we i go antap long ruf. Ol manmeri i save silip long ruf long taim we ples i hot long nait. Dispela ruf em ol i save mekim wantaim ol han diwai na karamapim long graun malumalum. Ating em bai isi long rausim ruf bilong haus long daunim mat bilong dispela man i go insait long haus, na ating ol i yusim ol rop long putim em i go daun. Mak i tok olsem ol i dikim ruf, dispela i tokim yumi olsem ruf ating ol i mekim long mad wantaim ol han bilong diwai. Ol manmeri i dikim hol na putim ol samting we ol rausim i go long sait na ol dispela samting bai i no inap pundaun antap long wanpela man o meri.</w:t>
      </w:r>
    </w:p>
    <w:p>
      <w:pPr/>
      <w:r>
        <w:rPr>
          <w:lang w:val="png_PG" w:bidi="png_PG"/>
        </w:rPr>
      </w:r>
      <w:r>
        <w:rPr>
          <w:lang w:val="png_PG" w:bidi="png_PG"/>
        </w:rPr>
        <w:t>Stop long hia na soim tim bilong yu piksa bilong wanpela kain haus ol i save wokim long rijen Galili long dispela taim. Soim tim bilong yu wanpela piksa bilong mat bilong slip. Toktok wantaim tim bilong yu, long wanem we ol manmeri i save wokim ol haus long ples bilong yu? Wanem em wanpela narakain we long go insait long haus we yu save stap long en? Posim dispela toktok long hia.</w:t>
      </w:r>
    </w:p>
    <w:p>
      <w:pPr/>
      <w:r>
        <w:rPr>
          <w:lang w:val="png_PG" w:bidi="png_PG"/>
        </w:rPr>
      </w:r>
      <w:r>
        <w:rPr>
          <w:lang w:val="png_PG" w:bidi="png_PG"/>
        </w:rPr>
        <w:t>Jisas i lukim bilip bilong dispela man na bilip bilong ol pren bilong em tu, ol i bilip olsem Jisas i ken oraitim dispela man. Jisas i kolim dispela man "pikinini bilong mi" o "pikinini man bilong mi" olsem wanpela hap tok bilong soim pasin laikim. Dispela i no toktok long krismas bilong dispela man. Wantu, Jisas i kirap na tok olsem ol sin bilong dispela man i lus. Ating yumi ken askim yumi yet bilong wanem Jisas i toktok long ol sin, o pasin bilong sakim tok bilong God, taim dispela man i kam long kisim orait long bodi. Tasol, long taim bilong Jisas ol manmeri i bilip olsem planti taim sik i kamap long sin o sik i kamap bikos ol manmeri i no gat bilip long God. Ol manmeri i bilip olsem sapos God i lusim sin bilong wanpela man o meri, em bai oraitim dispela man o meri long soim olsem em i lusim sin bilong em. Maski Jisas i no tok olsem em i lusim wanpela kain sin bilong dispela man, em i tru olsem sik na dai i save kamap long olgeta manmeri bikos yumi gat pasin bilong sin. Bikos long dispela, nambawan bikpela samting Jisas i ken mekim em fogivim sin bilong wanpela man o meri. Jisas i no tok aut stret husat i save lusim ol sin. Dispela em i no narakain samting\—planti ol Ju long dispela taim i save toktok long wanpela rot we ol bai i no nid long yusim nem bilong God. Olgeta manmeri i bin save olsem em God husat i save fogivim ol sin.</w:t>
      </w:r>
    </w:p>
    <w:p>
      <w:pPr/>
      <w:r>
        <w:rPr>
          <w:lang w:val="png_PG" w:bidi="png_PG"/>
        </w:rPr>
      </w:r>
      <w:r>
        <w:rPr>
          <w:lang w:val="png_PG" w:bidi="png_PG"/>
        </w:rPr>
        <w:t>Stop na toktok long dispela hap tok "ol sin bilong yu i lus pinis" wantaim grup bilong yu. Long tok ples bilong yu, yu bai nid long tok husat i save fogivim sin, o nogat? Sapos yu nid long tok husat i fogivim sin, yu ken tok, "Jisas i tok, "Pikinini, God i fogivim ol sin bilong yu." Posim dispela toktok long hia.</w:t>
      </w:r>
    </w:p>
    <w:p>
      <w:pPr/>
      <w:r>
        <w:rPr>
          <w:lang w:val="png_PG" w:bidi="png_PG"/>
        </w:rPr>
      </w:r>
      <w:r>
        <w:rPr>
          <w:lang w:val="png_PG" w:bidi="png_PG"/>
        </w:rPr>
        <w:t>Tasol i bin gat wanpela hevi i stap. Ol tisa bilong lo bilong ol Juda o Ju i bin skelim mining bilong lo bilong God, olsem na ol i save olsem God tasol i ken lusim ol sin, olsem ol skripsa bilong ol Juda i bin tok. Ol profet, o ol man i save karim tok bilong God, inap tok olsem God i bin fogivim ol sin, wankain olsem taim profet Natan i tokim King Devit olsem God i bin fogivim ol sin bilong em. Dispela ol tisa i wok long tingting long dispela\—ol i wok long 'tingting insait long hat bilong ol' bikos ol Judalain o Ju i bilip olsem tingting i save kamap insait long hat. Ol tisa bilong lo i bel nogut tru, long wanem i luk olsem Jisas yet i fogivim ol sin bilong dispela man. Ol i bilip olsem Jisas i tok bilas, o i tok nogut long God. Long dispela taim na i go, ol lida bilong lotu i stat long sutim tok long Jisas olsem Jisas i wok long tok bilas long God. Dispela em i wanpela bilong ol as na bihain ol i pulim tingting bilong gavman long kilim em i dai.</w:t>
      </w:r>
    </w:p>
    <w:p>
      <w:pPr/>
      <w:r>
        <w:rPr>
          <w:lang w:val="png_PG" w:bidi="png_PG"/>
        </w:rPr>
      </w:r>
      <w:r>
        <w:rPr>
          <w:lang w:val="png_PG" w:bidi="png_PG"/>
        </w:rPr>
        <w:t>Tasol Jisas i save pinis long insait long spirit bilong em, o em i luksave long wanem tingting ol tisa bilong lo i wok long tingim. Jisas i save yusim kwesten bilong tokaut stret long ol manmeri husat i save tok pait long em na tok olsem em i rong. Na Jisas i askim, "Bilong wanem yupela i gat ol dispela tingting?" Wanem em i isi tru: long tokim dispela paralais man, 'Ol sin bilong yu i lus pinis,' o long tok 'Kirap, kisim mat bilong yu na wokabaut'? Tasol yupela i mas klia long dispela—Pikinini bilong Man i gat namba long graun long lusim ol sin." Jisas i no bin ting olsem ol tisa bilong lo bai bekim askim bilong em. Jisas i laik soim olsem pasin bilong lusim rong em i bikpela samting moa na i hat moa winim pasin bilong mekim sik i kamap orait.</w:t>
      </w:r>
    </w:p>
    <w:p>
      <w:pPr/>
      <w:r>
        <w:rPr>
          <w:lang w:val="png_PG" w:bidi="png_PG"/>
        </w:rPr>
      </w:r>
      <w:r>
        <w:rPr>
          <w:lang w:val="png_PG" w:bidi="png_PG"/>
        </w:rPr>
        <w:t>Stop na tok stori wantaim tim bilong yu. Long tok ples bilong yupela, yupela i save tokaut stret o tokaut olsem ol lain i rong long pes bilong ol manmeri long wanem kain we? Posim dispela toktok long hia.</w:t>
      </w:r>
    </w:p>
    <w:p>
      <w:pPr/>
      <w:r>
        <w:rPr>
          <w:lang w:val="png_PG" w:bidi="png_PG"/>
        </w:rPr>
      </w:r>
      <w:r>
        <w:rPr>
          <w:lang w:val="png_PG" w:bidi="png_PG"/>
        </w:rPr>
        <w:t>I lukim olsem Jisas i kolim em yet "Pikinini bilong Man." "Pikinini bilong Man" em dispela man we God i givim olgeta namba na pawa long em, olsem i stap long ol buk bilong profet Daniel**. ** Em bai minim olsem Jisas i wok long tok em i gat pawa i kam long God bilong lusim ol sin. Olsem na, dispela nem Pikinini bilong Man i toktok long pasin bilong Jisas olsem man na wantaim tu long dispela spesel pasin bilong long i stap God tru na man tru. Mak i save toktok long olgeta taim Jisas i kolim em yet olsem Pikinini bilong Man bilong toktok long samting i mas kamap long em, em long karim pen na dai olsem wanpela man. Tasol long wankaim taim, Pikinini bilong Man em i moa long man nating, na em bai i kirap bek long dai.</w:t>
      </w:r>
    </w:p>
    <w:p>
      <w:pPr/>
      <w:r>
        <w:rPr>
          <w:lang w:val="png_PG" w:bidi="png_PG"/>
        </w:rPr>
      </w:r>
      <w:r>
        <w:rPr>
          <w:lang w:val="png_PG" w:bidi="png_PG"/>
        </w:rPr>
        <w:t>Dispela hap bilong stori em i hat long save long en. Ating taim Jisas i kolim em yet Pikinini bilong Man, em i taim man i raitim buk bilong Mak i wok long tokim ol Kristen olsem ol i mas olsem luksave olsem Jisas i gat namba o atoriti bilong fogivim sin. Ating Mak i tok olsem long ol manmeri i ritim buk bilong em, "Save long dispela—Pikinini bilong Man i gat namba long lusim ol sin." Dispela em i ken wanpela rot bilong yu long trensletim dispela hatpela sentens. Em i no klia olsem Jisas stret i tokaut klia long dispela taim olsem em i Pikinini bilong Man wantaim namba bilong fogivim ol sin o sapos dispela em Mak i givim sampela moa tok long ol manmeri i ritim tok bilong em olsem Jisas em i Pikinini bilong Man. Tasol ol manmeri insait long haus i lukim stret olsem Jisas i bin gat namba taim em i oraitim dispela man.</w:t>
      </w:r>
    </w:p>
    <w:p>
      <w:pPr/>
      <w:r>
        <w:rPr>
          <w:lang w:val="png_PG" w:bidi="png_PG"/>
        </w:rPr>
      </w:r>
      <w:r>
        <w:rPr>
          <w:lang w:val="png_PG" w:bidi="png_PG"/>
        </w:rPr>
        <w:t>Mak i toktok gen long wanpela man husat i kamap orait wantu tasol na pasin ol manmeri i mekim bihain long dispela—olsem em i save mekim insait long ol dispela stori bilong ol mirakel. Ol manmeri i kirap nogut, em i minim olsem ol manmeri i amamas na i kirap nogut olsem dispela man i kamap orait. Ol i givim glori long God o litimapim nem bilong em.</w:t>
      </w:r>
      <w:r>
        <w:rPr>
          <w:lang w:val="png_PG" w:bidi="png_PG"/>
        </w:rPr>
      </w:r>
    </w:p>
    <w:p>
      <w:pPr>
        <w:pStyle w:val="Heading3"/>
      </w:pPr>
      <w:r>
        <w:rPr>
          <w:lang w:val="png_PG" w:bidi="png_PG"/>
        </w:rPr>
        <w:t>Painim aut dispela hap</w:t>
      </w:r>
    </w:p>
    <w:p>
      <w:pPr/>
      <w:r>
        <w:rPr>
          <w:lang w:val="png_PG" w:bidi="png_PG"/>
        </w:rPr>
      </w:r>
      <w:r>
        <w:rPr>
          <w:lang w:val="png_PG" w:bidi="png_PG"/>
        </w:rPr>
        <w:t>Harim wanpela odio bilong Mak 2:1–12 long trenslesen we i isi tru long save.</w:t>
      </w:r>
    </w:p>
    <w:p>
      <w:pPr/>
      <w:r>
        <w:rPr>
          <w:lang w:val="png_PG" w:bidi="png_PG"/>
        </w:rPr>
      </w:r>
      <w:r>
        <w:rPr>
          <w:lang w:val="png_PG" w:bidi="png_PG"/>
        </w:rPr>
        <w:t>Insait long dispela step, grup bai toktok long wanem samting i kamap insait long stori, husat ol manmeri long i stap insait long stori na wanem ol ples we dispela stori i kamap long en. Na bihain bai dispela grup i piksaim dispela stori long tingting bilong ol.</w:t>
      </w:r>
    </w:p>
    <w:p>
      <w:pPr/>
      <w:r>
        <w:rPr>
          <w:lang w:val="png_PG" w:bidi="png_PG"/>
        </w:rPr>
      </w:r>
      <w:r>
        <w:rPr>
          <w:lang w:val="png_PG" w:bidi="png_PG"/>
        </w:rPr>
        <w:t>Dispela stori i gat tripela hap.</w:t>
      </w:r>
    </w:p>
    <w:p>
      <w:pPr/>
      <w:r>
        <w:rPr>
          <w:lang w:val="png_PG" w:bidi="png_PG"/>
        </w:rPr>
      </w:r>
      <w:r>
        <w:rPr>
          <w:b/>
          <w:lang w:val="png_PG" w:bidi="png_PG"/>
        </w:rPr>
        <w:t>Long namba wan part:</w:t>
      </w:r>
      <w:r>
        <w:rPr>
          <w:lang w:val="png_PG" w:bidi="png_PG"/>
        </w:rPr>
        <w:t xml:space="preserve"> Jisas i kam bek long Capernaum. Em i autim tok insait long wanpela haus na planti man meri i kam long em. Sampela man i bringim poro bilong ol husat i no save wokabaut i kam long Jisas, tasol ol i no inap go insait long haus namel long planti lain. Olsem na foapela bilong ol i go antap lo rup bilong haus na i dikim wanpela hul long rup.</w:t>
      </w:r>
    </w:p>
    <w:p>
      <w:pPr/>
      <w:r>
        <w:rPr>
          <w:lang w:val="png_PG" w:bidi="png_PG"/>
        </w:rPr>
      </w:r>
      <w:r>
        <w:rPr>
          <w:b/>
          <w:lang w:val="png_PG" w:bidi="png_PG"/>
        </w:rPr>
        <w:t>Long namba tu hap bilong stori:</w:t>
      </w:r>
      <w:r>
        <w:rPr>
          <w:lang w:val="png_PG" w:bidi="png_PG"/>
        </w:rPr>
        <w:t xml:space="preserve"> Ol poro i putim paralais man i go daun namel long ol lain, long ai bilong Jisas. Jisas i lukim bilip bilong ol, na i tokim dispela man i no save wokabaut olsem sin bilong em i lus pinis. Ol hetman bilong lotu i tok bilas long bel bilong ol long Jisas, tasol Jisas i save pinis long tingting bilong ol. Jisas i tok, "Wai na yupela i gat askim long dispela? Em i isi moa long tok, 'Ol sin bilong yu i lus' o 'Kirap, kisim mat bilong yu, na wokabaut?' Bai mi soim yupela olsem Pikinini bilong Man i gat atoriti long graun long fogivim ol sin."</w:t>
      </w:r>
    </w:p>
    <w:p>
      <w:pPr/>
      <w:r>
        <w:rPr>
          <w:lang w:val="png_PG" w:bidi="png_PG"/>
        </w:rPr>
      </w:r>
      <w:r>
        <w:rPr>
          <w:b/>
          <w:lang w:val="png_PG" w:bidi="png_PG"/>
        </w:rPr>
        <w:t>Long namba tri hap bilong stori</w:t>
      </w:r>
      <w:r>
        <w:rPr>
          <w:lang w:val="png_PG" w:bidi="png_PG"/>
        </w:rPr>
        <w:t>: Jisas i tanim na i lukim paralais man na i tok, "Sanap, kisim mat, na go long haus." Dispela man i kalap, na i kisim mat bilong em na i wokabaut i go aut namel long ol lain i bung. Ol man meri i kirap nogut na i apim nem bilong God.</w:t>
      </w:r>
    </w:p>
    <w:p>
      <w:pPr/>
      <w:r>
        <w:rPr>
          <w:lang w:val="png_PG" w:bidi="png_PG"/>
        </w:rPr>
      </w:r>
      <w:r>
        <w:rPr>
          <w:lang w:val="png_PG" w:bidi="png_PG"/>
        </w:rPr>
        <w:t>Ol manmeri i stap long dispela stori em:</w:t>
      </w:r>
    </w:p>
    <w:p>
      <w:pPr>
        <w:pStyle w:val="ListBullet"/>
        <w:spacing w:line="240" w:lineRule="auto"/>
        <w:ind w:left="720"/>
      </w:pPr>
      <w:r>
        <w:rPr>
          <w:lang w:val="png_PG" w:bidi="png_PG"/>
        </w:rPr>
      </w:r>
      <w:r>
        <w:rPr>
          <w:lang w:val="png_PG" w:bidi="png_PG"/>
        </w:rPr>
        <w:t>Fopela man (ol pren bilong paralais man)</w:t>
      </w:r>
    </w:p>
    <w:p>
      <w:pPr>
        <w:pStyle w:val="ListBullet"/>
        <w:spacing w:line="240" w:lineRule="auto"/>
        <w:ind w:left="720"/>
      </w:pPr>
      <w:r>
        <w:rPr>
          <w:lang w:val="png_PG" w:bidi="png_PG"/>
        </w:rPr>
      </w:r>
      <w:r>
        <w:rPr>
          <w:lang w:val="png_PG" w:bidi="png_PG"/>
        </w:rPr>
        <w:t>Wanpela man we lek han i dai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Ol tisa bilong lo bilong lotu</w:t>
      </w:r>
    </w:p>
    <w:p>
      <w:pPr>
        <w:pStyle w:val="ListBullet"/>
        <w:spacing w:line="240" w:lineRule="auto"/>
        <w:ind w:left="720"/>
      </w:pPr>
      <w:r>
        <w:rPr>
          <w:lang w:val="png_PG" w:bidi="png_PG"/>
        </w:rPr>
      </w:r>
      <w:r>
        <w:rPr>
          <w:lang w:val="png_PG" w:bidi="png_PG"/>
        </w:rPr>
        <w:t>Wanpela bikpela lain manmeri tru i pulapim haus olgeta</w:t>
      </w:r>
    </w:p>
    <w:p>
      <w:pPr/>
      <w:r>
        <w:rPr>
          <w:lang w:val="png_PG" w:bidi="png_PG"/>
        </w:rPr>
      </w:r>
      <w:r>
        <w:rPr>
          <w:lang w:val="png_PG" w:bidi="png_PG"/>
        </w:rPr>
        <w:t>Olsem wanpela grup, tingting gut long ol dispela ol ples we stori i kamap long en.</w:t>
      </w:r>
    </w:p>
    <w:p>
      <w:pPr/>
      <w:r>
        <w:rPr>
          <w:lang w:val="png_PG" w:bidi="png_PG"/>
        </w:rPr>
      </w:r>
      <w:r>
        <w:rPr>
          <w:lang w:val="png_PG" w:bidi="png_PG"/>
        </w:rPr>
        <w:t>Dispela stori i kamap insait long wanpela haus long Keperneam. Ating dispela haus i mas liklik tasol i pulap tru long ol manmeri husat i wok long harim tok skul bilong Jisas.</w:t>
      </w:r>
    </w:p>
    <w:p>
      <w:pPr/>
      <w:r>
        <w:rPr>
          <w:lang w:val="png_PG" w:bidi="png_PG"/>
        </w:rPr>
      </w:r>
      <w:r>
        <w:rPr>
          <w:lang w:val="png_PG" w:bidi="png_PG"/>
        </w:rPr>
        <w:t xml:space="preserve">Insait long dispela haus, ating ol tisa bilong lo i bin sindaun long ples bilong ol bikman long sindaun. </w:t>
      </w:r>
    </w:p>
    <w:p>
      <w:pPr/>
      <w:r>
        <w:rPr>
          <w:lang w:val="png_PG" w:bidi="png_PG"/>
        </w:rPr>
      </w:r>
      <w:r>
        <w:rPr>
          <w:lang w:val="png_PG" w:bidi="png_PG"/>
        </w:rPr>
        <w:t>Ating dispela haus i bin gat ol step i go antap long wanpela fletpela rup ol i wokim wantaim graun na gras bilong wit o wantaim graun na ol liklik stik.</w:t>
      </w:r>
    </w:p>
    <w:p>
      <w:pPr/>
      <w:r>
        <w:rPr>
          <w:lang w:val="png_PG" w:bidi="png_PG"/>
        </w:rPr>
      </w:r>
      <w:r>
        <w:rPr>
          <w:lang w:val="png_PG" w:bidi="png_PG"/>
        </w:rPr>
        <w:t>Stop long hia na mek sua dispela tim i droim o soim olsem dispela haus i bin gat fletpela rup ol i wokim long graun malumalu na drai gras bilong wit o, long soim olsem ating em i bin isi long ol pren bilong dispela man long digim hol long rup.</w:t>
      </w:r>
    </w:p>
    <w:p>
      <w:pPr/>
      <w:r>
        <w:rPr>
          <w:lang w:val="png_PG" w:bidi="png_PG"/>
        </w:rPr>
      </w:r>
      <w:r>
        <w:rPr>
          <w:lang w:val="png_PG" w:bidi="png_PG"/>
        </w:rPr>
        <w:t xml:space="preserve">Ol fopela pren ating bai karim dispela paralais man long bet bilong em, we i bin moa olsem wanpela mat. Ol foapela pren i bin ating lusim em i go daun taim ol i holim foapela kona bilong dispela mat, ating ol i holim mat wantaim rop. </w:t>
      </w:r>
    </w:p>
    <w:p>
      <w:pPr/>
      <w:r>
        <w:rPr>
          <w:lang w:val="png_PG" w:bidi="png_PG"/>
        </w:rPr>
      </w:r>
      <w:r>
        <w:rPr>
          <w:lang w:val="png_PG" w:bidi="png_PG"/>
        </w:rPr>
        <w:t>Jisas i toktok long dispela man wantaim pasin bilong laikim na i kolim em "Pikinini man." Na em i tokim dispela man olsem ol sin bilong em i lus pinis. Ol tisa bilong lo i kirap nogut long wanem em i luk olsem Jisas em yet i fogivim sin bilong dispela man! Ol i tingting long ol samting tasol ol i no tokaut long ol. Ol tisa i tingting olsem, "Jisas i wok long tok bilas long God! God tasol i ken fogivim ol sin." Tasol Jisas i save long tingting bilong ol na em i askim ol long ples klia olsem, "Bilong wanem yupela i gat dispela tingting long bel bilong yupela?" Jisas i no mekim olsem bilong kisim bekim, tasol em i tokim stret ol lida bilong lotu long pes bilong ol olsem ol i rong na em i laik bai ol manmeri i tingting gut long atoriti bilong em.</w:t>
      </w:r>
    </w:p>
    <w:p>
      <w:pPr/>
      <w:r>
        <w:rPr>
          <w:lang w:val="png_PG" w:bidi="png_PG"/>
        </w:rPr>
      </w:r>
      <w:r>
        <w:rPr>
          <w:lang w:val="png_PG" w:bidi="png_PG"/>
        </w:rPr>
        <w:t>Na bihain Jisas i askim narapela askim we i no nidim ansa. Em i askim, wanem samting i isi moa—long oraitim sik bilong wanpela man o long fogivim sin bilong en? Jisas i tingim olsem em i isi moa long oraitim wanpela man. Bilong soim olsem em i gat namba long lusim ol sin, Jisas i tokim dispela man long kirap na wokabaut. Na ating Jisas i tok, "Bai mi soim olsem Pikinini bilong Man i gat namba long fogivim sin long dispela graun." Taim Jisas i tok Pikinini bilong Man, em i toktok long em yet olsem man husat God i givim olgeta pawa na atoriti long en.</w:t>
      </w:r>
    </w:p>
    <w:p>
      <w:pPr/>
      <w:r>
        <w:rPr>
          <w:lang w:val="png_PG" w:bidi="png_PG"/>
        </w:rPr>
      </w:r>
      <w:r>
        <w:rPr>
          <w:lang w:val="png_PG" w:bidi="png_PG"/>
        </w:rPr>
        <w:t>Long namba tri hap stori, Jisas i toktok moa long dispela man we bodi bilong em i paralais. Em i tok "Mi tokim yu..." dispela em i min olsem em i toktok i go stret long dispela man na em i laik dispela paralais man long harim em. Jisas i tokim dispela man long mekim tripela samting: kirap, kisim bet na go long haus. Mak i soim eksen we i kamap hariap, taim em ok, "Wantu tasol dispela man i kirap!" Na olgeta manmeri i lukim dispela samting i amamas long dispela naispela samting. Ol i givim biknem long God. Ol i tok ol i no bin lukim kain samting olsem dispela bipo.</w:t>
      </w:r>
    </w:p>
    <w:p>
      <w:pPr/>
      <w:r>
        <w:rPr>
          <w:lang w:val="png_PG" w:bidi="png_PG"/>
        </w:rPr>
      </w:r>
      <w:r>
        <w:rPr>
          <w:lang w:val="png_PG" w:bidi="png_PG"/>
        </w:rPr>
        <w:t>Nau, grup mas wokim plen, droim, o yusim ol samting long tingim dispela stori na putim ol eksen i go insait long dispela stori.</w:t>
      </w:r>
      <w:r>
        <w:rPr>
          <w:lang w:val="png_PG" w:bidi="png_PG"/>
        </w:rPr>
      </w:r>
    </w:p>
    <w:p>
      <w:pPr>
        <w:pStyle w:val="Heading3"/>
      </w:pPr>
      <w:r>
        <w:rPr>
          <w:lang w:val="png_PG" w:bidi="png_PG"/>
        </w:rPr>
        <w:t>Ektim aut dispela Tok</w:t>
      </w:r>
    </w:p>
    <w:p>
      <w:pPr/>
      <w:r>
        <w:rPr>
          <w:lang w:val="png_PG" w:bidi="png_PG"/>
        </w:rPr>
      </w:r>
      <w:r>
        <w:rPr>
          <w:lang w:val="png_PG" w:bidi="png_PG"/>
        </w:rPr>
        <w:t>Harim wanpela odio vesen bilong Mak 2:1–12 long trenslesen we i isi tru long save.</w:t>
      </w:r>
    </w:p>
    <w:p>
      <w:pPr/>
      <w:r>
        <w:rPr>
          <w:lang w:val="png_PG" w:bidi="png_PG"/>
        </w:rPr>
      </w:r>
      <w:r>
        <w:rPr>
          <w:lang w:val="png_PG" w:bidi="png_PG"/>
        </w:rPr>
        <w:t>Long dispela step, grup bai mekim drama bilong dispela stori.</w:t>
      </w:r>
    </w:p>
    <w:p>
      <w:pPr/>
      <w:r>
        <w:rPr>
          <w:lang w:val="png_PG" w:bidi="png_PG"/>
        </w:rPr>
      </w:r>
      <w:r>
        <w:rPr>
          <w:lang w:val="png_PG" w:bidi="png_PG"/>
        </w:rPr>
        <w:t>Dispela stori i gat tripela pat.</w:t>
      </w:r>
    </w:p>
    <w:p>
      <w:pPr/>
      <w:r>
        <w:rPr>
          <w:lang w:val="png_PG" w:bidi="png_PG"/>
        </w:rPr>
      </w:r>
      <w:r>
        <w:rPr>
          <w:lang w:val="png_PG" w:bidi="png_PG"/>
        </w:rPr>
        <w:t>Ol manmeri i stap long dispela stori em olsem:</w:t>
      </w:r>
    </w:p>
    <w:p>
      <w:pPr>
        <w:pStyle w:val="ListBullet"/>
        <w:spacing w:line="240" w:lineRule="auto"/>
        <w:ind w:left="720"/>
      </w:pPr>
      <w:r>
        <w:rPr>
          <w:lang w:val="png_PG" w:bidi="png_PG"/>
        </w:rPr>
      </w:r>
      <w:r>
        <w:rPr>
          <w:lang w:val="png_PG" w:bidi="png_PG"/>
        </w:rPr>
        <w:t>Foapela man (ol pren bilong paralais man)</w:t>
      </w:r>
    </w:p>
    <w:p>
      <w:pPr>
        <w:pStyle w:val="ListBullet"/>
        <w:spacing w:line="240" w:lineRule="auto"/>
        <w:ind w:left="720"/>
      </w:pPr>
      <w:r>
        <w:rPr>
          <w:lang w:val="png_PG" w:bidi="png_PG"/>
        </w:rPr>
      </w:r>
      <w:r>
        <w:rPr>
          <w:lang w:val="png_PG" w:bidi="png_PG"/>
        </w:rPr>
        <w:t>Wanpela man lek han i dai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Ol lida bilong lotu</w:t>
      </w:r>
    </w:p>
    <w:p>
      <w:pPr>
        <w:pStyle w:val="ListBullet"/>
        <w:spacing w:line="240" w:lineRule="auto"/>
        <w:ind w:left="720"/>
      </w:pPr>
      <w:r>
        <w:rPr>
          <w:lang w:val="png_PG" w:bidi="png_PG"/>
        </w:rPr>
      </w:r>
      <w:r>
        <w:rPr>
          <w:lang w:val="png_PG" w:bidi="png_PG"/>
        </w:rPr>
        <w:t>Wanpela bikpela lain manmeri tru i pulapim haus olgeta</w:t>
      </w:r>
    </w:p>
    <w:p>
      <w:pPr/>
      <w:r>
        <w:rPr>
          <w:lang w:val="png_PG" w:bidi="png_PG"/>
        </w:rPr>
      </w:r>
      <w:r>
        <w:rPr>
          <w:lang w:val="png_PG" w:bidi="png_PG"/>
        </w:rPr>
        <w:t>Olsem wanpela grup, ektim dispela stori tupela taim. Yu mas ektim dispela stori long tok ples bilong yu.</w:t>
      </w:r>
    </w:p>
    <w:p>
      <w:pPr/>
      <w:r>
        <w:rPr>
          <w:lang w:val="png_PG" w:bidi="png_PG"/>
        </w:rPr>
      </w:r>
      <w:r>
        <w:rPr>
          <w:lang w:val="png_PG" w:bidi="png_PG"/>
        </w:rPr>
        <w:t>Pastaim, ektim stori olgeta na no ken stop. Tingting gut long ol toktok we ol manmeri insait long stori i mekim, ron bilong stori, wanem as tingting bilong stori na wanem ol samting bilong ektim long soim dispela as tingting, na wanem oda ol samting i kamap insait long stori. Sekim na lukim olsem yupela i no lusim ol hatpela o impoten hap bilong stori. Helpim wanpela narapela long tingim olgeta hap bilong stori.</w:t>
      </w:r>
    </w:p>
    <w:p>
      <w:pPr/>
      <w:r>
        <w:rPr>
          <w:lang w:val="png_PG" w:bidi="png_PG"/>
        </w:rPr>
      </w:r>
      <w:r>
        <w:rPr>
          <w:lang w:val="png_PG" w:bidi="png_PG"/>
        </w:rPr>
        <w:t>Posim odio long hia na ektim dispela stori.</w:t>
      </w:r>
    </w:p>
    <w:p>
      <w:pPr/>
      <w:r>
        <w:rPr>
          <w:lang w:val="png_PG" w:bidi="png_PG"/>
        </w:rPr>
      </w:r>
      <w:r>
        <w:rPr>
          <w:lang w:val="png_PG" w:bidi="png_PG"/>
        </w:rPr>
        <w:t>Grup i mas ektim dispela stori gen long namba tu taim. Long sampela hap bilong drama, stopim drama liklik taim na askim man we i wok long ekt, "Yu pilim o ting wanem?" Dispela man bai tokaut long wanem samting em i pilim o tingting bilong em olsem tru tru em i dispela man we em i wok long ektim long en. Na dispela long dispela, kontinu long ektim drama.</w:t>
      </w:r>
    </w:p>
    <w:p>
      <w:pPr/>
      <w:r>
        <w:rPr>
          <w:lang w:val="png_PG" w:bidi="png_PG"/>
        </w:rPr>
      </w:r>
      <w:r>
        <w:rPr>
          <w:lang w:val="png_PG" w:bidi="png_PG"/>
        </w:rPr>
        <w:t>Posim dispela odio na ektim stori gen long namba tu taim.</w:t>
      </w:r>
    </w:p>
    <w:p>
      <w:pPr/>
      <w:r>
        <w:rPr>
          <w:lang w:val="png_PG" w:bidi="png_PG"/>
        </w:rPr>
      </w:r>
      <w:r>
        <w:rPr>
          <w:lang w:val="png_PG" w:bidi="png_PG"/>
        </w:rPr>
        <w:t>Dispela i wanpela eksampel bilong drama na sampela bekim yu inap givim.</w:t>
      </w:r>
    </w:p>
    <w:p>
      <w:pPr/>
      <w:r>
        <w:rPr>
          <w:lang w:val="png_PG" w:bidi="png_PG"/>
        </w:rPr>
      </w:r>
      <w:r>
        <w:rPr>
          <w:lang w:val="png_PG" w:bidi="png_PG"/>
        </w:rPr>
        <w:t>Ektim Jisas i skulim ol manmeri insait long wanpela haus we i pulap long ol manmeri. I nogat spes long narapela manmeri moa long haus. Ektim foapela man i karim paralais pren bilong ol long wanpela mat i go long Jisas. Ol i lukim bikpela lain manmeri na ol i traim long go insait long haus. Taim grup i ektim dispela stori, lukim olsem dispela foapela man i bringim paralais pren bilong ol i kam long Jisas i soim olsem ol i no inap long kamap klostu long Jisas long narapela rot, ol i mas go antap long flet ruf bilong haus, dikim hol na daunim dispela paralais man i go daun.</w:t>
      </w:r>
    </w:p>
    <w:p>
      <w:pPr/>
      <w:r>
        <w:rPr>
          <w:lang w:val="png_PG" w:bidi="png_PG"/>
        </w:rPr>
      </w:r>
      <w:r>
        <w:rPr>
          <w:lang w:val="png_PG" w:bidi="png_PG"/>
        </w:rPr>
        <w:t>Stopim dispela drama long sotpela taim. Askim ol lain i wok long ekt olsem ol dispela foapela pren, "Yupela i pilim olsem wanem?" Bai yu harim kain hap tok olsem, "Belhat," "Nid tru long mekim samting," o "Laik tru long mekim wanpela samting, maski dispela samting i hat long mekim." Kontinu long ektim drama.</w:t>
      </w:r>
    </w:p>
    <w:p>
      <w:pPr/>
      <w:r>
        <w:rPr>
          <w:lang w:val="png_PG" w:bidi="png_PG"/>
        </w:rPr>
      </w:r>
      <w:r>
        <w:rPr>
          <w:lang w:val="png_PG" w:bidi="png_PG"/>
        </w:rPr>
        <w:t>Dispela ol pren i go long ruf, dikim hol na stat daunim dispela paralais man go insait long hol. Jisas i lukim bilip bilong ol pren na i tokim man i paralais, "Ol sin bilong yu i lus pinis."</w:t>
      </w:r>
    </w:p>
    <w:p>
      <w:pPr/>
      <w:r>
        <w:rPr>
          <w:lang w:val="png_PG" w:bidi="png_PG"/>
        </w:rPr>
      </w:r>
      <w:r>
        <w:rPr>
          <w:lang w:val="png_PG" w:bidi="png_PG"/>
        </w:rPr>
        <w:t>Stopim dispela drama long sotpela taim. Askim dispela man i kamap olsem Jisas, "Yu tingting wanem na pilim wanem?" Dispela man o meri inap bekim ol samting olsem, "Ol pren bilong dispela man i gat bikpela bilip," "Mi laik bai ol lida bilong lotu i harim bekim bilong mi i go long em," o "Dispela man tu i mas i gat bilip na ol i bin daunim em i kam daun long pes bilong mi." Kontinu long ektim drama.</w:t>
      </w:r>
    </w:p>
    <w:p>
      <w:pPr/>
      <w:r>
        <w:rPr>
          <w:lang w:val="png_PG" w:bidi="png_PG"/>
        </w:rPr>
      </w:r>
      <w:r>
        <w:rPr>
          <w:lang w:val="png_PG" w:bidi="png_PG"/>
        </w:rPr>
        <w:t>Na ol lida bilong lotu i askim ol yet, "Jisas i tok wanem? Dispela em tok bilas long God! God tasol i ken fogivim ol sin." Wantu tasol, Jisas i save long tingting bilong ol, olsem na em i lukluk i go long ol na tok, "Bilong wanem yupela i gat dispela tingting long bel bilong yupela? I isi long tok long dispela man i paralais olsem, 'Ol sin bilong yu i lus pinis,' o long tok, 'Kirap, kisim mat bilong yu, na wokabaut'?</w:t>
      </w:r>
    </w:p>
    <w:p>
      <w:pPr/>
      <w:r>
        <w:rPr>
          <w:lang w:val="png_PG" w:bidi="png_PG"/>
        </w:rPr>
      </w:r>
      <w:r>
        <w:rPr>
          <w:lang w:val="png_PG" w:bidi="png_PG"/>
        </w:rPr>
        <w:t>Stopim dispela drama long sotpela taim. Askim dispela man i kamap olsem Jisas, "Yu tingting wanem na pilim wanem?" Dispela man o meri inap bekim olsem, "Mi laik mekim wanpela samting i kamap klia." Klostu nau mi laik soim olsem mi no save mekim ol tok nating, nogat, mi yet mi God." o "I no olsem mi ken tok tasol, 'Mi lusim pinis ol sin bilong yu,' tasol mi ken oraitim em tu," o "Mi hamamas tru long oraitim dispela man olgeta!" Askim dispela man husat i ekt olsem ol tisa bilong lo, "Yu wok long pilim o tingting olsem wanem?" Dispela man o meri i ken tok olsem, "Kirap nogut. Olsem wanem Jisas i bin save long tingting bilong mi?" o "Kros. Ating Jisas i tok olsem em i dispela Sevia God i bin promis long salim i kam?" o "Belhat nogut tru. Jisas em i husat na em i laik stretim yumi?" Kontinu long ektim drama.</w:t>
      </w:r>
    </w:p>
    <w:p>
      <w:pPr/>
      <w:r>
        <w:rPr>
          <w:lang w:val="png_PG" w:bidi="png_PG"/>
        </w:rPr>
      </w:r>
      <w:r>
        <w:rPr>
          <w:lang w:val="png_PG" w:bidi="png_PG"/>
        </w:rPr>
        <w:t>Jisas i tok, "Bai mi soim yupela olsem Pikinini bilong Man i gat atoriti long graun long fogivim sin." Na Jisas i tanim na tokim dispela paralais man, "Sanap apim mat na go long haus." Dispela man i sanap, kisim bet bilong em na i go long haus. Ol lain i go na ol i amamas long dispela naispela samting na givim ona long God.</w:t>
      </w:r>
    </w:p>
    <w:p>
      <w:pPr/>
      <w:r>
        <w:rPr>
          <w:lang w:val="png_PG" w:bidi="png_PG"/>
        </w:rPr>
      </w:r>
      <w:r>
        <w:rPr>
          <w:lang w:val="png_PG" w:bidi="png_PG"/>
        </w:rPr>
        <w:t>Stopim dispela drama long sotpela taim. Askim dispela man i ekt olsem biklain manmeri, "Yu wok long pilim o tingting olsem wanem?" Dispela man o meri i ken bekim olsem, "Kirap nogut. Jisas is soim olsem em i gat namba i kam long God," "I laik save moa. Mi laik save wanem tingting ol lida bilong lotu i gat long Jisas i kolim em yet Pikinini bilong Man?" o "Tingting planti sapos Jisas em i dispela man yumi bin wetim i stap, o nogat."</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vesen bilong Mak 2:1–12 long trenslesen we i isi tru long save.</w:t>
      </w:r>
    </w:p>
    <w:p>
      <w:pPr/>
      <w:r>
        <w:rPr>
          <w:lang w:val="png_PG" w:bidi="png_PG"/>
        </w:rPr>
      </w:r>
      <w:r>
        <w:rPr>
          <w:lang w:val="png_PG" w:bidi="png_PG"/>
        </w:rPr>
        <w:t>Insait long dispela step, grup bai toktok long ol bikpela hap tok na ol wod insait long dispela Baibel ves.</w:t>
      </w:r>
    </w:p>
    <w:p>
      <w:pPr/>
      <w:r>
        <w:rPr>
          <w:lang w:val="png_PG" w:bidi="png_PG"/>
        </w:rPr>
      </w:r>
      <w:r>
        <w:rPr>
          <w:lang w:val="png_PG" w:bidi="png_PG"/>
        </w:rPr>
        <w:t xml:space="preserve">Jisas i skulim ol manmeri long </w:t>
      </w:r>
      <w:r>
        <w:rPr>
          <w:b/>
          <w:lang w:val="png_PG" w:bidi="png_PG"/>
        </w:rPr>
        <w:t>Tok bilong God</w:t>
      </w:r>
      <w:r>
        <w:rPr>
          <w:lang w:val="png_PG" w:bidi="png_PG"/>
        </w:rPr>
        <w:t xml:space="preserve"> insait long wanpela haus long </w:t>
      </w:r>
      <w:r>
        <w:rPr>
          <w:lang w:val="png_PG" w:bidi="png_PG"/>
        </w:rPr>
        <w:t>Kaperneam</w:t>
      </w:r>
      <w:r>
        <w:rPr>
          <w:lang w:val="png_PG" w:bidi="png_PG"/>
        </w:rPr>
        <w:t>. Tok bilong God i toktok long gutpela nius olsem Kingdom bilong God i bai stat klostu nau.</w:t>
      </w:r>
    </w:p>
    <w:p>
      <w:pPr/>
      <w:r>
        <w:rPr>
          <w:lang w:val="png_PG" w:bidi="png_PG"/>
        </w:rPr>
      </w:r>
      <w:r>
        <w:rPr>
          <w:lang w:val="png_PG" w:bidi="png_PG"/>
        </w:rPr>
        <w:t xml:space="preserve">Stop long hia na toktok olsem grup long wanem wod o hap tok bai yupela i yusim long minim "wod." Lukim hap tok </w:t>
      </w:r>
      <w:r>
        <w:rPr>
          <w:lang w:val="png_PG" w:bidi="png_PG"/>
        </w:rPr>
        <w:t>wod</w:t>
      </w:r>
      <w:r>
        <w:rPr>
          <w:lang w:val="png_PG" w:bidi="png_PG"/>
        </w:rPr>
        <w:t xml:space="preserve"> insait long Masta Gloseri bilong kisim moa tok save. Posim dispela audio long hia.</w:t>
      </w:r>
    </w:p>
    <w:p>
      <w:pPr/>
      <w:r>
        <w:rPr>
          <w:lang w:val="png_PG" w:bidi="png_PG"/>
        </w:rPr>
      </w:r>
      <w:r>
        <w:rPr>
          <w:lang w:val="png_PG" w:bidi="png_PG"/>
        </w:rPr>
        <w:t xml:space="preserve">Taim Jisas i skulim ol manmeri insait long haus, foapela pren i karim </w:t>
      </w:r>
      <w:r>
        <w:rPr>
          <w:b/>
          <w:lang w:val="png_PG" w:bidi="png_PG"/>
        </w:rPr>
        <w:t>wanpela paralais man antap long wanpela mat</w:t>
      </w:r>
      <w:r>
        <w:rPr>
          <w:lang w:val="png_PG" w:bidi="png_PG"/>
        </w:rPr>
        <w:t xml:space="preserve"> i kam long haus na bai Jisas i ken oraitim em. Dispela man i wok long silp antap long wanpela mat bilong wanem em i gat wanpela sik we i mekim em i no inap long muv. Baibel i save tokim yumi taim wanpela man o meri i gat sik long taim taim mama i karim em. Bikos dispela tok save i no stap long hia, ating dispela man i bin kisim dispela sik bihain long mama i karim em. Na ating dispela sik i bin stap long em longpela taim. Dispela mat ating em i wanpela bet bilong karim sikman o meri we ol manmeri i ken rolim na karim.</w:t>
      </w:r>
    </w:p>
    <w:p>
      <w:pPr/>
      <w:r>
        <w:rPr>
          <w:lang w:val="png_PG" w:bidi="png_PG"/>
        </w:rPr>
      </w:r>
      <w:r>
        <w:rPr>
          <w:lang w:val="png_PG" w:bidi="png_PG"/>
        </w:rPr>
        <w:t xml:space="preserve">Ol man i brukim rup na daunim pren bilong ol i kam daun long pes bilong Jisas. Jisas i lukim </w:t>
      </w:r>
      <w:r>
        <w:rPr>
          <w:b/>
          <w:lang w:val="png_PG" w:bidi="png_PG"/>
        </w:rPr>
        <w:t>bilip</w:t>
      </w:r>
      <w:r>
        <w:rPr>
          <w:lang w:val="png_PG" w:bidi="png_PG"/>
        </w:rPr>
        <w:t xml:space="preserve"> bilong ol, o strongpela tingting bilong ol long pawa bilong Jisas long oraitim dispela man. "Bilong ol" ating i min dispela sikman em yet wantaim ol pren bilong em. Bilip i toktok long bekim bilong ol manmeri long ol promis bilong God. Ol manmeri husat i gat bilip i wanbel wantaim dispela man ol i gat bilip long em. Tasol ol i no wanbel tasol, ol i mekim sampela samting moa. Ol i bilip o i gat strongpela tingting long dispela man. Insait long sampela Baibel ves, ating bai yu mas tokaut klia long husat dispela man ol manmeri i mas bilip long en, eksampel "Jisas i lukim olsem ol i bilip long em." </w:t>
      </w:r>
    </w:p>
    <w:p>
      <w:pPr/>
      <w:r>
        <w:rPr>
          <w:lang w:val="png_PG" w:bidi="png_PG"/>
        </w:rPr>
      </w:r>
      <w:r>
        <w:rPr>
          <w:lang w:val="png_PG" w:bidi="png_PG"/>
        </w:rPr>
        <w:t>Stop long hia na mekim dispela ektiviti wantaim: Bipo long dispela taim bilong yu long wok wantaim grup bilong yu i stat, askim wanpela long helpim yu long mekim dispela samting. Putim wanpela sia long namel bilong rum na askim man i helpim yu, "Yu bilip olsem dispela sia i stap tru tru?" Yu bilip olsem dispela em i wanpela sia? Yu bilip dispela sia em i strong inap long holim yu?" Dispela man i helpim i mas tok "yes" long olgeta dispela askim. Na bihain tok olsem, "Mi save yu tait pinis, olsem na dispela sia em bilong yu long sindaun long en." Man i helpim i ken les long sindaun long sia. Askim em, "Wai yu no laik sindaun long dispela sia? Yu ken lukim dispela sia. Yu wanbel olsem dispela sia i strong inap long holim yu." Man i helpim i mas tok nogat gen long sindaun long sia. Tok klia long grup olsem dispela em i wanpela eksampel bilong soim mining bilong bilip. Sapos dispela man i no laik sindaun long sia, em no "gat bilip" tru o em i no "save tru tru" long sia.</w:t>
      </w:r>
    </w:p>
    <w:p>
      <w:pPr/>
      <w:r>
        <w:rPr>
          <w:lang w:val="png_PG" w:bidi="png_PG"/>
        </w:rPr>
      </w:r>
      <w:r>
        <w:rPr>
          <w:lang w:val="png_PG" w:bidi="png_PG"/>
        </w:rPr>
        <w:t xml:space="preserve">Stop long hia na toktok olsem wanpela grup long wanem wod o hap tok yupela bai yusim long minim </w:t>
      </w:r>
      <w:r>
        <w:rPr>
          <w:b/>
          <w:lang w:val="png_PG" w:bidi="png_PG"/>
        </w:rPr>
        <w:t>bilip</w:t>
      </w:r>
      <w:r>
        <w:rPr>
          <w:lang w:val="png_PG" w:bidi="png_PG"/>
        </w:rPr>
        <w:t xml:space="preserve">. Lukim dispela wod </w:t>
      </w:r>
      <w:r>
        <w:rPr>
          <w:lang w:val="png_PG" w:bidi="png_PG"/>
        </w:rPr>
        <w:t>bilip</w:t>
      </w:r>
      <w:r>
        <w:rPr>
          <w:lang w:val="png_PG" w:bidi="png_PG"/>
        </w:rPr>
        <w:t xml:space="preserve"> insait long Masta Glosari long kisim moa tok save. Posim dispela audio long hia.</w:t>
      </w:r>
    </w:p>
    <w:p>
      <w:pPr/>
      <w:r>
        <w:rPr>
          <w:lang w:val="png_PG" w:bidi="png_PG"/>
        </w:rPr>
      </w:r>
      <w:r>
        <w:rPr>
          <w:lang w:val="png_PG" w:bidi="png_PG"/>
        </w:rPr>
        <w:t xml:space="preserve">Jisas i lukluk long dispela paralais man na i kolim em olsem </w:t>
      </w:r>
      <w:r>
        <w:rPr>
          <w:b/>
          <w:lang w:val="png_PG" w:bidi="png_PG"/>
        </w:rPr>
        <w:t>pikinini bilong mi</w:t>
      </w:r>
      <w:r>
        <w:rPr>
          <w:lang w:val="png_PG" w:bidi="png_PG"/>
        </w:rPr>
        <w:t xml:space="preserve"> o </w:t>
      </w:r>
      <w:r>
        <w:rPr>
          <w:b/>
          <w:lang w:val="png_PG" w:bidi="png_PG"/>
        </w:rPr>
        <w:t>pikinini man bilong mi</w:t>
      </w:r>
      <w:r>
        <w:rPr>
          <w:lang w:val="png_PG" w:bidi="png_PG"/>
        </w:rPr>
        <w:t>. Dispela i no toktok long krismas bilong dispela man olsem em i yangpela, tasol i soim pasin laikim. Dispela man i no pikinini tru bilong Jisas, olsem na yu no ken yusim wanpela tok we tok ples bilong yu i save yusim long toktok long ol pikinini tru tasol. Bikos dispela em i wanpela tok bilong soim pasin laikim, ating yu mas yusim wanpela tok i gat kain mining olsem "pren bilong mi."</w:t>
      </w:r>
    </w:p>
    <w:p>
      <w:pPr/>
      <w:r>
        <w:rPr>
          <w:lang w:val="png_PG" w:bidi="png_PG"/>
        </w:rPr>
      </w:r>
      <w:r>
        <w:rPr>
          <w:lang w:val="png_PG" w:bidi="png_PG"/>
        </w:rPr>
        <w:t xml:space="preserve">Jisas i tokim dispela man, "ol </w:t>
      </w:r>
      <w:r>
        <w:rPr>
          <w:b/>
          <w:lang w:val="png_PG" w:bidi="png_PG"/>
        </w:rPr>
        <w:t>sin bilong yu i lus pinis</w:t>
      </w:r>
      <w:r>
        <w:rPr>
          <w:lang w:val="png_PG" w:bidi="png_PG"/>
        </w:rPr>
        <w:t>." Planti taim Jisas i no save tok "Mi fogivim ol sin bilong yu." Sapos t okples bilong yu i no save yusim pesiv konstraksen we i save haitim husat man o meri i mekim eksen, yu bai nid long tok husat i lusim dispela ol sin-yu ken tok "God i ken fogivim ol sin bilong yu." Sin em i toktok long pasin bilong sakim tok bilong God. Lukim olsem dispela wod yu yusim long hia long minim sin, em i no ken min olsem wanpela i no mekim wanpela pasin bilong lotu, kain olsem em i no mekim ol prea bilong lotu o i no bihainim sampela rul bilong lotu. Sapos God i lusim rong bilong wanpela man o meri, pasin bilong em i stap gut wantaim God i kamap orait gen na rong bilong em i pinis olgeta.</w:t>
      </w:r>
    </w:p>
    <w:p>
      <w:pPr/>
      <w:r>
        <w:rPr>
          <w:lang w:val="png_PG" w:bidi="png_PG"/>
        </w:rPr>
      </w:r>
      <w:r>
        <w:rPr>
          <w:lang w:val="png_PG" w:bidi="png_PG"/>
        </w:rPr>
        <w:t xml:space="preserve">Stop long hia na toktok olsem wanpela grup long wanem wod o hap tok yupela bai yusim long minim </w:t>
      </w:r>
      <w:r>
        <w:rPr>
          <w:lang w:val="png_PG" w:bidi="png_PG"/>
        </w:rPr>
        <w:t>sin</w:t>
      </w:r>
      <w:r>
        <w:rPr>
          <w:lang w:val="png_PG" w:bidi="png_PG"/>
        </w:rPr>
        <w:t xml:space="preserve"> </w:t>
      </w:r>
      <w:r>
        <w:rPr>
          <w:lang w:val="png_PG" w:bidi="png_PG"/>
        </w:rPr>
        <w:t>na fogiv</w:t>
      </w:r>
      <w:r>
        <w:rPr>
          <w:lang w:val="png_PG" w:bidi="png_PG"/>
        </w:rPr>
        <w:t>. Trensletim ol dispelea wod long wankain rot we yu bin trensletim ol long bipo. Lukim mining bilong dispela tupela wod insait long Masta Gloseri long kisim moa tok save. Posim dispela audio long hia.</w:t>
      </w:r>
    </w:p>
    <w:p>
      <w:pPr/>
      <w:r>
        <w:rPr>
          <w:lang w:val="png_PG" w:bidi="png_PG"/>
        </w:rPr>
      </w:r>
      <w:r>
        <w:rPr>
          <w:b/>
          <w:lang w:val="png_PG" w:bidi="png_PG"/>
        </w:rPr>
        <w:t>Ol tisa bilong lo bilong lotu i wok long harim tu ol skul toktok bilong Jisas.</w:t>
      </w:r>
      <w:r>
        <w:rPr>
          <w:lang w:val="png_PG" w:bidi="png_PG"/>
        </w:rPr>
        <w:t xml:space="preserve"> Ol tisa bilong lo em sampela taim ol lain i save trensletim olsem ol skraib o ol man bilong raitim lo i go daun. Ol i bin saveman na ol man i bin gat bikpela save long mining bilong ol lo i stap long ol Holi Skripsa. Dispela ol mining em ol i no bin raitim i go daun, tasol ol i holim long tingting na ol tisa i save givim skul long maus tasol.</w:t>
      </w:r>
    </w:p>
    <w:p>
      <w:pPr/>
      <w:r>
        <w:rPr>
          <w:lang w:val="png_PG" w:bidi="png_PG"/>
        </w:rPr>
      </w:r>
      <w:r>
        <w:rPr>
          <w:lang w:val="png_PG" w:bidi="png_PG"/>
        </w:rPr>
        <w:t xml:space="preserve">Stop long hia na toktok olsem wanpela grup long wanem kain tok o hap tok yupela bai yusim long minim </w:t>
      </w:r>
      <w:r>
        <w:rPr>
          <w:b/>
          <w:lang w:val="png_PG" w:bidi="png_PG"/>
        </w:rPr>
        <w:t>ol tisa bilong lo</w:t>
      </w:r>
      <w:r>
        <w:rPr>
          <w:lang w:val="png_PG" w:bidi="png_PG"/>
        </w:rPr>
        <w:t xml:space="preserve">. Lukim dispela hap tok </w:t>
      </w:r>
      <w:r>
        <w:rPr>
          <w:lang w:val="png_PG" w:bidi="png_PG"/>
        </w:rPr>
        <w:t>ol tisa bilong lo</w:t>
      </w:r>
      <w:r>
        <w:rPr>
          <w:lang w:val="png_PG" w:bidi="png_PG"/>
        </w:rPr>
        <w:t xml:space="preserve"> insait long Masta Gloseri long kisim moa tok save. Posim dispela odio long hia.</w:t>
      </w:r>
    </w:p>
    <w:p>
      <w:pPr/>
      <w:r>
        <w:rPr>
          <w:lang w:val="png_PG" w:bidi="png_PG"/>
        </w:rPr>
      </w:r>
      <w:r>
        <w:rPr>
          <w:lang w:val="png_PG" w:bidi="png_PG"/>
        </w:rPr>
        <w:t xml:space="preserve">Ol lida bilong lotu i ting em i </w:t>
      </w:r>
      <w:r>
        <w:rPr>
          <w:b/>
          <w:lang w:val="png_PG" w:bidi="png_PG"/>
        </w:rPr>
        <w:t>tok bilas</w:t>
      </w:r>
      <w:r>
        <w:rPr>
          <w:lang w:val="png_PG" w:bidi="png_PG"/>
        </w:rPr>
        <w:t xml:space="preserve"> taim Jisas tok olsem ol sin bilong man i lus. Tok bilas long God i min olsem yu tok nogut o rabisim God long toktok yu mekim. Long bilong God i tok olsem, panismen bilong dispela em i dai.</w:t>
      </w:r>
    </w:p>
    <w:p>
      <w:pPr/>
      <w:r>
        <w:rPr>
          <w:lang w:val="png_PG" w:bidi="png_PG"/>
        </w:rPr>
      </w:r>
      <w:r>
        <w:rPr>
          <w:lang w:val="png_PG" w:bidi="png_PG"/>
        </w:rPr>
        <w:t xml:space="preserve">Stop long hia na toktok olsem wanpela grup long wanem wod o hap tok yupela bai yusim long minim </w:t>
      </w:r>
      <w:r>
        <w:rPr>
          <w:b/>
          <w:lang w:val="png_PG" w:bidi="png_PG"/>
        </w:rPr>
        <w:t>tok bilas long God</w:t>
      </w:r>
      <w:r>
        <w:rPr>
          <w:lang w:val="png_PG" w:bidi="png_PG"/>
        </w:rPr>
        <w:t xml:space="preserve">. Painim mining bilong </w:t>
      </w:r>
      <w:r>
        <w:rPr>
          <w:lang w:val="png_PG" w:bidi="png_PG"/>
        </w:rPr>
        <w:t>blesfemi o tok bilas</w:t>
      </w:r>
      <w:r>
        <w:rPr>
          <w:lang w:val="png_PG" w:bidi="png_PG"/>
        </w:rPr>
        <w:t xml:space="preserve"> insait long Masta Gloseri long kisim moa tok save. Posim dispela odio long hia.</w:t>
      </w:r>
    </w:p>
    <w:p>
      <w:pPr/>
      <w:r>
        <w:rPr>
          <w:lang w:val="png_PG" w:bidi="png_PG"/>
        </w:rPr>
      </w:r>
      <w:r>
        <w:rPr>
          <w:lang w:val="png_PG" w:bidi="png_PG"/>
        </w:rPr>
        <w:t>Jisas i bin save wanem samting ol i wok long tingim insait long spirit bilong em, na insait long tingting bilong em. No ken mekim dispela stori i saun olsem Jisas wok long yusim sampela kain mejik pawa.</w:t>
      </w:r>
    </w:p>
    <w:p>
      <w:pPr/>
      <w:r>
        <w:rPr>
          <w:lang w:val="png_PG" w:bidi="png_PG"/>
        </w:rPr>
      </w:r>
      <w:r>
        <w:rPr>
          <w:lang w:val="png_PG" w:bidi="png_PG"/>
        </w:rPr>
        <w:t xml:space="preserve">Jisas i tok em bai soim olsem </w:t>
      </w:r>
      <w:r>
        <w:rPr>
          <w:b/>
          <w:lang w:val="png_PG" w:bidi="png_PG"/>
        </w:rPr>
        <w:t>Pikinini bilong Man</w:t>
      </w:r>
      <w:r>
        <w:rPr>
          <w:lang w:val="png_PG" w:bidi="png_PG"/>
        </w:rPr>
        <w:t xml:space="preserve"> i gat </w:t>
      </w:r>
      <w:r>
        <w:rPr>
          <w:b/>
          <w:lang w:val="png_PG" w:bidi="png_PG"/>
        </w:rPr>
        <w:t>namba o atoriti</w:t>
      </w:r>
      <w:r>
        <w:rPr>
          <w:lang w:val="png_PG" w:bidi="png_PG"/>
        </w:rPr>
        <w:t xml:space="preserve"> long lusim ol sin. Insait long Olpela Testamen dispela hap tok "pikinini bilong man" i min olsem wanpela man. Jisas i save yusim dispela hap tok olsem feivret we bilong em long toktok long em yet. "Pikinini bilong Man" em i dispela man we, insait long ol raiting bilong profet Daniel, God i givim olgeta namba na pawa long em. Ating Jisas i laikim dispela tok long wanem dispela taitel i ken makim wanpela man nating o wanpela spirit bilong heven wankain olsem i tok stap long Daniel 7. Dispela tok "Pikinini bilong Man" i fosim ol manmeri long skelim sapos Jisas em i wanpela man o God. Pikinini bilong Man em wanpela nem we ol Juda o Ju sampela taim i save bungim wantaim Mesaiya, o Sevia God i bin promis long salim bilong helpim ol.</w:t>
      </w:r>
    </w:p>
    <w:p>
      <w:pPr/>
      <w:r>
        <w:rPr>
          <w:lang w:val="png_PG" w:bidi="png_PG"/>
        </w:rPr>
      </w:r>
      <w:r>
        <w:rPr>
          <w:lang w:val="png_PG" w:bidi="png_PG"/>
        </w:rPr>
        <w:t>Dispela nem tu i abrusim ol hevi long sait bilong politiks we i kam wantaim dispela nem Mesaiya o Krais - dispela em taitel bilong man we ol manmeri i ting bai i kamap king bilong kisim bek olgeta long han bilong ol man i save daunim ol.</w:t>
      </w:r>
    </w:p>
    <w:p>
      <w:pPr/>
      <w:r>
        <w:rPr>
          <w:lang w:val="png_PG" w:bidi="png_PG"/>
        </w:rPr>
      </w:r>
      <w:r>
        <w:rPr>
          <w:lang w:val="png_PG" w:bidi="png_PG"/>
        </w:rPr>
        <w:t xml:space="preserve">Stop long hia na toktok olsem wanpela grup long wanem wod o hap tok yupela bai yusim long minim </w:t>
      </w:r>
      <w:r>
        <w:rPr>
          <w:b/>
          <w:lang w:val="png_PG" w:bidi="png_PG"/>
        </w:rPr>
        <w:t>Pikinini bilong Man</w:t>
      </w:r>
      <w:r>
        <w:rPr>
          <w:lang w:val="png_PG" w:bidi="png_PG"/>
        </w:rPr>
        <w:t xml:space="preserve">. Lukim dispela wod </w:t>
      </w:r>
      <w:r>
        <w:rPr>
          <w:lang w:val="png_PG" w:bidi="png_PG"/>
        </w:rPr>
        <w:t>Pikinini bilong Man</w:t>
      </w:r>
      <w:r>
        <w:rPr>
          <w:lang w:val="png_PG" w:bidi="png_PG"/>
        </w:rPr>
        <w:t xml:space="preserve"> insait long Masta Gloseri long kisim moa tok save. Posim dispela odio long hia.</w:t>
      </w:r>
    </w:p>
    <w:p>
      <w:pPr/>
      <w:r>
        <w:rPr>
          <w:lang w:val="png_PG" w:bidi="png_PG"/>
        </w:rPr>
      </w:r>
      <w:r>
        <w:rPr>
          <w:lang w:val="png_PG" w:bidi="png_PG"/>
        </w:rPr>
        <w:t>Atoriti</w:t>
      </w:r>
      <w:r>
        <w:rPr>
          <w:lang w:val="png_PG" w:bidi="png_PG"/>
        </w:rPr>
        <w:t xml:space="preserve"> em i pawa ol i givim long wanpela long mekim samting. Em i no wankain olsem pawa bikos pawa em i strong bilong wanpela man o meri yet long wokim samting.</w:t>
      </w:r>
    </w:p>
    <w:p>
      <w:pPr/>
      <w:r>
        <w:rPr>
          <w:lang w:val="png_PG" w:bidi="png_PG"/>
        </w:rPr>
      </w:r>
      <w:r>
        <w:rPr>
          <w:lang w:val="png_PG" w:bidi="png_PG"/>
        </w:rPr>
        <w:t xml:space="preserve">Bihain long Jisas i oraitim dispela man, </w:t>
      </w:r>
      <w:r>
        <w:rPr>
          <w:b/>
          <w:lang w:val="png_PG" w:bidi="png_PG"/>
        </w:rPr>
        <w:t>ol pipol i litimapim nem bilong God</w:t>
      </w:r>
      <w:r>
        <w:rPr>
          <w:lang w:val="png_PG" w:bidi="png_PG"/>
        </w:rPr>
        <w:t xml:space="preserve">. Dispela i min olsem ol i litimapim nem bilong God o toktok long gutpela pasin bilong God. Sapos yu laik save moa, lukim hap tok </w:t>
      </w:r>
      <w:r>
        <w:rPr>
          <w:lang w:val="png_PG" w:bidi="png_PG"/>
        </w:rPr>
        <w:t>givim glori</w:t>
      </w:r>
      <w:r>
        <w:rPr>
          <w:lang w:val="png_PG" w:bidi="png_PG"/>
        </w:rPr>
        <w:t xml:space="preserve"> i stap insait long Masta Gloseri.</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Baibel ves long trenslesen we yu isi long andastendim.</w:t>
      </w:r>
    </w:p>
    <w:p>
      <w:pPr/>
      <w:r>
        <w:rPr>
          <w:lang w:val="png_PG" w:bidi="png_PG"/>
        </w:rPr>
      </w:r>
      <w:r>
        <w:rPr>
          <w:lang w:val="png_PG" w:bidi="png_PG"/>
        </w:rPr>
        <w:t>Insait long dispela sesen, stori gen long dispela Baibel ves, insait long wanpela grup, long tok ples bilong yupela yet.</w:t>
      </w:r>
    </w:p>
    <w:p>
      <w:pPr/>
      <w:r>
        <w:rPr>
          <w:lang w:val="png_PG" w:bidi="png_PG"/>
        </w:rPr>
      </w:r>
      <w:r>
        <w:rPr>
          <w:lang w:val="png_PG" w:bidi="png_PG"/>
        </w:rPr>
        <w:t>Pastaim, olgeta grup bai prektis long autim dispela Baibel ves long tok ples bilong yupela yet. Tingim long yusim ol wod yupela i bin wanbel long en long narapela step i go pinis, kain olsem oda bilong ol samting i kamap insait long stori, ol wod, ol hap tok, ol samting ol man o meri i pilim o ol sampela samting we yupela i bin toktok long en.</w:t>
      </w:r>
    </w:p>
    <w:p>
      <w:pPr/>
      <w:r>
        <w:rPr>
          <w:lang w:val="png_PG" w:bidi="png_PG"/>
        </w:rPr>
      </w:r>
      <w:r>
        <w:rPr>
          <w:lang w:val="png_PG" w:bidi="png_PG"/>
        </w:rPr>
        <w:t>Wanpela grup memba i mas tokim sampela sentens bilong dispela hap bilong Baibel na stop liklik taim. Narapela memba bilong grup bai tokim narapela pat bilong dispela hap bilong Baibel na stop liklik taim. Mekim olsem i go inap grup i stori gen long olgeta samting i kamap insait long dispela hap bilong Baibel. ol grup memba i ken stretim wanpela narapela insait long dispela step. Presim pos baten long stopim odio long hia.</w:t>
      </w:r>
    </w:p>
    <w:p>
      <w:pPr/>
      <w:r>
        <w:rPr>
          <w:lang w:val="png_PG" w:bidi="png_PG"/>
        </w:rPr>
      </w:r>
      <w:r>
        <w:rPr>
          <w:lang w:val="png_PG" w:bidi="png_PG"/>
        </w:rPr>
        <w:t>Bihain, wanwan memba bilong grup i mas stori long olgeta samting i kamap insait long dispela hap bilong Baibel long wanpela laspela taim. ol grup memba i ken yusim ol kainkain samting, ol eksen, o storibod long helpim ol long tingim dispela Baibel stori. Presim pos baten long stopim odio long hia.</w:t>
      </w:r>
    </w:p>
    <w:p>
      <w:pPr/>
      <w:r>
        <w:rPr>
          <w:lang w:val="png_PG" w:bidi="png_PG"/>
        </w:rPr>
      </w:r>
      <w:r>
        <w:rPr>
          <w:lang w:val="png_PG" w:bidi="png_PG"/>
        </w:rPr>
        <w:t>Bihain, orait grup i ken mekim disisen long stori bilong husat em ol i laikim tru. Yupela inap mekim disisen olsem yupela i laikim wanem we wanpela memba bilong grup i autim wanpela hap bilong stori tasol yupela laikim we narapela memba bilong grup i autim narapela hap stori. Presim pos baten long stopim odio long hia.</w:t>
      </w:r>
    </w:p>
    <w:p>
      <w:pPr/>
      <w:r>
        <w:rPr>
          <w:lang w:val="png_PG" w:bidi="png_PG"/>
        </w:rPr>
      </w:r>
      <w:r>
        <w:rPr>
          <w:lang w:val="png_PG" w:bidi="png_PG"/>
        </w:rPr>
        <w:t>Las tru, grup i ken bung wantaim na kamapim wanpela laspela fainel vesen bilong dispela Baibel stori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2:13–17</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48">
        <w:r>
          <w:rPr>
            <w:lang w:val="png_PG" w:bidi="png_PG"/>
          </w:rPr>
          <w:rPr>
            <w:color w:val="0000EE"/>
            <w:u w:val="single"/>
          </w:rPr>
          <w:t>Harim na putim long tingting na bel</w:t>
        </w:r>
      </w:hyperlink>
      <w:r>
        <w:rPr>
          <w:lang w:val="png_PG" w:bidi="png_PG"/>
        </w:rPr>
        <w:t xml:space="preserve"> (735 KB)</w:t>
      </w:r>
      <w:r>
        <w:rPr>
          <w:lang w:val="png_PG" w:bidi="png_PG"/>
        </w:rPr>
      </w:r>
    </w:p>
    <w:p>
      <w:pPr>
        <w:pStyle w:val="ListBullet"/>
        <w:spacing w:line="240" w:lineRule="auto"/>
        <w:ind w:left="720"/>
      </w:pPr>
      <w:r>
        <w:rPr>
          <w:lang w:val="png_PG" w:bidi="png_PG"/>
        </w:rPr>
      </w:r>
      <w:hyperlink r:id="rId49">
        <w:r>
          <w:rPr>
            <w:lang w:val="png_PG" w:bidi="png_PG"/>
          </w:rPr>
          <w:rPr>
            <w:color w:val="0000EE"/>
            <w:u w:val="single"/>
          </w:rPr>
          <w:t>Save long taim na ples we stori i kamap long en</w:t>
        </w:r>
      </w:hyperlink>
      <w:r>
        <w:rPr>
          <w:lang w:val="png_PG" w:bidi="png_PG"/>
        </w:rPr>
        <w:t xml:space="preserve"> (5.7 MB)</w:t>
      </w:r>
      <w:r>
        <w:rPr>
          <w:lang w:val="png_PG" w:bidi="png_PG"/>
        </w:rPr>
      </w:r>
    </w:p>
    <w:p>
      <w:pPr>
        <w:pStyle w:val="ListBullet"/>
        <w:spacing w:line="240" w:lineRule="auto"/>
        <w:ind w:left="720"/>
      </w:pPr>
      <w:r>
        <w:rPr>
          <w:lang w:val="png_PG" w:bidi="png_PG"/>
        </w:rPr>
      </w:r>
      <w:hyperlink r:id="rId50">
        <w:r>
          <w:rPr>
            <w:lang w:val="png_PG" w:bidi="png_PG"/>
          </w:rPr>
          <w:rPr>
            <w:color w:val="0000EE"/>
            <w:u w:val="single"/>
          </w:rPr>
          <w:t>Save gut long wanwan Hap bilong Stori</w:t>
        </w:r>
      </w:hyperlink>
      <w:r>
        <w:rPr>
          <w:lang w:val="png_PG" w:bidi="png_PG"/>
        </w:rPr>
        <w:t xml:space="preserve"> (2.5 MB)</w:t>
      </w:r>
      <w:r>
        <w:rPr>
          <w:lang w:val="png_PG" w:bidi="png_PG"/>
        </w:rPr>
      </w:r>
    </w:p>
    <w:p>
      <w:pPr>
        <w:pStyle w:val="ListBullet"/>
        <w:spacing w:line="240" w:lineRule="auto"/>
        <w:ind w:left="720"/>
      </w:pPr>
      <w:r>
        <w:rPr>
          <w:lang w:val="png_PG" w:bidi="png_PG"/>
        </w:rPr>
      </w:r>
      <w:hyperlink r:id="rId51">
        <w:r>
          <w:rPr>
            <w:lang w:val="png_PG" w:bidi="png_PG"/>
          </w:rPr>
          <w:rPr>
            <w:color w:val="0000EE"/>
            <w:u w:val="single"/>
          </w:rPr>
          <w:t>Putim yu yet insait long stori</w:t>
        </w:r>
      </w:hyperlink>
      <w:r>
        <w:rPr>
          <w:lang w:val="png_PG" w:bidi="png_PG"/>
        </w:rPr>
        <w:t xml:space="preserve"> (3.7 MB)</w:t>
      </w:r>
      <w:r>
        <w:rPr>
          <w:lang w:val="png_PG" w:bidi="png_PG"/>
        </w:rPr>
      </w:r>
    </w:p>
    <w:p>
      <w:pPr>
        <w:pStyle w:val="ListBullet"/>
        <w:spacing w:line="240" w:lineRule="auto"/>
        <w:ind w:left="720"/>
      </w:pPr>
      <w:r>
        <w:rPr>
          <w:lang w:val="png_PG" w:bidi="png_PG"/>
        </w:rPr>
      </w:r>
      <w:hyperlink r:id="rId52">
        <w:r>
          <w:rPr>
            <w:lang w:val="png_PG" w:bidi="png_PG"/>
          </w:rPr>
          <w:rPr>
            <w:color w:val="0000EE"/>
            <w:u w:val="single"/>
          </w:rPr>
          <w:t>Save gut long ol samting we i no klia</w:t>
        </w:r>
      </w:hyperlink>
      <w:r>
        <w:rPr>
          <w:lang w:val="png_PG" w:bidi="png_PG"/>
        </w:rPr>
        <w:t xml:space="preserve"> (5.0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2:13–17</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2:13–17 na putim long tingting na bel bilong yupela.</w:t>
      </w:r>
    </w:p>
    <w:p>
      <w:pPr/>
      <w:r>
        <w:rPr>
          <w:lang w:val="png_PG" w:bidi="png_PG"/>
        </w:rPr>
      </w:r>
      <w:r>
        <w:rPr>
          <w:lang w:val="png_PG" w:bidi="png_PG"/>
        </w:rPr>
        <w:t>Harim wanpela odio bilong Mak 2:13–17 tripela taim, long tripela kain trenslesen sapos yupela inap mekim olsem. Orait bihain, wok olsem wanpela grup na toktok long ol dispela kwesten:</w:t>
      </w:r>
    </w:p>
    <w:p>
      <w:pPr>
        <w:pStyle w:val="ListBullet"/>
        <w:spacing w:line="240" w:lineRule="auto"/>
        <w:ind w:left="720"/>
      </w:pPr>
      <w:r>
        <w:rPr>
          <w:lang w:val="png_PG" w:bidi="png_PG"/>
        </w:rPr>
      </w:r>
      <w:r>
        <w:rPr>
          <w:lang w:val="png_PG" w:bidi="png_PG"/>
        </w:rPr>
        <w:t>Yu laikim wanem samting insait long dispela Baibel ves?</w:t>
      </w:r>
    </w:p>
    <w:p>
      <w:pPr>
        <w:pStyle w:val="ListBullet"/>
        <w:spacing w:line="240" w:lineRule="auto"/>
        <w:ind w:left="720"/>
      </w:pPr>
      <w:r>
        <w:rPr>
          <w:lang w:val="png_PG" w:bidi="png_PG"/>
        </w:rPr>
      </w:r>
      <w:r>
        <w:rPr>
          <w:lang w:val="png_PG" w:bidi="png_PG"/>
        </w:rPr>
        <w:t>Wanem samting em yu no laikim o yu no klia gut long en?</w:t>
      </w:r>
    </w:p>
    <w:p>
      <w:pPr>
        <w:pStyle w:val="ListBullet"/>
        <w:spacing w:line="240" w:lineRule="auto"/>
        <w:ind w:left="720"/>
      </w:pPr>
      <w:r>
        <w:rPr>
          <w:lang w:val="png_PG" w:bidi="png_PG"/>
        </w:rPr>
      </w:r>
      <w:r>
        <w:rPr>
          <w:lang w:val="png_PG" w:bidi="png_PG"/>
        </w:rPr>
        <w:t>Wanem dispela Baibel ves i toktok long God or Jisas?</w:t>
      </w:r>
    </w:p>
    <w:p>
      <w:pPr>
        <w:pStyle w:val="ListBullet"/>
        <w:spacing w:line="240" w:lineRule="auto"/>
        <w:ind w:left="720"/>
      </w:pPr>
      <w:r>
        <w:rPr>
          <w:lang w:val="png_PG" w:bidi="png_PG"/>
        </w:rPr>
      </w:r>
      <w:r>
        <w:rPr>
          <w:lang w:val="png_PG" w:bidi="png_PG"/>
        </w:rPr>
        <w:t xml:space="preserve">Dispela Baibel ves i tokim yumi wanem samting long ol manmeri? </w:t>
      </w:r>
    </w:p>
    <w:p>
      <w:pPr>
        <w:pStyle w:val="ListBullet"/>
        <w:spacing w:line="240" w:lineRule="auto"/>
        <w:ind w:left="720"/>
      </w:pPr>
      <w:r>
        <w:rPr>
          <w:lang w:val="png_PG" w:bidi="png_PG"/>
        </w:rPr>
      </w:r>
      <w:r>
        <w:rPr>
          <w:lang w:val="png_PG" w:bidi="png_PG"/>
        </w:rPr>
        <w:t>Dispela Baibel ves i toktok long wanem samting long laip bilong yumi long wanwan de?</w:t>
      </w:r>
    </w:p>
    <w:p>
      <w:pPr>
        <w:pStyle w:val="ListBullet"/>
        <w:spacing w:line="240" w:lineRule="auto"/>
        <w:ind w:left="720"/>
      </w:pPr>
      <w:r>
        <w:rPr>
          <w:lang w:val="png_PG" w:bidi="png_PG"/>
        </w:rPr>
      </w:r>
      <w:r>
        <w:rPr>
          <w:lang w:val="png_PG" w:bidi="png_PG"/>
        </w:rPr>
        <w:t>Yu ting husat lain i nid long harim dispela Baibel ves?</w:t>
      </w:r>
      <w:r>
        <w:rPr>
          <w:lang w:val="png_PG" w:bidi="png_PG"/>
        </w:rPr>
      </w:r>
    </w:p>
    <w:p>
      <w:pPr>
        <w:pStyle w:val="Heading3"/>
      </w:pPr>
      <w:r>
        <w:rPr>
          <w:lang w:val="png_PG" w:bidi="png_PG"/>
        </w:rPr>
        <w:t>Stretim dispela Hap</w:t>
      </w:r>
    </w:p>
    <w:p>
      <w:pPr/>
      <w:r>
        <w:rPr>
          <w:lang w:val="png_PG" w:bidi="png_PG"/>
        </w:rPr>
      </w:r>
      <w:r>
        <w:rPr>
          <w:lang w:val="png_PG" w:bidi="png_PG"/>
        </w:rPr>
        <w:t>Harim wanpela rekoding bilong Mak 2:13–17 long trenslesen we i isi tru long yupela long save long en.</w:t>
      </w:r>
    </w:p>
    <w:p>
      <w:pPr/>
      <w:r>
        <w:rPr>
          <w:lang w:val="png_PG" w:bidi="png_PG"/>
        </w:rPr>
      </w:r>
      <w:r>
        <w:rPr>
          <w:lang w:val="png_PG" w:bidi="png_PG"/>
        </w:rPr>
        <w:t>Long stori i go pinis, Jisas i wokim wanpela mirakel, o eksen we God tasol inap long wokim. Nau, wanpela taim gen em i go aut lo ples nating we i no gat man (o long nambis bilong Raunwara Galili)\—tasol ol manmeri i wok long kam yet long em. Jisas i stap long Kaperneam long taim em i kaikai wantaim Livai na ol narapela man husat i save kisim takis long ol manmeri. Dispela em i wanpela peten insait long buk bilong Mak\—Jisas i wok long i go i kam long ples nating i no gat manmeri na ol taun we em i wokim ol mirakel.</w:t>
      </w:r>
    </w:p>
    <w:p>
      <w:pPr/>
      <w:r>
        <w:rPr>
          <w:lang w:val="png_PG" w:bidi="png_PG"/>
        </w:rPr>
      </w:r>
      <w:r>
        <w:rPr>
          <w:lang w:val="png_PG" w:bidi="png_PG"/>
        </w:rPr>
        <w:t>Jisas i kirap na i go long Raunwara Galili bihain long em i oraitim wanpela man i paralais long Kaperneam. Kaperneam em i stap long sait bilong Raunwara Galili, na em i wanpela bikpela raunwara tru, olsem na Jisas i laik long lusim dispela haus em i stap long en na go long nambis. Tasol wanpela bikpela lain maanmeri i bihainim em i go long hap na Jisas i kontinu long givim tok skul long ol na tokim ol long Kingdom bilong God.</w:t>
      </w:r>
    </w:p>
    <w:p>
      <w:pPr/>
      <w:r>
        <w:rPr>
          <w:lang w:val="png_PG" w:bidi="png_PG"/>
        </w:rPr>
      </w:r>
      <w:r>
        <w:rPr>
          <w:lang w:val="png_PG" w:bidi="png_PG"/>
        </w:rPr>
        <w:t>Stop long hia na lukluk long wanpela mep bilong Kaperneam na wanem hap em i stap long en na wanem hap Raunwara Galili i stap long en. Posim dispela odio long hia.</w:t>
      </w:r>
    </w:p>
    <w:p>
      <w:pPr/>
      <w:r>
        <w:rPr>
          <w:lang w:val="png_PG" w:bidi="png_PG"/>
        </w:rPr>
      </w:r>
      <w:r>
        <w:rPr>
          <w:lang w:val="png_PG" w:bidi="png_PG"/>
        </w:rPr>
        <w:t>Ol Rom i bin pait na winim ol Ju na i bin fosim ol long baim takis, o mani, i go long gavman bilong Rom. Ol lain long Rom i bin haiarim ol Ju long wok long ol olsem ol ofisa bilong takis. No gat wanpela man o meri i save laikim ol ofisa bilong takis, bikos ol i save giaman tumas na kisim moa moni abrusim mak ol i sapos long kisim. Olsem na ol manmeri i save les long ol na givim baksait long ol\—ol i no inap long stap olsem wanpela jas o witnes insait long kot, ol i no inap long go insait long ol singagog, o long ol ples bilong lotu, wantaim ol narapela manmeri, na ol manmeri i save lukim ol olsem ol i bringim sem long ol famili bilong ol. Taim ol manmeri i toktok long ol ofisa bilong takis, ol i save putim ol long wankain mak olsem ol lain i save kilim narapela manmeri na ol lain i save stil long ol narapela manmeri.</w:t>
      </w:r>
    </w:p>
    <w:p>
      <w:pPr/>
      <w:r>
        <w:rPr>
          <w:lang w:val="png_PG" w:bidi="png_PG"/>
        </w:rPr>
      </w:r>
      <w:r>
        <w:rPr>
          <w:lang w:val="png_PG" w:bidi="png_PG"/>
        </w:rPr>
        <w:t>Ol Rom i bin makim Livai long wok olsem wanpela Ju ofisa bilong kisim takis\-we i min olsem ating em i bin kisim mani long ol bisnismanmeri na ol man bilong salim pis husat i save salim ol samting long maket long Kaperneam. Kaperneam em i wanpela impoten taun bikos em i stap long rot we ol manmeri i save wokabaut long en taim ol i kam long ol narapela teritori na i go insait long dispela teritori.</w:t>
      </w:r>
    </w:p>
    <w:p>
      <w:pPr/>
      <w:r>
        <w:rPr>
          <w:lang w:val="png_PG" w:bidi="png_PG"/>
        </w:rPr>
      </w:r>
      <w:r>
        <w:rPr>
          <w:lang w:val="png_PG" w:bidi="png_PG"/>
        </w:rPr>
        <w:t>Stop long hia na toktok long dispela kwesten olsem wanpela grup: Husat em yupela i save lukim olsem ol lain nogut na yupela i save les long ol na givim baksait long ol insait long komyuniti bilong yupela. Wanem ol samting em ol dispela lain i save mekim na ol lain i save les long ol na givim baksait long ol? Posim dispela odio long hia.</w:t>
      </w:r>
    </w:p>
    <w:p>
      <w:pPr/>
      <w:r>
        <w:rPr>
          <w:lang w:val="png_PG" w:bidi="png_PG"/>
        </w:rPr>
      </w:r>
      <w:r>
        <w:rPr>
          <w:lang w:val="png_PG" w:bidi="png_PG"/>
        </w:rPr>
        <w:t>Taim Jisas i wok long wokabaut, long nambis o long rot i go bek long Kaperneam, em i lukim Livai, pikinini bilong Alfius, em i sindaun long ples bilong kisim takis na i wok long kisim takis i stap. Dispela ples bilong sindaun na kisim takis ating em i wanpela liklik tebol we i stap aninit long wanpela ples we i gat seid na Livai i save stap na kolektim ol takis long ol mammeri. Gospel bilong Matyu i tok olsem dispela em i Matyu, tasol Luk na Mak i yusim nem Livai long dispela man. Jisas i singautim Livai long kamap disaipel bilong em. Wanpela disaipel em i wanpela man o meri husat i save bihainim tisa bilong em long wanem hap dispela tisa i go. Ol disaipel i save harim ol tok skul bilong tisa bilong ol, na ol i save lukim ol eksen bilong em, na lainim samting long em. Wantu tasol, Livai i kirap na i bihainim Jisas. Kaperneam em i no bikpela tru na planti manmeri i ken save long Livai em i husat. Ating dispela ol man bilong ketsim pis na i wok long bihainim Jisas, ol na Jisas na Livai i save long ol yet pinis.</w:t>
      </w:r>
    </w:p>
    <w:p>
      <w:pPr/>
      <w:r>
        <w:rPr>
          <w:lang w:val="png_PG" w:bidi="png_PG"/>
        </w:rPr>
      </w:r>
      <w:r>
        <w:rPr>
          <w:lang w:val="png_PG" w:bidi="png_PG"/>
        </w:rPr>
        <w:t>Livai i wantu tasol bihainim Jisas. Bihain, em i singautim ol narapela man bilong kolektim takis, ol sinman i go long wanpela kaikai. Dispela hap bilong stori em i no klia long wanem haus ol i go long en na kaikai\—haus bilong Jisas o haus bilong Livai\—tasol em i klia olsem Jisas i wok long go long wanpela haus long kaikai. Ating yu ken lusim wanem haus i stap i no klia insait long trenslesen bilong yu tu. Ol manmeri i painim hat long bilip na i kirap nogut olsem Jisas i bai kaikai wantaim ol manmeri olsem, bikos nau ol manmeri i save lukim em olsem wanpela tisa bilong lo bilong lotu na ol i save rispektim em. Ol manmeri i stap long dispela kaikai em ol manmeri we ol tisa i bai no inap kaikai wantaim ol. Tasol, planti bilong ol i kamap olsem ol lain we i bihainim Jisas. Long kastom bilong ol Ju long dispela taim, pasin bilong kaikai wantaim em i wanpela bilong ol impoten sain we i soim olsem ol lain i stap olsem ol poroman.</w:t>
      </w:r>
    </w:p>
    <w:p>
      <w:pPr/>
      <w:r>
        <w:rPr>
          <w:lang w:val="png_PG" w:bidi="png_PG"/>
        </w:rPr>
      </w:r>
      <w:r>
        <w:rPr>
          <w:lang w:val="png_PG" w:bidi="png_PG"/>
        </w:rPr>
        <w:t>Ol Ju i save les tru long ol manmeri husat i no save bihainim lo bilong lotu na wasim ol yet bipo long ol i kaikai na ol i save kolim ol dispela kain lain ol "sinmanmeri". Jisas i wok long kaikai wantaim tupela grup manmeri\—ol ofisa bilong takis na ol sinmanmeri\—husat em ol lain i save les long ol na givim baksait long ol insait long komyuniti.</w:t>
      </w:r>
    </w:p>
    <w:p>
      <w:pPr/>
      <w:r>
        <w:rPr>
          <w:lang w:val="png_PG" w:bidi="png_PG"/>
        </w:rPr>
      </w:r>
      <w:r>
        <w:rPr>
          <w:lang w:val="png_PG" w:bidi="png_PG"/>
        </w:rPr>
        <w:t>Stop long hia na toktok long dispela kwesten olsem wanpela grup: Wanem mining bilong pasin bilong kaikai wantaim insait long kalsa o ples bilong yu? Em i impoten long kaikai wantaim, o nogat? I gat sampela rul o pasin bilong bihainim long husat lain yupela i ken kaikai wantaim? Taim yupela i kaikai wantaim, i gat sampela spesel samting yupela i save mekim long ol impoten kaikai\—kain olsem wanem samting long kaikai o hau yupela bai sindaun? Posim dispela odio long hia.</w:t>
      </w:r>
    </w:p>
    <w:p>
      <w:pPr/>
      <w:r>
        <w:rPr>
          <w:lang w:val="png_PG" w:bidi="png_PG"/>
        </w:rPr>
      </w:r>
      <w:r>
        <w:rPr>
          <w:lang w:val="png_PG" w:bidi="png_PG"/>
        </w:rPr>
        <w:t>Dispela eksen long hia em olsem, ol lain i kam long kaikai em ol bai 'slip long sait bilong ol'\—o slip\—raunim dispela tebol. Dispela em hau ol Ju manmeri i save kaikai wantaim long ol spesel kaikai. Impoten samting em olsem ol i stap long tebol long kaikai wantaim.</w:t>
      </w:r>
    </w:p>
    <w:p>
      <w:pPr/>
      <w:r>
        <w:rPr>
          <w:lang w:val="png_PG" w:bidi="png_PG"/>
        </w:rPr>
      </w:r>
      <w:r>
        <w:rPr>
          <w:lang w:val="png_PG" w:bidi="png_PG"/>
        </w:rPr>
        <w:t>Stop long hia na lukluk long piksa bilong hau ol Ju i save sindaun na kaikai wantaim raunim wanpela tebol we i gat sotpela lek na ol manmeri i sindaun long ol pilo raunim dispela tebol. Posim dispela odio long hia.</w:t>
      </w:r>
    </w:p>
    <w:p>
      <w:pPr/>
      <w:r>
        <w:rPr>
          <w:lang w:val="png_PG" w:bidi="png_PG"/>
        </w:rPr>
      </w:r>
      <w:r>
        <w:rPr>
          <w:lang w:val="png_PG" w:bidi="png_PG"/>
        </w:rPr>
        <w:t>Ol skraib o tisa bilong grup biliong ol lida bilong lotu we ol i save kolim olsem ol Farisi i save laikim tru long bihainim ol lo we ol i bin raitim i go daun na ol lo bilong Skripsa we i save tokim ol manmeri long maus tasol. Ol manmeri i save long ol olsem ol lain husat i save stap 'seperet' long ol sinmanmeri, olsem na ol eksen bilong Jisas i mekim ol i bel nogut tru. Ol Farisi i tokim Jisas olsem em i rong taim ol i askim ol disaipel bilong em wanpela kwesten we ol i no laikim ansa long en, "Bilong wanem em i save kaikai wantaim ol man i save kolektim takis na ol sinmanmeri?" Ol Farisi i laikim ol manmeri long lukim olsem Jisas i mekim rong taim em i kaikai wantaim ol manmeri we ol i lukim olsem ol lain nogut.</w:t>
      </w:r>
    </w:p>
    <w:p>
      <w:pPr/>
      <w:r>
        <w:rPr>
          <w:lang w:val="png_PG" w:bidi="png_PG"/>
        </w:rPr>
      </w:r>
      <w:r>
        <w:rPr>
          <w:lang w:val="png_PG" w:bidi="png_PG"/>
        </w:rPr>
        <w:t xml:space="preserve">Jisas i bekim ol wantaim wanpela tok piksa bilong bipo, o wanpela tok we i gat gutpela tingting, we olgeta lain manmeri i luksave long en. Jisas i komperim ol helti manmeri i go long ol manmeri husat i ting olsem ol i stretpela olgeta, o ol i gat wanpela raitpela rilesensip wantaim God. Ol dispela manmeri husat i ting ol i stretpela manmeri i ting olsem ol i no nidim ol narapela lain long helpim ol. Tasol, ol sikmanmeri, o ol lain we ol manmeri i save les long ol na givim baksait long ol, em ol i klia gut olsem ol i nidim wanpela dokta, o ol i nidim helpim bilong Jisas, long kamap olsem ol stretpela manmeri. Ol dispela manmeri husat i ting olsem ol i stretpela olgeta i no klia long wanem as Jisas i kam na ol i no laik long senis. Jisas i wok long tok olsem em i laik long kaikai wantaim ol sinmanmeri bikos ol </w:t>
      </w:r>
      <w:r>
        <w:rPr>
          <w:b/>
          <w:lang w:val="png_PG" w:bidi="png_PG"/>
        </w:rPr>
        <w:t>i laik long senis</w:t>
      </w:r>
      <w:r>
        <w:rPr>
          <w:lang w:val="png_PG" w:bidi="png_PG"/>
        </w:rPr>
        <w:t>.</w:t>
      </w:r>
    </w:p>
    <w:p>
      <w:pPr/>
      <w:r>
        <w:rPr>
          <w:lang w:val="png_PG" w:bidi="png_PG"/>
        </w:rPr>
      </w:r>
      <w:r>
        <w:rPr>
          <w:lang w:val="png_PG" w:bidi="png_PG"/>
        </w:rPr>
        <w:t>Ol dispela ol narapela stori i kam bihain i toktok long pasin bilong Jisas na ol disaipel bilong em long kaikai taim ol i no bihainim ol lo bilong lotu long mekim ol yet i klin. Mak i putim dispela stori long hia insait long bikpela stori bilong Jisas bikos em i introdusim topik bilong husat ol manmeri i klin long sait bilong bihainim lo bilong lotu na husat ol manmeri i no klin long sait bilong bihainim lo bilong lotu.</w:t>
      </w:r>
      <w:r>
        <w:rPr>
          <w:lang w:val="png_PG" w:bidi="png_PG"/>
        </w:rPr>
      </w:r>
    </w:p>
    <w:p>
      <w:pPr>
        <w:pStyle w:val="Heading3"/>
      </w:pPr>
      <w:r>
        <w:rPr>
          <w:lang w:val="png_PG" w:bidi="png_PG"/>
        </w:rPr>
        <w:t>Painim aut dispela hap</w:t>
      </w:r>
    </w:p>
    <w:p>
      <w:pPr/>
      <w:r>
        <w:rPr>
          <w:lang w:val="png_PG" w:bidi="png_PG"/>
        </w:rPr>
      </w:r>
      <w:r>
        <w:rPr>
          <w:lang w:val="png_PG" w:bidi="png_PG"/>
        </w:rPr>
        <w:t>Harim wanpela rekoding bilong Mak 2:13–17 long trenslesen i isi tru long yupela long save long en.</w:t>
      </w:r>
    </w:p>
    <w:p>
      <w:pPr/>
      <w:r>
        <w:rPr>
          <w:lang w:val="png_PG" w:bidi="png_PG"/>
        </w:rPr>
      </w:r>
      <w:r>
        <w:rPr>
          <w:lang w:val="png_PG" w:bidi="png_PG"/>
        </w:rPr>
        <w:t>Insait long dispela step, grup bai toktok long ol wanwan hap bilong stori, ol manmeri o samting i stap insait long stori, na ol ples we stori i kamap long en. Bihain grup bai putim ol samting i kamap insait long stori insait long tingting bilong ol na piksarim dispela stori.</w:t>
      </w:r>
    </w:p>
    <w:p>
      <w:pPr/>
      <w:r>
        <w:rPr>
          <w:lang w:val="png_PG" w:bidi="png_PG"/>
        </w:rPr>
      </w:r>
      <w:r>
        <w:rPr>
          <w:lang w:val="png_PG" w:bidi="png_PG"/>
        </w:rPr>
        <w:t>Dispela stori i gat tupela hap.</w:t>
      </w:r>
    </w:p>
    <w:p>
      <w:pPr/>
      <w:r>
        <w:rPr>
          <w:lang w:val="png_PG" w:bidi="png_PG"/>
        </w:rPr>
      </w:r>
      <w:r>
        <w:rPr>
          <w:b/>
          <w:lang w:val="png_PG" w:bidi="png_PG"/>
        </w:rPr>
        <w:t>Long nambawan hap bilong stori,</w:t>
      </w:r>
      <w:r>
        <w:rPr>
          <w:lang w:val="png_PG" w:bidi="png_PG"/>
        </w:rPr>
        <w:t xml:space="preserve"> Jisas i oraitim wanpela paralais man long Kaperneam. Em i lusim haus na i stat long wokabaut i go long Raunwara Galili we i no stap longwe, tasol planti manmeri i bihainim em. Jisas i wok long skulim ol manmeri i stap taim em i lukim Livai i kolektim takis. Jisas i singautim Livai long bihainim em na wantu tasol Livai i bihainim Jisas. </w:t>
      </w:r>
    </w:p>
    <w:p>
      <w:pPr/>
      <w:r>
        <w:rPr>
          <w:lang w:val="png_PG" w:bidi="png_PG"/>
        </w:rPr>
      </w:r>
      <w:r>
        <w:rPr>
          <w:b/>
          <w:lang w:val="png_PG" w:bidi="png_PG"/>
        </w:rPr>
        <w:t>Long namba tu hap bilong stori:</w:t>
      </w:r>
      <w:r>
        <w:rPr>
          <w:lang w:val="png_PG" w:bidi="png_PG"/>
        </w:rPr>
        <w:t xml:space="preserve"> Bihain long dispela de yet, Livai i singautim Jisas na ol disaipel i go long haus bilong em bilong kaikai. Livai i bin singautim ol narapela man bilong kisim takis we ol lain i save lukim ol olsem sinman. Ol lida bilong lotu i lukim dispela na i askim ol disaipel bilong Jisas, "Bilong wanem na em i kaikai wantaim ol dispela kain ol manmeri?" Jisas i harim dispela na i bekim wantaim wanpela tok we i gat tok skul bilong em.</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Livai</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Ol lida bilong lotu</w:t>
      </w:r>
    </w:p>
    <w:p>
      <w:pPr>
        <w:pStyle w:val="ListBullet"/>
        <w:spacing w:line="240" w:lineRule="auto"/>
        <w:ind w:left="720"/>
      </w:pPr>
      <w:r>
        <w:rPr>
          <w:lang w:val="png_PG" w:bidi="png_PG"/>
        </w:rPr>
      </w:r>
      <w:r>
        <w:rPr>
          <w:lang w:val="png_PG" w:bidi="png_PG"/>
        </w:rPr>
        <w:t>Ol bikpela lain manmeri</w:t>
      </w:r>
    </w:p>
    <w:p>
      <w:pPr>
        <w:pStyle w:val="ListBullet"/>
        <w:spacing w:line="240" w:lineRule="auto"/>
        <w:ind w:left="720"/>
      </w:pPr>
      <w:r>
        <w:rPr>
          <w:lang w:val="png_PG" w:bidi="png_PG"/>
        </w:rPr>
      </w:r>
      <w:r>
        <w:rPr>
          <w:lang w:val="png_PG" w:bidi="png_PG"/>
        </w:rPr>
        <w:t>Ol narapela man bilong kolektim takis i stap long haus bilong Livai</w:t>
      </w:r>
    </w:p>
    <w:p>
      <w:pPr>
        <w:pStyle w:val="ListBullet"/>
        <w:spacing w:line="240" w:lineRule="auto"/>
        <w:ind w:left="720"/>
      </w:pPr>
      <w:r>
        <w:rPr>
          <w:lang w:val="png_PG" w:bidi="png_PG"/>
        </w:rPr>
      </w:r>
      <w:r>
        <w:rPr>
          <w:lang w:val="png_PG" w:bidi="png_PG"/>
        </w:rPr>
        <w:t>Ol narapela sinman i stap long haus bilong Livai</w:t>
      </w:r>
    </w:p>
    <w:p>
      <w:pPr/>
      <w:r>
        <w:rPr>
          <w:lang w:val="png_PG" w:bidi="png_PG"/>
        </w:rPr>
      </w:r>
      <w:r>
        <w:rPr>
          <w:lang w:val="png_PG" w:bidi="png_PG"/>
        </w:rPr>
        <w:t>Olsem wanpela grup, tingting gut long ol dispela ol pat bilong ples we stori i kamap long en:</w:t>
      </w:r>
    </w:p>
    <w:p>
      <w:pPr/>
      <w:r>
        <w:rPr>
          <w:lang w:val="png_PG" w:bidi="png_PG"/>
        </w:rPr>
      </w:r>
      <w:r>
        <w:rPr>
          <w:lang w:val="png_PG" w:bidi="png_PG"/>
        </w:rPr>
        <w:t>Dispela stori i stat wantaim wanpela hap tok "wanpela taim gen" long soim olsem Jisas i wok long mekim pasin we em i bin mekim pinis bipo. Sekim olsem yupela i soim Jisas i wokabaut long Kaperneam na i singautim Livai klostu long nambis bilong dispela bikpela raunwara. I gat ol bikpela lain manmeri i bihainim Jisas na em i givim tok skul long ol taim ol i wokabaut.</w:t>
      </w:r>
    </w:p>
    <w:p>
      <w:pPr/>
      <w:r>
        <w:rPr>
          <w:lang w:val="png_PG" w:bidi="png_PG"/>
        </w:rPr>
      </w:r>
      <w:r>
        <w:rPr>
          <w:lang w:val="png_PG" w:bidi="png_PG"/>
        </w:rPr>
        <w:t>Sekim olsem yupela i soim Livai i kolektim mani long tebol bilong em long kisim takis. Ol Ju i no save laikim Livai bikos em i wanpela bilong ol man we ol Ju i save les na givim baksait long ol.</w:t>
      </w:r>
    </w:p>
    <w:p>
      <w:pPr/>
      <w:r>
        <w:rPr>
          <w:lang w:val="png_PG" w:bidi="png_PG"/>
        </w:rPr>
      </w:r>
      <w:r>
        <w:rPr>
          <w:lang w:val="png_PG" w:bidi="png_PG"/>
        </w:rPr>
        <w:t>Em i bikpela samting long tingim olsem taim em i singautim Livai long bihainim em, Jisas i askim Livai long kamap disaipel bilong em. Dispela i min olsem Livai bai lusim wok bilong em olsem wanpela man bilong kolektim takis na stap wantaim Jisas olgeta de, na lainim long ol tok skul na pasin bilong Jisas. Livai i kirap wantu tasol na i lusim tebol bilong em long kolektim takis. Sekim olsem yupela i soim Livai i bihainim Jisas wantu tasol.</w:t>
      </w:r>
    </w:p>
    <w:p>
      <w:pPr/>
      <w:r>
        <w:rPr>
          <w:lang w:val="png_PG" w:bidi="png_PG"/>
        </w:rPr>
      </w:r>
      <w:r>
        <w:rPr>
          <w:lang w:val="png_PG" w:bidi="png_PG"/>
        </w:rPr>
        <w:t>Sekim olsem yupela i soim Jisas i kaikai wantaim ol disaipel bilong em na ol narapela man bilong kolektim takis insait long haus bilong Livai long dispela apinun. Dispela haus ating em i wanpela naispela haus. Olgeta lain ating ol bai rileks, o slip i go daun, raunim tebol.</w:t>
      </w:r>
    </w:p>
    <w:p>
      <w:pPr/>
      <w:r>
        <w:rPr>
          <w:lang w:val="png_PG" w:bidi="png_PG"/>
        </w:rPr>
      </w:r>
      <w:r>
        <w:rPr>
          <w:lang w:val="png_PG" w:bidi="png_PG"/>
        </w:rPr>
        <w:t>Taim ol lida bilong lotu i askim ol disaipel bilong Jisas bilong wanem Jisas i kaikai wantaim ol sinman, yupela i mas soim dispela olsem wanpela tok kros olsem Jisas em i rong. Ol i askim, "Bilong wanem na em i kaikai wantaim ol man bilong kolektim takis na ol sinman?" Ol i no laikim ol disaipel long givim ansa long dispela kwesten, tasol ol i laik soim ol manmeri olsem pasin bilong Jisas i rong.</w:t>
      </w:r>
    </w:p>
    <w:p>
      <w:pPr/>
      <w:r>
        <w:rPr>
          <w:lang w:val="png_PG" w:bidi="png_PG"/>
        </w:rPr>
      </w:r>
      <w:r>
        <w:rPr>
          <w:lang w:val="png_PG" w:bidi="png_PG"/>
        </w:rPr>
        <w:t>Em i impoten long tingim olsem ol Farisi i no stap long dispela kaikai long wanem ol i ting olsem em i sem pasin long kaikai wantaim ol sinman. Nogat, ol i askim ol disaipel bilong Jisas bihain, taim ol i kaikai pinis long haus bilong Livai.</w:t>
      </w:r>
    </w:p>
    <w:p>
      <w:pPr/>
      <w:r>
        <w:rPr>
          <w:lang w:val="png_PG" w:bidi="png_PG"/>
        </w:rPr>
      </w:r>
      <w:r>
        <w:rPr>
          <w:lang w:val="png_PG" w:bidi="png_PG"/>
        </w:rPr>
        <w:t xml:space="preserve">Jisas i harim wanem samting ol Farisi i tokim ol disaipel bilong em. Jisas i bekim tok bilong ol wantaim wanpela tok skul we olgeta lain i save gut long en, o wanpela gutpela hap tok we olgeta lain i save gut long en. Dispela gutpela hap tok i gat tupela pat. Long namba wan pat, Jisas i soim olsem ol manmeri i orait ol i </w:t>
      </w:r>
      <w:r>
        <w:rPr>
          <w:b/>
          <w:lang w:val="png_PG" w:bidi="png_PG"/>
        </w:rPr>
        <w:t>no</w:t>
      </w:r>
      <w:r>
        <w:rPr>
          <w:lang w:val="png_PG" w:bidi="png_PG"/>
        </w:rPr>
        <w:t xml:space="preserve"> save nidim dokta na ol sik manmeri i nidim dokta. Long namba tu pat, long wankain rot, Jisas i tok olsem em i </w:t>
      </w:r>
      <w:r>
        <w:rPr>
          <w:b/>
          <w:lang w:val="png_PG" w:bidi="png_PG"/>
        </w:rPr>
        <w:t>no</w:t>
      </w:r>
      <w:r>
        <w:rPr>
          <w:lang w:val="png_PG" w:bidi="png_PG"/>
        </w:rPr>
        <w:t xml:space="preserve"> kam long ol manmeri husat i ting olsem ol i stretpela lain, tasol em i kam long ol sinmanmeri. Insait long dispela tok we i gat skul bilong em, Jisas i skelim pasin bilong ol manmeri i no gat na sik i no nidim dokta wantaim pasin bilong ol manmeri husat i ting olsem ol i stretpela na i no nidim em. Tasol, wankain olsem ol sikmanmeri i nidim wanpela dokta, ol sinmanmeri i nidim Jisas.</w:t>
      </w:r>
    </w:p>
    <w:p>
      <w:pPr/>
      <w:r>
        <w:rPr>
          <w:lang w:val="png_PG" w:bidi="png_PG"/>
        </w:rPr>
      </w:r>
      <w:r>
        <w:rPr>
          <w:lang w:val="png_PG" w:bidi="png_PG"/>
        </w:rPr>
        <w:t>Nau, grup i mas wokim wanpela piksa bilong stori o storibod, dro, o yusim ol samting long piksarim stori na ol eksen i stap insait long dispela stori.</w:t>
      </w:r>
      <w:r>
        <w:rPr>
          <w:lang w:val="png_PG" w:bidi="png_PG"/>
        </w:rPr>
      </w:r>
    </w:p>
    <w:p>
      <w:pPr>
        <w:pStyle w:val="Heading3"/>
      </w:pPr>
      <w:r>
        <w:rPr>
          <w:lang w:val="png_PG" w:bidi="png_PG"/>
        </w:rPr>
        <w:t>Ektim aut dispela Tok</w:t>
      </w:r>
    </w:p>
    <w:p>
      <w:pPr/>
      <w:r>
        <w:rPr>
          <w:lang w:val="png_PG" w:bidi="png_PG"/>
        </w:rPr>
      </w:r>
      <w:r>
        <w:rPr>
          <w:lang w:val="png_PG" w:bidi="png_PG"/>
        </w:rPr>
        <w:t>Harim wanpela odio vesen bilong Mak 2:13–17 long trenslesen we i isi tru long yupela long save long en.</w:t>
      </w:r>
    </w:p>
    <w:p>
      <w:pPr/>
      <w:r>
        <w:rPr>
          <w:lang w:val="png_PG" w:bidi="png_PG"/>
        </w:rPr>
      </w:r>
      <w:r>
        <w:rPr>
          <w:lang w:val="png_PG" w:bidi="png_PG"/>
        </w:rPr>
        <w:t>Insait long dispela step, grup bai mekim drama long dispela stori.</w:t>
      </w:r>
    </w:p>
    <w:p>
      <w:pPr/>
      <w:r>
        <w:rPr>
          <w:lang w:val="png_PG" w:bidi="png_PG"/>
        </w:rPr>
      </w:r>
      <w:r>
        <w:rPr>
          <w:lang w:val="png_PG" w:bidi="png_PG"/>
        </w:rPr>
        <w:t>Dispela stori i gat tupela hap.</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bikpela lain manmeri</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Livai (wanepla man bilong kolektim takis na em i sindaun long ples bilong kolektim takis)</w:t>
      </w:r>
    </w:p>
    <w:p>
      <w:pPr>
        <w:pStyle w:val="ListBullet"/>
        <w:spacing w:line="240" w:lineRule="auto"/>
        <w:ind w:left="720"/>
      </w:pPr>
      <w:r>
        <w:rPr>
          <w:lang w:val="png_PG" w:bidi="png_PG"/>
        </w:rPr>
      </w:r>
      <w:r>
        <w:rPr>
          <w:lang w:val="png_PG" w:bidi="png_PG"/>
        </w:rPr>
        <w:t>Ol narapela man bilong kolektim takis</w:t>
      </w:r>
    </w:p>
    <w:p>
      <w:pPr>
        <w:pStyle w:val="ListBullet"/>
        <w:spacing w:line="240" w:lineRule="auto"/>
        <w:ind w:left="720"/>
      </w:pPr>
      <w:r>
        <w:rPr>
          <w:lang w:val="png_PG" w:bidi="png_PG"/>
        </w:rPr>
      </w:r>
      <w:r>
        <w:rPr>
          <w:lang w:val="png_PG" w:bidi="png_PG"/>
        </w:rPr>
        <w:t>Ol narapela manmeri we ol lain i save lukim ol olsem ol sinmanmeri</w:t>
      </w:r>
    </w:p>
    <w:p>
      <w:pPr>
        <w:pStyle w:val="ListBullet"/>
        <w:spacing w:line="240" w:lineRule="auto"/>
        <w:ind w:left="720"/>
      </w:pPr>
      <w:r>
        <w:rPr>
          <w:lang w:val="png_PG" w:bidi="png_PG"/>
        </w:rPr>
      </w:r>
      <w:r>
        <w:rPr>
          <w:lang w:val="png_PG" w:bidi="png_PG"/>
        </w:rPr>
        <w:t>Ol lida bilong lotu</w:t>
      </w:r>
    </w:p>
    <w:p>
      <w:pPr/>
      <w:r>
        <w:rPr>
          <w:lang w:val="png_PG" w:bidi="png_PG"/>
        </w:rPr>
      </w:r>
      <w:r>
        <w:rPr>
          <w:lang w:val="png_PG" w:bidi="png_PG"/>
        </w:rPr>
        <w:t>Olsem wanpela grup, ektim dispela stori tupela taim. Yupela i mas ektim dispela stori long tok ples bilong yupela.</w:t>
      </w:r>
    </w:p>
    <w:p>
      <w:pPr/>
      <w:r>
        <w:rPr>
          <w:lang w:val="png_PG" w:bidi="png_PG"/>
        </w:rPr>
      </w:r>
      <w:r>
        <w:rPr>
          <w:lang w:val="png_PG" w:bidi="png_PG"/>
        </w:rPr>
        <w:t>Long namba wan taim, ektim dispela stori tasol na no ken stop. Tingting gut long ol toktok we ol manmeri i mekim, oda we ol samting i kamap, wanem samting i mekim na ol dispela samting i kamap na hau yupela bai autim dispela stori. Sekim olsem yupela i no kalapim o i no ektim ol hatpela o impoten hap bilong stori. Helpim wanpela narapela long tingim olgeta hap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long namba tu taim gen. Long sampela hap insait long drama, stopim drama na askim dispela kwesten i go long wanpela man o meri husat i ektim wanpela pat, "Yu pilim olsem wanem o tingting olsem wanem?" Man o meri husat i ekt bai ansa na tokaut long wanem we em i pilim o wanem tingting bilong em. Bihain, kontinu wantaim drama.</w:t>
      </w:r>
    </w:p>
    <w:p>
      <w:pPr/>
      <w:r>
        <w:rPr>
          <w:lang w:val="png_PG" w:bidi="png_PG"/>
        </w:rPr>
      </w:r>
      <w:r>
        <w:rPr>
          <w:lang w:val="png_PG" w:bidi="png_PG"/>
        </w:rPr>
        <w:t>Posim dispela odio long hia na ektim stori gen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Ektim aut Jisas i wokabaut insait long Kaperneam. Wanpela bikpela lain manmeri i bihainim em. Jisas i lukim Livai long ples bilong em long kisim takis na em i tok, "Bihainim mi na kamap disaipel bilong mi." Wantu tasol, Livai i kirap na i bihainim Jisas.</w:t>
      </w:r>
    </w:p>
    <w:p>
      <w:pPr/>
      <w:r>
        <w:rPr>
          <w:lang w:val="png_PG" w:bidi="png_PG"/>
        </w:rPr>
      </w:r>
      <w:r>
        <w:rPr>
          <w:lang w:val="png_PG" w:bidi="png_PG"/>
        </w:rPr>
        <w:t>Stopim dispela drama long sotpela taim. Askim dispela man husat i ekt olsem Livai, "Yu wok long ting wanem na pilim olsem wanem?" Dispela man i ken tok olsem, "Wanpela strongpela bel kirap long bihainim Jisas," o "Mi pilim olsem mi gat hop. Em i lukim mi tru tru," o "Em i laikim mi. Em i laikim mi long bihainim em maski ol manmeri i save les long mi na givim baksait long mi." Kontinu wantaim drama.</w:t>
      </w:r>
    </w:p>
    <w:p>
      <w:pPr/>
      <w:r>
        <w:rPr>
          <w:lang w:val="png_PG" w:bidi="png_PG"/>
        </w:rPr>
      </w:r>
      <w:r>
        <w:rPr>
          <w:lang w:val="png_PG" w:bidi="png_PG"/>
        </w:rPr>
        <w:t>Sampela taim bihain Jisas na ol disaipel bilong em i go long haus bilong Livai. Nau eksen i kamap long haus bilong Livai. Jisas na ol disaipel i kaikai wantaim Livai, ol narapela man bilong kolektim takis, na ol narapela lain we ol manmeri save les long ol na givim baksait long ol. Ektim aut ol lida bilong lotu i lukim dispela samting i kamap. Bihain ol i askim ol disaipel bilong Jisas, "Bilong wanem Jisas i save kaikai wantaim ol sinmanmeri?"</w:t>
      </w:r>
    </w:p>
    <w:p>
      <w:pPr/>
      <w:r>
        <w:rPr>
          <w:lang w:val="png_PG" w:bidi="png_PG"/>
        </w:rPr>
      </w:r>
      <w:r>
        <w:rPr>
          <w:lang w:val="png_PG" w:bidi="png_PG"/>
        </w:rPr>
        <w:t>Stopim dispela drama long sotpela taim. Askim dispela man husat i ekt olsem ol tisa bilong lo, "Yu wok long pilim o tingting olsem wanem?" Dispela man i ken tok ol dispela kain samting "Ol lida bilong lotu we ol manmeri i save rispektim i no ken stap wantaim ol sinmanmeri," o "Yumi bin lukim pinis Jisas i oraitim paralais man. Nau em i tokim ol manmeri olsem em i save fogivim sin, na em i save kaikai wantaim ol sinmanmeri, na dispela em i tok bilas long God," o "Mipela i stap long autsait na lukluk i go insait na mipela i jeles olsem Jisas em i no stap wantaim mipela." Kontinu wantaim drama.</w:t>
      </w:r>
    </w:p>
    <w:p>
      <w:pPr/>
      <w:r>
        <w:rPr>
          <w:lang w:val="png_PG" w:bidi="png_PG"/>
        </w:rPr>
      </w:r>
      <w:r>
        <w:rPr>
          <w:lang w:val="png_PG" w:bidi="png_PG"/>
        </w:rPr>
        <w:t>Ektim aut Jisas i harim ol lida bilong lotu i toktok long ol disaipel bilong em. Jisas i tokim ol, "Ol helti manmeri i no nidim wanpela dokta. Ol sikmanmeri i nidim wanpela dokta. Mi no kam long singautim ol manmeri husat i ting olsem ol i stretpela, tasol ol manmeri husat i save olsem ol i sinmanmeri."</w:t>
      </w:r>
    </w:p>
    <w:p>
      <w:pPr/>
      <w:r>
        <w:rPr>
          <w:lang w:val="png_PG" w:bidi="png_PG"/>
        </w:rPr>
      </w:r>
      <w:r>
        <w:rPr>
          <w:lang w:val="png_PG" w:bidi="png_PG"/>
        </w:rPr>
        <w:t>Stopim dispela drama long sotpela taim. Askim dispela man husat i ekt olsem Jisas, "Yu wok long ting wanem na pilim olsem wanem?" Dispela man i ken givim ol ansa olsem, "Ol i ting ol i save long lo bilong Papa, tasol ol i no save long bel bilong Em," "Ol i apim nem bilong ol yet tumas na ol i no luksave olsem ol i nidim helpim tu," o "Stap isi. Mi save olsem bai i gat moa tok pait i kamap bihain."</w:t>
      </w:r>
      <w:r>
        <w:rPr>
          <w:lang w:val="png_PG" w:bidi="png_PG"/>
        </w:rPr>
      </w:r>
    </w:p>
    <w:p>
      <w:pPr>
        <w:pStyle w:val="Heading3"/>
      </w:pPr>
      <w:r>
        <w:rPr>
          <w:lang w:val="png_PG" w:bidi="png_PG"/>
        </w:rPr>
        <w:t>Pulapim dispela speis</w:t>
      </w:r>
    </w:p>
    <w:p>
      <w:pPr/>
      <w:r>
        <w:rPr>
          <w:lang w:val="png_PG" w:bidi="png_PG"/>
        </w:rPr>
      </w:r>
      <w:r>
        <w:rPr>
          <w:lang w:val="png_PG" w:bidi="png_PG"/>
        </w:rPr>
        <w:t>Harim wanpela odio bilong Mak 2:13–17 long trenslesen we i isi tru long yupela long save long en.</w:t>
      </w:r>
    </w:p>
    <w:p>
      <w:pPr/>
      <w:r>
        <w:rPr>
          <w:lang w:val="png_PG" w:bidi="png_PG"/>
        </w:rPr>
      </w:r>
      <w:r>
        <w:rPr>
          <w:lang w:val="png_PG" w:bidi="png_PG"/>
        </w:rPr>
        <w:t>Insait long dispela step, grup bai toktok long ol bikpela tok na ol wod i stap insait long dispela stori.</w:t>
      </w:r>
    </w:p>
    <w:p>
      <w:pPr/>
      <w:r>
        <w:rPr>
          <w:lang w:val="png_PG" w:bidi="png_PG"/>
        </w:rPr>
      </w:r>
      <w:r>
        <w:rPr>
          <w:lang w:val="png_PG" w:bidi="png_PG"/>
        </w:rPr>
        <w:t xml:space="preserve">Taim Jisas i wok long </w:t>
      </w:r>
      <w:r>
        <w:rPr>
          <w:lang w:val="png_PG" w:bidi="png_PG"/>
        </w:rPr>
        <w:t>wokabaut insait long Kaperneam</w:t>
      </w:r>
      <w:r>
        <w:rPr>
          <w:lang w:val="png_PG" w:bidi="png_PG"/>
        </w:rPr>
        <w:t xml:space="preserve">, em i lukim Livai i wok olsem wanpela </w:t>
      </w:r>
      <w:r>
        <w:rPr>
          <w:b/>
          <w:lang w:val="png_PG" w:bidi="png_PG"/>
        </w:rPr>
        <w:t>man bilong kolektim takis</w:t>
      </w:r>
      <w:r>
        <w:rPr>
          <w:lang w:val="png_PG" w:bidi="png_PG"/>
        </w:rPr>
        <w:t>. Ol man bilong kolektim takis em ol Ju husat i save wok long gavman bilong Rom bikos ol Rom i bin winim na bosim ol Ju. Ol Rom i bin fosim ol Ju long baim takis i go long Rom. Ol Ju i save heitim tru ol lain bilong kolektim takis bikos ol i wok aninit long ol Rom. Ol lain bilong kolektim takis i gat nem nogut bilong kisim moa mani winim mak ol i sapos long kisim na kamap rits long dispela pasin.</w:t>
      </w:r>
    </w:p>
    <w:p>
      <w:pPr/>
      <w:r>
        <w:rPr>
          <w:lang w:val="png_PG" w:bidi="png_PG"/>
        </w:rPr>
      </w:r>
      <w:r>
        <w:rPr>
          <w:lang w:val="png_PG" w:bidi="png_PG"/>
        </w:rPr>
        <w:t xml:space="preserve">Jisas i singautim Livai long kamap </w:t>
      </w:r>
      <w:r>
        <w:rPr>
          <w:b/>
          <w:lang w:val="png_PG" w:bidi="png_PG"/>
        </w:rPr>
        <w:t>disaipel</w:t>
      </w:r>
      <w:r>
        <w:rPr>
          <w:lang w:val="png_PG" w:bidi="png_PG"/>
        </w:rPr>
        <w:t xml:space="preserve"> bilong em o man husait bai stap klostu tru na bihainim em. Ol "lain i stap klostru tru na bihainim" Jisas i bin stap wantaim em long planti pablik ministri bilong em namel long ol manmeri, raun wantaim em long olgeta hap, lainim samting long em, na sampela taim em i salim ol i go bilong autim gut nius bilong Kingdom na oraitim ol sikmanmeri. Sapos tokples yu i gat wanpela hap tok bilong ol lain husat i save bihainim wanpela tisa, yu ken yusim dispela hap tok long hia.</w:t>
      </w:r>
    </w:p>
    <w:p>
      <w:pPr/>
      <w:r>
        <w:rPr>
          <w:lang w:val="png_PG" w:bidi="png_PG"/>
        </w:rPr>
      </w:r>
      <w:r>
        <w:rPr>
          <w:lang w:val="png_PG" w:bidi="png_PG"/>
        </w:rPr>
        <w:t xml:space="preserve">Stop long hia na toktok olsem wanpela grup long wanem wod o hap tok yupela bai yusim long </w:t>
      </w:r>
      <w:r>
        <w:rPr>
          <w:b/>
          <w:lang w:val="png_PG" w:bidi="png_PG"/>
        </w:rPr>
        <w:t>disaipel</w:t>
      </w:r>
      <w:r>
        <w:rPr>
          <w:lang w:val="png_PG" w:bidi="png_PG"/>
        </w:rPr>
        <w:t xml:space="preserve">. Lukim wod </w:t>
      </w:r>
      <w:r>
        <w:rPr>
          <w:lang w:val="png_PG" w:bidi="png_PG"/>
        </w:rPr>
        <w:t>disaipel</w:t>
      </w:r>
      <w:r>
        <w:rPr>
          <w:lang w:val="png_PG" w:bidi="png_PG"/>
        </w:rPr>
        <w:t xml:space="preserve"> insait long Masta Gloseri bilong kisim moa tok save. Posim dispela odio long hia.</w:t>
      </w:r>
    </w:p>
    <w:p>
      <w:pPr/>
      <w:r>
        <w:rPr>
          <w:lang w:val="png_PG" w:bidi="png_PG"/>
        </w:rPr>
      </w:r>
      <w:r>
        <w:rPr>
          <w:lang w:val="png_PG" w:bidi="png_PG"/>
        </w:rPr>
        <w:t xml:space="preserve">Bihain Jisas i go long haus bilong Livai na em i kaikai wantaim ol narapela man bilong kolektim takis na ol </w:t>
      </w:r>
      <w:r>
        <w:rPr>
          <w:b/>
          <w:lang w:val="png_PG" w:bidi="png_PG"/>
        </w:rPr>
        <w:t>sinmanmeri</w:t>
      </w:r>
      <w:r>
        <w:rPr>
          <w:lang w:val="png_PG" w:bidi="png_PG"/>
        </w:rPr>
        <w:t xml:space="preserve">. Dispela tok 'ol sinmanmeri' em ol i yusim long wanpela narakain rot long hia. Long hia, mining bilong em i olsem ol manmeri husat i save bagarapim ol tok stia bilong lotu long sait bilong klinim ol yet pastaim long ol i kaikai. Long moa tok save long </w:t>
      </w:r>
      <w:r>
        <w:rPr>
          <w:lang w:val="png_PG" w:bidi="png_PG"/>
        </w:rPr>
        <w:t>sin</w:t>
      </w:r>
      <w:r>
        <w:rPr>
          <w:lang w:val="png_PG" w:bidi="png_PG"/>
        </w:rPr>
        <w:t>, go long Masta Glosari.</w:t>
      </w:r>
    </w:p>
    <w:p>
      <w:pPr/>
      <w:r>
        <w:rPr>
          <w:lang w:val="png_PG" w:bidi="png_PG"/>
        </w:rPr>
      </w:r>
      <w:r>
        <w:rPr>
          <w:lang w:val="png_PG" w:bidi="png_PG"/>
        </w:rPr>
        <w:t xml:space="preserve">Ol </w:t>
      </w:r>
      <w:r>
        <w:rPr>
          <w:b/>
          <w:lang w:val="png_PG" w:bidi="png_PG"/>
        </w:rPr>
        <w:t>tisa bilong lo</w:t>
      </w:r>
      <w:r>
        <w:rPr>
          <w:lang w:val="png_PG" w:bidi="png_PG"/>
        </w:rPr>
        <w:t xml:space="preserve">, o ol </w:t>
      </w:r>
      <w:r>
        <w:rPr>
          <w:b/>
          <w:lang w:val="png_PG" w:bidi="png_PG"/>
        </w:rPr>
        <w:t>skraib</w:t>
      </w:r>
      <w:r>
        <w:rPr>
          <w:lang w:val="png_PG" w:bidi="png_PG"/>
        </w:rPr>
        <w:t xml:space="preserve">, husat em ol </w:t>
      </w:r>
      <w:r>
        <w:rPr>
          <w:b/>
          <w:lang w:val="png_PG" w:bidi="png_PG"/>
        </w:rPr>
        <w:t>Farisi</w:t>
      </w:r>
      <w:r>
        <w:rPr>
          <w:lang w:val="png_PG" w:bidi="png_PG"/>
        </w:rPr>
        <w:t xml:space="preserve">, i askim ol disaipel bilong Jisas wanpela kwesten. Em i no klia sapos ol Farisi long dispela stori i wok long bihainim Jisas o nogat, tasol ol i tokim ol disaipel bilong Jisas olsem ol i ting em i rong pasin long Jisas i kaikai wantaim ol sinmanmeri. Dispela nem "Farisi" i minim olsem "long stap seperet." Ol Farisi em ol i save lukim ol olsem ol lain i gat bikpela namba na ol i stretpela man. Ol i save stap olsem gutpela eksampel bilong ol manmeri long bihainim bikos ol i givim olgeta laip bilong ol i go long lo bilong God. Ol i save givim luksave long lo we ol i bin raitim na ol i save givim luksave tu long ol pasin kastom we i stap long maus tasol o lo i stap long maus tasol. Sampela bilong ol Farisi em ol tu i </w:t>
      </w:r>
      <w:r>
        <w:rPr>
          <w:b/>
          <w:lang w:val="png_PG" w:bidi="png_PG"/>
        </w:rPr>
        <w:t>tisa bilong lo bilong God,</w:t>
      </w:r>
      <w:r>
        <w:rPr>
          <w:lang w:val="png_PG" w:bidi="png_PG"/>
        </w:rPr>
        <w:t xml:space="preserve"> na dispela stori i toktok long ol dispela Farisi. Dispela wod Farisi em nem bilong dispela kain lida bilong lotu.</w:t>
      </w:r>
    </w:p>
    <w:p>
      <w:pPr/>
      <w:r>
        <w:rPr>
          <w:lang w:val="png_PG" w:bidi="png_PG"/>
        </w:rPr>
      </w:r>
      <w:r>
        <w:rPr>
          <w:lang w:val="png_PG" w:bidi="png_PG"/>
        </w:rPr>
        <w:t xml:space="preserve">Stop long hia na toktok olsem wanpela grup long hau yupela bai trensletim </w:t>
      </w:r>
      <w:r>
        <w:rPr>
          <w:b/>
          <w:lang w:val="png_PG" w:bidi="png_PG"/>
        </w:rPr>
        <w:t>ol tisa bilong lo husat em ol Farisi</w:t>
      </w:r>
      <w:r>
        <w:rPr>
          <w:lang w:val="png_PG" w:bidi="png_PG"/>
        </w:rPr>
        <w:t xml:space="preserve">. Long kisim moa tok save long wod </w:t>
      </w:r>
      <w:r>
        <w:rPr>
          <w:lang w:val="png_PG" w:bidi="png_PG"/>
        </w:rPr>
        <w:t>Farisi</w:t>
      </w:r>
      <w:r>
        <w:rPr>
          <w:lang w:val="png_PG" w:bidi="png_PG"/>
        </w:rPr>
        <w:t xml:space="preserve"> na </w:t>
      </w:r>
      <w:r>
        <w:rPr>
          <w:lang w:val="png_PG" w:bidi="png_PG"/>
        </w:rPr>
        <w:t>ol tisa bilong lo</w:t>
      </w:r>
      <w:r>
        <w:rPr>
          <w:lang w:val="png_PG" w:bidi="png_PG"/>
        </w:rPr>
        <w:t>, lukim Masta Gloseri. Posim dispela odio long hia.</w:t>
      </w:r>
    </w:p>
    <w:p>
      <w:pPr/>
      <w:r>
        <w:rPr>
          <w:lang w:val="png_PG" w:bidi="png_PG"/>
        </w:rPr>
      </w:r>
      <w:r>
        <w:rPr>
          <w:lang w:val="png_PG" w:bidi="png_PG"/>
        </w:rPr>
        <w:t xml:space="preserve">Jisas i yusim wanpela hap tok bilong komperim ol helti manmeri i go long ol manmeri husat i ting olsem ol i </w:t>
      </w:r>
      <w:r>
        <w:rPr>
          <w:lang w:val="png_PG" w:bidi="png_PG"/>
        </w:rPr>
        <w:t>stretpela</w:t>
      </w:r>
      <w:r>
        <w:rPr>
          <w:lang w:val="png_PG" w:bidi="png_PG"/>
        </w:rPr>
        <w:t xml:space="preserve"> manmeri. Tingting bilong Olpela Testamen long "stretpela pasin" em i save lukluk long rilesensip namel long God na manmeri, o namel long manmeri na ol narapela manmeri. Stretpela pasin i toktok long pasin holi, stap stret o i no gat asua. Yupela mas kolim dispela tingting bilong "stretpela pasin" long seim we long olgeta hap insait trenslesen bilong yupela. Eksampel, yupela i ken diskraibim stretpela pasin olsem "stretpela rilesensip wantaim God." Yupela ken diskraibim em tu olsem wanpela hap tok bilong lo kain olsem "i no gat asua/inosen." Ol narapela we bilong toktok long ol dispela samting em:</w:t>
      </w:r>
    </w:p>
    <w:p>
      <w:pPr>
        <w:pStyle w:val="ListBullet"/>
        <w:spacing w:line="240" w:lineRule="auto"/>
        <w:ind w:left="720"/>
      </w:pPr>
      <w:r>
        <w:rPr>
          <w:lang w:val="png_PG" w:bidi="png_PG"/>
        </w:rPr>
      </w:r>
      <w:r>
        <w:rPr>
          <w:lang w:val="png_PG" w:bidi="png_PG"/>
        </w:rPr>
        <w:t>stap rait long ai bilong God</w:t>
      </w:r>
    </w:p>
    <w:p>
      <w:pPr>
        <w:pStyle w:val="ListBullet"/>
        <w:spacing w:line="240" w:lineRule="auto"/>
        <w:ind w:left="720"/>
      </w:pPr>
      <w:r>
        <w:rPr>
          <w:lang w:val="png_PG" w:bidi="png_PG"/>
        </w:rPr>
      </w:r>
      <w:r>
        <w:rPr>
          <w:lang w:val="png_PG" w:bidi="png_PG"/>
        </w:rPr>
        <w:t>stap rait wantaim God</w:t>
      </w:r>
    </w:p>
    <w:p>
      <w:pPr>
        <w:pStyle w:val="ListBullet"/>
        <w:spacing w:line="240" w:lineRule="auto"/>
        <w:ind w:left="720"/>
      </w:pPr>
      <w:r>
        <w:rPr>
          <w:lang w:val="png_PG" w:bidi="png_PG"/>
        </w:rPr>
      </w:r>
      <w:r>
        <w:rPr>
          <w:lang w:val="png_PG" w:bidi="png_PG"/>
        </w:rPr>
        <w:t>God i wanbel long man o meri</w:t>
      </w:r>
    </w:p>
    <w:p>
      <w:pPr/>
      <w:r>
        <w:rPr>
          <w:lang w:val="png_PG" w:bidi="png_PG"/>
        </w:rPr>
      </w:r>
      <w:r>
        <w:rPr>
          <w:lang w:val="png_PG" w:bidi="png_PG"/>
        </w:rPr>
        <w:t>Ol manmeri husat bai harim yu, ol tu ken i gat ol spesel wod bilong diskraibim stretpela pasin, kain olsem pasin bilong "i gat stretpela tingting na bel, sanap stret, i no gat asua, wokabaut long rot bilong God," na ol narapela kain toktok olsem... Tingim ol dispela samting taim yupela makim ol raitpela wod bilong trenslesen bilong yupela.</w:t>
      </w:r>
    </w:p>
    <w:p>
      <w:pPr/>
      <w:r>
        <w:rPr>
          <w:lang w:val="png_PG" w:bidi="png_PG"/>
        </w:rPr>
      </w:r>
      <w:r>
        <w:rPr>
          <w:lang w:val="png_PG" w:bidi="png_PG"/>
        </w:rPr>
        <w:t>Tingim olsem insait long Baibel, ol manmeri i no inap kamap stretpela man o meri long strong bilong ol yet, o taim ol mekim inap gutpela samting, maski dispela em wanem we planti manmeri i tingim. Tasol, Jisas i mekim klia olsem stretpela pasin bilong yumi em i mas gutpela moa long stretpela pasin bilong ol lida bilong lotu husat i save bihainim olgeta lo bilong God. Dispela em i min olsem dispela tingting bilong stretpela pasin em i minim moa long tingting bilong mekim ol gutpela pasin. Wod o hap tok bilong yupela long "stretpela pasin" em i mas no ken lukluk long tingting bilong mekim ol gutpela pasin.</w:t>
      </w:r>
    </w:p>
    <w:p>
      <w:pPr/>
      <w:r>
        <w:rPr>
          <w:lang w:val="png_PG" w:bidi="png_PG"/>
        </w:rPr>
      </w:r>
      <w:r>
        <w:rPr>
          <w:lang w:val="png_PG" w:bidi="png_PG"/>
        </w:rPr>
        <w:t xml:space="preserve">Stop long hia na toktok long hau yupela bai trensletim dispela wod </w:t>
      </w:r>
      <w:r>
        <w:rPr>
          <w:b/>
          <w:lang w:val="png_PG" w:bidi="png_PG"/>
        </w:rPr>
        <w:t>stretpela pasin</w:t>
      </w:r>
      <w:r>
        <w:rPr>
          <w:lang w:val="png_PG" w:bidi="png_PG"/>
        </w:rPr>
        <w:t>. Bikos dispela em i wanpela impoten wod o hap tok, spendim sampela taim long dispela. Yupela i ken painim sampela kain raitpela rot bilong komperim dispela insait long kalsa bilong yupela. Eksampel, yupela i ken komperim samting we i bruk na samting we yupela i no inap long yusim gen. Taim wanpela samting i bruk, i no gat wanpela we bilong stretim em gen, bai ol lain i ken yusim em gen. Ating dispela em i wanpela graun sospen, wanpela sel kambang, o wanpela bunara na spia. Ating em i ken wanpela bunara we i no inap moa long sutim stret mak. Stretpela pasin em i dispela tingting we i lukluk long God long stretim bek ol samting we no gat lain i no inap long stretim na mekim ol i go bek long gutpela mak bilong ol. God i no save stretim dispela samting tasol, em i save mekim na dispela samting i kamap gutpela gen bilong mekim wok bilong en, kain olsem em i no bin bruk bipo. Yu ken askim ol patisipen long "soim" yu "stretpela pasin" taim ol i ekt tupela tupela na mekim ol eksen long soim mining bilong em. Grup i ken toktok long wanem samting ol i lukim na skelim tingting sapos ol dispela eksen i soim stret dispela tingting bilong stretpela pasin. Sapos ol dispela eksen i soim stret, yupela i ken yusim ol dispela eksen long helpim yupela long painim wanpela raitpela we bilong diskraibim "stretpela pasin." Posim dispela odio long hia.</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Baibel ves long trenslesen we yupela i isi tru long andastendim.</w:t>
      </w:r>
    </w:p>
    <w:p>
      <w:pPr/>
      <w:r>
        <w:rPr>
          <w:lang w:val="png_PG" w:bidi="png_PG"/>
        </w:rPr>
      </w:r>
      <w:r>
        <w:rPr>
          <w:lang w:val="png_PG" w:bidi="png_PG"/>
        </w:rPr>
        <w:t>Insait long dispela sesen, tokaut gen long dispela stori olsem wanpela grup, na toktok long tok ples bilong yupela yet.</w:t>
      </w:r>
    </w:p>
    <w:p>
      <w:pPr/>
      <w:r>
        <w:rPr>
          <w:lang w:val="png_PG" w:bidi="png_PG"/>
        </w:rPr>
      </w:r>
      <w:r>
        <w:rPr>
          <w:lang w:val="png_PG" w:bidi="png_PG"/>
        </w:rPr>
        <w:t>Pastaim, olgeta grup bai prektis long autim dispela stori long tok ples bilong yupela yet. Tingim long yusim ol wod yupela i bin wanbel long en long narapela step i go pinis, kain olsem oda bilong ol samting i kamap insait long stori, ol wod, ol hap tok, ol samting ol manmeri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stori gen long olgeta samting i kamap insait long dispela stori. Ol grup memba i ken stretim o korektim wanpela narapela insait long dispela step. Presim pos baten long stopim odio long hia.</w:t>
      </w:r>
    </w:p>
    <w:p>
      <w:pPr/>
      <w:r>
        <w:rPr>
          <w:lang w:val="png_PG" w:bidi="png_PG"/>
        </w:rPr>
      </w:r>
      <w:r>
        <w:rPr>
          <w:lang w:val="png_PG" w:bidi="png_PG"/>
        </w:rPr>
        <w:t>Bihain, wanwan memba bilong grup i mas stori long olgeta samting i kamap insait long dispela stori long wanpela laspela taim. Wanpela grup memba i ken yusim ol kainkain samting, o ol eksen o storibod long helpim em long tingim dispela stori. Presim pos baten long stopim odio long hia.</w:t>
      </w:r>
    </w:p>
    <w:p>
      <w:pPr/>
      <w:r>
        <w:rPr>
          <w:lang w:val="png_PG" w:bidi="png_PG"/>
        </w:rPr>
      </w:r>
      <w:r>
        <w:rPr>
          <w:lang w:val="png_PG" w:bidi="png_PG"/>
        </w:rPr>
        <w:t>Bihain, grup i ken mekim disisen long stori bilong husat ol i laikim tru. Yupela i ken mekim disisen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bilong Baibel we olgeta lain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2:18–22</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53">
        <w:r>
          <w:rPr>
            <w:lang w:val="png_PG" w:bidi="png_PG"/>
          </w:rPr>
          <w:rPr>
            <w:color w:val="0000EE"/>
            <w:u w:val="single"/>
          </w:rPr>
          <w:t>Harim na putim long tingting na bel</w:t>
        </w:r>
      </w:hyperlink>
      <w:r>
        <w:rPr>
          <w:lang w:val="png_PG" w:bidi="png_PG"/>
        </w:rPr>
        <w:t xml:space="preserve"> (812 KB)</w:t>
      </w:r>
      <w:r>
        <w:rPr>
          <w:lang w:val="png_PG" w:bidi="png_PG"/>
        </w:rPr>
      </w:r>
    </w:p>
    <w:p>
      <w:pPr>
        <w:pStyle w:val="ListBullet"/>
        <w:spacing w:line="240" w:lineRule="auto"/>
        <w:ind w:left="720"/>
      </w:pPr>
      <w:r>
        <w:rPr>
          <w:lang w:val="png_PG" w:bidi="png_PG"/>
        </w:rPr>
      </w:r>
      <w:hyperlink r:id="rId54">
        <w:r>
          <w:rPr>
            <w:lang w:val="png_PG" w:bidi="png_PG"/>
          </w:rPr>
          <w:rPr>
            <w:color w:val="0000EE"/>
            <w:u w:val="single"/>
          </w:rPr>
          <w:t>Save long taim na ples we stori i kamap long en</w:t>
        </w:r>
      </w:hyperlink>
      <w:r>
        <w:rPr>
          <w:lang w:val="png_PG" w:bidi="png_PG"/>
        </w:rPr>
        <w:t xml:space="preserve"> (5.1 MB)</w:t>
      </w:r>
      <w:r>
        <w:rPr>
          <w:lang w:val="png_PG" w:bidi="png_PG"/>
        </w:rPr>
      </w:r>
    </w:p>
    <w:p>
      <w:pPr>
        <w:pStyle w:val="ListBullet"/>
        <w:spacing w:line="240" w:lineRule="auto"/>
        <w:ind w:left="720"/>
      </w:pPr>
      <w:r>
        <w:rPr>
          <w:lang w:val="png_PG" w:bidi="png_PG"/>
        </w:rPr>
      </w:r>
      <w:hyperlink r:id="rId55">
        <w:r>
          <w:rPr>
            <w:lang w:val="png_PG" w:bidi="png_PG"/>
          </w:rPr>
          <w:rPr>
            <w:color w:val="0000EE"/>
            <w:u w:val="single"/>
          </w:rPr>
          <w:t>Save gut long wanwan Hap bilong Stori</w:t>
        </w:r>
      </w:hyperlink>
      <w:r>
        <w:rPr>
          <w:lang w:val="png_PG" w:bidi="png_PG"/>
        </w:rPr>
        <w:t xml:space="preserve"> (2.8 MB)</w:t>
      </w:r>
      <w:r>
        <w:rPr>
          <w:lang w:val="png_PG" w:bidi="png_PG"/>
        </w:rPr>
      </w:r>
    </w:p>
    <w:p>
      <w:pPr>
        <w:pStyle w:val="ListBullet"/>
        <w:spacing w:line="240" w:lineRule="auto"/>
        <w:ind w:left="720"/>
      </w:pPr>
      <w:r>
        <w:rPr>
          <w:lang w:val="png_PG" w:bidi="png_PG"/>
        </w:rPr>
      </w:r>
      <w:hyperlink r:id="rId56">
        <w:r>
          <w:rPr>
            <w:lang w:val="png_PG" w:bidi="png_PG"/>
          </w:rPr>
          <w:rPr>
            <w:color w:val="0000EE"/>
            <w:u w:val="single"/>
          </w:rPr>
          <w:t>Putim yu yet insait long stori</w:t>
        </w:r>
      </w:hyperlink>
      <w:r>
        <w:rPr>
          <w:lang w:val="png_PG" w:bidi="png_PG"/>
        </w:rPr>
        <w:t xml:space="preserve"> (3.2 MB)</w:t>
      </w:r>
      <w:r>
        <w:rPr>
          <w:lang w:val="png_PG" w:bidi="png_PG"/>
        </w:rPr>
      </w:r>
    </w:p>
    <w:p>
      <w:pPr>
        <w:pStyle w:val="ListBullet"/>
        <w:spacing w:line="240" w:lineRule="auto"/>
        <w:ind w:left="720"/>
      </w:pPr>
      <w:r>
        <w:rPr>
          <w:lang w:val="png_PG" w:bidi="png_PG"/>
        </w:rPr>
      </w:r>
      <w:hyperlink r:id="rId57">
        <w:r>
          <w:rPr>
            <w:lang w:val="png_PG" w:bidi="png_PG"/>
          </w:rPr>
          <w:rPr>
            <w:color w:val="0000EE"/>
            <w:u w:val="single"/>
          </w:rPr>
          <w:t>Save gut long ol samting we i no klia</w:t>
        </w:r>
      </w:hyperlink>
      <w:r>
        <w:rPr>
          <w:lang w:val="png_PG" w:bidi="png_PG"/>
        </w:rPr>
        <w:t xml:space="preserve"> (3.5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2:18–22</w:t>
      </w:r>
      <w:r>
        <w:rPr>
          <w:lang w:val="png_PG" w:bidi="png_PG"/>
        </w:rPr>
      </w:r>
    </w:p>
    <w:p>
      <w:pPr>
        <w:pStyle w:val="Heading3"/>
      </w:pPr>
      <w:r>
        <w:rPr>
          <w:lang w:val="png_PG" w:bidi="png_PG"/>
        </w:rPr>
        <w:t>Harim na Bel/Tingting</w:t>
      </w:r>
    </w:p>
    <w:p>
      <w:pPr/>
      <w:r>
        <w:rPr>
          <w:lang w:val="png_PG" w:bidi="png_PG"/>
        </w:rPr>
      </w:r>
      <w:r>
        <w:rPr>
          <w:lang w:val="png_PG" w:bidi="png_PG"/>
        </w:rPr>
        <w:t>Long dispela step, harim Mak 2:18–22 na putim long tingting na bel bilong yupela.</w:t>
      </w:r>
    </w:p>
    <w:p>
      <w:pPr/>
      <w:r>
        <w:rPr>
          <w:lang w:val="png_PG" w:bidi="png_PG"/>
        </w:rPr>
      </w:r>
      <w:r>
        <w:rPr>
          <w:lang w:val="png_PG" w:bidi="png_PG"/>
        </w:rPr>
        <w:t>Harim wanpela odio vesen bilong Mak 2:18–22 Harim tripela trenslesen, sapos yupela ken.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Jisas?</w:t>
      </w:r>
    </w:p>
    <w:p>
      <w:pPr>
        <w:pStyle w:val="ListBullet"/>
        <w:spacing w:line="240" w:lineRule="auto"/>
        <w:ind w:left="720"/>
      </w:pPr>
      <w:r>
        <w:rPr>
          <w:lang w:val="png_PG" w:bidi="png_PG"/>
        </w:rPr>
      </w:r>
      <w:r>
        <w:rPr>
          <w:lang w:val="png_PG" w:bidi="png_PG"/>
        </w:rPr>
        <w:t xml:space="preserve">Dispela stori i tokim yumi wanem samting long ol manmeri? </w:t>
      </w:r>
    </w:p>
    <w:p>
      <w:pPr>
        <w:pStyle w:val="ListBullet"/>
        <w:spacing w:line="240" w:lineRule="auto"/>
        <w:ind w:left="720"/>
      </w:pPr>
      <w:r>
        <w:rPr>
          <w:lang w:val="png_PG" w:bidi="png_PG"/>
        </w:rPr>
      </w:r>
      <w:r>
        <w:rPr>
          <w:lang w:val="png_PG" w:bidi="png_PG"/>
        </w:rPr>
        <w:t>Dispela stori i toktok lo wanem samting o i skulim yumi lo wanem samting lo laip bilong yumi long wanwan de?</w:t>
      </w:r>
    </w:p>
    <w:p>
      <w:pPr>
        <w:pStyle w:val="ListBullet"/>
        <w:spacing w:line="240" w:lineRule="auto"/>
        <w:ind w:left="720"/>
      </w:pPr>
      <w:r>
        <w:rPr>
          <w:lang w:val="png_PG" w:bidi="png_PG"/>
        </w:rPr>
      </w:r>
      <w:r>
        <w:rPr>
          <w:lang w:val="png_PG" w:bidi="png_PG"/>
        </w:rPr>
        <w:t>Husat lain yu save long en, em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odio vesen bilong Mak 2:18–22 long trenslesen we i isi tru long yupela long andastendim.</w:t>
      </w:r>
    </w:p>
    <w:p>
      <w:pPr/>
      <w:r>
        <w:rPr>
          <w:lang w:val="png_PG" w:bidi="png_PG"/>
        </w:rPr>
      </w:r>
      <w:r>
        <w:rPr>
          <w:lang w:val="png_PG" w:bidi="png_PG"/>
        </w:rPr>
        <w:t>Ol sotpela stori insait long dispela seksen bilong Mak, ating olgeta bilong ol i no bin kamap bihainim dispela oda. Tasol, Mak i bungim ol stori na ol tok skul we i wankain liklik. Long stori i go pinis, Jisas i bin kaikai wantaim ol sinmanmeri, na dispela i luk olsem em i agensim lo bilong lotu. Insait long dispela stori, Jisas na ol disaipel i mekim ol lida bilong lotu i kirap nogut gen bikos ol i no save mekim fast o ol i no save tambu long kaikai. Pasin bilong tambu long kaikai o mekim fast em i toktok long pasin bilong no ken kaikai o dring wara long soim olsem yu daunim yu yet, yu gat bel wari, o long askim God long helpim yu. Jisas na ol disaipel bilong em i wok long soim olsem ol i narapela kain na ol i no bihainim ol seim kastom bilong lotu olsem olgeta manmeri i save mekim.</w:t>
      </w:r>
    </w:p>
    <w:p>
      <w:pPr/>
      <w:r>
        <w:rPr>
          <w:lang w:val="png_PG" w:bidi="png_PG"/>
        </w:rPr>
      </w:r>
      <w:r>
        <w:rPr>
          <w:lang w:val="png_PG" w:bidi="png_PG"/>
        </w:rPr>
        <w:t>Long taim bilong Olpela Testamen, i bin gat wanpela de tasol we ol i putim i stap long mekim fast—dispela em De bilong Atonmen—na long taim bilong Jisas, pasin bilong mekim fast em i kamap olsem pasin kastom na i save kamap planti taim moa insait long kalsa bilong ol Ju. Ol Farisi, o ol lida bilong lotu, na ol lain husat i save bihainim ol, i save mekim fast tupela de insait long wanpela wik. Ol disaipel bilong Jon, o ol lain i save stap klostu tru long Jon na bihainim em, em ating ol i bin save mekim fasting bikos ol i wari o bikos ol i laik long soim God olsem ol i givim baksait long ol sin bilong ol. Orijinel tingting bilong mekim fast long taim bilong Olpela Testamen em i bilong soim olsem man o meri i tok sori na i tanim bel, o i askim God long fogivim sin na i askim God long mekim olgeta samting i rait gen. Ol manmeri long taim bilong Jisas i laik long kamap stretpela manmeri moa na mekim God i amamas long ol.</w:t>
      </w:r>
    </w:p>
    <w:p>
      <w:pPr/>
      <w:r>
        <w:rPr>
          <w:lang w:val="png_PG" w:bidi="png_PG"/>
        </w:rPr>
      </w:r>
      <w:r>
        <w:rPr>
          <w:lang w:val="png_PG" w:bidi="png_PG"/>
        </w:rPr>
        <w:t>Stop long hia na toktok long dispela kwesten olsem wanpela grup: Wanem ol samting ol manmeri i save mekim long kalsa bilong yu long traim na kamap stretpela man o stretpela meri moa o long mekim God i amamas long ol? Presim pos baten long stopim odio long hia.</w:t>
      </w:r>
    </w:p>
    <w:p>
      <w:pPr/>
      <w:r>
        <w:rPr>
          <w:lang w:val="png_PG" w:bidi="png_PG"/>
        </w:rPr>
      </w:r>
      <w:r>
        <w:rPr>
          <w:lang w:val="png_PG" w:bidi="png_PG"/>
        </w:rPr>
        <w:t>Sampela manmeri i bin kam long Jisas na i askim, "Bilong wanem ol disaipel bilong yu i no kamap olsem ol disaipel bilong Jon na mekim ol samting we ol Farisi i save mekim?" Dispela kwesten i luk olsem stretpela kwesten long ol i askim. Sapos Jisas em i wanpela bikpela tisa, bilong wanem em i no wok long tisim ol lain i bihainim em long mekim fast wankain olsem olgeta narapela lain i bihainim ol narapela tisa i save mekim? Long dispela taim, ol tisa bilong lotu planti taim i save ansarim ol kwesten kain olsem dispela wantaim wanpela narapela kwesten long tok pait long dispela topik. Jisas i askim wanpela kwesten na bihain em yet i ansarim dispela kwesten: "Ol lain i kam long pati bilong marit i save mekim fast taim ol i amamas wantaim man bilong marit? Nogat tru. Ol i no inap long mekim fast taim man bilong marit i stap wantaim ol." Jisas i komperim em yet i go long wanpela man bilong marit, o wanpela man husat i bai marit. Jisas i mekim ol manmeri i tingim olsem man bilong marit em bai no inap amamas sapos ol lain i kam long marit pati bilong em i no amamas wantaim em long weding de bilong em. Maski ol manmeri i no inap save olsem em i wok long tok olsem em i Mesaiya, o Promis Sevia, ol i save long tingting bilong wanpela weding pati we i soim dispela amamas Mesaiya bai bringim. Hia, Jisas i tok klia olsem ol disaipel bilong em i amams long masta bilong ol husat em i olsem man bilong marit, olsem na bilong wanem ol bai mekim fast? Tasol, Jisas i toktok tu long wanpela taim long bihain em bai lusim ol. Jisas i tok olsem wanpela man bai kisim em long ol disaipel bilong em, o fosim em long lusim ol. Taim dispela i kamap, Jisas i tok olsem em i raitpela taim bilong ol long mekim fast. Taim Jisas i tok olsem ol disaipel bilong em bai mekim fast taim em i lusim ol, em i no mekim wanpela tok oda, tasol em i diskraibim wanem samting bai kamap long bihaintaim.</w:t>
      </w:r>
    </w:p>
    <w:p>
      <w:pPr/>
      <w:r>
        <w:rPr>
          <w:lang w:val="png_PG" w:bidi="png_PG"/>
        </w:rPr>
      </w:r>
      <w:r>
        <w:rPr>
          <w:lang w:val="png_PG" w:bidi="png_PG"/>
        </w:rPr>
        <w:t>Stop long hia na toktok long dispela kwesten olsem wanpela grup: Wanem samting i save kamap long ol pati o ol spesel bung long kalsa o ples bilong yu. Ol manmeri i save pulap long amamas? Wanem ol samting ol i save mekim long soim amamas bilong ol long wanpela spesel bung? Presim pos baten long stopim odio long hia.</w:t>
      </w:r>
    </w:p>
    <w:p>
      <w:pPr/>
      <w:r>
        <w:rPr>
          <w:lang w:val="png_PG" w:bidi="png_PG"/>
        </w:rPr>
      </w:r>
      <w:r>
        <w:rPr>
          <w:lang w:val="png_PG" w:bidi="png_PG"/>
        </w:rPr>
        <w:t>Ol Baibel ves we i toktok long olpela na nupela klos, na ol olpela na nupela wainskin em ating ol i kam long wanpela toktok we Jisas i bin mekim. Tasol ol i fit long hia, bikos ol i kontinu long skelim olpela na nupela we bilong mekim ol samting taim Jisas i kam. Dispela toktok nau em i no toktok bilong mekim fast tasol.</w:t>
      </w:r>
    </w:p>
    <w:p>
      <w:pPr/>
      <w:r>
        <w:rPr>
          <w:lang w:val="png_PG" w:bidi="png_PG"/>
        </w:rPr>
      </w:r>
      <w:r>
        <w:rPr>
          <w:lang w:val="png_PG" w:bidi="png_PG"/>
        </w:rPr>
        <w:t>Sapos ol disaipel bilong Jisas i bin mekim fast na i kontinu long bihainim olpela pasin, orait ol bai olsem ol manmeri husat i putim nupela klos antap long ol olpela klos. Pasin Kristen\—Nupela we bilong Jisas\—em i dispela nupela klos na pasin Juda o pasin bilong ol Ju em i olpela pasin. Nupela klos em i olsem klos we i no slek o ol i no wasim. Olgeta manmeri i bin save olsem sapos yu samapim nupela laplap antap long olpela laplap na bihain wasim em, dispela olpela laplap bai slek na i no stret na nupela laplap bai pulim na brukim dispela olpela laplap na bagarapim klos.</w:t>
      </w:r>
    </w:p>
    <w:p>
      <w:pPr/>
      <w:r>
        <w:rPr>
          <w:lang w:val="png_PG" w:bidi="png_PG"/>
        </w:rPr>
      </w:r>
      <w:r>
        <w:rPr>
          <w:lang w:val="png_PG" w:bidi="png_PG"/>
        </w:rPr>
        <w:t>Stop long hia na toktok olsem wanpela grup: Ating em bai gutpela long spendim taim na lukim wanpela man o meri bilong samapim klos i samap na painimaut raitpela wod o hap tok bilong yusim long dispela stori. Presim pos baten long stopim odio long hia.</w:t>
      </w:r>
    </w:p>
    <w:p>
      <w:pPr/>
      <w:r>
        <w:rPr>
          <w:lang w:val="png_PG" w:bidi="png_PG"/>
        </w:rPr>
      </w:r>
      <w:r>
        <w:rPr>
          <w:lang w:val="png_PG" w:bidi="png_PG"/>
        </w:rPr>
        <w:t>Bihain Jisas i komperim ol tok skul bilong em i go long nupela wain. Nupela wain em i wain we ol i presim nau tasol long ol greip na em i fres na i no fement yet. Ol kastom pasin bilong ol Ju em i olsem ol olpela skin bilong animal we ol manmeri i samapim wantaim long mekim ol wainskin, o ol kontena bilong storim wain. Olgeta manmeri i bin save olsem sapos wanpela man o meri i kapsaitim nupela wain i go insait long wanpela olpela wainskin, orait dispela skin bai bruk. Dispela em bai kamap bikos wain em i save fement o solap bihainim long sampela taim. Jisas i wok long tok olsem nupela we bilong em i narapela kain tru na i no inap fit i go insait long ol olpela pasin kastom bilong ol Ju. Jisas i no wok long tok olsem ol olpela pasin i rong, tasol em i tok olsem taim bilong ol olpela we bilong mekim samting em i pinis.</w:t>
      </w:r>
    </w:p>
    <w:p>
      <w:pPr/>
      <w:r>
        <w:rPr>
          <w:lang w:val="png_PG" w:bidi="png_PG"/>
        </w:rPr>
      </w:r>
      <w:r>
        <w:rPr>
          <w:lang w:val="png_PG" w:bidi="png_PG"/>
        </w:rPr>
        <w:t>Stop long hia na bung olsem wanpela grup na lukluk long wanpela piksa bilong ol greip na wanpela wainskin. Presim pos baten long stopim odio long hia.</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Mak 2:18–22 long trenslesen we i isi tru long yupela long andastendim.</w:t>
      </w:r>
    </w:p>
    <w:p>
      <w:pPr/>
      <w:r>
        <w:rPr>
          <w:lang w:val="png_PG" w:bidi="png_PG"/>
        </w:rPr>
      </w:r>
      <w:r>
        <w:rPr>
          <w:lang w:val="png_PG" w:bidi="png_PG"/>
        </w:rPr>
        <w:t>Insait long dispela step, grup bai toktok long ol wanwan hap bilong stori, ol manmeri o samting i stap insait long stori, na ol ples we stori i kamap long en. Bihain grup bai putim ol samting i kamap insait long stori insait long tingting bilong ol na piksarim dispela stori.</w:t>
      </w:r>
    </w:p>
    <w:p>
      <w:pPr/>
      <w:r>
        <w:rPr>
          <w:lang w:val="png_PG" w:bidi="png_PG"/>
        </w:rPr>
      </w:r>
      <w:r>
        <w:rPr>
          <w:lang w:val="png_PG" w:bidi="png_PG"/>
        </w:rPr>
        <w:t>Dispela stori gat wanpela hap.</w:t>
      </w:r>
    </w:p>
    <w:p>
      <w:pPr/>
      <w:r>
        <w:rPr>
          <w:lang w:val="png_PG" w:bidi="png_PG"/>
        </w:rPr>
      </w:r>
      <w:r>
        <w:rPr>
          <w:b/>
          <w:lang w:val="png_PG" w:bidi="png_PG"/>
        </w:rPr>
        <w:t>Long namba wan hap bilong stori:</w:t>
      </w:r>
      <w:r>
        <w:rPr>
          <w:lang w:val="png_PG" w:bidi="png_PG"/>
        </w:rPr>
        <w:t xml:space="preserve"> Ol disaipel bilong Jon na ol Farisi (ol i lida bilong lotu) i bin mekim fast. Olsem na sampela manmeri i kam long Jisas na i askim, "Bilong wanem ol disaipel bilong i no mekim fast olsem ol disaipel bilong Jon na ol Farisi?" Jisas bekim kwesten bilong ol wantaim tripela eksampel.</w:t>
      </w:r>
    </w:p>
    <w:p>
      <w:pPr/>
      <w:r>
        <w:rPr>
          <w:lang w:val="png_PG" w:bidi="png_PG"/>
        </w:rPr>
      </w:r>
      <w:r>
        <w:rPr>
          <w:lang w:val="png_PG" w:bidi="png_PG"/>
        </w:rPr>
        <w:t>Ol manmeri i stap long dispela stori em:</w:t>
      </w:r>
    </w:p>
    <w:p>
      <w:pPr>
        <w:pStyle w:val="ListBullet"/>
        <w:spacing w:line="240" w:lineRule="auto"/>
        <w:ind w:left="720"/>
      </w:pPr>
      <w:r>
        <w:rPr>
          <w:lang w:val="png_PG" w:bidi="png_PG"/>
        </w:rPr>
      </w:r>
      <w:r>
        <w:rPr>
          <w:lang w:val="png_PG" w:bidi="png_PG"/>
        </w:rPr>
        <w:t>ol disaipel bilong Jon</w:t>
      </w:r>
    </w:p>
    <w:p>
      <w:pPr>
        <w:pStyle w:val="ListBullet"/>
        <w:spacing w:line="240" w:lineRule="auto"/>
        <w:ind w:left="720"/>
      </w:pPr>
      <w:r>
        <w:rPr>
          <w:lang w:val="png_PG" w:bidi="png_PG"/>
        </w:rPr>
      </w:r>
      <w:r>
        <w:rPr>
          <w:lang w:val="png_PG" w:bidi="png_PG"/>
        </w:rPr>
        <w:t>Ol Farisi</w:t>
      </w:r>
    </w:p>
    <w:p>
      <w:pPr>
        <w:pStyle w:val="ListBullet"/>
        <w:spacing w:line="240" w:lineRule="auto"/>
        <w:ind w:left="720"/>
      </w:pPr>
      <w:r>
        <w:rPr>
          <w:lang w:val="png_PG" w:bidi="png_PG"/>
        </w:rPr>
      </w:r>
      <w:r>
        <w:rPr>
          <w:lang w:val="png_PG" w:bidi="png_PG"/>
        </w:rPr>
        <w:t xml:space="preserve">Ol manmeri husat i askim Jisas wanpela kwesten </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manmeri we i kam long bung bilong marit wantaim man bilong marit</w:t>
      </w:r>
    </w:p>
    <w:p>
      <w:pPr>
        <w:pStyle w:val="ListBullet"/>
        <w:spacing w:line="240" w:lineRule="auto"/>
        <w:ind w:left="720"/>
      </w:pPr>
      <w:r>
        <w:rPr>
          <w:lang w:val="png_PG" w:bidi="png_PG"/>
        </w:rPr>
      </w:r>
      <w:r>
        <w:rPr>
          <w:lang w:val="png_PG" w:bidi="png_PG"/>
        </w:rPr>
        <w:t>Wanpela man i samapim hol i stap long olpela klos</w:t>
      </w:r>
    </w:p>
    <w:p>
      <w:pPr>
        <w:pStyle w:val="ListBullet"/>
        <w:spacing w:line="240" w:lineRule="auto"/>
        <w:ind w:left="720"/>
      </w:pPr>
      <w:r>
        <w:rPr>
          <w:lang w:val="png_PG" w:bidi="png_PG"/>
        </w:rPr>
      </w:r>
      <w:r>
        <w:rPr>
          <w:lang w:val="png_PG" w:bidi="png_PG"/>
        </w:rPr>
        <w:t>Wanpela man i putim nupela wain i go insait long ol wainskin</w:t>
      </w:r>
    </w:p>
    <w:p>
      <w:pPr/>
      <w:r>
        <w:rPr>
          <w:lang w:val="png_PG" w:bidi="png_PG"/>
        </w:rPr>
      </w:r>
      <w:r>
        <w:rPr>
          <w:lang w:val="png_PG" w:bidi="png_PG"/>
        </w:rPr>
        <w:t>Olsem wanpela grup, tingting gut long ol dispela ol pat bilong ples we stori i kamap long en:</w:t>
      </w:r>
    </w:p>
    <w:p>
      <w:pPr/>
      <w:r>
        <w:rPr>
          <w:lang w:val="png_PG" w:bidi="png_PG"/>
        </w:rPr>
      </w:r>
      <w:r>
        <w:rPr>
          <w:lang w:val="png_PG" w:bidi="png_PG"/>
        </w:rPr>
        <w:t>Dispela stori i stat long wanpela taim we ol manmeri i bin mekim fast o tambu long kaikai. Mipela i no save hamas taim i go pinis bihain long narapela stori na dispela samting i kamap.</w:t>
      </w:r>
    </w:p>
    <w:p>
      <w:pPr/>
      <w:r>
        <w:rPr>
          <w:lang w:val="png_PG" w:bidi="png_PG"/>
        </w:rPr>
      </w:r>
      <w:r>
        <w:rPr>
          <w:lang w:val="png_PG" w:bidi="png_PG"/>
        </w:rPr>
        <w:t>Sekim olsem yupela i ektim aut ol lain i save bihainim Jon na ol lain i save bihainim ol Farisi i mekim fast bipo long ol i kam long askim Jisas wanpela kwesten.</w:t>
      </w:r>
    </w:p>
    <w:p>
      <w:pPr/>
      <w:r>
        <w:rPr>
          <w:lang w:val="png_PG" w:bidi="png_PG"/>
        </w:rPr>
      </w:r>
      <w:r>
        <w:rPr>
          <w:lang w:val="png_PG" w:bidi="png_PG"/>
        </w:rPr>
        <w:t>Mekim ol tim bilong yu piksarim tripela eksampel taim Jisas i toktok long: Ol lain i stap wantaim man bilong marit long wanpela weding, ol olpela klos em ol i nidim ol olpela klos yet long samapim na pasim ol hol, na ol nupela na olpela wainskin.</w:t>
      </w:r>
    </w:p>
    <w:p>
      <w:pPr/>
      <w:r>
        <w:rPr>
          <w:lang w:val="png_PG" w:bidi="png_PG"/>
        </w:rPr>
      </w:r>
      <w:r>
        <w:rPr>
          <w:lang w:val="png_PG" w:bidi="png_PG"/>
        </w:rPr>
        <w:t>Sekim olsem yupela i soim ol manmeri i kam long marit i amamas long man bilong marit long weding bilong em.</w:t>
      </w:r>
    </w:p>
    <w:p>
      <w:pPr/>
      <w:r>
        <w:rPr>
          <w:lang w:val="png_PG" w:bidi="png_PG"/>
        </w:rPr>
      </w:r>
      <w:r>
        <w:rPr>
          <w:lang w:val="png_PG" w:bidi="png_PG"/>
        </w:rPr>
        <w:t>Taim wanpela man husat i ekt i wasim dispela klos, soim olsem dispela klos i bagarap bihain long em i wasim.</w:t>
      </w:r>
    </w:p>
    <w:p>
      <w:pPr/>
      <w:r>
        <w:rPr>
          <w:lang w:val="png_PG" w:bidi="png_PG"/>
        </w:rPr>
      </w:r>
      <w:r>
        <w:rPr>
          <w:lang w:val="png_PG" w:bidi="png_PG"/>
        </w:rPr>
        <w:t>Sekim olsem wanpela man i kapsaitim nupela wain i go insait long olpela wainskin na bihain em i kam bek na painimaut olsem dispela olpela wainskin i bruk na olgeta wain i kapsait long plua.</w:t>
      </w:r>
    </w:p>
    <w:p>
      <w:pPr/>
      <w:r>
        <w:rPr>
          <w:lang w:val="png_PG" w:bidi="png_PG"/>
        </w:rPr>
      </w:r>
      <w:r>
        <w:rPr>
          <w:lang w:val="png_PG" w:bidi="png_PG"/>
        </w:rPr>
        <w:t>Nau, grup i mas wokim wanpela piksa bilong stori o storibod, dro, o yusim ol samting long piksarim stori na ol eksen i stap insait long dispela stori.</w:t>
      </w:r>
      <w:r>
        <w:rPr>
          <w:lang w:val="png_PG" w:bidi="png_PG"/>
        </w:rPr>
      </w:r>
    </w:p>
    <w:p>
      <w:pPr>
        <w:pStyle w:val="Heading3"/>
      </w:pPr>
      <w:r>
        <w:rPr>
          <w:lang w:val="png_PG" w:bidi="png_PG"/>
        </w:rPr>
        <w:t>Ektim aut dispela Tok</w:t>
      </w:r>
    </w:p>
    <w:p>
      <w:pPr/>
      <w:r>
        <w:rPr>
          <w:lang w:val="png_PG" w:bidi="png_PG"/>
        </w:rPr>
      </w:r>
      <w:r>
        <w:rPr>
          <w:lang w:val="png_PG" w:bidi="png_PG"/>
        </w:rPr>
        <w:t xml:space="preserve">Harim wanpela odio vesen bilong Mak 2:18–22 long trenslesen we i isi tru long save. </w:t>
      </w:r>
    </w:p>
    <w:p>
      <w:pPr/>
      <w:r>
        <w:rPr>
          <w:lang w:val="png_PG" w:bidi="png_PG"/>
        </w:rPr>
      </w:r>
      <w:r>
        <w:rPr>
          <w:lang w:val="png_PG" w:bidi="png_PG"/>
        </w:rPr>
        <w:t>Long dispela step, grup bai mekim drama bilong dispela stori.</w:t>
      </w:r>
    </w:p>
    <w:p>
      <w:pPr/>
      <w:r>
        <w:rPr>
          <w:lang w:val="png_PG" w:bidi="png_PG"/>
        </w:rPr>
      </w:r>
      <w:r>
        <w:rPr>
          <w:lang w:val="png_PG" w:bidi="png_PG"/>
        </w:rPr>
        <w:t xml:space="preserve">Dispela stori i gat wanpela hap tasol. </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Ol disaipel bilong Jon</w:t>
      </w:r>
    </w:p>
    <w:p>
      <w:pPr>
        <w:pStyle w:val="ListBullet"/>
        <w:spacing w:line="240" w:lineRule="auto"/>
        <w:ind w:left="720"/>
      </w:pPr>
      <w:r>
        <w:rPr>
          <w:lang w:val="png_PG" w:bidi="png_PG"/>
        </w:rPr>
      </w:r>
      <w:r>
        <w:rPr>
          <w:lang w:val="png_PG" w:bidi="png_PG"/>
        </w:rPr>
        <w:t>Ol Farisi (ol lida bilong lotu)</w:t>
      </w:r>
    </w:p>
    <w:p>
      <w:pPr>
        <w:pStyle w:val="ListBullet"/>
        <w:spacing w:line="240" w:lineRule="auto"/>
        <w:ind w:left="720"/>
      </w:pPr>
      <w:r>
        <w:rPr>
          <w:lang w:val="png_PG" w:bidi="png_PG"/>
        </w:rPr>
      </w:r>
      <w:r>
        <w:rPr>
          <w:lang w:val="png_PG" w:bidi="png_PG"/>
        </w:rPr>
        <w:t>Ol manmeri i askim Jisas wanpela kwesten</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manmeri we i kam long bung bilong marit wantaim man bilong marit</w:t>
      </w:r>
    </w:p>
    <w:p>
      <w:pPr>
        <w:pStyle w:val="ListBullet"/>
        <w:spacing w:line="240" w:lineRule="auto"/>
        <w:ind w:left="720"/>
      </w:pPr>
      <w:r>
        <w:rPr>
          <w:lang w:val="png_PG" w:bidi="png_PG"/>
        </w:rPr>
      </w:r>
      <w:r>
        <w:rPr>
          <w:lang w:val="png_PG" w:bidi="png_PG"/>
        </w:rPr>
        <w:t>Wanpela man i samapim hol i stap long olpela klos</w:t>
      </w:r>
    </w:p>
    <w:p>
      <w:pPr>
        <w:pStyle w:val="ListBullet"/>
        <w:spacing w:line="240" w:lineRule="auto"/>
        <w:ind w:left="720"/>
      </w:pPr>
      <w:r>
        <w:rPr>
          <w:lang w:val="png_PG" w:bidi="png_PG"/>
        </w:rPr>
      </w:r>
      <w:r>
        <w:rPr>
          <w:lang w:val="png_PG" w:bidi="png_PG"/>
        </w:rPr>
        <w:t>Wanpela man i putim nupela wain i go insait long ol wainskin</w:t>
      </w:r>
    </w:p>
    <w:p>
      <w:pPr/>
      <w:r>
        <w:rPr>
          <w:lang w:val="png_PG" w:bidi="png_PG"/>
        </w:rPr>
      </w:r>
      <w:r>
        <w:rPr>
          <w:lang w:val="png_PG" w:bidi="png_PG"/>
        </w:rPr>
        <w:t>Olsem wanpela grup, ektim dispela stori tupela taim. Yupela i mas ektim dispela stori long tok ples bilong yupela.</w:t>
      </w:r>
    </w:p>
    <w:p>
      <w:pPr/>
      <w:r>
        <w:rPr>
          <w:lang w:val="png_PG" w:bidi="png_PG"/>
        </w:rPr>
      </w:r>
      <w:r>
        <w:rPr>
          <w:lang w:val="png_PG" w:bidi="png_PG"/>
        </w:rPr>
        <w:t>Long namba wan taim, ektim dispela stori tasol na no ken stop. Tingting gut long ol toktok we ol manmeri i mekim, oda we ol samting i kamap, wanem samting i mekim na ol dispela samting i kamap na hau yupela i bai autim dispela stori. Sekim olsem yupela i no kalapim o i no ektim ol hatpela o impoten hap bilong stori. Helpim wanpela narapela long tingim olgeta hap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long namba tu taim gen. Long sampela hap insait long drama, stopim drama na askim dispela kwesten i go long wanpela man o meri husat i ektim wanpela pat, "Yu pilim olsem wanem o tingting olsem wanem?" Man o meri husat i ekt bai ansa na tokaut long wanem we em i pilim o wanem tingting bilong em. Bihain, kontinu wantaim drama.</w:t>
      </w:r>
    </w:p>
    <w:p>
      <w:pPr/>
      <w:r>
        <w:rPr>
          <w:lang w:val="png_PG" w:bidi="png_PG"/>
        </w:rPr>
      </w:r>
      <w:r>
        <w:rPr>
          <w:lang w:val="png_PG" w:bidi="png_PG"/>
        </w:rPr>
        <w:t>Posim dispela odio long hia na ektim stori gen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Ektim ol man i bihainim Jon na ol Farisi i mekim fast. Bihain, ol manmeri i kam na askim Jisas wanpela kwesten. Jisas i bekim, "Ol lain long wanpela marit pati i save tambu long kaikai taim ol i amamas wantaim dispela man bilong marit, a?"</w:t>
      </w:r>
    </w:p>
    <w:p>
      <w:pPr/>
      <w:r>
        <w:rPr>
          <w:lang w:val="png_PG" w:bidi="png_PG"/>
        </w:rPr>
      </w:r>
      <w:r>
        <w:rPr>
          <w:lang w:val="png_PG" w:bidi="png_PG"/>
        </w:rPr>
        <w:t>Stopim dispela drama long sotpela taim. Askim dispela man o meri husat i ekt olsem ol manmeri i kam long marit, "Yu pilim wanem o wanem samting i stap long tingting bilong yu?" Dispela man o meri i ken bekim tok olsem, "Mi hamamas tru olsem pren bilong mi i marit nau!" o "Mi amamas tru olsem mi inap i stap wantaim em," o "Dispela em i taim bilong selebret." Kontinu wantaim drama.</w:t>
      </w:r>
    </w:p>
    <w:p>
      <w:pPr/>
      <w:r>
        <w:rPr>
          <w:lang w:val="png_PG" w:bidi="png_PG"/>
        </w:rPr>
      </w:r>
      <w:r>
        <w:rPr>
          <w:lang w:val="png_PG" w:bidi="png_PG"/>
        </w:rPr>
        <w:t>Ektim Jisas i givim namba tu eksampel bilong wanpela man husat i samapim hol long olpela klos na em i yusim nupela klos long pasim dispela hol.</w:t>
      </w:r>
    </w:p>
    <w:p>
      <w:pPr/>
      <w:r>
        <w:rPr>
          <w:lang w:val="png_PG" w:bidi="png_PG"/>
        </w:rPr>
      </w:r>
      <w:r>
        <w:rPr>
          <w:lang w:val="png_PG" w:bidi="png_PG"/>
        </w:rPr>
        <w:t>Stopim dispela drama long sotpela taim. Askim ol lain i putim yau i stap na harim Jisas, "Yupela i pilim o tingting olsem wanem?" Dispela man o meri i ken givim ol kain ansa olsem, "Nogat wanpela man o meri bai mekim olsem! Dispela klos bai bruk," o "Tingting planti, Jisas i wok long toktok long klos trutru o nupela rot bilong em long givim skul?" o "Belhevi. Mi lukim pinis olsem ol samting i bai bruk nabaut. Ol lida bilong lotu i no wanbel long Jisas." Kontinu wantaim drama.</w:t>
      </w:r>
    </w:p>
    <w:p>
      <w:pPr/>
      <w:r>
        <w:rPr>
          <w:lang w:val="png_PG" w:bidi="png_PG"/>
        </w:rPr>
      </w:r>
      <w:r>
        <w:rPr>
          <w:lang w:val="png_PG" w:bidi="png_PG"/>
        </w:rPr>
        <w:t>Las tru, ektim Jisas i givim eksampel bilong wanpela man husat i putim nupela wain i go insait long olpela wainskin.</w:t>
      </w:r>
    </w:p>
    <w:p>
      <w:pPr/>
      <w:r>
        <w:rPr>
          <w:lang w:val="png_PG" w:bidi="png_PG"/>
        </w:rPr>
      </w:r>
      <w:r>
        <w:rPr>
          <w:lang w:val="png_PG" w:bidi="png_PG"/>
        </w:rPr>
        <w:t>Stopim dispela drama long sotpela taim. Askim dispela man o meri husat i ekt olsem dispela man we i bin kapsaitim nupela wain, "Wanem tingting bilong yu o yu pilim olsem wanem?" Dispela man o meri inap bekim wantaim ol samting olsem "Pilim sem." Mi mas bin save olsem wainskin bai bruk," o "Bai mi no inap mekim ken!" o "Wari. Nau dispela wain i no gat yus," o "Pilim pret. Olgeta samting we yumi save long en i bai senis nau?"</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vesen bilong Mak 2:18–22 long trenslesen i isi tru long klia long en.</w:t>
      </w:r>
    </w:p>
    <w:p>
      <w:pPr/>
      <w:r>
        <w:rPr>
          <w:lang w:val="png_PG" w:bidi="png_PG"/>
        </w:rPr>
      </w:r>
      <w:r>
        <w:rPr>
          <w:lang w:val="png_PG" w:bidi="png_PG"/>
        </w:rPr>
        <w:t>Insait long dispela step, grup bai toktok long ol hap tok we i gat bikpela mining na ol narapela wod we i stap insait long dispela stori.</w:t>
      </w:r>
    </w:p>
    <w:p>
      <w:pPr/>
      <w:r>
        <w:rPr>
          <w:lang w:val="png_PG" w:bidi="png_PG"/>
        </w:rPr>
      </w:r>
      <w:r>
        <w:rPr>
          <w:lang w:val="png_PG" w:bidi="png_PG"/>
        </w:rPr>
        <w:t xml:space="preserve">Wanpela taim ol </w:t>
      </w:r>
      <w:r>
        <w:rPr>
          <w:b/>
          <w:lang w:val="png_PG" w:bidi="png_PG"/>
        </w:rPr>
        <w:t>disaipel</w:t>
      </w:r>
      <w:r>
        <w:rPr>
          <w:lang w:val="png_PG" w:bidi="png_PG"/>
        </w:rPr>
        <w:t xml:space="preserve"> bilong Jon na ol Farisi i wok long mekim fast, sampela manmeri i kam long Jisas na askim, "Bilong wanem ol disaipel bilong yu i no save mekim fast olsem ol disaipel bilong Jon na ol Farisi?" Yusim dispela seim wod long </w:t>
      </w:r>
      <w:r>
        <w:rPr>
          <w:b/>
          <w:lang w:val="png_PG" w:bidi="png_PG"/>
        </w:rPr>
        <w:t>disaipel</w:t>
      </w:r>
      <w:r>
        <w:rPr>
          <w:lang w:val="png_PG" w:bidi="png_PG"/>
        </w:rPr>
        <w:t xml:space="preserve"> we yu bin wok long yusim long ol narapela stori. Ol disaipel bilong Jisas na Jon em olgeta </w:t>
      </w:r>
      <w:r>
        <w:rPr>
          <w:b/>
          <w:lang w:val="png_PG" w:bidi="png_PG"/>
        </w:rPr>
        <w:t>man i save stap klostu tru na bihainim tupela</w:t>
      </w:r>
      <w:r>
        <w:rPr>
          <w:lang w:val="png_PG" w:bidi="png_PG"/>
        </w:rPr>
        <w:t>, na ol i bin save stap wantaim Jisas na Jon long planti hap taim tupela i mekim wok we God i singautim tupela long mekim long pablik, na ol dispela man i save wokabaut wantaim tupela long olgeta hap na kisim skul long tupela, na long sait bilong Jisas, sampela taim Jisas i save salim ol i go long autim Gutnius. Sapos tok ples i gat wanpela wod o hap tok bilong ol lain husat i save bihainim wanpela tisa, yu ken yusim dispela wod o hap tok long hia. Bilong kisim moa save long mining bilong dispela wod disaipel, lukim masta gloseri.</w:t>
      </w:r>
    </w:p>
    <w:p>
      <w:pPr/>
      <w:r>
        <w:rPr>
          <w:lang w:val="png_PG" w:bidi="png_PG"/>
        </w:rPr>
      </w:r>
      <w:r>
        <w:rPr>
          <w:lang w:val="png_PG" w:bidi="png_PG"/>
        </w:rPr>
        <w:t xml:space="preserve">Dispela wod </w:t>
      </w:r>
      <w:r>
        <w:rPr>
          <w:b/>
          <w:lang w:val="png_PG" w:bidi="png_PG"/>
        </w:rPr>
        <w:t>Farisi</w:t>
      </w:r>
      <w:r>
        <w:rPr>
          <w:lang w:val="png_PG" w:bidi="png_PG"/>
        </w:rPr>
        <w:t xml:space="preserve"> em nem bilong wanpela kain lida bilong lotu. Yusim dispela seim wod long hia olsem yupela i bin yusim insait long ol stori i go pinis. Dispela nem "Farisi" i minim "long stap seperet." Ol i save lukim ol Farisi olsem ol lain i gat namba na ol i stretpela man. Ol i stap olsem gutpela eksampel long ol manmeri long wanem ol i bihainim gut lo bilong God. Ol i save givim luksave ol lo we ol i bin raitim i go daun na o lo we ol i save putim long het na tokaut long maus tasol. Long kisim moa tok save long wod Farisi, lukim masta gloseri.</w:t>
      </w:r>
    </w:p>
    <w:p>
      <w:pPr/>
      <w:r>
        <w:rPr>
          <w:lang w:val="png_PG" w:bidi="png_PG"/>
        </w:rPr>
      </w:r>
      <w:r>
        <w:rPr>
          <w:lang w:val="png_PG" w:bidi="png_PG"/>
        </w:rPr>
        <w:t xml:space="preserve">Ol i askim Jisas, "Bilong wanem na ol disaipel bilong yu i no save </w:t>
      </w:r>
      <w:r>
        <w:rPr>
          <w:b/>
          <w:lang w:val="png_PG" w:bidi="png_PG"/>
        </w:rPr>
        <w:t>mekim fast o tambu long kaikai?"</w:t>
      </w:r>
      <w:r>
        <w:rPr>
          <w:lang w:val="png_PG" w:bidi="png_PG"/>
        </w:rPr>
        <w:t xml:space="preserve"> Long Olpela Testamen, pasin bilong tambu long kaikai o mekim fast, em i bin save stap long De bilong Atonmen tasol—bilong klinim ol manmeri long sin, na long pen na hevi. Long hia, ating em i wanpela pasin bilong tok sori na tanim bel na wetim taim we God bai lusim rong na kisim bek olgeta manmeri. Long taim bilong mekim fast o tambu long kaikai, ol manmeri i no save kaikai. Ating em i bikos long dispela, na Jisas i bin yusim piksa bilong pati o piksa bilong marit long hia. Long taim bilong Jisas, pasin bilong mekim fast i bin kamap olsem wanpela pasin kastom. Ol Farisi i save mekim fast tupela taim long wanpela wik. Ol disaipel bilong Jon ating ol i bin mekim fast bikos lida bilong ol i dai, ol i wari, o ol i laik soim olsem ol i tok sori na tanim bel long ol sin bilong ol.</w:t>
      </w:r>
    </w:p>
    <w:p>
      <w:pPr/>
      <w:r>
        <w:rPr>
          <w:lang w:val="png_PG" w:bidi="png_PG"/>
        </w:rPr>
      </w:r>
      <w:r>
        <w:rPr>
          <w:lang w:val="png_PG" w:bidi="png_PG"/>
        </w:rPr>
        <w:t>Pasin bilong mekim fast insait long ol Skripsa em i wanpela kain pasin bilong tambu long kaikai long sait bilong lotu long mekim manmeri i kamap stretpela man o meri moa o long o long kisim gutpela nem moa long ai bilong God. Long dispela as, long sampela tok ples bilong toktok long mekim fast i mas tokaut long wanem samting i save kamap taim manmeri i mekim fast. Long kisim moa tok save long pasin bilong mekim fast o tambu long kaikai, lukim masta glosari.</w:t>
      </w:r>
    </w:p>
    <w:p>
      <w:pPr/>
      <w:r>
        <w:rPr>
          <w:lang w:val="png_PG" w:bidi="png_PG"/>
        </w:rPr>
      </w:r>
      <w:r>
        <w:rPr>
          <w:lang w:val="png_PG" w:bidi="png_PG"/>
        </w:rPr>
        <w:t xml:space="preserve">Na bihain Jisas i toktok long olpela na nupela klos, na bihain long olpela na nupela </w:t>
      </w:r>
      <w:r>
        <w:rPr>
          <w:b/>
          <w:lang w:val="png_PG" w:bidi="png_PG"/>
        </w:rPr>
        <w:t>wainskin</w:t>
      </w:r>
      <w:r>
        <w:rPr>
          <w:lang w:val="png_PG" w:bidi="png_PG"/>
        </w:rPr>
        <w:t xml:space="preserve"> Wanpela </w:t>
      </w:r>
      <w:r>
        <w:rPr>
          <w:b/>
          <w:lang w:val="png_PG" w:bidi="png_PG"/>
        </w:rPr>
        <w:t>wainskin</w:t>
      </w:r>
      <w:r>
        <w:rPr>
          <w:lang w:val="png_PG" w:bidi="png_PG"/>
        </w:rPr>
        <w:t xml:space="preserve"> em i wanpela bek ol i save yusim bilong karim wain. Wanpela olpela bek em i isi long bruk kwiktaim na i hat na strong, na em i no inap surik i go bikpela taim wain i wok long fement. Em impoten long save olsem dispela dring we i stap insait long dispela wainskin em wanpela dring we i save solap bihain long sampela taim.</w:t>
      </w:r>
    </w:p>
    <w:p>
      <w:pPr/>
      <w:r>
        <w:rPr>
          <w:lang w:val="png_PG" w:bidi="png_PG"/>
        </w:rPr>
      </w:r>
      <w:r>
        <w:rPr>
          <w:lang w:val="png_PG" w:bidi="png_PG"/>
        </w:rPr>
        <w:t>Stop long hia na lukim wanpela piksa bilong wain olsem grup. Presim pos baten long stopim odio long hia.</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i isi tru long yupela i andastendim.</w:t>
      </w:r>
    </w:p>
    <w:p>
      <w:pPr/>
      <w:r>
        <w:rPr>
          <w:lang w:val="png_PG" w:bidi="png_PG"/>
        </w:rPr>
      </w:r>
      <w:r>
        <w:rPr>
          <w:lang w:val="png_PG" w:bidi="png_PG"/>
        </w:rPr>
        <w:t>Insait long dispela sesen, stori gen long dispela Baibel stori insait long wanpela grup long tok ples bilong yupela yet.</w:t>
      </w:r>
    </w:p>
    <w:p>
      <w:pPr/>
      <w:r>
        <w:rPr>
          <w:lang w:val="png_PG" w:bidi="png_PG"/>
        </w:rPr>
      </w:r>
      <w:r>
        <w:rPr>
          <w:lang w:val="png_PG" w:bidi="png_PG"/>
        </w:rPr>
        <w:t>Pastaim, olgeta grup bai prektis long autim dispela stori long tok ples bilong yupela yet. Tingim long yusim ol wod yupela i bin wanbel long en long narapela step i go pinis, kain olsem oda bilong ol samting i kamap insait long stori, ol wod, ol hap tok, ol samting ol manmeri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stori gen long olgeta samting i kamap insait long dispela stori. Ol grup memba i ken stretim o korektim wanpela narapela insait long dispela step. Presim pos baten long stopim odio long hia.</w:t>
      </w:r>
    </w:p>
    <w:p>
      <w:pPr/>
      <w:r>
        <w:rPr>
          <w:lang w:val="png_PG" w:bidi="png_PG"/>
        </w:rPr>
      </w:r>
      <w:r>
        <w:rPr>
          <w:lang w:val="png_PG" w:bidi="png_PG"/>
        </w:rPr>
        <w:t>Bihain, wanwan memba bilong grup i mas stori long olgeta samting i kamap insait long dispela stori long wanpela laspela taim. Wanpela grup memba i ken yusim ol kainkain samting, ol eksen, o piksa o stori bod long helpim ol long tingim dispela stori. Presim pos baten long stopim odio long hia.</w:t>
      </w:r>
    </w:p>
    <w:p>
      <w:pPr/>
      <w:r>
        <w:rPr>
          <w:lang w:val="png_PG" w:bidi="png_PG"/>
        </w:rPr>
      </w:r>
      <w:r>
        <w:rPr>
          <w:lang w:val="png_PG" w:bidi="png_PG"/>
        </w:rPr>
        <w:t>Bihain, orait grup i ken mekim disisen long stori bilong husat em ol i laikim tru. Yupela i ken mekim disisen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lain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2:23–3:6</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58">
        <w:r>
          <w:rPr>
            <w:lang w:val="png_PG" w:bidi="png_PG"/>
          </w:rPr>
          <w:rPr>
            <w:color w:val="0000EE"/>
            <w:u w:val="single"/>
          </w:rPr>
          <w:t>Harim na putim long tingting na bel</w:t>
        </w:r>
      </w:hyperlink>
      <w:r>
        <w:rPr>
          <w:lang w:val="png_PG" w:bidi="png_PG"/>
        </w:rPr>
        <w:t xml:space="preserve"> (933 KB)</w:t>
      </w:r>
      <w:r>
        <w:rPr>
          <w:lang w:val="png_PG" w:bidi="png_PG"/>
        </w:rPr>
      </w:r>
    </w:p>
    <w:p>
      <w:pPr>
        <w:pStyle w:val="ListBullet"/>
        <w:spacing w:line="240" w:lineRule="auto"/>
        <w:ind w:left="720"/>
      </w:pPr>
      <w:r>
        <w:rPr>
          <w:lang w:val="png_PG" w:bidi="png_PG"/>
        </w:rPr>
      </w:r>
      <w:hyperlink r:id="rId59">
        <w:r>
          <w:rPr>
            <w:lang w:val="png_PG" w:bidi="png_PG"/>
          </w:rPr>
          <w:rPr>
            <w:color w:val="0000EE"/>
            <w:u w:val="single"/>
          </w:rPr>
          <w:t>Save long taim na ples we stori i kamap long en</w:t>
        </w:r>
      </w:hyperlink>
      <w:r>
        <w:rPr>
          <w:lang w:val="png_PG" w:bidi="png_PG"/>
        </w:rPr>
        <w:t xml:space="preserve"> (6.0 MB)</w:t>
      </w:r>
      <w:r>
        <w:rPr>
          <w:lang w:val="png_PG" w:bidi="png_PG"/>
        </w:rPr>
      </w:r>
    </w:p>
    <w:p>
      <w:pPr>
        <w:pStyle w:val="ListBullet"/>
        <w:spacing w:line="240" w:lineRule="auto"/>
        <w:ind w:left="720"/>
      </w:pPr>
      <w:r>
        <w:rPr>
          <w:lang w:val="png_PG" w:bidi="png_PG"/>
        </w:rPr>
      </w:r>
      <w:hyperlink r:id="rId60">
        <w:r>
          <w:rPr>
            <w:lang w:val="png_PG" w:bidi="png_PG"/>
          </w:rPr>
          <w:rPr>
            <w:color w:val="0000EE"/>
            <w:u w:val="single"/>
          </w:rPr>
          <w:t>Save gut long wanwan Hap bilong Stori</w:t>
        </w:r>
      </w:hyperlink>
      <w:r>
        <w:rPr>
          <w:lang w:val="png_PG" w:bidi="png_PG"/>
        </w:rPr>
        <w:t xml:space="preserve"> (4.6 MB)</w:t>
      </w:r>
      <w:r>
        <w:rPr>
          <w:lang w:val="png_PG" w:bidi="png_PG"/>
        </w:rPr>
      </w:r>
    </w:p>
    <w:p>
      <w:pPr>
        <w:pStyle w:val="ListBullet"/>
        <w:spacing w:line="240" w:lineRule="auto"/>
        <w:ind w:left="720"/>
      </w:pPr>
      <w:r>
        <w:rPr>
          <w:lang w:val="png_PG" w:bidi="png_PG"/>
        </w:rPr>
      </w:r>
      <w:hyperlink r:id="rId61">
        <w:r>
          <w:rPr>
            <w:lang w:val="png_PG" w:bidi="png_PG"/>
          </w:rPr>
          <w:rPr>
            <w:color w:val="0000EE"/>
            <w:u w:val="single"/>
          </w:rPr>
          <w:t>Putim yu yet insait long stori</w:t>
        </w:r>
      </w:hyperlink>
      <w:r>
        <w:rPr>
          <w:lang w:val="png_PG" w:bidi="png_PG"/>
        </w:rPr>
        <w:t xml:space="preserve"> (5.5 MB)</w:t>
      </w:r>
      <w:r>
        <w:rPr>
          <w:lang w:val="png_PG" w:bidi="png_PG"/>
        </w:rPr>
      </w:r>
    </w:p>
    <w:p>
      <w:pPr>
        <w:pStyle w:val="ListBullet"/>
        <w:spacing w:line="240" w:lineRule="auto"/>
        <w:ind w:left="720"/>
      </w:pPr>
      <w:r>
        <w:rPr>
          <w:lang w:val="png_PG" w:bidi="png_PG"/>
        </w:rPr>
      </w:r>
      <w:hyperlink r:id="rId62">
        <w:r>
          <w:rPr>
            <w:lang w:val="png_PG" w:bidi="png_PG"/>
          </w:rPr>
          <w:rPr>
            <w:color w:val="0000EE"/>
            <w:u w:val="single"/>
          </w:rPr>
          <w:t>Save gut long ol samting we i no klia</w:t>
        </w:r>
      </w:hyperlink>
      <w:r>
        <w:rPr>
          <w:lang w:val="png_PG" w:bidi="png_PG"/>
        </w:rPr>
        <w:t xml:space="preserve"> (6.8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2:23–3:6</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2:23–3:6 na putim dispela stori i go insait long tingting na bel bilong yupela.</w:t>
      </w:r>
    </w:p>
    <w:p>
      <w:pPr/>
      <w:r>
        <w:rPr>
          <w:lang w:val="png_PG" w:bidi="png_PG"/>
        </w:rPr>
      </w:r>
      <w:r>
        <w:rPr>
          <w:lang w:val="png_PG" w:bidi="png_PG"/>
        </w:rPr>
        <w:t>Harim wanpela odio vesen bilong Mak 2:23–3:6 tripela taim, long tripela kain trenslesen, sapos yupela i ken.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Baibel stori?</w:t>
      </w:r>
    </w:p>
    <w:p>
      <w:pPr>
        <w:pStyle w:val="ListBullet"/>
        <w:spacing w:line="240" w:lineRule="auto"/>
        <w:ind w:left="720"/>
      </w:pPr>
      <w:r>
        <w:rPr>
          <w:lang w:val="png_PG" w:bidi="png_PG"/>
        </w:rPr>
      </w:r>
      <w:r>
        <w:rPr>
          <w:lang w:val="png_PG" w:bidi="png_PG"/>
        </w:rPr>
        <w:t xml:space="preserve">Yu no laikim o yu no klia gut long wanem samting insait long dispela stori? </w:t>
      </w:r>
    </w:p>
    <w:p>
      <w:pPr>
        <w:pStyle w:val="ListBullet"/>
        <w:spacing w:line="240" w:lineRule="auto"/>
        <w:ind w:left="720"/>
      </w:pPr>
      <w:r>
        <w:rPr>
          <w:lang w:val="png_PG" w:bidi="png_PG"/>
        </w:rPr>
      </w:r>
      <w:r>
        <w:rPr>
          <w:lang w:val="png_PG" w:bidi="png_PG"/>
        </w:rPr>
        <w:t>Dispela stori i tokim yumi wanem samting long Jisas?</w:t>
      </w:r>
    </w:p>
    <w:p>
      <w:pPr>
        <w:pStyle w:val="ListBullet"/>
        <w:spacing w:line="240" w:lineRule="auto"/>
        <w:ind w:left="720"/>
      </w:pPr>
      <w:r>
        <w:rPr>
          <w:lang w:val="png_PG" w:bidi="png_PG"/>
        </w:rPr>
      </w:r>
      <w:r>
        <w:rPr>
          <w:lang w:val="png_PG" w:bidi="png_PG"/>
        </w:rPr>
        <w:t xml:space="preserve">Dispela stori i tokim yumi wanem samting long ol manmeri? </w:t>
      </w:r>
    </w:p>
    <w:p>
      <w:pPr>
        <w:pStyle w:val="ListBullet"/>
        <w:spacing w:line="240" w:lineRule="auto"/>
        <w:ind w:left="720"/>
      </w:pPr>
      <w:r>
        <w:rPr>
          <w:lang w:val="png_PG" w:bidi="png_PG"/>
        </w:rPr>
      </w:r>
      <w:r>
        <w:rPr>
          <w:lang w:val="png_PG" w:bidi="png_PG"/>
        </w:rPr>
        <w:t xml:space="preserve">Dispela stori i toktok long wanem samting o i skulim yumi long wanem samting long laip bilong yumi long wanwan de? </w:t>
      </w:r>
    </w:p>
    <w:p>
      <w:pPr>
        <w:pStyle w:val="ListBullet"/>
        <w:spacing w:line="240" w:lineRule="auto"/>
        <w:ind w:left="720"/>
      </w:pPr>
      <w:r>
        <w:rPr>
          <w:lang w:val="png_PG" w:bidi="png_PG"/>
        </w:rPr>
      </w:r>
      <w:r>
        <w:rPr>
          <w:lang w:val="png_PG" w:bidi="png_PG"/>
        </w:rPr>
        <w:t>Husat lain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REDI LONG AUTIM STORI MAK 2:23–3:6</w:t>
      </w:r>
    </w:p>
    <w:p>
      <w:pPr/>
      <w:r>
        <w:rPr>
          <w:lang w:val="png_PG" w:bidi="png_PG"/>
        </w:rPr>
      </w:r>
      <w:r>
        <w:rPr>
          <w:lang w:val="png_PG" w:bidi="png_PG"/>
        </w:rPr>
        <w:t>Harim wanpela odio vesen bilong Mak 2:23–3:6 long wanpela trenslesen we i isi tru long save long en.</w:t>
      </w:r>
    </w:p>
    <w:p>
      <w:pPr/>
      <w:r>
        <w:rPr>
          <w:lang w:val="png_PG" w:bidi="png_PG"/>
        </w:rPr>
      </w:r>
      <w:r>
        <w:rPr>
          <w:lang w:val="png_PG" w:bidi="png_PG"/>
        </w:rPr>
        <w:t>Wanpela taim gen, Jisas wantaim ol disaipel bilong em i mekim ol lida bilong lotu i kirap nogut taim ol i no bihainim ol pasin kastom bilong lotu o lo bilong lotu we Moses i tok long ol i mas mekim. Ol disaipel bilong Jisas, o ol lain husat i save stap klostu tru na bihainim Jisas, ol i wokabaut namel long gaden bilong wit na bali na ol i wok long yusim han bilong ol long brukim na bungim ol het bilong gras i gat sit. Lo bilong Moses i tok ol man i ken brukim ol het bilong gras i gat sit wantaim han bilong ol long gaden bilong wanpela man ol i no save long en sapos ol i hangre. Tasol, bikos dispela de em i bin Sabat, o de bilong ol Ju long malolo na lotu, planti manmeri i ting ol i wok long brukim lo bilong God taim ol i mekim dispela wok.</w:t>
      </w:r>
    </w:p>
    <w:p>
      <w:pPr/>
      <w:r>
        <w:rPr>
          <w:lang w:val="png_PG" w:bidi="png_PG"/>
        </w:rPr>
      </w:r>
      <w:r>
        <w:rPr>
          <w:lang w:val="png_PG" w:bidi="png_PG"/>
        </w:rPr>
        <w:t>Stop long hia na lukim piksa bilong ol wit grein olsem wanpela grup. Presim pos baten long stopim odio long hia.</w:t>
      </w:r>
    </w:p>
    <w:p>
      <w:pPr/>
      <w:r>
        <w:rPr>
          <w:lang w:val="png_PG" w:bidi="png_PG"/>
        </w:rPr>
      </w:r>
      <w:r>
        <w:rPr>
          <w:lang w:val="png_PG" w:bidi="png_PG"/>
        </w:rPr>
        <w:t>Long kalsa bilong ol Ju, i gat ol strongpela tok stia long de Sabat bilong malolo. Em i tambu long manmeri long mekim wanpela kain wok. Ol i no tambu long helpim ol sikmanmeri, tasol long taim we wanpela sik man o meri i bai i dai sapos ol i no helpim em, orait ol i ken helpim em. Wok bilong havestim kaikai em tambu long mekim long de Sabat. Ol Farisi, o ol lida bilong lotu bilong ol Ju, i harim wanem samting ol disaipel bilong Jisas i mekim na ol i kam stret long Jisas. Ol i mekim olsem bikos em i wok bilong Jisas long lukluk na stretim ol pasin bilong ol disaipel bilong em, bikos em i tisa bilong ol. Ol i askim bilong wanem na ol disaipel i wok long mekim pasin we i brukim lo bilong de Sabat. Ol i askim dispela kwesten i no bikos ol i laikim wanpela ansa, tasol ol i mekim olsem long krosim Jisas bikos em i larim ol disaipel bilong em i bungim na kaikai wit na bali long de Sabat. Ol i wok long tok tu olsem ol pasin bilong ol disaipel i bin brukim lo bilong God.</w:t>
      </w:r>
    </w:p>
    <w:p>
      <w:pPr/>
      <w:r>
        <w:rPr>
          <w:lang w:val="png_PG" w:bidi="png_PG"/>
        </w:rPr>
      </w:r>
      <w:r>
        <w:rPr>
          <w:lang w:val="png_PG" w:bidi="png_PG"/>
        </w:rPr>
        <w:t>Stop long hia na toktok wantaim trenslesen tim bilong yu\—Diskraibim ol de bilong lotu long malolo o ol holide bilong lotu we no gat lain i save go long wok o mekim wok. Yupela i gat wanem kain ol spesel tok stia bilong ol dispela de? I gat ol sampela samting we yupela i no sapos long mekim o i no ken mekim long ol dispela spesel de? Presim pos baten long stopim odio long hia.</w:t>
      </w:r>
    </w:p>
    <w:p>
      <w:pPr/>
      <w:r>
        <w:rPr>
          <w:lang w:val="png_PG" w:bidi="png_PG"/>
        </w:rPr>
      </w:r>
      <w:r>
        <w:rPr>
          <w:lang w:val="png_PG" w:bidi="png_PG"/>
        </w:rPr>
        <w:t>Jisas i bekim tok bilong ol tisa bilong lotu wantaim wanpela stori. Jisas i askim dispela ol tisa bilong lotu sapos ol i no bin ritim stori bilong Devit. Em i askim dispela kwesten bilong soim olsem ol i mekim rong. Jisas i save pinis olsem ol Parisi i bin ritim dispela stori, tasol pasin bilong ol i soim olsem ol i no bisi long dispela stori. Jisas i mekim ol i tingtim bek tumbuna bilong ol Devit, taim em i wok long ranawe long King Sol. Devit i kisim sampela bret we ol pris tasol i ken kaikai na i stap insait long Haus bilong God. Haus bilong God em i ples we God i save stap long en na i stap namel long ol manmeri bilong em. Long dispela taim, Haus bilong God em i stap yet insait long wanpela haus sel, i no wanpela haus we i pemenen bilding kain olsem tempel long taim bilong Jisas. Tasol, maski bipo long ol Ju i bin wokim dispela pemenen tempel, ol pris i bin save mekim wok bilong God taim ol i makim ol manmeri na ofaim ol sekrifais long ol sin bilong ol. Hai pris em i lida bilong olgeta pris bilong ol Ju.</w:t>
      </w:r>
    </w:p>
    <w:p>
      <w:pPr/>
      <w:r>
        <w:rPr>
          <w:lang w:val="png_PG" w:bidi="png_PG"/>
        </w:rPr>
      </w:r>
      <w:r>
        <w:rPr>
          <w:lang w:val="png_PG" w:bidi="png_PG"/>
        </w:rPr>
        <w:t>Insait long dispela stori, Devit i bin kisim dispela bret i stap wantaim God, o ol dispela bret we ol i save putim i stap long ai bilong God long olgeta wik. Olgeta Sabat, ol pris i save senisim dispela bret wantaim fres bret. Ol pris tasol i ken kaikai dispela olpela bret. Devit i givim sampela bilong ol dispela spesel bret i long ol lain husat i stap wantaim em bikos ol i sot long kaikai na ol i hangre nogut tru. Maski Devit i no mekim dispela samting long de Sabat, samting em i mekim i luk olsem i wankain long samting ol disaipel bilong Jisas i bin mekim. Tasol God i no bin painim rong long Devit long samting em i bin mekim. Jisas i tok olsem God i bisi moa long inapim ol samting we ol manmeri i nidim, na i no long pasin bilong bihainim stret olgeta lo bilong lotu.</w:t>
      </w:r>
    </w:p>
    <w:p>
      <w:pPr/>
      <w:r>
        <w:rPr>
          <w:lang w:val="png_PG" w:bidi="png_PG"/>
        </w:rPr>
      </w:r>
      <w:r>
        <w:rPr>
          <w:lang w:val="png_PG" w:bidi="png_PG"/>
        </w:rPr>
        <w:t>Bihain Jisas i pinis long toktok long dispela stori na nau em i toktok stret i go long ol Farisi. Taim Jisas i tok olsem God i bin wokim de Sabat bilong inapim ol samting we ol manmeri nidim, em i mekim ol manmeri i kirap nogut. Bihain Jisas i mekim narapela tok we i mekim ol i kirap nogut moa! Em i tok, "Olsem na...Pikinini bilong Man em i Bikpela, na em i Bikpela bilong de Sabat tu." Pikinini bilong Man em i wanpela taitel Jisas i save yusim planti taim long toktok long em yet olsem man we God i givim olgeta pawa na atoriti long em. Bikpela em i min tu olsem masta na i soim olsem Jisas i gat atoriti long skelim wanem samting i stret na wanem samting i no stret long de Sabat. Jisas i wok long tok olsem em i bosim ol samting we ol lida bilong lotu i wok long ting olsem ol i bosim.</w:t>
      </w:r>
    </w:p>
    <w:p>
      <w:pPr/>
      <w:r>
        <w:rPr>
          <w:lang w:val="png_PG" w:bidi="png_PG"/>
        </w:rPr>
      </w:r>
      <w:r>
        <w:rPr>
          <w:lang w:val="png_PG" w:bidi="png_PG"/>
        </w:rPr>
        <w:t xml:space="preserve">Neks seksen bilong dispela stori i </w:t>
      </w:r>
      <w:r>
        <w:rPr>
          <w:b/>
          <w:lang w:val="png_PG" w:bidi="png_PG"/>
        </w:rPr>
        <w:t>soim</w:t>
      </w:r>
      <w:r>
        <w:rPr>
          <w:lang w:val="png_PG" w:bidi="png_PG"/>
        </w:rPr>
        <w:t xml:space="preserve"> yumi olsem Jisas em i trutru Bikpela bilong Sabat. Jisas em i stap insait long sinagog, ating em i stap yet long Kaperneam, na i lukim wanpela man i gat han i nogut\—ating em han i paralais. Sinagog em i haus lotu bilong ol Ju.</w:t>
      </w:r>
    </w:p>
    <w:p>
      <w:pPr/>
      <w:r>
        <w:rPr>
          <w:lang w:val="png_PG" w:bidi="png_PG"/>
        </w:rPr>
      </w:r>
      <w:r>
        <w:rPr>
          <w:lang w:val="png_PG" w:bidi="png_PG"/>
        </w:rPr>
        <w:t>Stop long hia na lukluk long ol piksa bilong autsait na insait long sinagog olsem wanpela grup. Presim pos baten long stopim odio long hia.</w:t>
      </w:r>
    </w:p>
    <w:p>
      <w:pPr/>
      <w:r>
        <w:rPr>
          <w:lang w:val="png_PG" w:bidi="png_PG"/>
        </w:rPr>
      </w:r>
      <w:r>
        <w:rPr>
          <w:lang w:val="png_PG" w:bidi="png_PG"/>
        </w:rPr>
        <w:t>Tasol, dispela stori i no toktok tumas long hiling bilong dispela man, em i toktok moa long pasin bilong oraitim man long de Sabat we i brukim lo we sampela manmeri i lukim olsem em i wanpela lo bilong lotu. Ol manmeri insait long sinagog i wok long lukluk long Jisas—dispela wod ol i yusim long lukluk i minim olsem ol i lukluk long em long painim asua long samting em i mekim. Jisas i askim dispela man long sanap long namel bilong sinagog bai olgeta lain i ken lukim em. Insait long ol sinagog, ol manmeri i save sindaun raun, olsem na ating dispela i min olsem em bai "sanap long namel" bilong ples we ol manmeri i sindaun long en.</w:t>
      </w:r>
    </w:p>
    <w:p>
      <w:pPr/>
      <w:r>
        <w:rPr>
          <w:lang w:val="png_PG" w:bidi="png_PG"/>
        </w:rPr>
      </w:r>
      <w:r>
        <w:rPr>
          <w:lang w:val="png_PG" w:bidi="png_PG"/>
        </w:rPr>
        <w:t>Bipo long Jisas i oraitim dispela man, em i askim ol manmeri pastaim, "Em i orait long mekim gutpela pasin long de Sabat o long mekim nogut pasin na kamapim bagarapim; long seivim laip o long kilim laip?" Dispela kain askim i no bilong kisim wanpela ansa bikos em i wanpela wanpela tok we i tokaut long lo bilong lotu. Stretpela ansa bilong lo em ating bai i olsem, lo i save larim ol manmeri long mekim gutpela pasin na seivim laip bilong ol manmeri long de Sabat. Jisas i bilip olsem pasin bilong oraitim dispela man em i wanpela gutpela samting long mekim. Ol manmeri bai i sem sapos ol i tok em i no gutpela pasin long mekim, tasol ol i no laik long wanbel wantaim Jisas, olsem na ol i stap isi tasol.</w:t>
      </w:r>
    </w:p>
    <w:p>
      <w:pPr/>
      <w:r>
        <w:rPr>
          <w:lang w:val="png_PG" w:bidi="png_PG"/>
        </w:rPr>
      </w:r>
      <w:r>
        <w:rPr>
          <w:lang w:val="png_PG" w:bidi="png_PG"/>
        </w:rPr>
        <w:t>Stop long hia na toktok wantaim trenslesen tim: Taim wanpela tisa o wanpela bikpela man o meri i askim wanpela kwesten long kalsa bilong yu, ol manmeri i save bekim olsem wanem? Ol i save pasim maus na stap isi? I gat wanpela spesel pasin bilong soim rispek we ol i bihainim na givim bekim bilong ol? Presim pos baten long stopim odio long hia.</w:t>
      </w:r>
    </w:p>
    <w:p>
      <w:pPr/>
      <w:r>
        <w:rPr>
          <w:lang w:val="png_PG" w:bidi="png_PG"/>
        </w:rPr>
      </w:r>
      <w:r>
        <w:rPr>
          <w:lang w:val="png_PG" w:bidi="png_PG"/>
        </w:rPr>
        <w:t>Jisas i belhat na i sore olsem het bilong ol manmeri i strong na ol i no bilip olsem em i bosim de Sabat. Tasol ol Farisi i luksave olsem sapos Jisas i brukim ol kastom bilong ol long de Sabat, i no longtaim ol bai lusim pawa bilong ol long bosim ol manmeri. Dispela i mekim na ol i laik kilim Jisas i dai bikos em i kamapim senis long pasin bilong ol long stap.</w:t>
      </w:r>
    </w:p>
    <w:p>
      <w:pPr/>
      <w:r>
        <w:rPr>
          <w:lang w:val="png_PG" w:bidi="png_PG"/>
        </w:rPr>
      </w:r>
      <w:r>
        <w:rPr>
          <w:lang w:val="png_PG" w:bidi="png_PG"/>
        </w:rPr>
        <w:t>Stop long hia na toktok wantaim trenslesen tim bilong yu: Wanem kain ol samting em ol manmeri long kalsa bilong yu i save mekim na ol lida bilong lotu i save belhat? Wanem samting em ol lida bilong lotu i save mekim taim ol i belhat? Toktok long wanem samting i save kamap long bilip bilong ol tumbuna long ples na wanem samting i save kamap long bilip bilong Kristen sios. Presim pos baten long stopim odio long hia.</w:t>
      </w:r>
    </w:p>
    <w:p>
      <w:pPr/>
      <w:r>
        <w:rPr>
          <w:lang w:val="png_PG" w:bidi="png_PG"/>
        </w:rPr>
      </w:r>
      <w:r>
        <w:rPr>
          <w:lang w:val="png_PG" w:bidi="png_PG"/>
        </w:rPr>
        <w:t xml:space="preserve">Ol Farisi i go bung wantaim ol lain i save sapotim Herot, o ol lain i save sapotim man i bosim Galili, Herot Antipas. Ol lain i save sapotim Herot i save birua wantaim ol Farisi, tasol bikos tupela sait wantaim i laik bai Jisas i dai, ol lain i save sapotim Herot i wanbel long bung wantaim ol Farisi. Dispela i stat long soim yumi wanem samting bai kamap long pen na hevi bilong Jisas. </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Mak 2:23–3:6 long wanpela trenslesen we i isi tru long yupela long andastendim.</w:t>
      </w:r>
    </w:p>
    <w:p>
      <w:pPr/>
      <w:r>
        <w:rPr>
          <w:lang w:val="png_PG" w:bidi="png_PG"/>
        </w:rPr>
      </w:r>
      <w:r>
        <w:rPr>
          <w:lang w:val="png_PG" w:bidi="png_PG"/>
        </w:rPr>
        <w:t>Insait long dispela step, grup bai toktok long ol wanwan hap bilong stori, ol manmeri o samting i stap insait long stori, na ol ples we stori i kamap long en. Bihain grup bai traim long putim ol samting i kamap insait long stori insait long tingting bilong ol na piksarim dispela stori.</w:t>
      </w:r>
    </w:p>
    <w:p>
      <w:pPr/>
      <w:r>
        <w:rPr>
          <w:lang w:val="png_PG" w:bidi="png_PG"/>
        </w:rPr>
      </w:r>
      <w:r>
        <w:rPr>
          <w:lang w:val="png_PG" w:bidi="png_PG"/>
        </w:rPr>
        <w:t>Dispela stori i gat sikispela hap.</w:t>
      </w:r>
    </w:p>
    <w:p>
      <w:pPr/>
      <w:r>
        <w:rPr>
          <w:lang w:val="png_PG" w:bidi="png_PG"/>
        </w:rPr>
      </w:r>
      <w:r>
        <w:rPr>
          <w:b/>
          <w:lang w:val="png_PG" w:bidi="png_PG"/>
        </w:rPr>
        <w:t>Long namba wan hap bilong stori:</w:t>
      </w:r>
      <w:r>
        <w:rPr>
          <w:lang w:val="png_PG" w:bidi="png_PG"/>
        </w:rPr>
        <w:t xml:space="preserve"> Long de Sabat, Jisas i wokabaut wantaim ol disaipel namel long ol gaden bilong wit na bali. Ol disaipel bilong em i brukim ol het bilong wit na i kaikai. Ol Farisi husat i bin stap long hap i tokim Jisas, "Lukim, wai na yupela i brukim lo na havestim wit na bali?"</w:t>
      </w:r>
    </w:p>
    <w:p>
      <w:pPr/>
      <w:r>
        <w:rPr>
          <w:lang w:val="png_PG" w:bidi="png_PG"/>
        </w:rPr>
      </w:r>
      <w:r>
        <w:rPr>
          <w:b/>
          <w:lang w:val="png_PG" w:bidi="png_PG"/>
        </w:rPr>
        <w:t>Long namba tu hap bilong stori:</w:t>
      </w:r>
      <w:r>
        <w:rPr>
          <w:lang w:val="png_PG" w:bidi="png_PG"/>
        </w:rPr>
        <w:t xml:space="preserve"> Jisas i toktok long ol Farisi. Em i tokim ol long wanpela stori bilong Devit we i stap long skripsa. Devit i kaikai tambu bret long haus bilong God taim em na ol lain bilong em i nidim kaikai na i hangre.</w:t>
      </w:r>
    </w:p>
    <w:p>
      <w:pPr/>
      <w:r>
        <w:rPr>
          <w:lang w:val="png_PG" w:bidi="png_PG"/>
        </w:rPr>
      </w:r>
      <w:r>
        <w:rPr>
          <w:b/>
          <w:lang w:val="png_PG" w:bidi="png_PG"/>
        </w:rPr>
        <w:t>Long namba tri hap bilong stori:</w:t>
      </w:r>
      <w:r>
        <w:rPr>
          <w:lang w:val="png_PG" w:bidi="png_PG"/>
        </w:rPr>
        <w:t xml:space="preserve"> Jisas i lukluk long ol Farisi na i tok, "Sabat i kamap bilong helpim ol manmeri, na ol manmeri i no kamap bilong bihainim ol lo bilong Sabat." Pikinini bilong Man em i Bikpela bilong Sabat tu."</w:t>
      </w:r>
    </w:p>
    <w:p>
      <w:pPr/>
      <w:r>
        <w:rPr>
          <w:lang w:val="png_PG" w:bidi="png_PG"/>
        </w:rPr>
      </w:r>
      <w:r>
        <w:rPr>
          <w:b/>
          <w:lang w:val="png_PG" w:bidi="png_PG"/>
        </w:rPr>
        <w:t>Long namba foa hap bilong stori:</w:t>
      </w:r>
      <w:r>
        <w:rPr>
          <w:lang w:val="png_PG" w:bidi="png_PG"/>
        </w:rPr>
        <w:t xml:space="preserve"> Long wanpela narapela taim, Jisas i go insait long sinagog na em i lukim wanpela man wantaim han i nogut. Dispela taim em i bin Sabat, olgeta manmeri i wok long lukluk long Jisas long lukim sapos em bai mekim wanpela rong, na ol Farisi tu i wok long lukluk i stap.</w:t>
      </w:r>
    </w:p>
    <w:p>
      <w:pPr/>
      <w:r>
        <w:rPr>
          <w:lang w:val="png_PG" w:bidi="png_PG"/>
        </w:rPr>
      </w:r>
      <w:r>
        <w:rPr>
          <w:b/>
          <w:lang w:val="png_PG" w:bidi="png_PG"/>
        </w:rPr>
        <w:t>Long namba faiv hap bilong stori:</w:t>
      </w:r>
      <w:r>
        <w:rPr>
          <w:lang w:val="png_PG" w:bidi="png_PG"/>
        </w:rPr>
        <w:t xml:space="preserve"> Jisas i tokim dispela man wantaim han i nogut long sanap long ai bilong olgeta manmeri. Na em i askim ol lain insait long sinagog, "Lo bilong lotu i larim yumi long mekim gutpela pasin long Sabat o long mekim nogut pasin?" Em i tok orait long yumi long seivim laip o bagarapim laip?" Ol manmeri i pasim maus na stap isi. Jisas i oraitim han bilong dispela man.</w:t>
      </w:r>
    </w:p>
    <w:p>
      <w:pPr/>
      <w:r>
        <w:rPr>
          <w:lang w:val="png_PG" w:bidi="png_PG"/>
        </w:rPr>
      </w:r>
      <w:r>
        <w:rPr>
          <w:b/>
          <w:lang w:val="png_PG" w:bidi="png_PG"/>
        </w:rPr>
        <w:t>Long namba siks hap bilong stori:</w:t>
      </w:r>
      <w:r>
        <w:rPr>
          <w:lang w:val="png_PG" w:bidi="png_PG"/>
        </w:rPr>
        <w:t xml:space="preserve"> Wantu tasol, ol Farisi i go bungim ol lain i save sapotim Herot na ol i plen long hau ol i bai kilim Jisas.</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Ol Farisi</w:t>
      </w:r>
    </w:p>
    <w:p>
      <w:pPr>
        <w:pStyle w:val="ListBullet"/>
        <w:spacing w:line="240" w:lineRule="auto"/>
        <w:ind w:left="720"/>
      </w:pPr>
      <w:r>
        <w:rPr>
          <w:lang w:val="png_PG" w:bidi="png_PG"/>
        </w:rPr>
      </w:r>
      <w:r>
        <w:rPr>
          <w:lang w:val="png_PG" w:bidi="png_PG"/>
        </w:rPr>
        <w:t>Devit</w:t>
      </w:r>
    </w:p>
    <w:p>
      <w:pPr>
        <w:pStyle w:val="ListBullet"/>
        <w:spacing w:line="240" w:lineRule="auto"/>
        <w:ind w:left="720"/>
      </w:pPr>
      <w:r>
        <w:rPr>
          <w:lang w:val="png_PG" w:bidi="png_PG"/>
        </w:rPr>
      </w:r>
      <w:r>
        <w:rPr>
          <w:lang w:val="png_PG" w:bidi="png_PG"/>
        </w:rPr>
        <w:t>Ol lain i raun wantaim Devit</w:t>
      </w:r>
    </w:p>
    <w:p>
      <w:pPr>
        <w:pStyle w:val="ListBullet"/>
        <w:spacing w:line="240" w:lineRule="auto"/>
        <w:ind w:left="720"/>
      </w:pPr>
      <w:r>
        <w:rPr>
          <w:lang w:val="png_PG" w:bidi="png_PG"/>
        </w:rPr>
      </w:r>
      <w:r>
        <w:rPr>
          <w:lang w:val="png_PG" w:bidi="png_PG"/>
        </w:rPr>
        <w:t>Wanpela man i gat han i nogut</w:t>
      </w:r>
    </w:p>
    <w:p>
      <w:pPr>
        <w:pStyle w:val="ListBullet"/>
        <w:spacing w:line="240" w:lineRule="auto"/>
        <w:ind w:left="720"/>
      </w:pPr>
      <w:r>
        <w:rPr>
          <w:lang w:val="png_PG" w:bidi="png_PG"/>
        </w:rPr>
      </w:r>
      <w:r>
        <w:rPr>
          <w:lang w:val="png_PG" w:bidi="png_PG"/>
        </w:rPr>
        <w:t>Ol manmeri insait long sinagog</w:t>
      </w:r>
    </w:p>
    <w:p>
      <w:pPr>
        <w:pStyle w:val="ListBullet"/>
        <w:spacing w:line="240" w:lineRule="auto"/>
        <w:ind w:left="720"/>
      </w:pPr>
      <w:r>
        <w:rPr>
          <w:lang w:val="png_PG" w:bidi="png_PG"/>
        </w:rPr>
      </w:r>
      <w:r>
        <w:rPr>
          <w:lang w:val="png_PG" w:bidi="png_PG"/>
        </w:rPr>
        <w:t>Ol lain bilong sapotim Herot</w:t>
      </w:r>
    </w:p>
    <w:p>
      <w:pPr/>
      <w:r>
        <w:rPr>
          <w:lang w:val="png_PG" w:bidi="png_PG"/>
        </w:rPr>
      </w:r>
      <w:r>
        <w:rPr>
          <w:lang w:val="png_PG" w:bidi="png_PG"/>
        </w:rPr>
        <w:t>Olsem wanpela grup, tingting gut long ol dispela ol ples we stori i kamap long en:</w:t>
      </w:r>
    </w:p>
    <w:p>
      <w:pPr/>
      <w:r>
        <w:rPr>
          <w:lang w:val="png_PG" w:bidi="png_PG"/>
        </w:rPr>
      </w:r>
      <w:r>
        <w:rPr>
          <w:lang w:val="png_PG" w:bidi="png_PG"/>
        </w:rPr>
        <w:t>Long namba wan hap bilong stori, Jisas na ol disaipel i go namel long ol gaden wit na bali na ol i pikim het bilong ol gras i gat sit long kaikai. Ol Farisi i lukim ol disaipel i mekim dispela samting na ol i toktok long Jisas long dispela wantaim wanpela kwesten. Ol i mekim dispela bikos long kalsa bilong ol Ju, em i wok bilong Jisas long stretim ol disaipel bilong em na ol eksen bilong ol. Ol Farisi i ting ol disaipel i wok long mekim wok long de Sabat, we em i agens long lo bilong God.</w:t>
      </w:r>
    </w:p>
    <w:p>
      <w:pPr/>
      <w:r>
        <w:rPr>
          <w:lang w:val="png_PG" w:bidi="png_PG"/>
        </w:rPr>
      </w:r>
      <w:r>
        <w:rPr>
          <w:lang w:val="png_PG" w:bidi="png_PG"/>
        </w:rPr>
        <w:t>Bipo long Jisas i stori long Devit, em i askim ol Farisi sapos ol i bin ritim dispela stori pinis. Em i no askim ol bikos em i ting ol i no bin ritim, tasol em i askim bikos em i laik soim olsem ol i rong.</w:t>
      </w:r>
    </w:p>
    <w:p>
      <w:pPr/>
      <w:r>
        <w:rPr>
          <w:lang w:val="png_PG" w:bidi="png_PG"/>
        </w:rPr>
      </w:r>
      <w:r>
        <w:rPr>
          <w:lang w:val="png_PG" w:bidi="png_PG"/>
        </w:rPr>
        <w:t>Long namba tri hap bilong stori, Jisas i pinisim stori bilong em na em i toktok i go stret long ol Farisi. Piksarim long tingting olsem Jisas em i Bikpela bilong Sabat, na ol manmeri i sapos long malolo long Sabat bilong helpim ol manmeri, i no bilong bihainim tasol lo bilong de Sabat.</w:t>
      </w:r>
    </w:p>
    <w:p>
      <w:pPr/>
      <w:r>
        <w:rPr>
          <w:lang w:val="png_PG" w:bidi="png_PG"/>
        </w:rPr>
      </w:r>
      <w:r>
        <w:rPr>
          <w:lang w:val="png_PG" w:bidi="png_PG"/>
        </w:rPr>
        <w:t>Namba foa hap bilong stori tu i kamap long wanpela de Sabat, tasol i kamap long narapela ples. Piksarim long tingting olsem Jisas i go insait long wanpela sinagog, wanpela haus bilong ol Ju long lotu. Ol Farisi i stap tu long hap na i wok long lukluk i stap long lukim sapos Jisas bai i brukim lo bilong God. Jisas i singautim wanpela man we i gat han i nogut long sanap long ai bilong olgeta manmeri. Ating ol manmeri insait long sinagog i bin sindaun long ol sait bilong wol, na Jisas i singautim dispela man i go sanap long fran na long namel stret bai olgeta manmeri i ken lukim em.</w:t>
      </w:r>
    </w:p>
    <w:p>
      <w:pPr/>
      <w:r>
        <w:rPr>
          <w:lang w:val="png_PG" w:bidi="png_PG"/>
        </w:rPr>
      </w:r>
      <w:r>
        <w:rPr>
          <w:lang w:val="png_PG" w:bidi="png_PG"/>
        </w:rPr>
        <w:t>Piksarim dispela namba faiv hap bilong stori. Jisas i askim ol manmeri i bung insait long sinagog, na dispela ol manmeri em ating bai i gat ol Farisi tu i stap wantaim ol, "Lo bilong lotu i larim yumi long mekim gutpela samting o nogut samting, long seivim laip o long kilim laip?" tasol nogat wanpela man o meri i bekim em. Na Jisas i lukluk raun wantaim belhat na wari, na em i tokim dispela man, "Stretim na putim han bilong yu i go autsait." Dispela man i stretim na putim han bilong i kam autsait na wantu tasol em i kamap orait.</w:t>
      </w:r>
    </w:p>
    <w:p>
      <w:pPr/>
      <w:r>
        <w:rPr>
          <w:lang w:val="png_PG" w:bidi="png_PG"/>
        </w:rPr>
      </w:r>
      <w:r>
        <w:rPr>
          <w:lang w:val="png_PG" w:bidi="png_PG"/>
        </w:rPr>
        <w:t>Insait long laspela hap bilong stori, piksarim ol Farisi i lusim sinagog na i go. Ol i bungim ol sapota bilong Herot na i stat long plen long kilim i dai Jisas.</w:t>
      </w:r>
    </w:p>
    <w:p>
      <w:pPr/>
      <w:r>
        <w:rPr>
          <w:lang w:val="png_PG" w:bidi="png_PG"/>
        </w:rPr>
      </w:r>
      <w:r>
        <w:rPr>
          <w:lang w:val="png_PG" w:bidi="png_PG"/>
        </w:rPr>
        <w:t>Nau, grup i nid long wokim piksa bilong stori o storibod, dro, o yusim ol samting long piksarim dispela stori na ol eksen we i stap insait long stori.</w:t>
      </w:r>
      <w:r>
        <w:rPr>
          <w:lang w:val="png_PG" w:bidi="png_PG"/>
        </w:rPr>
      </w:r>
    </w:p>
    <w:p>
      <w:pPr>
        <w:pStyle w:val="Heading3"/>
      </w:pPr>
      <w:r>
        <w:rPr>
          <w:lang w:val="png_PG" w:bidi="png_PG"/>
        </w:rPr>
        <w:t>Ektim aut dispela Tok</w:t>
      </w:r>
    </w:p>
    <w:p>
      <w:pPr/>
      <w:r>
        <w:rPr>
          <w:lang w:val="png_PG" w:bidi="png_PG"/>
        </w:rPr>
      </w:r>
      <w:r>
        <w:rPr>
          <w:lang w:val="png_PG" w:bidi="png_PG"/>
        </w:rPr>
        <w:t>Harim wanpela odio vesen bilong Mak 2:23–3:6 long wanpela trenslesen we i isi tru long yupela long save long en.</w:t>
      </w:r>
    </w:p>
    <w:p>
      <w:pPr/>
      <w:r>
        <w:rPr>
          <w:lang w:val="png_PG" w:bidi="png_PG"/>
        </w:rPr>
      </w:r>
      <w:r>
        <w:rPr>
          <w:lang w:val="png_PG" w:bidi="png_PG"/>
        </w:rPr>
        <w:t>Insait long dispela step, grup bai mekim drama bilong dispela stori.</w:t>
      </w:r>
    </w:p>
    <w:p>
      <w:pPr/>
      <w:r>
        <w:rPr>
          <w:lang w:val="png_PG" w:bidi="png_PG"/>
        </w:rPr>
      </w:r>
      <w:r>
        <w:rPr>
          <w:lang w:val="png_PG" w:bidi="png_PG"/>
        </w:rPr>
        <w:t>Dispela stori i gat sikispela hap.</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Ol Farisi</w:t>
      </w:r>
    </w:p>
    <w:p>
      <w:pPr>
        <w:pStyle w:val="ListBullet"/>
        <w:spacing w:line="240" w:lineRule="auto"/>
        <w:ind w:left="720"/>
      </w:pPr>
      <w:r>
        <w:rPr>
          <w:lang w:val="png_PG" w:bidi="png_PG"/>
        </w:rPr>
      </w:r>
      <w:r>
        <w:rPr>
          <w:lang w:val="png_PG" w:bidi="png_PG"/>
        </w:rPr>
        <w:t>Devit</w:t>
      </w:r>
    </w:p>
    <w:p>
      <w:pPr>
        <w:pStyle w:val="ListBullet"/>
        <w:spacing w:line="240" w:lineRule="auto"/>
        <w:ind w:left="720"/>
      </w:pPr>
      <w:r>
        <w:rPr>
          <w:lang w:val="png_PG" w:bidi="png_PG"/>
        </w:rPr>
      </w:r>
      <w:r>
        <w:rPr>
          <w:lang w:val="png_PG" w:bidi="png_PG"/>
        </w:rPr>
        <w:t>Ol lain i raun wantaim Devit</w:t>
      </w:r>
    </w:p>
    <w:p>
      <w:pPr>
        <w:pStyle w:val="ListBullet"/>
        <w:spacing w:line="240" w:lineRule="auto"/>
        <w:ind w:left="720"/>
      </w:pPr>
      <w:r>
        <w:rPr>
          <w:lang w:val="png_PG" w:bidi="png_PG"/>
        </w:rPr>
      </w:r>
      <w:r>
        <w:rPr>
          <w:lang w:val="png_PG" w:bidi="png_PG"/>
        </w:rPr>
        <w:t>Wanpela man i gat han i nogut</w:t>
      </w:r>
    </w:p>
    <w:p>
      <w:pPr>
        <w:pStyle w:val="ListBullet"/>
        <w:spacing w:line="240" w:lineRule="auto"/>
        <w:ind w:left="720"/>
      </w:pPr>
      <w:r>
        <w:rPr>
          <w:lang w:val="png_PG" w:bidi="png_PG"/>
        </w:rPr>
      </w:r>
      <w:r>
        <w:rPr>
          <w:lang w:val="png_PG" w:bidi="png_PG"/>
        </w:rPr>
        <w:t>Ol manmeri insait long sinagog</w:t>
      </w:r>
    </w:p>
    <w:p>
      <w:pPr>
        <w:pStyle w:val="ListBullet"/>
        <w:spacing w:line="240" w:lineRule="auto"/>
        <w:ind w:left="720"/>
      </w:pPr>
      <w:r>
        <w:rPr>
          <w:lang w:val="png_PG" w:bidi="png_PG"/>
        </w:rPr>
      </w:r>
      <w:r>
        <w:rPr>
          <w:lang w:val="png_PG" w:bidi="png_PG"/>
        </w:rPr>
        <w:t>Ol lain bilong sapotim Herot</w:t>
      </w:r>
    </w:p>
    <w:p>
      <w:pPr/>
      <w:r>
        <w:rPr>
          <w:lang w:val="png_PG" w:bidi="png_PG"/>
        </w:rPr>
      </w:r>
      <w:r>
        <w:rPr>
          <w:lang w:val="png_PG" w:bidi="png_PG"/>
        </w:rPr>
        <w:t>Olsem wanpela grup, ektim dispela stori tupela taim. Yupela i mas ektim dispela stori long tok ples bilong yupela.</w:t>
      </w:r>
    </w:p>
    <w:p>
      <w:pPr/>
      <w:r>
        <w:rPr>
          <w:lang w:val="png_PG" w:bidi="png_PG"/>
        </w:rPr>
      </w:r>
      <w:r>
        <w:rPr>
          <w:lang w:val="png_PG" w:bidi="png_PG"/>
        </w:rPr>
        <w:t>Long namba wan taim, ektim dispela stori tasol na no ken stop. Tingting gut long ol toktok we ol manmeri i mekim, wanem oda we ol samting i kamap, hau yupela bai i autim dispela stori na wanem samting i mekim na ol dispela samting i kamap. Sekim olsem yupela i no kalapim o i no ektim ol hatpela o impoten hap bilong stori. Helpim wanpela narapela long tingim olgeta hap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long namba tu taim gen. Long sampela hap insait long drama, stopim drama na askim dispela kwesten i go long wanpela man o meri husat i ektim wanpela pat, "Yu pilim olsem wanem o tingting olsem wanem?" Man o meri husat i ekt bai bekim na tokaut long wanem we em i pilim o wanem tingting bilong em. Bihain, kontinu wantaim drama.</w:t>
      </w:r>
    </w:p>
    <w:p>
      <w:pPr/>
      <w:r>
        <w:rPr>
          <w:lang w:val="png_PG" w:bidi="png_PG"/>
        </w:rPr>
      </w:r>
      <w:r>
        <w:rPr>
          <w:lang w:val="png_PG" w:bidi="png_PG"/>
        </w:rPr>
        <w:t>Posim dispela odio long hia na ektim stori gen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 xml:space="preserve">Ektim aut Jisas na ol disaipel bilong em i wokabaut long ol gaden wit na bali. Taim ol i wokabaut, ol disaipel i brukim na kaikai ol dispela het bilong gras i gat sit. Ol Farisi i lukim dispela na ol i askim Jisas, "Bilong wanem ol disaipel i wok long brukim lo taim ol i havestim sit bilong gras long Sabat?" </w:t>
      </w:r>
    </w:p>
    <w:p>
      <w:pPr/>
      <w:r>
        <w:rPr>
          <w:lang w:val="png_PG" w:bidi="png_PG"/>
        </w:rPr>
      </w:r>
      <w:r>
        <w:rPr>
          <w:lang w:val="png_PG" w:bidi="png_PG"/>
        </w:rPr>
        <w:t>Stopim dispela drama long sotpela taim. Askim man husat i ekt olsem Farisi, "Yu wok long pilim olsem wanem o tingting olsem wanem?" Dispela man i ken bekim olsem, "Mipela i wok long lukim Jisas i brukim ol lo bilong mipela long lotu," o "Mipela i belhevi olsem Jisas i strongim ol narapela manmeri long brukim ol lo bilong God," o "Belhat nogut tru. Mipela i mas bungim Jisas na tokim em stret long dispela pasin bilong em." Kontinu wantaim drama.</w:t>
      </w:r>
    </w:p>
    <w:p>
      <w:pPr/>
      <w:r>
        <w:rPr>
          <w:lang w:val="png_PG" w:bidi="png_PG"/>
        </w:rPr>
      </w:r>
      <w:r>
        <w:rPr>
          <w:lang w:val="png_PG" w:bidi="png_PG"/>
        </w:rPr>
        <w:t>Ektim aut Jisas i tokim wanpela stori bilong Devit i go long ol Farisi. Ektim aut dispela stori taim Jisas i wok long tokim. Devit na ol lain i wokabaut wantaim em ol i hangre, olsem na ol i go insait long haus bilong God na i brukim lo taim ol i kaikai bret we ol pris tasol i sapos long kaikai.</w:t>
      </w:r>
    </w:p>
    <w:p>
      <w:pPr/>
      <w:r>
        <w:rPr>
          <w:lang w:val="png_PG" w:bidi="png_PG"/>
        </w:rPr>
      </w:r>
      <w:r>
        <w:rPr>
          <w:lang w:val="png_PG" w:bidi="png_PG"/>
        </w:rPr>
        <w:t>Stopim dispela drama long sotpela taim. Askim dispela man husat i ekt olsem Devit, "Yu wok long tingting o pilim olsem wanem?" Dispela man o meri i ken bekim olsem, "God bai i laikim olsem mi givim kaikai long ol lain i wokabaut wantaim mi taim mipela i hangre," o "Lukaut bilong God long yumi em i impoten moa long ol lo bilong lotu," o "Bel i amamas long dispela samting." Olgeta taim God i save givim ol samting long mi taim mi nidim." Kontinu wantaim drama.</w:t>
      </w:r>
    </w:p>
    <w:p>
      <w:pPr/>
      <w:r>
        <w:rPr>
          <w:lang w:val="png_PG" w:bidi="png_PG"/>
        </w:rPr>
      </w:r>
      <w:r>
        <w:rPr>
          <w:lang w:val="png_PG" w:bidi="png_PG"/>
        </w:rPr>
        <w:t>Ektim aut Jisas i bekim ol Farisi, na em i tok olsem de Sabat em God i wokim long inapim ol nid bilong ol manmeri, na i no bilong ol manmeri long inapim ol lo bilong Sabat. Jisas i tok, "Pikinini bilong Man em i Bikpela bilong Sabat tu."</w:t>
      </w:r>
    </w:p>
    <w:p>
      <w:pPr/>
      <w:r>
        <w:rPr>
          <w:lang w:val="png_PG" w:bidi="png_PG"/>
        </w:rPr>
      </w:r>
      <w:r>
        <w:rPr>
          <w:lang w:val="png_PG" w:bidi="png_PG"/>
        </w:rPr>
        <w:t>Stopim dispela drama long sotpela taim. Askim dispela man husat i ektim ol disaipel, "Yu wok long pilim olsem wanem o tingting olsem wanem?" Dispela man i ken bekim na tok olsem, "Jisas i no olsem ol narapela tisa bilong lotu. Em i save givim tok skul wantaim atoriti," o "Kirap nogut. Mi no bin save tingim olsem de Sabat em God i wokim long ol manmeri," o "Mi amamas tru long stap olsem disaipel bilong dispela man husat i gat olgeta atoriti." Kontinu wantaim drama.</w:t>
      </w:r>
    </w:p>
    <w:p>
      <w:pPr/>
      <w:r>
        <w:rPr>
          <w:lang w:val="png_PG" w:bidi="png_PG"/>
        </w:rPr>
      </w:r>
      <w:r>
        <w:rPr>
          <w:lang w:val="png_PG" w:bidi="png_PG"/>
        </w:rPr>
        <w:t>Ektim aut Jisas i go insait long wanpela sinagog gen na lukim wanpela man we i gat han i nogut. Jisas i singautim dispela man long sanap fran long olgeta manmeri, na em i askim dispela man, "Lo bilong lotu i larim mipela long mekim gutpela samting o samting nogut long Sabat? Em i wanpela de bilong seivim laip o kilim laip?"</w:t>
      </w:r>
    </w:p>
    <w:p>
      <w:pPr/>
      <w:r>
        <w:rPr>
          <w:lang w:val="png_PG" w:bidi="png_PG"/>
        </w:rPr>
      </w:r>
      <w:r>
        <w:rPr>
          <w:lang w:val="png_PG" w:bidi="png_PG"/>
        </w:rPr>
        <w:t>Stopim dispela drama long sotpela taim. Askim dispela man husat i ekt olsem Jisas, "Yu wok long ting wanem na pilim olsem wanem?" Dispela man i ken bekim olsem, "Mi bai tokim yupela long wanpela samting long de Sabat," "Mi laikim ol manmeri long klia gut long tok bilong mi," o "Mi belhat olsem ol manmeri i bisi moa long ol lo bilong ol long lotu na ol pasin kastom na i no bisi long ol narapela lain na i no gat bel sori long ol." Kontinu wantaim drama.</w:t>
      </w:r>
    </w:p>
    <w:p>
      <w:pPr/>
      <w:r>
        <w:rPr>
          <w:lang w:val="png_PG" w:bidi="png_PG"/>
        </w:rPr>
      </w:r>
      <w:r>
        <w:rPr>
          <w:lang w:val="png_PG" w:bidi="png_PG"/>
        </w:rPr>
        <w:t>Ektim aut no gat lain i bekim tok bilong Jisas. Jisas i lukluk raun, belhat na wari tru olsem tingting na bel bilong ol i hat long senis.</w:t>
      </w:r>
    </w:p>
    <w:p>
      <w:pPr/>
      <w:r>
        <w:rPr>
          <w:lang w:val="png_PG" w:bidi="png_PG"/>
        </w:rPr>
      </w:r>
      <w:r>
        <w:rPr>
          <w:lang w:val="png_PG" w:bidi="png_PG"/>
        </w:rPr>
        <w:t>Stopim dispela drama long sotpela taim. Askim dispela man husat i ekt olsem ol manmeri i harim tok bilong Jisas insait long sinagog, "Yu wok long pilim olsem wanem o tingting olsem wanem?" Dispela man o meri i ken bekim na tok olsem, "Mipela i save olsem em i rait, olsem na mipela i no laik bekim tok bilong em," "Tingting bilong mipela em i strong na mipela i no laik senis. Mipela i no laik long harim tok na wanbel wantaim Jisas," o "Mipela i pilim sem." Askim dispela man i ekt olsem Jisas, "Yu wok long ting wanem na pilim wanem?" Dispela man i ken bekim tok olsem, "Mi belhat olsem ol lida bilong lotu i tanim ol lo bilong Papa bilong mi," "Mi wari tru olsem ol i no klia gut long as tingting bilong Papa bilong mi long de Sabat," o "Mi bel i kros long ol dispela manmeri husat i no harim tok bilong mi." Kontinu wantaim drama.</w:t>
      </w:r>
    </w:p>
    <w:p>
      <w:pPr/>
      <w:r>
        <w:rPr>
          <w:lang w:val="png_PG" w:bidi="png_PG"/>
        </w:rPr>
      </w:r>
      <w:r>
        <w:rPr>
          <w:lang w:val="png_PG" w:bidi="png_PG"/>
        </w:rPr>
        <w:t>Ektim aut Jisas i toktok long dispela man we han bilong em i nogut, "Putim han bilong yu i kamaut na stretim han." Dispela man i putim han i kam autsait na i stretim, na han bilong em i kamap orait. Wantu tasol, ol Farisi i lusim dispela hap. Ol i bung wantaim ol lain i save sapotim Herot long mekim plen long hau ol i ken kilim Jisas.</w:t>
      </w:r>
    </w:p>
    <w:p>
      <w:pPr/>
      <w:r>
        <w:rPr>
          <w:lang w:val="png_PG" w:bidi="png_PG"/>
        </w:rPr>
      </w:r>
      <w:r>
        <w:rPr>
          <w:lang w:val="png_PG" w:bidi="png_PG"/>
        </w:rPr>
        <w:t>Stopim dispela drama long sotpela taim. Askim man husat i ekt olsem Farisi, "Yu wok long pilim olsem wanem o tingting olsem wanem?" Dispela man i ken bekim tok olsem, "Belhat long Jisas i oraitim man long de Sabat," "Pret long pawa bilong Jisas," "Mipela i ting olsem Jisas i tok bilas long God," o "Mipela i belhat tru na mipela i laik kilim Jisas."</w:t>
      </w:r>
      <w:r>
        <w:rPr>
          <w:lang w:val="png_PG" w:bidi="png_PG"/>
        </w:rPr>
      </w:r>
    </w:p>
    <w:p>
      <w:pPr>
        <w:pStyle w:val="Heading3"/>
      </w:pPr>
      <w:r>
        <w:rPr>
          <w:lang w:val="png_PG" w:bidi="png_PG"/>
        </w:rPr>
        <w:t>Pulapim dispela speis</w:t>
      </w:r>
    </w:p>
    <w:p>
      <w:pPr/>
      <w:r>
        <w:rPr>
          <w:lang w:val="png_PG" w:bidi="png_PG"/>
        </w:rPr>
      </w:r>
      <w:r>
        <w:rPr>
          <w:lang w:val="png_PG" w:bidi="png_PG"/>
        </w:rPr>
        <w:t>Harim stori wanpela taim long vesen we i isi tru long yu long save.</w:t>
      </w:r>
    </w:p>
    <w:p>
      <w:pPr/>
      <w:r>
        <w:rPr>
          <w:lang w:val="png_PG" w:bidi="png_PG"/>
        </w:rPr>
      </w:r>
      <w:r>
        <w:rPr>
          <w:lang w:val="png_PG" w:bidi="png_PG"/>
        </w:rPr>
        <w:t xml:space="preserve">Long </w:t>
      </w:r>
      <w:r>
        <w:rPr>
          <w:b/>
          <w:lang w:val="png_PG" w:bidi="png_PG"/>
        </w:rPr>
        <w:t>de Sabat</w:t>
      </w:r>
      <w:r>
        <w:rPr>
          <w:lang w:val="png_PG" w:bidi="png_PG"/>
        </w:rPr>
        <w:t xml:space="preserve">, Jisas wantaim ol disaipel bilong em i wokabaut namel long gaden wit na bali taim ol disaipel i pikim ol sit bilong gras wantaim han bilong ol. Yusim seim wod long de Sabat we yu bin yusim pinis long ol narapela stori. Ol Ju i save lukim de Sabat olsem de bilong malolo na lotu bikos God i givim dispela tok oda long ol long bihainim. Dispela em ol i save lukim olsem namba 7 de bilong wik. Long taim bilong Jisas, i gat ol strongpela tok stia long wanwan samting olsem wanem kain wok ol manmeri i ken o i no ken mekim long dispela de. Dispela tu em de we ol manmeri i go long sinagog long lotu. Long kisim moa tok save long </w:t>
      </w:r>
      <w:r>
        <w:rPr>
          <w:lang w:val="png_PG" w:bidi="png_PG"/>
        </w:rPr>
        <w:t>de Sabat</w:t>
      </w:r>
      <w:r>
        <w:rPr>
          <w:lang w:val="png_PG" w:bidi="png_PG"/>
        </w:rPr>
        <w:t>, lukim Masta Gloseri.</w:t>
      </w:r>
    </w:p>
    <w:p>
      <w:pPr/>
      <w:r>
        <w:rPr>
          <w:lang w:val="png_PG" w:bidi="png_PG"/>
        </w:rPr>
      </w:r>
      <w:r>
        <w:rPr>
          <w:lang w:val="png_PG" w:bidi="png_PG"/>
        </w:rPr>
        <w:t xml:space="preserve">Jisas i wokabaut wantaim </w:t>
      </w:r>
      <w:r>
        <w:rPr>
          <w:b/>
          <w:lang w:val="png_PG" w:bidi="png_PG"/>
        </w:rPr>
        <w:t>ol disaipel</w:t>
      </w:r>
      <w:r>
        <w:rPr>
          <w:lang w:val="png_PG" w:bidi="png_PG"/>
        </w:rPr>
        <w:t xml:space="preserve"> bilong em o ol lain i save stap klostu tru long em na bihainim em. Yusim seim wod long ol disaipel olsem yu bin yusim long ol narapela stori i go pinis. Ol lain we i save stap klostu tru long Jisas na bihainim em, em ol i bin stap wantaim em long planti hap bilong pablik ministri bilong em, na ol i bin raun wantaim em long olgeta hap, na kisim skul long em, na sampela taim em i salim ol i go bilong autim gutnius na oraitim ol sikmanmeri. Long kisim moa tok save long </w:t>
      </w:r>
      <w:r>
        <w:rPr>
          <w:lang w:val="png_PG" w:bidi="png_PG"/>
        </w:rPr>
        <w:t>ol disaipel</w:t>
      </w:r>
      <w:r>
        <w:rPr>
          <w:lang w:val="png_PG" w:bidi="png_PG"/>
        </w:rPr>
        <w:t>, lukim Masta Gloseri.</w:t>
      </w:r>
    </w:p>
    <w:p>
      <w:pPr/>
      <w:r>
        <w:rPr>
          <w:lang w:val="png_PG" w:bidi="png_PG"/>
        </w:rPr>
      </w:r>
      <w:r>
        <w:rPr>
          <w:b/>
          <w:lang w:val="png_PG" w:bidi="png_PG"/>
        </w:rPr>
        <w:t>Ol Farisi</w:t>
      </w:r>
      <w:r>
        <w:rPr>
          <w:lang w:val="png_PG" w:bidi="png_PG"/>
        </w:rPr>
        <w:t xml:space="preserve"> i lukim ol disaipel i pikim ol sit bilong gras na ol i tokim Jisas olsem pasin bilong ol em i rong. Yusim seim wod long ol Farisi olsem yupela i bin yusim bipo. Dispela nem "Farisi" i minim olsem "stap seperet." Ol Farisi em ol i save lukim ol olsem ol lain i gat bikpela namba na ol i stretpela man. Ol i save stap olsem gutpela eksampel bilong ol manmeri long bihainim bikos ol i givim olgeta laip bilong ol i go long lo bilong God. Ol i save givim luksave long lo we ol i bin raitim na ol i save givim luksave tu long ol pasin kastom we i stap long maus tasol o lo i stap long maus tasol. Long kisim moa tok save long </w:t>
      </w:r>
      <w:r>
        <w:rPr>
          <w:lang w:val="png_PG" w:bidi="png_PG"/>
        </w:rPr>
        <w:t>ol Farisi</w:t>
      </w:r>
      <w:r>
        <w:rPr>
          <w:lang w:val="png_PG" w:bidi="png_PG"/>
        </w:rPr>
        <w:t>, lukim Masta Gloseri.</w:t>
      </w:r>
    </w:p>
    <w:p>
      <w:pPr/>
      <w:r>
        <w:rPr>
          <w:lang w:val="png_PG" w:bidi="png_PG"/>
        </w:rPr>
      </w:r>
      <w:r>
        <w:rPr>
          <w:lang w:val="png_PG" w:bidi="png_PG"/>
        </w:rPr>
        <w:t xml:space="preserve">Jisas i askim ol sapos ol i no bin ritim skripsa we i toktok long </w:t>
      </w:r>
      <w:r>
        <w:rPr>
          <w:lang w:val="png_PG" w:bidi="png_PG"/>
        </w:rPr>
        <w:t>Devit</w:t>
      </w:r>
      <w:r>
        <w:rPr>
          <w:lang w:val="png_PG" w:bidi="png_PG"/>
        </w:rPr>
        <w:t xml:space="preserve"> husat i bin kaikai bret we i tambu. </w:t>
      </w:r>
      <w:r>
        <w:rPr>
          <w:b/>
          <w:lang w:val="png_PG" w:bidi="png_PG"/>
        </w:rPr>
        <w:t>Ol skripsa</w:t>
      </w:r>
      <w:r>
        <w:rPr>
          <w:lang w:val="png_PG" w:bidi="png_PG"/>
        </w:rPr>
        <w:t xml:space="preserve"> em ol i toktok holi raiting bilong ol wanpela lotu. Long hia, em i toktok ol holi raiting bilong ol Ju we God i bin givim tingting long ol man long raitim.</w:t>
      </w:r>
    </w:p>
    <w:p>
      <w:pPr/>
      <w:r>
        <w:rPr>
          <w:lang w:val="png_PG" w:bidi="png_PG"/>
        </w:rPr>
      </w:r>
      <w:r>
        <w:rPr>
          <w:lang w:val="png_PG" w:bidi="png_PG"/>
        </w:rPr>
        <w:t xml:space="preserve">Stop long hia na toktok olsem wanpela grup long wanem wod o hap tok yupela bai i yusim long </w:t>
      </w:r>
      <w:r>
        <w:rPr>
          <w:b/>
          <w:lang w:val="png_PG" w:bidi="png_PG"/>
        </w:rPr>
        <w:t>ol Skripsa</w:t>
      </w:r>
      <w:r>
        <w:rPr>
          <w:lang w:val="png_PG" w:bidi="png_PG"/>
        </w:rPr>
        <w:t xml:space="preserve">. Tingim olsem dispela wod yupela i yusim em i no ken toktok long ol holi raiting bilong wanpela lotu tasol. Em i mas wanpela jenerel wod we yupela i ken yusim long kainkain holi raiting. Lukim wod </w:t>
      </w:r>
      <w:r>
        <w:rPr>
          <w:lang w:val="png_PG" w:bidi="png_PG"/>
        </w:rPr>
        <w:t>Skripsa</w:t>
      </w:r>
      <w:r>
        <w:rPr>
          <w:lang w:val="png_PG" w:bidi="png_PG"/>
        </w:rPr>
        <w:t xml:space="preserve"> long Masta Gloseri long kisim moa tok save. Posim dispela odio long hia.</w:t>
      </w:r>
    </w:p>
    <w:p>
      <w:pPr/>
      <w:r>
        <w:rPr>
          <w:lang w:val="png_PG" w:bidi="png_PG"/>
        </w:rPr>
      </w:r>
      <w:r>
        <w:rPr>
          <w:lang w:val="png_PG" w:bidi="png_PG"/>
        </w:rPr>
        <w:t xml:space="preserve">Jisas i tok olsem Devit i bin kisim bret long taim Abiatar i bin stap olsem </w:t>
      </w:r>
      <w:r>
        <w:rPr>
          <w:b/>
          <w:lang w:val="png_PG" w:bidi="png_PG"/>
        </w:rPr>
        <w:t>hai pris</w:t>
      </w:r>
      <w:r>
        <w:rPr>
          <w:lang w:val="png_PG" w:bidi="png_PG"/>
        </w:rPr>
        <w:t xml:space="preserve">. Yumi save olsem Abiatar i no bin hai pris long dispela taim stret, tasol em i bin stap olsem hai pris klostu long dispela taim nabaut. Ol pris long lotu bilong ol Ju em ol lain husat i save konektim ol manmeri wantaim God taim ol i mekim ol sakrifais bilong ol i go long God, skulim ol manmeri na lukautim tempel bilong God. Ol pris i makim God long ol manmeri bilong em na ol i makim ol manmeri i go long God. Hai pris em i nambawan impoten pris o het pris. Long moa tok save long </w:t>
      </w:r>
      <w:r>
        <w:rPr>
          <w:lang w:val="png_PG" w:bidi="png_PG"/>
        </w:rPr>
        <w:t>ol pris</w:t>
      </w:r>
      <w:r>
        <w:rPr>
          <w:lang w:val="png_PG" w:bidi="png_PG"/>
        </w:rPr>
        <w:t>, lukim Masta Gloseri na trensletim pris long seim we olsem yupela bin mekim bipo.</w:t>
      </w:r>
    </w:p>
    <w:p>
      <w:pPr/>
      <w:r>
        <w:rPr>
          <w:lang w:val="png_PG" w:bidi="png_PG"/>
        </w:rPr>
      </w:r>
      <w:r>
        <w:rPr>
          <w:lang w:val="png_PG" w:bidi="png_PG"/>
        </w:rPr>
        <w:t xml:space="preserve">Devit i bin kisim bret long </w:t>
      </w:r>
      <w:r>
        <w:rPr>
          <w:b/>
          <w:lang w:val="png_PG" w:bidi="png_PG"/>
        </w:rPr>
        <w:t>haus bilong God</w:t>
      </w:r>
      <w:r>
        <w:rPr>
          <w:lang w:val="png_PG" w:bidi="png_PG"/>
        </w:rPr>
        <w:t xml:space="preserve">. Haus bilong God i ken min olsem tempel o tabanakel, dispela haus sel we ol Ju i save yusim bipo long ol i bin gat tempel. Long taim bilong Devit, Haus bilong God namel long ol Ju i stap yet long insait long tabanakel. Em i gutpela long kolim dispela hap tok olsem "Haus bilong God." Long moa tok save, lukim wod </w:t>
      </w:r>
      <w:r>
        <w:rPr>
          <w:lang w:val="png_PG" w:bidi="png_PG"/>
        </w:rPr>
        <w:t>tempel</w:t>
      </w:r>
      <w:r>
        <w:rPr>
          <w:lang w:val="png_PG" w:bidi="png_PG"/>
        </w:rPr>
        <w:t xml:space="preserve"> o </w:t>
      </w:r>
      <w:r>
        <w:rPr>
          <w:lang w:val="png_PG" w:bidi="png_PG"/>
        </w:rPr>
        <w:t>tabanakel</w:t>
      </w:r>
      <w:r>
        <w:rPr>
          <w:lang w:val="png_PG" w:bidi="png_PG"/>
        </w:rPr>
        <w:t xml:space="preserve"> long Masta Gloseri.</w:t>
      </w:r>
    </w:p>
    <w:p>
      <w:pPr/>
      <w:r>
        <w:rPr>
          <w:lang w:val="png_PG" w:bidi="png_PG"/>
        </w:rPr>
      </w:r>
      <w:r>
        <w:rPr>
          <w:lang w:val="png_PG" w:bidi="png_PG"/>
        </w:rPr>
        <w:t xml:space="preserve">Jisas i tok </w:t>
      </w:r>
      <w:r>
        <w:rPr>
          <w:b/>
          <w:lang w:val="png_PG" w:bidi="png_PG"/>
        </w:rPr>
        <w:t>Pikinini bilong Man</w:t>
      </w:r>
      <w:r>
        <w:rPr>
          <w:lang w:val="png_PG" w:bidi="png_PG"/>
        </w:rPr>
        <w:t xml:space="preserve"> em i Bikpela bilong Sabat. Insait long Olpela Testamen dispela hap tok "pikinini bilong man" i min olsem wanpela man. Jisas i save yusim dispela hap tok olsem feivret we bilong em long toktok long em yet. Long Daniel sapta 7 "Pikinini bilong Man" em i dispela man God i givim olgeta biknem na pawa long en. Ating Jisas i laikim dispela hap tok bikos dispela taitel i ken makim wanpela man nating o wanpela spirit bilong heven. Dispela tok Pikinini bilong Man i fosim ol manmeri long skelim sapos Jisas em i man o God. Dispela taitel i abrusim hap tok bilong politiks we i stap insait long dispela wod Mesaiya/Krais - dispela em man ol manmeri i laik mekim em i kamap king. Mak i save laik long toktok long olgeta taim Jisas i kolim em yet olsem Pikinini bilong Man, bikos Mak i bai toktok long samting i mas kamap long laip bilong Jisas, dispela samting em long karim pen na dai, olsem wanpela man. Long moa tok save long dispela hap tok </w:t>
      </w:r>
      <w:r>
        <w:rPr>
          <w:lang w:val="png_PG" w:bidi="png_PG"/>
        </w:rPr>
        <w:t>Pikinini bilong Man</w:t>
      </w:r>
      <w:r>
        <w:rPr>
          <w:lang w:val="png_PG" w:bidi="png_PG"/>
        </w:rPr>
        <w:t>, lukim Masta Gloseri. Trensletim Pikinini bilong Man long seim we olsem yu bin mekim bipo.</w:t>
      </w:r>
    </w:p>
    <w:p>
      <w:pPr/>
      <w:r>
        <w:rPr>
          <w:lang w:val="png_PG" w:bidi="png_PG"/>
        </w:rPr>
      </w:r>
      <w:r>
        <w:rPr>
          <w:b/>
          <w:lang w:val="png_PG" w:bidi="png_PG"/>
        </w:rPr>
        <w:t>Bikpela</w:t>
      </w:r>
      <w:r>
        <w:rPr>
          <w:lang w:val="png_PG" w:bidi="png_PG"/>
        </w:rPr>
        <w:t xml:space="preserve"> bilong Sabat i minim olsem masta antap long de Sabat. Jisas i wok long tok olsem em i gat atoriti long mekim disisen long wanem samting i rait na wanem samting i no rait long de Sabat. Yusim seim wod long Bikpela olsem yupela bin yusim long ol stori i go pinis. Long moa tok save long wod </w:t>
      </w:r>
      <w:r>
        <w:rPr>
          <w:lang w:val="png_PG" w:bidi="png_PG"/>
        </w:rPr>
        <w:t>Bikpela</w:t>
      </w:r>
      <w:r>
        <w:rPr>
          <w:lang w:val="png_PG" w:bidi="png_PG"/>
        </w:rPr>
        <w:t>, lukim Masta Gloseri.</w:t>
      </w:r>
    </w:p>
    <w:p>
      <w:pPr/>
      <w:r>
        <w:rPr>
          <w:lang w:val="png_PG" w:bidi="png_PG"/>
        </w:rPr>
      </w:r>
      <w:r>
        <w:rPr>
          <w:lang w:val="png_PG" w:bidi="png_PG"/>
        </w:rPr>
        <w:t xml:space="preserve">Long narapela de Sabat, Jisas i go insait long wanpela </w:t>
      </w:r>
      <w:r>
        <w:rPr>
          <w:b/>
          <w:lang w:val="png_PG" w:bidi="png_PG"/>
        </w:rPr>
        <w:t>sinagog</w:t>
      </w:r>
      <w:r>
        <w:rPr>
          <w:lang w:val="png_PG" w:bidi="png_PG"/>
        </w:rPr>
        <w:t xml:space="preserve">. Dispela em i wanpela haus bilong ol Ju long lotu. Yusim seim wod bilong sinagog olsem yu bin yusim long ol narapela stori. Long moa tok save long </w:t>
      </w:r>
      <w:r>
        <w:rPr>
          <w:lang w:val="png_PG" w:bidi="png_PG"/>
        </w:rPr>
        <w:t>sinagog</w:t>
      </w:r>
      <w:r>
        <w:rPr>
          <w:lang w:val="png_PG" w:bidi="png_PG"/>
        </w:rPr>
        <w:t xml:space="preserve">, lukim Masta Gloseri. </w:t>
      </w:r>
    </w:p>
    <w:p>
      <w:pPr/>
      <w:r>
        <w:rPr>
          <w:lang w:val="png_PG" w:bidi="png_PG"/>
        </w:rPr>
      </w:r>
      <w:r>
        <w:rPr>
          <w:lang w:val="png_PG" w:bidi="png_PG"/>
        </w:rPr>
        <w:t xml:space="preserve">Mak i tok Jisas </w:t>
      </w:r>
      <w:r>
        <w:rPr>
          <w:b/>
          <w:lang w:val="png_PG" w:bidi="png_PG"/>
        </w:rPr>
        <w:t>i bel krai olsem tingting na bel bilong ol i strong na i hat long senis</w:t>
      </w:r>
      <w:r>
        <w:rPr>
          <w:lang w:val="png_PG" w:bidi="png_PG"/>
        </w:rPr>
        <w:t xml:space="preserve">. Ol Ju i save yusim dispela wod tingting na bel long makim pat bilong wanpela man o meri we i save pilim ol samting na mekim ol disisen. Dispela i toktok long pasin bilong ol manmeri long i no lukim tok tru we Jisas i wok long tokim ol long en. Dispela i toktok long pasin bilong tingting na bel i strong na i no lukim o i no bihainim tok tru. Bel krai bilong Jisas i no dispela kain we ol manmeri i save krai long wanpela man o meri bikos em i lus, nogat, dispela em i wanpela bikpela bel hevi tru we em i pilim long samting em i wok long lukim. Long moa tok save long </w:t>
      </w:r>
      <w:r>
        <w:rPr>
          <w:lang w:val="png_PG" w:bidi="png_PG"/>
        </w:rPr>
        <w:t>tingting na bel</w:t>
      </w:r>
      <w:r>
        <w:rPr>
          <w:lang w:val="png_PG" w:bidi="png_PG"/>
        </w:rPr>
        <w:t>, lukim Masta Gloseri.</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yupela i isi tru long andastendim.</w:t>
      </w:r>
    </w:p>
    <w:p>
      <w:pPr/>
      <w:r>
        <w:rPr>
          <w:lang w:val="png_PG" w:bidi="png_PG"/>
        </w:rPr>
      </w:r>
      <w:r>
        <w:rPr>
          <w:lang w:val="png_PG" w:bidi="png_PG"/>
        </w:rPr>
        <w:t>Insait long dispela sesen, autim gen dispela stori insait long wanpela grup, long tok ples bilong yupela yet.</w:t>
      </w:r>
    </w:p>
    <w:p>
      <w:pPr/>
      <w:r>
        <w:rPr>
          <w:lang w:val="png_PG" w:bidi="png_PG"/>
        </w:rPr>
      </w:r>
      <w:r>
        <w:rPr>
          <w:lang w:val="png_PG" w:bidi="png_PG"/>
        </w:rPr>
        <w:t>Pastaim, olgeta grup bai prektis long autim dispela stori long tok ples bilong yupela yet. Tingim long yusim ol samting we yupela i bin wanbel long en long narapela step i go pinis, kain olsem oda bilong ol samting i kamap insait long stori, ol wod, ol hap tok, ol samting ol man o 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autim gen long olgeta samting i kamap insait long dispela hap bilong Baibel. Ol grup memba i ken stretim wanpela narapela insait long dispela step. Presim pos baten long stopim odio long hia.</w:t>
      </w:r>
    </w:p>
    <w:p>
      <w:pPr/>
      <w:r>
        <w:rPr>
          <w:lang w:val="png_PG" w:bidi="png_PG"/>
        </w:rPr>
      </w:r>
      <w:r>
        <w:rPr>
          <w:lang w:val="png_PG" w:bidi="png_PG"/>
        </w:rPr>
        <w:t>Bihain, wanwan memba bilong grup i mas stori long olgeta samting i kamap insait long dispela stori long wanpela laspela taim. Wanpela grup memba i ken yusim ol kainkain samting, ol eksen, o storibod long helpim em long tingim dispela stori. Presim pos baten long stopim odio long hia.</w:t>
      </w:r>
    </w:p>
    <w:p>
      <w:pPr/>
      <w:r>
        <w:rPr>
          <w:lang w:val="png_PG" w:bidi="png_PG"/>
        </w:rPr>
      </w:r>
      <w:r>
        <w:rPr>
          <w:lang w:val="png_PG" w:bidi="png_PG"/>
        </w:rPr>
        <w:t>Bihain, grup i ken mekim disisen long stori bilong husat em ol i laikim tru. Yupela i ken mekim disisen olsem yupela i laikim wanem we wanpela memba bilong grup i autim wanpela hap bilong stori tasol yupela laikim we narapela memba bilong grup i autim narapela hap stori. Presim pos baten long stopim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fainel vesen bilong stori.</w:t>
      </w:r>
      <w:r>
        <w:rPr>
          <w:lang w:val="png_PG" w:bidi="png_PG"/>
        </w:rPr>
      </w:r>
      <w:r>
        <w:rPr>
          <w:lang w:val="png_PG" w:bidi="png_PG"/>
        </w:rPr>
      </w:r>
    </w:p>
    <w:p>
      <w:pPr/>
      <w:r>
        <w:rPr>
          <w:lang w:val="png_PG" w:bidi="png_PG"/>
        </w:rPr>
      </w:r>
    </w:p>
    <w:p>
      <w:pPr>
        <w:pStyle w:val="Heading2"/>
      </w:pPr>
      <w:r>
        <w:rPr>
          <w:lang w:val="png_PG" w:bidi="png_PG"/>
        </w:rPr>
        <w:t>Mak 3:7–12</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63">
        <w:r>
          <w:rPr>
            <w:lang w:val="png_PG" w:bidi="png_PG"/>
          </w:rPr>
          <w:rPr>
            <w:color w:val="0000EE"/>
            <w:u w:val="single"/>
          </w:rPr>
          <w:t>Harim na putim long tingting na bel</w:t>
        </w:r>
      </w:hyperlink>
      <w:r>
        <w:rPr>
          <w:lang w:val="png_PG" w:bidi="png_PG"/>
        </w:rPr>
        <w:t xml:space="preserve"> (779 KB)</w:t>
      </w:r>
      <w:r>
        <w:rPr>
          <w:lang w:val="png_PG" w:bidi="png_PG"/>
        </w:rPr>
      </w:r>
    </w:p>
    <w:p>
      <w:pPr>
        <w:pStyle w:val="ListBullet"/>
        <w:spacing w:line="240" w:lineRule="auto"/>
        <w:ind w:left="720"/>
      </w:pPr>
      <w:r>
        <w:rPr>
          <w:lang w:val="png_PG" w:bidi="png_PG"/>
        </w:rPr>
      </w:r>
      <w:hyperlink r:id="rId64">
        <w:r>
          <w:rPr>
            <w:lang w:val="png_PG" w:bidi="png_PG"/>
          </w:rPr>
          <w:rPr>
            <w:color w:val="0000EE"/>
            <w:u w:val="single"/>
          </w:rPr>
          <w:t>Save long taim na ples we stori i kamap long en</w:t>
        </w:r>
      </w:hyperlink>
      <w:r>
        <w:rPr>
          <w:lang w:val="png_PG" w:bidi="png_PG"/>
        </w:rPr>
        <w:t xml:space="preserve"> (4.3 MB)</w:t>
      </w:r>
      <w:r>
        <w:rPr>
          <w:lang w:val="png_PG" w:bidi="png_PG"/>
        </w:rPr>
      </w:r>
    </w:p>
    <w:p>
      <w:pPr>
        <w:pStyle w:val="ListBullet"/>
        <w:spacing w:line="240" w:lineRule="auto"/>
        <w:ind w:left="720"/>
      </w:pPr>
      <w:r>
        <w:rPr>
          <w:lang w:val="png_PG" w:bidi="png_PG"/>
        </w:rPr>
      </w:r>
      <w:hyperlink r:id="rId65">
        <w:r>
          <w:rPr>
            <w:lang w:val="png_PG" w:bidi="png_PG"/>
          </w:rPr>
          <w:rPr>
            <w:color w:val="0000EE"/>
            <w:u w:val="single"/>
          </w:rPr>
          <w:t>Save gut long wanwan Hap bilong Stori</w:t>
        </w:r>
      </w:hyperlink>
      <w:r>
        <w:rPr>
          <w:lang w:val="png_PG" w:bidi="png_PG"/>
        </w:rPr>
        <w:t xml:space="preserve"> (2.0 MB)</w:t>
      </w:r>
      <w:r>
        <w:rPr>
          <w:lang w:val="png_PG" w:bidi="png_PG"/>
        </w:rPr>
      </w:r>
    </w:p>
    <w:p>
      <w:pPr>
        <w:pStyle w:val="ListBullet"/>
        <w:spacing w:line="240" w:lineRule="auto"/>
        <w:ind w:left="720"/>
      </w:pPr>
      <w:r>
        <w:rPr>
          <w:lang w:val="png_PG" w:bidi="png_PG"/>
        </w:rPr>
      </w:r>
      <w:hyperlink r:id="rId66">
        <w:r>
          <w:rPr>
            <w:lang w:val="png_PG" w:bidi="png_PG"/>
          </w:rPr>
          <w:rPr>
            <w:color w:val="0000EE"/>
            <w:u w:val="single"/>
          </w:rPr>
          <w:t>Putim yu yet insait long stori</w:t>
        </w:r>
      </w:hyperlink>
      <w:r>
        <w:rPr>
          <w:lang w:val="png_PG" w:bidi="png_PG"/>
        </w:rPr>
        <w:t xml:space="preserve"> (4.5 MB)</w:t>
      </w:r>
      <w:r>
        <w:rPr>
          <w:lang w:val="png_PG" w:bidi="png_PG"/>
        </w:rPr>
      </w:r>
    </w:p>
    <w:p>
      <w:pPr>
        <w:pStyle w:val="ListBullet"/>
        <w:spacing w:line="240" w:lineRule="auto"/>
        <w:ind w:left="720"/>
      </w:pPr>
      <w:r>
        <w:rPr>
          <w:lang w:val="png_PG" w:bidi="png_PG"/>
        </w:rPr>
      </w:r>
      <w:hyperlink r:id="rId67">
        <w:r>
          <w:rPr>
            <w:lang w:val="png_PG" w:bidi="png_PG"/>
          </w:rPr>
          <w:rPr>
            <w:color w:val="0000EE"/>
            <w:u w:val="single"/>
          </w:rPr>
          <w:t>Save gut long ol samting we i no klia</w:t>
        </w:r>
      </w:hyperlink>
      <w:r>
        <w:rPr>
          <w:lang w:val="png_PG" w:bidi="png_PG"/>
        </w:rPr>
        <w:t xml:space="preserve"> (3.4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3:7–12</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3:7–12 na putim dispela Baibel ves i go insait long hat bilong yupela.</w:t>
      </w:r>
    </w:p>
    <w:p>
      <w:pPr/>
      <w:r>
        <w:rPr>
          <w:lang w:val="png_PG" w:bidi="png_PG"/>
        </w:rPr>
      </w:r>
      <w:r>
        <w:rPr>
          <w:lang w:val="png_PG" w:bidi="png_PG"/>
        </w:rPr>
        <w:t>Harim wanpela odio vesen bilong Mak 3:7–12 tripela taim. Harim tripela kain trenslesen, sapos yu ken. Orait bihain, wok olsem wanpela grup na toktok long ol dispela kwesten:</w:t>
      </w:r>
    </w:p>
    <w:p>
      <w:pPr>
        <w:pStyle w:val="ListBullet"/>
        <w:spacing w:line="240" w:lineRule="auto"/>
        <w:ind w:left="720"/>
      </w:pPr>
      <w:r>
        <w:rPr>
          <w:lang w:val="png_PG" w:bidi="png_PG"/>
        </w:rPr>
      </w:r>
      <w:r>
        <w:rPr>
          <w:lang w:val="png_PG" w:bidi="png_PG"/>
        </w:rPr>
        <w:t>Yu laikim wanem samting insait long dispela Baibel ves?</w:t>
      </w:r>
    </w:p>
    <w:p>
      <w:pPr>
        <w:pStyle w:val="ListBullet"/>
        <w:spacing w:line="240" w:lineRule="auto"/>
        <w:ind w:left="720"/>
      </w:pPr>
      <w:r>
        <w:rPr>
          <w:lang w:val="png_PG" w:bidi="png_PG"/>
        </w:rPr>
      </w:r>
      <w:r>
        <w:rPr>
          <w:lang w:val="png_PG" w:bidi="png_PG"/>
        </w:rPr>
        <w:t>Yu no laikim o yu no klia gut long wanem samting insait long dispela Baibel ves?</w:t>
      </w:r>
    </w:p>
    <w:p>
      <w:pPr>
        <w:pStyle w:val="ListBullet"/>
        <w:spacing w:line="240" w:lineRule="auto"/>
        <w:ind w:left="720"/>
      </w:pPr>
      <w:r>
        <w:rPr>
          <w:lang w:val="png_PG" w:bidi="png_PG"/>
        </w:rPr>
      </w:r>
      <w:r>
        <w:rPr>
          <w:lang w:val="png_PG" w:bidi="png_PG"/>
        </w:rPr>
        <w:t>Dispela baibel ves i tokim yumi wanem samting long God o Jisas?</w:t>
      </w:r>
    </w:p>
    <w:p>
      <w:pPr>
        <w:pStyle w:val="ListBullet"/>
        <w:spacing w:line="240" w:lineRule="auto"/>
        <w:ind w:left="720"/>
      </w:pPr>
      <w:r>
        <w:rPr>
          <w:lang w:val="png_PG" w:bidi="png_PG"/>
        </w:rPr>
      </w:r>
      <w:r>
        <w:rPr>
          <w:lang w:val="png_PG" w:bidi="png_PG"/>
        </w:rPr>
        <w:t xml:space="preserve">Dispela Baibel ves i tokim yumi wanem samting long ol manmeri? </w:t>
      </w:r>
    </w:p>
    <w:p>
      <w:pPr>
        <w:pStyle w:val="ListBullet"/>
        <w:spacing w:line="240" w:lineRule="auto"/>
        <w:ind w:left="720"/>
      </w:pPr>
      <w:r>
        <w:rPr>
          <w:lang w:val="png_PG" w:bidi="png_PG"/>
        </w:rPr>
      </w:r>
      <w:r>
        <w:rPr>
          <w:lang w:val="png_PG" w:bidi="png_PG"/>
        </w:rPr>
        <w:t>Dispela ol Baibel ves i toktok long wanem samting long laip bilong yumi long wanwan de?</w:t>
      </w:r>
    </w:p>
    <w:p>
      <w:pPr>
        <w:pStyle w:val="ListBullet"/>
        <w:spacing w:line="240" w:lineRule="auto"/>
        <w:ind w:left="720"/>
      </w:pPr>
      <w:r>
        <w:rPr>
          <w:lang w:val="png_PG" w:bidi="png_PG"/>
        </w:rPr>
      </w:r>
      <w:r>
        <w:rPr>
          <w:lang w:val="png_PG" w:bidi="png_PG"/>
        </w:rPr>
        <w:t>Yu ting husat lain we yu save long en, i nid long harim dispela Baibel ves?</w:t>
      </w:r>
      <w:r>
        <w:rPr>
          <w:lang w:val="png_PG" w:bidi="png_PG"/>
        </w:rPr>
      </w:r>
    </w:p>
    <w:p>
      <w:pPr>
        <w:pStyle w:val="Heading3"/>
      </w:pPr>
      <w:r>
        <w:rPr>
          <w:lang w:val="png_PG" w:bidi="png_PG"/>
        </w:rPr>
        <w:t>Stretim dispela Hap</w:t>
      </w:r>
    </w:p>
    <w:p>
      <w:pPr/>
      <w:r>
        <w:rPr>
          <w:lang w:val="png_PG" w:bidi="png_PG"/>
        </w:rPr>
      </w:r>
      <w:r>
        <w:rPr>
          <w:lang w:val="png_PG" w:bidi="png_PG"/>
        </w:rPr>
        <w:t>Harim wanpela odio vesen bilong Mak 3:7–12 long trenslesen we i isi tru long yu long andastenim.</w:t>
      </w:r>
    </w:p>
    <w:p>
      <w:pPr/>
      <w:r>
        <w:rPr>
          <w:lang w:val="png_PG" w:bidi="png_PG"/>
        </w:rPr>
      </w:r>
      <w:r>
        <w:rPr>
          <w:lang w:val="png_PG" w:bidi="png_PG"/>
        </w:rPr>
        <w:t>Long dispela seksan, Mak i mekim wanpela sotpela stori long ministri bilong Jisas insait long rijen bilong Galili. Impoten samting insait long ministri bilong Jisas long Galili i kamap ples klia long bihaintaim, taim em i bin salim ol 12-pela man we em i bin makim i go aut. Ol man bai givim baksait long Jisas, long wanem, ol mirakel em i mekim i soim pawa bilong em. I gat tupela as tingting insait long dispela stori\—olgeta manmeri long dispela hap i bin harim stori bilong Jisas, olsem Jisas i gat atoriti long rausim ol spirit nogut.</w:t>
      </w:r>
    </w:p>
    <w:p>
      <w:pPr/>
      <w:r>
        <w:rPr>
          <w:lang w:val="png_PG" w:bidi="png_PG"/>
        </w:rPr>
      </w:r>
      <w:r>
        <w:rPr>
          <w:lang w:val="png_PG" w:bidi="png_PG"/>
        </w:rPr>
        <w:t>Long stori i kamap paslain long dispela, ol manmeri i bin givim baksait long Jisas gen taim ol lida bilong lotu i krosim em long oraitim wanpela man long de bilong ol Ju o Judalain long malolo. Yumi no save hamas taim i go pinis, tasol sampela taim bihain, Jisas i go long sait bilong raunwara, o Raunwara Galili. Bikpela lain manmeri i bihainim em. Longpela bilong Raunwara Galili em 21 kilomita, na bikpela bilong en em 13 kilomita. Em i wanpela bikpela freswara na wanpela man o meri inap stap long wanpela sait bilong em na lukluk i go long narapela sait bilong em. Ol bikpela lain manmeri i kam long olgeta hap, na ol i makim tupela bikpela eria: olgeta hap bilong Israel (em Galili, Judia, na Jerusalem), na ol eria i stap klostu long Israel we ol manmeri i no bilong lain Juda i save stap long en.</w:t>
      </w:r>
    </w:p>
    <w:p>
      <w:pPr/>
      <w:r>
        <w:rPr>
          <w:lang w:val="png_PG" w:bidi="png_PG"/>
        </w:rPr>
      </w:r>
      <w:r>
        <w:rPr>
          <w:lang w:val="png_PG" w:bidi="png_PG"/>
        </w:rPr>
        <w:t>Galili, Judia, Idumea, na 'long hapsait bilong wara Jordan,' em ol graun eria. Jerusalem, Tair, na Saidon ol i ol bikpela taun. Sapos yu laik, yu ken kolim wanem kain eria (dispela em graun eria o wanpela bikpela taun).</w:t>
      </w:r>
    </w:p>
    <w:p>
      <w:pPr/>
      <w:r>
        <w:rPr>
          <w:lang w:val="png_PG" w:bidi="png_PG"/>
        </w:rPr>
      </w:r>
      <w:r>
        <w:rPr>
          <w:lang w:val="png_PG" w:bidi="png_PG"/>
        </w:rPr>
        <w:t>Stop long hia na olsem wanpela grup, lukluk long wanpela mep bilong dispela eria, lukluk long Galili, Judia, Jerusalem, Idumea, hap ist o sankamap bilong Wara Jordan, Tair na Saidon. Grup bilong yu i mas lukim ol dispela eria we ol bikpela lain manmeri i kam long en.</w:t>
      </w:r>
    </w:p>
    <w:p>
      <w:pPr/>
      <w:r>
        <w:rPr>
          <w:lang w:val="png_PG" w:bidi="png_PG"/>
        </w:rPr>
      </w:r>
      <w:r>
        <w:rPr>
          <w:lang w:val="png_PG" w:bidi="png_PG"/>
        </w:rPr>
        <w:t>Toktok wantaim grup bilong yu long hau yu bai kolim nem bilong ol eria o ol siti. Yupela save tok "graun bilong" o "bikpela taun bilong"? Hau bai yu bai kolim ol dispela nupela nem i go long ol lain i harim yu? Presim pos baten long stopim odio long hia.</w:t>
      </w:r>
    </w:p>
    <w:p>
      <w:pPr/>
      <w:r>
        <w:rPr>
          <w:lang w:val="png_PG" w:bidi="png_PG"/>
        </w:rPr>
      </w:r>
      <w:r>
        <w:rPr>
          <w:lang w:val="png_PG" w:bidi="png_PG"/>
        </w:rPr>
        <w:t>Planti man i wok long traim long tasim Jisas na kisim hiling, olsem na ol i long stat long pas pas tumas long em. Maski ol i mekim olsem, Jisas i sori long ol na em i oraitim planti manmeri. Jisas i tokim ol disaipel bilong em, o ol lain we i stap klostu long em na bihainim em, long redim wanpela bot na putim i stap klostu bambai em i ken sindaun long en sapos em i nid long sindaun long en. Sapos Jisas i sindaun long bot i stap long arere bilong nambis, em bai stap longwe liklik long dispela bikpela lain manmeri. Dispela i helpim olgeta manmeri long lukim na harim toktok bilong em, na i no pas pas tumas long em. Ating dispela bot em i wanpela bot ol man i save kalap long en na yusim long Raunwara Galili. Ol dispela bot inap karim tupela i go inap fiftinpela manmeri insait long en.</w:t>
      </w:r>
    </w:p>
    <w:p>
      <w:pPr/>
      <w:r>
        <w:rPr>
          <w:lang w:val="png_PG" w:bidi="png_PG"/>
        </w:rPr>
      </w:r>
      <w:r>
        <w:rPr>
          <w:lang w:val="png_PG" w:bidi="png_PG"/>
        </w:rPr>
        <w:t>Stop long hia na olsem wanpela grup, lukluk long wanpela piksa bilong wanpela bot bilong ol man bilong Galili. Presim pos baten long stopim odio long hia.</w:t>
      </w:r>
    </w:p>
    <w:p>
      <w:pPr/>
      <w:r>
        <w:rPr>
          <w:lang w:val="png_PG" w:bidi="png_PG"/>
        </w:rPr>
      </w:r>
      <w:r>
        <w:rPr>
          <w:lang w:val="png_PG" w:bidi="png_PG"/>
        </w:rPr>
        <w:t>Long dispela taim, sampela manmeri i save ting olsem sapos yu save long nem bilong wanpela god o spirit, yu inap kontrolim dispela god o spirit. Ol manmeri husat i gat ol spirit nogut, ol i bin traim long gat atoriti na pawa antap long Jisas taim ol i kolim em "Pikinini Bilong God." Pikinini Bilong God em wanpela taitel we i toktok long Jisas olsem em i God na em stap klostu long God Papa. Ol spirit nogut i save mekim ol manmeri we ol i bosim long brukim skru o slip long pes bilong ol fran long Jisas, long wanem, Jisas i gat atoriti o namba antap long ol. Jisas i soim olsem em i gat namba o atoriti antap long ol spirit nogut taim em i tokim ol long pasim maus. Jisas i no laik ol spirit nogut i soim ples klia em i husat. Em i laik bai ol man yet i ken luksave olsem em i Pikinini Bilong God.</w:t>
      </w:r>
    </w:p>
    <w:p>
      <w:pPr/>
      <w:r>
        <w:rPr>
          <w:lang w:val="png_PG" w:bidi="png_PG"/>
        </w:rPr>
      </w:r>
      <w:r>
        <w:rPr>
          <w:lang w:val="png_PG" w:bidi="png_PG"/>
        </w:rPr>
        <w:t>Stop long hia na olsem wanpela grup, toktok long dispela kwesten: Ol spirit nogut i save ekt olsem wanem long ples o kalsa bilong yupela? Ol i traim long gat kontrol antap long yupela o ol narapela lain long wanem kain we? Yupela i save gat kontrol antap long ol spirit nogut long wanem kain we?</w:t>
      </w:r>
    </w:p>
    <w:p>
      <w:pPr/>
      <w:r>
        <w:rPr>
          <w:lang w:val="png_PG" w:bidi="png_PG"/>
        </w:rPr>
      </w:r>
      <w:r>
        <w:rPr>
          <w:lang w:val="png_PG" w:bidi="png_PG"/>
        </w:rPr>
        <w:t>Em i impoten long ol spirit nogut long save long nem bilong ol narapela manmeri o em i impoten long yupela long save long nem bilong ol spirit nogut? Bilong wanem ol i mas save long nem, o bilong wanem ol i no mas save long nem? Presim pos baten long stopim odio long hia.</w:t>
      </w:r>
      <w:r>
        <w:rPr>
          <w:lang w:val="png_PG" w:bidi="png_PG"/>
        </w:rPr>
      </w:r>
    </w:p>
    <w:p>
      <w:pPr>
        <w:pStyle w:val="Heading3"/>
      </w:pPr>
      <w:r>
        <w:rPr>
          <w:lang w:val="png_PG" w:bidi="png_PG"/>
        </w:rPr>
        <w:t>Painim aut dispela hap</w:t>
      </w:r>
    </w:p>
    <w:p>
      <w:pPr/>
      <w:r>
        <w:rPr>
          <w:lang w:val="png_PG" w:bidi="png_PG"/>
        </w:rPr>
      </w:r>
      <w:r>
        <w:rPr>
          <w:lang w:val="png_PG" w:bidi="png_PG"/>
        </w:rPr>
        <w:t>Harim wanpela rekoding bilong Mak 3:7–12 long trenslesen we i isi tru long yu long andastendim.</w:t>
      </w:r>
    </w:p>
    <w:p>
      <w:pPr/>
      <w:r>
        <w:rPr>
          <w:lang w:val="png_PG" w:bidi="png_PG"/>
        </w:rPr>
      </w:r>
      <w:r>
        <w:rPr>
          <w:lang w:val="png_PG" w:bidi="png_PG"/>
        </w:rPr>
        <w:t>Long dispela step, grup bai toktok na save gut long ol hap bilong stori, ol manmeri o samting insait long stori na ples we dispela stori i kamap long en. Bihain grup bai long tingim na piksarim dispela stori.</w:t>
      </w:r>
    </w:p>
    <w:p>
      <w:pPr/>
      <w:r>
        <w:rPr>
          <w:lang w:val="png_PG" w:bidi="png_PG"/>
        </w:rPr>
      </w:r>
      <w:r>
        <w:rPr>
          <w:lang w:val="png_PG" w:bidi="png_PG"/>
        </w:rPr>
        <w:t>Dispela stori i gat tripela hap.</w:t>
      </w:r>
    </w:p>
    <w:p>
      <w:pPr/>
      <w:r>
        <w:rPr>
          <w:lang w:val="png_PG" w:bidi="png_PG"/>
        </w:rPr>
      </w:r>
      <w:r>
        <w:rPr>
          <w:b/>
          <w:lang w:val="png_PG" w:bidi="png_PG"/>
        </w:rPr>
        <w:t>Long namba wan hap bilong stori:</w:t>
      </w:r>
      <w:r>
        <w:rPr>
          <w:lang w:val="png_PG" w:bidi="png_PG"/>
        </w:rPr>
        <w:t xml:space="preserve"> Jisas i go daun long raunwara wantaim ol disaipel bilong em. Ol bikpelai lain manmeri i bihainim em.</w:t>
      </w:r>
    </w:p>
    <w:p>
      <w:pPr/>
      <w:r>
        <w:rPr>
          <w:lang w:val="png_PG" w:bidi="png_PG"/>
        </w:rPr>
      </w:r>
      <w:r>
        <w:rPr>
          <w:b/>
          <w:lang w:val="png_PG" w:bidi="png_PG"/>
        </w:rPr>
        <w:t>Long namba tu hap bilong stori:</w:t>
      </w:r>
      <w:r>
        <w:rPr>
          <w:lang w:val="png_PG" w:bidi="png_PG"/>
        </w:rPr>
        <w:t xml:space="preserve"> Jisas i tokim ol disaipel long redim wanpela bot i stap long nambis bilong raunwara bambai ol manmeri i no ken pas pas tumas long em.</w:t>
      </w:r>
    </w:p>
    <w:p>
      <w:pPr/>
      <w:r>
        <w:rPr>
          <w:lang w:val="png_PG" w:bidi="png_PG"/>
        </w:rPr>
      </w:r>
      <w:r>
        <w:rPr>
          <w:b/>
          <w:lang w:val="png_PG" w:bidi="png_PG"/>
        </w:rPr>
        <w:t>Long namba tri hap bilong stori:</w:t>
      </w:r>
      <w:r>
        <w:rPr>
          <w:lang w:val="png_PG" w:bidi="png_PG"/>
        </w:rPr>
        <w:t xml:space="preserve"> Jisas i oraitim planti sikmanmeri, olsem na ol manmeri i traim long tasim em. Na tu, Jisas i rausim ol spirit nogut i stap long ol manmeri. Taim ol spirit nogut i lukim Jisas, ol i mekim ol manmeri i pundaun long graun long ai bilong Jisas na ol i singaut olsem, "Yu Pikinini bilong God." Na Jisas i tambuim ol long ol i no ken tokaut long em i husat.</w:t>
      </w:r>
    </w:p>
    <w:p>
      <w:pPr/>
      <w:r>
        <w:rPr>
          <w:lang w:val="png_PG" w:bidi="png_PG"/>
        </w:rPr>
      </w:r>
      <w:r>
        <w:rPr>
          <w:lang w:val="png_PG" w:bidi="png_PG"/>
        </w:rPr>
        <w:t>Ol manmeri i stap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Bikpela lain manmeri</w:t>
      </w:r>
    </w:p>
    <w:p>
      <w:pPr>
        <w:pStyle w:val="ListBullet"/>
        <w:spacing w:line="240" w:lineRule="auto"/>
        <w:ind w:left="720"/>
      </w:pPr>
      <w:r>
        <w:rPr>
          <w:lang w:val="png_PG" w:bidi="png_PG"/>
        </w:rPr>
      </w:r>
      <w:r>
        <w:rPr>
          <w:lang w:val="png_PG" w:bidi="png_PG"/>
        </w:rPr>
        <w:t>Ol sikmanmeri</w:t>
      </w:r>
    </w:p>
    <w:p>
      <w:pPr>
        <w:pStyle w:val="ListBullet"/>
        <w:spacing w:line="240" w:lineRule="auto"/>
        <w:ind w:left="720"/>
      </w:pPr>
      <w:r>
        <w:rPr>
          <w:lang w:val="png_PG" w:bidi="png_PG"/>
        </w:rPr>
      </w:r>
      <w:r>
        <w:rPr>
          <w:lang w:val="png_PG" w:bidi="png_PG"/>
        </w:rPr>
        <w:t>Ol manmeri husat i gat ol spirit nogut insait long ol</w:t>
      </w:r>
    </w:p>
    <w:p>
      <w:pPr>
        <w:pStyle w:val="ListBullet"/>
        <w:spacing w:line="240" w:lineRule="auto"/>
        <w:ind w:left="720"/>
      </w:pPr>
      <w:r>
        <w:rPr>
          <w:lang w:val="png_PG" w:bidi="png_PG"/>
        </w:rPr>
      </w:r>
      <w:r>
        <w:rPr>
          <w:lang w:val="png_PG" w:bidi="png_PG"/>
        </w:rPr>
        <w:t>Ol spirit nogut</w:t>
      </w:r>
    </w:p>
    <w:p>
      <w:pPr/>
      <w:r>
        <w:rPr>
          <w:lang w:val="png_PG" w:bidi="png_PG"/>
        </w:rPr>
      </w:r>
      <w:r>
        <w:rPr>
          <w:lang w:val="png_PG" w:bidi="png_PG"/>
        </w:rPr>
        <w:t>Olsem wanpela grup, tingting gut long ol dispela ol ples we stori i kamap long en.</w:t>
      </w:r>
    </w:p>
    <w:p>
      <w:pPr/>
      <w:r>
        <w:rPr>
          <w:lang w:val="png_PG" w:bidi="png_PG"/>
        </w:rPr>
      </w:r>
      <w:r>
        <w:rPr>
          <w:lang w:val="png_PG" w:bidi="png_PG"/>
        </w:rPr>
        <w:t>Dispela stori i stat sampela taim bihain long ol manmeri i bin givim baksait long Jisas long sinagog, tasol yumi no save em i hamas taim bihain na dispela stori i stat. Em i impoten long tingim olsem dispela stori i kamap long sait long raunwara. Ol bikpela lain manmeri i bin harim hau Jisas i wok long oraitim ol manmeri, olsem na ol i bihainim Jisas i go long raunwara. Jisas i tokim ol disaipel bilong em long redim wanpela bot, long wanem, i gat planti manmeri tru. Dispela i helpim Jisas long stap long bot na tisim ol manmeri na putim sampela spes namel long em na dispela bikpela lain manmeri, bai ol i no inap pas pas tumas long em.</w:t>
      </w:r>
    </w:p>
    <w:p>
      <w:pPr/>
      <w:r>
        <w:rPr>
          <w:lang w:val="png_PG" w:bidi="png_PG"/>
        </w:rPr>
      </w:r>
      <w:r>
        <w:rPr>
          <w:lang w:val="png_PG" w:bidi="png_PG"/>
        </w:rPr>
        <w:t>Dispela bikpela lain manmeri husat i kam raunim Jisas em ol i bilong ol narapela narapela ples na ol i bin kam long lukim Jisas. Planti moa manmeri i bin save long Jisas bikos long ol mirakel we em i bin wok long mekim.</w:t>
      </w:r>
    </w:p>
    <w:p>
      <w:pPr/>
      <w:r>
        <w:rPr>
          <w:lang w:val="png_PG" w:bidi="png_PG"/>
        </w:rPr>
      </w:r>
      <w:r>
        <w:rPr>
          <w:lang w:val="png_PG" w:bidi="png_PG"/>
        </w:rPr>
        <w:t>Em i impoten long tingim olsem ol spirit nogut i save kontrolim ol eksen bilong wanpela man o meri. Olsem na ol dispela spirit nogut i mekim na ol manmeri we ol i kontrolim long pundaun long graun na singaut na tokaut long Jisas em i husat.</w:t>
      </w:r>
    </w:p>
    <w:p>
      <w:pPr/>
      <w:r>
        <w:rPr>
          <w:lang w:val="png_PG" w:bidi="png_PG"/>
        </w:rPr>
      </w:r>
      <w:r>
        <w:rPr>
          <w:lang w:val="png_PG" w:bidi="png_PG"/>
        </w:rPr>
        <w:t>Em i impoten long tingim olsem dispela bikpela lain manmeri i no bihainim wanpela oda na i no stap isi, ol i wok strong na pusim ol yet bikos narapela, long wanem, ol i laik tru long kisim hiling.</w:t>
      </w:r>
    </w:p>
    <w:p>
      <w:pPr/>
      <w:r>
        <w:rPr>
          <w:lang w:val="png_PG" w:bidi="png_PG"/>
        </w:rPr>
      </w:r>
      <w:r>
        <w:rPr>
          <w:lang w:val="png_PG" w:bidi="png_PG"/>
        </w:rPr>
        <w:t>Nau, grup i nid long wokim stori-piksa o storibod, dro, o yusim ol samting long piksarim dispela stori na ol eksen we i kamap insait long stori.</w:t>
      </w:r>
      <w:r>
        <w:rPr>
          <w:lang w:val="png_PG" w:bidi="png_PG"/>
        </w:rPr>
      </w:r>
    </w:p>
    <w:p>
      <w:pPr>
        <w:pStyle w:val="Heading3"/>
      </w:pPr>
      <w:r>
        <w:rPr>
          <w:lang w:val="png_PG" w:bidi="png_PG"/>
        </w:rPr>
        <w:t>Ektim aut dispela Tok</w:t>
      </w:r>
    </w:p>
    <w:p>
      <w:pPr/>
      <w:r>
        <w:rPr>
          <w:lang w:val="png_PG" w:bidi="png_PG"/>
        </w:rPr>
      </w:r>
      <w:r>
        <w:rPr>
          <w:lang w:val="png_PG" w:bidi="png_PG"/>
        </w:rPr>
        <w:t>Harim wanpela odio bilong Mak 3:7–12 long trenslesen we i isi tru long yu long andastendim.</w:t>
      </w:r>
    </w:p>
    <w:p>
      <w:pPr/>
      <w:r>
        <w:rPr>
          <w:lang w:val="png_PG" w:bidi="png_PG"/>
        </w:rPr>
      </w:r>
      <w:r>
        <w:rPr>
          <w:lang w:val="png_PG" w:bidi="png_PG"/>
        </w:rPr>
        <w:t>Long dispela step, grup bai mekim drama bilong dispela stori.</w:t>
      </w:r>
    </w:p>
    <w:p>
      <w:pPr/>
      <w:r>
        <w:rPr>
          <w:lang w:val="png_PG" w:bidi="png_PG"/>
        </w:rPr>
      </w:r>
      <w:r>
        <w:rPr>
          <w:lang w:val="png_PG" w:bidi="png_PG"/>
        </w:rPr>
        <w:t>Dispela stori i gat tripela hap.</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Bikpela lain manmeri</w:t>
      </w:r>
    </w:p>
    <w:p>
      <w:pPr>
        <w:pStyle w:val="ListBullet"/>
        <w:spacing w:line="240" w:lineRule="auto"/>
        <w:ind w:left="720"/>
      </w:pPr>
      <w:r>
        <w:rPr>
          <w:lang w:val="png_PG" w:bidi="png_PG"/>
        </w:rPr>
      </w:r>
      <w:r>
        <w:rPr>
          <w:lang w:val="png_PG" w:bidi="png_PG"/>
        </w:rPr>
        <w:t>Ol sikmanmeri</w:t>
      </w:r>
    </w:p>
    <w:p>
      <w:pPr>
        <w:pStyle w:val="ListBullet"/>
        <w:spacing w:line="240" w:lineRule="auto"/>
        <w:ind w:left="720"/>
      </w:pPr>
      <w:r>
        <w:rPr>
          <w:lang w:val="png_PG" w:bidi="png_PG"/>
        </w:rPr>
      </w:r>
      <w:r>
        <w:rPr>
          <w:lang w:val="png_PG" w:bidi="png_PG"/>
        </w:rPr>
        <w:t>Ol manmeri husat i gat ol spirit nogut insait long ol</w:t>
      </w:r>
    </w:p>
    <w:p>
      <w:pPr>
        <w:pStyle w:val="ListBullet"/>
        <w:spacing w:line="240" w:lineRule="auto"/>
        <w:ind w:left="720"/>
      </w:pPr>
      <w:r>
        <w:rPr>
          <w:lang w:val="png_PG" w:bidi="png_PG"/>
        </w:rPr>
      </w:r>
      <w:r>
        <w:rPr>
          <w:lang w:val="png_PG" w:bidi="png_PG"/>
        </w:rPr>
        <w:t>Ol spirit nogut</w:t>
      </w:r>
    </w:p>
    <w:p>
      <w:pPr/>
      <w:r>
        <w:rPr>
          <w:lang w:val="png_PG" w:bidi="png_PG"/>
        </w:rPr>
      </w:r>
      <w:r>
        <w:rPr>
          <w:lang w:val="png_PG" w:bidi="png_PG"/>
        </w:rPr>
        <w:t>Olsem wanpela grup, ektim dispela stori tupela taim. Yu nid long ektim dispela stori long tok ples bilong yu.</w:t>
      </w:r>
    </w:p>
    <w:p>
      <w:pPr/>
      <w:r>
        <w:rPr>
          <w:lang w:val="png_PG" w:bidi="png_PG"/>
        </w:rPr>
      </w:r>
      <w:r>
        <w:rPr>
          <w:lang w:val="png_PG" w:bidi="png_PG"/>
        </w:rPr>
        <w:t>Pastaim, ektim olgeta hap bilong stori na no ken stop. Tingting gut long ol toktok we ol manmeri i mekim, oda we ol samting i kamap, wanem samting i mekim na ol dispela samting i kamap na hau yu bai autim dispela stori. Sekim olsem yu no kalapim na i no ektim ol hatpela o impoten hap pat bilong stori. Helpim wanpela narapela long tingim olgeta hap bilong stori.</w:t>
      </w:r>
    </w:p>
    <w:p>
      <w:pPr/>
      <w:r>
        <w:rPr>
          <w:lang w:val="png_PG" w:bidi="png_PG"/>
        </w:rPr>
      </w:r>
      <w:r>
        <w:rPr>
          <w:lang w:val="png_PG" w:bidi="png_PG"/>
        </w:rPr>
        <w:t>Posim dispela odio long hia na ektim dispela stori.</w:t>
      </w:r>
    </w:p>
    <w:p>
      <w:pPr/>
      <w:r>
        <w:rPr>
          <w:lang w:val="png_PG" w:bidi="png_PG"/>
        </w:rPr>
      </w:r>
      <w:r>
        <w:rPr>
          <w:lang w:val="png_PG" w:bidi="png_PG"/>
        </w:rPr>
        <w:t>Grup bai nid long ektim dispela stori gen long namba tu taim. Long sampela hap, stop liklik taim na askim ol man o meri i ekt, "Yu pilim olsem wanem o ting wanem?" Man o meri husat i ekt bai ansa na tokaut long wanem we ol i pilim o wanem tingting bilong em. Bihain, kontinu wantaim drama.</w:t>
      </w:r>
    </w:p>
    <w:p>
      <w:pPr/>
      <w:r>
        <w:rPr>
          <w:lang w:val="png_PG" w:bidi="png_PG"/>
        </w:rPr>
      </w:r>
      <w:r>
        <w:rPr>
          <w:lang w:val="png_PG" w:bidi="png_PG"/>
        </w:rPr>
        <w:t>Posim dispela odio long hia na ektim stori gen namba tu taim.</w:t>
      </w:r>
    </w:p>
    <w:p>
      <w:pPr/>
      <w:r>
        <w:rPr>
          <w:lang w:val="png_PG" w:bidi="png_PG"/>
        </w:rPr>
      </w:r>
      <w:r>
        <w:rPr>
          <w:lang w:val="png_PG" w:bidi="png_PG"/>
        </w:rPr>
        <w:t>Dispela em i wanpela eksampel bilong drama na sampela bekim ol lain i ekt inap givim.</w:t>
      </w:r>
    </w:p>
    <w:p>
      <w:pPr/>
      <w:r>
        <w:rPr>
          <w:lang w:val="png_PG" w:bidi="png_PG"/>
        </w:rPr>
      </w:r>
      <w:r>
        <w:rPr>
          <w:lang w:val="png_PG" w:bidi="png_PG"/>
        </w:rPr>
        <w:t>Ektim ol bikpela lain manmeri i bihainim Jisas na ol disaipel bilong em i stap long sait bilong raunwara. Toktok i go raun long ol longwe ples long ol mirakel bilong Jisas, na planti manmeri i kam bilong lukim em.</w:t>
      </w:r>
    </w:p>
    <w:p>
      <w:pPr/>
      <w:r>
        <w:rPr>
          <w:lang w:val="png_PG" w:bidi="png_PG"/>
        </w:rPr>
      </w:r>
      <w:r>
        <w:rPr>
          <w:lang w:val="png_PG" w:bidi="png_PG"/>
        </w:rPr>
        <w:t>Stopim dispela drama sotpela taim. Askim dispela man o meri husat ekt olsem bikpela lain manmeri, "Yu wok long pilim wanem o tingting olsem wanem?" Dispela man o meri i ken bekim olsem, "I laik tru long kisim hiling. Mi mas i go long Jisas na kisim hiling!" o "Mi belhat. I gat planti manmeri tumas i stap long hia. Mi bai no inap tru long tasim em." o "Mi laik save moa. Husat em dispela man i gat atoriti long rausim ol spirit nogut?" Kontinu long ektim drama.</w:t>
      </w:r>
    </w:p>
    <w:p>
      <w:pPr/>
      <w:r>
        <w:rPr>
          <w:lang w:val="png_PG" w:bidi="png_PG"/>
        </w:rPr>
      </w:r>
      <w:r>
        <w:rPr>
          <w:lang w:val="png_PG" w:bidi="png_PG"/>
        </w:rPr>
        <w:t>Ektim Jisas i givim tok stia long ol disaipel bilong em long redim bod bai ol bikpela lain manmeri i no pas pas tumas long em.</w:t>
      </w:r>
    </w:p>
    <w:p>
      <w:pPr/>
      <w:r>
        <w:rPr>
          <w:lang w:val="png_PG" w:bidi="png_PG"/>
        </w:rPr>
      </w:r>
      <w:r>
        <w:rPr>
          <w:lang w:val="png_PG" w:bidi="png_PG"/>
        </w:rPr>
        <w:t>Stopim dispela drama sotpela taim. Askim dispela man husat i ekt ol disaipel, "Yu wok long pilim olsem wanem o tingting olsem wanem?" Na dispela man inap bekim tok bilong yu olsem, "Mipela i painim wanpela bot na bringim i kam long nambis, bai Jisas i ken muv longwe long ol bikpela lain manmeri na sindaun insait long bot na givim skul," " o "Mipela i pret. Dispela bikpela grup manmeri i wok long stat long pilim belhat na kros. Wanem samting bai kamap sapos Jisas i kisim bagarap. o "Pilim tait." Mipela i bungim planti hevi pinis. Hau na Jisas i gat strong long givim skul ye?" Askim dispela man husat i ekt olsem Jisas, "Yu wok long ting wanem na pilim olsem wanem?" Dispela man o meri i ken bekim askim olsem, "Mi pilim sori long ol. Na mi bai helpim ol," o, "Lewa bilong mi i bruk." Planti manmeri tru i nidim tru helpim." o "Mi pilim olsem mi no inap." Kontinu long ektim drama.</w:t>
      </w:r>
    </w:p>
    <w:p>
      <w:pPr/>
      <w:r>
        <w:rPr>
          <w:lang w:val="png_PG" w:bidi="png_PG"/>
        </w:rPr>
      </w:r>
      <w:r>
        <w:rPr>
          <w:lang w:val="png_PG" w:bidi="png_PG"/>
        </w:rPr>
        <w:t>Ektim ol sik manmeri i pusim we bilong ol i kam long fran long tasim Jisas. Ol spirit nogut ol i lukim Jisas, na ol i mekim ol manmeri i pundaun long graun fran long Jisas na ol i singaut olsem, "Yu Pikinini Bilong God."</w:t>
      </w:r>
    </w:p>
    <w:p>
      <w:pPr/>
      <w:r>
        <w:rPr>
          <w:lang w:val="png_PG" w:bidi="png_PG"/>
        </w:rPr>
      </w:r>
      <w:r>
        <w:rPr>
          <w:lang w:val="png_PG" w:bidi="png_PG"/>
        </w:rPr>
        <w:t>Stopim dispela drama sotpela taim. Askim dispela man husat i ekt olsem ol spirit nogut, "Yu wok long pilim olsem wanem o tingting olsem wanem?" Dispela man o meri i ken tok olsem, "Mi save husat em i husat! Mi mas traim long kontrolim em," o, "Jisas i strong tumas." Mi no inap sanap na bekim tok bilong em" o "Mi pret. Em bai salim mi i go." Kontinu long ektim drama.</w:t>
      </w:r>
    </w:p>
    <w:p>
      <w:pPr/>
      <w:r>
        <w:rPr>
          <w:lang w:val="png_PG" w:bidi="png_PG"/>
        </w:rPr>
      </w:r>
      <w:r>
        <w:rPr>
          <w:lang w:val="png_PG" w:bidi="png_PG"/>
        </w:rPr>
        <w:t>Ektim Jisas i toktok strong long ol spirit nogut long ol i no ken tokaut long em i husat.</w:t>
      </w:r>
    </w:p>
    <w:p>
      <w:pPr/>
      <w:r>
        <w:rPr>
          <w:lang w:val="png_PG" w:bidi="png_PG"/>
        </w:rPr>
      </w:r>
      <w:r>
        <w:rPr>
          <w:lang w:val="png_PG" w:bidi="png_PG"/>
        </w:rPr>
        <w:t>Stopim dispela drama sotpela taim. Askim dispela man husat i ekt olsem Jisas, "Yu wok long ting wanem na pilim olsem wanem?" Dispela man o meri i ektim Jisas i ken bekim olsem, "Em i no taim bilong mi long soim mi yet olsem mi pikinini man bilong God," "I no taim yet." Wok ministri bilong mi i stat nau tasol," o "Ol spirit nogut em ol i no dispela lain we i bai tokaut long mi i husat."</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vesen bilong Mak 3:7–12 long trenslesen i isi tru long yu long andastendim.</w:t>
      </w:r>
    </w:p>
    <w:p>
      <w:pPr/>
      <w:r>
        <w:rPr>
          <w:lang w:val="png_PG" w:bidi="png_PG"/>
        </w:rPr>
      </w:r>
      <w:r>
        <w:rPr>
          <w:lang w:val="png_PG" w:bidi="png_PG"/>
        </w:rPr>
        <w:t>Insait long dispela step, grup bai toktok long ol bikpela tok na ol wod i stap insait long dispela stori.</w:t>
      </w:r>
    </w:p>
    <w:p>
      <w:pPr/>
      <w:r>
        <w:rPr>
          <w:lang w:val="png_PG" w:bidi="png_PG"/>
        </w:rPr>
      </w:r>
      <w:r>
        <w:rPr>
          <w:lang w:val="png_PG" w:bidi="png_PG"/>
        </w:rPr>
        <w:t xml:space="preserve">Jisas i wokabaut wantaim </w:t>
      </w:r>
      <w:r>
        <w:rPr>
          <w:b/>
          <w:lang w:val="png_PG" w:bidi="png_PG"/>
        </w:rPr>
        <w:t>ol disaipel</w:t>
      </w:r>
      <w:r>
        <w:rPr>
          <w:lang w:val="png_PG" w:bidi="png_PG"/>
        </w:rPr>
        <w:t xml:space="preserve"> bilong em, o ol lain we i save stap klostu long em, na ol i go long Raunwara Galili. Yusim dispela seim wod we yupela i bin yusim long minim ol disaipel long ol narapela stori. Ol lain we i save stap klostu tru long Jisas i bin stap wantaim em long planti hap bilong wok ministri bilong em, na ol i bin raun wantaim em long olgeta hap, na kisim skul long em, na sampela taim em i salim ol i go bilong autim gutnius na oraitim ol sikman. Bilong kisim sampela save moa long dispela wod </w:t>
      </w:r>
      <w:r>
        <w:rPr>
          <w:lang w:val="png_PG" w:bidi="png_PG"/>
        </w:rPr>
        <w:t>disaipel</w:t>
      </w:r>
      <w:r>
        <w:rPr>
          <w:lang w:val="png_PG" w:bidi="png_PG"/>
        </w:rPr>
        <w:t>, lukim Masta Gloseri.</w:t>
      </w:r>
    </w:p>
    <w:p>
      <w:pPr/>
      <w:r>
        <w:rPr>
          <w:lang w:val="png_PG" w:bidi="png_PG"/>
        </w:rPr>
      </w:r>
      <w:r>
        <w:rPr>
          <w:lang w:val="png_PG" w:bidi="png_PG"/>
        </w:rPr>
        <w:t xml:space="preserve">Wanpela bikpela lain manmeri i bin harim stori bilong </w:t>
      </w:r>
      <w:r>
        <w:rPr>
          <w:b/>
          <w:lang w:val="png_PG" w:bidi="png_PG"/>
        </w:rPr>
        <w:t>ol mirakel</w:t>
      </w:r>
      <w:r>
        <w:rPr>
          <w:lang w:val="png_PG" w:bidi="png_PG"/>
        </w:rPr>
        <w:t xml:space="preserve"> Jisas i bin wokim, olsem na ol i bihainim em. Dispela wod i toktok long ol eksen we i pulap long pawa we God tasol inap mekim, na dispela i mekim ol manmeri i guria na givim biknem long God. Yusim seim wod we olsem yupela bin yusim long ol narapela stori i go pinis. Long kisim moa save long wod </w:t>
      </w:r>
      <w:r>
        <w:rPr>
          <w:lang w:val="png_PG" w:bidi="png_PG"/>
        </w:rPr>
        <w:t>mirakel</w:t>
      </w:r>
      <w:r>
        <w:rPr>
          <w:lang w:val="png_PG" w:bidi="png_PG"/>
        </w:rPr>
        <w:t>, go long Masta Gloseri.</w:t>
      </w:r>
    </w:p>
    <w:p>
      <w:pPr/>
      <w:r>
        <w:rPr>
          <w:lang w:val="png_PG" w:bidi="png_PG"/>
        </w:rPr>
      </w:r>
      <w:r>
        <w:rPr>
          <w:lang w:val="png_PG" w:bidi="png_PG"/>
        </w:rPr>
        <w:t xml:space="preserve">Jisas i givim tok stia long ol disaipel bilong em long i gat wanpela </w:t>
      </w:r>
      <w:r>
        <w:rPr>
          <w:b/>
          <w:lang w:val="png_PG" w:bidi="png_PG"/>
        </w:rPr>
        <w:t>bot</w:t>
      </w:r>
      <w:r>
        <w:rPr>
          <w:lang w:val="png_PG" w:bidi="png_PG"/>
        </w:rPr>
        <w:t xml:space="preserve"> i stap klostu taim em i wok long skulim ol manmeri. Dispela </w:t>
      </w:r>
      <w:r>
        <w:rPr>
          <w:lang w:val="png_PG" w:bidi="png_PG"/>
        </w:rPr>
        <w:t>bot</w:t>
      </w:r>
      <w:r>
        <w:rPr>
          <w:lang w:val="png_PG" w:bidi="png_PG"/>
        </w:rPr>
        <w:t xml:space="preserve"> we Jisas i askim ol man long kisim em i longpela olsem 8 mita na bikpela olsem 2 na hap mita. Em i klostu 1 1/4 mita dip. Wanpela bot i bikpela olsem, em bai inap long karim tetinpela manmeri gut tru insait long en.</w:t>
      </w:r>
    </w:p>
    <w:p>
      <w:pPr/>
      <w:r>
        <w:rPr>
          <w:lang w:val="png_PG" w:bidi="png_PG"/>
        </w:rPr>
      </w:r>
      <w:r>
        <w:rPr>
          <w:lang w:val="png_PG" w:bidi="png_PG"/>
        </w:rPr>
        <w:t xml:space="preserve">Stop long hia, na olsem wanpela grup, lukluk long wanpela foto bilong </w:t>
      </w:r>
      <w:r>
        <w:rPr>
          <w:lang w:val="png_PG" w:bidi="png_PG"/>
        </w:rPr>
        <w:t>bot</w:t>
      </w:r>
      <w:r>
        <w:rPr>
          <w:lang w:val="png_PG" w:bidi="png_PG"/>
        </w:rPr>
        <w:t>. Makim wanpela we bilong soim sais bilong bot, ating yupela i ken mekim olsem taim yupela i droim ol mesamen bilong bot long graun wantaim wanpela stik na askim ol manmeri long kam insait long mak bilong bot. Posim odio long hia.</w:t>
      </w:r>
    </w:p>
    <w:p>
      <w:pPr/>
      <w:r>
        <w:rPr>
          <w:lang w:val="png_PG" w:bidi="png_PG"/>
        </w:rPr>
      </w:r>
      <w:r>
        <w:rPr>
          <w:lang w:val="png_PG" w:bidi="png_PG"/>
        </w:rPr>
        <w:t xml:space="preserve">Ol spirit we </w:t>
      </w:r>
      <w:r>
        <w:rPr>
          <w:b/>
          <w:lang w:val="png_PG" w:bidi="png_PG"/>
        </w:rPr>
        <w:t>i no klin</w:t>
      </w:r>
      <w:r>
        <w:rPr>
          <w:lang w:val="png_PG" w:bidi="png_PG"/>
        </w:rPr>
        <w:t xml:space="preserve"> o </w:t>
      </w:r>
      <w:r>
        <w:rPr>
          <w:b/>
          <w:lang w:val="png_PG" w:bidi="png_PG"/>
        </w:rPr>
        <w:t>ol spirit nogut</w:t>
      </w:r>
      <w:r>
        <w:rPr>
          <w:lang w:val="png_PG" w:bidi="png_PG"/>
        </w:rPr>
        <w:t xml:space="preserve"> i bin go insait long sampela manmeri insait long bikpela lain manmeri. Dispela tok "i no klin" i toktok long wanpela samting we i no stret long mekim wok bilong God. Olgeta spirit nogut em ol "i no klin" long wanem, ol i no inap mekim wok bilong God. "Spirit nogut" em i toktok long ol spirit husat i stap aninit long atoriti bilong Satan na i save mekim wok bilong em. Ol dispela spirit i gat pawa long givim hevi long ol manmeri na sampela taim ol i ken kontrolim ol manmeri tu. Dispela em wanem samting yumi lukim i kamap insait long dispela stori. Baibel i tok olsem God i bin wokim ol spirit, tasol sampela spirit i no bihainim tok bilong em na ol i kamap i no klin, o nogut. Traim long makim wanpela wod we i toktok long wanpela spirit we i nogut na i save wok agensim God. Sapos i gat wanpela spirit, yu ken yusim wanpela wod bilong makim wanpela spirit we i no gutpela o nogut na yu ken putim wanpela tok na mekim em i kamap olsem "spirit bilong Satan", o "nogut o ivel spirit".</w:t>
      </w:r>
    </w:p>
    <w:p>
      <w:pPr/>
      <w:r>
        <w:rPr>
          <w:lang w:val="png_PG" w:bidi="png_PG"/>
        </w:rPr>
      </w:r>
      <w:r>
        <w:rPr>
          <w:lang w:val="png_PG" w:bidi="png_PG"/>
        </w:rPr>
        <w:t xml:space="preserve">Stop long hia na toktok olsem wanpela grup long wanem wod o hap tok yupela bai yusim long minim </w:t>
      </w:r>
      <w:r>
        <w:rPr>
          <w:b/>
          <w:lang w:val="png_PG" w:bidi="png_PG"/>
        </w:rPr>
        <w:t>spirit nogut</w:t>
      </w:r>
      <w:r>
        <w:rPr>
          <w:lang w:val="png_PG" w:bidi="png_PG"/>
        </w:rPr>
        <w:t xml:space="preserve">. Lukim wod </w:t>
      </w:r>
      <w:r>
        <w:rPr>
          <w:lang w:val="png_PG" w:bidi="png_PG"/>
        </w:rPr>
        <w:t>spirit nogut</w:t>
      </w:r>
      <w:r>
        <w:rPr>
          <w:lang w:val="png_PG" w:bidi="png_PG"/>
        </w:rPr>
        <w:t xml:space="preserve"> insait long Masta Gloseri bilong kisim moa save. Posim dispela odio long hia.</w:t>
      </w:r>
    </w:p>
    <w:p>
      <w:pPr/>
      <w:r>
        <w:rPr>
          <w:lang w:val="png_PG" w:bidi="png_PG"/>
        </w:rPr>
      </w:r>
      <w:r>
        <w:rPr>
          <w:lang w:val="png_PG" w:bidi="png_PG"/>
        </w:rPr>
        <w:t xml:space="preserve">Ol spirit nogut we i mekim ol manmeri i pundaun long graun na singaut olsem Jisas em i </w:t>
      </w:r>
      <w:r>
        <w:rPr>
          <w:b/>
          <w:lang w:val="png_PG" w:bidi="png_PG"/>
        </w:rPr>
        <w:t>Pikinini Bilong God</w:t>
      </w:r>
      <w:r>
        <w:rPr>
          <w:lang w:val="png_PG" w:bidi="png_PG"/>
        </w:rPr>
        <w:t>. Long dispela ves, Mak i yusim dispela hap tok "Pikinini Bilong God" long toktok long dispela rilesensip we Jisas i gat wantaim trupela God. Dispela taitel "Pikinini Bilong God" i tok klia olsem Jisas em i God na em i stap klostu tru long God Papa. Dispela hap tok i minim olsem Jisas em God i bin makim bilong kisim bek ol manmeri, olsem ol profet long Olpela Testamen i bin toktok long en.</w:t>
      </w:r>
    </w:p>
    <w:p>
      <w:pPr/>
      <w:r>
        <w:rPr>
          <w:lang w:val="png_PG" w:bidi="png_PG"/>
        </w:rPr>
      </w:r>
      <w:r>
        <w:rPr>
          <w:lang w:val="png_PG" w:bidi="png_PG"/>
        </w:rPr>
        <w:t xml:space="preserve">Stop long hia na toktok olsem wanpela grup long wanem wod o hap tok yupela bai yusim long minim </w:t>
      </w:r>
      <w:r>
        <w:rPr>
          <w:b/>
          <w:lang w:val="png_PG" w:bidi="png_PG"/>
        </w:rPr>
        <w:t>Pikinini Bilong God</w:t>
      </w:r>
      <w:r>
        <w:rPr>
          <w:lang w:val="png_PG" w:bidi="png_PG"/>
        </w:rPr>
        <w:t>. Lukim ha tok "</w:t>
      </w:r>
      <w:r>
        <w:rPr>
          <w:lang w:val="png_PG" w:bidi="png_PG"/>
        </w:rPr>
        <w:t>Pikinini Bilong God</w:t>
      </w:r>
      <w:r>
        <w:rPr>
          <w:lang w:val="png_PG" w:bidi="png_PG"/>
        </w:rPr>
        <w:t>" long Masta Gloseri kisim moa save. Posim dispela odio long hia.</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i isi tru long yupela i andastendim.</w:t>
      </w:r>
    </w:p>
    <w:p>
      <w:pPr/>
      <w:r>
        <w:rPr>
          <w:lang w:val="png_PG" w:bidi="png_PG"/>
        </w:rPr>
      </w:r>
      <w:r>
        <w:rPr>
          <w:lang w:val="png_PG" w:bidi="png_PG"/>
        </w:rPr>
        <w:t>Insait long dispela sesen, tokim gen long dispela stori, olsem wanpela grup, long tok ples bilong yupela yet.</w:t>
      </w:r>
    </w:p>
    <w:p>
      <w:pPr/>
      <w:r>
        <w:rPr>
          <w:lang w:val="png_PG" w:bidi="png_PG"/>
        </w:rPr>
      </w:r>
      <w:r>
        <w:rPr>
          <w:lang w:val="png_PG" w:bidi="png_PG"/>
        </w:rPr>
        <w:t>Pastaim, olgeta grup bai prektis long tokim dispela stori long tok ples bilong yupela yet. Tingim long yusim ol wod yupela i bin wanbel long en long narapela step i go pinis, kain olsem oda bilong ol samting i kamap insait long stori, ol wod, ol hap tok, ol samting ol manmeri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stori gen long ol olgeta samting i kamap insait long dispela hap bilong Baibel. Ol grup memba i ken stretim o korektim wanpela narapela insait long dispela step. Presim pos baten long stopim odio long hia.</w:t>
      </w:r>
    </w:p>
    <w:p>
      <w:pPr/>
      <w:r>
        <w:rPr>
          <w:lang w:val="png_PG" w:bidi="png_PG"/>
        </w:rPr>
      </w:r>
      <w:r>
        <w:rPr>
          <w:lang w:val="png_PG" w:bidi="png_PG"/>
        </w:rPr>
        <w:t>Bihain, wanwan memba bilong grup i mas stori long olgeta samting i kamap insait long displa hap bilong Baibel long wanpela laspela taim na no gat lain i mas distebim ol. Wanpela grup memba i ken yusim ol kainkain samting, ol eksen, o piksa o stori bod long helpim ol long tingim dispela stori. Presim pos baten long stopim odio long hia.</w:t>
      </w:r>
    </w:p>
    <w:p>
      <w:pPr/>
      <w:r>
        <w:rPr>
          <w:lang w:val="png_PG" w:bidi="png_PG"/>
        </w:rPr>
      </w:r>
      <w:r>
        <w:rPr>
          <w:lang w:val="png_PG" w:bidi="png_PG"/>
        </w:rPr>
        <w:t>Bihain, grup i ken mekim disisen long stori bilong husat em ol i laikim tru. Yu ken mekim disisen olsem yupela i laikim wanem we wanpela memba bilong grup i tokim wanpela hap bilong stori, tasol yupela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3:13–19</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68">
        <w:r>
          <w:rPr>
            <w:lang w:val="png_PG" w:bidi="png_PG"/>
          </w:rPr>
          <w:rPr>
            <w:color w:val="0000EE"/>
            <w:u w:val="single"/>
          </w:rPr>
          <w:t>Harim na putim long tingting na bel</w:t>
        </w:r>
      </w:hyperlink>
      <w:r>
        <w:rPr>
          <w:lang w:val="png_PG" w:bidi="png_PG"/>
        </w:rPr>
        <w:t xml:space="preserve"> (835 KB)</w:t>
      </w:r>
      <w:r>
        <w:rPr>
          <w:lang w:val="png_PG" w:bidi="png_PG"/>
        </w:rPr>
      </w:r>
    </w:p>
    <w:p>
      <w:pPr>
        <w:pStyle w:val="ListBullet"/>
        <w:spacing w:line="240" w:lineRule="auto"/>
        <w:ind w:left="720"/>
      </w:pPr>
      <w:r>
        <w:rPr>
          <w:lang w:val="png_PG" w:bidi="png_PG"/>
        </w:rPr>
      </w:r>
      <w:hyperlink r:id="rId69">
        <w:r>
          <w:rPr>
            <w:lang w:val="png_PG" w:bidi="png_PG"/>
          </w:rPr>
          <w:rPr>
            <w:color w:val="0000EE"/>
            <w:u w:val="single"/>
          </w:rPr>
          <w:t>Save long taim na ples we stori i kamap long en</w:t>
        </w:r>
      </w:hyperlink>
      <w:r>
        <w:rPr>
          <w:lang w:val="png_PG" w:bidi="png_PG"/>
        </w:rPr>
        <w:t xml:space="preserve"> (3.3 MB)</w:t>
      </w:r>
      <w:r>
        <w:rPr>
          <w:lang w:val="png_PG" w:bidi="png_PG"/>
        </w:rPr>
      </w:r>
    </w:p>
    <w:p>
      <w:pPr>
        <w:pStyle w:val="ListBullet"/>
        <w:spacing w:line="240" w:lineRule="auto"/>
        <w:ind w:left="720"/>
      </w:pPr>
      <w:r>
        <w:rPr>
          <w:lang w:val="png_PG" w:bidi="png_PG"/>
        </w:rPr>
      </w:r>
      <w:hyperlink r:id="rId70">
        <w:r>
          <w:rPr>
            <w:lang w:val="png_PG" w:bidi="png_PG"/>
          </w:rPr>
          <w:rPr>
            <w:color w:val="0000EE"/>
            <w:u w:val="single"/>
          </w:rPr>
          <w:t>Save gut long wanwan Hap bilong Stori</w:t>
        </w:r>
      </w:hyperlink>
      <w:r>
        <w:rPr>
          <w:lang w:val="png_PG" w:bidi="png_PG"/>
        </w:rPr>
        <w:t xml:space="preserve"> (1.6 MB)</w:t>
      </w:r>
      <w:r>
        <w:rPr>
          <w:lang w:val="png_PG" w:bidi="png_PG"/>
        </w:rPr>
      </w:r>
    </w:p>
    <w:p>
      <w:pPr>
        <w:pStyle w:val="ListBullet"/>
        <w:spacing w:line="240" w:lineRule="auto"/>
        <w:ind w:left="720"/>
      </w:pPr>
      <w:r>
        <w:rPr>
          <w:lang w:val="png_PG" w:bidi="png_PG"/>
        </w:rPr>
      </w:r>
      <w:hyperlink r:id="rId71">
        <w:r>
          <w:rPr>
            <w:lang w:val="png_PG" w:bidi="png_PG"/>
          </w:rPr>
          <w:rPr>
            <w:color w:val="0000EE"/>
            <w:u w:val="single"/>
          </w:rPr>
          <w:t>Putim yu yet insait long stori</w:t>
        </w:r>
      </w:hyperlink>
      <w:r>
        <w:rPr>
          <w:lang w:val="png_PG" w:bidi="png_PG"/>
        </w:rPr>
        <w:t xml:space="preserve"> (1.8 MB)</w:t>
      </w:r>
      <w:r>
        <w:rPr>
          <w:lang w:val="png_PG" w:bidi="png_PG"/>
        </w:rPr>
      </w:r>
    </w:p>
    <w:p>
      <w:pPr>
        <w:pStyle w:val="ListBullet"/>
        <w:spacing w:line="240" w:lineRule="auto"/>
        <w:ind w:left="720"/>
      </w:pPr>
      <w:r>
        <w:rPr>
          <w:lang w:val="png_PG" w:bidi="png_PG"/>
        </w:rPr>
      </w:r>
      <w:hyperlink r:id="rId72">
        <w:r>
          <w:rPr>
            <w:lang w:val="png_PG" w:bidi="png_PG"/>
          </w:rPr>
          <w:rPr>
            <w:color w:val="0000EE"/>
            <w:u w:val="single"/>
          </w:rPr>
          <w:t>Save gut long ol samting we i no klia</w:t>
        </w:r>
      </w:hyperlink>
      <w:r>
        <w:rPr>
          <w:lang w:val="png_PG" w:bidi="png_PG"/>
        </w:rPr>
        <w:t xml:space="preserve"> (3.7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3:13–19</w:t>
      </w:r>
      <w:r>
        <w:rPr>
          <w:lang w:val="png_PG" w:bidi="png_PG"/>
        </w:rPr>
      </w:r>
    </w:p>
    <w:p>
      <w:pPr>
        <w:pStyle w:val="Heading3"/>
      </w:pPr>
      <w:r>
        <w:rPr>
          <w:lang w:val="png_PG" w:bidi="png_PG"/>
        </w:rPr>
        <w:t>Harim na Bel/Tingting</w:t>
      </w:r>
    </w:p>
    <w:p>
      <w:pPr/>
      <w:r>
        <w:rPr>
          <w:lang w:val="png_PG" w:bidi="png_PG"/>
        </w:rPr>
      </w:r>
      <w:r>
        <w:rPr>
          <w:lang w:val="png_PG" w:bidi="png_PG"/>
        </w:rPr>
        <w:t>Long dispela step, harim Mak 3:13–19 na putim dispela stori i go insait long tingting na bel bilong yupela.</w:t>
      </w:r>
    </w:p>
    <w:p>
      <w:pPr/>
      <w:r>
        <w:rPr>
          <w:lang w:val="png_PG" w:bidi="png_PG"/>
        </w:rPr>
      </w:r>
      <w:r>
        <w:rPr>
          <w:lang w:val="png_PG" w:bidi="png_PG"/>
        </w:rPr>
        <w:t>Harim wanpela odio vesen bilong Mak 3:13–19 tripela taim. Harim tripela kain trenslesen sapos yupela i ken. Bihain, olsem wanpela grup, toktok long ol dispela kwesten:</w:t>
      </w:r>
    </w:p>
    <w:p>
      <w:pPr>
        <w:pStyle w:val="ListBullet"/>
        <w:spacing w:line="240" w:lineRule="auto"/>
        <w:ind w:left="720"/>
      </w:pPr>
      <w:r>
        <w:rPr>
          <w:lang w:val="png_PG" w:bidi="png_PG"/>
        </w:rPr>
      </w:r>
      <w:r>
        <w:rPr>
          <w:lang w:val="png_PG" w:bidi="png_PG"/>
        </w:rPr>
        <w:t>Yu laikim wanem long dispela hap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Jisas?</w:t>
      </w:r>
    </w:p>
    <w:p>
      <w:pPr>
        <w:pStyle w:val="ListBullet"/>
        <w:spacing w:line="240" w:lineRule="auto"/>
        <w:ind w:left="720"/>
      </w:pPr>
      <w:r>
        <w:rPr>
          <w:lang w:val="png_PG" w:bidi="png_PG"/>
        </w:rPr>
      </w:r>
      <w:r>
        <w:rPr>
          <w:lang w:val="png_PG" w:bidi="png_PG"/>
        </w:rPr>
        <w:t xml:space="preserve">Dispela stori i tokim yumi wanem samting long ol manmeri? </w:t>
      </w:r>
    </w:p>
    <w:p>
      <w:pPr>
        <w:pStyle w:val="ListBullet"/>
        <w:spacing w:line="240" w:lineRule="auto"/>
        <w:ind w:left="720"/>
      </w:pPr>
      <w:r>
        <w:rPr>
          <w:lang w:val="png_PG" w:bidi="png_PG"/>
        </w:rPr>
      </w:r>
      <w:r>
        <w:rPr>
          <w:lang w:val="png_PG" w:bidi="png_PG"/>
        </w:rPr>
        <w:t xml:space="preserve">Dispela stori i tokim yumi wanem samting o i skulim yumi wanem samting long laip bilong yumi long wanwan de? </w:t>
      </w:r>
    </w:p>
    <w:p>
      <w:pPr>
        <w:pStyle w:val="ListBullet"/>
        <w:spacing w:line="240" w:lineRule="auto"/>
        <w:ind w:left="720"/>
      </w:pPr>
      <w:r>
        <w:rPr>
          <w:lang w:val="png_PG" w:bidi="png_PG"/>
        </w:rPr>
      </w:r>
      <w:r>
        <w:rPr>
          <w:lang w:val="png_PG" w:bidi="png_PG"/>
        </w:rPr>
        <w:t>Husait man o meri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odio vesen bilong Mak 3:13–19 long wanpela trenslesen we i isi tru long yupela long andastendim.</w:t>
      </w:r>
    </w:p>
    <w:p>
      <w:pPr/>
      <w:r>
        <w:rPr>
          <w:lang w:val="png_PG" w:bidi="png_PG"/>
        </w:rPr>
      </w:r>
      <w:r>
        <w:rPr>
          <w:lang w:val="png_PG" w:bidi="png_PG"/>
        </w:rPr>
        <w:t>Insait long buk bilong Mak, wok bilong Jisas wantaim ol disaipel em i impoten tru. Long stat bilong Buk bilong Mak, yumi lukim Jisas i singautim sampela disaipel bilong em. Insait long dispela stori, Jisas i makim twelvpela man husat bai klostu tru long em na bihainim em na ol bai go wantaim em long olgeta hap em i go long en na wok gut wantaim em. Bihain, Jisas bai salim ol dispela twelvpela disaipel i go long wanpela wod long serim Gutnius we em i wok long skulim ol manmeri long en. Dispela Gutnius em i toktok long God bai i kam na bosim tingting na bel bilong ol manmeri bilong em long laip bilong Jisas. Bihain long Jisas i kirap bek, yumi lukim olsem ol dispela disaipel i go long olgeta hap bilong graun.</w:t>
      </w:r>
    </w:p>
    <w:p>
      <w:pPr/>
      <w:r>
        <w:rPr>
          <w:lang w:val="png_PG" w:bidi="png_PG"/>
        </w:rPr>
      </w:r>
      <w:r>
        <w:rPr>
          <w:lang w:val="png_PG" w:bidi="png_PG"/>
        </w:rPr>
        <w:t>Dispela stori i kamap long sait bilong wanpela maunten. Insait long Baibel, planti tok hait bilong God i bin kamap ples klia long ol man long ol maunten. Ating dispela em wanpela maunten o liklik maunten we i stap sait long Raunwara Galili.</w:t>
      </w:r>
    </w:p>
    <w:p>
      <w:pPr/>
      <w:r>
        <w:rPr>
          <w:lang w:val="png_PG" w:bidi="png_PG"/>
        </w:rPr>
      </w:r>
      <w:r>
        <w:rPr>
          <w:lang w:val="png_PG" w:bidi="png_PG"/>
        </w:rPr>
        <w:t>Stop long hia na soim wanpela piksa bilong ol liklik maunten we i raunim Raunwara Galili i go long grup bilong yu. Presim pos baten long stopim odio long hia.</w:t>
      </w:r>
    </w:p>
    <w:p>
      <w:pPr/>
      <w:r>
        <w:rPr>
          <w:lang w:val="png_PG" w:bidi="png_PG"/>
        </w:rPr>
      </w:r>
      <w:r>
        <w:rPr>
          <w:lang w:val="png_PG" w:bidi="png_PG"/>
        </w:rPr>
        <w:t xml:space="preserve">Long Gutnius bilong Luk, yumi save olsem Jisas i bin beten long nait na em i no bin slip, bipo long em i mekim dispela impoten disisen. Ating Jisas i go antap long sait bilong maunten wantaim wanpela bikpela grup bilong ol lain i save bihainim em, tasol Mak i no tokaut stret long hamaspela manmeri i go wantaim em. Jisas i singautim 12-pela man wantaim em i go long maunten namel long dispela bikpela grup bilong ol disaipel o ol lain we i save bihainim em. Sampela Baibel trenslesen i tokaut olsem Jisas i singautim ol displea man "ol aposel" long dispela taim, tasol sampela trenslesen i no tokaut long dispela taitel "ol aposel." Maski sapos yu tokaut long dispela nem "ol aposel," o nogat, yumi save long ol tok stia we Jisas i bin givim long ol dispela man, olsem ol dispela man em Jisas i makim na salim ol dispela 12-pela man olsem ol man we i makim em. Long dispela taim na i go Mak i givim dispela spesel taitel na i kolim ol "Ol Twelvpela." Dispela namba 12 em i gat mining. I gat 12-pela traib o haus lain bilong ol Israel, dispela em ol lain we God i makim. Tasol ol manmeri bilong God, ol Israel, i bin givim baksait long God. Jias i traim long soim olsem em bai stretim bek ol manmeri bilong God na yusim ol long mekim wok bilong em long olgeta hap bilong graun. Bihain long dispela stori, yumi lukim olsem Jisas i kirap redim ol long mekim wok em i laik givim </w:t>
      </w:r>
    </w:p>
    <w:p>
      <w:pPr/>
      <w:r>
        <w:rPr>
          <w:lang w:val="png_PG" w:bidi="png_PG"/>
        </w:rPr>
      </w:r>
      <w:r>
        <w:rPr>
          <w:lang w:val="png_PG" w:bidi="png_PG"/>
        </w:rPr>
        <w:t>Stop long hia na toktok long dispela kwesten olsem wanpela grup: Ol bikpela tisa insait long komyuniti bilong yu i save makim ol spesel sumatin bilong ol olsem wanem? Ol dispela sumatin i save mekim wanem samting? Presim pos baten long stopim odio long hia.</w:t>
      </w:r>
    </w:p>
    <w:p>
      <w:pPr/>
      <w:r>
        <w:rPr>
          <w:lang w:val="png_PG" w:bidi="png_PG"/>
        </w:rPr>
      </w:r>
      <w:r>
        <w:rPr>
          <w:lang w:val="png_PG" w:bidi="png_PG"/>
        </w:rPr>
        <w:t>Jisas i givim ol dispela 12-pela man atoriti, o rait long skulim ol manmeri na long givim tok oda long ol dimon o spirit nogut long lusim ol manmeri we ol i kontrolim. Bihain Mak i kolim nem bilong ol twelvpela man we Jisas i bin makim long bihainim em. Ating yu bai nid long tok klia olsem ol dispela nem em nem bilong ol twelvpela disaipel bilong Jisas.</w:t>
      </w:r>
    </w:p>
    <w:p>
      <w:pPr/>
      <w:r>
        <w:rPr>
          <w:lang w:val="png_PG" w:bidi="png_PG"/>
        </w:rPr>
      </w:r>
      <w:r>
        <w:rPr>
          <w:lang w:val="png_PG" w:bidi="png_PG"/>
        </w:rPr>
        <w:t>Mak i no tokim yumi wai na Jisas i givim namba tu nem Pita i go long Saimon, o wai na em i givim Jems na Jon dispela nem ol Pikinini bilong Tanda. Na tu, yumi no save wai na Jisas i no kolim dispela nem Livai, we stori bilong em i bin kamap bipo insait long buk bilong Mak. Yumi save olsem insait long Olpela Testamen, taim ol lain i givim nem bilong famili long pikinini, dispela i ken min olsem God i wok long givim wanpela promis long dispela man o meri, o givim wanpela wok long dispela man o meri. Nem Pita i min olsem 'bikpela ston.' Ating dispela em i bikos Pita i kamap wanpela lida o mausman bilong dispela grup. Ating dispela tok 'ol pikinini bilong tanda' i diskraibim wanpela pasin bilong ol dispela man, kain olsem sampela taim ol i save mekim strongpela tok long wanpela samting. Jisas i makim wanpela narapela Saimon, dispela em Saimon, wanpela Selet. Ating dispela nem Selet i toktok long wanpela man o meri husat i save laikim tru olsem ol lain Israel i mas kamap fri long kontrol bilong Rom. Mak i diskraibim Judas Iskariot olsem man bilong givim baksait long ol lain bilong em. Dispela em bikos tripela yia bihain, Judas Iskariot bai givim baksait long Jisas na givim em long han bilong ol birua na ol bai i arestim Jisas.</w:t>
      </w:r>
    </w:p>
    <w:p>
      <w:pPr/>
      <w:r>
        <w:rPr>
          <w:lang w:val="png_PG" w:bidi="png_PG"/>
        </w:rPr>
      </w:r>
      <w:r>
        <w:rPr>
          <w:lang w:val="png_PG" w:bidi="png_PG"/>
        </w:rPr>
        <w:t>Stop long hia na toktok long dispela kwesten olsem wanpela grup: Kalsa o ples bilong yupela i save yusim ol nem olsem wanem? Husat i save givim ol nem i go long ol manmeri? Husat i save save long nem bilong wanpela narapela? Ol dispela ol nem i save diskraibim sampela samting long ol dispela man o meri? Presim pos baten long stopim odio long hia.</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Mak 3:13–19 long wanpela trenslesen we i isi tru long yupela long andastendim.</w:t>
      </w:r>
    </w:p>
    <w:p>
      <w:pPr/>
      <w:r>
        <w:rPr>
          <w:lang w:val="png_PG" w:bidi="png_PG"/>
        </w:rPr>
      </w:r>
      <w:r>
        <w:rPr>
          <w:lang w:val="png_PG" w:bidi="png_PG"/>
        </w:rPr>
        <w:t>Insait long dispela step, grup bai tokaut klia long ol hap bilong stori, ol manmeri i stap insait long stori na ples we dispela stori i kamap long en. Bihain grup bai i piksarim dispela stori long tingting bilong ol.</w:t>
      </w:r>
    </w:p>
    <w:p>
      <w:pPr/>
      <w:r>
        <w:rPr>
          <w:lang w:val="png_PG" w:bidi="png_PG"/>
        </w:rPr>
      </w:r>
      <w:r>
        <w:rPr>
          <w:lang w:val="png_PG" w:bidi="png_PG"/>
        </w:rPr>
        <w:t>Dispela stori gat wanpela hap tasol.</w:t>
      </w:r>
    </w:p>
    <w:p>
      <w:pPr/>
      <w:r>
        <w:rPr>
          <w:lang w:val="png_PG" w:bidi="png_PG"/>
        </w:rPr>
      </w:r>
      <w:r>
        <w:rPr>
          <w:b/>
          <w:lang w:val="png_PG" w:bidi="png_PG"/>
        </w:rPr>
        <w:t>Long namba wan hap bilong stori:</w:t>
      </w:r>
      <w:r>
        <w:rPr>
          <w:lang w:val="png_PG" w:bidi="png_PG"/>
        </w:rPr>
        <w:t xml:space="preserve"> Jisas i go antap long wanpela maunten na em i singautim wanpela grup bilong ol lain i save bihainim em long go wantaim em. Jisas i makim 12-pela bilong ol disaipel bilong em long stap olsem ol man i makim em na em i kolim aut nem bilong ol. Jisas i salim ol i go long autim tok na em i givim atoriti long ol long rausim ol spirit nogut.</w:t>
      </w:r>
    </w:p>
    <w:p>
      <w:pPr/>
      <w:r>
        <w:rPr>
          <w:lang w:val="png_PG" w:bidi="png_PG"/>
        </w:rPr>
      </w:r>
      <w:r>
        <w:rPr>
          <w:lang w:val="png_PG" w:bidi="png_PG"/>
        </w:rPr>
        <w:t>Ol manmeri i stap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12-pela disaipel we Jisas i bin singautim</w:t>
      </w:r>
    </w:p>
    <w:p>
      <w:pPr>
        <w:pStyle w:val="ListBullet"/>
        <w:spacing w:line="240" w:lineRule="auto"/>
        <w:ind w:left="720"/>
      </w:pPr>
      <w:r>
        <w:rPr>
          <w:lang w:val="png_PG" w:bidi="png_PG"/>
        </w:rPr>
      </w:r>
      <w:r>
        <w:rPr>
          <w:lang w:val="png_PG" w:bidi="png_PG"/>
        </w:rPr>
        <w:t>Ol narapela lain Jisas singautim</w:t>
      </w:r>
    </w:p>
    <w:p>
      <w:pPr/>
      <w:r>
        <w:rPr>
          <w:lang w:val="png_PG" w:bidi="png_PG"/>
        </w:rPr>
      </w:r>
      <w:r>
        <w:rPr>
          <w:lang w:val="png_PG" w:bidi="png_PG"/>
        </w:rPr>
        <w:t>Olsem wanpela grup, tingting gut long ol dispela pat bilong ples we stori i kamap long en:</w:t>
      </w:r>
    </w:p>
    <w:p>
      <w:pPr/>
      <w:r>
        <w:rPr>
          <w:lang w:val="png_PG" w:bidi="png_PG"/>
        </w:rPr>
      </w:r>
      <w:r>
        <w:rPr>
          <w:lang w:val="png_PG" w:bidi="png_PG"/>
        </w:rPr>
        <w:t>Tokim grup long soim Jisas i stap long maunten wantaim sampela bilong ol disaipel bilong em. Ating planti manmeri i stap wantaim Jisas long dispela maunten. Jisas i kolim aut nem bilong ol 12-pela disaipel long dispela bikpela lain manmeri na em i makim ol long stap olsem ol man we i makim em.</w:t>
      </w:r>
    </w:p>
    <w:p>
      <w:pPr/>
      <w:r>
        <w:rPr>
          <w:lang w:val="png_PG" w:bidi="png_PG"/>
        </w:rPr>
      </w:r>
      <w:r>
        <w:rPr>
          <w:lang w:val="png_PG" w:bidi="png_PG"/>
        </w:rPr>
        <w:t>Em i impoten long piksarim ol samting we i diskraibim sampela bilong ol nem bilong ol disaipel. Eksampel, ol man i ektim tupela brata Jems na Jon i ken toktok strong taim ol i skulim ol manmeri.</w:t>
      </w:r>
    </w:p>
    <w:p>
      <w:pPr/>
      <w:r>
        <w:rPr>
          <w:lang w:val="png_PG" w:bidi="png_PG"/>
        </w:rPr>
      </w:r>
      <w:r>
        <w:rPr>
          <w:lang w:val="png_PG" w:bidi="png_PG"/>
        </w:rPr>
        <w:t>Sekim olsem yupela i soim ol 12-pela aposel i gat atoriti i kam long Jisas long skulim ol manmeri long ol kainkain ples na long rausim ol spirit nogut long ol manmeri.</w:t>
      </w:r>
    </w:p>
    <w:p>
      <w:pPr/>
      <w:r>
        <w:rPr>
          <w:lang w:val="png_PG" w:bidi="png_PG"/>
        </w:rPr>
      </w:r>
      <w:r>
        <w:rPr>
          <w:lang w:val="png_PG" w:bidi="png_PG"/>
        </w:rPr>
        <w:t>Nau, grup i mas wokim piksa bilong stori, o storibod, dro, o yusim ol samting long piksarim dispela stori na eksen i stap insait long em.</w:t>
      </w:r>
      <w:r>
        <w:rPr>
          <w:lang w:val="png_PG" w:bidi="png_PG"/>
        </w:rPr>
      </w:r>
    </w:p>
    <w:p>
      <w:pPr>
        <w:pStyle w:val="Heading3"/>
      </w:pPr>
      <w:r>
        <w:rPr>
          <w:lang w:val="png_PG" w:bidi="png_PG"/>
        </w:rPr>
        <w:t>Ektim aut dispela Tok</w:t>
      </w:r>
    </w:p>
    <w:p>
      <w:pPr/>
      <w:r>
        <w:rPr>
          <w:lang w:val="png_PG" w:bidi="png_PG"/>
        </w:rPr>
      </w:r>
      <w:r>
        <w:rPr>
          <w:lang w:val="png_PG" w:bidi="png_PG"/>
        </w:rPr>
        <w:t>Harim wanpela odio vesen bilong Mak 3:13–19 long wanpela trenslesen we i isi tru long yupela long andastendim.</w:t>
      </w:r>
    </w:p>
    <w:p>
      <w:pPr/>
      <w:r>
        <w:rPr>
          <w:lang w:val="png_PG" w:bidi="png_PG"/>
        </w:rPr>
      </w:r>
      <w:r>
        <w:rPr>
          <w:lang w:val="png_PG" w:bidi="png_PG"/>
        </w:rPr>
        <w:t>Insait long dispela step, grup bai ektim dispela stori.</w:t>
      </w:r>
    </w:p>
    <w:p>
      <w:pPr/>
      <w:r>
        <w:rPr>
          <w:lang w:val="png_PG" w:bidi="png_PG"/>
        </w:rPr>
      </w:r>
      <w:r>
        <w:rPr>
          <w:lang w:val="png_PG" w:bidi="png_PG"/>
        </w:rPr>
        <w:t>Dispela stori gat wanpela hap tasol.</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12-pela disaipel we Jisas i singautim</w:t>
      </w:r>
    </w:p>
    <w:p>
      <w:pPr>
        <w:pStyle w:val="ListBullet"/>
        <w:spacing w:line="240" w:lineRule="auto"/>
        <w:ind w:left="720"/>
      </w:pPr>
      <w:r>
        <w:rPr>
          <w:lang w:val="png_PG" w:bidi="png_PG"/>
        </w:rPr>
      </w:r>
      <w:r>
        <w:rPr>
          <w:lang w:val="png_PG" w:bidi="png_PG"/>
        </w:rPr>
        <w:t>Ol narapela lain Jisas singautim</w:t>
      </w:r>
    </w:p>
    <w:p>
      <w:pPr/>
      <w:r>
        <w:rPr>
          <w:lang w:val="png_PG" w:bidi="png_PG"/>
        </w:rPr>
      </w:r>
      <w:r>
        <w:rPr>
          <w:lang w:val="png_PG" w:bidi="png_PG"/>
        </w:rPr>
        <w:t>Olsem wanpela grup, ektim dispela stori tupela taim. Yupela i mas ektim dispela stori long tok ples bilong yupela.</w:t>
      </w:r>
    </w:p>
    <w:p>
      <w:pPr/>
      <w:r>
        <w:rPr>
          <w:lang w:val="png_PG" w:bidi="png_PG"/>
        </w:rPr>
      </w:r>
      <w:r>
        <w:rPr>
          <w:lang w:val="png_PG" w:bidi="png_PG"/>
        </w:rPr>
        <w:t>Pastaim, ektim stori na no ken stop. Tingting gut long ol toktok we ol manmeri i mekim, wanem oda we ol samting i kamap, hau yupela bai i autim dispela stori na wanem samting i mekim na ol dispela samting i kamap. Sekim olsem yupela i ektim olgeta samting na i no bin kalapim ol hatpela o impoten pat bilong stori. Helpim wanpela narapela long tingim olgeta hap bilong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gen long namba tu taim. Long sampela hap insait long drama, stopim drama na askim dispela kwesten i go long wanpela man o meri husat i ektim wanpela pat, "Yu pilim olsem wanem o tingting olsem wanem?" Dispela man husat i wok long ekt i mas bekim na tokaut long wanem samting em i pilim o tingim sapos em i tru tru dispela man o meri o samting we em i wok long ektim. Bihain, kontinu wantaim drama.</w:t>
      </w:r>
    </w:p>
    <w:p>
      <w:pPr/>
      <w:r>
        <w:rPr>
          <w:lang w:val="png_PG" w:bidi="png_PG"/>
        </w:rPr>
      </w:r>
      <w:r>
        <w:rPr>
          <w:lang w:val="png_PG" w:bidi="png_PG"/>
        </w:rPr>
        <w:t>Posim dispela odio long hia na ektim aut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Ektim Jisas i wokabaut i go antap long sait bilong wanpela maunten. Jisas singautim wanpela grup bilong ol disaipel bilong em long kam long em. Jisas makim 12-pela disaipel long kamap olsem ol aposel bilong em.</w:t>
      </w:r>
    </w:p>
    <w:p>
      <w:pPr/>
      <w:r>
        <w:rPr>
          <w:lang w:val="png_PG" w:bidi="png_PG"/>
        </w:rPr>
      </w:r>
      <w:r>
        <w:rPr>
          <w:lang w:val="png_PG" w:bidi="png_PG"/>
        </w:rPr>
        <w:t>Stopim dispela drama long sotpela taim. Askim dispela man i ekt olsem Pita, "Yu wok long pilim o tingting olsem wanem?" Dispela man i ken bekim na tok ol samting olsem "Mi daunim mi yet. Mi husat na Jisas i makim mi?" o "Mi laik mekim dispela wok na no gat samting bai stopim mi. Mi laik mekim Jisas i amamas," o "Mi nid long lainim planti samting." Kontinu wantaim drama.</w:t>
      </w:r>
    </w:p>
    <w:p>
      <w:pPr/>
      <w:r>
        <w:rPr>
          <w:lang w:val="png_PG" w:bidi="png_PG"/>
        </w:rPr>
      </w:r>
      <w:r>
        <w:rPr>
          <w:lang w:val="png_PG" w:bidi="png_PG"/>
        </w:rPr>
        <w:t xml:space="preserve">Ektim ol samting we Jisas bin givim atoriti long ol aposel long mekim: Ol bihainim Jisas long wanem hap em i go, Jisas i salim ol i go aut long autim tok, na ol aposel i gat atoriti long rausim ol spirit nogut. </w:t>
      </w:r>
    </w:p>
    <w:p>
      <w:pPr/>
      <w:r>
        <w:rPr>
          <w:lang w:val="png_PG" w:bidi="png_PG"/>
        </w:rPr>
      </w:r>
      <w:r>
        <w:rPr>
          <w:lang w:val="png_PG" w:bidi="png_PG"/>
        </w:rPr>
        <w:t>Stopim dispela drama long sotpela taim. Askim man i ekt olsem ol aposel, "Yupela i wok long pilim o tingting olsem wanem?" Dispela man i ken tok olsem "Kirap nogut. Ol manmeri i wok long putim yau na harim wanem samting mi wok long skulim ol long en," o "Mi hat long bilip. Ol spirit nogut i pret long pawa bilong God insait long mi," o "Mi pret. Mi no bin mekim kain samting olsem bipo."</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vesen bilong Mak 3:13–19 long wanpela trenslesen we i isi tru long yupela long andastendim.</w:t>
      </w:r>
    </w:p>
    <w:p>
      <w:pPr/>
      <w:r>
        <w:rPr>
          <w:lang w:val="png_PG" w:bidi="png_PG"/>
        </w:rPr>
      </w:r>
      <w:r>
        <w:rPr>
          <w:lang w:val="png_PG" w:bidi="png_PG"/>
        </w:rPr>
        <w:t>Insait long dispela step, grup bai toktok long ol bikpela hap tok na ol wod i stap insait long dispela stori.</w:t>
      </w:r>
    </w:p>
    <w:p>
      <w:pPr/>
      <w:r>
        <w:rPr>
          <w:lang w:val="png_PG" w:bidi="png_PG"/>
        </w:rPr>
      </w:r>
      <w:r>
        <w:rPr>
          <w:lang w:val="png_PG" w:bidi="png_PG"/>
        </w:rPr>
        <w:t xml:space="preserve">Jisas i stap antap long maunten wantaim sampela </w:t>
      </w:r>
      <w:r>
        <w:rPr>
          <w:lang w:val="png_PG" w:bidi="png_PG"/>
        </w:rPr>
        <w:t>disaipel</w:t>
      </w:r>
      <w:r>
        <w:rPr>
          <w:lang w:val="png_PG" w:bidi="png_PG"/>
        </w:rPr>
        <w:t xml:space="preserve"> bilong em. Jisas </w:t>
      </w:r>
      <w:r>
        <w:rPr>
          <w:b/>
          <w:lang w:val="png_PG" w:bidi="png_PG"/>
        </w:rPr>
        <w:t>i makim ol twelvpela disaipel</w:t>
      </w:r>
      <w:r>
        <w:rPr>
          <w:lang w:val="png_PG" w:bidi="png_PG"/>
        </w:rPr>
        <w:t>. Dispela hap tok i soim olsem Jisas i ting olsem em i impoten tru long anointim o makim ol dispela twelvpela man. Jisas i givim ol wok long mekim, na em i givim ol nem we i soim pasin bilong ol o dispela impoten wok we em i bai givim long ol long mekim. Mak i yusim "Ol Twelvpela" olsem wanpela spesel taitel bilong dispela grup bilong ol man. Ating bai yupela bai nidim wanpela narapela nem bilong helpim ol lain i harim yupela long klia gut olsem dispela grup em i wanpela grup we i gat "twelvpela man husat i save bihainim Jisas."</w:t>
      </w:r>
    </w:p>
    <w:p>
      <w:pPr/>
      <w:r>
        <w:rPr>
          <w:lang w:val="png_PG" w:bidi="png_PG"/>
        </w:rPr>
      </w:r>
      <w:r>
        <w:rPr>
          <w:lang w:val="png_PG" w:bidi="png_PG"/>
        </w:rPr>
        <w:t xml:space="preserve">Jisas i givim "ol twelvpela" </w:t>
      </w:r>
      <w:r>
        <w:rPr>
          <w:b/>
          <w:lang w:val="png_PG" w:bidi="png_PG"/>
        </w:rPr>
        <w:t>atoriti</w:t>
      </w:r>
      <w:r>
        <w:rPr>
          <w:lang w:val="png_PG" w:bidi="png_PG"/>
        </w:rPr>
        <w:t xml:space="preserve"> long autim tok long na rausim ol spirit nogut. Atoriti em i toktok long rait we wanpela man i givim long narapela manmeri long mekim samting. Ol disaipel nau i ken makim Jisas na mekim ol wok. Yusim seim wod long atoriti olsem yu bin yusim long ol stori i go pinis. Long kisim moa tok save long wod </w:t>
      </w:r>
      <w:r>
        <w:rPr>
          <w:lang w:val="png_PG" w:bidi="png_PG"/>
        </w:rPr>
        <w:t>atoriti</w:t>
      </w:r>
      <w:r>
        <w:rPr>
          <w:lang w:val="png_PG" w:bidi="png_PG"/>
        </w:rPr>
        <w:t>, lukim Masta Gloseri.</w:t>
      </w:r>
    </w:p>
    <w:p>
      <w:pPr/>
      <w:r>
        <w:rPr>
          <w:lang w:val="png_PG" w:bidi="png_PG"/>
        </w:rPr>
      </w:r>
      <w:r>
        <w:rPr>
          <w:lang w:val="png_PG" w:bidi="png_PG"/>
        </w:rPr>
        <w:t>Stop na toktok wantaim tim bilong yu: Yu ken givim wanpela eksampel i kam long laip bilong tim bilong yu long soim mining bilong atoriti. Yu ken yusim eksampel bilong lokel gavman o laip long ples long helpim ol long klia gut. Wanpela wokman o wokmeri bilong gavman em i wanpela man o meri tasol. Em i no gat pawa long mekim samting long nem bilong em yet. Maski em i traim long mekim ol lain i bihainim ol lo, ol manmeri i no inap long bihainim ol lo. Tasol, taim gavman i givim em atoriti, em i ken mekim ol lain i bihainim ol lo. Presim pos baten long stopim odio long hia.</w:t>
      </w:r>
    </w:p>
    <w:p>
      <w:pPr/>
      <w:r>
        <w:rPr>
          <w:lang w:val="png_PG" w:bidi="png_PG"/>
        </w:rPr>
      </w:r>
      <w:r>
        <w:rPr>
          <w:lang w:val="png_PG" w:bidi="png_PG"/>
        </w:rPr>
        <w:t>Ol spirit nogut</w:t>
      </w:r>
      <w:r>
        <w:rPr>
          <w:lang w:val="png_PG" w:bidi="png_PG"/>
        </w:rPr>
        <w:t xml:space="preserve"> o </w:t>
      </w:r>
      <w:r>
        <w:rPr>
          <w:b/>
          <w:lang w:val="png_PG" w:bidi="png_PG"/>
        </w:rPr>
        <w:t>ol dimon</w:t>
      </w:r>
      <w:r>
        <w:rPr>
          <w:lang w:val="png_PG" w:bidi="png_PG"/>
        </w:rPr>
        <w:t xml:space="preserve"> i toktok long ol spirit we i save stap aninit long atoriti bilong Satan na i save mekim wok bilong em. </w:t>
      </w:r>
      <w:r>
        <w:rPr>
          <w:b/>
          <w:lang w:val="png_PG" w:bidi="png_PG"/>
        </w:rPr>
        <w:t>Ol spirit we i no klin</w:t>
      </w:r>
      <w:r>
        <w:rPr>
          <w:lang w:val="png_PG" w:bidi="png_PG"/>
        </w:rPr>
        <w:t xml:space="preserve"> na "ol spirit nogut" em tupela hap tok we ol i save yusim long minim seim samting insait long Nupela Testamen. Ol dispela spirit i gat pawa long givim hevi long ol manmeri na sampela taim ol i ken kontrolim ol manmeri tu. Dispela em wanem samting yumi lukim i kamap insait long dispela stori. Baibel i tok olsem God tasol i bin wokim ol spirit nogut, tasol ol i mekim disisen long sakim tok bilong em, tasol sampela tok ples i no gat hap tok bilong kolim stret "spirit nogut". "Spirit nogut" long ol em i ken toktok long spirit bilong wanpela man o meri we i dai pinis na i save "kamap planti taim" long ol manmeri. Traim long makim wanpela wod we i toktok long wanpela spirit we i nogut na i save wok agensim God. Sapos i no gat wanpela wod, yu ken yusim wanpela wod bilong wanpela spirit na yu ken putim wanpela tok na mekim em i kamap olsem "spirit bilong Satan", o "nogut spirit" o "spirit we i nogut". Yusim seim wod bilong spirit nogut olsem yu bin yusim bipo long ol stori i go pinis. Long kisim moa tok save long wod </w:t>
      </w:r>
      <w:r>
        <w:rPr>
          <w:lang w:val="png_PG" w:bidi="png_PG"/>
        </w:rPr>
        <w:t>ol spirit nogut</w:t>
      </w:r>
      <w:r>
        <w:rPr>
          <w:lang w:val="png_PG" w:bidi="png_PG"/>
        </w:rPr>
        <w:t>, lukim Masta Gloseri.</w:t>
      </w:r>
    </w:p>
    <w:p>
      <w:pPr/>
      <w:r>
        <w:rPr>
          <w:lang w:val="png_PG" w:bidi="png_PG"/>
        </w:rPr>
      </w:r>
      <w:r>
        <w:rPr>
          <w:lang w:val="png_PG" w:bidi="png_PG"/>
        </w:rPr>
        <w:t xml:space="preserve">Jisas i kolim ol olsem </w:t>
      </w:r>
      <w:r>
        <w:rPr>
          <w:b/>
          <w:lang w:val="png_PG" w:bidi="png_PG"/>
        </w:rPr>
        <w:t>ol aposel</w:t>
      </w:r>
      <w:r>
        <w:rPr>
          <w:lang w:val="png_PG" w:bidi="png_PG"/>
        </w:rPr>
        <w:t xml:space="preserve"> bilong em. Sampela ol namba wan buk we ol i raitim long han i nogat dispela hap tok insait long ol-ating dispela hap tok em i kam long seim stori insait long Luk 6:13. Jisas yet i bin makim ol aposel long stap olsem ol lain we i makim em. Ol namba wan wok bilong ol em, long autim gutnius, long statim sios, long gat atoriti long sait bilong ol samting long spirit, na long stap olsem witnes bilong tokaut olsem tru tru Jisas i bin kirap bek gen long dai. Sapos tok ples bilong yupela i save yusim dispela hap tok "aposel" na olgeta manmeri i save long en, orait yupela i ken yusim dispela hap tok long hia. Tasol, sapos ol manmeri husat bai harim yupela i no save go long lotu o ol i nupela bilipmanmeri, ol bai nidim sampela tok bilong mekim klia, na wanpela narapela hap tok ating em bai helpim ol moa. Sampela tingting i olsem:</w:t>
      </w:r>
    </w:p>
    <w:p>
      <w:pPr>
        <w:pStyle w:val="ListBullet"/>
        <w:spacing w:line="240" w:lineRule="auto"/>
        <w:ind w:left="720"/>
      </w:pPr>
      <w:r>
        <w:rPr>
          <w:lang w:val="png_PG" w:bidi="png_PG"/>
        </w:rPr>
      </w:r>
      <w:r>
        <w:rPr>
          <w:lang w:val="png_PG" w:bidi="png_PG"/>
        </w:rPr>
        <w:t>ol man we i makim Jisas Krais</w:t>
      </w:r>
    </w:p>
    <w:p>
      <w:pPr>
        <w:pStyle w:val="ListBullet"/>
        <w:spacing w:line="240" w:lineRule="auto"/>
        <w:ind w:left="720"/>
      </w:pPr>
      <w:r>
        <w:rPr>
          <w:lang w:val="png_PG" w:bidi="png_PG"/>
        </w:rPr>
      </w:r>
      <w:r>
        <w:rPr>
          <w:lang w:val="png_PG" w:bidi="png_PG"/>
        </w:rPr>
        <w:t>(spesel) man bilong karim tok bilong Jisas Krais.</w:t>
      </w:r>
    </w:p>
    <w:p>
      <w:pPr>
        <w:pStyle w:val="ListBullet"/>
        <w:spacing w:line="240" w:lineRule="auto"/>
        <w:ind w:left="720"/>
      </w:pPr>
      <w:r>
        <w:rPr>
          <w:lang w:val="png_PG" w:bidi="png_PG"/>
        </w:rPr>
      </w:r>
      <w:r>
        <w:rPr>
          <w:lang w:val="png_PG" w:bidi="png_PG"/>
        </w:rPr>
        <w:t>ol man Jisas Krais i salim</w:t>
      </w:r>
    </w:p>
    <w:p>
      <w:pPr/>
      <w:r>
        <w:rPr>
          <w:lang w:val="png_PG" w:bidi="png_PG"/>
        </w:rPr>
      </w:r>
      <w:r>
        <w:rPr>
          <w:lang w:val="png_PG" w:bidi="png_PG"/>
        </w:rPr>
        <w:t xml:space="preserve">Wanem hap tok yupela i makim, em i mas soim olsem ol dispela man em ol i holim wanpela posisen we i gat atoriti na ol manmeri i trastim ol. Long kisim moa tok save long wod </w:t>
      </w:r>
      <w:r>
        <w:rPr>
          <w:lang w:val="png_PG" w:bidi="png_PG"/>
        </w:rPr>
        <w:t>aposel</w:t>
      </w:r>
      <w:r>
        <w:rPr>
          <w:lang w:val="png_PG" w:bidi="png_PG"/>
        </w:rPr>
        <w:t>, lukim Masta Gloseri.</w:t>
      </w:r>
    </w:p>
    <w:p>
      <w:pPr/>
      <w:r>
        <w:rPr>
          <w:lang w:val="png_PG" w:bidi="png_PG"/>
        </w:rPr>
      </w:r>
      <w:r>
        <w:rPr>
          <w:lang w:val="png_PG" w:bidi="png_PG"/>
        </w:rPr>
        <w:t xml:space="preserve">Mak i tok olsem Jisas i kolim Jems na Jon olsem, </w:t>
      </w:r>
      <w:r>
        <w:rPr>
          <w:b/>
          <w:lang w:val="png_PG" w:bidi="png_PG"/>
        </w:rPr>
        <w:t>"Ol Pikinini bilong Tanda."</w:t>
      </w:r>
      <w:r>
        <w:rPr>
          <w:lang w:val="png_PG" w:bidi="png_PG"/>
        </w:rPr>
        <w:t xml:space="preserve"> Dispela em i wanpela niknem, o narapela nem, we Jisas i bin givim long dispela tupela brata.</w:t>
      </w:r>
    </w:p>
    <w:p>
      <w:pPr/>
      <w:r>
        <w:rPr>
          <w:lang w:val="png_PG" w:bidi="png_PG"/>
        </w:rPr>
      </w:r>
      <w:r>
        <w:rPr>
          <w:lang w:val="png_PG" w:bidi="png_PG"/>
        </w:rPr>
        <w:t xml:space="preserve">Saimon </w:t>
      </w:r>
      <w:r>
        <w:rPr>
          <w:b/>
          <w:lang w:val="png_PG" w:bidi="png_PG"/>
        </w:rPr>
        <w:t>wanpela Selet</w:t>
      </w:r>
      <w:r>
        <w:rPr>
          <w:lang w:val="png_PG" w:bidi="png_PG"/>
        </w:rPr>
        <w:t xml:space="preserve"> em tu i wanpela nem we Jisas i givim long Saimon. Ating, dispela i min olsem Saimon i save bihainim gut tru lo we God i givim long Moses na i save traim long bihainim gut God wantaim bel bilong em. Dispela nem i ken min tu olsem em i laikim tru long lukim Israel i kamap fri long ol Rom.</w:t>
      </w:r>
    </w:p>
    <w:p>
      <w:pPr/>
      <w:r>
        <w:rPr>
          <w:lang w:val="png_PG" w:bidi="png_PG"/>
        </w:rPr>
      </w:r>
      <w:r>
        <w:rPr>
          <w:lang w:val="png_PG" w:bidi="png_PG"/>
        </w:rPr>
        <w:t xml:space="preserve">Nem </w:t>
      </w:r>
      <w:r>
        <w:rPr>
          <w:b/>
          <w:lang w:val="png_PG" w:bidi="png_PG"/>
        </w:rPr>
        <w:t>Judas Iskariot</w:t>
      </w:r>
      <w:r>
        <w:rPr>
          <w:lang w:val="png_PG" w:bidi="png_PG"/>
        </w:rPr>
        <w:t xml:space="preserve"> i minim olsem "Judas bilong ples Kariot."</w:t>
      </w:r>
    </w:p>
    <w:p>
      <w:pPr/>
      <w:r>
        <w:rPr>
          <w:lang w:val="png_PG" w:bidi="png_PG"/>
        </w:rPr>
      </w:r>
      <w:r>
        <w:rPr>
          <w:lang w:val="png_PG" w:bidi="png_PG"/>
        </w:rPr>
        <w:t>Stop na toktok olsem wanpela grup long hau yupela bai kolim ol dispela nem insait long trenslesen bilong yupela. Presim pos baten long stopim odio long hia.</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i isi tru long yupela i andastendim.</w:t>
      </w:r>
    </w:p>
    <w:p>
      <w:pPr/>
      <w:r>
        <w:rPr>
          <w:lang w:val="png_PG" w:bidi="png_PG"/>
        </w:rPr>
      </w:r>
      <w:r>
        <w:rPr>
          <w:lang w:val="png_PG" w:bidi="png_PG"/>
        </w:rPr>
        <w:t>Insait long dispela sesen, autim gen dispela stori insait long wanpela grup, long tok ples bilong yupela yet.</w:t>
      </w:r>
    </w:p>
    <w:p>
      <w:pPr/>
      <w:r>
        <w:rPr>
          <w:lang w:val="png_PG" w:bidi="png_PG"/>
        </w:rPr>
      </w:r>
      <w:r>
        <w:rPr>
          <w:lang w:val="png_PG" w:bidi="png_PG"/>
        </w:rPr>
        <w:t>Pastaim, olgeta grup bai prektis long autim dispela stori long tok ples bilong yupela yet. Tingim long yusim ol samting we yupela i bin wanbel long en long narapela step i go pinis, kain olsem oda bilong ol samting i kamap insait long stori, ol wod, ol hap tok, ol samting ol man o 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stori gen long olgeta samting i kamap insait long dispela stori. Ol grup memba i ken stretim o korektim wanpela narapela insait long dispela step. Presim pos baten long stopim odio long hia.</w:t>
      </w:r>
    </w:p>
    <w:p>
      <w:pPr/>
      <w:r>
        <w:rPr>
          <w:lang w:val="png_PG" w:bidi="png_PG"/>
        </w:rPr>
      </w:r>
      <w:r>
        <w:rPr>
          <w:lang w:val="png_PG" w:bidi="png_PG"/>
        </w:rPr>
        <w:t>Nau, wanwan memba bilong grup i mas tokim olgeta samting i kamap insait long dispela stori long wanpela laspela taim na no gat lain i mas distebim ol. Wanpela grup memba i ken yusim ol kainkain samting, o ol eksen o storibod long helpim em long tingim dispela stori. Presim pos baten long stopim odio long hia.</w:t>
      </w:r>
    </w:p>
    <w:p>
      <w:pPr/>
      <w:r>
        <w:rPr>
          <w:lang w:val="png_PG" w:bidi="png_PG"/>
        </w:rPr>
      </w:r>
      <w:r>
        <w:rPr>
          <w:lang w:val="png_PG" w:bidi="png_PG"/>
        </w:rPr>
        <w:t>Bihain, orait grup i ken mekim disisen long stori bilong husat em ol i laikim tru. Yupela i ken mekim disisen olsem yupela i laikim wanem we wanpela memba bilong grup i autim wanpela hap bilong stori tasol yupela laikim wanem we narapela memba bilong grup i autim narapela hap stori. Presim pos baten long stopim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3:20–35</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73">
        <w:r>
          <w:rPr>
            <w:lang w:val="png_PG" w:bidi="png_PG"/>
          </w:rPr>
          <w:rPr>
            <w:color w:val="0000EE"/>
            <w:u w:val="single"/>
          </w:rPr>
          <w:t>Harim na putim long tingting na bel</w:t>
        </w:r>
      </w:hyperlink>
      <w:r>
        <w:rPr>
          <w:lang w:val="png_PG" w:bidi="png_PG"/>
        </w:rPr>
        <w:t xml:space="preserve"> (799 KB)</w:t>
      </w:r>
      <w:r>
        <w:rPr>
          <w:lang w:val="png_PG" w:bidi="png_PG"/>
        </w:rPr>
      </w:r>
    </w:p>
    <w:p>
      <w:pPr>
        <w:pStyle w:val="ListBullet"/>
        <w:spacing w:line="240" w:lineRule="auto"/>
        <w:ind w:left="720"/>
      </w:pPr>
      <w:r>
        <w:rPr>
          <w:lang w:val="png_PG" w:bidi="png_PG"/>
        </w:rPr>
      </w:r>
      <w:hyperlink r:id="rId74">
        <w:r>
          <w:rPr>
            <w:lang w:val="png_PG" w:bidi="png_PG"/>
          </w:rPr>
          <w:rPr>
            <w:color w:val="0000EE"/>
            <w:u w:val="single"/>
          </w:rPr>
          <w:t>Save long taim na ples we stori i kamap long en</w:t>
        </w:r>
      </w:hyperlink>
      <w:r>
        <w:rPr>
          <w:lang w:val="png_PG" w:bidi="png_PG"/>
        </w:rPr>
        <w:t xml:space="preserve"> (4.5 MB)</w:t>
      </w:r>
      <w:r>
        <w:rPr>
          <w:lang w:val="png_PG" w:bidi="png_PG"/>
        </w:rPr>
      </w:r>
    </w:p>
    <w:p>
      <w:pPr>
        <w:pStyle w:val="ListBullet"/>
        <w:spacing w:line="240" w:lineRule="auto"/>
        <w:ind w:left="720"/>
      </w:pPr>
      <w:r>
        <w:rPr>
          <w:lang w:val="png_PG" w:bidi="png_PG"/>
        </w:rPr>
      </w:r>
      <w:hyperlink r:id="rId75">
        <w:r>
          <w:rPr>
            <w:lang w:val="png_PG" w:bidi="png_PG"/>
          </w:rPr>
          <w:rPr>
            <w:color w:val="0000EE"/>
            <w:u w:val="single"/>
          </w:rPr>
          <w:t>Save gut long wanwan Hap bilong Stori</w:t>
        </w:r>
      </w:hyperlink>
      <w:r>
        <w:rPr>
          <w:lang w:val="png_PG" w:bidi="png_PG"/>
        </w:rPr>
        <w:t xml:space="preserve"> (4.1 MB)</w:t>
      </w:r>
      <w:r>
        <w:rPr>
          <w:lang w:val="png_PG" w:bidi="png_PG"/>
        </w:rPr>
      </w:r>
    </w:p>
    <w:p>
      <w:pPr>
        <w:pStyle w:val="ListBullet"/>
        <w:spacing w:line="240" w:lineRule="auto"/>
        <w:ind w:left="720"/>
      </w:pPr>
      <w:r>
        <w:rPr>
          <w:lang w:val="png_PG" w:bidi="png_PG"/>
        </w:rPr>
      </w:r>
      <w:hyperlink r:id="rId76">
        <w:r>
          <w:rPr>
            <w:lang w:val="png_PG" w:bidi="png_PG"/>
          </w:rPr>
          <w:rPr>
            <w:color w:val="0000EE"/>
            <w:u w:val="single"/>
          </w:rPr>
          <w:t>Putim yu yet insait long stori</w:t>
        </w:r>
      </w:hyperlink>
      <w:r>
        <w:rPr>
          <w:lang w:val="png_PG" w:bidi="png_PG"/>
        </w:rPr>
        <w:t xml:space="preserve"> (4.8 MB)</w:t>
      </w:r>
      <w:r>
        <w:rPr>
          <w:lang w:val="png_PG" w:bidi="png_PG"/>
        </w:rPr>
      </w:r>
    </w:p>
    <w:p>
      <w:pPr>
        <w:pStyle w:val="ListBullet"/>
        <w:spacing w:line="240" w:lineRule="auto"/>
        <w:ind w:left="720"/>
      </w:pPr>
      <w:r>
        <w:rPr>
          <w:lang w:val="png_PG" w:bidi="png_PG"/>
        </w:rPr>
      </w:r>
      <w:hyperlink r:id="rId77">
        <w:r>
          <w:rPr>
            <w:lang w:val="png_PG" w:bidi="png_PG"/>
          </w:rPr>
          <w:rPr>
            <w:color w:val="0000EE"/>
            <w:u w:val="single"/>
          </w:rPr>
          <w:t>Save gut long ol samting we i no klia</w:t>
        </w:r>
      </w:hyperlink>
      <w:r>
        <w:rPr>
          <w:lang w:val="png_PG" w:bidi="png_PG"/>
        </w:rPr>
        <w:t xml:space="preserve"> (5.7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3:20–35</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3:13–19 na putim long tingting na bel bilong yupela.</w:t>
      </w:r>
    </w:p>
    <w:p>
      <w:pPr/>
      <w:r>
        <w:rPr>
          <w:lang w:val="png_PG" w:bidi="png_PG"/>
        </w:rPr>
      </w:r>
      <w:r>
        <w:rPr>
          <w:lang w:val="png_PG" w:bidi="png_PG"/>
        </w:rPr>
        <w:t>Harim wanpela odio vesen bilong Mak 3:20–35 tripela taim. harim tripela kain trenslesen sapos yupela i ken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Jisas?</w:t>
      </w:r>
    </w:p>
    <w:p>
      <w:pPr>
        <w:pStyle w:val="ListBullet"/>
        <w:spacing w:line="240" w:lineRule="auto"/>
        <w:ind w:left="720"/>
      </w:pPr>
      <w:r>
        <w:rPr>
          <w:lang w:val="png_PG" w:bidi="png_PG"/>
        </w:rPr>
      </w:r>
      <w:r>
        <w:rPr>
          <w:lang w:val="png_PG" w:bidi="png_PG"/>
        </w:rPr>
        <w:t xml:space="preserve">Dispela stori i tokim yumi wanem samting long ol manmeri? </w:t>
      </w:r>
    </w:p>
    <w:p>
      <w:pPr>
        <w:pStyle w:val="ListBullet"/>
        <w:spacing w:line="240" w:lineRule="auto"/>
        <w:ind w:left="720"/>
      </w:pPr>
      <w:r>
        <w:rPr>
          <w:lang w:val="png_PG" w:bidi="png_PG"/>
        </w:rPr>
      </w:r>
      <w:r>
        <w:rPr>
          <w:lang w:val="png_PG" w:bidi="png_PG"/>
        </w:rPr>
        <w:t>Dispela stori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Husait man o meri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odio vesen bilong Mak 3:20–35 long wanpela trenslesen we i isi tru long yupela long andastendim.</w:t>
      </w:r>
    </w:p>
    <w:p>
      <w:pPr/>
      <w:r>
        <w:rPr>
          <w:lang w:val="png_PG" w:bidi="png_PG"/>
        </w:rPr>
      </w:r>
      <w:r>
        <w:rPr>
          <w:lang w:val="png_PG" w:bidi="png_PG"/>
        </w:rPr>
        <w:t>Dispela stori i bin kamap insait long haus bilong Saimon na Andru long Kaperneam. Em i no inap long kamap bihain stret long Jisas i makim ol 12-pela disaipel bilong em, tasol Mak i putim dispela stori long hia long soim yumi long hevi we i wok long kamap taim Jisas i wok long mekim wok we God i singautim em long mekim. Famili bilong Jisas i laik long mekim em i lusim dispela ples na i go bikos ol manmeri i ting olsem em i longlong. Ol lida bilong lotu i tok olsem Jisas i wok long wok wantaim Satan. Ol lida bilong lotu na famili bilong Jisas, tupela wantaim i wok long traim long stopim Jisas long kontinu long mekim wok bilong em. Dispela stori i soim olsem tru tru hevi em bikpela pait namel long Jisas wantaim Satan. Mak sampela taim i putim ol stori insait long buk bilong em long pulim tingting i go long samting we em i laik skulim ol manmeri long en.</w:t>
      </w:r>
    </w:p>
    <w:p>
      <w:pPr/>
      <w:r>
        <w:rPr>
          <w:lang w:val="png_PG" w:bidi="png_PG"/>
        </w:rPr>
      </w:r>
      <w:r>
        <w:rPr>
          <w:lang w:val="png_PG" w:bidi="png_PG"/>
        </w:rPr>
        <w:t>Stop long hia na toktok long dispela kwesten olsem wanpela grup: Hau bai yu tokim ol stori long mekim samting we yu laik skulim ol manmeri i kamap klia? Yu bin autim tupela stori o moa long seim taim long mekim wanpela samting i kamap klia? Presim pos baten long stopim odio long hia.</w:t>
      </w:r>
    </w:p>
    <w:p>
      <w:pPr/>
      <w:r>
        <w:rPr>
          <w:lang w:val="png_PG" w:bidi="png_PG"/>
        </w:rPr>
      </w:r>
      <w:r>
        <w:rPr>
          <w:lang w:val="png_PG" w:bidi="png_PG"/>
        </w:rPr>
        <w:t>Long stat bilong dispela stori, famili bilong Jisas i kam long traim long mekim em i lusim dispela hap na i go, bikos em i bisi tru na em i no inap long painim taim long kaikai. Mipela i no save sapos famili bilong Jisas o ol narapela bikpela lain manmeri husat i tok, "Het bilong em i paul." "Het bilong em i paul" i min olsem em i klostu longlong olgeta.</w:t>
      </w:r>
    </w:p>
    <w:p>
      <w:pPr/>
      <w:r>
        <w:rPr>
          <w:lang w:val="png_PG" w:bidi="png_PG"/>
        </w:rPr>
      </w:r>
      <w:r>
        <w:rPr>
          <w:lang w:val="png_PG" w:bidi="png_PG"/>
        </w:rPr>
        <w:t>Stop long hia na toktok long dispela kwesten olsem wanpela grup: Long klasa o ples bilong yupela, yupela i save mekim wanem long ol manmeri we yupela i ting olsem ol i longlong?" Presim pos baten long stopim odio long hia.</w:t>
      </w:r>
    </w:p>
    <w:p>
      <w:pPr/>
      <w:r>
        <w:rPr>
          <w:lang w:val="png_PG" w:bidi="png_PG"/>
        </w:rPr>
      </w:r>
      <w:r>
        <w:rPr>
          <w:lang w:val="png_PG" w:bidi="png_PG"/>
        </w:rPr>
        <w:t>Ol ofisa we i save makim ol tisa bilong lo bilong lotu i kam long Jerusalem long sekim na lukim wanem samting Jisas i mekim bikos planti manmeri i wok long toktok long ol samting em i mekim. Ol dispela tisa bilong lotu i sutim tok long Jisas olsem Belsebab i stap insait long em na i wok long kontrolim em. Belsebab ating em i narapela nem bilong nambawan bos bilong ol spirit nogut, o Satan. Ol sampela trenslesen i yusim tasol dispela nem Satan long hia. Taim Jisas i bekim toktok bilong ol, em i yusim dispela nem Satan insait long bekim bilong em. Jisas i tok olsem wanpela kingdom we i divaid namel long em yet bai pundaun. Wanpela kingdom em i toktok long wanpela eria we wanpela king i save bosim. Jisas i minim olsem sapos pawa bilong wanpela kingdom em i bruk namel long tupela sait we i pait i go i kam, orait em i no strong na em i bai pundaun.</w:t>
      </w:r>
    </w:p>
    <w:p>
      <w:pPr/>
      <w:r>
        <w:rPr>
          <w:lang w:val="png_PG" w:bidi="png_PG"/>
        </w:rPr>
      </w:r>
      <w:r>
        <w:rPr>
          <w:lang w:val="png_PG" w:bidi="png_PG"/>
        </w:rPr>
        <w:t>Jisas i bekim toktok bilong ol wantaim wanpela stori bilong wanpela strongpela man. Em i tok olsem wanpela strongpela man moa, em tasol i ken winim wanpela strongpela man. Jisas i minim olsem em i strong moa long Satan. Bihain Jisas i toktok long Holi Spirit. Jisas i minim olsem em i pulap long Holi Spirit, na Holi Spirit em i strong moa long Satan.</w:t>
      </w:r>
    </w:p>
    <w:p>
      <w:pPr/>
      <w:r>
        <w:rPr>
          <w:lang w:val="png_PG" w:bidi="png_PG"/>
        </w:rPr>
      </w:r>
      <w:r>
        <w:rPr>
          <w:lang w:val="png_PG" w:bidi="png_PG"/>
        </w:rPr>
        <w:t>Taim ol lida bilong lotu i sutim tok long Jisas olsem em i tok bilas long God na spirit nogut i stap insait long em, ol i wok long tok olsem Jisas i no gat Holi Spirit. Dispela sin ol i mekim em i hat long fogivim na Jisas i toktok long dispela sin. Dispela sin em i pasin bilong tok olsem Jisas i wok long mekim nogut samting na i no luksave olsem Jisas i pulap wantaim Holi Spirit, na i wok long mekim wok bilong God. Ol lida bilong lotu i "gilti long mekim sin we i stap oltaim oltaim"-ol i bai kisim mekim save bilong dispela sin oltaim oltaim bikos God bai no inap long fogivim dispela sin. Dispela sin em i no wanpela-taim eksen-God i no save fogivim wanpela man o meri husat i wok long kontinu long tok olsem wok bilong Holi Spirit em i nogut.</w:t>
      </w:r>
    </w:p>
    <w:p>
      <w:pPr/>
      <w:r>
        <w:rPr>
          <w:lang w:val="png_PG" w:bidi="png_PG"/>
        </w:rPr>
      </w:r>
      <w:r>
        <w:rPr>
          <w:lang w:val="png_PG" w:bidi="png_PG"/>
        </w:rPr>
        <w:t>Stop long hia na toktok long dispela kwesten olsem wanpela grup: Insait long kalsa o ples bilong yu, wanem em i nogut samting tru we wanpela man o meri i ken mekim long God? Presim pos baten long stopim odio long hia.</w:t>
      </w:r>
    </w:p>
    <w:p>
      <w:pPr/>
      <w:r>
        <w:rPr>
          <w:lang w:val="png_PG" w:bidi="png_PG"/>
        </w:rPr>
      </w:r>
      <w:r>
        <w:rPr>
          <w:lang w:val="png_PG" w:bidi="png_PG"/>
        </w:rPr>
        <w:t>Long namel bilong dispela stori, yumi lukim famili bilong Jisas gen autsait long haus na ol i wet i stap long lukim em na kisim em i go. Nau Jisas i yusim dispela long skulim yumi long wanem em i tru tru famili bilong God-dispela em ol lain husat i save mekim wanem samting God i askim ol long mekim. Jisas i save husat em i mama bilong em na husat em ol brata bilong em, tasol trupela kwesten em i askim i olsem, :Husat em ol lain manmeri we i mama bilong mi na ol brata bilong mi?" Bihain Jisas i bekim dispela kwesten taim em i tok klia olsem ol dispela manmeri husat i olsem famili bilong en em ol manmeri husat i mekim wanem samting God i laikim ol long mekim.</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Mak 3:20–35 long wanpela trenslesen we i isi tru long yupela long andastendim.</w:t>
      </w:r>
    </w:p>
    <w:p>
      <w:pPr/>
      <w:r>
        <w:rPr>
          <w:lang w:val="png_PG" w:bidi="png_PG"/>
        </w:rPr>
      </w:r>
      <w:r>
        <w:rPr>
          <w:lang w:val="png_PG" w:bidi="png_PG"/>
        </w:rPr>
        <w:t>Insait long dispela step, grup bai toktok long ol wanwan hap bilong stori, ol manmeri o samting i stap insait long stori, na ol ples we stori i kamap long en. Bihain grup bai piksarim dispela stori.</w:t>
      </w:r>
    </w:p>
    <w:p>
      <w:pPr/>
      <w:r>
        <w:rPr>
          <w:lang w:val="png_PG" w:bidi="png_PG"/>
        </w:rPr>
      </w:r>
      <w:r>
        <w:rPr>
          <w:lang w:val="png_PG" w:bidi="png_PG"/>
        </w:rPr>
        <w:t>Dispela stori i gat tripela hap.</w:t>
      </w:r>
    </w:p>
    <w:p>
      <w:pPr/>
      <w:r>
        <w:rPr>
          <w:lang w:val="png_PG" w:bidi="png_PG"/>
        </w:rPr>
      </w:r>
      <w:r>
        <w:rPr>
          <w:b/>
          <w:lang w:val="png_PG" w:bidi="png_PG"/>
        </w:rPr>
        <w:t>Insait long namba wan hap bilong stori:</w:t>
      </w:r>
      <w:r>
        <w:rPr>
          <w:lang w:val="png_PG" w:bidi="png_PG"/>
        </w:rPr>
        <w:t xml:space="preserve"> Jisas i stap insait long wanpela haus na ol bikpela lain manmeri i kam bung. Famili bilong em i bin harim wanem samting i wok long kamap, na ol i kam long traim long kisim Jisas, na ol i tok, "Het bilong em i paul."</w:t>
      </w:r>
    </w:p>
    <w:p>
      <w:pPr/>
      <w:r>
        <w:rPr>
          <w:lang w:val="png_PG" w:bidi="png_PG"/>
        </w:rPr>
      </w:r>
      <w:r>
        <w:rPr>
          <w:b/>
          <w:lang w:val="png_PG" w:bidi="png_PG"/>
        </w:rPr>
        <w:t>Long namba tu hap bilong stori:</w:t>
      </w:r>
      <w:r>
        <w:rPr>
          <w:lang w:val="png_PG" w:bidi="png_PG"/>
        </w:rPr>
        <w:t xml:space="preserve"> Ol tisa bilong lo bilong lotu i stap long Jerusalem na i kam, na ol i tok, "Jisas i gat spirit nogut insait long em, olsem na em i gat dispela pawa bilong rausim ol spirit nogut."</w:t>
      </w:r>
    </w:p>
    <w:p>
      <w:pPr/>
      <w:r>
        <w:rPr>
          <w:lang w:val="png_PG" w:bidi="png_PG"/>
        </w:rPr>
      </w:r>
      <w:r>
        <w:rPr>
          <w:lang w:val="png_PG" w:bidi="png_PG"/>
        </w:rPr>
        <w:t>Jisas i bekim tok olsem, "Hau bai Satan i rausim Satan? Wanpela kingdom we i divaid bikos long wanpela bikpela pait i kamap insait long en em bai pundaun. Wanpela we tasol we yu ken rausim wanpela man em sapos yu strongpela man." Jisas i mekim dispela tingting i kamap klia taim em i diskraibim husat i ken gat inap pawa long go insait long haus bilong wanpela strongpela man i kisim ol samting bilong dispela man. Dispela samting em wanpela man husat i strong moa long dispela strongpela man, em i ken mekim. Em i ken pasim dispela strongpela man na kisim ol samting insait long haus bilong dispela strongpela man.</w:t>
      </w:r>
    </w:p>
    <w:p>
      <w:pPr/>
      <w:r>
        <w:rPr>
          <w:lang w:val="png_PG" w:bidi="png_PG"/>
        </w:rPr>
      </w:r>
      <w:r>
        <w:rPr>
          <w:lang w:val="png_PG" w:bidi="png_PG"/>
        </w:rPr>
        <w:t>Jisas i pinisim dispela hap bilong stori taim em i tok, "Sin na pasin bilong tok bilas long God em God i ken fogivim, tasol husat man o meri i tok bilas long Holi Spirit em God i no inap long lusim sin bilong em-dispela em i wanpela sin we i bai i stap oltaim oltaim na ol manmeri bai kisim mekim save bilong em oltaim oltaim.</w:t>
      </w:r>
    </w:p>
    <w:p>
      <w:pPr/>
      <w:r>
        <w:rPr>
          <w:lang w:val="png_PG" w:bidi="png_PG"/>
        </w:rPr>
      </w:r>
      <w:r>
        <w:rPr>
          <w:b/>
          <w:lang w:val="png_PG" w:bidi="png_PG"/>
        </w:rPr>
        <w:t>Insait long namba tri hap bilong stori:</w:t>
      </w:r>
      <w:r>
        <w:rPr>
          <w:lang w:val="png_PG" w:bidi="png_PG"/>
        </w:rPr>
        <w:t xml:space="preserve"> Mama bilong Jisas na ol brata bilong em i kam. Jisas i bin gat samting olsem tupela brata (na ating sampela moa). Ol i sanap autsait long haus na i salim wanpela man o meri i go insait long tokim Jisas long kam autsait na toktok wantaim ol. Tasol Jisas i wok long skulim ol manmeri, na bikpela lain manmeri i raunim em i stap. Em i bekim tok olsem, "Husat em i mama bilong mi na husat em ol brata bilong mi? Dispela ol manmeri em ol mama bilong mi na ol brata bilong mi, ol manmeri husat i mekim wanem samting God i tokim ol long mekim, em i mama bilong mi na susa bilong mi na brata bilong mi."</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Ol bikpela lain manmeri</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lida bilong lotu</w:t>
      </w:r>
    </w:p>
    <w:p>
      <w:pPr>
        <w:pStyle w:val="ListBullet"/>
        <w:spacing w:line="240" w:lineRule="auto"/>
        <w:ind w:left="720"/>
      </w:pPr>
      <w:r>
        <w:rPr>
          <w:lang w:val="png_PG" w:bidi="png_PG"/>
        </w:rPr>
      </w:r>
      <w:r>
        <w:rPr>
          <w:lang w:val="png_PG" w:bidi="png_PG"/>
        </w:rPr>
        <w:t>Mama bilong Jisas</w:t>
      </w:r>
    </w:p>
    <w:p>
      <w:pPr>
        <w:pStyle w:val="ListBullet"/>
        <w:spacing w:line="240" w:lineRule="auto"/>
        <w:ind w:left="720"/>
      </w:pPr>
      <w:r>
        <w:rPr>
          <w:lang w:val="png_PG" w:bidi="png_PG"/>
        </w:rPr>
      </w:r>
      <w:r>
        <w:rPr>
          <w:lang w:val="png_PG" w:bidi="png_PG"/>
        </w:rPr>
        <w:t>Ol brata bilong Jisas (em i bin gat samting olsem tupela brata, na ating sampela moa)</w:t>
      </w:r>
    </w:p>
    <w:p>
      <w:pPr/>
      <w:r>
        <w:rPr>
          <w:lang w:val="png_PG" w:bidi="png_PG"/>
        </w:rPr>
      </w:r>
      <w:r>
        <w:rPr>
          <w:lang w:val="png_PG" w:bidi="png_PG"/>
        </w:rPr>
        <w:t>Olsem wanpela grup, tingting gut long ol dispela pat bilong ples we stori i kamap long en:</w:t>
      </w:r>
    </w:p>
    <w:p>
      <w:pPr/>
      <w:r>
        <w:rPr>
          <w:lang w:val="png_PG" w:bidi="png_PG"/>
        </w:rPr>
      </w:r>
      <w:r>
        <w:rPr>
          <w:lang w:val="png_PG" w:bidi="png_PG"/>
        </w:rPr>
        <w:t>Dispela stori i stat wantaim dispela hap tok "wanpela taim." Yumi no save hamas taim i go pinis bihain long dispela stori na Jisas i singautim ol disaipel bilong em.</w:t>
      </w:r>
    </w:p>
    <w:p>
      <w:pPr/>
      <w:r>
        <w:rPr>
          <w:lang w:val="png_PG" w:bidi="png_PG"/>
        </w:rPr>
      </w:r>
      <w:r>
        <w:rPr>
          <w:lang w:val="png_PG" w:bidi="png_PG"/>
        </w:rPr>
        <w:t>Tingting gut long wanem samting i kamap namel long Jisas na ol wanwan lain i stap insait long dispela stori, na wanem bekim Jisas i givim long ol dispela wanwan manmeri i stap insait long dispela stori.</w:t>
      </w:r>
    </w:p>
    <w:p>
      <w:pPr/>
      <w:r>
        <w:rPr>
          <w:lang w:val="png_PG" w:bidi="png_PG"/>
        </w:rPr>
      </w:r>
      <w:r>
        <w:rPr>
          <w:lang w:val="png_PG" w:bidi="png_PG"/>
        </w:rPr>
        <w:t>Long namba wan hap bilong stori Jisas i stap insait long wanpela haus wantaim ol disaipel bilong em, na planti manmeri i kam bung long hap. Jisas na ol disaipel i bisi tru na ol i no gat taim long kaikai. Ol famili bilong Jisas i traim long kisim em i go. Wanpela man o meri-yumi no save husat-i tok olsem het bilong Jisas i paul, o em i longlong.</w:t>
      </w:r>
    </w:p>
    <w:p>
      <w:pPr/>
      <w:r>
        <w:rPr>
          <w:lang w:val="png_PG" w:bidi="png_PG"/>
        </w:rPr>
      </w:r>
      <w:r>
        <w:rPr>
          <w:lang w:val="png_PG" w:bidi="png_PG"/>
        </w:rPr>
        <w:t>Insait long namba tu hap bilong stori, Jisas i tokim tupela stori, o i givim tupela eksampel. Tingting gut long dispela tupela eksampel we Jisas i givim. Insait long wanpela eksampel, em i toktok long wanpela kingdom we i divaid, o wanpela famili we i bruk i go long tupela sait, long stori long hau sapos Satan i divaid namel long em yet, em i no inap long sanap na em bai pundaun.</w:t>
      </w:r>
    </w:p>
    <w:p>
      <w:pPr/>
      <w:r>
        <w:rPr>
          <w:lang w:val="png_PG" w:bidi="png_PG"/>
        </w:rPr>
      </w:r>
      <w:r>
        <w:rPr>
          <w:lang w:val="png_PG" w:bidi="png_PG"/>
        </w:rPr>
        <w:t>Long namba tu eksampel o tok piksa, Jisas i tok klia olsem wanpela man tasol we i gat moa pawa long wanpela strongpela man em i ken go insait long haus bilong dispela strongpela man, pasim dispela strongpela man, na stilim ol samting insait long haus bilong em. Jisas i pinisim dispela hap bilong stori wantaim wanpela tok skul long pasin bilong tok bilas long Holi Spirit. Jisas i stat wantaim dispela hap tok, "Mi tokim yupela trupela tok," long soim olsem wanem samting em i tok em i impoten tru. Jisas i laikim ol manmeri long stop na putim yau long wanem samting em i bai tok.</w:t>
      </w:r>
    </w:p>
    <w:p>
      <w:pPr/>
      <w:r>
        <w:rPr>
          <w:lang w:val="png_PG" w:bidi="png_PG"/>
        </w:rPr>
      </w:r>
      <w:r>
        <w:rPr>
          <w:lang w:val="png_PG" w:bidi="png_PG"/>
        </w:rPr>
        <w:t>Stop long hia na toktok long dispela kwesten olsem wanpela grup: Long tok ples bilong yupela, yupela i gat wanpela hap tok we yupela i save yusim long singautim ol manmeri long putim yau? Presim pos baten long stopim odio long hia.</w:t>
      </w:r>
    </w:p>
    <w:p>
      <w:pPr/>
      <w:r>
        <w:rPr>
          <w:lang w:val="png_PG" w:bidi="png_PG"/>
        </w:rPr>
      </w:r>
      <w:r>
        <w:rPr>
          <w:lang w:val="png_PG" w:bidi="png_PG"/>
        </w:rPr>
        <w:t>Jisas i tok olsem olgeta sin em God i save fogivim, tasol God bai no inap long fogivim pasin bilong tok bilas long Holi Spirit. Yupela bai nid long tok klia olsem em i God husat i save fogivim sin o i no save fogivim sin.</w:t>
      </w:r>
    </w:p>
    <w:p>
      <w:pPr/>
      <w:r>
        <w:rPr>
          <w:lang w:val="png_PG" w:bidi="png_PG"/>
        </w:rPr>
      </w:r>
      <w:r>
        <w:rPr>
          <w:lang w:val="png_PG" w:bidi="png_PG"/>
        </w:rPr>
        <w:t>Insait long namba tri hap bilong stori, famili bilong Jisas i kam sanap autsait long haus we Jisas na ol disaipel bilong em i stap long en. Ol dispela lain ating em mama bilong Jisas na tupela brata bilong em. Famili bilong Jisas i salim wanpela tok save i go insait long haus na i askim Jisas long kam toktok wantaim ol. Taim Jisas i harim olsem famili bilong em i askim long em, em i askim wanpela kwesten we i bilong ol manmeri long bekim. Em i askim, "Husat em mama na ol brata bilong mi?" Bihain em i lukluk long ol manmeri i sindaun raunim em na em i givim ansa bilong dispela kwesten. Jisas i tok, "Hia em mama bilong mi na ol brata bilong mi! Ol manmeri husat i mekim wanem samting God i tokim ol long mekim em ol brata bilong mi na ol susa bilong mi na mama bilong mi.</w:t>
      </w:r>
    </w:p>
    <w:p>
      <w:pPr/>
      <w:r>
        <w:rPr>
          <w:lang w:val="png_PG" w:bidi="png_PG"/>
        </w:rPr>
      </w:r>
      <w:r>
        <w:rPr>
          <w:lang w:val="png_PG" w:bidi="png_PG"/>
        </w:rPr>
        <w:t>Nau, grup i mas wokim wanpela piksa bilong stori o storibod, dro, o yusim ol samting long piksarim stori na ol eksen i stap insait long dispela stori.</w:t>
      </w:r>
      <w:r>
        <w:rPr>
          <w:lang w:val="png_PG" w:bidi="png_PG"/>
        </w:rPr>
      </w:r>
    </w:p>
    <w:p>
      <w:pPr>
        <w:pStyle w:val="Heading3"/>
      </w:pPr>
      <w:r>
        <w:rPr>
          <w:lang w:val="png_PG" w:bidi="png_PG"/>
        </w:rPr>
        <w:t>Ektim aut dispela Tok</w:t>
      </w:r>
    </w:p>
    <w:p>
      <w:pPr/>
      <w:r>
        <w:rPr>
          <w:lang w:val="png_PG" w:bidi="png_PG"/>
        </w:rPr>
      </w:r>
      <w:r>
        <w:rPr>
          <w:lang w:val="png_PG" w:bidi="png_PG"/>
        </w:rPr>
        <w:t>Harim wanpela odio vesen bilong Mak 3:20–35 long wanpela trenslesen we i isi tru long yupela long andastendim.</w:t>
      </w:r>
    </w:p>
    <w:p>
      <w:pPr/>
      <w:r>
        <w:rPr>
          <w:lang w:val="png_PG" w:bidi="png_PG"/>
        </w:rPr>
      </w:r>
      <w:r>
        <w:rPr>
          <w:lang w:val="png_PG" w:bidi="png_PG"/>
        </w:rPr>
        <w:t>Insait long dispela step, grup bai mekim drama bilong dispela stori.</w:t>
      </w:r>
    </w:p>
    <w:p>
      <w:pPr/>
      <w:r>
        <w:rPr>
          <w:lang w:val="png_PG" w:bidi="png_PG"/>
        </w:rPr>
      </w:r>
      <w:r>
        <w:rPr>
          <w:lang w:val="png_PG" w:bidi="png_PG"/>
        </w:rPr>
        <w:t>Dispela stori i gat tripela hap.</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Ol bikpela lain manmeri</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lida bilong lotu</w:t>
      </w:r>
    </w:p>
    <w:p>
      <w:pPr>
        <w:pStyle w:val="ListBullet"/>
        <w:spacing w:line="240" w:lineRule="auto"/>
        <w:ind w:left="720"/>
      </w:pPr>
      <w:r>
        <w:rPr>
          <w:lang w:val="png_PG" w:bidi="png_PG"/>
        </w:rPr>
      </w:r>
      <w:r>
        <w:rPr>
          <w:lang w:val="png_PG" w:bidi="png_PG"/>
        </w:rPr>
        <w:t>Mama bilong Jisas</w:t>
      </w:r>
    </w:p>
    <w:p>
      <w:pPr>
        <w:pStyle w:val="ListBullet"/>
        <w:spacing w:line="240" w:lineRule="auto"/>
        <w:ind w:left="720"/>
      </w:pPr>
      <w:r>
        <w:rPr>
          <w:lang w:val="png_PG" w:bidi="png_PG"/>
        </w:rPr>
      </w:r>
      <w:r>
        <w:rPr>
          <w:lang w:val="png_PG" w:bidi="png_PG"/>
        </w:rPr>
        <w:t>Ol brata bilong Jisas (em i bin gat samting olsem tupela brata, na ating sampela moa)</w:t>
      </w:r>
    </w:p>
    <w:p>
      <w:pPr/>
      <w:r>
        <w:rPr>
          <w:lang w:val="png_PG" w:bidi="png_PG"/>
        </w:rPr>
      </w:r>
      <w:r>
        <w:rPr>
          <w:lang w:val="png_PG" w:bidi="png_PG"/>
        </w:rPr>
        <w:t>Olsem wanpela grup, ektim dispela stori tupela taim. Yupela mas ektim dispela stori long tok ples bilong yupela yet.</w:t>
      </w:r>
    </w:p>
    <w:p>
      <w:pPr/>
      <w:r>
        <w:rPr>
          <w:lang w:val="png_PG" w:bidi="png_PG"/>
        </w:rPr>
      </w:r>
      <w:r>
        <w:rPr>
          <w:lang w:val="png_PG" w:bidi="png_PG"/>
        </w:rPr>
        <w:t>Pastaim, ektim dispela stori na no ken stop. Tingting gut long ol toktok we ol manmeri i mekim, wanem oda we ol samting i kamap, hau yupela bai i autim dispela stori na wanem samting i mekim na ol dispela samting i kamap. Sekim olsem yupela i ektim olgeta samting na i no bin kalapim ol hatpela o impoten pat bilong stori. Helpim wanpela narapela long tingim olgeta pat bilong dispela stori.</w:t>
      </w:r>
    </w:p>
    <w:p>
      <w:pPr/>
      <w:r>
        <w:rPr>
          <w:lang w:val="png_PG" w:bidi="png_PG"/>
        </w:rPr>
      </w:r>
      <w:r>
        <w:rPr>
          <w:lang w:val="png_PG" w:bidi="png_PG"/>
        </w:rPr>
        <w:t>Posim dispela odio rekoding na ektim dispela stori.</w:t>
      </w:r>
    </w:p>
    <w:p>
      <w:pPr/>
      <w:r>
        <w:rPr>
          <w:lang w:val="png_PG" w:bidi="png_PG"/>
        </w:rPr>
      </w:r>
      <w:r>
        <w:rPr>
          <w:lang w:val="png_PG" w:bidi="png_PG"/>
        </w:rPr>
        <w:t>Grup i mas ektim dispela stori long namba tu taim gen. Long sampela hap insait long drama, stopim drama na askim dispela kwesten i go long wanpela man o meri husat i ektim wanpela pat, "Yu pilim olsem wanem o tingting olsem wanem?" Man o meri husat i ekt i mas ansa na tokaut long wanem we em i pilim o wanem tingting bilong em. Bihain, kontinu wantaim drama.</w:t>
      </w:r>
    </w:p>
    <w:p>
      <w:pPr/>
      <w:r>
        <w:rPr>
          <w:lang w:val="png_PG" w:bidi="png_PG"/>
        </w:rPr>
      </w:r>
      <w:r>
        <w:rPr>
          <w:lang w:val="png_PG" w:bidi="png_PG"/>
        </w:rPr>
        <w:t>Posim dispela odio rekoding long hia na ektim stori gen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Ektim aut Jisas i stap insait long wanpela haus na ol bikpela lain manmeri i kam bung. Famili bilong Jisas i harim wanem samting i wok long kamap long ples longwe na ol i kam kamap, na i tok, "Het bilong em i paul!"</w:t>
      </w:r>
    </w:p>
    <w:p>
      <w:pPr/>
      <w:r>
        <w:rPr>
          <w:lang w:val="png_PG" w:bidi="png_PG"/>
        </w:rPr>
      </w:r>
      <w:r>
        <w:rPr>
          <w:lang w:val="png_PG" w:bidi="png_PG"/>
        </w:rPr>
        <w:t>Stopim dispela drama long sotpela taim. Askim dispela man husat i ekt olsem famili bilong Jisas, "Yu wok long ting wanem na pilim olsem wanem?" Dispela man o meri i ken tok olsem "Mipela i no klia long dispela samting we i wok long kamap," o "Jisas i wok long mekim ol samting olsem em i God! " Dispela bai mekim em i bungim hevi wantaim ol lida bilong lotu," o "Mi bin bikpela wantaim Jisas. Mi no save wai olgeta manmeri i wok long toktok planti long em na bihainim em." Kontinu wantaim drama.</w:t>
      </w:r>
    </w:p>
    <w:p>
      <w:pPr/>
      <w:r>
        <w:rPr>
          <w:lang w:val="png_PG" w:bidi="png_PG"/>
        </w:rPr>
      </w:r>
      <w:r>
        <w:rPr>
          <w:lang w:val="png_PG" w:bidi="png_PG"/>
        </w:rPr>
        <w:t>Ektim aut ol lida bilong lotu i kam kamap na i tok, "Em i gat wanpela spirit nogut insait long em, olsem na em i gat pawa long rausim ol spirit nogut." Jisas i bekim tok olsem, "Hau bai Satan i rausim Satan? Wanpela kingdom we i divaid bikos long wanpela bikpela pait i kamap insait long en em bai pundaun. Wanpela we tasol we yu ken rausim wanpela man em sapos yu strongpela man." Jisas i givim eksampel bilong strongpela man.</w:t>
      </w:r>
    </w:p>
    <w:p>
      <w:pPr/>
      <w:r>
        <w:rPr>
          <w:lang w:val="png_PG" w:bidi="png_PG"/>
        </w:rPr>
      </w:r>
      <w:r>
        <w:rPr>
          <w:lang w:val="png_PG" w:bidi="png_PG"/>
        </w:rPr>
        <w:t>Jisas i pinisim dispela hap bilong stori taim em i tok, "Mi tokim yupela trupela tok, olgeta sin na tok bilas em God i ken fogivim, tasol wanpela man o meri i tok bilas long Holi Spirit em God bai i no inap long fogivim em. Dispela em i wanpela sin we mekim save bilong em i stap oltaim oltaim.</w:t>
      </w:r>
    </w:p>
    <w:p>
      <w:pPr/>
      <w:r>
        <w:rPr>
          <w:lang w:val="png_PG" w:bidi="png_PG"/>
        </w:rPr>
      </w:r>
      <w:r>
        <w:rPr>
          <w:lang w:val="png_PG" w:bidi="png_PG"/>
        </w:rPr>
        <w:t>Stopim dispela drama long sotpela taim. Askim dispela man i ekt olsem Jisas, "Yu tingting wanem na pilim wanem?" Dispela man o meri i ken tok olsem, "Mi bekim tok bilong ol lain husat i tok olsem mi gat spirit nogut insait long mi," o "Bikos ol lida bilong lotu i wok long sutim tok long mi olsem mi wanpela spirit nogut, ol i tok bilas long Holi Spirit," o "Ol i wok long givim baksait long tok we mi bringim long kingdom bilong God. God bai i no fogivim dispela sin." Kontinu wantaim drama.</w:t>
      </w:r>
    </w:p>
    <w:p>
      <w:pPr/>
      <w:r>
        <w:rPr>
          <w:lang w:val="png_PG" w:bidi="png_PG"/>
        </w:rPr>
      </w:r>
      <w:r>
        <w:rPr>
          <w:lang w:val="png_PG" w:bidi="png_PG"/>
        </w:rPr>
        <w:t>Mama bilong Jisas na ol brata bilong em i kam long lukim em na ol i salim wanpela man o meri i go insait long tokim em long kam na toktok wantaim ol. Jisas i bekim tok olsem, "Husat em mama bilong mi na husat em ol brata bilong mi? Dispela ol manmeri em ol mama bilong mi na ol brata bilong mi-man o meri we i mekim wanem samting God i tokim ol long mekim, em mama bilong mi na susa bilong mi na brata bilong mi."</w:t>
      </w:r>
    </w:p>
    <w:p>
      <w:pPr/>
      <w:r>
        <w:rPr>
          <w:lang w:val="png_PG" w:bidi="png_PG"/>
        </w:rPr>
      </w:r>
      <w:r>
        <w:rPr>
          <w:lang w:val="png_PG" w:bidi="png_PG"/>
        </w:rPr>
        <w:t>Stopim dispela drama long sotpela taim. Askim dispela man i ekt olsem Jisas, "Yu tingim wanem na pilim wanem?" Yupela i ken harim ol samting olsem, "Nau mi stat long mekim wok we God i singautim mi long mekim," o "Mi mekim samting olsem pikinini bilong God, na i no stap olsem brata o pikinini husat i bin stap long Nasaret."</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vesen bilong Mak 3:20–35 long wanpela trenslesen we i isi tru long yupela long andastendim.</w:t>
      </w:r>
    </w:p>
    <w:p>
      <w:pPr/>
      <w:r>
        <w:rPr>
          <w:lang w:val="png_PG" w:bidi="png_PG"/>
        </w:rPr>
      </w:r>
      <w:r>
        <w:rPr>
          <w:lang w:val="png_PG" w:bidi="png_PG"/>
        </w:rPr>
        <w:t>Insait long dispela step, grup bai toktok long ol bikpela hap tok na ol wod we i stap insait long dispela stori.</w:t>
      </w:r>
    </w:p>
    <w:p>
      <w:pPr/>
      <w:r>
        <w:rPr>
          <w:lang w:val="png_PG" w:bidi="png_PG"/>
        </w:rPr>
      </w:r>
      <w:r>
        <w:rPr>
          <w:lang w:val="png_PG" w:bidi="png_PG"/>
        </w:rPr>
        <w:t xml:space="preserve">Ol bikpela lain manmeri i wok long bihainim Jisas na </w:t>
      </w:r>
      <w:r>
        <w:rPr>
          <w:b/>
          <w:lang w:val="png_PG" w:bidi="png_PG"/>
        </w:rPr>
        <w:t>ol disaipel</w:t>
      </w:r>
      <w:r>
        <w:rPr>
          <w:lang w:val="png_PG" w:bidi="png_PG"/>
        </w:rPr>
        <w:t xml:space="preserve"> bilong em, o ol lain we i save stap klostu tru long em na bihainim em. Yusim seim wod long ol disaipel olsem yu bin yusim long ol narapela stori i go pinis. Long kisim moa tok save long dispela wod </w:t>
      </w:r>
      <w:r>
        <w:rPr>
          <w:lang w:val="png_PG" w:bidi="png_PG"/>
        </w:rPr>
        <w:t>disaipel</w:t>
      </w:r>
      <w:r>
        <w:rPr>
          <w:lang w:val="png_PG" w:bidi="png_PG"/>
        </w:rPr>
        <w:t>, lukim Masta Gloseri.</w:t>
      </w:r>
    </w:p>
    <w:p>
      <w:pPr/>
      <w:r>
        <w:rPr>
          <w:lang w:val="png_PG" w:bidi="png_PG"/>
        </w:rPr>
      </w:r>
      <w:r>
        <w:rPr>
          <w:lang w:val="png_PG" w:bidi="png_PG"/>
        </w:rPr>
        <w:t xml:space="preserve">Tasol ol </w:t>
      </w:r>
      <w:r>
        <w:rPr>
          <w:b/>
          <w:lang w:val="png_PG" w:bidi="png_PG"/>
        </w:rPr>
        <w:t>tisa bilong lo bilong lotu</w:t>
      </w:r>
      <w:r>
        <w:rPr>
          <w:lang w:val="png_PG" w:bidi="png_PG"/>
        </w:rPr>
        <w:t xml:space="preserve"> i stap long Jerusalem na i kam long tokim Jisas olsem em i rong. Ol dispela lain em ol saveman bilong tokaut long mining bilong lo bilong God. Yusim seim wod o hap tok long ol tisa bilong lo bilong lotu olsem yu bin yusim long ol stori we i go pinis. Long kisim moa tok save long </w:t>
      </w:r>
      <w:r>
        <w:rPr>
          <w:lang w:val="png_PG" w:bidi="png_PG"/>
        </w:rPr>
        <w:t>ol tisa bilong lo</w:t>
      </w:r>
      <w:r>
        <w:rPr>
          <w:lang w:val="png_PG" w:bidi="png_PG"/>
        </w:rPr>
        <w:t>, lukim Masta Gloseri.</w:t>
      </w:r>
    </w:p>
    <w:p>
      <w:pPr/>
      <w:r>
        <w:rPr>
          <w:lang w:val="png_PG" w:bidi="png_PG"/>
        </w:rPr>
      </w:r>
      <w:r>
        <w:rPr>
          <w:lang w:val="png_PG" w:bidi="png_PG"/>
        </w:rPr>
        <w:t xml:space="preserve">Ol lida bilong lotu i tok olsem Jisas em i </w:t>
      </w:r>
      <w:r>
        <w:rPr>
          <w:b/>
          <w:lang w:val="png_PG" w:bidi="png_PG"/>
        </w:rPr>
        <w:t>gat spirit nogut insait long em</w:t>
      </w:r>
      <w:r>
        <w:rPr>
          <w:lang w:val="png_PG" w:bidi="png_PG"/>
        </w:rPr>
        <w:t xml:space="preserve">. Ol spirit nogut i save makim husat ol manmeri long go insait na stap insait long ol bikos ol i laik bagarapim ol dispela manmeri na ol rilesensip bilong ol insait long ol komyuniti. Taim ol spirit nogut i stap insait long ol manmeri, ol i save kontrolim ol eksen bilong ol manmeri. Yusim seim wod o hap tok long stap insait na kontrolim olsem yu bin yusim insait long ol stori i go pinis. Long moa tok save long hap tok </w:t>
      </w:r>
      <w:r>
        <w:rPr>
          <w:lang w:val="png_PG" w:bidi="png_PG"/>
        </w:rPr>
        <w:t>stap insait na kontrolim</w:t>
      </w:r>
      <w:r>
        <w:rPr>
          <w:lang w:val="png_PG" w:bidi="png_PG"/>
        </w:rPr>
        <w:t>, lukim Masta Gloseri.</w:t>
      </w:r>
    </w:p>
    <w:p>
      <w:pPr/>
      <w:r>
        <w:rPr>
          <w:lang w:val="png_PG" w:bidi="png_PG"/>
        </w:rPr>
      </w:r>
      <w:r>
        <w:rPr>
          <w:lang w:val="png_PG" w:bidi="png_PG"/>
        </w:rPr>
        <w:t xml:space="preserve">Ol lida bilong lotu i ting olsem Jisas i save kisim pawa bilong em long </w:t>
      </w:r>
      <w:r>
        <w:rPr>
          <w:b/>
          <w:lang w:val="png_PG" w:bidi="png_PG"/>
        </w:rPr>
        <w:t>Satan</w:t>
      </w:r>
      <w:r>
        <w:rPr>
          <w:lang w:val="png_PG" w:bidi="png_PG"/>
        </w:rPr>
        <w:t xml:space="preserve"> long rausim </w:t>
      </w:r>
      <w:r>
        <w:rPr>
          <w:b/>
          <w:lang w:val="png_PG" w:bidi="png_PG"/>
        </w:rPr>
        <w:t>ol spirit nogut</w:t>
      </w:r>
      <w:r>
        <w:rPr>
          <w:lang w:val="png_PG" w:bidi="png_PG"/>
        </w:rPr>
        <w:t xml:space="preserve">. Satan em i nem bilong wanpela spirit we God i bin wokim. Em i lida bilong olgeta spirit nogut, ol spirit husat i sakim tok bilong God. Sampela ol trenslesen i bin yusim dispela nem Satan long Belsebul taim ol lida bilong lotu i yusim dispela nem. Yusim seim wod o hap tok long Satan wankain olsem yupela i bin yusim long ol stori i go pinis. Long moa tok save long </w:t>
      </w:r>
      <w:r>
        <w:rPr>
          <w:lang w:val="png_PG" w:bidi="png_PG"/>
        </w:rPr>
        <w:t>Satan</w:t>
      </w:r>
      <w:r>
        <w:rPr>
          <w:lang w:val="png_PG" w:bidi="png_PG"/>
        </w:rPr>
        <w:t xml:space="preserve"> na </w:t>
      </w:r>
      <w:r>
        <w:rPr>
          <w:lang w:val="png_PG" w:bidi="png_PG"/>
        </w:rPr>
        <w:t>ol spirit nogut</w:t>
      </w:r>
      <w:r>
        <w:rPr>
          <w:lang w:val="png_PG" w:bidi="png_PG"/>
        </w:rPr>
        <w:t>, lukim Masta Gloseri.</w:t>
      </w:r>
    </w:p>
    <w:p>
      <w:pPr/>
      <w:r>
        <w:rPr>
          <w:lang w:val="png_PG" w:bidi="png_PG"/>
        </w:rPr>
      </w:r>
      <w:r>
        <w:rPr>
          <w:lang w:val="png_PG" w:bidi="png_PG"/>
        </w:rPr>
        <w:t>Stop long hia na toktok olsem wanpela grup sapos yupela bai yusim nem Belsebul o Satan. Presim pos baten long stopim odio long hia.</w:t>
      </w:r>
    </w:p>
    <w:p>
      <w:pPr/>
      <w:r>
        <w:rPr>
          <w:lang w:val="png_PG" w:bidi="png_PG"/>
        </w:rPr>
      </w:r>
      <w:r>
        <w:rPr>
          <w:lang w:val="png_PG" w:bidi="png_PG"/>
        </w:rPr>
        <w:t xml:space="preserve">Jisas i tok olsem wanpela kingdom we i divaid namel long em yet bai pundaun. Long hia, dispela wod </w:t>
      </w:r>
      <w:r>
        <w:rPr>
          <w:b/>
          <w:lang w:val="png_PG" w:bidi="png_PG"/>
        </w:rPr>
        <w:t>kingdom</w:t>
      </w:r>
      <w:r>
        <w:rPr>
          <w:lang w:val="png_PG" w:bidi="png_PG"/>
        </w:rPr>
        <w:t xml:space="preserve"> em i toktok long wanpela kingdom long sait bilong politiks we wanpela man i save bosim wanpela eria bilong graun. Yusim seim wod long kingdom olsem yupela i bin yusim insait long ol narapela stori i go pinis. Long kisim moa tok save long dispela wod </w:t>
      </w:r>
      <w:r>
        <w:rPr>
          <w:lang w:val="png_PG" w:bidi="png_PG"/>
        </w:rPr>
        <w:t>kingdom</w:t>
      </w:r>
      <w:r>
        <w:rPr>
          <w:lang w:val="png_PG" w:bidi="png_PG"/>
        </w:rPr>
        <w:t xml:space="preserve">, lukim Masta Gloseri. </w:t>
      </w:r>
    </w:p>
    <w:p>
      <w:pPr/>
      <w:r>
        <w:rPr>
          <w:lang w:val="png_PG" w:bidi="png_PG"/>
        </w:rPr>
      </w:r>
      <w:r>
        <w:rPr>
          <w:lang w:val="png_PG" w:bidi="png_PG"/>
        </w:rPr>
        <w:t xml:space="preserve">Jisas i tok olsem olgeta </w:t>
      </w:r>
      <w:r>
        <w:rPr>
          <w:b/>
          <w:lang w:val="png_PG" w:bidi="png_PG"/>
        </w:rPr>
        <w:t>sin</w:t>
      </w:r>
      <w:r>
        <w:rPr>
          <w:lang w:val="png_PG" w:bidi="png_PG"/>
        </w:rPr>
        <w:t xml:space="preserve"> na </w:t>
      </w:r>
      <w:r>
        <w:rPr>
          <w:b/>
          <w:lang w:val="png_PG" w:bidi="png_PG"/>
        </w:rPr>
        <w:t>tok bilas</w:t>
      </w:r>
      <w:r>
        <w:rPr>
          <w:lang w:val="png_PG" w:bidi="png_PG"/>
        </w:rPr>
        <w:t xml:space="preserve"> em God i ken fogivim. Sin em i toktok long pasin bilong sakim tok bilong God. Sekim olsem dispela wod yupela i yusim long hia long minim sin, em i no ken min olsem wanpela i no mekim wanpela pasin bilong lotu, kain olsem em i no mekim ol prea bilong lotu o i no bihainim sampela tok stia bilong lotu. Yusim dispela seim wod long sin olsem yupela i bin yusim long ol stori i go pinis. Long kisim moa tok save long wod </w:t>
      </w:r>
      <w:r>
        <w:rPr>
          <w:lang w:val="png_PG" w:bidi="png_PG"/>
        </w:rPr>
        <w:t>sin</w:t>
      </w:r>
      <w:r>
        <w:rPr>
          <w:lang w:val="png_PG" w:bidi="png_PG"/>
        </w:rPr>
        <w:t xml:space="preserve">, lukim Masta Gloseri. </w:t>
      </w:r>
      <w:r>
        <w:rPr>
          <w:b/>
          <w:lang w:val="png_PG" w:bidi="png_PG"/>
        </w:rPr>
        <w:t>Tok bilas</w:t>
      </w:r>
      <w:r>
        <w:rPr>
          <w:lang w:val="png_PG" w:bidi="png_PG"/>
        </w:rPr>
        <w:t xml:space="preserve"> em i min olsem i no givim rispek long God na mekim olsem em i no gat bikpela nem we em i gat long en.</w:t>
      </w:r>
    </w:p>
    <w:p>
      <w:pPr/>
      <w:r>
        <w:rPr>
          <w:lang w:val="png_PG" w:bidi="png_PG"/>
        </w:rPr>
      </w:r>
      <w:r>
        <w:rPr>
          <w:lang w:val="png_PG" w:bidi="png_PG"/>
        </w:rPr>
        <w:t xml:space="preserve">Stop long hia na toktok olsem wanpela grup long wanem wod o hap tok yupela bai yusim long minim </w:t>
      </w:r>
      <w:r>
        <w:rPr>
          <w:b/>
          <w:lang w:val="png_PG" w:bidi="png_PG"/>
        </w:rPr>
        <w:t>tok bilas long God</w:t>
      </w:r>
      <w:r>
        <w:rPr>
          <w:lang w:val="png_PG" w:bidi="png_PG"/>
        </w:rPr>
        <w:t xml:space="preserve">. Painim mining bilong </w:t>
      </w:r>
      <w:r>
        <w:rPr>
          <w:lang w:val="png_PG" w:bidi="png_PG"/>
        </w:rPr>
        <w:t>tok bilas o blesfemi</w:t>
      </w:r>
      <w:r>
        <w:rPr>
          <w:lang w:val="png_PG" w:bidi="png_PG"/>
        </w:rPr>
        <w:t xml:space="preserve"> insait long Masta Gloseri long kisim moa tok save. Presim pos baten long stopim odio long hia.</w:t>
      </w:r>
    </w:p>
    <w:p>
      <w:pPr/>
      <w:r>
        <w:rPr>
          <w:lang w:val="png_PG" w:bidi="png_PG"/>
        </w:rPr>
      </w:r>
      <w:r>
        <w:rPr>
          <w:b/>
          <w:lang w:val="png_PG" w:bidi="png_PG"/>
        </w:rPr>
        <w:t>Pasin bilong fogiv</w:t>
      </w:r>
      <w:r>
        <w:rPr>
          <w:lang w:val="png_PG" w:bidi="png_PG"/>
        </w:rPr>
        <w:t xml:space="preserve"> em i save kamap namel long tupela lain, wanpela lain we i mekim rong na narapela lain we rong i bin kamap long ol. Insait long pasin bilong fogiv, wanpela man o meri we rong i kamap long en em i lusim raits bilong em long panisim narapela we i sapos long kisim panismen. Em i no bai bekim bek. Wantaim God, pasin bilong fogiv em i stap long olgeta manmeri husat i stop long mekim nogut pasin na tanim i kam bek long God. Na rilesensip bilong ol wantaim God i bai go bek long gutpela mak we em i bin stap long en. Yusim seim wod long fogiv olsem yupela i bin yusim long ol stori i go pinis. Long kisim moa tok save long wod </w:t>
      </w:r>
      <w:r>
        <w:rPr>
          <w:lang w:val="png_PG" w:bidi="png_PG"/>
        </w:rPr>
        <w:t>fogiv</w:t>
      </w:r>
      <w:r>
        <w:rPr>
          <w:lang w:val="png_PG" w:bidi="png_PG"/>
        </w:rPr>
        <w:t>, lukim Masta Gloseri.</w:t>
      </w:r>
    </w:p>
    <w:p>
      <w:pPr/>
      <w:r>
        <w:rPr>
          <w:lang w:val="png_PG" w:bidi="png_PG"/>
        </w:rPr>
      </w:r>
      <w:r>
        <w:rPr>
          <w:lang w:val="png_PG" w:bidi="png_PG"/>
        </w:rPr>
        <w:t xml:space="preserve">Jisas i tok olsem husat man o meri i tok bilas long </w:t>
      </w:r>
      <w:r>
        <w:rPr>
          <w:b/>
          <w:lang w:val="png_PG" w:bidi="png_PG"/>
        </w:rPr>
        <w:t>Holi Spirit</w:t>
      </w:r>
      <w:r>
        <w:rPr>
          <w:lang w:val="png_PG" w:bidi="png_PG"/>
        </w:rPr>
        <w:t xml:space="preserve"> em God bai i no inap long fogivim ol. Holi Spirit em i toktok long Spirit bilong God. Spirit bilong God i save strongim ol manmeri long mekim samting. Dispela man o meri husat i pulap long Spirit bilong God em i karim wanpela tok i kam long God i go long ol manmeri o i go long wanpela man o meri. Dispela man o meri husat i gat Spirit bilong God i gat gutpela tingting na atoriti i kam long God. Insait long Nupela Testamen dispela tingting bilong "holi" em i toktok long ol manmeri o samting we i bilong God, na i bilong mekim wok bilong em, o i olsem em. Dispela i bai helpim mipela long save wai na pasin bilong toktok agens long Holi Spirit em bai kamap olsem wanpela sin we God bai i no fogivim. Yusim seim wod o hap long Holi Spirit long hia olsem yupela i bin yusim long ol stori i go pinis. Long kisim moa tok save long </w:t>
      </w:r>
      <w:r>
        <w:rPr>
          <w:lang w:val="png_PG" w:bidi="png_PG"/>
        </w:rPr>
        <w:t>Holi Spirit</w:t>
      </w:r>
      <w:r>
        <w:rPr>
          <w:lang w:val="png_PG" w:bidi="png_PG"/>
        </w:rPr>
        <w:t>, lukim Masta Gloseri.</w:t>
      </w:r>
    </w:p>
    <w:p>
      <w:pPr/>
      <w:r>
        <w:rPr>
          <w:lang w:val="png_PG" w:bidi="png_PG"/>
        </w:rPr>
      </w:r>
      <w:r>
        <w:rPr>
          <w:lang w:val="png_PG" w:bidi="png_PG"/>
        </w:rPr>
        <w:t xml:space="preserve">Jisas i tok olsem wanpela man o meri husat i mekim wanem samting em i tok long en em i </w:t>
      </w:r>
      <w:r>
        <w:rPr>
          <w:b/>
          <w:lang w:val="png_PG" w:bidi="png_PG"/>
        </w:rPr>
        <w:t>brata na susa</w:t>
      </w:r>
      <w:r>
        <w:rPr>
          <w:lang w:val="png_PG" w:bidi="png_PG"/>
        </w:rPr>
        <w:t xml:space="preserve"> bilong em. Ating bai i gat wanpela wod tasol long tok ples bilong yu we i karamapim "bratasusa," o "brata na susa." Sapos i olsem, em i orait long yusim dispela wod long hia.</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i isi tru long yupela i andastendim.</w:t>
      </w:r>
    </w:p>
    <w:p>
      <w:pPr/>
      <w:r>
        <w:rPr>
          <w:lang w:val="png_PG" w:bidi="png_PG"/>
        </w:rPr>
      </w:r>
      <w:r>
        <w:rPr>
          <w:lang w:val="png_PG" w:bidi="png_PG"/>
        </w:rPr>
        <w:t>Insait long dispela sesen, autim gen dispela stori, insait long wanpela grup, long tok ples bilong yupela yet.</w:t>
      </w:r>
    </w:p>
    <w:p>
      <w:pPr/>
      <w:r>
        <w:rPr>
          <w:lang w:val="png_PG" w:bidi="png_PG"/>
        </w:rPr>
      </w:r>
      <w:r>
        <w:rPr>
          <w:lang w:val="png_PG" w:bidi="png_PG"/>
        </w:rPr>
        <w:t>Pastaim, olgeta grup bai prektis long autim dispela stori long tok ples bilong yupela yet. Tingim long yusim ol samting we yupela i bin wanbel long en long narapela step i go pinis, kain olsem oda bilong ol samting i kamap insait long stori, ol wod, ol hap tok, ol samting ol man o 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Presim pos baten long stopim odio long hia.</w:t>
      </w:r>
    </w:p>
    <w:p>
      <w:pPr/>
      <w:r>
        <w:rPr>
          <w:lang w:val="png_PG" w:bidi="png_PG"/>
        </w:rPr>
      </w:r>
      <w:r>
        <w:rPr>
          <w:lang w:val="png_PG" w:bidi="png_PG"/>
        </w:rPr>
        <w:t>Nau, wanwan memba bilong grup i mas tokim olgeta samting i kamap insait long dispela stori long wanpela laspela taim na no gat lain i mas distebim ol. Wanpela grup memba i ken yusim ol kainkain samting, o ol eksen o storibod long helpim em long tingim dispela stori. Presim pos baten long stopim odio long hia.</w:t>
      </w:r>
    </w:p>
    <w:p>
      <w:pPr/>
      <w:r>
        <w:rPr>
          <w:lang w:val="png_PG" w:bidi="png_PG"/>
        </w:rPr>
      </w:r>
      <w:r>
        <w:rPr>
          <w:lang w:val="png_PG" w:bidi="png_PG"/>
        </w:rPr>
        <w:t>Bihain, orait grup i ken mekim disisen long stori bilong husat ol i laikim tru. Yupela inap mekim disisen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4:1–20</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78">
        <w:r>
          <w:rPr>
            <w:lang w:val="png_PG" w:bidi="png_PG"/>
          </w:rPr>
          <w:rPr>
            <w:color w:val="0000EE"/>
            <w:u w:val="single"/>
          </w:rPr>
          <w:t>Harim na putim long tingting na bel</w:t>
        </w:r>
      </w:hyperlink>
      <w:r>
        <w:rPr>
          <w:lang w:val="png_PG" w:bidi="png_PG"/>
        </w:rPr>
        <w:t xml:space="preserve"> (846 KB)</w:t>
      </w:r>
      <w:r>
        <w:rPr>
          <w:lang w:val="png_PG" w:bidi="png_PG"/>
        </w:rPr>
      </w:r>
    </w:p>
    <w:p>
      <w:pPr>
        <w:pStyle w:val="ListBullet"/>
        <w:spacing w:line="240" w:lineRule="auto"/>
        <w:ind w:left="720"/>
      </w:pPr>
      <w:r>
        <w:rPr>
          <w:lang w:val="png_PG" w:bidi="png_PG"/>
        </w:rPr>
      </w:r>
      <w:hyperlink r:id="rId79">
        <w:r>
          <w:rPr>
            <w:lang w:val="png_PG" w:bidi="png_PG"/>
          </w:rPr>
          <w:rPr>
            <w:color w:val="0000EE"/>
            <w:u w:val="single"/>
          </w:rPr>
          <w:t>Save long taim na ples we stori i kamap long en</w:t>
        </w:r>
      </w:hyperlink>
      <w:r>
        <w:rPr>
          <w:lang w:val="png_PG" w:bidi="png_PG"/>
        </w:rPr>
        <w:t xml:space="preserve"> (7.7 MB)</w:t>
      </w:r>
      <w:r>
        <w:rPr>
          <w:lang w:val="png_PG" w:bidi="png_PG"/>
        </w:rPr>
      </w:r>
    </w:p>
    <w:p>
      <w:pPr>
        <w:pStyle w:val="ListBullet"/>
        <w:spacing w:line="240" w:lineRule="auto"/>
        <w:ind w:left="720"/>
      </w:pPr>
      <w:r>
        <w:rPr>
          <w:lang w:val="png_PG" w:bidi="png_PG"/>
        </w:rPr>
      </w:r>
      <w:hyperlink r:id="rId80">
        <w:r>
          <w:rPr>
            <w:lang w:val="png_PG" w:bidi="png_PG"/>
          </w:rPr>
          <w:rPr>
            <w:color w:val="0000EE"/>
            <w:u w:val="single"/>
          </w:rPr>
          <w:t>Save gut long wanwan Hap bilong Stori</w:t>
        </w:r>
      </w:hyperlink>
      <w:r>
        <w:rPr>
          <w:lang w:val="png_PG" w:bidi="png_PG"/>
        </w:rPr>
        <w:t xml:space="preserve"> (6.8 MB)</w:t>
      </w:r>
      <w:r>
        <w:rPr>
          <w:lang w:val="png_PG" w:bidi="png_PG"/>
        </w:rPr>
      </w:r>
    </w:p>
    <w:p>
      <w:pPr>
        <w:pStyle w:val="ListBullet"/>
        <w:spacing w:line="240" w:lineRule="auto"/>
        <w:ind w:left="720"/>
      </w:pPr>
      <w:r>
        <w:rPr>
          <w:lang w:val="png_PG" w:bidi="png_PG"/>
        </w:rPr>
      </w:r>
      <w:hyperlink r:id="rId81">
        <w:r>
          <w:rPr>
            <w:lang w:val="png_PG" w:bidi="png_PG"/>
          </w:rPr>
          <w:rPr>
            <w:color w:val="0000EE"/>
            <w:u w:val="single"/>
          </w:rPr>
          <w:t>Putim yu yet insait long stori</w:t>
        </w:r>
      </w:hyperlink>
      <w:r>
        <w:rPr>
          <w:lang w:val="png_PG" w:bidi="png_PG"/>
        </w:rPr>
        <w:t xml:space="preserve"> (7.4 MB)</w:t>
      </w:r>
      <w:r>
        <w:rPr>
          <w:lang w:val="png_PG" w:bidi="png_PG"/>
        </w:rPr>
      </w:r>
    </w:p>
    <w:p>
      <w:pPr>
        <w:pStyle w:val="ListBullet"/>
        <w:spacing w:line="240" w:lineRule="auto"/>
        <w:ind w:left="720"/>
      </w:pPr>
      <w:r>
        <w:rPr>
          <w:lang w:val="png_PG" w:bidi="png_PG"/>
        </w:rPr>
      </w:r>
      <w:hyperlink r:id="rId82">
        <w:r>
          <w:rPr>
            <w:lang w:val="png_PG" w:bidi="png_PG"/>
          </w:rPr>
          <w:rPr>
            <w:color w:val="0000EE"/>
            <w:u w:val="single"/>
          </w:rPr>
          <w:t>Save gut long ol samting we i no klia</w:t>
        </w:r>
      </w:hyperlink>
      <w:r>
        <w:rPr>
          <w:lang w:val="png_PG" w:bidi="png_PG"/>
        </w:rPr>
        <w:t xml:space="preserve"> (9.8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4:1–20</w:t>
      </w:r>
      <w:r>
        <w:rPr>
          <w:lang w:val="png_PG" w:bidi="png_PG"/>
        </w:rPr>
      </w:r>
    </w:p>
    <w:p>
      <w:pPr>
        <w:pStyle w:val="Heading3"/>
      </w:pPr>
      <w:r>
        <w:rPr>
          <w:lang w:val="png_PG" w:bidi="png_PG"/>
        </w:rPr>
        <w:t>Harim na Bel/Tingting</w:t>
      </w:r>
    </w:p>
    <w:p>
      <w:pPr/>
      <w:r>
        <w:rPr>
          <w:lang w:val="png_PG" w:bidi="png_PG"/>
        </w:rPr>
      </w:r>
      <w:r>
        <w:rPr>
          <w:lang w:val="png_PG" w:bidi="png_PG"/>
        </w:rPr>
        <w:t>Harim Mak 4:1–20 na putim dispela stori insait long tingting na bel bilong yu. Harim dispela stori tripela taim Harim long tripela kain translesen, sapos yu i ken.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Jisas?</w:t>
      </w:r>
    </w:p>
    <w:p>
      <w:pPr>
        <w:pStyle w:val="ListBullet"/>
        <w:spacing w:line="240" w:lineRule="auto"/>
        <w:ind w:left="720"/>
      </w:pPr>
      <w:r>
        <w:rPr>
          <w:lang w:val="png_PG" w:bidi="png_PG"/>
        </w:rPr>
      </w:r>
      <w:r>
        <w:rPr>
          <w:lang w:val="png_PG" w:bidi="png_PG"/>
        </w:rPr>
        <w:t>Dispela stori i tokim yumi wanem samting long ol manmeri?</w:t>
      </w:r>
    </w:p>
    <w:p>
      <w:pPr>
        <w:pStyle w:val="ListBullet"/>
        <w:spacing w:line="240" w:lineRule="auto"/>
        <w:ind w:left="720"/>
      </w:pPr>
      <w:r>
        <w:rPr>
          <w:lang w:val="png_PG" w:bidi="png_PG"/>
        </w:rPr>
      </w:r>
      <w:r>
        <w:rPr>
          <w:lang w:val="png_PG" w:bidi="png_PG"/>
        </w:rPr>
        <w:t>Dispela stori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Husat lain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dispela stori wanpela taim long vesen we i isi tru long yupela long andastendim.</w:t>
      </w:r>
    </w:p>
    <w:p>
      <w:pPr/>
      <w:r>
        <w:rPr>
          <w:lang w:val="png_PG" w:bidi="png_PG"/>
        </w:rPr>
      </w:r>
      <w:r>
        <w:rPr>
          <w:lang w:val="png_PG" w:bidi="png_PG"/>
        </w:rPr>
        <w:t>Long ol narapela stori insait long buk bilong Mak, yupela i bin harim pinis ol stori bilong Jisas i wokabaut long sait bilong Raunwara Galili na i skulim ol manmeri. Jisas i wok long mekim dispela samting klostu long taun bilong Kaperneam we Jisas i wok long stap long en. Olsem na planti manmeri i bung long taim Jisas i bin givim tok skul na Jisas i go insait long wanpela bot na i sindaun long wara longwe liklik long nambis. Jisas i bin toktok o skulim ol manmeri bai ol manmeri i sanap long nambis i ken lukim em na harim em. Ol manmeri i ken harim Jisas klia moa taim em i stap insait long bot autsait long wara. Jisas i mekim seim samting insait long dispela stori. Dispela stori em i wanpela stori we i toktok long wanem samting i bin kamap. Jisas i tokim stori i go long wanpela bikpela lain manmeri na bihain em i tok klia long mining bilong dispela stori i go long wanpela liklik grup manmeri. Jisas i kolim toktok i kam long profet Aisaia taim em i mekim tok klia. Dispela toktok i kam long Aisaia em i wanpela poetri.</w:t>
      </w:r>
    </w:p>
    <w:p>
      <w:pPr/>
      <w:r>
        <w:rPr>
          <w:lang w:val="png_PG" w:bidi="png_PG"/>
        </w:rPr>
      </w:r>
      <w:r>
        <w:rPr>
          <w:lang w:val="png_PG" w:bidi="png_PG"/>
        </w:rPr>
        <w:t>Long ol narapela stori i go pinis, yumi bin harim olsem Jisas i wok long skulim ol manmeri. Insait long dispela stori, yumi bai harim ol stori we Jisas i wok long yusim taim em i skulim ol manmeri. Dispela em i namba wan bilong tupela seksen bilong tok skul insait long buk bilong Mak. Dispela stori i stat wantaim dispela hap tok, "Wanpela taim gen, Jisas i stat long skulim ol manmeri." Dispela hap tok i tokim yumi olsem Jisas i bin wok long skulim ol manmeri pinis long sampela narapela taim. Stop long hia na lukluk long wanpela mep bilong Raunwara Galili long Kaperneam we ol i makim antap long mep. Soim wanpela piksa bilong wanpela bot kain olsem dispela bot we Jisas ating i bin sindaun long en taim em i skulim ol manmeri. Presim pos baten long stopim odio long hia.</w:t>
      </w:r>
    </w:p>
    <w:p>
      <w:pPr/>
      <w:r>
        <w:rPr>
          <w:lang w:val="png_PG" w:bidi="png_PG"/>
        </w:rPr>
      </w:r>
      <w:r>
        <w:rPr>
          <w:lang w:val="png_PG" w:bidi="png_PG"/>
        </w:rPr>
        <w:t xml:space="preserve">Jisas i stat long skulim ol manmeri. Jisas i skulim ol taim em i tokim ol manmeri ol sotpela stori we ol i save kolim olsem ol parabel. Wanpela parabel em i wanpela kain stori Jisas i bin tokim. Parabel em i wanpela stori we ol i save yusim samting bilong laip long wanwan de long skulim ol manmeri long ol impoten samting long God. Ol parabel em planti taim ol manmeri bai hat long andastendim tasol sapos ol i traim long harim o tingting long mining bilong em, orait ol bai andastendim. Taim Jisas i tokim wanpela parabel, Jisas i laikim ol manmeri long senisim tingting o pasin bilong ol. Ol tok parabel insait long Mak i tokim yumi long samting bilong Kingdom bilong God Ol parabel em ol i no isi long andastendim. Bikos insait long kingdom bilong God, ol manmeri i save mekim ol samting long wanpela kain we, tasol long graun, ol manmeri i save mekim samting long narapela kain we. Ol manmeri i nid long putim yau gut long ol dispela parabel. Ol manmeri i nid </w:t>
      </w:r>
      <w:r>
        <w:rPr>
          <w:b/>
          <w:lang w:val="png_PG" w:bidi="png_PG"/>
        </w:rPr>
        <w:t>long</w:t>
      </w:r>
      <w:r>
        <w:rPr>
          <w:lang w:val="png_PG" w:bidi="png_PG"/>
        </w:rPr>
        <w:t xml:space="preserve"> laikim long andastendim wanem samting dispela stori i wok long tok long God. Taim wanpela man o meri i andastendim dispela stori, dispela man o meri i mas laik long senisim wanem we em i wok long mekim samting o wanem we em i wok long tingting. Wanpela man o meri i ken soim olsem em i andastendim wanpela parabel taim em i senisim pasin bilong em.</w:t>
      </w:r>
    </w:p>
    <w:p>
      <w:pPr/>
      <w:r>
        <w:rPr>
          <w:lang w:val="png_PG" w:bidi="png_PG"/>
        </w:rPr>
      </w:r>
      <w:r>
        <w:rPr>
          <w:lang w:val="png_PG" w:bidi="png_PG"/>
        </w:rPr>
        <w:t>Dispela namba wan stori we Jisas i autim em i toktok long wanpela fama husat i go long planim sit. Long dispela taim, ol fama i save tromoi ol sit antap long graun na i no putim ol i go stret insait long wanpela hol we ol i bin digim. Dispela fama i save karim wanpela bek long solda bilong em we i pulap long ol sit. Em i save wokabaut na em i tromoi ol sit long graun. Long sampela kalsa o ples, dispela em i no gutpela we bilong planim sit. Tasol, long dispela taim, ol fama i save digim ol sit i go insait long graun long bihain. Maski yumi ting wanem long dispela pasin, dispela fama em i mekim wok bilong em gut.</w:t>
      </w:r>
    </w:p>
    <w:p>
      <w:pPr/>
      <w:r>
        <w:rPr>
          <w:lang w:val="png_PG" w:bidi="png_PG"/>
        </w:rPr>
      </w:r>
      <w:r>
        <w:rPr>
          <w:lang w:val="png_PG" w:bidi="png_PG"/>
        </w:rPr>
        <w:t>Stop long hia na spendim sampela taim, olsem wanpela trenslesen tim, na toktok long hau ol fama long kalsa o ples bilong yu i save planim ol sit na redim graun. Pasin bilong yupela long planim sit na redim graun em i narakain olsem wanem long dispela fama insait long parabel? Em i wankain olsem wanem long dispela fama insait long parabel? Toktok long ol gutpela na ol nogut fama insait long kalsa bilong yupela.</w:t>
      </w:r>
    </w:p>
    <w:p>
      <w:pPr/>
      <w:r>
        <w:rPr>
          <w:lang w:val="png_PG" w:bidi="png_PG"/>
        </w:rPr>
      </w:r>
      <w:r>
        <w:rPr>
          <w:lang w:val="png_PG" w:bidi="png_PG"/>
        </w:rPr>
        <w:t>Soim wanpela foto bilong wanpela kain bek fama i save karim ol sit insait long en.</w:t>
      </w:r>
    </w:p>
    <w:p>
      <w:pPr/>
      <w:r>
        <w:rPr>
          <w:lang w:val="png_PG" w:bidi="png_PG"/>
        </w:rPr>
      </w:r>
      <w:r>
        <w:rPr>
          <w:lang w:val="png_PG" w:bidi="png_PG"/>
        </w:rPr>
        <w:t>Posim odio long hia.</w:t>
      </w:r>
    </w:p>
    <w:p>
      <w:pPr/>
      <w:r>
        <w:rPr>
          <w:lang w:val="png_PG" w:bidi="png_PG"/>
        </w:rPr>
      </w:r>
      <w:r>
        <w:rPr>
          <w:lang w:val="png_PG" w:bidi="png_PG"/>
        </w:rPr>
        <w:t>Jisas i tokim dispela stori long 4-pela ples we sit i save pundaun na Jisas i toktok long wanem samting i save kamap long wanwan sit long wanwan ples ol i pundaun long en. Namba wan sit i pundaun long strongpela graun na ol pisin i kaikai ol sit bipo long fama i ken digim ol i go insait long graun. Sampela sit i pundaun long graun we i stap antap long ol bikpela ston. Ol dispela plent em ruts bilong ol i no inap long holim gut graun. Namba tri em ol sit we i pundaun long graun we i gat ol nil gras i stap pinis long en. Ol dispela nil gras i no kam antap yet, olsem na fama i no lukim ol. Fama i no save olsem ol nil gras i stap insait long graun. Laspela ol sit i pundaun long gutpela graun na i karim 30, 60 o 100 taim moa long wanem mak bilong sit fama i bin tromoi. Dispela em i wanpela gutpela kaikai i kamap long gaden. Stop na soim wanpela piksa bilong ol nil gras insait long Palestain. Na tu, soim wanpela piksa bilong wanpela gaden o fild insait long Palestain we i soim olgeta 4-pela kain graun insait long wanpela piksa o wanpela fild. Lukim olsem olgeta sit i pundaun insait long graun bilong wanpela fild o gaden. Fama i no go long 4-pela fild o gaden long tromoi sit. Posim odio long hia.</w:t>
      </w:r>
    </w:p>
    <w:p>
      <w:pPr/>
      <w:r>
        <w:rPr>
          <w:lang w:val="png_PG" w:bidi="png_PG"/>
        </w:rPr>
      </w:r>
      <w:r>
        <w:rPr>
          <w:lang w:val="png_PG" w:bidi="png_PG"/>
        </w:rPr>
        <w:t>Sampela taim bihain, taim Jisas na ol disaipel bilong em i wokabaut ol yet na sampela manmeri i kam bung raunim ol, ol disaipel i askim Jisas long tok klia long ol stori we em i bin tokim long dispela de. Dispela i kamap bihain long ol bikpela lain manmeri i lusim ol na i go pinis. Jisas i no stap insait long bot moa. Yumi no save ol i stap long we. Yumi no save sapos dispela em i kamap long seim de yet.</w:t>
      </w:r>
    </w:p>
    <w:p>
      <w:pPr/>
      <w:r>
        <w:rPr>
          <w:lang w:val="png_PG" w:bidi="png_PG"/>
        </w:rPr>
      </w:r>
      <w:r>
        <w:rPr>
          <w:lang w:val="png_PG" w:bidi="png_PG"/>
        </w:rPr>
        <w:t>Tingim olsem long ol stori we i go pinis, yumi bin harim olsem sampela manmeri i no bin bilip long Jisas. Ol disaipel i save bihainim na i bilipim Jisas. Jisas i tok, "Yupela ol disaipel em God i larim yupela long andastendim ol 'samting i hait' o 'ol sikret samting' we i kam long God." Insait long dispela stori, "ol samting i hait" we Jisas i toktok long en i diskraibim kingdom bilong God long bihaintaim we God bai bringim i kam long graun. Jisas i diskraibim tupela kain manmeri husat i save putim yau na harim ol parabel. I gat ol disepla lain husat i save harim tasol i no laik long andastendim kingdom bilong God. Dispela em ol lain husat i stap autsait o ol dispela lain husat i no stap insait long Kingdom bilong God. I gat ol dispela lain husat i save harim na tanim i go long God long God bai fogivim ol. Dispela em ol lain i stap insait, na dispela em ol lain husat i bilong Kingdom bilong God.</w:t>
      </w:r>
    </w:p>
    <w:p>
      <w:pPr/>
      <w:r>
        <w:rPr>
          <w:lang w:val="png_PG" w:bidi="png_PG"/>
        </w:rPr>
      </w:r>
      <w:r>
        <w:rPr>
          <w:lang w:val="png_PG" w:bidi="png_PG"/>
        </w:rPr>
        <w:t>Bihain long Jisas i mekim dispela toktok, Jisas i kolim toktok bilong profet Aisaia. Ol displea sentens em ol i stap long stail bilong poetri. Sapos tok ples bilong yu i no save yusim poetri, yu ken putim dispela ol tok i go olsem ol sentens tasol. Stop na toktok: Tokim wanpela stori long tok ples bilong yu. Dispela stori em i wanpela tok lukaut bilong ol manmeri husat i harim dispela stori. Putim yau gut long wanem we man i autim stori i givim dispela tok lukaut. Wanem kain tok ples dispela man i autim stori i yusim? Dispela bai helpim yu long mekim disisen long hau long trensletim toktok we Aisaia i bin mekim. Posim odio long hia.</w:t>
      </w:r>
    </w:p>
    <w:p>
      <w:pPr/>
      <w:r>
        <w:rPr>
          <w:lang w:val="png_PG" w:bidi="png_PG"/>
        </w:rPr>
      </w:r>
      <w:r>
        <w:rPr>
          <w:lang w:val="png_PG" w:bidi="png_PG"/>
        </w:rPr>
        <w:t>Dispela stori i no yusim nem bilong Aisaia. Tasol, Jisas i tok, "Ol Skripsa." Skripsa long de bilong Jisas em i gat ol raiting bilong ol lo bilong lotu we God i bin givim long Moses, na ol raiting bilong ol profet, na histori bilong ol manmeri bilong God. Jisas i no tok wanem profet em i wok long kolim toktok bilong em.</w:t>
      </w:r>
    </w:p>
    <w:p>
      <w:pPr/>
      <w:r>
        <w:rPr>
          <w:lang w:val="png_PG" w:bidi="png_PG"/>
        </w:rPr>
      </w:r>
      <w:r>
        <w:rPr>
          <w:lang w:val="png_PG" w:bidi="png_PG"/>
        </w:rPr>
        <w:t>Em i saun olsem i tokim ol parabel long haitim trupela tok long ol manmeri, tasol dispela em i no wanem samting Jisas i wok long mekim long hia. Jisas i tok olsem ol samting we Aisaia i bin tok olsem i bai kamap, em ol i bai kamap tru tru. Ol lain long autsait husat i no bilip long Jisas bai no inap long bilipim ol samting Jisas i tok. Olsem na Jisas i no inap tokim ol moa long ol hait samting long Kingdom bilong God.</w:t>
      </w:r>
    </w:p>
    <w:p>
      <w:pPr/>
      <w:r>
        <w:rPr>
          <w:lang w:val="png_PG" w:bidi="png_PG"/>
        </w:rPr>
      </w:r>
      <w:r>
        <w:rPr>
          <w:lang w:val="png_PG" w:bidi="png_PG"/>
        </w:rPr>
        <w:t>Mak i ripitim dispela seim tingting bilong ol lain husat i save harim o lukim samting, na ol lain husat i no save harim o lukim samting insait long buk bilong em.</w:t>
      </w:r>
    </w:p>
    <w:p>
      <w:pPr/>
      <w:r>
        <w:rPr>
          <w:lang w:val="png_PG" w:bidi="png_PG"/>
        </w:rPr>
      </w:r>
      <w:r>
        <w:rPr>
          <w:lang w:val="png_PG" w:bidi="png_PG"/>
        </w:rPr>
        <w:t>Bihain Jisas i tok klia long dispela parabel long ol disaipel bilong em. Sampela taim ol toktok bilong Jisas long mekim klia ol parabel i no luk olsem ol i metsim ol parabel. Eksampel, insait long dispela parabel, ol manmeri em ol i graun, tasol insait long tok klia bilong Jisas long bihain, i luk olsem ol manmeri em ol sit we fama i wok long tromoi. Na tu, dispela wod bilong sit em i toktok long wanpela sit, tasol ol manmeri em ol i moa long wanpela samting. Dispela wod ol sit insait long orijinel tok ples em i no toktok long man o meri, tasol insait long dispela stori, Jisas i toktok long ol sit olsem ol i man. Stop na toktok: Tokim wanpela stori we i gat ol samting insait long en kain olsem ol diwai o plent o ol bikpela ston o ol animal we i makim ol sampela samting long ol manmeri. Putim yau gut long stori we man bilong autim stori i mekim. Taim em i toktok long ol dispela samting, man bilong autim stori i yusim ol wod long soim sapos ol samting em ol i man o i meri? Posim odio long hia.</w:t>
      </w:r>
    </w:p>
    <w:p>
      <w:pPr/>
      <w:r>
        <w:rPr>
          <w:lang w:val="png_PG" w:bidi="png_PG"/>
        </w:rPr>
      </w:r>
      <w:r>
        <w:rPr>
          <w:lang w:val="png_PG" w:bidi="png_PG"/>
        </w:rPr>
        <w:t>Taim Jisas i tokim parabel, Jisas i toktok long hau fama i tromoi sit. Taim Jisas i tok klia long dispela parabel, Jisas i toktok moa long sit na wanem samting i kamap long sit.</w:t>
      </w:r>
    </w:p>
    <w:p>
      <w:pPr/>
      <w:r>
        <w:rPr>
          <w:lang w:val="png_PG" w:bidi="png_PG"/>
        </w:rPr>
      </w:r>
      <w:r>
        <w:rPr>
          <w:lang w:val="png_PG" w:bidi="png_PG"/>
        </w:rPr>
        <w:t>Mining bilong parabel bilong we Jisas i givim, em i tokaut tasol long wanem samting wanwan samting insait long parabel i makim. Jisas i no givim wanpela tok klia long husat stret em dispela fama i tromoi sit. Jisas i no mekim klia wai na ol graun i narapela narapela. Jisas i no tok klia long wanem we ol kaikai i kamap long gaden i luk. Jisas i no tok klia sapos em i toktok long ol Kristen husat i nid long gro long sait bilong spirit, o ol lain husat i no Kristen na i harim na i kisim Kingdom bilong God. Ol parabel em planti taim ol i gat bikpela mining moa long wanpela samting tasol o wanpela taim tasol. No ken ting olsem dispela parabel em i gat wanpela mining, bikos Skripsa i no givim wanpela mining stret.</w:t>
      </w:r>
    </w:p>
    <w:p>
      <w:pPr/>
      <w:r>
        <w:rPr>
          <w:lang w:val="png_PG" w:bidi="png_PG"/>
        </w:rPr>
      </w:r>
      <w:r>
        <w:rPr>
          <w:lang w:val="png_PG" w:bidi="png_PG"/>
        </w:rPr>
        <w:t>Jisas i tok olsem dispela sit we fama i tromoi em i tok bilong God, o tok save bilong gutnius bilong Kingdom bilong God. Dispela fama i planim wanpela kaikai taim em i kisim tok bilong God i go long ol narapela manmeri. Dispela sit i pundaun long rot i soim ol manmeri husat i harim tok bilong God tasol Satan i kam na rausim dispela tok i go. Tingim olsem long rot, graun em i save strong. Dispela sit bai slip antap long graun i go inap taim bilong digim graun na tanim dispela graun i kamap.</w:t>
      </w:r>
    </w:p>
    <w:p>
      <w:pPr/>
      <w:r>
        <w:rPr>
          <w:lang w:val="png_PG" w:bidi="png_PG"/>
        </w:rPr>
      </w:r>
      <w:r>
        <w:rPr>
          <w:lang w:val="png_PG" w:bidi="png_PG"/>
        </w:rPr>
        <w:t>Dispela bikpela ston aninit long graun i makim ol manmeri husat i harim tok bilong God wantaim amamas tasol i no inap long gat ruts we i dip bikos i gat bikpela ston i stap aninit long graun. Ol problem o pen na hevi i save mekim wankain samting olsem san i sain long dispela plent. Taim i no gat gutpela ruts, plent bai drai na i dai.</w:t>
      </w:r>
    </w:p>
    <w:p>
      <w:pPr/>
      <w:r>
        <w:rPr>
          <w:lang w:val="png_PG" w:bidi="png_PG"/>
        </w:rPr>
      </w:r>
      <w:r>
        <w:rPr>
          <w:lang w:val="png_PG" w:bidi="png_PG"/>
        </w:rPr>
        <w:t>Dispela graun we i gat ol nil gras i makim ol lain husat i harim na i bilip tok tasol i no save karim kaikai. Ol wari bilong laip, laik bilong i gat mani o ol narapela samting i pasim ol pasim spes bilong ol plent kain olsem ol nil gras i pasim spes bilong ol gutpela plent. Dispela plent i no inap long karim kaikai.</w:t>
      </w:r>
    </w:p>
    <w:p>
      <w:pPr/>
      <w:r>
        <w:rPr>
          <w:lang w:val="png_PG" w:bidi="png_PG"/>
        </w:rPr>
      </w:r>
      <w:r>
        <w:rPr>
          <w:lang w:val="png_PG" w:bidi="png_PG"/>
        </w:rPr>
        <w:t>Stop na toktok: toktok long wanwan bilong ol 4-pela kain graun na wanem samting i save kamap long helpim ol plent long gro insait long wanwan bilong ol dispela kain graun. Eksampel, wanem samting save i kamap long wanpela plent we i no gat wanpela ruts we i ken kisim wara long graun. Posim odio long hia.</w:t>
      </w:r>
    </w:p>
    <w:p>
      <w:pPr/>
      <w:r>
        <w:rPr>
          <w:lang w:val="png_PG" w:bidi="png_PG"/>
        </w:rPr>
      </w:r>
      <w:r>
        <w:rPr>
          <w:lang w:val="png_PG" w:bidi="png_PG"/>
        </w:rPr>
        <w:t>Gutpela graun i save kamapim wanpela gutpela kaikai. Dispela i makim ol manmeri husat i harim, bilipim na tokim ol narapela manmeri na i olsem ol plent i karim planti kaikai. Soim wanpela piksa bilong ol het bilong gras i gat sit o ol narapela grein. Toktok long bikpela mak bilong kaikai i redi gut tru. Dispela bikpela mak bilong kaikai i redi gut tru em i save luk olsem wanem. Posim odio long hia.</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Mak 4:1–20 long wanpela trenslesen we i isi tru long yupela long andastendim.</w:t>
      </w:r>
    </w:p>
    <w:p>
      <w:pPr/>
      <w:r>
        <w:rPr>
          <w:lang w:val="png_PG" w:bidi="png_PG"/>
        </w:rPr>
      </w:r>
      <w:r>
        <w:rPr>
          <w:lang w:val="png_PG" w:bidi="png_PG"/>
        </w:rPr>
        <w:t>Insait long dispela step, grup bai toktok long ol wanwan hap bilong stori, ol manmeri o samting i stap insait long stori, na ol ples we stori i kamap long en. Bihain grup bai putim ol samting i kamap insait long stori insait long tingting bilong ol na piksarim dispela stori.</w:t>
      </w:r>
    </w:p>
    <w:p>
      <w:pPr/>
      <w:r>
        <w:rPr>
          <w:lang w:val="png_PG" w:bidi="png_PG"/>
        </w:rPr>
      </w:r>
      <w:r>
        <w:rPr>
          <w:lang w:val="png_PG" w:bidi="png_PG"/>
        </w:rPr>
        <w:t>Dispela stori i gat tripela hap.</w:t>
      </w:r>
    </w:p>
    <w:p>
      <w:pPr/>
      <w:r>
        <w:rPr>
          <w:lang w:val="png_PG" w:bidi="png_PG"/>
        </w:rPr>
      </w:r>
      <w:r>
        <w:rPr>
          <w:b/>
          <w:lang w:val="png_PG" w:bidi="png_PG"/>
        </w:rPr>
        <w:t>Insait long namba wan hap bilong stori:</w:t>
      </w:r>
      <w:r>
        <w:rPr>
          <w:lang w:val="png_PG" w:bidi="png_PG"/>
        </w:rPr>
        <w:t xml:space="preserve"> Jisas i wok long skulim ol manmeri sait long Raunwara Galili. Wanpela bikpela lain manmeri i kam raunim Jisas. Jisas i go insait long wanpela bot na i sindaun insait long dispela bot klostu long nambis bai ol manmeri i stap long nambis i ken lukim Jisas na harim wanem samting Jisas i tok. Jisas i tokim ol manmeri wanpela parabel.</w:t>
      </w:r>
    </w:p>
    <w:p>
      <w:pPr/>
      <w:r>
        <w:rPr>
          <w:lang w:val="png_PG" w:bidi="png_PG"/>
        </w:rPr>
      </w:r>
      <w:r>
        <w:rPr>
          <w:b/>
          <w:lang w:val="png_PG" w:bidi="png_PG"/>
        </w:rPr>
        <w:t>Long namba tu hap bilong stori:</w:t>
      </w:r>
      <w:r>
        <w:rPr>
          <w:lang w:val="png_PG" w:bidi="png_PG"/>
        </w:rPr>
        <w:t xml:space="preserve"> Jisas na ol disaipel bilong em wantaim sampela narapela lain i save bihainim Jisas ol i stap ol yet long wanpela ples. Ol disaipel i askim Jisas long tok klia long mining bilong ol parabel. Jisas i tok olsem, "Yupela i kisim presen bilong mekim yupela i save long ol bikpela samting long God. Sapos yupela i no save long dispela, hau bai yupela i andastendim olgeta narapela samting? Em i kolim toktok bilong profet Aisaia long tok klia long wai na em i save tokim ol parabel—bai ol manmeri husat i no wok long putim yau long ol samting bilong spirit bai i no inap long andastendim em.</w:t>
      </w:r>
    </w:p>
    <w:p>
      <w:pPr/>
      <w:r>
        <w:rPr>
          <w:lang w:val="png_PG" w:bidi="png_PG"/>
        </w:rPr>
      </w:r>
      <w:r>
        <w:rPr>
          <w:b/>
          <w:lang w:val="png_PG" w:bidi="png_PG"/>
        </w:rPr>
        <w:t>Insait long namba tri hap bilong stori:</w:t>
      </w:r>
      <w:r>
        <w:rPr>
          <w:lang w:val="png_PG" w:bidi="png_PG"/>
        </w:rPr>
        <w:t xml:space="preserve"> Jisas i tok klia long mining bilong dispela parabel.</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Ol bikpela lain manmeri</w:t>
      </w:r>
    </w:p>
    <w:p>
      <w:pPr>
        <w:pStyle w:val="ListBullet"/>
        <w:spacing w:line="240" w:lineRule="auto"/>
        <w:ind w:left="720"/>
      </w:pPr>
      <w:r>
        <w:rPr>
          <w:lang w:val="png_PG" w:bidi="png_PG"/>
        </w:rPr>
      </w:r>
      <w:r>
        <w:rPr>
          <w:lang w:val="png_PG" w:bidi="png_PG"/>
        </w:rPr>
        <w:t>Ol narapela manmeri husat i harim tok klia bilong dispela parabel</w:t>
      </w:r>
    </w:p>
    <w:p>
      <w:pPr/>
      <w:r>
        <w:rPr>
          <w:lang w:val="png_PG" w:bidi="png_PG"/>
        </w:rPr>
      </w:r>
      <w:r>
        <w:rPr>
          <w:lang w:val="png_PG" w:bidi="png_PG"/>
        </w:rPr>
        <w:t>Ol manmeri i stap insait long parabel bilong Jisas em:</w:t>
      </w:r>
    </w:p>
    <w:p>
      <w:pPr>
        <w:pStyle w:val="ListBullet"/>
        <w:spacing w:line="240" w:lineRule="auto"/>
        <w:ind w:left="720"/>
      </w:pPr>
      <w:r>
        <w:rPr>
          <w:lang w:val="png_PG" w:bidi="png_PG"/>
        </w:rPr>
      </w:r>
      <w:r>
        <w:rPr>
          <w:lang w:val="png_PG" w:bidi="png_PG"/>
        </w:rPr>
        <w:t>Wanpela fama</w:t>
      </w:r>
    </w:p>
    <w:p>
      <w:pPr>
        <w:pStyle w:val="ListBullet"/>
        <w:spacing w:line="240" w:lineRule="auto"/>
        <w:ind w:left="720"/>
      </w:pPr>
      <w:r>
        <w:rPr>
          <w:lang w:val="png_PG" w:bidi="png_PG"/>
        </w:rPr>
      </w:r>
      <w:r>
        <w:rPr>
          <w:lang w:val="png_PG" w:bidi="png_PG"/>
        </w:rPr>
        <w:t>Ol sit</w:t>
      </w:r>
    </w:p>
    <w:p>
      <w:pPr>
        <w:pStyle w:val="ListBullet"/>
        <w:spacing w:line="240" w:lineRule="auto"/>
        <w:ind w:left="720"/>
      </w:pPr>
      <w:r>
        <w:rPr>
          <w:lang w:val="png_PG" w:bidi="png_PG"/>
        </w:rPr>
      </w:r>
      <w:r>
        <w:rPr>
          <w:lang w:val="png_PG" w:bidi="png_PG"/>
        </w:rPr>
        <w:t>4-pela kain graun</w:t>
      </w:r>
    </w:p>
    <w:p>
      <w:pPr>
        <w:pStyle w:val="ListBullet"/>
        <w:spacing w:line="240" w:lineRule="auto"/>
        <w:ind w:left="720"/>
      </w:pPr>
      <w:r>
        <w:rPr>
          <w:lang w:val="png_PG" w:bidi="png_PG"/>
        </w:rPr>
      </w:r>
      <w:r>
        <w:rPr>
          <w:lang w:val="png_PG" w:bidi="png_PG"/>
        </w:rPr>
        <w:t>Ol pisin we i kam na kaikai ol sit</w:t>
      </w:r>
    </w:p>
    <w:p>
      <w:pPr>
        <w:pStyle w:val="ListBullet"/>
        <w:spacing w:line="240" w:lineRule="auto"/>
        <w:ind w:left="720"/>
      </w:pPr>
      <w:r>
        <w:rPr>
          <w:lang w:val="png_PG" w:bidi="png_PG"/>
        </w:rPr>
      </w:r>
      <w:r>
        <w:rPr>
          <w:lang w:val="png_PG" w:bidi="png_PG"/>
        </w:rPr>
        <w:t>Ol 4-pela kain manmeri husat i save harim tok bilong God</w:t>
      </w:r>
    </w:p>
    <w:p>
      <w:pPr>
        <w:pStyle w:val="ListBullet"/>
        <w:spacing w:line="240" w:lineRule="auto"/>
        <w:ind w:left="720"/>
      </w:pPr>
      <w:r>
        <w:rPr>
          <w:lang w:val="png_PG" w:bidi="png_PG"/>
        </w:rPr>
      </w:r>
      <w:r>
        <w:rPr>
          <w:lang w:val="png_PG" w:bidi="png_PG"/>
        </w:rPr>
        <w:t>Satan</w:t>
      </w:r>
    </w:p>
    <w:p>
      <w:pPr/>
      <w:r>
        <w:rPr>
          <w:lang w:val="png_PG" w:bidi="png_PG"/>
        </w:rPr>
      </w:r>
      <w:r>
        <w:rPr>
          <w:lang w:val="png_PG" w:bidi="png_PG"/>
        </w:rPr>
        <w:t>Long namba wan hap, stori i stat wantaim dispela hap tok "Wanpela taim gen Jisas i skulim ol manmeri long sait bilong raunwara." Dispela raunwara em i Raunwara Galili na Jisas i stap klostu long Kaperneam. Ol dispela wod, "wanpela taim gen" i soim olsem Jisas i bin skulim ol manmeri bipo long dispela taim. Tasol, dispela em i namba wan taim insait long buk bilong Mak we i stori long wanem kain skul Jisas i bin givim. Jisas i bin skulim ol manmeri taim em i tokim ol parabel long ol.</w:t>
      </w:r>
    </w:p>
    <w:p>
      <w:pPr/>
      <w:r>
        <w:rPr>
          <w:lang w:val="png_PG" w:bidi="png_PG"/>
        </w:rPr>
      </w:r>
      <w:r>
        <w:rPr>
          <w:lang w:val="png_PG" w:bidi="png_PG"/>
        </w:rPr>
        <w:t xml:space="preserve">Dispela bikpela lain manmeri em i bikpela tru. Jisas i go insait long wanpela bot na i kisim bot i go autsait long wara. Jisas i sindaun insait long bot long skulim ol manmeri. Ol manmeri i sanap long nambis i ken lukim na harim Jisas taim em i mekim ol tok skul bilong em. </w:t>
      </w:r>
    </w:p>
    <w:p>
      <w:pPr/>
      <w:r>
        <w:rPr>
          <w:lang w:val="png_PG" w:bidi="png_PG"/>
        </w:rPr>
      </w:r>
      <w:r>
        <w:rPr>
          <w:lang w:val="png_PG" w:bidi="png_PG"/>
        </w:rPr>
        <w:t xml:space="preserve">Stop na soim piksa bilong wanpela man i sindaun long wanpela </w:t>
      </w:r>
      <w:r>
        <w:rPr>
          <w:lang w:val="png_PG" w:bidi="png_PG"/>
        </w:rPr>
        <w:t>liklik bot</w:t>
      </w:r>
      <w:r>
        <w:rPr>
          <w:lang w:val="png_PG" w:bidi="png_PG"/>
        </w:rPr>
        <w:t xml:space="preserve"> klostu long nambis bilong wanpela raunwara. Posim odio long hia.</w:t>
      </w:r>
    </w:p>
    <w:p>
      <w:pPr/>
      <w:r>
        <w:rPr>
          <w:lang w:val="png_PG" w:bidi="png_PG"/>
        </w:rPr>
      </w:r>
      <w:r>
        <w:rPr>
          <w:lang w:val="png_PG" w:bidi="png_PG"/>
        </w:rPr>
        <w:t>Taim Jisas i stat long skulim ol manmeri, Jisas i tok, "Harim na tingim." Long orijinel tok ples, dispela em i 2-pela wod we i minim olsem lukluk na harim. Dispela em ol tok oda. Ol i strongpela wod we i givim ol manmeri ol tok stia. Bipo long Jisas i statim dispela stori, Jisas i tokim ol manmeri long putim yau gut long wanem samting em bai tok. Taim Jisas i yusim ol dispela wod, Jisas i tokim ol manmeri olsem wanem samting em i bai tok em i impoten tru long ol long harim.</w:t>
      </w:r>
    </w:p>
    <w:p>
      <w:pPr/>
      <w:r>
        <w:rPr>
          <w:lang w:val="png_PG" w:bidi="png_PG"/>
        </w:rPr>
      </w:r>
      <w:r>
        <w:rPr>
          <w:lang w:val="png_PG" w:bidi="png_PG"/>
        </w:rPr>
        <w:t>Stop long hia na toktok: Tokim wanpela stori we wanpela man o meri i wok long tisim wanpela grup. Dispela man o meri i tok wanem long grup long stat bilong leson bai grup i putim yau gut long wanem samting dispela tisa i tok? Posim odio long hia.</w:t>
      </w:r>
    </w:p>
    <w:p>
      <w:pPr/>
      <w:r>
        <w:rPr>
          <w:lang w:val="png_PG" w:bidi="png_PG"/>
        </w:rPr>
      </w:r>
      <w:r>
        <w:rPr>
          <w:lang w:val="png_PG" w:bidi="png_PG"/>
        </w:rPr>
        <w:t>Jisas i tokim dispela stori bilong fama i go long tromoi sit. Em impoten long tingim olsem dispela wod bilong sit long hia em i ken minim wanpela sit o planti sit. Insait long dispela stori, dispela wod bilong sit em i toktok long planti sit. Yu mas mekim klia olsem dispela fama em i wok long tromoi planti sit.</w:t>
      </w:r>
    </w:p>
    <w:p>
      <w:pPr/>
      <w:r>
        <w:rPr>
          <w:lang w:val="png_PG" w:bidi="png_PG"/>
        </w:rPr>
      </w:r>
      <w:r>
        <w:rPr>
          <w:lang w:val="png_PG" w:bidi="png_PG"/>
        </w:rPr>
        <w:t>Stop na prektisim dispela stori. Wanpela man o meri bai i gat wanpela bek we i pulap long kain samting olsem wesan we i makim sit. Dispela man o meri bai wokabaut na bai putim han i go insait long bek na kisim ol samting na tromoi i go nabaut. Makim wanpela eria we i gat wanpela rot na 3-pela kain graun. Ol kainkain graun i stap klostu wantaim na i stap klostu long rot. Taim dispela fama i tromoi sit, tingim hau sampela bilong ol sit i pundaun long wanwan bilong ol dispela foapela eria. Dispela fama i wok long tromoi sit insait long wanpela fild. Askim wanpela man o meri long diskraibim wanem samting dispela man we i wok long tromoi sit i wok long mekim. Askim dispela man o meri long diskraibim ol graun o eria we sit i wok long pundaun long en. Posim odio long hia.</w:t>
      </w:r>
    </w:p>
    <w:p>
      <w:pPr/>
      <w:r>
        <w:rPr>
          <w:lang w:val="png_PG" w:bidi="png_PG"/>
        </w:rPr>
      </w:r>
      <w:r>
        <w:rPr>
          <w:lang w:val="png_PG" w:bidi="png_PG"/>
        </w:rPr>
        <w:t>Dispela sit we i pundaun long gutpela graun, em i karim kaikai we i 30 o 60 o 100-pela taim moa long mak bilong sit we fama i bin tromoi.</w:t>
      </w:r>
    </w:p>
    <w:p>
      <w:pPr/>
      <w:r>
        <w:rPr>
          <w:lang w:val="png_PG" w:bidi="png_PG"/>
        </w:rPr>
      </w:r>
      <w:r>
        <w:rPr>
          <w:lang w:val="png_PG" w:bidi="png_PG"/>
        </w:rPr>
        <w:t>Stop na lukim hau ol grein o sit bilong gras i save kamap planti moa. Bungim ol stik o ol ston o ol sit bilong wit, bali o rais. Putim wanpela ston i go daun o wanpela sit bilong wit, bali o rais. Long wanpela narapela seperet grup, putim 30-pela ston. Long wanpela narapela seperet grup, putim 60-pela ston na long narapela grup, putim 100-pela ston. Nau, wok olsem wanpela grup long diskraibim hau wanpela sit i kamapim pikinini. Posim odio long hia.</w:t>
      </w:r>
    </w:p>
    <w:p>
      <w:pPr/>
      <w:r>
        <w:rPr>
          <w:lang w:val="png_PG" w:bidi="png_PG"/>
        </w:rPr>
      </w:r>
      <w:r>
        <w:rPr>
          <w:lang w:val="png_PG" w:bidi="png_PG"/>
        </w:rPr>
        <w:t>Taim Jisas i pinisim dispela stori bilong fama, Jias i tokim ol manmeri, "Husat man o meri i gat yau na i harim i mas putim yau na andastendim." Jisas i wok long tokim ol manmeri long tingting gut long wanem samting ol i bin harim. Jisas i laikim ol long andastendim dispela toktok. Dispela wod "harim" i gat tupela mining insait long dispela sentens. Long namba wan taim, harim i min olsem pasin bilong inap long harim samting. Namba tu taim, dispela wod harim i min olsem long andastendim samting o inap long tingting long mining bilong wanem samting yu bin harim. Ol sampela trenslesen i yusim wod harim long namba wan wod na hap tok putim yau long namba tu taim dispela wod bilong harim i kamap.</w:t>
      </w:r>
    </w:p>
    <w:p>
      <w:pPr/>
      <w:r>
        <w:rPr>
          <w:lang w:val="png_PG" w:bidi="png_PG"/>
        </w:rPr>
      </w:r>
      <w:r>
        <w:rPr>
          <w:lang w:val="png_PG" w:bidi="png_PG"/>
        </w:rPr>
        <w:t>Stop na tokim wanpela stori bilong wanpela man o meri we i gat impoten tok save bilong wanpela lain manmeri. Dispela man o meri i tok wanem long pinis bilong leson long mekim grup i tingting gut long wanem samting em i bin tok? Hau bai em i mekim grup i tingting gut long wanem samting em i bin tok? Posim odio long hia.</w:t>
      </w:r>
    </w:p>
    <w:p>
      <w:pPr/>
      <w:r>
        <w:rPr>
          <w:lang w:val="png_PG" w:bidi="png_PG"/>
        </w:rPr>
      </w:r>
      <w:r>
        <w:rPr>
          <w:lang w:val="png_PG" w:bidi="png_PG"/>
        </w:rPr>
        <w:t xml:space="preserve">Long namba tu hap bilong stori, Jisas i stap em yet wantaim ol disaipel na sampela narapela lain manmeri husat i save bihainim Jisas. Dispela bikpela lain manmeri i go pinis. Jisas i no stap long sait bilong raunwara moa. Yumi no save wanem hap Jisas na ol disaipel i stap long en. Ol disaipel i askim Jisas long tok klia long ol stori we Jisas i bin tokim. Jisas i tok, Yupela i ken </w:t>
      </w:r>
      <w:r>
        <w:rPr>
          <w:b/>
          <w:lang w:val="png_PG" w:bidi="png_PG"/>
        </w:rPr>
        <w:t>andastendim</w:t>
      </w:r>
      <w:r>
        <w:rPr>
          <w:lang w:val="png_PG" w:bidi="png_PG"/>
        </w:rPr>
        <w:t xml:space="preserve"> ol sikret bilong kingdom bilong God. Ating ol manmeri husat i save toktok long tok ples bilong yupela i nid long save husat i givim tok orait long ol disaipel. Sapos em i olsem, yupela i ken tok, "God i bin givim tok orait long yupela long andastendim ol sikret bilong kingdom bilong God." Taim Jisas i bin toktok, em i bin kolim wanpela tok bilong profet Aisaia. Dispela tok em i wanpela poetri. Dispela namba wan tingting em i toktok long wanpela eksen. Namba tu tingting i toktok long samting nogut samting i kamap.</w:t>
      </w:r>
    </w:p>
    <w:p>
      <w:pPr/>
      <w:r>
        <w:rPr>
          <w:lang w:val="png_PG" w:bidi="png_PG"/>
        </w:rPr>
      </w:r>
      <w:r>
        <w:rPr>
          <w:lang w:val="png_PG" w:bidi="png_PG"/>
        </w:rPr>
        <w:t>Ol bai lukim. Ol bai no inap lainim.</w:t>
      </w:r>
    </w:p>
    <w:p>
      <w:pPr/>
      <w:r>
        <w:rPr>
          <w:lang w:val="png_PG" w:bidi="png_PG"/>
        </w:rPr>
      </w:r>
      <w:r>
        <w:rPr>
          <w:lang w:val="png_PG" w:bidi="png_PG"/>
        </w:rPr>
        <w:t>Ol bai harim. Ol bai no inap long andastendim.</w:t>
      </w:r>
    </w:p>
    <w:p>
      <w:pPr/>
      <w:r>
        <w:rPr>
          <w:lang w:val="png_PG" w:bidi="png_PG"/>
        </w:rPr>
      </w:r>
      <w:r>
        <w:rPr>
          <w:lang w:val="png_PG" w:bidi="png_PG"/>
        </w:rPr>
        <w:t>Sapos ol i harim na andastendim, ol bai tanim i go long God na em bai fogivim ol.</w:t>
      </w:r>
    </w:p>
    <w:p>
      <w:pPr/>
      <w:r>
        <w:rPr>
          <w:lang w:val="png_PG" w:bidi="png_PG"/>
        </w:rPr>
      </w:r>
      <w:r>
        <w:rPr>
          <w:lang w:val="png_PG" w:bidi="png_PG"/>
        </w:rPr>
        <w:t>Stop na toktok: divaidim grup i go long 2-pela tim. Wanpela tim i bai tok wanpela positiv eksen. Tokim namba tu tim long mekim wanpela nogut samting i kamap long eksen bilong ol. Yu ken stat wantaim tupela eksampel i kam long tok profet. Mekim dispela gen inap em i kamap gut. Putim yau long lukim hau ol manmeri i tokim dispela samting. Ol i yusim poetri? Ol i yusim ol sentens? Posim odio long hia.</w:t>
      </w:r>
    </w:p>
    <w:p>
      <w:pPr/>
      <w:r>
        <w:rPr>
          <w:lang w:val="png_PG" w:bidi="png_PG"/>
        </w:rPr>
      </w:r>
      <w:r>
        <w:rPr>
          <w:lang w:val="png_PG" w:bidi="png_PG"/>
        </w:rPr>
        <w:t>Long namba 3 hap bilong stori, Jisas i mekim klia mining bilong ol samting insait long stori. Jisas i tok olsem ol sit em ol i tok bilong God o toktok i kam long God. Ol pisin i makim Satan husat i save traim long stopim toktok i kam long God long i go long ol manmeri. Fama i we i wok long tromoi dispela sit. Dispela i makim pasin bilong autim tok i kam long God i go long ol manmeri. Yu bai nid long mekim klia dispela tok taim yu tok olsem "Dispela man i tromoi sit em i olsem wanpela man o meri i autim gutnius."</w:t>
      </w:r>
    </w:p>
    <w:p>
      <w:pPr/>
      <w:r>
        <w:rPr>
          <w:lang w:val="png_PG" w:bidi="png_PG"/>
        </w:rPr>
      </w:r>
      <w:r>
        <w:rPr>
          <w:lang w:val="png_PG" w:bidi="png_PG"/>
        </w:rPr>
        <w:t>Wanwan bilong ol kainkain graun i makim ol kainkain manmeri husat i save harim tok we em i autim.</w:t>
      </w:r>
    </w:p>
    <w:p>
      <w:pPr/>
      <w:r>
        <w:rPr>
          <w:lang w:val="png_PG" w:bidi="png_PG"/>
        </w:rPr>
      </w:r>
      <w:r>
        <w:rPr>
          <w:lang w:val="png_PG" w:bidi="png_PG"/>
        </w:rPr>
        <w:t>Stop na prektisim dispela stori gen. Dispela taim mekim ol manmeri i kam na sanap long wanwan bilong ol kainkain graun. Taim sit i gro, larim ol manmeri i sanap i stap i diskraibim wanem kain plent i kamap. Wanwan man o meri i mas diskraibim wanem samting i kamap long em taim em i gro. Posim odio long hia.</w:t>
      </w:r>
      <w:r>
        <w:rPr>
          <w:lang w:val="png_PG" w:bidi="png_PG"/>
        </w:rPr>
      </w:r>
    </w:p>
    <w:p>
      <w:pPr>
        <w:pStyle w:val="Heading3"/>
      </w:pPr>
      <w:r>
        <w:rPr>
          <w:lang w:val="png_PG" w:bidi="png_PG"/>
        </w:rPr>
        <w:t>Ektim aut dispela Tok</w:t>
      </w:r>
    </w:p>
    <w:p>
      <w:pPr/>
      <w:r>
        <w:rPr>
          <w:lang w:val="png_PG" w:bidi="png_PG"/>
        </w:rPr>
      </w:r>
      <w:r>
        <w:rPr>
          <w:lang w:val="png_PG" w:bidi="png_PG"/>
        </w:rPr>
        <w:t>Harim dispela stori wanpela taim gen long trenslesen we i isi tru long yupela i andastendim.</w:t>
      </w:r>
    </w:p>
    <w:p>
      <w:pPr/>
      <w:r>
        <w:rPr>
          <w:lang w:val="png_PG" w:bidi="png_PG"/>
        </w:rPr>
      </w:r>
      <w:r>
        <w:rPr>
          <w:lang w:val="png_PG" w:bidi="png_PG"/>
        </w:rPr>
        <w:t>Insait long dispela sesen, tim bai mekim drama bilong dispela stori.</w:t>
      </w:r>
    </w:p>
    <w:p>
      <w:pPr/>
      <w:r>
        <w:rPr>
          <w:lang w:val="png_PG" w:bidi="png_PG"/>
        </w:rPr>
      </w:r>
      <w:r>
        <w:rPr>
          <w:lang w:val="png_PG" w:bidi="png_PG"/>
        </w:rPr>
        <w:t>Dispela stori i gat tripela hap.</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Ol bikpela lain manmeri</w:t>
      </w:r>
    </w:p>
    <w:p>
      <w:pPr>
        <w:pStyle w:val="ListBullet"/>
        <w:spacing w:line="240" w:lineRule="auto"/>
        <w:ind w:left="720"/>
      </w:pPr>
      <w:r>
        <w:rPr>
          <w:lang w:val="png_PG" w:bidi="png_PG"/>
        </w:rPr>
      </w:r>
      <w:r>
        <w:rPr>
          <w:lang w:val="png_PG" w:bidi="png_PG"/>
        </w:rPr>
        <w:t>Ol narapela manmeri husat i harim tok klia bilong dispela parabel</w:t>
      </w:r>
    </w:p>
    <w:p>
      <w:pPr/>
      <w:r>
        <w:rPr>
          <w:lang w:val="png_PG" w:bidi="png_PG"/>
        </w:rPr>
      </w:r>
      <w:r>
        <w:rPr>
          <w:lang w:val="png_PG" w:bidi="png_PG"/>
        </w:rPr>
        <w:t>Ol manmeri i stap insait long parabel bilong Jisas em:</w:t>
      </w:r>
    </w:p>
    <w:p>
      <w:pPr>
        <w:pStyle w:val="ListBullet"/>
        <w:spacing w:line="240" w:lineRule="auto"/>
        <w:ind w:left="720"/>
      </w:pPr>
      <w:r>
        <w:rPr>
          <w:lang w:val="png_PG" w:bidi="png_PG"/>
        </w:rPr>
      </w:r>
      <w:r>
        <w:rPr>
          <w:lang w:val="png_PG" w:bidi="png_PG"/>
        </w:rPr>
        <w:t>Wanpela fama</w:t>
      </w:r>
    </w:p>
    <w:p>
      <w:pPr>
        <w:pStyle w:val="ListBullet"/>
        <w:spacing w:line="240" w:lineRule="auto"/>
        <w:ind w:left="720"/>
      </w:pPr>
      <w:r>
        <w:rPr>
          <w:lang w:val="png_PG" w:bidi="png_PG"/>
        </w:rPr>
      </w:r>
      <w:r>
        <w:rPr>
          <w:lang w:val="png_PG" w:bidi="png_PG"/>
        </w:rPr>
        <w:t>Ol sit</w:t>
      </w:r>
    </w:p>
    <w:p>
      <w:pPr>
        <w:pStyle w:val="ListBullet"/>
        <w:spacing w:line="240" w:lineRule="auto"/>
        <w:ind w:left="720"/>
      </w:pPr>
      <w:r>
        <w:rPr>
          <w:lang w:val="png_PG" w:bidi="png_PG"/>
        </w:rPr>
      </w:r>
      <w:r>
        <w:rPr>
          <w:lang w:val="png_PG" w:bidi="png_PG"/>
        </w:rPr>
        <w:t>Ol pisin we i kam na kaikai ol sit</w:t>
      </w:r>
    </w:p>
    <w:p>
      <w:pPr>
        <w:pStyle w:val="ListBullet"/>
        <w:spacing w:line="240" w:lineRule="auto"/>
        <w:ind w:left="720"/>
      </w:pPr>
      <w:r>
        <w:rPr>
          <w:lang w:val="png_PG" w:bidi="png_PG"/>
        </w:rPr>
      </w:r>
      <w:r>
        <w:rPr>
          <w:lang w:val="png_PG" w:bidi="png_PG"/>
        </w:rPr>
        <w:t>4-pela kain graun</w:t>
      </w:r>
    </w:p>
    <w:p>
      <w:pPr>
        <w:pStyle w:val="ListBullet"/>
        <w:spacing w:line="240" w:lineRule="auto"/>
        <w:ind w:left="720"/>
      </w:pPr>
      <w:r>
        <w:rPr>
          <w:lang w:val="png_PG" w:bidi="png_PG"/>
        </w:rPr>
      </w:r>
      <w:r>
        <w:rPr>
          <w:lang w:val="png_PG" w:bidi="png_PG"/>
        </w:rPr>
        <w:t>Ol 4-pela kain manmeri husat i save harim tok bilong God</w:t>
      </w:r>
    </w:p>
    <w:p>
      <w:pPr>
        <w:pStyle w:val="ListBullet"/>
        <w:spacing w:line="240" w:lineRule="auto"/>
        <w:ind w:left="720"/>
      </w:pPr>
      <w:r>
        <w:rPr>
          <w:lang w:val="png_PG" w:bidi="png_PG"/>
        </w:rPr>
      </w:r>
      <w:r>
        <w:rPr>
          <w:lang w:val="png_PG" w:bidi="png_PG"/>
        </w:rPr>
        <w:t>Satan</w:t>
      </w:r>
    </w:p>
    <w:p>
      <w:pPr/>
      <w:r>
        <w:rPr>
          <w:lang w:val="png_PG" w:bidi="png_PG"/>
        </w:rPr>
      </w:r>
      <w:r>
        <w:rPr>
          <w:lang w:val="png_PG" w:bidi="png_PG"/>
        </w:rPr>
        <w:t>Olsem wanpela grup, ektim dispela stori tupela taim. Yupela i mas ektim dispela stori long tok ples bilong yupela.</w:t>
      </w:r>
    </w:p>
    <w:p>
      <w:pPr/>
      <w:r>
        <w:rPr>
          <w:lang w:val="png_PG" w:bidi="png_PG"/>
        </w:rPr>
      </w:r>
      <w:r>
        <w:rPr>
          <w:lang w:val="png_PG" w:bidi="png_PG"/>
        </w:rPr>
        <w:t>Long namba wan taim, ektim dispela stori tasol na no ken stop. Tingting gut long ol toktok we ol manmeri i mekim, wanem oda we ol samting i kamap, hau yupela bai i autim dispela stori na wanem samting i mekim na ol dispela samting i kamap. Sekim olsem yupela i no kalapim o i no ektim ol hatpela o impoten hap bilong stori. Helpim wanpela narapela long tingim olgeta hap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long namba tu taim gen. Long sampela hap insait long drama, stopim drama na askim dispela kwesten i go long wanpela man o meri husat i ektim wanpela pat, "Yu pilim olsem wanem o tingting olsem wanem?" Dispela man husat i wok long ekt bai bekim na tokaut long wanem samting em i pilim o tingim sapos em i tru tru dispela man o meri o samting we em i wok long ektim. Bihain, statim drama gen.</w:t>
      </w:r>
    </w:p>
    <w:p>
      <w:pPr/>
      <w:r>
        <w:rPr>
          <w:lang w:val="png_PG" w:bidi="png_PG"/>
        </w:rPr>
      </w:r>
      <w:r>
        <w:rPr>
          <w:lang w:val="png_PG" w:bidi="png_PG"/>
        </w:rPr>
        <w:t>Posim dispela odio long hia na ektim aut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Insait long namba 1 hap, Jisas i go insait long wanpela bot na i muvim bot i go autsait long Raunwara Galili. Jisas i stat long skulim ol bikpela lain manmeri we i stap long nambis na i wok long harim em. Jisas i skulim ol taim em i tokim ol parabel long ol. Jisas i tokim ol wanpela stori bilong wanpela fama husat i go long planim ol sit. Taim dispela fama i tromoi ol, sampela sit i pundaun long wanpela strongpela graun bilong rot na ol pisin i kaikaim ol. Sampela bilong ol i pundaun long graun we i gat bikpela ston aninit long ol. Ol dispela sit i gro hariap, tasol i dai aninit long hot bilong san bikos ruts bilong ol i no go daun gut. Ol narapela sit i pundaun long graun we i gat ol gras nogut. Ol gras nogut i gro wantaim ol sit na pasim ol. Ol dispela sit i no karim kaikai. Las tru, em ol sit we i pundaun long gutpela graun. Ol dispela sit i putim kru, i gro, na i kamapim kaikai, 30, 60, o 100-pela taim moa long mak bilong sit we fama i bin planim. Bihain long Jisas i tokim dispela stori, Jisas i tok, "Husat man o meri i gat yau bilong harim, em i mas harim na andastendim."</w:t>
      </w:r>
    </w:p>
    <w:p>
      <w:pPr/>
      <w:r>
        <w:rPr>
          <w:lang w:val="png_PG" w:bidi="png_PG"/>
        </w:rPr>
      </w:r>
      <w:r>
        <w:rPr>
          <w:lang w:val="png_PG" w:bidi="png_PG"/>
        </w:rPr>
        <w:t>Stopim drama: Askim ol lain husat i ektim ol disaipel na ol bikpela lain manmeri, "Yupela i wok long tingim wanem samting long dispela taim nau?" Yupela i ken harim, "Mipela i paul," "Mipela i no andastendim dispela stori," Mi bin laikim dispela stori, tasol mi no save wai Jisas i wok long tokim mipela long pasin bilong wokim gaden," Sampela manmeri i laik long harim moa tok skul," o Mipela i lukim olsem sampela manmeri i no amamas na ol i lusim ples na i wokabaut i go." Askim dispela man husat i ekt olsem Jisas, "Yu minim wanem samting taim yu tok, 'Husat man o meri i gat yau i mas harim na andastendim?" Yu ken harim ol samting olsem, "Mi bin save olsem sampela manmeri bai harim na painim mining, tasol mi save tu olsem planti manmeri bai i no inap long painim mining bilong dispela stori. Mi wok long askim ol manmeri husat i laik harim long harim gut wanem samting mi wok long tok," o "Mi hop olsem ol bai kam bihain long mi na askim mi long mining bilong dispela stori." Kontinu wantaim drama.</w:t>
      </w:r>
    </w:p>
    <w:p>
      <w:pPr/>
      <w:r>
        <w:rPr>
          <w:lang w:val="png_PG" w:bidi="png_PG"/>
        </w:rPr>
      </w:r>
      <w:r>
        <w:rPr>
          <w:lang w:val="png_PG" w:bidi="png_PG"/>
        </w:rPr>
        <w:t>Long namba 2 hap bilong stori, Jisas i stap wantaim ol disaipel bilong em na sampela narapela lain. Ol i askim em long wanem mining bilong dispela parabel. Jisas i bekim olsem, "God i larim yupela i andastendim ol sikret bilong kingdom bilong God. Tasol mi yusim ol parabel taim mi toktok long ol manmeri i stap long autsait bai skripsa i ken kamap tru. Skripsa i tok, 'Taim ol i lukim wanem samting mi mekim, ol bai no inap lainim wanpela samting, taim ol i harim wanem samting mi tok, ol i no inap andastendim wanpela samting, sapos ol i lainim na andastendim samting, ol bai tanim i kam long mi na mi bai fogivim ol."</w:t>
      </w:r>
    </w:p>
    <w:p>
      <w:pPr/>
      <w:r>
        <w:rPr>
          <w:lang w:val="png_PG" w:bidi="png_PG"/>
        </w:rPr>
      </w:r>
      <w:r>
        <w:rPr>
          <w:lang w:val="png_PG" w:bidi="png_PG"/>
        </w:rPr>
        <w:t>Stopim drama: Askim ol lain husat i wok long ektim ol disaipel na ol bikpela lain manmeri, "Yupela i ting Jisas i wok long traim long tok wanem long hia?" Yu ken harim ol samting olsem, "Jisas i wok long tokim ol dispela stori bai ol manmeri husat i laik tru tru bihainim em i ken andastendim em, taim ol manmeri i no laik long tru tru bihainim em bai ol i no inap long andastendim em o i no inap long kisim taim long andastendim tok bilong em, " o "I gat ol manmeri husat ol i stap long insait na ol manmeri husat i stap long autsait." Sapos i gat sampela lain i paul long wanem em i mining bilong toktok bilong Jisas, yu ken spendim sampela taim long toktok long wanem samting Jisas i wok long mekim insait long dispela seksen bilong stori. Kontinu wantaim drama.</w:t>
      </w:r>
    </w:p>
    <w:p>
      <w:pPr/>
      <w:r>
        <w:rPr>
          <w:lang w:val="png_PG" w:bidi="png_PG"/>
        </w:rPr>
      </w:r>
      <w:r>
        <w:rPr>
          <w:lang w:val="png_PG" w:bidi="png_PG"/>
        </w:rPr>
        <w:t>Long namba 3 hap bilong stori, Jisas i stat long tok klia long wanem mining bilong stori bilong em. Jisas i tok, "Sapos yu no inap long andastendim dispela stori, hau bai yupela i andastendim olgeta narapela parabel?"</w:t>
      </w:r>
    </w:p>
    <w:p>
      <w:pPr/>
      <w:r>
        <w:rPr>
          <w:lang w:val="png_PG" w:bidi="png_PG"/>
        </w:rPr>
      </w:r>
      <w:r>
        <w:rPr>
          <w:lang w:val="png_PG" w:bidi="png_PG"/>
        </w:rPr>
        <w:t>Jisas i tok klia olsem dispela fama insait long stori i makim wanpela man o meri i kisim toktok (o tok) bilong God i go long ol manmeri, na ol sit i makim toktok bilong God. Taim ol sit i pundaun long strongpela graun bilong rot na ol pisin i kaikaim ol, ol dispela ol manmeri i harim toktok bilong God tasol Satan i kam na i rausim dispela toktok. Ol sit we i pundaun long liklik graun we i gat bikpela ston aninit we dispela ol plent bihain san i kukim, i makim ol manmeri husat i kisim tok tasol bilip bilong ol i no strong. Ol i no inap long sanap strong na bilip longpela taim, taim pen na hevi i kamap long ol.</w:t>
      </w:r>
    </w:p>
    <w:p>
      <w:pPr/>
      <w:r>
        <w:rPr>
          <w:lang w:val="png_PG" w:bidi="png_PG"/>
        </w:rPr>
      </w:r>
      <w:r>
        <w:rPr>
          <w:lang w:val="png_PG" w:bidi="png_PG"/>
        </w:rPr>
        <w:t>Stopim drama: Askim Satan "Bilong wanem yu kisim tok bilong God long ol manmeri?" Yu ken harim em i tok olsem, "Ol dispela manmeri em ol i bilong mi. Mi laikim ol long bihainim mi. Sapos mi rausim tok bilong God, ol bai no inap long harim na andastendim. Ol bai kontinu long bihainim mi." Askim ol manmeri long strongpela graun long rot, "Yupela i pilim olsem wanem long dispela sit ol i rausim long yupela bipo long yupela i ken kisim?" Yu ken harim ol i tok, "Wanem sit?" Em i nomol long ol pisin long kaikai sit. Mi no lukim wanpela samting i no stret o i lus. Mi gat wanem samting mi nidim. Mi no nidim wanpela samting long hia." Askim ol manmeri insait long graun we i gat bikpela ston aninit long en, "Bilong wanem yupela i pundaun hariap tru?" Yupela i ken harim, "Mi save long wanpela man o meri husat i wok long pilim pen na hevi. Mi pret olsem dispela bai kamap long mi o famili bilong mi. Mi no laikim wanpela samting nogut long kamap long mipela." O, "Mi gat planti problem long haus na long wok olsem na mi no inap tingting long God na ol samting bilong lotu. Olgeta samting i saun gut pastaim tasol dispela i save kisim planti taim tumas." Kontinu wantaim drama.</w:t>
      </w:r>
    </w:p>
    <w:p>
      <w:pPr/>
      <w:r>
        <w:rPr>
          <w:lang w:val="png_PG" w:bidi="png_PG"/>
        </w:rPr>
      </w:r>
      <w:r>
        <w:rPr>
          <w:lang w:val="png_PG" w:bidi="png_PG"/>
        </w:rPr>
        <w:t>Ol dispela sit i we i pundaun namel long ol nogut gras i makim ol manmeri husat i harim tok bilong God, tasol em i pulap long ol wari bilong laip, na laikim bilong kainkain samting, na ol i laikim planti mani na kago. Ol dispela sit i no karim kaikai.</w:t>
      </w:r>
    </w:p>
    <w:p>
      <w:pPr/>
      <w:r>
        <w:rPr>
          <w:lang w:val="png_PG" w:bidi="png_PG"/>
        </w:rPr>
      </w:r>
      <w:r>
        <w:rPr>
          <w:lang w:val="png_PG" w:bidi="png_PG"/>
        </w:rPr>
        <w:t>Stopim drama: Askim dispela man o meri husat i ekt olsem ol dispela sit, "Yupela i pilim olsem wanem? Wanem samting i pasim na kilim laip o kaikai we yu inap karim?" Yu ken harim, "Harim, mi nid long gat inap mani long famili bilong mi." O, "Mi wanpela lida insait long komyuniti na dispela i save kisim taim. Mi no laik long lusim lidasip posisen bilong mi insait long komyuniti." O, "Mi gat ol papamama bilong mi long lukautim na planti pikinini long haus. Mi no gat taim long go aut na tokim ol narapela lain long kingdom bilong God." Kontinu wantaim drama.</w:t>
      </w:r>
    </w:p>
    <w:p>
      <w:pPr/>
      <w:r>
        <w:rPr>
          <w:lang w:val="png_PG" w:bidi="png_PG"/>
        </w:rPr>
      </w:r>
      <w:r>
        <w:rPr>
          <w:lang w:val="png_PG" w:bidi="png_PG"/>
        </w:rPr>
        <w:t>Ol sit we i pundaun long gutpela graun i makim ol lain husat i harim na i kisim tok bilong God. Ol i kamapim kaikai we i 30, 60, na 100-pela taim moa long mak we fama i bin planim.</w:t>
      </w:r>
    </w:p>
    <w:p>
      <w:pPr/>
      <w:r>
        <w:rPr>
          <w:lang w:val="png_PG" w:bidi="png_PG"/>
        </w:rPr>
      </w:r>
      <w:r>
        <w:rPr>
          <w:lang w:val="png_PG" w:bidi="png_PG"/>
        </w:rPr>
        <w:t>Stopim drama: Askim ol manmeri insait long gutpela graun, "Hau na yupela i bin inap long gat dispela kain kaikai? Yupela i bin mekim wanem samting" Yu ken harim, "Mi laik tokim olgeta manmeri mi save long wanem samting God i bin mekim long mi. God em i bin gutpela tru long mi olsem na mi nid long serim gutnius wantaim ol narapela manmeri. Nambawan gutpela samting long wanpela sikret em long lainim dispela sikret na tokim ol narapela long em. Mi laikim tru long tokim ol narapela manmeri long ol sikret long kingdom bilong God." O, "Mi pilim olsem mi wanpela man o meri we i stap insait. Mi lakim ol pren na famili bilong mi long stap insait wantaim mi. Mi nid long tokim ol long wanem samting mi save long en. Sampela bilong ol i laik save moa olsem na mi bai tokim ol long olgeta samting mi save long en." Kontinu wantaim drama.</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vesen bilong Mak 4:1–20 long wanpela trenslesen we i isi tru long yupela long andastendim.</w:t>
      </w:r>
    </w:p>
    <w:p>
      <w:pPr/>
      <w:r>
        <w:rPr>
          <w:lang w:val="png_PG" w:bidi="png_PG"/>
        </w:rPr>
      </w:r>
      <w:r>
        <w:rPr>
          <w:lang w:val="png_PG" w:bidi="png_PG"/>
        </w:rPr>
        <w:t>Insait long dispela step, grup bai toktok long ol bikpela hap tok na ol wod i stap insait long dispela stori.</w:t>
      </w:r>
    </w:p>
    <w:p>
      <w:pPr/>
      <w:r>
        <w:rPr>
          <w:lang w:val="png_PG" w:bidi="png_PG"/>
        </w:rPr>
      </w:r>
      <w:r>
        <w:rPr>
          <w:lang w:val="png_PG" w:bidi="png_PG"/>
        </w:rPr>
        <w:t>[Jisas i wok long skulim ol manmeri long sait bilong Raunwara Galili. Jisas i go insait long wanpela bot na i sindaun insait long dispela bot longwe liklik long nambis na em i skulim ol manmeri.] .{mak} Yusim ol seim wod long bot na Raunwara Galili olsem yupela i bin yusim bipo. Stop long hia na soim mep bilong dispela raunwara. Soim wanpela piksa bilong wanpela man i sindaun insait long wanpela bot long taim bilong Jisas. Posim odio long hia.</w:t>
      </w:r>
    </w:p>
    <w:p>
      <w:pPr/>
      <w:r>
        <w:rPr>
          <w:lang w:val="png_PG" w:bidi="png_PG"/>
        </w:rPr>
      </w:r>
      <w:r>
        <w:rPr>
          <w:lang w:val="png_PG" w:bidi="png_PG"/>
        </w:rPr>
        <w:t xml:space="preserve">Jisas i bin yusim ol parabel long skulim ol manmeri. Wanpela </w:t>
      </w:r>
      <w:r>
        <w:rPr>
          <w:b/>
          <w:lang w:val="png_PG" w:bidi="png_PG"/>
        </w:rPr>
        <w:t>parabel</w:t>
      </w:r>
      <w:r>
        <w:rPr>
          <w:lang w:val="png_PG" w:bidi="png_PG"/>
        </w:rPr>
        <w:t xml:space="preserve"> em i wanpela kain spesel stori we Jisas i bin mekim. Ol i bin yusim ol samting bilong wanwan de long diskraibim ol dip samting long God. Ol parabel i hat long andastendim sapos ol manmeri i no traim tru tru long harim.</w:t>
      </w:r>
    </w:p>
    <w:p>
      <w:pPr/>
      <w:r>
        <w:rPr>
          <w:lang w:val="png_PG" w:bidi="png_PG"/>
        </w:rPr>
      </w:r>
      <w:r>
        <w:rPr>
          <w:lang w:val="png_PG" w:bidi="png_PG"/>
        </w:rPr>
        <w:t xml:space="preserve">Stop long hia na toktok long wanem wod o hap tok yupela bai yusim long </w:t>
      </w:r>
      <w:r>
        <w:rPr>
          <w:b/>
          <w:lang w:val="png_PG" w:bidi="png_PG"/>
        </w:rPr>
        <w:t>parabel.</w:t>
      </w:r>
      <w:r>
        <w:rPr>
          <w:lang w:val="png_PG" w:bidi="png_PG"/>
        </w:rPr>
        <w:t xml:space="preserve"> Long moa tok save long dispela wod parabel, lukim Masta Gloseri. Presim pos baten long stopim odio long hia.</w:t>
      </w:r>
    </w:p>
    <w:p>
      <w:pPr/>
      <w:r>
        <w:rPr>
          <w:lang w:val="png_PG" w:bidi="png_PG"/>
        </w:rPr>
      </w:r>
      <w:r>
        <w:rPr>
          <w:lang w:val="png_PG" w:bidi="png_PG"/>
        </w:rPr>
        <w:t xml:space="preserve">Dispela wod </w:t>
      </w:r>
      <w:r>
        <w:rPr>
          <w:b/>
          <w:lang w:val="png_PG" w:bidi="png_PG"/>
        </w:rPr>
        <w:t>sit</w:t>
      </w:r>
      <w:r>
        <w:rPr>
          <w:lang w:val="png_PG" w:bidi="png_PG"/>
        </w:rPr>
        <w:t xml:space="preserve"> em i toktok long wanpela sit long orijinel tok ples, tasol em i minim planti sit long seim plent.</w:t>
      </w:r>
    </w:p>
    <w:p>
      <w:pPr/>
      <w:r>
        <w:rPr>
          <w:lang w:val="png_PG" w:bidi="png_PG"/>
        </w:rPr>
      </w:r>
      <w:r>
        <w:rPr>
          <w:lang w:val="png_PG" w:bidi="png_PG"/>
        </w:rPr>
        <w:t>Stop long hia na toktok olsem wanpela grup long wanem wod o hap tok yupela bai yusim long sit. Long moa tok save long dispela wod sit, lukim Masta Gloseri. Presim pos baten long stopim odio long hia.</w:t>
      </w:r>
    </w:p>
    <w:p>
      <w:pPr/>
      <w:r>
        <w:rPr>
          <w:lang w:val="png_PG" w:bidi="png_PG"/>
        </w:rPr>
      </w:r>
      <w:r>
        <w:rPr>
          <w:lang w:val="png_PG" w:bidi="png_PG"/>
        </w:rPr>
        <w:t xml:space="preserve">Ol </w:t>
      </w:r>
      <w:r>
        <w:rPr>
          <w:b/>
          <w:lang w:val="png_PG" w:bidi="png_PG"/>
        </w:rPr>
        <w:t>nil</w:t>
      </w:r>
      <w:r>
        <w:rPr>
          <w:lang w:val="png_PG" w:bidi="png_PG"/>
        </w:rPr>
        <w:t xml:space="preserve"> gras em ol gras nogut o plent we i no gutpela long gaden na i save pasim ol sit long gro na karim kaikai. Ol plent we i gro long ples we ol nil gras i stap en em ol i gat ruts tasol ol i no karim kaikai, na ol i no dai.</w:t>
      </w:r>
    </w:p>
    <w:p>
      <w:pPr/>
      <w:r>
        <w:rPr>
          <w:lang w:val="png_PG" w:bidi="png_PG"/>
        </w:rPr>
      </w:r>
      <w:r>
        <w:rPr>
          <w:lang w:val="png_PG" w:bidi="png_PG"/>
        </w:rPr>
        <w:t xml:space="preserve">Stop long hia na toktok olsem wanpela grup long wanem wod o hap tok yupela bai yusim long </w:t>
      </w:r>
      <w:r>
        <w:rPr>
          <w:b/>
          <w:lang w:val="png_PG" w:bidi="png_PG"/>
        </w:rPr>
        <w:t>ol nil gras.</w:t>
      </w:r>
      <w:r>
        <w:rPr>
          <w:lang w:val="png_PG" w:bidi="png_PG"/>
        </w:rPr>
        <w:t xml:space="preserve"> Presim pos baten long stopim odio long hia.</w:t>
      </w:r>
    </w:p>
    <w:p>
      <w:pPr/>
      <w:r>
        <w:rPr>
          <w:lang w:val="png_PG" w:bidi="png_PG"/>
        </w:rPr>
      </w:r>
      <w:r>
        <w:rPr>
          <w:lang w:val="png_PG" w:bidi="png_PG"/>
        </w:rPr>
        <w:t xml:space="preserve">Ol namba </w:t>
      </w:r>
      <w:r>
        <w:rPr>
          <w:b/>
          <w:lang w:val="png_PG" w:bidi="png_PG"/>
        </w:rPr>
        <w:t>30, 60, 100</w:t>
      </w:r>
      <w:r>
        <w:rPr>
          <w:lang w:val="png_PG" w:bidi="png_PG"/>
        </w:rPr>
        <w:t xml:space="preserve"> i ken toktok long ol namba bilong ol sit bilong wanpela gras, na i soim olsem 100-pela taim moa em i no wanpela bikpela namba tru tasol em i wanpela namba we wanpela plent i ken karim. Wanpela bilong ol dispela namba i ken soim olsem plent i karim gutpela mak bilong kaikai. </w:t>
      </w:r>
      <w:r>
        <w:rPr>
          <w:b/>
          <w:lang w:val="png_PG" w:bidi="png_PG"/>
        </w:rPr>
        <w:t>Prut</w:t>
      </w:r>
      <w:r>
        <w:rPr>
          <w:lang w:val="png_PG" w:bidi="png_PG"/>
        </w:rPr>
        <w:t xml:space="preserve"> we i kamap em i no toktok long grein o sit bilong gras we i save kamap long het bilong gras. Fama i save havestim prut o grein we i kamap.</w:t>
      </w:r>
    </w:p>
    <w:p>
      <w:pPr/>
      <w:r>
        <w:rPr>
          <w:lang w:val="png_PG" w:bidi="png_PG"/>
        </w:rPr>
      </w:r>
      <w:r>
        <w:rPr>
          <w:lang w:val="png_PG" w:bidi="png_PG"/>
        </w:rPr>
        <w:t xml:space="preserve">Ol "lain i stap klostu tru na bihainim" Jisas i bin stap wantaim em long planti pablik ministri, ol i raun wantaim em long olgeta hap, lainim samting long em, na sampela taim em i salim ol i go long autim Gutnius bilong Kingdom na oraitim ol sikmanmeri. Yusim seim wod bilong </w:t>
      </w:r>
      <w:r>
        <w:rPr>
          <w:b/>
          <w:lang w:val="png_PG" w:bidi="png_PG"/>
        </w:rPr>
        <w:t>disaipel</w:t>
      </w:r>
      <w:r>
        <w:rPr>
          <w:lang w:val="png_PG" w:bidi="png_PG"/>
        </w:rPr>
        <w:t xml:space="preserve"> olsem yupela i bin wok long yusim. Long kisim moa tok save long ol disaipel, lukim Masta Gloseri.</w:t>
      </w:r>
    </w:p>
    <w:p>
      <w:pPr/>
      <w:r>
        <w:rPr>
          <w:lang w:val="png_PG" w:bidi="png_PG"/>
        </w:rPr>
      </w:r>
      <w:r>
        <w:rPr>
          <w:lang w:val="png_PG" w:bidi="png_PG"/>
        </w:rPr>
        <w:t xml:space="preserve">Jisas i toktok long </w:t>
      </w:r>
      <w:r>
        <w:rPr>
          <w:b/>
          <w:lang w:val="png_PG" w:bidi="png_PG"/>
        </w:rPr>
        <w:t>sikret</w:t>
      </w:r>
      <w:r>
        <w:rPr>
          <w:lang w:val="png_PG" w:bidi="png_PG"/>
        </w:rPr>
        <w:t xml:space="preserve"> bilong kingdom bilong God. Long dispela hap, </w:t>
      </w:r>
      <w:r>
        <w:rPr>
          <w:b/>
          <w:lang w:val="png_PG" w:bidi="png_PG"/>
        </w:rPr>
        <w:t>sikret</w:t>
      </w:r>
      <w:r>
        <w:rPr>
          <w:lang w:val="png_PG" w:bidi="png_PG"/>
        </w:rPr>
        <w:t xml:space="preserve"> em i samting we i toktok long Kingdom bilong God. Dispela kingdom em bai luk narakain tru long wanem samting wanpela man o meri i inap long tingim o i laikim. Pasin bilong andastendim mining bilong sikret em i kam long God tasol. Hia dispela wod sikret em i gat gutpela mining o mining bilong bel amamas.</w:t>
      </w:r>
    </w:p>
    <w:p>
      <w:pPr/>
      <w:r>
        <w:rPr>
          <w:lang w:val="png_PG" w:bidi="png_PG"/>
        </w:rPr>
      </w:r>
      <w:r>
        <w:rPr>
          <w:lang w:val="png_PG" w:bidi="png_PG"/>
        </w:rPr>
        <w:t xml:space="preserve">Kingdom em i wanpela ples we king i save bosim wanpela lain manmeri. </w:t>
      </w:r>
      <w:r>
        <w:rPr>
          <w:b/>
          <w:lang w:val="png_PG" w:bidi="png_PG"/>
        </w:rPr>
        <w:t>Kingdom bilong God</w:t>
      </w:r>
      <w:r>
        <w:rPr>
          <w:lang w:val="png_PG" w:bidi="png_PG"/>
        </w:rPr>
        <w:t xml:space="preserve"> em i toktok long olgeta manmeri husat i bihainim God. Kingdom bilong God nau em ol manmeri husat i wok long bihainim Jisas olsem king, helpim wanpela narapela na spredim laikim bilong Jisas i go long ol narapela manmeri. Taim Jisas i toktok long Kingdom bilong God, ol manmeri i no bin andastendim dispela. Ol i pilim olsem Kingdom bilong God em i wanpela samting we ol i no inap long save. Ol i nid long putim yau long Jisas long andastendim wanem samting em i wok long tok. Jisas i tok klia long dispela samting yumi no save long Kingdom bilong God insait long ol parabel. Yusim dispela seim hap tok long </w:t>
      </w:r>
      <w:r>
        <w:rPr>
          <w:b/>
          <w:lang w:val="png_PG" w:bidi="png_PG"/>
        </w:rPr>
        <w:t>Kingdom bilong God</w:t>
      </w:r>
      <w:r>
        <w:rPr>
          <w:lang w:val="png_PG" w:bidi="png_PG"/>
        </w:rPr>
        <w:t xml:space="preserve"> olsem yupela i bin mekim long ol stori i go pinis, long moa tok save long kingdom bilong God, lukim Masta Gloseri.</w:t>
      </w:r>
    </w:p>
    <w:p>
      <w:pPr/>
      <w:r>
        <w:rPr>
          <w:lang w:val="png_PG" w:bidi="png_PG"/>
        </w:rPr>
      </w:r>
      <w:r>
        <w:rPr>
          <w:b/>
          <w:lang w:val="png_PG" w:bidi="png_PG"/>
        </w:rPr>
        <w:t>Ol Skripsa</w:t>
      </w:r>
      <w:r>
        <w:rPr>
          <w:lang w:val="png_PG" w:bidi="png_PG"/>
        </w:rPr>
        <w:t xml:space="preserve"> i minim ol holi raiting bilong wanpela lotu. Jisas i yusim dispela wod long toktok long ol raiting we i kam long Olpela Testamen na i gat lo bilong lotu we God i bin givim long Moses na ol raiting bilong ol profet.</w:t>
      </w:r>
    </w:p>
    <w:p>
      <w:pPr/>
      <w:r>
        <w:rPr>
          <w:lang w:val="png_PG" w:bidi="png_PG"/>
        </w:rPr>
      </w:r>
      <w:r>
        <w:rPr>
          <w:lang w:val="png_PG" w:bidi="png_PG"/>
        </w:rPr>
        <w:t xml:space="preserve">Fama i save tromoi sit, na dispela em i </w:t>
      </w:r>
      <w:r>
        <w:rPr>
          <w:b/>
          <w:lang w:val="png_PG" w:bidi="png_PG"/>
        </w:rPr>
        <w:t>tok bilong God</w:t>
      </w:r>
      <w:r>
        <w:rPr>
          <w:lang w:val="png_PG" w:bidi="png_PG"/>
        </w:rPr>
        <w:t xml:space="preserve"> o toktok i kam long God. Yu bai nid long mekim em i klia taim yu tok, Man i tromoi sit em i tromoi tok bilong God o toktok i kam long God. Yu ken tok, </w:t>
      </w:r>
      <w:r>
        <w:rPr>
          <w:b/>
          <w:lang w:val="png_PG" w:bidi="png_PG"/>
        </w:rPr>
        <w:t>man i tromoi sit em i olsem wanpela man o meri i autim Gutnius.</w:t>
      </w:r>
    </w:p>
    <w:p>
      <w:pPr/>
      <w:r>
        <w:rPr>
          <w:lang w:val="png_PG" w:bidi="png_PG"/>
        </w:rPr>
      </w:r>
      <w:r>
        <w:rPr>
          <w:lang w:val="png_PG" w:bidi="png_PG"/>
        </w:rPr>
        <w:t xml:space="preserve">Dispela </w:t>
      </w:r>
      <w:r>
        <w:rPr>
          <w:b/>
          <w:lang w:val="png_PG" w:bidi="png_PG"/>
        </w:rPr>
        <w:t>Tok</w:t>
      </w:r>
      <w:r>
        <w:rPr>
          <w:lang w:val="png_PG" w:bidi="png_PG"/>
        </w:rPr>
        <w:t xml:space="preserve"> em i toktok long ol tok skul bilong Kingdom bilong God. Gutnius em i olsem, taim yumi bihainim Jisas, yumi stap olsem pat bilong Kingdom bilong God.</w:t>
      </w:r>
    </w:p>
    <w:p>
      <w:pPr/>
      <w:r>
        <w:rPr>
          <w:lang w:val="png_PG" w:bidi="png_PG"/>
        </w:rPr>
      </w:r>
      <w:r>
        <w:rPr>
          <w:lang w:val="png_PG" w:bidi="png_PG"/>
        </w:rPr>
        <w:t xml:space="preserve">Yusim wod bilong </w:t>
      </w:r>
      <w:r>
        <w:rPr>
          <w:b/>
          <w:lang w:val="png_PG" w:bidi="png_PG"/>
        </w:rPr>
        <w:t>Satan</w:t>
      </w:r>
      <w:r>
        <w:rPr>
          <w:lang w:val="png_PG" w:bidi="png_PG"/>
        </w:rPr>
        <w:t xml:space="preserve"> wankain olsem yupela i bin yusim long lida bilong ol spirit nogut. Long moa tok save long Satan, lukim Masta Gloseri.</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i isi tru long yupela i andastendim.</w:t>
      </w:r>
    </w:p>
    <w:p>
      <w:pPr/>
      <w:r>
        <w:rPr>
          <w:lang w:val="png_PG" w:bidi="png_PG"/>
        </w:rPr>
      </w:r>
      <w:r>
        <w:rPr>
          <w:lang w:val="png_PG" w:bidi="png_PG"/>
        </w:rPr>
        <w:t>Insait long dispela sesen, autim gen dispela stori, insait long wanpela grup, long tok ples bilong yupela yet.</w:t>
      </w:r>
    </w:p>
    <w:p>
      <w:pPr/>
      <w:r>
        <w:rPr>
          <w:lang w:val="png_PG" w:bidi="png_PG"/>
        </w:rPr>
      </w:r>
      <w:r>
        <w:rPr>
          <w:lang w:val="png_PG" w:bidi="png_PG"/>
        </w:rPr>
        <w:t>Pastaim, olgeta grup bai prektis long autim dispela stori long tok ples bilong yupela yet. Tingim long yusim ol samting yupela i bin wanbel long en long narapela step i go pinis, kain olsem oda bilong ol samting i kamap insait long stori, ol wod, ol hap tok, wanem samting ol manmeri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Presim pos baten long stopim odio long hia.</w:t>
      </w:r>
    </w:p>
    <w:p>
      <w:pPr/>
      <w:r>
        <w:rPr>
          <w:lang w:val="png_PG" w:bidi="png_PG"/>
        </w:rPr>
      </w:r>
      <w:r>
        <w:rPr>
          <w:lang w:val="png_PG" w:bidi="png_PG"/>
        </w:rPr>
        <w:t>Nau, wanwan memba bilong grup i mas tokim olgeta samting i kamap insait long dispela stori long wanpela laspela taim na no gat lain i mas distebim ol. Wanpela grup memba i ken yusim ol kainkain samting, o ol eksen o storibod long helpim em long tingim dispela stori. Presim pos baten long stopim odio long hia.</w:t>
      </w:r>
    </w:p>
    <w:p>
      <w:pPr/>
      <w:r>
        <w:rPr>
          <w:lang w:val="png_PG" w:bidi="png_PG"/>
        </w:rPr>
      </w:r>
      <w:r>
        <w:rPr>
          <w:lang w:val="png_PG" w:bidi="png_PG"/>
        </w:rPr>
        <w:t>Bihain, orait grup i ken mekim disisen long stori bilong husat ol i laikim tru. Yupela i ken tok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lain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4:21–25</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83">
        <w:r>
          <w:rPr>
            <w:lang w:val="png_PG" w:bidi="png_PG"/>
          </w:rPr>
          <w:rPr>
            <w:color w:val="0000EE"/>
            <w:u w:val="single"/>
          </w:rPr>
          <w:t>Harim na putim long tingting na bel</w:t>
        </w:r>
      </w:hyperlink>
      <w:r>
        <w:rPr>
          <w:lang w:val="png_PG" w:bidi="png_PG"/>
        </w:rPr>
        <w:t xml:space="preserve"> (736 KB)</w:t>
      </w:r>
      <w:r>
        <w:rPr>
          <w:lang w:val="png_PG" w:bidi="png_PG"/>
        </w:rPr>
      </w:r>
    </w:p>
    <w:p>
      <w:pPr>
        <w:pStyle w:val="ListBullet"/>
        <w:spacing w:line="240" w:lineRule="auto"/>
        <w:ind w:left="720"/>
      </w:pPr>
      <w:r>
        <w:rPr>
          <w:lang w:val="png_PG" w:bidi="png_PG"/>
        </w:rPr>
      </w:r>
      <w:hyperlink r:id="rId84">
        <w:r>
          <w:rPr>
            <w:lang w:val="png_PG" w:bidi="png_PG"/>
          </w:rPr>
          <w:rPr>
            <w:color w:val="0000EE"/>
            <w:u w:val="single"/>
          </w:rPr>
          <w:t>Save long taim na ples we stori i kamap long en</w:t>
        </w:r>
      </w:hyperlink>
      <w:r>
        <w:rPr>
          <w:lang w:val="png_PG" w:bidi="png_PG"/>
        </w:rPr>
        <w:t xml:space="preserve"> (4.3 MB)</w:t>
      </w:r>
      <w:r>
        <w:rPr>
          <w:lang w:val="png_PG" w:bidi="png_PG"/>
        </w:rPr>
      </w:r>
    </w:p>
    <w:p>
      <w:pPr>
        <w:pStyle w:val="ListBullet"/>
        <w:spacing w:line="240" w:lineRule="auto"/>
        <w:ind w:left="720"/>
      </w:pPr>
      <w:r>
        <w:rPr>
          <w:lang w:val="png_PG" w:bidi="png_PG"/>
        </w:rPr>
      </w:r>
      <w:hyperlink r:id="rId85">
        <w:r>
          <w:rPr>
            <w:lang w:val="png_PG" w:bidi="png_PG"/>
          </w:rPr>
          <w:rPr>
            <w:color w:val="0000EE"/>
            <w:u w:val="single"/>
          </w:rPr>
          <w:t>Save gut long wanwan Hap bilong Stori</w:t>
        </w:r>
      </w:hyperlink>
      <w:r>
        <w:rPr>
          <w:lang w:val="png_PG" w:bidi="png_PG"/>
        </w:rPr>
        <w:t xml:space="preserve"> (1.8 MB)</w:t>
      </w:r>
      <w:r>
        <w:rPr>
          <w:lang w:val="png_PG" w:bidi="png_PG"/>
        </w:rPr>
      </w:r>
    </w:p>
    <w:p>
      <w:pPr>
        <w:pStyle w:val="ListBullet"/>
        <w:spacing w:line="240" w:lineRule="auto"/>
        <w:ind w:left="720"/>
      </w:pPr>
      <w:r>
        <w:rPr>
          <w:lang w:val="png_PG" w:bidi="png_PG"/>
        </w:rPr>
      </w:r>
      <w:hyperlink r:id="rId86">
        <w:r>
          <w:rPr>
            <w:lang w:val="png_PG" w:bidi="png_PG"/>
          </w:rPr>
          <w:rPr>
            <w:color w:val="0000EE"/>
            <w:u w:val="single"/>
          </w:rPr>
          <w:t>Putim yu yet insait long stori</w:t>
        </w:r>
      </w:hyperlink>
      <w:r>
        <w:rPr>
          <w:lang w:val="png_PG" w:bidi="png_PG"/>
        </w:rPr>
        <w:t xml:space="preserve"> (3.1 MB)</w:t>
      </w:r>
      <w:r>
        <w:rPr>
          <w:lang w:val="png_PG" w:bidi="png_PG"/>
        </w:rPr>
      </w:r>
    </w:p>
    <w:p>
      <w:pPr>
        <w:pStyle w:val="ListBullet"/>
        <w:spacing w:line="240" w:lineRule="auto"/>
        <w:ind w:left="720"/>
      </w:pPr>
      <w:r>
        <w:rPr>
          <w:lang w:val="png_PG" w:bidi="png_PG"/>
        </w:rPr>
      </w:r>
      <w:hyperlink r:id="rId87">
        <w:r>
          <w:rPr>
            <w:lang w:val="png_PG" w:bidi="png_PG"/>
          </w:rPr>
          <w:rPr>
            <w:color w:val="0000EE"/>
            <w:u w:val="single"/>
          </w:rPr>
          <w:t>Save gut long ol samting we i no klia</w:t>
        </w:r>
      </w:hyperlink>
      <w:r>
        <w:rPr>
          <w:lang w:val="png_PG" w:bidi="png_PG"/>
        </w:rPr>
        <w:t xml:space="preserve"> (3.4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4:21–25</w:t>
      </w:r>
      <w:r>
        <w:rPr>
          <w:lang w:val="png_PG" w:bidi="png_PG"/>
        </w:rPr>
      </w:r>
    </w:p>
    <w:p>
      <w:pPr>
        <w:pStyle w:val="Heading3"/>
      </w:pPr>
      <w:r>
        <w:rPr>
          <w:lang w:val="png_PG" w:bidi="png_PG"/>
        </w:rPr>
        <w:t>Harim na Bel/Tingting</w:t>
      </w:r>
    </w:p>
    <w:p>
      <w:pPr/>
      <w:r>
        <w:rPr>
          <w:lang w:val="png_PG" w:bidi="png_PG"/>
        </w:rPr>
      </w:r>
      <w:r>
        <w:rPr>
          <w:lang w:val="png_PG" w:bidi="png_PG"/>
        </w:rPr>
        <w:t>Harim Mak 4:21–25 na putim dispela stori insait long tingting na bel bilong yu. Harim dispela stori tripela taim. Harim long tripela kain translesen, sapos yu ken.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Jisas?</w:t>
      </w:r>
    </w:p>
    <w:p>
      <w:pPr>
        <w:pStyle w:val="ListBullet"/>
        <w:spacing w:line="240" w:lineRule="auto"/>
        <w:ind w:left="720"/>
      </w:pPr>
      <w:r>
        <w:rPr>
          <w:lang w:val="png_PG" w:bidi="png_PG"/>
        </w:rPr>
      </w:r>
      <w:r>
        <w:rPr>
          <w:lang w:val="png_PG" w:bidi="png_PG"/>
        </w:rPr>
        <w:t>Dispela stori i tokim yumi wanem samting long ol manmeri?</w:t>
      </w:r>
    </w:p>
    <w:p>
      <w:pPr>
        <w:pStyle w:val="ListBullet"/>
        <w:spacing w:line="240" w:lineRule="auto"/>
        <w:ind w:left="720"/>
      </w:pPr>
      <w:r>
        <w:rPr>
          <w:lang w:val="png_PG" w:bidi="png_PG"/>
        </w:rPr>
      </w:r>
      <w:r>
        <w:rPr>
          <w:lang w:val="png_PG" w:bidi="png_PG"/>
        </w:rPr>
        <w:t>Dispela stori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Husat lain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odio vesen bilong Mak 4:1–20 long wanpela trenslesen we i isi tru long yupela long andastendim.</w:t>
      </w:r>
    </w:p>
    <w:p>
      <w:pPr/>
      <w:r>
        <w:rPr>
          <w:lang w:val="png_PG" w:bidi="png_PG"/>
        </w:rPr>
      </w:r>
      <w:r>
        <w:rPr>
          <w:lang w:val="png_PG" w:bidi="png_PG"/>
        </w:rPr>
        <w:t>Bihain long Jisas i tok klia long mining bilong parabel bilong foapela kain graun, Jisas i kontinu long skulim ol manmeri. Dispela em i wanpela stori bilong neks pat bilong skul we Jisas i givim long ol manmeri.</w:t>
      </w:r>
    </w:p>
    <w:p>
      <w:pPr/>
      <w:r>
        <w:rPr>
          <w:lang w:val="png_PG" w:bidi="png_PG"/>
        </w:rPr>
      </w:r>
      <w:r>
        <w:rPr>
          <w:lang w:val="png_PG" w:bidi="png_PG"/>
        </w:rPr>
        <w:t>Insait long dispela stori, Jisas i askim planti kwesten we i no nidim wanpela ansa. Yumi no save sapos dispela parabel em ol i bin tokim i go long bikpela grup bilong ol manmeri long Raunwara Galili o long liklik grup bilong ol disaipel na ol narapela lain i save bihainim Jisas. Insait long ol stori i go pinis, Jisas i bin stap em yet wantaim ol disaipel na wanpela liklik grup bilong ol narapela lain i save bihainim Jisas taim Jisas i tok klia long mining bilong dispela parabel.</w:t>
      </w:r>
    </w:p>
    <w:p>
      <w:pPr/>
      <w:r>
        <w:rPr>
          <w:lang w:val="png_PG" w:bidi="png_PG"/>
        </w:rPr>
      </w:r>
      <w:r>
        <w:rPr>
          <w:lang w:val="png_PG" w:bidi="png_PG"/>
        </w:rPr>
        <w:t>Stop na soim trenslesen tim mep bilong Raunwara Galili. Insait long dispela stori, Jisas i stap klostu long Kaperneam. Soim Kaperneam long map i go long tim. Posim odio long hia.</w:t>
      </w:r>
    </w:p>
    <w:p>
      <w:pPr/>
      <w:r>
        <w:rPr>
          <w:lang w:val="png_PG" w:bidi="png_PG"/>
        </w:rPr>
      </w:r>
      <w:r>
        <w:rPr>
          <w:lang w:val="png_PG" w:bidi="png_PG"/>
        </w:rPr>
        <w:t xml:space="preserve">Planti taim Jisas save yusim ol parabel. </w:t>
      </w:r>
      <w:r>
        <w:rPr>
          <w:b/>
          <w:lang w:val="png_PG" w:bidi="png_PG"/>
        </w:rPr>
        <w:t>Ol parabel</w:t>
      </w:r>
      <w:r>
        <w:rPr>
          <w:lang w:val="png_PG" w:bidi="png_PG"/>
        </w:rPr>
        <w:t xml:space="preserve"> em "ol stori bilong ol samting i save kamap long wanwan we i gat bikpela mining kam long God." Ol parabel insait long dispela pat bilong buk bilong Mak i tokim yumi long samting yumi no bin save long Kingdom bilong God. Ol dispela parabel em ol i no isi long andastendim.</w:t>
      </w:r>
    </w:p>
    <w:p>
      <w:pPr/>
      <w:r>
        <w:rPr>
          <w:lang w:val="png_PG" w:bidi="png_PG"/>
        </w:rPr>
      </w:r>
      <w:r>
        <w:rPr>
          <w:lang w:val="png_PG" w:bidi="png_PG"/>
        </w:rPr>
        <w:t>Insait long dispela parabel, Jisas i kontinu long toktok long Kingdom bilong God. Jisas i tok olsem em i ken lukim olsem i hat long andastendim ol sikret bilong Kingdom bilong God nau. Jisas i tokim ol olsem dispela sikret em bai kamap klia sapos ol i kontinu long putim yau gut.</w:t>
      </w:r>
    </w:p>
    <w:p>
      <w:pPr/>
      <w:r>
        <w:rPr>
          <w:lang w:val="png_PG" w:bidi="png_PG"/>
        </w:rPr>
      </w:r>
      <w:r>
        <w:rPr>
          <w:lang w:val="png_PG" w:bidi="png_PG"/>
        </w:rPr>
        <w:t>Stop long hia na toktok wantaim trenslesen tim bilong yu: Yupela i save lainim ol impoten samting long ples bilong yupela, o kalsa bilong yupela olsem wanem? Wanem em ol impoten sikret we ol i save haitim na givim long ol sampela manmeri tasol long save? Yupela i nid long mekim wanem samting long lainim ol dispela impoten o sikret samting insait long kalsa bilong yupela? Ol manmeri i save andastendim ol hatpela samting olsem wanem? Yu save go long husat long lainim ol dispela samting? Yu bai go long wanem hap long lainim ol impoten samting? Yu mas stap olsem wanem kain man o meri long lainim gut samting? Posim odio long hia.</w:t>
      </w:r>
    </w:p>
    <w:p>
      <w:pPr/>
      <w:r>
        <w:rPr>
          <w:lang w:val="png_PG" w:bidi="png_PG"/>
        </w:rPr>
      </w:r>
      <w:r>
        <w:rPr>
          <w:lang w:val="png_PG" w:bidi="png_PG"/>
        </w:rPr>
        <w:t>Tingim olsem taim Jisas i bin stap wantaim bikpela lain manmeri, Jisas i sindaun long bot taim em i wok long skulim ol, bai dispela bikpela lain manmeri i ken harim em gut moa. Stop long hia na soim piksa bilong wanpela man i sindaun long wanpela bot longwe long nambis bilong wanpela raunwara. Posim odio long hia.</w:t>
      </w:r>
    </w:p>
    <w:p>
      <w:pPr/>
      <w:r>
        <w:rPr>
          <w:lang w:val="png_PG" w:bidi="png_PG"/>
        </w:rPr>
      </w:r>
      <w:r>
        <w:rPr>
          <w:lang w:val="png_PG" w:bidi="png_PG"/>
        </w:rPr>
        <w:t>Jisas i bin tokim ol bikpela lain manmeri parabel bilong foapela kain graun, na ol lain i save stap klostu na bihainim em i bin askim em long tok klia moa long dispela. Jisas i bin tokim dispela liklik grup bilong ol disaipel na lain i save bihainim em olsem ol bai lainim long Kingdom bilong God taim ol i putim yau gut long Jisas na traim long andastendim em. Bihain Jisas i stat long skulim ol manmeri gen. Jisas i no kolim Kingdom bilong God insait long dispela stori. Tasol, dispela tok skul em i toktok long Kingdom bilong God.</w:t>
      </w:r>
    </w:p>
    <w:p>
      <w:pPr/>
      <w:r>
        <w:rPr>
          <w:lang w:val="png_PG" w:bidi="png_PG"/>
        </w:rPr>
      </w:r>
      <w:r>
        <w:rPr>
          <w:lang w:val="png_PG" w:bidi="png_PG"/>
        </w:rPr>
        <w:t>Jisas i statim dispela parabel taim em i askim 2-pela kwesten. Wanpela man o meri bai i haitim wanpela lam aninit long wanpela basket? Yu bai haitim wanpela lam aninit long wanpela bet? Dispela lam em ating ol i wokim long graun na lukluk bilong en i olsem wanpela dis i no dip tumas. Ating ol i save pulapim wantaim oliv oil na wanpela wik em ol bai putim insait long oil na hap bilong en em bai stap autsait long oil. Dispela wik em ol bai laitim. Stop na soim wanpela piksa bilong wanpela lam wantaim wanpela wik we ating ol i save yusim long dispela taim. Posim odio long hia.</w:t>
      </w:r>
    </w:p>
    <w:p>
      <w:pPr/>
      <w:r>
        <w:rPr>
          <w:lang w:val="png_PG" w:bidi="png_PG"/>
        </w:rPr>
      </w:r>
      <w:r>
        <w:rPr>
          <w:lang w:val="png_PG" w:bidi="png_PG"/>
        </w:rPr>
        <w:t>Jisas i laik olgeta lain i harim em bai bekim olsem 'nogat' long wanwan bilong ol dispela kwesten. Jisas i yusim dispela tok piksa bilong putim wanpela lam aninit long wanpela basket. Dispela em i wanpela basket o kontena we i bai holim klostu 8-pela lita bilong grein o prut. Em i bikpela inap na em bai no inap ketsim paia tasol em bai haitim lam na em bai mekim lam i dai. Bihain Jisas i toktok long pasin bilong putim lam aninit long bet. Bet em i bai wanpela freim na bai i gat spes aninit long bet long putim lam i lait na i no inap long mekim bet i paia. Dispela bet ating em i wanpela ples we ol manmeri i ken slip long en na kaikai long ol taim bilong kaikai. Jisas i yusim ol dispela tripela kwesten long soim wanpela samting. Wok bilong lam em long givim lait. Pasin bilong haitim lait i save stopim lait long mekim wok bilong em. Taim Jisas i askim dispela kwesten tupela taim, Jisas i soim olsem dispela em i impoten. Soim wanpela piksa bilong wanpela busel basket. Soim wanpela piksa bilong wanpela bet bilong slip i stap long wanpela plang freim long soim wanpela bet we i stap antap long plua. Soim wanpela piksa bilong wanpela sia wantaim lam i stap antap long en. Posim odio long hia.</w:t>
      </w:r>
    </w:p>
    <w:p>
      <w:pPr/>
      <w:r>
        <w:rPr>
          <w:lang w:val="png_PG" w:bidi="png_PG"/>
        </w:rPr>
      </w:r>
      <w:r>
        <w:rPr>
          <w:lang w:val="png_PG" w:bidi="png_PG"/>
        </w:rPr>
        <w:t>Bihain long em i askim ol dispela kwesten, Jisas i tok klia olsem wankain olsem dispela lam i stap ples klia bai olgeta lain i ken lukim, dispela i min olsem ol sikret bilong Kingdom bilong God bai stap ples klia long olgeta lain long lukim. Jisas i yusim dispela wod bihain long sampela taim. Dispela i min olsem ol sikret em ol i no kamap ples klia yet. Tasol bihain long sampela taim, o long wanpela de long bihaintaim, ol sikret bai kamap ples klia. Jisas ripitim toktok insait long dispela sentens. Dispela toktok Jisas i ripitim i soim as tingting we Jisas i mekim. Pasin bilong ripitim toktok i mekim toktok i isi moa long andastendim.</w:t>
      </w:r>
    </w:p>
    <w:p>
      <w:pPr/>
      <w:r>
        <w:rPr>
          <w:lang w:val="png_PG" w:bidi="png_PG"/>
        </w:rPr>
      </w:r>
      <w:r>
        <w:rPr>
          <w:lang w:val="png_PG" w:bidi="png_PG"/>
        </w:rPr>
        <w:t>Jisas i yusim dispela seim sentens long pasin bilong i gat yau long harim we em i bin yusim insait long parabel bilong 4-pela kain graun. Em i gat seim mining. Jisas i laikim ol manmeri long harim stori, andastendim mining bilong stori na senisim ol eksen bilong ol bihain long ol i harim dispela stori.</w:t>
      </w:r>
    </w:p>
    <w:p>
      <w:pPr/>
      <w:r>
        <w:rPr>
          <w:lang w:val="png_PG" w:bidi="png_PG"/>
        </w:rPr>
      </w:r>
      <w:r>
        <w:rPr>
          <w:lang w:val="png_PG" w:bidi="png_PG"/>
        </w:rPr>
        <w:t>Jisas i kontinu long skulim ol manmeri long Kingdom bilong God. Jisas i givim wanpela promis long ol manmeri husat i wok long harim. Husat i harim na i laik long andastendim moa bai andastendim moa. Jisas i tok olsem pasin bilong ol long andastendim samting bai go antap na antap taim ol i harim gut moa. Na tu, Jisas i givim tok lukaut long ol manmeri husat i wok long harim. Ol dispela manmeri husat i no gat interes long andastend bai lukim olsem ol i stap longwe na longwe moa long kamap pat bilong Kingdom bilong God. Ol lain husat i no save harim samting bai no inap long andastendim wanpela samting. God bai mekim na ol i no inap long andastendim samting.</w:t>
      </w:r>
      <w:r>
        <w:rPr>
          <w:lang w:val="png_PG" w:bidi="png_PG"/>
        </w:rPr>
      </w:r>
    </w:p>
    <w:p>
      <w:pPr>
        <w:pStyle w:val="Heading3"/>
      </w:pPr>
      <w:r>
        <w:rPr>
          <w:lang w:val="png_PG" w:bidi="png_PG"/>
        </w:rPr>
        <w:t>Painim aut dispela hap</w:t>
      </w:r>
    </w:p>
    <w:p>
      <w:pPr/>
      <w:r>
        <w:rPr>
          <w:lang w:val="png_PG" w:bidi="png_PG"/>
        </w:rPr>
      </w:r>
      <w:r>
        <w:rPr>
          <w:lang w:val="png_PG" w:bidi="png_PG"/>
        </w:rPr>
        <w:t>Harim dispela stori wanpela taim gen long trenslesen we i isi tru long yupela long andastendim.</w:t>
      </w:r>
    </w:p>
    <w:p>
      <w:pPr/>
      <w:r>
        <w:rPr>
          <w:lang w:val="png_PG" w:bidi="png_PG"/>
        </w:rPr>
      </w:r>
      <w:r>
        <w:rPr>
          <w:lang w:val="png_PG" w:bidi="png_PG"/>
        </w:rPr>
        <w:t>Insait long dispela sesen, yu bai helpim grup long piksarim dispela stori. Yu bai helpim grup long save long wanem samting i kamap long wanwan hap bilong stori, ples we stori i kamap long en, na ol manmeri i stap insait long dispela stori.</w:t>
      </w:r>
    </w:p>
    <w:p>
      <w:pPr/>
      <w:r>
        <w:rPr>
          <w:lang w:val="png_PG" w:bidi="png_PG"/>
        </w:rPr>
      </w:r>
      <w:r>
        <w:rPr>
          <w:lang w:val="png_PG" w:bidi="png_PG"/>
        </w:rPr>
        <w:t>Dispela stori i gat 2-pela hap.</w:t>
      </w:r>
    </w:p>
    <w:p>
      <w:pPr/>
      <w:r>
        <w:rPr>
          <w:lang w:val="png_PG" w:bidi="png_PG"/>
        </w:rPr>
      </w:r>
      <w:r>
        <w:rPr>
          <w:b/>
          <w:lang w:val="png_PG" w:bidi="png_PG"/>
        </w:rPr>
        <w:t>Namba wan hap bilong stori:</w:t>
      </w:r>
      <w:r>
        <w:rPr>
          <w:lang w:val="png_PG" w:bidi="png_PG"/>
        </w:rPr>
        <w:t xml:space="preserve"> Jisas i kontinu long skulim ol manmeri taim em i tokim ol wanpela sotpela parabel bilong wanpela lam.</w:t>
      </w:r>
    </w:p>
    <w:p>
      <w:pPr/>
      <w:r>
        <w:rPr>
          <w:lang w:val="png_PG" w:bidi="png_PG"/>
        </w:rPr>
      </w:r>
      <w:r>
        <w:rPr>
          <w:b/>
          <w:lang w:val="png_PG" w:bidi="png_PG"/>
        </w:rPr>
        <w:t>Namba tu hap bilong stori:</w:t>
      </w:r>
      <w:r>
        <w:rPr>
          <w:lang w:val="png_PG" w:bidi="png_PG"/>
        </w:rPr>
        <w:t xml:space="preserve"> Jisas i tok klia long wai na em i impoten long putim yau na harim dispela parabel.</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Dispela grup we i wok long harim parabel.</w:t>
      </w:r>
    </w:p>
    <w:p>
      <w:pPr>
        <w:pStyle w:val="ListBullet"/>
        <w:spacing w:line="240" w:lineRule="auto"/>
        <w:ind w:left="720"/>
      </w:pPr>
      <w:r>
        <w:rPr>
          <w:lang w:val="png_PG" w:bidi="png_PG"/>
        </w:rPr>
      </w:r>
      <w:r>
        <w:rPr>
          <w:lang w:val="png_PG" w:bidi="png_PG"/>
        </w:rPr>
        <w:t>Wanpela man o meri i laitim lam na putim em long ol kainkain ples.</w:t>
      </w:r>
    </w:p>
    <w:p>
      <w:pPr/>
      <w:r>
        <w:rPr>
          <w:lang w:val="png_PG" w:bidi="png_PG"/>
        </w:rPr>
      </w:r>
      <w:r>
        <w:rPr>
          <w:lang w:val="png_PG" w:bidi="png_PG"/>
        </w:rPr>
        <w:t>Insait long namba wan hap, stori i stat wantaim wanpela wod we i toktok long taim. Sampela trenslesen i yusim dispela wod ''bihain''. Narapela treslesen i tok olsem Jisas ''i tok tu olsem.'' Dispela stori i stat wantaim sampela wod we i soim olsem Jisas i kontinu long skulim ol manmeri. Dispela wod bilong toktok long taim i soim olsem eksen bilong skulim ol manmeri em i kontinu bihain long parabel bilong 4-pela kain graun na i no gat samting i bin stopim dispela skul bilong ol manmeri.</w:t>
      </w:r>
    </w:p>
    <w:p>
      <w:pPr/>
      <w:r>
        <w:rPr>
          <w:lang w:val="png_PG" w:bidi="png_PG"/>
        </w:rPr>
      </w:r>
      <w:r>
        <w:rPr>
          <w:lang w:val="png_PG" w:bidi="png_PG"/>
        </w:rPr>
        <w:t>Stop na toktok: Stori long ol samting we i kamap long wanpela de. Putim yau gut long hau dispela man i autim stori i konektim ol samting i kamap long dispela de. Bihain long em i stori long namba wan samting i kamap, em i statim stori bilong narapela samting i kamap olsem wanem? Posim odio long hia.</w:t>
      </w:r>
    </w:p>
    <w:p>
      <w:pPr/>
      <w:r>
        <w:rPr>
          <w:lang w:val="png_PG" w:bidi="png_PG"/>
        </w:rPr>
      </w:r>
      <w:r>
        <w:rPr>
          <w:lang w:val="png_PG" w:bidi="png_PG"/>
        </w:rPr>
        <w:t>Dispela stori i no tokaut long wanemm ples we em i kamap long en. Olsem na, yumi no save sapos dispela tok skul em i bilong ol disaipel na liklik grup bilong ol lain i save bihainim em o em i bilong dispela bikpela lain manmeri long nambis. Dispela tok skul ating em i kontinu bihain long parabel wantaim dispela bikpela lain manmeri. Dispela tok skul ating em i kontinu bihain long Jisas i stap em yet wantaim ol disaipel na liklik grup bilong ol manmeri we i save bihainim em.</w:t>
      </w:r>
    </w:p>
    <w:p>
      <w:pPr/>
      <w:r>
        <w:rPr>
          <w:lang w:val="png_PG" w:bidi="png_PG"/>
        </w:rPr>
      </w:r>
      <w:r>
        <w:rPr>
          <w:lang w:val="png_PG" w:bidi="png_PG"/>
        </w:rPr>
        <w:t>Jisas i stat taim em i askim ol kwesten long wanpela lam we ol manmeri bai bekim na tok "nogat" olsem ansa. Jisas i ripitim dispela kwesten tupela taim. Bihain Jisas i tokim ol wanem hap ol manmeri i mas putim lam. Dispela lam em bai stap long ples we lait bilong em bai sain na olgeta manmeri i ken lukim.</w:t>
      </w:r>
    </w:p>
    <w:p>
      <w:pPr/>
      <w:r>
        <w:rPr>
          <w:lang w:val="png_PG" w:bidi="png_PG"/>
        </w:rPr>
      </w:r>
      <w:r>
        <w:rPr>
          <w:lang w:val="png_PG" w:bidi="png_PG"/>
        </w:rPr>
        <w:t>Bihain long Jisas i toktok long dispela lam, Jisas i stat long toktok long ol sikret o ol samting i hait. Wankain olsem dispela lam i stap long ples we olgeta manmeri i ken lukim dispela lait, ol sikret bai stap ples klia long olgeta manmeri i ken lukim. Dispela lait bai soim wanem samting i bin stap hait. Jisas i tokaut long mining bilong lam taim em i ripitim dispela tok skul tupela taim. Wanem samting i stap hait em bai i kamap ples klia. Olgeta sikret bai i kamap ples klia long lait. Dispela tupela toktok i minim seim samting.</w:t>
      </w:r>
    </w:p>
    <w:p>
      <w:pPr/>
      <w:r>
        <w:rPr>
          <w:lang w:val="png_PG" w:bidi="png_PG"/>
        </w:rPr>
      </w:r>
      <w:r>
        <w:rPr>
          <w:lang w:val="png_PG" w:bidi="png_PG"/>
        </w:rPr>
        <w:t>Stop na toktok: Tokim wanpela stori we i gat impoten tok skul insait long em. Putim yau gut long hau man i autim stori i tok save long ol lain i harim stori olsem dispela stori em i impoten. Posim odio long hia.</w:t>
      </w:r>
    </w:p>
    <w:p>
      <w:pPr/>
      <w:r>
        <w:rPr>
          <w:lang w:val="png_PG" w:bidi="png_PG"/>
        </w:rPr>
      </w:r>
      <w:r>
        <w:rPr>
          <w:lang w:val="png_PG" w:bidi="png_PG"/>
        </w:rPr>
        <w:t>Bihain Jisas i tok, "Ol manmeri husat i gat yau i mas harim na andastendim." Dispela seim sentens em i bin yusim insait long parabel bilong 4-pela kain graun. Yu mas yusim ol dispela seim wod olsem yu bin yusim bipo.</w:t>
      </w:r>
    </w:p>
    <w:p>
      <w:pPr/>
      <w:r>
        <w:rPr>
          <w:lang w:val="png_PG" w:bidi="png_PG"/>
        </w:rPr>
      </w:r>
      <w:r>
        <w:rPr>
          <w:lang w:val="png_PG" w:bidi="png_PG"/>
        </w:rPr>
        <w:t>Insait long namba 2 hap bilong stori, Jisas i tok klia olsem em i impoten long ol manmeri long putim yau gut. Pastaim, Jisas i givim wanpela tok oda. Jisas i tok, "Putim yau gut long wanem samting yupela i harim." Wanpeal tok oda em i wanpela strongpela sentens. Man o meri i nid long mekim disisen long bihainim o i no bihainim dispela tok oda.</w:t>
      </w:r>
    </w:p>
    <w:p>
      <w:pPr/>
      <w:r>
        <w:rPr>
          <w:lang w:val="png_PG" w:bidi="png_PG"/>
        </w:rPr>
      </w:r>
      <w:r>
        <w:rPr>
          <w:lang w:val="png_PG" w:bidi="png_PG"/>
        </w:rPr>
        <w:t>Bihain, Jisas i mekim wanpela promis. Jisas i tok, "Sapos yu putim yau na harim moa, yu bai andastendim moa. Husat ol lain i harim em ol bai andastendim." Jisas i ripitim dispela promis.</w:t>
      </w:r>
    </w:p>
    <w:p>
      <w:pPr/>
      <w:r>
        <w:rPr>
          <w:lang w:val="png_PG" w:bidi="png_PG"/>
        </w:rPr>
      </w:r>
      <w:r>
        <w:rPr>
          <w:lang w:val="png_PG" w:bidi="png_PG"/>
        </w:rPr>
        <w:t>Bihain Jisas i givim wanpela tok lukaut. "Sapos yupela i no harim, orait dispela pasin bilong andastendim samting em bai i raus long yupela."</w:t>
      </w:r>
    </w:p>
    <w:p>
      <w:pPr/>
      <w:r>
        <w:rPr>
          <w:lang w:val="png_PG" w:bidi="png_PG"/>
        </w:rPr>
      </w:r>
      <w:r>
        <w:rPr>
          <w:lang w:val="png_PG" w:bidi="png_PG"/>
        </w:rPr>
        <w:t>Lukim hau Jisas i wok long ripitim ripitim toktok insait long dispela tok skul.</w:t>
      </w:r>
    </w:p>
    <w:p>
      <w:pPr/>
      <w:r>
        <w:rPr>
          <w:lang w:val="png_PG" w:bidi="png_PG"/>
        </w:rPr>
      </w:r>
      <w:r>
        <w:rPr>
          <w:lang w:val="png_PG" w:bidi="png_PG"/>
        </w:rPr>
        <w:t>Nau, grup i mas mekim storibod, dro, o yusim ol samting long tingting na piksarim dispela stori na ol eksen i stap insait long em. Taim Jisas i toktok long wanem hap lam i ken i stap, wanpela man o meri i mas soim dispela taim em i putim wanpela lait long ol dispela ples. Wanem kain lait yupela i gat em yupela i ken yusim-maski sapos em i wanpela liklik tos lait. Lukaut na no ken yusim wanpela kendel o wanpela samting we i gat paia long em taim yupela i soim wanem samting i kamap insait long dispela parabel.</w:t>
      </w:r>
      <w:r>
        <w:rPr>
          <w:lang w:val="png_PG" w:bidi="png_PG"/>
        </w:rPr>
      </w:r>
    </w:p>
    <w:p>
      <w:pPr>
        <w:pStyle w:val="Heading3"/>
      </w:pPr>
      <w:r>
        <w:rPr>
          <w:lang w:val="png_PG" w:bidi="png_PG"/>
        </w:rPr>
        <w:t>Ektim aut dispela Tok</w:t>
      </w:r>
    </w:p>
    <w:p>
      <w:pPr/>
      <w:r>
        <w:rPr>
          <w:lang w:val="png_PG" w:bidi="png_PG"/>
        </w:rPr>
      </w:r>
      <w:r>
        <w:rPr>
          <w:lang w:val="png_PG" w:bidi="png_PG"/>
        </w:rPr>
        <w:t>Harim dispela stori wanpela taim gen long trenslesen we i isi tru long yupela i andastendim.</w:t>
      </w:r>
    </w:p>
    <w:p>
      <w:pPr/>
      <w:r>
        <w:rPr>
          <w:lang w:val="png_PG" w:bidi="png_PG"/>
        </w:rPr>
      </w:r>
      <w:r>
        <w:rPr>
          <w:lang w:val="png_PG" w:bidi="png_PG"/>
        </w:rPr>
        <w:t>Insait long dispela sesen, tim bai mekim drama bilong dispela stori.</w:t>
      </w:r>
    </w:p>
    <w:p>
      <w:pPr/>
      <w:r>
        <w:rPr>
          <w:lang w:val="png_PG" w:bidi="png_PG"/>
        </w:rPr>
      </w:r>
      <w:r>
        <w:rPr>
          <w:lang w:val="png_PG" w:bidi="png_PG"/>
        </w:rPr>
        <w:t>Dispela stori i gat 2-pela hap.</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Dispela grup we i wok long harim parabel</w:t>
      </w:r>
    </w:p>
    <w:p>
      <w:pPr>
        <w:pStyle w:val="ListBullet"/>
        <w:spacing w:line="240" w:lineRule="auto"/>
        <w:ind w:left="720"/>
      </w:pPr>
      <w:r>
        <w:rPr>
          <w:lang w:val="png_PG" w:bidi="png_PG"/>
        </w:rPr>
      </w:r>
      <w:r>
        <w:rPr>
          <w:lang w:val="png_PG" w:bidi="png_PG"/>
        </w:rPr>
        <w:t>Wanpela man o meri husat i laitim lam na i putim em long ol kainkain ples.</w:t>
      </w:r>
    </w:p>
    <w:p>
      <w:pPr/>
      <w:r>
        <w:rPr>
          <w:lang w:val="png_PG" w:bidi="png_PG"/>
        </w:rPr>
      </w:r>
      <w:r>
        <w:rPr>
          <w:lang w:val="png_PG" w:bidi="png_PG"/>
        </w:rPr>
        <w:t>Olsem wanpela grup, ektim dispela stori tupela taim. Yupela i mas ektim dispela stori long tok ples bilong yupela yet.</w:t>
      </w:r>
    </w:p>
    <w:p>
      <w:pPr/>
      <w:r>
        <w:rPr>
          <w:lang w:val="png_PG" w:bidi="png_PG"/>
        </w:rPr>
      </w:r>
      <w:r>
        <w:rPr>
          <w:lang w:val="png_PG" w:bidi="png_PG"/>
        </w:rPr>
        <w:t>Long namba wan taim, ektim dispela stori tasol na no ken stop. Tingting gut long ol toktok we ol manmeri i mekim, wanem oda we ol samting i kamap, hau yupela bai i autim dispela stori na wanem samting i mekim na ol dispela samting i kamap. Sekim olsem yupela i no kalapim ol hatpela o impoten hap bilong stori na yupela i ektim ol. Helpim wanpela narapela long tingim olgeta hap bilong dispela stori.</w:t>
      </w:r>
    </w:p>
    <w:p>
      <w:pPr/>
      <w:r>
        <w:rPr>
          <w:lang w:val="png_PG" w:bidi="png_PG"/>
        </w:rPr>
      </w:r>
      <w:r>
        <w:rPr>
          <w:lang w:val="png_PG" w:bidi="png_PG"/>
        </w:rPr>
        <w:t>Posim dispela odio rekoding na ektim dispela stori.</w:t>
      </w:r>
    </w:p>
    <w:p>
      <w:pPr/>
      <w:r>
        <w:rPr>
          <w:lang w:val="png_PG" w:bidi="png_PG"/>
        </w:rPr>
      </w:r>
      <w:r>
        <w:rPr>
          <w:lang w:val="png_PG" w:bidi="png_PG"/>
        </w:rPr>
        <w:t>Grup i mas ektim dispela stori long namba tu taim gen. Long sampela hap insait long drama, stopim drama na askim dispela kwesten i go long wanpela man o meri husat i ektim wanpela pat, "Yu pilim olsem wanem o tingting olsem wanem?" Dispela man husat i wok long ekt bai bekim na tokaut long wanem samting em i pilim o tingim sapos em i tru tru dispela man o meri o samting we em i wok long ektim. Bihain go bek na statim drama gen.</w:t>
      </w:r>
    </w:p>
    <w:p>
      <w:pPr/>
      <w:r>
        <w:rPr>
          <w:lang w:val="png_PG" w:bidi="png_PG"/>
        </w:rPr>
      </w:r>
      <w:r>
        <w:rPr>
          <w:lang w:val="png_PG" w:bidi="png_PG"/>
        </w:rPr>
        <w:t>Posim dispela odio long hia na ektim aut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Insait long namba wan hap bilong stori, Jisas i kontinu long skulim ol manmeri. Jisas i askim ol planti kwesten long wanem hap long putim wanpela lam. Dispela tupela kwesten em ol manmeri bai bekim na tok "nogat" olsem ansa. Taim Jisas i wok long askim ol kwesten na ol grup i wok long bekim ol kwesten, wanpela man o meri i mas mekim wanem samting Jisas i wok long tok.</w:t>
      </w:r>
    </w:p>
    <w:p>
      <w:pPr/>
      <w:r>
        <w:rPr>
          <w:lang w:val="png_PG" w:bidi="png_PG"/>
        </w:rPr>
      </w:r>
      <w:r>
        <w:rPr>
          <w:lang w:val="png_PG" w:bidi="png_PG"/>
        </w:rPr>
        <w:t>Stopim drama: Askim dispela man o meri i putim lam long kainkain ples, Wai na yu no putim lam aninit long wanpela basket? Yu ken harim, "Dispela lam em i bilong givim lait i go aut. Dispela lam i mas stap antap na klostu long namel bai em i givim lait long olgeta hap bilong rum." Askim wanpela bilong ol lain i putim yau, "Yupela i ting lam i makim wanem samting?" Yu ken harim, "Mi ting olsem lam em i tok bilong God o toktok i kam long God we i helpim yumi long andastendim ol samting we i hait long yumi. Wankain tasol olsem lait i soim wanem samting i hait long tudak, tok bilong God i soim yumi ol samting God i laikim yumi long lukim." Statim gen drama.</w:t>
      </w:r>
    </w:p>
    <w:p>
      <w:pPr/>
      <w:r>
        <w:rPr>
          <w:lang w:val="png_PG" w:bidi="png_PG"/>
        </w:rPr>
      </w:r>
      <w:r>
        <w:rPr>
          <w:lang w:val="png_PG" w:bidi="png_PG"/>
        </w:rPr>
        <w:t>Bihain Jisas i toktok long ol hait samting bai i kamap long lait,</w:t>
      </w:r>
    </w:p>
    <w:p>
      <w:pPr/>
      <w:r>
        <w:rPr>
          <w:lang w:val="png_PG" w:bidi="png_PG"/>
        </w:rPr>
      </w:r>
      <w:r>
        <w:rPr>
          <w:lang w:val="png_PG" w:bidi="png_PG"/>
        </w:rPr>
        <w:t>Stopim drama: Askim grup, "Wanem kain ol hait samting o sikret em Jisas i wok long toktok long em long hia? Wanem em ol sikret samting we i mas kam ples klia long lait?" Yu ken harim ol samting olsem, "Andastending long God we i dip o tok skul long God we i dip," o "Ol sikret bilong kingdom bilong God," o "Mi no save yet wanem samting em ol dispela sikret. Mi laik long kontinu long harim bai mi ken painimaut wanem em ol dispela sikret." Askim grup, "Yupela i wok long ting wanem o pilim olsem wanem long dispela samting?" Yu ken harim ol samting olsem, "Mi pilim amamas tru olsem God bai i tok klia moa long Kingdom bilong em long mi," o "Mi amamas tru long lainim moa!" Kontinu wantaim drama.</w:t>
      </w:r>
    </w:p>
    <w:p>
      <w:pPr/>
      <w:r>
        <w:rPr>
          <w:lang w:val="png_PG" w:bidi="png_PG"/>
        </w:rPr>
      </w:r>
      <w:r>
        <w:rPr>
          <w:lang w:val="png_PG" w:bidi="png_PG"/>
        </w:rPr>
        <w:t>Insait long namba tu hap bilong stori, tokim ol lain husat i wok long ekt olsem ol lain i putim yau long Jisas long ektim wanem samting ol i andastendim long dispela tok bilong Jisas, "Putim yau na harim gut." Jisas i tok, "Taim yu andastend, yu bai kisim moa."</w:t>
      </w:r>
    </w:p>
    <w:p>
      <w:pPr/>
      <w:r>
        <w:rPr>
          <w:lang w:val="png_PG" w:bidi="png_PG"/>
        </w:rPr>
      </w:r>
      <w:r>
        <w:rPr>
          <w:lang w:val="png_PG" w:bidi="png_PG"/>
        </w:rPr>
        <w:t>Stopim drama: Askim wanpela lbilong ol lain i ekt, "Jisas i minim wanem samting taim Jisas i tok yupela bai kisim moa?" Yu ken harim, "Mi ting em i minim olsem mi bai andastendim moa samting long wanem mak mi andastendim nau. Na sapos mi kontinu long putim ya na harim, mi bai andastendim moa yet." Askim wanpela bilong ol lain i wok long putim yau na harim, Jisas i minim wanem, taim Jisas i tok, "Tasol sapos yupela i no putim yau na harim, wanem samting yupela i andastendim em i bai raus long yupela?" Yu ken harim, "Ating mi no andastendim liklik, tasol nau em mi bai no inap long andastendim wanpela samting. Mi bai lusim wanem samting mi andastendim bikos mi no bin putim yau na harim gut." Askim grup, husat em ol sampela lain husat i no putim yau na harim gut wanem samting Jisas i wok long tok?" Yu ken harim, "Ol manmeri husat i wok long painim mirakel tasol," o "Ol manmeri husat i save bihainim tumas lo bilong lotu na i no putim yau na harim wanem samting Jisas i tok. Ol sampela manmeri i ting ol i save pinis na ol i no nid long lainim moa samting. Ol sampela manmeri husat i kam long lukim wanem samting i wok long kamap, tasol ol i no putim yau long samting Jisas i wok long skulim ol manmeri long en."</w:t>
      </w:r>
      <w:r>
        <w:rPr>
          <w:lang w:val="png_PG" w:bidi="png_PG"/>
        </w:rPr>
      </w:r>
    </w:p>
    <w:p>
      <w:pPr>
        <w:pStyle w:val="Heading3"/>
      </w:pPr>
      <w:r>
        <w:rPr>
          <w:lang w:val="png_PG" w:bidi="png_PG"/>
        </w:rPr>
        <w:t>Pulapim dispela speis</w:t>
      </w:r>
    </w:p>
    <w:p>
      <w:pPr/>
      <w:r>
        <w:rPr>
          <w:lang w:val="png_PG" w:bidi="png_PG"/>
        </w:rPr>
      </w:r>
      <w:r>
        <w:rPr>
          <w:lang w:val="png_PG" w:bidi="png_PG"/>
        </w:rPr>
        <w:t>Harim wanpela rekoding bilong Mak 4:21–25 long trenslesen we i isi tru long yupela long andastendim. 1 result</w:t>
      </w:r>
    </w:p>
    <w:p>
      <w:pPr/>
      <w:r>
        <w:rPr>
          <w:lang w:val="png_PG" w:bidi="png_PG"/>
        </w:rPr>
      </w:r>
      <w:r>
        <w:rPr>
          <w:lang w:val="png_PG" w:bidi="png_PG"/>
        </w:rPr>
        <w:t>Insait long dispela step, grup bai toktok long ol bikpela hap tok na ol wod i stap insait long dispela stori.</w:t>
      </w:r>
    </w:p>
    <w:p>
      <w:pPr/>
      <w:r>
        <w:rPr>
          <w:lang w:val="png_PG" w:bidi="png_PG"/>
        </w:rPr>
      </w:r>
      <w:r>
        <w:rPr>
          <w:lang w:val="png_PG" w:bidi="png_PG"/>
        </w:rPr>
        <w:t>Taim yu autim dispela stori, yusim tok bilong soim taim long mekim klia olsem dispela stori i kam bihain long narapela stori i go pinis. Dispela stori i no tokaut long wanem ples Jisas i stap long en o husat lain Jisas i wok long skulim.</w:t>
      </w:r>
    </w:p>
    <w:p>
      <w:pPr/>
      <w:r>
        <w:rPr>
          <w:lang w:val="png_PG" w:bidi="png_PG"/>
        </w:rPr>
      </w:r>
      <w:r>
        <w:rPr>
          <w:lang w:val="png_PG" w:bidi="png_PG"/>
        </w:rPr>
        <w:t>Jisas i askim sapos wanpela man o meri bai i putim lam aninit long wanpela basket o aninit long wanpela bet. Bekim bilong tupela kwestem em i "nogat". Ol i save putim lam antap long ples bilong putim lam bilong givim lait long rum. Dispela lam ating ol i wokim long graun na lukluk bilong em i olsem wanpela dis i no dip tumas. Ating ol bai pulapim em wantaim oliv oil na putim wanpela wik (ol i wokim long wanpela plent ol i kolim fleks) insait long oil na hap bilong em bai i stap ausait. Dispela wik em ol bai laitim. Tingim olsem basket o busel em i toktok long wanpela kontena we inap holim samting olsem nainpela lita bilong ol drai grein. Ating dispela kontena em bai wanpela raunpela dis o basket. Tingim olsem dispela bet em i wanpela kain sia-kain olsem sia we i stap long tebol bilong putim ol kaikai bihainim kalsa bilong ol. Dispela sia i gat sampela spes aninit long em.</w:t>
      </w:r>
    </w:p>
    <w:p>
      <w:pPr/>
      <w:r>
        <w:rPr>
          <w:lang w:val="png_PG" w:bidi="png_PG"/>
        </w:rPr>
      </w:r>
      <w:r>
        <w:rPr>
          <w:lang w:val="png_PG" w:bidi="png_PG"/>
        </w:rPr>
        <w:t>Stop na soim ol piksa bilong lam, busel basket, bet na sia bilong lam. Toktok long wanem ol wod yupela bai yusim long trensletim wanwan bilong ol samting. Posim odio rekoding long hia.</w:t>
      </w:r>
    </w:p>
    <w:p>
      <w:pPr/>
      <w:r>
        <w:rPr>
          <w:lang w:val="png_PG" w:bidi="png_PG"/>
        </w:rPr>
      </w:r>
      <w:r>
        <w:rPr>
          <w:lang w:val="png_PG" w:bidi="png_PG"/>
        </w:rPr>
        <w:t>Jisas i tok klia olsem wok bilong lait em i bilong soim olgeta samting we i bin stap hait. Bihain Jisas i yusim dispela seim hap tok we em i bin yusim long parabel bilong 4-pela kain graun. Jisas i tok, "Husat man o meri i gat yau, em i mas harim na andastendim." Yusim ol seim wod we yupela i bin yusim long narapela trenslesen yupela i mekim pinis.</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i isi tru long yupela long andastendim.</w:t>
      </w:r>
    </w:p>
    <w:p>
      <w:pPr/>
      <w:r>
        <w:rPr>
          <w:lang w:val="png_PG" w:bidi="png_PG"/>
        </w:rPr>
      </w:r>
      <w:r>
        <w:rPr>
          <w:lang w:val="png_PG" w:bidi="png_PG"/>
        </w:rPr>
        <w:t>Insait long dispela sesen, autim gen dispela stori, insait long wanpela grup, long tok ples bilong yupela yet.</w:t>
      </w:r>
    </w:p>
    <w:p>
      <w:pPr/>
      <w:r>
        <w:rPr>
          <w:lang w:val="png_PG" w:bidi="png_PG"/>
        </w:rPr>
      </w:r>
      <w:r>
        <w:rPr>
          <w:lang w:val="png_PG" w:bidi="png_PG"/>
        </w:rPr>
        <w:t>Pastaim, olgeta grup bai prektis long autim dispela stori long tok ples bilong yupela yet. Tingim long yusim ol samting yupela i bin wanbel long en long narapela step i go pinis, kain olsem oda bilong ol samting i kamap insait long stori, ol wod, ol hap tok, wanem samting ol manmeri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stori gen long olgeta samting i kamap insait long dispela stori. Ol grup memba i ken stretim wanpela narapela insait long dispela step. Presim pos baten long stopim odio long hia.</w:t>
      </w:r>
    </w:p>
    <w:p>
      <w:pPr/>
      <w:r>
        <w:rPr>
          <w:lang w:val="png_PG" w:bidi="png_PG"/>
        </w:rPr>
      </w:r>
      <w:r>
        <w:rPr>
          <w:lang w:val="png_PG" w:bidi="png_PG"/>
        </w:rPr>
        <w:t>Bihain, wanwan memba bilong grup i mas stori long olgeta samting i kamap insait long dispela stori long wanpela laspela taim. Wanpela grup memba i ken yusim ol kainkain samting, o ol eksen o storibod long helpim em long tingim dispela stori. Presim pos baten long stopim odio long hia.</w:t>
      </w:r>
    </w:p>
    <w:p>
      <w:pPr/>
      <w:r>
        <w:rPr>
          <w:lang w:val="png_PG" w:bidi="png_PG"/>
        </w:rPr>
      </w:r>
      <w:r>
        <w:rPr>
          <w:lang w:val="png_PG" w:bidi="png_PG"/>
        </w:rPr>
        <w:t>Bihain, grup i ken mekim disisen long stori bilong husat em ol i laikim tru. Yupela inap mekim disisen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lain i wanbel long en. Wanwan grup memba i mas prektis long autim dispela fainel vesen bilong stori.</w:t>
      </w:r>
      <w:r>
        <w:rPr>
          <w:lang w:val="png_PG" w:bidi="png_PG"/>
        </w:rPr>
      </w:r>
      <w:r>
        <w:rPr>
          <w:lang w:val="png_PG" w:bidi="png_PG"/>
        </w:rPr>
      </w:r>
    </w:p>
    <w:p>
      <w:pPr/>
      <w:r>
        <w:rPr>
          <w:lang w:val="png_PG" w:bidi="png_PG"/>
        </w:rPr>
      </w:r>
    </w:p>
    <w:p>
      <w:pPr>
        <w:pStyle w:val="Heading2"/>
      </w:pPr>
      <w:r>
        <w:rPr>
          <w:lang w:val="png_PG" w:bidi="png_PG"/>
        </w:rPr>
        <w:t>Mak 4:26–34</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88">
        <w:r>
          <w:rPr>
            <w:lang w:val="png_PG" w:bidi="png_PG"/>
          </w:rPr>
          <w:rPr>
            <w:color w:val="0000EE"/>
            <w:u w:val="single"/>
          </w:rPr>
          <w:t>Harim na putim long tingting na bel</w:t>
        </w:r>
      </w:hyperlink>
      <w:r>
        <w:rPr>
          <w:lang w:val="png_PG" w:bidi="png_PG"/>
        </w:rPr>
        <w:t xml:space="preserve"> (719 KB)</w:t>
      </w:r>
      <w:r>
        <w:rPr>
          <w:lang w:val="png_PG" w:bidi="png_PG"/>
        </w:rPr>
      </w:r>
    </w:p>
    <w:p>
      <w:pPr>
        <w:pStyle w:val="ListBullet"/>
        <w:spacing w:line="240" w:lineRule="auto"/>
        <w:ind w:left="720"/>
      </w:pPr>
      <w:r>
        <w:rPr>
          <w:lang w:val="png_PG" w:bidi="png_PG"/>
        </w:rPr>
      </w:r>
      <w:hyperlink r:id="rId89">
        <w:r>
          <w:rPr>
            <w:lang w:val="png_PG" w:bidi="png_PG"/>
          </w:rPr>
          <w:rPr>
            <w:color w:val="0000EE"/>
            <w:u w:val="single"/>
          </w:rPr>
          <w:t>Save long taim na ples we stori i kamap long en</w:t>
        </w:r>
      </w:hyperlink>
      <w:r>
        <w:rPr>
          <w:lang w:val="png_PG" w:bidi="png_PG"/>
        </w:rPr>
        <w:t xml:space="preserve"> (4.8 MB)</w:t>
      </w:r>
      <w:r>
        <w:rPr>
          <w:lang w:val="png_PG" w:bidi="png_PG"/>
        </w:rPr>
      </w:r>
    </w:p>
    <w:p>
      <w:pPr>
        <w:pStyle w:val="ListBullet"/>
        <w:spacing w:line="240" w:lineRule="auto"/>
        <w:ind w:left="720"/>
      </w:pPr>
      <w:r>
        <w:rPr>
          <w:lang w:val="png_PG" w:bidi="png_PG"/>
        </w:rPr>
      </w:r>
      <w:hyperlink r:id="rId90">
        <w:r>
          <w:rPr>
            <w:lang w:val="png_PG" w:bidi="png_PG"/>
          </w:rPr>
          <w:rPr>
            <w:color w:val="0000EE"/>
            <w:u w:val="single"/>
          </w:rPr>
          <w:t>Save gut long wanwan Hap bilong Stori</w:t>
        </w:r>
      </w:hyperlink>
      <w:r>
        <w:rPr>
          <w:lang w:val="png_PG" w:bidi="png_PG"/>
        </w:rPr>
        <w:t xml:space="preserve"> (2.3 MB)</w:t>
      </w:r>
      <w:r>
        <w:rPr>
          <w:lang w:val="png_PG" w:bidi="png_PG"/>
        </w:rPr>
      </w:r>
    </w:p>
    <w:p>
      <w:pPr>
        <w:pStyle w:val="ListBullet"/>
        <w:spacing w:line="240" w:lineRule="auto"/>
        <w:ind w:left="720"/>
      </w:pPr>
      <w:r>
        <w:rPr>
          <w:lang w:val="png_PG" w:bidi="png_PG"/>
        </w:rPr>
      </w:r>
      <w:hyperlink r:id="rId91">
        <w:r>
          <w:rPr>
            <w:lang w:val="png_PG" w:bidi="png_PG"/>
          </w:rPr>
          <w:rPr>
            <w:color w:val="0000EE"/>
            <w:u w:val="single"/>
          </w:rPr>
          <w:t>Putim yu yet insait long stori</w:t>
        </w:r>
      </w:hyperlink>
      <w:r>
        <w:rPr>
          <w:lang w:val="png_PG" w:bidi="png_PG"/>
        </w:rPr>
        <w:t xml:space="preserve"> (4.2 MB)</w:t>
      </w:r>
      <w:r>
        <w:rPr>
          <w:lang w:val="png_PG" w:bidi="png_PG"/>
        </w:rPr>
      </w:r>
    </w:p>
    <w:p>
      <w:pPr>
        <w:pStyle w:val="ListBullet"/>
        <w:spacing w:line="240" w:lineRule="auto"/>
        <w:ind w:left="720"/>
      </w:pPr>
      <w:r>
        <w:rPr>
          <w:lang w:val="png_PG" w:bidi="png_PG"/>
        </w:rPr>
      </w:r>
      <w:hyperlink r:id="rId92">
        <w:r>
          <w:rPr>
            <w:lang w:val="png_PG" w:bidi="png_PG"/>
          </w:rPr>
          <w:rPr>
            <w:color w:val="0000EE"/>
            <w:u w:val="single"/>
          </w:rPr>
          <w:t>Save gut long ol samting we i no klia</w:t>
        </w:r>
      </w:hyperlink>
      <w:r>
        <w:rPr>
          <w:lang w:val="png_PG" w:bidi="png_PG"/>
        </w:rPr>
        <w:t xml:space="preserve"> (4.1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4:26–34</w:t>
      </w:r>
      <w:r>
        <w:rPr>
          <w:lang w:val="png_PG" w:bidi="png_PG"/>
        </w:rPr>
      </w:r>
    </w:p>
    <w:p>
      <w:pPr>
        <w:pStyle w:val="Heading3"/>
      </w:pPr>
      <w:r>
        <w:rPr>
          <w:lang w:val="png_PG" w:bidi="png_PG"/>
        </w:rPr>
        <w:t>Harim na Bel/Tingting</w:t>
      </w:r>
    </w:p>
    <w:p>
      <w:pPr/>
      <w:r>
        <w:rPr>
          <w:lang w:val="png_PG" w:bidi="png_PG"/>
        </w:rPr>
      </w:r>
      <w:r>
        <w:rPr>
          <w:lang w:val="png_PG" w:bidi="png_PG"/>
        </w:rPr>
        <w:t>Harim Mak 4:26–34 na putim dispela stori insait long tingting na bel bilong yu. Harim dispela stori tripela taim. Harim long tripela kain trenslesen, sapos yu i ken.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Dispela stori i tokim yumi wanem samting long ol manmeri?</w:t>
      </w:r>
    </w:p>
    <w:p>
      <w:pPr>
        <w:pStyle w:val="ListBullet"/>
        <w:spacing w:line="240" w:lineRule="auto"/>
        <w:ind w:left="720"/>
      </w:pPr>
      <w:r>
        <w:rPr>
          <w:lang w:val="png_PG" w:bidi="png_PG"/>
        </w:rPr>
      </w:r>
      <w:r>
        <w:rPr>
          <w:lang w:val="png_PG" w:bidi="png_PG"/>
        </w:rPr>
        <w:t>Dispela stori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Husat lain we yu save long en i nid lo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odio vesen bilong Mak 4:26–34 long trenslesen we i isi tru long yupela long andastendim.</w:t>
      </w:r>
    </w:p>
    <w:p>
      <w:pPr/>
      <w:r>
        <w:rPr>
          <w:lang w:val="png_PG" w:bidi="png_PG"/>
        </w:rPr>
      </w:r>
      <w:r>
        <w:rPr>
          <w:lang w:val="png_PG" w:bidi="png_PG"/>
        </w:rPr>
        <w:t>Dispela stori i gat tupela parabel we i kam long tok skul we Jisas i wok long givim. Dispela tok skul i kamap taim Jisas i mekim ol mirakel insait long eria klostu long Raunwara Galili. Jisas i stat long skulim ol manmeri long nambis bilong Raunwara Galili klostu long Kapernaum. Tingim olsem Jisas i wok long skulim ol manmeri taim em i sindaun long wanpela bot, bai ol manmeri i ken harim em gut moa.</w:t>
      </w:r>
    </w:p>
    <w:p>
      <w:pPr/>
      <w:r>
        <w:rPr>
          <w:lang w:val="png_PG" w:bidi="png_PG"/>
        </w:rPr>
      </w:r>
      <w:r>
        <w:rPr>
          <w:lang w:val="png_PG" w:bidi="png_PG"/>
        </w:rPr>
        <w:t>Stop long hia na soim trenslesen tim long map bilong Raunwara Galili. Jisas i stap klostu long Kaperneam insait long dispela stori. Soim tim Kaperneam long mep. Posim odio rekoding long hia.</w:t>
      </w:r>
    </w:p>
    <w:p>
      <w:pPr/>
      <w:r>
        <w:rPr>
          <w:lang w:val="png_PG" w:bidi="png_PG"/>
        </w:rPr>
      </w:r>
      <w:r>
        <w:rPr>
          <w:lang w:val="png_PG" w:bidi="png_PG"/>
        </w:rPr>
        <w:t>Mipela i no save Jisas i stap long wanem ples taim em i tokim dispela tupela stori. Insait long namba wan parabel bilong fopela kain graun, Jisas i go long wanpela ples we em wan i stap wantaim ol disaipel na em i givim tok klia bilong dispela stori. Dispela stori i no tokaut sapos Jisas i tokim ol dispela narapela tupela parabel i go long olgeta manmeri o long ol disaipel na ol lain i save stap klostu long em na bihainim em.</w:t>
      </w:r>
    </w:p>
    <w:p>
      <w:pPr/>
      <w:r>
        <w:rPr>
          <w:lang w:val="png_PG" w:bidi="png_PG"/>
        </w:rPr>
      </w:r>
      <w:r>
        <w:rPr>
          <w:lang w:val="png_PG" w:bidi="png_PG"/>
        </w:rPr>
        <w:t xml:space="preserve">Planti taim Jisas save yusim ol parabel. </w:t>
      </w:r>
      <w:r>
        <w:rPr>
          <w:b/>
          <w:lang w:val="png_PG" w:bidi="png_PG"/>
        </w:rPr>
        <w:t>Ol parabel</w:t>
      </w:r>
      <w:r>
        <w:rPr>
          <w:lang w:val="png_PG" w:bidi="png_PG"/>
        </w:rPr>
        <w:t xml:space="preserve"> em "ol stori bilong ol samting i save kamap long wanwan we i gat bikpela mining kam long God." Ol parabel insait long dispela pat bilong Mak i tokim yumi long samting we yumi no bin save long Kingdom bilong God. Ol dispela parabel em ol i no isi long andastendim. Stop na toktok: Long dispela taim, Jisas i mekim disisen long yusim ol parabel long skulim ol manmeri long ol trupela samting long Kingdom bilong God. Toktok long hau kalsa bilong yu i save skulim ol trupela samting i go long ol pikinini na ol narapela lain. Serim sampela liklik stori we yu save yusim long kalsa bilong yu long soim wanpela trupela samting we i impoten. Tingting gut na lukluk long hau yu tokim ol dispela stori. Wanem ol wod o hap tok yu bai yusim long statim ol dispela stori? Ol lain i save stori i save olsem dispela em ol impoten stori long putim yau long en? Posim odio rekoding long hia.</w:t>
      </w:r>
    </w:p>
    <w:p>
      <w:pPr/>
      <w:r>
        <w:rPr>
          <w:lang w:val="png_PG" w:bidi="png_PG"/>
        </w:rPr>
      </w:r>
      <w:r>
        <w:rPr>
          <w:lang w:val="png_PG" w:bidi="png_PG"/>
        </w:rPr>
        <w:t>Jisas i tok olsem Kingdom bilong God em olsem wanpela fama husat i save tromoi sit long graun. Taim Jisas i tok "Kingdom bilong God," Jisas i wok long toktok long wanem taim God bai bosim na lukautim ol manmeri bilong em. God bai i stap king bilong ol. Jisas i no toktok long wanpela kantri. Jisas i wok long komperim Kingdom bilong God wantaim pasin bilong tromoi sit long graun. Jisas i no komperim God wantaim fama.</w:t>
      </w:r>
    </w:p>
    <w:p>
      <w:pPr/>
      <w:r>
        <w:rPr>
          <w:lang w:val="png_PG" w:bidi="png_PG"/>
        </w:rPr>
      </w:r>
      <w:r>
        <w:rPr>
          <w:lang w:val="png_PG" w:bidi="png_PG"/>
        </w:rPr>
        <w:t>Dispela fama i yusim seim we bilong tromoi sit olsem insait long parabel bilong fopela kain graun. Dispela fama bai i gat sit insait long wanpela bek o wanpela kain kontena. Dispela fama ating em bai i putim han i go insait long bek na rausim na tromoi sit long graun. Dispela wod sit em i toktok long wanpela sit insait long dispela stori, na dispela wod sit em i minim planti sit. Stop long hia na soim wanpela foto bilong wanpela bek dispela fama i bai karim ol sit insait long en. Posim odio rekoding long hia.</w:t>
      </w:r>
    </w:p>
    <w:p>
      <w:pPr/>
      <w:r>
        <w:rPr>
          <w:lang w:val="png_PG" w:bidi="png_PG"/>
        </w:rPr>
      </w:r>
      <w:r>
        <w:rPr>
          <w:lang w:val="png_PG" w:bidi="png_PG"/>
        </w:rPr>
        <w:t>Jisas i tok klia insait long dispela stori olsem sit we fama i tromoi i go long graun i gro na i kamap wanpela plent. Dispela sit na bihain dispela plent i kontinu long gro long taim fama i slip. Dispela plent i gro taim fama i kirap. Dispela plent i gro taim fama i slip. Fama i no andastendim hau dispela plent i gro. Stop na toktok: Soim 3-pela piksa bilong ol steij bilong wit long gro. Ol piksa bai i soim namba wan kru bilong plent i kam antap, na bihain wanpela piksa bilong stem bilong plent bipo long het bilong grein i kamap, na bihain wanpela piksa bilong ful het bilong wit antap long wanpela stem. Toktok long gro bilong wanpela plent. Diskraibim dipsela kru we i kamap pastaim long graun. Diskraibim dispela stem we i gro. Diskraibim het bilong grein we i kamap. Diskraibim grein we i redi long havestim. Yu bai yusim ol dispela hap tok insait long trenslesen bilong yu. Posim odio rekoding long hia.</w:t>
      </w:r>
    </w:p>
    <w:p>
      <w:pPr/>
      <w:r>
        <w:rPr>
          <w:lang w:val="png_PG" w:bidi="png_PG"/>
        </w:rPr>
      </w:r>
      <w:r>
        <w:rPr>
          <w:lang w:val="png_PG" w:bidi="png_PG"/>
        </w:rPr>
        <w:t>Bihain long sampela taim grein em i kamap na kaikai i redi long havest. Fama i save yusim wanpela sikel na havestim grein. Samepela manmeri bai i laik long yusim nem bilong dispela tul we ol manmeri i save yusim, kain olsem bus naip. Sampela manmeri bai i laik long lusim nem bilong tul bilong katim samting na tok olsem fama i havestim grein. Stop long hia na soim piksa bilong wanpela sikel we ol lain long taim bilong Nupela Testamen bai i yusim. Posim odio rekoding long hia.</w:t>
      </w:r>
    </w:p>
    <w:p>
      <w:pPr/>
      <w:r>
        <w:rPr>
          <w:lang w:val="png_PG" w:bidi="png_PG"/>
        </w:rPr>
      </w:r>
      <w:r>
        <w:rPr>
          <w:lang w:val="png_PG" w:bidi="png_PG"/>
        </w:rPr>
        <w:t>Insait long dispela liklik stori, Jisas i no bin toktok long wanem samting fama i ken mekim namel long taim bilong tromoi sit na havestim grein. Stop na toktok: Toktok long ol fama insait long kalsa bilong yu. Fama i save mekim wanem samting bihain long em i planim ol sit? Posim odio rekoding long hia.</w:t>
      </w:r>
    </w:p>
    <w:p>
      <w:pPr/>
      <w:r>
        <w:rPr>
          <w:lang w:val="png_PG" w:bidi="png_PG"/>
        </w:rPr>
      </w:r>
      <w:r>
        <w:rPr>
          <w:lang w:val="png_PG" w:bidi="png_PG"/>
        </w:rPr>
        <w:t>Havest insait long dispela parabel em i toktok bilong profet Joel, wanpela profet bilong ol Ju taim em i bin komperim havest wantaim de bilong bikpela kot long pinis bilong graun. Ol dispela parabel i strongim bel bilong ol disaipel bilong Jisas olsem dispela havest em bai kamap tru tru. Ol i no gat kontrol antap long havest\—God i kontrolim dispela. Em i wanpela samting ol i no inap long save hau kaikai i save redi, tasol em i save redi.</w:t>
      </w:r>
    </w:p>
    <w:p>
      <w:pPr/>
      <w:r>
        <w:rPr>
          <w:lang w:val="png_PG" w:bidi="png_PG"/>
        </w:rPr>
      </w:r>
      <w:r>
        <w:rPr>
          <w:lang w:val="png_PG" w:bidi="png_PG"/>
        </w:rPr>
        <w:t>Jisas i statim narapela parabel taim em i askim 2-pela kwesten we i no nidim wanpela ansa. Em i klostu olsem Jisas i autim tingting bilong em o em i larim ol disaipel i save long wanem samting Jisas i tingim taim Jisas i skelim wanem stori em bai i tokim ol long en.</w:t>
      </w:r>
    </w:p>
    <w:p>
      <w:pPr/>
      <w:r>
        <w:rPr>
          <w:lang w:val="png_PG" w:bidi="png_PG"/>
        </w:rPr>
      </w:r>
      <w:r>
        <w:rPr>
          <w:lang w:val="png_PG" w:bidi="png_PG"/>
        </w:rPr>
        <w:t>Jisas i tokim ol long mastet sit. Dispela mastet sit em i wanpela liklik sit tru. Tasol, dispela mastet sit i save kamapim wanpela bikpela plent, em i ken longpela inap 3–4-pela mita antap . Dispela em i wanpela plent we ol manmeri i ken kaikai, na em i save stap long wanpela yia. Dispela plent em i bikpela stret na ol pisin i ken wokim haus pisin insait long en. Jisas i tok Kingdom bilong God em i olsem dispela liklik sit. Stop na soim wanpela piksa bilong sampela sit we i gat kainkain sais. Wanpela sit em i mas liklik tru. Soim translesen tim bilong yu long wanpela piksa bilong mastet plent. Sapos yu no gat dispela kain plan olsem, yusim piksa bilong wanpela liklik sit we i save gro na kamap wanpela bikpela plent. Soim wanpela piksa bilong wanpela haus bilong pisin insait long wanpela plent. Posim odio rekoding long hia.</w:t>
      </w:r>
    </w:p>
    <w:p>
      <w:pPr/>
      <w:r>
        <w:rPr>
          <w:lang w:val="png_PG" w:bidi="png_PG"/>
        </w:rPr>
      </w:r>
      <w:r>
        <w:rPr>
          <w:lang w:val="png_PG" w:bidi="png_PG"/>
        </w:rPr>
        <w:t>Long wankain rot, Jisas na ol lain i save bihainim em, ol i olsem dispela mastet sit. Ol i bin wanpela liklik lain manmeri. Long ol dispela namba wan bilipmanmeri na ol sit bilong tok bilong God, o toktok i kam long God, Kingdom bilong God em i gro na i kamap bikpela sais. Dispela i luk olsem em i hatpela samting, tasol God bai kisim olgeta glori long pinis bilong en.</w:t>
      </w:r>
    </w:p>
    <w:p>
      <w:pPr/>
      <w:r>
        <w:rPr>
          <w:lang w:val="png_PG" w:bidi="png_PG"/>
        </w:rPr>
      </w:r>
      <w:r>
        <w:rPr>
          <w:lang w:val="png_PG" w:bidi="png_PG"/>
        </w:rPr>
        <w:t>Stop long hia na toktok long hau kalsa bilong yu i save toktok long wok bilong planim sit na havestim kaikai. Wanem ol wod em yu save yusim long diskraibim dispela samting?</w:t>
      </w:r>
    </w:p>
    <w:p>
      <w:pPr/>
      <w:r>
        <w:rPr>
          <w:lang w:val="png_PG" w:bidi="png_PG"/>
        </w:rPr>
      </w:r>
      <w:r>
        <w:rPr>
          <w:lang w:val="png_PG" w:bidi="png_PG"/>
        </w:rPr>
        <w:t>Kalsa bilong yu i bilip olsem husat o wanem samting i gat kontrol antap long ol kaikai we i kamap na redi? Tokim wanpela narapela long ol gutpela havest taim kaikai i redi gut na ol nogut havest taim kaikai i no redi gut insait long eria bilong yu. Posim odio rekoding long hia.</w:t>
      </w:r>
    </w:p>
    <w:p>
      <w:pPr/>
      <w:r>
        <w:rPr>
          <w:lang w:val="png_PG" w:bidi="png_PG"/>
        </w:rPr>
      </w:r>
      <w:r>
        <w:rPr>
          <w:lang w:val="png_PG" w:bidi="png_PG"/>
        </w:rPr>
        <w:t>Jisas i kontinu long skulim ol manmeri taim em i yusim ol parabel. Taim Jisas i stap em yet wantaim ol disaipel, Jisas i tok klia long mining bilong ol parabel.</w:t>
      </w:r>
      <w:r>
        <w:rPr>
          <w:lang w:val="png_PG" w:bidi="png_PG"/>
        </w:rPr>
      </w:r>
    </w:p>
    <w:p>
      <w:pPr>
        <w:pStyle w:val="Heading3"/>
      </w:pPr>
      <w:r>
        <w:rPr>
          <w:lang w:val="png_PG" w:bidi="png_PG"/>
        </w:rPr>
        <w:t>Painim aut dispela hap</w:t>
      </w:r>
    </w:p>
    <w:p>
      <w:pPr/>
      <w:r>
        <w:rPr>
          <w:lang w:val="png_PG" w:bidi="png_PG"/>
        </w:rPr>
      </w:r>
      <w:r>
        <w:rPr>
          <w:lang w:val="png_PG" w:bidi="png_PG"/>
        </w:rPr>
        <w:t>Harim dispela stori wanpela taim gen long trenslesen we i isi tru long yupela i andastendim.</w:t>
      </w:r>
    </w:p>
    <w:p>
      <w:pPr/>
      <w:r>
        <w:rPr>
          <w:lang w:val="png_PG" w:bidi="png_PG"/>
        </w:rPr>
      </w:r>
      <w:r>
        <w:rPr>
          <w:lang w:val="png_PG" w:bidi="png_PG"/>
        </w:rPr>
        <w:t>Insait long dispela sesen yu bai helpim grup long piksarim dispela stori. Yu bai helpim grup long save long wanem samting i kamap long wanwan hap bilong stori, ples we stori i kamap long en, na ol manmeri i stap insait long dispela stori.</w:t>
      </w:r>
    </w:p>
    <w:p>
      <w:pPr/>
      <w:r>
        <w:rPr>
          <w:lang w:val="png_PG" w:bidi="png_PG"/>
        </w:rPr>
      </w:r>
      <w:r>
        <w:rPr>
          <w:lang w:val="png_PG" w:bidi="png_PG"/>
        </w:rPr>
        <w:t>Dispela stori i gat tripela hap.</w:t>
      </w:r>
    </w:p>
    <w:p>
      <w:pPr/>
      <w:r>
        <w:rPr>
          <w:lang w:val="png_PG" w:bidi="png_PG"/>
        </w:rPr>
      </w:r>
      <w:r>
        <w:rPr>
          <w:b/>
          <w:lang w:val="png_PG" w:bidi="png_PG"/>
        </w:rPr>
        <w:t>Namba wan hap bilong stori:</w:t>
      </w:r>
      <w:r>
        <w:rPr>
          <w:lang w:val="png_PG" w:bidi="png_PG"/>
        </w:rPr>
        <w:t xml:space="preserve"> Insait long dispela stori, Jisas wok long skulim ol manmeri yet. Jisas i tokim narapela stori bilong wanpela fama.</w:t>
      </w:r>
    </w:p>
    <w:p>
      <w:pPr/>
      <w:r>
        <w:rPr>
          <w:lang w:val="png_PG" w:bidi="png_PG"/>
        </w:rPr>
      </w:r>
      <w:r>
        <w:rPr>
          <w:b/>
          <w:lang w:val="png_PG" w:bidi="png_PG"/>
        </w:rPr>
        <w:t>Namba tu hap bilong stori</w:t>
      </w:r>
      <w:r>
        <w:rPr>
          <w:lang w:val="png_PG" w:bidi="png_PG"/>
        </w:rPr>
        <w:t>: Jisas i kontinu long skulim ol manmeri taim em i yusim wanpela stori we i toktok long wanpela liklik sit we i kamap wanpela bikpela plent.</w:t>
      </w:r>
    </w:p>
    <w:p>
      <w:pPr/>
      <w:r>
        <w:rPr>
          <w:lang w:val="png_PG" w:bidi="png_PG"/>
        </w:rPr>
      </w:r>
      <w:r>
        <w:rPr>
          <w:b/>
          <w:lang w:val="png_PG" w:bidi="png_PG"/>
        </w:rPr>
        <w:t>Namba tri hap bilong stori:</w:t>
      </w:r>
      <w:r>
        <w:rPr>
          <w:lang w:val="png_PG" w:bidi="png_PG"/>
        </w:rPr>
        <w:t xml:space="preserve"> Bihain long dispela tupela parabel stori we i diskraibim Kingdom bilong God, dispela stori i tokim yumi olsem Jisas i save yusim ol parabel stori long skulim ol manmeri. Bihain Jisas i tok klia long mining bilong ol parabel stori long ol disaipel.</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lain i wok long harim Jisas</w:t>
      </w:r>
    </w:p>
    <w:p>
      <w:pPr>
        <w:pStyle w:val="ListBullet"/>
        <w:spacing w:line="240" w:lineRule="auto"/>
        <w:ind w:left="720"/>
      </w:pPr>
      <w:r>
        <w:rPr>
          <w:lang w:val="png_PG" w:bidi="png_PG"/>
        </w:rPr>
      </w:r>
      <w:r>
        <w:rPr>
          <w:lang w:val="png_PG" w:bidi="png_PG"/>
        </w:rPr>
        <w:t>Wanpela fama</w:t>
      </w:r>
    </w:p>
    <w:p>
      <w:pPr>
        <w:pStyle w:val="ListBullet"/>
        <w:spacing w:line="240" w:lineRule="auto"/>
        <w:ind w:left="720"/>
      </w:pPr>
      <w:r>
        <w:rPr>
          <w:lang w:val="png_PG" w:bidi="png_PG"/>
        </w:rPr>
      </w:r>
      <w:r>
        <w:rPr>
          <w:lang w:val="png_PG" w:bidi="png_PG"/>
        </w:rPr>
        <w:t>Wanpela man o meri husat bai i stap olsem plent i wok long gro.</w:t>
      </w:r>
    </w:p>
    <w:p>
      <w:pPr>
        <w:pStyle w:val="ListBullet"/>
        <w:spacing w:line="240" w:lineRule="auto"/>
        <w:ind w:left="720"/>
      </w:pPr>
      <w:r>
        <w:rPr>
          <w:lang w:val="png_PG" w:bidi="png_PG"/>
        </w:rPr>
      </w:r>
      <w:r>
        <w:rPr>
          <w:lang w:val="png_PG" w:bidi="png_PG"/>
        </w:rPr>
        <w:t>Wanpela mastet sit</w:t>
      </w:r>
    </w:p>
    <w:p>
      <w:pPr>
        <w:pStyle w:val="ListBullet"/>
        <w:spacing w:line="240" w:lineRule="auto"/>
        <w:ind w:left="720"/>
      </w:pPr>
      <w:r>
        <w:rPr>
          <w:lang w:val="png_PG" w:bidi="png_PG"/>
        </w:rPr>
      </w:r>
      <w:r>
        <w:rPr>
          <w:lang w:val="png_PG" w:bidi="png_PG"/>
        </w:rPr>
        <w:t>Wanpela pisin</w:t>
      </w:r>
    </w:p>
    <w:p>
      <w:pPr/>
      <w:r>
        <w:rPr>
          <w:lang w:val="png_PG" w:bidi="png_PG"/>
        </w:rPr>
      </w:r>
      <w:r>
        <w:rPr>
          <w:lang w:val="png_PG" w:bidi="png_PG"/>
        </w:rPr>
        <w:t>Insait long dispela sesen, tokim grup long mekim storibod, dro, o yusim sampela kain samting long piksarim stori na ol eksen i stap insait long em.</w:t>
      </w:r>
    </w:p>
    <w:p>
      <w:pPr/>
      <w:r>
        <w:rPr>
          <w:lang w:val="png_PG" w:bidi="png_PG"/>
        </w:rPr>
      </w:r>
      <w:r>
        <w:rPr>
          <w:lang w:val="png_PG" w:bidi="png_PG"/>
        </w:rPr>
        <w:t>Namba wan hap bilong stori i stat wantaim wanpela wod. Dispela wod i soim olsem Jisas i kontinu long skulim ol manmeri o i soim olsem dispela stori em i kam bihain long ol narapela stori we Jisas i wok long tokim ol manmeri long en. Sampela trenslesen i yusim wanpela wod long bungim tupela tingting, kain olsem dispela wod ''na''. Ol narapela trenslesen i yusim dispela wod ''gen'' na ol narapela trenslesen i yusim dispela wod ''tu''. Ol dispela tripela wod i soim olsem Jisas i bin kontinu long skulim ol manmeri. Stop na toktok: Tokim wanpela stori bilong wanpela man o meri husat i wok long skulim ol manmeri. Toktok long wanem samting dispela man o meri i bin skulim ol manmeri long en. Putim yau gut long wod bilong konektim tupela tingting we dispela man o meri i autim stori i yusim long konektim wanpela tingting i go long narapela tingting. Posim odio rekoding long hia.</w:t>
      </w:r>
    </w:p>
    <w:p>
      <w:pPr/>
      <w:r>
        <w:rPr>
          <w:lang w:val="png_PG" w:bidi="png_PG"/>
        </w:rPr>
      </w:r>
      <w:r>
        <w:rPr>
          <w:lang w:val="png_PG" w:bidi="png_PG"/>
        </w:rPr>
        <w:t>Fama bai i ekt olsem em i wok long tromoi ol sit. Bihain fama i slip na i kirap. Fama i slip na i kirap. Taim dispela i wok klong kamap, dispela plent em i wok long gro. Fama i lukim dispela plent i gro. Dispela fama em i no save hau dispela plent em i wok long gro. Dispela fama i havestim grein taim grein i redi long havestim. Stop na toktok: Soim ol plent long ol kainkain steij bilong gro bilong ol. Wanpela plent bai pusim graun na i kam antap. Narapela plent em bai gat stok tasol i no gat grein o sit bilong gras. Narapela plent bai redi i long havestim. Tokim grup long diskraibim wanwan steiij bilong gro bilong dispela plent. Posim odio rekoding long hia.</w:t>
      </w:r>
    </w:p>
    <w:p>
      <w:pPr/>
      <w:r>
        <w:rPr>
          <w:lang w:val="png_PG" w:bidi="png_PG"/>
        </w:rPr>
      </w:r>
      <w:r>
        <w:rPr>
          <w:lang w:val="png_PG" w:bidi="png_PG"/>
        </w:rPr>
        <w:t>Long namba tu hap bilong stori, Jisas i askim tupela kwesten we i no nidim ansa. Em i saun olsem Jisas i wok long larim ol manmeri i harim tingting bilong em. Jisas i wok long tokaut long wanem samting em i wok long tingim ''Yumi bai tok Kingdom bilong God em i olsem wanem samting? O yumi bai yumi wanem parabel long diskraibim em?'' Stop na toktok: Tokim wanpela stori bilong wanpela man o meri i skulim wanpela grup long wanpela samting. Dispela man o meri i wok long traim long mekim disisen long wanem samting long skulim ol manmeri o hau em bai skulim ol manmeri long dispela samting. Putim yau gut long wanem samting dispela man o meri i tok taim em i traim long mekim disisen. Em i bin askim em yet ol kwesten we i no nidim ansa? Em i mekim sampela toktok, o nogat? Posim odio rekoding long hia.</w:t>
      </w:r>
    </w:p>
    <w:p>
      <w:pPr/>
      <w:r>
        <w:rPr>
          <w:lang w:val="png_PG" w:bidi="png_PG"/>
        </w:rPr>
      </w:r>
      <w:r>
        <w:rPr>
          <w:lang w:val="png_PG" w:bidi="png_PG"/>
        </w:rPr>
        <w:t>Jisas i komperim Kingdom bilong God wantaim wanpela mastet sit we i wanpela liklik sit tru. Dispela sit i gro na i kamap wanpela bikpela plent tru. Dispela plent em i bikpela tru we ol pisin i ken bildim ol haus bilong ol long ol brens bilong dispela plent. Dispela em i wanpela plent. Dispela em i no wanpela diwai.</w:t>
      </w:r>
    </w:p>
    <w:p>
      <w:pPr/>
      <w:r>
        <w:rPr>
          <w:lang w:val="png_PG" w:bidi="png_PG"/>
        </w:rPr>
      </w:r>
      <w:r>
        <w:rPr>
          <w:lang w:val="png_PG" w:bidi="png_PG"/>
        </w:rPr>
        <w:t>Insait long namba tri hap bilong stori, eksen i diskraibim hau Jisas i bin skulim ol manmeri. Jisas i bin skulim ol manmeri taim em i tokim ol long ol stori. Ol stori i wankain long ol dispela stori we Jisas i bin tokim ol manmeri nau tasol. Jisas i no biin tok klia long ol mining bilong ol stori long ol manmeri. Jisas i bin tok klia long mining bilong ol dispela stori i go long ol disaipel taim ol i stap ol yet wantaim Jisas.</w:t>
      </w:r>
      <w:r>
        <w:rPr>
          <w:lang w:val="png_PG" w:bidi="png_PG"/>
        </w:rPr>
      </w:r>
    </w:p>
    <w:p>
      <w:pPr>
        <w:pStyle w:val="Heading3"/>
      </w:pPr>
      <w:r>
        <w:rPr>
          <w:lang w:val="png_PG" w:bidi="png_PG"/>
        </w:rPr>
        <w:t>Ektim aut dispela Tok</w:t>
      </w:r>
    </w:p>
    <w:p>
      <w:pPr/>
      <w:r>
        <w:rPr>
          <w:lang w:val="png_PG" w:bidi="png_PG"/>
        </w:rPr>
      </w:r>
      <w:r>
        <w:rPr>
          <w:lang w:val="png_PG" w:bidi="png_PG"/>
        </w:rPr>
        <w:t>Harim dispela stori wanpela taim gen long trenslesen we i isi tru long yupela long andastendim.</w:t>
      </w:r>
    </w:p>
    <w:p>
      <w:pPr/>
      <w:r>
        <w:rPr>
          <w:lang w:val="png_PG" w:bidi="png_PG"/>
        </w:rPr>
      </w:r>
      <w:r>
        <w:rPr>
          <w:lang w:val="png_PG" w:bidi="png_PG"/>
        </w:rPr>
        <w:t>Insait long dispela sesen, tim bai mekim drama bilong dispela stori.</w:t>
      </w:r>
    </w:p>
    <w:p>
      <w:pPr/>
      <w:r>
        <w:rPr>
          <w:lang w:val="png_PG" w:bidi="png_PG"/>
        </w:rPr>
      </w:r>
      <w:r>
        <w:rPr>
          <w:lang w:val="png_PG" w:bidi="png_PG"/>
        </w:rPr>
        <w:t>Dispela stori i gat tripela hap.</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lain husat i wok long harim Jisas</w:t>
      </w:r>
    </w:p>
    <w:p>
      <w:pPr>
        <w:pStyle w:val="ListBullet"/>
        <w:spacing w:line="240" w:lineRule="auto"/>
        <w:ind w:left="720"/>
      </w:pPr>
      <w:r>
        <w:rPr>
          <w:lang w:val="png_PG" w:bidi="png_PG"/>
        </w:rPr>
      </w:r>
      <w:r>
        <w:rPr>
          <w:lang w:val="png_PG" w:bidi="png_PG"/>
        </w:rPr>
        <w:t>Wanpela fama</w:t>
      </w:r>
    </w:p>
    <w:p>
      <w:pPr>
        <w:pStyle w:val="ListBullet"/>
        <w:spacing w:line="240" w:lineRule="auto"/>
        <w:ind w:left="720"/>
      </w:pPr>
      <w:r>
        <w:rPr>
          <w:lang w:val="png_PG" w:bidi="png_PG"/>
        </w:rPr>
      </w:r>
      <w:r>
        <w:rPr>
          <w:lang w:val="png_PG" w:bidi="png_PG"/>
        </w:rPr>
        <w:t>Wanpela man o meri husat bai i stap olsem wanpela plent</w:t>
      </w:r>
    </w:p>
    <w:p>
      <w:pPr>
        <w:pStyle w:val="ListBullet"/>
        <w:spacing w:line="240" w:lineRule="auto"/>
        <w:ind w:left="720"/>
      </w:pPr>
      <w:r>
        <w:rPr>
          <w:lang w:val="png_PG" w:bidi="png_PG"/>
        </w:rPr>
      </w:r>
      <w:r>
        <w:rPr>
          <w:lang w:val="png_PG" w:bidi="png_PG"/>
        </w:rPr>
        <w:t>Wanpela mastet sit</w:t>
      </w:r>
    </w:p>
    <w:p>
      <w:pPr>
        <w:pStyle w:val="ListBullet"/>
        <w:spacing w:line="240" w:lineRule="auto"/>
        <w:ind w:left="720"/>
      </w:pPr>
      <w:r>
        <w:rPr>
          <w:lang w:val="png_PG" w:bidi="png_PG"/>
        </w:rPr>
      </w:r>
      <w:r>
        <w:rPr>
          <w:lang w:val="png_PG" w:bidi="png_PG"/>
        </w:rPr>
        <w:t>Wanpela pisin</w:t>
      </w:r>
    </w:p>
    <w:p>
      <w:pPr/>
      <w:r>
        <w:rPr>
          <w:lang w:val="png_PG" w:bidi="png_PG"/>
        </w:rPr>
      </w:r>
      <w:r>
        <w:rPr>
          <w:lang w:val="png_PG" w:bidi="png_PG"/>
        </w:rPr>
        <w:t>Pastaim, ektim dispela stori na no ken stop. Tingting gut long ol toktok we ol manmeri insait long stori i tok, hau stori i ron, na wanem oda ol samting i bihainim na kamap insait long stori. Sekim olsem yupela i no bin kalapim o i no bin ektim ol hatpela o impoten hap bilong stori. Helpim wanpela narapela long tingim olgeta pat bilong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gen long namba tu taim. Long sampela hap insait long drama, stopim drama na askim dispela kwesten i go long wanpela man o meri husat i ektim wanpela pat, "Yu pilim olsem wanem o tingting olsem wanem?" Dispela man husat i wok long ekt bai bekim na tokaut long wanem samting em i pilim o tingim sapos em i tru tru dispela man o meri o samting we em i wok long ektim. Bihain, statim drama gen.</w:t>
      </w:r>
    </w:p>
    <w:p>
      <w:pPr/>
      <w:r>
        <w:rPr>
          <w:lang w:val="png_PG" w:bidi="png_PG"/>
        </w:rPr>
      </w:r>
      <w:r>
        <w:rPr>
          <w:lang w:val="png_PG" w:bidi="png_PG"/>
        </w:rPr>
        <w:t>Posim dispela odio long hia na ektim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Insait long namba wan hap bilong stori, Jisas i tokim wanpela stori bilong wanpela fama husat i planim ol sit bilong em. Ol sit i save gro na kamap olsem ol plent, maski taim dispela fama i slip.</w:t>
      </w:r>
    </w:p>
    <w:p>
      <w:pPr/>
      <w:r>
        <w:rPr>
          <w:lang w:val="png_PG" w:bidi="png_PG"/>
        </w:rPr>
      </w:r>
      <w:r>
        <w:rPr>
          <w:lang w:val="png_PG" w:bidi="png_PG"/>
        </w:rPr>
        <w:t>Stopim drama: Askim man o meri i ekt olsem fama long diskraibim wanem samting em i wok long mekim long mekim ol sit i gro. Yu ken harim ol samting olsem, "Nogat samting. Mi redim graun bilong planim samting. Taim ol sit i pundaun long graun, mi bai wet tasol long ol plent long gro. Sapos ren i pundaun, em gutpela, tasol mi no inap long kontrolim ren o san. Em i narapela kain samting long mi olsem ol plent i wok long gro long nait." Kontinu wantaim drama.</w:t>
      </w:r>
    </w:p>
    <w:p>
      <w:pPr/>
      <w:r>
        <w:rPr>
          <w:lang w:val="png_PG" w:bidi="png_PG"/>
        </w:rPr>
      </w:r>
      <w:r>
        <w:rPr>
          <w:lang w:val="png_PG" w:bidi="png_PG"/>
        </w:rPr>
        <w:t>Taim Jisas i stori long fama i stat long havestim kaikai,</w:t>
      </w:r>
    </w:p>
    <w:p>
      <w:pPr/>
      <w:r>
        <w:rPr>
          <w:lang w:val="png_PG" w:bidi="png_PG"/>
        </w:rPr>
      </w:r>
      <w:r>
        <w:rPr>
          <w:lang w:val="png_PG" w:bidi="png_PG"/>
        </w:rPr>
        <w:t>Stopim drama: Askim man o meri i ekt olsem fama, "Yu bai mekim wanem wok nau?" Yu ken harim ol samting olsem, "Long bungim ol grein," o "Pilim amamas na tok tenkyu olsem dispela kaikai i redi." Kontinu wantaim drama.</w:t>
      </w:r>
    </w:p>
    <w:p>
      <w:pPr/>
      <w:r>
        <w:rPr>
          <w:lang w:val="png_PG" w:bidi="png_PG"/>
        </w:rPr>
      </w:r>
      <w:r>
        <w:rPr>
          <w:lang w:val="png_PG" w:bidi="png_PG"/>
        </w:rPr>
        <w:t>Insait long namba tu hap bilong stori, Jisas i diskraibim wanpela mastet sit, we i stat olsem wanpela liklik sit na i kamap wanpela bikpela plent we i gat ol bikpela brens.</w:t>
      </w:r>
    </w:p>
    <w:p>
      <w:pPr/>
      <w:r>
        <w:rPr>
          <w:lang w:val="png_PG" w:bidi="png_PG"/>
        </w:rPr>
      </w:r>
      <w:r>
        <w:rPr>
          <w:lang w:val="png_PG" w:bidi="png_PG"/>
        </w:rPr>
        <w:t>Stopim drama: Askim man i ekt olsem sit, em i gro na kamap wanem bikpela plent. Yu ken harim ol samting olsem, "Em i samting mi mas kamap long en," o "Mi no save hau dispela samting i kamap long mi. Mi nidim fama tasol long planim mi—mi yet i inap long kamap wanpela bikpela plent." Askim ol pisin, "Bilong wanem yupela i wokim ol haus insait long dispela plent?" Yu ken harim, "Dispela em i wanpela gutpela ples bilong mekim wanpela haus. Ol brens i strong. I gat gutpela seid. Haus bilong pisin i pilim olsem em i stap seif. Dispela em i wanpela gutpela ples bilong ol pikinini pisin bilong yumi long statim laip." Kontinu wantaim drama.</w:t>
      </w:r>
    </w:p>
    <w:p>
      <w:pPr/>
      <w:r>
        <w:rPr>
          <w:lang w:val="png_PG" w:bidi="png_PG"/>
        </w:rPr>
      </w:r>
      <w:r>
        <w:rPr>
          <w:lang w:val="png_PG" w:bidi="png_PG"/>
        </w:rPr>
        <w:t>Long namba 3 hap bilong stori, Jisas i save yusim ol parabel long skulim ol manmeri na taim em i stap em yet wantaim ol disaipel bilong em, em i save tok klia long ol long mining bilong ol dispela parabel.</w:t>
      </w:r>
    </w:p>
    <w:p>
      <w:pPr/>
      <w:r>
        <w:rPr>
          <w:lang w:val="png_PG" w:bidi="png_PG"/>
        </w:rPr>
      </w:r>
      <w:r>
        <w:rPr>
          <w:lang w:val="png_PG" w:bidi="png_PG"/>
        </w:rPr>
        <w:t>Stopim drama: Askim Jisas, "Bilong wanem yu no tok klia long mining bilong ol dispela stori i go long bikpela lain manmeri?" Yu ken harim ol samting olsem, "Mi tokim ol parabel bai ol lain husat i putim yau tru tasol i ken andastendim," o "Mi bin tokim ol parabel bikos mi laik ol manmeri bai kam long mi na askim mi long tok klia long ol." Kontinu wantaim drama.</w:t>
      </w:r>
      <w:r>
        <w:rPr>
          <w:lang w:val="png_PG" w:bidi="png_PG"/>
        </w:rPr>
      </w:r>
    </w:p>
    <w:p>
      <w:pPr>
        <w:pStyle w:val="Heading3"/>
      </w:pPr>
      <w:r>
        <w:rPr>
          <w:lang w:val="png_PG" w:bidi="png_PG"/>
        </w:rPr>
        <w:t>Pulapim dispela speis</w:t>
      </w:r>
    </w:p>
    <w:p>
      <w:pPr/>
      <w:r>
        <w:rPr>
          <w:lang w:val="png_PG" w:bidi="png_PG"/>
        </w:rPr>
      </w:r>
      <w:r>
        <w:rPr>
          <w:lang w:val="png_PG" w:bidi="png_PG"/>
        </w:rPr>
        <w:t>Harim dispela stori wanpela taim long trenslesen we i isi tru long yupela long andastendim.</w:t>
      </w:r>
    </w:p>
    <w:p>
      <w:pPr/>
      <w:r>
        <w:rPr>
          <w:lang w:val="png_PG" w:bidi="png_PG"/>
        </w:rPr>
      </w:r>
      <w:r>
        <w:rPr>
          <w:lang w:val="png_PG" w:bidi="png_PG"/>
        </w:rPr>
        <w:t xml:space="preserve">Jesus toktok long </w:t>
      </w:r>
      <w:r>
        <w:rPr>
          <w:b/>
          <w:lang w:val="png_PG" w:bidi="png_PG"/>
        </w:rPr>
        <w:t>kingdom bilong God</w:t>
      </w:r>
      <w:r>
        <w:rPr>
          <w:lang w:val="png_PG" w:bidi="png_PG"/>
        </w:rPr>
        <w:t xml:space="preserve"> insait long dispela stori. I gat toktok long </w:t>
      </w:r>
      <w:r>
        <w:rPr>
          <w:lang w:val="png_PG" w:bidi="png_PG"/>
        </w:rPr>
        <w:t>Kingdom bilong God</w:t>
      </w:r>
      <w:r>
        <w:rPr>
          <w:lang w:val="png_PG" w:bidi="png_PG"/>
        </w:rPr>
        <w:t xml:space="preserve"> i stap insait long Masta Gloser. Yusim wankain wod long hia olsem yu bin yusim insait long stori bilong sit na man bilong mekim gaden.</w:t>
      </w:r>
    </w:p>
    <w:p>
      <w:pPr/>
      <w:r>
        <w:rPr>
          <w:lang w:val="png_PG" w:bidi="png_PG"/>
        </w:rPr>
      </w:r>
      <w:r>
        <w:rPr>
          <w:lang w:val="png_PG" w:bidi="png_PG"/>
        </w:rPr>
        <w:t xml:space="preserve">Jisas i tok olsem fama i save </w:t>
      </w:r>
      <w:r>
        <w:rPr>
          <w:b/>
          <w:lang w:val="png_PG" w:bidi="png_PG"/>
        </w:rPr>
        <w:t>tromoi sit long graun</w:t>
      </w:r>
      <w:r>
        <w:rPr>
          <w:lang w:val="png_PG" w:bidi="png_PG"/>
        </w:rPr>
        <w:t>. Dispela em i toktok long pasin bilong tromoi ol sit long graun bilong planim ol. Dispela sit em ol i no planti tasol long kainkain graun, tasol long graun we ol i redim long ol fild. Yusim ol seim wod bilong ol wok we yu bin yusim insait long parabel bilong foapela kain graun.</w:t>
      </w:r>
    </w:p>
    <w:p>
      <w:pPr/>
      <w:r>
        <w:rPr>
          <w:lang w:val="png_PG" w:bidi="png_PG"/>
        </w:rPr>
      </w:r>
      <w:r>
        <w:rPr>
          <w:lang w:val="png_PG" w:bidi="png_PG"/>
        </w:rPr>
        <w:t xml:space="preserve">Taim jisas i stap em yet wantaim </w:t>
      </w:r>
      <w:r>
        <w:rPr>
          <w:b/>
          <w:lang w:val="png_PG" w:bidi="png_PG"/>
        </w:rPr>
        <w:t>ol disaipel</w:t>
      </w:r>
      <w:r>
        <w:rPr>
          <w:lang w:val="png_PG" w:bidi="png_PG"/>
        </w:rPr>
        <w:t xml:space="preserve"> bilong em, em i bin tok klia long ol long olgeta samting. I gat toktok long wod </w:t>
      </w:r>
      <w:r>
        <w:rPr>
          <w:lang w:val="png_PG" w:bidi="png_PG"/>
        </w:rPr>
        <w:t>disaipel</w:t>
      </w:r>
      <w:r>
        <w:rPr>
          <w:lang w:val="png_PG" w:bidi="png_PG"/>
        </w:rPr>
        <w:t xml:space="preserve"> i stap insait long Masta Gloseri. Yusim seim wod long disaipel olsem yupela i bin wok long yusim bipo.</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i isi tru long yupela i andastendim.</w:t>
      </w:r>
    </w:p>
    <w:p>
      <w:pPr/>
      <w:r>
        <w:rPr>
          <w:lang w:val="png_PG" w:bidi="png_PG"/>
        </w:rPr>
      </w:r>
      <w:r>
        <w:rPr>
          <w:lang w:val="png_PG" w:bidi="png_PG"/>
        </w:rPr>
        <w:t>Insait long dispela sesen, tokim gen long dispela stori insait long wanpela grup, long tok ples bilong yupela yet.</w:t>
      </w:r>
    </w:p>
    <w:p>
      <w:pPr/>
      <w:r>
        <w:rPr>
          <w:lang w:val="png_PG" w:bidi="png_PG"/>
        </w:rPr>
      </w:r>
      <w:r>
        <w:rPr>
          <w:lang w:val="png_PG" w:bidi="png_PG"/>
        </w:rPr>
        <w:t>Pastaim, olgeta grup bai prektis long autim dispela stori long tok ples bilong yupela yet. Tingim long yusim ol samting yupela i bin wanbel long en long ol narapela step i go pinis, kain olsem oda bilong ol samting i kamap, ol wod, ol hap tok, ol samting ol manmeri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Presim pos baten long stopim odio long hia.</w:t>
      </w:r>
    </w:p>
    <w:p>
      <w:pPr/>
      <w:r>
        <w:rPr>
          <w:lang w:val="png_PG" w:bidi="png_PG"/>
        </w:rPr>
      </w:r>
      <w:r>
        <w:rPr>
          <w:lang w:val="png_PG" w:bidi="png_PG"/>
        </w:rPr>
        <w:t>Nau, wanwan memba bilong grup i mas tokim olgeta samting i kamap insait long dispela stori long wanpela laspela taim na no gat lain i mas distebim ol. Wanpela grup memba i ken yusim ol kainkain samting, o ol eksen o storibod long helpim em long tingim dispela stori. Presim pos baten long stopim odio long hia.</w:t>
      </w:r>
    </w:p>
    <w:p>
      <w:pPr/>
      <w:r>
        <w:rPr>
          <w:lang w:val="png_PG" w:bidi="png_PG"/>
        </w:rPr>
      </w:r>
      <w:r>
        <w:rPr>
          <w:lang w:val="png_PG" w:bidi="png_PG"/>
        </w:rPr>
        <w:t>Bihain, orait grup i ken mekim disisen long stori bilong husat ol i laikim tru. Yupela i ken tok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4:35–41</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93">
        <w:r>
          <w:rPr>
            <w:lang w:val="png_PG" w:bidi="png_PG"/>
          </w:rPr>
          <w:rPr>
            <w:color w:val="0000EE"/>
            <w:u w:val="single"/>
          </w:rPr>
          <w:t>Harim na putim long tingting na bel</w:t>
        </w:r>
      </w:hyperlink>
      <w:r>
        <w:rPr>
          <w:lang w:val="png_PG" w:bidi="png_PG"/>
        </w:rPr>
        <w:t xml:space="preserve"> (818 KB)</w:t>
      </w:r>
      <w:r>
        <w:rPr>
          <w:lang w:val="png_PG" w:bidi="png_PG"/>
        </w:rPr>
      </w:r>
    </w:p>
    <w:p>
      <w:pPr>
        <w:pStyle w:val="ListBullet"/>
        <w:spacing w:line="240" w:lineRule="auto"/>
        <w:ind w:left="720"/>
      </w:pPr>
      <w:r>
        <w:rPr>
          <w:lang w:val="png_PG" w:bidi="png_PG"/>
        </w:rPr>
      </w:r>
      <w:hyperlink r:id="rId94">
        <w:r>
          <w:rPr>
            <w:lang w:val="png_PG" w:bidi="png_PG"/>
          </w:rPr>
          <w:rPr>
            <w:color w:val="0000EE"/>
            <w:u w:val="single"/>
          </w:rPr>
          <w:t>Save long taim na ples we stori i kamap long en</w:t>
        </w:r>
      </w:hyperlink>
      <w:r>
        <w:rPr>
          <w:lang w:val="png_PG" w:bidi="png_PG"/>
        </w:rPr>
        <w:t xml:space="preserve"> (3.6 MB)</w:t>
      </w:r>
      <w:r>
        <w:rPr>
          <w:lang w:val="png_PG" w:bidi="png_PG"/>
        </w:rPr>
      </w:r>
    </w:p>
    <w:p>
      <w:pPr>
        <w:pStyle w:val="ListBullet"/>
        <w:spacing w:line="240" w:lineRule="auto"/>
        <w:ind w:left="720"/>
      </w:pPr>
      <w:r>
        <w:rPr>
          <w:lang w:val="png_PG" w:bidi="png_PG"/>
        </w:rPr>
      </w:r>
      <w:hyperlink r:id="rId95">
        <w:r>
          <w:rPr>
            <w:lang w:val="png_PG" w:bidi="png_PG"/>
          </w:rPr>
          <w:rPr>
            <w:color w:val="0000EE"/>
            <w:u w:val="single"/>
          </w:rPr>
          <w:t>Save gut long wanwan Hap bilong Stori</w:t>
        </w:r>
      </w:hyperlink>
      <w:r>
        <w:rPr>
          <w:lang w:val="png_PG" w:bidi="png_PG"/>
        </w:rPr>
        <w:t xml:space="preserve"> (3.4 MB)</w:t>
      </w:r>
      <w:r>
        <w:rPr>
          <w:lang w:val="png_PG" w:bidi="png_PG"/>
        </w:rPr>
      </w:r>
    </w:p>
    <w:p>
      <w:pPr>
        <w:pStyle w:val="ListBullet"/>
        <w:spacing w:line="240" w:lineRule="auto"/>
        <w:ind w:left="720"/>
      </w:pPr>
      <w:r>
        <w:rPr>
          <w:lang w:val="png_PG" w:bidi="png_PG"/>
        </w:rPr>
      </w:r>
      <w:hyperlink r:id="rId96">
        <w:r>
          <w:rPr>
            <w:lang w:val="png_PG" w:bidi="png_PG"/>
          </w:rPr>
          <w:rPr>
            <w:color w:val="0000EE"/>
            <w:u w:val="single"/>
          </w:rPr>
          <w:t>Putim yu yet insait long stori</w:t>
        </w:r>
      </w:hyperlink>
      <w:r>
        <w:rPr>
          <w:lang w:val="png_PG" w:bidi="png_PG"/>
        </w:rPr>
        <w:t xml:space="preserve"> (5.2 MB)</w:t>
      </w:r>
      <w:r>
        <w:rPr>
          <w:lang w:val="png_PG" w:bidi="png_PG"/>
        </w:rPr>
      </w:r>
    </w:p>
    <w:p>
      <w:pPr>
        <w:pStyle w:val="ListBullet"/>
        <w:spacing w:line="240" w:lineRule="auto"/>
        <w:ind w:left="720"/>
      </w:pPr>
      <w:r>
        <w:rPr>
          <w:lang w:val="png_PG" w:bidi="png_PG"/>
        </w:rPr>
      </w:r>
      <w:hyperlink r:id="rId97">
        <w:r>
          <w:rPr>
            <w:lang w:val="png_PG" w:bidi="png_PG"/>
          </w:rPr>
          <w:rPr>
            <w:color w:val="0000EE"/>
            <w:u w:val="single"/>
          </w:rPr>
          <w:t>Save gut long ol samting we i no klia</w:t>
        </w:r>
      </w:hyperlink>
      <w:r>
        <w:rPr>
          <w:lang w:val="png_PG" w:bidi="png_PG"/>
        </w:rPr>
        <w:t xml:space="preserve"> (6.1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4:35–41</w:t>
      </w:r>
      <w:r>
        <w:rPr>
          <w:lang w:val="png_PG" w:bidi="png_PG"/>
        </w:rPr>
      </w:r>
    </w:p>
    <w:p>
      <w:pPr>
        <w:pStyle w:val="Heading3"/>
      </w:pPr>
      <w:r>
        <w:rPr>
          <w:lang w:val="png_PG" w:bidi="png_PG"/>
        </w:rPr>
        <w:t>Harim na Bel/Tingting</w:t>
      </w:r>
    </w:p>
    <w:p>
      <w:pPr/>
      <w:r>
        <w:rPr>
          <w:lang w:val="png_PG" w:bidi="png_PG"/>
        </w:rPr>
      </w:r>
      <w:r>
        <w:rPr>
          <w:lang w:val="png_PG" w:bidi="png_PG"/>
        </w:rPr>
        <w:t>Harim Mak 4:35–41 na putim dispela stori insait long tingting na bel bilong yu. Harim dispela stori tripela taim. Harim long tripela kain trenslesen, sapos yu i ken.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Dispela stori i tokim yumi wanem samting long ol manmeri?</w:t>
      </w:r>
    </w:p>
    <w:p>
      <w:pPr>
        <w:pStyle w:val="ListBullet"/>
        <w:spacing w:line="240" w:lineRule="auto"/>
        <w:ind w:left="720"/>
      </w:pPr>
      <w:r>
        <w:rPr>
          <w:lang w:val="png_PG" w:bidi="png_PG"/>
        </w:rPr>
      </w:r>
      <w:r>
        <w:rPr>
          <w:lang w:val="png_PG" w:bidi="png_PG"/>
        </w:rPr>
        <w:t>Dispela stori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Husat lain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rekoding bilong Mak 4:35–41 long trenslesen we i isi tru long yupela long andastendim. 1 result</w:t>
      </w:r>
    </w:p>
    <w:p>
      <w:pPr/>
      <w:r>
        <w:rPr>
          <w:lang w:val="png_PG" w:bidi="png_PG"/>
        </w:rPr>
      </w:r>
      <w:r>
        <w:rPr>
          <w:lang w:val="png_PG" w:bidi="png_PG"/>
        </w:rPr>
        <w:t>Dispela em i namba wan insait long grup we i gat 4-pela stori, na ating ol dispela stori i laik soim pawa bilong Jisas antap long graun na olgeta samting i stap insait long en. Na pawa bilong Jisas antap long ol samting nogut na dai. Jisas i save bringim laip long ol ples we i gat dai na bagarap. Dispela em i wanpela stori we i toktok long Jisas i mekim wanpela strongpela win i dai long Raunwara Galili.</w:t>
      </w:r>
    </w:p>
    <w:p>
      <w:pPr/>
      <w:r>
        <w:rPr>
          <w:lang w:val="png_PG" w:bidi="png_PG"/>
        </w:rPr>
      </w:r>
      <w:r>
        <w:rPr>
          <w:lang w:val="png_PG" w:bidi="png_PG"/>
        </w:rPr>
        <w:t>Taim dispela stori i stat, nait em i wok long kam klostu. Em i klostu taim bilong san i go daun. Jisas i bin wok long skulim ol manmeri long Kingdom Bilong God long moning i go inap long apinun. Jisas i sindaun pinis long bot we em i bin sindaun long en long moning i go inap long apinun bai ol bikpela lain manmeri long nambis i ken harim Jisas na lukim Jisas taim em i wok long skulim ol. Jisas i tokim ol disaipel, "Yumi go long narapela sait bilong Raunwara Galili." Jisas na ol disaipel bilong em i go insait long bot. Dispela bot we Jisas i wok long sindaun insait long en em klostu 8-pela mita long longpela bilong en na 2 na ½ mita long namel bilong en. Em i klostu 1 na 1/4 mita dip. Ating bai i gat wanpela hap bilong sindaun long baksait bilong bot. Dispela em i bilong man husat i save stiaim dispela bot. Wanpela bot we i gat dispela sais em bai inap long holim gut tetinpela manmeri. Ol disaipel i go insait long dispela bot we Jisas i bin sindaun insait long en. Ol i lusim nambis na stat long krosim raunwara. Dispela bikpela lain manmeri we i wok long harim Jisas em ol i stap long nambis. Ol narapela bot we i stap long dispela eria i bihainim bot we Jisas na ol disaipel bilong em i stap insait long en.</w:t>
      </w:r>
    </w:p>
    <w:p>
      <w:pPr/>
      <w:r>
        <w:rPr>
          <w:lang w:val="png_PG" w:bidi="png_PG"/>
        </w:rPr>
      </w:r>
      <w:r>
        <w:rPr>
          <w:lang w:val="png_PG" w:bidi="png_PG"/>
        </w:rPr>
        <w:t>Stop na soim wanpela mep bilong raunwara long trenslesen tim bilong yu. Soim tim bilong yu long Kaperneam, we Jisas i wok long skulim ol manmeri long moning i go long apinun, na bihain soim ol eria bilong Dekapolis, we bot bai i go kamap long en. Dekapolis em i wanpela narapela kantri o teritori we narapela gavman i lukautim. Tingim olsem dispela em i min olsem dispela bot i krosim pat namel long raunwara we i open tru. Dispela raunwara em i klostu 8-pela mail o 13-pela kilomita long namel bilong em we i open tru. Soim wanpela piksa bilong bot bilong dispela taim long Palestain. Posim rekoding long hia.</w:t>
      </w:r>
    </w:p>
    <w:p>
      <w:pPr/>
      <w:r>
        <w:rPr>
          <w:lang w:val="png_PG" w:bidi="png_PG"/>
        </w:rPr>
      </w:r>
      <w:r>
        <w:rPr>
          <w:lang w:val="png_PG" w:bidi="png_PG"/>
        </w:rPr>
        <w:t>Long sampela taim long dispela nait wanpela strongpela win i kirap. Yumi no save dispela bot i stap longwe olsem wanem long nambis. Raunwara Galili em i moa long 50 kilomita o 150 fit dip. Ples i tudak taim dispela strongpela win i kamap. Raunwara Galili em ol maunten i raunim em, na ol strongpela win nogut i ken kam long sautwest, na kamapim ol bikpela si kirap. Stop na soim wanpela piksa bilong Raunwara Galili na soim ol maunten we i stap klostu long nambis. Posim rekoding long hia.</w:t>
      </w:r>
    </w:p>
    <w:p>
      <w:pPr/>
      <w:r>
        <w:rPr>
          <w:lang w:val="png_PG" w:bidi="png_PG"/>
        </w:rPr>
      </w:r>
      <w:r>
        <w:rPr>
          <w:lang w:val="png_PG" w:bidi="png_PG"/>
        </w:rPr>
        <w:t>Ol win i save strong moa long olgeta apinun, winim long moning o nait, olsem na ol fisamen i save hukim pis long nait. Taim wanpela strongpela win i kamap long apinun, em i save nogut tru na i no seif. Planti ol disaipel bilong Jisas em ol fisamen, olsem na ol i save long ol samting nogut we i ken kamap bikos long dispela strongpela win.</w:t>
      </w:r>
    </w:p>
    <w:p>
      <w:pPr/>
      <w:r>
        <w:rPr>
          <w:lang w:val="png_PG" w:bidi="png_PG"/>
        </w:rPr>
      </w:r>
      <w:r>
        <w:rPr>
          <w:lang w:val="png_PG" w:bidi="png_PG"/>
        </w:rPr>
        <w:t>Stop na toktok: Diskraibim ol kainkain strongpela win we yupela i gat na hau ol manmeri i save pilim na wanem kain pasin ol i save mekim long taim bilong ol dispela strongpela win. Putim yau long ol wod we yupela i yusim long diskraibim ol strongpela win. Wanem kain ol nois dispela win i save mekim? Ol manmeri i save diskraibim nois bilong win olsem wanem? Diskraibim ol bikpela raunwara insait long eria bilong yu? Dispela lokel raunwara em i dip olsem wanem? Dispela raunwara em i bikpela olsem wanem? Toktok long wanem ol taim na wanem ol we ol manmeri i save ketsim pis? Posim rekoding long hia.</w:t>
      </w:r>
    </w:p>
    <w:p>
      <w:pPr/>
      <w:r>
        <w:rPr>
          <w:lang w:val="png_PG" w:bidi="png_PG"/>
        </w:rPr>
      </w:r>
      <w:r>
        <w:rPr>
          <w:lang w:val="png_PG" w:bidi="png_PG"/>
        </w:rPr>
        <w:t>Taim dispela strongpela win i kam, em i save strong tru na em i save kamapim ol bikpela weiv. Ol wara i save kres antap long sait bilong bot na bot i save stat long pulap wantaim wara. Dispela bot klostu i laik sink o go daun long wara. Klostu 4-pela bilong ol disaipel i stap wantaim Jisas em ol i bin ketsim pis long dispela raunwara olgeta taim long laip bilong ol. Ol dispela fisamen em ol i save pinis long ol strongpela win bilong Raunwara Galili. Tasol, ol dispela fisamen wantaim ol narapela disaipel i bin pret long dispela strongpela win. Ol dispela man i ting olsem bot i wok long sink na ol bai draun. Stop na toktok: Tokim wanpela stori we ol manmeri i pret long wanpela samting. Toktok long pret bilong ol na hau dispela pret i go antap taim stori i kontinu. Luksave long ol wod we man o meri i autim stori i yusim long diskraibim dispela pret. Posim odio long hia.</w:t>
      </w:r>
    </w:p>
    <w:p>
      <w:pPr/>
      <w:r>
        <w:rPr>
          <w:lang w:val="png_PG" w:bidi="png_PG"/>
        </w:rPr>
      </w:r>
      <w:r>
        <w:rPr>
          <w:lang w:val="png_PG" w:bidi="png_PG"/>
        </w:rPr>
        <w:t>Long dispela hap, stori i tokim yumi olsem Jisas i wok long slip long baksait bilong bot. Jisas i bin putim het bilong em long wanpela pilo. Jisas i bin slip bipo long strongpela win i stat, na Jisas i wok long kontinu long slip. Baksait bilong bot i save gat wanpela lilkik hap bilong sindaun bilong man o meri husat i stiaim o gaidim bot. I save i gat wanpela pilo bilong dispela man o meri long sindaun antap long en. Dispela em i ples we Jisas i wok long slip. Strongpela win i no kirapim Jisas. Bikos Jisas i wok long slip long ples bilong sindaun, wara long aninit bilong bot i no kirapim Jisas.</w:t>
      </w:r>
    </w:p>
    <w:p>
      <w:pPr/>
      <w:r>
        <w:rPr>
          <w:lang w:val="png_PG" w:bidi="png_PG"/>
        </w:rPr>
      </w:r>
      <w:r>
        <w:rPr>
          <w:lang w:val="png_PG" w:bidi="png_PG"/>
        </w:rPr>
        <w:t>Stop na toktok: Soim wanpela piksa bilong bot gen. Toktok long fran bilong bot na baksait bilong bot. Tok ples bilong yu i gat ol wanwan hap tok bilong ol dispela pat bilong bot? Olgeta manmeri i save long ol dispela hap tok? Yusim ol wod we olgeta lain bai andastendim olsem Jisas em i stap insait long bot wantaim ol disaipel tasol Jisas em i stap long baksait bilong bot na em i slip na het biong em i stap antap long pilo. Posim odio long hia.</w:t>
      </w:r>
    </w:p>
    <w:p>
      <w:pPr/>
      <w:r>
        <w:rPr>
          <w:lang w:val="png_PG" w:bidi="png_PG"/>
        </w:rPr>
      </w:r>
      <w:r>
        <w:rPr>
          <w:lang w:val="png_PG" w:bidi="png_PG"/>
        </w:rPr>
        <w:t>Ol disaipel i no save long wanem samting long mekim. Ol i kirapim Jisas. Ol i singaut long Jisas. Ol i tok, "Tisa, yu no bisi olsem mipela bai i draun?" Tisa em i wanpela hap tok bilong soim rispek long wanpela man o meri husat i gat atoriti long tisim tok bilong God i go long ol manmeri. Dispela kwesten we ol disaipel i bin askim em i wanpela bilong ol kwesten we i no nidim ansa. Ol i wok long begim Jisas long helpim. Sampela i tok, "Tisa, mipela bai draun, na yu no bisi."</w:t>
      </w:r>
    </w:p>
    <w:p>
      <w:pPr/>
      <w:r>
        <w:rPr>
          <w:lang w:val="png_PG" w:bidi="png_PG"/>
        </w:rPr>
      </w:r>
      <w:r>
        <w:rPr>
          <w:lang w:val="png_PG" w:bidi="png_PG"/>
        </w:rPr>
        <w:t>Stop na toktok: Tokim wanpela stori long wanpela grup bilong ol manmeri husat i ting olsem ol bai i dai. Putim yau long wanem we ol manmeri i toktok. Putim yau long wanem kain toun o nek ol i yusim. Posim odio long hia.</w:t>
      </w:r>
    </w:p>
    <w:p>
      <w:pPr/>
      <w:r>
        <w:rPr>
          <w:lang w:val="png_PG" w:bidi="png_PG"/>
        </w:rPr>
      </w:r>
      <w:r>
        <w:rPr>
          <w:lang w:val="png_PG" w:bidi="png_PG"/>
        </w:rPr>
        <w:t>Jisas i kirap na i toktok long dispela strongpela win. Jisas i krosim dispela win olsem em rong. Tok olsem em i rong em i wanpela strongpela hap tok. Pasin bilong krosim ol lain na tok olsem ol i rong em i minim pasin bilong givim tok oda na dispela tok oda em i bai mekim man o meri o samting i pret. Dispela em i wanpela strongpela we bilong toktok long dispela win. Jisas i toktok tu long ol weiv. Win i save mekim wanpela nois. Jisas i tokim win long pasim maus na stap isi. Ol sampela trenslesen i tok "pasim maus na stap isi" na ol narapela i tok "sarap." Ol weiv i antap na i kres i go insait long bot. Jisas i tok, "stap isi." Wantu tasol, dispela win i stop na i stap isi na wara i slip isi.</w:t>
      </w:r>
    </w:p>
    <w:p>
      <w:pPr/>
      <w:r>
        <w:rPr>
          <w:lang w:val="png_PG" w:bidi="png_PG"/>
        </w:rPr>
      </w:r>
      <w:r>
        <w:rPr>
          <w:lang w:val="png_PG" w:bidi="png_PG"/>
        </w:rPr>
        <w:t>Bihain Jisas i toktok long ol disaipel bilong em. Tingim olsem nau tasol ol i bin harim wanpela ful de bilong tok skul bilong Kingdom bilong God. Jisas i bin tok klia long ol long ol samting we ol manmeri i hat long save long en long kingdom. Pasin bilong trastim tok skul bilong tisa insait long wanpela taim nogut em i soim wanpela trupela disaipel. Jisas i askim, "Bilong wanem yupela i pret? Yupela i no gat bilip yet? Bilip em i minim olsem yupela i gat konfidens long wanpela man o meri o yupela i trastim wanpela man o meri. Jisas i wok long tok, "Yupela i no trastim mi yet?" o "Yupela i no gat konfidens olsem mi inap long protektim yupela?"</w:t>
      </w:r>
    </w:p>
    <w:p>
      <w:pPr/>
      <w:r>
        <w:rPr>
          <w:lang w:val="png_PG" w:bidi="png_PG"/>
        </w:rPr>
      </w:r>
      <w:r>
        <w:rPr>
          <w:lang w:val="png_PG" w:bidi="png_PG"/>
        </w:rPr>
        <w:t>Long dispela taim, ol disaipela i pret moa yet long Jisas na dispela pret i winim pret bilong ol long taim bilong strongpela win. Nau ol i pret nogut tru. Ol i lukluk long wanpela narapela. Ol i askim wanpela narapela Jisas em i husat. Nau tasol ol i lukim win na weiv i harim tok bilong Jisas.</w:t>
      </w:r>
      <w:r>
        <w:rPr>
          <w:lang w:val="png_PG" w:bidi="png_PG"/>
        </w:rPr>
      </w:r>
    </w:p>
    <w:p>
      <w:pPr>
        <w:pStyle w:val="Heading3"/>
      </w:pPr>
      <w:r>
        <w:rPr>
          <w:lang w:val="png_PG" w:bidi="png_PG"/>
        </w:rPr>
        <w:t>Painim aut dispela hap</w:t>
      </w:r>
    </w:p>
    <w:p>
      <w:pPr/>
      <w:r>
        <w:rPr>
          <w:lang w:val="png_PG" w:bidi="png_PG"/>
        </w:rPr>
      </w:r>
      <w:r>
        <w:rPr>
          <w:lang w:val="png_PG" w:bidi="png_PG"/>
        </w:rPr>
        <w:t>Harim wanpela rekoding bilong Mak 4:35–41 long trenslesen we i isi tru long yupela long andastendim.</w:t>
      </w:r>
    </w:p>
    <w:p>
      <w:pPr/>
      <w:r>
        <w:rPr>
          <w:lang w:val="png_PG" w:bidi="png_PG"/>
        </w:rPr>
      </w:r>
      <w:r>
        <w:rPr>
          <w:lang w:val="png_PG" w:bidi="png_PG"/>
        </w:rPr>
        <w:t>Insait long dispela step, grup bai toktok long ol wanwan hap bilong stori, ol manmeri o samting i stap insait long stori, na ol ples we stori i kamap long en. Bihain grup bai i piksarim dispela stori long tingting bilong ol.</w:t>
      </w:r>
    </w:p>
    <w:p>
      <w:pPr/>
      <w:r>
        <w:rPr>
          <w:lang w:val="png_PG" w:bidi="png_PG"/>
        </w:rPr>
      </w:r>
      <w:r>
        <w:rPr>
          <w:lang w:val="png_PG" w:bidi="png_PG"/>
        </w:rPr>
        <w:t>Dispela stori i gat tripela hap.</w:t>
      </w:r>
    </w:p>
    <w:p>
      <w:pPr/>
      <w:r>
        <w:rPr>
          <w:lang w:val="png_PG" w:bidi="png_PG"/>
        </w:rPr>
      </w:r>
      <w:r>
        <w:rPr>
          <w:b/>
          <w:lang w:val="png_PG" w:bidi="png_PG"/>
        </w:rPr>
        <w:t>Long namba wan hap bilong stori:</w:t>
      </w:r>
      <w:r>
        <w:rPr>
          <w:lang w:val="png_PG" w:bidi="png_PG"/>
        </w:rPr>
        <w:t xml:space="preserve"> Jisas na ol disaipel i stat long krosim Raunwara Galili.</w:t>
      </w:r>
    </w:p>
    <w:p>
      <w:pPr/>
      <w:r>
        <w:rPr>
          <w:lang w:val="png_PG" w:bidi="png_PG"/>
        </w:rPr>
      </w:r>
      <w:r>
        <w:rPr>
          <w:b/>
          <w:lang w:val="png_PG" w:bidi="png_PG"/>
        </w:rPr>
        <w:t>Long namba tu hap bilong stori:</w:t>
      </w:r>
      <w:r>
        <w:rPr>
          <w:lang w:val="png_PG" w:bidi="png_PG"/>
        </w:rPr>
        <w:t xml:space="preserve"> Wanpela strongpela win tru i kirap wantu tasol. Ol disaipel i pret olsem ol bai i dai.</w:t>
      </w:r>
    </w:p>
    <w:p>
      <w:pPr/>
      <w:r>
        <w:rPr>
          <w:lang w:val="png_PG" w:bidi="png_PG"/>
        </w:rPr>
      </w:r>
      <w:r>
        <w:rPr>
          <w:b/>
          <w:lang w:val="png_PG" w:bidi="png_PG"/>
        </w:rPr>
        <w:t>Namba tri hap bilong stori:</w:t>
      </w:r>
      <w:r>
        <w:rPr>
          <w:lang w:val="png_PG" w:bidi="png_PG"/>
        </w:rPr>
        <w:t xml:space="preserve"> Ol disaipela i kirapim Jisas. Jisas i mekim win na ol weiv i stap isi. Ol disaipel i tingting long Jisas em i husat tru.</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Ol narapela bot</w:t>
      </w:r>
    </w:p>
    <w:p>
      <w:pPr>
        <w:pStyle w:val="ListBullet"/>
        <w:spacing w:line="240" w:lineRule="auto"/>
        <w:ind w:left="720"/>
      </w:pPr>
      <w:r>
        <w:rPr>
          <w:lang w:val="png_PG" w:bidi="png_PG"/>
        </w:rPr>
      </w:r>
      <w:r>
        <w:rPr>
          <w:lang w:val="png_PG" w:bidi="png_PG"/>
        </w:rPr>
        <w:t>Bikpela lain manmeri</w:t>
      </w:r>
    </w:p>
    <w:p>
      <w:pPr>
        <w:pStyle w:val="ListBullet"/>
        <w:spacing w:line="240" w:lineRule="auto"/>
        <w:ind w:left="720"/>
      </w:pPr>
      <w:r>
        <w:rPr>
          <w:lang w:val="png_PG" w:bidi="png_PG"/>
        </w:rPr>
      </w:r>
      <w:r>
        <w:rPr>
          <w:lang w:val="png_PG" w:bidi="png_PG"/>
        </w:rPr>
        <w:t>Win</w:t>
      </w:r>
    </w:p>
    <w:p>
      <w:pPr>
        <w:pStyle w:val="ListBullet"/>
        <w:spacing w:line="240" w:lineRule="auto"/>
        <w:ind w:left="720"/>
      </w:pPr>
      <w:r>
        <w:rPr>
          <w:lang w:val="png_PG" w:bidi="png_PG"/>
        </w:rPr>
      </w:r>
      <w:r>
        <w:rPr>
          <w:lang w:val="png_PG" w:bidi="png_PG"/>
        </w:rPr>
        <w:t>Ol weiv</w:t>
      </w:r>
    </w:p>
    <w:p>
      <w:pPr/>
      <w:r>
        <w:rPr>
          <w:lang w:val="png_PG" w:bidi="png_PG"/>
        </w:rPr>
      </w:r>
      <w:r>
        <w:rPr>
          <w:lang w:val="png_PG" w:bidi="png_PG"/>
        </w:rPr>
        <w:t>Olsem wanpela grup, tingting gut long ol dispela pat bilong ol ples we stori i kamap long en.</w:t>
      </w:r>
    </w:p>
    <w:p>
      <w:pPr/>
      <w:r>
        <w:rPr>
          <w:lang w:val="png_PG" w:bidi="png_PG"/>
        </w:rPr>
      </w:r>
      <w:r>
        <w:rPr>
          <w:lang w:val="png_PG" w:bidi="png_PG"/>
        </w:rPr>
        <w:t>Insait long namba wan hap bilong stori, Jisas i bin skulim ol manmeri long moning i go inap long apinun. Jisas i stap insait long wanpela bot na em i sindaun longwe liklik long nambis. Jisas i tokim ol disaipel, "Yumi go long narapela sait bilong raunwara." Ol disaipel i go insait long bot wantaim Jisas. Em i apinun o klostu long san i go daun. I gat ol narapela bot i stap klostu. Ol dispela bot i bihainim bot we Jisas na ol disaipel bilong em i sindaun insait long en. Planti manmeri insait long dispela bikpela lain manmeri i stap yet long nambis.</w:t>
      </w:r>
    </w:p>
    <w:p>
      <w:pPr/>
      <w:r>
        <w:rPr>
          <w:lang w:val="png_PG" w:bidi="png_PG"/>
        </w:rPr>
      </w:r>
      <w:r>
        <w:rPr>
          <w:lang w:val="png_PG" w:bidi="png_PG"/>
        </w:rPr>
        <w:t>Bot i stat long kamap klostu long Kaperneam. Bot i wok long krosim namel pat bilong raunwara we i open tru na i lukluk i go olsem long Dekapolis. Dekapolis em i wanpela kantri bilong Grik long narapela sait bilong raunwara. Dispela kantri em i gat wanpela narapela gavman. Gavman bilong Rom em i kontrolim eria we Kaperneam i stap long en na Dekapolis tu.</w:t>
      </w:r>
    </w:p>
    <w:p>
      <w:pPr/>
      <w:r>
        <w:rPr>
          <w:lang w:val="png_PG" w:bidi="png_PG"/>
        </w:rPr>
      </w:r>
      <w:r>
        <w:rPr>
          <w:lang w:val="png_PG" w:bidi="png_PG"/>
        </w:rPr>
        <w:t xml:space="preserve">Stop na soim ol trensleta foto bilong </w:t>
      </w:r>
      <w:r>
        <w:rPr>
          <w:lang w:val="png_PG" w:bidi="png_PG"/>
        </w:rPr>
        <w:t>bot</w:t>
      </w:r>
      <w:r>
        <w:rPr>
          <w:lang w:val="png_PG" w:bidi="png_PG"/>
        </w:rPr>
        <w:t xml:space="preserve"> gen na makim wanpela we bilong soim sais bilong bot. Eksampel, yu ken droim ol mesamen long graun wantaim wanpela stik. O yu ken putim ol stik i go daun long soim piksa bilong bot. Askim 13-pela manmeri long sanap insait long ol lain yu bin droim. Makim fran na baksait biilong bot. Jisas ating em bai go long baksait bilong bot long slip long ples bilong sindaun we man bilong stiaim bot i save yusim. Jisas i putim het bilong em long pilo we dispela man bilong stiaim bot i save sindaun long en. Posim rekoding long hia.</w:t>
      </w:r>
    </w:p>
    <w:p>
      <w:pPr/>
      <w:r>
        <w:rPr>
          <w:lang w:val="png_PG" w:bidi="png_PG"/>
        </w:rPr>
      </w:r>
      <w:r>
        <w:rPr>
          <w:lang w:val="png_PG" w:bidi="png_PG"/>
        </w:rPr>
        <w:t>Long namba 2 hap bilong stori, wantu tasol, wanpela strongpela win tru i kamap. Dispela em i wanpela win we i save spit tru. Ol dispela wod we ol i yusim long diskraibim dispela strongpela win em i mas no ken ol wod we i diskraibim wanpela kain win olsem harikein o saiklon i taifun. Dispela win we i save spit tru em i strong. Dispela win em i strong tru na i save kamapim ol bikpela weiv. Ol weiv i bikpela tru na ol i kam antap long ol sait bilong bot na pundaun i go insait long bot. Dispela bot i stat long pulap wantaim wara. Ol bot i save flot antap long wara. Taim wara i go insait long bot o bot i pulap wantaim wara, bot i save sink.</w:t>
      </w:r>
    </w:p>
    <w:p>
      <w:pPr/>
      <w:r>
        <w:rPr>
          <w:lang w:val="png_PG" w:bidi="png_PG"/>
        </w:rPr>
      </w:r>
      <w:r>
        <w:rPr>
          <w:lang w:val="png_PG" w:bidi="png_PG"/>
        </w:rPr>
        <w:t>Stop na mekim dispela ektiviti olsem wanpela grup: Kisim wanpela bikpela dis o baket wara. Putim wanpela kap o dis antap long dispela wara. Lukim olsem dispela liklik dis i flot. Nau isi isi kapsaitim sampela wara i go insait long dispela liklik dis. Lukim olsem dispela liklik dis i pulap wantaim wara, na dispela dis i go daun insait long wara. Taim dispela liklik dis i pulap long wara, dispela liklik dis i sink. Posim odio long hia.</w:t>
      </w:r>
    </w:p>
    <w:p>
      <w:pPr/>
      <w:r>
        <w:rPr>
          <w:lang w:val="png_PG" w:bidi="png_PG"/>
        </w:rPr>
      </w:r>
      <w:r>
        <w:rPr>
          <w:lang w:val="png_PG" w:bidi="png_PG"/>
        </w:rPr>
        <w:t>Ol disaipel i pret olsem ol bai dai. Jisas i slip. Ol disaipel i kirapim Jisas. Ol disaipel i wok long singaut. Taim ol i singaut, ol wod ol i yusim, mipela i lukim olsem ol disaipel i pret tru. Ol i pret tru olsem na ol i no inap toktok isi o toktok wantaim rispek. Ol disaipel i tok, "Tisa yu no bisi olsem mipela bai draun?" Ol wod we ol disaipel i yusim em ol strongpela wod tru.</w:t>
      </w:r>
    </w:p>
    <w:p>
      <w:pPr/>
      <w:r>
        <w:rPr>
          <w:lang w:val="png_PG" w:bidi="png_PG"/>
        </w:rPr>
      </w:r>
      <w:r>
        <w:rPr>
          <w:lang w:val="png_PG" w:bidi="png_PG"/>
        </w:rPr>
        <w:t>Insait long namba 3 hap bilong stori, Jisas i kirap. Jisas i krosim win na tokim win olsem em i rong. Dispela wod bilong krosim na tokim wanpela man o meri o samting olsem em i rong em i wanpela strongpela hap tok na em i wanpela tok oda, na tu em i wod bilong mekim man o meri o samting i pret. Jisas i tokim win na ol weiv, "Noken mekim nois, stap isi." Wantu tasol win i stop na wara i slip na i kamap smut na i no gat nois.</w:t>
      </w:r>
    </w:p>
    <w:p>
      <w:pPr/>
      <w:r>
        <w:rPr>
          <w:lang w:val="png_PG" w:bidi="png_PG"/>
        </w:rPr>
      </w:r>
      <w:r>
        <w:rPr>
          <w:lang w:val="png_PG" w:bidi="png_PG"/>
        </w:rPr>
        <w:t>Stop na toktok: Jisas i mekim win na wara i stap isi taim em i toktok. Lukim ol eksen we ol lain i ekt olsem Jisas i yusim, kain olsem holim han bilong ol i kam antap long mekim eksen bilong stop. Sekim olsem olgeta lain i andasten olsem win na wara i harim saun bilong vois bilong Jisas na i bihainim tok bilong em. Mekim dispela ektiviti olsem wanpela grup: Putim wara long wanpela baket o wanpela bikpela dis. Yusim wanpela spun o samting long tanim tanim wara i go inap ol bikpela weiv i kamap wantaim ol waitpela sibruk antap long ol weiv. Bihain rausim spun long wara. Lukim olsem dispela em bai kisim sampela taim long wara long stap isi gen. Insait long dispela stori, dispela eksen em i kamap wantu tasol. Taim Jisas i tok, "stap isi" wara i slip wantu tasol. Posim rekoding long hia.</w:t>
      </w:r>
    </w:p>
    <w:p>
      <w:pPr/>
      <w:r>
        <w:rPr>
          <w:lang w:val="png_PG" w:bidi="png_PG"/>
        </w:rPr>
      </w:r>
      <w:r>
        <w:rPr>
          <w:lang w:val="png_PG" w:bidi="png_PG"/>
        </w:rPr>
        <w:t>Bihain long Jisas i mekim win na wara i stap isi, Jisas i askim ol disaipel wai na ol i pret. Jisas i askim wanem taim ol disaipel bai i gat bilip. Ol dispela tupela kwesten em ol kwesten we i no nidim ansa. Wanpela narapela we bilong mekim dispela tok em, "No ken pret. Long dispela kain taim nau em yupela i mas gat bilip long mi."</w:t>
      </w:r>
    </w:p>
    <w:p>
      <w:pPr/>
      <w:r>
        <w:rPr>
          <w:lang w:val="png_PG" w:bidi="png_PG"/>
        </w:rPr>
      </w:r>
      <w:r>
        <w:rPr>
          <w:lang w:val="png_PG" w:bidi="png_PG"/>
        </w:rPr>
        <w:t>Stop na toktok: Askim wnapela volentia pastaim long redi long helpim yu wantaim dispela. Putim wanpela sia long namel bilong rum na askim dispela volentia, "Yu bilip olsem dispela sia i stap tru tru?" Yu bilip olsem dispela em i wanpela sia? Yu bilip olsem dispela sia em i strong inap long holim yu?" Dispela volentia i mas tok "yes" long olgeta kwesten. Bihain askim olsem, "Mi save yu taiet pinis, olsem na dispela sia em bilong yu long sindaun long en." Dispela volentia i ken tok nogat long sindaun long dispela sia. Mekim dispela moa long wanpela taim, askim volentia long wai na em i no laik sindaun long dispela sia, maski em i save olsem dispela sia i stap na em i tok olsem em i bilip dispela sia i strong inap long holim em. Tok klia long grup olsem dispela em i wanpela eksampel bilong bilip em i wanem samting-na em i moa long billip insait long tingting tasol, em i pasin bilong ektim wanem samting yu bilip long en. Posim rekoding long hia.</w:t>
      </w:r>
    </w:p>
    <w:p>
      <w:pPr/>
      <w:r>
        <w:rPr>
          <w:lang w:val="png_PG" w:bidi="png_PG"/>
        </w:rPr>
      </w:r>
      <w:r>
        <w:rPr>
          <w:lang w:val="png_PG" w:bidi="png_PG"/>
        </w:rPr>
        <w:t>Stop na toktok: Tok ples bilong yupela i save soim ol dispela kain kwesten we i gat ansa, tasol dispela ansa em i no bilong tokaut? Posim rekoding long hia.</w:t>
      </w:r>
    </w:p>
    <w:p>
      <w:pPr/>
      <w:r>
        <w:rPr>
          <w:lang w:val="png_PG" w:bidi="png_PG"/>
        </w:rPr>
      </w:r>
      <w:r>
        <w:rPr>
          <w:lang w:val="png_PG" w:bidi="png_PG"/>
        </w:rPr>
        <w:t>Taim Jisas i askim ol dispela kwesten, ol disaipel i pret tru. Dispela i min olsem ol i pret moa long mak ol i bin pret long taim bilong displea strongpela win. Ol i tanim long wanpela narapela na askim wanpela narapela, "Dispela man em i husat? Win na ol weiv tu i save harim tok bilong em? Dispela em i wanpela bilong ol kwesten we i no nidim wanpela ansa, tasol dispela kwesten em i gat ansa. Dispela ansa em i bilong tokaut insait long bel, na i no long maus. Dispela ansa em Jisas em i 'Krais, pikinini bilong God." Ol disaipel i save long nem bilong Jisas. Nau ol i wok long traim long save Jisas em i husat tru. Ol i lukim samting we God tasol i inap long mekim. Insait long tok ples bilong yu, dispela kwesten em i mas soim kirap nogut na hat long bilip. Ol disaipel i wok long askim hau na Jisas i inap long mekim samting we God tasol i inap long mekim. Ol i ken tok, "Jisas em i narakain tru. Win na ol weiv i bin harim ol tok oda bilong Jisas."</w:t>
      </w:r>
    </w:p>
    <w:p>
      <w:pPr/>
      <w:r>
        <w:rPr>
          <w:lang w:val="png_PG" w:bidi="png_PG"/>
        </w:rPr>
      </w:r>
      <w:r>
        <w:rPr>
          <w:lang w:val="png_PG" w:bidi="png_PG"/>
        </w:rPr>
        <w:t>Stop long hia na toktok olsem wanpela grup: Tok ples bilong yu i soim ol kwesten olsem dispela we i gat ansa, tasol i no bilong tokaut long maus, olsem wanem? Posim rekoding long hia.</w:t>
      </w:r>
    </w:p>
    <w:p>
      <w:pPr/>
      <w:r>
        <w:rPr>
          <w:lang w:val="png_PG" w:bidi="png_PG"/>
        </w:rPr>
      </w:r>
      <w:r>
        <w:rPr>
          <w:lang w:val="png_PG" w:bidi="png_PG"/>
        </w:rPr>
        <w:t>Nau, grup i mas wokim wanpela piksa bilong stori o storibod, dro, o yusim ol samting long piksarim stori na ol eksen i stap insait long dispela stori.</w:t>
      </w:r>
      <w:r>
        <w:rPr>
          <w:lang w:val="png_PG" w:bidi="png_PG"/>
        </w:rPr>
      </w:r>
    </w:p>
    <w:p>
      <w:pPr>
        <w:pStyle w:val="Heading3"/>
      </w:pPr>
      <w:r>
        <w:rPr>
          <w:lang w:val="png_PG" w:bidi="png_PG"/>
        </w:rPr>
        <w:t>Ektim aut dispela Tok</w:t>
      </w:r>
    </w:p>
    <w:p>
      <w:pPr/>
      <w:r>
        <w:rPr>
          <w:lang w:val="png_PG" w:bidi="png_PG"/>
        </w:rPr>
      </w:r>
      <w:r>
        <w:rPr>
          <w:lang w:val="png_PG" w:bidi="png_PG"/>
        </w:rPr>
        <w:t>Harim wanpela rekoding bilong Mak 4:35–41 long trenslesen we i isi tru long yupela long andastendim.</w:t>
      </w:r>
    </w:p>
    <w:p>
      <w:pPr/>
      <w:r>
        <w:rPr>
          <w:lang w:val="png_PG" w:bidi="png_PG"/>
        </w:rPr>
      </w:r>
      <w:r>
        <w:rPr>
          <w:lang w:val="png_PG" w:bidi="png_PG"/>
        </w:rPr>
        <w:t>Insait long dispela sesen, tim bai mekim drama bilong dispela stori.</w:t>
      </w:r>
    </w:p>
    <w:p>
      <w:pPr/>
      <w:r>
        <w:rPr>
          <w:lang w:val="png_PG" w:bidi="png_PG"/>
        </w:rPr>
      </w:r>
      <w:r>
        <w:rPr>
          <w:lang w:val="png_PG" w:bidi="png_PG"/>
        </w:rPr>
        <w:t>Dispela stori i gat tripela hap.</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Bikpela lain manmeri</w:t>
      </w:r>
    </w:p>
    <w:p>
      <w:pPr>
        <w:pStyle w:val="ListBullet"/>
        <w:spacing w:line="240" w:lineRule="auto"/>
        <w:ind w:left="720"/>
      </w:pPr>
      <w:r>
        <w:rPr>
          <w:lang w:val="png_PG" w:bidi="png_PG"/>
        </w:rPr>
      </w:r>
      <w:r>
        <w:rPr>
          <w:lang w:val="png_PG" w:bidi="png_PG"/>
        </w:rPr>
        <w:t>Ol narapela bot</w:t>
      </w:r>
    </w:p>
    <w:p>
      <w:pPr>
        <w:pStyle w:val="ListBullet"/>
        <w:spacing w:line="240" w:lineRule="auto"/>
        <w:ind w:left="720"/>
      </w:pPr>
      <w:r>
        <w:rPr>
          <w:lang w:val="png_PG" w:bidi="png_PG"/>
        </w:rPr>
      </w:r>
      <w:r>
        <w:rPr>
          <w:lang w:val="png_PG" w:bidi="png_PG"/>
        </w:rPr>
        <w:t>Win</w:t>
      </w:r>
    </w:p>
    <w:p>
      <w:pPr>
        <w:pStyle w:val="ListBullet"/>
        <w:spacing w:line="240" w:lineRule="auto"/>
        <w:ind w:left="720"/>
      </w:pPr>
      <w:r>
        <w:rPr>
          <w:lang w:val="png_PG" w:bidi="png_PG"/>
        </w:rPr>
      </w:r>
      <w:r>
        <w:rPr>
          <w:lang w:val="png_PG" w:bidi="png_PG"/>
        </w:rPr>
        <w:t>Ol weiv</w:t>
      </w:r>
    </w:p>
    <w:p>
      <w:pPr/>
      <w:r>
        <w:rPr>
          <w:lang w:val="png_PG" w:bidi="png_PG"/>
        </w:rPr>
      </w:r>
      <w:r>
        <w:rPr>
          <w:lang w:val="png_PG" w:bidi="png_PG"/>
        </w:rPr>
        <w:t>Pastaim, ektim dispela stori na no ken stop. Tingting gut long ol toktok we ol manmeri insait long stori i tok, hau stori i ron, na wanem oda ol samting i bihainim na kamap insait long stori. Sekim olsem yupela i no bin kalapim na yupela i bin ektim ol hatpela o impoten hap bilong stori. Helpim wanpela narapela long tingim olgeta pat bilong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long namba tu taim gen. Long sampela hap insait long drama, stopim drama na askim dispela kwesten i go long wanpela man o meri husat i ektim wanpela pat, "Yu pilim olsem wanem o tingting olsem wanem?" Dispela man husat i wok long ekt bai bekim na tokaut long wanem samting em i pilim o tingim sapos em i tru tru dispela man o meri o samting we em i wok long ektim. Bihain, statim drama gen.</w:t>
      </w:r>
    </w:p>
    <w:p>
      <w:pPr/>
      <w:r>
        <w:rPr>
          <w:lang w:val="png_PG" w:bidi="png_PG"/>
        </w:rPr>
      </w:r>
      <w:r>
        <w:rPr>
          <w:lang w:val="png_PG" w:bidi="png_PG"/>
        </w:rPr>
        <w:t>Posim dispela odio long hia na ektim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Insait long namba wan hap bilong stori, Jisas i sindaun insait long wanpela bot. Em i klostu long san i go daun. Jisas i bin skulim ol manmeri long moning i go inap long apinun. Jisas i tokim ol disaipel, "Yumi go long narapela sait bilong raunwara." Ol disaipel i go insait long bot wantaim Jisas. Ol i stat long sel i go long narapela sait bilong raunwara. Ol sampela narapela bot i bihainim ol. Dispela bikpela lain manmeri i stap bek long nambis.</w:t>
      </w:r>
    </w:p>
    <w:p>
      <w:pPr/>
      <w:r>
        <w:rPr>
          <w:lang w:val="png_PG" w:bidi="png_PG"/>
        </w:rPr>
      </w:r>
      <w:r>
        <w:rPr>
          <w:lang w:val="png_PG" w:bidi="png_PG"/>
        </w:rPr>
        <w:t>Stopim drama: Askim man o meri husat i ekt olsem dispela bikpela lain manmeri, "Yupela i bin lainim wanem samting tude?" Yu ken harim, "Mi bin harim sampela stori we i interesting tru. Mi nid long painimaut mining bilong ol dispela stori. I lukim olsem i gat wanpela mining bihain long ol dispela stori, tasol mi no klia gut long mining bilong ol. Mi nid long harim sampela moa toktok bilong Jisas." Askim Jisas, "Yu pilim olsem wanem nau?" Yu ken harim, "Mi taiet tru. Dispela em i bin wanpela longpela de. Dispela bikpela lain manmeri i luk olsem ol i wok long putim yau na harim toktok. Em bai gutpela sapos ol i andastendim toktok bilong mi. Em bai gutpela sapos sampela bilong ol i laik long harim moa." Askim ol disaipel, "Bilong wanem yupela i krosim raunwara?" Yu ken harim em i tok, "Mi no save. Jisas i laik long go na mi go wantaim Jisas long wanem hap Jisas i laik long go. Dispela em i wanpela naispela apinun na wanpela gutpela taim long go autsait long raunwara mipela yet o long mipela na Jisas tasol na bikpela lain manmeri i stap longwe long mipela." Kontinu wantaim drama.</w:t>
      </w:r>
    </w:p>
    <w:p>
      <w:pPr/>
      <w:r>
        <w:rPr>
          <w:lang w:val="png_PG" w:bidi="png_PG"/>
        </w:rPr>
      </w:r>
      <w:r>
        <w:rPr>
          <w:lang w:val="png_PG" w:bidi="png_PG"/>
        </w:rPr>
        <w:t>Insait long namba tu hap bilong stori, sampela taim long nait, wanpela strongpela win we i save spit tru em i kamap. Dispela strongpela win em i strong nogut tru. Dispela win em i strong. Dispela win i kirapim ol bikpela weiv. Ol dispela weiv i kres i go insait long bot na wara i kam insait long bot. Dispela bot em i stat long pulap wantaim wara. Ol disaipel i pret nogut tru olsem ol bai draun. Ol disaipel i bilip olsem bot em i bai sink.</w:t>
      </w:r>
    </w:p>
    <w:p>
      <w:pPr/>
      <w:r>
        <w:rPr>
          <w:lang w:val="png_PG" w:bidi="png_PG"/>
        </w:rPr>
      </w:r>
      <w:r>
        <w:rPr>
          <w:lang w:val="png_PG" w:bidi="png_PG"/>
        </w:rPr>
        <w:t>Stopim drama: Askim ol disaipel, "Bilong wanem yupela i pret nogut tru?" Yu ken harim ol i tok olsem, "Dispela bot i wok long pulap wantaim wara. Bikos long dispela strongpela win, mi no save mipela i stap long wanem hap. Mi no save wanem we em i klostu long nambis. Mi no bin lukim wanpela kain win olsem long laip bilong mi. Mi bin painim pis wantaim papa bilong mi taim mi bin liklik yet tasol mi no bin lukim strongpela win kain olsem dispela. Bot i wok long pulap wantaim wara. Yumi no inap long rausim wara hariap. Bilong wanem Jisas i no helpim mipela?" Kontinu wantaim drama.</w:t>
      </w:r>
    </w:p>
    <w:p>
      <w:pPr/>
      <w:r>
        <w:rPr>
          <w:lang w:val="png_PG" w:bidi="png_PG"/>
        </w:rPr>
      </w:r>
      <w:r>
        <w:rPr>
          <w:lang w:val="png_PG" w:bidi="png_PG"/>
        </w:rPr>
        <w:t>Taim dispela strongpela win i kamap, Jisas i slip na em i kontinu long slip. Jisas i bin slip bipo long dispela strongpela win i stat. Jisas i stap long baksait bilong dispela bot. Jisas i bin putim het long wanpela pilo. Ol disaipel i kirapim Jisas. Ol disaipel i singaut long Jisas, "Tisa, mipela i bai draun. Yu no bisi long mipela?"</w:t>
      </w:r>
    </w:p>
    <w:p>
      <w:pPr/>
      <w:r>
        <w:rPr>
          <w:lang w:val="png_PG" w:bidi="png_PG"/>
        </w:rPr>
      </w:r>
      <w:r>
        <w:rPr>
          <w:lang w:val="png_PG" w:bidi="png_PG"/>
        </w:rPr>
        <w:t>Stopim drama: Askim ol disaipel, "Yupela i wok long pilim olsem wanem nau?" Yu ken harim ol i tok olsem, "Mi pret. Mipela i no bin pilim dispela kain pret long laip bilong mipela. Mi ting olsem mi bai dai nau nait. Mi no save hau Jisas i ken slip insait long dispela strongpela win. Jisas i no bisi long mipela? Mi ting Jisas i bisi long mipela tasol nau mi gat tupela tingting." Askim Jisas, "Yu pilim olsem wanem bihain long yu harim ol disaipel i tok olsem yu no bisi long ol?" Yu ken harim em i tok, "Mi wari taim mi harim dispela. Em bai gutpela olsem ol i wok long lainim long trastim mi, long gat trast olsem mi bai lukautim ol. Mi save olsem ol i pret long strongpela win. Dispela we bilong toktok em i soim pret bilong ol. Tasol i luk olsem ol i no bin lainim wanpela samting long ol stori mi bin tokim ol tude." Kontinu wantaim drama.</w:t>
      </w:r>
    </w:p>
    <w:p>
      <w:pPr/>
      <w:r>
        <w:rPr>
          <w:lang w:val="png_PG" w:bidi="png_PG"/>
        </w:rPr>
      </w:r>
      <w:r>
        <w:rPr>
          <w:lang w:val="png_PG" w:bidi="png_PG"/>
        </w:rPr>
        <w:t>Long namba 3 hap bilong stori, Jisas i givim tok oda long ol weiv long stap isi. Dispela win na ol weiv i harim tok bilong Jisas wantu tasol. Wantu tasol, olgeta samting i stap isi. Bihain Jisas i askim ol disaipel long wai na ol i bin pret. Jisas i askim ol disaipel long wanem taim ol bai i bilip long Jisas. Bihain long Jisas i askim ol dispela kwesten, ol disaipel i pret moa yet, winim taim ol i bin pret long strongpela win. Ol disaipel i lukluk long wanpela narapela na i askim wanpela narapela, "Jisas em i husat? Win na ol weiv tu i harim tok bilong Jisas."</w:t>
      </w:r>
    </w:p>
    <w:p>
      <w:pPr/>
      <w:r>
        <w:rPr>
          <w:lang w:val="png_PG" w:bidi="png_PG"/>
        </w:rPr>
      </w:r>
      <w:r>
        <w:rPr>
          <w:lang w:val="png_PG" w:bidi="png_PG"/>
        </w:rPr>
        <w:t>Stopim drama: Askim ol disaipel, "Bilong wanem yupela i pret nogut tru nau?" Samting nogut we i ken bagarapim yupela em i pinis. Strongpela win em i stop pinis." Yu ken harim, "Jisas i toktok tasol long win na em i bin stop!" Mi no bin lukim kain samting olsem bipo. Jisas i toktok tasol long ol weiv na ol i bin stop. Hau na win na ol weiv i harim vois bilong Jisas na ol i harim tok. Dispela em i luk olsem samting we God tasol i ken mekim. Jisas em i God, a? Mi no save wanem samting mi lukim wantaim ai bilong mi. Hau na Jisas em i God? Wanem narapela tok klia bilong dispela samting we i kamap nau tasol. Jisas em i husat? Mi ting mi save tasol nau mi no save. Mi nid long lainim moa. Mi nid long toktok long ol narapela manmeri na save long wanem samting ol i wok long tingting long en."</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vesen bilong Mak 4:35–41 long trenslesen we i isi tru long yupela long andastendim.</w:t>
      </w:r>
    </w:p>
    <w:p>
      <w:pPr/>
      <w:r>
        <w:rPr>
          <w:lang w:val="png_PG" w:bidi="png_PG"/>
        </w:rPr>
      </w:r>
      <w:r>
        <w:rPr>
          <w:lang w:val="png_PG" w:bidi="png_PG"/>
        </w:rPr>
        <w:t xml:space="preserve">Jisas i wok long skulim ol manmeri sait long Raunwara Galili. Jisas i wok long sindaun insait long wanpela bot. Jisas i tokim ol disaipel, "yumi go long narapela sait bilong Raunwara." Ol disaipela i go insait long bot wantaim Jisas. Yusim ol seim wod bilong </w:t>
      </w:r>
      <w:r>
        <w:rPr>
          <w:lang w:val="png_PG" w:bidi="png_PG"/>
        </w:rPr>
        <w:t>Raunwara Galili</w:t>
      </w:r>
      <w:r>
        <w:rPr>
          <w:lang w:val="png_PG" w:bidi="png_PG"/>
        </w:rPr>
        <w:t xml:space="preserve">, </w:t>
      </w:r>
      <w:r>
        <w:rPr>
          <w:lang w:val="png_PG" w:bidi="png_PG"/>
        </w:rPr>
        <w:t>bot</w:t>
      </w:r>
      <w:r>
        <w:rPr>
          <w:lang w:val="png_PG" w:bidi="png_PG"/>
        </w:rPr>
        <w:t xml:space="preserve">, na </w:t>
      </w:r>
      <w:r>
        <w:rPr>
          <w:b/>
          <w:lang w:val="png_PG" w:bidi="png_PG"/>
        </w:rPr>
        <w:t>disaipel</w:t>
      </w:r>
      <w:r>
        <w:rPr>
          <w:lang w:val="png_PG" w:bidi="png_PG"/>
        </w:rPr>
        <w:t xml:space="preserve"> olsem yu bin yusim insait long ol narapela stori. </w:t>
      </w:r>
      <w:r>
        <w:rPr>
          <w:lang w:val="png_PG" w:bidi="png_PG"/>
        </w:rPr>
        <w:t>Disaipel</w:t>
      </w:r>
      <w:r>
        <w:rPr>
          <w:lang w:val="png_PG" w:bidi="png_PG"/>
        </w:rPr>
        <w:t xml:space="preserve"> em ol i toktok moa long en insait long Masta Gloseri.</w:t>
      </w:r>
    </w:p>
    <w:p>
      <w:pPr/>
      <w:r>
        <w:rPr>
          <w:lang w:val="png_PG" w:bidi="png_PG"/>
        </w:rPr>
      </w:r>
      <w:r>
        <w:rPr>
          <w:lang w:val="png_PG" w:bidi="png_PG"/>
        </w:rPr>
        <w:t>Dispela strongpela win we i kamap long Raunwara Galili em i no wanpela kain strongpela win we i gat nem olsem saiklon. Yusim wanpela hap tok bilong strongpela win we i karamapim olgeta kainkain strongpela win long diskraibim dispela win bikos em i strong tru na i kamapim ol bikpela weiv.</w:t>
      </w:r>
    </w:p>
    <w:p>
      <w:pPr/>
      <w:r>
        <w:rPr>
          <w:lang w:val="png_PG" w:bidi="png_PG"/>
        </w:rPr>
      </w:r>
      <w:r>
        <w:rPr>
          <w:b/>
          <w:lang w:val="png_PG" w:bidi="png_PG"/>
        </w:rPr>
        <w:t>Tisa</w:t>
      </w:r>
      <w:r>
        <w:rPr>
          <w:lang w:val="png_PG" w:bidi="png_PG"/>
        </w:rPr>
        <w:t xml:space="preserve"> em i wanpela hap tok bilong soim riskpek we ol lain i save bihainim Jisas i save yusim long soim olsem em i wanpela tisa bilong ol samting bilong God na em i gat ol disaipel o sumatin husat i save bihainim em na putim yau long ol tok skul bilong em. Insait long ol vesen bilong dispela stori insait long ol narapela Gospel, ol narapela taitel em ol i bin givim long em, kain olsem "Bikpela/masta." Taitel bilong Mak em i no impoten tumas na i no soim rispek long wankain mak, na em i soim bel kros bilong ol lain i bihainim Jisas long dispela taim. Sekim olsem yu no yusim wanpela wod we ol manmeri i save yusim long toktok long ol tisa bilong skul tasol.</w:t>
      </w:r>
    </w:p>
    <w:p>
      <w:pPr/>
      <w:r>
        <w:rPr>
          <w:lang w:val="png_PG" w:bidi="png_PG"/>
        </w:rPr>
      </w:r>
      <w:r>
        <w:rPr>
          <w:lang w:val="png_PG" w:bidi="png_PG"/>
        </w:rPr>
        <w:t xml:space="preserve">Stop long hia na toktok long wanpela wod bilong </w:t>
      </w:r>
      <w:r>
        <w:rPr>
          <w:b/>
          <w:lang w:val="png_PG" w:bidi="png_PG"/>
        </w:rPr>
        <w:t>tisa</w:t>
      </w:r>
      <w:r>
        <w:rPr>
          <w:lang w:val="png_PG" w:bidi="png_PG"/>
        </w:rPr>
        <w:t xml:space="preserve"> we yu bai yusim insait long dispela stori. Tingim olsem dispela </w:t>
      </w:r>
      <w:r>
        <w:rPr>
          <w:lang w:val="png_PG" w:bidi="png_PG"/>
        </w:rPr>
        <w:t>wod</w:t>
      </w:r>
      <w:r>
        <w:rPr>
          <w:lang w:val="png_PG" w:bidi="png_PG"/>
        </w:rPr>
        <w:t xml:space="preserve"> tisa em i stap insait long Masta Gloseri. Presim pos baten long stopim odio long hia.</w:t>
      </w:r>
    </w:p>
    <w:p>
      <w:pPr/>
      <w:r>
        <w:rPr>
          <w:lang w:val="png_PG" w:bidi="png_PG"/>
        </w:rPr>
      </w:r>
      <w:r>
        <w:rPr>
          <w:lang w:val="png_PG" w:bidi="png_PG"/>
        </w:rPr>
        <w:t>"</w:t>
      </w:r>
      <w:r>
        <w:rPr>
          <w:b/>
          <w:lang w:val="png_PG" w:bidi="png_PG"/>
        </w:rPr>
        <w:t>...olsem mipela bai draun"-insait long tok</w:t>
      </w:r>
      <w:r>
        <w:rPr>
          <w:lang w:val="png_PG" w:bidi="png_PG"/>
        </w:rPr>
        <w:t xml:space="preserve"> Grik em i tok, mipela i wok long dai," na ating em i min olsem ol i bilip ol bai i dai.</w:t>
      </w:r>
    </w:p>
    <w:p>
      <w:pPr/>
      <w:r>
        <w:rPr>
          <w:lang w:val="png_PG" w:bidi="png_PG"/>
        </w:rPr>
      </w:r>
      <w:r>
        <w:rPr>
          <w:b/>
          <w:lang w:val="png_PG" w:bidi="png_PG"/>
        </w:rPr>
        <w:t>Stap isi</w:t>
      </w:r>
      <w:r>
        <w:rPr>
          <w:lang w:val="png_PG" w:bidi="png_PG"/>
        </w:rPr>
        <w:t xml:space="preserve"> em i kam long wod we i minim "stopim" na ol i save yusim long toktok long maus bilong wanpela animal. Em i min olsem stopim maus long mekim em i stap isi. Jisas i </w:t>
      </w:r>
      <w:r>
        <w:rPr>
          <w:b/>
          <w:lang w:val="png_PG" w:bidi="png_PG"/>
        </w:rPr>
        <w:t>krosim</w:t>
      </w:r>
      <w:r>
        <w:rPr>
          <w:lang w:val="png_PG" w:bidi="png_PG"/>
        </w:rPr>
        <w:t xml:space="preserve"> strongpela win na tok olsem em i rong, na em i givim strongpela tok oda long strongpela win na dispela win i harim tok. Dispela veb we ol yusim long tok krosim na tok olsem man, meri o samting i rong na long tok tokim strongpela win long stap isi, dispela ol veb insait long dispela stori em ol seim veb we ol i yusim insait long ol narapela stori long tok krosim na tok olsem ol spirit nogut i rong na long tokim ol long pasim maus na stap isi. Ating long tok ples bilong yu, i gat wanpela hap tok i stap pinis bilong krosim na tok olsem wanpela man o meri o samting olsem em i rong o wanpela hap tok bilong pasim maus na stap isi. Yusim ol raitpela wod na hap tok bilong driskaibim samting insait long tok ples bilong yu. Ating long tok ples bilong yu, yu no inap long krosim na tokim wanpela man o meri o samting olsem em i rong. Sapos olsem, yusim wanpela tok oda we i soim olsem Jisas i gat atoriti, na "Em i givim strongpela tok oda long dispela strongpela win long stop."</w:t>
      </w:r>
    </w:p>
    <w:p>
      <w:pPr/>
      <w:r>
        <w:rPr>
          <w:lang w:val="png_PG" w:bidi="png_PG"/>
        </w:rPr>
      </w:r>
      <w:r>
        <w:rPr>
          <w:lang w:val="png_PG" w:bidi="png_PG"/>
        </w:rPr>
        <w:t xml:space="preserve">Tok ples bilong yu ating i gat wanpela hap tok bilong </w:t>
      </w:r>
      <w:r>
        <w:rPr>
          <w:b/>
          <w:lang w:val="png_PG" w:bidi="png_PG"/>
        </w:rPr>
        <w:t>pret</w:t>
      </w:r>
      <w:r>
        <w:rPr>
          <w:lang w:val="png_PG" w:bidi="png_PG"/>
        </w:rPr>
        <w:t xml:space="preserve"> (eksampel, "Bel i guria, o lewa i seksek") Sapos olsem yu ken yusim em long hia.</w:t>
      </w:r>
    </w:p>
    <w:p>
      <w:pPr/>
      <w:r>
        <w:rPr>
          <w:lang w:val="png_PG" w:bidi="png_PG"/>
        </w:rPr>
      </w:r>
      <w:r>
        <w:rPr>
          <w:b/>
          <w:lang w:val="png_PG" w:bidi="png_PG"/>
        </w:rPr>
        <w:t>Bilip</w:t>
      </w:r>
      <w:r>
        <w:rPr>
          <w:lang w:val="png_PG" w:bidi="png_PG"/>
        </w:rPr>
        <w:t xml:space="preserve"> o </w:t>
      </w:r>
      <w:r>
        <w:rPr>
          <w:b/>
          <w:lang w:val="png_PG" w:bidi="png_PG"/>
        </w:rPr>
        <w:t>trast</w:t>
      </w:r>
      <w:r>
        <w:rPr>
          <w:lang w:val="png_PG" w:bidi="png_PG"/>
        </w:rPr>
        <w:t xml:space="preserve"> em i toktok long wanem samting wanpela man o meri i mekim taim em i harim promis bilong God. Ating em i minim moa long wanbel long tingting tasol. Em i minim pasin bilong putim bilip insait long God o i gat wanpela tingting tasol long God. Insait long dispela stori, ol lain i bihainim Jisas i sapos long trastim Jisas. Yusim seim wod bilong </w:t>
      </w:r>
      <w:r>
        <w:rPr>
          <w:b/>
          <w:lang w:val="png_PG" w:bidi="png_PG"/>
        </w:rPr>
        <w:t>bilip</w:t>
      </w:r>
      <w:r>
        <w:rPr>
          <w:lang w:val="png_PG" w:bidi="png_PG"/>
        </w:rPr>
        <w:t xml:space="preserve"> olsem yu bin yusim insait long ol stori i go pinis, na tingim olsem </w:t>
      </w:r>
      <w:r>
        <w:rPr>
          <w:lang w:val="png_PG" w:bidi="png_PG"/>
        </w:rPr>
        <w:t>bilip</w:t>
      </w:r>
      <w:r>
        <w:rPr>
          <w:lang w:val="png_PG" w:bidi="png_PG"/>
        </w:rPr>
        <w:t xml:space="preserve"> em i stap insait long Masta Gloseri.</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i isi tru long yupela i andastendim.</w:t>
      </w:r>
    </w:p>
    <w:p>
      <w:pPr/>
      <w:r>
        <w:rPr>
          <w:lang w:val="png_PG" w:bidi="png_PG"/>
        </w:rPr>
      </w:r>
      <w:r>
        <w:rPr>
          <w:lang w:val="png_PG" w:bidi="png_PG"/>
        </w:rPr>
        <w:t>Insait long dispela sesen, stori gen long dispela hap bilong Baibel, insait long wanpela grup, long tok ples bilong yupela yet.</w:t>
      </w:r>
    </w:p>
    <w:p>
      <w:pPr/>
      <w:r>
        <w:rPr>
          <w:lang w:val="png_PG" w:bidi="png_PG"/>
        </w:rPr>
      </w:r>
      <w:r>
        <w:rPr>
          <w:lang w:val="png_PG" w:bidi="png_PG"/>
        </w:rPr>
        <w:t>Pastaim, olgeta grup bai prektis long autim dispela stori long tok ples bilong yupela yet. Tingim long yusim ol samting yupela i bin wanbel long en long ol step i go pinis, kain olsem oda bilong ol samting i kamap insait long stori, ol wod, ol hap tok, ol samting ol manmeri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Presim pos baten long stopim odio long hia.</w:t>
      </w:r>
    </w:p>
    <w:p>
      <w:pPr/>
      <w:r>
        <w:rPr>
          <w:lang w:val="png_PG" w:bidi="png_PG"/>
        </w:rPr>
      </w:r>
      <w:r>
        <w:rPr>
          <w:lang w:val="png_PG" w:bidi="png_PG"/>
        </w:rPr>
        <w:t>Nau, wanwan memba bilong grup i mas tokim olgeta samting i kamap insait long dispela stori long wanpela laspela taim na no gat lain i mas distebim ol. Wanpela grup memba i ken yusim ol kainkain samting, o ol eksen o storibod long helpim em long tingim dispela stori. Presim pos baten long stopim odio long hia.</w:t>
      </w:r>
    </w:p>
    <w:p>
      <w:pPr/>
      <w:r>
        <w:rPr>
          <w:lang w:val="png_PG" w:bidi="png_PG"/>
        </w:rPr>
      </w:r>
      <w:r>
        <w:rPr>
          <w:lang w:val="png_PG" w:bidi="png_PG"/>
        </w:rPr>
        <w:t>Bihain, orait grup i ken mekim disisen long stori bilong husat ol i laikim tru. Yupela i ken tok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5:1–20</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98">
        <w:r>
          <w:rPr>
            <w:lang w:val="png_PG" w:bidi="png_PG"/>
          </w:rPr>
          <w:rPr>
            <w:color w:val="0000EE"/>
            <w:u w:val="single"/>
          </w:rPr>
          <w:t>Harim na putim long tingting na bel</w:t>
        </w:r>
      </w:hyperlink>
      <w:r>
        <w:rPr>
          <w:lang w:val="png_PG" w:bidi="png_PG"/>
        </w:rPr>
        <w:t xml:space="preserve"> (804 KB)</w:t>
      </w:r>
      <w:r>
        <w:rPr>
          <w:lang w:val="png_PG" w:bidi="png_PG"/>
        </w:rPr>
      </w:r>
    </w:p>
    <w:p>
      <w:pPr>
        <w:pStyle w:val="ListBullet"/>
        <w:spacing w:line="240" w:lineRule="auto"/>
        <w:ind w:left="720"/>
      </w:pPr>
      <w:r>
        <w:rPr>
          <w:lang w:val="png_PG" w:bidi="png_PG"/>
        </w:rPr>
      </w:r>
      <w:hyperlink r:id="rId99">
        <w:r>
          <w:rPr>
            <w:lang w:val="png_PG" w:bidi="png_PG"/>
          </w:rPr>
          <w:rPr>
            <w:color w:val="0000EE"/>
            <w:u w:val="single"/>
          </w:rPr>
          <w:t>Save long taim na ples we stori i kamap long en</w:t>
        </w:r>
      </w:hyperlink>
      <w:r>
        <w:rPr>
          <w:lang w:val="png_PG" w:bidi="png_PG"/>
        </w:rPr>
        <w:t xml:space="preserve"> (4.0 MB)</w:t>
      </w:r>
      <w:r>
        <w:rPr>
          <w:lang w:val="png_PG" w:bidi="png_PG"/>
        </w:rPr>
      </w:r>
    </w:p>
    <w:p>
      <w:pPr>
        <w:pStyle w:val="ListBullet"/>
        <w:spacing w:line="240" w:lineRule="auto"/>
        <w:ind w:left="720"/>
      </w:pPr>
      <w:r>
        <w:rPr>
          <w:lang w:val="png_PG" w:bidi="png_PG"/>
        </w:rPr>
      </w:r>
      <w:hyperlink r:id="rId100">
        <w:r>
          <w:rPr>
            <w:lang w:val="png_PG" w:bidi="png_PG"/>
          </w:rPr>
          <w:rPr>
            <w:color w:val="0000EE"/>
            <w:u w:val="single"/>
          </w:rPr>
          <w:t>Save gut long wanwan Hap bilong Stori</w:t>
        </w:r>
      </w:hyperlink>
      <w:r>
        <w:rPr>
          <w:lang w:val="png_PG" w:bidi="png_PG"/>
        </w:rPr>
        <w:t xml:space="preserve"> (5.8 MB)</w:t>
      </w:r>
      <w:r>
        <w:rPr>
          <w:lang w:val="png_PG" w:bidi="png_PG"/>
        </w:rPr>
      </w:r>
    </w:p>
    <w:p>
      <w:pPr>
        <w:pStyle w:val="ListBullet"/>
        <w:spacing w:line="240" w:lineRule="auto"/>
        <w:ind w:left="720"/>
      </w:pPr>
      <w:r>
        <w:rPr>
          <w:lang w:val="png_PG" w:bidi="png_PG"/>
        </w:rPr>
      </w:r>
      <w:hyperlink r:id="rId101">
        <w:r>
          <w:rPr>
            <w:lang w:val="png_PG" w:bidi="png_PG"/>
          </w:rPr>
          <w:rPr>
            <w:color w:val="0000EE"/>
            <w:u w:val="single"/>
          </w:rPr>
          <w:t>Putim yu yet insait long stori</w:t>
        </w:r>
      </w:hyperlink>
      <w:r>
        <w:rPr>
          <w:lang w:val="png_PG" w:bidi="png_PG"/>
        </w:rPr>
        <w:t xml:space="preserve"> (5.4 MB)</w:t>
      </w:r>
      <w:r>
        <w:rPr>
          <w:lang w:val="png_PG" w:bidi="png_PG"/>
        </w:rPr>
      </w:r>
    </w:p>
    <w:p>
      <w:pPr>
        <w:pStyle w:val="ListBullet"/>
        <w:spacing w:line="240" w:lineRule="auto"/>
        <w:ind w:left="720"/>
      </w:pPr>
      <w:r>
        <w:rPr>
          <w:lang w:val="png_PG" w:bidi="png_PG"/>
        </w:rPr>
      </w:r>
      <w:hyperlink r:id="rId102">
        <w:r>
          <w:rPr>
            <w:lang w:val="png_PG" w:bidi="png_PG"/>
          </w:rPr>
          <w:rPr>
            <w:color w:val="0000EE"/>
            <w:u w:val="single"/>
          </w:rPr>
          <w:t>Save gut long ol samting we i no klia</w:t>
        </w:r>
      </w:hyperlink>
      <w:r>
        <w:rPr>
          <w:lang w:val="png_PG" w:bidi="png_PG"/>
        </w:rPr>
        <w:t xml:space="preserve"> (8.1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5:1–20</w:t>
      </w:r>
      <w:r>
        <w:rPr>
          <w:lang w:val="png_PG" w:bidi="png_PG"/>
        </w:rPr>
      </w:r>
    </w:p>
    <w:p>
      <w:pPr>
        <w:pStyle w:val="Heading3"/>
      </w:pPr>
      <w:r>
        <w:rPr>
          <w:lang w:val="png_PG" w:bidi="png_PG"/>
        </w:rPr>
        <w:t>Harim na Bel/Tingting</w:t>
      </w:r>
    </w:p>
    <w:p>
      <w:pPr/>
      <w:r>
        <w:rPr>
          <w:lang w:val="png_PG" w:bidi="png_PG"/>
        </w:rPr>
      </w:r>
      <w:r>
        <w:rPr>
          <w:lang w:val="png_PG" w:bidi="png_PG"/>
        </w:rPr>
        <w:t>Harim Mak 5:1–20 na putim dispela stori insait long tingting na bel bilong yu. Harim dispela stori tripela taim. Harim long tripela kain trenslesen, sapos yu i ken.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Jisas?</w:t>
      </w:r>
    </w:p>
    <w:p>
      <w:pPr>
        <w:pStyle w:val="ListBullet"/>
        <w:spacing w:line="240" w:lineRule="auto"/>
        <w:ind w:left="720"/>
      </w:pPr>
      <w:r>
        <w:rPr>
          <w:lang w:val="png_PG" w:bidi="png_PG"/>
        </w:rPr>
      </w:r>
      <w:r>
        <w:rPr>
          <w:lang w:val="png_PG" w:bidi="png_PG"/>
        </w:rPr>
        <w:t>Dispela stori i tokim yumi wanem samting long ol manmeri?</w:t>
      </w:r>
    </w:p>
    <w:p>
      <w:pPr>
        <w:pStyle w:val="ListBullet"/>
        <w:spacing w:line="240" w:lineRule="auto"/>
        <w:ind w:left="720"/>
      </w:pPr>
      <w:r>
        <w:rPr>
          <w:lang w:val="png_PG" w:bidi="png_PG"/>
        </w:rPr>
      </w:r>
      <w:r>
        <w:rPr>
          <w:lang w:val="png_PG" w:bidi="png_PG"/>
        </w:rPr>
        <w:t>Dispela stori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Husat man o meri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odio vesen bilong Mak 5:1–20 long trenslesen we i isi tru long yupela long andastendim.</w:t>
      </w:r>
    </w:p>
    <w:p>
      <w:pPr/>
      <w:r>
        <w:rPr>
          <w:lang w:val="png_PG" w:bidi="png_PG"/>
        </w:rPr>
      </w:r>
      <w:r>
        <w:rPr>
          <w:lang w:val="png_PG" w:bidi="png_PG"/>
        </w:rPr>
        <w:t>Dispela em i namba tu insait long wanpela grup bilong ol stori insait long Mak we i soim pawa bilong Jisas antap long ol samting kain olsem ol disasta, ol spirit nogut, na dai. Dispela stori i soim olsem Jisas i gat atoriti antap long olgea samting, na antap olgeta ol spirit nogut tu. I gat planti samting insait long dispela stori we i soim yumi olsem ating em i wanpela stori we wanpela man o meri i lukim samting long ai bilong em na em i stori. Insait long stori i go pinis, ol disaipel i stap wantaim Jisas na i bin ekspiriensim strongpela win na Jisas i mekim dispela strongpela win i stap isi. Dispela strongpela win i bin kamap long nait. Nau em i moning bilong narapela de. Dispela em i wanpela stori bilong Jisas i bungim wanpela man i gat spirit nogut insait long em.</w:t>
      </w:r>
    </w:p>
    <w:p>
      <w:pPr/>
      <w:r>
        <w:rPr>
          <w:lang w:val="png_PG" w:bidi="png_PG"/>
        </w:rPr>
      </w:r>
      <w:r>
        <w:rPr>
          <w:lang w:val="png_PG" w:bidi="png_PG"/>
        </w:rPr>
        <w:t>Long moning bihain long strongpela win, bot i go sua long graun long narapela sait bilong raunwara, we i stap long wanpela narapela kantri. Jisas na ol disaipel bilong em bin stap insait long dispela bot. Dispela stori i yusim wod "ol" long toktok long Jisas na ol disaipel bilong em. Yu ken tok Jisas na ol disaipel i kamap long ples we ol i laik go long en. Stop na soim wanpela mep bilong Raunwara Galili we i gat ples Kaperneam ol i makim antap long en. Dispela mep em i mas soim tu graun we bilong Jerasins na eria bilong Dekapolis. Stopim rekodiing long hia.</w:t>
      </w:r>
    </w:p>
    <w:p>
      <w:pPr/>
      <w:r>
        <w:rPr>
          <w:lang w:val="png_PG" w:bidi="png_PG"/>
        </w:rPr>
      </w:r>
      <w:r>
        <w:rPr>
          <w:lang w:val="png_PG" w:bidi="png_PG"/>
        </w:rPr>
        <w:t>Long dispela taim, gavman bilong Rom i bin divaidim graun i go long ol kainkain kantri na i gat narapela narapela man i bosim ol. Long ist sait bilong Raunwara Galili, em i wanpela kantri ol i kolim Dekapolis na em istap long eria kantri Grik. Dispela wod Dekapolis we i kamap long pinis bilong stori em i minim 10-pela Siti. Gerasa em i wanpela bilong ol dispela siti. Dispela bot i go kamap long rijen bilong Jerasins. Ol lain Jerasins em ol i no Ju manmeri. Ol i no bin bihainim ol lo we God i bin givim long Moses. Ol lain Jerasins i no save lotuim God.</w:t>
      </w:r>
    </w:p>
    <w:p>
      <w:pPr/>
      <w:r>
        <w:rPr>
          <w:lang w:val="png_PG" w:bidi="png_PG"/>
        </w:rPr>
      </w:r>
      <w:r>
        <w:rPr>
          <w:lang w:val="png_PG" w:bidi="png_PG"/>
        </w:rPr>
        <w:t xml:space="preserve">Taim Jisas na ol disaipel i kamap, ol i bin stap iinsait long eria we i gat ol likllik maunten arere long nambis. Ol dispela ol liklik maunten i gat ol keiv insait long ol. Ol dispela ol keiv em ol </w:t>
      </w:r>
      <w:r>
        <w:rPr>
          <w:b/>
          <w:lang w:val="png_PG" w:bidi="png_PG"/>
        </w:rPr>
        <w:t>keiv bilong planim ol dai manmeri</w:t>
      </w:r>
      <w:r>
        <w:rPr>
          <w:lang w:val="png_PG" w:bidi="png_PG"/>
        </w:rPr>
        <w:t xml:space="preserve"> we ol manmeri long ol lokel ples i save putim ol dai bodi. Dispela eria em ol save kolim ples matmat o ol matmat bikos long ol dai manmeri we ol i bin planim long ol dispela keiv. Ol dispela liklik maunten long dispela pat bilong kantri i gat planti ol keiv insait long ol bikos ol ston i malumalum. Ol dispela keiv em ol i kamap ol yet o ol manmeri wokim ola na ol i bikpela inap na ol i nidim ol post insait long ol long sapotim ol, olsem ol dispela keiv i bikpela inap long stap olsem ples bilong stap. Sampela ol dispela kevi i gat ol liklik eria long sait bilong ol we ol i dai bodii we ol i bin putim taim ol keiv em ol i bin yusim olsem ol matmat. Dispela stori i tok olsem man i bin stap insait long dispela ples matmat o ol matmat. Dispela man i bin wok long yusim ol dispela keiv olsem wanpela ples bilong slip. Dispela man em i no wok long go long digim graun long wokim ples matmat.</w:t>
      </w:r>
    </w:p>
    <w:p>
      <w:pPr/>
      <w:r>
        <w:rPr>
          <w:lang w:val="png_PG" w:bidi="png_PG"/>
        </w:rPr>
      </w:r>
      <w:r>
        <w:rPr>
          <w:lang w:val="png_PG" w:bidi="png_PG"/>
        </w:rPr>
        <w:t>Stop long hia na soim tim bilong yu wanpela piksa bilong ol keiv long ol klif. Posim rekoding long hia.</w:t>
      </w:r>
    </w:p>
    <w:p>
      <w:pPr/>
      <w:r>
        <w:rPr>
          <w:lang w:val="png_PG" w:bidi="png_PG"/>
        </w:rPr>
      </w:r>
      <w:r>
        <w:rPr>
          <w:lang w:val="png_PG" w:bidi="png_PG"/>
        </w:rPr>
        <w:t>Taim Jisas i kam autsait long bot, dispela man husat i save stap long ples matmat na i gat wanpela spirit we i no klin insait long en em i kam long bungim Jisas. Spirit we i no klin em i min olsem samting em i no fit long mekim wok bilong God na wanpela man o meri em i no inap long lotuim God. Dispela man em i stap long dispela eria we ol manmeri i planim ol manmeri i dai insait long ol keiv, na dispela eria em i no klin long ol Ju. Dispela man em yet em i no klin bikos em i gat ol spirit nogut insait long em. Ol pik i stap long sait bilong maunten em ol i animal we i no klin. Dispela stori em i pulap long ol samting we "i no klin.</w:t>
      </w:r>
    </w:p>
    <w:p>
      <w:pPr/>
      <w:r>
        <w:rPr>
          <w:lang w:val="png_PG" w:bidi="png_PG"/>
        </w:rPr>
      </w:r>
      <w:r>
        <w:rPr>
          <w:lang w:val="png_PG" w:bidi="png_PG"/>
        </w:rPr>
        <w:t xml:space="preserve">Wanpela spirit nogut o spirit we i no klin em i bin stap insait na i bin bosim na kontrlim dispela man husat i save stap long ples matmat. Taim ol spirit nogut i stap insait long ol manmeri, ol i save kontrolim ol eksen bilong ol manmeri. Dispela wod bilong spirit nogut em i toktok long wanpela spirit insait long dispela pat bilong stori. Insait long orijinel tok ples, em ol i save kolim olsem spirit </w:t>
      </w:r>
      <w:r>
        <w:rPr>
          <w:b/>
          <w:lang w:val="png_PG" w:bidi="png_PG"/>
        </w:rPr>
        <w:t>we i no klin.</w:t>
      </w:r>
      <w:r>
        <w:rPr>
          <w:lang w:val="png_PG" w:bidi="png_PG"/>
        </w:rPr>
        <w:t xml:space="preserve"> Olgeta ol spirit nogut em </w:t>
      </w:r>
      <w:r>
        <w:rPr>
          <w:b/>
          <w:lang w:val="png_PG" w:bidi="png_PG"/>
        </w:rPr>
        <w:t>ol i no klin</w:t>
      </w:r>
      <w:r>
        <w:rPr>
          <w:lang w:val="png_PG" w:bidi="png_PG"/>
        </w:rPr>
        <w:t xml:space="preserve"> bikos ol i no fit long mekim wok bilong God*. * Yumi save pinis insait long buk bilong Mak, Jisas i bin oraitim ol manmeri husat i gat ol spirit nogut insait long ol. Yu ken yusim dispela seim wod long diskraibim dispela spirit nogut o spirit we i no klin olsem yu bin mekim bipo..</w:t>
      </w:r>
    </w:p>
    <w:p>
      <w:pPr/>
      <w:r>
        <w:rPr>
          <w:lang w:val="png_PG" w:bidi="png_PG"/>
        </w:rPr>
      </w:r>
      <w:r>
        <w:rPr>
          <w:lang w:val="png_PG" w:bidi="png_PG"/>
        </w:rPr>
        <w:t>Talmud emi buk bilong ol pasin tumbuna na histori na lo bilong ol Ju. Dispela buk i listim foapela pasin bilong ol manmeri husat i longlong: 1) ol i wokabaut raun long nait, 2) ol i stap long nait long wanpela matmat, 3) ol i brukim klos bilong ol yet, 4) bagarapim ol samting bilong ol yet Dispela man i soim olgeta bilong ol dispela pasin. Pasin bilong ol long dispela taim em ol i save pasim ol longlong manmeri long protektim ol manmeri bai ol i no inap long bagarapim ol yet. Ol spirit i save mekim dispela man i strong tru na em i save brukim ol sein i holimpasim em. Dispela stori i tokim yumi olsem dispela man i raun na singaut tu raunim ol liklik maunten long de na nait. Dispela tingting em i olsem dispela man i no save slip. Dispela stori i givim yumi wanpela toktok we i stori long dispela man na laip bilong em bipo long em i bungim Jisas. Stop na soim wanpela bilong ol sein we i gat ol lik we ol manmeri i save yusim long pasim wanpela man o meri. Stopim rekodiing long hia.</w:t>
      </w:r>
    </w:p>
    <w:p>
      <w:pPr/>
      <w:r>
        <w:rPr>
          <w:lang w:val="png_PG" w:bidi="png_PG"/>
        </w:rPr>
      </w:r>
      <w:r>
        <w:rPr>
          <w:lang w:val="png_PG" w:bidi="png_PG"/>
        </w:rPr>
        <w:t>Dispela man i ron i go long Jisas na i brukim skru long ai bilong Jisas. Em i brukim skru long rot we wanpela man o meri i save mekim long soim rispek. Dispela man i singaut krai o singaut strong strong. Stop na toktok: Tokim wnapela stori bilong wanpela man we i no inap long kontrolim em yet na i singaut strong o i toktok strong tru. Putim yat long hau man i autim stori i diskraibim toktok bilong dispela man. Sampela ol manmeri i save yusim ol tok piksa olsem singaut antap long nek na ol narapela i tok tasol olsem dispela man i toktok strong long laspela mak we em i inap long mekim. Posim rekoding long hia.</w:t>
      </w:r>
    </w:p>
    <w:p>
      <w:pPr/>
      <w:r>
        <w:rPr>
          <w:lang w:val="png_PG" w:bidi="png_PG"/>
        </w:rPr>
      </w:r>
      <w:r>
        <w:rPr>
          <w:lang w:val="png_PG" w:bidi="png_PG"/>
        </w:rPr>
        <w:t>Dispela man i stat long toktok long Jisas. Dispela man i askim Jisas wai na Jisas i kam na distebim dispela man. Dispela spirit nogut i wok long toktok. Dispela spirit nogut i wok long tok olse, "Bilong wanem yu kam distebim mi-spirit nogut?" Yu bin yusim dispela hap tok pinis insait long buk bilong Mak taim Jisas i rausim wanpela narapela spirit nogut. Dispela man i kolim Jisas long wanpela taitel. Dispela mann i tok Jisas, Piknini bilong God Antap Tru. Yu bin yusim pinis dispela hap tok Pikinini bilong God bipo insait long buk bilong Mak. Yusim ol dispela seim wod long hia. God antap tru em i wanpela we bilong tok olsem God em i bikpela moa na gat moa pawa long ol narapela god. Dispela em i wanpela taitel we i kamap moa long wanpela taim insait long skripsa. Stop na toktok: Tokim wanpela stori bilong wanpela man husat i bikpela long wanpela liklik ples. Taim yupela i toktok long dispela man, toktok long papa na tumbuna papa bilong em. na tu diskraibim dispela man olsem em i bilong dispela liklik ples na em i save wok long wanpela fam. Putim yau long ol taitel we man i autim stori i yusim. Dispela man i autim stori i tok dispela man em i pikinini bilong wanpela man. Dispela man i autim stori i ken tok tu olsem dispela man em i pikinini man bilong dispela plees. Wanem ol wod we man i autim stori i yusim long diskraibim dispela man? Posim rekoding long hia.</w:t>
      </w:r>
    </w:p>
    <w:p>
      <w:pPr/>
      <w:r>
        <w:rPr>
          <w:lang w:val="png_PG" w:bidi="png_PG"/>
        </w:rPr>
      </w:r>
      <w:r>
        <w:rPr>
          <w:lang w:val="png_PG" w:bidi="png_PG"/>
        </w:rPr>
        <w:t>Jisas i bin tokim pinis dispela spirit i no klin long lusim dispela man. Dispela i min olsem bipo long dispela man i ran i go long Jisas na spirit we i no klin i stat long toktok, Jisas bin komandim dispela spirit we i no klin long lusim dispela man. Ol dispela wod insait long dispela stori i mekim klia olsem dispela eksen em i kamap.</w:t>
      </w:r>
    </w:p>
    <w:p>
      <w:pPr/>
      <w:r>
        <w:rPr>
          <w:lang w:val="png_PG" w:bidi="png_PG"/>
        </w:rPr>
      </w:r>
      <w:r>
        <w:rPr>
          <w:lang w:val="png_PG" w:bidi="png_PG"/>
        </w:rPr>
        <w:t>Jisas i askim dispela spirit nogut long nem bilong em. Wantaim ansa long dispela kwesten, mipela i save olsem dispela man i gat ol spirit nogut i stap insait long em. Dispela nem ol dimon i givim, "Lijen," em i wod long tok ples bilong Rom bilong wanpela grup we i gat moa long 6000 soldia. Ol Rom i bosim dispela eria long dispela taim, olsem na dispela nem "Lijen" ol i bin yusim\-olgeta manmeri insait long dispela eria i klia gut long dispela wod. Yumi no save hamaspela spirit we i no klin i stap insait long dispela man. Sapos ol manmeri i no save long wod lijen, yu ken yusim ol narapela wod o ol taitel kain olsem "planti" o "bikpela namba." Eksampel, dispela man i ken tok, "Nem bilong mi em i planti."</w:t>
      </w:r>
    </w:p>
    <w:p>
      <w:pPr/>
      <w:r>
        <w:rPr>
          <w:lang w:val="png_PG" w:bidi="png_PG"/>
        </w:rPr>
      </w:r>
      <w:r>
        <w:rPr>
          <w:lang w:val="png_PG" w:bidi="png_PG"/>
        </w:rPr>
        <w:t>Wanpela man o meri husat i rausim ol spirit nogut long ol taim bilong baibel em planti taim ol i save salim ol spirit nogut i go long longwe ples long manmeri bai ol i no inap long kamapim trabol. Dispela em i ken wai na ol spirit nogut i askim long Jisas bai i no salim em i go long wanpela longwe ples\-ol i ting olsem em i wanem samting Jisas bai mekim tu. Stop na toktok: Ol manmeri insait long kalsa bilong yu i save soim olsem ol manmeri i gat spirit nogut insait long ol olsem wanem? Ol manmeri insait long kalsa bilong yu i save mekim wanem long ol manmeri husat i gat spirit nogut insait long ol o i longlong olsem wanem? Posim rekoding long hia.</w:t>
      </w:r>
    </w:p>
    <w:p>
      <w:pPr/>
      <w:r>
        <w:rPr>
          <w:lang w:val="png_PG" w:bidi="png_PG"/>
        </w:rPr>
      </w:r>
      <w:r>
        <w:rPr>
          <w:lang w:val="png_PG" w:bidi="png_PG"/>
        </w:rPr>
        <w:t>Ol spirit nogut i begim gen Jisas long no ken salim ol i go long longwe ples. Lukim olsem olgeta toktok i kam long ol spirit nogut i toktok long wanem hap ol bai i go. I no gat kwesten long ol bai i stap insait long dispela man. Jisas i givim tok oda long ol long lusim dispela man. Ol spirit nogut i save olsem ol i mas lusim dispela man. Na ol spirit nogut i askim sapos ol i ken go insait long ol pik. Jias i givim ol spiriti nogut tok orait long lusim dispela man na go insait long ol pik husat i stap long sait bilong wanpela liklik maunten. Stop na soim wanpela piksa bilong ol pik. Posim rekoding long hia.</w:t>
      </w:r>
    </w:p>
    <w:p>
      <w:pPr/>
      <w:r>
        <w:rPr>
          <w:lang w:val="png_PG" w:bidi="png_PG"/>
        </w:rPr>
      </w:r>
      <w:r>
        <w:rPr>
          <w:lang w:val="png_PG" w:bidi="png_PG"/>
        </w:rPr>
        <w:t>Ol toktok i stap insait long baibel i no tok klia wai na ol pik i no bagarap. Tasol, yumi save long ol narapela pat long Baibel olsem ol spirit nogut i laik long bagarapim ol manmeri. Yumi gat wanpela klia piksa bilong bikpela namba bilong ol spirit nogut insait long dispela man- i gat moa long 2000-pela pik long sait bilong dispela liklik maunten. Ol pik i ran i go raun long sait bilong dispela liklik maunten na i go insait long wara, na olgeta ol pik i draun, o dai, insait long wara.</w:t>
      </w:r>
    </w:p>
    <w:p>
      <w:pPr/>
      <w:r>
        <w:rPr>
          <w:lang w:val="png_PG" w:bidi="png_PG"/>
        </w:rPr>
      </w:r>
      <w:r>
        <w:rPr>
          <w:lang w:val="png_PG" w:bidi="png_PG"/>
        </w:rPr>
        <w:t>Ol lain i lukautim pik i go long lokel taun na i tokim ol manmeri long wanem samting i bin kamap. Ol lain i lukautim ol pik em ol manmeri husat i save was long ol pik, na lukim olsem ol pik em ol stap long wanpela ples we ol i ken kisim kaikai na wara na banisim ol pik ol samting we i bagarapim ol. Ol lain i lukautim pik em ol i olsem ol wasman bilong ol sipsip tasol ol i wok long lukautim ol pik. Ol pik em ol animal we i no klin long ol Ju. Ol Ju i no inap long kaikai mit o long wok wantaim ol pik. Dispela eria em i eria bilong ol lain we i no ol Ju. Ol pik bai givim mani long ol lokel manmeri. Dispela ples i lusim bikpela mani taim ol pik i draun. Taim ol manmeri long taun i stap klostu i kamap long nambis, ol i lukim trupela senis insait longn dispela man. Ol manmeri i harim wanem samting i kamap long ol pik. Ol manmeri i pret nogut tru. Ol manmeri i askim Jisas long lusim dispela eria.</w:t>
      </w:r>
    </w:p>
    <w:p>
      <w:pPr/>
      <w:r>
        <w:rPr>
          <w:lang w:val="png_PG" w:bidi="png_PG"/>
        </w:rPr>
      </w:r>
      <w:r>
        <w:rPr>
          <w:lang w:val="png_PG" w:bidi="png_PG"/>
        </w:rPr>
        <w:t xml:space="preserve">Jisas i wok long go insait long bot taim dispela man we em i bin oraitim i askim long go wantaim Jisas. JJisas i tok, "Nogat." Jisas i no larim man long go wantaim Jisas na ol disaipel bilong Jisas. Tasol, Jisas i tokim dispela man long go long hau na tokaut long wanem samting Bikpela, o God i bin mekim long em wantaim olgeta famili bilong em*. * Sampela trenslsesen i tok olsem dispela man i mas tokaim ol narapela manmeri na ol narapela trenslesen i tok olsem em i mas tokim ol pren bilong em. Jisas i tok tu olsem dispela man i tokim hau God i soim dispela man marimari. Marimari em i min soim bel sori o gutpela pasin long wanpela man o meri husat i stap long pen na hevi. Dispela mann em i stap long pen na hevi taim ol spirit nogut i stap insait long em na kontrolim em. Hia dispela wod Bikpela em i toktok long God. Jisas i wok long tok olsem dispela man i mas tokim ol manmeri long wanem samting God i bin mekim long dispela man. Dispela an i no mekim moa long wanem samting Jisas i askim. Dispela man i go long olgeta hap bilong dispela rijen. Dispela eria em ol i kolim </w:t>
      </w:r>
      <w:r>
        <w:rPr>
          <w:b/>
          <w:lang w:val="png_PG" w:bidi="png_PG"/>
        </w:rPr>
        <w:t>Dekapolis</w:t>
      </w:r>
      <w:r>
        <w:rPr>
          <w:lang w:val="png_PG" w:bidi="png_PG"/>
        </w:rPr>
        <w:t>, wanpela Grik wod we i min olsem "Tenpela Siti." Dispela man i tokim olgeta manmeri long wanem samting Jisas i bin mekim long em. Olgeta manmeri i harim em na ol i kirap nogut.</w:t>
      </w:r>
    </w:p>
    <w:p>
      <w:pPr/>
      <w:r>
        <w:rPr>
          <w:lang w:val="png_PG" w:bidi="png_PG"/>
        </w:rPr>
      </w:r>
      <w:r>
        <w:rPr>
          <w:lang w:val="png_PG" w:bidi="png_PG"/>
        </w:rPr>
        <w:t>Bikos dispela stori i kamap autsait long ples bilong Ju, em i stat bilong ol manmeri husat i serim misen bilong Jisas long olgeta kantri.</w:t>
      </w:r>
      <w:r>
        <w:rPr>
          <w:lang w:val="png_PG" w:bidi="png_PG"/>
        </w:rPr>
      </w:r>
    </w:p>
    <w:p>
      <w:pPr>
        <w:pStyle w:val="Heading3"/>
      </w:pPr>
      <w:r>
        <w:rPr>
          <w:lang w:val="png_PG" w:bidi="png_PG"/>
        </w:rPr>
        <w:t>Painim aut dispela hap</w:t>
      </w:r>
    </w:p>
    <w:p>
      <w:pPr/>
      <w:r>
        <w:rPr>
          <w:lang w:val="png_PG" w:bidi="png_PG"/>
        </w:rPr>
      </w:r>
      <w:r>
        <w:rPr>
          <w:lang w:val="png_PG" w:bidi="png_PG"/>
        </w:rPr>
        <w:t>Harim wanpela odia vesen bilong Mak 5:1–0 long trenslesen we i isi tru long yupela long andastendim.</w:t>
      </w:r>
    </w:p>
    <w:p>
      <w:pPr/>
      <w:r>
        <w:rPr>
          <w:lang w:val="png_PG" w:bidi="png_PG"/>
        </w:rPr>
      </w:r>
      <w:r>
        <w:rPr>
          <w:lang w:val="png_PG" w:bidi="png_PG"/>
        </w:rPr>
        <w:t>Insait long dispela step, grup bai toktok long ol wanwan hap bilong stori, ol manmeri o samting i stap insait long stori, na ol ples we stori i kamap long en. Orait grup bai piksarim dispela stori.</w:t>
      </w:r>
    </w:p>
    <w:p>
      <w:pPr/>
      <w:r>
        <w:rPr>
          <w:lang w:val="png_PG" w:bidi="png_PG"/>
        </w:rPr>
      </w:r>
      <w:r>
        <w:rPr>
          <w:lang w:val="png_PG" w:bidi="png_PG"/>
        </w:rPr>
        <w:t>Dispela stori igat faivpela hap.</w:t>
      </w:r>
    </w:p>
    <w:p>
      <w:pPr/>
      <w:r>
        <w:rPr>
          <w:lang w:val="png_PG" w:bidi="png_PG"/>
        </w:rPr>
      </w:r>
      <w:r>
        <w:rPr>
          <w:b/>
          <w:lang w:val="png_PG" w:bidi="png_PG"/>
        </w:rPr>
        <w:t>Namba wan hap bilong stori:</w:t>
      </w:r>
      <w:r>
        <w:rPr>
          <w:lang w:val="png_PG" w:bidi="png_PG"/>
        </w:rPr>
        <w:t xml:space="preserve"> Jisas na ol disaipel bilong em i kamap long narapela sait bilong dispela bikpela raunwara. Wanpela man husat i gat ol spirit nogut insait long em i bungim ol. Dispela man em ol i diskraibim em.</w:t>
      </w:r>
    </w:p>
    <w:p>
      <w:pPr/>
      <w:r>
        <w:rPr>
          <w:lang w:val="png_PG" w:bidi="png_PG"/>
        </w:rPr>
      </w:r>
      <w:r>
        <w:rPr>
          <w:b/>
          <w:lang w:val="png_PG" w:bidi="png_PG"/>
        </w:rPr>
        <w:t>Namba tu hap bilong stori:</w:t>
      </w:r>
      <w:r>
        <w:rPr>
          <w:lang w:val="png_PG" w:bidi="png_PG"/>
        </w:rPr>
        <w:t xml:space="preserve"> Dispela man i gat ol spirit nogut insait long em i lukim Jias long longwe yet na em i ran i kam long bungim Jisas. Ol spirit i toktok wantaim Jisas.</w:t>
      </w:r>
    </w:p>
    <w:p>
      <w:pPr/>
      <w:r>
        <w:rPr>
          <w:lang w:val="png_PG" w:bidi="png_PG"/>
        </w:rPr>
      </w:r>
      <w:r>
        <w:rPr>
          <w:b/>
          <w:lang w:val="png_PG" w:bidi="png_PG"/>
        </w:rPr>
        <w:t>Namba tri hap bilong stori:</w:t>
      </w:r>
      <w:r>
        <w:rPr>
          <w:lang w:val="png_PG" w:bidi="png_PG"/>
        </w:rPr>
        <w:t xml:space="preserve"> Ol spirit i askim Jisas long larim ol long go insait long ol sampela pik we i stap klostu. Ol pik i mekim longlong samting, na ol i go insait long raunwara na draun insait long dispela wara.</w:t>
      </w:r>
    </w:p>
    <w:p>
      <w:pPr/>
      <w:r>
        <w:rPr>
          <w:lang w:val="png_PG" w:bidi="png_PG"/>
        </w:rPr>
      </w:r>
      <w:r>
        <w:rPr>
          <w:b/>
          <w:lang w:val="png_PG" w:bidi="png_PG"/>
        </w:rPr>
        <w:t>Namba foa hap bilong stori:</w:t>
      </w:r>
      <w:r>
        <w:rPr>
          <w:lang w:val="png_PG" w:bidi="png_PG"/>
        </w:rPr>
        <w:t xml:space="preserve"> Ol wasman bilong ol pik i lukim wanem samting i bin kamap. Ol i go long ol taun i stap klostu na tokim olgeta manmeri long wanem samting ol i lukim. Ol manmeri i pret na i askim Jisas long lusim dispela hap.</w:t>
      </w:r>
    </w:p>
    <w:p>
      <w:pPr/>
      <w:r>
        <w:rPr>
          <w:lang w:val="png_PG" w:bidi="png_PG"/>
        </w:rPr>
      </w:r>
      <w:r>
        <w:rPr>
          <w:b/>
          <w:lang w:val="png_PG" w:bidi="png_PG"/>
        </w:rPr>
        <w:t>Namba faiv hap bilong stori:</w:t>
      </w:r>
      <w:r>
        <w:rPr>
          <w:lang w:val="png_PG" w:bidi="png_PG"/>
        </w:rPr>
        <w:t xml:space="preserve"> Jisas i go bek insait long bot long go bek long narapela sait bilong raunwara. Dispela man husat i gat spirit nogut insait long em i askim Jisas sapos em i ken go wantaim Jisas. Jisas i tok, "Nogat, go bek long famili bilong yu na tokim ol long olgeta samting God i bin mekim long yu na hau em i bin marimari long yu." Dispela man i go na i tokim olgeta manmeri insait long dispela rijen long wanem samting Jisas i bin mekim long em. Olgeta manmeri i kirap nogut.</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disipol bilong Jisas</w:t>
      </w:r>
    </w:p>
    <w:p>
      <w:pPr>
        <w:pStyle w:val="ListBullet"/>
        <w:spacing w:line="240" w:lineRule="auto"/>
        <w:ind w:left="720"/>
      </w:pPr>
      <w:r>
        <w:rPr>
          <w:lang w:val="png_PG" w:bidi="png_PG"/>
        </w:rPr>
      </w:r>
      <w:r>
        <w:rPr>
          <w:lang w:val="png_PG" w:bidi="png_PG"/>
        </w:rPr>
        <w:t>Man i gat spirit bilong nogut insait long em</w:t>
      </w:r>
    </w:p>
    <w:p>
      <w:pPr>
        <w:pStyle w:val="ListBullet"/>
        <w:spacing w:line="240" w:lineRule="auto"/>
        <w:ind w:left="720"/>
      </w:pPr>
      <w:r>
        <w:rPr>
          <w:lang w:val="png_PG" w:bidi="png_PG"/>
        </w:rPr>
      </w:r>
      <w:r>
        <w:rPr>
          <w:lang w:val="png_PG" w:bidi="png_PG"/>
        </w:rPr>
        <w:t>Ol spirit bilong nogut i stap long dispela man</w:t>
      </w:r>
    </w:p>
    <w:p>
      <w:pPr>
        <w:pStyle w:val="ListBullet"/>
        <w:spacing w:line="240" w:lineRule="auto"/>
        <w:ind w:left="720"/>
      </w:pPr>
      <w:r>
        <w:rPr>
          <w:lang w:val="png_PG" w:bidi="png_PG"/>
        </w:rPr>
      </w:r>
      <w:r>
        <w:rPr>
          <w:lang w:val="png_PG" w:bidi="png_PG"/>
        </w:rPr>
        <w:t>Ol pis (2,000 pis)</w:t>
      </w:r>
    </w:p>
    <w:p>
      <w:pPr>
        <w:pStyle w:val="ListBullet"/>
        <w:spacing w:line="240" w:lineRule="auto"/>
        <w:ind w:left="720"/>
      </w:pPr>
      <w:r>
        <w:rPr>
          <w:lang w:val="png_PG" w:bidi="png_PG"/>
        </w:rPr>
      </w:r>
      <w:r>
        <w:rPr>
          <w:lang w:val="png_PG" w:bidi="png_PG"/>
        </w:rPr>
        <w:t>Ol man i lukautim ol pis</w:t>
      </w:r>
    </w:p>
    <w:p>
      <w:pPr>
        <w:pStyle w:val="ListBullet"/>
        <w:spacing w:line="240" w:lineRule="auto"/>
        <w:ind w:left="720"/>
      </w:pPr>
      <w:r>
        <w:rPr>
          <w:lang w:val="png_PG" w:bidi="png_PG"/>
        </w:rPr>
      </w:r>
      <w:r>
        <w:rPr>
          <w:lang w:val="png_PG" w:bidi="png_PG"/>
        </w:rPr>
        <w:t>Ol manmeri bilong taun klostu i kam long lukim wanem i bin kamap</w:t>
      </w:r>
    </w:p>
    <w:p>
      <w:pPr/>
      <w:r>
        <w:rPr>
          <w:lang w:val="png_PG" w:bidi="png_PG"/>
        </w:rPr>
      </w:r>
      <w:r>
        <w:rPr>
          <w:lang w:val="png_PG" w:bidi="png_PG"/>
        </w:rPr>
        <w:t>Insait long namba wan hap bilong stori, Jisas na ol disaipel bilong em i kamap long narapela sait bilong raunwara. Dispela em i moning bihain long strongpela win we i bin kamap long nait. Dispela em ples we Jisas i wok long go long en taim Jisas i tok, "Yumi go long narapela sait bilong raunwara." Taim bot i kam kamap, wanpela man we i gat wanpela spirit we i no klin em i kam long tok halo long Jisas.</w:t>
      </w:r>
    </w:p>
    <w:p>
      <w:pPr/>
      <w:r>
        <w:rPr>
          <w:lang w:val="png_PG" w:bidi="png_PG"/>
        </w:rPr>
      </w:r>
      <w:r>
        <w:rPr>
          <w:lang w:val="png_PG" w:bidi="png_PG"/>
        </w:rPr>
        <w:t>Dispela stori i sto taim stori i diskraibim dispela man husat i gat ol spirit nogut insait long em. Dispela man em i save stap long wanpela ples matmat. Ol dai manmeri em ol i save planim ol long ol keiv we i stap long ol sait bilong ol liklik maunten klostu long dispela raunwara. Dispela man i save go insait tu long ol dispela keiv long slip. Mak i tokim yumi ol dispela samting long dispela man.</w:t>
      </w:r>
    </w:p>
    <w:p>
      <w:pPr>
        <w:pStyle w:val="ListBullet"/>
        <w:spacing w:line="240" w:lineRule="auto"/>
        <w:ind w:left="720"/>
      </w:pPr>
      <w:r>
        <w:rPr>
          <w:lang w:val="png_PG" w:bidi="png_PG"/>
        </w:rPr>
      </w:r>
      <w:r>
        <w:rPr>
          <w:lang w:val="png_PG" w:bidi="png_PG"/>
        </w:rPr>
        <w:t>Em i gat ol spirit nogut o ol spirit we i no klin insait long em.</w:t>
      </w:r>
    </w:p>
    <w:p>
      <w:pPr>
        <w:pStyle w:val="ListBullet"/>
        <w:spacing w:line="240" w:lineRule="auto"/>
        <w:ind w:left="720"/>
      </w:pPr>
      <w:r>
        <w:rPr>
          <w:lang w:val="png_PG" w:bidi="png_PG"/>
        </w:rPr>
      </w:r>
      <w:r>
        <w:rPr>
          <w:lang w:val="png_PG" w:bidi="png_PG"/>
        </w:rPr>
        <w:t>Em i save stap long ol keiv bilong planim ol dai manmeri.</w:t>
      </w:r>
    </w:p>
    <w:p>
      <w:pPr>
        <w:pStyle w:val="ListBullet"/>
        <w:spacing w:line="240" w:lineRule="auto"/>
        <w:ind w:left="720"/>
      </w:pPr>
      <w:r>
        <w:rPr>
          <w:lang w:val="png_PG" w:bidi="png_PG"/>
        </w:rPr>
      </w:r>
      <w:r>
        <w:rPr>
          <w:lang w:val="png_PG" w:bidi="png_PG"/>
        </w:rPr>
        <w:t>Em i strong tru na no gat wanpela man i ken pasim em wantaim ol sein.</w:t>
      </w:r>
    </w:p>
    <w:p>
      <w:pPr>
        <w:pStyle w:val="ListBullet"/>
        <w:spacing w:line="240" w:lineRule="auto"/>
        <w:ind w:left="720"/>
      </w:pPr>
      <w:r>
        <w:rPr>
          <w:lang w:val="png_PG" w:bidi="png_PG"/>
        </w:rPr>
      </w:r>
      <w:r>
        <w:rPr>
          <w:lang w:val="png_PG" w:bidi="png_PG"/>
        </w:rPr>
        <w:t>Em i save katim em yet wantaim ol sap ston.</w:t>
      </w:r>
    </w:p>
    <w:p>
      <w:pPr>
        <w:pStyle w:val="ListBullet"/>
        <w:spacing w:line="240" w:lineRule="auto"/>
        <w:ind w:left="720"/>
      </w:pPr>
      <w:r>
        <w:rPr>
          <w:lang w:val="png_PG" w:bidi="png_PG"/>
        </w:rPr>
      </w:r>
      <w:r>
        <w:rPr>
          <w:lang w:val="png_PG" w:bidi="png_PG"/>
        </w:rPr>
        <w:t>Em i save raun raun long de na nait long ol dispela liklik maunten na singaut olsem animal o singaut strong tru.</w:t>
      </w:r>
    </w:p>
    <w:p>
      <w:pPr>
        <w:pStyle w:val="ListBullet"/>
        <w:spacing w:line="240" w:lineRule="auto"/>
        <w:ind w:left="720"/>
      </w:pPr>
      <w:r>
        <w:rPr>
          <w:lang w:val="png_PG" w:bidi="png_PG"/>
        </w:rPr>
      </w:r>
      <w:r>
        <w:rPr>
          <w:lang w:val="png_PG" w:bidi="png_PG"/>
        </w:rPr>
        <w:t>Long pinis bilong dispela stori, ol lain i save stap long dispela ples i lukim dispela man i werim ol klos. Dispela em i soim olsem dispela man i no bin werim ol klos bipo long Jisas i kam kamap.</w:t>
      </w:r>
    </w:p>
    <w:p>
      <w:pPr/>
      <w:r>
        <w:rPr>
          <w:lang w:val="png_PG" w:bidi="png_PG"/>
        </w:rPr>
      </w:r>
      <w:r>
        <w:rPr>
          <w:lang w:val="png_PG" w:bidi="png_PG"/>
        </w:rPr>
        <w:t>Dispela i tokim yumi hau laip bilong dispela man i bin stap nogut na rabis tru.</w:t>
      </w:r>
    </w:p>
    <w:p>
      <w:pPr/>
      <w:r>
        <w:rPr>
          <w:lang w:val="png_PG" w:bidi="png_PG"/>
        </w:rPr>
      </w:r>
      <w:r>
        <w:rPr>
          <w:lang w:val="png_PG" w:bidi="png_PG"/>
        </w:rPr>
        <w:t>Insait long namba tu hap bilong stori, dispela man we i gat spirit we i no klin insait long em i lukim Jisas na i ran i go long Jisas. Dispela man i bau daun long fran bilong Jisas. Dispela man i save mekim kainkain saun na singaut strong. Ol dispela strongpela saun em ol i no gutpela saun. Ol manmeri we i stap long nomol tingting i no inap long mekim ol dispela saun. Dispela man i askim Jisas long wai na Jisas i distebim ol spirit nogut. Dispela man i kolim Jisas, "Pikinini bilong God Antap Tru." Dispela man i sutim tok long Jisas long bagarapim em. Long dispela hap, yumi lainim olsem Jisas i bin givim tok oda long spirit nogut long kamaut long dispela man.</w:t>
      </w:r>
    </w:p>
    <w:p>
      <w:pPr/>
      <w:r>
        <w:rPr>
          <w:lang w:val="png_PG" w:bidi="png_PG"/>
        </w:rPr>
      </w:r>
      <w:r>
        <w:rPr>
          <w:lang w:val="png_PG" w:bidi="png_PG"/>
        </w:rPr>
        <w:t>Dispela hap bilong stori em i hat long soim oda bilong ol namba wan samting i bin kamap. Jisas i lukim dispela man na i givim tok oda long ol spirit long lusim dispela man. Dispela man i ran i go long Jisas na i bau daun long fran bilong Jisas. Dispela man i kolim Jisas Pikinini bilong God Antap Tru.</w:t>
      </w:r>
    </w:p>
    <w:p>
      <w:pPr/>
      <w:r>
        <w:rPr>
          <w:lang w:val="png_PG" w:bidi="png_PG"/>
        </w:rPr>
      </w:r>
      <w:r>
        <w:rPr>
          <w:lang w:val="png_PG" w:bidi="png_PG"/>
        </w:rPr>
        <w:t>Stop na toktok: Tokim wanpela stori we i gat wanpela samting we i kamap pinis. Dispela man i autim stori i mekim klia long ol lain i harim olsem dispela samting i kamap bipo long stori long wanem kain we? Stopim rekodiing long hia.</w:t>
      </w:r>
    </w:p>
    <w:p>
      <w:pPr/>
      <w:r>
        <w:rPr>
          <w:lang w:val="png_PG" w:bidi="png_PG"/>
        </w:rPr>
      </w:r>
      <w:r>
        <w:rPr>
          <w:lang w:val="png_PG" w:bidi="png_PG"/>
        </w:rPr>
        <w:t>Nau tingting long ol oda bilong ol samting i kamap long dispela stori. Prektis long tokim oda bilong ol samting na bai em i klia long olgeta manmeri long wanem taim Jisas i tokim ol spirit nogut long lusim dispela man.</w:t>
      </w:r>
    </w:p>
    <w:p>
      <w:pPr/>
      <w:r>
        <w:rPr>
          <w:lang w:val="png_PG" w:bidi="png_PG"/>
        </w:rPr>
      </w:r>
      <w:r>
        <w:rPr>
          <w:lang w:val="png_PG" w:bidi="png_PG"/>
        </w:rPr>
        <w:t>Jisas i askim dispela man i gat spirit nogut insait long em long nem bilong em. Dispela man i tok, "Nem bilong mi em Lijen." Long dispela taim, ol manmeri i bin save pinis olsem wanpela lijen bilong ol soldia em i klostu 6000 soldia. Dispela nem Lijen em i minim olsem dispela man i gat planti spirit nogut insait long em. Em i no min olsem dispela man i bin gat 6000 spirit nogut insait long em. Long planti ples o kalsa long tude, ol manmeri i no save wanem mining bilong wod lijen. Em i orait long givim dispela man wanpela nem kain olsem "Planti." Dispela kain nem em bai soim olsem dispela man i gat planti spirit i stap insait long em. Dispela wod yu makim em i mas minim planti na em i mas wanpela wod we yu ken yusim olsem wanpela nem insait long tok ples bilong yu.</w:t>
      </w:r>
    </w:p>
    <w:p>
      <w:pPr/>
      <w:r>
        <w:rPr>
          <w:lang w:val="png_PG" w:bidi="png_PG"/>
        </w:rPr>
      </w:r>
      <w:r>
        <w:rPr>
          <w:lang w:val="png_PG" w:bidi="png_PG"/>
        </w:rPr>
        <w:t>Olgeta ol eksen insait long dispela stori i kamap klosut long raunwara. Ol liklik maunten we i gat ol keiv bilong planim bodi em ol i stap klostu long raunwara. Jisas i nau tasol kam autsait long bot long nambis. Ol pik i stap long sait bilong ol liklik maunten klostu long raunwara. Ol pik i pundaun i go insait long raunwara na draun.</w:t>
      </w:r>
    </w:p>
    <w:p>
      <w:pPr/>
      <w:r>
        <w:rPr>
          <w:lang w:val="png_PG" w:bidi="png_PG"/>
        </w:rPr>
      </w:r>
      <w:r>
        <w:rPr>
          <w:lang w:val="png_PG" w:bidi="png_PG"/>
        </w:rPr>
        <w:t>Insait long namba tri hap bilong stori, yumi lainim olsem i gat wanpela bikpela grup pik i sta long sait bilong wanpela liklik maunten klostu long raunwara. Ol spirit nogut i askim Jisas sapos ol i ken go insait long ol pik. Jisas i givim tok orait long ol-em i no salim ol spirit i go insait long ol pik tasol em i tok orait long ol long go insait long ol pik. Taim yupela i ektim dispela stori, lukaut olsem yupela i no mekim ol sasin long han olsem Jisas i givim tok oda long ol spirit long go insait long ol pik. Jisas i givim tok oda long ol spirit long lusim dispela man. Jisas i givim ol spirit tok orait long go insait long ol pik. Taim ol spirit i go insait long ol pik, ol pik i ran hariap o kalap i go daun long sait bilong fild, pundaun long sait bilong klif, na draun insait long raunwara. Dispela stori i yusim ol strongpela eksen wod long diskraibim wanem samting i kamap long ol pik. Ol pik i no ran nating i go daun long liklik maunten. Ol pik i spit i go daun long dispela liklik maunten o tromoi ol yet i go daun long dispela liklik maunten. Dispela i min olsem ol li wok long muv haraip na taim ol i kamap long arere biloing klif, ol i pundaun i go insait long wara na draun.</w:t>
      </w:r>
    </w:p>
    <w:p>
      <w:pPr/>
      <w:r>
        <w:rPr>
          <w:lang w:val="png_PG" w:bidi="png_PG"/>
        </w:rPr>
      </w:r>
      <w:r>
        <w:rPr>
          <w:lang w:val="png_PG" w:bidi="png_PG"/>
        </w:rPr>
        <w:t>Insait long namba foa hap bilong stori, ol wasman bilong ol pik i lukim wanem samting i kamap long ol pik na ol i go long taun i stap klostu long bungimol manmeri bilong dispela taun. Ol manmeri bilong dispela taun i kam long nambis bilong raunwara na lukim Jisas i toktok long dispela man we i bin gat ol spirit nogut insait long em, na nau em i werim klos, na stap isi na tingting bilong em i stap stret. Ol manmeri bilong dispela taun i harim tu ol wasman bilong pik i tok klia long wanem samting i bin kamap long ol pik. Ol manmeri bilong dispela taun i pret. Ol manmeri bilong dispela taun i askim Jisas o i begim Jisas long lusim dispela ples na go. Ol dispela wod bilong askim em ol i strong moa long wod bilong askim tasol. Ol manmeri i bin lukim ol dispela samting we ol i no andastendim na ol i pret. Ol i laikim Jisas long lusim dispela ples na go.</w:t>
      </w:r>
    </w:p>
    <w:p>
      <w:pPr/>
      <w:r>
        <w:rPr>
          <w:lang w:val="png_PG" w:bidi="png_PG"/>
        </w:rPr>
      </w:r>
      <w:r>
        <w:rPr>
          <w:lang w:val="png_PG" w:bidi="png_PG"/>
        </w:rPr>
        <w:t>Insait long namba faiv hap bilong stori, Jisas i wanbel long lusim dispela ples. Jisas i lusim nambia na go bek insait long bot long krosim raunwara gen. Dispela man husat i bin kamap orait em i begim Jisas long go wantaim Jisas. Jisas i tok, "Nogat, go bek long famili bilong yu na tokim ol long olgeta samting God i bin mekim long yu na hau God i bin marimari long yu."</w:t>
      </w:r>
    </w:p>
    <w:p>
      <w:pPr/>
      <w:r>
        <w:rPr>
          <w:lang w:val="png_PG" w:bidi="png_PG"/>
        </w:rPr>
      </w:r>
      <w:r>
        <w:rPr>
          <w:lang w:val="png_PG" w:bidi="png_PG"/>
        </w:rPr>
        <w:t>Bihain long Jisas i lusim dispela ples, dispela man i go long ol taun insait long dispela rijen na i tokim ol long wanem samting Jisas i bin mekim long em, na olgeta manmeri i kirap nogut long wanem samting em i bin tokim ol. I gat tenpela taun insait long dispela rijen. Nem bilong dispela eria em "Dekapolis" we i min olsem "Tenpela Taun." Yumi no save hamapela taun dispela man i go long en. Dispela man i tokim olgeta manmeri long wanem samting Jisas i bin mekim long em.</w:t>
      </w:r>
    </w:p>
    <w:p>
      <w:pPr/>
      <w:r>
        <w:rPr>
          <w:lang w:val="png_PG" w:bidi="png_PG"/>
        </w:rPr>
      </w:r>
      <w:r>
        <w:rPr>
          <w:lang w:val="png_PG" w:bidi="png_PG"/>
        </w:rPr>
        <w:t>Nau, grup i mas wokim wanpela piksa bilong stori o storibod, dro, o yusim ol samting long piksarim stori na ol eksen i stap insait long dispela stori.</w:t>
      </w:r>
      <w:r>
        <w:rPr>
          <w:lang w:val="png_PG" w:bidi="png_PG"/>
        </w:rPr>
      </w:r>
    </w:p>
    <w:p>
      <w:pPr>
        <w:pStyle w:val="Heading3"/>
      </w:pPr>
      <w:r>
        <w:rPr>
          <w:lang w:val="png_PG" w:bidi="png_PG"/>
        </w:rPr>
        <w:t>Ektim aut dispela Tok</w:t>
      </w:r>
    </w:p>
    <w:p>
      <w:pPr/>
      <w:r>
        <w:rPr>
          <w:lang w:val="png_PG" w:bidi="png_PG"/>
        </w:rPr>
      </w:r>
      <w:r>
        <w:rPr>
          <w:lang w:val="png_PG" w:bidi="png_PG"/>
        </w:rPr>
        <w:t>Harim wanpela odio vesen bilong Mak 5:1–20 long translesen we i isi long yupela long andastendim.</w:t>
      </w:r>
    </w:p>
    <w:p>
      <w:pPr/>
      <w:r>
        <w:rPr>
          <w:lang w:val="png_PG" w:bidi="png_PG"/>
        </w:rPr>
      </w:r>
      <w:r>
        <w:rPr>
          <w:lang w:val="png_PG" w:bidi="png_PG"/>
        </w:rPr>
        <w:t>Insait long dispela step, grup bai ektim drama bilong dispela stori.</w:t>
      </w:r>
    </w:p>
    <w:p>
      <w:pPr/>
      <w:r>
        <w:rPr>
          <w:lang w:val="png_PG" w:bidi="png_PG"/>
        </w:rPr>
      </w:r>
      <w:r>
        <w:rPr>
          <w:lang w:val="png_PG" w:bidi="png_PG"/>
        </w:rPr>
        <w:t>Dispela stori i gat 5 hap.</w:t>
      </w:r>
    </w:p>
    <w:p>
      <w:pPr/>
      <w:r>
        <w:rPr>
          <w:lang w:val="png_PG" w:bidi="png_PG"/>
        </w:rPr>
      </w:r>
      <w:r>
        <w:rPr>
          <w:lang w:val="png_PG" w:bidi="png_PG"/>
        </w:rPr>
        <w:t>Ol manmeri i stap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Man i gat spirit nogut insait long em</w:t>
      </w:r>
    </w:p>
    <w:p>
      <w:pPr>
        <w:pStyle w:val="ListBullet"/>
        <w:spacing w:line="240" w:lineRule="auto"/>
        <w:ind w:left="720"/>
      </w:pPr>
      <w:r>
        <w:rPr>
          <w:lang w:val="png_PG" w:bidi="png_PG"/>
        </w:rPr>
      </w:r>
      <w:r>
        <w:rPr>
          <w:lang w:val="png_PG" w:bidi="png_PG"/>
        </w:rPr>
        <w:t>Ol spirit nogut i stap insait long dispela man</w:t>
      </w:r>
    </w:p>
    <w:p>
      <w:pPr>
        <w:pStyle w:val="ListBullet"/>
        <w:spacing w:line="240" w:lineRule="auto"/>
        <w:ind w:left="720"/>
      </w:pPr>
      <w:r>
        <w:rPr>
          <w:lang w:val="png_PG" w:bidi="png_PG"/>
        </w:rPr>
      </w:r>
      <w:r>
        <w:rPr>
          <w:lang w:val="png_PG" w:bidi="png_PG"/>
        </w:rPr>
        <w:t>Ol pik (2,000 pik)</w:t>
      </w:r>
    </w:p>
    <w:p>
      <w:pPr>
        <w:pStyle w:val="ListBullet"/>
        <w:spacing w:line="240" w:lineRule="auto"/>
        <w:ind w:left="720"/>
      </w:pPr>
      <w:r>
        <w:rPr>
          <w:lang w:val="png_PG" w:bidi="png_PG"/>
        </w:rPr>
      </w:r>
      <w:r>
        <w:rPr>
          <w:lang w:val="png_PG" w:bidi="png_PG"/>
        </w:rPr>
        <w:t>Ol wasman bilong pik</w:t>
      </w:r>
    </w:p>
    <w:p>
      <w:pPr>
        <w:pStyle w:val="ListBullet"/>
        <w:spacing w:line="240" w:lineRule="auto"/>
        <w:ind w:left="720"/>
      </w:pPr>
      <w:r>
        <w:rPr>
          <w:lang w:val="png_PG" w:bidi="png_PG"/>
        </w:rPr>
      </w:r>
      <w:r>
        <w:rPr>
          <w:lang w:val="png_PG" w:bidi="png_PG"/>
        </w:rPr>
        <w:t>Ol manmeri bilong taun i stap klostu husat i kam long lukim wanem i kamap</w:t>
      </w:r>
    </w:p>
    <w:p>
      <w:pPr/>
      <w:r>
        <w:rPr>
          <w:lang w:val="png_PG" w:bidi="png_PG"/>
        </w:rPr>
      </w:r>
      <w:r>
        <w:rPr>
          <w:lang w:val="png_PG" w:bidi="png_PG"/>
        </w:rPr>
        <w:t>Olsem wanpela grup, ektim dispela stori tupela taim. Yupela i mas ektim dispela stori long tok ples bilong yupela yet.</w:t>
      </w:r>
    </w:p>
    <w:p>
      <w:pPr/>
      <w:r>
        <w:rPr>
          <w:lang w:val="png_PG" w:bidi="png_PG"/>
        </w:rPr>
      </w:r>
      <w:r>
        <w:rPr>
          <w:lang w:val="png_PG" w:bidi="png_PG"/>
        </w:rPr>
        <w:t>Pastaim, ektim dispela stori na no ken stop. Tingting gut long ol toktok we ol manmeri insait long stori i tok, flow bilong stori, wanem samting i mekim na ol narapela samting i kamap na wanem oda ol samting i bihainim na kamap insait long stori. Sekim olsem yupela i bin ektim ol hatpela o impoten hap bilong stori. Helpim wanpela narapela long tingim olgeta pat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long namba tu taim gen. Long sampela hap insait long drama, stopim drama na askim dispela kwesten i go long wanpela man o meri husat i ekt olsem wanpela man o meri insait long stori, "Yu pilim olsem wanem o yu tingting olsem wanem?" Dispela man o meri husat i wok long ekt bai bekim na tokaut long wanem samting em i pilim o tingim sapos em i tru tru dispela man o meri o samting we em i wok long ektim. Bihain, statim drama gen.</w:t>
      </w:r>
    </w:p>
    <w:p>
      <w:pPr/>
      <w:r>
        <w:rPr>
          <w:lang w:val="png_PG" w:bidi="png_PG"/>
        </w:rPr>
      </w:r>
      <w:r>
        <w:rPr>
          <w:lang w:val="png_PG" w:bidi="png_PG"/>
        </w:rPr>
        <w:t>Posim dispela odio long hia na ektim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Insait long namba wan hap bilong stori, Jisas na ol disaipel i kamap long narapela sait bilong raunwara. Dispela em i moning bihain long strongpela win long nait. Wanpela man i gat spirit nogut insait long em i ran i go bungim Jisas.</w:t>
      </w:r>
    </w:p>
    <w:p>
      <w:pPr/>
      <w:r>
        <w:rPr>
          <w:lang w:val="png_PG" w:bidi="png_PG"/>
        </w:rPr>
      </w:r>
      <w:r>
        <w:rPr>
          <w:lang w:val="png_PG" w:bidi="png_PG"/>
        </w:rPr>
        <w:t>Stopim eksen bilong drama liklik taim: Askim ol disaipel, "Yupela i ting wanem taim yupela i lukim dispela man?" Yu inap harim, "Dispela man i pen tru. Em i gat hevi tru long laip. Mi lukim sikpla hap long bodi bilong em. Em i nogut tru long stap olsem. Mi laik Jisas i helpim em olsem Jisas i helpim narapela man i gat spirit bilong nogut." Askim man, "Bilong wanem yu ran i go long Jisas?" Yu inap harim, "Jisas i tokim ol spirit bilong nogut i go. Mi laik ol i go. Mi no inap kontolim bel bilong mi, mi pen tru, mi bruk, mi stap tasol, mi no gat ples, mi gat spirit bilong nogut," o "Mi no inap kontolim mi yet." O ol spirit inap tok long ples bilong man, "Jisas i tokim mipela i go. Bai Jisas salim mipela i go we? Mipela laik stap long ples ia." Askim Jisas, "Yu pilim olsem wanem taim yu lukim dispela man?" Yu inap harim, "Mi pilim bel isi long dispela man," o "Mi bagarap long ol spirit bilong nogut bikos ol i mekim nogut long dispela man." Kontinu wantaim drama.</w:t>
      </w:r>
    </w:p>
    <w:p>
      <w:pPr/>
      <w:r>
        <w:rPr>
          <w:lang w:val="png_PG" w:bidi="png_PG"/>
        </w:rPr>
      </w:r>
      <w:r>
        <w:rPr>
          <w:lang w:val="png_PG" w:bidi="png_PG"/>
        </w:rPr>
        <w:t>Insait long namba tu hap bilong stori, dipsela man i kam long Jisas na i brukim skru fran long Jisas. Bihain Jisas na ol spirit i toktok. Ol spirit i wok long singaut na mekim ol saun nabaut. Ol spirit i begim Jisas long noken givim pen na hevi long ol. Insait long dispela stori, long givim pen na hevi long ol spirit em long salim ol i go long longwe ples tru. Ol i laik stap long dispela eria. Jisas i askim dispela man, "Wanem nem bilong yu?" Dispela man i tok, "Nem bilong mi em Planti." O, "Nem bilong mi em Lijen." Ol spirit i begim Jisas long larim ol i stap long dispela rijen.</w:t>
      </w:r>
    </w:p>
    <w:p>
      <w:pPr/>
      <w:r>
        <w:rPr>
          <w:lang w:val="png_PG" w:bidi="png_PG"/>
        </w:rPr>
      </w:r>
      <w:r>
        <w:rPr>
          <w:lang w:val="png_PG" w:bidi="png_PG"/>
        </w:rPr>
        <w:t>Stopim eksen bilong drama liklik taim. Askim ol spirit, "Bilong wanem yupela no laik go?" Yu inap harim, "Mipela kisim ples bilong stap. Em i gutpela ples. Ol manmeri i no wok long God long ples ia. Tasol mipela mas bel isi long Jisas. Dispela em as bilong mipela i askim Jisas long larim mipela stap. Bipo Jisas i kam, em i gutpela. Bilong wanem Jisas i mas kam na bagarapim mipela na ples bilong mipela?" Askim ol disipol, "Yu ting wanem taim yu harim tok bilong ol spirit?" Yu inap harim, "Em i hatpela tru! Em i luk olsem ol spirit i tok mipela mas bel isi long Jisas o go long ples Jisas i salim mipela. Em i min olsem Jisas i gat strong long ol spirit bilong nogut? Mi save Jisas i helpim narapela man. Tasol dispela i soim olsem ol spirit bilong nogut i mas mekim samting Jisas i tok." Kontinu wantaim drama.</w:t>
      </w:r>
    </w:p>
    <w:p>
      <w:pPr/>
      <w:r>
        <w:rPr>
          <w:lang w:val="png_PG" w:bidi="png_PG"/>
        </w:rPr>
      </w:r>
      <w:r>
        <w:rPr>
          <w:lang w:val="png_PG" w:bidi="png_PG"/>
        </w:rPr>
        <w:t>Long hap stori namba tri, ol spirit bilong nogut i askim laik bilong go insait long ol pis. Jisas i givim laik. Taim ol spirit bilong nogut i go insait long ol pis, ol pis i ran daun long hil na daun long klif i go long wara na dai. Ol man i lukautim ol pis i lukim dispela na ran i go long taun klostu na tokim ol man long samting i bin kamap.</w:t>
      </w:r>
    </w:p>
    <w:p>
      <w:pPr/>
      <w:r>
        <w:rPr>
          <w:lang w:val="png_PG" w:bidi="png_PG"/>
        </w:rPr>
      </w:r>
      <w:r>
        <w:rPr>
          <w:lang w:val="png_PG" w:bidi="png_PG"/>
        </w:rPr>
        <w:t>Putim stop long pasin. Askim ol man i actim ol man i lukautim pis, "Yu pilim olsem wanem?" Yu inap harim tok olsem, "Ol moni bilong mipela i lus," "Mipela no gat rot bilong stap gut," "Pret," "Bel hevi," "Bagarap long tingting," o "Mipela no save gut samting mipela i lukim." Kontinu wantaim drama.</w:t>
      </w:r>
    </w:p>
    <w:p>
      <w:pPr/>
      <w:r>
        <w:rPr>
          <w:lang w:val="png_PG" w:bidi="png_PG"/>
        </w:rPr>
      </w:r>
      <w:r>
        <w:rPr>
          <w:lang w:val="png_PG" w:bidi="png_PG"/>
        </w:rPr>
        <w:t>Long hap stori namba foa, taim planti manmeri i kam, ol i lukim dispela man i no gat spirit bilong nogut gen na em i putim klos. Ol i harim ol man i lukautim pis i tokim ol long samting i kamap long ol pis. Ol i pret.</w:t>
      </w:r>
    </w:p>
    <w:p>
      <w:pPr/>
      <w:r>
        <w:rPr>
          <w:lang w:val="png_PG" w:bidi="png_PG"/>
        </w:rPr>
      </w:r>
      <w:r>
        <w:rPr>
          <w:lang w:val="png_PG" w:bidi="png_PG"/>
        </w:rPr>
        <w:t>Putim stop long pasin. Askim man i actim man i gat spirit bilong nogut, "Yu pilim olsem wanem nau?" Yu inap harim tok olsem, "Mi helpim," "Mi stap gut long bel," "Mi amamas," o "Mi no bel hevi moa." Nau askim ol manmeri i actim planti manmeri bilong taun, "Yu pilim olsem wanem?" Lukautim tok olsem, "Pret," "Bagarap long tingting," "Lil liklik pen," o "Mipela no laik Jisas i stap klostu." Askim ol disipol, "Yu pilim olsem wanem nau?" Yu inap harim, "Mi no save klia olsem wanem ol man i pen na pret. Dispela man i klia tru nau. Ol pua i nogut olsem na ol man i no mas bel hevi long lusim ol. Askim Jisas, "Yu pilim olsem wanem nau?" Yu inap harim, "Dispela man bai stap laip olsem God i laikim. Mi amamas tru mi inap helpim em. Em i mekim mi pen olsem ol man i no save olsem mi inap helpim ol tu. Mabey taim mi kam gen ol bai kisim help bilong mi." Kontinu wantaim drama.</w:t>
      </w:r>
    </w:p>
    <w:p>
      <w:pPr/>
      <w:r>
        <w:rPr>
          <w:lang w:val="png_PG" w:bidi="png_PG"/>
        </w:rPr>
      </w:r>
      <w:r>
        <w:rPr>
          <w:lang w:val="png_PG" w:bidi="png_PG"/>
        </w:rPr>
        <w:t>Long hap stori namba faiv, taim Jisas i go insait long bot, man i askim long go wantaim Jisas. Jisas i tok, "Nogat, go bek long haus bilong yu. Tokim ol long samting God i mekim long yu na kain bel isi bilong God long yu."</w:t>
      </w:r>
    </w:p>
    <w:p>
      <w:pPr/>
      <w:r>
        <w:rPr>
          <w:lang w:val="png_PG" w:bidi="png_PG"/>
        </w:rPr>
      </w:r>
      <w:r>
        <w:rPr>
          <w:lang w:val="png_PG" w:bidi="png_PG"/>
        </w:rPr>
        <w:t>Putim stop long pasin. Askim man i mekim pasin bilong Jisas, "Yu pilim olsem wanem?" Yu inap harim olsem, "Mi pen tru olsem ol man i laik mi gowe," "Mi amamas bikos mi mekim samting mi kam long mekim," "Mi gat laik tru long salim man i go bek long ples bilong em," o "Mi amamas tru long dispela man i kam gut gen." Askim man, "Yu pilim olsem wanem nau?" Yu inap harim olsem, "Mi amamas tru long kam olsem ol arapela man. Mi ken lukluk klostu na harim na pilim ol samting olsem ol arapela man. Mi laik go wantaim Jisas. Mi laik stap wantaim Jisas moa. Jisas i helpim mi. Tasol Jisas i laik mi go bek long famili bilong mi. Em bai gutpela samting long lukim famili gen. Mi ken stap gut wantaim famili bilong mi. Mi amamas tru long dispela. Mi laik tokim olgeta long samting i bin kamap long mi." Kontinu wantaim drama.</w:t>
      </w:r>
    </w:p>
    <w:p>
      <w:pPr/>
      <w:r>
        <w:rPr>
          <w:lang w:val="png_PG" w:bidi="png_PG"/>
        </w:rPr>
      </w:r>
      <w:r>
        <w:rPr>
          <w:lang w:val="png_PG" w:bidi="png_PG"/>
        </w:rPr>
        <w:t>Man i tokim olgeta long samting Jisas i mekim long em, na olgeta manmeri i harim i amamas tru.</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veseen bilong Mak 12:38–44 long trenslesen we i isi tru long yupela long andastendim.</w:t>
      </w:r>
    </w:p>
    <w:p>
      <w:pPr/>
      <w:r>
        <w:rPr>
          <w:lang w:val="png_PG" w:bidi="png_PG"/>
        </w:rPr>
      </w:r>
      <w:r>
        <w:rPr>
          <w:lang w:val="png_PG" w:bidi="png_PG"/>
        </w:rPr>
        <w:t xml:space="preserve">Long moning, bihain long strong win, ol i kam i go long hap bilong </w:t>
      </w:r>
      <w:r>
        <w:rPr>
          <w:b/>
          <w:lang w:val="png_PG" w:bidi="png_PG"/>
        </w:rPr>
        <w:t>Jerasins</w:t>
      </w:r>
      <w:r>
        <w:rPr>
          <w:lang w:val="png_PG" w:bidi="png_PG"/>
        </w:rPr>
        <w:t>. Dispela wod "ol" em i toktok long Jisas na ol disaipel. Hap bilong Jerasins em i stap long sait bilong sankamap long Raunwara Galili. Mipela i no klia tru long wanem hap stret em bai stap, tasol mep i soim ples ating em bai stap long en. Ol narapela vesen i kolim dispela nem long narapela kain we. Stop na soim ol translata long ples bilong dispela hap long map. Posim odio rekoding long hia.</w:t>
      </w:r>
    </w:p>
    <w:p>
      <w:pPr/>
      <w:r>
        <w:rPr>
          <w:lang w:val="png_PG" w:bidi="png_PG"/>
        </w:rPr>
      </w:r>
      <w:r>
        <w:rPr>
          <w:lang w:val="png_PG" w:bidi="png_PG"/>
        </w:rPr>
        <w:t xml:space="preserve">Dispela man i bin </w:t>
      </w:r>
      <w:r>
        <w:rPr>
          <w:b/>
          <w:lang w:val="png_PG" w:bidi="png_PG"/>
        </w:rPr>
        <w:t>gat</w:t>
      </w:r>
      <w:r>
        <w:rPr>
          <w:lang w:val="png_PG" w:bidi="png_PG"/>
        </w:rPr>
        <w:t xml:space="preserve"> wanpela </w:t>
      </w:r>
      <w:r>
        <w:rPr>
          <w:b/>
          <w:lang w:val="png_PG" w:bidi="png_PG"/>
        </w:rPr>
        <w:t>spirit nogut o wanpela spirit we i no klin</w:t>
      </w:r>
      <w:r>
        <w:rPr>
          <w:lang w:val="png_PG" w:bidi="png_PG"/>
        </w:rPr>
        <w:t xml:space="preserve"> insait long em. ** Spirit nogut em i gat tok save bilong em i stap insait long masta gloseri. "Gat spirit nogut insait long em" i min olsem spirit nogut i save stap insait long dispela na i kontrolim ol tingting na eksen bilong dispela man. Yusim nem bilong spirit bilong hevi olsem yu bin yusim bipo.</w:t>
      </w:r>
    </w:p>
    <w:p>
      <w:pPr/>
      <w:r>
        <w:rPr>
          <w:lang w:val="png_PG" w:bidi="png_PG"/>
        </w:rPr>
      </w:r>
      <w:r>
        <w:rPr>
          <w:lang w:val="png_PG" w:bidi="png_PG"/>
        </w:rPr>
        <w:t xml:space="preserve">Dispela man i kam na </w:t>
      </w:r>
      <w:r>
        <w:rPr>
          <w:b/>
          <w:lang w:val="png_PG" w:bidi="png_PG"/>
        </w:rPr>
        <w:t>bau daun fran long Jisas.</w:t>
      </w:r>
      <w:r>
        <w:rPr>
          <w:lang w:val="png_PG" w:bidi="png_PG"/>
        </w:rPr>
        <w:t xml:space="preserve"> Ol spirit insait long man i soim olsem ol save olsem Jisas i gat paia long ol. Bai daun long man em i makim olsem yu gat rispek long em.</w:t>
      </w:r>
    </w:p>
    <w:p>
      <w:pPr/>
      <w:r>
        <w:rPr>
          <w:lang w:val="png_PG" w:bidi="png_PG"/>
        </w:rPr>
      </w:r>
      <w:r>
        <w:rPr>
          <w:lang w:val="png_PG" w:bidi="png_PG"/>
        </w:rPr>
        <w:t>Na ol i tok, "</w:t>
      </w:r>
      <w:r>
        <w:rPr>
          <w:b/>
          <w:lang w:val="png_PG" w:bidi="png_PG"/>
        </w:rPr>
        <w:t>Bilong wanem yu wok long distebim mipela?"</w:t>
      </w:r>
      <w:r>
        <w:rPr>
          <w:lang w:val="png_PG" w:bidi="png_PG"/>
        </w:rPr>
        <w:t xml:space="preserve"> Ol spirit bilong hevi i traim long banisim ol yet—dispela em tingting bilong ol taim ol i stap fran long Jisas. Yusim ol seim wod long dispela hap tok we yu bin yusim long ol stori i go pinis we Jisas i bin rausim wanpela spirit nogut.</w:t>
      </w:r>
    </w:p>
    <w:p>
      <w:pPr/>
      <w:r>
        <w:rPr>
          <w:lang w:val="png_PG" w:bidi="png_PG"/>
        </w:rPr>
      </w:r>
      <w:r>
        <w:rPr>
          <w:lang w:val="png_PG" w:bidi="png_PG"/>
        </w:rPr>
        <w:t xml:space="preserve">Ol i kolim Jisas olsem </w:t>
      </w:r>
      <w:r>
        <w:rPr>
          <w:b/>
          <w:lang w:val="png_PG" w:bidi="png_PG"/>
        </w:rPr>
        <w:t>Pikinini Bilong God Antap Tru.</w:t>
      </w:r>
      <w:r>
        <w:rPr>
          <w:lang w:val="png_PG" w:bidi="png_PG"/>
        </w:rPr>
        <w:t xml:space="preserve"> Lukim masta gloseri long moa tok save long </w:t>
      </w:r>
      <w:r>
        <w:rPr>
          <w:b/>
          <w:lang w:val="png_PG" w:bidi="png_PG"/>
        </w:rPr>
        <w:t>Pikinini bilong God</w:t>
      </w:r>
      <w:r>
        <w:rPr>
          <w:lang w:val="png_PG" w:bidi="png_PG"/>
        </w:rPr>
        <w:t>. Yusim ol tok yu bin yusim bipo long Pikinini Bilong God.</w:t>
      </w:r>
    </w:p>
    <w:p>
      <w:pPr/>
      <w:r>
        <w:rPr>
          <w:lang w:val="png_PG" w:bidi="png_PG"/>
        </w:rPr>
      </w:r>
      <w:r>
        <w:rPr>
          <w:lang w:val="png_PG" w:bidi="png_PG"/>
        </w:rPr>
        <w:t xml:space="preserve">Dispela hap </w:t>
      </w:r>
      <w:r>
        <w:rPr>
          <w:b/>
          <w:lang w:val="png_PG" w:bidi="png_PG"/>
        </w:rPr>
        <w:t>tok 'God Antap</w:t>
      </w:r>
      <w:r>
        <w:rPr>
          <w:lang w:val="png_PG" w:bidi="png_PG"/>
        </w:rPr>
        <w:t xml:space="preserve"> Tru' em i wanpela taitel bilong ol Ju long God we i soim olsem em i bikpela moa na i gat moa pawa long ol narapela god. Sekim olsem trenslesen bilong dispela wod 'antap' em i no toktok long sais tasol. Yu ken trensletim dispela hap tok long ol narapela we olsem: </w:t>
      </w:r>
      <w:r>
        <w:rPr>
          <w:b/>
          <w:lang w:val="png_PG" w:bidi="png_PG"/>
        </w:rPr>
        <w:t>nambawan bikpela God,</w:t>
      </w:r>
      <w:r>
        <w:rPr>
          <w:lang w:val="png_PG" w:bidi="png_PG"/>
        </w:rPr>
        <w:t xml:space="preserve"> o </w:t>
      </w:r>
      <w:r>
        <w:rPr>
          <w:b/>
          <w:lang w:val="png_PG" w:bidi="png_PG"/>
        </w:rPr>
        <w:t>God i gat olgeta pawa</w:t>
      </w:r>
      <w:r>
        <w:rPr>
          <w:lang w:val="png_PG" w:bidi="png_PG"/>
        </w:rPr>
        <w:t xml:space="preserve">. Stop long dispela hap na toktok wantaim grup bilong yu long wanem tok o fraz bai yusim long </w:t>
      </w:r>
      <w:r>
        <w:rPr>
          <w:b/>
          <w:lang w:val="png_PG" w:bidi="png_PG"/>
        </w:rPr>
        <w:t>God Tru</w:t>
      </w:r>
      <w:r>
        <w:rPr>
          <w:lang w:val="png_PG" w:bidi="png_PG"/>
        </w:rPr>
        <w:t>. Presim pos baten long stopim odio long hia.</w:t>
      </w:r>
    </w:p>
    <w:p>
      <w:pPr/>
      <w:r>
        <w:rPr>
          <w:lang w:val="png_PG" w:bidi="png_PG"/>
        </w:rPr>
      </w:r>
      <w:r>
        <w:rPr>
          <w:b/>
          <w:lang w:val="png_PG" w:bidi="png_PG"/>
        </w:rPr>
        <w:t>Legion</w:t>
      </w:r>
      <w:r>
        <w:rPr>
          <w:lang w:val="png_PG" w:bidi="png_PG"/>
        </w:rPr>
        <w:t xml:space="preserve"> em i tok bilong strongpela wara bilong Roman i gat 6826 soldia. Em i tok bilong Roman. Ol manmeri bilong dispela hap long graun i save long ol legion bilong Roman na ol i lukim ol. Dispela em nem ol spirit bilong hevi i kolim Jisas. Planti skul bilong Baibel i ting olsem nem tasol em i no bikpela tumas olsem tingting bilong planti spirit bilong hevi i stap insait long dispela man. Wanpela bilong ol trenslesen long tok Inglish em long senisim nem </w:t>
      </w:r>
      <w:r>
        <w:rPr>
          <w:b/>
          <w:lang w:val="png_PG" w:bidi="png_PG"/>
        </w:rPr>
        <w:t>Lijen</w:t>
      </w:r>
      <w:r>
        <w:rPr>
          <w:lang w:val="png_PG" w:bidi="png_PG"/>
        </w:rPr>
        <w:t xml:space="preserve"> i go long </w:t>
      </w:r>
      <w:r>
        <w:rPr>
          <w:b/>
          <w:lang w:val="png_PG" w:bidi="png_PG"/>
        </w:rPr>
        <w:t>Planti</w:t>
      </w:r>
      <w:r>
        <w:rPr>
          <w:lang w:val="png_PG" w:bidi="png_PG"/>
        </w:rPr>
        <w:t xml:space="preserve"> long mekim dispela nem i klia long olgeta manmeri. Lukaut gut olsem ol lain i putim yau na harim yu i no ting olsem ol spirit nogut i gat planti nem. Stop long hia na toktok olsem wanpela grup long wanem wod o hap tok yu bai yusim long </w:t>
      </w:r>
      <w:r>
        <w:rPr>
          <w:b/>
          <w:lang w:val="png_PG" w:bidi="png_PG"/>
        </w:rPr>
        <w:t>Lijen</w:t>
      </w:r>
      <w:r>
        <w:rPr>
          <w:lang w:val="png_PG" w:bidi="png_PG"/>
        </w:rPr>
        <w:t>. Presim pos baten long stopim odio long hia.</w:t>
      </w:r>
    </w:p>
    <w:p>
      <w:pPr/>
      <w:r>
        <w:rPr>
          <w:lang w:val="png_PG" w:bidi="png_PG"/>
        </w:rPr>
      </w:r>
      <w:r>
        <w:rPr>
          <w:lang w:val="png_PG" w:bidi="png_PG"/>
        </w:rPr>
        <w:t xml:space="preserve">Bihain long Jisas i helpim man, ol man bilong ples i kam lukim na ol i luk olsem em i inap kamap gut, ol i askim Jisas long go. Na man i askim long go wantaim Jisas. Tasol Jisas i tok long man, "Nogat, go long haus bilong yu na tokim ol long olgeta samting </w:t>
      </w:r>
      <w:r>
        <w:rPr>
          <w:b/>
          <w:lang w:val="png_PG" w:bidi="png_PG"/>
        </w:rPr>
        <w:t>Mas</w:t>
      </w:r>
      <w:r>
        <w:rPr>
          <w:lang w:val="png_PG" w:bidi="png_PG"/>
        </w:rPr>
        <w:t xml:space="preserve"> i bin mekim long yu." </w:t>
      </w:r>
      <w:r>
        <w:rPr>
          <w:b/>
          <w:lang w:val="png_PG" w:bidi="png_PG"/>
        </w:rPr>
        <w:t>Bikpela</w:t>
      </w:r>
      <w:r>
        <w:rPr>
          <w:lang w:val="png_PG" w:bidi="png_PG"/>
        </w:rPr>
        <w:t xml:space="preserve"> em i tok long God Papa. God em i bikpela samting bilong sori. Yusim dispela seim wod long </w:t>
      </w:r>
      <w:r>
        <w:rPr>
          <w:b/>
          <w:lang w:val="png_PG" w:bidi="png_PG"/>
        </w:rPr>
        <w:t>Bikpela</w:t>
      </w:r>
      <w:r>
        <w:rPr>
          <w:lang w:val="png_PG" w:bidi="png_PG"/>
        </w:rPr>
        <w:t xml:space="preserve"> olsem yu bin yusim long ol stori long bipo, na tingim olsem </w:t>
      </w:r>
      <w:r>
        <w:rPr>
          <w:b/>
          <w:lang w:val="png_PG" w:bidi="png_PG"/>
        </w:rPr>
        <w:t>Bikpela</w:t>
      </w:r>
      <w:r>
        <w:rPr>
          <w:lang w:val="png_PG" w:bidi="png_PG"/>
        </w:rPr>
        <w:t xml:space="preserve"> em i stap insait long masta gloseri. </w:t>
      </w:r>
      <w:r>
        <w:rPr>
          <w:b/>
          <w:lang w:val="png_PG" w:bidi="png_PG"/>
        </w:rPr>
        <w:t>Sori</w:t>
      </w:r>
      <w:r>
        <w:rPr>
          <w:lang w:val="png_PG" w:bidi="png_PG"/>
        </w:rPr>
        <w:t xml:space="preserve"> em i makim long laik kirap long bel long helpim o gutpela pasin long ol man i sik. Marimari em ol i toktok moa long en insait long masta gloseri.</w:t>
      </w:r>
    </w:p>
    <w:p>
      <w:pPr/>
      <w:r>
        <w:rPr>
          <w:lang w:val="png_PG" w:bidi="png_PG"/>
        </w:rPr>
      </w:r>
      <w:r>
        <w:rPr>
          <w:lang w:val="png_PG" w:bidi="png_PG"/>
        </w:rPr>
        <w:t xml:space="preserve">Jisas i tokim dispela man long go long haus na tokim ol lain long </w:t>
      </w:r>
      <w:r>
        <w:rPr>
          <w:b/>
          <w:lang w:val="png_PG" w:bidi="png_PG"/>
        </w:rPr>
        <w:t>haus</w:t>
      </w:r>
      <w:r>
        <w:rPr>
          <w:lang w:val="png_PG" w:bidi="png_PG"/>
        </w:rPr>
        <w:t xml:space="preserve"> o famili bilong em. Em i makim ol manmeri bilong famili, o ol manmeri i stap long wanpela haus wantaim ol wokman. Ol dispela manmeri em ol manmeri we yu save long ol na i gat wok long lukautim ol. Lukim masta gloseri long moa tok save long dispela wod </w:t>
      </w:r>
      <w:r>
        <w:rPr>
          <w:b/>
          <w:lang w:val="png_PG" w:bidi="png_PG"/>
        </w:rPr>
        <w:t>haus.</w:t>
      </w:r>
      <w:r>
        <w:rPr>
          <w:lang w:val="png_PG" w:bidi="png_PG"/>
        </w:rPr>
        <w:t xml:space="preserve"> Stop long dispela hap na toktok wantaim grup bilong yu long wanem tok o fraz bai yusim long </w:t>
      </w:r>
      <w:r>
        <w:rPr>
          <w:b/>
          <w:lang w:val="png_PG" w:bidi="png_PG"/>
        </w:rPr>
        <w:t>famili</w:t>
      </w:r>
      <w:r>
        <w:rPr>
          <w:lang w:val="png_PG" w:bidi="png_PG"/>
        </w:rPr>
        <w:t>. Put stop long toktok long dispela hap.</w:t>
      </w:r>
    </w:p>
    <w:p>
      <w:pPr/>
      <w:r>
        <w:rPr>
          <w:lang w:val="png_PG" w:bidi="png_PG"/>
        </w:rPr>
      </w:r>
      <w:r>
        <w:rPr>
          <w:lang w:val="png_PG" w:bidi="png_PG"/>
        </w:rPr>
        <w:t xml:space="preserve">Dispela man i stat go na i go visitim </w:t>
      </w:r>
      <w:r>
        <w:rPr>
          <w:b/>
          <w:lang w:val="png_PG" w:bidi="png_PG"/>
        </w:rPr>
        <w:t>Decapolis</w:t>
      </w:r>
      <w:r>
        <w:rPr>
          <w:lang w:val="png_PG" w:bidi="png_PG"/>
        </w:rPr>
        <w:t xml:space="preserve">. </w:t>
      </w:r>
      <w:r>
        <w:rPr>
          <w:b/>
          <w:lang w:val="png_PG" w:bidi="png_PG"/>
        </w:rPr>
        <w:t>Decapolis</w:t>
      </w:r>
      <w:r>
        <w:rPr>
          <w:lang w:val="png_PG" w:bidi="png_PG"/>
        </w:rPr>
        <w:t xml:space="preserve"> em i tok bilong Greek bilong 10 taun. I no klia sapos man i go long olgeta taun yet, tasol em i go long hap bilong dispela 10 taun.</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i isi tru long yupela i andastendim.</w:t>
      </w:r>
    </w:p>
    <w:p>
      <w:pPr/>
      <w:r>
        <w:rPr>
          <w:lang w:val="png_PG" w:bidi="png_PG"/>
        </w:rPr>
      </w:r>
      <w:r>
        <w:rPr>
          <w:lang w:val="png_PG" w:bidi="png_PG"/>
        </w:rPr>
        <w:t>Insait long dispela sesen, stori gen long dispela Baibel stori insait long wanpela grup long tok ples bilong yupela yet.</w:t>
      </w:r>
    </w:p>
    <w:p>
      <w:pPr/>
      <w:r>
        <w:rPr>
          <w:lang w:val="png_PG" w:bidi="png_PG"/>
        </w:rPr>
      </w:r>
      <w:r>
        <w:rPr>
          <w:lang w:val="png_PG" w:bidi="png_PG"/>
        </w:rPr>
        <w:t>Pastaim, olgeta grup bai prektis long autim dispela stori long tok ples bilong yupela yet. Tingim long yusim ol wod yupela i bin wanbel long en long narapela step i go pinis, kain olsem oda bilong ol samting i kamap insait long stori, ol wod, ol hap tok, ol samting ol manmeri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Presim pos baten long stopim odio long hia.</w:t>
      </w:r>
    </w:p>
    <w:p>
      <w:pPr/>
      <w:r>
        <w:rPr>
          <w:lang w:val="png_PG" w:bidi="png_PG"/>
        </w:rPr>
      </w:r>
      <w:r>
        <w:rPr>
          <w:lang w:val="png_PG" w:bidi="png_PG"/>
        </w:rPr>
        <w:t>Nau, wanwan memba bilong grup i mas tokim olgeta samting i kamap insait long dispela stori long wanpela laspela taim na no gat lain i mas distebim ol. Wanpela grup memba i ken yusim ol kainkain samting, o ol eksen o storibod long helpim em long tingim dispela stori. Presim pos baten long stopim odio long hia.</w:t>
      </w:r>
    </w:p>
    <w:p>
      <w:pPr/>
      <w:r>
        <w:rPr>
          <w:lang w:val="png_PG" w:bidi="png_PG"/>
        </w:rPr>
      </w:r>
      <w:r>
        <w:rPr>
          <w:lang w:val="png_PG" w:bidi="png_PG"/>
        </w:rPr>
        <w:t>Bihain, orait grup i ken mekim disisen long stori bilong husat em ol i laikim tru. Yupela i ken tok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5:21–34</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03">
        <w:r>
          <w:rPr>
            <w:lang w:val="png_PG" w:bidi="png_PG"/>
          </w:rPr>
          <w:rPr>
            <w:color w:val="0000EE"/>
            <w:u w:val="single"/>
          </w:rPr>
          <w:t>Harim na putim long tingting na bel</w:t>
        </w:r>
      </w:hyperlink>
      <w:r>
        <w:rPr>
          <w:lang w:val="png_PG" w:bidi="png_PG"/>
        </w:rPr>
        <w:t xml:space="preserve"> (793 KB)</w:t>
      </w:r>
      <w:r>
        <w:rPr>
          <w:lang w:val="png_PG" w:bidi="png_PG"/>
        </w:rPr>
      </w:r>
    </w:p>
    <w:p>
      <w:pPr>
        <w:pStyle w:val="ListBullet"/>
        <w:spacing w:line="240" w:lineRule="auto"/>
        <w:ind w:left="720"/>
      </w:pPr>
      <w:r>
        <w:rPr>
          <w:lang w:val="png_PG" w:bidi="png_PG"/>
        </w:rPr>
      </w:r>
      <w:hyperlink r:id="rId104">
        <w:r>
          <w:rPr>
            <w:lang w:val="png_PG" w:bidi="png_PG"/>
          </w:rPr>
          <w:rPr>
            <w:color w:val="0000EE"/>
            <w:u w:val="single"/>
          </w:rPr>
          <w:t>Save long taim na ples we stori i kamap long en</w:t>
        </w:r>
      </w:hyperlink>
      <w:r>
        <w:rPr>
          <w:lang w:val="png_PG" w:bidi="png_PG"/>
        </w:rPr>
        <w:t xml:space="preserve"> (6.5 MB)</w:t>
      </w:r>
      <w:r>
        <w:rPr>
          <w:lang w:val="png_PG" w:bidi="png_PG"/>
        </w:rPr>
      </w:r>
    </w:p>
    <w:p>
      <w:pPr>
        <w:pStyle w:val="ListBullet"/>
        <w:spacing w:line="240" w:lineRule="auto"/>
        <w:ind w:left="720"/>
      </w:pPr>
      <w:r>
        <w:rPr>
          <w:lang w:val="png_PG" w:bidi="png_PG"/>
        </w:rPr>
      </w:r>
      <w:hyperlink r:id="rId105">
        <w:r>
          <w:rPr>
            <w:lang w:val="png_PG" w:bidi="png_PG"/>
          </w:rPr>
          <w:rPr>
            <w:color w:val="0000EE"/>
            <w:u w:val="single"/>
          </w:rPr>
          <w:t>Save gut long wanwan Hap bilong Stori</w:t>
        </w:r>
      </w:hyperlink>
      <w:r>
        <w:rPr>
          <w:lang w:val="png_PG" w:bidi="png_PG"/>
        </w:rPr>
        <w:t xml:space="preserve"> (3.8 MB)</w:t>
      </w:r>
      <w:r>
        <w:rPr>
          <w:lang w:val="png_PG" w:bidi="png_PG"/>
        </w:rPr>
      </w:r>
    </w:p>
    <w:p>
      <w:pPr>
        <w:pStyle w:val="ListBullet"/>
        <w:spacing w:line="240" w:lineRule="auto"/>
        <w:ind w:left="720"/>
      </w:pPr>
      <w:r>
        <w:rPr>
          <w:lang w:val="png_PG" w:bidi="png_PG"/>
        </w:rPr>
      </w:r>
      <w:hyperlink r:id="rId106">
        <w:r>
          <w:rPr>
            <w:lang w:val="png_PG" w:bidi="png_PG"/>
          </w:rPr>
          <w:rPr>
            <w:color w:val="0000EE"/>
            <w:u w:val="single"/>
          </w:rPr>
          <w:t>Putim yu yet insait long stori</w:t>
        </w:r>
      </w:hyperlink>
      <w:r>
        <w:rPr>
          <w:lang w:val="png_PG" w:bidi="png_PG"/>
        </w:rPr>
        <w:t xml:space="preserve"> (6.0 MB)</w:t>
      </w:r>
      <w:r>
        <w:rPr>
          <w:lang w:val="png_PG" w:bidi="png_PG"/>
        </w:rPr>
      </w:r>
    </w:p>
    <w:p>
      <w:pPr>
        <w:pStyle w:val="ListBullet"/>
        <w:spacing w:line="240" w:lineRule="auto"/>
        <w:ind w:left="720"/>
      </w:pPr>
      <w:r>
        <w:rPr>
          <w:lang w:val="png_PG" w:bidi="png_PG"/>
        </w:rPr>
      </w:r>
      <w:hyperlink r:id="rId107">
        <w:r>
          <w:rPr>
            <w:lang w:val="png_PG" w:bidi="png_PG"/>
          </w:rPr>
          <w:rPr>
            <w:color w:val="0000EE"/>
            <w:u w:val="single"/>
          </w:rPr>
          <w:t>Save gut long ol samting we i no klia</w:t>
        </w:r>
      </w:hyperlink>
      <w:r>
        <w:rPr>
          <w:lang w:val="png_PG" w:bidi="png_PG"/>
        </w:rPr>
        <w:t xml:space="preserve"> (6.4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5:21–34</w:t>
      </w:r>
      <w:r>
        <w:rPr>
          <w:lang w:val="png_PG" w:bidi="png_PG"/>
        </w:rPr>
      </w:r>
    </w:p>
    <w:p>
      <w:pPr>
        <w:pStyle w:val="Heading3"/>
      </w:pPr>
      <w:r>
        <w:rPr>
          <w:lang w:val="png_PG" w:bidi="png_PG"/>
        </w:rPr>
        <w:t>Harim na Bel/Tingting</w:t>
      </w:r>
    </w:p>
    <w:p>
      <w:pPr/>
      <w:r>
        <w:rPr>
          <w:lang w:val="png_PG" w:bidi="png_PG"/>
        </w:rPr>
      </w:r>
      <w:r>
        <w:rPr>
          <w:lang w:val="png_PG" w:bidi="png_PG"/>
        </w:rPr>
        <w:t>Harim Mak 5:21–34 na putim dispela stori insait long tingting na bel bilong yu. Harim dispela stori tripela taim. Harim long tripela kain trenslesen, sapos yu ken.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Jisas?</w:t>
      </w:r>
    </w:p>
    <w:p>
      <w:pPr>
        <w:pStyle w:val="ListBullet"/>
        <w:spacing w:line="240" w:lineRule="auto"/>
        <w:ind w:left="720"/>
      </w:pPr>
      <w:r>
        <w:rPr>
          <w:lang w:val="png_PG" w:bidi="png_PG"/>
        </w:rPr>
      </w:r>
      <w:r>
        <w:rPr>
          <w:lang w:val="png_PG" w:bidi="png_PG"/>
        </w:rPr>
        <w:t>Dispela stori i tokim yumi wanem samting long ol manmeri?</w:t>
      </w:r>
    </w:p>
    <w:p>
      <w:pPr>
        <w:pStyle w:val="ListBullet"/>
        <w:spacing w:line="240" w:lineRule="auto"/>
        <w:ind w:left="720"/>
      </w:pPr>
      <w:r>
        <w:rPr>
          <w:lang w:val="png_PG" w:bidi="png_PG"/>
        </w:rPr>
      </w:r>
      <w:r>
        <w:rPr>
          <w:lang w:val="png_PG" w:bidi="png_PG"/>
        </w:rPr>
        <w:t>Dispela stori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Husat man o meri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tok i stap long Mak 6: 1–6a long Baibel em i isi long kliagut long en.</w:t>
      </w:r>
    </w:p>
    <w:p>
      <w:pPr/>
      <w:r>
        <w:rPr>
          <w:lang w:val="png_PG" w:bidi="png_PG"/>
        </w:rPr>
      </w:r>
      <w:r>
        <w:rPr>
          <w:lang w:val="png_PG" w:bidi="png_PG"/>
        </w:rPr>
        <w:t>Taim Jisas i mekim orait dispela man husat i gat spirit nogut, ol manmeri i askim Jisas long lusim ples bilong ol Jerasins. Na ol i kirap na i sindaun gen long bot na i go bek long hap bilong Kaperneam we ol i bin lusim long mode. Taim Jisas i stap wantaim dispela man husat i gat spirit nogut, nem bilong ol disaipel i no kamap wantaim. Askim meri long em i pilim olsem wanem. Askim meri long em i pilim olsem wanem. Taim tupela i go bek long Kaperneam, ol disaipel i stap wantaim Jisas long bot. Long ol tok bilong ol dispela tok bilong Mak, Jisas i skulim olgeta long taim bilong san, em i go brukim raunwara long nait taim bikpela win i kam na em i go long hapsait long moning tulait na em i rausim ol devel na nau long dispela taim long laspela de em i kam bek long Kaperneam. I no krismas yet taim Jisas i lusim Kaperneam. Dispela em i stori bilong ol samting i kamap bihain taim Jisas i go bek gen long taun Kapenaum. Na soim ol tim bilong trenslesen long wanpela map bilong dispela hap we Jisas i bin sindaun wantaim dispela man ol spirit nogut i stap long en na bihain em i sindaun long nambis bilong Kapenum. Posim rekoding long hia.</w:t>
      </w:r>
    </w:p>
    <w:p>
      <w:pPr/>
      <w:r>
        <w:rPr>
          <w:lang w:val="png_PG" w:bidi="png_PG"/>
        </w:rPr>
      </w:r>
      <w:r>
        <w:rPr>
          <w:lang w:val="png_PG" w:bidi="png_PG"/>
        </w:rPr>
        <w:t>Mak i laikim ol man tasol bilong tokim ol stori lo samting we i bin kamap. Dispela tok i stat wantaim Jairus i askim Jisas long oraitim pikinini meri bilong em, na i pinis wantaim Jisas i oraitim pikinini meri bilong Jairus. Taim Jisas i wokabaut bilong go long haus bilong Jairus, em i bin bungim dispela meri — dispela em i liklik stori insait long bikpela stori bilong Jisas i mekim orait pikinini meri bilong Jairus. Dispela em i nap bilong karakta bilong Mak long raitim buk\​—​em i laik stori long wok bipo long kisim moa gutpela tingting long wanem samting i go bihain. Meri i gat sik i tasim Jisas. Maski em i bin kisim blut, na dispela i mekim em i doti, em i mekim Jisas i no stap doti. Na bai yu nap kisim kain helt na gutpela sindaun olsem pasin long rait pasin bilong wok wantaim ol narapela Jisas i kirapim pikinini bilong Jairus i dai pinis. Maski meri i dai pinis, dabol i no mekim Helti i nogat klin long ai bilong God. Nogut, Jisas i larim em i kamap klin tru taim em i pasim long tumbuna na kirapim em long laip. Long ol tok stori yumi bin lukim, Jisas i gat pawa long bosim ol samting bilong graun (pla) wantaim ol spirit nogut. Nau yumi nap lukim olsem Jisas i gat pawa lo bagarapim sik na dai.</w:t>
      </w:r>
    </w:p>
    <w:p>
      <w:pPr/>
      <w:r>
        <w:rPr>
          <w:lang w:val="png_PG" w:bidi="png_PG"/>
        </w:rPr>
      </w:r>
      <w:r>
        <w:rPr>
          <w:lang w:val="png_PG" w:bidi="png_PG"/>
        </w:rPr>
        <w:t>Dispela tok i soim klia olsem Jairus na dispela meri i gat strongpela bilip long Jisas. Jairus i bilip olsem Jisas inap oraitim pikinini meri bilong em taim Jisas i putim han long em. Meri i bilip olsem tasol olsem wanpela fiu long dokta bilong Jisas bai pasim sik bilong em, olsem na em i sanap strong na i bihainim rot ol man na meri, maski olgeta meri i bihainim em i bilip olsem em bai pasim sik bilong em. Planti man na meri i save long Baibel i bilip olsem wanpela samting i save mekim pasin bilong Bleisin bai mode, tasol dispela sik i strong moa na em i kirap na em i wari tru. Long bipo taim ol man bilong bilip i no klin na ol i no inap mekim wok bilong God. Na ol manmeri bai krosim em na tok ol i no laik long em i was long ol. Stop na toktok olsem trenslesen tim wanem pasin bilong ol kain pasin long tumbuna i lusim namel long ol kastom. I gat sampela manmeri long ples bilong yu i 'no klin' - ⁠em i makim olsem 'ol i no inap long mekim wok bilong God o stap insait long komiuniti'? Long kain kalsa bilong ol Baibel, ol manmeri 'diwil' i no inap stap gut pasin bilong ol kominiti. Ol i stap man nap nating tasol. Wanem samting nap mekim ol kainkain samting i kamap na mif les long yupela grup? Ol manmeri i pilim olsem wanem na i tritim ol lain we ol manmeri i tok pasin bilong ol i no gut long komyuniti? Posim rekoding long hia.</w:t>
      </w:r>
    </w:p>
    <w:p>
      <w:pPr/>
      <w:r>
        <w:rPr>
          <w:lang w:val="png_PG" w:bidi="png_PG"/>
        </w:rPr>
      </w:r>
      <w:r>
        <w:rPr>
          <w:lang w:val="png_PG" w:bidi="png_PG"/>
        </w:rPr>
        <w:t>Jisas i kamap long rir klostu long wara na Mak i no tokim yumi long taim pasin bilong wok bung mode Jisas, moa yet ol i gat kain bilong ol na ol i go klostu long Mis Jisas long rir wara i noken pulap dispela istap pasin bilong kirap lukim Mis Jisas.</w:t>
      </w:r>
    </w:p>
    <w:p>
      <w:pPr/>
      <w:r>
        <w:rPr>
          <w:lang w:val="png_PG" w:bidi="png_PG"/>
        </w:rPr>
      </w:r>
      <w:r>
        <w:rPr>
          <w:lang w:val="png_PG" w:bidi="png_PG"/>
        </w:rPr>
        <w:t>Taim Jisas i lusim bot na i go insait na dispela lain manmeri i kam rausim Jisas, wanpela man i kam. Nem bilong en Jairus. Jairus em i wanpela lida bilong haus lotu, o samting ol Juda i save mekim pasin lotu long en. Long olgeta haus lotu bilong ol, wanpela grup bilong ol wasman i givim tok bilong lida. Na ol manmeri i makim wanpela lida long dispela grup ol bikman i givim. Hetman bilong ol elda i kisim mak long bosim lotu na masing pasin long tisa pasin bilong Baibel. Maski ol man i stap mantens long dinau, ol i no tisa bilong pasin long raitim buk, ol bai kisim bikpela graun na ol manmeri bai rispek long ol. Jairas inap olsem wanpela elda long haus lotu nating em i no lida bilong ol elda we i gat wok na pawa. Tasol Mak i no givim yumi ol dispela suggestion.</w:t>
      </w:r>
    </w:p>
    <w:p>
      <w:pPr/>
      <w:r>
        <w:rPr>
          <w:lang w:val="png_PG" w:bidi="png_PG"/>
        </w:rPr>
      </w:r>
      <w:r>
        <w:rPr>
          <w:lang w:val="png_PG" w:bidi="png_PG"/>
        </w:rPr>
        <w:t>Jairus i pundaun long lek bilong Jisas. Dispela i min olsem Jairus i brukim skru long ai bilong Jisas na putim pes bilong em long graun. Dispela i no minim olsem em i dai stret wanpela taim. Dispela kain bungim het i bilong soim olsem man i gat rispekt na onar long pasin bilong dispela man. Taim Jairus i pundaun long lek bilong Jisas, dispela i soim long traipela hevi bilong Jairus. Na mipela lukim olsem Jairus hariap i kam na pundaun na askim Jisas long mekim wanpela wok bai mode Jisas inap stap yet na lukautim pikinini meri na melabesim em bai dai. Tok ol i yusim i soim olsem Jairus i ting pikinini meri bai dai klostu nau. Jairas i laikim tasol Jisas i mas hariap i kam na putim han long dispela pikinini bilong oraitim em.</w:t>
      </w:r>
    </w:p>
    <w:p>
      <w:pPr/>
      <w:r>
        <w:rPr>
          <w:lang w:val="png_PG" w:bidi="png_PG"/>
        </w:rPr>
      </w:r>
      <w:r>
        <w:rPr>
          <w:lang w:val="png_PG" w:bidi="png_PG"/>
        </w:rPr>
        <w:t>Jisas i kirap na i go wantaim Jairus long haus bilong en. Na ol i wokabaut i go i stap long haus, na ol i bihainim ol rot bilong Kepanaum. Long ol taun olsem Kaperneam, ol rot i liklik. Jisas, Jairus, ol 12-pela disaipel na ol manmeri i pas pas long rot. Mak i tokim yumi olsem kainkain lain i kamap long samting bilong Jisas. Na long dispela lain ol manmeri, i gat wanpela meri tu. Dispela tok i statim stori insait long stori. Sanap na soim ol man bilong dresel tok pes bilong ol rot long Kapenum. Posim rekoding long hia.</w:t>
      </w:r>
    </w:p>
    <w:p>
      <w:pPr/>
      <w:r>
        <w:rPr>
          <w:lang w:val="png_PG" w:bidi="png_PG"/>
        </w:rPr>
      </w:r>
      <w:r>
        <w:rPr>
          <w:lang w:val="png_PG" w:bidi="png_PG"/>
        </w:rPr>
        <w:t>Taim Mak i stori long dispela meri, em i yusim ol tok we i soim olsem sindaun bilong meri i no gut. Stap na tokim stori bilong wanpela man o meri we i gat sik olsem long taim bipo. Dispela sik i nap stap planti yia, na long olgeta yia dispela sik i save mekim pasin bilong dispela wantaim mode nogut olsem dispela yia bihain. Lukim tok bilong dispela man we i autim stori i soim olsem bel hevi bilong dispela man i bin wankain wankain. Posim rekoding long hia.</w:t>
      </w:r>
    </w:p>
    <w:p>
      <w:pPr/>
      <w:r>
        <w:rPr>
          <w:lang w:val="png_PG" w:bidi="png_PG"/>
        </w:rPr>
      </w:r>
      <w:r>
        <w:rPr>
          <w:lang w:val="png_PG" w:bidi="png_PG"/>
        </w:rPr>
        <w:t>Mak i tokim yumi long olgeta kain hevi dispela meri i bin karim inap long 12 yia. Dispela ran bilong blut em i bilong bel bilong dispela meri. Mak i tokim yumi long ol dokta, tasol em i no toktok long pasin bilong dispela meri long wangaun de. Ol lain bilong harim tok bilong Mak i save long lo bilong lotu we i tok olsem taim sindaun bilong blut o mode i stap, em i doti. Mak i no putim dispela tok long stori. Tasol, long nap bilong ol, dispela wanpela i kamap doti na olgeta samting we i lusim namel bilong em i kamap doti tu. Na oltaim em i stap tasol na i no gat man i stap wantaim em. Taim meri i wokabaut namel long ol man na i laik holim Jisas long taim ol i lusim Kapenaum, dispela meri i gat strongpela laik bilong mekim ol man long hap i belhat long em. Olgeta manmeri i tasolim stret wanem kain samting ol mases pasin long taim pasin bilong wokim gutpela pasin. Tokim stori bilong wanpela meri i gat sik blut o sik mun. Man bilong stori bai mekim wok long ol tok bilong stori long dispela hevi, em ol tok ol inap mekim long olgeta lain man, meri, na ol pikinini i harim. Tokples bilong yu bai inapim tingting bilong olgeta manmeri we i harim tok bilong yu. Lukim tok na nap yu raitim bilong soim pes bilong dispela hevi. Posim rekoding long hia.</w:t>
      </w:r>
    </w:p>
    <w:p>
      <w:pPr/>
      <w:r>
        <w:rPr>
          <w:lang w:val="png_PG" w:bidi="png_PG"/>
        </w:rPr>
      </w:r>
      <w:r>
        <w:rPr>
          <w:lang w:val="png_PG" w:bidi="png_PG"/>
        </w:rPr>
        <w:t xml:space="preserve">Meri i kam nap klostu long Jisas na i holim klos samting bilong Jisas. Tok i tok na </w:t>
      </w:r>
      <w:r>
        <w:rPr>
          <w:b/>
          <w:lang w:val="png_PG" w:bidi="png_PG"/>
        </w:rPr>
        <w:t>blut i pinis wantu na em i pilim olsem krai bilong sik i pinis.</w:t>
      </w:r>
      <w:r>
        <w:rPr>
          <w:lang w:val="png_PG" w:bidi="png_PG"/>
        </w:rPr>
        <w:t xml:space="preserve"> Tok Grik bilong dispela tok i soim klia olsem dispela man i orait olgeta. Na bihain Jisas i tok klia olsem dispela orait i stap oltaim. Na Jisas i tok olsem: "Yupela i mas i stap gut olgeta." Taim meri i kisim kain helt olsem, dispela i makim olsem sik long ronim blut i pinis wantaim olgeta dispela sik i no kamap gen. Na tu, dispela i makim olsem Jisas i bin oraitim dispela meri long skin na long spirit.</w:t>
      </w:r>
    </w:p>
    <w:p>
      <w:pPr/>
      <w:r>
        <w:rPr>
          <w:lang w:val="png_PG" w:bidi="png_PG"/>
        </w:rPr>
      </w:r>
      <w:r>
        <w:rPr>
          <w:lang w:val="png_PG" w:bidi="png_PG"/>
        </w:rPr>
        <w:t>Jisas i pilim olsem ol kainkain samting i kam lo em na em i stop long askim olsem, "hu tasim klos bilong mi?" Dispela pawa nap lusim Jisas, em pawa bilong oraitim ol sikman long taim pasin bilong wokim mirakel. Em i no strong bilong bodi bilong Jisas. Sampela Baibel i tok strong bilong Jisas long oraitim sik i lusim bodi bilong em na i oraitim dispela meri. Bekim bilong ol disaipel i soim olsem ol i kirap nogut long Jisas i kamapim kain askim olsem. Ol manmeri i stap long olgeta hap. Na ol manmeri ol i surikim narapela narapela i go klostu mo long Jisas. Ol rot i liklik. Tru tumas na ol man i tasim Jisas. Ol disaipel i askim wan kain askim we i no nidim ansa long en. Dispela askim inap i kamap olsem wanpela tok i gutpela tru, "I mekim mi wari olsem yu save askim 'husat i pasim mi?'" Taim Jisas i tok, "Husat i putim han long mi?" Jisas i laik toksave long yumi olsem: "Husat i holim laplap bilong mi inap long oraitim sik?"</w:t>
      </w:r>
    </w:p>
    <w:p>
      <w:pPr/>
      <w:r>
        <w:rPr>
          <w:lang w:val="png_PG" w:bidi="png_PG"/>
        </w:rPr>
      </w:r>
      <w:r>
        <w:rPr>
          <w:lang w:val="png_PG" w:bidi="png_PG"/>
        </w:rPr>
        <w:t>Jisas i wok long painim husat i bin putim han long klos bilong em. Stori i tok olsem meri i pret, tasol em i no toktok long as na meri i pret. Meri i kirap nogut na i pret tru long ol samting i kamap long em. Meri i kam nap klostu long Jisas na i brukim skru na putim pes bilong em daun long graun. Em i no pundaun nating. Meri i brukim skru bilong soim rispek bilong em. Dispela meri i brukim skru long ai bilong Jisas na daunim het bilong em i go daun long graun. Meri i tokim Jisas long olgeta samting i bin kamap. Dispela i min olsem meri i stori long Jisas long sik i bagarapim em long taim paslain, na wok wantaim modek man, mo long wanem samting em i bin wokim na em laik putim han long Klos Blong Jisas. Taim meri i toktok pinis, Jisas i tok: "Pikinini, bilip bilong yu i bin oraitim yu. " Yu ken i go wantaim bel isi". Jisas i no tok dispela meri em i pikinini meri bilong em. Jisas i mekim wok long dispela tok pikinini meri bilong soim olsem em i tingim em na bilong strongim bel bilong dispela meri. Sapos yu no inap kolim pikinini meri long tok ples bilong yu, yu ken yusim ol tok i stret long pasin bilong ples olsem Gutpela Meri, o liklik meri bilong mi. Taim Jisas i tok, "bilip bilong yu", Jisas i toktok long bilip bilong meri olsem Jisas inap oraitim em o bilip bilong meri olsem Jisas bai oraitim em.</w:t>
      </w:r>
    </w:p>
    <w:p>
      <w:pPr/>
      <w:r>
        <w:rPr>
          <w:lang w:val="png_PG" w:bidi="png_PG"/>
        </w:rPr>
      </w:r>
      <w:r>
        <w:rPr>
          <w:lang w:val="png_PG" w:bidi="png_PG"/>
        </w:rPr>
        <w:t xml:space="preserve">Jisas i tokim dispela meri long i go wantaim bel isi. Taim bilong em long karim pen na hevi i pinis. Jisas i tokim dispela meri olsem em i kamap orait pinis. Dispela hevi bilong blut i pinis. Dispela sik na blut i lusim, bai i no kamap bagarapim em gen. Sapos i gat wok long mekim olsem, yu ken tok olsem </w:t>
      </w:r>
      <w:r>
        <w:rPr>
          <w:b/>
          <w:lang w:val="png_PG" w:bidi="png_PG"/>
        </w:rPr>
        <w:t>sik bilong yu i no inap kamap gen long yu</w:t>
      </w:r>
      <w:r>
        <w:rPr>
          <w:lang w:val="png_PG" w:bidi="png_PG"/>
        </w:rPr>
        <w:t>.</w:t>
      </w:r>
    </w:p>
    <w:p>
      <w:pPr/>
      <w:r>
        <w:rPr>
          <w:lang w:val="png_PG" w:bidi="png_PG"/>
        </w:rPr>
      </w:r>
      <w:r>
        <w:rPr>
          <w:lang w:val="png_PG" w:bidi="png_PG"/>
        </w:rPr>
        <w:t>Dispela stori i kamapim klia olsem em i bin kamap orait olgeta!</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Mak 5:21–34 long trenslesen we i isi tru long yupela long andastendi.</w:t>
      </w:r>
    </w:p>
    <w:p>
      <w:pPr/>
      <w:r>
        <w:rPr>
          <w:lang w:val="png_PG" w:bidi="png_PG"/>
        </w:rPr>
      </w:r>
      <w:r>
        <w:rPr>
          <w:lang w:val="png_PG" w:bidi="png_PG"/>
        </w:rPr>
        <w:t>Insait long dispela step, grup bai toktok long ol wanwan hap bilong stori, ol manmeri insait long stori na ples we dispela stori i kamap long em. Orait grup bai traim long tingim gut na lukim dispela hap.</w:t>
      </w:r>
    </w:p>
    <w:p>
      <w:pPr/>
      <w:r>
        <w:rPr>
          <w:lang w:val="png_PG" w:bidi="png_PG"/>
        </w:rPr>
      </w:r>
      <w:r>
        <w:rPr>
          <w:lang w:val="png_PG" w:bidi="png_PG"/>
        </w:rPr>
        <w:t>Dispela stori i gat foapela hap.</w:t>
      </w:r>
    </w:p>
    <w:p>
      <w:pPr/>
      <w:r>
        <w:rPr>
          <w:lang w:val="png_PG" w:bidi="png_PG"/>
        </w:rPr>
      </w:r>
      <w:r>
        <w:rPr>
          <w:b/>
          <w:lang w:val="png_PG" w:bidi="png_PG"/>
        </w:rPr>
        <w:t>Insait long</w:t>
      </w:r>
      <w:r>
        <w:rPr>
          <w:lang w:val="png_PG" w:bidi="png_PG"/>
        </w:rPr>
        <w:t xml:space="preserve"> namba wan hap bilong stori: Bihain long krosim raunwara gen, taim Jisas i kam autsait long bot, wanpela lida bilong sinagog i kam long begim Jisas long go putim han antap long pikinini meri bilong em, husat i sik, bai em i no ken dai.</w:t>
      </w:r>
    </w:p>
    <w:p>
      <w:pPr/>
      <w:r>
        <w:rPr>
          <w:lang w:val="png_PG" w:bidi="png_PG"/>
        </w:rPr>
      </w:r>
      <w:r>
        <w:rPr>
          <w:b/>
          <w:lang w:val="png_PG" w:bidi="png_PG"/>
        </w:rPr>
        <w:t>Long namba tu hap bilong stori:</w:t>
      </w:r>
      <w:r>
        <w:rPr>
          <w:lang w:val="png_PG" w:bidi="png_PG"/>
        </w:rPr>
        <w:t xml:space="preserve"> Jisas, na ol disaipel bilong em, Jairus na bikpela lain manmeri em olgeta i wokabaut i go insait long Kaperneam. Wanpela meri husat bin sik long 12-pela yia wantaim problem bilong lusim blut em i stap insait long dispela bikpela lain manmeri.</w:t>
      </w:r>
    </w:p>
    <w:p>
      <w:pPr/>
      <w:r>
        <w:rPr>
          <w:lang w:val="png_PG" w:bidi="png_PG"/>
        </w:rPr>
      </w:r>
      <w:r>
        <w:rPr>
          <w:b/>
          <w:lang w:val="png_PG" w:bidi="png_PG"/>
        </w:rPr>
        <w:t>Insait long namba tri hap bilong stori:</w:t>
      </w:r>
      <w:r>
        <w:rPr>
          <w:lang w:val="png_PG" w:bidi="png_PG"/>
        </w:rPr>
        <w:t xml:space="preserve"> Dispela meri i kam namel long dispela bikpela lain manmeri na long baksait, em i tasim klos bilong Jisas. Em i kamap orait wantu tasol. Jisas i pilim pawa bilong oraitim ol manmeri i lukim em na em i stop long lukim husat i bin tasim em.</w:t>
      </w:r>
    </w:p>
    <w:p>
      <w:pPr/>
      <w:r>
        <w:rPr>
          <w:lang w:val="png_PG" w:bidi="png_PG"/>
        </w:rPr>
      </w:r>
      <w:r>
        <w:rPr>
          <w:b/>
          <w:lang w:val="png_PG" w:bidi="png_PG"/>
        </w:rPr>
        <w:t>Namba foa hap bilong stori:</w:t>
      </w:r>
      <w:r>
        <w:rPr>
          <w:lang w:val="png_PG" w:bidi="png_PG"/>
        </w:rPr>
        <w:t xml:space="preserve"> Dispela meri em i kamp ples klia na i tokim Jisas long stori bilong em. Jisas i tok, "Bikos yu bilip long mi, yu kamap orait. Taim bilong yu long karim pen na hevi em i pinis. Go wantaim bel isi."</w:t>
      </w:r>
    </w:p>
    <w:p>
      <w:pPr/>
      <w:r>
        <w:rPr>
          <w:lang w:val="png_PG" w:bidi="png_PG"/>
        </w:rPr>
      </w:r>
      <w:r>
        <w:rPr>
          <w:lang w:val="png_PG" w:bidi="png_PG"/>
        </w:rPr>
        <w:t>Ol manmeri i stap insait long dispela stori em ol:</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Ol lain manmeri.</w:t>
      </w:r>
    </w:p>
    <w:p>
      <w:pPr>
        <w:pStyle w:val="ListBullet"/>
        <w:spacing w:line="240" w:lineRule="auto"/>
        <w:ind w:left="720"/>
      </w:pPr>
      <w:r>
        <w:rPr>
          <w:lang w:val="png_PG" w:bidi="png_PG"/>
        </w:rPr>
      </w:r>
      <w:r>
        <w:rPr>
          <w:lang w:val="png_PG" w:bidi="png_PG"/>
        </w:rPr>
        <w:t>Jairus</w:t>
      </w:r>
    </w:p>
    <w:p>
      <w:pPr>
        <w:pStyle w:val="ListBullet"/>
        <w:spacing w:line="240" w:lineRule="auto"/>
        <w:ind w:left="720"/>
      </w:pPr>
      <w:r>
        <w:rPr>
          <w:lang w:val="png_PG" w:bidi="png_PG"/>
        </w:rPr>
      </w:r>
      <w:r>
        <w:rPr>
          <w:lang w:val="png_PG" w:bidi="png_PG"/>
        </w:rPr>
        <w:t>Meri</w:t>
      </w:r>
    </w:p>
    <w:p>
      <w:pPr/>
      <w:r>
        <w:rPr>
          <w:lang w:val="png_PG" w:bidi="png_PG"/>
        </w:rPr>
      </w:r>
      <w:r>
        <w:rPr>
          <w:lang w:val="png_PG" w:bidi="png_PG"/>
        </w:rPr>
        <w:t>Insait long namba wan hap bilong stori, Jisas na ol disaipel i go bek long Kaperneam long narapela sait bilong raunwara we ol i bin stap long en na Jisas i bini oraitim wanpela man long ol spirit nogut. Em i no bin 24-pela aua yet long taim we ol i bin lusim Kaperneam long apinun bipo. Ol lain manmeri i kam raunim Jisas. Jairus, wanpela lida bilong sinagog i kam namel long dispela bikpela lain manmeri na i pundaun long lek bilong Jisas. Jairus i begim Jisas long kam na putim han bilong em antap long pikinini meri bilong Jairus husat i laik dai. Jisas i wanbel long go. Jisas, Jairus, na ol disaipel na bikpela lain manmeri olgeta i stat long muv i go long haus bilong Jisas. Ol i go insait long ol strit bilong Kaperneam. Ol strit bilong Kaperneam em ating ol bai liklik tru.</w:t>
      </w:r>
    </w:p>
    <w:p>
      <w:pPr/>
      <w:r>
        <w:rPr>
          <w:lang w:val="png_PG" w:bidi="png_PG"/>
        </w:rPr>
      </w:r>
      <w:r>
        <w:rPr>
          <w:lang w:val="png_PG" w:bidi="png_PG"/>
        </w:rPr>
        <w:t>Stop na toktok: Taim yu ektim Jairus, makim ol eksen wod we yu bai soim olsem Jairus em i hariap hariap. Pikinini meri bilong Jairus em i klostu long dai. Jairus i laikim Jisas long kam nau. Jairus i begim Jisas long kam na putim han bilong em antap long pikinini meri bilong em. Jairus i pundaun long lek bilong Jisas. Dispela em bai soim olsem Jairus i kam hariap na pundaun na i no wokabaut isi isi na brukim skru long pasin we i soim olsem em i gat nem na namba. Stopim rekoding long hia.</w:t>
      </w:r>
    </w:p>
    <w:p>
      <w:pPr/>
      <w:r>
        <w:rPr>
          <w:lang w:val="png_PG" w:bidi="png_PG"/>
        </w:rPr>
      </w:r>
      <w:r>
        <w:rPr>
          <w:lang w:val="png_PG" w:bidi="png_PG"/>
        </w:rPr>
        <w:t>Insait long namba tu hap bilong stori, Jairus, ol disaipel na bikpela lain manmeri i wokabaut namel long ol strit. I gat wanpela meri insait long dispela bikpela lain manmeri. Mak i tokim yumi long sik bilong dispela meri. Ol wod insait long orijinel stori i tokim yumi olsem em i wok long tingting long em yet olsem em i mas tasim Jisas long kamap orait. Dispela stori em i stap long eksen we i kamap i go long ol tingting na eksen we i bin kamap pastaim na kam bek long ol tingting na eksen we i wok long kamap nau. Mak i stori long laip na sik bilong dispela meri. Mak i diskraibim pen na hevi bilong em we em i bin bungim long han bilong ol kainkain dokta. Mak i tokim yumi olsem em i spendim olgeta manmeri bilong em long ol dokta na nau em i no gat mani. Mak i tokim yumi olsem dispela meri i bin harim nius bilong Jisas. Mak i tokim yumi long disisen bilong em long tasim klos bilong Jisas. Mak i tokim yumi olsem em i kam long Jisas long baksait. Mak i no tokim yumi olsem dispela sik i mekim dispela meri i no klin. Dispela samting em olgeta manmeri insait long dispela kalsa o ples i save long en. Stop na prektisim dispela pat bilong stori i go inap yu ken sensim ol eksen namel long ol eksen we em i bin mekim long bipo na ol disisen we em i mekim long nau. Stopim rekoding long hia.</w:t>
      </w:r>
    </w:p>
    <w:p>
      <w:pPr/>
      <w:r>
        <w:rPr>
          <w:lang w:val="png_PG" w:bidi="png_PG"/>
        </w:rPr>
      </w:r>
      <w:r>
        <w:rPr>
          <w:lang w:val="png_PG" w:bidi="png_PG"/>
        </w:rPr>
        <w:t>Sik bilong dispela meri em olsem em i save lusim blut long bilum bilong pikinini.. Dispela em i save long ol meri long sampela de long wanwan mun. Long dispela meri, dispela blut i ron em i no save stop. Stop na toktok: Olgeta kalsa o ples i gat wanpela we bilong diskraibim dispela blut i ron na ol i ken toktok long dispela insait long ol grup wantaim ol man na meri, wantaim ol lapun manmeri na ol yangpela manmeri i stap bai nogat lain i ken pilim sem o pilim nogut long dispela wod. Toktok olsem wanpela grup na mekim disisen long ol wod yu bai yusim long diskraibim dispela blut i rong na bai olgeta lain i ken putim yau long dispela stori. Stopim rekoding long hia.</w:t>
      </w:r>
    </w:p>
    <w:p>
      <w:pPr/>
      <w:r>
        <w:rPr>
          <w:lang w:val="png_PG" w:bidi="png_PG"/>
        </w:rPr>
      </w:r>
      <w:r>
        <w:rPr>
          <w:lang w:val="png_PG" w:bidi="png_PG"/>
        </w:rPr>
        <w:t>Olsem mak i toktok long en insait long dispela hap bilong stori, yumi ken tingim olsem olgeta manmeri insait long dispela bikpela lain manmeri em ol i wok long taim long lukim Jisas na i wok long go klostu moa long Jisas. No gat wanpela bilong ol i wok long lukim na tingting long dispela meri. Ai bilong olgeta manmeri i go long fran bilong grup we Jisas i wok long wokabaut. Dispela meri em i kam long baksait. Em i nid long painim we bilong em namel long dispela bikpela lain manmeri long wanpela kain we na ol manmeri i no inap long luksave long em. Em i save olsem em i mekim olgeta lain we em i tasim i kamap i no klin taim em i wok long mekim we bilong em i go long Jisas. Ol bai bel i hat tru long em sapos ol i luksave long em.</w:t>
      </w:r>
    </w:p>
    <w:p>
      <w:pPr/>
      <w:r>
        <w:rPr>
          <w:lang w:val="png_PG" w:bidi="png_PG"/>
        </w:rPr>
      </w:r>
      <w:r>
        <w:rPr>
          <w:lang w:val="png_PG" w:bidi="png_PG"/>
        </w:rPr>
        <w:t>Insait long namba tri hap bilong stori, dispela meri i kamap klostu inap na em i putim han i go autsait na i tasim autsait klos bilong Jisas. Dispela hap klos em bai gat ol bilas long ol kona. Ating dispela meri i tasim wanpela bilong ol dispela bilas. Dispela meri ating i tasim arere bilong daunbilo bilong autsait klos bilong Jisas. Stop na soim wanpela piksa bilong ol dispela bilas. Stopim rekoding long hia.</w:t>
      </w:r>
    </w:p>
    <w:p>
      <w:pPr/>
      <w:r>
        <w:rPr>
          <w:lang w:val="png_PG" w:bidi="png_PG"/>
        </w:rPr>
      </w:r>
      <w:r>
        <w:rPr>
          <w:lang w:val="png_PG" w:bidi="png_PG"/>
        </w:rPr>
        <w:t>Taim dispela meri i tasim dispela bilas o autsait klos, em i pilim senis insait long bodi bilong em wantu tasol. Em i save olsem em i bin kamap orait. Long dispela taim tasol Jisas pilim pawa i lusim em na i oraitim ol manmeri i lusim em. Jisas i stopim na i askim, "Husat i tasim mi?" Ol disaipel i kirap nogut long dispela kwesten. Ol i lukim olgeta manmeri i wok long pusim olsem yet na i wok long traim long go kam klostu long Jisas. Em i tru olsem i gat ol lain i wok long tasim Jisas. Tasol Jisas i pilim pawa bilong oraitim ol manmeri i lusim em. Jisas i save olsem wanpela man o meri i bin tasim Jisas long kamap orait. Jisas i painim dispela man o meri. Stop na toktok: Jisas i pilim pawa i lusim em. Dispela em i pawa bilong oraitim ol manmeri. Jisas i no lusim olgeta pawa o strong bilong em. Jisas i gat pawa yet. Toktok long hau yu bai tokim ol manmeri long dispela. Stopim rekoding long hia.</w:t>
      </w:r>
    </w:p>
    <w:p>
      <w:pPr/>
      <w:r>
        <w:rPr>
          <w:lang w:val="png_PG" w:bidi="png_PG"/>
        </w:rPr>
      </w:r>
      <w:r>
        <w:rPr>
          <w:lang w:val="png_PG" w:bidi="png_PG"/>
        </w:rPr>
        <w:t>Insait long namba 4 hap bilong stori, dispela meri i luksave olsem Jisas i wok long painim em. Nau dispela meri i pret. Dispela meri i pret taim em i luksave long wanem samting i bin kamap long em. Dispela meri i kam ples klia na brukim skru fran bilong Jisas. Wanpela taim gen, em i no pundaun. Em i kirap na i brukim skru long fran bilong Jisas. Taim em i brukim skru long fran bilong Jisas, dispela meri em i soim rispek long Jisas. Dispela meri i tokim Jisas long stori bilong em. Em i tokim Jisas long olgeta trupela samting o olgeta samting we i bin kamap long em. Mak i no kolim nem bilong Jairus insait long dispela hap bilong stori tasol yumi bai harim olsem Jairus i sanap klostu long Jisas taim dispela i wok long kamap. Yumi no save Jisas i toktok wantaim dispela meri long sotpela taim o longpela taim. Jisas i no katim toktok bilong dispela meri tasol em i larim dispela meri i tokim stori bilong em. Jairus i wok long wet sait long Jisas. Taim dispela meri i pinis long toktok, Jisas i yusim ol gutpela toktok bilong mekim gut long dispela meri. Jisas i kolim em pikinini meri. Insait long sampela ples o sampela kalsa, yu ken yusim narapela kain hap tok olsem Dia Meri o Liklik Meri bilong Mi. Jisas i tok, bilip bilong yu i mekim yu kamap orait. Taim bilong yu long karim pen na hevi em i pinis. Go wantaim bel isi.</w:t>
      </w:r>
    </w:p>
    <w:p>
      <w:pPr/>
      <w:r>
        <w:rPr>
          <w:lang w:val="png_PG" w:bidi="png_PG"/>
        </w:rPr>
      </w:r>
      <w:r>
        <w:rPr>
          <w:lang w:val="png_PG" w:bidi="png_PG"/>
        </w:rPr>
        <w:t>Nau, grup mas wokim stori-bod, dro, o yusim ol samting long piksarim dispela stori na ol eksen i stap long en.</w:t>
      </w:r>
      <w:r>
        <w:rPr>
          <w:lang w:val="png_PG" w:bidi="png_PG"/>
        </w:rPr>
      </w:r>
    </w:p>
    <w:p>
      <w:pPr>
        <w:pStyle w:val="Heading3"/>
      </w:pPr>
      <w:r>
        <w:rPr>
          <w:lang w:val="png_PG" w:bidi="png_PG"/>
        </w:rPr>
        <w:t>Ektim aut dispela Tok</w:t>
      </w:r>
    </w:p>
    <w:p>
      <w:pPr/>
      <w:r>
        <w:rPr>
          <w:lang w:val="png_PG" w:bidi="png_PG"/>
        </w:rPr>
      </w:r>
      <w:r>
        <w:rPr>
          <w:lang w:val="png_PG" w:bidi="png_PG"/>
        </w:rPr>
        <w:t>Harim tok i stap long Mak 5:21–34 long Baibel em i isi long kliagut long en.</w:t>
      </w:r>
    </w:p>
    <w:p>
      <w:pPr/>
      <w:r>
        <w:rPr>
          <w:lang w:val="png_PG" w:bidi="png_PG"/>
        </w:rPr>
      </w:r>
      <w:r>
        <w:rPr>
          <w:lang w:val="png_PG" w:bidi="png_PG"/>
        </w:rPr>
        <w:t xml:space="preserve">Long dispela step, grup bai mekim drama long dispela hap rait </w:t>
      </w:r>
    </w:p>
    <w:p>
      <w:pPr/>
      <w:r>
        <w:rPr>
          <w:lang w:val="png_PG" w:bidi="png_PG"/>
        </w:rPr>
      </w:r>
      <w:r>
        <w:rPr>
          <w:lang w:val="png_PG" w:bidi="png_PG"/>
        </w:rPr>
        <w:t>Dispela stori i gat 4-pela hap bilong ektim.</w:t>
      </w:r>
    </w:p>
    <w:p>
      <w:pPr/>
      <w:r>
        <w:rPr>
          <w:lang w:val="png_PG" w:bidi="png_PG"/>
        </w:rPr>
      </w:r>
      <w:r>
        <w:rPr>
          <w:lang w:val="png_PG" w:bidi="png_PG"/>
        </w:rPr>
        <w:t>Ol manmeri i stap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Ol lain manmeri.</w:t>
      </w:r>
    </w:p>
    <w:p>
      <w:pPr>
        <w:pStyle w:val="ListBullet"/>
        <w:spacing w:line="240" w:lineRule="auto"/>
        <w:ind w:left="720"/>
      </w:pPr>
      <w:r>
        <w:rPr>
          <w:lang w:val="png_PG" w:bidi="png_PG"/>
        </w:rPr>
      </w:r>
      <w:r>
        <w:rPr>
          <w:lang w:val="png_PG" w:bidi="png_PG"/>
        </w:rPr>
        <w:t>Jairus</w:t>
      </w:r>
    </w:p>
    <w:p>
      <w:pPr>
        <w:pStyle w:val="ListBullet"/>
        <w:spacing w:line="240" w:lineRule="auto"/>
        <w:ind w:left="720"/>
      </w:pPr>
      <w:r>
        <w:rPr>
          <w:lang w:val="png_PG" w:bidi="png_PG"/>
        </w:rPr>
      </w:r>
      <w:r>
        <w:rPr>
          <w:lang w:val="png_PG" w:bidi="png_PG"/>
        </w:rPr>
        <w:t>Meri</w:t>
      </w:r>
    </w:p>
    <w:p>
      <w:pPr/>
      <w:r>
        <w:rPr>
          <w:lang w:val="png_PG" w:bidi="png_PG"/>
        </w:rPr>
      </w:r>
      <w:r>
        <w:rPr>
          <w:lang w:val="png_PG" w:bidi="png_PG"/>
        </w:rPr>
        <w:t>Olsem wanpela grup, ektim dispela stori tupela taim. Yu mas actim dispela stori long tokples bilong yu.</w:t>
      </w:r>
    </w:p>
    <w:p>
      <w:pPr/>
      <w:r>
        <w:rPr>
          <w:lang w:val="png_PG" w:bidi="png_PG"/>
        </w:rPr>
      </w:r>
      <w:r>
        <w:rPr>
          <w:lang w:val="png_PG" w:bidi="png_PG"/>
        </w:rPr>
        <w:t>Pastaim, actim stori olgeta wantaim nating stop. Lukautim gut tok tok, pasin bilong stori, na taim bilong ol samting long stori. Nogat lusim ol hadpela o impoten hap bilong stori. Helpim wanpela narapela long rimenemba olgeta hap bilong stori.</w:t>
      </w:r>
    </w:p>
    <w:p>
      <w:pPr/>
      <w:r>
        <w:rPr>
          <w:lang w:val="png_PG" w:bidi="png_PG"/>
        </w:rPr>
      </w:r>
      <w:r>
        <w:rPr>
          <w:lang w:val="png_PG" w:bidi="png_PG"/>
        </w:rPr>
        <w:t>Putim stop long dispela audio na actim dispela stori.</w:t>
      </w:r>
    </w:p>
    <w:p>
      <w:pPr/>
      <w:r>
        <w:rPr>
          <w:lang w:val="png_PG" w:bidi="png_PG"/>
        </w:rPr>
      </w:r>
      <w:r>
        <w:rPr>
          <w:lang w:val="png_PG" w:bidi="png_PG"/>
        </w:rPr>
        <w:t>Grup bai actim dispela stori gen long tupela taim. Long sampela hap, putim stop na askim man i actim pasin bilong man, "Yu pilim o ting wanem?" Man bai tokaut long pilim o tingting bilong em olsem em man bilong pasin. Orait wokim ken dispela pilai gen.</w:t>
      </w:r>
    </w:p>
    <w:p>
      <w:pPr/>
      <w:r>
        <w:rPr>
          <w:lang w:val="png_PG" w:bidi="png_PG"/>
        </w:rPr>
      </w:r>
      <w:r>
        <w:rPr>
          <w:lang w:val="png_PG" w:bidi="png_PG"/>
        </w:rPr>
        <w:t>Putim stop long dispela audio na ektim stori gen long tupela taim.</w:t>
      </w:r>
    </w:p>
    <w:p>
      <w:pPr/>
      <w:r>
        <w:rPr>
          <w:lang w:val="png_PG" w:bidi="png_PG"/>
        </w:rPr>
      </w:r>
      <w:r>
        <w:rPr>
          <w:lang w:val="png_PG" w:bidi="png_PG"/>
        </w:rPr>
        <w:t>Dispela i wanpela eksampel bilong drama na sampela bekim yu inap givim.</w:t>
      </w:r>
    </w:p>
    <w:p>
      <w:pPr/>
      <w:r>
        <w:rPr>
          <w:lang w:val="png_PG" w:bidi="png_PG"/>
        </w:rPr>
      </w:r>
      <w:r>
        <w:rPr>
          <w:lang w:val="png_PG" w:bidi="png_PG"/>
        </w:rPr>
        <w:t>Taim ol i mekim stori long namba wan taim, tingim gut ol samting i stap namel long stori. Stori i kirap long rir klostu long wara na Jairus i askim Jisas long i go na helpim pikinini meri bilong em. Na ol manmeri ol i bihainim Jisas i go wantaim Jairus.</w:t>
      </w:r>
    </w:p>
    <w:p>
      <w:pPr/>
      <w:r>
        <w:rPr>
          <w:lang w:val="png_PG" w:bidi="png_PG"/>
        </w:rPr>
      </w:r>
      <w:r>
        <w:rPr>
          <w:lang w:val="png_PG" w:bidi="png_PG"/>
        </w:rPr>
        <w:t>Namba tu taim ol i stori long dispela stori, pasim ol long sampela hap.</w:t>
      </w:r>
    </w:p>
    <w:p>
      <w:pPr/>
      <w:r>
        <w:rPr>
          <w:lang w:val="png_PG" w:bidi="png_PG"/>
        </w:rPr>
      </w:r>
      <w:r>
        <w:rPr>
          <w:lang w:val="png_PG" w:bidi="png_PG"/>
        </w:rPr>
        <w:t>Long namba wan nap, stori i stat taim Jisas na ol disaipel i kam bek long Kaperneam. Na ol manmeri ol i kam klostu na i banisim Jisas. Na Jairus i kam na pundaun long lek bilong Jisas. Jairus i singautim Jisas bilong putim han bilong em antap long pikinini meri bilong Jairus bai pikinini i ken sanap gen na i gat laip.</w:t>
      </w:r>
    </w:p>
    <w:p>
      <w:pPr/>
      <w:r>
        <w:rPr>
          <w:lang w:val="png_PG" w:bidi="png_PG"/>
        </w:rPr>
      </w:r>
      <w:r>
        <w:rPr>
          <w:lang w:val="png_PG" w:bidi="png_PG"/>
        </w:rPr>
        <w:t>Putim stop long pasin. Askim Jairus, "Yu pilim olsem wanem?" Yu bai harim ol tok olsem, "Mi stap long bikpela hevi tru," "Mi lavim pikinini meri bilong mi," o "Mi stap redi long bihainim ol samting pikinini meri bilong mi i laikim." Mi save, planti lida bilong bilip i no laikim Jisas, tasol sapos Jisas inap helpim pikinini meri bilong mi, orait ol lida bilong bilip inap kros long mi. Pikinini meri bilong mi i olsem wanpela samting tru long mi." Go het long drama.</w:t>
      </w:r>
    </w:p>
    <w:p>
      <w:pPr/>
      <w:r>
        <w:rPr>
          <w:lang w:val="png_PG" w:bidi="png_PG"/>
        </w:rPr>
      </w:r>
      <w:r>
        <w:rPr>
          <w:lang w:val="png_PG" w:bidi="png_PG"/>
        </w:rPr>
        <w:t>Long piksa 2, Jisas, Jairus, ol disaipel, na bikpela lain manmeri ol i kirap wokabaut i go long haus bilong Jairus. Na ol i kirap wokabaut bilong go long taun Kaperneam. Na i gat wanpela meri bilong dispela ol manmeri, em i bin gat sik i pas long lusim blut inap planti krismas pinis. Meri i harim stori bilong Jisas na em i tingim olsem, "Sapos mi talem pasin bilong wokim gutpela pasin moa, na mi bihainim em, mi bai orait gen." Na ol manmeri ol i surikim Jisas long rot i liklik. Meri i kirap wokabaut namel long dispela bikpela lain manmeri.</w:t>
      </w:r>
    </w:p>
    <w:p>
      <w:pPr/>
      <w:r>
        <w:rPr>
          <w:lang w:val="png_PG" w:bidi="png_PG"/>
        </w:rPr>
      </w:r>
      <w:r>
        <w:rPr>
          <w:lang w:val="png_PG" w:bidi="png_PG"/>
        </w:rPr>
        <w:t>Putim stop long pasin. Askim ol meri, "Yupela i pilim olsem wanem?" Long piksa 2, Jisas, Jairus, ol disaipel, na bikpela lain manmeri ol i kirap wokabaut i go long haus bilong Jairus. Mi pinisim olgeta mani bilong mi long pes bilong ol dokta na nau mi no gat mani bilong wok baim mode. Mi traim olgeta kain kain helt samting tasol i no gat wanpela long ol i pasim sik bilong mi. Nau mi stap nogut moa". O, "Bikpela tasol I stretim, mi i redi long go namel long dispela grup manmeri, maski bai ol i lukim olsem mi no klin long ai bilong ol." Tokim meri, "Wai na yu laik bungim Jisas?" Yu bai harim toktok, "Mi harim pinis stori long Jisas na hao Jisas i givim strong long ol narapela manmeri. Mi save long wanpela meri we sik pekpek wara i bin kamap long em na Jisas i mekim em i orait gut bai em i ken bekim graun na lukautim planti manmeri long dispela taim. Mi laik stap orait. Mi ting Jisas inap helpim mi, sapos mi klostu inap long holim laplap bilong en." Go het long drama.</w:t>
      </w:r>
    </w:p>
    <w:p>
      <w:pPr/>
      <w:r>
        <w:rPr>
          <w:lang w:val="png_PG" w:bidi="png_PG"/>
        </w:rPr>
      </w:r>
      <w:r>
        <w:rPr>
          <w:lang w:val="png_PG" w:bidi="png_PG"/>
        </w:rPr>
        <w:t>Long namba tri hap, dispela meri i go insait long dispela lain manmeri na long baksait i kam antap namel long ol na i putim han long laplap bilong Jisas. Na kwiktaim ol i tok, dispela meri i orait pinis long sik i bin givim pen long em.</w:t>
      </w:r>
    </w:p>
    <w:p>
      <w:pPr/>
      <w:r>
        <w:rPr>
          <w:lang w:val="png_PG" w:bidi="png_PG"/>
        </w:rPr>
      </w:r>
      <w:r>
        <w:rPr>
          <w:lang w:val="png_PG" w:bidi="png_PG"/>
        </w:rPr>
        <w:t>Putim stop long pasin. Askim meri, "Yu pilim olsem wanem?" Yu bai harim ol tok olsem, "Lusim hevi," "Amamas," o "Amamas pasin." Mi pilim na napim ol samting bilong bodi bilong mi. Bel bilong mi nap wok olsem ol narapela taim. Lukim, kala bilong skin bilong mi i gutpela. Na kwiktaim mi pilim olsem mi gat strong bilong wokim samting. Mi no bin pilim olsem inap planti yia!" Go het long drama.</w:t>
      </w:r>
    </w:p>
    <w:p>
      <w:pPr/>
      <w:r>
        <w:rPr>
          <w:lang w:val="png_PG" w:bidi="png_PG"/>
        </w:rPr>
      </w:r>
      <w:r>
        <w:rPr>
          <w:lang w:val="png_PG" w:bidi="png_PG"/>
        </w:rPr>
        <w:t>Taim meri i tasim Jisas, Jisas i pilim olsem samting i kamaut long em. Jisas i save olsem i gat wanpela man i bin kam tasol na tasim Jisas taim pasin bilong oraitim sik i kamap. Na Jisas i askim ol disaipel, "Husat i holim klos bilong mi long taim pasin bilong strongim wantaim ol pren,</w:t>
      </w:r>
    </w:p>
    <w:p>
      <w:pPr/>
      <w:r>
        <w:rPr>
          <w:lang w:val="png_PG" w:bidi="png_PG"/>
        </w:rPr>
      </w:r>
      <w:r>
        <w:rPr>
          <w:lang w:val="png_PG" w:bidi="png_PG"/>
        </w:rPr>
        <w:t>Na ol disaipel bilong em i bekim tok, "Lukim dispela ol manmeri i pas pas wantaim yu! Na olsem wanem yu tok: 'Husat i putim han long mi?'</w:t>
      </w:r>
    </w:p>
    <w:p>
      <w:pPr/>
      <w:r>
        <w:rPr>
          <w:lang w:val="png_PG" w:bidi="png_PG"/>
        </w:rPr>
      </w:r>
      <w:r>
        <w:rPr>
          <w:lang w:val="png_PG" w:bidi="png_PG"/>
        </w:rPr>
        <w:t>Putim stop long pasin. Askim ol disaipel, "yupela i pilim olsem wanem long Jisas nau long taim dispela samting i kamap?" Na bai yu harim manton, "Mi no klia gut long dispela tok. Lukim ol manmeri i surikim narapela na traim long kam klostu long Jisas. Ol i laik subim yumi i go daun. Tru tumas na ol man i tasim Jisas. Bilong wanem Jisas i askim dispela kain askim? Dispela i no stret". Na tu, "Mi tait tasol." Mi lusim nap nambis long daiot na nau ol manmeri i maitim mi long roun we na nau Jisas i askim askim. Askim Jisas, "Yu pilim olsem wanem?" Yu bai harim ol samting olsem, "Mi save pinis olsem m i oraitim pinis pasin bilong wanpela man, na mi laik bai ol i givim wanpela mak na mi lukim." Mi mas tokim dispela man olsem em i klia long dispela wanpela samting i bin kamap paslain. Mi laik na nap olgeta long orait. Mi mas rit na napim man tasol bilong en long komyuniti". Go het long drama.</w:t>
      </w:r>
    </w:p>
    <w:p>
      <w:pPr/>
      <w:r>
        <w:rPr>
          <w:lang w:val="png_PG" w:bidi="png_PG"/>
        </w:rPr>
      </w:r>
      <w:r>
        <w:rPr>
          <w:lang w:val="png_PG" w:bidi="png_PG"/>
        </w:rPr>
        <w:t>Long namba foa hap bilong stori, Jisas i lukluk i go raun raun long ples we i stap long en. Meri, husat i guria long pret, i kam na i pudaun long lek bilong Jisas. Meri i tokim ol man olsem em i mekim wanem. Meri i stori olgeta long Jisas. Jairus i sanap klostu long Jisas na dispela meri i toktok.</w:t>
      </w:r>
    </w:p>
    <w:p>
      <w:pPr/>
      <w:r>
        <w:rPr>
          <w:lang w:val="png_PG" w:bidi="png_PG"/>
        </w:rPr>
      </w:r>
      <w:r>
        <w:rPr>
          <w:lang w:val="png_PG" w:bidi="png_PG"/>
        </w:rPr>
        <w:t>Putim stop long pasin. Askim meri, "Bilong wanem yu pret?" Ating yu bai harim kain tok olsem, "Mi bin i stap doti pasin long taim mi putim han long wanpela modek man. Nau tasol mi go karakasarim long dispela ol manmeri na mifatim long planti manmeri. Na bai olgeta i kros long mi na bai ol i no laikim pasin bilong mekim mi i kamap doti. Mi no save watpo Jisas i krosim mi long taim mi putim han long Em na long taim mi givim wankain kain pasin dispela graun i lukim mi mekim. Mi ting Jisas bai i no krosim mi tumas. Na tu, "Mi tingting tasol bilong tasim klos bilong Jisas na les bipo ol i pasim ai long mi. Mi no bin ting bai mi tokaut olsem mi bin holim Jisas. Tasol em inap olsem tasol bikos mi save olsem mi orait pinis." Go het long drama.</w:t>
      </w:r>
    </w:p>
    <w:p>
      <w:pPr/>
      <w:r>
        <w:rPr>
          <w:lang w:val="png_PG" w:bidi="png_PG"/>
        </w:rPr>
      </w:r>
      <w:r>
        <w:rPr>
          <w:lang w:val="png_PG" w:bidi="png_PG"/>
        </w:rPr>
        <w:t>Na Jisas i tokim meri, "Pikinini bilong mi, bilip bilong yu i mekim yu i orait. Yu ken i stap bel isi na yu go, na pen bilong yu i pinis".</w:t>
      </w:r>
    </w:p>
    <w:p>
      <w:pPr/>
      <w:r>
        <w:rPr>
          <w:lang w:val="png_PG" w:bidi="png_PG"/>
        </w:rPr>
      </w:r>
      <w:r>
        <w:rPr>
          <w:lang w:val="png_PG" w:bidi="png_PG"/>
        </w:rPr>
        <w:t>Putim stop long pasin. Askim Jisas, "Yu pilim olsem wanem?" Yu inap harim ol toktok olsem "Amamas tru long samting meri i bilip long pasin bilong em" o "Saot long dispela dɔt bilong em" Mi amamas tumas olsem em i bilip na i kam na holim mi. Mi pilim sori olsem ol narapela manmeri i no gat kain pasin bilong bilip olsem em. Na ol man husat ol i bin kisim strong long i go klostu long God ol i no gat pasin bilong bilip bai ol i ken kamap orait." Askim meri long em i pilim olsem wanem. Yu bai harim ol tok olsem, "Mi stap isi tru," "Mi amamas," o "I olsem mi belong nau. Ol i kolim mi olsem dota na mi filim olsem ol samting i go stret." Askim Jairus, "Yu pilim olsem wanem nau?" Ating bai yu harim olsem, "Mi bel hevi na mi pret tumas." Pikinini meri bilong mi i sik stret. Yumi mas kirap hariap na kisim em i go long ospital na mif les bai em i paslain long yumi. Dispela meri i sik inap long 12-pela yia. Mi save long en. Yumi olgeta i klia long dispela wanpela samting: Yumi mas abrus long em. Na sapos yumi abrusim mode, yumi noken kamap doti. Mi no save watpo yumi mas stopim toktok nau na harim tok bilong em. Mi laik pulim Jisas na kisim em i go long haus. Yumi mas kirap i go na yumi bai lusim dispela bagarap pasin long taim pasin bilong wok bai mode." Go het long drama.</w:t>
      </w:r>
      <w:r>
        <w:rPr>
          <w:lang w:val="png_PG" w:bidi="png_PG"/>
        </w:rPr>
      </w:r>
    </w:p>
    <w:p>
      <w:pPr>
        <w:pStyle w:val="Heading3"/>
      </w:pPr>
      <w:r>
        <w:rPr>
          <w:lang w:val="png_PG" w:bidi="png_PG"/>
        </w:rPr>
        <w:t>Pulapim dispela speis</w:t>
      </w:r>
    </w:p>
    <w:p>
      <w:pPr/>
      <w:r>
        <w:rPr>
          <w:lang w:val="png_PG" w:bidi="png_PG"/>
        </w:rPr>
      </w:r>
      <w:r>
        <w:rPr>
          <w:lang w:val="png_PG" w:bidi="png_PG"/>
        </w:rPr>
        <w:t>Harim tok i stap long Mak 5:21–34 long Baibel em i isi long kliagut long en.</w:t>
      </w:r>
    </w:p>
    <w:p>
      <w:pPr/>
      <w:r>
        <w:rPr>
          <w:lang w:val="png_PG" w:bidi="png_PG"/>
        </w:rPr>
      </w:r>
      <w:r>
        <w:rPr>
          <w:lang w:val="png_PG" w:bidi="png_PG"/>
        </w:rPr>
        <w:t xml:space="preserve">Jairus em i wanpela </w:t>
      </w:r>
      <w:r>
        <w:rPr>
          <w:b/>
          <w:lang w:val="png_PG" w:bidi="png_PG"/>
        </w:rPr>
        <w:t>lida</w:t>
      </w:r>
      <w:r>
        <w:rPr>
          <w:lang w:val="png_PG" w:bidi="png_PG"/>
        </w:rPr>
        <w:t xml:space="preserve"> bilong sinagog. I gat moa toktok long singagog i stap insait long masta gloseri. Yusim seim wod we yu bin yusim bipo. Olsem wanpela lida bilong sinagog, Jairus em bai wanpela bilong ol man husat i gat wok bilong skulim ol manmeri na ritim ol skripsa. Ol sampela manmeri i yusim dispela wod "elda" long diskraibim dispela posisen.</w:t>
      </w:r>
    </w:p>
    <w:p>
      <w:pPr/>
      <w:r>
        <w:rPr>
          <w:lang w:val="png_PG" w:bidi="png_PG"/>
        </w:rPr>
      </w:r>
      <w:r>
        <w:rPr>
          <w:lang w:val="png_PG" w:bidi="png_PG"/>
        </w:rPr>
        <w:t xml:space="preserve">Yusim ol seim wod long </w:t>
      </w:r>
      <w:r>
        <w:rPr>
          <w:b/>
          <w:lang w:val="png_PG" w:bidi="png_PG"/>
        </w:rPr>
        <w:t>Raunwara Galili</w:t>
      </w:r>
      <w:r>
        <w:rPr>
          <w:lang w:val="png_PG" w:bidi="png_PG"/>
        </w:rPr>
        <w:t xml:space="preserve"> na </w:t>
      </w:r>
      <w:r>
        <w:rPr>
          <w:b/>
          <w:lang w:val="png_PG" w:bidi="png_PG"/>
        </w:rPr>
        <w:t>bot</w:t>
      </w:r>
      <w:r>
        <w:rPr>
          <w:lang w:val="png_PG" w:bidi="png_PG"/>
        </w:rPr>
        <w:t xml:space="preserve"> we yu bin yusim bipo. Yusim seim wod long </w:t>
      </w:r>
      <w:r>
        <w:rPr>
          <w:b/>
          <w:lang w:val="png_PG" w:bidi="png_PG"/>
        </w:rPr>
        <w:t>disaipel</w:t>
      </w:r>
      <w:r>
        <w:rPr>
          <w:lang w:val="png_PG" w:bidi="png_PG"/>
        </w:rPr>
        <w:t xml:space="preserve"> we yu bin yusim bipo. </w:t>
      </w:r>
      <w:r>
        <w:rPr>
          <w:b/>
          <w:lang w:val="png_PG" w:bidi="png_PG"/>
        </w:rPr>
        <w:t>Raunwara Galili, bot, na</w:t>
      </w:r>
      <w:r>
        <w:rPr>
          <w:lang w:val="png_PG" w:bidi="png_PG"/>
        </w:rPr>
        <w:t xml:space="preserve"> disaipel </w:t>
      </w:r>
      <w:r>
        <w:rPr>
          <w:b/>
          <w:lang w:val="png_PG" w:bidi="png_PG"/>
        </w:rPr>
        <w:t>em</w:t>
      </w:r>
      <w:r>
        <w:rPr>
          <w:lang w:val="png_PG" w:bidi="png_PG"/>
        </w:rPr>
        <w:t xml:space="preserve"> olgeta hap tok we yupela i ken painim ol insait long Masta Gloseri.</w:t>
      </w:r>
    </w:p>
    <w:p>
      <w:pPr/>
      <w:r>
        <w:rPr>
          <w:lang w:val="png_PG" w:bidi="png_PG"/>
        </w:rPr>
      </w:r>
      <w:r>
        <w:rPr>
          <w:lang w:val="png_PG" w:bidi="png_PG"/>
        </w:rPr>
        <w:t xml:space="preserve">Dispela wod bilong </w:t>
      </w:r>
      <w:r>
        <w:rPr>
          <w:b/>
          <w:lang w:val="png_PG" w:bidi="png_PG"/>
        </w:rPr>
        <w:t>oraitim ol sikman</w:t>
      </w:r>
      <w:r>
        <w:rPr>
          <w:lang w:val="png_PG" w:bidi="png_PG"/>
        </w:rPr>
        <w:t xml:space="preserve"> we Jisas na Jairus i yusim long tokim dispela meri olsem em i orait em i gat wnapela bikpela mining. Em i ken minim oraitim bodi na spirit tu, o em i minim long kamap komplit.</w:t>
      </w:r>
    </w:p>
    <w:p>
      <w:pPr/>
      <w:r>
        <w:rPr>
          <w:lang w:val="png_PG" w:bidi="png_PG"/>
        </w:rPr>
      </w:r>
      <w:r>
        <w:rPr>
          <w:lang w:val="png_PG" w:bidi="png_PG"/>
        </w:rPr>
        <w:t xml:space="preserve">Dispela </w:t>
      </w:r>
      <w:r>
        <w:rPr>
          <w:b/>
          <w:lang w:val="png_PG" w:bidi="png_PG"/>
        </w:rPr>
        <w:t>roub</w:t>
      </w:r>
      <w:r>
        <w:rPr>
          <w:lang w:val="png_PG" w:bidi="png_PG"/>
        </w:rPr>
        <w:t xml:space="preserve"> we dispela meri i tasim em i ken toktok long wanpela hap bilong klos, tasol insait long dispela stori, ating em i toktok long autsait klos we planti manmeri i save werim antap long klos bilong ol. Ating em i wanpela skwe laplap we ol i wokim long gras bilong sipsip. Dispela klos em ol i save putim raun long solda bilong wanpela mann o meri. Planti taim ol manmeri i save yusim em long karamap long nait, na taim ol i no nidim, ol i putim em i go long sait. Dispela roub ating em i gat ol bilas long arere bilong em.</w:t>
      </w:r>
    </w:p>
    <w:p>
      <w:pPr/>
      <w:r>
        <w:rPr>
          <w:lang w:val="png_PG" w:bidi="png_PG"/>
        </w:rPr>
      </w:r>
      <w:r>
        <w:rPr>
          <w:lang w:val="png_PG" w:bidi="png_PG"/>
        </w:rPr>
        <w:t xml:space="preserve">Stop long hia na soim tim bilong yu long piksa bilong roub na ol bilas. </w:t>
      </w:r>
      <w:r>
        <w:rPr>
          <w:b/>
          <w:lang w:val="png_PG" w:bidi="png_PG"/>
        </w:rPr>
        <w:t>Roub</w:t>
      </w:r>
      <w:r>
        <w:rPr>
          <w:lang w:val="png_PG" w:bidi="png_PG"/>
        </w:rPr>
        <w:t xml:space="preserve"> em i stap inait long Masta Gloseri. Pausim rekoding long hia.</w:t>
      </w:r>
    </w:p>
    <w:p>
      <w:pPr/>
      <w:r>
        <w:rPr>
          <w:lang w:val="png_PG" w:bidi="png_PG"/>
        </w:rPr>
      </w:r>
      <w:r>
        <w:rPr>
          <w:lang w:val="png_PG" w:bidi="png_PG"/>
        </w:rPr>
        <w:t>Dispela meri i tasim klos bilong Jisas. Jisas i pilim pawa bilong oraitim ol manmeri i lusim em. Sekim olsem trenslesen i soim olsem Jisas i no pilim dispela meri i tasim em. Jisas i pilim pawa bilong oraitim ol manmeri i lusim em.</w:t>
      </w:r>
    </w:p>
    <w:p>
      <w:pPr/>
      <w:r>
        <w:rPr>
          <w:lang w:val="png_PG" w:bidi="png_PG"/>
        </w:rPr>
      </w:r>
      <w:r>
        <w:rPr>
          <w:lang w:val="png_PG" w:bidi="png_PG"/>
        </w:rPr>
        <w:t>Dispela meri em i kamap orait wantu tasol na dispela meri em i kamap orait long bodi na spirit. Em i ken pilim ol senis i kamap insait long bodi bilong em.</w:t>
      </w:r>
    </w:p>
    <w:p>
      <w:pPr/>
      <w:r>
        <w:rPr>
          <w:lang w:val="png_PG" w:bidi="png_PG"/>
        </w:rPr>
      </w:r>
      <w:r>
        <w:rPr>
          <w:lang w:val="png_PG" w:bidi="png_PG"/>
        </w:rPr>
        <w:t xml:space="preserve">Jisas i tokim dispela meri olsem </w:t>
      </w:r>
      <w:r>
        <w:rPr>
          <w:b/>
          <w:lang w:val="png_PG" w:bidi="png_PG"/>
        </w:rPr>
        <w:t>bilip</w:t>
      </w:r>
      <w:r>
        <w:rPr>
          <w:lang w:val="png_PG" w:bidi="png_PG"/>
        </w:rPr>
        <w:t xml:space="preserve"> bilong em i bin oraitim em, o i mekim em i kamap komplit long bodi na spirit. Dispela </w:t>
      </w:r>
      <w:r>
        <w:rPr>
          <w:b/>
          <w:lang w:val="png_PG" w:bidi="png_PG"/>
        </w:rPr>
        <w:t>bilip</w:t>
      </w:r>
      <w:r>
        <w:rPr>
          <w:lang w:val="png_PG" w:bidi="png_PG"/>
        </w:rPr>
        <w:t xml:space="preserve"> em i diskraibim wanem samting ol manmeri i mekim long promis bilong God. Dispela em i toktok long putim bilip insait long God o i gat wanpela tingting long God. Insait long dispela stori, dispela meri i bin trastim Jisas tasol. Dispela wod bilip em i gat moa toktok long en i stap insait long Masta Gloseri. Yusim seim wod bilong bilip olsem yu bin yusim bipo insait long ol narapela stori.</w:t>
      </w:r>
    </w:p>
    <w:p>
      <w:pPr/>
      <w:r>
        <w:rPr>
          <w:lang w:val="png_PG" w:bidi="png_PG"/>
        </w:rPr>
      </w:r>
      <w:r>
        <w:rPr>
          <w:b/>
          <w:lang w:val="png_PG" w:bidi="png_PG"/>
        </w:rPr>
        <w:t>Tul bilong tis:</w:t>
      </w:r>
      <w:r>
        <w:rPr>
          <w:lang w:val="png_PG" w:bidi="png_PG"/>
        </w:rPr>
        <w:t xml:space="preserve"> Askim wanpela volentia bipo long taim bilong tis long helpim yu long mekim dispela. Kisim wanpela klia glas na pulapim em wantaim klinpela wara. Sekim olsem olgeta lain i ken lukim olsem dispela glas em i pulap long klinpela wara. Makim volentia bilong yu na skim em sapos disipela em i wanpela glas wara. Askim sapos dispela wara i klin na em i ken dring. Askim volentia sapos em i nek i drai. Askim volentia sapos em i dringim dispela wara, em bai helpim nek i drai bilong em. Dispela volentia i bai bekim yes long olgeta kwesten. Bihain askim volentia long dringim dispela wara. Dispela volentia i bai tok nogat long dringim dispela wara. Askim ol kwesten gen na askim volentia long dring wara. Dispela volentia bai tok nogat long dringim dispela wara. Tok klia long grup olsem dispela em i wanpela eksampel bilong soim mining bilong feit o pasin bilong i gat bilip. Sapos dispela man o meri bai i no inap long dring wara, ol i no gat bilip insait long dispela wara o bilip olsem dispela wara em i klin na i bai helpim nek i drai bilong ol. Posim rekoding long hia.</w:t>
      </w:r>
    </w:p>
    <w:p>
      <w:pPr/>
      <w:r>
        <w:rPr>
          <w:lang w:val="png_PG" w:bidi="png_PG"/>
        </w:rPr>
      </w:r>
      <w:r>
        <w:rPr>
          <w:b/>
          <w:lang w:val="png_PG" w:bidi="png_PG"/>
        </w:rPr>
        <w:t>Go wantaim bel isi</w:t>
      </w:r>
      <w:r>
        <w:rPr>
          <w:lang w:val="png_PG" w:bidi="png_PG"/>
        </w:rPr>
        <w:t xml:space="preserve"> em i wanpela tok gutbai, tasol long hia Jisas i yusim em long tok klia long orait long bodi na spirit bilong dispela meri we i toktok long long bel isi we em i painim insait long dispela. Ating tok ples bilong yu i gat wanpela spesel we bilong soim dispela, na sampela (ol Muslim kalsa) i ken givim dispela blesing bilong bel isi taim wanpela man o meri i tok gutbai. Ol sampela tok ples </w:t>
      </w:r>
      <w:r>
        <w:rPr>
          <w:b/>
          <w:lang w:val="png_PG" w:bidi="png_PG"/>
        </w:rPr>
        <w:t>i bin yusim go wantaim switpela insait, o go wantaim bel i stap isi.</w:t>
      </w:r>
    </w:p>
    <w:p>
      <w:pPr/>
      <w:r>
        <w:rPr>
          <w:lang w:val="png_PG" w:bidi="png_PG"/>
        </w:rPr>
      </w:r>
      <w:r>
        <w:rPr>
          <w:lang w:val="png_PG" w:bidi="png_PG"/>
        </w:rPr>
        <w:t xml:space="preserve">Jisas i kolim dispela meri </w:t>
      </w:r>
      <w:r>
        <w:rPr>
          <w:b/>
          <w:lang w:val="png_PG" w:bidi="png_PG"/>
        </w:rPr>
        <w:t>pikinini meri</w:t>
      </w:r>
      <w:r>
        <w:rPr>
          <w:lang w:val="png_PG" w:bidi="png_PG"/>
        </w:rPr>
        <w:t xml:space="preserve"> long tokim em olsem olsem em i orait bikos dispela meri i bin pret. Insait long sampela kalsa, dispela </w:t>
      </w:r>
      <w:r>
        <w:rPr>
          <w:b/>
          <w:lang w:val="png_PG" w:bidi="png_PG"/>
        </w:rPr>
        <w:t>wod</w:t>
      </w:r>
      <w:r>
        <w:rPr>
          <w:lang w:val="png_PG" w:bidi="png_PG"/>
        </w:rPr>
        <w:t xml:space="preserve"> pikinini meri em ol i no inap long yusim bikos ol i bai yusim long tru tru pikinini meri tasol. Yusim wanpela hap tok we i soim seim kain laikim we Jisas i soim long hia. Ol eksampel i kam long ol narapela trenslesen em ol hap tok kain olsem </w:t>
      </w:r>
      <w:r>
        <w:rPr>
          <w:b/>
          <w:lang w:val="png_PG" w:bidi="png_PG"/>
        </w:rPr>
        <w:t>liklik meri bilong mi</w:t>
      </w:r>
      <w:r>
        <w:rPr>
          <w:lang w:val="png_PG" w:bidi="png_PG"/>
        </w:rPr>
        <w:t>.</w:t>
      </w:r>
    </w:p>
    <w:p>
      <w:pPr/>
      <w:r>
        <w:rPr>
          <w:lang w:val="png_PG" w:bidi="png_PG"/>
        </w:rPr>
      </w:r>
      <w:r>
        <w:rPr>
          <w:b/>
          <w:lang w:val="png_PG" w:bidi="png_PG"/>
        </w:rPr>
        <w:t>Pen na hevi bilong</w:t>
      </w:r>
      <w:r>
        <w:rPr>
          <w:lang w:val="png_PG" w:bidi="png_PG"/>
        </w:rPr>
        <w:t xml:space="preserve"> yu em i pinis em </w:t>
      </w:r>
      <w:r>
        <w:rPr>
          <w:b/>
          <w:lang w:val="png_PG" w:bidi="png_PG"/>
        </w:rPr>
        <w:t>ol i bin trensletim olsem kamap komplit bihain long pen na hevi.</w:t>
      </w:r>
      <w:r>
        <w:rPr>
          <w:lang w:val="png_PG" w:bidi="png_PG"/>
        </w:rPr>
        <w:t xml:space="preserve"> Dispela hap tok long tok Grik em i toktok long kamap oriat long bodi na long spirit long ol spirit nogut. Jisas i laik long tokim em olsem hiling bilong em i stap oltaim na em bai kisim bek spirit bilong en, na hiling bilong em i stretim em i go bek long komyuniti bikos dispela i bin mekim em i kamap klin gen.</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i isi tru long yupela i andastendim.</w:t>
      </w:r>
    </w:p>
    <w:p>
      <w:pPr/>
      <w:r>
        <w:rPr>
          <w:lang w:val="png_PG" w:bidi="png_PG"/>
        </w:rPr>
      </w:r>
      <w:r>
        <w:rPr>
          <w:lang w:val="png_PG" w:bidi="png_PG"/>
        </w:rPr>
        <w:t>Insait long dispela sesen, stori gen long dispela hap bilong Baibel, insait long wanpela grup, long tok ples bilong yupela yet.</w:t>
      </w:r>
    </w:p>
    <w:p>
      <w:pPr/>
      <w:r>
        <w:rPr>
          <w:lang w:val="png_PG" w:bidi="png_PG"/>
        </w:rPr>
      </w:r>
      <w:r>
        <w:rPr>
          <w:lang w:val="png_PG" w:bidi="png_PG"/>
        </w:rPr>
        <w:t>Pastaim, olgeta grup bai prektis long autim dispela stori long tok ples bilong yupela yet. Tingim long yusim ol wod yupela i bin wanbel long en long narapela step i go pinis, kain olsem oda bilong ol samting i kamap insait long stori, ol wod, ol hap tok, ol samting ol manmeri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Presim pos baten long stopim odio long hia.</w:t>
      </w:r>
    </w:p>
    <w:p>
      <w:pPr/>
      <w:r>
        <w:rPr>
          <w:lang w:val="png_PG" w:bidi="png_PG"/>
        </w:rPr>
      </w:r>
      <w:r>
        <w:rPr>
          <w:lang w:val="png_PG" w:bidi="png_PG"/>
        </w:rPr>
        <w:t>Nau, wanwan memba bilong grup i mas tokim olgeta samting i kamap insait long dispela stori long wanpela laspela taim na no gat lain i mas distebim ol. Wanpela grup memba i ken yusim ol kainkain samting, o ol eksen o storibod long helpim em long tingim dispela stori. Presim pos baten long stopim odio long hia.</w:t>
      </w:r>
    </w:p>
    <w:p>
      <w:pPr/>
      <w:r>
        <w:rPr>
          <w:lang w:val="png_PG" w:bidi="png_PG"/>
        </w:rPr>
      </w:r>
      <w:r>
        <w:rPr>
          <w:lang w:val="png_PG" w:bidi="png_PG"/>
        </w:rPr>
        <w:t>Bihain, orait grup i ken mekim disisen long stori bilong husat ol i laikim tru. Yupela inap tok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5:35–43</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08">
        <w:r>
          <w:rPr>
            <w:lang w:val="png_PG" w:bidi="png_PG"/>
          </w:rPr>
          <w:rPr>
            <w:color w:val="0000EE"/>
            <w:u w:val="single"/>
          </w:rPr>
          <w:t>Harim na putim long tingting na bel</w:t>
        </w:r>
      </w:hyperlink>
      <w:r>
        <w:rPr>
          <w:lang w:val="png_PG" w:bidi="png_PG"/>
        </w:rPr>
        <w:t xml:space="preserve"> (793 KB)</w:t>
      </w:r>
      <w:r>
        <w:rPr>
          <w:lang w:val="png_PG" w:bidi="png_PG"/>
        </w:rPr>
      </w:r>
    </w:p>
    <w:p>
      <w:pPr>
        <w:pStyle w:val="ListBullet"/>
        <w:spacing w:line="240" w:lineRule="auto"/>
        <w:ind w:left="720"/>
      </w:pPr>
      <w:r>
        <w:rPr>
          <w:lang w:val="png_PG" w:bidi="png_PG"/>
        </w:rPr>
      </w:r>
      <w:hyperlink r:id="rId109">
        <w:r>
          <w:rPr>
            <w:lang w:val="png_PG" w:bidi="png_PG"/>
          </w:rPr>
          <w:rPr>
            <w:color w:val="0000EE"/>
            <w:u w:val="single"/>
          </w:rPr>
          <w:t>Save long taim na ples we stori i kamap long en</w:t>
        </w:r>
      </w:hyperlink>
      <w:r>
        <w:rPr>
          <w:lang w:val="png_PG" w:bidi="png_PG"/>
        </w:rPr>
        <w:t xml:space="preserve"> (5.8 MB)</w:t>
      </w:r>
      <w:r>
        <w:rPr>
          <w:lang w:val="png_PG" w:bidi="png_PG"/>
        </w:rPr>
      </w:r>
    </w:p>
    <w:p>
      <w:pPr>
        <w:pStyle w:val="ListBullet"/>
        <w:spacing w:line="240" w:lineRule="auto"/>
        <w:ind w:left="720"/>
      </w:pPr>
      <w:r>
        <w:rPr>
          <w:lang w:val="png_PG" w:bidi="png_PG"/>
        </w:rPr>
      </w:r>
      <w:hyperlink r:id="rId110">
        <w:r>
          <w:rPr>
            <w:lang w:val="png_PG" w:bidi="png_PG"/>
          </w:rPr>
          <w:rPr>
            <w:color w:val="0000EE"/>
            <w:u w:val="single"/>
          </w:rPr>
          <w:t>Save gut long wanwan Hap bilong Stori</w:t>
        </w:r>
      </w:hyperlink>
      <w:r>
        <w:rPr>
          <w:lang w:val="png_PG" w:bidi="png_PG"/>
        </w:rPr>
        <w:t xml:space="preserve"> (3.8 MB)</w:t>
      </w:r>
      <w:r>
        <w:rPr>
          <w:lang w:val="png_PG" w:bidi="png_PG"/>
        </w:rPr>
      </w:r>
    </w:p>
    <w:p>
      <w:pPr>
        <w:pStyle w:val="ListBullet"/>
        <w:spacing w:line="240" w:lineRule="auto"/>
        <w:ind w:left="720"/>
      </w:pPr>
      <w:r>
        <w:rPr>
          <w:lang w:val="png_PG" w:bidi="png_PG"/>
        </w:rPr>
      </w:r>
      <w:hyperlink r:id="rId111">
        <w:r>
          <w:rPr>
            <w:lang w:val="png_PG" w:bidi="png_PG"/>
          </w:rPr>
          <w:rPr>
            <w:color w:val="0000EE"/>
            <w:u w:val="single"/>
          </w:rPr>
          <w:t>Putim yu yet insait long stori</w:t>
        </w:r>
      </w:hyperlink>
      <w:r>
        <w:rPr>
          <w:lang w:val="png_PG" w:bidi="png_PG"/>
        </w:rPr>
        <w:t xml:space="preserve"> (5.5 MB)</w:t>
      </w:r>
      <w:r>
        <w:rPr>
          <w:lang w:val="png_PG" w:bidi="png_PG"/>
        </w:rPr>
      </w:r>
    </w:p>
    <w:p>
      <w:pPr>
        <w:pStyle w:val="ListBullet"/>
        <w:spacing w:line="240" w:lineRule="auto"/>
        <w:ind w:left="720"/>
      </w:pPr>
      <w:r>
        <w:rPr>
          <w:lang w:val="png_PG" w:bidi="png_PG"/>
        </w:rPr>
      </w:r>
      <w:hyperlink r:id="rId112">
        <w:r>
          <w:rPr>
            <w:lang w:val="png_PG" w:bidi="png_PG"/>
          </w:rPr>
          <w:rPr>
            <w:color w:val="0000EE"/>
            <w:u w:val="single"/>
          </w:rPr>
          <w:t>Save gut long ol samting we i no klia</w:t>
        </w:r>
      </w:hyperlink>
      <w:r>
        <w:rPr>
          <w:lang w:val="png_PG" w:bidi="png_PG"/>
        </w:rPr>
        <w:t xml:space="preserve"> (4.7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5:35–43</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5:35–43 na putim long bel bilong yu.</w:t>
      </w:r>
    </w:p>
    <w:p>
      <w:pPr/>
      <w:r>
        <w:rPr>
          <w:lang w:val="png_PG" w:bidi="png_PG"/>
        </w:rPr>
      </w:r>
      <w:r>
        <w:rPr>
          <w:lang w:val="png_PG" w:bidi="png_PG"/>
        </w:rPr>
        <w:t>Harim wanpela vesen bilong Mak 5:35–43 tripela taim, na sapos yu inap, yu ken harim long tripela kain trenslesen. Bihain, wok olsem wanpela grup na toktok long ol dispela askim:</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Wanem samting em yu no laikim o yu no klia gut long en?</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Dispela stori i tokim yumi wanem samting long ol manmeri?</w:t>
      </w:r>
    </w:p>
    <w:p>
      <w:pPr>
        <w:pStyle w:val="ListBullet"/>
        <w:spacing w:line="240" w:lineRule="auto"/>
        <w:ind w:left="720"/>
      </w:pPr>
      <w:r>
        <w:rPr>
          <w:lang w:val="png_PG" w:bidi="png_PG"/>
        </w:rPr>
      </w:r>
      <w:r>
        <w:rPr>
          <w:lang w:val="png_PG" w:bidi="png_PG"/>
        </w:rPr>
        <w:t>Dispela stori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Husat man o meri we yu save long em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rekoding bilong Mak 5:35–43 long trenslesen we i isi tru long yu long save.</w:t>
      </w:r>
    </w:p>
    <w:p>
      <w:pPr/>
      <w:r>
        <w:rPr>
          <w:lang w:val="png_PG" w:bidi="png_PG"/>
        </w:rPr>
      </w:r>
      <w:r>
        <w:rPr>
          <w:lang w:val="png_PG" w:bidi="png_PG"/>
        </w:rPr>
        <w:t>Dispela stori i stori yet long stori bilong Jairus na pikinini meri bilong em i gat sik. Jisas i wokabaut i go long haus bilong Jairus bilong putim han bilong em antap long pikinini meri bilong em na oraitim sik bilong em. Pikinini meri i sik nogut tru na klostu em i laik i dai taim Jairus i kam long Jisas. Taim Jisas i wokabaut i go long haus bilong Jairus, em i stop na harim toktok bilong wanpela meri we em i bin oraitim. Dispela meri i bin kamap orait pinis taim Jisas i stop na toktok wantaim em. Dispela em i narapela hap bilong stori. Pinis na soim mep bilong Raunwara Galili we ol i bin makim taun Kaperneam antap long en. Soim wanpela piksa bilong ol liklik rot bilong Kaperneam. Posim rekoding long hia.</w:t>
      </w:r>
    </w:p>
    <w:p>
      <w:pPr/>
      <w:r>
        <w:rPr>
          <w:lang w:val="png_PG" w:bidi="png_PG"/>
        </w:rPr>
      </w:r>
      <w:r>
        <w:rPr>
          <w:lang w:val="png_PG" w:bidi="png_PG"/>
        </w:rPr>
        <w:t>Jisas i wok long toktok wantaim dispela meri we i bin kamap orait taim sampela man i stap long haus bilong Jairus na i kam. Ol dispela man i bin toktok long Jairus na tokim em olsem pikinini meri bilong em i dai pinis. Ol dispela man i tok: "Pikinini meri bilong yu i dai pinis. Yu no ken givim hevi moa long tisa. Yumi no save ol dispela man i wokman or ol i wanblut o ol pren bilong em. Ol dispela man i bin kam long tokim Jairus long dispela nius. Ol dispela man i ting Jisas i no inap mekim wanpela samting long nau. I no gat nid long Jairus long stap wantaim Jisas o bringim Jisas i go long haus.</w:t>
      </w:r>
    </w:p>
    <w:p>
      <w:pPr/>
      <w:r>
        <w:rPr>
          <w:lang w:val="png_PG" w:bidi="png_PG"/>
        </w:rPr>
      </w:r>
      <w:r>
        <w:rPr>
          <w:lang w:val="png_PG" w:bidi="png_PG"/>
        </w:rPr>
        <w:t>Ol dispela man i bin kolim Jisas olsem Tisa. Dispela tok em i wanpela taitel bilong soim rispek long wanpela man husat i gat atoriti long skulim Tok bilong God long ol narapela manmeri.</w:t>
      </w:r>
    </w:p>
    <w:p>
      <w:pPr/>
      <w:r>
        <w:rPr>
          <w:lang w:val="png_PG" w:bidi="png_PG"/>
        </w:rPr>
      </w:r>
      <w:r>
        <w:rPr>
          <w:lang w:val="png_PG" w:bidi="png_PG"/>
        </w:rPr>
        <w:t>Jisas i harim ol dispela man taim ol i wok long toktok long Jairus. Dispela i minim olsem Jairus i bin sanap klostu long ples Jisas i wok long toktok wantaim dispela meri long en. Jisas inap toktok wantaim dispela meri na em inap harim toktok ol dispela man i mekim long Jairus.</w:t>
      </w:r>
    </w:p>
    <w:p>
      <w:pPr/>
      <w:r>
        <w:rPr>
          <w:lang w:val="png_PG" w:bidi="png_PG"/>
        </w:rPr>
      </w:r>
      <w:r>
        <w:rPr>
          <w:lang w:val="png_PG" w:bidi="png_PG"/>
        </w:rPr>
        <w:t>Jisas i katim toktok bilong ol dispela man na em i tokim Jairus. "Noken pret." "Bilip tasol." Bihain, Jisas i stopim ol bikpela lain manmeri. Jisas i bai no inap larim ol bikpela lain manmeri i kontinu long wokabaut insait long siti wantaim Jisas na Jairus. Na tu, Jisas i mekim 9-pela disaipel bilong em long stap wantaim dispela bikpela lain manmeri. Jisas i kisim 3-pela bilong ol disaipel wantaim Jairus na go long haus bilong Jairus. Ol 3-pela disaipel em Pita, Jems na Jon liklik brata bilong Jems. Jisas i bin tokim Jairus long bilip. Long dispela taim, i luk olsem Jairus i bilip, bikos Jairus i go wantaim Jisas long haus. Jairus i no save wanem samting Jisas i ken mekim long dispela taim. Pikinini meri bilong Jairus i dai pinis. Ating Jairus i bilip olsem Jisas inap mekim sampela samting. Stop na toktok wantaim: Stori long wanpela man i askim ol manmeri long komyuniti long bilip long wanpela samting em i luk olsem i no inap kamap. Ol manmeri i mekim wanem? Ol i mekim wanem ol tok o pasin long soim olsem ol i bilip? Posim rekoding long hia.</w:t>
      </w:r>
    </w:p>
    <w:p>
      <w:pPr/>
      <w:r>
        <w:rPr>
          <w:lang w:val="png_PG" w:bidi="png_PG"/>
        </w:rPr>
      </w:r>
      <w:r>
        <w:rPr>
          <w:lang w:val="png_PG" w:bidi="png_PG"/>
        </w:rPr>
        <w:t>Taim tupela i go kamap long haus bilong Jairus, tupela i lukim ol manmeri i krai na tupela i mekim bikpela nois bilong dispela krai. I bin gat planti lain i paul na i bel kirap. Ol manmeri i bin krai na singaut, o mekim longpela strongpela krai we i save soim bikpela wari o bikpela sori. Ol manmeri i krai sori, o soim wari taim wanpela samting i kamap, kain olsem ol i lusim wanpela bikpela samting o wanpela man o meri i dai. Ol manmeri i wok long mekim olgeta dispela nois na distebim ol manmeri em ol lain we ol i save baim ol long krai sori. Maski ol famili i stap rabis tru, ol tu i save baim ol lain bilong krai sori taim wanpela man o meri i dai. Ol lain bilong krai sore em ol i save kisim pe bilong go long haus bilong man o meri i dai na mekim ol samting bilong soim bilong bikpela bel sore kain olsem krai na singaut bikmaus wantaim na krai. Jairus em i wanpela impoten lida bilong sinagog. Jairus bai i gat bikpela namba bilong ol lain bilong krai. Ol lain bilong krai em o i no sori tru tru. Ol i ekt olsem ol i sori na i pilim bikpela bel sori long dai bilong dispela pikinini meri. Ol i kisim mani long ekt olsem. Stop na toktok: toktok long wanem samting i save kamap long komyuniti bilong yu taim wanpela man o meri i dai. Famili i save krai sori olsem wanem? Wanem ol pasin kastom em dispela famili i mas mekim? Wanem kain samting em komyuniti i save mekim bilong helpim famili taim ol i wok long krai sore? Yu save yusim sampela spesel toktok o wod long diskraibim pasin bilong bel krai we ol lain i krai sore i save mekim? Posim rekoding long hia.</w:t>
      </w:r>
    </w:p>
    <w:p>
      <w:pPr/>
      <w:r>
        <w:rPr>
          <w:lang w:val="png_PG" w:bidi="png_PG"/>
        </w:rPr>
      </w:r>
      <w:r>
        <w:rPr>
          <w:lang w:val="png_PG" w:bidi="png_PG"/>
        </w:rPr>
        <w:t>Jisas i go long ples we ol lain bilong krai sori i bung long en. Jisas i askim ol lain bilong krai sori long wanem as na ol i mekim olgeta dispela bikpela nois na singaut krai. Jisas i tok: "Dispela pikinini i no dai. Em i wok long slip i stap." Ol manmeri i lap long Jisas taim em i tok pikinini meri i wok long slip i stap. Dispela pikinini meri em i gat 12-pela krismas. Taim yu trensletim wod bilong pikinini, yu mas yusim raitpela wod bilong wanpela pikinini meri we i gat 12-pela krismas. Yumi no inap save olsem em i gat 12-pela krismas i go inap long pinis bilong stori, tasol yu mas yusim raitpela wod bilong wanpela pikinini meri we i gat 12-pela krismas taim yu toktok long dispela pikinini meri.</w:t>
      </w:r>
    </w:p>
    <w:p>
      <w:pPr/>
      <w:r>
        <w:rPr>
          <w:lang w:val="png_PG" w:bidi="png_PG"/>
        </w:rPr>
      </w:r>
      <w:r>
        <w:rPr>
          <w:lang w:val="png_PG" w:bidi="png_PG"/>
        </w:rPr>
        <w:t>Planti taim Jisas i save tok olsem wanpela man o meri husat i dai em i wok long slip tasol i stap. Jisas i yusim toktok o wod bilong slip long wanpela man o meri husat i dai, tasol em bai kirap bek na stap laip gen. Dispela pikinini meri em i dai tru tru na ol bikpela lain manmeri bilong krai i save olsem em i dai pinis. Ol i ting Jisas i tok tru tru olsem pikinini meri i slip tasol. Olsem na ol lain bilong krai sori ol i lap. Taim ol lain bilong krai sori ol i lap, ol i mekim fani long Jisas o tok bilas long em. Dispela i no olsem yumi lap long wanpela samting bilong we i fani. Ol i save olsem dispela pikinini meri i dai pinis. Jisas tu i save olsem pikinini meri i dai pinis. Jisas i save tu olsem dispela pikinini meri bai kirap bek. Stop na toktok: Stori long wanpela stori we man o meri insait long stori i mekim o tokim wanpela samting we i narakain long wanem samting o toktok we ol manmeri i save long en. Ol i kirap na stat long lap long dispela man o meri o tok bilas long dispela man o meri. Tingting gut long ol wod we man o meri i autim stori i yusim taim em i toktok long pasin pasin bilong lap. Posim rekoding long hia.</w:t>
      </w:r>
    </w:p>
    <w:p>
      <w:pPr/>
      <w:r>
        <w:rPr>
          <w:lang w:val="png_PG" w:bidi="png_PG"/>
        </w:rPr>
      </w:r>
      <w:r>
        <w:rPr>
          <w:lang w:val="png_PG" w:bidi="png_PG"/>
        </w:rPr>
        <w:t>Jisas i mekim olgeta lain bilong krai sori i lusim haus. Bihain, Jisas i kisim Pita na Jems na Jon na mama wantaim papa bilong dispela pikinini meri, na ol i go insait long rum we pikinini meri i wok long slip long en. Jairus em i papa bilong dispela pikinini meri. Yumi no save dispela pikinini meri i dai na i stap hamas aua. Em i bin dai bihain long Jairus i lusim haus na i go kisim Jisas. Em i gat inap taim long redim bodi bilong em na redim ples bilong planim em. Long dispela ples na taim, ol i save planim man o meri i dai long seim de yet we em i bin dai long en.</w:t>
      </w:r>
    </w:p>
    <w:p>
      <w:pPr/>
      <w:r>
        <w:rPr>
          <w:lang w:val="png_PG" w:bidi="png_PG"/>
        </w:rPr>
      </w:r>
      <w:r>
        <w:rPr>
          <w:lang w:val="png_PG" w:bidi="png_PG"/>
        </w:rPr>
        <w:t>Jisas i go long sait bilong bet we pikinini meri i dai pinis i slip i stap. Jisas i holim han bilong pikinini meri. Lo bilong lotu i tok sapos man i holim bodi bilong man o meri i dai pinis, dispela man bai kamap i no klin long ai bilong God. Jisas i save long lo. Jairus i save long dispela lo. Jisas i holim han bilong dispela pikinini meri i dai pinis, maski dispela i mekim na Jisas i no klin long ai bilong lo.</w:t>
      </w:r>
    </w:p>
    <w:p>
      <w:pPr/>
      <w:r>
        <w:rPr>
          <w:lang w:val="png_PG" w:bidi="png_PG"/>
        </w:rPr>
      </w:r>
      <w:r>
        <w:rPr>
          <w:lang w:val="png_PG" w:bidi="png_PG"/>
        </w:rPr>
        <w:t>Jisas i bin toktok long dispela pikinini meri we i dai pinis long tok ples bilong em yet o long tok ples we Jisas na dispela pikinini meri i bin save yusim taim ol i stap long haus. Jisas i tok olsem: "Talita koum." Taim yu autim dispela stori, yu ken yusim dispela seim toktok olsem Jisas i tok. Na bihain, Mak i givim trenslesen bilong dispela tupela wod o mining bilong dispela tupela wod. Jisas i bin tok, "Liklik pikinini meri, kirap". Taim yu tanim dispela tok, Talitha, yu mas lukim olsem yu yusim wanpela wod i stret long wanpela pikinini meri we i gat 12-pela krismas. Kirap i stap em i wanpela tok bilong givim oda. Dispela tok em yupela i ken trensletim tu olsem "sanap." Wantu tasol, dispela pikinini meri i sanap na i stat long wokabaut raun. Long dispela taim Mak i tokim yumi olsem dispela pikinini meri i gat 12-pela krismas.</w:t>
      </w:r>
    </w:p>
    <w:p>
      <w:pPr/>
      <w:r>
        <w:rPr>
          <w:lang w:val="png_PG" w:bidi="png_PG"/>
        </w:rPr>
      </w:r>
      <w:r>
        <w:rPr>
          <w:lang w:val="png_PG" w:bidi="png_PG"/>
        </w:rPr>
        <w:t>Jairus na mama bilong dispela pikinini meri, bel bilong tupela i pulap tru wantaim amamas. Dispela em i wanpela filing we i miksim kirap nogut, wantaim pret na painim hat long bilip. Tupela i amamas tru. Tupela i hat tru long bilip long dispela naispela samting. Tupela i save olsem pikinini bilong tupela i dai pinis na nau em i wok long wokabaut raun long rum. Na Jisas i tambuim ol long ol i no ken tokim wanpela man o meri long dispela samting we i bin kamap. Bihain Jisas i tokim ol long givim sampela kaikai long dispela pikinini meri.</w:t>
      </w:r>
    </w:p>
    <w:p>
      <w:pPr/>
      <w:r>
        <w:rPr>
          <w:lang w:val="png_PG" w:bidi="png_PG"/>
        </w:rPr>
      </w:r>
      <w:r>
        <w:rPr>
          <w:lang w:val="png_PG" w:bidi="png_PG"/>
        </w:rPr>
        <w:t>Taim yumi lukluk long dispela tupela stori, stori bilong meri i gat sik blut na stori bilong pikinini meri i dai pinis, Mak em i tokim yumi olsem dispela meri i sik o i gat sik blut long 12-pela yia. Dispela meri ating em i bin i stap i no klin na stap longwe long ol manmeri long longpela taim long laip bilong em. Nau dispela pikinini meri husat i dai pinis em i gat 12-pela krismas. Nau tasol em i redi long statim laip bilong em olsem wanpela yangpela meri. Jisas i oraitim dispela tupela meri, na long dispela rot Jisas i soim olsem Jisas i gat pawa antap long sik na dai.</w:t>
      </w:r>
      <w:r>
        <w:rPr>
          <w:lang w:val="png_PG" w:bidi="png_PG"/>
        </w:rPr>
      </w:r>
    </w:p>
    <w:p>
      <w:pPr>
        <w:pStyle w:val="Heading3"/>
      </w:pPr>
      <w:r>
        <w:rPr>
          <w:lang w:val="png_PG" w:bidi="png_PG"/>
        </w:rPr>
        <w:t>Painim aut dispela hap</w:t>
      </w:r>
    </w:p>
    <w:p>
      <w:pPr/>
      <w:r>
        <w:rPr>
          <w:lang w:val="png_PG" w:bidi="png_PG"/>
        </w:rPr>
      </w:r>
      <w:r>
        <w:rPr>
          <w:lang w:val="png_PG" w:bidi="png_PG"/>
        </w:rPr>
        <w:t>Harim wanpela rekoding bilong Mak 5:35–43 long trenslesen we i isi tru long yu long save.</w:t>
      </w:r>
    </w:p>
    <w:p>
      <w:pPr/>
      <w:r>
        <w:rPr>
          <w:lang w:val="png_PG" w:bidi="png_PG"/>
        </w:rPr>
      </w:r>
      <w:r>
        <w:rPr>
          <w:lang w:val="png_PG" w:bidi="png_PG"/>
        </w:rPr>
        <w:t>Insait long dispela step, grup bai toktok long ol wanwan hap bilong stori, ol manmeri o samting i stap insait long stori, na ol ples we stori i kamap long en. Bihain grup bai putim ol samting i kamap insait long stori insait long tingting bilong ol na piksarim dispela stori.</w:t>
      </w:r>
    </w:p>
    <w:p>
      <w:pPr/>
      <w:r>
        <w:rPr>
          <w:lang w:val="png_PG" w:bidi="png_PG"/>
        </w:rPr>
      </w:r>
      <w:r>
        <w:rPr>
          <w:lang w:val="png_PG" w:bidi="png_PG"/>
        </w:rPr>
        <w:t>Dispela stori i gat tripela hap.</w:t>
      </w:r>
    </w:p>
    <w:p>
      <w:pPr/>
      <w:r>
        <w:rPr>
          <w:lang w:val="png_PG" w:bidi="png_PG"/>
        </w:rPr>
      </w:r>
      <w:r>
        <w:rPr>
          <w:b/>
          <w:lang w:val="png_PG" w:bidi="png_PG"/>
        </w:rPr>
        <w:t>Namba wan</w:t>
      </w:r>
      <w:r>
        <w:rPr>
          <w:lang w:val="png_PG" w:bidi="png_PG"/>
        </w:rPr>
        <w:t xml:space="preserve"> hap blong stori, ol man i kam na tokim Jairus olsem pikinini meri bilong em i dai pinis. Jisas i tokim Jairus long bilip. Ol i kirap i go long haus bilong Jairus.</w:t>
      </w:r>
    </w:p>
    <w:p>
      <w:pPr/>
      <w:r>
        <w:rPr>
          <w:lang w:val="png_PG" w:bidi="png_PG"/>
        </w:rPr>
      </w:r>
      <w:r>
        <w:rPr>
          <w:b/>
          <w:lang w:val="png_PG" w:bidi="png_PG"/>
        </w:rPr>
        <w:t>Namba tu hap bilong stori:</w:t>
      </w:r>
      <w:r>
        <w:rPr>
          <w:lang w:val="png_PG" w:bidi="png_PG"/>
        </w:rPr>
        <w:t xml:space="preserve"> Taim ol i kamap long haus bilong Jairus, ol i lukim ol lain bilong krai i bel sori na singaut krai. Na Jisas i tok olsem: "Bilong wanem yupela i mekim dispela bikpela nois? Pikinini i no dai. Em i slip tasol." Na ol manmeri i lap long em.</w:t>
      </w:r>
    </w:p>
    <w:p>
      <w:pPr/>
      <w:r>
        <w:rPr>
          <w:lang w:val="png_PG" w:bidi="png_PG"/>
        </w:rPr>
      </w:r>
      <w:r>
        <w:rPr>
          <w:b/>
          <w:lang w:val="png_PG" w:bidi="png_PG"/>
        </w:rPr>
        <w:t>Namba tri hap bilong stori:</w:t>
      </w:r>
      <w:r>
        <w:rPr>
          <w:lang w:val="png_PG" w:bidi="png_PG"/>
        </w:rPr>
        <w:t xml:space="preserve"> Jisas i kisim Jairus, mama bilong dispela pikinini meri, na tripela disaipel bilong em na ol i go insait long rum we dispela pikinini meri i slip i stap. Jisas i kirapim dispela pikinini meri na em i kam bek long laip na Jisas i tokim papamama bilong em long givim kaikai long em bai em i ken kaikai.</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Jairus</w:t>
      </w:r>
    </w:p>
    <w:p>
      <w:pPr>
        <w:pStyle w:val="ListBullet"/>
        <w:spacing w:line="240" w:lineRule="auto"/>
        <w:ind w:left="720"/>
      </w:pPr>
      <w:r>
        <w:rPr>
          <w:lang w:val="png_PG" w:bidi="png_PG"/>
        </w:rPr>
      </w:r>
      <w:r>
        <w:rPr>
          <w:lang w:val="png_PG" w:bidi="png_PG"/>
        </w:rPr>
        <w:t>Ol bikpela lain manmeri</w:t>
      </w:r>
    </w:p>
    <w:p>
      <w:pPr>
        <w:pStyle w:val="ListBullet"/>
        <w:spacing w:line="240" w:lineRule="auto"/>
        <w:ind w:left="720"/>
      </w:pPr>
      <w:r>
        <w:rPr>
          <w:lang w:val="png_PG" w:bidi="png_PG"/>
        </w:rPr>
      </w:r>
      <w:r>
        <w:rPr>
          <w:lang w:val="png_PG" w:bidi="png_PG"/>
        </w:rPr>
        <w:t>Meri</w:t>
      </w:r>
    </w:p>
    <w:p>
      <w:pPr>
        <w:pStyle w:val="ListBullet"/>
        <w:spacing w:line="240" w:lineRule="auto"/>
        <w:ind w:left="720"/>
      </w:pPr>
      <w:r>
        <w:rPr>
          <w:lang w:val="png_PG" w:bidi="png_PG"/>
        </w:rPr>
      </w:r>
      <w:r>
        <w:rPr>
          <w:lang w:val="png_PG" w:bidi="png_PG"/>
        </w:rPr>
        <w:t>Ol mesenja o man bilong karim tok we i lusim haus bilong Jairus na i kam.</w:t>
      </w:r>
    </w:p>
    <w:p>
      <w:pPr>
        <w:pStyle w:val="ListBullet"/>
        <w:spacing w:line="240" w:lineRule="auto"/>
        <w:ind w:left="720"/>
      </w:pPr>
      <w:r>
        <w:rPr>
          <w:lang w:val="png_PG" w:bidi="png_PG"/>
        </w:rPr>
      </w:r>
      <w:r>
        <w:rPr>
          <w:lang w:val="png_PG" w:bidi="png_PG"/>
        </w:rPr>
        <w:t xml:space="preserve">Ol manmeri i krai sori long dai bilong pikinini meri bilong Jairus. </w:t>
      </w:r>
    </w:p>
    <w:p>
      <w:pPr>
        <w:pStyle w:val="ListBullet"/>
        <w:spacing w:line="240" w:lineRule="auto"/>
        <w:ind w:left="720"/>
      </w:pPr>
      <w:r>
        <w:rPr>
          <w:lang w:val="png_PG" w:bidi="png_PG"/>
        </w:rPr>
      </w:r>
      <w:r>
        <w:rPr>
          <w:lang w:val="png_PG" w:bidi="png_PG"/>
        </w:rPr>
        <w:t>Mama</w:t>
      </w:r>
    </w:p>
    <w:p>
      <w:pPr>
        <w:pStyle w:val="ListBullet"/>
        <w:spacing w:line="240" w:lineRule="auto"/>
        <w:ind w:left="720"/>
      </w:pPr>
      <w:r>
        <w:rPr>
          <w:lang w:val="png_PG" w:bidi="png_PG"/>
        </w:rPr>
      </w:r>
      <w:r>
        <w:rPr>
          <w:lang w:val="png_PG" w:bidi="png_PG"/>
        </w:rPr>
        <w:t>Pikinini meri</w:t>
      </w:r>
    </w:p>
    <w:p>
      <w:pPr>
        <w:pStyle w:val="ListBullet"/>
        <w:spacing w:line="240" w:lineRule="auto"/>
        <w:ind w:left="720"/>
      </w:pPr>
      <w:r>
        <w:rPr>
          <w:lang w:val="png_PG" w:bidi="png_PG"/>
        </w:rPr>
      </w:r>
      <w:r>
        <w:rPr>
          <w:lang w:val="png_PG" w:bidi="png_PG"/>
        </w:rPr>
        <w:t>Tripela disaipel bilong Jisas (Pita, Jems, na Jon)</w:t>
      </w:r>
    </w:p>
    <w:p>
      <w:pPr/>
      <w:r>
        <w:rPr>
          <w:lang w:val="png_PG" w:bidi="png_PG"/>
        </w:rPr>
      </w:r>
      <w:r>
        <w:rPr>
          <w:lang w:val="png_PG" w:bidi="png_PG"/>
        </w:rPr>
        <w:t>Namba wan hap bilong stori i kamap yet long wanpela liklik han rot bilong taun Kapernaum. Jisas i toktok i stap long dispela meri we i bin kisim hiling bilong em long sotpela taim i go pinis. Taim Jisas i toktok yet wantaim dispela meri, sampela man i kam long haus bilong Jairus. Ol dispela man i tokim Jairus olsem pikinini meri bilong em i dai pinis. Ol dispela man i tokim Jairus olsem em i no ken givim hevi long tisa moa.</w:t>
      </w:r>
    </w:p>
    <w:p>
      <w:pPr/>
      <w:r>
        <w:rPr>
          <w:lang w:val="png_PG" w:bidi="png_PG"/>
        </w:rPr>
      </w:r>
      <w:r>
        <w:rPr>
          <w:lang w:val="png_PG" w:bidi="png_PG"/>
        </w:rPr>
        <w:t>Jisas i harim toktok bilong ol dispela man.</w:t>
      </w:r>
    </w:p>
    <w:p>
      <w:pPr/>
      <w:r>
        <w:rPr>
          <w:lang w:val="png_PG" w:bidi="png_PG"/>
        </w:rPr>
      </w:r>
      <w:r>
        <w:rPr>
          <w:lang w:val="png_PG" w:bidi="png_PG"/>
        </w:rPr>
        <w:t>Stop na prektisim dispela hap bilong stori. Wokimaut posisen blong ol wanwan manmeri na bai Jisas i inap long harim dispela meri na i harim ol dispela man. Jisas i toktok long dispela meri. Dispela meri i brukim skru fran long Jisas. Jairus i sanap klostu long Jisas. Ol man i kam long toktok long Jairus. Jisas i harim toktok bilong ol dispela man. Jisas i toktok long Jairus. Posim rekoding long hia.</w:t>
      </w:r>
    </w:p>
    <w:p>
      <w:pPr/>
      <w:r>
        <w:rPr>
          <w:lang w:val="png_PG" w:bidi="png_PG"/>
        </w:rPr>
      </w:r>
      <w:r>
        <w:rPr>
          <w:lang w:val="png_PG" w:bidi="png_PG"/>
        </w:rPr>
        <w:t>Jisas i tokim Jairus long bilip long Jisas. Jisas i no tokaut long wanem samting em bai mekim. Bihain, Jisas i mekim ol bikpela lain manmeri long i stap bek long han rot. Na tu, Jisas i lusim 9-pela disaipel i stap wantaim dispela bikpela lain manmeri. Jisas i kisim Pita, Jems na Jon na i wokabaut wantaim Jairus i go long haus bilong Jairus.</w:t>
      </w:r>
    </w:p>
    <w:p>
      <w:pPr/>
      <w:r>
        <w:rPr>
          <w:lang w:val="png_PG" w:bidi="png_PG"/>
        </w:rPr>
      </w:r>
      <w:r>
        <w:rPr>
          <w:lang w:val="png_PG" w:bidi="png_PG"/>
        </w:rPr>
        <w:t>Long namba tu hap bilong stori, Jisas i go kamap long haus bilong Jairus. Bikos Jairus em i wanpela impoten man, ating em i gat wanpela bikpela haus we i gat wanpela geit na wanpela autsait eria bilong stap. Ol lain bilong krai em ol bai stap long dispela open spes insait long geit, tasol ol bai no i stap insait long haus. Jisas na Jairus i ken lukim na harim dispela nois i kamap long haus. Ol lain bilong krai i wok long pilim bikpela sori na singaut strong na krai. *Singaut strong na krai* em i wanpela laud krai we i soim bikpela bel wari. Jisas i go insait long eria insait long geit na i askim ol lain bilong krai long wanem as na ol i wok long bel i krai na singaut strong. Na Jisas i tok, "Dispela pikinini meri em i no dai. Dispela pikinini meri i slip tasol." Taim ol lain bilong krai i harim Jisas i tok olsem dispela pikinini meri em i slip, ol bikpela lain manmeri bilong krai i stat long lap long wanpela kain we bilong tok bilas long Jisas olsem em i longlong. Ol i save olsem dispela pikinini meri i dai pinis na ol i mekim dispela pasin bikos ol i tingt olsem Jisas i stupid o longlong. Na Jisas i givim tok oda long olgeta bilong ol long lusim dispela haus.</w:t>
      </w:r>
    </w:p>
    <w:p>
      <w:pPr/>
      <w:r>
        <w:rPr>
          <w:lang w:val="png_PG" w:bidi="png_PG"/>
        </w:rPr>
      </w:r>
      <w:r>
        <w:rPr>
          <w:lang w:val="png_PG" w:bidi="png_PG"/>
        </w:rPr>
        <w:t>Stop na toktok: Stori long wanpela stori we wanpela man o meri i bin tok wanpela samting we i saun olsem i longlong o stupid long tingting bilong olgeta manmeri. Olgeta lain i lap long dispela man husat i tok dispela samting. Ol i wok long lap long wanpela kain we i soim olsem ol i tok bilas long dispela man o meri. Harim dispela lap bilong ol. Diskraibim dispela lap bilong ol. Wanem ol wod yu wok long yusim long diskraibim dispela we bilong lap? Posim rekoding long hia.</w:t>
      </w:r>
    </w:p>
    <w:p>
      <w:pPr/>
      <w:r>
        <w:rPr>
          <w:lang w:val="png_PG" w:bidi="png_PG"/>
        </w:rPr>
      </w:r>
      <w:r>
        <w:rPr>
          <w:lang w:val="png_PG" w:bidi="png_PG"/>
        </w:rPr>
        <w:t>Namba tri hap bilong stori i stat bihain long ol lain bilong krai i lusim dispela hap. Jisas i kisim Jairus wantaim mama bilong dispela pikinini meri na Pita, Jems na Jon na ol i go insait long haus. Olgeta bilong ol i go insait long rum we dispela pikinini meri i dai na i slip long bet i stap. Dispela bet em i ken wanpela matres we i stap long flo o em i ken wanpela freim we i stap antap long flo. Jisas i wokabaut i go long dispela pikinini meri na i kisim han bilong em. Jisas i tok, "Talitha koum." Dispela tupela wod em i stap long tok ples we ol manmeri bilong dispela eria i save toktok long haus bilong ol. Dispela em tok ples we dispela pikinini meri i bai toktok wantaim mama bilong em long en taim ol i stap long haus bilong ol. Dispela tok ples em i no tok ples bilong yusim long mekim bisnis. Bihain Mak i givim trenslesen bilong dispela tupela wod. Jisas i bin tok olsem, "Liklik gel, mi tokim yu, kirap!" Yu mas sekim na lukim olsem yu yusim raitpela wo bilong wanpela pikinini meri we i gat 12-pela krismas taim yu tok "Liklik gel o liklik pikinini meri." "Kirap" em i wanpela tok bilong givim oda. Koum tu i minim olsem sanap. Dispela pikinini meri i kam bek long laip na i sanap. Dispela eksen em i kamap wantu tasol. Em i no kirap isi isi. Em i sanap wantu tasol taim Jisas i tokim em long sanap. Em i stat long wokabaut raun long rum. Long dispela hap, Mak i tokim yumi olsem dispela pikinini meri em i gat 12-pela yia. Bikos em i gat 12-pela yia, yu bai nid long sekim olsem olgeta wod we yu yusim long diskraibim em, em ol raitpela wod bilong wanpela pikinini o man o meri we i gat 12-pela krismas.</w:t>
      </w:r>
    </w:p>
    <w:p>
      <w:pPr/>
      <w:r>
        <w:rPr>
          <w:lang w:val="png_PG" w:bidi="png_PG"/>
        </w:rPr>
      </w:r>
      <w:r>
        <w:rPr>
          <w:lang w:val="png_PG" w:bidi="png_PG"/>
        </w:rPr>
        <w:t>Ol i hat long bilipim dispela naispela samting na bel bilong ol i pilim kainkain samting long bel bilong ol. Dispela i min olsem olgeta manmeri insait long dispela rum. Dispela em i bin Jairus, mama bilong dispela pikinini meri, na Pita, Jems, na Jon. Dispela i min olsem ol i pilim kainkain samting long bel bilong ol, ol i pret na ol i hat long bilipim dispela naispela samting i kamap.</w:t>
      </w:r>
    </w:p>
    <w:p>
      <w:pPr/>
      <w:r>
        <w:rPr>
          <w:lang w:val="png_PG" w:bidi="png_PG"/>
        </w:rPr>
      </w:r>
      <w:r>
        <w:rPr>
          <w:lang w:val="png_PG" w:bidi="png_PG"/>
        </w:rPr>
        <w:t>Stop na toktok: Stori long wanpela mirakel i bin kamap. Toktok long hau ol manmeri husat i lukim mirakel i bin ekt. Harim gut ol wod o hap tok we ol i yusim long diskraibim ol samting we ol i pilim. Ating yu gat wanpela spesel we bilong diskraibim hau ol manmeri i pilim taim ol i lukim naispela samting we ol i hat long bilipim, ol i pret long en na ol i paul long en. Posim rekoding long hia.</w:t>
      </w:r>
    </w:p>
    <w:p>
      <w:pPr/>
      <w:r>
        <w:rPr>
          <w:lang w:val="png_PG" w:bidi="png_PG"/>
        </w:rPr>
      </w:r>
      <w:r>
        <w:rPr>
          <w:lang w:val="png_PG" w:bidi="png_PG"/>
        </w:rPr>
        <w:t>Na Jisas i tambuim ol strong long ol i no ken tokim wanpela man o meri long dispela samting i bin kamap. Na tu, Jisas i tokim ol bilong givim samting long dispela pikinini meri long kaikai.</w:t>
      </w:r>
    </w:p>
    <w:p>
      <w:pPr/>
      <w:r>
        <w:rPr>
          <w:lang w:val="png_PG" w:bidi="png_PG"/>
        </w:rPr>
      </w:r>
      <w:r>
        <w:rPr>
          <w:lang w:val="png_PG" w:bidi="png_PG"/>
        </w:rPr>
        <w:t>Nau, grup i mas wokim piksa bilong stori o storibod, dro, o yusim ol samting long piksarim dispela stori na ol eksen i stap insait long en.</w:t>
      </w:r>
      <w:r>
        <w:rPr>
          <w:lang w:val="png_PG" w:bidi="png_PG"/>
        </w:rPr>
      </w:r>
    </w:p>
    <w:p>
      <w:pPr>
        <w:pStyle w:val="Heading3"/>
      </w:pPr>
      <w:r>
        <w:rPr>
          <w:lang w:val="png_PG" w:bidi="png_PG"/>
        </w:rPr>
        <w:t>Ektim aut dispela Tok</w:t>
      </w:r>
    </w:p>
    <w:p>
      <w:pPr/>
      <w:r>
        <w:rPr>
          <w:lang w:val="png_PG" w:bidi="png_PG"/>
        </w:rPr>
      </w:r>
      <w:r>
        <w:rPr>
          <w:lang w:val="png_PG" w:bidi="png_PG"/>
        </w:rPr>
        <w:t>Harim wanpela rekoding bilong Mak 4:21–25 long trenslesen we i isi tru long save.</w:t>
      </w:r>
    </w:p>
    <w:p>
      <w:pPr/>
      <w:r>
        <w:rPr>
          <w:lang w:val="png_PG" w:bidi="png_PG"/>
        </w:rPr>
      </w:r>
      <w:r>
        <w:rPr>
          <w:lang w:val="png_PG" w:bidi="png_PG"/>
        </w:rPr>
        <w:t>Long dispela step, grup bai ektim dispela stori.</w:t>
      </w:r>
    </w:p>
    <w:p>
      <w:pPr/>
      <w:r>
        <w:rPr>
          <w:lang w:val="png_PG" w:bidi="png_PG"/>
        </w:rPr>
      </w:r>
      <w:r>
        <w:rPr>
          <w:lang w:val="png_PG" w:bidi="png_PG"/>
        </w:rPr>
        <w:t>Dispela stori i gat 3-pela hap.</w:t>
      </w:r>
    </w:p>
    <w:p>
      <w:pPr/>
      <w:r>
        <w:rPr>
          <w:lang w:val="png_PG" w:bidi="png_PG"/>
        </w:rPr>
      </w:r>
      <w:r>
        <w:rPr>
          <w:lang w:val="png_PG" w:bidi="png_PG"/>
        </w:rPr>
        <w:t>Ol manmeri i stap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Jairus</w:t>
      </w:r>
    </w:p>
    <w:p>
      <w:pPr>
        <w:pStyle w:val="ListBullet"/>
        <w:spacing w:line="240" w:lineRule="auto"/>
        <w:ind w:left="720"/>
      </w:pPr>
      <w:r>
        <w:rPr>
          <w:lang w:val="png_PG" w:bidi="png_PG"/>
        </w:rPr>
      </w:r>
      <w:r>
        <w:rPr>
          <w:lang w:val="png_PG" w:bidi="png_PG"/>
        </w:rPr>
        <w:t>Ol bikpela lain manmeri</w:t>
      </w:r>
    </w:p>
    <w:p>
      <w:pPr>
        <w:pStyle w:val="ListBullet"/>
        <w:spacing w:line="240" w:lineRule="auto"/>
        <w:ind w:left="720"/>
      </w:pPr>
      <w:r>
        <w:rPr>
          <w:lang w:val="png_PG" w:bidi="png_PG"/>
        </w:rPr>
      </w:r>
      <w:r>
        <w:rPr>
          <w:lang w:val="png_PG" w:bidi="png_PG"/>
        </w:rPr>
        <w:t>Meri</w:t>
      </w:r>
    </w:p>
    <w:p>
      <w:pPr>
        <w:pStyle w:val="ListBullet"/>
        <w:spacing w:line="240" w:lineRule="auto"/>
        <w:ind w:left="720"/>
      </w:pPr>
      <w:r>
        <w:rPr>
          <w:lang w:val="png_PG" w:bidi="png_PG"/>
        </w:rPr>
      </w:r>
      <w:r>
        <w:rPr>
          <w:lang w:val="png_PG" w:bidi="png_PG"/>
        </w:rPr>
        <w:t>Ol mesenja o ol man bilong karim tok we i lusim haus bilong Jairus na i kam</w:t>
      </w:r>
    </w:p>
    <w:p>
      <w:pPr>
        <w:pStyle w:val="ListBullet"/>
        <w:spacing w:line="240" w:lineRule="auto"/>
        <w:ind w:left="720"/>
      </w:pPr>
      <w:r>
        <w:rPr>
          <w:lang w:val="png_PG" w:bidi="png_PG"/>
        </w:rPr>
      </w:r>
      <w:r>
        <w:rPr>
          <w:lang w:val="png_PG" w:bidi="png_PG"/>
        </w:rPr>
        <w:t xml:space="preserve">Ol lain bilong krai long dai bilong pikinini meri bilong Jairus </w:t>
      </w:r>
    </w:p>
    <w:p>
      <w:pPr>
        <w:pStyle w:val="ListBullet"/>
        <w:spacing w:line="240" w:lineRule="auto"/>
        <w:ind w:left="720"/>
      </w:pPr>
      <w:r>
        <w:rPr>
          <w:lang w:val="png_PG" w:bidi="png_PG"/>
        </w:rPr>
      </w:r>
      <w:r>
        <w:rPr>
          <w:lang w:val="png_PG" w:bidi="png_PG"/>
        </w:rPr>
        <w:t>Mama</w:t>
      </w:r>
    </w:p>
    <w:p>
      <w:pPr>
        <w:pStyle w:val="ListBullet"/>
        <w:spacing w:line="240" w:lineRule="auto"/>
        <w:ind w:left="720"/>
      </w:pPr>
      <w:r>
        <w:rPr>
          <w:lang w:val="png_PG" w:bidi="png_PG"/>
        </w:rPr>
      </w:r>
      <w:r>
        <w:rPr>
          <w:lang w:val="png_PG" w:bidi="png_PG"/>
        </w:rPr>
        <w:t>Pikinini meri</w:t>
      </w:r>
    </w:p>
    <w:p>
      <w:pPr>
        <w:pStyle w:val="ListBullet"/>
        <w:spacing w:line="240" w:lineRule="auto"/>
        <w:ind w:left="720"/>
      </w:pPr>
      <w:r>
        <w:rPr>
          <w:lang w:val="png_PG" w:bidi="png_PG"/>
        </w:rPr>
      </w:r>
      <w:r>
        <w:rPr>
          <w:lang w:val="png_PG" w:bidi="png_PG"/>
        </w:rPr>
        <w:t>Tripela disaipel bilong Jisas (Pita, Jems, na Jon)</w:t>
      </w:r>
    </w:p>
    <w:p>
      <w:pPr/>
      <w:r>
        <w:rPr>
          <w:lang w:val="png_PG" w:bidi="png_PG"/>
        </w:rPr>
      </w:r>
      <w:r>
        <w:rPr>
          <w:lang w:val="png_PG" w:bidi="png_PG"/>
        </w:rPr>
        <w:t>Olsem wanpela grup, ektim dispela stori tupela taim. Yupela mas ektim dispela stori long tok ples bilong yupela.</w:t>
      </w:r>
    </w:p>
    <w:p>
      <w:pPr/>
      <w:r>
        <w:rPr>
          <w:lang w:val="png_PG" w:bidi="png_PG"/>
        </w:rPr>
      </w:r>
      <w:r>
        <w:rPr>
          <w:lang w:val="png_PG" w:bidi="png_PG"/>
        </w:rPr>
        <w:t>Long namba wan taim, ektim dispela stori tasol na noken stop. Tingting gut long ol toktok we ol manmeri i mekim, oda we ol samting i kamap, wanem samting i mekim na ol dispela samting i kamap na hau yu bai autim dispela stori. Sekim olsem yupela i no kalapim o i no ektim ol hatpela o impoten hap bilong stori. Helpim wanpela narapela long tingim olgeta hap bilong stori.</w:t>
      </w:r>
    </w:p>
    <w:p>
      <w:pPr/>
      <w:r>
        <w:rPr>
          <w:lang w:val="png_PG" w:bidi="png_PG"/>
        </w:rPr>
      </w:r>
      <w:r>
        <w:rPr>
          <w:lang w:val="png_PG" w:bidi="png_PG"/>
        </w:rPr>
        <w:t>Presim pos baten long stopim odio na ektim dispela stori.</w:t>
      </w:r>
    </w:p>
    <w:p>
      <w:pPr/>
      <w:r>
        <w:rPr>
          <w:lang w:val="png_PG" w:bidi="png_PG"/>
        </w:rPr>
      </w:r>
      <w:r>
        <w:rPr>
          <w:lang w:val="png_PG" w:bidi="png_PG"/>
        </w:rPr>
        <w:t>Grup i mas ektim dispela stori long namba tu taim gen. Long sampela hap insait long drama, stopim drama na askim dispela kwesten i go long wanpela man o meri husat i ektim wanpela pat, "Yu pilim olsem wanem o tingting olsem wanem?" Dispela man husat i wok long ekt bai ansarim na tokaut long wanem ol i pilim o tingim sapos ol i tru tru dispela man o meri o samting we ol i wok long ektim. Bihain go bek na statim drama gen.</w:t>
      </w:r>
    </w:p>
    <w:p>
      <w:pPr/>
      <w:r>
        <w:rPr>
          <w:lang w:val="png_PG" w:bidi="png_PG"/>
        </w:rPr>
      </w:r>
      <w:r>
        <w:rPr>
          <w:lang w:val="png_PG" w:bidi="png_PG"/>
        </w:rPr>
        <w:t>Posim dispela odio long hia na ektim aut stori long namba tu taim.</w:t>
      </w:r>
    </w:p>
    <w:p>
      <w:pPr/>
      <w:r>
        <w:rPr>
          <w:lang w:val="png_PG" w:bidi="png_PG"/>
        </w:rPr>
      </w:r>
      <w:r>
        <w:rPr>
          <w:lang w:val="png_PG" w:bidi="png_PG"/>
        </w:rPr>
        <w:t>Dispela em i wanpela eksampel bilong drama na ol sampela ansa we ol lain i ektim ol manmeri o samting i ken tok.</w:t>
      </w:r>
    </w:p>
    <w:p>
      <w:pPr/>
      <w:r>
        <w:rPr>
          <w:lang w:val="png_PG" w:bidi="png_PG"/>
        </w:rPr>
      </w:r>
      <w:r>
        <w:rPr>
          <w:lang w:val="png_PG" w:bidi="png_PG"/>
        </w:rPr>
        <w:t>Long namba wan hap bilong stori, Jisas i bin stop long rot na i toktok wantaim dispela meri we i kamap orait pinis. Dispela meri i tokim Jisas long stori bilong sik bilong em. Jairus i wok long wetim Jisas long pinisim toktok wantaim dispela meri na bihain kontinu i go long haus bilong Jairus we pikinini meri bilong Jairus i sik nogut tru i stap.</w:t>
      </w:r>
    </w:p>
    <w:p>
      <w:pPr/>
      <w:r>
        <w:rPr>
          <w:lang w:val="png_PG" w:bidi="png_PG"/>
        </w:rPr>
      </w:r>
      <w:r>
        <w:rPr>
          <w:lang w:val="png_PG" w:bidi="png_PG"/>
        </w:rPr>
        <w:t>Stopim eksen liklik taim: Askim Jairus, "Yu wok long pilim olsem wanem nau?" Yu ken harim em i tok, "Tingting planti na pret," Mi long pikinini meri bilong mi," o "Mi tingt, bilong wanem Jisas i weistim taim bilong em wantaim dispela meri?" Kontinu wantaim drama.</w:t>
      </w:r>
    </w:p>
    <w:p>
      <w:pPr/>
      <w:r>
        <w:rPr>
          <w:lang w:val="png_PG" w:bidi="png_PG"/>
        </w:rPr>
      </w:r>
      <w:r>
        <w:rPr>
          <w:lang w:val="png_PG" w:bidi="png_PG"/>
        </w:rPr>
        <w:t>Taim Jisas i wok long toktok yet wantaim dispela meri taim ol lain bilong karim tok i lusim haus bilong Jairus na i kam wantaim dispela tok, "Pikinini meri bilong yu i dai, na i no gat nid long givim hevi long Tisa."</w:t>
      </w:r>
    </w:p>
    <w:p>
      <w:pPr/>
      <w:r>
        <w:rPr>
          <w:lang w:val="png_PG" w:bidi="png_PG"/>
        </w:rPr>
      </w:r>
      <w:r>
        <w:rPr>
          <w:lang w:val="png_PG" w:bidi="png_PG"/>
        </w:rPr>
        <w:t>Stopim eksen liklik taim: Askim Jairus, "Yu wok long pilim olsem wanem nau?" Yu ken harim em i tok olsem, "Mi no inap bilipim dispela samting." Bilong wanem Jisas i stop long toktok wantaim dispela meri? Em i bin sik long 12-pela yia. Dispela i ken wet! Sapos mipela i wokabaut yet, ating mipela inap kamap long taim long Jisas bai putim han antap long em. Pikinini meri bilong mi i dai pinis! Hau bai mi stap wantaim dispela pen?" Kontinu wantaim drama.</w:t>
      </w:r>
    </w:p>
    <w:p>
      <w:pPr/>
      <w:r>
        <w:rPr>
          <w:lang w:val="png_PG" w:bidi="png_PG"/>
        </w:rPr>
      </w:r>
      <w:r>
        <w:rPr>
          <w:lang w:val="png_PG" w:bidi="png_PG"/>
        </w:rPr>
        <w:t>Jisas i harim ol man bilong karim tok i tok olsem pikinini meri bilong Jairus i dai pinis. Na Jisas i tokim Jairus, "Noken pret, bilip tasol."</w:t>
      </w:r>
    </w:p>
    <w:p>
      <w:pPr/>
      <w:r>
        <w:rPr>
          <w:lang w:val="png_PG" w:bidi="png_PG"/>
        </w:rPr>
      </w:r>
      <w:r>
        <w:rPr>
          <w:lang w:val="png_PG" w:bidi="png_PG"/>
        </w:rPr>
        <w:t>Stopim eksen liklik taim. Askim man i ekt olsem Jairus, "Yu pilim olsem wanem nau?" Ating yu bai harim em i tok olsem, "Wari", "Bel bilong mi i bagarap olgeta," o "Mi paul long mining bilong ol toktok bilong Jisas." Jisas i minim wanem samting taim em i tok bilip? Em i dai pinis. Jisas i ken mekim wanem samting nau?" "Bai mi go wantaim Jisas na lukim. Ating Jisas i save long samting mi no save long en." Kontinu wantaim drama.</w:t>
      </w:r>
    </w:p>
    <w:p>
      <w:pPr/>
      <w:r>
        <w:rPr>
          <w:lang w:val="png_PG" w:bidi="png_PG"/>
        </w:rPr>
      </w:r>
      <w:r>
        <w:rPr>
          <w:lang w:val="png_PG" w:bidi="png_PG"/>
        </w:rPr>
        <w:t>Long namba 2 hap bilong stori, Jisas na Jairus i lukim ol manmeri i go i kam na harim ol i singaut krai taim ol i kamap long haus. Jisas i askim ol lain bilong krai, "Bilong wanem yupela i wok long mekim olgeta dispela nois?" Jisas tokim ol lain bilong krai olsem dispela pikinini meri i no dai, tasol em i sli tasol, na ol bikpela lain manmeri i lap long em.</w:t>
      </w:r>
    </w:p>
    <w:p>
      <w:pPr/>
      <w:r>
        <w:rPr>
          <w:lang w:val="png_PG" w:bidi="png_PG"/>
        </w:rPr>
      </w:r>
      <w:r>
        <w:rPr>
          <w:lang w:val="png_PG" w:bidi="png_PG"/>
        </w:rPr>
        <w:t>Stopim eksen liklik taim. Askim bikpela lain manmeri, "Yupela i lap long wanem samting?" Yu bai harim ol i tok olsem, "Mipela i save olsem dispela gel i dai pinis, na mipela i no bilip olsem Jisas i ting em i slip tasol," "Jisas i ting em yet husat?" Jisas i no bin lukim dispela pikinini meri yet. Hau na Jisas i save olsem dispela pikinini meri i wok long slip? Yumi olgeta i save olsem em i dai pinis." Kontinu wantaim drama.</w:t>
      </w:r>
    </w:p>
    <w:p>
      <w:pPr/>
      <w:r>
        <w:rPr>
          <w:lang w:val="png_PG" w:bidi="png_PG"/>
        </w:rPr>
      </w:r>
      <w:r>
        <w:rPr>
          <w:lang w:val="png_PG" w:bidi="png_PG"/>
        </w:rPr>
        <w:t>Long namba 3 hap bilong stori, Jisas i tokim ol lain bilong krai long lusim dispela hap. Bihain, Jisas i kisim Jairus na mama bilong dispela gel, na Pita, Jems na Jon na ol i go insait long rum we dispela gel i slip long en. Na Jisas i putim han i go na i kisim han bilong pikinini meri we i dai pinis na i tok, "Talitha, Koum," we min olsem "Liklik gel, yu kirap." Wantu tasol em i sanap na i wokabaut raun.</w:t>
      </w:r>
    </w:p>
    <w:p>
      <w:pPr/>
      <w:r>
        <w:rPr>
          <w:lang w:val="png_PG" w:bidi="png_PG"/>
        </w:rPr>
      </w:r>
      <w:r>
        <w:rPr>
          <w:lang w:val="png_PG" w:bidi="png_PG"/>
        </w:rPr>
        <w:t>Stopim eksen liklik taim. Askim mama na papa, "Yutupela i pilim olsem wanem nau?" Yu ken harim ol i tok olsem, "Mipela i pilim kainkain samting long bel bilong mipela," "Mipela i hat long bilipim dispela naispela samting," "Mipela i amamas tru olsem pikinini bilong mipela em i stap laip," o "Mipela i bilip nau." Dispela i kamap olsem wanem? Mi save em i dai pinis, tasol nau em i stap laip gen. Dispela em wanpela mirakel!" Askim Pita, Jems na Jon, "Yupela i wok long pilim olsem wanem nau?" Yupela ken harim ol i tok, "Mipela i kirap nogut na hat long toktok. Hat long bilip olgeta. Taim win na wara i bihainim tok bilong Jisas, mi ting olsem yumi lukim pinis olgeta samting. Dispela i hat long bilip na i narakain tru! Olsem wanem Jisas i ken mekim ol dispela samting? Mi no save Jisas em i husat tru, tasol mi laik save moa long em." Kontinu wantaim drama.</w:t>
      </w:r>
    </w:p>
    <w:p>
      <w:pPr/>
      <w:r>
        <w:rPr>
          <w:lang w:val="png_PG" w:bidi="png_PG"/>
        </w:rPr>
      </w:r>
      <w:r>
        <w:rPr>
          <w:lang w:val="png_PG" w:bidi="png_PG"/>
        </w:rPr>
        <w:t>Las tru, Jisas i tokim ol manmeri i stap long dispela rum long no ken tokim wanpela man o meri long wanem samting i bin kamap. Na Jisas i tokim ol long givim wanpela samting bilong kaikai long dispela pikinini meri. Bihain long drama, askim tim, "Bilong wanem yupela i ting Jisas i bin givim tok oda long ol olsem ol i no ken tokim wanpela man o meri long samting i bin kamap?" Yu ken harim ol i tok olsem, "Em i no taim bilong em long soim ol manmeri em i husat tru," o "Em i tingting long dispela pikinini meri." Em i no laik bai ol manmeri i kam long lukim dispela pikinini meri, na em i no laikim ol manmeri i tok olsem em i bin dai na nau em i stap laip."</w:t>
      </w:r>
    </w:p>
    <w:p>
      <w:pPr/>
      <w:r>
        <w:rPr>
          <w:lang w:val="png_PG" w:bidi="png_PG"/>
        </w:rPr>
      </w:r>
      <w:r>
        <w:rPr>
          <w:lang w:val="png_PG" w:bidi="png_PG"/>
        </w:rPr>
        <w:t>Askim bilong wanem Jisas i tokim ol long givim samting long pikinini meri i kaikai. Yu ken harim ol i tok olsem, "Em i no tingting tasol long kirapim bek dispela pikinini meri, em i tingting tu long wanem samting pikinini meri i nidim-pikinini meri bin i hangre," o "Ating em i laik soim ples klia olsem em i stap laip tru na em i no wanpela spirit."</w:t>
      </w:r>
      <w:r>
        <w:rPr>
          <w:lang w:val="png_PG" w:bidi="png_PG"/>
        </w:rPr>
      </w:r>
    </w:p>
    <w:p>
      <w:pPr>
        <w:pStyle w:val="Heading3"/>
      </w:pPr>
      <w:r>
        <w:rPr>
          <w:lang w:val="png_PG" w:bidi="png_PG"/>
        </w:rPr>
        <w:t>Pulapim dispela speis</w:t>
      </w:r>
    </w:p>
    <w:p>
      <w:pPr/>
      <w:r>
        <w:rPr>
          <w:lang w:val="png_PG" w:bidi="png_PG"/>
        </w:rPr>
      </w:r>
      <w:r>
        <w:rPr>
          <w:lang w:val="png_PG" w:bidi="png_PG"/>
        </w:rPr>
        <w:t>Harim wanpela rekoding bilong Mak 5:35–43 long trenslesen we i isi tru long save.</w:t>
      </w:r>
    </w:p>
    <w:p>
      <w:pPr/>
      <w:r>
        <w:rPr>
          <w:lang w:val="png_PG" w:bidi="png_PG"/>
        </w:rPr>
      </w:r>
      <w:r>
        <w:rPr>
          <w:lang w:val="png_PG" w:bidi="png_PG"/>
        </w:rPr>
        <w:t xml:space="preserve">Yusim ol seim wod bilong </w:t>
      </w:r>
      <w:r>
        <w:rPr>
          <w:lang w:val="png_PG" w:bidi="png_PG"/>
        </w:rPr>
        <w:t>sinagog</w:t>
      </w:r>
      <w:r>
        <w:rPr>
          <w:lang w:val="png_PG" w:bidi="png_PG"/>
        </w:rPr>
        <w:t xml:space="preserve"> na </w:t>
      </w:r>
      <w:r>
        <w:rPr>
          <w:b/>
          <w:lang w:val="png_PG" w:bidi="png_PG"/>
        </w:rPr>
        <w:t>rula</w:t>
      </w:r>
      <w:r>
        <w:rPr>
          <w:lang w:val="png_PG" w:bidi="png_PG"/>
        </w:rPr>
        <w:t xml:space="preserve"> o </w:t>
      </w:r>
      <w:r>
        <w:rPr>
          <w:lang w:val="png_PG" w:bidi="png_PG"/>
        </w:rPr>
        <w:t>lida bilong sinagog</w:t>
      </w:r>
      <w:r>
        <w:rPr>
          <w:lang w:val="png_PG" w:bidi="png_PG"/>
        </w:rPr>
        <w:t xml:space="preserve"> wankain olsem yu bin wok long yusim bipo.</w:t>
      </w:r>
    </w:p>
    <w:p>
      <w:pPr/>
      <w:r>
        <w:rPr>
          <w:lang w:val="png_PG" w:bidi="png_PG"/>
        </w:rPr>
      </w:r>
      <w:r>
        <w:rPr>
          <w:lang w:val="png_PG" w:bidi="png_PG"/>
        </w:rPr>
        <w:t xml:space="preserve">Ol man bilong karim tok ol i kolim Jisas </w:t>
      </w:r>
      <w:r>
        <w:rPr>
          <w:lang w:val="png_PG" w:bidi="png_PG"/>
        </w:rPr>
        <w:t>Tisa</w:t>
      </w:r>
      <w:r>
        <w:rPr>
          <w:lang w:val="png_PG" w:bidi="png_PG"/>
        </w:rPr>
        <w:t>. Dispela em wanpela wod bilong soim rispek long Jisas na soim olsem Jisas em i wanpela tisa bilong ol samting bilong God na em i gat ol disaipel o sumating husat i save bihainim em na harim tok skul bilong em. Sekim olsem yu no yusim wanpela wod we ol manmeri i save yusim long toktok long ol tisa bilong skul tasol. Yusim seim wod we yu bin yusim long stori bilong Jisas i mekim solwara i stap isi.</w:t>
      </w:r>
    </w:p>
    <w:p>
      <w:pPr/>
      <w:r>
        <w:rPr>
          <w:lang w:val="png_PG" w:bidi="png_PG"/>
        </w:rPr>
      </w:r>
      <w:r>
        <w:rPr>
          <w:lang w:val="png_PG" w:bidi="png_PG"/>
        </w:rPr>
        <w:t xml:space="preserve">Jisas i </w:t>
      </w:r>
      <w:r>
        <w:rPr>
          <w:b/>
          <w:lang w:val="png_PG" w:bidi="png_PG"/>
        </w:rPr>
        <w:t>bin harim</w:t>
      </w:r>
      <w:r>
        <w:rPr>
          <w:lang w:val="png_PG" w:bidi="png_PG"/>
        </w:rPr>
        <w:t xml:space="preserve"> ol man bilong karim tok i tokim Jairus long no ken givim hevi long Jisas. Sampela ol trenslesen i tok olsem Jisas i no bisi long dispela tok bilong ol bikos tru tru, em i bin i no bisi long toktok bilong ol. Jisas i katim tok bilong ol man bilong karim tok long taim ol i toktok yet wantaim Jairus.</w:t>
      </w:r>
    </w:p>
    <w:p>
      <w:pPr/>
      <w:r>
        <w:rPr>
          <w:lang w:val="png_PG" w:bidi="png_PG"/>
        </w:rPr>
      </w:r>
      <w:r>
        <w:rPr>
          <w:lang w:val="png_PG" w:bidi="png_PG"/>
        </w:rPr>
        <w:t xml:space="preserve">Na Jisas i tokim Jairus, "Noken pret, bilip tasol." </w:t>
      </w:r>
      <w:r>
        <w:rPr>
          <w:b/>
          <w:lang w:val="png_PG" w:bidi="png_PG"/>
        </w:rPr>
        <w:t>Feit</w:t>
      </w:r>
      <w:r>
        <w:rPr>
          <w:lang w:val="png_PG" w:bidi="png_PG"/>
        </w:rPr>
        <w:t xml:space="preserve">, o </w:t>
      </w:r>
      <w:r>
        <w:rPr>
          <w:b/>
          <w:lang w:val="png_PG" w:bidi="png_PG"/>
        </w:rPr>
        <w:t>bilip</w:t>
      </w:r>
      <w:r>
        <w:rPr>
          <w:lang w:val="png_PG" w:bidi="png_PG"/>
        </w:rPr>
        <w:t xml:space="preserve">, em i toktok long bekim bilong ol manmeri long promis bilong God. Em i toktok long pasin bilong putim trast o bilip bilong yu long God. Long dispela stori, Jisas i wok long tokim Jairus long bilip long em. Jairus i go wantaim Jisas long haus. Jairus i bin larim Jisas i salim ol lain bilong krai i go. Ol dispela eksen i soim olsem Jairus i bilip Jisas bai mekim wanpela samting. Jairas i no save long wanem samting we Jisas i bai mekim. Yusim seim wod bilong feit o bilip we yu bin wok long yusim bipo. </w:t>
      </w:r>
      <w:r>
        <w:rPr>
          <w:lang w:val="png_PG" w:bidi="png_PG"/>
        </w:rPr>
        <w:t>Feit</w:t>
      </w:r>
      <w:r>
        <w:rPr>
          <w:lang w:val="png_PG" w:bidi="png_PG"/>
        </w:rPr>
        <w:t xml:space="preserve"> em moa tok save bilong em i stap long Masta Gloseri.</w:t>
      </w:r>
    </w:p>
    <w:p>
      <w:pPr/>
      <w:r>
        <w:rPr>
          <w:lang w:val="png_PG" w:bidi="png_PG"/>
        </w:rPr>
      </w:r>
      <w:r>
        <w:rPr>
          <w:lang w:val="png_PG" w:bidi="png_PG"/>
        </w:rPr>
        <w:t>Taim Jisas i kamap long haus bilong Jairus, ol lain bilong krai i wok long</w:t>
      </w:r>
      <w:r>
        <w:rPr>
          <w:b/>
          <w:lang w:val="png_PG" w:bidi="png_PG"/>
        </w:rPr>
        <w:t>singaut strong na krai</w:t>
      </w:r>
      <w:r>
        <w:rPr>
          <w:lang w:val="png_PG" w:bidi="png_PG"/>
        </w:rPr>
        <w:t>. Wod we ol i bin yusim long "singaut strong na krai" i saun olsem nois bilong krai long dispela tok ples. Sapos tok ples bilong yu i gat wanpela wankain we bilong toktok long pasin bilong singaut strong na krai, yu ken yusim dispela wod long hia.</w:t>
      </w:r>
    </w:p>
    <w:p>
      <w:pPr/>
      <w:r>
        <w:rPr>
          <w:lang w:val="png_PG" w:bidi="png_PG"/>
        </w:rPr>
      </w:r>
      <w:r>
        <w:rPr>
          <w:lang w:val="png_PG" w:bidi="png_PG"/>
        </w:rPr>
        <w:t xml:space="preserve">Long dispela taim, ol man i save baim </w:t>
      </w:r>
      <w:r>
        <w:rPr>
          <w:b/>
          <w:lang w:val="png_PG" w:bidi="png_PG"/>
        </w:rPr>
        <w:t>ol Judalain bilong krai sori</w:t>
      </w:r>
      <w:r>
        <w:rPr>
          <w:lang w:val="png_PG" w:bidi="png_PG"/>
        </w:rPr>
        <w:t xml:space="preserve"> taim wanpela man o meri i dai. Sapos wanpela man o meri i gat moa kago o moa namba, em i mas haiarim moa lain bilong krai. Wanpela lids bilong wanpela ples bilong lotu em i gat inap nem na namba na em i mas haiarim sampela manmeri bilong krai. Ol lain bilong krai i bin save danis na singsing na paitim han, na ol i save mekim dispela pasin strong moa moa yet taim taim bilong planim bodi i kam klostu. Dispela laud nois i bin bungim Jisas taim em i kamap long haus. Tasol ol lain bilong krai kwiktaim i lusim bel i krai na i lap long Jisas. Tru tru ol i no pilim wari, tasol ol i priten olsem ol wari.</w:t>
      </w:r>
    </w:p>
    <w:p>
      <w:pPr/>
      <w:r>
        <w:rPr>
          <w:lang w:val="png_PG" w:bidi="png_PG"/>
        </w:rPr>
      </w:r>
      <w:r>
        <w:rPr>
          <w:b/>
          <w:lang w:val="png_PG" w:bidi="png_PG"/>
        </w:rPr>
        <w:t>Bikpela lain manmeri i lap long em</w:t>
      </w:r>
      <w:r>
        <w:rPr>
          <w:lang w:val="png_PG" w:bidi="png_PG"/>
        </w:rPr>
        <w:t xml:space="preserve"> em yupela i nid long trensletim long narapela we long sampela tok ples.. Ol manmeri i harim dispela stori i mas klia olsem ol manmeri i lap long Jisas bikos ol i ting em i longlong long tok olsem dispela pikinini meri i slip tasol. Dispela kain lap em i bilong tok bilas, o mekim fani long Jisas bikos ol i ting em i longlong. Dispela i no kain lap i save kamap taim yu harim wanpela samting i fani long gutpela we.</w:t>
      </w:r>
    </w:p>
    <w:p>
      <w:pPr/>
      <w:r>
        <w:rPr>
          <w:lang w:val="png_PG" w:bidi="png_PG"/>
        </w:rPr>
      </w:r>
      <w:r>
        <w:rPr>
          <w:b/>
          <w:lang w:val="png_PG" w:bidi="png_PG"/>
        </w:rPr>
        <w:t>Em i mekim olgeta bilong ol long lusim dispela hap</w:t>
      </w:r>
      <w:r>
        <w:rPr>
          <w:lang w:val="png_PG" w:bidi="png_PG"/>
        </w:rPr>
        <w:t>, dispela i soim olsem em i fosim ol long lusim dispela haus.</w:t>
      </w:r>
    </w:p>
    <w:p>
      <w:pPr/>
      <w:r>
        <w:rPr>
          <w:lang w:val="png_PG" w:bidi="png_PG"/>
        </w:rPr>
      </w:r>
      <w:r>
        <w:rPr>
          <w:b/>
          <w:lang w:val="png_PG" w:bidi="png_PG"/>
        </w:rPr>
        <w:t>Jisas i givim strongpela tok oda</w:t>
      </w:r>
      <w:r>
        <w:rPr>
          <w:lang w:val="png_PG" w:bidi="png_PG"/>
        </w:rPr>
        <w:t>em i wanpela komand na yupela i mas trensletim olsem komand.</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i isi tru long yupela i andastendim.</w:t>
      </w:r>
    </w:p>
    <w:p>
      <w:pPr/>
      <w:r>
        <w:rPr>
          <w:lang w:val="png_PG" w:bidi="png_PG"/>
        </w:rPr>
      </w:r>
      <w:r>
        <w:rPr>
          <w:lang w:val="png_PG" w:bidi="png_PG"/>
        </w:rPr>
        <w:t>Insait long dispela sesen, bung olsem wanpela grup na tokim gen long dispela stori long tok ples bilong yupela yet.</w:t>
      </w:r>
    </w:p>
    <w:p>
      <w:pPr/>
      <w:r>
        <w:rPr>
          <w:lang w:val="png_PG" w:bidi="png_PG"/>
        </w:rPr>
      </w:r>
      <w:r>
        <w:rPr>
          <w:lang w:val="png_PG" w:bidi="png_PG"/>
        </w:rPr>
        <w:t>Pastaim, olgeta grup bai prektis long dispela hap bilong Baibel long tok ples bilong yupela yet. Tingim long yusim ol wod yupela i bin wanbel long en long narapela step i go pinis, kain olsem oda bilong ol samting i kamap insait long stori, ol wod, ol hap tok, ol samting ol manmeri i pilim o ol sampela narapela samting we yupela i bin toktok long en.</w:t>
      </w:r>
    </w:p>
    <w:p>
      <w:pPr/>
      <w:r>
        <w:rPr>
          <w:lang w:val="png_PG" w:bidi="png_PG"/>
        </w:rPr>
      </w:r>
      <w:r>
        <w:rPr>
          <w:lang w:val="png_PG" w:bidi="png_PG"/>
        </w:rPr>
        <w:t>Wanpela grup memba i mas tokim sampela sentens bilong dispela hap bilong Baibel na stop liklik taim. Narapela memba bilong grup bai tokim narapela pat bilong dispela hap bilong Baibel na stop liklik taim. Mekim olsem i go inap grup i stori gen long ol olgeta samting i kamap insait long dispela hap bilong Baibel. Ol grup memba i ken stretim o korektim wanpela narapela insait long dispela step. Presim pos baten long stopim odio long hia.</w:t>
      </w:r>
    </w:p>
    <w:p>
      <w:pPr/>
      <w:r>
        <w:rPr>
          <w:lang w:val="png_PG" w:bidi="png_PG"/>
        </w:rPr>
      </w:r>
      <w:r>
        <w:rPr>
          <w:lang w:val="png_PG" w:bidi="png_PG"/>
        </w:rPr>
        <w:t>Bihain, wanwan memba bilong grup i mas stori long olgeta samting i kamap insait long displa hap bilong Baibel long wanpela laspela taim na no gat lain i mas distebim ol. Wanpela grup memba i ken yusim ol kainkain samting, ol eksen, o piksa o stori bod long helpim em long tingim dispela stori. Presim pos baten long stopim odio long hia.</w:t>
      </w:r>
    </w:p>
    <w:p>
      <w:pPr/>
      <w:r>
        <w:rPr>
          <w:lang w:val="png_PG" w:bidi="png_PG"/>
        </w:rPr>
      </w:r>
      <w:r>
        <w:rPr>
          <w:lang w:val="png_PG" w:bidi="png_PG"/>
        </w:rPr>
        <w:t>Bihain, orait grup i ken mekim disisen long stori bilong husat em ol i laikim tru. Yupela ken mekim disisen olsem yupela i laikim wanem we wanpela memba bilong grup i tokim wanpela hap bilong stori, tasol yupela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hap stori bilong Baibel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6:1–6a</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13">
        <w:r>
          <w:rPr>
            <w:lang w:val="png_PG" w:bidi="png_PG"/>
          </w:rPr>
          <w:rPr>
            <w:color w:val="0000EE"/>
            <w:u w:val="single"/>
          </w:rPr>
          <w:t>Harim na putim long tingting na bel</w:t>
        </w:r>
      </w:hyperlink>
      <w:r>
        <w:rPr>
          <w:lang w:val="png_PG" w:bidi="png_PG"/>
        </w:rPr>
        <w:t xml:space="preserve"> (785 KB)</w:t>
      </w:r>
      <w:r>
        <w:rPr>
          <w:lang w:val="png_PG" w:bidi="png_PG"/>
        </w:rPr>
      </w:r>
    </w:p>
    <w:p>
      <w:pPr>
        <w:pStyle w:val="ListBullet"/>
        <w:spacing w:line="240" w:lineRule="auto"/>
        <w:ind w:left="720"/>
      </w:pPr>
      <w:r>
        <w:rPr>
          <w:lang w:val="png_PG" w:bidi="png_PG"/>
        </w:rPr>
      </w:r>
      <w:hyperlink r:id="rId114">
        <w:r>
          <w:rPr>
            <w:lang w:val="png_PG" w:bidi="png_PG"/>
          </w:rPr>
          <w:rPr>
            <w:color w:val="0000EE"/>
            <w:u w:val="single"/>
          </w:rPr>
          <w:t>Save long taim na ples we stori i kamap long en</w:t>
        </w:r>
      </w:hyperlink>
      <w:r>
        <w:rPr>
          <w:lang w:val="png_PG" w:bidi="png_PG"/>
        </w:rPr>
        <w:t xml:space="preserve"> (3.2 MB)</w:t>
      </w:r>
      <w:r>
        <w:rPr>
          <w:lang w:val="png_PG" w:bidi="png_PG"/>
        </w:rPr>
      </w:r>
    </w:p>
    <w:p>
      <w:pPr>
        <w:pStyle w:val="ListBullet"/>
        <w:spacing w:line="240" w:lineRule="auto"/>
        <w:ind w:left="720"/>
      </w:pPr>
      <w:r>
        <w:rPr>
          <w:lang w:val="png_PG" w:bidi="png_PG"/>
        </w:rPr>
      </w:r>
      <w:hyperlink r:id="rId115">
        <w:r>
          <w:rPr>
            <w:lang w:val="png_PG" w:bidi="png_PG"/>
          </w:rPr>
          <w:rPr>
            <w:color w:val="0000EE"/>
            <w:u w:val="single"/>
          </w:rPr>
          <w:t>Save gut long wanwan Hap bilong Stori</w:t>
        </w:r>
      </w:hyperlink>
      <w:r>
        <w:rPr>
          <w:lang w:val="png_PG" w:bidi="png_PG"/>
        </w:rPr>
        <w:t xml:space="preserve"> (3.1 MB)</w:t>
      </w:r>
      <w:r>
        <w:rPr>
          <w:lang w:val="png_PG" w:bidi="png_PG"/>
        </w:rPr>
      </w:r>
    </w:p>
    <w:p>
      <w:pPr>
        <w:pStyle w:val="ListBullet"/>
        <w:spacing w:line="240" w:lineRule="auto"/>
        <w:ind w:left="720"/>
      </w:pPr>
      <w:r>
        <w:rPr>
          <w:lang w:val="png_PG" w:bidi="png_PG"/>
        </w:rPr>
      </w:r>
      <w:hyperlink r:id="rId116">
        <w:r>
          <w:rPr>
            <w:lang w:val="png_PG" w:bidi="png_PG"/>
          </w:rPr>
          <w:rPr>
            <w:color w:val="0000EE"/>
            <w:u w:val="single"/>
          </w:rPr>
          <w:t>Putim yu yet insait long stori</w:t>
        </w:r>
      </w:hyperlink>
      <w:r>
        <w:rPr>
          <w:lang w:val="png_PG" w:bidi="png_PG"/>
        </w:rPr>
        <w:t xml:space="preserve"> (3.3 MB)</w:t>
      </w:r>
      <w:r>
        <w:rPr>
          <w:lang w:val="png_PG" w:bidi="png_PG"/>
        </w:rPr>
      </w:r>
    </w:p>
    <w:p>
      <w:pPr>
        <w:pStyle w:val="ListBullet"/>
        <w:spacing w:line="240" w:lineRule="auto"/>
        <w:ind w:left="720"/>
      </w:pPr>
      <w:r>
        <w:rPr>
          <w:lang w:val="png_PG" w:bidi="png_PG"/>
        </w:rPr>
      </w:r>
      <w:hyperlink r:id="rId117">
        <w:r>
          <w:rPr>
            <w:lang w:val="png_PG" w:bidi="png_PG"/>
          </w:rPr>
          <w:rPr>
            <w:color w:val="0000EE"/>
            <w:u w:val="single"/>
          </w:rPr>
          <w:t>Save gut long ol samting we i no klia</w:t>
        </w:r>
      </w:hyperlink>
      <w:r>
        <w:rPr>
          <w:lang w:val="png_PG" w:bidi="png_PG"/>
        </w:rPr>
        <w:t xml:space="preserve"> (3.4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6:1–6a</w:t>
      </w:r>
      <w:r>
        <w:rPr>
          <w:lang w:val="png_PG" w:bidi="png_PG"/>
        </w:rPr>
      </w:r>
    </w:p>
    <w:p>
      <w:pPr>
        <w:pStyle w:val="Heading3"/>
      </w:pPr>
      <w:r>
        <w:rPr>
          <w:lang w:val="png_PG" w:bidi="png_PG"/>
        </w:rPr>
        <w:t>Harim na Bel/Tingting</w:t>
      </w:r>
    </w:p>
    <w:p>
      <w:pPr/>
      <w:r>
        <w:rPr>
          <w:lang w:val="png_PG" w:bidi="png_PG"/>
        </w:rPr>
      </w:r>
      <w:r>
        <w:rPr>
          <w:lang w:val="png_PG" w:bidi="png_PG"/>
        </w:rPr>
        <w:t>Harim Mak 6:1–6a na holim insait long tingting na bel bilong yu. Harim tripela taim (long tripela kainkain trenslesen, sapos yu inap long mekim olsem). Bung olsem wanpela tim na toktok long ol dispela askim:</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Wanem samting em yu no laikim o yu no klia gut long en?</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Dispela stori i tokim yumi wanem samting long ol manmeri?</w:t>
      </w:r>
    </w:p>
    <w:p>
      <w:pPr>
        <w:pStyle w:val="ListBullet"/>
        <w:spacing w:line="240" w:lineRule="auto"/>
        <w:ind w:left="720"/>
      </w:pPr>
      <w:r>
        <w:rPr>
          <w:lang w:val="png_PG" w:bidi="png_PG"/>
        </w:rPr>
      </w:r>
      <w:r>
        <w:rPr>
          <w:lang w:val="png_PG" w:bidi="png_PG"/>
        </w:rPr>
        <w:t>Dispela stori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Husat man o meri we yu save long en, em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odio bilong Mak 6:1–6a long translesen we i isi tru long yu long save long en.</w:t>
      </w:r>
    </w:p>
    <w:p>
      <w:pPr/>
      <w:r>
        <w:rPr>
          <w:lang w:val="png_PG" w:bidi="png_PG"/>
        </w:rPr>
      </w:r>
      <w:r>
        <w:rPr>
          <w:lang w:val="png_PG" w:bidi="png_PG"/>
        </w:rPr>
        <w:t>Long dispela stori, Jisas i bin wokim ol naispela mirakel we ol manmeri i hat long bilipim na planti manmeri i wok long harim nem bilong em. Tasol Mak i stat long toktok gen long pasin bilong ol manmeri long givim baksait na les long Jisas. Long wanpela stori we i go pinis insait long buk bilong Mak, yumi lukim ol lida bilong lotu i wok long hait na mekim plen agensim Jisas. Dispela stori em i toktok long samting i kamap insait long ministri bilong Jisas bihain long em i bin kirapim pikinini meri bilong Jairus long dai.</w:t>
      </w:r>
    </w:p>
    <w:p>
      <w:pPr/>
      <w:r>
        <w:rPr>
          <w:lang w:val="png_PG" w:bidi="png_PG"/>
        </w:rPr>
      </w:r>
      <w:r>
        <w:rPr>
          <w:lang w:val="png_PG" w:bidi="png_PG"/>
        </w:rPr>
        <w:t>Insait long dispela stori, Jisas i go bek long as ples bilong em yet. Maski ol i no tokaut klia, ol saveman bilong Baibel i ting dispela i tok long taun Nasaret. Wanpela as ples em i taun o liklik ples we wanpela man o meri i bon long en o i kamap bikpela long en. Jisas i bin bon long Betlehem tasol Maria na Josep i go bek long Nasaret na Jisas i bin kamap bikpela long Nasaret. Ol manmeri bai lukim Nasaret olsem as ples bilong Jisas.</w:t>
      </w:r>
    </w:p>
    <w:p>
      <w:pPr/>
      <w:r>
        <w:rPr>
          <w:lang w:val="png_PG" w:bidi="png_PG"/>
        </w:rPr>
      </w:r>
      <w:r>
        <w:rPr>
          <w:lang w:val="png_PG" w:bidi="png_PG"/>
        </w:rPr>
        <w:t>Stop long hia na soim tim bilong yu long mep we i makim Nasaret na Solwara Galili na Kaperneam. Nomol rot we ol manmeri i bin save yusim long go i kam long Nasaret na Kaperneam, em ol i mas makim tu insait long dispela mep. Posim rekoding long hia.</w:t>
      </w:r>
    </w:p>
    <w:p>
      <w:pPr/>
      <w:r>
        <w:rPr>
          <w:lang w:val="png_PG" w:bidi="png_PG"/>
        </w:rPr>
      </w:r>
      <w:r>
        <w:rPr>
          <w:lang w:val="png_PG" w:bidi="png_PG"/>
        </w:rPr>
        <w:t>Ol disaipel i bin go wantaim Jisas long Nasaret. Jisas i bin askim 12-pela man long kamap disaipel bilong em. Planti taim, taim Baibel i tok olsem ol disaipel i bin stap, dispela i min olsem ol 12-pela we em i bin makim, em ol i stap long hap. Sampela taim, Jisas i save kisim namba we i aninit long 12 wantaim em. Yumi lukim pinis insait long stori bilong Jairus we Jisas i kisim tripela bilong ol disaipela wantaim em na i go long haus bilong Jairus. Ating olgeta 12-pela i go wantim Jisas long Nasaret.</w:t>
      </w:r>
    </w:p>
    <w:p>
      <w:pPr/>
      <w:r>
        <w:rPr>
          <w:lang w:val="png_PG" w:bidi="png_PG"/>
        </w:rPr>
      </w:r>
      <w:r>
        <w:rPr>
          <w:lang w:val="png_PG" w:bidi="png_PG"/>
        </w:rPr>
        <w:t xml:space="preserve">Bikos Jisas em i wanpela tisa we planti manmeri i save long en, planti taim Jisas i save givim skul long sinagog, o long ples bilong prea bilong ol Ju long de Sabat. Sabat em i de bilong ol Ju long malolo na lotu. Long dispela de long Nasaret, ol manmeri i </w:t>
      </w:r>
      <w:r>
        <w:rPr>
          <w:b/>
          <w:lang w:val="png_PG" w:bidi="png_PG"/>
        </w:rPr>
        <w:t>kirap nogut</w:t>
      </w:r>
      <w:r>
        <w:rPr>
          <w:lang w:val="png_PG" w:bidi="png_PG"/>
        </w:rPr>
        <w:t xml:space="preserve"> long ol tok skul bilong em, na i no long gutpela we. Dispela kirap nogut em i miks wantaim belhat. Ol i no amamas o belhat na olsem dispela man nating inap i gat dispela kain gutpela tingting na pawa. Gutpela tingting em i toktok long pasin bilong klia gut long ol samting bilong spirit we i no save kam long rot bilong stadim ol samting long skul.</w:t>
      </w:r>
    </w:p>
    <w:p>
      <w:pPr/>
      <w:r>
        <w:rPr>
          <w:lang w:val="png_PG" w:bidi="png_PG"/>
        </w:rPr>
      </w:r>
      <w:r>
        <w:rPr>
          <w:lang w:val="png_PG" w:bidi="png_PG"/>
        </w:rPr>
        <w:t>Ol manmeri i askim ol kwesten we i no nidim wanpela ansa. Ol dispela kwesten em ol i ken askim long positiv we. Eksampel, "Jisas i kisim gutpela tingting bilong em long we?" em ol i ken tok olsem "Jisas i no mas gat dispela kain gutpela tingting." Jisas em i wanpela kapenta tasol." O, "Mipela i no save Jisas i kisim dispela gutpela tingting bilong em long we. Jisas em i wanpela kapenta tasol." Taim ol manmeri i askim ol dispela askim, ol i wok long tok olsem wanpela kapenta we i bikpela long Nasaret i no inap long gat dispela gutpela tingting na pawa long mekim ol mirakel we Jisas i bin mekim. Stop na toktok: Stori long wanpela stori we wanpela man o meri husat i lusim komyuniti na i kam bek gen olsem wanpela bikman we planti manmeri i save long en. Ol manmeri insait long komyuniti i tingim yet taim dispela man o meri i bin stap long hap. Hau bai komyuniti i pilim long dispela man o meri we ol i bin lukim em i bikpela namel long ol na em i kam bek long komyuniti? Harim gut wanem ol wod man i autim stori i yusim ol wanem samting em i tok taim em i stori long komyuniti i kisim dispela man o meri. Posim rekoding long hia.</w:t>
      </w:r>
    </w:p>
    <w:p>
      <w:pPr/>
      <w:r>
        <w:rPr>
          <w:lang w:val="png_PG" w:bidi="png_PG"/>
        </w:rPr>
      </w:r>
      <w:r>
        <w:rPr>
          <w:lang w:val="png_PG" w:bidi="png_PG"/>
        </w:rPr>
        <w:t>Ol manmeri i kolim Jisas olsem "dispela man" . Dispela em i wanpela we bilong i no soim rispek o givim baksait na les long wanpela man. Ol i bin save long Jisas. Taim ol i toktok long dispela we, ol i soim olsem ol i no lukim Jisas olsem wanpela tisa. Stop na toktok: Stori long wanpela man o meri we komyuniti i no save laikim. Harim gut hau man i autim stori i diskraibim dispela man. Posim rekoding long hia.</w:t>
      </w:r>
    </w:p>
    <w:p>
      <w:pPr/>
      <w:r>
        <w:rPr>
          <w:lang w:val="png_PG" w:bidi="png_PG"/>
        </w:rPr>
      </w:r>
      <w:r>
        <w:rPr>
          <w:lang w:val="png_PG" w:bidi="png_PG"/>
        </w:rPr>
        <w:t>Bihain ol i toktok long stori bilong Jisas\—em i wanpela kapenta tasol\em i wanpela wok man nating.</w:t>
      </w:r>
    </w:p>
    <w:p>
      <w:pPr/>
      <w:r>
        <w:rPr>
          <w:lang w:val="png_PG" w:bidi="png_PG"/>
        </w:rPr>
      </w:r>
      <w:r>
        <w:rPr>
          <w:lang w:val="png_PG" w:bidi="png_PG"/>
        </w:rPr>
        <w:t>Dispela wod 'carpenter' i ken makim kainkain man husat i save wok long han bilong ol, olsem meison (man i save wok long brik), bleksmit (man i save wok long ain o metal), man bilong wokim sip, o skalpta (man i save sapim ol samting long ston o diwai). Ol manmeri long Nasaret i lukim Jisas olsem pikinini man bilong Josep, husat i wanpela kapenta. Jisas ating i bin lainim dispela wok long Josep. Ol Ju o Juda lain i save rispektim ol lain husat i save wok hat.</w:t>
      </w:r>
    </w:p>
    <w:p>
      <w:pPr/>
      <w:r>
        <w:rPr>
          <w:lang w:val="png_PG" w:bidi="png_PG"/>
        </w:rPr>
      </w:r>
      <w:r>
        <w:rPr>
          <w:lang w:val="png_PG" w:bidi="png_PG"/>
        </w:rPr>
        <w:t>Bihain ol manmeri i kolim Jisas olsem pikinini bilong Maria. Ol Ju o Juda lain i save kolim wanpela man olsem pikinini bilong papa bilong em, maski sapos papa i dai pinis. Dispela we bilong toktok long Jisas i ken soim olsem ol i ting Jisas i pikinini bilong rot\—o mama na papa bilong em i no marit na ol i kamapim em. Stop na toktok: Komyuniti bilong yu i save pilim olsem wanem long wanpela man o meri husat i turangu na i save hatwork long mekim moni na lukautim em yet? Komyuniti bilong yu i save pilim olsem wanem long wanpela man o meri husat ol i ting em i pikinini bilong rot? Posim rekoding long hia.</w:t>
      </w:r>
    </w:p>
    <w:p>
      <w:pPr/>
      <w:r>
        <w:rPr>
          <w:lang w:val="png_PG" w:bidi="png_PG"/>
        </w:rPr>
      </w:r>
      <w:r>
        <w:rPr>
          <w:lang w:val="png_PG" w:bidi="png_PG"/>
        </w:rPr>
        <w:t>Dispela stori i kolim nem bilong 4-pela brata bilong Jisas. Olgeta dispela 4-brata, olgeta i kamap bihain long Jisas. Jisas em namba wan pikinini man bilong Maria. Nem bilong ol susa bilong en em ol i no kolim. Ol susa em ol i yanpela moa yet long Jisas. Taim ol i tok olsem ol i save stap long hap namel long ol manmeri, em i min olsem ol susa i marit pinis. Taim Jisas i statim pablik wok bilong em, em i bin gat 30 krismas. Olsem na ol bratasusa bilong Jisas em ating ol i bikpela pinis na ol i inap long marit. Ol manmeri i wok long tok olsem famili bilong Jisas i stap "hia wantaim ol" bikos ol save Jisas em i husat na ol save long famili bilong Jisas. Ol i ting olsem i no gat we bai Jisas i gat edukesen na trening long toktok wantaim gutpela tingting olsem. Stop na toktok: Stori long famili we i gat planti brata na sista long en. Wanem ol wokd yu bin yusim bilong kolim nambawan bikpela brata o nambawan bikpela susa? Wanem ol wod yu bin yusim bilong kolim ol liklik brata na susa? Posim rekoding long hia.</w:t>
      </w:r>
    </w:p>
    <w:p>
      <w:pPr/>
      <w:r>
        <w:rPr>
          <w:lang w:val="png_PG" w:bidi="png_PG"/>
        </w:rPr>
      </w:r>
      <w:r>
        <w:rPr>
          <w:lang w:val="png_PG" w:bidi="png_PG"/>
        </w:rPr>
        <w:t>Ol manmeri long Nasaret i bel n Dispela i min olsem ol manmeri i no bin amamas na i belhat long Jisas. Ol manmeri i belhat na kirap nogut olsem Jisas i bai kam na skulim ol long dispela we. Ol manmeri i bin givim baksait na les o stop long bilip long Jisas. Stop na toktok: Stori long wanpela man o meri i lusim ples, tasol bihain em i go bek gen long dispela ples. Ol manmeri i no klia long ol senis i kamap long dispela man o meri. Ol manmeri i no laikim pasin o wanem we dispela man o meri i wok long toktok nau. Harim ol toktok ol i yusim bilong diskraibim dispela man o meri. Posim rekoding long hia.</w:t>
      </w:r>
    </w:p>
    <w:p>
      <w:pPr/>
      <w:r>
        <w:rPr>
          <w:lang w:val="png_PG" w:bidi="png_PG"/>
        </w:rPr>
      </w:r>
      <w:r>
        <w:rPr>
          <w:lang w:val="png_PG" w:bidi="png_PG"/>
        </w:rPr>
        <w:t xml:space="preserve">Jisas i bekim dispela tok taim em i mekim wanpela tok we ol manmeri i save mekim long dispela taim\—i luk olsem ol komyuniti i wok long givim baksait na les long ol profet, o ol manmeri we ol i save gut long ol o ol i bilong lain bilong ol yet insait long komyuniti bilong ol. Jisas i tok, "Ol profet i save kisim ona long olgeta ples. Tasol long as ples bilong em yet, em i no save kisim ona" Jisas i minim olsem ol manmeri bilong ol narapela ples i wanbel na putim yau long ol tok skul wanpela profet. Tasol long as ples bilong em o namel long ol famili lain bilong em, planti taim ol i save givim baksait na les long dispela profet. Ol manmeri i givim baksait na i les long putim yau long em. Bikos long dispela, Jisas i no mekim planti mirakel long dispela hap\—i no bikos em i </w:t>
      </w:r>
      <w:r>
        <w:rPr>
          <w:b/>
          <w:lang w:val="png_PG" w:bidi="png_PG"/>
        </w:rPr>
        <w:t>no inap</w:t>
      </w:r>
      <w:r>
        <w:rPr>
          <w:lang w:val="png_PG" w:bidi="png_PG"/>
        </w:rPr>
        <w:t>—yumi save Jisas i gat pawa—tasol bikos em i no laik long mekim mirakel. Jisas i mekim orait sampela sikmanmeri bipo long em i lusim Nasaret.</w:t>
      </w:r>
    </w:p>
    <w:p>
      <w:pPr/>
      <w:r>
        <w:rPr>
          <w:lang w:val="png_PG" w:bidi="png_PG"/>
        </w:rPr>
      </w:r>
      <w:r>
        <w:rPr>
          <w:lang w:val="png_PG" w:bidi="png_PG"/>
        </w:rPr>
        <w:t xml:space="preserve">Dispela stori i pinis long </w:t>
      </w:r>
      <w:r>
        <w:rPr>
          <w:b/>
          <w:lang w:val="png_PG" w:bidi="png_PG"/>
        </w:rPr>
        <w:t>pasin bilong kirap nogut</w:t>
      </w:r>
      <w:r>
        <w:rPr>
          <w:lang w:val="png_PG" w:bidi="png_PG"/>
        </w:rPr>
        <w:t xml:space="preserve"> gen. Maski dispela em i wanpela narapela wod, em i soim tu pasin bilong ol manmeri we i no gutpela. Jisas i kirap nogut, o\—em i no amamas olsem ol manmeri i no bilip yet long em.</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Mak 6: 1–6a long trenslesen we i isi tru long yu long klia gut long en.</w:t>
      </w:r>
    </w:p>
    <w:p>
      <w:pPr/>
      <w:r>
        <w:rPr>
          <w:lang w:val="png_PG" w:bidi="png_PG"/>
        </w:rPr>
      </w:r>
      <w:r>
        <w:rPr>
          <w:lang w:val="png_PG" w:bidi="png_PG"/>
        </w:rPr>
        <w:t>Insait long dispela step, grup bai toktok long ol wanwan hap bilong stori, ol manmeri o samting i stap insait long stori, na ol ples we stori i kamap long en. Bihain grup bai putim ol samting i kamap insait long stori insait long tingting bilong ol na piksarim dispela stori.</w:t>
      </w:r>
    </w:p>
    <w:p>
      <w:pPr/>
      <w:r>
        <w:rPr>
          <w:lang w:val="png_PG" w:bidi="png_PG"/>
        </w:rPr>
      </w:r>
      <w:r>
        <w:rPr>
          <w:lang w:val="png_PG" w:bidi="png_PG"/>
        </w:rPr>
        <w:t>Dispela stori igat tripela hap.</w:t>
      </w:r>
    </w:p>
    <w:p>
      <w:pPr/>
      <w:r>
        <w:rPr>
          <w:lang w:val="png_PG" w:bidi="png_PG"/>
        </w:rPr>
      </w:r>
      <w:r>
        <w:rPr>
          <w:b/>
          <w:lang w:val="png_PG" w:bidi="png_PG"/>
        </w:rPr>
        <w:t>Long namba wan hap bilong stori:</w:t>
      </w:r>
      <w:r>
        <w:rPr>
          <w:lang w:val="png_PG" w:bidi="png_PG"/>
        </w:rPr>
        <w:t xml:space="preserve"> Jisas i lusim Kapernaum, hap bilong kantri we em i stap long en na em i go long Nasaret. Namba wan hap bilong stori em wokabaut bilong em i go long hap.</w:t>
      </w:r>
    </w:p>
    <w:p>
      <w:pPr/>
      <w:r>
        <w:rPr>
          <w:lang w:val="png_PG" w:bidi="png_PG"/>
        </w:rPr>
      </w:r>
      <w:r>
        <w:rPr>
          <w:b/>
          <w:lang w:val="png_PG" w:bidi="png_PG"/>
        </w:rPr>
        <w:t>Long namba tu hap bilong stori:</w:t>
      </w:r>
      <w:r>
        <w:rPr>
          <w:lang w:val="png_PG" w:bidi="png_PG"/>
        </w:rPr>
        <w:t xml:space="preserve"> Long de Sabat, Jisas i skulim ol manmeri long sinagog. Ol manmeri ol i kirap nogut. Na ol manmeri i no laik bilip long em.</w:t>
      </w:r>
    </w:p>
    <w:p>
      <w:pPr/>
      <w:r>
        <w:rPr>
          <w:lang w:val="png_PG" w:bidi="png_PG"/>
        </w:rPr>
      </w:r>
      <w:r>
        <w:rPr>
          <w:b/>
          <w:lang w:val="png_PG" w:bidi="png_PG"/>
        </w:rPr>
        <w:t>Long namba tri hap bilong stori:</w:t>
      </w:r>
      <w:r>
        <w:rPr>
          <w:lang w:val="png_PG" w:bidi="png_PG"/>
        </w:rPr>
        <w:t xml:space="preserve"> Jisas i tok: "Ol man i save givim biknem long wanpela profet long olgeta hap em i go long en, tasol ol i no save givim biknem long em long as ples bilong em na namel long ol lain bilong em na long famili bilong em yet". Jisas i kirap nogut olsem ol i no bilip.</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Ol man long sinagog bilong Nasaret</w:t>
      </w:r>
    </w:p>
    <w:p>
      <w:pPr>
        <w:pStyle w:val="ListBullet"/>
        <w:spacing w:line="240" w:lineRule="auto"/>
        <w:ind w:left="720"/>
      </w:pPr>
      <w:r>
        <w:rPr>
          <w:lang w:val="png_PG" w:bidi="png_PG"/>
        </w:rPr>
      </w:r>
      <w:r>
        <w:rPr>
          <w:lang w:val="png_PG" w:bidi="png_PG"/>
        </w:rPr>
        <w:t>Sampela sikman husat i kamap orait</w:t>
      </w:r>
    </w:p>
    <w:p>
      <w:pPr/>
      <w:r>
        <w:rPr>
          <w:lang w:val="png_PG" w:bidi="png_PG"/>
        </w:rPr>
      </w:r>
      <w:r>
        <w:rPr>
          <w:lang w:val="png_PG" w:bidi="png_PG"/>
        </w:rPr>
        <w:t>Olsem wanpela grup, tingting gut long ol dispela pat bilong ples we stori i kamap long en: Namba wan hap i stat taim Jisas i lusim Kaperneam na i go bek long Nasaret. Skripsa i tok olsem Jisas i lusim dispela hap, o i lusim dispela ples. Dispela i min olsem bihain long Jisas i kirapim pikinini meri bilong Jairus long dai, em i lusim haus bilong Jairus, o em i lusim Kaperneam bilong go bek long Nasaret.</w:t>
      </w:r>
    </w:p>
    <w:p>
      <w:pPr/>
      <w:r>
        <w:rPr>
          <w:lang w:val="png_PG" w:bidi="png_PG"/>
        </w:rPr>
      </w:r>
      <w:r>
        <w:rPr>
          <w:lang w:val="png_PG" w:bidi="png_PG"/>
        </w:rPr>
        <w:t>Stop na toktok: Tokim wanpela stori we wanpela samting i kamap. Na man i stap insait long stori i bai lusim dispela ples na i go long narapela hap na stori bai kontinu. Harim gut olsem wanem man i autim stori i konektim tupela hap bilong stori. Posim rekoding long hia.</w:t>
      </w:r>
    </w:p>
    <w:p>
      <w:pPr/>
      <w:r>
        <w:rPr>
          <w:lang w:val="png_PG" w:bidi="png_PG"/>
        </w:rPr>
      </w:r>
      <w:r>
        <w:rPr>
          <w:lang w:val="png_PG" w:bidi="png_PG"/>
        </w:rPr>
        <w:t>Long namba 1 hap bilong stori, Jisas i lusim Kaperneam na i go long Nasaret. Ol disaipel i wokabaut wantaim Jisas. Nasaret em as ples bilong Jisas. Dispela i min olsem Jisas i kamap bikpela long Nasaret. Famili bilong Jisas i save stap long taun Nasaret.</w:t>
      </w:r>
    </w:p>
    <w:p>
      <w:pPr/>
      <w:r>
        <w:rPr>
          <w:lang w:val="png_PG" w:bidi="png_PG"/>
        </w:rPr>
      </w:r>
      <w:r>
        <w:rPr>
          <w:lang w:val="png_PG" w:bidi="png_PG"/>
        </w:rPr>
        <w:t>Long namba 2 hap bilong stori, long Sabat Jisas i go insait long sinagog na em i stat long skulim ol manmeri. Ol manmeri bilong taun Nasaret i kirap nogut. Dispela i no gutpela samting bilong pilim. Ol manmeri i kirap nogut wantaim nogut tingting. Ol manmeri i askim olsem wanem Jisas, husat i wanpela kapenta i ken gat dispela kain gutpela tingting na save bilong skulim ol manmeri na pawa bilong mekim ol mirakel? Ol manmeri insait sinagog i toktok nogut long Jisas. Ol i askim planti kwesten long Jisas na famili bilong em, kain olsem "Em dispela kapenta tasol, o nogat?" Dispela kwesten ol i askim em i no kisim ansa, na ol i askim bikos ansa ol i save pinis. Dispela stori i gat moa long wanpela bilong ol dispela kain kwesten. Long tok ples blong yupela, ating yupela i nid long mekim ol dispela toktok olsem ol toktok tasol na i no ol kwesten we i no nidim ansa. Eksampel, yupela i ken tok tasol olsem, "Jisas em i wanpela kapenta." Ol dispela kwesten em i we bilong ol manmeri long tok olsem ol i no ting Jisas inap kisim save na gutpela tingting i kam long God long skulim ol manmeri olsem em i wok long mekim i stap. Ol i toktok long ol bratasusa bilong Jisas. Ol i toktok long mama bilong Jisas, Maria. Long olgeta dispela pasin, ol i soim olsem ol i no rispektim Jisas. Ol i no laik bilip long Jisas.</w:t>
      </w:r>
    </w:p>
    <w:p>
      <w:pPr/>
      <w:r>
        <w:rPr>
          <w:lang w:val="png_PG" w:bidi="png_PG"/>
        </w:rPr>
      </w:r>
      <w:r>
        <w:rPr>
          <w:lang w:val="png_PG" w:bidi="png_PG"/>
        </w:rPr>
        <w:t>Long namba 3 hap bilong stori, Jisas i toktok. Jisas i tokim ol manmeri, "Ol manmeri long olgeta hap i save givim ona long wanpela profet, tasol ol manmeri long ples bilong em yet na ol wanblut na famili bilong em, ol i no save givim ona o biknem long em." Jisas i minim olsem long ol narapela ples, ol manmeri i laik harim toktok na tok skul bilong em na lainim samting. Long hia long Nasaret, ol manmeri i no laik bilip olsem Jisas inap givim wanpela tok i kam long God. Na tu, ol manmeri i no laik bilip olsem Jisas inap mekim ol mirakel.</w:t>
      </w:r>
    </w:p>
    <w:p>
      <w:pPr/>
      <w:r>
        <w:rPr>
          <w:lang w:val="png_PG" w:bidi="png_PG"/>
        </w:rPr>
      </w:r>
      <w:r>
        <w:rPr>
          <w:lang w:val="png_PG" w:bidi="png_PG"/>
        </w:rPr>
        <w:t>Bikos long dispela pasin bilong i no bilip, Jisas i oraitim sampela sikman tasol. Taim Jisas i stap long Nasaret, em i no wokim planti mirakel. Jisas i kirap nogut olsem ol i no bilip. Dispela wod 'kirap nogut' i gat narapela nogut mining tu. Jisas i bel hevi olsem ol i no bilip.</w:t>
      </w:r>
    </w:p>
    <w:p>
      <w:pPr/>
      <w:r>
        <w:rPr>
          <w:lang w:val="png_PG" w:bidi="png_PG"/>
        </w:rPr>
      </w:r>
      <w:r>
        <w:rPr>
          <w:lang w:val="png_PG" w:bidi="png_PG"/>
        </w:rPr>
        <w:t>Nau, grup i mas wokim piksa bilong stori o storibod, dro, o yusim ol samting long piksarim dispela stori na ol eksen i stap insait long en.</w:t>
      </w:r>
      <w:r>
        <w:rPr>
          <w:lang w:val="png_PG" w:bidi="png_PG"/>
        </w:rPr>
      </w:r>
    </w:p>
    <w:p>
      <w:pPr>
        <w:pStyle w:val="Heading3"/>
      </w:pPr>
      <w:r>
        <w:rPr>
          <w:lang w:val="png_PG" w:bidi="png_PG"/>
        </w:rPr>
        <w:t>Ektim aut dispela Tok</w:t>
      </w:r>
    </w:p>
    <w:p>
      <w:pPr/>
      <w:r>
        <w:rPr>
          <w:lang w:val="png_PG" w:bidi="png_PG"/>
        </w:rPr>
      </w:r>
      <w:r>
        <w:rPr>
          <w:lang w:val="png_PG" w:bidi="png_PG"/>
        </w:rPr>
        <w:t>Harim wanpela odio vesen bilong Mak 6: 1–6a long trenslesen we i isi tru long yu long klia gut long en.</w:t>
      </w:r>
    </w:p>
    <w:p>
      <w:pPr/>
      <w:r>
        <w:rPr>
          <w:lang w:val="png_PG" w:bidi="png_PG"/>
        </w:rPr>
      </w:r>
      <w:r>
        <w:rPr>
          <w:lang w:val="png_PG" w:bidi="png_PG"/>
        </w:rPr>
        <w:t>Long dispela step, grup bai mekim drama bilong dispela stori.</w:t>
      </w:r>
    </w:p>
    <w:p>
      <w:pPr/>
      <w:r>
        <w:rPr>
          <w:lang w:val="png_PG" w:bidi="png_PG"/>
        </w:rPr>
      </w:r>
      <w:r>
        <w:rPr>
          <w:lang w:val="png_PG" w:bidi="png_PG"/>
        </w:rPr>
        <w:t>Dispela stori i gat 3-pela hap.</w:t>
      </w:r>
    </w:p>
    <w:p>
      <w:pPr/>
      <w:r>
        <w:rPr>
          <w:lang w:val="png_PG" w:bidi="png_PG"/>
        </w:rPr>
      </w:r>
      <w:r>
        <w:rPr>
          <w:lang w:val="png_PG" w:bidi="png_PG"/>
        </w:rPr>
        <w:t>Ol manmeri i stap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Ol man insait long sinagog bilong Nasaret</w:t>
      </w:r>
    </w:p>
    <w:p>
      <w:pPr>
        <w:pStyle w:val="ListBullet"/>
        <w:spacing w:line="240" w:lineRule="auto"/>
        <w:ind w:left="720"/>
      </w:pPr>
      <w:r>
        <w:rPr>
          <w:lang w:val="png_PG" w:bidi="png_PG"/>
        </w:rPr>
      </w:r>
      <w:r>
        <w:rPr>
          <w:lang w:val="png_PG" w:bidi="png_PG"/>
        </w:rPr>
        <w:t>Sampela sikman husat i kamap orait</w:t>
      </w:r>
    </w:p>
    <w:p>
      <w:pPr/>
      <w:r>
        <w:rPr>
          <w:lang w:val="png_PG" w:bidi="png_PG"/>
        </w:rPr>
      </w:r>
      <w:r>
        <w:rPr>
          <w:lang w:val="png_PG" w:bidi="png_PG"/>
        </w:rPr>
        <w:t>Olsem wanpela grup, ektim dispela stori tupela taim. Yupela mas ektim dispela stori long tok ples bilong yupela yet.</w:t>
      </w:r>
    </w:p>
    <w:p>
      <w:pPr/>
      <w:r>
        <w:rPr>
          <w:lang w:val="png_PG" w:bidi="png_PG"/>
        </w:rPr>
      </w:r>
      <w:r>
        <w:rPr>
          <w:lang w:val="png_PG" w:bidi="png_PG"/>
        </w:rPr>
        <w:t>Long namba wan taim, ektim dispela stori tasol na no ken stop. Tingting gut long ol toktok we ol manmeri i mekim, oda we ol samting i kamap, wanem samting i mekim na ol dispela samting i kamap na hau yu bai autim dispela stori. Sekim olsem yupela i no kalapim o i no ektim ol hatpela o impoten hap bilong stori. Helpim wanpela narapela long tingim olgeta hap bilong dispela stori.</w:t>
      </w:r>
    </w:p>
    <w:p>
      <w:pPr/>
      <w:r>
        <w:rPr>
          <w:lang w:val="png_PG" w:bidi="png_PG"/>
        </w:rPr>
      </w:r>
      <w:r>
        <w:rPr>
          <w:lang w:val="png_PG" w:bidi="png_PG"/>
        </w:rPr>
        <w:t>Presim pos baten long stopim odio na ektim dispela stori.</w:t>
      </w:r>
    </w:p>
    <w:p>
      <w:pPr/>
      <w:r>
        <w:rPr>
          <w:lang w:val="png_PG" w:bidi="png_PG"/>
        </w:rPr>
      </w:r>
      <w:r>
        <w:rPr>
          <w:lang w:val="png_PG" w:bidi="png_PG"/>
        </w:rPr>
        <w:t>Grup i mas ektim dispela stori long namba tu taim gen. Long sampela hap insait long drama, stopim drama na askim dispela kwesten i go long wanpela man o meri husat i ektim wanpela pat, "Yu pilim olsem wanem o tingting olsem wanem?" Dispela man husat i wok long ekt bai ansa na tokaut long wanem samting ol i pilim o tingim sapos ol i tru tru dispela man o meri o samting we ol i wok long ektim. Bihain, statim drama gen.</w:t>
      </w:r>
    </w:p>
    <w:p>
      <w:pPr/>
      <w:r>
        <w:rPr>
          <w:lang w:val="png_PG" w:bidi="png_PG"/>
        </w:rPr>
      </w:r>
      <w:r>
        <w:rPr>
          <w:lang w:val="png_PG" w:bidi="png_PG"/>
        </w:rPr>
        <w:t>Posim dispela odio long hia na ektim aut stori long namba tu taim.</w:t>
      </w:r>
    </w:p>
    <w:p>
      <w:pPr/>
      <w:r>
        <w:rPr>
          <w:lang w:val="png_PG" w:bidi="png_PG"/>
        </w:rPr>
      </w:r>
      <w:r>
        <w:rPr>
          <w:lang w:val="png_PG" w:bidi="png_PG"/>
        </w:rPr>
        <w:t>Dispela i wanpela eksampel bilong drama na sampela bekim ol lain i ekt i ken givim.</w:t>
      </w:r>
    </w:p>
    <w:p>
      <w:pPr/>
      <w:r>
        <w:rPr>
          <w:lang w:val="png_PG" w:bidi="png_PG"/>
        </w:rPr>
      </w:r>
      <w:r>
        <w:rPr>
          <w:lang w:val="png_PG" w:bidi="png_PG"/>
        </w:rPr>
        <w:t>Long namba 1 hap bilong stori, Jisas na ol disaipel bilong em ol i lusim Kaperneam na i go bek long Nasaret. Nasaret em as ples bilong Jisas.</w:t>
      </w:r>
    </w:p>
    <w:p>
      <w:pPr/>
      <w:r>
        <w:rPr>
          <w:lang w:val="png_PG" w:bidi="png_PG"/>
        </w:rPr>
      </w:r>
      <w:r>
        <w:rPr>
          <w:lang w:val="png_PG" w:bidi="png_PG"/>
        </w:rPr>
        <w:t>Long namba 2 hap bilong stori, long de Sabat Jisas i go insait long sinagog na em i stat long skulim ol manmeri. Ol manmeri i kirap nogut long ol tok Jisas i skulim ol long en. Ol i askim, "Hau na Jisas i kisim olgeta dispela gutpela tingting na pawa bilong wokim ol dispela kain mirakel?"</w:t>
      </w:r>
    </w:p>
    <w:p>
      <w:pPr/>
      <w:r>
        <w:rPr>
          <w:lang w:val="png_PG" w:bidi="png_PG"/>
        </w:rPr>
      </w:r>
      <w:r>
        <w:rPr>
          <w:lang w:val="png_PG" w:bidi="png_PG"/>
        </w:rPr>
        <w:t>Stopim drama: Askim ol manmeri, "Bilong wanem yupela i kirap nogut long dispela samting? Yu wok long pilim olsem wanem?" Ating yu bai harim kain ol i tok olsem, "Mi save long Jisas taim em i liklik mangi yet. Jisas i no bin kisim sampela skul we ol tisa i save kisim. Jisas em i wanpela kapenta tasol." Hau na Jisas i gat save na gutpela tingting bilong tisim mipela long ol samting bilong spirit?" "Mi no save pawa bilong wokim ol mirakel i kam long wanem hap. Mi save long Jisas. Mi save long ol brata na ol sista bilong em. Mi save long mama bilong en, Maria. Jisas em i no wanpela spesel man. Dispela i no stret." "Mi bel nogut olsem dispela man Jisas, wanpela kapenta, i traim long skulim mipela long God". Kontinu long ektim drama.</w:t>
      </w:r>
    </w:p>
    <w:p>
      <w:pPr/>
      <w:r>
        <w:rPr>
          <w:lang w:val="png_PG" w:bidi="png_PG"/>
        </w:rPr>
      </w:r>
      <w:r>
        <w:rPr>
          <w:lang w:val="png_PG" w:bidi="png_PG"/>
        </w:rPr>
        <w:t>Ol i manmeri i stat long tok bilas long Jisas, na tok, "Dispela man em i wanpela kapenta tasol-pikinini bilong Maria, brata bilong Jems, Josep, Judas na Saimon. Ol susa bilong em i save stap hia namel long mipela."</w:t>
      </w:r>
    </w:p>
    <w:p>
      <w:pPr/>
      <w:r>
        <w:rPr>
          <w:lang w:val="png_PG" w:bidi="png_PG"/>
        </w:rPr>
      </w:r>
      <w:r>
        <w:rPr>
          <w:lang w:val="png_PG" w:bidi="png_PG"/>
        </w:rPr>
        <w:t>Stopim eksen bilong drama: Askim ol man i tok bilas, "Yupela pilim olsem wanem nau?" Ating yupela bai harim ol i tok olsem, "Mipela i bel nogut", o "Mipela i no bilip olsem Jisas i gat spesel pawa". O, "Jisas i ting em i husat na em i kam long haus na i stat long skulim mipela? Mipela i save olsem em i no bin kisim skul bilong kamap tisa bilong lotu. Mi no inap bilipim wanpela tok bilong Jisas". Kontinu long ektim drama.</w:t>
      </w:r>
    </w:p>
    <w:p>
      <w:pPr/>
      <w:r>
        <w:rPr>
          <w:lang w:val="png_PG" w:bidi="png_PG"/>
        </w:rPr>
      </w:r>
      <w:r>
        <w:rPr>
          <w:lang w:val="png_PG" w:bidi="png_PG"/>
        </w:rPr>
        <w:t>Long namba 3 hap bilong stori, Jisas i tok: "Ol man i save givim biknem long wanpela profet long olgeta hap em i go long en, tasol ol i no save givim biknem long em long as ples bilong em na em i no save kisim biknem long ol wantok bilong em na long haus bilong em yet". Em i kirap nogut olsem ol i no bilip.</w:t>
      </w:r>
    </w:p>
    <w:p>
      <w:pPr/>
      <w:r>
        <w:rPr>
          <w:lang w:val="png_PG" w:bidi="png_PG"/>
        </w:rPr>
      </w:r>
      <w:r>
        <w:rPr>
          <w:lang w:val="png_PG" w:bidi="png_PG"/>
        </w:rPr>
        <w:t>Askim Jisas, "Yu pilim olsem wanem?" Yu ken harim em i tok olsem, "Wari", "Belhat", o "Kirap nogut olsem ol i no bilip. Mi bin ting olsem mi bai inap skulim ol dispela manmeri, em ol i lain bilong mi yet, long kingdom bilong God, tasol ol i no laik harim toktok. Ol i gat strongpela bel. Dispela i mekim mi wari na bel hevi tru". Kontinu long ektim drama.</w:t>
      </w:r>
    </w:p>
    <w:p>
      <w:pPr/>
      <w:r>
        <w:rPr>
          <w:lang w:val="png_PG" w:bidi="png_PG"/>
        </w:rPr>
      </w:r>
      <w:r>
        <w:rPr>
          <w:lang w:val="png_PG" w:bidi="png_PG"/>
        </w:rPr>
        <w:t>Jisas i oraitim sampela sikman tasol. Jisas i kirap nogut olsem ol manmeri i no bilip.</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vesen bilong Mak 6: 1–6a long trenslesen we i isi tru long yu long klia gut long en.</w:t>
      </w:r>
    </w:p>
    <w:p>
      <w:pPr/>
      <w:r>
        <w:rPr>
          <w:lang w:val="png_PG" w:bidi="png_PG"/>
        </w:rPr>
      </w:r>
      <w:r>
        <w:rPr>
          <w:lang w:val="png_PG" w:bidi="png_PG"/>
        </w:rPr>
        <w:t xml:space="preserve">Jisas i lusim </w:t>
      </w:r>
      <w:r>
        <w:rPr>
          <w:lang w:val="png_PG" w:bidi="png_PG"/>
        </w:rPr>
        <w:t>Kaperneam</w:t>
      </w:r>
      <w:r>
        <w:rPr>
          <w:lang w:val="png_PG" w:bidi="png_PG"/>
        </w:rPr>
        <w:t xml:space="preserve"> na i go long </w:t>
      </w:r>
      <w:r>
        <w:rPr>
          <w:lang w:val="png_PG" w:bidi="png_PG"/>
        </w:rPr>
        <w:t>Nasaret</w:t>
      </w:r>
      <w:r>
        <w:rPr>
          <w:lang w:val="png_PG" w:bidi="png_PG"/>
        </w:rPr>
        <w:t xml:space="preserve">. Na Jisas i kisim ol </w:t>
      </w:r>
      <w:r>
        <w:rPr>
          <w:b/>
          <w:lang w:val="png_PG" w:bidi="png_PG"/>
        </w:rPr>
        <w:t>disaipel</w:t>
      </w:r>
      <w:r>
        <w:rPr>
          <w:lang w:val="png_PG" w:bidi="png_PG"/>
        </w:rPr>
        <w:t xml:space="preserve"> i go wantaim em. Long </w:t>
      </w:r>
      <w:r>
        <w:rPr>
          <w:b/>
          <w:lang w:val="png_PG" w:bidi="png_PG"/>
        </w:rPr>
        <w:t>de Sabat</w:t>
      </w:r>
      <w:r>
        <w:rPr>
          <w:lang w:val="png_PG" w:bidi="png_PG"/>
        </w:rPr>
        <w:t xml:space="preserve">, Jisas i go insait long </w:t>
      </w:r>
      <w:r>
        <w:rPr>
          <w:b/>
          <w:lang w:val="png_PG" w:bidi="png_PG"/>
        </w:rPr>
        <w:t>sinagog</w:t>
      </w:r>
      <w:r>
        <w:rPr>
          <w:lang w:val="png_PG" w:bidi="png_PG"/>
        </w:rPr>
        <w:t xml:space="preserve">. Yusim seim wod bilong </w:t>
      </w:r>
      <w:r>
        <w:rPr>
          <w:lang w:val="png_PG" w:bidi="png_PG"/>
        </w:rPr>
        <w:t>ol disaipel</w:t>
      </w:r>
      <w:r>
        <w:rPr>
          <w:lang w:val="png_PG" w:bidi="png_PG"/>
        </w:rPr>
        <w:t xml:space="preserve">, </w:t>
      </w:r>
      <w:r>
        <w:rPr>
          <w:lang w:val="png_PG" w:bidi="png_PG"/>
        </w:rPr>
        <w:t>Sabat</w:t>
      </w:r>
      <w:r>
        <w:rPr>
          <w:lang w:val="png_PG" w:bidi="png_PG"/>
        </w:rPr>
        <w:t xml:space="preserve">, na </w:t>
      </w:r>
      <w:r>
        <w:rPr>
          <w:lang w:val="png_PG" w:bidi="png_PG"/>
        </w:rPr>
        <w:t>sinagog</w:t>
      </w:r>
      <w:r>
        <w:rPr>
          <w:lang w:val="png_PG" w:bidi="png_PG"/>
        </w:rPr>
        <w:t xml:space="preserve"> we yupela i bin yusim long ol narapela stori bipo. Wanwan bilong ol dispela wod em moa tok save bilong ol i stap long Masta Gloseri.</w:t>
      </w:r>
    </w:p>
    <w:p>
      <w:pPr/>
      <w:r>
        <w:rPr>
          <w:lang w:val="png_PG" w:bidi="png_PG"/>
        </w:rPr>
      </w:r>
      <w:r>
        <w:rPr>
          <w:lang w:val="png_PG" w:bidi="png_PG"/>
        </w:rPr>
        <w:t xml:space="preserve">I gat tupela narapela wod bilong </w:t>
      </w:r>
      <w:r>
        <w:rPr>
          <w:b/>
          <w:lang w:val="png_PG" w:bidi="png_PG"/>
        </w:rPr>
        <w:t>kirap nogut</w:t>
      </w:r>
      <w:r>
        <w:rPr>
          <w:lang w:val="png_PG" w:bidi="png_PG"/>
        </w:rPr>
        <w:t xml:space="preserve"> insait long dispela stori na tupela wantaim i no gat gutpela mining. Ol manmeri i kirap nogut olsem wanpela man kain olsem Jisas, we i save mekim leba wok, i ken toktok wantaim dispela kain atoriti. Na long pinis bilong stori, Jisas i kirap nogut olsem ol manmeri i no bilip yet long em. Ol manmeri i yusim tok "kirap nogut" long toktok long pasin bilong kirap nogut na i no amamas.</w:t>
      </w:r>
    </w:p>
    <w:p>
      <w:pPr/>
      <w:r>
        <w:rPr>
          <w:lang w:val="png_PG" w:bidi="png_PG"/>
        </w:rPr>
      </w:r>
      <w:r>
        <w:rPr>
          <w:lang w:val="png_PG" w:bidi="png_PG"/>
        </w:rPr>
        <w:t xml:space="preserve">Ol manmeri ol i kirap nogut tru long </w:t>
      </w:r>
      <w:r>
        <w:rPr>
          <w:b/>
          <w:lang w:val="png_PG" w:bidi="png_PG"/>
        </w:rPr>
        <w:t>gutpela tingting</w:t>
      </w:r>
      <w:r>
        <w:rPr>
          <w:lang w:val="png_PG" w:bidi="png_PG"/>
        </w:rPr>
        <w:t xml:space="preserve"> bilong Jisas. Gutpela tingting na save em i toktok tu long pasin bilong "tingting long ol samting wei tru na mekim ol samting we i gutpela." God tasol inap mekim ol manmeri i gat gutpela save na tingting.</w:t>
      </w:r>
    </w:p>
    <w:p>
      <w:pPr/>
      <w:r>
        <w:rPr>
          <w:lang w:val="png_PG" w:bidi="png_PG"/>
        </w:rPr>
      </w:r>
      <w:r>
        <w:rPr>
          <w:lang w:val="png_PG" w:bidi="png_PG"/>
        </w:rPr>
        <w:t xml:space="preserve">Stop long hia na toktok long hau yupela bai toktok long </w:t>
      </w:r>
      <w:r>
        <w:rPr>
          <w:b/>
          <w:lang w:val="png_PG" w:bidi="png_PG"/>
        </w:rPr>
        <w:t>gutpela save na tingting</w:t>
      </w:r>
      <w:r>
        <w:rPr>
          <w:lang w:val="png_PG" w:bidi="png_PG"/>
        </w:rPr>
        <w:t xml:space="preserve">. </w:t>
      </w:r>
      <w:r>
        <w:rPr>
          <w:lang w:val="png_PG" w:bidi="png_PG"/>
        </w:rPr>
        <w:t>Gutpela save na tingting</w:t>
      </w:r>
      <w:r>
        <w:rPr>
          <w:lang w:val="png_PG" w:bidi="png_PG"/>
        </w:rPr>
        <w:t xml:space="preserve"> em i stap long Masta Gloseri. Presim pos baten long stopim odio long hia.</w:t>
      </w:r>
    </w:p>
    <w:p>
      <w:pPr/>
      <w:r>
        <w:rPr>
          <w:lang w:val="png_PG" w:bidi="png_PG"/>
        </w:rPr>
      </w:r>
      <w:r>
        <w:rPr>
          <w:lang w:val="png_PG" w:bidi="png_PG"/>
        </w:rPr>
        <w:t xml:space="preserve">Jisas i tok olsem wanpela </w:t>
      </w:r>
      <w:r>
        <w:rPr>
          <w:b/>
          <w:lang w:val="png_PG" w:bidi="png_PG"/>
        </w:rPr>
        <w:t>profet</w:t>
      </w:r>
      <w:r>
        <w:rPr>
          <w:lang w:val="png_PG" w:bidi="png_PG"/>
        </w:rPr>
        <w:t xml:space="preserve"> em i no save kisim biknem long as ples bilong em. Makim wanpela wod bilong </w:t>
      </w:r>
      <w:r>
        <w:rPr>
          <w:lang w:val="png_PG" w:bidi="png_PG"/>
        </w:rPr>
        <w:t>profet</w:t>
      </w:r>
      <w:r>
        <w:rPr>
          <w:lang w:val="png_PG" w:bidi="png_PG"/>
        </w:rPr>
        <w:t xml:space="preserve"> we i tokaut gut long wok bilong profet. Wanpela profet:</w:t>
      </w:r>
    </w:p>
    <w:p>
      <w:pPr>
        <w:pStyle w:val="ListBullet"/>
        <w:spacing w:line="240" w:lineRule="auto"/>
        <w:ind w:left="720"/>
      </w:pPr>
      <w:r>
        <w:rPr>
          <w:lang w:val="png_PG" w:bidi="png_PG"/>
        </w:rPr>
      </w:r>
      <w:r>
        <w:rPr>
          <w:lang w:val="png_PG" w:bidi="png_PG"/>
        </w:rPr>
        <w:t>i kisim wanpela singaut na wanpela tok we i kam long God</w:t>
      </w:r>
    </w:p>
    <w:p>
      <w:pPr>
        <w:pStyle w:val="ListBullet"/>
        <w:spacing w:line="240" w:lineRule="auto"/>
        <w:ind w:left="720"/>
      </w:pPr>
      <w:r>
        <w:rPr>
          <w:lang w:val="png_PG" w:bidi="png_PG"/>
        </w:rPr>
      </w:r>
      <w:r>
        <w:rPr>
          <w:lang w:val="png_PG" w:bidi="png_PG"/>
        </w:rPr>
        <w:t>i kisim tok bilong God i go long ol manmeri</w:t>
      </w:r>
    </w:p>
    <w:p>
      <w:pPr>
        <w:pStyle w:val="ListBullet"/>
        <w:spacing w:line="240" w:lineRule="auto"/>
        <w:ind w:left="720"/>
      </w:pPr>
      <w:r>
        <w:rPr>
          <w:lang w:val="png_PG" w:bidi="png_PG"/>
        </w:rPr>
      </w:r>
      <w:r>
        <w:rPr>
          <w:lang w:val="png_PG" w:bidi="png_PG"/>
        </w:rPr>
        <w:t>i save olsem impoten wok bilong en em long bringim Tok o tok save bilong God i go long ol manmeri</w:t>
      </w:r>
    </w:p>
    <w:p>
      <w:pPr/>
      <w:r>
        <w:rPr>
          <w:lang w:val="png_PG" w:bidi="png_PG"/>
        </w:rPr>
      </w:r>
      <w:r>
        <w:rPr>
          <w:lang w:val="png_PG" w:bidi="png_PG"/>
        </w:rPr>
        <w:t>Taim manmeri i onarim o givim biknem long wanpela profet dispela i min olsem ol i harim toktok bilong em na wanbel na kisim toktok bilong dispela profet. Ol manmeri long Nasaret i no onarim Jisas. Yusim dispela seim wod we yupela i bin yusim long minim profet long ol narapela stori i go pinis.</w:t>
      </w:r>
    </w:p>
    <w:p>
      <w:pPr/>
      <w:r>
        <w:rPr>
          <w:lang w:val="png_PG" w:bidi="png_PG"/>
        </w:rPr>
      </w:r>
      <w:r>
        <w:rPr>
          <w:lang w:val="png_PG" w:bidi="png_PG"/>
        </w:rPr>
        <w:t xml:space="preserve">Jisas i mekim disisen long no ken mekim planti </w:t>
      </w:r>
      <w:r>
        <w:rPr>
          <w:b/>
          <w:lang w:val="png_PG" w:bidi="png_PG"/>
        </w:rPr>
        <w:t>mirakel</w:t>
      </w:r>
      <w:r>
        <w:rPr>
          <w:lang w:val="png_PG" w:bidi="png_PG"/>
        </w:rPr>
        <w:t xml:space="preserve"> long Nasaret. Ol dispela wod i toktok long ol eksen we i pulap long pawa we God tasol i ken mekim, na i save mekim ol manmeri i kirap nogut long pawa na strong bilong God.</w:t>
      </w:r>
    </w:p>
    <w:p>
      <w:pPr/>
      <w:r>
        <w:rPr>
          <w:lang w:val="png_PG" w:bidi="png_PG"/>
        </w:rPr>
      </w:r>
      <w:r>
        <w:rPr>
          <w:lang w:val="png_PG" w:bidi="png_PG"/>
        </w:rPr>
        <w:t xml:space="preserve">Stop long hia na toktok long hau yupela bai toktok long </w:t>
      </w:r>
      <w:r>
        <w:rPr>
          <w:b/>
          <w:lang w:val="png_PG" w:bidi="png_PG"/>
        </w:rPr>
        <w:t>ol mirakel</w:t>
      </w:r>
      <w:r>
        <w:rPr>
          <w:lang w:val="png_PG" w:bidi="png_PG"/>
        </w:rPr>
        <w:t xml:space="preserve">. </w:t>
      </w:r>
      <w:r>
        <w:rPr>
          <w:lang w:val="png_PG" w:bidi="png_PG"/>
        </w:rPr>
        <w:t>Ol mirakel</w:t>
      </w:r>
      <w:r>
        <w:rPr>
          <w:lang w:val="png_PG" w:bidi="png_PG"/>
        </w:rPr>
        <w:t xml:space="preserve"> i stap insait long Masta Gloseri. Presim pos baten long stopim odio long hia.</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i isi tru long yupela i andastendim.</w:t>
      </w:r>
    </w:p>
    <w:p>
      <w:pPr/>
      <w:r>
        <w:rPr>
          <w:lang w:val="png_PG" w:bidi="png_PG"/>
        </w:rPr>
      </w:r>
      <w:r>
        <w:rPr>
          <w:lang w:val="png_PG" w:bidi="png_PG"/>
        </w:rPr>
        <w:t>Insait long dispela sesen, bung olsem wanpela grup na tokim gen long dispela stori long tok ples bilong yupela yet.</w:t>
      </w:r>
    </w:p>
    <w:p>
      <w:pPr/>
      <w:r>
        <w:rPr>
          <w:lang w:val="png_PG" w:bidi="png_PG"/>
        </w:rPr>
      </w:r>
      <w:r>
        <w:rPr>
          <w:lang w:val="png_PG" w:bidi="png_PG"/>
        </w:rPr>
        <w:t>Pastaim, olgeta grup bai prektis tokim dispela hap bilong Baibel long tok ples bilong yupela yet. Tingim long yusim ol wod yupela i bin wanbel long en long narapela step i go pinis, kain olsem oda bilong ol samting i kamap insait long stori, ol wod, ol hap tok, ol samting ol manmeri i pilim o ol sampela narapela samting we yupela i bin toktok long en.</w:t>
      </w:r>
    </w:p>
    <w:p>
      <w:pPr/>
      <w:r>
        <w:rPr>
          <w:lang w:val="png_PG" w:bidi="png_PG"/>
        </w:rPr>
      </w:r>
      <w:r>
        <w:rPr>
          <w:lang w:val="png_PG" w:bidi="png_PG"/>
        </w:rPr>
        <w:t>Wanpela grup memba i mas tokim sampela sentens bilong dispela hap bilong Baibel na stop liklik taim. Narapela memba bilong grup bai tokim narapela pat bilong dispela hap bilong Baibel na stop liklik taim. Mekim olsem i go inap grup i stori gen long olgeta samting i kamap insait long dispela hap bilong Baibel o dispela Baibel stori. Ol grup memba i ken stretim wanpela narapela insait long dispela step. Presim pos baten long stopim odio long hia.</w:t>
      </w:r>
    </w:p>
    <w:p>
      <w:pPr/>
      <w:r>
        <w:rPr>
          <w:lang w:val="png_PG" w:bidi="png_PG"/>
        </w:rPr>
      </w:r>
      <w:r>
        <w:rPr>
          <w:lang w:val="png_PG" w:bidi="png_PG"/>
        </w:rPr>
        <w:t>Bihain, wanwan memba bilong grup i mas stori long olgeta samting i kamap insait long displa hap bilong Baibel long wanpela laspela taim na no gat lain i mas distebim ol. Wanpela grup memba i ken yusim ol kainkain samting, o ol eksen o storibod long helpim ol long tingim dispela Baibel stori. Presim pos baten long stopim odio long hia.</w:t>
      </w:r>
    </w:p>
    <w:p>
      <w:pPr/>
      <w:r>
        <w:rPr>
          <w:lang w:val="png_PG" w:bidi="png_PG"/>
        </w:rPr>
      </w:r>
      <w:r>
        <w:rPr>
          <w:lang w:val="png_PG" w:bidi="png_PG"/>
        </w:rPr>
        <w:t>Bihain, orait grup i ken mekim disisen long stori bilong husat em ol i laikim tru. Yu inap tok olsem yu laikim wanem we wanpela memba bilong grup i tokim wanpela hap bilong stori, tasol yu laikim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bilong Baibel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6:6b–13</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18">
        <w:r>
          <w:rPr>
            <w:lang w:val="png_PG" w:bidi="png_PG"/>
          </w:rPr>
          <w:rPr>
            <w:color w:val="0000EE"/>
            <w:u w:val="single"/>
          </w:rPr>
          <w:t>Harim na putim long tingting na bel</w:t>
        </w:r>
      </w:hyperlink>
      <w:r>
        <w:rPr>
          <w:lang w:val="png_PG" w:bidi="png_PG"/>
        </w:rPr>
        <w:t xml:space="preserve"> (777 KB)</w:t>
      </w:r>
      <w:r>
        <w:rPr>
          <w:lang w:val="png_PG" w:bidi="png_PG"/>
        </w:rPr>
      </w:r>
    </w:p>
    <w:p>
      <w:pPr>
        <w:pStyle w:val="ListBullet"/>
        <w:spacing w:line="240" w:lineRule="auto"/>
        <w:ind w:left="720"/>
      </w:pPr>
      <w:r>
        <w:rPr>
          <w:lang w:val="png_PG" w:bidi="png_PG"/>
        </w:rPr>
      </w:r>
      <w:hyperlink r:id="rId119">
        <w:r>
          <w:rPr>
            <w:lang w:val="png_PG" w:bidi="png_PG"/>
          </w:rPr>
          <w:rPr>
            <w:color w:val="0000EE"/>
            <w:u w:val="single"/>
          </w:rPr>
          <w:t>Save long taim na ples we stori i kamap long en</w:t>
        </w:r>
      </w:hyperlink>
      <w:r>
        <w:rPr>
          <w:lang w:val="png_PG" w:bidi="png_PG"/>
        </w:rPr>
        <w:t xml:space="preserve"> (3.8 MB)</w:t>
      </w:r>
      <w:r>
        <w:rPr>
          <w:lang w:val="png_PG" w:bidi="png_PG"/>
        </w:rPr>
      </w:r>
    </w:p>
    <w:p>
      <w:pPr>
        <w:pStyle w:val="ListBullet"/>
        <w:spacing w:line="240" w:lineRule="auto"/>
        <w:ind w:left="720"/>
      </w:pPr>
      <w:r>
        <w:rPr>
          <w:lang w:val="png_PG" w:bidi="png_PG"/>
        </w:rPr>
      </w:r>
      <w:hyperlink r:id="rId120">
        <w:r>
          <w:rPr>
            <w:lang w:val="png_PG" w:bidi="png_PG"/>
          </w:rPr>
          <w:rPr>
            <w:color w:val="0000EE"/>
            <w:u w:val="single"/>
          </w:rPr>
          <w:t>Save gut long wanwan Hap bilong Stori</w:t>
        </w:r>
      </w:hyperlink>
      <w:r>
        <w:rPr>
          <w:lang w:val="png_PG" w:bidi="png_PG"/>
        </w:rPr>
        <w:t xml:space="preserve"> (3.1 MB)</w:t>
      </w:r>
      <w:r>
        <w:rPr>
          <w:lang w:val="png_PG" w:bidi="png_PG"/>
        </w:rPr>
      </w:r>
    </w:p>
    <w:p>
      <w:pPr>
        <w:pStyle w:val="ListBullet"/>
        <w:spacing w:line="240" w:lineRule="auto"/>
        <w:ind w:left="720"/>
      </w:pPr>
      <w:r>
        <w:rPr>
          <w:lang w:val="png_PG" w:bidi="png_PG"/>
        </w:rPr>
      </w:r>
      <w:hyperlink r:id="rId121">
        <w:r>
          <w:rPr>
            <w:lang w:val="png_PG" w:bidi="png_PG"/>
          </w:rPr>
          <w:rPr>
            <w:color w:val="0000EE"/>
            <w:u w:val="single"/>
          </w:rPr>
          <w:t>Putim yu yet insait long stori</w:t>
        </w:r>
      </w:hyperlink>
      <w:r>
        <w:rPr>
          <w:lang w:val="png_PG" w:bidi="png_PG"/>
        </w:rPr>
        <w:t xml:space="preserve"> (3.6 MB)</w:t>
      </w:r>
      <w:r>
        <w:rPr>
          <w:lang w:val="png_PG" w:bidi="png_PG"/>
        </w:rPr>
      </w:r>
    </w:p>
    <w:p>
      <w:pPr>
        <w:pStyle w:val="ListBullet"/>
        <w:spacing w:line="240" w:lineRule="auto"/>
        <w:ind w:left="720"/>
      </w:pPr>
      <w:r>
        <w:rPr>
          <w:lang w:val="png_PG" w:bidi="png_PG"/>
        </w:rPr>
      </w:r>
      <w:hyperlink r:id="rId122">
        <w:r>
          <w:rPr>
            <w:lang w:val="png_PG" w:bidi="png_PG"/>
          </w:rPr>
          <w:rPr>
            <w:color w:val="0000EE"/>
            <w:u w:val="single"/>
          </w:rPr>
          <w:t>Save gut long ol samting we i no klia</w:t>
        </w:r>
      </w:hyperlink>
      <w:r>
        <w:rPr>
          <w:lang w:val="png_PG" w:bidi="png_PG"/>
        </w:rPr>
        <w:t xml:space="preserve"> (4.2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6:6b–13</w:t>
      </w:r>
      <w:r>
        <w:rPr>
          <w:lang w:val="png_PG" w:bidi="png_PG"/>
        </w:rPr>
      </w:r>
    </w:p>
    <w:p>
      <w:pPr>
        <w:pStyle w:val="Heading3"/>
      </w:pPr>
      <w:r>
        <w:rPr>
          <w:lang w:val="png_PG" w:bidi="png_PG"/>
        </w:rPr>
        <w:t>Harim na Bel/Tingting</w:t>
      </w:r>
    </w:p>
    <w:p>
      <w:pPr/>
      <w:r>
        <w:rPr>
          <w:lang w:val="png_PG" w:bidi="png_PG"/>
        </w:rPr>
      </w:r>
      <w:r>
        <w:rPr>
          <w:lang w:val="png_PG" w:bidi="png_PG"/>
        </w:rPr>
        <w:t>Harim Mak 6:6b-13 na holim insait long tingting na bel bilong yu. Harim teks tripela taim (long tripela kainkain trenslesen, sapos i inap). Bung olsem wanpela tim na toktok long ol dispela askim:</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Wanem samting em yu no laikim o yu no klia gut long en?</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Dispela stori i tokim yumi wanem samting long ol manmeri?</w:t>
      </w:r>
    </w:p>
    <w:p>
      <w:pPr>
        <w:pStyle w:val="ListBullet"/>
        <w:spacing w:line="240" w:lineRule="auto"/>
        <w:ind w:left="720"/>
      </w:pPr>
      <w:r>
        <w:rPr>
          <w:lang w:val="png_PG" w:bidi="png_PG"/>
        </w:rPr>
      </w:r>
      <w:r>
        <w:rPr>
          <w:lang w:val="png_PG" w:bidi="png_PG"/>
        </w:rPr>
        <w:t>Dispela stori i save senisim laip bilong yumi olsem wanem long wanwan de?</w:t>
      </w:r>
    </w:p>
    <w:p>
      <w:pPr>
        <w:pStyle w:val="ListBullet"/>
        <w:spacing w:line="240" w:lineRule="auto"/>
        <w:ind w:left="720"/>
      </w:pPr>
      <w:r>
        <w:rPr>
          <w:lang w:val="png_PG" w:bidi="png_PG"/>
        </w:rPr>
      </w:r>
      <w:r>
        <w:rPr>
          <w:lang w:val="png_PG" w:bidi="png_PG"/>
        </w:rPr>
        <w:t>Husat yu save em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dispela Baibel stori wanpela taim long vesen we i helpim yu long klia gut long dispela stori.</w:t>
      </w:r>
    </w:p>
    <w:p>
      <w:pPr/>
      <w:r>
        <w:rPr>
          <w:lang w:val="png_PG" w:bidi="png_PG"/>
        </w:rPr>
      </w:r>
      <w:r>
        <w:rPr>
          <w:lang w:val="png_PG" w:bidi="png_PG"/>
        </w:rPr>
        <w:t>Ol manmeri long Nasaret, as ples bilong Jisas, ol i bin i no laik harim tok bilong Jisas. Jisas em i bin stat long wokabaut long wanwan ples na skulim ol manmeri. Dispela em ol liklik ples we i stap klostu long Nasaret. Dispela em namba tri taim Mak i tokim yumi olsem Jisas i wokabaut long ol wanwan liklik ples long skulim ol manmeri. Na bihain, Jisas i salim ol disaipel i go long ol liklik ples. Stori nau bai yumi harim em i stori bilong Jisas i tokim ol disaipel long wanem samting ol i mas mekim. Stop na soim mep we i soim ples Nasaret antap long en. Helpim tim long lukim olsem ating Jisas i bin go long ol liklik ples i stap raunim Nasaret. Posim rekoding pastaim long hia.</w:t>
      </w:r>
    </w:p>
    <w:p>
      <w:pPr/>
      <w:r>
        <w:rPr>
          <w:lang w:val="png_PG" w:bidi="png_PG"/>
        </w:rPr>
      </w:r>
      <w:r>
        <w:rPr>
          <w:lang w:val="png_PG" w:bidi="png_PG"/>
        </w:rPr>
        <w:t>Dispela stori em i stat long hia, na em i pinis bihain long stori bilong Jon Bilong Baptais\--taim ol disaipel bilong Jisas i kam bek na tok save long em long olgeta samting we i bin kamap.</w:t>
      </w:r>
    </w:p>
    <w:p>
      <w:pPr/>
      <w:r>
        <w:rPr>
          <w:lang w:val="png_PG" w:bidi="png_PG"/>
        </w:rPr>
      </w:r>
      <w:r>
        <w:rPr>
          <w:lang w:val="png_PG" w:bidi="png_PG"/>
        </w:rPr>
        <w:t>Ol disaipel i bin stap wantaim Jisas long sampela taim. Ol disaipel bin lukim Jisas i rausim spirit nogut long ol manmeri. Ol disaipel i harim tok skul Jisas i bin givim ol manmeri. Ol disaipel i bin lukim sampela mirakel. Nau Jisas i salim ol i go wantaim pawa bilong rausim ol spirit nogut. Ol mas mekim ol samting we ol i bin lukim Jisas i mekim.</w:t>
      </w:r>
    </w:p>
    <w:p>
      <w:pPr/>
      <w:r>
        <w:rPr>
          <w:lang w:val="png_PG" w:bidi="png_PG"/>
        </w:rPr>
      </w:r>
      <w:r>
        <w:rPr>
          <w:lang w:val="png_PG" w:bidi="png_PG"/>
        </w:rPr>
        <w:t>Taim Jisas i salim ol disaipel i go, Jisas i bin givim ol pawa long ol long rausim ol spirit nogut. Long pasin bilong ol Ju o Judamanmeri, ol manmeri inap givim namba na pawa long man o meri we i makim ol, long givim wanpela tok save o mekim wanpela wok. Em i gutpela moa long salim tupela man o meri long wanpela taim. Lo bilong ol Ju o Judamanmeri, we Moses i bin givim, i tokim yumi olsem tok tru bilong tupela witnes em i stretpela tok.</w:t>
      </w:r>
    </w:p>
    <w:p>
      <w:pPr/>
      <w:r>
        <w:rPr>
          <w:lang w:val="png_PG" w:bidi="png_PG"/>
        </w:rPr>
      </w:r>
      <w:r>
        <w:rPr>
          <w:lang w:val="png_PG" w:bidi="png_PG"/>
        </w:rPr>
        <w:t>Jisas i bin tokim ol disaipel long no ken kisim kaikai, mani or sampela klos wantaim ol taim ol i go. Dispela tok stia em i no bilong ol manmeri long bihainim olgeta taim. Dispela tok stia em i bin bilong dispela spesol taim tasol. Ol i ken kisim ol samting we ol i werim tasol, wantaim su bilong ol na wanpela stik bilong wokabaut. Ol manmeri i bin yusim stik bilong wokabaut long helpim ol long ol hatpela ples olsem ol liklik maunten na bilong banisim ol long wel abus. Ol disaipel i mas no ken long ol narapela klos bilong senis, o kisim kaikai o moni wantaim ol. Ol disaipel i mas no ken kisim bek we i gat ol samtingn we ol bai nidim long rot taim ol i wokabaut.</w:t>
      </w:r>
    </w:p>
    <w:p>
      <w:pPr/>
      <w:r>
        <w:rPr>
          <w:lang w:val="png_PG" w:bidi="png_PG"/>
        </w:rPr>
      </w:r>
      <w:r>
        <w:rPr>
          <w:lang w:val="png_PG" w:bidi="png_PG"/>
        </w:rPr>
        <w:t>Stop na soim piksa bilong wanem kain sendel we ol manmeri i save werim long dispela taim. Soim piksa bilong bek we ol manmeri i save karim taim ol i laik wokabaut i go longwe. Soim piksa bilong wanpela stik bilong wokabaut kain olsem ol manmeri bilong dispela taim i save yusim. Soim wanpela piksa bilong sampela koins bilong dispela taim. Soim wanpela piksa bilong wanem kain longpela siot o tyunik we wanpela man i save werim long dispela taim insait long ples Palestain. Dispela taim em ol i save kolim olsem namba wan o fest sensuri. Posim rekoding pastaim long hia.</w:t>
      </w:r>
    </w:p>
    <w:p>
      <w:pPr/>
      <w:r>
        <w:rPr>
          <w:lang w:val="png_PG" w:bidi="png_PG"/>
        </w:rPr>
      </w:r>
      <w:r>
        <w:rPr>
          <w:lang w:val="png_PG" w:bidi="png_PG"/>
        </w:rPr>
        <w:t>Jisas bin tokim ol long stap long namba haus we i givim kaikai long ol na ples bilong ol long slip, taim ol i go long wanwan liklik ples. Ol i mas stap tasol long dispela haus taim ol i stap long dispela liklik ples. Ol i mas no ken muv i go long narapela haus na stap, taim ol i stap yet long dispela seim liklik ples. Jisas i bin tokim ol disaipel long mekim samting we i narapela kain long ol samting ol tisa bilong lotu i save mekim. Planti taim ol tisa bilong lotu i save go long ol haus, na kisim planti samting long ol manmeri na inapim laik bilong ol yet.</w:t>
      </w:r>
    </w:p>
    <w:p>
      <w:pPr/>
      <w:r>
        <w:rPr>
          <w:lang w:val="png_PG" w:bidi="png_PG"/>
        </w:rPr>
      </w:r>
      <w:r>
        <w:rPr>
          <w:lang w:val="png_PG" w:bidi="png_PG"/>
        </w:rPr>
        <w:t>Stop na toktok olsem wanpela grup: Ol lida bilong lotu long ples bilong yupela i save mekim pasin taim ol i sindaun na toktok wantaim ol manmeri? Ol i save raun long wanpela ples i go long narapela ples, o nogat? Na wanem samting ol i save mekim taim ol i raun? Posim rekoding pastaim long hia.</w:t>
      </w:r>
    </w:p>
    <w:p>
      <w:pPr/>
      <w:r>
        <w:rPr>
          <w:lang w:val="png_PG" w:bidi="png_PG"/>
        </w:rPr>
      </w:r>
      <w:r>
        <w:rPr>
          <w:lang w:val="png_PG" w:bidi="png_PG"/>
        </w:rPr>
        <w:t>Taim ol disaipel i no kisim wanpela samting i go wantaim ol, ol i mas wet long God long givim kaikai na ples bilong ol long slip. Wanpela man o meri long ples i mas givim wanpela ples bilong ol long slip. Wanpela man o meri long ples i mas givim kaikai bilong ol long kaikai. Ol disaipel i no gat rot bilong baim kaikai o haus.</w:t>
      </w:r>
    </w:p>
    <w:p>
      <w:pPr/>
      <w:r>
        <w:rPr>
          <w:lang w:val="png_PG" w:bidi="png_PG"/>
        </w:rPr>
      </w:r>
      <w:r>
        <w:rPr>
          <w:lang w:val="png_PG" w:bidi="png_PG"/>
        </w:rPr>
        <w:t>Orait Jisas i givim tok stia long ol long wanem samting ol i mas mekim sapos i no gat wanpela man i laik kisim ol i go long haus bilong em, o givim kaikai o ples bilong slip bilong ol. Ol i mas lusim ples na rausim das long lek bilong ol taim ol i lusim dispela ples. Kastom pasin bilong dispela taim em i olsem, wanpela man husat i save lotuim God i mas sekim das long lek bilong em, sapos em i bin go long wanpela haiden ples. Dispela eksen em mak bilong rausim olgeta samting we i no holi o i no klin. Jisas i tokim ol disaipel long sekim das i stap long lek bilong ol long ai bilong ol manmeri long pablik na olgeta lain i ken lukim. Dispela bai tokim ol manmeri bilong dispela liklik ples olsem ol i bin sakim tok bilong God na nau ol i mas tokim God long wanem as na ol i bin mekim dispela pasin. Dispela pasin bilong sekim na rausim das long ai bilong ol manmeri na olgeta i ken lukim, em long givim wanpela tok lukaut long olgeta manmeri o mekim ol olgeta manmeri i kamap witnes.</w:t>
      </w:r>
    </w:p>
    <w:p>
      <w:pPr/>
      <w:r>
        <w:rPr>
          <w:lang w:val="png_PG" w:bidi="png_PG"/>
        </w:rPr>
      </w:r>
      <w:r>
        <w:rPr>
          <w:lang w:val="png_PG" w:bidi="png_PG"/>
        </w:rPr>
        <w:t>Wankain olsem ol samting i bin kamap long buk bilong Mak, mipela i save olsem ol manmeri bai wok long sakim Jisas moa moa yet. Jisas i tokim ol disaipel bilong em gen olsem ol manmeri bai i no harim tok bilong ol na i les long ol, na ol i mas sekim sekim lek bilong ol na rausim das sapos ol man i mekim olsem long ol. Ol Ju o Judalain i bilip olsem ol graun bilong narapela lain i doti long wanem ol i no graun bilong ol manmeri bilong God, olsem na ol Judalain i save laik long klinim ol yet bihain long wanpela wokabaut ol i bin mekim. Long dispela pasin, ol disaipel i bai soim olsem ol manmeri husat i no laikim wok we God i wok long mekim, em ol yet bai i mas tokim God long wanem as ol i no laikim wok bilong em na kisim panismen we em bai givim ol. Ol disaipel bilong Jisas i wankain tru olsem Jisas\-- ol tok skul bilong ol i soim husat i laik bihainim God long rot we Jisas tokaut long en, na husat i no laik.</w:t>
      </w:r>
    </w:p>
    <w:p>
      <w:pPr/>
      <w:r>
        <w:rPr>
          <w:lang w:val="png_PG" w:bidi="png_PG"/>
        </w:rPr>
      </w:r>
      <w:r>
        <w:rPr>
          <w:lang w:val="png_PG" w:bidi="png_PG"/>
        </w:rPr>
        <w:t>Stop na bung na toktok olsem wanpela grup: stori bilong wanpela man husat i wok long mekim wanpela longpela wokabaut i go long wanpela narapela ples na namel long ongpela wokabaut bilong em, em i kam kamap long wanpela liklik ples. Ol manmeri long dispela ples we em i kam kamap long en, em ol i no givim welkamim em na mekim gutpela pasin long em. Dispela man bai mekim wanem taim em i lusim dispela liklik ples? Posim rekoding pastaim long hia.</w:t>
      </w:r>
    </w:p>
    <w:p>
      <w:pPr/>
      <w:r>
        <w:rPr>
          <w:lang w:val="png_PG" w:bidi="png_PG"/>
        </w:rPr>
      </w:r>
      <w:r>
        <w:rPr>
          <w:lang w:val="png_PG" w:bidi="png_PG"/>
        </w:rPr>
        <w:t>Ol disaipel i go aut long ol narapela ples olsem Jisas i tokim ol long mekim. Ol disapel i tokim olgeta manmeri we ol i bungim long lusim ol sin na tanim bel na kam long God. As bilong tanim bel em long tok sori long sin yu mekim na mekim strongpela promis olsem yu bai no inap mekim dispela sin gen. Tanim bel em wanpela strongpela tok. Sapos wanpela man i tanim bel tru, orait dispela man bai i traim long noken mekim gen dispela nogut pasin gen.</w:t>
      </w:r>
    </w:p>
    <w:p>
      <w:pPr/>
      <w:r>
        <w:rPr>
          <w:lang w:val="png_PG" w:bidi="png_PG"/>
        </w:rPr>
      </w:r>
      <w:r>
        <w:rPr>
          <w:lang w:val="png_PG" w:bidi="png_PG"/>
        </w:rPr>
        <w:t>Ol disapel i bin rausim ol spirit nogut. Sampela translesen i tok ol olsem ol i toktok tasol na fosim ol spirit nogut long kam aut na ol narapela trenslesen i tok olsem ol i toktok na yusim eksen wantaim long fosim ol spirit nogut long kam aut. Taim ol disapel i tok strong long ol spirit nogut olsem ol i mas go aut, ol spirit nogut i no gat narapela rot. Ol spirit nogut i mas lusim dispela man o meri. Jisas i bin givim ol disapel pawa long rausim ol spirit nogut. Taim ol disaipel i tokim ol spirit nogut long go, ol disaipel i yusim pawa Jisas i bin givim ol disaipel. Ol spirit nogut i harim tok bilong dispela pawa na i lusim dispela man o meri.</w:t>
      </w:r>
    </w:p>
    <w:p>
      <w:pPr/>
      <w:r>
        <w:rPr>
          <w:lang w:val="png_PG" w:bidi="png_PG"/>
        </w:rPr>
      </w:r>
      <w:r>
        <w:rPr>
          <w:lang w:val="png_PG" w:bidi="png_PG"/>
        </w:rPr>
        <w:t>Ol disaipel i bin yusim oliv oil long rabim long ol sik manmeri. Planti taim ol manmeri i save yusim oliv oil olsem marasin. Ol manmeri i save yusim oliv oil long kukim kaikai, olsem marasin, na long laitim ol lam. Olgeta manmeri i bin gat oliv oil. Long kapsaitim oil antap long wanpela man o meri, ol disaipel ating i save putim liklik drop bilong oil antap long dispela man o meri bilong soim olsem God i blesim dispela man o meri na God i oraitim dispela man o meri. Bihain long ol disaipel i putim oil antap long man o meri na anointim em, planti bilong ol sik manmeri i bin kamap orait o i no bin moa sik.</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Mak 6:6b-13 we i isi tru long andastendim.</w:t>
      </w:r>
    </w:p>
    <w:p>
      <w:pPr/>
      <w:r>
        <w:rPr>
          <w:lang w:val="png_PG" w:bidi="png_PG"/>
        </w:rPr>
      </w:r>
      <w:r>
        <w:rPr>
          <w:lang w:val="png_PG" w:bidi="png_PG"/>
        </w:rPr>
        <w:t>Insait long dispela step, grup bai toktok long ol wanwan hap bilong stori, ol manmeri insait long stori na ples we dispela stori i kamap long em. Orait bihain, grup bai tingim ol samting i kamap insait long dispela stori.</w:t>
      </w:r>
    </w:p>
    <w:p>
      <w:pPr/>
      <w:r>
        <w:rPr>
          <w:lang w:val="png_PG" w:bidi="png_PG"/>
        </w:rPr>
      </w:r>
      <w:r>
        <w:rPr>
          <w:lang w:val="png_PG" w:bidi="png_PG"/>
        </w:rPr>
        <w:t>Dispela stori i gat tripela hap.</w:t>
      </w:r>
    </w:p>
    <w:p>
      <w:pPr/>
      <w:r>
        <w:rPr>
          <w:lang w:val="png_PG" w:bidi="png_PG"/>
        </w:rPr>
      </w:r>
      <w:r>
        <w:rPr>
          <w:b/>
          <w:lang w:val="png_PG" w:bidi="png_PG"/>
        </w:rPr>
        <w:t>Long namba wan hap bilong stori:</w:t>
      </w:r>
      <w:r>
        <w:rPr>
          <w:lang w:val="png_PG" w:bidi="png_PG"/>
        </w:rPr>
        <w:t xml:space="preserve"> Jisas i lusim Nasaret na i go givim tok skul long ol liklik ples.</w:t>
      </w:r>
    </w:p>
    <w:p>
      <w:pPr/>
      <w:r>
        <w:rPr>
          <w:lang w:val="png_PG" w:bidi="png_PG"/>
        </w:rPr>
      </w:r>
      <w:r>
        <w:rPr>
          <w:b/>
          <w:lang w:val="png_PG" w:bidi="png_PG"/>
        </w:rPr>
        <w:t>Long namba tu hap:</w:t>
      </w:r>
      <w:r>
        <w:rPr>
          <w:lang w:val="png_PG" w:bidi="png_PG"/>
        </w:rPr>
        <w:t xml:space="preserve"> Jisas i salim ol disaipel i go long ol liklik ples na em i givim pawa long ol long rausim ol spirit nogut. Jisas i save givim tok stia long gaidim ol disaipel long wokabaut bilong ol.</w:t>
      </w:r>
    </w:p>
    <w:p>
      <w:pPr/>
      <w:r>
        <w:rPr>
          <w:lang w:val="png_PG" w:bidi="png_PG"/>
        </w:rPr>
      </w:r>
      <w:r>
        <w:rPr>
          <w:b/>
          <w:lang w:val="png_PG" w:bidi="png_PG"/>
        </w:rPr>
        <w:t>Long namba tri hap,</w:t>
      </w:r>
      <w:r>
        <w:rPr>
          <w:lang w:val="png_PG" w:bidi="png_PG"/>
        </w:rPr>
        <w:t xml:space="preserve"> ol disapel i go aut na i tokim olgeta manmeri we ol i bungim long tok sori, lusim ol sin na tanim bel na kam long God. Ol i rausim planti spirit nogut na oraitim planti ol sik manmeri.</w:t>
      </w:r>
    </w:p>
    <w:p>
      <w:pPr/>
      <w:r>
        <w:rPr>
          <w:lang w:val="png_PG" w:bidi="png_PG"/>
        </w:rPr>
      </w:r>
      <w:r>
        <w:rPr>
          <w:lang w:val="png_PG" w:bidi="png_PG"/>
        </w:rPr>
        <w:t>Ol manmeri i stap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twelvpela disaipel bilong Jisas</w:t>
      </w:r>
    </w:p>
    <w:p>
      <w:pPr>
        <w:pStyle w:val="ListBullet"/>
        <w:spacing w:line="240" w:lineRule="auto"/>
        <w:ind w:left="720"/>
      </w:pPr>
      <w:r>
        <w:rPr>
          <w:lang w:val="png_PG" w:bidi="png_PG"/>
        </w:rPr>
      </w:r>
      <w:r>
        <w:rPr>
          <w:lang w:val="png_PG" w:bidi="png_PG"/>
        </w:rPr>
        <w:t>Ol manmeri husat i kisim ol disaipel i go insait long ol haus bilong ol.</w:t>
      </w:r>
    </w:p>
    <w:p>
      <w:pPr>
        <w:pStyle w:val="ListBullet"/>
        <w:spacing w:line="240" w:lineRule="auto"/>
        <w:ind w:left="720"/>
      </w:pPr>
      <w:r>
        <w:rPr>
          <w:lang w:val="png_PG" w:bidi="png_PG"/>
        </w:rPr>
      </w:r>
      <w:r>
        <w:rPr>
          <w:lang w:val="png_PG" w:bidi="png_PG"/>
        </w:rPr>
        <w:t>Ol manmeri husat i no laik welkamim ol disaipel.</w:t>
      </w:r>
    </w:p>
    <w:p>
      <w:pPr>
        <w:pStyle w:val="ListBullet"/>
        <w:spacing w:line="240" w:lineRule="auto"/>
        <w:ind w:left="720"/>
      </w:pPr>
      <w:r>
        <w:rPr>
          <w:lang w:val="png_PG" w:bidi="png_PG"/>
        </w:rPr>
      </w:r>
      <w:r>
        <w:rPr>
          <w:lang w:val="png_PG" w:bidi="png_PG"/>
        </w:rPr>
        <w:t>Ol sik manmeri husat i kamap orait gen.</w:t>
      </w:r>
    </w:p>
    <w:p>
      <w:pPr>
        <w:pStyle w:val="ListBullet"/>
        <w:spacing w:line="240" w:lineRule="auto"/>
        <w:ind w:left="720"/>
      </w:pPr>
      <w:r>
        <w:rPr>
          <w:lang w:val="png_PG" w:bidi="png_PG"/>
        </w:rPr>
      </w:r>
      <w:r>
        <w:rPr>
          <w:lang w:val="png_PG" w:bidi="png_PG"/>
        </w:rPr>
        <w:t>Ol manmeri husat i bin gat dimon o spirit nogut insait long ol.</w:t>
      </w:r>
    </w:p>
    <w:p>
      <w:pPr/>
      <w:r>
        <w:rPr>
          <w:lang w:val="png_PG" w:bidi="png_PG"/>
        </w:rPr>
      </w:r>
      <w:r>
        <w:rPr>
          <w:lang w:val="png_PG" w:bidi="png_PG"/>
        </w:rPr>
        <w:t>Olsem wanpela grup, tingting gut long ol dispela ol ples we stori i kamap long en.</w:t>
      </w:r>
    </w:p>
    <w:p>
      <w:pPr/>
      <w:r>
        <w:rPr>
          <w:lang w:val="png_PG" w:bidi="png_PG"/>
        </w:rPr>
      </w:r>
      <w:r>
        <w:rPr>
          <w:lang w:val="png_PG" w:bidi="png_PG"/>
        </w:rPr>
        <w:t>Traim mekim dispela ektiviti olsem wanpela grup: Tingting na kamapim wanpela rot long soim mining bilong tok sori na tanim bel long sampela kain pasin. Wanpela gutpela tingting em long putim samting long makim sin long wanpela sait bilong wanpela man o meri na putim samting we i makim God long narapela sait bilong dispela man o meri. Dispela man o meri bai stat taim em i lukluk long sin. Bihain dispela man o meri bai tanim na lukluk long God. Baksait bilong em bai tanim i go long samting we i makim sin. Olgeta taim, taim em i tok "tok sori na tanim bel," em i ken tanim baksait long sin na lukluk long God. Narapela eksen bilong mekim, em man o meri i ken poinim han bilong em i go daun long graun taim em i toktok long sin. Na tanim gen na poinim han i go antap long skai bilong makim pasin bilong tanim i go long God. Dispela eksen soim olsem baksait bilong yu em i tanim i go long sin. Wanem ol narapela eksen em tim bilong yu iting em bai gutpela eksen bilong soim pasin bilong tok sori na tanim bel? Posim rekoding pastaim long hia.</w:t>
      </w:r>
    </w:p>
    <w:p>
      <w:pPr/>
      <w:r>
        <w:rPr>
          <w:lang w:val="png_PG" w:bidi="png_PG"/>
        </w:rPr>
      </w:r>
      <w:r>
        <w:rPr>
          <w:lang w:val="png_PG" w:bidi="png_PG"/>
        </w:rPr>
        <w:t>Long namba wan hap bilong stori, Jisas i lusim Nasaret na i go long wanwan liklik ples long skulim ol manmeri. Dispela em ol ples i stap long eria we i raunim Nazaret.</w:t>
      </w:r>
    </w:p>
    <w:p>
      <w:pPr/>
      <w:r>
        <w:rPr>
          <w:lang w:val="png_PG" w:bidi="png_PG"/>
        </w:rPr>
      </w:r>
      <w:r>
        <w:rPr>
          <w:lang w:val="png_PG" w:bidi="png_PG"/>
        </w:rPr>
        <w:t>Long namba tu hap bilong stori, Jisas i singautim ol twelvpela disaipel i kam long em, dispela i minim olsem em i toktok i go stret long ol dispela twelvpela disaipel. Jisas i salim 12-pela disaipel bilong em i go aut tupela tupela. Dispela i makim, olsem, tupela man i go long wanpela rot, na tupela man i go long narapela rot. Jisas i givim pawa long ol disaipel long rausim ol dimon o ol spirit nogut.</w:t>
      </w:r>
    </w:p>
    <w:p>
      <w:pPr/>
      <w:r>
        <w:rPr>
          <w:lang w:val="png_PG" w:bidi="png_PG"/>
        </w:rPr>
      </w:r>
      <w:r>
        <w:rPr>
          <w:lang w:val="png_PG" w:bidi="png_PG"/>
        </w:rPr>
        <w:t>Jisas i givim ol disaipel bilong em ol tok stia bipo long ol i go aut tupela tupela. Namba wan samting, em i tokim ol disaipel olsem ol i no ken kisim wanpela samting, stik bilong wokabaut tasol em ol i ken kisim. Ol i no ken kisim wanpela senis klos o kaikai o mani. Ol i no ken kisim wanpela bek bilong karim ol samting we ol bai nidim long rot. Ol i ken werim su bilong ol. Taim ol i kamap long wanpela liklik ples, ol i mas stap long haus bilong namba wan man i singautim ol. Ol i mas stap long dispela haus tasol taim ol i stap long dispela ples.</w:t>
      </w:r>
    </w:p>
    <w:p>
      <w:pPr/>
      <w:r>
        <w:rPr>
          <w:lang w:val="png_PG" w:bidi="png_PG"/>
        </w:rPr>
      </w:r>
      <w:r>
        <w:rPr>
          <w:lang w:val="png_PG" w:bidi="png_PG"/>
        </w:rPr>
        <w:t>Sapos ol i go long wanpela ples na nogat wanpela man i givim ol ples long stap, na nogat man i laik harim tok bilong ol, ol disaipel i mas lusim dispela ples na sekim das bilong dispela ples long lek bilong ol. Dispela pasin i soim olsem ol manmeri i no laik harim tok bilong God na nau God bai i skelim ol long dispela pasin. Dispela pasin em i soim olsem God bai i panisim ol manmeri, long wanem ol i no bin welkamim ol disaipel na tok save bilong ol long ol manmeri i mas tok sorit na tanim bel.</w:t>
      </w:r>
    </w:p>
    <w:p>
      <w:pPr/>
      <w:r>
        <w:rPr>
          <w:lang w:val="png_PG" w:bidi="png_PG"/>
        </w:rPr>
      </w:r>
      <w:r>
        <w:rPr>
          <w:lang w:val="png_PG" w:bidi="png_PG"/>
        </w:rPr>
        <w:t>Long laspela hap bilong stori, ol disaipel i go aut na mekim olsem Jisas i tok. Ol i go long ol wanwan liklik ples. Ol i rausim ol spirit nogut. Ol disaipel i anointim ol sik manmeri wantaim oliv oil na mekim orait ol sik manmeri.</w:t>
      </w:r>
    </w:p>
    <w:p>
      <w:pPr/>
      <w:r>
        <w:rPr>
          <w:lang w:val="png_PG" w:bidi="png_PG"/>
        </w:rPr>
      </w:r>
      <w:r>
        <w:rPr>
          <w:lang w:val="png_PG" w:bidi="png_PG"/>
        </w:rPr>
        <w:t>Nau, grup i mas mekim stori bod, dro, o yusim ol samting long tingim olgeta hap bilong dispela stori na putim ol eksen i go insait long em.</w:t>
      </w:r>
      <w:r>
        <w:rPr>
          <w:lang w:val="png_PG" w:bidi="png_PG"/>
        </w:rPr>
      </w:r>
    </w:p>
    <w:p>
      <w:pPr>
        <w:pStyle w:val="Heading3"/>
      </w:pPr>
      <w:r>
        <w:rPr>
          <w:lang w:val="png_PG" w:bidi="png_PG"/>
        </w:rPr>
        <w:t>Ektim aut dispela Tok</w:t>
      </w:r>
    </w:p>
    <w:p>
      <w:pPr/>
      <w:r>
        <w:rPr>
          <w:lang w:val="png_PG" w:bidi="png_PG"/>
        </w:rPr>
      </w:r>
      <w:r>
        <w:rPr>
          <w:lang w:val="png_PG" w:bidi="png_PG"/>
        </w:rPr>
        <w:t>Harim wanpela odio vesen bilong Mak 6:6b-13 we i isi tru long andastendim.</w:t>
      </w:r>
    </w:p>
    <w:p>
      <w:pPr/>
      <w:r>
        <w:rPr>
          <w:lang w:val="png_PG" w:bidi="png_PG"/>
        </w:rPr>
      </w:r>
      <w:r>
        <w:rPr>
          <w:lang w:val="png_PG" w:bidi="png_PG"/>
        </w:rPr>
        <w:t>Long dispela step, grup bai ektim dispela stori.</w:t>
      </w:r>
    </w:p>
    <w:p>
      <w:pPr/>
      <w:r>
        <w:rPr>
          <w:lang w:val="png_PG" w:bidi="png_PG"/>
        </w:rPr>
      </w:r>
      <w:r>
        <w:rPr>
          <w:lang w:val="png_PG" w:bidi="png_PG"/>
        </w:rPr>
        <w:t>Dispela stori i gat 3-pela hap.</w:t>
      </w:r>
    </w:p>
    <w:p>
      <w:pPr/>
      <w:r>
        <w:rPr>
          <w:lang w:val="png_PG" w:bidi="png_PG"/>
        </w:rPr>
      </w:r>
      <w:r>
        <w:rPr>
          <w:lang w:val="png_PG" w:bidi="png_PG"/>
        </w:rPr>
        <w:t>Ol manmeri i stap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twelvpela disaipel bilong Jisas</w:t>
      </w:r>
    </w:p>
    <w:p>
      <w:pPr>
        <w:pStyle w:val="ListBullet"/>
        <w:spacing w:line="240" w:lineRule="auto"/>
        <w:ind w:left="720"/>
      </w:pPr>
      <w:r>
        <w:rPr>
          <w:lang w:val="png_PG" w:bidi="png_PG"/>
        </w:rPr>
      </w:r>
      <w:r>
        <w:rPr>
          <w:lang w:val="png_PG" w:bidi="png_PG"/>
        </w:rPr>
        <w:t>Ol manmeri husat i kisim ol disaipel i go insait long ol haus bilong ol</w:t>
      </w:r>
    </w:p>
    <w:p>
      <w:pPr>
        <w:pStyle w:val="ListBullet"/>
        <w:spacing w:line="240" w:lineRule="auto"/>
        <w:ind w:left="720"/>
      </w:pPr>
      <w:r>
        <w:rPr>
          <w:lang w:val="png_PG" w:bidi="png_PG"/>
        </w:rPr>
      </w:r>
      <w:r>
        <w:rPr>
          <w:lang w:val="png_PG" w:bidi="png_PG"/>
        </w:rPr>
        <w:t>Ol manmeri husat i no laik welkamim ol disaipel</w:t>
      </w:r>
    </w:p>
    <w:p>
      <w:pPr>
        <w:pStyle w:val="ListBullet"/>
        <w:spacing w:line="240" w:lineRule="auto"/>
        <w:ind w:left="720"/>
      </w:pPr>
      <w:r>
        <w:rPr>
          <w:lang w:val="png_PG" w:bidi="png_PG"/>
        </w:rPr>
      </w:r>
      <w:r>
        <w:rPr>
          <w:lang w:val="png_PG" w:bidi="png_PG"/>
        </w:rPr>
        <w:t>Ol sik manmeri husat i kamap orait gen.</w:t>
      </w:r>
    </w:p>
    <w:p>
      <w:pPr>
        <w:pStyle w:val="ListBullet"/>
        <w:spacing w:line="240" w:lineRule="auto"/>
        <w:ind w:left="720"/>
      </w:pPr>
      <w:r>
        <w:rPr>
          <w:lang w:val="png_PG" w:bidi="png_PG"/>
        </w:rPr>
      </w:r>
      <w:r>
        <w:rPr>
          <w:lang w:val="png_PG" w:bidi="png_PG"/>
        </w:rPr>
        <w:t>Ol manmeri husat i bin gat dimon insait long ol</w:t>
      </w:r>
    </w:p>
    <w:p>
      <w:pPr/>
      <w:r>
        <w:rPr>
          <w:lang w:val="png_PG" w:bidi="png_PG"/>
        </w:rPr>
      </w:r>
      <w:r>
        <w:rPr>
          <w:lang w:val="png_PG" w:bidi="png_PG"/>
        </w:rPr>
        <w:t>Olsem wanpela grup, ektim dispela stori tupela taim. Yu mas ektim dispela stori long tok ples bilong yu.</w:t>
      </w:r>
    </w:p>
    <w:p>
      <w:pPr/>
      <w:r>
        <w:rPr>
          <w:lang w:val="png_PG" w:bidi="png_PG"/>
        </w:rPr>
      </w:r>
      <w:r>
        <w:rPr>
          <w:lang w:val="png_PG" w:bidi="png_PG"/>
        </w:rPr>
        <w:t>Long namba wan taim, ektim dispela stori tasol na noken stop. Lukaut gut long ol toktok we ol manmeri insait long stori i tok, hau stori i ron, na wanem oda ol samting i bihainim na kamap insait long stori. Sekim na lukim olsem yu no kalapim pasin bilong ektim ol hatpela o impoten hap bilong dispela stori. Helpim wanpela narapela long tingim olgeta hap bilong stori.</w:t>
      </w:r>
    </w:p>
    <w:p>
      <w:pPr/>
      <w:r>
        <w:rPr>
          <w:lang w:val="png_PG" w:bidi="png_PG"/>
        </w:rPr>
      </w:r>
      <w:r>
        <w:rPr>
          <w:lang w:val="png_PG" w:bidi="png_PG"/>
        </w:rPr>
        <w:t>Presim pos baten long stopim odio na ektim dispela stori.</w:t>
      </w:r>
    </w:p>
    <w:p>
      <w:pPr/>
      <w:r>
        <w:rPr>
          <w:lang w:val="png_PG" w:bidi="png_PG"/>
        </w:rPr>
      </w:r>
      <w:r>
        <w:rPr>
          <w:lang w:val="png_PG" w:bidi="png_PG"/>
        </w:rPr>
        <w:t>Grup i mas ektim dispela stori long namba tu taim gen. Long sampela hap insait long drama, stopim drama na askim dispela kwesten i go long wanpela man o meri husat i ektim wanpela pat, "Yu pilim olsem wanem o tingting olsem wanem?" Dispela man husat i wok long ekt bai ansarim na tokaut long wanem em i pilim o tingim sapos em i bin tru tru dispela man o meri o samting we em i wok long ektim nau. Bihain go bek long drama gen.</w:t>
      </w:r>
    </w:p>
    <w:p>
      <w:pPr/>
      <w:r>
        <w:rPr>
          <w:lang w:val="png_PG" w:bidi="png_PG"/>
        </w:rPr>
      </w:r>
      <w:r>
        <w:rPr>
          <w:lang w:val="png_PG" w:bidi="png_PG"/>
        </w:rPr>
        <w:t>Posim dispela odio long hia na ektim aut stori long namba tu taim.</w:t>
      </w:r>
    </w:p>
    <w:p>
      <w:pPr/>
      <w:r>
        <w:rPr>
          <w:lang w:val="png_PG" w:bidi="png_PG"/>
        </w:rPr>
      </w:r>
      <w:r>
        <w:rPr>
          <w:lang w:val="png_PG" w:bidi="png_PG"/>
        </w:rPr>
        <w:t>Dispela em i wanpela eksampel bilong wanpela drama na ol sampela ansa we ol lain i wok long ekt i ken tok.</w:t>
      </w:r>
    </w:p>
    <w:p>
      <w:pPr/>
      <w:r>
        <w:rPr>
          <w:lang w:val="png_PG" w:bidi="png_PG"/>
        </w:rPr>
      </w:r>
      <w:r>
        <w:rPr>
          <w:lang w:val="png_PG" w:bidi="png_PG"/>
        </w:rPr>
        <w:t>Long namba wan hap bilong stori, Jisas i lusim Nazaret na em i go long ol narapela ples i stap raunim Nasaret, long skulim ol manmeri.</w:t>
      </w:r>
    </w:p>
    <w:p>
      <w:pPr/>
      <w:r>
        <w:rPr>
          <w:lang w:val="png_PG" w:bidi="png_PG"/>
        </w:rPr>
      </w:r>
      <w:r>
        <w:rPr>
          <w:lang w:val="png_PG" w:bidi="png_PG"/>
        </w:rPr>
        <w:t>Stopim dispela eksen: Askim Jisas, "Yu pilim olsem wanem long ol dispela ples?" Yu inap harim Jisas i tok olsem, "Mi amamas olsem ol manmeri long ol liklik ples i harim tok skul bilong kingdom bilong God. "Ol dispela ol manmeri i gat hop." Kontinu wantaim drama.</w:t>
      </w:r>
    </w:p>
    <w:p>
      <w:pPr/>
      <w:r>
        <w:rPr>
          <w:lang w:val="png_PG" w:bidi="png_PG"/>
        </w:rPr>
      </w:r>
      <w:r>
        <w:rPr>
          <w:lang w:val="png_PG" w:bidi="png_PG"/>
        </w:rPr>
        <w:t>Long namba tu hap bilong stori, Jisas i bungim ol disaipel bilong em wantaim. Em i stat long tok klia long ol long wanem samting bai ol i mekim. Ol bai i go tupela tupela long ol ples. Jisas i givim namba na pawa long ol disaipel long rausim ol spirit nogut. Jisas i tokim ol long no ken kisim wanpela samting long wokabaut bilong ol.</w:t>
      </w:r>
    </w:p>
    <w:p>
      <w:pPr/>
      <w:r>
        <w:rPr>
          <w:lang w:val="png_PG" w:bidi="png_PG"/>
        </w:rPr>
      </w:r>
      <w:r>
        <w:rPr>
          <w:lang w:val="png_PG" w:bidi="png_PG"/>
        </w:rPr>
        <w:t>Stopim dispela eksen o drama: Askim ol disaipel, "Yupela pilim olsem wanem? Yupela ting wanem?" Yu ken harim ol i tok olsem, "Mipela i amamas tru long gat namba bilong rausim ol spirit nogut," "Mipela i pret liklik na i no gat strongpela bel long mipela bai i go nating," o "Mipela i no klia gut long ol tok bilong Jisas." O, "Mi pilim olsem i narakain long go wantaim nogat mani o nogat kaikai. Mi hop olsem wanpela man o meri long ples bai givim mipela samting long kaikai na wanpela ples long stap." Kontinu wantaim drama.</w:t>
      </w:r>
    </w:p>
    <w:p>
      <w:pPr/>
      <w:r>
        <w:rPr>
          <w:lang w:val="png_PG" w:bidi="png_PG"/>
        </w:rPr>
      </w:r>
      <w:r>
        <w:rPr>
          <w:lang w:val="png_PG" w:bidi="png_PG"/>
        </w:rPr>
        <w:t>Jisas i tok, "Wanem hap yu go, stap tasol long dispela haus inap long taim yu lusim dispela taun. Sapos wanpela ples i no laik welkamim yu, orait yu sakim das long lek bilong yu na yu lusim dispela ples. Yu bin lusim ol dispela manmeri i stap long hevi na ol yet i bai traim long stretim.</w:t>
      </w:r>
    </w:p>
    <w:p>
      <w:pPr/>
      <w:r>
        <w:rPr>
          <w:lang w:val="png_PG" w:bidi="png_PG"/>
        </w:rPr>
      </w:r>
      <w:r>
        <w:rPr>
          <w:lang w:val="png_PG" w:bidi="png_PG"/>
        </w:rPr>
        <w:t>Stopim dispela eksen: Askim ol disaipel, "Bilong wanem yupela i ting Jisas i tok olsem?" Yu ken harim ol bekim olsem, "Em i wok long painim ol manmeri long harim em na welkamim tok skul bilong em," "Em i no fosim ol manmeri long bihainim em," o "Em i soim ol dispela manmeri we i givim baksait long em olsem ol i mekim disisen bilong ol pinis long wanem samting bai kamap long ol," o "Pasin sakim na rausim das i soim olsem ol dispela manmeri i givim baksait long God. Em i wanpela sain we i gat bikpela mining na mi bilip olsem em bai mekim ol manmeri i senisim tingting bilong ol na putim yau long toktok bilong mipela." Kontinu wantaim drama.</w:t>
      </w:r>
    </w:p>
    <w:p>
      <w:pPr/>
      <w:r>
        <w:rPr>
          <w:lang w:val="png_PG" w:bidi="png_PG"/>
        </w:rPr>
      </w:r>
      <w:r>
        <w:rPr>
          <w:lang w:val="png_PG" w:bidi="png_PG"/>
        </w:rPr>
        <w:t>Long namba tri hap bilong stori, ol disaipel i go aut na tokim ol manmeri long tok sori, lusim sin na tanim bel long ol sin bilong ol na tanim i go long God. Ol i rausim ol spirit nogut na oraitim planti ol sik manmeri.</w:t>
      </w:r>
    </w:p>
    <w:p>
      <w:pPr/>
      <w:r>
        <w:rPr>
          <w:lang w:val="png_PG" w:bidi="png_PG"/>
        </w:rPr>
      </w:r>
      <w:r>
        <w:rPr>
          <w:lang w:val="png_PG" w:bidi="png_PG"/>
        </w:rPr>
        <w:t>Stop dispela eksen: Askim ol disaipel, "Yupela i pilim olsem wanem nau?" Yu ken harim ol bekim olsem, "Mi pilim olsem mi mekim ol samting gut. Dispela ol dimon i harim tok bilong mipela olsem ol i harim tok bilong Jisas. Em long wanem Jisas i givim mipela pawa long rausim ol," o "Mi amamas tru olsem sampela bilong ol manmeri i tok sori, lusin sin na tanim bel na tanim i go long God. Dispela em i impoten tru long yumi olgeta," o "Yumi amamas tru olsem yumi ken joinim Jisas insait long dispela ministri." Kontinu wantaim drama.</w:t>
      </w:r>
      <w:r>
        <w:rPr>
          <w:lang w:val="png_PG" w:bidi="png_PG"/>
        </w:rPr>
      </w:r>
    </w:p>
    <w:p>
      <w:pPr>
        <w:pStyle w:val="Heading3"/>
      </w:pPr>
      <w:r>
        <w:rPr>
          <w:lang w:val="png_PG" w:bidi="png_PG"/>
        </w:rPr>
        <w:t>Pulapim dispela speis</w:t>
      </w:r>
    </w:p>
    <w:p>
      <w:pPr/>
      <w:r>
        <w:rPr>
          <w:lang w:val="png_PG" w:bidi="png_PG"/>
        </w:rPr>
      </w:r>
      <w:r>
        <w:rPr>
          <w:lang w:val="png_PG" w:bidi="png_PG"/>
        </w:rPr>
        <w:t xml:space="preserve">Harim Baibel ves wanpela taim long vesen we i isi tru long-save. </w:t>
      </w:r>
    </w:p>
    <w:p>
      <w:pPr/>
      <w:r>
        <w:rPr>
          <w:lang w:val="png_PG" w:bidi="png_PG"/>
        </w:rPr>
      </w:r>
      <w:r>
        <w:rPr>
          <w:lang w:val="png_PG" w:bidi="png_PG"/>
        </w:rPr>
        <w:t xml:space="preserve">Ol </w:t>
      </w:r>
      <w:r>
        <w:rPr>
          <w:b/>
          <w:lang w:val="png_PG" w:bidi="png_PG"/>
        </w:rPr>
        <w:t>Twelvpela</w:t>
      </w:r>
      <w:r>
        <w:rPr>
          <w:lang w:val="png_PG" w:bidi="png_PG"/>
        </w:rPr>
        <w:t xml:space="preserve"> em i toktok long 12-pela disaipel bilong Jisas husat i stap klostu tru long em. Planti taim ol i save kolim</w:t>
      </w:r>
      <w:r>
        <w:rPr>
          <w:b/>
          <w:lang w:val="png_PG" w:bidi="png_PG"/>
        </w:rPr>
        <w:t>Ol Twelvpela</w:t>
      </w:r>
      <w:r>
        <w:rPr>
          <w:lang w:val="png_PG" w:bidi="png_PG"/>
        </w:rPr>
        <w:t xml:space="preserve"> olsem taitel bilong dispela grup*. *</w:t>
      </w:r>
    </w:p>
    <w:p>
      <w:pPr/>
      <w:r>
        <w:rPr>
          <w:lang w:val="png_PG" w:bidi="png_PG"/>
        </w:rPr>
      </w:r>
      <w:r>
        <w:rPr>
          <w:lang w:val="png_PG" w:bidi="png_PG"/>
        </w:rPr>
        <w:t xml:space="preserve">Jisas i bin givim ol disaipel pawa long rausim </w:t>
      </w:r>
      <w:r>
        <w:rPr>
          <w:b/>
          <w:lang w:val="png_PG" w:bidi="png_PG"/>
        </w:rPr>
        <w:t>ol spirit nogut o dimon</w:t>
      </w:r>
      <w:r>
        <w:rPr>
          <w:lang w:val="png_PG" w:bidi="png_PG"/>
        </w:rPr>
        <w:t>o</w:t>
      </w:r>
      <w:r>
        <w:rPr>
          <w:b/>
          <w:lang w:val="png_PG" w:bidi="png_PG"/>
        </w:rPr>
        <w:t>anklin spirit.</w:t>
      </w:r>
      <w:r>
        <w:rPr>
          <w:lang w:val="png_PG" w:bidi="png_PG"/>
        </w:rPr>
        <w:t xml:space="preserve"> Yusim seim wod long ol dimon o anklin spirit we yu bin wok long yusim. Ol tewel na anklin spriti em moa tok save bilong ol i stap long masta gloseri.</w:t>
      </w:r>
    </w:p>
    <w:p>
      <w:pPr/>
      <w:r>
        <w:rPr>
          <w:lang w:val="png_PG" w:bidi="png_PG"/>
        </w:rPr>
      </w:r>
      <w:r>
        <w:rPr>
          <w:lang w:val="png_PG" w:bidi="png_PG"/>
        </w:rPr>
        <w:t>Taim yu toktok long ol samting Jisas i tok olsem ol inap long kisim, na ol samting ol i no inap long kisim, skelim hau tok ples bilong yu i save wok. Putim ol dispela samting long oda we i krai gut o i saun olsem hau ol manmeri i save toktok long tok ples bilong yu. Eksampel, yu ken putim olgeta samting ol disaipel i ken kisim long stat bilong sentens o long pinis bilong sentens. Stop na soim piksa ken bilong stik bilong wokabaut, bek, moni, sandel, na tyunik o longpela siot. Taim yu toktok long stik bilong wokabaut, bek, moni, ol sendel, na tyunic, soim piksa bilong wanwan bilong ol dispela samting i go long trenslesen tim. Posim rekoding long hia.</w:t>
      </w:r>
    </w:p>
    <w:p>
      <w:pPr/>
      <w:r>
        <w:rPr>
          <w:lang w:val="png_PG" w:bidi="png_PG"/>
        </w:rPr>
      </w:r>
      <w:r>
        <w:rPr>
          <w:lang w:val="png_PG" w:bidi="png_PG"/>
        </w:rPr>
        <w:t xml:space="preserve">Pasin bilong tanim bel em wanpela nambawan samting we Jisas i wok long skulim ol manmeri long en. Insait long dispela stori, ol disaipel i tokim ol manmeri long </w:t>
      </w:r>
      <w:r>
        <w:rPr>
          <w:b/>
          <w:lang w:val="png_PG" w:bidi="png_PG"/>
        </w:rPr>
        <w:t>tanim bel</w:t>
      </w:r>
      <w:r>
        <w:rPr>
          <w:lang w:val="png_PG" w:bidi="png_PG"/>
        </w:rPr>
        <w:t>\--o lusim ol sin pasin bilong ol and kam long God. Yusim wankain wod bilong tanim bel olsem yu bin yusim long ol narapela hap stori bipo, na tingim olsem i gat tok save long mining bilong tanim bel i stap long masta gloseri.</w:t>
      </w:r>
    </w:p>
    <w:p>
      <w:pPr/>
      <w:r>
        <w:rPr>
          <w:lang w:val="png_PG" w:bidi="png_PG"/>
        </w:rPr>
      </w:r>
      <w:r>
        <w:rPr>
          <w:lang w:val="png_PG" w:bidi="png_PG"/>
        </w:rPr>
        <w:t xml:space="preserve">Ol disaipel i </w:t>
      </w:r>
      <w:r>
        <w:rPr>
          <w:b/>
          <w:lang w:val="png_PG" w:bidi="png_PG"/>
        </w:rPr>
        <w:t>kapsaitim oil o anointim</w:t>
      </w:r>
      <w:r>
        <w:rPr>
          <w:lang w:val="png_PG" w:bidi="png_PG"/>
        </w:rPr>
        <w:t xml:space="preserve"> ol sik manmeri wantaim oil. Ol i save yusim oliv oil olsem marasin, na em i wanpela wok bilong en insait long dispela stori. Na tu, oil em i wanpela sain bilong God presens bilong God na bel sori bilong em. Ating ol manmeri i bin save rabim liklik oil long wanpela hap bilong bodi olsem wanpela sain. Nambawan ples bilong rabim oil em long het. Stop long hia na toktok long wanem we yupela bai toktok long pasin bilong putim oil o anointim ol sikmanmeri. I gat tok save bilong dispela wod anoint o putim oil i stap long masta gloseri. Posim dispela audio long hia.</w:t>
      </w:r>
      <w:r>
        <w:rPr>
          <w:lang w:val="png_PG" w:bidi="png_PG"/>
        </w:rPr>
      </w:r>
    </w:p>
    <w:p>
      <w:pPr>
        <w:pStyle w:val="Heading3"/>
      </w:pPr>
      <w:r>
        <w:rPr>
          <w:lang w:val="png_PG" w:bidi="png_PG"/>
        </w:rPr>
        <w:t>Step 6</w:t>
      </w:r>
    </w:p>
    <w:p>
      <w:pPr/>
      <w:r>
        <w:rPr>
          <w:lang w:val="png_PG" w:bidi="png_PG"/>
        </w:rPr>
      </w:r>
      <w:r>
        <w:rPr>
          <w:lang w:val="png_PG" w:bidi="png_PG"/>
        </w:rPr>
        <w:t>Harim wanpela vesen bilong dispela hap bilong Baibel we i isi tru andasten.</w:t>
      </w:r>
    </w:p>
    <w:p>
      <w:pPr/>
      <w:r>
        <w:rPr>
          <w:lang w:val="png_PG" w:bidi="png_PG"/>
        </w:rPr>
      </w:r>
      <w:r>
        <w:rPr>
          <w:lang w:val="png_PG" w:bidi="png_PG"/>
        </w:rPr>
        <w:t>Insait long dispela sesen, olsem wanpela grup, stori gen long dispela hap bilong Baibel long tok ples bilong yu yet.</w:t>
      </w:r>
    </w:p>
    <w:p>
      <w:pPr/>
      <w:r>
        <w:rPr>
          <w:lang w:val="png_PG" w:bidi="png_PG"/>
        </w:rPr>
      </w:r>
      <w:r>
        <w:rPr>
          <w:lang w:val="png_PG" w:bidi="png_PG"/>
        </w:rPr>
        <w:t>Pastaim, olgeta grup bai prektis tokim dispela hap bilong Baibel long tok ples bilong yupela yet. Tingim long yusim ol wod yupela i bin wanbel long en long narapela step i go pinis, kain olsem oda bilong ol samting i kamap insait long stori, ol wok, ol hap tok, ol samting ol karekta i pilim o ol narapela sampela samting we yupela i bin toktok long en.</w:t>
      </w:r>
    </w:p>
    <w:p>
      <w:pPr/>
      <w:r>
        <w:rPr>
          <w:lang w:val="png_PG" w:bidi="png_PG"/>
        </w:rPr>
      </w:r>
      <w:r>
        <w:rPr>
          <w:lang w:val="png_PG" w:bidi="png_PG"/>
        </w:rPr>
        <w:t>Wanpela grup memba i mas tokim sampela sentens bilong dispela hap bilong Baibel na stop liklik taim. Narapela memba bilong grup bai tokim narapela pat bilong dispela hap bilong Baibel na stop liklik taim. Mekim olsem i go inap grup i stori gen long ol olgeta samting i kamap insait long dispela hap bilong Baibel o dispela Baibel stori. ol grup memba i ken stretim wanpela narapela insait long dispela step. Presim pos baten long stopim odio long hia.</w:t>
      </w:r>
    </w:p>
    <w:p>
      <w:pPr/>
      <w:r>
        <w:rPr>
          <w:lang w:val="png_PG" w:bidi="png_PG"/>
        </w:rPr>
      </w:r>
      <w:r>
        <w:rPr>
          <w:lang w:val="png_PG" w:bidi="png_PG"/>
        </w:rPr>
        <w:t>Bihain, wanwan memba bilong grup i mas stori long olgeta samting i kamap insait long displa hap bilong Baibel long wanpela laspela taim. ol grup member i ken yusim ol kainkain samting, o ol eksen o storibod long helpim ol long tingim dispela Baibel stori. Presim pos baten long stopim odio long hia.</w:t>
      </w:r>
    </w:p>
    <w:p>
      <w:pPr/>
      <w:r>
        <w:rPr>
          <w:lang w:val="png_PG" w:bidi="png_PG"/>
        </w:rPr>
      </w:r>
      <w:r>
        <w:rPr>
          <w:lang w:val="png_PG" w:bidi="png_PG"/>
        </w:rPr>
        <w:t>Bihain, orait grup i ken mekim disisen long stori bilong husat em ol i laikim tru. Yu inap tok olsem yu laikim wanem we wanpela memba bilong grup i tokim wanpela hap bilong stori, tasol yu laikim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bilong Baibel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6:14–29</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23">
        <w:r>
          <w:rPr>
            <w:lang w:val="png_PG" w:bidi="png_PG"/>
          </w:rPr>
          <w:rPr>
            <w:color w:val="0000EE"/>
            <w:u w:val="single"/>
          </w:rPr>
          <w:t>Harim na putim long tingting na bel</w:t>
        </w:r>
      </w:hyperlink>
      <w:r>
        <w:rPr>
          <w:lang w:val="png_PG" w:bidi="png_PG"/>
        </w:rPr>
        <w:t xml:space="preserve"> (788 KB)</w:t>
      </w:r>
      <w:r>
        <w:rPr>
          <w:lang w:val="png_PG" w:bidi="png_PG"/>
        </w:rPr>
      </w:r>
    </w:p>
    <w:p>
      <w:pPr>
        <w:pStyle w:val="ListBullet"/>
        <w:spacing w:line="240" w:lineRule="auto"/>
        <w:ind w:left="720"/>
      </w:pPr>
      <w:r>
        <w:rPr>
          <w:lang w:val="png_PG" w:bidi="png_PG"/>
        </w:rPr>
      </w:r>
      <w:hyperlink r:id="rId124">
        <w:r>
          <w:rPr>
            <w:lang w:val="png_PG" w:bidi="png_PG"/>
          </w:rPr>
          <w:rPr>
            <w:color w:val="0000EE"/>
            <w:u w:val="single"/>
          </w:rPr>
          <w:t>Save long taim na ples we stori i kamap long en</w:t>
        </w:r>
      </w:hyperlink>
      <w:r>
        <w:rPr>
          <w:lang w:val="png_PG" w:bidi="png_PG"/>
        </w:rPr>
        <w:t xml:space="preserve"> (5.2 MB)</w:t>
      </w:r>
      <w:r>
        <w:rPr>
          <w:lang w:val="png_PG" w:bidi="png_PG"/>
        </w:rPr>
      </w:r>
    </w:p>
    <w:p>
      <w:pPr>
        <w:pStyle w:val="ListBullet"/>
        <w:spacing w:line="240" w:lineRule="auto"/>
        <w:ind w:left="720"/>
      </w:pPr>
      <w:r>
        <w:rPr>
          <w:lang w:val="png_PG" w:bidi="png_PG"/>
        </w:rPr>
      </w:r>
      <w:hyperlink r:id="rId125">
        <w:r>
          <w:rPr>
            <w:lang w:val="png_PG" w:bidi="png_PG"/>
          </w:rPr>
          <w:rPr>
            <w:color w:val="0000EE"/>
            <w:u w:val="single"/>
          </w:rPr>
          <w:t>Save gut long wanwan Hap bilong Stori</w:t>
        </w:r>
      </w:hyperlink>
      <w:r>
        <w:rPr>
          <w:lang w:val="png_PG" w:bidi="png_PG"/>
        </w:rPr>
        <w:t xml:space="preserve"> (5.9 MB)</w:t>
      </w:r>
      <w:r>
        <w:rPr>
          <w:lang w:val="png_PG" w:bidi="png_PG"/>
        </w:rPr>
      </w:r>
    </w:p>
    <w:p>
      <w:pPr>
        <w:pStyle w:val="ListBullet"/>
        <w:spacing w:line="240" w:lineRule="auto"/>
        <w:ind w:left="720"/>
      </w:pPr>
      <w:r>
        <w:rPr>
          <w:lang w:val="png_PG" w:bidi="png_PG"/>
        </w:rPr>
      </w:r>
      <w:hyperlink r:id="rId126">
        <w:r>
          <w:rPr>
            <w:lang w:val="png_PG" w:bidi="png_PG"/>
          </w:rPr>
          <w:rPr>
            <w:color w:val="0000EE"/>
            <w:u w:val="single"/>
          </w:rPr>
          <w:t>Putim yu yet insait long stori</w:t>
        </w:r>
      </w:hyperlink>
      <w:r>
        <w:rPr>
          <w:lang w:val="png_PG" w:bidi="png_PG"/>
        </w:rPr>
        <w:t xml:space="preserve"> (6.1 MB)</w:t>
      </w:r>
      <w:r>
        <w:rPr>
          <w:lang w:val="png_PG" w:bidi="png_PG"/>
        </w:rPr>
      </w:r>
    </w:p>
    <w:p>
      <w:pPr>
        <w:pStyle w:val="ListBullet"/>
        <w:spacing w:line="240" w:lineRule="auto"/>
        <w:ind w:left="720"/>
      </w:pPr>
      <w:r>
        <w:rPr>
          <w:lang w:val="png_PG" w:bidi="png_PG"/>
        </w:rPr>
      </w:r>
      <w:hyperlink r:id="rId127">
        <w:r>
          <w:rPr>
            <w:lang w:val="png_PG" w:bidi="png_PG"/>
          </w:rPr>
          <w:rPr>
            <w:color w:val="0000EE"/>
            <w:u w:val="single"/>
          </w:rPr>
          <w:t>Save gut long ol samting we i no klia</w:t>
        </w:r>
      </w:hyperlink>
      <w:r>
        <w:rPr>
          <w:lang w:val="png_PG" w:bidi="png_PG"/>
        </w:rPr>
        <w:t xml:space="preserve"> (6.7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6:14–29</w:t>
      </w:r>
      <w:r>
        <w:rPr>
          <w:lang w:val="png_PG" w:bidi="png_PG"/>
        </w:rPr>
      </w:r>
    </w:p>
    <w:p>
      <w:pPr>
        <w:pStyle w:val="Heading3"/>
      </w:pPr>
      <w:r>
        <w:rPr>
          <w:lang w:val="png_PG" w:bidi="png_PG"/>
        </w:rPr>
        <w:t>Harim na Bel/Tingting</w:t>
      </w:r>
    </w:p>
    <w:p>
      <w:pPr/>
      <w:r>
        <w:rPr>
          <w:lang w:val="png_PG" w:bidi="png_PG"/>
        </w:rPr>
      </w:r>
      <w:r>
        <w:rPr>
          <w:lang w:val="png_PG" w:bidi="png_PG"/>
        </w:rPr>
        <w:t>Harim Mak 6:14–29 na putim insait long tingting na bel bilong yu. Harim tripela taim (long tripela kain trenslesen, sapos yu inap long mekim olsem). Bihain, olsem wanpela tim bung wantaim na 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Wanem samting em yu no laikim o yu no klia gut long en?</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Dispela stori i tokim yumi wanem samting long pasin bilong ol manmeri?</w:t>
      </w:r>
    </w:p>
    <w:p>
      <w:pPr>
        <w:pStyle w:val="ListBullet"/>
        <w:spacing w:line="240" w:lineRule="auto"/>
        <w:ind w:left="720"/>
      </w:pPr>
      <w:r>
        <w:rPr>
          <w:lang w:val="png_PG" w:bidi="png_PG"/>
        </w:rPr>
      </w:r>
      <w:r>
        <w:rPr>
          <w:lang w:val="png_PG" w:bidi="png_PG"/>
        </w:rPr>
        <w:t>Dispela stori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Husat yu save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odio vesen bilong Mak 6:14–29 long translesen we i isi tru long yu long save.</w:t>
      </w:r>
    </w:p>
    <w:p>
      <w:pPr/>
      <w:r>
        <w:rPr>
          <w:lang w:val="png_PG" w:bidi="png_PG"/>
        </w:rPr>
      </w:r>
      <w:r>
        <w:rPr>
          <w:lang w:val="png_PG" w:bidi="png_PG"/>
        </w:rPr>
        <w:t>Tingim Jon bilong Baptais long narapela stori bilong Mak?</w:t>
      </w:r>
    </w:p>
    <w:p>
      <w:pPr/>
      <w:r>
        <w:rPr>
          <w:lang w:val="png_PG" w:bidi="png_PG"/>
        </w:rPr>
      </w:r>
      <w:r>
        <w:rPr>
          <w:lang w:val="png_PG" w:bidi="png_PG"/>
        </w:rPr>
        <w:t>Stop long hia na bung wantaim olsem translesen tim na bungim tingting long ol wanem samting yupela i save pinis long Jon bilong Baptais. Posim rekoding long hia.</w:t>
      </w:r>
    </w:p>
    <w:p>
      <w:pPr/>
      <w:r>
        <w:rPr>
          <w:lang w:val="png_PG" w:bidi="png_PG"/>
        </w:rPr>
      </w:r>
      <w:r>
        <w:rPr>
          <w:lang w:val="png_PG" w:bidi="png_PG"/>
        </w:rPr>
        <w:t>Mak i stopim stori bilong Jisas i salim ol disaipel i go aut, na em i stori long dai bilong Jon bilong Baptais. Dispela em stori bilong dai bilong Jon bilong Baptais.</w:t>
      </w:r>
    </w:p>
    <w:p>
      <w:pPr/>
      <w:r>
        <w:rPr>
          <w:lang w:val="png_PG" w:bidi="png_PG"/>
        </w:rPr>
      </w:r>
      <w:r>
        <w:rPr>
          <w:lang w:val="png_PG" w:bidi="png_PG"/>
        </w:rPr>
        <w:t>Herot Antipas em i man we i bosim rijen bilong Galili. Herot Antipas em pikinini man bilong King Herot, em i bin bosim olgeta hap bilong Judia taim Jisas i bon. Gavman bilong Rom we i bin bosim dispela eria long dispela taim, em i bin makim Herot Antipas long stap long dispela posisen. Herot Antipas i no save bihainim lo bilong lotu bilong ol Ju o Judaman. Mak i save kolim Herot olsem king. Tasol, Herot em i no wanpela king. Herot Antipas i bin bosim klostu 1/4^th o wanpela hap bilong foapela hap graun bilong ol Ju o Juda lain. Stop na soim wanpela mep bilong eria bilong Galili we Herot i bin bosim. Posim rekoding long hia.</w:t>
      </w:r>
    </w:p>
    <w:p>
      <w:pPr/>
      <w:r>
        <w:rPr>
          <w:lang w:val="png_PG" w:bidi="png_PG"/>
        </w:rPr>
      </w:r>
      <w:r>
        <w:rPr>
          <w:lang w:val="png_PG" w:bidi="png_PG"/>
        </w:rPr>
        <w:t>Mak i putim stori bilong Jon bilong Baptais long hia long wanem Herot i harim pinis stori bilong Jisas na planti samting Jisas i skulim ol manmeri long en na mekim. Herot i no save gut long Jisas, o ating em i no save long wanpela samting long Jisas, i no inap long dispela taim.</w:t>
      </w:r>
    </w:p>
    <w:p>
      <w:pPr/>
      <w:r>
        <w:rPr>
          <w:lang w:val="png_PG" w:bidi="png_PG"/>
        </w:rPr>
      </w:r>
      <w:r>
        <w:rPr>
          <w:lang w:val="png_PG" w:bidi="png_PG"/>
        </w:rPr>
        <w:t>Nambawan hap bilong dispela stori i stat long taim Herot i harim stori bilong Jisas na pasin Herot i bin mekim taim em i harim dispela stori. Bihain, stori i senis i go long ol samting i bin kamap bipo long Herot i harim stori bilong Jisas. Mak i tokim mipela long wanem samting i kamap taim ol i arestim Jon na dai bilong Jon Bilong Baptais.</w:t>
      </w:r>
    </w:p>
    <w:p>
      <w:pPr/>
      <w:r>
        <w:rPr>
          <w:lang w:val="png_PG" w:bidi="png_PG"/>
        </w:rPr>
      </w:r>
      <w:r>
        <w:rPr>
          <w:lang w:val="png_PG" w:bidi="png_PG"/>
        </w:rPr>
        <w:t>Ol manmeri i wok long toktok long ol samting ol i harim long Jisas. Herot i kilim Jon bilong Baptais. Sampela lain i bin ting olsem Jisas em i Jon bilong Baptais husat i bin kirap bek long i dai. Jon i no bin wokim wanpela kain mirakel. Jon i toktok tasol long ol manmeri long tanim bel o lusim ol sin bilong ol bilong ol na go long God na kisim baptais bilong soim olsem ol i bin mekim olsem. Ol sampela narapela manmeri i ting olsem Jisas i mas profet Elaija husat i kam bek gen. Elaija em i bin wanpela namba bikpela profet bilong Israel. Elaija i bin stap planti handret yia bipo dispela stori. Sampela manmeri i wok long ting olsem Elaija i kam bek na i wok long wokim ol kainkain mirakel. Sampela manmeri i ting Jisas i mas wanpela profet olsem sampela bilong profet we God i bin salim long taim bipo.</w:t>
      </w:r>
    </w:p>
    <w:p>
      <w:pPr/>
      <w:r>
        <w:rPr>
          <w:lang w:val="png_PG" w:bidi="png_PG"/>
        </w:rPr>
      </w:r>
      <w:r>
        <w:rPr>
          <w:lang w:val="png_PG" w:bidi="png_PG"/>
        </w:rPr>
        <w:t>Wanpela profet em i wanpela man husat i save karim tok bilong God i go long ol manmeri. Taim wanpela profet i kisim singaut na tok save i kam long God, em i save kisim dispela tok save i go long ol manmeri na em i save olsem nambawan wok bilong en em i bilong bringim Tok o tok save bilong God i go long ol manmeri. Dispela olgeta samting i minim olsem ol manmeri i wok long traim long painimaut Jisas em i husat. Herot i bin harim wanem samting ol manmeri i wok long tok na Herot i ting olsem Jisas em Jon bilong Baptais i kirap bek. Ol Ju o Juda lain long dispela taim i save ting olsem taim wanpela man o meri i kirap bek gen long dai, em bai kam long jasim yu, olsem na Herot i pret olsem Jon i kirap bek na em bai kisim Herot i go long kot long bikos Herot i bin kilim em i dai.</w:t>
      </w:r>
    </w:p>
    <w:p>
      <w:pPr/>
      <w:r>
        <w:rPr>
          <w:lang w:val="png_PG" w:bidi="png_PG"/>
        </w:rPr>
      </w:r>
      <w:r>
        <w:rPr>
          <w:lang w:val="png_PG" w:bidi="png_PG"/>
        </w:rPr>
        <w:t xml:space="preserve">Nau dispela stori i senis na i tokim yumi wanem samting i bin kamap long Jon bilong Baptais. Jon bilong Baptis em i bin kasin bilong Jisas. Jon i bin autim tok long ol manmeri olsem ol i mas tok sori, lusim sin na tanim bel long ol sin bilong ol. Jon i bin baptaisim planti manmeri husat i laik bihainim God. Jon i no pret na tokim stret ol manmeri long ol rong bilong ol o ol sin ol i wok long mekim. </w:t>
      </w:r>
    </w:p>
    <w:p>
      <w:pPr/>
      <w:r>
        <w:rPr>
          <w:lang w:val="png_PG" w:bidi="png_PG"/>
        </w:rPr>
      </w:r>
      <w:r>
        <w:rPr>
          <w:lang w:val="png_PG" w:bidi="png_PG"/>
        </w:rPr>
        <w:t>Jon i no pret long tok stret olsem Herot, man husat i bosim dispela eria bilong Israel, em i wok long mekim sin. Herot i bin maritim meri bilong brata bilong em, Herodias. Dispela pasin em i klia tru olsem tupela i wok long brukim lo bilong lotu bilong ol Ju o Judalain, dispela lo we God i bin givim long Moses. Herot i bin holimpasim Jon na kalabusim em bikos meri bilong em, Herodias i bin askim em long mekim olsem. Herodias em i bin gat bel kros long Jon. Pasin bilong gat bel kros em i strongpela tingting bilong birua long narapela man o meri bikos long wanpela bel hevi o wanpela samting we yupela i wanbel long en. Herodias i no laikim olsem Jon i tok marit bilong em wantaim Herot i brukim lo bilong God. Tasol Herot i ting Jon em i wanpela gutpela o stretpela na holi man. Stretpela man o meri em i minim olsem Jon i mekim pasin we i stret long ol mak we God i laikim. Wanpela holi man em i wanpela man o meri we God i makim em bilong mekim wok bilong en. Wanpela holi man em i no min olsem dispela man o meri em i no gat sin, tasol em i min olsem, dispela man o meri i save mekim em yet i stap klin long pasin bilong em na i no gat tingting nogut insait long ol tingting, eksen, na laik bilong bel bilong em. Herot i bin pret long mekim wanpela samting nogut long Jon. Na tru tru, em Herot i bin save laik long harim Jon. Herot i bin protektim Jon.</w:t>
      </w:r>
    </w:p>
    <w:p>
      <w:pPr/>
      <w:r>
        <w:rPr>
          <w:lang w:val="png_PG" w:bidi="png_PG"/>
        </w:rPr>
      </w:r>
      <w:r>
        <w:rPr>
          <w:lang w:val="png_PG" w:bidi="png_PG"/>
        </w:rPr>
        <w:t xml:space="preserve">Tasol, Herodias i bin belhat na i laik long kilim Jon. Wanpela nait, long wanpela bikpela kaikai o pati bilong amamasim betde bilong Herot, Herodias i kisim san bilong em long kilim Jon i dai. Pikinini meri bilong Herodias i bin danis long dispela pati. Olgeta lain i save olsem Herot na Herodias i save mekim pasin we i no stret, olsem na em narakain samting long lukim wanpela yangpela meri i danis olsem long ai bilong planti manmeri. Ol lain i kam long dispela pati em ol i bin ol bikpela ofisa bilong gavman na ol komanda bilong ami na ol impoten manmeri bilong dispela eria. Long pasin bilong ol, wanpela pikinini meri i no inap danis long dispela kain we long ai bilong ol dispela man husat i no famili lain bilong em. Danis bilong pikinini meri ating i mas wanpela kain danis i no orait long meri long wanpela meri long mekim long ai bilong wanpela man. Olgeta lain long pati i bin amamas long danis bilong em. Herot i bin tok long givim dispela pikinini meri wanem samting dispela pikinini meri i laikim. Em i tok long givim dispela pikinini meri "hap bilong kingdom bilong em"/ o hap bilong graun em i bosim. Herot i mekim wanpela </w:t>
      </w:r>
      <w:r>
        <w:rPr>
          <w:b/>
          <w:lang w:val="png_PG" w:bidi="png_PG"/>
        </w:rPr>
        <w:t>strongpela tok promis,</w:t>
      </w:r>
      <w:r>
        <w:rPr>
          <w:lang w:val="png_PG" w:bidi="png_PG"/>
        </w:rPr>
        <w:t xml:space="preserve"> dispela i min olsem em i mekim strongpela promis we sapos em i no holim, em Gaod Herot i bin mekim dispela tok promis long ai bilong olgeta manmeri. Herot i no gat atoriti long givim hap bilong kingdom bilong em i go long narapela lain. Ol Rom tasol i ken mekim dispela. Bikos dispela pati em i pati bilong betde bilong Herot, ating Herot i spak pinis taim em i mekim dispela promis. Pasin bilong spak em i min olsem dispela alkohol yu bin dringim i bosim yu. Yu no inap mekim gutpela disisen taim yu spak o taim alkohol i bosim ol eksen bilong yu.</w:t>
      </w:r>
    </w:p>
    <w:p>
      <w:pPr/>
      <w:r>
        <w:rPr>
          <w:lang w:val="png_PG" w:bidi="png_PG"/>
        </w:rPr>
      </w:r>
      <w:r>
        <w:rPr>
          <w:lang w:val="png_PG" w:bidi="png_PG"/>
        </w:rPr>
        <w:t>Pikinini meri i save olsem Herot i no tok tru tru long "hap bilong kingdom" tasol em inap askim long wanpela samting i bikpela tru o i impoten. Dispela pikinini meri i askim mama bilong em, Herodias, olsem em i mas mekim wanem, na Herodias i tokim dispela pikinini meri long askim long het bilong Jon i stap long wanpela plet. Soim wanpela piksa bilong bikpela plet.</w:t>
      </w:r>
    </w:p>
    <w:p>
      <w:pPr/>
      <w:r>
        <w:rPr>
          <w:lang w:val="png_PG" w:bidi="png_PG"/>
        </w:rPr>
      </w:r>
      <w:r>
        <w:rPr>
          <w:lang w:val="png_PG" w:bidi="png_PG"/>
        </w:rPr>
        <w:t>Posim rekoding long hia.</w:t>
      </w:r>
    </w:p>
    <w:p>
      <w:pPr/>
      <w:r>
        <w:rPr>
          <w:lang w:val="png_PG" w:bidi="png_PG"/>
        </w:rPr>
      </w:r>
      <w:r>
        <w:rPr>
          <w:lang w:val="png_PG" w:bidi="png_PG"/>
        </w:rPr>
        <w:t>Herot i bin wari nogut tru long dispela. Bikos Herod i bin mekim promis na tok tru antap long ai bilong olgeta manmeri i stap long pati, em i no inap tok nogat long askim bilong dispela pikinini meri. Herot i salim wanpela man bilong kilim ol man o wanpela soldia i go long katim het bilong Jon wantaim wanpela bainat o longpela naip. Wanpela soldia i bringim het bilong Jon long wanpela trei o bikpela plet bliong kaikai, i go long pati. Pikinini meri i kisim dispela het i go long mama bilong em. Herot i mas mekim dispela samting\ - em bai sem tru sapos em no bihainim promis bilong em. Ol disaipel bilong Jon i kam long kisim bodi long planim Jon long matmat long soim rispek long em. Dispela matmat ating em i wanpela hul bilong ston o keiv. Ples bilong planim man long bipo em i wanpela keiv. Soim piksa bilong wanpela matmat.</w:t>
      </w:r>
    </w:p>
    <w:p>
      <w:pPr/>
      <w:r>
        <w:rPr>
          <w:lang w:val="png_PG" w:bidi="png_PG"/>
        </w:rPr>
      </w:r>
      <w:r>
        <w:rPr>
          <w:b/>
          <w:lang w:val="png_PG" w:bidi="png_PG"/>
        </w:rPr>
        <w:t>Dispela em i pinis bilong rekoding</w:t>
      </w:r>
      <w:r>
        <w:rPr>
          <w:lang w:val="png_PG" w:bidi="png_PG"/>
        </w:rPr>
        <w:t>.</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Mak 6:14–29 long trenslesen we i isi tru long yu long andastendim.</w:t>
      </w:r>
    </w:p>
    <w:p>
      <w:pPr/>
      <w:r>
        <w:rPr>
          <w:lang w:val="png_PG" w:bidi="png_PG"/>
        </w:rPr>
      </w:r>
      <w:r>
        <w:rPr>
          <w:lang w:val="png_PG" w:bidi="png_PG"/>
        </w:rPr>
        <w:t>Long dispela step, grup bai toktok na save gut long ol hap bilong stori, ol manmeri o samting insait long stori na ples we dispela stori i kamap long en. Bihain grup bai traim long putim ol samting i kamap insait long stori insait long tingting bilong ol na piksarim dispela stori.</w:t>
      </w:r>
    </w:p>
    <w:p>
      <w:pPr/>
      <w:r>
        <w:rPr>
          <w:lang w:val="png_PG" w:bidi="png_PG"/>
        </w:rPr>
      </w:r>
      <w:r>
        <w:rPr>
          <w:lang w:val="png_PG" w:bidi="png_PG"/>
        </w:rPr>
        <w:t>Dispela stori i gat foapela hap.</w:t>
      </w:r>
    </w:p>
    <w:p>
      <w:pPr/>
      <w:r>
        <w:rPr>
          <w:lang w:val="png_PG" w:bidi="png_PG"/>
        </w:rPr>
      </w:r>
      <w:r>
        <w:rPr>
          <w:b/>
          <w:lang w:val="png_PG" w:bidi="png_PG"/>
        </w:rPr>
        <w:t>Namba wan hap bilong stori</w:t>
      </w:r>
      <w:r>
        <w:rPr>
          <w:lang w:val="png_PG" w:bidi="png_PG"/>
        </w:rPr>
        <w:t xml:space="preserve"> i givim bekgraun bilong dispela stori, kain olsem wanem taim na wanem ples dispela stori i kamap long en. Planti manmeri i toktok long ol samting Jisas i mekim na king Herot i harim ol dispela toktok long Jisas.</w:t>
      </w:r>
    </w:p>
    <w:p>
      <w:pPr/>
      <w:r>
        <w:rPr>
          <w:lang w:val="png_PG" w:bidi="png_PG"/>
        </w:rPr>
      </w:r>
      <w:r>
        <w:rPr>
          <w:lang w:val="png_PG" w:bidi="png_PG"/>
        </w:rPr>
        <w:t>Dispela em i namba wan hap bilong stori na em i kamap bihain long narapela tripela hap bilong stori. Em i bekgraun we yupela i mas givim pastaim taim yupela i laik stori long wanem samting i bin kamap long taim bipo. Yupela i ken putim ol toktok bilong soim klia dispela oda insait long stori bilong yupela, long soim olsem namba wan hap bilong stori i kamap bihain long namba tu, tri na foa hap bilong stori.</w:t>
      </w:r>
    </w:p>
    <w:p>
      <w:pPr/>
      <w:r>
        <w:rPr>
          <w:lang w:val="png_PG" w:bidi="png_PG"/>
        </w:rPr>
      </w:r>
      <w:r>
        <w:rPr>
          <w:b/>
          <w:lang w:val="png_PG" w:bidi="png_PG"/>
        </w:rPr>
        <w:t>Namba tu hap bilong stori</w:t>
      </w:r>
      <w:r>
        <w:rPr>
          <w:lang w:val="png_PG" w:bidi="png_PG"/>
        </w:rPr>
        <w:t xml:space="preserve"> i tokaut long wanem as na Herot i kilim Jon i dai</w:t>
      </w:r>
    </w:p>
    <w:p>
      <w:pPr/>
      <w:r>
        <w:rPr>
          <w:lang w:val="png_PG" w:bidi="png_PG"/>
        </w:rPr>
      </w:r>
      <w:r>
        <w:rPr>
          <w:b/>
          <w:lang w:val="png_PG" w:bidi="png_PG"/>
        </w:rPr>
        <w:t>Namba tri hap bilong stori</w:t>
      </w:r>
      <w:r>
        <w:rPr>
          <w:lang w:val="png_PG" w:bidi="png_PG"/>
        </w:rPr>
        <w:t xml:space="preserve"> i tokaut long bikpela bung kaikai Herot i bin mekim long betde pati bilong em.</w:t>
      </w:r>
    </w:p>
    <w:p>
      <w:pPr/>
      <w:r>
        <w:rPr>
          <w:lang w:val="png_PG" w:bidi="png_PG"/>
        </w:rPr>
      </w:r>
      <w:r>
        <w:rPr>
          <w:b/>
          <w:lang w:val="png_PG" w:bidi="png_PG"/>
        </w:rPr>
        <w:t>Namba foa hap bilong stori</w:t>
      </w:r>
      <w:r>
        <w:rPr>
          <w:lang w:val="png_PG" w:bidi="png_PG"/>
        </w:rPr>
        <w:t xml:space="preserve"> i stori long dai bilong Jon na hau ol i planim Jon Bilong Baptais.</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King Herot</w:t>
      </w:r>
    </w:p>
    <w:p>
      <w:pPr>
        <w:pStyle w:val="ListBullet"/>
        <w:spacing w:line="240" w:lineRule="auto"/>
        <w:ind w:left="720"/>
      </w:pPr>
      <w:r>
        <w:rPr>
          <w:lang w:val="png_PG" w:bidi="png_PG"/>
        </w:rPr>
      </w:r>
      <w:r>
        <w:rPr>
          <w:lang w:val="png_PG" w:bidi="png_PG"/>
        </w:rPr>
        <w:t>Manmeri husat i wok long toktok i stap long ol samting Jisas i mekim</w:t>
      </w:r>
    </w:p>
    <w:p>
      <w:pPr>
        <w:pStyle w:val="ListBullet"/>
        <w:spacing w:line="240" w:lineRule="auto"/>
        <w:ind w:left="720"/>
      </w:pPr>
      <w:r>
        <w:rPr>
          <w:lang w:val="png_PG" w:bidi="png_PG"/>
        </w:rPr>
      </w:r>
      <w:r>
        <w:rPr>
          <w:lang w:val="png_PG" w:bidi="png_PG"/>
        </w:rPr>
        <w:t>Jon Bilong Baptais</w:t>
      </w:r>
    </w:p>
    <w:p>
      <w:pPr>
        <w:pStyle w:val="ListBullet"/>
        <w:spacing w:line="240" w:lineRule="auto"/>
        <w:ind w:left="720"/>
      </w:pPr>
      <w:r>
        <w:rPr>
          <w:lang w:val="png_PG" w:bidi="png_PG"/>
        </w:rPr>
      </w:r>
      <w:r>
        <w:rPr>
          <w:lang w:val="png_PG" w:bidi="png_PG"/>
        </w:rPr>
        <w:t>Ol soldia Herot i salim i go long kalabusim Jon.</w:t>
      </w:r>
    </w:p>
    <w:p>
      <w:pPr>
        <w:pStyle w:val="ListBullet"/>
        <w:spacing w:line="240" w:lineRule="auto"/>
        <w:ind w:left="720"/>
      </w:pPr>
      <w:r>
        <w:rPr>
          <w:lang w:val="png_PG" w:bidi="png_PG"/>
        </w:rPr>
      </w:r>
      <w:r>
        <w:rPr>
          <w:lang w:val="png_PG" w:bidi="png_PG"/>
        </w:rPr>
        <w:t>Herodias</w:t>
      </w:r>
    </w:p>
    <w:p>
      <w:pPr>
        <w:pStyle w:val="ListBullet"/>
        <w:spacing w:line="240" w:lineRule="auto"/>
        <w:ind w:left="720"/>
      </w:pPr>
      <w:r>
        <w:rPr>
          <w:lang w:val="png_PG" w:bidi="png_PG"/>
        </w:rPr>
      </w:r>
      <w:r>
        <w:rPr>
          <w:lang w:val="png_PG" w:bidi="png_PG"/>
        </w:rPr>
        <w:t>Ol lain Herot i singautim (husat ol i bikpela gavman ofisa, ol ami ofisa na ol lida manmeri bilong Galili.)</w:t>
      </w:r>
    </w:p>
    <w:p>
      <w:pPr>
        <w:pStyle w:val="ListBullet"/>
        <w:spacing w:line="240" w:lineRule="auto"/>
        <w:ind w:left="720"/>
      </w:pPr>
      <w:r>
        <w:rPr>
          <w:lang w:val="png_PG" w:bidi="png_PG"/>
        </w:rPr>
      </w:r>
      <w:r>
        <w:rPr>
          <w:lang w:val="png_PG" w:bidi="png_PG"/>
        </w:rPr>
        <w:t>Pikinini meri bilong Herodias.</w:t>
      </w:r>
    </w:p>
    <w:p>
      <w:pPr>
        <w:pStyle w:val="ListBullet"/>
        <w:spacing w:line="240" w:lineRule="auto"/>
        <w:ind w:left="720"/>
      </w:pPr>
      <w:r>
        <w:rPr>
          <w:lang w:val="png_PG" w:bidi="png_PG"/>
        </w:rPr>
      </w:r>
      <w:r>
        <w:rPr>
          <w:lang w:val="png_PG" w:bidi="png_PG"/>
        </w:rPr>
        <w:t>Man bilong kilim man</w:t>
      </w:r>
    </w:p>
    <w:p>
      <w:pPr>
        <w:pStyle w:val="ListBullet"/>
        <w:spacing w:line="240" w:lineRule="auto"/>
        <w:ind w:left="720"/>
      </w:pPr>
      <w:r>
        <w:rPr>
          <w:lang w:val="png_PG" w:bidi="png_PG"/>
        </w:rPr>
      </w:r>
      <w:r>
        <w:rPr>
          <w:lang w:val="png_PG" w:bidi="png_PG"/>
        </w:rPr>
        <w:t>Ol disaipel bilong Jon</w:t>
      </w:r>
    </w:p>
    <w:p>
      <w:pPr/>
      <w:r>
        <w:rPr>
          <w:lang w:val="png_PG" w:bidi="png_PG"/>
        </w:rPr>
      </w:r>
      <w:r>
        <w:rPr>
          <w:lang w:val="png_PG" w:bidi="png_PG"/>
        </w:rPr>
        <w:t>Olsem wanpela grup, tingting gut long ol ples we stori i kamap long en: Bipo long yupela i stat long ektim wanpela stori, toktok long hau yupela bai autim stori na bai ol manmeri i ken save long wanem samting i bai kamap pas na wanem samting bai kamap bihain. Stat bilong dispela stori i kamap bihain long dai bilong Jon. Herot i harim nem bilong Jisas na ol samting we ol manmeri i toktok long Jisas. Planti manmeri, wantaim Herot i ting olsem tru tru, Jisas em i Jon bilong Baptis na em i kamap laip gen. Bihain Mak i stori long mipela long hau Jon i dai.</w:t>
      </w:r>
    </w:p>
    <w:p>
      <w:pPr/>
      <w:r>
        <w:rPr>
          <w:lang w:val="png_PG" w:bidi="png_PG"/>
        </w:rPr>
      </w:r>
      <w:r>
        <w:rPr>
          <w:lang w:val="png_PG" w:bidi="png_PG"/>
        </w:rPr>
        <w:t>Stop long hia na autim wanpela stori. Namba wan hap bilong stori i stori long wanem samting we i wok long kamap nau. Dispela em i ken wanpela amamas stori, kain olsem wanpela marit kaikai o niupela haus o i ken wanpela sore stori. Bihain long yupela i stori long wanem samting i kamap nau, man i autim stori bai i go bek na stori long ol samting we i kamap bipo long dispela taim. Tingting gut long wanem we man i autim stori i stori long wanem samting i bin kamap bipo. Posim rekoding long hia.</w:t>
      </w:r>
    </w:p>
    <w:p>
      <w:pPr/>
      <w:r>
        <w:rPr>
          <w:lang w:val="png_PG" w:bidi="png_PG"/>
        </w:rPr>
      </w:r>
      <w:r>
        <w:rPr>
          <w:lang w:val="png_PG" w:bidi="png_PG"/>
        </w:rPr>
        <w:t>Namba wan hap bilong stori i toktok long hau Herot Antipas i harim nem bilong Jisas. Long dispela taim Herot i harim stori bilong Jisas, em Jisas i bin go raun na skulim na oraitim ol manmeri long sampela taim pinis. Ol manmeri i wok long traim long save Jisas em i husat. Sampela lain i ting Jisas em i Jon bilong Baptais na i kam bek gen long laip. Ol narapela lain i ting Jisas em i profet Elaija husat i kam bek gen. Ol narapela i ting Jisas em i wanpela narapela profet. Herot i harim ol dispela samting. Herot i ting Jisas i Jon bilong Baptais, dispela man we Herot i bin tok orait long ol i katim nek bilong em na kilim em.</w:t>
      </w:r>
    </w:p>
    <w:p>
      <w:pPr/>
      <w:r>
        <w:rPr>
          <w:lang w:val="png_PG" w:bidi="png_PG"/>
        </w:rPr>
      </w:r>
      <w:r>
        <w:rPr>
          <w:lang w:val="png_PG" w:bidi="png_PG"/>
        </w:rPr>
        <w:t>Namba tu hap long stori i toktok marit bilong Herot wantaim Herodias. Herodias i bin marit long brata bilong Herot. Lo bilong lotu i no tok orait long wanpela man long maritim meri bilong brata em sapos dispela brata em i stap laip yet. Jon i bin tokim Herot olsem em i brukim lo bilong God na em i mekim sin. Herodias i bel nogut tru long Jon bilong Baptais, bikos Jon i tok ol dispela samting. Herodias i bin laik kilim Jon. Herot i bin arestim Jon na putim em long kalabus bilong amamasim Herodias. Herot i save rispektim Jon na i save harim tok bilong em. Herot i ting Jon em i wanpela stretpela man. Herot i ting Jon em i wanpela holi man. Herot i protektim Jon. Jon i mekim Herot i pilim nogut taim em i toktok tasol Herot i save laik long harim Jon.</w:t>
      </w:r>
    </w:p>
    <w:p>
      <w:pPr/>
      <w:r>
        <w:rPr>
          <w:lang w:val="png_PG" w:bidi="png_PG"/>
        </w:rPr>
      </w:r>
      <w:r>
        <w:rPr>
          <w:lang w:val="png_PG" w:bidi="png_PG"/>
        </w:rPr>
        <w:t>Namba tri hap bilong stori i kamap insait long haus bilong king we i gat betde pati na ol lain king i bin singautim kam stap. Herot i singautim olgeta lida man wantaim ol ofisa bilong gavman na ol ofisa bilong ami i kam long dispela bikpela kaikai. Pikinini meri bilong Herodias i danis long ai bilong king na olgeta manmeri i kam long bikpela kaikai bilong king. Olgeta i amamas long danis bilong em. Herot i promis long em olsem em bai givim olgeta samting em i laikim, na em i ken givim tu hap bilong kingdom bilong em. Herot i mekim wanpela tok promis o strongpela tok promis we i min olsem Herot i mas mekim olsem em i bin promis. Em i no inap long bihain senisim tingting long no ken givim pikinini meri wanem samting em i askim long en. Pikinini meri i go na askim mama bilong em long wanem samting em bai i askim long en. Dispela i soim olsem mama bilong em i no bin stap insait long rum long taim bilong pati na long taim danis i kamap o long taim Herot i mekim tok promis. Herodias i tok "Yu askim long het bilong Jon bilong Baptais".</w:t>
      </w:r>
    </w:p>
    <w:p>
      <w:pPr/>
      <w:r>
        <w:rPr>
          <w:lang w:val="png_PG" w:bidi="png_PG"/>
        </w:rPr>
      </w:r>
      <w:r>
        <w:rPr>
          <w:lang w:val="png_PG" w:bidi="png_PG"/>
        </w:rPr>
        <w:t>Long namba foa hap bilong stori, pikinini meri bilong Herodias i hariap go bek long king na askim em long het bilong Jon Bilong Baptais long wanpela trei. Wantu tasol king i inapim promis bilong em bikos em i bin mekim promis long ai bilong ol manmeri i kam long pati bilong en na i no inap long tok nogat long em. Herot i salim man bilong kilim man i go long kalabus. Man bilong kilim man i go long kalabus, na katim nek bliong Jon insait long kalabus, na em i bringim het bilong Jon long wanpela trei na i givim go long pikinini meri bilong Herodias. Pikinini meri bilong Herodias i kisim dispela trei wantaim het antap long en na go long mama bilong em. Dispela olgeta samting i kamap taim bikpela kaikai i stap yet.</w:t>
      </w:r>
    </w:p>
    <w:p>
      <w:pPr/>
      <w:r>
        <w:rPr>
          <w:lang w:val="png_PG" w:bidi="png_PG"/>
        </w:rPr>
      </w:r>
      <w:r>
        <w:rPr>
          <w:lang w:val="png_PG" w:bidi="png_PG"/>
        </w:rPr>
        <w:t>Ol disaipel bilong Jon i harim wanem samting i bin kamap. Ol disaipel bilong Jon i kam na kisim bodi bilong em na planim insait long wanpela matmat.</w:t>
      </w:r>
    </w:p>
    <w:p>
      <w:pPr/>
      <w:r>
        <w:rPr>
          <w:lang w:val="png_PG" w:bidi="png_PG"/>
        </w:rPr>
      </w:r>
      <w:r>
        <w:rPr>
          <w:lang w:val="png_PG" w:bidi="png_PG"/>
        </w:rPr>
        <w:t>Nau, grup mas wokim wanpela piksa bilong stori o storibod, droim, o yusim ol samting long piksarim stori na ol eksen i stap insait long dispela stori.</w:t>
      </w:r>
    </w:p>
    <w:p>
      <w:pPr/>
      <w:r>
        <w:rPr>
          <w:lang w:val="png_PG" w:bidi="png_PG"/>
        </w:rPr>
      </w:r>
      <w:r>
        <w:rPr>
          <w:b/>
          <w:lang w:val="png_PG" w:bidi="png_PG"/>
        </w:rPr>
        <w:t>Dispela em i pinis bilong rekoding</w:t>
      </w:r>
      <w:r>
        <w:rPr>
          <w:lang w:val="png_PG" w:bidi="png_PG"/>
        </w:rPr>
        <w:t>.</w:t>
      </w:r>
      <w:r>
        <w:rPr>
          <w:lang w:val="png_PG" w:bidi="png_PG"/>
        </w:rPr>
      </w:r>
    </w:p>
    <w:p>
      <w:pPr>
        <w:pStyle w:val="Heading3"/>
      </w:pPr>
      <w:r>
        <w:rPr>
          <w:lang w:val="png_PG" w:bidi="png_PG"/>
        </w:rPr>
        <w:t>Ektim aut dispela Tok</w:t>
      </w:r>
    </w:p>
    <w:p>
      <w:pPr/>
      <w:r>
        <w:rPr>
          <w:lang w:val="png_PG" w:bidi="png_PG"/>
        </w:rPr>
      </w:r>
      <w:r>
        <w:rPr>
          <w:lang w:val="png_PG" w:bidi="png_PG"/>
        </w:rPr>
        <w:t>Harim wanpela odio vesen bilong Mak 6:14–29 long translesen we i isi tru long yu long save.</w:t>
      </w:r>
    </w:p>
    <w:p>
      <w:pPr/>
      <w:r>
        <w:rPr>
          <w:lang w:val="png_PG" w:bidi="png_PG"/>
        </w:rPr>
      </w:r>
      <w:r>
        <w:rPr>
          <w:lang w:val="png_PG" w:bidi="png_PG"/>
        </w:rPr>
        <w:t>Long dispela step, grup bai mekim drama bilong dispela stori.</w:t>
      </w:r>
    </w:p>
    <w:p>
      <w:pPr/>
      <w:r>
        <w:rPr>
          <w:lang w:val="png_PG" w:bidi="png_PG"/>
        </w:rPr>
      </w:r>
      <w:r>
        <w:rPr>
          <w:lang w:val="png_PG" w:bidi="png_PG"/>
        </w:rPr>
        <w:t>Dispela stori i gat 4-pela hap bilong ektim.</w:t>
      </w:r>
    </w:p>
    <w:p>
      <w:pPr/>
      <w:r>
        <w:rPr>
          <w:lang w:val="png_PG" w:bidi="png_PG"/>
        </w:rPr>
      </w:r>
      <w:r>
        <w:rPr>
          <w:lang w:val="png_PG" w:bidi="png_PG"/>
        </w:rPr>
        <w:t>Ol manmeri i stap long dispela stori em:</w:t>
      </w:r>
    </w:p>
    <w:p>
      <w:pPr>
        <w:pStyle w:val="ListBullet"/>
        <w:spacing w:line="240" w:lineRule="auto"/>
        <w:ind w:left="720"/>
      </w:pPr>
      <w:r>
        <w:rPr>
          <w:lang w:val="png_PG" w:bidi="png_PG"/>
        </w:rPr>
      </w:r>
      <w:r>
        <w:rPr>
          <w:lang w:val="png_PG" w:bidi="png_PG"/>
        </w:rPr>
        <w:t xml:space="preserve">Herot, dispela king </w:t>
      </w:r>
    </w:p>
    <w:p>
      <w:pPr>
        <w:pStyle w:val="ListBullet"/>
        <w:spacing w:line="240" w:lineRule="auto"/>
        <w:ind w:left="720"/>
      </w:pPr>
      <w:r>
        <w:rPr>
          <w:lang w:val="png_PG" w:bidi="png_PG"/>
        </w:rPr>
      </w:r>
      <w:r>
        <w:rPr>
          <w:lang w:val="png_PG" w:bidi="png_PG"/>
        </w:rPr>
        <w:t>Manmeri husat i wok long toktok stap long ol samting Jisas i mekim</w:t>
      </w:r>
    </w:p>
    <w:p>
      <w:pPr>
        <w:pStyle w:val="ListBullet"/>
        <w:spacing w:line="240" w:lineRule="auto"/>
        <w:ind w:left="720"/>
      </w:pPr>
      <w:r>
        <w:rPr>
          <w:lang w:val="png_PG" w:bidi="png_PG"/>
        </w:rPr>
      </w:r>
      <w:r>
        <w:rPr>
          <w:lang w:val="png_PG" w:bidi="png_PG"/>
        </w:rPr>
        <w:t>Jon bilong Baptais</w:t>
      </w:r>
    </w:p>
    <w:p>
      <w:pPr>
        <w:pStyle w:val="ListBullet"/>
        <w:spacing w:line="240" w:lineRule="auto"/>
        <w:ind w:left="720"/>
      </w:pPr>
      <w:r>
        <w:rPr>
          <w:lang w:val="png_PG" w:bidi="png_PG"/>
        </w:rPr>
      </w:r>
      <w:r>
        <w:rPr>
          <w:lang w:val="png_PG" w:bidi="png_PG"/>
        </w:rPr>
        <w:t>Ol soldia Herot i salim ol long kalabusim Jon</w:t>
      </w:r>
    </w:p>
    <w:p>
      <w:pPr>
        <w:pStyle w:val="ListBullet"/>
        <w:spacing w:line="240" w:lineRule="auto"/>
        <w:ind w:left="720"/>
      </w:pPr>
      <w:r>
        <w:rPr>
          <w:lang w:val="png_PG" w:bidi="png_PG"/>
        </w:rPr>
      </w:r>
      <w:r>
        <w:rPr>
          <w:lang w:val="png_PG" w:bidi="png_PG"/>
        </w:rPr>
        <w:t>Herodias</w:t>
      </w:r>
    </w:p>
    <w:p>
      <w:pPr>
        <w:pStyle w:val="ListBullet"/>
        <w:spacing w:line="240" w:lineRule="auto"/>
        <w:ind w:left="720"/>
      </w:pPr>
      <w:r>
        <w:rPr>
          <w:lang w:val="png_PG" w:bidi="png_PG"/>
        </w:rPr>
      </w:r>
      <w:r>
        <w:rPr>
          <w:lang w:val="png_PG" w:bidi="png_PG"/>
        </w:rPr>
        <w:t>Ol lain Herot i singautim i kam (ol bikpela gavman ofisa, ol ami ofisa na ol lida manmeri bilong Galili)</w:t>
      </w:r>
    </w:p>
    <w:p>
      <w:pPr>
        <w:pStyle w:val="ListBullet"/>
        <w:spacing w:line="240" w:lineRule="auto"/>
        <w:ind w:left="720"/>
      </w:pPr>
      <w:r>
        <w:rPr>
          <w:lang w:val="png_PG" w:bidi="png_PG"/>
        </w:rPr>
      </w:r>
      <w:r>
        <w:rPr>
          <w:lang w:val="png_PG" w:bidi="png_PG"/>
        </w:rPr>
        <w:t>Pikinini meri bilong Herodias</w:t>
      </w:r>
    </w:p>
    <w:p>
      <w:pPr>
        <w:pStyle w:val="ListBullet"/>
        <w:spacing w:line="240" w:lineRule="auto"/>
        <w:ind w:left="720"/>
      </w:pPr>
      <w:r>
        <w:rPr>
          <w:lang w:val="png_PG" w:bidi="png_PG"/>
        </w:rPr>
      </w:r>
      <w:r>
        <w:rPr>
          <w:lang w:val="png_PG" w:bidi="png_PG"/>
        </w:rPr>
        <w:t>Man bilong kilim man i dai</w:t>
      </w:r>
    </w:p>
    <w:p>
      <w:pPr>
        <w:pStyle w:val="ListBullet"/>
        <w:spacing w:line="240" w:lineRule="auto"/>
        <w:ind w:left="720"/>
      </w:pPr>
      <w:r>
        <w:rPr>
          <w:lang w:val="png_PG" w:bidi="png_PG"/>
        </w:rPr>
      </w:r>
      <w:r>
        <w:rPr>
          <w:lang w:val="png_PG" w:bidi="png_PG"/>
        </w:rPr>
        <w:t>ol disaipel bilong Jon</w:t>
      </w:r>
    </w:p>
    <w:p>
      <w:pPr/>
      <w:r>
        <w:rPr>
          <w:lang w:val="png_PG" w:bidi="png_PG"/>
        </w:rPr>
      </w:r>
      <w:r>
        <w:rPr>
          <w:lang w:val="png_PG" w:bidi="png_PG"/>
        </w:rPr>
        <w:t>Olsem wanpela grup, ektim dispela stori tupela taim. Yupela mas ektim dispela stori long tok ples bilong yupela.</w:t>
      </w:r>
    </w:p>
    <w:p>
      <w:pPr/>
      <w:r>
        <w:rPr>
          <w:lang w:val="png_PG" w:bidi="png_PG"/>
        </w:rPr>
      </w:r>
      <w:r>
        <w:rPr>
          <w:lang w:val="png_PG" w:bidi="png_PG"/>
        </w:rPr>
        <w:t>Pastaim, ektim stori na no ken stop. Tingting gut long ol toktok we ol manmeri i mekim, oda we ol samting i kamap, wanem samting i mekim na ol dispela samting i kamap na hau yu bai autim dispela stori. Sekim olsem yu no kalapim na i no ektim ol hatpela o impoten hap pat bilong stori. Helpim wanpela narapela long tingim olgeta hap bilong stori. Posim dispela odio long hia na ektim dispela stori.</w:t>
      </w:r>
    </w:p>
    <w:p>
      <w:pPr/>
      <w:r>
        <w:rPr>
          <w:lang w:val="png_PG" w:bidi="png_PG"/>
        </w:rPr>
      </w:r>
      <w:r>
        <w:rPr>
          <w:lang w:val="png_PG" w:bidi="png_PG"/>
        </w:rPr>
        <w:t>Grup bai nid long ektim dispela stori gen long namba tu taim. Long sampela hap, stop liklik taim na askim ol man o meri i ekt, "Yu pilim olsem wanem o ting wanem?" Dispela man bai tokaut long wanem samting em i pilim o tingting bilong em olsem tru tru em i dispela man we em i wok long ektim long en. Bihain, statim drama gen. Posim dispela odio long hia na ektim dispela stori gen namba tu taim.</w:t>
      </w:r>
    </w:p>
    <w:p>
      <w:pPr/>
      <w:r>
        <w:rPr>
          <w:lang w:val="png_PG" w:bidi="png_PG"/>
        </w:rPr>
      </w:r>
      <w:r>
        <w:rPr>
          <w:lang w:val="png_PG" w:bidi="png_PG"/>
        </w:rPr>
        <w:t>Dispela i sampel bilong dram na ol samting ol i inap tok bek long en.</w:t>
      </w:r>
    </w:p>
    <w:p>
      <w:pPr/>
      <w:r>
        <w:rPr>
          <w:lang w:val="png_PG" w:bidi="png_PG"/>
        </w:rPr>
      </w:r>
      <w:r>
        <w:rPr>
          <w:lang w:val="png_PG" w:bidi="png_PG"/>
        </w:rPr>
        <w:t xml:space="preserve">Insait long nambawan hap bilong stori, taim stori i stat, Herot i harim stori bilong Jisas Ol manmeri tok, "Ating Jisas em i Elaija o ating em i Jon bilong baptais o ating em i sampela narapela profet Tasol Herot stat long ting olsem Jisas em i Jon bilong baptais, dispela man we Herot tokim ol lain long katim het bilong em, em i kam bek long dai. </w:t>
      </w:r>
      <w:r>
        <w:rPr>
          <w:b/>
          <w:lang w:val="png_PG" w:bidi="png_PG"/>
        </w:rPr>
        <w:t>Stopim drama</w:t>
      </w:r>
      <w:r>
        <w:rPr>
          <w:lang w:val="png_PG" w:bidi="png_PG"/>
        </w:rPr>
        <w:t xml:space="preserve"> Askim Herot, "Yu pilim olsem wanem nau?" Yu ken harim ol bekim olsem, "Mi paul. Hau bai Jon i kam bek long laip? O "Mi pret. Wanem samting bai kamap sapos dispela man em i Jon? o "Mi sori olsem mi bin kilim Jon. Statim gen drama.</w:t>
      </w:r>
    </w:p>
    <w:p>
      <w:pPr/>
      <w:r>
        <w:rPr>
          <w:lang w:val="png_PG" w:bidi="png_PG"/>
        </w:rPr>
      </w:r>
      <w:r>
        <w:rPr>
          <w:lang w:val="png_PG" w:bidi="png_PG"/>
        </w:rPr>
        <w:t xml:space="preserve">Insait long namba tu hap bilong stori, Herot i salim ol ami i go arestim na kalabusim Jon. Jon i bin tokim Herot olsem em i agensim lo bilong God long Herot i maritim meri bilong brata bilong em Filip. Nem bilong dispela meri em Herodias. Herodias i gat kros long Jon na i laik kilim em. </w:t>
      </w:r>
      <w:r>
        <w:rPr>
          <w:b/>
          <w:lang w:val="png_PG" w:bidi="png_PG"/>
        </w:rPr>
        <w:t>Stopim drama</w:t>
      </w:r>
      <w:r>
        <w:rPr>
          <w:lang w:val="png_PG" w:bidi="png_PG"/>
        </w:rPr>
        <w:t xml:space="preserve"> Askim Herodias, "Yu wok long pilim olsem wanem?" Yu ken harim ol bekim kain olsem, "Mi belhat long Jon," Mi heitim Jon," "Hau na Jon tokim ol manmeri olsem mi stap wantaim sin!" Mi meri bilong king. Mi ken mekim wanem samting mi laik! Ol dispela lo bilong lotu em ol i olpela. Mipela i stap aninit lo bilong Rom nau. Jon i nid long stop long toktok olsem." Kontinu long ektim drama.</w:t>
      </w:r>
    </w:p>
    <w:p>
      <w:pPr/>
      <w:r>
        <w:rPr>
          <w:lang w:val="png_PG" w:bidi="png_PG"/>
        </w:rPr>
      </w:r>
      <w:r>
        <w:rPr>
          <w:lang w:val="png_PG" w:bidi="png_PG"/>
        </w:rPr>
        <w:t xml:space="preserve">Herot i save rispektim Jon. Herot i bin save olsem Jon em i gutpela na holi man. Herot i bin ptotektim Jon, tasol Herot i pilim nogut long bel taim em i toktok wantaim Jon. </w:t>
      </w:r>
      <w:r>
        <w:rPr>
          <w:b/>
          <w:lang w:val="png_PG" w:bidi="png_PG"/>
        </w:rPr>
        <w:t>Stopim drama:</w:t>
      </w:r>
      <w:r>
        <w:rPr>
          <w:lang w:val="png_PG" w:bidi="png_PG"/>
        </w:rPr>
        <w:t xml:space="preserve"> Askim Herot, "Bilong wanem Jon i mekim yu pilim nogut o mekim yu i no pilim gut? Yu inap harim em i bekim olsem, "Jon em wanpela holi man". Jon i save toktok long God em i husat. Jon i mekim mi tingim ol samting mi bin lainim long God em i husat, tasol mi no save mekim ol dispela samting moa. Jon i mekim mi tingim olsem God i laikim mi long harim tok bilong em. Mi bin mekim disisen long bihainim lo bilong Rom. Jon i save putim God antap long olgeta samting. Na tu, Jon i save mekim mi tingting gut na skelim samting." Kontinu long ektim drama.</w:t>
      </w:r>
    </w:p>
    <w:p>
      <w:pPr/>
      <w:r>
        <w:rPr>
          <w:lang w:val="png_PG" w:bidi="png_PG"/>
        </w:rPr>
      </w:r>
      <w:r>
        <w:rPr>
          <w:lang w:val="png_PG" w:bidi="png_PG"/>
        </w:rPr>
        <w:t xml:space="preserve">Long namba tri hap bilong stori, yumi gat betde bilong Heort. Herot i bin wokim pati wantaim ol gavman ofisa, ol ofisa bilong ami, na ol impoten manmeri bilong Galili. Pikinini meri bilong Herodias i kam na danis long ai bilong Herot na olgeta man Herot i bin singautim i kam. Herot i tok, "Askim mi long wanem samting yu laik, na bai mi givim long yu." Bai mi givim wanem samting yu askim, i go inap long hap bilong kingdom bilong mi. Herot i mekim dispela tok olsem promis o strongpela tok promis we em i no inap senisim tingting bilong em long en bihain. </w:t>
      </w:r>
      <w:r>
        <w:rPr>
          <w:b/>
          <w:lang w:val="png_PG" w:bidi="png_PG"/>
        </w:rPr>
        <w:t>Stopim drama</w:t>
      </w:r>
      <w:r>
        <w:rPr>
          <w:lang w:val="png_PG" w:bidi="png_PG"/>
        </w:rPr>
        <w:t xml:space="preserve"> Askim Herot, "Bilong wenm yu promis long givim pikinini meri bilong Herodias wanem samting em i askim long en?" Yu ken harim ol samting olsem, "Mi bin amamas tru long danis bilong em." Mi bin amamas tru long em," o "Mi bin laik soim gutpela pasin," o "Mi bin laik mekim ol lain i kam stap i apim nem bilong mi na rispektim mi." O "Em i wanpela gutpela liklik meri. Mi laikim em long amamas". Kontinu long ektim drama.</w:t>
      </w:r>
    </w:p>
    <w:p>
      <w:pPr/>
      <w:r>
        <w:rPr>
          <w:lang w:val="png_PG" w:bidi="png_PG"/>
        </w:rPr>
      </w:r>
      <w:r>
        <w:rPr>
          <w:lang w:val="png_PG" w:bidi="png_PG"/>
        </w:rPr>
        <w:t>Pikinini meri i askim mama bilong em wanem em i mas askim, na mama bilong em i tokim em, "Askim long het bilong Jon bilong Baptais". Stopim drama: Askim Herodias, "Yu wok long pilim olsem wanem taim yu tokim pikïnini meri bilong yu long askim long het bilong Jon?" Yu ken harim em i bekim olsem "Amamas." Nau, mi ken rausim dispela man i save mekim trabel. Dispela man i wok long toktok long Herot na Herot i save wok long harim em. Dispela man bai traim long tokim Herot long lusim mi na brukim marit wantaim mi. Mi mas yusim dispela sans long rausim Jon. Kontinu long ektim drama.</w:t>
      </w:r>
    </w:p>
    <w:p>
      <w:pPr/>
      <w:r>
        <w:rPr>
          <w:lang w:val="png_PG" w:bidi="png_PG"/>
        </w:rPr>
      </w:r>
      <w:r>
        <w:rPr>
          <w:lang w:val="png_PG" w:bidi="png_PG"/>
        </w:rPr>
        <w:t xml:space="preserve">Pikinini meri bilong Herodias i hariap go bek long king na tok "Mi laikim het bilong Jon Bilong Baptais nau yet long wanpela trei. </w:t>
      </w:r>
      <w:r>
        <w:rPr>
          <w:b/>
          <w:lang w:val="png_PG" w:bidi="png_PG"/>
        </w:rPr>
        <w:t>Stopim drama</w:t>
      </w:r>
      <w:r>
        <w:rPr>
          <w:lang w:val="png_PG" w:bidi="png_PG"/>
        </w:rPr>
        <w:t xml:space="preserve"> Askim Herot, "Yu pilim olsem wanem? Yu ken harim em i tok olsem, "Mi wis mi ken senisim promis mi bin mekim" o "Mi sori tru long wanem mi no inap tok nogat long askim bilong em". Kontinu long ektim drama.</w:t>
      </w:r>
    </w:p>
    <w:p>
      <w:pPr/>
      <w:r>
        <w:rPr>
          <w:lang w:val="png_PG" w:bidi="png_PG"/>
        </w:rPr>
      </w:r>
      <w:r>
        <w:rPr>
          <w:lang w:val="png_PG" w:bidi="png_PG"/>
        </w:rPr>
        <w:t xml:space="preserve">Long namba foa hap bilong stori, wantu tasol Herot i salim man bilong kilim man i go long katim het bilong Jon na kisim i kam long em. Herot i kisim het bilong Jon long trei na givim long dispela liklik meri, na em i kisim i go long mama bilong em. </w:t>
      </w:r>
      <w:r>
        <w:rPr>
          <w:b/>
          <w:lang w:val="png_PG" w:bidi="png_PG"/>
        </w:rPr>
        <w:t>Stopim drama</w:t>
      </w:r>
      <w:r>
        <w:rPr>
          <w:lang w:val="png_PG" w:bidi="png_PG"/>
        </w:rPr>
        <w:t xml:space="preserve"> Askim meri bilong Herot, Herodias, "Yu pilim olsem wanem? Yu ken harim em i tok olsem, "Mi pilim olsem mi win. Mi win," "Mi gat amamas tru," o "Mi laik long lukim ol i kilim Jon. Mi amamas. Dispela man bilong mekim trabel i raus long laip bilong mi pinis. Nau mi ken stap bel isi." Kontinu long ektim drama.</w:t>
      </w:r>
    </w:p>
    <w:p>
      <w:pPr/>
      <w:r>
        <w:rPr>
          <w:lang w:val="png_PG" w:bidi="png_PG"/>
        </w:rPr>
      </w:r>
      <w:r>
        <w:rPr>
          <w:lang w:val="png_PG" w:bidi="png_PG"/>
        </w:rPr>
        <w:t>Taim ol disaipel bilong Jon i harim wanem samting i kamap, ol i kam long kisim bodi na planim em long matmat. Askim disaipel bilong Jon, "Yu pilim olsem wanem?" Yu ken harim ol i tok olsem, "Wari tru, wari i daunim mipela tru." o "Mipela i no klia wai na dispela samting kamap. Jon em i bin wanpela gutpela man husat i save bihainim laik bilong God. Bilong wanem dispela samting i kamap long em? Mi no andastendim dispela samting. Mi save Jon i bin kontinu long mekim wok bilong God. Mi bai mekim wankain." Kontinu long ektim drama.</w:t>
      </w:r>
    </w:p>
    <w:p>
      <w:pPr/>
      <w:r>
        <w:rPr>
          <w:lang w:val="png_PG" w:bidi="png_PG"/>
        </w:rPr>
      </w:r>
      <w:r>
        <w:rPr>
          <w:b/>
          <w:lang w:val="png_PG" w:bidi="png_PG"/>
        </w:rPr>
        <w:t>Dispela em i pinis bilong rekoding</w:t>
      </w:r>
      <w:r>
        <w:rPr>
          <w:lang w:val="png_PG" w:bidi="png_PG"/>
        </w:rPr>
        <w:t>.</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vesen bilong Mak 6:14–29 long translesen we i isi tru long yu long save.</w:t>
      </w:r>
    </w:p>
    <w:p>
      <w:pPr/>
      <w:r>
        <w:rPr>
          <w:lang w:val="png_PG" w:bidi="png_PG"/>
        </w:rPr>
      </w:r>
      <w:r>
        <w:rPr>
          <w:lang w:val="png_PG" w:bidi="png_PG"/>
        </w:rPr>
        <w:t xml:space="preserve">Ol manmeri husat i toktok long Jisas i ting olsem Jisas em i mas wanpela </w:t>
      </w:r>
      <w:r>
        <w:rPr>
          <w:b/>
          <w:lang w:val="png_PG" w:bidi="png_PG"/>
        </w:rPr>
        <w:t>profet</w:t>
      </w:r>
      <w:r>
        <w:rPr>
          <w:lang w:val="png_PG" w:bidi="png_PG"/>
        </w:rPr>
        <w:t>. Yusim seim wod bilong profet olsem yu bin yusim pinis. I gat moa toktok long Profet insait long masta gloseri.</w:t>
      </w:r>
    </w:p>
    <w:p>
      <w:pPr/>
      <w:r>
        <w:rPr>
          <w:lang w:val="png_PG" w:bidi="png_PG"/>
        </w:rPr>
      </w:r>
      <w:r>
        <w:rPr>
          <w:lang w:val="png_PG" w:bidi="png_PG"/>
        </w:rPr>
        <w:t xml:space="preserve">Herot i bin bilip olsem Jon bilong Baptais em i wanpela </w:t>
      </w:r>
      <w:r>
        <w:rPr>
          <w:b/>
          <w:lang w:val="png_PG" w:bidi="png_PG"/>
        </w:rPr>
        <w:t>stretpela</w:t>
      </w:r>
      <w:r>
        <w:rPr>
          <w:lang w:val="png_PG" w:bidi="png_PG"/>
        </w:rPr>
        <w:t xml:space="preserve"> na </w:t>
      </w:r>
      <w:r>
        <w:rPr>
          <w:b/>
          <w:lang w:val="png_PG" w:bidi="png_PG"/>
        </w:rPr>
        <w:t>holi</w:t>
      </w:r>
      <w:r>
        <w:rPr>
          <w:lang w:val="png_PG" w:bidi="png_PG"/>
        </w:rPr>
        <w:t xml:space="preserve"> man. Tingting bilong Olpela Testamen long stretpela pasin em i save lukluk long rilesensip namel long God na ol manmeri o namel long ol manmeri yet. Stretpela pasin em i toktok long pasin holi, raitpela rilesensip wantaim narapela man o meri, na pasin bilong i no gat asua.</w:t>
      </w:r>
    </w:p>
    <w:p>
      <w:pPr/>
      <w:r>
        <w:rPr>
          <w:lang w:val="png_PG" w:bidi="png_PG"/>
        </w:rPr>
      </w:r>
      <w:r>
        <w:rPr>
          <w:lang w:val="png_PG" w:bidi="png_PG"/>
        </w:rPr>
        <w:t>Yu mas stori long stretpela pasin long seim we long olgeta hap insait long trenslesen bilong yu. Eksampel, yu ken toktok long stretpela pasin olsem wanpela raitpela rilesensip wantaim God. Yu ken toktok tu long em taim yu yusim ol toktok bilong lo kain olsem i no gat asua o i no gat rong. Ol narapela we bilong toktok long ol dispela samting em:</w:t>
      </w:r>
    </w:p>
    <w:p>
      <w:pPr/>
      <w:r>
        <w:rPr>
          <w:lang w:val="png_PG" w:bidi="png_PG"/>
        </w:rPr>
      </w:r>
      <w:r>
        <w:rPr>
          <w:lang w:val="png_PG" w:bidi="png_PG"/>
        </w:rPr>
        <w:t>stap rait long ai bilong God</w:t>
      </w:r>
    </w:p>
    <w:p>
      <w:pPr/>
      <w:r>
        <w:rPr>
          <w:lang w:val="png_PG" w:bidi="png_PG"/>
        </w:rPr>
      </w:r>
      <w:r>
        <w:rPr>
          <w:lang w:val="png_PG" w:bidi="png_PG"/>
        </w:rPr>
        <w:t>sanap rait wantaim God</w:t>
      </w:r>
    </w:p>
    <w:p>
      <w:pPr/>
      <w:r>
        <w:rPr>
          <w:lang w:val="png_PG" w:bidi="png_PG"/>
        </w:rPr>
      </w:r>
      <w:r>
        <w:rPr>
          <w:lang w:val="png_PG" w:bidi="png_PG"/>
        </w:rPr>
        <w:t>God i wanbel long man o meri</w:t>
      </w:r>
    </w:p>
    <w:p>
      <w:pPr/>
      <w:r>
        <w:rPr>
          <w:lang w:val="png_PG" w:bidi="png_PG"/>
        </w:rPr>
      </w:r>
      <w:r>
        <w:rPr>
          <w:lang w:val="png_PG" w:bidi="png_PG"/>
        </w:rPr>
        <w:t xml:space="preserve">Ol manmeri husat bai harim yu, ol tu i ken gat wanpela spesel toktok bilong i toktok long stretpela pasin, kain olsem pasin bilong i gat stretpela hat, sanap stret, i no gat asua, wokabaut long rot bilong God, na ol narapela samting olsem. Tingim ol dispela samting taim yu makim ol raitpela wod bilong mekim dispela trenslesen. Tingim olsem insait long Baibel, ol manmeri i no inap kamap stretpela man o meri long strong bilong ol yet, o taim ol mekim inap gutpela samting. Wod o hap tok bilong minim </w:t>
      </w:r>
      <w:r>
        <w:rPr>
          <w:b/>
          <w:lang w:val="png_PG" w:bidi="png_PG"/>
        </w:rPr>
        <w:t>stretpela pasin</w:t>
      </w:r>
      <w:r>
        <w:rPr>
          <w:lang w:val="png_PG" w:bidi="png_PG"/>
        </w:rPr>
        <w:t xml:space="preserve"> em i no wod we ol manmeri i save yusim long toktok long ol gutpela wok.</w:t>
      </w:r>
    </w:p>
    <w:p>
      <w:pPr/>
      <w:r>
        <w:rPr>
          <w:lang w:val="png_PG" w:bidi="png_PG"/>
        </w:rPr>
      </w:r>
      <w:r>
        <w:rPr>
          <w:b/>
          <w:lang w:val="png_PG" w:bidi="png_PG"/>
        </w:rPr>
        <w:t>Tul bilong Tis:</w:t>
      </w:r>
      <w:r>
        <w:rPr>
          <w:lang w:val="png_PG" w:bidi="png_PG"/>
        </w:rPr>
        <w:t xml:space="preserve"> Bikso dispela em i wanpela impoten wod, spendim sampela taim long mekim ol dispela samting. Yu inap painim sampela kain piksa tok we ol manmeri i save yusim long kalsa o ples bilong yu. Eksampel, yu ken yusim tok piksa long wanpela samting i bruk na ol manmeri i no inap yusim moa. Taim dispela samting i bruk, i nogat tru rot bilong stretim gut na em bai kamap nupela gen olsem bipo, (ating dispela i olsem sospen graun, skin bilong prut, bunara na spia, na ol narapela samting olsem). Ating em i olsem wanpela krungut spia bilong banara we i no inap sutim samting.) </w:t>
      </w:r>
      <w:r>
        <w:rPr>
          <w:b/>
          <w:lang w:val="png_PG" w:bidi="png_PG"/>
        </w:rPr>
        <w:t>Stretpela pasin</w:t>
      </w:r>
      <w:r>
        <w:rPr>
          <w:lang w:val="png_PG" w:bidi="png_PG"/>
        </w:rPr>
        <w:t xml:space="preserve"> em dispela tingting we i toktok long God i save stretim bek ol samting we i no inap long kamap gut gen. God i no save stretim dispela samting tasol, em i mekim na dispela samting i kamap gutpela gen bilong mekim wok bilong en, kain olsem em i no bin bruk bipo. Yu ken askim ol patisipen tu long 'soim' yu </w:t>
      </w:r>
      <w:r>
        <w:rPr>
          <w:b/>
          <w:lang w:val="png_PG" w:bidi="png_PG"/>
        </w:rPr>
        <w:t>stretpela pasin</w:t>
      </w:r>
      <w:r>
        <w:rPr>
          <w:lang w:val="png_PG" w:bidi="png_PG"/>
        </w:rPr>
        <w:t xml:space="preserve"> long rot bilong pilai piksa taim ol i bung tupela tupela na ektim stretpela pasin. Grup i ken toktok long wanem samting ol i lukim na skelim sapos ol dispela eksen i soim stret dispela tingting bilong stretpela pasin. Sapos olsem, yu ken yusim ol dispela eksen long helpim yu painim raitpela we bilong toktok long </w:t>
      </w:r>
      <w:r>
        <w:rPr>
          <w:b/>
          <w:lang w:val="png_PG" w:bidi="png_PG"/>
        </w:rPr>
        <w:t>stretpela pasin</w:t>
      </w:r>
      <w:r>
        <w:rPr>
          <w:lang w:val="png_PG" w:bidi="png_PG"/>
        </w:rPr>
        <w:t>. Yusim seim wod bilong stretpela pasin olsem yu bin yusim long ol narapela stori bipo, na tingim olsem i gat moa tok save bilong stretpela pasin i stap insait long masta gloseri.</w:t>
      </w:r>
    </w:p>
    <w:p>
      <w:pPr/>
      <w:r>
        <w:rPr>
          <w:lang w:val="png_PG" w:bidi="png_PG"/>
        </w:rPr>
      </w:r>
      <w:r>
        <w:rPr>
          <w:lang w:val="png_PG" w:bidi="png_PG"/>
        </w:rPr>
        <w:t>Posim rekoding long hia.</w:t>
      </w:r>
    </w:p>
    <w:p>
      <w:pPr/>
      <w:r>
        <w:rPr>
          <w:lang w:val="png_PG" w:bidi="png_PG"/>
        </w:rPr>
      </w:r>
      <w:r>
        <w:rPr>
          <w:lang w:val="png_PG" w:bidi="png_PG"/>
        </w:rPr>
        <w:t xml:space="preserve">Dispela wod </w:t>
      </w:r>
      <w:r>
        <w:rPr>
          <w:b/>
          <w:lang w:val="png_PG" w:bidi="png_PG"/>
        </w:rPr>
        <w:t>holi</w:t>
      </w:r>
      <w:r>
        <w:rPr>
          <w:lang w:val="png_PG" w:bidi="png_PG"/>
        </w:rPr>
        <w:t xml:space="preserve"> o </w:t>
      </w:r>
      <w:r>
        <w:rPr>
          <w:b/>
          <w:lang w:val="png_PG" w:bidi="png_PG"/>
        </w:rPr>
        <w:t>stap holi</w:t>
      </w:r>
      <w:r>
        <w:rPr>
          <w:lang w:val="png_PG" w:bidi="png_PG"/>
        </w:rPr>
        <w:t xml:space="preserve"> i toktok long pasin bilong stap longwe long ol narapela samting we olgeta lain i save mekim na givim bel tru long ol samting i klin. Taim </w:t>
      </w:r>
      <w:r>
        <w:rPr>
          <w:b/>
          <w:lang w:val="png_PG" w:bidi="png_PG"/>
        </w:rPr>
        <w:t>holi</w:t>
      </w:r>
      <w:r>
        <w:rPr>
          <w:lang w:val="png_PG" w:bidi="png_PG"/>
        </w:rPr>
        <w:t xml:space="preserve"> i toktok long God em yet, em soim olsem em i narakain long ol samting em i bin wokim, na pasin bilong em i stretpela olgeta. Dispela i toktok long bikpela glori na pawa bilong em. Moa tok save long holi i stap long masta gloseri.</w:t>
      </w:r>
    </w:p>
    <w:p>
      <w:pPr/>
      <w:r>
        <w:rPr>
          <w:lang w:val="png_PG" w:bidi="png_PG"/>
        </w:rPr>
      </w:r>
      <w:r>
        <w:rPr>
          <w:lang w:val="png_PG" w:bidi="png_PG"/>
        </w:rPr>
        <w:t xml:space="preserve">Herot i bin holim wanpela bikpela kaikai. Wanpela </w:t>
      </w:r>
      <w:r>
        <w:rPr>
          <w:b/>
          <w:lang w:val="png_PG" w:bidi="png_PG"/>
        </w:rPr>
        <w:t>bikpela kaikai</w:t>
      </w:r>
      <w:r>
        <w:rPr>
          <w:lang w:val="png_PG" w:bidi="png_PG"/>
        </w:rPr>
        <w:t xml:space="preserve"> em i wanpela bikpela bung bilong kaikai we ol i singautim ol spesel manmeri long i kam long en.</w:t>
      </w:r>
    </w:p>
    <w:p>
      <w:pPr/>
      <w:r>
        <w:rPr>
          <w:lang w:val="png_PG" w:bidi="png_PG"/>
        </w:rPr>
      </w:r>
      <w:r>
        <w:rPr>
          <w:lang w:val="png_PG" w:bidi="png_PG"/>
        </w:rPr>
        <w:t xml:space="preserve">Sampela lain i save amamas long </w:t>
      </w:r>
      <w:r>
        <w:rPr>
          <w:b/>
          <w:lang w:val="png_PG" w:bidi="png_PG"/>
        </w:rPr>
        <w:t>betde\—</w:t>
      </w:r>
      <w:r>
        <w:rPr>
          <w:lang w:val="png_PG" w:bidi="png_PG"/>
        </w:rPr>
        <w:t xml:space="preserve"> long amamas long de mama i bin karim man o meri.</w:t>
      </w:r>
    </w:p>
    <w:p>
      <w:pPr/>
      <w:r>
        <w:rPr>
          <w:lang w:val="png_PG" w:bidi="png_PG"/>
        </w:rPr>
      </w:r>
      <w:r>
        <w:rPr>
          <w:lang w:val="png_PG" w:bidi="png_PG"/>
        </w:rPr>
        <w:t xml:space="preserve">Herot i singautim ol bikpela ofisa, ol ami komanda na ol bikman long betde pati bilong em. </w:t>
      </w:r>
      <w:r>
        <w:rPr>
          <w:b/>
          <w:lang w:val="png_PG" w:bidi="png_PG"/>
        </w:rPr>
        <w:t>Ol bikpela ofisa</w:t>
      </w:r>
      <w:r>
        <w:rPr>
          <w:lang w:val="png_PG" w:bidi="png_PG"/>
        </w:rPr>
        <w:t xml:space="preserve"> i toktok long ol het man o sif o impoten insait long dispela eria na i gat wok bilong helpim long bosim dispela eria. Dispela wod bilong </w:t>
      </w:r>
      <w:r>
        <w:rPr>
          <w:b/>
          <w:lang w:val="png_PG" w:bidi="png_PG"/>
        </w:rPr>
        <w:t>ol ami komanda</w:t>
      </w:r>
      <w:r>
        <w:rPr>
          <w:lang w:val="png_PG" w:bidi="png_PG"/>
        </w:rPr>
        <w:t xml:space="preserve"> em i bilong ol man husat i lukautim 1000 soldia, tasol em i ken makim tu olgeta lida i gat bikpela namba long ami. </w:t>
      </w:r>
      <w:r>
        <w:rPr>
          <w:b/>
          <w:lang w:val="png_PG" w:bidi="png_PG"/>
        </w:rPr>
        <w:t>Ol lida man long Galili</w:t>
      </w:r>
      <w:r>
        <w:rPr>
          <w:lang w:val="png_PG" w:bidi="png_PG"/>
        </w:rPr>
        <w:t xml:space="preserve"> em ol impoten man we olgeta lain i save long ol na ol i bin i stap olsem ol impoten man long longpela taim.</w:t>
      </w:r>
    </w:p>
    <w:p>
      <w:pPr/>
      <w:r>
        <w:rPr>
          <w:lang w:val="png_PG" w:bidi="png_PG"/>
        </w:rPr>
      </w:r>
      <w:r>
        <w:rPr>
          <w:lang w:val="png_PG" w:bidi="png_PG"/>
        </w:rPr>
        <w:t xml:space="preserve">Herodias i askim long het bilong Jon long ol i putim antap long wanpela bikpela plet na karim i kam. Wanpela </w:t>
      </w:r>
      <w:r>
        <w:rPr>
          <w:b/>
          <w:lang w:val="png_PG" w:bidi="png_PG"/>
        </w:rPr>
        <w:t>bikpela plet</w:t>
      </w:r>
      <w:r>
        <w:rPr>
          <w:lang w:val="png_PG" w:bidi="png_PG"/>
        </w:rPr>
        <w:t xml:space="preserve"> em i wanpela bikpela plet bilong putim kaikai long taim bilong bikpela bung kaikai o long taim bilong kaikai tasol. Ol i ken wokim long graun, tasol ating dispela em ol i wokim long silva o gol.</w:t>
      </w:r>
    </w:p>
    <w:p>
      <w:pPr/>
      <w:r>
        <w:rPr>
          <w:lang w:val="png_PG" w:bidi="png_PG"/>
        </w:rPr>
      </w:r>
      <w:r>
        <w:rPr>
          <w:lang w:val="png_PG" w:bidi="png_PG"/>
        </w:rPr>
        <w:t>Soim piksa bilong wanpela bikpela plet. Posim odio long hia.</w:t>
      </w:r>
    </w:p>
    <w:p>
      <w:pPr/>
      <w:r>
        <w:rPr>
          <w:lang w:val="png_PG" w:bidi="png_PG"/>
        </w:rPr>
      </w:r>
      <w:r>
        <w:rPr>
          <w:lang w:val="png_PG" w:bidi="png_PG"/>
        </w:rPr>
        <w:t xml:space="preserve">Herod i bin mekim wanpela </w:t>
      </w:r>
      <w:r>
        <w:rPr>
          <w:b/>
          <w:lang w:val="png_PG" w:bidi="png_PG"/>
        </w:rPr>
        <w:t>strongpela tok promis</w:t>
      </w:r>
      <w:r>
        <w:rPr>
          <w:lang w:val="png_PG" w:bidi="png_PG"/>
        </w:rPr>
        <w:t>, na dispela em i wanpela bikpela promis tru we wanpela man i save mekim na i tok olsem sapos em i no bihainim dispela tok, God i ken panisim em. Stop long hia na toktok long wanem wod bai yupela bai yusim long strongpela promis. Lukim dispela hap tok strongpela promis insait long masta gloseri long kisim moa save. Presim pos baten long stopim odio long hia.</w:t>
      </w:r>
    </w:p>
    <w:p>
      <w:pPr/>
      <w:r>
        <w:rPr>
          <w:lang w:val="png_PG" w:bidi="png_PG"/>
        </w:rPr>
      </w:r>
      <w:r>
        <w:rPr>
          <w:lang w:val="png_PG" w:bidi="png_PG"/>
        </w:rPr>
        <w:t xml:space="preserve">Herot em i bin gat </w:t>
      </w:r>
      <w:r>
        <w:rPr>
          <w:b/>
          <w:lang w:val="png_PG" w:bidi="png_PG"/>
        </w:rPr>
        <w:t>bikpela bel sori,</w:t>
      </w:r>
      <w:r>
        <w:rPr>
          <w:lang w:val="png_PG" w:bidi="png_PG"/>
        </w:rPr>
        <w:t xml:space="preserve"> o wari, taim pikinini meri bilong Herodias i askim long het bilong Jon bilong Baptais.</w:t>
      </w:r>
    </w:p>
    <w:p>
      <w:pPr/>
      <w:r>
        <w:rPr>
          <w:lang w:val="png_PG" w:bidi="png_PG"/>
        </w:rPr>
      </w:r>
      <w:r>
        <w:rPr>
          <w:lang w:val="png_PG" w:bidi="png_PG"/>
        </w:rPr>
        <w:t xml:space="preserve">Ol disaipel bilong Jon i putim bodi </w:t>
      </w:r>
      <w:r>
        <w:rPr>
          <w:b/>
          <w:lang w:val="png_PG" w:bidi="png_PG"/>
        </w:rPr>
        <w:t>bilong</w:t>
      </w:r>
      <w:r>
        <w:rPr>
          <w:lang w:val="png_PG" w:bidi="png_PG"/>
        </w:rPr>
        <w:t xml:space="preserve"> em long wanpela matmat. Wanpela matmat em i wanpela hul ol i dikim long sait bilong maunten i go insait long ston. Em i bikpela inap long sanap insait, wantaim wanpela self long wanpela sait we ol lain i ken putim bodi we i karamap long laplap. Ol disaipel bilong Jon i laik soim rispek, olsem na ol i bin kam long planim bodi bilong em.</w:t>
      </w:r>
    </w:p>
    <w:p>
      <w:pPr/>
      <w:r>
        <w:rPr>
          <w:lang w:val="png_PG" w:bidi="png_PG"/>
        </w:rPr>
      </w:r>
      <w:r>
        <w:rPr>
          <w:lang w:val="png_PG" w:bidi="png_PG"/>
        </w:rPr>
        <w:t>Soim piksa bilong wanpela matmat.</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hap bilong Baibel long trenslesen we i isi tru long yu long andastendim.</w:t>
      </w:r>
    </w:p>
    <w:p>
      <w:pPr/>
      <w:r>
        <w:rPr>
          <w:lang w:val="png_PG" w:bidi="png_PG"/>
        </w:rPr>
      </w:r>
      <w:r>
        <w:rPr>
          <w:lang w:val="png_PG" w:bidi="png_PG"/>
        </w:rPr>
        <w:t>Insait long dispela sesen, bung olsem wanpela grup na tokim gen long dispela stori long tok ples bilong yupela yet.</w:t>
      </w:r>
    </w:p>
    <w:p>
      <w:pPr/>
      <w:r>
        <w:rPr>
          <w:lang w:val="png_PG" w:bidi="png_PG"/>
        </w:rPr>
      </w:r>
      <w:r>
        <w:rPr>
          <w:lang w:val="png_PG" w:bidi="png_PG"/>
        </w:rPr>
        <w:t>Pastaim, olgeta grup bai prektis long tokim dispela hap bilong Baibel long tok ples bilong yupela yet. Tingim long yusim ol wod yupela i bin wanbel long en long narapela step i go pinis, kain olsem oda bilong ol samting i kamap insait long stori, ol wod, ol hap tok, ol samting ol manmeri i pilim o ol sampela narapela samting we yupela i bin toktok long en.</w:t>
      </w:r>
    </w:p>
    <w:p>
      <w:pPr/>
      <w:r>
        <w:rPr>
          <w:lang w:val="png_PG" w:bidi="png_PG"/>
        </w:rPr>
      </w:r>
      <w:r>
        <w:rPr>
          <w:lang w:val="png_PG" w:bidi="png_PG"/>
        </w:rPr>
        <w:t>Wanpela grup memba i mas tokim sampela sentens bilong dispela hap bilong Baibel na stop liklik taim. Narapela memba bilong grup bai tokim narapela pat bilong dispela hap bilong Baibel na stop liklik taim. Mekim olsem i go inap grup i stori gen long olgeta samting i kamap insait long dispela hap bilong Baibel. Ol grup memba i ken stretim o korektim wanpela narapela insait long dispela step. Presim pos baten long stopim odio long hia.</w:t>
      </w:r>
    </w:p>
    <w:p>
      <w:pPr/>
      <w:r>
        <w:rPr>
          <w:lang w:val="png_PG" w:bidi="png_PG"/>
        </w:rPr>
      </w:r>
      <w:r>
        <w:rPr>
          <w:lang w:val="png_PG" w:bidi="png_PG"/>
        </w:rPr>
        <w:t>Nau, wanwan memba bilong grup i mas tokim olgeta samting i kamap insait long dispela stori long wanpela laspela taim na no gat lain i mas distebim ol. Wanpela grup memba i ken yusim ol kainkain samting, ol eksen, o piksa o stori bod long helpim ol long tingim dispela stori. Presim pos baten long stopim odio long hia.</w:t>
      </w:r>
    </w:p>
    <w:p>
      <w:pPr/>
      <w:r>
        <w:rPr>
          <w:lang w:val="png_PG" w:bidi="png_PG"/>
        </w:rPr>
      </w:r>
      <w:r>
        <w:rPr>
          <w:lang w:val="png_PG" w:bidi="png_PG"/>
        </w:rPr>
        <w:t>Bihain, grup i ken mekim disisen long stori bilong husat em ol i laikim tru. Yupela ken mekim disisen olsem yupela i laikim wanem we wanpela memba bilong grup i tokim wanpela hap bilong stori, tasol yupela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6:30–44</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28">
        <w:r>
          <w:rPr>
            <w:lang w:val="png_PG" w:bidi="png_PG"/>
          </w:rPr>
          <w:rPr>
            <w:color w:val="0000EE"/>
            <w:u w:val="single"/>
          </w:rPr>
          <w:t>Harim na putim long tingting na bel</w:t>
        </w:r>
      </w:hyperlink>
      <w:r>
        <w:rPr>
          <w:lang w:val="png_PG" w:bidi="png_PG"/>
        </w:rPr>
        <w:t xml:space="preserve"> (799 KB)</w:t>
      </w:r>
      <w:r>
        <w:rPr>
          <w:lang w:val="png_PG" w:bidi="png_PG"/>
        </w:rPr>
      </w:r>
    </w:p>
    <w:p>
      <w:pPr>
        <w:pStyle w:val="ListBullet"/>
        <w:spacing w:line="240" w:lineRule="auto"/>
        <w:ind w:left="720"/>
      </w:pPr>
      <w:r>
        <w:rPr>
          <w:lang w:val="png_PG" w:bidi="png_PG"/>
        </w:rPr>
      </w:r>
      <w:hyperlink r:id="rId129">
        <w:r>
          <w:rPr>
            <w:lang w:val="png_PG" w:bidi="png_PG"/>
          </w:rPr>
          <w:rPr>
            <w:color w:val="0000EE"/>
            <w:u w:val="single"/>
          </w:rPr>
          <w:t>Save long taim na ples we stori i kamap long en</w:t>
        </w:r>
      </w:hyperlink>
      <w:r>
        <w:rPr>
          <w:lang w:val="png_PG" w:bidi="png_PG"/>
        </w:rPr>
        <w:t xml:space="preserve"> (6.1 MB)</w:t>
      </w:r>
      <w:r>
        <w:rPr>
          <w:lang w:val="png_PG" w:bidi="png_PG"/>
        </w:rPr>
      </w:r>
    </w:p>
    <w:p>
      <w:pPr>
        <w:pStyle w:val="ListBullet"/>
        <w:spacing w:line="240" w:lineRule="auto"/>
        <w:ind w:left="720"/>
      </w:pPr>
      <w:r>
        <w:rPr>
          <w:lang w:val="png_PG" w:bidi="png_PG"/>
        </w:rPr>
      </w:r>
      <w:hyperlink r:id="rId130">
        <w:r>
          <w:rPr>
            <w:lang w:val="png_PG" w:bidi="png_PG"/>
          </w:rPr>
          <w:rPr>
            <w:color w:val="0000EE"/>
            <w:u w:val="single"/>
          </w:rPr>
          <w:t>Save gut long wanwan Hap bilong Stori</w:t>
        </w:r>
      </w:hyperlink>
      <w:r>
        <w:rPr>
          <w:lang w:val="png_PG" w:bidi="png_PG"/>
        </w:rPr>
        <w:t xml:space="preserve"> (4.8 MB)</w:t>
      </w:r>
      <w:r>
        <w:rPr>
          <w:lang w:val="png_PG" w:bidi="png_PG"/>
        </w:rPr>
      </w:r>
    </w:p>
    <w:p>
      <w:pPr>
        <w:pStyle w:val="ListBullet"/>
        <w:spacing w:line="240" w:lineRule="auto"/>
        <w:ind w:left="720"/>
      </w:pPr>
      <w:r>
        <w:rPr>
          <w:lang w:val="png_PG" w:bidi="png_PG"/>
        </w:rPr>
      </w:r>
      <w:hyperlink r:id="rId131">
        <w:r>
          <w:rPr>
            <w:lang w:val="png_PG" w:bidi="png_PG"/>
          </w:rPr>
          <w:rPr>
            <w:color w:val="0000EE"/>
            <w:u w:val="single"/>
          </w:rPr>
          <w:t>Putim yu yet insait long stori</w:t>
        </w:r>
      </w:hyperlink>
      <w:r>
        <w:rPr>
          <w:lang w:val="png_PG" w:bidi="png_PG"/>
        </w:rPr>
        <w:t xml:space="preserve"> (5.9 MB)</w:t>
      </w:r>
      <w:r>
        <w:rPr>
          <w:lang w:val="png_PG" w:bidi="png_PG"/>
        </w:rPr>
      </w:r>
    </w:p>
    <w:p>
      <w:pPr>
        <w:pStyle w:val="ListBullet"/>
        <w:spacing w:line="240" w:lineRule="auto"/>
        <w:ind w:left="720"/>
      </w:pPr>
      <w:r>
        <w:rPr>
          <w:lang w:val="png_PG" w:bidi="png_PG"/>
        </w:rPr>
      </w:r>
      <w:hyperlink r:id="rId132">
        <w:r>
          <w:rPr>
            <w:lang w:val="png_PG" w:bidi="png_PG"/>
          </w:rPr>
          <w:rPr>
            <w:color w:val="0000EE"/>
            <w:u w:val="single"/>
          </w:rPr>
          <w:t>Save gut long ol samting we i no klia</w:t>
        </w:r>
      </w:hyperlink>
      <w:r>
        <w:rPr>
          <w:lang w:val="png_PG" w:bidi="png_PG"/>
        </w:rPr>
        <w:t xml:space="preserve"> (4.2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6:30–44</w:t>
      </w:r>
      <w:r>
        <w:rPr>
          <w:lang w:val="png_PG" w:bidi="png_PG"/>
        </w:rPr>
      </w:r>
    </w:p>
    <w:p>
      <w:pPr>
        <w:pStyle w:val="Heading3"/>
      </w:pPr>
      <w:r>
        <w:rPr>
          <w:lang w:val="png_PG" w:bidi="png_PG"/>
        </w:rPr>
        <w:t>Harim na Bel/Tingting</w:t>
      </w:r>
    </w:p>
    <w:p>
      <w:pPr/>
      <w:r>
        <w:rPr>
          <w:lang w:val="png_PG" w:bidi="png_PG"/>
        </w:rPr>
      </w:r>
      <w:r>
        <w:rPr>
          <w:lang w:val="png_PG" w:bidi="png_PG"/>
        </w:rPr>
        <w:t>Harim Mak 6:30–44 na putim em insait long bel bilong yu. Harim Baibel ves tripela taim (long tripela narapela kain translesen, sapos yu inap mekim olsem). Olsem wanpela tim bung wantaim na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Wanem samting em yu no laikim o yu no klia gut long en?</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Dispela stori i tokim yumi wanem samting long pasin bilong ol manmeri?</w:t>
      </w:r>
    </w:p>
    <w:p>
      <w:pPr>
        <w:pStyle w:val="ListBullet"/>
        <w:spacing w:line="240" w:lineRule="auto"/>
        <w:ind w:left="720"/>
      </w:pPr>
      <w:r>
        <w:rPr>
          <w:lang w:val="png_PG" w:bidi="png_PG"/>
        </w:rPr>
      </w:r>
      <w:r>
        <w:rPr>
          <w:lang w:val="png_PG" w:bidi="png_PG"/>
        </w:rPr>
        <w:t>Dispela stori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Husat man o meri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odio vesen bilong Mak 6:30–44 long trenslesen we i isi tru long yu long klia gut long en.</w:t>
      </w:r>
    </w:p>
    <w:p>
      <w:pPr/>
      <w:r>
        <w:rPr>
          <w:lang w:val="png_PG" w:bidi="png_PG"/>
        </w:rPr>
      </w:r>
      <w:r>
        <w:rPr>
          <w:lang w:val="png_PG" w:bidi="png_PG"/>
        </w:rPr>
        <w:t>Dispela stori i kamap bihain stret long ol disaipel i kam bek long wok bilong ol long go aut tupela tupela. Narapela stori i bin brukim dispela stori na givim ripot long dai bilong Jon bilong Baptais. Ol disaipel i kam bek na tokim Jisas long olgeta samting ol i bin mekim na olgeta tok ol i bin autim taim ol i go long wanpela ples i go narapela ples. Bihain long ol i ripot dispela samting, Jisas i tok long ol i go long wanpela ples i no gat nois na malolo. Long dispela taim planti manmeri tru i wok long kam long Jisas na ol aposel na ol i no gat taim long kaikai. Dispela em i wanpela stori we i toktok long Jisas i givim kaikai long bikpela lain manmeri.</w:t>
      </w:r>
    </w:p>
    <w:p>
      <w:pPr/>
      <w:r>
        <w:rPr>
          <w:lang w:val="png_PG" w:bidi="png_PG"/>
        </w:rPr>
      </w:r>
      <w:r>
        <w:rPr>
          <w:lang w:val="png_PG" w:bidi="png_PG"/>
        </w:rPr>
        <w:t xml:space="preserve">Dispela stori em i wanpela taim tasol Mak i kolim grup bilong ol twelpela disaipel </w:t>
      </w:r>
      <w:r>
        <w:rPr>
          <w:b/>
          <w:lang w:val="png_PG" w:bidi="png_PG"/>
        </w:rPr>
        <w:t>ol aposol o</w:t>
      </w:r>
      <w:r>
        <w:rPr>
          <w:b/>
          <w:lang w:val="png_PG" w:bidi="png_PG"/>
        </w:rPr>
        <w:t>ol man em i bin salim i go aut.</w:t>
      </w:r>
      <w:r>
        <w:rPr>
          <w:lang w:val="png_PG" w:bidi="png_PG"/>
        </w:rPr>
        <w:t xml:space="preserve"> Jisas em yet i bin makim ol aposel bilong sanap long ples bilong em. Jisas i bin salim ol i go aut long ol manmeri na givim ol pawa long rausim ol spirit nogut.</w:t>
      </w:r>
    </w:p>
    <w:p>
      <w:pPr/>
      <w:r>
        <w:rPr>
          <w:lang w:val="png_PG" w:bidi="png_PG"/>
        </w:rPr>
      </w:r>
      <w:r>
        <w:rPr>
          <w:lang w:val="png_PG" w:bidi="png_PG"/>
        </w:rPr>
        <w:t xml:space="preserve">Dispela stori em i wanpela mirakel we i stap insait long olgeta foapela Gospel. I luk olsem, sios bilong bipo i lukim dispela samting olsem em i bikpela samting tru, olsem na ol i raitim stori bilong em foapela taim. Mak i save soim samting we i impoten long we em i save toktok long dispela samting. Em i mekim longpela toktok long givim bekgraun stori bilong dispela kaikai, na em i stori long wanem as Jisas na ol disaipel bilong em i go long wanpela hap i no gat man. Na dispela stori i luk i go tu long Kaikai bilong Bikpela—planti bilong ol dispela toktok em i yusim i wankain liklik. Long tupela stori wantaim, Jisas i </w:t>
      </w:r>
      <w:r>
        <w:rPr>
          <w:b/>
          <w:lang w:val="png_PG" w:bidi="png_PG"/>
        </w:rPr>
        <w:t>kisim bret, givim tenkyu, brukim bret,</w:t>
      </w:r>
      <w:r>
        <w:rPr>
          <w:lang w:val="png_PG" w:bidi="png_PG"/>
        </w:rPr>
        <w:t xml:space="preserve"> na </w:t>
      </w:r>
      <w:r>
        <w:rPr>
          <w:b/>
          <w:lang w:val="png_PG" w:bidi="png_PG"/>
        </w:rPr>
        <w:t>givim</w:t>
      </w:r>
      <w:r>
        <w:rPr>
          <w:lang w:val="png_PG" w:bidi="png_PG"/>
        </w:rPr>
        <w:t xml:space="preserve"> long ol manmeri. Dispela stori i soim olsem Jisas em i man bilong givim yumi ol samting yumi nidim na em i pulap long sori. Em i bosim olgeta samting bilong dispela graun.</w:t>
      </w:r>
    </w:p>
    <w:p>
      <w:pPr/>
      <w:r>
        <w:rPr>
          <w:lang w:val="png_PG" w:bidi="png_PG"/>
        </w:rPr>
      </w:r>
      <w:r>
        <w:rPr>
          <w:lang w:val="png_PG" w:bidi="png_PG"/>
        </w:rPr>
        <w:t>Jisas na ol disaipel bilong em i go long hapsait long wanpela kona bilong raunwara we i go long Betsaida. Ol i no go long taun, tasol ol i go long wanpela hap i no gat man i stap long en namel long Kaperneam na Betsaida. Ol i go long wanpela bot. Bikos dispela hap i no longwe, ol manmeri inap raunim sait bilong raunwara na bihainim ol. Jisas na ol disaipel i go long wanpela ples we i no gat man i stap long en o wanpela ples i stap nating. Dispela i min olsem em i wanpela hap we i no stap insait long wanpela liklik ples. No gat manmeri i save stap long hap. Jisas i laik i stap em yet long wanpela hap i no gat nois, bai ol disaipel i ken malolo.</w:t>
      </w:r>
    </w:p>
    <w:p>
      <w:pPr/>
      <w:r>
        <w:rPr>
          <w:lang w:val="png_PG" w:bidi="png_PG"/>
        </w:rPr>
      </w:r>
      <w:r>
        <w:rPr>
          <w:lang w:val="png_PG" w:bidi="png_PG"/>
        </w:rPr>
        <w:t>Soim wanpela piksa bilong mep bilong raunwara, na soim trenslesen tim long rot i stap long Kaperneam, we ating Jisas i stap long en na i go long Betsaida. Soim wanpela piksa bilong wanpela bot bilong dispela taim. Posim rekoding long hia.</w:t>
      </w:r>
    </w:p>
    <w:p>
      <w:pPr/>
      <w:r>
        <w:rPr>
          <w:lang w:val="png_PG" w:bidi="png_PG"/>
        </w:rPr>
      </w:r>
      <w:r>
        <w:rPr>
          <w:lang w:val="png_PG" w:bidi="png_PG"/>
        </w:rPr>
        <w:t>Jisas na ol disaipel i yusim bot long go. Dispela em i wankain bot olsem yu bin yusim long ol stori bipo. Bot i bai bikpela inap long kisim 13-pela manmeri. Ol manmeri i lukim ol i go na ol i ran long nambis na i go kamap bipo long Jisas na ol disaipel i kamap long bot.</w:t>
      </w:r>
    </w:p>
    <w:p>
      <w:pPr/>
      <w:r>
        <w:rPr>
          <w:lang w:val="png_PG" w:bidi="png_PG"/>
        </w:rPr>
      </w:r>
      <w:r>
        <w:rPr>
          <w:lang w:val="png_PG" w:bidi="png_PG"/>
        </w:rPr>
        <w:t>Jisas i bin gat bel sore long dispela bikpela lain manmeri. Bel sori em i pasin bilong pilim sori long ol narapela manmeri i karim hevi. Dispela man o manmeri i gat bel sori em i save pilim tu wanpela strongpela laik bilong helpim ol manmeri husat i karim hevi. Stop na toktok: Stori long wanpela grup manmeri husat ol i stap rabis tru o sik o i lusim haus bilong ol long sampela kain bikpela hevi. Wanpela man i lukim ol dispela manmeri na i laik tru long helpim ol. Harim man i autim stori na wanem ol wod em i yusim long diskraibim ol filings na eksen bilong dispela man o meri husat i gat bel sori. Wanem ol wod em i yusim? Posim rekoding long hia.</w:t>
      </w:r>
    </w:p>
    <w:p>
      <w:pPr/>
      <w:r>
        <w:rPr>
          <w:lang w:val="png_PG" w:bidi="png_PG"/>
        </w:rPr>
      </w:r>
      <w:r>
        <w:rPr>
          <w:lang w:val="png_PG" w:bidi="png_PG"/>
        </w:rPr>
        <w:t>Jisas i lukim ol manmeri husat i bihainim ol i go long ples i stap nating olsem ol sipsip i no gat wasman. Sipsip we i no gat was man ating em bai i no inap stap laip. Ol sipsip i nidim wanpela wasman bilong sipsip bilong painim gras na wara. Ol i nedim was man bilong sipsip long lukautim ol long ol wil abus. Ol i nidim wasman bilong sipsip long soim rot long ol i go long haus bilong ol long nait. Jisas i bin plenim pinis taim bilong malolo. Tasol bikos Jisas i gat bel sori long ol manmeri na Jisas i lukim ol olsem sipsip i nogat wasman, Jisas i stat long skulim ol manmeri na i no malolo.</w:t>
      </w:r>
    </w:p>
    <w:p>
      <w:pPr/>
      <w:r>
        <w:rPr>
          <w:lang w:val="png_PG" w:bidi="png_PG"/>
        </w:rPr>
      </w:r>
      <w:r>
        <w:rPr>
          <w:lang w:val="png_PG" w:bidi="png_PG"/>
        </w:rPr>
        <w:t>Ating dispela samting i kamap long spring bilong dispela yia, taim i bin gat planti gras, olsem na stori i bin toktok long grinpela gras. Long Israel, taim bilong ren em i save kamap long taim bilong kol na dispela i save mekim gras i kamap grin long taim bilong spring. Ples i no save ren long sama o taim bilong san long Israel na gras i save tanim braun.</w:t>
      </w:r>
    </w:p>
    <w:p>
      <w:pPr/>
      <w:r>
        <w:rPr>
          <w:lang w:val="png_PG" w:bidi="png_PG"/>
        </w:rPr>
      </w:r>
      <w:r>
        <w:rPr>
          <w:lang w:val="png_PG" w:bidi="png_PG"/>
        </w:rPr>
        <w:t>Taim bilong mekim ol samting long dispela de i wok long pinis. Ol disaipel i bin go long Jisas long askim Jisas long salim ol manmeri i go na ol manmeri i ken baim samting long kaikai. Jisas i no salim ol manmeri i go. Tasol, Jisas i tokim ol disaipel long givim ol manmeri samting long kaikai. Jisas i mekim dispela tok olsem wanpela tok oda.</w:t>
      </w:r>
    </w:p>
    <w:p>
      <w:pPr/>
      <w:r>
        <w:rPr>
          <w:lang w:val="png_PG" w:bidi="png_PG"/>
        </w:rPr>
      </w:r>
      <w:r>
        <w:rPr>
          <w:lang w:val="png_PG" w:bidi="png_PG"/>
        </w:rPr>
        <w:t>Ol disaipel i tokim Jisas olsem dispela bai i kostim 200 denari long givim kaikai long olgeta manmeri—na dispela em i olsem klostu pe bilong wanpela yia! Ol denari em ol liklik silva koin. Wanpela wokman o wokmeri i ken kisim 25-pela silva koin insait long wanpela mun. Sampela trenslesen i tok tasol olsem dispela bai kisim mani mak bilong wanpela yia long baim kaikai bilong givim dispela bikpela lain manmeri.</w:t>
      </w:r>
    </w:p>
    <w:p>
      <w:pPr/>
      <w:r>
        <w:rPr>
          <w:lang w:val="png_PG" w:bidi="png_PG"/>
        </w:rPr>
      </w:r>
      <w:r>
        <w:rPr>
          <w:lang w:val="png_PG" w:bidi="png_PG"/>
        </w:rPr>
        <w:t>Ol liklik ples i save gat klostu 2000 manmeri i stap long ol. Dispela bikpela lain manmeri bai inap long pulapim tru ol dispela ples. Ol dispela liklik ples bai i no gat inap kaikai bilong dispela kain bikpela lain manmeri, maski sapos ol disaipel i bin gat mani bilong baim kaikai.</w:t>
      </w:r>
    </w:p>
    <w:p>
      <w:pPr/>
      <w:r>
        <w:rPr>
          <w:lang w:val="png_PG" w:bidi="png_PG"/>
        </w:rPr>
      </w:r>
      <w:r>
        <w:rPr>
          <w:lang w:val="png_PG" w:bidi="png_PG"/>
        </w:rPr>
        <w:t>Jisas i askim hamas bret i stap. Ol disaipel i bin go long painimaut na kam bek wantaim 5-pela bret na 2-pela pis. Wanpela bret em ating i flet na raun. Ating dispela bret em ol i bin wokim wantaim bali. Dispela pis ating i bin liklik na ol i bin redim pinis bilong kaikai. Dispela em bai inap long wanpela kaikai bilong tupela bikpela manmeri.</w:t>
      </w:r>
    </w:p>
    <w:p>
      <w:pPr/>
      <w:r>
        <w:rPr>
          <w:lang w:val="png_PG" w:bidi="png_PG"/>
        </w:rPr>
      </w:r>
      <w:r>
        <w:rPr>
          <w:lang w:val="png_PG" w:bidi="png_PG"/>
        </w:rPr>
        <w:t>Stop na soim wanpela piksa bilong bali. Soim wanpela piksa bilong bret. Soim wanpela piksa bilong pis bilong Raunwara Galili. Posim rekoding long hia.</w:t>
      </w:r>
    </w:p>
    <w:p>
      <w:pPr/>
      <w:r>
        <w:rPr>
          <w:lang w:val="png_PG" w:bidi="png_PG"/>
        </w:rPr>
      </w:r>
      <w:r>
        <w:rPr>
          <w:lang w:val="png_PG" w:bidi="png_PG"/>
        </w:rPr>
        <w:t>Jisas i tokim ol disaipel long bungim ol manmeri long ol grup na tokim ol long sindaun. Ol manmeri i sindaun long ol grup we i gat 50 lain o 100 lain insait long wanwan bilong ol dispela grup. Ol liklik ples i stap klostu em ol i gat 2,000 i go 3,000 ol manmeri tasol, olsem na 5,000 man wantaim ol meri na ol pikinini i bin bikpela lain manmeri tru! Jisas i tok olsem ol manmeri i mas sindaun.</w:t>
      </w:r>
    </w:p>
    <w:p>
      <w:pPr/>
      <w:r>
        <w:rPr>
          <w:lang w:val="png_PG" w:bidi="png_PG"/>
        </w:rPr>
      </w:r>
      <w:r>
        <w:rPr>
          <w:lang w:val="png_PG" w:bidi="png_PG"/>
        </w:rPr>
        <w:t xml:space="preserve">Bipo long Jisas i givim kaikai, em i givim tenkyu olsem ol het bilong famili bilong ol Juda save mekim bipo long ol i kaikai. Wanpela samting tasol i narakain em olsem Jisas i lukluk i go </w:t>
      </w:r>
      <w:r>
        <w:rPr>
          <w:b/>
          <w:lang w:val="png_PG" w:bidi="png_PG"/>
        </w:rPr>
        <w:t>antap</w:t>
      </w:r>
      <w:r>
        <w:rPr>
          <w:lang w:val="png_PG" w:bidi="png_PG"/>
        </w:rPr>
        <w:t xml:space="preserve"> long heven, na i no lukluk i go daun olsem ol Ju o Juda lain i save mekim. Jisas i bin tok tenkyu long God long dispela bret. Jisas i bin lukluk i go long heven o lukluk i go ples God i stap long en. Sampela ol trenslesen i yusim dispela wod blesim. Jisas i blesim dispela kaikai. Hia dispela wod blesim i gat seim mining olsem givim tok tenkyu long kaikai.</w:t>
      </w:r>
    </w:p>
    <w:p>
      <w:pPr/>
      <w:r>
        <w:rPr>
          <w:lang w:val="png_PG" w:bidi="png_PG"/>
        </w:rPr>
      </w:r>
      <w:r>
        <w:rPr>
          <w:lang w:val="png_PG" w:bidi="png_PG"/>
        </w:rPr>
        <w:t>Stop hia na toktok olsem wanpela tim\-Long wanem we em ol manmeri i save givim tok tenkyu long God long ai bilong ol narapela manmeri long kalsa o ples bilong yupela? Dispela pasin bilong yupela em i narakain long samting Jisas i mekim? Em i narakain olsem wanem? Posim rekoding long hia.</w:t>
      </w:r>
    </w:p>
    <w:p>
      <w:pPr/>
      <w:r>
        <w:rPr>
          <w:lang w:val="png_PG" w:bidi="png_PG"/>
        </w:rPr>
      </w:r>
      <w:r>
        <w:rPr>
          <w:lang w:val="png_PG" w:bidi="png_PG"/>
        </w:rPr>
        <w:t>Bihain dispela mirakel i kamap. Jisas i stat long brukim bret i go long ol liklik hap. Jisas i givim ol dispela liklik hap kaikai i go long ol disaipel long givim aut long ol manmeri. Jisas i wok long givim bret yet long ol disaipel. Olgeta manmeri long hap i gat inap bret long kaikai. Jisas i bin skelim pis tu na givim pis i go long ol manmeri long kaikai. Olgeta manmeri i bin kaikai inap long laik bilong ol.</w:t>
      </w:r>
    </w:p>
    <w:p>
      <w:pPr/>
      <w:r>
        <w:rPr>
          <w:lang w:val="png_PG" w:bidi="png_PG"/>
        </w:rPr>
      </w:r>
      <w:r>
        <w:rPr>
          <w:lang w:val="png_PG" w:bidi="png_PG"/>
        </w:rPr>
        <w:t>Ol i bin lukim dispela bret i olsem wanpela presen i kam long God, olsem na ol manmeri i bungim ol hap kaikai bihain long taim bilong kaikai. Ol disaipel i bungim ol hap kaikai i stap yet long ol basket ol i bin mekim long han, em ol kain basket olgeta wanwan Juda lain i save karim wantaim ol bilong holim kaikai bilong ol long kaikai. Ol disaipel i bin bungim 12-pela basket bilong ol hap bret na pis.</w:t>
      </w:r>
    </w:p>
    <w:p>
      <w:pPr/>
      <w:r>
        <w:rPr>
          <w:lang w:val="png_PG" w:bidi="png_PG"/>
        </w:rPr>
      </w:r>
      <w:r>
        <w:rPr>
          <w:lang w:val="png_PG" w:bidi="png_PG"/>
        </w:rPr>
        <w:t>Stop long hia na toktok: Bret em i bin wanpela presen i kam long heven\-wanem kain ol kaikai em i olsem dispela bret long ol manmeri long ples bilong yupela? Posim rekoding long hia.</w:t>
      </w:r>
    </w:p>
    <w:p>
      <w:pPr/>
      <w:r>
        <w:rPr>
          <w:lang w:val="png_PG" w:bidi="png_PG"/>
        </w:rPr>
      </w:r>
      <w:r>
        <w:rPr>
          <w:lang w:val="png_PG" w:bidi="png_PG"/>
        </w:rPr>
        <w:t>Stop na toktok: Wanem i save kamap long ol hap bret o kaikai we i stap yet long ples bilong yupela? Soim wanpela piksa bilong wanpela basket we ol i mekim long han. Posim rekoding long hia.</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Mak 6:30–44 long trenslesen we i isi tru long yu long klia gut long en.</w:t>
      </w:r>
    </w:p>
    <w:p>
      <w:pPr/>
      <w:r>
        <w:rPr>
          <w:lang w:val="png_PG" w:bidi="png_PG"/>
        </w:rPr>
      </w:r>
      <w:r>
        <w:rPr>
          <w:lang w:val="png_PG" w:bidi="png_PG"/>
        </w:rPr>
        <w:t>Insait long dispela step, grup bai toktok long ol wanwan hap bilong stori, ol manmeri o samting i stap insait long stori, na ol ples we stori i kamap long en. Bihain grup bai putim ol samting i kamap insait long stori insait long tingting bilong ol na piksarim dispela stori.</w:t>
      </w:r>
    </w:p>
    <w:p>
      <w:pPr/>
      <w:r>
        <w:rPr>
          <w:lang w:val="png_PG" w:bidi="png_PG"/>
        </w:rPr>
      </w:r>
      <w:r>
        <w:rPr>
          <w:lang w:val="png_PG" w:bidi="png_PG"/>
        </w:rPr>
        <w:t>Dispela stori i gat foapela hap.</w:t>
      </w:r>
    </w:p>
    <w:p>
      <w:pPr/>
      <w:r>
        <w:rPr>
          <w:lang w:val="png_PG" w:bidi="png_PG"/>
        </w:rPr>
      </w:r>
      <w:r>
        <w:rPr>
          <w:b/>
          <w:lang w:val="png_PG" w:bidi="png_PG"/>
        </w:rPr>
        <w:t>Long namba wan hap bilong stori:</w:t>
      </w:r>
      <w:r>
        <w:rPr>
          <w:lang w:val="png_PG" w:bidi="png_PG"/>
        </w:rPr>
        <w:t xml:space="preserve"> Ol disaipel i kam bek long wok bilong ol long i go long ol manmeri na givim ripot long wanem samting ol i bin mekim na skulim ol manmeri long en. Dispela wod aposel em ol i bin yusim long dispela hap bilong stori. Planti manmeri i kam long Jisas na Jisas wantaim ol aposel i bin no gat taim long kaikai.</w:t>
      </w:r>
    </w:p>
    <w:p>
      <w:pPr/>
      <w:r>
        <w:rPr>
          <w:lang w:val="png_PG" w:bidi="png_PG"/>
        </w:rPr>
      </w:r>
      <w:r>
        <w:rPr>
          <w:b/>
          <w:lang w:val="png_PG" w:bidi="png_PG"/>
        </w:rPr>
        <w:t>Long namba tu hap bilong stori:</w:t>
      </w:r>
      <w:r>
        <w:rPr>
          <w:lang w:val="png_PG" w:bidi="png_PG"/>
        </w:rPr>
        <w:t xml:space="preserve"> Jisas na ol disaipel i kisim bot na i go long wanpela ples we i no gat man long malolo. Ol manmeri i bihainim ol long arere bilong nambis. Jisas i stat long skulim ol manmeri.</w:t>
      </w:r>
    </w:p>
    <w:p>
      <w:pPr/>
      <w:r>
        <w:rPr>
          <w:lang w:val="png_PG" w:bidi="png_PG"/>
        </w:rPr>
      </w:r>
      <w:r>
        <w:rPr>
          <w:b/>
          <w:lang w:val="png_PG" w:bidi="png_PG"/>
        </w:rPr>
        <w:t>Insait long namba tri hap bilong stori:</w:t>
      </w:r>
      <w:r>
        <w:rPr>
          <w:lang w:val="png_PG" w:bidi="png_PG"/>
        </w:rPr>
        <w:t xml:space="preserve"> Em i leit long avinun. Ol manmeri i no gat kaikai. Jisas i tokim ol disaipel long givim kaikai long ol manmeri. Ol disaipel i painim 5-pela bret na 2-pela pis.</w:t>
      </w:r>
    </w:p>
    <w:p>
      <w:pPr/>
      <w:r>
        <w:rPr>
          <w:lang w:val="png_PG" w:bidi="png_PG"/>
        </w:rPr>
      </w:r>
      <w:r>
        <w:rPr>
          <w:b/>
          <w:lang w:val="png_PG" w:bidi="png_PG"/>
        </w:rPr>
        <w:t>Long namba foa hap bilong stori:</w:t>
      </w:r>
      <w:r>
        <w:rPr>
          <w:lang w:val="png_PG" w:bidi="png_PG"/>
        </w:rPr>
        <w:t xml:space="preserve"> Jisas i tokim ol disaipel long tokim ol manmeri long sindaun insait long ol grup long gras. Jisas i kisim bret na brukim i go long ol liklik hap na givim long ol manmeri. Olgeta manmeri i kaikai inap long laik bilong ol. Ol disaipel i kolektim ol hap kaikai i stap yet na i gat 12-pela basket bret wantaim pis i stap yet. Faivpela bret na tuplea pis em i bin fidim 5,000 totel man na ol famili bilong ol.</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12-pela disaipel bilong Jisas</w:t>
      </w:r>
    </w:p>
    <w:p>
      <w:pPr>
        <w:pStyle w:val="ListBullet"/>
        <w:spacing w:line="240" w:lineRule="auto"/>
        <w:ind w:left="720"/>
      </w:pPr>
      <w:r>
        <w:rPr>
          <w:lang w:val="png_PG" w:bidi="png_PG"/>
        </w:rPr>
      </w:r>
      <w:r>
        <w:rPr>
          <w:lang w:val="png_PG" w:bidi="png_PG"/>
        </w:rPr>
        <w:t>Ol bikpela lain manmeri husat i bihainim ol.</w:t>
      </w:r>
    </w:p>
    <w:p>
      <w:pPr/>
      <w:r>
        <w:rPr>
          <w:lang w:val="png_PG" w:bidi="png_PG"/>
        </w:rPr>
      </w:r>
      <w:r>
        <w:rPr>
          <w:lang w:val="png_PG" w:bidi="png_PG"/>
        </w:rPr>
        <w:t>Long namba wan hap bilong stori, ol disaipel i kam bek long wokabaut we Jisas i bin salim ol wantaim pawa bilong rausim ol spirit nogut. Ol i givim ripot long Jisas long wanem samting ol i bin skulim ol manmeri na wanem samting ol i bin mekim. Insait long dispela hap bilong stori, Mak i yusim dispela "aposel" long toktok long ol disaipel. Jisas i laik go long wanpela hap we i no gat nois long malolo bihain long dispela ripot. I bin gat planti manmeri tru i go i kam olsem na Jisas na ol aposel i no gat taim long kaikai.</w:t>
      </w:r>
    </w:p>
    <w:p>
      <w:pPr/>
      <w:r>
        <w:rPr>
          <w:lang w:val="png_PG" w:bidi="png_PG"/>
        </w:rPr>
      </w:r>
      <w:r>
        <w:rPr>
          <w:lang w:val="png_PG" w:bidi="png_PG"/>
        </w:rPr>
        <w:t>Long namba tu hap bilong stori, Jisas na ol disaipel i go insait long wanpela bot na krosim kona bilong Solwara Galili. Ol i wok long muv i go long not long wanpela hap we i no gat wanpela liklik ples long en. Ol i wok long lukluk raun painim wanpela ples i no gat nois we Jisas na ol disaipel i ken stap ol yet. Ol grup manmeri i ken lukim ol, taim ol i go long bot, olsem na ol manmeri inap long ran i go pas, bihainim arere long raunwara. Taim Jisas kam daun long bot, i gat ol bikpela lain manmeri i wetim em i stap.</w:t>
      </w:r>
    </w:p>
    <w:p>
      <w:pPr/>
      <w:r>
        <w:rPr>
          <w:lang w:val="png_PG" w:bidi="png_PG"/>
        </w:rPr>
      </w:r>
      <w:r>
        <w:rPr>
          <w:lang w:val="png_PG" w:bidi="png_PG"/>
        </w:rPr>
        <w:t>Jisas i bel sore long dispela ol manmeri. Jisas i bin lukim ol manmeri olsem ol sipsip we i no gat wasman. Jisas i stat long skulim ol dispela manmeri.</w:t>
      </w:r>
    </w:p>
    <w:p>
      <w:pPr/>
      <w:r>
        <w:rPr>
          <w:lang w:val="png_PG" w:bidi="png_PG"/>
        </w:rPr>
      </w:r>
      <w:r>
        <w:rPr>
          <w:lang w:val="png_PG" w:bidi="png_PG"/>
        </w:rPr>
        <w:t>Long namba tri hap bilong stori, Jisas i bin wok long skulim ol grup manmeri longpela taim na taim i go leit nau. Ol disaipel i kam long Jisas na i askim Jisas long salim ol bikpela lain manmeri i go, na ol i ken painim kaikai bilong kaikai. Jisas i tokim ol disaipel, "Yupela i givim kaikai long ol dispela manmeri.</w:t>
      </w:r>
    </w:p>
    <w:p>
      <w:pPr/>
      <w:r>
        <w:rPr>
          <w:lang w:val="png_PG" w:bidi="png_PG"/>
        </w:rPr>
      </w:r>
      <w:r>
        <w:rPr>
          <w:lang w:val="png_PG" w:bidi="png_PG"/>
        </w:rPr>
        <w:t>Ol disaipel i tok olsem, "Mipela i no gat samting bilong givim ol long kaikai". Ol disaipel i tok olsem em bai i kisim pe bilong wanpela yia long i gat inap moni long baim inap kaikai long givim long olgeta manmeri. Jisas i salim ol disaipel i go aut long painim hamas kaikai i stap. Ol disaipel i go long ol bikpela lain manmeri. Ol disaipel i painim faivpela bret na tupela pis na kisim dispela bret na pis i go long Jisas.</w:t>
      </w:r>
    </w:p>
    <w:p>
      <w:pPr/>
      <w:r>
        <w:rPr>
          <w:lang w:val="png_PG" w:bidi="png_PG"/>
        </w:rPr>
      </w:r>
      <w:r>
        <w:rPr>
          <w:lang w:val="png_PG" w:bidi="png_PG"/>
        </w:rPr>
        <w:t>Long namba foa hap bilong stori, Jisas i tokim ol disaipel bilong em long bungim ol manmeri long ol grup na tokim ol long sindaun. Ol disaipel i putim ol manmeri i go grup we i gat 50 o 100 manmeri insait long ol. Jisas i kisim bret na pis na lukluk i go antap long heven. Jisas i blesim ol bret na pis o tok tenkyu long ol bret na pis. Jisas i brukim bret i go long ol liklik hap. Pastaim em i givim bret i go long ol disaipel, na ol skelim i go long ol manmeri. Bihain, em i skelim pis i go long ol liklik hap, na ol disaipel i givim i go long dispela bikpela lain manmeri. Bihain long olgeta lain i kaikai inapim laik bilong ol, ol disaipel i bungim ol hap hap kaikai i stap yet na pulamapim 12-pela basket. Faivpela bret na tupela pis i fidim 5,000 man wantaim ol meri bilong ol na ol pikinnini bilong ol.</w:t>
      </w:r>
    </w:p>
    <w:p>
      <w:pPr/>
      <w:r>
        <w:rPr>
          <w:lang w:val="png_PG" w:bidi="png_PG"/>
        </w:rPr>
      </w:r>
      <w:r>
        <w:rPr>
          <w:lang w:val="png_PG" w:bidi="png_PG"/>
        </w:rPr>
        <w:t>Nau, grup i mas wokim piksa bilong stori o storibod, dro, o yusim ol samting long piksarim dispela stori na ol eksen i stap insait long en.</w:t>
      </w:r>
      <w:r>
        <w:rPr>
          <w:lang w:val="png_PG" w:bidi="png_PG"/>
        </w:rPr>
      </w:r>
    </w:p>
    <w:p>
      <w:pPr>
        <w:pStyle w:val="Heading3"/>
      </w:pPr>
      <w:r>
        <w:rPr>
          <w:lang w:val="png_PG" w:bidi="png_PG"/>
        </w:rPr>
        <w:t>Ektim aut dispela Tok</w:t>
      </w:r>
    </w:p>
    <w:p>
      <w:pPr/>
      <w:r>
        <w:rPr>
          <w:lang w:val="png_PG" w:bidi="png_PG"/>
        </w:rPr>
      </w:r>
      <w:r>
        <w:rPr>
          <w:lang w:val="png_PG" w:bidi="png_PG"/>
        </w:rPr>
        <w:t>Harim wanpela odio vesen bilong Mak 6:30–44 long trenslesen we i isi tru long yu long klia gut long en.</w:t>
      </w:r>
    </w:p>
    <w:p>
      <w:pPr/>
      <w:r>
        <w:rPr>
          <w:lang w:val="png_PG" w:bidi="png_PG"/>
        </w:rPr>
      </w:r>
      <w:r>
        <w:rPr>
          <w:lang w:val="png_PG" w:bidi="png_PG"/>
        </w:rPr>
        <w:t>Long dispela step, grup bai ektim dispela stori.</w:t>
      </w:r>
    </w:p>
    <w:p>
      <w:pPr/>
      <w:r>
        <w:rPr>
          <w:lang w:val="png_PG" w:bidi="png_PG"/>
        </w:rPr>
      </w:r>
      <w:r>
        <w:rPr>
          <w:lang w:val="png_PG" w:bidi="png_PG"/>
        </w:rPr>
        <w:t>Dispela stori i gat 4-pela hap bilong ektim.</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12-pela disaipel bilong Jisas</w:t>
      </w:r>
    </w:p>
    <w:p>
      <w:pPr>
        <w:pStyle w:val="ListBullet"/>
        <w:spacing w:line="240" w:lineRule="auto"/>
        <w:ind w:left="720"/>
      </w:pPr>
      <w:r>
        <w:rPr>
          <w:lang w:val="png_PG" w:bidi="png_PG"/>
        </w:rPr>
      </w:r>
      <w:r>
        <w:rPr>
          <w:lang w:val="png_PG" w:bidi="png_PG"/>
        </w:rPr>
        <w:t>Ol bikpela lain manmeri husat i bihainim ol.</w:t>
      </w:r>
    </w:p>
    <w:p>
      <w:pPr/>
      <w:r>
        <w:rPr>
          <w:lang w:val="png_PG" w:bidi="png_PG"/>
        </w:rPr>
      </w:r>
      <w:r>
        <w:rPr>
          <w:lang w:val="png_PG" w:bidi="png_PG"/>
        </w:rPr>
        <w:t>Olsem wanpela grup, ektim dispela stori tupela taim. Yupela mas ektim dispela stori long tok ples bilong yupela yet.</w:t>
      </w:r>
    </w:p>
    <w:p>
      <w:pPr/>
      <w:r>
        <w:rPr>
          <w:lang w:val="png_PG" w:bidi="png_PG"/>
        </w:rPr>
      </w:r>
      <w:r>
        <w:rPr>
          <w:lang w:val="png_PG" w:bidi="png_PG"/>
        </w:rPr>
        <w:t>Long namba wan taim, ektim dispela stori tasol na no ken stop. Tingting gut long ol toktok we ol manmeri i mekim, oda we ol samting i kamap, wanem samting i mekim na ol dispela samting i kamap na hau yu bai autim dispela stori. Sekim olsem yupela i no kalapim o i no ektim ol hatpela o impoten hap bilong stori. Helpim wanpela narapela long tingim olgeta hap bilong dispela stori.</w:t>
      </w:r>
    </w:p>
    <w:p>
      <w:pPr/>
      <w:r>
        <w:rPr>
          <w:lang w:val="png_PG" w:bidi="png_PG"/>
        </w:rPr>
      </w:r>
      <w:r>
        <w:rPr>
          <w:lang w:val="png_PG" w:bidi="png_PG"/>
        </w:rPr>
        <w:t>Presim pos baten long stopim odio na ektim dispela stori.</w:t>
      </w:r>
    </w:p>
    <w:p>
      <w:pPr/>
      <w:r>
        <w:rPr>
          <w:lang w:val="png_PG" w:bidi="png_PG"/>
        </w:rPr>
      </w:r>
      <w:r>
        <w:rPr>
          <w:lang w:val="png_PG" w:bidi="png_PG"/>
        </w:rPr>
        <w:t>Grup i mas ektim dispela stori long namba tu taim gen. Long sampela hap insait long drama, stopim drama na askim dispela kwesten i go long wanpela man o meri husat i ektim wanpela pat, "Yu pilim olsem wanem o tingting olsem wanem?" Dispela man husat i wok long ekt bai ansa na tokaut long wanem samting ol i pilim o tingim sapos ol i tru tru dispela man o meri o samting we ol i wok long ektim. Bihain, statim drama gen.</w:t>
      </w:r>
    </w:p>
    <w:p>
      <w:pPr/>
      <w:r>
        <w:rPr>
          <w:lang w:val="png_PG" w:bidi="png_PG"/>
        </w:rPr>
      </w:r>
      <w:r>
        <w:rPr>
          <w:lang w:val="png_PG" w:bidi="png_PG"/>
        </w:rPr>
        <w:t>Posim dispela odio long hia na ektim aut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Long namba wan hap bilong stori, ol disaipel i kam long Jisas bihain long wokabaut bilong ol i go long ol liklik ples. Nau ol i givim ripot long Jisas long olgeta samting ol i skulim ol manmeri na olgeta samting ol i mekim. I gat planti manmeri i wok long kam na i go, na ol i bin no gat taim long kaikai. Jisas i tok olsem i gutpela ol i go long wanpela hap we i no gat manmeri long en na ol i ken kisim malolo.</w:t>
      </w:r>
    </w:p>
    <w:p>
      <w:pPr/>
      <w:r>
        <w:rPr>
          <w:lang w:val="png_PG" w:bidi="png_PG"/>
        </w:rPr>
      </w:r>
      <w:r>
        <w:rPr>
          <w:lang w:val="png_PG" w:bidi="png_PG"/>
        </w:rPr>
        <w:t>Stopim eksen bilong drama liklik taim. Askim Jisas, "Yu pilim olsem wanem?" Yu inap harim ol samting olsem, "Mi taiet nogut tru," "Mi hangre nogut tru," o "Mi laik stap wantaim ol disaipel bilong mi we mi bin salim ol i go aut." O, mi amamas tru long ripot bilong ol. Mi laikim mipela olgeta i gat taim long malolo nau." O, "Mi nau tasol i harim olsem ol i bin kilim i dai kasen bilong mi Jon na mi pilim sori." Kontinu long ektim drama.</w:t>
      </w:r>
    </w:p>
    <w:p>
      <w:pPr/>
      <w:r>
        <w:rPr>
          <w:lang w:val="png_PG" w:bidi="png_PG"/>
        </w:rPr>
      </w:r>
      <w:r>
        <w:rPr>
          <w:lang w:val="png_PG" w:bidi="png_PG"/>
        </w:rPr>
        <w:t>Askim ol disaipel, we Mak i kolim ol nau olsem ol aposel, o ol man we Jisas i bin salim i go aut, "Yupela i pilim olsem wanem?" Yu ken harim ol i tok olsem, "Mipela i taiet tru, mipela i bin go long longwe na nau mipela kam bek na ol bikpela lain manmeri i stap," "Mipela i laik stap wantaim Jisas tasol na nau ol dispela lain manmeri i stap hia," o "Mipela i amamas tru long ol samting God i bin mekim taim mipela i go aut na mipela i laik tokim Jisas long ol dispela samting." Kontinu long ektim drama.</w:t>
      </w:r>
    </w:p>
    <w:p>
      <w:pPr/>
      <w:r>
        <w:rPr>
          <w:lang w:val="png_PG" w:bidi="png_PG"/>
        </w:rPr>
      </w:r>
      <w:r>
        <w:rPr>
          <w:lang w:val="png_PG" w:bidi="png_PG"/>
        </w:rPr>
        <w:t>Long namba tu hap bilong stori, ol i go insait long bot na krosim kona bilong Raunwara Galili. Ol manmeri i lukim wanem hap ol i wok long go long en na ol i ran arere long sait bilong raunwara. Ol manmeri i kamap pinis bipo long Jisas na ol disaipel i kamap long dispela ples we i no gat man. Taim Jisas na ol disaipel i kamap long hap na Jisas i kam aut long bot, i gat wanpela bikpela lain manmeri i wetim ol i stap.</w:t>
      </w:r>
    </w:p>
    <w:p>
      <w:pPr/>
      <w:r>
        <w:rPr>
          <w:lang w:val="png_PG" w:bidi="png_PG"/>
        </w:rPr>
      </w:r>
      <w:r>
        <w:rPr>
          <w:lang w:val="png_PG" w:bidi="png_PG"/>
        </w:rPr>
        <w:t>Stopim eksen bilong drama liklik taim. Askim Jisas, "Yu pilim olsem wanem?" Yu inap harim em i tok olsem, "Mi taiet tru," "Mi pilim sori long ol dispela manmeri husat i ran i go pas bikos ol i laikim wanpela man long soim rot long ol na skulim ol," o "Mi pilim bel sori long ol dispela manmeri husat i no gat wanpela man bilong soim rot long ol," "Mi save yumi taiet, tasol ol dispela manmeri i gat nidim helpim bilong mi." Askim ol manmeri, "Bilong wanem yupela i bihainim Jisas i go long dispela ples we i no gat man?" Yu ken harim ol i tok olsem "Mi laik Jisas i oraitim meri bilong mi o pikinini bilong mi." O, "Jisas i save mekim ol stori we i save pulim ol tingting bilong yumi. Mi laik harim moa." O, "Sampela taim Jisas i save wokim ol mirakel. Mi bilip olsem mi bai lukim wanpela tude." Kontinu long ektim drama.</w:t>
      </w:r>
    </w:p>
    <w:p>
      <w:pPr/>
      <w:r>
        <w:rPr>
          <w:lang w:val="png_PG" w:bidi="png_PG"/>
        </w:rPr>
      </w:r>
      <w:r>
        <w:rPr>
          <w:lang w:val="png_PG" w:bidi="png_PG"/>
        </w:rPr>
        <w:t>Long namba tri hap bilong stori, Jisas i skulim ol manmeri longpela taim long dispela de. Long apinun tru, ol disaipel i kam long em na i tok, "Dispela em i wanpela longwe hap, na em apinun pinis, inap yu salim ol bikpela lain manmeri i go na ol i inap baim sampela kaikai."</w:t>
      </w:r>
    </w:p>
    <w:p>
      <w:pPr/>
      <w:r>
        <w:rPr>
          <w:lang w:val="png_PG" w:bidi="png_PG"/>
        </w:rPr>
      </w:r>
      <w:r>
        <w:rPr>
          <w:lang w:val="png_PG" w:bidi="png_PG"/>
        </w:rPr>
        <w:t>Jisas i tok, "Yupela i givim kaikai long ol."</w:t>
      </w:r>
    </w:p>
    <w:p>
      <w:pPr/>
      <w:r>
        <w:rPr>
          <w:lang w:val="png_PG" w:bidi="png_PG"/>
        </w:rPr>
      </w:r>
      <w:r>
        <w:rPr>
          <w:lang w:val="png_PG" w:bidi="png_PG"/>
        </w:rPr>
        <w:t>Stopim eksen bilong drama liklik taim. Askim ol disaipel, "Yupela pilim olsem wanem?" Yu ken harim ol samting olsem, "Bel hevi," "Paul," "Taiet olgeta, na nau Jisas i laik bai mipela i givim kaikai long ol dispela manmeri." O, "Mipela i no save long wanem samting long mekim, mipela i no gat kaikai," "Mipela bai givim kaikai long ol olsem wanem?" Mipela i nogat mani long baim kaikai na i no gat wanpela samting long dispela eria bilong baim tu. Em bai nidim pe bilong wanpela yia long baim inap kaikai bilong olgeta dispela manmeri." Kontinu long ektim drama.</w:t>
      </w:r>
    </w:p>
    <w:p>
      <w:pPr/>
      <w:r>
        <w:rPr>
          <w:lang w:val="png_PG" w:bidi="png_PG"/>
        </w:rPr>
      </w:r>
      <w:r>
        <w:rPr>
          <w:lang w:val="png_PG" w:bidi="png_PG"/>
        </w:rPr>
        <w:t>Jisas i askim, "Hamas kaikai yupela i gat? Go na painimaut." Ol disaipel i kam bek wantaim faivpela bret na tupela pis. Jisas i tokim ol disaipel long mekim ol manmeri i sindaun long ol grup. Dispela bikpela lain manmeri, 5,000 man na ol famili bilong ol, i sindaun long ol grup we i gat 50 na 100 manmeri insait long ol.</w:t>
      </w:r>
    </w:p>
    <w:p>
      <w:pPr/>
      <w:r>
        <w:rPr>
          <w:lang w:val="png_PG" w:bidi="png_PG"/>
        </w:rPr>
      </w:r>
      <w:r>
        <w:rPr>
          <w:lang w:val="png_PG" w:bidi="png_PG"/>
        </w:rPr>
        <w:t>Stopim eksen bilong drama liklik taim. Askim ol grup manmeri, "Yupela i pilim olsem wanem?" Yu ken harim ol samting olsem, "Paul", o "Mipela i hangre na taiet pinis, tasol mipela i laik harim yet tok skul bilong Jisas," o "Mi laik save wai na ol i laikim mipela long snidaun long gras. Mi hop olsem mipela inap painim sampela kaikai hariap. Mi no tingting long kisim sampela wantaim mi." Kontinu long ektim drama.</w:t>
      </w:r>
    </w:p>
    <w:p>
      <w:pPr/>
      <w:r>
        <w:rPr>
          <w:lang w:val="png_PG" w:bidi="png_PG"/>
        </w:rPr>
      </w:r>
      <w:r>
        <w:rPr>
          <w:lang w:val="png_PG" w:bidi="png_PG"/>
        </w:rPr>
        <w:t>Long namba foa hap bilong stori, Jisas i lukluk i go antap long heven na blesim dispela 5-pela bret na 2-pela pis. Jisas i tok tenkyu long dispela kaikai. Nau Jisas i brukim bret i go long ol liklik hap na i stat long givim i go long ol disaipel. Ol disaipel i givim bret i go aut long ol manmeri. I gat inap bret bilong olgeta i ken gat inap long kaikai. Jisas i brukim pis na givim ol hap hap i go long ol disaipel. Ol disaipel i givim ol manmeri ol hap hap pis. I gat inap pis bilong olgeta manmeri long kaikai. Olgeta manmeri i kaikai inapim long laik. Ol disaipel i bungim inap hap hap bret na pis i stap yet long pulapim 12-pela basket.</w:t>
      </w:r>
    </w:p>
    <w:p>
      <w:pPr/>
      <w:r>
        <w:rPr>
          <w:lang w:val="png_PG" w:bidi="png_PG"/>
        </w:rPr>
      </w:r>
      <w:r>
        <w:rPr>
          <w:lang w:val="png_PG" w:bidi="png_PG"/>
        </w:rPr>
        <w:t>Stopim eksen bilong drama liklik taim: Askim ol disaipel, "Yupela i pilim olsem wanem nau?" Yu ken harim ol samting olsem, "Mipela i kirap nogut! Mi no bin lukim dispela kain samting bipo. Dispela ol bret i kam long we? Jisas i wok long givim mi bret yet!" "Mipela i taiet yet, tasol mipela i amamas long lukim wok bilong God," o "Hau na 5,000 man wantaim ol meri na pikinini bilong ol i gat inap long kaikai?" Askim Jisas, "Yu pilim olsem wanem nau?" Yu ken harim em i tok olsem, "Mi amamas long wanem samting i kamap tude. Mi ting ol disaipel bilong mi i lainim wanpela gutpela lesen. Mi hop ol manmeri tu i bin lainim samting. Ating nau, ol bai i go long haus na mipela i ken gat taim long malolo. Em i bikpela samting olsem yumi mas kisim taim bilong malolo." Askim ol manmeri, "Yupela i pilim olsem wanem nau taim yupela i kaikai pinis?" Yu ken harim ol i tok olsem, "Mi pulap. Mi no save wanem taim mi bin kaikai planti olsem. Mi no save olgeta dispela bret i kam long wanem hap. Mi no lukim wanpela bret taim mi kamap long hia, na i no gat wanpela man i lusim ples bilong i go kisim dispela bret. Mi no klia long dispela samting. Tasol dispela bret i gutpela na i gat planti long kaikai. Ol pikinini bilong mi inap slip gut nau nait long wanem ol i pulap." Kontinu long ektim drama.</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vesen bilong Mak 6:30–44 long trenslesen we i isi tru long yu long klia gut long en.</w:t>
      </w:r>
    </w:p>
    <w:p>
      <w:pPr/>
      <w:r>
        <w:rPr>
          <w:lang w:val="png_PG" w:bidi="png_PG"/>
        </w:rPr>
      </w:r>
      <w:r>
        <w:rPr>
          <w:lang w:val="png_PG" w:bidi="png_PG"/>
        </w:rPr>
        <w:t xml:space="preserve">Dispela stori em i wanpela hap tasol insait long buk bilong Mak we em i kolim ol disaipel "ol aposel." As bilong dispela wod em i olsem "ol man ol i bin salim ol i go." Jisas yet i bin makim </w:t>
      </w:r>
      <w:r>
        <w:rPr>
          <w:b/>
          <w:lang w:val="png_PG" w:bidi="png_PG"/>
        </w:rPr>
        <w:t>ol aposel</w:t>
      </w:r>
      <w:r>
        <w:rPr>
          <w:lang w:val="png_PG" w:bidi="png_PG"/>
        </w:rPr>
        <w:t xml:space="preserve"> olsem ol man i makim em. Sapos tokples bilong yu i gat wanpela wod bilong "aposel" we olgeta manmeri i save long en, yu ken yusim dispela wod long hia. Tasol, sapos ol manmeri i no save go lotu o ol i nupela manmeri long bilip, ol bai nidim sampela stori moa bilong helpim ol long klia gut, na ating narapela wod inap helpim ol tu. Sampela tingting i olsem:</w:t>
      </w:r>
    </w:p>
    <w:p>
      <w:pPr>
        <w:pStyle w:val="ListBullet"/>
        <w:spacing w:line="240" w:lineRule="auto"/>
        <w:ind w:left="720"/>
      </w:pPr>
      <w:r>
        <w:rPr>
          <w:lang w:val="png_PG" w:bidi="png_PG"/>
        </w:rPr>
      </w:r>
      <w:r>
        <w:rPr>
          <w:lang w:val="png_PG" w:bidi="png_PG"/>
        </w:rPr>
        <w:t>ol man i makim Jisas</w:t>
      </w:r>
    </w:p>
    <w:p>
      <w:pPr>
        <w:pStyle w:val="ListBullet"/>
        <w:spacing w:line="240" w:lineRule="auto"/>
        <w:ind w:left="720"/>
      </w:pPr>
      <w:r>
        <w:rPr>
          <w:lang w:val="png_PG" w:bidi="png_PG"/>
        </w:rPr>
      </w:r>
      <w:r>
        <w:rPr>
          <w:lang w:val="png_PG" w:bidi="png_PG"/>
        </w:rPr>
        <w:t>(spesel) ol man i bringim tok bilong Jisas</w:t>
      </w:r>
    </w:p>
    <w:p>
      <w:pPr>
        <w:pStyle w:val="ListBullet"/>
        <w:spacing w:line="240" w:lineRule="auto"/>
        <w:ind w:left="720"/>
      </w:pPr>
      <w:r>
        <w:rPr>
          <w:lang w:val="png_PG" w:bidi="png_PG"/>
        </w:rPr>
      </w:r>
      <w:r>
        <w:rPr>
          <w:lang w:val="png_PG" w:bidi="png_PG"/>
        </w:rPr>
        <w:t>bin salim-ol manmeri bilong Jisas</w:t>
      </w:r>
    </w:p>
    <w:p>
      <w:pPr/>
      <w:r>
        <w:rPr>
          <w:lang w:val="png_PG" w:bidi="png_PG"/>
        </w:rPr>
      </w:r>
      <w:r>
        <w:rPr>
          <w:lang w:val="png_PG" w:bidi="png_PG"/>
        </w:rPr>
        <w:t>Wanem wod yupela i makim i mas soim olsem ol dispela man i holim posisen we i gat namba na ol manmeri i trastim ol. Yu bai yusim seim wod insait long buk bilong Wok Bilong Ol Aposel.</w:t>
      </w:r>
    </w:p>
    <w:p>
      <w:pPr/>
      <w:r>
        <w:rPr>
          <w:lang w:val="png_PG" w:bidi="png_PG"/>
        </w:rPr>
      </w:r>
      <w:r>
        <w:rPr>
          <w:lang w:val="png_PG" w:bidi="png_PG"/>
        </w:rPr>
        <w:t xml:space="preserve">Stop na toktok: Wanem wod yu bai yusim long </w:t>
      </w:r>
      <w:r>
        <w:rPr>
          <w:b/>
          <w:lang w:val="png_PG" w:bidi="png_PG"/>
        </w:rPr>
        <w:t>ol aposel</w:t>
      </w:r>
      <w:r>
        <w:rPr>
          <w:lang w:val="png_PG" w:bidi="png_PG"/>
        </w:rPr>
        <w:t xml:space="preserve">? Dispela wod em ol i save yusim planti taim insait long buk bilong Wok Bilong Ol Aposol na long ol pas. Sekim gut olsem wod we yupela i makim i soim olsem ol dispela man i stop long posisen we i gat namba o atoriti na ol i manmeri i save trastim ol. Planti taim ol disaipel na Pol tasol i save yusim dispela wod bihain long Jisas i go antap long heven. </w:t>
      </w:r>
      <w:r>
        <w:rPr>
          <w:lang w:val="png_PG" w:bidi="png_PG"/>
        </w:rPr>
        <w:t>Ol Aposel</w:t>
      </w:r>
      <w:r>
        <w:rPr>
          <w:lang w:val="png_PG" w:bidi="png_PG"/>
        </w:rPr>
        <w:t xml:space="preserve"> i stap insait long Masta Gloseri. Posim rekoding long hia.</w:t>
      </w:r>
    </w:p>
    <w:p>
      <w:pPr/>
      <w:r>
        <w:rPr>
          <w:lang w:val="png_PG" w:bidi="png_PG"/>
        </w:rPr>
      </w:r>
      <w:r>
        <w:rPr>
          <w:lang w:val="png_PG" w:bidi="png_PG"/>
        </w:rPr>
        <w:t>Yusim seim wod long</w:t>
      </w:r>
      <w:r>
        <w:rPr>
          <w:b/>
          <w:lang w:val="png_PG" w:bidi="png_PG"/>
        </w:rPr>
        <w:t>ol disaipel</w:t>
      </w:r>
      <w:r>
        <w:rPr>
          <w:lang w:val="png_PG" w:bidi="png_PG"/>
        </w:rPr>
        <w:t xml:space="preserve">, </w:t>
      </w:r>
      <w:r>
        <w:rPr>
          <w:lang w:val="png_PG" w:bidi="png_PG"/>
        </w:rPr>
        <w:t>bot</w:t>
      </w:r>
      <w:r>
        <w:rPr>
          <w:lang w:val="png_PG" w:bidi="png_PG"/>
        </w:rPr>
        <w:t xml:space="preserve"> na </w:t>
      </w:r>
      <w:r>
        <w:rPr>
          <w:lang w:val="png_PG" w:bidi="png_PG"/>
        </w:rPr>
        <w:t>Raunwara Galili</w:t>
      </w:r>
      <w:r>
        <w:rPr>
          <w:lang w:val="png_PG" w:bidi="png_PG"/>
        </w:rPr>
        <w:t xml:space="preserve"> olsem yu bin yusim long ol narapela hap bilong buk Mak. </w:t>
      </w:r>
      <w:r>
        <w:rPr>
          <w:lang w:val="png_PG" w:bidi="png_PG"/>
        </w:rPr>
        <w:t>Disaipel</w:t>
      </w:r>
      <w:r>
        <w:rPr>
          <w:lang w:val="png_PG" w:bidi="png_PG"/>
        </w:rPr>
        <w:t xml:space="preserve"> em ol i toktok moa long en insait long Masta Gloseri.</w:t>
      </w:r>
    </w:p>
    <w:p>
      <w:pPr/>
      <w:r>
        <w:rPr>
          <w:lang w:val="png_PG" w:bidi="png_PG"/>
        </w:rPr>
      </w:r>
      <w:r>
        <w:rPr>
          <w:lang w:val="png_PG" w:bidi="png_PG"/>
        </w:rPr>
        <w:t xml:space="preserve">Jisas i lukluk i go antap long </w:t>
      </w:r>
      <w:r>
        <w:rPr>
          <w:b/>
          <w:lang w:val="png_PG" w:bidi="png_PG"/>
        </w:rPr>
        <w:t>heven</w:t>
      </w:r>
      <w:r>
        <w:rPr>
          <w:lang w:val="png_PG" w:bidi="png_PG"/>
        </w:rPr>
        <w:t xml:space="preserve"> na </w:t>
      </w:r>
      <w:r>
        <w:rPr>
          <w:b/>
          <w:lang w:val="png_PG" w:bidi="png_PG"/>
        </w:rPr>
        <w:t>blesim</w:t>
      </w:r>
      <w:r>
        <w:rPr>
          <w:lang w:val="png_PG" w:bidi="png_PG"/>
        </w:rPr>
        <w:t xml:space="preserve">dispela bret. Insait long dispela stori, "heven" em i toktok long ples we God na ol enjel bilong em i save stap long en. Dispela wod em i ken gat narapela mining tu long narapela hap. Ples we God i save stap long en em planti taim ol i save ting olsem em i stap "antap" long skai, olsem na pasin bilong lukluk i go antap em i wanpela we bilong pre long God insait long dispela stori. Yusim seim wod long heven olsem yu bin yusim long pastaim long ol narapela stori, na tingim olsem </w:t>
      </w:r>
      <w:r>
        <w:rPr>
          <w:lang w:val="png_PG" w:bidi="png_PG"/>
        </w:rPr>
        <w:t>heven</w:t>
      </w:r>
      <w:r>
        <w:rPr>
          <w:lang w:val="png_PG" w:bidi="png_PG"/>
        </w:rPr>
        <w:t xml:space="preserve"> em ol i toktok long en insait long Masta Gloseri.</w:t>
      </w:r>
    </w:p>
    <w:p>
      <w:pPr/>
      <w:r>
        <w:rPr>
          <w:lang w:val="png_PG" w:bidi="png_PG"/>
        </w:rPr>
      </w:r>
      <w:r>
        <w:rPr>
          <w:lang w:val="png_PG" w:bidi="png_PG"/>
        </w:rPr>
        <w:t>Long dispela stori, Jisas i "blesim" bret bilong mekim em i kamap spesel long mekim spesel wok, dispela spesel wok em ol manmeri bai kaikai. Tasol, dispela em i no wanpela mejik kastom wok we Jisas i mekim long kaikai. Yu ken abrusim dispela kain kranki tingting sapos yu mekim sampela tok save olsem dispela em i pasin bilong "givim tenkyu" long kaikai.</w:t>
      </w:r>
    </w:p>
    <w:p>
      <w:pPr/>
      <w:r>
        <w:rPr>
          <w:lang w:val="png_PG" w:bidi="png_PG"/>
        </w:rPr>
      </w:r>
      <w:r>
        <w:rPr>
          <w:lang w:val="png_PG" w:bidi="png_PG"/>
        </w:rPr>
        <w:t xml:space="preserve">Stop long hia na toktok wantaim grup bilong yu long wanem wod yupela bai yusim long tok </w:t>
      </w:r>
      <w:r>
        <w:rPr>
          <w:b/>
          <w:lang w:val="png_PG" w:bidi="png_PG"/>
        </w:rPr>
        <w:t>blesim</w:t>
      </w:r>
      <w:r>
        <w:rPr>
          <w:lang w:val="png_PG" w:bidi="png_PG"/>
        </w:rPr>
        <w:t xml:space="preserve">. </w:t>
      </w:r>
      <w:r>
        <w:rPr>
          <w:lang w:val="png_PG" w:bidi="png_PG"/>
        </w:rPr>
        <w:t>Bles</w:t>
      </w:r>
      <w:r>
        <w:rPr>
          <w:lang w:val="png_PG" w:bidi="png_PG"/>
        </w:rPr>
        <w:t xml:space="preserve"> em i gat moa tok save bilong em insait long Masta Gloseri. Presim pos baten long stopim odio long hia.</w:t>
      </w:r>
    </w:p>
    <w:p>
      <w:pPr/>
      <w:r>
        <w:rPr>
          <w:lang w:val="png_PG" w:bidi="png_PG"/>
        </w:rPr>
      </w:r>
      <w:r>
        <w:rPr>
          <w:lang w:val="png_PG" w:bidi="png_PG"/>
        </w:rPr>
        <w:t xml:space="preserve">Ol manmeri i </w:t>
      </w:r>
      <w:r>
        <w:rPr>
          <w:b/>
          <w:lang w:val="png_PG" w:bidi="png_PG"/>
        </w:rPr>
        <w:t>pulap tru</w:t>
      </w:r>
      <w:r>
        <w:rPr>
          <w:lang w:val="png_PG" w:bidi="png_PG"/>
        </w:rPr>
        <w:t xml:space="preserve"> bihain long ol i kaikai pis na bret. Dispela wod "pulap tru" i minim olsem pulap-i no pulap tumas long kaikai, tasol yu pulap long mak na yu no hangre moa.</w:t>
      </w:r>
      <w:r>
        <w:rPr>
          <w:lang w:val="png_PG" w:bidi="png_PG"/>
        </w:rPr>
      </w:r>
    </w:p>
    <w:p>
      <w:pPr>
        <w:pStyle w:val="Heading3"/>
      </w:pPr>
      <w:r>
        <w:rPr>
          <w:lang w:val="png_PG" w:bidi="png_PG"/>
        </w:rPr>
        <w:t>Step 6</w:t>
      </w:r>
    </w:p>
    <w:p>
      <w:pPr/>
      <w:r>
        <w:rPr>
          <w:lang w:val="png_PG" w:bidi="png_PG"/>
        </w:rPr>
      </w:r>
      <w:r>
        <w:rPr>
          <w:lang w:val="png_PG" w:bidi="png_PG"/>
        </w:rPr>
        <w:t>Harim wanpela vesen bilong dispela hap bilong Baibel we i isi tru andasten.</w:t>
      </w:r>
    </w:p>
    <w:p>
      <w:pPr/>
      <w:r>
        <w:rPr>
          <w:lang w:val="png_PG" w:bidi="png_PG"/>
        </w:rPr>
      </w:r>
      <w:r>
        <w:rPr>
          <w:lang w:val="png_PG" w:bidi="png_PG"/>
        </w:rPr>
        <w:t>Insait long dispela sesen, stori gen long dispela hap bilong Baibel, insait long wanpela grup, long tok ples bilong yupela yet.</w:t>
      </w:r>
    </w:p>
    <w:p>
      <w:pPr/>
      <w:r>
        <w:rPr>
          <w:lang w:val="png_PG" w:bidi="png_PG"/>
        </w:rPr>
      </w:r>
      <w:r>
        <w:rPr>
          <w:lang w:val="png_PG" w:bidi="png_PG"/>
        </w:rPr>
        <w:t>Pastaim, olgeta grup bai prektis tokim dispela hap bilong Baibel long tok ples bilong yupela yet. Tingim long yusim ol wod yupela i bin wanbel long en long narapela step i go pinis, kain olsem oda bilong ol samting i kamap insait long stori, ol wod, ol hap tok, ol samting ol manmeri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long ol olgeta samting i kamap insait long dispela stori. Ol grup memba i ken stretim o korektim wanpela narapela insait long dispela step. Presim pos baten long stopim odio long hia.</w:t>
      </w:r>
    </w:p>
    <w:p>
      <w:pPr/>
      <w:r>
        <w:rPr>
          <w:lang w:val="png_PG" w:bidi="png_PG"/>
        </w:rPr>
      </w:r>
      <w:r>
        <w:rPr>
          <w:lang w:val="png_PG" w:bidi="png_PG"/>
        </w:rPr>
        <w:t>Bihain, wanwan memba bilong grup i mas stori long olgeta samting i kamap insait long displa hap bilong Baibel long wanpela laspela taim na no gat lain i mas distebim ol. Wanpela grup memba i ken yusim ol kainkain samting, o ol eksen o storibod long helpim ol long tingim dispela Baibel stori. Presim pos baten long stopim odio long hia.</w:t>
      </w:r>
    </w:p>
    <w:p>
      <w:pPr/>
      <w:r>
        <w:rPr>
          <w:lang w:val="png_PG" w:bidi="png_PG"/>
        </w:rPr>
      </w:r>
      <w:r>
        <w:rPr>
          <w:lang w:val="png_PG" w:bidi="png_PG"/>
        </w:rPr>
        <w:t>Bihain, orait grup i ken mekim disisen long stori bilong husat em ol i laikim tru. Yu inap tok olsem yu laikim wanem we wanpela memba bilong grup i tokim wanpela hap bilong stori, tasol yu laikim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bilong Baibel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6:45–56</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33">
        <w:r>
          <w:rPr>
            <w:lang w:val="png_PG" w:bidi="png_PG"/>
          </w:rPr>
          <w:rPr>
            <w:color w:val="0000EE"/>
            <w:u w:val="single"/>
          </w:rPr>
          <w:t>Harim na putim long tingting na bel</w:t>
        </w:r>
      </w:hyperlink>
      <w:r>
        <w:rPr>
          <w:lang w:val="png_PG" w:bidi="png_PG"/>
        </w:rPr>
        <w:t xml:space="preserve"> (820 KB)</w:t>
      </w:r>
      <w:r>
        <w:rPr>
          <w:lang w:val="png_PG" w:bidi="png_PG"/>
        </w:rPr>
      </w:r>
    </w:p>
    <w:p>
      <w:pPr>
        <w:pStyle w:val="ListBullet"/>
        <w:spacing w:line="240" w:lineRule="auto"/>
        <w:ind w:left="720"/>
      </w:pPr>
      <w:r>
        <w:rPr>
          <w:lang w:val="png_PG" w:bidi="png_PG"/>
        </w:rPr>
      </w:r>
      <w:hyperlink r:id="rId134">
        <w:r>
          <w:rPr>
            <w:lang w:val="png_PG" w:bidi="png_PG"/>
          </w:rPr>
          <w:rPr>
            <w:color w:val="0000EE"/>
            <w:u w:val="single"/>
          </w:rPr>
          <w:t>Save long taim na ples we stori i kamap long en</w:t>
        </w:r>
      </w:hyperlink>
      <w:r>
        <w:rPr>
          <w:lang w:val="png_PG" w:bidi="png_PG"/>
        </w:rPr>
        <w:t xml:space="preserve"> (6.5 MB)</w:t>
      </w:r>
      <w:r>
        <w:rPr>
          <w:lang w:val="png_PG" w:bidi="png_PG"/>
        </w:rPr>
      </w:r>
    </w:p>
    <w:p>
      <w:pPr>
        <w:pStyle w:val="ListBullet"/>
        <w:spacing w:line="240" w:lineRule="auto"/>
        <w:ind w:left="720"/>
      </w:pPr>
      <w:r>
        <w:rPr>
          <w:lang w:val="png_PG" w:bidi="png_PG"/>
        </w:rPr>
      </w:r>
      <w:hyperlink r:id="rId135">
        <w:r>
          <w:rPr>
            <w:lang w:val="png_PG" w:bidi="png_PG"/>
          </w:rPr>
          <w:rPr>
            <w:color w:val="0000EE"/>
            <w:u w:val="single"/>
          </w:rPr>
          <w:t>Save gut long wanwan Hap bilong Stori</w:t>
        </w:r>
      </w:hyperlink>
      <w:r>
        <w:rPr>
          <w:lang w:val="png_PG" w:bidi="png_PG"/>
        </w:rPr>
        <w:t xml:space="preserve"> (4.8 MB)</w:t>
      </w:r>
      <w:r>
        <w:rPr>
          <w:lang w:val="png_PG" w:bidi="png_PG"/>
        </w:rPr>
      </w:r>
    </w:p>
    <w:p>
      <w:pPr>
        <w:pStyle w:val="ListBullet"/>
        <w:spacing w:line="240" w:lineRule="auto"/>
        <w:ind w:left="720"/>
      </w:pPr>
      <w:r>
        <w:rPr>
          <w:lang w:val="png_PG" w:bidi="png_PG"/>
        </w:rPr>
      </w:r>
      <w:hyperlink r:id="rId136">
        <w:r>
          <w:rPr>
            <w:lang w:val="png_PG" w:bidi="png_PG"/>
          </w:rPr>
          <w:rPr>
            <w:color w:val="0000EE"/>
            <w:u w:val="single"/>
          </w:rPr>
          <w:t>Putim yu yet insait long stori</w:t>
        </w:r>
      </w:hyperlink>
      <w:r>
        <w:rPr>
          <w:lang w:val="png_PG" w:bidi="png_PG"/>
        </w:rPr>
        <w:t xml:space="preserve"> (4.3 MB)</w:t>
      </w:r>
      <w:r>
        <w:rPr>
          <w:lang w:val="png_PG" w:bidi="png_PG"/>
        </w:rPr>
      </w:r>
    </w:p>
    <w:p>
      <w:pPr>
        <w:pStyle w:val="ListBullet"/>
        <w:spacing w:line="240" w:lineRule="auto"/>
        <w:ind w:left="720"/>
      </w:pPr>
      <w:r>
        <w:rPr>
          <w:lang w:val="png_PG" w:bidi="png_PG"/>
        </w:rPr>
      </w:r>
      <w:hyperlink r:id="rId137">
        <w:r>
          <w:rPr>
            <w:lang w:val="png_PG" w:bidi="png_PG"/>
          </w:rPr>
          <w:rPr>
            <w:color w:val="0000EE"/>
            <w:u w:val="single"/>
          </w:rPr>
          <w:t>Save gut long ol samting we i no klia</w:t>
        </w:r>
      </w:hyperlink>
      <w:r>
        <w:rPr>
          <w:lang w:val="png_PG" w:bidi="png_PG"/>
        </w:rPr>
        <w:t xml:space="preserve"> (4.6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6:45–56</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6:45–56 na putim long bel bilong yu.</w:t>
      </w:r>
    </w:p>
    <w:p>
      <w:pPr/>
      <w:r>
        <w:rPr>
          <w:lang w:val="png_PG" w:bidi="png_PG"/>
        </w:rPr>
      </w:r>
      <w:r>
        <w:rPr>
          <w:lang w:val="png_PG" w:bidi="png_PG"/>
        </w:rPr>
        <w:t>Harim wanpela odio vesen bilong Mak 6:45–56 tripela taim, long tripela trenslesen sapos yu ken. Orait bihain, wok olsem wanpela grup na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 xml:space="preserve">Dispela Baibel ves i tokim yumi wanem samting long ol manmeri? </w:t>
      </w:r>
    </w:p>
    <w:p>
      <w:pPr>
        <w:pStyle w:val="ListBullet"/>
        <w:spacing w:line="240" w:lineRule="auto"/>
        <w:ind w:left="720"/>
      </w:pPr>
      <w:r>
        <w:rPr>
          <w:lang w:val="png_PG" w:bidi="png_PG"/>
        </w:rPr>
      </w:r>
      <w:r>
        <w:rPr>
          <w:lang w:val="png_PG" w:bidi="png_PG"/>
        </w:rPr>
        <w:t>Dispela Baibel ves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Yu ting husat lain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odio vesen bilong Mak 6:45–56 long trenslesen we i isi tru long yu long klia gut long en.</w:t>
      </w:r>
    </w:p>
    <w:p>
      <w:pPr/>
      <w:r>
        <w:rPr>
          <w:lang w:val="png_PG" w:bidi="png_PG"/>
        </w:rPr>
      </w:r>
      <w:r>
        <w:rPr>
          <w:lang w:val="png_PG" w:bidi="png_PG"/>
        </w:rPr>
        <w:t>Dispela stori em i hap stori i kamap bihain long stori bilong givim kaikai long 5000 manmeri. Dispela em i stori bilong ol samting i bin kamap long dispela seim apinun yet bihain long ol manmeri i kaikai.</w:t>
      </w:r>
    </w:p>
    <w:p>
      <w:pPr/>
      <w:r>
        <w:rPr>
          <w:lang w:val="png_PG" w:bidi="png_PG"/>
        </w:rPr>
      </w:r>
      <w:r>
        <w:rPr>
          <w:lang w:val="png_PG" w:bidi="png_PG"/>
        </w:rPr>
        <w:t>Stop na soim tim bilong yu wanpela mep bilong Raunwara Galili we Betsaida i stap insait long en. Jisas i stap klostu long Betsaida, Jisas i stap long ples i no gat man taim em i givim kaikai long 5000 man na ol famili bilong ol. Posim rekoding long hia.</w:t>
      </w:r>
    </w:p>
    <w:p>
      <w:pPr/>
      <w:r>
        <w:rPr>
          <w:lang w:val="png_PG" w:bidi="png_PG"/>
        </w:rPr>
      </w:r>
      <w:r>
        <w:rPr>
          <w:lang w:val="png_PG" w:bidi="png_PG"/>
        </w:rPr>
        <w:t>Sampela samting i bin kamap bihain long ol manmeri i bin kaikai na dispela i mekim na Jisas i tokim ol disaipel bilong em long lusim dispela hap kwiktaim. Dispela stori insait long gutnius bilong Jon sapta 6 i tokim yumi olsem ol manmeri i laik yusim strong bilong ol long mekim Jisas kamap king bilong ol. Mak i no tokim yumi bilong wanem Jisas i laikim ol disaipel long lusim dispela hap kwiktaim. Taim ol disaipel i pinis long bungim ol hap hap kaikai, Jisas i salim ol disaipel long bot long go long taun Betsaida. Bihain Jisas i salim ol manmeri i go long haus bilong ol. Orait, Jisas i go em yet long ol liklik maunten we i stap klostu long beten. Dispela ol samting i kamap hariap. Ol disapel i lusim dispela ples na i go. Bikpela lain manmeri i lusim dispela ples na i go. Bihain Jisas i lusim dispela ples.</w:t>
      </w:r>
    </w:p>
    <w:p>
      <w:pPr/>
      <w:r>
        <w:rPr>
          <w:lang w:val="png_PG" w:bidi="png_PG"/>
        </w:rPr>
      </w:r>
      <w:r>
        <w:rPr>
          <w:lang w:val="png_PG" w:bidi="png_PG"/>
        </w:rPr>
        <w:t>Insait long dispela stori, ating ol bikpela lain manmeri i traim long fosim Jisas long kamap king, olsem na Jisas i pre i go long Papa bilong em. Jisas i go antap long ol liklik maunten long beten. Ol liklik maunten i stap klostu long arere bilong noten hap bilong Raunwara Galili. Jisas i bin stap klostu long sait bilong raunwara. Nau Jisas i go antap long sampela hap long sait bilong wanpela maunten na kisim taim long stap em yet na Jisas i toktok wantaim God. Jisas i bin beten i stap. Pasin bilong pre em i pasin toktok long God. Jisas i wok long toktok wantaim God. Dispela wod bilong prea em i bai wanpela wod we i min olsem toktok wantaim God o toktok long God. No ken yusim wanpela wod we i min olsem givim tok tenkyu o wanpela wod we ol lain i save yusim long askim long samting. Stop na toktok: Stori long sampela stori bilong ol kainkain manmeri husat i wok long pre bikos ol i gat kainkain as tingting. Harim na tingim ol wod we yu yusim long stori long ol kainkain prea. Posim rekoding long hia.</w:t>
      </w:r>
    </w:p>
    <w:p>
      <w:pPr/>
      <w:r>
        <w:rPr>
          <w:lang w:val="png_PG" w:bidi="png_PG"/>
        </w:rPr>
      </w:r>
      <w:r>
        <w:rPr>
          <w:lang w:val="png_PG" w:bidi="png_PG"/>
        </w:rPr>
        <w:t>Long biknait long namba 4 taim bilong was, o namel long 3 kilok long moning na 6 kilok, Jisas i wok long stap em yet long sait bilong maunten. Jisas inap lukim ol disaipel i stap long raunwara. Win i kam strong na mekim ol bikpela si kirap. Ol disaipel i hat tru long pulim bot. Gavman bilong Rom i bin brukim taim i go long ol hap hap taim we ol i save kolim olsem wanpela was o taim bilong lukluk. Taim bilong nait i gat 4-pela was taim o 4-pela taim bilong lukluk na wanwan bilong ol i gat 3-pela aua. Namba foa was o taim bilong lukluk em i stat long 3 kilok long moning i go inap long 6 kilok long moning. Ples i tudak yet insait long dispela stori, olsem na ating taim i klostu moa long 3 kilok na i no long 6 kilok. Stop na toktok: Toktok wanem we kalsa o ol manmeri long ples bilong yu i save kolim taim bilong de. Yu save tokim wanpela man o meri wanem taim wanpela samting i kamap long wanem kain we? Sampela lain i ken tok olsem em i klostu long 3 kilok long moning na sampela lain i ken tok em i biknait tru na ol narapela lain i ken tok em eli moning tru bipo long san i kirap. Posim rekoding long hia.</w:t>
      </w:r>
    </w:p>
    <w:p>
      <w:pPr/>
      <w:r>
        <w:rPr>
          <w:lang w:val="png_PG" w:bidi="png_PG"/>
        </w:rPr>
      </w:r>
      <w:r>
        <w:rPr>
          <w:lang w:val="png_PG" w:bidi="png_PG"/>
        </w:rPr>
        <w:t>Jisas i bin stap long sait bilong maunten. Jisas i lukim ol disapel i stap long raunwara insait long bot na ol i bungim hevi wantaim win na ol solwara i kirap. Jisas i stat long wokabaut i go daun long sait bilong maunten na i go long raunwara. Bihain Jisas i bin wokabaut antap long wara i go long bot. Jisas i bin wok long wokabaut antap long wara. Jisas i no bin wok long swim. Jisas i bin laik wokabaut i go yet na abrusim bot. Tasol, taim ol disaipel i lukim Jisas i wokabaut antap long wara, ol i pret nogut tru. Ol i ting Jisas i wanpela tewel. Wanwan bilong ol disaipel i pret tru.</w:t>
      </w:r>
    </w:p>
    <w:p>
      <w:pPr/>
      <w:r>
        <w:rPr>
          <w:lang w:val="png_PG" w:bidi="png_PG"/>
        </w:rPr>
      </w:r>
      <w:r>
        <w:rPr>
          <w:lang w:val="png_PG" w:bidi="png_PG"/>
        </w:rPr>
        <w:t>Ol disaipel i taiet, long bodi na long ol imosen ol i wok long pilim tu. Ol i bin gat wanpela longpela de we i pinis wantaim ol i lukim mirakel bilong 5000 man na ol famili bilong ol i kisim kaikai. Bihain ol i go insait long wanpela bot na ol i tingting long go long wanpela sotpela hap. Bikpela win i bin kam na win i bin winim bot na mekim solwara i kirap na kamapim ol bikpela weiv. Ol disaipel i wok long wok hat tru long kontolim bot. Nogat wanpela bilong ol i bin lukim wanpela man o meri i wokabaut antap long wara bipo long dispela taim. Ol bikpela giaman bilip bilong ol Ju o Judalain long dispela taim i save tok olsem ol tewel bilong wara i save kam long nait na kamapim bikpela bagarap. Ating long dispela as na taim ol i lukim Jisas i wokabaut long wara, ol i ting olsem ol i lukim tewel, we em i wanpela kain spirit, sampela taim em i spirit bilong wanpela dai man o meri.</w:t>
      </w:r>
    </w:p>
    <w:p>
      <w:pPr/>
      <w:r>
        <w:rPr>
          <w:lang w:val="png_PG" w:bidi="png_PG"/>
        </w:rPr>
      </w:r>
      <w:r>
        <w:rPr>
          <w:lang w:val="png_PG" w:bidi="png_PG"/>
        </w:rPr>
        <w:t xml:space="preserve">Em i hat long klia gut wanem samting ol i minim taim stori i tok olsem Jisas i tingting long abrusim bot. Ol wod we ol i yusim long hia i soim olsem Jisas i bin </w:t>
      </w:r>
      <w:r>
        <w:rPr>
          <w:b/>
          <w:lang w:val="png_PG" w:bidi="png_PG"/>
        </w:rPr>
        <w:t>laik</w:t>
      </w:r>
      <w:r>
        <w:rPr>
          <w:lang w:val="png_PG" w:bidi="png_PG"/>
        </w:rPr>
        <w:t>long go klostu long ol long soim ol olsem em i stap. Taim Jisas i luksave olsem ol disaipel i pret nogut tru, wantu tasol Jisas i toktok. Taim Jisas i tok, "Em mi tasol; noken poret," i mas i bin gat bikpela bel isi tru i kam antap long ol. Ating ol disaipel i tingim wanem we God i save tokaut long em yet olsem "Mi tasol," na wanem we em i save toktok na givim bel i isi taim em i save tok "no ken pret." Stop na toktok: Stori long wanpela stori bilong wanpela man o meri i laik traim long givim bel isi long ol narapela lain husat i stap long bel hevi o trabol. Man i autim stori i yusim ol wanem toktok o wod long givim bel isi? Displa man o meri i save mekim wanem samting long givim bel isi? Posim rekoding long hia.</w:t>
      </w:r>
    </w:p>
    <w:p>
      <w:pPr/>
      <w:r>
        <w:rPr>
          <w:lang w:val="png_PG" w:bidi="png_PG"/>
        </w:rPr>
      </w:r>
      <w:r>
        <w:rPr>
          <w:lang w:val="png_PG" w:bidi="png_PG"/>
        </w:rPr>
        <w:t>Taim Jisas i go insait long bot, win i bin dai. Ol stori insait long buk bilong Mak i save dipen long wanpela narapela, na dispela stori i mekim yumi tingim stori bilong bret na pis we i go pinis. Ol disaipel i no klia gut olsem taim Jisas i mekim bret na pis i kamap planti, em i soim olsem em i Man Bilong Givim Olgeta Samting Ol I Nidim. Sapos ol i bin klia gut olsem Jisas em i God yet, ol inap save olsem taim Jisas i wokabaut antap long wara, em i soim olsem em i gat pawa antap long ol samting bilong graun. Ol bai i no inap long pret. Bel bilong ol i "strong," o i "pas," ol i no klia gut o i gat bilip o trast long Jisas. Bel i strong em i wanpela tok piksa we i toktok long wanpela man o meri husat i pasim tingting na i no laik long klia gut long ol samting. Stop na toktok: Long kalsa bilong yu, ating i gat ol manmeri husat i no inap o i no klia gut long tok tru, maski wanem kain mirakel ol i lukim. Stori long wanpela man o meri husat i lukim wanpela mirakel o i bin gat wanpela mirakel i bin kamap long laip bilong em, tasol dispela man o meri i no bilip long Jisas bihain long dispela mirakel. Yu bai toktok o diskraibim dispela dispela man o meri olsem wanem? Wanem kain ol toktok yu save yusim long diskraibim wanpela man o meri husat i no save bilip bihain long ol mirakel? Posim rekoding long hia.</w:t>
      </w:r>
    </w:p>
    <w:p>
      <w:pPr/>
      <w:r>
        <w:rPr>
          <w:lang w:val="png_PG" w:bidi="png_PG"/>
        </w:rPr>
      </w:r>
      <w:r>
        <w:rPr>
          <w:lang w:val="png_PG" w:bidi="png_PG"/>
        </w:rPr>
        <w:t xml:space="preserve">Taim ol disaipel i go insait long bot, ol i wok long go long hap not long ples we Betsaida i stap long en. Bikpela win i bin karim bot bilong ol disaipel i go long hap saut-west, na ol i kamap long rijen bilong Genesaret. Dispela eria em i saut long Kaperneam. Stop na soim tim bilong yu wanpela mep bilong Raunwara Galili na makim rot long Betsaida i go long Genesaret. Luksave olsem ol disaipel i go long saut, tasol ol i no krosim raunwara olsem yu bai tingim long en taim yu tingim dispela tok Inglis "cross over." Yu ken yusim wanpela raitpela wod we i min olsem </w:t>
      </w:r>
      <w:r>
        <w:rPr>
          <w:b/>
          <w:lang w:val="png_PG" w:bidi="png_PG"/>
        </w:rPr>
        <w:t>kamap long nambis</w:t>
      </w:r>
      <w:r>
        <w:rPr>
          <w:lang w:val="png_PG" w:bidi="png_PG"/>
        </w:rPr>
        <w:t xml:space="preserve"> o </w:t>
      </w:r>
      <w:r>
        <w:rPr>
          <w:b/>
          <w:lang w:val="png_PG" w:bidi="png_PG"/>
        </w:rPr>
        <w:t>krosim wara na kamap long narapela hap graun</w:t>
      </w:r>
      <w:r>
        <w:rPr>
          <w:lang w:val="png_PG" w:bidi="png_PG"/>
        </w:rPr>
        <w:t>. Posim rekoding long hia.</w:t>
      </w:r>
    </w:p>
    <w:p>
      <w:pPr/>
      <w:r>
        <w:rPr>
          <w:lang w:val="png_PG" w:bidi="png_PG"/>
        </w:rPr>
      </w:r>
      <w:r>
        <w:rPr>
          <w:lang w:val="png_PG" w:bidi="png_PG"/>
        </w:rPr>
        <w:t xml:space="preserve">Ol manmeri long rijen bilong Genesaret i bin harim olsem Jisas i oraitim ol manmeri. Ol i bin luksave long Jisas wantu tasol. Sotpela taim i go pinis, Jisas i bin stap long Kaperneam, klostu long dispela eria. Ol manmeri bilong Genesaret ating ol i bin harim pinis stori bilong ol narapela manmeri i kam long tasim Jisas na ol i kamap orait. Dispela em i samting we ol manmeri i bin laikim long hia-ol i laik tasim em. Dispela i bihainim seim peten olsem ol narapela hiling insait long buk bilong Mak, we Jisas i bin gat pawa bilong oraitim na ol i kam long em wantaim bilip olsem sapos ol i tasim em, ol bai i orait. Dispela seim wod </w:t>
      </w:r>
      <w:r>
        <w:rPr>
          <w:b/>
          <w:lang w:val="png_PG" w:bidi="png_PG"/>
        </w:rPr>
        <w:t>oraitim</w:t>
      </w:r>
      <w:r>
        <w:rPr>
          <w:lang w:val="png_PG" w:bidi="png_PG"/>
        </w:rPr>
        <w:t xml:space="preserve"> em ol i yusim long hia wankain olsem long stori bilong dispela meri i bin gat sik bilong blut-dispela wod em i min olsem kamap komplit o i no sot long wanpela samting. Dispela wod i minim tu pasin bilong kisim bek bodi na spirit o pasin bilong oraitim bodi na spirit. </w:t>
      </w:r>
    </w:p>
    <w:p>
      <w:pPr/>
      <w:r>
        <w:rPr>
          <w:lang w:val="png_PG" w:bidi="png_PG"/>
        </w:rPr>
      </w:r>
      <w:r>
        <w:rPr>
          <w:lang w:val="png_PG" w:bidi="png_PG"/>
        </w:rPr>
        <w:t>Nau, taim ol i stap long Genesaret, ol i go long ol liklik ples na ol ples longwe o ol maket autsait long ol liklik ples. Maket ples em i ples we ol lain i save bung long wanpela maket de long salim ol kaikai bilong ol o ol samting ol i laik long salim long ol narapela manmeri. Ol i bin karim ol sikmanmeri antap long ol mat. Dispela mat i olsem wanpela bet we ol i ken karim man o meri long en o wanpela pelet we i strong inap long ol man i ken holim ol kona bilong en na karim sikman husat i slip long dispela mat mat. Stop na soim wanpela piksa bilong wanpela man o meri we ol i karim em long mat. Posim rekoding long hia.</w:t>
      </w:r>
    </w:p>
    <w:p>
      <w:pPr/>
      <w:r>
        <w:rPr>
          <w:lang w:val="png_PG" w:bidi="png_PG"/>
        </w:rPr>
      </w:r>
      <w:r>
        <w:rPr>
          <w:lang w:val="png_PG" w:bidi="png_PG"/>
        </w:rPr>
        <w:t>Ol manmeri i bin askim Jisas long larim ol sik manmeri long tasim arere bilong klos bilong Jisas. Arere bilong longpela klos em i toktok long wanpela bilas bilong klos. Ol Ju o Juda man i save werim wanpela autsait klos we planti taim i gat wanpela tasel o bilas long olgeta kona bilong en. As bilong dispela bilas i hangamap long klos em bilong kirapim tingting bilong man long bihainim ol lo bilong God. Jisas em i wanpela Ju o Judaman na dispela i minim olsem Jisas i save werim longpela klos i gat foapela tasel o bilas. Stop na soim wanpela piksa bilong wanpela Ju o Judaman we i werim klos i gat 4-pela tasel o bilas we i stap ples klia. Posim rekoding long hia.</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Mak 6:45–56 long trenslesen we i isi tru long yu long klia gut long en.</w:t>
      </w:r>
    </w:p>
    <w:p>
      <w:pPr/>
      <w:r>
        <w:rPr>
          <w:lang w:val="png_PG" w:bidi="png_PG"/>
        </w:rPr>
      </w:r>
      <w:r>
        <w:rPr>
          <w:lang w:val="png_PG" w:bidi="png_PG"/>
        </w:rPr>
        <w:t>Insait long dispela step, grup bai toktok long ol wanwan hap bilong stori, ol manmeri o samting i stap insait long stori, na ol ples we stori i kamap long en. Bihain grup bai putim ol samting i kamap insait long stori insait long tingting bilong ol na piksarim dispela stori.</w:t>
      </w:r>
    </w:p>
    <w:p>
      <w:pPr/>
      <w:r>
        <w:rPr>
          <w:lang w:val="png_PG" w:bidi="png_PG"/>
        </w:rPr>
      </w:r>
      <w:r>
        <w:rPr>
          <w:lang w:val="png_PG" w:bidi="png_PG"/>
        </w:rPr>
        <w:t>Dispela stori i gat 4-pela hap.</w:t>
      </w:r>
    </w:p>
    <w:p>
      <w:pPr/>
      <w:r>
        <w:rPr>
          <w:lang w:val="png_PG" w:bidi="png_PG"/>
        </w:rPr>
      </w:r>
      <w:r>
        <w:rPr>
          <w:b/>
          <w:lang w:val="png_PG" w:bidi="png_PG"/>
        </w:rPr>
        <w:t>Long namb wan hap bilong stori:</w:t>
      </w:r>
      <w:r>
        <w:rPr>
          <w:lang w:val="png_PG" w:bidi="png_PG"/>
        </w:rPr>
        <w:t xml:space="preserve"> Wantu tasol bihain long fidim ol manmeri, Jisas i tokim ol disaipel long go bek long bot na go hapsait bilong raunwara taim em salim ol manmeri i go bek long haus. Bihain Jisas em yet i go long ol liklik maunten long beten.</w:t>
      </w:r>
    </w:p>
    <w:p>
      <w:pPr/>
      <w:r>
        <w:rPr>
          <w:lang w:val="png_PG" w:bidi="png_PG"/>
        </w:rPr>
      </w:r>
      <w:r>
        <w:rPr>
          <w:b/>
          <w:lang w:val="png_PG" w:bidi="png_PG"/>
        </w:rPr>
        <w:t>Long namba tu hap bilong stori:</w:t>
      </w:r>
      <w:r>
        <w:rPr>
          <w:lang w:val="png_PG" w:bidi="png_PG"/>
        </w:rPr>
        <w:t xml:space="preserve"> Klostu long 3 kilok long moning, Jisas i wokabaut antap long raunwara i go long ol disaipel husat i stap long bot.</w:t>
      </w:r>
    </w:p>
    <w:p>
      <w:pPr/>
      <w:r>
        <w:rPr>
          <w:lang w:val="png_PG" w:bidi="png_PG"/>
        </w:rPr>
      </w:r>
      <w:r>
        <w:rPr>
          <w:b/>
          <w:lang w:val="png_PG" w:bidi="png_PG"/>
        </w:rPr>
        <w:t>Namba tri hap bilong stori:</w:t>
      </w:r>
      <w:r>
        <w:rPr>
          <w:lang w:val="png_PG" w:bidi="png_PG"/>
        </w:rPr>
        <w:t xml:space="preserve"> Jisas i toktok long ol disaipel, na i tok, "Yupela i no ken pret, mi stap hia." Jisas i go insait long bot na win i dai. Ol disaipel i kirap nogut.</w:t>
      </w:r>
    </w:p>
    <w:p>
      <w:pPr/>
      <w:r>
        <w:rPr>
          <w:lang w:val="png_PG" w:bidi="png_PG"/>
        </w:rPr>
      </w:r>
      <w:r>
        <w:rPr>
          <w:b/>
          <w:lang w:val="png_PG" w:bidi="png_PG"/>
        </w:rPr>
        <w:t>Namba foa hap bilong stori:</w:t>
      </w:r>
      <w:r>
        <w:rPr>
          <w:lang w:val="png_PG" w:bidi="png_PG"/>
        </w:rPr>
        <w:t xml:space="preserve"> Ol i kros i go long narapela sait bilong raunwara. Ol i go kamap long nambis na ol i klaim kam autsait long bot. Ol sik manmeri long dispela eria i kam na olgeta lain husat i tasim Jisas i kamap orait.</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Ol bikpela lain manmeri Jisas i salim go.</w:t>
      </w:r>
    </w:p>
    <w:p>
      <w:pPr>
        <w:pStyle w:val="ListBullet"/>
        <w:spacing w:line="240" w:lineRule="auto"/>
        <w:ind w:left="720"/>
      </w:pPr>
      <w:r>
        <w:rPr>
          <w:lang w:val="png_PG" w:bidi="png_PG"/>
        </w:rPr>
      </w:r>
      <w:r>
        <w:rPr>
          <w:lang w:val="png_PG" w:bidi="png_PG"/>
        </w:rPr>
        <w:t>Ol bikpela lain manmeri husat i luksave long Jisas long narapela sait nambis bilong raunwara.</w:t>
      </w:r>
    </w:p>
    <w:p>
      <w:pPr>
        <w:pStyle w:val="ListBullet"/>
        <w:spacing w:line="240" w:lineRule="auto"/>
        <w:ind w:left="720"/>
      </w:pPr>
      <w:r>
        <w:rPr>
          <w:lang w:val="png_PG" w:bidi="png_PG"/>
        </w:rPr>
      </w:r>
      <w:r>
        <w:rPr>
          <w:lang w:val="png_PG" w:bidi="png_PG"/>
        </w:rPr>
        <w:t>Sik manmeri husat i tasim Jisas na i kamap orait.</w:t>
      </w:r>
    </w:p>
    <w:p>
      <w:pPr/>
      <w:r>
        <w:rPr>
          <w:lang w:val="png_PG" w:bidi="png_PG"/>
        </w:rPr>
      </w:r>
      <w:r>
        <w:rPr>
          <w:lang w:val="png_PG" w:bidi="png_PG"/>
        </w:rPr>
        <w:t>Olsem wanpela grup, tingting gut long ol dispela ol ples we stori i kamap long en.</w:t>
      </w:r>
    </w:p>
    <w:p>
      <w:pPr/>
      <w:r>
        <w:rPr>
          <w:lang w:val="png_PG" w:bidi="png_PG"/>
        </w:rPr>
      </w:r>
      <w:r>
        <w:rPr>
          <w:lang w:val="png_PG" w:bidi="png_PG"/>
        </w:rPr>
        <w:t>Namba wan wod insait long dispela stori em wantu tasol o sampela narapela wod o hap tok we gat seim mining. Dispela em i narapela samting we i kamap. I no gat taim namel long Jisas i givim kaikai long ol manmeri na taim em i tokim ol disaipel long go insait long bot na lusim dispela hap. Stop na toktok: Stori long wanpela stori we i gat tupela samting i kamap insait long em. Namba tu samting i kamap long seim de na sampela minit tasol bihain long taim namba wan samting i pinis. Harim ol wod we man o meri i autim stori i yusim long joinim dispela tupela stori. Posim rekoding long hia.</w:t>
      </w:r>
    </w:p>
    <w:p>
      <w:pPr/>
      <w:r>
        <w:rPr>
          <w:lang w:val="png_PG" w:bidi="png_PG"/>
        </w:rPr>
      </w:r>
      <w:r>
        <w:rPr>
          <w:lang w:val="png_PG" w:bidi="png_PG"/>
        </w:rPr>
        <w:t>Bipo long yupela i ektim dispela stori, askim wanpela man o meri o grup i sanap long wanpela ples. Tokim wanpela narapela man o meri long wokabaut i go long grup, tasol em i mas kontinu na wokabaut i go abrusim grup. Stop na toktok: Yu bai diskraibim eksen we i kamap nau tasol olsem wanem? Yupela i bai tok wanem long man o meri husat husat i wokabaut i go yet na i no stop? Posim rekoding long hia.</w:t>
      </w:r>
    </w:p>
    <w:p>
      <w:pPr/>
      <w:r>
        <w:rPr>
          <w:lang w:val="png_PG" w:bidi="png_PG"/>
        </w:rPr>
      </w:r>
      <w:r>
        <w:rPr>
          <w:lang w:val="png_PG" w:bidi="png_PG"/>
        </w:rPr>
        <w:t>Dispela stori i yusim ol wod bilong soim rot o daireksen. Dispela stori i tok olsem bot i stap long namel bilong raunwara. Bot i no stap long namel stret bilong raunwara. Dispela bot i stap long raunwara longwe liklik long nambis bilong raunwara, tasol em i stap klostu inap long ol manmeri i stap long sait bilong raunwara i ken lukim em. Ol i krosim raunwara. Ol disapel i no krosim raunwara long wanpela sait i go long narapela sait. Ol disaipel i stap long wanpela ples long hap not bilong Kaperneam na i go long wanpela narapela ples long hap saut bilong Kaperneam. Dispela i stap long wanpela sait bilong raunwara, tasol em i olsem wanpela stretpela lain namel long tupela siti. Dispela bot i krosim wanpela hap bilong raunwara. Stop na yusim mep o droim piksa bilong raunwara long graun. Putim wanpela samting bilong makim bot long raunwara. Nau toktok long ol dispela wod we yupela i bai yusim bilong soim wanem hap bot i stap long en na wanem samting bot i mekim. Yu ken tok olsem bot i stap namel long raunwara, sapos dispela tok i no paulim ol manmeri. Yu ken tok olsem bot i krosim raunwara sapos dispela tok i no paulim ol manmeri. Posim rekoding long hia.</w:t>
      </w:r>
    </w:p>
    <w:p>
      <w:pPr/>
      <w:r>
        <w:rPr>
          <w:lang w:val="png_PG" w:bidi="png_PG"/>
        </w:rPr>
      </w:r>
      <w:r>
        <w:rPr>
          <w:lang w:val="png_PG" w:bidi="png_PG"/>
        </w:rPr>
        <w:t>Long namba wan hap bilong stori, Jisas i stap long seim ples we em i bin givim kaikai long ol 5,000 man — dispela em i wanpela ples we i stap longwe long ol manmeri, i gat planti gras tru na dispela hap i olsem wanpela kunai ples. Em i klostu long raunwara. Wantu tasol bihain long ol i bungim ol hap kaikai, Jisas i salim ol disaipel i go bek long bot long go long Betsaida. Jisas i tok gutbai long ol manmeri na salim ol i go long haus bilong ol. Jisas i lusim dispela hap na i go antap long ol liklik maunten. Jisas i go long dispela eria long stap em yet na pre. Tingim olsem Raunwara Galili i gat ol liklik maunten i raunim em. Stop na soim tim wanpela piksa bilong Raunwara Galili wantaim ol dispela liklik maunten. Posim rekoding long hia.</w:t>
      </w:r>
    </w:p>
    <w:p>
      <w:pPr/>
      <w:r>
        <w:rPr>
          <w:lang w:val="png_PG" w:bidi="png_PG"/>
        </w:rPr>
      </w:r>
      <w:r>
        <w:rPr>
          <w:lang w:val="png_PG" w:bidi="png_PG"/>
        </w:rPr>
        <w:t>Long namba tu hap bilong stori, ol disaipel i stap insait long bot. Win i strong na i mekim solwara i kirap bikpela. Dispela em i namel long nait. Ol disaipel i painim hat long kontrolim bot. Jisas i lukim ol taim em i stap yet long nambis bilong raunwara. Jisas i wokabaut i go long raunwara antap long wara o antap long pes bilong wara. Long namba foa was bilong nait o namel long 3 kilok na 6 kilok long moning, taim ples i tudak yet, Jisas i wokabaut i go long ol disaipel. Jisas i laik wokabaut go abrusim dispela bot.</w:t>
      </w:r>
    </w:p>
    <w:p>
      <w:pPr/>
      <w:r>
        <w:rPr>
          <w:lang w:val="png_PG" w:bidi="png_PG"/>
        </w:rPr>
      </w:r>
      <w:r>
        <w:rPr>
          <w:lang w:val="png_PG" w:bidi="png_PG"/>
        </w:rPr>
        <w:t>Long namba tri hap bilong stori, ol disaipel i pret nogut tru taim ol i lukim Jisas. Ol i ting Jisas em i wanpela tewel. Jisas i toktok long ol, na i tok, "No ken pret, bel na tingting bilong yupela i mas strong, mi stap hia." Jisas i go insait long bot. Win i dai. Wara i stap isi. Ol disaipel i kirap nogut. Ol i no klia yet long mining bilong ol dispela bret. Ol i save olsem dispela em i bin wanpela mirakel, tasol ol i no klia gut long wanem mining bilong dispela mirakel. Bel na tingting bilong ol i painim hat long klia gut long dispela.</w:t>
      </w:r>
    </w:p>
    <w:p>
      <w:pPr/>
      <w:r>
        <w:rPr>
          <w:lang w:val="png_PG" w:bidi="png_PG"/>
        </w:rPr>
      </w:r>
      <w:r>
        <w:rPr>
          <w:lang w:val="png_PG" w:bidi="png_PG"/>
        </w:rPr>
        <w:t>Long namba foa hap bilong stori, ol i krosim raunwara i go long narapela sait. Ol i kamap long wanpela taun ol i kolim Genesaret we i stap long saut bilong Kaperneam. Dispela em i stap long oposit sait olgeta bilong Betsaida, ples we ol i bin plen long go long en. Ol disaipel i kisim bot i go long nambis. Wantu tasol ol manmeri i luksave long Jisas. Jisas i bin go long dispela eria long ol liklik ples, ol siti na ol ples longwe long taun. Ol manmeri i ran karim ol sikman na meri long ol mat i go long wanem hap ol i harim Jisas stap long en. Ol i begim Jisas long larim ol sikmanmeri i tasim em. Toktok i no klia long hia\- mipela i no klia gut sapos ol manmeri husat i karim ol sikmanmeri, o ol sikmanmeri yet, husat i bin askim long tasim arere bilong autsait klos bilong Jisas. Sapos yu ken lusim i no klia, em bai gutpela moa. Sapos yu mas tok husat manmeri i bin askim Jisas long holim klos bilong em, i gutpela long tok olsem ol sikmanmeri yet i bin askim long holim klos bilong Jisas. Olgeta manmeri husat i tasim Jisas, maski sapos ol i tasim arere bilong autsait klost bilong Jisas, em ol i kamap orait.</w:t>
      </w:r>
    </w:p>
    <w:p>
      <w:pPr/>
      <w:r>
        <w:rPr>
          <w:lang w:val="png_PG" w:bidi="png_PG"/>
        </w:rPr>
      </w:r>
      <w:r>
        <w:rPr>
          <w:lang w:val="png_PG" w:bidi="png_PG"/>
        </w:rPr>
        <w:t>Nau, grup i mas wokim piksa bilong stori o storibod, dro, o yusim ol samting long piksarim dispela stori na ol eksen i stap insait long en.</w:t>
      </w:r>
      <w:r>
        <w:rPr>
          <w:lang w:val="png_PG" w:bidi="png_PG"/>
        </w:rPr>
      </w:r>
    </w:p>
    <w:p>
      <w:pPr>
        <w:pStyle w:val="Heading3"/>
      </w:pPr>
      <w:r>
        <w:rPr>
          <w:lang w:val="png_PG" w:bidi="png_PG"/>
        </w:rPr>
        <w:t>Ektim aut dispela Tok</w:t>
      </w:r>
    </w:p>
    <w:p>
      <w:pPr/>
      <w:r>
        <w:rPr>
          <w:lang w:val="png_PG" w:bidi="png_PG"/>
        </w:rPr>
      </w:r>
      <w:r>
        <w:rPr>
          <w:lang w:val="png_PG" w:bidi="png_PG"/>
        </w:rPr>
        <w:t>Harim wanpela odio vesen bilong Mak 6:45–56 long trenslesen we i isi tru long yu long klia gut long en.</w:t>
      </w:r>
    </w:p>
    <w:p>
      <w:pPr/>
      <w:r>
        <w:rPr>
          <w:lang w:val="png_PG" w:bidi="png_PG"/>
        </w:rPr>
      </w:r>
      <w:r>
        <w:rPr>
          <w:lang w:val="png_PG" w:bidi="png_PG"/>
        </w:rPr>
        <w:t>Insait long dispela step, grup bai ektim dispela stori.</w:t>
      </w:r>
    </w:p>
    <w:p>
      <w:pPr/>
      <w:r>
        <w:rPr>
          <w:lang w:val="png_PG" w:bidi="png_PG"/>
        </w:rPr>
      </w:r>
      <w:r>
        <w:rPr>
          <w:lang w:val="png_PG" w:bidi="png_PG"/>
        </w:rPr>
        <w:t>Dispela stori i gat 4-pela hap.</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Ol bikpela lain manmeri Jisas salim i go</w:t>
      </w:r>
    </w:p>
    <w:p>
      <w:pPr>
        <w:pStyle w:val="ListBullet"/>
        <w:spacing w:line="240" w:lineRule="auto"/>
        <w:ind w:left="720"/>
      </w:pPr>
      <w:r>
        <w:rPr>
          <w:lang w:val="png_PG" w:bidi="png_PG"/>
        </w:rPr>
      </w:r>
      <w:r>
        <w:rPr>
          <w:lang w:val="png_PG" w:bidi="png_PG"/>
        </w:rPr>
        <w:t>ol bikpela lain manmeri husat i luksave long Jisas long narapela sait bilong nambis</w:t>
      </w:r>
    </w:p>
    <w:p>
      <w:pPr>
        <w:pStyle w:val="ListBullet"/>
        <w:spacing w:line="240" w:lineRule="auto"/>
        <w:ind w:left="720"/>
      </w:pPr>
      <w:r>
        <w:rPr>
          <w:lang w:val="png_PG" w:bidi="png_PG"/>
        </w:rPr>
      </w:r>
      <w:r>
        <w:rPr>
          <w:lang w:val="png_PG" w:bidi="png_PG"/>
        </w:rPr>
        <w:t>Ol sik manmeri husat i tasim Jisas na i kamap orait.</w:t>
      </w:r>
    </w:p>
    <w:p>
      <w:pPr/>
      <w:r>
        <w:rPr>
          <w:lang w:val="png_PG" w:bidi="png_PG"/>
        </w:rPr>
      </w:r>
      <w:r>
        <w:rPr>
          <w:lang w:val="png_PG" w:bidi="png_PG"/>
        </w:rPr>
        <w:t>Olsem wanpela grup, ektim dispela stori tupela taim. Yupela mas ektim dispela stori long tok ples bilong yupela yet.</w:t>
      </w:r>
    </w:p>
    <w:p>
      <w:pPr/>
      <w:r>
        <w:rPr>
          <w:lang w:val="png_PG" w:bidi="png_PG"/>
        </w:rPr>
      </w:r>
      <w:r>
        <w:rPr>
          <w:lang w:val="png_PG" w:bidi="png_PG"/>
        </w:rPr>
        <w:t>Long namba wan taim, ektim dispela stori tasol na no ken stop. Tingting gut long ol toktok we ol manmeri i mekim, oda we ol samting i kamap, wanem samting i mekim na ol dispela samting i kamap na hau yu bai autim dispela stori. Sekim olsem yupela i no kalapim o i no ektim ol hatpela o impoten hap bilong stori. Helpim wanpela narapela long tingim olgeta hap bilong dispela stori.</w:t>
      </w:r>
    </w:p>
    <w:p>
      <w:pPr/>
      <w:r>
        <w:rPr>
          <w:lang w:val="png_PG" w:bidi="png_PG"/>
        </w:rPr>
      </w:r>
      <w:r>
        <w:rPr>
          <w:lang w:val="png_PG" w:bidi="png_PG"/>
        </w:rPr>
        <w:t>Presim pos baten long stopim odio na ektim dispela stori.</w:t>
      </w:r>
    </w:p>
    <w:p>
      <w:pPr/>
      <w:r>
        <w:rPr>
          <w:lang w:val="png_PG" w:bidi="png_PG"/>
        </w:rPr>
      </w:r>
      <w:r>
        <w:rPr>
          <w:lang w:val="png_PG" w:bidi="png_PG"/>
        </w:rPr>
        <w:t>Grup i mas ektim dispela stori long namba tu taim gen. Long sampela hap insait long drama, stopim drama na askim dispela kwesten i go long wanpela man o meri husat i ektim wanpela pat, "Yu pilim olsem wanem o tingting olsem wanem?" Dispela man husat i wok long ekt bai ansa na tokaut long wanem samting ol i pilim o tingim sapos ol i tru tru dispela man o meri o samting we ol i wok long ektim. Bihain go bek na statim drama gen.</w:t>
      </w:r>
    </w:p>
    <w:p>
      <w:pPr/>
      <w:r>
        <w:rPr>
          <w:lang w:val="png_PG" w:bidi="png_PG"/>
        </w:rPr>
      </w:r>
      <w:r>
        <w:rPr>
          <w:lang w:val="png_PG" w:bidi="png_PG"/>
        </w:rPr>
        <w:t>Posim dispela odio long hia na ektim aut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Long namba wan hap bilong stori, wantu tasol Jisas i salim ol disaipel i go. Jisas i tokim ol manmeri long go long haus. Jisas i go antap long ol liklik mauten long pre.</w:t>
      </w:r>
    </w:p>
    <w:p>
      <w:pPr/>
      <w:r>
        <w:rPr>
          <w:lang w:val="png_PG" w:bidi="png_PG"/>
        </w:rPr>
      </w:r>
      <w:r>
        <w:rPr>
          <w:lang w:val="png_PG" w:bidi="png_PG"/>
        </w:rPr>
        <w:t>Stopim eksen bilong drama liklik taim. Askim Jisas, "Yu pilim olsem wanem?" Yu ken harim ol samting olsem, "Mi taiet tru" o "Nau tasol mi wokim wanpela bikpela mirakel na mi laik stap wantaim God, Papa bilong mi." Askim ol disaipel ol i pilim olsem wanem? Yu ken harim ol i tok, "Mi taiet tru." O, "Mi no klia gut bilong wanem Jisas i salim mipela i go. Mi bin laik askim Jisas long dispela bret." O, "Nau tasol mi lukim wanpela narapela kain samting tru." Mi no save hau na Jisas i inap long mekim bret i kamap planti olsem. Mi no klia olsem wanem Jisas i ken mekim ol dispela samting. Mi laik save moa." Kontinu long ektim drama.</w:t>
      </w:r>
    </w:p>
    <w:p>
      <w:pPr/>
      <w:r>
        <w:rPr>
          <w:lang w:val="png_PG" w:bidi="png_PG"/>
        </w:rPr>
      </w:r>
      <w:r>
        <w:rPr>
          <w:lang w:val="png_PG" w:bidi="png_PG"/>
        </w:rPr>
        <w:t>Long namba tu hap bilong stori, ol disaipel i stap long bot bilong ol long namel bilong raunwara. Em i bin wanpela taim long nait. Jisas i stap long graun. Bikpela win na bikpela solwara i kirap i go antap. Jisas i lukim ol disaipel i wok hat long bot. Klostu long 3 kilok long moning Jisas i wokabaut long wara i go long bot. Jisas i laik wokabaut i go yet na abrusim bot. Ol disaipel i lukim Jisas i wokabaut antap long wara na ol i ting Jisas em wanpela tewel. Ol disaipel i pret nogut tru.</w:t>
      </w:r>
    </w:p>
    <w:p>
      <w:pPr/>
      <w:r>
        <w:rPr>
          <w:lang w:val="png_PG" w:bidi="png_PG"/>
        </w:rPr>
      </w:r>
      <w:r>
        <w:rPr>
          <w:lang w:val="png_PG" w:bidi="png_PG"/>
        </w:rPr>
        <w:t>Stopim eksen: Askim ol disaipel, "Yupela i pilim olsem wanem?" Yu inap harim ol samting olsem, "Mipela i pret nogut tru," "Mipela i no klis gut long samting i kamap," o "Mipela i paul." Dispela em i Jisas tru tru o em i wanpela tewel i luk olsem Jisas? I nogat wanpela man o meri i ken wokabaut antap long wara olsem. Jisas em i husat?" Kontinu long ektim drama.</w:t>
      </w:r>
    </w:p>
    <w:p>
      <w:pPr/>
      <w:r>
        <w:rPr>
          <w:lang w:val="png_PG" w:bidi="png_PG"/>
        </w:rPr>
      </w:r>
      <w:r>
        <w:rPr>
          <w:lang w:val="png_PG" w:bidi="png_PG"/>
        </w:rPr>
        <w:t>Long namba 3 hap bilong stori, Jisas i toktok long ol wantu tasol. "Noken pret," Jisas i tok. "Bel na tingting bilong yupela i mas strong, mi stap hia." Jisas i go insait long bot, na win i dai.</w:t>
      </w:r>
    </w:p>
    <w:p>
      <w:pPr/>
      <w:r>
        <w:rPr>
          <w:lang w:val="png_PG" w:bidi="png_PG"/>
        </w:rPr>
      </w:r>
      <w:r>
        <w:rPr>
          <w:lang w:val="png_PG" w:bidi="png_PG"/>
        </w:rPr>
        <w:t>Stopim eksen bilong drama liklik taim. Askim Jisas, "Yu pilim olsem wanem?" Yu bai harim ol kain tok olsem, "Mi belhat olsem ol i no save yet mi husat tru" o "Mi wok long traim long skulim ol disaipel bilong mi long klia gut moa long mi i husat tru." Kontinu long ektim drama.</w:t>
      </w:r>
    </w:p>
    <w:p>
      <w:pPr/>
      <w:r>
        <w:rPr>
          <w:lang w:val="png_PG" w:bidi="png_PG"/>
        </w:rPr>
      </w:r>
      <w:r>
        <w:rPr>
          <w:lang w:val="png_PG" w:bidi="png_PG"/>
        </w:rPr>
        <w:t>Ol disaipel i kirap nogut. Ol i no klia yet long mining bilong dispela mirakel bilong ol bret na bel bilong ol i hat tru long kisim mining bilong dispela mirakel.</w:t>
      </w:r>
    </w:p>
    <w:p>
      <w:pPr/>
      <w:r>
        <w:rPr>
          <w:lang w:val="png_PG" w:bidi="png_PG"/>
        </w:rPr>
      </w:r>
      <w:r>
        <w:rPr>
          <w:lang w:val="png_PG" w:bidi="png_PG"/>
        </w:rPr>
        <w:t>Stopim eksen: Askim ol disaipel, "Yupela i pilim olsem wanem nau?" Yu ken harim, "Gutpela moa." Taim Jisas i stap wantaim mipela, ol samting i save kamap gutpela moa. Win i stop olsem wankain tasol olsem taim mipela i bin bungim dispela narapela taim nogut bilong bikpela win. Jisas i nambawan tru. Tasol mi no klia hau Jisas i ken wokim ol dispela samting. Mi no save olsem wanem Jisas inap givim bret long olgeta manmeri i bin stap tude. God wanpela tasol i ken mekim kain samting olsem. Jisas em i husat?" Kontinu long ektim drama.</w:t>
      </w:r>
    </w:p>
    <w:p>
      <w:pPr/>
      <w:r>
        <w:rPr>
          <w:lang w:val="png_PG" w:bidi="png_PG"/>
        </w:rPr>
      </w:r>
      <w:r>
        <w:rPr>
          <w:lang w:val="png_PG" w:bidi="png_PG"/>
        </w:rPr>
        <w:t>Long namba 4 hap bilong stori, ol i kamap long narapela sait bilong raunwara, na ol manmeri i luksave long Jisas. Ol manmeri i ran i go long olgeta bilong dispela eria na ol i karim ol sikmanmeri long ol bet i go long wanem hap ol i harim Jisas i stap long en. Long wanem hap Jisas i go, long ol liklik ples, long ol siti, o long ol hap we i longwe long ol liklik ples, ol manmeri i wok long kisim ol sikmanmeri i go long maket ples. Ol manmeri i begim Jisas long larim ol sikman i tasim arere bilong klos bilong em tasol. Olgeta husat i tasim Jisas em ol i kamap orait.</w:t>
      </w:r>
    </w:p>
    <w:p>
      <w:pPr/>
      <w:r>
        <w:rPr>
          <w:lang w:val="png_PG" w:bidi="png_PG"/>
        </w:rPr>
      </w:r>
      <w:r>
        <w:rPr>
          <w:lang w:val="png_PG" w:bidi="png_PG"/>
        </w:rPr>
        <w:t>Long pinis bilong dispela eksen: Askim ol sikmanmeri, "Yupela i pilim olsem wanem?" Yu ken harim ol samting olsem, "Mi no gat hop tru, na nau mi kamap orait," "Mi amamas tru," o "Mi bilip long Jisas." Askim ol disaipel, "Yupela pilim olsem wanem nau?" Yu ken harim olsem "Mi kirap nogut taim mi lukim olgeta dispela ol sikmanmeri i kamap orait." Dispela pawa bilong mekim orait manmeri i kam long we? Jisas i givim mipela sampela bilong dispela pawa taim mipela i bin go long ol liklik ples long rausim ol spirit nogut. Mi bin gat dispela pawa tasol mi no klia gut long en o long wanem hap dispela pawa i kam long en." Kontinu long ektim drama.</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vesen bilong Mak 6:45–56 long trenslesen we i isi tru long yu long klia gut long en.</w:t>
      </w:r>
    </w:p>
    <w:p>
      <w:pPr/>
      <w:r>
        <w:rPr>
          <w:lang w:val="png_PG" w:bidi="png_PG"/>
        </w:rPr>
      </w:r>
      <w:r>
        <w:rPr>
          <w:lang w:val="png_PG" w:bidi="png_PG"/>
        </w:rPr>
        <w:t xml:space="preserve">Wantu tasol Jisas i mekim </w:t>
      </w:r>
      <w:r>
        <w:rPr>
          <w:lang w:val="png_PG" w:bidi="png_PG"/>
        </w:rPr>
        <w:t>ol disaipel</w:t>
      </w:r>
      <w:r>
        <w:rPr>
          <w:lang w:val="png_PG" w:bidi="png_PG"/>
        </w:rPr>
        <w:t xml:space="preserve"> bilong em i go insait long bot long go long narapela sait bilong </w:t>
      </w:r>
      <w:r>
        <w:rPr>
          <w:b/>
          <w:lang w:val="png_PG" w:bidi="png_PG"/>
        </w:rPr>
        <w:t>raunwara</w:t>
      </w:r>
      <w:r>
        <w:rPr>
          <w:lang w:val="png_PG" w:bidi="png_PG"/>
        </w:rPr>
        <w:t>. Yusim ol seim wod bilong raunwara na ol disaipel olsem yu i bin yusim long narapela hap bilong stori.</w:t>
      </w:r>
    </w:p>
    <w:p>
      <w:pPr/>
      <w:r>
        <w:rPr>
          <w:lang w:val="png_PG" w:bidi="png_PG"/>
        </w:rPr>
      </w:r>
      <w:r>
        <w:rPr>
          <w:lang w:val="png_PG" w:bidi="png_PG"/>
        </w:rPr>
        <w:t xml:space="preserve">Jisas i bin go stap em yet long </w:t>
      </w:r>
      <w:r>
        <w:rPr>
          <w:b/>
          <w:lang w:val="png_PG" w:bidi="png_PG"/>
        </w:rPr>
        <w:t>beten</w:t>
      </w:r>
      <w:r>
        <w:rPr>
          <w:lang w:val="png_PG" w:bidi="png_PG"/>
        </w:rPr>
        <w:t xml:space="preserve">. Dispela wod "pre" o beten i min olsem toktok wantaim God. </w:t>
      </w:r>
      <w:r>
        <w:rPr>
          <w:lang w:val="png_PG" w:bidi="png_PG"/>
        </w:rPr>
        <w:t>Pre</w:t>
      </w:r>
      <w:r>
        <w:rPr>
          <w:lang w:val="png_PG" w:bidi="png_PG"/>
        </w:rPr>
        <w:t xml:space="preserve"> em i gat toktok bilong em insait long Masta Gloseri. Yusim seim wod bilong beten o pre olsem yu bin yusim bipo.</w:t>
      </w:r>
    </w:p>
    <w:p>
      <w:pPr/>
      <w:r>
        <w:rPr>
          <w:lang w:val="png_PG" w:bidi="png_PG"/>
        </w:rPr>
      </w:r>
      <w:r>
        <w:rPr>
          <w:lang w:val="png_PG" w:bidi="png_PG"/>
        </w:rPr>
        <w:t>Ol disaipel i mekim bot i muv wantaim ol plang we i flet long wanpela sait bilong ol. Taim win i kam, em i bin hat tru long mekim bot i muv long daireksen we em i laik go long en.</w:t>
      </w:r>
    </w:p>
    <w:p>
      <w:pPr/>
      <w:r>
        <w:rPr>
          <w:lang w:val="png_PG" w:bidi="png_PG"/>
        </w:rPr>
      </w:r>
      <w:r>
        <w:rPr>
          <w:lang w:val="png_PG" w:bidi="png_PG"/>
        </w:rPr>
        <w:t xml:space="preserve">Soim tim bilong yu piksa bilong wanpela </w:t>
      </w:r>
      <w:r>
        <w:rPr>
          <w:lang w:val="png_PG" w:bidi="png_PG"/>
        </w:rPr>
        <w:t>bot na ol pul bilong bot</w:t>
      </w:r>
      <w:r>
        <w:rPr>
          <w:lang w:val="png_PG" w:bidi="png_PG"/>
        </w:rPr>
        <w:t xml:space="preserve"> na tokim ol long tingim olsem dispela i seim bot olsem ol dispela bot ol i bin yusim long narapela stori insait long buk bilong Mak. Presim pos baten long stopim odio long hia.</w:t>
      </w:r>
    </w:p>
    <w:p>
      <w:pPr/>
      <w:r>
        <w:rPr>
          <w:lang w:val="png_PG" w:bidi="png_PG"/>
        </w:rPr>
      </w:r>
      <w:r>
        <w:rPr>
          <w:lang w:val="png_PG" w:bidi="png_PG"/>
        </w:rPr>
        <w:t xml:space="preserve">Bihain Jisas i wokabaut antap long wara na i kam long bot. Em i klostu long </w:t>
      </w:r>
      <w:r>
        <w:rPr>
          <w:b/>
          <w:lang w:val="png_PG" w:bidi="png_PG"/>
        </w:rPr>
        <w:t>abrusim ol</w:t>
      </w:r>
      <w:r>
        <w:rPr>
          <w:lang w:val="png_PG" w:bidi="png_PG"/>
        </w:rPr>
        <w:t>. Dispela i no min olsem Jisas i wokabaut abrusim ol na i no stop. We orijinel tok ples i yusim ol wod i minim olsem Jisas i bin kam long stap wantaim ol, o long abrusim ol bai ol i ken lukim em. Em i bin laikim ol long lukim em.</w:t>
      </w:r>
    </w:p>
    <w:p>
      <w:pPr/>
      <w:r>
        <w:rPr>
          <w:lang w:val="png_PG" w:bidi="png_PG"/>
        </w:rPr>
      </w:r>
      <w:r>
        <w:rPr>
          <w:lang w:val="png_PG" w:bidi="png_PG"/>
        </w:rPr>
        <w:t xml:space="preserve">Ol disaipel i ting ol i lukim wanpela </w:t>
      </w:r>
      <w:r>
        <w:rPr>
          <w:b/>
          <w:lang w:val="png_PG" w:bidi="png_PG"/>
        </w:rPr>
        <w:t>tewel</w:t>
      </w:r>
      <w:r>
        <w:rPr>
          <w:lang w:val="png_PG" w:bidi="png_PG"/>
        </w:rPr>
        <w:t>, o tewel bilong dai man.</w:t>
      </w:r>
    </w:p>
    <w:p>
      <w:pPr/>
      <w:r>
        <w:rPr>
          <w:lang w:val="png_PG" w:bidi="png_PG"/>
        </w:rPr>
      </w:r>
      <w:r>
        <w:rPr>
          <w:lang w:val="png_PG" w:bidi="png_PG"/>
        </w:rPr>
        <w:t xml:space="preserve">Ol disaipel i bin </w:t>
      </w:r>
      <w:r>
        <w:rPr>
          <w:b/>
          <w:lang w:val="png_PG" w:bidi="png_PG"/>
        </w:rPr>
        <w:t>kirap nogut</w:t>
      </w:r>
      <w:r>
        <w:rPr>
          <w:lang w:val="png_PG" w:bidi="png_PG"/>
        </w:rPr>
        <w:t xml:space="preserve"> long pawa bilong Jisas, o pilim bel isi na kirap nogut olsem ol i bin seif long dispela bikpela win. Ol i kirap nogut long wanem ol i no klia gut Jisas em i husat.</w:t>
      </w:r>
    </w:p>
    <w:p>
      <w:pPr/>
      <w:r>
        <w:rPr>
          <w:lang w:val="png_PG" w:bidi="png_PG"/>
        </w:rPr>
      </w:r>
      <w:r>
        <w:rPr>
          <w:lang w:val="png_PG" w:bidi="png_PG"/>
        </w:rPr>
        <w:t xml:space="preserve">Planti manmeri i bin </w:t>
      </w:r>
      <w:r>
        <w:rPr>
          <w:lang w:val="png_PG" w:bidi="png_PG"/>
        </w:rPr>
        <w:t>kamap orait</w:t>
      </w:r>
      <w:r>
        <w:rPr>
          <w:lang w:val="png_PG" w:bidi="png_PG"/>
        </w:rPr>
        <w:t xml:space="preserve">. Wod bilong </w:t>
      </w:r>
      <w:r>
        <w:rPr>
          <w:b/>
          <w:lang w:val="png_PG" w:bidi="png_PG"/>
        </w:rPr>
        <w:t>kamap orait</w:t>
      </w:r>
      <w:r>
        <w:rPr>
          <w:lang w:val="png_PG" w:bidi="png_PG"/>
        </w:rPr>
        <w:t xml:space="preserve"> insait long dispela stori em wod i tok long mekim orait olgeta samting—long spirit na bodi.</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i isi tru long yupela i andastendim.</w:t>
      </w:r>
    </w:p>
    <w:p>
      <w:pPr/>
      <w:r>
        <w:rPr>
          <w:lang w:val="png_PG" w:bidi="png_PG"/>
        </w:rPr>
      </w:r>
      <w:r>
        <w:rPr>
          <w:lang w:val="png_PG" w:bidi="png_PG"/>
        </w:rPr>
        <w:t>Insait long dispela sesen, stori gen long dispela hap bilong Baibel, insait long wanpela grup, long tok ples bilong yupela yet.</w:t>
      </w:r>
    </w:p>
    <w:p>
      <w:pPr/>
      <w:r>
        <w:rPr>
          <w:lang w:val="png_PG" w:bidi="png_PG"/>
        </w:rPr>
      </w:r>
      <w:r>
        <w:rPr>
          <w:lang w:val="png_PG" w:bidi="png_PG"/>
        </w:rPr>
        <w:t>Pastaim, olgeta grup bai prektis long dispela hap bilong Baibel long tok ples bilong yupela yet. Tingim long yusim ol wod yupela i bin wanbel long en long narapela step i go pinis, kain olsem oda bilong ol samting i kamap insait long stori, ol wod, ol hap tok, ol samting ol manmeri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long ol olgeta samting i kamap insait long dispela stori. Ol grup memba i ken stretim o korektim wanpela narapela insait long dispela step. Presim pos baten long stopim odio long hia.</w:t>
      </w:r>
    </w:p>
    <w:p>
      <w:pPr/>
      <w:r>
        <w:rPr>
          <w:lang w:val="png_PG" w:bidi="png_PG"/>
        </w:rPr>
      </w:r>
      <w:r>
        <w:rPr>
          <w:lang w:val="png_PG" w:bidi="png_PG"/>
        </w:rPr>
        <w:t>Bihain, wanwan memba bilong grup i mas stori long olgeta samting i kamap insait long displa hap bilong Baibel long wanpela laspela taim na no gat lain i mas distebim ol. Wanpela grup memba i ken yusim ol kainkain samting, o ol eksen o storibod long helpim ol long tingim dispela Baibel stori. Presim pos baten long stopim odio long hia.</w:t>
      </w:r>
    </w:p>
    <w:p>
      <w:pPr/>
      <w:r>
        <w:rPr>
          <w:lang w:val="png_PG" w:bidi="png_PG"/>
        </w:rPr>
      </w:r>
      <w:r>
        <w:rPr>
          <w:lang w:val="png_PG" w:bidi="png_PG"/>
        </w:rPr>
        <w:t>Bihain, orait grup i ken mekim disisen long stori bilong husat em ol i laikim tru. Yu inap tok olsem yu laikim wanem we wanpela memba bilong grup i tokim wanpela hap bilong stori, tasol yu laikim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hap stori bilong Baibel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7:1–8</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38">
        <w:r>
          <w:rPr>
            <w:lang w:val="png_PG" w:bidi="png_PG"/>
          </w:rPr>
          <w:rPr>
            <w:color w:val="0000EE"/>
            <w:u w:val="single"/>
          </w:rPr>
          <w:t>Harim na putim long tingting na bel</w:t>
        </w:r>
      </w:hyperlink>
      <w:r>
        <w:rPr>
          <w:lang w:val="png_PG" w:bidi="png_PG"/>
        </w:rPr>
        <w:t xml:space="preserve"> (714 KB)</w:t>
      </w:r>
      <w:r>
        <w:rPr>
          <w:lang w:val="png_PG" w:bidi="png_PG"/>
        </w:rPr>
      </w:r>
    </w:p>
    <w:p>
      <w:pPr>
        <w:pStyle w:val="ListBullet"/>
        <w:spacing w:line="240" w:lineRule="auto"/>
        <w:ind w:left="720"/>
      </w:pPr>
      <w:r>
        <w:rPr>
          <w:lang w:val="png_PG" w:bidi="png_PG"/>
        </w:rPr>
      </w:r>
      <w:hyperlink r:id="rId139">
        <w:r>
          <w:rPr>
            <w:lang w:val="png_PG" w:bidi="png_PG"/>
          </w:rPr>
          <w:rPr>
            <w:color w:val="0000EE"/>
            <w:u w:val="single"/>
          </w:rPr>
          <w:t>Save long taim na ples we stori i kamap long en</w:t>
        </w:r>
      </w:hyperlink>
      <w:r>
        <w:rPr>
          <w:lang w:val="png_PG" w:bidi="png_PG"/>
        </w:rPr>
        <w:t xml:space="preserve"> (5.8 MB)</w:t>
      </w:r>
      <w:r>
        <w:rPr>
          <w:lang w:val="png_PG" w:bidi="png_PG"/>
        </w:rPr>
      </w:r>
    </w:p>
    <w:p>
      <w:pPr>
        <w:pStyle w:val="ListBullet"/>
        <w:spacing w:line="240" w:lineRule="auto"/>
        <w:ind w:left="720"/>
      </w:pPr>
      <w:r>
        <w:rPr>
          <w:lang w:val="png_PG" w:bidi="png_PG"/>
        </w:rPr>
      </w:r>
      <w:hyperlink r:id="rId140">
        <w:r>
          <w:rPr>
            <w:lang w:val="png_PG" w:bidi="png_PG"/>
          </w:rPr>
          <w:rPr>
            <w:color w:val="0000EE"/>
            <w:u w:val="single"/>
          </w:rPr>
          <w:t>Save gut long wanwan Hap bilong Stori</w:t>
        </w:r>
      </w:hyperlink>
      <w:r>
        <w:rPr>
          <w:lang w:val="png_PG" w:bidi="png_PG"/>
        </w:rPr>
        <w:t xml:space="preserve"> (2.9 MB)</w:t>
      </w:r>
      <w:r>
        <w:rPr>
          <w:lang w:val="png_PG" w:bidi="png_PG"/>
        </w:rPr>
      </w:r>
    </w:p>
    <w:p>
      <w:pPr>
        <w:pStyle w:val="ListBullet"/>
        <w:spacing w:line="240" w:lineRule="auto"/>
        <w:ind w:left="720"/>
      </w:pPr>
      <w:r>
        <w:rPr>
          <w:lang w:val="png_PG" w:bidi="png_PG"/>
        </w:rPr>
      </w:r>
      <w:hyperlink r:id="rId141">
        <w:r>
          <w:rPr>
            <w:lang w:val="png_PG" w:bidi="png_PG"/>
          </w:rPr>
          <w:rPr>
            <w:color w:val="0000EE"/>
            <w:u w:val="single"/>
          </w:rPr>
          <w:t>Putim yu yet insait long stori</w:t>
        </w:r>
      </w:hyperlink>
      <w:r>
        <w:rPr>
          <w:lang w:val="png_PG" w:bidi="png_PG"/>
        </w:rPr>
        <w:t xml:space="preserve"> (4.1 MB)</w:t>
      </w:r>
      <w:r>
        <w:rPr>
          <w:lang w:val="png_PG" w:bidi="png_PG"/>
        </w:rPr>
      </w:r>
    </w:p>
    <w:p>
      <w:pPr>
        <w:pStyle w:val="ListBullet"/>
        <w:spacing w:line="240" w:lineRule="auto"/>
        <w:ind w:left="720"/>
      </w:pPr>
      <w:r>
        <w:rPr>
          <w:lang w:val="png_PG" w:bidi="png_PG"/>
        </w:rPr>
      </w:r>
      <w:hyperlink r:id="rId142">
        <w:r>
          <w:rPr>
            <w:lang w:val="png_PG" w:bidi="png_PG"/>
          </w:rPr>
          <w:rPr>
            <w:color w:val="0000EE"/>
            <w:u w:val="single"/>
          </w:rPr>
          <w:t>Save gut long ol samting we i no klia</w:t>
        </w:r>
      </w:hyperlink>
      <w:r>
        <w:rPr>
          <w:lang w:val="png_PG" w:bidi="png_PG"/>
        </w:rPr>
        <w:t xml:space="preserve"> (4.0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7:1–8</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7:1–8 na putim long bel bilong yupela.</w:t>
      </w:r>
    </w:p>
    <w:p>
      <w:pPr/>
      <w:r>
        <w:rPr>
          <w:lang w:val="png_PG" w:bidi="png_PG"/>
        </w:rPr>
      </w:r>
      <w:r>
        <w:rPr>
          <w:lang w:val="png_PG" w:bidi="png_PG"/>
        </w:rPr>
        <w:t>Harim wanpela odio vesen bilong Mak 7:1–8 tripela taim, long tripela kain trenslesen, sapos yu inap. Orait bihain, bung olsem wanpela grup na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 xml:space="preserve">Dispela Baibel ves i tokim yumi wanem samting long ol manmeri? </w:t>
      </w:r>
    </w:p>
    <w:p>
      <w:pPr>
        <w:pStyle w:val="ListBullet"/>
        <w:spacing w:line="240" w:lineRule="auto"/>
        <w:ind w:left="720"/>
      </w:pPr>
      <w:r>
        <w:rPr>
          <w:lang w:val="png_PG" w:bidi="png_PG"/>
        </w:rPr>
      </w:r>
      <w:r>
        <w:rPr>
          <w:lang w:val="png_PG" w:bidi="png_PG"/>
        </w:rPr>
        <w:t>Dispela ol tok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Husat man o meri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odio vesen bilong Mak 7:1–8 long trenslesen we i isi tru long yu long klia gut long en.</w:t>
      </w:r>
    </w:p>
    <w:p>
      <w:pPr/>
      <w:r>
        <w:rPr>
          <w:lang w:val="png_PG" w:bidi="png_PG"/>
        </w:rPr>
      </w:r>
      <w:r>
        <w:rPr>
          <w:lang w:val="png_PG" w:bidi="png_PG"/>
        </w:rPr>
        <w:t>Mipela i no save long wanem taim stret dispela tok skul o stori i bin kamap\—mipela i no save sapos em i bin kamap bihain stret long ol samting i kamap pastaim, o sapos Mak i putim dispela tok skul o stori bilong Jisas long hia long soim mipela wanpela samting taim em i wok long mekim ol narapela stori bilong Jisas.</w:t>
      </w:r>
    </w:p>
    <w:p>
      <w:pPr/>
      <w:r>
        <w:rPr>
          <w:lang w:val="png_PG" w:bidi="png_PG"/>
        </w:rPr>
      </w:r>
      <w:r>
        <w:rPr>
          <w:lang w:val="png_PG" w:bidi="png_PG"/>
        </w:rPr>
        <w:t>Dispela tok skul em i namba wan pat bilong wanpela longpela tok skul. Dispela longpela tok skul em i gat tripela pat. Dispela seksen i stori long hevi ol Farisi i bin gat wantaim Jisas na wanem tok Jisas i bin mekim long ol long namba wan taim. Long namba tu pat, Jisas bai tok klia olsem pasin kastom bilong ol lida bilong lotu i no wankain olsem lo bilong God, na sampela taim ol dispela pasin kastom we ol save mekim long bipo taim i kam inap long nau, em i oposit long lo bilong God. Long namba tri pat, Jisas bai tok klia wanem we ol manmeri tru tru i kamap i no klin, we i min olsem ol i kamap i no orait long mekim wok bilong God. Dispela tok skul i kamap bipo long yumi lukim hau Jisas i helpim ol manmeri husat i no ol Ju o Juda lain long tripela narapela taim! Dispela tok skul ating i stap long hia long soim mipela olsem ol manmeri husat i no Ju o Juda lain em ol tu i ken kamap orait long ai bilong God, maski sapos ol i no bihainim olgeta pasin kastom bilong ol Ju o Juda lain.</w:t>
      </w:r>
    </w:p>
    <w:p>
      <w:pPr/>
      <w:r>
        <w:rPr>
          <w:lang w:val="png_PG" w:bidi="png_PG"/>
        </w:rPr>
      </w:r>
      <w:r>
        <w:rPr>
          <w:lang w:val="png_PG" w:bidi="png_PG"/>
        </w:rPr>
        <w:t xml:space="preserve">Ol Farisi na ol narapela tisa bilong lo i kam long tempel bilong Jerusalem na i go long hap Jisas i stap long en. Ol i laik lukim em. Ol Farisi em ol i wanpela grup bilong ol lida bilong lotu bilong ol Juda lain o Ju na ol i save lukaut gut tru long bihainim olgeta wanwan liklik lo na pasin kastom bilong ol Juda lain. Ol tisa bilong lo, em sampela taim ol i save kolim ol tu olsem ol skraib, na ol i save lainim lo na ol i bikpela saveman long sait bilong tokaut long minim bilong lo insait long ol Holi Skripsa. Ol i bung raunim Jisas na ol disaipel bilong em, taim Jisas na ol disaipel i wok long kaikai i stap, na ol i lukim wanpela problem—ol disaipel i no wasim han bilong ol bihainim stretpela pasin bilong wasim han bipo long ol i kaikai na dispela em i wanpela kain we bilong wasim han insait long kastom bilong ol Ju. Ol Farisi na tisa bilong lo i ting olsem dispela i mekim ol disaipel i no klin. I no klin em i no minim olsem ol disaipel i doti long bodi, tasol ol Farisi i ting ol i no klin long sait bilong pasin kastom bilong lotu o ol i no orait long ai bilong God. Long ai bilong God, tru tru pasin we i no klin em i no save kamap long ol samting bilong ausait, kain olsem doti o i no bihainim ol kastom wok o kastom pasin we ol man i bin kamapim, tasol tru tru pasin we i no klin em i save kamap long ol samting we wanpela man o meri i tok o mekim. Insait long dispela stori Jisas i skulim yumi long wanem we pasin bilong bihainim kastom long kamap klin na pasin bilong kamap klin long bel na tingting i narakain - pasin bilong kamap klin long bel na tingting em i samting we i stap insait long bel na tingting bilong yumi. </w:t>
      </w:r>
    </w:p>
    <w:p>
      <w:pPr/>
      <w:r>
        <w:rPr>
          <w:lang w:val="png_PG" w:bidi="png_PG"/>
        </w:rPr>
      </w:r>
      <w:r>
        <w:rPr>
          <w:lang w:val="png_PG" w:bidi="png_PG"/>
        </w:rPr>
        <w:t>Yumi bin lukim pinis long ol narapela pat bilong Mak i stap bipo olsem Jisas i no save olgeta taim bihainim ol pasin kastom bilong ol lida bilong lotu. Sampela taim ol i save kolim ol kastom pasin bilong lotu bilong ol Juda o Ju olsem lo we i stap long toktok tasol. Ol Juda o Ju i gat lo bilong Moses we ol i bin raitim i go daun, tasol sampela taim dispela lo i no klia gut. Bihain long sampela taim, ol elda—dispela em ol lida bilong lotu bilong ol lain manmeri bilong bipo—i bin givim mining long ol dispela lo na i givim sampela ekstra tok stia bilong traim na mekim ol dispela lo i kamap klia gut. Ol manmeri i givim ol dispela ekstra tok stia i go long ol narapela lain manmeri i kam bihain long maus tasol. Ol dispela tok stia i kamap olsem ol kastom pasin we ol lida bilong lotu i bin givim tok oda long ol Ju o Juda lain long mekim na ol bai i go klostu long God. Em i bin hat long bihainim olgeta ol dispela tok stia. Insait long dispela seksen, Mak i helpim yumi long klia gut long ol ekstra lo bilong ol lida bilong lotu taim em i givim yumi sampela ekstra tok save.</w:t>
      </w:r>
    </w:p>
    <w:p>
      <w:pPr/>
      <w:r>
        <w:rPr>
          <w:lang w:val="png_PG" w:bidi="png_PG"/>
        </w:rPr>
      </w:r>
      <w:r>
        <w:rPr>
          <w:lang w:val="png_PG" w:bidi="png_PG"/>
        </w:rPr>
        <w:t>Stop hia na toktok wantaim treslesen tim bilong yu: Wanem kain ol lo bilong lotu na pasin kastom bilong lotu em ol manmeri long komyuniti bilong yu i save mekim? Ol manmeri i save pilim olsem wanem long ol lo bilong lotu na ol pasin kastom bilong lotu? Husat i tokim ol long mekim ol dispela pasin kastom na bilong wanem ol i ting ol i mas mekim? Posim odio long hia.</w:t>
      </w:r>
    </w:p>
    <w:p>
      <w:pPr/>
      <w:r>
        <w:rPr>
          <w:lang w:val="png_PG" w:bidi="png_PG"/>
        </w:rPr>
      </w:r>
      <w:r>
        <w:rPr>
          <w:lang w:val="png_PG" w:bidi="png_PG"/>
        </w:rPr>
        <w:t>Ol lo bilong lotu pasin insait long Olpela Testamen i no tok sapos olgeta manmeri i mas wasim han bipo long olgeta taim bilong kaikai bai ol i ken i stap orait long ai bilong God. Dispela tok stia na dispela we bilong wasim han, em ol lida bilong lotu i bin edim bihain long sampela taim. Ol lo bilong Moses i tok olsem ol pris tasol long Tempel i mas wasim han bilong ol, tasol ol Farisi i laikim olgeta manmeri long givim bel tru long God olsem ol pris. Bihain long sampela taim, olgeta lain i nid long wasim han bilong ol bipo long ol i kaikai bret. Dispela i no bilong wasim ol doti olgeta\ — olgeta manmeri i mas kapsaitim wara long han wanpela taim tasol. Mipela i ting ol i save wasim han taim ol i pulapim wara long wanpela han, mekim olsem kap, na kapsaitim i go antap long narapela han.</w:t>
      </w:r>
    </w:p>
    <w:p>
      <w:pPr/>
      <w:r>
        <w:rPr>
          <w:lang w:val="png_PG" w:bidi="png_PG"/>
        </w:rPr>
      </w:r>
      <w:r>
        <w:rPr>
          <w:lang w:val="png_PG" w:bidi="png_PG"/>
        </w:rPr>
        <w:t>Bihain Mak i tokim mipela long wanem samting ol lida bilong lotu i save mekim taim ol i kam bek long maket. Toktok we ol i yusim em i hat long andastendim, olsem na mipela i no klia gut long wanem samting ol lida blong lotu i save mekim. Ol lida bilong lotu i save wasim olgeta samting we i kam long maket, o ol i save wasim ol yet taim ol i kam bek long maket. Ol i save wasim ol yet long rot taim ol i tromoi liklik wara antap long ol yet o karamapim ol yet olgeta wantaim wara. Bikos mipela i no klia sapos Mak i wok long tokim mipela olsem ol lida bilong lotu i wasim ol yet o ol samting ol i kisim kam long maket, yu ken tok long wanpela bilong dispela tupela samting long trenslesen bilong yu.</w:t>
      </w:r>
    </w:p>
    <w:p>
      <w:pPr/>
      <w:r>
        <w:rPr>
          <w:lang w:val="png_PG" w:bidi="png_PG"/>
        </w:rPr>
      </w:r>
      <w:r>
        <w:rPr>
          <w:lang w:val="png_PG" w:bidi="png_PG"/>
        </w:rPr>
        <w:t>Mak i go moa na stori long olgeta samting ol manmeri i mas wasim—na wanem we ol i mas wasim ol dispela samting bihainim lo bilong ol lida bilong lotu. I gat planti samting we ol i nid long mekim i kamap klin o mekim i kamap stret bilong mekim wok bilong God. Mak i givim wanpela longpela list olsem eksampel, 'ol kap, ol jag, na ol ketel', bai yumi ken lukim hamas ekstra wok ol lida bilong lotu i givim long ol manmeri. Ol Farisi i bilip olsem ol manmeri inap kam klostu long God sapos ol i mekim olgeta dispela samting.</w:t>
      </w:r>
    </w:p>
    <w:p>
      <w:pPr/>
      <w:r>
        <w:rPr>
          <w:lang w:val="png_PG" w:bidi="png_PG"/>
        </w:rPr>
      </w:r>
      <w:r>
        <w:rPr>
          <w:lang w:val="png_PG" w:bidi="png_PG"/>
        </w:rPr>
        <w:t>Ol kap ol i toktok long en hia em ol kontena bilong dring, ol jag em ol kontena we wara i stap long en na ol manmeri i save kapsaitim wara i go autsait, na ol ketel em ol kapa kontena we ol lain ol i save yusim loong kuk.</w:t>
      </w:r>
    </w:p>
    <w:p>
      <w:pPr/>
      <w:r>
        <w:rPr>
          <w:lang w:val="png_PG" w:bidi="png_PG"/>
        </w:rPr>
      </w:r>
      <w:r>
        <w:rPr>
          <w:lang w:val="png_PG" w:bidi="png_PG"/>
        </w:rPr>
        <w:t>Stop long hia na lukluk long wanpela piksa bilong ol kap, ol jag na ol ketel. Yupela wanwan mas stori long yupela yet long wanpela taim we yupela bin save long wanpela husat i bin mekim samting bilong kisim laikim bilong God o bilong wanpela spirit. Posim odio long hia.</w:t>
      </w:r>
    </w:p>
    <w:p>
      <w:pPr/>
      <w:r>
        <w:rPr>
          <w:lang w:val="png_PG" w:bidi="png_PG"/>
        </w:rPr>
      </w:r>
      <w:r>
        <w:rPr>
          <w:lang w:val="png_PG" w:bidi="png_PG"/>
        </w:rPr>
        <w:t>Ol Farisi na ol tisa bilong lo i tok kros long Jisas - na askim em bilong wanem ol disaipel bilong em i no bihainim pasin kastom bilong ol Ju o Juda, na ol i kaikai long han i doti o i no klin. Jisas i no tok klia stret long ol bilong wanem ol disaipel bilong em i no bihainim dispela ol pasin kastom. Tasol Jisas i bekim tok bilong ol wantaim wanpela tok bilong wanpela profet bilong ol we planti manmeri i save gut long en, Aisaia. Dispela tok i kam long Aisaia we i toktok long ol man bilong tupela maus we i soim olsem ol manmeri i ken wasim ol yet na bihainim olgeta strongpela lo bilong mekim ol yet na ol narapela samting i klin, tasol dispela i no min olsem bel bilong ol i klin o ol i stap orait long ai bilong God. Aisaia i tok olsem God i tok, "Dispela ol manmeri i onaim mi wantaim maus bilong ol, tasol bel bilong ol i stap longwe long mi." Tok bilong God i soim yumi long wanem samting i no wankain long pasin bilong lotu long ausait tasol, litimapim nem bilong God wantaim toktok bilong yumi o "wantaim maus bilong yumi," na wanem samting tru tru i save kamap long insait bilong yumi. Jisas i tokim ol Farisi na ol tisa bilong lo olsem tok profet bilong Aisaia em i kamap tru long hia. Ol Farisi na ol tisa bilong lo em ol man bilong tupela maus we God i bin toktok long en long Aisaia. Pasin bilong i gat tupela maus em i olsem yu soim wanpela pasin long ai bilong ol man, tasol dispela i no trutru pasin bilong yu. God i tok, "Ol lotu bilong ol long mi i no gat mining; ol tok skul bilong ol em ol lo bilong ol man tasol." Lotu bilong ol Farisi i no gat mining bilong em bikos ol i tingting tasol long ol pasin kastom na lo bilong ol man. Ol i bin senisim ol lo bilong God wantaim ol tok skul bilong ol man.</w:t>
      </w:r>
    </w:p>
    <w:p>
      <w:pPr/>
      <w:r>
        <w:rPr>
          <w:lang w:val="png_PG" w:bidi="png_PG"/>
        </w:rPr>
      </w:r>
      <w:r>
        <w:rPr>
          <w:lang w:val="png_PG" w:bidi="png_PG"/>
        </w:rPr>
        <w:t>Ol i no kam klostu moa long God bikos ol i mekim ol dispela samting: ol i kam klostu moa long God taim bel bilong ol i stap klostu long God. Dispela tok i soim ol lida bilong lotu olsem lo bilong God em yet i gat atoriti moa long ol pasin kastom, maski ol i bin kamapim ol dispela kastom pasin bilong helpim ol manmeri.</w:t>
      </w:r>
    </w:p>
    <w:p>
      <w:pPr/>
      <w:r>
        <w:rPr>
          <w:lang w:val="png_PG" w:bidi="png_PG"/>
        </w:rPr>
      </w:r>
      <w:r>
        <w:rPr>
          <w:lang w:val="png_PG" w:bidi="png_PG"/>
        </w:rPr>
        <w:t>Stop long hia na toktok long husat i gat atoriti bilong lotu insait long komyuniti bilong yu? Baibel/Skripsa em yet i gat atoriti, o sampela ol lida bilong sios i gat atoriti? Stori long ol pasin kastom bilong lotu we komyuniti bilong yu i save mekim na dispela pasin i winim ol samting Baibel i tok long mekim.</w:t>
      </w:r>
    </w:p>
    <w:p>
      <w:pPr/>
      <w:r>
        <w:rPr>
          <w:lang w:val="png_PG" w:bidi="png_PG"/>
        </w:rPr>
      </w:r>
      <w:r>
        <w:rPr>
          <w:lang w:val="png_PG" w:bidi="png_PG"/>
        </w:rPr>
        <w:t>Posim odio long hia.</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Mak 7:1–8 long trenslesen we i isi tru long yu long klia gut long en.</w:t>
      </w:r>
    </w:p>
    <w:p>
      <w:pPr/>
      <w:r>
        <w:rPr>
          <w:lang w:val="png_PG" w:bidi="png_PG"/>
        </w:rPr>
      </w:r>
      <w:r>
        <w:rPr>
          <w:lang w:val="png_PG" w:bidi="png_PG"/>
        </w:rPr>
        <w:t>Insait long dispela step, grup bai toktok long ol wanwan hap bilong stori, ol manmeri o samting i stap insait long stori, na ol ples we stori i kamap long en. Bihain grup bai putim ol samting i kamap insait long stori insait long tingting bilong ol na piksarim dispela stori.</w:t>
      </w:r>
    </w:p>
    <w:p>
      <w:pPr/>
      <w:r>
        <w:rPr>
          <w:lang w:val="png_PG" w:bidi="png_PG"/>
        </w:rPr>
      </w:r>
      <w:r>
        <w:rPr>
          <w:lang w:val="png_PG" w:bidi="png_PG"/>
        </w:rPr>
        <w:t>Dispela stori i gat 2-pela hap.</w:t>
      </w:r>
    </w:p>
    <w:p>
      <w:pPr/>
      <w:r>
        <w:rPr>
          <w:lang w:val="png_PG" w:bidi="png_PG"/>
        </w:rPr>
      </w:r>
      <w:r>
        <w:rPr>
          <w:b/>
          <w:lang w:val="png_PG" w:bidi="png_PG"/>
        </w:rPr>
        <w:t>Long namba wan hap bilong stori:</w:t>
      </w:r>
      <w:r>
        <w:rPr>
          <w:lang w:val="png_PG" w:bidi="png_PG"/>
        </w:rPr>
        <w:t xml:space="preserve"> Ol Farisi na ol tisa bilong lo bilong lotu i luksave olsem ol disaipel bilong Jisas i no wasim han bipo long kaikai, bikos dispela em i wanpela pat bilong pasin kastom bilong ol Ju o Juda lain.</w:t>
      </w:r>
    </w:p>
    <w:p>
      <w:pPr/>
      <w:r>
        <w:rPr>
          <w:lang w:val="png_PG" w:bidi="png_PG"/>
        </w:rPr>
      </w:r>
      <w:r>
        <w:rPr>
          <w:b/>
          <w:lang w:val="png_PG" w:bidi="png_PG"/>
        </w:rPr>
        <w:t>Long namba tu hap bilong stori:</w:t>
      </w:r>
      <w:r>
        <w:rPr>
          <w:lang w:val="png_PG" w:bidi="png_PG"/>
        </w:rPr>
        <w:t xml:space="preserve"> Ol Farisi na ol tisa bilong lo bilong lotu i askim Jisas, "Bilong wanem ol disaipel bilong yu i no bihainim pasin kastom bilong mipela?</w:t>
      </w:r>
    </w:p>
    <w:p>
      <w:pPr/>
      <w:r>
        <w:rPr>
          <w:lang w:val="png_PG" w:bidi="png_PG"/>
        </w:rPr>
      </w:r>
      <w:r>
        <w:rPr>
          <w:lang w:val="png_PG" w:bidi="png_PG"/>
        </w:rPr>
        <w:t>Jisas i bekim tok bilong ol na i kolim ol olsem ol i man bilong tupela maus. Jisas i kolim toktok profet Aisaia, husat i bin tok "Dispela ol manmeri i onarim mi long maus bilong ol, tasol bel bilong ol i stap longwe long mi. Lotu bilong ol i no gat mining, long wanem, ol i lainim ol manmeri long ol tingting we ol man i kamapim olsem ol i lo bilong God."</w:t>
      </w:r>
    </w:p>
    <w:p>
      <w:pPr/>
      <w:r>
        <w:rPr>
          <w:lang w:val="png_PG" w:bidi="png_PG"/>
        </w:rPr>
      </w:r>
      <w:r>
        <w:rPr>
          <w:lang w:val="png_PG" w:bidi="png_PG"/>
        </w:rPr>
        <w:t>Jisas i tok, "Yupela i no bisi long lo bilong God na yupela i putim ol pasin kastom bilong yupela yet long kisim ples bilong em."</w:t>
      </w:r>
    </w:p>
    <w:p>
      <w:pPr/>
      <w:r>
        <w:rPr>
          <w:lang w:val="png_PG" w:bidi="png_PG"/>
        </w:rPr>
      </w:r>
      <w:r>
        <w:rPr>
          <w:lang w:val="png_PG" w:bidi="png_PG"/>
        </w:rPr>
        <w:t>Ol manmeri i stap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Ol Farisi</w:t>
      </w:r>
    </w:p>
    <w:p>
      <w:pPr>
        <w:pStyle w:val="ListBullet"/>
        <w:spacing w:line="240" w:lineRule="auto"/>
        <w:ind w:left="720"/>
      </w:pPr>
      <w:r>
        <w:rPr>
          <w:lang w:val="png_PG" w:bidi="png_PG"/>
        </w:rPr>
      </w:r>
      <w:r>
        <w:rPr>
          <w:lang w:val="png_PG" w:bidi="png_PG"/>
        </w:rPr>
        <w:t>Ol tisa bilong lo bilong lotu</w:t>
      </w:r>
    </w:p>
    <w:p>
      <w:pPr>
        <w:pStyle w:val="ListBullet"/>
        <w:spacing w:line="240" w:lineRule="auto"/>
        <w:ind w:left="720"/>
      </w:pPr>
      <w:r>
        <w:rPr>
          <w:lang w:val="png_PG" w:bidi="png_PG"/>
        </w:rPr>
      </w:r>
      <w:r>
        <w:rPr>
          <w:lang w:val="png_PG" w:bidi="png_PG"/>
        </w:rPr>
        <w:t>Profet Aisaia (husat ol i kolim toktok bilong em).</w:t>
      </w:r>
    </w:p>
    <w:p>
      <w:pPr/>
      <w:r>
        <w:rPr>
          <w:lang w:val="png_PG" w:bidi="png_PG"/>
        </w:rPr>
      </w:r>
      <w:r>
        <w:rPr>
          <w:lang w:val="png_PG" w:bidi="png_PG"/>
        </w:rPr>
        <w:t>Olsem wanpela grup tingting gut long dispela ol pat bilong stori: Yumi no save long wanem taim na long wanem hap namba wan hap bilong stori i kamap, tasol Jisas i stap wantaim ol disaipel bilong em, na ol i wok long kaikai i stap. Ol Farese na ol Tisa bilong lo bilong lotu i lusim Jerusalem na i kam long long lukim Jisas. Mipela i no save bilong wanem ol Farisi i kam long lukim Jisas, ating ol i kam long painim asua long ol tok skul na pasin bilong Jisas. Mipela i lukim long olgeta hap insait long Mak olsem planti bilong ol lida bilong lotu i no amamas wantaim ol tok skul bilong Jisas.</w:t>
      </w:r>
    </w:p>
    <w:p>
      <w:pPr/>
      <w:r>
        <w:rPr>
          <w:lang w:val="png_PG" w:bidi="png_PG"/>
        </w:rPr>
      </w:r>
      <w:r>
        <w:rPr>
          <w:lang w:val="png_PG" w:bidi="png_PG"/>
        </w:rPr>
        <w:t>Ol Farisi na tisa bilong lo bilong lotu i lukim olsem ol disaipel i no wasim han pastaim long kaikai, olsem pasin kastom bilong ol Juda o Ju i tok long mekim.</w:t>
      </w:r>
    </w:p>
    <w:p>
      <w:pPr/>
      <w:r>
        <w:rPr>
          <w:lang w:val="png_PG" w:bidi="png_PG"/>
        </w:rPr>
      </w:r>
      <w:r>
        <w:rPr>
          <w:lang w:val="png_PG" w:bidi="png_PG"/>
        </w:rPr>
        <w:t>Nau Mak i givim sampela tok save long ol lain i ritim buk bilong em bilong helpim ol long klia gut long dispela stori. Mak i tok klia olsem ol Ju o Juda manmeri, planti taim em ol Farisi, ol i save bihainim pasin kastom bilong wasim han bilong ol, na pasin kastom bilong wasim ol kap, ol jag, na ol ketel tu. Maski stori i tok "olgeta Ju o Juda lain", dispela tok ating em i wanpela tok we i minim "bikpela namba bilong ol Ju o Juda lain." Dispela pasin bilong wasim han na planti narapela pasin kastom i no bin kam long lo bilong Moses, tasol em ol tok stia we ol lida man bilong lotu i bin edim bihain. Ol Farisi i bin kamapim 613-pela lo na ol i tingting moa long ol pasin bilong lotu na i no long hat bilong ol na pasin bilong stap klostu long God. Em i hat long ol Ju o Juda manmeri long bihainim planti kainkain lo na kastom bilong wanwan samting. Pasin kastom bilong waswas em i bin impoten long planti ol Ju o Judalain, kain olsem ol Farisi. Dispela tok oda bilong wasim han em i kam long pasin kastom bilong ol elda na i no lo God i bin givim long Moses.</w:t>
      </w:r>
    </w:p>
    <w:p>
      <w:pPr/>
      <w:r>
        <w:rPr>
          <w:lang w:val="png_PG" w:bidi="png_PG"/>
        </w:rPr>
      </w:r>
      <w:r>
        <w:rPr>
          <w:lang w:val="png_PG" w:bidi="png_PG"/>
        </w:rPr>
        <w:t>Long second hap bilong stori, ol tisa bilong lo bilong lotu na ol Farisi i askim Jisas bilong wanem ol disaipel bilong em i no bihainim dispela ol pasin kastom. Ol i tokim Jisas long ol dispela rong eksen bilong ol disaipel bilong em. Ol Farisi i ting olsem sapos ol disaipel bilong Jisas i no bihainim pasin i stret long ai bilong God, orait Jisas tu i no bihainim pasin i stret long ai bilong God, bikos em i tisa bilong ol. Jisas i no bekim askim bilong ol Farisi wantaim wanpela stretpela tok long wanem as na ol disaipel i no bin bihainim dispela kastom pasin. Tasol, em i bekim dispela toktok bilong ol taim em i tokim ol tisa bilong lo bilong lotu na ol Farisi olsem ol i man bilong tupela maus. Jisas i kolim toktok bilong profet Aisaia, husat i bin tok "Dispela ol manmeri i givim ona long mi long maus bilong ol, tasol bel bilong ol i stap longwe long mi. Lotu bilong ol i no gat mining, bikos ol i tisim ol manmeri long ol tingting bilong we ol man yet i kamap na mekim ol i olsem ol lo bilong God."</w:t>
      </w:r>
    </w:p>
    <w:p>
      <w:pPr/>
      <w:r>
        <w:rPr>
          <w:lang w:val="png_PG" w:bidi="png_PG"/>
        </w:rPr>
      </w:r>
      <w:r>
        <w:rPr>
          <w:lang w:val="png_PG" w:bidi="png_PG"/>
        </w:rPr>
        <w:t>Jisas i tok, "Yupela i no bisi, o lusim, lo bilong God na putim, o holim pas, ol pasin kastom bilong yupela yet long kisim ples bilong em."</w:t>
      </w:r>
    </w:p>
    <w:p>
      <w:pPr/>
      <w:r>
        <w:rPr>
          <w:lang w:val="png_PG" w:bidi="png_PG"/>
        </w:rPr>
      </w:r>
      <w:r>
        <w:rPr>
          <w:lang w:val="png_PG" w:bidi="png_PG"/>
        </w:rPr>
        <w:t>Jisas i no tok olsem olgeta pasin kastom i rong. Planti manmeri na ol kainkain kalsa i save bihainim planti pasin kastom. Jisas i soim ol Farisi problem we i stap long pasin kastom bilong lotu we i bin kamap impoten moa long tok bilong God. Mak i laikim yumi long bihainim Jisas insait long bel bilong yumi na i no long bihainim ol pasin kastom bilong lotu we ol man i bin kamapim. Ol Farisi i save jasim wanpela man o meri olsem em i orait long ai bilong God long ol pasin em i save mekim. Sapos ol i lukim wanpela man o meri we i no bihainim ol kastom pasin, ol i save lukim em olsem em i mekim sin long God, o em i mekim pasin we i no klin. Ol Farisi i save laikim tru ol pasin kastom bilong lotu na i save tisim ol man long ol olsem ol i gat wankain namba olsem ol tok oda o komand bilong God. Ol i laikim tru ol pasin kastom na pasin bilong wanwan de moa long ol i laikim God.</w:t>
      </w:r>
    </w:p>
    <w:p>
      <w:pPr/>
      <w:r>
        <w:rPr>
          <w:lang w:val="png_PG" w:bidi="png_PG"/>
        </w:rPr>
      </w:r>
      <w:r>
        <w:rPr>
          <w:lang w:val="png_PG" w:bidi="png_PG"/>
        </w:rPr>
        <w:t>Nau, grup i mas wokim piksa bilong stori o storibod, dro, o yusim ol samting long piksarim dispela stori na ol eksen i stap insait long en.</w:t>
      </w:r>
      <w:r>
        <w:rPr>
          <w:lang w:val="png_PG" w:bidi="png_PG"/>
        </w:rPr>
      </w:r>
    </w:p>
    <w:p>
      <w:pPr>
        <w:pStyle w:val="Heading3"/>
      </w:pPr>
      <w:r>
        <w:rPr>
          <w:lang w:val="png_PG" w:bidi="png_PG"/>
        </w:rPr>
        <w:t>Ektim aut dispela Tok</w:t>
      </w:r>
    </w:p>
    <w:p>
      <w:pPr/>
      <w:r>
        <w:rPr>
          <w:lang w:val="png_PG" w:bidi="png_PG"/>
        </w:rPr>
      </w:r>
      <w:r>
        <w:rPr>
          <w:lang w:val="png_PG" w:bidi="png_PG"/>
        </w:rPr>
        <w:t>Harim wanpela odio bilong Mak 7:1–8 long trenslesen we i isi tru long yu long klia gut long en.</w:t>
      </w:r>
    </w:p>
    <w:p>
      <w:pPr/>
      <w:r>
        <w:rPr>
          <w:lang w:val="png_PG" w:bidi="png_PG"/>
        </w:rPr>
      </w:r>
      <w:r>
        <w:rPr>
          <w:lang w:val="png_PG" w:bidi="png_PG"/>
        </w:rPr>
        <w:t>Insait long dispela step, grup bai mekim drama bilong dispela stori.</w:t>
      </w:r>
    </w:p>
    <w:p>
      <w:pPr/>
      <w:r>
        <w:rPr>
          <w:lang w:val="png_PG" w:bidi="png_PG"/>
        </w:rPr>
      </w:r>
      <w:r>
        <w:rPr>
          <w:lang w:val="png_PG" w:bidi="png_PG"/>
        </w:rPr>
        <w:t>Dispela stori i gat 2-pela hap.</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Ol Farisi</w:t>
      </w:r>
    </w:p>
    <w:p>
      <w:pPr>
        <w:pStyle w:val="ListBullet"/>
        <w:spacing w:line="240" w:lineRule="auto"/>
        <w:ind w:left="720"/>
      </w:pPr>
      <w:r>
        <w:rPr>
          <w:lang w:val="png_PG" w:bidi="png_PG"/>
        </w:rPr>
      </w:r>
      <w:r>
        <w:rPr>
          <w:lang w:val="png_PG" w:bidi="png_PG"/>
        </w:rPr>
        <w:t>Ol tisa bilong lo bilong lotu</w:t>
      </w:r>
    </w:p>
    <w:p>
      <w:pPr>
        <w:pStyle w:val="ListBullet"/>
        <w:spacing w:line="240" w:lineRule="auto"/>
        <w:ind w:left="720"/>
      </w:pPr>
      <w:r>
        <w:rPr>
          <w:lang w:val="png_PG" w:bidi="png_PG"/>
        </w:rPr>
      </w:r>
      <w:r>
        <w:rPr>
          <w:lang w:val="png_PG" w:bidi="png_PG"/>
        </w:rPr>
        <w:t>Profet Aisaia (husat ol i kolim toktok bilong em)</w:t>
      </w:r>
    </w:p>
    <w:p>
      <w:pPr/>
      <w:r>
        <w:rPr>
          <w:lang w:val="png_PG" w:bidi="png_PG"/>
        </w:rPr>
      </w:r>
      <w:r>
        <w:rPr>
          <w:lang w:val="png_PG" w:bidi="png_PG"/>
        </w:rPr>
        <w:t>Olsem wanpela grup, ektim dispela stori tupela taim. Yupela i mas ektim dispela stori long tok ples bilong yupela.</w:t>
      </w:r>
    </w:p>
    <w:p>
      <w:pPr/>
      <w:r>
        <w:rPr>
          <w:lang w:val="png_PG" w:bidi="png_PG"/>
        </w:rPr>
      </w:r>
      <w:r>
        <w:rPr>
          <w:lang w:val="png_PG" w:bidi="png_PG"/>
        </w:rPr>
        <w:t>Long namba wan taim, ektim dispela stori tasol na no ken stop. Tingting gut long ol toktok we ol manmeri i mekim, oda we ol samting i kamap, wanem samting i mekim na ol dispela samting i kamap na hau yu bai autim dispela stori. Sekim olsem yupela i no kalapim o i no ektim ol hatpela o impoten hap bilong stori. Helpim wanpela narapela long tingim olgeta hap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long namba tu taim gen. Long sampela hap insait long drama, stopim drama na askim dispela kwesten i go long wanpela man o meri husat i ekt, "Yu pilim olsem wanem o tingting olsem wanem?" Dispela man husat i wok long ekt bai ansa na tokaut long wanem samting em i pilim o tingim sapos em i tru tru dispela man o meri o samting we em i wok long ektim. Bihain, statim drama gen.</w:t>
      </w:r>
    </w:p>
    <w:p>
      <w:pPr/>
      <w:r>
        <w:rPr>
          <w:lang w:val="png_PG" w:bidi="png_PG"/>
        </w:rPr>
      </w:r>
      <w:r>
        <w:rPr>
          <w:lang w:val="png_PG" w:bidi="png_PG"/>
        </w:rPr>
        <w:t>Posim dispela odio long hia na ektim aut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Insait long namba wan hap bilong stori, ol Farisi na tisa bilong lo bilong lotu i lusim Jerusalem na i kam long lukim Jisas. Ol i luksave olsem sampela bilong ol disaipel i no bihainim lo bilong ol Juda long wasim han bipo long kaikai.</w:t>
      </w:r>
    </w:p>
    <w:p>
      <w:pPr/>
      <w:r>
        <w:rPr>
          <w:lang w:val="png_PG" w:bidi="png_PG"/>
        </w:rPr>
      </w:r>
      <w:r>
        <w:rPr>
          <w:lang w:val="png_PG" w:bidi="png_PG"/>
        </w:rPr>
        <w:t>Stopim dispela drama long sotpela taim. Askim ol manmeri i ekt olsem ol Farisi na ol tisa bilong lo bilong lotu, "Yupela i tingting na pilim olsem wanem?" Yu ken harim ol i tok ol kain samting olsem, "Mipela i kirap nogut," "Mipela i save olsem i gat sampela hevi wantaim dispela Jisas na ol disaipel bilong em," "Mipela i pilim olsem dispela em i tok bilas long God," "Mipela i pilim olsem ol i no gat rispek long mipela," o "Mipela i pilim olsem ol disaipel i no rispektim God." Nau askim ol man i ektim ol disaipel, "Yupela i pilim olsem wanem?" Yupela i ken harim ol samting olsem, "Mipela i no save tingting tumas long ol samting olsem wasim han bilong mipela, mipela i stap wantaim Jisas, mipela i mekim tasol samting em i save mekim." Kontinu wantaim drama.</w:t>
      </w:r>
    </w:p>
    <w:p>
      <w:pPr/>
      <w:r>
        <w:rPr>
          <w:lang w:val="png_PG" w:bidi="png_PG"/>
        </w:rPr>
      </w:r>
      <w:r>
        <w:rPr>
          <w:lang w:val="png_PG" w:bidi="png_PG"/>
        </w:rPr>
        <w:t>Sekim olsem yupela i ektim ol pasin kastom bilong wasim han taim yupela i wokim han bilong yupela olsem kap, na ektim tu pasin kastom bilong tambu long kaikai long ol samting i kam long maket inap yupela i putim han insait long wara, na mekim pasin kastom bilong wasim ol kap na ol jag.</w:t>
      </w:r>
    </w:p>
    <w:p>
      <w:pPr/>
      <w:r>
        <w:rPr>
          <w:lang w:val="png_PG" w:bidi="png_PG"/>
        </w:rPr>
      </w:r>
      <w:r>
        <w:rPr>
          <w:lang w:val="png_PG" w:bidi="png_PG"/>
        </w:rPr>
        <w:t>Stopim dispela drama long sotpela taim. Askim ol manmeri i ektim ol Farisi na ol tisa bilong lo bilong lotu, husat em ol lain i save bihainim ol dispela pasin kastom, "Bilong wanem yupela i mekim ol dispela samting?" Yu ken harim sampela tok olsem, "Dispela em wanem samting mipela i save mekim olgeta taim" o "Mipela i bin tingting olsem dispela em i wanem samting God i laikim mipela long mekim." Kontinu wantaim drama.</w:t>
      </w:r>
    </w:p>
    <w:p>
      <w:pPr/>
      <w:r>
        <w:rPr>
          <w:lang w:val="png_PG" w:bidi="png_PG"/>
        </w:rPr>
      </w:r>
      <w:r>
        <w:rPr>
          <w:lang w:val="png_PG" w:bidi="png_PG"/>
        </w:rPr>
        <w:t>Ol Farisi na tisa bilong lo bilong lotu i askim Jisas, bilong wanem ol disaipel i no save bihainim ol pasin kastom. Jisas i bekim tok, "Yupela ol man bilong tupela maus. Aisaia i tok stret taim em i mekim tok profet long yupela."</w:t>
      </w:r>
    </w:p>
    <w:p>
      <w:pPr/>
      <w:r>
        <w:rPr>
          <w:lang w:val="png_PG" w:bidi="png_PG"/>
        </w:rPr>
      </w:r>
      <w:r>
        <w:rPr>
          <w:lang w:val="png_PG" w:bidi="png_PG"/>
        </w:rPr>
        <w:t>Stopim dispela drama long sotpela taim. Askim dispela man i ektim Jisas, "Yu wok long tingim wanem o pilim wanem?" Yu ken harim ol samting olsem, "Mi belhat," "Mi belhat, ol dispela man i sapos long stap olsem ol lida bilong lotu, tasol ol i no klia gut long wanem samting God i laikim," o "Mi pilim olsem ol dispela man i traim long putim hevi long ol disaipel bilong mi long ol samting God i no tok ol i mas mekim." Kontinu wantaim drama.</w:t>
      </w:r>
    </w:p>
    <w:p>
      <w:pPr/>
      <w:r>
        <w:rPr>
          <w:lang w:val="png_PG" w:bidi="png_PG"/>
        </w:rPr>
      </w:r>
      <w:r>
        <w:rPr>
          <w:lang w:val="png_PG" w:bidi="png_PG"/>
        </w:rPr>
        <w:t>Jisas i kolim toktok bilong Aisaia na i tok olsem, "Ol dispela manmeri i givim ona long mi long maus bilong ol, tasol bel bilong ol i stap longwe long mi." Lotu bilong ol i no trupela o i no kam long bel. Ol i skulim ol manmeri long ol tingting we ol man yet i kamapim na mekim ol i kamap olsem ol tok oda o komand bilong God, ol i no bisi long lo bilong God na putim ol pasin kastom bilong ol yet long ples bilong lo bilong God."</w:t>
      </w:r>
    </w:p>
    <w:p>
      <w:pPr/>
      <w:r>
        <w:rPr>
          <w:lang w:val="png_PG" w:bidi="png_PG"/>
        </w:rPr>
      </w:r>
      <w:r>
        <w:rPr>
          <w:lang w:val="png_PG" w:bidi="png_PG"/>
        </w:rPr>
        <w:t>Long pinis bilong dispela drama, askim man i ekt olsem Jisas, "Yu tingting na pilim olsem wanem?" Yu ken harim ol i tok olsem, "Mi belhat olsem ol dispela man i wok long skulim ol tingting we ol man yet i kamapim na mekim ol i kamap olsem ol tok oda o komand bilong God," o "Mi protektim ol disaipel bilong mi long dispela lotu we ol man yet i kamapim."</w:t>
      </w:r>
      <w:r>
        <w:rPr>
          <w:lang w:val="png_PG" w:bidi="png_PG"/>
        </w:rPr>
      </w:r>
    </w:p>
    <w:p>
      <w:pPr>
        <w:pStyle w:val="Heading3"/>
      </w:pPr>
      <w:r>
        <w:rPr>
          <w:lang w:val="png_PG" w:bidi="png_PG"/>
        </w:rPr>
        <w:t>Pulapim dispela speis</w:t>
      </w:r>
    </w:p>
    <w:p>
      <w:pPr/>
      <w:r>
        <w:rPr>
          <w:lang w:val="png_PG" w:bidi="png_PG"/>
        </w:rPr>
      </w:r>
      <w:r>
        <w:rPr>
          <w:lang w:val="png_PG" w:bidi="png_PG"/>
        </w:rPr>
        <w:t>Harim wanpela odio bilong Mak 7:1–8 long trenslesen we i isi tru long yu long klia gut long en.</w:t>
      </w:r>
    </w:p>
    <w:p>
      <w:pPr/>
      <w:r>
        <w:rPr>
          <w:lang w:val="png_PG" w:bidi="png_PG"/>
        </w:rPr>
      </w:r>
      <w:r>
        <w:rPr>
          <w:lang w:val="png_PG" w:bidi="png_PG"/>
        </w:rPr>
        <w:t>Insait long dispela step, grup bai toktok long ol bikpela tok na ol wod i stap insait long dispela stori.</w:t>
      </w:r>
    </w:p>
    <w:p>
      <w:pPr/>
      <w:r>
        <w:rPr>
          <w:lang w:val="png_PG" w:bidi="png_PG"/>
        </w:rPr>
      </w:r>
      <w:r>
        <w:rPr>
          <w:lang w:val="png_PG" w:bidi="png_PG"/>
        </w:rPr>
        <w:t xml:space="preserve">Ol </w:t>
      </w:r>
      <w:r>
        <w:rPr>
          <w:b/>
          <w:lang w:val="png_PG" w:bidi="png_PG"/>
        </w:rPr>
        <w:t>Farisi</w:t>
      </w:r>
      <w:r>
        <w:rPr>
          <w:lang w:val="png_PG" w:bidi="png_PG"/>
        </w:rPr>
        <w:t xml:space="preserve"> na </w:t>
      </w:r>
      <w:r>
        <w:rPr>
          <w:b/>
          <w:lang w:val="png_PG" w:bidi="png_PG"/>
        </w:rPr>
        <w:t>ol tisa bilong lo</w:t>
      </w:r>
      <w:r>
        <w:rPr>
          <w:lang w:val="png_PG" w:bidi="png_PG"/>
        </w:rPr>
        <w:t xml:space="preserve"> i kam long lukim Jisas. Wanpela "tisa bilong lo" sampela taim ol i save trensletim olsem </w:t>
      </w:r>
      <w:r>
        <w:rPr>
          <w:b/>
          <w:lang w:val="png_PG" w:bidi="png_PG"/>
        </w:rPr>
        <w:t>ol skraib</w:t>
      </w:r>
      <w:r>
        <w:rPr>
          <w:lang w:val="png_PG" w:bidi="png_PG"/>
        </w:rPr>
        <w:t xml:space="preserve"> o ol man husat i save raitim lo: Ol i bin saveman na ol man i gat bikpela save long mining bilong lo i kam long ol Holi Skripsa. Ol tisa i no bin raitim mining bilong ol tok, tasol ol i putim long tingting na skulim ol manmeri long maus. Long kisim moa tok save long </w:t>
      </w:r>
      <w:r>
        <w:rPr>
          <w:lang w:val="png_PG" w:bidi="png_PG"/>
        </w:rPr>
        <w:t>tisa bilong lo</w:t>
      </w:r>
      <w:r>
        <w:rPr>
          <w:lang w:val="png_PG" w:bidi="png_PG"/>
        </w:rPr>
        <w:t xml:space="preserve"> lukim Masta Gloseri na yusim seim wod long hia olsem yu bin yusim long ol narapela stori.</w:t>
      </w:r>
    </w:p>
    <w:p>
      <w:pPr/>
      <w:r>
        <w:rPr>
          <w:lang w:val="png_PG" w:bidi="png_PG"/>
        </w:rPr>
      </w:r>
      <w:r>
        <w:rPr>
          <w:lang w:val="png_PG" w:bidi="png_PG"/>
        </w:rPr>
        <w:t xml:space="preserve">Dispela nem "Farisi" i minim olsem "long stap narapela kain." Ol </w:t>
      </w:r>
      <w:r>
        <w:rPr>
          <w:b/>
          <w:lang w:val="png_PG" w:bidi="png_PG"/>
        </w:rPr>
        <w:t>Farisi</w:t>
      </w:r>
      <w:r>
        <w:rPr>
          <w:lang w:val="png_PG" w:bidi="png_PG"/>
        </w:rPr>
        <w:t xml:space="preserve"> em ol i save lukim ol olsem ol lain i gat bikpela namba na ol i stretpela man. Ol i save stap olsem gutpela eksampel bilong ol manmeri long bihainim bikos ol i givim olgeta laip bilong ol i go long lo bilong God. Ol i save givim luksave long lo we ol i bin raitim na ol i save givim luksave tu long ol pasin kastom we i stap long maus tasol o lo i stap long maus tasol. Dispela wod Farisi em nem bilong dispela kain lida bilong lotu. Long kisim moa tok save long </w:t>
      </w:r>
      <w:r>
        <w:rPr>
          <w:lang w:val="png_PG" w:bidi="png_PG"/>
        </w:rPr>
        <w:t>Farisi</w:t>
      </w:r>
      <w:r>
        <w:rPr>
          <w:lang w:val="png_PG" w:bidi="png_PG"/>
        </w:rPr>
        <w:t xml:space="preserve"> go long Masta Gloseri na yusim seim wod long hia olsem yu bin yusim long narapela stori.</w:t>
      </w:r>
    </w:p>
    <w:p>
      <w:pPr/>
      <w:r>
        <w:rPr>
          <w:lang w:val="png_PG" w:bidi="png_PG"/>
        </w:rPr>
      </w:r>
      <w:r>
        <w:rPr>
          <w:lang w:val="png_PG" w:bidi="png_PG"/>
        </w:rPr>
        <w:t xml:space="preserve">Ol Farisi na ol tisa bilong lo i lusim </w:t>
      </w:r>
      <w:r>
        <w:rPr>
          <w:b/>
          <w:lang w:val="png_PG" w:bidi="png_PG"/>
        </w:rPr>
        <w:t>Jerusalem</w:t>
      </w:r>
      <w:r>
        <w:rPr>
          <w:lang w:val="png_PG" w:bidi="png_PG"/>
        </w:rPr>
        <w:t xml:space="preserve"> long i go lukim Jisas. </w:t>
      </w:r>
      <w:r>
        <w:rPr>
          <w:lang w:val="png_PG" w:bidi="png_PG"/>
        </w:rPr>
        <w:t>Jerusalem</w:t>
      </w:r>
      <w:r>
        <w:rPr>
          <w:lang w:val="png_PG" w:bidi="png_PG"/>
        </w:rPr>
        <w:t xml:space="preserve"> em i nem bilong kapitol taun bilong lotu bilong ol Ju o Juda manmeri. Ples we ol Ju o Juda manmeri i save go long mekim ofa i go long God, dispela tempel, em i stap long Jerusalem. Dispela ples em i nambawan holi ples tru bilong ol Ju o Juda lain, na em i ples we ol lida bilong lo bilong lotu bilong ol Juda i save bung long en.</w:t>
      </w:r>
    </w:p>
    <w:p>
      <w:pPr/>
      <w:r>
        <w:rPr>
          <w:lang w:val="png_PG" w:bidi="png_PG"/>
        </w:rPr>
      </w:r>
      <w:r>
        <w:rPr>
          <w:lang w:val="png_PG" w:bidi="png_PG"/>
        </w:rPr>
        <w:t xml:space="preserve">Ol Farisi i lukim </w:t>
      </w:r>
      <w:r>
        <w:rPr>
          <w:b/>
          <w:lang w:val="png_PG" w:bidi="png_PG"/>
        </w:rPr>
        <w:t>ol disaipel</w:t>
      </w:r>
      <w:r>
        <w:rPr>
          <w:lang w:val="png_PG" w:bidi="png_PG"/>
        </w:rPr>
        <w:t xml:space="preserve"> i wok long kaikai i stap na ol i no wasim han pastaim olsem pasin kastom bilong ol Juda i tok ol i mas mekim. Long kisim save tok moa long </w:t>
      </w:r>
      <w:r>
        <w:rPr>
          <w:lang w:val="png_PG" w:bidi="png_PG"/>
        </w:rPr>
        <w:t>ol disaipel</w:t>
      </w:r>
      <w:r>
        <w:rPr>
          <w:lang w:val="png_PG" w:bidi="png_PG"/>
        </w:rPr>
        <w:t xml:space="preserve"> lukim Masta Gloseri na yusim seim wod long hia olsem yu bin yusim long "disaipel" long olgeta narapela hap insait long buk bilong Mak.</w:t>
      </w:r>
    </w:p>
    <w:p>
      <w:pPr/>
      <w:r>
        <w:rPr>
          <w:lang w:val="png_PG" w:bidi="png_PG"/>
        </w:rPr>
      </w:r>
      <w:r>
        <w:rPr>
          <w:lang w:val="png_PG" w:bidi="png_PG"/>
        </w:rPr>
        <w:t xml:space="preserve">Mak i stori olsem ol Farisi na olgeta ol Ju o Juda lain i no save kaikai sapos ol i no wasim han bilong ol pastaim. </w:t>
      </w:r>
      <w:r>
        <w:rPr>
          <w:b/>
          <w:lang w:val="png_PG" w:bidi="png_PG"/>
        </w:rPr>
        <w:t>Ol Ju o Juda lain</w:t>
      </w:r>
      <w:r>
        <w:rPr>
          <w:lang w:val="png_PG" w:bidi="png_PG"/>
        </w:rPr>
        <w:t xml:space="preserve"> em i toktok long ol lain manmeri i kam long Aisak, pikinini man bilong Abraham. Dispela em i grup God i mekim kontrak wantaim long givim graun bilong Israel long ol. Ol i lain i stat long kolim ol olsem ol Ju o Juda laiin, long 500 yia bipo long taim bilong Jisas, taim ol ami bilong ol lain birua i winim ol long pait na kisim ol i go long narapela kantri. Ol i kolim ol yet ol Ju o Juda lain long holim pas tingting na bilip bilong ol olsem ol i manmeri we God i bin makim. "Ol Ju o Juda lain" em i wanpela grup manmeri we i gat wanpela tumbuna na pasin kastom (ol lain tumbuna pikinini bilong Aisak), na tu ol i wanpela grup manmeri husat i save bihainim lotu bilong ol Ju o Juda lain. Insait long dispela stori Mak i tok olsem ol Ju o Juda lain i save wasim han bilong ol olgeta taim bipo long ol i kaikai. Ating dispela em i bikpela tok tasol tru tru em i minim olsem planti bilong ol Ju o Juda lain, sapos ol i bihainim ol pasin kastom bilong ol Farisi na ol tisa bilong lo, em ol bai wasim han bilong ol.</w:t>
      </w:r>
    </w:p>
    <w:p>
      <w:pPr/>
      <w:r>
        <w:rPr>
          <w:lang w:val="png_PG" w:bidi="png_PG"/>
        </w:rPr>
      </w:r>
      <w:r>
        <w:rPr>
          <w:lang w:val="png_PG" w:bidi="png_PG"/>
        </w:rPr>
        <w:t xml:space="preserve">Stop long hia na toktok long wanem ol wod we yupela bai yusim long ol minim </w:t>
      </w:r>
      <w:r>
        <w:rPr>
          <w:b/>
          <w:lang w:val="png_PG" w:bidi="png_PG"/>
        </w:rPr>
        <w:t>ol Ju o Juda lain</w:t>
      </w:r>
      <w:r>
        <w:rPr>
          <w:lang w:val="png_PG" w:bidi="png_PG"/>
        </w:rPr>
        <w:t xml:space="preserve">. Long kisim save moa long </w:t>
      </w:r>
      <w:r>
        <w:rPr>
          <w:lang w:val="png_PG" w:bidi="png_PG"/>
        </w:rPr>
        <w:t>ol Ju o Juda lain</w:t>
      </w:r>
      <w:r>
        <w:rPr>
          <w:lang w:val="png_PG" w:bidi="png_PG"/>
        </w:rPr>
        <w:t xml:space="preserve"> go long Masta Gloseri na yusim seim wod long hia olsem yu bin yusim long narapela hap. Posim dispela audio long hia.</w:t>
      </w:r>
    </w:p>
    <w:p>
      <w:pPr/>
      <w:r>
        <w:rPr>
          <w:lang w:val="png_PG" w:bidi="png_PG"/>
        </w:rPr>
      </w:r>
      <w:r>
        <w:rPr>
          <w:lang w:val="png_PG" w:bidi="png_PG"/>
        </w:rPr>
        <w:t xml:space="preserve">Jisas i bekim tok bilong ol Farisi we i bin kros na tok olsem em i rong taim em i kolim ol toktok bilong Aisaia. Jisas i tok olsem </w:t>
      </w:r>
      <w:r>
        <w:rPr>
          <w:lang w:val="png_PG" w:bidi="png_PG"/>
        </w:rPr>
        <w:t>Aisaia</w:t>
      </w:r>
      <w:r>
        <w:rPr>
          <w:lang w:val="png_PG" w:bidi="png_PG"/>
        </w:rPr>
        <w:t xml:space="preserve"> i tok stret taim em i tok profet long </w:t>
      </w:r>
      <w:r>
        <w:rPr>
          <w:b/>
          <w:lang w:val="png_PG" w:bidi="png_PG"/>
        </w:rPr>
        <w:t>pasin bilong tupela maus</w:t>
      </w:r>
      <w:r>
        <w:rPr>
          <w:lang w:val="png_PG" w:bidi="png_PG"/>
        </w:rPr>
        <w:t xml:space="preserve"> bilong ol manmeri. Aisaia em wanpela profet bilong ol Juda husat i save mekim tok profet long ol Ju o Juda lain, ol dispela manmeri bilong God, 700 yia bipo long taim bilong Jisas. Aisaia i givim tok lukaut long ol manmeri bilong God olsem ol birua bai i daunim ol na kisim ol i go longwe long graun bilong ol, sapos ol i no bihainim God. Em i bin mekim tok profet tu olsem ol bai lusim ples ol i stap kalabus long en na ol bai i go bek long graun bilong ol. Em i tok profet olsem olsem wanpela man bilong kisim bek man bai kam long kisim bek ol. Insait long dispela stori, Jisas i kolim toktok bilong Aisaia bilong soim olsem God i tingim moa yet long samting i stap insait long bel bilong man na i no wanem ol lo em i wok long bihainim. Yusim seim wod long </w:t>
      </w:r>
      <w:r>
        <w:rPr>
          <w:b/>
          <w:lang w:val="png_PG" w:bidi="png_PG"/>
        </w:rPr>
        <w:t>tok profet</w:t>
      </w:r>
      <w:r>
        <w:rPr>
          <w:lang w:val="png_PG" w:bidi="png_PG"/>
        </w:rPr>
        <w:t xml:space="preserve"> na </w:t>
      </w:r>
      <w:r>
        <w:rPr>
          <w:b/>
          <w:lang w:val="png_PG" w:bidi="png_PG"/>
        </w:rPr>
        <w:t>pasin bilong tupela maus</w:t>
      </w:r>
      <w:r>
        <w:rPr>
          <w:lang w:val="png_PG" w:bidi="png_PG"/>
        </w:rPr>
        <w:t xml:space="preserve"> wankain olsem yu bin yusim insait long ol narapela hap, na tingim olsem </w:t>
      </w:r>
      <w:r>
        <w:rPr>
          <w:lang w:val="png_PG" w:bidi="png_PG"/>
        </w:rPr>
        <w:t>tok profet</w:t>
      </w:r>
      <w:r>
        <w:rPr>
          <w:lang w:val="png_PG" w:bidi="png_PG"/>
        </w:rPr>
        <w:t xml:space="preserve"> na </w:t>
      </w:r>
      <w:r>
        <w:rPr>
          <w:lang w:val="png_PG" w:bidi="png_PG"/>
        </w:rPr>
        <w:t>pasin bilong tupela maus</w:t>
      </w:r>
      <w:r>
        <w:rPr>
          <w:lang w:val="png_PG" w:bidi="png_PG"/>
        </w:rPr>
        <w:t xml:space="preserve"> i stap insait long Masta Gloseri.</w:t>
      </w:r>
    </w:p>
    <w:p>
      <w:pPr/>
      <w:r>
        <w:rPr>
          <w:lang w:val="png_PG" w:bidi="png_PG"/>
        </w:rPr>
      </w:r>
      <w:r>
        <w:rPr>
          <w:lang w:val="png_PG" w:bidi="png_PG"/>
        </w:rPr>
        <w:t xml:space="preserve">Jisas i toktok long pasin bilong holim </w:t>
      </w:r>
      <w:r>
        <w:rPr>
          <w:b/>
          <w:lang w:val="png_PG" w:bidi="png_PG"/>
        </w:rPr>
        <w:t>pasin kastom bilong ol man</w:t>
      </w:r>
      <w:r>
        <w:rPr>
          <w:lang w:val="png_PG" w:bidi="png_PG"/>
        </w:rPr>
        <w:t xml:space="preserve"> o </w:t>
      </w:r>
      <w:r>
        <w:rPr>
          <w:b/>
          <w:lang w:val="png_PG" w:bidi="png_PG"/>
        </w:rPr>
        <w:t>pasin kastom ol man i kamapim.</w:t>
      </w:r>
      <w:r>
        <w:rPr>
          <w:lang w:val="png_PG" w:bidi="png_PG"/>
        </w:rPr>
        <w:t xml:space="preserve"> Dispela i toktok long ol pasin kastom we ol i save holim long tingting na autim long maus tasol we ol skraib i save skulim ol manmeri long en na tokim ol olsem ol i mas bihainim. Jisas i kolim dispela olsem "pasin kastom bilong ol man" long soim olsem ol dispela ol lo i narapela kain long ol lo we i impoten moa na God i laik ol manmeri i mas bihainim.</w:t>
      </w:r>
    </w:p>
    <w:p>
      <w:pPr/>
      <w:r>
        <w:rPr>
          <w:lang w:val="png_PG" w:bidi="png_PG"/>
        </w:rPr>
      </w:r>
      <w:r>
        <w:rPr>
          <w:lang w:val="png_PG" w:bidi="png_PG"/>
        </w:rPr>
        <w:t xml:space="preserve">Stop long hia na toktok long wanem wod yupela bai yusim long minim </w:t>
      </w:r>
      <w:r>
        <w:rPr>
          <w:b/>
          <w:lang w:val="png_PG" w:bidi="png_PG"/>
        </w:rPr>
        <w:t xml:space="preserve"> pasin kastom bilong ol man</w:t>
      </w:r>
      <w:r>
        <w:rPr>
          <w:lang w:val="png_PG" w:bidi="png_PG"/>
        </w:rPr>
        <w:t>.</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i isi tru long yupela i andastendim.</w:t>
      </w:r>
    </w:p>
    <w:p>
      <w:pPr/>
      <w:r>
        <w:rPr>
          <w:lang w:val="png_PG" w:bidi="png_PG"/>
        </w:rPr>
      </w:r>
      <w:r>
        <w:rPr>
          <w:lang w:val="png_PG" w:bidi="png_PG"/>
        </w:rPr>
        <w:t>Insait long dispela sesen, stori gen long dispela hap bilong Baibel, insait long wanpela grup, long tok ples bilong yupela yet.</w:t>
      </w:r>
    </w:p>
    <w:p>
      <w:pPr/>
      <w:r>
        <w:rPr>
          <w:lang w:val="png_PG" w:bidi="png_PG"/>
        </w:rPr>
      </w:r>
      <w:r>
        <w:rPr>
          <w:lang w:val="png_PG" w:bidi="png_PG"/>
        </w:rPr>
        <w:t>Pastaim, olgeta grup bai prektis long dispela hap bilong Baibel long tok ples bilong yupela yet. Tingim long yusim ol wod yupela i bin wanbel long en long narapela step i go pinis, kain olsem oda bilong ol samting i kamap insait long stori, ol wod, ol hap tok, ol samting ol manmeri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long ol olgeta samting i kamap insait long dispela stori. Ol grup memba i ken stretim o korektim wanpela narapela insait long dispela step. Presim pos baten long stopim odio long hia.</w:t>
      </w:r>
    </w:p>
    <w:p>
      <w:pPr/>
      <w:r>
        <w:rPr>
          <w:lang w:val="png_PG" w:bidi="png_PG"/>
        </w:rPr>
      </w:r>
      <w:r>
        <w:rPr>
          <w:lang w:val="png_PG" w:bidi="png_PG"/>
        </w:rPr>
        <w:t>Bihain, wanwan memba bilong grup i mas stori long olgeta samting i kamap insait long displa hap bilong Baibel long wanpela laspela taim na no gat lain i mas distebim ol. Wanpela grup memba i ken yusim ol kainkain samting, o ol eksen o storibod long helpim ol long tingim dispela stori. Presim pos baten long stopim odio long hia.</w:t>
      </w:r>
    </w:p>
    <w:p>
      <w:pPr/>
      <w:r>
        <w:rPr>
          <w:lang w:val="png_PG" w:bidi="png_PG"/>
        </w:rPr>
      </w:r>
      <w:r>
        <w:rPr>
          <w:lang w:val="png_PG" w:bidi="png_PG"/>
        </w:rPr>
        <w:t>Bihain, orait grup i ken mekim disisen long stori bilong husat em ol i laikim tru. Yu inap tok olsem yu laikim wanem we wanpela memba bilong grup i tokim wanpela hap bilong stori, tasol yu laikim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hap stori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7:9–13</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43">
        <w:r>
          <w:rPr>
            <w:lang w:val="png_PG" w:bidi="png_PG"/>
          </w:rPr>
          <w:rPr>
            <w:color w:val="0000EE"/>
            <w:u w:val="single"/>
          </w:rPr>
          <w:t>Harim na putim long tingting na bel</w:t>
        </w:r>
      </w:hyperlink>
      <w:r>
        <w:rPr>
          <w:lang w:val="png_PG" w:bidi="png_PG"/>
        </w:rPr>
        <w:t xml:space="preserve"> (715 KB)</w:t>
      </w:r>
      <w:r>
        <w:rPr>
          <w:lang w:val="png_PG" w:bidi="png_PG"/>
        </w:rPr>
      </w:r>
    </w:p>
    <w:p>
      <w:pPr>
        <w:pStyle w:val="ListBullet"/>
        <w:spacing w:line="240" w:lineRule="auto"/>
        <w:ind w:left="720"/>
      </w:pPr>
      <w:r>
        <w:rPr>
          <w:lang w:val="png_PG" w:bidi="png_PG"/>
        </w:rPr>
      </w:r>
      <w:hyperlink r:id="rId144">
        <w:r>
          <w:rPr>
            <w:lang w:val="png_PG" w:bidi="png_PG"/>
          </w:rPr>
          <w:rPr>
            <w:color w:val="0000EE"/>
            <w:u w:val="single"/>
          </w:rPr>
          <w:t>Save long taim na ples we stori i kamap long en</w:t>
        </w:r>
      </w:hyperlink>
      <w:r>
        <w:rPr>
          <w:lang w:val="png_PG" w:bidi="png_PG"/>
        </w:rPr>
        <w:t xml:space="preserve"> (2.1 MB)</w:t>
      </w:r>
      <w:r>
        <w:rPr>
          <w:lang w:val="png_PG" w:bidi="png_PG"/>
        </w:rPr>
      </w:r>
    </w:p>
    <w:p>
      <w:pPr>
        <w:pStyle w:val="ListBullet"/>
        <w:spacing w:line="240" w:lineRule="auto"/>
        <w:ind w:left="720"/>
      </w:pPr>
      <w:r>
        <w:rPr>
          <w:lang w:val="png_PG" w:bidi="png_PG"/>
        </w:rPr>
      </w:r>
      <w:hyperlink r:id="rId145">
        <w:r>
          <w:rPr>
            <w:lang w:val="png_PG" w:bidi="png_PG"/>
          </w:rPr>
          <w:rPr>
            <w:color w:val="0000EE"/>
            <w:u w:val="single"/>
          </w:rPr>
          <w:t>Save gut long wanwan Hap bilong Stori</w:t>
        </w:r>
      </w:hyperlink>
      <w:r>
        <w:rPr>
          <w:lang w:val="png_PG" w:bidi="png_PG"/>
        </w:rPr>
        <w:t xml:space="preserve"> (2.3 MB)</w:t>
      </w:r>
      <w:r>
        <w:rPr>
          <w:lang w:val="png_PG" w:bidi="png_PG"/>
        </w:rPr>
      </w:r>
    </w:p>
    <w:p>
      <w:pPr>
        <w:pStyle w:val="ListBullet"/>
        <w:spacing w:line="240" w:lineRule="auto"/>
        <w:ind w:left="720"/>
      </w:pPr>
      <w:r>
        <w:rPr>
          <w:lang w:val="png_PG" w:bidi="png_PG"/>
        </w:rPr>
      </w:r>
      <w:hyperlink r:id="rId146">
        <w:r>
          <w:rPr>
            <w:lang w:val="png_PG" w:bidi="png_PG"/>
          </w:rPr>
          <w:rPr>
            <w:color w:val="0000EE"/>
            <w:u w:val="single"/>
          </w:rPr>
          <w:t>Putim yu yet insait long stori</w:t>
        </w:r>
      </w:hyperlink>
      <w:r>
        <w:rPr>
          <w:lang w:val="png_PG" w:bidi="png_PG"/>
        </w:rPr>
        <w:t xml:space="preserve"> (2.8 MB)</w:t>
      </w:r>
      <w:r>
        <w:rPr>
          <w:lang w:val="png_PG" w:bidi="png_PG"/>
        </w:rPr>
      </w:r>
    </w:p>
    <w:p>
      <w:pPr>
        <w:pStyle w:val="ListBullet"/>
        <w:spacing w:line="240" w:lineRule="auto"/>
        <w:ind w:left="720"/>
      </w:pPr>
      <w:r>
        <w:rPr>
          <w:lang w:val="png_PG" w:bidi="png_PG"/>
        </w:rPr>
      </w:r>
      <w:hyperlink r:id="rId147">
        <w:r>
          <w:rPr>
            <w:lang w:val="png_PG" w:bidi="png_PG"/>
          </w:rPr>
          <w:rPr>
            <w:color w:val="0000EE"/>
            <w:u w:val="single"/>
          </w:rPr>
          <w:t>Save gut long ol samting we i no klia</w:t>
        </w:r>
      </w:hyperlink>
      <w:r>
        <w:rPr>
          <w:lang w:val="png_PG" w:bidi="png_PG"/>
        </w:rPr>
        <w:t xml:space="preserve"> (1.2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7:9–13</w:t>
      </w:r>
      <w:r>
        <w:rPr>
          <w:lang w:val="png_PG" w:bidi="png_PG"/>
        </w:rPr>
      </w:r>
    </w:p>
    <w:p>
      <w:pPr>
        <w:pStyle w:val="Heading3"/>
      </w:pPr>
      <w:r>
        <w:rPr>
          <w:lang w:val="png_PG" w:bidi="png_PG"/>
        </w:rPr>
        <w:t>Harim na Bel/Tingting</w:t>
      </w:r>
    </w:p>
    <w:p>
      <w:pPr/>
      <w:r>
        <w:rPr>
          <w:lang w:val="png_PG" w:bidi="png_PG"/>
        </w:rPr>
      </w:r>
      <w:r>
        <w:rPr>
          <w:lang w:val="png_PG" w:bidi="png_PG"/>
        </w:rPr>
        <w:t>Long dispela step, harim Mak 7:9–13 na putim insait long bel bilong yu.</w:t>
      </w:r>
    </w:p>
    <w:p>
      <w:pPr/>
      <w:r>
        <w:rPr>
          <w:lang w:val="png_PG" w:bidi="png_PG"/>
        </w:rPr>
      </w:r>
      <w:r>
        <w:rPr>
          <w:lang w:val="png_PG" w:bidi="png_PG"/>
        </w:rPr>
        <w:t>Harim wanpela odio vesen bilong Mak 7:1–8 tripela taim, long tripela kain trenslesen, sapos yu inap. Orait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 xml:space="preserve">Dispela Baibel ves i tokim yumi wanem samting long ol manmeri? </w:t>
      </w:r>
    </w:p>
    <w:p>
      <w:pPr>
        <w:pStyle w:val="ListBullet"/>
        <w:spacing w:line="240" w:lineRule="auto"/>
        <w:ind w:left="720"/>
      </w:pPr>
      <w:r>
        <w:rPr>
          <w:lang w:val="png_PG" w:bidi="png_PG"/>
        </w:rPr>
      </w:r>
      <w:r>
        <w:rPr>
          <w:lang w:val="png_PG" w:bidi="png_PG"/>
        </w:rPr>
        <w:t>Dispela stori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Husat man o meri we yu save long em i nid long harim dispela tok?</w:t>
      </w:r>
      <w:r>
        <w:rPr>
          <w:lang w:val="png_PG" w:bidi="png_PG"/>
        </w:rPr>
      </w:r>
    </w:p>
    <w:p>
      <w:pPr>
        <w:pStyle w:val="Heading3"/>
      </w:pPr>
      <w:r>
        <w:rPr>
          <w:lang w:val="png_PG" w:bidi="png_PG"/>
        </w:rPr>
        <w:t>Stretim dispela Hap</w:t>
      </w:r>
    </w:p>
    <w:p>
      <w:pPr/>
      <w:r>
        <w:rPr>
          <w:lang w:val="png_PG" w:bidi="png_PG"/>
        </w:rPr>
      </w:r>
      <w:r>
        <w:rPr>
          <w:lang w:val="png_PG" w:bidi="png_PG"/>
        </w:rPr>
        <w:t>Harim wanpela odio bilong Mak 7:9–13 long trenslesen we i isi tru long yu long klia gut long en.</w:t>
      </w:r>
    </w:p>
    <w:p>
      <w:pPr/>
      <w:r>
        <w:rPr>
          <w:lang w:val="png_PG" w:bidi="png_PG"/>
        </w:rPr>
      </w:r>
      <w:r>
        <w:rPr>
          <w:lang w:val="png_PG" w:bidi="png_PG"/>
        </w:rPr>
        <w:t>Long stori we yu bin harim pinis, Jisas i tokim ol lida bilong lotu olsem ol lo bilong God i impoten moa long ol pasin kastom we ol tisa bilong lotu i save tisim manmeri long maus, dispela em ol ekstra pasin kastom we ol lida bilong lotu i save mekim ol manmeri i bihainim. Long dispela stori nau, Mak i stori long sampela moa samting Jisas i tokim ol Farisi na ol tisa bilong lo na em i givim wanpela klia eksampel long wanem we ol lo we ol man i kamapim i go agensim ol lo bilong God.</w:t>
      </w:r>
    </w:p>
    <w:p>
      <w:pPr/>
      <w:r>
        <w:rPr>
          <w:lang w:val="png_PG" w:bidi="png_PG"/>
        </w:rPr>
      </w:r>
      <w:r>
        <w:rPr>
          <w:lang w:val="png_PG" w:bidi="png_PG"/>
        </w:rPr>
        <w:t>Jisas i tok, "Yupela i gat gutpela rot bilong givim baksait na les long ol tok oda o komanmen bilong God na long bihainim pasin kastom bilong yupela yet!" Dispela nek we Jisas i tromoi long hia em i gat oposit mining. Em i wok long tok olsem ol Farisi na ol tisa bilong lo i save painim ol kainkain trik long givim baksait na les long ol lo bilong God na bihainim ol pasin kastom we ol man yet i bin kamapim. Jisas i yusim dispela eksampel i kam long lo bilong Moses we i toktok long pasin bilong givim ona long papamama bilong soim wanem we ol lo bilong ol lida bilong lotu, we ol i save skulim ol manmeri long maus tasol, i larim ol manmeri long abrusim dispela pasin bilong givim ona long ol papamama bilong ol. Moses i toktok long pasin bilong givim ona long papamama tupela taim insait long Olpela Testamen:</w:t>
      </w:r>
    </w:p>
    <w:p>
      <w:pPr/>
      <w:r>
        <w:rPr>
          <w:lang w:val="png_PG" w:bidi="png_PG"/>
        </w:rPr>
      </w:r>
      <w:r>
        <w:rPr>
          <w:lang w:val="png_PG" w:bidi="png_PG"/>
        </w:rPr>
        <w:t>Long namba wan taim Moses i toktok long onaim ol papamama em long namba faiv komanmen, we i tok olsem ol manmeri i mas onaim ol papamama bilong ol bai ol i ken stap laip longpela taim. Namba tu taim Moses i toktok long dispela, em i tok olsem sapos wanpela man o meri i no givim ona long papamama bilong em, ol i mas kilim em i dai.</w:t>
      </w:r>
    </w:p>
    <w:p>
      <w:pPr/>
      <w:r>
        <w:rPr>
          <w:lang w:val="png_PG" w:bidi="png_PG"/>
        </w:rPr>
      </w:r>
      <w:r>
        <w:rPr>
          <w:lang w:val="png_PG" w:bidi="png_PG"/>
        </w:rPr>
        <w:t>Long givim ona long wanpela man o meri em long soim rispek long em. Wanpela man o meri i ken givim ona long papa o mama bilong em long planti rot. Wanpela man o meri i ken givim ona long ol taim em i givim samting long ol kain olsem mani o kaikai, o long narapela rot kain olsem gutpela pasin o pasin bilong helpim. Dispela lo God i givim long Moses em i bilong olgeta manmeri bilong Israel long bihainim. Em i impoten tru long wanpela man o meri long givim ona long papa na mama insait long ol lo bilong ol Ju o Juda lain - sapos ol i no bihainim dispela lo na givim ona long papa na mama bilong ol, mekim save bilong en em i bikpela. Lo bilong Moses i tok olsem ol i mas kilim i dai wanpela man o meri sapos em i no bihainim dispela tok oda o komand. Long sampela ol translesen yusim dispela wod, "Husat man o meri i tok nogut long papa o mama bilong en em ol i mas kilim em i dai." Dispela i no minim olsem yu putim kes long wanpela man o meri, tasol em i min yu mekim tok bilong mekim em i pilim nogut o mekim toktok we i no gutpela long em.</w:t>
      </w:r>
    </w:p>
    <w:p>
      <w:pPr/>
      <w:r>
        <w:rPr>
          <w:lang w:val="png_PG" w:bidi="png_PG"/>
        </w:rPr>
      </w:r>
      <w:r>
        <w:rPr>
          <w:lang w:val="png_PG" w:bidi="png_PG"/>
        </w:rPr>
        <w:t>Stop long hia na toktok long dispela askim olsem wanpela grup: Yupela i save givim ona long husat long kalsa bilong yupela na yupela i save soim dispela olsem wanem? Presim pos baten long stopim odio long hia.</w:t>
      </w:r>
    </w:p>
    <w:p>
      <w:pPr/>
      <w:r>
        <w:rPr>
          <w:lang w:val="png_PG" w:bidi="png_PG"/>
        </w:rPr>
      </w:r>
      <w:r>
        <w:rPr>
          <w:lang w:val="png_PG" w:bidi="png_PG"/>
        </w:rPr>
        <w:t>Jisas i tokim ol Farisi na ol tisa bilong lo olsem ol tok skul bilong ol i narapela kain tru long ol lo bilong Moses. Ol i skulim ol pasin kastom bilong man na givim ol dispela pasin kastom bikpela namba moa long lo bilong God. Ol Farisi i no bisi long lo bilong God taim ol i bihainim ol dispela pasin kastom, na i no ol tasol, ol i skulim ol narapela long mekim wankain tu. Ol lida bilong lotu i bin tok olsem ol manmeri i no nid long helpim papamama bilong ol sapos ol i mekim tok promis pinis olsem ol bai givim ol dispela samting olsem wanpela ofa i go long God. Jisas i wok long toktok long wanpela spesel kain tok promis insait long dispela stori- nem bilong dispela kain tok promis em wanpela "korban." Korban em i kam long wanpela wod long Hibru we i min olsem "presen ol i givim long God o ofa." Taim ol manmeri i mekim ol dispela kain ofa, ol i bin tok promis olsem ol dispela samting em ol bai givim i go long God na bai i no inap kisim bek long God. Dispela em wanpela bikpela na strongpela promis tru. I bin gat ol bikpela hevi sapos wanpela man o meri i brukim dispela tok promis taim em i givim dispela ofa i go long narapela lain. Maski dispela samting em i bilong God, wanpela man o meri i no nid long givim dispela olsem wanpela ofa, em i ken holim i stap bilong em yet. Jisas i tok olsem ol Farisi i bin mekim ol dispela kain ol tok promis long tingim ol yet tasol, long holim ol samting bilong ol yet na bai ol i no inap long helpim papa na mama bilong ol.</w:t>
      </w:r>
    </w:p>
    <w:p>
      <w:pPr/>
      <w:r>
        <w:rPr>
          <w:lang w:val="png_PG" w:bidi="png_PG"/>
        </w:rPr>
      </w:r>
      <w:r>
        <w:rPr>
          <w:lang w:val="png_PG" w:bidi="png_PG"/>
        </w:rPr>
        <w:t>Sapos wanpela man o meri i bin givim ol dispela presen i go long God taim em i mekim wanpela spesel kain tok promis orait, em "i mas no ken" givim dispela ol samting long papamama bilong em, maski sapos papamama i nidim ol dispela samting, bikos em bai brukim tok promis bilong em long God. Dispela man o meri em i tambu long mekim wanpela samting long helpim. Dispela em i no wanpela tok nating, bikos wanpela man o meri i ken abrusim pasin bilong helpim o mekim gut long papamama bilong em taim em i tok olsem em i gat ol wok bilong lotu.</w:t>
      </w:r>
    </w:p>
    <w:p>
      <w:pPr/>
      <w:r>
        <w:rPr>
          <w:lang w:val="png_PG" w:bidi="png_PG"/>
        </w:rPr>
      </w:r>
      <w:r>
        <w:rPr>
          <w:lang w:val="png_PG" w:bidi="png_PG"/>
        </w:rPr>
        <w:t>Em i tru olsem pasin bilong brukim wanpela tok promis i go long God em i no orait taim wanpela man o meri i bin mekim dispela kain tok promis long givim wanpela ofa. Em i tru tu olsem God i mas stap impoten moa long yumi winim na i winim olgeta narapela manmeri, maski em i papa na mama bilong yumi. Tasol, Jisas i tok long hia olsem em i no orait long yusim wanpela lo bilong God long brukim narapela lo bilong God. Dispela em i no wanem we yumi mas yusim ol lo bilong God. Jisas i tokim ol Farisi na ol tisa bilong lo olsem ol pasin kastom bilong ol i wok long mekim ol manmeri i sakim tok bilong God. Jisas i tok moa olsem dispela em i wanpela eksampel tasol bilong planti rot ol lida bilong lotu i save mekim na ol narapela manmeri i sakim tok.</w:t>
      </w:r>
    </w:p>
    <w:p>
      <w:pPr/>
      <w:r>
        <w:rPr>
          <w:lang w:val="png_PG" w:bidi="png_PG"/>
        </w:rPr>
      </w:r>
      <w:r>
        <w:rPr>
          <w:lang w:val="png_PG" w:bidi="png_PG"/>
        </w:rPr>
        <w:t>Stop long hia na toktok long dispela kwesten olsem wanpela grup: Givim sampela eksampel long kalsa o ples bilong yu long ol taim we ol lida bilong lotu i tanim ol lo bilong ol bilong helpim ol yet.</w:t>
      </w:r>
      <w:r>
        <w:rPr>
          <w:lang w:val="png_PG" w:bidi="png_PG"/>
        </w:rPr>
      </w:r>
    </w:p>
    <w:p>
      <w:pPr>
        <w:pStyle w:val="Heading3"/>
      </w:pPr>
      <w:r>
        <w:rPr>
          <w:lang w:val="png_PG" w:bidi="png_PG"/>
        </w:rPr>
        <w:t>Painim aut dispela hap</w:t>
      </w:r>
    </w:p>
    <w:p>
      <w:pPr/>
      <w:r>
        <w:rPr>
          <w:lang w:val="png_PG" w:bidi="png_PG"/>
        </w:rPr>
      </w:r>
      <w:r>
        <w:rPr>
          <w:lang w:val="png_PG" w:bidi="png_PG"/>
        </w:rPr>
        <w:t>Harim wanpela odio bilong Mak 7:9–13 long trenslesen we i isi tru long yu long klia gut long en.</w:t>
      </w:r>
    </w:p>
    <w:p>
      <w:pPr/>
      <w:r>
        <w:rPr>
          <w:lang w:val="png_PG" w:bidi="png_PG"/>
        </w:rPr>
      </w:r>
      <w:r>
        <w:rPr>
          <w:lang w:val="png_PG" w:bidi="png_PG"/>
        </w:rPr>
        <w:t>Insait long dispela step, grup bai toktok long ol wanwan hap bilong stori, ol manmeri o samting i stap insait long stori, na ol ples we stori i kamap long en. Bihain grup bai putim ol samting i kamap insait long stori insait long tingting bilong ol na piksarim dispela stori.</w:t>
      </w:r>
    </w:p>
    <w:p>
      <w:pPr/>
      <w:r>
        <w:rPr>
          <w:lang w:val="png_PG" w:bidi="png_PG"/>
        </w:rPr>
      </w:r>
      <w:r>
        <w:rPr>
          <w:lang w:val="png_PG" w:bidi="png_PG"/>
        </w:rPr>
        <w:t>Dispela stori gat wanpela hap.</w:t>
      </w:r>
    </w:p>
    <w:p>
      <w:pPr/>
      <w:r>
        <w:rPr>
          <w:lang w:val="png_PG" w:bidi="png_PG"/>
        </w:rPr>
      </w:r>
      <w:r>
        <w:rPr>
          <w:b/>
          <w:lang w:val="png_PG" w:bidi="png_PG"/>
        </w:rPr>
        <w:t>Insait long dispela namba wan hap:</w:t>
      </w:r>
      <w:r>
        <w:rPr>
          <w:lang w:val="png_PG" w:bidi="png_PG"/>
        </w:rPr>
        <w:t xml:space="preserve"> Jisas i wok long tok strong long ol Farisi na ol tisa bilong lo olsem ol i rong taim em i givim wanpela eksampel long hau ol i save painim ol kainkain kleva we bilong i no bisi long tok oda bilong God na bai ol i ken bihainim ol pasin kastom bilong ol yet.</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Farisi</w:t>
      </w:r>
    </w:p>
    <w:p>
      <w:pPr>
        <w:pStyle w:val="ListBullet"/>
        <w:spacing w:line="240" w:lineRule="auto"/>
        <w:ind w:left="720"/>
      </w:pPr>
      <w:r>
        <w:rPr>
          <w:lang w:val="png_PG" w:bidi="png_PG"/>
        </w:rPr>
      </w:r>
      <w:r>
        <w:rPr>
          <w:lang w:val="png_PG" w:bidi="png_PG"/>
        </w:rPr>
        <w:t>Ol tisa bilong lo</w:t>
      </w:r>
    </w:p>
    <w:p>
      <w:pPr>
        <w:pStyle w:val="ListBullet"/>
        <w:spacing w:line="240" w:lineRule="auto"/>
        <w:ind w:left="720"/>
      </w:pPr>
      <w:r>
        <w:rPr>
          <w:lang w:val="png_PG" w:bidi="png_PG"/>
        </w:rPr>
      </w:r>
      <w:r>
        <w:rPr>
          <w:lang w:val="png_PG" w:bidi="png_PG"/>
        </w:rPr>
        <w:t xml:space="preserve">Moses (em man husat i bin i givim lo bilong God) </w:t>
      </w:r>
    </w:p>
    <w:p>
      <w:pPr>
        <w:pStyle w:val="ListBullet"/>
        <w:spacing w:line="240" w:lineRule="auto"/>
        <w:ind w:left="720"/>
      </w:pPr>
      <w:r>
        <w:rPr>
          <w:lang w:val="png_PG" w:bidi="png_PG"/>
        </w:rPr>
      </w:r>
      <w:r>
        <w:rPr>
          <w:lang w:val="png_PG" w:bidi="png_PG"/>
        </w:rPr>
        <w:t>Ol pikinini husat i no laik helpim papamama bilong ol (insait long eksampel bilong Jisas)</w:t>
      </w:r>
    </w:p>
    <w:p>
      <w:pPr/>
      <w:r>
        <w:rPr>
          <w:lang w:val="png_PG" w:bidi="png_PG"/>
        </w:rPr>
      </w:r>
      <w:r>
        <w:rPr>
          <w:lang w:val="png_PG" w:bidi="png_PG"/>
        </w:rPr>
        <w:t>Olsem wanpela grup, tingting gut long ol dispela pat bilong ples we stori i kamap long en: Insait long dispela stori, Jisas i kontinu long toktok long ol Farisi na ol tisa bilong lo. Em i tokim ol olsem ol i wok long sakim lo bilong God bai ol i ken bihainim pasin kastom bilong ol yet. Em i givim ol wanpela eksampel. Moses, insait long tenpela komanmen long lo bilong God, i tok "Givim biknem long mama na papa bilong yu." Long narapela hap bilong ol toktok we Moses i raitim, em i tok tu olsem "Husat man i toktok nogut long papa na mama bilong em, ol i mas kilim dispela man o meri i dai."</w:t>
      </w:r>
    </w:p>
    <w:p>
      <w:pPr/>
      <w:r>
        <w:rPr>
          <w:lang w:val="png_PG" w:bidi="png_PG"/>
        </w:rPr>
      </w:r>
      <w:r>
        <w:rPr>
          <w:lang w:val="png_PG" w:bidi="png_PG"/>
        </w:rPr>
        <w:t>Jisas i tok, "Tasol yu tok em i orait long ol manmeri long tokim papa na mama bilong ol, 'Mi no inap helpim yupela,' sapos ol i bin tok promis pinis long givim ol dispela samting long God, we ol i inap long givim long papa na mama bilong ol." As tingting bilong Jisas i olsem, "Yupela i wok long yusim ol dispela pasin kastom bilong mekim ol manmeri i no tingim ol papamama bilong ol husat i gat nid, na yupela i kenselim tok bilong God long bihainim ol pasin kastom bilong yupela yet." Dispela pasin i bin larim ol manmeri husat i belhat wantaim ol papamama bilong ol, o ol i gridi tasol, long tokaut olsem ol samting bilong ol, ol i dediketim i go long God. Tasol, em i no minim olsem wanpela man o meri i mas kisim ol samting i go long tempel olsem ofa, na tu em i no minim olsem ol i no inap yusim ol dispela samting-em i minim tasol olsem ol i no inap long givim ol dispela samting long ol papamama bilong ol. Em i min olsem ol i tambu long givim ol dispela samting long papamama bilong ol.</w:t>
      </w:r>
    </w:p>
    <w:p>
      <w:pPr/>
      <w:r>
        <w:rPr>
          <w:lang w:val="png_PG" w:bidi="png_PG"/>
        </w:rPr>
      </w:r>
      <w:r>
        <w:rPr>
          <w:lang w:val="png_PG" w:bidi="png_PG"/>
        </w:rPr>
        <w:t>Ol pasin kastom olsem dispela eksampel we Jisas i bin givim, i mekim na ol manmeri i sakim lo bilong God na i mekim yumi i go longwe long wanem samting God i laik yumi mas mekim. Insait long dispela stori, long ol lo God i bin givim long Moses, God i bin soim yumi olsem em i bikpela samting long lukautim ol mama na papa bilong yumi taim ol i no inap lukautim ol yet. Dispela lo we ol i save holim long tingting na skul long maus o dispela pasin kastom bilong man i bin larim ol man i bihainim laik bilong ol yet na i no lukautim ol papamama bilong ol. Taim yumi givim yumi yet i go long God, dispela i minim olsem yumi givim yumi yet i go long ol famili bilong yumi, ol manmeri i nidim samting, na ol birua bilong yumi tu. Jisas i tok olsem mipela i mas olgeta taim lukautim ol manmeri husat i nidim samting. Sapos mipela no lukautim ol narapela manmeri, mipela i no bihainim God tru tru.</w:t>
      </w:r>
    </w:p>
    <w:p>
      <w:pPr/>
      <w:r>
        <w:rPr>
          <w:lang w:val="png_PG" w:bidi="png_PG"/>
        </w:rPr>
      </w:r>
      <w:r>
        <w:rPr>
          <w:lang w:val="png_PG" w:bidi="png_PG"/>
        </w:rPr>
        <w:t>Jisas i pinisim tok bilong em taim em i tok olsem i gat planti ol narapela eksampel bilong ol lida bilong lotu husat i save mekim ol lo bilong God i no gat namba o i no gat strong.</w:t>
      </w:r>
    </w:p>
    <w:p>
      <w:pPr/>
      <w:r>
        <w:rPr>
          <w:lang w:val="png_PG" w:bidi="png_PG"/>
        </w:rPr>
      </w:r>
      <w:r>
        <w:rPr>
          <w:lang w:val="png_PG" w:bidi="png_PG"/>
        </w:rPr>
        <w:t>Nau, grup mas wokim wanpela piksa bilong stori o storibod, droim, o yusim ol samting long piksarim stori na ol eksen i stap insait long dispela stori.</w:t>
      </w:r>
      <w:r>
        <w:rPr>
          <w:lang w:val="png_PG" w:bidi="png_PG"/>
        </w:rPr>
      </w:r>
    </w:p>
    <w:p>
      <w:pPr>
        <w:pStyle w:val="Heading3"/>
      </w:pPr>
      <w:r>
        <w:rPr>
          <w:lang w:val="png_PG" w:bidi="png_PG"/>
        </w:rPr>
        <w:t>Ektim aut dispela Tok</w:t>
      </w:r>
    </w:p>
    <w:p>
      <w:pPr/>
      <w:r>
        <w:rPr>
          <w:lang w:val="png_PG" w:bidi="png_PG"/>
        </w:rPr>
      </w:r>
      <w:r>
        <w:rPr>
          <w:lang w:val="png_PG" w:bidi="png_PG"/>
        </w:rPr>
        <w:t>Harim wanpela odio vesen bilong Mark 7:9–13 long translesen we isi tru long save.</w:t>
      </w:r>
    </w:p>
    <w:p>
      <w:pPr/>
      <w:r>
        <w:rPr>
          <w:lang w:val="png_PG" w:bidi="png_PG"/>
        </w:rPr>
      </w:r>
      <w:r>
        <w:rPr>
          <w:lang w:val="png_PG" w:bidi="png_PG"/>
        </w:rPr>
        <w:t>Insait long dispela step, grup bai mekim drama bilong dispela stori.</w:t>
      </w:r>
    </w:p>
    <w:p>
      <w:pPr/>
      <w:r>
        <w:rPr>
          <w:lang w:val="png_PG" w:bidi="png_PG"/>
        </w:rPr>
      </w:r>
      <w:r>
        <w:rPr>
          <w:lang w:val="png_PG" w:bidi="png_PG"/>
        </w:rPr>
        <w:t>Dispela stori i gat 1-pela hap.</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Farisi</w:t>
      </w:r>
    </w:p>
    <w:p>
      <w:pPr>
        <w:pStyle w:val="ListBullet"/>
        <w:spacing w:line="240" w:lineRule="auto"/>
        <w:ind w:left="720"/>
      </w:pPr>
      <w:r>
        <w:rPr>
          <w:lang w:val="png_PG" w:bidi="png_PG"/>
        </w:rPr>
      </w:r>
      <w:r>
        <w:rPr>
          <w:lang w:val="png_PG" w:bidi="png_PG"/>
        </w:rPr>
        <w:t>Ol tisa bilong lo</w:t>
      </w:r>
    </w:p>
    <w:p>
      <w:pPr>
        <w:pStyle w:val="ListBullet"/>
        <w:spacing w:line="240" w:lineRule="auto"/>
        <w:ind w:left="720"/>
      </w:pPr>
      <w:r>
        <w:rPr>
          <w:lang w:val="png_PG" w:bidi="png_PG"/>
        </w:rPr>
      </w:r>
      <w:r>
        <w:rPr>
          <w:lang w:val="png_PG" w:bidi="png_PG"/>
        </w:rPr>
        <w:t xml:space="preserve">Moses (em man husat i bin i givim lo bilong God) </w:t>
      </w:r>
    </w:p>
    <w:p>
      <w:pPr>
        <w:pStyle w:val="ListBullet"/>
        <w:spacing w:line="240" w:lineRule="auto"/>
        <w:ind w:left="720"/>
      </w:pPr>
      <w:r>
        <w:rPr>
          <w:lang w:val="png_PG" w:bidi="png_PG"/>
        </w:rPr>
      </w:r>
      <w:r>
        <w:rPr>
          <w:lang w:val="png_PG" w:bidi="png_PG"/>
        </w:rPr>
        <w:t>Ol pikinini husat i no laik helpim papamama bilong ol (insait long eksampel bilong Jisas)</w:t>
      </w:r>
    </w:p>
    <w:p>
      <w:pPr/>
      <w:r>
        <w:rPr>
          <w:lang w:val="png_PG" w:bidi="png_PG"/>
        </w:rPr>
      </w:r>
      <w:r>
        <w:rPr>
          <w:lang w:val="png_PG" w:bidi="png_PG"/>
        </w:rPr>
        <w:t>Olsem wanpela grup, ektim dispela stori tupela taim Yupela i mas ektim dispela stori long tok ples bilong yupela.</w:t>
      </w:r>
    </w:p>
    <w:p>
      <w:pPr/>
      <w:r>
        <w:rPr>
          <w:lang w:val="png_PG" w:bidi="png_PG"/>
        </w:rPr>
      </w:r>
      <w:r>
        <w:rPr>
          <w:lang w:val="png_PG" w:bidi="png_PG"/>
        </w:rPr>
        <w:t>Long namba wan taim, ektim dispela stori tasol na no ken stop. Tingting gut long ol toktok we ol manmeri i mekim, oda we ol samting i kamap, wanem samting i mekim na ol dispela samting i kamap na hau yu bai autim dispela stori. Sekim olsem yupela i no kalapim o i no ektim ol hatpela o impoten hap bilong stori. Helpim wanpela narapela long tingim olgeta hap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long namba tu taim gen. Long sampela hap insait long drama, stopim drama na askim dispela kwesten i go long wanpela man o meri husat i ektim wanpela pat, "Yu pilim olsem wanem o tingting olsem wanem?" Dispela man husat i wok long ekt bai ansa na tokaut long wanem samting em i pilim o tingim sapos em i tru tru dispela man o meri o samting we em i wok long ektim. Bihain, statim drama gen.</w:t>
      </w:r>
    </w:p>
    <w:p>
      <w:pPr/>
      <w:r>
        <w:rPr>
          <w:lang w:val="png_PG" w:bidi="png_PG"/>
        </w:rPr>
      </w:r>
      <w:r>
        <w:rPr>
          <w:lang w:val="png_PG" w:bidi="png_PG"/>
        </w:rPr>
        <w:t>Posim dispela odio long hia na ektim aut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Jisas i bekim tok bilong ol Farisi na ol tisa bilong lo. Em i kolim toktok bilong Moses, husat i bin tok, "Givim biknem long papa na mama bilong yu. Husat man o meri i mekim nogut toktok na i no soim rispek long mama na papa bilong en, em i mas dai."</w:t>
      </w:r>
    </w:p>
    <w:p>
      <w:pPr/>
      <w:r>
        <w:rPr>
          <w:lang w:val="png_PG" w:bidi="png_PG"/>
        </w:rPr>
      </w:r>
      <w:r>
        <w:rPr>
          <w:lang w:val="png_PG" w:bidi="png_PG"/>
        </w:rPr>
        <w:t>Jisas i givim wanpela eksampel long ol pikinini husat i tok long ol papa mama bilong ol, husat i nidim samting olsem, "Sore, mi no inap helpim yupela, long wanem mi promis pinis long givim God wanem samting mi mas givim long yupela."</w:t>
      </w:r>
    </w:p>
    <w:p>
      <w:pPr/>
      <w:r>
        <w:rPr>
          <w:lang w:val="png_PG" w:bidi="png_PG"/>
        </w:rPr>
      </w:r>
      <w:r>
        <w:rPr>
          <w:lang w:val="png_PG" w:bidi="png_PG"/>
        </w:rPr>
        <w:t>Stopim dispela drama long sotpela taim. Askim ol lain husat i ekt olsem papamama insait long eksampel bilong Jisas, "Yupela i wok long pilim olsem wanem?" Yu ken harim ol samting olsem, "Belhevi," "Mi pilim olsem ol pikinini bilong mi i no soim rispek o givim biknem long mi," o "Mi wari tru. Mi pilim olsem no gat wanpela man o meri i laikim mi. "Ol pikinini bilong mi i traim long no ken helpim mi taim ol i yusim God." Kontinu wantaim drama.</w:t>
      </w:r>
    </w:p>
    <w:p>
      <w:pPr/>
      <w:r>
        <w:rPr>
          <w:lang w:val="png_PG" w:bidi="png_PG"/>
        </w:rPr>
      </w:r>
      <w:r>
        <w:rPr>
          <w:lang w:val="png_PG" w:bidi="png_PG"/>
        </w:rPr>
        <w:t>Jisas i tok pait moa olsem, "Yupela i kenselim tok bilong God long bihainim ol pasin kastom bilong yupela yet." Dispela em i wanpela eksampel tasol namel long ol planti narapela eksampel."</w:t>
      </w:r>
    </w:p>
    <w:p>
      <w:pPr/>
      <w:r>
        <w:rPr>
          <w:lang w:val="png_PG" w:bidi="png_PG"/>
        </w:rPr>
      </w:r>
      <w:r>
        <w:rPr>
          <w:lang w:val="png_PG" w:bidi="png_PG"/>
        </w:rPr>
        <w:t xml:space="preserve">Stopim dispela drama long sotpela taim. Askim ol lain husat i ekt olsem ol Farisi na ol tisa bilong lo, "Yupela i tingim o pilim wanem samting?" Yu inap harim ol samting olsem, "Belhat, hau na Jisas i kwestenim ol pasin tumbuna bilong mipela?" "Pilim nogut," "Pret. Mi save mi no inap bihainim olgeta lo bilong God. Em i hat tumas." </w:t>
      </w:r>
    </w:p>
    <w:p>
      <w:pPr/>
      <w:r>
        <w:rPr>
          <w:lang w:val="png_PG" w:bidi="png_PG"/>
        </w:rPr>
      </w:r>
      <w:r>
        <w:rPr>
          <w:lang w:val="png_PG" w:bidi="png_PG"/>
        </w:rPr>
        <w:t>Long pinis bilong eksen, askim man i ekt olsem Jisas, "Yu pilim olsem wanem?" Yu ken harim ol samting olsem, "Mi belhat olsem dispela ol Farisi na ol tisa bilong lo i kenselim tok bilong God long bihainim pasin kastom bilong ol yet" o "Mi wok long traim long soim ol manmeri pasin bilong tupela maus i luk olsem wanem."</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vesen bilong Mark 7:9–13 long translesen we isi tru long save.</w:t>
      </w:r>
    </w:p>
    <w:p>
      <w:pPr/>
      <w:r>
        <w:rPr>
          <w:lang w:val="png_PG" w:bidi="png_PG"/>
        </w:rPr>
      </w:r>
      <w:r>
        <w:rPr>
          <w:lang w:val="png_PG" w:bidi="png_PG"/>
        </w:rPr>
        <w:t>Insait long dispela step, grup bai toktok long ol bikpela tok na ol wod i stap insait long dispela stori.</w:t>
      </w:r>
    </w:p>
    <w:p>
      <w:pPr/>
      <w:r>
        <w:rPr>
          <w:lang w:val="png_PG" w:bidi="png_PG"/>
        </w:rPr>
      </w:r>
      <w:r>
        <w:rPr>
          <w:lang w:val="png_PG" w:bidi="png_PG"/>
        </w:rPr>
        <w:t xml:space="preserve">Jisas i kolim </w:t>
      </w:r>
      <w:r>
        <w:rPr>
          <w:b/>
          <w:lang w:val="png_PG" w:bidi="png_PG"/>
        </w:rPr>
        <w:t>lo bilong Moses</w:t>
      </w:r>
      <w:r>
        <w:rPr>
          <w:lang w:val="png_PG" w:bidi="png_PG"/>
        </w:rPr>
        <w:t xml:space="preserve"> taim em i givim ol lida bilong lotu wanpela eksampel long pasin bilong tupela maus. God i bin givim profet Moses ol lo bilong God long givim i go long ol manmeri bilong God bipo long ol i go insait long graun God i bin givim ol. Dispela ol lo em ol i bin raitim na i kamap olsem as bilong ol lo lotu bilong ol Ju o Juda lain. Ol lida man bilong lotu i putim sampela moa lo we ol i save putim long tingting na autim long maus tasol, i go antap long ol lo we ol i bin raitim, na i putim moa ekstra hevi antap long ol manmeri long karim. Nupela Testamen i save tok olsem </w:t>
      </w:r>
      <w:r>
        <w:rPr>
          <w:b/>
          <w:lang w:val="png_PG" w:bidi="png_PG"/>
        </w:rPr>
        <w:t>Moses</w:t>
      </w:r>
      <w:r>
        <w:rPr>
          <w:lang w:val="png_PG" w:bidi="png_PG"/>
        </w:rPr>
        <w:t xml:space="preserve"> o </w:t>
      </w:r>
      <w:r>
        <w:rPr>
          <w:b/>
          <w:lang w:val="png_PG" w:bidi="png_PG"/>
        </w:rPr>
        <w:t>lo</w:t>
      </w:r>
      <w:r>
        <w:rPr>
          <w:lang w:val="png_PG" w:bidi="png_PG"/>
        </w:rPr>
        <w:t xml:space="preserve"> bilong God i tok olsem. "Moses" na "lo" tupela wantaim i toktok long seim samting.</w:t>
      </w:r>
    </w:p>
    <w:p>
      <w:pPr/>
      <w:r>
        <w:rPr>
          <w:lang w:val="png_PG" w:bidi="png_PG"/>
        </w:rPr>
      </w:r>
      <w:r>
        <w:rPr>
          <w:lang w:val="png_PG" w:bidi="png_PG"/>
        </w:rPr>
        <w:t xml:space="preserve">Stop long hia na toktok long wanem wod yupela bai yusim long </w:t>
      </w:r>
      <w:r>
        <w:rPr>
          <w:b/>
          <w:lang w:val="png_PG" w:bidi="png_PG"/>
        </w:rPr>
        <w:t>lo bilong Moses</w:t>
      </w:r>
      <w:r>
        <w:rPr>
          <w:lang w:val="png_PG" w:bidi="png_PG"/>
        </w:rPr>
        <w:t xml:space="preserve">. </w:t>
      </w:r>
      <w:r>
        <w:rPr>
          <w:lang w:val="png_PG" w:bidi="png_PG"/>
        </w:rPr>
        <w:t>Lo bilong Moses</w:t>
      </w:r>
      <w:r>
        <w:rPr>
          <w:lang w:val="png_PG" w:bidi="png_PG"/>
        </w:rPr>
        <w:t xml:space="preserve"> em ol i toktok long en insait long Masta Gloseri. Presim pos baten long stopim odio long hia.</w:t>
      </w:r>
    </w:p>
    <w:p>
      <w:pPr/>
      <w:r>
        <w:rPr>
          <w:lang w:val="png_PG" w:bidi="png_PG"/>
        </w:rPr>
      </w:r>
      <w:r>
        <w:rPr>
          <w:lang w:val="png_PG" w:bidi="png_PG"/>
        </w:rPr>
        <w:t xml:space="preserve">Long pasin kastom bilong ol Ju o Juda lain, wanpela man i ken mekim wanpela tok promis o vau we ol i kolim wanpela </w:t>
      </w:r>
      <w:r>
        <w:rPr>
          <w:b/>
          <w:lang w:val="png_PG" w:bidi="png_PG"/>
        </w:rPr>
        <w:t>Korban</w:t>
      </w:r>
      <w:r>
        <w:rPr>
          <w:lang w:val="png_PG" w:bidi="png_PG"/>
        </w:rPr>
        <w:t>. Dispela wod korban em i kam long Hibru wod bilong "presen we ol i makim bilong givim i go long God o presen we ol i dediketim i go long God o ofa," Taim ol manmeri i mekim dispela kain ofa, ol i tok promis o vau olsem ol dispela samting em ol bai givim i go long God na ol bai no inap kisim bek long God. Dispela em wanpela strongpela promis o vau tru. Bai i gat bikpela hevi sapos wanpela man o meri i brukim dispela stronpela vau o promis na givim ol dispela samting i go long narapela manmeri.</w:t>
      </w:r>
    </w:p>
    <w:p>
      <w:pPr/>
      <w:r>
        <w:rPr>
          <w:lang w:val="png_PG" w:bidi="png_PG"/>
        </w:rPr>
      </w:r>
      <w:r>
        <w:rPr>
          <w:lang w:val="png_PG" w:bidi="png_PG"/>
        </w:rPr>
        <w:t xml:space="preserve">Stop long hia na toktok long wanem wod bai yupela bai yusim long </w:t>
      </w:r>
      <w:r>
        <w:rPr>
          <w:b/>
          <w:lang w:val="png_PG" w:bidi="png_PG"/>
        </w:rPr>
        <w:t>Korban</w:t>
      </w:r>
      <w:r>
        <w:rPr>
          <w:lang w:val="png_PG" w:bidi="png_PG"/>
        </w:rPr>
        <w:t>. Presim pos baten long stopim odio long hia.</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i isi tru long yupela i andastendim.</w:t>
      </w:r>
    </w:p>
    <w:p>
      <w:pPr/>
      <w:r>
        <w:rPr>
          <w:lang w:val="png_PG" w:bidi="png_PG"/>
        </w:rPr>
      </w:r>
      <w:r>
        <w:rPr>
          <w:lang w:val="png_PG" w:bidi="png_PG"/>
        </w:rPr>
        <w:t>Insait long dispela sesen, stori gen long dispela hap bilong Baibel, insait long wanpela grup, long tok ples bilong yupela yet.</w:t>
      </w:r>
    </w:p>
    <w:p>
      <w:pPr/>
      <w:r>
        <w:rPr>
          <w:lang w:val="png_PG" w:bidi="png_PG"/>
        </w:rPr>
      </w:r>
      <w:r>
        <w:rPr>
          <w:lang w:val="png_PG" w:bidi="png_PG"/>
        </w:rPr>
        <w:t>Pastaim, olgeta grup bai prektis long autim dispela stori long tok ples bilong yupela yet. Tingim long yusim ol wod yupela i bin wanbel long en long narapela step i go pinis, kain olsem oda bilong ol samting i kamap insait long stori, ol wod, ol hap tok, ol samting ol manmeri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long ol olgeta samting i kamap insait long dispela stori. Ol grup memba i ken stretim o korektim wanpela narapela insait long dispela step. Presim pos baten long stopim odio long hia.</w:t>
      </w:r>
    </w:p>
    <w:p>
      <w:pPr/>
      <w:r>
        <w:rPr>
          <w:lang w:val="png_PG" w:bidi="png_PG"/>
        </w:rPr>
      </w:r>
      <w:r>
        <w:rPr>
          <w:lang w:val="png_PG" w:bidi="png_PG"/>
        </w:rPr>
        <w:t>Nau, wanwan memba bilong grup i mas tokim olgeta samting i kamap insait long dispela stori long wanpela laspela taim na no gat lain i mas distebim ol. Wanpela grup memba i ken yusim ol kainkain samting, o ol eksen o storibod long helpim em long tingim dispela stori. Presim pos baten long stopim odio long hia.</w:t>
      </w:r>
    </w:p>
    <w:p>
      <w:pPr/>
      <w:r>
        <w:rPr>
          <w:lang w:val="png_PG" w:bidi="png_PG"/>
        </w:rPr>
      </w:r>
      <w:r>
        <w:rPr>
          <w:lang w:val="png_PG" w:bidi="png_PG"/>
        </w:rPr>
        <w:t>Bihain, orait grup i ken mekim disisen long stori bilong husat em ol i laikim tru. Yu inap tok olsem yu laikim wanem we wanpela memba bilong grup i tokim wanpela hap bilong stori, tasol yu laikim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7:14–23</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48">
        <w:r>
          <w:rPr>
            <w:lang w:val="png_PG" w:bidi="png_PG"/>
          </w:rPr>
          <w:rPr>
            <w:color w:val="0000EE"/>
            <w:u w:val="single"/>
          </w:rPr>
          <w:t>Harim na putim long tingting na bel</w:t>
        </w:r>
      </w:hyperlink>
      <w:r>
        <w:rPr>
          <w:lang w:val="png_PG" w:bidi="png_PG"/>
        </w:rPr>
        <w:t xml:space="preserve"> (715 KB)</w:t>
      </w:r>
      <w:r>
        <w:rPr>
          <w:lang w:val="png_PG" w:bidi="png_PG"/>
        </w:rPr>
      </w:r>
    </w:p>
    <w:p>
      <w:pPr>
        <w:pStyle w:val="ListBullet"/>
        <w:spacing w:line="240" w:lineRule="auto"/>
        <w:ind w:left="720"/>
      </w:pPr>
      <w:r>
        <w:rPr>
          <w:lang w:val="png_PG" w:bidi="png_PG"/>
        </w:rPr>
      </w:r>
      <w:hyperlink r:id="rId149">
        <w:r>
          <w:rPr>
            <w:lang w:val="png_PG" w:bidi="png_PG"/>
          </w:rPr>
          <w:rPr>
            <w:color w:val="0000EE"/>
            <w:u w:val="single"/>
          </w:rPr>
          <w:t>Save long taim na ples we stori i kamap long en</w:t>
        </w:r>
      </w:hyperlink>
      <w:r>
        <w:rPr>
          <w:lang w:val="png_PG" w:bidi="png_PG"/>
        </w:rPr>
        <w:t xml:space="preserve"> (4.3 MB)</w:t>
      </w:r>
      <w:r>
        <w:rPr>
          <w:lang w:val="png_PG" w:bidi="png_PG"/>
        </w:rPr>
      </w:r>
    </w:p>
    <w:p>
      <w:pPr>
        <w:pStyle w:val="ListBullet"/>
        <w:spacing w:line="240" w:lineRule="auto"/>
        <w:ind w:left="720"/>
      </w:pPr>
      <w:r>
        <w:rPr>
          <w:lang w:val="png_PG" w:bidi="png_PG"/>
        </w:rPr>
      </w:r>
      <w:hyperlink r:id="rId150">
        <w:r>
          <w:rPr>
            <w:lang w:val="png_PG" w:bidi="png_PG"/>
          </w:rPr>
          <w:rPr>
            <w:color w:val="0000EE"/>
            <w:u w:val="single"/>
          </w:rPr>
          <w:t>Save gut long wanwan Hap bilong Stori</w:t>
        </w:r>
      </w:hyperlink>
      <w:r>
        <w:rPr>
          <w:lang w:val="png_PG" w:bidi="png_PG"/>
        </w:rPr>
        <w:t xml:space="preserve"> (2.8 MB)</w:t>
      </w:r>
      <w:r>
        <w:rPr>
          <w:lang w:val="png_PG" w:bidi="png_PG"/>
        </w:rPr>
      </w:r>
    </w:p>
    <w:p>
      <w:pPr>
        <w:pStyle w:val="ListBullet"/>
        <w:spacing w:line="240" w:lineRule="auto"/>
        <w:ind w:left="720"/>
      </w:pPr>
      <w:r>
        <w:rPr>
          <w:lang w:val="png_PG" w:bidi="png_PG"/>
        </w:rPr>
      </w:r>
      <w:hyperlink r:id="rId151">
        <w:r>
          <w:rPr>
            <w:lang w:val="png_PG" w:bidi="png_PG"/>
          </w:rPr>
          <w:rPr>
            <w:color w:val="0000EE"/>
            <w:u w:val="single"/>
          </w:rPr>
          <w:t>Putim yu yet insait long stori</w:t>
        </w:r>
      </w:hyperlink>
      <w:r>
        <w:rPr>
          <w:lang w:val="png_PG" w:bidi="png_PG"/>
        </w:rPr>
        <w:t xml:space="preserve"> (3.2 MB)</w:t>
      </w:r>
      <w:r>
        <w:rPr>
          <w:lang w:val="png_PG" w:bidi="png_PG"/>
        </w:rPr>
      </w:r>
    </w:p>
    <w:p>
      <w:pPr>
        <w:pStyle w:val="ListBullet"/>
        <w:spacing w:line="240" w:lineRule="auto"/>
        <w:ind w:left="720"/>
      </w:pPr>
      <w:r>
        <w:rPr>
          <w:lang w:val="png_PG" w:bidi="png_PG"/>
        </w:rPr>
      </w:r>
      <w:hyperlink r:id="rId152">
        <w:r>
          <w:rPr>
            <w:lang w:val="png_PG" w:bidi="png_PG"/>
          </w:rPr>
          <w:rPr>
            <w:color w:val="0000EE"/>
            <w:u w:val="single"/>
          </w:rPr>
          <w:t>Save gut long ol samting we i no klia</w:t>
        </w:r>
      </w:hyperlink>
      <w:r>
        <w:rPr>
          <w:lang w:val="png_PG" w:bidi="png_PG"/>
        </w:rPr>
        <w:t xml:space="preserve"> (3.4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7:14–23</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7:14–23 na putim insait long tingting na bel bilong yu.</w:t>
      </w:r>
    </w:p>
    <w:p>
      <w:pPr/>
      <w:r>
        <w:rPr>
          <w:lang w:val="png_PG" w:bidi="png_PG"/>
        </w:rPr>
      </w:r>
      <w:r>
        <w:rPr>
          <w:lang w:val="png_PG" w:bidi="png_PG"/>
        </w:rPr>
        <w:t>Harim wanpela odio vesen bilong Mak 7:14–23 tripela taim. Harim long tripela kain trenslesen, sapos yupela i ken.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Wanem dispela Baibel ves i toktok long Jisas?</w:t>
      </w:r>
    </w:p>
    <w:p>
      <w:pPr>
        <w:pStyle w:val="ListBullet"/>
        <w:spacing w:line="240" w:lineRule="auto"/>
        <w:ind w:left="720"/>
      </w:pPr>
      <w:r>
        <w:rPr>
          <w:lang w:val="png_PG" w:bidi="png_PG"/>
        </w:rPr>
      </w:r>
      <w:r>
        <w:rPr>
          <w:lang w:val="png_PG" w:bidi="png_PG"/>
        </w:rPr>
        <w:t xml:space="preserve">Dispela Baibel ves i tokim yumi wanem samting long ol manmeri? </w:t>
      </w:r>
    </w:p>
    <w:p>
      <w:pPr>
        <w:pStyle w:val="ListBullet"/>
        <w:spacing w:line="240" w:lineRule="auto"/>
        <w:ind w:left="720"/>
      </w:pPr>
      <w:r>
        <w:rPr>
          <w:lang w:val="png_PG" w:bidi="png_PG"/>
        </w:rPr>
      </w:r>
      <w:r>
        <w:rPr>
          <w:lang w:val="png_PG" w:bidi="png_PG"/>
        </w:rPr>
        <w:t>Dispela stori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Husat lain yu save long en, em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odio veseen bilong Mak 7:14–223 long trenslesen we i isi tru long yupela long andastendim.</w:t>
      </w:r>
    </w:p>
    <w:p>
      <w:pPr/>
      <w:r>
        <w:rPr>
          <w:lang w:val="png_PG" w:bidi="png_PG"/>
        </w:rPr>
      </w:r>
      <w:r>
        <w:rPr>
          <w:lang w:val="png_PG" w:bidi="png_PG"/>
        </w:rPr>
        <w:t>Jisas i nau tasol i tok strong long ol Farisi na ol tisa bilong lo long pasin bilong ol long painim ol kain kain rot i gat trik bilong sakim lo bilong God long ol pasin bilong ol tumbuna i bin kam daun long ol. Nau Jisas i toktok gen long ol samting i save mekim man i kamap doti, na ol samting i save mekim em i stap klin o i no klin. Em i no ol samting yumi save mekim o soim long autsait tasol, em ol samting i stap insait long bel bilong yumi em God i save tingim. Nau Jisas i kolim ol lain manmeri long bung wantaim em bilong olgeta i ken harim bikpela toksave em i laik givim. Jisas i tokim ol lain manmeri long "harim na klia gut." Em i askim ol long harim gut - tok em i laik mekim em i bikpela samting. Jisas i laikim lain manmeri long putim tingting na klia gut olsem em i traim long soim tok tru bilong God long ol.</w:t>
      </w:r>
    </w:p>
    <w:p>
      <w:pPr/>
      <w:r>
        <w:rPr>
          <w:lang w:val="png_PG" w:bidi="png_PG"/>
        </w:rPr>
      </w:r>
      <w:r>
        <w:rPr>
          <w:lang w:val="png_PG" w:bidi="png_PG"/>
        </w:rPr>
        <w:t>Stap hia pastaim na toktok wantaim olsem wanem ol tisa o saveman bilong yupela i save pulim tingting bilong ol manmeri taim ol i skulim ol long soim ol olsem dispela tok skul i bikpela tru. Stopim pastaim dispela audio long hia.</w:t>
      </w:r>
    </w:p>
    <w:p>
      <w:pPr/>
      <w:r>
        <w:rPr>
          <w:lang w:val="png_PG" w:bidi="png_PG"/>
        </w:rPr>
      </w:r>
      <w:r>
        <w:rPr>
          <w:lang w:val="png_PG" w:bidi="png_PG"/>
        </w:rPr>
        <w:t>Jisas i mekim wanpela tok piksa. Wanpela tok piksa em i wanpela kain stori Jisas i bin mekim. Ol tokpiksa i save yusim ol samting yumi save lukim long olgeta de bilong soim ol bikpela mining bilong God. Ol tok piksa i bin hat long klia gut, tasol sapos ol manmeri i traim trutru long harim, orait bai ol i inap save long en. Jisas i tok, "Nogat wanpela samting i stap ausait long man na i go insait long em, em inap mekim man i kamap doti." Tasol, em i wanem samting i kam aut long wanpela man i save mekim em i doti long ai bilong God." Taim Jisas i tok "nogat wanpela samting autsait long wanpela man" long dispela hap, em i tok long olgeta kain kaikai. Em i tok kaikai yu putim long maus bilong yu i no save mekim yu i doti long ai bilong God, o mekim yu i no inap long mekim wok bilong God. Tasol, samting i kam aut long man, em i save mekim man i doti. Jisas i minim olsem ol samting i kam aut long man em ol tingting bilong yumi, bel bilong yumi, husat em yumi trutru.</w:t>
      </w:r>
    </w:p>
    <w:p>
      <w:pPr/>
      <w:r>
        <w:rPr>
          <w:lang w:val="png_PG" w:bidi="png_PG"/>
        </w:rPr>
      </w:r>
      <w:r>
        <w:rPr>
          <w:lang w:val="png_PG" w:bidi="png_PG"/>
        </w:rPr>
        <w:t xml:space="preserve">Long Olpela Testamen i gat sampela kaikai ol manmeri i tambu long kaikai. Dispela ol kaikai ol i tingim olsem ol i doti. Ol Farisi i bilip olsem sapos wanpela man i kaikai doti kaikai, em i mas bihainim wanpela seremoni bilong kamap klin gen na orait long ai bilong God. Ol Farisi na ol disaipel i no klia gut long as bilong ol kaikai i tambu insait long Olpela Testamen. Ol dispela kaikai wantaim ol narapela pasin bilong mekim man i kamap klin olsem ol ofa, i bin stap olsem samting bilong kirapim tingting olsem olgeta manmeri i bin bon wantaim sin long bel bilong ol na ol i nidim wanpela Heli bilong wasim ol na rausim sin bilong ol. Jisas em dispela man bilong kisim bek ol manmeri em God i bin promis long salim i kam na ol manmeri i bin wetim em i stap. Em dispela man tasol bai i mekim olgeta samting i orait gen long pinis. Em bai klinim bel insait bilong wanpela man na mekim tingting na bel bilong em i klin na gutpela. </w:t>
      </w:r>
    </w:p>
    <w:p>
      <w:pPr/>
      <w:r>
        <w:rPr>
          <w:lang w:val="png_PG" w:bidi="png_PG"/>
        </w:rPr>
      </w:r>
      <w:r>
        <w:rPr>
          <w:lang w:val="png_PG" w:bidi="png_PG"/>
        </w:rPr>
        <w:t>Ol manmeri i no klin o i doti taim ol i no fit long mekim wok bilong God. Pasin bilong lotu i givim ol manmeri ol lo long stap "klin" o "holi"—ol samting ol i mas mekim bilong wasim ol yet, na ol samting ol i no ken kaikai o tasim. Taim ol manmeri i stap "klin", o "klin", ol inap lotuim God na stap insait long komuniti. Jisas i senisim dispela olpela pasin bilong tingting na em i tokaut olsem i no gat wanpela man inap bihainim planti lo inap long em i ken kamap "klin," o "stretpela long mekim wok bilong God." Bel bilong man em i nambawan samting—pasin bilong em—maski em i bihainim pasin i amamasim God o nogat. Jisas i no tok liklik olsem ol lo bilong ol Juda long pasin bilong stap klin i no orait o olsem ol manmeri i mas lusim pasin bilong bihainim ol, tasol em i tok klia long we trutru pasin bilong stap klin i kam long en. Jisas i tok klia olsem pasin bilong bihainim ol lo bilong Juda i mekim yumi i luk klin long autsait, tasol God i save lukluk moa long wanem samting i stap insait long bel bilong yumi. Ol manmeri i stori long bel bilong ol man olsem em wanpela ples we ol i save pilim samting na pasin bilong man i stap.</w:t>
      </w:r>
    </w:p>
    <w:p>
      <w:pPr/>
      <w:r>
        <w:rPr>
          <w:lang w:val="png_PG" w:bidi="png_PG"/>
        </w:rPr>
      </w:r>
      <w:r>
        <w:rPr>
          <w:lang w:val="png_PG" w:bidi="png_PG"/>
        </w:rPr>
        <w:t>Stap pastaim long hia na toktok: Wanem kain ol samting long kalsa bilong yupela i save mekim wanpela i stap stret long lotuim na mekim wok bilong ol god? I gat ol spesel bung yu mas mekim? Tok klia long ol. Stopim pastaim dispela audio long hia.</w:t>
      </w:r>
    </w:p>
    <w:p>
      <w:pPr/>
      <w:r>
        <w:rPr>
          <w:lang w:val="png_PG" w:bidi="png_PG"/>
        </w:rPr>
      </w:r>
      <w:r>
        <w:rPr>
          <w:lang w:val="png_PG" w:bidi="png_PG"/>
        </w:rPr>
        <w:t>Buk bilong Mak i soim pasin Jisas i save mekim oltaim, em i save skulim ol planti manmeri long ples klia na bihain em i save stori gut long ol disaipel bilong em taim ol i stap ol yet. Em i kamap gen long hia. Jisas i tok sampela samting long ai bilong planti manmeri, na bihain em i go (o insait long wanpela haus) na ol disaipel i askim long moa tok klia.</w:t>
      </w:r>
    </w:p>
    <w:p>
      <w:pPr/>
      <w:r>
        <w:rPr>
          <w:lang w:val="png_PG" w:bidi="png_PG"/>
        </w:rPr>
      </w:r>
      <w:r>
        <w:rPr>
          <w:lang w:val="png_PG" w:bidi="png_PG"/>
        </w:rPr>
        <w:t>Jisas i stat long tok klia long ol tok skul bilong em. Namba wan, Jisas i tok kaikai i no inap mekim wanpela i kamap Kaikai i save go insait long bel bilong yumi, i no long lewa bilong yumi. Mak i givim mipela dispela moa mining olsem Jisas i tok olgeta kaikai i orait, bihainim skul bilong Jisas. Jisas i givim lis bilong ol 13pela nogut samting-ol dispela samting i save mekim man i kamap doti tru o i no klin. Bihain long "tingting nogut," Mak i givim yumi sikispela pasin nogut, na sikispela kain pasin nogut bilong bel.</w:t>
      </w:r>
    </w:p>
    <w:p>
      <w:pPr/>
      <w:r>
        <w:rPr>
          <w:lang w:val="png_PG" w:bidi="png_PG"/>
        </w:rPr>
      </w:r>
      <w:r>
        <w:rPr>
          <w:lang w:val="png_PG" w:bidi="png_PG"/>
        </w:rPr>
        <w:t>Ol pasin Jisas i tok long ol em pasin pamuk (o pasin pamuk namel long tupela manmeri husat i no maret). Dispela em i wanpela bikpela tok em i makim kainkain pasin pamuk. Orait em i toktok long stil pasin, o pasin bilong stil, na pasin bilong kilim man i dai.</w:t>
      </w:r>
    </w:p>
    <w:p>
      <w:pPr/>
      <w:r>
        <w:rPr>
          <w:lang w:val="png_PG" w:bidi="png_PG"/>
        </w:rPr>
      </w:r>
      <w:r>
        <w:rPr>
          <w:lang w:val="png_PG" w:bidi="png_PG"/>
        </w:rPr>
        <w:t>Em i toktok long pasin pamuk em i pasin bilong slip wantaim wanpela husat i no meri o man bilong yu. Em i toktok long pasin gridi we i ken makim pasin bilong aigris long rot bilong pasin pamuk. Em i tok long &lt;1&gt; pasin nogut&lt;/1&gt;, em i wanpela tok bilong makim ol samting nogut tru em man i save laik long mekim.</w:t>
      </w:r>
    </w:p>
    <w:p>
      <w:pPr/>
      <w:r>
        <w:rPr>
          <w:lang w:val="png_PG" w:bidi="png_PG"/>
        </w:rPr>
      </w:r>
      <w:r>
        <w:rPr>
          <w:lang w:val="png_PG" w:bidi="png_PG"/>
        </w:rPr>
        <w:t>Nau Jisas i kolim ol pasin nogut bilong wanpela man. Nambawan samting Jisas i tok em i pasin bilong giaman, dispela em i taim wanpela i giaman na i pulap long pasin bilong trik na givim baksait long ol narapela. Nau em i tok long ol pasin bilong bel kirap na pasin mangal, em taim wanpela i laikim samting narapela i gat. Jisas i tok long pasin bilong tok nogut, em i pasin bilong toktok nogut long wanpela, tasol planti taim ol i save yusim dispela tok long toktok nogut long God. Em i toktok long pasin bilong bikhet o tingting long em yet olsem em i antap moa long ol narapela, na longlong, we i makim pasin bilong wanpela husat i no save long God na i no laik save long em.</w:t>
      </w:r>
    </w:p>
    <w:p>
      <w:pPr/>
      <w:r>
        <w:rPr>
          <w:lang w:val="png_PG" w:bidi="png_PG"/>
        </w:rPr>
      </w:r>
      <w:r>
        <w:rPr>
          <w:lang w:val="png_PG" w:bidi="png_PG"/>
        </w:rPr>
        <w:t>Stap pastaim na toktok long wanem kain ol pasin i save mekim wanpela man kamap "man nogut" long kalsa bilong yu. Wanem samting i save mekim wanpela man kamap "gutpela man" long kalsa bilong yu? Stori long ol long ol yet.</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veseen bilong Mak 7:14–223 long trenslesen we i isi tru long yupela long andastendim.</w:t>
      </w:r>
    </w:p>
    <w:p>
      <w:pPr/>
      <w:r>
        <w:rPr>
          <w:lang w:val="png_PG" w:bidi="png_PG"/>
        </w:rPr>
      </w:r>
      <w:r>
        <w:rPr>
          <w:lang w:val="png_PG" w:bidi="png_PG"/>
        </w:rPr>
        <w:t>Insait long dispela step, grup bai toktok long ol wanwan hap bilong stori, ol manmeri insait long stori na ples we dispela stori i kamap long em. Orait bihain, grup bai tingim ol samting i kamap insait long dispela stori.</w:t>
      </w:r>
    </w:p>
    <w:p>
      <w:pPr/>
      <w:r>
        <w:rPr>
          <w:lang w:val="png_PG" w:bidi="png_PG"/>
        </w:rPr>
      </w:r>
      <w:r>
        <w:rPr>
          <w:lang w:val="png_PG" w:bidi="png_PG"/>
        </w:rPr>
        <w:t>Dispela stori i gat 2-pela hap.</w:t>
      </w:r>
    </w:p>
    <w:p>
      <w:pPr/>
      <w:r>
        <w:rPr>
          <w:lang w:val="png_PG" w:bidi="png_PG"/>
        </w:rPr>
      </w:r>
      <w:r>
        <w:rPr>
          <w:b/>
          <w:lang w:val="png_PG" w:bidi="png_PG"/>
        </w:rPr>
        <w:t xml:space="preserve">Long namba wan hap </w:t>
      </w:r>
      <w:r>
        <w:rPr>
          <w:lang w:val="png_PG" w:bidi="png_PG"/>
        </w:rPr>
        <w:t>bilong stori: Jisas i singautim ol manmeri long kam na harim em. Nau tasol em i toktok wantaim ol Farisi na ol tisa bilong lo bilong lotu. Em i tok long ol lain, "Olgeta yupela i harim na traim long save gut". I no samting i go insait long bodi bilong yu bai mekim yu kamap doti. yu kamap nogut long wanem i kam aut long bel bilong yu.</w:t>
      </w:r>
    </w:p>
    <w:p>
      <w:pPr/>
      <w:r>
        <w:rPr>
          <w:lang w:val="png_PG" w:bidi="png_PG"/>
        </w:rPr>
      </w:r>
      <w:r>
        <w:rPr>
          <w:b/>
          <w:lang w:val="png_PG" w:bidi="png_PG"/>
        </w:rPr>
        <w:t>Long namba tu hap bi</w:t>
      </w:r>
      <w:r>
        <w:rPr>
          <w:lang w:val="png_PG" w:bidi="png_PG"/>
        </w:rPr>
        <w:t>long stori: Jisas i go insait long haus, na ol disaipel bilong em i askim wanem em i minim long dispela. Em i tok klia long ol long wanem em i bin tok.</w:t>
      </w:r>
    </w:p>
    <w:p>
      <w:pPr/>
      <w:r>
        <w:rPr>
          <w:lang w:val="png_PG" w:bidi="png_PG"/>
        </w:rPr>
      </w:r>
      <w:r>
        <w:rPr>
          <w:lang w:val="png_PG" w:bidi="png_PG"/>
        </w:rPr>
        <w:t>Ol manmeri i stap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Farasees na ol tisa bilong lotu lo i stap yet (maski ol i bin kolim long stori).</w:t>
      </w:r>
    </w:p>
    <w:p>
      <w:pPr>
        <w:pStyle w:val="ListBullet"/>
        <w:spacing w:line="240" w:lineRule="auto"/>
        <w:ind w:left="720"/>
      </w:pPr>
      <w:r>
        <w:rPr>
          <w:lang w:val="png_PG" w:bidi="png_PG"/>
        </w:rPr>
      </w:r>
      <w:r>
        <w:rPr>
          <w:lang w:val="png_PG" w:bidi="png_PG"/>
        </w:rPr>
        <w:t>Bikpela lain manmeri</w:t>
      </w:r>
    </w:p>
    <w:p>
      <w:pPr>
        <w:pStyle w:val="ListBullet"/>
        <w:spacing w:line="240" w:lineRule="auto"/>
        <w:ind w:left="720"/>
      </w:pPr>
      <w:r>
        <w:rPr>
          <w:lang w:val="png_PG" w:bidi="png_PG"/>
        </w:rPr>
      </w:r>
      <w:r>
        <w:rPr>
          <w:lang w:val="png_PG" w:bidi="png_PG"/>
        </w:rPr>
        <w:t>Ol disaipel bilong Jisas</w:t>
      </w:r>
    </w:p>
    <w:p>
      <w:pPr/>
      <w:r>
        <w:rPr>
          <w:lang w:val="png_PG" w:bidi="png_PG"/>
        </w:rPr>
      </w:r>
      <w:r>
        <w:rPr>
          <w:lang w:val="png_PG" w:bidi="png_PG"/>
        </w:rPr>
        <w:t>Olsem wanpela grup, putim tingting bilong yupela long dispela hap bilong stori: Long nambawan hap bilong stori, Jisas i pinisim ol tok pait wantaim ol Farisi na ol tisa bilong lo. Ol lain manmeri i bin stap wantaim Jisas pinis wantaim ol Farese, tasol em i bin toktok stret long ol Farese long pastaim story. Jisas i nau singautim ol lain i kam klostu long em na tokim ol long harim gut na traim long save gut long tok em bai mekim, long wanem dispela tok i bikpela samting. Taim Jisas i askim ol manmeri long traim long kliagut long tok bilong em, em i no mekim olsem bikos tok bilong em i hat tumas long save long en, tasol bikos em i hat long ol manmeri long wanbel long en. Ol manmeri, moa yet ol Farisi, i bihainim gut ol pasin lotu bilong ol na ting sapos ol i wasim ol samting long wanpela kain pasin na i no kaikai sampela kain kaikai na bihainim planti narapela tumbuna pasin na pasin bilong mekim ol yet i kamap klin, ol i ken stap longwe long sin na i stap klin long spirit na i stap gut long ai bilong God. Jisas i mekim tok olsem yu kamap nogut long samting kam aut long bel bilong yu i no samting i go insait long bodi bilong yu. Ol i no tokim mipela olsem wanem ol Faresees o ol lain manmeri i bekim tok bilong Jisas. Jisas i no tokaut moa long ol manmeri; tasol, em wokabaut i go. Ating dispela tok i hat long kisim, em i makim olsem i mas i gat wanpela senis olgeta long tingting bilong ol manmeri long olsem wanem ol i ken stap orait long ai bilong God. Mipela i save olsem ol disaipel husat i bin stap klostu wantaim Jisas i no klia gut long as bilong tok bilong Jisas. Dispela i no bin kamap bikos ol i no gat gutpela save, em i bikos dispela em i wanpela nupela rot bilong tingting.</w:t>
      </w:r>
    </w:p>
    <w:p>
      <w:pPr/>
      <w:r>
        <w:rPr>
          <w:lang w:val="png_PG" w:bidi="png_PG"/>
        </w:rPr>
      </w:r>
      <w:r>
        <w:rPr>
          <w:lang w:val="png_PG" w:bidi="png_PG"/>
        </w:rPr>
        <w:t>Stop long hia na bung olsem wanpela grup bilong toktok long dispela askim: Stori long wanpela taim we tingting bilong yu long wanpela samting i bin senis. Olsem wanem i bin isi long wanbel long nuipela wei bilong tingting. Presim pos baten long stopim odio long hia.</w:t>
      </w:r>
    </w:p>
    <w:p>
      <w:pPr/>
      <w:r>
        <w:rPr>
          <w:lang w:val="png_PG" w:bidi="png_PG"/>
        </w:rPr>
      </w:r>
      <w:r>
        <w:rPr>
          <w:lang w:val="png_PG" w:bidi="png_PG"/>
        </w:rPr>
        <w:t>Long namba tu hap bilong stori, Jisas i stap insait long wanpela haus. Ol disaipel bilong Jisas kam long em na askim wanem em minim. Em i pasin bilong ol disaipel long askim ol kwesten long as bilong ol tok bilong Jisas. Ol i lainim long Jisas; em i tisa bilong ol. Jisas i askim ol disaipel bilong en ol kwesten em i no save tingim bai i gat wanpela ansa bilong en. Jisas i askim sapos ol i no save gut. Wanem Jisas i laik tok i olsem, i no kaikai i save mekim yu doti. Kaikai i no save go insait long lewa bilong yu, em i save go insait long bel bilong yu na bihain go aut long bodi bilong yu. Orait nau, stori i senis. Jisas pinis long toktok, na nau Mak yet i givim sampela moa tok long yumi. Mak i tokautim olsem, Jisas i tokaut olsem olgeta kain kaikai i orait long ai bilong God. Sampela kaikai ol i bin tingim olsem i no klin long Olpela Testamen, bilong helpim yumi long tingim gen olsem yumi olgeta i kamap wantaim sin long bel bilong yumi na yumi nidim wanpela man bilong kisim bek yumi. Mak i tokim yumi nau olsem Jisas i tokaut olsem olgeta kaikai i "klin" ("klin" i minim olsem i orait long God). Jisas em dispela promis man bilong kisim bek man, husat bai kilinim ol sin bilong ol manmeri na senisim ol kain kain laikim insait long bel bilong ol.</w:t>
      </w:r>
    </w:p>
    <w:p>
      <w:pPr/>
      <w:r>
        <w:rPr>
          <w:lang w:val="png_PG" w:bidi="png_PG"/>
        </w:rPr>
      </w:r>
      <w:r>
        <w:rPr>
          <w:lang w:val="png_PG" w:bidi="png_PG"/>
        </w:rPr>
        <w:t>Jisas i tok yet olsem wanem kam aut long bel bilong man em i mekim em kamap doti. Wanem samting i stap insait long hat bilong man em i save kam aut long em -ol tingting nogut, pasin pamuk, stil pasin, kilim man i dai, pasin bilong brukim marit, pasin bilong mangal, pasin nogut, pasin bilong giaman, pasin bilong bihainim laik bilong bodi, pasin bilong bel nogut, pasin bilong tok nogut, pasin bilong hambak, pasin kranki. Olgeta dispela i kam long insait, na oli mekim man i kamap doti.</w:t>
      </w:r>
    </w:p>
    <w:p>
      <w:pPr/>
      <w:r>
        <w:rPr>
          <w:lang w:val="png_PG" w:bidi="png_PG"/>
        </w:rPr>
      </w:r>
      <w:r>
        <w:rPr>
          <w:lang w:val="png_PG" w:bidi="png_PG"/>
        </w:rPr>
        <w:t>Stop hia na bung tok olsem wanpela grup: Yu save toktok olsem wanem long ol pasin nogut na ol kain pasin taim yu skulim wanpela long samting we i no gutpela long mekim? Olsem wanem bai yu tok kila dispela list bilong ol pasin? Olsem wanem bai yu tingim ol wok i stap long list? Traim long kolim dispela lis bilong 13pela pasin na samting ol i save mekim, na tingim wanem em i nambawan rot bilong stori long ol. Yu ken senisim oda bilong lista sapos em i isi long tingim long narapela we. Presim pos baten long stopim odio long hia.</w:t>
      </w:r>
    </w:p>
    <w:p>
      <w:pPr/>
      <w:r>
        <w:rPr>
          <w:lang w:val="png_PG" w:bidi="png_PG"/>
        </w:rPr>
      </w:r>
      <w:r>
        <w:rPr>
          <w:lang w:val="png_PG" w:bidi="png_PG"/>
        </w:rPr>
        <w:t>Nau, grup mas wokim plen, drowim, o yusim ol samting long soim olsem piksa na putim long wok.</w:t>
      </w:r>
      <w:r>
        <w:rPr>
          <w:lang w:val="png_PG" w:bidi="png_PG"/>
        </w:rPr>
      </w:r>
    </w:p>
    <w:p>
      <w:pPr>
        <w:pStyle w:val="Heading3"/>
      </w:pPr>
      <w:r>
        <w:rPr>
          <w:lang w:val="png_PG" w:bidi="png_PG"/>
        </w:rPr>
        <w:t>Ektim aut dispela Tok</w:t>
      </w:r>
    </w:p>
    <w:p>
      <w:pPr/>
      <w:r>
        <w:rPr>
          <w:lang w:val="png_PG" w:bidi="png_PG"/>
        </w:rPr>
      </w:r>
      <w:r>
        <w:rPr>
          <w:lang w:val="png_PG" w:bidi="png_PG"/>
        </w:rPr>
        <w:t>Harim wanpela audio bilong Mark 7:14–23 long tok tanim we i isi tru long save.</w:t>
      </w:r>
    </w:p>
    <w:p>
      <w:pPr/>
      <w:r>
        <w:rPr>
          <w:lang w:val="png_PG" w:bidi="png_PG"/>
        </w:rPr>
      </w:r>
      <w:r>
        <w:rPr>
          <w:lang w:val="png_PG" w:bidi="png_PG"/>
        </w:rPr>
        <w:t>Long dispela step, grup bai mekim drama bilong dispela stori.</w:t>
      </w:r>
    </w:p>
    <w:p>
      <w:pPr/>
      <w:r>
        <w:rPr>
          <w:lang w:val="png_PG" w:bidi="png_PG"/>
        </w:rPr>
      </w:r>
      <w:r>
        <w:rPr>
          <w:lang w:val="png_PG" w:bidi="png_PG"/>
        </w:rPr>
        <w:t>Dispela stori i gat 2-pela hap.</w:t>
      </w:r>
    </w:p>
    <w:p>
      <w:pPr/>
      <w:r>
        <w:rPr>
          <w:lang w:val="png_PG" w:bidi="png_PG"/>
        </w:rPr>
      </w:r>
      <w:r>
        <w:rPr>
          <w:lang w:val="png_PG" w:bidi="png_PG"/>
        </w:rPr>
        <w:t>Ol manmeri i stap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Farasees na ol tisa bilong lotu lo i stap yet (maski ol i bin kolim long stori).</w:t>
      </w:r>
    </w:p>
    <w:p>
      <w:pPr>
        <w:pStyle w:val="ListBullet"/>
        <w:spacing w:line="240" w:lineRule="auto"/>
        <w:ind w:left="720"/>
      </w:pPr>
      <w:r>
        <w:rPr>
          <w:lang w:val="png_PG" w:bidi="png_PG"/>
        </w:rPr>
      </w:r>
      <w:r>
        <w:rPr>
          <w:lang w:val="png_PG" w:bidi="png_PG"/>
        </w:rPr>
        <w:t>Bikpela lain manmeri</w:t>
      </w:r>
    </w:p>
    <w:p>
      <w:pPr>
        <w:pStyle w:val="ListBullet"/>
        <w:spacing w:line="240" w:lineRule="auto"/>
        <w:ind w:left="720"/>
      </w:pPr>
      <w:r>
        <w:rPr>
          <w:lang w:val="png_PG" w:bidi="png_PG"/>
        </w:rPr>
      </w:r>
      <w:r>
        <w:rPr>
          <w:lang w:val="png_PG" w:bidi="png_PG"/>
        </w:rPr>
        <w:t>Ol disaipel bilong Jisas</w:t>
      </w:r>
    </w:p>
    <w:p>
      <w:pPr/>
      <w:r>
        <w:rPr>
          <w:lang w:val="png_PG" w:bidi="png_PG"/>
        </w:rPr>
      </w:r>
      <w:r>
        <w:rPr>
          <w:lang w:val="png_PG" w:bidi="png_PG"/>
        </w:rPr>
        <w:t>Olsem wanpela grup, ektim dispela stori tupela taim. Yu mas actim dispela stori long tokples bilong yu.</w:t>
      </w:r>
    </w:p>
    <w:p>
      <w:pPr/>
      <w:r>
        <w:rPr>
          <w:lang w:val="png_PG" w:bidi="png_PG"/>
        </w:rPr>
      </w:r>
      <w:r>
        <w:rPr>
          <w:lang w:val="png_PG" w:bidi="png_PG"/>
        </w:rPr>
        <w:t>Pastaim, actim stori olgeta wantaim nating stop. Lukautim gut tok tok, pasin bilong stori, na taim bilong ol samting long stori. Nogat lusim ol hadpela o impoten hap bilong stori. Helpim wanpela narapela long rimenemba olgeta hap bilong stori.</w:t>
      </w:r>
    </w:p>
    <w:p>
      <w:pPr/>
      <w:r>
        <w:rPr>
          <w:lang w:val="png_PG" w:bidi="png_PG"/>
        </w:rPr>
      </w:r>
      <w:r>
        <w:rPr>
          <w:lang w:val="png_PG" w:bidi="png_PG"/>
        </w:rPr>
        <w:t>Putim stop long dispela audio na actim dispela stori.</w:t>
      </w:r>
    </w:p>
    <w:p>
      <w:pPr/>
      <w:r>
        <w:rPr>
          <w:lang w:val="png_PG" w:bidi="png_PG"/>
        </w:rPr>
      </w:r>
      <w:r>
        <w:rPr>
          <w:lang w:val="png_PG" w:bidi="png_PG"/>
        </w:rPr>
        <w:t>Grup bai actim dispela stori gen long tupela taim. Long sampela hap, putim stop na askim man i actim pasin bilong man, "Yu pilim o ting wanem?" Man bai tokaut long pilim o tingting bilong em olsem em man bilong pasin. Bihain go bek long dram gen.</w:t>
      </w:r>
    </w:p>
    <w:p>
      <w:pPr/>
      <w:r>
        <w:rPr>
          <w:lang w:val="png_PG" w:bidi="png_PG"/>
        </w:rPr>
      </w:r>
      <w:r>
        <w:rPr>
          <w:lang w:val="png_PG" w:bidi="png_PG"/>
        </w:rPr>
        <w:t>Putim stop long dispela audio na actim stori gen long tupela taim.</w:t>
      </w:r>
    </w:p>
    <w:p>
      <w:pPr/>
      <w:r>
        <w:rPr>
          <w:lang w:val="png_PG" w:bidi="png_PG"/>
        </w:rPr>
      </w:r>
      <w:r>
        <w:rPr>
          <w:lang w:val="png_PG" w:bidi="png_PG"/>
        </w:rPr>
        <w:t>Dispela i sampel bilong dram na ol samting ol i inap tok bek long en.</w:t>
      </w:r>
    </w:p>
    <w:p>
      <w:pPr/>
      <w:r>
        <w:rPr>
          <w:lang w:val="png_PG" w:bidi="png_PG"/>
        </w:rPr>
      </w:r>
      <w:r>
        <w:rPr>
          <w:lang w:val="png_PG" w:bidi="png_PG"/>
        </w:rPr>
        <w:t>Long namba wan hap bilong stori, Jisas i kolim ol lain manmeri i kam long em. Em i tok klia long ol olsem nogat wanpela samting autsait long man i go insait long bodi bilong em i ken mekim em doti. Ol samting i kam aut long em i mekim em i kamap doti.</w:t>
      </w:r>
    </w:p>
    <w:p>
      <w:pPr/>
      <w:r>
        <w:rPr>
          <w:lang w:val="png_PG" w:bidi="png_PG"/>
        </w:rPr>
      </w:r>
      <w:r>
        <w:rPr>
          <w:lang w:val="png_PG" w:bidi="png_PG"/>
        </w:rPr>
        <w:t>Stopim dispela drama long sotpela taim. Askim dispela man i kamap olsem Jisas, "Yu tingting wanem na pilim wanem?" Yu inap harim olsem, "Mi laik mekim olgeta klia gut," "Mi belhat long ol Farese na ol tisa bilong lotu lo," o "Mi wok long traim long helpim ol lain husat i no save gut long ol trutru samting bilong God." Go het long drama.</w:t>
      </w:r>
    </w:p>
    <w:p>
      <w:pPr/>
      <w:r>
        <w:rPr>
          <w:lang w:val="png_PG" w:bidi="png_PG"/>
        </w:rPr>
      </w:r>
      <w:r>
        <w:rPr>
          <w:lang w:val="png_PG" w:bidi="png_PG"/>
        </w:rPr>
        <w:t>Jisas i go insait long wanpela haus. Ol disaipel bilong em i askim em long ol skul toktok bilong em.</w:t>
      </w:r>
    </w:p>
    <w:p>
      <w:pPr/>
      <w:r>
        <w:rPr>
          <w:lang w:val="png_PG" w:bidi="png_PG"/>
        </w:rPr>
      </w:r>
      <w:r>
        <w:rPr>
          <w:lang w:val="png_PG" w:bidi="png_PG"/>
        </w:rPr>
        <w:t>Stopim dispela drama long sotpela taim. Askim ol man husat i ekt olsem ol disaipel, "Yupela i wok long tingim na pilim wanem samting?" Yu bai harim olsem, "Mipela i faul yet," "Mipela i no save gut," o "I luk olsem Jisas i no wanbel long ol pasin tumbuna bilong mipela na mipela i no klia gut." Go het long drama.</w:t>
      </w:r>
    </w:p>
    <w:p>
      <w:pPr/>
      <w:r>
        <w:rPr>
          <w:lang w:val="png_PG" w:bidi="png_PG"/>
        </w:rPr>
      </w:r>
      <w:r>
        <w:rPr>
          <w:lang w:val="png_PG" w:bidi="png_PG"/>
        </w:rPr>
        <w:t>Jisas i tokim ol, "Yupela tu i nogat gutpela save?" Yu no luksave olsem wanem samting i go insait long man long autsait i no inap mekim em doti? I no go insait long hat bilong man, tasol long bel bilong em, na i save lusim bodi. nau em i tok klia, "Wanem i kam aut long man em wanem i mekim em kamap doti."</w:t>
      </w:r>
    </w:p>
    <w:p>
      <w:pPr/>
      <w:r>
        <w:rPr>
          <w:lang w:val="png_PG" w:bidi="png_PG"/>
        </w:rPr>
      </w:r>
      <w:r>
        <w:rPr>
          <w:lang w:val="png_PG" w:bidi="png_PG"/>
        </w:rPr>
        <w:t>Stopim dispela drama long sotpela taim. Askim dispela man i kamap olsem Jisas, "Yu tingting wanem na pilim wanem?" Yu inap harim ol samting olsem, "Belhat" o "Mi traim long helpim ol long no ken lukluk tasol long pasin bilong ol manmeri na wanem ol i soim long autsait tasol mi laik bai ol i lukluk long samting i stap insait long bel bilong ol." Go het long drama.</w:t>
      </w:r>
    </w:p>
    <w:p>
      <w:pPr/>
      <w:r>
        <w:rPr>
          <w:lang w:val="png_PG" w:bidi="png_PG"/>
        </w:rPr>
      </w:r>
      <w:r>
        <w:rPr>
          <w:lang w:val="png_PG" w:bidi="png_PG"/>
        </w:rPr>
        <w:t>Bihain long aksen: Askim ol lain i kamap disaipel, "Yupela i pilim olsem wanem?" Yu inap harim olsem, "Mipela i pilim olsem olgeta samting i wok long senis" o "Mipela i no save gut yet."</w:t>
      </w:r>
      <w:r>
        <w:rPr>
          <w:lang w:val="png_PG" w:bidi="png_PG"/>
        </w:rPr>
      </w:r>
    </w:p>
    <w:p>
      <w:pPr>
        <w:pStyle w:val="Heading3"/>
      </w:pPr>
      <w:r>
        <w:rPr>
          <w:lang w:val="png_PG" w:bidi="png_PG"/>
        </w:rPr>
        <w:t>Pulapim dispela speis</w:t>
      </w:r>
    </w:p>
    <w:p>
      <w:pPr/>
      <w:r>
        <w:rPr>
          <w:lang w:val="png_PG" w:bidi="png_PG"/>
        </w:rPr>
      </w:r>
      <w:r>
        <w:rPr>
          <w:lang w:val="png_PG" w:bidi="png_PG"/>
        </w:rPr>
        <w:t>Harim wanpela audio bilong Mark 7:14–23 long tok tanim we i isi tru long save.</w:t>
      </w:r>
    </w:p>
    <w:p>
      <w:pPr/>
      <w:r>
        <w:rPr>
          <w:lang w:val="png_PG" w:bidi="png_PG"/>
        </w:rPr>
      </w:r>
      <w:r>
        <w:rPr>
          <w:lang w:val="png_PG" w:bidi="png_PG"/>
        </w:rPr>
        <w:t>Insait long dispela step, grup bai toktok long ol wod we i gat bikpela mining na ol narapela wod we i stap insait long dispela hap bilong Baibel.</w:t>
      </w:r>
    </w:p>
    <w:p>
      <w:pPr/>
      <w:r>
        <w:rPr>
          <w:lang w:val="png_PG" w:bidi="png_PG"/>
        </w:rPr>
      </w:r>
      <w:r>
        <w:rPr>
          <w:lang w:val="png_PG" w:bidi="png_PG"/>
        </w:rPr>
        <w:t>Jisas i kolim ol lain manmeri long kam na harim, na em i tok, "Olgeta yupela harim". Traim long save. I no samting i go insait long bodi bilong yu bai mekim yu kamap doti. Yu kamap nogut long samting i kam insait long bel bilong yu.</w:t>
      </w:r>
    </w:p>
    <w:p>
      <w:pPr/>
      <w:r>
        <w:rPr>
          <w:lang w:val="png_PG" w:bidi="png_PG"/>
        </w:rPr>
      </w:r>
      <w:r>
        <w:rPr>
          <w:lang w:val="png_PG" w:bidi="png_PG"/>
        </w:rPr>
        <w:t xml:space="preserve">Taim Jisas i tok </w:t>
      </w:r>
      <w:r>
        <w:rPr>
          <w:b/>
          <w:lang w:val="png_PG" w:bidi="png_PG"/>
        </w:rPr>
        <w:t>long</w:t>
      </w:r>
      <w:r>
        <w:rPr>
          <w:lang w:val="png_PG" w:bidi="png_PG"/>
        </w:rPr>
        <w:t xml:space="preserve"> &lt;1&gt; pasin bilong i stap doti long ai bilong God&lt;/1&gt;,em i stori long wanpela kain i stap bilong man o samting we i soim olsem em i inap long mekim wok bilong God, o em i gat sampela pasin i mekim na em i no inap long mekim wok long dispela taim. Ol manmeri i ken kamap doti o klin gen long ol pasin bilong ol na long helt bilong ol.</w:t>
      </w:r>
    </w:p>
    <w:p>
      <w:pPr/>
      <w:r>
        <w:rPr>
          <w:lang w:val="png_PG" w:bidi="png_PG"/>
        </w:rPr>
      </w:r>
      <w:r>
        <w:rPr>
          <w:lang w:val="png_PG" w:bidi="png_PG"/>
        </w:rPr>
        <w:t xml:space="preserve">Stop long dispela hap na toktok wantaim grup bilong yupela long wanem wod o toktok bai yupela i yusim long </w:t>
      </w:r>
      <w:r>
        <w:rPr>
          <w:b/>
          <w:lang w:val="png_PG" w:bidi="png_PG"/>
        </w:rPr>
        <w:t xml:space="preserve"> kamap doti</w:t>
      </w:r>
      <w:r>
        <w:rPr>
          <w:lang w:val="png_PG" w:bidi="png_PG"/>
        </w:rPr>
        <w:t>. Presim pos baten long stopim odio long hia.</w:t>
      </w:r>
    </w:p>
    <w:p>
      <w:pPr/>
      <w:r>
        <w:rPr>
          <w:lang w:val="png_PG" w:bidi="png_PG"/>
        </w:rPr>
      </w:r>
      <w:r>
        <w:rPr>
          <w:lang w:val="png_PG" w:bidi="png_PG"/>
        </w:rPr>
        <w:t>Jisas i tok olsem, ol samting i kamaut long bel bilong yu, em i save mekim yu i doti. Ol i</w:t>
      </w:r>
      <w:r>
        <w:rPr>
          <w:b/>
          <w:lang w:val="png_PG" w:bidi="png_PG"/>
        </w:rPr>
        <w:t xml:space="preserve"> bin </w:t>
      </w:r>
      <w:r>
        <w:rPr>
          <w:lang w:val="png_PG" w:bidi="png_PG"/>
        </w:rPr>
        <w:t xml:space="preserve">ting olsem lewa em i ples bilong ol pilim na pasin bilong ol manmeri i stap. Yusim wankain tok o hap tok bilong "bel" olsem yu bin yusim long ol hap tok bipo. </w:t>
      </w:r>
    </w:p>
    <w:p>
      <w:pPr/>
      <w:r>
        <w:rPr>
          <w:lang w:val="png_PG" w:bidi="png_PG"/>
        </w:rPr>
      </w:r>
      <w:r>
        <w:rPr>
          <w:lang w:val="png_PG" w:bidi="png_PG"/>
        </w:rPr>
        <w:t xml:space="preserve">Jisas i go insait long haus bilong stap klia long ol planti manmeri, na ol disaipel bilong em i askim em long mining bilong tok piksa em i bin mekim. Tingim long yusim wankain tok long ol </w:t>
      </w:r>
      <w:r>
        <w:rPr>
          <w:lang w:val="png_PG" w:bidi="png_PG"/>
        </w:rPr>
        <w:t>disaipel</w:t>
      </w:r>
      <w:r>
        <w:rPr>
          <w:lang w:val="png_PG" w:bidi="png_PG"/>
        </w:rPr>
        <w:t xml:space="preserve"> long dispela hap stori olsem yu bin yusim long ol bipo hap stori insait long Mak.</w:t>
      </w:r>
    </w:p>
    <w:p>
      <w:pPr/>
      <w:r>
        <w:rPr>
          <w:lang w:val="png_PG" w:bidi="png_PG"/>
        </w:rPr>
      </w:r>
      <w:r>
        <w:rPr>
          <w:lang w:val="png_PG" w:bidi="png_PG"/>
        </w:rPr>
        <w:t>Wa</w:t>
      </w:r>
      <w:r>
        <w:rPr>
          <w:b/>
          <w:lang w:val="png_PG" w:bidi="png_PG"/>
        </w:rPr>
        <w:t>npela t</w:t>
      </w:r>
      <w:r>
        <w:rPr>
          <w:lang w:val="png_PG" w:bidi="png_PG"/>
        </w:rPr>
        <w:t>ok piksa em i wanpela kain stori Jisas i bin mekim. Ol i bin stori long rot bilong yusim ol samting bilong olgeta de bilong stori long ol samting bilong God i dip tru. Ol tok piksa i hat long klia gut sapos ol manmeri i trutru traim long harim.</w:t>
      </w:r>
    </w:p>
    <w:p>
      <w:pPr/>
      <w:r>
        <w:rPr>
          <w:lang w:val="png_PG" w:bidi="png_PG"/>
        </w:rPr>
      </w:r>
      <w:r>
        <w:rPr>
          <w:lang w:val="png_PG" w:bidi="png_PG"/>
        </w:rPr>
        <w:t xml:space="preserve">Stop long dispela hap na toktok wantaim grup bilong yu long wanem wod o toktok </w:t>
      </w:r>
      <w:r>
        <w:rPr>
          <w:b/>
          <w:lang w:val="png_PG" w:bidi="png_PG"/>
        </w:rPr>
        <w:t>yu bai yusim long &lt;1&gt;tok piksa&lt;/1&gt;</w:t>
      </w:r>
      <w:r>
        <w:rPr>
          <w:lang w:val="png_PG" w:bidi="png_PG"/>
        </w:rPr>
        <w:t xml:space="preserve">. Lukim mining </w:t>
      </w:r>
      <w:r>
        <w:rPr>
          <w:lang w:val="png_PG" w:bidi="png_PG"/>
        </w:rPr>
        <w:t>bilong</w:t>
      </w:r>
      <w:r>
        <w:rPr>
          <w:lang w:val="png_PG" w:bidi="png_PG"/>
        </w:rPr>
        <w:t xml:space="preserve"> &lt;2&gt;tok piksa&lt;/2&gt; insait long Master Glossary long kisim moa infomesen. Presim pos baten long stopim odio long hia.</w:t>
      </w:r>
    </w:p>
    <w:p>
      <w:pPr/>
      <w:r>
        <w:rPr>
          <w:lang w:val="png_PG" w:bidi="png_PG"/>
        </w:rPr>
      </w:r>
      <w:r>
        <w:rPr>
          <w:lang w:val="png_PG" w:bidi="png_PG"/>
        </w:rPr>
        <w:t>Jisas i go yet long toktok long ol samting nogut.</w:t>
      </w:r>
    </w:p>
    <w:p>
      <w:pPr/>
      <w:r>
        <w:rPr>
          <w:lang w:val="png_PG" w:bidi="png_PG"/>
        </w:rPr>
      </w:r>
      <w:r>
        <w:rPr>
          <w:b/>
          <w:lang w:val="png_PG" w:bidi="png_PG"/>
        </w:rPr>
        <w:t>Nogut tingtin</w:t>
      </w:r>
      <w:r>
        <w:rPr>
          <w:lang w:val="png_PG" w:bidi="png_PG"/>
        </w:rPr>
        <w:t>g em ol tingting bilong ol manmeri i save mekim ol long wokim samting nogut. Orait, yumi ken skelim ol samting nogut i go long ol pasin yumi mekim na ol kain pasin.</w:t>
      </w:r>
    </w:p>
    <w:p>
      <w:pPr/>
      <w:r>
        <w:rPr>
          <w:lang w:val="png_PG" w:bidi="png_PG"/>
        </w:rPr>
      </w:r>
      <w:r>
        <w:rPr>
          <w:lang w:val="png_PG" w:bidi="png_PG"/>
        </w:rPr>
        <w:t xml:space="preserve">Ol pasin Jisas i tok long ol </w:t>
      </w:r>
      <w:r>
        <w:rPr>
          <w:b/>
          <w:lang w:val="png_PG" w:bidi="png_PG"/>
        </w:rPr>
        <w:t>em &lt;1&gt;pasin</w:t>
      </w:r>
      <w:r>
        <w:rPr>
          <w:lang w:val="png_PG" w:bidi="png_PG"/>
        </w:rPr>
        <w:t xml:space="preserve"> </w:t>
      </w:r>
      <w:r>
        <w:rPr>
          <w:b/>
          <w:lang w:val="png_PG" w:bidi="png_PG"/>
        </w:rPr>
        <w:t>pamuk&lt;/1&gt;(o&lt;2&gt;pasin pamuk namel long tupela manmeri husat i no maret&lt;/2&gt;).</w:t>
      </w:r>
      <w:r>
        <w:rPr>
          <w:lang w:val="png_PG" w:bidi="png_PG"/>
        </w:rPr>
        <w:t xml:space="preserve"> Dispela em i wanpela bikpela tok em i makim kainkain pasin pamuk.</w:t>
      </w:r>
    </w:p>
    <w:p>
      <w:pPr/>
      <w:r>
        <w:rPr>
          <w:lang w:val="png_PG" w:bidi="png_PG"/>
        </w:rPr>
      </w:r>
      <w:r>
        <w:rPr>
          <w:lang w:val="png_PG" w:bidi="png_PG"/>
        </w:rPr>
        <w:t xml:space="preserve">Orait em i toktok long </w:t>
      </w:r>
      <w:r>
        <w:rPr>
          <w:b/>
          <w:lang w:val="png_PG" w:bidi="png_PG"/>
        </w:rPr>
        <w:t>stil pasin</w:t>
      </w:r>
      <w:r>
        <w:rPr>
          <w:lang w:val="png_PG" w:bidi="png_PG"/>
        </w:rPr>
        <w:t xml:space="preserve">, o </w:t>
      </w:r>
      <w:r>
        <w:rPr>
          <w:b/>
          <w:lang w:val="png_PG" w:bidi="png_PG"/>
        </w:rPr>
        <w:t>pasin bilong stil</w:t>
      </w:r>
      <w:r>
        <w:rPr>
          <w:lang w:val="png_PG" w:bidi="png_PG"/>
        </w:rPr>
        <w:t xml:space="preserve">, na </w:t>
      </w:r>
      <w:r>
        <w:rPr>
          <w:b/>
          <w:lang w:val="png_PG" w:bidi="png_PG"/>
        </w:rPr>
        <w:t>pasin bilong kilim man i dai</w:t>
      </w:r>
      <w:r>
        <w:rPr>
          <w:lang w:val="png_PG" w:bidi="png_PG"/>
        </w:rPr>
        <w:t>.</w:t>
      </w:r>
    </w:p>
    <w:p>
      <w:pPr/>
      <w:r>
        <w:rPr>
          <w:lang w:val="png_PG" w:bidi="png_PG"/>
        </w:rPr>
      </w:r>
      <w:r>
        <w:rPr>
          <w:lang w:val="png_PG" w:bidi="png_PG"/>
        </w:rPr>
        <w:t xml:space="preserve">Em i toktok </w:t>
      </w:r>
      <w:r>
        <w:rPr>
          <w:lang w:val="png_PG" w:bidi="png_PG"/>
        </w:rPr>
        <w:t>long</w:t>
      </w:r>
      <w:r>
        <w:rPr>
          <w:lang w:val="png_PG" w:bidi="png_PG"/>
        </w:rPr>
        <w:t xml:space="preserve"> &lt;1&gt;pasin pamuk&lt;/1&gt;, em i pasin bilong slip wantaim wanpela husat i no meri o man bilong yu.</w:t>
      </w:r>
    </w:p>
    <w:p>
      <w:pPr/>
      <w:r>
        <w:rPr>
          <w:lang w:val="png_PG" w:bidi="png_PG"/>
        </w:rPr>
      </w:r>
      <w:r>
        <w:rPr>
          <w:lang w:val="png_PG" w:bidi="png_PG"/>
        </w:rPr>
        <w:t xml:space="preserve">Em i toktok </w:t>
      </w:r>
      <w:r>
        <w:rPr>
          <w:b/>
          <w:lang w:val="png_PG" w:bidi="png_PG"/>
        </w:rPr>
        <w:t>long</w:t>
      </w:r>
      <w:r>
        <w:rPr>
          <w:lang w:val="png_PG" w:bidi="png_PG"/>
        </w:rPr>
        <w:t xml:space="preserve"> &lt;1&gt;pasin gridi&lt;/1&gt;, we i ken makim pasin bilong aigris long rot bilong pasin pamuk.</w:t>
      </w:r>
    </w:p>
    <w:p>
      <w:pPr/>
      <w:r>
        <w:rPr>
          <w:lang w:val="png_PG" w:bidi="png_PG"/>
        </w:rPr>
      </w:r>
      <w:r>
        <w:rPr>
          <w:lang w:val="png_PG" w:bidi="png_PG"/>
        </w:rPr>
        <w:t xml:space="preserve">Em i tok </w:t>
      </w:r>
      <w:r>
        <w:rPr>
          <w:b/>
          <w:lang w:val="png_PG" w:bidi="png_PG"/>
        </w:rPr>
        <w:t>long</w:t>
      </w:r>
      <w:r>
        <w:rPr>
          <w:lang w:val="png_PG" w:bidi="png_PG"/>
        </w:rPr>
        <w:t xml:space="preserve"> &lt;1&gt; pasin nogut&lt;/1&gt;, em i wanpela tok bilong makim ol samting nogut tru em man i save laik long mekim.</w:t>
      </w:r>
    </w:p>
    <w:p>
      <w:pPr/>
      <w:r>
        <w:rPr>
          <w:lang w:val="png_PG" w:bidi="png_PG"/>
        </w:rPr>
      </w:r>
      <w:r>
        <w:rPr>
          <w:lang w:val="png_PG" w:bidi="png_PG"/>
        </w:rPr>
        <w:t>Nau Jisas i mekim lis bilong ol pasin nogut:</w:t>
      </w:r>
    </w:p>
    <w:p>
      <w:pPr>
        <w:pStyle w:val="ListBullet"/>
        <w:spacing w:line="240" w:lineRule="auto"/>
        <w:ind w:left="720"/>
      </w:pPr>
      <w:r>
        <w:rPr>
          <w:lang w:val="png_PG" w:bidi="png_PG"/>
        </w:rPr>
      </w:r>
      <w:r>
        <w:rPr>
          <w:b/>
          <w:lang w:val="png_PG" w:bidi="png_PG"/>
        </w:rPr>
        <w:t>&lt;1&gt;Giaman</w:t>
      </w:r>
      <w:r>
        <w:rPr>
          <w:lang w:val="png_PG" w:bidi="png_PG"/>
        </w:rPr>
        <w:t xml:space="preserve"> pasin&lt;/1&gt; em i taim wanpela i giaman na i pulap long pasin bilong trikim narapela.</w:t>
      </w:r>
    </w:p>
    <w:p>
      <w:pPr>
        <w:pStyle w:val="ListBullet"/>
        <w:spacing w:line="240" w:lineRule="auto"/>
        <w:ind w:left="720"/>
      </w:pPr>
      <w:r>
        <w:rPr>
          <w:lang w:val="png_PG" w:bidi="png_PG"/>
        </w:rPr>
      </w:r>
      <w:r>
        <w:rPr>
          <w:b/>
          <w:lang w:val="png_PG" w:bidi="png_PG"/>
        </w:rPr>
        <w:t>&lt;1&gt;Pasin pamuk&lt;/1&gt;</w:t>
      </w:r>
    </w:p>
    <w:p>
      <w:pPr>
        <w:pStyle w:val="ListBullet"/>
        <w:spacing w:line="240" w:lineRule="auto"/>
        <w:ind w:left="720"/>
      </w:pPr>
      <w:r>
        <w:rPr>
          <w:lang w:val="png_PG" w:bidi="png_PG"/>
        </w:rPr>
      </w:r>
      <w:r>
        <w:rPr>
          <w:b/>
          <w:lang w:val="png_PG" w:bidi="png_PG"/>
        </w:rPr>
        <w:t>&lt;1&gt;Mangal&lt;/1&gt;</w:t>
      </w:r>
      <w:r>
        <w:rPr>
          <w:lang w:val="png_PG" w:bidi="png_PG"/>
        </w:rPr>
        <w:t xml:space="preserve"> em taim wanpela i laikim samting em narapela i gat.</w:t>
      </w:r>
    </w:p>
    <w:p>
      <w:pPr>
        <w:pStyle w:val="ListBullet"/>
        <w:spacing w:line="240" w:lineRule="auto"/>
        <w:ind w:left="720"/>
      </w:pPr>
      <w:r>
        <w:rPr>
          <w:lang w:val="png_PG" w:bidi="png_PG"/>
        </w:rPr>
      </w:r>
      <w:r>
        <w:rPr>
          <w:b/>
          <w:lang w:val="png_PG" w:bidi="png_PG"/>
        </w:rPr>
        <w:t>&lt;1&gt;Tok</w:t>
      </w:r>
      <w:r>
        <w:rPr>
          <w:lang w:val="png_PG" w:bidi="png_PG"/>
        </w:rPr>
        <w:t xml:space="preserve"> nogut&lt;/1&gt; em i pasin bilong tok samting nogut long narapela man, tasol planti taim ol i save yusim dispela long tok nogut long God.</w:t>
      </w:r>
    </w:p>
    <w:p>
      <w:pPr>
        <w:pStyle w:val="ListBullet"/>
        <w:spacing w:line="240" w:lineRule="auto"/>
        <w:ind w:left="720"/>
      </w:pPr>
      <w:r>
        <w:rPr>
          <w:lang w:val="png_PG" w:bidi="png_PG"/>
        </w:rPr>
      </w:r>
      <w:r>
        <w:rPr>
          <w:b/>
          <w:lang w:val="png_PG" w:bidi="png_PG"/>
        </w:rPr>
        <w:t>&lt;1&gt;Pasin</w:t>
      </w:r>
      <w:r>
        <w:rPr>
          <w:lang w:val="png_PG" w:bidi="png_PG"/>
        </w:rPr>
        <w:t xml:space="preserve"> antap&lt;/1&gt; em i pasin bilong hambak o tingim em yet olsem em i gutpela moa winim ol narapela.</w:t>
      </w:r>
    </w:p>
    <w:p>
      <w:pPr>
        <w:pStyle w:val="ListBullet"/>
        <w:spacing w:line="240" w:lineRule="auto"/>
        <w:ind w:left="720"/>
      </w:pPr>
      <w:r>
        <w:rPr>
          <w:lang w:val="png_PG" w:bidi="png_PG"/>
        </w:rPr>
      </w:r>
      <w:r>
        <w:rPr>
          <w:b/>
          <w:lang w:val="png_PG" w:bidi="png_PG"/>
        </w:rPr>
        <w:t>&lt;1&gt;Longlong&lt;/1&gt;</w:t>
      </w:r>
      <w:r>
        <w:rPr>
          <w:lang w:val="png_PG" w:bidi="png_PG"/>
        </w:rPr>
        <w:t xml:space="preserve"> i tok long pasin bilong wanpela husat i no save long God na i no laik long save long em.</w:t>
      </w:r>
    </w:p>
    <w:p>
      <w:pPr/>
      <w:r>
        <w:rPr>
          <w:lang w:val="png_PG" w:bidi="png_PG"/>
        </w:rPr>
      </w:r>
      <w:r>
        <w:rPr>
          <w:lang w:val="png_PG" w:bidi="png_PG"/>
        </w:rPr>
        <w:t>Dispela ol samting i save kam insait long pasin bilong man. Dispela ol samting i ken mekim wanpela man i kamap doti o i no klin o i no inap long mekim wok bilong God.</w:t>
      </w:r>
    </w:p>
    <w:p>
      <w:pPr/>
      <w:r>
        <w:rPr>
          <w:lang w:val="png_PG" w:bidi="png_PG"/>
        </w:rPr>
      </w:r>
      <w:r>
        <w:rPr>
          <w:lang w:val="png_PG" w:bidi="png_PG"/>
        </w:rPr>
        <w:t>Stop hia na bung tok olsem wanpela grup, wanem ol wod o ol grup wod bai yupela i yusim long ol dispela pasin nogut na ol narapela pasin.</w:t>
      </w:r>
      <w:r>
        <w:rPr>
          <w:lang w:val="png_PG" w:bidi="png_PG"/>
        </w:rPr>
      </w:r>
    </w:p>
    <w:p>
      <w:pPr>
        <w:pStyle w:val="Heading3"/>
      </w:pPr>
      <w:r>
        <w:rPr>
          <w:lang w:val="png_PG" w:bidi="png_PG"/>
        </w:rPr>
        <w:t>Step 6</w:t>
      </w:r>
    </w:p>
    <w:p>
      <w:pPr/>
      <w:r>
        <w:rPr>
          <w:lang w:val="png_PG" w:bidi="png_PG"/>
        </w:rPr>
      </w:r>
      <w:r>
        <w:rPr>
          <w:lang w:val="png_PG" w:bidi="png_PG"/>
        </w:rPr>
        <w:t>Harim wanpela audio vesen bilong dispela hap bilong tok we i isi tru andasten.</w:t>
      </w:r>
    </w:p>
    <w:p>
      <w:pPr/>
      <w:r>
        <w:rPr>
          <w:lang w:val="png_PG" w:bidi="png_PG"/>
        </w:rPr>
      </w:r>
      <w:r>
        <w:rPr>
          <w:lang w:val="png_PG" w:bidi="png_PG"/>
        </w:rPr>
        <w:t>Insait long dispela sesen, stori gen long dispela hap tok, insait long wanpela grup, long tok ples bilong yu yet.</w:t>
      </w:r>
    </w:p>
    <w:p>
      <w:pPr/>
      <w:r>
        <w:rPr>
          <w:lang w:val="png_PG" w:bidi="png_PG"/>
        </w:rPr>
      </w:r>
      <w:r>
        <w:rPr>
          <w:lang w:val="png_PG" w:bidi="png_PG"/>
        </w:rPr>
        <w:t>Pastaim, olgeta grup bai prektis long dispela hap bilong Baibel long tok ples bilong yupela yet. Tingim long yusim ol wod yupela i bin wanbel long en long narapela step i go pinis, kain olsem oda bilong ol samting i kamap insait long stori, ol wok, ol hap tok, ol samting ol karekta i pilim o ol sampela samting we yupela i bin toktok long en.</w:t>
      </w:r>
    </w:p>
    <w:p>
      <w:pPr/>
      <w:r>
        <w:rPr>
          <w:lang w:val="png_PG" w:bidi="png_PG"/>
        </w:rPr>
      </w:r>
      <w:r>
        <w:rPr>
          <w:lang w:val="png_PG" w:bidi="png_PG"/>
        </w:rPr>
        <w:t>Wanpela grup memba i mas tokim sampela sentens bilong dispela hap bilong Baibel na stop liklik taim. Narapela memba bilong grup bai tokim narapela pat bilong dispela hap bilong Baibel na stop liklik taim. Mekim olsem i go inap grup i stori gen long ol olgeta samting i kamap insait long dispela hap bilong Baibel. ol grup memba i ken stretim wanpela narapela insait long dispela rot. Presim pos baten long stopim odio long hia.</w:t>
      </w:r>
    </w:p>
    <w:p>
      <w:pPr/>
      <w:r>
        <w:rPr>
          <w:lang w:val="png_PG" w:bidi="png_PG"/>
        </w:rPr>
      </w:r>
      <w:r>
        <w:rPr>
          <w:lang w:val="png_PG" w:bidi="png_PG"/>
        </w:rPr>
        <w:t>Bihain, wanwan memba bilong grup i mas stori long olgeta samting i kamap insait long displa hap bilong Baibel long wanpela laspela taim. ol grup member i ken usim ol kainkain samting, o senisim ol piksa bilong ol Presim pos baten long stopim odio long hia.</w:t>
      </w:r>
    </w:p>
    <w:p>
      <w:pPr/>
      <w:r>
        <w:rPr>
          <w:lang w:val="png_PG" w:bidi="png_PG"/>
        </w:rPr>
      </w:r>
      <w:r>
        <w:rPr>
          <w:lang w:val="png_PG" w:bidi="png_PG"/>
        </w:rPr>
        <w:t>Bihain, orait grup i ken mekim disisen long stori bilong husat em ol i laikim tru. Yu inap tingim olsem yu laikim wei wanpela memba bilong grup i tokim wanpela hap stori tasol yu laikim wei narapela memba bilong grup i tokim narapela hap stori. Presim pos baten long stopim odio long hia.</w:t>
      </w:r>
    </w:p>
    <w:p>
      <w:pPr/>
      <w:r>
        <w:rPr>
          <w:lang w:val="png_PG" w:bidi="png_PG"/>
        </w:rPr>
      </w:r>
      <w:r>
        <w:rPr>
          <w:lang w:val="png_PG" w:bidi="png_PG"/>
        </w:rPr>
        <w:t>Las tru, grup i ken bung wantaim na kamapim wanpela laspela fainel vesen bilong dispela hap stori bilong Baibel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7:24–30</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53">
        <w:r>
          <w:rPr>
            <w:lang w:val="png_PG" w:bidi="png_PG"/>
          </w:rPr>
          <w:rPr>
            <w:color w:val="0000EE"/>
            <w:u w:val="single"/>
          </w:rPr>
          <w:t>Harim na putim long tingting na bel</w:t>
        </w:r>
      </w:hyperlink>
      <w:r>
        <w:rPr>
          <w:lang w:val="png_PG" w:bidi="png_PG"/>
        </w:rPr>
        <w:t xml:space="preserve"> (686 KB)</w:t>
      </w:r>
      <w:r>
        <w:rPr>
          <w:lang w:val="png_PG" w:bidi="png_PG"/>
        </w:rPr>
      </w:r>
    </w:p>
    <w:p>
      <w:pPr>
        <w:pStyle w:val="ListBullet"/>
        <w:spacing w:line="240" w:lineRule="auto"/>
        <w:ind w:left="720"/>
      </w:pPr>
      <w:r>
        <w:rPr>
          <w:lang w:val="png_PG" w:bidi="png_PG"/>
        </w:rPr>
      </w:r>
      <w:hyperlink r:id="rId154">
        <w:r>
          <w:rPr>
            <w:lang w:val="png_PG" w:bidi="png_PG"/>
          </w:rPr>
          <w:rPr>
            <w:color w:val="0000EE"/>
            <w:u w:val="single"/>
          </w:rPr>
          <w:t>Save long taim na ples we stori i kamap long en</w:t>
        </w:r>
      </w:hyperlink>
      <w:r>
        <w:rPr>
          <w:lang w:val="png_PG" w:bidi="png_PG"/>
        </w:rPr>
        <w:t xml:space="preserve"> (5.4 MB)</w:t>
      </w:r>
      <w:r>
        <w:rPr>
          <w:lang w:val="png_PG" w:bidi="png_PG"/>
        </w:rPr>
      </w:r>
    </w:p>
    <w:p>
      <w:pPr>
        <w:pStyle w:val="ListBullet"/>
        <w:spacing w:line="240" w:lineRule="auto"/>
        <w:ind w:left="720"/>
      </w:pPr>
      <w:r>
        <w:rPr>
          <w:lang w:val="png_PG" w:bidi="png_PG"/>
        </w:rPr>
      </w:r>
      <w:hyperlink r:id="rId155">
        <w:r>
          <w:rPr>
            <w:lang w:val="png_PG" w:bidi="png_PG"/>
          </w:rPr>
          <w:rPr>
            <w:color w:val="0000EE"/>
            <w:u w:val="single"/>
          </w:rPr>
          <w:t>Save gut long wanwan Hap bilong Stori</w:t>
        </w:r>
      </w:hyperlink>
      <w:r>
        <w:rPr>
          <w:lang w:val="png_PG" w:bidi="png_PG"/>
        </w:rPr>
        <w:t xml:space="preserve"> (3.1 MB)</w:t>
      </w:r>
      <w:r>
        <w:rPr>
          <w:lang w:val="png_PG" w:bidi="png_PG"/>
        </w:rPr>
      </w:r>
    </w:p>
    <w:p>
      <w:pPr>
        <w:pStyle w:val="ListBullet"/>
        <w:spacing w:line="240" w:lineRule="auto"/>
        <w:ind w:left="720"/>
      </w:pPr>
      <w:r>
        <w:rPr>
          <w:lang w:val="png_PG" w:bidi="png_PG"/>
        </w:rPr>
      </w:r>
      <w:hyperlink r:id="rId156">
        <w:r>
          <w:rPr>
            <w:lang w:val="png_PG" w:bidi="png_PG"/>
          </w:rPr>
          <w:rPr>
            <w:color w:val="0000EE"/>
            <w:u w:val="single"/>
          </w:rPr>
          <w:t>Putim yu yet insait long stori</w:t>
        </w:r>
      </w:hyperlink>
      <w:r>
        <w:rPr>
          <w:lang w:val="png_PG" w:bidi="png_PG"/>
        </w:rPr>
        <w:t xml:space="preserve"> (3.5 MB)</w:t>
      </w:r>
      <w:r>
        <w:rPr>
          <w:lang w:val="png_PG" w:bidi="png_PG"/>
        </w:rPr>
      </w:r>
    </w:p>
    <w:p>
      <w:pPr>
        <w:pStyle w:val="ListBullet"/>
        <w:spacing w:line="240" w:lineRule="auto"/>
        <w:ind w:left="720"/>
      </w:pPr>
      <w:r>
        <w:rPr>
          <w:lang w:val="png_PG" w:bidi="png_PG"/>
        </w:rPr>
      </w:r>
      <w:hyperlink r:id="rId157">
        <w:r>
          <w:rPr>
            <w:lang w:val="png_PG" w:bidi="png_PG"/>
          </w:rPr>
          <w:rPr>
            <w:color w:val="0000EE"/>
            <w:u w:val="single"/>
          </w:rPr>
          <w:t>Save gut long ol samting we i no klia</w:t>
        </w:r>
      </w:hyperlink>
      <w:r>
        <w:rPr>
          <w:lang w:val="png_PG" w:bidi="png_PG"/>
        </w:rPr>
        <w:t xml:space="preserve"> (4.2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7:24–30</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7:24–30 na putim dispela stori i go insait long tingting na bel bilong yupela</w:t>
      </w:r>
    </w:p>
    <w:p>
      <w:pPr/>
      <w:r>
        <w:rPr>
          <w:lang w:val="png_PG" w:bidi="png_PG"/>
        </w:rPr>
      </w:r>
      <w:r>
        <w:rPr>
          <w:lang w:val="png_PG" w:bidi="png_PG"/>
        </w:rPr>
        <w:t>Harim wanpela odio vesen bilong Mak 7:24–30 tripela taim. Harim long tripela kain trenslesen, sapos yupela i ken.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Wanem dispela Baibel ves i toktok long Jisas?</w:t>
      </w:r>
    </w:p>
    <w:p>
      <w:pPr>
        <w:pStyle w:val="ListBullet"/>
        <w:spacing w:line="240" w:lineRule="auto"/>
        <w:ind w:left="720"/>
      </w:pPr>
      <w:r>
        <w:rPr>
          <w:lang w:val="png_PG" w:bidi="png_PG"/>
        </w:rPr>
      </w:r>
      <w:r>
        <w:rPr>
          <w:lang w:val="png_PG" w:bidi="png_PG"/>
        </w:rPr>
        <w:t xml:space="preserve">Dispela stori i tokim yumi wanem samting long ol manmeri? </w:t>
      </w:r>
    </w:p>
    <w:p>
      <w:pPr>
        <w:pStyle w:val="ListBullet"/>
        <w:spacing w:line="240" w:lineRule="auto"/>
        <w:ind w:left="720"/>
      </w:pPr>
      <w:r>
        <w:rPr>
          <w:lang w:val="png_PG" w:bidi="png_PG"/>
        </w:rPr>
      </w:r>
      <w:r>
        <w:rPr>
          <w:lang w:val="png_PG" w:bidi="png_PG"/>
        </w:rPr>
        <w:t>Dispela stori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Husat lain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audio bilong Mark 7:24–30 long tok tanim we i isi tru long save.</w:t>
      </w:r>
    </w:p>
    <w:p>
      <w:pPr/>
      <w:r>
        <w:rPr>
          <w:lang w:val="png_PG" w:bidi="png_PG"/>
        </w:rPr>
      </w:r>
      <w:r>
        <w:rPr>
          <w:lang w:val="png_PG" w:bidi="png_PG"/>
        </w:rPr>
        <w:t>Mipela i save olsem dispela stori i kamap bihain long ol skul tok i stap stret pastaim long en, tasol mipela i no save hamas taim bihain. Luksave gut olsem yu yusim wanpela tok i karamapim olgeta hap taim i go pinis. Mipela i save long dispela wankain stori long Matyu olsem ol disaipel i go wantaim Jisas, maski ol i no kolim nem bilong ol long hia. Long ol ves i go pas, Jisas i bin skulim olsem pasin bilong kamap klin insait long bel i gutpela moa winim pasin bilong bihainim ol lo bilong kamap klin long autsait. Wanpela lo bilong lotu bilong ol Juda i olsem sapos ol i holim o mekim samting wantaim ol manmeri i no Juda (ol i kolim ol Haiden) ol bai i kamap doti. Tasol Jisas i go long rijen bilong Taia long Siria Fonisia, stap not long graun bilong ol Juda. Long dispela taim tasol Jisas i bin raun i go autsait long graunmak bilong Israil. Jisas i soim yumi long ol pasin bilong em long samting em i bin skulim yumi long em long ol toktok\-olsem yumi no save kamap klin o doti long ol autsait pasin bilong yumi. Tingim olsem Mak i toktok long ol nuipela ol bilip manmeri (ol haiden bilip manmeri) long buk bilong em. Ating Mak tu i bin laik kirapim tingting bilong ol nuipela Haiden bilipmanmeri olsem Jisas i bin lukim ol trutru olsem ol i klin na i stret long em i mas tingim ol.</w:t>
      </w:r>
    </w:p>
    <w:p>
      <w:pPr/>
      <w:r>
        <w:rPr>
          <w:lang w:val="png_PG" w:bidi="png_PG"/>
        </w:rPr>
      </w:r>
      <w:r>
        <w:rPr>
          <w:lang w:val="png_PG" w:bidi="png_PG"/>
        </w:rPr>
        <w:t>Soim tim bilong trenslesen ol map we i soim Galili na Siria Fonisia, na long ol dispela map Taia em i nambawan taun. Stopim pastaim dispela audio long hia.</w:t>
      </w:r>
    </w:p>
    <w:p>
      <w:pPr/>
      <w:r>
        <w:rPr>
          <w:lang w:val="png_PG" w:bidi="png_PG"/>
        </w:rPr>
      </w:r>
      <w:r>
        <w:rPr>
          <w:lang w:val="png_PG" w:bidi="png_PG"/>
        </w:rPr>
        <w:t>Jisas i laik i go malolo long wanem olgeta wok em i bin mekim, na em i no laik bai wanpela man i lukim em. Tasol ol manmeri bilong Taia i bin harim pinis stori bilong ol mirakel bilong em. Yumi save long dispela long wanem sampela bilong ol i kam lukim Jisas taim em i stap long nambis bilong raunwara Galili. Ol manmeri bilong Taia i laik bungim Jisas. Wanpela meri, em i wanpela haiden o em i no Juda, long dispela hap i harim olsem Jisas i stap long hap. Dispela meri em bilong Sirofonisia, minim olsem em i kam long hap bilong provins bilong Siria ol i kolim Fonisia. Dispela meri i kam long Jisas long wanem pikinini meri bilong em i gat spirit nogut insait long em. Long ol narapela stori long buk bilong Mak, yumi save olsem ol spirit nogut i save mekim nogut long ol manmeri ol i stap long ol. Ol spirit nogut i ken bosim ol tingting na pasin bilong wanpela man. Dispela pikinini meri ating em i save gat sik bilong guria o em i bin save pundaun insait long paia o wara. Dispela meri i pudaun long lek bilong Jisas. Dispela i no olsem meri i pundaun, tasol em i min olsem meri i brukim skru long lek bilong Jisas em i go daun long graun na putim pes bilong em\- i go daun bilong soim bikpela rispek na sori bilong em long dispela hevi i painim em. Em i askim strong na i wok long askim Jisas yet long rausim spirit nogut long lusim pikinini meri bilong em na no ken bosim em moa. Pikinini meri i stap yet long haus\-em i no stap wantaim mama bilong em.</w:t>
      </w:r>
    </w:p>
    <w:p>
      <w:pPr/>
      <w:r>
        <w:rPr>
          <w:lang w:val="png_PG" w:bidi="png_PG"/>
        </w:rPr>
      </w:r>
      <w:r>
        <w:rPr>
          <w:lang w:val="png_PG" w:bidi="png_PG"/>
        </w:rPr>
        <w:t>Stop hia na bung tok wantaim ol tanim tok tim bilong yu. Yu save soim rispekt olsem wanem long tisa em yu askim helpim long em? Long pasin tumbuna bilong yu, pasin bilong daunim het long ai bilong wanpela man o meri i makim wanem? Stopim pastaim dispela audio long hia.</w:t>
      </w:r>
    </w:p>
    <w:p>
      <w:pPr/>
      <w:r>
        <w:rPr>
          <w:lang w:val="png_PG" w:bidi="png_PG"/>
        </w:rPr>
      </w:r>
      <w:r>
        <w:rPr>
          <w:lang w:val="png_PG" w:bidi="png_PG"/>
        </w:rPr>
        <w:t>Jisas i bekim tok long dispela haiden meri na i yusim tok piksa, o wanpela stori long tok klia long em. Em i tok, "I no stret long kisim bret bilong ol pikinini na givim i go long ol dok. Larim ol pikinini kaikai inap long laik bilong ol pastaim." Dispela meri inap save long dispela stori, tasol ol lain bilong yu ating ol i no inap save. Long hia stori i makim olsem: Jisas i givim yumi wanpela piksa bilong haus bilong wanpela famili we ol pikinini i sindaun na kaikai wanpela kaikai. Dispela "ol pikinini" long dispela stori i tok long ol Juda manmeri. Ol dok long tok piksa em ol dok bilong famili ol i laikim na ol i save larim ol i stap insait taim ol i kaikai\-ol i no ol lus dok ol wail dok. Ol i save sindaun o wet ananit long tebel na bai famili i givim ol kaikai bilong tebel. Jisas i tokim dispela meri olsem em i kam long helpim ol Juda manmeri pastaim. Long Olpela Testamen ol Juda manmeri bilong Isrel em ol pikinini bilong God o God i makim ol olsem ol manmeri bilong em. Jisas i tokaut long gospel o gutnius long ol Juda bipo long ol haiden. Ating dispela i luk olsem wanpela strongpela bekim bilong Jisas. Tasol dispela tu i olsem wanpela traim bilong dispela meri. Jisas i no laik bai em i ting olsem em i wanpela man bilong wokim majik husat bai mekim wanem samting em i laikim. Hamas bilip\-trast\-long Jisas em i gat? Dispela meri i no bel nogut long dispela tok bilong skelim em wantaim dok. Nogat, em i save olsem insait long haus ol pikinini i save min long tromoi ol liklik haphap bret bilong ol dok long taim bilong kaikai. Dispela meri i no askim long kisim moa long ol Juda o kisim ples bilong ol Juda. Dispela meri i gat bilip na strong olsem Jisas i ken mekim olgeta samting long wankain taim!</w:t>
      </w:r>
    </w:p>
    <w:p>
      <w:pPr/>
      <w:r>
        <w:rPr>
          <w:lang w:val="png_PG" w:bidi="png_PG"/>
        </w:rPr>
      </w:r>
      <w:r>
        <w:rPr>
          <w:lang w:val="png_PG" w:bidi="png_PG"/>
        </w:rPr>
        <w:t>Stop pastaim na toktok olsem wanpela trenslesen tim\-i gat sampela manmeri husat ating yupela i save ting olsem "ol i doti" long ol komuniti bilong yupela? Yu i soim pasin long ol olsem wanem? Malolo long odio long dispela hap.</w:t>
      </w:r>
    </w:p>
    <w:p>
      <w:pPr/>
      <w:r>
        <w:rPr>
          <w:lang w:val="png_PG" w:bidi="png_PG"/>
        </w:rPr>
      </w:r>
      <w:r>
        <w:rPr>
          <w:lang w:val="png_PG" w:bidi="png_PG"/>
        </w:rPr>
        <w:t>Jisas i soim hamamas bilong em long bilip bilong dispela meri. Orait em i tokim meri long go long haus long tok olsem, "pikinini meri bilong yu i orait."</w:t>
      </w:r>
      <w:r>
        <w:rPr>
          <w:lang w:val="png_PG" w:bidi="png_PG"/>
        </w:rPr>
      </w:r>
    </w:p>
    <w:p>
      <w:pPr>
        <w:pStyle w:val="Heading3"/>
      </w:pPr>
      <w:r>
        <w:rPr>
          <w:lang w:val="png_PG" w:bidi="png_PG"/>
        </w:rPr>
        <w:t>Painim aut dispela hap</w:t>
      </w:r>
    </w:p>
    <w:p>
      <w:pPr/>
      <w:r>
        <w:rPr>
          <w:lang w:val="png_PG" w:bidi="png_PG"/>
        </w:rPr>
      </w:r>
      <w:r>
        <w:rPr>
          <w:lang w:val="png_PG" w:bidi="png_PG"/>
        </w:rPr>
        <w:t>Harim wanpela audio bilong Mark 7:24–30 long tok tanim we i isi tru long save.</w:t>
      </w:r>
    </w:p>
    <w:p>
      <w:pPr/>
      <w:r>
        <w:rPr>
          <w:lang w:val="png_PG" w:bidi="png_PG"/>
        </w:rPr>
      </w:r>
      <w:r>
        <w:rPr>
          <w:lang w:val="png_PG" w:bidi="png_PG"/>
        </w:rPr>
        <w:t>Insait long dispela step, grup bai toktok long ol wanwan hap bilong stori, ol manmeri insait long stori na ples we dispela stori i kamap long em. Orait bihain, grup bai tingim ol samting i kamap insait long dispela stori.</w:t>
      </w:r>
    </w:p>
    <w:p>
      <w:pPr/>
      <w:r>
        <w:rPr>
          <w:lang w:val="png_PG" w:bidi="png_PG"/>
        </w:rPr>
      </w:r>
      <w:r>
        <w:rPr>
          <w:lang w:val="png_PG" w:bidi="png_PG"/>
        </w:rPr>
        <w:t>Dispela stori igat tripela hap.</w:t>
      </w:r>
    </w:p>
    <w:p>
      <w:pPr/>
      <w:r>
        <w:rPr>
          <w:lang w:val="png_PG" w:bidi="png_PG"/>
        </w:rPr>
      </w:r>
      <w:r>
        <w:rPr>
          <w:b/>
          <w:lang w:val="png_PG" w:bidi="png_PG"/>
        </w:rPr>
        <w:t>Long namba wan hap</w:t>
      </w:r>
      <w:r>
        <w:rPr>
          <w:lang w:val="png_PG" w:bidi="png_PG"/>
        </w:rPr>
        <w:t xml:space="preserve"> bilong stori: Jisas i lusim hap bilong Galili na i go not long rijen bilong Taia. Em i go long wanpela haus we em i no laik bai ol i painim em, tasol wanpela meri i harim stori bilong em na i kam long em. Em i askim em long rausim spirit nogut insait long pikinini meri bilong em, husat i gat dispela spirit nogut.</w:t>
      </w:r>
    </w:p>
    <w:p>
      <w:pPr/>
      <w:r>
        <w:rPr>
          <w:lang w:val="png_PG" w:bidi="png_PG"/>
        </w:rPr>
      </w:r>
      <w:r>
        <w:rPr>
          <w:b/>
          <w:lang w:val="png_PG" w:bidi="png_PG"/>
        </w:rPr>
        <w:t>Long namba tu hap bilong stori:</w:t>
      </w:r>
      <w:r>
        <w:rPr>
          <w:lang w:val="png_PG" w:bidi="png_PG"/>
        </w:rPr>
        <w:t xml:space="preserve"> I gat wanpela toktok i kamap namel long dispela meri, husat i no bilong Juda tasol em i wanpela haiden na em i kamap long Siria Fonisia. Jisas i tok olsem em i mas givim kaikai long pamili bilong em yet, em ol Juda. Em i tok olsem, "I no stret long kisim kaikai bilong ol pikinini na tromoim long ol dok."</w:t>
      </w:r>
    </w:p>
    <w:p>
      <w:pPr/>
      <w:r>
        <w:rPr>
          <w:lang w:val="png_PG" w:bidi="png_PG"/>
        </w:rPr>
      </w:r>
      <w:r>
        <w:rPr>
          <w:lang w:val="png_PG" w:bidi="png_PG"/>
        </w:rPr>
        <w:t>Em i bekim olsem, "Dispela i tru, tasol ol dok ananit long tebol tu i save kaikai ol haphap kaikai bilong plet bilong ol pikinini."</w:t>
      </w:r>
    </w:p>
    <w:p>
      <w:pPr/>
      <w:r>
        <w:rPr>
          <w:lang w:val="png_PG" w:bidi="png_PG"/>
        </w:rPr>
      </w:r>
      <w:r>
        <w:rPr>
          <w:lang w:val="png_PG" w:bidi="png_PG"/>
        </w:rPr>
        <w:t>Long namba tri hap bilong stori: Jisas i tok, "Gutpela ansa. Nau go long haus, spirit nogut i lusim pikinini meri bilong yu." Dispela meri i kamap long haus na i lukim liklik gel bilong em i slip isi long bet, spirit nogut i go pinis.</w:t>
      </w:r>
    </w:p>
    <w:p>
      <w:pPr/>
      <w:r>
        <w:rPr>
          <w:lang w:val="png_PG" w:bidi="png_PG"/>
        </w:rPr>
      </w:r>
      <w:r>
        <w:rPr>
          <w:lang w:val="png_PG" w:bidi="png_PG"/>
        </w:rPr>
        <w:t>Ol manmeri i stap long dispela stori em olsem: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Wanpela Sirofinisia meri</w:t>
      </w:r>
    </w:p>
    <w:p>
      <w:pPr>
        <w:pStyle w:val="ListBullet"/>
        <w:spacing w:line="240" w:lineRule="auto"/>
        <w:ind w:left="720"/>
      </w:pPr>
      <w:r>
        <w:rPr>
          <w:lang w:val="png_PG" w:bidi="png_PG"/>
        </w:rPr>
      </w:r>
      <w:r>
        <w:rPr>
          <w:lang w:val="png_PG" w:bidi="png_PG"/>
        </w:rPr>
        <w:t>Pikinini meri bilong dispela meri i gat spirit nogut insait long em.</w:t>
      </w:r>
    </w:p>
    <w:p>
      <w:pPr>
        <w:pStyle w:val="ListBullet"/>
        <w:spacing w:line="240" w:lineRule="auto"/>
        <w:ind w:left="720"/>
      </w:pPr>
      <w:r>
        <w:rPr>
          <w:lang w:val="png_PG" w:bidi="png_PG"/>
        </w:rPr>
      </w:r>
      <w:r>
        <w:rPr>
          <w:lang w:val="png_PG" w:bidi="png_PG"/>
        </w:rPr>
        <w:t>I gat tok bilong ol Juda na ol manmeri bilong ol narapela lain.</w:t>
      </w:r>
    </w:p>
    <w:p>
      <w:pPr/>
      <w:r>
        <w:rPr>
          <w:lang w:val="png_PG" w:bidi="png_PG"/>
        </w:rPr>
      </w:r>
      <w:r>
        <w:rPr>
          <w:lang w:val="png_PG" w:bidi="png_PG"/>
        </w:rPr>
        <w:t>Olsem wanpela grup putim tingting long dispela ol hap bilong stori: long namba wan hap, Jisas i lusim rijen bilong Galili wantaim ol disaipel bilong em na go long rijen bilong Taia. Mipela i no save gut long we Jisas i bin stap, tasol dispela raun bilong em ating i nap 20 mail o 32 kilomita. Jisas i stap insait long hap bilong Taia- dispela i makim olsem em i stap insait long hap klostu long taun ol i kolim Taia we i stap not-wes long Raunwara Galili. Ating Jisas i no go insait long ol taun olsem em i no laik bai ol man i luksave long em, em i laik malolo. Tasol ol manmeri i luksave long Jisas, stap bilong em long dispela hap i no inap i stap hait. Ating dispela i bin givim bel hevi long Jisas.</w:t>
      </w:r>
    </w:p>
    <w:p>
      <w:pPr/>
      <w:r>
        <w:rPr>
          <w:lang w:val="png_PG" w:bidi="png_PG"/>
        </w:rPr>
      </w:r>
      <w:r>
        <w:rPr>
          <w:lang w:val="png_PG" w:bidi="png_PG"/>
        </w:rPr>
        <w:t>Stop long hia na soim map we i soim Galili na rijen bilong Taia.</w:t>
      </w:r>
    </w:p>
    <w:p>
      <w:pPr/>
      <w:r>
        <w:rPr>
          <w:lang w:val="png_PG" w:bidi="png_PG"/>
        </w:rPr>
      </w:r>
      <w:r>
        <w:rPr>
          <w:lang w:val="png_PG" w:bidi="png_PG"/>
        </w:rPr>
        <w:t>Malolo long odio long dispela hap.</w:t>
      </w:r>
    </w:p>
    <w:p>
      <w:pPr/>
      <w:r>
        <w:rPr>
          <w:lang w:val="png_PG" w:bidi="png_PG"/>
        </w:rPr>
      </w:r>
      <w:r>
        <w:rPr>
          <w:lang w:val="png_PG" w:bidi="png_PG"/>
        </w:rPr>
        <w:t>Jisas i painim wanpela haus long stap insait. Mak i no tokim yumi olsem em i haus bilong husat. Wanpela meri i no Juda i kam long em long haus na pudaun long lek bilong em. Em i go daun na putim pes go daun long graun long soim rispekt. Dispela meri i wok long askim Jisas tumas long rausim spirit nogut long pikinini meri bilong em. Dispela meri bai i bin bel hevi tru long lukim pikinini meri bilong em i karim pen. Mipela no save long wanem taim dispela pikinini meri i bin gat spirit nogut o hamas krismas bilong em. Tasol dispela wankain tok, i bin kamap long stori bilong pikinini meri bilong Jairus long Mak 5. Olsem na, ating em i no maret yet na em i stap long yia bilong kamap nupela meri. Sampela ol tanim tok i tok olsem 'liklik pikinini meri' - dispela i no minim olsem em i liklik o sotpela long bodi tasol em i wanpela tok bilong soim pasin laikim.</w:t>
      </w:r>
    </w:p>
    <w:p>
      <w:pPr/>
      <w:r>
        <w:rPr>
          <w:lang w:val="png_PG" w:bidi="png_PG"/>
        </w:rPr>
      </w:r>
      <w:r>
        <w:rPr>
          <w:lang w:val="png_PG" w:bidi="png_PG"/>
        </w:rPr>
        <w:t>Long namba tu hap bilong stori, Jisas i givim wanpela liklik tok piksa we i tok olsem em mas givim kaikai long ol pikinini bilong em, pamili bilong em yet, ol Juda pastaim. Em i tok olsem, "I no stret long kisim kaikai bilong ol pikinini na tromoim long ol dok." Taim Jisas i tok olsem, "I no stret", em i no minim olsem dispela i pasin nogut, em i minim olsem dispela i no orait o i no gutpela. Jisas i tok olsem em i no gutpela long kisim bret long ol liklik pikinini. Bret em i namba wan kaikai bilong ol manmeri long dispela hap, tasol long hia as bilong tok em i olsem, i no gutpela long kisim ol samting i save helpim ol Juda, em dispela helpim Jisas i givim bilong oraitim ol manmeri. Mipela i lukim long ol narapela hap stori bilong Mak long olsem wanem ol pasin bilong Jisas i soim laikim long olgeta manmeri, na tu long ol manmeri em ol narapela i givim baksait long ol. Olsem na ating bekim bilong em long hia i strong na i no wankain olsem ol narapela tok. Tasol Jisas i traim bilip bilong dispela meri.</w:t>
      </w:r>
    </w:p>
    <w:p>
      <w:pPr/>
      <w:r>
        <w:rPr>
          <w:lang w:val="png_PG" w:bidi="png_PG"/>
        </w:rPr>
      </w:r>
      <w:r>
        <w:rPr>
          <w:lang w:val="png_PG" w:bidi="png_PG"/>
        </w:rPr>
        <w:t>Dispela meri i bekim na kolim Jisas 'Bikpela'. Dispela biknem ol i save givim long wanpela husat i stap long bikpela namba o i gat pawa, tasol ol i save yusim tu olsem wanpela biknem long kolim God. Mipela i no save long wanem rot dispela meri i bin yusim dispela tok, tasol mipela i save olsem em i bilip strong long pawa na gutpela pasin bilong Jisas, na em i gat bilip long namba bilong em long mekim orait. Dispela meri i go yet na tok, "Ol dok tu i gat rait long kaikai ol haphap kaikai long plet bilong ol pikinini."</w:t>
      </w:r>
    </w:p>
    <w:p>
      <w:pPr/>
      <w:r>
        <w:rPr>
          <w:lang w:val="png_PG" w:bidi="png_PG"/>
        </w:rPr>
      </w:r>
      <w:r>
        <w:rPr>
          <w:lang w:val="png_PG" w:bidi="png_PG"/>
        </w:rPr>
        <w:t>I gat narapela kain tingting i stap namel long ol dispela hap tok i go pas, we yumi lukim olsem ol lida bilong lotu Juda i no gat bilip, na ol disaipel tu i no klia gut taim Jisas i givim tok piksa long wanem samting i save mekim man i kamap doti. Dispela meri em i haiden na yet em i klia gut long tok bilong Jisas na em i bilip long em na long pawa bilong em long mekim orait.</w:t>
      </w:r>
    </w:p>
    <w:p>
      <w:pPr/>
      <w:r>
        <w:rPr>
          <w:lang w:val="png_PG" w:bidi="png_PG"/>
        </w:rPr>
      </w:r>
      <w:r>
        <w:rPr>
          <w:lang w:val="png_PG" w:bidi="png_PG"/>
        </w:rPr>
        <w:t>Kwiktaim Jisas i tok, "Gutpela ansa. Spirit nogut i lusim pikinini meri bilong yu pinis." Jisas i tokim dispela meri long go - dispela em i no tok kros. Jisas i tokim em olsem em i givim em samting em i bin askim long em na i oraitim pikinini meri bilong em. Jisas i no nid long mekim ol tok bilong oraitim sik o stap wantaim pikinini meri bilong oraitim em.</w:t>
      </w:r>
    </w:p>
    <w:p>
      <w:pPr/>
      <w:r>
        <w:rPr>
          <w:lang w:val="png_PG" w:bidi="png_PG"/>
        </w:rPr>
      </w:r>
      <w:r>
        <w:rPr>
          <w:lang w:val="png_PG" w:bidi="png_PG"/>
        </w:rPr>
        <w:t>Dispela meri i painim pikinini meri bilong em i orait pinis, na i slip isi long bed, spirit nogut i go pinis.</w:t>
      </w:r>
    </w:p>
    <w:p>
      <w:pPr/>
      <w:r>
        <w:rPr>
          <w:lang w:val="png_PG" w:bidi="png_PG"/>
        </w:rPr>
      </w:r>
      <w:r>
        <w:rPr>
          <w:lang w:val="png_PG" w:bidi="png_PG"/>
        </w:rPr>
        <w:t>Nau, grup mas wokim plen, drowim, o yusim ol samting long soim olsem piksa na putim long wok.</w:t>
      </w:r>
      <w:r>
        <w:rPr>
          <w:lang w:val="png_PG" w:bidi="png_PG"/>
        </w:rPr>
      </w:r>
    </w:p>
    <w:p>
      <w:pPr>
        <w:pStyle w:val="Heading3"/>
      </w:pPr>
      <w:r>
        <w:rPr>
          <w:lang w:val="png_PG" w:bidi="png_PG"/>
        </w:rPr>
        <w:t>Ektim aut dispela Tok</w:t>
      </w:r>
    </w:p>
    <w:p>
      <w:pPr/>
      <w:r>
        <w:rPr>
          <w:lang w:val="png_PG" w:bidi="png_PG"/>
        </w:rPr>
      </w:r>
      <w:r>
        <w:rPr>
          <w:lang w:val="png_PG" w:bidi="png_PG"/>
        </w:rPr>
        <w:t>Harim wanpela audio bilong Mark 7:24–30 long tok tanim we i isi tru long save.</w:t>
      </w:r>
    </w:p>
    <w:p>
      <w:pPr/>
      <w:r>
        <w:rPr>
          <w:lang w:val="png_PG" w:bidi="png_PG"/>
        </w:rPr>
      </w:r>
      <w:r>
        <w:rPr>
          <w:lang w:val="png_PG" w:bidi="png_PG"/>
        </w:rPr>
        <w:t>Long dispela step, grup bai mekim drama bilong dispela stori.</w:t>
      </w:r>
    </w:p>
    <w:p>
      <w:pPr/>
      <w:r>
        <w:rPr>
          <w:lang w:val="png_PG" w:bidi="png_PG"/>
        </w:rPr>
      </w:r>
      <w:r>
        <w:rPr>
          <w:lang w:val="png_PG" w:bidi="png_PG"/>
        </w:rPr>
        <w:t>Dispela stori i gat 3-pela hap.</w:t>
      </w:r>
    </w:p>
    <w:p>
      <w:pPr/>
      <w:r>
        <w:rPr>
          <w:lang w:val="png_PG" w:bidi="png_PG"/>
        </w:rPr>
      </w:r>
      <w:r>
        <w:rPr>
          <w:lang w:val="png_PG" w:bidi="png_PG"/>
        </w:rPr>
        <w:t>Ol manmeri i stap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Wanpela Sirofinisia meri</w:t>
      </w:r>
    </w:p>
    <w:p>
      <w:pPr>
        <w:pStyle w:val="ListBullet"/>
        <w:spacing w:line="240" w:lineRule="auto"/>
        <w:ind w:left="720"/>
      </w:pPr>
      <w:r>
        <w:rPr>
          <w:lang w:val="png_PG" w:bidi="png_PG"/>
        </w:rPr>
      </w:r>
      <w:r>
        <w:rPr>
          <w:lang w:val="png_PG" w:bidi="png_PG"/>
        </w:rPr>
        <w:t>Pikinini meri bilong dispela meri i gat spirit nogut insait long em.</w:t>
      </w:r>
    </w:p>
    <w:p>
      <w:pPr>
        <w:pStyle w:val="ListBullet"/>
        <w:spacing w:line="240" w:lineRule="auto"/>
        <w:ind w:left="720"/>
      </w:pPr>
      <w:r>
        <w:rPr>
          <w:lang w:val="png_PG" w:bidi="png_PG"/>
        </w:rPr>
      </w:r>
      <w:r>
        <w:rPr>
          <w:lang w:val="png_PG" w:bidi="png_PG"/>
        </w:rPr>
        <w:t>I gat tok bilong ol Juda na ol manmeri bilong ol narapela lain.</w:t>
      </w:r>
    </w:p>
    <w:p>
      <w:pPr/>
      <w:r>
        <w:rPr>
          <w:lang w:val="png_PG" w:bidi="png_PG"/>
        </w:rPr>
      </w:r>
      <w:r>
        <w:rPr>
          <w:lang w:val="png_PG" w:bidi="png_PG"/>
        </w:rPr>
        <w:t>Olsem wanpela grup, ektim dispela stori tupela taim. Yu mas actim dispela stori long tokples bilong yu.</w:t>
      </w:r>
    </w:p>
    <w:p>
      <w:pPr/>
      <w:r>
        <w:rPr>
          <w:lang w:val="png_PG" w:bidi="png_PG"/>
        </w:rPr>
      </w:r>
      <w:r>
        <w:rPr>
          <w:lang w:val="png_PG" w:bidi="png_PG"/>
        </w:rPr>
        <w:t>Pastaim, actim stori olgeta wantaim nating stop. Lukautim gut tok tok, pasin bilong stori, na taim bilong ol samting long stori. Nogat lusim ol hadpela o impoten hap bilong stori. Helpim wanpela narapela long rimenemba olgeta hap bilong stori.</w:t>
      </w:r>
    </w:p>
    <w:p>
      <w:pPr/>
      <w:r>
        <w:rPr>
          <w:lang w:val="png_PG" w:bidi="png_PG"/>
        </w:rPr>
      </w:r>
      <w:r>
        <w:rPr>
          <w:lang w:val="png_PG" w:bidi="png_PG"/>
        </w:rPr>
        <w:t>Putim stop long dispela audio na actim dispela stori.</w:t>
      </w:r>
    </w:p>
    <w:p>
      <w:pPr/>
      <w:r>
        <w:rPr>
          <w:lang w:val="png_PG" w:bidi="png_PG"/>
        </w:rPr>
      </w:r>
      <w:r>
        <w:rPr>
          <w:lang w:val="png_PG" w:bidi="png_PG"/>
        </w:rPr>
        <w:t>Grup bai actim dispela stori gen long tupela taim. Long sampela hap, putim stop na askim man i actim pasin bilong man, "Yu pilim o ting wanem?" Man bai tokaut long pilim o tingting bilong em olsem em man bilong pasin. Bihain go bek long dram gen.</w:t>
      </w:r>
    </w:p>
    <w:p>
      <w:pPr/>
      <w:r>
        <w:rPr>
          <w:lang w:val="png_PG" w:bidi="png_PG"/>
        </w:rPr>
      </w:r>
      <w:r>
        <w:rPr>
          <w:lang w:val="png_PG" w:bidi="png_PG"/>
        </w:rPr>
        <w:t>Putim stop long dispela audio na actim stori gen long tupela taim.</w:t>
      </w:r>
    </w:p>
    <w:p>
      <w:pPr/>
      <w:r>
        <w:rPr>
          <w:lang w:val="png_PG" w:bidi="png_PG"/>
        </w:rPr>
      </w:r>
      <w:r>
        <w:rPr>
          <w:lang w:val="png_PG" w:bidi="png_PG"/>
        </w:rPr>
        <w:t>Dispela i sampel bilong dram na ol samting ol i inap tok bek long en.</w:t>
      </w:r>
    </w:p>
    <w:p>
      <w:pPr/>
      <w:r>
        <w:rPr>
          <w:lang w:val="png_PG" w:bidi="png_PG"/>
        </w:rPr>
      </w:r>
      <w:r>
        <w:rPr>
          <w:lang w:val="png_PG" w:bidi="png_PG"/>
        </w:rPr>
        <w:t>Jisas i lusim rijen bilong Galili. Em i go long rijen bilong Taia. Em i no laikim maski husat i save long haus em i stap long em, tasol em i no inap long haitim. Kwiktaim wanpela meri husat i harim stori bilong em i kam pundaun long lek bilong em. Liklik pikinini meri bilong em i gat spirit nogut, olsem na dispela meri i go askim strong long Jisas long rausim dispela spirit nogut long pikinini meri bilong em.</w:t>
      </w:r>
    </w:p>
    <w:p>
      <w:pPr/>
      <w:r>
        <w:rPr>
          <w:lang w:val="png_PG" w:bidi="png_PG"/>
        </w:rPr>
      </w:r>
      <w:r>
        <w:rPr>
          <w:lang w:val="png_PG" w:bidi="png_PG"/>
        </w:rPr>
        <w:t>Stopim dispela drama long sotpela taim. Askim dispela man i kamap olsem Jisas, "Yu tingting wanem na pilim wanem?" Yu inap harim ol samting olsem, "Bel hevi." Mi laik haitim ples mi stap long en, tasol ol manmeri i painim aut," "Givim hevi" o "I gat laik long dispela person i no bilong lain Juda i kam long mi." Go het long drama.</w:t>
      </w:r>
    </w:p>
    <w:p>
      <w:pPr/>
      <w:r>
        <w:rPr>
          <w:lang w:val="png_PG" w:bidi="png_PG"/>
        </w:rPr>
      </w:r>
      <w:r>
        <w:rPr>
          <w:lang w:val="png_PG" w:bidi="png_PG"/>
        </w:rPr>
        <w:t>Mekim drama long dispela tok namel long Jisas na dispela meri. Jisas i tok, "Mi mas givim kaikai long ol pikinini, famili bilong mi yet, ol Juda." I no stret long kisim kaikai bilong ol pikinini na tromoim long ol dok"</w:t>
      </w:r>
    </w:p>
    <w:p>
      <w:pPr/>
      <w:r>
        <w:rPr>
          <w:lang w:val="png_PG" w:bidi="png_PG"/>
        </w:rPr>
      </w:r>
      <w:r>
        <w:rPr>
          <w:lang w:val="png_PG" w:bidi="png_PG"/>
        </w:rPr>
        <w:t>Stopim dispela drama long sotpela taim. Askim dispela manmeri i mekim pilai olsem meri, "Yu tingting o pilim wanem?" Yu inap harim ol toktok olsem, "Nau tasol Jisas i kolim mi olsem dok, em man mi bin kam painim helpim long em, em man mi bin harim planti toktok long em," "Mi stap long bikpela hevi tru, mi no tingting long dispela," o "Mi mas strong long kirapim tingting bilong Jisas long helpim pikinini meri bilong mi." Go het long drama.</w:t>
      </w:r>
    </w:p>
    <w:p>
      <w:pPr/>
      <w:r>
        <w:rPr>
          <w:lang w:val="png_PG" w:bidi="png_PG"/>
        </w:rPr>
      </w:r>
      <w:r>
        <w:rPr>
          <w:lang w:val="png_PG" w:bidi="png_PG"/>
        </w:rPr>
        <w:t>Meri i bekim tok olsem, "Tru tasol ol dok tu, ol i save kaikai ol pipia kaikai i stap long plet bilong ol pikinini." Jisas i bekim na tok, "Gutpela ansa. Nau go long haus, spirit nogut i lusim pikinini meri bilong yu." Taim meri i go kamap long haus, em lukim liklik pikinini meri i slip long bed, ol spirit nogut i go pinis.</w:t>
      </w:r>
    </w:p>
    <w:p>
      <w:pPr/>
      <w:r>
        <w:rPr>
          <w:lang w:val="png_PG" w:bidi="png_PG"/>
        </w:rPr>
      </w:r>
      <w:r>
        <w:rPr>
          <w:lang w:val="png_PG" w:bidi="png_PG"/>
        </w:rPr>
        <w:t>Taim eksen i pinis, askim man i kamap olsem Jisas, "Wanem samting yu tingting long en o yu pilim olsem wanem?" Yu inap harim ol toktok olsem "Amamas tru olsem dispela meri i gat kain bilip olsem" o "Kirap nogut long strongpela tingting bilong dispela meri."</w:t>
      </w:r>
      <w:r>
        <w:rPr>
          <w:lang w:val="png_PG" w:bidi="png_PG"/>
        </w:rPr>
      </w:r>
    </w:p>
    <w:p>
      <w:pPr>
        <w:pStyle w:val="Heading3"/>
      </w:pPr>
      <w:r>
        <w:rPr>
          <w:lang w:val="png_PG" w:bidi="png_PG"/>
        </w:rPr>
        <w:t>Pulapim dispela speis</w:t>
      </w:r>
    </w:p>
    <w:p>
      <w:pPr/>
      <w:r>
        <w:rPr>
          <w:lang w:val="png_PG" w:bidi="png_PG"/>
        </w:rPr>
      </w:r>
      <w:r>
        <w:rPr>
          <w:lang w:val="png_PG" w:bidi="png_PG"/>
        </w:rPr>
        <w:t>Harim wanpela rekoding bilong Mak 7:24–30 long ol toktok i isi tru long yupela long andastendim.</w:t>
      </w:r>
    </w:p>
    <w:p>
      <w:pPr/>
      <w:r>
        <w:rPr>
          <w:lang w:val="png_PG" w:bidi="png_PG"/>
        </w:rPr>
      </w:r>
      <w:r>
        <w:rPr>
          <w:lang w:val="png_PG" w:bidi="png_PG"/>
        </w:rPr>
        <w:t>Long dispela hap, grup bai toktok long ol bikpela tok na ol as tok i stap insait long dispela hap tok.</w:t>
      </w:r>
    </w:p>
    <w:p>
      <w:pPr/>
      <w:r>
        <w:rPr>
          <w:lang w:val="png_PG" w:bidi="png_PG"/>
        </w:rPr>
      </w:r>
      <w:r>
        <w:rPr>
          <w:lang w:val="png_PG" w:bidi="png_PG"/>
        </w:rPr>
        <w:t>Pastaim, soim tim long ol mep bilong Galili, Siria Fonisia, na Taia long Siria Fonisia.</w:t>
      </w:r>
    </w:p>
    <w:p>
      <w:pPr/>
      <w:r>
        <w:rPr>
          <w:lang w:val="png_PG" w:bidi="png_PG"/>
        </w:rPr>
      </w:r>
      <w:r>
        <w:rPr>
          <w:lang w:val="png_PG" w:bidi="png_PG"/>
        </w:rPr>
        <w:t>Mipela i save olsem Jisas i lusim Galili na go long not long rijen bilong Taia. Em i no inap haitim ples em i stap long en, na wanpela meri i harim stori bilong em na i kam pundaun long lek bilong em. Pikinini meri bilong em i gat spirit nogut insait long em na em i askim Jisas strong long rausim dispela spirit nogut.</w:t>
      </w:r>
    </w:p>
    <w:p>
      <w:pPr/>
      <w:r>
        <w:rPr>
          <w:lang w:val="png_PG" w:bidi="png_PG"/>
        </w:rPr>
      </w:r>
      <w:r>
        <w:rPr>
          <w:lang w:val="png_PG" w:bidi="png_PG"/>
        </w:rPr>
        <w:t xml:space="preserve">Yusim wankain tok olsem yu bin yusim long &lt;1&gt;spirit nogut&lt;/1&gt; o </w:t>
      </w:r>
      <w:r>
        <w:rPr>
          <w:b/>
          <w:lang w:val="png_PG" w:bidi="png_PG"/>
        </w:rPr>
        <w:t>&lt;2&gt; tewel</w:t>
      </w:r>
      <w:r>
        <w:rPr>
          <w:lang w:val="png_PG" w:bidi="png_PG"/>
        </w:rPr>
        <w:t xml:space="preserve"> </w:t>
      </w:r>
      <w:r>
        <w:rPr>
          <w:b/>
          <w:lang w:val="png_PG" w:bidi="png_PG"/>
        </w:rPr>
        <w:t>&lt;/2&gt;</w:t>
      </w:r>
      <w:r>
        <w:rPr>
          <w:lang w:val="png_PG" w:bidi="png_PG"/>
        </w:rPr>
        <w:t xml:space="preserve">. Sapos yu yusim tupela narapela tok long spirit nogut na narapela long tewel, yusim olgeta wan wan bilong dispela tupela tok: pikinini meri bilong em i gat &lt;3&gt;spirit </w:t>
      </w:r>
      <w:r>
        <w:rPr>
          <w:b/>
          <w:lang w:val="png_PG" w:bidi="png_PG"/>
        </w:rPr>
        <w:t>nogut,&lt;/3&gt; na</w:t>
      </w:r>
      <w:r>
        <w:rPr>
          <w:lang w:val="png_PG" w:bidi="png_PG"/>
        </w:rPr>
        <w:t xml:space="preserve"> em i askim em strong long rausim &lt;4&gt;tewel&lt;/4&gt; </w:t>
      </w:r>
      <w:r>
        <w:rPr>
          <w:b/>
          <w:lang w:val="png_PG" w:bidi="png_PG"/>
        </w:rPr>
        <w:t>long</w:t>
      </w:r>
      <w:r>
        <w:rPr>
          <w:lang w:val="png_PG" w:bidi="png_PG"/>
        </w:rPr>
        <w:t xml:space="preserve"> pikinini meri bilong em.</w:t>
      </w:r>
    </w:p>
    <w:p>
      <w:pPr/>
      <w:r>
        <w:rPr>
          <w:lang w:val="png_PG" w:bidi="png_PG"/>
        </w:rPr>
      </w:r>
      <w:r>
        <w:rPr>
          <w:lang w:val="png_PG" w:bidi="png_PG"/>
        </w:rPr>
        <w:t xml:space="preserve">Long save moa long </w:t>
      </w:r>
      <w:r>
        <w:rPr>
          <w:b/>
          <w:lang w:val="png_PG" w:bidi="png_PG"/>
        </w:rPr>
        <w:t>&lt;1&gt; spirit</w:t>
      </w:r>
      <w:r>
        <w:rPr>
          <w:lang w:val="png_PG" w:bidi="png_PG"/>
        </w:rPr>
        <w:t xml:space="preserve"> nogut&lt;/1&gt; </w:t>
      </w:r>
      <w:r>
        <w:rPr>
          <w:b/>
          <w:lang w:val="png_PG" w:bidi="png_PG"/>
        </w:rPr>
        <w:t>na</w:t>
      </w:r>
      <w:r>
        <w:rPr>
          <w:lang w:val="png_PG" w:bidi="png_PG"/>
        </w:rPr>
        <w:t xml:space="preserve"> &lt;2&gt;tewel&lt;/2&gt;, lukim Bikpela Glosari.</w:t>
      </w:r>
    </w:p>
    <w:p>
      <w:pPr/>
      <w:r>
        <w:rPr>
          <w:lang w:val="png_PG" w:bidi="png_PG"/>
        </w:rPr>
      </w:r>
      <w:r>
        <w:rPr>
          <w:lang w:val="png_PG" w:bidi="png_PG"/>
        </w:rPr>
        <w:t xml:space="preserve">Dispela meri i wanpela </w:t>
      </w:r>
      <w:r>
        <w:rPr>
          <w:b/>
          <w:lang w:val="png_PG" w:bidi="png_PG"/>
        </w:rPr>
        <w:t>&lt;1&gt;Haiden,&lt;/1&gt;</w:t>
      </w:r>
      <w:r>
        <w:rPr>
          <w:lang w:val="png_PG" w:bidi="png_PG"/>
        </w:rPr>
        <w:t xml:space="preserve"> mama i karim em long Siria Fonisia. Haiden long dispela hap i makim olsem em i wanpela Grik meri. Bikpela samting long soim i olsem em i no wanpela meri bilong lain Juda olsem Jisas. Stop hia na toktok long wanem tok o hap tok yu bai yusim bilong Haiden o Grik. Yusim wankain wod yu i bin yusim bipo. Bilong kisim sampela save </w:t>
      </w:r>
      <w:r>
        <w:rPr>
          <w:b/>
          <w:lang w:val="png_PG" w:bidi="png_PG"/>
        </w:rPr>
        <w:t>moa</w:t>
      </w:r>
      <w:r>
        <w:rPr>
          <w:lang w:val="png_PG" w:bidi="png_PG"/>
        </w:rPr>
        <w:t xml:space="preserve"> long </w:t>
      </w:r>
      <w:r>
        <w:rPr>
          <w:b/>
          <w:lang w:val="png_PG" w:bidi="png_PG"/>
        </w:rPr>
        <w:t>ol</w:t>
      </w:r>
      <w:r>
        <w:rPr>
          <w:lang w:val="png_PG" w:bidi="png_PG"/>
        </w:rPr>
        <w:t xml:space="preserve"> &lt;2&gt;Grik&lt;/2&gt; o &lt;3&gt;Haiden,&lt;/3&gt; lukim Bikpela Glosari. Presim pos baten long stopim odio long hia.</w:t>
      </w:r>
    </w:p>
    <w:p>
      <w:pPr/>
      <w:r>
        <w:rPr>
          <w:lang w:val="png_PG" w:bidi="png_PG"/>
        </w:rPr>
      </w:r>
      <w:r>
        <w:rPr>
          <w:lang w:val="png_PG" w:bidi="png_PG"/>
        </w:rPr>
        <w:t xml:space="preserve">Jisas i tokim em, "Namba wan mi mas givim kaikai long ol pamili bilong mi yet, ol Juda". </w:t>
      </w:r>
      <w:r>
        <w:rPr>
          <w:b/>
          <w:lang w:val="png_PG" w:bidi="png_PG"/>
        </w:rPr>
        <w:t>&lt;1&gt;Ol</w:t>
      </w:r>
      <w:r>
        <w:rPr>
          <w:lang w:val="png_PG" w:bidi="png_PG"/>
        </w:rPr>
        <w:t xml:space="preserve"> Juda&lt;/1&gt; em i makim ol manmeri i pikinini bilong Aisak, pikinini man bilong Abraham. Dispela grup God i mekim kontrak wantaim long givim graun bilong Israel long ol. Em i tupela samting wantaim, wanpela lain bilong wanpela asples na wanpela grup bilong ol manmeri husat i bihainim lotu bilong ol Juda, o ol i bilong lain Juda. Yusim wankain wod yu i bin yusim bipo bilon</w:t>
      </w:r>
      <w:r>
        <w:rPr>
          <w:b/>
          <w:lang w:val="png_PG" w:bidi="png_PG"/>
        </w:rPr>
        <w:t>g ol</w:t>
      </w:r>
      <w:r>
        <w:rPr>
          <w:lang w:val="png_PG" w:bidi="png_PG"/>
        </w:rPr>
        <w:t xml:space="preserve"> juda.</w:t>
      </w:r>
    </w:p>
    <w:p>
      <w:pPr/>
      <w:r>
        <w:rPr>
          <w:lang w:val="png_PG" w:bidi="png_PG"/>
        </w:rPr>
      </w:r>
      <w:r>
        <w:rPr>
          <w:lang w:val="png_PG" w:bidi="png_PG"/>
        </w:rPr>
        <w:t xml:space="preserve">Bilong kisim sampela save </w:t>
      </w:r>
      <w:r>
        <w:rPr>
          <w:b/>
          <w:lang w:val="png_PG" w:bidi="png_PG"/>
        </w:rPr>
        <w:t>moa</w:t>
      </w:r>
      <w:r>
        <w:rPr>
          <w:lang w:val="png_PG" w:bidi="png_PG"/>
        </w:rPr>
        <w:t xml:space="preserve"> long &lt;1&gt;ol Juda&lt;/1&gt;, lukim Masta Glosari.</w:t>
      </w:r>
    </w:p>
    <w:p>
      <w:pPr/>
      <w:r>
        <w:rPr>
          <w:lang w:val="png_PG" w:bidi="png_PG"/>
        </w:rPr>
      </w:r>
      <w:r>
        <w:rPr>
          <w:lang w:val="png_PG" w:bidi="png_PG"/>
        </w:rPr>
        <w:t xml:space="preserve">Displea Meri </w:t>
      </w:r>
      <w:r>
        <w:rPr>
          <w:b/>
          <w:lang w:val="png_PG" w:bidi="png_PG"/>
        </w:rPr>
        <w:t>i bek</w:t>
      </w:r>
      <w:r>
        <w:rPr>
          <w:lang w:val="png_PG" w:bidi="png_PG"/>
        </w:rPr>
        <w:t xml:space="preserve">im na tok, Bikpela, dispela i tru. Tasol ol dok ananit long tebol tu i save kaikai ol haphap kaikai bilong plet bilong ol pikinini. Dispela tok </w:t>
      </w:r>
      <w:r>
        <w:rPr>
          <w:b/>
          <w:lang w:val="png_PG" w:bidi="png_PG"/>
        </w:rPr>
        <w:t>&lt;2&gt;Bikpela&lt;/2&gt;</w:t>
      </w:r>
      <w:r>
        <w:rPr>
          <w:lang w:val="png_PG" w:bidi="png_PG"/>
        </w:rPr>
        <w:t xml:space="preserve"> i tok long wanpela Masta, o wanpela husat i gat namba long ol narapela. Sampela taim ol i save kolim God long dispela nem Bikpela tu. Yusim wankain wod yu i bin yusim bipo bilong </w:t>
      </w:r>
      <w:r>
        <w:rPr>
          <w:b/>
          <w:lang w:val="png_PG" w:bidi="png_PG"/>
        </w:rPr>
        <w:t>Bikpela.</w:t>
      </w:r>
      <w:r>
        <w:rPr>
          <w:lang w:val="png_PG" w:bidi="png_PG"/>
        </w:rPr>
        <w:t xml:space="preserve"> Long kisim save moa long</w:t>
      </w:r>
      <w:r>
        <w:rPr>
          <w:b/>
          <w:lang w:val="png_PG" w:bidi="png_PG"/>
        </w:rPr>
        <w:t xml:space="preserve"> nem</w:t>
      </w:r>
      <w:r>
        <w:rPr>
          <w:lang w:val="png_PG" w:bidi="png_PG"/>
        </w:rPr>
        <w:t xml:space="preserve"> Bikplea lukim Bikpela Glossari.</w:t>
      </w:r>
    </w:p>
    <w:p>
      <w:pPr/>
      <w:r>
        <w:rPr>
          <w:lang w:val="png_PG" w:bidi="png_PG"/>
        </w:rPr>
      </w:r>
      <w:r>
        <w:rPr>
          <w:lang w:val="png_PG" w:bidi="png_PG"/>
        </w:rPr>
        <w:t xml:space="preserve">Dispela tok </w:t>
      </w:r>
      <w:r>
        <w:rPr>
          <w:b/>
          <w:lang w:val="png_PG" w:bidi="png_PG"/>
        </w:rPr>
        <w:t>&lt;1&gt;dok&lt;/1&gt;</w:t>
      </w:r>
      <w:r>
        <w:rPr>
          <w:lang w:val="png_PG" w:bidi="png_PG"/>
        </w:rPr>
        <w:t xml:space="preserve"> i no makim ol lus o wail dok em ol manmeri i save traim long rausim. Ol famili i bin save givim kaikai long ol dispela dok.</w:t>
      </w:r>
    </w:p>
    <w:p>
      <w:pPr/>
      <w:r>
        <w:rPr>
          <w:lang w:val="png_PG" w:bidi="png_PG"/>
        </w:rPr>
      </w:r>
      <w:r>
        <w:rPr>
          <w:lang w:val="png_PG" w:bidi="png_PG"/>
        </w:rPr>
        <w:t xml:space="preserve">Ol dok i save kaikai ol haphap </w:t>
      </w:r>
      <w:r>
        <w:rPr>
          <w:b/>
          <w:lang w:val="png_PG" w:bidi="png_PG"/>
        </w:rPr>
        <w:t>o &lt;1&gt;liklik hap kaikai.&lt;/1&gt; &lt;1&gt;</w:t>
      </w:r>
      <w:r>
        <w:rPr>
          <w:lang w:val="png_PG" w:bidi="png_PG"/>
        </w:rPr>
        <w:t xml:space="preserve"> Ol hap kaikai &lt;/1&gt; em ol liklik hap kaikai i save pundaun nating long graun long taim ol manmeri i kaikai.</w:t>
      </w:r>
    </w:p>
    <w:p>
      <w:pPr/>
      <w:r>
        <w:rPr>
          <w:lang w:val="png_PG" w:bidi="png_PG"/>
        </w:rPr>
      </w:r>
      <w:r>
        <w:rPr>
          <w:lang w:val="png_PG" w:bidi="png_PG"/>
        </w:rPr>
        <w:t xml:space="preserve">Jisas i tokim dispela </w:t>
      </w:r>
      <w:r>
        <w:rPr>
          <w:b/>
          <w:lang w:val="png_PG" w:bidi="png_PG"/>
        </w:rPr>
        <w:t>meri olsem, &lt;1&gt;"I no stret long kisim bret bilong ol pikinini na givim long ol dok.&lt;/1&gt; &lt;1&gt;Larim ol pikinini i kaikai pastaim inap long laik bilong ol&lt;/1&gt;</w:t>
      </w:r>
    </w:p>
    <w:p>
      <w:pPr/>
      <w:r>
        <w:rPr>
          <w:lang w:val="png_PG" w:bidi="png_PG"/>
        </w:rPr>
      </w:r>
      <w:r>
        <w:rPr>
          <w:lang w:val="png_PG" w:bidi="png_PG"/>
        </w:rPr>
        <w:t>Stop hia na toktok long olsem wanem yupela bai i tanim tok bilong dispela tok piksa. Yu ken mekim wanpela o narapela.</w:t>
      </w:r>
    </w:p>
    <w:p>
      <w:pPr/>
      <w:r>
        <w:rPr>
          <w:lang w:val="png_PG" w:bidi="png_PG"/>
        </w:rPr>
      </w:r>
      <w:r>
        <w:rPr>
          <w:lang w:val="png_PG" w:bidi="png_PG"/>
        </w:rPr>
        <w:t>Tanim dispela tok wankain olsem em. Bai ol odiens bilong yu i save olsem tok "ol pikinini" i mekim long ol Juda? Sapos nogat, yu ken.</w:t>
      </w:r>
    </w:p>
    <w:p>
      <w:pPr/>
      <w:r>
        <w:rPr>
          <w:lang w:val="png_PG" w:bidi="png_PG"/>
        </w:rPr>
      </w:r>
      <w:r>
        <w:rPr>
          <w:lang w:val="png_PG" w:bidi="png_PG"/>
        </w:rPr>
        <w:t>2 No ken lusim dispela tokples, tasol mekim as bilong tok i klia na tok sampela samting olsem "Pastaim larim mi helpim ol manmeri bilong mi, ol Juda."</w:t>
      </w:r>
    </w:p>
    <w:p>
      <w:pPr/>
      <w:r>
        <w:rPr>
          <w:lang w:val="png_PG" w:bidi="png_PG"/>
        </w:rPr>
      </w:r>
      <w:r>
        <w:rPr>
          <w:lang w:val="png_PG" w:bidi="png_PG"/>
        </w:rPr>
        <w:t>Sapos dispela tok piksa i no klia long ol manmeri bilong yu, yu ken</w:t>
      </w:r>
    </w:p>
    <w:p>
      <w:pPr/>
      <w:r>
        <w:rPr>
          <w:lang w:val="png_PG" w:bidi="png_PG"/>
        </w:rPr>
      </w:r>
      <w:r>
        <w:rPr>
          <w:lang w:val="png_PG" w:bidi="png_PG"/>
        </w:rPr>
        <w:t xml:space="preserve">3 No ken yusim tokpiksa na tok samting olsem &lt;1&gt; Mi mas </w:t>
      </w:r>
      <w:r>
        <w:rPr>
          <w:b/>
          <w:lang w:val="png_PG" w:bidi="png_PG"/>
        </w:rPr>
        <w:t>helpim ol manmeri bilong Israel pastaim, na bihain mi helpim ol manmeri bilong ol narapela kantri.&lt;/1&gt;</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i isi tru long yupela i andastendim.</w:t>
      </w:r>
    </w:p>
    <w:p>
      <w:pPr/>
      <w:r>
        <w:rPr>
          <w:lang w:val="png_PG" w:bidi="png_PG"/>
        </w:rPr>
      </w:r>
      <w:r>
        <w:rPr>
          <w:lang w:val="png_PG" w:bidi="png_PG"/>
        </w:rPr>
        <w:t>Insait long dispela sesen, stori gen long dispela hap tok, insait long wanpela grup, long tok ples bilong yu yet.</w:t>
      </w:r>
    </w:p>
    <w:p>
      <w:pPr/>
      <w:r>
        <w:rPr>
          <w:lang w:val="png_PG" w:bidi="png_PG"/>
        </w:rPr>
      </w:r>
      <w:r>
        <w:rPr>
          <w:lang w:val="png_PG" w:bidi="png_PG"/>
        </w:rPr>
        <w:t>Pastaim, olgeta grup bai prektis long dispela hap bilong Baibel long tok ples bilong yupela yet. Tingim long yusim ol wod yupela i bin wanbel long en long narapela step i go pinis, kain olsem oda bilong ol samting i kamap insait long stori, ol wok, ol hap tok, ol samting ol karekta i pilim o ol sampela samting we yupela i bin toktok long en.</w:t>
      </w:r>
    </w:p>
    <w:p>
      <w:pPr/>
      <w:r>
        <w:rPr>
          <w:lang w:val="png_PG" w:bidi="png_PG"/>
        </w:rPr>
      </w:r>
      <w:r>
        <w:rPr>
          <w:lang w:val="png_PG" w:bidi="png_PG"/>
        </w:rPr>
        <w:t>Wanpela grup memba i mas tokim sampela sentens bilong dispela hap bilong Baibel na stop liklik taim. Narapela memba bilong grup bai tokim narapela pat bilong dispela hap bilong Baibel na stop liklik taim. Mekim olsem i go inap grup i stori gen long ol olgeta samting i kamap insait long dispela hap bilong Baibel. ol grup memba i ken stretim wanpela narapela insait long dispela rot. Presim pos baten long stopim odio long hia.</w:t>
      </w:r>
    </w:p>
    <w:p>
      <w:pPr/>
      <w:r>
        <w:rPr>
          <w:lang w:val="png_PG" w:bidi="png_PG"/>
        </w:rPr>
      </w:r>
      <w:r>
        <w:rPr>
          <w:lang w:val="png_PG" w:bidi="png_PG"/>
        </w:rPr>
        <w:t>Bihain, wanwan memba bilong grup i mas stori long olgeta samting i kamap insait long displa hap bilong Baibel long wanpela laspela taim. ol grup member i ken usim ol kainkain samting, o senisim ol piksa bilong ol Presim pos baten long stopim odio long hia.</w:t>
      </w:r>
    </w:p>
    <w:p>
      <w:pPr/>
      <w:r>
        <w:rPr>
          <w:lang w:val="png_PG" w:bidi="png_PG"/>
        </w:rPr>
      </w:r>
      <w:r>
        <w:rPr>
          <w:lang w:val="png_PG" w:bidi="png_PG"/>
        </w:rPr>
        <w:t>Bihain, orait grup i ken mekim disisen long stori bilong husat em ol i laikim tru. Yu inap tingim olsem yu laikim wei wanpela memba bilong grup i tokim wanpela hap stori tasol yu laikim wei narapela memba bilong grup i tokim narapela hap stori. Presim pos baten long stopim odio long hia.</w:t>
      </w:r>
    </w:p>
    <w:p>
      <w:pPr/>
      <w:r>
        <w:rPr>
          <w:lang w:val="png_PG" w:bidi="png_PG"/>
        </w:rPr>
      </w:r>
      <w:r>
        <w:rPr>
          <w:lang w:val="png_PG" w:bidi="png_PG"/>
        </w:rPr>
        <w:t>Las tru, grup i ken bung wantaim na kamapim wanpela laspela fainel vesen bilong dispela hap stori bilong Baibel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7:31–37</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58">
        <w:r>
          <w:rPr>
            <w:lang w:val="png_PG" w:bidi="png_PG"/>
          </w:rPr>
          <w:rPr>
            <w:color w:val="0000EE"/>
            <w:u w:val="single"/>
          </w:rPr>
          <w:t>Harim na putim long tingting na bel</w:t>
        </w:r>
      </w:hyperlink>
      <w:r>
        <w:rPr>
          <w:lang w:val="png_PG" w:bidi="png_PG"/>
        </w:rPr>
        <w:t xml:space="preserve"> (717 KB)</w:t>
      </w:r>
      <w:r>
        <w:rPr>
          <w:lang w:val="png_PG" w:bidi="png_PG"/>
        </w:rPr>
      </w:r>
    </w:p>
    <w:p>
      <w:pPr>
        <w:pStyle w:val="ListBullet"/>
        <w:spacing w:line="240" w:lineRule="auto"/>
        <w:ind w:left="720"/>
      </w:pPr>
      <w:r>
        <w:rPr>
          <w:lang w:val="png_PG" w:bidi="png_PG"/>
        </w:rPr>
      </w:r>
      <w:hyperlink r:id="rId159">
        <w:r>
          <w:rPr>
            <w:lang w:val="png_PG" w:bidi="png_PG"/>
          </w:rPr>
          <w:rPr>
            <w:color w:val="0000EE"/>
            <w:u w:val="single"/>
          </w:rPr>
          <w:t>Save long taim na ples we stori i kamap long en</w:t>
        </w:r>
      </w:hyperlink>
      <w:r>
        <w:rPr>
          <w:lang w:val="png_PG" w:bidi="png_PG"/>
        </w:rPr>
        <w:t xml:space="preserve"> (4.8 MB)</w:t>
      </w:r>
      <w:r>
        <w:rPr>
          <w:lang w:val="png_PG" w:bidi="png_PG"/>
        </w:rPr>
      </w:r>
    </w:p>
    <w:p>
      <w:pPr>
        <w:pStyle w:val="ListBullet"/>
        <w:spacing w:line="240" w:lineRule="auto"/>
        <w:ind w:left="720"/>
      </w:pPr>
      <w:r>
        <w:rPr>
          <w:lang w:val="png_PG" w:bidi="png_PG"/>
        </w:rPr>
      </w:r>
      <w:hyperlink r:id="rId160">
        <w:r>
          <w:rPr>
            <w:lang w:val="png_PG" w:bidi="png_PG"/>
          </w:rPr>
          <w:rPr>
            <w:color w:val="0000EE"/>
            <w:u w:val="single"/>
          </w:rPr>
          <w:t>Save gut long wanwan Hap bilong Stori</w:t>
        </w:r>
      </w:hyperlink>
      <w:r>
        <w:rPr>
          <w:lang w:val="png_PG" w:bidi="png_PG"/>
        </w:rPr>
        <w:t xml:space="preserve"> (3.2 MB)</w:t>
      </w:r>
      <w:r>
        <w:rPr>
          <w:lang w:val="png_PG" w:bidi="png_PG"/>
        </w:rPr>
      </w:r>
    </w:p>
    <w:p>
      <w:pPr>
        <w:pStyle w:val="ListBullet"/>
        <w:spacing w:line="240" w:lineRule="auto"/>
        <w:ind w:left="720"/>
      </w:pPr>
      <w:r>
        <w:rPr>
          <w:lang w:val="png_PG" w:bidi="png_PG"/>
        </w:rPr>
      </w:r>
      <w:hyperlink r:id="rId161">
        <w:r>
          <w:rPr>
            <w:lang w:val="png_PG" w:bidi="png_PG"/>
          </w:rPr>
          <w:rPr>
            <w:color w:val="0000EE"/>
            <w:u w:val="single"/>
          </w:rPr>
          <w:t>Putim yu yet insait long stori</w:t>
        </w:r>
      </w:hyperlink>
      <w:r>
        <w:rPr>
          <w:lang w:val="png_PG" w:bidi="png_PG"/>
        </w:rPr>
        <w:t xml:space="preserve"> (4.3 MB)</w:t>
      </w:r>
      <w:r>
        <w:rPr>
          <w:lang w:val="png_PG" w:bidi="png_PG"/>
        </w:rPr>
      </w:r>
    </w:p>
    <w:p>
      <w:pPr>
        <w:pStyle w:val="ListBullet"/>
        <w:spacing w:line="240" w:lineRule="auto"/>
        <w:ind w:left="720"/>
      </w:pPr>
      <w:r>
        <w:rPr>
          <w:lang w:val="png_PG" w:bidi="png_PG"/>
        </w:rPr>
      </w:r>
      <w:hyperlink r:id="rId162">
        <w:r>
          <w:rPr>
            <w:lang w:val="png_PG" w:bidi="png_PG"/>
          </w:rPr>
          <w:rPr>
            <w:color w:val="0000EE"/>
            <w:u w:val="single"/>
          </w:rPr>
          <w:t>Save gut long ol samting we i no klia</w:t>
        </w:r>
      </w:hyperlink>
      <w:r>
        <w:rPr>
          <w:lang w:val="png_PG" w:bidi="png_PG"/>
        </w:rPr>
        <w:t xml:space="preserve"> (2.6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7:31–37</w:t>
      </w:r>
      <w:r>
        <w:rPr>
          <w:lang w:val="png_PG" w:bidi="png_PG"/>
        </w:rPr>
      </w:r>
    </w:p>
    <w:p>
      <w:pPr>
        <w:pStyle w:val="Heading3"/>
      </w:pPr>
      <w:r>
        <w:rPr>
          <w:lang w:val="png_PG" w:bidi="png_PG"/>
        </w:rPr>
        <w:t>Harim na Bel/Tingting</w:t>
      </w:r>
    </w:p>
    <w:p>
      <w:pPr/>
      <w:r>
        <w:rPr>
          <w:lang w:val="png_PG" w:bidi="png_PG"/>
        </w:rPr>
      </w:r>
      <w:r>
        <w:rPr>
          <w:lang w:val="png_PG" w:bidi="png_PG"/>
        </w:rPr>
        <w:t>Long dispela step harim Mak 7:31–37 na putim dispela stori insait long tingting na bel bilong yupela.</w:t>
      </w:r>
    </w:p>
    <w:p>
      <w:pPr/>
      <w:r>
        <w:rPr>
          <w:lang w:val="png_PG" w:bidi="png_PG"/>
        </w:rPr>
      </w:r>
      <w:r>
        <w:rPr>
          <w:lang w:val="png_PG" w:bidi="png_PG"/>
        </w:rPr>
        <w:t>Harim wanpela odio vesen bilong Mak 7:31–37 tripela taim. Harim long tripela kain trenslesen, sapos yupela i ken. Bihain, wok olsem wanpela grup na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Jises?</w:t>
      </w:r>
    </w:p>
    <w:p>
      <w:pPr>
        <w:pStyle w:val="ListBullet"/>
        <w:spacing w:line="240" w:lineRule="auto"/>
        <w:ind w:left="720"/>
      </w:pPr>
      <w:r>
        <w:rPr>
          <w:lang w:val="png_PG" w:bidi="png_PG"/>
        </w:rPr>
      </w:r>
      <w:r>
        <w:rPr>
          <w:lang w:val="png_PG" w:bidi="png_PG"/>
        </w:rPr>
        <w:t xml:space="preserve">Dispela stori i tokim yumi wanem samting long ol manmeri? </w:t>
      </w:r>
    </w:p>
    <w:p>
      <w:pPr>
        <w:pStyle w:val="ListBullet"/>
        <w:spacing w:line="240" w:lineRule="auto"/>
        <w:ind w:left="720"/>
      </w:pPr>
      <w:r>
        <w:rPr>
          <w:lang w:val="png_PG" w:bidi="png_PG"/>
        </w:rPr>
      </w:r>
      <w:r>
        <w:rPr>
          <w:lang w:val="png_PG" w:bidi="png_PG"/>
        </w:rPr>
        <w:t>Dispela stori i tokim yumi o i skulim yumi wanem samting long laip bilong yumi long wanwan de?</w:t>
      </w:r>
    </w:p>
    <w:p>
      <w:pPr>
        <w:pStyle w:val="ListBullet"/>
        <w:spacing w:line="240" w:lineRule="auto"/>
        <w:ind w:left="720"/>
      </w:pPr>
      <w:r>
        <w:rPr>
          <w:lang w:val="png_PG" w:bidi="png_PG"/>
        </w:rPr>
      </w:r>
      <w:r>
        <w:rPr>
          <w:lang w:val="png_PG" w:bidi="png_PG"/>
        </w:rPr>
        <w:t>Husat lain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odio vesen bilong Mak 7:31–37 long trenslesen we i isi tru long yupela long andastendim.</w:t>
      </w:r>
    </w:p>
    <w:p>
      <w:pPr/>
      <w:r>
        <w:rPr>
          <w:lang w:val="png_PG" w:bidi="png_PG"/>
        </w:rPr>
      </w:r>
      <w:r>
        <w:rPr>
          <w:lang w:val="png_PG" w:bidi="png_PG"/>
        </w:rPr>
        <w:t>Dispela stori i kamap bihain stret long taim Jisas i rausim spirit nogut long pikinini meri bilong dispela meri Fonisia. Jisas i lusim Tair. Jisas i lusim Tair na i bihainim nambis i go long hap not we i klostu 32 kilomita long go kamap long eria bilong Saidon. Orait Jisas i go long hap saut-is i go long is sait bilong Raunwara Galili. Jisas i stap long ol hap bilong ol lain husat i no ol Ju, o ol lain Jentail, long dispela taim. Olsem yumi bin stori pinis, ating Jisas i bin traim long go long narapela hap na malolo liklik wantaim ol disaipel bilong em. Ol disaipel i no stap insait long dispela stori, tasol ol i stap wantaim Jisas bihain insait long dispela wokabaut bilong Jisas. Dispela i min olsem ol disaipel i stap wantaim Jisas taim Jisas i mekim mirakel long insait long dispela stori.</w:t>
      </w:r>
    </w:p>
    <w:p>
      <w:pPr/>
      <w:r>
        <w:rPr>
          <w:lang w:val="png_PG" w:bidi="png_PG"/>
        </w:rPr>
      </w:r>
      <w:r>
        <w:rPr>
          <w:lang w:val="png_PG" w:bidi="png_PG"/>
        </w:rPr>
        <w:t>Stop long hia na soim tim bilong yu long mep bilong Tair, Saidon, na Raunwara Galili wantaim Dekapolis, na soim tu rot we Jisas i bin bihainim. Tingim olsem Tair na Saidon i stap long wanpela narapela kantri na Dekapolis tu i stap long wanpela narapela kantri. Posim dispela odio long hia.</w:t>
      </w:r>
    </w:p>
    <w:p>
      <w:pPr/>
      <w:r>
        <w:rPr>
          <w:lang w:val="png_PG" w:bidi="png_PG"/>
        </w:rPr>
      </w:r>
      <w:r>
        <w:rPr>
          <w:lang w:val="png_PG" w:bidi="png_PG"/>
        </w:rPr>
        <w:t>Stori long wanpela man o meri husat i raun long wanpela hap i go long narapela hap. Putim yau long hau man o meri i autim stori i diskraibim dispela wokabaut o wanem we dispela man o meri i stap long wanpela ples na i go long narapela ples. Nogat wanpela samting i kamap long Saidon—dispela em i stori tasol long ol ples Jisas i bin wokabaut long en.</w:t>
      </w:r>
    </w:p>
    <w:p>
      <w:pPr/>
      <w:r>
        <w:rPr>
          <w:lang w:val="png_PG" w:bidi="png_PG"/>
        </w:rPr>
      </w:r>
      <w:r>
        <w:rPr>
          <w:lang w:val="png_PG" w:bidi="png_PG"/>
        </w:rPr>
        <w:t>Posim dispela odio long hia.</w:t>
      </w:r>
    </w:p>
    <w:p>
      <w:pPr/>
      <w:r>
        <w:rPr>
          <w:lang w:val="png_PG" w:bidi="png_PG"/>
        </w:rPr>
      </w:r>
      <w:r>
        <w:rPr>
          <w:lang w:val="png_PG" w:bidi="png_PG"/>
        </w:rPr>
        <w:t>Planti yia i go pinis bipo long dispela taim, profet Isaiah i bin tok olsem God i kam bilong opim ai bilong ol aipas na opim yau bilong ol yaupas. Man husat i raitim buk bilong Mak em i save long dispela Skripsa. Em i laik soim olsem Jisas em i mekim dispela promis i kamap tru.</w:t>
      </w:r>
    </w:p>
    <w:p>
      <w:pPr/>
      <w:r>
        <w:rPr>
          <w:lang w:val="png_PG" w:bidi="png_PG"/>
        </w:rPr>
      </w:r>
      <w:r>
        <w:rPr>
          <w:lang w:val="png_PG" w:bidi="png_PG"/>
        </w:rPr>
        <w:t>Jisas na ol disaipel i kam long hap bilong Dekapolis o Tenpela Taun we i stap long is sait bilong Raunwara Galili. Dispela em seim eria we Jisas i bin rausim ol spirit nogut insait long wanpela man long Mak 5. Long dispela taim ol manmeri i bin pret na i bin askim Jisas long lusim dispela hap. Nau, taim Jisas i kam bek long dispela hap, ol manmeri i no pret long Jisas. Dispela rijen bilong Tenpela Taun o Dekapolis em narapela man i bin bosim, na dispela man em gavman bilong Rom i bin makim na em i no wanpela eria bilong ol Ju.</w:t>
      </w:r>
    </w:p>
    <w:p>
      <w:pPr/>
      <w:r>
        <w:rPr>
          <w:lang w:val="png_PG" w:bidi="png_PG"/>
        </w:rPr>
      </w:r>
      <w:r>
        <w:rPr>
          <w:lang w:val="png_PG" w:bidi="png_PG"/>
        </w:rPr>
        <w:t>Wanpela bikpela lain manmeri i kisim wanpela man i kam long Jisas. Mipela i no save sapos ol dispela lain em ol Ju o ol i no ol Ju, tasol Jisas i bin stap long wanpela hap we planti ol manmeri i no ol Ju. Maski ol i Ju o i no ol Ju, dispela bikpela lain manmeri i bin harim sampela samting long Jisas. Dispela bikpela lain manmeri i bin harim olsem Jisas i oraitim ol narapela manmeri. Dispela bikpela lain manmeri i kisim wanpela man i kam long Jisas. Dispela man em i yaupas na em i no save toktok gut. Wod we ol i bin yusim long orijinel tok ples i min olsem em i ken toktok sampela toktok, tasol em i save painim hat tru long mekim ol dispela toktok, olsem na ating dispela em i soim olsem em i no bin bon olsem yau pas man. Wanpela hevi long sait bilong toktok em i min olsem dispela man em i ken mekim ol saun long maus tasol ol dispela saun i no klia. Sampela yaupas lain ol i mauspas, dispela em i minim olsem ol i no inap long mekim ol saun. Taim wanpela man o meri i liklik pikinini yet na em i no inap long harim toktok, dispela man o meri i no inap lainim long kolim ol wod gut na bai ol narapela lain i ken andastendim dispela wod. Ol narapela samting kain olsem tang i sot em yumi inap kolim tu olsem hevi long sait bilong toktok. Sampela manmeri i no inap toktok klia i gat dispela hevi we tang bilong ol i pas long maus o tang i no inap long muv gut taim ol i traim long toktok. Mak i no tokim yumi long wanem kain hevi long sait bilong toktok dispela man i bin gat olsem na yumi no save sapos tang bilong em i sot o tang bilong em i pas long maus na i no inap long muv gut o wanem samting i mekim na ol manmeri i no inap long klia gut long wanem samting dispela man i save tok. Stop long hia na toktok: Stori long wanpela man o meri husat i yaupas na i no inap long toktok klia. Putim yau long man i autim stori na hau em i diskraibim dispela man o meri. Man o meri i autim stori i diskraibim dispela yaupas man o meri olsem wanem? Dispela man o meri i autim stori i diskraibim toktok bilong dispela man o meri olsem wanem? Putim yau na tingting gut long ol dispela wod bilong diskraibim toktok. Posim rekoding long hia.</w:t>
      </w:r>
    </w:p>
    <w:p>
      <w:pPr/>
      <w:r>
        <w:rPr>
          <w:lang w:val="png_PG" w:bidi="png_PG"/>
        </w:rPr>
      </w:r>
      <w:r>
        <w:rPr>
          <w:lang w:val="png_PG" w:bidi="png_PG"/>
        </w:rPr>
        <w:t>Ol manmeri i askim Jisas long putim han bilong em antap long dispela yaupas man. Ol tisa bilong ol Ju na ol lida bilong lotu i save putim han antap long ol manmeri long givim ol blesing na oraitim ol. Jisas i mekim moa long wanem samting ol i askim em long mekim. Jisas i laik save gut long dispela man, olsem na Jisas i kisim em i go long sait, long stap longwe long dispela bikpela lain manmeri, na tupela yet i ken toktok. Bihain Jisas i mekim sampela samting. Jisas i yusim ol arere bilong pinga bilong han bilong em long tasim insait long yau bilong dispela man. Jisas i spet - ating em i spet long graun - na bihain Jisas i tasim tang bilong man. Mipela i no klia sapos em i spet long ol pinga bilong em bipo em i tasim tang bilong dispela man, o sapos em spet long graun tasol. Nau Jisas i lukluk go antap "long heven," o "long skai." Dispela i soim olsem em i wok long toktok wantaim God. Em i pulim bikpela win long soim olsem em i pilim bikpela bel sori. Long pulim bikpela win em i long pulim bikpela win isi isi i go insait. Mipela i save rausim bikpela win moa long wanpela taim insait long wanwan aua. Jisas i tok "Efata" dispela i makim olsem "Yu open." Jisas i laik bai yau bilong dispela man i harim na tang bilong em i toktok stret na i no gat wanpela hevi.</w:t>
      </w:r>
    </w:p>
    <w:p>
      <w:pPr/>
      <w:r>
        <w:rPr>
          <w:lang w:val="png_PG" w:bidi="png_PG"/>
        </w:rPr>
      </w:r>
      <w:r>
        <w:rPr>
          <w:lang w:val="png_PG" w:bidi="png_PG"/>
        </w:rPr>
        <w:t>Efata em i wanpela wod long tok Arameik, we i wanpela lokel tok ples ol manmeri long dispela hap i save yusim insait long ol haus bilong ol. Sapos dispela man i bin inap long harim samting taim em i stap liklik pikinini yet, dispela em bai tok ples we em bai save long en. Namba wan wod we dispela man em bai wod we i stap long tok ples bilong em. Dispela hiling em i kamap wantu tasol na i komplit. Dispela man i ken harim samting na i ken toktok klia. Dispela hevi long sait bilong toktok em i pinis.</w:t>
      </w:r>
    </w:p>
    <w:p>
      <w:pPr/>
      <w:r>
        <w:rPr>
          <w:lang w:val="png_PG" w:bidi="png_PG"/>
        </w:rPr>
      </w:r>
      <w:r>
        <w:rPr>
          <w:lang w:val="png_PG" w:bidi="png_PG"/>
        </w:rPr>
        <w:t>Stop long hia na toktok long hau yu bai diskraibim dispela hiling i kamap long yaupas man. Ripitim ol step insait long wanem samting Jisas i bin mekim. Luksave long ol wod yu wok long yusim long diskraibim wanwan step. Jisas i tok, "yu open." Ol manmeri i harim yu bai andastendim dispela tok oda olsem wanem? Posim rekoding long hia.</w:t>
      </w:r>
    </w:p>
    <w:p>
      <w:pPr/>
      <w:r>
        <w:rPr>
          <w:lang w:val="png_PG" w:bidi="png_PG"/>
        </w:rPr>
      </w:r>
      <w:r>
        <w:rPr>
          <w:lang w:val="png_PG" w:bidi="png_PG"/>
        </w:rPr>
        <w:t>Stori long wanpela lida bilong lotu husat i kam long ples long oraitim o blesim wanpela man o meri. Diskraibim wanem samting dispela lida bilong lotu i mekim. I gat pasin kastom, kain olsem long spet o lukluk go antap na toktok long God, we ol i save mekim taim ol i oraitim ol manmeri? Posim rekoding long hia.</w:t>
      </w:r>
    </w:p>
    <w:p>
      <w:pPr/>
      <w:r>
        <w:rPr>
          <w:lang w:val="png_PG" w:bidi="png_PG"/>
        </w:rPr>
      </w:r>
      <w:r>
        <w:rPr>
          <w:lang w:val="png_PG" w:bidi="png_PG"/>
        </w:rPr>
        <w:t>Jisas i tokim ol manmeri olsem ol i no ken toktok long dispela hiling. Tasol, ol bikpela lain manmeri i bin amamas tru na ol i tokim olgeta manmeri long dispela samting. Taim Jisas i tok nogat long tokim ol narapela lain, ol manmeri i kirap na tokim ol narapela lain. Ating ol manmeri i bin harim pinis ol samting we Profet Aisaia i bin raitim bipo. Ating ol manmeri i lukim olsem Jisas i mekim kamap ol wod bilong Aisaia i kamap tru.</w:t>
      </w:r>
    </w:p>
    <w:p>
      <w:pPr/>
      <w:r>
        <w:rPr>
          <w:lang w:val="png_PG" w:bidi="png_PG"/>
        </w:rPr>
      </w:r>
      <w:r>
        <w:rPr>
          <w:lang w:val="png_PG" w:bidi="png_PG"/>
        </w:rPr>
        <w:t>Stop long hia na toktok olsem wanpela tim: Dispela bikpela lain manmeri i tok olsem Jisas i mekim yaupas i harim samting na mauspas i toktok. Long tok ples bilong yu, yupela i save toktok long hiling olsem wanem? Posim rekoding long hia.</w:t>
      </w:r>
    </w:p>
    <w:p>
      <w:pPr/>
      <w:r>
        <w:rPr>
          <w:lang w:val="png_PG" w:bidi="png_PG"/>
        </w:rPr>
      </w:r>
      <w:r>
        <w:rPr>
          <w:lang w:val="png_PG" w:bidi="png_PG"/>
        </w:rPr>
        <w:t xml:space="preserve">Ol manmeri i bin hat long bilip. Long wanpela stori i go pinis taim Jisas i bin go long Nasaret long givim tok skul, ol manmeri i bin hat long bilip. Insait long dispela stori i go pinis, kirap nogut bilong ol em i no bin gutpela. Ol i no bin pilim gut. Long hia dispela wod "hat long bilip" i minim olsem ol manmeri i bin kirap nogut tasol long gutpela we. Ol i tok, "Olgeta samting Jisas i mekim em i gutpela tru." Ol manmeri i toktok long hau Jisas i inap long mekim yaupas i harim na ol manmeri husat i no inap long toktok klia, i inap long toktok klia. Bikos ol i hat tru long bilipim samting ol i bin lukim, ol i tokim ol narapela manmeri long dispela. </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Mark 7:31–37 long trenslesen we i isi tru long yupela long andastendim.</w:t>
      </w:r>
    </w:p>
    <w:p>
      <w:pPr/>
      <w:r>
        <w:rPr>
          <w:lang w:val="png_PG" w:bidi="png_PG"/>
        </w:rPr>
      </w:r>
      <w:r>
        <w:rPr>
          <w:lang w:val="png_PG" w:bidi="png_PG"/>
        </w:rPr>
        <w:t>Insait long dispela step, grup bai toktok long ol wanwan hap bilong stori, ol manmeri insait long stori na ples we dispela stori i kamap long em. Bihain grup bai piksarim dispela stori.</w:t>
      </w:r>
    </w:p>
    <w:p>
      <w:pPr/>
      <w:r>
        <w:rPr>
          <w:lang w:val="png_PG" w:bidi="png_PG"/>
        </w:rPr>
      </w:r>
      <w:r>
        <w:rPr>
          <w:lang w:val="png_PG" w:bidi="png_PG"/>
        </w:rPr>
        <w:t>Dispela stori i gat tripela hap.</w:t>
      </w:r>
    </w:p>
    <w:p>
      <w:pPr/>
      <w:r>
        <w:rPr>
          <w:lang w:val="png_PG" w:bidi="png_PG"/>
        </w:rPr>
      </w:r>
      <w:r>
        <w:rPr>
          <w:b/>
          <w:lang w:val="png_PG" w:bidi="png_PG"/>
        </w:rPr>
        <w:t>Insait long namba wan hap bilong stori:</w:t>
      </w:r>
      <w:r>
        <w:rPr>
          <w:lang w:val="png_PG" w:bidi="png_PG"/>
        </w:rPr>
        <w:t xml:space="preserve"> Jisas i go long Dekapolis, wanpela rijen bilong tenpela taun. Ol lain i kisim wanpela yaupas man i kam long em.</w:t>
      </w:r>
    </w:p>
    <w:p>
      <w:pPr/>
      <w:r>
        <w:rPr>
          <w:lang w:val="png_PG" w:bidi="png_PG"/>
        </w:rPr>
      </w:r>
      <w:r>
        <w:rPr>
          <w:b/>
          <w:lang w:val="png_PG" w:bidi="png_PG"/>
        </w:rPr>
        <w:t>Insait long namba tu hap bilong stori:</w:t>
      </w:r>
      <w:r>
        <w:rPr>
          <w:lang w:val="png_PG" w:bidi="png_PG"/>
        </w:rPr>
        <w:t xml:space="preserve"> Dispela hap i tokaut long ol samting we Jisas i mekim long oraitim dispela yaupas man.</w:t>
      </w:r>
    </w:p>
    <w:p>
      <w:pPr/>
      <w:r>
        <w:rPr>
          <w:lang w:val="png_PG" w:bidi="png_PG"/>
        </w:rPr>
      </w:r>
      <w:r>
        <w:rPr>
          <w:b/>
          <w:lang w:val="png_PG" w:bidi="png_PG"/>
        </w:rPr>
        <w:t>Long namba tri hap bilong stori:</w:t>
      </w:r>
      <w:r>
        <w:rPr>
          <w:lang w:val="png_PG" w:bidi="png_PG"/>
        </w:rPr>
        <w:t xml:space="preserve"> Jisas i tokim bikpela lain manmeri olsem ol i no ken tokim narapela wanpela man long wanem samting i bin kamap. Dispela bikpela lain manmeri i tokim olgeta manmeri long wanem samting i bin kamap.</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 (husat i stap wantaim em tasol ol i no kolim nem bilong ol)</w:t>
      </w:r>
    </w:p>
    <w:p>
      <w:pPr>
        <w:pStyle w:val="ListBullet"/>
        <w:spacing w:line="240" w:lineRule="auto"/>
        <w:ind w:left="720"/>
      </w:pPr>
      <w:r>
        <w:rPr>
          <w:lang w:val="png_PG" w:bidi="png_PG"/>
        </w:rPr>
      </w:r>
      <w:r>
        <w:rPr>
          <w:lang w:val="png_PG" w:bidi="png_PG"/>
        </w:rPr>
        <w:t>Wanpela bikpela lain manmeri</w:t>
      </w:r>
    </w:p>
    <w:p>
      <w:pPr>
        <w:pStyle w:val="ListBullet"/>
        <w:spacing w:line="240" w:lineRule="auto"/>
        <w:ind w:left="720"/>
      </w:pPr>
      <w:r>
        <w:rPr>
          <w:lang w:val="png_PG" w:bidi="png_PG"/>
        </w:rPr>
      </w:r>
      <w:r>
        <w:rPr>
          <w:lang w:val="png_PG" w:bidi="png_PG"/>
        </w:rPr>
        <w:t>Wanpela yaupas man</w:t>
      </w:r>
    </w:p>
    <w:p>
      <w:pPr/>
      <w:r>
        <w:rPr>
          <w:lang w:val="png_PG" w:bidi="png_PG"/>
        </w:rPr>
      </w:r>
      <w:r>
        <w:rPr>
          <w:lang w:val="png_PG" w:bidi="png_PG"/>
        </w:rPr>
        <w:t>Olsem wanpela grup, tingting gut long ol dispela pat bilong ples we stori i kamap long en: Long namba wan hap bilong stori, Jisas i lusim Tair na i go long hap not long Saidon na bihain em i go long saut na long hap is, i go long Dekapolis. Stop na soim mep i gat ol dispela hap we ol i bin makim long en. Toktok long wanem em i gutpela we bilong diskraibim dispela wokabaut. Posim rekoding long hia.</w:t>
      </w:r>
    </w:p>
    <w:p>
      <w:pPr/>
      <w:r>
        <w:rPr>
          <w:lang w:val="png_PG" w:bidi="png_PG"/>
        </w:rPr>
      </w:r>
      <w:r>
        <w:rPr>
          <w:lang w:val="png_PG" w:bidi="png_PG"/>
        </w:rPr>
        <w:t xml:space="preserve">Long namba wan hap bilong stori, Jisas na ol disaipel i lusim Tair na i go long hap not long Saidon. Bihain Jisas na ol disaipel bilong em i go long hap saut na is. Ol i bihainim isten sait bilong Raunwara Galili na ol i kamap long rijen bilong Dekapolis (wanpela rijen we i gat tenpela taun). </w:t>
      </w:r>
    </w:p>
    <w:p>
      <w:pPr/>
      <w:r>
        <w:rPr>
          <w:lang w:val="png_PG" w:bidi="png_PG"/>
        </w:rPr>
      </w:r>
      <w:r>
        <w:rPr>
          <w:lang w:val="png_PG" w:bidi="png_PG"/>
        </w:rPr>
        <w:t>Taim Jisas i kamap long rijen bilong Tenpela Taun, o Dekapolis, wanpela bikpela lain manmeri i kisim wanpela yaupas man i kam long em. Dispela man i no yaupas tasol, em i gat hevi long sait bilong toktok tu. Ol manmeri i askim Jisas long putim han bilong em antap long dispela man long oraitim em. Stop na toktok: Mipela i no save wanem taun o wanem pat bilong Dekapolis Jisas i bin stap long en taim dispela samting i bin kamap. Toktok long hau yupela bai diskraibim wanem hap Jisas i bin stap long en taim dispela mirakel i kamap. Posim rekoding long hia.</w:t>
      </w:r>
    </w:p>
    <w:p>
      <w:pPr/>
      <w:r>
        <w:rPr>
          <w:lang w:val="png_PG" w:bidi="png_PG"/>
        </w:rPr>
      </w:r>
      <w:r>
        <w:rPr>
          <w:lang w:val="png_PG" w:bidi="png_PG"/>
        </w:rPr>
        <w:t>Insait long namba tu hap bilong stori, em i impoten long lukimsave long wanwan eksen we Jisas i mekim. Pastaim, Jisas i kisim dispela man i go longwe long ol bikpela lain manmeri. Jisas i stap em yet wantaim dispela yaupas man. Bihain, Jisas i putim ol pinga bilong i go insait long yau bilong dispela man. Jisas i spet antap long ol pinga bilong em yet. Jisas i putim ol finga bilong em long tasim tang bilong dispela man. Jisas i lukluk i go antap long heven na em i larim bikpela win i kam autsait (em i lusim bikpela win i go aut). Jisas i tok, "Efata," we i minim olsem "yu open," na wantu tasol dispela man i inap harim samting gut tru na toktok klia. Stop long hia na prektisim oda bilong ol samting i kamap insait long stori. Bihain diskraibim wanem samting dispela man i mekim insait long wanwan step. Posim rekoding long hia.</w:t>
      </w:r>
    </w:p>
    <w:p>
      <w:pPr/>
      <w:r>
        <w:rPr>
          <w:lang w:val="png_PG" w:bidi="png_PG"/>
        </w:rPr>
      </w:r>
      <w:r>
        <w:rPr>
          <w:lang w:val="png_PG" w:bidi="png_PG"/>
        </w:rPr>
        <w:t>Insait long namba tri hap bilong stori, Jisas i toktok long dispela bikpela lain manmeri. Ol i lukim olsem nau dispela man i orait pinis, tasol Jisas i tokim ol long no ken tokim ol narapela manmeri. Tasol taim Jisas i tokim ol moa yet long no ken tokim ol narapela lain, em ol i go moa yet na tokim olgeta lain. Ol manmeri i kirap nogut na i tok, "Olgeta samting Jisas i mekim i gutpela tru. Jisas i mekim ol yaupas tu i harim tok na em i mekim ol husat i no inap toktok i ken toktok."</w:t>
      </w:r>
    </w:p>
    <w:p>
      <w:pPr/>
      <w:r>
        <w:rPr>
          <w:lang w:val="png_PG" w:bidi="png_PG"/>
        </w:rPr>
      </w:r>
      <w:r>
        <w:rPr>
          <w:lang w:val="png_PG" w:bidi="png_PG"/>
        </w:rPr>
        <w:t>Nau, grup mas wokim stori-bod, dro, o yusim ol samting long piksarim dispela stori na ol eksen i stap long en.</w:t>
      </w:r>
      <w:r>
        <w:rPr>
          <w:lang w:val="png_PG" w:bidi="png_PG"/>
        </w:rPr>
      </w:r>
    </w:p>
    <w:p>
      <w:pPr>
        <w:pStyle w:val="Heading3"/>
      </w:pPr>
      <w:r>
        <w:rPr>
          <w:lang w:val="png_PG" w:bidi="png_PG"/>
        </w:rPr>
        <w:t>Ektim aut dispela Tok</w:t>
      </w:r>
    </w:p>
    <w:p>
      <w:pPr/>
      <w:r>
        <w:rPr>
          <w:lang w:val="png_PG" w:bidi="png_PG"/>
        </w:rPr>
      </w:r>
      <w:r>
        <w:rPr>
          <w:lang w:val="png_PG" w:bidi="png_PG"/>
        </w:rPr>
        <w:t>Harim wanpela audio vesen bilong Mak 7:31–37 long trenslesen we i isi tru long yupela long andastendim.</w:t>
      </w:r>
    </w:p>
    <w:p>
      <w:pPr/>
      <w:r>
        <w:rPr>
          <w:lang w:val="png_PG" w:bidi="png_PG"/>
        </w:rPr>
      </w:r>
      <w:r>
        <w:rPr>
          <w:lang w:val="png_PG" w:bidi="png_PG"/>
        </w:rPr>
        <w:t>Insait long dispela step, grup bai mekim drama bilong dispela stori.</w:t>
      </w:r>
    </w:p>
    <w:p>
      <w:pPr/>
      <w:r>
        <w:rPr>
          <w:lang w:val="png_PG" w:bidi="png_PG"/>
        </w:rPr>
      </w:r>
      <w:r>
        <w:rPr>
          <w:lang w:val="png_PG" w:bidi="png_PG"/>
        </w:rPr>
        <w:t>Dispela stori i gat tripela hap.</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 (husat i stap wantaim em tasol ol lain i no kolim nem bilong ol)</w:t>
      </w:r>
    </w:p>
    <w:p>
      <w:pPr>
        <w:pStyle w:val="ListBullet"/>
        <w:spacing w:line="240" w:lineRule="auto"/>
        <w:ind w:left="720"/>
      </w:pPr>
      <w:r>
        <w:rPr>
          <w:lang w:val="png_PG" w:bidi="png_PG"/>
        </w:rPr>
      </w:r>
      <w:r>
        <w:rPr>
          <w:lang w:val="png_PG" w:bidi="png_PG"/>
        </w:rPr>
        <w:t>Wanpela bikpela lain manmeri</w:t>
      </w:r>
    </w:p>
    <w:p>
      <w:pPr>
        <w:pStyle w:val="ListBullet"/>
        <w:spacing w:line="240" w:lineRule="auto"/>
        <w:ind w:left="720"/>
      </w:pPr>
      <w:r>
        <w:rPr>
          <w:lang w:val="png_PG" w:bidi="png_PG"/>
        </w:rPr>
      </w:r>
      <w:r>
        <w:rPr>
          <w:lang w:val="png_PG" w:bidi="png_PG"/>
        </w:rPr>
        <w:t>Wanpela yaupas man</w:t>
      </w:r>
    </w:p>
    <w:p>
      <w:pPr/>
      <w:r>
        <w:rPr>
          <w:lang w:val="png_PG" w:bidi="png_PG"/>
        </w:rPr>
      </w:r>
      <w:r>
        <w:rPr>
          <w:lang w:val="png_PG" w:bidi="png_PG"/>
        </w:rPr>
        <w:t>Olsem wanpela grup, ektim dispela stori tupela taim. Yupela i mas ektim dispela stori long tok ples bilong yupela yet.</w:t>
      </w:r>
    </w:p>
    <w:p>
      <w:pPr/>
      <w:r>
        <w:rPr>
          <w:lang w:val="png_PG" w:bidi="png_PG"/>
        </w:rPr>
      </w:r>
      <w:r>
        <w:rPr>
          <w:lang w:val="png_PG" w:bidi="png_PG"/>
        </w:rPr>
        <w:t>Pastaim, ektim dispela stori na no ken stop. Tingting gut long ol toktok we ol manmeri insait long stori i mekim, flow bilong stori, wanem as tingting bilong stori na wanem ol samting bilong ektim long soim dispela as tingting, na wanem oda ol samting i kamap insait long stori. Sekim olsem yupela i ektim olgeta samting na i no bin kalapim ol hatpela o impoten hap bilong stori. Helpim wanpela narapela long tingim olgeta pat bilong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long namba tu taim. Long sampela hap insait long drama, stopim drama na askim dispela kwesten i go long wanpela man o meri husat i ektim wanpela pat, "Yu pilim olsem wanem o tingting olsem wanem?" Dispela man o meri husat i wok long ekt bai bekim na tokaut long wanem samting em i pilim o tingim sapos em i tru tru dispela man o meri o samting we em i wok long ektim. Bihain, kontinu wantaim drama.</w:t>
      </w:r>
    </w:p>
    <w:p>
      <w:pPr/>
      <w:r>
        <w:rPr>
          <w:lang w:val="png_PG" w:bidi="png_PG"/>
        </w:rPr>
      </w:r>
      <w:r>
        <w:rPr>
          <w:lang w:val="png_PG" w:bidi="png_PG"/>
        </w:rPr>
        <w:t>Posim dispela odio long hia na ektim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Insait long namba wan hap bilong stori, Jisas i lusim Tair, na i go long Saidon na i go daun long Dekapolis. Taim Jisas i kamap long sampela hap long Dekapolis, wanpela bikpela lain manmeri i kisim wanpela yaupas man i kam long Jisas. Ol lain manmeri i begim Jisas long putim han bilong em antap long dispela yaupas man husat i gat hevi long sait bilong toktok. Tasol Jisas i kisim man i go longwe long dispela bikpela lain manmeri bai tupela i ken stap tupela yet.</w:t>
      </w:r>
    </w:p>
    <w:p>
      <w:pPr/>
      <w:r>
        <w:rPr>
          <w:lang w:val="png_PG" w:bidi="png_PG"/>
        </w:rPr>
      </w:r>
      <w:r>
        <w:rPr>
          <w:lang w:val="png_PG" w:bidi="png_PG"/>
        </w:rPr>
        <w:t>Stopim eksen bilong drama liklik taim. Askim Jisas, "Yu wok long pilim olsem wanem?" Yu inap harim ol samting olsem, "Mi laik stap mi yet wantaim dispela man long oraitim em, bikos em i laik kamap orait, mi no mekim dispela bikos ol narapela manmeri i laikim," "Mi laik tingting tasol long dispela wanpela man," o "Mi no laik stap olsem samting bilong mekim ol manmeri i amamas na i laik lukim taim mi mekim oraitim dispela man, olsem na mi kisim dispela man i go." O, "Mi amamas tru olsem long dispela taim ol manmeri i no pret long mi. Dispela i no olsem narapela taim we mi bin oraitim dispela man husat i gat spirit nogut." Kontinu wantaim drama.</w:t>
      </w:r>
    </w:p>
    <w:p>
      <w:pPr/>
      <w:r>
        <w:rPr>
          <w:lang w:val="png_PG" w:bidi="png_PG"/>
        </w:rPr>
      </w:r>
      <w:r>
        <w:rPr>
          <w:lang w:val="png_PG" w:bidi="png_PG"/>
        </w:rPr>
        <w:t>Long namba tu hap bilong stori, Jisas i kisim dispela man i go em yet, longwe long dispela bikpela lain manmeri. Jisas i putim pinga bilong em i go insait long yau bilong dispela man. Jisas i spet long ol pinga bilong em yet. Jisas i tasim tang bilong dispela man. Jisas i lukluk i go antap long heven. Jisas i larim bikpela win i kam autsait.</w:t>
      </w:r>
    </w:p>
    <w:p>
      <w:pPr/>
      <w:r>
        <w:rPr>
          <w:lang w:val="png_PG" w:bidi="png_PG"/>
        </w:rPr>
      </w:r>
      <w:r>
        <w:rPr>
          <w:lang w:val="png_PG" w:bidi="png_PG"/>
        </w:rPr>
        <w:t>Stopim eksen bilong drama liklik taim. Askim yaupas man, "Yu pilim olsem wanem?" Yu inap harim ol samting olsem, "Mi laik kamap orait, tasol mi pre tu. Dispela man i mekim ol narakain samting long mi. Mi no save wai na dispela man i putim ol pinga insait long yau bilong mi na tasim tang bilong mi. I luk olsem dispela man i laik helpim mi. Dispela man bai i mekim mi inap long harim samting?" Askim dispela bikpela lain manmeri, "Yupela pilim olsem wanem nau?" Yu ken harim, "Mi paul. Mi no save Jisas i wok long mekim wanem samting. Jisas i go long hap wantaim dispela man bai mipela i no inap lukim o harim wanem samting i wok long kamap. Em bai gutpela sapos Jisas i wok long helpim pren bilong mi. Mi laik tru long lukim wanem samting Jisas i wok long mekim." Kontinu wantaim drama.</w:t>
      </w:r>
    </w:p>
    <w:p>
      <w:pPr/>
      <w:r>
        <w:rPr>
          <w:lang w:val="png_PG" w:bidi="png_PG"/>
        </w:rPr>
      </w:r>
      <w:r>
        <w:rPr>
          <w:lang w:val="png_PG" w:bidi="png_PG"/>
        </w:rPr>
        <w:t>Jisas i tok "Efata," we i min olsem "yu open," na kwiktaim dispela man i ken harim gut tru. Long seim taim em tang bilong em i fri na em i ken toktok gut.</w:t>
      </w:r>
    </w:p>
    <w:p>
      <w:pPr/>
      <w:r>
        <w:rPr>
          <w:lang w:val="png_PG" w:bidi="png_PG"/>
        </w:rPr>
      </w:r>
      <w:r>
        <w:rPr>
          <w:lang w:val="png_PG" w:bidi="png_PG"/>
        </w:rPr>
        <w:t>Stopim eksen bilong drama liklik taim. Askim dispela yaupas, "Yu pilim olsem wanem?" Yu ken harim ol samting olsem, "Mi kirap nogut na pulap long amamas," "Mi ken harim samting, nau," o "Mi ken toktok na ol manmeri i ken andastendim mi," "Mi wok long harim ol pisin i singsing na ol manmeri i wok long lap. Dispela i nais tru!" Kontinu wantaim drama.</w:t>
      </w:r>
    </w:p>
    <w:p>
      <w:pPr/>
      <w:r>
        <w:rPr>
          <w:lang w:val="png_PG" w:bidi="png_PG"/>
        </w:rPr>
      </w:r>
      <w:r>
        <w:rPr>
          <w:lang w:val="png_PG" w:bidi="png_PG"/>
        </w:rPr>
        <w:t>Long namba tri hap bilong stori, Jisas i tokim dispela bikpela lain manmeri long no ken tokim ol narapela manmeri long dispela mirakel. Tasol taim Jisas i tok moa olsem ol i no ken toktok long dispela samting, ol i toktok moa yet long dispela samting na spredim dispela nius. Ol i tok, "Olgeta samting Jisas i mekim i nais tru. Em i mekim ol yaupas i harim tok tu, na ol mauspas i toktok."</w:t>
      </w:r>
    </w:p>
    <w:p>
      <w:pPr/>
      <w:r>
        <w:rPr>
          <w:lang w:val="png_PG" w:bidi="png_PG"/>
        </w:rPr>
      </w:r>
      <w:r>
        <w:rPr>
          <w:lang w:val="png_PG" w:bidi="png_PG"/>
        </w:rPr>
        <w:t>Taim dispela eksen i pinis, askim dispela bikpela lain manmeri, "Yupela i pilim olsem wanem?" Yu ken harim ol samting olsem, "Mipela i kirap nogut," "Mipela i amamas olsem pren bilong mipela i kamap orait pinis," o "Mipela i no bin lukim wanpela kain man olsem bipo." Askim Jisas, "Yu wok long pilim olsem wanem?" Yu ken harim ol samting olsem, "Mi laik bai ol i no tokim olgeta manmeri Mi nidim sampela taim long stap wantaim ol disaipel bilong mi na skulim ol gut."</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vesen bilong Mak 7:31–37 long trenslesen we i isi tru long yupela long andastendim.</w:t>
      </w:r>
    </w:p>
    <w:p>
      <w:pPr/>
      <w:r>
        <w:rPr>
          <w:lang w:val="png_PG" w:bidi="png_PG"/>
        </w:rPr>
      </w:r>
      <w:r>
        <w:rPr>
          <w:lang w:val="png_PG" w:bidi="png_PG"/>
        </w:rPr>
        <w:t xml:space="preserve">Ol disaipel i stap wantaim Jisas long dispela wokabaut. Yu bai nid long tokaut long dispela taim yu tok olsem Jisas na </w:t>
      </w:r>
      <w:r>
        <w:rPr>
          <w:lang w:val="png_PG" w:bidi="png_PG"/>
        </w:rPr>
        <w:t>ol disaipel</w:t>
      </w:r>
      <w:r>
        <w:rPr>
          <w:lang w:val="png_PG" w:bidi="png_PG"/>
        </w:rPr>
        <w:t xml:space="preserve"> i bin go long rijen bilong Tenpela Taun. Yusim seim wod bilong </w:t>
      </w:r>
      <w:r>
        <w:rPr>
          <w:lang w:val="png_PG" w:bidi="png_PG"/>
        </w:rPr>
        <w:t>Dekapolis</w:t>
      </w:r>
      <w:r>
        <w:rPr>
          <w:lang w:val="png_PG" w:bidi="png_PG"/>
        </w:rPr>
        <w:t xml:space="preserve"> o Tenpela Taun olsem yu bin yusim bipo.</w:t>
      </w:r>
    </w:p>
    <w:p>
      <w:pPr/>
      <w:r>
        <w:rPr>
          <w:lang w:val="png_PG" w:bidi="png_PG"/>
        </w:rPr>
      </w:r>
      <w:r>
        <w:rPr>
          <w:lang w:val="png_PG" w:bidi="png_PG"/>
        </w:rPr>
        <w:t xml:space="preserve">Jisas i lusim </w:t>
      </w:r>
      <w:r>
        <w:rPr>
          <w:lang w:val="png_PG" w:bidi="png_PG"/>
        </w:rPr>
        <w:t>Tair</w:t>
      </w:r>
      <w:r>
        <w:rPr>
          <w:lang w:val="png_PG" w:bidi="png_PG"/>
        </w:rPr>
        <w:t xml:space="preserve"> na i go antap long Saidon, bipo long em i go bek long </w:t>
      </w:r>
      <w:r>
        <w:rPr>
          <w:lang w:val="png_PG" w:bidi="png_PG"/>
        </w:rPr>
        <w:t>Raunwara Galili</w:t>
      </w:r>
      <w:r>
        <w:rPr>
          <w:lang w:val="png_PG" w:bidi="png_PG"/>
        </w:rPr>
        <w:t xml:space="preserve"> na ol Tenpela Taun, o </w:t>
      </w:r>
      <w:r>
        <w:rPr>
          <w:b/>
          <w:lang w:val="png_PG" w:bidi="png_PG"/>
        </w:rPr>
        <w:t>Dekapolis</w:t>
      </w:r>
      <w:r>
        <w:rPr>
          <w:lang w:val="png_PG" w:bidi="png_PG"/>
        </w:rPr>
        <w:t xml:space="preserve">. Long sampela hap insait long rijen bilong Tenpela Taun, Jisas i bin bungim wanpela yaupas man we i gat </w:t>
      </w:r>
      <w:r>
        <w:rPr>
          <w:b/>
          <w:lang w:val="png_PG" w:bidi="png_PG"/>
        </w:rPr>
        <w:t>hevi long sait bilong toktok</w:t>
      </w:r>
      <w:r>
        <w:rPr>
          <w:lang w:val="png_PG" w:bidi="png_PG"/>
        </w:rPr>
        <w:t>. Dispela i min olsem dispela man i ken toktok, tasol pasin bilong toktok em i no isi long em. Taim dispela man i save toktok, ol manmeri i save hat long andastendim toktok bilong em. Dispela man i no inap kolim ol wod gut.</w:t>
      </w:r>
    </w:p>
    <w:p>
      <w:pPr/>
      <w:r>
        <w:rPr>
          <w:lang w:val="png_PG" w:bidi="png_PG"/>
        </w:rPr>
      </w:r>
      <w:r>
        <w:rPr>
          <w:lang w:val="png_PG" w:bidi="png_PG"/>
        </w:rPr>
        <w:t xml:space="preserve">Ol manmeri i askim Jisas long </w:t>
      </w:r>
      <w:r>
        <w:rPr>
          <w:b/>
          <w:lang w:val="png_PG" w:bidi="png_PG"/>
        </w:rPr>
        <w:t>putim han bilong em</w:t>
      </w:r>
      <w:r>
        <w:rPr>
          <w:lang w:val="png_PG" w:bidi="png_PG"/>
        </w:rPr>
        <w:t xml:space="preserve"> antap long dispela man long oraitim em. Pasin bilong putim han antap long wanpela long oraitim em, dispela em i tumbuna pasin bilong ol Ju we ol i save mekim long blesim wanpela man o meri-soim laikim long em-o long oraitim em. Yu ken tok olsem, "Ol i askim begim Jisas long putim han bilong em antap long dispela man long oraitim em," sapos ol lain i harim yu i nid long save long dispela.</w:t>
      </w:r>
    </w:p>
    <w:p>
      <w:pPr/>
      <w:r>
        <w:rPr>
          <w:lang w:val="png_PG" w:bidi="png_PG"/>
        </w:rPr>
      </w:r>
      <w:r>
        <w:rPr>
          <w:lang w:val="png_PG" w:bidi="png_PG"/>
        </w:rPr>
        <w:t xml:space="preserve">Taim Jisas i lukluk go antap long heven long toktok long God, em i lusim bikpela win i kam autsait long soim bikpela bel sori bilong em na em i tok </w:t>
      </w:r>
      <w:r>
        <w:rPr>
          <w:b/>
          <w:lang w:val="png_PG" w:bidi="png_PG"/>
        </w:rPr>
        <w:t>Efata</w:t>
      </w:r>
      <w:r>
        <w:rPr>
          <w:lang w:val="png_PG" w:bidi="png_PG"/>
        </w:rPr>
        <w:t>, we i min olsem "yu open." Efata, ating em i wanpela wod bilong tok ples Arameik. Dispela em ol i putim long soim stret wanem wod Jisas i yusim, tasol wantu tasol insait long stori ol i trensletim mining bilong em ol "yu open." Jisas i tokim ol yau long open bai ol ken harim samting, tasol ating em i wok long toktok tu long olgeta hap bilong bodi bilong dispela man. Em i laikim dispela man long open long harim na andastendim olgeta samting we God i laik soim long em na mekim long em. Yu bai nid long tok "Jisas i bin tok 'Efata' long tok ples bilong em yet", bbilong soim ol manmeri i harim yu olsem yu bin yusim wanpela wod bilong narapela tok ples insait long trenslesen bilong yu.</w:t>
      </w:r>
    </w:p>
    <w:p>
      <w:pPr/>
      <w:r>
        <w:rPr>
          <w:lang w:val="png_PG" w:bidi="png_PG"/>
        </w:rPr>
      </w:r>
      <w:r>
        <w:rPr>
          <w:lang w:val="png_PG" w:bidi="png_PG"/>
        </w:rPr>
        <w:t>Stop long hia na toktok olsem wanpela tim long dispela tok "yu open." Taim yu tokim dispela long ol manmeri i harim yu, ol i ting wanem samting i kamap long dispela man? I gat narapela we bilong toktok long ol yau bai em i inap long harim gen bihain long yau i bin pas? Jisas i tok tu long tang "yu lus." Dispela i min olsem dispela man i ken toktok gut. Long tok ples bilong yu, yu bai tok dispela olsem wanem?</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i isi tru long yupela i andastendim.</w:t>
      </w:r>
    </w:p>
    <w:p>
      <w:pPr/>
      <w:r>
        <w:rPr>
          <w:lang w:val="png_PG" w:bidi="png_PG"/>
        </w:rPr>
      </w:r>
      <w:r>
        <w:rPr>
          <w:lang w:val="png_PG" w:bidi="png_PG"/>
        </w:rPr>
        <w:t>Insait long dispela sesen, insait long wanpela grup, tokim gen dispela stori long tok ples bilong yupela yet.</w:t>
      </w:r>
    </w:p>
    <w:p>
      <w:pPr/>
      <w:r>
        <w:rPr>
          <w:lang w:val="png_PG" w:bidi="png_PG"/>
        </w:rPr>
      </w:r>
      <w:r>
        <w:rPr>
          <w:lang w:val="png_PG" w:bidi="png_PG"/>
        </w:rPr>
        <w:t>Pastaim, olgeta grup bai prektis long autim dispela stori long tok ples bilong yupela yet.. Tingim long yusim ol samting yupela i bin wanbel long en long ol step i go pinis, kain olsem oda bilong ol samting i kamap insait long stori, ol wod, ol hap tok, ol samting ol manmeri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Presim pos baten long stopim odio long hia.</w:t>
      </w:r>
    </w:p>
    <w:p>
      <w:pPr/>
      <w:r>
        <w:rPr>
          <w:lang w:val="png_PG" w:bidi="png_PG"/>
        </w:rPr>
      </w:r>
      <w:r>
        <w:rPr>
          <w:lang w:val="png_PG" w:bidi="png_PG"/>
        </w:rPr>
        <w:t>Bihain, wanwan memba bilong grup i mas stori long olgeta samting i kamap insait long dispela stori long wanpela laspela taim. Wanpela grup memba i ken yusim ol kainkain samting, ol eksen, o piksa o storibod long helpim em long tingim dispela stori. Presim pos baten long stopim odio long hia.</w:t>
      </w:r>
    </w:p>
    <w:p>
      <w:pPr/>
      <w:r>
        <w:rPr>
          <w:lang w:val="png_PG" w:bidi="png_PG"/>
        </w:rPr>
      </w:r>
      <w:r>
        <w:rPr>
          <w:lang w:val="png_PG" w:bidi="png_PG"/>
        </w:rPr>
        <w:t>Bihain, grup i ken mekim disisen long wanem kain stori bilong husat yupela i laikim tru. Yupela i ken tok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lain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8:1–10</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63">
        <w:r>
          <w:rPr>
            <w:lang w:val="png_PG" w:bidi="png_PG"/>
          </w:rPr>
          <w:rPr>
            <w:color w:val="0000EE"/>
            <w:u w:val="single"/>
          </w:rPr>
          <w:t>Harim na putim long tingting na bel</w:t>
        </w:r>
      </w:hyperlink>
      <w:r>
        <w:rPr>
          <w:lang w:val="png_PG" w:bidi="png_PG"/>
        </w:rPr>
        <w:t xml:space="preserve"> (686 KB)</w:t>
      </w:r>
      <w:r>
        <w:rPr>
          <w:lang w:val="png_PG" w:bidi="png_PG"/>
        </w:rPr>
      </w:r>
    </w:p>
    <w:p>
      <w:pPr>
        <w:pStyle w:val="ListBullet"/>
        <w:spacing w:line="240" w:lineRule="auto"/>
        <w:ind w:left="720"/>
      </w:pPr>
      <w:r>
        <w:rPr>
          <w:lang w:val="png_PG" w:bidi="png_PG"/>
        </w:rPr>
      </w:r>
      <w:hyperlink r:id="rId164">
        <w:r>
          <w:rPr>
            <w:lang w:val="png_PG" w:bidi="png_PG"/>
          </w:rPr>
          <w:rPr>
            <w:color w:val="0000EE"/>
            <w:u w:val="single"/>
          </w:rPr>
          <w:t>Save long taim na ples we stori i kamap long en</w:t>
        </w:r>
      </w:hyperlink>
      <w:r>
        <w:rPr>
          <w:lang w:val="png_PG" w:bidi="png_PG"/>
        </w:rPr>
        <w:t xml:space="preserve"> (2.5 MB)</w:t>
      </w:r>
      <w:r>
        <w:rPr>
          <w:lang w:val="png_PG" w:bidi="png_PG"/>
        </w:rPr>
      </w:r>
    </w:p>
    <w:p>
      <w:pPr>
        <w:pStyle w:val="ListBullet"/>
        <w:spacing w:line="240" w:lineRule="auto"/>
        <w:ind w:left="720"/>
      </w:pPr>
      <w:r>
        <w:rPr>
          <w:lang w:val="png_PG" w:bidi="png_PG"/>
        </w:rPr>
      </w:r>
      <w:hyperlink r:id="rId165">
        <w:r>
          <w:rPr>
            <w:lang w:val="png_PG" w:bidi="png_PG"/>
          </w:rPr>
          <w:rPr>
            <w:color w:val="0000EE"/>
            <w:u w:val="single"/>
          </w:rPr>
          <w:t>Save gut long wanwan Hap bilong Stori</w:t>
        </w:r>
      </w:hyperlink>
      <w:r>
        <w:rPr>
          <w:lang w:val="png_PG" w:bidi="png_PG"/>
        </w:rPr>
        <w:t xml:space="preserve"> (3.1 MB)</w:t>
      </w:r>
      <w:r>
        <w:rPr>
          <w:lang w:val="png_PG" w:bidi="png_PG"/>
        </w:rPr>
      </w:r>
    </w:p>
    <w:p>
      <w:pPr>
        <w:pStyle w:val="ListBullet"/>
        <w:spacing w:line="240" w:lineRule="auto"/>
        <w:ind w:left="720"/>
      </w:pPr>
      <w:r>
        <w:rPr>
          <w:lang w:val="png_PG" w:bidi="png_PG"/>
        </w:rPr>
      </w:r>
      <w:hyperlink r:id="rId166">
        <w:r>
          <w:rPr>
            <w:lang w:val="png_PG" w:bidi="png_PG"/>
          </w:rPr>
          <w:rPr>
            <w:color w:val="0000EE"/>
            <w:u w:val="single"/>
          </w:rPr>
          <w:t>Putim yu yet insait long stori</w:t>
        </w:r>
      </w:hyperlink>
      <w:r>
        <w:rPr>
          <w:lang w:val="png_PG" w:bidi="png_PG"/>
        </w:rPr>
        <w:t xml:space="preserve"> (4.0 MB)</w:t>
      </w:r>
      <w:r>
        <w:rPr>
          <w:lang w:val="png_PG" w:bidi="png_PG"/>
        </w:rPr>
      </w:r>
    </w:p>
    <w:p>
      <w:pPr>
        <w:pStyle w:val="ListBullet"/>
        <w:spacing w:line="240" w:lineRule="auto"/>
        <w:ind w:left="720"/>
      </w:pPr>
      <w:r>
        <w:rPr>
          <w:lang w:val="png_PG" w:bidi="png_PG"/>
        </w:rPr>
      </w:r>
      <w:hyperlink r:id="rId167">
        <w:r>
          <w:rPr>
            <w:lang w:val="png_PG" w:bidi="png_PG"/>
          </w:rPr>
          <w:rPr>
            <w:color w:val="0000EE"/>
            <w:u w:val="single"/>
          </w:rPr>
          <w:t>Save gut long ol samting we i no klia</w:t>
        </w:r>
      </w:hyperlink>
      <w:r>
        <w:rPr>
          <w:lang w:val="png_PG" w:bidi="png_PG"/>
        </w:rPr>
        <w:t xml:space="preserve"> (3.0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8:1–10</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8:1–10 na putim dispela stori i go insait long tingting na bel bilong yupela.</w:t>
      </w:r>
    </w:p>
    <w:p>
      <w:pPr/>
      <w:r>
        <w:rPr>
          <w:lang w:val="png_PG" w:bidi="png_PG"/>
        </w:rPr>
      </w:r>
      <w:r>
        <w:rPr>
          <w:lang w:val="png_PG" w:bidi="png_PG"/>
        </w:rPr>
        <w:t>Harim wanpela odio vesen bilong Mak 7:31–37 tripela taim. Harim long tripela kain trenslesen, sapos yupela i ken.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Jises?</w:t>
      </w:r>
    </w:p>
    <w:p>
      <w:pPr>
        <w:pStyle w:val="ListBullet"/>
        <w:spacing w:line="240" w:lineRule="auto"/>
        <w:ind w:left="720"/>
      </w:pPr>
      <w:r>
        <w:rPr>
          <w:lang w:val="png_PG" w:bidi="png_PG"/>
        </w:rPr>
      </w:r>
      <w:r>
        <w:rPr>
          <w:lang w:val="png_PG" w:bidi="png_PG"/>
        </w:rPr>
        <w:t xml:space="preserve">Dispela stori i tokim yumi wanem samting long ol manmeri? </w:t>
      </w:r>
    </w:p>
    <w:p>
      <w:pPr>
        <w:pStyle w:val="ListBullet"/>
        <w:spacing w:line="240" w:lineRule="auto"/>
        <w:ind w:left="720"/>
      </w:pPr>
      <w:r>
        <w:rPr>
          <w:lang w:val="png_PG" w:bidi="png_PG"/>
        </w:rPr>
      </w:r>
      <w:r>
        <w:rPr>
          <w:lang w:val="png_PG" w:bidi="png_PG"/>
        </w:rPr>
        <w:t>Dispela stori i tokim yumi o i skulim yumi wanem samting long laip bilong yumi long wanwan de?</w:t>
      </w:r>
    </w:p>
    <w:p>
      <w:pPr>
        <w:pStyle w:val="ListBullet"/>
        <w:spacing w:line="240" w:lineRule="auto"/>
        <w:ind w:left="720"/>
      </w:pPr>
      <w:r>
        <w:rPr>
          <w:lang w:val="png_PG" w:bidi="png_PG"/>
        </w:rPr>
      </w:r>
      <w:r>
        <w:rPr>
          <w:lang w:val="png_PG" w:bidi="png_PG"/>
        </w:rPr>
        <w:t>Husat lain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vesen bilong Mak 8:1–10 long trenslesen we i isi tru long yupela long andastendim.</w:t>
      </w:r>
    </w:p>
    <w:p>
      <w:pPr/>
      <w:r>
        <w:rPr>
          <w:lang w:val="png_PG" w:bidi="png_PG"/>
        </w:rPr>
      </w:r>
      <w:r>
        <w:rPr>
          <w:lang w:val="png_PG" w:bidi="png_PG"/>
        </w:rPr>
        <w:t>Nau tasol Jisas i oraitim dispela yaupas man na mauspas man. Jisas na ol disapel i stap yet long dispela eria bilong Tenpela Siti o Dekapolis na dispela em i klostu long Raunwara Galili. Jisas na ol disaipel i stap insait long wanpela longwe eria we i nogat ples o taun i stap klostu. Dispela em i wanpela stori bilong ol samting i bin kamap taim ol i stap long hap.</w:t>
      </w:r>
    </w:p>
    <w:p>
      <w:pPr/>
      <w:r>
        <w:rPr>
          <w:lang w:val="png_PG" w:bidi="png_PG"/>
        </w:rPr>
      </w:r>
      <w:r>
        <w:rPr>
          <w:lang w:val="png_PG" w:bidi="png_PG"/>
        </w:rPr>
        <w:t>Jisas i bin skulim ol manmeri i stap na wanpela bikpela lain manmeri i kam bung. Wankain olsem long narapela stori we Jisas i givim kaikai long 5000 man wantaim ol meri na pikinini, dispela bikpela lain manmeri long dispela stori i stap long ples we i longwe long taun na i no gat kaikai bilong ol long kaikai. Dispela em i no stori bilong givim kaikai long 5000 man. Dispela em i wanpela narapela stori we i kamap long wanpela narapela taim. Taim yu tokim dispela stori, luksave long ol samting we i no wankain. Klostu olgeta liklik samting i narakain, tasol mirakel bilong mekim kaikai i kamap planti, em i wankain olsem stori bilong givim kaikai long 5000 man.</w:t>
      </w:r>
    </w:p>
    <w:p>
      <w:pPr/>
      <w:r>
        <w:rPr>
          <w:lang w:val="png_PG" w:bidi="png_PG"/>
        </w:rPr>
      </w:r>
      <w:r>
        <w:rPr>
          <w:lang w:val="png_PG" w:bidi="png_PG"/>
        </w:rPr>
        <w:t>Jisas i kontinu long stap long wanpela Jentail eria we i no bilong ol Ju. Tingim, gavman bilong Tenpela Taun em i narapela long gavman bilong Israel. Insait long dispela stori, ating i gat ol Ju na ol manmeri husat i no Ju tu i stap.</w:t>
      </w:r>
    </w:p>
    <w:p>
      <w:pPr/>
      <w:r>
        <w:rPr>
          <w:lang w:val="png_PG" w:bidi="png_PG"/>
        </w:rPr>
      </w:r>
      <w:r>
        <w:rPr>
          <w:lang w:val="png_PG" w:bidi="png_PG"/>
        </w:rPr>
        <w:t>Wankain olsem ol narapela taim, ol bikpela lain manmeri i kam long harim Jisas i givim tok skul. Jisas i stap klostu long Raunwara Galili tasol em i stap long wanpela eria we i longwe na i no gat ol liklik ples i stap long hap. Jisas i bin skulim ol manmeri long 3-pela de. I luk olsem ol manmeri i kisim kaikai i kam wantaim ol tasol kaikai bilong ol i pinis. Long namba tri de, dispela bikpela lain manmeri i nid long kaikai. Wanpela taim gen, Jisas i bel sori long ol na i laik long givim kaikai long ol. Em i save olsem ol bai i no gat strong bikos ol i hangre. Bel sori i minim olsem yu pilim bel sori long sampela lain o yu sori long sampela lain na yu laik long helpim dispela man o meri. Jisas i singautim ol disaipel i kam bung wantaim. Jisas i tok ol manmeri i hangre na ol i nidim kaikai. Stop na soim wanpela mep bilong wanem hap Jisas i stap long en taim em i givim kaikai long 4000 lain. Soim wanpela piksa bilong ples nating long eria we ating Jisas i bin stap long en klostu long Raunwara Galili. Posim rekoding long hia.</w:t>
      </w:r>
    </w:p>
    <w:p>
      <w:pPr/>
      <w:r>
        <w:rPr>
          <w:lang w:val="png_PG" w:bidi="png_PG"/>
        </w:rPr>
      </w:r>
      <w:r>
        <w:rPr>
          <w:lang w:val="png_PG" w:bidi="png_PG"/>
        </w:rPr>
        <w:t>Stop na toktok: Tokim wanpela stori bilong wanpela man o meri husat i no gat strong bikos em i hangre o wanpela man o meri husat i hangre nogut tru insait long kalsa o ples bilong yu. Luksave long ol wod we man i autim stori i yusim long diskraibim dispela hangre man o meri. Posim rekoding long hia.</w:t>
      </w:r>
    </w:p>
    <w:p>
      <w:pPr/>
      <w:r>
        <w:rPr>
          <w:lang w:val="png_PG" w:bidi="png_PG"/>
        </w:rPr>
      </w:r>
      <w:r>
        <w:rPr>
          <w:lang w:val="png_PG" w:bidi="png_PG"/>
        </w:rPr>
        <w:t>Wanpela taim gen, ol disaipel bilong em i luk olsem ol i no save long wanem samting long mekim. Dispela em i no stret. Ating sampela taim i bin go pinis long taim ol i bin givim kaikai long 5000 man na ol disaipel i lus tingting pinis. O, ating ol disaipel i save na bilip olsem Jisas bai givim kaikai long ol lain manmeri, tasol ol i askim tasol hau Jisas bai i mekim dispela samting. Ol disaipel i toktok olsem ol i stap long ples nating we i no lain samting long en. Ol sampela trenslesen i tok olsem ples we i no gat manmeri. Ol narapela trenslesen i diskraibim dispela ples olsem wanpela deset na ol narapela i tok olsem wanpela ples we i stap longwe. Stop na soim wanpela piksa bilong ples nating o deset eria. Wanem ol wod em yupela bai i yusim long diskraibim wanem samting yupela i lukim? Ol dispela wod bai soim olsem i no gat kaikai long baim o pulim long graun o kisim long ol diwai. bai soim olsem i no gat kaikai bilong baim o i no gat kaikai bilong kisim long graun o long ol diwai. I nogat wanpela samting bilong kaikai long hap. Posim rekoding long hia.</w:t>
      </w:r>
    </w:p>
    <w:p>
      <w:pPr/>
      <w:r>
        <w:rPr>
          <w:lang w:val="png_PG" w:bidi="png_PG"/>
        </w:rPr>
      </w:r>
      <w:r>
        <w:rPr>
          <w:lang w:val="png_PG" w:bidi="png_PG"/>
        </w:rPr>
        <w:t>Ol disaipel i askim Jisas hau na wanem hap ol bai i go long en long painim kaikai long ol manmeri. Luksave olsem ol disaipel i no tok long salim ol manmeri i go long ol liklik ples na ol taun. Dispela em i wanpela longwe ples o deset eria. I no gat ol lilklik ples i stap klostu. Jisas i askim hamaspela bret ol disaipel i gat. Dispela taim, ol disaipel i painim 7-pela bret. Wanpela bret em i olsem wanpela liklik raunpela keik. Wanpela man o meri i ken kaikai 2 o 3-pela bret long wanpela taim bilong kaikai.</w:t>
      </w:r>
    </w:p>
    <w:p>
      <w:pPr/>
      <w:r>
        <w:rPr>
          <w:lang w:val="png_PG" w:bidi="png_PG"/>
        </w:rPr>
      </w:r>
      <w:r>
        <w:rPr>
          <w:lang w:val="png_PG" w:bidi="png_PG"/>
        </w:rPr>
        <w:t>Jisas i tokim ol manmeri long sindaun. Bihain Jisas kisim na blesim dispela bret. Dispela blesing em long givim tok tenku long God long dispela bret. Kastom bilong ol Ju em long givim tok tenkyu bipo long ol i kaikai wanpela kaikai. Bihain long blesim dispela bret, Jisas i brukim bret i go long ol liklik hap na givim ol dispela hap i go long ol disaipel long givim long ol manmeri i sindaun long graun.</w:t>
      </w:r>
    </w:p>
    <w:p>
      <w:pPr/>
      <w:r>
        <w:rPr>
          <w:lang w:val="png_PG" w:bidi="png_PG"/>
        </w:rPr>
      </w:r>
      <w:r>
        <w:rPr>
          <w:lang w:val="png_PG" w:bidi="png_PG"/>
        </w:rPr>
        <w:t>Ol disaipel i painim sampela liklik pis na givim ol dispela pis i go long Jisas. Dispela i min olsem wanpela man o meri o sampela manmeri insait long dispela bikpela lain manmeri i bin gat sampela pis wantaim ol na i wanbel long serim dipela pis wantaim ol narapela manmeri. Dispela pis em ating ol i bin draim o mekim em i stap longpela taim long sampela kain we olsem na dispela pis em i redi long kaikai. Jisas i blesim dispela pis na i brukim dispela pis i go kamap ol liklik hap bilong ol disaipel long tilim i go long dispela bikpela lain manmeri. Pasin bilong blesim pis long wanpela narapela taim em i wanpela narakain pasin. Pasin bilong mekim blesing em ol i save mekim long stat bilong wanpela taim bilong kaikai. Sampela manmeri i ting olsem Jisas i wok long skulim ol manmeri long givim tenkyu long God long kaikai bilong ol. Stop na soim piksa bilong ol bret na piksa bilong pis. Posim rekoding long hia.</w:t>
      </w:r>
    </w:p>
    <w:p>
      <w:pPr/>
      <w:r>
        <w:rPr>
          <w:lang w:val="png_PG" w:bidi="png_PG"/>
        </w:rPr>
      </w:r>
      <w:r>
        <w:rPr>
          <w:lang w:val="png_PG" w:bidi="png_PG"/>
        </w:rPr>
        <w:t>Olgeta manmeri i bin kaikai inap long laik bilong ol. Ol disaipel i kisim 7-pela bikpela basket bilong putim ol haphap kaikai. Ol disaipel i bin kisim ol haphap leftova bret na pis we i bin stap bek long kaikai ol i tilim i go aut. Dispela i minim olsem i gat planti moa kaikai long mak we ol manmeri i inap long kaikai. Jisas i bin givim kaikai we i winim mak we ol manmeri i inap long kaikai long en. Ol dispela basket i bin bikpela moa long ol basket long narapela stori bilong givim kaikai long 5000 man. Ol dispela basket em ol i bin wokim ol long ol gras bilong wara na ol i save yusim long karim pis.</w:t>
      </w:r>
    </w:p>
    <w:p>
      <w:pPr/>
      <w:r>
        <w:rPr>
          <w:lang w:val="png_PG" w:bidi="png_PG"/>
        </w:rPr>
      </w:r>
      <w:r>
        <w:rPr>
          <w:lang w:val="png_PG" w:bidi="png_PG"/>
        </w:rPr>
        <w:t>Stop long hia na soim wanpela piksa bilong ol basket we ol disaipel i bin yusim long bungim ol haphap leftova kaikai. Posim rekoding long hia.</w:t>
      </w:r>
    </w:p>
    <w:p>
      <w:pPr/>
      <w:r>
        <w:rPr>
          <w:lang w:val="png_PG" w:bidi="png_PG"/>
        </w:rPr>
      </w:r>
      <w:r>
        <w:rPr>
          <w:lang w:val="png_PG" w:bidi="png_PG"/>
        </w:rPr>
        <w:t>Ating dispela namba 4000 i tok long namba bilong ol man. Dispela i minim olsem, wantaim ol meri na pikinini, bai i gat planti moa manmeri husat i kaikai.</w:t>
      </w:r>
    </w:p>
    <w:p>
      <w:pPr/>
      <w:r>
        <w:rPr>
          <w:lang w:val="png_PG" w:bidi="png_PG"/>
        </w:rPr>
      </w:r>
      <w:r>
        <w:rPr>
          <w:lang w:val="png_PG" w:bidi="png_PG"/>
        </w:rPr>
        <w:t>Stop long hia na toktok: Long kalsa o ples bilong yu, yupela i save kaunim ol manmeri olsem wanem? Yupela i save kaunim ol pikinini na ol meri taim yupela i kaunim ol lain? Yupela i save givim ol namba stret? Yu ting wanem taim em i impoten long kaunim ol manmeri? Diskraibim wanpela taim wanpela man o meri i bin kaunim namba bilong ol manmeri long wanpela bung. Bilong wanem ol i mekim olsem? Posim rekoding long hia.</w:t>
      </w:r>
    </w:p>
    <w:p>
      <w:pPr/>
      <w:r>
        <w:rPr>
          <w:lang w:val="png_PG" w:bidi="png_PG"/>
        </w:rPr>
      </w:r>
      <w:r>
        <w:rPr>
          <w:lang w:val="png_PG" w:bidi="png_PG"/>
        </w:rPr>
        <w:t>Bihain long Jisas i givim kaikai long ol manmeri, Jisas i salim ol manmeri i go bek long haus. Bihain Jisas na ol disaipel bilong em i go insait long bot na i pul i go long westen nambis bilong Raunwara Galili (bek gen long eria bilong Ju). Mipela i no klia gut long wanem hap Dalmanuta i stap en.</w:t>
      </w:r>
    </w:p>
    <w:p>
      <w:pPr/>
      <w:r>
        <w:rPr>
          <w:lang w:val="png_PG" w:bidi="png_PG"/>
        </w:rPr>
      </w:r>
      <w:r>
        <w:rPr>
          <w:lang w:val="png_PG" w:bidi="png_PG"/>
        </w:rPr>
        <w:t>Sapos em i helpim yupela, stop long hia na soim seim mep olsem bipo, poin i go long wanem hap Jisas i bin stap taim em i givim kaikai long 4000 lain, na we Dalmanuta ating bai i stap long en.</w:t>
      </w:r>
      <w:r>
        <w:rPr>
          <w:lang w:val="png_PG" w:bidi="png_PG"/>
        </w:rPr>
      </w:r>
    </w:p>
    <w:p>
      <w:pPr>
        <w:pStyle w:val="Heading3"/>
      </w:pPr>
      <w:r>
        <w:rPr>
          <w:lang w:val="png_PG" w:bidi="png_PG"/>
        </w:rPr>
        <w:t>Painim aut dispela hap</w:t>
      </w:r>
    </w:p>
    <w:p>
      <w:pPr/>
      <w:r>
        <w:rPr>
          <w:lang w:val="png_PG" w:bidi="png_PG"/>
        </w:rPr>
      </w:r>
      <w:r>
        <w:rPr>
          <w:lang w:val="png_PG" w:bidi="png_PG"/>
        </w:rPr>
        <w:t>Harim wanpela vesen bilong Mak 8:1–10 long trenslesen we i isi tru long yupela long andastendim.</w:t>
      </w:r>
    </w:p>
    <w:p>
      <w:pPr/>
      <w:r>
        <w:rPr>
          <w:lang w:val="png_PG" w:bidi="png_PG"/>
        </w:rPr>
      </w:r>
      <w:r>
        <w:rPr>
          <w:lang w:val="png_PG" w:bidi="png_PG"/>
        </w:rPr>
        <w:t>Insait long dispela step, grup bai toktok long ol wanwan hap bilong stori, ol manmeri insait long stori na ples we dispela stori i kamap long en. Bihain, grup bai piksarim dispela stori.</w:t>
      </w:r>
    </w:p>
    <w:p>
      <w:pPr/>
      <w:r>
        <w:rPr>
          <w:lang w:val="png_PG" w:bidi="png_PG"/>
        </w:rPr>
      </w:r>
      <w:r>
        <w:rPr>
          <w:lang w:val="png_PG" w:bidi="png_PG"/>
        </w:rPr>
        <w:t>Dispela stori i gat tripela hap.</w:t>
      </w:r>
    </w:p>
    <w:p>
      <w:pPr/>
      <w:r>
        <w:rPr>
          <w:lang w:val="png_PG" w:bidi="png_PG"/>
        </w:rPr>
      </w:r>
      <w:r>
        <w:rPr>
          <w:b/>
          <w:lang w:val="png_PG" w:bidi="png_PG"/>
        </w:rPr>
        <w:t>Insait long namba wan hap bilong stori:</w:t>
      </w:r>
      <w:r>
        <w:rPr>
          <w:lang w:val="png_PG" w:bidi="png_PG"/>
        </w:rPr>
        <w:t xml:space="preserve"> Ol bikpela lain manmeri i kam bung. Jisas i bin skulim ol long 3-pela de. Jisas i mekim disisen olsem em bai givim kaikai long ol manmeri bipo long ol i go bek long haus.</w:t>
      </w:r>
    </w:p>
    <w:p>
      <w:pPr/>
      <w:r>
        <w:rPr>
          <w:lang w:val="png_PG" w:bidi="png_PG"/>
        </w:rPr>
      </w:r>
      <w:r>
        <w:rPr>
          <w:b/>
          <w:lang w:val="png_PG" w:bidi="png_PG"/>
        </w:rPr>
        <w:t>Insait long namba tu hap bilong stori:</w:t>
      </w:r>
      <w:r>
        <w:rPr>
          <w:lang w:val="png_PG" w:bidi="png_PG"/>
        </w:rPr>
        <w:t xml:space="preserve"> Jisas i tokim ol manmeri long sindaun long graun. Jisas i blesim bret na i givim i go aut. Jisas i blesim dispela pis na i tilim i go aut. 4000 man i kaikai. </w:t>
      </w:r>
    </w:p>
    <w:p>
      <w:pPr/>
      <w:r>
        <w:rPr>
          <w:lang w:val="png_PG" w:bidi="png_PG"/>
        </w:rPr>
      </w:r>
      <w:r>
        <w:rPr>
          <w:b/>
          <w:lang w:val="png_PG" w:bidi="png_PG"/>
        </w:rPr>
        <w:t>Long hap namba tri bilong stori:</w:t>
      </w:r>
      <w:r>
        <w:rPr>
          <w:lang w:val="png_PG" w:bidi="png_PG"/>
        </w:rPr>
        <w:t xml:space="preserve"> Jisas i go insait long bot wantaim ol disaipel bilong em na kros go bek long raunwara.</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Wanpela bikpela lain manmeri we i mak olsem 4,000</w:t>
      </w:r>
    </w:p>
    <w:p>
      <w:pPr/>
      <w:r>
        <w:rPr>
          <w:lang w:val="png_PG" w:bidi="png_PG"/>
        </w:rPr>
      </w:r>
      <w:r>
        <w:rPr>
          <w:lang w:val="png_PG" w:bidi="png_PG"/>
        </w:rPr>
        <w:t>Olsem wanpela grup, putim yau gut long ol dispela pat bilong stori we i toktok long ples we ol samting i kamap long en, na sekim olsem yupela i no miksim ol samting we i kamap insait long stori bilong givim kaikai long 5000 man wantaim ol samting i kamap insait long dispela stori. Ol samting i kamap insait long dispela stori i narapela kain long olgeta samting we i kamap insait long narapela stori.</w:t>
      </w:r>
    </w:p>
    <w:p>
      <w:pPr/>
      <w:r>
        <w:rPr>
          <w:lang w:val="png_PG" w:bidi="png_PG"/>
        </w:rPr>
      </w:r>
      <w:r>
        <w:rPr>
          <w:lang w:val="png_PG" w:bidi="png_PG"/>
        </w:rPr>
        <w:t>Insait long namba wan hap bilong stori, Jisas i bin wok long skulim ol manmeri long tripela de long Dekapolis (dispela eria we i gat tenpela taun). Dispela em i stap long isten sait bilong Raunwara Galili. Ol i stap long longwe ples klostu long Raunwara Galili na longwe long ol taun o ol liklik ples. Wanpela bikpela lain manmeri i bin bung long harim tok skul bilong Jisas. Ol manmeri i bin sot long kaikai. Jisas i pilim bel sori long ol o i sore long ol olsem ol i no inap long helpim ol yet.</w:t>
      </w:r>
    </w:p>
    <w:p>
      <w:pPr/>
      <w:r>
        <w:rPr>
          <w:lang w:val="png_PG" w:bidi="png_PG"/>
        </w:rPr>
      </w:r>
      <w:r>
        <w:rPr>
          <w:lang w:val="png_PG" w:bidi="png_PG"/>
        </w:rPr>
        <w:t>Jisas i singautim ol disaipel i kam long em. Jisas i tok klia long ol olsem sapos em i salim dispela bikpela lain manmeri i go taim ol i hangre, ol manmeri i ken ai i raun na pundaun long rot — bikos ol manmeri i bin kam long ol longwe hap tru. Ol disaipel bilong Jisas i askim Jisas hau ol i ken painim kaikai long dispela hap ol i stap long en — long longwe hap ples we i no gat ol taun i stap klostu long ol.</w:t>
      </w:r>
    </w:p>
    <w:p>
      <w:pPr/>
      <w:r>
        <w:rPr>
          <w:lang w:val="png_PG" w:bidi="png_PG"/>
        </w:rPr>
      </w:r>
      <w:r>
        <w:rPr>
          <w:lang w:val="png_PG" w:bidi="png_PG"/>
        </w:rPr>
        <w:t>Insait long namba tu hap stori, Jisas i tokim ol manmeri long sindaun long graun. Ol disaipel i bin painim 7-pela bret. Jisas i kisim dispela sevenpela bret na tok tenkyu long God long ol. Jisas i brukim ol bret i go liklik hap, na givim ol dispela hap i go long ol disaipel bilong em. Ol disaipel i givim bret i go long dispela bikpela lain manmeri.</w:t>
      </w:r>
    </w:p>
    <w:p>
      <w:pPr/>
      <w:r>
        <w:rPr>
          <w:lang w:val="png_PG" w:bidi="png_PG"/>
        </w:rPr>
      </w:r>
      <w:r>
        <w:rPr>
          <w:lang w:val="png_PG" w:bidi="png_PG"/>
        </w:rPr>
        <w:t>Wanpela i painim sampela liklik pis. Jisas i blesim dispela pis. Jisas i brukim pis i go long ol liklik hap na i givim i go long ol disaipel long givim long ol manmeri. Olgeta manmeri i kaikai inap long laik bilong ol. Taim olgeta manmeri i pinis long kaikai, ol disaipel i bungim ol haphap leftova bret na pis i go insait long 7-pela basket. I bin i gat mak olsem 4000 man wantaim ol meri na pikinini insait long dispela bikpela lain manmeri.</w:t>
      </w:r>
    </w:p>
    <w:p>
      <w:pPr/>
      <w:r>
        <w:rPr>
          <w:lang w:val="png_PG" w:bidi="png_PG"/>
        </w:rPr>
      </w:r>
      <w:r>
        <w:rPr>
          <w:lang w:val="png_PG" w:bidi="png_PG"/>
        </w:rPr>
        <w:t>Dispela stori i pinis taim Jisas i go bek insait long bot wantaim ol disaipel bilong em na ol i krosim Raunwara Galili. Jisas na ol disaipel i go long eria bilong Dalmanuta we i stap long sampela hap bilong westen sait bilong raunwara.</w:t>
      </w:r>
    </w:p>
    <w:p>
      <w:pPr/>
      <w:r>
        <w:rPr>
          <w:lang w:val="png_PG" w:bidi="png_PG"/>
        </w:rPr>
      </w:r>
      <w:r>
        <w:rPr>
          <w:lang w:val="png_PG" w:bidi="png_PG"/>
        </w:rPr>
        <w:t>Stop long hia na soim gen map bilong Raunwara Galili, rijen bilong Tenpela Taun, o Dekapolis, na eria we Dalmanuta ating i bin stap long en. Posim dispela odio long hia.</w:t>
      </w:r>
    </w:p>
    <w:p>
      <w:pPr/>
      <w:r>
        <w:rPr>
          <w:lang w:val="png_PG" w:bidi="png_PG"/>
        </w:rPr>
      </w:r>
      <w:r>
        <w:rPr>
          <w:lang w:val="png_PG" w:bidi="png_PG"/>
        </w:rPr>
        <w:t>Nau, grup i mas wokim storibod, dro, o yusim ol samting long piksarim dispela stori na ol eksen i stap long em.</w:t>
      </w:r>
      <w:r>
        <w:rPr>
          <w:lang w:val="png_PG" w:bidi="png_PG"/>
        </w:rPr>
      </w:r>
    </w:p>
    <w:p>
      <w:pPr>
        <w:pStyle w:val="Heading3"/>
      </w:pPr>
      <w:r>
        <w:rPr>
          <w:lang w:val="png_PG" w:bidi="png_PG"/>
        </w:rPr>
        <w:t>Ektim aut dispela Tok</w:t>
      </w:r>
    </w:p>
    <w:p>
      <w:pPr/>
      <w:r>
        <w:rPr>
          <w:lang w:val="png_PG" w:bidi="png_PG"/>
        </w:rPr>
      </w:r>
      <w:r>
        <w:rPr>
          <w:lang w:val="png_PG" w:bidi="png_PG"/>
        </w:rPr>
        <w:t>Harim wanpela vesen bilong Mak 8:1–10 long trenslesen we i isi tru long yupela long andastendim.</w:t>
      </w:r>
    </w:p>
    <w:p>
      <w:pPr/>
      <w:r>
        <w:rPr>
          <w:lang w:val="png_PG" w:bidi="png_PG"/>
        </w:rPr>
      </w:r>
      <w:r>
        <w:rPr>
          <w:lang w:val="png_PG" w:bidi="png_PG"/>
        </w:rPr>
        <w:t>Insait long dispela step, grup bai mekim drama bilong dispela stori.</w:t>
      </w:r>
    </w:p>
    <w:p>
      <w:pPr/>
      <w:r>
        <w:rPr>
          <w:lang w:val="png_PG" w:bidi="png_PG"/>
        </w:rPr>
      </w:r>
      <w:r>
        <w:rPr>
          <w:lang w:val="png_PG" w:bidi="png_PG"/>
        </w:rPr>
        <w:t>Dispela stori i gat 2-pela hap.</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Wanpela bikpela lain man we i mak olsem 4,000</w:t>
      </w:r>
    </w:p>
    <w:p>
      <w:pPr/>
      <w:r>
        <w:rPr>
          <w:lang w:val="png_PG" w:bidi="png_PG"/>
        </w:rPr>
      </w:r>
      <w:r>
        <w:rPr>
          <w:lang w:val="png_PG" w:bidi="png_PG"/>
        </w:rPr>
        <w:t>Olsem wanpela grup, ektim dispela stori tupela taim. Yupela i mas ektim dispela stori long tok ples bilong yupela yet.</w:t>
      </w:r>
    </w:p>
    <w:p>
      <w:pPr/>
      <w:r>
        <w:rPr>
          <w:lang w:val="png_PG" w:bidi="png_PG"/>
        </w:rPr>
      </w:r>
      <w:r>
        <w:rPr>
          <w:lang w:val="png_PG" w:bidi="png_PG"/>
        </w:rPr>
        <w:t>Pastaim, ektim stori na no ken stop. Tingting gut long ol toktok we ol manmeri insait long stori i mekim, flow bilong stori, wanem as tingting bilong stori na wanem ol samting bilong ektim long soim dispela as tingting, na wanem oda ol samting i kamap insait long stori. Sekim olsem yupela i ektim olgeta samting na i no bin kalapim ol hatpela o impoten hap bilong stori. Helpim wanpela narapela long tingim olgeta pat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long namba tu taim. Long sampela hap insait long drama, stopim drama na askim dispela kwesten i go long wanpela man o meri husat i ekt, "Yu pilim olsem wanem o yu tingting olsem wanem?" Dispela man o meri husat i wok long ekt bai bekim na tokaut long wanem samting em i pilim o tingim sapos em i tru tru dispela man o meri o samting we em i wok long ektim. Bihain kontinu wantaim dispela drama.</w:t>
      </w:r>
    </w:p>
    <w:p>
      <w:pPr/>
      <w:r>
        <w:rPr>
          <w:lang w:val="png_PG" w:bidi="png_PG"/>
        </w:rPr>
      </w:r>
      <w:r>
        <w:rPr>
          <w:lang w:val="png_PG" w:bidi="png_PG"/>
        </w:rPr>
        <w:t>Posim dispela odio long hia na ektim dispela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Insait long namba 1 hap bilong stori, Jisas i stap long wanpela longwe eria bilong Dekapolis klostu long Raunwara Galili. Jisas i bin stap wantaim wanpela bikpela lain manmeri long tripela de. Ol manmeri i no gat samting long kaikai, na ol i hangere. Jisas i singautim ol disaipel bilong em na i tokim ol olsem em i no inap salim ol manmeri i go nating, na em i mas givim ol kaikai pastaim. Jisas pilim sori long ol dispela manmeri. Ol disaipel bilong Jisas i bekim, "Hau bai mipela i painim inap kaikai long givim long ol manmeri long dispela kain ples nating?"</w:t>
      </w:r>
    </w:p>
    <w:p>
      <w:pPr/>
      <w:r>
        <w:rPr>
          <w:lang w:val="png_PG" w:bidi="png_PG"/>
        </w:rPr>
      </w:r>
      <w:r>
        <w:rPr>
          <w:lang w:val="png_PG" w:bidi="png_PG"/>
        </w:rPr>
        <w:t>Posim eksen bilong dispela drama. Askim ol disaipel, "Yupela i pilim olsem wanem?" Yu ken harim ol samting olsem, "Mipela i tingim olsem Jisas i bin givim kaikai long 5,000 man, tasol mipela i no save sapos em bai i mekim seim samting gen," "Jisas i wok long askim mipela long mekim ol samting we mipela i no inap tru long mekim," o "Mipela i laik lukim Jisas i givim kaikai long dispela bikpela lain manmeri." Askim Jisas, "Yu wok long pilim olsem wanem nau?" Yu ken harim olsem, "Mi pilim sori long ol dispela manmeri." Mi no inap salim ol i go nating na mi no givim sampela kaikai long ol pastaim." Kontinu wantaim drama.</w:t>
      </w:r>
    </w:p>
    <w:p>
      <w:pPr/>
      <w:r>
        <w:rPr>
          <w:lang w:val="png_PG" w:bidi="png_PG"/>
        </w:rPr>
      </w:r>
      <w:r>
        <w:rPr>
          <w:lang w:val="png_PG" w:bidi="png_PG"/>
        </w:rPr>
        <w:t>Insait long namba tu hap bilong stori, Jisas i askim ol disaipel, "Yupela i gat hamaspela bret?"</w:t>
      </w:r>
    </w:p>
    <w:p>
      <w:pPr/>
      <w:r>
        <w:rPr>
          <w:lang w:val="png_PG" w:bidi="png_PG"/>
        </w:rPr>
      </w:r>
      <w:r>
        <w:rPr>
          <w:lang w:val="png_PG" w:bidi="png_PG"/>
        </w:rPr>
        <w:t>Posim eksen bilong dispela drama. Askim Jisas, "Yu wok long pilim olsem wanem?" Yu ken harim ol samting olsem, "Mi wok long tingting wai na ol disaipel bilong mi i askim mi hau ol i ken painim inap kaikai long givim ol dispela manmeri taim ol i bin lukim mi givim kaikai long 5,000 man bipo," o "Mi givim sans long ol disaipel bilong mi long bringim wanem samting ol i gat i kam long mi, bai mi ken soim ol gen wanem samting mi ken mekim wantaim dispela samting ol i gat." O, "Mi belkros wantaim ol disaipel." Ol i bin lukim 5,000 man i kisim kaikai. Bilong wanem ol i no inap tingim dispela na save long wanem samting ol i mas mekim nau?" Kontinu wantaim drama.</w:t>
      </w:r>
    </w:p>
    <w:p>
      <w:pPr/>
      <w:r>
        <w:rPr>
          <w:lang w:val="png_PG" w:bidi="png_PG"/>
        </w:rPr>
      </w:r>
      <w:r>
        <w:rPr>
          <w:lang w:val="png_PG" w:bidi="png_PG"/>
        </w:rPr>
        <w:t>Ol disaipel i bekim, "Mipela i gat sevenpela bret." Jisas i mekim olgeta manmeri i sindaun long graun. Jisas i kisim ol bret, tok tenkyu long God long ol, na em i brukim ol i go haphap, na i givim ol dispela haphap bret i go long ol disaipel long tilim aut long ol manmeri. Ol disaipel i givim kaikai dispela kaikai i go long dispela bikpela lain manmeri.</w:t>
      </w:r>
    </w:p>
    <w:p>
      <w:pPr/>
      <w:r>
        <w:rPr>
          <w:lang w:val="png_PG" w:bidi="png_PG"/>
        </w:rPr>
      </w:r>
      <w:r>
        <w:rPr>
          <w:lang w:val="png_PG" w:bidi="png_PG"/>
        </w:rPr>
        <w:t>Wanpela i painim sampela liklik pis. Jisas i tok tenkyu long dispela pis, na i brukim pis i go haphap na givim ol dispela kaikai i go long ol disaipel long tilim aut. Olgeta manmeri insait long dispela bikpela lain manmeri i kaikai inap long laik bilong ol, na ol disaipel i kisim 7-pela bikpela basket bilong leftova kaikai. I bin gat 4,000 man insait dispela bikpela lain manmeri long dispela de.</w:t>
      </w:r>
    </w:p>
    <w:p>
      <w:pPr/>
      <w:r>
        <w:rPr>
          <w:lang w:val="png_PG" w:bidi="png_PG"/>
        </w:rPr>
      </w:r>
      <w:r>
        <w:rPr>
          <w:lang w:val="png_PG" w:bidi="png_PG"/>
        </w:rPr>
        <w:t>Posim eksen bilong dispela drama. Askim dispela bikpea lain manmeri, "Yupela i wok long pilim olsem wanem?" Yu ken harim ol samting olsem, "Mi pilim gut," "Mi pilim olsem i gat lain i tingim mi na lukautim mi," o "Mi kirap nogut olsem Jisas i mekim dispela mirakel na givim dispela kaikai. O, mi no save wanem hap olgeta dispela bret i kam long en, tasol em i gutpela. Mi bin hangre tru tasol nau mi pulap tru." O, "Dispela i bin tripela narakain tripela de tru wantaim dispela man Jisas. Mi bin lainim planti samting long Jisas. "Mi laik save moa." Askim ol disaipel, "Yupela i wok long pilim olsem wanem nau?" Yu ken harim, "Dispela em i wanpela narakain mirakel tru. Jisas i tanim ol dispela 7-pela bret na sampela liklik pis i go kamap olsem wanpela bikpela kaikai bilong dispela bikpela lain manmeri. Mi no andasten wai na Jisas i askim mipela pastaim long wanem samting mipela i mas mekim. Jisas i save olsem mipela i no inap long mekim bret kamap planti olsem. Mi no save yet wanem samting Jisas i laikim mipela long mekim." O, "Mi amamas tru olsem mi bin lukim Jisas i mekim dispela. Dispela i mekim mi bilip olsem Jisas bai i givim mi tu ol samting mi nidim. Askim Jisas, "Yu wok long pilim olsem wanem?" Yu ken harim, "Mi amamas olsem ol manmeri i gat inap kaikai na ol inap go bek gut long ples nau. Mi ting ol disaipel bilong mi i wok long stat long andasten moa tasol ol i gat planti samting yet long lainim." Kontinu wantaim drama.</w:t>
      </w:r>
    </w:p>
    <w:p>
      <w:pPr/>
      <w:r>
        <w:rPr>
          <w:lang w:val="png_PG" w:bidi="png_PG"/>
        </w:rPr>
      </w:r>
      <w:r>
        <w:rPr>
          <w:lang w:val="png_PG" w:bidi="png_PG"/>
        </w:rPr>
        <w:t>Wantu tasol bihain long dispela, Jisas i salim dispela bikpela lain manmeri i go long haus. Bihain Jisas i go insait long wanpela bot wantaim ol disaipel bilong em na i krosim raunwara i go long hapsait.</w:t>
      </w:r>
      <w:r>
        <w:rPr>
          <w:lang w:val="png_PG" w:bidi="png_PG"/>
        </w:rPr>
      </w:r>
    </w:p>
    <w:p>
      <w:pPr>
        <w:pStyle w:val="Heading3"/>
      </w:pPr>
      <w:r>
        <w:rPr>
          <w:lang w:val="png_PG" w:bidi="png_PG"/>
        </w:rPr>
        <w:t>Pulapim dispela speis</w:t>
      </w:r>
    </w:p>
    <w:p>
      <w:pPr/>
      <w:r>
        <w:rPr>
          <w:lang w:val="png_PG" w:bidi="png_PG"/>
        </w:rPr>
      </w:r>
      <w:r>
        <w:rPr>
          <w:lang w:val="png_PG" w:bidi="png_PG"/>
        </w:rPr>
        <w:t>Harim wanpela vesen bilong Mak 8:1–10 long trenslesen we i isi tru long yupela long andastendim.</w:t>
      </w:r>
    </w:p>
    <w:p>
      <w:pPr/>
      <w:r>
        <w:rPr>
          <w:lang w:val="png_PG" w:bidi="png_PG"/>
        </w:rPr>
      </w:r>
      <w:r>
        <w:rPr>
          <w:lang w:val="png_PG" w:bidi="png_PG"/>
        </w:rPr>
        <w:t xml:space="preserve">Jisas i bin i stap yet long eria bilong ol Jentail we ol i kolim Tenpela Taun. Ating bai i gat sampela ol Ju long hap tu. Ating dispela bikpela lain manmeri em ol Ju na Jentail husat i bin kam long harim Jisas. Jisas i bin singautim </w:t>
      </w:r>
      <w:r>
        <w:rPr>
          <w:b/>
          <w:lang w:val="png_PG" w:bidi="png_PG"/>
        </w:rPr>
        <w:t>ol disaipel</w:t>
      </w:r>
      <w:r>
        <w:rPr>
          <w:lang w:val="png_PG" w:bidi="png_PG"/>
        </w:rPr>
        <w:t xml:space="preserve"> bilong em i kam long em. Yusim seim hap tok long hia olsem yupela i bin yusim long ol disaipel long olgeta hap insait long buk bilong Mak.</w:t>
      </w:r>
    </w:p>
    <w:p>
      <w:pPr/>
      <w:r>
        <w:rPr>
          <w:lang w:val="png_PG" w:bidi="png_PG"/>
        </w:rPr>
      </w:r>
      <w:r>
        <w:rPr>
          <w:lang w:val="png_PG" w:bidi="png_PG"/>
        </w:rPr>
        <w:t xml:space="preserve">Jisas i bin gat bel sori long ol bikos ol i no bin kaikai wanpela samting long tripela de. Tasol ol disaipel bilong Jisas i bekim olsem, "Long wanem hap insait long dispela </w:t>
      </w:r>
      <w:r>
        <w:rPr>
          <w:b/>
          <w:lang w:val="png_PG" w:bidi="png_PG"/>
        </w:rPr>
        <w:t>ples nating we i no gat man</w:t>
      </w:r>
      <w:r>
        <w:rPr>
          <w:lang w:val="png_PG" w:bidi="png_PG"/>
        </w:rPr>
        <w:t xml:space="preserve"> o long dispela hap we i stap longwe tru, em yu ken kisim inap samting long kaikai?" </w:t>
      </w:r>
    </w:p>
    <w:p>
      <w:pPr/>
      <w:r>
        <w:rPr>
          <w:lang w:val="png_PG" w:bidi="png_PG"/>
        </w:rPr>
      </w:r>
      <w:r>
        <w:rPr>
          <w:b/>
          <w:lang w:val="png_PG" w:bidi="png_PG"/>
        </w:rPr>
        <w:t>Ples nating we i no gat man</w:t>
      </w:r>
      <w:r>
        <w:rPr>
          <w:lang w:val="png_PG" w:bidi="png_PG"/>
        </w:rPr>
        <w:t xml:space="preserve"> em i toktok long wanpela eria we i no gat manmeri i stap long en na liklik kaikai tasol i bin gro long dispela hap. Ol sampela trenslesen i yusim dispela wod deset. Ol narapela trenslesen i yusim wod bilong ples we i longwe tru.</w:t>
      </w:r>
    </w:p>
    <w:p>
      <w:pPr/>
      <w:r>
        <w:rPr>
          <w:lang w:val="png_PG" w:bidi="png_PG"/>
        </w:rPr>
      </w:r>
      <w:r>
        <w:rPr>
          <w:lang w:val="png_PG" w:bidi="png_PG"/>
        </w:rPr>
        <w:t>Soim wanpela piksa bilong ples nating we i no gat man na diskraibim wanem samting yu lukim. Posim dispela rekoding long hia.</w:t>
      </w:r>
    </w:p>
    <w:p>
      <w:pPr/>
      <w:r>
        <w:rPr>
          <w:lang w:val="png_PG" w:bidi="png_PG"/>
        </w:rPr>
      </w:r>
      <w:r>
        <w:rPr>
          <w:lang w:val="png_PG" w:bidi="png_PG"/>
        </w:rPr>
        <w:t>Jisas i askim ol disaipel hamaspela bret ol i gat. Ol disaipel i tok sevenpela. Wanpela bret i olsem wanpela liklik raunpela kek. Planti manmeri i save kaikai tupela o tripela bilong dispela bret long wanpela taim bilong kaikai.</w:t>
      </w:r>
    </w:p>
    <w:p>
      <w:pPr/>
      <w:r>
        <w:rPr>
          <w:lang w:val="png_PG" w:bidi="png_PG"/>
        </w:rPr>
      </w:r>
      <w:r>
        <w:rPr>
          <w:lang w:val="png_PG" w:bidi="png_PG"/>
        </w:rPr>
        <w:t xml:space="preserve">Jisas i tokim dispela bikpela lain manmeri long sindaun. Jisas i blesim bret. </w:t>
      </w:r>
      <w:r>
        <w:rPr>
          <w:b/>
          <w:lang w:val="png_PG" w:bidi="png_PG"/>
        </w:rPr>
        <w:t>Blesim</w:t>
      </w:r>
      <w:r>
        <w:rPr>
          <w:lang w:val="png_PG" w:bidi="png_PG"/>
        </w:rPr>
        <w:t xml:space="preserve"> i toktok long taim God i helpim, i mekim gut, o i soim laikim long wanpela man o long wanpela samting. Long hia blesing em i toktok long pasin bilong givim tok tenkyu long God long givim bret. Yusim seim wod bilong blesim samting wankain olsem yupela i bin yusim long ol narapela stori i go pinis. Dispela wod blesim em i stap insait long Masta Gloseri. Yupela i ken tok olsem: "Jisas i givim tok tenkyu long God long dispela bret."</w:t>
      </w:r>
    </w:p>
    <w:p>
      <w:pPr/>
      <w:r>
        <w:rPr>
          <w:lang w:val="png_PG" w:bidi="png_PG"/>
        </w:rPr>
      </w:r>
      <w:r>
        <w:rPr>
          <w:lang w:val="png_PG" w:bidi="png_PG"/>
        </w:rPr>
        <w:t>Jisas i bin blesim pis tu. Dispela em i wanpela blesing i kam bihain, na Jisas i no givim long seim taim olsem em i bin blesim bret. Dispela i bin narakain samting long mekim. Wanpela taim gen long hia, dispela tok blesim em i min olsem givim tok tenkyu. Yusim seim wod olsem yupela bin yusim long ol narapela stori i go pinis.</w:t>
      </w:r>
    </w:p>
    <w:p>
      <w:pPr/>
      <w:r>
        <w:rPr>
          <w:lang w:val="png_PG" w:bidi="png_PG"/>
        </w:rPr>
      </w:r>
      <w:r>
        <w:rPr>
          <w:lang w:val="png_PG" w:bidi="png_PG"/>
        </w:rPr>
        <w:t xml:space="preserve">Ol manmeri i kaikai na bel bilong ol i pulap, na bihain ol disaipel i bungim sevenpela basket we i pulap long ol hap kaikai i stap yet. Insait long Mak 8, dispela </w:t>
      </w:r>
      <w:r>
        <w:rPr>
          <w:b/>
          <w:lang w:val="png_PG" w:bidi="png_PG"/>
        </w:rPr>
        <w:t>basket</w:t>
      </w:r>
      <w:r>
        <w:rPr>
          <w:lang w:val="png_PG" w:bidi="png_PG"/>
        </w:rPr>
        <w:t xml:space="preserve"> em i wanpela bikpela rop basket o kain olsem kanda basket we ol i wokim bilong karim planti samting insait long en. Olsem na em i bikpela moa long ol basket bilong yusim long wanwan de we Mak 6 i toktok long en.</w:t>
      </w:r>
    </w:p>
    <w:p>
      <w:pPr/>
      <w:r>
        <w:rPr>
          <w:lang w:val="png_PG" w:bidi="png_PG"/>
        </w:rPr>
      </w:r>
      <w:r>
        <w:rPr>
          <w:lang w:val="png_PG" w:bidi="png_PG"/>
        </w:rPr>
        <w:t>Soim wanpela piksa bilong basket na piksa bilong bret. Posim dispela rekoding long hia.</w:t>
      </w:r>
    </w:p>
    <w:p>
      <w:pPr/>
      <w:r>
        <w:rPr>
          <w:lang w:val="png_PG" w:bidi="png_PG"/>
        </w:rPr>
      </w:r>
      <w:r>
        <w:rPr>
          <w:lang w:val="png_PG" w:bidi="png_PG"/>
        </w:rPr>
        <w:t xml:space="preserve">Bihain long Jisas i salim ol 4000 man i go, Jisas i go insait long </w:t>
      </w:r>
      <w:r>
        <w:rPr>
          <w:b/>
          <w:lang w:val="png_PG" w:bidi="png_PG"/>
        </w:rPr>
        <w:t>bot</w:t>
      </w:r>
      <w:r>
        <w:rPr>
          <w:lang w:val="png_PG" w:bidi="png_PG"/>
        </w:rPr>
        <w:t xml:space="preserve"> wantaim ol disaipel bilong em. Ol bot ol i save yusim em i samting olsem 8 mita longpela na 2 na hap mita waid. Em i klostu 1 na 1/4 mita dip. Wanpela bot bilong dispela sais em ating bai inap long holim tetinpela manmeri. Yusim seim wod bilong bot olsem yupela i bin yusim long ol stori i go pinis.</w:t>
      </w:r>
    </w:p>
    <w:p>
      <w:pPr/>
      <w:r>
        <w:rPr>
          <w:lang w:val="png_PG" w:bidi="png_PG"/>
        </w:rPr>
      </w:r>
      <w:r>
        <w:rPr>
          <w:lang w:val="png_PG" w:bidi="png_PG"/>
        </w:rPr>
        <w:t>.</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translesen we i isi tru long yupela long andastendim.</w:t>
      </w:r>
    </w:p>
    <w:p>
      <w:pPr/>
      <w:r>
        <w:rPr>
          <w:lang w:val="png_PG" w:bidi="png_PG"/>
        </w:rPr>
      </w:r>
      <w:r>
        <w:rPr>
          <w:lang w:val="png_PG" w:bidi="png_PG"/>
        </w:rPr>
        <w:t>Insait long dispela sesen, olsem wanpela grup, tokim gen dispela stori long tok ples bilong yupela yet.</w:t>
      </w:r>
    </w:p>
    <w:p>
      <w:pPr/>
      <w:r>
        <w:rPr>
          <w:lang w:val="png_PG" w:bidi="png_PG"/>
        </w:rPr>
      </w:r>
      <w:r>
        <w:rPr>
          <w:lang w:val="png_PG" w:bidi="png_PG"/>
        </w:rPr>
        <w:t>Pastaim, olgeta grup bai prektis long tokim dispela stori long tok ples bilong yupela yet. Tingim long yusim ol samting we yupela i bin wanbel long en long narapela step i go pinis, kain olsem oda bilong ol samting i kamap insait long stori, ol wod, ol hap tok, ol samting ol man o 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Presim pos baten long stopim odio long hia.</w:t>
      </w:r>
    </w:p>
    <w:p>
      <w:pPr/>
      <w:r>
        <w:rPr>
          <w:lang w:val="png_PG" w:bidi="png_PG"/>
        </w:rPr>
      </w:r>
      <w:r>
        <w:rPr>
          <w:lang w:val="png_PG" w:bidi="png_PG"/>
        </w:rPr>
        <w:t>Bihain, wanwan memba bilong grup i mas autim olgeta samting i kamap insait long dispela stori long wanpela laspela taim na no gat lain i mas distebim ol. Wanpela grup memba i ken yusim ol kainkain samting, ol eksen, o piksa o storibod long helpim em long tingim dispela stori. Presim pos baten long stopim odio long hia.</w:t>
      </w:r>
    </w:p>
    <w:p>
      <w:pPr/>
      <w:r>
        <w:rPr>
          <w:lang w:val="png_PG" w:bidi="png_PG"/>
        </w:rPr>
      </w:r>
      <w:r>
        <w:rPr>
          <w:lang w:val="png_PG" w:bidi="png_PG"/>
        </w:rPr>
        <w:t>Bihain, orait grup i ken mekim disisen long stori bilong husat em ol i laikim tru. Yupela i ken tok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8:11–21</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68">
        <w:r>
          <w:rPr>
            <w:lang w:val="png_PG" w:bidi="png_PG"/>
          </w:rPr>
          <w:rPr>
            <w:color w:val="0000EE"/>
            <w:u w:val="single"/>
          </w:rPr>
          <w:t>Harim na putim long tingting na bel</w:t>
        </w:r>
      </w:hyperlink>
      <w:r>
        <w:rPr>
          <w:lang w:val="png_PG" w:bidi="png_PG"/>
        </w:rPr>
        <w:t xml:space="preserve"> (695 KB)</w:t>
      </w:r>
      <w:r>
        <w:rPr>
          <w:lang w:val="png_PG" w:bidi="png_PG"/>
        </w:rPr>
      </w:r>
    </w:p>
    <w:p>
      <w:pPr>
        <w:pStyle w:val="ListBullet"/>
        <w:spacing w:line="240" w:lineRule="auto"/>
        <w:ind w:left="720"/>
      </w:pPr>
      <w:r>
        <w:rPr>
          <w:lang w:val="png_PG" w:bidi="png_PG"/>
        </w:rPr>
      </w:r>
      <w:hyperlink r:id="rId169">
        <w:r>
          <w:rPr>
            <w:lang w:val="png_PG" w:bidi="png_PG"/>
          </w:rPr>
          <w:rPr>
            <w:color w:val="0000EE"/>
            <w:u w:val="single"/>
          </w:rPr>
          <w:t>Save long taim na ples we stori i kamap long en</w:t>
        </w:r>
      </w:hyperlink>
      <w:r>
        <w:rPr>
          <w:lang w:val="png_PG" w:bidi="png_PG"/>
        </w:rPr>
        <w:t xml:space="preserve"> (4.8 MB)</w:t>
      </w:r>
      <w:r>
        <w:rPr>
          <w:lang w:val="png_PG" w:bidi="png_PG"/>
        </w:rPr>
      </w:r>
    </w:p>
    <w:p>
      <w:pPr>
        <w:pStyle w:val="ListBullet"/>
        <w:spacing w:line="240" w:lineRule="auto"/>
        <w:ind w:left="720"/>
      </w:pPr>
      <w:r>
        <w:rPr>
          <w:lang w:val="png_PG" w:bidi="png_PG"/>
        </w:rPr>
      </w:r>
      <w:hyperlink r:id="rId170">
        <w:r>
          <w:rPr>
            <w:lang w:val="png_PG" w:bidi="png_PG"/>
          </w:rPr>
          <w:rPr>
            <w:color w:val="0000EE"/>
            <w:u w:val="single"/>
          </w:rPr>
          <w:t>Save gut long wanwan Hap bilong Stori</w:t>
        </w:r>
      </w:hyperlink>
      <w:r>
        <w:rPr>
          <w:lang w:val="png_PG" w:bidi="png_PG"/>
        </w:rPr>
        <w:t xml:space="preserve"> (4.9 MB)</w:t>
      </w:r>
      <w:r>
        <w:rPr>
          <w:lang w:val="png_PG" w:bidi="png_PG"/>
        </w:rPr>
      </w:r>
    </w:p>
    <w:p>
      <w:pPr>
        <w:pStyle w:val="ListBullet"/>
        <w:spacing w:line="240" w:lineRule="auto"/>
        <w:ind w:left="720"/>
      </w:pPr>
      <w:r>
        <w:rPr>
          <w:lang w:val="png_PG" w:bidi="png_PG"/>
        </w:rPr>
      </w:r>
      <w:hyperlink r:id="rId171">
        <w:r>
          <w:rPr>
            <w:lang w:val="png_PG" w:bidi="png_PG"/>
          </w:rPr>
          <w:rPr>
            <w:color w:val="0000EE"/>
            <w:u w:val="single"/>
          </w:rPr>
          <w:t>Putim yu yet insait long stori</w:t>
        </w:r>
      </w:hyperlink>
      <w:r>
        <w:rPr>
          <w:lang w:val="png_PG" w:bidi="png_PG"/>
        </w:rPr>
        <w:t xml:space="preserve"> (4.7 MB)</w:t>
      </w:r>
      <w:r>
        <w:rPr>
          <w:lang w:val="png_PG" w:bidi="png_PG"/>
        </w:rPr>
      </w:r>
    </w:p>
    <w:p>
      <w:pPr>
        <w:pStyle w:val="ListBullet"/>
        <w:spacing w:line="240" w:lineRule="auto"/>
        <w:ind w:left="720"/>
      </w:pPr>
      <w:r>
        <w:rPr>
          <w:lang w:val="png_PG" w:bidi="png_PG"/>
        </w:rPr>
      </w:r>
      <w:hyperlink r:id="rId172">
        <w:r>
          <w:rPr>
            <w:lang w:val="png_PG" w:bidi="png_PG"/>
          </w:rPr>
          <w:rPr>
            <w:color w:val="0000EE"/>
            <w:u w:val="single"/>
          </w:rPr>
          <w:t>Save gut long ol samting we i no klia</w:t>
        </w:r>
      </w:hyperlink>
      <w:r>
        <w:rPr>
          <w:lang w:val="png_PG" w:bidi="png_PG"/>
        </w:rPr>
        <w:t xml:space="preserve"> (4.6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8:11–21</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8:11–21 na putim insait long tingting na bel bilong yupela.</w:t>
      </w:r>
    </w:p>
    <w:p>
      <w:pPr/>
      <w:r>
        <w:rPr>
          <w:lang w:val="png_PG" w:bidi="png_PG"/>
        </w:rPr>
      </w:r>
      <w:r>
        <w:rPr>
          <w:lang w:val="png_PG" w:bidi="png_PG"/>
        </w:rPr>
        <w:t>Harim wanpela odio vesen bilong Mak 8:11–21 tripela taim, long tripela kain trenslesen, sapos yupela i ken mekim olsem. Orait bihain, olsem wanpela grup, toktok long ol dispela askim:</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 xml:space="preserve">Dispela stori i tokim yumi wanem samting long ol manmeri? </w:t>
      </w:r>
    </w:p>
    <w:p>
      <w:pPr>
        <w:pStyle w:val="ListBullet"/>
        <w:spacing w:line="240" w:lineRule="auto"/>
        <w:ind w:left="720"/>
      </w:pPr>
      <w:r>
        <w:rPr>
          <w:lang w:val="png_PG" w:bidi="png_PG"/>
        </w:rPr>
      </w:r>
      <w:r>
        <w:rPr>
          <w:lang w:val="png_PG" w:bidi="png_PG"/>
        </w:rPr>
        <w:t>Dispela stori i tokim yumi wanem samting o i skulim yumi wanem samting long laip bilong yumi long wanwan de?</w:t>
      </w:r>
    </w:p>
    <w:p>
      <w:pPr>
        <w:pStyle w:val="ListBullet"/>
        <w:spacing w:line="240" w:lineRule="auto"/>
        <w:ind w:left="720"/>
      </w:pPr>
      <w:r>
        <w:rPr>
          <w:lang w:val="png_PG" w:bidi="png_PG"/>
        </w:rPr>
      </w:r>
      <w:r>
        <w:rPr>
          <w:lang w:val="png_PG" w:bidi="png_PG"/>
        </w:rPr>
        <w:t>Husat man o meri we yu save long em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dispela stori wanpela taim long vesen we i isi tru long yupela long andastendim.</w:t>
      </w:r>
    </w:p>
    <w:p>
      <w:pPr/>
      <w:r>
        <w:rPr>
          <w:lang w:val="png_PG" w:bidi="png_PG"/>
        </w:rPr>
      </w:r>
      <w:r>
        <w:rPr>
          <w:lang w:val="png_PG" w:bidi="png_PG"/>
        </w:rPr>
        <w:t>Soim wanpela mep bilong Raunwara Galili na westen sait, we dispela stori i kamap long en. Posim rekoding long hia.</w:t>
      </w:r>
    </w:p>
    <w:p>
      <w:pPr/>
      <w:r>
        <w:rPr>
          <w:lang w:val="png_PG" w:bidi="png_PG"/>
        </w:rPr>
      </w:r>
      <w:r>
        <w:rPr>
          <w:lang w:val="png_PG" w:bidi="png_PG"/>
        </w:rPr>
        <w:t>Mipela i no save wanem samting i bin kamap bipo stret long dispela stori. Mipela i save olsem dispela samting i bin kamap long westen sait bilong Raunwara Galili, bikos dispela em i ples we ol Farisi bai i stap long en. Dispela westen sait bilong Galili em i ples we ol Ju i save stap long en, na ol Farisi em ol i wanpela kain lida bilong lotu bilong ol Ju. Dispela stori em i wanpela stori bilong Jisas i bungim ol Farisi na bihain Jisas i skulim ol disaipel long pasin bilong ol Farisi.</w:t>
      </w:r>
    </w:p>
    <w:p>
      <w:pPr/>
      <w:r>
        <w:rPr>
          <w:lang w:val="png_PG" w:bidi="png_PG"/>
        </w:rPr>
      </w:r>
      <w:r>
        <w:rPr>
          <w:lang w:val="png_PG" w:bidi="png_PG"/>
        </w:rPr>
        <w:t>Ol Ju i bin save lukim ol Farisi olsem ol i stretpela man na ol i gat bikpela nem na namba. Ol Farisi i bin stap olsem gutpela eksampel bilong ol manmeri bikos ol Farisi i save givim ol yet i go long pasin bilong bihainim lo bilong God. Ol Farisi i save givim luksave long lo we ol i bin raitim na tu ol lo na pasin kastom bilong lotu we ol i save skulim ol manmeri long maus tasol. Ol Farisi i mekim ol yet i stap longwe long ol manmeri. Dispela nem Farisi i min olsem man we i stap seperet.</w:t>
      </w:r>
    </w:p>
    <w:p>
      <w:pPr/>
      <w:r>
        <w:rPr>
          <w:lang w:val="png_PG" w:bidi="png_PG"/>
        </w:rPr>
      </w:r>
      <w:r>
        <w:rPr>
          <w:lang w:val="png_PG" w:bidi="png_PG"/>
        </w:rPr>
        <w:t>Jisas wantaim ol Farisi i bin toktok i stap, tasol yumi no save ol i bin toktok long wanem samting. Ol Farisi i askim Jisas long wanpela sain bilong soim olsem wanem samting em i mekim em i tru na i kam long God. Wanpela sain em i bai wanpela narapela kain samting o wanpela samting we i no inap long kamap nating. Planti manmeri save ting olsem wanpela sain em bai i wanpela mirakel. Dispela stori i yusim dispela hap tok "mirakel sain." Ol dispela sain em ol i ken 1) tok profet we i save kamap wantu tasol, o 2) wanpela bikpela mirakel i kamap wantu tasol. Taim ol Farisi i lukim ol mirakel bilong Jisas, ol i no klia sapos mirakel i kam long God o long Seten, olsem na ol Farisi i laikim narapela mak long soim tru olsem ol wok bilong Jisas i kam long God. Ol Farisi i no lukim ol mirakel we Jisas i mekim long soim tru Jisas em i bilong God. Long ol stori i go pinis, ol Farisi i bin sutim tok long Jisas olsem em i mekim wok wantaim atoriti bilong Satan. Ol Farisi i bilip olsem Jisas i wok long mekim wok wantaim atoriti bilong Satan.</w:t>
      </w:r>
    </w:p>
    <w:p>
      <w:pPr/>
      <w:r>
        <w:rPr>
          <w:lang w:val="png_PG" w:bidi="png_PG"/>
        </w:rPr>
      </w:r>
      <w:r>
        <w:rPr>
          <w:lang w:val="png_PG" w:bidi="png_PG"/>
        </w:rPr>
        <w:t>Stop long hia na toktok wantaim ol trenslesen tim bilong yu. Tokim wanpela stori bilong wanpela tisa o lida bilong lotu husat i bin save givim tok skul long ples bilong yu. Long kalsa bilong yupela, hau yupela i save olsem dispela tisa o lida bilong lotu i wok long skulim ol manmeri long ol raitpela samting? Wanem ol samting em dispela tisa o lida bilong lotu i nid long mekim long soim olsem em i gat atoriti i kam long God long skulim ol manmeri? Posim rekoding long hia.</w:t>
      </w:r>
    </w:p>
    <w:p>
      <w:pPr/>
      <w:r>
        <w:rPr>
          <w:lang w:val="png_PG" w:bidi="png_PG"/>
        </w:rPr>
      </w:r>
      <w:r>
        <w:rPr>
          <w:lang w:val="png_PG" w:bidi="png_PG"/>
        </w:rPr>
        <w:t>Namba wan samting Jisas i mekim em long kisim bikpela win. Kisim wanpela bikpela win em long pulim bikpela win i go insait na larim dispela win i go aut isi isi. Planti taim i save gat saun taim man i larim win i go aut isi isi. Dispela kain pasin bilong kisim win em i narakain long nomol kisim win ol manmeri i save mekim taim sampela taim long wanpela aua. Dispela kain pasin bilong kisim win i soim wari o belhat o belkros. Narapela we bilong toktok long dispela kain pasin bilong kisim bikplea win em mekim saun bilong pilim pen.</w:t>
      </w:r>
    </w:p>
    <w:p>
      <w:pPr/>
      <w:r>
        <w:rPr>
          <w:lang w:val="png_PG" w:bidi="png_PG"/>
        </w:rPr>
      </w:r>
      <w:r>
        <w:rPr>
          <w:lang w:val="png_PG" w:bidi="png_PG"/>
        </w:rPr>
        <w:t>Stop long hia na toktok olsem wanpela grup: Wanem kain ol samting yu save mekim long bodi bilong yu long soim olsem yu belhevi o yu belhat? Posim dispela rekoding long hia.</w:t>
      </w:r>
    </w:p>
    <w:p>
      <w:pPr/>
      <w:r>
        <w:rPr>
          <w:lang w:val="png_PG" w:bidi="png_PG"/>
        </w:rPr>
      </w:r>
      <w:r>
        <w:rPr>
          <w:lang w:val="png_PG" w:bidi="png_PG"/>
        </w:rPr>
        <w:t>Jisas i wok long soim olsem Jisas i belkros wantaim ol Farisi. Jisas i no wanbel wantaim ol lida bilong lotu husat ol i laik lukim ol sain. Jisas i laikim ol manmeri i mekim samting long wanem samting ol i harim taim ol i soim bilip na trast olsem Jisas em i dispela man we em i tok long en. Jisas askim wai na dispela jeneresen, o ol manmeri i stap nau, i askim long wanpela sain? Jisas i no laik long givim wanpela sain long ol.</w:t>
      </w:r>
    </w:p>
    <w:p>
      <w:pPr/>
      <w:r>
        <w:rPr>
          <w:lang w:val="png_PG" w:bidi="png_PG"/>
        </w:rPr>
      </w:r>
      <w:r>
        <w:rPr>
          <w:lang w:val="png_PG" w:bidi="png_PG"/>
        </w:rPr>
        <w:t>Jisas na ol disaipel i go bek insait long bot na i go long hapsait long raunwara. Jisas na ol disaipel i bin stap long westen sait bilong raunwara. Jisas na ol disaipel i go long hap not long taun bilong Betsaida. Dispela stori i tok ol i go long hapsait long raunwara. Dispela i min olsem ol i bin stap long wanpela poin na i go long narapela poin taim ol i krosim wara. Stop na lukluk long mep. Bihainim rot long raunwara long westen sait i go long hap not we Betsaida i stap long en. Yu bai diskraibim dispela ron bilong bot olsem wanem? Posim rekoding long hia.</w:t>
      </w:r>
    </w:p>
    <w:p>
      <w:pPr/>
      <w:r>
        <w:rPr>
          <w:lang w:val="png_PG" w:bidi="png_PG"/>
        </w:rPr>
      </w:r>
      <w:r>
        <w:rPr>
          <w:lang w:val="png_PG" w:bidi="png_PG"/>
        </w:rPr>
        <w:t>Ol disaipel i bin karim wanpela bret tasol wantaim ol insait long bot. Jisas i yusim dispela samting long skulim ol wanpela leson long toktok bilong em wantaim ol Farisi. Jisas i bin yusim dispela bret bilong givim tok lukaut long ol long no ken stap olsem "yis" bilong ol Farisi na bilong Herot. Liven (o yis) em i samting we i save mekim bret i solap taim ol i beikim. Long taim bilong Jisas, ol i save toktok long liven insait long bret olsem wanpela we bilong diskraibim korapsen. Wanpela liklik hap yis kain olsem 1 o 2-pela tispun i save spred insait long wanpela kilo o moa bilong plaua long mekim bret i kirap. Wantaim dispela tok piksa, Jisas i wok long tok olsem wanpela liklik hap bilong pasin nogut o korapsen i ken spred i go long olgeta hap bilong wanpela man o wanpela grup manmeri.</w:t>
      </w:r>
    </w:p>
    <w:p>
      <w:pPr/>
      <w:r>
        <w:rPr>
          <w:lang w:val="png_PG" w:bidi="png_PG"/>
        </w:rPr>
      </w:r>
      <w:r>
        <w:rPr>
          <w:lang w:val="png_PG" w:bidi="png_PG"/>
        </w:rPr>
        <w:t>Stop na toktok: Diskraibim proses bilong mekim bret. Askim wanpela man o meri long toktok long yis. Toktok olsem wanpela grup. Wanem ol narapela tok piksa em ol manmeri long kalsa o ples bilong yu bai i yusim long diskraibim hau wanpela liklik hap bilong wanpela samting i save spred i go long olgeta hap bilong dispela samting? Posim rekoding long hia.</w:t>
      </w:r>
    </w:p>
    <w:p>
      <w:pPr/>
      <w:r>
        <w:rPr>
          <w:lang w:val="png_PG" w:bidi="png_PG"/>
        </w:rPr>
      </w:r>
      <w:r>
        <w:rPr>
          <w:lang w:val="png_PG" w:bidi="png_PG"/>
        </w:rPr>
        <w:t>Jisas i tok olsem ol Farisi i no gat trupela bilip—ol i korap—bikos ol i save strong long kisim wanpela sain long Jisas. Herot em i nem bilong dispela man i go pas long gavman long dispela taim. Em na famili bilong em, em ol tu i korap na gridi. Jisas i laikim ol manmeri long bilip long em long laik bilong ol, na i no bikos wanpela sain i mekim ol i bilip long em.</w:t>
      </w:r>
    </w:p>
    <w:p>
      <w:pPr/>
      <w:r>
        <w:rPr>
          <w:lang w:val="png_PG" w:bidi="png_PG"/>
        </w:rPr>
      </w:r>
      <w:r>
        <w:rPr>
          <w:lang w:val="png_PG" w:bidi="png_PG"/>
        </w:rPr>
        <w:t>Taim Jisas i givim tok lukaut long ol disaipel long yis o liven, ol disaipel i no bin andastendim long tok bilong Jisas. Ol i ting Jisas i wok long toktok long trutru bret, olsem na ol disaipel i stat long kros long ol yet long husat i lus tingting long bringim bret. Jisas i luksave olsem ol disaipel i no andastendim wanem samting Jisas i wok long toktok long en. Jisas i givim ansa long ol taim em i askim ol kwesten-Jisas i bin kirap nogut olsem ol disaipel i no klia gut yet long Jisas em i husat, bihain long ol i lukim planti mirakel na i stap wantaim Jisas long longpela taim. Jisas i askim planti ol kwesten, tasol Jisas i laikim ol long givim wanpela bekim. Ol askim i soim olsem Jisas i belkros na i kirap nogut long hau ol disaipel i no bilip o trastim Jisas. Jisas i tok olsem "bel bilong ol i strong," na dispela i min olsem ol disaipel i no gat bilip long andastendim Jisas em i husat o wai na Jisas i mekim ol dispela samting. Jisas i ting olsem pasin bilong ol disaipel long i no bilip i klostu wankain olsem pasin bilong ol Farisi. Strongpela bel em i wanpela tok pika bilong diskraibim wanpela man o meri husat i no laik long andasten o bilip. Ol narapela we bilong tokim dispela em olsem, tingting bilong yupela i tudak, tingting bilong yupela i pas, o yupela i no laik long andasten.</w:t>
      </w:r>
    </w:p>
    <w:p>
      <w:pPr/>
      <w:r>
        <w:rPr>
          <w:lang w:val="png_PG" w:bidi="png_PG"/>
        </w:rPr>
      </w:r>
      <w:r>
        <w:rPr>
          <w:lang w:val="png_PG" w:bidi="png_PG"/>
        </w:rPr>
        <w:t>Stop long hia na toktok wantaim tim bilong yu. Stori long wanpela man husat i bin kisim skul long wanpela impoten samting tasol em i no laik long bilipim dispela tok skul. Yu gat ol spesel hap tok bilong diskraibim ol dispela kain manmeri? Harim gut hau dispela man i autim stori i diskraibim dispela man. Posim dispela rekoding long hia.</w:t>
      </w:r>
    </w:p>
    <w:p>
      <w:pPr/>
      <w:r>
        <w:rPr>
          <w:lang w:val="png_PG" w:bidi="png_PG"/>
        </w:rPr>
      </w:r>
      <w:r>
        <w:rPr>
          <w:lang w:val="png_PG" w:bidi="png_PG"/>
        </w:rPr>
        <w:t>Jisas i askim ol disaipel long tupela mirakel we em i bin givim kaikai long ol bikpela lain manmeri. Pastaim Jisas i mekim ol i tingim gen taim em i givim kaikai long 5000 man. Bihain Jisas i mekim ol i tingim gen taim em i givim kaikai long 4000 man. Long wanwan bilong dispela tupela taim, i luk olsem ol disaipel i tingim gut tru wanem samting i bin kamap long dispela mirakel. Tasol, i luk olsem ol disaipel i no bin andastendim yet wanem samting Jisas i wok long traim long skulim ol.</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Mak 8:11–21 long trenslesen we i isi tru long yupela long andastendim.</w:t>
      </w:r>
    </w:p>
    <w:p>
      <w:pPr/>
      <w:r>
        <w:rPr>
          <w:lang w:val="png_PG" w:bidi="png_PG"/>
        </w:rPr>
      </w:r>
      <w:r>
        <w:rPr>
          <w:lang w:val="png_PG" w:bidi="png_PG"/>
        </w:rPr>
        <w:t>Insait long dispela step, grup bai toktok long ol wanwan hap bilong stori, ol manmeri insait long stori na ples we dispela stori i kamap long en. Bihain, grup bai piksarim dispela stori.</w:t>
      </w:r>
    </w:p>
    <w:p>
      <w:pPr/>
      <w:r>
        <w:rPr>
          <w:lang w:val="png_PG" w:bidi="png_PG"/>
        </w:rPr>
      </w:r>
      <w:r>
        <w:rPr>
          <w:lang w:val="png_PG" w:bidi="png_PG"/>
        </w:rPr>
        <w:t>Dispela stori i gat 2-pela hap.</w:t>
      </w:r>
    </w:p>
    <w:p>
      <w:pPr/>
      <w:r>
        <w:rPr>
          <w:lang w:val="png_PG" w:bidi="png_PG"/>
        </w:rPr>
      </w:r>
      <w:r>
        <w:rPr>
          <w:b/>
          <w:lang w:val="png_PG" w:bidi="png_PG"/>
        </w:rPr>
        <w:t>Insait long namba wan hap bilong stori:</w:t>
      </w:r>
      <w:r>
        <w:rPr>
          <w:lang w:val="png_PG" w:bidi="png_PG"/>
        </w:rPr>
        <w:t xml:space="preserve"> Jisas kam bek long westen sait bilong Raunwara Galili. Ol Farisi i harim olsem Jisas i bin kam kamap. Ol i kam na stat long tok pait wantaim em, long traim em. </w:t>
      </w:r>
    </w:p>
    <w:p>
      <w:pPr/>
      <w:r>
        <w:rPr>
          <w:lang w:val="png_PG" w:bidi="png_PG"/>
        </w:rPr>
      </w:r>
      <w:r>
        <w:rPr>
          <w:lang w:val="png_PG" w:bidi="png_PG"/>
        </w:rPr>
        <w:t>Jisas i go insait long wanpela bot na i lusim ol, na em i krosim raunwara i go bek isten sait bilong raunwara.</w:t>
      </w:r>
    </w:p>
    <w:p>
      <w:pPr/>
      <w:r>
        <w:rPr>
          <w:lang w:val="png_PG" w:bidi="png_PG"/>
        </w:rPr>
      </w:r>
      <w:r>
        <w:rPr>
          <w:b/>
          <w:lang w:val="png_PG" w:bidi="png_PG"/>
        </w:rPr>
        <w:t>Insait long namba tu bilong stori:</w:t>
      </w:r>
      <w:r>
        <w:rPr>
          <w:lang w:val="png_PG" w:bidi="png_PG"/>
        </w:rPr>
        <w:t xml:space="preserve"> Taim Jisas na ol disaipel bilong em i wok long i krosim raunwara long bot, Jisas givim tok lukaut long ol, "Lukaut, was gut long yis bilong ol Farisi na bilong Herot." Ol disaipel i ting olsem Jisas i wok long toktok long bret. Jisas i tokim ol long tingim tupela mirakel we em i mekim bret i kamap planti moa.</w:t>
      </w:r>
    </w:p>
    <w:p>
      <w:pPr/>
      <w:r>
        <w:rPr>
          <w:lang w:val="png_PG" w:bidi="png_PG"/>
        </w:rPr>
      </w:r>
      <w:r>
        <w:rPr>
          <w:lang w:val="png_PG" w:bidi="png_PG"/>
        </w:rPr>
        <w:t>Ol manmeri i stap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Farisi</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Herot (husat ol i bin kolim nem bilong em tasol)</w:t>
      </w:r>
    </w:p>
    <w:p>
      <w:pPr/>
      <w:r>
        <w:rPr>
          <w:lang w:val="png_PG" w:bidi="png_PG"/>
        </w:rPr>
      </w:r>
      <w:r>
        <w:rPr>
          <w:lang w:val="png_PG" w:bidi="png_PG"/>
        </w:rPr>
        <w:t>Olsem wanpela grup, tingting gut long ol dispela pat bilong stori we ol samting i kamap long en.</w:t>
      </w:r>
    </w:p>
    <w:p>
      <w:pPr/>
      <w:r>
        <w:rPr>
          <w:lang w:val="png_PG" w:bidi="png_PG"/>
        </w:rPr>
      </w:r>
      <w:r>
        <w:rPr>
          <w:lang w:val="png_PG" w:bidi="png_PG"/>
        </w:rPr>
        <w:t>Long namba wan hap bilong stori, Jisas na ol disaipel i lusim isten sait bilong Galili, long Dekapolis, na ol i go long westen sait we ol Ju i save stap long en. Sampela Farisi i harim olsem Jisas i kam kamap na ol i kam na tok pait wantaim Jisas. Ol Farisi i laik lukim wanpela mirakel sain bilong pruvim atoriti bilong Jisas. Jisas i kisim strongpela win long soim belhat bilong em na belkros bilong em long ol Farisi. Jisas i tok, "Bilong wanem ol i wok long askim yet long lukim wanpela mirakel sain? Mi tokim yupela trupela tok, mi bai no inap givim dispela jeneresen wanpela dispela kain sain." Stop na toktok: Stori long wanpela man o meri husat i mekim samting na dispela samting i mekim yu i belkros o i no amamas. Man i autim stori i bai soim olsem em i no amamas taim em i kisim strongpela win na i lusim dispela win i kam autsait isi isi. Nau olsem wanpela grup, hau bai yupela i diskraibim dispela eksen bilong man o meri i autim stori. Posim rekoding long hia.</w:t>
      </w:r>
    </w:p>
    <w:p>
      <w:pPr/>
      <w:r>
        <w:rPr>
          <w:lang w:val="png_PG" w:bidi="png_PG"/>
        </w:rPr>
      </w:r>
      <w:r>
        <w:rPr>
          <w:lang w:val="png_PG" w:bidi="png_PG"/>
        </w:rPr>
        <w:t>Jisas i go bek long bot na em i lusim ol Farisi i stap bihain. Jisas na ol disaipel bilong em i stat long krosim raunwara i go long narapela sait bilong raunwara. Ol i wok long go long not-ist long Betsaida.</w:t>
      </w:r>
    </w:p>
    <w:p>
      <w:pPr/>
      <w:r>
        <w:rPr>
          <w:lang w:val="png_PG" w:bidi="png_PG"/>
        </w:rPr>
      </w:r>
      <w:r>
        <w:rPr>
          <w:lang w:val="png_PG" w:bidi="png_PG"/>
        </w:rPr>
        <w:t>Stop na soim mep bilong Raunwara Galili. Tokim grup long bihainim rot we i stap long Dekapolis i go long westen sait bilong raunwara, na bihain stap long westen sait na i go long Betsaida. Posim rekoding long hia.</w:t>
      </w:r>
    </w:p>
    <w:p>
      <w:pPr/>
      <w:r>
        <w:rPr>
          <w:lang w:val="png_PG" w:bidi="png_PG"/>
        </w:rPr>
      </w:r>
      <w:r>
        <w:rPr>
          <w:lang w:val="png_PG" w:bidi="png_PG"/>
        </w:rPr>
        <w:t>Insait long namba tu hap bilong stori, taim Jisas na ol disaipel i krosim raunwara long bot, Jisas i givim tok lukaut long ol disaipel, "Lukaut, was gut long yis bilong ol Farisi na bilong Herot." Jisas i yusim dispela tok piksa bikos ol Farisi i laikim Jisas long soim atoriti bilong em, taim emi soim ol mirakel sain, na Herot, dispela king, em i laik lukim Jisas i mekim wanpela mirakel.</w:t>
      </w:r>
    </w:p>
    <w:p>
      <w:pPr/>
      <w:r>
        <w:rPr>
          <w:lang w:val="png_PG" w:bidi="png_PG"/>
        </w:rPr>
      </w:r>
      <w:r>
        <w:rPr>
          <w:lang w:val="png_PG" w:bidi="png_PG"/>
        </w:rPr>
        <w:t>Stop na piksarim wanem samting yis i save mekim. Wanpela liklik hap bilong yis, taim yu putim i go insait long plaua na wara na miksim, em i save spred i go long olgeta hap bilong plaua na i mekim em i solap. Jisas i wok long tokim ol disaipel olsem sapos ol i stat long tingting tasol long ol mirakel, ol bai i larim ol pasin bilong Farisi na Herot i kam insait long tingting na bel bilong ol. Ol Farisi na Herot i tingting tasol long lukim ol sain na mirakel we i kamap long autsait. Posim rekoding long hia.</w:t>
      </w:r>
    </w:p>
    <w:p>
      <w:pPr/>
      <w:r>
        <w:rPr>
          <w:lang w:val="png_PG" w:bidi="png_PG"/>
        </w:rPr>
      </w:r>
      <w:r>
        <w:rPr>
          <w:lang w:val="png_PG" w:bidi="png_PG"/>
        </w:rPr>
        <w:t>Tasol ol disaipel i lus tingting long kisim kaikai wantaim ol long bot (ol i gat wanpela bret i stap). Ol disaipel i ting olsem Jisas i wok long toktok long dispela samting bikos ol i no bin bringim bret. Ol disaipel i stat long tok pait namel long ol yet. Jisas i tok, "Bilong wanem yupela i wok long tok pait olsem no gat bret? Yupela i no andastendim samting yet? Tingting bilong yupela i hat tumas long andastendim samting? Yupela i gat ai tasol yupela i no inap long lukim samting. Yupela i gat yau tasol yupela i no inap long harim samting. Taim mi bin givim kaikai long dispela 5,000 man wantaim faivpela hap bret, hamaspela basket bilong haphap kaikai i bin leftova na yupela i bin bungim?"</w:t>
      </w:r>
    </w:p>
    <w:p>
      <w:pPr/>
      <w:r>
        <w:rPr>
          <w:lang w:val="png_PG" w:bidi="png_PG"/>
        </w:rPr>
      </w:r>
      <w:r>
        <w:rPr>
          <w:lang w:val="png_PG" w:bidi="png_PG"/>
        </w:rPr>
        <w:t xml:space="preserve">"Twelvpela" ol i bekim. </w:t>
      </w:r>
    </w:p>
    <w:p>
      <w:pPr/>
      <w:r>
        <w:rPr>
          <w:lang w:val="png_PG" w:bidi="png_PG"/>
        </w:rPr>
      </w:r>
      <w:r>
        <w:rPr>
          <w:lang w:val="png_PG" w:bidi="png_PG"/>
        </w:rPr>
        <w:t>"Taim mi givim kaikai long 4,000 man, hamaspela bikpela basket bilong haphap kaikai i leftova na yupela i bin bungim?" Jisas i askim.</w:t>
      </w:r>
    </w:p>
    <w:p>
      <w:pPr/>
      <w:r>
        <w:rPr>
          <w:lang w:val="png_PG" w:bidi="png_PG"/>
        </w:rPr>
      </w:r>
      <w:r>
        <w:rPr>
          <w:lang w:val="png_PG" w:bidi="png_PG"/>
        </w:rPr>
        <w:t>"Sevenpela," ol i bekim.</w:t>
      </w:r>
    </w:p>
    <w:p>
      <w:pPr/>
      <w:r>
        <w:rPr>
          <w:lang w:val="png_PG" w:bidi="png_PG"/>
        </w:rPr>
      </w:r>
      <w:r>
        <w:rPr>
          <w:lang w:val="png_PG" w:bidi="png_PG"/>
        </w:rPr>
        <w:t>Luksave olsem Jisas i toktok long tupela mirakel, we ol i bin givim kaikai, long ol 5,000 na 4,000 man. Stop na lukluk bek long wanem samting i bin kamap insait long dispela tupela mirakel bilong bret i kamap planti. Posim rekoding long hia.</w:t>
      </w:r>
    </w:p>
    <w:p>
      <w:pPr/>
      <w:r>
        <w:rPr>
          <w:lang w:val="png_PG" w:bidi="png_PG"/>
        </w:rPr>
      </w:r>
      <w:r>
        <w:rPr>
          <w:lang w:val="png_PG" w:bidi="png_PG"/>
        </w:rPr>
        <w:t>Jisas i pinisim tok bilong em taim em i askim ol disaipel, "Yupela i no andastendim dispela samting yet?"</w:t>
      </w:r>
    </w:p>
    <w:p>
      <w:pPr/>
      <w:r>
        <w:rPr>
          <w:lang w:val="png_PG" w:bidi="png_PG"/>
        </w:rPr>
      </w:r>
      <w:r>
        <w:rPr>
          <w:lang w:val="png_PG" w:bidi="png_PG"/>
        </w:rPr>
        <w:t>Nau, grup mas wokim storibod, dro, o yusim ol samting long piksarim dispela stori na ol eksen i stap long en.</w:t>
      </w:r>
      <w:r>
        <w:rPr>
          <w:lang w:val="png_PG" w:bidi="png_PG"/>
        </w:rPr>
      </w:r>
    </w:p>
    <w:p>
      <w:pPr>
        <w:pStyle w:val="Heading3"/>
      </w:pPr>
      <w:r>
        <w:rPr>
          <w:lang w:val="png_PG" w:bidi="png_PG"/>
        </w:rPr>
        <w:t>Ektim aut dispela Tok</w:t>
      </w:r>
    </w:p>
    <w:p>
      <w:pPr/>
      <w:r>
        <w:rPr>
          <w:lang w:val="png_PG" w:bidi="png_PG"/>
        </w:rPr>
      </w:r>
      <w:r>
        <w:rPr>
          <w:lang w:val="png_PG" w:bidi="png_PG"/>
        </w:rPr>
        <w:t>Harim wanpela odio vesen bilong Mak 8:11–21 long trenslesen we i isi tru long yupela long andastendim.</w:t>
      </w:r>
    </w:p>
    <w:p>
      <w:pPr/>
      <w:r>
        <w:rPr>
          <w:lang w:val="png_PG" w:bidi="png_PG"/>
        </w:rPr>
      </w:r>
      <w:r>
        <w:rPr>
          <w:lang w:val="png_PG" w:bidi="png_PG"/>
        </w:rPr>
        <w:t>Long dispela step, grup bai mekim drama bilong dispela stori.</w:t>
      </w:r>
    </w:p>
    <w:p>
      <w:pPr/>
      <w:r>
        <w:rPr>
          <w:lang w:val="png_PG" w:bidi="png_PG"/>
        </w:rPr>
      </w:r>
      <w:r>
        <w:rPr>
          <w:lang w:val="png_PG" w:bidi="png_PG"/>
        </w:rPr>
        <w:t>Dispela stori i gat 2-pela hap.</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Ol Farisi</w:t>
      </w:r>
    </w:p>
    <w:p>
      <w:pPr>
        <w:pStyle w:val="ListBullet"/>
        <w:spacing w:line="240" w:lineRule="auto"/>
        <w:ind w:left="720"/>
      </w:pPr>
      <w:r>
        <w:rPr>
          <w:lang w:val="png_PG" w:bidi="png_PG"/>
        </w:rPr>
      </w:r>
      <w:r>
        <w:rPr>
          <w:lang w:val="png_PG" w:bidi="png_PG"/>
        </w:rPr>
        <w:t>Herot (husat ol i bin kolim nem bilong em tasol)</w:t>
      </w:r>
    </w:p>
    <w:p>
      <w:pPr/>
      <w:r>
        <w:rPr>
          <w:lang w:val="png_PG" w:bidi="png_PG"/>
        </w:rPr>
      </w:r>
      <w:r>
        <w:rPr>
          <w:lang w:val="png_PG" w:bidi="png_PG"/>
        </w:rPr>
        <w:t>Olsem wanpela grup, ektim dispela stori tupela taim. Yupela i mas ektim dispela stori long tok ples bilong yupela yet.</w:t>
      </w:r>
    </w:p>
    <w:p>
      <w:pPr/>
      <w:r>
        <w:rPr>
          <w:lang w:val="png_PG" w:bidi="png_PG"/>
        </w:rPr>
      </w:r>
      <w:r>
        <w:rPr>
          <w:lang w:val="png_PG" w:bidi="png_PG"/>
        </w:rPr>
        <w:t>Pastaim, ektim stori na no ken stop. Tingting gut long ol toktok we ol manmeri insait long stori i mekim, flow bilong stori, wanem as tingting bilong stori na wanem ol samting bilong ektim long soim dispela as tingting, na wanem oda ol samting i kamap insait long stori. Sekim olsem yupela i ektim olgeta samting na i no bin kalapim ol hatpela o impoten hap bilong stori. Helpim wanpela narapela long tingim olgeta pat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long namba tu taim. Long sampela hap insait long drama, stopim drama na askim dispela kwesten i go long wanpela man o meri husat i ekt, "Yu pilim olsem wanem o yu tingting olsem wanem?" Dispela man o meri husat i wok long ekt bai bekim na tokaut long wanem samting em i pilim o tingim sapos em i tru tru dispela man o meri o samting we em i wok long ektim. Bihain kontinu wantaim dispela drama.</w:t>
      </w:r>
    </w:p>
    <w:p>
      <w:pPr/>
      <w:r>
        <w:rPr>
          <w:lang w:val="png_PG" w:bidi="png_PG"/>
        </w:rPr>
      </w:r>
      <w:r>
        <w:rPr>
          <w:lang w:val="png_PG" w:bidi="png_PG"/>
        </w:rPr>
        <w:t>Posim dispela odio long hia na ektim dispela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Insait long namba wan hap bilong stori, Jisas wantaim ol disaipel i kam bek long westen sait bilong Raunwara Galili. Ol Farisi i harim olsem Jisas i kam kamap pinis. Ol Farisi i kam long Jisas na i stat long tok pait wantaim Jisas. Ol Farisi i mekim diman olsem Jisas i mas soim wanpela mirakel sain we i kam long heven bilong soim olsem em i gat atoriti.</w:t>
      </w:r>
    </w:p>
    <w:p>
      <w:pPr/>
      <w:r>
        <w:rPr>
          <w:lang w:val="png_PG" w:bidi="png_PG"/>
        </w:rPr>
      </w:r>
      <w:r>
        <w:rPr>
          <w:lang w:val="png_PG" w:bidi="png_PG"/>
        </w:rPr>
        <w:t>Stopim eksen bilong drama: Askim ol Farisi, "Yupela i wok long pilim olsem wanem?" Yu ken harim ol samting olsem, "Mipela i wok long traim long trepim Jisas" o "Mipela i belhat long Jisas. Mipela i wok long harim ol mirakel we em i wok long mekim, na mipela i laik Jisas i soim tru tru atoriti bilong em taim em i mekim wanpela mirakel long ai bilong mipela. Mipela i nid long lukim wanpela mirakel o spesel sain i kamap bai mipela i ken save long wanem hap Jisas atoriti bilong Jisas i kam long en." Statim eksen bilong drama gen.</w:t>
      </w:r>
    </w:p>
    <w:p>
      <w:pPr/>
      <w:r>
        <w:rPr>
          <w:lang w:val="png_PG" w:bidi="png_PG"/>
        </w:rPr>
      </w:r>
      <w:r>
        <w:rPr>
          <w:lang w:val="png_PG" w:bidi="png_PG"/>
        </w:rPr>
        <w:t>Taim Jisas i harim dispela em i kisim strongpela win insait long spirit bilong em. Narapela we long tok dispela samting em Jisas mekim saun olsem em i pilim gen taim em i pulim win i go insait. Jisas i tok, "Bilong wanem ol dispela manmeri i askim yet long lukim wanpela mirakel sain? Mi tokim yupela trupela tok, mi bai i no inap givim dispela jeneresen wanpela kain sain."</w:t>
      </w:r>
    </w:p>
    <w:p>
      <w:pPr/>
      <w:r>
        <w:rPr>
          <w:lang w:val="png_PG" w:bidi="png_PG"/>
        </w:rPr>
      </w:r>
      <w:r>
        <w:rPr>
          <w:lang w:val="png_PG" w:bidi="png_PG"/>
        </w:rPr>
        <w:t>Stopim eksen bilong drama: Askim Jisas, "Yu wok long pilim olsem wanem?" Yu ken harim ol samting olsem, "Mi belkros tru," "Mi belhat wantaim ol Farisi," o "Mi tok nogat long wokim ol mirakel bilong ol manmeri husat i no laik bilip long mi." Kontinu wantaim drama.</w:t>
      </w:r>
    </w:p>
    <w:p>
      <w:pPr/>
      <w:r>
        <w:rPr>
          <w:lang w:val="png_PG" w:bidi="png_PG"/>
        </w:rPr>
      </w:r>
      <w:r>
        <w:rPr>
          <w:lang w:val="png_PG" w:bidi="png_PG"/>
        </w:rPr>
        <w:t>Jisas i go bek insait long bot wantaim ol disaipel bilong em. Jisas na ol disaipel i lusim dispela eria na krosim raunwara i go long narapela sait bilong raunwara. Ol i wok long go long Betsaida, na dispela i min olsem ol i krosim not-westen kona bilong dispela raunwara. Ol disaipel i lus tingting long bringim sampela kaikai wantaim ol. Ol disaipel i gat wanpela bret tasol wantaim ol. Jisas i givim tok lukaut long ol, "Lukaut-was gut long yis bilong ol Farisi na bilong Herot."</w:t>
      </w:r>
    </w:p>
    <w:p>
      <w:pPr/>
      <w:r>
        <w:rPr>
          <w:lang w:val="png_PG" w:bidi="png_PG"/>
        </w:rPr>
      </w:r>
      <w:r>
        <w:rPr>
          <w:lang w:val="png_PG" w:bidi="png_PG"/>
        </w:rPr>
        <w:t>Stopim eksen bilong drama: Askim Jisas, "Yu wok long pilim olsem wanem?" Yu ken harim ol samting olsem, "Mi belhat yet long ol Farisi" o "Mi wok long traim long givim tok lukaut na skulim ol disaipel bilong mi. Ol i nid long save olsem em i isi tru long kamap korap olsem ol Farisi o Herot." Kontinu wantaim drama.</w:t>
      </w:r>
    </w:p>
    <w:p>
      <w:pPr/>
      <w:r>
        <w:rPr>
          <w:lang w:val="png_PG" w:bidi="png_PG"/>
        </w:rPr>
      </w:r>
      <w:r>
        <w:rPr>
          <w:lang w:val="png_PG" w:bidi="png_PG"/>
        </w:rPr>
        <w:t>Ol disaipel i no andastendim dispela tok lukaut bilong yis. Ol disaipel i stat long tok pait namel long ol yet bikos ol i bin lus tingting long kisim bret. Jisas i save long wanem samting ol i wok long tok. Jisas i tok, "Bilong wanem yupela i wok long tok pait olsem i no gat bret? Yupela ol manmeri i no andastendim dispela samting? Tingting na bel bilong yupela i hat tumas long kisim dispela toktok?"</w:t>
      </w:r>
    </w:p>
    <w:p>
      <w:pPr/>
      <w:r>
        <w:rPr>
          <w:lang w:val="png_PG" w:bidi="png_PG"/>
        </w:rPr>
      </w:r>
      <w:r>
        <w:rPr>
          <w:lang w:val="png_PG" w:bidi="png_PG"/>
        </w:rPr>
        <w:t>Stopim eksen bilong drama: Askim Jisas, "Yu wok long pilim olsem wanem?" Yu ken harim ol samting olsem, "Mi belkros wantaim ol disaipel," o "Mi wari olsem ol disaipel bilong mi i no andasten yet bihain long olgeta samting ol i bin lukim." Askim ol disaipel, "Yupela i wok long pilim olsem wanem taim yupela i harim Jisas i askim ol dispela kwesten?" Yu ken harim, "Mi andastendim wanem samting Jisas i wok long toktok long en. Mi bin ting olsem Jisas i wok long toktok long bret, tasol nau mi no save." O, "Mi faul. Mi no olsem ol Farisi na Herot. Bilong wanem Jisas i wok long tokim mi hau long mekim bret?" Kontinu wantaim drama.</w:t>
      </w:r>
    </w:p>
    <w:p>
      <w:pPr/>
      <w:r>
        <w:rPr>
          <w:lang w:val="png_PG" w:bidi="png_PG"/>
        </w:rPr>
      </w:r>
      <w:r>
        <w:rPr>
          <w:lang w:val="png_PG" w:bidi="png_PG"/>
        </w:rPr>
        <w:t>Jisas i tok, "Yupela i gat ai, tasol yupela i no inap long lukim samting?" Yupela i gat yau, tasol yupela i no inap harim samting? Yupela i no tingim wanpela samting?" Jisas i mekim ol disaipel i tingim gen olgeta haphap leftova kaikai ol i bin bungim bihain long em i givim kaikai long ol 5,000 man na olgeta haphap leftova kaikai ol i bin bungim bihain long em i givim kaikai long ol 4,000 man. Jisas i askim, "Yupela i no andastendim samting yet?"</w:t>
      </w:r>
    </w:p>
    <w:p>
      <w:pPr/>
      <w:r>
        <w:rPr>
          <w:lang w:val="png_PG" w:bidi="png_PG"/>
        </w:rPr>
      </w:r>
      <w:r>
        <w:rPr>
          <w:lang w:val="png_PG" w:bidi="png_PG"/>
        </w:rPr>
        <w:t>Stopim eksen bilong drama: Askim ol disaipel, "Yupela i wok long pilim olsem wanem?" Yu inap harim ol samting olsem, Mipela i paul yet, mipela i no andastendim samting yet," "Yes, mipela i tingim ol mirakel Jisas i bin mekim. Hau na Jisas ting olsem mipela bai i lus tingting long wanem samting mipela i bin lukim? Tasol, mi no andastendim wanem samting Jisas i traim long tok nau. Toktok bilong yis i konek wantaim ol dispela mirakel mirakel long wanem kain we?" O, "Mipela i laik save gut, tasol mipela i wok long lus tingting." Askim Jisas, "Yu wok long pilim olsem wanem nau?" Yu ken harim, "Mi belkros yet long ol disaipel bilong mi. Ol i harim tasol ol i mekim olsem ol i yaupas. Ol i lukim tasol ol i ekt olsem ol i aipas. Ol i wok long no laik long bilip. Mi bai kontinu long traim long skulim ol. Mi bilip ol bai inap long andastendim dispela samting." Kontinu wantaim drama.</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vesen bilong Mak 8:11–21 long trenslesen we i isi tru long yupela long andastendim.</w:t>
      </w:r>
    </w:p>
    <w:p>
      <w:pPr/>
      <w:r>
        <w:rPr>
          <w:lang w:val="png_PG" w:bidi="png_PG"/>
        </w:rPr>
      </w:r>
      <w:r>
        <w:rPr>
          <w:lang w:val="png_PG" w:bidi="png_PG"/>
        </w:rPr>
        <w:t>Insait long dispela step, grup bai toktok long ol bikpela hap tok na ol wod i stap insait long dispela stori.</w:t>
      </w:r>
    </w:p>
    <w:p>
      <w:pPr/>
      <w:r>
        <w:rPr>
          <w:lang w:val="png_PG" w:bidi="png_PG"/>
        </w:rPr>
      </w:r>
      <w:r>
        <w:rPr>
          <w:lang w:val="png_PG" w:bidi="png_PG"/>
        </w:rPr>
        <w:t xml:space="preserve">Ol </w:t>
      </w:r>
      <w:r>
        <w:rPr>
          <w:b/>
          <w:lang w:val="png_PG" w:bidi="png_PG"/>
        </w:rPr>
        <w:t>Farisi</w:t>
      </w:r>
      <w:r>
        <w:rPr>
          <w:lang w:val="png_PG" w:bidi="png_PG"/>
        </w:rPr>
        <w:t xml:space="preserve"> i bin kam na stat long askim Jisas long ol kwesten. Dispela nem "Farisi" i minim olsem "stap seperet." Yusim wankain nem bilong ol Farisi olsem yu bin yusim insait long ol narapela stori i go pinis. </w:t>
      </w:r>
      <w:r>
        <w:rPr>
          <w:lang w:val="png_PG" w:bidi="png_PG"/>
        </w:rPr>
        <w:t>Ol Farisi</w:t>
      </w:r>
      <w:r>
        <w:rPr>
          <w:lang w:val="png_PG" w:bidi="png_PG"/>
        </w:rPr>
        <w:t xml:space="preserve"> i stap insait long Masta Gloseri.</w:t>
      </w:r>
    </w:p>
    <w:p>
      <w:pPr/>
      <w:r>
        <w:rPr>
          <w:lang w:val="png_PG" w:bidi="png_PG"/>
        </w:rPr>
      </w:r>
      <w:r>
        <w:rPr>
          <w:lang w:val="png_PG" w:bidi="png_PG"/>
        </w:rPr>
        <w:t xml:space="preserve">Ol Farisi i laik traim Jisas, olsem na ol i askim em long mekim wanpela </w:t>
      </w:r>
      <w:r>
        <w:rPr>
          <w:b/>
          <w:lang w:val="png_PG" w:bidi="png_PG"/>
        </w:rPr>
        <w:t>mirakel sain we i kam long heven</w:t>
      </w:r>
      <w:r>
        <w:rPr>
          <w:lang w:val="png_PG" w:bidi="png_PG"/>
        </w:rPr>
        <w:t xml:space="preserve">. Ol mirakel em ol samting we i narakain na i nais tru na ol manmeri i no inap long mekim. Wanpela sain em i olsem wanpela mirakel tu, tasol em i ken wanpela tok profet we i kamap tru wantu tasol. Wanpela tok profet em i wanpela toktok bilong samting we i bai kamap. </w:t>
      </w:r>
      <w:r>
        <w:rPr>
          <w:lang w:val="png_PG" w:bidi="png_PG"/>
        </w:rPr>
        <w:t>Ol mirakel, ol sain na ol wanda</w:t>
      </w:r>
      <w:r>
        <w:rPr>
          <w:lang w:val="png_PG" w:bidi="png_PG"/>
        </w:rPr>
        <w:t xml:space="preserve"> ol i stap insait long Masta Gloseri. Trensletim "mirakel sain" long seim we olsem yu bin trensletim bipo.</w:t>
      </w:r>
    </w:p>
    <w:p>
      <w:pPr/>
      <w:r>
        <w:rPr>
          <w:lang w:val="png_PG" w:bidi="png_PG"/>
        </w:rPr>
      </w:r>
      <w:r>
        <w:rPr>
          <w:lang w:val="png_PG" w:bidi="png_PG"/>
        </w:rPr>
        <w:t>Heven</w:t>
      </w:r>
      <w:r>
        <w:rPr>
          <w:lang w:val="png_PG" w:bidi="png_PG"/>
        </w:rPr>
        <w:t xml:space="preserve"> em i ken toktok long skai, o ples we God na ol enjel bilong em i stap long en. Bikos dispela tok em mining bilong em i klostu tru long mining bilong ples we God i stap long en, yupela i ken senisim "sain i kam long heven" na tok "sain i kam God."</w:t>
      </w:r>
    </w:p>
    <w:p>
      <w:pPr/>
      <w:r>
        <w:rPr>
          <w:lang w:val="png_PG" w:bidi="png_PG"/>
        </w:rPr>
      </w:r>
      <w:r>
        <w:rPr>
          <w:lang w:val="png_PG" w:bidi="png_PG"/>
        </w:rPr>
        <w:t>Jisas i pulim win strong na i askim, "Bilong wanem dispela jeneresen i askim long wanpela sain?" Dispela em i wanpela askim we i no nidim wanpela ansa long en. Jisas i wok long soim wari na belhat bilong em taim em i mekim dispela tok. Jisas i bin yusim dispela pasin bilong pulim win strong long soim wari na belhat. Yusim seim wod long sain olsem yupela i bin yusim long stori i go pinis, taim Jisas i oraitim wanpela yaupas man.</w:t>
      </w:r>
    </w:p>
    <w:p>
      <w:pPr/>
      <w:r>
        <w:rPr>
          <w:lang w:val="png_PG" w:bidi="png_PG"/>
        </w:rPr>
      </w:r>
      <w:r>
        <w:rPr>
          <w:lang w:val="png_PG" w:bidi="png_PG"/>
        </w:rPr>
        <w:t xml:space="preserve">Orait Jisas i tok olsem dispela </w:t>
      </w:r>
      <w:r>
        <w:rPr>
          <w:lang w:val="png_PG" w:bidi="png_PG"/>
        </w:rPr>
        <w:t>jeneresen</w:t>
      </w:r>
      <w:r>
        <w:rPr>
          <w:lang w:val="png_PG" w:bidi="png_PG"/>
        </w:rPr>
        <w:t>—o ol manmeri i stap tude—bai i no inap kisim wanpela sain. Yu bai nid long kolim husat man bai no inap long givim sain. Sapos olsem, yupela i ken tok samting olsem, "Mi bai i no soim yupela wanpela mirakel bilong pruvim olsem mi kam long God."</w:t>
      </w:r>
    </w:p>
    <w:p>
      <w:pPr/>
      <w:r>
        <w:rPr>
          <w:lang w:val="png_PG" w:bidi="png_PG"/>
        </w:rPr>
      </w:r>
      <w:r>
        <w:rPr>
          <w:lang w:val="png_PG" w:bidi="png_PG"/>
        </w:rPr>
        <w:t xml:space="preserve">Jisas na ol disaipel i go insait long </w:t>
      </w:r>
      <w:r>
        <w:rPr>
          <w:lang w:val="png_PG" w:bidi="png_PG"/>
        </w:rPr>
        <w:t>bot</w:t>
      </w:r>
      <w:r>
        <w:rPr>
          <w:lang w:val="png_PG" w:bidi="png_PG"/>
        </w:rPr>
        <w:t xml:space="preserve"> na ol i go long narapela sait. Wod bilong bot </w:t>
      </w:r>
      <w:r>
        <w:rPr>
          <w:b/>
          <w:lang w:val="png_PG" w:bidi="png_PG"/>
        </w:rPr>
        <w:t>em</w:t>
      </w:r>
      <w:r>
        <w:rPr>
          <w:lang w:val="png_PG" w:bidi="png_PG"/>
        </w:rPr>
        <w:t xml:space="preserve"> i no bin stap insait long orijinel stori; tasol, dispela eksen wod we ol i bin yusim em i min olsem Jisas na ol disaipel i go insait long wanpela bot long i go long narapela sait bilong raunwara. Sapos yu gat wanpela wod olsem, yu ken yusim dispela wod. Sapos no gat, yu ken tok olsem ol i go insait long wanpela bot long i go long narapela sait. Sapos yu yusim wod bilong bot, yusim seim wod we yu bin yusim insait long ol narapela stori i pinis insait long buk bilong Mak. Long hia, narapela sait bilong raunwara i no minim isten nambis. Jisas na ol disaipel i krosim not-westen kona bilong raunwara taim ol i lusim dispela westen nambis we i go long Bethsaida.</w:t>
      </w:r>
    </w:p>
    <w:p>
      <w:pPr/>
      <w:r>
        <w:rPr>
          <w:lang w:val="png_PG" w:bidi="png_PG"/>
        </w:rPr>
      </w:r>
      <w:r>
        <w:rPr>
          <w:lang w:val="png_PG" w:bidi="png_PG"/>
        </w:rPr>
        <w:t xml:space="preserve">Stop long hia na soim piksa bilong dispela </w:t>
      </w:r>
      <w:r>
        <w:rPr>
          <w:lang w:val="png_PG" w:bidi="png_PG"/>
        </w:rPr>
        <w:t>bot</w:t>
      </w:r>
      <w:r>
        <w:rPr>
          <w:lang w:val="png_PG" w:bidi="png_PG"/>
        </w:rPr>
        <w:t xml:space="preserve"> sapos yu nid long mekim. Posim dispela odio long hia.</w:t>
      </w:r>
    </w:p>
    <w:p>
      <w:pPr/>
      <w:r>
        <w:rPr>
          <w:lang w:val="png_PG" w:bidi="png_PG"/>
        </w:rPr>
      </w:r>
      <w:r>
        <w:rPr>
          <w:lang w:val="png_PG" w:bidi="png_PG"/>
        </w:rPr>
        <w:t xml:space="preserve">Yusim seim wod bilong </w:t>
      </w:r>
      <w:r>
        <w:rPr>
          <w:lang w:val="png_PG" w:bidi="png_PG"/>
        </w:rPr>
        <w:t>ol disaipel</w:t>
      </w:r>
      <w:r>
        <w:rPr>
          <w:lang w:val="png_PG" w:bidi="png_PG"/>
        </w:rPr>
        <w:t xml:space="preserve"> we yu bin yusim insait long ol narapela stori insait long buk bilong Mak.</w:t>
      </w:r>
    </w:p>
    <w:p>
      <w:pPr/>
      <w:r>
        <w:rPr>
          <w:lang w:val="png_PG" w:bidi="png_PG"/>
        </w:rPr>
      </w:r>
      <w:r>
        <w:rPr>
          <w:lang w:val="png_PG" w:bidi="png_PG"/>
        </w:rPr>
        <w:t xml:space="preserve">Jisas i givim tok lukaut long ol disaipel bilong em long lukaut long yis bilong </w:t>
      </w:r>
      <w:r>
        <w:rPr>
          <w:b/>
          <w:lang w:val="png_PG" w:bidi="png_PG"/>
        </w:rPr>
        <w:t>ol Farisi</w:t>
      </w:r>
      <w:r>
        <w:rPr>
          <w:lang w:val="png_PG" w:bidi="png_PG"/>
        </w:rPr>
        <w:t xml:space="preserve"> na yis bilong Herot. Herot na famili bilong em i bin bosim ples we Jisas i stap long en long dispela taim. Ol i bin ol korap na gridi lain. Wanpela bilong ol i bin kilim i dai Jon bilong Baptais. Ol Ju i no save laikim Herot.</w:t>
      </w:r>
    </w:p>
    <w:p>
      <w:pPr/>
      <w:r>
        <w:rPr>
          <w:lang w:val="png_PG" w:bidi="png_PG"/>
        </w:rPr>
      </w:r>
      <w:r>
        <w:rPr>
          <w:lang w:val="png_PG" w:bidi="png_PG"/>
        </w:rPr>
        <w:t xml:space="preserve">Insait long laspela askim we Jisas i bin askim ol disaipel bilong em, em i mekim ol i tingim dispela tupela taim em i givim kaikai long ol planti tausen manmeri. Yusim seim wod bilong </w:t>
      </w:r>
      <w:r>
        <w:rPr>
          <w:lang w:val="png_PG" w:bidi="png_PG"/>
        </w:rPr>
        <w:t>ol basket</w:t>
      </w:r>
      <w:r>
        <w:rPr>
          <w:lang w:val="png_PG" w:bidi="png_PG"/>
        </w:rPr>
        <w:t>(ol liklik basket bilong 5,000 man na ol bikpela basket bilong 4,000 man) olsem yu bin yusim insait long ol dispela stori.</w:t>
      </w:r>
    </w:p>
    <w:p>
      <w:pPr/>
      <w:r>
        <w:rPr>
          <w:lang w:val="png_PG" w:bidi="png_PG"/>
        </w:rPr>
      </w:r>
      <w:r>
        <w:rPr>
          <w:lang w:val="png_PG" w:bidi="png_PG"/>
        </w:rPr>
        <w:t xml:space="preserve">Soim ol piksa bilong </w:t>
      </w:r>
      <w:r>
        <w:rPr>
          <w:lang w:val="png_PG" w:bidi="png_PG"/>
        </w:rPr>
        <w:t>ol basket</w:t>
      </w:r>
      <w:r>
        <w:rPr>
          <w:lang w:val="png_PG" w:bidi="png_PG"/>
        </w:rPr>
        <w:t xml:space="preserve"> gen sapos yu nid long mekim olsem.</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translesen we i isi tru long yupela long andastendim.</w:t>
      </w:r>
    </w:p>
    <w:p>
      <w:pPr/>
      <w:r>
        <w:rPr>
          <w:lang w:val="png_PG" w:bidi="png_PG"/>
        </w:rPr>
      </w:r>
      <w:r>
        <w:rPr>
          <w:lang w:val="png_PG" w:bidi="png_PG"/>
        </w:rPr>
        <w:t>Insait long dispela sesen, olsem wanpela grup, tokim gen dispela stori long tok ples bilong yupela yet.</w:t>
      </w:r>
    </w:p>
    <w:p>
      <w:pPr/>
      <w:r>
        <w:rPr>
          <w:lang w:val="png_PG" w:bidi="png_PG"/>
        </w:rPr>
      </w:r>
      <w:r>
        <w:rPr>
          <w:lang w:val="png_PG" w:bidi="png_PG"/>
        </w:rPr>
        <w:t>Pastaim, olgeta grup bai prektis long tokim dispela stori long tok ples bilong yupela yet. Tingim long yusim ol samting we yupela i bin wanbel long en long narapela step i go pinis, kain olsem oda bilong ol samting i kamap insait long stori, ol wod, ol hap tok, ol samting ol man o 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Presim pos baten long stopim odio long hia.</w:t>
      </w:r>
    </w:p>
    <w:p>
      <w:pPr/>
      <w:r>
        <w:rPr>
          <w:lang w:val="png_PG" w:bidi="png_PG"/>
        </w:rPr>
      </w:r>
      <w:r>
        <w:rPr>
          <w:lang w:val="png_PG" w:bidi="png_PG"/>
        </w:rPr>
        <w:t>Bihain, wanwan memba bilong grup i mas autim olgeta samting i kamap insait long dispela stori long wanpela laspela taim na no gat lain i mas distebim ol. Wanpela grup memba i ken yusim ol kainkain samting, ol eksen, o piksa o storibod long helpim em long tingim dispela stori. Presim pos baten long stopim odio long hia.</w:t>
      </w:r>
    </w:p>
    <w:p>
      <w:pPr/>
      <w:r>
        <w:rPr>
          <w:lang w:val="png_PG" w:bidi="png_PG"/>
        </w:rPr>
      </w:r>
      <w:r>
        <w:rPr>
          <w:lang w:val="png_PG" w:bidi="png_PG"/>
        </w:rPr>
        <w:t>Bihain, grup i ken mekim disisen long stori bilong husat em ol i laikim tru. Yupela i ken tok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fainel vesen bilong stori.</w:t>
      </w:r>
      <w:r>
        <w:rPr>
          <w:lang w:val="png_PG" w:bidi="png_PG"/>
        </w:rPr>
      </w:r>
      <w:r>
        <w:rPr>
          <w:lang w:val="png_PG" w:bidi="png_PG"/>
        </w:rPr>
      </w:r>
    </w:p>
    <w:p>
      <w:pPr/>
      <w:r>
        <w:rPr>
          <w:lang w:val="png_PG" w:bidi="png_PG"/>
        </w:rPr>
      </w:r>
    </w:p>
    <w:p>
      <w:pPr>
        <w:pStyle w:val="Heading2"/>
      </w:pPr>
      <w:r>
        <w:rPr>
          <w:lang w:val="png_PG" w:bidi="png_PG"/>
        </w:rPr>
        <w:t>Mak 8:22–26</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73">
        <w:r>
          <w:rPr>
            <w:lang w:val="png_PG" w:bidi="png_PG"/>
          </w:rPr>
          <w:rPr>
            <w:color w:val="0000EE"/>
            <w:u w:val="single"/>
          </w:rPr>
          <w:t>Harim na putim long tingting na bel</w:t>
        </w:r>
      </w:hyperlink>
      <w:r>
        <w:rPr>
          <w:lang w:val="png_PG" w:bidi="png_PG"/>
        </w:rPr>
        <w:t xml:space="preserve"> (707 KB)</w:t>
      </w:r>
      <w:r>
        <w:rPr>
          <w:lang w:val="png_PG" w:bidi="png_PG"/>
        </w:rPr>
      </w:r>
    </w:p>
    <w:p>
      <w:pPr>
        <w:pStyle w:val="ListBullet"/>
        <w:spacing w:line="240" w:lineRule="auto"/>
        <w:ind w:left="720"/>
      </w:pPr>
      <w:r>
        <w:rPr>
          <w:lang w:val="png_PG" w:bidi="png_PG"/>
        </w:rPr>
      </w:r>
      <w:hyperlink r:id="rId174">
        <w:r>
          <w:rPr>
            <w:lang w:val="png_PG" w:bidi="png_PG"/>
          </w:rPr>
          <w:rPr>
            <w:color w:val="0000EE"/>
            <w:u w:val="single"/>
          </w:rPr>
          <w:t>Save long taim na ples we stori i kamap long en</w:t>
        </w:r>
      </w:hyperlink>
      <w:r>
        <w:rPr>
          <w:lang w:val="png_PG" w:bidi="png_PG"/>
        </w:rPr>
        <w:t xml:space="preserve"> (4.4 MB)</w:t>
      </w:r>
      <w:r>
        <w:rPr>
          <w:lang w:val="png_PG" w:bidi="png_PG"/>
        </w:rPr>
      </w:r>
    </w:p>
    <w:p>
      <w:pPr>
        <w:pStyle w:val="ListBullet"/>
        <w:spacing w:line="240" w:lineRule="auto"/>
        <w:ind w:left="720"/>
      </w:pPr>
      <w:r>
        <w:rPr>
          <w:lang w:val="png_PG" w:bidi="png_PG"/>
        </w:rPr>
      </w:r>
      <w:hyperlink r:id="rId175">
        <w:r>
          <w:rPr>
            <w:lang w:val="png_PG" w:bidi="png_PG"/>
          </w:rPr>
          <w:rPr>
            <w:color w:val="0000EE"/>
            <w:u w:val="single"/>
          </w:rPr>
          <w:t>Save gut long wanwan Hap bilong Stori</w:t>
        </w:r>
      </w:hyperlink>
      <w:r>
        <w:rPr>
          <w:lang w:val="png_PG" w:bidi="png_PG"/>
        </w:rPr>
        <w:t xml:space="preserve"> (2.6 MB)</w:t>
      </w:r>
      <w:r>
        <w:rPr>
          <w:lang w:val="png_PG" w:bidi="png_PG"/>
        </w:rPr>
      </w:r>
    </w:p>
    <w:p>
      <w:pPr>
        <w:pStyle w:val="ListBullet"/>
        <w:spacing w:line="240" w:lineRule="auto"/>
        <w:ind w:left="720"/>
      </w:pPr>
      <w:r>
        <w:rPr>
          <w:lang w:val="png_PG" w:bidi="png_PG"/>
        </w:rPr>
      </w:r>
      <w:hyperlink r:id="rId176">
        <w:r>
          <w:rPr>
            <w:lang w:val="png_PG" w:bidi="png_PG"/>
          </w:rPr>
          <w:rPr>
            <w:color w:val="0000EE"/>
            <w:u w:val="single"/>
          </w:rPr>
          <w:t>Putim yu yet insait long stori</w:t>
        </w:r>
      </w:hyperlink>
      <w:r>
        <w:rPr>
          <w:lang w:val="png_PG" w:bidi="png_PG"/>
        </w:rPr>
        <w:t xml:space="preserve"> (3.9 MB)</w:t>
      </w:r>
      <w:r>
        <w:rPr>
          <w:lang w:val="png_PG" w:bidi="png_PG"/>
        </w:rPr>
      </w:r>
    </w:p>
    <w:p>
      <w:pPr>
        <w:pStyle w:val="ListBullet"/>
        <w:spacing w:line="240" w:lineRule="auto"/>
        <w:ind w:left="720"/>
      </w:pPr>
      <w:r>
        <w:rPr>
          <w:lang w:val="png_PG" w:bidi="png_PG"/>
        </w:rPr>
      </w:r>
      <w:hyperlink r:id="rId177">
        <w:r>
          <w:rPr>
            <w:lang w:val="png_PG" w:bidi="png_PG"/>
          </w:rPr>
          <w:rPr>
            <w:color w:val="0000EE"/>
            <w:u w:val="single"/>
          </w:rPr>
          <w:t>Save gut long ol samting we i no klia</w:t>
        </w:r>
      </w:hyperlink>
      <w:r>
        <w:rPr>
          <w:lang w:val="png_PG" w:bidi="png_PG"/>
        </w:rPr>
        <w:t xml:space="preserve"> (1.4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8:22–26</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8:22–26 na putim dispela stori i go insait longtingting na bel bilong yupela.</w:t>
      </w:r>
    </w:p>
    <w:p>
      <w:pPr/>
      <w:r>
        <w:rPr>
          <w:lang w:val="png_PG" w:bidi="png_PG"/>
        </w:rPr>
      </w:r>
      <w:r>
        <w:rPr>
          <w:lang w:val="png_PG" w:bidi="png_PG"/>
        </w:rPr>
        <w:t>Harim wanpela odio vesen bilong Mak 8:22–26 tripela taim Harim long tripela kain trenslesen sapos yupela i ken.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Jises?</w:t>
      </w:r>
    </w:p>
    <w:p>
      <w:pPr>
        <w:pStyle w:val="ListBullet"/>
        <w:spacing w:line="240" w:lineRule="auto"/>
        <w:ind w:left="720"/>
      </w:pPr>
      <w:r>
        <w:rPr>
          <w:lang w:val="png_PG" w:bidi="png_PG"/>
        </w:rPr>
      </w:r>
      <w:r>
        <w:rPr>
          <w:lang w:val="png_PG" w:bidi="png_PG"/>
        </w:rPr>
        <w:t xml:space="preserve">Dispela stori i tokim yumi wanem samting long ol manmeri? </w:t>
      </w:r>
    </w:p>
    <w:p>
      <w:pPr>
        <w:pStyle w:val="ListBullet"/>
        <w:spacing w:line="240" w:lineRule="auto"/>
        <w:ind w:left="720"/>
      </w:pPr>
      <w:r>
        <w:rPr>
          <w:lang w:val="png_PG" w:bidi="png_PG"/>
        </w:rPr>
      </w:r>
      <w:r>
        <w:rPr>
          <w:lang w:val="png_PG" w:bidi="png_PG"/>
        </w:rPr>
        <w:t>Dispela stori i tokim yumi o i skulim yumi wanem samting long laip bilong yumi long wanwan de?</w:t>
      </w:r>
    </w:p>
    <w:p>
      <w:pPr>
        <w:pStyle w:val="ListBullet"/>
        <w:spacing w:line="240" w:lineRule="auto"/>
        <w:ind w:left="720"/>
      </w:pPr>
      <w:r>
        <w:rPr>
          <w:lang w:val="png_PG" w:bidi="png_PG"/>
        </w:rPr>
      </w:r>
      <w:r>
        <w:rPr>
          <w:lang w:val="png_PG" w:bidi="png_PG"/>
        </w:rPr>
        <w:t>Husat lain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dispela stori wanpela taim long vesen we i isi tru long yupela long andastendim.</w:t>
      </w:r>
    </w:p>
    <w:p>
      <w:pPr/>
      <w:r>
        <w:rPr>
          <w:lang w:val="png_PG" w:bidi="png_PG"/>
        </w:rPr>
      </w:r>
      <w:r>
        <w:rPr>
          <w:lang w:val="png_PG" w:bidi="png_PG"/>
        </w:rPr>
        <w:t>Bihain long Jisas i lusim ol Farisi husat i askim em long soim wanpela sain, Jisas na ol disaipel i go long not-isten pat bilong raunwara na i go kamap long Betsaida. Betsaida em i wanpela bikpela ples we ol Ju na ol narapela manmeri tu i save stap. Dispela em i wanpela stori bilong ol samting i bin kamap long Betsaida.</w:t>
      </w:r>
    </w:p>
    <w:p>
      <w:pPr/>
      <w:r>
        <w:rPr>
          <w:lang w:val="png_PG" w:bidi="png_PG"/>
        </w:rPr>
      </w:r>
      <w:r>
        <w:rPr>
          <w:lang w:val="png_PG" w:bidi="png_PG"/>
        </w:rPr>
        <w:t>Stop na soim trenslesen tim wanpela mep bilong Raunwara Galili wantaim Betsaida. Lukim olsem dispela bot i wok long krosim antap kona long not-westen pat bilong raunwara. Posim rekoding long hia.</w:t>
      </w:r>
    </w:p>
    <w:p>
      <w:pPr/>
      <w:r>
        <w:rPr>
          <w:lang w:val="png_PG" w:bidi="png_PG"/>
        </w:rPr>
      </w:r>
      <w:r>
        <w:rPr>
          <w:lang w:val="png_PG" w:bidi="png_PG"/>
        </w:rPr>
        <w:t>Dispela stori i tok, "Ol i kamap long Betsaida." Dispela i min olsem Jisas na ol disaipel i kamap long Betsaida long bot. Ating yu nid long mekim klia olsem Jisas na ol disaipel i kamap long hap.</w:t>
      </w:r>
    </w:p>
    <w:p>
      <w:pPr/>
      <w:r>
        <w:rPr>
          <w:lang w:val="png_PG" w:bidi="png_PG"/>
        </w:rPr>
      </w:r>
      <w:r>
        <w:rPr>
          <w:lang w:val="png_PG" w:bidi="png_PG"/>
        </w:rPr>
        <w:t>Ol manmeri i kisim aipas man i kam long Jisas na ol i askim em long tasim dispela man. Ol manmeri em ol dispela lain husat i askim Jisas long putim han bilong em antap long dispela man. Dispela man i no bin askim long wanpela samting. Ol manmeri i no bin tok olsem ol i laikim Jisas long oraitim dispela man. Long dispela ples, o dispela kalsa, pasin bilong askim wanpela man long putim han bilong em antap long wanpela narapela man o meri, o long tasim ol, em i seim olsem askim long blesing na hiling. Yu ken mekim dispela i kamap klia long trenslesen bilong yu sapos i gat nid long mekim olsem. Yu ken tok kain olsem, "Ol i begim Jisas long tasim dispela man na oraitim em."</w:t>
      </w:r>
    </w:p>
    <w:p>
      <w:pPr/>
      <w:r>
        <w:rPr>
          <w:lang w:val="png_PG" w:bidi="png_PG"/>
        </w:rPr>
      </w:r>
      <w:r>
        <w:rPr>
          <w:lang w:val="png_PG" w:bidi="png_PG"/>
        </w:rPr>
        <w:t>Dispela hiling i bin kamap long wankain we long hiling bilong wanpela yaupas man long narapela stori insait long Mak 7. Jisas i bin kisim dispela tupela man wantaim i go long sait, na em i bin spet insait long dispela stori. Long pinis bilong dispela tupela stori, i luk olsem Jisas i no laik bai olgeta manmeri i save long wanem samting i bin kamap. Mipela i no save wai na Jisas i bin bringim dispela man i go longwe long dispela liklik ples. Ating Jisas i bin save olsem em i mas soim dispela tupela man o dispela yaupas man na nau dispela aipas man olsem Jisas i laikim ol, olsem na Jisas i kisim ol i go long wanpela sait bai em i ken toktok wantaim ol na helpim ol long bilip olsem Jisas inap oraitim ol.</w:t>
      </w:r>
    </w:p>
    <w:p>
      <w:pPr/>
      <w:r>
        <w:rPr>
          <w:lang w:val="png_PG" w:bidi="png_PG"/>
        </w:rPr>
      </w:r>
      <w:r>
        <w:rPr>
          <w:lang w:val="png_PG" w:bidi="png_PG"/>
        </w:rPr>
        <w:t>Stop na toktok: Tokim wanpela stori bilong wanpela man husat i bin kamap orait. Putim yau long man i autim stori long hau em i diskraibim dispela man o meri i kamap orait. Dispela stori i narakain olsem wanem long wanem samting Jisas i bin mekim long dispela aipas man? Posim rekoding long hia.</w:t>
      </w:r>
    </w:p>
    <w:p>
      <w:pPr/>
      <w:r>
        <w:rPr>
          <w:lang w:val="png_PG" w:bidi="png_PG"/>
        </w:rPr>
      </w:r>
      <w:r>
        <w:rPr>
          <w:lang w:val="png_PG" w:bidi="png_PG"/>
        </w:rPr>
        <w:t>Jisas i kisim han bilong aipas man na i bringim em go autsait long dispela ples. Stop na toktok: Ol aipas manmeri i save muv raun olsem wanem insait long ples bilong yu o long kalsa bilong yu? Ol aipas manmeri i save muv long wanpela ples i go long narapela ples olsem wanem? Husat i save gaidim dispela aipas man o aispas meri. Dispela man o meri i save gaidim dispela aipas man o aipas meri olsem wanem? Posim rekoding long hia.</w:t>
      </w:r>
    </w:p>
    <w:p>
      <w:pPr/>
      <w:r>
        <w:rPr>
          <w:lang w:val="png_PG" w:bidi="png_PG"/>
        </w:rPr>
      </w:r>
      <w:r>
        <w:rPr>
          <w:lang w:val="png_PG" w:bidi="png_PG"/>
        </w:rPr>
        <w:t>Dispela stori i soim olsem taim Jisas i kisim dispela aipas man i go ausait long ples, tupela i stap tupela yet. Ol manmeri i no stap klostu long Jisas na dispela man. Tasol, ol manmeri i stap klostu inap long dispela man i ken harim ol i wokabaut raun.</w:t>
      </w:r>
    </w:p>
    <w:p>
      <w:pPr/>
      <w:r>
        <w:rPr>
          <w:lang w:val="png_PG" w:bidi="png_PG"/>
        </w:rPr>
      </w:r>
      <w:r>
        <w:rPr>
          <w:lang w:val="png_PG" w:bidi="png_PG"/>
        </w:rPr>
        <w:t>Jisas i spet long ai bilong dispela man. Jisas i putim han bilong em antap long dispela aipas man. Bihain Jisas i askim dispela aipas man long wanem samting em i inap long lukim. Dispela man inap lukluk tasol i no klia tumas. Mipela i save olsem dispela man i mas kamap aipas bihain long laip bilong em, bikos em i save ol diwai na ol manmeri i luk olsem wanem. Wanpela man o meri husat i aipas taim mama i karim em, em bai i no inap long save ol diwai na ol manmeri i luk olsem wanem.</w:t>
      </w:r>
    </w:p>
    <w:p>
      <w:pPr/>
      <w:r>
        <w:rPr>
          <w:lang w:val="png_PG" w:bidi="png_PG"/>
        </w:rPr>
      </w:r>
      <w:r>
        <w:rPr>
          <w:lang w:val="png_PG" w:bidi="png_PG"/>
        </w:rPr>
        <w:t>Dispela stori bilong mekim orait wanpela man em i narakain long olgeta narapela stori bikos em i kamap long tupela steij. Jisas i spet i go insait stret long ai bilong dispela man. Bihain Jisas i putim han bilong em antap long dispela man. Bihain Jisas i askim dispela aipas man sapos em i inap long lukluk. Dispela man inap long lukluk liklik tasol-i no klia gut. Dispela man i diskraibim wanem samting em i inap long lukim-ol manmeri i wokabaut raun tasol em i no lukim ol klia. Ol i luk olsem ol diwai i wokabaut. Jisas i putim han bilong em long dispela aipas man namba tu taim bilong mekim ai bilong em i orait olgeta.</w:t>
      </w:r>
    </w:p>
    <w:p>
      <w:pPr/>
      <w:r>
        <w:rPr>
          <w:lang w:val="png_PG" w:bidi="png_PG"/>
        </w:rPr>
      </w:r>
      <w:r>
        <w:rPr>
          <w:lang w:val="png_PG" w:bidi="png_PG"/>
        </w:rPr>
        <w:t>Yu save long wanpela man o meri husat i bin kisim orait isi isi o long wanwan steij, bihain long sampela taim? Sapos wanpela man o meri insait long trenslesen tim bilong yupela i gat wanpela kain stori olsem, askim ol long stori long dispela stori i go long grup. Posim rekoding long hia.</w:t>
      </w:r>
    </w:p>
    <w:p>
      <w:pPr/>
      <w:r>
        <w:rPr>
          <w:lang w:val="png_PG" w:bidi="png_PG"/>
        </w:rPr>
      </w:r>
      <w:r>
        <w:rPr>
          <w:lang w:val="png_PG" w:bidi="png_PG"/>
        </w:rPr>
        <w:t>Jisas i putim han bilong em antap long dispela aipas man tupela taim. Dispela stori i no tokim yumi long wanem hap Jisas i putim han bilong em long namba wan taim. Long namba tu taim, Jisas i putim han bilong em antap long ai bilong dispela aipas man. Bihain long namba tu taim, dispela man i ken lukluk klia. Ai bilong dispela man i orait olgeta na em i ken lukluk. Dispela man i wok long lukluk raun gut o i wok long lukluk strong long ol samting. Stop na toktok: tokim wanpela stori bilong wanpela man husat i bin aipas na nau em i ken lukluk gen. Ating dispela em i wanpela man o meri husat i bin gat ol katarek na ol i rausim long operesen na nau em i ken lukluk klia. Putim yau long hau man i autim stori i diskraibim wanem we dispela man i lukluk long ol samting i stap raun long em. Dispela man i toktok long ol samting em i ken lukim nau olsem wanem? Posim rekoding long hia.</w:t>
      </w:r>
    </w:p>
    <w:p>
      <w:pPr/>
      <w:r>
        <w:rPr>
          <w:lang w:val="png_PG" w:bidi="png_PG"/>
        </w:rPr>
      </w:r>
      <w:r>
        <w:rPr>
          <w:lang w:val="png_PG" w:bidi="png_PG"/>
        </w:rPr>
        <w:t>Wankain olsem long ol narapela stori, Jisas i tokim dispela man long go stret long haus na no ken i go insait long ples. Jisas i no tok wai na em i givim dispela tok oda. Ating Jisas i no laikim dispela man long tokim olgeta lain long wanem samting i bin kamap.</w:t>
      </w:r>
    </w:p>
    <w:p>
      <w:pPr/>
      <w:r>
        <w:rPr>
          <w:lang w:val="png_PG" w:bidi="png_PG"/>
        </w:rPr>
      </w:r>
      <w:r>
        <w:rPr>
          <w:lang w:val="png_PG" w:bidi="png_PG"/>
        </w:rPr>
        <w:t>Dispela em i namba wan stori bilong Jisas long oraitim wanpela aipas man insait long buk bilong Mak. Long olgeta hap bilong buk bilong Mak, Mak i laik soim wanem samting i narakain namel long ol lain i lukim na save long Jisas i husat, na ol lain i no lukim na save long Jisas em i husat. Mak i laikim tu ol manmeri long lukim olsem Jisas i inapim ol tok profet bilong Aisaia we i tok olsem dispela promis sevia em bai i opim ai bilong aipas na opim yau bilong yaupas\-o yumi ken tok tu olsem\- em bai i oraitim ol aipas na oraitim ol yaupas lain.</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Mak 8:22–26 long trenslesen we i isi tru long yupela long andastendim.</w:t>
      </w:r>
    </w:p>
    <w:p>
      <w:pPr/>
      <w:r>
        <w:rPr>
          <w:lang w:val="png_PG" w:bidi="png_PG"/>
        </w:rPr>
      </w:r>
      <w:r>
        <w:rPr>
          <w:lang w:val="png_PG" w:bidi="png_PG"/>
        </w:rPr>
        <w:t>Insait long dispela step, grup bai toktok long ol wanwan hap bilong stori, ol manmeri insait long stori na ples we dispela stori i kamap long em. Bihain, grup bai piksarim dispela stori.</w:t>
      </w:r>
    </w:p>
    <w:p>
      <w:pPr/>
      <w:r>
        <w:rPr>
          <w:lang w:val="png_PG" w:bidi="png_PG"/>
        </w:rPr>
      </w:r>
      <w:r>
        <w:rPr>
          <w:lang w:val="png_PG" w:bidi="png_PG"/>
        </w:rPr>
        <w:t>Dispela stori i gat 2-pela hap.</w:t>
      </w:r>
    </w:p>
    <w:p>
      <w:pPr/>
      <w:r>
        <w:rPr>
          <w:lang w:val="png_PG" w:bidi="png_PG"/>
        </w:rPr>
      </w:r>
      <w:r>
        <w:rPr>
          <w:b/>
          <w:lang w:val="png_PG" w:bidi="png_PG"/>
        </w:rPr>
        <w:t>Insait long namba wan hap bilong stori:</w:t>
      </w:r>
      <w:r>
        <w:rPr>
          <w:lang w:val="png_PG" w:bidi="png_PG"/>
        </w:rPr>
        <w:t xml:space="preserve"> Jisas i kamap long noten nambis bilong Raunwara Galili, long wanpela ples ol i kolim Betsaida. Ol manmeri i bringim wanpela aipas man i go long Jisas na ol i askim Jisas long oraitim dispela man. Jisas i kisim dispela aipas man i go autsait long dispela ples.</w:t>
      </w:r>
    </w:p>
    <w:p>
      <w:pPr/>
      <w:r>
        <w:rPr>
          <w:lang w:val="png_PG" w:bidi="png_PG"/>
        </w:rPr>
      </w:r>
      <w:r>
        <w:rPr>
          <w:b/>
          <w:lang w:val="png_PG" w:bidi="png_PG"/>
        </w:rPr>
        <w:t>Insait long namba tu hap bilong stori:</w:t>
      </w:r>
      <w:r>
        <w:rPr>
          <w:lang w:val="png_PG" w:bidi="png_PG"/>
        </w:rPr>
        <w:t xml:space="preserve"> Jisas i oraitim dispela man na i tokim em, "No ken go bek insait long dispela ples taim yu go long haus."</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Dispela aipas man</w:t>
      </w:r>
    </w:p>
    <w:p>
      <w:pPr>
        <w:pStyle w:val="ListBullet"/>
        <w:spacing w:line="240" w:lineRule="auto"/>
        <w:ind w:left="720"/>
      </w:pPr>
      <w:r>
        <w:rPr>
          <w:lang w:val="png_PG" w:bidi="png_PG"/>
        </w:rPr>
      </w:r>
      <w:r>
        <w:rPr>
          <w:lang w:val="png_PG" w:bidi="png_PG"/>
        </w:rPr>
        <w:t>Ol disaipel bilong Jisas (maski stori i no kolim nem bilong ol, ating ol i bin stap wantaim em)</w:t>
      </w:r>
    </w:p>
    <w:p>
      <w:pPr>
        <w:pStyle w:val="ListBullet"/>
        <w:spacing w:line="240" w:lineRule="auto"/>
        <w:ind w:left="720"/>
      </w:pPr>
      <w:r>
        <w:rPr>
          <w:lang w:val="png_PG" w:bidi="png_PG"/>
        </w:rPr>
      </w:r>
      <w:r>
        <w:rPr>
          <w:lang w:val="png_PG" w:bidi="png_PG"/>
        </w:rPr>
        <w:t>Ol manmeri i save stap long Betsaida</w:t>
      </w:r>
    </w:p>
    <w:p>
      <w:pPr/>
      <w:r>
        <w:rPr>
          <w:lang w:val="png_PG" w:bidi="png_PG"/>
        </w:rPr>
      </w:r>
      <w:r>
        <w:rPr>
          <w:lang w:val="png_PG" w:bidi="png_PG"/>
        </w:rPr>
        <w:t>Olsem wanpela grup, tingting gut long ol dispela pat bilong ples we stori i kamap long en.</w:t>
      </w:r>
    </w:p>
    <w:p>
      <w:pPr/>
      <w:r>
        <w:rPr>
          <w:lang w:val="png_PG" w:bidi="png_PG"/>
        </w:rPr>
      </w:r>
      <w:r>
        <w:rPr>
          <w:lang w:val="png_PG" w:bidi="png_PG"/>
        </w:rPr>
        <w:t>Insait long namba wan hap bilong stori, Jisas i kamap long Betsaida. Ol manmeri i kisim wanpela aipas man i kam long Jisas na begim Jisas long tasim dispela man na oraitim em. Jisas i holim han bilong dispela aipas man na kisim em go autsait long dispela ples.</w:t>
      </w:r>
    </w:p>
    <w:p>
      <w:pPr/>
      <w:r>
        <w:rPr>
          <w:lang w:val="png_PG" w:bidi="png_PG"/>
        </w:rPr>
      </w:r>
      <w:r>
        <w:rPr>
          <w:lang w:val="png_PG" w:bidi="png_PG"/>
        </w:rPr>
        <w:t>Insait long namba tu hap bilong stori, Jisas i stat taim em i spet ai bilong dispela man. Bihain Jisas i putim han antap long dispela man na i askim em, "Yu inap lukim sampela samting nau?"</w:t>
      </w:r>
    </w:p>
    <w:p>
      <w:pPr/>
      <w:r>
        <w:rPr>
          <w:lang w:val="png_PG" w:bidi="png_PG"/>
        </w:rPr>
      </w:r>
      <w:r>
        <w:rPr>
          <w:lang w:val="png_PG" w:bidi="png_PG"/>
        </w:rPr>
        <w:t>Dispela man i lukluk raun na i tok "Yes, mi lukim ol manmeri, tasol mi no lukim ol klia gut. "Ol i luk olsem ol diwai i wokabaut raun." Em i inap long lukim piksa bilong ol manmeri i wokabaut, tasol i no klia tumas. Em i no inap lukim ol wanwan liklik samting long pes na bodi bilong ol.</w:t>
      </w:r>
    </w:p>
    <w:p>
      <w:pPr/>
      <w:r>
        <w:rPr>
          <w:lang w:val="png_PG" w:bidi="png_PG"/>
        </w:rPr>
      </w:r>
      <w:r>
        <w:rPr>
          <w:lang w:val="png_PG" w:bidi="png_PG"/>
        </w:rPr>
        <w:t>Jisas i putim han bilong em antap long ai bilong dispela man gen. Dispela i soim olsem namba wan taim Jisas i putim han bilong em antap long man, em i putim han bilong em antap long ai bilong dispela man. Ai bilong dispela man i open, na dispela i min olsem em i inap long lukluk klia. Ai bilong em i kamap orait olgeta na em i inap long lukluk gen. Jisas i salim em i go na tokim em long no ken go bek insait long dispela ples taim em i wok long go long haus.</w:t>
      </w:r>
    </w:p>
    <w:p>
      <w:pPr/>
      <w:r>
        <w:rPr>
          <w:lang w:val="png_PG" w:bidi="png_PG"/>
        </w:rPr>
      </w:r>
      <w:r>
        <w:rPr>
          <w:lang w:val="png_PG" w:bidi="png_PG"/>
        </w:rPr>
        <w:t>Stop na toktok: Yu bai toktok long pasin bilong lukluk gen olsem wanem? Em i nomol long tok ples bilong yu long tok "ai i op" taim yu minim olsem man o meri i inap long lukluk gen? Posim dispela rekoding long hia.</w:t>
      </w:r>
    </w:p>
    <w:p>
      <w:pPr/>
      <w:r>
        <w:rPr>
          <w:lang w:val="png_PG" w:bidi="png_PG"/>
        </w:rPr>
      </w:r>
      <w:r>
        <w:rPr>
          <w:lang w:val="png_PG" w:bidi="png_PG"/>
        </w:rPr>
        <w:t>Nau, grup mas wokim storibod, dro, o yusim ol samting long piksarim dispela stori na ol eksen i stap long en.</w:t>
      </w:r>
      <w:r>
        <w:rPr>
          <w:lang w:val="png_PG" w:bidi="png_PG"/>
        </w:rPr>
      </w:r>
    </w:p>
    <w:p>
      <w:pPr>
        <w:pStyle w:val="Heading3"/>
      </w:pPr>
      <w:r>
        <w:rPr>
          <w:lang w:val="png_PG" w:bidi="png_PG"/>
        </w:rPr>
        <w:t>Ektim aut dispela Tok</w:t>
      </w:r>
    </w:p>
    <w:p>
      <w:pPr/>
      <w:r>
        <w:rPr>
          <w:lang w:val="png_PG" w:bidi="png_PG"/>
        </w:rPr>
      </w:r>
      <w:r>
        <w:rPr>
          <w:lang w:val="png_PG" w:bidi="png_PG"/>
        </w:rPr>
        <w:t>Harim wanpela vesen bilong Mak 8:22–26 long trenslesen we i isi tru long yupela long andastendim.</w:t>
      </w:r>
    </w:p>
    <w:p>
      <w:pPr/>
      <w:r>
        <w:rPr>
          <w:lang w:val="png_PG" w:bidi="png_PG"/>
        </w:rPr>
      </w:r>
      <w:r>
        <w:rPr>
          <w:lang w:val="png_PG" w:bidi="png_PG"/>
        </w:rPr>
        <w:t>Insait long dispela step, grup bai mekim drama bilong dispela stori.</w:t>
      </w:r>
    </w:p>
    <w:p>
      <w:pPr/>
      <w:r>
        <w:rPr>
          <w:lang w:val="png_PG" w:bidi="png_PG"/>
        </w:rPr>
      </w:r>
      <w:r>
        <w:rPr>
          <w:lang w:val="png_PG" w:bidi="png_PG"/>
        </w:rPr>
        <w:t>Dispela stori i gat 2-pela hap.</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Dispela ai pas man</w:t>
      </w:r>
    </w:p>
    <w:p>
      <w:pPr>
        <w:pStyle w:val="ListBullet"/>
        <w:spacing w:line="240" w:lineRule="auto"/>
        <w:ind w:left="720"/>
      </w:pPr>
      <w:r>
        <w:rPr>
          <w:lang w:val="png_PG" w:bidi="png_PG"/>
        </w:rPr>
      </w:r>
      <w:r>
        <w:rPr>
          <w:lang w:val="png_PG" w:bidi="png_PG"/>
        </w:rPr>
        <w:t>Ol disaipel bilong Jisas (maski stori i no kolim nem bilong ol, ating ol bai i stap wantaim em)</w:t>
      </w:r>
    </w:p>
    <w:p>
      <w:pPr>
        <w:pStyle w:val="ListBullet"/>
        <w:spacing w:line="240" w:lineRule="auto"/>
        <w:ind w:left="720"/>
      </w:pPr>
      <w:r>
        <w:rPr>
          <w:lang w:val="png_PG" w:bidi="png_PG"/>
        </w:rPr>
      </w:r>
      <w:r>
        <w:rPr>
          <w:lang w:val="png_PG" w:bidi="png_PG"/>
        </w:rPr>
        <w:t>Ol manmeri i save stap long Betsaida</w:t>
      </w:r>
    </w:p>
    <w:p>
      <w:pPr/>
      <w:r>
        <w:rPr>
          <w:lang w:val="png_PG" w:bidi="png_PG"/>
        </w:rPr>
      </w:r>
      <w:r>
        <w:rPr>
          <w:lang w:val="png_PG" w:bidi="png_PG"/>
        </w:rPr>
        <w:t>Olsem wanpela grup, ektim dispela stori tupela taim. Yupela i mas ektim dispela stori long tok ples bilong yupela.</w:t>
      </w:r>
    </w:p>
    <w:p>
      <w:pPr/>
      <w:r>
        <w:rPr>
          <w:lang w:val="png_PG" w:bidi="png_PG"/>
        </w:rPr>
      </w:r>
      <w:r>
        <w:rPr>
          <w:lang w:val="png_PG" w:bidi="png_PG"/>
        </w:rPr>
        <w:t>Pastaim, ektim stori na no ken stop. Tingting gut long ol toktok we ol manmeri insait long stori i mekim, flow bilong stori, wanem as tingting bilong stori na wanem ol samting bilong ektim long soim dispela as tingting, na wanem oda ol samting i kamap insait long stori. Sekim olsem yupela i ektim olgeta samting na i no bin kalapim ol hatpela o impoten hap bilong stori. Helpim wanpela narapela long tingim olgeta pat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long namba tu taim. Long sampela hap insait long drama, stopim drama na askim dispela kwesten i go long wanpela man o meri husat i ekt, "Yu pilim olsem wanem o yu tingting olsem wanem?" Dispela man o meri husat i wok long ekt bai bekim na tokaut long wanem samting em i pilim o tingim sapos em i tru tru dispela man o meri o samting we em i wok long ektim. Bihain kontinu wantaim dispela drama.</w:t>
      </w:r>
    </w:p>
    <w:p>
      <w:pPr/>
      <w:r>
        <w:rPr>
          <w:lang w:val="png_PG" w:bidi="png_PG"/>
        </w:rPr>
      </w:r>
      <w:r>
        <w:rPr>
          <w:lang w:val="png_PG" w:bidi="png_PG"/>
        </w:rPr>
        <w:t>Posim dispela odio long hia na ektim aut dispela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Insait long namba wan hap bilong stori, Jisas na ol disaipel bilong em i kamap long Betsaida. Ol manmeri i kisim wanpela aipas man i kam long Jisas na begim Jisas long tasim dispela man na oraitim em. Jisas i holim han bilong dispela aipas man na kisim em i go autsait long dispela ples.</w:t>
      </w:r>
    </w:p>
    <w:p>
      <w:pPr/>
      <w:r>
        <w:rPr>
          <w:lang w:val="png_PG" w:bidi="png_PG"/>
        </w:rPr>
      </w:r>
      <w:r>
        <w:rPr>
          <w:lang w:val="png_PG" w:bidi="png_PG"/>
        </w:rPr>
        <w:t>Stopim dispela drama long sotpela taim. Askim Jisas, "Yu wok long pilim olsem wanem?" Yu ken harim ol samting olsem, "Mi bel sori long dispela aipas man," o "Mi kisim dispela man i go longwe long ol manmeri bikos ol i laik lukim mirakel tasol, tasol mi laik oraitim dispela man." Askim dispela ai pas man, Yu wok long pilim olsem wanem.?" Yu ken harim ol samting olsem, "Mi paul, mi no save wanem samting i wok long kamap" o "Mi bin harim olsem Jisas i save oraitim ol manmeri." Em bai gutpela sapos Jisas i ken oraitim mi". Kontinu wantaim drama.</w:t>
      </w:r>
    </w:p>
    <w:p>
      <w:pPr/>
      <w:r>
        <w:rPr>
          <w:lang w:val="png_PG" w:bidi="png_PG"/>
        </w:rPr>
      </w:r>
      <w:r>
        <w:rPr>
          <w:lang w:val="png_PG" w:bidi="png_PG"/>
        </w:rPr>
        <w:t>Insait long namba tu hap bilong stori, Jisas i spet long ai bilong dispela man na i putim han bilong em antap long ai bilong dispela man. Jisas i askim dispela man, "Yu ken lukim wanpela samting nau?"</w:t>
      </w:r>
    </w:p>
    <w:p>
      <w:pPr/>
      <w:r>
        <w:rPr>
          <w:lang w:val="png_PG" w:bidi="png_PG"/>
        </w:rPr>
      </w:r>
      <w:r>
        <w:rPr>
          <w:lang w:val="png_PG" w:bidi="png_PG"/>
        </w:rPr>
        <w:t>Dispela man i lukluk raun na i tok "Yes, mi lukim ol manmeri, tasol mi no lukim ol klia gut. "Ol i luk olsem ol diwai i wokabaut raun." Bihain Jisas i putim han gen long ai bilong dispela man long namba tu taim. Ai bilong dispela man i open. Dispela man i ken lukim ol samting gut.</w:t>
      </w:r>
    </w:p>
    <w:p>
      <w:pPr/>
      <w:r>
        <w:rPr>
          <w:lang w:val="png_PG" w:bidi="png_PG"/>
        </w:rPr>
      </w:r>
      <w:r>
        <w:rPr>
          <w:lang w:val="png_PG" w:bidi="png_PG"/>
        </w:rPr>
        <w:t>Stopim dispela drama long sotpela taim. Askim dispela ai pas man, Yu wok long pilim olsem wanem.?" Yu ken harim ol samting olsem, "Mi pilim orait. Mi ting olsem mi bai kisim liklik orait tasol, tasol nau mi kamap orait olgeta" o "Mi pulap tru long amamas." Mi ken lukluk gen. Dispela em i naispela samting tru. Ol narapela manmeri i no inap long kisim mi i go i kam moa. "Mi yet i ken mekim samting!" Kontinu wantaim drama.</w:t>
      </w:r>
    </w:p>
    <w:p>
      <w:pPr/>
      <w:r>
        <w:rPr>
          <w:lang w:val="png_PG" w:bidi="png_PG"/>
        </w:rPr>
      </w:r>
      <w:r>
        <w:rPr>
          <w:lang w:val="png_PG" w:bidi="png_PG"/>
        </w:rPr>
        <w:t>Ai bilong dispela man i kamap orait olgeta, na em i ken lukim olgeta samting klia. Jisas salim em i go, na tokim em, "No ken go bek insait long dispela ples taim yu wok long go long haus bilong yu."</w:t>
      </w:r>
    </w:p>
    <w:p>
      <w:pPr/>
      <w:r>
        <w:rPr>
          <w:lang w:val="png_PG" w:bidi="png_PG"/>
        </w:rPr>
      </w:r>
      <w:r>
        <w:rPr>
          <w:lang w:val="png_PG" w:bidi="png_PG"/>
        </w:rPr>
        <w:t>Taim eksen bilong dispela hap bilong drama i pinis, askim Jisas, "Yu pilim olsem wanem?" O "Bilong wanem yu mekim dispela tok long dispela man?" Ating yu ken harim ol samting olsem, "Mi amamas long dispela man" o "Mi no laik em i go bek long dispela ples bikos mi no laik toktok bilong dispela mirakel i go nabaut," o "Mi no laik ol manmeri i lukim mirakel na bihain ol i laik lukim moa mirakel tasol, kain olsem ol Farisi i bin mekim long stori i go pinis." Askim ol disaipel, "Yupela i pilim olsem wanem nau?" Yu ken harim, "Mi kirap nogut." Mi no save hau Jisas i save mekim ol dispela samting. Dispela man ai bilong em i bin pas na nau em inap lukluk gut. Dispela pawa bilong Jisas i save kam long we?" Askim dispela bikpela lain manmeri, "Yupela i pilim olsem wanem?" Yu ken harim, "Mi no amamas. Mi laik lukim Jisas i mekim wanpela mirakel. Mi laik long lukim hau Jisas i save mekim ol dispela samting." O, "Mi amamas long pren bilong mi. Em i ken lukim ol samting nau. Em ken kisim laip bilong em na wok bek gen." O, "Bilong wanem Jisas i salim em i go long haus na i no larim mipela i lukim pren bilong mipela? Mi no save wai na Jisas i kisim em i go na tupela i stap tupela yet. Mi amamas olsem em i ken lukim ol samting gen. Jisas em i wanpela man i gat pawa. "Mi laik save moa long Jisas em i husat."</w:t>
      </w:r>
      <w:r>
        <w:rPr>
          <w:lang w:val="png_PG" w:bidi="png_PG"/>
        </w:rPr>
      </w:r>
    </w:p>
    <w:p>
      <w:pPr>
        <w:pStyle w:val="Heading3"/>
      </w:pPr>
      <w:r>
        <w:rPr>
          <w:lang w:val="png_PG" w:bidi="png_PG"/>
        </w:rPr>
        <w:t>Pulapim dispela speis</w:t>
      </w:r>
    </w:p>
    <w:p>
      <w:pPr/>
      <w:r>
        <w:rPr>
          <w:lang w:val="png_PG" w:bidi="png_PG"/>
        </w:rPr>
      </w:r>
      <w:r>
        <w:rPr>
          <w:lang w:val="png_PG" w:bidi="png_PG"/>
        </w:rPr>
        <w:t>Harim dispela stori wanpela taim long trenslesen we i isi tru long yupela long andastendim.</w:t>
      </w:r>
    </w:p>
    <w:p>
      <w:pPr/>
      <w:r>
        <w:rPr>
          <w:lang w:val="png_PG" w:bidi="png_PG"/>
        </w:rPr>
      </w:r>
      <w:r>
        <w:rPr>
          <w:lang w:val="png_PG" w:bidi="png_PG"/>
        </w:rPr>
        <w:t xml:space="preserve">Ol kam long </w:t>
      </w:r>
      <w:r>
        <w:rPr>
          <w:lang w:val="png_PG" w:bidi="png_PG"/>
        </w:rPr>
        <w:t>Betsaida</w:t>
      </w:r>
      <w:r>
        <w:rPr>
          <w:lang w:val="png_PG" w:bidi="png_PG"/>
        </w:rPr>
        <w:t xml:space="preserve"> na sampela manmeri bringim wanpela aipas man i kam na i askim Jisas long tasim em. Jisas na ol disaipel i bin kam kamap long </w:t>
      </w:r>
      <w:r>
        <w:rPr>
          <w:b/>
          <w:lang w:val="png_PG" w:bidi="png_PG"/>
        </w:rPr>
        <w:t>Betsaida</w:t>
      </w:r>
      <w:r>
        <w:rPr>
          <w:lang w:val="png_PG" w:bidi="png_PG"/>
        </w:rPr>
        <w:t>, em wanpela ples we ol Ju na ol manmeri bilong narapela lain tu i save stap. Ol sampela trenslesen i save tok olsem ol disaipel i bin stap wantaim Jisas. Dispela wod "ol" i min olsem Jisas na ol disaipel i kam long Betsaida.</w:t>
      </w:r>
    </w:p>
    <w:p>
      <w:pPr/>
      <w:r>
        <w:rPr>
          <w:lang w:val="png_PG" w:bidi="png_PG"/>
        </w:rPr>
      </w:r>
      <w:r>
        <w:rPr>
          <w:lang w:val="png_PG" w:bidi="png_PG"/>
        </w:rPr>
        <w:t xml:space="preserve">Ol manmeri i no bin askim Jisas stret long </w:t>
      </w:r>
      <w:r>
        <w:rPr>
          <w:lang w:val="png_PG" w:bidi="png_PG"/>
        </w:rPr>
        <w:t>oraitim</w:t>
      </w:r>
      <w:r>
        <w:rPr>
          <w:lang w:val="png_PG" w:bidi="png_PG"/>
        </w:rPr>
        <w:t xml:space="preserve"> dispela man, tasol ol i askim em long </w:t>
      </w:r>
      <w:r>
        <w:rPr>
          <w:b/>
          <w:lang w:val="png_PG" w:bidi="png_PG"/>
        </w:rPr>
        <w:t>tasim</w:t>
      </w:r>
      <w:r>
        <w:rPr>
          <w:lang w:val="png_PG" w:bidi="png_PG"/>
        </w:rPr>
        <w:t xml:space="preserve"> dispela man. Long dispela taim, dispela em i wanpela we bilong askim long blesing na hiling. Sapos yu nid long tok olsem "ol i begim Jisas long tasim na oraitim dispela man," orait yu ken tok olsem.</w:t>
      </w:r>
    </w:p>
    <w:p>
      <w:pPr/>
      <w:r>
        <w:rPr>
          <w:lang w:val="png_PG" w:bidi="png_PG"/>
        </w:rPr>
      </w:r>
      <w:r>
        <w:rPr>
          <w:lang w:val="png_PG" w:bidi="png_PG"/>
        </w:rPr>
        <w:t xml:space="preserve">Ai bilong dispela man </w:t>
      </w:r>
      <w:r>
        <w:rPr>
          <w:b/>
          <w:lang w:val="png_PG" w:bidi="png_PG"/>
        </w:rPr>
        <w:t>i open</w:t>
      </w:r>
      <w:r>
        <w:rPr>
          <w:lang w:val="png_PG" w:bidi="png_PG"/>
        </w:rPr>
        <w:t>. Ai bilong em i no op tasol, bikos ol i open pinis tasol ol i no inap long lukim samting. Dispela hap tok i min olsem em i inap long lukim gut tru ol samting gen. Ol sampela trenslesen i tok olsem dispela man i lukluk strong long ol samting, tasol ol narapela trenslesen i tok em i lukluk na fokas longpela taim long ol samting. Olgeta dispela hap tok em ol we bilong tok olsem dispela man i inap long lukim gut tru ol samting.</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translesen we i isi tru long yupela long andastendim.</w:t>
      </w:r>
    </w:p>
    <w:p>
      <w:pPr/>
      <w:r>
        <w:rPr>
          <w:lang w:val="png_PG" w:bidi="png_PG"/>
        </w:rPr>
      </w:r>
      <w:r>
        <w:rPr>
          <w:lang w:val="png_PG" w:bidi="png_PG"/>
        </w:rPr>
        <w:t>Insait long dispela sesen, olsem wanpela grup, tokim gen dispela stori long tok ples bilong yupela yet.</w:t>
      </w:r>
    </w:p>
    <w:p>
      <w:pPr/>
      <w:r>
        <w:rPr>
          <w:lang w:val="png_PG" w:bidi="png_PG"/>
        </w:rPr>
      </w:r>
      <w:r>
        <w:rPr>
          <w:lang w:val="png_PG" w:bidi="png_PG"/>
        </w:rPr>
        <w:t>Pastaim, olgeta grup bai prektis long tokim dispela stori long tok ples bilong yupela yet. Tingim long yusim ol samting we yupela i bin wanbel long en long narapela step i go pinis, kain olsem oda bilong ol samting i kamap insait long stori, ol wod, ol hap tok, ol samting ol man o 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Presim pos baten long stopim odio long hia.</w:t>
      </w:r>
    </w:p>
    <w:p>
      <w:pPr/>
      <w:r>
        <w:rPr>
          <w:lang w:val="png_PG" w:bidi="png_PG"/>
        </w:rPr>
      </w:r>
      <w:r>
        <w:rPr>
          <w:lang w:val="png_PG" w:bidi="png_PG"/>
        </w:rPr>
        <w:t>Bihain, wanwan memba bilong grup i mas autim olgeta samting i kamap insait long dispela stori long wanpela laspela taim na no gat lain i mas distebim ol. Wanpela grup memba i ken yusim ol kainkain samting, ol eksen, o piksa o storibod long helpim em long tingim dispela stori. Presim pos baten long stopim odio long hia.</w:t>
      </w:r>
    </w:p>
    <w:p>
      <w:pPr/>
      <w:r>
        <w:rPr>
          <w:lang w:val="png_PG" w:bidi="png_PG"/>
        </w:rPr>
      </w:r>
      <w:r>
        <w:rPr>
          <w:lang w:val="png_PG" w:bidi="png_PG"/>
        </w:rPr>
        <w:t>Bihain, grup i ken mekim disisen long stori bilong husat em ol i laikim tru. Yupela i ken tok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8:27–30</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78">
        <w:r>
          <w:rPr>
            <w:lang w:val="png_PG" w:bidi="png_PG"/>
          </w:rPr>
          <w:rPr>
            <w:color w:val="0000EE"/>
            <w:u w:val="single"/>
          </w:rPr>
          <w:t>Harim na putim long tingting na bel</w:t>
        </w:r>
      </w:hyperlink>
      <w:r>
        <w:rPr>
          <w:lang w:val="png_PG" w:bidi="png_PG"/>
        </w:rPr>
        <w:t xml:space="preserve"> (692 KB)</w:t>
      </w:r>
      <w:r>
        <w:rPr>
          <w:lang w:val="png_PG" w:bidi="png_PG"/>
        </w:rPr>
      </w:r>
    </w:p>
    <w:p>
      <w:pPr>
        <w:pStyle w:val="ListBullet"/>
        <w:spacing w:line="240" w:lineRule="auto"/>
        <w:ind w:left="720"/>
      </w:pPr>
      <w:r>
        <w:rPr>
          <w:lang w:val="png_PG" w:bidi="png_PG"/>
        </w:rPr>
      </w:r>
      <w:hyperlink r:id="rId179">
        <w:r>
          <w:rPr>
            <w:lang w:val="png_PG" w:bidi="png_PG"/>
          </w:rPr>
          <w:rPr>
            <w:color w:val="0000EE"/>
            <w:u w:val="single"/>
          </w:rPr>
          <w:t>Save long taim na ples we stori i kamap long en</w:t>
        </w:r>
      </w:hyperlink>
      <w:r>
        <w:rPr>
          <w:lang w:val="png_PG" w:bidi="png_PG"/>
        </w:rPr>
        <w:t xml:space="preserve"> (4.3 MB)</w:t>
      </w:r>
      <w:r>
        <w:rPr>
          <w:lang w:val="png_PG" w:bidi="png_PG"/>
        </w:rPr>
      </w:r>
    </w:p>
    <w:p>
      <w:pPr>
        <w:pStyle w:val="ListBullet"/>
        <w:spacing w:line="240" w:lineRule="auto"/>
        <w:ind w:left="720"/>
      </w:pPr>
      <w:r>
        <w:rPr>
          <w:lang w:val="png_PG" w:bidi="png_PG"/>
        </w:rPr>
      </w:r>
      <w:hyperlink r:id="rId180">
        <w:r>
          <w:rPr>
            <w:lang w:val="png_PG" w:bidi="png_PG"/>
          </w:rPr>
          <w:rPr>
            <w:color w:val="0000EE"/>
            <w:u w:val="single"/>
          </w:rPr>
          <w:t>Save gut long wanwan Hap bilong Stori</w:t>
        </w:r>
      </w:hyperlink>
      <w:r>
        <w:rPr>
          <w:lang w:val="png_PG" w:bidi="png_PG"/>
        </w:rPr>
        <w:t xml:space="preserve"> (2.5 MB)</w:t>
      </w:r>
      <w:r>
        <w:rPr>
          <w:lang w:val="png_PG" w:bidi="png_PG"/>
        </w:rPr>
      </w:r>
    </w:p>
    <w:p>
      <w:pPr>
        <w:pStyle w:val="ListBullet"/>
        <w:spacing w:line="240" w:lineRule="auto"/>
        <w:ind w:left="720"/>
      </w:pPr>
      <w:r>
        <w:rPr>
          <w:lang w:val="png_PG" w:bidi="png_PG"/>
        </w:rPr>
      </w:r>
      <w:hyperlink r:id="rId181">
        <w:r>
          <w:rPr>
            <w:lang w:val="png_PG" w:bidi="png_PG"/>
          </w:rPr>
          <w:rPr>
            <w:color w:val="0000EE"/>
            <w:u w:val="single"/>
          </w:rPr>
          <w:t>Putim yu yet insait long stori</w:t>
        </w:r>
      </w:hyperlink>
      <w:r>
        <w:rPr>
          <w:lang w:val="png_PG" w:bidi="png_PG"/>
        </w:rPr>
        <w:t xml:space="preserve"> (3.7 MB)</w:t>
      </w:r>
      <w:r>
        <w:rPr>
          <w:lang w:val="png_PG" w:bidi="png_PG"/>
        </w:rPr>
      </w:r>
    </w:p>
    <w:p>
      <w:pPr>
        <w:pStyle w:val="ListBullet"/>
        <w:spacing w:line="240" w:lineRule="auto"/>
        <w:ind w:left="720"/>
      </w:pPr>
      <w:r>
        <w:rPr>
          <w:lang w:val="png_PG" w:bidi="png_PG"/>
        </w:rPr>
      </w:r>
      <w:hyperlink r:id="rId182">
        <w:r>
          <w:rPr>
            <w:lang w:val="png_PG" w:bidi="png_PG"/>
          </w:rPr>
          <w:rPr>
            <w:color w:val="0000EE"/>
            <w:u w:val="single"/>
          </w:rPr>
          <w:t>Save gut long ol samting we i no klia</w:t>
        </w:r>
      </w:hyperlink>
      <w:r>
        <w:rPr>
          <w:lang w:val="png_PG" w:bidi="png_PG"/>
        </w:rPr>
        <w:t xml:space="preserve"> (2.0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8:27–30</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8:27–30 na putim insait long tingting na bel bilong yupela.</w:t>
      </w:r>
    </w:p>
    <w:p>
      <w:pPr/>
      <w:r>
        <w:rPr>
          <w:lang w:val="png_PG" w:bidi="png_PG"/>
        </w:rPr>
      </w:r>
      <w:r>
        <w:rPr>
          <w:lang w:val="png_PG" w:bidi="png_PG"/>
        </w:rPr>
        <w:t>Harim wanpela odio vesen bilong Mak 8:27–30 tripela taim, long tripela kain trenslesen, sapos yupela i ken mekim olsem.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 xml:space="preserve">Dispela stori i tokim yumi wanem samting long ol manmeri? </w:t>
      </w:r>
    </w:p>
    <w:p>
      <w:pPr>
        <w:pStyle w:val="ListBullet"/>
        <w:spacing w:line="240" w:lineRule="auto"/>
        <w:ind w:left="720"/>
      </w:pPr>
      <w:r>
        <w:rPr>
          <w:lang w:val="png_PG" w:bidi="png_PG"/>
        </w:rPr>
      </w:r>
      <w:r>
        <w:rPr>
          <w:lang w:val="png_PG" w:bidi="png_PG"/>
        </w:rPr>
        <w:t>Dispela stori i tokim yumi wanem samting o i skulim yumi wanem samting long laip bilong yumi long wanwan de?</w:t>
      </w:r>
    </w:p>
    <w:p>
      <w:pPr>
        <w:pStyle w:val="ListBullet"/>
        <w:spacing w:line="240" w:lineRule="auto"/>
        <w:ind w:left="720"/>
      </w:pPr>
      <w:r>
        <w:rPr>
          <w:lang w:val="png_PG" w:bidi="png_PG"/>
        </w:rPr>
      </w:r>
      <w:r>
        <w:rPr>
          <w:lang w:val="png_PG" w:bidi="png_PG"/>
        </w:rPr>
        <w:t>Husat man o meri we yu save long em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dispela stori wanpela taim long vesen we i isi tru long yupela long andastendim.</w:t>
      </w:r>
    </w:p>
    <w:p>
      <w:pPr/>
      <w:r>
        <w:rPr>
          <w:lang w:val="png_PG" w:bidi="png_PG"/>
        </w:rPr>
      </w:r>
      <w:r>
        <w:rPr>
          <w:lang w:val="png_PG" w:bidi="png_PG"/>
        </w:rPr>
        <w:t>Jisas na ol disaipel bilong em i bin lusim Betsaida long Raunwara Galili na wokabaut 40 kilomita i go long eria we i stap long taun Sisaria Filipai. Ating ol i bin stap long ol liklik ples insait long dispela eria raunim taun. Mipela i no save hamas taim bihain long dispela na Jisas i bin oraitim wanpela aipas man. Dispela em i wanpela stori bilong wanem samting i kamap long wokabaut bilong ol i go long Sisaria Filipai.</w:t>
      </w:r>
    </w:p>
    <w:p>
      <w:pPr/>
      <w:r>
        <w:rPr>
          <w:lang w:val="png_PG" w:bidi="png_PG"/>
        </w:rPr>
      </w:r>
      <w:r>
        <w:rPr>
          <w:lang w:val="png_PG" w:bidi="png_PG"/>
        </w:rPr>
        <w:t>Stop na soim trenslesen tim bilong yu long mep bilong Raunwara Galili we i inkludim Betsaida na noten siti bilong Sisaria Filipai. Posim rekoding long hia.</w:t>
      </w:r>
    </w:p>
    <w:p>
      <w:pPr/>
      <w:r>
        <w:rPr>
          <w:lang w:val="png_PG" w:bidi="png_PG"/>
        </w:rPr>
      </w:r>
      <w:r>
        <w:rPr>
          <w:lang w:val="png_PG" w:bidi="png_PG"/>
        </w:rPr>
        <w:t>Sisaria Filipai em i stap long wanpela hap we i gat wanpela tempel we ol i bin dediketim i go long wanpela god bilong ol Grik (long kantri bilong Gris) nem bilong em Pen. Bihain, ol Rom i bin kisim dispela eria. Ol i wokim wanpela sita na ol i givim nem bilong em bihainim Sisar, o king bilong ol Rom. Dispela i bin wanpela ples we ol manmeri i save lukim dispela king bilong Rom olsem wanpela masta bilong ol na klostu ol i save lotuim long em. Dispela i bin wanpela gutpela ples bilong Jisas long toktok wantaim ol disaipel bilong em long em i husat tru tru na wai em i bin kam.</w:t>
      </w:r>
    </w:p>
    <w:p>
      <w:pPr/>
      <w:r>
        <w:rPr>
          <w:lang w:val="png_PG" w:bidi="png_PG"/>
        </w:rPr>
      </w:r>
      <w:r>
        <w:rPr>
          <w:lang w:val="png_PG" w:bidi="png_PG"/>
        </w:rPr>
        <w:t>Planti ol sumatin i save askim ol kwesten long ol tisa bilong lotu bilong ol, tasol Jisas em i wanpela narapela kain tisa. Em i save askim ol sumatin bilong em ol kwesten. Jisas i bin askim ol disaipel bilong em long ol manmeri i save ting em i husat. Em i no askim ol long sait bilong wanem nem ol manmeri i save kolim em, tasol em i askim ol long sait bilong tingting bilong ol manmeri long em i wanem kain man tru na wanem wok bilong em long dispela graun. Bekim bilong ol i soim olsem ol manmeri i no save yet long em i husat. Wanpela bekim i olsem em "Jon bilong Baptais." Jon bilong Baptais em i kasen bilong Jisas, dispela em man husat i save autim tok long ples nating na i save tokim ol manmeri long tok sori long ol sin na tanim bel na kam bek long God. Jon i bin baptaisim Jisas long Wara Jordan. Bihain king i bin kilim Jon i dai. Sampela manmeri i bin ting Jisas em i Jon bilong Baptais husat i bin kirap bek long dai. Sampela narapela manmeri i tok em i Elaija. Elaija em i wanpela profet husat i bin mekim ol mirakel na planti manmeri i save long em. I bin gat wanpela tok profet olsem Elaija bai i kam bek wanpela de, olsem na sampela manmeri i ting olsem ating Jisas em i Elaija. Ol manmeri i bin ting olsem Jisas em i sampela kain profet, bikos em i skulim ol manmeri na mekim ol mirakel olsem ol profet i bin save mekim.</w:t>
      </w:r>
    </w:p>
    <w:p>
      <w:pPr/>
      <w:r>
        <w:rPr>
          <w:lang w:val="png_PG" w:bidi="png_PG"/>
        </w:rPr>
      </w:r>
      <w:r>
        <w:rPr>
          <w:lang w:val="png_PG" w:bidi="png_PG"/>
        </w:rPr>
        <w:t>Bihain, Jisas i laik save long wanem tingting bilong ol disaipel long Jisas em i husat. Jisas i laik skelim wanem samting ol narapela manmeri i ting long em wantaim wanem samting ol disapel bilong em i ting long em taim em i tok strong tru "YUPELA i ting wanem?" Peta bekim na tok. Pita em i wok long ekt olsem wanpela lida namel long ol disaipel. Pita i tokim Jisas "Yu dispela "Mesaia" o "Krais." Devit em i wanpela impoten king insait long Olpela Testamen. God i promis olsem wanpela man long famili lain bilong Devit em bai stap king olsem king bilong ol Israel oltaim oltaim. Taim ol Israel i no gat king, ol profet i bin tok profet olsem God bai i anointim o salim wanpela man long kam na kisim wok bilong King Devit na mekim planti mirakel samting. Dispela king em ol bai i kolim em "Mesaia" o "Krais". "Mesaia" na "Krais" em tupela seim wod tasol tupela i kam long tupela narapela tok ples. Long dispela ol taim, ol manmeri i save anointim ol narapela manmeri long soim olsem ol dispela manmeri em ol i bilong God. Mesaia em i wanpela man we ol i bin givim em i go long God na em i spesel long God, olsem na dispela i min olsem ol i bin anointim em.</w:t>
      </w:r>
    </w:p>
    <w:p>
      <w:pPr/>
      <w:r>
        <w:rPr>
          <w:lang w:val="png_PG" w:bidi="png_PG"/>
        </w:rPr>
      </w:r>
      <w:r>
        <w:rPr>
          <w:lang w:val="png_PG" w:bidi="png_PG"/>
        </w:rPr>
        <w:t>Stop na toktok: Dispela wod Mesaia na wod Krais em ol taitel we ol i yusim insait long Nupela Testamen. Mesaia em ol i bin yusim tu insait long ol tok profet bilong Olpela Testamen. Toktok olsem wanpela grup long hau yupela bai i kolim dispela taitel. Posim rekoding long hia.</w:t>
      </w:r>
    </w:p>
    <w:p>
      <w:pPr/>
      <w:r>
        <w:rPr>
          <w:lang w:val="png_PG" w:bidi="png_PG"/>
        </w:rPr>
      </w:r>
      <w:r>
        <w:rPr>
          <w:lang w:val="png_PG" w:bidi="png_PG"/>
        </w:rPr>
        <w:t>Jisas i bin givim strongpela tok lukaut long ol disaipel long no ken tokim wanpela man o meri olsem Jisas em i Mesaia. Ol manmeri i ting olsem dispela Mesaia em bai i kamap wanpela king olsem olgeta narapela king, tasol Jisas bai i mekim narapela samting. Em i bin no laik long kolim em yet olsem Mesaia bikos ol manmeri i wok long tingim na laikim narapela samting.</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Mak 8:27–30 long trenslesen we i isi tru long yupela long andastendim.</w:t>
      </w:r>
    </w:p>
    <w:p>
      <w:pPr/>
      <w:r>
        <w:rPr>
          <w:lang w:val="png_PG" w:bidi="png_PG"/>
        </w:rPr>
      </w:r>
      <w:r>
        <w:rPr>
          <w:lang w:val="png_PG" w:bidi="png_PG"/>
        </w:rPr>
        <w:t>Insait long dispela step, grup bai toktok long ol wanwan hap bilong stori, ol manmeri insait long stori na ples we dispela stori i kamap long em. Bihain grup bai piksarim dispela stori.</w:t>
      </w:r>
    </w:p>
    <w:p>
      <w:pPr/>
      <w:r>
        <w:rPr>
          <w:lang w:val="png_PG" w:bidi="png_PG"/>
        </w:rPr>
      </w:r>
      <w:r>
        <w:rPr>
          <w:lang w:val="png_PG" w:bidi="png_PG"/>
        </w:rPr>
        <w:t>Dispela stori gat wanpela hap.</w:t>
      </w:r>
    </w:p>
    <w:p>
      <w:pPr/>
      <w:r>
        <w:rPr>
          <w:lang w:val="png_PG" w:bidi="png_PG"/>
        </w:rPr>
      </w:r>
      <w:r>
        <w:rPr>
          <w:b/>
          <w:lang w:val="png_PG" w:bidi="png_PG"/>
        </w:rPr>
        <w:t>Insait long dispela hap bilong stori:</w:t>
      </w:r>
      <w:r>
        <w:rPr>
          <w:lang w:val="png_PG" w:bidi="png_PG"/>
        </w:rPr>
        <w:t xml:space="preserve"> Jisas na ol disaipel i wokabaut i go long Sisaria Filipai. Jisas i bin toktok wantaim ol disaipel long ol manmeri i ting Jisas em husat. Pita i tok olsem Jisas em Mesaia. Jisas i givim tok lukaut long ol disaipel long no ken tokim ol narapela man o meri long em i husat.</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Pita, wanpela bilong ol disaipel bilong Jisas.</w:t>
      </w:r>
    </w:p>
    <w:p>
      <w:pPr>
        <w:pStyle w:val="ListBullet"/>
        <w:spacing w:line="240" w:lineRule="auto"/>
        <w:ind w:left="720"/>
      </w:pPr>
      <w:r>
        <w:rPr>
          <w:lang w:val="png_PG" w:bidi="png_PG"/>
        </w:rPr>
      </w:r>
      <w:r>
        <w:rPr>
          <w:lang w:val="png_PG" w:bidi="png_PG"/>
        </w:rPr>
        <w:t>Jon bilong Baptais, bikos ol i bin toktok long em</w:t>
      </w:r>
    </w:p>
    <w:p>
      <w:pPr>
        <w:pStyle w:val="ListBullet"/>
        <w:spacing w:line="240" w:lineRule="auto"/>
        <w:ind w:left="720"/>
      </w:pPr>
      <w:r>
        <w:rPr>
          <w:lang w:val="png_PG" w:bidi="png_PG"/>
        </w:rPr>
      </w:r>
      <w:r>
        <w:rPr>
          <w:lang w:val="png_PG" w:bidi="png_PG"/>
        </w:rPr>
        <w:t>Elaija na ol narapela profet, bikos ol i bin toktok long ol</w:t>
      </w:r>
    </w:p>
    <w:p>
      <w:pPr/>
      <w:r>
        <w:rPr>
          <w:lang w:val="png_PG" w:bidi="png_PG"/>
        </w:rPr>
      </w:r>
      <w:r>
        <w:rPr>
          <w:lang w:val="png_PG" w:bidi="png_PG"/>
        </w:rPr>
        <w:t>Olsem wanpela grup, tingting gut long ol dispela ol pat bilong stori we ol samting i kamap long en:</w:t>
      </w:r>
    </w:p>
    <w:p>
      <w:pPr/>
      <w:r>
        <w:rPr>
          <w:lang w:val="png_PG" w:bidi="png_PG"/>
        </w:rPr>
      </w:r>
      <w:r>
        <w:rPr>
          <w:lang w:val="png_PG" w:bidi="png_PG"/>
        </w:rPr>
        <w:t>Jisas i bin lusim dispela liklik ples bilong Betsaida, long noten nambis bilong Raunwara Galili. Jisas wantaim ol disaipel bilong em i wokabaut i go long hap not, i go long ol ples antap long ol maunten na i go olsem long Sisaria Filipai. Jisas i wok long wokabaut wantaim ol disaipel. Dispela bikpela lain manmeri i no bin stap wantaim ol long dispela taim.</w:t>
      </w:r>
    </w:p>
    <w:p>
      <w:pPr/>
      <w:r>
        <w:rPr>
          <w:lang w:val="png_PG" w:bidi="png_PG"/>
        </w:rPr>
      </w:r>
      <w:r>
        <w:rPr>
          <w:lang w:val="png_PG" w:bidi="png_PG"/>
        </w:rPr>
        <w:t>Taim ol i wok long wokabaut, Jisas i askim. "Ol manmeri i tok mi husat?"</w:t>
      </w:r>
    </w:p>
    <w:p>
      <w:pPr/>
      <w:r>
        <w:rPr>
          <w:lang w:val="png_PG" w:bidi="png_PG"/>
        </w:rPr>
      </w:r>
      <w:r>
        <w:rPr>
          <w:lang w:val="png_PG" w:bidi="png_PG"/>
        </w:rPr>
        <w:t>Ol disaipel i bekim na tok olsem sampela manmeri i tok Jisas em i Elaija o wanpela narapela profet na ol narapela manmeri i tok em Jon bilong Baptais.</w:t>
      </w:r>
    </w:p>
    <w:p>
      <w:pPr/>
      <w:r>
        <w:rPr>
          <w:lang w:val="png_PG" w:bidi="png_PG"/>
        </w:rPr>
      </w:r>
      <w:r>
        <w:rPr>
          <w:lang w:val="png_PG" w:bidi="png_PG"/>
        </w:rPr>
        <w:t>Bihain Jisas i askim, "Yupela i tok mi husat?"</w:t>
      </w:r>
    </w:p>
    <w:p>
      <w:pPr/>
      <w:r>
        <w:rPr>
          <w:lang w:val="png_PG" w:bidi="png_PG"/>
        </w:rPr>
      </w:r>
      <w:r>
        <w:rPr>
          <w:lang w:val="png_PG" w:bidi="png_PG"/>
        </w:rPr>
        <w:t>Pita i bekim olsem, "Yu dispela Mesaia," em manmeri i wok long wetim i stap. Jisas i givim tok lukaut long ol disaipel long no ken tokim wanpela narapela man o meri olsem Jisas em i Mesaia.</w:t>
      </w:r>
    </w:p>
    <w:p>
      <w:pPr/>
      <w:r>
        <w:rPr>
          <w:lang w:val="png_PG" w:bidi="png_PG"/>
        </w:rPr>
      </w:r>
      <w:r>
        <w:rPr>
          <w:lang w:val="png_PG" w:bidi="png_PG"/>
        </w:rPr>
        <w:t>Nau, grup mas wokim storibod, dro, o yusim ol samting long piksarim dispela stori na ol eksen i stap insait long em.</w:t>
      </w:r>
      <w:r>
        <w:rPr>
          <w:lang w:val="png_PG" w:bidi="png_PG"/>
        </w:rPr>
      </w:r>
    </w:p>
    <w:p>
      <w:pPr>
        <w:pStyle w:val="Heading3"/>
      </w:pPr>
      <w:r>
        <w:rPr>
          <w:lang w:val="png_PG" w:bidi="png_PG"/>
        </w:rPr>
        <w:t>Ektim aut dispela Tok</w:t>
      </w:r>
    </w:p>
    <w:p>
      <w:pPr/>
      <w:r>
        <w:rPr>
          <w:lang w:val="png_PG" w:bidi="png_PG"/>
        </w:rPr>
      </w:r>
      <w:r>
        <w:rPr>
          <w:lang w:val="png_PG" w:bidi="png_PG"/>
        </w:rPr>
        <w:t>Harim wanpela odio vesen bilong Mak 8:27–30 long trenslesen we i isi tru long yupela long andastendim.</w:t>
      </w:r>
    </w:p>
    <w:p>
      <w:pPr/>
      <w:r>
        <w:rPr>
          <w:lang w:val="png_PG" w:bidi="png_PG"/>
        </w:rPr>
      </w:r>
      <w:r>
        <w:rPr>
          <w:lang w:val="png_PG" w:bidi="png_PG"/>
        </w:rPr>
        <w:t>Insait long dispela step, grup bai mekim drama bilong dispela stori.</w:t>
      </w:r>
    </w:p>
    <w:p>
      <w:pPr/>
      <w:r>
        <w:rPr>
          <w:lang w:val="png_PG" w:bidi="png_PG"/>
        </w:rPr>
      </w:r>
      <w:r>
        <w:rPr>
          <w:lang w:val="png_PG" w:bidi="png_PG"/>
        </w:rPr>
        <w:t>Dispela stori i gat wanpela hap tasol.</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Pita, wanpela disaipel bilong Jisas.</w:t>
      </w:r>
    </w:p>
    <w:p>
      <w:pPr>
        <w:pStyle w:val="ListBullet"/>
        <w:spacing w:line="240" w:lineRule="auto"/>
        <w:ind w:left="720"/>
      </w:pPr>
      <w:r>
        <w:rPr>
          <w:lang w:val="png_PG" w:bidi="png_PG"/>
        </w:rPr>
      </w:r>
      <w:r>
        <w:rPr>
          <w:lang w:val="png_PG" w:bidi="png_PG"/>
        </w:rPr>
        <w:t>Jon bilong Baptais we ol i toktok long em</w:t>
      </w:r>
    </w:p>
    <w:p>
      <w:pPr>
        <w:pStyle w:val="ListBullet"/>
        <w:spacing w:line="240" w:lineRule="auto"/>
        <w:ind w:left="720"/>
      </w:pPr>
      <w:r>
        <w:rPr>
          <w:lang w:val="png_PG" w:bidi="png_PG"/>
        </w:rPr>
      </w:r>
      <w:r>
        <w:rPr>
          <w:lang w:val="png_PG" w:bidi="png_PG"/>
        </w:rPr>
        <w:t>Elaija na ol narapela profet we ol i bin toktok long ol</w:t>
      </w:r>
    </w:p>
    <w:p>
      <w:pPr/>
      <w:r>
        <w:rPr>
          <w:lang w:val="png_PG" w:bidi="png_PG"/>
        </w:rPr>
      </w:r>
      <w:r>
        <w:rPr>
          <w:lang w:val="png_PG" w:bidi="png_PG"/>
        </w:rPr>
        <w:t>Olsem wanpela grup, ektim dispela stori tupela taim. Yupela i mas ektim dispela stori long tok ples bilong yupela yet.</w:t>
      </w:r>
    </w:p>
    <w:p>
      <w:pPr/>
      <w:r>
        <w:rPr>
          <w:lang w:val="png_PG" w:bidi="png_PG"/>
        </w:rPr>
      </w:r>
      <w:r>
        <w:rPr>
          <w:lang w:val="png_PG" w:bidi="png_PG"/>
        </w:rPr>
        <w:t>Pastaim, ektim dispela stori na no ken stop. Tingting gut long ol toktok we ol manmeri insait long stori i mekim, flow bilong stori, wanem as tingting bilong stori na wanem ol samting bilong ektim long soim dispela as tingting, na wanem oda ol samting i kamap insait long stori. Sekim olsem yupela i ektim olgeta samting na i no bin kalapim ol hatpela o impoten pat bilong stori. Helpim wanpela narapela long tingim olgeta pat bilong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long namba tu taim gen. Long sampela hap insait long drama, stopim drama na askim dispela kwesten i go long wanpela man o meri husat i ekt, "Yu pilim olsem wanem o yu tingting olsem wanem?" Dispela man o meri husat i wok long ekt bai bekim na tokaut long wanem samting em i pilim o tingim sapos em i tru tru dispela man o meri o samting we em i wok long ektim. Bihain, kontinu wantaim dispela drama.</w:t>
      </w:r>
    </w:p>
    <w:p>
      <w:pPr/>
      <w:r>
        <w:rPr>
          <w:lang w:val="png_PG" w:bidi="png_PG"/>
        </w:rPr>
      </w:r>
      <w:r>
        <w:rPr>
          <w:lang w:val="png_PG" w:bidi="png_PG"/>
        </w:rPr>
        <w:t>Posim dispela odio long hia na ektim dispela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Jisas na ol disaipel bilong em i wokabaut i go long hap not, i go olsem long Sisaria Filipai, we i stap long ples i antap moa. Taim ol i wok long wokabaut, Jisas i askim ol disaipel ol kwesten. Jisas i askim, "Ol manmeri i tok mi husat?"</w:t>
      </w:r>
    </w:p>
    <w:p>
      <w:pPr/>
      <w:r>
        <w:rPr>
          <w:lang w:val="png_PG" w:bidi="png_PG"/>
        </w:rPr>
      </w:r>
      <w:r>
        <w:rPr>
          <w:lang w:val="png_PG" w:bidi="png_PG"/>
        </w:rPr>
        <w:t>Ol disaipel bilong em i bekim, "Sampela i tok Jon bilong Baptais, sampela i tok Elaija, na ol narapela i tok yu wanpela bilong ol narapela profet."</w:t>
      </w:r>
    </w:p>
    <w:p>
      <w:pPr/>
      <w:r>
        <w:rPr>
          <w:lang w:val="png_PG" w:bidi="png_PG"/>
        </w:rPr>
      </w:r>
      <w:r>
        <w:rPr>
          <w:lang w:val="png_PG" w:bidi="png_PG"/>
        </w:rPr>
        <w:t>Stopim eksen bilong drama: Askim ol disaipel, "Yupela i pilim olsem wanem?" Yu ken harim ol samting olsem, "Mipela i laik save bilong wanem Jisas i askim mipela dispela askim," "Mipela i laik save sapos Jisas bai tokim mipela em i husat," "Sampela bilong mipela i bilip olsem Jisas em Jon bilong Baptais," o "Sampela bilong mipela i bilip olsem Jisas em i Elaija, o wanpela narapela profet." Sampela bilong mipela i no klia Jisas em i husat." Kontinu wantaim drama.</w:t>
      </w:r>
    </w:p>
    <w:p>
      <w:pPr/>
      <w:r>
        <w:rPr>
          <w:lang w:val="png_PG" w:bidi="png_PG"/>
        </w:rPr>
      </w:r>
      <w:r>
        <w:rPr>
          <w:lang w:val="png_PG" w:bidi="png_PG"/>
        </w:rPr>
        <w:t>Bihain Jisas i askim ol disaipel, "Yupela i ting mi husat?"</w:t>
      </w:r>
    </w:p>
    <w:p>
      <w:pPr/>
      <w:r>
        <w:rPr>
          <w:lang w:val="png_PG" w:bidi="png_PG"/>
        </w:rPr>
      </w:r>
      <w:r>
        <w:rPr>
          <w:lang w:val="png_PG" w:bidi="png_PG"/>
        </w:rPr>
        <w:t>Pita i bekim, "Yu dispela Mesaia."</w:t>
      </w:r>
    </w:p>
    <w:p>
      <w:pPr/>
      <w:r>
        <w:rPr>
          <w:lang w:val="png_PG" w:bidi="png_PG"/>
        </w:rPr>
      </w:r>
      <w:r>
        <w:rPr>
          <w:lang w:val="png_PG" w:bidi="png_PG"/>
        </w:rPr>
        <w:t>Stopim eksen bilong drama: Askim Pita, "Yu wok long pilim olsem wanem?" Yu ken harim ol samting olsem, "Mi gat strongpela bilip olsem Jisas em i dispela man yumi bin wetim" o "Mi wok long wetim Jisas long tok olsem tru tru em i dispela Mesaia." Dispela Mesaia em bai i kamap king bilong yumi na em bai i rausim yumi long han bilong ol Rom. Mi bilip Jisas bai i mekim dispela." O, "Mi no bin tingting gut long dispela samting i go inap long taim Jisas i bin askim na dispela bekim i kamaut tasol long maus bilong mi. " Tasol nau mi tingting gut long em, mi bilip tru olsem Jisas em i dispela Mesaia." Askim ol narapela disaipel, "Yupela i pilim olsem wanem taim yupela i harim Pita i tok olsem Jisas em i dispela Mesaia?" Yu ken harim, "Pita i no save tingting pastaim bipo long em i bekim ol askim. Jisas inap long kamap tru tru olsem dispela king we mipela i bin wok long wet long en? Jisas save lusim ol manmeri na i go long narapela hap taim ol i traim long mekim Jisas i kamap king. Mi gat tupela tingting sapos Jisas em i dispela Mesaia yumi i bin wetim i stap." Kontinu wantaim drama.</w:t>
      </w:r>
    </w:p>
    <w:p>
      <w:pPr/>
      <w:r>
        <w:rPr>
          <w:lang w:val="png_PG" w:bidi="png_PG"/>
        </w:rPr>
      </w:r>
      <w:r>
        <w:rPr>
          <w:lang w:val="png_PG" w:bidi="png_PG"/>
        </w:rPr>
        <w:t>Jisas i givim tok lukaut long ol disaipel long no ken tokim wanpela narapelea man o meri long em i husat.</w:t>
      </w:r>
    </w:p>
    <w:p>
      <w:pPr/>
      <w:r>
        <w:rPr>
          <w:lang w:val="png_PG" w:bidi="png_PG"/>
        </w:rPr>
      </w:r>
      <w:r>
        <w:rPr>
          <w:lang w:val="png_PG" w:bidi="png_PG"/>
        </w:rPr>
        <w:t>Stopim eksen bilong drama: Askim Jisas, "Yu wok long pilim olsem wanem? Bilong wanem yu tokim ol olsem ol i no ken tokim wanpela narapela man o meri long yu i husat?" Yu ken harim ol samting olsem, "Mi amamas tru olsem ol disaipel i stat long save nau mi i husat" o "I no taim yet bilong ol manmeri long save long dispela samting, olsem na mi laik bai dispela i stap namel long mi na ol disaipel bilong mi tasol." Askim ol disaipel, "Yupela i wok long pilim olsem wanem?" Yu ken harim ol samting olsem, "Mipela i bilip long husat mipela i wok long bihainim" o "Mipela i paul, wai na mipela i no inap tokim ol man olsem Jisas em i Mesaia?" Kontinu wantaim drama.</w:t>
      </w:r>
      <w:r>
        <w:rPr>
          <w:lang w:val="png_PG" w:bidi="png_PG"/>
        </w:rPr>
      </w:r>
    </w:p>
    <w:p>
      <w:pPr>
        <w:pStyle w:val="Heading3"/>
      </w:pPr>
      <w:r>
        <w:rPr>
          <w:lang w:val="png_PG" w:bidi="png_PG"/>
        </w:rPr>
        <w:t>Pulapim dispela speis</w:t>
      </w:r>
    </w:p>
    <w:p>
      <w:pPr/>
      <w:r>
        <w:rPr>
          <w:lang w:val="png_PG" w:bidi="png_PG"/>
        </w:rPr>
      </w:r>
      <w:r>
        <w:rPr>
          <w:lang w:val="png_PG" w:bidi="png_PG"/>
        </w:rPr>
        <w:t>Harim dispela stori wanpela taim long trenslesen we i isi tru long yupela long andastendim.</w:t>
      </w:r>
    </w:p>
    <w:p>
      <w:pPr/>
      <w:r>
        <w:rPr>
          <w:lang w:val="png_PG" w:bidi="png_PG"/>
        </w:rPr>
      </w:r>
      <w:r>
        <w:rPr>
          <w:lang w:val="png_PG" w:bidi="png_PG"/>
        </w:rPr>
        <w:t xml:space="preserve">Jisas wantaim ol disaipel bilong em i go long ol liklik ples i stap klostu long </w:t>
      </w:r>
      <w:r>
        <w:rPr>
          <w:lang w:val="png_PG" w:bidi="png_PG"/>
        </w:rPr>
        <w:t>Sisaria Filipai</w:t>
      </w:r>
      <w:r>
        <w:rPr>
          <w:lang w:val="png_PG" w:bidi="png_PG"/>
        </w:rPr>
        <w:t xml:space="preserve">. Ol i bin lusim dispela eria bilong </w:t>
      </w:r>
      <w:r>
        <w:rPr>
          <w:lang w:val="png_PG" w:bidi="png_PG"/>
        </w:rPr>
        <w:t>Galili</w:t>
      </w:r>
      <w:r>
        <w:rPr>
          <w:lang w:val="png_PG" w:bidi="png_PG"/>
        </w:rPr>
        <w:t xml:space="preserve"> na i go long </w:t>
      </w:r>
      <w:r>
        <w:rPr>
          <w:b/>
          <w:lang w:val="png_PG" w:bidi="png_PG"/>
        </w:rPr>
        <w:t>Sisaria Filipai</w:t>
      </w:r>
      <w:r>
        <w:rPr>
          <w:lang w:val="png_PG" w:bidi="png_PG"/>
        </w:rPr>
        <w:t>.</w:t>
      </w:r>
    </w:p>
    <w:p>
      <w:pPr/>
      <w:r>
        <w:rPr>
          <w:lang w:val="png_PG" w:bidi="png_PG"/>
        </w:rPr>
      </w:r>
      <w:r>
        <w:rPr>
          <w:lang w:val="png_PG" w:bidi="png_PG"/>
        </w:rPr>
        <w:t xml:space="preserve">Taim ol i wok long wokabaut i go, Jisas i askim </w:t>
      </w:r>
      <w:r>
        <w:rPr>
          <w:b/>
          <w:lang w:val="png_PG" w:bidi="png_PG"/>
        </w:rPr>
        <w:t>ol disaipel</w:t>
      </w:r>
      <w:r>
        <w:rPr>
          <w:lang w:val="png_PG" w:bidi="png_PG"/>
        </w:rPr>
        <w:t xml:space="preserve"> bilong em, "Ol manmeri i save tok mi husat?" Na ol disaipel i bekim olsem, "Sampela i tok </w:t>
      </w:r>
      <w:r>
        <w:rPr>
          <w:b/>
          <w:lang w:val="png_PG" w:bidi="png_PG"/>
        </w:rPr>
        <w:t>Jon bilong Baptais</w:t>
      </w:r>
      <w:r>
        <w:rPr>
          <w:lang w:val="png_PG" w:bidi="png_PG"/>
        </w:rPr>
        <w:t xml:space="preserve">." </w:t>
      </w:r>
      <w:r>
        <w:rPr>
          <w:lang w:val="png_PG" w:bidi="png_PG"/>
        </w:rPr>
        <w:t>Jon bilong Baptais</w:t>
      </w:r>
      <w:r>
        <w:rPr>
          <w:lang w:val="png_PG" w:bidi="png_PG"/>
        </w:rPr>
        <w:t xml:space="preserve"> em i man bilong karim tok we God i bin salim i kam bipo long Jisas. Yusim seim nem na taitel bilong Jon bilong Baptais na bilong ol disaipel long hia olsem yu bin mekim long ol narapela stori insait long buk bilong Mak. </w:t>
      </w:r>
      <w:r>
        <w:rPr>
          <w:lang w:val="png_PG" w:bidi="png_PG"/>
        </w:rPr>
        <w:t>Ol disaipel</w:t>
      </w:r>
      <w:r>
        <w:rPr>
          <w:lang w:val="png_PG" w:bidi="png_PG"/>
        </w:rPr>
        <w:t xml:space="preserve"> i stap insait long Masta Gloseri.</w:t>
      </w:r>
    </w:p>
    <w:p>
      <w:pPr/>
      <w:r>
        <w:rPr>
          <w:lang w:val="png_PG" w:bidi="png_PG"/>
        </w:rPr>
      </w:r>
      <w:r>
        <w:rPr>
          <w:lang w:val="png_PG" w:bidi="png_PG"/>
        </w:rPr>
        <w:t xml:space="preserve">Ol narapela manmeri i tok olsem yu </w:t>
      </w:r>
      <w:r>
        <w:rPr>
          <w:lang w:val="png_PG" w:bidi="png_PG"/>
        </w:rPr>
        <w:t>Elaija</w:t>
      </w:r>
      <w:r>
        <w:rPr>
          <w:lang w:val="png_PG" w:bidi="png_PG"/>
        </w:rPr>
        <w:t xml:space="preserve"> o wanpela bilong </w:t>
      </w:r>
      <w:r>
        <w:rPr>
          <w:b/>
          <w:lang w:val="png_PG" w:bidi="png_PG"/>
        </w:rPr>
        <w:t>ol profet</w:t>
      </w:r>
      <w:r>
        <w:rPr>
          <w:lang w:val="png_PG" w:bidi="png_PG"/>
        </w:rPr>
        <w:t xml:space="preserve">. Ating yu bai laik long putim dispela hap tok "Profet Elaijah" na bai ol manmeri i ken save olsem </w:t>
      </w:r>
      <w:r>
        <w:rPr>
          <w:b/>
          <w:lang w:val="png_PG" w:bidi="png_PG"/>
        </w:rPr>
        <w:t>Elaijah</w:t>
      </w:r>
      <w:r>
        <w:rPr>
          <w:lang w:val="png_PG" w:bidi="png_PG"/>
        </w:rPr>
        <w:t xml:space="preserve"> em i bin wanpela profet. Yusim seim wod bilong "profet" olsem yu bin yusim long pastaim long ol narapela stori, na tingim olsem </w:t>
      </w:r>
      <w:r>
        <w:rPr>
          <w:lang w:val="png_PG" w:bidi="png_PG"/>
        </w:rPr>
        <w:t>profet</w:t>
      </w:r>
      <w:r>
        <w:rPr>
          <w:lang w:val="png_PG" w:bidi="png_PG"/>
        </w:rPr>
        <w:t xml:space="preserve"> i insait long Masta Gloseri.</w:t>
      </w:r>
    </w:p>
    <w:p>
      <w:pPr/>
      <w:r>
        <w:rPr>
          <w:lang w:val="png_PG" w:bidi="png_PG"/>
        </w:rPr>
      </w:r>
      <w:r>
        <w:rPr>
          <w:lang w:val="png_PG" w:bidi="png_PG"/>
        </w:rPr>
        <w:t xml:space="preserve">Jisas i askim ol disaipel bilong em, </w:t>
      </w:r>
      <w:r>
        <w:rPr>
          <w:b/>
          <w:lang w:val="png_PG" w:bidi="png_PG"/>
        </w:rPr>
        <w:t>"Yupela</w:t>
      </w:r>
      <w:r>
        <w:rPr>
          <w:lang w:val="png_PG" w:bidi="png_PG"/>
        </w:rPr>
        <w:t xml:space="preserve"> i ting mi husat?" Na Pita i bekim olsem, "Yu dispela Mesaia." </w:t>
      </w:r>
      <w:r>
        <w:rPr>
          <w:b/>
          <w:lang w:val="png_PG" w:bidi="png_PG"/>
        </w:rPr>
        <w:t>Mesaia</w:t>
      </w:r>
      <w:r>
        <w:rPr>
          <w:lang w:val="png_PG" w:bidi="png_PG"/>
        </w:rPr>
        <w:t xml:space="preserve"> em i wanpela taitel, olsem ol narapela taitel. Narapela wod bilong Mesaia em </w:t>
      </w:r>
      <w:r>
        <w:rPr>
          <w:b/>
          <w:lang w:val="png_PG" w:bidi="png_PG"/>
        </w:rPr>
        <w:t>Krais</w:t>
      </w:r>
      <w:r>
        <w:rPr>
          <w:lang w:val="png_PG" w:bidi="png_PG"/>
        </w:rPr>
        <w:t>. Mesaia em i tok Hibru, long orijinel tok ples tru bilong ol Ju. Krais em i tok Grik, dispela em i tok ples ol manmeri i yusim long taim bilong Jisas. Planti ol trenslesen i yusim dispela taitel Mesaia. Sampela i save yusim dispela taitel Krais.</w:t>
      </w:r>
    </w:p>
    <w:p>
      <w:pPr/>
      <w:r>
        <w:rPr>
          <w:lang w:val="png_PG" w:bidi="png_PG"/>
        </w:rPr>
      </w:r>
      <w:r>
        <w:rPr>
          <w:lang w:val="png_PG" w:bidi="png_PG"/>
        </w:rPr>
        <w:t>Yupela ken kolim dispela hap tok long tok ples bilong yupela yet, tasol em bai gutpela tu long putim wanpela sotpela hap tok bilong mekim klia mining bilong en. Yu ken tok olsem: "Krais, we God i bin makim" o "Krais, Sevia we God i bin promis long en" o "Krais, husat i kam long God."</w:t>
      </w:r>
    </w:p>
    <w:p>
      <w:pPr/>
      <w:r>
        <w:rPr>
          <w:lang w:val="png_PG" w:bidi="png_PG"/>
        </w:rPr>
      </w:r>
      <w:r>
        <w:rPr>
          <w:lang w:val="png_PG" w:bidi="png_PG"/>
        </w:rPr>
        <w:t xml:space="preserve">Tupela taitel wantaim, </w:t>
      </w:r>
      <w:r>
        <w:rPr>
          <w:lang w:val="png_PG" w:bidi="png_PG"/>
        </w:rPr>
        <w:t>Mesaia</w:t>
      </w:r>
      <w:r>
        <w:rPr>
          <w:lang w:val="png_PG" w:bidi="png_PG"/>
        </w:rPr>
        <w:t xml:space="preserve"> na </w:t>
      </w:r>
      <w:r>
        <w:rPr>
          <w:lang w:val="png_PG" w:bidi="png_PG"/>
        </w:rPr>
        <w:t>Krais</w:t>
      </w:r>
      <w:r>
        <w:rPr>
          <w:lang w:val="png_PG" w:bidi="png_PG"/>
        </w:rPr>
        <w:t xml:space="preserve"> Masta Gloseri. Dispela wod yupela i yusim, em yupela bai i yusim planti taim insait long Nupela Testamen na tu insait long ol trenslesen bilong Olpela Testamen.</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translesen we i isi tru long yupela long andastendim.</w:t>
      </w:r>
    </w:p>
    <w:p>
      <w:pPr/>
      <w:r>
        <w:rPr>
          <w:lang w:val="png_PG" w:bidi="png_PG"/>
        </w:rPr>
      </w:r>
      <w:r>
        <w:rPr>
          <w:lang w:val="png_PG" w:bidi="png_PG"/>
        </w:rPr>
        <w:t>Insait long dispela sesen, olsem wanpela grup, tokim gen dispela stori long tok ples bilong yupela yet.</w:t>
      </w:r>
    </w:p>
    <w:p>
      <w:pPr/>
      <w:r>
        <w:rPr>
          <w:lang w:val="png_PG" w:bidi="png_PG"/>
        </w:rPr>
      </w:r>
      <w:r>
        <w:rPr>
          <w:lang w:val="png_PG" w:bidi="png_PG"/>
        </w:rPr>
        <w:t>Pastaim, olgeta grup bai prektis long tokim dispela stori long tok ples bilong yupela yet. Tingim long yusim ol samting we yupela i bin wanbel long en long narapela step i go pinis, kain olsem oda bilong ol samting i kamap insait long stori, ol wod, ol hap tok, ol samting ol man o 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stori gen long ol olgeta samting i kamap insait long dispela stori. Ol grup memba i ken stretim o korektim wanpela narapela insait long dispela step. Presim pos baten long stopim odio long hia.</w:t>
      </w:r>
    </w:p>
    <w:p>
      <w:pPr/>
      <w:r>
        <w:rPr>
          <w:lang w:val="png_PG" w:bidi="png_PG"/>
        </w:rPr>
      </w:r>
      <w:r>
        <w:rPr>
          <w:lang w:val="png_PG" w:bidi="png_PG"/>
        </w:rPr>
        <w:t>Bihain, wanwan memba bilong grup i mas autim olgeta samting i kamap insait long dispela stori long wanpela laspela taim na no gat lain i mas distebim ol. Wanpela grup memba i ken yusim ol kainkain samting, ol eksen, o piksa o storibod long helpim em long tingim dispela stori. Presim pos baten long stopim odio long hia.</w:t>
      </w:r>
    </w:p>
    <w:p>
      <w:pPr/>
      <w:r>
        <w:rPr>
          <w:lang w:val="png_PG" w:bidi="png_PG"/>
        </w:rPr>
      </w:r>
      <w:r>
        <w:rPr>
          <w:lang w:val="png_PG" w:bidi="png_PG"/>
        </w:rPr>
        <w:t>Bihain, grup i ken mekim disisen long stori bilong husat em ol i laikim tru. Yupela inap mekim disisen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lain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8:31–9:1</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83">
        <w:r>
          <w:rPr>
            <w:lang w:val="png_PG" w:bidi="png_PG"/>
          </w:rPr>
          <w:rPr>
            <w:color w:val="0000EE"/>
            <w:u w:val="single"/>
          </w:rPr>
          <w:t>Harim na putim long tingting na bel</w:t>
        </w:r>
      </w:hyperlink>
      <w:r>
        <w:rPr>
          <w:lang w:val="png_PG" w:bidi="png_PG"/>
        </w:rPr>
        <w:t xml:space="preserve"> (713 KB)</w:t>
      </w:r>
      <w:r>
        <w:rPr>
          <w:lang w:val="png_PG" w:bidi="png_PG"/>
        </w:rPr>
      </w:r>
    </w:p>
    <w:p>
      <w:pPr>
        <w:pStyle w:val="ListBullet"/>
        <w:spacing w:line="240" w:lineRule="auto"/>
        <w:ind w:left="720"/>
      </w:pPr>
      <w:r>
        <w:rPr>
          <w:lang w:val="png_PG" w:bidi="png_PG"/>
        </w:rPr>
      </w:r>
      <w:hyperlink r:id="rId184">
        <w:r>
          <w:rPr>
            <w:lang w:val="png_PG" w:bidi="png_PG"/>
          </w:rPr>
          <w:rPr>
            <w:color w:val="0000EE"/>
            <w:u w:val="single"/>
          </w:rPr>
          <w:t>Save long taim na ples we stori i kamap long en</w:t>
        </w:r>
      </w:hyperlink>
      <w:r>
        <w:rPr>
          <w:lang w:val="png_PG" w:bidi="png_PG"/>
        </w:rPr>
        <w:t xml:space="preserve"> (7.6 MB)</w:t>
      </w:r>
      <w:r>
        <w:rPr>
          <w:lang w:val="png_PG" w:bidi="png_PG"/>
        </w:rPr>
      </w:r>
    </w:p>
    <w:p>
      <w:pPr>
        <w:pStyle w:val="ListBullet"/>
        <w:spacing w:line="240" w:lineRule="auto"/>
        <w:ind w:left="720"/>
      </w:pPr>
      <w:r>
        <w:rPr>
          <w:lang w:val="png_PG" w:bidi="png_PG"/>
        </w:rPr>
      </w:r>
      <w:hyperlink r:id="rId185">
        <w:r>
          <w:rPr>
            <w:lang w:val="png_PG" w:bidi="png_PG"/>
          </w:rPr>
          <w:rPr>
            <w:color w:val="0000EE"/>
            <w:u w:val="single"/>
          </w:rPr>
          <w:t>Save gut long wanwan Hap bilong Stori</w:t>
        </w:r>
      </w:hyperlink>
      <w:r>
        <w:rPr>
          <w:lang w:val="png_PG" w:bidi="png_PG"/>
        </w:rPr>
        <w:t xml:space="preserve"> (4.7 MB)</w:t>
      </w:r>
      <w:r>
        <w:rPr>
          <w:lang w:val="png_PG" w:bidi="png_PG"/>
        </w:rPr>
      </w:r>
    </w:p>
    <w:p>
      <w:pPr>
        <w:pStyle w:val="ListBullet"/>
        <w:spacing w:line="240" w:lineRule="auto"/>
        <w:ind w:left="720"/>
      </w:pPr>
      <w:r>
        <w:rPr>
          <w:lang w:val="png_PG" w:bidi="png_PG"/>
        </w:rPr>
      </w:r>
      <w:hyperlink r:id="rId186">
        <w:r>
          <w:rPr>
            <w:lang w:val="png_PG" w:bidi="png_PG"/>
          </w:rPr>
          <w:rPr>
            <w:color w:val="0000EE"/>
            <w:u w:val="single"/>
          </w:rPr>
          <w:t>Putim yu yet insait long stori</w:t>
        </w:r>
      </w:hyperlink>
      <w:r>
        <w:rPr>
          <w:lang w:val="png_PG" w:bidi="png_PG"/>
        </w:rPr>
        <w:t xml:space="preserve"> (6.1 MB)</w:t>
      </w:r>
      <w:r>
        <w:rPr>
          <w:lang w:val="png_PG" w:bidi="png_PG"/>
        </w:rPr>
      </w:r>
    </w:p>
    <w:p>
      <w:pPr>
        <w:pStyle w:val="ListBullet"/>
        <w:spacing w:line="240" w:lineRule="auto"/>
        <w:ind w:left="720"/>
      </w:pPr>
      <w:r>
        <w:rPr>
          <w:lang w:val="png_PG" w:bidi="png_PG"/>
        </w:rPr>
      </w:r>
      <w:hyperlink r:id="rId187">
        <w:r>
          <w:rPr>
            <w:lang w:val="png_PG" w:bidi="png_PG"/>
          </w:rPr>
          <w:rPr>
            <w:color w:val="0000EE"/>
            <w:u w:val="single"/>
          </w:rPr>
          <w:t>Save gut long ol samting we i no klia</w:t>
        </w:r>
      </w:hyperlink>
      <w:r>
        <w:rPr>
          <w:lang w:val="png_PG" w:bidi="png_PG"/>
        </w:rPr>
        <w:t xml:space="preserve"> (8.6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8:31–9:1</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8:31–9:1 na putim insait long tingting na bel bilong yupela.</w:t>
      </w:r>
    </w:p>
    <w:p>
      <w:pPr/>
      <w:r>
        <w:rPr>
          <w:lang w:val="png_PG" w:bidi="png_PG"/>
        </w:rPr>
      </w:r>
      <w:r>
        <w:rPr>
          <w:lang w:val="png_PG" w:bidi="png_PG"/>
        </w:rPr>
        <w:t>Harim wanpela odio vesen bilong Mak 8:31–9:1 tripela taim, long tripela kain trenslesen, sapos yupela i ken mekim olsem. Bihain, wok olsem wanpela grup na toktok long ol dispela askim:</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 xml:space="preserve">Dispela stori i tokim yumi wanem samting long ol manmeri? </w:t>
      </w:r>
    </w:p>
    <w:p>
      <w:pPr>
        <w:pStyle w:val="ListBullet"/>
        <w:spacing w:line="240" w:lineRule="auto"/>
        <w:ind w:left="720"/>
      </w:pPr>
      <w:r>
        <w:rPr>
          <w:lang w:val="png_PG" w:bidi="png_PG"/>
        </w:rPr>
      </w:r>
      <w:r>
        <w:rPr>
          <w:lang w:val="png_PG" w:bidi="png_PG"/>
        </w:rPr>
        <w:t>Dispela stori i tokim yumi wanem samting o i skulim yumi wanem samting long laip bilong yumi long wanwan de?</w:t>
      </w:r>
    </w:p>
    <w:p>
      <w:pPr>
        <w:pStyle w:val="ListBullet"/>
        <w:spacing w:line="240" w:lineRule="auto"/>
        <w:ind w:left="720"/>
      </w:pPr>
      <w:r>
        <w:rPr>
          <w:lang w:val="png_PG" w:bidi="png_PG"/>
        </w:rPr>
      </w:r>
      <w:r>
        <w:rPr>
          <w:lang w:val="png_PG" w:bidi="png_PG"/>
        </w:rPr>
        <w:t>Husat man o meri we yu save long em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dispela stori wanpela taim long vesen we i isi tru long yupela long andastendim.</w:t>
      </w:r>
    </w:p>
    <w:p>
      <w:pPr/>
      <w:r>
        <w:rPr>
          <w:lang w:val="png_PG" w:bidi="png_PG"/>
        </w:rPr>
      </w:r>
      <w:r>
        <w:rPr>
          <w:lang w:val="png_PG" w:bidi="png_PG"/>
        </w:rPr>
        <w:t>Insait long dispela stori, Jisas na ol disaipel i kontinu long wokabaut i go long Sisaria Filipai. Jisas i kontinu long skulim ol disaipel. Dispela stori em i toktok long dispela skul bilong Jisas.</w:t>
      </w:r>
    </w:p>
    <w:p>
      <w:pPr/>
      <w:r>
        <w:rPr>
          <w:lang w:val="png_PG" w:bidi="png_PG"/>
        </w:rPr>
      </w:r>
      <w:r>
        <w:rPr>
          <w:lang w:val="png_PG" w:bidi="png_PG"/>
        </w:rPr>
        <w:t>Stop na soim mep bilong Raunwara Galili na Sisaria Filipai. Posim rekoding long hia.</w:t>
      </w:r>
    </w:p>
    <w:p>
      <w:pPr/>
      <w:r>
        <w:rPr>
          <w:lang w:val="png_PG" w:bidi="png_PG"/>
        </w:rPr>
      </w:r>
      <w:r>
        <w:rPr>
          <w:lang w:val="png_PG" w:bidi="png_PG"/>
        </w:rPr>
        <w:t>Insait long stori we i kam pastaim, Pita i bin tok olsem em i bilip olsem Jisas em i Mesaia, o Krais. Ol Ju i bin ting olsem Mesaia bai i kam seivim ol long gavaman nogut. Maski Skripsa bilong ol Ju (o Olpela Testamen) i tok Mesaia bai i karim hevi na pen na i dai, long taim bilong Jisas, no gat wanpela man o meri i bin andastendim dispela samting. Tasol Jisas i laik tokim ol disapel bilong em long wanem samting tru Mesaia bai i mekim.</w:t>
      </w:r>
    </w:p>
    <w:p>
      <w:pPr/>
      <w:r>
        <w:rPr>
          <w:lang w:val="png_PG" w:bidi="png_PG"/>
        </w:rPr>
      </w:r>
      <w:r>
        <w:rPr>
          <w:lang w:val="png_PG" w:bidi="png_PG"/>
        </w:rPr>
        <w:t>Jisas i no tok olsem em Mesaia, tasol em i kolim em yet olsem "Pikinini bilong Man." Dispela taitel Pikinini bilong Man em i ken min olsem olgeta man, o em i ken min olsem wanpela spesel taitel bilong Mesaia. Jisas i wok long toktok long em yet taim em i yusim dispela taitel. Stop na toktok: Stori long wanpela man husat i kam long ples long liklik ples o kantri bilong yu. Dispela man em i ken wanpela fama. Man bilong autim stori i ken diskraibim dispela man olsem wanpela pikinini man bilong dispela liklik ples na wanpela pikinini man bilong graun. Man bilong autim stori bai tok tu olsem dispela man em i pikinini bilong wanpela man o meri na givim nem bilong dispela man o meri. Putim yau long wod we man o meri i autim stori i yusim wanwan stori. Long sampela tok ples i gat moa long wanpela wod bilong pikinini man. Nau makim wanpela wod bilong yusim long Pikinini bilong Man. Posim rekoding long hia.</w:t>
      </w:r>
    </w:p>
    <w:p>
      <w:pPr/>
      <w:r>
        <w:rPr>
          <w:lang w:val="png_PG" w:bidi="png_PG"/>
        </w:rPr>
      </w:r>
      <w:r>
        <w:rPr>
          <w:lang w:val="png_PG" w:bidi="png_PG"/>
        </w:rPr>
        <w:t>Mak i save laik long toktok olgeta taim olsem Jisas i kolim em yet Pikinini bilong Man bilong toktok long samting i mas kamap long em, we em i mas karim hevi na pen na dai, olsem wanpela man. Tasol long seim taim, Pikinini bilong Man em i moa long man nating, na em bai i kirap bek long dai.</w:t>
      </w:r>
    </w:p>
    <w:p>
      <w:pPr/>
      <w:r>
        <w:rPr>
          <w:lang w:val="png_PG" w:bidi="png_PG"/>
        </w:rPr>
      </w:r>
      <w:r>
        <w:rPr>
          <w:lang w:val="png_PG" w:bidi="png_PG"/>
        </w:rPr>
        <w:t>Jisas i stat long tok klia olsem em bai karim bikpela hevi na pen nogut na ol elda, ol hetpris, na ol tisa bilong lo bai i les long em na givim baksait long em. Ol elda em ol lida insait long komyuniti na i no lida long sait bilong komyuniti. Planti taim dispela em ol bikman long sait bilong krismas na ol i save helpim ol manmeri long komyuniti long stap gut wantaim.</w:t>
      </w:r>
    </w:p>
    <w:p>
      <w:pPr/>
      <w:r>
        <w:rPr>
          <w:lang w:val="png_PG" w:bidi="png_PG"/>
        </w:rPr>
      </w:r>
      <w:r>
        <w:rPr>
          <w:lang w:val="png_PG" w:bidi="png_PG"/>
        </w:rPr>
        <w:t>Ol hetman o lida bilong ol pris long lotu bilong ol Ju em ol man husat i helpim ol manmeri long pas wantaim God taim ol i mekim ol sekrifais bilong ol manmeri i go long God, taim ol i skulim ol manmeri, na taim ol i lukautim tempel bilong God. Ol pris i makim God i go long ol manmeri bilong em na ol i makim ol manmeri i go long God. Ol hetpris em ol pris we i impoten tru. Ol tisa bilong lo bilong lotu em sampela taim ol trensleta i save trensletim ol olsem ol skraib o ol man husat i save raitim lo i go daun. Dispela ol lain em ol lain i save stadi na ol i saveman bilong ol mining bilong lo i stap insait long ol Holi Skripsa. Ol dispela mining em ol i no bin raitim ol i go daun, tasol ol i putim long tingting na i save skulim ol manmeri long maus tasol. Stop long hia na toktok long wanem kain ol wod yupela bai yusim long ol lida bilong lotu insait long ples o kalsa bilong yupela. Posim rekoding long hia.</w:t>
      </w:r>
    </w:p>
    <w:p>
      <w:pPr/>
      <w:r>
        <w:rPr>
          <w:lang w:val="png_PG" w:bidi="png_PG"/>
        </w:rPr>
      </w:r>
      <w:r>
        <w:rPr>
          <w:lang w:val="png_PG" w:bidi="png_PG"/>
        </w:rPr>
        <w:t>Jisas i tok olsem olgeta lida bilong Ju wantaim ol hetpris na ol tisa bilong lo bilong God bai i no inap long laikim em. Jisas i tokim ol disaipel olsem ol lain bai i kilim Jisas i dai na bihain long tripela de em bai kirap bek long dai. Jisas i wok long toktok long ol dispela samting ples klia. Dispela i min olsem Jisas i wok long tok klia long olgeta bilong ol long dispela samting na em i yusim nomol vois bilong toktok. Jisas i no bin toktok isi na wispa long yau long wanpela man.</w:t>
      </w:r>
    </w:p>
    <w:p>
      <w:pPr/>
      <w:r>
        <w:rPr>
          <w:lang w:val="png_PG" w:bidi="png_PG"/>
        </w:rPr>
      </w:r>
      <w:r>
        <w:rPr>
          <w:lang w:val="png_PG" w:bidi="png_PG"/>
        </w:rPr>
        <w:t>Pita i no laik long harim olsem Jisas bai karim hevi na pen nogut, dai na kirap bek long dai long namba tri de. Pita i pulim Jisas i go long sait na i krosim Jisas na tok olsem Jisas em i rong. Dispela em i min olsem Pita i tokim Jisas, "Yu mas no ken toktok olsem."</w:t>
      </w:r>
    </w:p>
    <w:p>
      <w:pPr/>
      <w:r>
        <w:rPr>
          <w:lang w:val="png_PG" w:bidi="png_PG"/>
        </w:rPr>
      </w:r>
      <w:r>
        <w:rPr>
          <w:lang w:val="png_PG" w:bidi="png_PG"/>
        </w:rPr>
        <w:t>Ol manmeri i laikim tru wanpela Mesaia long kam na seivim ol long dispela lain i bosim ol na givim kantri bilong ol i go bek long ol. Olsem na Pita i kirap nogut na i les long tingting bilong Jisas. Mak i yusim seim wod long Pita i krosim Jisas na tok olsem em i rong, wankain olsem wod we Jisas i yusim long krosim ol spirit nogut.</w:t>
      </w:r>
    </w:p>
    <w:p>
      <w:pPr/>
      <w:r>
        <w:rPr>
          <w:lang w:val="png_PG" w:bidi="png_PG"/>
        </w:rPr>
      </w:r>
      <w:r>
        <w:rPr>
          <w:lang w:val="png_PG" w:bidi="png_PG"/>
        </w:rPr>
        <w:t>Jisas i klia gut long wok em i kam long graun long mekim, na Jisas i laik bihainim na mekim dispela wok. Pita i no laikim dispela tingting na em i no laik Jisas bai i karim hevi na pen na i dai. Tasol Jisas i laik harim tok bilong God. Jisas i lukim pasin bilong Pita olsem wanpela traim bilong sakim tok bilong God. Jisas i krosim Pita na tok olsem em i rong, wanpela taim gen, dispela seim wod em Jisas i yusim taim em i krosim Pita na tok olsem em i rong. Jisas i no tok olsem Pita em i Satan, tasol Jisas i tok olsem wanem samting Pita i tok em i kam long Satan. Jisas i laik dispela traim we i kam long Satan long stop, o long pinis olgeta—na i no kamap long em moa. Jisas i no tokim Pita long go longwe long em. Jisas i tokim ol disaipel bilong em olsem ol i mas klia gut long wanem samting God i wok long traim long mekim na lusim ol tingting bilong ol yet long wanem samting Mesaia i mas mekim.</w:t>
      </w:r>
    </w:p>
    <w:p>
      <w:pPr/>
      <w:r>
        <w:rPr>
          <w:lang w:val="png_PG" w:bidi="png_PG"/>
        </w:rPr>
      </w:r>
      <w:r>
        <w:rPr>
          <w:lang w:val="png_PG" w:bidi="png_PG"/>
        </w:rPr>
        <w:t>Jisas i tokim Pita, "Yu wok long lukim ol samting long tingting bilong man, na i no long tingting bilong God. Pita i laikim Jisas long kamap king husat bai i mekim ol manmeri i kamap fri long han bilong ol Rom. God i gat narapela plen long Jisas olsem king.</w:t>
      </w:r>
    </w:p>
    <w:p>
      <w:pPr/>
      <w:r>
        <w:rPr>
          <w:lang w:val="png_PG" w:bidi="png_PG"/>
        </w:rPr>
      </w:r>
      <w:r>
        <w:rPr>
          <w:lang w:val="png_PG" w:bidi="png_PG"/>
        </w:rPr>
        <w:t>Bihain Jisas i singautim ol bikpela lain manmeri long kam na bung wantaim ol disaipel. Dispela i min olsem i gat wanpela bikpela lain manmeri husat i wok long bihainim ol klostu tasol i no klostu inap long ol i harim wanem samting Jisas i bin tokim ol disaipel long en. Jisas i stat long skulim ol long wanem samting ol i mas mekim stap olsem ol lain i save bihainim Jisas. Ating Mak i bungim planti wankain tok skul bilong Jisas insait long dispela seksen.</w:t>
      </w:r>
    </w:p>
    <w:p>
      <w:pPr/>
      <w:r>
        <w:rPr>
          <w:lang w:val="png_PG" w:bidi="png_PG"/>
        </w:rPr>
      </w:r>
      <w:r>
        <w:rPr>
          <w:lang w:val="png_PG" w:bidi="png_PG"/>
        </w:rPr>
        <w:t>Jisas i wok long toktok long olgeta manmeri husat i laik harim na bihainim. Jisas i tokim ol manmeri olsem ol i nid long lusim pasin bilong ol yet long mekim ol samting na mekim ol samting olsem Jisas i save mekim. Sampela translesen i yusim hap tok, "tok nogat long yu yet." Long tok nogat long yu yet, em i min olsem yu putim wanem samting yu laikim i go long wanpela sait na putim wanem samting Jisas i laikim yu long mekim i kamap olsem nambawan impoten samting.</w:t>
      </w:r>
    </w:p>
    <w:p>
      <w:pPr/>
      <w:r>
        <w:rPr>
          <w:lang w:val="png_PG" w:bidi="png_PG"/>
        </w:rPr>
      </w:r>
      <w:r>
        <w:rPr>
          <w:lang w:val="png_PG" w:bidi="png_PG"/>
        </w:rPr>
        <w:t>Taim Mak i tokim dispela stori, ol Kristen long dispela taim i bin save gut pinis long wanem samting em i wanpela diwai kros. Wanpela diwai kros em i wanpela mak bilong kilim man i dai. Gavman bilong Rom i bin save mekim ol man i karim hap diwai bilong kros bilong ol yet i go long ples bilong kilim ol i dai. Dispela hap diwai bilong kros em i dispela plang we ol i save nilim han bilong man long en taim ol i nilim em long diwai kros. "Long karim kros bilong yu" i no minim olsem ol bai i nilim yu antap long kros, tasol em i olsem dai bilong olpela pasin bilong yu, na yu inap long mekim ol samting long wankain olsem Jisas i save mekim. Stop na soim wanpela piksa bilong diwai kros. Soim wanpela piksa bilong wanpela man i karim diwai kros. Posim rekoding long hia.</w:t>
      </w:r>
    </w:p>
    <w:p>
      <w:pPr/>
      <w:r>
        <w:rPr>
          <w:lang w:val="png_PG" w:bidi="png_PG"/>
        </w:rPr>
      </w:r>
      <w:r>
        <w:rPr>
          <w:lang w:val="png_PG" w:bidi="png_PG"/>
        </w:rPr>
        <w:t>"Givim laip bilong yu long mi" em i minim olsem yu mas stopim olpela pasin bilong yu na stat long mekim ol samting bilong autim Gutnius bilong Jisas. Jisas i tok tripela samting long hia: Ol manmeri i mas pastaim stop long mekim ol samting long tingting bilong ol yet. Bihain ol manmeri i mas mekim ol samting bilong Jisas (taim Jisas i tok "karim kros bilong yu"). Na bihain ol manmeri i mas bihainim Jisas olsem ol disaipel bilong em taim ol i serim Gut Nuis wantaim ol narapela manmeri.</w:t>
      </w:r>
    </w:p>
    <w:p>
      <w:pPr/>
      <w:r>
        <w:rPr>
          <w:lang w:val="png_PG" w:bidi="png_PG"/>
        </w:rPr>
      </w:r>
      <w:r>
        <w:rPr>
          <w:lang w:val="png_PG" w:bidi="png_PG"/>
        </w:rPr>
        <w:t>Stop long hia na toktok wantaim trenslesen tim bilong yu: ol manmeri i save mekim wanem samting taim ol i bihainim wanpela lida bilong lotu we planti manmeri i save en? Ol i save soim pasin bilong givim bel bilong ol long em olsem wanem? Ol i save lusim olgeta samting taim ol i bihainim dispela man o meri? Posim rekoding long hia.</w:t>
      </w:r>
    </w:p>
    <w:p>
      <w:pPr/>
      <w:r>
        <w:rPr>
          <w:lang w:val="png_PG" w:bidi="png_PG"/>
        </w:rPr>
      </w:r>
      <w:r>
        <w:rPr>
          <w:lang w:val="png_PG" w:bidi="png_PG"/>
        </w:rPr>
        <w:t>Bihain, Jisas i toktok long laip taim em i yusim ol toktok ol i save yusim long maket. Em i toktok long pasin bilong kisim win mani na pasin bilong lusim mani na pasin bilong senisim samting. Stop na toktok: Tokim wanpela stori bilong wanpela man o meri long maket husat i save baim ol samting na salim ol dispela samting. Wanem ol wod em dispela man bilong autim stori i bin yusim long diskraibim pasin bilong winim mani o lusim mani. Posim rekoding long hia.</w:t>
      </w:r>
    </w:p>
    <w:p>
      <w:pPr/>
      <w:r>
        <w:rPr>
          <w:lang w:val="png_PG" w:bidi="png_PG"/>
        </w:rPr>
      </w:r>
      <w:r>
        <w:rPr>
          <w:lang w:val="png_PG" w:bidi="png_PG"/>
        </w:rPr>
        <w:t>Jisas i askim ol dispela askim long hia, tasol em i no askim bilong kisim bekim.</w:t>
      </w:r>
    </w:p>
    <w:p>
      <w:pPr/>
      <w:r>
        <w:rPr>
          <w:lang w:val="png_PG" w:bidi="png_PG"/>
        </w:rPr>
      </w:r>
      <w:r>
        <w:rPr>
          <w:lang w:val="png_PG" w:bidi="png_PG"/>
        </w:rPr>
        <w:t>Toktok olsem wanpela grup long wanem samting long mekim long ol dispela askim we i no bilong kisim bekim: Yupela i ken askim wanpela kwesten olsem Jisas i bin mekim, o yupela i ken mekim wanpela tok kain olsem "Yupela bai i no winim wanpela samting sapos yupela i winim olgeta samting long graun tasol yupela i lusim soul bilong yupela." Bihainim wanem we bilong toktok we i nomol long tok ples bilong yupela. Posim rekoding long hia.</w:t>
      </w:r>
    </w:p>
    <w:p>
      <w:pPr/>
      <w:r>
        <w:rPr>
          <w:lang w:val="png_PG" w:bidi="png_PG"/>
        </w:rPr>
      </w:r>
      <w:r>
        <w:rPr>
          <w:lang w:val="png_PG" w:bidi="png_PG"/>
        </w:rPr>
        <w:t>Jisas i toktok long lusim soul bilong yu. Soul i makim laip bilong yu na pasin bilong i stap oltaim oltaim wantaim God. Sapos yumi winim olgeta samting bilong dispela graun, em i min olsem ating yumi kisim planti mani o pawa o olgeta manmeri i save long yumi hia long dispela graun. Tasol samting yumi laikim tru tru em long stap oltaim oltaim wantaim God. Maski bodi bilong yumi i dai, ol soul bilong yumi bai i stap oltaim oltaim wantaim God sapos yumi bihainim Jisas. Olsem na yumi mas no ken sem long Jisas. Ol manmeri long dispela graun i no save stap tru long God. Ol manmeri bilong brukim marit o ol lain bilong dispela taim em i minim ol manmeri husat i no save stap tru long God, wankain olsem man o meri husat i no save stap tru long wanpela narapela. Jisas i tok olsem maski yumi stap namel long ol kain manmeri olsem, yumi mas no ken sem long Jisas. Jisas i wok long kolim em yet olsem "Mi" na "Pikinini bilong Man" long hia. Long dispela rot, Jisas i wok long tok klia olsem em i dispela Pikinini bilong Man—em i dispela Mesaia.</w:t>
      </w:r>
    </w:p>
    <w:p>
      <w:pPr/>
      <w:r>
        <w:rPr>
          <w:lang w:val="png_PG" w:bidi="png_PG"/>
        </w:rPr>
      </w:r>
      <w:r>
        <w:rPr>
          <w:lang w:val="png_PG" w:bidi="png_PG"/>
        </w:rPr>
        <w:t>Jisas bai i kam bek long pawa na atoriti bilong God—na dispela em i min olsem, em bai kam bek wantaim glori. Jisas i wok long toktok long hia long wanem samting bai i kamap long bihaintaim. Jisas mas i dai na kirap bek na go antap long stap wantaim God. Bihain long dispela, Jisas bai i kam bek. Taim Jisas i kam bek, ol enjel bai kam wantaim Jisas. Ol enjel i holi olgeta taim, dispela i minim olsem ol enjel i stap bilong mekim spesel wok bilong God.</w:t>
      </w:r>
    </w:p>
    <w:p>
      <w:pPr/>
      <w:r>
        <w:rPr>
          <w:lang w:val="png_PG" w:bidi="png_PG"/>
        </w:rPr>
      </w:r>
      <w:r>
        <w:rPr>
          <w:lang w:val="png_PG" w:bidi="png_PG"/>
        </w:rPr>
        <w:t>Jisas i givim tok bilong strongim ol manmeri husat i wok long givim olgeta laip bilong ol i go long em. Em i tok promis olsem wanem samting em i tok, em bai kamap tru tru. Em i tok olsem sampela bilong ol bai i no inap "save long dai em i wanem samting" o i no inap "dai," bipo long ol i lukim Kingdom bilong God. Dispela i minim olsem sampela manmeri insait long dispela bikpela lain manmeri bai i lukim Jisas i kisim glori na ona. Insait long narapela stori, sampela bilong ol disaipel bilong Jisas bai lukim Jisas i sain na i luk nais tru. Na bihain, ol bai i lukim Jisas i karimaut wok we God i laikim em long mekim na winim dai. Dispela em i namba wan pat bilong Kingdom bilong God i kam long Graun.</w:t>
      </w:r>
      <w:r>
        <w:rPr>
          <w:lang w:val="png_PG" w:bidi="png_PG"/>
        </w:rPr>
      </w:r>
    </w:p>
    <w:p>
      <w:pPr>
        <w:pStyle w:val="Heading3"/>
      </w:pPr>
      <w:r>
        <w:rPr>
          <w:lang w:val="png_PG" w:bidi="png_PG"/>
        </w:rPr>
        <w:t>Painim aut dispela hap</w:t>
      </w:r>
    </w:p>
    <w:p>
      <w:pPr/>
      <w:r>
        <w:rPr>
          <w:lang w:val="png_PG" w:bidi="png_PG"/>
        </w:rPr>
      </w:r>
      <w:r>
        <w:rPr>
          <w:lang w:val="png_PG" w:bidi="png_PG"/>
        </w:rPr>
        <w:t>Harim wanpela odio bilong Mak 8:31–9:1 long trenslesen we i isi tru long yupela long andastendim.</w:t>
      </w:r>
    </w:p>
    <w:p>
      <w:pPr/>
      <w:r>
        <w:rPr>
          <w:lang w:val="png_PG" w:bidi="png_PG"/>
        </w:rPr>
      </w:r>
      <w:r>
        <w:rPr>
          <w:lang w:val="png_PG" w:bidi="png_PG"/>
        </w:rPr>
        <w:t>Insait long dispela step, grup bai toktok long ol wanwan hap bilong stori, ol manmeri insait long stori na ples we dispela stori i kamap long em. Bihain, grup bai piksarim dispela stori.</w:t>
      </w:r>
    </w:p>
    <w:p>
      <w:pPr/>
      <w:r>
        <w:rPr>
          <w:lang w:val="png_PG" w:bidi="png_PG"/>
        </w:rPr>
      </w:r>
      <w:r>
        <w:rPr>
          <w:lang w:val="png_PG" w:bidi="png_PG"/>
        </w:rPr>
        <w:t>Dispela stori i gat tripela hap.</w:t>
      </w:r>
    </w:p>
    <w:p>
      <w:pPr/>
      <w:r>
        <w:rPr>
          <w:lang w:val="png_PG" w:bidi="png_PG"/>
        </w:rPr>
      </w:r>
      <w:r>
        <w:rPr>
          <w:b/>
          <w:lang w:val="png_PG" w:bidi="png_PG"/>
        </w:rPr>
        <w:t>Long namba wan hap bilong stori:</w:t>
      </w:r>
      <w:r>
        <w:rPr>
          <w:lang w:val="png_PG" w:bidi="png_PG"/>
        </w:rPr>
        <w:t xml:space="preserve"> Jisas i kontinu long wokabaut wantaim ol disaipel bilong en i go long Sisaria Filipai, na em i stat long tokim ol olsem em i, Pikinini bilong Man, na em bai i karim hevi na pen na i dai.</w:t>
      </w:r>
    </w:p>
    <w:p>
      <w:pPr/>
      <w:r>
        <w:rPr>
          <w:lang w:val="png_PG" w:bidi="png_PG"/>
        </w:rPr>
      </w:r>
      <w:r>
        <w:rPr>
          <w:b/>
          <w:lang w:val="png_PG" w:bidi="png_PG"/>
        </w:rPr>
        <w:t>Insait long namba tu hap bilong stori:</w:t>
      </w:r>
      <w:r>
        <w:rPr>
          <w:lang w:val="png_PG" w:bidi="png_PG"/>
        </w:rPr>
        <w:t xml:space="preserve"> Pita i kisim Jisas i go long sait na tokim em olsem em i no ken mekim ol dispela kain toktok. Jisas i tok, "Go longwe long mi, Satan."</w:t>
      </w:r>
    </w:p>
    <w:p>
      <w:pPr/>
      <w:r>
        <w:rPr>
          <w:lang w:val="png_PG" w:bidi="png_PG"/>
        </w:rPr>
      </w:r>
      <w:r>
        <w:rPr>
          <w:b/>
          <w:lang w:val="png_PG" w:bidi="png_PG"/>
        </w:rPr>
        <w:t>Long namba tri hap bilong stori:</w:t>
      </w:r>
      <w:r>
        <w:rPr>
          <w:lang w:val="png_PG" w:bidi="png_PG"/>
        </w:rPr>
        <w:t xml:space="preserve"> Jisas i singautim wanpela bikpela lain manmeri long kam bung wantaim ol disaipel, na em i stat long skulim ol long wanem samting wanpela man o meri i mas mekim sapos ol i laik bihainim em.</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Jisas i toktok long ol elda bilong ol Ju, ol lida bilong ol pris bilong ol Ju, na ol tisa bilong lo bilong lotu bilong ol Ju.</w:t>
      </w:r>
    </w:p>
    <w:p>
      <w:pPr>
        <w:pStyle w:val="ListBullet"/>
        <w:spacing w:line="240" w:lineRule="auto"/>
        <w:ind w:left="720"/>
      </w:pPr>
      <w:r>
        <w:rPr>
          <w:lang w:val="png_PG" w:bidi="png_PG"/>
        </w:rPr>
      </w:r>
      <w:r>
        <w:rPr>
          <w:lang w:val="png_PG" w:bidi="png_PG"/>
        </w:rPr>
        <w:t>Jisas i toktok long Satan</w:t>
      </w:r>
    </w:p>
    <w:p>
      <w:pPr>
        <w:pStyle w:val="ListBullet"/>
        <w:spacing w:line="240" w:lineRule="auto"/>
        <w:ind w:left="720"/>
      </w:pPr>
      <w:r>
        <w:rPr>
          <w:lang w:val="png_PG" w:bidi="png_PG"/>
        </w:rPr>
      </w:r>
      <w:r>
        <w:rPr>
          <w:lang w:val="png_PG" w:bidi="png_PG"/>
        </w:rPr>
        <w:t>Jisas i toktok long God Papa na ol holi enjel</w:t>
      </w:r>
    </w:p>
    <w:p>
      <w:pPr>
        <w:pStyle w:val="ListBullet"/>
        <w:spacing w:line="240" w:lineRule="auto"/>
        <w:ind w:left="720"/>
      </w:pPr>
      <w:r>
        <w:rPr>
          <w:lang w:val="png_PG" w:bidi="png_PG"/>
        </w:rPr>
      </w:r>
      <w:r>
        <w:rPr>
          <w:lang w:val="png_PG" w:bidi="png_PG"/>
        </w:rPr>
        <w:t>Pita, husat em i wanpela disaipel bilong Jisas</w:t>
      </w:r>
    </w:p>
    <w:p>
      <w:pPr>
        <w:pStyle w:val="ListBullet"/>
        <w:spacing w:line="240" w:lineRule="auto"/>
        <w:ind w:left="720"/>
      </w:pPr>
      <w:r>
        <w:rPr>
          <w:lang w:val="png_PG" w:bidi="png_PG"/>
        </w:rPr>
      </w:r>
      <w:r>
        <w:rPr>
          <w:lang w:val="png_PG" w:bidi="png_PG"/>
        </w:rPr>
        <w:t>Wanpela bikpela lain manmeri</w:t>
      </w:r>
    </w:p>
    <w:p>
      <w:pPr/>
      <w:r>
        <w:rPr>
          <w:lang w:val="png_PG" w:bidi="png_PG"/>
        </w:rPr>
      </w:r>
      <w:r>
        <w:rPr>
          <w:lang w:val="png_PG" w:bidi="png_PG"/>
        </w:rPr>
        <w:t>Olsem wanpela grup, tingting gut long ol dispela ol pat bilong stori we ol samting i kamap long en:</w:t>
      </w:r>
    </w:p>
    <w:p>
      <w:pPr/>
      <w:r>
        <w:rPr>
          <w:lang w:val="png_PG" w:bidi="png_PG"/>
        </w:rPr>
      </w:r>
      <w:r>
        <w:rPr>
          <w:lang w:val="png_PG" w:bidi="png_PG"/>
        </w:rPr>
        <w:t>Namba wan hap bilong stori i stat wantaim wod bilong join stori. Dispela wod i soim olsem dispela stori em i kamap bihain stret long stori we i go pas. Dispela stori i kamap taim Jisas na ol disaipel i wok long wokabaut i go long Sisaria Filipai.</w:t>
      </w:r>
    </w:p>
    <w:p>
      <w:pPr/>
      <w:r>
        <w:rPr>
          <w:lang w:val="png_PG" w:bidi="png_PG"/>
        </w:rPr>
      </w:r>
      <w:r>
        <w:rPr>
          <w:lang w:val="png_PG" w:bidi="png_PG"/>
        </w:rPr>
        <w:t>Taim Jisas i wok long wokabaut, Jisas i tok klia long ol disaipel olsem ol elda, ol hetpris, na ol lida bilong ol pris, na tisa bilong lo bilong lotu bai ol i givim baksait long Jisas. Jisas i tok olsem em bai karim hevi na pen na ol bai i kilim em i dai, tasol bihain long tripela de em bai i kirap bek long dai. Jisas i toktok klia long dispela wantaim ol disaipel bilong em.</w:t>
      </w:r>
    </w:p>
    <w:p>
      <w:pPr/>
      <w:r>
        <w:rPr>
          <w:lang w:val="png_PG" w:bidi="png_PG"/>
        </w:rPr>
      </w:r>
      <w:r>
        <w:rPr>
          <w:lang w:val="png_PG" w:bidi="png_PG"/>
        </w:rPr>
        <w:t>Long namba tu hap bilong stori, Pita i bin kisim Jisas i go longwe long ol narapela disaipel, na em i krosim Jisas long mekim dispela kain toktok. Jisas i stap longwe liklik long ol narapela disaipel wantaim Pita, na em i tanim, na lukluk long ol narapela disaipel bilong em. Jisas i krosim Pita na tokim em olsem em i rong long ai bilong ol narapela disaipel. Jisas i tokim Pita, "Go longwe long mi Satan!"</w:t>
      </w:r>
    </w:p>
    <w:p>
      <w:pPr/>
      <w:r>
        <w:rPr>
          <w:lang w:val="png_PG" w:bidi="png_PG"/>
        </w:rPr>
      </w:r>
      <w:r>
        <w:rPr>
          <w:lang w:val="png_PG" w:bidi="png_PG"/>
        </w:rPr>
        <w:t>Long namba tri hap bilong stori, we Jisas i givim wanpela tok skul, em ating bai hat liklik ating. Grup ating bai nid long brukim dispela hap bilong stori i go long ol wanwan pat na mekim wok bilong lainim tok skul bipo long ol i ektim dispela hap bilong stori. I gat tripela pat bilong dispela tok skul.</w:t>
      </w:r>
    </w:p>
    <w:p>
      <w:pPr/>
      <w:r>
        <w:rPr>
          <w:lang w:val="png_PG" w:bidi="png_PG"/>
        </w:rPr>
      </w:r>
      <w:r>
        <w:rPr>
          <w:lang w:val="png_PG" w:bidi="png_PG"/>
        </w:rPr>
        <w:t>Bihain long Jisas i krosim Pita na tokim Pita olsem em i rong, Jisas i singautim wanpela bikpela lain manmeri long kam na bung wantaim ol disaipel. Insait long namba wan pat bilong tok skul bilong em, Jisas i tok klia olsem sapos wanpela man o meri i laik long bihainim em, ol i mas lusim laip bilong na ol pasin bilong ol. Sapos ol i traim long holimpasim laip bilong ol yet, ol bai i lusim laip, tasol sapos ol i givim laip bilong ol bilong helpim Jisas na bilong helpim gutnius (Jisas i kolim dai na kirap bek bilong em olsem gutnius), dispela pasin bai seivim laip bilong ol.</w:t>
      </w:r>
    </w:p>
    <w:p>
      <w:pPr/>
      <w:r>
        <w:rPr>
          <w:lang w:val="png_PG" w:bidi="png_PG"/>
        </w:rPr>
      </w:r>
      <w:r>
        <w:rPr>
          <w:lang w:val="png_PG" w:bidi="png_PG"/>
        </w:rPr>
        <w:t>Namba tu seksen bilong tok skul bilong Jisas em i skul toktok we i yusim ol tingting na pasin bilong maket. Jisas i tok klia olsem, insait long wanpela maket, i gat win mani na samting bilong winim. Jisas i tok, "Yupela bai i kisim gutpela samting olsem wanem sapos yupela i kisim olgeta samting long dispela graun na lusim soul bilong yupela? Soul bilong yupela em i bikpela samting tru winim olgeta narapela samting."</w:t>
      </w:r>
    </w:p>
    <w:p>
      <w:pPr/>
      <w:r>
        <w:rPr>
          <w:lang w:val="png_PG" w:bidi="png_PG"/>
        </w:rPr>
      </w:r>
      <w:r>
        <w:rPr>
          <w:lang w:val="png_PG" w:bidi="png_PG"/>
        </w:rPr>
        <w:t>Insait long namba tri seksen, Jisas i tok, "Sapos wanpela man o meri i sem long mi na tok skul bilong mi, Pikinini bilong Man bai i sem long dispela man i meri taim em i kam bek wantaim glori bilong Papa bilong em na ol holi enjel." Dispela "tok skul" Jisas i mekim long hia em i dispela toktok bilong em bai i dai na kirap bek gen. Ating Pita i wok long tingting olsem Jisas i toktok long em olsem em i sem long ol wod we Jisas i tok.</w:t>
      </w:r>
    </w:p>
    <w:p>
      <w:pPr/>
      <w:r>
        <w:rPr>
          <w:lang w:val="png_PG" w:bidi="png_PG"/>
        </w:rPr>
      </w:r>
      <w:r>
        <w:rPr>
          <w:lang w:val="png_PG" w:bidi="png_PG"/>
        </w:rPr>
        <w:t>Jisas i pinisim toktok bilong em olsem, "Mi tokim yupela tru, sampela manmeri husat i stap long hia bai i no inap i dai bipo long ol i lukim kingdom bilong God i kam wantaim bikpela pawa."</w:t>
      </w:r>
    </w:p>
    <w:p>
      <w:pPr/>
      <w:r>
        <w:rPr>
          <w:lang w:val="png_PG" w:bidi="png_PG"/>
        </w:rPr>
      </w:r>
      <w:r>
        <w:rPr>
          <w:lang w:val="png_PG" w:bidi="png_PG"/>
        </w:rPr>
        <w:t>Nau, grup mas wokim storibod, dro, o yusim ol samting long piksarim dispela stori na ol eksen i stap insait long em.</w:t>
      </w:r>
      <w:r>
        <w:rPr>
          <w:lang w:val="png_PG" w:bidi="png_PG"/>
        </w:rPr>
      </w:r>
    </w:p>
    <w:p>
      <w:pPr>
        <w:pStyle w:val="Heading3"/>
      </w:pPr>
      <w:r>
        <w:rPr>
          <w:lang w:val="png_PG" w:bidi="png_PG"/>
        </w:rPr>
        <w:t>Ektim aut dispela Tok</w:t>
      </w:r>
    </w:p>
    <w:p>
      <w:pPr/>
      <w:r>
        <w:rPr>
          <w:lang w:val="png_PG" w:bidi="png_PG"/>
        </w:rPr>
      </w:r>
      <w:r>
        <w:rPr>
          <w:lang w:val="png_PG" w:bidi="png_PG"/>
        </w:rPr>
        <w:t>Harim wanpela odio vesen bilong Mak 8:31–9:1 long trenslesen we i isi tru long yupela long andastendim.</w:t>
      </w:r>
    </w:p>
    <w:p>
      <w:pPr/>
      <w:r>
        <w:rPr>
          <w:lang w:val="png_PG" w:bidi="png_PG"/>
        </w:rPr>
      </w:r>
      <w:r>
        <w:rPr>
          <w:lang w:val="png_PG" w:bidi="png_PG"/>
        </w:rPr>
        <w:t>Insait long dispela step, grup bai mekim drama bilong dispela stori.</w:t>
      </w:r>
    </w:p>
    <w:p>
      <w:pPr/>
      <w:r>
        <w:rPr>
          <w:lang w:val="png_PG" w:bidi="png_PG"/>
        </w:rPr>
      </w:r>
      <w:r>
        <w:rPr>
          <w:lang w:val="png_PG" w:bidi="png_PG"/>
        </w:rPr>
        <w:t>Dispela stori i gat tripela hap.</w:t>
      </w:r>
    </w:p>
    <w:p>
      <w:pPr/>
      <w:r>
        <w:rPr>
          <w:lang w:val="png_PG" w:bidi="png_PG"/>
        </w:rPr>
      </w:r>
      <w:r>
        <w:rPr>
          <w:lang w:val="png_PG" w:bidi="png_PG"/>
        </w:rPr>
        <w:t>Ol manmeri i stap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Jisas i toktok long ol elda bilong ol Ju, ol lida bilong ol pris bilong ol Ju, na ol tisa bilong lo bilong lotu</w:t>
      </w:r>
    </w:p>
    <w:p>
      <w:pPr>
        <w:pStyle w:val="ListBullet"/>
        <w:spacing w:line="240" w:lineRule="auto"/>
        <w:ind w:left="720"/>
      </w:pPr>
      <w:r>
        <w:rPr>
          <w:lang w:val="png_PG" w:bidi="png_PG"/>
        </w:rPr>
      </w:r>
      <w:r>
        <w:rPr>
          <w:lang w:val="png_PG" w:bidi="png_PG"/>
        </w:rPr>
        <w:t>Jisas i toktok long Satan</w:t>
      </w:r>
    </w:p>
    <w:p>
      <w:pPr>
        <w:pStyle w:val="ListBullet"/>
        <w:spacing w:line="240" w:lineRule="auto"/>
        <w:ind w:left="720"/>
      </w:pPr>
      <w:r>
        <w:rPr>
          <w:lang w:val="png_PG" w:bidi="png_PG"/>
        </w:rPr>
      </w:r>
      <w:r>
        <w:rPr>
          <w:lang w:val="png_PG" w:bidi="png_PG"/>
        </w:rPr>
        <w:t>Jisas i toktok long God Papa na ol holi enjel</w:t>
      </w:r>
    </w:p>
    <w:p>
      <w:pPr>
        <w:pStyle w:val="ListBullet"/>
        <w:spacing w:line="240" w:lineRule="auto"/>
        <w:ind w:left="720"/>
      </w:pPr>
      <w:r>
        <w:rPr>
          <w:lang w:val="png_PG" w:bidi="png_PG"/>
        </w:rPr>
      </w:r>
      <w:r>
        <w:rPr>
          <w:lang w:val="png_PG" w:bidi="png_PG"/>
        </w:rPr>
        <w:t>Pita, wanpela bilong ol disaipel bilong Jisas</w:t>
      </w:r>
    </w:p>
    <w:p>
      <w:pPr>
        <w:pStyle w:val="ListBullet"/>
        <w:spacing w:line="240" w:lineRule="auto"/>
        <w:ind w:left="720"/>
      </w:pPr>
      <w:r>
        <w:rPr>
          <w:lang w:val="png_PG" w:bidi="png_PG"/>
        </w:rPr>
      </w:r>
      <w:r>
        <w:rPr>
          <w:lang w:val="png_PG" w:bidi="png_PG"/>
        </w:rPr>
        <w:t>Wanpela bikpela lain manmeri</w:t>
      </w:r>
    </w:p>
    <w:p>
      <w:pPr/>
      <w:r>
        <w:rPr>
          <w:lang w:val="png_PG" w:bidi="png_PG"/>
        </w:rPr>
      </w:r>
      <w:r>
        <w:rPr>
          <w:lang w:val="png_PG" w:bidi="png_PG"/>
        </w:rPr>
        <w:t>Olsem wanpela grup, ektim dispela stori tupela taim. Yupela i mas ektim dispela stori long tok ples bilong yupela yet.</w:t>
      </w:r>
    </w:p>
    <w:p>
      <w:pPr/>
      <w:r>
        <w:rPr>
          <w:lang w:val="png_PG" w:bidi="png_PG"/>
        </w:rPr>
      </w:r>
      <w:r>
        <w:rPr>
          <w:lang w:val="png_PG" w:bidi="png_PG"/>
        </w:rPr>
        <w:t>Pastaim, ektim stori na no ken stop. Tingting gut long ol toktok we ol manmeri insait long stori i mekim, flow bilong stori, wanem as tingting bilong stori na wanem ol samting bilong ektim long soim dispela as tingting, na wanem oda ol samting i kamap insait long stori. Sekim olsem yupela i ektim olgeta samting na i no bin kalapim ol hatpela o impoten hap bilong stori. Helpim wanpela narapela long tingim olgeta pat bilong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long namba tu taim. Long sampela hap insait long drama, stopim drama na askim dispela kwesten i go long wanpela man o meri husat i ekt, "Yu pilim olsem wanem o yu tingting olsem wanem?" Dispela man o meri husat i wok long ekt bai bekim na tokaut long wanem samting em i pilim o tingim sapos em i tru tru dispela man o meri o samting we em i wok long ektim. Bihain kontinu wantaim dispela drama.</w:t>
      </w:r>
    </w:p>
    <w:p>
      <w:pPr/>
      <w:r>
        <w:rPr>
          <w:lang w:val="png_PG" w:bidi="png_PG"/>
        </w:rPr>
      </w:r>
      <w:r>
        <w:rPr>
          <w:lang w:val="png_PG" w:bidi="png_PG"/>
        </w:rPr>
        <w:t>Posim dispela odio long hia na ektim aut dispela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Insait long namba wan hap bilong stori, Jisas i wok long wokabaut wantaim ol disaipel bilong em na em i tok klia long ol olsem em bai i karim hevi na pen na dai tasol bai em bai i kirap bek long dai. Nau tasol em i tokaut ples klia long dispela samting long ol disaipel bilong em.</w:t>
      </w:r>
    </w:p>
    <w:p>
      <w:pPr/>
      <w:r>
        <w:rPr>
          <w:lang w:val="png_PG" w:bidi="png_PG"/>
        </w:rPr>
      </w:r>
      <w:r>
        <w:rPr>
          <w:lang w:val="png_PG" w:bidi="png_PG"/>
        </w:rPr>
        <w:t>Posim eksen bilongn dispela drama. Askim ol disaipel, "Yupela i pilim olsem wanem?" Yu ken harim ol samting olsem, "Mipela i kirap nogut, mipela i ting Mesaia bai i stap olsem wanpela bikpela king, tasol nau Jisas i toktok long Mesaia olsem ol bai i kilim em i dai" "Mipela i ting Mesaia bai i kam na mekim olgeta samting i kamap stret-wai na ol elda, na ol lida bilong ol pris, na ol lida bilong lo bilong lotu bai les long em na givim baksait long em?" o "Mipela i no klia gut yet long toktok bilong em." Askim Jisas, "Yu wok long pilim olsem wanem taim yu givim dispela tok skul?" Yu ken harim, "Mi wari, tasol mi pilim olsem taim i kam klostu we ol i mas save long wanem samting i bai kamap long bihain. Sapos ol bai bihainim em, ol i nid long save wanem samting i bai kamap. Mi mas givim tok lukaut long ol." Kontinu wantaim drama.</w:t>
      </w:r>
    </w:p>
    <w:p>
      <w:pPr/>
      <w:r>
        <w:rPr>
          <w:lang w:val="png_PG" w:bidi="png_PG"/>
        </w:rPr>
      </w:r>
      <w:r>
        <w:rPr>
          <w:lang w:val="png_PG" w:bidi="png_PG"/>
        </w:rPr>
        <w:t>Insait long namba tu hap bilong stori, Pita i kisim Jisas i go long sait na i krosim Jisas.</w:t>
      </w:r>
    </w:p>
    <w:p>
      <w:pPr/>
      <w:r>
        <w:rPr>
          <w:lang w:val="png_PG" w:bidi="png_PG"/>
        </w:rPr>
      </w:r>
      <w:r>
        <w:rPr>
          <w:lang w:val="png_PG" w:bidi="png_PG"/>
        </w:rPr>
        <w:t>Askim Pita, "Yu wok long pilim olsem wanem?" Yu ken harim ol samting olsem, "Mi kirap nogut long harim Jisas i tok olsem," "Mi wok long traim long banisim Jisas, em i wok long mekim ol toktok we i bai mekim ol manmeri i belhat," o "Belhat na paul-dispela em i no Mesaia we mi wok long wet long en." Mi no laikim Jisas long toktok olsem. Ating mipela bai lusim sampela ol disaipel sapos Jisas i toktok olsem." Kontinu wantaim drama.</w:t>
      </w:r>
    </w:p>
    <w:p>
      <w:pPr/>
      <w:r>
        <w:rPr>
          <w:lang w:val="png_PG" w:bidi="png_PG"/>
        </w:rPr>
      </w:r>
      <w:r>
        <w:rPr>
          <w:lang w:val="png_PG" w:bidi="png_PG"/>
        </w:rPr>
        <w:t>Jisas i tanim na lukluk long ol disaipel bilong em. Bihain Jisas i krosim Pita, na i tok, "Go longwe long mi, Satan!"</w:t>
      </w:r>
    </w:p>
    <w:p>
      <w:pPr/>
      <w:r>
        <w:rPr>
          <w:lang w:val="png_PG" w:bidi="png_PG"/>
        </w:rPr>
      </w:r>
      <w:r>
        <w:rPr>
          <w:lang w:val="png_PG" w:bidi="png_PG"/>
        </w:rPr>
        <w:t>Posim eksen bilong dispela drama. Askim Jisas, "Yu wok long pilim olsem wanem?" Yu ken harim ol samting olsem, "Mi bel hevi na belhat olsem Pita i no save yet long mi husat tru," "Mi bel hevi na pilim bel kros bikos mi ting olsem Satan i pasim ai bilong Pita long save mi husat tru," o "Mi laik mekim klia olsem em i bikpela samting tru olsem mi bihainim plen bilong God long mi long i dai na kirap bek long dai." Askim Pita, "Yu wok long pilim olsem wanem?" Yu ken harim ol samting olsem, "Mi i wari nogut tru olsem Jisas i krosim mi na kolim mi Satan" o "Mi pilim sem long ai bilong ol narapela disaipel. Mi wok long traim long helpim tasol. Jisas i nid long was gut taim em i mekim ol kain toktok olsem." Kontinu wantaim drama.</w:t>
      </w:r>
    </w:p>
    <w:p>
      <w:pPr/>
      <w:r>
        <w:rPr>
          <w:lang w:val="png_PG" w:bidi="png_PG"/>
        </w:rPr>
      </w:r>
      <w:r>
        <w:rPr>
          <w:lang w:val="png_PG" w:bidi="png_PG"/>
        </w:rPr>
        <w:t>Insait long namba tri hap bilong stori, Jisas i autim tok long ol bikpela lain manmeri. Long pinis bilong dispela tok we Jisas i bin autim, Jisas i tok, "Mi tokim yupela stret, sampela manmeri husat i sanap long hia nau bai i no dai inap long taim ol i lukim kingdom i kam wantaim bikpela pawa."</w:t>
      </w:r>
    </w:p>
    <w:p>
      <w:pPr/>
      <w:r>
        <w:rPr>
          <w:lang w:val="png_PG" w:bidi="png_PG"/>
        </w:rPr>
      </w:r>
      <w:r>
        <w:rPr>
          <w:lang w:val="png_PG" w:bidi="png_PG"/>
        </w:rPr>
        <w:t>Long pinis bilong eksen bilong dispela drama, askim ol bikpela lain manmeri, "Yupela i wok long pilim olsem wanem?" Yu ken harim ol samting olsem, "Mipela i paul," "Dispela i narakain na narapela olgeta long tingting mipela i bin gat long Mesaia," "Mi no save sapos mi bai dai bipo long mi lukim Kingdom bilong God i kam," o "Mi laik traim tingim kingdom bilong God bai i luk olsem wanem taim em i kam wantaim bikpela pawa." Askim ol disaipel, "Yupela i wok long pilim olsem wanem nau taim yupela i harim dispela tok i kam long Jisas?" Yu ken harim, "Jisas i bin tok long sampela hatpela toktok. Mi nid long tingting long wanem samting mi wok long mekim long hia. Mi laik long bihainim Jisas. Mi laik long lainim moa. Mi laik long save wanem em mining bilong givim laip bilong mi na bihainim Jisas. Mi no laik Jisas bai sem long mi taim Jisas i kam bek. Tasol mi no save wanem samting Jisas i minim taim em i tok em bai i kam bek. I luk olsem olsem Jisas bai i lusim mipela long sampela taim na mi no andastendim dispela samting." Askim Jisas, "Yu wok long pilim olsem wanem nau?" Yu ken harim, "Mi pilim orait. Mi tok klia long dispela samting pinis. Mi save olsem mi i no klia gut yet tasol ol bai i tingim dispela tok skul na ol bai i klia gut long em bihain. Mi amamas olsem mi bin skulim ol long dispela samting." Kontinu wantaim drama.</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vesen bilong Mak 8:31–9:1 long trenslesen we i isi tru long yupela long andastendim.</w:t>
      </w:r>
    </w:p>
    <w:p>
      <w:pPr/>
      <w:r>
        <w:rPr>
          <w:lang w:val="png_PG" w:bidi="png_PG"/>
        </w:rPr>
      </w:r>
      <w:r>
        <w:rPr>
          <w:lang w:val="png_PG" w:bidi="png_PG"/>
        </w:rPr>
        <w:t>Insait long dispela step, grup bai toktok long ol bikpela hap tok na ol wod i stap insait long dispela stori.</w:t>
      </w:r>
    </w:p>
    <w:p>
      <w:pPr/>
      <w:r>
        <w:rPr>
          <w:lang w:val="png_PG" w:bidi="png_PG"/>
        </w:rPr>
      </w:r>
      <w:r>
        <w:rPr>
          <w:lang w:val="png_PG" w:bidi="png_PG"/>
        </w:rPr>
        <w:t xml:space="preserve">Bihain Jisas i stat long tokim ol olsem Pikinini bilong Man i mas karim havi na pen na ol elda, ol lida bilong ol pris na ol tisa bilong lo i bai givim baksait long em. Ol bai i kilim em i dai, tasol long namba tri de bihain em bai i kirap bek long dai. Jisas i kolim em yet olsem </w:t>
      </w:r>
      <w:r>
        <w:rPr>
          <w:b/>
          <w:lang w:val="png_PG" w:bidi="png_PG"/>
        </w:rPr>
        <w:t>Pikinini bilong Man</w:t>
      </w:r>
      <w:r>
        <w:rPr>
          <w:lang w:val="png_PG" w:bidi="png_PG"/>
        </w:rPr>
        <w:t>. Insait long Olpela Testamen dispela hap tok "pikinini bilong man" em i min olsem wanpela man. Jisas i save yusim dispela hap tok olsem feivret we bilong toktok long em yet. Insait long Daniel sapta 7, "Pikinini bilong Man" em i dispela man we God i givim olgeta atoriti na pawa long em. Ating Jisas i laikim dispela hap tok bikos dispela taitel i ken minim wanpela man nating o wanpela spirit man olsem dispela man Daniel 7 i toktok long en. Dispela hap tok "Pikinini bilong Man" i fosim ol manmeri long mekim disisen sapos Jisas em i man o God. Dispela hap tok i abrusim dispela hap tok bilong politiks, Mesaia/Krais, we ol manmeri i laik long mekim em i kamap king.</w:t>
      </w:r>
    </w:p>
    <w:p>
      <w:pPr/>
      <w:r>
        <w:rPr>
          <w:lang w:val="png_PG" w:bidi="png_PG"/>
        </w:rPr>
      </w:r>
      <w:r>
        <w:rPr>
          <w:lang w:val="png_PG" w:bidi="png_PG"/>
        </w:rPr>
        <w:t>Mak i save laik long toktok olgeta taim long Jisas i kolim em yet olsem Pikinini bilong Man, bilong toktok long samting i mas kamap long em, we em bai i karim hevi na pen na i dai, olsem wanpela man nating. Tasol long seim taim, Pikinini bilong Man em i moa long man nating, na em bai i kirap bek long dai.</w:t>
      </w:r>
    </w:p>
    <w:p>
      <w:pPr/>
      <w:r>
        <w:rPr>
          <w:lang w:val="png_PG" w:bidi="png_PG"/>
        </w:rPr>
      </w:r>
      <w:r>
        <w:rPr>
          <w:lang w:val="png_PG" w:bidi="png_PG"/>
        </w:rPr>
        <w:t>Jisas i toktok long em yet olsem em i tok long narapela man taim em i givim dispela taitel long em yet. Sekim olsem dispela em i klia taim yu trensletim dispela hap tok long soim olsem Jisas i wok long toktok long em yet.</w:t>
      </w:r>
    </w:p>
    <w:p>
      <w:pPr/>
      <w:r>
        <w:rPr>
          <w:lang w:val="png_PG" w:bidi="png_PG"/>
        </w:rPr>
      </w:r>
      <w:r>
        <w:rPr>
          <w:lang w:val="png_PG" w:bidi="png_PG"/>
        </w:rPr>
        <w:t xml:space="preserve">Yusim seim hap tok long Pikinini bilong Man olsem yu bin yusim long olgeta hap insait long buk bilong Mak na tingim olsem </w:t>
      </w:r>
      <w:r>
        <w:rPr>
          <w:lang w:val="png_PG" w:bidi="png_PG"/>
        </w:rPr>
        <w:t>Pikinini bilong Man</w:t>
      </w:r>
      <w:r>
        <w:rPr>
          <w:lang w:val="png_PG" w:bidi="png_PG"/>
        </w:rPr>
        <w:t xml:space="preserve"> i stap insait long Masta Gloseri.</w:t>
      </w:r>
    </w:p>
    <w:p>
      <w:pPr/>
      <w:r>
        <w:rPr>
          <w:lang w:val="png_PG" w:bidi="png_PG"/>
        </w:rPr>
      </w:r>
      <w:r>
        <w:rPr>
          <w:lang w:val="png_PG" w:bidi="png_PG"/>
        </w:rPr>
        <w:t>Stop long hia na toktok olsem wanpela grup. Sekim olsem ol lain i harim yupela i klia gut olsem Jisas i wok long toktok long em yet taim em i tok Pikinini bilong Man. Yupela bai i nid long putim wanpela sotpela hap tok long mekim dispela i klia. Yupela bai i toktok long Jisas taim em i toktok long Pikinini bilong Man olsem wanem? Wanem ol wod yupela bai i yusim long Pikinini bilong Man? Presim pos baten long stopim odio long hia.</w:t>
      </w:r>
    </w:p>
    <w:p>
      <w:pPr/>
      <w:r>
        <w:rPr>
          <w:lang w:val="png_PG" w:bidi="png_PG"/>
        </w:rPr>
      </w:r>
      <w:r>
        <w:rPr>
          <w:lang w:val="png_PG" w:bidi="png_PG"/>
        </w:rPr>
        <w:t>Jisas i tok olsem ol elda, ol lida bilong ol pris o ol het pris, na ol tisa bilong lo bilong lotu bai i givim baksait long em.</w:t>
      </w:r>
    </w:p>
    <w:p>
      <w:pPr/>
      <w:r>
        <w:rPr>
          <w:lang w:val="png_PG" w:bidi="png_PG"/>
        </w:rPr>
      </w:r>
      <w:r>
        <w:rPr>
          <w:b/>
          <w:lang w:val="png_PG" w:bidi="png_PG"/>
        </w:rPr>
        <w:t>Ol elda</w:t>
      </w:r>
      <w:r>
        <w:rPr>
          <w:lang w:val="png_PG" w:bidi="png_PG"/>
        </w:rPr>
        <w:t xml:space="preserve"> em ol i no ol lida bilong lotu insait long komyuniti. Ol i olsem ol bikman long sait bilong krismas na ol i save helpim komyuniti long stap gut wantaim.</w:t>
      </w:r>
    </w:p>
    <w:p>
      <w:pPr/>
      <w:r>
        <w:rPr>
          <w:lang w:val="png_PG" w:bidi="png_PG"/>
        </w:rPr>
      </w:r>
      <w:r>
        <w:rPr>
          <w:b/>
          <w:lang w:val="png_PG" w:bidi="png_PG"/>
        </w:rPr>
        <w:t>Ol het pris</w:t>
      </w:r>
      <w:r>
        <w:rPr>
          <w:lang w:val="png_PG" w:bidi="png_PG"/>
        </w:rPr>
        <w:t xml:space="preserve"> o </w:t>
      </w:r>
      <w:r>
        <w:rPr>
          <w:b/>
          <w:lang w:val="png_PG" w:bidi="png_PG"/>
        </w:rPr>
        <w:t>lida bilong ol pris</w:t>
      </w:r>
      <w:r>
        <w:rPr>
          <w:lang w:val="png_PG" w:bidi="png_PG"/>
        </w:rPr>
        <w:t xml:space="preserve"> long lotu bilong ol Ju em ol man husat i helpim ol manmeri long pas wantaim God taim ol i makim ol manmeri na mekim ol ofa bilong ol i go long God, skulim ol manmeri, na lukautim tempel bilong God. Ol pris em ol man husat i save makim God i go long ol manmeri bilong em na i makim ol manmeri i go long God. Ol het pris em ol pris we i impoten tru.</w:t>
      </w:r>
    </w:p>
    <w:p>
      <w:pPr/>
      <w:r>
        <w:rPr>
          <w:lang w:val="png_PG" w:bidi="png_PG"/>
        </w:rPr>
      </w:r>
      <w:r>
        <w:rPr>
          <w:b/>
          <w:lang w:val="png_PG" w:bidi="png_PG"/>
        </w:rPr>
        <w:t>Ol tisa bilong lo</w:t>
      </w:r>
      <w:r>
        <w:rPr>
          <w:lang w:val="png_PG" w:bidi="png_PG"/>
        </w:rPr>
        <w:t xml:space="preserve"> em sampela taim ol i save trensletim ol olsem </w:t>
      </w:r>
      <w:r>
        <w:rPr>
          <w:b/>
          <w:lang w:val="png_PG" w:bidi="png_PG"/>
        </w:rPr>
        <w:t>ol skraib</w:t>
      </w:r>
      <w:r>
        <w:rPr>
          <w:lang w:val="png_PG" w:bidi="png_PG"/>
        </w:rPr>
        <w:t xml:space="preserve"> o </w:t>
      </w:r>
      <w:r>
        <w:rPr>
          <w:b/>
          <w:lang w:val="png_PG" w:bidi="png_PG"/>
        </w:rPr>
        <w:t>ol man husat i raitim lo</w:t>
      </w:r>
      <w:r>
        <w:rPr>
          <w:lang w:val="png_PG" w:bidi="png_PG"/>
        </w:rPr>
        <w:t>: Ol i bin ol man husat i save stadim lo na ol saveman bilong autim mining bilong lo we i stap long ol Holi Skripsa. Dispela ol mining bilong lo em ol i no raitim ol i go daun, tasol ol i putim long het na ol tisa i save skulim ol manmeri long maus.</w:t>
      </w:r>
    </w:p>
    <w:p>
      <w:pPr/>
      <w:r>
        <w:rPr>
          <w:lang w:val="png_PG" w:bidi="png_PG"/>
        </w:rPr>
      </w:r>
      <w:r>
        <w:rPr>
          <w:lang w:val="png_PG" w:bidi="png_PG"/>
        </w:rPr>
        <w:t xml:space="preserve">Stop long hia na toktok long ol wanem kain hap tok yupela bai yusim long </w:t>
      </w:r>
      <w:r>
        <w:rPr>
          <w:lang w:val="png_PG" w:bidi="png_PG"/>
        </w:rPr>
        <w:t>ol elda</w:t>
      </w:r>
      <w:r>
        <w:rPr>
          <w:lang w:val="png_PG" w:bidi="png_PG"/>
        </w:rPr>
        <w:t xml:space="preserve">, ol het </w:t>
      </w:r>
      <w:r>
        <w:rPr>
          <w:b/>
          <w:lang w:val="png_PG" w:bidi="png_PG"/>
        </w:rPr>
        <w:t>pris</w:t>
      </w:r>
      <w:r>
        <w:rPr>
          <w:lang w:val="png_PG" w:bidi="png_PG"/>
        </w:rPr>
        <w:t xml:space="preserve">, na </w:t>
      </w:r>
      <w:r>
        <w:rPr>
          <w:lang w:val="png_PG" w:bidi="png_PG"/>
        </w:rPr>
        <w:t>ol tisa bilong lo</w:t>
      </w:r>
      <w:r>
        <w:rPr>
          <w:lang w:val="png_PG" w:bidi="png_PG"/>
        </w:rPr>
        <w:t xml:space="preserve"> na yusim seim hap tok yupela i bin yusim long olgeta hap insait long buk bilong Mak. Ol dispela wod i stap insait long Masta Gloseri. Presim pos baten long stopim odio long hia.</w:t>
      </w:r>
    </w:p>
    <w:p>
      <w:pPr/>
      <w:r>
        <w:rPr>
          <w:lang w:val="png_PG" w:bidi="png_PG"/>
        </w:rPr>
      </w:r>
      <w:r>
        <w:rPr>
          <w:lang w:val="png_PG" w:bidi="png_PG"/>
        </w:rPr>
        <w:t xml:space="preserve">Jisas i tok olsem </w:t>
      </w:r>
      <w:r>
        <w:rPr>
          <w:b/>
          <w:lang w:val="png_PG" w:bidi="png_PG"/>
        </w:rPr>
        <w:t>tripela de bihain</w:t>
      </w:r>
      <w:r>
        <w:rPr>
          <w:lang w:val="png_PG" w:bidi="png_PG"/>
        </w:rPr>
        <w:t xml:space="preserve"> em bai i kirap bek long dai. Dispela i minim olsem "long namba tri de." Yupela i ken kolim dispela long wanem kain we yupela i nid long kolim long mekim em i klia.</w:t>
      </w:r>
    </w:p>
    <w:p>
      <w:pPr/>
      <w:r>
        <w:rPr>
          <w:lang w:val="png_PG" w:bidi="png_PG"/>
        </w:rPr>
      </w:r>
      <w:r>
        <w:rPr>
          <w:lang w:val="png_PG" w:bidi="png_PG"/>
        </w:rPr>
        <w:t xml:space="preserve">Pita i kisim Jisas i go long sait na i stat long krosim Jisas na tokim Jisas olsem em i rong long mekim ol dispela tok. Bihain Jisas i tokim Pita, "Go longwe long mi, </w:t>
      </w:r>
      <w:r>
        <w:rPr>
          <w:b/>
          <w:lang w:val="png_PG" w:bidi="png_PG"/>
        </w:rPr>
        <w:t>Satan."</w:t>
      </w:r>
      <w:r>
        <w:rPr>
          <w:lang w:val="png_PG" w:bidi="png_PG"/>
        </w:rPr>
        <w:t xml:space="preserve"> Dispela nem Satan i em i toktok long wanpela spirit we God i bin wokim, na em i lida bilong ol spirit nogut husat i bin no laik long stap aninit God. Yusim seim hap tok o wod long Satan olsem yupela i bin yusim long olgeta hap insait long buk bilong Mak, na tingim olsem dispela wod </w:t>
      </w:r>
      <w:r>
        <w:rPr>
          <w:lang w:val="png_PG" w:bidi="png_PG"/>
        </w:rPr>
        <w:t>Satan</w:t>
      </w:r>
      <w:r>
        <w:rPr>
          <w:lang w:val="png_PG" w:bidi="png_PG"/>
        </w:rPr>
        <w:t>em i stap insait long Masta Gloseri.</w:t>
      </w:r>
    </w:p>
    <w:p>
      <w:pPr/>
      <w:r>
        <w:rPr>
          <w:lang w:val="png_PG" w:bidi="png_PG"/>
        </w:rPr>
      </w:r>
      <w:r>
        <w:rPr>
          <w:lang w:val="png_PG" w:bidi="png_PG"/>
        </w:rPr>
        <w:t>"Go baksait long mi Satan" em i minim olsem Jisas i laikim dispela tingting bilong Satan long raus olgeta.</w:t>
      </w:r>
    </w:p>
    <w:p>
      <w:pPr/>
      <w:r>
        <w:rPr>
          <w:lang w:val="png_PG" w:bidi="png_PG"/>
        </w:rPr>
      </w:r>
      <w:r>
        <w:rPr>
          <w:lang w:val="png_PG" w:bidi="png_PG"/>
        </w:rPr>
        <w:t xml:space="preserve">Jisas i singautim dispela bikpela lain manmeri long kam long em wantaim ol disaipel bilong em na em i tok, "Sapos wanpela bilong yupela i laik bihainim mi, em i mas lusim laik bilong em yet, karim </w:t>
      </w:r>
      <w:r>
        <w:rPr>
          <w:b/>
          <w:lang w:val="png_PG" w:bidi="png_PG"/>
        </w:rPr>
        <w:t>kros</w:t>
      </w:r>
      <w:r>
        <w:rPr>
          <w:lang w:val="png_PG" w:bidi="png_PG"/>
        </w:rPr>
        <w:t xml:space="preserve"> bilong em, na bihainim mi." Kros i wanpela rot bilong ol Rom long kilim ol man i dai. Ol Rom i save nilim wantaim tupela hap plang long kamapim wanpela kros na taitim ol han na lek bilong ol kalabus man long en. Ol i bin nilim ol han na lek i go long dispela plang, na kalabus man i save dai bihain long sampela aua, taim em i no inap long pulim win moa.</w:t>
      </w:r>
    </w:p>
    <w:p>
      <w:pPr/>
      <w:r>
        <w:rPr>
          <w:lang w:val="png_PG" w:bidi="png_PG"/>
        </w:rPr>
      </w:r>
      <w:r>
        <w:rPr>
          <w:lang w:val="png_PG" w:bidi="png_PG"/>
        </w:rPr>
        <w:t xml:space="preserve">Stop long hia na toktok olsem wanpela grup long wanem wod yupela bai i yusim long </w:t>
      </w:r>
      <w:r>
        <w:rPr>
          <w:b/>
          <w:lang w:val="png_PG" w:bidi="png_PG"/>
        </w:rPr>
        <w:t>kros</w:t>
      </w:r>
      <w:r>
        <w:rPr>
          <w:lang w:val="png_PG" w:bidi="png_PG"/>
        </w:rPr>
        <w:t xml:space="preserve">. </w:t>
      </w:r>
      <w:r>
        <w:rPr>
          <w:lang w:val="png_PG" w:bidi="png_PG"/>
        </w:rPr>
        <w:t>Kros</w:t>
      </w:r>
      <w:r>
        <w:rPr>
          <w:lang w:val="png_PG" w:bidi="png_PG"/>
        </w:rPr>
        <w:t xml:space="preserve"> i stap insait long Masta Gloseri. Presim pos baten long stopim odio long hia.</w:t>
      </w:r>
    </w:p>
    <w:p>
      <w:pPr/>
      <w:r>
        <w:rPr>
          <w:lang w:val="png_PG" w:bidi="png_PG"/>
        </w:rPr>
      </w:r>
      <w:r>
        <w:rPr>
          <w:lang w:val="png_PG" w:bidi="png_PG"/>
        </w:rPr>
        <w:t xml:space="preserve">Jisas i tok, "Sapos yupela i traim long holim laip bilong yupela yet, yupela bai i lusim em, tasol sapos yupela i lusim laip bilong yupela long nem bilong mi o long nem bilong </w:t>
      </w:r>
      <w:r>
        <w:rPr>
          <w:b/>
          <w:lang w:val="png_PG" w:bidi="png_PG"/>
        </w:rPr>
        <w:t>gut nius</w:t>
      </w:r>
      <w:r>
        <w:rPr>
          <w:lang w:val="png_PG" w:bidi="png_PG"/>
        </w:rPr>
        <w:t xml:space="preserve">, o </w:t>
      </w:r>
      <w:r>
        <w:rPr>
          <w:b/>
          <w:lang w:val="png_PG" w:bidi="png_PG"/>
        </w:rPr>
        <w:t>gospel</w:t>
      </w:r>
      <w:r>
        <w:rPr>
          <w:lang w:val="png_PG" w:bidi="png_PG"/>
        </w:rPr>
        <w:t>, yupela bai i seivim laip bilong yupela." Gospel o gut nius, i toktok long gut nius bilong laip bilong Jisas, dai, na kirap bek, na hau em i bringim nupela laip long ol manmeri long graun.</w:t>
      </w:r>
    </w:p>
    <w:p>
      <w:pPr/>
      <w:r>
        <w:rPr>
          <w:lang w:val="png_PG" w:bidi="png_PG"/>
        </w:rPr>
      </w:r>
      <w:r>
        <w:rPr>
          <w:lang w:val="png_PG" w:bidi="png_PG"/>
        </w:rPr>
        <w:t xml:space="preserve">Stop long hia na toktok long wanem wod yupela bai yusim long </w:t>
      </w:r>
      <w:r>
        <w:rPr>
          <w:b/>
          <w:lang w:val="png_PG" w:bidi="png_PG"/>
        </w:rPr>
        <w:t>gutnius</w:t>
      </w:r>
      <w:r>
        <w:rPr>
          <w:lang w:val="png_PG" w:bidi="png_PG"/>
        </w:rPr>
        <w:t xml:space="preserve">. </w:t>
      </w:r>
      <w:r>
        <w:rPr>
          <w:lang w:val="png_PG" w:bidi="png_PG"/>
        </w:rPr>
        <w:t>Gut nius</w:t>
      </w:r>
      <w:r>
        <w:rPr>
          <w:lang w:val="png_PG" w:bidi="png_PG"/>
        </w:rPr>
        <w:t xml:space="preserve">, o </w:t>
      </w:r>
      <w:r>
        <w:rPr>
          <w:lang w:val="png_PG" w:bidi="png_PG"/>
        </w:rPr>
        <w:t>gospel</w:t>
      </w:r>
      <w:r>
        <w:rPr>
          <w:lang w:val="png_PG" w:bidi="png_PG"/>
        </w:rPr>
        <w:t>, i stap insait long Masta Gloseri. Presim pos baten long stopim odio long hia.</w:t>
      </w:r>
    </w:p>
    <w:p>
      <w:pPr/>
      <w:r>
        <w:rPr>
          <w:lang w:val="png_PG" w:bidi="png_PG"/>
        </w:rPr>
      </w:r>
      <w:r>
        <w:rPr>
          <w:lang w:val="png_PG" w:bidi="png_PG"/>
        </w:rPr>
        <w:t xml:space="preserve">Jisas i tok, "Sapos yupela i kisim olgeta samting bilong dispela graun, tasol yupela i lusim </w:t>
      </w:r>
      <w:r>
        <w:rPr>
          <w:b/>
          <w:lang w:val="png_PG" w:bidi="png_PG"/>
        </w:rPr>
        <w:t>soul</w:t>
      </w:r>
      <w:r>
        <w:rPr>
          <w:lang w:val="png_PG" w:bidi="png_PG"/>
        </w:rPr>
        <w:t xml:space="preserve"> bilong yupela, em bai i helpim yupela olsem wanem? Soul bilong yumi em i olgeta laip bilong yumi, we i karamapim bodi, tingting, spirit na filings bilong yumi. Soul bilong yumi em i stap oltaim oltaim wantaim God. Yupela i ken trensletim dispela wod olsem "laip", sapos ol manmeri long ples bilong yu i andastendim laip olsem em i wod we i karamapim tingting na filings tu.</w:t>
      </w:r>
    </w:p>
    <w:p>
      <w:pPr/>
      <w:r>
        <w:rPr>
          <w:lang w:val="png_PG" w:bidi="png_PG"/>
        </w:rPr>
      </w:r>
      <w:r>
        <w:rPr>
          <w:lang w:val="png_PG" w:bidi="png_PG"/>
        </w:rPr>
        <w:t xml:space="preserve">Stop long hia na toktok long wanem wod yupela bai i yusim long </w:t>
      </w:r>
      <w:r>
        <w:rPr>
          <w:b/>
          <w:lang w:val="png_PG" w:bidi="png_PG"/>
        </w:rPr>
        <w:t>soul</w:t>
      </w:r>
      <w:r>
        <w:rPr>
          <w:lang w:val="png_PG" w:bidi="png_PG"/>
        </w:rPr>
        <w:t xml:space="preserve">. </w:t>
      </w:r>
      <w:r>
        <w:rPr>
          <w:lang w:val="png_PG" w:bidi="png_PG"/>
        </w:rPr>
        <w:t>Soul</w:t>
      </w:r>
      <w:r>
        <w:rPr>
          <w:lang w:val="png_PG" w:bidi="png_PG"/>
        </w:rPr>
        <w:t xml:space="preserve"> em i stap insait long Masta Gloseri. Presim pos baten long stopim odio long hia.</w:t>
      </w:r>
    </w:p>
    <w:p>
      <w:pPr/>
      <w:r>
        <w:rPr>
          <w:lang w:val="png_PG" w:bidi="png_PG"/>
        </w:rPr>
      </w:r>
      <w:r>
        <w:rPr>
          <w:lang w:val="png_PG" w:bidi="png_PG"/>
        </w:rPr>
        <w:t xml:space="preserve">Jisas i tok olsem em bai sem long husat man o meri i sem long em taim em i kam bek long </w:t>
      </w:r>
      <w:r>
        <w:rPr>
          <w:lang w:val="png_PG" w:bidi="png_PG"/>
        </w:rPr>
        <w:t>glori</w:t>
      </w:r>
      <w:r>
        <w:rPr>
          <w:lang w:val="png_PG" w:bidi="png_PG"/>
        </w:rPr>
        <w:t xml:space="preserve"> bilong God papa bilong em wantaim ol </w:t>
      </w:r>
      <w:r>
        <w:rPr>
          <w:b/>
          <w:lang w:val="png_PG" w:bidi="png_PG"/>
        </w:rPr>
        <w:t>holi enjel</w:t>
      </w:r>
      <w:r>
        <w:rPr>
          <w:lang w:val="png_PG" w:bidi="png_PG"/>
        </w:rPr>
        <w:t xml:space="preserve">. </w:t>
      </w:r>
      <w:r>
        <w:rPr>
          <w:b/>
          <w:lang w:val="png_PG" w:bidi="png_PG"/>
        </w:rPr>
        <w:t>Glori</w:t>
      </w:r>
      <w:r>
        <w:rPr>
          <w:lang w:val="png_PG" w:bidi="png_PG"/>
        </w:rPr>
        <w:t xml:space="preserve"> i minim pawa na bikpela lait bilong God.</w:t>
      </w:r>
    </w:p>
    <w:p>
      <w:pPr/>
      <w:r>
        <w:rPr>
          <w:lang w:val="png_PG" w:bidi="png_PG"/>
        </w:rPr>
      </w:r>
      <w:r>
        <w:rPr>
          <w:lang w:val="png_PG" w:bidi="png_PG"/>
        </w:rPr>
        <w:t xml:space="preserve">Wanpela "enjel" em i wanpela spirit man husat i save karim tok i kam long God. Ol enjel i save kamap long ol manmeri long bodi bilong man, na ol i no stap long wankain mak olsem Jisas, na planti taim ol i save kam wantaim wanpela tok save o kam long mekim wanpela wok. Ating yupela bai i nid long putim dispela hap tok "spirit (i save karim tok i kam long God)" i go insait long trenslesen. Mak i putim dispela hap tok holi long ol enjel bilong soim olsem God i makim ol dispela enjel bilong mekim ol wok bilong em. Yusim seim wod long </w:t>
      </w:r>
      <w:r>
        <w:rPr>
          <w:b/>
          <w:lang w:val="png_PG" w:bidi="png_PG"/>
        </w:rPr>
        <w:t>ol enjel</w:t>
      </w:r>
      <w:r>
        <w:rPr>
          <w:lang w:val="png_PG" w:bidi="png_PG"/>
        </w:rPr>
        <w:t xml:space="preserve"> na </w:t>
      </w:r>
      <w:r>
        <w:rPr>
          <w:b/>
          <w:lang w:val="png_PG" w:bidi="png_PG"/>
        </w:rPr>
        <w:t>holi</w:t>
      </w:r>
      <w:r>
        <w:rPr>
          <w:lang w:val="png_PG" w:bidi="png_PG"/>
        </w:rPr>
        <w:t xml:space="preserve"> long hia olsem yupela i bin yusim long ol narapela pat bilong trenslesen bilong yupela. </w:t>
      </w:r>
      <w:r>
        <w:rPr>
          <w:lang w:val="png_PG" w:bidi="png_PG"/>
        </w:rPr>
        <w:t>Ol enjel</w:t>
      </w:r>
      <w:r>
        <w:rPr>
          <w:lang w:val="png_PG" w:bidi="png_PG"/>
        </w:rPr>
        <w:t xml:space="preserve"> na </w:t>
      </w:r>
      <w:r>
        <w:rPr>
          <w:lang w:val="png_PG" w:bidi="png_PG"/>
        </w:rPr>
        <w:t>holi</w:t>
      </w:r>
      <w:r>
        <w:rPr>
          <w:lang w:val="png_PG" w:bidi="png_PG"/>
        </w:rPr>
        <w:t xml:space="preserve"> i stap insait long Masta Gloseri.</w:t>
      </w:r>
    </w:p>
    <w:p>
      <w:pPr/>
      <w:r>
        <w:rPr>
          <w:lang w:val="png_PG" w:bidi="png_PG"/>
        </w:rPr>
      </w:r>
      <w:r>
        <w:rPr>
          <w:lang w:val="png_PG" w:bidi="png_PG"/>
        </w:rPr>
        <w:t xml:space="preserve">Em i tok olsem sampela manmeri long hia bai i no inap dai o bai i no inap long </w:t>
      </w:r>
      <w:r>
        <w:rPr>
          <w:b/>
          <w:lang w:val="png_PG" w:bidi="png_PG"/>
        </w:rPr>
        <w:t>teistim dai</w:t>
      </w:r>
      <w:r>
        <w:rPr>
          <w:lang w:val="png_PG" w:bidi="png_PG"/>
        </w:rPr>
        <w:t>. Dispela tok teistim dai em i minim olsem "dai."</w:t>
      </w:r>
    </w:p>
    <w:p>
      <w:pPr/>
      <w:r>
        <w:rPr>
          <w:lang w:val="png_PG" w:bidi="png_PG"/>
        </w:rPr>
      </w:r>
      <w:r>
        <w:rPr>
          <w:lang w:val="png_PG" w:bidi="png_PG"/>
        </w:rPr>
        <w:t xml:space="preserve">Jisas i tok, "Ol bai i no inap dai bipo long ol i lukim </w:t>
      </w:r>
      <w:r>
        <w:rPr>
          <w:b/>
          <w:lang w:val="png_PG" w:bidi="png_PG"/>
        </w:rPr>
        <w:t>kingdom bilong God</w:t>
      </w:r>
      <w:r>
        <w:rPr>
          <w:lang w:val="png_PG" w:bidi="png_PG"/>
        </w:rPr>
        <w:t xml:space="preserve"> i kam long bikpela pawa." Wanpela kingdom em i wanpela ples we wanpela king i save bosim wanpela lain manmeri. Insait long Nupela Testamen, kingdom bilong God i toktok long taim God i kam long bosim ol manmeri—atoriti na pawa bilong em we i stat long kamap wantaim wok bilong Jisas long dispela graun na ol manmeri i bilip long em. Bihain, dispela gutpela Kingdom we i gutpela olgeta em bai i kam. Mipela i save pilim Kingdom bilong God nau taim mipela i harim tok bilong em na bihainim Jisas. Sekim olsem yupela i yusim seim hap tok long "kingdom bilong God" we yupela i bin yusim insait long ol narapela stori. </w:t>
      </w:r>
      <w:r>
        <w:rPr>
          <w:lang w:val="png_PG" w:bidi="png_PG"/>
        </w:rPr>
        <w:t>Kingdom bilong God</w:t>
      </w:r>
      <w:r>
        <w:rPr>
          <w:lang w:val="png_PG" w:bidi="png_PG"/>
        </w:rPr>
        <w:t xml:space="preserve"> i stap insait long Masta Gloseri.</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translesen we i isi tru long yupela long andastendim.</w:t>
      </w:r>
    </w:p>
    <w:p>
      <w:pPr/>
      <w:r>
        <w:rPr>
          <w:lang w:val="png_PG" w:bidi="png_PG"/>
        </w:rPr>
      </w:r>
      <w:r>
        <w:rPr>
          <w:lang w:val="png_PG" w:bidi="png_PG"/>
        </w:rPr>
        <w:t>Insait long dispela sesen, olsem wanpela grup, tokim gen dispela stori long tok ples bilong yupela yet.</w:t>
      </w:r>
    </w:p>
    <w:p>
      <w:pPr/>
      <w:r>
        <w:rPr>
          <w:lang w:val="png_PG" w:bidi="png_PG"/>
        </w:rPr>
      </w:r>
      <w:r>
        <w:rPr>
          <w:lang w:val="png_PG" w:bidi="png_PG"/>
        </w:rPr>
        <w:t>Pastaim, olgeta grup bai prektis long tokim dispela stori long tok ples bilong yupela yet. Tingim long yusim ol samting we yupela i bin wanbel long en long narapela step i go pinis, kain olsem oda bilong ol samting i kamap insait long stori, ol wod, ol hap tok, ol samting ol man o 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Presim pos baten long stopim odio long hia.</w:t>
      </w:r>
    </w:p>
    <w:p>
      <w:pPr/>
      <w:r>
        <w:rPr>
          <w:lang w:val="png_PG" w:bidi="png_PG"/>
        </w:rPr>
      </w:r>
      <w:r>
        <w:rPr>
          <w:lang w:val="png_PG" w:bidi="png_PG"/>
        </w:rPr>
        <w:t>Bihain, wanwan memba bilong grup i mas autim olgeta samting i kamap insait long dispela stori long wanpela laspela taim na no gat lain i mas distebim ol. Wanpela grup memba i ken yusim ol kainkain samting, ol eksen, o piksa o storibod long helpim em long tingim dispela stori. Presim pos baten long stopim odio long hia.</w:t>
      </w:r>
    </w:p>
    <w:p>
      <w:pPr/>
      <w:r>
        <w:rPr>
          <w:lang w:val="png_PG" w:bidi="png_PG"/>
        </w:rPr>
      </w:r>
      <w:r>
        <w:rPr>
          <w:lang w:val="png_PG" w:bidi="png_PG"/>
        </w:rPr>
        <w:t>Bihain, orait grup i ken mekim disisen long stori bilong husat em ol i laikim tru. Yupela i ken tok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9:2–13</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88">
        <w:r>
          <w:rPr>
            <w:lang w:val="png_PG" w:bidi="png_PG"/>
          </w:rPr>
          <w:rPr>
            <w:color w:val="0000EE"/>
            <w:u w:val="single"/>
          </w:rPr>
          <w:t>Harim na putim long tingting na bel</w:t>
        </w:r>
      </w:hyperlink>
      <w:r>
        <w:rPr>
          <w:lang w:val="png_PG" w:bidi="png_PG"/>
        </w:rPr>
        <w:t xml:space="preserve"> (675 KB)</w:t>
      </w:r>
      <w:r>
        <w:rPr>
          <w:lang w:val="png_PG" w:bidi="png_PG"/>
        </w:rPr>
      </w:r>
    </w:p>
    <w:p>
      <w:pPr>
        <w:pStyle w:val="ListBullet"/>
        <w:spacing w:line="240" w:lineRule="auto"/>
        <w:ind w:left="720"/>
      </w:pPr>
      <w:r>
        <w:rPr>
          <w:lang w:val="png_PG" w:bidi="png_PG"/>
        </w:rPr>
      </w:r>
      <w:hyperlink r:id="rId189">
        <w:r>
          <w:rPr>
            <w:lang w:val="png_PG" w:bidi="png_PG"/>
          </w:rPr>
          <w:rPr>
            <w:color w:val="0000EE"/>
            <w:u w:val="single"/>
          </w:rPr>
          <w:t>Save long taim na ples we stori i kamap long en</w:t>
        </w:r>
      </w:hyperlink>
      <w:r>
        <w:rPr>
          <w:lang w:val="png_PG" w:bidi="png_PG"/>
        </w:rPr>
        <w:t xml:space="preserve"> (5.3 MB)</w:t>
      </w:r>
      <w:r>
        <w:rPr>
          <w:lang w:val="png_PG" w:bidi="png_PG"/>
        </w:rPr>
      </w:r>
    </w:p>
    <w:p>
      <w:pPr>
        <w:pStyle w:val="ListBullet"/>
        <w:spacing w:line="240" w:lineRule="auto"/>
        <w:ind w:left="720"/>
      </w:pPr>
      <w:r>
        <w:rPr>
          <w:lang w:val="png_PG" w:bidi="png_PG"/>
        </w:rPr>
      </w:r>
      <w:hyperlink r:id="rId190">
        <w:r>
          <w:rPr>
            <w:lang w:val="png_PG" w:bidi="png_PG"/>
          </w:rPr>
          <w:rPr>
            <w:color w:val="0000EE"/>
            <w:u w:val="single"/>
          </w:rPr>
          <w:t>Save gut long wanwan Hap bilong Stori</w:t>
        </w:r>
      </w:hyperlink>
      <w:r>
        <w:rPr>
          <w:lang w:val="png_PG" w:bidi="png_PG"/>
        </w:rPr>
        <w:t xml:space="preserve"> (4.0 MB)</w:t>
      </w:r>
      <w:r>
        <w:rPr>
          <w:lang w:val="png_PG" w:bidi="png_PG"/>
        </w:rPr>
      </w:r>
    </w:p>
    <w:p>
      <w:pPr>
        <w:pStyle w:val="ListBullet"/>
        <w:spacing w:line="240" w:lineRule="auto"/>
        <w:ind w:left="720"/>
      </w:pPr>
      <w:r>
        <w:rPr>
          <w:lang w:val="png_PG" w:bidi="png_PG"/>
        </w:rPr>
      </w:r>
      <w:hyperlink r:id="rId191">
        <w:r>
          <w:rPr>
            <w:lang w:val="png_PG" w:bidi="png_PG"/>
          </w:rPr>
          <w:rPr>
            <w:color w:val="0000EE"/>
            <w:u w:val="single"/>
          </w:rPr>
          <w:t>Putim yu yet insait long stori</w:t>
        </w:r>
      </w:hyperlink>
      <w:r>
        <w:rPr>
          <w:lang w:val="png_PG" w:bidi="png_PG"/>
        </w:rPr>
        <w:t xml:space="preserve"> (6.2 MB)</w:t>
      </w:r>
      <w:r>
        <w:rPr>
          <w:lang w:val="png_PG" w:bidi="png_PG"/>
        </w:rPr>
      </w:r>
    </w:p>
    <w:p>
      <w:pPr>
        <w:pStyle w:val="ListBullet"/>
        <w:spacing w:line="240" w:lineRule="auto"/>
        <w:ind w:left="720"/>
      </w:pPr>
      <w:r>
        <w:rPr>
          <w:lang w:val="png_PG" w:bidi="png_PG"/>
        </w:rPr>
      </w:r>
      <w:hyperlink r:id="rId192">
        <w:r>
          <w:rPr>
            <w:lang w:val="png_PG" w:bidi="png_PG"/>
          </w:rPr>
          <w:rPr>
            <w:color w:val="0000EE"/>
            <w:u w:val="single"/>
          </w:rPr>
          <w:t>Save gut long ol samting we i no klia</w:t>
        </w:r>
      </w:hyperlink>
      <w:r>
        <w:rPr>
          <w:lang w:val="png_PG" w:bidi="png_PG"/>
        </w:rPr>
        <w:t xml:space="preserve"> (4.2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9:2–13</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9:2–13 na putim insait long tingting na bel bilong yupela.</w:t>
      </w:r>
    </w:p>
    <w:p>
      <w:pPr/>
      <w:r>
        <w:rPr>
          <w:lang w:val="png_PG" w:bidi="png_PG"/>
        </w:rPr>
      </w:r>
      <w:r>
        <w:rPr>
          <w:lang w:val="png_PG" w:bidi="png_PG"/>
        </w:rPr>
        <w:t>Harim wanpela odio vesen bilong Mak 9:2–13 tripela taim, long tripela kain trenslesen, sapos yupela i ken mekim olsem. Bihain, olsem wanpela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Dispela stori i tokim yumi wanem samting long pasin bilong ol manmeri?</w:t>
      </w:r>
    </w:p>
    <w:p>
      <w:pPr>
        <w:pStyle w:val="ListBullet"/>
        <w:spacing w:line="240" w:lineRule="auto"/>
        <w:ind w:left="720"/>
      </w:pPr>
      <w:r>
        <w:rPr>
          <w:lang w:val="png_PG" w:bidi="png_PG"/>
        </w:rPr>
      </w:r>
      <w:r>
        <w:rPr>
          <w:lang w:val="png_PG" w:bidi="png_PG"/>
        </w:rPr>
        <w:t xml:space="preserve">Dispela stori i tokim yumi wanem samting o i skulim yumi wanem samting long laip bilong yumi long wanwan de? </w:t>
      </w:r>
    </w:p>
    <w:p>
      <w:pPr>
        <w:pStyle w:val="ListBullet"/>
        <w:spacing w:line="240" w:lineRule="auto"/>
        <w:ind w:left="720"/>
      </w:pPr>
      <w:r>
        <w:rPr>
          <w:lang w:val="png_PG" w:bidi="png_PG"/>
        </w:rPr>
      </w:r>
      <w:r>
        <w:rPr>
          <w:lang w:val="png_PG" w:bidi="png_PG"/>
        </w:rPr>
        <w:t>Husat man o meri we yu save long em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odio vesen bilong Mak 9:2–13 long renslesen we i isi tru long yupela long andastendim.</w:t>
      </w:r>
    </w:p>
    <w:p>
      <w:pPr/>
      <w:r>
        <w:rPr>
          <w:lang w:val="png_PG" w:bidi="png_PG"/>
        </w:rPr>
      </w:r>
      <w:r>
        <w:rPr>
          <w:lang w:val="png_PG" w:bidi="png_PG"/>
        </w:rPr>
        <w:t>Narapela stori i pinis wantaim Jisas i tok klia olsem Mesaia bai i mas karim pen na hevi. Pita, wanpela disaipel bilong Jisas, i no laik bilip olsem Jisas bai i karim pen na hevi olsem na Pita i tok strong olsem Jisas i rong. Tasol bihain Jisas i tok strong olsem Pita i rong. Jisas i tokim ol disaipel olsem ol bai i karim pen na hevi tu long bihainim em. Tasol, Jisas i promis tu olsem sampela manmeri insait long dispela bikpela lain manmeri bai i lukim Kingdom bilong God i kam long glori. Orait, 6-pela de bihain, Jisas na tripela disaipel i go antap long maunten. Insait long dispela stori Pita, Jems, na Jon i stat long lukim glori bilong Jisas. Maski Jisas bai i karim hevi na pen yet, dispela stori i givim wanpela piksa we i soim wanem we glori na biknem bilong Jisas bai i kamap.</w:t>
      </w:r>
    </w:p>
    <w:p>
      <w:pPr/>
      <w:r>
        <w:rPr>
          <w:lang w:val="png_PG" w:bidi="png_PG"/>
        </w:rPr>
      </w:r>
      <w:r>
        <w:rPr>
          <w:lang w:val="png_PG" w:bidi="png_PG"/>
        </w:rPr>
        <w:t>Dispela stori i bin kamap antap long wanpela maunten. Mipela i no save wanem bikpela maunten stret dispela samting i bin kamap long en. Insait long Olpela Testamen, o ol Skripsa bilong ol Ju, planti taim God i save soim em yet ples klia long ol manmeri antap long wanpela long namel bilong ples nating we i nogat man. Planti taim glori o bikpela lait bilong God em i save kamap olsem wanpela waitpela lait we i brait tru. Jisas i em "lukluk bilong em i bin senis." Dispela i min olsem lukluk bilong Em i bin senis o kamap narakain. Em i sain olsem wanpela braitpela lait. Lukluk bilong em i bin senis, na em i bin luk olsem wanpela spirit, i no olsem man.</w:t>
      </w:r>
    </w:p>
    <w:p>
      <w:pPr/>
      <w:r>
        <w:rPr>
          <w:lang w:val="png_PG" w:bidi="png_PG"/>
        </w:rPr>
      </w:r>
      <w:r>
        <w:rPr>
          <w:lang w:val="png_PG" w:bidi="png_PG"/>
        </w:rPr>
        <w:t>I gat tupela man i stap wantaim Jisas—Moses na Elaija. Dispela tupela profet i bin impoten tru long ol Ju. Moses i makim ol olpela lo bilong lotu na promis olsem wanpela sevia bilong seivim ol Ju long sin bilong ol em bai kam. Jisas bin i kam bilong mekim olpela lo bilong lotu i kamap komplit na long seivim ol Ju. Insait long Skripsa bilong ol Ju, em i tok olsem profet Elaija bai i kam bek long redim rot bilong Mesaia o Sevia. Elaija i soim olsem Jisas em i tru tru Mesaia we ol Ju i bin wet i stap long en.</w:t>
      </w:r>
    </w:p>
    <w:p>
      <w:pPr/>
      <w:r>
        <w:rPr>
          <w:lang w:val="png_PG" w:bidi="png_PG"/>
        </w:rPr>
      </w:r>
      <w:r>
        <w:rPr>
          <w:lang w:val="png_PG" w:bidi="png_PG"/>
        </w:rPr>
        <w:t>Pita na ol narapela disaipel i bin pret. Olsem na i luk olsem Pita i save tokaut long namba wan samting we em i tingting long en. Pita i tok long wokim ol haus bilong ol dispela tripela man. Ating Pita i bin laik long mekim Jisas, Elaija, na Moses i stap long dispela hap longpela taim, na dispela em bai olsem ol ples bilong ol long bung wantaim ol manmeri bilong God. God i bin save bung wantaim Moses na ol manmeri bilong God insait long tabanakel, o haus sel bilong bung. Ating Pita i bin laik long statim gen dispela pasin bilong bung wantaim God. God i bin stopim Pita bikos em i no taim yet bilong wokim ol samting bilong tingim Jisas. Pastaim, Jisas i nid long pilim pen na hevi na kirap bek long dai. Pita i bin yusim seim wod bilong "haus" olsem ol Ju i save yusim insait long spesel "Fist De bilong ol Tabanakel" o "Fist De bilong ol Haus Sel." Ating ol dispela haus em ol i wokim long ol han bilong ol diwai. Ol manmeri i bin save stap insait long ol inap 7-pela de long selebretim amamas God i banisim ol.</w:t>
      </w:r>
    </w:p>
    <w:p>
      <w:pPr/>
      <w:r>
        <w:rPr>
          <w:lang w:val="png_PG" w:bidi="png_PG"/>
        </w:rPr>
      </w:r>
      <w:r>
        <w:rPr>
          <w:lang w:val="png_PG" w:bidi="png_PG"/>
        </w:rPr>
        <w:t>Stop long hia na lukluk long wanpela piksa bilong ol haus we ol i wokim long Fist De bilong ol Tabanakel, olsem wanpela grup. Posim dispela odio long hia.</w:t>
      </w:r>
    </w:p>
    <w:p>
      <w:pPr/>
      <w:r>
        <w:rPr>
          <w:lang w:val="png_PG" w:bidi="png_PG"/>
        </w:rPr>
      </w:r>
      <w:r>
        <w:rPr>
          <w:lang w:val="png_PG" w:bidi="png_PG"/>
        </w:rPr>
        <w:t>Jisas i no tok wanpela samting i go long Pita; tasol, God i bekim. Taim God i toktok, i gat wanpela klaut na dispela em i save kamap taim God i toktok. Dispela klaut i tromoi seido i go antap long dispela grup. Dispela vois i wok long kam long klaut, olsem dispela vois i bin kam long God taim Jisas i baptais. Vois bilong God i tokim Pita, Jems na Jon olsem Jisas em i Pikinini bilong Em na ol i mas harim Em. Dispela wod bilong harim long hia i minim tu olsem long harim na bihainim tok.</w:t>
      </w:r>
    </w:p>
    <w:p>
      <w:pPr/>
      <w:r>
        <w:rPr>
          <w:lang w:val="png_PG" w:bidi="png_PG"/>
        </w:rPr>
      </w:r>
      <w:r>
        <w:rPr>
          <w:lang w:val="png_PG" w:bidi="png_PG"/>
        </w:rPr>
        <w:t>Taim ol i go daun long maunten, Jisas i tokim ol disaipel long no ken tokim wanpela man o meri long wanem samting i bin kamap. Em i save olsem ol disaipel i no klia gut yet long wok bilong Jisas long dispela graun. Jisas i tokim ol olsem bihain long em i kirap bek long dai, ol i ken tokim ol manmeri. Tasol, tru tumas ol disaipel i no save long mining bilong tok bilong Jisas. Ol disaipel i bin ting olsem olgeta manmeri bai i kirap bek long pinis bilong taim. Maski ol disaipel i bin ting olsem, ol i no tokim ol narapela manmeri, tasol ol i toktok namel long ol yet long dispela. Ol tripela disaipel i askim Jisas wai na Elaija i mas kam bipo long Mesaia i kam. Ol manmeri i klia gut long Olpela Testamen olsem Elaija bai kam bek long redim ol manmeri taim em i askim ol long tok sori na tanim bel, o givim baksait long ol sin bilong ol. Tasol ol disaipel i bin ting olsem Elaija bai redim ol manmeri long wanpela Mesaia husat bai i seivim ol long ol lain we i wok long bosim ol. Tasol, Jisas i mekim ol i tingim olsem Mesaia em i mas karim pen na hevi tu. Ol disaipel i gat rong tingting long wanem em i wok bilong Elaija na wanem em i wok bilong Mesaia. Bihain Jisas i tokaut klia long husat em i Elaija. Em i tok olsem Elaija i bin kam pinis na em tu i bin karim pen na hevi pinis. Jisas i wok long diskraibim Jon bilong Baptais long hia.</w:t>
      </w:r>
    </w:p>
    <w:p>
      <w:pPr/>
      <w:r>
        <w:rPr>
          <w:lang w:val="png_PG" w:bidi="png_PG"/>
        </w:rPr>
      </w:r>
      <w:r>
        <w:rPr>
          <w:lang w:val="png_PG" w:bidi="png_PG"/>
        </w:rPr>
        <w:t>Stop long hia na toktok long dispela askim olsem wanpela grup: Diskraibim ol impoten lida bilong lotu insait long komyuniti bilong yu. Ol i save mekim ol wanem kain samting? Ol i save stap insait long ol wok bilong politiks o ol wok bilong komyuniti? O ol i save toktok long ol lotu samting tasol? Posim dispela odio long hia.</w:t>
      </w:r>
      <w:r>
        <w:rPr>
          <w:lang w:val="png_PG" w:bidi="png_PG"/>
        </w:rPr>
      </w:r>
    </w:p>
    <w:p>
      <w:pPr>
        <w:pStyle w:val="Heading3"/>
      </w:pPr>
      <w:r>
        <w:rPr>
          <w:lang w:val="png_PG" w:bidi="png_PG"/>
        </w:rPr>
        <w:t>Painim aut dispela hap</w:t>
      </w:r>
    </w:p>
    <w:p>
      <w:pPr/>
      <w:r>
        <w:rPr>
          <w:lang w:val="png_PG" w:bidi="png_PG"/>
        </w:rPr>
      </w:r>
      <w:r>
        <w:rPr>
          <w:lang w:val="png_PG" w:bidi="png_PG"/>
        </w:rPr>
        <w:t>Harim wanpela odio vesen bilong Mark 9:2–13 long trenslesen we i isi tru long yupela long andastendim.</w:t>
      </w:r>
    </w:p>
    <w:p>
      <w:pPr/>
      <w:r>
        <w:rPr>
          <w:lang w:val="png_PG" w:bidi="png_PG"/>
        </w:rPr>
      </w:r>
      <w:r>
        <w:rPr>
          <w:lang w:val="png_PG" w:bidi="png_PG"/>
        </w:rPr>
        <w:t>Insait long dispela step, grup bai toktok long ol wanwan hap bilong stori, ol manmeri insait long stori na ples we dispela stori i kamap long em. Bihain grup bai piksarim dispela stori.</w:t>
      </w:r>
    </w:p>
    <w:p>
      <w:pPr/>
      <w:r>
        <w:rPr>
          <w:lang w:val="png_PG" w:bidi="png_PG"/>
        </w:rPr>
      </w:r>
      <w:r>
        <w:rPr>
          <w:lang w:val="png_PG" w:bidi="png_PG"/>
        </w:rPr>
        <w:t>Dispela stori i gat 4-pela hap.</w:t>
      </w:r>
    </w:p>
    <w:p>
      <w:pPr/>
      <w:r>
        <w:rPr>
          <w:lang w:val="png_PG" w:bidi="png_PG"/>
        </w:rPr>
      </w:r>
      <w:r>
        <w:rPr>
          <w:b/>
          <w:lang w:val="png_PG" w:bidi="png_PG"/>
        </w:rPr>
        <w:t>Insait long namba wan hap bilong stori:</w:t>
      </w:r>
      <w:r>
        <w:rPr>
          <w:lang w:val="png_PG" w:bidi="png_PG"/>
        </w:rPr>
        <w:t xml:space="preserve"> Jisas i kisim tripela disaipel, Pita, Jems na Jon, i go antap long wanpela bikpela maunten, lukluk bilong em i senis na Elaija wantaim Moses i kamap. Pita i tokim Jisas, "Yumi wokim ol sel haus bilong yu, Moses na Elaija."</w:t>
      </w:r>
    </w:p>
    <w:p>
      <w:pPr/>
      <w:r>
        <w:rPr>
          <w:lang w:val="png_PG" w:bidi="png_PG"/>
        </w:rPr>
      </w:r>
      <w:r>
        <w:rPr>
          <w:b/>
          <w:lang w:val="png_PG" w:bidi="png_PG"/>
        </w:rPr>
        <w:t>Insait long namba tu hap bilong stori:</w:t>
      </w:r>
      <w:r>
        <w:rPr>
          <w:lang w:val="png_PG" w:bidi="png_PG"/>
        </w:rPr>
        <w:t xml:space="preserve"> Wanpela klaut i karamapim ol na God i toktok long klaut i go long ol disaipel long Jisas.</w:t>
      </w:r>
    </w:p>
    <w:p>
      <w:pPr/>
      <w:r>
        <w:rPr>
          <w:lang w:val="png_PG" w:bidi="png_PG"/>
        </w:rPr>
      </w:r>
      <w:r>
        <w:rPr>
          <w:b/>
          <w:lang w:val="png_PG" w:bidi="png_PG"/>
        </w:rPr>
        <w:t>Long namba tri hap bilong stori:</w:t>
      </w:r>
      <w:r>
        <w:rPr>
          <w:lang w:val="png_PG" w:bidi="png_PG"/>
        </w:rPr>
        <w:t xml:space="preserve"> Ol i go bek daun long maunten na Jisas i tokim ol tripela disaipel long no ken tokim wanpela narapela man o meri long wanem samting ol i bin lukim.</w:t>
      </w:r>
    </w:p>
    <w:p>
      <w:pPr/>
      <w:r>
        <w:rPr>
          <w:lang w:val="png_PG" w:bidi="png_PG"/>
        </w:rPr>
      </w:r>
      <w:r>
        <w:rPr>
          <w:b/>
          <w:lang w:val="png_PG" w:bidi="png_PG"/>
        </w:rPr>
        <w:t>Long namba foa hap bilong stori:</w:t>
      </w:r>
      <w:r>
        <w:rPr>
          <w:lang w:val="png_PG" w:bidi="png_PG"/>
        </w:rPr>
        <w:t xml:space="preserve"> Ol disaipel i askim Jisas, "Bilong wanem ol tisa bilong lo bilong lotu i strong olsem Elaija i mas kam bek bipo long Mesaia bai i kam? Jisas i bekim.</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Pita</w:t>
      </w:r>
    </w:p>
    <w:p>
      <w:pPr>
        <w:pStyle w:val="ListBullet"/>
        <w:spacing w:line="240" w:lineRule="auto"/>
        <w:ind w:left="720"/>
      </w:pPr>
      <w:r>
        <w:rPr>
          <w:lang w:val="png_PG" w:bidi="png_PG"/>
        </w:rPr>
      </w:r>
      <w:r>
        <w:rPr>
          <w:lang w:val="png_PG" w:bidi="png_PG"/>
        </w:rPr>
        <w:t>Jems</w:t>
      </w:r>
    </w:p>
    <w:p>
      <w:pPr>
        <w:pStyle w:val="ListBullet"/>
        <w:spacing w:line="240" w:lineRule="auto"/>
        <w:ind w:left="720"/>
      </w:pPr>
      <w:r>
        <w:rPr>
          <w:lang w:val="png_PG" w:bidi="png_PG"/>
        </w:rPr>
      </w:r>
      <w:r>
        <w:rPr>
          <w:lang w:val="png_PG" w:bidi="png_PG"/>
        </w:rPr>
        <w:t>Jon</w:t>
      </w:r>
    </w:p>
    <w:p>
      <w:pPr>
        <w:pStyle w:val="ListBullet"/>
        <w:spacing w:line="240" w:lineRule="auto"/>
        <w:ind w:left="720"/>
      </w:pPr>
      <w:r>
        <w:rPr>
          <w:lang w:val="png_PG" w:bidi="png_PG"/>
        </w:rPr>
      </w:r>
      <w:r>
        <w:rPr>
          <w:lang w:val="png_PG" w:bidi="png_PG"/>
        </w:rPr>
        <w:t>Elaija</w:t>
      </w:r>
    </w:p>
    <w:p>
      <w:pPr>
        <w:pStyle w:val="ListBullet"/>
        <w:spacing w:line="240" w:lineRule="auto"/>
        <w:ind w:left="720"/>
      </w:pPr>
      <w:r>
        <w:rPr>
          <w:lang w:val="png_PG" w:bidi="png_PG"/>
        </w:rPr>
      </w:r>
      <w:r>
        <w:rPr>
          <w:lang w:val="png_PG" w:bidi="png_PG"/>
        </w:rPr>
        <w:t>Moses</w:t>
      </w:r>
    </w:p>
    <w:p>
      <w:pPr>
        <w:pStyle w:val="ListBullet"/>
        <w:spacing w:line="240" w:lineRule="auto"/>
        <w:ind w:left="720"/>
      </w:pPr>
      <w:r>
        <w:rPr>
          <w:lang w:val="png_PG" w:bidi="png_PG"/>
        </w:rPr>
      </w:r>
      <w:r>
        <w:rPr>
          <w:lang w:val="png_PG" w:bidi="png_PG"/>
        </w:rPr>
        <w:t>Vois bilong God</w:t>
      </w:r>
    </w:p>
    <w:p>
      <w:pPr>
        <w:pStyle w:val="ListBullet"/>
        <w:spacing w:line="240" w:lineRule="auto"/>
        <w:ind w:left="720"/>
      </w:pPr>
      <w:r>
        <w:rPr>
          <w:lang w:val="png_PG" w:bidi="png_PG"/>
        </w:rPr>
      </w:r>
      <w:r>
        <w:rPr>
          <w:lang w:val="png_PG" w:bidi="png_PG"/>
        </w:rPr>
        <w:t>Ol tisa bilong lo bilong lotu (husat ol disaipel i bin toktok long en ol insait long kwesten bilong ol)</w:t>
      </w:r>
    </w:p>
    <w:p>
      <w:pPr/>
      <w:r>
        <w:rPr>
          <w:lang w:val="png_PG" w:bidi="png_PG"/>
        </w:rPr>
      </w:r>
      <w:r>
        <w:rPr>
          <w:lang w:val="png_PG" w:bidi="png_PG"/>
        </w:rPr>
        <w:t>Olsem wanpela grup, tingting gut long ol ples we ol samting i kamap long en: Nogat planti samting i klia long wanem hap stret long maunten dispela stori i kamap long en. Long ol stori i kam pastaim long dispela stori, Jisas na ol disaipel i bin wok long i go long Sisaria Filipai. Nau em sikispela de bihain, olsem na ating ol i stap yet long Sisaria Filipai o ol i stap long rot i go bek long Galili.</w:t>
      </w:r>
    </w:p>
    <w:p>
      <w:pPr/>
      <w:r>
        <w:rPr>
          <w:lang w:val="png_PG" w:bidi="png_PG"/>
        </w:rPr>
      </w:r>
      <w:r>
        <w:rPr>
          <w:lang w:val="png_PG" w:bidi="png_PG"/>
        </w:rPr>
        <w:t>Dispela stori i kamap sikispela de bihain long narapela seksen we i kam pastaim. Jisas i kisim tripela disaipel tasol bilong em, Pita, Jems na Jon, i go antap long wanpela bikpela maunten bai ol i stap ol yet. Taim ol dispela tripela disaipel i lukluk i stap, lukluk bilong Jisas i senis. Ol klos bilong em i kamap waitpela tru, na Elaija na Moses i kamap na toktok wantaim Jisas. Long dispela taim Pita, bikos em i pret na amamas wantaim, em i tok long wokim ol haus sel, o ol haus, bilong Jisas, Moses na Elaija.</w:t>
      </w:r>
    </w:p>
    <w:p>
      <w:pPr/>
      <w:r>
        <w:rPr>
          <w:lang w:val="png_PG" w:bidi="png_PG"/>
        </w:rPr>
      </w:r>
      <w:r>
        <w:rPr>
          <w:lang w:val="png_PG" w:bidi="png_PG"/>
        </w:rPr>
        <w:t>Wanpela klaut i kam na i karamapim ol disaipel. Vois bilong God i tok, "Dispela em i pikinini man bilong mi, mi laikim em tru, yupela i mas harim em." Ol disaipel ating ol i bin pasim ai bilong ol - narapela gospel i tok olsem ol i putim pes bilong ol i go daun long graun - bikos dispela stori i tok, "Taim ol i lukluk raun, Moses na Elaija i go pinis na ol i stap wantaim Jisas tasol."</w:t>
      </w:r>
    </w:p>
    <w:p>
      <w:pPr/>
      <w:r>
        <w:rPr>
          <w:lang w:val="png_PG" w:bidi="png_PG"/>
        </w:rPr>
      </w:r>
      <w:r>
        <w:rPr>
          <w:lang w:val="png_PG" w:bidi="png_PG"/>
        </w:rPr>
        <w:t>Taim ol i wokabaut kam daun long mauten, Jisas i tokim ol tripela disaipel olsem ol i no ken tokim wanpela narapela man o meri long samting ol i bin lukim inap long em i kirap bek long dai. Long hia Jisas i tok "Pikinini bilong Man", na dispela tok em i toktok long em yet.</w:t>
      </w:r>
    </w:p>
    <w:p>
      <w:pPr/>
      <w:r>
        <w:rPr>
          <w:lang w:val="png_PG" w:bidi="png_PG"/>
        </w:rPr>
      </w:r>
      <w:r>
        <w:rPr>
          <w:lang w:val="png_PG" w:bidi="png_PG"/>
        </w:rPr>
        <w:t>Stat long dispela taim na i go, Pita, Jems na Jon i no tokim wanpela man long samting ol i bin lukim, tasol ol i save toktok namel long ol yet long wanem samting ol i bin lukim na wanem mining bilong tok bilong Jisas long kirap bek long dai.</w:t>
      </w:r>
    </w:p>
    <w:p>
      <w:pPr/>
      <w:r>
        <w:rPr>
          <w:lang w:val="png_PG" w:bidi="png_PG"/>
        </w:rPr>
      </w:r>
      <w:r>
        <w:rPr>
          <w:lang w:val="png_PG" w:bidi="png_PG"/>
        </w:rPr>
        <w:t>Ol tripela disaipel i askim Jisas wai na ol tisa bilong lo bilong lotu i strong olsem Elija i mas kam bek bipo long Mesaia i kam. Dispela em i wanpela tok skul we ol tisa bilong lo bilong lotu i bin skulim ol manmeri long kam bilong Mesaia. Jisas i tokim ol olsem Elaija i redim olgeta samting. Bihain, em i askim ol wanpela askim we em i no nidim ol long bekim: "Bilong wanem skripsa i tok olsem Pikinini bilong Man i mas karim bikpela pen na hevi na bai ol i bai mekim pasin nogut tru long em?" Tasol mi tokim yupela Elaija i bin kam pinis na ol i mekim nogut long em wankain olsem ol skripsa i bin tok.</w:t>
      </w:r>
    </w:p>
    <w:p>
      <w:pPr/>
      <w:r>
        <w:rPr>
          <w:lang w:val="png_PG" w:bidi="png_PG"/>
        </w:rPr>
      </w:r>
      <w:r>
        <w:rPr>
          <w:lang w:val="png_PG" w:bidi="png_PG"/>
        </w:rPr>
        <w:t>Nau, grup mas wokim storibod, dro, o yusim ol samting long piksarim dispela stori na ol eksen i stap long en.</w:t>
      </w:r>
      <w:r>
        <w:rPr>
          <w:lang w:val="png_PG" w:bidi="png_PG"/>
        </w:rPr>
      </w:r>
    </w:p>
    <w:p>
      <w:pPr>
        <w:pStyle w:val="Heading3"/>
      </w:pPr>
      <w:r>
        <w:rPr>
          <w:lang w:val="png_PG" w:bidi="png_PG"/>
        </w:rPr>
        <w:t>Ektim aut dispela Tok</w:t>
      </w:r>
    </w:p>
    <w:p>
      <w:pPr/>
      <w:r>
        <w:rPr>
          <w:lang w:val="png_PG" w:bidi="png_PG"/>
        </w:rPr>
      </w:r>
      <w:r>
        <w:rPr>
          <w:lang w:val="png_PG" w:bidi="png_PG"/>
        </w:rPr>
        <w:t>Harim wanpela odio vesen bilong Mak 9:2–13 long trenslesen we i isi tru long yupela long andastendim.</w:t>
      </w:r>
    </w:p>
    <w:p>
      <w:pPr/>
      <w:r>
        <w:rPr>
          <w:lang w:val="png_PG" w:bidi="png_PG"/>
        </w:rPr>
      </w:r>
      <w:r>
        <w:rPr>
          <w:lang w:val="png_PG" w:bidi="png_PG"/>
        </w:rPr>
        <w:t>Insait long dispela step, grup bai mekim drama bilong dispela stori.</w:t>
      </w:r>
    </w:p>
    <w:p>
      <w:pPr/>
      <w:r>
        <w:rPr>
          <w:lang w:val="png_PG" w:bidi="png_PG"/>
        </w:rPr>
      </w:r>
      <w:r>
        <w:rPr>
          <w:lang w:val="png_PG" w:bidi="png_PG"/>
        </w:rPr>
        <w:t>Dispela stori i gat foapela hap.</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Pita</w:t>
      </w:r>
    </w:p>
    <w:p>
      <w:pPr>
        <w:pStyle w:val="ListBullet"/>
        <w:spacing w:line="240" w:lineRule="auto"/>
        <w:ind w:left="720"/>
      </w:pPr>
      <w:r>
        <w:rPr>
          <w:lang w:val="png_PG" w:bidi="png_PG"/>
        </w:rPr>
      </w:r>
      <w:r>
        <w:rPr>
          <w:lang w:val="png_PG" w:bidi="png_PG"/>
        </w:rPr>
        <w:t>Jems</w:t>
      </w:r>
    </w:p>
    <w:p>
      <w:pPr>
        <w:pStyle w:val="ListBullet"/>
        <w:spacing w:line="240" w:lineRule="auto"/>
        <w:ind w:left="720"/>
      </w:pPr>
      <w:r>
        <w:rPr>
          <w:lang w:val="png_PG" w:bidi="png_PG"/>
        </w:rPr>
      </w:r>
      <w:r>
        <w:rPr>
          <w:lang w:val="png_PG" w:bidi="png_PG"/>
        </w:rPr>
        <w:t>Jon</w:t>
      </w:r>
    </w:p>
    <w:p>
      <w:pPr>
        <w:pStyle w:val="ListBullet"/>
        <w:spacing w:line="240" w:lineRule="auto"/>
        <w:ind w:left="720"/>
      </w:pPr>
      <w:r>
        <w:rPr>
          <w:lang w:val="png_PG" w:bidi="png_PG"/>
        </w:rPr>
      </w:r>
      <w:r>
        <w:rPr>
          <w:lang w:val="png_PG" w:bidi="png_PG"/>
        </w:rPr>
        <w:t>Vois bilong God</w:t>
      </w:r>
    </w:p>
    <w:p>
      <w:pPr>
        <w:pStyle w:val="ListBullet"/>
        <w:spacing w:line="240" w:lineRule="auto"/>
        <w:ind w:left="720"/>
      </w:pPr>
      <w:r>
        <w:rPr>
          <w:lang w:val="png_PG" w:bidi="png_PG"/>
        </w:rPr>
      </w:r>
      <w:r>
        <w:rPr>
          <w:lang w:val="png_PG" w:bidi="png_PG"/>
        </w:rPr>
        <w:t>Elaija</w:t>
      </w:r>
    </w:p>
    <w:p>
      <w:pPr>
        <w:pStyle w:val="ListBullet"/>
        <w:spacing w:line="240" w:lineRule="auto"/>
        <w:ind w:left="720"/>
      </w:pPr>
      <w:r>
        <w:rPr>
          <w:lang w:val="png_PG" w:bidi="png_PG"/>
        </w:rPr>
      </w:r>
      <w:r>
        <w:rPr>
          <w:lang w:val="png_PG" w:bidi="png_PG"/>
        </w:rPr>
        <w:t>Moses</w:t>
      </w:r>
    </w:p>
    <w:p>
      <w:pPr>
        <w:pStyle w:val="ListBullet"/>
        <w:spacing w:line="240" w:lineRule="auto"/>
        <w:ind w:left="720"/>
      </w:pPr>
      <w:r>
        <w:rPr>
          <w:lang w:val="png_PG" w:bidi="png_PG"/>
        </w:rPr>
      </w:r>
      <w:r>
        <w:rPr>
          <w:lang w:val="png_PG" w:bidi="png_PG"/>
        </w:rPr>
        <w:t>Ol tisa bilong lo bilong lotu (we ol disaipel i bin toktok long en insait long ol kwesten bilong ol)</w:t>
      </w:r>
    </w:p>
    <w:p>
      <w:pPr/>
      <w:r>
        <w:rPr>
          <w:lang w:val="png_PG" w:bidi="png_PG"/>
        </w:rPr>
      </w:r>
      <w:r>
        <w:rPr>
          <w:lang w:val="png_PG" w:bidi="png_PG"/>
        </w:rPr>
        <w:t>Olsem wanpela grup, ektim dispela stori tupela taim. Yupela i mas ektim dispela stori long tok ples bilong yupela yet.</w:t>
      </w:r>
    </w:p>
    <w:p>
      <w:pPr/>
      <w:r>
        <w:rPr>
          <w:lang w:val="png_PG" w:bidi="png_PG"/>
        </w:rPr>
      </w:r>
      <w:r>
        <w:rPr>
          <w:lang w:val="png_PG" w:bidi="png_PG"/>
        </w:rPr>
        <w:t>Pastaim, ektim dispela stori na no ken stop. Tingting gut long ol toktok we ol manmeri insait long stori i mekim, flow bilong stori, wanem as tingting bilong stori na wanem ol samting bilong ektim long soim dispela as tingting, na wanem oda ol samting i kamap insait long stori. Sekim olsem yupela i ektim olgeta samting na i no bin kalapim ol hatpela o impoten pat bilong stori. Helpim wanpela narapela long tingim olgeta pat bilong stori. Posim dispela odio long hia na ektim dispela stori.</w:t>
      </w:r>
    </w:p>
    <w:p>
      <w:pPr/>
      <w:r>
        <w:rPr>
          <w:lang w:val="png_PG" w:bidi="png_PG"/>
        </w:rPr>
      </w:r>
      <w:r>
        <w:rPr>
          <w:lang w:val="png_PG" w:bidi="png_PG"/>
        </w:rPr>
        <w:t>Grup i mas ektim dispela stori long namba tu taim gen. Long sampela hap insait long drama, stopim drama na askim dispela kwesten i go long wanpela man o meri husat i ekt olsem wanpela man o meri insait long stori, "Yu pilim olsem wanem o yu tingting olsem wanem?" Dispela man o meri husat i wok long ekt bai bekim na tokaut long wanem samting em i pilim o tingim sapos em i tru tru dispela man o meri o samting we em i wok long ektim. Bihain, kontinu wantaim dispela drama.</w:t>
      </w:r>
    </w:p>
    <w:p>
      <w:pPr/>
      <w:r>
        <w:rPr>
          <w:lang w:val="png_PG" w:bidi="png_PG"/>
        </w:rPr>
      </w:r>
      <w:r>
        <w:rPr>
          <w:lang w:val="png_PG" w:bidi="png_PG"/>
        </w:rPr>
        <w:t>Posim dispela odio long hia na ektim dispela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Sikspela de bihain long narapela stori i go pinis we Jisas na ol disaipel i bin wokabaut i go long hap not long Galili, Jisas i kisim Pita, Jems na Jon i go antap long wanpela bikpela maunten bilong stap ol yet. Jisas i senisim lukluk bilong em olgeta na Elaija na Moses i kamap na i toktok wantaim Jisas.</w:t>
      </w:r>
    </w:p>
    <w:p>
      <w:pPr/>
      <w:r>
        <w:rPr>
          <w:lang w:val="png_PG" w:bidi="png_PG"/>
        </w:rPr>
      </w:r>
      <w:r>
        <w:rPr>
          <w:lang w:val="png_PG" w:bidi="png_PG"/>
        </w:rPr>
        <w:t>Posim dispela drama. Askim ol lain husat i ekt olsem ol disaipel, "Yupela i wok long pilim na tingting olsem wanem?" Dispela man o meri i ken bekim olsem, "Mipela i paul olgeta," o "Mipela i pret nogut tru, mipela i no save long wanem samting i wok long kamap," o "Mipela i save tasol olsem dispela em Elaija na Moses, tasol mipela i no save hau na mipela i save olsem dispela tupela man em Elaija na Moses." Kontinu wantaim drama.</w:t>
      </w:r>
    </w:p>
    <w:p>
      <w:pPr/>
      <w:r>
        <w:rPr>
          <w:lang w:val="png_PG" w:bidi="png_PG"/>
        </w:rPr>
      </w:r>
      <w:r>
        <w:rPr>
          <w:lang w:val="png_PG" w:bidi="png_PG"/>
        </w:rPr>
        <w:t>Pita i tok, "Tisa, rabai, em i gutpela tru olsem mipela i stap long hia, larim mipela i wokim tripela haus sel." Nau klaut i karamapim ol, na wanpela vois i kam long klaut i tok, "Dispela em i pikinini man bilong mi na mi laikim em tumas, yupela i mas harim tok bilong em." Taim ol disaipel i lukluk raun, Moses na Elaija i go pinis na ol i lukim Jisas tasol i stap wantaim ol.</w:t>
      </w:r>
    </w:p>
    <w:p>
      <w:pPr/>
      <w:r>
        <w:rPr>
          <w:lang w:val="png_PG" w:bidi="png_PG"/>
        </w:rPr>
      </w:r>
      <w:r>
        <w:rPr>
          <w:lang w:val="png_PG" w:bidi="png_PG"/>
        </w:rPr>
        <w:t>Posim dispela drama. Askim dispela man husat i ekt olsem Pita, "Yu pilim olsem wanem o ting wanem?" Dispela man o meri i ken bekim olsem, "Mi pret nogut tru, mi i paul, mi no save wanem samting long tingting." Askim ol lain husat i kamap olsem ol disaipel, "Yupela i wok long pilim olsem wanem na tingting olsem wanem?" Ol manmeri inap bekim olsem, "Mipela i harim vois bilong God, na mipela i pret nogut tru", o "Mipela i harim vois bilong God na nau mipela i save Jisas em i husat tru." Kontinu wantaim drama.</w:t>
      </w:r>
    </w:p>
    <w:p>
      <w:pPr/>
      <w:r>
        <w:rPr>
          <w:lang w:val="png_PG" w:bidi="png_PG"/>
        </w:rPr>
      </w:r>
      <w:r>
        <w:rPr>
          <w:lang w:val="png_PG" w:bidi="png_PG"/>
        </w:rPr>
        <w:t>Taim ol disaipel na Jisas i go daun bek gen long mauten, Jisas i tokim ol long no ken tokim wanpela narapela man o meri long wanem samting i bin kamap inap long Pikinini bilong Man i kirap bek long dai. Planti taim ol disaipel i save askim wanpela narapela long Jisas i minim wanem tok "kirap bek long dai."</w:t>
      </w:r>
    </w:p>
    <w:p>
      <w:pPr/>
      <w:r>
        <w:rPr>
          <w:lang w:val="png_PG" w:bidi="png_PG"/>
        </w:rPr>
      </w:r>
      <w:r>
        <w:rPr>
          <w:lang w:val="png_PG" w:bidi="png_PG"/>
        </w:rPr>
        <w:t>Posim dispela drama. Askim dispela man i ekt olsem Jisas, "Yu wok long tingting olsem wanem o pilim olsem wanem?" Dispela man o meri inap bekim olsem, "Em i no taim bilong mi long tokim ol olsem mi husat tru," o "Mi bel kros, mi wok long tokim ol olsem mi nid long dai na kirap bek tasol ol i andastendim dispela yet." Kontinu wantaim drama.</w:t>
      </w:r>
    </w:p>
    <w:p>
      <w:pPr/>
      <w:r>
        <w:rPr>
          <w:lang w:val="png_PG" w:bidi="png_PG"/>
        </w:rPr>
      </w:r>
      <w:r>
        <w:rPr>
          <w:lang w:val="png_PG" w:bidi="png_PG"/>
        </w:rPr>
        <w:t xml:space="preserve">Ol disaipel i bin askim Jisas, wai na ol tisa bilong lo bilong lotu i strong olsem Elaija i mas kam bek. Jisas i bekim olsem Elaija i bin kam na ol i bin bagarapim em, wankain olsem skripsa i bin tok bai i kamap. Em i tok olsem Pikinini bilong Man bai i karim pen na hevi tu, wankain tasol olsem skripsa i bin tok bai i kamap. </w:t>
      </w:r>
    </w:p>
    <w:p>
      <w:pPr/>
      <w:r>
        <w:rPr>
          <w:lang w:val="png_PG" w:bidi="png_PG"/>
        </w:rPr>
      </w:r>
      <w:r>
        <w:rPr>
          <w:lang w:val="png_PG" w:bidi="png_PG"/>
        </w:rPr>
        <w:t xml:space="preserve">Posim dispela drama. Askim dispela man i ekt olsem Jisas, "Yu wok long tingting olsem wanem o pilim olsem wanem?" Dispela man o meri bekim olsem, "Mi save olsem olgeta samting i wok long kamap olsem i mas kamap long en," o "Mi bin toktok wantaim profet Moses na Elaija na God i bin tok olsem plen bilong God em i wok long kamap," o "Mi sori olsem ol man husat i mas i stap olsem tisa bilong lo bilong lotu, ol bai mekim dispela kain pasin long mi." </w:t>
      </w:r>
      <w:r>
        <w:rPr>
          <w:lang w:val="png_PG" w:bidi="png_PG"/>
        </w:rPr>
      </w:r>
    </w:p>
    <w:p>
      <w:pPr>
        <w:pStyle w:val="Heading3"/>
      </w:pPr>
      <w:r>
        <w:rPr>
          <w:lang w:val="png_PG" w:bidi="png_PG"/>
        </w:rPr>
        <w:t>Pulapim dispela speis</w:t>
      </w:r>
    </w:p>
    <w:p>
      <w:pPr/>
      <w:r>
        <w:rPr>
          <w:lang w:val="png_PG" w:bidi="png_PG"/>
        </w:rPr>
      </w:r>
      <w:r>
        <w:rPr>
          <w:lang w:val="png_PG" w:bidi="png_PG"/>
        </w:rPr>
        <w:t>Harim wanpela odio vesen bilong Mak 9:2–13 long trenslesen we i isi tru long yupela long andastendim.</w:t>
      </w:r>
    </w:p>
    <w:p>
      <w:pPr/>
      <w:r>
        <w:rPr>
          <w:lang w:val="png_PG" w:bidi="png_PG"/>
        </w:rPr>
      </w:r>
      <w:r>
        <w:rPr>
          <w:lang w:val="png_PG" w:bidi="png_PG"/>
        </w:rPr>
        <w:t>Insait long dispela step, grup bai toktok long ol bikpela hap tok na ol wod i stap insait long dispela stori.</w:t>
      </w:r>
    </w:p>
    <w:p>
      <w:pPr/>
      <w:r>
        <w:rPr>
          <w:lang w:val="png_PG" w:bidi="png_PG"/>
        </w:rPr>
      </w:r>
      <w:r>
        <w:rPr>
          <w:lang w:val="png_PG" w:bidi="png_PG"/>
        </w:rPr>
        <w:t xml:space="preserve">Bihain long sikspela de, Jisas i kisim Pita, Jems na Jon i go antap long wanpela bikpela maunten bai ol i ken stap ol yet. Taim ol dispela man i lukluk i stap, lukluk bilong Jisas </w:t>
      </w:r>
      <w:r>
        <w:rPr>
          <w:b/>
          <w:lang w:val="png_PG" w:bidi="png_PG"/>
        </w:rPr>
        <w:t>i senis, o i kamap narapela kain long bipo.</w:t>
      </w:r>
      <w:r>
        <w:rPr>
          <w:lang w:val="png_PG" w:bidi="png_PG"/>
        </w:rPr>
        <w:t xml:space="preserve"> Senis o i kamap narapela kain em i min olsem lukluk bilong em i senis-em i luk narakain long bipo. Dispela em i no min olsem em i senis long pawa bilong mejik, o em i senis long wanpela nogut we. Jisas i no luk olsem wanpela narapela man, tasol em i sain nogut tru. God em tasol i mekim dispela samting i kamap.</w:t>
      </w:r>
    </w:p>
    <w:p>
      <w:pPr/>
      <w:r>
        <w:rPr>
          <w:lang w:val="png_PG" w:bidi="png_PG"/>
        </w:rPr>
      </w:r>
      <w:r>
        <w:rPr>
          <w:lang w:val="png_PG" w:bidi="png_PG"/>
        </w:rPr>
        <w:t xml:space="preserve">Klos bilong em i kamap wait na i sain, wait moa long wanpela blits i ken mekim klos i kamap wait. </w:t>
      </w:r>
      <w:r>
        <w:rPr>
          <w:b/>
          <w:lang w:val="png_PG" w:bidi="png_PG"/>
        </w:rPr>
        <w:t>Blits</w:t>
      </w:r>
      <w:r>
        <w:rPr>
          <w:lang w:val="png_PG" w:bidi="png_PG"/>
        </w:rPr>
        <w:t xml:space="preserve"> em i wanpela kain marasin we ol i save yusim long mekim klos na ol narapela samting i kamap wait. Sapos yu no gat blits, yu bai nid lonng tok olsem dispela em i samting we i save mekim klos i kamap wait olgeta. O yu ken tok tu olsem klos bilong em i kamap wait moa, wait moa long wanpela man o meri i ken wasim klos na kamap dispela.</w:t>
      </w:r>
    </w:p>
    <w:p>
      <w:pPr/>
      <w:r>
        <w:rPr>
          <w:lang w:val="png_PG" w:bidi="png_PG"/>
        </w:rPr>
      </w:r>
      <w:r>
        <w:rPr>
          <w:lang w:val="png_PG" w:bidi="png_PG"/>
        </w:rPr>
        <w:t xml:space="preserve">Bihain </w:t>
      </w:r>
      <w:r>
        <w:rPr>
          <w:b/>
          <w:lang w:val="png_PG" w:bidi="png_PG"/>
        </w:rPr>
        <w:t>Elaija</w:t>
      </w:r>
      <w:r>
        <w:rPr>
          <w:lang w:val="png_PG" w:bidi="png_PG"/>
        </w:rPr>
        <w:t xml:space="preserve"> na </w:t>
      </w:r>
      <w:r>
        <w:rPr>
          <w:b/>
          <w:lang w:val="png_PG" w:bidi="png_PG"/>
        </w:rPr>
        <w:t>Moses</w:t>
      </w:r>
      <w:r>
        <w:rPr>
          <w:lang w:val="png_PG" w:bidi="png_PG"/>
        </w:rPr>
        <w:t xml:space="preserve"> i kamap na stat long toktok wantaim Jisas. </w:t>
      </w:r>
      <w:r>
        <w:rPr>
          <w:b/>
          <w:lang w:val="png_PG" w:bidi="png_PG"/>
        </w:rPr>
        <w:t>Elaija</w:t>
      </w:r>
      <w:r>
        <w:rPr>
          <w:lang w:val="png_PG" w:bidi="png_PG"/>
        </w:rPr>
        <w:t xml:space="preserve"> em i wanpela profet husat i bin stap long taim bipo. God i bin tokim ol Ju olsem wanpela man olsem Elaija bai i kam bipo long Mesaia bilong redim rot bilong em. </w:t>
      </w:r>
      <w:r>
        <w:rPr>
          <w:b/>
          <w:lang w:val="png_PG" w:bidi="png_PG"/>
        </w:rPr>
        <w:t>Moses</w:t>
      </w:r>
      <w:r>
        <w:rPr>
          <w:lang w:val="png_PG" w:bidi="png_PG"/>
        </w:rPr>
        <w:t xml:space="preserve"> em i wanpela profet husat i bin stap tu long taim bipo. God i bin givim lo we ol Ju i save bihain i go long Moses.</w:t>
      </w:r>
    </w:p>
    <w:p>
      <w:pPr/>
      <w:r>
        <w:rPr>
          <w:lang w:val="png_PG" w:bidi="png_PG"/>
        </w:rPr>
      </w:r>
      <w:r>
        <w:rPr>
          <w:lang w:val="png_PG" w:bidi="png_PG"/>
        </w:rPr>
        <w:t xml:space="preserve">Pita i bin singaut na tok, "Rabai, em i gutpela tru olsem mipela i stap long hia." </w:t>
      </w:r>
      <w:r>
        <w:rPr>
          <w:b/>
          <w:lang w:val="png_PG" w:bidi="png_PG"/>
        </w:rPr>
        <w:t>Rabai</w:t>
      </w:r>
      <w:r>
        <w:rPr>
          <w:lang w:val="png_PG" w:bidi="png_PG"/>
        </w:rPr>
        <w:t xml:space="preserve"> em i wanpela nem bilong ol Ju we i minim olsem "bikpela bilong mi" o "bikpela tisa bilong mi". Dispela i no minim olsem wanpela skul tisa. Dispela em i narapela wod long wod bilong "Bikpela." Bikpela em i min olsem wanpela masta o ating wanpela god tu. Stop long hia na toktok olsem grup long wanem wod o hap tok we yupela bai i yusim long </w:t>
      </w:r>
      <w:r>
        <w:rPr>
          <w:b/>
          <w:lang w:val="png_PG" w:bidi="png_PG"/>
        </w:rPr>
        <w:t>rabai</w:t>
      </w:r>
      <w:r>
        <w:rPr>
          <w:lang w:val="png_PG" w:bidi="png_PG"/>
        </w:rPr>
        <w:t xml:space="preserve">. Lukim </w:t>
      </w:r>
      <w:r>
        <w:rPr>
          <w:b/>
          <w:lang w:val="png_PG" w:bidi="png_PG"/>
        </w:rPr>
        <w:t>rabai</w:t>
      </w:r>
      <w:r>
        <w:rPr>
          <w:lang w:val="png_PG" w:bidi="png_PG"/>
        </w:rPr>
        <w:t xml:space="preserve"> insait long Masta Gloseri long kisim moa tok save. Posim dispela odio long hia. Yusim seim wod bilong rabai insait long buk bilong Mak.</w:t>
      </w:r>
    </w:p>
    <w:p>
      <w:pPr/>
      <w:r>
        <w:rPr>
          <w:lang w:val="png_PG" w:bidi="png_PG"/>
        </w:rPr>
      </w:r>
      <w:r>
        <w:rPr>
          <w:lang w:val="png_PG" w:bidi="png_PG"/>
        </w:rPr>
        <w:t xml:space="preserve">Pita i bin tok long bildim tripela haus, ol haus sel, o ol tabenakel bilong Moses, Elaija na Jisas. Pita i yusim dispela seim wod bilong </w:t>
      </w:r>
      <w:r>
        <w:rPr>
          <w:b/>
          <w:lang w:val="png_PG" w:bidi="png_PG"/>
        </w:rPr>
        <w:t>haus</w:t>
      </w:r>
      <w:r>
        <w:rPr>
          <w:lang w:val="png_PG" w:bidi="png_PG"/>
        </w:rPr>
        <w:t xml:space="preserve"> we ol Ju i bin save yusim long spesel "Fist De bilong ol Tabenakel" o "Fist De bilong ol Haus Sel". Ating ol dispela haus em ol i bin mekim long ol han bilong diwai o laplap. Ol manmeri i bin save stap insait long ol long 7-pela de long selebretim God i bin banisim ol. Ol sel haus i olsem ol haus bilong ol manmeri husat i bin save muv long wanpela ples i go long narapela ples na i isi long rausim na sanapim gen.</w:t>
      </w:r>
    </w:p>
    <w:p>
      <w:pPr/>
      <w:r>
        <w:rPr>
          <w:lang w:val="png_PG" w:bidi="png_PG"/>
        </w:rPr>
      </w:r>
      <w:r>
        <w:rPr>
          <w:lang w:val="png_PG" w:bidi="png_PG"/>
        </w:rPr>
        <w:t>Stop long hia na olsem wanpela grup, lukluk long wanpela piksa bilong ol haus we ol i bin bildim long Fist De bilong ol Tabenakel. Posim dispela odio long hia.</w:t>
      </w:r>
    </w:p>
    <w:p>
      <w:pPr/>
      <w:r>
        <w:rPr>
          <w:lang w:val="png_PG" w:bidi="png_PG"/>
        </w:rPr>
      </w:r>
      <w:r>
        <w:rPr>
          <w:lang w:val="png_PG" w:bidi="png_PG"/>
        </w:rPr>
        <w:t xml:space="preserve">Bihain, ol disaipel na Jisas i go daun bek long maunten na Jisas i tokim ol long no ken tokim wanpela narapela man o meri long wanem samting ol i bin lukim inap long taim </w:t>
      </w:r>
      <w:r>
        <w:rPr>
          <w:b/>
          <w:lang w:val="png_PG" w:bidi="png_PG"/>
        </w:rPr>
        <w:t>Pikinini bilong Man</w:t>
      </w:r>
      <w:r>
        <w:rPr>
          <w:lang w:val="png_PG" w:bidi="png_PG"/>
        </w:rPr>
        <w:t xml:space="preserve"> i kirap bek long dai. Pikinini bilong Man em i dispela man husat God i givim olgeta atoriti long em. Yusim seim hap tok bilong Pikinini bilong Man olsem yu bin yusim long ol narapela stori i go pinis. Long kisim moa tok save long Pikinini bilong Man, lukim masta gloseri.</w:t>
      </w:r>
    </w:p>
    <w:p>
      <w:pPr/>
      <w:r>
        <w:rPr>
          <w:lang w:val="png_PG" w:bidi="png_PG"/>
        </w:rPr>
      </w:r>
      <w:r>
        <w:rPr>
          <w:lang w:val="png_PG" w:bidi="png_PG"/>
        </w:rPr>
        <w:t>Jisas i save toktok long em yet olsem em i toktok long wanpela narapela man taim em i yusim dispela taitel, Pikinini bilong Man. Sekim olsem em i klia taim yu trensletim dispela samting na mekim klia olsem Jisas i wok long toktok long em yet.</w:t>
      </w:r>
    </w:p>
    <w:p>
      <w:pPr/>
      <w:r>
        <w:rPr>
          <w:lang w:val="png_PG" w:bidi="png_PG"/>
        </w:rPr>
      </w:r>
      <w:r>
        <w:rPr>
          <w:lang w:val="png_PG" w:bidi="png_PG"/>
        </w:rPr>
        <w:t xml:space="preserve">Ol disaipel bilong Jisas i bin askim em, "Bilong wanem </w:t>
      </w:r>
      <w:r>
        <w:rPr>
          <w:b/>
          <w:lang w:val="png_PG" w:bidi="png_PG"/>
        </w:rPr>
        <w:t>ol tisa bilong lo bilong lotu</w:t>
      </w:r>
      <w:r>
        <w:rPr>
          <w:lang w:val="png_PG" w:bidi="png_PG"/>
        </w:rPr>
        <w:t xml:space="preserve"> i strong olsem Elaija i mas kam bek bipo long </w:t>
      </w:r>
      <w:r>
        <w:rPr>
          <w:b/>
          <w:lang w:val="png_PG" w:bidi="png_PG"/>
        </w:rPr>
        <w:t>Mesaia</w:t>
      </w:r>
      <w:r>
        <w:rPr>
          <w:lang w:val="png_PG" w:bidi="png_PG"/>
        </w:rPr>
        <w:t xml:space="preserve"> bai i kam?" </w:t>
      </w:r>
      <w:r>
        <w:rPr>
          <w:b/>
          <w:lang w:val="png_PG" w:bidi="png_PG"/>
        </w:rPr>
        <w:t>Ol tisa bilong lo</w:t>
      </w:r>
      <w:r>
        <w:rPr>
          <w:lang w:val="png_PG" w:bidi="png_PG"/>
        </w:rPr>
        <w:t xml:space="preserve"> em sampela taim ol i save kolim ol olsem ol skraib o ol man husat i bin raitim lo: Dispela em ol saveman na ol i bin skul long mining bilong lo we i stap insait long ol Holi Skripsa. Ol dispela mining bilong lo em ol i no bin raitim i go daun, tasol ol i save putim long tingting na skulim ol narapela manmeri long maus. Yusim dispela seim wod bilong ol tisa bilong lo olsem yupela i bin yusim long ol narapela stori. Long kisim moa tok save long ol tisa bilong lo, lukim masta gloseri.</w:t>
      </w:r>
    </w:p>
    <w:p>
      <w:pPr/>
      <w:r>
        <w:rPr>
          <w:lang w:val="png_PG" w:bidi="png_PG"/>
        </w:rPr>
      </w:r>
      <w:r>
        <w:rPr>
          <w:b/>
          <w:lang w:val="png_PG" w:bidi="png_PG"/>
        </w:rPr>
        <w:t>Mesaia</w:t>
      </w:r>
      <w:r>
        <w:rPr>
          <w:lang w:val="png_PG" w:bidi="png_PG"/>
        </w:rPr>
        <w:t xml:space="preserve"> em i nem bilong Jisas we i minim olsem "God i seivim ol manmeri." "Krais" em i dispela wod "Mesaia" tasol Mesaia em tok Hibru, na i minim olsem wanpela man we em God i bin anointim, o makim long mekim wanpela spesel wok. Insait long Olpela Testamen, ol profet, ol pris, na ol king em ol i save anointim ol long mekim spesel wok. Jisas em i olgeta bilong ol dispela samting, tasol Mak i laik lukim Jisas olsem wanpela king we God i bin makim long mekim wanpela spesel wok. Yusim seim wod long hia long nem Mesaia olsem yu bin yusim long ol narapela pat bilong buk bilong Mak. Long kisim moa tok save long Mesaia, lukim masta gloseri.</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trenslesen we i isi tru long yupela i andastendim.</w:t>
      </w:r>
    </w:p>
    <w:p>
      <w:pPr/>
      <w:r>
        <w:rPr>
          <w:lang w:val="png_PG" w:bidi="png_PG"/>
        </w:rPr>
      </w:r>
      <w:r>
        <w:rPr>
          <w:lang w:val="png_PG" w:bidi="png_PG"/>
        </w:rPr>
        <w:t>Insait long dispela sesen, olsem wanpela grup, autim gen dispela stori long tok ples bilong yu yet.</w:t>
      </w:r>
    </w:p>
    <w:p>
      <w:pPr/>
      <w:r>
        <w:rPr>
          <w:lang w:val="png_PG" w:bidi="png_PG"/>
        </w:rPr>
      </w:r>
      <w:r>
        <w:rPr>
          <w:lang w:val="png_PG" w:bidi="png_PG"/>
        </w:rPr>
        <w:t>Pastaim, olgeta grup i mas prektis long autim dispela stori long tok ples bilong yupela yet. Tingim long yusim ol samting yupela i bin wanbel long en long ol step i go pinis, kain olsem oda bilong ol samting i kamap insait long stori, ol wod, ol hap tok, ol samting ol manmeri i pilim o ol sampela narapela samting we yupela i bin toktok long en.</w:t>
      </w:r>
    </w:p>
    <w:p>
      <w:pPr/>
      <w:r>
        <w:rPr>
          <w:lang w:val="png_PG" w:bidi="png_PG"/>
        </w:rPr>
      </w:r>
      <w:r>
        <w:rPr>
          <w:lang w:val="png_PG" w:bidi="png_PG"/>
        </w:rPr>
        <w:t>Wanpela grup memba i mas tokim sampela sentens bilong dispela stori stop liklik taim. Narapela memba bilong grup bai tokim narapela pat bilong stori na stop liklik taim. Mekim olsem i go inap grup i stori gen long ol olgeta samting i kamap insait long dispela stori. Ol grup memba i ken stretim o korektim wanpela narapela insait long dispela step. Presim pos baten long stopim odio long hia.</w:t>
      </w:r>
    </w:p>
    <w:p>
      <w:pPr/>
      <w:r>
        <w:rPr>
          <w:lang w:val="png_PG" w:bidi="png_PG"/>
        </w:rPr>
      </w:r>
      <w:r>
        <w:rPr>
          <w:lang w:val="png_PG" w:bidi="png_PG"/>
        </w:rPr>
        <w:t>Bihain, wanwan memba bilong grup i mas stori long olgeta samting i kamap insait long dispela stori long wanpela laspela taim. Wanpela grup memba i ken yusim ol kainkain samting, ol eksen, o piksa o storibod long helpim em long tingim dispela stori. Presim pos baten long stopim odio long hia.</w:t>
      </w:r>
    </w:p>
    <w:p>
      <w:pPr/>
      <w:r>
        <w:rPr>
          <w:lang w:val="png_PG" w:bidi="png_PG"/>
        </w:rPr>
      </w:r>
      <w:r>
        <w:rPr>
          <w:lang w:val="png_PG" w:bidi="png_PG"/>
        </w:rPr>
        <w:t>Bihain, grup i ken mekim disisen long stori bilong husat em ol i laikim tru. Yupela i ken tok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lain i wanbel long en. Wanwan grup memba i mas prektis long autim dispela laspela fainel vesen bilong stori.</w:t>
      </w:r>
      <w:r>
        <w:rPr>
          <w:lang w:val="png_PG" w:bidi="png_PG"/>
        </w:rPr>
      </w:r>
      <w:r>
        <w:rPr>
          <w:lang w:val="png_PG" w:bidi="png_PG"/>
        </w:rPr>
      </w:r>
    </w:p>
    <w:p>
      <w:pPr/>
      <w:r>
        <w:rPr>
          <w:lang w:val="png_PG" w:bidi="png_PG"/>
        </w:rPr>
      </w:r>
    </w:p>
    <w:p>
      <w:pPr>
        <w:pStyle w:val="Heading2"/>
      </w:pPr>
      <w:r>
        <w:rPr>
          <w:lang w:val="png_PG" w:bidi="png_PG"/>
        </w:rPr>
        <w:t>Mak 9:14–29</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93">
        <w:r>
          <w:rPr>
            <w:lang w:val="png_PG" w:bidi="png_PG"/>
          </w:rPr>
          <w:rPr>
            <w:color w:val="0000EE"/>
            <w:u w:val="single"/>
          </w:rPr>
          <w:t>Harim na putim long tingting na bel</w:t>
        </w:r>
      </w:hyperlink>
      <w:r>
        <w:rPr>
          <w:lang w:val="png_PG" w:bidi="png_PG"/>
        </w:rPr>
        <w:t xml:space="preserve"> (706 KB)</w:t>
      </w:r>
      <w:r>
        <w:rPr>
          <w:lang w:val="png_PG" w:bidi="png_PG"/>
        </w:rPr>
      </w:r>
    </w:p>
    <w:p>
      <w:pPr>
        <w:pStyle w:val="ListBullet"/>
        <w:spacing w:line="240" w:lineRule="auto"/>
        <w:ind w:left="720"/>
      </w:pPr>
      <w:r>
        <w:rPr>
          <w:lang w:val="png_PG" w:bidi="png_PG"/>
        </w:rPr>
      </w:r>
      <w:hyperlink r:id="rId194">
        <w:r>
          <w:rPr>
            <w:lang w:val="png_PG" w:bidi="png_PG"/>
          </w:rPr>
          <w:rPr>
            <w:color w:val="0000EE"/>
            <w:u w:val="single"/>
          </w:rPr>
          <w:t>Save long taim na ples we stori i kamap long en</w:t>
        </w:r>
      </w:hyperlink>
      <w:r>
        <w:rPr>
          <w:lang w:val="png_PG" w:bidi="png_PG"/>
        </w:rPr>
        <w:t xml:space="preserve"> (6.0 MB)</w:t>
      </w:r>
      <w:r>
        <w:rPr>
          <w:lang w:val="png_PG" w:bidi="png_PG"/>
        </w:rPr>
      </w:r>
    </w:p>
    <w:p>
      <w:pPr>
        <w:pStyle w:val="ListBullet"/>
        <w:spacing w:line="240" w:lineRule="auto"/>
        <w:ind w:left="720"/>
      </w:pPr>
      <w:r>
        <w:rPr>
          <w:lang w:val="png_PG" w:bidi="png_PG"/>
        </w:rPr>
      </w:r>
      <w:hyperlink r:id="rId195">
        <w:r>
          <w:rPr>
            <w:lang w:val="png_PG" w:bidi="png_PG"/>
          </w:rPr>
          <w:rPr>
            <w:color w:val="0000EE"/>
            <w:u w:val="single"/>
          </w:rPr>
          <w:t>Save gut long wanwan Hap bilong Stori</w:t>
        </w:r>
      </w:hyperlink>
      <w:r>
        <w:rPr>
          <w:lang w:val="png_PG" w:bidi="png_PG"/>
        </w:rPr>
        <w:t xml:space="preserve"> (6.2 MB)</w:t>
      </w:r>
      <w:r>
        <w:rPr>
          <w:lang w:val="png_PG" w:bidi="png_PG"/>
        </w:rPr>
      </w:r>
    </w:p>
    <w:p>
      <w:pPr>
        <w:pStyle w:val="ListBullet"/>
        <w:spacing w:line="240" w:lineRule="auto"/>
        <w:ind w:left="720"/>
      </w:pPr>
      <w:r>
        <w:rPr>
          <w:lang w:val="png_PG" w:bidi="png_PG"/>
        </w:rPr>
      </w:r>
      <w:hyperlink r:id="rId196">
        <w:r>
          <w:rPr>
            <w:lang w:val="png_PG" w:bidi="png_PG"/>
          </w:rPr>
          <w:rPr>
            <w:color w:val="0000EE"/>
            <w:u w:val="single"/>
          </w:rPr>
          <w:t>Putim yu yet insait long stori</w:t>
        </w:r>
      </w:hyperlink>
      <w:r>
        <w:rPr>
          <w:lang w:val="png_PG" w:bidi="png_PG"/>
        </w:rPr>
        <w:t xml:space="preserve"> (5.7 MB)</w:t>
      </w:r>
      <w:r>
        <w:rPr>
          <w:lang w:val="png_PG" w:bidi="png_PG"/>
        </w:rPr>
      </w:r>
    </w:p>
    <w:p>
      <w:pPr>
        <w:pStyle w:val="ListBullet"/>
        <w:spacing w:line="240" w:lineRule="auto"/>
        <w:ind w:left="720"/>
      </w:pPr>
      <w:r>
        <w:rPr>
          <w:lang w:val="png_PG" w:bidi="png_PG"/>
        </w:rPr>
      </w:r>
      <w:hyperlink r:id="rId197">
        <w:r>
          <w:rPr>
            <w:lang w:val="png_PG" w:bidi="png_PG"/>
          </w:rPr>
          <w:rPr>
            <w:color w:val="0000EE"/>
            <w:u w:val="single"/>
          </w:rPr>
          <w:t>Save gut long ol samting we i no klia</w:t>
        </w:r>
      </w:hyperlink>
      <w:r>
        <w:rPr>
          <w:lang w:val="png_PG" w:bidi="png_PG"/>
        </w:rPr>
        <w:t xml:space="preserve"> (4.1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9:14–29</w:t>
      </w:r>
      <w:r>
        <w:rPr>
          <w:lang w:val="png_PG" w:bidi="png_PG"/>
        </w:rPr>
      </w:r>
    </w:p>
    <w:p>
      <w:pPr>
        <w:pStyle w:val="Heading3"/>
      </w:pPr>
      <w:r>
        <w:rPr>
          <w:lang w:val="png_PG" w:bidi="png_PG"/>
        </w:rPr>
        <w:t>Harim na Bel/Tingting</w:t>
      </w:r>
    </w:p>
    <w:p>
      <w:pPr/>
      <w:r>
        <w:rPr>
          <w:lang w:val="png_PG" w:bidi="png_PG"/>
        </w:rPr>
      </w:r>
      <w:r>
        <w:rPr>
          <w:lang w:val="png_PG" w:bidi="png_PG"/>
        </w:rPr>
        <w:t>Long dispela hap, harim Mak 9:14–29 na putim i go insait long tingting na bel bilong yupela.</w:t>
      </w:r>
    </w:p>
    <w:p>
      <w:pPr/>
      <w:r>
        <w:rPr>
          <w:lang w:val="png_PG" w:bidi="png_PG"/>
        </w:rPr>
      </w:r>
      <w:r>
        <w:rPr>
          <w:lang w:val="png_PG" w:bidi="png_PG"/>
        </w:rPr>
        <w:t>Harim wanpela odio vesen bilong Mak 9:14–29 tripela taim, long tripela kain trenslesen, sapos yupela inap mekim olsem. Bihain, olsem wanpela grup, toktok long ol dispela askim:</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 xml:space="preserve">Dispela stori i tokim yumi wanem samting long ol manmeri? </w:t>
      </w:r>
    </w:p>
    <w:p>
      <w:pPr>
        <w:pStyle w:val="ListBullet"/>
        <w:spacing w:line="240" w:lineRule="auto"/>
        <w:ind w:left="720"/>
      </w:pPr>
      <w:r>
        <w:rPr>
          <w:lang w:val="png_PG" w:bidi="png_PG"/>
        </w:rPr>
      </w:r>
      <w:r>
        <w:rPr>
          <w:lang w:val="png_PG" w:bidi="png_PG"/>
        </w:rPr>
        <w:t>Dispela stori i toktok long wanem samting o i skulim yumi long wanem samting long laip bilong yumi long wanwan de?</w:t>
      </w:r>
    </w:p>
    <w:p>
      <w:pPr>
        <w:pStyle w:val="ListBullet"/>
        <w:spacing w:line="240" w:lineRule="auto"/>
        <w:ind w:left="720"/>
      </w:pPr>
      <w:r>
        <w:rPr>
          <w:lang w:val="png_PG" w:bidi="png_PG"/>
        </w:rPr>
      </w:r>
      <w:r>
        <w:rPr>
          <w:lang w:val="png_PG" w:bidi="png_PG"/>
        </w:rPr>
        <w:t>Husat man o meri yu save long en em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vesen bilong Mak 9:14–29 long trenslesen we i isi tru long yupela long andastendim.</w:t>
      </w:r>
    </w:p>
    <w:p>
      <w:pPr/>
      <w:r>
        <w:rPr>
          <w:lang w:val="png_PG" w:bidi="png_PG"/>
        </w:rPr>
      </w:r>
      <w:r>
        <w:rPr>
          <w:lang w:val="png_PG" w:bidi="png_PG"/>
        </w:rPr>
        <w:t xml:space="preserve">Jisas nau tasol i bin stap antap long wanpela bikpela maunten wantaim Pita, Jems, na Jon. Taim ol i bin stap long hap, lukluk bilong Jisas i bin senis na Elaija na Moses i bin kamap na sanap sait long Jisas. Vois bilong God i kam long heven na i tok long Jisas olsem, "Dispela em i Pikinini Man bilong Mi. Putim yau na harim Em." </w:t>
      </w:r>
    </w:p>
    <w:p>
      <w:pPr/>
      <w:r>
        <w:rPr>
          <w:lang w:val="png_PG" w:bidi="png_PG"/>
        </w:rPr>
      </w:r>
      <w:r>
        <w:rPr>
          <w:lang w:val="png_PG" w:bidi="png_PG"/>
        </w:rPr>
        <w:t>Jisas i kam daun long maunten wantaim Pita, Jems, na Jon na i go long hap we ol narapela disaipel i stap long en. Jisas i lukim wanpela bikpela lain manmeri i stap raunim ol dispela narapela disaipel. Taim dispela bikpela lain manmeri i lukim Jisas ol i kirap nogut olsem Jisas i stap long hap. Ol manmeri i ran i go na tok halo o welkamim Jisas. Insait long dispela bikpela lain manmeri em ol tisa bilong lo. Ol tisa bilong lo na ol disaipel i wok long tok pait long sampela samting. Taim Jisas i askim ol, "Yupela i wok long tok pait long wanem wantaim ol?" miipela i no save husat em i toktok long en-long ol lida bilong lotu o long ol disaipel. Planti ol manmeri i save stadim gospel i ting olsem Jisas i wok long toktok long ol disaipel. Ol sampela trenslesen i tok samting olsem, "Wanem as bilong dispela tok pait?"</w:t>
      </w:r>
    </w:p>
    <w:p>
      <w:pPr/>
      <w:r>
        <w:rPr>
          <w:lang w:val="png_PG" w:bidi="png_PG"/>
        </w:rPr>
      </w:r>
      <w:r>
        <w:rPr>
          <w:lang w:val="png_PG" w:bidi="png_PG"/>
        </w:rPr>
        <w:t>Em i nomol long wanpela man insait long bikpela lain manmeri long bekim. Dispela man husat i bekim Jisas, ating em i mekim na dispela tok pait i kamap. Dispela i tokim mipela liklik long wanem samting ating ol i bin tok pait long en. Dispela man i bringim pikinini man bilong em i gat spirit nogut insait long em i kam long lukim Jisas bai Jisas i ken oraitim em. Taim wanpela samting i stap insait na kontrolim wanpela man o meri, dispela samting i bosim olgeta samting long laip bilong dispela man o meri.</w:t>
      </w:r>
    </w:p>
    <w:p>
      <w:pPr/>
      <w:r>
        <w:rPr>
          <w:lang w:val="png_PG" w:bidi="png_PG"/>
        </w:rPr>
      </w:r>
      <w:r>
        <w:rPr>
          <w:lang w:val="png_PG" w:bidi="png_PG"/>
        </w:rPr>
        <w:t>Stop long hia na toktok long dispela askim olsem wanpela grup: Stori long wanpela man o meri yu save long en husat i luk olsem em i gat spirit nogut insait long em. Hau na yu save olsem em i gat spirit nogut insait long em? Em i bin mekim wanem samting? Posim dispela odio long hia.</w:t>
      </w:r>
    </w:p>
    <w:p>
      <w:pPr/>
      <w:r>
        <w:rPr>
          <w:lang w:val="png_PG" w:bidi="png_PG"/>
        </w:rPr>
      </w:r>
      <w:r>
        <w:rPr>
          <w:lang w:val="png_PG" w:bidi="png_PG"/>
        </w:rPr>
        <w:t>Dispela spirit nogut i soim ol pasin we ol spirit nogut i save mekim, kain olsem bagarapim laip bilong man o meri. Dispela mangi i soim planti kainkain sain, kain olsem em i no inap long toktok. Dispela spirit i save tromoi dispela mangi i go daun long graun, maus bilong em i save pulap long spet, na em i save kaikai tit bilong em, na bodi bilong em i hat long muv o i no inap muv bikos em i pilim taiet tru. Dispela papa i askim ol disaipel long oraitim pikinini man bilong em. Long dispela taim, ol manmeri i bilip olsem ol disaipel i ken mekim ol samting we masta bilong ol i save mekim taim masta bilong ol i no stap. Ol disaipel i bin bilip strong tu olsem ol i inap oraitim dispela mangi. Jisas i bin givim tok oda long ol long mekim ol dispela kain samting bipo, na ol i bin mekim gut. Tasol ol disaipel i no inap long oraitim dispela mangi, na no gat lain i save wai na ol i no inap long oraitim dispela mangi.</w:t>
      </w:r>
    </w:p>
    <w:p>
      <w:pPr/>
      <w:r>
        <w:rPr>
          <w:lang w:val="png_PG" w:bidi="png_PG"/>
        </w:rPr>
      </w:r>
      <w:r>
        <w:rPr>
          <w:lang w:val="png_PG" w:bidi="png_PG"/>
        </w:rPr>
        <w:t>Stop long hia na toktok long dispela askim olsem wanpela grup: Long kalsa bilong yupela wanem kain ol samting em ol disaipel bilong wanpela lida bilong lotu i ken mekim taim lida i no stap? Posim dispela odio long hia.</w:t>
      </w:r>
    </w:p>
    <w:p>
      <w:pPr/>
      <w:r>
        <w:rPr>
          <w:lang w:val="png_PG" w:bidi="png_PG"/>
        </w:rPr>
      </w:r>
      <w:r>
        <w:rPr>
          <w:lang w:val="png_PG" w:bidi="png_PG"/>
        </w:rPr>
        <w:t>Taim Jisas i kamap long hap, em i askim wanpela kwesten we i no nidim wanpela ansa long en. Em i askim, "Hamaspela taim moa bai mi stap wantaim yupela," o "Hamaspela taim moa bai mi karim hevi bilong yupela?" Em i belkros bikos pasin bilong ol long i no bilipim na trastim em. Jisas i kolim ol manmeri "wanpela jeneresen husat i no bilip long em." Sampela trenslesen i tok tasol olsem "ol manmeri i no gat bilip." Ating Jisas i no toktok long ol disaipel bilong em tasol, em i toktok tu long ol tisa bilong lo, na tu long ol manmeri husat i wok long sanap insait long dispela bikpela lain manmeri. Taim ol manmeri i kisim dispela mangi i kam long Jisas, spirit nogut i lukim Jisas na mekim dispela mangi i pundaun i go daun na i guria guria o bodi bilong em i seksek.</w:t>
      </w:r>
    </w:p>
    <w:p>
      <w:pPr/>
      <w:r>
        <w:rPr>
          <w:lang w:val="png_PG" w:bidi="png_PG"/>
        </w:rPr>
      </w:r>
      <w:r>
        <w:rPr>
          <w:lang w:val="png_PG" w:bidi="png_PG"/>
        </w:rPr>
        <w:t xml:space="preserve">Jisas i askim hamas taim nau dispela mangi i bin gat dispela spirit nogut insait long em. Jisas bai i oraitim dispela mangi maski wanem bekim papa bilong em i givim; ating dispela bekim bilong papa i mekim Jisas i pilim bikpela bel sori tru long dispela mangi. Na tu, dispela bikpela lain manmeri inap ting olsem sapos dispela spirit nogut i stap longpela taim pinis, em bai i hat moa long oraitim dispela mangi. Papa bilong mangi i tok olsem, stat long taim dispela liklik mangi yet, dispela spirit nogut i save traim long kilim dispela mangi i dai taim em i tromoi dispela mangi i go insait long paia o wara. Dispela man i askim Jisas long helpim em sapos Jisas i ken. Jisas i kirap nogut! Jisas i tok, "Bilong wanem yu askim </w:t>
      </w:r>
      <w:r>
        <w:rPr>
          <w:b/>
          <w:lang w:val="png_PG" w:bidi="png_PG"/>
        </w:rPr>
        <w:t>sapos mi ken</w:t>
      </w:r>
      <w:r>
        <w:rPr>
          <w:lang w:val="png_PG" w:bidi="png_PG"/>
        </w:rPr>
        <w:t>?" Jisas i tok olsem olgeta samting i ken kamap long ol manmeri husat i bilip olsem Jisas em i dispela man we Em i tok long en. Dispela man i hones tru na bekim. Em i laik bilip olsem Jisas i ken mekim olgeta samting, tasol em i luksave olsem pasin bilong bilip em i hat. Em i askim long helpim. Bikos em i askim Jisas long helpim em, Jisas i givim em helpim.</w:t>
      </w:r>
    </w:p>
    <w:p>
      <w:pPr/>
      <w:r>
        <w:rPr>
          <w:lang w:val="png_PG" w:bidi="png_PG"/>
        </w:rPr>
      </w:r>
      <w:r>
        <w:rPr>
          <w:lang w:val="png_PG" w:bidi="png_PG"/>
        </w:rPr>
        <w:t>Stop long hia na toktok long dispela askim olsem grup: Stori long wanpela taim we yu bin painim hat long bilip olsem God em i inap long stretim wanpela hevi. Wanem samting i mekim hat long bilip long God long dispela taim? Posim dispela odio long hia.</w:t>
      </w:r>
    </w:p>
    <w:p>
      <w:pPr/>
      <w:r>
        <w:rPr>
          <w:lang w:val="png_PG" w:bidi="png_PG"/>
        </w:rPr>
      </w:r>
      <w:r>
        <w:rPr>
          <w:lang w:val="png_PG" w:bidi="png_PG"/>
        </w:rPr>
        <w:t>Taim Jisas i toktok yet wantaim dispela man, dispela bikpela lain manmeri i go bikpela moa. Planti taim Jisas i no save laik long oraitim ol manmeri long ol spirit nogut fran long ol bikpela lain manmeri, olsem na ating em i oraitim dispela mangi hariap bipo long ol dispela bikpela lain manmeri i kamap planti moa. Taim Jisas i givim tok oda long dispela spirit long kam autsait long dispela mangi, spirit i mekim displea mangi i guria guria nogut tru gen. Bihain dispela mangi i luk olsem bodi bilong man i dai pinis, o wanpela bodi i no gat laip. Em i luk olsem em i dai pinis. Tasol, dispela wod i soim olsem dispela mangi i no dai tru tru, na em i luk tasol olsem em i dai. Planti manmeri i ting dispela mangi i dai, tasol Jisas i helpim dispela mangi long kirap.</w:t>
      </w:r>
    </w:p>
    <w:p>
      <w:pPr/>
      <w:r>
        <w:rPr>
          <w:lang w:val="png_PG" w:bidi="png_PG"/>
        </w:rPr>
      </w:r>
      <w:r>
        <w:rPr>
          <w:lang w:val="png_PG" w:bidi="png_PG"/>
        </w:rPr>
        <w:t>Bihain Jisas i stap em yet wantaim ol disaipel insait long wanpela haus. Planti taim ol i save bung wantaim bihain long wanpela mirakel bilong oraitim man. Jisas i save yusim ol dispela taim em i stap em yet, longwe long ol bikpela lain manmeri, long tok klia long ol samting long ol disaipel bilong em. Insait long dispela stori, ol disaipel bilong Jisas i bin paul. Bipo ol i bin gat atoriti bilong rausim ol spirit nogut, tasol wai na dispela atoriti i no wok long dispela taim? Jisas i tokim ol disaipel olsem dispela kain spirit i save kam aut long strong bilong beten. Bekim bilong Jisas i soim ol olsem ol i no ken putim bilip long atoriti we ol i bin kisim bipo. Ol i mas bilip na pre olgeta taim, taim ol i bungim dispela kain samting. Ol i ken trast long God tasol, na i no trastim strong bilong ol yet. Dispela em i wai na ol i nid long pre olgeta taim.</w:t>
      </w:r>
      <w:r>
        <w:rPr>
          <w:lang w:val="png_PG" w:bidi="png_PG"/>
        </w:rPr>
      </w:r>
    </w:p>
    <w:p>
      <w:pPr>
        <w:pStyle w:val="Heading3"/>
      </w:pPr>
      <w:r>
        <w:rPr>
          <w:lang w:val="png_PG" w:bidi="png_PG"/>
        </w:rPr>
        <w:t>Painim aut dispela hap</w:t>
      </w:r>
    </w:p>
    <w:p>
      <w:pPr/>
      <w:r>
        <w:rPr>
          <w:lang w:val="png_PG" w:bidi="png_PG"/>
        </w:rPr>
      </w:r>
      <w:r>
        <w:rPr>
          <w:lang w:val="png_PG" w:bidi="png_PG"/>
        </w:rPr>
        <w:t>Harim wanpela vesen bilong Mak 9:14–29 long trenslesen we i isi tru long yupela long andastendim.</w:t>
      </w:r>
    </w:p>
    <w:p>
      <w:pPr/>
      <w:r>
        <w:rPr>
          <w:lang w:val="png_PG" w:bidi="png_PG"/>
        </w:rPr>
      </w:r>
      <w:r>
        <w:rPr>
          <w:lang w:val="png_PG" w:bidi="png_PG"/>
        </w:rPr>
        <w:t>Insait long dispela step, grup bai toktok long ol wanwan hap bilong stori, ol manmeri insait long stori na ples we dispela stori i kamap long em. Bihain, grup bai piksarim dispela stori.</w:t>
      </w:r>
    </w:p>
    <w:p>
      <w:pPr/>
      <w:r>
        <w:rPr>
          <w:lang w:val="png_PG" w:bidi="png_PG"/>
        </w:rPr>
      </w:r>
      <w:r>
        <w:rPr>
          <w:lang w:val="png_PG" w:bidi="png_PG"/>
        </w:rPr>
        <w:t>Dispela stori i gat faivpela hap.</w:t>
      </w:r>
    </w:p>
    <w:p>
      <w:pPr/>
      <w:r>
        <w:rPr>
          <w:lang w:val="png_PG" w:bidi="png_PG"/>
        </w:rPr>
      </w:r>
      <w:r>
        <w:rPr>
          <w:b/>
          <w:lang w:val="png_PG" w:bidi="png_PG"/>
        </w:rPr>
        <w:t>Insait long namba wan hap bilong stori:</w:t>
      </w:r>
      <w:r>
        <w:rPr>
          <w:lang w:val="png_PG" w:bidi="png_PG"/>
        </w:rPr>
        <w:t xml:space="preserve"> Jisas, Jems, Jon, na Pita i kam bek long ples we ol narapela disaipel i stap long em. Ol i lukim ol disaipel i stap insait long wanpela bikpela lain manmeri, na ol i wok long tok pait wantaim ol tisa bilong lo. Taim dispela bikpela lain manmeri i lukim Jisas, ol i kirap nogut na ol i ran i go long tok gutde long em.</w:t>
      </w:r>
    </w:p>
    <w:p>
      <w:pPr/>
      <w:r>
        <w:rPr>
          <w:lang w:val="png_PG" w:bidi="png_PG"/>
        </w:rPr>
      </w:r>
      <w:r>
        <w:rPr>
          <w:b/>
          <w:lang w:val="png_PG" w:bidi="png_PG"/>
        </w:rPr>
        <w:t>Insait long namba tu hap bilong stori:</w:t>
      </w:r>
      <w:r>
        <w:rPr>
          <w:lang w:val="png_PG" w:bidi="png_PG"/>
        </w:rPr>
        <w:t xml:space="preserve"> Jisas i askim, "Dispela tok pait i kamap long wanem samting?" Wanpela man namel long dispela bikpela lain manmeri i tok, "Tisa, mi bringim pikinini man bilong mi i kam long yu." Spirit nogut i stap insait long em na i mekim em i mauspas, na i save tromoi em i go daun long graun, mekim spet i kam aut long maus na kaikai tit bilong em na i mekim bodi bilong em i paralais. Mi askim ol disaipel bilong yu long rausim dispela spirit nogut, tasol ol i no inap. Jisas i tok, "Hamaspela taim bai mi stap wantaim yupela na lukim dispela kain pasin bilong yupela! Bringim dispela mangi i kam long mi!"</w:t>
      </w:r>
    </w:p>
    <w:p>
      <w:pPr/>
      <w:r>
        <w:rPr>
          <w:lang w:val="png_PG" w:bidi="png_PG"/>
        </w:rPr>
      </w:r>
      <w:r>
        <w:rPr>
          <w:b/>
          <w:lang w:val="png_PG" w:bidi="png_PG"/>
        </w:rPr>
        <w:t>Insait long namba tri hap bilong stori:</w:t>
      </w:r>
      <w:r>
        <w:rPr>
          <w:lang w:val="png_PG" w:bidi="png_PG"/>
        </w:rPr>
        <w:t xml:space="preserve"> Ol manmeri i bringim dispela mangi i kam long Jisas. Taim spirit nogut insait long dispela mangi i lukim Jisas, em i tromoi dispela mangi i go daun long graun, na dispela mangi i stat long tanim tanim nabaut, na waitpela spet i kamaut long maus bilong em. Jisas i askim papa bilong dispela mangi, "Em i bin stap olsem long hamas taim nau?" Papa i bekim, "Em i bin stap olsem taim em i liklik pikinini yet." Planti taim dispela spirit nogut i save tromoi pikinini bilong mi i go long wara o paia bilong traim long kilim em i dai. Sapos yu inap, yu ken bel sori long mipela na helpim mipela!" Jisas i bekim, "Yu minim wanem taim yu tok, 'Sapos mi inap'?" "Olgeta samting i ken kamap long man o meri i bilip." Wantu tasol dispela man i tok, "Mi bilip." "Helpim mi long daunim pasin bilong mi long i no bilip!"</w:t>
      </w:r>
    </w:p>
    <w:p>
      <w:pPr/>
      <w:r>
        <w:rPr>
          <w:lang w:val="png_PG" w:bidi="png_PG"/>
        </w:rPr>
      </w:r>
      <w:r>
        <w:rPr>
          <w:b/>
          <w:lang w:val="png_PG" w:bidi="png_PG"/>
        </w:rPr>
        <w:t>Insait namba foa hap bilong stori:</w:t>
      </w:r>
      <w:r>
        <w:rPr>
          <w:lang w:val="png_PG" w:bidi="png_PG"/>
        </w:rPr>
        <w:t xml:space="preserve"> Taim Jisas i lukim olsem dispela lain manmeri i wok long kamap bikpela, em i givim tok oda long dispela spirit nogut long lusim dispela mangi. Dispela spirit nogut i singaut strong, i sekim sekim dispela mangi nogut tru, na i lusim em. Dispela bikpela lain manmeri i tok dispela mangi i luk olsem em i dai pinis, tasol Jisas i holim dispela mangi long han bilong em na i helpim em long sanap. Dispela mangi i sanap.</w:t>
      </w:r>
    </w:p>
    <w:p>
      <w:pPr/>
      <w:r>
        <w:rPr>
          <w:lang w:val="png_PG" w:bidi="png_PG"/>
        </w:rPr>
      </w:r>
      <w:r>
        <w:rPr>
          <w:b/>
          <w:lang w:val="png_PG" w:bidi="png_PG"/>
        </w:rPr>
        <w:t>Insait long namba faiv hap bilong stori:</w:t>
      </w:r>
      <w:r>
        <w:rPr>
          <w:lang w:val="png_PG" w:bidi="png_PG"/>
        </w:rPr>
        <w:t xml:space="preserve"> Bihain, Jisas na ol disaipel i stap ol yet long wanpela haus. Ol disaipel bilong em i askim em, "Bilong wanem mipela i no inap rausim dispela spirit nogut?" Jisas i bekim, "Dispela kain spirit nogut i save raus long prea tasol."</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Wanpela bikpela lain manmeri</w:t>
      </w:r>
    </w:p>
    <w:p>
      <w:pPr>
        <w:pStyle w:val="ListBullet"/>
        <w:spacing w:line="240" w:lineRule="auto"/>
        <w:ind w:left="720"/>
      </w:pPr>
      <w:r>
        <w:rPr>
          <w:lang w:val="png_PG" w:bidi="png_PG"/>
        </w:rPr>
      </w:r>
      <w:r>
        <w:rPr>
          <w:lang w:val="png_PG" w:bidi="png_PG"/>
        </w:rPr>
        <w:t>Ol tisa bilong lo</w:t>
      </w:r>
    </w:p>
    <w:p>
      <w:pPr>
        <w:pStyle w:val="ListBullet"/>
        <w:spacing w:line="240" w:lineRule="auto"/>
        <w:ind w:left="720"/>
      </w:pPr>
      <w:r>
        <w:rPr>
          <w:lang w:val="png_PG" w:bidi="png_PG"/>
        </w:rPr>
      </w:r>
      <w:r>
        <w:rPr>
          <w:lang w:val="png_PG" w:bidi="png_PG"/>
        </w:rPr>
        <w:t>Wanpela man we pikinini man bilong em i gat spirit nogut i stap insait long em</w:t>
      </w:r>
    </w:p>
    <w:p>
      <w:pPr>
        <w:pStyle w:val="ListBullet"/>
        <w:spacing w:line="240" w:lineRule="auto"/>
        <w:ind w:left="720"/>
      </w:pPr>
      <w:r>
        <w:rPr>
          <w:lang w:val="png_PG" w:bidi="png_PG"/>
        </w:rPr>
      </w:r>
      <w:r>
        <w:rPr>
          <w:lang w:val="png_PG" w:bidi="png_PG"/>
        </w:rPr>
        <w:t>Wanpela mangi we i gat spirit nogut i stap insait long em</w:t>
      </w:r>
    </w:p>
    <w:p>
      <w:pPr/>
      <w:r>
        <w:rPr>
          <w:lang w:val="png_PG" w:bidi="png_PG"/>
        </w:rPr>
      </w:r>
      <w:r>
        <w:rPr>
          <w:lang w:val="png_PG" w:bidi="png_PG"/>
        </w:rPr>
        <w:t>Olsem wanpela grup, tingting gut long ol dispela pat bilong bilong stori we ol samting i kamap long en: Dispela stori i kamap bihain stret long Jisas, Jems, Jon, na Pita i bin i go antap long maunten na lukluk bilong Jisas i bin senis. Bikpela hap bilong stori i kamap long wanpela liklik ples, ating long Galili, tasol yumi no save long wanem hap stret. Dispela em i laspela hap bilong stori we i kamap insait long wanpela haus.</w:t>
      </w:r>
    </w:p>
    <w:p>
      <w:pPr/>
      <w:r>
        <w:rPr>
          <w:lang w:val="png_PG" w:bidi="png_PG"/>
        </w:rPr>
      </w:r>
      <w:r>
        <w:rPr>
          <w:lang w:val="png_PG" w:bidi="png_PG"/>
        </w:rPr>
        <w:t>Ol i wok long kam bek daun long maunten long bung wantaim ol narapela disaipel. Taim ol i lukim olgeta ol narapela disaipel, ol dispela disaipel i wok long tok pait wantaim ol tisa bilong lo na wanpela bikpela lain manmeri i raunim ol.</w:t>
      </w:r>
    </w:p>
    <w:p>
      <w:pPr/>
      <w:r>
        <w:rPr>
          <w:lang w:val="png_PG" w:bidi="png_PG"/>
        </w:rPr>
      </w:r>
      <w:r>
        <w:rPr>
          <w:lang w:val="png_PG" w:bidi="png_PG"/>
        </w:rPr>
        <w:t>Stop long hia na toktok long dispela kwesten olsem wanpela grup: Toktok long wanpela taim yu bin kam bek long wanpela gutpela taim bilong malolo o wanpela gutpela taim bilong stap isi na yu kam bek na bungim ol manmeri o samting i stap nabaut nabaut na i gat bikpela nois na kros pait. Yu bin pilim olsem wanem? Posim dispela odio long hia.</w:t>
      </w:r>
    </w:p>
    <w:p>
      <w:pPr/>
      <w:r>
        <w:rPr>
          <w:lang w:val="png_PG" w:bidi="png_PG"/>
        </w:rPr>
      </w:r>
      <w:r>
        <w:rPr>
          <w:lang w:val="png_PG" w:bidi="png_PG"/>
        </w:rPr>
        <w:t>Jisas i askim dispela grup "Yupela i tok pait long wanem samting?" Ating em i bin toktok i go long ol disaipel na ol tisa bilong lo, o ating em i bin askim olgeta lain manmeri i stap long hap. Wanpela man namel long dispela bikpela lain manmeri i bekim, na emi tok klia olsem em i bin bringim pikinini man bilong em, husat i gat spirit nogut i kam long ol disaipel bilong Jisas long ol i ken oraitim em, tasol ol i no inap long rausim dispela spirit nogut.</w:t>
      </w:r>
    </w:p>
    <w:p>
      <w:pPr/>
      <w:r>
        <w:rPr>
          <w:lang w:val="png_PG" w:bidi="png_PG"/>
        </w:rPr>
      </w:r>
      <w:r>
        <w:rPr>
          <w:lang w:val="png_PG" w:bidi="png_PG"/>
        </w:rPr>
        <w:t>Ating Jisas i wok long toktok long olgeta lain manmeri i stap long hap taim em i tok, "Yupela wanpela jeneresen we i no gat bilip!" Hamaspela taim bai mi stap wantaim yupela na lukim dispela pasin bilong yupela?" Bihain em i askim ol long bringim dispela mangi i kam long em. Taim dispela spirit nogut i lukim Jisas, dispela spirit nogut i tromoi dispela mangi i go daun long graun, na mekim mangi i tanim tanim i go i kam na spet i kam autsait long maus bilong em. Jisas i askim papa bilong dispela mangi long hamas taim em i bin stap olsem.</w:t>
      </w:r>
    </w:p>
    <w:p>
      <w:pPr/>
      <w:r>
        <w:rPr>
          <w:lang w:val="png_PG" w:bidi="png_PG"/>
        </w:rPr>
      </w:r>
      <w:r>
        <w:rPr>
          <w:lang w:val="png_PG" w:bidi="png_PG"/>
        </w:rPr>
        <w:t>Dispela papa i bekim, "Em i bin stap olsem taim em i liklik pikinini yet." Planti taim dispela spirit nogut i save tromoi pikinini bilong mi i go long wara o paia long traim na kilim em i dai. Sapos yu inap, marimari long mipela na helpim mipela!"</w:t>
      </w:r>
    </w:p>
    <w:p>
      <w:pPr/>
      <w:r>
        <w:rPr>
          <w:lang w:val="png_PG" w:bidi="png_PG"/>
        </w:rPr>
      </w:r>
      <w:r>
        <w:rPr>
          <w:lang w:val="png_PG" w:bidi="png_PG"/>
        </w:rPr>
        <w:t>Jisas i bekim, "Yu minim wanem samting taim yu tok 'Sapos yu inap'? "Olgeta samting i ken kamap long man o meri i bilip."</w:t>
      </w:r>
    </w:p>
    <w:p>
      <w:pPr/>
      <w:r>
        <w:rPr>
          <w:lang w:val="png_PG" w:bidi="png_PG"/>
        </w:rPr>
      </w:r>
      <w:r>
        <w:rPr>
          <w:lang w:val="png_PG" w:bidi="png_PG"/>
        </w:rPr>
        <w:t>Wantu tasol dispela man i tok, "Mi bilip." "Helpim mi long daunim pasin bilong mi long i no bilip!"</w:t>
      </w:r>
    </w:p>
    <w:p>
      <w:pPr/>
      <w:r>
        <w:rPr>
          <w:lang w:val="png_PG" w:bidi="png_PG"/>
        </w:rPr>
      </w:r>
      <w:r>
        <w:rPr>
          <w:lang w:val="png_PG" w:bidi="png_PG"/>
        </w:rPr>
        <w:t>Jisas i lukim planti moa manmeri i kam bung, olsem na em i tokim spirit nogut long lusim dispela mangi. Spirit nogut i singaut strong, i seksekim nogut tru dispela mangi, na i lusim em i go. Dispela mangi i luk olsem em i dai pinis, na planti bilong ol manmeri i ting em i dai pinis. Tasol Jisas i kisim han bilong dispela mangi, na i helpim em long sanap, na dispela mangi i sanap.</w:t>
      </w:r>
    </w:p>
    <w:p>
      <w:pPr/>
      <w:r>
        <w:rPr>
          <w:lang w:val="png_PG" w:bidi="png_PG"/>
        </w:rPr>
      </w:r>
      <w:r>
        <w:rPr>
          <w:lang w:val="png_PG" w:bidi="png_PG"/>
        </w:rPr>
        <w:t>Jisas na ol disaipel bilong em i lusim dispela bikpela lain manmeri na nau ol yet i stap long wanpela haus. Ol disaipel i askim Jisas taim no gat lain i stap, long wai na ol i no inap odarim dispela spirit nogut long lusim dispela mangi. Jisas i bekim, "Dispela kain i inap kam autsait long prea tasol."</w:t>
      </w:r>
    </w:p>
    <w:p>
      <w:pPr/>
      <w:r>
        <w:rPr>
          <w:lang w:val="png_PG" w:bidi="png_PG"/>
        </w:rPr>
      </w:r>
      <w:r>
        <w:rPr>
          <w:lang w:val="png_PG" w:bidi="png_PG"/>
        </w:rPr>
        <w:t>Nau, grup i mas mekim storibod, dro, o yusim ol samting long tingim dispela stori na putim ol eksen i go insait long em.</w:t>
      </w:r>
      <w:r>
        <w:rPr>
          <w:lang w:val="png_PG" w:bidi="png_PG"/>
        </w:rPr>
      </w:r>
    </w:p>
    <w:p>
      <w:pPr>
        <w:pStyle w:val="Heading3"/>
      </w:pPr>
      <w:r>
        <w:rPr>
          <w:lang w:val="png_PG" w:bidi="png_PG"/>
        </w:rPr>
        <w:t>Ektim aut dispela Tok</w:t>
      </w:r>
    </w:p>
    <w:p>
      <w:pPr/>
      <w:r>
        <w:rPr>
          <w:lang w:val="png_PG" w:bidi="png_PG"/>
        </w:rPr>
      </w:r>
      <w:r>
        <w:rPr>
          <w:lang w:val="png_PG" w:bidi="png_PG"/>
        </w:rPr>
        <w:t>Harim wanpela vesen bilong Mak 9:14–29 long trenslesen we i isi tru long yupela long andastendim.</w:t>
      </w:r>
    </w:p>
    <w:p>
      <w:pPr/>
      <w:r>
        <w:rPr>
          <w:lang w:val="png_PG" w:bidi="png_PG"/>
        </w:rPr>
      </w:r>
      <w:r>
        <w:rPr>
          <w:lang w:val="png_PG" w:bidi="png_PG"/>
        </w:rPr>
        <w:t>Insait long dispela step, grup bai mekim drama bilong dispela stori.</w:t>
      </w:r>
    </w:p>
    <w:p>
      <w:pPr/>
      <w:r>
        <w:rPr>
          <w:lang w:val="png_PG" w:bidi="png_PG"/>
        </w:rPr>
      </w:r>
      <w:r>
        <w:rPr>
          <w:lang w:val="png_PG" w:bidi="png_PG"/>
        </w:rPr>
        <w:t>Dispela stori i gat faivpela hap.</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Wanpela bikpela lain manmeri</w:t>
      </w:r>
    </w:p>
    <w:p>
      <w:pPr>
        <w:pStyle w:val="ListBullet"/>
        <w:spacing w:line="240" w:lineRule="auto"/>
        <w:ind w:left="720"/>
      </w:pPr>
      <w:r>
        <w:rPr>
          <w:lang w:val="png_PG" w:bidi="png_PG"/>
        </w:rPr>
      </w:r>
      <w:r>
        <w:rPr>
          <w:lang w:val="png_PG" w:bidi="png_PG"/>
        </w:rPr>
        <w:t>Ol tisa bilong lo</w:t>
      </w:r>
    </w:p>
    <w:p>
      <w:pPr>
        <w:pStyle w:val="ListBullet"/>
        <w:spacing w:line="240" w:lineRule="auto"/>
        <w:ind w:left="720"/>
      </w:pPr>
      <w:r>
        <w:rPr>
          <w:lang w:val="png_PG" w:bidi="png_PG"/>
        </w:rPr>
      </w:r>
      <w:r>
        <w:rPr>
          <w:lang w:val="png_PG" w:bidi="png_PG"/>
        </w:rPr>
        <w:t>Wanpela man we pikinini man bilong em i gat spirit nogut i stap insait long em</w:t>
      </w:r>
    </w:p>
    <w:p>
      <w:pPr>
        <w:pStyle w:val="ListBullet"/>
        <w:spacing w:line="240" w:lineRule="auto"/>
        <w:ind w:left="720"/>
      </w:pPr>
      <w:r>
        <w:rPr>
          <w:lang w:val="png_PG" w:bidi="png_PG"/>
        </w:rPr>
      </w:r>
      <w:r>
        <w:rPr>
          <w:lang w:val="png_PG" w:bidi="png_PG"/>
        </w:rPr>
        <w:t>Wanpela mangi we i gat spirit nogut i stap insait long em</w:t>
      </w:r>
    </w:p>
    <w:p>
      <w:pPr/>
      <w:r>
        <w:rPr>
          <w:lang w:val="png_PG" w:bidi="png_PG"/>
        </w:rPr>
      </w:r>
      <w:r>
        <w:rPr>
          <w:lang w:val="png_PG" w:bidi="png_PG"/>
        </w:rPr>
        <w:t>Olsem wanpela grup, ektim dispela stori tupela taim. Yupela i mas ektim dispela stori long tok ples bilong yupela yet.</w:t>
      </w:r>
    </w:p>
    <w:p>
      <w:pPr/>
      <w:r>
        <w:rPr>
          <w:lang w:val="png_PG" w:bidi="png_PG"/>
        </w:rPr>
      </w:r>
      <w:r>
        <w:rPr>
          <w:lang w:val="png_PG" w:bidi="png_PG"/>
        </w:rPr>
        <w:t>Pastaim, ektim dispela stori na no ken stop. Tingting gut long ol toktok we ol manmeri insait long stori i mekim, flow bilong stori, wanem as tingting bilong stori na wanem ol samting bilong ektim long soim dispela as tingting, na wanem oda ol samting i kamap insait long stori. Sekim olsem yupela i ektim olgeta samting na i no bin kalapim ol hatpela o impoten pat bilong stori. Helpim wanpela narapela long tingim olgeta pat bilong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long namba tu taim. Long sampela hap insait long drama, stopim drama na askim dispela kwesten i go long wanpela man o meri husat i ekt, "Yu pilim olsem wanem o yu tingting olsem wanem?" Dispela man o meri husat i wok long ekt bai bekim na tokaut long wanem samting em i pilim o tingim sapos em i tru tru dispela man o meri o samting we em i wok long ektim. Bihain, kontinu wantaim dispela drama.</w:t>
      </w:r>
    </w:p>
    <w:p>
      <w:pPr/>
      <w:r>
        <w:rPr>
          <w:lang w:val="png_PG" w:bidi="png_PG"/>
        </w:rPr>
      </w:r>
      <w:r>
        <w:rPr>
          <w:lang w:val="png_PG" w:bidi="png_PG"/>
        </w:rPr>
        <w:t>Posim dispela odio long hia na ektim dispela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Jisas na Jems, Jon na Pita i kam daun long maunten we lukluk bilong Jisas i bin senis na i kamap narapela kain. Taim ol i go bek long ol narapela disaipel, ol i lukim wanpela bikpela lain manmeri i kam bung, na ol disaipel i wok long kros wantaim ol tisa bilong lo. Dispela bikpela lain manmeri i ran i go long Jisas, ol i kirap nogut.</w:t>
      </w:r>
    </w:p>
    <w:p>
      <w:pPr/>
      <w:r>
        <w:rPr>
          <w:lang w:val="png_PG" w:bidi="png_PG"/>
        </w:rPr>
      </w:r>
      <w:r>
        <w:rPr>
          <w:lang w:val="png_PG" w:bidi="png_PG"/>
        </w:rPr>
        <w:t>Posim dispela drama. Askim ol lain i ekt olsem dispela bikpela lain manmeri, "Yupela i wok long pilim na tingting long olsem wanem?" Ol manmeri i ken bekim olsem, "Kirap nogut long pawa bilong Jisas," o "Amamas tru long lukim Jisas," o "Mipela i laik tru long lukim dispela mangi i kamap orait na mipela i save olsem Jisas i ken mekim dispela samting!" Kontinu wantaim drama.</w:t>
      </w:r>
    </w:p>
    <w:p>
      <w:pPr/>
      <w:r>
        <w:rPr>
          <w:lang w:val="png_PG" w:bidi="png_PG"/>
        </w:rPr>
      </w:r>
      <w:r>
        <w:rPr>
          <w:lang w:val="png_PG" w:bidi="png_PG"/>
        </w:rPr>
        <w:t>Jisas i askim, "Yupela i tok pait long wanem samting?" Wanpela man insait long dispela bikpela lain manmeri i bekim, "Tisa, mi kisim pikinini man bilong mi kam, em i gat spirit nogut i stap insait long em, mi kisim em i kam long yu long oraitim em. Dispela spirit nogut i save mekim pikinini man bilong mi i kamap mauspas. Em i save holim em, na tromoi em i go daun long graun, na mekim waitpela spet i kam autsait long maus bilong em na mekim em i kaikaim tit bilong em. Ol disaipel bilong yu i traim long rausim dispela spirit nogut, tasol ol i no inap mekim."</w:t>
      </w:r>
    </w:p>
    <w:p>
      <w:pPr/>
      <w:r>
        <w:rPr>
          <w:lang w:val="png_PG" w:bidi="png_PG"/>
        </w:rPr>
      </w:r>
      <w:r>
        <w:rPr>
          <w:lang w:val="png_PG" w:bidi="png_PG"/>
        </w:rPr>
        <w:t>Posim dispela drama. Askim dispela man husat i ekt olsem papa, "Yu wok long tingting olsem wanem o pilim olsem wanem?" Dispela man i ken bekim olsem, "Mi laikim tru pikinini man bilong mi i kamap orait," o "Mi amamas tru olsem Jisas i stap long hia bikos ol disaipel bilong em i no inap long helpim." Askim ol lain husat i ekt olsem ol disaipel, "Yupela i wok long pilim olsem wanem na tingting olsem wanem?" Ol i ken bekim olsem, "Sem olsem mipela i no inap long rausim dispela spirit nogut," o "Belhat-mipela i wok long tok pait wantaim ol tisa bilong lotu," o "Sem olsem olgeta manmeri i lukim mipela i no inap long rausim dispela spirit nogut." Kontinu wantaim drama.</w:t>
      </w:r>
    </w:p>
    <w:p>
      <w:pPr/>
      <w:r>
        <w:rPr>
          <w:lang w:val="png_PG" w:bidi="png_PG"/>
        </w:rPr>
      </w:r>
      <w:r>
        <w:rPr>
          <w:lang w:val="png_PG" w:bidi="png_PG"/>
        </w:rPr>
        <w:t>Jisas i tok, "Yupela ol lain i no gat bilip! Hamaspela taim bai mi stap wantaim yupela na lukim dispela kain pasin bilong yupela? Kisim dispela mangi i kam long mi." Ol i kisim dispela mangi i kam long Jisas na tasim dispela spirit nogut insait long mangi i lukim Jisas, em i tromoi em i go long graun na mekim em i guria guria.</w:t>
      </w:r>
    </w:p>
    <w:p>
      <w:pPr/>
      <w:r>
        <w:rPr>
          <w:lang w:val="png_PG" w:bidi="png_PG"/>
        </w:rPr>
      </w:r>
      <w:r>
        <w:rPr>
          <w:lang w:val="png_PG" w:bidi="png_PG"/>
        </w:rPr>
        <w:t>Posim dispela drama. Askim dispela man i ekt olsem Jisas, "Yu wok long tingting olsem wanem o pilim olsem wanem?" Dispela man i ken bekim olsem, "Bel i kros," o "Wari bikos ol disaipel o ol manmeri i no gat bilip," o "Mi laik bai ol i mas bilip long mi." Kontinu wantaim drama.</w:t>
      </w:r>
    </w:p>
    <w:p>
      <w:pPr/>
      <w:r>
        <w:rPr>
          <w:lang w:val="png_PG" w:bidi="png_PG"/>
        </w:rPr>
      </w:r>
      <w:r>
        <w:rPr>
          <w:lang w:val="png_PG" w:bidi="png_PG"/>
        </w:rPr>
        <w:t>Jisas i askim dispela papa long hamas taim nau dispela mangi i bin gat dispela spirit nogut insait long em. Na papa i tokim em olsem taim dispela mangi i stap liklik yet, na i tok, "Marimari long mipela na helpim mipela, sapos yu inap."</w:t>
      </w:r>
    </w:p>
    <w:p>
      <w:pPr/>
      <w:r>
        <w:rPr>
          <w:lang w:val="png_PG" w:bidi="png_PG"/>
        </w:rPr>
      </w:r>
      <w:r>
        <w:rPr>
          <w:lang w:val="png_PG" w:bidi="png_PG"/>
        </w:rPr>
        <w:t>Jisas i bekim na tok, "Yu minim wanem taim yu tok 'sapos mi inap'? Olgeta samting i ken kamap long ol manmeri husat i bilip</w:t>
      </w:r>
    </w:p>
    <w:p>
      <w:pPr/>
      <w:r>
        <w:rPr>
          <w:lang w:val="png_PG" w:bidi="png_PG"/>
        </w:rPr>
      </w:r>
      <w:r>
        <w:rPr>
          <w:lang w:val="png_PG" w:bidi="png_PG"/>
        </w:rPr>
        <w:t>Dispela papa kwiktaim i bekim, "Mi bilip! Plis helpim mi long dispela pasin bilong mi long i no bilip!"</w:t>
      </w:r>
    </w:p>
    <w:p>
      <w:pPr/>
      <w:r>
        <w:rPr>
          <w:lang w:val="png_PG" w:bidi="png_PG"/>
        </w:rPr>
      </w:r>
      <w:r>
        <w:rPr>
          <w:lang w:val="png_PG" w:bidi="png_PG"/>
        </w:rPr>
        <w:t>Posim dispela drama. Askim dispela man i ekt olsem Jisas, "Yu wok long tingting olsem wanem o pilim olsem wanem?" Dispela man i ken bekim olsem, "Mi kirap nogut olsem dispela man i ting mi no inap long oraitim pikinini man bilong em." Askim man husat i ekt olsem papa bilong dispela mangi, "Yu wok long pilim olsem wanem o tingting olsem wanem?" Dispela man o meri bai i bekim olsem, "Mi laikim tru dispela samting long kamap," o "Mi no save wanem hap gen mi bai i go long en, mi traim olgeta samting pinis." Tasol mi no save sapos Jisas i ken oraitim em," o "Mi no save wanem samting long mekim, bilip o i no bilip." Kontinu wantaim drama.</w:t>
      </w:r>
    </w:p>
    <w:p>
      <w:pPr/>
      <w:r>
        <w:rPr>
          <w:lang w:val="png_PG" w:bidi="png_PG"/>
        </w:rPr>
      </w:r>
      <w:r>
        <w:rPr>
          <w:lang w:val="png_PG" w:bidi="png_PG"/>
        </w:rPr>
        <w:t>Taim dispela bikpela lain manmeri i stat long gro na kamap planti, Jisas i givim tok oda long dispela spirit nogut long lusim dispela mangi. Dispela spirit nogut i mekim dispela mangi i guria guria, tromoi em i go daun long graun, na lusim em na i go. Dispela mangi i luk olsem em i dai, tasol Jisas i kisim han bilong em na i helpim em long sanap.</w:t>
      </w:r>
    </w:p>
    <w:p>
      <w:pPr/>
      <w:r>
        <w:rPr>
          <w:lang w:val="png_PG" w:bidi="png_PG"/>
        </w:rPr>
      </w:r>
      <w:r>
        <w:rPr>
          <w:lang w:val="png_PG" w:bidi="png_PG"/>
        </w:rPr>
        <w:t>Posim dispela drama. Askim dispela man husat i ekt olsem dispela mangi, "Yu wok long tingting olsem wanem o pilim olsem wanem?" Dispela man i ken bekim olsem, "Mi pilim olsem mi no gat hevi moa, kain olsem mi ken lukluk gen," o"Fri! Mi pilim olsem mi kamap mi yet gen!" o "Mi no inap bilip olsem dispela samting i go pinis! Mi tenkyu tru!" Kontinu wantaim drama.</w:t>
      </w:r>
    </w:p>
    <w:p>
      <w:pPr/>
      <w:r>
        <w:rPr>
          <w:lang w:val="png_PG" w:bidi="png_PG"/>
        </w:rPr>
      </w:r>
      <w:r>
        <w:rPr>
          <w:lang w:val="png_PG" w:bidi="png_PG"/>
        </w:rPr>
        <w:t>Bihain, taim ol i stap ol yet insait long wanpela haus, ol disaipel bilong Jisas i askim em long wai na ol i no inap long rausim dispela spirit nogut. Jisas i bekim, "Dispela kain, em prea tasol i ken rausim."</w:t>
      </w:r>
    </w:p>
    <w:p>
      <w:pPr/>
      <w:r>
        <w:rPr>
          <w:lang w:val="png_PG" w:bidi="png_PG"/>
        </w:rPr>
      </w:r>
      <w:r>
        <w:rPr>
          <w:lang w:val="png_PG" w:bidi="png_PG"/>
        </w:rPr>
        <w:t xml:space="preserve">Stopim dispela drama, askim ol lain i ekt olsem ol disaipel, "Yupela i pilim olsem wanem o tingting olsem wanem?" Ol i ken bekim olsem, "Mi paul yet long wai na dispela samting em i no bin wok long mipela," o "Mi daunim mi yet nau, mi bin stat long tingting olsem em i pawa bilong mi yet, na i no bilong Jisas." </w:t>
      </w:r>
      <w:r>
        <w:rPr>
          <w:lang w:val="png_PG" w:bidi="png_PG"/>
        </w:rPr>
      </w:r>
    </w:p>
    <w:p>
      <w:pPr>
        <w:pStyle w:val="Heading3"/>
      </w:pPr>
      <w:r>
        <w:rPr>
          <w:lang w:val="png_PG" w:bidi="png_PG"/>
        </w:rPr>
        <w:t>Pulapim dispela speis</w:t>
      </w:r>
    </w:p>
    <w:p>
      <w:pPr/>
      <w:r>
        <w:rPr>
          <w:lang w:val="png_PG" w:bidi="png_PG"/>
        </w:rPr>
      </w:r>
      <w:r>
        <w:rPr>
          <w:lang w:val="png_PG" w:bidi="png_PG"/>
        </w:rPr>
        <w:t>Harim wanpela vesen bilong Mak 9:14–29 long trenslesen we i isi tru long yupela long andastendim.</w:t>
      </w:r>
    </w:p>
    <w:p>
      <w:pPr/>
      <w:r>
        <w:rPr>
          <w:lang w:val="png_PG" w:bidi="png_PG"/>
        </w:rPr>
      </w:r>
      <w:r>
        <w:rPr>
          <w:lang w:val="png_PG" w:bidi="png_PG"/>
        </w:rPr>
        <w:t>Insait long dispela step, grup bai i toktok long ol bikpela hap tok na ol wod i stap insait long dispela stori.</w:t>
      </w:r>
    </w:p>
    <w:p>
      <w:pPr/>
      <w:r>
        <w:rPr>
          <w:lang w:val="png_PG" w:bidi="png_PG"/>
        </w:rPr>
      </w:r>
      <w:r>
        <w:rPr>
          <w:lang w:val="png_PG" w:bidi="png_PG"/>
        </w:rPr>
        <w:t xml:space="preserve">Taim Jisas i go bek long ol narapela </w:t>
      </w:r>
      <w:r>
        <w:rPr>
          <w:b/>
          <w:lang w:val="png_PG" w:bidi="png_PG"/>
        </w:rPr>
        <w:t>disaipel</w:t>
      </w:r>
      <w:r>
        <w:rPr>
          <w:lang w:val="png_PG" w:bidi="png_PG"/>
        </w:rPr>
        <w:t xml:space="preserve">, em i lukim wanpela bikpela lain manmeri i raunim ol, na sampela </w:t>
      </w:r>
      <w:r>
        <w:rPr>
          <w:b/>
          <w:lang w:val="png_PG" w:bidi="png_PG"/>
        </w:rPr>
        <w:t>tisa bilong lo</w:t>
      </w:r>
      <w:r>
        <w:rPr>
          <w:lang w:val="png_PG" w:bidi="png_PG"/>
        </w:rPr>
        <w:t xml:space="preserve"> i wok long tok pait wantaim ol. Ol tisa bilong lo em ol saveman bilong rait husat i bin stadim gut ol buk bilong lo na ol i gat bikpela save long tokaut long mining bilong ol dispela lo. Yusim seim wod we yu bin yusim long ol narapela stori long ol disaipel na ol tisa bilong lo bilong lotu. Long kisim moa infomesen long </w:t>
      </w:r>
      <w:r>
        <w:rPr>
          <w:lang w:val="png_PG" w:bidi="png_PG"/>
        </w:rPr>
        <w:t>ol disaipel</w:t>
      </w:r>
      <w:r>
        <w:rPr>
          <w:lang w:val="png_PG" w:bidi="png_PG"/>
        </w:rPr>
        <w:t xml:space="preserve"> na </w:t>
      </w:r>
      <w:r>
        <w:rPr>
          <w:lang w:val="png_PG" w:bidi="png_PG"/>
        </w:rPr>
        <w:t>ol tisa bilong lo bilong lotu</w:t>
      </w:r>
      <w:r>
        <w:rPr>
          <w:lang w:val="png_PG" w:bidi="png_PG"/>
        </w:rPr>
        <w:t>, lukim Masta Gloseri.</w:t>
      </w:r>
    </w:p>
    <w:p>
      <w:pPr/>
      <w:r>
        <w:rPr>
          <w:lang w:val="png_PG" w:bidi="png_PG"/>
        </w:rPr>
      </w:r>
      <w:r>
        <w:rPr>
          <w:lang w:val="png_PG" w:bidi="png_PG"/>
        </w:rPr>
        <w:t>Taim dispela bikpela lain manmeri i lukim Jisas ol i kirap nogut tru, na ol i ran i go long tok gude long em. "Yupela i wok long tok pait long wanem samting?" Jisas i askim. Wanpela bilong ol man insait long dispela bikpela lain manmeri i kirap na tok, "</w:t>
      </w:r>
      <w:r>
        <w:rPr>
          <w:b/>
          <w:lang w:val="png_PG" w:bidi="png_PG"/>
        </w:rPr>
        <w:t>Tisa</w:t>
      </w:r>
      <w:r>
        <w:rPr>
          <w:lang w:val="png_PG" w:bidi="png_PG"/>
        </w:rPr>
        <w:t xml:space="preserve">, mi bringim pikinini man bilong mi i kam bai yu ken oraitim em. Em i gat wanpela </w:t>
      </w:r>
      <w:r>
        <w:rPr>
          <w:lang w:val="png_PG" w:bidi="png_PG"/>
        </w:rPr>
        <w:t>spirit nogut</w:t>
      </w:r>
      <w:r>
        <w:rPr>
          <w:lang w:val="png_PG" w:bidi="png_PG"/>
        </w:rPr>
        <w:t xml:space="preserve"> we i no save larim em i toktok." Dispela wod tisa em i wanpela hap tok bilong soim rispek na ol Ju i save yusim long ol man husat i save skulim ol narapela manmeri long ol samting bilong God na i gat ol disaipel i bihainim ol. Yusim seim wod we yu bin yusim long tisa long ol narapela stori i go pinis. Long kisim moa tok save long wod </w:t>
      </w:r>
      <w:r>
        <w:rPr>
          <w:lang w:val="png_PG" w:bidi="png_PG"/>
        </w:rPr>
        <w:t>Tisa</w:t>
      </w:r>
      <w:r>
        <w:rPr>
          <w:lang w:val="png_PG" w:bidi="png_PG"/>
        </w:rPr>
        <w:t>, lukim go Masta Gloseri.</w:t>
      </w:r>
    </w:p>
    <w:p>
      <w:pPr/>
      <w:r>
        <w:rPr>
          <w:lang w:val="png_PG" w:bidi="png_PG"/>
        </w:rPr>
      </w:r>
      <w:r>
        <w:rPr>
          <w:lang w:val="png_PG" w:bidi="png_PG"/>
        </w:rPr>
        <w:t xml:space="preserve">Insait long ol planti raiting, dispela wod bilong </w:t>
      </w:r>
      <w:r>
        <w:rPr>
          <w:b/>
          <w:lang w:val="png_PG" w:bidi="png_PG"/>
        </w:rPr>
        <w:t>spirit nogut</w:t>
      </w:r>
      <w:r>
        <w:rPr>
          <w:lang w:val="png_PG" w:bidi="png_PG"/>
        </w:rPr>
        <w:t xml:space="preserve"> em i stap long tok Grik na em i minim olsem </w:t>
      </w:r>
      <w:r>
        <w:rPr>
          <w:b/>
          <w:lang w:val="png_PG" w:bidi="png_PG"/>
        </w:rPr>
        <w:t>spirit i no klin</w:t>
      </w:r>
      <w:r>
        <w:rPr>
          <w:lang w:val="png_PG" w:bidi="png_PG"/>
        </w:rPr>
        <w:t xml:space="preserve">. Insait long dispela stori, namba wan taim ol i kolim spirit nogut em ol i tok tasol olsem wanpela spirit we i save mekim dispela mangi i no inap long toktok. Tasol bihain, ol i kolim dispela spirit olsem "i no klin" o "nogut." Dispela hap tok i no klin em i minim wanpela samting we i no inap long mekim wok bilong God. Olgeta spirit nogut em ol i no klin, bikos ol i no inap mekim wok bilong God. Spirit nogut em i toktok long ol spirit we i save mekim wok bilong Satan na ol narapela spirit i stap aninit long atoriti bilong em. Ol dispela spirit i gat pawa long daunim ol manmeri na i ken kontrolim ol manmeri tu. Dispela em i wanem samting yumi wok long lukim i kamap long dispela mangi insait long dispela stori. Papa bilong dispela mangi i tokim yumi olsem dispela spirit i save mekim dispela mangi i no inap long toktok. Bihain, Jisas i tok olsem yau bilong dispela mangi i no inap long harim samting tu. Yusim seim wod bilong spirit nogut na bihain insait long dispela stori, yusim dispela seim wod long spirit i no klin, wankain olsem yu bin yusim long ol narapela stori i go pinis. Long kisim moa tok save long ol spirit </w:t>
      </w:r>
      <w:r>
        <w:rPr>
          <w:lang w:val="png_PG" w:bidi="png_PG"/>
        </w:rPr>
        <w:t>nogut</w:t>
      </w:r>
      <w:r>
        <w:rPr>
          <w:lang w:val="png_PG" w:bidi="png_PG"/>
        </w:rPr>
        <w:t xml:space="preserve"> o ol spirit</w:t>
      </w:r>
      <w:r>
        <w:rPr>
          <w:b/>
          <w:lang w:val="png_PG" w:bidi="png_PG"/>
        </w:rPr>
        <w:t>i no klin</w:t>
      </w:r>
      <w:r>
        <w:rPr>
          <w:lang w:val="png_PG" w:bidi="png_PG"/>
        </w:rPr>
        <w:t>, lukim Masta Gloseri.</w:t>
      </w:r>
    </w:p>
    <w:p>
      <w:pPr/>
      <w:r>
        <w:rPr>
          <w:lang w:val="png_PG" w:bidi="png_PG"/>
        </w:rPr>
      </w:r>
      <w:r>
        <w:rPr>
          <w:lang w:val="png_PG" w:bidi="png_PG"/>
        </w:rPr>
        <w:t xml:space="preserve">Dispela papa i askim Jisas long rausim dispela spirit nogut long pikinini man bilong em. Na em i tokim Jisas olsem ol disaipel bilong em i no inap long rausim dispela spirit nogut. Jisas i tokim ol, "Yupela lain we </w:t>
      </w:r>
      <w:r>
        <w:rPr>
          <w:b/>
          <w:lang w:val="png_PG" w:bidi="png_PG"/>
        </w:rPr>
        <w:t>i no gat bilip</w:t>
      </w:r>
      <w:r>
        <w:rPr>
          <w:lang w:val="png_PG" w:bidi="png_PG"/>
        </w:rPr>
        <w:t xml:space="preserve">" o "yupela ol manmeri bilong no gat bilip." </w:t>
      </w:r>
      <w:r>
        <w:rPr>
          <w:b/>
          <w:lang w:val="png_PG" w:bidi="png_PG"/>
        </w:rPr>
        <w:t>Bilip</w:t>
      </w:r>
      <w:r>
        <w:rPr>
          <w:lang w:val="png_PG" w:bidi="png_PG"/>
        </w:rPr>
        <w:t xml:space="preserve"> em i diskraibim pasin we ol manmeri i mekim taim ol i harim promis bilong God. Dispela em i toktok pasin bilong putim trast na bilip bilong yu long God. Insait long dispela stori Jisas i kolim ol manmeri "ol manmeri i no gat bilip," dispela i minim olsem ol i no trastim pawa bilong Jisas.</w:t>
      </w:r>
    </w:p>
    <w:p>
      <w:pPr/>
      <w:r>
        <w:rPr>
          <w:lang w:val="png_PG" w:bidi="png_PG"/>
        </w:rPr>
      </w:r>
      <w:r>
        <w:rPr>
          <w:lang w:val="png_PG" w:bidi="png_PG"/>
        </w:rPr>
        <w:t xml:space="preserve">Stop long hia na toktok olsem wanpela grup long wanem wod o hap tok yupela </w:t>
      </w:r>
      <w:r>
        <w:rPr>
          <w:b/>
          <w:lang w:val="png_PG" w:bidi="png_PG"/>
        </w:rPr>
        <w:t>bai yusim bilong pasin bilong no gat bilip</w:t>
      </w:r>
      <w:r>
        <w:rPr>
          <w:lang w:val="png_PG" w:bidi="png_PG"/>
        </w:rPr>
        <w:t xml:space="preserve">. Lukim dispela wod </w:t>
      </w:r>
      <w:r>
        <w:rPr>
          <w:lang w:val="png_PG" w:bidi="png_PG"/>
        </w:rPr>
        <w:t>bilip</w:t>
      </w:r>
      <w:r>
        <w:rPr>
          <w:lang w:val="png_PG" w:bidi="png_PG"/>
        </w:rPr>
        <w:t xml:space="preserve"> insait long Masta Gloseri long kisim moa tok save. Posim dispela odio long hia.</w:t>
      </w:r>
    </w:p>
    <w:p>
      <w:pPr/>
      <w:r>
        <w:rPr>
          <w:lang w:val="png_PG" w:bidi="png_PG"/>
        </w:rPr>
      </w:r>
      <w:r>
        <w:rPr>
          <w:lang w:val="png_PG" w:bidi="png_PG"/>
        </w:rPr>
        <w:t xml:space="preserve">Dispela papa i askim Jisas long "Gat </w:t>
      </w:r>
      <w:r>
        <w:rPr>
          <w:b/>
          <w:lang w:val="png_PG" w:bidi="png_PG"/>
        </w:rPr>
        <w:t>marimari</w:t>
      </w:r>
      <w:r>
        <w:rPr>
          <w:lang w:val="png_PG" w:bidi="png_PG"/>
        </w:rPr>
        <w:t xml:space="preserve"> long mipela, na helpim mipela." Long soim marimari em i soim bel sori long ol lain husat i karim pen na hevi o i nidim sampela samting.</w:t>
      </w:r>
    </w:p>
    <w:p>
      <w:pPr/>
      <w:r>
        <w:rPr>
          <w:lang w:val="png_PG" w:bidi="png_PG"/>
        </w:rPr>
      </w:r>
      <w:r>
        <w:rPr>
          <w:lang w:val="png_PG" w:bidi="png_PG"/>
        </w:rPr>
        <w:t xml:space="preserve">Stop long hia na toktok olsem wanpela grup long wanem wod o hap tok yupela bai i yusim long </w:t>
      </w:r>
      <w:r>
        <w:rPr>
          <w:b/>
          <w:lang w:val="png_PG" w:bidi="png_PG"/>
        </w:rPr>
        <w:t>marimari</w:t>
      </w:r>
      <w:r>
        <w:rPr>
          <w:lang w:val="png_PG" w:bidi="png_PG"/>
        </w:rPr>
        <w:t xml:space="preserve">. Lukim wod </w:t>
      </w:r>
      <w:r>
        <w:rPr>
          <w:lang w:val="png_PG" w:bidi="png_PG"/>
        </w:rPr>
        <w:t>marimari</w:t>
      </w:r>
      <w:r>
        <w:rPr>
          <w:lang w:val="png_PG" w:bidi="png_PG"/>
        </w:rPr>
        <w:t xml:space="preserve"> insait long Masta Gloseri long kisim moa tok save. Yusim dispela seim wod bilong marimari long olgeta hap bilong buk bilong Mak. Posim dispela odio long hia.</w:t>
      </w:r>
    </w:p>
    <w:p>
      <w:pPr/>
      <w:r>
        <w:rPr>
          <w:lang w:val="png_PG" w:bidi="png_PG"/>
        </w:rPr>
      </w:r>
      <w:r>
        <w:rPr>
          <w:lang w:val="png_PG" w:bidi="png_PG"/>
        </w:rPr>
        <w:t xml:space="preserve">Jisas </w:t>
      </w:r>
      <w:r>
        <w:rPr>
          <w:b/>
          <w:lang w:val="png_PG" w:bidi="png_PG"/>
        </w:rPr>
        <w:t>i krosim</w:t>
      </w:r>
      <w:r>
        <w:rPr>
          <w:lang w:val="png_PG" w:bidi="png_PG"/>
        </w:rPr>
        <w:t xml:space="preserve"> dispela spirit nogut. Dispela i min olsem em i toktok strong long dispela spirit nogut.</w:t>
      </w:r>
    </w:p>
    <w:p>
      <w:pPr/>
      <w:r>
        <w:rPr>
          <w:lang w:val="png_PG" w:bidi="png_PG"/>
        </w:rPr>
      </w:r>
      <w:r>
        <w:rPr>
          <w:lang w:val="png_PG" w:bidi="png_PG"/>
        </w:rPr>
        <w:t xml:space="preserve">Na bihain Jisas i tokim ol disaipel bilong em olsem dispela kain spirit i ken kam aut long </w:t>
      </w:r>
      <w:r>
        <w:rPr>
          <w:b/>
          <w:lang w:val="png_PG" w:bidi="png_PG"/>
        </w:rPr>
        <w:t>prea</w:t>
      </w:r>
      <w:r>
        <w:rPr>
          <w:lang w:val="png_PG" w:bidi="png_PG"/>
        </w:rPr>
        <w:t xml:space="preserve"> na </w:t>
      </w:r>
      <w:r>
        <w:rPr>
          <w:lang w:val="png_PG" w:bidi="png_PG"/>
        </w:rPr>
        <w:t>fast</w:t>
      </w:r>
      <w:r>
        <w:rPr>
          <w:lang w:val="png_PG" w:bidi="png_PG"/>
        </w:rPr>
        <w:t xml:space="preserve"> tasol. Sekim gut olsem dispela wod yu yusim long hia i no toktok long pasin kastom bilong prea, tasol em i prea we i toktok long God olsem em stap Papa tru bilong ol manmeri na i save long wanem samting i wok long kamap long laip bilong ol long dispela taim stret. Sampela trenslesen bilong Baibel i kolim pasin bilong fast, na sampela trenslesen i no kolim pasin bilong fast. Yu bai nid long mekim disisen sapos yu bai putim pasin bilong fast, o i no kaikai long stap klostu long God, insait long dispela stori.</w:t>
      </w:r>
    </w:p>
    <w:p>
      <w:pPr/>
      <w:r>
        <w:rPr>
          <w:lang w:val="png_PG" w:bidi="png_PG"/>
        </w:rPr>
      </w:r>
      <w:r>
        <w:rPr>
          <w:lang w:val="png_PG" w:bidi="png_PG"/>
        </w:rPr>
        <w:t xml:space="preserve">Stop long hia na toktok olsem wanpela grup long wanem wod o hap tok yupela bai i yusim long </w:t>
      </w:r>
      <w:r>
        <w:rPr>
          <w:b/>
          <w:lang w:val="png_PG" w:bidi="png_PG"/>
        </w:rPr>
        <w:t>prea</w:t>
      </w:r>
      <w:r>
        <w:rPr>
          <w:lang w:val="png_PG" w:bidi="png_PG"/>
        </w:rPr>
        <w:t xml:space="preserve">. Lukim wod </w:t>
      </w:r>
      <w:r>
        <w:rPr>
          <w:lang w:val="png_PG" w:bidi="png_PG"/>
        </w:rPr>
        <w:t>prea</w:t>
      </w:r>
      <w:r>
        <w:rPr>
          <w:lang w:val="png_PG" w:bidi="png_PG"/>
        </w:rPr>
        <w:t xml:space="preserve"> insait long Masta Gloseri long kisim moa tok save. Yusim seim wod bilong prea long olgeta hap bilong buk bilong Mak.</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translesen we i isi tru long yupela long andastendim.</w:t>
      </w:r>
    </w:p>
    <w:p>
      <w:pPr/>
      <w:r>
        <w:rPr>
          <w:lang w:val="png_PG" w:bidi="png_PG"/>
        </w:rPr>
      </w:r>
      <w:r>
        <w:rPr>
          <w:lang w:val="png_PG" w:bidi="png_PG"/>
        </w:rPr>
        <w:t>Insait long dispela sesen, olsem wanpela grup, tokim gen dispela stori long tok ples bilong yupela yet.</w:t>
      </w:r>
    </w:p>
    <w:p>
      <w:pPr/>
      <w:r>
        <w:rPr>
          <w:lang w:val="png_PG" w:bidi="png_PG"/>
        </w:rPr>
      </w:r>
      <w:r>
        <w:rPr>
          <w:lang w:val="png_PG" w:bidi="png_PG"/>
        </w:rPr>
        <w:t>Pastaim, olgeta grup bai prektis long tokim dispela stori long tok ples bilong yupela yet. Tingim long yusim ol samting we yupela i bin wanbel long en long narapela step i go pinis, kain olsem oda bilong ol samting i kamap insait long stori, ol wod, ol hap tok, ol samting ol man o 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Posim dispela odio long hia.</w:t>
      </w:r>
    </w:p>
    <w:p>
      <w:pPr/>
      <w:r>
        <w:rPr>
          <w:lang w:val="png_PG" w:bidi="png_PG"/>
        </w:rPr>
      </w:r>
      <w:r>
        <w:rPr>
          <w:lang w:val="png_PG" w:bidi="png_PG"/>
        </w:rPr>
        <w:t>Bihain, wanwan memba bilong grup i mas autim olgeta samting i kamap insait long dispela stori long wanpela laspela taim na no gat lain i mas distebim ol. Wanpela grup memba i ken yusim ol kainkain samting, ol eksen, o piksa o storibod long helpim em long tingim dispela stori. Posim dispela odio long hia.</w:t>
      </w:r>
    </w:p>
    <w:p>
      <w:pPr/>
      <w:r>
        <w:rPr>
          <w:lang w:val="png_PG" w:bidi="png_PG"/>
        </w:rPr>
      </w:r>
      <w:r>
        <w:rPr>
          <w:lang w:val="png_PG" w:bidi="png_PG"/>
        </w:rPr>
        <w:t>Bihain, orait grup i ken mekim disisen long stori bilong husat em ol i laikim tru. Yupela i ken tok olsem yupela i laikim wanem we wanpela memba bilong grup i tokim wanpela hap bilong stori, tasol yupela i laikim wanem we narapela memba bilong grup i tokim narapela hap bilong stori. Posim dispela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fainel vesen bilong stori.</w:t>
      </w:r>
      <w:r>
        <w:rPr>
          <w:lang w:val="png_PG" w:bidi="png_PG"/>
        </w:rPr>
      </w:r>
      <w:r>
        <w:rPr>
          <w:lang w:val="png_PG" w:bidi="png_PG"/>
        </w:rPr>
      </w:r>
    </w:p>
    <w:p>
      <w:pPr/>
      <w:r>
        <w:rPr>
          <w:lang w:val="png_PG" w:bidi="png_PG"/>
        </w:rPr>
      </w:r>
    </w:p>
    <w:p>
      <w:pPr>
        <w:pStyle w:val="Heading2"/>
      </w:pPr>
      <w:r>
        <w:rPr>
          <w:lang w:val="png_PG" w:bidi="png_PG"/>
        </w:rPr>
        <w:t>Mak 9:30–50</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198">
        <w:r>
          <w:rPr>
            <w:lang w:val="png_PG" w:bidi="png_PG"/>
          </w:rPr>
          <w:rPr>
            <w:color w:val="0000EE"/>
            <w:u w:val="single"/>
          </w:rPr>
          <w:t>Harim na putim long tingting na bel</w:t>
        </w:r>
      </w:hyperlink>
      <w:r>
        <w:rPr>
          <w:lang w:val="png_PG" w:bidi="png_PG"/>
        </w:rPr>
        <w:t xml:space="preserve"> (679 KB)</w:t>
      </w:r>
      <w:r>
        <w:rPr>
          <w:lang w:val="png_PG" w:bidi="png_PG"/>
        </w:rPr>
      </w:r>
    </w:p>
    <w:p>
      <w:pPr>
        <w:pStyle w:val="ListBullet"/>
        <w:spacing w:line="240" w:lineRule="auto"/>
        <w:ind w:left="720"/>
      </w:pPr>
      <w:r>
        <w:rPr>
          <w:lang w:val="png_PG" w:bidi="png_PG"/>
        </w:rPr>
      </w:r>
      <w:hyperlink r:id="rId199">
        <w:r>
          <w:rPr>
            <w:lang w:val="png_PG" w:bidi="png_PG"/>
          </w:rPr>
          <w:rPr>
            <w:color w:val="0000EE"/>
            <w:u w:val="single"/>
          </w:rPr>
          <w:t>Save long taim na ples we stori i kamap long en</w:t>
        </w:r>
      </w:hyperlink>
      <w:r>
        <w:rPr>
          <w:lang w:val="png_PG" w:bidi="png_PG"/>
        </w:rPr>
        <w:t xml:space="preserve"> (8.2 MB)</w:t>
      </w:r>
      <w:r>
        <w:rPr>
          <w:lang w:val="png_PG" w:bidi="png_PG"/>
        </w:rPr>
      </w:r>
    </w:p>
    <w:p>
      <w:pPr>
        <w:pStyle w:val="ListBullet"/>
        <w:spacing w:line="240" w:lineRule="auto"/>
        <w:ind w:left="720"/>
      </w:pPr>
      <w:r>
        <w:rPr>
          <w:lang w:val="png_PG" w:bidi="png_PG"/>
        </w:rPr>
      </w:r>
      <w:hyperlink r:id="rId200">
        <w:r>
          <w:rPr>
            <w:lang w:val="png_PG" w:bidi="png_PG"/>
          </w:rPr>
          <w:rPr>
            <w:color w:val="0000EE"/>
            <w:u w:val="single"/>
          </w:rPr>
          <w:t>Save gut long wanwan Hap bilong Stori</w:t>
        </w:r>
      </w:hyperlink>
      <w:r>
        <w:rPr>
          <w:lang w:val="png_PG" w:bidi="png_PG"/>
        </w:rPr>
        <w:t xml:space="preserve"> (4.7 MB)</w:t>
      </w:r>
      <w:r>
        <w:rPr>
          <w:lang w:val="png_PG" w:bidi="png_PG"/>
        </w:rPr>
      </w:r>
    </w:p>
    <w:p>
      <w:pPr>
        <w:pStyle w:val="ListBullet"/>
        <w:spacing w:line="240" w:lineRule="auto"/>
        <w:ind w:left="720"/>
      </w:pPr>
      <w:r>
        <w:rPr>
          <w:lang w:val="png_PG" w:bidi="png_PG"/>
        </w:rPr>
      </w:r>
      <w:hyperlink r:id="rId201">
        <w:r>
          <w:rPr>
            <w:lang w:val="png_PG" w:bidi="png_PG"/>
          </w:rPr>
          <w:rPr>
            <w:color w:val="0000EE"/>
            <w:u w:val="single"/>
          </w:rPr>
          <w:t>Putim yu yet insait long stori</w:t>
        </w:r>
      </w:hyperlink>
      <w:r>
        <w:rPr>
          <w:lang w:val="png_PG" w:bidi="png_PG"/>
        </w:rPr>
        <w:t xml:space="preserve"> (4.3 MB)</w:t>
      </w:r>
      <w:r>
        <w:rPr>
          <w:lang w:val="png_PG" w:bidi="png_PG"/>
        </w:rPr>
      </w:r>
    </w:p>
    <w:p>
      <w:pPr>
        <w:pStyle w:val="ListBullet"/>
        <w:spacing w:line="240" w:lineRule="auto"/>
        <w:ind w:left="720"/>
      </w:pPr>
      <w:r>
        <w:rPr>
          <w:lang w:val="png_PG" w:bidi="png_PG"/>
        </w:rPr>
      </w:r>
      <w:hyperlink r:id="rId202">
        <w:r>
          <w:rPr>
            <w:lang w:val="png_PG" w:bidi="png_PG"/>
          </w:rPr>
          <w:rPr>
            <w:color w:val="0000EE"/>
            <w:u w:val="single"/>
          </w:rPr>
          <w:t>Save gut long ol samting we i no klia</w:t>
        </w:r>
      </w:hyperlink>
      <w:r>
        <w:rPr>
          <w:lang w:val="png_PG" w:bidi="png_PG"/>
        </w:rPr>
        <w:t xml:space="preserve"> (6.9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9:30–50</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9:30–50 na putim insait long tingting na bel bilong yupela.</w:t>
      </w:r>
    </w:p>
    <w:p>
      <w:pPr/>
      <w:r>
        <w:rPr>
          <w:lang w:val="png_PG" w:bidi="png_PG"/>
        </w:rPr>
      </w:r>
      <w:r>
        <w:rPr>
          <w:lang w:val="png_PG" w:bidi="png_PG"/>
        </w:rPr>
        <w:t>Harim wanpela odio vesen bilong Mak 9:30–50 tripela taim, long tripela kain trenslesen, sapos yupela inap mekim olsem.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Dispela stori i tokim yumi wanem samting long ol manmeri?</w:t>
      </w:r>
    </w:p>
    <w:p>
      <w:pPr>
        <w:pStyle w:val="ListBullet"/>
        <w:spacing w:line="240" w:lineRule="auto"/>
        <w:ind w:left="720"/>
      </w:pPr>
      <w:r>
        <w:rPr>
          <w:lang w:val="png_PG" w:bidi="png_PG"/>
        </w:rPr>
      </w:r>
      <w:r>
        <w:rPr>
          <w:lang w:val="png_PG" w:bidi="png_PG"/>
        </w:rPr>
        <w:t>Dispela stori i tokim yumi wanem samting o i skulim yumi wanem samting long laip bilong yumi long wanwan de?</w:t>
      </w:r>
    </w:p>
    <w:p>
      <w:pPr>
        <w:pStyle w:val="ListBullet"/>
        <w:spacing w:line="240" w:lineRule="auto"/>
        <w:ind w:left="720"/>
      </w:pPr>
      <w:r>
        <w:rPr>
          <w:lang w:val="png_PG" w:bidi="png_PG"/>
        </w:rPr>
      </w:r>
      <w:r>
        <w:rPr>
          <w:lang w:val="png_PG" w:bidi="png_PG"/>
        </w:rPr>
        <w:t>Husat man o meri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vesen bilong Mak 9:30–50 long trenslesen we i isi tru long yupela long andastendim.</w:t>
      </w:r>
    </w:p>
    <w:p>
      <w:pPr/>
      <w:r>
        <w:rPr>
          <w:lang w:val="png_PG" w:bidi="png_PG"/>
        </w:rPr>
      </w:r>
      <w:r>
        <w:rPr>
          <w:lang w:val="png_PG" w:bidi="png_PG"/>
        </w:rPr>
        <w:t>Jisas na ol disaipel bilong em i lusim noten eria bilong Sisaria Filipai na ol i go long saut, i go insait long Galili, na i go olsem long Jerusalem. Jisas i save olsem em bai i go long Jerusalem long karim pen na hevi na dai. Em i no bin stop long rot i go long Kaperneam bikos Jisas i no laikim wanpela man o meri i save olsem Jisas na ol disaipel i wok long wokabaut i go long dispela hap. Ating em i abrusim ol eria insait long Galili we i gat planti manmeri tru taim em i wok long go long Kaperneam. Em i laik i stap em yet wantaim ol disaipel bilong em na skulim ol bipo long em i go long Jerusalem long karim hevi na pen.</w:t>
      </w:r>
    </w:p>
    <w:p>
      <w:pPr/>
      <w:r>
        <w:rPr>
          <w:lang w:val="png_PG" w:bidi="png_PG"/>
        </w:rPr>
      </w:r>
      <w:r>
        <w:rPr>
          <w:lang w:val="png_PG" w:bidi="png_PG"/>
        </w:rPr>
        <w:t>Stop long hia na soim trenslesen tim bilong yu long wanpela mep bilong Sisaria Filipai na Galili, wantaim Kaperneam.</w:t>
      </w:r>
    </w:p>
    <w:p>
      <w:pPr/>
      <w:r>
        <w:rPr>
          <w:lang w:val="png_PG" w:bidi="png_PG"/>
        </w:rPr>
      </w:r>
      <w:r>
        <w:rPr>
          <w:lang w:val="png_PG" w:bidi="png_PG"/>
        </w:rPr>
        <w:t>Taim ol i wok long wokabaut, Jisas i givim skul na tokim ol disaipel bilong em long hevi na pen we i bai kamap long em. Em i tok olsem bai ol i "givim Em" o "bringim Em" i go long han bilong ol man. Planti ol manmeri husat i save stadim gospel i ting olsem Jisas i wok long toktok long Judas i bai tanim na givim baksait long em. Tasol, planti narapela manmeri husat i save stadim gospel i ting olsem Jisas i toktok long God i givim kontrol i go long ol man i gat pawa long jasim Jisas na kilim em i dai. Ol disaipel bilong em i no andastendim wanem samting Jisas i wok long tok, tasol ol i pret long askim em moa long dispela samting. Ating ol i wari long wanem samting bai i kamap, o ating ol i no laik bai Jisas i krosim ol olsem em i bin krosim Pita bipo.</w:t>
      </w:r>
    </w:p>
    <w:p>
      <w:pPr/>
      <w:r>
        <w:rPr>
          <w:lang w:val="png_PG" w:bidi="png_PG"/>
        </w:rPr>
      </w:r>
      <w:r>
        <w:rPr>
          <w:lang w:val="png_PG" w:bidi="png_PG"/>
        </w:rPr>
        <w:t>Bihaiin Jisas na ol disaipel bilong em i kamap long Kaperneam, dispela em ples we ol i bin stap long en planti taim bipo. Wankain olsem bipo, ol i go long wanpela haus we ol i ken stap ol yet na toktok. Jisas i askim ol disaipel long wanem samting ol i bin toktok long en taim ol i stap long rot i go long Kaperneam. No gat wanpela bilong ol disaipel i laik bekim Jisas long wanem ol i bin wok long toktok long husat bilong ol em i namba wan tru namel long ol yet. Jisas i sindaun na singautim ol disaipel bilong em long kam klostu na harim em. Dispela em pasin ol tisa bilong ol Ju i save mekim long singaut long ol disaipel bilong ol. Dispela em i namba tu taim we Jisas i tokim ol disapel long dai bilong Jisas we bai i kamap. Long dispela tupela taim wantaim, ol disaipel bekim olsem ol i no bin wanbel long dispela tingting na ol i apim nem bilong ol yet. Jisas i stat gen long skulim ol disaipel long pasin bilong daunim nem bilong ol yet na stap olsem wokboi nating long ol narapela manmeri.</w:t>
      </w:r>
    </w:p>
    <w:p>
      <w:pPr/>
      <w:r>
        <w:rPr>
          <w:lang w:val="png_PG" w:bidi="png_PG"/>
        </w:rPr>
      </w:r>
      <w:r>
        <w:rPr>
          <w:lang w:val="png_PG" w:bidi="png_PG"/>
        </w:rPr>
        <w:t>Stop long hia na toktok long dispela askim olsem wanpela grup: Tokim stori bilong wanpela man o meri we yu save long en, na em i wanpela man o meri we i save stap olsem wokboi nating na helpim ol narapela lain, em i save daunim nem bilong em yet na em i no save laik long mekim ol samting bilong apim em yet. Posim dispela odio long hia.</w:t>
      </w:r>
    </w:p>
    <w:p>
      <w:pPr/>
      <w:r>
        <w:rPr>
          <w:lang w:val="png_PG" w:bidi="png_PG"/>
        </w:rPr>
      </w:r>
      <w:r>
        <w:rPr>
          <w:lang w:val="png_PG" w:bidi="png_PG"/>
        </w:rPr>
        <w:t>Pastaim, Jisas i toktok wantaim ol disaipel bilong em long pasin bilong ol long tok pait long husat em i impoten tru namel long ol yet. Ol disaipel bilong Jisas i bilip long wanem samting kalsa bilong ol i bin skulim ol long en\—olsem wanwan bilong ol i mas traim long kamap nambawan disaipel tru. Tasol Jisas i bekim ol na i mekim ol i kirap nogut. Em i go agens long wanem samting kalsa bilong ol i bin skulim ol\— em i tok husat i laik kamap nambawan, o bikpela, em i mas kamap las. Jisas i tok klia long dispela tingting taim em i kisim wanpela na mekim dispela pikinini i kam sanap namel long ol na em i holimpasim dispela pikinini long soim olsem em i laikim dispela pikinini. Ol pikinini i no impoten o nambawan insait long dispela kalsa. Jisas i laik soim ol disaipel olsem ol i mas wok aninit, welkamim na lukautim ol manmeri i no gat nem, na i no ken traim long kamap nambawan. Em i tokim ol disaipel olsem ol manmeri husat i lukautim ol dispela pikinini i save soim pasin laikim bilong ol long Jisas na long God.</w:t>
      </w:r>
    </w:p>
    <w:p>
      <w:pPr/>
      <w:r>
        <w:rPr>
          <w:lang w:val="png_PG" w:bidi="png_PG"/>
        </w:rPr>
      </w:r>
      <w:r>
        <w:rPr>
          <w:lang w:val="png_PG" w:bidi="png_PG"/>
        </w:rPr>
        <w:t>Ol disaipel i askim Jisas long wanpela samting ol i no klia gut long en. Ol i bin lukim wanpela narapela man i rausim ol spirit nogut long nem bilong Jisas\—dispela i minim olsem dispela man i rausim ol spirit nogut wantaim atoriti bilong Jisas. Ol disaipel i tokim dispela man long stop bikos em i no wanpela bilong ol disaipel husat i stap klostu tru long Jisas. Bipo long dispela stori, ol disaipel i bin kirap nogut olsem ol i no inap long rausim wanpela demon, olsem na ating ol i paul olsem dispela man i ken mekim dispela samting. Jisas i tokim ol disaipel olsem ol i mas kisim na laikim dispela man bikos ol i mas kisim na laikim olgeta manmeri husat i bihainim Jisas. I gat tupela kain manmeri\—ol manmeri husat i save bihainim Jisas na ol manmeri husat i no save bihainim em. Jisas i tok dispela man husat i bin rausim ol spirit nogut long nem bilong Jisas i no inap hariap long toktok nogut long Jisas. Jisas i wok long tok olsem wanpela man o meri i no inap stap olsem birua na pren long seim taim. Jisas i tok klia long dispela taim em i mekim dispela impoten toktokk: Sapos wanpela man o meri i givim ol wanpela kap wara long dring bikos ol i lain bilong Mesaia, o Krais, dispela man o meri bai kisim gutpela pe. Jisas i soim yumi olsem wanpela pasin we i luk olsem samting nating long yumi, em i no samting nating long God. Israel em i wanpela hotpela kantri, na pasin bilong givim wara em i wanpela impoten we bilong welkamim ol manmeri. Stop long hia na toktok long dispela askim olsem wanpela grup: Kalsa o ples bilong yupela i save soim ol manmeri olsem ol i welkam, insait long taun na long ol haus long wanem kain we? Posim dispela odio long hia.</w:t>
      </w:r>
    </w:p>
    <w:p>
      <w:pPr/>
      <w:r>
        <w:rPr>
          <w:lang w:val="png_PG" w:bidi="png_PG"/>
        </w:rPr>
      </w:r>
      <w:r>
        <w:rPr>
          <w:lang w:val="png_PG" w:bidi="png_PG"/>
        </w:rPr>
        <w:t>Jisas i toktok gen long dispela pikinini we em i putim namel long grup bipo. Em i no stret long mekim wanpela man o meri husat i gat bilip long Jisas long "pundaun," dispela i minim olsem em i no stret long mekim man o meri i bilip long Jisas long sakim tok bilong God na mekim sin. Jisas i laik long mekim dispela tingting i klia moa. Em i tok olsem, i gutpela moa sapos ol i hangamapim wanpela bikpela milston long nek bilong yu na tromoi yu i go daun long solwara na yu dai, na i no larim yu mekim narapela man o meri i pundaun long sin, o mekim em i lusim bilip bilong em long God. Dispela milston em i wanpela kain ston we donki i mas tanim pulim na mekim em i tanim bikos em i bikpela tru. Ol i bin save yusim long graindim plaua. Long dispela taim, ol Ju i save lukim wanpela dai we ol manmeri i no planim bodi bilong dispela daiman, o dispela man i dai long solwara, em i nogut we bilong dai winim olgeta narapela we bilong dai.</w:t>
      </w:r>
    </w:p>
    <w:p>
      <w:pPr/>
      <w:r>
        <w:rPr>
          <w:lang w:val="png_PG" w:bidi="png_PG"/>
        </w:rPr>
      </w:r>
      <w:r>
        <w:rPr>
          <w:lang w:val="png_PG" w:bidi="png_PG"/>
        </w:rPr>
        <w:t>Stop long hia na lukim wanpela piksa bilong wanpela milston olsem wanpela grup. Presim pos baten long stopim odio long hia.</w:t>
      </w:r>
    </w:p>
    <w:p>
      <w:pPr/>
      <w:r>
        <w:rPr>
          <w:lang w:val="png_PG" w:bidi="png_PG"/>
        </w:rPr>
      </w:r>
      <w:r>
        <w:rPr>
          <w:lang w:val="png_PG" w:bidi="png_PG"/>
        </w:rPr>
        <w:t>Jisas i toktok long han, lek na ai bilong ol manmeri we i save mekim ol i sin. Dispela ol kainkain hap bilong bodi i makim ol wanwan samting ol manmeri i ken mekim rong. Han, lek, na ai i no inap wok long laik bilong ol yet, tasol ol i olsem ol samting we ol manmeri i ken yusim long mekim sin agens long God. Jisas i no tokim ol manmeri long katim ol han o lek bilong ol trutru. Sampela ol Ju i bilip olsem ol bai i kirap bek long laip long wankain we ol i bin dai long en, na ol bai i no gat han o lek. Ating dispela em i wai na Jisas i tokim ol olsem em i gutpela moa long kisim laip, o kirap bek long dai taim ol no gat han o lek, na dispela em i gutpela moa long i gat han na lek tasol ol i tromoi yu i go long paia o Gehena. Ol Ju i save olsem sapos ol i mekim sin agensim God, God bai i mekim save long ol na salim ol i go long "hel," o "Gehena." I gat wanpela veli ol i kolim Gehena we i stap klostu long Jerusalem, na long dispela ples, ol manmeri bilong bipo i save givim pikinini bilong ol olsem sekrifais. Bihain ol Ju i save tromoi ol pipia bilong ol long dispela hap na ol binatang na paia i save pinisim ol dispela pipia. Dispela veli i kamap olsem wanpela sain bilong ples bilong kisim panismen. Ol profet bilong ol Ju i bin diskraibim hel o ples bilong kisim panismen, olsem wanpela ples we ol binatang na paia i save kaikai ol manmeri oltaim oltaim.</w:t>
      </w:r>
    </w:p>
    <w:p>
      <w:pPr/>
      <w:r>
        <w:rPr>
          <w:lang w:val="png_PG" w:bidi="png_PG"/>
        </w:rPr>
      </w:r>
      <w:r>
        <w:rPr>
          <w:lang w:val="png_PG" w:bidi="png_PG"/>
        </w:rPr>
        <w:t>Stop long hia na toktok long dispela askim olsem wanpela grup: Ol manmeri long kalsa bilong yu i save diskraibim hel, o panismen we i stap oltaim oltaim olsem wanem. Wanem em ol kainain tingting na bilip we ol manmeri i gat long dai, hel na pasin bilong kirap bek long dai? Posim dispela odio long hia.</w:t>
      </w:r>
    </w:p>
    <w:p>
      <w:pPr/>
      <w:r>
        <w:rPr>
          <w:lang w:val="png_PG" w:bidi="png_PG"/>
        </w:rPr>
      </w:r>
      <w:r>
        <w:rPr>
          <w:lang w:val="png_PG" w:bidi="png_PG"/>
        </w:rPr>
        <w:t>Las tru, Jisas i toktok long wanpela narapela kain paia. Ol Ju i save mekim sakrifais bilong kukim long paia i go long God long tempel bilong ol. Ol i nid long karim sol i go wantaim ol sekrifais bilong kukim long alta\—sol i save mekim mit i swit na i no bagarap hariap. Dispela sol we Jisas i toktok long en i makim pasin bilong yumi long sanap strong long givim bel bilong yumi long Jisas na serim Gutnius bilong Jisas. "Long kisim sol wantaim paia" i minim olsem ol manmeri bai i karim hevi na pen na ol lain bai bagarapim ol na ol bai i kamap olsem wanpela sekrifais i go long God bikos ol i givim bel bilong ol long God. Pasin bilong ol long sanap strong taim ol narapela lain i bagarapim ol na karim hevi na pen em bai i soim olsem Gutnius bilong God em i tru. Tasol sampela sol i no pyua na i no save wok gut, wankain olsem sampela taim yumi save lusim pasin bilong sanap strong wantaim Jisas. Tasol sapos yumi i sanap strong wantaim Jisas, yumi bai i kontinu long laikim wanpela narapela. Taim yumi laikim wanpela narapela, yumi i wanbel na i gat belisi wantaim wanpela narapela na i no kros na pait. Jisas i bringim toktok i kam bek gen long orijinel problem long stat bilong stori taim we ol disaipel i wok long traim long skelim husat em i nambawan tru namel long ol yet. Jisas i tokim ol disaipel bilong em long wanbel wantaim wanpela narapela na i gat bel isi, dispela em i nambawan impoten samting tru.</w:t>
      </w:r>
      <w:r>
        <w:rPr>
          <w:lang w:val="png_PG" w:bidi="png_PG"/>
        </w:rPr>
      </w:r>
    </w:p>
    <w:p>
      <w:pPr>
        <w:pStyle w:val="Heading3"/>
      </w:pPr>
      <w:r>
        <w:rPr>
          <w:lang w:val="png_PG" w:bidi="png_PG"/>
        </w:rPr>
        <w:t>Painim aut dispela hap</w:t>
      </w:r>
    </w:p>
    <w:p>
      <w:pPr/>
      <w:r>
        <w:rPr>
          <w:lang w:val="png_PG" w:bidi="png_PG"/>
        </w:rPr>
      </w:r>
      <w:r>
        <w:rPr>
          <w:lang w:val="png_PG" w:bidi="png_PG"/>
        </w:rPr>
        <w:t>Harim wanpela vesen bilong Mak 9:30–50 long trenslesen we i isi tru long yupela long andastendim.</w:t>
      </w:r>
    </w:p>
    <w:p>
      <w:pPr/>
      <w:r>
        <w:rPr>
          <w:lang w:val="png_PG" w:bidi="png_PG"/>
        </w:rPr>
      </w:r>
      <w:r>
        <w:rPr>
          <w:lang w:val="png_PG" w:bidi="png_PG"/>
        </w:rPr>
        <w:t>Insait long dispela step, grup bai toktok long ol wanwan hap bilong stori, ol manmeri insait long stori na ples we dispela stori i kamap long en. Bihain, grup bai piksarim dispela stori.</w:t>
      </w:r>
    </w:p>
    <w:p>
      <w:pPr/>
      <w:r>
        <w:rPr>
          <w:lang w:val="png_PG" w:bidi="png_PG"/>
        </w:rPr>
      </w:r>
      <w:r>
        <w:rPr>
          <w:lang w:val="png_PG" w:bidi="png_PG"/>
        </w:rPr>
        <w:t>Dispela stori i gat tripela hap.</w:t>
      </w:r>
    </w:p>
    <w:p>
      <w:pPr/>
      <w:r>
        <w:rPr>
          <w:lang w:val="png_PG" w:bidi="png_PG"/>
        </w:rPr>
      </w:r>
      <w:r>
        <w:rPr>
          <w:b/>
          <w:lang w:val="png_PG" w:bidi="png_PG"/>
        </w:rPr>
        <w:t>Insait long namba wan hap bilong stori:</w:t>
      </w:r>
      <w:r>
        <w:rPr>
          <w:lang w:val="png_PG" w:bidi="png_PG"/>
        </w:rPr>
        <w:t xml:space="preserve"> Jisas na ol disaipel bilong em i raun long Galili. Jisas i no laikim wanpela man long save olsem em i stap long hap, bai em i ken stap wantaim ol disaipel bilong em na skulim ol. Em i tokim ol olsem sampela lain bai i givim em long han bilong ol birua na ol bai i kilim em i dai, tasol bihain long tripela de em bai i kirap bek long dai. Ol disaipel i pret tru long askim Jisas long wanem samting em i minim.</w:t>
      </w:r>
    </w:p>
    <w:p>
      <w:pPr/>
      <w:r>
        <w:rPr>
          <w:lang w:val="png_PG" w:bidi="png_PG"/>
        </w:rPr>
      </w:r>
      <w:r>
        <w:rPr>
          <w:b/>
          <w:lang w:val="png_PG" w:bidi="png_PG"/>
        </w:rPr>
        <w:t>Long namba tu hap bilong stori:</w:t>
      </w:r>
      <w:r>
        <w:rPr>
          <w:lang w:val="png_PG" w:bidi="png_PG"/>
        </w:rPr>
        <w:t xml:space="preserve"> Jisas na ol disaipel bilong em i kamap long Kaperneam na i go insait long wanpela haus. Jisas i bin askim ol disaipel bilong em long wanem samting ol i bin toktok long en long rot, tasol ol i no bekim, bikos ol i bin tok pait long husat bilong ol em i nambawan tru. Jisas i singautim ol disaipel i kam long em na tokim ol olsem husat i laik kamap namba wan em i mas kamap las, na stap olsem wokman bilong olgeta narapela lain. Orait Jisas i kisim wanpela liklik pikinini na tokim ol olsem, "Husat man i welkamim wanpela liklik pikinini olsem, em i welkamim mi, na em i welkamim Papa bilong mi husat i bin salim mi i kam."</w:t>
      </w:r>
    </w:p>
    <w:p>
      <w:pPr/>
      <w:r>
        <w:rPr>
          <w:lang w:val="png_PG" w:bidi="png_PG"/>
        </w:rPr>
      </w:r>
      <w:r>
        <w:rPr>
          <w:b/>
          <w:lang w:val="png_PG" w:bidi="png_PG"/>
        </w:rPr>
        <w:t>Long namba tri stori hap bilong stori:</w:t>
      </w:r>
      <w:r>
        <w:rPr>
          <w:lang w:val="png_PG" w:bidi="png_PG"/>
        </w:rPr>
        <w:t xml:space="preserve"> Jon i tokim Jisas olsem ol i bin lukim wanpela man i wok long rausim ol spirit nogut long nem bilong Jisas na ol i tokim em long stop bikos em i no wanpela bilong ol disaipel bilong Jisas. Jisas i tok, "No ken stopim em! Husat i mekim ol mirakel long nem bilong mi em bai i no inap long toktok nogut long mi bihain. Husat i no birua bilong yumi em i pren bilong yumi. Sapos wanpela man i givim yu wanpela kap wara bikos long mi, em bai i kisim pe."</w:t>
      </w:r>
    </w:p>
    <w:p>
      <w:pPr/>
      <w:r>
        <w:rPr>
          <w:lang w:val="png_PG" w:bidi="png_PG"/>
        </w:rPr>
      </w:r>
      <w:r>
        <w:rPr>
          <w:lang w:val="png_PG" w:bidi="png_PG"/>
        </w:rPr>
        <w:t>Bihain Jisas i kontinu long skulim ol. Em i tok, "Em i gutpela moa sapos ol i tromoi yu i go insait long solwara wantaim wanpela hevipela samting i raunim nek bilong yu, na i no larim yu i mekim narapela man o meri i pundaun long sin." Em i gutpela moa long lusim wanpela pat bilong bodi na stap laip oltaim wantaim God olsem King bilong yu na i no larim ol i tromoi olgeta bodi bilong yu i go insait long hel paia, we i gat paia i no save dai na i gat ol liklik snek bilong kaikai sting samting. Olgeta manmeri bai i bungim traim. Sol em i gutpela long givim teist long kaikai, tasol sapos sol em i lusim fleiva bilong em, hau na em bai i kisim sol bilong em bek gen? Yupela i mas stap olsem sol long wanpela narapela na stap wantaim bel isi."</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Jon, wanpela disaipel bilong Jisas, we ol i bin kolim nem bilong em</w:t>
      </w:r>
    </w:p>
    <w:p>
      <w:pPr>
        <w:pStyle w:val="ListBullet"/>
        <w:spacing w:line="240" w:lineRule="auto"/>
        <w:ind w:left="720"/>
      </w:pPr>
      <w:r>
        <w:rPr>
          <w:lang w:val="png_PG" w:bidi="png_PG"/>
        </w:rPr>
      </w:r>
      <w:r>
        <w:rPr>
          <w:lang w:val="png_PG" w:bidi="png_PG"/>
        </w:rPr>
        <w:t>Wanpela liklik pikinini</w:t>
      </w:r>
    </w:p>
    <w:p>
      <w:pPr/>
      <w:r>
        <w:rPr>
          <w:lang w:val="png_PG" w:bidi="png_PG"/>
        </w:rPr>
      </w:r>
      <w:r>
        <w:rPr>
          <w:lang w:val="png_PG" w:bidi="png_PG"/>
        </w:rPr>
        <w:t>Olsem wanpela grup, tingting gut long ol dispela pat bilong stori we ol samting i kamap long en: Long namba wan pat bilong stori, Jisas na ol disaipel i stap long eria bilong Sisaria Filipai na i wokabaut i go bek long Kaperneam, na ol i bin go insait long eria bilong Galili long go long Kaperneam. Taim ol i kamap long Kaperneam, ol i go insait long wanpela haus na long dispela hap ol i pinisim toktok bilong ol.</w:t>
      </w:r>
    </w:p>
    <w:p>
      <w:pPr/>
      <w:r>
        <w:rPr>
          <w:lang w:val="png_PG" w:bidi="png_PG"/>
        </w:rPr>
      </w:r>
      <w:r>
        <w:rPr>
          <w:lang w:val="png_PG" w:bidi="png_PG"/>
        </w:rPr>
        <w:t>Stop na lukluk long wanpela mep bilong Sisaria Filipai i go long Kaperneam olsem wanpela grup. Lukim dispela rot we Jisas na ol disaipel bilong em, ating ol i bin bihainim taim ol i wokabaut. Posim dispela odio long hia.</w:t>
      </w:r>
    </w:p>
    <w:p>
      <w:pPr/>
      <w:r>
        <w:rPr>
          <w:lang w:val="png_PG" w:bidi="png_PG"/>
        </w:rPr>
      </w:r>
      <w:r>
        <w:rPr>
          <w:lang w:val="png_PG" w:bidi="png_PG"/>
        </w:rPr>
        <w:t>Taim ol i wokabaut yet, Jisas i tokim ol disaipel bilong em olsem em bai i dai na kirap bek long dai. Ol disaipel i no andastendim em, na ol i pret long askim em ol kwesten long dispela.</w:t>
      </w:r>
    </w:p>
    <w:p>
      <w:pPr/>
      <w:r>
        <w:rPr>
          <w:lang w:val="png_PG" w:bidi="png_PG"/>
        </w:rPr>
      </w:r>
      <w:r>
        <w:rPr>
          <w:lang w:val="png_PG" w:bidi="png_PG"/>
        </w:rPr>
        <w:t>Taim ol i kamap long Kaperneam, ol i go insait long wanpela haus. Ating dispela em i haus bilong Pita we planti taim Jisas i save stap long en. Jisas i askim ol disaipel bilong em, "Yupela i bin toktok long wanem samting long rot?" Bikos ol i bin wok long toktok long husat bilong ol em i nambawan tru, ol i no bekim. Jisas i singautim ol disaipel i kam long em na em i stat long skulim ol. Jisas i skulim ol long sampela samting, na olgeta dispela samting i konek wantaim wanpela narapela. Ating Jisas i save ripitim ol wod na ol tingting long helpim long konektim ol tok skul. Em i bin toktok long ol liklik pikinini moa long wanpela taim, na em i toktok long mekim ol samting "long nem bilong em," na em i bin kolim ol pat bilong bodi we i save mekim ol manmeri i sin, na em i bin ripitim ol tingting olsem "hel", "Kingdom bilong God", "paia," na "sol".</w:t>
      </w:r>
    </w:p>
    <w:p>
      <w:pPr/>
      <w:r>
        <w:rPr>
          <w:lang w:val="png_PG" w:bidi="png_PG"/>
        </w:rPr>
      </w:r>
      <w:r>
        <w:rPr>
          <w:lang w:val="png_PG" w:bidi="png_PG"/>
        </w:rPr>
        <w:t>Stop hia na toktok long dispela askim olsem wanpela grup: Harim Mak 9:35–50 gen. Wanem ol wod na tingting em yu harim olsem Jisas i wok long ripitim? Toktok long hau dispela pasin em i wankain o i no wankain long wanem we ol tisa bilong lotu long kalsa o ples bilong yu i save skulim ol manmeri. Posim dispela odio long hia.</w:t>
      </w:r>
    </w:p>
    <w:p>
      <w:pPr/>
      <w:r>
        <w:rPr>
          <w:lang w:val="png_PG" w:bidi="png_PG"/>
        </w:rPr>
      </w:r>
      <w:r>
        <w:rPr>
          <w:lang w:val="png_PG" w:bidi="png_PG"/>
        </w:rPr>
        <w:t>Jesus i tokim ol olsem husat i laik stap nambawan tru em i mas kisim laspela ples na kamap wokman bilong olgeta narapela lain. Em i kisim wanpela liklik pikinini na holim dispela pikinini na em i tokim ol olsem husat i welkamim wanpela liklik pikinini long nem bilong mi em i welkamim mi na husat i welkamim mi em i welkamim Papa husat i bin salim mi.</w:t>
      </w:r>
    </w:p>
    <w:p>
      <w:pPr/>
      <w:r>
        <w:rPr>
          <w:lang w:val="png_PG" w:bidi="png_PG"/>
        </w:rPr>
      </w:r>
      <w:r>
        <w:rPr>
          <w:lang w:val="png_PG" w:bidi="png_PG"/>
        </w:rPr>
        <w:t>Jon i tokim Jisas olsem ol i bin lukim wanpela man i wok long rausim ol spirit nogut long nem bilong Jisas, na ol disaipel i bin tokim em long stop bikos em i no wanpela bilong ol disaipel. Putim yau gut long flow bilong ol tingting bilong Jisas na ol eksampel we Jisas i yusim taim em i skulim ol disaipel. Jisas i tok, "No ken stopim em! Husat i mekim ol mirakel long nem bilong mi bai i no inap long toktok nogut long mi bihain stret ol wok em i mekim. Husat i no birua bilong yumi em i pren bilong yumi. Sapos wanpela man i givim yu wanpela kap wara long nem bilong mi, em bai i kisim pe."</w:t>
      </w:r>
    </w:p>
    <w:p>
      <w:pPr/>
      <w:r>
        <w:rPr>
          <w:lang w:val="png_PG" w:bidi="png_PG"/>
        </w:rPr>
      </w:r>
      <w:r>
        <w:rPr>
          <w:lang w:val="png_PG" w:bidi="png_PG"/>
        </w:rPr>
        <w:t>Stop long hia na toktok olsem wanpela grup long husat em yupela i ken givim wanpela kap wara long en. Long ples o kalsa bilong yu, dispela em i ken pasin bilong givim kaikai long ol lain i nidim kaikai, o yu givim dring long wanpela man o meri sapos ples i hot, o yu givim wanpela kol siot bikos ples i kol. Dispela i ken toktok long pasin bilong welkamim wanpela man o meri long haus bilong yu long kaikai wantaim yu. Dispela em i ken pasin bilong bringim sampela kaikai o klos i go long wanpela man o meri husat i nidim. Taim yupela i pinis long toktok, mekim disisen long husat yupela bai mekim dispela pasin long en na mekim dispela pasin. Posim dispela odio long hia.</w:t>
      </w:r>
    </w:p>
    <w:p>
      <w:pPr/>
      <w:r>
        <w:rPr>
          <w:lang w:val="png_PG" w:bidi="png_PG"/>
        </w:rPr>
      </w:r>
      <w:r>
        <w:rPr>
          <w:lang w:val="png_PG" w:bidi="png_PG"/>
        </w:rPr>
        <w:t>Jisas i kontinu long skulim ol disaipel. Em i tok, "Em i gutpela moa long tromoi yu i go insait long solwara wantaim wanpela hevipela samting i raunim nek bilong yu, na i no larim yu i mekim narapela man o meri i pundaun long sin."</w:t>
      </w:r>
    </w:p>
    <w:p>
      <w:pPr/>
      <w:r>
        <w:rPr>
          <w:lang w:val="png_PG" w:bidi="png_PG"/>
        </w:rPr>
      </w:r>
      <w:r>
        <w:rPr>
          <w:lang w:val="png_PG" w:bidi="png_PG"/>
        </w:rPr>
        <w:t>Stop long hia na olsem wanpela grup lukim gen dispela piksa bilong milston. Posim dispela odio long hia.</w:t>
      </w:r>
    </w:p>
    <w:p>
      <w:pPr/>
      <w:r>
        <w:rPr>
          <w:lang w:val="png_PG" w:bidi="png_PG"/>
        </w:rPr>
      </w:r>
      <w:r>
        <w:rPr>
          <w:lang w:val="png_PG" w:bidi="png_PG"/>
        </w:rPr>
        <w:t xml:space="preserve">Em i gutpela moa long lusim wanpela pat bilong bodi na stap laip oltaim wantaim God olsem King bilong yu na i no larim ol i tromoi olgeta bodi bilong yu i go insait long hel paia, we i gat paia i no save dai na i gat ol liklik snek bilong kaikai sting samting. Olgeta manmeri bai i gat test bilong sekim ol. Jisas i tok olsem olgeta manmeri bai i gat </w:t>
      </w:r>
      <w:r>
        <w:rPr>
          <w:b/>
          <w:lang w:val="png_PG" w:bidi="png_PG"/>
        </w:rPr>
        <w:t>test bilong paia</w:t>
      </w:r>
      <w:r>
        <w:rPr>
          <w:lang w:val="png_PG" w:bidi="png_PG"/>
        </w:rPr>
        <w:t xml:space="preserve"> o </w:t>
      </w:r>
      <w:r>
        <w:rPr>
          <w:b/>
          <w:lang w:val="png_PG" w:bidi="png_PG"/>
        </w:rPr>
        <w:t>test bilong sol.</w:t>
      </w:r>
      <w:r>
        <w:rPr>
          <w:lang w:val="png_PG" w:bidi="png_PG"/>
        </w:rPr>
        <w:t xml:space="preserve"> Ol Ju i save mekim ol ofa bilong kukim long paia o sekrifais i go long God long tempel bilong ol. Ol i nid long bringim sol tu wantaim ol ofa bilong ol long kukim long paia long wanpela alta, bikos ol dispela sekrifais em ol mit na ol i save putim sol long givim fleiva long mit na mekim mit i stap longpela taim. Dispela sol Jisas i toktok long en em i makim pasin bilong yumi long sanap strong na bihainim Jisas na serim Gutnius bilong Jisas. "Long i gat sol antap long yu na stap insait long paia" em i minim olsem narapela lain bai i bagarapim yu na yu bai i stap olsem wanpela sekrifais i go long God bikos yu sanap strong long bihainim God. Yupela i ken bihainim ol narapela trenslesen na tok olsem olgeta manmeri em paia bai i testim ol sapos em i hat long yupela long tok olsem olgeta lain bai i gat sol antap long ol na ol bai i stap insait long paia.</w:t>
      </w:r>
    </w:p>
    <w:p>
      <w:pPr/>
      <w:r>
        <w:rPr>
          <w:lang w:val="png_PG" w:bidi="png_PG"/>
        </w:rPr>
      </w:r>
      <w:r>
        <w:rPr>
          <w:lang w:val="png_PG" w:bidi="png_PG"/>
        </w:rPr>
        <w:t>Bihain Jisas i tok, "Sol em i gutpela long givim fleiva long kaikai, tasol sapos sol i lusim fleiva bilong em, hau bai em i kisim sol bilong em gen? Yupela i mas stap olsem sol long wanpela narapela na stap wantaim bel isi."</w:t>
      </w:r>
    </w:p>
    <w:p>
      <w:pPr/>
      <w:r>
        <w:rPr>
          <w:lang w:val="png_PG" w:bidi="png_PG"/>
        </w:rPr>
      </w:r>
      <w:r>
        <w:rPr>
          <w:lang w:val="png_PG" w:bidi="png_PG"/>
        </w:rPr>
        <w:t>Nau, grup i mas wokim storibod, dro, o yusim ol samting long piksarim dispela stori na ol eksen i stap long em.</w:t>
      </w:r>
      <w:r>
        <w:rPr>
          <w:lang w:val="png_PG" w:bidi="png_PG"/>
        </w:rPr>
      </w:r>
    </w:p>
    <w:p>
      <w:pPr>
        <w:pStyle w:val="Heading3"/>
      </w:pPr>
      <w:r>
        <w:rPr>
          <w:lang w:val="png_PG" w:bidi="png_PG"/>
        </w:rPr>
        <w:t>Ektim aut dispela Tok</w:t>
      </w:r>
    </w:p>
    <w:p>
      <w:pPr/>
      <w:r>
        <w:rPr>
          <w:lang w:val="png_PG" w:bidi="png_PG"/>
        </w:rPr>
      </w:r>
      <w:r>
        <w:rPr>
          <w:lang w:val="png_PG" w:bidi="png_PG"/>
        </w:rPr>
        <w:t>Harim wanpela vesen bilong Mak 9:30–50 long trenslesen we i isi tru long yupela long andastendim.</w:t>
      </w:r>
    </w:p>
    <w:p>
      <w:pPr/>
      <w:r>
        <w:rPr>
          <w:lang w:val="png_PG" w:bidi="png_PG"/>
        </w:rPr>
      </w:r>
      <w:r>
        <w:rPr>
          <w:lang w:val="png_PG" w:bidi="png_PG"/>
        </w:rPr>
        <w:t>Insait long dispela step, grup bai mekim drama bilong dispela stori.</w:t>
      </w:r>
    </w:p>
    <w:p>
      <w:pPr/>
      <w:r>
        <w:rPr>
          <w:lang w:val="png_PG" w:bidi="png_PG"/>
        </w:rPr>
      </w:r>
      <w:r>
        <w:rPr>
          <w:lang w:val="png_PG" w:bidi="png_PG"/>
        </w:rPr>
        <w:t>Dispela stori i gat tripela hap.</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Jon, wanpela disaipel bilong Jisas we ol i kolim tasol nem bilong em</w:t>
      </w:r>
    </w:p>
    <w:p>
      <w:pPr>
        <w:pStyle w:val="ListBullet"/>
        <w:spacing w:line="240" w:lineRule="auto"/>
        <w:ind w:left="720"/>
      </w:pPr>
      <w:r>
        <w:rPr>
          <w:lang w:val="png_PG" w:bidi="png_PG"/>
        </w:rPr>
      </w:r>
      <w:r>
        <w:rPr>
          <w:lang w:val="png_PG" w:bidi="png_PG"/>
        </w:rPr>
        <w:t>Wanpela liklik pikinini</w:t>
      </w:r>
    </w:p>
    <w:p>
      <w:pPr/>
      <w:r>
        <w:rPr>
          <w:lang w:val="png_PG" w:bidi="png_PG"/>
        </w:rPr>
      </w:r>
      <w:r>
        <w:rPr>
          <w:lang w:val="png_PG" w:bidi="png_PG"/>
        </w:rPr>
        <w:t>Olsem wanpela grup, ektim dispela stori tupela taim. Yupela i mas ektim dispela stori long tok ples bilong yupela.</w:t>
      </w:r>
    </w:p>
    <w:p>
      <w:pPr/>
      <w:r>
        <w:rPr>
          <w:lang w:val="png_PG" w:bidi="png_PG"/>
        </w:rPr>
      </w:r>
      <w:r>
        <w:rPr>
          <w:lang w:val="png_PG" w:bidi="png_PG"/>
        </w:rPr>
        <w:t>Pastaim, ektim dispela stori na no ken stop. Tingting gut long ol toktok we ol manmeri insait long stori i mekim, flow bilong stori, wanem as tingting bilong stori na wanem ol samting bilong ektim long soim dispela as tingting, na wanem oda ol samting i kamap insait long stori. Sekim olsem yupela i ektim olgeta samting na i no bin kalapim ol hatpela o impoten pat bilong stori. Helpim wanpela narapela long tingim olgeta pat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long namba tu taim. Long sampela hap insait long drama, stopim drama na askim dispela kwesten i go long wanpela man o meri husat i ekt, "Yu pilim olsem wanem o yu tingting olsem wanem?" Dispela man o meri husat i wok long ekt bai bekim na tokaut long wanem samting em i pilim o tingim sapos em i tru tru dispela man o meri o samting we em i wok long ektim. Bihain, kontinu wantaim drama.</w:t>
      </w:r>
    </w:p>
    <w:p>
      <w:pPr/>
      <w:r>
        <w:rPr>
          <w:lang w:val="png_PG" w:bidi="png_PG"/>
        </w:rPr>
      </w:r>
      <w:r>
        <w:rPr>
          <w:lang w:val="png_PG" w:bidi="png_PG"/>
        </w:rPr>
        <w:t>Posim dispela odio long hia na ektim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Jisas na ol disaipel bilong em i go insait long Galili. Taim ol i wok long wokabaut, Jisas i tokim ol gen olsem wanpela bai i givim em long han bilong birua, ol bai kilim em i dai, na em bai i kirap bek long dai. Ol disaipel i pret tru long askim em wanem samting em i minim.</w:t>
      </w:r>
    </w:p>
    <w:p>
      <w:pPr/>
      <w:r>
        <w:rPr>
          <w:lang w:val="png_PG" w:bidi="png_PG"/>
        </w:rPr>
      </w:r>
      <w:r>
        <w:rPr>
          <w:lang w:val="png_PG" w:bidi="png_PG"/>
        </w:rPr>
        <w:t>Posim dispela drama. Askim ol lain husat i ekt olsem ol disaipel, "Yupela i wok long pilim olsem wanem o tingting olsem wanem?" Bilong wanem yupela i pret tumas long askim Jisas long mining bilong toktok bilong em?" Ol manmeri i ken bekim olsem, "Mipela i pret long wanem samting Jisas i minim," o "Mipela i no klia long wanem samting Jisas i minim," o "Mipela i tingim las taim mipela i bin toktok long dispela wantaim Jisas na Jisas i bin krosim Pita, olsem na mipela i pret tru long askim Jisas long mining bilong toktok bilong em." Kontinu wantaim drama.</w:t>
      </w:r>
    </w:p>
    <w:p>
      <w:pPr/>
      <w:r>
        <w:rPr>
          <w:lang w:val="png_PG" w:bidi="png_PG"/>
        </w:rPr>
      </w:r>
      <w:r>
        <w:rPr>
          <w:lang w:val="png_PG" w:bidi="png_PG"/>
        </w:rPr>
        <w:t>Taim ol i kamap long Kaperneam, ol i go insait long wanpela haus. Jisas i askim ol long wanem samting ol i wok long toktok long en long rot. Ol disaipel i bin tok pait long husat bilong ol i namba wan tru, olsem na ol i no bekim. Jisas i singautim ol disaipel i kam long em. Em i tokim ol olsem dispela namba wan man tru em i dispela man husat i stap olsem laspela man na em i wokman bilong ol narapela. Em i kisim wanpela liklik pikinini long han bilong em, na tokim ol olsem husat i welkamim wanpela pikinini long nem bilong em, na husat i welkamim Jisas, i welkamim Papa husat i bin salim em i kam.</w:t>
      </w:r>
    </w:p>
    <w:p>
      <w:pPr/>
      <w:r>
        <w:rPr>
          <w:lang w:val="png_PG" w:bidi="png_PG"/>
        </w:rPr>
      </w:r>
      <w:r>
        <w:rPr>
          <w:lang w:val="png_PG" w:bidi="png_PG"/>
        </w:rPr>
        <w:t>Posim dispela drama. Askim ol lain husat i ekt olsem ol disaipel, "Yupela i wok long pilim na tingting olsem wanem?" Ol manmeri i ken bekim olsem, "Mipela i sem long samting mipela i bin tok pait long en" o "Save bilong mipela long ol samting bilong dispela graun em Jisas i wok long testim." Askim dispela man i ekt olsem Jisas, "Yu wok long tingting olsem wanem o pilim olsem wanem?" Dispela man i ken bekim olsem, "Mi laik save tru long wanem samting ol i wok long tok pait long en," o "Mi laik skulim ol disaipel bilong mi long impoten samting," o "Mi laikim ol long lainim pasin bilong daunim ol yet." Kontinu wantaim drama.</w:t>
      </w:r>
    </w:p>
    <w:p>
      <w:pPr/>
      <w:r>
        <w:rPr>
          <w:lang w:val="png_PG" w:bidi="png_PG"/>
        </w:rPr>
      </w:r>
      <w:r>
        <w:rPr>
          <w:lang w:val="png_PG" w:bidi="png_PG"/>
        </w:rPr>
        <w:t>Wanpela bilong ol disaipel, Jon, i tokim Jisas olsem ol i bin lukim wanpela man i rausim spirit nogut long nem bilong Jisas. Ol i tokim dispela man long no ken rausim ol spirit nogut, bikos em i no wanpela bilong ol disaipel bilong Jisas. Jisas i tok, "No ken mekim dispela! No gat wanpela man husat i mekim mirakel long nem bilong mi, bai i toktok nogut long mi bihain. Ol lain husat i no birua long yumi em ol i lain bilong yumi. Sapos wanpela man i givim yu wanpela kap wara bikos long mi, ol bai i kisim pe."</w:t>
      </w:r>
    </w:p>
    <w:p>
      <w:pPr/>
      <w:r>
        <w:rPr>
          <w:lang w:val="png_PG" w:bidi="png_PG"/>
        </w:rPr>
      </w:r>
      <w:r>
        <w:rPr>
          <w:lang w:val="png_PG" w:bidi="png_PG"/>
        </w:rPr>
        <w:t>Jisas i toktok gen long dispela liklik pikinini bilong pastaim, em i tok, "Tasol sapos yupela i mekim wanpela bilong ol dispela liklik pikinini i pundaun, em bai i gutpela moa sapos ol i tromoi yupela i go insait long solwara wantaim wanpela hevi samting i stap raun long nek bilong yu. Em i gutpela moa long yupela long lusim sampela pat bilong bodi bilong yupela na i stap oltaim oltaim, na i no gat olgeta pat bilong bodi na i go long hel, we i pulap long paia na ol liklik snek we i save kaikai ol sting samting. Olgeta manmeri em paia bai i testim ol. Sol em i gutpela samting bilong mekim kaikai teist gut, tasol sapos sol i lusim sol bilong em, hau bai yu mekim em i sol gen? Yupela i mas bel isi na i stap wantaim wanpela narapela."</w:t>
      </w:r>
    </w:p>
    <w:p>
      <w:pPr/>
      <w:r>
        <w:rPr>
          <w:lang w:val="png_PG" w:bidi="png_PG"/>
        </w:rPr>
      </w:r>
      <w:r>
        <w:rPr>
          <w:lang w:val="png_PG" w:bidi="png_PG"/>
        </w:rPr>
        <w:t>Posim dispela drama. Askim ol lain husat i ekt olsem ol disaipel, "Yupela i wok long pilim olsem wanem na tingting long olsem wanem?" Ol i ken bekim olsem, "Mipela laikim tru long save long dispela skul tok," o "Mipela i paul. Mipela i nid long katim han na lek bilong mipela tru tru? o "Mipela i kirap nogut-Jisas i testim tingting bilong mipela long ol samting we mipela i ting mipela i save long en.</w:t>
      </w:r>
      <w:r>
        <w:rPr>
          <w:lang w:val="png_PG" w:bidi="png_PG"/>
        </w:rPr>
      </w:r>
    </w:p>
    <w:p>
      <w:pPr>
        <w:pStyle w:val="Heading3"/>
      </w:pPr>
      <w:r>
        <w:rPr>
          <w:lang w:val="png_PG" w:bidi="png_PG"/>
        </w:rPr>
        <w:t>Pulapim dispela speis</w:t>
      </w:r>
    </w:p>
    <w:p>
      <w:pPr/>
      <w:r>
        <w:rPr>
          <w:lang w:val="png_PG" w:bidi="png_PG"/>
        </w:rPr>
      </w:r>
      <w:r>
        <w:rPr>
          <w:lang w:val="png_PG" w:bidi="png_PG"/>
        </w:rPr>
        <w:t>Harim wanpela vesen bilong Mak 9:30–50 long trenslesen we i isi tru long yupela long andastendim.</w:t>
      </w:r>
    </w:p>
    <w:p>
      <w:pPr/>
      <w:r>
        <w:rPr>
          <w:lang w:val="png_PG" w:bidi="png_PG"/>
        </w:rPr>
      </w:r>
      <w:r>
        <w:rPr>
          <w:lang w:val="png_PG" w:bidi="png_PG"/>
        </w:rPr>
        <w:t>Insait long dispela step, grup bai i toktok long ol bikpela hap tok na ol wod i stap insait long dispela stori.</w:t>
      </w:r>
    </w:p>
    <w:p>
      <w:pPr/>
      <w:r>
        <w:rPr>
          <w:lang w:val="png_PG" w:bidi="png_PG"/>
        </w:rPr>
      </w:r>
      <w:r>
        <w:rPr>
          <w:lang w:val="png_PG" w:bidi="png_PG"/>
        </w:rPr>
        <w:t xml:space="preserve">Jisas na ol </w:t>
      </w:r>
      <w:r>
        <w:rPr>
          <w:b/>
          <w:lang w:val="png_PG" w:bidi="png_PG"/>
        </w:rPr>
        <w:t>disaipel</w:t>
      </w:r>
      <w:r>
        <w:rPr>
          <w:lang w:val="png_PG" w:bidi="png_PG"/>
        </w:rPr>
        <w:t xml:space="preserve"> bilong em i lusim wanem hap ol i stap long en na wokabaut i go insait long </w:t>
      </w:r>
      <w:r>
        <w:rPr>
          <w:b/>
          <w:lang w:val="png_PG" w:bidi="png_PG"/>
        </w:rPr>
        <w:t>Galili</w:t>
      </w:r>
      <w:r>
        <w:rPr>
          <w:lang w:val="png_PG" w:bidi="png_PG"/>
        </w:rPr>
        <w:t>. Jisas i no laik long wanpela man long save olsem em i stap long hap, bikos em i laik stap wantaim ol disaipel bilong em. Ol disaipel em ol lain i save stap klostu tru long Jisas na bihainim em. Galili em i wanpela not o provins bilong Israel. Yusim ol seim wod long ol disaipel na Galili olsem yu bin yusim insait long ol narapela pat long buk bilong Mak. Long kisim moa tok save long ol disaipel na Galili, lukim masta gloseri.</w:t>
      </w:r>
    </w:p>
    <w:p>
      <w:pPr/>
      <w:r>
        <w:rPr>
          <w:lang w:val="png_PG" w:bidi="png_PG"/>
        </w:rPr>
      </w:r>
      <w:r>
        <w:rPr>
          <w:lang w:val="png_PG" w:bidi="png_PG"/>
        </w:rPr>
        <w:t>Jisas i tokim ol disaipel bilong em, "</w:t>
      </w:r>
      <w:r>
        <w:rPr>
          <w:b/>
          <w:lang w:val="png_PG" w:bidi="png_PG"/>
        </w:rPr>
        <w:t>Pikinini bilong Man</w:t>
      </w:r>
      <w:r>
        <w:rPr>
          <w:lang w:val="png_PG" w:bidi="png_PG"/>
        </w:rPr>
        <w:t xml:space="preserve"> em ol bai i givim baksait long em na kilim em tasol em bai i kirap bek long dai." Pikinini bilong Man em i wanpela tok we Jisas i save yusim planti taim long toktok long em yet. Dispela tok em i diskraibim dispela man we God i bin givim olgeta atoriti long em. Trensletim Pikinini bilong Man long seim we olsem yu bin trensletim em long ol narapela stori insait long buk bilong Mak. Long moa tok save long Pikinini bilong Man, lukim masta gloseri.</w:t>
      </w:r>
    </w:p>
    <w:p>
      <w:pPr/>
      <w:r>
        <w:rPr>
          <w:lang w:val="png_PG" w:bidi="png_PG"/>
        </w:rPr>
      </w:r>
      <w:r>
        <w:rPr>
          <w:lang w:val="png_PG" w:bidi="png_PG"/>
        </w:rPr>
        <w:t xml:space="preserve">Bihain ol i kamap long </w:t>
      </w:r>
      <w:r>
        <w:rPr>
          <w:b/>
          <w:lang w:val="png_PG" w:bidi="png_PG"/>
        </w:rPr>
        <w:t>Kaperneam.</w:t>
      </w:r>
      <w:r>
        <w:rPr>
          <w:lang w:val="png_PG" w:bidi="png_PG"/>
        </w:rPr>
        <w:t xml:space="preserve"> Kaperneam em i bin wanpela impoten taun bilong bisnis long nambis bilong Raunwara Galili. Trensletim Kaperneam long seim we olsem yu bin yusim long ol narapela stori long buk bilong Mak. Long kisim moa tok save long Kaperneam, lukim masta gloseri.</w:t>
      </w:r>
    </w:p>
    <w:p>
      <w:pPr/>
      <w:r>
        <w:rPr>
          <w:lang w:val="png_PG" w:bidi="png_PG"/>
        </w:rPr>
      </w:r>
      <w:r>
        <w:rPr>
          <w:lang w:val="png_PG" w:bidi="png_PG"/>
        </w:rPr>
        <w:t xml:space="preserve">Bihain Jisas i putim wanpela liklik pikinini namel long ol na em i tok, "Husat man i welkamim wanpela liklik pikinini olsem </w:t>
      </w:r>
      <w:r>
        <w:rPr>
          <w:b/>
          <w:lang w:val="png_PG" w:bidi="png_PG"/>
        </w:rPr>
        <w:t>long nem bilong mi</w:t>
      </w:r>
      <w:r>
        <w:rPr>
          <w:lang w:val="png_PG" w:bidi="png_PG"/>
        </w:rPr>
        <w:t xml:space="preserve"> o </w:t>
      </w:r>
      <w:r>
        <w:rPr>
          <w:b/>
          <w:lang w:val="png_PG" w:bidi="png_PG"/>
        </w:rPr>
        <w:t>o bikos long mi</w:t>
      </w:r>
      <w:r>
        <w:rPr>
          <w:lang w:val="png_PG" w:bidi="png_PG"/>
        </w:rPr>
        <w:t xml:space="preserve"> em i welkamim mi. Taim Jisas i yusim dispela hap tok long nem bilong mi em i wok long toktok long pawa o atoriti bilong mekim samting. Yusim seim wod o hap tok we i minim </w:t>
      </w:r>
      <w:r>
        <w:rPr>
          <w:b/>
          <w:lang w:val="png_PG" w:bidi="png_PG"/>
        </w:rPr>
        <w:t>long nem bilong mi</w:t>
      </w:r>
      <w:r>
        <w:rPr>
          <w:lang w:val="png_PG" w:bidi="png_PG"/>
        </w:rPr>
        <w:t xml:space="preserve"> long olgeta hap long buk bilong Mak.</w:t>
      </w:r>
    </w:p>
    <w:p>
      <w:pPr/>
      <w:r>
        <w:rPr>
          <w:lang w:val="png_PG" w:bidi="png_PG"/>
        </w:rPr>
      </w:r>
      <w:r>
        <w:rPr>
          <w:lang w:val="png_PG" w:bidi="png_PG"/>
        </w:rPr>
        <w:t xml:space="preserve">Stop long hia na toktok olsem wanpela grup long wanem wod o hap tok yupela bai yusim long minim </w:t>
      </w:r>
      <w:r>
        <w:rPr>
          <w:b/>
          <w:lang w:val="png_PG" w:bidi="png_PG"/>
        </w:rPr>
        <w:t>long nem bilong mi</w:t>
      </w:r>
      <w:r>
        <w:rPr>
          <w:lang w:val="png_PG" w:bidi="png_PG"/>
        </w:rPr>
        <w:t>. Posim odio long hia.</w:t>
      </w:r>
    </w:p>
    <w:p>
      <w:pPr/>
      <w:r>
        <w:rPr>
          <w:lang w:val="png_PG" w:bidi="png_PG"/>
        </w:rPr>
      </w:r>
      <w:r>
        <w:rPr>
          <w:lang w:val="png_PG" w:bidi="png_PG"/>
        </w:rPr>
        <w:t>Bihain, Jon i askim Jisas, "</w:t>
      </w:r>
      <w:r>
        <w:rPr>
          <w:b/>
          <w:lang w:val="png_PG" w:bidi="png_PG"/>
        </w:rPr>
        <w:t>Tisa,</w:t>
      </w:r>
      <w:r>
        <w:rPr>
          <w:lang w:val="png_PG" w:bidi="png_PG"/>
        </w:rPr>
        <w:t xml:space="preserve"> mipela i lukim wanpela man i yusim nem bilong yu long rausim ol </w:t>
      </w:r>
      <w:r>
        <w:rPr>
          <w:b/>
          <w:lang w:val="png_PG" w:bidi="png_PG"/>
        </w:rPr>
        <w:t>spirit nogut</w:t>
      </w:r>
      <w:r>
        <w:rPr>
          <w:lang w:val="png_PG" w:bidi="png_PG"/>
        </w:rPr>
        <w:t>. Tisa em i wanpela tok bilong soim rispek na ol lain i save yusim long toktok long wanpela tisa bilong ol samting bilong God husat i gat ol disaipel. Yusim seim wod long Tisa olsem yu bin yusim long ol stori i go pinis. Insait long dispela stori ol i bin yusim dispela wod dimon, tasol mining bilong em i wankain olsem spirit nogut. Spirit nogut o dimon i toktok long ol spirit husat i save bringim toktok bilong Satan na ol i wokboi bilong Satan na i stap olsem ol mausman bilong em, na ol i stap aninit long atoriti bilong em. Ol dispela spirit i gat strong bilong daunim wanpela man o meri na i ken kontrolim dispela man o meri. Yusim seim wod bilong spirit nogut olsem yu bin yusim long ol narapela stori i go pinis.</w:t>
      </w:r>
    </w:p>
    <w:p>
      <w:pPr/>
      <w:r>
        <w:rPr>
          <w:lang w:val="png_PG" w:bidi="png_PG"/>
        </w:rPr>
      </w:r>
      <w:r>
        <w:rPr>
          <w:lang w:val="png_PG" w:bidi="png_PG"/>
        </w:rPr>
        <w:t xml:space="preserve">Jisas i tok, "No ken stopim dispela man." I no gat wanpela man husat i mekim ol </w:t>
      </w:r>
      <w:r>
        <w:rPr>
          <w:b/>
          <w:lang w:val="png_PG" w:bidi="png_PG"/>
        </w:rPr>
        <w:t>mirakel</w:t>
      </w:r>
      <w:r>
        <w:rPr>
          <w:lang w:val="png_PG" w:bidi="png_PG"/>
        </w:rPr>
        <w:t xml:space="preserve"> long nem bilong mi o wantaim pawa bilong mi bai inap long toktok nogut long mi. Ol mirakel i toktok long ol eksen bilong God we i soim pawa bilong God na God tasol i ken mekim, na i save mekim ol manmeri i kirap nogut long pawa bilong God. Yusim seim wod long ol mirakel olsem yu bin yusim long ol narapela stori i go pinis. Long kisim moa tok save long ol mirakel, lukim masta gloseri.</w:t>
      </w:r>
    </w:p>
    <w:p>
      <w:pPr/>
      <w:r>
        <w:rPr>
          <w:lang w:val="png_PG" w:bidi="png_PG"/>
        </w:rPr>
      </w:r>
      <w:r>
        <w:rPr>
          <w:lang w:val="png_PG" w:bidi="png_PG"/>
        </w:rPr>
        <w:t xml:space="preserve">Jisas i tok moa, "Sapos wanpela i givim yu wanpela kap wara bikos yu bilong </w:t>
      </w:r>
      <w:r>
        <w:rPr>
          <w:b/>
          <w:lang w:val="png_PG" w:bidi="png_PG"/>
        </w:rPr>
        <w:t>Mesaia,</w:t>
      </w:r>
      <w:r>
        <w:rPr>
          <w:lang w:val="png_PG" w:bidi="png_PG"/>
        </w:rPr>
        <w:t xml:space="preserve"> o </w:t>
      </w:r>
      <w:r>
        <w:rPr>
          <w:b/>
          <w:lang w:val="png_PG" w:bidi="png_PG"/>
        </w:rPr>
        <w:t>Krais,</w:t>
      </w:r>
      <w:r>
        <w:rPr>
          <w:lang w:val="png_PG" w:bidi="png_PG"/>
        </w:rPr>
        <w:t xml:space="preserve"> dispela man bai i kisim pe bilong em." Dispela nem Jisas em i min "God i seivim." Krais em i wod "Mesaia" long Hibru, na em i min wanpela man we God i bin anointim, o makim long mekim wanpela spesel wok. Insait long Olpela Testamen, ol profet, pris, na king em God i bin anointim ol long mekim ol spesel wok. Jisas em i olgeta bilong ol dispela samting, tasol Mak i lukim Jisas olsem wanpela king God i makim long mekim wanpela spesel wok. Yusim seim wod bilong Mesaia o Krais olsem yu bin yusim long ol narapela stori i go pinis. Long kisim moa tok save long Mesaia o Krais, lukim masta gloseri.</w:t>
      </w:r>
    </w:p>
    <w:p>
      <w:pPr/>
      <w:r>
        <w:rPr>
          <w:lang w:val="png_PG" w:bidi="png_PG"/>
        </w:rPr>
      </w:r>
      <w:r>
        <w:rPr>
          <w:lang w:val="png_PG" w:bidi="png_PG"/>
        </w:rPr>
        <w:t xml:space="preserve">Jisas i tok moa olsem sapos yumi mekim wanpela man husat i bilip long em i pundaun long sin o long mekim sin, em i gutpela moa long hangamapim wanpela </w:t>
      </w:r>
      <w:r>
        <w:rPr>
          <w:b/>
          <w:lang w:val="png_PG" w:bidi="png_PG"/>
        </w:rPr>
        <w:t>milston</w:t>
      </w:r>
      <w:r>
        <w:rPr>
          <w:lang w:val="png_PG" w:bidi="png_PG"/>
        </w:rPr>
        <w:t xml:space="preserve"> long nek bilong yu. Wanpela milston em i wanpela ston we hevi bilong em i olsem 200 kilogrem. Em i raun, na i gat hul long namel, na ol i save yusim bilong graindim ol sit bilong gras. Wanpela donki i save pusim wanpela stik ol i bin pasim long wanpela ston bilong tanim dispela milston.</w:t>
      </w:r>
    </w:p>
    <w:p>
      <w:pPr/>
      <w:r>
        <w:rPr>
          <w:lang w:val="png_PG" w:bidi="png_PG"/>
        </w:rPr>
      </w:r>
      <w:r>
        <w:rPr>
          <w:lang w:val="png_PG" w:bidi="png_PG"/>
        </w:rPr>
        <w:t>Stop long hia na soim wanpela piksa o foto bilong wanpela milston long trenslesen tim bilong yu. Posim dispela odio long hia.</w:t>
      </w:r>
    </w:p>
    <w:p>
      <w:pPr/>
      <w:r>
        <w:rPr>
          <w:lang w:val="png_PG" w:bidi="png_PG"/>
        </w:rPr>
      </w:r>
      <w:r>
        <w:rPr>
          <w:lang w:val="png_PG" w:bidi="png_PG"/>
        </w:rPr>
        <w:t xml:space="preserve">Jisas i go moa long tok olsem yumi mas mekim olgeta samting yumi inap long mekim bilong abrusim sin, yumi ken katim han o lek bilong yumi tu. Em i gutpela moa long yu i gat wanpela han o wanpela lek tasol na go insait long laif i stap oltaim oltaim, winim pasin bilong i gat tupela han na tupela lek na ol i tromoim yu i go insait long </w:t>
      </w:r>
      <w:r>
        <w:rPr>
          <w:b/>
          <w:lang w:val="png_PG" w:bidi="png_PG"/>
        </w:rPr>
        <w:t>hel</w:t>
      </w:r>
      <w:r>
        <w:rPr>
          <w:lang w:val="png_PG" w:bidi="png_PG"/>
        </w:rPr>
        <w:t xml:space="preserve">. Hel em i nem bilong ples we ol manmeri i no bilip i go long en long pinis bilong graun bilong kisim panismen. Satan na ol enjel bilong em bai i go long hap tu. Paia bai i stap oltaim oltaim long hap. Ol profet bilong ol Ju i bin diskraibim hel, o ples bilong kisim panismen, olsem wanpela ples we ol liklik snek na paia i save kaikai ol manmeri oltaim oltaim. Stop long hia na toktok olsem wanpela grup long wanem wod o hap tok yupela bai yusim long </w:t>
      </w:r>
      <w:r>
        <w:rPr>
          <w:b/>
          <w:lang w:val="png_PG" w:bidi="png_PG"/>
        </w:rPr>
        <w:t>hel.</w:t>
      </w:r>
      <w:r>
        <w:rPr>
          <w:lang w:val="png_PG" w:bidi="png_PG"/>
        </w:rPr>
        <w:t xml:space="preserve"> Lukim wod </w:t>
      </w:r>
      <w:r>
        <w:rPr>
          <w:b/>
          <w:lang w:val="png_PG" w:bidi="png_PG"/>
        </w:rPr>
        <w:t>hel</w:t>
      </w:r>
      <w:r>
        <w:rPr>
          <w:lang w:val="png_PG" w:bidi="png_PG"/>
        </w:rPr>
        <w:t xml:space="preserve"> insait long Masta Gloseri long kisim moa tok save. Posim dispela odio long hia. Yusim seim wod long hel long olgeta hap bilong buk bilong Mak.</w:t>
      </w:r>
    </w:p>
    <w:p>
      <w:pPr/>
      <w:r>
        <w:rPr>
          <w:lang w:val="png_PG" w:bidi="png_PG"/>
        </w:rPr>
      </w:r>
      <w:r>
        <w:rPr>
          <w:lang w:val="png_PG" w:bidi="png_PG"/>
        </w:rPr>
        <w:t xml:space="preserve">Yusim seim wod long </w:t>
      </w:r>
      <w:r>
        <w:rPr>
          <w:b/>
          <w:lang w:val="png_PG" w:bidi="png_PG"/>
        </w:rPr>
        <w:t>ol liklik snek</w:t>
      </w:r>
      <w:r>
        <w:rPr>
          <w:lang w:val="png_PG" w:bidi="png_PG"/>
        </w:rPr>
        <w:t xml:space="preserve"> olsem yu save yusim long ol liklik snek i save kaikai bodi bilong daiman.</w:t>
      </w:r>
    </w:p>
    <w:p>
      <w:pPr/>
      <w:r>
        <w:rPr>
          <w:lang w:val="png_PG" w:bidi="png_PG"/>
        </w:rPr>
      </w:r>
      <w:r>
        <w:rPr>
          <w:lang w:val="png_PG" w:bidi="png_PG"/>
        </w:rPr>
        <w:t>Insait long dispela stori Jisas i wok long toktok long planti liklik snek.</w:t>
      </w:r>
    </w:p>
    <w:p>
      <w:pPr/>
      <w:r>
        <w:rPr>
          <w:lang w:val="png_PG" w:bidi="png_PG"/>
        </w:rPr>
      </w:r>
      <w:r>
        <w:rPr>
          <w:lang w:val="png_PG" w:bidi="png_PG"/>
        </w:rPr>
        <w:t xml:space="preserve">Jisas i toktok tu long pasin bilong i go insait long </w:t>
      </w:r>
      <w:r>
        <w:rPr>
          <w:b/>
          <w:lang w:val="png_PG" w:bidi="png_PG"/>
        </w:rPr>
        <w:t>Kingdom bilong God.</w:t>
      </w:r>
      <w:r>
        <w:rPr>
          <w:lang w:val="png_PG" w:bidi="png_PG"/>
        </w:rPr>
        <w:t xml:space="preserve"> Wanpela kingdom em i wanpela ples we wanpela king i save bosim wanpela grup bilong ol manmeri. Insait long Nupela Testamen, Kingdom bilong God i toktok long dispela taim God i kam bilong bosim ol manmeri—atoriti bilong em olsem king we i stat wantaim wok bilong Jisas long graun na long pasin bilong ol manmeri long kisim em. Bihain, dispela nambawan gutpela Kingdom bai i kam. Yusim ol seim wod long Kingdom bilong God olsem yu bin yusim long ol stori i go pinis. Long kisim moa tok save long Kingdom bilong God, lukim masta gloseri.</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translesen we i isi tru long yupela long andastendim.</w:t>
      </w:r>
    </w:p>
    <w:p>
      <w:pPr/>
      <w:r>
        <w:rPr>
          <w:lang w:val="png_PG" w:bidi="png_PG"/>
        </w:rPr>
      </w:r>
      <w:r>
        <w:rPr>
          <w:lang w:val="png_PG" w:bidi="png_PG"/>
        </w:rPr>
        <w:t>Insait long dispela sesen, olsem wanpela grup, tokim gen dispela stori long tok ples bilong yupela yet.</w:t>
      </w:r>
    </w:p>
    <w:p>
      <w:pPr/>
      <w:r>
        <w:rPr>
          <w:lang w:val="png_PG" w:bidi="png_PG"/>
        </w:rPr>
      </w:r>
      <w:r>
        <w:rPr>
          <w:lang w:val="png_PG" w:bidi="png_PG"/>
        </w:rPr>
        <w:t>Pastaim, olgeta grup bai prektis long tokim dispela stori long tok ples bilong yupela yet. Tingim long yusim ol samting we yupela i bin wanbel long en long narapela step i go pinis, kain olsem oda bilong ol samting i kamap insait long stori, ol wod, ol hap tok, ol samting ol man o 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Posim dispela odio long hia.</w:t>
      </w:r>
    </w:p>
    <w:p>
      <w:pPr/>
      <w:r>
        <w:rPr>
          <w:lang w:val="png_PG" w:bidi="png_PG"/>
        </w:rPr>
      </w:r>
      <w:r>
        <w:rPr>
          <w:lang w:val="png_PG" w:bidi="png_PG"/>
        </w:rPr>
        <w:t>Bihain, wanwan memba bilong grup i mas autim olgeta samting i kamap insait long dispela stori long wanpela laspela taim na no gat lain i mas distebim ol. Wanpela grup memba i ken yusim ol kainkain samting, ol eksen, o piksa o storibod long helpim em long tingim dispela stori. Posim dispela odio long hia.</w:t>
      </w:r>
    </w:p>
    <w:p>
      <w:pPr/>
      <w:r>
        <w:rPr>
          <w:lang w:val="png_PG" w:bidi="png_PG"/>
        </w:rPr>
      </w:r>
      <w:r>
        <w:rPr>
          <w:lang w:val="png_PG" w:bidi="png_PG"/>
        </w:rPr>
        <w:t>Bihain, orait grup i ken mekim disisen long stori bilong husat em ol i laikim tru. Yupela i ken tok olsem yupela i laikim wanem we wanpela memba bilong grup i tokim wanpela hap bilong stori, tasol yupela i laikim wanem we narapela memba bilong grup i tokim narapela hap bilong stori. Posim dispela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fainel vesen bilong stori.</w:t>
      </w:r>
      <w:r>
        <w:rPr>
          <w:lang w:val="png_PG" w:bidi="png_PG"/>
        </w:rPr>
      </w:r>
      <w:r>
        <w:rPr>
          <w:lang w:val="png_PG" w:bidi="png_PG"/>
        </w:rPr>
      </w:r>
    </w:p>
    <w:p>
      <w:pPr/>
      <w:r>
        <w:rPr>
          <w:lang w:val="png_PG" w:bidi="png_PG"/>
        </w:rPr>
      </w:r>
    </w:p>
    <w:p>
      <w:pPr>
        <w:pStyle w:val="Heading2"/>
      </w:pPr>
      <w:r>
        <w:rPr>
          <w:lang w:val="png_PG" w:bidi="png_PG"/>
        </w:rPr>
        <w:t>Mak 10:1–12</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03">
        <w:r>
          <w:rPr>
            <w:lang w:val="png_PG" w:bidi="png_PG"/>
          </w:rPr>
          <w:rPr>
            <w:color w:val="0000EE"/>
            <w:u w:val="single"/>
          </w:rPr>
          <w:t>Harim na putim long tingting na bel</w:t>
        </w:r>
      </w:hyperlink>
      <w:r>
        <w:rPr>
          <w:lang w:val="png_PG" w:bidi="png_PG"/>
        </w:rPr>
        <w:t xml:space="preserve"> (556 KB)</w:t>
      </w:r>
      <w:r>
        <w:rPr>
          <w:lang w:val="png_PG" w:bidi="png_PG"/>
        </w:rPr>
      </w:r>
    </w:p>
    <w:p>
      <w:pPr>
        <w:pStyle w:val="ListBullet"/>
        <w:spacing w:line="240" w:lineRule="auto"/>
        <w:ind w:left="720"/>
      </w:pPr>
      <w:r>
        <w:rPr>
          <w:lang w:val="png_PG" w:bidi="png_PG"/>
        </w:rPr>
      </w:r>
      <w:hyperlink r:id="rId204">
        <w:r>
          <w:rPr>
            <w:lang w:val="png_PG" w:bidi="png_PG"/>
          </w:rPr>
          <w:rPr>
            <w:color w:val="0000EE"/>
            <w:u w:val="single"/>
          </w:rPr>
          <w:t>Save long taim na ples we stori i kamap long en</w:t>
        </w:r>
      </w:hyperlink>
      <w:r>
        <w:rPr>
          <w:lang w:val="png_PG" w:bidi="png_PG"/>
        </w:rPr>
        <w:t xml:space="preserve"> (4.1 MB)</w:t>
      </w:r>
      <w:r>
        <w:rPr>
          <w:lang w:val="png_PG" w:bidi="png_PG"/>
        </w:rPr>
      </w:r>
    </w:p>
    <w:p>
      <w:pPr>
        <w:pStyle w:val="ListBullet"/>
        <w:spacing w:line="240" w:lineRule="auto"/>
        <w:ind w:left="720"/>
      </w:pPr>
      <w:r>
        <w:rPr>
          <w:lang w:val="png_PG" w:bidi="png_PG"/>
        </w:rPr>
      </w:r>
      <w:hyperlink r:id="rId205">
        <w:r>
          <w:rPr>
            <w:lang w:val="png_PG" w:bidi="png_PG"/>
          </w:rPr>
          <w:rPr>
            <w:color w:val="0000EE"/>
            <w:u w:val="single"/>
          </w:rPr>
          <w:t>Save gut long wanwan Hap bilong Stori</w:t>
        </w:r>
      </w:hyperlink>
      <w:r>
        <w:rPr>
          <w:lang w:val="png_PG" w:bidi="png_PG"/>
        </w:rPr>
        <w:t xml:space="preserve"> (3.0 MB)</w:t>
      </w:r>
      <w:r>
        <w:rPr>
          <w:lang w:val="png_PG" w:bidi="png_PG"/>
        </w:rPr>
      </w:r>
    </w:p>
    <w:p>
      <w:pPr>
        <w:pStyle w:val="ListBullet"/>
        <w:spacing w:line="240" w:lineRule="auto"/>
        <w:ind w:left="720"/>
      </w:pPr>
      <w:r>
        <w:rPr>
          <w:lang w:val="png_PG" w:bidi="png_PG"/>
        </w:rPr>
      </w:r>
      <w:hyperlink r:id="rId206">
        <w:r>
          <w:rPr>
            <w:lang w:val="png_PG" w:bidi="png_PG"/>
          </w:rPr>
          <w:rPr>
            <w:color w:val="0000EE"/>
            <w:u w:val="single"/>
          </w:rPr>
          <w:t>Putim yu yet insait long stori</w:t>
        </w:r>
      </w:hyperlink>
      <w:r>
        <w:rPr>
          <w:lang w:val="png_PG" w:bidi="png_PG"/>
        </w:rPr>
        <w:t xml:space="preserve"> (5.1 MB)</w:t>
      </w:r>
      <w:r>
        <w:rPr>
          <w:lang w:val="png_PG" w:bidi="png_PG"/>
        </w:rPr>
      </w:r>
    </w:p>
    <w:p>
      <w:pPr>
        <w:pStyle w:val="ListBullet"/>
        <w:spacing w:line="240" w:lineRule="auto"/>
        <w:ind w:left="720"/>
      </w:pPr>
      <w:r>
        <w:rPr>
          <w:lang w:val="png_PG" w:bidi="png_PG"/>
        </w:rPr>
      </w:r>
      <w:hyperlink r:id="rId207">
        <w:r>
          <w:rPr>
            <w:lang w:val="png_PG" w:bidi="png_PG"/>
          </w:rPr>
          <w:rPr>
            <w:color w:val="0000EE"/>
            <w:u w:val="single"/>
          </w:rPr>
          <w:t>Save gut long ol samting we i no klia</w:t>
        </w:r>
      </w:hyperlink>
      <w:r>
        <w:rPr>
          <w:lang w:val="png_PG" w:bidi="png_PG"/>
        </w:rPr>
        <w:t xml:space="preserve"> (2.9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10:1–12</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10:1–12 na putim insait long tingting na bel bilong yupela.</w:t>
      </w:r>
    </w:p>
    <w:p>
      <w:pPr/>
      <w:r>
        <w:rPr>
          <w:lang w:val="png_PG" w:bidi="png_PG"/>
        </w:rPr>
      </w:r>
      <w:r>
        <w:rPr>
          <w:lang w:val="png_PG" w:bidi="png_PG"/>
        </w:rPr>
        <w:t>Harim wanpela odio vesen bilong Mak 10:1–12 tripela taim, long tripela kain trenslesen, sapos yupela inap mekim olsem.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Dispela stori i tokim yumi wanem samting long ol manmeri?</w:t>
      </w:r>
    </w:p>
    <w:p>
      <w:pPr>
        <w:pStyle w:val="ListBullet"/>
        <w:spacing w:line="240" w:lineRule="auto"/>
        <w:ind w:left="720"/>
      </w:pPr>
      <w:r>
        <w:rPr>
          <w:lang w:val="png_PG" w:bidi="png_PG"/>
        </w:rPr>
      </w:r>
      <w:r>
        <w:rPr>
          <w:lang w:val="png_PG" w:bidi="png_PG"/>
        </w:rPr>
        <w:t>Dispela stori i tokim yumi wanem samting o i skulim yumi wanem samting long laip bilong yumi long wanwan de?</w:t>
      </w:r>
    </w:p>
    <w:p>
      <w:pPr>
        <w:pStyle w:val="ListBullet"/>
        <w:spacing w:line="240" w:lineRule="auto"/>
        <w:ind w:left="720"/>
      </w:pPr>
      <w:r>
        <w:rPr>
          <w:lang w:val="png_PG" w:bidi="png_PG"/>
        </w:rPr>
      </w:r>
      <w:r>
        <w:rPr>
          <w:lang w:val="png_PG" w:bidi="png_PG"/>
        </w:rPr>
        <w:t>Husat man o meri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vesen bilong Mak 10:1–12 long trenslesen we i isi tru long yupela long andastendim.</w:t>
      </w:r>
    </w:p>
    <w:p>
      <w:pPr/>
      <w:r>
        <w:rPr>
          <w:lang w:val="png_PG" w:bidi="png_PG"/>
        </w:rPr>
      </w:r>
      <w:r>
        <w:rPr>
          <w:lang w:val="png_PG" w:bidi="png_PG"/>
        </w:rPr>
        <w:t>Jisas i bin lusim Galili na i stat long wokabaut i go long saut bihainim rot i go long Jerusalem. Em i bin wokabaut namel long ol maunten bilong Samaria na i bin go long ples we i stap long hap is long Wara Jordan. Em i bin go pinis long ples we i stap long hap is bilong Wara Jordan long taim em i bin go lukim Jon, kasen bilong em. Mipela i no klia long wanem oda stret em i bin bihainim na go insait long ol wanwan ples. Tasol mipela i save olsem ating long wanwan ples em i bin go long en, wanpela bikpela lain manmeri (o, planti manmeri) i bin bung raunim em.</w:t>
      </w:r>
    </w:p>
    <w:p>
      <w:pPr/>
      <w:r>
        <w:rPr>
          <w:lang w:val="png_PG" w:bidi="png_PG"/>
        </w:rPr>
      </w:r>
      <w:r>
        <w:rPr>
          <w:lang w:val="png_PG" w:bidi="png_PG"/>
        </w:rPr>
        <w:t>Stop long hia na lukim mep bilong Galili, Judia, Samaria, na eria i stap long hap ist long Wara Jordan, we ol i kolim Peria. Posim dispela odio long hia.</w:t>
      </w:r>
    </w:p>
    <w:p>
      <w:pPr/>
      <w:r>
        <w:rPr>
          <w:lang w:val="png_PG" w:bidi="png_PG"/>
        </w:rPr>
      </w:r>
      <w:r>
        <w:rPr>
          <w:lang w:val="png_PG" w:bidi="png_PG"/>
        </w:rPr>
        <w:t>Insait long dispela stori, Jisas tu i bin stap insait long dispela eria we King Herot, o Herot Antipas i bin bosim. Jon bilong Baptais bin i autim tok long dispela seim eria we King Herot i bosim. Ol i bin putim Jon long kalabus bikos em i bin tokim King Herot olsem pasin bilong em long brukim marit na maritim meri bilong brata bilong em i rong. Ol Farisi, o ol lida bilong lotu bilong ol Ju, i laikim Jisas long stop long skulim ol manmeri. Ol i save olsem sapos ol i ken mekim Jisas i wokim sampela tok agensim King Herot, King Herot tu bai i arestim Jisas. Ol i askim Jisas long tingting bilong em long pasin bilong brukim marit, o taim wanpela man na meri bilong em i seperet olgeta. Ol narapela narapela lida bilong lotu bilong ol Ju i gat narapela narapela tingting long wanem samting Moses i bin minim insait long buk bilong Lo taim em i toktok long ol lo bilong lotu long sait bilong brukim marit. Insait long buk bilong Lo, Moses i bin tok olsem wanpela man i ken brukim marit wantaim meri bilong em long sampela kain taim. Insait long kalsa bilong ol Ju, wanpela man i ken brukim mari wantaim meri bilong em taim em i raitim wanpela pas long meri bilong em long ai bilong ol witnes, na em i no nid bihainim lo bilong gavman. Wanwan grup bilong lotu i gat narapela narapela tingting na bilip long wanem ol samting em ol gutpela risen bilong brukim marit. Sampela i bin tingting na bilip olsem sapos wanpela meri i mekim pasin adaltri, o i slip wantaim narapela man we i no man bilong em, dispela tasol em i gutpela risen bilong brukim marit. Ol narapela i bin tingting na bilip olsem wanpela meri i nid long mekim man bilong em i no amamas, em tasol i inap long mekim man i brukim marit. Narapela grup i bin tingting na bilip olsem sapos wanpela man i painimaut olsem wanpela meri i nais moa long meri bilong em, orait em i ken brukim marit wantaim meri bilong em. Olgeta wanwan tingting na bilip i lukim olsem em i asua bilong wanpela meri, o asua bilong meri bilong ol. Ol dispela lida bilong lotu i putim yau gut long bekim bilong Jisas na ol i laik olsem em bai i mekim sampela tok bilong mekim King Herot i belhat na King Herot bai i tokim ol lain long arestim Jisas.</w:t>
      </w:r>
    </w:p>
    <w:p>
      <w:pPr/>
      <w:r>
        <w:rPr>
          <w:lang w:val="png_PG" w:bidi="png_PG"/>
        </w:rPr>
      </w:r>
      <w:r>
        <w:rPr>
          <w:lang w:val="png_PG" w:bidi="png_PG"/>
        </w:rPr>
        <w:t>Stop long hia na toktok long dispela askim olsem wanpela grup: Wanem em ol lo insait long ples o kalsa bilong yupela long pasin bilong marit? Ol dispela lo i kam long ol lida bilong lotu, long ol lida bilong politik, o long ol lida bilong ol lain manmeri long ples? I gat ol narapela narapela wod bilong wanwan long ol dispela kain lo? Posim dispela odio long hia.</w:t>
      </w:r>
    </w:p>
    <w:p>
      <w:pPr/>
      <w:r>
        <w:rPr>
          <w:lang w:val="png_PG" w:bidi="png_PG"/>
        </w:rPr>
      </w:r>
      <w:r>
        <w:rPr>
          <w:lang w:val="png_PG" w:bidi="png_PG"/>
        </w:rPr>
        <w:t>Jisas i no pundaun long trep bilong ol dispela lida bilong lotu. Tasol, em i askim wanpela kwesten long wanem samting Moses i bin tok. Jisas i no tok sapos pasin bilong brukim marit em i orait, o nogat. Tasol, Jisas i wanbel wantaim Moses. Moses i larim pasin bilong brukim marit bikos ol manmeri i nogut. Jisas i tok olsem ol manmeri i gat "ol strongpela tingting na bel," na dispela i minim olsem ol manmeri i no laik long bihainim laik bilong God. Moses i larim ol man long raitim leta bilong brukim marit long ol meri bilong ol, tasol pasin bilong brukim marit em i no gutpela samting. Moses i raitim dispela lo long banisim ol meri husat i stap insait long ol marit nogut, long givim ol wanpela we bilong lusim marit.</w:t>
      </w:r>
    </w:p>
    <w:p>
      <w:pPr/>
      <w:r>
        <w:rPr>
          <w:lang w:val="png_PG" w:bidi="png_PG"/>
        </w:rPr>
      </w:r>
      <w:r>
        <w:rPr>
          <w:lang w:val="png_PG" w:bidi="png_PG"/>
        </w:rPr>
        <w:t>Bihain Jisas i kirapim tingting bilong ol manmeri i harim em long ol samting God i bin wokim na hau God i bin wokim ol man na meri. Em i laik soim ol long nambawan impoten tingting, olsem God i bin plenim dispela pasin bilong marit long stap olsem pemenen kontrak namel long wanpela man na meri bilong em. Em i bin plenim dispela samting long stat bilong dispela graun. Bihain Jisas i givim wanpela tok oda, "No ken larim wanpela man i brukim samting we God i joinim wantaim." Long hia Jisas i soim olsem em i Sevia we God i bin promis long en, na em i gat laspela na fainel atoriti long dispela samting. Jisas i soim olsem em i no laikim pasin bilong brukim marit.</w:t>
      </w:r>
    </w:p>
    <w:p>
      <w:pPr/>
      <w:r>
        <w:rPr>
          <w:lang w:val="png_PG" w:bidi="png_PG"/>
        </w:rPr>
      </w:r>
      <w:r>
        <w:rPr>
          <w:lang w:val="png_PG" w:bidi="png_PG"/>
        </w:rPr>
        <w:t>Jisas i go gen insait long wanpela haus na skulim ol disaipel bilong em taim ol yet i stap longwe long ol manmeri. Jisas i mekim klia olsem ol man na meri wantaim i mekim pasin pamuk taim ol i brukim marit na maritim narapela man o meri. Bipo long Jisas i mekim long dispela toktok, ol lida bilong lotu i save tingting na bilip olsem ol meri tasol i save mekim sin, taim ol i raun wantaim narapela man husat i no man bilong ol. Insait long dispela toktok, Jisas i putim ol man na meri long seim level. Man na meri, tupela wantaim i nid long bihainim ol seim lo. Stop long hia na toktok long dispela askim olsem wanpela grup: Wanem em ol lo long kalsa o ples bilong yupela long pasin bilong brukim marit? Dispela bruk i kamap long marit em husat ol lain i save tok orait long en, ol grup bilong lotu o ol grup bilong politiks? Wanem samting em ol manmeri long kalsa o ples bilong yupela i save tok long ol man na meri taim ol i brukim marit? Ol i mekim olsem wanem long ol?</w:t>
      </w:r>
      <w:r>
        <w:rPr>
          <w:lang w:val="png_PG" w:bidi="png_PG"/>
        </w:rPr>
      </w:r>
    </w:p>
    <w:p>
      <w:pPr>
        <w:pStyle w:val="Heading3"/>
      </w:pPr>
      <w:r>
        <w:rPr>
          <w:lang w:val="png_PG" w:bidi="png_PG"/>
        </w:rPr>
        <w:t>Painim aut dispela hap</w:t>
      </w:r>
    </w:p>
    <w:p>
      <w:pPr/>
      <w:r>
        <w:rPr>
          <w:lang w:val="png_PG" w:bidi="png_PG"/>
        </w:rPr>
      </w:r>
      <w:r>
        <w:rPr>
          <w:lang w:val="png_PG" w:bidi="png_PG"/>
        </w:rPr>
        <w:t>Harim wanpela vesen bilong Mak 10:1–12 long trenslesen we i isi tru long yupela long andastendim.</w:t>
      </w:r>
    </w:p>
    <w:p>
      <w:pPr/>
      <w:r>
        <w:rPr>
          <w:lang w:val="png_PG" w:bidi="png_PG"/>
        </w:rPr>
      </w:r>
      <w:r>
        <w:rPr>
          <w:lang w:val="png_PG" w:bidi="png_PG"/>
        </w:rPr>
        <w:t>Insait long dispela step, grup bai toktok long ol wanwan hap bilong stori, ol manmeri insait long stori na ples we dispela stori i kamap long em. Bihain, grup bai piksarim dispela stori.</w:t>
      </w:r>
    </w:p>
    <w:p>
      <w:pPr/>
      <w:r>
        <w:rPr>
          <w:lang w:val="png_PG" w:bidi="png_PG"/>
        </w:rPr>
      </w:r>
      <w:r>
        <w:rPr>
          <w:lang w:val="png_PG" w:bidi="png_PG"/>
        </w:rPr>
        <w:t>Dispela stori i gat tripela hap.</w:t>
      </w:r>
    </w:p>
    <w:p>
      <w:pPr/>
      <w:r>
        <w:rPr>
          <w:lang w:val="png_PG" w:bidi="png_PG"/>
        </w:rPr>
      </w:r>
      <w:r>
        <w:rPr>
          <w:b/>
          <w:lang w:val="png_PG" w:bidi="png_PG"/>
        </w:rPr>
        <w:t>Insait long namba wan hap bilong stori:</w:t>
      </w:r>
      <w:r>
        <w:rPr>
          <w:lang w:val="png_PG" w:bidi="png_PG"/>
        </w:rPr>
        <w:t xml:space="preserve"> Jisas i lusim Kaperneam na i go long Judia na ol bikpela lain manmeri i bung raunim em wankain olsem ol i save mekim. Nau, Jisas i stap long hap ist bilong Wara Jordan.</w:t>
      </w:r>
    </w:p>
    <w:p>
      <w:pPr/>
      <w:r>
        <w:rPr>
          <w:lang w:val="png_PG" w:bidi="png_PG"/>
        </w:rPr>
      </w:r>
      <w:r>
        <w:rPr>
          <w:b/>
          <w:lang w:val="png_PG" w:bidi="png_PG"/>
        </w:rPr>
        <w:t>Long namba tu hap bilong stori:</w:t>
      </w:r>
      <w:r>
        <w:rPr>
          <w:lang w:val="png_PG" w:bidi="png_PG"/>
        </w:rPr>
        <w:t xml:space="preserve"> Ol Farisi i kam na traim long trepim Jisas taim ol i askim em wanpela kwesten: Em i orait long wanpela man long brukim marit wantaim meri bilong em, o nogat? Herot i bin brukim marit wantaim meri bilong em na maritim narapela meri, olsem na ol Farisi i laik bai Jisas i tok Herot i bin mekim rong. Bihain, ol Farisi i ken yusim dispela long traim long rausim Jisas. Tasol, Jisas i toktok long lo bilong Moses insait long Olpela Testamen. Na Jisas i toktok moa long as tingting bilong God long pasin bilong marit, na em i pinisim toktok bilong em taim em i tok olsem God i putim ol man na meri wantaim insait long marit na yumi mas no ken brukim marit.</w:t>
      </w:r>
    </w:p>
    <w:p>
      <w:pPr/>
      <w:r>
        <w:rPr>
          <w:lang w:val="png_PG" w:bidi="png_PG"/>
        </w:rPr>
      </w:r>
      <w:r>
        <w:rPr>
          <w:b/>
          <w:lang w:val="png_PG" w:bidi="png_PG"/>
        </w:rPr>
        <w:t>Insait long namba tri hap bilong stori:</w:t>
      </w:r>
      <w:r>
        <w:rPr>
          <w:lang w:val="png_PG" w:bidi="png_PG"/>
        </w:rPr>
        <w:t xml:space="preserve"> Jisas i go insait long wanpela haus wantaim ol disaipel bilong em bai ol i ken i stap ol yet. Dispela em i ples we em i skulim ol long sampela samting moa long pasin bilong brukim marit. Ol disaipel bilong em i askim Jisas moa long dispela samting. Jisas i tok olsem tupela wantaim, man na meri, i mekim sin bilong adaltri taim tupela i brukim marit na marit gen.</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Ol bikpela lain manmeri husat i bung raunim Jisas</w:t>
      </w:r>
    </w:p>
    <w:p>
      <w:pPr>
        <w:pStyle w:val="ListBullet"/>
        <w:spacing w:line="240" w:lineRule="auto"/>
        <w:ind w:left="720"/>
      </w:pPr>
      <w:r>
        <w:rPr>
          <w:lang w:val="png_PG" w:bidi="png_PG"/>
        </w:rPr>
      </w:r>
      <w:r>
        <w:rPr>
          <w:lang w:val="png_PG" w:bidi="png_PG"/>
        </w:rPr>
        <w:t>Ol Farisi (ol lida bilong lotu)</w:t>
      </w:r>
    </w:p>
    <w:p>
      <w:pPr>
        <w:pStyle w:val="ListBullet"/>
        <w:spacing w:line="240" w:lineRule="auto"/>
        <w:ind w:left="720"/>
      </w:pPr>
      <w:r>
        <w:rPr>
          <w:lang w:val="png_PG" w:bidi="png_PG"/>
        </w:rPr>
      </w:r>
      <w:r>
        <w:rPr>
          <w:lang w:val="png_PG" w:bidi="png_PG"/>
        </w:rPr>
        <w:t>Wanpela papa na mama</w:t>
      </w:r>
    </w:p>
    <w:p>
      <w:pPr>
        <w:pStyle w:val="ListBullet"/>
        <w:spacing w:line="240" w:lineRule="auto"/>
        <w:ind w:left="720"/>
      </w:pPr>
      <w:r>
        <w:rPr>
          <w:lang w:val="png_PG" w:bidi="png_PG"/>
        </w:rPr>
      </w:r>
      <w:r>
        <w:rPr>
          <w:lang w:val="png_PG" w:bidi="png_PG"/>
        </w:rPr>
        <w:t>Wanpela man o man bilong meri</w:t>
      </w:r>
    </w:p>
    <w:p>
      <w:pPr>
        <w:pStyle w:val="ListBullet"/>
        <w:spacing w:line="240" w:lineRule="auto"/>
        <w:ind w:left="720"/>
      </w:pPr>
      <w:r>
        <w:rPr>
          <w:lang w:val="png_PG" w:bidi="png_PG"/>
        </w:rPr>
      </w:r>
      <w:r>
        <w:rPr>
          <w:lang w:val="png_PG" w:bidi="png_PG"/>
        </w:rPr>
        <w:t>Wanpela meri o wanpela meri we i gat man bilong em</w:t>
      </w:r>
    </w:p>
    <w:p>
      <w:pPr>
        <w:pStyle w:val="ListBullet"/>
        <w:spacing w:line="240" w:lineRule="auto"/>
        <w:ind w:left="720"/>
      </w:pPr>
      <w:r>
        <w:rPr>
          <w:lang w:val="png_PG" w:bidi="png_PG"/>
        </w:rPr>
      </w:r>
      <w:r>
        <w:rPr>
          <w:lang w:val="png_PG" w:bidi="png_PG"/>
        </w:rPr>
        <w:t>Narapela man o meri we dispela man o meri i maritim gen</w:t>
      </w:r>
    </w:p>
    <w:p>
      <w:pPr/>
      <w:r>
        <w:rPr>
          <w:lang w:val="png_PG" w:bidi="png_PG"/>
        </w:rPr>
      </w:r>
      <w:r>
        <w:rPr>
          <w:lang w:val="png_PG" w:bidi="png_PG"/>
        </w:rPr>
        <w:t>Olsem wanpela grup, tingting gut long ol dispela pat bilong stori we ol samting i kamap long en: Jisas wantaim ol disaipel bilong em i bin lusim Galili na i go long saut, ol i bin go insait long Samaria long go long rijen bilong Judia, na bihain Jisas i abrusim Wara Jordan na i go long hap ist. Dispela eria em ol i save kolim olsem Perea we King Herot Antipas i bosim. Stop long hia na lukluk gen long wanpela mep bilong Galili, Judia, na eria bilong Wara Jordan olsem wanpela grup. Posim dispela odio long hia.</w:t>
      </w:r>
    </w:p>
    <w:p>
      <w:pPr/>
      <w:r>
        <w:rPr>
          <w:lang w:val="png_PG" w:bidi="png_PG"/>
        </w:rPr>
      </w:r>
      <w:r>
        <w:rPr>
          <w:lang w:val="png_PG" w:bidi="png_PG"/>
        </w:rPr>
        <w:t xml:space="preserve">Jisas i wok long skulim dispela grup taim em i wok long wokabaut long rot. Em i impoten long tingim olsem ol samting i kamap insait long dispela stori i kamap taim Jisas i wok long givim tok skul name long wanpela bikpela lain manmeri. Dispela stori i kamap long eria we King Herot i bosim, olsem na dispela kwesten ol Farisi i askim long Jisas i inap long putim em long hevi, o inap long mekim na ol i arestim em. </w:t>
      </w:r>
    </w:p>
    <w:p>
      <w:pPr/>
      <w:r>
        <w:rPr>
          <w:lang w:val="png_PG" w:bidi="png_PG"/>
        </w:rPr>
      </w:r>
      <w:r>
        <w:rPr>
          <w:lang w:val="png_PG" w:bidi="png_PG"/>
        </w:rPr>
        <w:t>Em i impoten long diskraibim dispela toktok we i kamap namel long Jisas na ol Farisi. Jisas i bekim ol taim em i askim wanpela kwesten we i mekim ol i lukluk i go bek long lo bilong lotu bilong ol.</w:t>
      </w:r>
    </w:p>
    <w:p>
      <w:pPr/>
      <w:r>
        <w:rPr>
          <w:lang w:val="png_PG" w:bidi="png_PG"/>
        </w:rPr>
      </w:r>
      <w:r>
        <w:rPr>
          <w:lang w:val="png_PG" w:bidi="png_PG"/>
        </w:rPr>
        <w:t>Ol Farisi i bekim Jisas wantaim lo bilong Moses, we i tok olsem wanpela man i ken givim meri bilong em wanpela leta we i tok olsem em i laik long brukim marit na lusim dispela meri.</w:t>
      </w:r>
    </w:p>
    <w:p>
      <w:pPr/>
      <w:r>
        <w:rPr>
          <w:lang w:val="png_PG" w:bidi="png_PG"/>
        </w:rPr>
      </w:r>
      <w:r>
        <w:rPr>
          <w:lang w:val="png_PG" w:bidi="png_PG"/>
        </w:rPr>
        <w:t>Bihain Jisas i tok olsem Moses i rait dispela komanmen bikos tingting na bel bilong ol manmeri i strong, o, ol i no laik long bihainim laik bilong God. Tasol Jisas i tok moa olsem God i mekim wanpela man na meri bilong em long bung wantaim na kamap wanpela tasol. Dispela man i lusim haus bilong papa na mama bilong em long kamapim haus bilong em yet wantaim meri bilong em. No gat wanpela man o meri i mas brukim marit bilong tupela, bikos God em i putim tupela wantaim.</w:t>
      </w:r>
    </w:p>
    <w:p>
      <w:pPr/>
      <w:r>
        <w:rPr>
          <w:lang w:val="png_PG" w:bidi="png_PG"/>
        </w:rPr>
      </w:r>
      <w:r>
        <w:rPr>
          <w:lang w:val="png_PG" w:bidi="png_PG"/>
        </w:rPr>
        <w:t>Em i bikpela samting long tingting gut long ol hap bilong dispela stori na ol spes namel long ol. Insait long namba 3 hap bilong stori, Jisas i go insait long wanpela haus na em i stap em yet wantaim ol disaipel bilong em. Dispela em i namba tu taim long wokabaut bilong Jisas we Jisas i go insait long wanpela haus wantaim ol disaipel bilong em tasol. Ol disaipel bilong Jisas i laik save moa long toktok bilong brukim marit. Jisas i tokim ol olsem, sapos wanpela man i brukim marit na i lusim meri bilong em na em i marit gen, em i mekim rong. Na sapos wanpela meri i brukim marit na i lusim man bilong em na em i marit gen, em tu i mekim rong.</w:t>
      </w:r>
    </w:p>
    <w:p>
      <w:pPr/>
      <w:r>
        <w:rPr>
          <w:lang w:val="png_PG" w:bidi="png_PG"/>
        </w:rPr>
      </w:r>
      <w:r>
        <w:rPr>
          <w:lang w:val="png_PG" w:bidi="png_PG"/>
        </w:rPr>
        <w:t>Nau, grup mas wokim storibod, dro, o yusim ol samting long piksarim dispela stori na ol eksen i stap long em.</w:t>
      </w:r>
      <w:r>
        <w:rPr>
          <w:lang w:val="png_PG" w:bidi="png_PG"/>
        </w:rPr>
      </w:r>
    </w:p>
    <w:p>
      <w:pPr>
        <w:pStyle w:val="Heading3"/>
      </w:pPr>
      <w:r>
        <w:rPr>
          <w:lang w:val="png_PG" w:bidi="png_PG"/>
        </w:rPr>
        <w:t>Ektim aut dispela Tok</w:t>
      </w:r>
    </w:p>
    <w:p>
      <w:pPr/>
      <w:r>
        <w:rPr>
          <w:lang w:val="png_PG" w:bidi="png_PG"/>
        </w:rPr>
      </w:r>
      <w:r>
        <w:rPr>
          <w:lang w:val="png_PG" w:bidi="png_PG"/>
        </w:rPr>
        <w:t>Harim wanpela vesen bilong Mak 10:1–12 long trenslesen we i isi tru long yupela long andastendim.</w:t>
      </w:r>
    </w:p>
    <w:p>
      <w:pPr/>
      <w:r>
        <w:rPr>
          <w:lang w:val="png_PG" w:bidi="png_PG"/>
        </w:rPr>
      </w:r>
      <w:r>
        <w:rPr>
          <w:lang w:val="png_PG" w:bidi="png_PG"/>
        </w:rPr>
        <w:t>Insait long dispela step, grup bai i mekim drama bilong dispela stori.</w:t>
      </w:r>
    </w:p>
    <w:p>
      <w:pPr/>
      <w:r>
        <w:rPr>
          <w:lang w:val="png_PG" w:bidi="png_PG"/>
        </w:rPr>
      </w:r>
      <w:r>
        <w:rPr>
          <w:lang w:val="png_PG" w:bidi="png_PG"/>
        </w:rPr>
        <w:t>Dispela stori i gat tripela hap.</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Ol bikpela lain manmeri i bung raunim Jisas</w:t>
      </w:r>
    </w:p>
    <w:p>
      <w:pPr>
        <w:pStyle w:val="ListBullet"/>
        <w:spacing w:line="240" w:lineRule="auto"/>
        <w:ind w:left="720"/>
      </w:pPr>
      <w:r>
        <w:rPr>
          <w:lang w:val="png_PG" w:bidi="png_PG"/>
        </w:rPr>
      </w:r>
      <w:r>
        <w:rPr>
          <w:lang w:val="png_PG" w:bidi="png_PG"/>
        </w:rPr>
        <w:t>Ol farisi (ol lida bilong lotu)</w:t>
      </w:r>
    </w:p>
    <w:p>
      <w:pPr>
        <w:pStyle w:val="ListBullet"/>
        <w:spacing w:line="240" w:lineRule="auto"/>
        <w:ind w:left="720"/>
      </w:pPr>
      <w:r>
        <w:rPr>
          <w:lang w:val="png_PG" w:bidi="png_PG"/>
        </w:rPr>
      </w:r>
      <w:r>
        <w:rPr>
          <w:lang w:val="png_PG" w:bidi="png_PG"/>
        </w:rPr>
        <w:t>Wanpela papa na mama</w:t>
      </w:r>
    </w:p>
    <w:p>
      <w:pPr>
        <w:pStyle w:val="ListBullet"/>
        <w:spacing w:line="240" w:lineRule="auto"/>
        <w:ind w:left="720"/>
      </w:pPr>
      <w:r>
        <w:rPr>
          <w:lang w:val="png_PG" w:bidi="png_PG"/>
        </w:rPr>
      </w:r>
      <w:r>
        <w:rPr>
          <w:lang w:val="png_PG" w:bidi="png_PG"/>
        </w:rPr>
        <w:t>Wanpela man/man bilong meri</w:t>
      </w:r>
    </w:p>
    <w:p>
      <w:pPr>
        <w:pStyle w:val="ListBullet"/>
        <w:spacing w:line="240" w:lineRule="auto"/>
        <w:ind w:left="720"/>
      </w:pPr>
      <w:r>
        <w:rPr>
          <w:lang w:val="png_PG" w:bidi="png_PG"/>
        </w:rPr>
      </w:r>
      <w:r>
        <w:rPr>
          <w:lang w:val="png_PG" w:bidi="png_PG"/>
        </w:rPr>
        <w:t>Wanpela meri/meri bilong wanpela man</w:t>
      </w:r>
    </w:p>
    <w:p>
      <w:pPr>
        <w:pStyle w:val="ListBullet"/>
        <w:spacing w:line="240" w:lineRule="auto"/>
        <w:ind w:left="720"/>
      </w:pPr>
      <w:r>
        <w:rPr>
          <w:lang w:val="png_PG" w:bidi="png_PG"/>
        </w:rPr>
      </w:r>
      <w:r>
        <w:rPr>
          <w:lang w:val="png_PG" w:bidi="png_PG"/>
        </w:rPr>
        <w:t>Narapela man o meri we dispela man o meri i maritman</w:t>
      </w:r>
    </w:p>
    <w:p>
      <w:pPr/>
      <w:r>
        <w:rPr>
          <w:lang w:val="png_PG" w:bidi="png_PG"/>
        </w:rPr>
      </w:r>
      <w:r>
        <w:rPr>
          <w:lang w:val="png_PG" w:bidi="png_PG"/>
        </w:rPr>
        <w:t>Olsem wanpela grup, ektim dispela stori tupela taim. Yupela i mas ektim dispela stori long tok ples bilong yupela yet.</w:t>
      </w:r>
    </w:p>
    <w:p>
      <w:pPr/>
      <w:r>
        <w:rPr>
          <w:lang w:val="png_PG" w:bidi="png_PG"/>
        </w:rPr>
      </w:r>
      <w:r>
        <w:rPr>
          <w:lang w:val="png_PG" w:bidi="png_PG"/>
        </w:rPr>
        <w:t>Pastaim, ektim dispela stori na no ken stop. Tingting gut long ol toktok we ol manmeri insait long stori i mekim, flow bilong stori, wanem as tingting bilong stori na wanem ol samting bilong ektim long soim dispela as tingting, na wanem oda ol samting i kamap insait long stori. Sekim olsem yupela i ektim olgeta samting na i no bin kalapim ol hatpela o impoten pat bilong stori. Helpim wanpela narapela long tingim olgeta pat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gen long namba tu taim. Long sampela hap insait long drama, stopim drama na askim dispela kwesten i go long wanpela man o meri husat i ekt, "Yu pilim olsem wanem o yu tingting olsem wanem?" Dispela man o meri husat i wok long ekt bai bekim na tokaut long wanem samting em i pilim o tingim sapos em i tru tru dispela man o meri o samting we em i wok long ektim. Bihain, kontinu wantaim drama.</w:t>
      </w:r>
    </w:p>
    <w:p>
      <w:pPr/>
      <w:r>
        <w:rPr>
          <w:lang w:val="png_PG" w:bidi="png_PG"/>
        </w:rPr>
      </w:r>
      <w:r>
        <w:rPr>
          <w:lang w:val="png_PG" w:bidi="png_PG"/>
        </w:rPr>
        <w:t>Posim dispela odio long hia na ektim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Jisas na ol disaipel bilong em i wok long wokabaut. Nau tasol ol i kam long Kaperneam bipo long dispela stori i kamap, we ol i stap ol yet wantaim Jisas. Nau wanpela bikpela lain manmeri i kam bung.</w:t>
      </w:r>
    </w:p>
    <w:p>
      <w:pPr/>
      <w:r>
        <w:rPr>
          <w:lang w:val="png_PG" w:bidi="png_PG"/>
        </w:rPr>
      </w:r>
      <w:r>
        <w:rPr>
          <w:lang w:val="png_PG" w:bidi="png_PG"/>
        </w:rPr>
        <w:t>Stopim dispela drama long sotpela taim. Askim dispela man i ektim Jisas, "Yu wok long tingting olsem wanem o pilim olsem wanem?" Dispela man i ken bekim olsem, "Mi laikim tru ol dispela manmeri na mi laik long skulim ol." Askim ol lain husat i ekt olsem ol disaipel, "Yupela i wok long pilim olsem wanem na tingting olsem wanem?" Ol dispela lain i ken bekim olsem, "Bel kros olsem Jisas olgeta taim i save stop long skulim ol manmeri" o "I laik tru long save long wanem samting Jisas bai skulim ol manmeri nau." Kontinu wantaim drama.</w:t>
      </w:r>
    </w:p>
    <w:p>
      <w:pPr/>
      <w:r>
        <w:rPr>
          <w:lang w:val="png_PG" w:bidi="png_PG"/>
        </w:rPr>
      </w:r>
      <w:r>
        <w:rPr>
          <w:lang w:val="png_PG" w:bidi="png_PG"/>
        </w:rPr>
        <w:t>Ol Farisi i kam na askim Jisas wanpela kwesten, "Em i orait long wanpela man i brukim marit long meri bilong em?"</w:t>
      </w:r>
    </w:p>
    <w:p>
      <w:pPr/>
      <w:r>
        <w:rPr>
          <w:lang w:val="png_PG" w:bidi="png_PG"/>
        </w:rPr>
      </w:r>
      <w:r>
        <w:rPr>
          <w:lang w:val="png_PG" w:bidi="png_PG"/>
        </w:rPr>
        <w:t>Stopim dispela drama long sotpela taim. Askim dispela man i ekt olsem Jisas, "Yu wok long tingting olsem wanem o pilim olsem wanem?" Dispela man i ken bekim olsem, "Bel sori long ol Farisi," o "Belhat olsem olgeta taim ol i save traim long trepim mi," o "Luksave olsem taim bilong mi long pinis i wok long kam." Askim ol lain husat i ekt olsem ol disaipel, "Yupela i wok long pilim olsem wanem o tingting olsem wanem?" Yu ken harim ol samting olsem, "Laik tru long save hau Jisas bai bekim dispela askim," o "Belhat long ol Farisi long disteb na olgeta taim traim long trepim Jisas." Askim ol lain i ekt olsem ol Farisi, "Yupela i wok long pilim olsem wanem o tingting olsem wanem?" Ol dispela lain i ken bekim olsem, "Bel i strong olsem mipela i ketsim Jisas nau," o "Laik tri long save wanem samting Jisas bai i tok," o "I gat hop olsem Jisas bai i mekim em yet i go insait long trabol." Kontinu wantaim drama.</w:t>
      </w:r>
    </w:p>
    <w:p>
      <w:pPr/>
      <w:r>
        <w:rPr>
          <w:lang w:val="png_PG" w:bidi="png_PG"/>
        </w:rPr>
      </w:r>
      <w:r>
        <w:rPr>
          <w:lang w:val="png_PG" w:bidi="png_PG"/>
        </w:rPr>
        <w:t>Jisas i bekim wantaim wanpela askim long wanem samting Moses i bin raitim insait long lo. Ol Farisi i bekim wantaim dispela toktok bilong man i ken raitim wanpela pas bilong brukim marit. Jisas i bekim na i tok klia olsem Moses i mekim dispela bikos bel bilong ol manmeri i hat tru, tasol God i gat gutpela plen moa taim em i wokim ol samting.</w:t>
      </w:r>
    </w:p>
    <w:p>
      <w:pPr/>
      <w:r>
        <w:rPr>
          <w:lang w:val="png_PG" w:bidi="png_PG"/>
        </w:rPr>
      </w:r>
      <w:r>
        <w:rPr>
          <w:lang w:val="png_PG" w:bidi="png_PG"/>
        </w:rPr>
        <w:t>Posim dispela drama. Askim ol Farisi, "Yupela i pilim olsem wanem o tingting olsem wanem?" Ol manmeri i ken bekim olsem, "Belhat olsem wanpela taim gen, Jisas i gat gutpela bekim" o "Belhat olsem Jisas i wanbel long rot bilong man long pinisim marit." Askim ol disaipel, "Yupela i wok long pilim olsem wanem o tingting olsem wanem?" Ol manmeri i ken bekim olsem, "Tingting i paul long ol skul tok bilong Jisas," o "Pilim amamas tru long mipela yet olsem olgeta taim Jisas i save hau long ansarim ol Farisi." Askim ol lain husat i ekt olsem marit man na meri bilong em, "Yupela i wok long pilim olsem wanem o tingting olsem wanem?" Ol manmeri i ken bekim olsem, "Klia gut olsem marit em i wanpela bikpela samting" o "Kirap nogut olsem God i save putim ol manmeri wantaim." Kontinu wantaim drama.</w:t>
      </w:r>
    </w:p>
    <w:p>
      <w:pPr/>
      <w:r>
        <w:rPr>
          <w:lang w:val="png_PG" w:bidi="png_PG"/>
        </w:rPr>
      </w:r>
      <w:r>
        <w:rPr>
          <w:lang w:val="png_PG" w:bidi="png_PG"/>
        </w:rPr>
        <w:t>Jisas i go long wanpela haus long stap em yet wantaim ol disaipel bilong em. Ol disaipel i kontinu long askim ol kwesten, na Jisas i mekim wanpela narakain samting we i mekim ol kirap nogut. Bipo taim, long kalsa bilong ol Ju, meri we man bilong em i brukim marit long em, em tasol i save stap long sin taim em i marit gen, tasol man i ken mekim wanem samting em i laik. Tasol nau Jisas i tok olsem man em i gilti tu long sin sapos em i brukim marit long meri bilong em na i maritim narapela meri.</w:t>
      </w:r>
    </w:p>
    <w:p>
      <w:pPr/>
      <w:r>
        <w:rPr>
          <w:lang w:val="png_PG" w:bidi="png_PG"/>
        </w:rPr>
      </w:r>
      <w:r>
        <w:rPr>
          <w:lang w:val="png_PG" w:bidi="png_PG"/>
        </w:rPr>
        <w:t>Stopim dispela drama long sotpela taim. Askim ol disaipel, "Yupela i wok long pilim olsem wanem o tingting olsem wanem nau?" Ol manmeri i ken bekim olsem, "Mi kirap nogut, mi paul, na mi kirap nogut olsem nau ol meri i stap long seim level olsem ol man."</w:t>
      </w:r>
      <w:r>
        <w:rPr>
          <w:lang w:val="png_PG" w:bidi="png_PG"/>
        </w:rPr>
      </w:r>
    </w:p>
    <w:p>
      <w:pPr>
        <w:pStyle w:val="Heading3"/>
      </w:pPr>
      <w:r>
        <w:rPr>
          <w:lang w:val="png_PG" w:bidi="png_PG"/>
        </w:rPr>
        <w:t>Pulapim dispela speis</w:t>
      </w:r>
    </w:p>
    <w:p>
      <w:pPr/>
      <w:r>
        <w:rPr>
          <w:lang w:val="png_PG" w:bidi="png_PG"/>
        </w:rPr>
      </w:r>
      <w:r>
        <w:rPr>
          <w:lang w:val="png_PG" w:bidi="png_PG"/>
        </w:rPr>
        <w:t>Harim wanpela vesen bilong Mak 10:1–12 long trenslesen we i isi tru long yupela long andastendim.</w:t>
      </w:r>
    </w:p>
    <w:p>
      <w:pPr/>
      <w:r>
        <w:rPr>
          <w:lang w:val="png_PG" w:bidi="png_PG"/>
        </w:rPr>
      </w:r>
      <w:r>
        <w:rPr>
          <w:lang w:val="png_PG" w:bidi="png_PG"/>
        </w:rPr>
        <w:t>Insait long dispela step, grup bai i toktok long ol bikpela hap tok na ol wod i stap insait long dispela stori.</w:t>
      </w:r>
    </w:p>
    <w:p>
      <w:pPr/>
      <w:r>
        <w:rPr>
          <w:lang w:val="png_PG" w:bidi="png_PG"/>
        </w:rPr>
      </w:r>
      <w:r>
        <w:rPr>
          <w:lang w:val="png_PG" w:bidi="png_PG"/>
        </w:rPr>
        <w:t xml:space="preserve">Bihain Jisas i lusim </w:t>
      </w:r>
      <w:r>
        <w:rPr>
          <w:b/>
          <w:lang w:val="png_PG" w:bidi="png_PG"/>
        </w:rPr>
        <w:t>Kaperneam</w:t>
      </w:r>
      <w:r>
        <w:rPr>
          <w:lang w:val="png_PG" w:bidi="png_PG"/>
        </w:rPr>
        <w:t xml:space="preserve"> na i go daun long rijen bilong </w:t>
      </w:r>
      <w:r>
        <w:rPr>
          <w:b/>
          <w:lang w:val="png_PG" w:bidi="png_PG"/>
        </w:rPr>
        <w:t>Judia</w:t>
      </w:r>
      <w:r>
        <w:rPr>
          <w:lang w:val="png_PG" w:bidi="png_PG"/>
        </w:rPr>
        <w:t xml:space="preserve"> na i go insait long eria ist long </w:t>
      </w:r>
      <w:r>
        <w:rPr>
          <w:b/>
          <w:lang w:val="png_PG" w:bidi="png_PG"/>
        </w:rPr>
        <w:t>Wara Jordan</w:t>
      </w:r>
      <w:r>
        <w:rPr>
          <w:lang w:val="png_PG" w:bidi="png_PG"/>
        </w:rPr>
        <w:t>.</w:t>
      </w:r>
    </w:p>
    <w:p>
      <w:pPr/>
      <w:r>
        <w:rPr>
          <w:lang w:val="png_PG" w:bidi="png_PG"/>
        </w:rPr>
      </w:r>
      <w:r>
        <w:rPr>
          <w:lang w:val="png_PG" w:bidi="png_PG"/>
        </w:rPr>
        <w:t>Soim tim bilong yu wanpela mep bilong Kaperneam, dispela rijen bilong Judia, na Wara Jordan.</w:t>
      </w:r>
    </w:p>
    <w:p>
      <w:pPr/>
      <w:r>
        <w:rPr>
          <w:lang w:val="png_PG" w:bidi="png_PG"/>
        </w:rPr>
      </w:r>
      <w:r>
        <w:rPr>
          <w:lang w:val="png_PG" w:bidi="png_PG"/>
        </w:rPr>
        <w:t xml:space="preserve">Kaperneam em i wanpela ples we i bikpela inap long i gat wanpela ples bilong prea, we ol i kolim sinagog. Em i wanpela impoten ples bilong bisnis long ol nambis bilong Raunwara Galili. Rijen bilong Judia em i wanpela eria we i klostu 73 kilometa waid na longpela. </w:t>
      </w:r>
      <w:r>
        <w:rPr>
          <w:b/>
          <w:lang w:val="png_PG" w:bidi="png_PG"/>
        </w:rPr>
        <w:t>Wara Jordan</w:t>
      </w:r>
      <w:r>
        <w:rPr>
          <w:lang w:val="png_PG" w:bidi="png_PG"/>
        </w:rPr>
        <w:t xml:space="preserve"> em i wanpela bikpela wara insait long eria bilong ol Ju long taim bilong Baibel. Em i stat long Raunwara Galili na i ron klostu 360 kilomita i go long raunwara Detsi. Yusim wankain ol seim wod we yu bin yusim long ol stori i go pinis long Kaperneam, Judia, na Wara Jordan. Long kisim moa tok save long Kaperneam, lukim masta gloseri.</w:t>
      </w:r>
    </w:p>
    <w:p>
      <w:pPr/>
      <w:r>
        <w:rPr>
          <w:lang w:val="png_PG" w:bidi="png_PG"/>
        </w:rPr>
      </w:r>
      <w:r>
        <w:rPr>
          <w:lang w:val="png_PG" w:bidi="png_PG"/>
        </w:rPr>
        <w:t xml:space="preserve">Sampela </w:t>
      </w:r>
      <w:r>
        <w:rPr>
          <w:b/>
          <w:lang w:val="png_PG" w:bidi="png_PG"/>
        </w:rPr>
        <w:t>ol Farisi</w:t>
      </w:r>
      <w:r>
        <w:rPr>
          <w:lang w:val="png_PG" w:bidi="png_PG"/>
        </w:rPr>
        <w:t xml:space="preserve"> i kam na i traim long trepim Jisas wantaim wanpela askim. Dispela nem Farisi em i minim olsem "stap seperet." Ol i bilip olsem nambawan we bilong bihainim God em long seperetim ol yet long ol narapela manmeri. Ol manmeri i save lukim ol Farisi olsem ol i gat namba na ol i stretpela man. Ol i save luksave long ol lo n pasin bilong lotu we i stap long pepa na i stap long maus tasol tu. Dispela hap tok Farisi em i nem bilong dispela kain lida bilong lotu. Yusim dispela seim hap tok bilong Farisi olsem yu bin yusim long olgeta hap insait long buk bilong Mak. Long kisim moa tok save long ol Farisi, lukim masta gloseri</w:t>
      </w:r>
    </w:p>
    <w:p>
      <w:pPr/>
      <w:r>
        <w:rPr>
          <w:lang w:val="png_PG" w:bidi="png_PG"/>
        </w:rPr>
      </w:r>
      <w:r>
        <w:rPr>
          <w:lang w:val="png_PG" w:bidi="png_PG"/>
        </w:rPr>
        <w:t xml:space="preserve">Ol Farisi i askim Jisas, "Em i orait long wanpela man long </w:t>
      </w:r>
      <w:r>
        <w:rPr>
          <w:b/>
          <w:lang w:val="png_PG" w:bidi="png_PG"/>
        </w:rPr>
        <w:t>brukim marit</w:t>
      </w:r>
      <w:r>
        <w:rPr>
          <w:lang w:val="png_PG" w:bidi="png_PG"/>
        </w:rPr>
        <w:t xml:space="preserve"> wantaim meri bilong em?" Divos o bruk marit em i wanpela pemenen seperesen namel long wanpela man na meri bilong em. Stop long hia na toktok olsem wanpela grup long wanem wod o hap tok yupela bai yusim bilong </w:t>
      </w:r>
      <w:r>
        <w:rPr>
          <w:b/>
          <w:lang w:val="png_PG" w:bidi="png_PG"/>
        </w:rPr>
        <w:t>divos o brukim marit</w:t>
      </w:r>
      <w:r>
        <w:rPr>
          <w:lang w:val="png_PG" w:bidi="png_PG"/>
        </w:rPr>
        <w:t xml:space="preserve">. Lukim mining bilong </w:t>
      </w:r>
      <w:r>
        <w:rPr>
          <w:b/>
          <w:lang w:val="png_PG" w:bidi="png_PG"/>
        </w:rPr>
        <w:t>divos o brukim marit</w:t>
      </w:r>
      <w:r>
        <w:rPr>
          <w:lang w:val="png_PG" w:bidi="png_PG"/>
        </w:rPr>
        <w:t xml:space="preserve"> Masta Gloseri long kisim moa tok save. Posim dispela odio long hia.</w:t>
      </w:r>
    </w:p>
    <w:p>
      <w:pPr/>
      <w:r>
        <w:rPr>
          <w:lang w:val="png_PG" w:bidi="png_PG"/>
        </w:rPr>
      </w:r>
      <w:r>
        <w:rPr>
          <w:lang w:val="png_PG" w:bidi="png_PG"/>
        </w:rPr>
        <w:t xml:space="preserve">Jisas i askim "Moses i tok wanem insait long </w:t>
      </w:r>
      <w:r>
        <w:rPr>
          <w:b/>
          <w:lang w:val="png_PG" w:bidi="png_PG"/>
        </w:rPr>
        <w:t>lo</w:t>
      </w:r>
      <w:r>
        <w:rPr>
          <w:lang w:val="png_PG" w:bidi="png_PG"/>
        </w:rPr>
        <w:t xml:space="preserve"> long pasin bilong brukim marit?" </w:t>
      </w:r>
      <w:r>
        <w:rPr>
          <w:b/>
          <w:lang w:val="png_PG" w:bidi="png_PG"/>
        </w:rPr>
        <w:t>Lo</w:t>
      </w:r>
      <w:r>
        <w:rPr>
          <w:lang w:val="png_PG" w:bidi="png_PG"/>
        </w:rPr>
        <w:t xml:space="preserve"> bilong Moses em ol lo bilong God we Moses i bin raitim i daun long Ju manmeri long tokim ol hau long stap. Yusim seim wod long lo olsem yu bin yusim insait long ol narapela stori i go pinis. Long moa tok save long lo bilong Moses, lukim masta gloseri.</w:t>
      </w:r>
    </w:p>
    <w:p>
      <w:pPr/>
      <w:r>
        <w:rPr>
          <w:lang w:val="png_PG" w:bidi="png_PG"/>
        </w:rPr>
      </w:r>
      <w:r>
        <w:rPr>
          <w:lang w:val="png_PG" w:bidi="png_PG"/>
        </w:rPr>
        <w:t>Ol Farisi i bekim olsem Moses i tok orait long pasin bilong brukim marit sapos wanpela man i raitim wanpela pas long salim meri bilong em i go.</w:t>
      </w:r>
    </w:p>
    <w:p>
      <w:pPr/>
      <w:r>
        <w:rPr>
          <w:lang w:val="png_PG" w:bidi="png_PG"/>
        </w:rPr>
      </w:r>
      <w:r>
        <w:rPr>
          <w:lang w:val="png_PG" w:bidi="png_PG"/>
        </w:rPr>
        <w:t xml:space="preserve">Jisas i toktok long orijinel plen bilong God long pasin bilong marit. Em i tok olsem marit man na meri </w:t>
      </w:r>
      <w:r>
        <w:rPr>
          <w:b/>
          <w:lang w:val="png_PG" w:bidi="png_PG"/>
        </w:rPr>
        <w:t xml:space="preserve"> kamap wanpela bodi</w:t>
      </w:r>
      <w:r>
        <w:rPr>
          <w:lang w:val="png_PG" w:bidi="png_PG"/>
        </w:rPr>
        <w:t xml:space="preserve"> o </w:t>
      </w:r>
      <w:r>
        <w:rPr>
          <w:b/>
          <w:lang w:val="png_PG" w:bidi="png_PG"/>
        </w:rPr>
        <w:t>bung na kamap wanpela.</w:t>
      </w:r>
      <w:r>
        <w:rPr>
          <w:lang w:val="png_PG" w:bidi="png_PG"/>
        </w:rPr>
        <w:t xml:space="preserve"> Dispela i minim olsem tupela i olsem wanpela tasol. Long kalsa bilong yu long ples, yu save lukim pasin bilong marit olsem wanem namel long man na meri? Stop long hia na toktok wantaim wanpela translesen tim long wanem em nambawan rot bilong tok hau wanpela maritman na maritmeri i kamap olsem wanpela man. Posim dispela odio long hia.</w:t>
      </w:r>
    </w:p>
    <w:p>
      <w:pPr/>
      <w:r>
        <w:rPr>
          <w:lang w:val="png_PG" w:bidi="png_PG"/>
        </w:rPr>
      </w:r>
      <w:r>
        <w:rPr>
          <w:lang w:val="png_PG" w:bidi="png_PG"/>
        </w:rPr>
        <w:t xml:space="preserve">Jisas yet i go insait long wanpela haus wantaim </w:t>
      </w:r>
      <w:r>
        <w:rPr>
          <w:b/>
          <w:lang w:val="png_PG" w:bidi="png_PG"/>
        </w:rPr>
        <w:t>ol disaipel</w:t>
      </w:r>
      <w:r>
        <w:rPr>
          <w:lang w:val="png_PG" w:bidi="png_PG"/>
        </w:rPr>
        <w:t xml:space="preserve"> bilong em. Ol disaipel em ol lain i save stap klostu tru na bihainim Jisas. Yusim seim hap tok long </w:t>
      </w:r>
      <w:r>
        <w:rPr>
          <w:b/>
          <w:lang w:val="png_PG" w:bidi="png_PG"/>
        </w:rPr>
        <w:t>ol disaipel</w:t>
      </w:r>
      <w:r>
        <w:rPr>
          <w:lang w:val="png_PG" w:bidi="png_PG"/>
        </w:rPr>
        <w:t xml:space="preserve"> olsem yu bin yusim pinis long ol narapela hap insait long buk bilong Mak. Long kisim moa tok save long ol disaipel, lukim masta gloseri.</w:t>
      </w:r>
    </w:p>
    <w:p>
      <w:pPr/>
      <w:r>
        <w:rPr>
          <w:lang w:val="png_PG" w:bidi="png_PG"/>
        </w:rPr>
      </w:r>
      <w:r>
        <w:rPr>
          <w:lang w:val="png_PG" w:bidi="png_PG"/>
        </w:rPr>
        <w:t xml:space="preserve">Jisas i tokim ol disaipel bilong em olsem husat man o meri i brukim marit bilong em na maritim narapela man o meri gen em i mekim </w:t>
      </w:r>
      <w:r>
        <w:rPr>
          <w:b/>
          <w:lang w:val="png_PG" w:bidi="png_PG"/>
        </w:rPr>
        <w:t>pasin adaltri.</w:t>
      </w:r>
      <w:r>
        <w:rPr>
          <w:lang w:val="png_PG" w:bidi="png_PG"/>
        </w:rPr>
        <w:t xml:space="preserve"> God i lukim dispela olsem wanpela sin taim ol manmeri i slip wantaim wanpela man o meri we ol i no marit long en. Yusim seim wod long pasin adaltri olsem yu bin yusim pinis insait long ol narapela stori i go pinis. Long kisim moa tok save long pasin adaltri, lukim masta gloseri.</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translesen we i isi tru long yupela long andastendim.</w:t>
      </w:r>
    </w:p>
    <w:p>
      <w:pPr/>
      <w:r>
        <w:rPr>
          <w:lang w:val="png_PG" w:bidi="png_PG"/>
        </w:rPr>
      </w:r>
      <w:r>
        <w:rPr>
          <w:lang w:val="png_PG" w:bidi="png_PG"/>
        </w:rPr>
        <w:t>Insait long dispela sesen, olsem wanpela grup, tokim gen dispela stori long tok ples bilong yupela yet.</w:t>
      </w:r>
    </w:p>
    <w:p>
      <w:pPr/>
      <w:r>
        <w:rPr>
          <w:lang w:val="png_PG" w:bidi="png_PG"/>
        </w:rPr>
      </w:r>
      <w:r>
        <w:rPr>
          <w:lang w:val="png_PG" w:bidi="png_PG"/>
        </w:rPr>
        <w:t>Pastaim, olgeta grup bai prektis long tokim dispela stori long tok ples bilong yupela yet. Tingim long yusim ol samting we yupela i bin wanbel long en long narapela step i go pinis, kain olsem oda bilong ol samting i kamap insait long stori, ol wod, ol hap tok, ol samting ol man o 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Posim dispela odio long hia.</w:t>
      </w:r>
    </w:p>
    <w:p>
      <w:pPr/>
      <w:r>
        <w:rPr>
          <w:lang w:val="png_PG" w:bidi="png_PG"/>
        </w:rPr>
      </w:r>
      <w:r>
        <w:rPr>
          <w:lang w:val="png_PG" w:bidi="png_PG"/>
        </w:rPr>
        <w:t>Bihain, wanwan memba bilong grup i mas autim olgeta samting i kamap insait long dispela stori long wanpela laspela taim na no gat lain i mas distebim ol. Wanpela grup memba i ken yusim ol kainkain samting, ol eksen, o piksa o storibod long helpim em long tingim dispela stori. Posim dispela odio long hia.</w:t>
      </w:r>
    </w:p>
    <w:p>
      <w:pPr/>
      <w:r>
        <w:rPr>
          <w:lang w:val="png_PG" w:bidi="png_PG"/>
        </w:rPr>
      </w:r>
      <w:r>
        <w:rPr>
          <w:lang w:val="png_PG" w:bidi="png_PG"/>
        </w:rPr>
        <w:t>Bihain, orait grup i ken mekim disisen long stori bilong husat em ol i laikim tru. Yupela i ken tok olsem yupela i laikim wanem we wanpela memba bilong grup i tokim wanpela hap bilong stori, tasol yupela i laikim wanem we narapela memba bilong grup i tokim narapela hap bilong stori. Mekim dispela audio i stap pastaim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fainel vesen bilong stori.</w:t>
      </w:r>
      <w:r>
        <w:rPr>
          <w:lang w:val="png_PG" w:bidi="png_PG"/>
        </w:rPr>
      </w:r>
      <w:r>
        <w:rPr>
          <w:lang w:val="png_PG" w:bidi="png_PG"/>
        </w:rPr>
      </w:r>
    </w:p>
    <w:p>
      <w:pPr/>
      <w:r>
        <w:rPr>
          <w:lang w:val="png_PG" w:bidi="png_PG"/>
        </w:rPr>
      </w:r>
    </w:p>
    <w:p>
      <w:pPr>
        <w:pStyle w:val="Heading2"/>
      </w:pPr>
      <w:r>
        <w:rPr>
          <w:lang w:val="png_PG" w:bidi="png_PG"/>
        </w:rPr>
        <w:t>Mak 10:13–31</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08">
        <w:r>
          <w:rPr>
            <w:lang w:val="png_PG" w:bidi="png_PG"/>
          </w:rPr>
          <w:rPr>
            <w:color w:val="0000EE"/>
            <w:u w:val="single"/>
          </w:rPr>
          <w:t>Harim na putim long tingting na bel</w:t>
        </w:r>
      </w:hyperlink>
      <w:r>
        <w:rPr>
          <w:lang w:val="png_PG" w:bidi="png_PG"/>
        </w:rPr>
        <w:t xml:space="preserve"> (563 KB)</w:t>
      </w:r>
      <w:r>
        <w:rPr>
          <w:lang w:val="png_PG" w:bidi="png_PG"/>
        </w:rPr>
      </w:r>
    </w:p>
    <w:p>
      <w:pPr>
        <w:pStyle w:val="ListBullet"/>
        <w:spacing w:line="240" w:lineRule="auto"/>
        <w:ind w:left="720"/>
      </w:pPr>
      <w:r>
        <w:rPr>
          <w:lang w:val="png_PG" w:bidi="png_PG"/>
        </w:rPr>
      </w:r>
      <w:hyperlink r:id="rId209">
        <w:r>
          <w:rPr>
            <w:lang w:val="png_PG" w:bidi="png_PG"/>
          </w:rPr>
          <w:rPr>
            <w:color w:val="0000EE"/>
            <w:u w:val="single"/>
          </w:rPr>
          <w:t>Save long taim na ples we stori i kamap long en</w:t>
        </w:r>
      </w:hyperlink>
      <w:r>
        <w:rPr>
          <w:lang w:val="png_PG" w:bidi="png_PG"/>
        </w:rPr>
        <w:t xml:space="preserve"> (6.5 MB)</w:t>
      </w:r>
      <w:r>
        <w:rPr>
          <w:lang w:val="png_PG" w:bidi="png_PG"/>
        </w:rPr>
      </w:r>
    </w:p>
    <w:p>
      <w:pPr>
        <w:pStyle w:val="ListBullet"/>
        <w:spacing w:line="240" w:lineRule="auto"/>
        <w:ind w:left="720"/>
      </w:pPr>
      <w:r>
        <w:rPr>
          <w:lang w:val="png_PG" w:bidi="png_PG"/>
        </w:rPr>
      </w:r>
      <w:hyperlink r:id="rId210">
        <w:r>
          <w:rPr>
            <w:lang w:val="png_PG" w:bidi="png_PG"/>
          </w:rPr>
          <w:rPr>
            <w:color w:val="0000EE"/>
            <w:u w:val="single"/>
          </w:rPr>
          <w:t>Save gut long wanwan Hap bilong Stori</w:t>
        </w:r>
      </w:hyperlink>
      <w:r>
        <w:rPr>
          <w:lang w:val="png_PG" w:bidi="png_PG"/>
        </w:rPr>
        <w:t xml:space="preserve"> (3.2 MB)</w:t>
      </w:r>
      <w:r>
        <w:rPr>
          <w:lang w:val="png_PG" w:bidi="png_PG"/>
        </w:rPr>
      </w:r>
    </w:p>
    <w:p>
      <w:pPr>
        <w:pStyle w:val="ListBullet"/>
        <w:spacing w:line="240" w:lineRule="auto"/>
        <w:ind w:left="720"/>
      </w:pPr>
      <w:r>
        <w:rPr>
          <w:lang w:val="png_PG" w:bidi="png_PG"/>
        </w:rPr>
      </w:r>
      <w:hyperlink r:id="rId211">
        <w:r>
          <w:rPr>
            <w:lang w:val="png_PG" w:bidi="png_PG"/>
          </w:rPr>
          <w:rPr>
            <w:color w:val="0000EE"/>
            <w:u w:val="single"/>
          </w:rPr>
          <w:t>Putim yu yet insait long stori</w:t>
        </w:r>
      </w:hyperlink>
      <w:r>
        <w:rPr>
          <w:lang w:val="png_PG" w:bidi="png_PG"/>
        </w:rPr>
        <w:t xml:space="preserve"> (6.4 MB)</w:t>
      </w:r>
      <w:r>
        <w:rPr>
          <w:lang w:val="png_PG" w:bidi="png_PG"/>
        </w:rPr>
      </w:r>
    </w:p>
    <w:p>
      <w:pPr>
        <w:pStyle w:val="ListBullet"/>
        <w:spacing w:line="240" w:lineRule="auto"/>
        <w:ind w:left="720"/>
      </w:pPr>
      <w:r>
        <w:rPr>
          <w:lang w:val="png_PG" w:bidi="png_PG"/>
        </w:rPr>
      </w:r>
      <w:hyperlink r:id="rId212">
        <w:r>
          <w:rPr>
            <w:lang w:val="png_PG" w:bidi="png_PG"/>
          </w:rPr>
          <w:rPr>
            <w:color w:val="0000EE"/>
            <w:u w:val="single"/>
          </w:rPr>
          <w:t>Save gut long ol samting we i no klia</w:t>
        </w:r>
      </w:hyperlink>
      <w:r>
        <w:rPr>
          <w:lang w:val="png_PG" w:bidi="png_PG"/>
        </w:rPr>
        <w:t xml:space="preserve"> (2.9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10:13–31</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10:13–31 na putim insait long tingting na bel bilong yupela.</w:t>
      </w:r>
    </w:p>
    <w:p>
      <w:pPr/>
      <w:r>
        <w:rPr>
          <w:lang w:val="png_PG" w:bidi="png_PG"/>
        </w:rPr>
      </w:r>
      <w:r>
        <w:rPr>
          <w:lang w:val="png_PG" w:bidi="png_PG"/>
        </w:rPr>
        <w:t>Harim wanpela odio vesen bilong Mak 10:13–31 tripela taim, long tripela kain trenslesen, sapos yupela inap mekim olsem.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Dispela stori i tokim yumi wanem samting long ol manmeri?</w:t>
      </w:r>
    </w:p>
    <w:p>
      <w:pPr>
        <w:pStyle w:val="ListBullet"/>
        <w:spacing w:line="240" w:lineRule="auto"/>
        <w:ind w:left="720"/>
      </w:pPr>
      <w:r>
        <w:rPr>
          <w:lang w:val="png_PG" w:bidi="png_PG"/>
        </w:rPr>
      </w:r>
      <w:r>
        <w:rPr>
          <w:lang w:val="png_PG" w:bidi="png_PG"/>
        </w:rPr>
        <w:t>Dispela stori i tokim yumi wanem samting o i skulim yumi wanem samting long laip bilong yumi long wanwan de?</w:t>
      </w:r>
    </w:p>
    <w:p>
      <w:pPr>
        <w:pStyle w:val="ListBullet"/>
        <w:spacing w:line="240" w:lineRule="auto"/>
        <w:ind w:left="720"/>
      </w:pPr>
      <w:r>
        <w:rPr>
          <w:lang w:val="png_PG" w:bidi="png_PG"/>
        </w:rPr>
      </w:r>
      <w:r>
        <w:rPr>
          <w:lang w:val="png_PG" w:bidi="png_PG"/>
        </w:rPr>
        <w:t>Husat man o meri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vesen bilong Mak 10:13–31 long trenslesen we i isi tru long yupela long andastendim.</w:t>
      </w:r>
    </w:p>
    <w:p>
      <w:pPr/>
      <w:r>
        <w:rPr>
          <w:lang w:val="png_PG" w:bidi="png_PG"/>
        </w:rPr>
      </w:r>
      <w:r>
        <w:rPr>
          <w:lang w:val="png_PG" w:bidi="png_PG"/>
        </w:rPr>
        <w:t>Dispela stori i kamap sampela taim bihain long Jisas i bin givim tok skul long pasin bilong brukim marit. Mipela i no save em i hamas taim bihain na dispela stori i kamap.</w:t>
      </w:r>
    </w:p>
    <w:p>
      <w:pPr/>
      <w:r>
        <w:rPr>
          <w:lang w:val="png_PG" w:bidi="png_PG"/>
        </w:rPr>
      </w:r>
      <w:r>
        <w:rPr>
          <w:lang w:val="png_PG" w:bidi="png_PG"/>
        </w:rPr>
        <w:t>Mipela i no save sapos em ol mama, papa, o ol bikpela pikinini husat i bringim, o lidim ol liklik pikinini i go long Jisas. Ol i laikim Jisas long tasim ol pikinini. Long kalsa bilong ol Ju, dispela pasin bilong tasim pikinini em i minim olsem long blesim dispela pikinini, o mekim gutpela pasin na givim gutpela samting long laip bilong dispela pikinini long bihaintaim. Dispela ol pikinini em krismas bilong ol i olsem 0 i go long 12-pela yia. Ating ol disaipel i ting olsem Jisas i bisi tumas o i impoten tumas long tingim ol liklik pikinini, bikos ol Ju i save ting olsem ol pikinini i no impoten long kalsa bilong ol Ju, olsem na ol disaipel i tokim ol papamama olsem, ol i mas no ken distebim Jisas. Jisas i belhat long ol disaipel bilong em long stopim ol manmeri long karim ol pikinini i kam. Stop long hia na toktok long dispela kwesten olsem wanpela grup: Kalsa bilong yu i save soim pasin bilong givim blesing o mekim gut long ol narapela manmeri, long wanem kain we? Yupela i save tasim ol manmeri, olsem Jisas i bin mekim long hia, o yupela i save mekim ol narapela samting long soim blesing? Posim dispela odio long hia.</w:t>
      </w:r>
    </w:p>
    <w:p>
      <w:pPr/>
      <w:r>
        <w:rPr>
          <w:lang w:val="png_PG" w:bidi="png_PG"/>
        </w:rPr>
      </w:r>
      <w:r>
        <w:rPr>
          <w:lang w:val="png_PG" w:bidi="png_PG"/>
        </w:rPr>
        <w:t xml:space="preserve">Jisas i tok olsem em i impoten long ol pikinini long kam long em. Jisas i soim dispela taim em i tok tupela taim long tupela kain we: </w:t>
      </w:r>
      <w:r>
        <w:rPr>
          <w:b/>
          <w:lang w:val="png_PG" w:bidi="png_PG"/>
        </w:rPr>
        <w:t>Larim ol pikinini i kam, na no ken stopim ol long kam.</w:t>
      </w:r>
    </w:p>
    <w:p>
      <w:pPr/>
      <w:r>
        <w:rPr>
          <w:lang w:val="png_PG" w:bidi="png_PG"/>
        </w:rPr>
      </w:r>
      <w:r>
        <w:rPr>
          <w:lang w:val="png_PG" w:bidi="png_PG"/>
        </w:rPr>
        <w:t>Bihain Jisas i stat long tok klia long wanpela impoten samting stret: em tok klia long ol samting we ol manmeri husat i laik stap insait long Kingdom bilong God i mas i gat. Olgeta lain, na ol bikpela man na meri tu, i nid long stap olsem wanpela liklik pikinini long stap aninit long God, mekim ol samting God i askim na i no kwestenim God. Ol manmeri i mas, stap olsem ol liklik pikinini, luksave olsem ol i no inap long helpm ol yet na ol i mas dipen long ol narapela long ol samting ol i nidim. Ol manmeri i nid long kisim Kingdom, olsem wanpela liklik pikinini i wok long kisim wanpela presen we i kam long wanpela man o meri husat i laikim em tru. Dispela liklik pikinini i no mekim wanpela sampela long kisim dispela presen, o em i no nid long kisim dispela presen, tasol em i kisim bikos wanpela man o meri i laikim em tru.</w:t>
      </w:r>
    </w:p>
    <w:p>
      <w:pPr/>
      <w:r>
        <w:rPr>
          <w:lang w:val="png_PG" w:bidi="png_PG"/>
        </w:rPr>
      </w:r>
      <w:r>
        <w:rPr>
          <w:lang w:val="png_PG" w:bidi="png_PG"/>
        </w:rPr>
        <w:t>Bihain Jisas i soim ol tok skul bilong em taim em i karim ol liklik pikinini na putim han bilong em long het bilong ol long blesim ol. Em i kisim ol long han bilong em, ating em i apim ol na putim ol long lek bilong em, long blesim wanwan bilong ol, na dispela em i wanpela pasin bilong soim olsem em i laikim ol.</w:t>
      </w:r>
    </w:p>
    <w:p>
      <w:pPr/>
      <w:r>
        <w:rPr>
          <w:lang w:val="png_PG" w:bidi="png_PG"/>
        </w:rPr>
      </w:r>
      <w:r>
        <w:rPr>
          <w:lang w:val="png_PG" w:bidi="png_PG"/>
        </w:rPr>
        <w:t>Taim Jisas i wok long wokabaut i go, wanpela man i ron i kam long Jisas, na i brukim skru fran long Jisas, dispela em i pasin we ol manmeri i save mekim long soim olsem tru tru ol i rispektim wanpela tisa bilong lo bilong lotu. Dispela man i kolim Jisas "Gutpela Tisa" o em i tok "Tisa, yu gutpela tisa," na em i askim Jisas long hau kisim laip i stap oltaim oltaim o hau God bai i givim em laip i stap oltaim oltaim. Dispela man i laik sekim olsem em i wok long mekim inap gutpela samting na bai em i ken kisim laip i stap oltaim oltaim wantaim God. Ol manmeri i save kolim God tasol olsem "gutpela", olsem na Jisas i bin laik save, wai na dispela man i kolim em "gutpela"? Jisas i tokim dispela man long tingim ol lo we Moses i bin raitim i go daun long hau long i gat wanpela gutpela rilesensip wantaim ol narapela manmeri. Dispela man i tokaut olsem em i save bihainim ol dispela lo! Dispela man i tok olsem em i bin bihainim ol dispela lo "taim em i bin liklik mangi yet," dispela i min olsem taim em i bin mekim ol kastom wok bilong lotu bilong ol long 12 krismas bilong em. Taim ol pikinini man bilong ol Ju i gat 12-pela krisman, olgeta pikinini man i save mekim promis long bihainim ol dispela lo. Stop long hia na toktok long dispela askim olsem wanpela grup: Wanem kain ol kastom wok i stap lo kalsa bilong yu we ol liklik pikinini man na meri i save bihainim long makim olsem ol i lusim mak bilong liklik pikinini na nau ol i kamap olsem yangpela man na meri? Wanem ol lo bilong bilip bilong ples em ol i mas lainim na bihainim? Posim dispela odio long hia.</w:t>
      </w:r>
    </w:p>
    <w:p>
      <w:pPr/>
      <w:r>
        <w:rPr>
          <w:lang w:val="png_PG" w:bidi="png_PG"/>
        </w:rPr>
      </w:r>
      <w:r>
        <w:rPr>
          <w:lang w:val="png_PG" w:bidi="png_PG"/>
        </w:rPr>
        <w:t>Jisas i laikim tru dispela man, dispela i min olsem em i amamas na rispektim dispela man. Jisas i tokim dispela man long kam klostu moa yet long Jisas na ol 12-pela disaipel. Dispela i min olsem dispela man i mas mekim ol pasin we i hat moa, winim dispela pasin bilong bihainim ol lo. Jisas i tok i gat wanpela samting we dispela man i no mekim yet. Dispela man i nid long salim olgeta samting bilong em we i kostim bikpela mani na givim mani bilong em i go long ol turangu lain na bai em i ken save long ol samting we i impoten tru long God. Jisas i save olsem samting we dispela man i no gat em pasin bilong laikim God antap long olgeta narapela samting. Ol samting dispela man i gat i bosim o kontrolim tingting na bel bilong em. Dispela man i wari moa long ol samting we em i gat long en na i no long bihainim Jisas. Sapos dispela man i lusim pasin bilong gridi na pasin bilong laikim mani, na i bihainim Jisas, dispela man i ken kisim laip i stap oltaim oltaim.</w:t>
      </w:r>
    </w:p>
    <w:p>
      <w:pPr/>
      <w:r>
        <w:rPr>
          <w:lang w:val="png_PG" w:bidi="png_PG"/>
        </w:rPr>
      </w:r>
      <w:r>
        <w:rPr>
          <w:lang w:val="png_PG" w:bidi="png_PG"/>
        </w:rPr>
        <w:t>Pes bilong dispela man i senis, na i soim olsem em i belhevi na wari, bikos dispela man i gat planti mani na kago tru. Olsem na dispela man i lusim dispela grup wantaim wari.</w:t>
      </w:r>
    </w:p>
    <w:p>
      <w:pPr/>
      <w:r>
        <w:rPr>
          <w:lang w:val="png_PG" w:bidi="png_PG"/>
        </w:rPr>
      </w:r>
      <w:r>
        <w:rPr>
          <w:lang w:val="png_PG" w:bidi="png_PG"/>
        </w:rPr>
        <w:t>Ol disaipel i bin kirap nogut tru! Ol Ju i bilip olsem God i save blesim ol manmeri long gutpela bel bilong ol taim em i givim planti mani na kago long ol.</w:t>
      </w:r>
    </w:p>
    <w:p>
      <w:pPr/>
      <w:r>
        <w:rPr>
          <w:lang w:val="png_PG" w:bidi="png_PG"/>
        </w:rPr>
      </w:r>
      <w:r>
        <w:rPr>
          <w:lang w:val="png_PG" w:bidi="png_PG"/>
        </w:rPr>
        <w:t>Jisas i tokaut long ol disaipel bilong em olsem em i hat long ol manmeri i gat mani na kago long go insait long Kingdom. Jisas i save kolim ol disaipel bilong em olsem "ol gutpela pikinini" na em i givim ol wanpela klia eksampel long hau na em i hat long wanpela man o meri i gat mani na kago long kamap pat bilong Kingdom bilong God. Jisas i yusim dispela bikpela animal stret, wanpela kamel, we ol Ju i save long en, na dispela liklik spes stret we i open, wanpela ai bilong nidol, we ol manmeri i no inap long lukim. Em i laik long soim tupela samting we i narakain olgeta, long soim hau na em i hat stret long ol manmeri i gat mani na kago long go insait long Kingdom bilong God wantaim ol gutpela wok na strong bilong ol yet. Stop long hia na olsem wanpela grup, lukim piksa bilong kamel na nidol. Sapos yu inap long lukim wanpela laip kamel long hap yu stap long en na wanpela nidol, orait putim tupela sait sait na skelim tupela. Stop na Toktok: Wanem animal em i bikpela tru we yu save long en? Wanem em i wanpela liklik hol tru insait long wanpela samting we yu save long en? Stopim dispela odio long hia.</w:t>
      </w:r>
    </w:p>
    <w:p>
      <w:pPr/>
      <w:r>
        <w:rPr>
          <w:lang w:val="png_PG" w:bidi="png_PG"/>
        </w:rPr>
      </w:r>
      <w:r>
        <w:rPr>
          <w:lang w:val="png_PG" w:bidi="png_PG"/>
        </w:rPr>
        <w:t>Ol disaipel i kirap nogut na askim Jisas, "Sapos i olsem orait husat bai i inap long kisim laip oltaim?" we i minim olsem, husat i inap long kamap pat bilong Kingdom bilong God? Jisas i tokim ol olsem God i ken mekim ol samting we yumi ol manmeri i ting olsem i no inap tru long kamap. Dispela toktok i tokim yumi long pawa bilong God long senisim tingting na bel bilong ol manmeri.</w:t>
      </w:r>
    </w:p>
    <w:p>
      <w:pPr/>
      <w:r>
        <w:rPr>
          <w:lang w:val="png_PG" w:bidi="png_PG"/>
        </w:rPr>
      </w:r>
      <w:r>
        <w:rPr>
          <w:lang w:val="png_PG" w:bidi="png_PG"/>
        </w:rPr>
        <w:t>Pita em i amamas olsem em wantaim ol narapela disaipel i bin lusim olgeta samting long bihainim Jisas. Jisas i wanbel. Em i strongim ol taim em i stat wantaim dispela tok "Tru tru mi tokim yupela," o "Em i tru olsem...". Jisas i strongim ol disaipela olsem taim wanpela man o meri i lusim olgeta samting o olgeta pren na famili bilong em bikos long Kingdom bilong God, dispela man o meri bai i kisim pe bilong em, na mak bilong dispela pe em i planti taim moa insait long dispela laip na insait long laip i kam bihain. Jisas i no wok long tok olsem ol manmeri i bihainim Jisas i mas no ken tingting na wari long ol haus, ol brata, ol sista, ol mama, ol pikinini o ol gaden bilong ol. Jisas i wok long tok olsem ol dispela samting i no ken kamap nambawan samting long tingting na bel bilong ol manmeri, antap moa long God.</w:t>
      </w:r>
    </w:p>
    <w:p>
      <w:pPr/>
      <w:r>
        <w:rPr>
          <w:lang w:val="png_PG" w:bidi="png_PG"/>
        </w:rPr>
      </w:r>
      <w:r>
        <w:rPr>
          <w:lang w:val="png_PG" w:bidi="png_PG"/>
        </w:rPr>
        <w:t>Tasol, Jisas i mekim ol disaipel i tingim olsem i gat pe na i gat hevi na pen tu i kam wantaim dispela pe. Ol manmeri husat i bihainim Jisas i mas orait long ol samting i kamap long ol bikos ol i bihainim Jisas. Stop long hia na toktok long dispela kwesten olsem wanpela grup: Wanem ol samting insait long laip bilong yupela em bai i hat stret long yupela long lusim long nem bilong Kingdom bilong God? I gat wanpela samting long tingting na bel bilong yupela we i impoten moa long Jisas? Posim dispela odio long hia.</w:t>
      </w:r>
    </w:p>
    <w:p>
      <w:pPr/>
      <w:r>
        <w:rPr>
          <w:lang w:val="png_PG" w:bidi="png_PG"/>
        </w:rPr>
      </w:r>
      <w:r>
        <w:rPr>
          <w:lang w:val="png_PG" w:bidi="png_PG"/>
        </w:rPr>
        <w:t>Jisas i pinisim dispela tok skul wantaim wanpela tok. Em i tok olsem planti manmeri husat i luk olsem ol i impoten manmeri tru long ai bilong ol narapela manmeri, bai i stap olsem manmeri we i no impoten tru, na ol manmeri husat i luk olsem ol i no impoten tru, em ol bai kamap impoten manmeri tru. Stop long hia na toktok long wanem kain wod we ol tisa long kalsa bilong yu i save yusim taim ol i save pinisim wanpela skul.</w:t>
      </w:r>
      <w:r>
        <w:rPr>
          <w:lang w:val="png_PG" w:bidi="png_PG"/>
        </w:rPr>
      </w:r>
    </w:p>
    <w:p>
      <w:pPr>
        <w:pStyle w:val="Heading3"/>
      </w:pPr>
      <w:r>
        <w:rPr>
          <w:lang w:val="png_PG" w:bidi="png_PG"/>
        </w:rPr>
        <w:t>Painim aut dispela hap</w:t>
      </w:r>
    </w:p>
    <w:p>
      <w:pPr/>
      <w:r>
        <w:rPr>
          <w:lang w:val="png_PG" w:bidi="png_PG"/>
        </w:rPr>
      </w:r>
      <w:r>
        <w:rPr>
          <w:lang w:val="png_PG" w:bidi="png_PG"/>
        </w:rPr>
        <w:t>Harim wanpela vesen bilong Mak 10:13–31 long trenslesen we i isi tru long yupela long andastendim.</w:t>
      </w:r>
    </w:p>
    <w:p>
      <w:pPr/>
      <w:r>
        <w:rPr>
          <w:lang w:val="png_PG" w:bidi="png_PG"/>
        </w:rPr>
      </w:r>
      <w:r>
        <w:rPr>
          <w:lang w:val="png_PG" w:bidi="png_PG"/>
        </w:rPr>
        <w:t>Insait long dispela step, grup bai toktok long ol wanwan hap bilong stori, ol manmeri insait long stori na ples we dispela stori i kamap long en. Bihain, grup bai piksarim dispela stori.</w:t>
      </w:r>
    </w:p>
    <w:p>
      <w:pPr/>
      <w:r>
        <w:rPr>
          <w:lang w:val="png_PG" w:bidi="png_PG"/>
        </w:rPr>
      </w:r>
      <w:r>
        <w:rPr>
          <w:lang w:val="png_PG" w:bidi="png_PG"/>
        </w:rPr>
        <w:t>Dispela stori i gat tripela hap.</w:t>
      </w:r>
    </w:p>
    <w:p>
      <w:pPr/>
      <w:r>
        <w:rPr>
          <w:lang w:val="png_PG" w:bidi="png_PG"/>
        </w:rPr>
      </w:r>
      <w:r>
        <w:rPr>
          <w:b/>
          <w:lang w:val="png_PG" w:bidi="png_PG"/>
        </w:rPr>
        <w:t>Insait long namba wan hap bilong stori:</w:t>
      </w:r>
      <w:r>
        <w:rPr>
          <w:lang w:val="png_PG" w:bidi="png_PG"/>
        </w:rPr>
        <w:t xml:space="preserve"> ol manmeri i bringim ol pikinini we i gat 0 i go inap 12-pela krismas i kam long Jisas long tasim ol na blesim ol. Ol disaipel i krosim ol manmeri na tokim ol olsem ol i mekim rong samting, tasol Jisas i krosim ol disaipel long stopim ol pikinini. Jisas i tokim ol disaipel long larim ol pikinini i kam long Jisas. Jisas i tokim ol olsem Kingdom bilong God em i bilong ol lain husat i olsem ol liklik pikinini. Na bihain Jisas i putim han bilong em long ol het bilong ol pikinini na blesim wanwan bilong ol dispela pikinini.</w:t>
      </w:r>
    </w:p>
    <w:p>
      <w:pPr/>
      <w:r>
        <w:rPr>
          <w:lang w:val="png_PG" w:bidi="png_PG"/>
        </w:rPr>
      </w:r>
      <w:r>
        <w:rPr>
          <w:b/>
          <w:lang w:val="png_PG" w:bidi="png_PG"/>
        </w:rPr>
        <w:t>Insait long namba tu hap bilong stori:</w:t>
      </w:r>
      <w:r>
        <w:rPr>
          <w:lang w:val="png_PG" w:bidi="png_PG"/>
        </w:rPr>
        <w:t xml:space="preserve"> Jisas i stat long wokabaut i go long Jerusalem. Wanpela man i ran i kam long Jisas na i brukim skru. Em i soim rispek long Jisas taim em i kolim em "Gutpela Tisa" na askim Jisas hau em inap long kisim laip i stap wantaim God oltaim oltaim. Jisas i laik tru long save wai na dispela man i kolim em gutpela long wanem God wanpela tasol i gutpela. Jisas i tokim dispela man long ol lo bilong stap gut wantaim ol narapela. Dispela man i tok olsem em i bin bihainim ol dispela lo long taim em i liklik mangi yet. Jisas i tokim dispela man olsem i gat wanpela samting tasol em i no mekim yet, long salim olgeta samting em i gat na givim mani long ol turangu lain. Pes bilong dispela man i senis, na i soim bel hevi bilong em, bikos em i wanpela mani man, na em i wari na wokabaut i go.</w:t>
      </w:r>
    </w:p>
    <w:p>
      <w:pPr/>
      <w:r>
        <w:rPr>
          <w:lang w:val="png_PG" w:bidi="png_PG"/>
        </w:rPr>
      </w:r>
      <w:r>
        <w:rPr>
          <w:b/>
          <w:lang w:val="png_PG" w:bidi="png_PG"/>
        </w:rPr>
        <w:t>Long namba tri hap bilong stori:</w:t>
      </w:r>
      <w:r>
        <w:rPr>
          <w:lang w:val="png_PG" w:bidi="png_PG"/>
        </w:rPr>
        <w:t xml:space="preserve"> Jisas i skulim ol disaipel bilong em. Em i serim dispela tok i tru we i mekim ol lain i kirap nogut olsem em i hat stret long wanpela mani man o meri long go insait long Kingdom bilong God. Wankain olsem em i hat stret long wanpela kamel long i go insait long ai bilong wanpela nidol. Ol disaipel i kirap nogut tru olsem na ol i askim, "Husat long dispela graun i inap long seivim ol yet?" Jisas i mekim klia dispela tok skul. Em i tok, "Dispela em i hat tru. God tasol i ken seivim ol manmeri. Pita i amamas long em yet, em i no olsem dispela man i kam long Jisas, ol disaipel i bin lusim olgeta samting long bihainim Jisas. Jisas i wanbel wantaim ol disaipel na strongim bel bilong ol olsem ol bai i kisim pe we i winim olgeta samting we ol i bin lusim. Dispela sapta i pinis taim Jisas i tok olsem ol lain we yumi ting olsem ol i nambawan tru em ol i laspela tru, na ol lain we yumi ting i no impoten tru em ol bai i nambawan tru. </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ol pikinini namel long 0 na 12-pela krismas.</w:t>
      </w:r>
    </w:p>
    <w:p>
      <w:pPr>
        <w:pStyle w:val="ListBullet"/>
        <w:spacing w:line="240" w:lineRule="auto"/>
        <w:ind w:left="720"/>
      </w:pPr>
      <w:r>
        <w:rPr>
          <w:lang w:val="png_PG" w:bidi="png_PG"/>
        </w:rPr>
      </w:r>
      <w:r>
        <w:rPr>
          <w:lang w:val="png_PG" w:bidi="png_PG"/>
        </w:rPr>
        <w:t>ol manmeri i bringim ol pikinini i kam (ating ol papamama o ol bikpela bratasusa)</w:t>
      </w:r>
    </w:p>
    <w:p>
      <w:pPr>
        <w:pStyle w:val="ListBullet"/>
        <w:spacing w:line="240" w:lineRule="auto"/>
        <w:ind w:left="720"/>
      </w:pPr>
      <w:r>
        <w:rPr>
          <w:lang w:val="png_PG" w:bidi="png_PG"/>
        </w:rPr>
      </w:r>
      <w:r>
        <w:rPr>
          <w:lang w:val="png_PG" w:bidi="png_PG"/>
        </w:rPr>
        <w:t>man husat i kam long Jisas na i laikim laip i stap oltaim oltaim</w:t>
      </w:r>
    </w:p>
    <w:p>
      <w:pPr/>
      <w:r>
        <w:rPr>
          <w:lang w:val="png_PG" w:bidi="png_PG"/>
        </w:rPr>
      </w:r>
      <w:r>
        <w:rPr>
          <w:lang w:val="png_PG" w:bidi="png_PG"/>
        </w:rPr>
        <w:t xml:space="preserve">Olsem wanpela grup, putim yau na tingting gut long ol pat bilong stori we ol samting i kamap long en: Em i impoten long tingim olsem ol eksen i stat wantaim dispela hap tok "wanpela de." Mipela i no save wanem hamas taim bihain long stori i go pas na bihain dispela samting i kamap. Em i impoten to save olsem tru tru Jisas i bin tasim wanwan pikinini long soim olsem em i blesim ol. </w:t>
      </w:r>
    </w:p>
    <w:p>
      <w:pPr/>
      <w:r>
        <w:rPr>
          <w:lang w:val="png_PG" w:bidi="png_PG"/>
        </w:rPr>
      </w:r>
      <w:r>
        <w:rPr>
          <w:lang w:val="png_PG" w:bidi="png_PG"/>
        </w:rPr>
        <w:t>Stop long hia na toktok olsem wanpela grup: Hau bai yu statim wanpela kain stori olsem dispela taim yu i no save long wanem taim stret dispela stori i bin kamap? Posim dispela odio long hia.</w:t>
      </w:r>
    </w:p>
    <w:p>
      <w:pPr/>
      <w:r>
        <w:rPr>
          <w:lang w:val="png_PG" w:bidi="png_PG"/>
        </w:rPr>
      </w:r>
      <w:r>
        <w:rPr>
          <w:lang w:val="png_PG" w:bidi="png_PG"/>
        </w:rPr>
        <w:t>Bihain, Jisas i mekim wanpela impoten toktok long hau wanpela man o meri i ken go insait long Kingdom bilong God sapos ol i olsem ol liklik pikinini. Mipela i save olsem Jisas i mekim impoten toktok bikos em i tok, "Mi tokim yupela trupela tok."</w:t>
      </w:r>
    </w:p>
    <w:p>
      <w:pPr/>
      <w:r>
        <w:rPr>
          <w:lang w:val="png_PG" w:bidi="png_PG"/>
        </w:rPr>
      </w:r>
      <w:r>
        <w:rPr>
          <w:lang w:val="png_PG" w:bidi="png_PG"/>
        </w:rPr>
        <w:t>Stop long hia and toktok wantaim olsem wanpela grup: Yupela i save tok wanem pastaim bipo long yupela i mekim wanpela impoten toktok insait long ol tok skul? Posim dispela odio long hia.</w:t>
      </w:r>
    </w:p>
    <w:p>
      <w:pPr/>
      <w:r>
        <w:rPr>
          <w:lang w:val="png_PG" w:bidi="png_PG"/>
        </w:rPr>
      </w:r>
      <w:r>
        <w:rPr>
          <w:lang w:val="png_PG" w:bidi="png_PG"/>
        </w:rPr>
        <w:t xml:space="preserve">Bihain long dispela, em i impoten long tingim olsem Jisas wantaim ol disaipel bilong em i stat long go long Jerusalem. Wanpela man i ran i go long Jisas - em i wok long ran bikos em i bin laik tru long toktok wantaim Jisas. Em i soim rispek long Jisas taim em i brukim skru fran long Jisas na em i kolim Jisas "Gutpela Tisa", dispela wod "gutpela" em ol manmeri i save yusim long God tasol. Dispela man i bin bihainim ol lo we God i givim long Moses, em i wanpela Ju. Lukim hau Jisas i no toktok long ol nambawan lo bilong laikim God na i no ken gat ol narapela god giaman o piksa nating i kisim ples bilong God. </w:t>
      </w:r>
    </w:p>
    <w:p>
      <w:pPr/>
      <w:r>
        <w:rPr>
          <w:lang w:val="png_PG" w:bidi="png_PG"/>
        </w:rPr>
      </w:r>
      <w:r>
        <w:rPr>
          <w:lang w:val="png_PG" w:bidi="png_PG"/>
        </w:rPr>
        <w:t>Bihain Jisas i toktok long laikim bilong dispela man long ol mani na kago olsem wanpela samting we bai i pasim dispela man long kisim laip i stap oltaim oltaim. Dispela i mekim dispela man i wari bikos em i gat planti mani na kago tru, wokabaut i go wantaim wari. Jisas i lukim wari bilong dispela man na em i tok olsem em i hat stret long mani man o meri long i go insait long kingdom bilong God. Em bai i isi moa long wanpela bikpela animal tru long i go insait long hol bilong wanpela nidol bilong samap tasol em i hat tru long wanpela mani man o meri long i go insait long kingdom bilong God.</w:t>
      </w:r>
    </w:p>
    <w:p>
      <w:pPr/>
      <w:r>
        <w:rPr>
          <w:lang w:val="png_PG" w:bidi="png_PG"/>
        </w:rPr>
      </w:r>
      <w:r>
        <w:rPr>
          <w:lang w:val="png_PG" w:bidi="png_PG"/>
        </w:rPr>
        <w:t>Olsem wanpela grup, stop na mekim wanpela list bilong ol samting long kalsa bilong yupela we bai yupela i ting olsem em bai i hat tru long mekim. Mekim wanpela liklik hol tru insait long wanpela lip o wanpela hap laplap. Traim long skwisim yu yet i go insait long dispela hol. Posim dispela odio long hia.</w:t>
      </w:r>
    </w:p>
    <w:p>
      <w:pPr/>
      <w:r>
        <w:rPr>
          <w:lang w:val="png_PG" w:bidi="png_PG"/>
        </w:rPr>
      </w:r>
      <w:r>
        <w:rPr>
          <w:lang w:val="png_PG" w:bidi="png_PG"/>
        </w:rPr>
        <w:t>Ol disaipel bilong Jisas i kirap nogut long ol tok bilong Jisas long wanem em i narakain long wanem skul tok em ol i bin kisim. Planti ol Ju i bin bilip olsem God bai i givim mani na kago long man olsem pe sapos ol i mekim olgeta samting i stret long ai bilong God. Tasol, Jisas i laik skulim ol disaipel olsem bel bilong man em i impoten samting long God. Jisas i pinisim dispela tok skul wantaim wanpela impoten toktok olsem namba wan lain bai i kamap las na laspela lain bai i kamap namba wan.</w:t>
      </w:r>
    </w:p>
    <w:p>
      <w:pPr/>
      <w:r>
        <w:rPr>
          <w:lang w:val="png_PG" w:bidi="png_PG"/>
        </w:rPr>
      </w:r>
      <w:r>
        <w:rPr>
          <w:lang w:val="png_PG" w:bidi="png_PG"/>
        </w:rPr>
        <w:t>Nau, grup i mas wokim storibod, dro, o yusim ol samting long piksarim dispela stori na ol eksen i stap long em.</w:t>
      </w:r>
      <w:r>
        <w:rPr>
          <w:lang w:val="png_PG" w:bidi="png_PG"/>
        </w:rPr>
      </w:r>
    </w:p>
    <w:p>
      <w:pPr>
        <w:pStyle w:val="Heading3"/>
      </w:pPr>
      <w:r>
        <w:rPr>
          <w:lang w:val="png_PG" w:bidi="png_PG"/>
        </w:rPr>
        <w:t>Ektim aut dispela Tok</w:t>
      </w:r>
    </w:p>
    <w:p>
      <w:pPr/>
      <w:r>
        <w:rPr>
          <w:lang w:val="png_PG" w:bidi="png_PG"/>
        </w:rPr>
      </w:r>
      <w:r>
        <w:rPr>
          <w:lang w:val="png_PG" w:bidi="png_PG"/>
        </w:rPr>
        <w:t>Harim wanpela vesen bilong Mak 10:13–31 long trenslesen we i isi tru long yupela long andastendim.</w:t>
      </w:r>
    </w:p>
    <w:p>
      <w:pPr/>
      <w:r>
        <w:rPr>
          <w:lang w:val="png_PG" w:bidi="png_PG"/>
        </w:rPr>
      </w:r>
      <w:r>
        <w:rPr>
          <w:lang w:val="png_PG" w:bidi="png_PG"/>
        </w:rPr>
        <w:t>Insait long dispela step, grup bai mekim drama bilong dispela stori.</w:t>
      </w:r>
    </w:p>
    <w:p>
      <w:pPr/>
      <w:r>
        <w:rPr>
          <w:lang w:val="png_PG" w:bidi="png_PG"/>
        </w:rPr>
      </w:r>
      <w:r>
        <w:rPr>
          <w:lang w:val="png_PG" w:bidi="png_PG"/>
        </w:rPr>
        <w:t>Dispela stori i gat tripela hap.</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ol pikinini namel long 0 na 12-pela krismas</w:t>
      </w:r>
    </w:p>
    <w:p>
      <w:pPr>
        <w:pStyle w:val="ListBullet"/>
        <w:spacing w:line="240" w:lineRule="auto"/>
        <w:ind w:left="720"/>
      </w:pPr>
      <w:r>
        <w:rPr>
          <w:lang w:val="png_PG" w:bidi="png_PG"/>
        </w:rPr>
      </w:r>
      <w:r>
        <w:rPr>
          <w:lang w:val="png_PG" w:bidi="png_PG"/>
        </w:rPr>
        <w:t>ol manmeri i bringim ol pikinini i kam (ating ol papamama o ol bikpela bratasusa)</w:t>
      </w:r>
    </w:p>
    <w:p>
      <w:pPr>
        <w:pStyle w:val="ListBullet"/>
        <w:spacing w:line="240" w:lineRule="auto"/>
        <w:ind w:left="720"/>
      </w:pPr>
      <w:r>
        <w:rPr>
          <w:lang w:val="png_PG" w:bidi="png_PG"/>
        </w:rPr>
      </w:r>
      <w:r>
        <w:rPr>
          <w:lang w:val="png_PG" w:bidi="png_PG"/>
        </w:rPr>
        <w:t>man husat i kam long Jisas na i laikim laip i stap oltaim oltaim</w:t>
      </w:r>
    </w:p>
    <w:p>
      <w:pPr/>
      <w:r>
        <w:rPr>
          <w:lang w:val="png_PG" w:bidi="png_PG"/>
        </w:rPr>
      </w:r>
      <w:r>
        <w:rPr>
          <w:lang w:val="png_PG" w:bidi="png_PG"/>
        </w:rPr>
        <w:t>Olsem wanpela grup, ektim dispela stori tupela taim. Yupela i mas ektim dispela stori long tok ples bilong yupela yet.</w:t>
      </w:r>
    </w:p>
    <w:p>
      <w:pPr/>
      <w:r>
        <w:rPr>
          <w:lang w:val="png_PG" w:bidi="png_PG"/>
        </w:rPr>
      </w:r>
      <w:r>
        <w:rPr>
          <w:lang w:val="png_PG" w:bidi="png_PG"/>
        </w:rPr>
        <w:t>Pastaim, ektim dispela stori na no ken stop. Tingting gut long ol toktok we ol manmeri insait long stori i mekim, flow bilong stori, wanem as tingting bilong stori na wanem ol samting bilong ektim long soim dispela as tingting, na wanem oda ol samting i kamap insait long stori. Sekim olsem yupela i ektim olgeta samting na i no bin kalapim ol hatpela o impoten pat bilong stori. Helpim wanpela narapela long tingim olgeta pat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long namba tu taim. Long sampela hap insait long drama, stopim drama na askim dispela kwesten i go long wanpela man o meri husat i ekt, "Yu pilim olsem wanem o yu tingting olsem wanem?" Dispela man o meri husat i wok long ekt bai bekim na tokaut long wanem samting em i pilim o tingim sapos em i tru tru dispela man o meri o samting we em i wok long ektim. Bihain, kontinu wantaim drama.</w:t>
      </w:r>
    </w:p>
    <w:p>
      <w:pPr/>
      <w:r>
        <w:rPr>
          <w:lang w:val="png_PG" w:bidi="png_PG"/>
        </w:rPr>
      </w:r>
      <w:r>
        <w:rPr>
          <w:lang w:val="png_PG" w:bidi="png_PG"/>
        </w:rPr>
        <w:t>Posim dispela odio long hia na ektim dispela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Ektim aut ol manmeri i bringim ol pikinini i kam long Jisas. Ol disaipel i stopim ol na krosim ol.</w:t>
      </w:r>
    </w:p>
    <w:p>
      <w:pPr/>
      <w:r>
        <w:rPr>
          <w:lang w:val="png_PG" w:bidi="png_PG"/>
        </w:rPr>
      </w:r>
      <w:r>
        <w:rPr>
          <w:lang w:val="png_PG" w:bidi="png_PG"/>
        </w:rPr>
        <w:t>Stopim dispela drama long sotpela taim. Askim ol manmeri, "Yupela i tingting olsem wanem o pilim olsem wanem?" Ol manmeri i ken bekim olsem, "Mi sem olsem mi bin traim long kam long Jisas," o "Mi pilim sem," o "Mi belhat long ol disaipel long stopim mi." Askim ol disaipel, "Yupela i wok long tingting o pilim olsem wanem?" Ol manmeri i wok long ekt olsem ol disaipel i ken bekim olsem, "Mi kros bikos masta bilong mipela i impoten tumas long weistim taim bilong em wantaim ol." Kontinu wantaim drama.</w:t>
      </w:r>
    </w:p>
    <w:p>
      <w:pPr/>
      <w:r>
        <w:rPr>
          <w:lang w:val="png_PG" w:bidi="png_PG"/>
        </w:rPr>
      </w:r>
      <w:r>
        <w:rPr>
          <w:lang w:val="png_PG" w:bidi="png_PG"/>
        </w:rPr>
        <w:t>Jisas i bel hevi wantaim ol disaipel bilong em na tokim ol long larim ol pikinini i kam long Jisas, bikos Kingdom bilong God i bilong ol.</w:t>
      </w:r>
    </w:p>
    <w:p>
      <w:pPr/>
      <w:r>
        <w:rPr>
          <w:lang w:val="png_PG" w:bidi="png_PG"/>
        </w:rPr>
      </w:r>
      <w:r>
        <w:rPr>
          <w:lang w:val="png_PG" w:bidi="png_PG"/>
        </w:rPr>
        <w:t>Stopim dispela drama long sotpela taim. Askim ol pikinini na papamama bilong ol, "Yupela i wok long tingting na pilim olsem wanem?" Ol manmeri i ken bekim olsem, "Mi laik tru long save moa. Nogat wanpela man i bin mekim dispela kain pasin long mipela na soim olsem ol i laikim mipela," o "Nau em namba wan taim mi pilim olsem mi gat namba." Askim ol disaipel, "Yupela i wok long tingting o pilim olsem wanem?" Ol manmeri i ken bekim olsem, "Mipela i paul tru," o "Nau mi pilim sem." Askim Jisas, "Yu wok long tingting o pilim olsem wanem?" Dispela man i ken bekim olsem, "Mi wari na i no amamas olsem ol disaipel bilong mi bai mekim olsem long ol manmeri," o "Mi laikim ol dispela manmeri tumas." Kontinu wantaim drama.</w:t>
      </w:r>
    </w:p>
    <w:p>
      <w:pPr/>
      <w:r>
        <w:rPr>
          <w:lang w:val="png_PG" w:bidi="png_PG"/>
        </w:rPr>
      </w:r>
      <w:r>
        <w:rPr>
          <w:lang w:val="png_PG" w:bidi="png_PG"/>
        </w:rPr>
        <w:t>Taim Jisas wantaim ol disaipel i go long rot, wanpela man i ran i kam long Jisas na brukim skru fran long em, na i kolim em "Gutpela Tisa." Em i askim long wanem samting em i mas mekim long kisim laip i stap oltaim oltaim. Jisas i askim dispela man long wai na dispela man i kolim Jisas gutpela, na i tokim em long ol lo. Dispela man i bekim olsem, "Mi bin mekim dispela taim mi stap liklik yet."</w:t>
      </w:r>
    </w:p>
    <w:p>
      <w:pPr/>
      <w:r>
        <w:rPr>
          <w:lang w:val="png_PG" w:bidi="png_PG"/>
        </w:rPr>
      </w:r>
      <w:r>
        <w:rPr>
          <w:lang w:val="png_PG" w:bidi="png_PG"/>
        </w:rPr>
        <w:t>Stopim dispela drama long sotpela taim. Askim dispela man, "Yu wok long tingting o pilim olsem wanem?" Dispela man i ken bekim olsem, "Mi amamas tru long mi yet olsem mi bin mekim dispela samting," o "Mi kirap nogut olsem dispela samting em i isi tru." Kontinu wantaim drama.</w:t>
      </w:r>
    </w:p>
    <w:p>
      <w:pPr/>
      <w:r>
        <w:rPr>
          <w:lang w:val="png_PG" w:bidi="png_PG"/>
        </w:rPr>
      </w:r>
      <w:r>
        <w:rPr>
          <w:lang w:val="png_PG" w:bidi="png_PG"/>
        </w:rPr>
        <w:t>Jisas i laikim tru dispela man na i tokim em olsem em i mas mekim wanpela moa samting. Dispela man i mas salim olgeta samting bilong em na givim mani i go long ol turangu lain. Dispela man i no amamas na i pilim bel hevi.</w:t>
      </w:r>
    </w:p>
    <w:p>
      <w:pPr/>
      <w:r>
        <w:rPr>
          <w:lang w:val="png_PG" w:bidi="png_PG"/>
        </w:rPr>
      </w:r>
      <w:r>
        <w:rPr>
          <w:lang w:val="png_PG" w:bidi="png_PG"/>
        </w:rPr>
        <w:t>Stopim dispela drama long sotpela taim. Askim dispela man, "Yu wok long tingting o pilim olsem wanem?" Dispela man i ken bekim olsem, "Mi sori olsem wanem samting mi mekim i no inap," o "Mi sem bikos mi save olsem bel bilong mi i no stret," o "Mi sori bikos mi laikim tumas mani na ol samting bilong mi na mi gat planti samting tru." Askim Jisas, "Yu wok long tingting olsem wanem o pilim olsem wanem?" Dispela man i ken bekim olsem, "Mi pilim sori tru olsem dispela man bai i no inap kisim ol nambawan gutpela samting mi gat i stap long givim long em," o "Mi hop olsem dispela man bai i mekim raitpela disisen." Kontinu wantaim drama.</w:t>
      </w:r>
    </w:p>
    <w:p>
      <w:pPr/>
      <w:r>
        <w:rPr>
          <w:lang w:val="png_PG" w:bidi="png_PG"/>
        </w:rPr>
      </w:r>
      <w:r>
        <w:rPr>
          <w:lang w:val="png_PG" w:bidi="png_PG"/>
        </w:rPr>
        <w:t>Dispela man i lusim Jisas na Jisas i tanim i go long ol disaipel bilong em. Jisas i tok strong olsem, "Em i hat tru long ol maniman long go insait long Kingdom bilong God!" Ol disaipel i kirap nogut bikos ol i ting olsem em i gutpela samting long i gat planti mani. Jisas i kolim ol olsem ol pikinini bilong soim olsem em i laikim ol, na Jisas i givim ol wanpela eksampel. Em i hat moa long dispela maniman long i go insait long kingdom bilong God, wankain olsem em i hat long wanpela kamel i ken go insait long ai bilong wanpela nidol. Ol disaipel i kirap nogut gen, na ol i askim "Husat inap long kisim laip oltaim na go insait long kingdom bilong God?" Jisas i tokim ol olsem God tasol i ken mekim dispela samting i kamap.</w:t>
      </w:r>
    </w:p>
    <w:p>
      <w:pPr/>
      <w:r>
        <w:rPr>
          <w:lang w:val="png_PG" w:bidi="png_PG"/>
        </w:rPr>
      </w:r>
      <w:r>
        <w:rPr>
          <w:lang w:val="png_PG" w:bidi="png_PG"/>
        </w:rPr>
        <w:t>Stopim dispela drama long sotpela taim. Askim ol disaipel, "Yupela i wok long tingting o pilim olsem wanem?" Ol manmeri i ken bekim olsem, "Mi no andastendim dispela samting. Dispela i senisim olgeta samting" o "Mi pret. I luk olsem i hat tru long i go insait long Kingdom bilong God." Kontinu wantaim drama.</w:t>
      </w:r>
    </w:p>
    <w:p>
      <w:pPr/>
      <w:r>
        <w:rPr>
          <w:lang w:val="png_PG" w:bidi="png_PG"/>
        </w:rPr>
      </w:r>
      <w:r>
        <w:rPr>
          <w:lang w:val="png_PG" w:bidi="png_PG"/>
        </w:rPr>
        <w:t>Pita i tok, "Mipela i bin lusim olgeta samting long bihainim yu." Jisas i wanbel wantaim em na i strongim ol disaipel bilong em olsem sapos ol i bin lusim ol haus na famili na ol samting long bihainim Jisas na long autim gutnius bilong Jisas, orait ol bai i kisim moa samting. Dispela toktok em i toktok long pasin bilong karim pen na hevi insait long dispela laip, tasol bihain kisim laip wantaim God we i stap oltaim oltaim. Bihain, Jisas i pinisim tok skul bilong em: "Ol lain husat i luk olsem ol i impoten nau bai i kamap olsem ol lain we i no impoten tru bihain. Ol lain husat i luk olsem ol i no impoten tru nau bai i stap nambawan tru bihain."</w:t>
      </w:r>
    </w:p>
    <w:p>
      <w:pPr/>
      <w:r>
        <w:rPr>
          <w:lang w:val="png_PG" w:bidi="png_PG"/>
        </w:rPr>
      </w:r>
      <w:r>
        <w:rPr>
          <w:lang w:val="png_PG" w:bidi="png_PG"/>
        </w:rPr>
        <w:t xml:space="preserve">Stopim dispela drama long sotpela taim. Askim ol disaipel, "Yupela i wok long tingting o pilim olsem wanem?" Ol manmeri i ken bekim olsem. "Mi pilim hop olsem maski mi lusim planti samting pinis, mi bai kisim samting," o "Mi faul bikos i gat pen na hevi tu," o "Mi andastendim dispela samting, olgeta samting ol lain i bin skulim mi em i narakain nau." </w:t>
      </w:r>
      <w:r>
        <w:rPr>
          <w:lang w:val="png_PG" w:bidi="png_PG"/>
        </w:rPr>
      </w:r>
    </w:p>
    <w:p>
      <w:pPr>
        <w:pStyle w:val="Heading3"/>
      </w:pPr>
      <w:r>
        <w:rPr>
          <w:lang w:val="png_PG" w:bidi="png_PG"/>
        </w:rPr>
        <w:t>Pulapim dispela speis</w:t>
      </w:r>
    </w:p>
    <w:p>
      <w:pPr/>
      <w:r>
        <w:rPr>
          <w:lang w:val="png_PG" w:bidi="png_PG"/>
        </w:rPr>
      </w:r>
      <w:r>
        <w:rPr>
          <w:lang w:val="png_PG" w:bidi="png_PG"/>
        </w:rPr>
        <w:t>Harim wanpela vesen bilong Mak 10:13–31 long trenslesen we i isi tru long yupela long andastendim.</w:t>
      </w:r>
    </w:p>
    <w:p>
      <w:pPr/>
      <w:r>
        <w:rPr>
          <w:lang w:val="png_PG" w:bidi="png_PG"/>
        </w:rPr>
      </w:r>
      <w:r>
        <w:rPr>
          <w:lang w:val="png_PG" w:bidi="png_PG"/>
        </w:rPr>
        <w:t>Insait long dispela step, grup bai i toktok long ol bikpela hap tok na ol wod i stap insait long dispela stori.</w:t>
      </w:r>
    </w:p>
    <w:p>
      <w:pPr/>
      <w:r>
        <w:rPr>
          <w:lang w:val="png_PG" w:bidi="png_PG"/>
        </w:rPr>
      </w:r>
      <w:r>
        <w:rPr>
          <w:lang w:val="png_PG" w:bidi="png_PG"/>
        </w:rPr>
        <w:t xml:space="preserve">Ol manmeri i laik bringim ol pikinini i kam long Jisas bai em i ken tasim ol. Insait long kalsa bilong ol Ju, taim yu askim wanpela tisa long tasim wanpela man o meri em yu askim em long </w:t>
      </w:r>
      <w:r>
        <w:rPr>
          <w:b/>
          <w:lang w:val="png_PG" w:bidi="png_PG"/>
        </w:rPr>
        <w:t>blesim</w:t>
      </w:r>
      <w:r>
        <w:rPr>
          <w:lang w:val="png_PG" w:bidi="png_PG"/>
        </w:rPr>
        <w:t xml:space="preserve"> dispela man o meri o mekim gut long dispela man o meri. Ol </w:t>
      </w:r>
      <w:r>
        <w:rPr>
          <w:b/>
          <w:lang w:val="png_PG" w:bidi="png_PG"/>
        </w:rPr>
        <w:t>disaipel</w:t>
      </w:r>
      <w:r>
        <w:rPr>
          <w:lang w:val="png_PG" w:bidi="png_PG"/>
        </w:rPr>
        <w:t xml:space="preserve"> i bin tokim ol papamama olsem ol i rong long kisim ol pikinini bilong ol i go long Jisas. Yusim seim wod bilong blesim na ol disaipel olsem yu bin yusim long narapela hap insait long buk bilong Mak. Long moa tok save long dispela wod blesim na ol disaipel, lukim masta gloseri.</w:t>
      </w:r>
    </w:p>
    <w:p>
      <w:pPr/>
      <w:r>
        <w:rPr>
          <w:lang w:val="png_PG" w:bidi="png_PG"/>
        </w:rPr>
      </w:r>
      <w:r>
        <w:rPr>
          <w:lang w:val="png_PG" w:bidi="png_PG"/>
        </w:rPr>
        <w:t>Tasol Jisas i tok, "</w:t>
      </w:r>
      <w:r>
        <w:rPr>
          <w:b/>
          <w:lang w:val="png_PG" w:bidi="png_PG"/>
        </w:rPr>
        <w:t>Kingdom bilong God</w:t>
      </w:r>
      <w:r>
        <w:rPr>
          <w:lang w:val="png_PG" w:bidi="png_PG"/>
        </w:rPr>
        <w:t xml:space="preserve"> em bilong ol lain husat i olsem ol liklik pikinini." Yusim seim hap tok long hia long Kingdom bilong God olsem yu bin yusim long ol narapela hap long buk bilong Mak. Long kisim moa tok save long Kingdom bilong God, lukim masta gloseri.</w:t>
      </w:r>
    </w:p>
    <w:p>
      <w:pPr/>
      <w:r>
        <w:rPr>
          <w:lang w:val="png_PG" w:bidi="png_PG"/>
        </w:rPr>
      </w:r>
      <w:r>
        <w:rPr>
          <w:lang w:val="png_PG" w:bidi="png_PG"/>
        </w:rPr>
        <w:t xml:space="preserve">Bihain long Jisas i blesim ol pikinini, em i stat long wokabaut i go long </w:t>
      </w:r>
      <w:r>
        <w:rPr>
          <w:b/>
          <w:lang w:val="png_PG" w:bidi="png_PG"/>
        </w:rPr>
        <w:t>Jerusalem.</w:t>
      </w:r>
      <w:r>
        <w:rPr>
          <w:lang w:val="png_PG" w:bidi="png_PG"/>
        </w:rPr>
        <w:t xml:space="preserve"> Jerusalem em i ples we tempel bilong ol Ju i stap long en na em i ples we olgeta Ju i save go long lotu long God insait long tempel. Yusim seim wod long Jerusalem olsem yu bin yusim insait long ol narapela stori i go pinis. Long kisim moa tok save long Jerusalem, lukim masta gloseri. Jisas i wok long wokabaut i go long hap bikos em i save olsem long dispela ples em bai i karim pen na hevi na dai.</w:t>
      </w:r>
    </w:p>
    <w:p>
      <w:pPr/>
      <w:r>
        <w:rPr>
          <w:lang w:val="png_PG" w:bidi="png_PG"/>
        </w:rPr>
      </w:r>
      <w:r>
        <w:rPr>
          <w:lang w:val="png_PG" w:bidi="png_PG"/>
        </w:rPr>
        <w:t xml:space="preserve">Wanpela man i ron i kam long Jisas na i kolim em </w:t>
      </w:r>
      <w:r>
        <w:rPr>
          <w:b/>
          <w:lang w:val="png_PG" w:bidi="png_PG"/>
        </w:rPr>
        <w:t>Gutpela Tisa.</w:t>
      </w:r>
      <w:r>
        <w:rPr>
          <w:lang w:val="png_PG" w:bidi="png_PG"/>
        </w:rPr>
        <w:t xml:space="preserve"> Dispela i minim olsem dispela tisa em i gutpela. Yusim seim wod long tisa olsem yu bin yusim long ol narapela stori i go pinis. Long kisim moa tok save long tisa, lukim masta gloseri. Dispela man i askim long wanem samting em i mas mekim long kisim </w:t>
      </w:r>
      <w:r>
        <w:rPr>
          <w:b/>
          <w:lang w:val="png_PG" w:bidi="png_PG"/>
        </w:rPr>
        <w:t>laip i stap oltaim oltaim.</w:t>
      </w:r>
      <w:r>
        <w:rPr>
          <w:lang w:val="png_PG" w:bidi="png_PG"/>
        </w:rPr>
        <w:t xml:space="preserve"> Laip i stap oltaim oltaim em laip wantaim God we i no gat pinis bilong en, o pasin bilong stap oltaim oltaim wantaim God. Yusim seim wod long laip i stap oltaim oltaim olsem yu bin yusim long ol narapela stori i go pinis. Long kisim moa tok save long laip i stap oltaim oltaim, lukim masta gloseri.</w:t>
      </w:r>
    </w:p>
    <w:p>
      <w:pPr/>
      <w:r>
        <w:rPr>
          <w:lang w:val="png_PG" w:bidi="png_PG"/>
        </w:rPr>
      </w:r>
      <w:r>
        <w:rPr>
          <w:lang w:val="png_PG" w:bidi="png_PG"/>
        </w:rPr>
        <w:t xml:space="preserve">Bihain, i luk olsem Jisas i bekim askim bilong dispela man taim em i kolim gen sampela bilong ol komanmen, o tenpela lo i kam long God. Jisas i tok, yu no ken mekim </w:t>
      </w:r>
      <w:r>
        <w:rPr>
          <w:b/>
          <w:lang w:val="png_PG" w:bidi="png_PG"/>
        </w:rPr>
        <w:t>pasin adaltri o pasin bilong raun wantaim marit man o meri.</w:t>
      </w:r>
      <w:r>
        <w:rPr>
          <w:lang w:val="png_PG" w:bidi="png_PG"/>
        </w:rPr>
        <w:t xml:space="preserve">. Pasin bilong mekim adaltri em i pasin bilong slip wantaim wanpela man o meri we i no man o meri bilong yu. Yusim seim wod we yu bin yusim long pasin adaltri bipo. Lukim masta gloseri long mining bilong adaltri. Jisas i toktok tu long no ken kilim wanpela man o meri, o mekim plen na kisim laip bilong wanpela man o meri; no ken stil; no ken mekim giaman toktok sapos yu wanpela witness, o no ken giamanim wanpela man o meri; na pasin bilong onaim, o soim rispek long papa na mama and helpim ol. Dispela man i bin bihainim lo taim em i liklik yet. Jisas i harim dispela na em i tok olsem i gat wanpela moa samting dispela man i sot long en, o em i no gat. Jisas i tokim dispela man long salim olgeta samting em i gat na givim dispela mani i go long ol turangu manmeri, na nau dispela man bai i gat ol gutpela </w:t>
      </w:r>
      <w:r>
        <w:rPr>
          <w:b/>
          <w:lang w:val="png_PG" w:bidi="png_PG"/>
        </w:rPr>
        <w:t>samting</w:t>
      </w:r>
      <w:r>
        <w:rPr>
          <w:lang w:val="png_PG" w:bidi="png_PG"/>
        </w:rPr>
        <w:t xml:space="preserve"> long heven. Ol gutpela samting long heven i minim laip i stap oltaim oltaim wantaim God. Bihain dispela man i ken kam bihainim Jisas.</w:t>
      </w:r>
    </w:p>
    <w:p>
      <w:pPr/>
      <w:r>
        <w:rPr>
          <w:lang w:val="png_PG" w:bidi="png_PG"/>
        </w:rPr>
      </w:r>
      <w:r>
        <w:rPr>
          <w:b/>
          <w:lang w:val="png_PG" w:bidi="png_PG"/>
        </w:rPr>
        <w:t>Pes bilong dispela man i pundaun</w:t>
      </w:r>
      <w:r>
        <w:rPr>
          <w:lang w:val="png_PG" w:bidi="png_PG"/>
        </w:rPr>
        <w:t xml:space="preserve"> na dispela em i minim olsem pes bilong em i bin senis, pastaim pes bilong em i soim amamss na bihain pes i soim olsem em i wari na i no amamas.</w:t>
      </w:r>
    </w:p>
    <w:p>
      <w:pPr/>
      <w:r>
        <w:rPr>
          <w:lang w:val="png_PG" w:bidi="png_PG"/>
        </w:rPr>
      </w:r>
      <w:r>
        <w:rPr>
          <w:lang w:val="png_PG" w:bidi="png_PG"/>
        </w:rPr>
        <w:t xml:space="preserve">Jisas i givim wanpela eksampel long hau na em i hat long wanpela man o meri long go insait long Kingdom bilong God. Em i tok i isi moa long </w:t>
      </w:r>
      <w:r>
        <w:rPr>
          <w:b/>
          <w:lang w:val="png_PG" w:bidi="png_PG"/>
        </w:rPr>
        <w:t>kamel</w:t>
      </w:r>
      <w:r>
        <w:rPr>
          <w:lang w:val="png_PG" w:bidi="png_PG"/>
        </w:rPr>
        <w:t xml:space="preserve"> long i go insait long ai bilong nidol. Wanpela kamel em i bikpela animal tru insait long Israel. Hevi bilong en em i ken 600 kilogrem na longpela bilong en em i ken 2-pela mita, dispela em mak bilong solda bilong em. Wanpela kamel i save karim ol manmeri na ol samting. Soim wanpela foto bilong wanpela kamel. Posim dispela odio long hia.</w:t>
      </w:r>
    </w:p>
    <w:p>
      <w:pPr/>
      <w:r>
        <w:rPr>
          <w:lang w:val="png_PG" w:bidi="png_PG"/>
        </w:rPr>
      </w:r>
      <w:r>
        <w:rPr>
          <w:b/>
          <w:lang w:val="png_PG" w:bidi="png_PG"/>
        </w:rPr>
        <w:t>Ai bilong wanpela nidol</w:t>
      </w:r>
      <w:r>
        <w:rPr>
          <w:lang w:val="png_PG" w:bidi="png_PG"/>
        </w:rPr>
        <w:t xml:space="preserve"> em i wanpela liklik hol insait long wanpela nidol bilong samap we tret i save go insait long en. Soim wanpela foto bilong wanpela ai bilong nidol. Posim dispela odio long hia.</w:t>
      </w:r>
    </w:p>
    <w:p>
      <w:pPr/>
      <w:r>
        <w:rPr>
          <w:lang w:val="png_PG" w:bidi="png_PG"/>
        </w:rPr>
      </w:r>
      <w:r>
        <w:rPr>
          <w:lang w:val="png_PG" w:bidi="png_PG"/>
        </w:rPr>
        <w:t xml:space="preserve">Jisas i tok olsem olgeta manmeri husat i bin lusim ol haus o famili </w:t>
      </w:r>
      <w:r>
        <w:rPr>
          <w:b/>
          <w:lang w:val="png_PG" w:bidi="png_PG"/>
        </w:rPr>
        <w:t>long nem</w:t>
      </w:r>
      <w:r>
        <w:rPr>
          <w:lang w:val="png_PG" w:bidi="png_PG"/>
        </w:rPr>
        <w:t xml:space="preserve"> bilong </w:t>
      </w:r>
      <w:r>
        <w:rPr>
          <w:b/>
          <w:lang w:val="png_PG" w:bidi="png_PG"/>
        </w:rPr>
        <w:t>Gutnius</w:t>
      </w:r>
      <w:r>
        <w:rPr>
          <w:lang w:val="png_PG" w:bidi="png_PG"/>
        </w:rPr>
        <w:t xml:space="preserve"> o Gospel em ol bai i </w:t>
      </w:r>
      <w:r>
        <w:rPr>
          <w:b/>
          <w:lang w:val="png_PG" w:bidi="png_PG"/>
        </w:rPr>
        <w:t>kisim</w:t>
      </w:r>
      <w:r>
        <w:rPr>
          <w:lang w:val="png_PG" w:bidi="png_PG"/>
        </w:rPr>
        <w:t xml:space="preserve"> bek handet taim moa. Gospel em i gutnius olsem Jisas i bin kam long graun bilong stap wantaim ol manmeri. Em i bin bringim Kingdom bilong God i kam long graun. Jisas i dai long ol sin bilong yumi, na em i kirap bek long dai. Dispela tu em ol i save kolim olsem Gutnius. Yusim seim wod long Gospel o gutnius olsem yu bin yusim long ol narapela stori i go pinis. Long kisim moa tok save long Gospel, lukim masta gloseri.</w:t>
      </w:r>
    </w:p>
    <w:p>
      <w:pPr/>
      <w:r>
        <w:rPr>
          <w:lang w:val="png_PG" w:bidi="png_PG"/>
        </w:rPr>
      </w:r>
      <w:r>
        <w:rPr>
          <w:b/>
          <w:lang w:val="png_PG" w:bidi="png_PG"/>
        </w:rPr>
        <w:t>Handet taim moa</w:t>
      </w:r>
      <w:r>
        <w:rPr>
          <w:lang w:val="png_PG" w:bidi="png_PG"/>
        </w:rPr>
        <w:t xml:space="preserve"> i no min olsem tru tru handetpela taim moa long man bilong ol samting ol i bin lusim, tasol em i min olsem ol bai i kisim bikpela pe i kam long God.</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translesen we i isi tru long yupela long andastendim.</w:t>
      </w:r>
    </w:p>
    <w:p>
      <w:pPr/>
      <w:r>
        <w:rPr>
          <w:lang w:val="png_PG" w:bidi="png_PG"/>
        </w:rPr>
      </w:r>
      <w:r>
        <w:rPr>
          <w:lang w:val="png_PG" w:bidi="png_PG"/>
        </w:rPr>
        <w:t>Insait long dispela sesen, olsem wanpela grup, tokim gen dispela stori long tok ples bilong yupela yet.</w:t>
      </w:r>
    </w:p>
    <w:p>
      <w:pPr/>
      <w:r>
        <w:rPr>
          <w:lang w:val="png_PG" w:bidi="png_PG"/>
        </w:rPr>
      </w:r>
      <w:r>
        <w:rPr>
          <w:lang w:val="png_PG" w:bidi="png_PG"/>
        </w:rPr>
        <w:t>Pastaim, olgeta grup bai prektis long tokim dispela stori long tok ples bilong yupela yet. Tingim long yusim ol samting we yupela i bin wanbel long en long narapela step i go pinis, kain olsem oda bilong ol samting i kamap insait long stori, ol wod, ol hap tok, ol samting ol man o 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Posim dispela odio long hia.</w:t>
      </w:r>
    </w:p>
    <w:p>
      <w:pPr/>
      <w:r>
        <w:rPr>
          <w:lang w:val="png_PG" w:bidi="png_PG"/>
        </w:rPr>
      </w:r>
      <w:r>
        <w:rPr>
          <w:lang w:val="png_PG" w:bidi="png_PG"/>
        </w:rPr>
        <w:t>Bihain, wanwan memba bilong grup i mas autim olgeta samting i kamap insait long dispela stori long wanpela laspela taim na no gat lain i mas distebim ol. Wanpela grup memba i ken yusim ol kainkain samting, ol eksen, o piksa o storibod long helpim em long tingim dispela stori. Posim dispela odio long hia.</w:t>
      </w:r>
    </w:p>
    <w:p>
      <w:pPr/>
      <w:r>
        <w:rPr>
          <w:lang w:val="png_PG" w:bidi="png_PG"/>
        </w:rPr>
      </w:r>
      <w:r>
        <w:rPr>
          <w:lang w:val="png_PG" w:bidi="png_PG"/>
        </w:rPr>
        <w:t>Bihain, orait grup i ken mekim disisen long stori bilong husat em ol i laikim tru. Yupela i ken tok olsem yupela i laikim wanem we wanpela memba bilong grup i tokim wanpela hap bilong stori, tasol yupela i laikim wanem we narapela memba bilong grup i tokim narapela hap bilong stori. Posim dispela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fainel vesen bilong stori.</w:t>
      </w:r>
      <w:r>
        <w:rPr>
          <w:lang w:val="png_PG" w:bidi="png_PG"/>
        </w:rPr>
      </w:r>
      <w:r>
        <w:rPr>
          <w:lang w:val="png_PG" w:bidi="png_PG"/>
        </w:rPr>
      </w:r>
    </w:p>
    <w:p>
      <w:pPr/>
      <w:r>
        <w:rPr>
          <w:lang w:val="png_PG" w:bidi="png_PG"/>
        </w:rPr>
      </w:r>
    </w:p>
    <w:p>
      <w:pPr>
        <w:pStyle w:val="Heading2"/>
      </w:pPr>
      <w:r>
        <w:rPr>
          <w:lang w:val="png_PG" w:bidi="png_PG"/>
        </w:rPr>
        <w:t>Mak 10:32–45</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13">
        <w:r>
          <w:rPr>
            <w:lang w:val="png_PG" w:bidi="png_PG"/>
          </w:rPr>
          <w:rPr>
            <w:color w:val="0000EE"/>
            <w:u w:val="single"/>
          </w:rPr>
          <w:t>Harim na putim long tingting na bel</w:t>
        </w:r>
      </w:hyperlink>
      <w:r>
        <w:rPr>
          <w:lang w:val="png_PG" w:bidi="png_PG"/>
        </w:rPr>
        <w:t xml:space="preserve"> (553 KB)</w:t>
      </w:r>
      <w:r>
        <w:rPr>
          <w:lang w:val="png_PG" w:bidi="png_PG"/>
        </w:rPr>
      </w:r>
    </w:p>
    <w:p>
      <w:pPr>
        <w:pStyle w:val="ListBullet"/>
        <w:spacing w:line="240" w:lineRule="auto"/>
        <w:ind w:left="720"/>
      </w:pPr>
      <w:r>
        <w:rPr>
          <w:lang w:val="png_PG" w:bidi="png_PG"/>
        </w:rPr>
      </w:r>
      <w:hyperlink r:id="rId214">
        <w:r>
          <w:rPr>
            <w:lang w:val="png_PG" w:bidi="png_PG"/>
          </w:rPr>
          <w:rPr>
            <w:color w:val="0000EE"/>
            <w:u w:val="single"/>
          </w:rPr>
          <w:t>Save long taim na ples we stori i kamap long en</w:t>
        </w:r>
      </w:hyperlink>
      <w:r>
        <w:rPr>
          <w:lang w:val="png_PG" w:bidi="png_PG"/>
        </w:rPr>
        <w:t xml:space="preserve"> (5.1 MB)</w:t>
      </w:r>
      <w:r>
        <w:rPr>
          <w:lang w:val="png_PG" w:bidi="png_PG"/>
        </w:rPr>
      </w:r>
    </w:p>
    <w:p>
      <w:pPr>
        <w:pStyle w:val="ListBullet"/>
        <w:spacing w:line="240" w:lineRule="auto"/>
        <w:ind w:left="720"/>
      </w:pPr>
      <w:r>
        <w:rPr>
          <w:lang w:val="png_PG" w:bidi="png_PG"/>
        </w:rPr>
      </w:r>
      <w:hyperlink r:id="rId215">
        <w:r>
          <w:rPr>
            <w:lang w:val="png_PG" w:bidi="png_PG"/>
          </w:rPr>
          <w:rPr>
            <w:color w:val="0000EE"/>
            <w:u w:val="single"/>
          </w:rPr>
          <w:t>Save gut long wanwan Hap bilong Stori</w:t>
        </w:r>
      </w:hyperlink>
      <w:r>
        <w:rPr>
          <w:lang w:val="png_PG" w:bidi="png_PG"/>
        </w:rPr>
        <w:t xml:space="preserve"> (3.2 MB)</w:t>
      </w:r>
      <w:r>
        <w:rPr>
          <w:lang w:val="png_PG" w:bidi="png_PG"/>
        </w:rPr>
      </w:r>
    </w:p>
    <w:p>
      <w:pPr>
        <w:pStyle w:val="ListBullet"/>
        <w:spacing w:line="240" w:lineRule="auto"/>
        <w:ind w:left="720"/>
      </w:pPr>
      <w:r>
        <w:rPr>
          <w:lang w:val="png_PG" w:bidi="png_PG"/>
        </w:rPr>
      </w:r>
      <w:hyperlink r:id="rId216">
        <w:r>
          <w:rPr>
            <w:lang w:val="png_PG" w:bidi="png_PG"/>
          </w:rPr>
          <w:rPr>
            <w:color w:val="0000EE"/>
            <w:u w:val="single"/>
          </w:rPr>
          <w:t>Putim yu yet insait long stori</w:t>
        </w:r>
      </w:hyperlink>
      <w:r>
        <w:rPr>
          <w:lang w:val="png_PG" w:bidi="png_PG"/>
        </w:rPr>
        <w:t xml:space="preserve"> (4.8 MB)</w:t>
      </w:r>
      <w:r>
        <w:rPr>
          <w:lang w:val="png_PG" w:bidi="png_PG"/>
        </w:rPr>
      </w:r>
    </w:p>
    <w:p>
      <w:pPr>
        <w:pStyle w:val="ListBullet"/>
        <w:spacing w:line="240" w:lineRule="auto"/>
        <w:ind w:left="720"/>
      </w:pPr>
      <w:r>
        <w:rPr>
          <w:lang w:val="png_PG" w:bidi="png_PG"/>
        </w:rPr>
      </w:r>
      <w:hyperlink r:id="rId217">
        <w:r>
          <w:rPr>
            <w:lang w:val="png_PG" w:bidi="png_PG"/>
          </w:rPr>
          <w:rPr>
            <w:color w:val="0000EE"/>
            <w:u w:val="single"/>
          </w:rPr>
          <w:t>Save gut long ol samting we i no klia</w:t>
        </w:r>
      </w:hyperlink>
      <w:r>
        <w:rPr>
          <w:lang w:val="png_PG" w:bidi="png_PG"/>
        </w:rPr>
        <w:t xml:space="preserve"> (5.3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10:32–45</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10:32–45 na putim insait long tingting na bel bilong yupela.</w:t>
      </w:r>
    </w:p>
    <w:p>
      <w:pPr/>
      <w:r>
        <w:rPr>
          <w:lang w:val="png_PG" w:bidi="png_PG"/>
        </w:rPr>
      </w:r>
      <w:r>
        <w:rPr>
          <w:lang w:val="png_PG" w:bidi="png_PG"/>
        </w:rPr>
        <w:t>Harim wanpela odio vesen bilong Mak 10:32–45 tripela taim, long tripela kain trenslesen, sapos yupela inap mekim olsem.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Dispela stori i tokim yumi wanem samting long ol manmeri?</w:t>
      </w:r>
    </w:p>
    <w:p>
      <w:pPr>
        <w:pStyle w:val="ListBullet"/>
        <w:spacing w:line="240" w:lineRule="auto"/>
        <w:ind w:left="720"/>
      </w:pPr>
      <w:r>
        <w:rPr>
          <w:lang w:val="png_PG" w:bidi="png_PG"/>
        </w:rPr>
      </w:r>
      <w:r>
        <w:rPr>
          <w:lang w:val="png_PG" w:bidi="png_PG"/>
        </w:rPr>
        <w:t>Dispela stori i tokim yumi wanem samting o i skulim yumi wanem samting long laip bilong yumi long wanwan de?</w:t>
      </w:r>
    </w:p>
    <w:p>
      <w:pPr>
        <w:pStyle w:val="ListBullet"/>
        <w:spacing w:line="240" w:lineRule="auto"/>
        <w:ind w:left="720"/>
      </w:pPr>
      <w:r>
        <w:rPr>
          <w:lang w:val="png_PG" w:bidi="png_PG"/>
        </w:rPr>
      </w:r>
      <w:r>
        <w:rPr>
          <w:lang w:val="png_PG" w:bidi="png_PG"/>
        </w:rPr>
        <w:t>Husat man o meri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vesen bilong Mak 10:32–45 long trenslesen we i isi tru long yupela long andastendim.</w:t>
      </w:r>
    </w:p>
    <w:p>
      <w:pPr/>
      <w:r>
        <w:rPr>
          <w:lang w:val="png_PG" w:bidi="png_PG"/>
        </w:rPr>
      </w:r>
      <w:r>
        <w:rPr>
          <w:lang w:val="png_PG" w:bidi="png_PG"/>
        </w:rPr>
        <w:t>Jisas, ol disaipel bilong em, na ol narapela manmeri wok long kontinu long wokabaut i go long Jerusalem. Jerusalem em i ples we ol Ju i bin save lotuim God insait long Tempel. Em i stap antap long wanpela liklik maunten tu. Taim ol manmeri i raun i go long Jerusalem, ol i save tok olsem o i go "antap" long Jerusalem. Jisas i wokabaut i go pas long ol disaipel bilong em olsem planti ol tisa bilong lotu i save wokabaut i go pas long ol sumatin bilong ol. Ol disaipel bilong em i kirap nogut taim ol i lukim ol eksen bilong em na to Ol narapela manmeri husat i bihainim ol tu, i bin pret. Mipela i no save long wai stret na ol i kirap nogut na pret. Tasol, ating ol i luksave olsem Jisas i ken bungim hevi long han bilong ol lida bilong lotu long Jerusalem.</w:t>
      </w:r>
    </w:p>
    <w:p>
      <w:pPr/>
      <w:r>
        <w:rPr>
          <w:lang w:val="png_PG" w:bidi="png_PG"/>
        </w:rPr>
      </w:r>
      <w:r>
        <w:rPr>
          <w:lang w:val="png_PG" w:bidi="png_PG"/>
        </w:rPr>
        <w:t>Olsem long bipo, Jisas i kisim ol disaipel bilong em i go long sait long tokim ol long wanem samting bai i kamap long em. Dispela taim em i toktok moa long dispela samting. Jisas i mekim ol i putim yau na harim em taim em i tok "harim," o "putim yau." Em i tok olsem wanpela man bai tanim na givim em i go long ol lida bilong lotu bilong ol Ju. Ol dispela ol lida bilong lotu bilong ol Ju bai givim em i go long gavman bilong Rom (o ol Jentail, ol lain we i no ol Ju). Ol lida bilong gavman bilong Rom bai i semim em na bagarapim em. Ol bai tok bilas long em, o mekim ol tok nogut long em. Ol bai i spet long em long soim olsem ol i ting em i rabisman we i no gat namba. Ol bai i wipim em long wip we ol i wokim long skin bilong kau na i gat ol haphap sap metel i stap insait long en. Bihain ol bai i mekim kot disisen long em i mas dai long han bilong gavman o gavman i mas kilim em. Stop long hia na olsem wanpela grup, lukim piksa bilong wip we ol i wokim long skin bilong kau na i gat ol hap hap metel we ol i pasim long en. Posim dispela odio long hia.</w:t>
      </w:r>
    </w:p>
    <w:p>
      <w:pPr/>
      <w:r>
        <w:rPr>
          <w:lang w:val="png_PG" w:bidi="png_PG"/>
        </w:rPr>
      </w:r>
      <w:r>
        <w:rPr>
          <w:lang w:val="png_PG" w:bidi="png_PG"/>
        </w:rPr>
        <w:t>Ol disaipel i mekim wankain pasin olsem ol i bin mekim long las taim Jisas i bin tokim ol long hau em bai i karim hevi na pen. Jems na Jon i askim sapos ol inap kisim ona olsem ol nambawan disaipel tru taim Jisas i kamap king long kingdom. Ating dispela i long wanem Jisas tu i bin tok long kirap bek bihain long dai. Ol disaipel i wok long i no andastendim toktok bilong em—ol i wok long ting olsem em bai bringim nupela na gutpela kingdom tru i kam wantu tasol. Ol king long dispela kalsa i save sindaun long wanpela sia king, o wanpela spesel sia we ol i bin mekim bilong ol king tasol long sindaun long en. Jon na Jems i askim Jisas long sindaun rait sait na lep sait bilong Jisas. Insait long kalsa bilong ol Ju, long sindaun long rait sait bilong wanpela spesel sia bilong king em long sindaun long dispela namba wan impoten ples tru, na long lep sait em i namba tu impoten ples tru. Stop long hia na toktok long dispela askim olsem wanpela grup: Kalsa bilong yupela i save soim olsem wanpela man o meri i impoten long wanem kain we? Ol i save gat ol spesel ples bilong sindaun, o ol spesel samting bilong mekim o werim? Posim dispela odio long hia.</w:t>
      </w:r>
    </w:p>
    <w:p>
      <w:pPr/>
      <w:r>
        <w:rPr>
          <w:lang w:val="png_PG" w:bidi="png_PG"/>
        </w:rPr>
      </w:r>
      <w:r>
        <w:rPr>
          <w:lang w:val="png_PG" w:bidi="png_PG"/>
        </w:rPr>
        <w:t>Jisas i askim ol wanpela askim, na em i ting Jems na Jon bai i bekim olsem "nogat." Em i askim sapos ol i ken "dring long kap" we em i dring long en. Wanpela "kap" em i mak bilong amamas o belhat bilong God na hevi na pen. Sampela tanim tok i putim dispela hap tok "kap...bilong pen na hevi" bilong kamapim klia olsem Jisas i toktok long pen na hevi. Bihain Jisas i toktok long kisim baptais bilong hevi na pen\—dispela em i narapela we bilong tok klia long dispela hevi na pen, olsem toktok bilong kap i tok klia long hevi na pen. Pasin bilong baptais long dispela taim em ol i save putim wanpela man o meri i go daun olgeta long wara long soim olsem em i bihainim tru wanpela kain we. Jisas i yusim tok piksa bilong pasin baptais long soim olsem em i givim em yet olgeta long karim hevi na pen we God i singautim em long en\—o, em i wok long pilim olsem dispela pen na hevi i daunim em tru. Em bai i no inap tanim bek long dispela rot bilong hevi na pen we God i singautim em long bihainim.</w:t>
      </w:r>
    </w:p>
    <w:p>
      <w:pPr/>
      <w:r>
        <w:rPr>
          <w:lang w:val="png_PG" w:bidi="png_PG"/>
        </w:rPr>
      </w:r>
      <w:r>
        <w:rPr>
          <w:lang w:val="png_PG" w:bidi="png_PG"/>
        </w:rPr>
        <w:t>Stop long hia na toktok long dispela askim olsem wanpela grup: Kalsa bilong yupela i save toktok long pasin bilong karim hevi na pen long wanem kain we? Bai yu inap long yusim ol dispela wod long diskraibim "kap bilong karim hevi na pen" o "baptais bilong hevi na pen," o yu bai i nid long yusim ol jenerel wod long toktok long pen na hevi? Posim dispela odio long hia.</w:t>
      </w:r>
    </w:p>
    <w:p>
      <w:pPr/>
      <w:r>
        <w:rPr>
          <w:lang w:val="png_PG" w:bidi="png_PG"/>
        </w:rPr>
      </w:r>
      <w:r>
        <w:rPr>
          <w:lang w:val="png_PG" w:bidi="png_PG"/>
        </w:rPr>
        <w:t>Ol narapela disaipel i belhat bikos ol i ting olsem Jon na Jems i wok long askim wanpela kwesten i no stret o i rong. Orait Jisas i mekim ol disaipel i tingim gen olsem ol lain i save bihainim em bai i nid long karim pen na hevi bikos ol i bihainim em. Em i mekim ol i tingim gen olsem God tasol i ken makim husat bai i sindaun long ol ples i gat ona long kingdom bilong em. Em i diskraibim atoriti na dispela atoriti em bai narapela kain insait long Kingdom bilong God na i no wankain olsem atoriti long dispela graun. Jisas i tok olsem ol lida i save bosim ol manmeri bilong ol\—o ol i save bosim ol manmeri na mekim ol manmeri i pilim pen. Bihain em i tok olsem ol ofisa bilong ol king i save soim bikpela atoriti antap long ol manmeri. Jisas i wok long tok seim samting, tasol long tupela narapela we. Bihain Jisas i tok olsem ol lida em ol i narakain insait long Kingdom bilong God. Em i tok olsem husat i laik kamap olsem bikpela lida em i mas i stap olsem wanpela wokman. Husat i laik kamap namba wan\—o nambawan impoten man tru—em i mas stap olsem wokboi nating. Wanpela taim gen, Jisas i wok long tok seim samting, tasol em i tok long tupela narapela we. Ol lida insait long Kingdom bilong God i save mekim wok bilong helpim ol narapela manmeri na laikim ol narapela manmeri. Jisas i kolim em yet gen olsem Pikinini bilong Man. Pikinini bilong Man long dispela hap i minim olsem Jisas em dispela man tasol husat i kam bilong seivim ol manmeri bilong God. Jisas em yet i mekim wok bilong helpim ol manmeri na laikim ol manmeri taim em i baim prais bilong sin bilong ol manmeri. Dispela i min olsem Jisas bai i dai na ol manmeri yet i no nid long dai olsem mekim save bilong ol sin bilong ol. Jisas tasol i ken mekim dispela wok olsem Pikinini bilong Man.</w:t>
      </w:r>
    </w:p>
    <w:p>
      <w:pPr/>
      <w:r>
        <w:rPr>
          <w:lang w:val="png_PG" w:bidi="png_PG"/>
        </w:rPr>
      </w:r>
      <w:r>
        <w:rPr>
          <w:lang w:val="png_PG" w:bidi="png_PG"/>
        </w:rPr>
        <w:t>Stop long hia na toktok long dispela askim olsem wanpela grup: Ol lida bilong yupela i save lidim ol manmeri olsem wanem? Ol lida i save mekim wok bilong helpim ol manmeri na laikim ol manmeri long wanem kain we? Wanem kain ol samting em wanpela "gutpela lida" i save mekim insait long kalsa o ples bilong yupela?</w:t>
      </w:r>
      <w:r>
        <w:rPr>
          <w:lang w:val="png_PG" w:bidi="png_PG"/>
        </w:rPr>
      </w:r>
    </w:p>
    <w:p>
      <w:pPr>
        <w:pStyle w:val="Heading3"/>
      </w:pPr>
      <w:r>
        <w:rPr>
          <w:lang w:val="png_PG" w:bidi="png_PG"/>
        </w:rPr>
        <w:t>Painim aut dispela hap</w:t>
      </w:r>
    </w:p>
    <w:p>
      <w:pPr/>
      <w:r>
        <w:rPr>
          <w:lang w:val="png_PG" w:bidi="png_PG"/>
        </w:rPr>
      </w:r>
      <w:r>
        <w:rPr>
          <w:lang w:val="png_PG" w:bidi="png_PG"/>
        </w:rPr>
        <w:t>Harim wanpela vesen bilong Mak 10:32–45 long trenslesen we i isi tru long yupela long andastendim.</w:t>
      </w:r>
    </w:p>
    <w:p>
      <w:pPr/>
      <w:r>
        <w:rPr>
          <w:lang w:val="png_PG" w:bidi="png_PG"/>
        </w:rPr>
      </w:r>
      <w:r>
        <w:rPr>
          <w:lang w:val="png_PG" w:bidi="png_PG"/>
        </w:rPr>
        <w:t>Insait long dispela step, grup bai toktok long ol wanwan hap bilong stori, ol manmeri insait long stori na ples we dispela stori i kamap long em. Bihain, grup bai piksarim dispela stori.</w:t>
      </w:r>
    </w:p>
    <w:p>
      <w:pPr/>
      <w:r>
        <w:rPr>
          <w:lang w:val="png_PG" w:bidi="png_PG"/>
        </w:rPr>
      </w:r>
      <w:r>
        <w:rPr>
          <w:lang w:val="png_PG" w:bidi="png_PG"/>
        </w:rPr>
        <w:t>Dispela stori i gat tripela hap.</w:t>
      </w:r>
    </w:p>
    <w:p>
      <w:pPr/>
      <w:r>
        <w:rPr>
          <w:lang w:val="png_PG" w:bidi="png_PG"/>
        </w:rPr>
      </w:r>
      <w:r>
        <w:rPr>
          <w:b/>
          <w:lang w:val="png_PG" w:bidi="png_PG"/>
        </w:rPr>
        <w:t>Insait long namba wan hap bilong stori:</w:t>
      </w:r>
      <w:r>
        <w:rPr>
          <w:lang w:val="png_PG" w:bidi="png_PG"/>
        </w:rPr>
        <w:t xml:space="preserve"> Insait long namba wan hap bilong stori, Jisas i wokabaut i go pas long ol disaipel bilong em na ol narapela manmeri, long rot i go long Jerusalem. Jisas i kisim ol twelpela disaipel bilong em i go long sait na tok save long ol long samting bai i kamap long em long Jerusalem. Em i tokim ol long olgeta liklik samting long hau wanpela man bai i givim em i go long ol lida bilong lotu, na bihain gavman bilong Rom bai i givim pen long em na kilim em i dai. Tasol em bai i kirap bek long dai.</w:t>
      </w:r>
    </w:p>
    <w:p>
      <w:pPr/>
      <w:r>
        <w:rPr>
          <w:lang w:val="png_PG" w:bidi="png_PG"/>
        </w:rPr>
      </w:r>
      <w:r>
        <w:rPr>
          <w:b/>
          <w:lang w:val="png_PG" w:bidi="png_PG"/>
        </w:rPr>
        <w:t>Long namba tu hap bilong stori:</w:t>
      </w:r>
      <w:r>
        <w:rPr>
          <w:lang w:val="png_PG" w:bidi="png_PG"/>
        </w:rPr>
        <w:t xml:space="preserve"> Insait long namba tu hap bilong stori, tupela disaipel bilong Jisas, Jems na Jon, i soim bikpela rispek na i askim Jisas sapos tupela inap sindaun long tupela nambawan ples bilong ona i stap klostu long em taim em i sindaun long sia king bilong em. Jisas i tokim tupela olsem tupela i no andastend-em bai i karim hevi na pen. Tupela i tokim Jisas olsem tupela i inap long karim pen na hevi wantaim em. Jisas i tokim tupela olsem tupela bai i karim hevi tu, tasol God tasol i save makim husat bai i kisim ol ples bilong ona klostu long em.</w:t>
      </w:r>
    </w:p>
    <w:p>
      <w:pPr/>
      <w:r>
        <w:rPr>
          <w:lang w:val="png_PG" w:bidi="png_PG"/>
        </w:rPr>
      </w:r>
      <w:r>
        <w:rPr>
          <w:b/>
          <w:lang w:val="png_PG" w:bidi="png_PG"/>
        </w:rPr>
        <w:t>Insait long namba tri hap bilong stori:</w:t>
      </w:r>
      <w:r>
        <w:rPr>
          <w:lang w:val="png_PG" w:bidi="png_PG"/>
        </w:rPr>
        <w:t xml:space="preserve"> Insait long namba tri hap bilong stori, ol disaipel bilong Jisas i belhat long Jems na Jon. Jisas i skulim ol disaipel bilong em long hau ol lida long kingdom bilong em bai lidim ol manmeri long pasin i we narapela kain long pasin bilong ol lida bilong graun. Em i tokim ol olsem em tu i bin kam long mekim wok na laikim ol narapela manmeri, na i no bilong kamap wanpela lida husat i bosim ol manmeri wantaim ol strongpela lo na hatpela pasin.</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 wantaim Jems na Jon</w:t>
      </w:r>
    </w:p>
    <w:p>
      <w:pPr>
        <w:pStyle w:val="ListBullet"/>
        <w:spacing w:line="240" w:lineRule="auto"/>
        <w:ind w:left="720"/>
      </w:pPr>
      <w:r>
        <w:rPr>
          <w:lang w:val="png_PG" w:bidi="png_PG"/>
        </w:rPr>
      </w:r>
      <w:r>
        <w:rPr>
          <w:lang w:val="png_PG" w:bidi="png_PG"/>
        </w:rPr>
        <w:t>ol narapela lain husat i bihainim Jisas</w:t>
      </w:r>
    </w:p>
    <w:p>
      <w:pPr>
        <w:pStyle w:val="ListBullet"/>
        <w:spacing w:line="240" w:lineRule="auto"/>
        <w:ind w:left="720"/>
      </w:pPr>
      <w:r>
        <w:rPr>
          <w:lang w:val="png_PG" w:bidi="png_PG"/>
        </w:rPr>
      </w:r>
      <w:r>
        <w:rPr>
          <w:lang w:val="png_PG" w:bidi="png_PG"/>
        </w:rPr>
        <w:t>ol pris husat i save lidim wok long tempel na ol tisa bilong lo bilong lotu</w:t>
      </w:r>
    </w:p>
    <w:p>
      <w:pPr>
        <w:pStyle w:val="ListBullet"/>
        <w:spacing w:line="240" w:lineRule="auto"/>
        <w:ind w:left="720"/>
      </w:pPr>
      <w:r>
        <w:rPr>
          <w:lang w:val="png_PG" w:bidi="png_PG"/>
        </w:rPr>
      </w:r>
      <w:r>
        <w:rPr>
          <w:lang w:val="png_PG" w:bidi="png_PG"/>
        </w:rPr>
        <w:t>ol Jentail, long hia em ol Rom</w:t>
      </w:r>
    </w:p>
    <w:p>
      <w:pPr/>
      <w:r>
        <w:rPr>
          <w:lang w:val="png_PG" w:bidi="png_PG"/>
        </w:rPr>
      </w:r>
      <w:r>
        <w:rPr>
          <w:lang w:val="png_PG" w:bidi="png_PG"/>
        </w:rPr>
        <w:t>Olsem wanpela grup, putim yau na tingting gut long ol dispela ol pat bilong stori we ol samting i kamap long en: Tingim olsem dispela hap bilong stori i kamap long rot i go long Jerusalem. Ol disaipel i stap bihain long Jisas, na bihain long ol em ol narapela lain husat i wok long bihainim dispela grup. Long wanpela taim insait long dispela hap bilong stori, Jisas i kisim ol twelpela disaipel i go ol yet tasol long toktok wantaim ol.</w:t>
      </w:r>
    </w:p>
    <w:p>
      <w:pPr/>
      <w:r>
        <w:rPr>
          <w:lang w:val="png_PG" w:bidi="png_PG"/>
        </w:rPr>
      </w:r>
      <w:r>
        <w:rPr>
          <w:lang w:val="png_PG" w:bidi="png_PG"/>
        </w:rPr>
        <w:t>Insait long namba wan hap bilong stori, em i impoten long tingim olsem ol disaipel bilong Jisas i bin kirap nogut na ol narapela manmeri i bin pret. Mipela i no save wai. Em i impoten long tingim olsem Jisas i kisim ol disaipel bilong em i go ol yet, longwe long ol dispela bikpela lain manmeri, long toktok wantaim ol long olgeta liklik samting insait long hevi na pen bilong em. Em i pulim tingting bilong ol taim em i tokim ol long putim yau na harim.</w:t>
      </w:r>
    </w:p>
    <w:p>
      <w:pPr/>
      <w:r>
        <w:rPr>
          <w:lang w:val="png_PG" w:bidi="png_PG"/>
        </w:rPr>
      </w:r>
      <w:r>
        <w:rPr>
          <w:lang w:val="png_PG" w:bidi="png_PG"/>
        </w:rPr>
        <w:t>Insait long namba tu hap bilong stori, em i impoten long tingim olsem Jems na Jon i askim Jisas kwesten bilong tupela taim tupela yet i toktok wantaim em. Tupela i soim rispek taim tupela i toktok long Jisas. Jisas i tok klia tru long tupela olsem tupela i no andastendim dispela hevi na pen em bai i karim. Dispela tupela disaipel i soim olsem tupela i no andastend taim tupela i tok olsem tupela i inap long karim hevi na pen olsem em. I gat toktok i go i kam namel long Jisas, Jon, na Jems.</w:t>
      </w:r>
    </w:p>
    <w:p>
      <w:pPr/>
      <w:r>
        <w:rPr>
          <w:lang w:val="png_PG" w:bidi="png_PG"/>
        </w:rPr>
      </w:r>
      <w:r>
        <w:rPr>
          <w:lang w:val="png_PG" w:bidi="png_PG"/>
        </w:rPr>
        <w:t>Long namba tri hap bilong stori, em i impoten long tingim olsem ol narapela disaipel i belhat long Jon na Jems. Jisas i singautim olgeta i kam bung gen. Jisas i tok klia olsem kingdom bilong em bai i narapela kain long ol kingdom bilong dispela graun. Jisas i tok tupela taim, long tupela narapela kain we, olsem ol lain i bosim dispela graun i save gat ol hatpela lo na pasin. Bihain em i tok tupela taim, long tupela narapela kain we, olsem insait long kingdom bilong em, ol nambawan manmeri tru em ol manmeri husat i mekim wok na laikim ol narapela manmeri. Bihain Jisas i pinisim toktok bilong em taim em i kolim em yet olsem Pikinini bilong Man gen. Em i tok klia olsem em tu i kam bilong mekim wok na laikim ol narapela manmeri taim em i baim prais bilong ol sin bilong ol.</w:t>
      </w:r>
    </w:p>
    <w:p>
      <w:pPr/>
      <w:r>
        <w:rPr>
          <w:lang w:val="png_PG" w:bidi="png_PG"/>
        </w:rPr>
      </w:r>
      <w:r>
        <w:rPr>
          <w:lang w:val="png_PG" w:bidi="png_PG"/>
        </w:rPr>
        <w:t>Nau, grup i mas mekim storibod, dro, o yusim ol samting long tingim dispela stori na putim ol eksen i go insait long em.</w:t>
      </w:r>
      <w:r>
        <w:rPr>
          <w:lang w:val="png_PG" w:bidi="png_PG"/>
        </w:rPr>
      </w:r>
    </w:p>
    <w:p>
      <w:pPr>
        <w:pStyle w:val="Heading3"/>
      </w:pPr>
      <w:r>
        <w:rPr>
          <w:lang w:val="png_PG" w:bidi="png_PG"/>
        </w:rPr>
        <w:t>Ektim aut dispela Tok</w:t>
      </w:r>
    </w:p>
    <w:p>
      <w:pPr/>
      <w:r>
        <w:rPr>
          <w:lang w:val="png_PG" w:bidi="png_PG"/>
        </w:rPr>
      </w:r>
      <w:r>
        <w:rPr>
          <w:lang w:val="png_PG" w:bidi="png_PG"/>
        </w:rPr>
        <w:t>Harim wanpela vesen bilong Mak 10:32–45 long trenslesen we i isi tru long yupela long andastendim.</w:t>
      </w:r>
    </w:p>
    <w:p>
      <w:pPr/>
      <w:r>
        <w:rPr>
          <w:lang w:val="png_PG" w:bidi="png_PG"/>
        </w:rPr>
      </w:r>
      <w:r>
        <w:rPr>
          <w:lang w:val="png_PG" w:bidi="png_PG"/>
        </w:rPr>
        <w:t>Insait long dispela step, grup bai i mekim drama bilong dispela stori.</w:t>
      </w:r>
    </w:p>
    <w:p>
      <w:pPr/>
      <w:r>
        <w:rPr>
          <w:lang w:val="png_PG" w:bidi="png_PG"/>
        </w:rPr>
      </w:r>
      <w:r>
        <w:rPr>
          <w:lang w:val="png_PG" w:bidi="png_PG"/>
        </w:rPr>
        <w:t>Dispela stori i gat tripela hap.</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 wantaim Jems na Jon tu</w:t>
      </w:r>
    </w:p>
    <w:p>
      <w:pPr>
        <w:pStyle w:val="ListBullet"/>
        <w:spacing w:line="240" w:lineRule="auto"/>
        <w:ind w:left="720"/>
      </w:pPr>
      <w:r>
        <w:rPr>
          <w:lang w:val="png_PG" w:bidi="png_PG"/>
        </w:rPr>
      </w:r>
      <w:r>
        <w:rPr>
          <w:lang w:val="png_PG" w:bidi="png_PG"/>
        </w:rPr>
        <w:t>ol narapela manmeri husat i save bihainim Jisas</w:t>
      </w:r>
    </w:p>
    <w:p>
      <w:pPr>
        <w:pStyle w:val="ListBullet"/>
        <w:spacing w:line="240" w:lineRule="auto"/>
        <w:ind w:left="720"/>
      </w:pPr>
      <w:r>
        <w:rPr>
          <w:lang w:val="png_PG" w:bidi="png_PG"/>
        </w:rPr>
      </w:r>
      <w:r>
        <w:rPr>
          <w:lang w:val="png_PG" w:bidi="png_PG"/>
        </w:rPr>
        <w:t>ol pris husat i save lidim wok long tempel na ol tisa bilong lo bilong lotu</w:t>
      </w:r>
    </w:p>
    <w:p>
      <w:pPr>
        <w:pStyle w:val="ListBullet"/>
        <w:spacing w:line="240" w:lineRule="auto"/>
        <w:ind w:left="720"/>
      </w:pPr>
      <w:r>
        <w:rPr>
          <w:lang w:val="png_PG" w:bidi="png_PG"/>
        </w:rPr>
      </w:r>
      <w:r>
        <w:rPr>
          <w:lang w:val="png_PG" w:bidi="png_PG"/>
        </w:rPr>
        <w:t>ol jentail, long hia em ol Rom</w:t>
      </w:r>
    </w:p>
    <w:p>
      <w:pPr/>
      <w:r>
        <w:rPr>
          <w:lang w:val="png_PG" w:bidi="png_PG"/>
        </w:rPr>
      </w:r>
      <w:r>
        <w:rPr>
          <w:lang w:val="png_PG" w:bidi="png_PG"/>
        </w:rPr>
        <w:t>Olsem wanpela grup, ektim dispela stori tupela taim. Yupela i mas ektim dispela stori long tok ples bilong yupela yet.</w:t>
      </w:r>
    </w:p>
    <w:p>
      <w:pPr/>
      <w:r>
        <w:rPr>
          <w:lang w:val="png_PG" w:bidi="png_PG"/>
        </w:rPr>
      </w:r>
      <w:r>
        <w:rPr>
          <w:lang w:val="png_PG" w:bidi="png_PG"/>
        </w:rPr>
        <w:t>Long namba wan taim, ektim dispela stori na no ken stop. Tingting gut long ol toktok we ol manmeri insait long stori i mekim, flow bilong stori, wanem as tingting bilong stori na wanem ol samting bilong ektim long soim dispela as tingting, na wanem oda ol samting i kamap insait long stori. Sekim olsem yupela i ektim olgeta samting na i no bin kalapim ol hatpela o impoten pat bilong stori. Helpim wanpela narapela long tingim olgeta pat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gen long namba tu taim. Long sampela hap insait long drama, stopim drama na askim dispela kwesten i go long wanpela man o meri husat i ekt, "Yu pilim olsem wanem o yu tingting olsem wanem?" Dispela man o meri husat i wok long ekt bai i bekim na tokaut long wanem samting em i pilim o tingim sapos em i tru tru dispela man o meri o samting we em i wok long ektim. Bihain, kontinu wantaim drama.</w:t>
      </w:r>
    </w:p>
    <w:p>
      <w:pPr/>
      <w:r>
        <w:rPr>
          <w:lang w:val="png_PG" w:bidi="png_PG"/>
        </w:rPr>
      </w:r>
      <w:r>
        <w:rPr>
          <w:lang w:val="png_PG" w:bidi="png_PG"/>
        </w:rPr>
        <w:t>Putim stop long dispela audio na actim stori gen long tupela taim.</w:t>
      </w:r>
    </w:p>
    <w:p>
      <w:pPr/>
      <w:r>
        <w:rPr>
          <w:lang w:val="png_PG" w:bidi="png_PG"/>
        </w:rPr>
      </w:r>
      <w:r>
        <w:rPr>
          <w:lang w:val="png_PG" w:bidi="png_PG"/>
        </w:rPr>
        <w:t>Dispela i wanpela eksampel bilong drama na sampela bekim yu inap givim.</w:t>
      </w:r>
    </w:p>
    <w:p>
      <w:pPr/>
      <w:r>
        <w:rPr>
          <w:lang w:val="png_PG" w:bidi="png_PG"/>
        </w:rPr>
      </w:r>
      <w:r>
        <w:rPr>
          <w:lang w:val="png_PG" w:bidi="png_PG"/>
        </w:rPr>
        <w:t>Mekim pasin bilong ol disaipel na ol narapela manmeri i bihainim Jisas long rot i go long Jerusalem.</w:t>
      </w:r>
    </w:p>
    <w:p>
      <w:pPr/>
      <w:r>
        <w:rPr>
          <w:lang w:val="png_PG" w:bidi="png_PG"/>
        </w:rPr>
      </w:r>
      <w:r>
        <w:rPr>
          <w:lang w:val="png_PG" w:bidi="png_PG"/>
        </w:rPr>
        <w:t>Stopim dispela drama. Askim ol manmeri, "Yupela i wok long pilim olsem wanem o tingting olsem wanem?" Ol manmeri i ken bekim olsem, "Mi pret long wanem samting bai i kamap long Jisas long Jerusalem," o "Mi kirap nogut na mi amamas tru olsem mi gat sans long bihainim Jisas." Askim dispela man husat i ekt olsem Jisas, "Yu wok long tingting olsem wanem o pilim olsem wanem?" Ating Jisas bai i bekim olsem, "Mi wok long redi long hevi na pen we mi save olsem bai i kamap long mi." Kontinu wantaim drama.</w:t>
      </w:r>
    </w:p>
    <w:p>
      <w:pPr/>
      <w:r>
        <w:rPr>
          <w:lang w:val="png_PG" w:bidi="png_PG"/>
        </w:rPr>
      </w:r>
      <w:r>
        <w:rPr>
          <w:lang w:val="png_PG" w:bidi="png_PG"/>
        </w:rPr>
        <w:t>Ektim aut Jisas i kisim ol twelpela disaipel i go long sait na i tokim ol long olgeta samting bai i kamap long em yet long Jerusalem.</w:t>
      </w:r>
    </w:p>
    <w:p>
      <w:pPr/>
      <w:r>
        <w:rPr>
          <w:lang w:val="png_PG" w:bidi="png_PG"/>
        </w:rPr>
      </w:r>
      <w:r>
        <w:rPr>
          <w:lang w:val="png_PG" w:bidi="png_PG"/>
        </w:rPr>
        <w:t>Posim dispela drama. Askim ol lain husat i ekt olsem ol disaipel, "Yupela i wok long pilim olsem wanem na tingting olsem wanem?" Ol manmeri i ken bekim olsem, "Mi paul," o "Mi ting Jisas i wok long toktok long kamap wanpela king na bai i winim gavaman." Askim dispela man i ekt olsem Jisas, "Yu wok long pilim olsem wanem o tingting olsem wanem?" Dispela man i ken bekim olsem, "Mi laik ol disaipel bilong mi i andastendim mi moa" o "Mi pilim olsem mi stap mi yet long dispela graun." Kontinu wantaim drama.</w:t>
      </w:r>
    </w:p>
    <w:p>
      <w:pPr/>
      <w:r>
        <w:rPr>
          <w:lang w:val="png_PG" w:bidi="png_PG"/>
        </w:rPr>
      </w:r>
      <w:r>
        <w:rPr>
          <w:lang w:val="png_PG" w:bidi="png_PG"/>
        </w:rPr>
        <w:t>Ektim aut Jems na Jon i kam long Jisas long askim em sapos tupela i ken sindaun long ol ples bilong ona klostu long em taim em i kamap king. Ektim aut Jisas i askim tupela sapos tupela i ken karim hevi na pen olsem em bai i karim, na tupela i bekim em olsem tupela i ken. Jisas i tok olsem tupela bai i karim hevi na pen, tasol em i no gat rait long makim husat manmeri bai i sindaun long ol ples bilong ona.</w:t>
      </w:r>
    </w:p>
    <w:p>
      <w:pPr/>
      <w:r>
        <w:rPr>
          <w:lang w:val="png_PG" w:bidi="png_PG"/>
        </w:rPr>
      </w:r>
      <w:r>
        <w:rPr>
          <w:lang w:val="png_PG" w:bidi="png_PG"/>
        </w:rPr>
        <w:t>Posim dispela drama. Askim ol lain husat i ekt olsem Jems na Jon, "Yupela i wok long pilim olsem wanem o tingting olsem wanem?" Ol dispela manmeri i bekim olsem, "Mi i no amamas," o "Mi bel sori olsem Jisas i no trastim mi," o "Mi pilim olsem mi inap mekim olgeta samting long nem bilong Jisas, maski em i hatpela samting." Kontinu wantaim drama.</w:t>
      </w:r>
    </w:p>
    <w:p>
      <w:pPr/>
      <w:r>
        <w:rPr>
          <w:lang w:val="png_PG" w:bidi="png_PG"/>
        </w:rPr>
      </w:r>
      <w:r>
        <w:rPr>
          <w:lang w:val="png_PG" w:bidi="png_PG"/>
        </w:rPr>
        <w:t>Ol narapela disaipel i belhat nogut tru. Jisas i singautim ol Twelpela i kam bung wantaim na i toktok long ol. Em i tok klia long hau ol lain i bosim dispela graun i save bosim ol manmeri long narapela kain we long pasin bilong ol lain i bosim ol samting insait long kingdom bilong em. Em i diskraibim ol lain i bosim displea graun olsem ol i save mekim ol manmeri i wok aninit long ol, na ol lain i bosim ol samting bilong em i save stap olsem ol wokmanmeri. Bihain Jisas i tok long hau, Pikinini bilong Man, bai i dai long baim pe bilong mekim ol manmeri i fri long panismen bilong sin bilong ol.</w:t>
      </w:r>
    </w:p>
    <w:p>
      <w:pPr/>
      <w:r>
        <w:rPr>
          <w:lang w:val="png_PG" w:bidi="png_PG"/>
        </w:rPr>
      </w:r>
      <w:r>
        <w:rPr>
          <w:lang w:val="png_PG" w:bidi="png_PG"/>
        </w:rPr>
        <w:t xml:space="preserve">Posim dispela drama. Askim ol manmeri husat i ekt olsem ol disaipel, "Yupela i wok long pilim olsem wanem na tingting olsem wanem?" Ol manmeri i ken bekim olsem, "Mi belhat tru long Jems na Jon," o "Mi laik kamap nambawan tru long kingdom bilong Jisas!" o "Mi no andastend hau long kamap wanpela lida husat i olsem wokboi nating tu." Askim dispela man i ekt olsem Jisas, "Yu wok long pilim olsem wanem o tingting olsem wanem?" Dispela man i ken bekim olsem, "Mi laik ol disaipel bilong mi bai i andastendim mi gut moa" o "Mi save dispela em i hat long ol i andastend." </w:t>
      </w:r>
      <w:r>
        <w:rPr>
          <w:lang w:val="png_PG" w:bidi="png_PG"/>
        </w:rPr>
      </w:r>
    </w:p>
    <w:p>
      <w:pPr>
        <w:pStyle w:val="Heading3"/>
      </w:pPr>
      <w:r>
        <w:rPr>
          <w:lang w:val="png_PG" w:bidi="png_PG"/>
        </w:rPr>
        <w:t>Pulapim dispela speis</w:t>
      </w:r>
    </w:p>
    <w:p>
      <w:pPr/>
      <w:r>
        <w:rPr>
          <w:lang w:val="png_PG" w:bidi="png_PG"/>
        </w:rPr>
      </w:r>
      <w:r>
        <w:rPr>
          <w:lang w:val="png_PG" w:bidi="png_PG"/>
        </w:rPr>
        <w:t>Harim wanpela vesen bilong Mak 10:32–45 long trenslesen we i isi tru long yupela long andastendim.</w:t>
      </w:r>
    </w:p>
    <w:p>
      <w:pPr/>
      <w:r>
        <w:rPr>
          <w:lang w:val="png_PG" w:bidi="png_PG"/>
        </w:rPr>
      </w:r>
      <w:r>
        <w:rPr>
          <w:lang w:val="png_PG" w:bidi="png_PG"/>
        </w:rPr>
        <w:t>Insait long dispela step, grup bai i toktok long ol bikpela hap tok na ol wod i stap insait long dispela stori.</w:t>
      </w:r>
    </w:p>
    <w:p>
      <w:pPr/>
      <w:r>
        <w:rPr>
          <w:lang w:val="png_PG" w:bidi="png_PG"/>
        </w:rPr>
      </w:r>
      <w:r>
        <w:rPr>
          <w:lang w:val="png_PG" w:bidi="png_PG"/>
        </w:rPr>
        <w:t xml:space="preserve">Jisas na </w:t>
      </w:r>
      <w:r>
        <w:rPr>
          <w:b/>
          <w:lang w:val="png_PG" w:bidi="png_PG"/>
        </w:rPr>
        <w:t>ol disaipel</w:t>
      </w:r>
      <w:r>
        <w:rPr>
          <w:lang w:val="png_PG" w:bidi="png_PG"/>
        </w:rPr>
        <w:t xml:space="preserve"> bilong em i stat long go long </w:t>
      </w:r>
      <w:r>
        <w:rPr>
          <w:b/>
          <w:lang w:val="png_PG" w:bidi="png_PG"/>
        </w:rPr>
        <w:t>Jerusalem</w:t>
      </w:r>
      <w:r>
        <w:rPr>
          <w:lang w:val="png_PG" w:bidi="png_PG"/>
        </w:rPr>
        <w:t xml:space="preserve">. Jerusalem em i nem bilong bikpela taun bilong lotu bilong ol Ju. Dispela em i ples we ol Ju i save go long en long mekim ol sekrifais i go long God, tempel em i bin stap insait long Jerusalem. Dispela ples em i nambawan holi ples bilong ol Ju, na em i ples we ol lida bilong lo bilong lotu bilong ol Ju i save bung long en. Yusim seim wod long "Jerusalem" olsem yu bin yusim insait long ol narapela stori i go pinis. Yusim seim wod long "ol disaipel" olsem yu bin yusim long olgeta narapela hap long buk bilong Mak. Long kisim moa tok save long </w:t>
      </w:r>
      <w:r>
        <w:rPr>
          <w:lang w:val="png_PG" w:bidi="png_PG"/>
        </w:rPr>
        <w:t>ol disaipel</w:t>
      </w:r>
      <w:r>
        <w:rPr>
          <w:lang w:val="png_PG" w:bidi="png_PG"/>
        </w:rPr>
        <w:t xml:space="preserve"> na </w:t>
      </w:r>
      <w:r>
        <w:rPr>
          <w:lang w:val="png_PG" w:bidi="png_PG"/>
        </w:rPr>
        <w:t>Jerusalem</w:t>
      </w:r>
      <w:r>
        <w:rPr>
          <w:lang w:val="png_PG" w:bidi="png_PG"/>
        </w:rPr>
        <w:t>, lukim Masta Gloseri.</w:t>
      </w:r>
    </w:p>
    <w:p>
      <w:pPr/>
      <w:r>
        <w:rPr>
          <w:lang w:val="png_PG" w:bidi="png_PG"/>
        </w:rPr>
      </w:r>
      <w:r>
        <w:rPr>
          <w:lang w:val="png_PG" w:bidi="png_PG"/>
        </w:rPr>
        <w:t xml:space="preserve">Mak i save laik toktok olgeta taim long Jisas i kolim em yet olsem </w:t>
      </w:r>
      <w:r>
        <w:rPr>
          <w:b/>
          <w:lang w:val="png_PG" w:bidi="png_PG"/>
        </w:rPr>
        <w:t>Pikinini bilong Man</w:t>
      </w:r>
      <w:r>
        <w:rPr>
          <w:lang w:val="png_PG" w:bidi="png_PG"/>
        </w:rPr>
        <w:t xml:space="preserve"> bikos em i laik toktok long ol samting i mas kamap long laip bilong Jisas, we em bai i karim hevi na pen na dai olsem wanpela man. Tasol long seim taim, Pikinini bilong Man em i moa long wanpela man nating, na em bai i kirap bek long dai. Pikinini bilong Man i kam wantaim pawa na atoriti long bosim olgeta lain manmeri. God i givim atoriti long Pikinini bilong Man. Dispela taitel Pikinini bilong Man i soim yumi olsem Jisas bai i karim hevi na pen na dai, na tu em bai kirap bek. Jisas i toktok long em yet olsem em i tok long wanpela narapela man taim em i givim dispela taitel long em yet. Sekim olsem dispela em i klia taim yu trensletim dispela olsem Jisas i wok long toktok long em yet. Yusim seim hap tok olsem yu bin yusim long Pikinini bilong Man insait long ol narapela stori i go pinis. Long kisim moa tok save long </w:t>
      </w:r>
      <w:r>
        <w:rPr>
          <w:lang w:val="png_PG" w:bidi="png_PG"/>
        </w:rPr>
        <w:t>Pikinini bilong Man</w:t>
      </w:r>
      <w:r>
        <w:rPr>
          <w:lang w:val="png_PG" w:bidi="png_PG"/>
        </w:rPr>
        <w:t>, lukim Masta Gloseri.</w:t>
      </w:r>
    </w:p>
    <w:p>
      <w:pPr/>
      <w:r>
        <w:rPr>
          <w:lang w:val="png_PG" w:bidi="png_PG"/>
        </w:rPr>
      </w:r>
      <w:r>
        <w:rPr>
          <w:lang w:val="png_PG" w:bidi="png_PG"/>
        </w:rPr>
        <w:t xml:space="preserve">Jisas i tok olsem </w:t>
      </w:r>
      <w:r>
        <w:rPr>
          <w:b/>
          <w:lang w:val="png_PG" w:bidi="png_PG"/>
        </w:rPr>
        <w:t>ol hetpris o pris we i save lidim lotu na ol tisa bilong lo</w:t>
      </w:r>
      <w:r>
        <w:rPr>
          <w:lang w:val="png_PG" w:bidi="png_PG"/>
        </w:rPr>
        <w:t xml:space="preserve"> bai i givim Jisas i go long ol Jentail na ol bai i kilim em i dai. Ol pris long lotu bilong ol Ju em ol manmeri husat i save konektim ol manmeri wantaim God taim ol i mekim ol sakrifais bilong ol manmeri i go long God, skulim ol manmeri na lukautim tempel bilong God. Ol pris em ol man we i makim God i go long ol manmeri bilong em na ol i makim ol manmeri i go long God. Trensletim ol pris na ol tisa bilong lo long seim we olsem yu bin trensletim pinis insait long ol narapela hap long buk bilong Mak. Bilong kisim moa toksave long </w:t>
      </w:r>
      <w:r>
        <w:rPr>
          <w:lang w:val="png_PG" w:bidi="png_PG"/>
        </w:rPr>
        <w:t>ol pris</w:t>
      </w:r>
      <w:r>
        <w:rPr>
          <w:lang w:val="png_PG" w:bidi="png_PG"/>
        </w:rPr>
        <w:t xml:space="preserve"> na </w:t>
      </w:r>
      <w:r>
        <w:rPr>
          <w:lang w:val="png_PG" w:bidi="png_PG"/>
        </w:rPr>
        <w:t>ol tisa bilong lo</w:t>
      </w:r>
      <w:r>
        <w:rPr>
          <w:lang w:val="png_PG" w:bidi="png_PG"/>
        </w:rPr>
        <w:t>, lukim Masta Gloseri.</w:t>
      </w:r>
    </w:p>
    <w:p>
      <w:pPr/>
      <w:r>
        <w:rPr>
          <w:lang w:val="png_PG" w:bidi="png_PG"/>
        </w:rPr>
      </w:r>
      <w:r>
        <w:rPr>
          <w:b/>
          <w:lang w:val="png_PG" w:bidi="png_PG"/>
        </w:rPr>
        <w:t>Ol Jentail</w:t>
      </w:r>
      <w:r>
        <w:rPr>
          <w:lang w:val="png_PG" w:bidi="png_PG"/>
        </w:rPr>
        <w:t xml:space="preserve"> em i wanpela tok we i min olsem ol manmeri husat i no ol Ju. Insait long dispela hap, Jisas i wok long toktok long ol Rom. Ol Rom i bin pait na winim graun bilong ol Ju na ol i save bosim ol. Sekim olsem yu yusim wanpela wod we bai i soim olsem ol dispela lain em ol lain we i no ol Ju husat i bosim ol manmeri bilong dispela hap.</w:t>
      </w:r>
    </w:p>
    <w:p>
      <w:pPr/>
      <w:r>
        <w:rPr>
          <w:lang w:val="png_PG" w:bidi="png_PG"/>
        </w:rPr>
      </w:r>
      <w:r>
        <w:rPr>
          <w:lang w:val="png_PG" w:bidi="png_PG"/>
        </w:rPr>
        <w:t xml:space="preserve">Stop long hia na toktok olsem wanpela grup long wanem wod o hap tok yupela bai i yusim long </w:t>
      </w:r>
      <w:r>
        <w:rPr>
          <w:b/>
          <w:lang w:val="png_PG" w:bidi="png_PG"/>
        </w:rPr>
        <w:t>ol Jentail</w:t>
      </w:r>
      <w:r>
        <w:rPr>
          <w:lang w:val="png_PG" w:bidi="png_PG"/>
        </w:rPr>
        <w:t xml:space="preserve"> insait long dispela stori. Lukim dispela wod </w:t>
      </w:r>
      <w:r>
        <w:rPr>
          <w:lang w:val="png_PG" w:bidi="png_PG"/>
        </w:rPr>
        <w:t>Jentail</w:t>
      </w:r>
      <w:r>
        <w:rPr>
          <w:lang w:val="png_PG" w:bidi="png_PG"/>
        </w:rPr>
        <w:t xml:space="preserve"> insait long Masta Gloseri long kisim moa tok save. Posim dispela odio long hia.</w:t>
      </w:r>
    </w:p>
    <w:p>
      <w:pPr/>
      <w:r>
        <w:rPr>
          <w:lang w:val="png_PG" w:bidi="png_PG"/>
        </w:rPr>
      </w:r>
      <w:r>
        <w:rPr>
          <w:b/>
          <w:lang w:val="png_PG" w:bidi="png_PG"/>
        </w:rPr>
        <w:t>Jems na Jon, ol pikinini man bilong Sebedi</w:t>
      </w:r>
      <w:r>
        <w:rPr>
          <w:lang w:val="png_PG" w:bidi="png_PG"/>
        </w:rPr>
        <w:t xml:space="preserve"> i bin kam long askim Jisas wanpela kwesten. Jems na Jon i tupela bilong ol disaipel bilong Jisas. Papa bilong tupela em i Sebedi.</w:t>
      </w:r>
    </w:p>
    <w:p>
      <w:pPr/>
      <w:r>
        <w:rPr>
          <w:lang w:val="png_PG" w:bidi="png_PG"/>
        </w:rPr>
      </w:r>
      <w:r>
        <w:rPr>
          <w:lang w:val="png_PG" w:bidi="png_PG"/>
        </w:rPr>
        <w:t xml:space="preserve">Jems na Jon i kolim Jisas </w:t>
      </w:r>
      <w:r>
        <w:rPr>
          <w:b/>
          <w:lang w:val="png_PG" w:bidi="png_PG"/>
        </w:rPr>
        <w:t>Tisa</w:t>
      </w:r>
      <w:r>
        <w:rPr>
          <w:lang w:val="png_PG" w:bidi="png_PG"/>
        </w:rPr>
        <w:t xml:space="preserve">. Dispela em wanpela tok bilong soim rispek we ol lain i save bihainim Jisas i yusim na i soim olsem em i wanpela tisa bilong ol samting bilong God na em i gat ol disaipel o sumatin husat i save bihainim em na harim tok skul bilong em. No ken yusim wanpela hap tok we i ken min olsem em i wanpela tisa bilong skul tasol. Yusim dispela seim wod bilong Tisa olsem yu bin yusim long ol narapela stori i go pinis. Long kisim moa tok save long ol </w:t>
      </w:r>
      <w:r>
        <w:rPr>
          <w:lang w:val="png_PG" w:bidi="png_PG"/>
        </w:rPr>
        <w:t>Tisa</w:t>
      </w:r>
      <w:r>
        <w:rPr>
          <w:lang w:val="png_PG" w:bidi="png_PG"/>
        </w:rPr>
        <w:t>, lukluk Masta Gloseri.</w:t>
      </w:r>
    </w:p>
    <w:p>
      <w:pPr/>
      <w:r>
        <w:rPr>
          <w:lang w:val="png_PG" w:bidi="png_PG"/>
        </w:rPr>
      </w:r>
      <w:r>
        <w:rPr>
          <w:lang w:val="png_PG" w:bidi="png_PG"/>
        </w:rPr>
        <w:t xml:space="preserve">Jems na Jon i bin askim sapos ol i ken sindaun long sait bilong Jisas taim em i stap long </w:t>
      </w:r>
      <w:r>
        <w:rPr>
          <w:b/>
          <w:lang w:val="png_PG" w:bidi="png_PG"/>
        </w:rPr>
        <w:t>glori</w:t>
      </w:r>
      <w:r>
        <w:rPr>
          <w:lang w:val="png_PG" w:bidi="png_PG"/>
        </w:rPr>
        <w:t xml:space="preserve"> bilong em na i bosim olgeta samting. Insait long sampela hap, glori em i ken toktok long hau God i save soim pawa na bikpela lait bilong em-presens bilong em. Insait long dispela hap, em i ken toktok long pawa bilong Jisas insait long nupelal Kingdim we em bai i bringim. Insait long dispela hap, yu ken tok tasol olsem, "taim yu bosim olgeta samting long pawa bilong yu na lait bilong yu," o "taim ol manmeri i onaim yu." Yusim seim wod olsem yu bin yusim long glori bipo. Long kisim moa tok save long </w:t>
      </w:r>
      <w:r>
        <w:rPr>
          <w:lang w:val="png_PG" w:bidi="png_PG"/>
        </w:rPr>
        <w:t>glori</w:t>
      </w:r>
      <w:r>
        <w:rPr>
          <w:lang w:val="png_PG" w:bidi="png_PG"/>
        </w:rPr>
        <w:t>, lukim Masta Gloseri.</w:t>
      </w:r>
    </w:p>
    <w:p>
      <w:pPr/>
      <w:r>
        <w:rPr>
          <w:lang w:val="png_PG" w:bidi="png_PG"/>
        </w:rPr>
      </w:r>
      <w:r>
        <w:rPr>
          <w:lang w:val="png_PG" w:bidi="png_PG"/>
        </w:rPr>
        <w:t xml:space="preserve">Jisas i askim tupela sapos tupela i ken </w:t>
      </w:r>
      <w:r>
        <w:rPr>
          <w:b/>
          <w:lang w:val="png_PG" w:bidi="png_PG"/>
        </w:rPr>
        <w:t>dring long kap</w:t>
      </w:r>
      <w:r>
        <w:rPr>
          <w:lang w:val="png_PG" w:bidi="png_PG"/>
        </w:rPr>
        <w:t xml:space="preserve"> em bai i dring long en, o </w:t>
      </w:r>
      <w:r>
        <w:rPr>
          <w:lang w:val="png_PG" w:bidi="png_PG"/>
        </w:rPr>
        <w:t>baptais</w:t>
      </w:r>
      <w:r>
        <w:rPr>
          <w:lang w:val="png_PG" w:bidi="png_PG"/>
        </w:rPr>
        <w:t xml:space="preserve"> wantaim baptais we em bai i kisim. Taim Jisas i toktok long pasin bilong dring long kap bilong em, em i wok long toktok long pasin bilong karim hevi na pen. Taim Jisas i toktok long "baptais" insait hevi na pen, em i no wok long toktok long pasin bilong go insait long wara. Em i diskraibim pasin bilong hevi na pen i daunim o karamapim wanpela man o meri, kain olsem wara i karamapim dispela man o meri taim em i baptais long wara. Yu ken toktok long "bikpela hevi na pen we i daunim man o meri" insait long trenslesen bilong yu.</w:t>
      </w:r>
    </w:p>
    <w:p>
      <w:pPr/>
      <w:r>
        <w:rPr>
          <w:lang w:val="png_PG" w:bidi="png_PG"/>
        </w:rPr>
      </w:r>
      <w:r>
        <w:rPr>
          <w:lang w:val="png_PG" w:bidi="png_PG"/>
        </w:rPr>
        <w:t>Stop long hia na toktok olsem wanpela trenslesen tim: Ol manmeri insait long ples o kalsa bilong yu i save toktok long pasin bilong karim hevi na pen olsem wanem? Yupela i gat ol sampela spesel hap tok bilong diskraibim hevi na pen? Stop long hia na toktok olsem wanpela grup long wanem wod o hap tok yupela bai i yusim bilong diskraibim hevi na pen bilong Jisas. Posim dispela odio long hia.</w:t>
      </w:r>
    </w:p>
    <w:p>
      <w:pPr/>
      <w:r>
        <w:rPr>
          <w:lang w:val="png_PG" w:bidi="png_PG"/>
        </w:rPr>
      </w:r>
      <w:r>
        <w:rPr>
          <w:lang w:val="png_PG" w:bidi="png_PG"/>
        </w:rPr>
        <w:t xml:space="preserve">Bihain Jisas i tokim olgeta disaipel disaipel olsem pasin bilong stap olsem lida insait long Kingdom bilong God em i narapela kain long pasin bilong stap olsem lida long dispela graun. Em i toktok long ol </w:t>
      </w:r>
      <w:r>
        <w:rPr>
          <w:b/>
          <w:lang w:val="png_PG" w:bidi="png_PG"/>
        </w:rPr>
        <w:t>lain i save bosim graun</w:t>
      </w:r>
      <w:r>
        <w:rPr>
          <w:lang w:val="png_PG" w:bidi="png_PG"/>
        </w:rPr>
        <w:t xml:space="preserve"> na </w:t>
      </w:r>
      <w:r>
        <w:rPr>
          <w:b/>
          <w:lang w:val="png_PG" w:bidi="png_PG"/>
        </w:rPr>
        <w:t>ol ofisa</w:t>
      </w:r>
      <w:r>
        <w:rPr>
          <w:lang w:val="png_PG" w:bidi="png_PG"/>
        </w:rPr>
        <w:t xml:space="preserve"> husat i save givim oda na bosim ol manmeri. </w:t>
      </w:r>
      <w:r>
        <w:rPr>
          <w:b/>
          <w:lang w:val="png_PG" w:bidi="png_PG"/>
        </w:rPr>
        <w:t>Ol lain i save bosim graun</w:t>
      </w:r>
      <w:r>
        <w:rPr>
          <w:lang w:val="png_PG" w:bidi="png_PG"/>
        </w:rPr>
        <w:t xml:space="preserve"> na </w:t>
      </w:r>
      <w:r>
        <w:rPr>
          <w:b/>
          <w:lang w:val="png_PG" w:bidi="png_PG"/>
        </w:rPr>
        <w:t>ol ofisa</w:t>
      </w:r>
      <w:r>
        <w:rPr>
          <w:lang w:val="png_PG" w:bidi="png_PG"/>
        </w:rPr>
        <w:t xml:space="preserve"> em ol seim lain. Ol lain i save bosim graun i save "givim oda na bosim ol manmeri," dispela i minim olsem ol i yusim o soim </w:t>
      </w:r>
      <w:r>
        <w:rPr>
          <w:lang w:val="png_PG" w:bidi="png_PG"/>
        </w:rPr>
        <w:t>atoriti</w:t>
      </w:r>
      <w:r>
        <w:rPr>
          <w:lang w:val="png_PG" w:bidi="png_PG"/>
        </w:rPr>
        <w:t xml:space="preserve"> bilong ol antap long ol manmeri. </w:t>
      </w:r>
      <w:r>
        <w:rPr>
          <w:b/>
          <w:lang w:val="png_PG" w:bidi="png_PG"/>
        </w:rPr>
        <w:t>Atoriti</w:t>
      </w:r>
      <w:r>
        <w:rPr>
          <w:lang w:val="png_PG" w:bidi="png_PG"/>
        </w:rPr>
        <w:t xml:space="preserve"> em i dispela rait we wanpela man o meri i gat long mekim samting.</w:t>
      </w:r>
    </w:p>
    <w:p>
      <w:pPr/>
      <w:r>
        <w:rPr>
          <w:lang w:val="png_PG" w:bidi="png_PG"/>
        </w:rPr>
      </w:r>
      <w:r>
        <w:rPr>
          <w:lang w:val="png_PG" w:bidi="png_PG"/>
        </w:rPr>
        <w:t>Yu ken givim wanpela eksampel we i kam long laip bilong tim long wanwan de long soim mining bilong atoriti. Em bai i gutpela long yusim wanpela eksampel i kam long lokel gavman o laip long ples. Wanpela wokman o wokmeri bilong gavman em i wanpela man o meri tasol. Em i no gat pawa long mekim samting long nem bilong em yet. Maski em i traim long mekim ol lain i bihainim ol lo, ating ol manmeri bai i no inap long bihainim ol lo. Tasol, taim gavman i givim em atoriti, em i ken mekim ol manmeri i bihainim lo.</w:t>
      </w:r>
    </w:p>
    <w:p>
      <w:pPr/>
      <w:r>
        <w:rPr>
          <w:lang w:val="png_PG" w:bidi="png_PG"/>
        </w:rPr>
      </w:r>
      <w:r>
        <w:rPr>
          <w:lang w:val="png_PG" w:bidi="png_PG"/>
        </w:rPr>
        <w:t>Posim dispela odio long hia na toktok long hau ol wokman bilong gavman i save yusim atoriti insait long kalsa bilong yu o ples bilong yu. Tingting gut long wanem wod yu yusim long atoriti.</w:t>
      </w:r>
    </w:p>
    <w:p>
      <w:pPr/>
      <w:r>
        <w:rPr>
          <w:lang w:val="png_PG" w:bidi="png_PG"/>
        </w:rPr>
      </w:r>
      <w:r>
        <w:rPr>
          <w:lang w:val="png_PG" w:bidi="png_PG"/>
        </w:rPr>
        <w:t xml:space="preserve">Jisas i tok olsem ol manmeri insait long kingdom bilong God husat i laik kamap nambawan em ol i mas stap olsem wanpela wokman. Wanpela </w:t>
      </w:r>
      <w:r>
        <w:rPr>
          <w:b/>
          <w:lang w:val="png_PG" w:bidi="png_PG"/>
        </w:rPr>
        <w:t>wokman</w:t>
      </w:r>
      <w:r>
        <w:rPr>
          <w:lang w:val="png_PG" w:bidi="png_PG"/>
        </w:rPr>
        <w:t xml:space="preserve"> em i bin minim olsem wanpela man o meri husat i save helpim masta bilong em na bihainim ol tok bilong masta bilong em. Bihain Jisas i tok olsem ol i mas stap olsem wanpela sleiv. Wanpela </w:t>
      </w:r>
      <w:r>
        <w:rPr>
          <w:b/>
          <w:lang w:val="png_PG" w:bidi="png_PG"/>
        </w:rPr>
        <w:t>sleiv</w:t>
      </w:r>
      <w:r>
        <w:rPr>
          <w:lang w:val="png_PG" w:bidi="png_PG"/>
        </w:rPr>
        <w:t xml:space="preserve"> em i wanpela man o meri we narapela man o meri i kontolim olgeta samting long laip bilong em. Yusim ol seim wod long wokman na sleiv olsem yu bin yusim bipo. Long kisim moa tok save long </w:t>
      </w:r>
      <w:r>
        <w:rPr>
          <w:lang w:val="png_PG" w:bidi="png_PG"/>
        </w:rPr>
        <w:t>wokman</w:t>
      </w:r>
      <w:r>
        <w:rPr>
          <w:lang w:val="png_PG" w:bidi="png_PG"/>
        </w:rPr>
        <w:t xml:space="preserve"> na </w:t>
      </w:r>
      <w:r>
        <w:rPr>
          <w:lang w:val="png_PG" w:bidi="png_PG"/>
        </w:rPr>
        <w:t>sleiv</w:t>
      </w:r>
      <w:r>
        <w:rPr>
          <w:lang w:val="png_PG" w:bidi="png_PG"/>
        </w:rPr>
        <w:t>, lukluk long Masta Gloseri.</w:t>
      </w:r>
    </w:p>
    <w:p>
      <w:pPr/>
      <w:r>
        <w:rPr>
          <w:lang w:val="png_PG" w:bidi="png_PG"/>
        </w:rPr>
      </w:r>
      <w:r>
        <w:rPr>
          <w:lang w:val="png_PG" w:bidi="png_PG"/>
        </w:rPr>
        <w:t xml:space="preserve">Jisas i tok em i bin givim em yet olsem wanpela pe bilong baim bek. </w:t>
      </w:r>
      <w:r>
        <w:rPr>
          <w:b/>
          <w:lang w:val="png_PG" w:bidi="png_PG"/>
        </w:rPr>
        <w:t>Wanpela pe bilong baim bek</w:t>
      </w:r>
      <w:r>
        <w:rPr>
          <w:lang w:val="png_PG" w:bidi="png_PG"/>
        </w:rPr>
        <w:t xml:space="preserve"> em taim ol manmeri i gat mani i baim fridom bilong wanpela sleiv o wanpela kalabus bilong bikpela pait. Ol i save baim planti mani long mekim wanpela man o meri i kamap fri. Insait long Baibel, taim ol manmeri i kamap wanpela pe bilong baim bek, dispela i min olsem ol i lusim o kisim bek wanpela man o meri na mekim gri dispela man o meri long pasin bilong stap olsem sleiv.</w:t>
      </w:r>
    </w:p>
    <w:p>
      <w:pPr/>
      <w:r>
        <w:rPr>
          <w:lang w:val="png_PG" w:bidi="png_PG"/>
        </w:rPr>
      </w:r>
      <w:r>
        <w:rPr>
          <w:lang w:val="png_PG" w:bidi="png_PG"/>
        </w:rPr>
        <w:t xml:space="preserve">Stop long hia na toktok long wanem wod yupela bai i yusim long </w:t>
      </w:r>
      <w:r>
        <w:rPr>
          <w:b/>
          <w:lang w:val="png_PG" w:bidi="png_PG"/>
        </w:rPr>
        <w:t>pe bilong baim bek</w:t>
      </w:r>
      <w:r>
        <w:rPr>
          <w:lang w:val="png_PG" w:bidi="png_PG"/>
        </w:rPr>
        <w:t xml:space="preserve">. Long kisim moa tok save long </w:t>
      </w:r>
      <w:r>
        <w:rPr>
          <w:lang w:val="png_PG" w:bidi="png_PG"/>
        </w:rPr>
        <w:t>pe bilong baim bek</w:t>
      </w:r>
      <w:r>
        <w:rPr>
          <w:lang w:val="png_PG" w:bidi="png_PG"/>
        </w:rPr>
        <w:t>, lukim Masta Gloseri.</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translesen we i isi tru long yupela long andastendim.</w:t>
      </w:r>
    </w:p>
    <w:p>
      <w:pPr/>
      <w:r>
        <w:rPr>
          <w:lang w:val="png_PG" w:bidi="png_PG"/>
        </w:rPr>
      </w:r>
      <w:r>
        <w:rPr>
          <w:lang w:val="png_PG" w:bidi="png_PG"/>
        </w:rPr>
        <w:t>Insait long dispela sesen, olsem wanpela grup, tokim gen dispela stori long tok ples bilong yupela yet.</w:t>
      </w:r>
    </w:p>
    <w:p>
      <w:pPr/>
      <w:r>
        <w:rPr>
          <w:lang w:val="png_PG" w:bidi="png_PG"/>
        </w:rPr>
      </w:r>
      <w:r>
        <w:rPr>
          <w:lang w:val="png_PG" w:bidi="png_PG"/>
        </w:rPr>
        <w:t>Pastaim, olgeta grup bai prektis long tokim dispela stori long tok ples bilong yupela yet. Tingim long yusim ol samting we yupela i bin wanbel long en long narapela step i go pinis, kain olsem oda bilong ol samting i kamap insait long stori, ol wod, ol hap tok, ol samting ol man o 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Posim dispela odio long hia.</w:t>
      </w:r>
    </w:p>
    <w:p>
      <w:pPr/>
      <w:r>
        <w:rPr>
          <w:lang w:val="png_PG" w:bidi="png_PG"/>
        </w:rPr>
      </w:r>
      <w:r>
        <w:rPr>
          <w:lang w:val="png_PG" w:bidi="png_PG"/>
        </w:rPr>
        <w:t>Bihain, wanwan memba bilong grup i mas autim olgeta samting i kamap insait long dispela stori long wanpela laspela taim na no gat lain i mas distebim ol. Wanpela grup memba i ken yusim ol kainkain samting, ol eksen, o piksa o storibod long helpim em long tingim dispela stori. Presim pos baten long stopim odio long hia.</w:t>
      </w:r>
    </w:p>
    <w:p>
      <w:pPr/>
      <w:r>
        <w:rPr>
          <w:lang w:val="png_PG" w:bidi="png_PG"/>
        </w:rPr>
      </w:r>
      <w:r>
        <w:rPr>
          <w:lang w:val="png_PG" w:bidi="png_PG"/>
        </w:rPr>
        <w:t>Bihain, orait grup i ken mekim disisen long stori bilong husat em ol i laikim tru. Yupela i ken tok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fainel vesen bilong stori.</w:t>
      </w:r>
      <w:r>
        <w:rPr>
          <w:lang w:val="png_PG" w:bidi="png_PG"/>
        </w:rPr>
      </w:r>
      <w:r>
        <w:rPr>
          <w:lang w:val="png_PG" w:bidi="png_PG"/>
        </w:rPr>
      </w:r>
    </w:p>
    <w:p>
      <w:pPr/>
      <w:r>
        <w:rPr>
          <w:lang w:val="png_PG" w:bidi="png_PG"/>
        </w:rPr>
      </w:r>
    </w:p>
    <w:p>
      <w:pPr>
        <w:pStyle w:val="Heading2"/>
      </w:pPr>
      <w:r>
        <w:rPr>
          <w:lang w:val="png_PG" w:bidi="png_PG"/>
        </w:rPr>
        <w:t>Mak 10:46–52</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18">
        <w:r>
          <w:rPr>
            <w:lang w:val="png_PG" w:bidi="png_PG"/>
          </w:rPr>
          <w:rPr>
            <w:color w:val="0000EE"/>
            <w:u w:val="single"/>
          </w:rPr>
          <w:t>Harim na putim long tingting na bel</w:t>
        </w:r>
      </w:hyperlink>
      <w:r>
        <w:rPr>
          <w:lang w:val="png_PG" w:bidi="png_PG"/>
        </w:rPr>
        <w:t xml:space="preserve"> (566 KB)</w:t>
      </w:r>
      <w:r>
        <w:rPr>
          <w:lang w:val="png_PG" w:bidi="png_PG"/>
        </w:rPr>
      </w:r>
    </w:p>
    <w:p>
      <w:pPr>
        <w:pStyle w:val="ListBullet"/>
        <w:spacing w:line="240" w:lineRule="auto"/>
        <w:ind w:left="720"/>
      </w:pPr>
      <w:r>
        <w:rPr>
          <w:lang w:val="png_PG" w:bidi="png_PG"/>
        </w:rPr>
      </w:r>
      <w:hyperlink r:id="rId219">
        <w:r>
          <w:rPr>
            <w:lang w:val="png_PG" w:bidi="png_PG"/>
          </w:rPr>
          <w:rPr>
            <w:color w:val="0000EE"/>
            <w:u w:val="single"/>
          </w:rPr>
          <w:t>Save long taim na ples we stori i kamap long en</w:t>
        </w:r>
      </w:hyperlink>
      <w:r>
        <w:rPr>
          <w:lang w:val="png_PG" w:bidi="png_PG"/>
        </w:rPr>
        <w:t xml:space="preserve"> (3.6 MB)</w:t>
      </w:r>
      <w:r>
        <w:rPr>
          <w:lang w:val="png_PG" w:bidi="png_PG"/>
        </w:rPr>
      </w:r>
    </w:p>
    <w:p>
      <w:pPr>
        <w:pStyle w:val="ListBullet"/>
        <w:spacing w:line="240" w:lineRule="auto"/>
        <w:ind w:left="720"/>
      </w:pPr>
      <w:r>
        <w:rPr>
          <w:lang w:val="png_PG" w:bidi="png_PG"/>
        </w:rPr>
      </w:r>
      <w:hyperlink r:id="rId220">
        <w:r>
          <w:rPr>
            <w:lang w:val="png_PG" w:bidi="png_PG"/>
          </w:rPr>
          <w:rPr>
            <w:color w:val="0000EE"/>
            <w:u w:val="single"/>
          </w:rPr>
          <w:t>Save gut long wanwan Hap bilong Stori</w:t>
        </w:r>
      </w:hyperlink>
      <w:r>
        <w:rPr>
          <w:lang w:val="png_PG" w:bidi="png_PG"/>
        </w:rPr>
        <w:t xml:space="preserve"> (2.7 MB)</w:t>
      </w:r>
      <w:r>
        <w:rPr>
          <w:lang w:val="png_PG" w:bidi="png_PG"/>
        </w:rPr>
      </w:r>
    </w:p>
    <w:p>
      <w:pPr>
        <w:pStyle w:val="ListBullet"/>
        <w:spacing w:line="240" w:lineRule="auto"/>
        <w:ind w:left="720"/>
      </w:pPr>
      <w:r>
        <w:rPr>
          <w:lang w:val="png_PG" w:bidi="png_PG"/>
        </w:rPr>
      </w:r>
      <w:hyperlink r:id="rId221">
        <w:r>
          <w:rPr>
            <w:lang w:val="png_PG" w:bidi="png_PG"/>
          </w:rPr>
          <w:rPr>
            <w:color w:val="0000EE"/>
            <w:u w:val="single"/>
          </w:rPr>
          <w:t>Putim yu yet insait long stori</w:t>
        </w:r>
      </w:hyperlink>
      <w:r>
        <w:rPr>
          <w:lang w:val="png_PG" w:bidi="png_PG"/>
        </w:rPr>
        <w:t xml:space="preserve"> (2.6 MB)</w:t>
      </w:r>
      <w:r>
        <w:rPr>
          <w:lang w:val="png_PG" w:bidi="png_PG"/>
        </w:rPr>
      </w:r>
    </w:p>
    <w:p>
      <w:pPr>
        <w:pStyle w:val="ListBullet"/>
        <w:spacing w:line="240" w:lineRule="auto"/>
        <w:ind w:left="720"/>
      </w:pPr>
      <w:r>
        <w:rPr>
          <w:lang w:val="png_PG" w:bidi="png_PG"/>
        </w:rPr>
      </w:r>
      <w:hyperlink r:id="rId222">
        <w:r>
          <w:rPr>
            <w:lang w:val="png_PG" w:bidi="png_PG"/>
          </w:rPr>
          <w:rPr>
            <w:color w:val="0000EE"/>
            <w:u w:val="single"/>
          </w:rPr>
          <w:t>Save gut long ol samting we i no klia</w:t>
        </w:r>
      </w:hyperlink>
      <w:r>
        <w:rPr>
          <w:lang w:val="png_PG" w:bidi="png_PG"/>
        </w:rPr>
        <w:t xml:space="preserve"> (3.0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10:46–52</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10:46–52 na putim insait long tingting na bel bilong yupela.</w:t>
      </w:r>
    </w:p>
    <w:p>
      <w:pPr/>
      <w:r>
        <w:rPr>
          <w:lang w:val="png_PG" w:bidi="png_PG"/>
        </w:rPr>
      </w:r>
      <w:r>
        <w:rPr>
          <w:lang w:val="png_PG" w:bidi="png_PG"/>
        </w:rPr>
        <w:t>Harim wanpela odio vesen bilong Mak 10:46–52 tripela taim, long tripela kain trenslesen, sapos yupela inap mekim olsem.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Dispela stori i tokim yumi wanem samting long ol manmeri?</w:t>
      </w:r>
    </w:p>
    <w:p>
      <w:pPr>
        <w:pStyle w:val="ListBullet"/>
        <w:spacing w:line="240" w:lineRule="auto"/>
        <w:ind w:left="720"/>
      </w:pPr>
      <w:r>
        <w:rPr>
          <w:lang w:val="png_PG" w:bidi="png_PG"/>
        </w:rPr>
      </w:r>
      <w:r>
        <w:rPr>
          <w:lang w:val="png_PG" w:bidi="png_PG"/>
        </w:rPr>
        <w:t>Dispela stori i tokim yumi wanem samting o i skulim yumi wanem samting long laip bilong yumi long wanwan de?</w:t>
      </w:r>
    </w:p>
    <w:p>
      <w:pPr>
        <w:pStyle w:val="ListBullet"/>
        <w:spacing w:line="240" w:lineRule="auto"/>
        <w:ind w:left="720"/>
      </w:pPr>
      <w:r>
        <w:rPr>
          <w:lang w:val="png_PG" w:bidi="png_PG"/>
        </w:rPr>
      </w:r>
      <w:r>
        <w:rPr>
          <w:lang w:val="png_PG" w:bidi="png_PG"/>
        </w:rPr>
        <w:t>Husat man o meri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vesen bilong Mak 10:46–52 long trenslesen we i isi tru long yupela long andastendim.</w:t>
      </w:r>
    </w:p>
    <w:p>
      <w:pPr/>
      <w:r>
        <w:rPr>
          <w:lang w:val="png_PG" w:bidi="png_PG"/>
        </w:rPr>
      </w:r>
      <w:r>
        <w:rPr>
          <w:lang w:val="png_PG" w:bidi="png_PG"/>
        </w:rPr>
        <w:t>Jisas na ol disaipel bilong em i wok long wokabaut long not i go long dispela kapitol siti, Jerusalem.</w:t>
      </w:r>
    </w:p>
    <w:p>
      <w:pPr/>
      <w:r>
        <w:rPr>
          <w:lang w:val="png_PG" w:bidi="png_PG"/>
        </w:rPr>
      </w:r>
      <w:r>
        <w:rPr>
          <w:lang w:val="png_PG" w:bidi="png_PG"/>
        </w:rPr>
        <w:t>Stop long hia na olsem wanpela grup, lukim mep we i soim rot Jisas i bin wokabaut long en i go long Jerusalem na i bin go insait long Jeriko. Posim dispela odio long hia.</w:t>
      </w:r>
    </w:p>
    <w:p>
      <w:pPr/>
      <w:r>
        <w:rPr>
          <w:lang w:val="png_PG" w:bidi="png_PG"/>
        </w:rPr>
      </w:r>
      <w:r>
        <w:rPr>
          <w:lang w:val="png_PG" w:bidi="png_PG"/>
        </w:rPr>
        <w:t xml:space="preserve">Taim ol i wok long wokabaut i go, Jisas i tokim ol disaipel bilong em olsem wanpela bai i salim em long han bilong birua, na bai ol i kilim em i dai long Jerusalem, maski em i no bin mekim rong. I luk olsem ol disaipel bilong em i no bilip tru o klia gut long mining bilong wanem samting i bai kamap. Tinting bilong ol i stap long narapela samting. Mipela i lukim dispela bikos wantu tasol bihain long Jisas i toktok long dai bilong em, ol i askim em long husat i bai impoten man tru insait long Kingdom bilong God. Ol disaipel i aipas man tru </w:t>
      </w:r>
      <w:r>
        <w:rPr>
          <w:b/>
          <w:lang w:val="png_PG" w:bidi="png_PG"/>
        </w:rPr>
        <w:t>long sait bilong spirit</w:t>
      </w:r>
      <w:r>
        <w:rPr>
          <w:lang w:val="png_PG" w:bidi="png_PG"/>
        </w:rPr>
        <w:t xml:space="preserve"> — ol i no wari long ol seim samting olsem Jisas wari long en. Bihain stret long dispela samting, stori bilong Bartimeus i kamap.</w:t>
      </w:r>
    </w:p>
    <w:p>
      <w:pPr/>
      <w:r>
        <w:rPr>
          <w:lang w:val="png_PG" w:bidi="png_PG"/>
        </w:rPr>
      </w:r>
      <w:r>
        <w:rPr>
          <w:lang w:val="png_PG" w:bidi="png_PG"/>
        </w:rPr>
        <w:t>Profet Aisaia i bin toktok long kam bilong dispela Sevia we God i bin Promis long en, o Mesaia, olsem ol Ju save i kolim em. Aisaia i bin tok, "Na taim em i kam, em bai opim ai bilong ol aipas na opim yau bilong ol yaupas." Taim profet Aisaia i toktok long manmeri i aipas na yaupas, em i wok long toktok long ol hevi bilong bodi, na ol hevi bilong spirit tu. Em i wok long tok olsem sampela manmeri i no lukim Tok Tru bilong God o harim Tok Tru bilong God. Dispela sevia we God i bin promis long en em bai oraitim dispela olgeta hevi—hevi bilong aipas na yaupas long bodi na aipas na yaupas long spirit tu.</w:t>
      </w:r>
    </w:p>
    <w:p>
      <w:pPr/>
      <w:r>
        <w:rPr>
          <w:lang w:val="png_PG" w:bidi="png_PG"/>
        </w:rPr>
      </w:r>
      <w:r>
        <w:rPr>
          <w:lang w:val="png_PG" w:bidi="png_PG"/>
        </w:rPr>
        <w:t xml:space="preserve">King Devit em i wanpela impoten king long ol Ju. Ol manmeri i save olsem Sevia we God i bin Promis long en em bai i wanpela tumbuna pikinini bilong King Devit. Taim ol manmeri i toktok long wanpela man o meri olsem 'pikinini bilong Devit' o 'tumbuna pikinini bilong Devit' ol i soim rispek bilong ol long dispela man na givim luksave long dispela man o meri olsem em i gat wankain pawa olsem Sevia we God i bin Promis long en na em bai i kam. </w:t>
      </w:r>
    </w:p>
    <w:p>
      <w:pPr/>
      <w:r>
        <w:rPr>
          <w:lang w:val="png_PG" w:bidi="png_PG"/>
        </w:rPr>
      </w:r>
      <w:r>
        <w:rPr>
          <w:lang w:val="png_PG" w:bidi="png_PG"/>
        </w:rPr>
        <w:t>Jisas i soim olsem em i dispela Sevia we God i bin promis long en long planti kainkain we. Em i mekim promis bilong oraitim ai na yau bilong ol manmeri i kamap tru taim em i oraitim ai na yau bilong ol manmeri long sait bilong bodi na long sait bilong spirit. Dispela stori em i wanpela bilong ol dispela taim.</w:t>
      </w:r>
    </w:p>
    <w:p>
      <w:pPr/>
      <w:r>
        <w:rPr>
          <w:lang w:val="png_PG" w:bidi="png_PG"/>
        </w:rPr>
      </w:r>
      <w:r>
        <w:rPr>
          <w:lang w:val="png_PG" w:bidi="png_PG"/>
        </w:rPr>
        <w:t>Jisas na ol disaipel bilong em i nid long go insait long Jeriko long i go kamap long Jerusalem. Taim ol i wok long lusim dispela taun, wanpela aipas man, nem bilong em Bartimeus, pikinini man bilong Timeus, i sindaun long sait bilong rot, na i wok long askim ol narapela manmeri long helpim em, wankain olsem ol manmeri i olsem em i save mekim. Jeriko em i wanpela taun we ol manmeri i save kam na bung long salim samting na baim samting, olsem na em i wanpela gutpela ples bilong ol lain bilong askim long helpim long kam na sindaun long geit bilong taun na askim ol manmeri long mani.</w:t>
      </w:r>
    </w:p>
    <w:p>
      <w:pPr/>
      <w:r>
        <w:rPr>
          <w:lang w:val="png_PG" w:bidi="png_PG"/>
        </w:rPr>
      </w:r>
      <w:r>
        <w:rPr>
          <w:lang w:val="png_PG" w:bidi="png_PG"/>
        </w:rPr>
        <w:t>Stop long hia na toktok long dispela askim olsem wanpela grup: Long kalsa bilong yupela, ol manmeri i save mekim wanem kain pasin long ol aipas lain, ol yaupas lain na ol lain i gat ol narapela hevi long bodi? Dispela em i narakain long hau ol manmeri i mekim long ol aipas na mauspas lain insait long Baibel long wanem kain we? Posim dispela odio long hia.</w:t>
      </w:r>
    </w:p>
    <w:p>
      <w:pPr/>
      <w:r>
        <w:rPr>
          <w:lang w:val="png_PG" w:bidi="png_PG"/>
        </w:rPr>
      </w:r>
      <w:r>
        <w:rPr>
          <w:lang w:val="png_PG" w:bidi="png_PG"/>
        </w:rPr>
        <w:t>Bartimeus em i aipas long sait bilong bodi, tasol i luk olsem em i no aipas long sait bilong spirit. I luk olsem Bartimeus i klia gut long bikpela namba bilong Jisas. Yumi save long dispela bikos i gat sampela samting i soim dispela tingting long yumi. Lukim sapos yupela i ken luksave long ol dispela samting. Namba wan samting, yumi save long nem bilong dispela aipas man, na dispela em i narakain long ol narapela stori bilong hiling. Yumi save tu olsem em i kolim Jisas long wanpela spesel taitel, "Pikinini bilong Devit" na tok Hibru bilong 'masta' (Raboni) bilong soim olsem em i rispektim Jisas na i bilip olsem Jisas inap long oraitim em. Bartimeus i wok long kontinu long singaut long Jisas na i traim long go long Jisas, maski taim ol manmeri i wok long tokim em long no ken go.</w:t>
      </w:r>
    </w:p>
    <w:p>
      <w:pPr/>
      <w:r>
        <w:rPr>
          <w:lang w:val="png_PG" w:bidi="png_PG"/>
        </w:rPr>
      </w:r>
      <w:r>
        <w:rPr>
          <w:lang w:val="png_PG" w:bidi="png_PG"/>
        </w:rPr>
        <w:t>Ating, Jisas i no bin harim namba wan taim Bartimeus i bin singaut long Jisas. Tasol, Jisas i bekim Bartimeus taim Bartimeus i singaut moa moa yet "Pikinini bilong Devit, marimari long mi!" Ating Jisas i abrusim em i go longwe liklik, bikos Jisas i tokim ol narapela manmeri long singautim Bartimeus i long kam long Jisas. Taim ol manmeri i singautim Bartimeus, ol i tokim em long strongim bel, o amamas bikos Jisas i singautim em. Bartimeus i tromoi longpela autsait klos bilong em i go long graun, kirap sanap na i go long Jisas. Jisas i askim Bartimeus, "Yu laik mi mekim wanem samting long yu? Planti taim Jisas i save toktok olsem wantaim ol manmeri em i oraitim. Jisas i save laik long save gut long wanpela man o meri, na em i lukim olsem dispela man o meri i andasten olsem Jisas tasol i ken oraitim em. Batimeus i soim Jisas olsem em i bilip long em. Bartimeus i kolim Jisas "Raboni" na i tokim Jisas olsem em i laik lukluk. Jisas tokim Bartimeus olsem bilip bilong em i mekim em i orait. Bartimeus i soim olsem em i bilip long Jisas taim em i kolim Jisas, Pikinini bilong Devit, dispela em i wanpela taitel bilong Mesaia we ol i wetim long i kam, na Bartimeus i soim blip tu taim em i askim Jisas long oraitim em.</w:t>
      </w:r>
      <w:r>
        <w:rPr>
          <w:lang w:val="png_PG" w:bidi="png_PG"/>
        </w:rPr>
      </w:r>
    </w:p>
    <w:p>
      <w:pPr>
        <w:pStyle w:val="Heading3"/>
      </w:pPr>
      <w:r>
        <w:rPr>
          <w:lang w:val="png_PG" w:bidi="png_PG"/>
        </w:rPr>
        <w:t>Painim aut dispela hap</w:t>
      </w:r>
    </w:p>
    <w:p>
      <w:pPr/>
      <w:r>
        <w:rPr>
          <w:lang w:val="png_PG" w:bidi="png_PG"/>
        </w:rPr>
      </w:r>
      <w:r>
        <w:rPr>
          <w:lang w:val="png_PG" w:bidi="png_PG"/>
        </w:rPr>
        <w:t>Harim wanpela vesen bilong Mak 10:46–52 long trenslesen we i isi tru long yupela long andastendim.</w:t>
      </w:r>
    </w:p>
    <w:p>
      <w:pPr/>
      <w:r>
        <w:rPr>
          <w:lang w:val="png_PG" w:bidi="png_PG"/>
        </w:rPr>
      </w:r>
      <w:r>
        <w:rPr>
          <w:lang w:val="png_PG" w:bidi="png_PG"/>
        </w:rPr>
        <w:t>Insait long dispela step, grup bai i toktok long ol wanwan hap bilong stori, ol manmeri insait long stori na ples we dispela stori i kamap long en. Bihain, grup bai i piksarim dispela stori.</w:t>
      </w:r>
    </w:p>
    <w:p>
      <w:pPr/>
      <w:r>
        <w:rPr>
          <w:lang w:val="png_PG" w:bidi="png_PG"/>
        </w:rPr>
      </w:r>
      <w:r>
        <w:rPr>
          <w:lang w:val="png_PG" w:bidi="png_PG"/>
        </w:rPr>
        <w:t>Dispela stori i gat tripela hap.</w:t>
      </w:r>
    </w:p>
    <w:p>
      <w:pPr/>
      <w:r>
        <w:rPr>
          <w:lang w:val="png_PG" w:bidi="png_PG"/>
        </w:rPr>
      </w:r>
      <w:r>
        <w:rPr>
          <w:b/>
          <w:lang w:val="png_PG" w:bidi="png_PG"/>
        </w:rPr>
        <w:t>Insait long namba wan hap bilong stori:</w:t>
      </w:r>
      <w:r>
        <w:rPr>
          <w:lang w:val="png_PG" w:bidi="png_PG"/>
        </w:rPr>
        <w:t xml:space="preserve"> Jisas i lusim Jeriko na i wokabaut i go autsait. Bartimeus i singaut na krai long Jisas tasol dispela bikpela lain manmeri i tokim em long pasim maus na stap isi.</w:t>
      </w:r>
    </w:p>
    <w:p>
      <w:pPr/>
      <w:r>
        <w:rPr>
          <w:lang w:val="png_PG" w:bidi="png_PG"/>
        </w:rPr>
      </w:r>
      <w:r>
        <w:rPr>
          <w:b/>
          <w:lang w:val="png_PG" w:bidi="png_PG"/>
        </w:rPr>
        <w:t>Insait long namba tu hap bilong stori:</w:t>
      </w:r>
      <w:r>
        <w:rPr>
          <w:lang w:val="png_PG" w:bidi="png_PG"/>
        </w:rPr>
        <w:t xml:space="preserve"> Jisas i tokim ol long bringim dispela man i kam long em. Bartimeus i tromoi klos bilong em long sait na hariap tru i go long Jisas. Jisas i askim Bartimeus long wanem samting em i laikim, na Bartimeus i bekim olsem em i laik long lukluk gen. </w:t>
      </w:r>
    </w:p>
    <w:p>
      <w:pPr/>
      <w:r>
        <w:rPr>
          <w:lang w:val="png_PG" w:bidi="png_PG"/>
        </w:rPr>
      </w:r>
      <w:r>
        <w:rPr>
          <w:b/>
          <w:lang w:val="png_PG" w:bidi="png_PG"/>
        </w:rPr>
        <w:t>Insait long namba tri hap bilong stori</w:t>
      </w:r>
      <w:r>
        <w:rPr>
          <w:lang w:val="png_PG" w:bidi="png_PG"/>
        </w:rPr>
        <w:t>: Jisas i oraitim Bartimaeus na i tokim em long go. Tasol Bartimeus i bihainim Jisas.</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Bartimeus</w:t>
      </w:r>
    </w:p>
    <w:p>
      <w:pPr>
        <w:pStyle w:val="ListBullet"/>
        <w:spacing w:line="240" w:lineRule="auto"/>
        <w:ind w:left="720"/>
      </w:pPr>
      <w:r>
        <w:rPr>
          <w:lang w:val="png_PG" w:bidi="png_PG"/>
        </w:rPr>
      </w:r>
      <w:r>
        <w:rPr>
          <w:lang w:val="png_PG" w:bidi="png_PG"/>
        </w:rPr>
        <w:t>Wanpela bikpela lain manmeri</w:t>
      </w:r>
    </w:p>
    <w:p>
      <w:pPr/>
      <w:r>
        <w:rPr>
          <w:lang w:val="png_PG" w:bidi="png_PG"/>
        </w:rPr>
      </w:r>
      <w:r>
        <w:rPr>
          <w:lang w:val="png_PG" w:bidi="png_PG"/>
        </w:rPr>
        <w:t>Olsem wanpela grup, tingting gut long ol dispela pat bilong ples we stori i kamap long en: Namba wan hap bilong stori i kamap insait long Jeriko. Olsem wanpela grup, stop na lukluk long mep bilong rot we Jisas i bin wokabaut long en long Galili i go long Jerusalem, taim em i bin go insait long Jeriko. Posim dispela odio long hia.</w:t>
      </w:r>
    </w:p>
    <w:p>
      <w:pPr/>
      <w:r>
        <w:rPr>
          <w:lang w:val="png_PG" w:bidi="png_PG"/>
        </w:rPr>
      </w:r>
      <w:r>
        <w:rPr>
          <w:lang w:val="png_PG" w:bidi="png_PG"/>
        </w:rPr>
        <w:t>Ating ol i bin wokabaut i go daun long Wara Jordan, stap insait long Jeriko, na bihain ol i go long Jerusalem. Dispela rot em i nambawan rot bilong ol Ju husat i stap long dispela eria bilong Galili long go long jerusalem. Ating dispela rot i bin pulap long ol manmeri na planti lain i yusim dispela rot, na dispela em i kamap bikos long Pasova bilong ol Ju we i wok long kam klostu. Dispela kain taim na dispela kain ples em bai i gutpela long wanpela bega olsem Bartimeus long beg.</w:t>
      </w:r>
    </w:p>
    <w:p>
      <w:pPr/>
      <w:r>
        <w:rPr>
          <w:lang w:val="png_PG" w:bidi="png_PG"/>
        </w:rPr>
      </w:r>
      <w:r>
        <w:rPr>
          <w:lang w:val="png_PG" w:bidi="png_PG"/>
        </w:rPr>
        <w:t>Jisas i bungim Bartimeus taim em i lusim Jeriko na i wokabaut i go long Jerusalem wantaim ol disaipel bilong em. Mipela save long ol narapela stori olsem Jisas i bin stap long Jeriko long wanpela nait. Bikos rot i no gutpela, Jisas i bin laikim olsem ol i wokabaut long moning tru. Long dispela taim, ating bai i gat planti bikpela lain manmeri husat i wok long wokabaut i go long Jerusalem tu. Ating bai i gat ol planti bega i stap long dispela rot.</w:t>
      </w:r>
    </w:p>
    <w:p>
      <w:pPr/>
      <w:r>
        <w:rPr>
          <w:lang w:val="png_PG" w:bidi="png_PG"/>
        </w:rPr>
      </w:r>
      <w:r>
        <w:rPr>
          <w:lang w:val="png_PG" w:bidi="png_PG"/>
        </w:rPr>
        <w:t>Jisas i toktok long ol dispela bikpela lain manmeri. Ating em i toktok long ol disaipel bilong em, maski stori i no tok olsem ol i stap. Ating Bartimeus i bin sindaun wantaim longpela autsait klos bilong em, klouk bilong em, i stap long fran bilong em, ating antap long lek bilong em long kisim ol samting ol manmeri i givim em. Dispela em i impoten long em bikos em i bin aipas, dispela em bai i isi long em long pilim ol koin. Taim Jisas i tokim Bartimeus long kam, em i tromoi klos bilong em i go na i kam wantu tasol.</w:t>
      </w:r>
    </w:p>
    <w:p>
      <w:pPr/>
      <w:r>
        <w:rPr>
          <w:lang w:val="png_PG" w:bidi="png_PG"/>
        </w:rPr>
      </w:r>
      <w:r>
        <w:rPr>
          <w:lang w:val="png_PG" w:bidi="png_PG"/>
        </w:rPr>
        <w:t>Taim Jisas i askim Bartimeus, "Yu laik bai mi mekim wanem samting long yu?" Ating ol disaipel bilong Jisas na ol sampela manmeri i wok long sanap klostu stap, ol i kam sanap raunim Jisas na Bartimeus tasol ol narapela manmeri i kontinu long wokabaut i go. Bartimeus i bekim olsem em i laik long lukluk gen. Jisas i toktok na Bartimeus i kamap orait, na bihain Bartimeus i mekim disisen long bihainim Jisas long dispela rot.</w:t>
      </w:r>
    </w:p>
    <w:p>
      <w:pPr/>
      <w:r>
        <w:rPr>
          <w:lang w:val="png_PG" w:bidi="png_PG"/>
        </w:rPr>
      </w:r>
      <w:r>
        <w:rPr>
          <w:lang w:val="png_PG" w:bidi="png_PG"/>
        </w:rPr>
        <w:t>Long orijinel tok ples, dispela stori i pulap long ol eksen i kamap wantu tasol, kain olsem em i tok, "Wantu tasol dispela man i inap long lukim samting." Bartimeus i save liklik long Jisas em i husat na em i askim long helpim, Jisas i singautim em, na em i kam. Bartimeus i askim long kisim hiling, na em i kisim dispela hiling. Bihain Bartimeus i bihainim Jisas. Dispela ol samting i kamap long kwiktaim, wanpela bihain long narapela. Stop long hia na toktok long dispela askim olsem wanpela grup: Yupela i save toktok long ol samting i kamap kwiktaim long wanem kan we insait long kalsa o ples bilong yupela. Hau bai yupela soim eksen i kamap kwiktaim insait long dispela stori? Posim dispela odio long hia.</w:t>
      </w:r>
    </w:p>
    <w:p>
      <w:pPr/>
      <w:r>
        <w:rPr>
          <w:lang w:val="png_PG" w:bidi="png_PG"/>
        </w:rPr>
      </w:r>
      <w:r>
        <w:rPr>
          <w:lang w:val="png_PG" w:bidi="png_PG"/>
        </w:rPr>
        <w:t>Nau, grup mas wokim storibod, dro, o yusim ol samting long piksarim dispela stori na ol eksen i stap long em.</w:t>
      </w:r>
      <w:r>
        <w:rPr>
          <w:lang w:val="png_PG" w:bidi="png_PG"/>
        </w:rPr>
      </w:r>
    </w:p>
    <w:p>
      <w:pPr>
        <w:pStyle w:val="Heading3"/>
      </w:pPr>
      <w:r>
        <w:rPr>
          <w:lang w:val="png_PG" w:bidi="png_PG"/>
        </w:rPr>
        <w:t>Ektim aut dispela Tok</w:t>
      </w:r>
    </w:p>
    <w:p>
      <w:pPr/>
      <w:r>
        <w:rPr>
          <w:lang w:val="png_PG" w:bidi="png_PG"/>
        </w:rPr>
      </w:r>
      <w:r>
        <w:rPr>
          <w:lang w:val="png_PG" w:bidi="png_PG"/>
        </w:rPr>
        <w:t>Harim wanpela vesen bilong Mak 10:46–52 long trenslesen we i isi tru long yupela long andastendim.</w:t>
      </w:r>
    </w:p>
    <w:p>
      <w:pPr/>
      <w:r>
        <w:rPr>
          <w:lang w:val="png_PG" w:bidi="png_PG"/>
        </w:rPr>
      </w:r>
      <w:r>
        <w:rPr>
          <w:lang w:val="png_PG" w:bidi="png_PG"/>
        </w:rPr>
        <w:t>Insait long dispela step, grup bai i mekim drama bilong dispela stori.</w:t>
      </w:r>
    </w:p>
    <w:p>
      <w:pPr/>
      <w:r>
        <w:rPr>
          <w:lang w:val="png_PG" w:bidi="png_PG"/>
        </w:rPr>
      </w:r>
      <w:r>
        <w:rPr>
          <w:lang w:val="png_PG" w:bidi="png_PG"/>
        </w:rPr>
        <w:t>Dispela stori i gat tripela hap.</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bilong Jisas</w:t>
      </w:r>
    </w:p>
    <w:p>
      <w:pPr>
        <w:pStyle w:val="ListBullet"/>
        <w:spacing w:line="240" w:lineRule="auto"/>
        <w:ind w:left="720"/>
      </w:pPr>
      <w:r>
        <w:rPr>
          <w:lang w:val="png_PG" w:bidi="png_PG"/>
        </w:rPr>
      </w:r>
      <w:r>
        <w:rPr>
          <w:lang w:val="png_PG" w:bidi="png_PG"/>
        </w:rPr>
        <w:t>Bartimeus</w:t>
      </w:r>
    </w:p>
    <w:p>
      <w:pPr>
        <w:pStyle w:val="ListBullet"/>
        <w:spacing w:line="240" w:lineRule="auto"/>
        <w:ind w:left="720"/>
      </w:pPr>
      <w:r>
        <w:rPr>
          <w:lang w:val="png_PG" w:bidi="png_PG"/>
        </w:rPr>
      </w:r>
      <w:r>
        <w:rPr>
          <w:lang w:val="png_PG" w:bidi="png_PG"/>
        </w:rPr>
        <w:t>Wanpela bikpela lain manmeri</w:t>
      </w:r>
    </w:p>
    <w:p>
      <w:pPr/>
      <w:r>
        <w:rPr>
          <w:lang w:val="png_PG" w:bidi="png_PG"/>
        </w:rPr>
      </w:r>
      <w:r>
        <w:rPr>
          <w:lang w:val="png_PG" w:bidi="png_PG"/>
        </w:rPr>
        <w:t>Olsem wanpela grup, ektim dispela stori tupela taim. Yupela i mas ektim dispela stori long tok ples bilong yupela yet.</w:t>
      </w:r>
    </w:p>
    <w:p>
      <w:pPr/>
      <w:r>
        <w:rPr>
          <w:lang w:val="png_PG" w:bidi="png_PG"/>
        </w:rPr>
      </w:r>
      <w:r>
        <w:rPr>
          <w:lang w:val="png_PG" w:bidi="png_PG"/>
        </w:rPr>
        <w:t>Long namba wan taim, ektim dispela stori na no ken stop. Tingting gut long ol toktok we ol manmeri insait long stori i mekim, flow bilong stori, wanem as tingting bilong stori na wanem ol samting bilong ektim long soim dispela as tingting, na wanem oda ol samting i kamap insait long stori. Sekim olsem yupela i ektim olgeta samting na i no bin kalapim ol hatpela o impoten pat bilong stori. Helpim wanpela narapela long tingim olgeta pat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gen long namba tu taim. Long sampela hap insait long drama, stopim drama na askim dispela kwesten i go long wanpela man o meri husat i ekt, "Yu wok long pilim olsem wanem o yu wok long tingting olsem wanem?" Dispela man o meri husat i wok long ekt bai i bekim na tokaut long wanem samting em i pilim o tingim sapos em i tru tru dispela man o meri o samting we em i wok long ektim. Bihain, kontinu wantaim drama.</w:t>
      </w:r>
    </w:p>
    <w:p>
      <w:pPr/>
      <w:r>
        <w:rPr>
          <w:lang w:val="png_PG" w:bidi="png_PG"/>
        </w:rPr>
      </w:r>
      <w:r>
        <w:rPr>
          <w:lang w:val="png_PG" w:bidi="png_PG"/>
        </w:rPr>
        <w:t>Posim dispela odio long hia na ektim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 xml:space="preserve">Taim Jisas i lusim Jeriko i go long Jerusalem, wanpela bega, nem bilong em Bartimeus, i singaut long em. Dispela bikpela lain manmeri i krosim Bartimeus. </w:t>
      </w:r>
    </w:p>
    <w:p>
      <w:pPr/>
      <w:r>
        <w:rPr>
          <w:lang w:val="png_PG" w:bidi="png_PG"/>
        </w:rPr>
      </w:r>
      <w:r>
        <w:rPr>
          <w:lang w:val="png_PG" w:bidi="png_PG"/>
        </w:rPr>
        <w:t>Posim dispela drama. Askim ol lain i ekt olsem dispela bikpela lain manmeri, "Yupela i wok long pilim olsem wanem o yupela i wok long tingting olsem wanem long Bartimeus?" Dispela man o meri i ken bekim olsem, "Em man i wanpela bega," o "bel kros olsem Bartmeus i pulim tingting bilong Jisas i go longwe long mipela," o "Mipela i bin lukim em planti taim pinis," o "Em i no gutpela inap long toktok wantaim Jisas," o "Mipela i bel kros olsem Bartimeus i askim askim tumas, na tu em i kolim ol taitel bilong Jisas olsem Mesaia." Askim dispela man i ekt olsem Bartimeus, "Yu wok long pilim olsem wanem o tingting olsem wanem?" Dispela bikpela lain manmeri i mekim yu pilim olsem wanem?" Dispela man i ken bekim olsem, "Mi laikim tru helpim" o "Mi no bisi long dispela bikpela lain manmeri, mi putim olgeta tingting long mekim Jisas i harim mi." Kontinu wantaim drama.</w:t>
      </w:r>
    </w:p>
    <w:p>
      <w:pPr/>
      <w:r>
        <w:rPr>
          <w:lang w:val="png_PG" w:bidi="png_PG"/>
        </w:rPr>
      </w:r>
      <w:r>
        <w:rPr>
          <w:lang w:val="png_PG" w:bidi="png_PG"/>
        </w:rPr>
        <w:t>Bartimeus i kontinu long singaut long Jisas. Jisas i stop na tokim ol manmeri long singautim Bartimeus i kam. Ol manmeri i strongim bel bilong Batimeus long amamas bikos Jisas i singautim em. Bartimeus i tromoi longpela klos bilong em i go. Dispela longpela ating i mas i stap long fran bilong em, ating antap long lek bilong em taim em i sindaun, bikos dispela em i we bilong Bartimeus long kisim mani.</w:t>
      </w:r>
    </w:p>
    <w:p>
      <w:pPr/>
      <w:r>
        <w:rPr>
          <w:lang w:val="png_PG" w:bidi="png_PG"/>
        </w:rPr>
      </w:r>
      <w:r>
        <w:rPr>
          <w:lang w:val="png_PG" w:bidi="png_PG"/>
        </w:rPr>
        <w:t>Stopim dispela drama long sotpela taim. Askim dispela man i ekt olsem Bartimeus, "Yu wok long pilim olsem wanem o yu wok long tingting olsem wanem taim yu harim olsem Jisas i singautim yu? Yu mekim wanem?" Dispela man o meri i ken bekim olsem, "Mi pilim bel i kirap tru, amamas, na hop," o "Mi kirap wantu tasol, mi no tingting tupela, na kwiktaim mi rausim olgeta samting i pasim rot bilong mi long i go long Jisas." Bihain askim man i ektim Bartimeus, "Yu inap wokabaut i go long Jisas olsem wanem sapos yu aipas?" Dispela man o meri i ken bekim olsem, "Mi save long rot," o "Mi bin wokabaut i go long vois bilong em," o "Wanpela man o meri i bin soim mi long raitpela rot." Kontinu wantaim drama.</w:t>
      </w:r>
    </w:p>
    <w:p>
      <w:pPr/>
      <w:r>
        <w:rPr>
          <w:lang w:val="png_PG" w:bidi="png_PG"/>
        </w:rPr>
      </w:r>
      <w:r>
        <w:rPr>
          <w:lang w:val="png_PG" w:bidi="png_PG"/>
        </w:rPr>
        <w:t>Jisas i askim Batimeus long wanem samting Jisas i ken mekim bilong em. Bartimeus i askim long em i ken lukluk gen. Jisas i oraitim Bartimeus. Bartimeus i stat bihainim Jisas.</w:t>
      </w:r>
    </w:p>
    <w:p>
      <w:pPr/>
      <w:r>
        <w:rPr>
          <w:lang w:val="png_PG" w:bidi="png_PG"/>
        </w:rPr>
      </w:r>
      <w:r>
        <w:rPr>
          <w:lang w:val="png_PG" w:bidi="png_PG"/>
        </w:rPr>
        <w:t xml:space="preserve">Posim dispela drama. Askim dispela man i ekt olsem Bartimeus, "Yu wok long pilim olsem wanem o yu wok long tingting olsem wanem?" Dispela man o meri i ken bekim olsem, "Mi ken </w:t>
      </w:r>
      <w:r>
        <w:rPr>
          <w:b/>
          <w:lang w:val="png_PG" w:bidi="png_PG"/>
        </w:rPr>
        <w:t>lukluk</w:t>
      </w:r>
      <w:r>
        <w:rPr>
          <w:lang w:val="png_PG" w:bidi="png_PG"/>
        </w:rPr>
        <w:t>! Mi hat long bilip dispela samting!" o "Mi amamas tru olsem mi inap long lukim olgeta samting! Hau na mi bai i no inap long bihainim Jisas?"</w:t>
      </w:r>
      <w:r>
        <w:rPr>
          <w:lang w:val="png_PG" w:bidi="png_PG"/>
        </w:rPr>
      </w:r>
    </w:p>
    <w:p>
      <w:pPr>
        <w:pStyle w:val="Heading3"/>
      </w:pPr>
      <w:r>
        <w:rPr>
          <w:lang w:val="png_PG" w:bidi="png_PG"/>
        </w:rPr>
        <w:t>Pulapim dispela speis</w:t>
      </w:r>
    </w:p>
    <w:p>
      <w:pPr/>
      <w:r>
        <w:rPr>
          <w:lang w:val="png_PG" w:bidi="png_PG"/>
        </w:rPr>
      </w:r>
      <w:r>
        <w:rPr>
          <w:lang w:val="png_PG" w:bidi="png_PG"/>
        </w:rPr>
        <w:t>Harim wanpela vesen bilong Mak 10:46–52 long trenslesen we i isi tru long yupela long andastendim.</w:t>
      </w:r>
    </w:p>
    <w:p>
      <w:pPr/>
      <w:r>
        <w:rPr>
          <w:lang w:val="png_PG" w:bidi="png_PG"/>
        </w:rPr>
      </w:r>
      <w:r>
        <w:rPr>
          <w:lang w:val="png_PG" w:bidi="png_PG"/>
        </w:rPr>
        <w:t>Insait long dispela step, grup bai i toktok long ol bikpela hap tok na ol wod i stap insait long dispela stori.</w:t>
      </w:r>
    </w:p>
    <w:p>
      <w:pPr/>
      <w:r>
        <w:rPr>
          <w:lang w:val="png_PG" w:bidi="png_PG"/>
        </w:rPr>
      </w:r>
      <w:r>
        <w:rPr>
          <w:lang w:val="png_PG" w:bidi="png_PG"/>
        </w:rPr>
        <w:t xml:space="preserve">Jisas i lusim Jeriko na em i stap long rot i go long Jerusalem. Ol </w:t>
      </w:r>
      <w:r>
        <w:rPr>
          <w:b/>
          <w:lang w:val="png_PG" w:bidi="png_PG"/>
        </w:rPr>
        <w:t>disaipel</w:t>
      </w:r>
      <w:r>
        <w:rPr>
          <w:lang w:val="png_PG" w:bidi="png_PG"/>
        </w:rPr>
        <w:t xml:space="preserve"> bilong em wantaim wanpela bikpela lain manmeri i wok long bihainim Jisas. Taim ol i lusim dispela ples, wanpela aipas bega, nem bilong em Bartimeus i harim olsem Jisas bilong </w:t>
      </w:r>
      <w:r>
        <w:rPr>
          <w:b/>
          <w:lang w:val="png_PG" w:bidi="png_PG"/>
        </w:rPr>
        <w:t>Nasaret</w:t>
      </w:r>
      <w:r>
        <w:rPr>
          <w:lang w:val="png_PG" w:bidi="png_PG"/>
        </w:rPr>
        <w:t xml:space="preserve"> i wok long wokabaut i kam i go. Bartimeus i singaut long Jisas na i tok, "Jisas, </w:t>
      </w:r>
      <w:r>
        <w:rPr>
          <w:b/>
          <w:lang w:val="png_PG" w:bidi="png_PG"/>
        </w:rPr>
        <w:t>Pikinini bilong Devit,</w:t>
      </w:r>
      <w:r>
        <w:rPr>
          <w:lang w:val="png_PG" w:bidi="png_PG"/>
        </w:rPr>
        <w:t xml:space="preserve"> marimari long mi!" Ol disaipel em ol dispela twelpela man i save stap klostu tru long Jisas na bihainim em. Nasaret em i wanpela taun insait long rijen bilong Galili we Jisas i kam long en. Ol manmeri i save lukim em olsem wanpela taun we i no impoten. Pikinini bilong Devit em i wanpela taitel we ol manmeri i save yusim long sevia we God i promis long salim i kam. Yusim ol seim wod bilong ol disaipel na Nasaret olsem yu bin yusim pinis insait long ol stori i go pinis. Long kisim moa tok save long ol disaipel na Nasaret, lukluk long masta gloseri. Stop long hia na toktok olsem wanpela grup long wanem wod o hap tok yupela bai i yusim long </w:t>
      </w:r>
      <w:r>
        <w:rPr>
          <w:b/>
          <w:lang w:val="png_PG" w:bidi="png_PG"/>
        </w:rPr>
        <w:t>Pikinini Bilong Devit</w:t>
      </w:r>
      <w:r>
        <w:rPr>
          <w:lang w:val="png_PG" w:bidi="png_PG"/>
        </w:rPr>
        <w:t xml:space="preserve">. Lukim </w:t>
      </w:r>
      <w:r>
        <w:rPr>
          <w:b/>
          <w:lang w:val="png_PG" w:bidi="png_PG"/>
        </w:rPr>
        <w:t>Pikinini bilong Devit</w:t>
      </w:r>
      <w:r>
        <w:rPr>
          <w:lang w:val="png_PG" w:bidi="png_PG"/>
        </w:rPr>
        <w:t xml:space="preserve"> insait long Masta Gloseri long kisim moa tok save. Posim dispela odio long hia.</w:t>
      </w:r>
    </w:p>
    <w:p>
      <w:pPr/>
      <w:r>
        <w:rPr>
          <w:lang w:val="png_PG" w:bidi="png_PG"/>
        </w:rPr>
      </w:r>
      <w:r>
        <w:rPr>
          <w:b/>
          <w:lang w:val="png_PG" w:bidi="png_PG"/>
        </w:rPr>
        <w:t>Marimari</w:t>
      </w:r>
      <w:r>
        <w:rPr>
          <w:lang w:val="png_PG" w:bidi="png_PG"/>
        </w:rPr>
        <w:t xml:space="preserve"> em i minim olsem soim bel sori i go long ol manmeri husat i karim hevi na pen. Insait long Buk Song, planti taim, dispela man i rait i save askim God long marimari. Bartimeus i askim Jisas long samting we em i sapos long askim God long en. Em i mas ting olsem Jisas i gat pawa we i kam long God long givim em marimari. Yusim seim wod bilong marimari olsem yu bin yusim insait long ol stori i go pinis. Long kisim moa tok save long marimari, lukim masta gloseri.</w:t>
      </w:r>
    </w:p>
    <w:p>
      <w:pPr/>
      <w:r>
        <w:rPr>
          <w:lang w:val="png_PG" w:bidi="png_PG"/>
        </w:rPr>
      </w:r>
      <w:r>
        <w:rPr>
          <w:lang w:val="png_PG" w:bidi="png_PG"/>
        </w:rPr>
        <w:t xml:space="preserve">Dispela bikpela lain manmeri i krosim Bartimeus, o tokim em long stap isi. Bartimeus i wok long kontinu long singaut strong moa. Jisas i tokim dispela bikpela lain manmeri long tokim Bartimeus long kam long Jisas. Dispela bikpela lain manmeeri i tokim Bartimeus long </w:t>
      </w:r>
      <w:r>
        <w:rPr>
          <w:b/>
          <w:lang w:val="png_PG" w:bidi="png_PG"/>
        </w:rPr>
        <w:t>kisim bel gut.</w:t>
      </w:r>
      <w:r>
        <w:rPr>
          <w:b/>
          <w:lang w:val="png_PG" w:bidi="png_PG"/>
        </w:rPr>
        <w:t>Kisim bel gut</w:t>
      </w:r>
      <w:r>
        <w:rPr>
          <w:lang w:val="png_PG" w:bidi="png_PG"/>
        </w:rPr>
        <w:t xml:space="preserve"> em i wanpela we bilong strongim wanpela man o meri long pilim amamas moa. Stop long hia na toktok olsem wanpela grup: Painim ol raitpela na gutpela we bilong tokim dispela insait long tok ples bilong yupela. Posim dispela odio long hia.</w:t>
      </w:r>
    </w:p>
    <w:p>
      <w:pPr/>
      <w:r>
        <w:rPr>
          <w:lang w:val="png_PG" w:bidi="png_PG"/>
        </w:rPr>
      </w:r>
      <w:r>
        <w:rPr>
          <w:lang w:val="png_PG" w:bidi="png_PG"/>
        </w:rPr>
        <w:t xml:space="preserve">Ating Bartimeus i bin sindaun wantaim longpela klos bilong em, </w:t>
      </w:r>
      <w:r>
        <w:rPr>
          <w:b/>
          <w:lang w:val="png_PG" w:bidi="png_PG"/>
        </w:rPr>
        <w:t>klouk</w:t>
      </w:r>
      <w:r>
        <w:rPr>
          <w:lang w:val="png_PG" w:bidi="png_PG"/>
        </w:rPr>
        <w:t xml:space="preserve"> bilong em o </w:t>
      </w:r>
      <w:r>
        <w:rPr>
          <w:b/>
          <w:lang w:val="png_PG" w:bidi="png_PG"/>
        </w:rPr>
        <w:t>kout</w:t>
      </w:r>
      <w:r>
        <w:rPr>
          <w:lang w:val="png_PG" w:bidi="png_PG"/>
        </w:rPr>
        <w:t xml:space="preserve">bilong em, long fran bilong em long lek bilong em long kisim ol samting ol manmeri i givim long em. Dispela em i impoten samting long em bikos em i aipas, na dispela inap mekim isi long em long pilim ol koin. Taim Jisas i tokim Bartimeus long kam, em i tromoi klos bilong em i go na i kam wantu tasol. Dispela klouk em i wanpela longpela klos bilong werim antap long ol klos bilong ol. Yusim seim wod we yu bin yusim long klouk long ol narapela stori i go pinis. Stop long hia na soim piksa bilong klouk. </w:t>
      </w:r>
      <w:r>
        <w:rPr>
          <w:b/>
          <w:lang w:val="png_PG" w:bidi="png_PG"/>
        </w:rPr>
        <w:t>Klouk</w:t>
      </w:r>
      <w:r>
        <w:rPr>
          <w:lang w:val="png_PG" w:bidi="png_PG"/>
        </w:rPr>
        <w:t xml:space="preserve"> em i stap insait long masta gloseri. Posim dispela odio long hia.</w:t>
      </w:r>
    </w:p>
    <w:p>
      <w:pPr/>
      <w:r>
        <w:rPr>
          <w:lang w:val="png_PG" w:bidi="png_PG"/>
        </w:rPr>
      </w:r>
      <w:r>
        <w:rPr>
          <w:lang w:val="png_PG" w:bidi="png_PG"/>
        </w:rPr>
        <w:t xml:space="preserve">Taim Jisas i askim Bartimeus, "Yu laik mi bai i mekim wanem samting long yu?" Ating ol disaipel bilong Jisas na sampela manmeri i sanap klostu i wok long bung raunim Jisas na Bartimeus taim ol narapela manmeri i kontinu long wokabaut. Bartimeus i kolim Jisas </w:t>
      </w:r>
      <w:r>
        <w:rPr>
          <w:b/>
          <w:lang w:val="png_PG" w:bidi="png_PG"/>
        </w:rPr>
        <w:t>Rabai o Rabonai</w:t>
      </w:r>
      <w:r>
        <w:rPr>
          <w:lang w:val="png_PG" w:bidi="png_PG"/>
        </w:rPr>
        <w:t xml:space="preserve"> na bekim olsem em i laik long lukluk. Rabonai em i nambawan bikpela nem bilong wanpela tisa we ol manmeri i save rispektim. Bartimeus i mekim olsem Jisas em i tisa bilong em, na em i disaipel bilong Jisas. Yusim seim wod bilong Rabai o Rabonai we yu bin yusim long ol stori i go pinis. Long kisim moa tok save long Rabai, lukim masta gloseri.</w:t>
      </w:r>
    </w:p>
    <w:p>
      <w:pPr/>
      <w:r>
        <w:rPr>
          <w:lang w:val="png_PG" w:bidi="png_PG"/>
        </w:rPr>
      </w:r>
      <w:r>
        <w:rPr>
          <w:lang w:val="png_PG" w:bidi="png_PG"/>
        </w:rPr>
        <w:t xml:space="preserve">Jisas i tokim Bartimeus long go long wanem hap em i laik go long em bikos bilip bilong </w:t>
      </w:r>
      <w:r>
        <w:rPr>
          <w:b/>
          <w:lang w:val="png_PG" w:bidi="png_PG"/>
        </w:rPr>
        <w:t>Bartimeus</w:t>
      </w:r>
      <w:r>
        <w:rPr>
          <w:lang w:val="png_PG" w:bidi="png_PG"/>
        </w:rPr>
        <w:t xml:space="preserve"> i bin </w:t>
      </w:r>
      <w:r>
        <w:rPr>
          <w:b/>
          <w:lang w:val="png_PG" w:bidi="png_PG"/>
        </w:rPr>
        <w:t>oraitim</w:t>
      </w:r>
      <w:r>
        <w:rPr>
          <w:lang w:val="png_PG" w:bidi="png_PG"/>
        </w:rPr>
        <w:t xml:space="preserve"> em. Tasol Bartimeus i mekim disisen long bihainim Jisas long rot i go long Jerusalem. Jisas i save olsem dispela man i bilip tru tru olsem Jisas i ken oraitim em, na Jisas em i Mesaia. </w:t>
      </w:r>
      <w:r>
        <w:rPr>
          <w:b/>
          <w:lang w:val="png_PG" w:bidi="png_PG"/>
        </w:rPr>
        <w:t>Bilip bilong yu i oraitim yu</w:t>
      </w:r>
      <w:r>
        <w:rPr>
          <w:lang w:val="png_PG" w:bidi="png_PG"/>
        </w:rPr>
        <w:t xml:space="preserve"> em i minim olsem dispela man i bin kamap orait bikos em i mekim eksen bilong bilip. Yu ken tokim dispela samting long narapela we sapos yu ken (eksampel, </w:t>
      </w:r>
      <w:r>
        <w:rPr>
          <w:b/>
          <w:lang w:val="png_PG" w:bidi="png_PG"/>
        </w:rPr>
        <w:t>Yu kamap orait bikos yu bilip.)</w:t>
      </w:r>
    </w:p>
    <w:p>
      <w:pPr/>
      <w:r>
        <w:rPr>
          <w:lang w:val="png_PG" w:bidi="png_PG"/>
        </w:rPr>
      </w:r>
      <w:r>
        <w:rPr>
          <w:b/>
          <w:lang w:val="png_PG" w:bidi="png_PG"/>
        </w:rPr>
        <w:t xml:space="preserve">Tul bilong tisim samting: </w:t>
      </w:r>
      <w:r>
        <w:rPr>
          <w:lang w:val="png_PG" w:bidi="png_PG"/>
        </w:rPr>
        <w:t xml:space="preserve"> Askim wanpela man o meri long helpim yu wantaim dispela samting. Putim wanpela sia long namel bilong rum na askim dispela man o meri i helpim yu olsem "Yu bilip olsem dispela sia i stap tru tru? Yu bilip olsem dispela em i wanpela sia? Yu bilip dispela sia em i strong inap long yu sindaun long en?" Dispela man o meri i helpim yu i mas tok "yes" long olgeta dispela askim. Bihain askim olsem, "Mi save yu taiet pinis, olsem na dispela sia em i bilong yu long sindaun long en." Dispela man o meri i helpim yu i mas tok nogat long sindaun long dispela sia. Mekim dispela moa long wanpela taim, askim dispela man o meri long wai na em i no laik sindaun long dispela sia, maski sapos em i save olsem dispela sia i stap na em i bin tok em i bilip dispela sia i strong inap long sindaun long en. Tokaut klia long grup olsem dispela em i wanpela eksampel bilong pasin bilong bilip—em i moa long pasin bilong bilip insait long tingting tasol, na em i pasin bilong mekim eksen bilong dispela bilip.</w:t>
      </w:r>
    </w:p>
    <w:p>
      <w:pPr/>
      <w:r>
        <w:rPr>
          <w:lang w:val="png_PG" w:bidi="png_PG"/>
        </w:rPr>
      </w:r>
      <w:r>
        <w:rPr>
          <w:lang w:val="png_PG" w:bidi="png_PG"/>
        </w:rPr>
        <w:t xml:space="preserve">Bihain long yu mekim dispela ektiviti, toktok olsem wanpela grup long hau yu bai tok </w:t>
      </w:r>
      <w:r>
        <w:rPr>
          <w:b/>
          <w:lang w:val="png_PG" w:bidi="png_PG"/>
        </w:rPr>
        <w:t>feit</w:t>
      </w:r>
      <w:r>
        <w:rPr>
          <w:lang w:val="png_PG" w:bidi="png_PG"/>
        </w:rPr>
        <w:t xml:space="preserve"> o </w:t>
      </w:r>
      <w:r>
        <w:rPr>
          <w:b/>
          <w:lang w:val="png_PG" w:bidi="png_PG"/>
        </w:rPr>
        <w:t>bilip. Feit</w:t>
      </w:r>
      <w:r>
        <w:rPr>
          <w:lang w:val="png_PG" w:bidi="png_PG"/>
        </w:rPr>
        <w:t xml:space="preserve"> i stap long masta gloseri. Yusim dispela seim wod we yu bin insait long ol narapela stori i go pinis. Posim dispela odio long hia.</w:t>
      </w:r>
    </w:p>
    <w:p>
      <w:pPr/>
      <w:r>
        <w:rPr>
          <w:lang w:val="png_PG" w:bidi="png_PG"/>
        </w:rPr>
      </w:r>
      <w:r>
        <w:rPr>
          <w:lang w:val="png_PG" w:bidi="png_PG"/>
        </w:rPr>
        <w:t>Dispela wod bilong oraitim insait long toktok we Jisas i mekim taim emi tok "</w:t>
      </w:r>
      <w:r>
        <w:rPr>
          <w:b/>
          <w:lang w:val="png_PG" w:bidi="png_PG"/>
        </w:rPr>
        <w:t>bilip</w:t>
      </w:r>
      <w:r>
        <w:rPr>
          <w:lang w:val="png_PG" w:bidi="png_PG"/>
        </w:rPr>
        <w:t xml:space="preserve"> bilong yu i oraitim yu" em i ken minim olsem orait long bodi na long spirit tu taim God i kisim bek yu. Ating Mak na Luk i tingting long tupela mining wantaim long hia, olsem yumi ken lukim taim dispela man i stat long bihainim Jisas.</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translesen we i isi tru long yupela long andastendim.</w:t>
      </w:r>
    </w:p>
    <w:p>
      <w:pPr/>
      <w:r>
        <w:rPr>
          <w:lang w:val="png_PG" w:bidi="png_PG"/>
        </w:rPr>
      </w:r>
      <w:r>
        <w:rPr>
          <w:lang w:val="png_PG" w:bidi="png_PG"/>
        </w:rPr>
        <w:t>Insait long dispela sesen, olsem wanpela grup, tokim gen dispela stori long tok ples bilong yupela yet.</w:t>
      </w:r>
    </w:p>
    <w:p>
      <w:pPr/>
      <w:r>
        <w:rPr>
          <w:lang w:val="png_PG" w:bidi="png_PG"/>
        </w:rPr>
      </w:r>
      <w:r>
        <w:rPr>
          <w:lang w:val="png_PG" w:bidi="png_PG"/>
        </w:rPr>
        <w:t>Pastaim, olgeta grup bai prektis long tokim dispela stori long tok ples bilong yupela yet. Tingim long yusim ol samting we yupela i bin wanbel long en long narapela step i go pinis, kain olsem oda bilong ol samting i kamap insait long stori, ol wod, ol hap tok, ol samting ol man o 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Presim pos baten long stopim odio long hia.</w:t>
      </w:r>
    </w:p>
    <w:p>
      <w:pPr/>
      <w:r>
        <w:rPr>
          <w:lang w:val="png_PG" w:bidi="png_PG"/>
        </w:rPr>
      </w:r>
      <w:r>
        <w:rPr>
          <w:lang w:val="png_PG" w:bidi="png_PG"/>
        </w:rPr>
        <w:t>Bihain, wanwan memba bilong grup i mas autim olgeta samting i kamap insait long dispela stori long wanpela laspela taim na no gat lain i mas distebim ol. Wanpela grup memba i ken yusim ol kainkain samting, ol eksen, o piksa o storibod long helpim em long tingim dispela stori. Posim dispela odio long hia.</w:t>
      </w:r>
    </w:p>
    <w:p>
      <w:pPr/>
      <w:r>
        <w:rPr>
          <w:lang w:val="png_PG" w:bidi="png_PG"/>
        </w:rPr>
      </w:r>
      <w:r>
        <w:rPr>
          <w:lang w:val="png_PG" w:bidi="png_PG"/>
        </w:rPr>
        <w:t>Bihain, orait grup i ken mekim disisen long stori bilong husat em ol i laikim tru. Yupela i ken tok olsem yupela i laikim wanem we wanpela memba bilong grup i tokim wanpela hap bilong stori, tasol yupela i laikim wanem we narapela memba bilong grup i tokim narapela hap bilong stori. Posim dispela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fainel vesen bilong stori.</w:t>
      </w:r>
      <w:r>
        <w:rPr>
          <w:lang w:val="png_PG" w:bidi="png_PG"/>
        </w:rPr>
      </w:r>
      <w:r>
        <w:rPr>
          <w:lang w:val="png_PG" w:bidi="png_PG"/>
        </w:rPr>
      </w:r>
    </w:p>
    <w:p>
      <w:pPr/>
      <w:r>
        <w:rPr>
          <w:lang w:val="png_PG" w:bidi="png_PG"/>
        </w:rPr>
      </w:r>
    </w:p>
    <w:p>
      <w:pPr>
        <w:pStyle w:val="Heading2"/>
      </w:pPr>
      <w:r>
        <w:rPr>
          <w:lang w:val="png_PG" w:bidi="png_PG"/>
        </w:rPr>
        <w:t>Mak 11:1–11</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23">
        <w:r>
          <w:rPr>
            <w:lang w:val="png_PG" w:bidi="png_PG"/>
          </w:rPr>
          <w:rPr>
            <w:color w:val="0000EE"/>
            <w:u w:val="single"/>
          </w:rPr>
          <w:t>Harim na putim long tingting na bel</w:t>
        </w:r>
      </w:hyperlink>
      <w:r>
        <w:rPr>
          <w:lang w:val="png_PG" w:bidi="png_PG"/>
        </w:rPr>
        <w:t xml:space="preserve"> (546 KB)</w:t>
      </w:r>
      <w:r>
        <w:rPr>
          <w:lang w:val="png_PG" w:bidi="png_PG"/>
        </w:rPr>
      </w:r>
    </w:p>
    <w:p>
      <w:pPr>
        <w:pStyle w:val="ListBullet"/>
        <w:spacing w:line="240" w:lineRule="auto"/>
        <w:ind w:left="720"/>
      </w:pPr>
      <w:r>
        <w:rPr>
          <w:lang w:val="png_PG" w:bidi="png_PG"/>
        </w:rPr>
      </w:r>
      <w:hyperlink r:id="rId224">
        <w:r>
          <w:rPr>
            <w:lang w:val="png_PG" w:bidi="png_PG"/>
          </w:rPr>
          <w:rPr>
            <w:color w:val="0000EE"/>
            <w:u w:val="single"/>
          </w:rPr>
          <w:t>Save long taim na ples we stori i kamap long en</w:t>
        </w:r>
      </w:hyperlink>
      <w:r>
        <w:rPr>
          <w:lang w:val="png_PG" w:bidi="png_PG"/>
        </w:rPr>
        <w:t xml:space="preserve"> (5.1 MB)</w:t>
      </w:r>
      <w:r>
        <w:rPr>
          <w:lang w:val="png_PG" w:bidi="png_PG"/>
        </w:rPr>
      </w:r>
    </w:p>
    <w:p>
      <w:pPr>
        <w:pStyle w:val="ListBullet"/>
        <w:spacing w:line="240" w:lineRule="auto"/>
        <w:ind w:left="720"/>
      </w:pPr>
      <w:r>
        <w:rPr>
          <w:lang w:val="png_PG" w:bidi="png_PG"/>
        </w:rPr>
      </w:r>
      <w:hyperlink r:id="rId225">
        <w:r>
          <w:rPr>
            <w:lang w:val="png_PG" w:bidi="png_PG"/>
          </w:rPr>
          <w:rPr>
            <w:color w:val="0000EE"/>
            <w:u w:val="single"/>
          </w:rPr>
          <w:t>Save gut long wanwan Hap bilong Stori</w:t>
        </w:r>
      </w:hyperlink>
      <w:r>
        <w:rPr>
          <w:lang w:val="png_PG" w:bidi="png_PG"/>
        </w:rPr>
        <w:t xml:space="preserve"> (3.7 MB)</w:t>
      </w:r>
      <w:r>
        <w:rPr>
          <w:lang w:val="png_PG" w:bidi="png_PG"/>
        </w:rPr>
      </w:r>
    </w:p>
    <w:p>
      <w:pPr>
        <w:pStyle w:val="ListBullet"/>
        <w:spacing w:line="240" w:lineRule="auto"/>
        <w:ind w:left="720"/>
      </w:pPr>
      <w:r>
        <w:rPr>
          <w:lang w:val="png_PG" w:bidi="png_PG"/>
        </w:rPr>
      </w:r>
      <w:hyperlink r:id="rId226">
        <w:r>
          <w:rPr>
            <w:lang w:val="png_PG" w:bidi="png_PG"/>
          </w:rPr>
          <w:rPr>
            <w:color w:val="0000EE"/>
            <w:u w:val="single"/>
          </w:rPr>
          <w:t>Putim yu yet insait long stori</w:t>
        </w:r>
      </w:hyperlink>
      <w:r>
        <w:rPr>
          <w:lang w:val="png_PG" w:bidi="png_PG"/>
        </w:rPr>
        <w:t xml:space="preserve"> (6.4 MB)</w:t>
      </w:r>
      <w:r>
        <w:rPr>
          <w:lang w:val="png_PG" w:bidi="png_PG"/>
        </w:rPr>
      </w:r>
    </w:p>
    <w:p>
      <w:pPr>
        <w:pStyle w:val="ListBullet"/>
        <w:spacing w:line="240" w:lineRule="auto"/>
        <w:ind w:left="720"/>
      </w:pPr>
      <w:r>
        <w:rPr>
          <w:lang w:val="png_PG" w:bidi="png_PG"/>
        </w:rPr>
      </w:r>
      <w:hyperlink r:id="rId227">
        <w:r>
          <w:rPr>
            <w:lang w:val="png_PG" w:bidi="png_PG"/>
          </w:rPr>
          <w:rPr>
            <w:color w:val="0000EE"/>
            <w:u w:val="single"/>
          </w:rPr>
          <w:t>Save gut long ol samting we i no klia</w:t>
        </w:r>
      </w:hyperlink>
      <w:r>
        <w:rPr>
          <w:lang w:val="png_PG" w:bidi="png_PG"/>
        </w:rPr>
        <w:t xml:space="preserve"> (4.6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11:1–11</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11:1–11 na putim insait long tingting na bel bilong yupela.</w:t>
      </w:r>
    </w:p>
    <w:p>
      <w:pPr/>
      <w:r>
        <w:rPr>
          <w:lang w:val="png_PG" w:bidi="png_PG"/>
        </w:rPr>
      </w:r>
      <w:r>
        <w:rPr>
          <w:lang w:val="png_PG" w:bidi="png_PG"/>
        </w:rPr>
        <w:t>Harim wanpela odio vesen bilong Mak 11:1–11 tripela taim, long tripela kain trenslesen, sapos yupela inap mekim olsem.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Dispela stori i tokim yumi wanem samting long ol manmeri?</w:t>
      </w:r>
    </w:p>
    <w:p>
      <w:pPr>
        <w:pStyle w:val="ListBullet"/>
        <w:spacing w:line="240" w:lineRule="auto"/>
        <w:ind w:left="720"/>
      </w:pPr>
      <w:r>
        <w:rPr>
          <w:lang w:val="png_PG" w:bidi="png_PG"/>
        </w:rPr>
      </w:r>
      <w:r>
        <w:rPr>
          <w:lang w:val="png_PG" w:bidi="png_PG"/>
        </w:rPr>
        <w:t>Dispela stori i tokim yumi wanem samting o i skulim yumi wanem samting long laip bilong yumi long wanwan de?</w:t>
      </w:r>
    </w:p>
    <w:p>
      <w:pPr>
        <w:pStyle w:val="ListBullet"/>
        <w:spacing w:line="240" w:lineRule="auto"/>
        <w:ind w:left="720"/>
      </w:pPr>
      <w:r>
        <w:rPr>
          <w:lang w:val="png_PG" w:bidi="png_PG"/>
        </w:rPr>
      </w:r>
      <w:r>
        <w:rPr>
          <w:lang w:val="png_PG" w:bidi="png_PG"/>
        </w:rPr>
        <w:t>Husat man o meri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vesen bilong Mak 11:1–11 long trenslesen we i isi tru long yupela long andastendim.</w:t>
      </w:r>
    </w:p>
    <w:p>
      <w:pPr/>
      <w:r>
        <w:rPr>
          <w:lang w:val="png_PG" w:bidi="png_PG"/>
        </w:rPr>
      </w:r>
      <w:r>
        <w:rPr>
          <w:lang w:val="png_PG" w:bidi="png_PG"/>
        </w:rPr>
        <w:t>Insait long dispela stori, nau tasol Jisas i kamap long ausait bilong Jerusalem long laspela taim, bipo long ol i kilim em. Dispela seksen bilong Mak, ating em i bin stori long laspela wik bilong Jisas, o ating em i bin stori long laspela 6-pela mun bipo long dai bilong Jisas. Mipela no save stret long hamas taim dispela laspela seksen bilong Mak i karamapim. Tasol mipela i save olsem dispela stori i diskraibim ol laspela eksen bilong Jisas insait long Jerusalem, dispela kapitol siti bilong ol Ju.</w:t>
      </w:r>
    </w:p>
    <w:p>
      <w:pPr/>
      <w:r>
        <w:rPr>
          <w:lang w:val="png_PG" w:bidi="png_PG"/>
        </w:rPr>
      </w:r>
      <w:r>
        <w:rPr>
          <w:lang w:val="png_PG" w:bidi="png_PG"/>
        </w:rPr>
        <w:t>Jisas na ol disaipel bilong em ating ol i bin wokabaut 34 kilomita long wanpeal de, long Jeriko i go long Jerusalem. Ol i bin kamap long Betani na Betfage. Betani na Betfage em tupela taun we i stap klostu long Jerusalem. Betani i stap samting olsem 3 kilomita long Jerusalem. Betfage i stap klostu tru long Jerusalem\—samting olsem 1 1/2 kilomita. Betani na Betfage tupela wantaim i stap antap long wanpela liklik maunten long narapela sait bilong veli we i stap klostu long Jerusalem. Dispela liklik maunten em ol i kolim Maunten Oliv.</w:t>
      </w:r>
    </w:p>
    <w:p>
      <w:pPr/>
      <w:r>
        <w:rPr>
          <w:lang w:val="png_PG" w:bidi="png_PG"/>
        </w:rPr>
      </w:r>
      <w:r>
        <w:rPr>
          <w:lang w:val="png_PG" w:bidi="png_PG"/>
        </w:rPr>
        <w:t>Stop long hia na lukim wanpela foto bilong Maunten Oliv we i lukluk i go daun long Jerusalem. Olsem wanpela grup, stop na lukluk long wanpela mep bilong Jerusalem we i gat Betani na Betfage we i stap longwe long eria bilong siti. Posim dispela odio long hia.</w:t>
      </w:r>
    </w:p>
    <w:p>
      <w:pPr/>
      <w:r>
        <w:rPr>
          <w:lang w:val="png_PG" w:bidi="png_PG"/>
        </w:rPr>
      </w:r>
      <w:r>
        <w:rPr>
          <w:lang w:val="png_PG" w:bidi="png_PG"/>
        </w:rPr>
        <w:t>Planti taim, ol manmeri husat i wok long go long Jerusalem long lotuim God i save wokabaut i go insait long dispela siti. Tasol, profet Sekaraia i bin tok olsem Mesaia, o Sevia, bai go inait long dispela siti antap long wanpela yangpela donki. Ol bikpela lain manmeri na ol disaipel ating i no save o bilip long dispela taim olsem Jisas em i dispela Mesaia. Bihain ol disaipel i bin tingim tok profet bilong Sekeraia. Long pasin kastom bilong ol Ju, ol nomol animal bilong yusim long mekim wok, em ol i no ken yusim long mekim ol spesel wok, kain olsem mekim wok bilong God. Ating dispela i mekim na Jisas i salim tupela disaipel i go long ples klostu long kisim wanpela donki we no gat wanpela man o meri i bin sindaun antap long en bipo. Mipela i no save wanem ples Jisas i salim ol disaipel bilong em i go long en, tasol ating em i ples Betfage.</w:t>
      </w:r>
    </w:p>
    <w:p>
      <w:pPr/>
      <w:r>
        <w:rPr>
          <w:lang w:val="png_PG" w:bidi="png_PG"/>
        </w:rPr>
      </w:r>
      <w:r>
        <w:rPr>
          <w:lang w:val="png_PG" w:bidi="png_PG"/>
        </w:rPr>
        <w:t>Stop long hia na olsem wanpela grup, lukim piksa bilong wanpela yangpela donki. Presim pos baten long stopim odio long hia.</w:t>
      </w:r>
    </w:p>
    <w:p>
      <w:pPr/>
      <w:r>
        <w:rPr>
          <w:lang w:val="png_PG" w:bidi="png_PG"/>
        </w:rPr>
      </w:r>
      <w:r>
        <w:rPr>
          <w:lang w:val="png_PG" w:bidi="png_PG"/>
        </w:rPr>
        <w:t>Stop na toktok long dispela askim olsem wanpela grup: Ol impoten lida i save raun olsem wanem insait long kalsa bilong yu? Posim dispela odio long hia.</w:t>
      </w:r>
    </w:p>
    <w:p>
      <w:pPr/>
      <w:r>
        <w:rPr>
          <w:lang w:val="png_PG" w:bidi="png_PG"/>
        </w:rPr>
      </w:r>
      <w:r>
        <w:rPr>
          <w:lang w:val="png_PG" w:bidi="png_PG"/>
        </w:rPr>
        <w:t>Ating Jisas i toktok pinis wantaim papa bilong dispela donki olsem em bai yusim dispela donki, tasol em i laik redim ol disaipel sapos wanpela man o meri i askim wai na ol i kisim dispela donki. Jisas i tokim tupela disaipel bilong em long</w:t>
      </w:r>
    </w:p>
    <w:p>
      <w:pPr/>
      <w:r>
        <w:rPr>
          <w:lang w:val="png_PG" w:bidi="png_PG"/>
        </w:rPr>
      </w:r>
      <w:r>
        <w:rPr>
          <w:lang w:val="png_PG" w:bidi="png_PG"/>
        </w:rPr>
        <w:t>—go insait long dispela ples</w:t>
      </w:r>
    </w:p>
    <w:p>
      <w:pPr/>
      <w:r>
        <w:rPr>
          <w:lang w:val="png_PG" w:bidi="png_PG"/>
        </w:rPr>
      </w:r>
      <w:r>
        <w:rPr>
          <w:lang w:val="png_PG" w:bidi="png_PG"/>
        </w:rPr>
        <w:t>—lusim donki long rop we i pasim em i stap na bringim em i kam</w:t>
      </w:r>
    </w:p>
    <w:p>
      <w:pPr/>
      <w:r>
        <w:rPr>
          <w:lang w:val="png_PG" w:bidi="png_PG"/>
        </w:rPr>
      </w:r>
      <w:r>
        <w:rPr>
          <w:lang w:val="png_PG" w:bidi="png_PG"/>
        </w:rPr>
        <w:t>na</w:t>
      </w:r>
    </w:p>
    <w:p>
      <w:pPr/>
      <w:r>
        <w:rPr>
          <w:lang w:val="png_PG" w:bidi="png_PG"/>
        </w:rPr>
      </w:r>
      <w:r>
        <w:rPr>
          <w:lang w:val="png_PG" w:bidi="png_PG"/>
        </w:rPr>
        <w:t>—sapos wanpela man o meri i tok "yupela i wok long mekim wanem samting?" yupela bai i tok olsem Bikpela\ —masta\— i nidim em.</w:t>
      </w:r>
    </w:p>
    <w:p>
      <w:pPr/>
      <w:r>
        <w:rPr>
          <w:lang w:val="png_PG" w:bidi="png_PG"/>
        </w:rPr>
      </w:r>
      <w:r>
        <w:rPr>
          <w:lang w:val="png_PG" w:bidi="png_PG"/>
        </w:rPr>
        <w:t>Na tupela disaipel i mekim stret wanem samting em i bin tokim tupela. Tupela</w:t>
      </w:r>
    </w:p>
    <w:p>
      <w:pPr/>
      <w:r>
        <w:rPr>
          <w:lang w:val="png_PG" w:bidi="png_PG"/>
        </w:rPr>
      </w:r>
      <w:r>
        <w:rPr>
          <w:lang w:val="png_PG" w:bidi="png_PG"/>
        </w:rPr>
        <w:t>—i bin go insait long ples</w:t>
      </w:r>
    </w:p>
    <w:p>
      <w:pPr/>
      <w:r>
        <w:rPr>
          <w:lang w:val="png_PG" w:bidi="png_PG"/>
        </w:rPr>
      </w:r>
      <w:r>
        <w:rPr>
          <w:lang w:val="png_PG" w:bidi="png_PG"/>
        </w:rPr>
        <w:t>—lusim rop we i bin pasim donki</w:t>
      </w:r>
    </w:p>
    <w:p>
      <w:pPr/>
      <w:r>
        <w:rPr>
          <w:lang w:val="png_PG" w:bidi="png_PG"/>
        </w:rPr>
      </w:r>
      <w:r>
        <w:rPr>
          <w:lang w:val="png_PG" w:bidi="png_PG"/>
        </w:rPr>
        <w:t>—Ol manmeri i askim tupela wanem samting tupela i mekim. Ol i laik save wai na tupela i lusim rop we i pasim donki. Tupela disaipel i tokim ol olsem Bikpela\—o Jisas\—i nidim dispela donki.</w:t>
      </w:r>
    </w:p>
    <w:p>
      <w:pPr/>
      <w:r>
        <w:rPr>
          <w:lang w:val="png_PG" w:bidi="png_PG"/>
        </w:rPr>
      </w:r>
      <w:r>
        <w:rPr>
          <w:lang w:val="png_PG" w:bidi="png_PG"/>
        </w:rPr>
        <w:t>Ol disaipel i putim ol klos bilong ol antap long donki bipo long Jisas i sindaun long en bilong soim rispek na bilong Jisas i ken sindaun gut.</w:t>
      </w:r>
    </w:p>
    <w:p>
      <w:pPr/>
      <w:r>
        <w:rPr>
          <w:lang w:val="png_PG" w:bidi="png_PG"/>
        </w:rPr>
      </w:r>
      <w:r>
        <w:rPr>
          <w:lang w:val="png_PG" w:bidi="png_PG"/>
        </w:rPr>
        <w:t>Taim Jisas i sindaun antap long donki na i go insait long Jerusalem, ol man i putim ol longpela klos bilong ol long graun na ol i putim ol brens i gat lip long rot. Ol dispela brens i gat lip em ating ol i kam long ol oliv diwai o ol pam diwai. Dispela em pasin we ol manmeri i save mekim long dispela kalsa long welkamim wanpela profet, king, o man i kam long lotu i go insait long taun na long soim rispek na ona long dispela man. Planti taim ol manmeri i save welkamim ol man i kam long lotu long Jerusalem wantaim dispela kain amamas.</w:t>
      </w:r>
    </w:p>
    <w:p>
      <w:pPr/>
      <w:r>
        <w:rPr>
          <w:lang w:val="png_PG" w:bidi="png_PG"/>
        </w:rPr>
      </w:r>
      <w:r>
        <w:rPr>
          <w:lang w:val="png_PG" w:bidi="png_PG"/>
        </w:rPr>
        <w:t>Stop long hia na olsem wanpela grup, lukim piksa bilong ol brens bilong ol oliv brens na ol pam brens. Dispela piksa i mas soim ol hap bilong brens we i gat ol lip, na i no pat bilong brens we i no gat lip. Posim dispela odio long hia.</w:t>
      </w:r>
    </w:p>
    <w:p>
      <w:pPr/>
      <w:r>
        <w:rPr>
          <w:lang w:val="png_PG" w:bidi="png_PG"/>
        </w:rPr>
      </w:r>
      <w:r>
        <w:rPr>
          <w:lang w:val="png_PG" w:bidi="png_PG"/>
        </w:rPr>
        <w:t>Stap hia na lukim wanpela piksa bilong ol autsait klos we ol disaipel i putim long donki na ol manmeri i putim long rot. Posim dispela odio long hia.</w:t>
      </w:r>
    </w:p>
    <w:p>
      <w:pPr/>
      <w:r>
        <w:rPr>
          <w:lang w:val="png_PG" w:bidi="png_PG"/>
        </w:rPr>
      </w:r>
      <w:r>
        <w:rPr>
          <w:lang w:val="png_PG" w:bidi="png_PG"/>
        </w:rPr>
        <w:t>Stop long hia na toktok long dispela askim olsem wanpela grup: Ol manmeri i save tok halo long ol impotenn lida long wanem kain we, taim ol dispela lida i kam kamap long wanpela ples o taun? Presim pos baten long stopim odio long hia.</w:t>
      </w:r>
    </w:p>
    <w:p>
      <w:pPr/>
      <w:r>
        <w:rPr>
          <w:lang w:val="png_PG" w:bidi="png_PG"/>
        </w:rPr>
      </w:r>
      <w:r>
        <w:rPr>
          <w:lang w:val="png_PG" w:bidi="png_PG"/>
        </w:rPr>
        <w:t>Taim ol manmeri i save welkam long ol man i kam long lotu long Jerusalem long ol fist de bilong lotu, planti taim ol i save singim ol singsing i stap long Skripsa i go long ol dispela man. Ol dispela singsing em planti taim ol i olsem wanpela prea bilong wet long God na em bai i bringim Sevia bilong ol i kam long ol. God i bin promisim King Devit olsem wanpela bilong ol lain tumbuna pikinini bilong em bai bosim Israel oltaim oltaim. Na wanpela de, wanpela bilong ol dispela king long famili bilong Devit bai seivim ol Ju long pasin bilong stap aninit long narapela king na bai i putim bek kingdom bilong ol i go long mak we em i bin stap long en bipo. Dispela man em bai i Sevia, o Mesaia bilong ol. Israel i wok long wet na pre long dispela taim bai i kamap, na planti bilong ol prea bilong ol i askim God long dispela samting. Tasol, ating planti manmeri i no luksave long dispela taim olsem Jisas em i dispela Sevia we ol i wok long pre long en\—ol i save tasol olsem em i wanpela impoten man. Ol i bin singim ol singsing bilong amamas long wanpela impoten man i kam long lotu, wankain olsem ol i save mekim long ol narapela man i kam long lotu.</w:t>
      </w:r>
    </w:p>
    <w:p>
      <w:pPr/>
      <w:r>
        <w:rPr>
          <w:lang w:val="png_PG" w:bidi="png_PG"/>
        </w:rPr>
      </w:r>
      <w:r>
        <w:rPr>
          <w:lang w:val="png_PG" w:bidi="png_PG"/>
        </w:rPr>
        <w:t>Ating dispela i kamap long klostu taim bilong san i go daun. Jisas i go long eria bilong Tempel\—long ol banis we i stap autsait long autsait eria bilong Tempel, we ol man husat i no ol pris, i save go long en\—long lukim wanem samting i wok long kamap long hap. Bihain em i lusim dispela hap na i go bek long de bihain. Em wantaim ol disaipel bilong em i go long Betani long stap long hap, wankain olsem ol i save mekim long olgeta nait, taim ol i go lukim Jerusalem.</w:t>
      </w:r>
      <w:r>
        <w:rPr>
          <w:lang w:val="png_PG" w:bidi="png_PG"/>
        </w:rPr>
      </w:r>
    </w:p>
    <w:p>
      <w:pPr>
        <w:pStyle w:val="Heading3"/>
      </w:pPr>
      <w:r>
        <w:rPr>
          <w:lang w:val="png_PG" w:bidi="png_PG"/>
        </w:rPr>
        <w:t>Painim aut dispela hap</w:t>
      </w:r>
    </w:p>
    <w:p>
      <w:pPr/>
      <w:r>
        <w:rPr>
          <w:lang w:val="png_PG" w:bidi="png_PG"/>
        </w:rPr>
      </w:r>
      <w:r>
        <w:rPr>
          <w:lang w:val="png_PG" w:bidi="png_PG"/>
        </w:rPr>
        <w:t>Harim wanpela vesen bilong Mak 11:1–11 long trenslesen we i isi tru long yupela long andastendim.</w:t>
      </w:r>
    </w:p>
    <w:p>
      <w:pPr/>
      <w:r>
        <w:rPr>
          <w:lang w:val="png_PG" w:bidi="png_PG"/>
        </w:rPr>
      </w:r>
      <w:r>
        <w:rPr>
          <w:lang w:val="png_PG" w:bidi="png_PG"/>
        </w:rPr>
        <w:t>Insait long dispela step, grup bai i toktok long ol wanwan hap bilong stori, ol manmeri insait long stori na ples we dispela stori i kamap long en. Bihain, grup bai piksarim dispela stori.</w:t>
      </w:r>
    </w:p>
    <w:p>
      <w:pPr/>
      <w:r>
        <w:rPr>
          <w:lang w:val="png_PG" w:bidi="png_PG"/>
        </w:rPr>
      </w:r>
      <w:r>
        <w:rPr>
          <w:lang w:val="png_PG" w:bidi="png_PG"/>
        </w:rPr>
        <w:t>Dispela stori i gat fopela hap.</w:t>
      </w:r>
    </w:p>
    <w:p>
      <w:pPr/>
      <w:r>
        <w:rPr>
          <w:lang w:val="png_PG" w:bidi="png_PG"/>
        </w:rPr>
      </w:r>
      <w:r>
        <w:rPr>
          <w:b/>
          <w:lang w:val="png_PG" w:bidi="png_PG"/>
        </w:rPr>
        <w:t>Insait long namba wan hap bilong stori:</w:t>
      </w:r>
      <w:r>
        <w:rPr>
          <w:lang w:val="png_PG" w:bidi="png_PG"/>
        </w:rPr>
        <w:t xml:space="preserve"> Jisas i kamap long autsait eria bilong Jerusalem long maunten Oliv, klostu long ples Betani na Betfage. Em i salim tupela disaipel i go long wanpela ples i stap klostu bilong kisim wanpela yangpela donki long em. Em i givim tupela ol dispela tok stia bilong bihainim.</w:t>
      </w:r>
    </w:p>
    <w:p>
      <w:pPr/>
      <w:r>
        <w:rPr>
          <w:lang w:val="png_PG" w:bidi="png_PG"/>
        </w:rPr>
      </w:r>
      <w:r>
        <w:rPr>
          <w:b/>
          <w:lang w:val="png_PG" w:bidi="png_PG"/>
        </w:rPr>
        <w:t>Insait long namba tu hap bilong stori:</w:t>
      </w:r>
      <w:r>
        <w:rPr>
          <w:lang w:val="png_PG" w:bidi="png_PG"/>
        </w:rPr>
        <w:t xml:space="preserve"> Tupela disaipel i go insait long dispela ples. Tupela i rausim rop we ol i bin pasin dispela yangpela donki long en. Tupela i bekim ol kwesten bilong ol manmeri husat i askim, "Yupela i wok long mekim wanem samting?"</w:t>
      </w:r>
    </w:p>
    <w:p>
      <w:pPr/>
      <w:r>
        <w:rPr>
          <w:lang w:val="png_PG" w:bidi="png_PG"/>
        </w:rPr>
      </w:r>
      <w:r>
        <w:rPr>
          <w:b/>
          <w:lang w:val="png_PG" w:bidi="png_PG"/>
        </w:rPr>
        <w:t>Insait long namba tri hap bilong stori:</w:t>
      </w:r>
      <w:r>
        <w:rPr>
          <w:lang w:val="png_PG" w:bidi="png_PG"/>
        </w:rPr>
        <w:t xml:space="preserve"> Ol disaipel i kisimdonki i go long Jisas, ol i spredim ol autsait klos bilong ol antap long donki, na Jisas i ron i go insait long Jerusalem. Ol manmeri i spredim ol klos bilong ol na ol han bilong diwai we i gat lip fran long em. Ol i singaut "Hosana! Blesing i stap long man i kam long nem bilong Bikpela! Blesing i stap long kingdom bilong Papa bilong yumi Devit!"</w:t>
      </w:r>
    </w:p>
    <w:p>
      <w:pPr/>
      <w:r>
        <w:rPr>
          <w:lang w:val="png_PG" w:bidi="png_PG"/>
        </w:rPr>
      </w:r>
      <w:r>
        <w:rPr>
          <w:b/>
          <w:lang w:val="png_PG" w:bidi="png_PG"/>
        </w:rPr>
        <w:t>Long namba foa hap bilong stori:</w:t>
      </w:r>
      <w:r>
        <w:rPr>
          <w:lang w:val="png_PG" w:bidi="png_PG"/>
        </w:rPr>
        <w:t xml:space="preserve"> Jisas na ol disaipel bilong em i go insait long taun, na ol manmeri i lusim dispela hap na i go. Em i go long eria bilong Tempel, na bihain em i lusim dispela hap na i go bek long Betani bilong slip long nait.</w:t>
      </w:r>
    </w:p>
    <w:p>
      <w:pPr/>
      <w:r>
        <w:rPr>
          <w:lang w:val="png_PG" w:bidi="png_PG"/>
        </w:rPr>
      </w:r>
      <w:r>
        <w:rPr>
          <w:lang w:val="png_PG" w:bidi="png_PG"/>
        </w:rPr>
        <w:t>Ol manmeri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12-pela disaipel bilong Jisas, wantaim tupela husat i bin go long kisim donki.</w:t>
      </w:r>
    </w:p>
    <w:p>
      <w:pPr>
        <w:pStyle w:val="ListBullet"/>
        <w:spacing w:line="240" w:lineRule="auto"/>
        <w:ind w:left="720"/>
      </w:pPr>
      <w:r>
        <w:rPr>
          <w:lang w:val="png_PG" w:bidi="png_PG"/>
        </w:rPr>
      </w:r>
      <w:r>
        <w:rPr>
          <w:lang w:val="png_PG" w:bidi="png_PG"/>
        </w:rPr>
        <w:t>wanpela yangpela donki we no gat lain i bin sindaun antap long en</w:t>
      </w:r>
    </w:p>
    <w:p>
      <w:pPr>
        <w:pStyle w:val="ListBullet"/>
        <w:spacing w:line="240" w:lineRule="auto"/>
        <w:ind w:left="720"/>
      </w:pPr>
      <w:r>
        <w:rPr>
          <w:lang w:val="png_PG" w:bidi="png_PG"/>
        </w:rPr>
      </w:r>
      <w:r>
        <w:rPr>
          <w:lang w:val="png_PG" w:bidi="png_PG"/>
        </w:rPr>
        <w:t>Ol manmeri i sanap klostu long dispela donki</w:t>
      </w:r>
    </w:p>
    <w:p>
      <w:pPr>
        <w:pStyle w:val="ListBullet"/>
        <w:spacing w:line="240" w:lineRule="auto"/>
        <w:ind w:left="720"/>
      </w:pPr>
      <w:r>
        <w:rPr>
          <w:lang w:val="png_PG" w:bidi="png_PG"/>
        </w:rPr>
      </w:r>
      <w:r>
        <w:rPr>
          <w:lang w:val="png_PG" w:bidi="png_PG"/>
        </w:rPr>
        <w:t>Ol manmeri long rot i go long Jerusalem Ol sampela manmeri i wokabaut bihain long donki na sampela i wokabaut fran long donki.</w:t>
      </w:r>
    </w:p>
    <w:p>
      <w:pPr/>
      <w:r>
        <w:rPr>
          <w:lang w:val="png_PG" w:bidi="png_PG"/>
        </w:rPr>
      </w:r>
      <w:r>
        <w:rPr>
          <w:lang w:val="png_PG" w:bidi="png_PG"/>
        </w:rPr>
        <w:t>Olsem wanpela grup, tingting gut long ol dispela pat bilong we stori i kamap long en.</w:t>
      </w:r>
    </w:p>
    <w:p>
      <w:pPr/>
      <w:r>
        <w:rPr>
          <w:lang w:val="png_PG" w:bidi="png_PG"/>
        </w:rPr>
      </w:r>
      <w:r>
        <w:rPr>
          <w:lang w:val="png_PG" w:bidi="png_PG"/>
        </w:rPr>
        <w:t>Em i impoten long long tingim olsem maunten Oliv em i stap long wanpela hil we i antap tru, tasol em i no wanpela maunten. Em i antap moa long ol hil na taun we i stap raunim em.</w:t>
      </w:r>
    </w:p>
    <w:p>
      <w:pPr/>
      <w:r>
        <w:rPr>
          <w:lang w:val="png_PG" w:bidi="png_PG"/>
        </w:rPr>
      </w:r>
      <w:r>
        <w:rPr>
          <w:lang w:val="png_PG" w:bidi="png_PG"/>
        </w:rPr>
        <w:t>Stop long hia na olsem wanpela grup, lukluk long wanpela foto bilong maunten Oliv we i lukluk i go antap long Jerusalem. Posim dispela odio long hia.</w:t>
      </w:r>
    </w:p>
    <w:p>
      <w:pPr/>
      <w:r>
        <w:rPr>
          <w:lang w:val="png_PG" w:bidi="png_PG"/>
        </w:rPr>
      </w:r>
      <w:r>
        <w:rPr>
          <w:lang w:val="png_PG" w:bidi="png_PG"/>
        </w:rPr>
        <w:t>Papa bilong donki i bin pasim dispela donki klostu long dua bilong wanpela haus i stap klostu long rot long dispela taun. Ating ol i bin pasim em long wanpela pos i sanap long graun. Wanpela hap bilong rop i pas raunim nek bilong donki, na narapela hap i pas raunim wanpela pos. Ol papa bilong ol donki i mekim olsem bai ol donki i no ken wokabaut i go taim i nogat man i yusim ol.</w:t>
      </w:r>
    </w:p>
    <w:p>
      <w:pPr/>
      <w:r>
        <w:rPr>
          <w:lang w:val="png_PG" w:bidi="png_PG"/>
        </w:rPr>
      </w:r>
      <w:r>
        <w:rPr>
          <w:lang w:val="png_PG" w:bidi="png_PG"/>
        </w:rPr>
        <w:t>Ol disaipel i bringim dispela donki i kam na ol i putim ol autsait klos bilong ol antap long dispela animal. Ol i no tromoi ol samting long em, tasol ol i putim gut antap long baksait bilong donki bai Jisas i ken sindaun gut long em na ron antap long em.</w:t>
      </w:r>
    </w:p>
    <w:p>
      <w:pPr/>
      <w:r>
        <w:rPr>
          <w:lang w:val="png_PG" w:bidi="png_PG"/>
        </w:rPr>
      </w:r>
      <w:r>
        <w:rPr>
          <w:lang w:val="png_PG" w:bidi="png_PG"/>
        </w:rPr>
        <w:t>Taim Jisas i sindaun long donki na i go long Jerusalem, i gat planti manmeri i stap long rot. Dispela em i taim bipo long wanpela bikpela de bilong lotu, olsem na planti manmeri i wok long kam long Jerusalem. Ol manmeri i luksave long Jisas olsem wanpela impoten man we i kam long lotu. Ol manmeri i putim ol longpela autsait klos bilong ol long graun, fran long donki bai em i ken wokabaut antap long ol dispela klos. Ol i katim ol han bilong diwai long ol fild na putim ol long graun. Ol dispela brens bilong oliv o pam diwai em ol i malumalum pat bilong brens.</w:t>
      </w:r>
    </w:p>
    <w:p>
      <w:pPr/>
      <w:r>
        <w:rPr>
          <w:lang w:val="png_PG" w:bidi="png_PG"/>
        </w:rPr>
      </w:r>
      <w:r>
        <w:rPr>
          <w:lang w:val="png_PG" w:bidi="png_PG"/>
        </w:rPr>
        <w:t>Ol manmeri i bin wokabaut fran long donki na bihain long donki. Ol i wok long singim ol song bilong amamas na litimapim nem bilong God na bilong welkamim ol manmeri. Ol i tok, "Hosana, o litimapim nem bilong God! Blesing i stap long man husat i makim God. Blesing i go long Kingdom we bai i kam wanpela de\—we wanpela lain bilong Devit bai i bosim! Litimapim God!"</w:t>
      </w:r>
    </w:p>
    <w:p>
      <w:pPr/>
      <w:r>
        <w:rPr>
          <w:lang w:val="png_PG" w:bidi="png_PG"/>
        </w:rPr>
      </w:r>
      <w:r>
        <w:rPr>
          <w:lang w:val="png_PG" w:bidi="png_PG"/>
        </w:rPr>
        <w:t>Taim Jisas i kamap long taun, ol manmeri i lusim taun i go. Jisas na ol disaipel bilong em i wokabaut i go long eria bilong Tempel, ol i lukluk raun na lusim na i go. Taim i kamap leit\—klostu long san i go daun\—olsem na em i taim bilong go bek long haus. Ol i wokabaut i go bek autsait long taun, long 3-pela kilomita i go bek long Betani bilong slip long nait.</w:t>
      </w:r>
    </w:p>
    <w:p>
      <w:pPr/>
      <w:r>
        <w:rPr>
          <w:lang w:val="png_PG" w:bidi="png_PG"/>
        </w:rPr>
      </w:r>
      <w:r>
        <w:rPr>
          <w:lang w:val="png_PG" w:bidi="png_PG"/>
        </w:rPr>
        <w:t>Nau, grup mas wokim storibod, dro, o yusim ol samting long piksarim dispela stori na ol eksen i stap insait long en.</w:t>
      </w:r>
      <w:r>
        <w:rPr>
          <w:lang w:val="png_PG" w:bidi="png_PG"/>
        </w:rPr>
      </w:r>
    </w:p>
    <w:p>
      <w:pPr>
        <w:pStyle w:val="Heading3"/>
      </w:pPr>
      <w:r>
        <w:rPr>
          <w:lang w:val="png_PG" w:bidi="png_PG"/>
        </w:rPr>
        <w:t>Ektim aut dispela Tok</w:t>
      </w:r>
    </w:p>
    <w:p>
      <w:pPr/>
      <w:r>
        <w:rPr>
          <w:lang w:val="png_PG" w:bidi="png_PG"/>
        </w:rPr>
      </w:r>
      <w:r>
        <w:rPr>
          <w:lang w:val="png_PG" w:bidi="png_PG"/>
        </w:rPr>
        <w:t>Harim wanpela vesen bilong Mak 11:1–11 long trenslesen we i isi tru long yupela long andastendim.</w:t>
      </w:r>
    </w:p>
    <w:p>
      <w:pPr/>
      <w:r>
        <w:rPr>
          <w:lang w:val="png_PG" w:bidi="png_PG"/>
        </w:rPr>
      </w:r>
      <w:r>
        <w:rPr>
          <w:lang w:val="png_PG" w:bidi="png_PG"/>
        </w:rPr>
        <w:t>Insait long dispela step, grup bai i mekim drama bilong dispela stori.</w:t>
      </w:r>
    </w:p>
    <w:p>
      <w:pPr/>
      <w:r>
        <w:rPr>
          <w:lang w:val="png_PG" w:bidi="png_PG"/>
        </w:rPr>
      </w:r>
      <w:r>
        <w:rPr>
          <w:lang w:val="png_PG" w:bidi="png_PG"/>
        </w:rPr>
        <w:t>Dispela stori i gat fopela hap.</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12-pela disaipel bilong Jisas, wantaim dispela tupela disaipel husat i go long kisim donki.</w:t>
      </w:r>
    </w:p>
    <w:p>
      <w:pPr>
        <w:pStyle w:val="ListBullet"/>
        <w:spacing w:line="240" w:lineRule="auto"/>
        <w:ind w:left="720"/>
      </w:pPr>
      <w:r>
        <w:rPr>
          <w:lang w:val="png_PG" w:bidi="png_PG"/>
        </w:rPr>
      </w:r>
      <w:r>
        <w:rPr>
          <w:lang w:val="png_PG" w:bidi="png_PG"/>
        </w:rPr>
        <w:t>Wanpela yangpela donki we no gat lain i bin sindaun antap long em</w:t>
      </w:r>
    </w:p>
    <w:p>
      <w:pPr>
        <w:pStyle w:val="ListBullet"/>
        <w:spacing w:line="240" w:lineRule="auto"/>
        <w:ind w:left="720"/>
      </w:pPr>
      <w:r>
        <w:rPr>
          <w:lang w:val="png_PG" w:bidi="png_PG"/>
        </w:rPr>
      </w:r>
      <w:r>
        <w:rPr>
          <w:lang w:val="png_PG" w:bidi="png_PG"/>
        </w:rPr>
        <w:t>Ol manmeri i sanap klostu long dispela donki</w:t>
      </w:r>
    </w:p>
    <w:p>
      <w:pPr>
        <w:pStyle w:val="ListBullet"/>
        <w:spacing w:line="240" w:lineRule="auto"/>
        <w:ind w:left="720"/>
      </w:pPr>
      <w:r>
        <w:rPr>
          <w:lang w:val="png_PG" w:bidi="png_PG"/>
        </w:rPr>
      </w:r>
      <w:r>
        <w:rPr>
          <w:lang w:val="png_PG" w:bidi="png_PG"/>
        </w:rPr>
        <w:t>Ol manmeri i stap long rot i go long Jerusalem. Ol sampela manmeri husat i wokabaut bihain long donki na ol sampela manmeri husat i wokabaut i go pas long donki.</w:t>
      </w:r>
    </w:p>
    <w:p>
      <w:pPr/>
      <w:r>
        <w:rPr>
          <w:lang w:val="png_PG" w:bidi="png_PG"/>
        </w:rPr>
      </w:r>
      <w:r>
        <w:rPr>
          <w:lang w:val="png_PG" w:bidi="png_PG"/>
        </w:rPr>
        <w:t>Olsem wanpela grup, ektim dispela stori tupela taim. Yupela i mas ektim dispela stori long tok ples bilong yupela yet.</w:t>
      </w:r>
    </w:p>
    <w:p>
      <w:pPr/>
      <w:r>
        <w:rPr>
          <w:lang w:val="png_PG" w:bidi="png_PG"/>
        </w:rPr>
      </w:r>
      <w:r>
        <w:rPr>
          <w:lang w:val="png_PG" w:bidi="png_PG"/>
        </w:rPr>
        <w:t>Long namba wan taim, ektim dispela stori na no ken stop. Tingting gut long ol toktok we ol manmeri insait long stori i mekim, flow bilong stori, wanem as tingting bilong stori na wanem ol samting bilong ektim long soim dispela as tingting, na wanem oda ol samting i kamap insait long stori. Sekim olsem yupela i ektim olgeta samting na i no bin kalapim ol hatpela o impoten pat bilong stori. Helpim wanpela narapela long tingim olgeta pat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gen long namba tu taim. Long sampela hap insait long drama, stopim drama na askim dispela kwesten i go long wanpela man o meri husat i ekt, "Yu wok long pilim olsem wanem o yu wok long tingting olsem wanem?" Dispela man o meri husat i wok long ekt bai i bekim na tokaut long wanem samting em i pilim o tingim sapos em i tru tru dispela man o meri o samting we em i wok long ektim. Bihain, kontinu wantaim dispela drama.</w:t>
      </w:r>
    </w:p>
    <w:p>
      <w:pPr/>
      <w:r>
        <w:rPr>
          <w:lang w:val="png_PG" w:bidi="png_PG"/>
        </w:rPr>
      </w:r>
      <w:r>
        <w:rPr>
          <w:lang w:val="png_PG" w:bidi="png_PG"/>
        </w:rPr>
        <w:t>Posim dispela odio long hia na ektim stori gen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Jisas na ol disaipel bilong em i kamap long maunten Oliv klostu long Betfage. Ol i bin wokabaut longpela hap long dispela de-34 kilomita. Jisas i salim tupela disaipel i go insait long narapela ples wantaim tok stia bilong painim wanpela yangpela donki we i no gat lain i bin sindaun antap long em. Em i tokim ol long lusim rop bilong em na bringim em i go long em.</w:t>
      </w:r>
    </w:p>
    <w:p>
      <w:pPr/>
      <w:r>
        <w:rPr>
          <w:lang w:val="png_PG" w:bidi="png_PG"/>
        </w:rPr>
      </w:r>
      <w:r>
        <w:rPr>
          <w:lang w:val="png_PG" w:bidi="png_PG"/>
        </w:rPr>
        <w:t>Stopim dispela drama long sotpela taim. Askim dispela man i ekt olsem Jisas, "Yu wok long tingting olsem wanem o pilim olsem wanem?" Dispela man i ken bekim olsem, "Mi taiet tasol mi gat moa samting long mekim tude" o "Mi wari olsem wok bilong mi long Jerusalem em i stat, na i no longtaim mi bai i dai." Askim ol lain husat i ekt olsem ol disaipel, "Yupela i wok long pilim olsem wanem na tingting olsem wanem?" Wanpela inap bekim tok olsem, "Tingting i paul olsem Jisas i gat wok long donki-no gat wanpela man i save sindaun long en na i go insait long Jerusalem!" O "Pret nogut wanpela i ting mipela i stilim donki." Kontinu wantaim drama.</w:t>
      </w:r>
    </w:p>
    <w:p>
      <w:pPr/>
      <w:r>
        <w:rPr>
          <w:lang w:val="png_PG" w:bidi="png_PG"/>
        </w:rPr>
      </w:r>
      <w:r>
        <w:rPr>
          <w:lang w:val="png_PG" w:bidi="png_PG"/>
        </w:rPr>
        <w:t>Ol disaipel i go long ples na lukim dispela donki we ol i bin pasim em i stap, wankain olsem Jisas i bin tok. Taim ol i rausim rop i pasim em, ol manmeri i askim ol long wai na ol i mekim dispela samting. Ol i bekim, "Bikpela i nidim em," na ol manmeri i larim ol i kisim donki i go. Ol i bringim dispela donki i kam bek na olgeta disaipel i rausim ol longpela autsait klos bilong ol na putim antap long donki bilong mekim wanpela malumalum ples bilong Jisas long sindaun long en.</w:t>
      </w:r>
    </w:p>
    <w:p>
      <w:pPr/>
      <w:r>
        <w:rPr>
          <w:lang w:val="png_PG" w:bidi="png_PG"/>
        </w:rPr>
      </w:r>
      <w:r>
        <w:rPr>
          <w:lang w:val="png_PG" w:bidi="png_PG"/>
        </w:rPr>
        <w:t>Stopim dispela drama long sotpela taim. Askim dispela man i ekt olsem Jisas, "Yu wok long tingting olsem wanem o pilim olsem wanem?" Dispela man i ken bekim olsem, "Mi amamas tru olsem ol disaipel bilong mi i wok long harim tok bilong mi," o "Mi laikim tru olsem ol manmeri i stap raun long mi i mas luksave moa long mi husat tru," o "Mi laikim tru ol dispela manmeri." Askim ol lain husat i ekt olsem ol disaipel, "Yupela i wok long pilim olsem wanem o yupela i wok long tingting olsem wanem?" Dispela man i ken bekim olsem, "Mi kirap nogut tru olsem mipela painim donki na ol manmeri i larim mipela i kisim", o "Mi laikim Jisas long stap gut, maski sapos dispela i min olsem mi bai i rausim longpela ausait klos bilong mi." Kontinu wantaim drama.</w:t>
      </w:r>
    </w:p>
    <w:p>
      <w:pPr/>
      <w:r>
        <w:rPr>
          <w:lang w:val="png_PG" w:bidi="png_PG"/>
        </w:rPr>
      </w:r>
      <w:r>
        <w:rPr>
          <w:lang w:val="png_PG" w:bidi="png_PG"/>
        </w:rPr>
        <w:t>Jisas i sindaun antap long dispela donki na i go insait long Jerusalem. Ol manmeri i kisim ol pam o oliv brens long ol diwai na putim ol long graun. Ol i rausim ol ausait longpela klos bilong ol na putim ol long graun. Ol i singaut wantaim amamas, "Hosana, litimapim nem, i go long man i makim God!" Blesing i stap long kingdom we bai i kam long ol lain bilong King Devit! Litimapim God!"</w:t>
      </w:r>
    </w:p>
    <w:p>
      <w:pPr/>
      <w:r>
        <w:rPr>
          <w:lang w:val="png_PG" w:bidi="png_PG"/>
        </w:rPr>
      </w:r>
      <w:r>
        <w:rPr>
          <w:lang w:val="png_PG" w:bidi="png_PG"/>
        </w:rPr>
        <w:t>Stopim dispela drama sotpela taim. Askim ol lain husat i ekt olsem ol manmeri, "Yupela i wok long pilim olsem wanem o tingting olsem wanem?" Dispela man i ken bekim olsem, "Dispela mas em i mas impoten," o "Mi save laikim tru ol festivel! Yumi litimapim nem bilong dispela man-ating em bai helpim yumi!" o "Yumi bai orait." Askim ol disaipel, "Yupela i wok long pilim olsem wanem o tingting olsem wanem?" Dispela man i ken bekim olsem, "Mi amamas tru long stap wantaim dispela kain impoten man!" O "Mi laik save wanem kain wok mi bai mekim sapos Jisas i kamap king." Askim Jisas, "Yu wok long pilim olsem wanem o yu wok long tingting olsem wanem?" Dispela man i ken bekim olsem, "Mi laik bai ol dispela manmeri i save mi wanem kain man," o "Mi wari olsem ol dispela manmeri i no andastendim samting." Kontinu wantaim drama.</w:t>
      </w:r>
    </w:p>
    <w:p>
      <w:pPr/>
      <w:r>
        <w:rPr>
          <w:lang w:val="png_PG" w:bidi="png_PG"/>
        </w:rPr>
      </w:r>
      <w:r>
        <w:rPr>
          <w:lang w:val="png_PG" w:bidi="png_PG"/>
        </w:rPr>
        <w:t xml:space="preserve">Jisas i go insait long Jerusalem na ol bikpela lain manmeri i lusim dispela hap na i go. Jisas na ol twelpela disaipel i go long tempel eria na lukluk raun. Bihain ol i wokabaut i go bek autsait long taun na i go long Betani, na ol i slip long hap long nait. </w:t>
      </w:r>
    </w:p>
    <w:p>
      <w:pPr/>
      <w:r>
        <w:rPr>
          <w:lang w:val="png_PG" w:bidi="png_PG"/>
        </w:rPr>
      </w:r>
      <w:r>
        <w:rPr>
          <w:lang w:val="png_PG" w:bidi="png_PG"/>
        </w:rPr>
        <w:t>Stopim dispela drama sotpela long taim. Askim ol lain husat i ekt olsem ol disaipel, "Yupela i wok long pilim olsem wanem o tingting olsem wanem?" Dispela man i ken olsem, "Paul olsem mipela i go lukim tempel nau tasol," o "Mi taiet tru bihain long dispela de," o "Mi amamas tru long dispela festivel bai i kamap."</w:t>
      </w:r>
      <w:r>
        <w:rPr>
          <w:lang w:val="png_PG" w:bidi="png_PG"/>
        </w:rPr>
      </w:r>
    </w:p>
    <w:p>
      <w:pPr>
        <w:pStyle w:val="Heading3"/>
      </w:pPr>
      <w:r>
        <w:rPr>
          <w:lang w:val="png_PG" w:bidi="png_PG"/>
        </w:rPr>
        <w:t>Pulapim dispela speis</w:t>
      </w:r>
    </w:p>
    <w:p>
      <w:pPr/>
      <w:r>
        <w:rPr>
          <w:lang w:val="png_PG" w:bidi="png_PG"/>
        </w:rPr>
      </w:r>
      <w:r>
        <w:rPr>
          <w:lang w:val="png_PG" w:bidi="png_PG"/>
        </w:rPr>
        <w:t>Harim wanpela vesen bilong Mak 11:1–11 long trenslesen we i isi tru long yupela long andastendim.</w:t>
      </w:r>
    </w:p>
    <w:p>
      <w:pPr/>
      <w:r>
        <w:rPr>
          <w:lang w:val="png_PG" w:bidi="png_PG"/>
        </w:rPr>
      </w:r>
      <w:r>
        <w:rPr>
          <w:lang w:val="png_PG" w:bidi="png_PG"/>
        </w:rPr>
        <w:t>Insait long dispela step, grup bai i toktok long ol bikpela hap tok na ol wod i stap insait long dispela stori.</w:t>
      </w:r>
    </w:p>
    <w:p>
      <w:pPr/>
      <w:r>
        <w:rPr>
          <w:lang w:val="png_PG" w:bidi="png_PG"/>
        </w:rPr>
      </w:r>
      <w:r>
        <w:rPr>
          <w:lang w:val="png_PG" w:bidi="png_PG"/>
        </w:rPr>
        <w:t xml:space="preserve">Jisas na ol </w:t>
      </w:r>
      <w:r>
        <w:rPr>
          <w:b/>
          <w:lang w:val="png_PG" w:bidi="png_PG"/>
        </w:rPr>
        <w:t>disaipel</w:t>
      </w:r>
      <w:r>
        <w:rPr>
          <w:lang w:val="png_PG" w:bidi="png_PG"/>
        </w:rPr>
        <w:t xml:space="preserve"> bilong em i kamap long ausait hap bilong Jerusalem. Ol i stap antap long </w:t>
      </w:r>
      <w:r>
        <w:rPr>
          <w:b/>
          <w:lang w:val="png_PG" w:bidi="png_PG"/>
        </w:rPr>
        <w:t>maunten Oliv,</w:t>
      </w:r>
      <w:r>
        <w:rPr>
          <w:lang w:val="png_PG" w:bidi="png_PG"/>
        </w:rPr>
        <w:t xml:space="preserve"> wanpela liklik maunten we i stap antap moa long olgeta narapela ples na em i stap long narapela sait bilong wanpela veli long Jerusalem. Planti ol oliv diwai i bin gro long dispela liklik maunten. Ol disaipel em lain i save stap klostu tru long Jisas na bihainim Jisas. Yusim seim wod bilong </w:t>
      </w:r>
      <w:r>
        <w:rPr>
          <w:b/>
          <w:lang w:val="png_PG" w:bidi="png_PG"/>
        </w:rPr>
        <w:t>disaipel</w:t>
      </w:r>
      <w:r>
        <w:rPr>
          <w:lang w:val="png_PG" w:bidi="png_PG"/>
        </w:rPr>
        <w:t xml:space="preserve"> olsem yu bin yusim long olgeta narapela hap insait long buk bilong Mak. Long kisim moa tok save long ol disaipel, lukim masta gloseri.</w:t>
      </w:r>
    </w:p>
    <w:p>
      <w:pPr/>
      <w:r>
        <w:rPr>
          <w:lang w:val="png_PG" w:bidi="png_PG"/>
        </w:rPr>
      </w:r>
      <w:r>
        <w:rPr>
          <w:lang w:val="png_PG" w:bidi="png_PG"/>
        </w:rPr>
        <w:t>Stop long hia na olsem wanpela grup, lukluk long wanpela foto bilong wanpela oliv diwai, na wanpela foto bilong maunten Oliv. Posim dispela odio long hia.</w:t>
      </w:r>
    </w:p>
    <w:p>
      <w:pPr/>
      <w:r>
        <w:rPr>
          <w:lang w:val="png_PG" w:bidi="png_PG"/>
        </w:rPr>
      </w:r>
      <w:r>
        <w:rPr>
          <w:lang w:val="png_PG" w:bidi="png_PG"/>
        </w:rPr>
        <w:t xml:space="preserve">Jisas i askim tupela disaipel bilong em long go long wanpela ples i stap klostu na kisim dispela </w:t>
      </w:r>
      <w:r>
        <w:rPr>
          <w:b/>
          <w:lang w:val="png_PG" w:bidi="png_PG"/>
        </w:rPr>
        <w:t>yangpela donki</w:t>
      </w:r>
      <w:r>
        <w:rPr>
          <w:lang w:val="png_PG" w:bidi="png_PG"/>
        </w:rPr>
        <w:t xml:space="preserve"> o pikinini bilong donki we ol lain i bin pasim i stap klostu long wanpela dua insait long dispela ples. Dispela animal em i wanpela yangpela donki we no gat lain i bin sindaun na ron antap long em. Ol donki em ol animal bilong karim ol hevi samting na ol i bikpela inap long karim wanpela man.</w:t>
      </w:r>
    </w:p>
    <w:p>
      <w:pPr/>
      <w:r>
        <w:rPr>
          <w:lang w:val="png_PG" w:bidi="png_PG"/>
        </w:rPr>
      </w:r>
      <w:r>
        <w:rPr>
          <w:lang w:val="png_PG" w:bidi="png_PG"/>
        </w:rPr>
        <w:t>Olsem wanpela grup, stap hia na lukim wanpela piksa bilong yangpela donki. Posim odio long hia.</w:t>
      </w:r>
    </w:p>
    <w:p>
      <w:pPr/>
      <w:r>
        <w:rPr>
          <w:lang w:val="png_PG" w:bidi="png_PG"/>
        </w:rPr>
      </w:r>
      <w:r>
        <w:rPr>
          <w:lang w:val="png_PG" w:bidi="png_PG"/>
        </w:rPr>
        <w:t>Sapos sampela lain i askim ol disaipel long wai na ol i lusim rop bilong dispela donki, Jisas i tokim ol long tok olsem, "</w:t>
      </w:r>
      <w:r>
        <w:rPr>
          <w:b/>
          <w:lang w:val="png_PG" w:bidi="png_PG"/>
        </w:rPr>
        <w:t>Bikpela</w:t>
      </w:r>
      <w:r>
        <w:rPr>
          <w:lang w:val="png_PG" w:bidi="png_PG"/>
        </w:rPr>
        <w:t xml:space="preserve"> i nidim em." </w:t>
      </w:r>
      <w:r>
        <w:rPr>
          <w:b/>
          <w:lang w:val="png_PG" w:bidi="png_PG"/>
        </w:rPr>
        <w:t>Bikpela</w:t>
      </w:r>
      <w:r>
        <w:rPr>
          <w:lang w:val="png_PG" w:bidi="png_PG"/>
        </w:rPr>
        <w:t xml:space="preserve"> em ating ol i yusim long hia long minim olsem masta\—o wanpela man husat i gat atoriti antap long ol narapela manmeri. Planti taim dispela wod Bikpela i toktok long God. Tasol, em i ken minim olsem papa bilong dispela animal em i yet i nidim dispela animal. Yumi no klia gut, tasol planti translesen i kisim mining bilong dispela tok olsem Jisas, dispela masta, i nidim dispela animal. Taim </w:t>
      </w:r>
      <w:r>
        <w:rPr>
          <w:b/>
          <w:lang w:val="png_PG" w:bidi="png_PG"/>
        </w:rPr>
        <w:t>Bikpela</w:t>
      </w:r>
      <w:r>
        <w:rPr>
          <w:lang w:val="png_PG" w:bidi="png_PG"/>
        </w:rPr>
        <w:t xml:space="preserve"> i pinisim wok bilong em wantaim dispela animal, em bai i bringim dispela animal i go bek long papa bilong em. Yusim seim wod bilong Bikpela olsem yu bin yusim long ol narapela stori i go pinis. Long kisim moa tok save long Bikpela, lukim masta gloseri.</w:t>
      </w:r>
    </w:p>
    <w:p>
      <w:pPr/>
      <w:r>
        <w:rPr>
          <w:lang w:val="png_PG" w:bidi="png_PG"/>
        </w:rPr>
      </w:r>
      <w:r>
        <w:rPr>
          <w:lang w:val="png_PG" w:bidi="png_PG"/>
        </w:rPr>
        <w:t xml:space="preserve">Ol disaipel i putim </w:t>
      </w:r>
      <w:r>
        <w:rPr>
          <w:b/>
          <w:lang w:val="png_PG" w:bidi="png_PG"/>
        </w:rPr>
        <w:t>autsait kout</w:t>
      </w:r>
      <w:r>
        <w:rPr>
          <w:lang w:val="png_PG" w:bidi="png_PG"/>
        </w:rPr>
        <w:t xml:space="preserve"> bilong ol i go antap long dispela donki, bai Jisas i gat gutpela ples bilong sindaun. Bihain ol manmeri i putim ol klos bilong ol long rot bilong donki i ken wokabaut antap long ol, olsem wanpela sain bilong soim rispek long Jisas. Ol dispela longpela kout bilong werim long autsait em ol i save werim antap long ol nomol klos bilong ol. Ol dispela klos i save helpim long mekim ol man i pilim hot long nait bikos ol i wokim dispela klos long skin bilong animal o wul. Ol man i save putim dispela klos antap long ol solda bilong ol na i gat ol hol bilong putim han i go insait. Yusim seim wod bilong klouk olsem yu bin yusim insait long ol narapela stori i go pinis. Long kisim moa tok save long ol klouk o kout bilong werim long autsait, lukim masta gloseri.</w:t>
      </w:r>
    </w:p>
    <w:p>
      <w:pPr/>
      <w:r>
        <w:rPr>
          <w:lang w:val="png_PG" w:bidi="png_PG"/>
        </w:rPr>
      </w:r>
      <w:r>
        <w:rPr>
          <w:lang w:val="png_PG" w:bidi="png_PG"/>
        </w:rPr>
        <w:t>Stop long hia na olsem wanpela grup, lukim wanpela piksa bilong ol kout bilong werim long autsait we ol Ju man i save werim. Posim dispela odio long hia.</w:t>
      </w:r>
    </w:p>
    <w:p>
      <w:pPr/>
      <w:r>
        <w:rPr>
          <w:lang w:val="png_PG" w:bidi="png_PG"/>
        </w:rPr>
      </w:r>
      <w:r>
        <w:rPr>
          <w:lang w:val="png_PG" w:bidi="png_PG"/>
        </w:rPr>
        <w:t xml:space="preserve">Taim Jisas i stat long ron i go insait long Jerusalem, ol manmeri i stat long singaut na preisim God. </w:t>
      </w:r>
      <w:r>
        <w:rPr>
          <w:b/>
          <w:lang w:val="png_PG" w:bidi="png_PG"/>
        </w:rPr>
        <w:t>Hosana</w:t>
      </w:r>
      <w:r>
        <w:rPr>
          <w:lang w:val="png_PG" w:bidi="png_PG"/>
        </w:rPr>
        <w:t xml:space="preserve"> i ken min olsem "seivim mipela," "welkam," o "glori" i go long wanpela man. Long hia, Hosana ating em i minim "welkam" wantaim dispela tingting bilong bikpela amamas na litimapim nem. Taim ol manmeri i singaut "Hosana long antap tru," ating ol i wok long tok welkam na liptimapim nem bilong God. Stop long hia na toktok olsem wanpela grup long wanem wod o hap tok yupela bai i yusim long </w:t>
      </w:r>
      <w:r>
        <w:rPr>
          <w:b/>
          <w:lang w:val="png_PG" w:bidi="png_PG"/>
        </w:rPr>
        <w:t>Hosana</w:t>
      </w:r>
      <w:r>
        <w:rPr>
          <w:lang w:val="png_PG" w:bidi="png_PG"/>
        </w:rPr>
        <w:t xml:space="preserve">. Yupela bai i tok "Hosana," tasol o trensletim mining bilong "welkam o preisim God wantaim amamas"? Lukim </w:t>
      </w:r>
      <w:r>
        <w:rPr>
          <w:b/>
          <w:lang w:val="png_PG" w:bidi="png_PG"/>
        </w:rPr>
        <w:t>Hosana</w:t>
      </w:r>
      <w:r>
        <w:rPr>
          <w:lang w:val="png_PG" w:bidi="png_PG"/>
        </w:rPr>
        <w:t xml:space="preserve"> insait long Masta Gloseri long kisim moa tok save. Posim dispela odio long hia.</w:t>
      </w:r>
    </w:p>
    <w:p>
      <w:pPr/>
      <w:r>
        <w:rPr>
          <w:lang w:val="png_PG" w:bidi="png_PG"/>
        </w:rPr>
      </w:r>
      <w:r>
        <w:rPr>
          <w:b/>
          <w:lang w:val="png_PG" w:bidi="png_PG"/>
        </w:rPr>
        <w:t>Blesing i stap long man i kam long nem bilong Bikpela</w:t>
      </w:r>
      <w:r>
        <w:rPr>
          <w:lang w:val="png_PG" w:bidi="png_PG"/>
        </w:rPr>
        <w:t xml:space="preserve"> em i min olsem dispela man husat i kam em i gat blesing o i gat laikim i kam long God bikos em i kam olsem man i makim God. Insait long dispela pat bilong stori, dispela wod </w:t>
      </w:r>
      <w:r>
        <w:rPr>
          <w:b/>
          <w:lang w:val="png_PG" w:bidi="png_PG"/>
        </w:rPr>
        <w:t>Bikpela</w:t>
      </w:r>
      <w:r>
        <w:rPr>
          <w:lang w:val="png_PG" w:bidi="png_PG"/>
        </w:rPr>
        <w:t xml:space="preserve"> i minim God em yet. Yusim dispela seim wod bilong blesing na Bikpela, we i toktok long God, we yupela i bin yusim insait long ol narapela stori i go pinis. Long kisim moa tok save long blesing na Bikpela, lukim masta gloseri.</w:t>
      </w:r>
    </w:p>
    <w:p>
      <w:pPr/>
      <w:r>
        <w:rPr>
          <w:lang w:val="png_PG" w:bidi="png_PG"/>
        </w:rPr>
      </w:r>
      <w:r>
        <w:rPr>
          <w:lang w:val="png_PG" w:bidi="png_PG"/>
        </w:rPr>
        <w:t xml:space="preserve">Ol Ju i save laikim tru God long kipim ol promis bilong em long ol. God i bin promis olsem wanpela de wanpela sevia bai i kam long bosim ol manmeri, winim ol birua bilong ol, na kisim bek ol long pasin bilong stap aninit long narapela lain. Dispela sevia o Mesaia, em bai i kam long lain bilong King Devit. </w:t>
      </w:r>
      <w:r>
        <w:rPr>
          <w:b/>
          <w:lang w:val="png_PG" w:bidi="png_PG"/>
        </w:rPr>
        <w:t>Papa bilong yumi Devit</w:t>
      </w:r>
      <w:r>
        <w:rPr>
          <w:lang w:val="png_PG" w:bidi="png_PG"/>
        </w:rPr>
        <w:t xml:space="preserve"> insait long dispela stori i minim "tumbuna bilong yumi Devit." Ol manmeri bilong Israel, ol Ju i hop long dispela nupela Kingdom long kam klostu taim. Ol i bin pre na singim ol singsing long dispela samting planti taim. </w:t>
      </w:r>
    </w:p>
    <w:p>
      <w:pPr/>
      <w:r>
        <w:rPr>
          <w:lang w:val="png_PG" w:bidi="png_PG"/>
        </w:rPr>
      </w:r>
      <w:r>
        <w:rPr>
          <w:lang w:val="png_PG" w:bidi="png_PG"/>
        </w:rPr>
        <w:t xml:space="preserve">Jisas i bin go long </w:t>
      </w:r>
      <w:r>
        <w:rPr>
          <w:b/>
          <w:lang w:val="png_PG" w:bidi="png_PG"/>
        </w:rPr>
        <w:t>Tempel</w:t>
      </w:r>
      <w:r>
        <w:rPr>
          <w:lang w:val="png_PG" w:bidi="png_PG"/>
        </w:rPr>
        <w:t xml:space="preserve"> eria long lukluk raun. Tempel em i dispela spesel ples we ol Ju i save lotuim God na ples we God i save stap namel long ol manmeri bilong em. Stop long hia na toktok olsem wanpela grup long wanem wod o hap tok yu bai yusim long </w:t>
      </w:r>
      <w:r>
        <w:rPr>
          <w:b/>
          <w:lang w:val="png_PG" w:bidi="png_PG"/>
        </w:rPr>
        <w:t>Tempel</w:t>
      </w:r>
      <w:r>
        <w:rPr>
          <w:lang w:val="png_PG" w:bidi="png_PG"/>
        </w:rPr>
        <w:t xml:space="preserve">. Lukim </w:t>
      </w:r>
      <w:r>
        <w:rPr>
          <w:b/>
          <w:lang w:val="png_PG" w:bidi="png_PG"/>
        </w:rPr>
        <w:t>Tempel</w:t>
      </w:r>
      <w:r>
        <w:rPr>
          <w:lang w:val="png_PG" w:bidi="png_PG"/>
        </w:rPr>
        <w:t xml:space="preserve"> insait long Masta Gloseri kisim moa tok save. Posim dispela odio long hia.</w:t>
      </w:r>
    </w:p>
    <w:p>
      <w:pPr/>
      <w:r>
        <w:rPr>
          <w:lang w:val="png_PG" w:bidi="png_PG"/>
        </w:rPr>
      </w:r>
      <w:r>
        <w:rPr>
          <w:lang w:val="png_PG" w:bidi="png_PG"/>
        </w:rPr>
        <w:t>Stop long hia na lukim wanpela foto bilong Tempel. Posim dispela odio long hia.</w:t>
      </w:r>
    </w:p>
    <w:p>
      <w:pPr/>
      <w:r>
        <w:rPr>
          <w:lang w:val="png_PG" w:bidi="png_PG"/>
        </w:rPr>
      </w:r>
      <w:r>
        <w:rPr>
          <w:lang w:val="png_PG" w:bidi="png_PG"/>
        </w:rPr>
        <w:t xml:space="preserve">Bihain Jisas na </w:t>
      </w:r>
      <w:r>
        <w:rPr>
          <w:b/>
          <w:lang w:val="png_PG" w:bidi="png_PG"/>
        </w:rPr>
        <w:t>ol twelpela</w:t>
      </w:r>
      <w:r>
        <w:rPr>
          <w:lang w:val="png_PG" w:bidi="png_PG"/>
        </w:rPr>
        <w:t xml:space="preserve"> i bin go bek long Betani we ol i slip long nait. </w:t>
      </w:r>
      <w:r>
        <w:rPr>
          <w:b/>
          <w:lang w:val="png_PG" w:bidi="png_PG"/>
        </w:rPr>
        <w:t>Ol Twelpela</w:t>
      </w:r>
      <w:r>
        <w:rPr>
          <w:lang w:val="png_PG" w:bidi="png_PG"/>
        </w:rPr>
        <w:t xml:space="preserve"> i toktok long ol twelpela disaipel husat i stap klostu tru long Jisas na i go wantaim em long olgeta hap.</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translesen we i isi tru long yupela long andastendim.</w:t>
      </w:r>
    </w:p>
    <w:p>
      <w:pPr/>
      <w:r>
        <w:rPr>
          <w:lang w:val="png_PG" w:bidi="png_PG"/>
        </w:rPr>
      </w:r>
      <w:r>
        <w:rPr>
          <w:lang w:val="png_PG" w:bidi="png_PG"/>
        </w:rPr>
        <w:t>Insait long dispela sesen, olsem wanpela grup, tokim gen dispela stori long tok ples bilong yupela yet.</w:t>
      </w:r>
    </w:p>
    <w:p>
      <w:pPr/>
      <w:r>
        <w:rPr>
          <w:lang w:val="png_PG" w:bidi="png_PG"/>
        </w:rPr>
      </w:r>
      <w:r>
        <w:rPr>
          <w:lang w:val="png_PG" w:bidi="png_PG"/>
        </w:rPr>
        <w:t>Pastaim, olgeta grup bai prektis long tokim dispela stori long tok ples bilong yupela yet. Tingim long yusim ol samting we yupela i bin wanbel long en long narapela step i go pinis, kain olsem oda bilong ol samting i kamap insait long stori, ol wod, ol hap tok, ol samting ol man o 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Posim dispela odio long hia.</w:t>
      </w:r>
    </w:p>
    <w:p>
      <w:pPr/>
      <w:r>
        <w:rPr>
          <w:lang w:val="png_PG" w:bidi="png_PG"/>
        </w:rPr>
      </w:r>
      <w:r>
        <w:rPr>
          <w:lang w:val="png_PG" w:bidi="png_PG"/>
        </w:rPr>
        <w:t>Bihain, wanwan memba bilong grup i mas autim olgeta samting i kamap insait long dispela stori long wanpela laspela taim na no gat lain i mas distebim ol. Wanpela grup memba i ken yusim ol kainkain samting, ol eksen, o piksa o storibod long helpim em long tingim dispela stori. Posim dispela odio long hia.</w:t>
      </w:r>
    </w:p>
    <w:p>
      <w:pPr/>
      <w:r>
        <w:rPr>
          <w:lang w:val="png_PG" w:bidi="png_PG"/>
        </w:rPr>
      </w:r>
      <w:r>
        <w:rPr>
          <w:lang w:val="png_PG" w:bidi="png_PG"/>
        </w:rPr>
        <w:t>Bihain, orait grup i ken mekim disisen long stori bilong husat em ol i laikim tru. Yupela i ken tok olsem yupela i laikim wanem we wanpela memba bilong grup i tokim wanpela hap bilong stori, tasol yupela i laikim wanem we narapela memba bilong grup i tokim narapela hap bilong stori. Posim dispela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fainel vesen bilong stori.</w:t>
      </w:r>
      <w:r>
        <w:rPr>
          <w:lang w:val="png_PG" w:bidi="png_PG"/>
        </w:rPr>
      </w:r>
      <w:r>
        <w:rPr>
          <w:lang w:val="png_PG" w:bidi="png_PG"/>
        </w:rPr>
      </w:r>
    </w:p>
    <w:p>
      <w:pPr/>
      <w:r>
        <w:rPr>
          <w:lang w:val="png_PG" w:bidi="png_PG"/>
        </w:rPr>
      </w:r>
    </w:p>
    <w:p>
      <w:pPr>
        <w:pStyle w:val="Heading2"/>
      </w:pPr>
      <w:r>
        <w:rPr>
          <w:lang w:val="png_PG" w:bidi="png_PG"/>
        </w:rPr>
        <w:t>Mak 11:12–26</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28">
        <w:r>
          <w:rPr>
            <w:lang w:val="png_PG" w:bidi="png_PG"/>
          </w:rPr>
          <w:rPr>
            <w:color w:val="0000EE"/>
            <w:u w:val="single"/>
          </w:rPr>
          <w:t>Harim na putim long tingting na bel</w:t>
        </w:r>
      </w:hyperlink>
      <w:r>
        <w:rPr>
          <w:lang w:val="png_PG" w:bidi="png_PG"/>
        </w:rPr>
        <w:t xml:space="preserve"> (561 KB)</w:t>
      </w:r>
      <w:r>
        <w:rPr>
          <w:lang w:val="png_PG" w:bidi="png_PG"/>
        </w:rPr>
      </w:r>
    </w:p>
    <w:p>
      <w:pPr>
        <w:pStyle w:val="ListBullet"/>
        <w:spacing w:line="240" w:lineRule="auto"/>
        <w:ind w:left="720"/>
      </w:pPr>
      <w:r>
        <w:rPr>
          <w:lang w:val="png_PG" w:bidi="png_PG"/>
        </w:rPr>
      </w:r>
      <w:hyperlink r:id="rId229">
        <w:r>
          <w:rPr>
            <w:lang w:val="png_PG" w:bidi="png_PG"/>
          </w:rPr>
          <w:rPr>
            <w:color w:val="0000EE"/>
            <w:u w:val="single"/>
          </w:rPr>
          <w:t>Save long taim na ples we stori i kamap long en</w:t>
        </w:r>
      </w:hyperlink>
      <w:r>
        <w:rPr>
          <w:lang w:val="png_PG" w:bidi="png_PG"/>
        </w:rPr>
        <w:t xml:space="preserve"> (5.5 MB)</w:t>
      </w:r>
      <w:r>
        <w:rPr>
          <w:lang w:val="png_PG" w:bidi="png_PG"/>
        </w:rPr>
      </w:r>
    </w:p>
    <w:p>
      <w:pPr>
        <w:pStyle w:val="ListBullet"/>
        <w:spacing w:line="240" w:lineRule="auto"/>
        <w:ind w:left="720"/>
      </w:pPr>
      <w:r>
        <w:rPr>
          <w:lang w:val="png_PG" w:bidi="png_PG"/>
        </w:rPr>
      </w:r>
      <w:hyperlink r:id="rId230">
        <w:r>
          <w:rPr>
            <w:lang w:val="png_PG" w:bidi="png_PG"/>
          </w:rPr>
          <w:rPr>
            <w:color w:val="0000EE"/>
            <w:u w:val="single"/>
          </w:rPr>
          <w:t>Save gut long wanwan Hap bilong Stori</w:t>
        </w:r>
      </w:hyperlink>
      <w:r>
        <w:rPr>
          <w:lang w:val="png_PG" w:bidi="png_PG"/>
        </w:rPr>
        <w:t xml:space="preserve"> (4.2 MB)</w:t>
      </w:r>
      <w:r>
        <w:rPr>
          <w:lang w:val="png_PG" w:bidi="png_PG"/>
        </w:rPr>
      </w:r>
    </w:p>
    <w:p>
      <w:pPr>
        <w:pStyle w:val="ListBullet"/>
        <w:spacing w:line="240" w:lineRule="auto"/>
        <w:ind w:left="720"/>
      </w:pPr>
      <w:r>
        <w:rPr>
          <w:lang w:val="png_PG" w:bidi="png_PG"/>
        </w:rPr>
      </w:r>
      <w:hyperlink r:id="rId231">
        <w:r>
          <w:rPr>
            <w:lang w:val="png_PG" w:bidi="png_PG"/>
          </w:rPr>
          <w:rPr>
            <w:color w:val="0000EE"/>
            <w:u w:val="single"/>
          </w:rPr>
          <w:t>Putim yu yet insait long stori</w:t>
        </w:r>
      </w:hyperlink>
      <w:r>
        <w:rPr>
          <w:lang w:val="png_PG" w:bidi="png_PG"/>
        </w:rPr>
        <w:t xml:space="preserve"> (4.3 MB)</w:t>
      </w:r>
      <w:r>
        <w:rPr>
          <w:lang w:val="png_PG" w:bidi="png_PG"/>
        </w:rPr>
      </w:r>
    </w:p>
    <w:p>
      <w:pPr>
        <w:pStyle w:val="ListBullet"/>
        <w:spacing w:line="240" w:lineRule="auto"/>
        <w:ind w:left="720"/>
      </w:pPr>
      <w:r>
        <w:rPr>
          <w:lang w:val="png_PG" w:bidi="png_PG"/>
        </w:rPr>
      </w:r>
      <w:hyperlink r:id="rId232">
        <w:r>
          <w:rPr>
            <w:lang w:val="png_PG" w:bidi="png_PG"/>
          </w:rPr>
          <w:rPr>
            <w:color w:val="0000EE"/>
            <w:u w:val="single"/>
          </w:rPr>
          <w:t>Save gut long ol samting we i no klia</w:t>
        </w:r>
      </w:hyperlink>
      <w:r>
        <w:rPr>
          <w:lang w:val="png_PG" w:bidi="png_PG"/>
        </w:rPr>
        <w:t xml:space="preserve"> (5.6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11:12–26</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11:12–26 na putim insait long tingting na bel bilong yupela.</w:t>
      </w:r>
    </w:p>
    <w:p>
      <w:pPr/>
      <w:r>
        <w:rPr>
          <w:lang w:val="png_PG" w:bidi="png_PG"/>
        </w:rPr>
      </w:r>
      <w:r>
        <w:rPr>
          <w:lang w:val="png_PG" w:bidi="png_PG"/>
        </w:rPr>
        <w:t>Harim wanpela odio vesen bilong Mak 11:12–26 tripela taim, long tripela kain trenslesen, sapos yupela inap mekim olsem.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 xml:space="preserve">Dispela Baibel ves i tokim yumi wanem samting long ol manmeri? </w:t>
      </w:r>
    </w:p>
    <w:p>
      <w:pPr>
        <w:pStyle w:val="ListBullet"/>
        <w:spacing w:line="240" w:lineRule="auto"/>
        <w:ind w:left="720"/>
      </w:pPr>
      <w:r>
        <w:rPr>
          <w:lang w:val="png_PG" w:bidi="png_PG"/>
        </w:rPr>
      </w:r>
      <w:r>
        <w:rPr>
          <w:lang w:val="png_PG" w:bidi="png_PG"/>
        </w:rPr>
        <w:t>Dispela stori i tokim yumi wanem samting o i skulim yumi wanem samting long laip bilong yumi long wanwan de?</w:t>
      </w:r>
    </w:p>
    <w:p>
      <w:pPr>
        <w:pStyle w:val="ListBullet"/>
        <w:spacing w:line="240" w:lineRule="auto"/>
        <w:ind w:left="720"/>
      </w:pPr>
      <w:r>
        <w:rPr>
          <w:lang w:val="png_PG" w:bidi="png_PG"/>
        </w:rPr>
      </w:r>
      <w:r>
        <w:rPr>
          <w:lang w:val="png_PG" w:bidi="png_PG"/>
        </w:rPr>
        <w:t>Husat man o meri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vesen bilong Mak 11:12–26 long trenslesen we i isi tru long yupela long andastendim.</w:t>
      </w:r>
    </w:p>
    <w:p>
      <w:pPr/>
      <w:r>
        <w:rPr>
          <w:lang w:val="png_PG" w:bidi="png_PG"/>
        </w:rPr>
      </w:r>
      <w:r>
        <w:rPr>
          <w:lang w:val="png_PG" w:bidi="png_PG"/>
        </w:rPr>
        <w:t>Mak i save laik long tokim wanpela stori insait long wanpela narapela stori bilong mekim klia wanpela samting. Dispela stori i stat na pinis wantaim wanpela fik diwai long sait bilong rot. Ating Mak i yusim dispela stori bilong fik diwai olsem wanpela tok skul long diskraibim pasin bilong ol Israel long bihainim God.</w:t>
      </w:r>
    </w:p>
    <w:p>
      <w:pPr/>
      <w:r>
        <w:rPr>
          <w:lang w:val="png_PG" w:bidi="png_PG"/>
        </w:rPr>
      </w:r>
      <w:r>
        <w:rPr>
          <w:lang w:val="png_PG" w:bidi="png_PG"/>
        </w:rPr>
        <w:t>Insait long laspela stori Jisas i go insait long Jerusalem na em i lusim gen Jerusalem long i go slip long Betani. Long moning bilong de bihain, Jisas na ol disaipel bilong em i wokabaut i go bek insait long Jerusalem. Taim ol i wok long wokabaut i go, Jisas i hangre na em i lukim wanpela fik diwai i pulap long ol lip long sait bilong rot. Tasol, i no gat prut long dispela diwai bikos em i no sisen bilong em long karim prut. Ating dispela em i taim bilong yia bihain stret long taim we namba wan pikinini fik we i no redi i save pundaun. Ol lip tasol i save stap long diwai. Ol fik we ol manmeri i ken kaikai i save kamap long samting olsem wanpela o tupela mun bihain. Jisas i tokim dispela diwai olsem, "No gat wanpela lain i bai kaikai prut bilong yu gen." Ating Jisas i bai save pinis long wanem taim em ol diwai fik i save karim prut long Israel. Ating Jisas i yusim dispela samting olsem wanpela samting bilong lainim. Dispela fik diwai i olsem Israel. Dispela fil diwai i no wok long karim prut. Israel i no wok long bihainim God na i no soim olsem em i wok long bihainim God. Jisas na ol disaipel i kontinu long wokabaut i go insait long siti bilong Jerusalem.</w:t>
      </w:r>
    </w:p>
    <w:p>
      <w:pPr/>
      <w:r>
        <w:rPr>
          <w:lang w:val="png_PG" w:bidi="png_PG"/>
        </w:rPr>
      </w:r>
      <w:r>
        <w:rPr>
          <w:lang w:val="png_PG" w:bidi="png_PG"/>
        </w:rPr>
        <w:t>Stop long hia na toktok long dispela askim olsem wanpela grup: Jisas i bin yusim wanpela samting i save kamap long laip long tokaut long samting we i wok long kamap long sait bilong spirit bilong ol Israel. Kalsa bilong yupela i save skulim yupela ol samting long sait bilong spirit long wanem kain we? Yupela i save yusim ol lesen we i kam long ol kainkain samting we i save long graun? Givim sampela eksampel bilong ol lesen we i kam long ol samting we i save kamap long graun long skulim ol manmeri long ol trupela samting long sait bilong spirit insait long kalsa bilong yupela. Posim dispela odio long hia.</w:t>
      </w:r>
    </w:p>
    <w:p>
      <w:pPr/>
      <w:r>
        <w:rPr>
          <w:lang w:val="png_PG" w:bidi="png_PG"/>
        </w:rPr>
      </w:r>
      <w:r>
        <w:rPr>
          <w:lang w:val="png_PG" w:bidi="png_PG"/>
        </w:rPr>
        <w:t>Soim trenslesen tim bilong yu wanpela piksa bilong wanpela fik diwai na wanpela fik. Posim dispela odio long hia.</w:t>
      </w:r>
    </w:p>
    <w:p>
      <w:pPr/>
      <w:r>
        <w:rPr>
          <w:lang w:val="png_PG" w:bidi="png_PG"/>
        </w:rPr>
      </w:r>
      <w:r>
        <w:rPr>
          <w:lang w:val="png_PG" w:bidi="png_PG"/>
        </w:rPr>
        <w:t>Taim Jisas i kamap long Tempel, i gat wanpela maket i stap long banis we i ausait long autsait eria bilong Tempel. Banis we i stap autsait long autsait eria bilong Tempel, em ol i sapos long yusim long ol lain we i no Ju long stap long en na pre. Ol dispela lain i no bilong Juda ol i no gat tok orait long go insait long ol hap insait bilong Tempel, tasol dispela banis bilong Tempel ol i bin redim bilong ol long prea.</w:t>
      </w:r>
    </w:p>
    <w:p>
      <w:pPr/>
      <w:r>
        <w:rPr>
          <w:lang w:val="png_PG" w:bidi="png_PG"/>
        </w:rPr>
      </w:r>
      <w:r>
        <w:rPr>
          <w:lang w:val="png_PG" w:bidi="png_PG"/>
        </w:rPr>
        <w:t>Stop long hia na olsem wanpela grup, lukim wanpela mep bilong Tempel na ol autsait eria bilong em. Soim trenslesen tim wanem hap banis we i autsait long autsait eria bilong Tempel i stap long en. Posim dispela odio long hia.</w:t>
      </w:r>
    </w:p>
    <w:p>
      <w:pPr/>
      <w:r>
        <w:rPr>
          <w:lang w:val="png_PG" w:bidi="png_PG"/>
        </w:rPr>
      </w:r>
      <w:r>
        <w:rPr>
          <w:lang w:val="png_PG" w:bidi="png_PG"/>
        </w:rPr>
        <w:t xml:space="preserve">Jisas i belhat tru olsem wanpela maket na ples bilong senisim mani i kisim ples long dispela hap. Nau dispela ples i luk olsem wanpela maket ples. Planti taim ol maket bilong baim ol samting na ol animal bilong tempel, em ol i save stap long ol narapela hap bilong siti. Nau tasol, ol i larim manmeri long wokim maket long eria autsait long Tempel. Ol lain bilong salim samting i bin salim ol animal i "we i no gat samting i rong long ol" olsem waitpela balus pisin, oil, sol, na wain we ol lain i raun i kam i ken yusim long mekim ol kainkain sekrifais i go long God. Ol i save yusim ol waitpela balus pisin taim ol manmeri i no inap long baim ol narapela animal. Na tu, ol manmeri i sapos long baim wanpela Tempel takis olgeta yia wantaim ol olpela koin bilong ol Ju. Dispela em i taim bilong yia we ol manmeri i save baim ol dispela takis, olsem na ol i nidim wanpela ples bilong senisim mani bilong ol. Ol manmeri i bin gat ol koin mani bilong Rom, olsem na ol lain bilong senisim mani i senisim ol dispela koin bilong Rom na givim ol koin bilong takis bilong Tempel. Ol Ju i save karim ol samting ol i bin baim insait long ol kontena i go long autsait eria bilong Tempel, tasol pasin kastom bilong ol Ju i tambuim ol long mekim dispela pasin tu. Ol i bin makim dispela autsait eria bilong i stap olsem wanpela ples bilong prea bilong ol manmeri husat i no ol Ju na i save lotuim God. Jisas i belhat olsem ol manmeri i wok long pasim rot bilong ol Jentail, o ol lain husat i no ol Ju, long lotu. Ol i wok long yusim Tempel bilong God long pasin i no stret, na ol i no wok long onaim na rispektim God. God i bin tok long maus bilong profet Aisaia olsem Tempel bilong em bai i stap olsem ples bilong prea bilong </w:t>
      </w:r>
      <w:r>
        <w:rPr>
          <w:b/>
          <w:lang w:val="png_PG" w:bidi="png_PG"/>
        </w:rPr>
        <w:t>olgeta kantri,</w:t>
      </w:r>
      <w:r>
        <w:rPr>
          <w:lang w:val="png_PG" w:bidi="png_PG"/>
        </w:rPr>
        <w:t xml:space="preserve"> dispela i minim olsem em i laikim ol lain husat i no ol Ju long save long em tu. God i tok tu long maus bilong profet Jeremaia olsem ol manmeri bai i mekim Tempel i kamap wanpela ples we ol manmeri nogut, o ol stilman, bai i mekim bisnis long en. Jisas i belhat tru long ol lida bilong lotu husat i larim dispela samting long kamap. Em i kapsaitim ol tebol bilong ol man bilong senisim mani na em i fosim ol man husat i wok long salim ol samting bilong mekim ofa na ol man husat i wok long baim ol dispela samting, long lusim Tempel. Em i no larim wanpela man i karim ol samting ol i bin baim i go long eria autsait long Tempel.</w:t>
      </w:r>
    </w:p>
    <w:p>
      <w:pPr/>
      <w:r>
        <w:rPr>
          <w:lang w:val="png_PG" w:bidi="png_PG"/>
        </w:rPr>
      </w:r>
      <w:r>
        <w:rPr>
          <w:lang w:val="png_PG" w:bidi="png_PG"/>
        </w:rPr>
        <w:t>Stap long hia na toktok long dispela askim olsem wanpela grup: Wanem kain ol samting em yupela i save larim ol manmeri long mekim insait long ol ples bilong lotu? Presim pos baten long stopim odio long hia.</w:t>
      </w:r>
    </w:p>
    <w:p>
      <w:pPr/>
      <w:r>
        <w:rPr>
          <w:lang w:val="png_PG" w:bidi="png_PG"/>
        </w:rPr>
      </w:r>
      <w:r>
        <w:rPr>
          <w:lang w:val="png_PG" w:bidi="png_PG"/>
        </w:rPr>
        <w:t>Bikos long wanem samting Jisas i mekim, ol lida bilong ol pris na ol tisa bilong lo bilong lotu i bin belhat long Jisas. Ol i laik kilim em i dai, tasol ol bikpela lain manmeri i laikim tru ol tok skul bilong Jisas. Olsem na ol lida bilong lotu i pret long Jisas bikos em i gat pawa antap long ol manmeri.</w:t>
      </w:r>
    </w:p>
    <w:p>
      <w:pPr/>
      <w:r>
        <w:rPr>
          <w:lang w:val="png_PG" w:bidi="png_PG"/>
        </w:rPr>
      </w:r>
      <w:r>
        <w:rPr>
          <w:lang w:val="png_PG" w:bidi="png_PG"/>
        </w:rPr>
        <w:t>Jisas i lusim dispela siti long nait long i go bek long Betani. Long narapela moning, em i bin kam bek na i bin wokabaut i go abrusim dispela seim fik diwai we em i bin abrusim long de i go pinis. Dispela diwai em i drai i go daun long rut bilong em, na dispela i minim olsem dispela diwai i dai olgeta. Ating dispela em i wanpela sain olsem God i wok long rausim pasin bilong Israel long stap olsem lida na i gat nem na namba long graun. Israel em i sapos long bringim salvesen long olgeta hap bilong graun.</w:t>
      </w:r>
    </w:p>
    <w:p>
      <w:pPr/>
      <w:r>
        <w:rPr>
          <w:lang w:val="png_PG" w:bidi="png_PG"/>
        </w:rPr>
      </w:r>
      <w:r>
        <w:rPr>
          <w:lang w:val="png_PG" w:bidi="png_PG"/>
        </w:rPr>
        <w:t>Jisas i bin skulim ol disaipel bilong em. Em i tokim ol olsem ol i mas i gat bilip long God, o ol i mas trastim em na bilip long em. Taim ol i gat dispela kain bilip, olgeta samting we ol i bilip long en em i ken kamap. Ating Mak i toktok moa long wok bilong God long olgeta hap bilong graun i kamap tru, tasol em i no toktok tumas long ol narakain mirakel. Ol maunten i makim ol hevi, na Jisas i laikim ol disaipel bilong em long save olsem ol ken winim ol traim, kain olsem hevi na pen we i save kamap taim ol i wok long mekim wok bilong God. Maunten Oliv na maunten bilong Jerusalem, tupela wantaim i makim pasin kastom bilong ol Ju, na Jisas i laikim ol disaipel bilong em long save tu olsem sampela taim, pasin kastom i save pasim rot bilong wok bilong God. Em i impoten long bilip olsem God i ken winim olgeta samting. Bihain Jisas i tokim ol disaipel bilong em olsem taim ol i laik prea, ol i nid long sekim sapos bel bilong ol i redi long toktok long God. Em i impoten long fogivim ol manmeri bipo long yu askim God long mekim sampela samting bilong yu. Sampela ol vesen i gat laspela sentens we i tok olsem sapos yu no fogivim ol narapela manmeri, orait God bai i no inap fogivim ol sin bilong yu tu. Dispela em i stap insait long sampela ol vesen tasol bikos ol namba wan buk we ol i raitm long han i no gat dispela ves insait long ol. Stop long hia na toktok long dispela kwesten olsem wanpela grup: Dispela laspela tingting insait long stori long pasin bilong fogivim ol manmeri na God bai i fogivim yumi, em i helpim ol lain long andastendim pasin bilong fogiv olsem wanem? Yu pilim olsem wanem long dispela tingting olsem God bai i fogivim yumi sapos yumi fogivim ol narapela manmeri? Toktok na skelim sapos yupela bai i putim dispela tingting insait long translesen bilong yupela, o nogat.</w:t>
      </w:r>
      <w:r>
        <w:rPr>
          <w:lang w:val="png_PG" w:bidi="png_PG"/>
        </w:rPr>
      </w:r>
    </w:p>
    <w:p>
      <w:pPr>
        <w:pStyle w:val="Heading3"/>
      </w:pPr>
      <w:r>
        <w:rPr>
          <w:lang w:val="png_PG" w:bidi="png_PG"/>
        </w:rPr>
        <w:t>Painim aut dispela hap</w:t>
      </w:r>
    </w:p>
    <w:p>
      <w:pPr/>
      <w:r>
        <w:rPr>
          <w:lang w:val="png_PG" w:bidi="png_PG"/>
        </w:rPr>
      </w:r>
      <w:r>
        <w:rPr>
          <w:lang w:val="png_PG" w:bidi="png_PG"/>
        </w:rPr>
        <w:t>Harim wanpela vesen bilong Mak 11:12–26 long trenslesen we i isi tru long yupela long andastendim.</w:t>
      </w:r>
    </w:p>
    <w:p>
      <w:pPr/>
      <w:r>
        <w:rPr>
          <w:lang w:val="png_PG" w:bidi="png_PG"/>
        </w:rPr>
      </w:r>
      <w:r>
        <w:rPr>
          <w:lang w:val="png_PG" w:bidi="png_PG"/>
        </w:rPr>
        <w:t>Insait long dispela step, grup bai i toktok long ol wanwan hap bilong stori, ol manmeri insait long stori na ples we dispela stori i kamap long en. Bihain, grup bai i piksarim dispela stori.</w:t>
      </w:r>
    </w:p>
    <w:p>
      <w:pPr/>
      <w:r>
        <w:rPr>
          <w:lang w:val="png_PG" w:bidi="png_PG"/>
        </w:rPr>
      </w:r>
      <w:r>
        <w:rPr>
          <w:lang w:val="png_PG" w:bidi="png_PG"/>
        </w:rPr>
        <w:t>Dispela stori i gat fopela hap.</w:t>
      </w:r>
    </w:p>
    <w:p>
      <w:pPr/>
      <w:r>
        <w:rPr>
          <w:lang w:val="png_PG" w:bidi="png_PG"/>
        </w:rPr>
      </w:r>
      <w:r>
        <w:rPr>
          <w:b/>
          <w:lang w:val="png_PG" w:bidi="png_PG"/>
        </w:rPr>
        <w:t>Insait long namba wan hap bilong stori:</w:t>
      </w:r>
      <w:r>
        <w:rPr>
          <w:lang w:val="png_PG" w:bidi="png_PG"/>
        </w:rPr>
        <w:t xml:space="preserve"> Long moning bihain, Jisas na ol disaipel bilong em i lusim Betani na i wokabaut i go long Jerusalem. Ol i wokabaut i go abrusim wanpela fik diwai we i no karim frut. Jisas i kesim dispela diwai.</w:t>
      </w:r>
    </w:p>
    <w:p>
      <w:pPr/>
      <w:r>
        <w:rPr>
          <w:lang w:val="png_PG" w:bidi="png_PG"/>
        </w:rPr>
      </w:r>
      <w:r>
        <w:rPr>
          <w:b/>
          <w:lang w:val="png_PG" w:bidi="png_PG"/>
        </w:rPr>
        <w:t>Long namba tu hap bilong stori:</w:t>
      </w:r>
      <w:r>
        <w:rPr>
          <w:lang w:val="png_PG" w:bidi="png_PG"/>
        </w:rPr>
        <w:t xml:space="preserve"> Jisas na ol disaipel bilong em i wokabaut go insait long Tempol long Jerusalem. Jisas i rausim ol manmeri i wok long baim na salim ol animal na ol samting bilong mekim ol sekrifais. Jisas i tok olsem ol Skripsa i tok Tempel em i mas stap olsem wanpela haus bilong prea long olgeta manmeri.</w:t>
      </w:r>
    </w:p>
    <w:p>
      <w:pPr/>
      <w:r>
        <w:rPr>
          <w:lang w:val="png_PG" w:bidi="png_PG"/>
        </w:rPr>
      </w:r>
      <w:r>
        <w:rPr>
          <w:b/>
          <w:lang w:val="png_PG" w:bidi="png_PG"/>
        </w:rPr>
        <w:t>Insait long namba tri hap bilong stori:</w:t>
      </w:r>
      <w:r>
        <w:rPr>
          <w:lang w:val="png_PG" w:bidi="png_PG"/>
        </w:rPr>
        <w:t xml:space="preserve"> Ol hetpris na ol tisa bilong lo bilong lotu i stat long plenim rot bilong kilim Jisas i dai. Ol i pret long Jisas bikos ol manmeri i save laikim ol tok skul bilong em. Jisas na ol disaipel bilong em i lusim taun long dispela apinun.</w:t>
      </w:r>
    </w:p>
    <w:p>
      <w:pPr/>
      <w:r>
        <w:rPr>
          <w:lang w:val="png_PG" w:bidi="png_PG"/>
        </w:rPr>
      </w:r>
      <w:r>
        <w:rPr>
          <w:b/>
          <w:lang w:val="png_PG" w:bidi="png_PG"/>
        </w:rPr>
        <w:t>Insait long namba foa hap bilong stori:</w:t>
      </w:r>
      <w:r>
        <w:rPr>
          <w:lang w:val="png_PG" w:bidi="png_PG"/>
        </w:rPr>
        <w:t xml:space="preserve"> Jisas na ol disaipel bilong em i slip long Betani na i go bek long Jerusalem long moning. Ol disaipel i lukim olsem dispela fik diwai Jisas i bin kesim em i bin drai long rut bilong em na ol i tokim Jisas. Jisas i toktok long ol disaipel bilong em long pasin bilong gat bilip.</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na Pita we ol i bin kolim nem bilong em</w:t>
      </w:r>
    </w:p>
    <w:p>
      <w:pPr>
        <w:pStyle w:val="ListBullet"/>
        <w:spacing w:line="240" w:lineRule="auto"/>
        <w:ind w:left="720"/>
      </w:pPr>
      <w:r>
        <w:rPr>
          <w:lang w:val="png_PG" w:bidi="png_PG"/>
        </w:rPr>
      </w:r>
      <w:r>
        <w:rPr>
          <w:lang w:val="png_PG" w:bidi="png_PG"/>
        </w:rPr>
        <w:t>fik diwai</w:t>
      </w:r>
    </w:p>
    <w:p>
      <w:pPr>
        <w:pStyle w:val="ListBullet"/>
        <w:spacing w:line="240" w:lineRule="auto"/>
        <w:ind w:left="720"/>
      </w:pPr>
      <w:r>
        <w:rPr>
          <w:lang w:val="png_PG" w:bidi="png_PG"/>
        </w:rPr>
      </w:r>
      <w:r>
        <w:rPr>
          <w:lang w:val="png_PG" w:bidi="png_PG"/>
        </w:rPr>
        <w:t>ol manmeri i stap insait long dispela Tempel i wok long baim na salim ol animal bilong mekim ol sekrifais, na sampela bilong ol i wok long salim ol waitpela balus pisin.</w:t>
      </w:r>
    </w:p>
    <w:p>
      <w:pPr>
        <w:pStyle w:val="ListBullet"/>
        <w:spacing w:line="240" w:lineRule="auto"/>
        <w:ind w:left="720"/>
      </w:pPr>
      <w:r>
        <w:rPr>
          <w:lang w:val="png_PG" w:bidi="png_PG"/>
        </w:rPr>
      </w:r>
      <w:r>
        <w:rPr>
          <w:lang w:val="png_PG" w:bidi="png_PG"/>
        </w:rPr>
        <w:t>ol man bilong senisim mani</w:t>
      </w:r>
    </w:p>
    <w:p>
      <w:pPr>
        <w:pStyle w:val="ListBullet"/>
        <w:spacing w:line="240" w:lineRule="auto"/>
        <w:ind w:left="720"/>
      </w:pPr>
      <w:r>
        <w:rPr>
          <w:lang w:val="png_PG" w:bidi="png_PG"/>
        </w:rPr>
      </w:r>
      <w:r>
        <w:rPr>
          <w:lang w:val="png_PG" w:bidi="png_PG"/>
        </w:rPr>
        <w:t>ol pris we i save lidim wok insait long tempel</w:t>
      </w:r>
    </w:p>
    <w:p>
      <w:pPr>
        <w:pStyle w:val="ListBullet"/>
        <w:spacing w:line="240" w:lineRule="auto"/>
        <w:ind w:left="720"/>
      </w:pPr>
      <w:r>
        <w:rPr>
          <w:lang w:val="png_PG" w:bidi="png_PG"/>
        </w:rPr>
      </w:r>
      <w:r>
        <w:rPr>
          <w:lang w:val="png_PG" w:bidi="png_PG"/>
        </w:rPr>
        <w:t>Ol tisa bilong lo bilong lotu</w:t>
      </w:r>
    </w:p>
    <w:p>
      <w:pPr/>
      <w:r>
        <w:rPr>
          <w:lang w:val="png_PG" w:bidi="png_PG"/>
        </w:rPr>
      </w:r>
      <w:r>
        <w:rPr>
          <w:lang w:val="png_PG" w:bidi="png_PG"/>
        </w:rPr>
        <w:t>Olsem wanpela grup, tingting gut long ol dispela ol pat bilong stori we ol samting i kamap long en.</w:t>
      </w:r>
    </w:p>
    <w:p>
      <w:pPr/>
      <w:r>
        <w:rPr>
          <w:lang w:val="png_PG" w:bidi="png_PG"/>
        </w:rPr>
      </w:r>
      <w:r>
        <w:rPr>
          <w:lang w:val="png_PG" w:bidi="png_PG"/>
        </w:rPr>
        <w:t>Em i impoten long tingim olsem dispela stori i kamap long moning bihain long stori i go pinis. Jisas i wok long wokabaut wantaim ol disaipel bilong em i lusim Betani na i wok long wokabaut i go long Jerusalem. Em i hangre. Em i wokabaut i go long wanpela fik diwai we i i pulap long ol lip na i stap llong hapsait bilong rot. Em i impoten long tingim olsem dispela fik diwai i no gaat ol fik long em. Em i impoten long tingim olsem ol disaipel bilong Jisas i harim em i tok "No gat wanpela man i ken kaikai prut long yu gen."</w:t>
      </w:r>
    </w:p>
    <w:p>
      <w:pPr/>
      <w:r>
        <w:rPr>
          <w:lang w:val="png_PG" w:bidi="png_PG"/>
        </w:rPr>
      </w:r>
      <w:r>
        <w:rPr>
          <w:lang w:val="png_PG" w:bidi="png_PG"/>
        </w:rPr>
        <w:t xml:space="preserve">Em i impoten long tingim olsem Jisas na ol disaipel bilong em i go stret long autsait eria bilong Tempel. Taim ol i wokabaut i go insait, ol i lukim wanpela maket ples we i stap long autsait eria. Ol manmeri i wok long baim na salim ol animal, oil, sol, na wain. I gat ol man bilong senisim mani long ol tebol na ol i wok long senisim ol koin i go insait long raitpela koin bilong baim Tempel takis. Jisas i go long ol tebol na tanim ol nabaut nabaut. Em i fosim ol manmeri i wok long baim na salim ol samting long lusim autsait eria bilong Tempel. Em i stopim ol manmeri long karim ol kontena bilong ol samting long eria autsait long tempel i go long narapela pat bilong Tempel. Bihain, Jisas i skulim ol manmeri insait long dispela eria autsait long Tempel. Em i tok, "Ol i no bin raitim olsem haus bilong mi em bai ol i kolim haus bilong prea long olgeta lain manmeri?" Taim Jisas i askim dispela askim, em i laikim wanpela ansa we ol lain i bai tok yes. Em i wok long tok olsem, "Ol i bin raitim pinis," o "Em i stap insait long ol holi Skripsa." Dispela i min olsem wanpela profet bilong ol Ju i raitim dispela tok skul na ol Ju i mas save long dispela tok skul na bihainim dispela tok skul. Mipela no save sapos Jisas i skulim ol manmeri taim em i fosim ol long lusim dispela hap, o sapos em i mekim dispela skul tok bihain long ol manmeri husat i bin baim na salim samting i lusim dispela hap. </w:t>
      </w:r>
    </w:p>
    <w:p>
      <w:pPr/>
      <w:r>
        <w:rPr>
          <w:lang w:val="png_PG" w:bidi="png_PG"/>
        </w:rPr>
      </w:r>
      <w:r>
        <w:rPr>
          <w:lang w:val="png_PG" w:bidi="png_PG"/>
        </w:rPr>
        <w:t>Stop long hia na olsem wanpela grup, lukluk gen long mep bilong ol eria autsait long Tempel. Lukim ples we eria i stap autsait long autsait eria bilong tempel i stap long en na sais bilong em. Posim dispela odio long hia.</w:t>
      </w:r>
    </w:p>
    <w:p>
      <w:pPr/>
      <w:r>
        <w:rPr>
          <w:lang w:val="png_PG" w:bidi="png_PG"/>
        </w:rPr>
      </w:r>
      <w:r>
        <w:rPr>
          <w:lang w:val="png_PG" w:bidi="png_PG"/>
        </w:rPr>
        <w:t>Ol lida bilong lotu i harim wanem samting Jisas i bin mekim long Tempel. Bihain ol i stat long toktok long hau ol i ken kilim Jisas i dai. Tasol ol i pret long Jisas. Em i impoten long tingim olsem ol i pret long Jisas bikos ol manmeri (planti bilong ol manmeri insait long dispela eria) i laikim tru tok skul bilong Jisas.</w:t>
      </w:r>
    </w:p>
    <w:p>
      <w:pPr/>
      <w:r>
        <w:rPr>
          <w:lang w:val="png_PG" w:bidi="png_PG"/>
        </w:rPr>
      </w:r>
      <w:r>
        <w:rPr>
          <w:lang w:val="png_PG" w:bidi="png_PG"/>
        </w:rPr>
        <w:t>Jisas i skulim ol manmeri long dispela de, na bihain em na ol disaipel bilong em i lusim dispela hap klostu long san i go daun na i go bek ausait long taun na i go long Betani bilong slip long nait.</w:t>
      </w:r>
    </w:p>
    <w:p>
      <w:pPr/>
      <w:r>
        <w:rPr>
          <w:lang w:val="png_PG" w:bidi="png_PG"/>
        </w:rPr>
      </w:r>
      <w:r>
        <w:rPr>
          <w:lang w:val="png_PG" w:bidi="png_PG"/>
        </w:rPr>
        <w:t>Wanpela nait i kam i go. Long moning, Jisas na ol disaipel bilong em i go bek insait long Jerusalem long serim we ol i bin bihainim long de bipo. Ol disaipel bilong Jisas i luksave long dispela fik diwai. Em i drai long rut bilong em na i kam antap. Pita i tingim wanem samting i bin kamap long moning i go pinis. Jisas i toktok long ol disaipel bilong em long pasin bilong gat bilip. Em i pulim tingting bilong ol wantaim dispela hap tok "Mi tokim yupela trupela tok..." na em i toktok long wanem samting bai i kamap sapos wanpela man i tokim dispela maunten long kirap na i go insait long solwara. Jisas i wok long toktok long maunten Oliv, we em i stap wantaim ol disaipel bilong em, o maunten we Jerusalem na Tempel i stap long en, long narapela sait bilong veli. Ating Jisas i wok long toktok long Detsi, we ol i ken lukim long maunten Oliv taim ples i klia.</w:t>
      </w:r>
    </w:p>
    <w:p>
      <w:pPr/>
      <w:r>
        <w:rPr>
          <w:lang w:val="png_PG" w:bidi="png_PG"/>
        </w:rPr>
      </w:r>
      <w:r>
        <w:rPr>
          <w:lang w:val="png_PG" w:bidi="png_PG"/>
        </w:rPr>
        <w:t>Jisas i tokim ol disaipel olsem taim ol i sanap na pre, ol i nid long lusim rong bilong ol lain husat i bin mekim rong long ol, bai Papa bilong ol long heven i lusim rong bilong ol tu. Stop na toktok long dispela askim olsem wanpela grup: "Long ples bilong yu o kalsa bilong yu em i isi o em i hat long lusim rong bilong ol narapela lain? Toktok long pasin bilong lusim rong, sapos em i wanpela samting we ol manmeri i save lukim olsem i impoten insait long kalsa o ples bilong yu, o nogat. Posim dispela odio long hia.</w:t>
      </w:r>
    </w:p>
    <w:p>
      <w:pPr/>
      <w:r>
        <w:rPr>
          <w:lang w:val="png_PG" w:bidi="png_PG"/>
        </w:rPr>
      </w:r>
      <w:r>
        <w:rPr>
          <w:lang w:val="png_PG" w:bidi="png_PG"/>
        </w:rPr>
        <w:t>Nau, grup mas wokim storibod, dro, o yusim ol samting long piksarim dispela stori na ol eksen i stap insait long em.</w:t>
      </w:r>
      <w:r>
        <w:rPr>
          <w:lang w:val="png_PG" w:bidi="png_PG"/>
        </w:rPr>
      </w:r>
    </w:p>
    <w:p>
      <w:pPr>
        <w:pStyle w:val="Heading3"/>
      </w:pPr>
      <w:r>
        <w:rPr>
          <w:lang w:val="png_PG" w:bidi="png_PG"/>
        </w:rPr>
        <w:t>Ektim aut dispela Tok</w:t>
      </w:r>
    </w:p>
    <w:p>
      <w:pPr/>
      <w:r>
        <w:rPr>
          <w:lang w:val="png_PG" w:bidi="png_PG"/>
        </w:rPr>
      </w:r>
      <w:r>
        <w:rPr>
          <w:lang w:val="png_PG" w:bidi="png_PG"/>
        </w:rPr>
        <w:t>Harim wanpela vesen bilong Mak 11:12–26 long trenslesen we i isi tru long yupela long andastendim.</w:t>
      </w:r>
    </w:p>
    <w:p>
      <w:pPr/>
      <w:r>
        <w:rPr>
          <w:lang w:val="png_PG" w:bidi="png_PG"/>
        </w:rPr>
      </w:r>
      <w:r>
        <w:rPr>
          <w:lang w:val="png_PG" w:bidi="png_PG"/>
        </w:rPr>
        <w:t>Insait long dispela step, grup bai i mekim drama bilong dispela stori.</w:t>
      </w:r>
    </w:p>
    <w:p>
      <w:pPr/>
      <w:r>
        <w:rPr>
          <w:lang w:val="png_PG" w:bidi="png_PG"/>
        </w:rPr>
      </w:r>
      <w:r>
        <w:rPr>
          <w:lang w:val="png_PG" w:bidi="png_PG"/>
        </w:rPr>
        <w:t>Dispela stori i gat fopela hap.</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na Pita we ol i bin kolim nem bilong em</w:t>
      </w:r>
    </w:p>
    <w:p>
      <w:pPr>
        <w:pStyle w:val="ListBullet"/>
        <w:spacing w:line="240" w:lineRule="auto"/>
        <w:ind w:left="720"/>
      </w:pPr>
      <w:r>
        <w:rPr>
          <w:lang w:val="png_PG" w:bidi="png_PG"/>
        </w:rPr>
      </w:r>
      <w:r>
        <w:rPr>
          <w:lang w:val="png_PG" w:bidi="png_PG"/>
        </w:rPr>
        <w:t>fik diwai</w:t>
      </w:r>
    </w:p>
    <w:p>
      <w:pPr>
        <w:pStyle w:val="ListBullet"/>
        <w:spacing w:line="240" w:lineRule="auto"/>
        <w:ind w:left="720"/>
      </w:pPr>
      <w:r>
        <w:rPr>
          <w:lang w:val="png_PG" w:bidi="png_PG"/>
        </w:rPr>
      </w:r>
      <w:r>
        <w:rPr>
          <w:lang w:val="png_PG" w:bidi="png_PG"/>
        </w:rPr>
        <w:t>ol manmeri i stap long tempel na i wok long baim na salim ol animal bilong mekim ol sekrifais, na ol lain husat i wok long salim ol waitpela balus pisin.</w:t>
      </w:r>
    </w:p>
    <w:p>
      <w:pPr>
        <w:pStyle w:val="ListBullet"/>
        <w:spacing w:line="240" w:lineRule="auto"/>
        <w:ind w:left="720"/>
      </w:pPr>
      <w:r>
        <w:rPr>
          <w:lang w:val="png_PG" w:bidi="png_PG"/>
        </w:rPr>
      </w:r>
      <w:r>
        <w:rPr>
          <w:lang w:val="png_PG" w:bidi="png_PG"/>
        </w:rPr>
        <w:t>Ol man bilong senisim mani</w:t>
      </w:r>
    </w:p>
    <w:p>
      <w:pPr>
        <w:pStyle w:val="ListBullet"/>
        <w:spacing w:line="240" w:lineRule="auto"/>
        <w:ind w:left="720"/>
      </w:pPr>
      <w:r>
        <w:rPr>
          <w:lang w:val="png_PG" w:bidi="png_PG"/>
        </w:rPr>
      </w:r>
      <w:r>
        <w:rPr>
          <w:lang w:val="png_PG" w:bidi="png_PG"/>
        </w:rPr>
        <w:t>ol pris we i save lidim wok insait long tempel</w:t>
      </w:r>
    </w:p>
    <w:p>
      <w:pPr>
        <w:pStyle w:val="ListBullet"/>
        <w:spacing w:line="240" w:lineRule="auto"/>
        <w:ind w:left="720"/>
      </w:pPr>
      <w:r>
        <w:rPr>
          <w:lang w:val="png_PG" w:bidi="png_PG"/>
        </w:rPr>
      </w:r>
      <w:r>
        <w:rPr>
          <w:lang w:val="png_PG" w:bidi="png_PG"/>
        </w:rPr>
        <w:t>ol tisa bilong lo bilong lotu</w:t>
      </w:r>
    </w:p>
    <w:p>
      <w:pPr/>
      <w:r>
        <w:rPr>
          <w:lang w:val="png_PG" w:bidi="png_PG"/>
        </w:rPr>
      </w:r>
      <w:r>
        <w:rPr>
          <w:lang w:val="png_PG" w:bidi="png_PG"/>
        </w:rPr>
        <w:t>Olsem wanpela grup, ektim dispela stori tupela taim. Yupela i mas ektim dispela stori long tok ples bilong yupela yet.</w:t>
      </w:r>
    </w:p>
    <w:p>
      <w:pPr/>
      <w:r>
        <w:rPr>
          <w:lang w:val="png_PG" w:bidi="png_PG"/>
        </w:rPr>
      </w:r>
      <w:r>
        <w:rPr>
          <w:lang w:val="png_PG" w:bidi="png_PG"/>
        </w:rPr>
        <w:t>Long namba wan taim, ektim dispela stori na no ken stop. Tingting gut long ol toktok we ol manmeri insait long stori i mekim, flow bilong stori, wanem as tingting bilong stori na wanem ol samting bilong ektim long soim dispela as tingting, na wanem oda ol samting i kamap insait long stori. Sekim olsem yupela i ektim olgeta samting na i no bin kalapim ol hatpela o impoten pat bilong stori. Helpim wanpela narapela long tingim olgeta pat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gen long namba tu taim. Long sampela hap insait long drama, stopim drama na askim dispela kwesten i go long wanpela man o meri husat i ekt, "Yu wok long pilim olsem wanem o yu wok long tingting olsem wanem?" Dispela man o meri husat i wok long ekt bai i bekim na tokaut long wanem samting em i pilim o tingim sapos em i tru tru dispela man o meri o samting we em i wok long ektim. Bihain, kontinu wantaim dispela drama.</w:t>
      </w:r>
    </w:p>
    <w:p>
      <w:pPr/>
      <w:r>
        <w:rPr>
          <w:lang w:val="png_PG" w:bidi="png_PG"/>
        </w:rPr>
      </w:r>
      <w:r>
        <w:rPr>
          <w:lang w:val="png_PG" w:bidi="png_PG"/>
        </w:rPr>
        <w:t>Posim dispela odio long hia na ektim stori gen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Long moning, Jisas na ol disaipel bilong em i lusim Betani na i wok long wokabaut i go long Jerusalem. Jisas i hangre, olsem na em i go long diwai fik we i pulap long ol lip. I no gat ol fik, bikos em i no taim bilong fik. Jisas i tok, "No gat wanpela man bai i kaikai prut bilong yu gen."</w:t>
      </w:r>
    </w:p>
    <w:p>
      <w:pPr/>
      <w:r>
        <w:rPr>
          <w:lang w:val="png_PG" w:bidi="png_PG"/>
        </w:rPr>
      </w:r>
      <w:r>
        <w:rPr>
          <w:lang w:val="png_PG" w:bidi="png_PG"/>
        </w:rPr>
        <w:t>Stopim dispela drama long sotpela taim. Askim ol disaipel, "Yupela i wok long pilim olsem wanem o tingting olsem wanem?" Dispela man i ken bekim olsem, "Paul," o "Kirap nogut, bikos Jisas i save mekim jentel pasin," o "Paul, bikos Jisas i save olsem em i no taim bilong fik," o "Laik save long wanem samting Jisas i traim long tokim yumi." Kontinu wantaim drama.</w:t>
      </w:r>
    </w:p>
    <w:p>
      <w:pPr/>
      <w:r>
        <w:rPr>
          <w:lang w:val="png_PG" w:bidi="png_PG"/>
        </w:rPr>
      </w:r>
      <w:r>
        <w:rPr>
          <w:lang w:val="png_PG" w:bidi="png_PG"/>
        </w:rPr>
        <w:t>Jisas wantaim ol disaipel i wokabaut i go insait long Jerusalem na i go stret long eria autsait long tempel. Jisas i go insait long eria ausait long autsait eria bilong tempel, na Jisas i stat long tanim ol tebol na i fosim ol manmeri long lusim dispela autsait eria. Em i stopim ol manmeri husat i karim ol kontena na wokabaut i go i kam long autsait eria bilong tempel. Em i tok, "Ol Skripsa i tok, 'Tempel bilong mi bai i stap wanpela haus bilong pre long olgeta lain manmeri, tasol yupela i bin mekim em i kamap wanpela ples hait bilong ol stilman.'"</w:t>
      </w:r>
    </w:p>
    <w:p>
      <w:pPr/>
      <w:r>
        <w:rPr>
          <w:lang w:val="png_PG" w:bidi="png_PG"/>
        </w:rPr>
      </w:r>
      <w:r>
        <w:rPr>
          <w:lang w:val="png_PG" w:bidi="png_PG"/>
        </w:rPr>
        <w:t>Stopim dispela drama long sotpela taim. Askim ol disaipel, "Yupela i wok long pilim olsem wanem o tingting olsem wanem?" Dispela man o meri i ken bekim olsem, "Paul tru." "Jisas i no bin mekim pasin bilong kros pait bipo," o "Sem," o "Amamas olsem nau Jisas i mekim samting long ai bilong ol manmeri!" Askim dispela man husat i wok long ekt olsem Jisas long hau em i wok long pilim. Dispela man i ken bekim olsem, "I no amamas olsem ol manmeri i no givim ona long Papa bilong mi," o "Wari long ol Jentail husat i no inap lotu hia," o "Wari olsem ol Israel i save mekim dispela kain pasin." Askim ol manmeri hau ol i wok long pilim. Dispela man o meri i bekim olsem, "Kirap nogut," o "Belhat-em i bagarapim bisnis bilong mipela na em i no gat rait long mekim olsem," o "Laik save long dispela man husat i save wari long ol manmeri husat i no ol Ju." Kontinu wantaim drama.</w:t>
      </w:r>
    </w:p>
    <w:p>
      <w:pPr/>
      <w:r>
        <w:rPr>
          <w:lang w:val="png_PG" w:bidi="png_PG"/>
        </w:rPr>
      </w:r>
      <w:r>
        <w:rPr>
          <w:lang w:val="png_PG" w:bidi="png_PG"/>
        </w:rPr>
        <w:t>Ol lida bilong lotu i toktok long hau ol bai i kilim Jisas i dai. Tasol planti bilong ol manmeri insait long Jerusalem i laikim ol tok skul bilong Jisas. Ol lida bilong lotu i pret long Jisas.</w:t>
      </w:r>
    </w:p>
    <w:p>
      <w:pPr/>
      <w:r>
        <w:rPr>
          <w:lang w:val="png_PG" w:bidi="png_PG"/>
        </w:rPr>
      </w:r>
      <w:r>
        <w:rPr>
          <w:lang w:val="png_PG" w:bidi="png_PG"/>
        </w:rPr>
        <w:t>Stopim dispela drama long sotpela taim. Askim ol lida bilong lotu, "Yupela i wok long pilim olsem wanem o tingting olsem wanem?" Dispela man i ken bekim olsem, "Belhat olsem ol manmeri i laikim Jisas tumas," o "Jeles," o "Pret long Jisas bikos em i gat bikpela pawa." Kontinu wantaim drama.</w:t>
      </w:r>
    </w:p>
    <w:p>
      <w:pPr/>
      <w:r>
        <w:rPr>
          <w:lang w:val="png_PG" w:bidi="png_PG"/>
        </w:rPr>
      </w:r>
      <w:r>
        <w:rPr>
          <w:lang w:val="png_PG" w:bidi="png_PG"/>
        </w:rPr>
        <w:t>Dispela apinun Jisas na ol disaipel bilong em i lusim tempel na wokabaut i go bek long Betani bilong slip long nait. Ol i slip long Betani, na go bek long Jerusalem long moning. Ol i abrusim dispela fik diwai gen. Dispela taim em i drai long rut na i go antap. Pita i soim Jisas dispela diwai i dai pinis. Jisas i skulim ol disaipel bilong em. Em i pulim tingting bilong ol taim em i tok, "Mi tokim yupela trupela tok." Em i tokim ol olsem ol i ken tokim maunten long kirap na tromoim em yet i go insait long solowara na em bai i mekim olsem. Tasol ol i mas bilip na no ken tingting tupela olsem em bai i kamap tru tru. Em i tok gen, "Yu ken pre long olgeta samting na sapos yu bilip olsem yu kisim pinis, yu bai kisim." Orait em i tokim ol olsem bel bilong ol i mas stret na dispela i ken kamap. Pastaim long ol i beten long God, ol i mas fogivim olgeta manmeri we ol i no bin fogivim yet. Orait God bai i fogivim bilong ol tu.</w:t>
      </w:r>
    </w:p>
    <w:p>
      <w:pPr/>
      <w:r>
        <w:rPr>
          <w:lang w:val="png_PG" w:bidi="png_PG"/>
        </w:rPr>
      </w:r>
      <w:r>
        <w:rPr>
          <w:lang w:val="png_PG" w:bidi="png_PG"/>
        </w:rPr>
        <w:t>Stopim dispela drama long sotpela taim. Askim ol disaipel, "Yupela i wok long pilim olsem wanem o tingting olsem wanem?" Dispela man i ken bekim olsem, "Paul," o "Pret, bikos i luk hat olsem em i hat tru long i gat dispela kain bilip," o "Amamas olsem ol manmeri i ken gat bikpela pawa tru."</w:t>
      </w:r>
      <w:r>
        <w:rPr>
          <w:lang w:val="png_PG" w:bidi="png_PG"/>
        </w:rPr>
      </w:r>
    </w:p>
    <w:p>
      <w:pPr>
        <w:pStyle w:val="Heading3"/>
      </w:pPr>
      <w:r>
        <w:rPr>
          <w:lang w:val="png_PG" w:bidi="png_PG"/>
        </w:rPr>
        <w:t>Pulapim dispela speis</w:t>
      </w:r>
    </w:p>
    <w:p>
      <w:pPr/>
      <w:r>
        <w:rPr>
          <w:lang w:val="png_PG" w:bidi="png_PG"/>
        </w:rPr>
      </w:r>
      <w:r>
        <w:rPr>
          <w:lang w:val="png_PG" w:bidi="png_PG"/>
        </w:rPr>
        <w:t>Harim wanpela vesen bilong Mak 11:12–26 long trenslesen we i isi tru long yupela long andastendim.</w:t>
      </w:r>
    </w:p>
    <w:p>
      <w:pPr/>
      <w:r>
        <w:rPr>
          <w:lang w:val="png_PG" w:bidi="png_PG"/>
        </w:rPr>
      </w:r>
      <w:r>
        <w:rPr>
          <w:lang w:val="png_PG" w:bidi="png_PG"/>
        </w:rPr>
        <w:t>Insait long dispela step, grup bai i toktok long ol bikpela hap tok na ol wod i stap insait long dispela stori.</w:t>
      </w:r>
    </w:p>
    <w:p>
      <w:pPr/>
      <w:r>
        <w:rPr>
          <w:lang w:val="png_PG" w:bidi="png_PG"/>
        </w:rPr>
      </w:r>
      <w:r>
        <w:rPr>
          <w:lang w:val="png_PG" w:bidi="png_PG"/>
        </w:rPr>
        <w:t xml:space="preserve">Jisas na </w:t>
      </w:r>
      <w:r>
        <w:rPr>
          <w:b/>
          <w:lang w:val="png_PG" w:bidi="png_PG"/>
        </w:rPr>
        <w:t>ol disaipel</w:t>
      </w:r>
      <w:r>
        <w:rPr>
          <w:lang w:val="png_PG" w:bidi="png_PG"/>
        </w:rPr>
        <w:t xml:space="preserve"> bilong em i lusim </w:t>
      </w:r>
      <w:r>
        <w:rPr>
          <w:b/>
          <w:lang w:val="png_PG" w:bidi="png_PG"/>
        </w:rPr>
        <w:t>Betani</w:t>
      </w:r>
      <w:r>
        <w:rPr>
          <w:lang w:val="png_PG" w:bidi="png_PG"/>
        </w:rPr>
        <w:t xml:space="preserve"> long go long </w:t>
      </w:r>
      <w:r>
        <w:rPr>
          <w:b/>
          <w:lang w:val="png_PG" w:bidi="png_PG"/>
        </w:rPr>
        <w:t>Jerusalem</w:t>
      </w:r>
      <w:r>
        <w:rPr>
          <w:lang w:val="png_PG" w:bidi="png_PG"/>
        </w:rPr>
        <w:t xml:space="preserve"> long moning. Betani em wanpela ples i stap kain olsem 3 kilomita long Jerusalem, long maunten Oliv. Jisas na ol disaipel bilong em i save slip long dispela hap long nait taim ol i go long Jerusalem. Jerusalem em i nambawan bikpela taun bilong ol Ju na ples we Tempel i stap long en. </w:t>
      </w:r>
      <w:r>
        <w:rPr>
          <w:b/>
          <w:lang w:val="png_PG" w:bidi="png_PG"/>
        </w:rPr>
        <w:t>Tempel</w:t>
      </w:r>
      <w:r>
        <w:rPr>
          <w:lang w:val="png_PG" w:bidi="png_PG"/>
        </w:rPr>
        <w:t xml:space="preserve"> em i wanpela ples we ol Ju i save lotuim God na mekim ol sekrifais i go long em. Yusim seim wod bilong </w:t>
      </w:r>
      <w:r>
        <w:rPr>
          <w:b/>
          <w:lang w:val="png_PG" w:bidi="png_PG"/>
        </w:rPr>
        <w:t>disaipel, Jerusalem na Tempel</w:t>
      </w:r>
      <w:r>
        <w:rPr>
          <w:lang w:val="png_PG" w:bidi="png_PG"/>
        </w:rPr>
        <w:t xml:space="preserve"> olsem yu bin yusim long olgeta narapela hap insait long buk bilong Mak. Long kisim moa tok save long ol disaipel, Jerusalem, na Tempel, lukim masta gloseri.</w:t>
      </w:r>
    </w:p>
    <w:p>
      <w:pPr/>
      <w:r>
        <w:rPr>
          <w:lang w:val="png_PG" w:bidi="png_PG"/>
        </w:rPr>
      </w:r>
      <w:r>
        <w:rPr>
          <w:lang w:val="png_PG" w:bidi="png_PG"/>
        </w:rPr>
        <w:t>Stop na lukim wanpela mep bilong Jerusalem na Betani long maunten Oliv olsem wanpela grup. Posim dispela odio long hia.</w:t>
      </w:r>
    </w:p>
    <w:p>
      <w:pPr/>
      <w:r>
        <w:rPr>
          <w:lang w:val="png_PG" w:bidi="png_PG"/>
        </w:rPr>
      </w:r>
      <w:r>
        <w:rPr>
          <w:lang w:val="png_PG" w:bidi="png_PG"/>
        </w:rPr>
        <w:t xml:space="preserve">Ol i abrusim wanpela </w:t>
      </w:r>
      <w:r>
        <w:rPr>
          <w:b/>
          <w:lang w:val="png_PG" w:bidi="png_PG"/>
        </w:rPr>
        <w:t>fik diwai</w:t>
      </w:r>
      <w:r>
        <w:rPr>
          <w:lang w:val="png_PG" w:bidi="png_PG"/>
        </w:rPr>
        <w:t xml:space="preserve"> we i pulap long ol lip. Wanpela fik diwai em i wanpela kain frut diwai we i save gro long Israel. Em i ken kamap bikpela inap long 10 mita na bodi bilong diwai i ken bikpela inap long 1 mita. Ol lip i save kamap long Epril o Me, na ol prut i save mau long Jun, olsem na insait long dispela stori, ating em i kamap long Epril, i mas gat sampela liklik fik i no mau yet i stap long dispela diwai.</w:t>
      </w:r>
    </w:p>
    <w:p>
      <w:pPr/>
      <w:r>
        <w:rPr>
          <w:lang w:val="png_PG" w:bidi="png_PG"/>
        </w:rPr>
      </w:r>
      <w:r>
        <w:rPr>
          <w:lang w:val="png_PG" w:bidi="png_PG"/>
        </w:rPr>
        <w:t xml:space="preserve">Stop long hia na lukluk long foto bilong fik diwai gen. Toktok olsem wanpela grup long wanem wod o hap tok yupela bai i yusim long </w:t>
      </w:r>
      <w:r>
        <w:rPr>
          <w:b/>
          <w:lang w:val="png_PG" w:bidi="png_PG"/>
        </w:rPr>
        <w:t>fik diwai</w:t>
      </w:r>
      <w:r>
        <w:rPr>
          <w:lang w:val="png_PG" w:bidi="png_PG"/>
        </w:rPr>
        <w:t xml:space="preserve">. Yu gat ol fik long kalsa o ples bilong yu, o i gat wanpela narapela kain prut bilong yusim we i save gro long wanpela diwai? Lukim </w:t>
      </w:r>
      <w:r>
        <w:rPr>
          <w:b/>
          <w:lang w:val="png_PG" w:bidi="png_PG"/>
        </w:rPr>
        <w:t>fik diwai</w:t>
      </w:r>
      <w:r>
        <w:rPr>
          <w:lang w:val="png_PG" w:bidi="png_PG"/>
        </w:rPr>
        <w:t xml:space="preserve"> insait long Masta Gloseri long kisim moa tok save. Posim dispela odio long hia.</w:t>
      </w:r>
    </w:p>
    <w:p>
      <w:pPr/>
      <w:r>
        <w:rPr>
          <w:lang w:val="png_PG" w:bidi="png_PG"/>
        </w:rPr>
      </w:r>
      <w:r>
        <w:rPr>
          <w:lang w:val="png_PG" w:bidi="png_PG"/>
        </w:rPr>
        <w:t xml:space="preserve">Jisas na ol disaipel bilong em i kamap long ples autsait long autsait eria bilong Tempel. Planti ol manmeri i long hap i wok long baim na salim ol samting bilong mekim sekrifais. Wanpela </w:t>
      </w:r>
      <w:r>
        <w:rPr>
          <w:b/>
          <w:lang w:val="png_PG" w:bidi="png_PG"/>
        </w:rPr>
        <w:t>sakrifais</w:t>
      </w:r>
      <w:r>
        <w:rPr>
          <w:lang w:val="png_PG" w:bidi="png_PG"/>
        </w:rPr>
        <w:t xml:space="preserve"> em i samting we ol manmeri i givim i go long God long tok tenkyu long em o askim em long lusim rong bilong ol. Em i ken wanpela blut sekrifais we ol pris i save kilim na kukim wanpela animal, o wanpela sekrifais i no gat blut long en na ol i givim insens o grein long God.</w:t>
      </w:r>
    </w:p>
    <w:p>
      <w:pPr/>
      <w:r>
        <w:rPr>
          <w:lang w:val="png_PG" w:bidi="png_PG"/>
        </w:rPr>
      </w:r>
      <w:r>
        <w:rPr>
          <w:lang w:val="png_PG" w:bidi="png_PG"/>
        </w:rPr>
        <w:t xml:space="preserve">Stop long hia na toktok long wanem wod yupela bai i yusim long </w:t>
      </w:r>
      <w:r>
        <w:rPr>
          <w:b/>
          <w:lang w:val="png_PG" w:bidi="png_PG"/>
        </w:rPr>
        <w:t>ofa.</w:t>
      </w:r>
      <w:r>
        <w:rPr>
          <w:lang w:val="png_PG" w:bidi="png_PG"/>
        </w:rPr>
        <w:t xml:space="preserve"> Long kisim moa tok save long mekim sekrifais, lukim masta gloseri. Posim dispela odio long hia.</w:t>
      </w:r>
    </w:p>
    <w:p>
      <w:pPr/>
      <w:r>
        <w:rPr>
          <w:lang w:val="png_PG" w:bidi="png_PG"/>
        </w:rPr>
      </w:r>
      <w:r>
        <w:rPr>
          <w:lang w:val="png_PG" w:bidi="png_PG"/>
        </w:rPr>
        <w:t xml:space="preserve">Jisas i tanim ol tebol bilong ol </w:t>
      </w:r>
      <w:r>
        <w:rPr>
          <w:b/>
          <w:lang w:val="png_PG" w:bidi="png_PG"/>
        </w:rPr>
        <w:t>man bilong senisim mani</w:t>
      </w:r>
      <w:r>
        <w:rPr>
          <w:lang w:val="png_PG" w:bidi="png_PG"/>
        </w:rPr>
        <w:t xml:space="preserve"> na ol sia bilong ol manmeri husat i salim ol </w:t>
      </w:r>
      <w:r>
        <w:rPr>
          <w:b/>
          <w:lang w:val="png_PG" w:bidi="png_PG"/>
        </w:rPr>
        <w:t>waitpela balus pisin.</w:t>
      </w:r>
      <w:r>
        <w:rPr>
          <w:lang w:val="png_PG" w:bidi="png_PG"/>
        </w:rPr>
        <w:t xml:space="preserve"> Ol man bilong senisim mani em ol man husat i senisim ol nupela mani bilong Rom i go long ol olpela mani bilong Tempel bilong ol Ju. Ol manmeri i bin yusim ol olpela koin long baim Tempel takis bilong ol. </w:t>
      </w:r>
      <w:r>
        <w:rPr>
          <w:b/>
          <w:lang w:val="png_PG" w:bidi="png_PG"/>
        </w:rPr>
        <w:t>Ol waitpela balus pisin</w:t>
      </w:r>
      <w:r>
        <w:rPr>
          <w:lang w:val="png_PG" w:bidi="png_PG"/>
        </w:rPr>
        <w:t xml:space="preserve"> em ol pisin we longpela bilong ol i 18 i go inap long 24 sentimita. I gat ol kainkain waitpela balus pisin, tasol ol turangu Ju i save yusim ol olsem ol sekrifais bikos ol i no ekspensiv tumas olsem ol narapela animal. Yusim dispela seim wod we yu bin yusim long waitpela balus pisin insait long ol narapela stori. Long kisim moa tok save long waitpela balus pisin, lukim masta gloseri.</w:t>
      </w:r>
    </w:p>
    <w:p>
      <w:pPr/>
      <w:r>
        <w:rPr>
          <w:lang w:val="png_PG" w:bidi="png_PG"/>
        </w:rPr>
      </w:r>
      <w:r>
        <w:rPr>
          <w:lang w:val="png_PG" w:bidi="png_PG"/>
        </w:rPr>
        <w:t>Stop long hia na soim trenslesen tim bilong yu wanpela piksa bilong waitpela balus pisin. Posim dispela odio long hia.</w:t>
      </w:r>
    </w:p>
    <w:p>
      <w:pPr/>
      <w:r>
        <w:rPr>
          <w:lang w:val="png_PG" w:bidi="png_PG"/>
        </w:rPr>
      </w:r>
      <w:r>
        <w:rPr>
          <w:lang w:val="png_PG" w:bidi="png_PG"/>
        </w:rPr>
        <w:t xml:space="preserve">Jisas i tok olsem "Ol i bin raitim olsem haus bilong mi em ol bai i kolim wanpela </w:t>
      </w:r>
      <w:r>
        <w:rPr>
          <w:b/>
          <w:lang w:val="png_PG" w:bidi="png_PG"/>
        </w:rPr>
        <w:t>haus bilong pre long olgeta lain manmeri.</w:t>
      </w:r>
      <w:r>
        <w:rPr>
          <w:lang w:val="png_PG" w:bidi="png_PG"/>
        </w:rPr>
        <w:t xml:space="preserve">" Wanpela Haus bilong Pre em i wanpela ples bilong lotu na wanpela ples we ol manmeri i save toktok wantaim God. </w:t>
      </w:r>
      <w:r>
        <w:rPr>
          <w:b/>
          <w:lang w:val="png_PG" w:bidi="png_PG"/>
        </w:rPr>
        <w:t>Olgeta lain</w:t>
      </w:r>
      <w:r>
        <w:rPr>
          <w:lang w:val="png_PG" w:bidi="png_PG"/>
        </w:rPr>
        <w:t xml:space="preserve"> i minim olgeta lain manmeri. Stop long hia na toktok olsem wanpela grup long wanem wod o hap tok yupela bai i yusim long </w:t>
      </w:r>
      <w:r>
        <w:rPr>
          <w:b/>
          <w:lang w:val="png_PG" w:bidi="png_PG"/>
        </w:rPr>
        <w:t>nesen</w:t>
      </w:r>
      <w:r>
        <w:rPr>
          <w:lang w:val="png_PG" w:bidi="png_PG"/>
        </w:rPr>
        <w:t xml:space="preserve"> Lukim </w:t>
      </w:r>
      <w:r>
        <w:rPr>
          <w:b/>
          <w:lang w:val="png_PG" w:bidi="png_PG"/>
        </w:rPr>
        <w:t>nesen</w:t>
      </w:r>
      <w:r>
        <w:rPr>
          <w:lang w:val="png_PG" w:bidi="png_PG"/>
        </w:rPr>
        <w:t xml:space="preserve"> insait long Masta Gloseri long kisim moa tok save. Posim dispela odio long hia.</w:t>
      </w:r>
    </w:p>
    <w:p>
      <w:pPr/>
      <w:r>
        <w:rPr>
          <w:lang w:val="png_PG" w:bidi="png_PG"/>
        </w:rPr>
      </w:r>
      <w:r>
        <w:rPr>
          <w:lang w:val="png_PG" w:bidi="png_PG"/>
        </w:rPr>
        <w:t xml:space="preserve">Jisas i tok olsem ol manmeri i tanim Tempel i kamap wanpela </w:t>
      </w:r>
      <w:r>
        <w:rPr>
          <w:b/>
          <w:lang w:val="png_PG" w:bidi="png_PG"/>
        </w:rPr>
        <w:t>ples hait bilong ol stilman,</w:t>
      </w:r>
      <w:r>
        <w:rPr>
          <w:lang w:val="png_PG" w:bidi="png_PG"/>
        </w:rPr>
        <w:t xml:space="preserve"> we i minim olsem wanpela keiv o wanpela ples bilong ol man i no stret long hait\—ol dispela man i no stret em ol manmeri husat i save yusim strong bilong ol long kisim ol samting bilong ol narapela lain.</w:t>
      </w:r>
    </w:p>
    <w:p>
      <w:pPr/>
      <w:r>
        <w:rPr>
          <w:lang w:val="png_PG" w:bidi="png_PG"/>
        </w:rPr>
      </w:r>
      <w:r>
        <w:rPr>
          <w:lang w:val="png_PG" w:bidi="png_PG"/>
        </w:rPr>
        <w:t xml:space="preserve">Ol </w:t>
      </w:r>
      <w:r>
        <w:rPr>
          <w:b/>
          <w:lang w:val="png_PG" w:bidi="png_PG"/>
        </w:rPr>
        <w:t>pris husat i save lidim ol wok</w:t>
      </w:r>
      <w:r>
        <w:rPr>
          <w:lang w:val="png_PG" w:bidi="png_PG"/>
        </w:rPr>
        <w:t xml:space="preserve"> na </w:t>
      </w:r>
      <w:r>
        <w:rPr>
          <w:b/>
          <w:lang w:val="png_PG" w:bidi="png_PG"/>
        </w:rPr>
        <w:t>ol tisa bilong lo bilong lotu</w:t>
      </w:r>
      <w:r>
        <w:rPr>
          <w:lang w:val="png_PG" w:bidi="png_PG"/>
        </w:rPr>
        <w:t xml:space="preserve"> i kam bung wantaim long toktok long hau ol bai i kilim Jisas i dai. Yusim seim wod bilong ol pris husat i save lidim wok na ol tisa bilong lo bilong lotu wankain olsem yu bin yusim insait long ol narapela stori i go pinis. Long kisim moa tok save long ol pris na ol tisa bilong lo, lukim masta gloseri.</w:t>
      </w:r>
    </w:p>
    <w:p>
      <w:pPr/>
      <w:r>
        <w:rPr>
          <w:lang w:val="png_PG" w:bidi="png_PG"/>
        </w:rPr>
      </w:r>
      <w:r>
        <w:rPr>
          <w:lang w:val="png_PG" w:bidi="png_PG"/>
        </w:rPr>
        <w:t>Long moning, ol disaipel na Jisas i wokabaut i go abrusim dispela fik diwai na Pita i tok "</w:t>
      </w:r>
      <w:r>
        <w:rPr>
          <w:b/>
          <w:lang w:val="png_PG" w:bidi="png_PG"/>
        </w:rPr>
        <w:t>Rabai,</w:t>
      </w:r>
      <w:r>
        <w:rPr>
          <w:lang w:val="png_PG" w:bidi="png_PG"/>
        </w:rPr>
        <w:t xml:space="preserve"> lukim!" Dispela diwai yu bin </w:t>
      </w:r>
      <w:r>
        <w:rPr>
          <w:b/>
          <w:lang w:val="png_PG" w:bidi="png_PG"/>
        </w:rPr>
        <w:t xml:space="preserve">kesim </w:t>
      </w:r>
      <w:r>
        <w:rPr>
          <w:lang w:val="png_PG" w:bidi="png_PG"/>
        </w:rPr>
        <w:t xml:space="preserve"> long aste, em i dai pinis! Rabai em wanpela hap tok bilong soim rispek long wanpela man husat i save skulim ol samting bilong God na em i gat ol disaipel. Kes em i minim panismen, o em i min samting nogut i ken kamap**. Kes** i no minim olsem em i yusim mejik toktok. Yu bai nid long tok olsem "Diwai yu bin panisim wantaim ol toktok bilong yu." Yusim dispela seim wod bilong Rabai olsem yu bin yusim long insait long olgeta narapela hap insait long Mak. Long kisim moa tok save long rabai, lukim masta gloseri. Stop long hia na toktok olsem wanpela grup long wanem wod o hap tok yupela bai i yusim long </w:t>
      </w:r>
      <w:r>
        <w:rPr>
          <w:b/>
          <w:lang w:val="png_PG" w:bidi="png_PG"/>
        </w:rPr>
        <w:t>kes</w:t>
      </w:r>
      <w:r>
        <w:rPr>
          <w:lang w:val="png_PG" w:bidi="png_PG"/>
        </w:rPr>
        <w:t xml:space="preserve">. Lukim </w:t>
      </w:r>
      <w:r>
        <w:rPr>
          <w:b/>
          <w:lang w:val="png_PG" w:bidi="png_PG"/>
        </w:rPr>
        <w:t>kes</w:t>
      </w:r>
      <w:r>
        <w:rPr>
          <w:lang w:val="png_PG" w:bidi="png_PG"/>
        </w:rPr>
        <w:t xml:space="preserve"> insait long Masta Gloseri long kisim moa tok save. Posim dispela odio long hia.</w:t>
      </w:r>
    </w:p>
    <w:p>
      <w:pPr/>
      <w:r>
        <w:rPr>
          <w:lang w:val="png_PG" w:bidi="png_PG"/>
        </w:rPr>
      </w:r>
      <w:r>
        <w:rPr>
          <w:lang w:val="png_PG" w:bidi="png_PG"/>
        </w:rPr>
        <w:t xml:space="preserve">Jisas i tokim ol disaipel bilong em, "Yupela i mas gat </w:t>
      </w:r>
      <w:r>
        <w:rPr>
          <w:b/>
          <w:lang w:val="png_PG" w:bidi="png_PG"/>
        </w:rPr>
        <w:t>bilip</w:t>
      </w:r>
      <w:r>
        <w:rPr>
          <w:lang w:val="png_PG" w:bidi="png_PG"/>
        </w:rPr>
        <w:t xml:space="preserve"> long God." Yusim seim wod bilong gat bilip olsem yupela i bin yusim insait long ol narapela hap insait long Mak. Tingim olsem feit em i minim pasin bilong i gat bilip o i gat trast long wanpela man o meri. Long kisim moa tok save long feit, lukim masta gloseri.</w:t>
      </w:r>
    </w:p>
    <w:p>
      <w:pPr/>
      <w:r>
        <w:rPr>
          <w:lang w:val="png_PG" w:bidi="png_PG"/>
        </w:rPr>
      </w:r>
      <w:r>
        <w:rPr>
          <w:lang w:val="png_PG" w:bidi="png_PG"/>
        </w:rPr>
        <w:t>Jisas i tok ol i ken pre long olgeta samting. Prea insait long Nupela Testamen i toktok long pasin bilong toktok wantaim God. Sekim olsem dispela wod yupela i yusim long hia i no toktok tasol long pasin bilong mekim ol toktok we i stap pinis, tasol em i pasin bilong toktok wantaim God olsem em i stap klostu long yu.</w:t>
      </w:r>
    </w:p>
    <w:p>
      <w:pPr/>
      <w:r>
        <w:rPr>
          <w:lang w:val="png_PG" w:bidi="png_PG"/>
        </w:rPr>
      </w:r>
      <w:r>
        <w:rPr>
          <w:lang w:val="png_PG" w:bidi="png_PG"/>
        </w:rPr>
        <w:t>Stop long hia na toktok long dispela askim olsem wanpela grup: Insait long ples o kalsa bilong yupela, ol manmeri i save toktok wantaim God olsem wanem? Wanem ol wod yupela i save yusim long diskraibim pasin bilong toktok wantaim God. Hau bai yu toktok wantaim God olsem em i stap klostu long yu na i save long yu? Posim dispela odio long hia.</w:t>
      </w:r>
    </w:p>
    <w:p>
      <w:pPr/>
      <w:r>
        <w:rPr>
          <w:lang w:val="png_PG" w:bidi="png_PG"/>
        </w:rPr>
      </w:r>
      <w:r>
        <w:rPr>
          <w:lang w:val="png_PG" w:bidi="png_PG"/>
        </w:rPr>
        <w:t xml:space="preserve">Jisas i tokim ol disaipel bilong em olsem ol i mas </w:t>
      </w:r>
      <w:r>
        <w:rPr>
          <w:b/>
          <w:lang w:val="png_PG" w:bidi="png_PG"/>
        </w:rPr>
        <w:t>lusim rong</w:t>
      </w:r>
      <w:r>
        <w:rPr>
          <w:lang w:val="png_PG" w:bidi="png_PG"/>
        </w:rPr>
        <w:t xml:space="preserve"> bilong olgeta man em ol i no bin lusim rong bilong ol yet, paslain long ol i beten long God. Tingim olsem insait long pasin bilong lusim rong, man we ol i bin mekim rong long en, em bai i lusim rait bilong em long panisim narapela man na i no panisim ol. Em i no laik bekim bek. Sapos dispela narapela man i tok sori na i tanim bel long pasin bilong em, o i traim long lusim dispela pasin, na i kisim dispela fogivnes, orait rilesensip namel long tupela i kamap stret na bel nogut em i raus. Yusim seim wod bilong fogiv olsem yu bin yusim insait long ol narapela stori i go pinis. Lukim masta gloseri long kisim moa tok save long pasin bilong lusim rong.</w:t>
      </w:r>
    </w:p>
    <w:p>
      <w:pPr/>
      <w:r>
        <w:rPr>
          <w:lang w:val="png_PG" w:bidi="png_PG"/>
        </w:rPr>
      </w:r>
      <w:r>
        <w:rPr>
          <w:lang w:val="png_PG" w:bidi="png_PG"/>
        </w:rPr>
        <w:t xml:space="preserve">Jisas i tok olsem sapos ol i fogivim ol narapela lain, Papa God bilong ol long </w:t>
      </w:r>
      <w:r>
        <w:rPr>
          <w:b/>
          <w:lang w:val="png_PG" w:bidi="png_PG"/>
        </w:rPr>
        <w:t>heven</w:t>
      </w:r>
      <w:r>
        <w:rPr>
          <w:lang w:val="png_PG" w:bidi="png_PG"/>
        </w:rPr>
        <w:t xml:space="preserve"> bai fogivim </w:t>
      </w:r>
      <w:r>
        <w:rPr>
          <w:b/>
          <w:lang w:val="png_PG" w:bidi="png_PG"/>
        </w:rPr>
        <w:t>ol sin</w:t>
      </w:r>
      <w:r>
        <w:rPr>
          <w:lang w:val="png_PG" w:bidi="png_PG"/>
        </w:rPr>
        <w:t xml:space="preserve"> bilong ol tu. Heven em toktok long ples we God na ol enjel bilong Em i save stap. Sin em i pasin bilong sakim tok bilong God. Yusim seim wod long </w:t>
      </w:r>
      <w:r>
        <w:rPr>
          <w:b/>
          <w:lang w:val="png_PG" w:bidi="png_PG"/>
        </w:rPr>
        <w:t>heven</w:t>
      </w:r>
      <w:r>
        <w:rPr>
          <w:lang w:val="png_PG" w:bidi="png_PG"/>
        </w:rPr>
        <w:t xml:space="preserve"> na </w:t>
      </w:r>
      <w:r>
        <w:rPr>
          <w:b/>
          <w:lang w:val="png_PG" w:bidi="png_PG"/>
        </w:rPr>
        <w:t>ol sin</w:t>
      </w:r>
      <w:r>
        <w:rPr>
          <w:lang w:val="png_PG" w:bidi="png_PG"/>
        </w:rPr>
        <w:t xml:space="preserve"> olsem yupela i bin yusim long ol narapela stori insait long Mak. Long kisim moa tok save long heven na sin, lukim masta gloseri.</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translesen we i isi tru long yupela long andastendim.</w:t>
      </w:r>
    </w:p>
    <w:p>
      <w:pPr/>
      <w:r>
        <w:rPr>
          <w:lang w:val="png_PG" w:bidi="png_PG"/>
        </w:rPr>
      </w:r>
      <w:r>
        <w:rPr>
          <w:lang w:val="png_PG" w:bidi="png_PG"/>
        </w:rPr>
        <w:t>Insait long dispela sesen, olsem wanpela grup, tokim gen dispela stori long tok ples bilong yupela yet.</w:t>
      </w:r>
    </w:p>
    <w:p>
      <w:pPr/>
      <w:r>
        <w:rPr>
          <w:lang w:val="png_PG" w:bidi="png_PG"/>
        </w:rPr>
      </w:r>
      <w:r>
        <w:rPr>
          <w:lang w:val="png_PG" w:bidi="png_PG"/>
        </w:rPr>
        <w:t>Pastaim, olgeta grup bai prektis long tokim dispela stori long tok ples bilong yupela yet. Tingim long yusim ol samting we yupela i bin wanbel long en long narapela step i go pinis, kain olsem oda bilong ol samting i kamap insait long stori, ol wod, ol hap tok, ol samting ol man o 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Posim dispela odio long hia.</w:t>
      </w:r>
    </w:p>
    <w:p>
      <w:pPr/>
      <w:r>
        <w:rPr>
          <w:lang w:val="png_PG" w:bidi="png_PG"/>
        </w:rPr>
      </w:r>
      <w:r>
        <w:rPr>
          <w:lang w:val="png_PG" w:bidi="png_PG"/>
        </w:rPr>
        <w:t>Bihain, wanwan memba bilong grup i mas autim olgeta samting i kamap insait long dispela stori long wanpela laspela taim na no gat lain i mas distebim ol. Wanpela grup memba i ken yusim ol kainkain samting, ol eksen, o piksa o storibod long helpim em long tingim dispela stori. Posim dispela odio long hia.</w:t>
      </w:r>
    </w:p>
    <w:p>
      <w:pPr/>
      <w:r>
        <w:rPr>
          <w:lang w:val="png_PG" w:bidi="png_PG"/>
        </w:rPr>
      </w:r>
      <w:r>
        <w:rPr>
          <w:lang w:val="png_PG" w:bidi="png_PG"/>
        </w:rPr>
        <w:t>Bihain, orait grup i ken mekim disisen long stori bilong husat em ol i laikim tru. Yupela i ken tok olsem yupela i laikim wanem we wanpela memba bilong grup i tokim wanpela hap bilong stori, tasol yupela i laikim wanem we narapela memba bilong grup i tokim narapela hap bilong stori. Posim dispela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fainel vesen bilong stori.</w:t>
      </w:r>
      <w:r>
        <w:rPr>
          <w:lang w:val="png_PG" w:bidi="png_PG"/>
        </w:rPr>
      </w:r>
      <w:r>
        <w:rPr>
          <w:lang w:val="png_PG" w:bidi="png_PG"/>
        </w:rPr>
      </w:r>
    </w:p>
    <w:p>
      <w:pPr/>
      <w:r>
        <w:rPr>
          <w:lang w:val="png_PG" w:bidi="png_PG"/>
        </w:rPr>
      </w:r>
    </w:p>
    <w:p>
      <w:pPr>
        <w:pStyle w:val="Heading2"/>
      </w:pPr>
      <w:r>
        <w:rPr>
          <w:lang w:val="png_PG" w:bidi="png_PG"/>
        </w:rPr>
        <w:t>Mak 11:27–33</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33">
        <w:r>
          <w:rPr>
            <w:lang w:val="png_PG" w:bidi="png_PG"/>
          </w:rPr>
          <w:rPr>
            <w:color w:val="0000EE"/>
            <w:u w:val="single"/>
          </w:rPr>
          <w:t>Harim na putim long tingting na bel</w:t>
        </w:r>
      </w:hyperlink>
      <w:r>
        <w:rPr>
          <w:lang w:val="png_PG" w:bidi="png_PG"/>
        </w:rPr>
        <w:t xml:space="preserve"> (562 KB)</w:t>
      </w:r>
      <w:r>
        <w:rPr>
          <w:lang w:val="png_PG" w:bidi="png_PG"/>
        </w:rPr>
      </w:r>
    </w:p>
    <w:p>
      <w:pPr>
        <w:pStyle w:val="ListBullet"/>
        <w:spacing w:line="240" w:lineRule="auto"/>
        <w:ind w:left="720"/>
      </w:pPr>
      <w:r>
        <w:rPr>
          <w:lang w:val="png_PG" w:bidi="png_PG"/>
        </w:rPr>
      </w:r>
      <w:hyperlink r:id="rId234">
        <w:r>
          <w:rPr>
            <w:lang w:val="png_PG" w:bidi="png_PG"/>
          </w:rPr>
          <w:rPr>
            <w:color w:val="0000EE"/>
            <w:u w:val="single"/>
          </w:rPr>
          <w:t>Save long taim na ples we stori i kamap long en</w:t>
        </w:r>
      </w:hyperlink>
      <w:r>
        <w:rPr>
          <w:lang w:val="png_PG" w:bidi="png_PG"/>
        </w:rPr>
        <w:t xml:space="preserve"> (4.7 MB)</w:t>
      </w:r>
      <w:r>
        <w:rPr>
          <w:lang w:val="png_PG" w:bidi="png_PG"/>
        </w:rPr>
      </w:r>
    </w:p>
    <w:p>
      <w:pPr>
        <w:pStyle w:val="ListBullet"/>
        <w:spacing w:line="240" w:lineRule="auto"/>
        <w:ind w:left="720"/>
      </w:pPr>
      <w:r>
        <w:rPr>
          <w:lang w:val="png_PG" w:bidi="png_PG"/>
        </w:rPr>
      </w:r>
      <w:hyperlink r:id="rId235">
        <w:r>
          <w:rPr>
            <w:lang w:val="png_PG" w:bidi="png_PG"/>
          </w:rPr>
          <w:rPr>
            <w:color w:val="0000EE"/>
            <w:u w:val="single"/>
          </w:rPr>
          <w:t>Save gut long wanwan Hap bilong Stori</w:t>
        </w:r>
      </w:hyperlink>
      <w:r>
        <w:rPr>
          <w:lang w:val="png_PG" w:bidi="png_PG"/>
        </w:rPr>
        <w:t xml:space="preserve"> (2.7 MB)</w:t>
      </w:r>
      <w:r>
        <w:rPr>
          <w:lang w:val="png_PG" w:bidi="png_PG"/>
        </w:rPr>
      </w:r>
    </w:p>
    <w:p>
      <w:pPr>
        <w:pStyle w:val="ListBullet"/>
        <w:spacing w:line="240" w:lineRule="auto"/>
        <w:ind w:left="720"/>
      </w:pPr>
      <w:r>
        <w:rPr>
          <w:lang w:val="png_PG" w:bidi="png_PG"/>
        </w:rPr>
      </w:r>
      <w:hyperlink r:id="rId236">
        <w:r>
          <w:rPr>
            <w:lang w:val="png_PG" w:bidi="png_PG"/>
          </w:rPr>
          <w:rPr>
            <w:color w:val="0000EE"/>
            <w:u w:val="single"/>
          </w:rPr>
          <w:t>Putim yu yet insait long stori</w:t>
        </w:r>
      </w:hyperlink>
      <w:r>
        <w:rPr>
          <w:lang w:val="png_PG" w:bidi="png_PG"/>
        </w:rPr>
        <w:t xml:space="preserve"> (3.2 MB)</w:t>
      </w:r>
      <w:r>
        <w:rPr>
          <w:lang w:val="png_PG" w:bidi="png_PG"/>
        </w:rPr>
      </w:r>
    </w:p>
    <w:p>
      <w:pPr>
        <w:pStyle w:val="ListBullet"/>
        <w:spacing w:line="240" w:lineRule="auto"/>
        <w:ind w:left="720"/>
      </w:pPr>
      <w:r>
        <w:rPr>
          <w:lang w:val="png_PG" w:bidi="png_PG"/>
        </w:rPr>
      </w:r>
      <w:hyperlink r:id="rId237">
        <w:r>
          <w:rPr>
            <w:lang w:val="png_PG" w:bidi="png_PG"/>
          </w:rPr>
          <w:rPr>
            <w:color w:val="0000EE"/>
            <w:u w:val="single"/>
          </w:rPr>
          <w:t>Save gut long ol samting we i no klia</w:t>
        </w:r>
      </w:hyperlink>
      <w:r>
        <w:rPr>
          <w:lang w:val="png_PG" w:bidi="png_PG"/>
        </w:rPr>
        <w:t xml:space="preserve"> (2.3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11:27–33</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11:27–33 na putim insait long tingting na bel bilong yupela.</w:t>
      </w:r>
    </w:p>
    <w:p>
      <w:pPr/>
      <w:r>
        <w:rPr>
          <w:lang w:val="png_PG" w:bidi="png_PG"/>
        </w:rPr>
      </w:r>
      <w:r>
        <w:rPr>
          <w:lang w:val="png_PG" w:bidi="png_PG"/>
        </w:rPr>
        <w:t>Harim wanpela odio vesen bilong Mak 11:26–33 tripela taim, long tripela kain trenslesen, sapos yupela inap mekim olsem.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 xml:space="preserve">Dispela stori i tokim yumi wanem samting long ol manmeri? </w:t>
      </w:r>
    </w:p>
    <w:p>
      <w:pPr>
        <w:pStyle w:val="ListBullet"/>
        <w:spacing w:line="240" w:lineRule="auto"/>
        <w:ind w:left="720"/>
      </w:pPr>
      <w:r>
        <w:rPr>
          <w:lang w:val="png_PG" w:bidi="png_PG"/>
        </w:rPr>
      </w:r>
      <w:r>
        <w:rPr>
          <w:lang w:val="png_PG" w:bidi="png_PG"/>
        </w:rPr>
        <w:t>Dispela stori i tokim yumi wanem samting o i skulim yumi wanem samting long laip bilong yumi long wanwan de?</w:t>
      </w:r>
    </w:p>
    <w:p>
      <w:pPr>
        <w:pStyle w:val="ListBullet"/>
        <w:spacing w:line="240" w:lineRule="auto"/>
        <w:ind w:left="720"/>
      </w:pPr>
      <w:r>
        <w:rPr>
          <w:lang w:val="png_PG" w:bidi="png_PG"/>
        </w:rPr>
      </w:r>
      <w:r>
        <w:rPr>
          <w:lang w:val="png_PG" w:bidi="png_PG"/>
        </w:rPr>
        <w:t>Husat man o meri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vesen bilong Mak 11:27–33 long trenslesen we i isi tru long yupela long andastendim.</w:t>
      </w:r>
    </w:p>
    <w:p>
      <w:pPr/>
      <w:r>
        <w:rPr>
          <w:lang w:val="png_PG" w:bidi="png_PG"/>
        </w:rPr>
      </w:r>
      <w:r>
        <w:rPr>
          <w:lang w:val="png_PG" w:bidi="png_PG"/>
        </w:rPr>
        <w:t>Dispela stori i soim olsem ol lida bilong lotu bilong ol Ju i wok long kamap belhat moa yet long ol tok skul bilong Jisas. Ol i bin pilim pret. Ol i bin luksave olsem Jisas i wok long mekim samting olsem em i gat atoriti, o tok orait i kam long God long mekim, na ol dispela samting em ol tasol i bin save gat tok orait long mekim.</w:t>
      </w:r>
    </w:p>
    <w:p>
      <w:pPr/>
      <w:r>
        <w:rPr>
          <w:lang w:val="png_PG" w:bidi="png_PG"/>
        </w:rPr>
      </w:r>
      <w:r>
        <w:rPr>
          <w:lang w:val="png_PG" w:bidi="png_PG"/>
        </w:rPr>
        <w:t>Bihain taim Jisas i toktok wantaim ol disaipel bilong em long pasin bilong bilip long God olsem God i ken mekim olgeta samting, ol i kontinu long wokabaut i go long Jerusalem na i go long Tempel. Ating Jisas i wok long wokabaut i go long wanpela bilong ol eria autait long Tempel (i no ples holi bilong Tempel), na ol lida bilong ol Ju i kam long em.</w:t>
      </w:r>
    </w:p>
    <w:p>
      <w:pPr/>
      <w:r>
        <w:rPr>
          <w:lang w:val="png_PG" w:bidi="png_PG"/>
        </w:rPr>
      </w:r>
      <w:r>
        <w:rPr>
          <w:lang w:val="png_PG" w:bidi="png_PG"/>
        </w:rPr>
        <w:t>Stop long hia na olsem wanpela grup, lukluk long mep bilong Tempel. Luksave long wanem hap ol eria autsait long Tempel i stap long en. Dispela em i no insait long ples holi bilong Tempel we ol pris tasol i ken i go insait long en, tasol em i stap long ausait eria bilong tempel. Posim dispela odio long hia.</w:t>
      </w:r>
    </w:p>
    <w:p>
      <w:pPr/>
      <w:r>
        <w:rPr>
          <w:lang w:val="png_PG" w:bidi="png_PG"/>
        </w:rPr>
      </w:r>
      <w:r>
        <w:rPr>
          <w:lang w:val="png_PG" w:bidi="png_PG"/>
        </w:rPr>
        <w:t>Dispela grup bilong ol lida bilong ol Ju husat i save bosim laip bilong Ju em ol i save kolim ol Sanhedrin. Dispela Sanhedrin i gat tripela kain lida. Olgeta dispela tripela kain lida em ol i stap insait long dispela liklik grup we i bin kam lukim Jisas: Ol lida bilong ol pris em ol i grup bilong ol pris husat i save lukautim ol wok bilong Tempel na i givim wok long ol narapela pris. Ol tisa bilong lo bilong lotu em ol saveman long lo bilong lotu, ol i save gut tru long lo we God i bin givim long ol Ju long han bilong Moses. Ol elda em ol i no ol lida bilong lotu insait long komyuniti. Ol i olsem ol bikman long sait bilong krismas, husat i save helpim komyuniti long sindaun gut wantaim wanpela narapela.</w:t>
      </w:r>
    </w:p>
    <w:p>
      <w:pPr/>
      <w:r>
        <w:rPr>
          <w:lang w:val="png_PG" w:bidi="png_PG"/>
        </w:rPr>
      </w:r>
      <w:r>
        <w:rPr>
          <w:lang w:val="png_PG" w:bidi="png_PG"/>
        </w:rPr>
        <w:t>Stap long hia na toktok long dispela askim olsem wanpela grup: Wanem ol kainkain lida bilong lotu i stap insait long kalsa bilong yupela? Diskraibim ol kainkain lida na wanem samting ol i save mekim. Wanem kain ol samting ol i save skulim ol lain em i no wankain long wanpela narapela? Yupela bai diskraibim ol dispela kainkain lida olsem wanem? Posim dispela odio long hia.</w:t>
      </w:r>
    </w:p>
    <w:p>
      <w:pPr/>
      <w:r>
        <w:rPr>
          <w:lang w:val="png_PG" w:bidi="png_PG"/>
        </w:rPr>
      </w:r>
      <w:r>
        <w:rPr>
          <w:lang w:val="png_PG" w:bidi="png_PG"/>
        </w:rPr>
        <w:t>Dispela grup bilong ol lida\—ol Sanhedrin\—i gat laspela fainel atoriti long olgeta samting long sait pasin bilong lotu bilong ol Ju. Olsem na, ol pasin bilong Jisas i bagarapim tingting bilong ol. Ol i askim tupela kwesten\—long wanem atoriti em yu wok long mekim ol samting? Na "Husat i givim yu dispela tok orait long mekim ol dispela samting?" Tupela askim wantaim i minim samting. Ol lida bilong lotu ating ol i wok long askim long ol samting we Jisas i bin mekim long de bipo, taim em i tanim ol tebol autsait eria bilong Tempel, na ating ol i wok long askim tu long olgeta tok skul na hiling bilong Jisas. Ol samting we Jisas i bin mekim em ol samting we ol tisa bilong lotu o ol lida we i gat atoriti tasol, em ol i sapos long mekim. Ol i laik save sapos wanpela man, o sapos God em yet, i givim Jisas tok orait long mekim ol dispela samting. Jisas i bekim ol wantaim wanpela askim. Planti ol lida bilong lotu bilong ol Ju i save bekim wanpela kwesten wantaim wanpela askim, olsem na dispela pasin em i no narakain pasin. Tasol askim bilong Jisas em i narakain, bikos em i tok em bai i no inap givim ol wanpela ansa inap ol i bekim askim bilong em. Maski Jisas i tok "Tokim mi," o "bekim askim bilong mi," em i toktok wantaim rispek. Dispela em i wanpela gutpela we bilong askim long kisim bekim long wanpela kwesten.</w:t>
      </w:r>
    </w:p>
    <w:p>
      <w:pPr/>
      <w:r>
        <w:rPr>
          <w:lang w:val="png_PG" w:bidi="png_PG"/>
        </w:rPr>
      </w:r>
      <w:r>
        <w:rPr>
          <w:lang w:val="png_PG" w:bidi="png_PG"/>
        </w:rPr>
        <w:t>Stop long hia na toktok long dispela askim olsem wanpela grup: Ol lida bilong lotu bilong yu i save skulim ol manmeri olsem wanem? Wanem ol spesel we ol i save yusim long skulim ol manmeri, kain olsem askim ol kwesten o autim ol stori? Posim dispela odio long hia.</w:t>
      </w:r>
    </w:p>
    <w:p>
      <w:pPr/>
      <w:r>
        <w:rPr>
          <w:lang w:val="png_PG" w:bidi="png_PG"/>
        </w:rPr>
      </w:r>
      <w:r>
        <w:rPr>
          <w:lang w:val="png_PG" w:bidi="png_PG"/>
        </w:rPr>
        <w:t>Jisas i askim ol lida bilong lotu long husat i bin givim Jon bilong Baptais tok orait long baptaisim ol manmeri husat i bin laik soim olsem ol i tok sori na tanim bel long sin bilong ol na i go bek long God. Jon i bin skulim ol manmeri tu olsem dispela Sevia we God i bin promis long en em bai i kam. Jisas i askim sapos Jon i kisim tok orait i kam long "heven," we i minim olsem, "Atoriti bilong Jon i kam long God, a?" Tru tru em Jisas i wok long askim: Yupela i bilip olsem yupela i mas mekim ol samting Jon i tok na lusim sin na tanim i go bek long God, a? Askim bilong Jisas wantu tasol i mekim bel bilong ol lida bilong lotu i no stap gut. Ol i no bin bilipim ol tok skul bilong Jon bilong Baptais. Tasol ol i save olsem planti manmeri i bilip olsem Jon bilong Baptais em i wanpela profet God i bin salim i kam, olsem na ol i no laik tokaut ples klia olsem ol i save bilip olsem Jon i kisim tok orait i kam long ol narapela manmeri long givim tok skul. Na ol i no laik tok tu olsem ol i bilip Jon i kisim atoriti i kam long God. Orait Jisas i tokim ol olsem ol i no save bihainim tok bilong God bikos ol i no save bihainim Jon.</w:t>
      </w:r>
    </w:p>
    <w:p>
      <w:pPr/>
      <w:r>
        <w:rPr>
          <w:lang w:val="png_PG" w:bidi="png_PG"/>
        </w:rPr>
      </w:r>
      <w:r>
        <w:rPr>
          <w:lang w:val="png_PG" w:bidi="png_PG"/>
        </w:rPr>
        <w:t>Stop long hia na toktok long dispela askim olsem wanpela grup: Ol lida bilong lotu long kalsa bilong yupela o ples bilong yupela i save kisim atoriti bilong ol long wanem kain we? Ol i save mekim wanem samting o tok wanem samting long mekim ol manmeri i rispektim atoriti bilong ol? Hau na yupela i save olsem ol i gat atoriti long mekim ol samting o mekim sampela tok? Posim dispela odio long hia.</w:t>
      </w:r>
    </w:p>
    <w:p>
      <w:pPr/>
      <w:r>
        <w:rPr>
          <w:lang w:val="png_PG" w:bidi="png_PG"/>
        </w:rPr>
      </w:r>
      <w:r>
        <w:rPr>
          <w:lang w:val="png_PG" w:bidi="png_PG"/>
        </w:rPr>
        <w:t>Long pinis bilong dispela tok pait, ol lida bilong lotu i tok tasol olsem, "Mipela i no save." Dispela em i wanpela no gutpela bekim, tasol em i gutpela bekim moa long ol narapela bekim.</w:t>
      </w:r>
    </w:p>
    <w:p>
      <w:pPr/>
      <w:r>
        <w:rPr>
          <w:lang w:val="png_PG" w:bidi="png_PG"/>
        </w:rPr>
      </w:r>
      <w:r>
        <w:rPr>
          <w:lang w:val="png_PG" w:bidi="png_PG"/>
        </w:rPr>
        <w:t>Jisas i no save tokaut stret olsem em i dispela Sevia we God i bin Promis long en, o em i dispela Mesaia. Tasol, ol askim bilong Jisas i mekim klia olsem em i save olsem em i gat atoriti i kam long God, na God i salim em i kam bilong skulim ol dispela samting na mekim ol dispela samting.</w:t>
      </w:r>
      <w:r>
        <w:rPr>
          <w:lang w:val="png_PG" w:bidi="png_PG"/>
        </w:rPr>
      </w:r>
    </w:p>
    <w:p>
      <w:pPr>
        <w:pStyle w:val="Heading3"/>
      </w:pPr>
      <w:r>
        <w:rPr>
          <w:lang w:val="png_PG" w:bidi="png_PG"/>
        </w:rPr>
        <w:t>Painim aut dispela hap</w:t>
      </w:r>
    </w:p>
    <w:p>
      <w:pPr/>
      <w:r>
        <w:rPr>
          <w:lang w:val="png_PG" w:bidi="png_PG"/>
        </w:rPr>
      </w:r>
      <w:r>
        <w:rPr>
          <w:lang w:val="png_PG" w:bidi="png_PG"/>
        </w:rPr>
        <w:t>Harim wanpela vesen bilong Mak 11:27–33 long trenslesen we i isi tru long yupela long andastendim.</w:t>
      </w:r>
    </w:p>
    <w:p>
      <w:pPr/>
      <w:r>
        <w:rPr>
          <w:lang w:val="png_PG" w:bidi="png_PG"/>
        </w:rPr>
      </w:r>
      <w:r>
        <w:rPr>
          <w:lang w:val="png_PG" w:bidi="png_PG"/>
        </w:rPr>
        <w:t>Insait long dispela step, grup bai i toktok long ol wanwan hap bilong stori, ol manmeri insait long stori na ples we dispela stori i kamap long en. Bihain, grup bai piksarim dispela stori.</w:t>
      </w:r>
    </w:p>
    <w:p>
      <w:pPr/>
      <w:r>
        <w:rPr>
          <w:lang w:val="png_PG" w:bidi="png_PG"/>
        </w:rPr>
      </w:r>
      <w:r>
        <w:rPr>
          <w:lang w:val="png_PG" w:bidi="png_PG"/>
        </w:rPr>
        <w:t>Dispela stori i gat tupela hap.</w:t>
      </w:r>
    </w:p>
    <w:p>
      <w:pPr/>
      <w:r>
        <w:rPr>
          <w:lang w:val="png_PG" w:bidi="png_PG"/>
        </w:rPr>
      </w:r>
      <w:r>
        <w:rPr>
          <w:b/>
          <w:lang w:val="png_PG" w:bidi="png_PG"/>
        </w:rPr>
        <w:t>Insait long namba wan hap bilong stori:</w:t>
      </w:r>
      <w:r>
        <w:rPr>
          <w:lang w:val="png_PG" w:bidi="png_PG"/>
        </w:rPr>
        <w:t xml:space="preserve"> Jisas na ol disaipel bilong em i kamap long tempel. Ol i wokabaut i go long ol autsait eria bilong tempel na ol lida bilong lotu i kam long ol. Ol lida i askim Jisas wanpela kwesten long wanem hap atoriti bilong em i kam long en. Jisas i bekim wantaim wanpela narapela askim.</w:t>
      </w:r>
    </w:p>
    <w:p>
      <w:pPr/>
      <w:r>
        <w:rPr>
          <w:lang w:val="png_PG" w:bidi="png_PG"/>
        </w:rPr>
      </w:r>
      <w:r>
        <w:rPr>
          <w:b/>
          <w:lang w:val="png_PG" w:bidi="png_PG"/>
        </w:rPr>
        <w:t>Insait long namba tu hap bilong stori:</w:t>
      </w:r>
      <w:r>
        <w:rPr>
          <w:lang w:val="png_PG" w:bidi="png_PG"/>
        </w:rPr>
        <w:t xml:space="preserve"> Ol lida bilong lotu i toktok namel long ol yet, na bihain ol i kam bek na tok "Mipela i no save." Orait Jisas i no laik long bekim askim bilong ol.</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w:t>
      </w:r>
    </w:p>
    <w:p>
      <w:pPr>
        <w:pStyle w:val="ListBullet"/>
        <w:spacing w:line="240" w:lineRule="auto"/>
        <w:ind w:left="720"/>
      </w:pPr>
      <w:r>
        <w:rPr>
          <w:lang w:val="png_PG" w:bidi="png_PG"/>
        </w:rPr>
      </w:r>
      <w:r>
        <w:rPr>
          <w:lang w:val="png_PG" w:bidi="png_PG"/>
        </w:rPr>
        <w:t>ol hetpris</w:t>
      </w:r>
    </w:p>
    <w:p>
      <w:pPr>
        <w:pStyle w:val="ListBullet"/>
        <w:spacing w:line="240" w:lineRule="auto"/>
        <w:ind w:left="720"/>
      </w:pPr>
      <w:r>
        <w:rPr>
          <w:lang w:val="png_PG" w:bidi="png_PG"/>
        </w:rPr>
      </w:r>
      <w:r>
        <w:rPr>
          <w:lang w:val="png_PG" w:bidi="png_PG"/>
        </w:rPr>
        <w:t>ol tisa bilong lo bilong lotu</w:t>
      </w:r>
    </w:p>
    <w:p>
      <w:pPr>
        <w:pStyle w:val="ListBullet"/>
        <w:spacing w:line="240" w:lineRule="auto"/>
        <w:ind w:left="720"/>
      </w:pPr>
      <w:r>
        <w:rPr>
          <w:lang w:val="png_PG" w:bidi="png_PG"/>
        </w:rPr>
      </w:r>
      <w:r>
        <w:rPr>
          <w:lang w:val="png_PG" w:bidi="png_PG"/>
        </w:rPr>
        <w:t>ol elda</w:t>
      </w:r>
    </w:p>
    <w:p>
      <w:pPr>
        <w:pStyle w:val="ListBullet"/>
        <w:spacing w:line="240" w:lineRule="auto"/>
        <w:ind w:left="720"/>
      </w:pPr>
      <w:r>
        <w:rPr>
          <w:lang w:val="png_PG" w:bidi="png_PG"/>
        </w:rPr>
      </w:r>
      <w:r>
        <w:rPr>
          <w:lang w:val="png_PG" w:bidi="png_PG"/>
        </w:rPr>
        <w:t>Jon</w:t>
      </w:r>
    </w:p>
    <w:p>
      <w:pPr/>
      <w:r>
        <w:rPr>
          <w:lang w:val="png_PG" w:bidi="png_PG"/>
        </w:rPr>
      </w:r>
      <w:r>
        <w:rPr>
          <w:lang w:val="png_PG" w:bidi="png_PG"/>
        </w:rPr>
        <w:t>Olsem wanpela grup, tingting gut long ol dispela pat bilong stori we ol samting i kamap long en: Em i impoten long tingim olsem dispela stori i kamap bihain stret long Jisas i bin toktok wantaim ol disaipel bilong em insait long stori i go pinis, long pasin bilong bilip olsem God i ken mekim wanem samting ol i askim em long mekim. Ol i kontinu long wokabaut i go yet insait long Jerusalem, long tempel, na wokabaut i go insait long autsait eria bilong tempel.</w:t>
      </w:r>
    </w:p>
    <w:p>
      <w:pPr/>
      <w:r>
        <w:rPr>
          <w:lang w:val="png_PG" w:bidi="png_PG"/>
        </w:rPr>
      </w:r>
      <w:r>
        <w:rPr>
          <w:lang w:val="png_PG" w:bidi="png_PG"/>
        </w:rPr>
        <w:t>Wanpela liklik grup bilong ol hetpris, na ol tisa bilong lo, na ol elda i wokabaut i go long Jisas long autsait eria bilong tempel. Dispela autsait eria em i wanpela eria we olgeta manmeri i ken go long en-ating planti manmeri i bin i stap long hap.</w:t>
      </w:r>
    </w:p>
    <w:p>
      <w:pPr/>
      <w:r>
        <w:rPr>
          <w:lang w:val="png_PG" w:bidi="png_PG"/>
        </w:rPr>
      </w:r>
      <w:r>
        <w:rPr>
          <w:lang w:val="png_PG" w:bidi="png_PG"/>
        </w:rPr>
        <w:t>Ol hetman bilong lotu i askim Jisas tupela kwesten we i minim seim samting. Ol i wok long askim husat i givim em dispela atoriti, o tok orait, long mekim ol samting em i wok long mekim insait long tempel, kain olsem tanim ol tebol na rausim ol man bilong baim na salim samting.</w:t>
      </w:r>
    </w:p>
    <w:p>
      <w:pPr/>
      <w:r>
        <w:rPr>
          <w:lang w:val="png_PG" w:bidi="png_PG"/>
        </w:rPr>
      </w:r>
      <w:r>
        <w:rPr>
          <w:lang w:val="png_PG" w:bidi="png_PG"/>
        </w:rPr>
        <w:t>Jisas i bekim wantaim wanpela narapela askim. Em i tokim ol tu olsem ol i mas bekim askim bilong em bipo em bai tokim ol husat i givim tok orait long em long mekim ol samting em i bin mekim. Jisas i askim long husat Jon i kisim tok orait bilong baptaisim ol manmeri husat i tanim bel long pasin nogut bilong ol na tanim i go bek long God. Em i kisim tok orait bilong em long God o long ol manmeri?</w:t>
      </w:r>
    </w:p>
    <w:p>
      <w:pPr/>
      <w:r>
        <w:rPr>
          <w:lang w:val="png_PG" w:bidi="png_PG"/>
        </w:rPr>
      </w:r>
      <w:r>
        <w:rPr>
          <w:lang w:val="png_PG" w:bidi="png_PG"/>
        </w:rPr>
        <w:t>Insait long narapela hap bilong stori, em i impoten long tingim olsem ol lida bilong lotu i nid long toktok long bekim bilong ol namel long ol yet. Mipela i no save ol i stap long wanem hap taim ol i wok long toktok. Ating ol i wokabaut i go sampela mita longwe long toktok isi namel long ol yet. Ol i no bin save wanem samting long tok. Sapos ol i tok olsem Jon i kisim tok orait i kam long God, Jisas bai i askim ol wai na ol i no bin bilipim ol tok skul bilong Jon. Sapos ol i tok olsem Jon i kisim tok orait i kam long ol manmeri tasol, ol manmeri bai i belhat bikos ol i bilip olsem ol toktok bilong Jon i kam long God. Olsem na ol i bekim olsem, "Mipela i no save."</w:t>
      </w:r>
    </w:p>
    <w:p>
      <w:pPr/>
      <w:r>
        <w:rPr>
          <w:lang w:val="png_PG" w:bidi="png_PG"/>
        </w:rPr>
      </w:r>
      <w:r>
        <w:rPr>
          <w:lang w:val="png_PG" w:bidi="png_PG"/>
        </w:rPr>
        <w:t>Jisas i bekim olsem, "Orai, mi bai i no tokim yupela long husat i givim mi atoriti."</w:t>
      </w:r>
    </w:p>
    <w:p>
      <w:pPr/>
      <w:r>
        <w:rPr>
          <w:lang w:val="png_PG" w:bidi="png_PG"/>
        </w:rPr>
      </w:r>
      <w:r>
        <w:rPr>
          <w:lang w:val="png_PG" w:bidi="png_PG"/>
        </w:rPr>
        <w:t>Nau, grup mas wokim storibod, dro, o yusim ol samting long piksarim dispela stori na ol eksen i stap insait long em.</w:t>
      </w:r>
      <w:r>
        <w:rPr>
          <w:lang w:val="png_PG" w:bidi="png_PG"/>
        </w:rPr>
      </w:r>
    </w:p>
    <w:p>
      <w:pPr>
        <w:pStyle w:val="Heading3"/>
      </w:pPr>
      <w:r>
        <w:rPr>
          <w:lang w:val="png_PG" w:bidi="png_PG"/>
        </w:rPr>
        <w:t>Ektim aut dispela Tok</w:t>
      </w:r>
    </w:p>
    <w:p>
      <w:pPr/>
      <w:r>
        <w:rPr>
          <w:lang w:val="png_PG" w:bidi="png_PG"/>
        </w:rPr>
      </w:r>
      <w:r>
        <w:rPr>
          <w:lang w:val="png_PG" w:bidi="png_PG"/>
        </w:rPr>
        <w:t>Harim wanpela vesen bilong Mak 11:27–33 long trenslesen we i isi tru long yupela long andastendim.</w:t>
      </w:r>
    </w:p>
    <w:p>
      <w:pPr/>
      <w:r>
        <w:rPr>
          <w:lang w:val="png_PG" w:bidi="png_PG"/>
        </w:rPr>
      </w:r>
      <w:r>
        <w:rPr>
          <w:lang w:val="png_PG" w:bidi="png_PG"/>
        </w:rPr>
        <w:t>Insait long dispela step, grup bai i mekim drama bilong dispela stori.</w:t>
      </w:r>
    </w:p>
    <w:p>
      <w:pPr/>
      <w:r>
        <w:rPr>
          <w:lang w:val="png_PG" w:bidi="png_PG"/>
        </w:rPr>
      </w:r>
      <w:r>
        <w:rPr>
          <w:lang w:val="png_PG" w:bidi="png_PG"/>
        </w:rPr>
        <w:t>Dispela stori i gat tupela hap.</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w:t>
      </w:r>
    </w:p>
    <w:p>
      <w:pPr>
        <w:pStyle w:val="ListBullet"/>
        <w:spacing w:line="240" w:lineRule="auto"/>
        <w:ind w:left="720"/>
      </w:pPr>
      <w:r>
        <w:rPr>
          <w:lang w:val="png_PG" w:bidi="png_PG"/>
        </w:rPr>
      </w:r>
      <w:r>
        <w:rPr>
          <w:lang w:val="png_PG" w:bidi="png_PG"/>
        </w:rPr>
        <w:t>ol hetpris</w:t>
      </w:r>
    </w:p>
    <w:p>
      <w:pPr>
        <w:pStyle w:val="ListBullet"/>
        <w:spacing w:line="240" w:lineRule="auto"/>
        <w:ind w:left="720"/>
      </w:pPr>
      <w:r>
        <w:rPr>
          <w:lang w:val="png_PG" w:bidi="png_PG"/>
        </w:rPr>
      </w:r>
      <w:r>
        <w:rPr>
          <w:lang w:val="png_PG" w:bidi="png_PG"/>
        </w:rPr>
        <w:t>ol tisa bilong lo bilong lotu</w:t>
      </w:r>
    </w:p>
    <w:p>
      <w:pPr>
        <w:pStyle w:val="ListBullet"/>
        <w:spacing w:line="240" w:lineRule="auto"/>
        <w:ind w:left="720"/>
      </w:pPr>
      <w:r>
        <w:rPr>
          <w:lang w:val="png_PG" w:bidi="png_PG"/>
        </w:rPr>
      </w:r>
      <w:r>
        <w:rPr>
          <w:lang w:val="png_PG" w:bidi="png_PG"/>
        </w:rPr>
        <w:t>ol elda</w:t>
      </w:r>
    </w:p>
    <w:p>
      <w:pPr>
        <w:pStyle w:val="ListBullet"/>
        <w:spacing w:line="240" w:lineRule="auto"/>
        <w:ind w:left="720"/>
      </w:pPr>
      <w:r>
        <w:rPr>
          <w:lang w:val="png_PG" w:bidi="png_PG"/>
        </w:rPr>
      </w:r>
      <w:r>
        <w:rPr>
          <w:lang w:val="png_PG" w:bidi="png_PG"/>
        </w:rPr>
        <w:t>Jon</w:t>
      </w:r>
    </w:p>
    <w:p>
      <w:pPr/>
      <w:r>
        <w:rPr>
          <w:lang w:val="png_PG" w:bidi="png_PG"/>
        </w:rPr>
      </w:r>
      <w:r>
        <w:rPr>
          <w:lang w:val="png_PG" w:bidi="png_PG"/>
        </w:rPr>
        <w:t>Olsem wanpela grup, ektim dispela stori tupela taim. Yupela i mas ektim dispela stori long tok ples bilong yupela yet.</w:t>
      </w:r>
    </w:p>
    <w:p>
      <w:pPr/>
      <w:r>
        <w:rPr>
          <w:lang w:val="png_PG" w:bidi="png_PG"/>
        </w:rPr>
      </w:r>
      <w:r>
        <w:rPr>
          <w:lang w:val="png_PG" w:bidi="png_PG"/>
        </w:rPr>
        <w:t>Long namba wan taim, ektim dispela stori na no ken stop. Tingting gut long ol toktok we ol manmeri insait long stori i mekim, flow bilong stori, wanem as tingting bilong stori na wanem ol samting bilong ektim long soim dispela as tingting, na wanem oda ol samting i kamap insait long stori. Sekim olsem yupela i ektim olgeta samting na i no bin kalapim ol hatpela o impoten pat bilong stori. Helpim wanpela narapela long tingim olgeta pat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gen long namba tu taim. Long sampela hap insait long drama, stopim drama na askim dispela kwesten i go long wanpela man o meri husat i ekt, "Yu pilim olsem wanem o yu tingting olsem wanem?" Dispela man o meri husat i wok long ekt bai bekim na tokaut long wanem samting em i pilim o tingim sapos em i tru tru dispela man o meri o samting we em i wok long ektim. Bihain, kontinu wantaim drama.</w:t>
      </w:r>
    </w:p>
    <w:p>
      <w:pPr/>
      <w:r>
        <w:rPr>
          <w:lang w:val="png_PG" w:bidi="png_PG"/>
        </w:rPr>
      </w:r>
      <w:r>
        <w:rPr>
          <w:lang w:val="png_PG" w:bidi="png_PG"/>
        </w:rPr>
        <w:t>Posim dispela odio long hia na ektim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Long moning, Jisas na ol disaipel bilong em i lusim Betani na i kontinu long wokabaut i go long Jerusalem. Ol i go insait long Jerusalem na bihain ol i go insait long eria autsait long tempel gen. Wanpela grup bilong ol lida bilong lotu i kam long Jisas. Dispela ol lain i bilong grup we i save go pas na bosim ol samting. Ol i askim em husat i givim em tok orait long mekim ol dispela samting we em i bin wok long mekim.</w:t>
      </w:r>
    </w:p>
    <w:p>
      <w:pPr/>
      <w:r>
        <w:rPr>
          <w:lang w:val="png_PG" w:bidi="png_PG"/>
        </w:rPr>
      </w:r>
      <w:r>
        <w:rPr>
          <w:lang w:val="png_PG" w:bidi="png_PG"/>
        </w:rPr>
        <w:t>Posim dispela drama. Askim ol disaipel, "Yupela i wok long pilim olsem wanem o tingting olsem wanem?" Dispela man i ken tok olsem, "Belhat olsem ol dispela lida bilong lotu i no andastend," o "Pret" o "I gat laik tru long save—Jisas bai i tok wanem?" o "Amamas bikos ating Jisas bai i tokaut em i husat tru." Askim ol lida bilong lotu, "Yupela i wok long pilim olsem wanem o tingting long olsem wanem?" Dispela man i ken bekim olsem, "Amamas olsem nau stret mipela bai i bagarapim nem bilong Jisas," o "Pret liklik long em, bikos olgeta manmeri i save laikim em." Kontinu wantaim drama.</w:t>
      </w:r>
    </w:p>
    <w:p>
      <w:pPr/>
      <w:r>
        <w:rPr>
          <w:lang w:val="png_PG" w:bidi="png_PG"/>
        </w:rPr>
      </w:r>
      <w:r>
        <w:rPr>
          <w:lang w:val="png_PG" w:bidi="png_PG"/>
        </w:rPr>
        <w:t>Grup i mas ektim olsem Jisas i toktok wantaim rispek taim em i bekim. Em i askim wanpela kwesten na tokim ol olsem ol i mas bekim dispela kwesten bipo long em i tokim ol long ansa. Em i askim sapos God o ol manmeri i givim Jon tok orait long baptaisim ol manmeri na long skulim ol long tanim bel, o givim baksait long ol sin bilong ol na tanim i go long God.</w:t>
      </w:r>
    </w:p>
    <w:p>
      <w:pPr/>
      <w:r>
        <w:rPr>
          <w:lang w:val="png_PG" w:bidi="png_PG"/>
        </w:rPr>
      </w:r>
      <w:r>
        <w:rPr>
          <w:lang w:val="png_PG" w:bidi="png_PG"/>
        </w:rPr>
        <w:t>Stopim dispela drama long sotpela taim. Askim ol lida bilong lotu, "Yupela i wok long pilim olsem wanem o tingting olsem wanem?" Dispela man o meri i ken tok olsem, "Mi paul," o "Mi wari bikos yumi no inap givim gutpela bekim," o "Mi belhat bikos em i no wok long bekim dispela askim." Askim Jisas, "Yu wok long pilim olsem wanem o tingting olsem wanem?" Dispela man o meri i ken bekim olsem, "Em bai i gutpela sapos ol i andastendim samting moa." Askim ol disaipel, "Yupela i wok long pilim olsem wanem o tingting olsem wanem?" Dispela man o meri i ken bekim olsem, "Tingting i faul," o "Amamas olsem Jisas i bekim askim bilong ol gut tru," o "Bel kros olsem Jisas i askim wanpela kwesten na em i no bin bekim askim bilong ol." Kontinu wantaim drama.</w:t>
      </w:r>
    </w:p>
    <w:p>
      <w:pPr/>
      <w:r>
        <w:rPr>
          <w:lang w:val="png_PG" w:bidi="png_PG"/>
        </w:rPr>
      </w:r>
      <w:r>
        <w:rPr>
          <w:lang w:val="png_PG" w:bidi="png_PG"/>
        </w:rPr>
        <w:t>Ol lida bilong lotu i wok long toktok namel long ol yet. Ol i tok, "Sapos yumi tok namba bilong Jon i kam long heven, orait Jisas bai i askim yumi wai na yumi no bin bilip long Jon. Sapos yumi tok namba bilong Jon i kam long ol manmeri, orait ol manmeri bai i belhat bikos ol i ting olsem Jon em i wokman bilong God." Ol i bekim Jisas, "Mipela i no save." Jisas i bekim, "Orait mi no inap tokim yupela husat i givim mi tok orait long mekim ol dispela samting."</w:t>
      </w:r>
    </w:p>
    <w:p>
      <w:pPr/>
      <w:r>
        <w:rPr>
          <w:lang w:val="png_PG" w:bidi="png_PG"/>
        </w:rPr>
      </w:r>
      <w:r>
        <w:rPr>
          <w:lang w:val="png_PG" w:bidi="png_PG"/>
        </w:rPr>
        <w:t>Stopim dispela drama long sotpela taim. Askim Jisas, "Yu wok long pilim olsem wanem o yu wok long tingting olsem wanem?" Dispela man o meri i ken bekim olsem, "Em bai i gutpela sapos ol i ken andastendim samting tasol" o "Bel kros olsem ol i no wanbel long tok skul bilong mi." Askim ol lida bilong lotu, "Yupela i wok long pilim olsem wanem o tingting olsem wanem?" Dispela man o meri i ken bekim olsem, "Pret long ol manmeri" o "Bel hevi olsem Jisas i winim gen dispela tok pait."</w:t>
      </w:r>
      <w:r>
        <w:rPr>
          <w:lang w:val="png_PG" w:bidi="png_PG"/>
        </w:rPr>
      </w:r>
    </w:p>
    <w:p>
      <w:pPr>
        <w:pStyle w:val="Heading3"/>
      </w:pPr>
      <w:r>
        <w:rPr>
          <w:lang w:val="png_PG" w:bidi="png_PG"/>
        </w:rPr>
        <w:t>Pulapim dispela speis</w:t>
      </w:r>
    </w:p>
    <w:p>
      <w:pPr/>
      <w:r>
        <w:rPr>
          <w:lang w:val="png_PG" w:bidi="png_PG"/>
        </w:rPr>
      </w:r>
      <w:r>
        <w:rPr>
          <w:lang w:val="png_PG" w:bidi="png_PG"/>
        </w:rPr>
        <w:t>Harim wanpela vesen bilong Mak 11:27–33 long trenslesen we i isi tru long yupela long andastendim.</w:t>
      </w:r>
    </w:p>
    <w:p>
      <w:pPr/>
      <w:r>
        <w:rPr>
          <w:lang w:val="png_PG" w:bidi="png_PG"/>
        </w:rPr>
      </w:r>
      <w:r>
        <w:rPr>
          <w:lang w:val="png_PG" w:bidi="png_PG"/>
        </w:rPr>
        <w:t>Insait long dispela step, grup bai i toktok long ol bikpela hap tok na ol wod i stap insait long dispela stori.</w:t>
      </w:r>
    </w:p>
    <w:p>
      <w:pPr/>
      <w:r>
        <w:rPr>
          <w:lang w:val="png_PG" w:bidi="png_PG"/>
        </w:rPr>
      </w:r>
      <w:r>
        <w:rPr>
          <w:lang w:val="png_PG" w:bidi="png_PG"/>
        </w:rPr>
        <w:t xml:space="preserve">Jisas na ol </w:t>
      </w:r>
      <w:r>
        <w:rPr>
          <w:b/>
          <w:lang w:val="png_PG" w:bidi="png_PG"/>
        </w:rPr>
        <w:t>disaipel</w:t>
      </w:r>
      <w:r>
        <w:rPr>
          <w:lang w:val="png_PG" w:bidi="png_PG"/>
        </w:rPr>
        <w:t xml:space="preserve"> bilong em i go insait long </w:t>
      </w:r>
      <w:r>
        <w:rPr>
          <w:b/>
          <w:lang w:val="png_PG" w:bidi="png_PG"/>
        </w:rPr>
        <w:t>Jerusalem</w:t>
      </w:r>
      <w:r>
        <w:rPr>
          <w:lang w:val="png_PG" w:bidi="png_PG"/>
        </w:rPr>
        <w:t xml:space="preserve"> na i go long ol eria autsait long </w:t>
      </w:r>
      <w:r>
        <w:rPr>
          <w:b/>
          <w:lang w:val="png_PG" w:bidi="png_PG"/>
        </w:rPr>
        <w:t>tempel</w:t>
      </w:r>
      <w:r>
        <w:rPr>
          <w:lang w:val="png_PG" w:bidi="png_PG"/>
        </w:rPr>
        <w:t xml:space="preserve">. Trensletim ol disaipel, Jerusalem, na tempel long seim we yupela i bin mekim insait long ol stori i go pinis long buk bilong Mak. Long kisim moa tok save long </w:t>
      </w:r>
      <w:r>
        <w:rPr>
          <w:lang w:val="png_PG" w:bidi="png_PG"/>
        </w:rPr>
        <w:t>ol disaipel</w:t>
      </w:r>
      <w:r>
        <w:rPr>
          <w:lang w:val="png_PG" w:bidi="png_PG"/>
        </w:rPr>
        <w:t xml:space="preserve">, </w:t>
      </w:r>
      <w:r>
        <w:rPr>
          <w:lang w:val="png_PG" w:bidi="png_PG"/>
        </w:rPr>
        <w:t>Jerusalem</w:t>
      </w:r>
      <w:r>
        <w:rPr>
          <w:lang w:val="png_PG" w:bidi="png_PG"/>
        </w:rPr>
        <w:t xml:space="preserve">, na </w:t>
      </w:r>
      <w:r>
        <w:rPr>
          <w:lang w:val="png_PG" w:bidi="png_PG"/>
        </w:rPr>
        <w:t>tempel</w:t>
      </w:r>
      <w:r>
        <w:rPr>
          <w:lang w:val="png_PG" w:bidi="png_PG"/>
        </w:rPr>
        <w:t>, lukim Masta Gloseri.</w:t>
      </w:r>
    </w:p>
    <w:p>
      <w:pPr/>
      <w:r>
        <w:rPr>
          <w:lang w:val="png_PG" w:bidi="png_PG"/>
        </w:rPr>
      </w:r>
      <w:r>
        <w:rPr>
          <w:lang w:val="png_PG" w:bidi="png_PG"/>
        </w:rPr>
        <w:t xml:space="preserve">Taim Jisas i wok long wokabaut, ol hetpris, ol tisa bilong lo bilong lotu, na ol elda i kam long em. Ol </w:t>
      </w:r>
      <w:r>
        <w:rPr>
          <w:b/>
          <w:lang w:val="png_PG" w:bidi="png_PG"/>
        </w:rPr>
        <w:t>hetpris</w:t>
      </w:r>
      <w:r>
        <w:rPr>
          <w:lang w:val="png_PG" w:bidi="png_PG"/>
        </w:rPr>
        <w:t xml:space="preserve"> em ol lida bilong olgeta pris. </w:t>
      </w:r>
      <w:r>
        <w:rPr>
          <w:b/>
          <w:lang w:val="png_PG" w:bidi="png_PG"/>
        </w:rPr>
        <w:t>Ol tisa bilong lo</w:t>
      </w:r>
      <w:r>
        <w:rPr>
          <w:lang w:val="png_PG" w:bidi="png_PG"/>
        </w:rPr>
        <w:t xml:space="preserve"> em sampela taim ol i save trensletim ol olsem </w:t>
      </w:r>
      <w:r>
        <w:rPr>
          <w:b/>
          <w:lang w:val="png_PG" w:bidi="png_PG"/>
        </w:rPr>
        <w:t>ol skraib</w:t>
      </w:r>
      <w:r>
        <w:rPr>
          <w:lang w:val="png_PG" w:bidi="png_PG"/>
        </w:rPr>
        <w:t xml:space="preserve"> o ol man husat i bin raitim lo: Ol i bin ol man we i save stadim lo na ol i save bilong tokaut long mining bilong ol lo i stap long ol Holi Skripsa. Ol </w:t>
      </w:r>
      <w:r>
        <w:rPr>
          <w:b/>
          <w:lang w:val="png_PG" w:bidi="png_PG"/>
        </w:rPr>
        <w:t>elda</w:t>
      </w:r>
      <w:r>
        <w:rPr>
          <w:lang w:val="png_PG" w:bidi="png_PG"/>
        </w:rPr>
        <w:t xml:space="preserve"> em ol lida insait long komyuniti na i no lida long sait bilong lotu. Yusim ol seim wod yu bin yusim long ol pris, ol tisa bilong lo o ol elda wankain olsem yu bin yusim insait long ol narapela stori i go pinis. Long kisim moa tok save long </w:t>
      </w:r>
      <w:r>
        <w:rPr>
          <w:lang w:val="png_PG" w:bidi="png_PG"/>
        </w:rPr>
        <w:t>ol pris</w:t>
      </w:r>
      <w:r>
        <w:rPr>
          <w:lang w:val="png_PG" w:bidi="png_PG"/>
        </w:rPr>
        <w:t xml:space="preserve">, </w:t>
      </w:r>
      <w:r>
        <w:rPr>
          <w:lang w:val="png_PG" w:bidi="png_PG"/>
        </w:rPr>
        <w:t>ol tisa bilong lo</w:t>
      </w:r>
      <w:r>
        <w:rPr>
          <w:lang w:val="png_PG" w:bidi="png_PG"/>
        </w:rPr>
        <w:t xml:space="preserve">, na </w:t>
      </w:r>
      <w:r>
        <w:rPr>
          <w:lang w:val="png_PG" w:bidi="png_PG"/>
        </w:rPr>
        <w:t>ol elda</w:t>
      </w:r>
      <w:r>
        <w:rPr>
          <w:lang w:val="png_PG" w:bidi="png_PG"/>
        </w:rPr>
        <w:t>, lukim Masta Gloseri.</w:t>
      </w:r>
    </w:p>
    <w:p>
      <w:pPr/>
      <w:r>
        <w:rPr>
          <w:lang w:val="png_PG" w:bidi="png_PG"/>
        </w:rPr>
      </w:r>
      <w:r>
        <w:rPr>
          <w:lang w:val="png_PG" w:bidi="png_PG"/>
        </w:rPr>
        <w:t xml:space="preserve">Ol dispela lida bilong lotu i askim Jisas long wanem </w:t>
      </w:r>
      <w:r>
        <w:rPr>
          <w:b/>
          <w:lang w:val="png_PG" w:bidi="png_PG"/>
        </w:rPr>
        <w:t>atorit i</w:t>
      </w:r>
      <w:r>
        <w:rPr>
          <w:lang w:val="png_PG" w:bidi="png_PG"/>
        </w:rPr>
        <w:t xml:space="preserve">em i gat long mekim ol dispela samting em i wok long mekim. Atoriti em i rait we wanpela man o meri i gat long mekim samting. Trensletim dispela long seim we olsem yu bin trensletim em insait long ol narapela pat bilong Mak. Long kisim moa tok save long </w:t>
      </w:r>
      <w:r>
        <w:rPr>
          <w:lang w:val="png_PG" w:bidi="png_PG"/>
        </w:rPr>
        <w:t>atoriti</w:t>
      </w:r>
      <w:r>
        <w:rPr>
          <w:lang w:val="png_PG" w:bidi="png_PG"/>
        </w:rPr>
        <w:t xml:space="preserve"> lukim Masta Gloseri.</w:t>
      </w:r>
    </w:p>
    <w:p>
      <w:pPr/>
      <w:r>
        <w:rPr>
          <w:lang w:val="png_PG" w:bidi="png_PG"/>
        </w:rPr>
      </w:r>
      <w:r>
        <w:rPr>
          <w:lang w:val="png_PG" w:bidi="png_PG"/>
        </w:rPr>
        <w:t xml:space="preserve">Jisas i askim ol lida bilong lotu wanpela kwesten. Em i askim sapos Jon i </w:t>
      </w:r>
      <w:r>
        <w:rPr>
          <w:b/>
          <w:lang w:val="png_PG" w:bidi="png_PG"/>
        </w:rPr>
        <w:t>baptais</w:t>
      </w:r>
      <w:r>
        <w:rPr>
          <w:lang w:val="png_PG" w:bidi="png_PG"/>
        </w:rPr>
        <w:t xml:space="preserve"> wantaim atoriti i kam long </w:t>
      </w:r>
      <w:r>
        <w:rPr>
          <w:b/>
          <w:lang w:val="png_PG" w:bidi="png_PG"/>
        </w:rPr>
        <w:t>heven</w:t>
      </w:r>
      <w:r>
        <w:rPr>
          <w:lang w:val="png_PG" w:bidi="png_PG"/>
        </w:rPr>
        <w:t xml:space="preserve">, o wantaim atoriti i kam long ol manmeri tasol. Yusim seim wod bilong "baptais" olsem yu bin yusim insait long ol narapela pat bilong Mak. "Heven" em i minim ples we God i stap long en. Sampela taim ol Ju manmeri i bin yusim wod heven na i no nem bilong God. Long hia, Jisas i wok long askim sapos atoriti bilong Jon i kam long God tasol. Yusim seim wod bilong heven olsem yu bin yusim insait long ol narapela stori i go pinis. Long kisim moa tok save long </w:t>
      </w:r>
      <w:r>
        <w:rPr>
          <w:lang w:val="png_PG" w:bidi="png_PG"/>
        </w:rPr>
        <w:t>pasin bilong baptais</w:t>
      </w:r>
      <w:r>
        <w:rPr>
          <w:lang w:val="png_PG" w:bidi="png_PG"/>
        </w:rPr>
        <w:t xml:space="preserve"> na </w:t>
      </w:r>
      <w:r>
        <w:rPr>
          <w:lang w:val="png_PG" w:bidi="png_PG"/>
        </w:rPr>
        <w:t>heven</w:t>
      </w:r>
      <w:r>
        <w:rPr>
          <w:lang w:val="png_PG" w:bidi="png_PG"/>
        </w:rPr>
        <w:t>, lukim Masta Gloseri.</w:t>
      </w:r>
    </w:p>
    <w:p>
      <w:pPr/>
      <w:r>
        <w:rPr>
          <w:lang w:val="png_PG" w:bidi="png_PG"/>
        </w:rPr>
      </w:r>
      <w:r>
        <w:rPr>
          <w:lang w:val="png_PG" w:bidi="png_PG"/>
        </w:rPr>
        <w:t xml:space="preserve">Ol lida bilong lotu i no save hau long bekim Jisas. Ol i pret long ol manmeri, bikos olgeta lain i bilip olsem Jon em i wanpela </w:t>
      </w:r>
      <w:r>
        <w:rPr>
          <w:b/>
          <w:lang w:val="png_PG" w:bidi="png_PG"/>
        </w:rPr>
        <w:t>profet</w:t>
      </w:r>
      <w:r>
        <w:rPr>
          <w:lang w:val="png_PG" w:bidi="png_PG"/>
        </w:rPr>
        <w:t xml:space="preserve">, o wanpela man husat i save kisim tok i kam long God na givim i go long ol narapela manmeri. Trensletim wod profet long seim we olsem yu bin trensletim insait long ol narapela pat bilong buk bilong Mak. Long kisim moa tok save long </w:t>
      </w:r>
      <w:r>
        <w:rPr>
          <w:lang w:val="png_PG" w:bidi="png_PG"/>
        </w:rPr>
        <w:t>profet</w:t>
      </w:r>
      <w:r>
        <w:rPr>
          <w:lang w:val="png_PG" w:bidi="png_PG"/>
        </w:rPr>
        <w:t>, lukim Masta Gloseri.</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translesen we i isi tru long yupela long andastendim.</w:t>
      </w:r>
    </w:p>
    <w:p>
      <w:pPr/>
      <w:r>
        <w:rPr>
          <w:lang w:val="png_PG" w:bidi="png_PG"/>
        </w:rPr>
      </w:r>
      <w:r>
        <w:rPr>
          <w:lang w:val="png_PG" w:bidi="png_PG"/>
        </w:rPr>
        <w:t>Insait long dispela sesen, olsem wanpela grup, tokim gen dispela stori long tok ples bilong yupela yet.</w:t>
      </w:r>
    </w:p>
    <w:p>
      <w:pPr/>
      <w:r>
        <w:rPr>
          <w:lang w:val="png_PG" w:bidi="png_PG"/>
        </w:rPr>
      </w:r>
      <w:r>
        <w:rPr>
          <w:lang w:val="png_PG" w:bidi="png_PG"/>
        </w:rPr>
        <w:t>Pastaim, olgeta grup bai prektis long tokim dispela stori long tok ples bilong yupela yet. Tingim long yusim ol samting we yupela i bin wanbel long en long narapela step i go pinis, kain olsem oda bilong ol samting i kamap insait long stori, ol wod, ol hap tok, ol samting ol man o 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Posim dispela odio long hia.</w:t>
      </w:r>
    </w:p>
    <w:p>
      <w:pPr/>
      <w:r>
        <w:rPr>
          <w:lang w:val="png_PG" w:bidi="png_PG"/>
        </w:rPr>
      </w:r>
      <w:r>
        <w:rPr>
          <w:lang w:val="png_PG" w:bidi="png_PG"/>
        </w:rPr>
        <w:t>Bihain, wanwan memba bilong grup i mas autim olgeta samting i kamap insait long dispela stori long wanpela laspela taim na no gat lain i mas distebim ol. Wanpela grup memba i ken yusim ol kainkain samting, ol eksen, o piksa o storibod long helpim em long tingim dispela stori. Posim dispela odio long hia.</w:t>
      </w:r>
    </w:p>
    <w:p>
      <w:pPr/>
      <w:r>
        <w:rPr>
          <w:lang w:val="png_PG" w:bidi="png_PG"/>
        </w:rPr>
      </w:r>
      <w:r>
        <w:rPr>
          <w:lang w:val="png_PG" w:bidi="png_PG"/>
        </w:rPr>
        <w:t>Bihain, orait grup i ken mekim disisen long stori bilong husat em ol i laikim tru. Yupela i ken tok olsem yupela i laikim wanem we wanpela memba bilong grup i tokim wanpela hap bilong stori, tasol yupela i laikim wanem we narapela memba bilong grup i tokim narapela hap bilong stori. Posim dispela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fainel vesen bilong stori.</w:t>
      </w:r>
    </w:p>
    <w:p>
      <w:pPr/>
      <w:r>
        <w:rPr>
          <w:lang w:val="png_PG" w:bidi="png_PG"/>
        </w:rPr>
      </w:r>
      <w:r>
        <w:rPr>
          <w:b/>
          <w:lang w:val="png_PG" w:bidi="png_PG"/>
        </w:rPr>
        <w:t>Dispela em i pinis bilong rekoding</w:t>
      </w:r>
      <w:r>
        <w:rPr>
          <w:lang w:val="png_PG" w:bidi="png_PG"/>
        </w:rPr>
        <w:t>.</w:t>
      </w:r>
      <w:r>
        <w:rPr>
          <w:lang w:val="png_PG" w:bidi="png_PG"/>
        </w:rPr>
      </w:r>
      <w:r>
        <w:rPr>
          <w:lang w:val="png_PG" w:bidi="png_PG"/>
        </w:rPr>
      </w:r>
    </w:p>
    <w:p>
      <w:pPr/>
      <w:r>
        <w:rPr>
          <w:lang w:val="png_PG" w:bidi="png_PG"/>
        </w:rPr>
      </w:r>
    </w:p>
    <w:p>
      <w:pPr>
        <w:pStyle w:val="Heading2"/>
      </w:pPr>
      <w:r>
        <w:rPr>
          <w:lang w:val="png_PG" w:bidi="png_PG"/>
        </w:rPr>
        <w:t>Mak 12:1–12</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38">
        <w:r>
          <w:rPr>
            <w:lang w:val="png_PG" w:bidi="png_PG"/>
          </w:rPr>
          <w:rPr>
            <w:color w:val="0000EE"/>
            <w:u w:val="single"/>
          </w:rPr>
          <w:t>Harim na putim long tingting na bel</w:t>
        </w:r>
      </w:hyperlink>
      <w:r>
        <w:rPr>
          <w:lang w:val="png_PG" w:bidi="png_PG"/>
        </w:rPr>
        <w:t xml:space="preserve"> (560 KB)</w:t>
      </w:r>
      <w:r>
        <w:rPr>
          <w:lang w:val="png_PG" w:bidi="png_PG"/>
        </w:rPr>
      </w:r>
    </w:p>
    <w:p>
      <w:pPr>
        <w:pStyle w:val="ListBullet"/>
        <w:spacing w:line="240" w:lineRule="auto"/>
        <w:ind w:left="720"/>
      </w:pPr>
      <w:r>
        <w:rPr>
          <w:lang w:val="png_PG" w:bidi="png_PG"/>
        </w:rPr>
      </w:r>
      <w:hyperlink r:id="rId239">
        <w:r>
          <w:rPr>
            <w:lang w:val="png_PG" w:bidi="png_PG"/>
          </w:rPr>
          <w:rPr>
            <w:color w:val="0000EE"/>
            <w:u w:val="single"/>
          </w:rPr>
          <w:t>Save long taim na ples we stori i kamap long en</w:t>
        </w:r>
      </w:hyperlink>
      <w:r>
        <w:rPr>
          <w:lang w:val="png_PG" w:bidi="png_PG"/>
        </w:rPr>
        <w:t xml:space="preserve"> (6.9 MB)</w:t>
      </w:r>
      <w:r>
        <w:rPr>
          <w:lang w:val="png_PG" w:bidi="png_PG"/>
        </w:rPr>
      </w:r>
    </w:p>
    <w:p>
      <w:pPr>
        <w:pStyle w:val="ListBullet"/>
        <w:spacing w:line="240" w:lineRule="auto"/>
        <w:ind w:left="720"/>
      </w:pPr>
      <w:r>
        <w:rPr>
          <w:lang w:val="png_PG" w:bidi="png_PG"/>
        </w:rPr>
      </w:r>
      <w:hyperlink r:id="rId240">
        <w:r>
          <w:rPr>
            <w:lang w:val="png_PG" w:bidi="png_PG"/>
          </w:rPr>
          <w:rPr>
            <w:color w:val="0000EE"/>
            <w:u w:val="single"/>
          </w:rPr>
          <w:t>Save gut long wanwan Hap bilong Stori</w:t>
        </w:r>
      </w:hyperlink>
      <w:r>
        <w:rPr>
          <w:lang w:val="png_PG" w:bidi="png_PG"/>
        </w:rPr>
        <w:t xml:space="preserve"> (4.0 MB)</w:t>
      </w:r>
      <w:r>
        <w:rPr>
          <w:lang w:val="png_PG" w:bidi="png_PG"/>
        </w:rPr>
      </w:r>
    </w:p>
    <w:p>
      <w:pPr>
        <w:pStyle w:val="ListBullet"/>
        <w:spacing w:line="240" w:lineRule="auto"/>
        <w:ind w:left="720"/>
      </w:pPr>
      <w:r>
        <w:rPr>
          <w:lang w:val="png_PG" w:bidi="png_PG"/>
        </w:rPr>
      </w:r>
      <w:hyperlink r:id="rId241">
        <w:r>
          <w:rPr>
            <w:lang w:val="png_PG" w:bidi="png_PG"/>
          </w:rPr>
          <w:rPr>
            <w:color w:val="0000EE"/>
            <w:u w:val="single"/>
          </w:rPr>
          <w:t>Putim yu yet insait long stori</w:t>
        </w:r>
      </w:hyperlink>
      <w:r>
        <w:rPr>
          <w:lang w:val="png_PG" w:bidi="png_PG"/>
        </w:rPr>
        <w:t xml:space="preserve"> (4.4 MB)</w:t>
      </w:r>
      <w:r>
        <w:rPr>
          <w:lang w:val="png_PG" w:bidi="png_PG"/>
        </w:rPr>
      </w:r>
    </w:p>
    <w:p>
      <w:pPr>
        <w:pStyle w:val="ListBullet"/>
        <w:spacing w:line="240" w:lineRule="auto"/>
        <w:ind w:left="720"/>
      </w:pPr>
      <w:r>
        <w:rPr>
          <w:lang w:val="png_PG" w:bidi="png_PG"/>
        </w:rPr>
      </w:r>
      <w:hyperlink r:id="rId242">
        <w:r>
          <w:rPr>
            <w:lang w:val="png_PG" w:bidi="png_PG"/>
          </w:rPr>
          <w:rPr>
            <w:color w:val="0000EE"/>
            <w:u w:val="single"/>
          </w:rPr>
          <w:t>Save gut long ol samting we i no klia</w:t>
        </w:r>
      </w:hyperlink>
      <w:r>
        <w:rPr>
          <w:lang w:val="png_PG" w:bidi="png_PG"/>
        </w:rPr>
        <w:t xml:space="preserve"> (3.7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12:1–12</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12:1–12 na putim insait long tingting na bel bilong yupela.</w:t>
      </w:r>
    </w:p>
    <w:p>
      <w:pPr/>
      <w:r>
        <w:rPr>
          <w:lang w:val="png_PG" w:bidi="png_PG"/>
        </w:rPr>
      </w:r>
      <w:r>
        <w:rPr>
          <w:lang w:val="png_PG" w:bidi="png_PG"/>
        </w:rPr>
        <w:t>Harim wanpela odio vesen bilong Mak 12:1–12 tripela taim, long tripela kain trenslesen, sapos yupela inap mekim olsem.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 xml:space="preserve">Dispela stori i tokim yumi wanem samting long ol manmeri? </w:t>
      </w:r>
    </w:p>
    <w:p>
      <w:pPr>
        <w:pStyle w:val="ListBullet"/>
        <w:spacing w:line="240" w:lineRule="auto"/>
        <w:ind w:left="720"/>
      </w:pPr>
      <w:r>
        <w:rPr>
          <w:lang w:val="png_PG" w:bidi="png_PG"/>
        </w:rPr>
      </w:r>
      <w:r>
        <w:rPr>
          <w:lang w:val="png_PG" w:bidi="png_PG"/>
        </w:rPr>
        <w:t>Dispela stori i tokim yumi wanem samting o i skulim yumi wanem samting long laip bilong yumi long wanwan de?</w:t>
      </w:r>
    </w:p>
    <w:p>
      <w:pPr>
        <w:pStyle w:val="ListBullet"/>
        <w:spacing w:line="240" w:lineRule="auto"/>
        <w:ind w:left="720"/>
      </w:pPr>
      <w:r>
        <w:rPr>
          <w:lang w:val="png_PG" w:bidi="png_PG"/>
        </w:rPr>
      </w:r>
      <w:r>
        <w:rPr>
          <w:lang w:val="png_PG" w:bidi="png_PG"/>
        </w:rPr>
        <w:t>Husat man o meri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vesen bilong Mak 12:1–12 long trenslesen we i isi tru long yupela long andastendim.</w:t>
      </w:r>
    </w:p>
    <w:p>
      <w:pPr/>
      <w:r>
        <w:rPr>
          <w:lang w:val="png_PG" w:bidi="png_PG"/>
        </w:rPr>
      </w:r>
      <w:r>
        <w:rPr>
          <w:lang w:val="png_PG" w:bidi="png_PG"/>
        </w:rPr>
        <w:t>Long stori i go pinis, ol lida bilong lotu i no inap long bekim askim bilong Jisas long wanem hap dispela atoriti bilong Jon i kam long en. Ol lida bilong lotu i bin no laik long andastendim o wanbel olsem atoriti bilong Jisas i kam long God. Insait long dispela stori, Jisas i bin stap yet insait long ol eria autsait long Tempel wantaim ol lida bilong lotu. Em i tokim ol wanpela parabel\—dispela em i wanpela stori we i save yusim ol samting we i save kamap long olgeta de, long givim tok skul long ol bikpela tingting long pasin na tingting bilong God. Em i yusim dispela parabel long jasim ol lida bilong lotu.</w:t>
      </w:r>
    </w:p>
    <w:p>
      <w:pPr/>
      <w:r>
        <w:rPr>
          <w:lang w:val="png_PG" w:bidi="png_PG"/>
        </w:rPr>
      </w:r>
      <w:r>
        <w:rPr>
          <w:lang w:val="png_PG" w:bidi="png_PG"/>
        </w:rPr>
        <w:t>Dispela stori i stat wantaim wanpela toktok we i diskraibim wanpela wain gaden. Wanpela wain gaden em i wanpela gaden we ol manmeri i save groim na havestim ol greip na mekim wain. Wanpela man i save planim ol rop bilong wain plent, bildim wanpela wol long ol ston raunim dispela gaden long banisim em long ol animal na ol narapela manmeri, na digim wanpela ples bilong presim ol greip. Dispela ples em ol i save digim i go insait long wanpela bikpela ston. Ol manmeri i save putim ol greip i go insait long ples bilong presim greip na ol i save wokabaut antap long ol greip long presim ol. Dispela jus em bai ran i go autsait long wanpela hol na i go insait long wanpela pot o wanpela longpela baret. Bihain ol i ken mekim wain long dispela grep jus. Papa bilong gaden em i save bildim tu wanpela taua bilong stap long en na lukluk, na dispela em i wanpela liklik haus we i stap antap long wanpela ples we ol i bin bildim long ston. Ol manmeri i ken klaim i go antap long dispela ples na lukluk i go aut long olgeta hap bilong dispela wain gaden. Dispela i bin save helpim ol long banisim wain gaden long ol stilman o ol animal.</w:t>
      </w:r>
    </w:p>
    <w:p>
      <w:pPr/>
      <w:r>
        <w:rPr>
          <w:lang w:val="png_PG" w:bidi="png_PG"/>
        </w:rPr>
      </w:r>
      <w:r>
        <w:rPr>
          <w:lang w:val="png_PG" w:bidi="png_PG"/>
        </w:rPr>
        <w:t>Stop long hia na olsem wanpela grup, lukim wanpela foto bilong wanpela wain gaden, wanpela greip plent, ol greip prut, wanpela ston wol, na wanpela ples bilong presim wain. Olsem wanpela grup, lukim tu wanpela foto bilong wanpela taua bilong stap na lukluk i go aut long wain gaden. Posim dispela odio long hia.</w:t>
      </w:r>
    </w:p>
    <w:p>
      <w:pPr/>
      <w:r>
        <w:rPr>
          <w:lang w:val="png_PG" w:bidi="png_PG"/>
        </w:rPr>
      </w:r>
      <w:r>
        <w:rPr>
          <w:lang w:val="png_PG" w:bidi="png_PG"/>
        </w:rPr>
        <w:t>Ol dispela kain samting em ol i save kamap planti taim insait long ples we ol Ju i stap long en long Galili long taim bilong Jisas, we ol fama o wokman i save lukautim graun bilong papa bilong gaden bikos em i man bilong narapela ples na em i stap longwe. Long taim bilong havestim ol greip, papa bilong dispela gaden i save salim ol man i go long kolektim pat bilong dispela greip we i redi, long ol fama we i wok long lukautim gaden i stap. Dispela em i ken 1/4 i go long 1/2 bilong mak bilong greip we i redi, na em i pemen we fama i lukautim gaden i save givim i go long papa bilong gaden bikos em i larim ol long yusim dispela graun. Ol dispela fama sampela taim i save tok nogat long givim pat bilong kaikai i redi, na histori i soim olsem kros pait i save kamap planti taim. Jisas i wok long yusim wanpela stori we olgeta lain i ken andastendim bikos ol dispela kain samting i save kamap planti taim. Tasol, Jisas i yusim ol wod na ol tingting we i mekim ol lida bilong lotu i tingim histori bilong ol Ju. Jisas i tok olsem dispela papa bilong gaden i bin salim ol "wokman" bilong em. Displea em hau ol manmeri i save toktok long ol profet we i kam long God\—ol wokman bilong God. Wankain olsem dispela papa bilong gaden i salim ol wokman bilong em na ol fama i paitim ol na kilim ol, God i bin salim ol profet we ol manmeri i bin paitim na kilim ol. Planti bilong ol lain i wok long harim Jisas i stap i ken tingim wanpela wankain stori bilong wanpela gaden wain long buk bilong Aisaia, we gaden wain i makim Israel na hau em i bin tok nogat long God. Insait long parabel bilong Jisas, dispela stori i toktok long ol fama, dispela em ol lida bilong kantri Israel. Insait long dispela parabel, Jisas i wok long soim olsem ol dispela fama, ol lida bilong Israel, em ol i no bin wok long bihainim God.</w:t>
      </w:r>
    </w:p>
    <w:p>
      <w:pPr/>
      <w:r>
        <w:rPr>
          <w:lang w:val="png_PG" w:bidi="png_PG"/>
        </w:rPr>
      </w:r>
      <w:r>
        <w:rPr>
          <w:lang w:val="png_PG" w:bidi="png_PG"/>
        </w:rPr>
        <w:t>Stop long hia na toktok long dispela askim olsem wanpela grup: Toktok long sampela stori we i wankain olsem dispela stori insait long kalsa bilong yu we ol manmeri i save yusim long soim ples klia olsem wanpela grup bilong ol manmeri, em ol nogut lain. Toktok long ol stori we i save traim long skulim ol manmeri long mekim gutpela pasin. Hau na yu save long ol dispela stori bilong skulim ol manmeri long? Ol wod insait long ol dispela stori i narakain long wanem kain we long ol wok insait long ol narapela stori. Yu bai i statim dispela kain stori olsem wanem? Yu bai pinisim dispela kain stori olsem wanem? Posim dispela odio long hia.</w:t>
      </w:r>
    </w:p>
    <w:p>
      <w:pPr/>
      <w:r>
        <w:rPr>
          <w:lang w:val="png_PG" w:bidi="png_PG"/>
        </w:rPr>
      </w:r>
      <w:r>
        <w:rPr>
          <w:lang w:val="png_PG" w:bidi="png_PG"/>
        </w:rPr>
        <w:t>Dispela samting i kamap long gaden wain em i bin kamap olsem wanpela bikpela hevi, na papa bilong gaden i salim pikinini man bilong em yet long stretim dispela hevi. I luk olsem ol fama bai i rispektim pikinini man bilong papa bilong gaden moa long ol wokman bilong em. Tasol nogat, ol fama i kilim pikinini man na tromoi bodi bilong em long graun autsait long dispela gaden wain. Pasin bilong lusim bodi bilong man i dai pinis long ples klia em i samting nogut tru long kalsa bilong ol Ju. Bihainim lo bilong ol Ju, ol fama i ting olsem papa bilong dispela gaden i dai pinis olsem na em i salim pikinini man bilong em i kam. Orait, sapos ol i kilim pikinini man na kisim samting bilong em, dispela ol samting bai kamap olsem ol samting bilong ol.</w:t>
      </w:r>
    </w:p>
    <w:p>
      <w:pPr/>
      <w:r>
        <w:rPr>
          <w:lang w:val="png_PG" w:bidi="png_PG"/>
        </w:rPr>
      </w:r>
      <w:r>
        <w:rPr>
          <w:lang w:val="png_PG" w:bidi="png_PG"/>
        </w:rPr>
        <w:t>Stop long hia na toktok long dispela askim olsem wanpela grup: Long wanem kain ol samting em dispela kain pasin bilong kros pait i save kamap planti taim tru insait long kalsa o ples bilong yu? Posim dispela odio long hia.</w:t>
      </w:r>
    </w:p>
    <w:p>
      <w:pPr/>
      <w:r>
        <w:rPr>
          <w:lang w:val="png_PG" w:bidi="png_PG"/>
        </w:rPr>
      </w:r>
      <w:r>
        <w:rPr>
          <w:lang w:val="png_PG" w:bidi="png_PG"/>
        </w:rPr>
        <w:t>Jisas i askim wanpela kwesten, "Yu ting papa bilong dispela wain gaden bai i mekim wanem?" Jisas i bekim askim bilong em yet, dispela em i narakain. Jisas i tokim ol lida bilong lotu olsem papa bilong gaden bai i kam na kilim ol fama i dai na givim dispela wain gaden i go long ol narapela manmeri. Long dispela stori Jisas i traim long tok klia long ol lida bilong lotu olsem ol pasin ol bai i kisim bikpela mekim save long ol pasin nogut we ol i mekim long em. Em i soim tu olsem, bikos ol Ju i givim baksait long em, ol manmeri husat i no ol Ju bai i kamap ol manmeri God i laikim.</w:t>
      </w:r>
    </w:p>
    <w:p>
      <w:pPr/>
      <w:r>
        <w:rPr>
          <w:lang w:val="png_PG" w:bidi="png_PG"/>
        </w:rPr>
      </w:r>
      <w:r>
        <w:rPr>
          <w:lang w:val="png_PG" w:bidi="png_PG"/>
        </w:rPr>
        <w:t>Bihain Jisas i kolim wanpela stori long Buk bilong Song 118. Dispela "ston ol man bilong wokim haus i givim baksait long em," dispela em i toktok long wanpela ston we ol lain i tok olsem em i no gutpela inap long kamap olsem wanpela pat bilong ples holi bilong dispela namba wan Tempel. Dispela ston i kamap kona ston\—dispela em i nambawan impoten ston tru insait long wanpela haus bilong mekim haus i strong. Insait long ol raiting bilong ol Ju, dispela kona ston i stap long Buk Song i makim Mesaia, o Sevia. Jisas i wok long mekim klia wanpela raiting we i toktok long em yet. Jisas i tok olsem ol manmeri bai givim baksait long em, tasol em bai kamap nambawan bikpela tru, wankain olsem dispela ston ol i bin sakim i kamap nambawan bikpela ston. Bipo long dispela wik long Jerusalem we i taim bipo stret long dai bilong Jisas, Jisas i no bin toktok tumas long em yet olsem em i Mesaia. Tasol nau em i klostu long dai, em i tokaut klia moa long em i husat tru.</w:t>
      </w:r>
    </w:p>
    <w:p>
      <w:pPr/>
      <w:r>
        <w:rPr>
          <w:lang w:val="png_PG" w:bidi="png_PG"/>
        </w:rPr>
      </w:r>
      <w:r>
        <w:rPr>
          <w:lang w:val="png_PG" w:bidi="png_PG"/>
        </w:rPr>
        <w:t>Stop long hia na olsem wanpela grup, lukim wanpela wanpela foto bilong wanpela kona ston. Presim pos baten long stopim odio long hia.</w:t>
      </w:r>
    </w:p>
    <w:p>
      <w:pPr/>
      <w:r>
        <w:rPr>
          <w:lang w:val="png_PG" w:bidi="png_PG"/>
        </w:rPr>
      </w:r>
      <w:r>
        <w:rPr>
          <w:lang w:val="png_PG" w:bidi="png_PG"/>
        </w:rPr>
        <w:t>Stop long hia na toktok long dispela askim olsem wanpela grup: Jisas i wok long komperim em yet wantaim wanpela kona ston. Long kalsa bilong yu o ples bilong yu, wanem em ol sampela kain pasin bilong toktok na komperim samting, we i wantaim olsem dispela long mekim tok klia i go long ol manmeri? Posim dispela odio long hia.</w:t>
      </w:r>
    </w:p>
    <w:p>
      <w:pPr/>
      <w:r>
        <w:rPr>
          <w:lang w:val="png_PG" w:bidi="png_PG"/>
        </w:rPr>
      </w:r>
      <w:r>
        <w:rPr>
          <w:lang w:val="png_PG" w:bidi="png_PG"/>
        </w:rPr>
        <w:t>Ol lida bilong lotu i luksave olsem dispela stori we Jisas i mekim i toktok agensim ol. Tasol, ating i gat planti manmeri i stap insait long dispela autsait eria bilong Tempel long dispela taim, olsem na ol lida bilong lotu i pret long ol manmeri bikos ol manmeri i wok long kontinu long laikim Jisas. Maski ol lida bilong lotu i no gat rait long arestim Jisas, ol i no laik askim gavman long arestim Jisas bikos ol i pret olsem ol manmeri bai i belhat na pait long ol, sapos ol i mekim olsem.</w:t>
      </w:r>
    </w:p>
    <w:p>
      <w:pPr/>
      <w:r>
        <w:rPr>
          <w:lang w:val="png_PG" w:bidi="png_PG"/>
        </w:rPr>
      </w:r>
      <w:r>
        <w:rPr>
          <w:lang w:val="png_PG" w:bidi="png_PG"/>
        </w:rPr>
        <w:t>Stop long hia na toktok long dispela askim olsem wanpela grup: Ol lida bilong lotu bilong yupela i save mekim wanem long ol manmeri husat i skelim o jasim ol?</w:t>
      </w:r>
      <w:r>
        <w:rPr>
          <w:lang w:val="png_PG" w:bidi="png_PG"/>
        </w:rPr>
      </w:r>
    </w:p>
    <w:p>
      <w:pPr>
        <w:pStyle w:val="Heading3"/>
      </w:pPr>
      <w:r>
        <w:rPr>
          <w:lang w:val="png_PG" w:bidi="png_PG"/>
        </w:rPr>
        <w:t>Painim aut dispela hap</w:t>
      </w:r>
    </w:p>
    <w:p>
      <w:pPr/>
      <w:r>
        <w:rPr>
          <w:lang w:val="png_PG" w:bidi="png_PG"/>
        </w:rPr>
      </w:r>
      <w:r>
        <w:rPr>
          <w:lang w:val="png_PG" w:bidi="png_PG"/>
        </w:rPr>
        <w:t>Harim wanpela vesen bilong Mak 12:1–12 long trenslesen we i isi tru long yupela long andastendim.</w:t>
      </w:r>
    </w:p>
    <w:p>
      <w:pPr/>
      <w:r>
        <w:rPr>
          <w:lang w:val="png_PG" w:bidi="png_PG"/>
        </w:rPr>
      </w:r>
      <w:r>
        <w:rPr>
          <w:lang w:val="png_PG" w:bidi="png_PG"/>
        </w:rPr>
        <w:t>Insait long dispela step, grup bai i toktok long ol wanwan hap bilong stori, ol manmeri insait long stori na ples we dispela stori i kamap long en. Bihain, grup bai piksarim dispela stori.</w:t>
      </w:r>
    </w:p>
    <w:p>
      <w:pPr/>
      <w:r>
        <w:rPr>
          <w:lang w:val="png_PG" w:bidi="png_PG"/>
        </w:rPr>
      </w:r>
      <w:r>
        <w:rPr>
          <w:lang w:val="png_PG" w:bidi="png_PG"/>
        </w:rPr>
        <w:t>Dispela stori i gat faivpela hap.</w:t>
      </w:r>
    </w:p>
    <w:p>
      <w:pPr/>
      <w:r>
        <w:rPr>
          <w:lang w:val="png_PG" w:bidi="png_PG"/>
        </w:rPr>
      </w:r>
      <w:r>
        <w:rPr>
          <w:b/>
          <w:lang w:val="png_PG" w:bidi="png_PG"/>
        </w:rPr>
        <w:t>Insait long namba wan hap bilong stori:</w:t>
      </w:r>
      <w:r>
        <w:rPr>
          <w:lang w:val="png_PG" w:bidi="png_PG"/>
        </w:rPr>
        <w:t xml:space="preserve"> Wanpela man i planim wanpela wain gaden na i bildim olgeta samting i stap raunim dispela gaden. Em i givim dispela wain gaden i go long ol fama long rentim na em i go long wanpela narapela ples.</w:t>
      </w:r>
    </w:p>
    <w:p>
      <w:pPr/>
      <w:r>
        <w:rPr>
          <w:lang w:val="png_PG" w:bidi="png_PG"/>
        </w:rPr>
      </w:r>
      <w:r>
        <w:rPr>
          <w:b/>
          <w:lang w:val="png_PG" w:bidi="png_PG"/>
        </w:rPr>
        <w:t>Insait long namba tu hap bilong stori:</w:t>
      </w:r>
      <w:r>
        <w:rPr>
          <w:lang w:val="png_PG" w:bidi="png_PG"/>
        </w:rPr>
        <w:t xml:space="preserve"> Papa bilong gaden i salim sampela wokman. Ol lain i rentim gaden i paitim sampela bilong ol na salim ol i go na i no givim ol wanpela samting. Ol i kilim sampela bilong ol dispela wokman.</w:t>
      </w:r>
    </w:p>
    <w:p>
      <w:pPr/>
      <w:r>
        <w:rPr>
          <w:lang w:val="png_PG" w:bidi="png_PG"/>
        </w:rPr>
      </w:r>
      <w:r>
        <w:rPr>
          <w:b/>
          <w:lang w:val="png_PG" w:bidi="png_PG"/>
        </w:rPr>
        <w:t>Insait long namba tri hap bilong stori:</w:t>
      </w:r>
      <w:r>
        <w:rPr>
          <w:lang w:val="png_PG" w:bidi="png_PG"/>
        </w:rPr>
        <w:t xml:space="preserve"> Papa bilong dispela gaden i salim pikinini man bilong em. Ol lain i rentim gaden i kilim dispela pikinini man na i tromoi em i go autsait long dispela wain gaden.</w:t>
      </w:r>
    </w:p>
    <w:p>
      <w:pPr/>
      <w:r>
        <w:rPr>
          <w:lang w:val="png_PG" w:bidi="png_PG"/>
        </w:rPr>
      </w:r>
      <w:r>
        <w:rPr>
          <w:b/>
          <w:lang w:val="png_PG" w:bidi="png_PG"/>
        </w:rPr>
        <w:t>Long namba foa hap bilong stori:</w:t>
      </w:r>
      <w:r>
        <w:rPr>
          <w:lang w:val="png_PG" w:bidi="png_PG"/>
        </w:rPr>
        <w:t xml:space="preserve"> Jisas i tokim ol dispela lida bilong lotu olsem papa bilong dispela wain gaden bai i kilim ol dispela lain i rentim gaden bilong em na givim dispela wain gaden i go long ol narapela lain. Em i tok tu ol lain bai i les long em tasol em bai i kamap impoten, wankain olsem ston we ol lain i wokim haus i les long en, tasol em bai i kamap olsem kona ston, o dispela nambawan impoten ston bilong bilding.</w:t>
      </w:r>
    </w:p>
    <w:p>
      <w:pPr/>
      <w:r>
        <w:rPr>
          <w:lang w:val="png_PG" w:bidi="png_PG"/>
        </w:rPr>
      </w:r>
      <w:r>
        <w:rPr>
          <w:b/>
          <w:lang w:val="png_PG" w:bidi="png_PG"/>
        </w:rPr>
        <w:t>Insait long namba faiv hap bilong stori:</w:t>
      </w:r>
      <w:r>
        <w:rPr>
          <w:lang w:val="png_PG" w:bidi="png_PG"/>
        </w:rPr>
        <w:t xml:space="preserve"> Ol lida bilong lotu i luksave olsem Jisas i wok long toktok agensim ol. Ol i painim rot bilong arestim Jisas, tasol ol i pret long planti manmeri husat i save laikim Jisas. Olsem na ol i lusim em na i go.</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hetpris</w:t>
      </w:r>
    </w:p>
    <w:p>
      <w:pPr>
        <w:pStyle w:val="ListBullet"/>
        <w:spacing w:line="240" w:lineRule="auto"/>
        <w:ind w:left="720"/>
      </w:pPr>
      <w:r>
        <w:rPr>
          <w:lang w:val="png_PG" w:bidi="png_PG"/>
        </w:rPr>
      </w:r>
      <w:r>
        <w:rPr>
          <w:lang w:val="png_PG" w:bidi="png_PG"/>
        </w:rPr>
        <w:t>ol tisa bilong lo bilong lotu</w:t>
      </w:r>
    </w:p>
    <w:p>
      <w:pPr>
        <w:pStyle w:val="ListBullet"/>
        <w:spacing w:line="240" w:lineRule="auto"/>
        <w:ind w:left="720"/>
      </w:pPr>
      <w:r>
        <w:rPr>
          <w:lang w:val="png_PG" w:bidi="png_PG"/>
        </w:rPr>
      </w:r>
      <w:r>
        <w:rPr>
          <w:lang w:val="png_PG" w:bidi="png_PG"/>
        </w:rPr>
        <w:t>ol elda</w:t>
      </w:r>
    </w:p>
    <w:p>
      <w:pPr>
        <w:pStyle w:val="ListBullet"/>
        <w:spacing w:line="240" w:lineRule="auto"/>
        <w:ind w:left="720"/>
      </w:pPr>
      <w:r>
        <w:rPr>
          <w:lang w:val="png_PG" w:bidi="png_PG"/>
        </w:rPr>
      </w:r>
      <w:r>
        <w:rPr>
          <w:lang w:val="png_PG" w:bidi="png_PG"/>
        </w:rPr>
        <w:t>papa bilong wain gaden</w:t>
      </w:r>
    </w:p>
    <w:p>
      <w:pPr>
        <w:pStyle w:val="ListBullet"/>
        <w:spacing w:line="240" w:lineRule="auto"/>
        <w:ind w:left="720"/>
      </w:pPr>
      <w:r>
        <w:rPr>
          <w:lang w:val="png_PG" w:bidi="png_PG"/>
        </w:rPr>
      </w:r>
      <w:r>
        <w:rPr>
          <w:lang w:val="png_PG" w:bidi="png_PG"/>
        </w:rPr>
        <w:t>ol lain i rentim wain gaden</w:t>
      </w:r>
    </w:p>
    <w:p>
      <w:pPr>
        <w:pStyle w:val="ListBullet"/>
        <w:spacing w:line="240" w:lineRule="auto"/>
        <w:ind w:left="720"/>
      </w:pPr>
      <w:r>
        <w:rPr>
          <w:lang w:val="png_PG" w:bidi="png_PG"/>
        </w:rPr>
      </w:r>
      <w:r>
        <w:rPr>
          <w:lang w:val="png_PG" w:bidi="png_PG"/>
        </w:rPr>
        <w:t>ol wokman</w:t>
      </w:r>
    </w:p>
    <w:p>
      <w:pPr>
        <w:pStyle w:val="ListBullet"/>
        <w:spacing w:line="240" w:lineRule="auto"/>
        <w:ind w:left="720"/>
      </w:pPr>
      <w:r>
        <w:rPr>
          <w:lang w:val="png_PG" w:bidi="png_PG"/>
        </w:rPr>
      </w:r>
      <w:r>
        <w:rPr>
          <w:lang w:val="png_PG" w:bidi="png_PG"/>
        </w:rPr>
        <w:t>pikinini man bilong papa bilong gaden</w:t>
      </w:r>
    </w:p>
    <w:p>
      <w:pPr>
        <w:pStyle w:val="ListBullet"/>
        <w:spacing w:line="240" w:lineRule="auto"/>
        <w:ind w:left="720"/>
      </w:pPr>
      <w:r>
        <w:rPr>
          <w:lang w:val="png_PG" w:bidi="png_PG"/>
        </w:rPr>
      </w:r>
      <w:r>
        <w:rPr>
          <w:lang w:val="png_PG" w:bidi="png_PG"/>
        </w:rPr>
        <w:t>ol bikpela lain manmeri</w:t>
      </w:r>
    </w:p>
    <w:p>
      <w:pPr/>
      <w:r>
        <w:rPr>
          <w:lang w:val="png_PG" w:bidi="png_PG"/>
        </w:rPr>
      </w:r>
      <w:r>
        <w:rPr>
          <w:lang w:val="png_PG" w:bidi="png_PG"/>
        </w:rPr>
        <w:t>Olsem wanpela grup, tingting gut long ol dispela pat bilong stori we ol samting i kamap long en: Em i impoten long tingim olsem Jisas i wok long toktok yet wantaim ol lida bilong lotu lond dispela stori we i go pinis. Ol i bin stap insait long eria autsait long tempel. Jisas i kontinu long toktok long ol, tasol nau em i yusim wanpela parabel.</w:t>
      </w:r>
    </w:p>
    <w:p>
      <w:pPr/>
      <w:r>
        <w:rPr>
          <w:lang w:val="png_PG" w:bidi="png_PG"/>
        </w:rPr>
      </w:r>
      <w:r>
        <w:rPr>
          <w:lang w:val="png_PG" w:bidi="png_PG"/>
        </w:rPr>
        <w:t>Insait long parabel bilong Jisas, wanpela man i redim gut tru wain gaden bilong em taim i planim ol wain, wokim banis, digim wanpela ples bilong presim wain, na wokim wastaua.</w:t>
      </w:r>
    </w:p>
    <w:p>
      <w:pPr/>
      <w:r>
        <w:rPr>
          <w:lang w:val="png_PG" w:bidi="png_PG"/>
        </w:rPr>
      </w:r>
      <w:r>
        <w:rPr>
          <w:lang w:val="png_PG" w:bidi="png_PG"/>
        </w:rPr>
        <w:t>Dispela man i givim wain gaden i go long ol fama long rentim na em i go long wanpela longwe ples. Sampela taim bihain, taim ol greip i redi, papa bilong gaden i salim wanpela wokman bilong em i go bilong kisim pe bilong em, na dispela pe em i pat bilong greip we i redi. Papa bilong gaden i salim namba wan wokman i go, na ol lain i rentim gaden i paitim em na i salim em i go bek han nating, o wantaim nogat samting. Papa bilong gaden i salim namba tu wokman, na ol tenan i paitim dispela namba tu wokman long het bilong em na mekim nogut long em. Papa bilong gaden i salim namba tri wokman, na ol lain i rentim gaden i kilim em i dai. Papa bilong gaden i salim sampela moa wokman, na ol lain i rentim gaden i paitim o kilim wanwan bilong ol.</w:t>
      </w:r>
    </w:p>
    <w:p>
      <w:pPr/>
      <w:r>
        <w:rPr>
          <w:lang w:val="png_PG" w:bidi="png_PG"/>
        </w:rPr>
      </w:r>
      <w:r>
        <w:rPr>
          <w:lang w:val="png_PG" w:bidi="png_PG"/>
        </w:rPr>
        <w:t>Laspela man we papa bilong gaden i salim, ating em i wanpela pikinini man tasol bilong em we em i laikim tru. Em i ting ol bai i rispektim em.</w:t>
      </w:r>
    </w:p>
    <w:p>
      <w:pPr/>
      <w:r>
        <w:rPr>
          <w:lang w:val="png_PG" w:bidi="png_PG"/>
        </w:rPr>
      </w:r>
      <w:r>
        <w:rPr>
          <w:lang w:val="png_PG" w:bidi="png_PG"/>
        </w:rPr>
        <w:t>Ol lain i rentim gaden i tokim ol yet olsem dispela em i pikinini man husat bai i kisim ol samting bilong papa bilong em na sapos mipela i kilim em, ating mipela i ken kisim dispela wain gaden. Olsem na ol i kilim em i dai na tromoi bodi bilong em i go autsait long wain gaden.</w:t>
      </w:r>
    </w:p>
    <w:p>
      <w:pPr/>
      <w:r>
        <w:rPr>
          <w:lang w:val="png_PG" w:bidi="png_PG"/>
        </w:rPr>
      </w:r>
      <w:r>
        <w:rPr>
          <w:lang w:val="png_PG" w:bidi="png_PG"/>
        </w:rPr>
        <w:t>Nau Jisas i askim ol lida bilong lotu wanpela kwesten: "Papa bilong dispela wain gaden bai i mekim wanem samting?" Jisas i bekim dispela askim bilong em yet. Jisas i tokim ol lida bilong lotu olsem dispela papa bilong gaden bai i kam long dispela wain gaden, em bai i kilim i dai ol dispela fama i rentim gaden, na em bai i givim dispela wain gaden i go long ol narapela manmeri.</w:t>
      </w:r>
    </w:p>
    <w:p>
      <w:pPr/>
      <w:r>
        <w:rPr>
          <w:lang w:val="png_PG" w:bidi="png_PG"/>
        </w:rPr>
      </w:r>
      <w:r>
        <w:rPr>
          <w:lang w:val="png_PG" w:bidi="png_PG"/>
        </w:rPr>
        <w:t>Bihain Jisas i kolim dispela Skripsa we i tok olsem, dispela ston we ol man bilong wokim haus i bin les long en, em i kamap wanpela konaston, o dispela nambawan impoten ston insait long bilding. Na dispela Skripsa i tok, "God em yet i bin wokim dispela na yumi ting olsem dispela em i naispela samting tru."</w:t>
      </w:r>
    </w:p>
    <w:p>
      <w:pPr/>
      <w:r>
        <w:rPr>
          <w:lang w:val="png_PG" w:bidi="png_PG"/>
        </w:rPr>
      </w:r>
      <w:r>
        <w:rPr>
          <w:lang w:val="png_PG" w:bidi="png_PG"/>
        </w:rPr>
        <w:t>Stop long hia na olsem wanpela grup, sapos i gat taim, toktok long wanpela man husat i save long wokim ol bilding. Askim dispela man bilong wokim ol bilding, wanem ston, o brik, o pat bilong bilding em ol i save putim pastaim bihain long ol i bildim faundesen. Toktok wantaim dispela man bilong wokim ol bilding, bilong wanem dispela ston o brik em i impoten. Posim dispela odio long hia.</w:t>
      </w:r>
    </w:p>
    <w:p>
      <w:pPr/>
      <w:r>
        <w:rPr>
          <w:lang w:val="png_PG" w:bidi="png_PG"/>
        </w:rPr>
      </w:r>
      <w:r>
        <w:rPr>
          <w:lang w:val="png_PG" w:bidi="png_PG"/>
        </w:rPr>
        <w:t>Em i impoten long tingim olsem ol lida bilong lotu i luksave olsem Jisas i wok long toktok agensim ol. Ol i dispela ol fama nogut we i rentim gaden wain. Ol i laikim ol lain long kam na arestim Jisas. Ol i no gat pawa long i kam long gavman long mekim dispela, tasol ol i lain long mekim gavman i arestim Jisas. Tasol, ol i pret long dispela bikpela lain manmeri husat i save laikim ol tok skul bilong Jisas.</w:t>
      </w:r>
    </w:p>
    <w:p>
      <w:pPr/>
      <w:r>
        <w:rPr>
          <w:lang w:val="png_PG" w:bidi="png_PG"/>
        </w:rPr>
      </w:r>
      <w:r>
        <w:rPr>
          <w:lang w:val="png_PG" w:bidi="png_PG"/>
        </w:rPr>
        <w:t>Na long pinis bilong olgeta samting, ol lida bilong lotu i lusim Jisas na i go.</w:t>
      </w:r>
    </w:p>
    <w:p>
      <w:pPr/>
      <w:r>
        <w:rPr>
          <w:lang w:val="png_PG" w:bidi="png_PG"/>
        </w:rPr>
      </w:r>
      <w:r>
        <w:rPr>
          <w:lang w:val="png_PG" w:bidi="png_PG"/>
        </w:rPr>
        <w:t>Nau, grup mas wokim storibod, dro, o yusim ol samting long piksarim dispela stori na ol eksen i stap insait long em.</w:t>
      </w:r>
      <w:r>
        <w:rPr>
          <w:lang w:val="png_PG" w:bidi="png_PG"/>
        </w:rPr>
      </w:r>
    </w:p>
    <w:p>
      <w:pPr>
        <w:pStyle w:val="Heading3"/>
      </w:pPr>
      <w:r>
        <w:rPr>
          <w:lang w:val="png_PG" w:bidi="png_PG"/>
        </w:rPr>
        <w:t>Ektim aut dispela Tok</w:t>
      </w:r>
    </w:p>
    <w:p>
      <w:pPr/>
      <w:r>
        <w:rPr>
          <w:lang w:val="png_PG" w:bidi="png_PG"/>
        </w:rPr>
      </w:r>
      <w:r>
        <w:rPr>
          <w:lang w:val="png_PG" w:bidi="png_PG"/>
        </w:rPr>
        <w:t>Harim wanpela vesen bilong Mak 12:1–12 long trenslesen we i isi tru long yupela long andastendim.</w:t>
      </w:r>
    </w:p>
    <w:p>
      <w:pPr/>
      <w:r>
        <w:rPr>
          <w:lang w:val="png_PG" w:bidi="png_PG"/>
        </w:rPr>
      </w:r>
      <w:r>
        <w:rPr>
          <w:lang w:val="png_PG" w:bidi="png_PG"/>
        </w:rPr>
        <w:t>Insait long dispela step, grup bai i mekim drama bilong dispela stori.</w:t>
      </w:r>
    </w:p>
    <w:p>
      <w:pPr/>
      <w:r>
        <w:rPr>
          <w:lang w:val="png_PG" w:bidi="png_PG"/>
        </w:rPr>
      </w:r>
      <w:r>
        <w:rPr>
          <w:lang w:val="png_PG" w:bidi="png_PG"/>
        </w:rPr>
        <w:t>Dispela stori i gat faivpela hap.</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hetpris</w:t>
      </w:r>
    </w:p>
    <w:p>
      <w:pPr>
        <w:pStyle w:val="ListBullet"/>
        <w:spacing w:line="240" w:lineRule="auto"/>
        <w:ind w:left="720"/>
      </w:pPr>
      <w:r>
        <w:rPr>
          <w:lang w:val="png_PG" w:bidi="png_PG"/>
        </w:rPr>
      </w:r>
      <w:r>
        <w:rPr>
          <w:lang w:val="png_PG" w:bidi="png_PG"/>
        </w:rPr>
        <w:t>ol tisa bilong lo bilong lotu</w:t>
      </w:r>
    </w:p>
    <w:p>
      <w:pPr>
        <w:pStyle w:val="ListBullet"/>
        <w:spacing w:line="240" w:lineRule="auto"/>
        <w:ind w:left="720"/>
      </w:pPr>
      <w:r>
        <w:rPr>
          <w:lang w:val="png_PG" w:bidi="png_PG"/>
        </w:rPr>
      </w:r>
      <w:r>
        <w:rPr>
          <w:lang w:val="png_PG" w:bidi="png_PG"/>
        </w:rPr>
        <w:t>ol elda</w:t>
      </w:r>
    </w:p>
    <w:p>
      <w:pPr>
        <w:pStyle w:val="ListBullet"/>
        <w:spacing w:line="240" w:lineRule="auto"/>
        <w:ind w:left="720"/>
      </w:pPr>
      <w:r>
        <w:rPr>
          <w:lang w:val="png_PG" w:bidi="png_PG"/>
        </w:rPr>
      </w:r>
      <w:r>
        <w:rPr>
          <w:lang w:val="png_PG" w:bidi="png_PG"/>
        </w:rPr>
        <w:t>papa bilong gaden wain</w:t>
      </w:r>
    </w:p>
    <w:p>
      <w:pPr>
        <w:pStyle w:val="ListBullet"/>
        <w:spacing w:line="240" w:lineRule="auto"/>
        <w:ind w:left="720"/>
      </w:pPr>
      <w:r>
        <w:rPr>
          <w:lang w:val="png_PG" w:bidi="png_PG"/>
        </w:rPr>
      </w:r>
      <w:r>
        <w:rPr>
          <w:lang w:val="png_PG" w:bidi="png_PG"/>
        </w:rPr>
        <w:t>ol lain i rentim wain gaden</w:t>
      </w:r>
    </w:p>
    <w:p>
      <w:pPr>
        <w:pStyle w:val="ListBullet"/>
        <w:spacing w:line="240" w:lineRule="auto"/>
        <w:ind w:left="720"/>
      </w:pPr>
      <w:r>
        <w:rPr>
          <w:lang w:val="png_PG" w:bidi="png_PG"/>
        </w:rPr>
      </w:r>
      <w:r>
        <w:rPr>
          <w:lang w:val="png_PG" w:bidi="png_PG"/>
        </w:rPr>
        <w:t>ol wokman</w:t>
      </w:r>
    </w:p>
    <w:p>
      <w:pPr>
        <w:pStyle w:val="ListBullet"/>
        <w:spacing w:line="240" w:lineRule="auto"/>
        <w:ind w:left="720"/>
      </w:pPr>
      <w:r>
        <w:rPr>
          <w:lang w:val="png_PG" w:bidi="png_PG"/>
        </w:rPr>
      </w:r>
      <w:r>
        <w:rPr>
          <w:lang w:val="png_PG" w:bidi="png_PG"/>
        </w:rPr>
        <w:t>pikinini man bilong papa bilong gaden</w:t>
      </w:r>
    </w:p>
    <w:p>
      <w:pPr>
        <w:pStyle w:val="ListBullet"/>
        <w:spacing w:line="240" w:lineRule="auto"/>
        <w:ind w:left="720"/>
      </w:pPr>
      <w:r>
        <w:rPr>
          <w:lang w:val="png_PG" w:bidi="png_PG"/>
        </w:rPr>
      </w:r>
      <w:r>
        <w:rPr>
          <w:lang w:val="png_PG" w:bidi="png_PG"/>
        </w:rPr>
        <w:t>ol bikpela lain manmeri</w:t>
      </w:r>
    </w:p>
    <w:p>
      <w:pPr/>
      <w:r>
        <w:rPr>
          <w:lang w:val="png_PG" w:bidi="png_PG"/>
        </w:rPr>
      </w:r>
      <w:r>
        <w:rPr>
          <w:lang w:val="png_PG" w:bidi="png_PG"/>
        </w:rPr>
        <w:t>Olsem wanpela grup, ektim dispela stori tupela taim. Yupela i mas ektim dispela stori long tok ples bilong yupela yet.</w:t>
      </w:r>
    </w:p>
    <w:p>
      <w:pPr/>
      <w:r>
        <w:rPr>
          <w:lang w:val="png_PG" w:bidi="png_PG"/>
        </w:rPr>
      </w:r>
      <w:r>
        <w:rPr>
          <w:lang w:val="png_PG" w:bidi="png_PG"/>
        </w:rPr>
        <w:t>Long namba wan taim, ektim dispela stori na no ken stop. Tingting gut long ol toktok we ol manmeri insait long stori i mekim, flow bilong stori, wanem as tingting bilong stori na wanem ol samting bilong ektim long soim dispela as tingting, na wanem oda ol samting i kamap insait long stori. Sekim olsem yupela i ektim olgeta samting na i no bin kalapim ol hatpela o impoten pat bilong stori. Helpim wanpela narapela long tingim olgeta pat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bai i nid long ektim dispela stori gen long namba tu taim. Long sampela hap insait long drama, stopim drama na askim dispela kwesten i go long wanpela man o meri husat i ekt, "Yu wok long pilim olsem wanem o yu wok long tingting olsem wanem?" Dispela man o meri husat i wok long ekt bai i bekim na tokaut long wanem samting em i pilim o tingim sapos em i tru tru dispela man o meri o samting we em i wok long ektim. Bihain, kontinu wantaim drama.</w:t>
      </w:r>
    </w:p>
    <w:p>
      <w:pPr/>
      <w:r>
        <w:rPr>
          <w:lang w:val="png_PG" w:bidi="png_PG"/>
        </w:rPr>
      </w:r>
      <w:r>
        <w:rPr>
          <w:lang w:val="png_PG" w:bidi="png_PG"/>
        </w:rPr>
        <w:t>Posim dispela odio long hia na ektim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Jisas i toktok kontinu long toktok wantaim ol lida bilong lotu. Nau Jisas i stat long tokim ol wanpela stori. Tim i mas ektim dispela stori. Jisas i diskraibim wanpela papa bilong gaden i planim ol wain na i wokim dispela gaden wain. Bihain papa bilong dispela gaden wain i givim gaden i go long ol fama long rentim, na em i go long narapela ples.</w:t>
      </w:r>
    </w:p>
    <w:p>
      <w:pPr/>
      <w:r>
        <w:rPr>
          <w:lang w:val="png_PG" w:bidi="png_PG"/>
        </w:rPr>
      </w:r>
      <w:r>
        <w:rPr>
          <w:lang w:val="png_PG" w:bidi="png_PG"/>
        </w:rPr>
        <w:t>Stopim dispela drama long sotpela taim. Askim papa bilong gaden, "Yu wok long pilim olsem wanem o tingting olsem wanem?" Dispela man i ken bekim olsem, "Mi amamas tru long dispela naispela wain gaden bilong mi," o "Mi sori long lusim dispela wain gaden we mi bin wok hat tru long mekim," o "Mi amamas taim mi tingim taim bilong kisim ol greip we i redi." Askim ol fama we i rentim dispela gaden, "Yupela i wok long pilim olsem wanem o tingting olsem wanem?" Dispela man o meri i ken bekim olsem, "Tingting planti olsem mipela i no inap long wanpela gutpela wok," o "Amamas long wok insait long wanpela gaden wain." Kontinu wantaim drama.</w:t>
      </w:r>
    </w:p>
    <w:p>
      <w:pPr/>
      <w:r>
        <w:rPr>
          <w:lang w:val="png_PG" w:bidi="png_PG"/>
        </w:rPr>
      </w:r>
      <w:r>
        <w:rPr>
          <w:lang w:val="png_PG" w:bidi="png_PG"/>
        </w:rPr>
        <w:t>Tim i mas mekim ektim taim bilong greip i redi i kam klostu. Papa bilong gaden i salim wanpela wokman bilong em i go long kisim sampela bilong ol greip i redi. Dispela wokman i kamap na ol lain i rentim gaden i paitim em na i salim em i go nating.</w:t>
      </w:r>
    </w:p>
    <w:p>
      <w:pPr/>
      <w:r>
        <w:rPr>
          <w:lang w:val="png_PG" w:bidi="png_PG"/>
        </w:rPr>
      </w:r>
      <w:r>
        <w:rPr>
          <w:lang w:val="png_PG" w:bidi="png_PG"/>
        </w:rPr>
        <w:t>Stopim dispela drama long sotpela taim. Askim papa bilong gaden, "Yu wok long pilim olsem wanem o tingting olsem wanem?" Dispela man o meri i ken bekim olsem, "Belhat long ol lain i rentim gaden!" "Mi no inap bilip olsem ol i bin mekim dispela pasin long wokman bilong mi," o "Wari tru olsem wokman bilong mi i kisim bagarap," o "Mi no amamas." Askim dispela wokman, "Yu wok long pilim olsem wanem o tingting olsem wanem?" Dispela man o meri i ken bekim olsem, "Belhat," o "I no laik mekim gutpela samting," o "Sem." Kontinu wantaim drama.</w:t>
      </w:r>
    </w:p>
    <w:p>
      <w:pPr/>
      <w:r>
        <w:rPr>
          <w:lang w:val="png_PG" w:bidi="png_PG"/>
        </w:rPr>
      </w:r>
      <w:r>
        <w:rPr>
          <w:lang w:val="png_PG" w:bidi="png_PG"/>
        </w:rPr>
        <w:t>Namba tu wokman i go long gaden wain. Ol lain i rentim gaden i paitim em long het bilong em na salim em i go. Bihain namba tri wokman i kam. Ol lain i rentim gaden i kilim em i dai. Papa bilong gaden i salim moa wokman. Wanwan wokman em ol i paitim em o kilim em i dai.</w:t>
      </w:r>
    </w:p>
    <w:p>
      <w:pPr/>
      <w:r>
        <w:rPr>
          <w:lang w:val="png_PG" w:bidi="png_PG"/>
        </w:rPr>
      </w:r>
      <w:r>
        <w:rPr>
          <w:lang w:val="png_PG" w:bidi="png_PG"/>
        </w:rPr>
        <w:t>Stopim dispela drama long sotpela taim. Askim papa bilong gaden, "Yu wok long pilim olsem wanem o tingting olsem wanem?" Dispela man o meri i ken bekim olsem, "Mi no inap long bilipim dispela!" "Belhat," o "Paul long wanem samting i wok long go rong." Askim ol lain i rentim gaden, "Yupela i wok long pilim olsem wanem o tingting olsem wanem?" Dispela man o meri i ken bekim olsem, "Mi belhat olsem mi mas olgeta taim givim ol profit i go" o "Pasin mi mekim em i stretpela pasin." Askim ol wokman, "Yupela i wok long pilim olsem wanem o tingting olsem wanem?" Dispela man o meri i ken bekim olsem, "Mi pret long i go" o "Em i wok bilong mi long bihainim tok bilong masta bilong mi." Kontinu wantaim drama.</w:t>
      </w:r>
    </w:p>
    <w:p>
      <w:pPr/>
      <w:r>
        <w:rPr>
          <w:lang w:val="png_PG" w:bidi="png_PG"/>
        </w:rPr>
      </w:r>
      <w:r>
        <w:rPr>
          <w:lang w:val="png_PG" w:bidi="png_PG"/>
        </w:rPr>
        <w:t>Tim i mas ektim papa bilong gaden i mekim disisen long salim pikinini man bilong em, we em i laikim. Papa bilong gaden i tok, "Ol bai i rispektim pikinini man bilong mi." Ol lain i rentim gaden i lukim dispela pikinini man na ol i ting olsem papa bilong gaden i dai pinis. Sapos ol i kilim pikinini man, dispela gaden wain bai i kamap olsem samting bilong ol. Ol lain i rentim gaden i kilim pikinini man na i tromoi bodi bilong em i go autsait long wain gaden.</w:t>
      </w:r>
    </w:p>
    <w:p>
      <w:pPr/>
      <w:r>
        <w:rPr>
          <w:lang w:val="png_PG" w:bidi="png_PG"/>
        </w:rPr>
      </w:r>
      <w:r>
        <w:rPr>
          <w:lang w:val="png_PG" w:bidi="png_PG"/>
        </w:rPr>
        <w:t>Posim dispela drama. Askim papa bilong gaden, "Yu wok long pilim olsem wanem o tingting olsem wanem?" Dispela man i ken bekim olsem, "Kirap nogut," o "Wari olsem ol i kilim i dai pikinini man bilong mi," o "Belhat olsem ol i no bin rispektim pikinini man bilong mi." Askim ol lain i rentim gaden, "Yupela i wok long pilim olsem wanem o tingting olsem wanem?" Dispela man i ken bekim olsem, "Amamas olsem ating mi bai i kisim dispela gaden wain nau," o "Sori long wanem samting mi bin mekim." Kontinu wantaim drama.</w:t>
      </w:r>
    </w:p>
    <w:p>
      <w:pPr/>
      <w:r>
        <w:rPr>
          <w:lang w:val="png_PG" w:bidi="png_PG"/>
        </w:rPr>
      </w:r>
      <w:r>
        <w:rPr>
          <w:lang w:val="png_PG" w:bidi="png_PG"/>
        </w:rPr>
        <w:t>Jisas i askim ol lida bilong lotu wanpela kwesten na bihain em i bekim dispela kwesten. "Papa bilong dispela gaden wain bai i mekim wanem?" Em bai i kilim ol dispela lain i rentim gaden na givim dispela gaden wain i go long ol narapela lain." Bihain Jisas i ritim Skripsa: "Dispela ston ol man bilong wokim ol bilding i les long en, em i kamap nambawan impoten kona ston. God i mekim dispela samting, na yumi ting em i naispela samting tru.</w:t>
      </w:r>
    </w:p>
    <w:p>
      <w:pPr/>
      <w:r>
        <w:rPr>
          <w:lang w:val="png_PG" w:bidi="png_PG"/>
        </w:rPr>
      </w:r>
      <w:r>
        <w:rPr>
          <w:lang w:val="png_PG" w:bidi="png_PG"/>
        </w:rPr>
        <w:t>Stopim dispela drama long sotpela taim. Askim ol lida bilong lotu, "Yupela i wok long pilim olsem wanem o tingting olsem wanem?" Dispela man o meri i ken bekim olsem, "Belhat-em i wok long tok mipela i olsem ol lain nogut i rentim gaden!" o "Belhat-em i wok long tok olsem em i olsem dispela nambawan impoten ston insait long wanpela bilding!" o "Pret-mipela i nid long rausim Jisas." Kontinu wantaim drama.</w:t>
      </w:r>
    </w:p>
    <w:p>
      <w:pPr/>
      <w:r>
        <w:rPr>
          <w:lang w:val="png_PG" w:bidi="png_PG"/>
        </w:rPr>
      </w:r>
      <w:r>
        <w:rPr>
          <w:lang w:val="png_PG" w:bidi="png_PG"/>
        </w:rPr>
        <w:t>Ol lida bilong lotu i luksave olsem Jisas i wok long toktok long ol. Ol i wok long tingting long hau ol i ken mekim gavman i arestim Jisas. Ol i pret long dispela bikpela lain manmeri. Ol i lusim Jisas na i wokabaut i go.</w:t>
      </w:r>
      <w:r>
        <w:rPr>
          <w:lang w:val="png_PG" w:bidi="png_PG"/>
        </w:rPr>
      </w:r>
    </w:p>
    <w:p>
      <w:pPr>
        <w:pStyle w:val="Heading3"/>
      </w:pPr>
      <w:r>
        <w:rPr>
          <w:lang w:val="png_PG" w:bidi="png_PG"/>
        </w:rPr>
        <w:t>Pulapim dispela speis</w:t>
      </w:r>
    </w:p>
    <w:p>
      <w:pPr/>
      <w:r>
        <w:rPr>
          <w:lang w:val="png_PG" w:bidi="png_PG"/>
        </w:rPr>
      </w:r>
      <w:r>
        <w:rPr>
          <w:lang w:val="png_PG" w:bidi="png_PG"/>
        </w:rPr>
        <w:t>Harim wanpela vesen bilong Mak 12:1–12 long trenslesen we i isi tru long yupela long andastendim.</w:t>
      </w:r>
    </w:p>
    <w:p>
      <w:pPr/>
      <w:r>
        <w:rPr>
          <w:lang w:val="png_PG" w:bidi="png_PG"/>
        </w:rPr>
      </w:r>
      <w:r>
        <w:rPr>
          <w:lang w:val="png_PG" w:bidi="png_PG"/>
        </w:rPr>
        <w:t>Insait long dispela step, grup bai i toktok long ol bikpela hap tok na ol wod i stap insait long dispela stori.</w:t>
      </w:r>
    </w:p>
    <w:p>
      <w:pPr/>
      <w:r>
        <w:rPr>
          <w:lang w:val="png_PG" w:bidi="png_PG"/>
        </w:rPr>
      </w:r>
      <w:r>
        <w:rPr>
          <w:lang w:val="png_PG" w:bidi="png_PG"/>
        </w:rPr>
        <w:t xml:space="preserve">Jisas i wok long toktok wantaim ol lida bilong lotu na em i tokim ol long wanpela </w:t>
      </w:r>
      <w:r>
        <w:rPr>
          <w:b/>
          <w:lang w:val="png_PG" w:bidi="png_PG"/>
        </w:rPr>
        <w:t>parabel.</w:t>
      </w:r>
      <w:r>
        <w:rPr>
          <w:lang w:val="png_PG" w:bidi="png_PG"/>
        </w:rPr>
        <w:t xml:space="preserve"> Wanpela parabel em wanpela spesel stori we i save yusim ol samting bilong olgeta de long diskraibim ol bikpela samting bilong God. Ol parabel em planti taim ol manmeri i save painim hat long andastendim, tasol sapos ol i traim long harim, ol bai i andastendim. Taim Jisas i tokim wanpela parabel, Jisas i laikim ol manmeri long senisim tingting o pasin bilong ol. Yusim seim wod bilong parabel olsem yu bin yusim insait long ol stori i go pinis. Long kisim moa tok save long parabel, lukim masta gloseri.</w:t>
      </w:r>
    </w:p>
    <w:p>
      <w:pPr/>
      <w:r>
        <w:rPr>
          <w:lang w:val="png_PG" w:bidi="png_PG"/>
        </w:rPr>
      </w:r>
      <w:r>
        <w:rPr>
          <w:lang w:val="png_PG" w:bidi="png_PG"/>
        </w:rPr>
        <w:t xml:space="preserve">Jisas i stori long wanpela man husat i planim wanpela </w:t>
      </w:r>
      <w:r>
        <w:rPr>
          <w:b/>
          <w:lang w:val="png_PG" w:bidi="png_PG"/>
        </w:rPr>
        <w:t>gaden wain,</w:t>
      </w:r>
      <w:r>
        <w:rPr>
          <w:lang w:val="png_PG" w:bidi="png_PG"/>
        </w:rPr>
        <w:t xml:space="preserve"> we i wanpela fild we ol wain i karim prut we ol i kolim greip. Dispela man i bin digim wanpela </w:t>
      </w:r>
      <w:r>
        <w:rPr>
          <w:b/>
          <w:lang w:val="png_PG" w:bidi="png_PG"/>
        </w:rPr>
        <w:t>ples bilong krungutim greip,</w:t>
      </w:r>
      <w:r>
        <w:rPr>
          <w:lang w:val="png_PG" w:bidi="png_PG"/>
        </w:rPr>
        <w:t xml:space="preserve"> na dispela em i wanpela hol ol i bin digim i go insait long ston. Ol manmeri i save putim ol greip i go insait long wanpela ples, na bihain ol i wokabaut antap long ol bilong krasim ol. Jus i ran i kam aut long wanpela hol long aninit i go insait long wanpela bikpela pot o longpela drein. Dispela man i wokim wanpela </w:t>
      </w:r>
      <w:r>
        <w:rPr>
          <w:b/>
          <w:lang w:val="png_PG" w:bidi="png_PG"/>
        </w:rPr>
        <w:t>wastaua,</w:t>
      </w:r>
      <w:r>
        <w:rPr>
          <w:lang w:val="png_PG" w:bidi="png_PG"/>
        </w:rPr>
        <w:t xml:space="preserve"> we i wanpela ples i stap antap we ol i wokim antap long ol ston we ol i bin bungim i go antap. Ating i gat wanpela haus antap long em we ol i wokim long gras. Ol manmeri i ken sindaun insait long dispela haus na lukluk antap long gaden wain long protektim em long ol animal na ol stilman.</w:t>
      </w:r>
    </w:p>
    <w:p>
      <w:pPr/>
      <w:r>
        <w:rPr>
          <w:lang w:val="png_PG" w:bidi="png_PG"/>
        </w:rPr>
      </w:r>
      <w:r>
        <w:rPr>
          <w:lang w:val="png_PG" w:bidi="png_PG"/>
        </w:rPr>
        <w:t>Stop long hia na lukluk long ol foto bilong wanpela gaden wain, ol greip, wanpela ples bilong krungutim ol greip na wanpela wastaua. Posim dispela odio long hia.</w:t>
      </w:r>
    </w:p>
    <w:p>
      <w:pPr/>
      <w:r>
        <w:rPr>
          <w:lang w:val="png_PG" w:bidi="png_PG"/>
        </w:rPr>
      </w:r>
      <w:r>
        <w:rPr>
          <w:lang w:val="png_PG" w:bidi="png_PG"/>
        </w:rPr>
        <w:t xml:space="preserve">Dispela man i givim gaden wain bilong em i go long </w:t>
      </w:r>
      <w:r>
        <w:rPr>
          <w:b/>
          <w:lang w:val="png_PG" w:bidi="png_PG"/>
        </w:rPr>
        <w:t>ol fama long rentim</w:t>
      </w:r>
      <w:r>
        <w:rPr>
          <w:lang w:val="png_PG" w:bidi="png_PG"/>
        </w:rPr>
        <w:t xml:space="preserve">. </w:t>
      </w:r>
      <w:r>
        <w:rPr>
          <w:b/>
          <w:lang w:val="png_PG" w:bidi="png_PG"/>
        </w:rPr>
        <w:t>Ol lain i rentim gaden</w:t>
      </w:r>
      <w:r>
        <w:rPr>
          <w:lang w:val="png_PG" w:bidi="png_PG"/>
        </w:rPr>
        <w:t xml:space="preserve"> em ol manmeri husat i save lukautim gaden wain bilong wanpela papa bilong gaden husat i no save stap long dispela hap. Papa bilong gaden long dispela stori em i go long narapela rijen o narapela eria—longwe na i no isi long em long kam bek. Ol manmeri i kisim pat bilong greip i redi olsem pe bilong ol long lukautim dispela gaden wain. Ol i save givim hap o wanpela kwota bilong kaikai i redi i go long papa bilong gaden.</w:t>
      </w:r>
    </w:p>
    <w:p>
      <w:pPr/>
      <w:r>
        <w:rPr>
          <w:lang w:val="png_PG" w:bidi="png_PG"/>
        </w:rPr>
      </w:r>
      <w:r>
        <w:rPr>
          <w:lang w:val="png_PG" w:bidi="png_PG"/>
        </w:rPr>
        <w:t xml:space="preserve">Papa bilong gaden i bin salim </w:t>
      </w:r>
      <w:r>
        <w:rPr>
          <w:b/>
          <w:lang w:val="png_PG" w:bidi="png_PG"/>
        </w:rPr>
        <w:t>ol wokman</w:t>
      </w:r>
      <w:r>
        <w:rPr>
          <w:lang w:val="png_PG" w:bidi="png_PG"/>
        </w:rPr>
        <w:t xml:space="preserve"> i go long kolektim pat long dispela kaikai i redi. Wanpela </w:t>
      </w:r>
      <w:r>
        <w:rPr>
          <w:b/>
          <w:lang w:val="png_PG" w:bidi="png_PG"/>
        </w:rPr>
        <w:t>wokman</w:t>
      </w:r>
      <w:r>
        <w:rPr>
          <w:lang w:val="png_PG" w:bidi="png_PG"/>
        </w:rPr>
        <w:t xml:space="preserve"> long hia i toktok long wanpela sleiv husat i mas mekim wok bilong masta bilong em na em i no inap lusim wok long wanem taim em i laik. Yusim dispela seim wod bilong wokman olsem yu bin yusim insait long ol stori i go pinis. Long kisim moa tok save long ol wokman, lukim masta gloseri.</w:t>
      </w:r>
    </w:p>
    <w:p>
      <w:pPr/>
      <w:r>
        <w:rPr>
          <w:lang w:val="png_PG" w:bidi="png_PG"/>
        </w:rPr>
      </w:r>
      <w:r>
        <w:rPr>
          <w:lang w:val="png_PG" w:bidi="png_PG"/>
        </w:rPr>
        <w:t xml:space="preserve">Las tru papa bilong gaden i salim </w:t>
      </w:r>
      <w:r>
        <w:rPr>
          <w:b/>
          <w:lang w:val="png_PG" w:bidi="png_PG"/>
        </w:rPr>
        <w:t>pikinini man bilong em we em i laikim tru. Pikinini man we em i laikim tru</w:t>
      </w:r>
      <w:r>
        <w:rPr>
          <w:lang w:val="png_PG" w:bidi="png_PG"/>
        </w:rPr>
        <w:t xml:space="preserve"> em yupela i ken trensletim tu olsem </w:t>
      </w:r>
      <w:r>
        <w:rPr>
          <w:b/>
          <w:lang w:val="png_PG" w:bidi="png_PG"/>
        </w:rPr>
        <w:t>wanpela pikinini man</w:t>
      </w:r>
      <w:r>
        <w:rPr>
          <w:lang w:val="png_PG" w:bidi="png_PG"/>
        </w:rPr>
        <w:t xml:space="preserve"> tasol. Planti ol translesen i tok samting olsem "Pikinini man bilong em husat em i laikim tru."</w:t>
      </w:r>
    </w:p>
    <w:p>
      <w:pPr/>
      <w:r>
        <w:rPr>
          <w:lang w:val="png_PG" w:bidi="png_PG"/>
        </w:rPr>
      </w:r>
      <w:r>
        <w:rPr>
          <w:lang w:val="png_PG" w:bidi="png_PG"/>
        </w:rPr>
        <w:t xml:space="preserve">Ol lain i rentim gaden i lukim dispela pikinini man na ol i luksave olsem em i </w:t>
      </w:r>
      <w:r>
        <w:rPr>
          <w:b/>
          <w:lang w:val="png_PG" w:bidi="png_PG"/>
        </w:rPr>
        <w:t>man bilong kisim ol samting bilong papa bilong em.</w:t>
      </w:r>
      <w:r>
        <w:rPr>
          <w:lang w:val="png_PG" w:bidi="png_PG"/>
        </w:rPr>
        <w:t xml:space="preserve"> </w:t>
      </w:r>
      <w:r>
        <w:rPr>
          <w:b/>
          <w:lang w:val="png_PG" w:bidi="png_PG"/>
        </w:rPr>
        <w:t>Man bilong kisim samting</w:t>
      </w:r>
      <w:r>
        <w:rPr>
          <w:lang w:val="png_PG" w:bidi="png_PG"/>
        </w:rPr>
        <w:t xml:space="preserve"> em i man husat bai i kamap olsem papa bilong ol samting taim papa bilong em i dai. Long kisim moa tok save long man bilong kisim ol samting bilong papa bilong em, lukim Masta Gloseri.</w:t>
      </w:r>
    </w:p>
    <w:p>
      <w:pPr/>
      <w:r>
        <w:rPr>
          <w:lang w:val="png_PG" w:bidi="png_PG"/>
        </w:rPr>
      </w:r>
      <w:r>
        <w:rPr>
          <w:lang w:val="png_PG" w:bidi="png_PG"/>
        </w:rPr>
        <w:t xml:space="preserve">Jisas i askim ol lida bilong lotu, "Yupela i bin ritim dispela </w:t>
      </w:r>
      <w:r>
        <w:rPr>
          <w:b/>
          <w:lang w:val="png_PG" w:bidi="png_PG"/>
        </w:rPr>
        <w:t>Skripsa</w:t>
      </w:r>
      <w:r>
        <w:rPr>
          <w:lang w:val="png_PG" w:bidi="png_PG"/>
        </w:rPr>
        <w:t xml:space="preserve"> pinis?" Em i save olsem ol bai i bekim na tok yes. Tasol, Jisas em yet i bekim dispela askim. </w:t>
      </w:r>
      <w:r>
        <w:rPr>
          <w:b/>
          <w:lang w:val="png_PG" w:bidi="png_PG"/>
        </w:rPr>
        <w:t>Ol Skripsa</w:t>
      </w:r>
      <w:r>
        <w:rPr>
          <w:lang w:val="png_PG" w:bidi="png_PG"/>
        </w:rPr>
        <w:t xml:space="preserve"> i toktok long ol holi raiting bilong ol Ju. Yusim dispela seim wod bilong </w:t>
      </w:r>
      <w:r>
        <w:rPr>
          <w:b/>
          <w:lang w:val="png_PG" w:bidi="png_PG"/>
        </w:rPr>
        <w:t>Skripsa</w:t>
      </w:r>
      <w:r>
        <w:rPr>
          <w:lang w:val="png_PG" w:bidi="png_PG"/>
        </w:rPr>
        <w:t xml:space="preserve"> olsem yu bin yusim insait long ol narapela stori i go pinis, na long kisim moa tok save long </w:t>
      </w:r>
      <w:r>
        <w:rPr>
          <w:b/>
          <w:lang w:val="png_PG" w:bidi="png_PG"/>
        </w:rPr>
        <w:t>Skripsa,</w:t>
      </w:r>
      <w:r>
        <w:rPr>
          <w:lang w:val="png_PG" w:bidi="png_PG"/>
        </w:rPr>
        <w:t xml:space="preserve"> lukim Masta Gloseri.</w:t>
      </w:r>
    </w:p>
    <w:p>
      <w:pPr/>
      <w:r>
        <w:rPr>
          <w:lang w:val="png_PG" w:bidi="png_PG"/>
        </w:rPr>
      </w:r>
      <w:r>
        <w:rPr>
          <w:lang w:val="png_PG" w:bidi="png_PG"/>
        </w:rPr>
        <w:t xml:space="preserve">Jisas i tok olsem dispela ston ol man bilong wokim ol bilding i les long en, em i kamap </w:t>
      </w:r>
      <w:r>
        <w:rPr>
          <w:b/>
          <w:lang w:val="png_PG" w:bidi="png_PG"/>
        </w:rPr>
        <w:t>kona ston.</w:t>
      </w:r>
      <w:r>
        <w:rPr>
          <w:lang w:val="png_PG" w:bidi="png_PG"/>
        </w:rPr>
        <w:t xml:space="preserve"> </w:t>
      </w:r>
      <w:r>
        <w:rPr>
          <w:b/>
          <w:lang w:val="png_PG" w:bidi="png_PG"/>
        </w:rPr>
        <w:t>Kona ston</w:t>
      </w:r>
      <w:r>
        <w:rPr>
          <w:lang w:val="png_PG" w:bidi="png_PG"/>
        </w:rPr>
        <w:t xml:space="preserve"> em i nambawan impoten na strongpela ston tru long autsait kona bilong haus. Dispela wod tu i ken min olsem wanpela ston we i stap antap long wanpela banis we i save holim dua. Maski dispela ston i stap long wanem hap, dispela ston em i nambawan impoten ston tru bilong holim haus na mekim em i strong.</w:t>
      </w:r>
    </w:p>
    <w:p>
      <w:pPr/>
      <w:r>
        <w:rPr>
          <w:lang w:val="png_PG" w:bidi="png_PG"/>
        </w:rPr>
      </w:r>
      <w:r>
        <w:rPr>
          <w:lang w:val="png_PG" w:bidi="png_PG"/>
        </w:rPr>
        <w:t>Stop long hia na olsem wanpela grup, lukluk long wanpela foto bilong wanpela kona ston. Posim dispela odio long hia.</w:t>
      </w:r>
    </w:p>
    <w:p>
      <w:pPr/>
      <w:r>
        <w:rPr>
          <w:lang w:val="png_PG" w:bidi="png_PG"/>
        </w:rPr>
      </w:r>
      <w:r>
        <w:rPr>
          <w:lang w:val="png_PG" w:bidi="png_PG"/>
        </w:rPr>
        <w:t xml:space="preserve">Jisas i tok olsem </w:t>
      </w:r>
      <w:r>
        <w:rPr>
          <w:b/>
          <w:lang w:val="png_PG" w:bidi="png_PG"/>
        </w:rPr>
        <w:t>Bikpela</w:t>
      </w:r>
      <w:r>
        <w:rPr>
          <w:lang w:val="png_PG" w:bidi="png_PG"/>
        </w:rPr>
        <w:t xml:space="preserve"> i bin mekim dispela samting\—Jisas i minim olsem God em yet i mekim dispela ston i kamap olsem nambawan impoten pat bilong bilding, wankain tasol olsem God em yet i litimapim Jisas. </w:t>
      </w:r>
      <w:r>
        <w:rPr>
          <w:b/>
          <w:lang w:val="png_PG" w:bidi="png_PG"/>
        </w:rPr>
        <w:t>Em i naispela samting tru long ai bilong yumi</w:t>
      </w:r>
      <w:r>
        <w:rPr>
          <w:lang w:val="png_PG" w:bidi="png_PG"/>
        </w:rPr>
        <w:t xml:space="preserve"> i minim olsem </w:t>
      </w:r>
      <w:r>
        <w:rPr>
          <w:b/>
          <w:lang w:val="png_PG" w:bidi="png_PG"/>
        </w:rPr>
        <w:t>yumi ting em i naispela samting tru.</w:t>
      </w:r>
      <w:r>
        <w:rPr>
          <w:lang w:val="png_PG" w:bidi="png_PG"/>
        </w:rPr>
        <w:t xml:space="preserve"> Yusim dispela seim wod bilong Bikpela long hia, olsem yu bin yusim long insait long ol narapela stori i go pinis long toktok long God. Lonng kisim moa tok save long Bikpela, lukim masta gloseri.</w:t>
      </w:r>
    </w:p>
    <w:p>
      <w:pPr/>
      <w:r>
        <w:rPr>
          <w:lang w:val="png_PG" w:bidi="png_PG"/>
        </w:rPr>
      </w:r>
      <w:r>
        <w:rPr>
          <w:b/>
          <w:lang w:val="png_PG" w:bidi="png_PG"/>
        </w:rPr>
        <w:t>Ol hetpris, ol tisa bilong lo</w:t>
      </w:r>
      <w:r>
        <w:rPr>
          <w:lang w:val="png_PG" w:bidi="png_PG"/>
        </w:rPr>
        <w:t xml:space="preserve"> na </w:t>
      </w:r>
      <w:r>
        <w:rPr>
          <w:b/>
          <w:lang w:val="png_PG" w:bidi="png_PG"/>
        </w:rPr>
        <w:t>ol elda</w:t>
      </w:r>
      <w:r>
        <w:rPr>
          <w:lang w:val="png_PG" w:bidi="png_PG"/>
        </w:rPr>
        <w:t xml:space="preserve"> em ol i no kolim nem bilong ol insait long dispela stori, tasol ol em ol i dispela lain husat i laikim ol lain long arestim Jisas. Sapos ol lain husat i harim yu i no tingim ol i husat husat, ating yu ken tok gen olsem ol i dispela lain husat i traim long mekim na ol lain i gat atoriti bai i arestim Jisas.</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translesen we i isi tru long yupela long andastendim.</w:t>
      </w:r>
    </w:p>
    <w:p>
      <w:pPr/>
      <w:r>
        <w:rPr>
          <w:lang w:val="png_PG" w:bidi="png_PG"/>
        </w:rPr>
      </w:r>
      <w:r>
        <w:rPr>
          <w:lang w:val="png_PG" w:bidi="png_PG"/>
        </w:rPr>
        <w:t>Insait long dispela sesen, olsem wanpela grup, tokim gen dispela stori long tok ples bilong yupela yet.</w:t>
      </w:r>
    </w:p>
    <w:p>
      <w:pPr/>
      <w:r>
        <w:rPr>
          <w:lang w:val="png_PG" w:bidi="png_PG"/>
        </w:rPr>
      </w:r>
      <w:r>
        <w:rPr>
          <w:lang w:val="png_PG" w:bidi="png_PG"/>
        </w:rPr>
        <w:t>Pastaim, olgeta grup bai prektis long tokim dispela stori long tok ples bilong yupela yet. Tingim long yusim ol samting we yupela i bin wanbel long en long narapela step i go pinis, kain olsem oda bilong ol samting i kamap insait long stori, ol wod, ol hap tok, ol samting ol man o 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Posim dispela odio long hia.</w:t>
      </w:r>
    </w:p>
    <w:p>
      <w:pPr/>
      <w:r>
        <w:rPr>
          <w:lang w:val="png_PG" w:bidi="png_PG"/>
        </w:rPr>
      </w:r>
      <w:r>
        <w:rPr>
          <w:lang w:val="png_PG" w:bidi="png_PG"/>
        </w:rPr>
        <w:t>Bihain, wanwan memba bilong grup i mas autim olgeta samting i kamap insait long dispela stori long wanpela laspela taim na no gat lain i mas distebim ol. Wanpela grup memba i ken yusim ol kainkain samting, ol eksen, o piksa o storibod long helpim em long tingim dispela stori. Posim dispela odio long hia.</w:t>
      </w:r>
    </w:p>
    <w:p>
      <w:pPr/>
      <w:r>
        <w:rPr>
          <w:lang w:val="png_PG" w:bidi="png_PG"/>
        </w:rPr>
      </w:r>
      <w:r>
        <w:rPr>
          <w:lang w:val="png_PG" w:bidi="png_PG"/>
        </w:rPr>
        <w:t>Bihain, orait grup i ken mekim disisen long stori bilong husat em ol i laikim tru. Yupela i ken tok olsem yupela i laikim wanem we wanpela memba bilong grup i tokim wanpela hap bilong stori, tasol yupela i laikim wanem we narapela memba bilong grup i tokim narapela hap bilong stori. Posim dispela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fainel vesen bilong stori.</w:t>
      </w:r>
      <w:r>
        <w:rPr>
          <w:lang w:val="png_PG" w:bidi="png_PG"/>
        </w:rPr>
      </w:r>
      <w:r>
        <w:rPr>
          <w:lang w:val="png_PG" w:bidi="png_PG"/>
        </w:rPr>
      </w:r>
    </w:p>
    <w:p>
      <w:pPr/>
      <w:r>
        <w:rPr>
          <w:lang w:val="png_PG" w:bidi="png_PG"/>
        </w:rPr>
      </w:r>
    </w:p>
    <w:p>
      <w:pPr>
        <w:pStyle w:val="Heading2"/>
      </w:pPr>
      <w:r>
        <w:rPr>
          <w:lang w:val="png_PG" w:bidi="png_PG"/>
        </w:rPr>
        <w:t>Mak 12:13–17</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43">
        <w:r>
          <w:rPr>
            <w:lang w:val="png_PG" w:bidi="png_PG"/>
          </w:rPr>
          <w:rPr>
            <w:color w:val="0000EE"/>
            <w:u w:val="single"/>
          </w:rPr>
          <w:t>Harim na putim long tingting na bel</w:t>
        </w:r>
      </w:hyperlink>
      <w:r>
        <w:rPr>
          <w:lang w:val="png_PG" w:bidi="png_PG"/>
        </w:rPr>
        <w:t xml:space="preserve"> (553 KB)</w:t>
      </w:r>
      <w:r>
        <w:rPr>
          <w:lang w:val="png_PG" w:bidi="png_PG"/>
        </w:rPr>
      </w:r>
    </w:p>
    <w:p>
      <w:pPr>
        <w:pStyle w:val="ListBullet"/>
        <w:spacing w:line="240" w:lineRule="auto"/>
        <w:ind w:left="720"/>
      </w:pPr>
      <w:r>
        <w:rPr>
          <w:lang w:val="png_PG" w:bidi="png_PG"/>
        </w:rPr>
      </w:r>
      <w:hyperlink r:id="rId244">
        <w:r>
          <w:rPr>
            <w:lang w:val="png_PG" w:bidi="png_PG"/>
          </w:rPr>
          <w:rPr>
            <w:color w:val="0000EE"/>
            <w:u w:val="single"/>
          </w:rPr>
          <w:t>Save long taim na ples we stori i kamap long en</w:t>
        </w:r>
      </w:hyperlink>
      <w:r>
        <w:rPr>
          <w:lang w:val="png_PG" w:bidi="png_PG"/>
        </w:rPr>
        <w:t xml:space="preserve"> (5.2 MB)</w:t>
      </w:r>
      <w:r>
        <w:rPr>
          <w:lang w:val="png_PG" w:bidi="png_PG"/>
        </w:rPr>
      </w:r>
    </w:p>
    <w:p>
      <w:pPr>
        <w:pStyle w:val="ListBullet"/>
        <w:spacing w:line="240" w:lineRule="auto"/>
        <w:ind w:left="720"/>
      </w:pPr>
      <w:r>
        <w:rPr>
          <w:lang w:val="png_PG" w:bidi="png_PG"/>
        </w:rPr>
      </w:r>
      <w:hyperlink r:id="rId245">
        <w:r>
          <w:rPr>
            <w:lang w:val="png_PG" w:bidi="png_PG"/>
          </w:rPr>
          <w:rPr>
            <w:color w:val="0000EE"/>
            <w:u w:val="single"/>
          </w:rPr>
          <w:t>Save gut long wanwan Hap bilong Stori</w:t>
        </w:r>
      </w:hyperlink>
      <w:r>
        <w:rPr>
          <w:lang w:val="png_PG" w:bidi="png_PG"/>
        </w:rPr>
        <w:t xml:space="preserve"> (2.9 MB)</w:t>
      </w:r>
      <w:r>
        <w:rPr>
          <w:lang w:val="png_PG" w:bidi="png_PG"/>
        </w:rPr>
      </w:r>
    </w:p>
    <w:p>
      <w:pPr>
        <w:pStyle w:val="ListBullet"/>
        <w:spacing w:line="240" w:lineRule="auto"/>
        <w:ind w:left="720"/>
      </w:pPr>
      <w:r>
        <w:rPr>
          <w:lang w:val="png_PG" w:bidi="png_PG"/>
        </w:rPr>
      </w:r>
      <w:hyperlink r:id="rId246">
        <w:r>
          <w:rPr>
            <w:lang w:val="png_PG" w:bidi="png_PG"/>
          </w:rPr>
          <w:rPr>
            <w:color w:val="0000EE"/>
            <w:u w:val="single"/>
          </w:rPr>
          <w:t>Putim yu yet insait long stori</w:t>
        </w:r>
      </w:hyperlink>
      <w:r>
        <w:rPr>
          <w:lang w:val="png_PG" w:bidi="png_PG"/>
        </w:rPr>
        <w:t xml:space="preserve"> (2.6 MB)</w:t>
      </w:r>
      <w:r>
        <w:rPr>
          <w:lang w:val="png_PG" w:bidi="png_PG"/>
        </w:rPr>
      </w:r>
    </w:p>
    <w:p>
      <w:pPr>
        <w:pStyle w:val="ListBullet"/>
        <w:spacing w:line="240" w:lineRule="auto"/>
        <w:ind w:left="720"/>
      </w:pPr>
      <w:r>
        <w:rPr>
          <w:lang w:val="png_PG" w:bidi="png_PG"/>
        </w:rPr>
      </w:r>
      <w:hyperlink r:id="rId247">
        <w:r>
          <w:rPr>
            <w:lang w:val="png_PG" w:bidi="png_PG"/>
          </w:rPr>
          <w:rPr>
            <w:color w:val="0000EE"/>
            <w:u w:val="single"/>
          </w:rPr>
          <w:t>Save gut long ol samting we i no klia</w:t>
        </w:r>
      </w:hyperlink>
      <w:r>
        <w:rPr>
          <w:lang w:val="png_PG" w:bidi="png_PG"/>
        </w:rPr>
        <w:t xml:space="preserve"> (2.7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12:13–17</w:t>
      </w:r>
      <w:r>
        <w:rPr>
          <w:lang w:val="png_PG" w:bidi="png_PG"/>
        </w:rPr>
      </w:r>
    </w:p>
    <w:p>
      <w:pPr>
        <w:pStyle w:val="Heading3"/>
      </w:pPr>
      <w:r>
        <w:rPr>
          <w:lang w:val="png_PG" w:bidi="png_PG"/>
        </w:rPr>
        <w:t>Harim na Bel/Tingting</w:t>
      </w:r>
    </w:p>
    <w:p>
      <w:pPr/>
      <w:r>
        <w:rPr>
          <w:lang w:val="png_PG" w:bidi="png_PG"/>
        </w:rPr>
      </w:r>
      <w:r>
        <w:rPr>
          <w:lang w:val="png_PG" w:bidi="png_PG"/>
        </w:rPr>
        <w:t>Insait long dispela step, harim Mak 12:13–17 na putim insait long tingting na bel bilong yupela.</w:t>
      </w:r>
    </w:p>
    <w:p>
      <w:pPr/>
      <w:r>
        <w:rPr>
          <w:lang w:val="png_PG" w:bidi="png_PG"/>
        </w:rPr>
      </w:r>
      <w:r>
        <w:rPr>
          <w:lang w:val="png_PG" w:bidi="png_PG"/>
        </w:rPr>
        <w:t>Harim wanpela odio vesen bilong Mak 12:13–17 tripela taim, long tripela kain trenslesen, sapos yupela inap mekim olsem. Bihain, olsem wanpela grup, toktok long ol dispela kwesten:</w:t>
      </w:r>
    </w:p>
    <w:p>
      <w:pPr>
        <w:pStyle w:val="ListBullet"/>
        <w:spacing w:line="240" w:lineRule="auto"/>
        <w:ind w:left="720"/>
      </w:pPr>
      <w:r>
        <w:rPr>
          <w:lang w:val="png_PG" w:bidi="png_PG"/>
        </w:rPr>
      </w:r>
      <w:r>
        <w:rPr>
          <w:lang w:val="png_PG" w:bidi="png_PG"/>
        </w:rPr>
        <w:t>Yu laikim wanem samting insait long dispela stori?</w:t>
      </w:r>
    </w:p>
    <w:p>
      <w:pPr>
        <w:pStyle w:val="ListBullet"/>
        <w:spacing w:line="240" w:lineRule="auto"/>
        <w:ind w:left="720"/>
      </w:pPr>
      <w:r>
        <w:rPr>
          <w:lang w:val="png_PG" w:bidi="png_PG"/>
        </w:rPr>
      </w:r>
      <w:r>
        <w:rPr>
          <w:lang w:val="png_PG" w:bidi="png_PG"/>
        </w:rPr>
        <w:t>Yu no laikim o yu no klia gut long wanem samting insait long dispela stori?</w:t>
      </w:r>
    </w:p>
    <w:p>
      <w:pPr>
        <w:pStyle w:val="ListBullet"/>
        <w:spacing w:line="240" w:lineRule="auto"/>
        <w:ind w:left="720"/>
      </w:pPr>
      <w:r>
        <w:rPr>
          <w:lang w:val="png_PG" w:bidi="png_PG"/>
        </w:rPr>
      </w:r>
      <w:r>
        <w:rPr>
          <w:lang w:val="png_PG" w:bidi="png_PG"/>
        </w:rPr>
        <w:t>Dispela stori i tokim yumi wanem samting long God o Jisas?</w:t>
      </w:r>
    </w:p>
    <w:p>
      <w:pPr>
        <w:pStyle w:val="ListBullet"/>
        <w:spacing w:line="240" w:lineRule="auto"/>
        <w:ind w:left="720"/>
      </w:pPr>
      <w:r>
        <w:rPr>
          <w:lang w:val="png_PG" w:bidi="png_PG"/>
        </w:rPr>
      </w:r>
      <w:r>
        <w:rPr>
          <w:lang w:val="png_PG" w:bidi="png_PG"/>
        </w:rPr>
        <w:t xml:space="preserve">Dispela stori i tokim yumi wanem samting long ol manmeri? </w:t>
      </w:r>
    </w:p>
    <w:p>
      <w:pPr>
        <w:pStyle w:val="ListBullet"/>
        <w:spacing w:line="240" w:lineRule="auto"/>
        <w:ind w:left="720"/>
      </w:pPr>
      <w:r>
        <w:rPr>
          <w:lang w:val="png_PG" w:bidi="png_PG"/>
        </w:rPr>
      </w:r>
      <w:r>
        <w:rPr>
          <w:lang w:val="png_PG" w:bidi="png_PG"/>
        </w:rPr>
        <w:t>Dispela stori i tokim yumi wanem samting o i skulim yumi wanem samting long laip bilong yumi long wanwan de?</w:t>
      </w:r>
    </w:p>
    <w:p>
      <w:pPr>
        <w:pStyle w:val="ListBullet"/>
        <w:spacing w:line="240" w:lineRule="auto"/>
        <w:ind w:left="720"/>
      </w:pPr>
      <w:r>
        <w:rPr>
          <w:lang w:val="png_PG" w:bidi="png_PG"/>
        </w:rPr>
      </w:r>
      <w:r>
        <w:rPr>
          <w:lang w:val="png_PG" w:bidi="png_PG"/>
        </w:rPr>
        <w:t>Husat man o meri we yu save long en i nid long harim dispela stori?</w:t>
      </w:r>
      <w:r>
        <w:rPr>
          <w:lang w:val="png_PG" w:bidi="png_PG"/>
        </w:rPr>
      </w:r>
    </w:p>
    <w:p>
      <w:pPr>
        <w:pStyle w:val="Heading3"/>
      </w:pPr>
      <w:r>
        <w:rPr>
          <w:lang w:val="png_PG" w:bidi="png_PG"/>
        </w:rPr>
        <w:t>Stretim dispela Hap</w:t>
      </w:r>
    </w:p>
    <w:p>
      <w:pPr/>
      <w:r>
        <w:rPr>
          <w:lang w:val="png_PG" w:bidi="png_PG"/>
        </w:rPr>
      </w:r>
      <w:r>
        <w:rPr>
          <w:lang w:val="png_PG" w:bidi="png_PG"/>
        </w:rPr>
        <w:t>Harim wanpela vesen bilong Mak 12:13–17 long trenslesen we i isi tru long yupela long andastendim.</w:t>
      </w:r>
    </w:p>
    <w:p>
      <w:pPr/>
      <w:r>
        <w:rPr>
          <w:lang w:val="png_PG" w:bidi="png_PG"/>
        </w:rPr>
      </w:r>
      <w:r>
        <w:rPr>
          <w:lang w:val="png_PG" w:bidi="png_PG"/>
        </w:rPr>
        <w:t>Olsem mipela i save long ol stori i go pinis, planti bilong ol dispela lida bilong lotu i laikim gavman long arestim Jisas na kilim em. Ol i laik bai Jisas i mekim wanpela toktok bilong putim em long hevi, na bai gavman i ken arestim em.</w:t>
      </w:r>
    </w:p>
    <w:p>
      <w:pPr/>
      <w:r>
        <w:rPr>
          <w:lang w:val="png_PG" w:bidi="png_PG"/>
        </w:rPr>
      </w:r>
      <w:r>
        <w:rPr>
          <w:lang w:val="png_PG" w:bidi="png_PG"/>
        </w:rPr>
        <w:t>Mipela i no save husat i salim ol Farisi na ol lain bilong sapotim Herot i go long Jisas. Yupela i mas no ken mekim klia dispela samting insait long trenslesen long husat i salim ol dispela man—mipela i save tasol olsem ol sampela kain lida i bin salim ol. Tupela grup bilong ol man i kam long Jisas, ol Farisi, we yumi bin lukim bipo, na ol man bilong bihainim Herot. Herot em i wanpela Ju husat i save bosim eria bilong Israel, o em i gavana bilong Israel. Israel i bin stap aninit long kontrol bilong Gavman bilong Rom. King bilong Rom, we ol i kolim Sisa, em i bin makim Herot. Ol lain bilong bihainim Herot, o ol lain bilong sapotim Herot, em ol poroman bilong Herot long sait bilong politiks na ol i save laik long mekim em i holim pawa. Ol i bin wanbel tu wantaim ol lida bilong lotu we ol i kolim ol olsem ol Sadyusi, dispela em ol lida bilong lotu husat i save bihainim ol lo bilong Moses tasol. Dispela i min olsem ol, long ol narapela taim, ol sapota bilong Herot na ol Farisi i no save wanbel wantaim wanpela narapela. Tasol, insait long dispela stori, dispela tupela grup i kam wantaim long mekim Jisas i tok wanpela samting we i bai putim em long hevi.</w:t>
      </w:r>
    </w:p>
    <w:p>
      <w:pPr/>
      <w:r>
        <w:rPr>
          <w:lang w:val="png_PG" w:bidi="png_PG"/>
        </w:rPr>
      </w:r>
      <w:r>
        <w:rPr>
          <w:lang w:val="png_PG" w:bidi="png_PG"/>
        </w:rPr>
        <w:t>Stop long hia na toktok long dispela askim olsem wanpela grup: Wanem kain ol lida bilong lotu i stap insait long ples bilong yupela o i stap insait long kalsa bilong yupela? Olgeta bilong ol i save bilip long wanem samting? Wanem ol tingting bilong ol long lotu i narapela narapela. Ol i save wok wantaim olsem wanem? Tok pait bilong ol i save mekim wanem long ol manmeri? Posim dispela odio long hia.</w:t>
      </w:r>
    </w:p>
    <w:p>
      <w:pPr/>
      <w:r>
        <w:rPr>
          <w:lang w:val="png_PG" w:bidi="png_PG"/>
        </w:rPr>
      </w:r>
      <w:r>
        <w:rPr>
          <w:lang w:val="png_PG" w:bidi="png_PG"/>
        </w:rPr>
        <w:t>Ating Jisas i stap yet insait long ol eria autsait long Tempel, we ol manmeri—ol lain we i no ol pris—i ken go insait long en. Ating bai i gat planti manmeri i stap long dispela eria. Ating dispela grup bilong ol lida i bin kam long Jisas taim em i wok long skulim ol manmeri i stap.</w:t>
      </w:r>
    </w:p>
    <w:p>
      <w:pPr/>
      <w:r>
        <w:rPr>
          <w:lang w:val="png_PG" w:bidi="png_PG"/>
        </w:rPr>
      </w:r>
      <w:r>
        <w:rPr>
          <w:lang w:val="png_PG" w:bidi="png_PG"/>
        </w:rPr>
        <w:t>Stop long hia na lukim daiagrem bilong Tempel gen. Soim wanem hap ol dispela autsait eria bilong Tempel i stap long en insait long dispela daiagrem. Posim dispela odio long hia.</w:t>
      </w:r>
    </w:p>
    <w:p>
      <w:pPr/>
      <w:r>
        <w:rPr>
          <w:lang w:val="png_PG" w:bidi="png_PG"/>
        </w:rPr>
      </w:r>
      <w:r>
        <w:rPr>
          <w:lang w:val="png_PG" w:bidi="png_PG"/>
        </w:rPr>
        <w:t>Ol Farisi na ol lain bilong sapotim Herot i bin askim Jisas wanpela kwesten we i save givim bikpela belhevi long ol Ju. Klostu long 15-pela yia i go pinis, gavman bilong Rom i bin kontrolim olgeta graun bilong Israel, dispela as ples bilong ol Ju na i mekim ol Ju i baim takis i go long King bilong Rom, o Sisa. Ol manmeri i no laik long baim dispela takis, maski em i pe we i mak bilong tripela de bilong wok tasol. Ol manmeri i no laikim dispela samting bikos em i mekim ol i tingim olsem ol i stap aninit long wanpela king bilong narapela kantri. Na tu, ol i no laikim ol koin man bikos ol i gat wanpela piksa bilong wanpela king husat i save ting na tok olsem em i wanpela god. Sampela ol man husat i save pait agensim gavman i save tok nogat long baim dispela takis bikos ol i bilip olsem pasin bilong baim dispela takis em i pasin bilong tok bilas long God. Ol lain bilong sapotim Herot i save sapotim dispela pasin bilong baim takis, bikos ol i laikim olsem Herot i mas holim yet dispela pawa antap long ol Ju. Ol dispela lida i bin askim dispela kwesten long wanpela we na i mekim Jisas i no inap long tok nogat long bekim. Ol i stat taim ol i tok ol naispela samting long Jisas. Ol i bin tok olsem Jisas i no save pret long ol narapela lain, o em i no save wari long samting ol narapela i tingting long em. Jisas i save soim wankain rispek long olgeta lain. Ol i tok olsem Jisas i save tingting moa long pasin we God i laikim ol manmeri long mekim, na dispela tingting bilong em i winim olgeta kain tingting long sait bilong politiks. Bihain ol i askim Jisas stret sapos ol i mas baim takis i long Sisa. Sapos Jisas olsem yes, ol bai i mas baim takis, em bai i stap long trabol wantaim ol Ju. Sapos Jisas i tok nogat, ol i no mas baim takis, em bai stap insait long trabol wantaim gavman bilong Rom.</w:t>
      </w:r>
    </w:p>
    <w:p>
      <w:pPr/>
      <w:r>
        <w:rPr>
          <w:lang w:val="png_PG" w:bidi="png_PG"/>
        </w:rPr>
      </w:r>
      <w:r>
        <w:rPr>
          <w:lang w:val="png_PG" w:bidi="png_PG"/>
        </w:rPr>
        <w:t>Stop long hia na toktok olsem wanpela trenslesen tim: Wanpela lida husat i gat stretpela pasin, o husat i hones em i save mekim wanem samting long kalsa bilong yu? Jisas em i no save pret long ol narapela manmeri. Jisas i no mekim ol samting long traim long amamasim ol narapela manmeri. Wanem kain ol samting em ol lida we yupela i save rispektim i save mekim? Posim dispela odio long hia.</w:t>
      </w:r>
    </w:p>
    <w:p>
      <w:pPr/>
      <w:r>
        <w:rPr>
          <w:lang w:val="png_PG" w:bidi="png_PG"/>
        </w:rPr>
      </w:r>
      <w:r>
        <w:rPr>
          <w:lang w:val="png_PG" w:bidi="png_PG"/>
        </w:rPr>
        <w:t>Jisas i luksave olsem ol lida i wok long traim long trepim em i na mekim em i stap long hevi. Ating em i belkros taim em i askim ol "Bilong wanem yupela i wok long traim long trepim mi?" Em i askim ol long wanpela koin bilong Rom, denarius, dispela em i wanpela kain koin ol i save baim takis long en. Ol dispela koin mani em ol i gat piksa bilong het bilong King bilong Rom o, Sisa antap long ol. Ol dispela koin i gat wanpela hap tok we i tok olsem, "Pikinini bilong God Agustus Sisa." Dispela i mekim Sisa i luk olsem wanpela god.</w:t>
      </w:r>
    </w:p>
    <w:p>
      <w:pPr/>
      <w:r>
        <w:rPr>
          <w:lang w:val="png_PG" w:bidi="png_PG"/>
        </w:rPr>
      </w:r>
      <w:r>
        <w:rPr>
          <w:lang w:val="png_PG" w:bidi="png_PG"/>
        </w:rPr>
        <w:t>Stop long hia na olsem wanpela grup, lukim wanpela foto bilong wanpela denarius, dispela koin bilong Rom. Posim dispela odio long hia.</w:t>
      </w:r>
    </w:p>
    <w:p>
      <w:pPr/>
      <w:r>
        <w:rPr>
          <w:lang w:val="png_PG" w:bidi="png_PG"/>
        </w:rPr>
      </w:r>
      <w:r>
        <w:rPr>
          <w:lang w:val="png_PG" w:bidi="png_PG"/>
        </w:rPr>
        <w:t>Jisas i askim ol man, "Piksa bilong husat na taitel bilong husat i stap antap long koin?" Ol i tok, "Bilong Sisa"</w:t>
      </w:r>
    </w:p>
    <w:p>
      <w:pPr/>
      <w:r>
        <w:rPr>
          <w:lang w:val="png_PG" w:bidi="png_PG"/>
        </w:rPr>
      </w:r>
      <w:r>
        <w:rPr>
          <w:lang w:val="png_PG" w:bidi="png_PG"/>
        </w:rPr>
        <w:t>Orait Jisas i soim atoriti bilong em. Em i tok, o i tokaut long impoten samting. Jisas i yusim dispela bekim long mekim ol i tingim olsem piksa bilong Sisa i stap long koin, i soim olsem em i gat atoriti. Em i gat rait long askim long takis. Ol manmeri i ken givim samting i go long Sisa na givim ona long God. Tasol, Jisas i mekim ol lida i tingim olsem i no gat wanpela lida, husat i bosim ol narapela manmeri, i gat rait long kisim ona we i bilong God. Bikos yumi i karim "piksa" bilong God, o "stemp" bilong God, yumi i bilong God, yumi i mas stap tru wantaim God. Bekim bilong Jisas em i gutpela tru. Jisas i soim olsem em i gat atoriti.</w:t>
      </w:r>
    </w:p>
    <w:p>
      <w:pPr/>
      <w:r>
        <w:rPr>
          <w:lang w:val="png_PG" w:bidi="png_PG"/>
        </w:rPr>
      </w:r>
      <w:r>
        <w:rPr>
          <w:lang w:val="png_PG" w:bidi="png_PG"/>
        </w:rPr>
        <w:t>Stop long hia na toktok long dispela askim olsem wanpela grup: Taim yupela i mekim wanpela impoten toktok, tok ples bilong yupela i save senis olsem wanem? Hau bai ol lain husat i harim yupela bai save olsem yupela i wok long mekim wanpela impoten toktok? Sapos yupela i save mekim sampela samting long tok ples bilong yupela taim yupela i mekim wanpela impoten toktok, dispela bai mekim wanem samting i kamap long trenslesen bilong yupela long ol tok skul bilong Jisas long hia?</w:t>
      </w:r>
      <w:r>
        <w:rPr>
          <w:lang w:val="png_PG" w:bidi="png_PG"/>
        </w:rPr>
      </w:r>
    </w:p>
    <w:p>
      <w:pPr>
        <w:pStyle w:val="Heading3"/>
      </w:pPr>
      <w:r>
        <w:rPr>
          <w:lang w:val="png_PG" w:bidi="png_PG"/>
        </w:rPr>
        <w:t>Painim aut dispela hap</w:t>
      </w:r>
    </w:p>
    <w:p>
      <w:pPr/>
      <w:r>
        <w:rPr>
          <w:lang w:val="png_PG" w:bidi="png_PG"/>
        </w:rPr>
      </w:r>
      <w:r>
        <w:rPr>
          <w:lang w:val="png_PG" w:bidi="png_PG"/>
        </w:rPr>
        <w:t>Harim wanpela vesen bilong Mak 12:13–17 long trenslesen we i isi tru long yupela long andastendim.</w:t>
      </w:r>
    </w:p>
    <w:p>
      <w:pPr/>
      <w:r>
        <w:rPr>
          <w:lang w:val="png_PG" w:bidi="png_PG"/>
        </w:rPr>
      </w:r>
      <w:r>
        <w:rPr>
          <w:lang w:val="png_PG" w:bidi="png_PG"/>
        </w:rPr>
        <w:t>Insait long dispela step, grup bai toktok long ol wanwan hap bilong stori, ol manmeri insait long stori na ples we dispela stori i kamap long en. Bihain, grup bai i piksarim dispela stori.</w:t>
      </w:r>
    </w:p>
    <w:p>
      <w:pPr/>
      <w:r>
        <w:rPr>
          <w:lang w:val="png_PG" w:bidi="png_PG"/>
        </w:rPr>
      </w:r>
      <w:r>
        <w:rPr>
          <w:lang w:val="png_PG" w:bidi="png_PG"/>
        </w:rPr>
        <w:t>Dispela stori i gat wanpela hap.</w:t>
      </w:r>
    </w:p>
    <w:p>
      <w:pPr/>
      <w:r>
        <w:rPr>
          <w:lang w:val="png_PG" w:bidi="png_PG"/>
        </w:rPr>
      </w:r>
      <w:r>
        <w:rPr>
          <w:b/>
          <w:lang w:val="png_PG" w:bidi="png_PG"/>
        </w:rPr>
        <w:t>Insait long namba wan hap bilong stori:</w:t>
      </w:r>
      <w:r>
        <w:rPr>
          <w:lang w:val="png_PG" w:bidi="png_PG"/>
        </w:rPr>
        <w:t xml:space="preserve"> Ol Farisi na ol lain bilong Herot i kam long Jisas long traim long trepim em long mekim sampela tok bilong putim em long hevi. Ol i askim em, "Mipela i mas baim takis i go long king bilong Rom?" Jisas i bekim ol long wanpela we ol i no bin tingim long en.</w:t>
      </w:r>
    </w:p>
    <w:p>
      <w:pPr/>
      <w:r>
        <w:rPr>
          <w:lang w:val="png_PG" w:bidi="png_PG"/>
        </w:rPr>
      </w:r>
      <w:r>
        <w:rPr>
          <w:lang w:val="png_PG" w:bidi="png_PG"/>
        </w:rPr>
        <w:t>Ol manmeri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bikos ol i save stap wantaim em. Ating ol i bin harim dispela toktok, tasol ol i no mekim toktok o eksen insait long dispela stori.</w:t>
      </w:r>
    </w:p>
    <w:p>
      <w:pPr>
        <w:pStyle w:val="ListBullet"/>
        <w:spacing w:line="240" w:lineRule="auto"/>
        <w:ind w:left="720"/>
      </w:pPr>
      <w:r>
        <w:rPr>
          <w:lang w:val="png_PG" w:bidi="png_PG"/>
        </w:rPr>
      </w:r>
      <w:r>
        <w:rPr>
          <w:lang w:val="png_PG" w:bidi="png_PG"/>
        </w:rPr>
        <w:t>Ol Farisi</w:t>
      </w:r>
    </w:p>
    <w:p>
      <w:pPr>
        <w:pStyle w:val="ListBullet"/>
        <w:spacing w:line="240" w:lineRule="auto"/>
        <w:ind w:left="720"/>
      </w:pPr>
      <w:r>
        <w:rPr>
          <w:lang w:val="png_PG" w:bidi="png_PG"/>
        </w:rPr>
      </w:r>
      <w:r>
        <w:rPr>
          <w:lang w:val="png_PG" w:bidi="png_PG"/>
        </w:rPr>
        <w:t>Ol lain bilong sapotim Herot</w:t>
      </w:r>
    </w:p>
    <w:p>
      <w:pPr>
        <w:pStyle w:val="ListBullet"/>
        <w:spacing w:line="240" w:lineRule="auto"/>
        <w:ind w:left="720"/>
      </w:pPr>
      <w:r>
        <w:rPr>
          <w:lang w:val="png_PG" w:bidi="png_PG"/>
        </w:rPr>
      </w:r>
      <w:r>
        <w:rPr>
          <w:lang w:val="png_PG" w:bidi="png_PG"/>
        </w:rPr>
        <w:t>Ol narapela manmeri long eria autsait long tempel. Ol tu ating i bin harim dispela toktok, tasol ol i no mekim wanpela samting insait long dispela stori.</w:t>
      </w:r>
    </w:p>
    <w:p>
      <w:pPr/>
      <w:r>
        <w:rPr>
          <w:lang w:val="png_PG" w:bidi="png_PG"/>
        </w:rPr>
      </w:r>
      <w:r>
        <w:rPr>
          <w:lang w:val="png_PG" w:bidi="png_PG"/>
        </w:rPr>
        <w:t>Olsem wanpela grup, tingting gut long ol dispela ol ples we stori i kamap long en.</w:t>
      </w:r>
    </w:p>
    <w:p>
      <w:pPr/>
      <w:r>
        <w:rPr>
          <w:lang w:val="png_PG" w:bidi="png_PG"/>
        </w:rPr>
      </w:r>
      <w:r>
        <w:rPr>
          <w:lang w:val="png_PG" w:bidi="png_PG"/>
        </w:rPr>
        <w:t>Em i bikpela samting long tingim olsem dispela stori i kamap sampela taim insait long dispela wik Jisas i stap long Jerusalem na i wok long skulim ol manmeri long ol eria autsait long tempel. Ating Jisas i stap long eria autsait long tempel taim ol Farisi na ol lain bilong sapotim Herot i kam long em. Ating Jisas i wok long givim tok skul stap, na long dispela seim taim ol lida i kam long em.</w:t>
      </w:r>
    </w:p>
    <w:p>
      <w:pPr/>
      <w:r>
        <w:rPr>
          <w:lang w:val="png_PG" w:bidi="png_PG"/>
        </w:rPr>
      </w:r>
      <w:r>
        <w:rPr>
          <w:lang w:val="png_PG" w:bidi="png_PG"/>
        </w:rPr>
        <w:t>Ol lida i statim toktok taim ol i tok olsem Jisas em i wanpela gutpela man. Ol i tok, "Jisas yu no save pret long wanem samting ol manmeri i ting long yu. Yu save rispektim olgeta manmeri long seim we. Yu save skulim ol manmeri long pasin bilong God." Bihain ol lida i askim Jisas dispela hatpela kwesten. Ol i wok long traim long trepim Jisas. Ol i laik bai Jisas i go insait long trabel.</w:t>
      </w:r>
    </w:p>
    <w:p>
      <w:pPr/>
      <w:r>
        <w:rPr>
          <w:lang w:val="png_PG" w:bidi="png_PG"/>
        </w:rPr>
      </w:r>
      <w:r>
        <w:rPr>
          <w:lang w:val="png_PG" w:bidi="png_PG"/>
        </w:rPr>
        <w:t>Ol lida i askim tupela kwesten. Insait long wanwan kwesten ol i askim Jisas, ol i givim tu tupela ansa na em i mas makim wanem ansa i korek. Namba wan askim em: "Em i orait long baim takis i go long king Sisar? O nogat?" Namba tu askim em: "Mipela i mas baim takis? O mipela i no ken baim takis?"</w:t>
      </w:r>
    </w:p>
    <w:p>
      <w:pPr/>
      <w:r>
        <w:rPr>
          <w:lang w:val="png_PG" w:bidi="png_PG"/>
        </w:rPr>
      </w:r>
      <w:r>
        <w:rPr>
          <w:lang w:val="png_PG" w:bidi="png_PG"/>
        </w:rPr>
        <w:t>Jisas i save olsem ol lida i wok long traim long trepim em. Em i tok, "Bringim wanpela denarius, o koin bilong ol Rom i kam long mi." Ol lida i bring wanpela koin i kam. Jisas i lukluk long em na i askim wanpela kwesten: "Pes bilong husat i stap long dispela koin? Dispela koin i tok wanem samting?" Ol lida i givim korek ansa olsem pes bilong king Sisar i stap antap long dispela koin.</w:t>
      </w:r>
    </w:p>
    <w:p>
      <w:pPr/>
      <w:r>
        <w:rPr>
          <w:lang w:val="png_PG" w:bidi="png_PG"/>
        </w:rPr>
      </w:r>
      <w:r>
        <w:rPr>
          <w:lang w:val="png_PG" w:bidi="png_PG"/>
        </w:rPr>
        <w:t>Jisas i bekim, "Givim Sisar wanem samting em i gat rait long en. Givim God wanem samting God i gat rait long en." Dispela em i wanpela impoten tok.</w:t>
      </w:r>
    </w:p>
    <w:p>
      <w:pPr/>
      <w:r>
        <w:rPr>
          <w:lang w:val="png_PG" w:bidi="png_PG"/>
        </w:rPr>
      </w:r>
      <w:r>
        <w:rPr>
          <w:lang w:val="png_PG" w:bidi="png_PG"/>
        </w:rPr>
        <w:t>Stop long hia na toktok wantaim olsem wanpela grup: Toktok gen long hau yupela bai i soim olsem dispela em i wanpela impoten tok insait long translesen bilong yupela. Posim dispela odio long hia.</w:t>
      </w:r>
    </w:p>
    <w:p>
      <w:pPr/>
      <w:r>
        <w:rPr>
          <w:lang w:val="png_PG" w:bidi="png_PG"/>
        </w:rPr>
      </w:r>
      <w:r>
        <w:rPr>
          <w:lang w:val="png_PG" w:bidi="png_PG"/>
        </w:rPr>
        <w:t>Ol lida i kirap nogut na ai i op tru long bekim bilong Jisas. Ol i no inap long trikim em na mekim em i go insait long trabel.</w:t>
      </w:r>
    </w:p>
    <w:p>
      <w:pPr/>
      <w:r>
        <w:rPr>
          <w:lang w:val="png_PG" w:bidi="png_PG"/>
        </w:rPr>
      </w:r>
      <w:r>
        <w:rPr>
          <w:lang w:val="png_PG" w:bidi="png_PG"/>
        </w:rPr>
        <w:t>Nau, grup i mas wokim storibod, dro, o yusim ol samting long piksarim dispela stori na ol eksen i stap long em.</w:t>
      </w:r>
      <w:r>
        <w:rPr>
          <w:lang w:val="png_PG" w:bidi="png_PG"/>
        </w:rPr>
      </w:r>
    </w:p>
    <w:p>
      <w:pPr>
        <w:pStyle w:val="Heading3"/>
      </w:pPr>
      <w:r>
        <w:rPr>
          <w:lang w:val="png_PG" w:bidi="png_PG"/>
        </w:rPr>
        <w:t>Ektim aut dispela Tok</w:t>
      </w:r>
    </w:p>
    <w:p>
      <w:pPr/>
      <w:r>
        <w:rPr>
          <w:lang w:val="png_PG" w:bidi="png_PG"/>
        </w:rPr>
      </w:r>
      <w:r>
        <w:rPr>
          <w:lang w:val="png_PG" w:bidi="png_PG"/>
        </w:rPr>
        <w:t>Harim wanpela vesen bilong Mak 12:13–17 long trenslesen we i isi tru long yupela long andastendim.</w:t>
      </w:r>
    </w:p>
    <w:p>
      <w:pPr/>
      <w:r>
        <w:rPr>
          <w:lang w:val="png_PG" w:bidi="png_PG"/>
        </w:rPr>
      </w:r>
      <w:r>
        <w:rPr>
          <w:lang w:val="png_PG" w:bidi="png_PG"/>
        </w:rPr>
        <w:t>Insait long dispela step, grup bai i mekim drama bilong dispela stori.</w:t>
      </w:r>
    </w:p>
    <w:p>
      <w:pPr/>
      <w:r>
        <w:rPr>
          <w:lang w:val="png_PG" w:bidi="png_PG"/>
        </w:rPr>
      </w:r>
      <w:r>
        <w:rPr>
          <w:lang w:val="png_PG" w:bidi="png_PG"/>
        </w:rPr>
        <w:t>Dispela stori i gat wanpela hap tasol.</w:t>
      </w:r>
    </w:p>
    <w:p>
      <w:pPr/>
      <w:r>
        <w:rPr>
          <w:lang w:val="png_PG" w:bidi="png_PG"/>
        </w:rPr>
      </w:r>
      <w:r>
        <w:rPr>
          <w:lang w:val="png_PG" w:bidi="png_PG"/>
        </w:rPr>
        <w:t>Ol manmeri insait long dispela stori em:</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Yumi ken save olsem ol disaipel i stap tu, bikos ol i save stap wantaim em. Ating ol i bin harim dispela toktok, tasol ol i no mekim toktok o eksen insait long dispela stori.</w:t>
      </w:r>
    </w:p>
    <w:p>
      <w:pPr>
        <w:pStyle w:val="ListBullet"/>
        <w:spacing w:line="240" w:lineRule="auto"/>
        <w:ind w:left="720"/>
      </w:pPr>
      <w:r>
        <w:rPr>
          <w:lang w:val="png_PG" w:bidi="png_PG"/>
        </w:rPr>
      </w:r>
      <w:r>
        <w:rPr>
          <w:lang w:val="png_PG" w:bidi="png_PG"/>
        </w:rPr>
        <w:t>Ol Farisi</w:t>
      </w:r>
    </w:p>
    <w:p>
      <w:pPr>
        <w:pStyle w:val="ListBullet"/>
        <w:spacing w:line="240" w:lineRule="auto"/>
        <w:ind w:left="720"/>
      </w:pPr>
      <w:r>
        <w:rPr>
          <w:lang w:val="png_PG" w:bidi="png_PG"/>
        </w:rPr>
      </w:r>
      <w:r>
        <w:rPr>
          <w:lang w:val="png_PG" w:bidi="png_PG"/>
        </w:rPr>
        <w:t>Ol lain bilong sapotim Herot</w:t>
      </w:r>
    </w:p>
    <w:p>
      <w:pPr>
        <w:pStyle w:val="ListBullet"/>
        <w:spacing w:line="240" w:lineRule="auto"/>
        <w:ind w:left="720"/>
      </w:pPr>
      <w:r>
        <w:rPr>
          <w:lang w:val="png_PG" w:bidi="png_PG"/>
        </w:rPr>
      </w:r>
      <w:r>
        <w:rPr>
          <w:lang w:val="png_PG" w:bidi="png_PG"/>
        </w:rPr>
        <w:t>Ol narapela manmeri i stap long eria autsait long tempel. Ol tu ating i bin harim dispela toktok, tasol ol i no mekim wanpela samting insait long dispela stori.</w:t>
      </w:r>
    </w:p>
    <w:p>
      <w:pPr/>
      <w:r>
        <w:rPr>
          <w:lang w:val="png_PG" w:bidi="png_PG"/>
        </w:rPr>
      </w:r>
      <w:r>
        <w:rPr>
          <w:lang w:val="png_PG" w:bidi="png_PG"/>
        </w:rPr>
        <w:t>Olsem wanpela grup, ektim dispela stori tupela taim. Yupela i mas ektim dispela stori long tok ples bilong yupela.</w:t>
      </w:r>
    </w:p>
    <w:p>
      <w:pPr/>
      <w:r>
        <w:rPr>
          <w:lang w:val="png_PG" w:bidi="png_PG"/>
        </w:rPr>
      </w:r>
      <w:r>
        <w:rPr>
          <w:lang w:val="png_PG" w:bidi="png_PG"/>
        </w:rPr>
        <w:t>Long namba wan taim, ektim dispela stori na no ken stop. Tingting gut long ol toktok we ol manmeri insait long stori i mekim, flow bilong stori, wanem as tingting bilong stori na wanem ol samting bilong ektim long soim dispela as tingting, na wanem oda ol samting i kamap insait long stori. Sekim olsem yupela i ektim olgeta samting na i no bin kalapim ol hatpela o impoten pat bilong stori. Helpim wanpela narapela long tingim olgeta pat bilong dispela stori.</w:t>
      </w:r>
    </w:p>
    <w:p>
      <w:pPr/>
      <w:r>
        <w:rPr>
          <w:lang w:val="png_PG" w:bidi="png_PG"/>
        </w:rPr>
      </w:r>
      <w:r>
        <w:rPr>
          <w:lang w:val="png_PG" w:bidi="png_PG"/>
        </w:rPr>
        <w:t>Posim dispela odio long hia na ektim dispela stori.</w:t>
      </w:r>
    </w:p>
    <w:p>
      <w:pPr/>
      <w:r>
        <w:rPr>
          <w:lang w:val="png_PG" w:bidi="png_PG"/>
        </w:rPr>
      </w:r>
      <w:r>
        <w:rPr>
          <w:lang w:val="png_PG" w:bidi="png_PG"/>
        </w:rPr>
        <w:t>Grup i mas ektim dispela stori gen long namba tu taim. Long sampela hap insait long drama, stopim drama na askim dispela kwesten i go long wanpela man o meri husat i ekt, "Yu pilim olsem wanem o yu tingting olsem wanem?" Dispela man o meri husat i wok long ekt bai i bekim na tokaut long wanem samting em i pilim o tingim sapos em i tru tru dispela man o meri o samting we em i wok long ektim. Bihain, kontinu wantaim drama.</w:t>
      </w:r>
    </w:p>
    <w:p>
      <w:pPr/>
      <w:r>
        <w:rPr>
          <w:lang w:val="png_PG" w:bidi="png_PG"/>
        </w:rPr>
      </w:r>
      <w:r>
        <w:rPr>
          <w:lang w:val="png_PG" w:bidi="png_PG"/>
        </w:rPr>
        <w:t>Posim dispela odio long hia na ektim stori long namba tu taim.</w:t>
      </w:r>
    </w:p>
    <w:p>
      <w:pPr/>
      <w:r>
        <w:rPr>
          <w:lang w:val="png_PG" w:bidi="png_PG"/>
        </w:rPr>
      </w:r>
      <w:r>
        <w:rPr>
          <w:lang w:val="png_PG" w:bidi="png_PG"/>
        </w:rPr>
        <w:t>Dispela em i wanpela eksampel bilong drama na sampela bekim ol lain i ekt i ken givim.</w:t>
      </w:r>
    </w:p>
    <w:p>
      <w:pPr/>
      <w:r>
        <w:rPr>
          <w:lang w:val="png_PG" w:bidi="png_PG"/>
        </w:rPr>
      </w:r>
      <w:r>
        <w:rPr>
          <w:lang w:val="png_PG" w:bidi="png_PG"/>
        </w:rPr>
        <w:t>Ating Jisas i wok long skulim ol manmeri i stap long eria autsait long tempel. Ol disaipel bilong em i stap long hap tu. Wanpela grup bilong ol lida i kam long Jisas. Ol i tok ol naispela samting long Jisas, tasol bihain ol i askim em wanpela kwesten. Ol i laik long mekim em i go insait long trabel. Ol i askim dispela kwesten long tupela we: "Em i raitpela pasin o pasin we i bihainim lo long givim takis i go long Sisar? O mipela i mas no ken? Em i raitpela pasin long baim dispela? O em i no raitpela pasin?"</w:t>
      </w:r>
    </w:p>
    <w:p>
      <w:pPr/>
      <w:r>
        <w:rPr>
          <w:lang w:val="png_PG" w:bidi="png_PG"/>
        </w:rPr>
      </w:r>
      <w:r>
        <w:rPr>
          <w:lang w:val="png_PG" w:bidi="png_PG"/>
        </w:rPr>
        <w:t>Stopim dispela drama long sotpela taim. Askim Jisas, "Yu wok long pilim olsem wanem o yu wok long tingting olsem wanem?" Dispela man i ken bekim olsem, "Wari olsem ol i wok long traim long trepim mi," o "Wari olsem ol i no andastendim mi," o "Bel kros olsem ol i distebim tok skul bilong mi." Askim ol lida bilong lotu, "Yupela i wok long pilim olsem wanem o tingting olsem wanem?" Dispela man i ken bekim olsem, "Mi hop olsem mipela bai i trepim em nau," o "Bel kros olsem planti manmeri tru i save harim em." Kontinu wantaim drama.</w:t>
      </w:r>
    </w:p>
    <w:p>
      <w:pPr/>
      <w:r>
        <w:rPr>
          <w:lang w:val="png_PG" w:bidi="png_PG"/>
        </w:rPr>
      </w:r>
      <w:r>
        <w:rPr>
          <w:lang w:val="png_PG" w:bidi="png_PG"/>
        </w:rPr>
        <w:t>Jisas i askim, "Bilong wanem yupela i wok long traim long trepim mi, o bilong wanem yupela i wok long traim mekim mi i go insait long trabel?" Bihain em i tok, "Bringim wanpela koin bilong Rom i kam long mi." Ol lida i bringim wanpela koin i kam long em. Jisas i askim ol, "Piksa bilong husat i stap antap long dispela koin? Ol i raitim wanem samting antap long koin?" Ol i bekim, "Piksa bilong Sisar na nem bilong em i stap antap long dispela koin." Jisas i bekim, "Givim Sisar wanem samting em i gat rait long en. Givim God wanem samting God i gat rait long en." Ol dispela lida i kirap nogut.</w:t>
      </w:r>
    </w:p>
    <w:p>
      <w:pPr/>
      <w:r>
        <w:rPr>
          <w:lang w:val="png_PG" w:bidi="png_PG"/>
        </w:rPr>
      </w:r>
      <w:r>
        <w:rPr>
          <w:lang w:val="png_PG" w:bidi="png_PG"/>
        </w:rPr>
        <w:t>Posim dispela drama. Askim Jisas, "Yu wok long pilim olsem wanem o tingting olsem wanem?" Dispela man i ken bekim olsem, "Mi laik givim glori long God papa bilong mi" o "Em i impoten long bihainim ol lo bilong graun we mi stap long en." Askim ol lida, "Yupela i wok long pilim olsem wanem o tingting olsem wanem?" Dispela man i bekim olsem, "Hau em i bin lainim long bekim ol askim gut tru?" o "Mipela i popaia! "Mipela i no inap tru long mekim em i go insait long trabel," o "Mi jeles long save bilong em long skulim ol manmeri."</w:t>
      </w:r>
      <w:r>
        <w:rPr>
          <w:lang w:val="png_PG" w:bidi="png_PG"/>
        </w:rPr>
      </w:r>
    </w:p>
    <w:p>
      <w:pPr>
        <w:pStyle w:val="Heading3"/>
      </w:pPr>
      <w:r>
        <w:rPr>
          <w:lang w:val="png_PG" w:bidi="png_PG"/>
        </w:rPr>
        <w:t>Pulapim dispela speis</w:t>
      </w:r>
    </w:p>
    <w:p>
      <w:pPr/>
      <w:r>
        <w:rPr>
          <w:lang w:val="png_PG" w:bidi="png_PG"/>
        </w:rPr>
      </w:r>
      <w:r>
        <w:rPr>
          <w:lang w:val="png_PG" w:bidi="png_PG"/>
        </w:rPr>
        <w:t>Harim wanpela vesen bilong Mak 12:13–17 long trenslesen we i isi tru long yupela long andastendim.</w:t>
      </w:r>
    </w:p>
    <w:p>
      <w:pPr/>
      <w:r>
        <w:rPr>
          <w:lang w:val="png_PG" w:bidi="png_PG"/>
        </w:rPr>
      </w:r>
      <w:r>
        <w:rPr>
          <w:lang w:val="png_PG" w:bidi="png_PG"/>
        </w:rPr>
        <w:t>Insait long dispela step, grup bai i toktok long ol bikpela hap tok na ol wod i stap insait long dispela stori.</w:t>
      </w:r>
    </w:p>
    <w:p>
      <w:pPr/>
      <w:r>
        <w:rPr>
          <w:lang w:val="png_PG" w:bidi="png_PG"/>
        </w:rPr>
      </w:r>
      <w:r>
        <w:rPr>
          <w:lang w:val="png_PG" w:bidi="png_PG"/>
        </w:rPr>
        <w:t xml:space="preserve">Sampela lain i salim </w:t>
      </w:r>
      <w:r>
        <w:rPr>
          <w:b/>
          <w:lang w:val="png_PG" w:bidi="png_PG"/>
        </w:rPr>
        <w:t>ol Farisi</w:t>
      </w:r>
      <w:r>
        <w:rPr>
          <w:lang w:val="png_PG" w:bidi="png_PG"/>
        </w:rPr>
        <w:t xml:space="preserve"> na </w:t>
      </w:r>
      <w:r>
        <w:rPr>
          <w:b/>
          <w:lang w:val="png_PG" w:bidi="png_PG"/>
        </w:rPr>
        <w:t>ol lain bilong sapotim Herot</w:t>
      </w:r>
      <w:r>
        <w:rPr>
          <w:lang w:val="png_PG" w:bidi="png_PG"/>
        </w:rPr>
        <w:t xml:space="preserve"> i go long Jisas. Ol lain bilong sapotim Herot em ol i save kolim ol olsem ol </w:t>
      </w:r>
      <w:r>
        <w:rPr>
          <w:b/>
          <w:lang w:val="png_PG" w:bidi="png_PG"/>
        </w:rPr>
        <w:t>Herodien</w:t>
      </w:r>
      <w:r>
        <w:rPr>
          <w:lang w:val="png_PG" w:bidi="png_PG"/>
        </w:rPr>
        <w:t xml:space="preserve">. Mipela i no save husat i salim ol, tasol sapos yu nid long tok husat i salim dispela ol man, orait, yu ken tok, "Sampela ol hetman i salim ol Farisi na ol lain bilong Herot." Yusim wankain tok long </w:t>
      </w:r>
      <w:r>
        <w:rPr>
          <w:b/>
          <w:lang w:val="png_PG" w:bidi="png_PG"/>
        </w:rPr>
        <w:t>Farisi</w:t>
      </w:r>
      <w:r>
        <w:rPr>
          <w:lang w:val="png_PG" w:bidi="png_PG"/>
        </w:rPr>
        <w:t xml:space="preserve"> olsem yu bin yusim insait lonng ol narapela stori i go pinis. Long kisim moa tok save long ol Farisi, lukim masta gloseri.</w:t>
      </w:r>
    </w:p>
    <w:p>
      <w:pPr/>
      <w:r>
        <w:rPr>
          <w:lang w:val="png_PG" w:bidi="png_PG"/>
        </w:rPr>
      </w:r>
      <w:r>
        <w:rPr>
          <w:lang w:val="png_PG" w:bidi="png_PG"/>
        </w:rPr>
        <w:t xml:space="preserve">Ol lain bilong sapotim Herot, ol i kolim </w:t>
      </w:r>
      <w:r>
        <w:rPr>
          <w:b/>
          <w:lang w:val="png_PG" w:bidi="png_PG"/>
        </w:rPr>
        <w:t>ol Herodien,</w:t>
      </w:r>
      <w:r>
        <w:rPr>
          <w:lang w:val="png_PG" w:bidi="png_PG"/>
        </w:rPr>
        <w:t xml:space="preserve"> ol i ol pren wantaim Herot long sait bilong politiks na ol i laikim em long holim pawa. Long kisim moa tok save long ol Herodien, lukim masta gloseri.</w:t>
      </w:r>
    </w:p>
    <w:p>
      <w:pPr/>
      <w:r>
        <w:rPr>
          <w:lang w:val="png_PG" w:bidi="png_PG"/>
        </w:rPr>
      </w:r>
      <w:r>
        <w:rPr>
          <w:lang w:val="png_PG" w:bidi="png_PG"/>
        </w:rPr>
        <w:t xml:space="preserve">Dispela ol Farisi na ol lain bilong sapotim Herot i bin kam long Jisas long </w:t>
      </w:r>
      <w:r>
        <w:rPr>
          <w:b/>
          <w:lang w:val="png_PG" w:bidi="png_PG"/>
        </w:rPr>
        <w:t>trepim o ketsim em long ol toktok bilong em.</w:t>
      </w:r>
      <w:r>
        <w:rPr>
          <w:lang w:val="png_PG" w:bidi="png_PG"/>
        </w:rPr>
        <w:t xml:space="preserve"> Dispela i min olsem ol i laik mekim em i go insait long trabel bikos long wanem samting em i tok. Sampela ol we bilong trensletim dispela em, "long mekim em i pundaun bikos long ol toktok bilong em."</w:t>
      </w:r>
    </w:p>
    <w:p>
      <w:pPr/>
      <w:r>
        <w:rPr>
          <w:lang w:val="png_PG" w:bidi="png_PG"/>
        </w:rPr>
      </w:r>
      <w:r>
        <w:rPr>
          <w:lang w:val="png_PG" w:bidi="png_PG"/>
        </w:rPr>
        <w:t xml:space="preserve">Ol lida i save kolim Jisas </w:t>
      </w:r>
      <w:r>
        <w:rPr>
          <w:b/>
          <w:lang w:val="png_PG" w:bidi="png_PG"/>
        </w:rPr>
        <w:t>Tisa.</w:t>
      </w:r>
      <w:r>
        <w:rPr>
          <w:lang w:val="png_PG" w:bidi="png_PG"/>
        </w:rPr>
        <w:t xml:space="preserve"> Yusim seim wod bilong Tisa olsem yu bin yusim insait long ol stori i go pinis. Long kisim moa tok save long tisa, lukim masta gloseri.</w:t>
      </w:r>
    </w:p>
    <w:p>
      <w:pPr/>
      <w:r>
        <w:rPr>
          <w:lang w:val="png_PG" w:bidi="png_PG"/>
        </w:rPr>
      </w:r>
      <w:r>
        <w:rPr>
          <w:lang w:val="png_PG" w:bidi="png_PG"/>
        </w:rPr>
        <w:t>Ol lida i traim long tok ol naispela samting long Jisas long trikim em. Ol i tok, "</w:t>
      </w:r>
      <w:r>
        <w:rPr>
          <w:b/>
          <w:lang w:val="png_PG" w:bidi="png_PG"/>
        </w:rPr>
        <w:t>Yu skulim save pasin bilong God long trupela we"</w:t>
      </w:r>
      <w:r>
        <w:rPr>
          <w:lang w:val="png_PG" w:bidi="png_PG"/>
        </w:rPr>
        <w:t xml:space="preserve"> Ol i wok long traim long tok olsem, "Yu skulim trupela tok long pasin bilong bihainim God."</w:t>
      </w:r>
    </w:p>
    <w:p>
      <w:pPr/>
      <w:r>
        <w:rPr>
          <w:lang w:val="png_PG" w:bidi="png_PG"/>
        </w:rPr>
      </w:r>
      <w:r>
        <w:rPr>
          <w:lang w:val="png_PG" w:bidi="png_PG"/>
        </w:rPr>
        <w:t xml:space="preserve">Ol lida i askim Jisas, "Em i raitpela pasin long givim takis i go long </w:t>
      </w:r>
      <w:r>
        <w:rPr>
          <w:b/>
          <w:lang w:val="png_PG" w:bidi="png_PG"/>
        </w:rPr>
        <w:t>Sisar,</w:t>
      </w:r>
      <w:r>
        <w:rPr>
          <w:lang w:val="png_PG" w:bidi="png_PG"/>
        </w:rPr>
        <w:t xml:space="preserve"> o nogat?" Dispela em i nem bilong king bilong Rom o empera bilong Rom—Sisar. Stop long hia na toktok olsem wanpela grup long wanem wod o hap tok yupela bai i yusim long </w:t>
      </w:r>
      <w:r>
        <w:rPr>
          <w:b/>
          <w:lang w:val="png_PG" w:bidi="png_PG"/>
        </w:rPr>
        <w:t>Sisar</w:t>
      </w:r>
      <w:r>
        <w:rPr>
          <w:lang w:val="png_PG" w:bidi="png_PG"/>
        </w:rPr>
        <w:t xml:space="preserve">. Lukim dispela wod </w:t>
      </w:r>
      <w:r>
        <w:rPr>
          <w:b/>
          <w:lang w:val="png_PG" w:bidi="png_PG"/>
        </w:rPr>
        <w:t>Sisar</w:t>
      </w:r>
      <w:r>
        <w:rPr>
          <w:lang w:val="png_PG" w:bidi="png_PG"/>
        </w:rPr>
        <w:t xml:space="preserve"> insait long Masta Gloseri long kisim moa tok save. Posim dispela odio long hia.</w:t>
      </w:r>
    </w:p>
    <w:p>
      <w:pPr/>
      <w:r>
        <w:rPr>
          <w:lang w:val="png_PG" w:bidi="png_PG"/>
        </w:rPr>
      </w:r>
      <w:r>
        <w:rPr>
          <w:lang w:val="png_PG" w:bidi="png_PG"/>
        </w:rPr>
        <w:t xml:space="preserve">Jisas i save olsem ol dispela man i no gat gutpela bel na tingting. Em i bin luksave pasin bilong ol long i gat </w:t>
      </w:r>
      <w:r>
        <w:rPr>
          <w:b/>
          <w:lang w:val="png_PG" w:bidi="png_PG"/>
        </w:rPr>
        <w:t>tupela maus. Pasin bilong i gat tupela maus</w:t>
      </w:r>
      <w:r>
        <w:rPr>
          <w:lang w:val="png_PG" w:bidi="png_PG"/>
        </w:rPr>
        <w:t xml:space="preserve"> em taim wanpela man i no bilipim wanem em i tok olsem em i bilip long en. Wanpela man bilong tupela maus em i wanpela man husat i save luk gutpela long autsait, tasol long insait, em i no laikim God tru tru. Ol man bilong tupela maus i save laik ol narapela manmeri i lukim ol i mekim ol gutpela wok na manmeri i ken apim nem bilong ol.</w:t>
      </w:r>
    </w:p>
    <w:p>
      <w:pPr/>
      <w:r>
        <w:rPr>
          <w:lang w:val="png_PG" w:bidi="png_PG"/>
        </w:rPr>
      </w:r>
      <w:r>
        <w:rPr>
          <w:lang w:val="png_PG" w:bidi="png_PG"/>
        </w:rPr>
        <w:t xml:space="preserve">Stop long hia na toktok olsem wanpela grup long wanem wod o hap tok yupela bai i yusim long </w:t>
      </w:r>
      <w:r>
        <w:rPr>
          <w:b/>
          <w:lang w:val="png_PG" w:bidi="png_PG"/>
        </w:rPr>
        <w:t>pasin bilong tupela maus</w:t>
      </w:r>
      <w:r>
        <w:rPr>
          <w:lang w:val="png_PG" w:bidi="png_PG"/>
        </w:rPr>
        <w:t xml:space="preserve">. Lukim </w:t>
      </w:r>
      <w:r>
        <w:rPr>
          <w:b/>
          <w:lang w:val="png_PG" w:bidi="png_PG"/>
        </w:rPr>
        <w:t>pasin bilong tupela maus</w:t>
      </w:r>
      <w:r>
        <w:rPr>
          <w:lang w:val="png_PG" w:bidi="png_PG"/>
        </w:rPr>
        <w:t xml:space="preserve"> insait long Masta Gloseri long kisim moa tok save. Posim dispela odio long hia.</w:t>
      </w:r>
    </w:p>
    <w:p>
      <w:pPr/>
      <w:r>
        <w:rPr>
          <w:lang w:val="png_PG" w:bidi="png_PG"/>
        </w:rPr>
      </w:r>
      <w:r>
        <w:rPr>
          <w:lang w:val="png_PG" w:bidi="png_PG"/>
        </w:rPr>
        <w:t xml:space="preserve">Jisas i askim ol man long bringim em wanpela </w:t>
      </w:r>
      <w:r>
        <w:rPr>
          <w:b/>
          <w:lang w:val="png_PG" w:bidi="png_PG"/>
        </w:rPr>
        <w:t>denarius,</w:t>
      </w:r>
      <w:r>
        <w:rPr>
          <w:lang w:val="png_PG" w:bidi="png_PG"/>
        </w:rPr>
        <w:t xml:space="preserve"> dispela em i wanpela koin mani bilong Rom we ol i wokim long silva. Wanpela </w:t>
      </w:r>
      <w:r>
        <w:rPr>
          <w:b/>
          <w:lang w:val="png_PG" w:bidi="png_PG"/>
        </w:rPr>
        <w:t>denarius</w:t>
      </w:r>
      <w:r>
        <w:rPr>
          <w:lang w:val="png_PG" w:bidi="png_PG"/>
        </w:rPr>
        <w:t xml:space="preserve"> em i pe bilong wanpela de long hatpela wok. Piksa bilong het bilong Sisar, o king bilong Rom, em ol i bin stempim o katim i go insait long dispela koin mani. I gat raiting i stap, o mak, antap long koin we i kolim nem bilong empera na em i gat sampela kain tok we i min olsem "pikinini man bilong god." Dispela koin mani em i mekim King bilong ol Rom i luk olsem wanpela god.</w:t>
      </w:r>
    </w:p>
    <w:p>
      <w:pPr/>
      <w:r>
        <w:rPr>
          <w:lang w:val="png_PG" w:bidi="png_PG"/>
        </w:rPr>
      </w:r>
      <w:r>
        <w:rPr>
          <w:lang w:val="png_PG" w:bidi="png_PG"/>
        </w:rPr>
        <w:t xml:space="preserve">Stop long hia na lukim foto bilong wanpela silva denarius olsem wanpela grup. Toktok long wanem wod o hap tok yupela bai i yusim long </w:t>
      </w:r>
      <w:r>
        <w:rPr>
          <w:b/>
          <w:lang w:val="png_PG" w:bidi="png_PG"/>
        </w:rPr>
        <w:t>denarius</w:t>
      </w:r>
      <w:r>
        <w:rPr>
          <w:lang w:val="png_PG" w:bidi="png_PG"/>
        </w:rPr>
        <w:t xml:space="preserve">. Lukim wod </w:t>
      </w:r>
      <w:r>
        <w:rPr>
          <w:b/>
          <w:lang w:val="png_PG" w:bidi="png_PG"/>
        </w:rPr>
        <w:t>denarius</w:t>
      </w:r>
      <w:r>
        <w:rPr>
          <w:lang w:val="png_PG" w:bidi="png_PG"/>
        </w:rPr>
        <w:t xml:space="preserve"> insait long Masta Gloseri long kisim moa tok save. Posim dispela odio long hia.</w:t>
      </w:r>
    </w:p>
    <w:p>
      <w:pPr/>
      <w:r>
        <w:rPr>
          <w:lang w:val="png_PG" w:bidi="png_PG"/>
        </w:rPr>
      </w:r>
      <w:r>
        <w:rPr>
          <w:lang w:val="png_PG" w:bidi="png_PG"/>
        </w:rPr>
        <w:t xml:space="preserve">Jisas i bekim ol dispela man gut tru. Ol i bin </w:t>
      </w:r>
      <w:r>
        <w:rPr>
          <w:b/>
          <w:lang w:val="png_PG" w:bidi="png_PG"/>
        </w:rPr>
        <w:t>kirap nogut,</w:t>
      </w:r>
      <w:r>
        <w:rPr>
          <w:lang w:val="png_PG" w:bidi="png_PG"/>
        </w:rPr>
        <w:t xml:space="preserve"> na dispela i min olsem ol i bin kirap nogut taim ol i harim kleva ansa bilong em.</w:t>
      </w:r>
      <w:r>
        <w:rPr>
          <w:lang w:val="png_PG" w:bidi="png_PG"/>
        </w:rPr>
      </w:r>
    </w:p>
    <w:p>
      <w:pPr>
        <w:pStyle w:val="Heading3"/>
      </w:pPr>
      <w:r>
        <w:rPr>
          <w:lang w:val="png_PG" w:bidi="png_PG"/>
        </w:rPr>
        <w:t>Step 6</w:t>
      </w:r>
    </w:p>
    <w:p>
      <w:pPr/>
      <w:r>
        <w:rPr>
          <w:lang w:val="png_PG" w:bidi="png_PG"/>
        </w:rPr>
      </w:r>
      <w:r>
        <w:rPr>
          <w:lang w:val="png_PG" w:bidi="png_PG"/>
        </w:rPr>
        <w:t>Harim wanpela odio vesen bilong dispela stori long translesen we i isi tru long yupela long andastendim.</w:t>
      </w:r>
    </w:p>
    <w:p>
      <w:pPr/>
      <w:r>
        <w:rPr>
          <w:lang w:val="png_PG" w:bidi="png_PG"/>
        </w:rPr>
      </w:r>
      <w:r>
        <w:rPr>
          <w:lang w:val="png_PG" w:bidi="png_PG"/>
        </w:rPr>
        <w:t>Insait long dispela sesen, olsem wanpela grup, tokim gen dispela stori long tok ples bilong yupela yet.</w:t>
      </w:r>
    </w:p>
    <w:p>
      <w:pPr/>
      <w:r>
        <w:rPr>
          <w:lang w:val="png_PG" w:bidi="png_PG"/>
        </w:rPr>
      </w:r>
      <w:r>
        <w:rPr>
          <w:lang w:val="png_PG" w:bidi="png_PG"/>
        </w:rPr>
        <w:t>Pastaim, olgeta grup bai prektis long tokim dispela stori long tok ples bilong yupela yet. Tingim long yusim ol samting we yupela i bin wanbel long en long narapela step i go pinis, kain olsem oda bilong ol samting i kamap insait long stori, ol wod, ol hap tok, ol samting ol man o meri i pilim o ol sampela narapela samting we yupela i bin toktok long en.</w:t>
      </w:r>
    </w:p>
    <w:p>
      <w:pPr/>
      <w:r>
        <w:rPr>
          <w:lang w:val="png_PG" w:bidi="png_PG"/>
        </w:rPr>
      </w:r>
      <w:r>
        <w:rPr>
          <w:lang w:val="png_PG" w:bidi="png_PG"/>
        </w:rPr>
        <w:t>Wanpela grup memba i mas tokim sampela sentens bilong dispela stori na stop liklik taim. Narapela memba bilong grup bai tokim narapela pat bilong dispela stori na stop liklik taim. Mekim olsem i go inap grup i tokim gen olgeta samting i kamap insait long dispela stori. Ol grup memba i ken stretim o korektim wanpela narapela insait long dispela step. Posim dispela odio long hia.</w:t>
      </w:r>
    </w:p>
    <w:p>
      <w:pPr/>
      <w:r>
        <w:rPr>
          <w:lang w:val="png_PG" w:bidi="png_PG"/>
        </w:rPr>
      </w:r>
      <w:r>
        <w:rPr>
          <w:lang w:val="png_PG" w:bidi="png_PG"/>
        </w:rPr>
        <w:t>Bihain, wanwan memba bilong grup i mas autim olgeta samting i kamap insait long dispela stori long wanpela laspela taim na no gat lain i mas distebim ol. Wanpela grup memba i ken yusim ol kainkain samting, ol eksen, o piksa o storibod long helpim em long tingim dispela stori. Posim dispela odio long hia.</w:t>
      </w:r>
    </w:p>
    <w:p>
      <w:pPr/>
      <w:r>
        <w:rPr>
          <w:lang w:val="png_PG" w:bidi="png_PG"/>
        </w:rPr>
      </w:r>
      <w:r>
        <w:rPr>
          <w:lang w:val="png_PG" w:bidi="png_PG"/>
        </w:rPr>
        <w:t>Bihain, orait grup i ken mekim disisen long stori bilong husat em ol i laikim tru. Yupela i ken tok olsem yupela i laikim wanem we wanpela memba bilong grup i tokim wanpela hap bilong stori, tasol yupela i laikim wanem we narapela memba bilong grup i tokim narapela hap bilong stori. Presim pos baten long stopim odio long hia.</w:t>
      </w:r>
    </w:p>
    <w:p>
      <w:pPr/>
      <w:r>
        <w:rPr>
          <w:lang w:val="png_PG" w:bidi="png_PG"/>
        </w:rPr>
      </w:r>
      <w:r>
        <w:rPr>
          <w:lang w:val="png_PG" w:bidi="png_PG"/>
        </w:rPr>
        <w:t>Las tru, grup i ken bung wantaim na kamapim wanpela laspela fainel vesen bilong dispela stori we olgeta i wanbel long en. Wanwan grup memba i mas prektis long autim dispela fainel vesen bilong stori.</w:t>
      </w:r>
      <w:r>
        <w:rPr>
          <w:lang w:val="png_PG" w:bidi="png_PG"/>
        </w:rPr>
      </w:r>
      <w:r>
        <w:rPr>
          <w:lang w:val="png_PG" w:bidi="png_PG"/>
        </w:rPr>
      </w:r>
    </w:p>
    <w:p>
      <w:pPr/>
      <w:r>
        <w:rPr>
          <w:lang w:val="png_PG" w:bidi="png_PG"/>
        </w:rPr>
      </w:r>
    </w:p>
    <w:p>
      <w:pPr>
        <w:pStyle w:val="Heading2"/>
      </w:pPr>
      <w:r>
        <w:rPr>
          <w:lang w:val="png_PG" w:bidi="png_PG"/>
        </w:rPr>
        <w:t>Mak 12:18–27</w:t>
      </w:r>
      <w:r>
        <w:rPr>
          <w:lang w:val="png_PG" w:bidi="png_PG"/>
        </w:rPr>
      </w:r>
    </w:p>
    <w:p>
      <w:pPr>
        <w:pStyle w:val="Heading3"/>
      </w:pPr>
      <w:r>
        <w:rPr>
          <w:lang w:val="png_PG" w:bidi="png_PG"/>
        </w:rPr>
        <w:t>Harim na putim long tingting na bel</w:t>
      </w:r>
      <w:r>
        <w:rPr>
          <w:lang w:val="png_PG" w:bidi="png_PG"/>
        </w:rPr>
      </w:r>
    </w:p>
    <w:p>
      <w:pPr/>
      <w:r>
        <w:rPr>
          <w:lang w:val="png_PG" w:bidi="png_PG"/>
        </w:rPr>
      </w:r>
      <w:r>
        <w:rPr>
          <w:lang w:val="png_PG" w:bidi="png_PG"/>
        </w:rPr>
        <w:t>Harim gut stori i stap insait long buk Mak 12:18–27 na putim i go insait long tingting bilong yupela. Harim gut tok i stap insait tripela taim. (long tripela wei ol i tanim tok long en, sapos em inap) Orait stap olsem wanpela grup na diskasim ol dispela kwesten</w:t>
      </w:r>
    </w:p>
    <w:p>
      <w:pPr>
        <w:pStyle w:val="ListNumber"/>
        <w:numPr>
          <w:ilvl w:val="0"/>
          <w:numId w:val="14"/>
        </w:numPr>
        <w:spacing w:line="240" w:lineRule="auto"/>
        <w:ind w:left="720"/>
      </w:pPr>
      <w:r>
        <w:rPr>
          <w:lang w:val="png_PG" w:bidi="png_PG"/>
        </w:rPr>
      </w:r>
      <w:r>
        <w:rPr>
          <w:lang w:val="png_PG" w:bidi="png_PG"/>
        </w:rPr>
        <w:t>Yupela i laikim wanem hap insait long dispela stori?</w:t>
      </w:r>
    </w:p>
    <w:p>
      <w:pPr>
        <w:pStyle w:val="ListNumber"/>
        <w:spacing w:line="240" w:lineRule="auto"/>
        <w:ind w:left="720"/>
      </w:pPr>
      <w:r>
        <w:rPr>
          <w:lang w:val="png_PG" w:bidi="png_PG"/>
        </w:rPr>
      </w:r>
      <w:r>
        <w:rPr>
          <w:lang w:val="png_PG" w:bidi="png_PG"/>
        </w:rPr>
        <w:t>Wanem hap bilong stori yupela i no laikim o i no klia long en?</w:t>
      </w:r>
    </w:p>
    <w:p>
      <w:pPr>
        <w:pStyle w:val="ListNumber"/>
        <w:spacing w:line="240" w:lineRule="auto"/>
        <w:ind w:left="720"/>
      </w:pPr>
      <w:r>
        <w:rPr>
          <w:lang w:val="png_PG" w:bidi="png_PG"/>
        </w:rPr>
      </w:r>
      <w:r>
        <w:rPr>
          <w:lang w:val="png_PG" w:bidi="png_PG"/>
        </w:rPr>
        <w:t>Dispela stori i tokim yumi wanem long sait bilong Jisas?</w:t>
      </w:r>
    </w:p>
    <w:p>
      <w:pPr>
        <w:pStyle w:val="ListNumber"/>
        <w:spacing w:line="240" w:lineRule="auto"/>
        <w:ind w:left="720"/>
      </w:pPr>
      <w:r>
        <w:rPr>
          <w:lang w:val="png_PG" w:bidi="png_PG"/>
        </w:rPr>
      </w:r>
      <w:r>
        <w:rPr>
          <w:lang w:val="png_PG" w:bidi="png_PG"/>
        </w:rPr>
        <w:t>Dispela stori i tokim yumi wanem long sait bilong ol manmeri?</w:t>
      </w:r>
    </w:p>
    <w:p>
      <w:pPr>
        <w:pStyle w:val="ListNumber"/>
        <w:spacing w:line="240" w:lineRule="auto"/>
        <w:ind w:left="720"/>
      </w:pPr>
      <w:r>
        <w:rPr>
          <w:lang w:val="png_PG" w:bidi="png_PG"/>
        </w:rPr>
      </w:r>
      <w:r>
        <w:rPr>
          <w:lang w:val="png_PG" w:bidi="png_PG"/>
        </w:rPr>
        <w:t>Dispela stori em bai i wok olsem wanem long laip bilong yumi long olgeta dei?</w:t>
      </w:r>
    </w:p>
    <w:p>
      <w:pPr>
        <w:pStyle w:val="ListNumber"/>
        <w:spacing w:line="240" w:lineRule="auto"/>
        <w:ind w:left="720"/>
      </w:pPr>
      <w:r>
        <w:rPr>
          <w:lang w:val="png_PG" w:bidi="png_PG"/>
        </w:rPr>
      </w:r>
      <w:r>
        <w:rPr>
          <w:lang w:val="png_PG" w:bidi="png_PG"/>
        </w:rPr>
        <w:t>Yupela i save long ol man husait i nidim tru dispela stori long harim?</w:t>
      </w:r>
      <w:r>
        <w:rPr>
          <w:lang w:val="png_PG" w:bidi="png_PG"/>
        </w:rPr>
      </w:r>
    </w:p>
    <w:p>
      <w:pPr>
        <w:pStyle w:val="Heading3"/>
      </w:pPr>
      <w:r>
        <w:rPr>
          <w:lang w:val="png_PG" w:bidi="png_PG"/>
        </w:rPr>
        <w:t>Save long taim na ples we stori i kamap long en</w:t>
      </w:r>
      <w:r>
        <w:rPr>
          <w:lang w:val="png_PG" w:bidi="png_PG"/>
        </w:rPr>
      </w:r>
    </w:p>
    <w:p>
      <w:pPr/>
      <w:r>
        <w:rPr>
          <w:lang w:val="png_PG" w:bidi="png_PG"/>
        </w:rPr>
      </w:r>
      <w:r>
        <w:rPr>
          <w:lang w:val="png_PG" w:bidi="png_PG"/>
        </w:rPr>
        <w:t>STRETIM WANWAN HAP BILONG STORI</w:t>
      </w:r>
    </w:p>
    <w:p>
      <w:pPr/>
      <w:r>
        <w:rPr>
          <w:lang w:val="png_PG" w:bidi="png_PG"/>
        </w:rPr>
      </w:r>
      <w:r>
        <w:rPr>
          <w:lang w:val="png_PG" w:bidi="png_PG"/>
        </w:rPr>
        <w:t>Mak 12:18–27</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Sampela taim i go pinis bihainin long ol Farisi na ol sapota bilong Herot i kam long Jisas, wanpela grup, ol Sadusi i kam long Jisas, taim em i stap yet long banis Tempel. Em mas bihain long sem dei olsem long pastaim stori. Ol Sadusi, em ol wanpela hetman grup bilong lotu. Ol i save bilip olsem, Olpela Testamen lo Moses bin raitim, em ol dispela lo tasol i gutpela moa long bihainim. Olsem na, ol i no save bilip long ol tumbuna pasin olsem ol Farisi na ol arapela i kamapim. Ol i nogat bilip olsem, God bai i kirapim olgeta manmeri i bin dai pinis long wanpela taim. Ol i bilip olsem, taim ol manmeri i dai, ol bai i stap olsem long matmat na i no inap long kirap bek.</w:t>
      </w:r>
    </w:p>
    <w:p>
      <w:pPr/>
      <w:r>
        <w:rPr>
          <w:lang w:val="png_PG" w:bidi="png_PG"/>
        </w:rPr>
      </w:r>
      <w:r>
        <w:rPr>
          <w:lang w:val="png_PG" w:bidi="png_PG"/>
        </w:rPr>
        <w:t>Ol hetman bilong lotu, ol i save autim as bilong tok i stap long holi buk i go long ol manmeri. Olgeta hetman grup, ol i gat narapela narapela kain wei bilong skelim ol lo bilong God. Ol i laik long diskas, husait i autim as bilong lo gut na em rait wan. Ol i laik tanim bel bilong wanpela narapela olsem, wei bilong ol, em gutpela wei. Oltaim em wankain long givim tingting i go kam long ol yet long wanpela tok i stap long holi buk. Insait long dispela haptok, ol Sadusi givim wanpela piksa tok i stap long lo bilong Moses i toktok long sait bilong marit. Insait long buk Lo 25, Moses bin raitim wanpela tok olsem. Sapos wanpela man i dai, na em i no gat pikinini man, orait brata bilong dispela man i mas maritim dispela meri bilong en, na kamapim ol pikinini. Ol dispela pikinini, ol bai i lukim ol olsem, ol pikinini bilong namba wan brata. Ol dispela pikinini, ol bai i stap yet olsem, pikinini bilong brother husait i dai pinis. Ol dispela pikinini bai kisim olgeta samting bilong namba wan brother husait i dai pinis na karim nem bilong en i go yet. Ol Sadusi i laik save gut, as bilong tok ol i skelim long holi buk olsem, ol manmeri i no save kirap long dai, dispela as bilong tok em i rait wan o nogat. Orait ol i givim wanpela piksa tok em inap tru long dispela kain tingting, long traim save gut long dispela. Dispela stori ol i tokim, em i tru stori-samting inap kamap long en.</w:t>
      </w:r>
    </w:p>
    <w:p>
      <w:pPr/>
      <w:r>
        <w:rPr>
          <w:lang w:val="png_PG" w:bidi="png_PG"/>
        </w:rPr>
      </w:r>
      <w:r>
        <w:rPr>
          <w:lang w:val="png_PG" w:bidi="png_PG"/>
        </w:rPr>
        <w:t>Stop long hia na diskas wantaim trensleisen grup bilong yu: Long pasin na wei bilong yupela, taim ol man i dai, husait i save kisim ol samting bilong en? Sapos man bilong wanpela meri i dai na em i nogat pikinini, husait bai i lukautim dispela meri? Long pasin na wei bilong Jisas, ol pikinini man tasol bai kisim ol samting. Sapos man bilong wanpela meri i dai na em i no gat pikinini, brata bilong en i mas maritim dispela meri. Em i no wankain olsem wanem long pasin na wei bilong yupela?</w:t>
      </w:r>
    </w:p>
    <w:p>
      <w:pPr/>
      <w:r>
        <w:rPr>
          <w:lang w:val="png_PG" w:bidi="png_PG"/>
        </w:rPr>
      </w:r>
      <w:r>
        <w:rPr>
          <w:lang w:val="png_PG" w:bidi="png_PG"/>
        </w:rPr>
        <w:t>Na tu diskas wantaim trenleisen grup bilong yu: Ol hetman bilong lotu i save usim piksa stori olsem wanem long skulim ol manmeri? Sapos ol i save mekim olsem, orait givim wanpela piksa stori, ol inap long tokim.</w:t>
      </w:r>
    </w:p>
    <w:p>
      <w:pPr/>
      <w:r>
        <w:rPr>
          <w:lang w:val="png_PG" w:bidi="png_PG"/>
        </w:rPr>
      </w:r>
      <w:r>
        <w:rPr>
          <w:lang w:val="png_PG" w:bidi="png_PG"/>
        </w:rPr>
        <w:t>Wankain olsem long pastaim stori, orait Jisas i skulim ol manmeri klia na makim ol stret wantaim pawa. Olsem oltaim em i save mekim, Jisas i bekim tok wantaim ol planti kwesten. Na bihain em i bekim kwesten bilong en wantaim ol piksa stori i stap long Holi Buk. Jisas i askim ol olsem, "Yupela i no save long ol tok i stap long buk bilong God, na yupela i no save long strong bilong God tu, a?" Dispela i minim olsem, "Yupela i no save gut long tok i stap long Holi Buk, na yupela i no save olsem, God i gat olgeta pawa. Em olsem na yupela i mekim kranki tok. Na bihain em i tokim ol, ol i mekim rong olsem wanem. Namba wan, em i tokim stret olsem, ol man i dai pinis bai i kirap bek gen. Na bihain, em i mekim klia olsem, ol manmeri bai i no inap long marit bihain long taim ol i kirap bek long dai. Ol bai i stap olsem ol ensel bilong heven. Bikpela wok na tingting bilong ol ensel, em long lotuim God na stap gut wantaim God. Ol ensel i no save marit.</w:t>
      </w:r>
    </w:p>
    <w:p>
      <w:pPr/>
      <w:r>
        <w:rPr>
          <w:lang w:val="png_PG" w:bidi="png_PG"/>
        </w:rPr>
      </w:r>
      <w:r>
        <w:rPr>
          <w:lang w:val="png_PG" w:bidi="png_PG"/>
        </w:rPr>
        <w:t>Orait Jisas i askim ol, "Yupela i no bin ritim tok i stap long buk, i toktok long kirap bek bilong ol man i dai pinis, na long buk bilong Moses, dispela stori bilong liklik diwai bus i paia?" Ol Sadusi mas save pinis ol tok i stap insai long buk bilong Moses gut tru. Jisas i kirapim tingting bilong ol wantaim stori bilong Moses i stap long buk Kisim Bek 3:6. Moses i stap long bush i paia, tasol paia i no kukim dispela bus. God i toktok long Moses long dispela bus paia. God i tok olsem, "Mi God bilong Abraham na bilong Aisak na bilong Jekop." Abraham, pikinini bilong en Aisak na Jekop pikinini bilong Aisak, em ol tripela namba wan tumbuna bilong ol lain Juda. God i tok promis long Abraham, Aisak, na Jekop olsem, em bai i no inap lusim ol-em bai i stap wantaim ol olgeta taim. Tasol taim God i toktok long Moses, Abraham, Aisak na Jekop, ol dispela man i dai pinis! Dispela tok i minim olsem, sapos God i stap yet olsem God bilong, Abraham, Aisak na Jekop, ol i mas stil stap laip. Em olsem na, ol manmeri yumi ting ol i dai pinis, tru tru ol i stap laip! Jisas i usim dispela stori i stap long Holi Buk olsem, ol Sadusi i mas givim biknem moa long soim ol olsem, tingting bilong ol i kranki.</w:t>
      </w:r>
    </w:p>
    <w:p>
      <w:pPr/>
      <w:r>
        <w:rPr>
          <w:lang w:val="png_PG" w:bidi="png_PG"/>
        </w:rPr>
      </w:r>
      <w:r>
        <w:rPr>
          <w:lang w:val="png_PG" w:bidi="png_PG"/>
        </w:rPr>
        <w:t>Stop long hia na diskas olsem trensleisen grup: Long pasin na wei bilong yupela, Ol man i save bilip long wanem samting, taim ol manmeri i dai pinis i kirap bek gen? Sapos ol manmeri i kirap bek long dai, wanem taim ol bai i mekim olsem?</w:t>
      </w:r>
      <w:r>
        <w:rPr>
          <w:lang w:val="png_PG" w:bidi="png_PG"/>
        </w:rPr>
      </w:r>
    </w:p>
    <w:p>
      <w:pPr>
        <w:pStyle w:val="Heading3"/>
      </w:pPr>
      <w:r>
        <w:rPr>
          <w:lang w:val="png_PG" w:bidi="png_PG"/>
        </w:rPr>
        <w:t>Save gut long wanwan Hap bilong Stori</w:t>
      </w:r>
      <w:r>
        <w:rPr>
          <w:lang w:val="png_PG" w:bidi="png_PG"/>
        </w:rPr>
      </w:r>
    </w:p>
    <w:p>
      <w:pPr/>
      <w:r>
        <w:rPr>
          <w:lang w:val="png_PG" w:bidi="png_PG"/>
        </w:rPr>
      </w:r>
      <w:r>
        <w:rPr>
          <w:lang w:val="png_PG" w:bidi="png_PG"/>
        </w:rPr>
        <w:t>PAINIM AUT OL WANWAN HAP BILONG STORI</w:t>
      </w:r>
    </w:p>
    <w:p>
      <w:pPr/>
      <w:r>
        <w:rPr>
          <w:lang w:val="png_PG" w:bidi="png_PG"/>
        </w:rPr>
      </w:r>
      <w:r>
        <w:rPr>
          <w:lang w:val="png_PG" w:bidi="png_PG"/>
        </w:rPr>
        <w:t>Mak 12:18–27</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hap taim, yu bai helpim grup long luksave long stori. Yu bai helpim grup long painim ol hap bilong stori, lain ap bilong stori i stap olsem wanem, na ol man husait i stap insait long stori.</w:t>
      </w:r>
    </w:p>
    <w:p>
      <w:pPr/>
      <w:r>
        <w:rPr>
          <w:lang w:val="png_PG" w:bidi="png_PG"/>
        </w:rPr>
      </w:r>
      <w:r>
        <w:rPr>
          <w:lang w:val="png_PG" w:bidi="png_PG"/>
        </w:rPr>
        <w:t>Dispela stori i gat wanpela bikpela hap bilong stori, wantaim tripela liklik hap bilong stori i stap insait long bikpela hap bilong stori</w:t>
      </w:r>
    </w:p>
    <w:p>
      <w:pPr/>
      <w:r>
        <w:rPr>
          <w:lang w:val="png_PG" w:bidi="png_PG"/>
        </w:rPr>
      </w:r>
      <w:r>
        <w:rPr>
          <w:b/>
          <w:lang w:val="png_PG" w:bidi="png_PG"/>
        </w:rPr>
        <w:t>Namba wan bikpela hap bilong stori:</w:t>
      </w:r>
      <w:r>
        <w:rPr>
          <w:lang w:val="png_PG" w:bidi="png_PG"/>
        </w:rPr>
        <w:t xml:space="preserve"> Long namba wan na bikpela hap bilong stori, ol Sadusi i kam long Jisas long mekim em bai i wanbel olsem, ol man i dai pinis ol bai i no inap long kirap bek gen. Ol i traim long strongim dispela tingting na tokim wanpela stori bilong ol 7-pela brata long Jisas</w:t>
      </w:r>
    </w:p>
    <w:p>
      <w:pPr/>
      <w:r>
        <w:rPr>
          <w:lang w:val="png_PG" w:bidi="png_PG"/>
        </w:rPr>
      </w:r>
      <w:r>
        <w:rPr>
          <w:lang w:val="png_PG" w:bidi="png_PG"/>
        </w:rPr>
        <w:t>Long bikpela hap bilong stori, nau i go long stori ol Sadusi i tokim long ol 7-pela brata. Wanpela man (ating namba wan brother long ol 7-pela brata) i bin marit tasol, em i nogat pikinini. Dispela man i dai. Namba tu brata i maritim dispela meri bilong namba wan brata husait i dai pinis, na tupela i no kisim pikinini. Namba tu brata i dai. Narapela brata i marit dispela meri gen bilong namba tu brata na tupela i no kisim pikinini, na em i dai. Wankain samting i kamap long olgeta 7-pela brata. Wanwan brata i maritim dispela meri na ol i dai, tasol nogat wanpela bilong ol i kisim pikinini long dispela meri. Ol Sadusi i askim Jisas, "Taim ol man i dai pinis ol i kirap bek, dispela meri bai i stap meri bilong husait tru?</w:t>
      </w:r>
    </w:p>
    <w:p>
      <w:pPr/>
      <w:r>
        <w:rPr>
          <w:lang w:val="png_PG" w:bidi="png_PG"/>
        </w:rPr>
      </w:r>
      <w:r>
        <w:rPr>
          <w:lang w:val="png_PG" w:bidi="png_PG"/>
        </w:rPr>
        <w:t>Dispela hap bilong stori i senis i go long hap stori bilong Jisas. Nau Jisas i tokim ol, "Yupela i kisim kranki tingting. Yupela i no kisim klia tok i stap long Holi Buk. Yupela i no klia olsem, God i gat bikpela strong." Jisas i tok klia wanem samting bai i kamap, taim ol man i dai pinis i kirap bek. Nogat wanpela man o meri bai i marit. Ol manmeri bai i stap olsem ol ensel-bikpela wok na tingting bilong ol ensel, em long lotuim God olsem ol ensel i save mekim.</w:t>
      </w:r>
    </w:p>
    <w:p>
      <w:pPr/>
      <w:r>
        <w:rPr>
          <w:lang w:val="png_PG" w:bidi="png_PG"/>
        </w:rPr>
      </w:r>
      <w:r>
        <w:rPr>
          <w:lang w:val="png_PG" w:bidi="png_PG"/>
        </w:rPr>
        <w:t>Orait hap stori bilong Jisas i senis i go long wanpela stori i stap long Holi Buk. Em i stat tokim klia het tok bilong dispela stori. Em i tok olsem, "Nau, mi bai tokim yupela long kirap bek long dai..." Jisas i askim ol, "Yupela i no bin ritim long buk bilong Moses dispela stori bilong liklik diwai bus i paia?" Orait Jisas i kirapim tingting bilong ol long dispela stori. God i tok promis long ol tumbuna bilong ol manmeri Juda olsem, em bai i stap wantaim ol olgeta taim. Ol dispela tumbuna lain-em Abraham, Aisak na Jekop-ol i dai pinis. Bihain long planti yia i go pinis, God bin toktok long Moses long liklik diwai bus paia lait i stap. Em i tok olsem, "Mi God bilong Abraham, Aisak na Jekop." Hau na em bai i God bilong ol, taim ol i dai pinis olgeta? Jisas i tokim ol Sadusi, "God em dispela God bilong stap laip. Tingting bilong yupela i kranki tru."</w:t>
      </w:r>
    </w:p>
    <w:p>
      <w:pPr/>
      <w:r>
        <w:rPr>
          <w:lang w:val="png_PG" w:bidi="png_PG"/>
        </w:rPr>
      </w:r>
      <w:r>
        <w:rPr>
          <w:lang w:val="png_PG" w:bidi="png_PG"/>
        </w:rPr>
        <w:t>Dispela em ol man i stap insait long bik hap bilong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Sadusi</w:t>
      </w:r>
    </w:p>
    <w:p>
      <w:pPr>
        <w:pStyle w:val="ListBullet"/>
        <w:spacing w:line="240" w:lineRule="auto"/>
        <w:ind w:left="720"/>
      </w:pPr>
      <w:r>
        <w:rPr>
          <w:lang w:val="png_PG" w:bidi="png_PG"/>
        </w:rPr>
      </w:r>
      <w:r>
        <w:rPr>
          <w:lang w:val="png_PG" w:bidi="png_PG"/>
        </w:rPr>
        <w:t>Ol disaipel (ol disaipel i no mekim wanpela samting insait long dispela hap bilong stori, tasol ol i stap tasol long harim.)</w:t>
      </w:r>
    </w:p>
    <w:p>
      <w:pPr/>
      <w:r>
        <w:rPr>
          <w:lang w:val="png_PG" w:bidi="png_PG"/>
        </w:rPr>
      </w:r>
      <w:r>
        <w:rPr>
          <w:lang w:val="png_PG" w:bidi="png_PG"/>
        </w:rPr>
        <w:t>Dispela em ol man i stap insait long namba 1 liklik hap bilong stori</w:t>
      </w:r>
    </w:p>
    <w:p>
      <w:pPr>
        <w:pStyle w:val="ListBullet"/>
        <w:spacing w:line="240" w:lineRule="auto"/>
        <w:ind w:left="720"/>
      </w:pPr>
      <w:r>
        <w:rPr>
          <w:lang w:val="png_PG" w:bidi="png_PG"/>
        </w:rPr>
      </w:r>
      <w:r>
        <w:rPr>
          <w:lang w:val="png_PG" w:bidi="png_PG"/>
        </w:rPr>
        <w:t>Wanpela man</w:t>
      </w:r>
    </w:p>
    <w:p>
      <w:pPr>
        <w:pStyle w:val="ListBullet"/>
        <w:spacing w:line="240" w:lineRule="auto"/>
        <w:ind w:left="720"/>
      </w:pPr>
      <w:r>
        <w:rPr>
          <w:lang w:val="png_PG" w:bidi="png_PG"/>
        </w:rPr>
      </w:r>
      <w:r>
        <w:rPr>
          <w:lang w:val="png_PG" w:bidi="png_PG"/>
        </w:rPr>
        <w:t>Brata bilong wanpela man</w:t>
      </w:r>
    </w:p>
    <w:p>
      <w:pPr>
        <w:pStyle w:val="ListBullet"/>
        <w:spacing w:line="240" w:lineRule="auto"/>
        <w:ind w:left="720"/>
      </w:pPr>
      <w:r>
        <w:rPr>
          <w:lang w:val="png_PG" w:bidi="png_PG"/>
        </w:rPr>
      </w:r>
      <w:r>
        <w:rPr>
          <w:lang w:val="png_PG" w:bidi="png_PG"/>
        </w:rPr>
        <w:t>Meri bilong dispela man</w:t>
      </w:r>
    </w:p>
    <w:p>
      <w:pPr>
        <w:pStyle w:val="ListBullet"/>
        <w:spacing w:line="240" w:lineRule="auto"/>
        <w:ind w:left="720"/>
      </w:pPr>
      <w:r>
        <w:rPr>
          <w:lang w:val="png_PG" w:bidi="png_PG"/>
        </w:rPr>
      </w:r>
      <w:r>
        <w:rPr>
          <w:lang w:val="png_PG" w:bidi="png_PG"/>
        </w:rPr>
        <w:t>Ol 7-pela brata bilong dispela man</w:t>
      </w:r>
    </w:p>
    <w:p>
      <w:pPr/>
      <w:r>
        <w:rPr>
          <w:lang w:val="png_PG" w:bidi="png_PG"/>
        </w:rPr>
      </w:r>
      <w:r>
        <w:rPr>
          <w:lang w:val="png_PG" w:bidi="png_PG"/>
        </w:rPr>
        <w:t>Dispela em ol man i stap insait long namba 2 liklik hap bilong stori</w:t>
      </w:r>
    </w:p>
    <w:p>
      <w:pPr>
        <w:pStyle w:val="ListBullet"/>
        <w:spacing w:line="240" w:lineRule="auto"/>
        <w:ind w:left="720"/>
      </w:pPr>
      <w:r>
        <w:rPr>
          <w:lang w:val="png_PG" w:bidi="png_PG"/>
        </w:rPr>
      </w:r>
      <w:r>
        <w:rPr>
          <w:lang w:val="png_PG" w:bidi="png_PG"/>
        </w:rPr>
        <w:t>Ol ensel</w:t>
      </w:r>
    </w:p>
    <w:p>
      <w:pPr/>
      <w:r>
        <w:rPr>
          <w:lang w:val="png_PG" w:bidi="png_PG"/>
        </w:rPr>
      </w:r>
      <w:r>
        <w:rPr>
          <w:lang w:val="png_PG" w:bidi="png_PG"/>
        </w:rPr>
        <w:t>Dispela em ol man i stap insait long namba 3 liklik hap bilong stori</w:t>
      </w:r>
    </w:p>
    <w:p>
      <w:pPr>
        <w:pStyle w:val="ListBullet"/>
        <w:spacing w:line="240" w:lineRule="auto"/>
        <w:ind w:left="720"/>
      </w:pPr>
      <w:r>
        <w:rPr>
          <w:lang w:val="png_PG" w:bidi="png_PG"/>
        </w:rPr>
      </w:r>
      <w:r>
        <w:rPr>
          <w:lang w:val="png_PG" w:bidi="png_PG"/>
        </w:rPr>
        <w:t>Moses</w:t>
      </w:r>
    </w:p>
    <w:p>
      <w:pPr>
        <w:pStyle w:val="ListBullet"/>
        <w:spacing w:line="240" w:lineRule="auto"/>
        <w:ind w:left="720"/>
      </w:pPr>
      <w:r>
        <w:rPr>
          <w:lang w:val="png_PG" w:bidi="png_PG"/>
        </w:rPr>
      </w:r>
      <w:r>
        <w:rPr>
          <w:lang w:val="png_PG" w:bidi="png_PG"/>
        </w:rPr>
        <w:t>Abraham, Aisak na Jekop</w:t>
      </w:r>
    </w:p>
    <w:p>
      <w:pPr>
        <w:pStyle w:val="ListBullet"/>
        <w:spacing w:line="240" w:lineRule="auto"/>
        <w:ind w:left="720"/>
      </w:pPr>
      <w:r>
        <w:rPr>
          <w:lang w:val="png_PG" w:bidi="png_PG"/>
        </w:rPr>
      </w:r>
      <w:r>
        <w:rPr>
          <w:lang w:val="png_PG" w:bidi="png_PG"/>
        </w:rPr>
        <w:t>God</w:t>
      </w:r>
    </w:p>
    <w:p>
      <w:pPr/>
      <w:r>
        <w:rPr>
          <w:lang w:val="png_PG" w:bidi="png_PG"/>
        </w:rPr>
      </w:r>
      <w:r>
        <w:rPr>
          <w:lang w:val="png_PG" w:bidi="png_PG"/>
        </w:rPr>
        <w:t>Insait long dispela hap taim, grup mas i gat stori kadbod, drowin aut, o usim sampela gutpela tingting long pulim tingting bilong ol man inap luksave long stori, na long eksen i stap insait long en</w:t>
      </w:r>
    </w:p>
    <w:p>
      <w:pPr/>
      <w:r>
        <w:rPr>
          <w:lang w:val="png_PG" w:bidi="png_PG"/>
        </w:rPr>
      </w:r>
      <w:r>
        <w:rPr>
          <w:lang w:val="png_PG" w:bidi="png_PG"/>
        </w:rPr>
        <w:t>Em impoten long tingim gut olsem, dispela stori i kamap sampela taim bihain long ol Farisi na ol sapota bilong Herot i kam long Jisas, em mas long sem dei. Dispela stori i mas kamap long banis Tempel.</w:t>
      </w:r>
    </w:p>
    <w:p>
      <w:pPr/>
      <w:r>
        <w:rPr>
          <w:lang w:val="png_PG" w:bidi="png_PG"/>
        </w:rPr>
      </w:r>
      <w:r>
        <w:rPr>
          <w:lang w:val="png_PG" w:bidi="png_PG"/>
        </w:rPr>
        <w:t>Em impoten long tingim gut olsem, ol tripela liklik hap bilong stori, o ol stori bin tokim insait long namel bilong toktok i go kam.</w:t>
      </w:r>
    </w:p>
    <w:p>
      <w:pPr/>
      <w:r>
        <w:rPr>
          <w:lang w:val="png_PG" w:bidi="png_PG"/>
        </w:rPr>
      </w:r>
      <w:r>
        <w:rPr>
          <w:lang w:val="png_PG" w:bidi="png_PG"/>
        </w:rPr>
        <w:t>Em impoten long tingim gut long namba 1 liklik hap bilong stori. Ol Sadusi i mekim klia lo bilong Moses i toktok long sait bilong marit. Tingim gut tru long hau yupela i mekim klia bikpela brata na ol arapela brata. Olgeta bilong ol 7-pela brata i maritim dispela meri, tasol nogat wanpela bilong ol i kisim pikinini long dispela meri.</w:t>
      </w:r>
    </w:p>
    <w:p>
      <w:pPr/>
      <w:r>
        <w:rPr>
          <w:lang w:val="png_PG" w:bidi="png_PG"/>
        </w:rPr>
      </w:r>
      <w:r>
        <w:rPr>
          <w:lang w:val="png_PG" w:bidi="png_PG"/>
        </w:rPr>
        <w:t>Stop long hia na diskas wantaim ol trensleisen grup bilong yu: Long tokples bilong yupela, ol i save tok wanem long dispela kain pasin bilong marit? Yupela nid long tok stret olsem, dispela meri maritim wanpela brata bihain long narapela brata na nogat wanpela bilong ol i kisim pikinini long dispela meri.</w:t>
      </w:r>
    </w:p>
    <w:p>
      <w:pPr/>
      <w:r>
        <w:rPr>
          <w:lang w:val="png_PG" w:bidi="png_PG"/>
        </w:rPr>
      </w:r>
      <w:r>
        <w:rPr>
          <w:lang w:val="png_PG" w:bidi="png_PG"/>
        </w:rPr>
        <w:t>Insait long namba 2 liklik hap bilong stori, em impoten long tingim gut olsem, ol manmeri</w:t>
      </w:r>
    </w:p>
    <w:p>
      <w:pPr/>
      <w:r>
        <w:rPr>
          <w:lang w:val="png_PG" w:bidi="png_PG"/>
        </w:rPr>
      </w:r>
      <w:r>
        <w:rPr>
          <w:lang w:val="png_PG" w:bidi="png_PG"/>
        </w:rPr>
        <w:t xml:space="preserve">bai i olsem ol ensel, tasol ol bai i no inap </w:t>
      </w:r>
      <w:r>
        <w:rPr>
          <w:i/>
          <w:lang w:val="png_PG" w:bidi="png_PG"/>
        </w:rPr>
        <w:t>kamap</w:t>
      </w:r>
      <w:r>
        <w:rPr>
          <w:lang w:val="png_PG" w:bidi="png_PG"/>
        </w:rPr>
        <w:t xml:space="preserve"> ensel.</w:t>
      </w:r>
    </w:p>
    <w:p>
      <w:pPr/>
      <w:r>
        <w:rPr>
          <w:lang w:val="png_PG" w:bidi="png_PG"/>
        </w:rPr>
      </w:r>
      <w:r>
        <w:rPr>
          <w:lang w:val="png_PG" w:bidi="png_PG"/>
        </w:rPr>
        <w:t>Insait long namba 3 liklik hap bilong stori, em impoten long tingim gut olsem, Jisas i toktok long wanpela stori long ol buk bilong lo, Moses bin raitim i go daun bilong ol manmeri Juda. Jisas i toktok long ol tumbuna bilong ol Juda olsem, olgeta manmeri bin harim pinis taim em i toktok long Abraham, Aisak na Jekop.</w:t>
      </w:r>
    </w:p>
    <w:p>
      <w:pPr/>
      <w:r>
        <w:rPr>
          <w:lang w:val="png_PG" w:bidi="png_PG"/>
        </w:rPr>
      </w:r>
      <w:r>
        <w:rPr>
          <w:lang w:val="png_PG" w:bidi="png_PG"/>
        </w:rPr>
        <w:t>Jisas i pinisim dispela skul toktok, taim em i tokim stret ol Sadusi olsem, "Yupela bin mekim bikpela kranki tok."</w:t>
      </w:r>
      <w:r>
        <w:rPr>
          <w:lang w:val="png_PG" w:bidi="png_PG"/>
        </w:rPr>
      </w:r>
    </w:p>
    <w:p>
      <w:pPr>
        <w:pStyle w:val="Heading3"/>
      </w:pPr>
      <w:r>
        <w:rPr>
          <w:lang w:val="png_PG" w:bidi="png_PG"/>
        </w:rPr>
        <w:t>Putim yu yet insait long stori</w:t>
      </w:r>
      <w:r>
        <w:rPr>
          <w:lang w:val="png_PG" w:bidi="png_PG"/>
        </w:rPr>
      </w:r>
    </w:p>
    <w:p>
      <w:pPr/>
      <w:r>
        <w:rPr>
          <w:lang w:val="png_PG" w:bidi="png_PG"/>
        </w:rPr>
      </w:r>
      <w:r>
        <w:rPr>
          <w:lang w:val="png_PG" w:bidi="png_PG"/>
        </w:rPr>
        <w:t>BIHAINIM TOK I STAP INSAIT NA EKTIM AUT</w:t>
      </w:r>
    </w:p>
    <w:p>
      <w:pPr/>
      <w:r>
        <w:rPr>
          <w:lang w:val="png_PG" w:bidi="png_PG"/>
        </w:rPr>
      </w:r>
      <w:r>
        <w:rPr>
          <w:lang w:val="png_PG" w:bidi="png_PG"/>
        </w:rPr>
        <w:t>Mak 12:18–27</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dispela hap taim, grup bai i kamapim pilai bilong dispela stori</w:t>
      </w:r>
    </w:p>
    <w:p>
      <w:pPr/>
      <w:r>
        <w:rPr>
          <w:lang w:val="png_PG" w:bidi="png_PG"/>
        </w:rPr>
      </w:r>
      <w:r>
        <w:rPr>
          <w:lang w:val="png_PG" w:bidi="png_PG"/>
        </w:rPr>
        <w:t>Dispela stori i gat wanpela bikpela hap bilong stori, wantaim tripela liklik hap bilong stori i stap insait long bikpela hap bilong stori</w:t>
      </w:r>
    </w:p>
    <w:p>
      <w:pPr/>
      <w:r>
        <w:rPr>
          <w:lang w:val="png_PG" w:bidi="png_PG"/>
        </w:rPr>
      </w:r>
      <w:r>
        <w:rPr>
          <w:lang w:val="png_PG" w:bidi="png_PG"/>
        </w:rPr>
        <w:t>Dispela em ol man i stap insait long bikpela hap bilong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Sadusi</w:t>
      </w:r>
    </w:p>
    <w:p>
      <w:pPr>
        <w:pStyle w:val="ListBullet"/>
        <w:spacing w:line="240" w:lineRule="auto"/>
        <w:ind w:left="720"/>
      </w:pPr>
      <w:r>
        <w:rPr>
          <w:lang w:val="png_PG" w:bidi="png_PG"/>
        </w:rPr>
      </w:r>
      <w:r>
        <w:rPr>
          <w:lang w:val="png_PG" w:bidi="png_PG"/>
        </w:rPr>
        <w:t>Ol disaipel (ol disaipel i no mekim wanpela samting insait long dispela hap bilong stori, tasol ol i stap tasol long harim.)</w:t>
      </w:r>
    </w:p>
    <w:p>
      <w:pPr/>
      <w:r>
        <w:rPr>
          <w:lang w:val="png_PG" w:bidi="png_PG"/>
        </w:rPr>
      </w:r>
      <w:r>
        <w:rPr>
          <w:lang w:val="png_PG" w:bidi="png_PG"/>
        </w:rPr>
        <w:t>Dispela em ol man i stap insait long namba 1 liklik hap bilong stori</w:t>
      </w:r>
    </w:p>
    <w:p>
      <w:pPr>
        <w:pStyle w:val="ListBullet"/>
        <w:spacing w:line="240" w:lineRule="auto"/>
        <w:ind w:left="720"/>
      </w:pPr>
      <w:r>
        <w:rPr>
          <w:lang w:val="png_PG" w:bidi="png_PG"/>
        </w:rPr>
      </w:r>
      <w:r>
        <w:rPr>
          <w:lang w:val="png_PG" w:bidi="png_PG"/>
        </w:rPr>
        <w:t>Wanpela man</w:t>
      </w:r>
    </w:p>
    <w:p>
      <w:pPr>
        <w:pStyle w:val="ListBullet"/>
        <w:spacing w:line="240" w:lineRule="auto"/>
        <w:ind w:left="720"/>
      </w:pPr>
      <w:r>
        <w:rPr>
          <w:lang w:val="png_PG" w:bidi="png_PG"/>
        </w:rPr>
      </w:r>
      <w:r>
        <w:rPr>
          <w:lang w:val="png_PG" w:bidi="png_PG"/>
        </w:rPr>
        <w:t>Brata bilong wanpela man</w:t>
      </w:r>
    </w:p>
    <w:p>
      <w:pPr>
        <w:pStyle w:val="ListBullet"/>
        <w:spacing w:line="240" w:lineRule="auto"/>
        <w:ind w:left="720"/>
      </w:pPr>
      <w:r>
        <w:rPr>
          <w:lang w:val="png_PG" w:bidi="png_PG"/>
        </w:rPr>
      </w:r>
      <w:r>
        <w:rPr>
          <w:lang w:val="png_PG" w:bidi="png_PG"/>
        </w:rPr>
        <w:t>Meri bilong dispela man</w:t>
      </w:r>
    </w:p>
    <w:p>
      <w:pPr>
        <w:pStyle w:val="ListBullet"/>
        <w:spacing w:line="240" w:lineRule="auto"/>
        <w:ind w:left="720"/>
      </w:pPr>
      <w:r>
        <w:rPr>
          <w:lang w:val="png_PG" w:bidi="png_PG"/>
        </w:rPr>
      </w:r>
      <w:r>
        <w:rPr>
          <w:lang w:val="png_PG" w:bidi="png_PG"/>
        </w:rPr>
        <w:t>Ol 7-pela brata bilong dispela man</w:t>
      </w:r>
    </w:p>
    <w:p>
      <w:pPr/>
      <w:r>
        <w:rPr>
          <w:lang w:val="png_PG" w:bidi="png_PG"/>
        </w:rPr>
      </w:r>
      <w:r>
        <w:rPr>
          <w:lang w:val="png_PG" w:bidi="png_PG"/>
        </w:rPr>
        <w:t>Dispela em ol man i stap insait long namba 2 liklik hap bilong stori</w:t>
      </w:r>
    </w:p>
    <w:p>
      <w:pPr>
        <w:pStyle w:val="ListBullet"/>
        <w:spacing w:line="240" w:lineRule="auto"/>
        <w:ind w:left="720"/>
      </w:pPr>
      <w:r>
        <w:rPr>
          <w:lang w:val="png_PG" w:bidi="png_PG"/>
        </w:rPr>
      </w:r>
      <w:r>
        <w:rPr>
          <w:lang w:val="png_PG" w:bidi="png_PG"/>
        </w:rPr>
        <w:t>Ol ensel</w:t>
      </w:r>
    </w:p>
    <w:p>
      <w:pPr/>
      <w:r>
        <w:rPr>
          <w:lang w:val="png_PG" w:bidi="png_PG"/>
        </w:rPr>
      </w:r>
      <w:r>
        <w:rPr>
          <w:lang w:val="png_PG" w:bidi="png_PG"/>
        </w:rPr>
        <w:t>Dispela em ol man i stap insait long namba 3 liklik hap bilong stori</w:t>
      </w:r>
    </w:p>
    <w:p>
      <w:pPr>
        <w:pStyle w:val="ListBullet"/>
        <w:spacing w:line="240" w:lineRule="auto"/>
        <w:ind w:left="720"/>
      </w:pPr>
      <w:r>
        <w:rPr>
          <w:lang w:val="png_PG" w:bidi="png_PG"/>
        </w:rPr>
      </w:r>
      <w:r>
        <w:rPr>
          <w:lang w:val="png_PG" w:bidi="png_PG"/>
        </w:rPr>
        <w:t>Moses</w:t>
      </w:r>
    </w:p>
    <w:p>
      <w:pPr>
        <w:pStyle w:val="ListBullet"/>
        <w:spacing w:line="240" w:lineRule="auto"/>
        <w:ind w:left="720"/>
      </w:pPr>
      <w:r>
        <w:rPr>
          <w:lang w:val="png_PG" w:bidi="png_PG"/>
        </w:rPr>
      </w:r>
      <w:r>
        <w:rPr>
          <w:lang w:val="png_PG" w:bidi="png_PG"/>
        </w:rPr>
        <w:t>Abraham, Aisak na Jekop</w:t>
      </w:r>
    </w:p>
    <w:p>
      <w:pPr>
        <w:pStyle w:val="ListBullet"/>
        <w:spacing w:line="240" w:lineRule="auto"/>
        <w:ind w:left="720"/>
      </w:pPr>
      <w:r>
        <w:rPr>
          <w:lang w:val="png_PG" w:bidi="png_PG"/>
        </w:rPr>
      </w:r>
      <w:r>
        <w:rPr>
          <w:lang w:val="png_PG" w:bidi="png_PG"/>
        </w:rPr>
        <w:t>God</w:t>
      </w:r>
    </w:p>
    <w:p>
      <w:pPr/>
      <w:r>
        <w:rPr>
          <w:lang w:val="png_PG" w:bidi="png_PG"/>
        </w:rPr>
      </w:r>
      <w:r>
        <w:rPr>
          <w:lang w:val="png_PG" w:bidi="png_PG"/>
        </w:rPr>
        <w:t>Tokim grup long ektim aut dispela stori tupela taim. Namba wan taim, tokim grup ektim aut dispela stori na no ken stop. Namba tu taim, grup ektim aut dispela stori na stopim ol long wanwan hap insait long stori.</w:t>
      </w:r>
    </w:p>
    <w:p>
      <w:pPr/>
      <w:r>
        <w:rPr>
          <w:lang w:val="png_PG" w:bidi="png_PG"/>
        </w:rPr>
      </w:r>
      <w:r>
        <w:rPr>
          <w:lang w:val="png_PG" w:bidi="png_PG"/>
        </w:rPr>
        <w:t>Taim grup i ektim dispela stori namba wan taim, putim iyau long harim gut toktok i kamap namel long ol man, toktok i go olsem wanem, stori lain bilong wanwan hap, na oda bilong stori bihainim wanem samting i kamap pastaim.</w:t>
      </w:r>
    </w:p>
    <w:p>
      <w:pPr/>
      <w:r>
        <w:rPr>
          <w:lang w:val="png_PG" w:bidi="png_PG"/>
        </w:rPr>
      </w:r>
      <w:r>
        <w:rPr>
          <w:lang w:val="png_PG" w:bidi="png_PG"/>
        </w:rPr>
        <w:t xml:space="preserve">Grup i mas ektim aut Jisas skulim ol manmeri insait long banis Tempel. Ol disaipel bilong em tu i stap long hap. Wanpela grup bilong ol Sadusi i kam long Jisas. Ol i tokim em wanpela stori, em long wanpela man husait i marit wanpela meri. Tupela i no kisim pikinini. Dispela man i dai. Liklik brata bilong en i marit dispela meri. Tupela gen i no kisim pikinini na man i dai. Dispela samting i kamap long olgeta 7-pela brata. Ol Sadusi i askim Jisas olsem, "Taim ol man i dai pinis ol i kirap bek, dispela meri bai i stap meri bilong husait tru? Dispela meri bin maritim olgeta 7-pela brata." </w:t>
      </w:r>
      <w:r>
        <w:rPr>
          <w:b/>
          <w:lang w:val="png_PG" w:bidi="png_PG"/>
        </w:rPr>
        <w:t>Stopim pilai</w:t>
      </w:r>
      <w:r>
        <w:rPr>
          <w:lang w:val="png_PG" w:bidi="png_PG"/>
        </w:rPr>
        <w:t>. Askim Jisas, "Yu pilim olsem wanem?" Yupela bai i harim dispela kain tok olsem, "Mi wari olsem, ol i no klia gut long tok i stap insait long Holi buk." Askim ol Sadusi, "Yupela i pilim olsem wanem?" Yupela bai i harim dispela kain tok olsem, "Ating nau mipela i mekim Jisas i wanbel olsem mipela i rait!" "Mipela i amamas olsem, mipela i ken soim tru, mipela i rait!" Statim gen pilai.</w:t>
      </w:r>
    </w:p>
    <w:p>
      <w:pPr/>
      <w:r>
        <w:rPr>
          <w:lang w:val="png_PG" w:bidi="png_PG"/>
        </w:rPr>
      </w:r>
      <w:r>
        <w:rPr>
          <w:lang w:val="png_PG" w:bidi="png_PG"/>
        </w:rPr>
        <w:t>Grup i mas ektim aut bekim bilong Jisas long ol Sadusi. Nambawan hap Jisas i tok, "Em long dispela as, yupela i kranki pinis: Yupela i no klia tru long tok i stap insait long Holi Buk. Na yupela i no klia olsem, God i gat olgeta strong.</w:t>
      </w:r>
    </w:p>
    <w:p>
      <w:pPr/>
      <w:r>
        <w:rPr>
          <w:lang w:val="png_PG" w:bidi="png_PG"/>
        </w:rPr>
      </w:r>
      <w:r>
        <w:rPr>
          <w:lang w:val="png_PG" w:bidi="png_PG"/>
        </w:rPr>
        <w:t xml:space="preserve">Taim ol i kirap bek long matmat, ol i no inap long marit. Ol bai i olsem ol ensel i stap long heven." </w:t>
      </w:r>
      <w:r>
        <w:rPr>
          <w:b/>
          <w:lang w:val="png_PG" w:bidi="png_PG"/>
        </w:rPr>
        <w:t>Stopim pilai</w:t>
      </w:r>
      <w:r>
        <w:rPr>
          <w:lang w:val="png_PG" w:bidi="png_PG"/>
        </w:rPr>
        <w:t>. Askim ol sadusi, "Yupela i pilim olsem wanem?" Yupela bai i harim dispela kain tok olsem, "Dispela samting bai i kamap olsem wanem?" "Mipela i no bilipim dispela tok. Mipela i no bilip olsem ol bai i kirap bek long matmat, na mipela i no bilip long ol ensel."</w:t>
      </w:r>
    </w:p>
    <w:p>
      <w:pPr/>
      <w:r>
        <w:rPr>
          <w:lang w:val="png_PG" w:bidi="png_PG"/>
        </w:rPr>
      </w:r>
      <w:r>
        <w:rPr>
          <w:lang w:val="png_PG" w:bidi="png_PG"/>
        </w:rPr>
        <w:t xml:space="preserve">Grup i mas ektim aut narapela bekim bilong Jisas. Em i tok olsem, "Nau mi bai tokim yupela long ol man i dai pinis bai i kirap bek long matmat. Ating yupela i no bin ritim long buk bilong Moses dispela stori bilong liklik diwai bus i paia? God i tok long Moses olsem, 'Mi God bilong Abraham, Aisak na Jekop. God, em God bilong ol man i stap laip, i no bilong ol man i dai pinis. Yupela mekim bikpela kranki tok." </w:t>
      </w:r>
      <w:r>
        <w:rPr>
          <w:b/>
          <w:lang w:val="png_PG" w:bidi="png_PG"/>
        </w:rPr>
        <w:t>Stopim pilai</w:t>
      </w:r>
      <w:r>
        <w:rPr>
          <w:lang w:val="png_PG" w:bidi="png_PG"/>
        </w:rPr>
        <w:t>. Askim ol Sadusi, "Yupela i pilim olsem wanem?" Yupela bai i harim dispela kain tok olsem, "Mipela i kirap nogut tru. Mipela bin ritim pinis lo bilong Moses na save gut tru. Mipela i no ting, em bai i olsem dispela kain," "Mipela i paul nogut tru na tok bilong Jisas em stret. Tasol mipela i no klia gut!" "Olsem wanem na Abraham, Aisak na Jekop, ol bai i stap laip yet? Tasol God bin tok promis olsem, em bai i stap olgeta taim wantaim ol? Ol i dai pinis na em bai i stap wantaim ol olsem wanem?"</w:t>
      </w:r>
      <w:r>
        <w:rPr>
          <w:lang w:val="png_PG" w:bidi="png_PG"/>
        </w:rPr>
      </w:r>
    </w:p>
    <w:p>
      <w:pPr>
        <w:pStyle w:val="Heading3"/>
      </w:pPr>
      <w:r>
        <w:rPr>
          <w:lang w:val="png_PG" w:bidi="png_PG"/>
        </w:rPr>
        <w:t>Save gut long ol samting we i no klia</w:t>
      </w:r>
      <w:r>
        <w:rPr>
          <w:lang w:val="png_PG" w:bidi="png_PG"/>
        </w:rPr>
      </w:r>
    </w:p>
    <w:p>
      <w:pPr/>
      <w:r>
        <w:rPr>
          <w:lang w:val="png_PG" w:bidi="png_PG"/>
        </w:rPr>
      </w:r>
      <w:r>
        <w:rPr>
          <w:lang w:val="png_PG" w:bidi="png_PG"/>
        </w:rPr>
        <w:t>PULAPIM SPEIS</w:t>
      </w:r>
    </w:p>
    <w:p>
      <w:pPr/>
      <w:r>
        <w:rPr>
          <w:lang w:val="png_PG" w:bidi="png_PG"/>
        </w:rPr>
      </w:r>
      <w:r>
        <w:rPr>
          <w:lang w:val="png_PG" w:bidi="png_PG"/>
        </w:rPr>
        <w:t>Mak 12:18–27</w:t>
      </w:r>
    </w:p>
    <w:p>
      <w:pPr/>
      <w:r>
        <w:rPr>
          <w:lang w:val="png_PG" w:bidi="png_PG"/>
        </w:rPr>
      </w:r>
      <w:r>
        <w:rPr>
          <w:lang w:val="png_PG" w:bidi="png_PG"/>
        </w:rPr>
        <w:t>Harim gut tok i stap insait wanpela taim, stat wantaim isi wan long yupela i ken klia long tok ol i tanim na raitim long en.</w:t>
      </w:r>
    </w:p>
    <w:p>
      <w:pPr/>
      <w:r>
        <w:rPr>
          <w:lang w:val="png_PG" w:bidi="png_PG"/>
        </w:rPr>
      </w:r>
      <w:r>
        <w:rPr>
          <w:lang w:val="png_PG" w:bidi="png_PG"/>
        </w:rPr>
        <w:t xml:space="preserve">Sampela </w:t>
      </w:r>
      <w:r>
        <w:rPr>
          <w:b/>
          <w:lang w:val="png_PG" w:bidi="png_PG"/>
        </w:rPr>
        <w:t>Sadusi</w:t>
      </w:r>
      <w:r>
        <w:rPr>
          <w:lang w:val="png_PG" w:bidi="png_PG"/>
        </w:rPr>
        <w:t xml:space="preserve"> i kam long Jisas. Yumi i no save gut tumas long ol Sadusi. Ol Sadusi, em ol hetman bilong lotu. husait i bilip olsem, Olpela Testamen lo Moses i bin raitim, em ol dispela lo tasol i gutpela moa long bihainim. Na bihain, ol i no bilipim tok bilong ol Farisi ol i skulim ol long maus tasol. Em olsem na, ol i no bilip long ol man husait i dai pinis bai i kirap bek long matmat. Ol i no bilip long ol ensel na ol spirit. Ol i save sapotim politikol pawa i gat namban, wantaim King Herot long taim bilong Jisas.</w:t>
      </w:r>
    </w:p>
    <w:p>
      <w:pPr/>
      <w:r>
        <w:rPr>
          <w:lang w:val="png_PG" w:bidi="png_PG"/>
        </w:rPr>
      </w:r>
      <w:r>
        <w:rPr>
          <w:lang w:val="png_PG" w:bidi="png_PG"/>
        </w:rPr>
        <w:t>Insait long dispela haptok, yumi harim olsem, ol Sadusi i no bilip long ol man i dai pinis bai i kirap bek long matmat. Long tokim sampela bekgraun bilong stori insait long trensleisen, long tokples bilong yupela i save givim bekgraun bilong stori olsem wanem.</w:t>
      </w:r>
    </w:p>
    <w:p>
      <w:pPr/>
      <w:r>
        <w:rPr>
          <w:lang w:val="png_PG" w:bidi="png_PG"/>
        </w:rPr>
      </w:r>
      <w:r>
        <w:rPr>
          <w:lang w:val="png_PG" w:bidi="png_PG"/>
        </w:rPr>
        <w:t xml:space="preserve">Ol Sadusi i kolim Jisas olsem, </w:t>
      </w:r>
      <w:r>
        <w:rPr>
          <w:b/>
          <w:lang w:val="png_PG" w:bidi="png_PG"/>
        </w:rPr>
        <w:t>Tisas</w:t>
      </w:r>
      <w:r>
        <w:rPr>
          <w:lang w:val="png_PG" w:bidi="png_PG"/>
        </w:rPr>
        <w:t xml:space="preserve">. Usim sem wod yupela bin usim i kam long ol pastaim stori. Dispela wod </w:t>
      </w:r>
      <w:r>
        <w:rPr>
          <w:b/>
          <w:lang w:val="png_PG" w:bidi="png_PG"/>
        </w:rPr>
        <w:t>Tisas</w:t>
      </w:r>
      <w:r>
        <w:rPr>
          <w:lang w:val="png_PG" w:bidi="png_PG"/>
        </w:rPr>
        <w:t xml:space="preserve"> em i bai i stap long bikpela wod list.</w:t>
      </w:r>
    </w:p>
    <w:p>
      <w:pPr/>
      <w:r>
        <w:rPr>
          <w:lang w:val="png_PG" w:bidi="png_PG"/>
        </w:rPr>
      </w:r>
      <w:r>
        <w:rPr>
          <w:lang w:val="png_PG" w:bidi="png_PG"/>
        </w:rPr>
        <w:t xml:space="preserve">Ol Sadusi i tok olsem, </w:t>
      </w:r>
      <w:r>
        <w:rPr>
          <w:b/>
          <w:lang w:val="png_PG" w:bidi="png_PG"/>
        </w:rPr>
        <w:t>Moses</w:t>
      </w:r>
      <w:r>
        <w:rPr>
          <w:lang w:val="png_PG" w:bidi="png_PG"/>
        </w:rPr>
        <w:t xml:space="preserve"> i givim ol </w:t>
      </w:r>
      <w:r>
        <w:rPr>
          <w:b/>
          <w:lang w:val="png_PG" w:bidi="png_PG"/>
        </w:rPr>
        <w:t>lo</w:t>
      </w:r>
      <w:r>
        <w:rPr>
          <w:lang w:val="png_PG" w:bidi="png_PG"/>
        </w:rPr>
        <w:t xml:space="preserve">. Ol 5-pela buk i stap pas, oltaim ol i save kolim olsem, lo bilong Moses, long wanem em i raitim bilong ol manmeri Juda, Em ol dispela lo, God bin givim Moses planti yia i go pinis long givim ol manmeri bilong en. Ol manmeri Juda i bihainim ol dispela lo. Yupela i ken lukim </w:t>
      </w:r>
      <w:r>
        <w:rPr>
          <w:b/>
          <w:lang w:val="png_PG" w:bidi="png_PG"/>
        </w:rPr>
        <w:t>lo bilong Moses</w:t>
      </w:r>
      <w:r>
        <w:rPr>
          <w:lang w:val="png_PG" w:bidi="png_PG"/>
        </w:rPr>
        <w:t xml:space="preserve"> insait long bikpela wod list.</w:t>
      </w:r>
    </w:p>
    <w:p>
      <w:pPr/>
      <w:r>
        <w:rPr>
          <w:lang w:val="png_PG" w:bidi="png_PG"/>
        </w:rPr>
      </w:r>
      <w:r>
        <w:rPr>
          <w:lang w:val="png_PG" w:bidi="png_PG"/>
        </w:rPr>
        <w:t xml:space="preserve">Ol Sadusi i askim Jisas, long dispela taim bilong </w:t>
      </w:r>
      <w:r>
        <w:rPr>
          <w:b/>
          <w:lang w:val="png_PG" w:bidi="png_PG"/>
        </w:rPr>
        <w:t>kirap bek</w:t>
      </w:r>
      <w:r>
        <w:rPr>
          <w:lang w:val="png_PG" w:bidi="png_PG"/>
        </w:rPr>
        <w:t xml:space="preserve"> long matmat. Kirap bek long matmat i minim olsem, ol manmeri bai i kirap long matmat wankain olsem ol yet. Dispela kirap bek i tok long taim God bai i mekim ol manmeri husait i dai pinis bai i stap laip gen.</w:t>
      </w:r>
    </w:p>
    <w:p>
      <w:pPr/>
      <w:r>
        <w:rPr>
          <w:lang w:val="png_PG" w:bidi="png_PG"/>
        </w:rPr>
      </w:r>
      <w:r>
        <w:rPr>
          <w:lang w:val="png_PG" w:bidi="png_PG"/>
        </w:rPr>
        <w:t xml:space="preserve">Jisas i tokim ol Sadusi olsem, ol i no klia long tok i stap insait long </w:t>
      </w:r>
      <w:r>
        <w:rPr>
          <w:b/>
          <w:lang w:val="png_PG" w:bidi="png_PG"/>
        </w:rPr>
        <w:t>Holi Buk</w:t>
      </w:r>
      <w:r>
        <w:rPr>
          <w:lang w:val="png_PG" w:bidi="png_PG"/>
        </w:rPr>
        <w:t xml:space="preserve"> bilong God. Usim sem wod long </w:t>
      </w:r>
      <w:r>
        <w:rPr>
          <w:b/>
          <w:lang w:val="png_PG" w:bidi="png_PG"/>
        </w:rPr>
        <w:t>Holi Buk,</w:t>
      </w:r>
      <w:r>
        <w:rPr>
          <w:lang w:val="png_PG" w:bidi="png_PG"/>
        </w:rPr>
        <w:t xml:space="preserve"> olsem yupela bin usim i kam long ol pastaim stori. Dispela tok </w:t>
      </w:r>
      <w:r>
        <w:rPr>
          <w:b/>
          <w:lang w:val="png_PG" w:bidi="png_PG"/>
        </w:rPr>
        <w:t>Holi buk</w:t>
      </w:r>
      <w:r>
        <w:rPr>
          <w:lang w:val="png_PG" w:bidi="png_PG"/>
        </w:rPr>
        <w:t>, yupela i ken lukim insait long bikpela wod list.</w:t>
      </w:r>
    </w:p>
    <w:p>
      <w:pPr/>
      <w:r>
        <w:rPr>
          <w:lang w:val="png_PG" w:bidi="png_PG"/>
        </w:rPr>
      </w:r>
      <w:r>
        <w:rPr>
          <w:lang w:val="png_PG" w:bidi="png_PG"/>
        </w:rPr>
        <w:t xml:space="preserve">Jisas i tok olsem, ol manmeri bai i no inap </w:t>
      </w:r>
      <w:r>
        <w:rPr>
          <w:b/>
          <w:lang w:val="png_PG" w:bidi="png_PG"/>
        </w:rPr>
        <w:t>long marit</w:t>
      </w:r>
      <w:r>
        <w:rPr>
          <w:lang w:val="png_PG" w:bidi="png_PG"/>
        </w:rPr>
        <w:t xml:space="preserve"> o </w:t>
      </w:r>
      <w:r>
        <w:rPr>
          <w:b/>
          <w:lang w:val="png_PG" w:bidi="png_PG"/>
        </w:rPr>
        <w:t>givim marit i go kam</w:t>
      </w:r>
      <w:r>
        <w:rPr>
          <w:lang w:val="png_PG" w:bidi="png_PG"/>
        </w:rPr>
        <w:t xml:space="preserve">, em i minim olsem, ol bai i no inap long marit i go kam bihain long kirap bek long mamtmat. Ol bai i olsem ol </w:t>
      </w:r>
      <w:r>
        <w:rPr>
          <w:b/>
          <w:lang w:val="png_PG" w:bidi="png_PG"/>
        </w:rPr>
        <w:t>ensel</w:t>
      </w:r>
      <w:r>
        <w:rPr>
          <w:lang w:val="png_PG" w:bidi="png_PG"/>
        </w:rPr>
        <w:t xml:space="preserve">. Usim sem wod long ol </w:t>
      </w:r>
      <w:r>
        <w:rPr>
          <w:b/>
          <w:lang w:val="png_PG" w:bidi="png_PG"/>
        </w:rPr>
        <w:t>ensel</w:t>
      </w:r>
      <w:r>
        <w:rPr>
          <w:lang w:val="png_PG" w:bidi="png_PG"/>
        </w:rPr>
        <w:t xml:space="preserve"> olsem, yupela bin usim bipo, na tingim gut olsem, ol </w:t>
      </w:r>
      <w:r>
        <w:rPr>
          <w:b/>
          <w:lang w:val="png_PG" w:bidi="png_PG"/>
        </w:rPr>
        <w:t>ensel</w:t>
      </w:r>
      <w:r>
        <w:rPr>
          <w:lang w:val="png_PG" w:bidi="png_PG"/>
        </w:rPr>
        <w:t xml:space="preserve"> bai i stap insait long bikpela wod list.</w:t>
      </w:r>
    </w:p>
    <w:p>
      <w:pPr/>
      <w:r>
        <w:rPr>
          <w:lang w:val="png_PG" w:bidi="png_PG"/>
        </w:rPr>
      </w:r>
      <w:r>
        <w:rPr>
          <w:lang w:val="png_PG" w:bidi="png_PG"/>
        </w:rPr>
        <w:t>Orait Jisas i tok long ol Sadusi, "Em i God bilong ol man i stap laip, na i no bilong ol dai i man pinis." Jisas i minim long tok olsem, "Dispela God, em God bilong ol man i dai pinis: ol i no dai tru tru, ol i stap laip yet."</w:t>
      </w:r>
      <w:r>
        <w:rPr>
          <w:lang w:val="png_PG" w:bidi="png_PG"/>
        </w:rPr>
      </w:r>
      <w:r>
        <w:rPr>
          <w:lang w:val="png_PG" w:bidi="png_PG"/>
        </w:rPr>
      </w:r>
    </w:p>
    <w:p>
      <w:pPr/>
      <w:r>
        <w:rPr>
          <w:lang w:val="png_PG" w:bidi="png_PG"/>
        </w:rPr>
      </w:r>
    </w:p>
    <w:p>
      <w:pPr>
        <w:pStyle w:val="Heading2"/>
      </w:pPr>
      <w:r>
        <w:rPr>
          <w:lang w:val="png_PG" w:bidi="png_PG"/>
        </w:rPr>
        <w:t>Mak 12:18–27</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48">
        <w:r>
          <w:rPr>
            <w:lang w:val="png_PG" w:bidi="png_PG"/>
          </w:rPr>
          <w:rPr>
            <w:color w:val="0000EE"/>
            <w:u w:val="single"/>
          </w:rPr>
          <w:t>Harim na putim long tingting na bel</w:t>
        </w:r>
      </w:hyperlink>
      <w:r>
        <w:rPr>
          <w:lang w:val="png_PG" w:bidi="png_PG"/>
        </w:rPr>
        <w:t xml:space="preserve"> (545 KB)</w:t>
      </w:r>
      <w:r>
        <w:rPr>
          <w:lang w:val="png_PG" w:bidi="png_PG"/>
        </w:rPr>
      </w:r>
    </w:p>
    <w:p>
      <w:pPr>
        <w:pStyle w:val="ListBullet"/>
        <w:spacing w:line="240" w:lineRule="auto"/>
        <w:ind w:left="720"/>
      </w:pPr>
      <w:r>
        <w:rPr>
          <w:lang w:val="png_PG" w:bidi="png_PG"/>
        </w:rPr>
      </w:r>
      <w:hyperlink r:id="rId249">
        <w:r>
          <w:rPr>
            <w:lang w:val="png_PG" w:bidi="png_PG"/>
          </w:rPr>
          <w:rPr>
            <w:color w:val="0000EE"/>
            <w:u w:val="single"/>
          </w:rPr>
          <w:t>Save long taim na ples we stori i kamap long en</w:t>
        </w:r>
      </w:hyperlink>
      <w:r>
        <w:rPr>
          <w:lang w:val="png_PG" w:bidi="png_PG"/>
        </w:rPr>
        <w:t xml:space="preserve"> (4.7 MB)</w:t>
      </w:r>
      <w:r>
        <w:rPr>
          <w:lang w:val="png_PG" w:bidi="png_PG"/>
        </w:rPr>
      </w:r>
    </w:p>
    <w:p>
      <w:pPr>
        <w:pStyle w:val="ListBullet"/>
        <w:spacing w:line="240" w:lineRule="auto"/>
        <w:ind w:left="720"/>
      </w:pPr>
      <w:r>
        <w:rPr>
          <w:lang w:val="png_PG" w:bidi="png_PG"/>
        </w:rPr>
      </w:r>
      <w:hyperlink r:id="rId250">
        <w:r>
          <w:rPr>
            <w:lang w:val="png_PG" w:bidi="png_PG"/>
          </w:rPr>
          <w:rPr>
            <w:color w:val="0000EE"/>
            <w:u w:val="single"/>
          </w:rPr>
          <w:t>Save gut long wanwan Hap bilong Stori</w:t>
        </w:r>
      </w:hyperlink>
      <w:r>
        <w:rPr>
          <w:lang w:val="png_PG" w:bidi="png_PG"/>
        </w:rPr>
        <w:t xml:space="preserve"> (4.5 MB)</w:t>
      </w:r>
      <w:r>
        <w:rPr>
          <w:lang w:val="png_PG" w:bidi="png_PG"/>
        </w:rPr>
      </w:r>
    </w:p>
    <w:p>
      <w:pPr>
        <w:pStyle w:val="ListBullet"/>
        <w:spacing w:line="240" w:lineRule="auto"/>
        <w:ind w:left="720"/>
      </w:pPr>
      <w:r>
        <w:rPr>
          <w:lang w:val="png_PG" w:bidi="png_PG"/>
        </w:rPr>
      </w:r>
      <w:hyperlink r:id="rId251">
        <w:r>
          <w:rPr>
            <w:lang w:val="png_PG" w:bidi="png_PG"/>
          </w:rPr>
          <w:rPr>
            <w:color w:val="0000EE"/>
            <w:u w:val="single"/>
          </w:rPr>
          <w:t>Putim yu yet insait long stori</w:t>
        </w:r>
      </w:hyperlink>
      <w:r>
        <w:rPr>
          <w:lang w:val="png_PG" w:bidi="png_PG"/>
        </w:rPr>
        <w:t xml:space="preserve"> (3.5 MB)</w:t>
      </w:r>
      <w:r>
        <w:rPr>
          <w:lang w:val="png_PG" w:bidi="png_PG"/>
        </w:rPr>
      </w:r>
    </w:p>
    <w:p>
      <w:pPr>
        <w:pStyle w:val="ListBullet"/>
        <w:spacing w:line="240" w:lineRule="auto"/>
        <w:ind w:left="720"/>
      </w:pPr>
      <w:r>
        <w:rPr>
          <w:lang w:val="png_PG" w:bidi="png_PG"/>
        </w:rPr>
      </w:r>
      <w:hyperlink r:id="rId252">
        <w:r>
          <w:rPr>
            <w:lang w:val="png_PG" w:bidi="png_PG"/>
          </w:rPr>
          <w:rPr>
            <w:color w:val="0000EE"/>
            <w:u w:val="single"/>
          </w:rPr>
          <w:t>Save gut long ol samting we i no klia</w:t>
        </w:r>
      </w:hyperlink>
      <w:r>
        <w:rPr>
          <w:lang w:val="png_PG" w:bidi="png_PG"/>
        </w:rPr>
        <w:t xml:space="preserve"> (2.2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12:28–34</w:t>
      </w:r>
      <w:r>
        <w:rPr>
          <w:lang w:val="png_PG" w:bidi="png_PG"/>
        </w:rPr>
      </w:r>
    </w:p>
    <w:p>
      <w:pPr>
        <w:pStyle w:val="Heading3"/>
      </w:pPr>
      <w:r>
        <w:rPr>
          <w:lang w:val="png_PG" w:bidi="png_PG"/>
        </w:rPr>
        <w:t>Harim na putim long tingting na bel</w:t>
      </w:r>
      <w:r>
        <w:rPr>
          <w:lang w:val="png_PG" w:bidi="png_PG"/>
        </w:rPr>
      </w:r>
    </w:p>
    <w:p>
      <w:pPr/>
      <w:r>
        <w:rPr>
          <w:lang w:val="png_PG" w:bidi="png_PG"/>
        </w:rPr>
      </w:r>
      <w:r>
        <w:rPr>
          <w:lang w:val="png_PG" w:bidi="png_PG"/>
        </w:rPr>
        <w:t>Harim gut stori i stap insait long buk Mak 12:28–34 na putim i go insait long tingting bilong yupela. Harim gut tok i stap insait tripela taim. (long tripela wei ol i tanim tok long en, sapos em inap) Orait stap olsem wanpela grup na diskasim ol dispela kwesten</w:t>
      </w:r>
    </w:p>
    <w:p>
      <w:pPr>
        <w:pStyle w:val="ListNumber"/>
        <w:numPr>
          <w:ilvl w:val="0"/>
          <w:numId w:val="15"/>
        </w:numPr>
        <w:spacing w:line="240" w:lineRule="auto"/>
        <w:ind w:left="720"/>
      </w:pPr>
      <w:r>
        <w:rPr>
          <w:lang w:val="png_PG" w:bidi="png_PG"/>
        </w:rPr>
      </w:r>
      <w:r>
        <w:rPr>
          <w:lang w:val="png_PG" w:bidi="png_PG"/>
        </w:rPr>
        <w:t>Yupela i laikim wanem hap insait long dispela stori?</w:t>
      </w:r>
    </w:p>
    <w:p>
      <w:pPr>
        <w:pStyle w:val="ListNumber"/>
        <w:spacing w:line="240" w:lineRule="auto"/>
        <w:ind w:left="720"/>
      </w:pPr>
      <w:r>
        <w:rPr>
          <w:lang w:val="png_PG" w:bidi="png_PG"/>
        </w:rPr>
      </w:r>
      <w:r>
        <w:rPr>
          <w:lang w:val="png_PG" w:bidi="png_PG"/>
        </w:rPr>
        <w:t>Wanem hap bilong stori yupela i no laikim o i no klia long en?</w:t>
      </w:r>
    </w:p>
    <w:p>
      <w:pPr>
        <w:pStyle w:val="ListNumber"/>
        <w:spacing w:line="240" w:lineRule="auto"/>
        <w:ind w:left="720"/>
      </w:pPr>
      <w:r>
        <w:rPr>
          <w:lang w:val="png_PG" w:bidi="png_PG"/>
        </w:rPr>
      </w:r>
      <w:r>
        <w:rPr>
          <w:lang w:val="png_PG" w:bidi="png_PG"/>
        </w:rPr>
        <w:t>Dispela stori i tokim yumi wanem long sait bilong Jisas?</w:t>
      </w:r>
    </w:p>
    <w:p>
      <w:pPr>
        <w:pStyle w:val="ListNumber"/>
        <w:spacing w:line="240" w:lineRule="auto"/>
        <w:ind w:left="720"/>
      </w:pPr>
      <w:r>
        <w:rPr>
          <w:lang w:val="png_PG" w:bidi="png_PG"/>
        </w:rPr>
      </w:r>
      <w:r>
        <w:rPr>
          <w:lang w:val="png_PG" w:bidi="png_PG"/>
        </w:rPr>
        <w:t>Dispela stori i tokim yumi wanem long sait bilong ol manmeri?</w:t>
      </w:r>
    </w:p>
    <w:p>
      <w:pPr>
        <w:pStyle w:val="ListNumber"/>
        <w:spacing w:line="240" w:lineRule="auto"/>
        <w:ind w:left="720"/>
      </w:pPr>
      <w:r>
        <w:rPr>
          <w:lang w:val="png_PG" w:bidi="png_PG"/>
        </w:rPr>
      </w:r>
      <w:r>
        <w:rPr>
          <w:lang w:val="png_PG" w:bidi="png_PG"/>
        </w:rPr>
        <w:t>Dispela stori em bai i wok olsem wanem long laip bilong yumi long olgeta dei?</w:t>
      </w:r>
    </w:p>
    <w:p>
      <w:pPr>
        <w:pStyle w:val="ListNumber"/>
        <w:spacing w:line="240" w:lineRule="auto"/>
        <w:ind w:left="720"/>
      </w:pPr>
      <w:r>
        <w:rPr>
          <w:lang w:val="png_PG" w:bidi="png_PG"/>
        </w:rPr>
      </w:r>
      <w:r>
        <w:rPr>
          <w:lang w:val="png_PG" w:bidi="png_PG"/>
        </w:rPr>
        <w:t>Yupela i save long ol man husait i nidim tru dispela stori long harim?</w:t>
      </w:r>
      <w:r>
        <w:rPr>
          <w:lang w:val="png_PG" w:bidi="png_PG"/>
        </w:rPr>
      </w:r>
    </w:p>
    <w:p>
      <w:pPr>
        <w:pStyle w:val="Heading3"/>
      </w:pPr>
      <w:r>
        <w:rPr>
          <w:lang w:val="png_PG" w:bidi="png_PG"/>
        </w:rPr>
        <w:t>Save long taim na ples we stori i kamap long en</w:t>
      </w:r>
      <w:r>
        <w:rPr>
          <w:lang w:val="png_PG" w:bidi="png_PG"/>
        </w:rPr>
      </w:r>
    </w:p>
    <w:p>
      <w:pPr/>
      <w:r>
        <w:rPr>
          <w:lang w:val="png_PG" w:bidi="png_PG"/>
        </w:rPr>
      </w:r>
      <w:r>
        <w:rPr>
          <w:lang w:val="png_PG" w:bidi="png_PG"/>
        </w:rPr>
        <w:t>STRETIM WANWAN HAP BILONG STORI</w:t>
      </w:r>
    </w:p>
    <w:p>
      <w:pPr/>
      <w:r>
        <w:rPr>
          <w:lang w:val="png_PG" w:bidi="png_PG"/>
        </w:rPr>
      </w:r>
      <w:r>
        <w:rPr>
          <w:lang w:val="png_PG" w:bidi="png_PG"/>
        </w:rPr>
        <w:t>Mak 12:28–34</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Wanpela bilong ol saveman bilong lo i stap na harim ol arapela hetman i pait long toktok wantaim Jisas insait long banis Tempel. Yumi i no save, dispela saveman bilong lo, em wanpela Sadusi o wanpela Farisi. Em i laikim tru wanem samting Jisas i toktok long en. Olsem na em i askim Jisas, "Wanem lo em i winim olgeta lo na i namba wan o em i impoten lo tru" Long ol dispela taim bipo, ol hetman bilong lotu i toktok long wanwan lo, ol i laik save wanem lo em impoten tru na wanem lo em i stap daunbilo tru na i no impoten.</w:t>
      </w:r>
    </w:p>
    <w:p>
      <w:pPr/>
      <w:r>
        <w:rPr>
          <w:lang w:val="png_PG" w:bidi="png_PG"/>
        </w:rPr>
      </w:r>
      <w:r>
        <w:rPr>
          <w:lang w:val="png_PG" w:bidi="png_PG"/>
        </w:rPr>
        <w:t>Jisas i save olsem, dispela kwesten ol i askim tru long as bilong dispela lo. Em i tokim olgeta lo insait long wanpela haptok, long wankain wei ol arapela hetman bilong lotu bin mekim.</w:t>
      </w:r>
    </w:p>
    <w:p>
      <w:pPr/>
      <w:r>
        <w:rPr>
          <w:lang w:val="png_PG" w:bidi="png_PG"/>
        </w:rPr>
      </w:r>
      <w:r>
        <w:rPr>
          <w:lang w:val="png_PG" w:bidi="png_PG"/>
        </w:rPr>
        <w:t>Stop long hia na diskas olsem trensleisen group: Yupela i gat ol lo bilong lotu i stap long wei na pasin bilong yupela o nogat? I gat ol sampela lo i bikpela moa long ol arapela lo o nogat? Givim sampela klia piksa tok.</w:t>
      </w:r>
    </w:p>
    <w:p>
      <w:pPr/>
      <w:r>
        <w:rPr>
          <w:lang w:val="png_PG" w:bidi="png_PG"/>
        </w:rPr>
      </w:r>
      <w:r>
        <w:rPr>
          <w:lang w:val="png_PG" w:bidi="png_PG"/>
        </w:rPr>
        <w:t>Wankain gen long pastaim hap bilong stori, Jisas i mekim klia tok em i skulim wantaim pawa. Jisas i stat long bekim kwesten wantaim wanpela prea ol i kolim, Sima. Sima em wanpela singaut i go long ol manmeri Juda long bihainim God wantaim olgeta laip bilong ol. Jisas i stap insait long Tempel wantaim ol hetman bilong lotu, na wanem kain haptok bilong lo bilong lotu, em bai i stat wantaim dispela haptok. "Yupela Israel, harim gut! Bikpela God bilong yumi, em wanpela tasol em i God bilong yumi" Dispela tok Sima, em stat bilong prea bilong ol Juda na ol i save prea olgeta monin na olgeta apinun. Dispela tok Sima, i givim tingting long ol manmeri olsem, God i mekim promis long ol olsem, em bai i stap wantaim ol olgeta taim na laikim ol. Em olsem na ol manmeri Juda i bihainim lo bilong God, long wanem ol i laikim em.</w:t>
      </w:r>
    </w:p>
    <w:p>
      <w:pPr/>
      <w:r>
        <w:rPr>
          <w:lang w:val="png_PG" w:bidi="png_PG"/>
        </w:rPr>
      </w:r>
      <w:r>
        <w:rPr>
          <w:lang w:val="png_PG" w:bidi="png_PG"/>
        </w:rPr>
        <w:t>Orait Jisas i tokim klia long wei bilong laikim God. Em i tok olsem, Yupela i mas laikim God, Bikpela bilong yumi. Yupela i mas laikim em tru long bel bilong yupela na long spirit bilong yupela na long tingting bilong yupela na long strong bilong yupela. Dispela i minim long laikim God wantaim olgeta bodi bilong yupela- long laikim em wantaim olgeta samting yupela i gat long en, na long olgeta hap bilong yupela.</w:t>
      </w:r>
    </w:p>
    <w:p>
      <w:pPr/>
      <w:r>
        <w:rPr>
          <w:lang w:val="png_PG" w:bidi="png_PG"/>
        </w:rPr>
      </w:r>
      <w:r>
        <w:rPr>
          <w:lang w:val="png_PG" w:bidi="png_PG"/>
        </w:rPr>
        <w:t>Stop long hia na diskas olsem trensleisen grup: Inap yupela i givim wanpela piksa tok long wanem samting ol manmeri i save mekim, taim ol i laikm God long dispela kain wei?</w:t>
      </w:r>
    </w:p>
    <w:p>
      <w:pPr/>
      <w:r>
        <w:rPr>
          <w:lang w:val="png_PG" w:bidi="png_PG"/>
        </w:rPr>
      </w:r>
      <w:r>
        <w:rPr>
          <w:lang w:val="png_PG" w:bidi="png_PG"/>
        </w:rPr>
        <w:t>Orait Jisas kwiktaim i givim namba tu impoten lo o koman, long wanem wanpela man i no inap skelim dispela tupela lo i go kam. Sapos wanpela man i laikim God long bel tru bilong en, dispela laikim bai kapsait i go long ol arapela lain i stap klostu. Orait em bai i laikim ol wantok olsem em laikim em yet. Ol manmeri Juda i bilip olsem, wantok bilong ol, em ol arapela manmeri Juda. Em olsem tasol, Jisas i tok olsem, wanem kain manmeri yupela bungim ol, em ol wantok.</w:t>
      </w:r>
    </w:p>
    <w:p>
      <w:pPr/>
      <w:r>
        <w:rPr>
          <w:lang w:val="png_PG" w:bidi="png_PG"/>
        </w:rPr>
      </w:r>
      <w:r>
        <w:rPr>
          <w:lang w:val="png_PG" w:bidi="png_PG"/>
        </w:rPr>
        <w:t>Stop long hia na diskas olsem trensleisen grup: Yupela inap givim piksa tok long wanem samting ol manmeri i save mekim, taim ol i laikim ol wantok bilong ol olsem ol i save laikim ol yet.</w:t>
      </w:r>
    </w:p>
    <w:p>
      <w:pPr/>
      <w:r>
        <w:rPr>
          <w:lang w:val="png_PG" w:bidi="png_PG"/>
        </w:rPr>
      </w:r>
      <w:r>
        <w:rPr>
          <w:lang w:val="png_PG" w:bidi="png_PG"/>
        </w:rPr>
        <w:t>Saveman bilong lo bin givim wanpela ansa bilong kirap nogut. Em i wanbel wantaim wanem Jisas i tok pinis long en. Oltaim ol saveman bilong lo i bilip olsem, mekim ol ofa, bihainim lo, na laikim ol manmeri, em olgeta wankain na em impoten. Em olsem tasol, dispela Tisas i mekim gen sem samting olsem Jisas i tok pinis long en. Orait em i tok olsem, dispela lo em impoten moa long mekim ofa o giving ol arapela samting long God. Dispela tisa i bilip olsem, pasin bilong laikim ol arapela, em impotem long mekim ol ofa.</w:t>
      </w:r>
    </w:p>
    <w:p>
      <w:pPr/>
      <w:r>
        <w:rPr>
          <w:lang w:val="png_PG" w:bidi="png_PG"/>
        </w:rPr>
      </w:r>
      <w:r>
        <w:rPr>
          <w:lang w:val="png_PG" w:bidi="png_PG"/>
        </w:rPr>
        <w:t>Jisas i luksave olsem, saveman bilong lo i bekim kwesten gut tru. "Yu no i stap longwe long kingdom bilong God." Tingim gut olsem Kingdom bilong God em i no wanpela ples. Kingdom bilong God, em long mekim gutpela pasin wantaim God. Yumi larim God i stap king bilong yumi na long bosim yumi. Yumi bihainim em. God i bosim yumi wantaim pasin bilong laikim na lukautim yumi. Jisas i tok olsem, dispela saveman bilong lo, em i redi tru long kisim God long em bai i bosim laip bilong en.</w:t>
      </w:r>
    </w:p>
    <w:p>
      <w:pPr/>
      <w:r>
        <w:rPr>
          <w:lang w:val="png_PG" w:bidi="png_PG"/>
        </w:rPr>
      </w:r>
      <w:r>
        <w:rPr>
          <w:lang w:val="png_PG" w:bidi="png_PG"/>
        </w:rPr>
        <w:t>Stop long hia na diskas olsem trenleisen grup: Ol manmeri bilong yupela i save kisim klia olsem wanem long dispela tok, Kingdom bilong God? Bilong wanem yupela i ting Jisas i tok olsem, dispela saveman bilong lo i stap klostu long kingdom bilong God.</w:t>
      </w:r>
    </w:p>
    <w:p>
      <w:pPr/>
      <w:r>
        <w:rPr>
          <w:lang w:val="png_PG" w:bidi="png_PG"/>
        </w:rPr>
      </w:r>
      <w:r>
        <w:rPr>
          <w:lang w:val="png_PG" w:bidi="png_PG"/>
        </w:rPr>
        <w:t>Jisas i givim gut tingting na em i save givim gutpela ansa long ol hetman bilong lotu husait i askim kwesten long em.</w:t>
      </w:r>
      <w:r>
        <w:rPr>
          <w:lang w:val="png_PG" w:bidi="png_PG"/>
        </w:rPr>
      </w:r>
    </w:p>
    <w:p>
      <w:pPr>
        <w:pStyle w:val="Heading3"/>
      </w:pPr>
      <w:r>
        <w:rPr>
          <w:lang w:val="png_PG" w:bidi="png_PG"/>
        </w:rPr>
        <w:t>Save gut long wanwan Hap bilong Stori</w:t>
      </w:r>
      <w:r>
        <w:rPr>
          <w:lang w:val="png_PG" w:bidi="png_PG"/>
        </w:rPr>
      </w:r>
    </w:p>
    <w:p>
      <w:pPr/>
      <w:r>
        <w:rPr>
          <w:lang w:val="png_PG" w:bidi="png_PG"/>
        </w:rPr>
      </w:r>
      <w:r>
        <w:rPr>
          <w:lang w:val="png_PG" w:bidi="png_PG"/>
        </w:rPr>
        <w:t>PAINIM AUT OL WANWAN HAP BILONG STORI</w:t>
      </w:r>
    </w:p>
    <w:p>
      <w:pPr/>
      <w:r>
        <w:rPr>
          <w:lang w:val="png_PG" w:bidi="png_PG"/>
        </w:rPr>
      </w:r>
      <w:r>
        <w:rPr>
          <w:lang w:val="png_PG" w:bidi="png_PG"/>
        </w:rPr>
        <w:t>Mak 12:28–34</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hap taim, yu bai helpim grup long luksave long stori. Yu bai helpim grup long painim ol hap bilong stori, lain ap bilong stori i stap olsem wanem, na ol man husait i stap insait long stori.</w:t>
      </w:r>
    </w:p>
    <w:p>
      <w:pPr/>
      <w:r>
        <w:rPr>
          <w:lang w:val="png_PG" w:bidi="png_PG"/>
        </w:rPr>
      </w:r>
      <w:r>
        <w:rPr>
          <w:lang w:val="png_PG" w:bidi="png_PG"/>
        </w:rPr>
        <w:t>Dispela stori em i gat wanpela hap bilong en.</w:t>
      </w:r>
    </w:p>
    <w:p>
      <w:pPr/>
      <w:r>
        <w:rPr>
          <w:lang w:val="png_PG" w:bidi="png_PG"/>
        </w:rPr>
      </w:r>
      <w:r>
        <w:rPr>
          <w:lang w:val="png_PG" w:bidi="png_PG"/>
        </w:rPr>
        <w:t xml:space="preserve">Insait long dispela </w:t>
      </w:r>
      <w:r>
        <w:rPr>
          <w:b/>
          <w:lang w:val="png_PG" w:bidi="png_PG"/>
        </w:rPr>
        <w:t>namba wan hap bilong stori,</w:t>
      </w:r>
      <w:r>
        <w:rPr>
          <w:lang w:val="png_PG" w:bidi="png_PG"/>
        </w:rPr>
        <w:t xml:space="preserve"> wanpela saveman bilong lo, o skraip i kam long Jisas. Em i askim Jisas olsem, "Wanem lo, o koma em i winim olgeta lo na i namba wan?" Jisas i bekim kwesten bilong en olsem, "Yumi mas laikim God na laikm ol arapela wantok, o ol man husait yumi bungim ol, olsem yumi save laikim yumi yet."</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(ol i no mekim wanpela samting insait long dispela hap bilong stori, tasol ol i mas stap insait long banisTempel.)</w:t>
      </w:r>
    </w:p>
    <w:p>
      <w:pPr>
        <w:pStyle w:val="ListBullet"/>
        <w:spacing w:line="240" w:lineRule="auto"/>
        <w:ind w:left="720"/>
      </w:pPr>
      <w:r>
        <w:rPr>
          <w:lang w:val="png_PG" w:bidi="png_PG"/>
        </w:rPr>
      </w:r>
      <w:r>
        <w:rPr>
          <w:lang w:val="png_PG" w:bidi="png_PG"/>
        </w:rPr>
        <w:t>Ol saveman bilong lo o skraip</w:t>
      </w:r>
    </w:p>
    <w:p>
      <w:pPr>
        <w:pStyle w:val="ListBullet"/>
        <w:spacing w:line="240" w:lineRule="auto"/>
        <w:ind w:left="720"/>
      </w:pPr>
      <w:r>
        <w:rPr>
          <w:lang w:val="png_PG" w:bidi="png_PG"/>
        </w:rPr>
      </w:r>
      <w:r>
        <w:rPr>
          <w:lang w:val="png_PG" w:bidi="png_PG"/>
        </w:rPr>
        <w:t>Ol Israel</w:t>
      </w:r>
    </w:p>
    <w:p>
      <w:pPr>
        <w:pStyle w:val="ListBullet"/>
        <w:spacing w:line="240" w:lineRule="auto"/>
        <w:ind w:left="720"/>
      </w:pPr>
      <w:r>
        <w:rPr>
          <w:lang w:val="png_PG" w:bidi="png_PG"/>
        </w:rPr>
      </w:r>
      <w:r>
        <w:rPr>
          <w:lang w:val="png_PG" w:bidi="png_PG"/>
        </w:rPr>
        <w:t>God</w:t>
      </w:r>
    </w:p>
    <w:p>
      <w:pPr>
        <w:pStyle w:val="ListBullet"/>
        <w:spacing w:line="240" w:lineRule="auto"/>
        <w:ind w:left="720"/>
      </w:pPr>
      <w:r>
        <w:rPr>
          <w:lang w:val="png_PG" w:bidi="png_PG"/>
        </w:rPr>
      </w:r>
      <w:r>
        <w:rPr>
          <w:lang w:val="png_PG" w:bidi="png_PG"/>
        </w:rPr>
        <w:t>Ol wantok</w:t>
      </w:r>
    </w:p>
    <w:p>
      <w:pPr/>
      <w:r>
        <w:rPr>
          <w:lang w:val="png_PG" w:bidi="png_PG"/>
        </w:rPr>
      </w:r>
      <w:r>
        <w:rPr>
          <w:lang w:val="png_PG" w:bidi="png_PG"/>
        </w:rPr>
        <w:t>Insait long dispela hap taim, grup mas i gat stori kadbod, drowin aut, o usim sampela gutpela tingting long pulim tingting bilong ol man inap luksave long stori, na long eksen i stap insait long en.</w:t>
      </w:r>
    </w:p>
    <w:p>
      <w:pPr/>
      <w:r>
        <w:rPr>
          <w:lang w:val="png_PG" w:bidi="png_PG"/>
        </w:rPr>
      </w:r>
      <w:r>
        <w:rPr>
          <w:lang w:val="png_PG" w:bidi="png_PG"/>
        </w:rPr>
        <w:t>Em impoten long tingim gut olsem, Jisas i go het long bekim gut tru kwesten bilong ol hetman bilong lotu. Ating Jisas i stap insait long banis Tempel. Taim Jisas i bekim kwesten bilong ol, em i stat wantaim dispela prea ol i kolim olsem Sima, long wanem dispela em wanpela spesol prea bilong ol Juda. Em i mekim dispela prea gen long soim olsem, Jisas em wanpela gutpela man Juda na em i save givim biknem long God. Ol Juda i save mekim dispela prea tupela taim long wanpela dei. "Yupela Israel, harim gut, Bikpela em wanpela tasol em i God bilong yumi." Orait em i tokim olgeta lo insait long tupela haptok, long laikim God na laikim ol wantok bilong yupela.</w:t>
      </w:r>
    </w:p>
    <w:p>
      <w:pPr/>
      <w:r>
        <w:rPr>
          <w:lang w:val="png_PG" w:bidi="png_PG"/>
        </w:rPr>
      </w:r>
      <w:r>
        <w:rPr>
          <w:lang w:val="png_PG" w:bidi="png_PG"/>
        </w:rPr>
        <w:t>Em impoten long tingim gut olsem, dispela saveman bilong lo i laikim tru wanem Jisas i tokim long en. Saveman bilong lo i tok olsem, ol dispela lo bilong laikim God na laikim ol wantok bilong yupela, em impoten moa winim ofa bilong kukim long paia na ol ofa bilong givim God.</w:t>
      </w:r>
    </w:p>
    <w:p>
      <w:pPr/>
      <w:r>
        <w:rPr>
          <w:lang w:val="png_PG" w:bidi="png_PG"/>
        </w:rPr>
      </w:r>
      <w:r>
        <w:rPr>
          <w:lang w:val="png_PG" w:bidi="png_PG"/>
        </w:rPr>
        <w:t>Em impoten long tingim gut olsem, Jisas i amamas tru long wanem tok dispela man i bekim. Jisas i tokim dispela man olsem, em i kisim klia tingting hau long go insait long kingdom bilong God. Em i redi long God bai i bosim laip bilong en.</w:t>
      </w:r>
    </w:p>
    <w:p>
      <w:pPr/>
      <w:r>
        <w:rPr>
          <w:lang w:val="png_PG" w:bidi="png_PG"/>
        </w:rPr>
      </w:r>
      <w:r>
        <w:rPr>
          <w:lang w:val="png_PG" w:bidi="png_PG"/>
        </w:rPr>
        <w:t>Em impoten long tingim gut olsem, ol manmeri bin kisim gut klia gutpela bekim bilong kwesten Jisas i givim. Ansa bilong Jisas i soim olsem, em bin toktok wantaim pawa na gutpela tingting. Ol hetman bilong lotu bin pret long askim em sampela moa kwesten, long wanem olgeta taim ol i askim, Jisas i soim ol olsem, em i save klia gut moa winim ol, long hau Kingdom bilong God i save wok.</w:t>
      </w:r>
      <w:r>
        <w:rPr>
          <w:lang w:val="png_PG" w:bidi="png_PG"/>
        </w:rPr>
      </w:r>
    </w:p>
    <w:p>
      <w:pPr>
        <w:pStyle w:val="Heading3"/>
      </w:pPr>
      <w:r>
        <w:rPr>
          <w:lang w:val="png_PG" w:bidi="png_PG"/>
        </w:rPr>
        <w:t>Putim yu yet insait long stori</w:t>
      </w:r>
      <w:r>
        <w:rPr>
          <w:lang w:val="png_PG" w:bidi="png_PG"/>
        </w:rPr>
      </w:r>
    </w:p>
    <w:p>
      <w:pPr/>
      <w:r>
        <w:rPr>
          <w:lang w:val="png_PG" w:bidi="png_PG"/>
        </w:rPr>
      </w:r>
      <w:r>
        <w:rPr>
          <w:lang w:val="png_PG" w:bidi="png_PG"/>
        </w:rPr>
        <w:t>BIHAINIM TOK I STAP INSAIT NA EKTIM AUT</w:t>
      </w:r>
    </w:p>
    <w:p>
      <w:pPr/>
      <w:r>
        <w:rPr>
          <w:lang w:val="png_PG" w:bidi="png_PG"/>
        </w:rPr>
      </w:r>
      <w:r>
        <w:rPr>
          <w:lang w:val="png_PG" w:bidi="png_PG"/>
        </w:rPr>
        <w:t>Mak 12:28–34</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dispela hap taim, grup bai i kamapim pilai bilong dispela stori</w:t>
      </w:r>
    </w:p>
    <w:p>
      <w:pPr/>
      <w:r>
        <w:rPr>
          <w:lang w:val="png_PG" w:bidi="png_PG"/>
        </w:rPr>
      </w:r>
      <w:r>
        <w:rPr>
          <w:lang w:val="png_PG" w:bidi="png_PG"/>
        </w:rPr>
        <w:t>Dispela stori em i gat wanpela hap bilong en.</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(ol i no mekim wanpela samting insait long dispela hap bilong stori, tasol ol i mas stap insait long banis Tempel.)</w:t>
      </w:r>
    </w:p>
    <w:p>
      <w:pPr>
        <w:pStyle w:val="ListBullet"/>
        <w:spacing w:line="240" w:lineRule="auto"/>
        <w:ind w:left="720"/>
      </w:pPr>
      <w:r>
        <w:rPr>
          <w:lang w:val="png_PG" w:bidi="png_PG"/>
        </w:rPr>
      </w:r>
      <w:r>
        <w:rPr>
          <w:lang w:val="png_PG" w:bidi="png_PG"/>
        </w:rPr>
        <w:t>Ol saveman bilong lo o skraip</w:t>
      </w:r>
    </w:p>
    <w:p>
      <w:pPr>
        <w:pStyle w:val="ListBullet"/>
        <w:spacing w:line="240" w:lineRule="auto"/>
        <w:ind w:left="720"/>
      </w:pPr>
      <w:r>
        <w:rPr>
          <w:lang w:val="png_PG" w:bidi="png_PG"/>
        </w:rPr>
      </w:r>
      <w:r>
        <w:rPr>
          <w:lang w:val="png_PG" w:bidi="png_PG"/>
        </w:rPr>
        <w:t>Ol Israel</w:t>
      </w:r>
    </w:p>
    <w:p>
      <w:pPr>
        <w:pStyle w:val="ListBullet"/>
        <w:spacing w:line="240" w:lineRule="auto"/>
        <w:ind w:left="720"/>
      </w:pPr>
      <w:r>
        <w:rPr>
          <w:lang w:val="png_PG" w:bidi="png_PG"/>
        </w:rPr>
      </w:r>
      <w:r>
        <w:rPr>
          <w:lang w:val="png_PG" w:bidi="png_PG"/>
        </w:rPr>
        <w:t>God</w:t>
      </w:r>
    </w:p>
    <w:p>
      <w:pPr>
        <w:pStyle w:val="ListBullet"/>
        <w:spacing w:line="240" w:lineRule="auto"/>
        <w:ind w:left="720"/>
      </w:pPr>
      <w:r>
        <w:rPr>
          <w:lang w:val="png_PG" w:bidi="png_PG"/>
        </w:rPr>
      </w:r>
      <w:r>
        <w:rPr>
          <w:lang w:val="png_PG" w:bidi="png_PG"/>
        </w:rPr>
        <w:t>Ol wantok</w:t>
      </w:r>
    </w:p>
    <w:p>
      <w:pPr/>
      <w:r>
        <w:rPr>
          <w:lang w:val="png_PG" w:bidi="png_PG"/>
        </w:rPr>
      </w:r>
      <w:r>
        <w:rPr>
          <w:lang w:val="png_PG" w:bidi="png_PG"/>
        </w:rPr>
        <w:t>Tokim grup long ektim aut dispela stori tupela taim. Namba wan taim, tokim grup ektim aut dispela stori na no ken stop. Namba tu taim, grup ektim aut dispela stori na stopim ol long wanwan hap insait long stori.</w:t>
      </w:r>
    </w:p>
    <w:p>
      <w:pPr/>
      <w:r>
        <w:rPr>
          <w:lang w:val="png_PG" w:bidi="png_PG"/>
        </w:rPr>
      </w:r>
      <w:r>
        <w:rPr>
          <w:lang w:val="png_PG" w:bidi="png_PG"/>
        </w:rPr>
        <w:t>Taim grup i ektim dispela stori namba wan taim, putim iyau long harim gut toktok i kamap namel long ol man, toktok i go olsem wanem, stori lain bilong wanwan hap, na oda bilong stori bihainim wanem samting i kamap pastaim.</w:t>
      </w:r>
    </w:p>
    <w:p>
      <w:pPr/>
      <w:r>
        <w:rPr>
          <w:lang w:val="png_PG" w:bidi="png_PG"/>
        </w:rPr>
      </w:r>
      <w:r>
        <w:rPr>
          <w:lang w:val="png_PG" w:bidi="png_PG"/>
        </w:rPr>
        <w:t xml:space="preserve">Grup i mas ektim aut Jisas i toktok wantaim ol hetman bilong lotu insait long banis Tempel. Ol disaipel bilong en tu i stap long hap. Taim Jisas i toktok wantaim ol hetman bilong lotu, wanpela saveman bilong lo i stap isi na harim, em i laikim tru wanem tok em i harim. Orait em i toktok long Jisas na askim em olsem, "Wanem lo em i winim olgeta lo na em impoten?" </w:t>
      </w:r>
      <w:r>
        <w:rPr>
          <w:b/>
          <w:lang w:val="png_PG" w:bidi="png_PG"/>
        </w:rPr>
        <w:t>Stopim pilai</w:t>
      </w:r>
      <w:r>
        <w:rPr>
          <w:lang w:val="png_PG" w:bidi="png_PG"/>
        </w:rPr>
        <w:t>. Askim Jisas, "Yu pilim olsem wanem?" Yupela bai i harim dispela kain tok olsem, "Mi amamas, long wanem mi lukim olsem, bel bilong dispela saveman i stap gut na em laik long kisim gutpela tingting." Askim saveman bilong lo, "Yu pilim olsem wanem?" Yupela bai i harim dispela kain tok olsem, "Mi laikim dispela tisa, Jisas. Mi laik tru long kisim klia wanem tok em i skulim." Statim gen pilai.</w:t>
      </w:r>
    </w:p>
    <w:p>
      <w:pPr/>
      <w:r>
        <w:rPr>
          <w:lang w:val="png_PG" w:bidi="png_PG"/>
        </w:rPr>
      </w:r>
      <w:r>
        <w:rPr>
          <w:lang w:val="png_PG" w:bidi="png_PG"/>
        </w:rPr>
        <w:t>Grup i mas ektim aut Jisas i tok, "Impoten lo tru, em i dispela, 'Yupela Israel, harim gut. Bikpela em wanpela tasol em i God bilong yumi. Yupela i mas laikim God, Bikpela bilong yumi, laikim em tru long bel bilong yupela na long spirit bilong yupela na long tingting bilong yupela na long strong bilong yupela. Na namba 2 lo em wankain na em impoten: Laikim ol wantok olsem yupela i laikim yupela yet. Dispela em tupela impotem lo."</w:t>
      </w:r>
    </w:p>
    <w:p>
      <w:pPr/>
      <w:r>
        <w:rPr>
          <w:lang w:val="png_PG" w:bidi="png_PG"/>
        </w:rPr>
      </w:r>
      <w:r>
        <w:rPr>
          <w:lang w:val="png_PG" w:bidi="png_PG"/>
        </w:rPr>
        <w:t>Grup i mas ektim aut tok saveman bilong lo i bekim: "Tisas, em gutpela tru! Yu tokim trupela tok." Orait dispela saveman bilong lo i tokim gen wanem tok Jisas i givim, "Wanpela God tasol i stap na nogat narapela God. Na mi save olsem, em impoten long mi mas laikim em wantaim olgeta bel na long save bilong mi na long tinging bilong mi na long olgeta strong bilong mi, na tu long laikim ol wantok olsem mi save laikim mi yet." Orait dispela man i tok gen olsem, "Dispela em i moa impoten winim pasin bilong mekim olgeta ofa bilong kukim long paia na givim ofa bihainim lo."</w:t>
      </w:r>
    </w:p>
    <w:p>
      <w:pPr/>
      <w:r>
        <w:rPr>
          <w:lang w:val="png_PG" w:bidi="png_PG"/>
        </w:rPr>
      </w:r>
      <w:r>
        <w:rPr>
          <w:lang w:val="png_PG" w:bidi="png_PG"/>
        </w:rPr>
        <w:t>Jisas i luksave olsem, dispela saveman bilong lo i klia gut tru long Kingdom bilong God. Jisas i tokim em olsem, "Yu i no stap longwe long kingdom bilong God." Stopim pilai. Askim Jisas, "Yu pilim olsem?" Yupela bai i harim dispela kain tok olsem, "Mi amamas olsem, dispela man i klia gut long hau long laikim God," "ol manmeri olsem dispela kain man i save mekim mi amamas." Askim dispela saveman bilong lo, "Yu pilim olsem wanem?" Yupela bai i harim dispela kain tok olsem, "I tru dispela man em i kam long God," "Bel bilong mi i pulap wantaim pasin bilong laikim," Mi laik lotu long God bilong laikim.</w:t>
      </w:r>
      <w:r>
        <w:rPr>
          <w:lang w:val="png_PG" w:bidi="png_PG"/>
        </w:rPr>
      </w:r>
    </w:p>
    <w:p>
      <w:pPr>
        <w:pStyle w:val="Heading3"/>
      </w:pPr>
      <w:r>
        <w:rPr>
          <w:lang w:val="png_PG" w:bidi="png_PG"/>
        </w:rPr>
        <w:t>Save gut long ol samting we i no klia</w:t>
      </w:r>
      <w:r>
        <w:rPr>
          <w:lang w:val="png_PG" w:bidi="png_PG"/>
        </w:rPr>
      </w:r>
    </w:p>
    <w:p>
      <w:pPr/>
      <w:r>
        <w:rPr>
          <w:lang w:val="png_PG" w:bidi="png_PG"/>
        </w:rPr>
      </w:r>
      <w:r>
        <w:rPr>
          <w:lang w:val="png_PG" w:bidi="png_PG"/>
        </w:rPr>
        <w:t>PULAPIM SPEIS</w:t>
      </w:r>
    </w:p>
    <w:p>
      <w:pPr/>
      <w:r>
        <w:rPr>
          <w:lang w:val="png_PG" w:bidi="png_PG"/>
        </w:rPr>
      </w:r>
      <w:r>
        <w:rPr>
          <w:lang w:val="png_PG" w:bidi="png_PG"/>
        </w:rPr>
        <w:t>Mak 12:28–34</w:t>
      </w:r>
    </w:p>
    <w:p>
      <w:pPr/>
      <w:r>
        <w:rPr>
          <w:lang w:val="png_PG" w:bidi="png_PG"/>
        </w:rPr>
      </w:r>
      <w:r>
        <w:rPr>
          <w:lang w:val="png_PG" w:bidi="png_PG"/>
        </w:rPr>
        <w:t>Harim gut tok i stap insait wanpela taim, stat wantaim isi wan long yupela i ken klia long tok ol i tanim na raitim long en.</w:t>
      </w:r>
    </w:p>
    <w:p>
      <w:pPr/>
      <w:r>
        <w:rPr>
          <w:lang w:val="png_PG" w:bidi="png_PG"/>
        </w:rPr>
      </w:r>
      <w:r>
        <w:rPr>
          <w:lang w:val="png_PG" w:bidi="png_PG"/>
        </w:rPr>
        <w:t xml:space="preserve">Jisas i toktok yet long ol hetman bilong lotu, tasol wanpela </w:t>
      </w:r>
      <w:r>
        <w:rPr>
          <w:b/>
          <w:lang w:val="png_PG" w:bidi="png_PG"/>
        </w:rPr>
        <w:t>saveman bilong lo</w:t>
      </w:r>
      <w:r>
        <w:rPr>
          <w:lang w:val="png_PG" w:bidi="png_PG"/>
        </w:rPr>
        <w:t xml:space="preserve"> i stap na wok long harim wanem tok Jisas i skulim na em i laikim tru. Em i askim Jisas, "Wanem lo em i winim olgeta lo na em i impoten tru?" Trensleitim </w:t>
      </w:r>
      <w:r>
        <w:rPr>
          <w:b/>
          <w:lang w:val="png_PG" w:bidi="png_PG"/>
        </w:rPr>
        <w:t>saveman bilong lo</w:t>
      </w:r>
      <w:r>
        <w:rPr>
          <w:lang w:val="png_PG" w:bidi="png_PG"/>
        </w:rPr>
        <w:t xml:space="preserve"> long wankain wei olsem yupela bin transleitim i kam long buk Mak, na tingim gut olsem, </w:t>
      </w:r>
      <w:r>
        <w:rPr>
          <w:b/>
          <w:lang w:val="png_PG" w:bidi="png_PG"/>
        </w:rPr>
        <w:t>saveman bilong lo</w:t>
      </w:r>
      <w:r>
        <w:rPr>
          <w:lang w:val="png_PG" w:bidi="png_PG"/>
        </w:rPr>
        <w:t xml:space="preserve"> i stap long bikpela wod list.</w:t>
      </w:r>
    </w:p>
    <w:p>
      <w:pPr/>
      <w:r>
        <w:rPr>
          <w:lang w:val="png_PG" w:bidi="png_PG"/>
        </w:rPr>
      </w:r>
      <w:r>
        <w:rPr>
          <w:lang w:val="png_PG" w:bidi="png_PG"/>
        </w:rPr>
        <w:t>Jisas i stat long tokim wanpela impoten prea na bilip bilong ol Juda. Em i tok olsem, "</w:t>
      </w:r>
      <w:r>
        <w:rPr>
          <w:b/>
          <w:lang w:val="png_PG" w:bidi="png_PG"/>
        </w:rPr>
        <w:t>Bikpela em i God bilong yumi, Bikpela em wanpela tasol</w:t>
      </w:r>
      <w:r>
        <w:rPr>
          <w:lang w:val="png_PG" w:bidi="png_PG"/>
        </w:rPr>
        <w:t xml:space="preserve">." Planti buk baibel ol bin trensleitim i tok olsem, "Bikpela em i God bilong yumi em wanpela God tasol." Ating em i tok olsem, i gat wanpela God tasol em i stap tu. Tasol ating dispela haptok i toktok stret long tok tru olsem, dispela God bilong ol Juda-em man i kamapim olgeta samting, God i stap oltaim oltaim-em wanpela God tasol husait inap long kisim biknem. </w:t>
      </w:r>
      <w:r>
        <w:rPr>
          <w:b/>
          <w:lang w:val="png_PG" w:bidi="png_PG"/>
        </w:rPr>
        <w:t>Bikpela</w:t>
      </w:r>
      <w:r>
        <w:rPr>
          <w:lang w:val="png_PG" w:bidi="png_PG"/>
        </w:rPr>
        <w:t xml:space="preserve"> long hia, em i tok long God em yet na i gat hap we i toktok long nem bilong en Yawe.</w:t>
      </w:r>
    </w:p>
    <w:p>
      <w:pPr/>
      <w:r>
        <w:rPr>
          <w:lang w:val="png_PG" w:bidi="png_PG"/>
        </w:rPr>
      </w:r>
      <w:r>
        <w:rPr>
          <w:lang w:val="png_PG" w:bidi="png_PG"/>
        </w:rPr>
        <w:t xml:space="preserve">Orait Jisas i tok olsem, "Yupela i mas laikim em tru long </w:t>
      </w:r>
      <w:r>
        <w:rPr>
          <w:b/>
          <w:lang w:val="png_PG" w:bidi="png_PG"/>
        </w:rPr>
        <w:t>bel</w:t>
      </w:r>
      <w:r>
        <w:rPr>
          <w:lang w:val="png_PG" w:bidi="png_PG"/>
        </w:rPr>
        <w:t xml:space="preserve"> bilong yupela na long </w:t>
      </w:r>
      <w:r>
        <w:rPr>
          <w:b/>
          <w:lang w:val="png_PG" w:bidi="png_PG"/>
        </w:rPr>
        <w:t>spirit</w:t>
      </w:r>
      <w:r>
        <w:rPr>
          <w:lang w:val="png_PG" w:bidi="png_PG"/>
        </w:rPr>
        <w:t xml:space="preserve"> bilong yupela na long </w:t>
      </w:r>
      <w:r>
        <w:rPr>
          <w:b/>
          <w:lang w:val="png_PG" w:bidi="png_PG"/>
        </w:rPr>
        <w:t>tingting</w:t>
      </w:r>
      <w:r>
        <w:rPr>
          <w:lang w:val="png_PG" w:bidi="png_PG"/>
        </w:rPr>
        <w:t xml:space="preserve"> bilong yupela na long </w:t>
      </w:r>
      <w:r>
        <w:rPr>
          <w:b/>
          <w:lang w:val="png_PG" w:bidi="png_PG"/>
        </w:rPr>
        <w:t>strong</w:t>
      </w:r>
      <w:r>
        <w:rPr>
          <w:lang w:val="png_PG" w:bidi="png_PG"/>
        </w:rPr>
        <w:t xml:space="preserve"> bilong yupela.</w:t>
      </w:r>
    </w:p>
    <w:p>
      <w:pPr/>
      <w:r>
        <w:rPr>
          <w:lang w:val="png_PG" w:bidi="png_PG"/>
        </w:rPr>
      </w:r>
      <w:r>
        <w:rPr>
          <w:b/>
          <w:lang w:val="png_PG" w:bidi="png_PG"/>
        </w:rPr>
        <w:t>Bel</w:t>
      </w:r>
      <w:r>
        <w:rPr>
          <w:lang w:val="png_PG" w:bidi="png_PG"/>
        </w:rPr>
        <w:t xml:space="preserve"> em hap bilong man i save pilim na kamapim tingting. </w:t>
      </w:r>
      <w:r>
        <w:rPr>
          <w:b/>
          <w:lang w:val="png_PG" w:bidi="png_PG"/>
        </w:rPr>
        <w:t>Spiri</w:t>
      </w:r>
      <w:r>
        <w:rPr>
          <w:lang w:val="png_PG" w:bidi="png_PG"/>
        </w:rPr>
        <w:t xml:space="preserve">t em insait hap bilong laip na tinging. Bel na spirit, tupela wantaim i tok long insait laip bilong man. </w:t>
      </w:r>
      <w:r>
        <w:rPr>
          <w:b/>
          <w:lang w:val="png_PG" w:bidi="png_PG"/>
        </w:rPr>
        <w:t>Tingting</w:t>
      </w:r>
      <w:r>
        <w:rPr>
          <w:lang w:val="png_PG" w:bidi="png_PG"/>
        </w:rPr>
        <w:t xml:space="preserve"> em i tok long hap bilong man long tingim, long save gut, na strong bilong tingting. </w:t>
      </w:r>
      <w:r>
        <w:rPr>
          <w:b/>
          <w:lang w:val="png_PG" w:bidi="png_PG"/>
        </w:rPr>
        <w:t>Strong</w:t>
      </w:r>
      <w:r>
        <w:rPr>
          <w:lang w:val="png_PG" w:bidi="png_PG"/>
        </w:rPr>
        <w:t xml:space="preserve"> em i tok long strong bilong man long mekim samting, o strong bilong bodi. Ol dispela wod i wok bung wantaim long mekim klia long olgeta samting i stap insait long wanpela man na strong bilong en inap long mekim ol samting.</w:t>
      </w:r>
    </w:p>
    <w:p>
      <w:pPr/>
      <w:r>
        <w:rPr>
          <w:lang w:val="png_PG" w:bidi="png_PG"/>
        </w:rPr>
      </w:r>
      <w:r>
        <w:rPr>
          <w:lang w:val="png_PG" w:bidi="png_PG"/>
        </w:rPr>
        <w:t xml:space="preserve">Ating yupela i no inap bihainim wanwan wod long trensleitim, tasol trensleitim i go long tok i gat wankain minin olsem em i stap antap. Stop na diskas olsem trensleisen grup, yupela bai i trensleitim wanwan wod </w:t>
      </w:r>
      <w:r>
        <w:rPr>
          <w:b/>
          <w:lang w:val="png_PG" w:bidi="png_PG"/>
        </w:rPr>
        <w:t>bel</w:t>
      </w:r>
      <w:r>
        <w:rPr>
          <w:lang w:val="png_PG" w:bidi="png_PG"/>
        </w:rPr>
        <w:t xml:space="preserve">, </w:t>
      </w:r>
      <w:r>
        <w:rPr>
          <w:b/>
          <w:lang w:val="png_PG" w:bidi="png_PG"/>
        </w:rPr>
        <w:t>spirit</w:t>
      </w:r>
      <w:r>
        <w:rPr>
          <w:lang w:val="png_PG" w:bidi="png_PG"/>
        </w:rPr>
        <w:t xml:space="preserve">, </w:t>
      </w:r>
      <w:r>
        <w:rPr>
          <w:b/>
          <w:lang w:val="png_PG" w:bidi="png_PG"/>
        </w:rPr>
        <w:t>tingting</w:t>
      </w:r>
      <w:r>
        <w:rPr>
          <w:lang w:val="png_PG" w:bidi="png_PG"/>
        </w:rPr>
        <w:t xml:space="preserve"> na </w:t>
      </w:r>
      <w:r>
        <w:rPr>
          <w:b/>
          <w:lang w:val="png_PG" w:bidi="png_PG"/>
        </w:rPr>
        <w:t>strong</w:t>
      </w:r>
      <w:r>
        <w:rPr>
          <w:lang w:val="png_PG" w:bidi="png_PG"/>
        </w:rPr>
        <w:t xml:space="preserve"> olsem wanem.</w:t>
      </w:r>
    </w:p>
    <w:p>
      <w:pPr/>
      <w:r>
        <w:rPr>
          <w:lang w:val="png_PG" w:bidi="png_PG"/>
        </w:rPr>
      </w:r>
      <w:r>
        <w:rPr>
          <w:lang w:val="png_PG" w:bidi="png_PG"/>
        </w:rPr>
        <w:t xml:space="preserve">Orait Jisas i tok olsem, "Yu mas laikim ol </w:t>
      </w:r>
      <w:r>
        <w:rPr>
          <w:b/>
          <w:lang w:val="png_PG" w:bidi="png_PG"/>
        </w:rPr>
        <w:t>wantok</w:t>
      </w:r>
      <w:r>
        <w:rPr>
          <w:lang w:val="png_PG" w:bidi="png_PG"/>
        </w:rPr>
        <w:t xml:space="preserve"> olsem yu laikim yu yet. Maski dispela wod "yu" i tok long wanpela man tasol long hia, tasol Jisas i minim dispela tok long olgeta man long bihainim, i no tok long dispela saveman bilong lo tasol.</w:t>
      </w:r>
    </w:p>
    <w:p>
      <w:pPr/>
      <w:r>
        <w:rPr>
          <w:lang w:val="png_PG" w:bidi="png_PG"/>
        </w:rPr>
      </w:r>
      <w:r>
        <w:rPr>
          <w:lang w:val="png_PG" w:bidi="png_PG"/>
        </w:rPr>
        <w:t>Ating yupela nid long mekim klia dispela wod wantok. Insait long dispela hap bilong stori, em bai i minim ol man i stap klostu, wanpela man long grup yupela i save stap wantaim long en, o man long sem tokples grup. Tasol tingim gut, Jisas i minim ol lain manmeri i stap aut long bikpela hap eria. Em i minim, wanem kain man yu bungim em.</w:t>
      </w:r>
    </w:p>
    <w:p>
      <w:pPr/>
      <w:r>
        <w:rPr>
          <w:lang w:val="png_PG" w:bidi="png_PG"/>
        </w:rPr>
      </w:r>
      <w:r>
        <w:rPr>
          <w:lang w:val="png_PG" w:bidi="png_PG"/>
        </w:rPr>
        <w:t xml:space="preserve">Saveman bilong lo i tok olsem, "Tisa, yu mekim gutpela tok" o "Yu tok tru." Bikpela wanpela tasol em i God, na i no gat narapela God i stap. Dispela man i amamas long dispela tok. Em i kolim Jisas olsem, </w:t>
      </w:r>
      <w:r>
        <w:rPr>
          <w:b/>
          <w:lang w:val="png_PG" w:bidi="png_PG"/>
        </w:rPr>
        <w:t>Tisa</w:t>
      </w:r>
      <w:r>
        <w:rPr>
          <w:lang w:val="png_PG" w:bidi="png_PG"/>
        </w:rPr>
        <w:t xml:space="preserve">. Trensleitim </w:t>
      </w:r>
      <w:r>
        <w:rPr>
          <w:b/>
          <w:lang w:val="png_PG" w:bidi="png_PG"/>
        </w:rPr>
        <w:t>tisa</w:t>
      </w:r>
      <w:r>
        <w:rPr>
          <w:lang w:val="png_PG" w:bidi="png_PG"/>
        </w:rPr>
        <w:t xml:space="preserve"> long sem wei yupela bin trensleitim i kam long buk Mak, na tingim gut olsem, </w:t>
      </w:r>
      <w:r>
        <w:rPr>
          <w:b/>
          <w:lang w:val="png_PG" w:bidi="png_PG"/>
        </w:rPr>
        <w:t>tisa</w:t>
      </w:r>
      <w:r>
        <w:rPr>
          <w:lang w:val="png_PG" w:bidi="png_PG"/>
        </w:rPr>
        <w:t xml:space="preserve"> i stap long bikpela wod list.</w:t>
      </w:r>
    </w:p>
    <w:p>
      <w:pPr/>
      <w:r>
        <w:rPr>
          <w:lang w:val="png_PG" w:bidi="png_PG"/>
        </w:rPr>
      </w:r>
      <w:r>
        <w:rPr>
          <w:lang w:val="png_PG" w:bidi="png_PG"/>
        </w:rPr>
        <w:t>Saveman bilong lo i tokim gen wanem Jisas i tokim long liklik haptok. Em i tok olsem, "</w:t>
      </w:r>
      <w:r>
        <w:rPr>
          <w:b/>
          <w:lang w:val="png_PG" w:bidi="png_PG"/>
        </w:rPr>
        <w:t>God em wanpela i stap, nogat narapela, em wanpela tasol</w:t>
      </w:r>
      <w:r>
        <w:rPr>
          <w:lang w:val="png_PG" w:bidi="png_PG"/>
        </w:rPr>
        <w:t>. Dispela i minim sem samting olsem Jisas i tokim pinis. Em i minim olsem, God em wanpela tasol, olsem God em yet i stap. Nogat wanpela man, em i impoten tru long ol bai i lotuim em olsem God.</w:t>
      </w:r>
    </w:p>
    <w:p>
      <w:pPr/>
      <w:r>
        <w:rPr>
          <w:lang w:val="png_PG" w:bidi="png_PG"/>
        </w:rPr>
      </w:r>
      <w:r>
        <w:rPr>
          <w:lang w:val="png_PG" w:bidi="png_PG"/>
        </w:rPr>
        <w:t xml:space="preserve">Saveman bilong lo i tok olsem, ol dispela tok koman, em impoten winim </w:t>
      </w:r>
      <w:r>
        <w:rPr>
          <w:b/>
          <w:lang w:val="png_PG" w:bidi="png_PG"/>
        </w:rPr>
        <w:t>ofa bilong kukim long paia na ol ofa</w:t>
      </w:r>
      <w:r>
        <w:rPr>
          <w:lang w:val="png_PG" w:bidi="png_PG"/>
        </w:rPr>
        <w:t xml:space="preserve"> bilong givim i go long God.</w:t>
      </w:r>
    </w:p>
    <w:p>
      <w:pPr/>
      <w:r>
        <w:rPr>
          <w:lang w:val="png_PG" w:bidi="png_PG"/>
        </w:rPr>
      </w:r>
      <w:r>
        <w:rPr>
          <w:b/>
          <w:lang w:val="png_PG" w:bidi="png_PG"/>
        </w:rPr>
        <w:t>Ofa bilong kukim long paia</w:t>
      </w:r>
      <w:r>
        <w:rPr>
          <w:lang w:val="png_PG" w:bidi="png_PG"/>
        </w:rPr>
        <w:t>, em ol animol taim ol manmeri i kukim olgeta long paia i go long God.</w:t>
      </w:r>
    </w:p>
    <w:p>
      <w:pPr/>
      <w:r>
        <w:rPr>
          <w:lang w:val="png_PG" w:bidi="png_PG"/>
        </w:rPr>
      </w:r>
      <w:r>
        <w:rPr>
          <w:b/>
          <w:lang w:val="png_PG" w:bidi="png_PG"/>
        </w:rPr>
        <w:t>Ofa</w:t>
      </w:r>
      <w:r>
        <w:rPr>
          <w:lang w:val="png_PG" w:bidi="png_PG"/>
        </w:rPr>
        <w:t xml:space="preserve"> em ol wanem kain samting ol manmeri i givim i go long God long tok tenkyu, na long givim biknem long em o askim em long rausim sin bilong ol.</w:t>
      </w:r>
    </w:p>
    <w:p>
      <w:pPr/>
      <w:r>
        <w:rPr>
          <w:lang w:val="png_PG" w:bidi="png_PG"/>
        </w:rPr>
      </w:r>
      <w:r>
        <w:rPr>
          <w:lang w:val="png_PG" w:bidi="png_PG"/>
        </w:rPr>
        <w:t xml:space="preserve">Jisas i tokim dispela man olsem, </w:t>
      </w:r>
      <w:r>
        <w:rPr>
          <w:b/>
          <w:lang w:val="png_PG" w:bidi="png_PG"/>
        </w:rPr>
        <w:t>yu no stap longwe long Kingdom bilong God</w:t>
      </w:r>
      <w:r>
        <w:rPr>
          <w:lang w:val="png_PG" w:bidi="png_PG"/>
        </w:rPr>
        <w:t xml:space="preserve">. </w:t>
      </w:r>
      <w:r>
        <w:rPr>
          <w:b/>
          <w:lang w:val="png_PG" w:bidi="png_PG"/>
        </w:rPr>
        <w:t>Dispela Kingdom bilong God</w:t>
      </w:r>
      <w:r>
        <w:rPr>
          <w:lang w:val="png_PG" w:bidi="png_PG"/>
        </w:rPr>
        <w:t xml:space="preserve"> em sindaun bilong man o pasin bilong stap wantaim, i no tok long ples o hap bilong stap. Long sem wei olsem yupela bin trensleitim i kam long buk Mak, na tingim gut olsem, dispela wod, em i stap long bikpela wod list.</w:t>
      </w:r>
      <w:r>
        <w:rPr>
          <w:lang w:val="png_PG" w:bidi="png_PG"/>
        </w:rPr>
      </w:r>
      <w:r>
        <w:rPr>
          <w:lang w:val="png_PG" w:bidi="png_PG"/>
        </w:rPr>
      </w:r>
    </w:p>
    <w:p>
      <w:pPr/>
      <w:r>
        <w:rPr>
          <w:lang w:val="png_PG" w:bidi="png_PG"/>
        </w:rPr>
      </w:r>
    </w:p>
    <w:p>
      <w:pPr>
        <w:pStyle w:val="Heading2"/>
      </w:pPr>
      <w:r>
        <w:rPr>
          <w:lang w:val="png_PG" w:bidi="png_PG"/>
        </w:rPr>
        <w:t>Mak 12:28–34</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53">
        <w:r>
          <w:rPr>
            <w:lang w:val="png_PG" w:bidi="png_PG"/>
          </w:rPr>
          <w:rPr>
            <w:color w:val="0000EE"/>
            <w:u w:val="single"/>
          </w:rPr>
          <w:t>Harim na putim long tingting na bel</w:t>
        </w:r>
      </w:hyperlink>
      <w:r>
        <w:rPr>
          <w:lang w:val="png_PG" w:bidi="png_PG"/>
        </w:rPr>
        <w:t xml:space="preserve"> (537 KB)</w:t>
      </w:r>
      <w:r>
        <w:rPr>
          <w:lang w:val="png_PG" w:bidi="png_PG"/>
        </w:rPr>
      </w:r>
    </w:p>
    <w:p>
      <w:pPr>
        <w:pStyle w:val="ListBullet"/>
        <w:spacing w:line="240" w:lineRule="auto"/>
        <w:ind w:left="720"/>
      </w:pPr>
      <w:r>
        <w:rPr>
          <w:lang w:val="png_PG" w:bidi="png_PG"/>
        </w:rPr>
      </w:r>
      <w:hyperlink r:id="rId254">
        <w:r>
          <w:rPr>
            <w:lang w:val="png_PG" w:bidi="png_PG"/>
          </w:rPr>
          <w:rPr>
            <w:color w:val="0000EE"/>
            <w:u w:val="single"/>
          </w:rPr>
          <w:t>Save long taim na ples we stori i kamap long en</w:t>
        </w:r>
      </w:hyperlink>
      <w:r>
        <w:rPr>
          <w:lang w:val="png_PG" w:bidi="png_PG"/>
        </w:rPr>
        <w:t xml:space="preserve"> (4.0 MB)</w:t>
      </w:r>
      <w:r>
        <w:rPr>
          <w:lang w:val="png_PG" w:bidi="png_PG"/>
        </w:rPr>
      </w:r>
    </w:p>
    <w:p>
      <w:pPr>
        <w:pStyle w:val="ListBullet"/>
        <w:spacing w:line="240" w:lineRule="auto"/>
        <w:ind w:left="720"/>
      </w:pPr>
      <w:r>
        <w:rPr>
          <w:lang w:val="png_PG" w:bidi="png_PG"/>
        </w:rPr>
      </w:r>
      <w:hyperlink r:id="rId255">
        <w:r>
          <w:rPr>
            <w:lang w:val="png_PG" w:bidi="png_PG"/>
          </w:rPr>
          <w:rPr>
            <w:color w:val="0000EE"/>
            <w:u w:val="single"/>
          </w:rPr>
          <w:t>Save gut long wanwan Hap bilong Stori</w:t>
        </w:r>
      </w:hyperlink>
      <w:r>
        <w:rPr>
          <w:lang w:val="png_PG" w:bidi="png_PG"/>
        </w:rPr>
        <w:t xml:space="preserve"> (2.4 MB)</w:t>
      </w:r>
      <w:r>
        <w:rPr>
          <w:lang w:val="png_PG" w:bidi="png_PG"/>
        </w:rPr>
      </w:r>
    </w:p>
    <w:p>
      <w:pPr>
        <w:pStyle w:val="ListBullet"/>
        <w:spacing w:line="240" w:lineRule="auto"/>
        <w:ind w:left="720"/>
      </w:pPr>
      <w:r>
        <w:rPr>
          <w:lang w:val="png_PG" w:bidi="png_PG"/>
        </w:rPr>
      </w:r>
      <w:hyperlink r:id="rId256">
        <w:r>
          <w:rPr>
            <w:lang w:val="png_PG" w:bidi="png_PG"/>
          </w:rPr>
          <w:rPr>
            <w:color w:val="0000EE"/>
            <w:u w:val="single"/>
          </w:rPr>
          <w:t>Putim yu yet insait long stori</w:t>
        </w:r>
      </w:hyperlink>
      <w:r>
        <w:rPr>
          <w:lang w:val="png_PG" w:bidi="png_PG"/>
        </w:rPr>
        <w:t xml:space="preserve"> (2.9 MB)</w:t>
      </w:r>
      <w:r>
        <w:rPr>
          <w:lang w:val="png_PG" w:bidi="png_PG"/>
        </w:rPr>
      </w:r>
    </w:p>
    <w:p>
      <w:pPr>
        <w:pStyle w:val="ListBullet"/>
        <w:spacing w:line="240" w:lineRule="auto"/>
        <w:ind w:left="720"/>
      </w:pPr>
      <w:r>
        <w:rPr>
          <w:lang w:val="png_PG" w:bidi="png_PG"/>
        </w:rPr>
      </w:r>
      <w:hyperlink r:id="rId257">
        <w:r>
          <w:rPr>
            <w:lang w:val="png_PG" w:bidi="png_PG"/>
          </w:rPr>
          <w:rPr>
            <w:color w:val="0000EE"/>
            <w:u w:val="single"/>
          </w:rPr>
          <w:t>Save gut long ol samting we i no klia</w:t>
        </w:r>
      </w:hyperlink>
      <w:r>
        <w:rPr>
          <w:lang w:val="png_PG" w:bidi="png_PG"/>
        </w:rPr>
        <w:t xml:space="preserve"> (3.5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12:35–37</w:t>
      </w:r>
      <w:r>
        <w:rPr>
          <w:lang w:val="png_PG" w:bidi="png_PG"/>
        </w:rPr>
      </w:r>
    </w:p>
    <w:p>
      <w:pPr>
        <w:pStyle w:val="Heading3"/>
      </w:pPr>
      <w:r>
        <w:rPr>
          <w:lang w:val="png_PG" w:bidi="png_PG"/>
        </w:rPr>
        <w:t>Harim na putim long tingting na bel</w:t>
      </w:r>
      <w:r>
        <w:rPr>
          <w:lang w:val="png_PG" w:bidi="png_PG"/>
        </w:rPr>
      </w:r>
    </w:p>
    <w:p>
      <w:pPr/>
      <w:r>
        <w:rPr>
          <w:lang w:val="png_PG" w:bidi="png_PG"/>
        </w:rPr>
      </w:r>
      <w:r>
        <w:rPr>
          <w:lang w:val="png_PG" w:bidi="png_PG"/>
        </w:rPr>
        <w:t>Harim gut stori i stap insait long buk Mak 12:35–37 na putim i go insait long tingting bilong yupela. Harim gut tok i stap insait tripela taim. (long tripela wei ol i tanim tok long en, sapos em inap) Orait stap olsem wanpela grup na diskasim ol dispela kwesten</w:t>
      </w:r>
    </w:p>
    <w:p>
      <w:pPr>
        <w:pStyle w:val="ListNumber"/>
        <w:numPr>
          <w:ilvl w:val="0"/>
          <w:numId w:val="16"/>
        </w:numPr>
        <w:spacing w:line="240" w:lineRule="auto"/>
        <w:ind w:left="720"/>
      </w:pPr>
      <w:r>
        <w:rPr>
          <w:lang w:val="png_PG" w:bidi="png_PG"/>
        </w:rPr>
      </w:r>
      <w:r>
        <w:rPr>
          <w:lang w:val="png_PG" w:bidi="png_PG"/>
        </w:rPr>
        <w:t>Yupela i laikim wanem hap insait long dispela stori?</w:t>
      </w:r>
    </w:p>
    <w:p>
      <w:pPr>
        <w:pStyle w:val="ListNumber"/>
        <w:spacing w:line="240" w:lineRule="auto"/>
        <w:ind w:left="720"/>
      </w:pPr>
      <w:r>
        <w:rPr>
          <w:lang w:val="png_PG" w:bidi="png_PG"/>
        </w:rPr>
      </w:r>
      <w:r>
        <w:rPr>
          <w:lang w:val="png_PG" w:bidi="png_PG"/>
        </w:rPr>
        <w:t>Wanem hap bilong stori yupela i no laikim o i no klia long en?</w:t>
      </w:r>
    </w:p>
    <w:p>
      <w:pPr>
        <w:pStyle w:val="ListNumber"/>
        <w:spacing w:line="240" w:lineRule="auto"/>
        <w:ind w:left="720"/>
      </w:pPr>
      <w:r>
        <w:rPr>
          <w:lang w:val="png_PG" w:bidi="png_PG"/>
        </w:rPr>
      </w:r>
      <w:r>
        <w:rPr>
          <w:lang w:val="png_PG" w:bidi="png_PG"/>
        </w:rPr>
        <w:t>Dispela stori i tokim yumi wanem long sait bilong Jisas?</w:t>
      </w:r>
    </w:p>
    <w:p>
      <w:pPr>
        <w:pStyle w:val="ListNumber"/>
        <w:spacing w:line="240" w:lineRule="auto"/>
        <w:ind w:left="720"/>
      </w:pPr>
      <w:r>
        <w:rPr>
          <w:lang w:val="png_PG" w:bidi="png_PG"/>
        </w:rPr>
      </w:r>
      <w:r>
        <w:rPr>
          <w:lang w:val="png_PG" w:bidi="png_PG"/>
        </w:rPr>
        <w:t>Dispela stori i tokim yumi wanem long sait bilong ol manmeri?</w:t>
      </w:r>
    </w:p>
    <w:p>
      <w:pPr>
        <w:pStyle w:val="ListNumber"/>
        <w:spacing w:line="240" w:lineRule="auto"/>
        <w:ind w:left="720"/>
      </w:pPr>
      <w:r>
        <w:rPr>
          <w:lang w:val="png_PG" w:bidi="png_PG"/>
        </w:rPr>
      </w:r>
      <w:r>
        <w:rPr>
          <w:lang w:val="png_PG" w:bidi="png_PG"/>
        </w:rPr>
        <w:t>Dispela stori em bai i wok olsem wanem long laip bilong yumi long olgeta dei?</w:t>
      </w:r>
    </w:p>
    <w:p>
      <w:pPr>
        <w:pStyle w:val="ListNumber"/>
        <w:spacing w:line="240" w:lineRule="auto"/>
        <w:ind w:left="720"/>
      </w:pPr>
      <w:r>
        <w:rPr>
          <w:lang w:val="png_PG" w:bidi="png_PG"/>
        </w:rPr>
      </w:r>
      <w:r>
        <w:rPr>
          <w:lang w:val="png_PG" w:bidi="png_PG"/>
        </w:rPr>
        <w:t>Yupela i save long ol man husait i nidim tru dispela stori long harim?</w:t>
      </w:r>
      <w:r>
        <w:rPr>
          <w:lang w:val="png_PG" w:bidi="png_PG"/>
        </w:rPr>
      </w:r>
    </w:p>
    <w:p>
      <w:pPr>
        <w:pStyle w:val="Heading3"/>
      </w:pPr>
      <w:r>
        <w:rPr>
          <w:lang w:val="png_PG" w:bidi="png_PG"/>
        </w:rPr>
        <w:t>Save long taim na ples we stori i kamap long en</w:t>
      </w:r>
      <w:r>
        <w:rPr>
          <w:lang w:val="png_PG" w:bidi="png_PG"/>
        </w:rPr>
      </w:r>
    </w:p>
    <w:p>
      <w:pPr/>
      <w:r>
        <w:rPr>
          <w:lang w:val="png_PG" w:bidi="png_PG"/>
        </w:rPr>
      </w:r>
      <w:r>
        <w:rPr>
          <w:lang w:val="png_PG" w:bidi="png_PG"/>
        </w:rPr>
        <w:t>STRETIM WANWAN HAP BILONG STORI</w:t>
      </w:r>
    </w:p>
    <w:p>
      <w:pPr/>
      <w:r>
        <w:rPr>
          <w:lang w:val="png_PG" w:bidi="png_PG"/>
        </w:rPr>
      </w:r>
      <w:r>
        <w:rPr>
          <w:lang w:val="png_PG" w:bidi="png_PG"/>
        </w:rPr>
        <w:t>Mak 12:35–37</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Jisas i go het long skulim ol manmeri insait long banis Tempel. Em i askim tupela hatpela kwesten em i no inap long daunim wanpela narapela i go daun. Em i laik soim olsem, tupela haptok wantaim, em i tru, maski tupela wantaim bai i luk olsem em i no inap kamap tru. Dispela em wei bilong ol tisa bilong Juda oltaim i save usim long givim skul.</w:t>
      </w:r>
    </w:p>
    <w:p>
      <w:pPr/>
      <w:r>
        <w:rPr>
          <w:lang w:val="png_PG" w:bidi="png_PG"/>
        </w:rPr>
      </w:r>
      <w:r>
        <w:rPr>
          <w:lang w:val="png_PG" w:bidi="png_PG"/>
        </w:rPr>
        <w:t>Ol profet bilong Juda i tok olsem, Mesaia o man bilong kisim bek ol manmeri Juda, em bai i kam long lain bilong Devit husait i gat biknem na em i impoten King. Jisas i askim olsem, "Bilong wanem ol saveman bilong lo i tok olsem, Mesaia em pikinini tasol, o em i kam long lain bilong King Devit?" Orait Jisas i tok olsem, Holi Spirit i givim tingting long King Devit long mekim dispela tok i stap insait long Buk Song 110.</w:t>
      </w:r>
    </w:p>
    <w:p>
      <w:pPr/>
      <w:r>
        <w:rPr>
          <w:lang w:val="png_PG" w:bidi="png_PG"/>
        </w:rPr>
      </w:r>
      <w:r>
        <w:rPr>
          <w:lang w:val="png_PG" w:bidi="png_PG"/>
        </w:rPr>
        <w:t>"Bikpela i tokim Bikpela bilong mi olsem,</w:t>
      </w:r>
    </w:p>
    <w:p>
      <w:pPr/>
      <w:r>
        <w:rPr>
          <w:lang w:val="png_PG" w:bidi="png_PG"/>
        </w:rPr>
      </w:r>
      <w:r>
        <w:rPr>
          <w:lang w:val="png_PG" w:bidi="png_PG"/>
        </w:rPr>
        <w:t>Yu sindaun long hansut bilong mi</w:t>
      </w:r>
    </w:p>
    <w:p>
      <w:pPr/>
      <w:r>
        <w:rPr>
          <w:lang w:val="png_PG" w:bidi="png_PG"/>
        </w:rPr>
      </w:r>
      <w:r>
        <w:rPr>
          <w:lang w:val="png_PG" w:bidi="png_PG"/>
        </w:rPr>
        <w:t>inap mi putim ol birua bilong yu</w:t>
      </w:r>
    </w:p>
    <w:p>
      <w:pPr/>
      <w:r>
        <w:rPr>
          <w:lang w:val="png_PG" w:bidi="png_PG"/>
        </w:rPr>
      </w:r>
      <w:r>
        <w:rPr>
          <w:lang w:val="png_PG" w:bidi="png_PG"/>
        </w:rPr>
        <w:t>i stap aninit long lek bilong yu."</w:t>
      </w:r>
    </w:p>
    <w:p>
      <w:pPr/>
      <w:r>
        <w:rPr>
          <w:lang w:val="png_PG" w:bidi="png_PG"/>
        </w:rPr>
      </w:r>
      <w:r>
        <w:rPr>
          <w:lang w:val="png_PG" w:bidi="png_PG"/>
        </w:rPr>
        <w:t>Devit yet i kolim dispela man Bikpela bilong en-Mesaia-long sindaun long hansut, o long ples bilong kisim biknem. Long pasin bilong ol Juda, man i sindaun long hansut i gat pawa wantaim King long bosim ol manmeri. God i wok long tokim Mesaia olsem, Mesaia wantaim em yet (God) bai i bosim ol manmeri. God bai i putim ol birua bilong Mesaia i stap aninit long en. Dispela em wanpela piksa bilong man i winim pait, em bai i putim lek antap long ol nek bilong ol birua, em i daunim ol long pait.</w:t>
      </w:r>
    </w:p>
    <w:p>
      <w:pPr/>
      <w:r>
        <w:rPr>
          <w:lang w:val="png_PG" w:bidi="png_PG"/>
        </w:rPr>
      </w:r>
      <w:r>
        <w:rPr>
          <w:lang w:val="png_PG" w:bidi="png_PG"/>
        </w:rPr>
        <w:t>Stop long hia na diskas olsem trensleisen grup: God na ol impoten lida i save mekim gut long wanpela man olsem wanem? Long hia, God i putim Mesaia long hansut bilong en, olsem na tupela i ken bosim dispela Kingdom wantaim.</w:t>
      </w:r>
    </w:p>
    <w:p>
      <w:pPr/>
      <w:r>
        <w:rPr>
          <w:lang w:val="png_PG" w:bidi="png_PG"/>
        </w:rPr>
      </w:r>
      <w:r>
        <w:rPr>
          <w:lang w:val="png_PG" w:bidi="png_PG"/>
        </w:rPr>
        <w:t>Yupela i save mekim gut long givim biknem na pawa long wanpela man olsem wanem long pasin na wei bilong yupela?</w:t>
      </w:r>
    </w:p>
    <w:p>
      <w:pPr/>
      <w:r>
        <w:rPr>
          <w:lang w:val="png_PG" w:bidi="png_PG"/>
        </w:rPr>
      </w:r>
      <w:r>
        <w:rPr>
          <w:lang w:val="png_PG" w:bidi="png_PG"/>
        </w:rPr>
        <w:t>God i givim pawa long Mesaia na em i winim ol birua bilong en taim em i putim ol i kam long lek bilong en. Long wei na pasin bilong yupela, ol man i winim pait i save mekim wanem long ol birua taim ol i winim pait?</w:t>
      </w:r>
    </w:p>
    <w:p>
      <w:pPr/>
      <w:r>
        <w:rPr>
          <w:lang w:val="png_PG" w:bidi="png_PG"/>
        </w:rPr>
      </w:r>
      <w:r>
        <w:rPr>
          <w:lang w:val="png_PG" w:bidi="png_PG"/>
        </w:rPr>
        <w:t>Ol King na ol papa, ol i no bin kolim pikinini lain bilong ol olsem, bikpela o masta, em olsem na em hat long Devit bai i kolim wanpela bilong pikinini lain bilong en olsem, bikpela o masta.</w:t>
      </w:r>
    </w:p>
    <w:p>
      <w:pPr/>
      <w:r>
        <w:rPr>
          <w:lang w:val="png_PG" w:bidi="png_PG"/>
        </w:rPr>
      </w:r>
      <w:r>
        <w:rPr>
          <w:lang w:val="png_PG" w:bidi="png_PG"/>
        </w:rPr>
        <w:t>Stop long hia na diskas olsem trensleisen grup: Long pasin na wei bilong yupela, ol i save lukim ol pikinini lain bilong ol olsem wanem? Yupela i save lukim ol pikinini lain bilong yupela olsem, ol impoten o ol i gat pawa?</w:t>
      </w:r>
    </w:p>
    <w:p>
      <w:pPr/>
      <w:r>
        <w:rPr>
          <w:lang w:val="png_PG" w:bidi="png_PG"/>
        </w:rPr>
      </w:r>
      <w:r>
        <w:rPr>
          <w:lang w:val="png_PG" w:bidi="png_PG"/>
        </w:rPr>
        <w:t>Jisas i askim olsem, "Hau na Mesaia bai i kam long pikinini lain bilong Devit o long pikinini bilong King Devit, long wanem Devit i kolim Mesaia olsem 'bikpela bilong mi'?" Sampela manmeri i bilip olsem, Mesaia bai i kamapim gen Kingdom bilong Devit long dispela graun. Em olsem tasol, Jisas i traim long soim olsem, wok bilong en long kamapim wanpela bikpela Kingdom bilong God. Jisas i no traim long tok giaman olsem, Mesaia em pikinini lain bilong King Devit. Tasol, Jisas i laik ol manmeri i mas kisim bikpela tingting long Mesaia ol bin tingting i stap long en. Sapos em i tok giaman olsem, Mesaia bai i kam long ol pikinini lain bilong King Devit, ol bikpela lain manmeri bai i belhat long em, long wanem ol bin skulim ol olsem, Mesaia em bai i kam long pikinini lain bilong King Devit. Em olsem tasol, Jisas i soim hau King Devit bin luksave long Mesaia bai i kamap bikpela olsem em i stap.</w:t>
      </w:r>
    </w:p>
    <w:p>
      <w:pPr/>
      <w:r>
        <w:rPr>
          <w:lang w:val="png_PG" w:bidi="png_PG"/>
        </w:rPr>
      </w:r>
      <w:r>
        <w:rPr>
          <w:lang w:val="png_PG" w:bidi="png_PG"/>
        </w:rPr>
        <w:t>Ol manmeri i amamas tru long harim. Ating ol i laikim olsem, ol saveman bilong lo, ol i pilim amamas long ol skul tok bilong Jisas. Ol toktok we ol manmeri i bekim i soim olsem, Jisas em bikpela save pes long ol bikpela lain manmeri.</w:t>
      </w:r>
      <w:r>
        <w:rPr>
          <w:lang w:val="png_PG" w:bidi="png_PG"/>
        </w:rPr>
      </w:r>
    </w:p>
    <w:p>
      <w:pPr>
        <w:pStyle w:val="Heading3"/>
      </w:pPr>
      <w:r>
        <w:rPr>
          <w:lang w:val="png_PG" w:bidi="png_PG"/>
        </w:rPr>
        <w:t>Save gut long wanwan Hap bilong Stori</w:t>
      </w:r>
      <w:r>
        <w:rPr>
          <w:lang w:val="png_PG" w:bidi="png_PG"/>
        </w:rPr>
      </w:r>
    </w:p>
    <w:p>
      <w:pPr/>
      <w:r>
        <w:rPr>
          <w:lang w:val="png_PG" w:bidi="png_PG"/>
        </w:rPr>
      </w:r>
      <w:r>
        <w:rPr>
          <w:lang w:val="png_PG" w:bidi="png_PG"/>
        </w:rPr>
        <w:t>PAINIM AUT OL WANWAN HAP BILONG STORI</w:t>
      </w:r>
    </w:p>
    <w:p>
      <w:pPr/>
      <w:r>
        <w:rPr>
          <w:lang w:val="png_PG" w:bidi="png_PG"/>
        </w:rPr>
      </w:r>
      <w:r>
        <w:rPr>
          <w:lang w:val="png_PG" w:bidi="png_PG"/>
        </w:rPr>
        <w:t>Mak12:35–37</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hap taim, yu bai helpim grup long luksave long stori. Yu bai helpim grup long painim ol hap bilong stori, lain ap bilong stori i stap olsem wanem, na ol man husait i stap insait long stori.</w:t>
      </w:r>
    </w:p>
    <w:p>
      <w:pPr/>
      <w:r>
        <w:rPr>
          <w:lang w:val="png_PG" w:bidi="png_PG"/>
        </w:rPr>
      </w:r>
      <w:r>
        <w:rPr>
          <w:lang w:val="png_PG" w:bidi="png_PG"/>
        </w:rPr>
        <w:t>Dispela stori em i gat wanpela hap bilong en.</w:t>
      </w:r>
    </w:p>
    <w:p>
      <w:pPr/>
      <w:r>
        <w:rPr>
          <w:lang w:val="png_PG" w:bidi="png_PG"/>
        </w:rPr>
      </w:r>
      <w:r>
        <w:rPr>
          <w:b/>
          <w:lang w:val="png_PG" w:bidi="png_PG"/>
        </w:rPr>
        <w:t>Insait long namba wanpela hap bilong stori:</w:t>
      </w:r>
      <w:r>
        <w:rPr>
          <w:lang w:val="png_PG" w:bidi="png_PG"/>
        </w:rPr>
        <w:t xml:space="preserve"> Jisas i skulim ol manmeri insait long banis Tempel. Em i askim wanpela kwesten long helpim ol long tingim gut, wanem wok tru bilong Mesaia o man bilong kisism bek ol manmeri.</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(ol i no mekim wanpela samting insait long dispela hap bilong stori, tasol ating ol i stap wantaim Jisas long banis Tempel.)</w:t>
      </w:r>
    </w:p>
    <w:p>
      <w:pPr>
        <w:pStyle w:val="ListBullet"/>
        <w:spacing w:line="240" w:lineRule="auto"/>
        <w:ind w:left="720"/>
      </w:pPr>
      <w:r>
        <w:rPr>
          <w:lang w:val="png_PG" w:bidi="png_PG"/>
        </w:rPr>
      </w:r>
      <w:r>
        <w:rPr>
          <w:lang w:val="png_PG" w:bidi="png_PG"/>
        </w:rPr>
        <w:t>Ol manmeri i stap insait long banis Tempel, wantaim ol saveman bilong lo</w:t>
      </w:r>
    </w:p>
    <w:p>
      <w:pPr>
        <w:pStyle w:val="ListBullet"/>
        <w:spacing w:line="240" w:lineRule="auto"/>
        <w:ind w:left="720"/>
      </w:pPr>
      <w:r>
        <w:rPr>
          <w:lang w:val="png_PG" w:bidi="png_PG"/>
        </w:rPr>
      </w:r>
      <w:r>
        <w:rPr>
          <w:lang w:val="png_PG" w:bidi="png_PG"/>
        </w:rPr>
        <w:t>Kind Devit (Jisas i tok olsem King Devit bin tokim insait long Holi Buk bilong God longpela taim i go pinis)</w:t>
      </w:r>
    </w:p>
    <w:p>
      <w:pPr>
        <w:pStyle w:val="ListBullet"/>
        <w:spacing w:line="240" w:lineRule="auto"/>
        <w:ind w:left="720"/>
      </w:pPr>
      <w:r>
        <w:rPr>
          <w:lang w:val="png_PG" w:bidi="png_PG"/>
        </w:rPr>
      </w:r>
      <w:r>
        <w:rPr>
          <w:lang w:val="png_PG" w:bidi="png_PG"/>
        </w:rPr>
        <w:t>BIKPELA God</w:t>
      </w:r>
    </w:p>
    <w:p>
      <w:pPr>
        <w:pStyle w:val="ListBullet"/>
        <w:spacing w:line="240" w:lineRule="auto"/>
        <w:ind w:left="720"/>
      </w:pPr>
      <w:r>
        <w:rPr>
          <w:lang w:val="png_PG" w:bidi="png_PG"/>
        </w:rPr>
      </w:r>
      <w:r>
        <w:rPr>
          <w:lang w:val="png_PG" w:bidi="png_PG"/>
        </w:rPr>
        <w:t>Bikpela Masta o Mesaia</w:t>
      </w:r>
    </w:p>
    <w:p>
      <w:pPr/>
      <w:r>
        <w:rPr>
          <w:lang w:val="png_PG" w:bidi="png_PG"/>
        </w:rPr>
      </w:r>
      <w:r>
        <w:rPr>
          <w:lang w:val="png_PG" w:bidi="png_PG"/>
        </w:rPr>
        <w:t>Insait long dispela hap taim, grup mas i gat stori kadbod, drowin aut, o usim sampela gutpela tingting long pulim tingting bilong ol man inap luksave long stori, na long eksen i stap insait long en.</w:t>
      </w:r>
    </w:p>
    <w:p>
      <w:pPr/>
      <w:r>
        <w:rPr>
          <w:lang w:val="png_PG" w:bidi="png_PG"/>
        </w:rPr>
      </w:r>
      <w:r>
        <w:rPr>
          <w:lang w:val="png_PG" w:bidi="png_PG"/>
        </w:rPr>
        <w:t>Em impoten long tingim gut olsem, Jisas i stap yet insait long banis Tempel. Ating em i mas skulim ol bikpela lain manmeri insait long banis, na ol disaipel bilong en i stap yet wantaim em.</w:t>
      </w:r>
    </w:p>
    <w:p>
      <w:pPr/>
      <w:r>
        <w:rPr>
          <w:lang w:val="png_PG" w:bidi="png_PG"/>
        </w:rPr>
      </w:r>
      <w:r>
        <w:rPr>
          <w:lang w:val="png_PG" w:bidi="png_PG"/>
        </w:rPr>
        <w:t>Em impoten long tingim gut olsem, Jisas bin skulim ol manmeri olsem, planti saveman bilong lo i save skulim. Em i askim planti kwesten insait long tok em i skulim ol.</w:t>
      </w:r>
    </w:p>
    <w:p>
      <w:pPr/>
      <w:r>
        <w:rPr>
          <w:lang w:val="png_PG" w:bidi="png_PG"/>
        </w:rPr>
      </w:r>
      <w:r>
        <w:rPr>
          <w:lang w:val="png_PG" w:bidi="png_PG"/>
        </w:rPr>
        <w:t>Em impoten long tingim gut olsem, Jisas i autim tok i stap insait long Buk Song.</w:t>
      </w:r>
    </w:p>
    <w:p>
      <w:pPr/>
      <w:r>
        <w:rPr>
          <w:lang w:val="png_PG" w:bidi="png_PG"/>
        </w:rPr>
      </w:r>
      <w:r>
        <w:rPr>
          <w:lang w:val="png_PG" w:bidi="png_PG"/>
        </w:rPr>
        <w:t>Stop long hia na tingim, sapos yupela i usim narapela kain nek, o tok taim ol i tokaut long tok i stap long Holi Buk bilong God.</w:t>
      </w:r>
    </w:p>
    <w:p>
      <w:pPr/>
      <w:r>
        <w:rPr>
          <w:lang w:val="png_PG" w:bidi="png_PG"/>
        </w:rPr>
      </w:r>
      <w:r>
        <w:rPr>
          <w:lang w:val="png_PG" w:bidi="png_PG"/>
        </w:rPr>
        <w:t>Jisas i autim tok long ol manmeri wanem Devit i bin toktok long Mesaia na raitim insait long Buk Song. Jisas i tok olsem, Holi Spirit bin tokim Devit long tok olsem, "Bikpela (God) i tokim Bikpela bilong mi (o masta bilong mi): Yu sindaun long hansut bilong mi, inap mi putim ol birua bilong yu</w:t>
      </w:r>
    </w:p>
    <w:p>
      <w:pPr/>
      <w:r>
        <w:rPr>
          <w:lang w:val="png_PG" w:bidi="png_PG"/>
        </w:rPr>
      </w:r>
      <w:r>
        <w:rPr>
          <w:lang w:val="png_PG" w:bidi="png_PG"/>
        </w:rPr>
        <w:t>i stap aninit long lek bilong yu." Devit i tok olsem, God i tok long masta bilong en o long masta bilong Devit bai i sindaun long hansut long ples bilong kisim biknem. God bai i givim em strong long winim ol birua bilong en. Em bai i soim dispela, taim em i putim ol birua aninit long lek bilong masta bilong Devit.</w:t>
      </w:r>
    </w:p>
    <w:p>
      <w:pPr/>
      <w:r>
        <w:rPr>
          <w:lang w:val="png_PG" w:bidi="png_PG"/>
        </w:rPr>
      </w:r>
      <w:r>
        <w:rPr>
          <w:lang w:val="png_PG" w:bidi="png_PG"/>
        </w:rPr>
        <w:t>Em impoten long tingim gut olsem, ol bikpela lain manmeri ol i amamas long harim dispela skul tok Jisas i autim.</w:t>
      </w:r>
      <w:r>
        <w:rPr>
          <w:lang w:val="png_PG" w:bidi="png_PG"/>
        </w:rPr>
      </w:r>
    </w:p>
    <w:p>
      <w:pPr>
        <w:pStyle w:val="Heading3"/>
      </w:pPr>
      <w:r>
        <w:rPr>
          <w:lang w:val="png_PG" w:bidi="png_PG"/>
        </w:rPr>
        <w:t>Putim yu yet insait long stori</w:t>
      </w:r>
      <w:r>
        <w:rPr>
          <w:lang w:val="png_PG" w:bidi="png_PG"/>
        </w:rPr>
      </w:r>
    </w:p>
    <w:p>
      <w:pPr/>
      <w:r>
        <w:rPr>
          <w:lang w:val="png_PG" w:bidi="png_PG"/>
        </w:rPr>
      </w:r>
      <w:r>
        <w:rPr>
          <w:lang w:val="png_PG" w:bidi="png_PG"/>
        </w:rPr>
        <w:t>BIHAINIM TOK I STAP INSAIT NA EKTIM AUT</w:t>
      </w:r>
    </w:p>
    <w:p>
      <w:pPr/>
      <w:r>
        <w:rPr>
          <w:lang w:val="png_PG" w:bidi="png_PG"/>
        </w:rPr>
      </w:r>
      <w:r>
        <w:rPr>
          <w:lang w:val="png_PG" w:bidi="png_PG"/>
        </w:rPr>
        <w:t>Mak 12:35–37</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dispela hap taim, grup bai i kamapim pilai bilong dispela stori</w:t>
      </w:r>
    </w:p>
    <w:p>
      <w:pPr/>
      <w:r>
        <w:rPr>
          <w:lang w:val="png_PG" w:bidi="png_PG"/>
        </w:rPr>
      </w:r>
      <w:r>
        <w:rPr>
          <w:lang w:val="png_PG" w:bidi="png_PG"/>
        </w:rPr>
        <w:t>Dispela stori em i gat wanpela pela hap bilong en.</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(ol i no mekim wanpela samting insait long dispela hap bilong stori, tasol ating ol i stap wantaim Jisas long banis Tempel.)</w:t>
      </w:r>
    </w:p>
    <w:p>
      <w:pPr>
        <w:pStyle w:val="ListBullet"/>
        <w:spacing w:line="240" w:lineRule="auto"/>
        <w:ind w:left="720"/>
      </w:pPr>
      <w:r>
        <w:rPr>
          <w:lang w:val="png_PG" w:bidi="png_PG"/>
        </w:rPr>
      </w:r>
      <w:r>
        <w:rPr>
          <w:lang w:val="png_PG" w:bidi="png_PG"/>
        </w:rPr>
        <w:t>Ol manmeri i stap insait long banis Tempel, wantaim ol saveman bilong lo</w:t>
      </w:r>
    </w:p>
    <w:p>
      <w:pPr>
        <w:pStyle w:val="ListBullet"/>
        <w:spacing w:line="240" w:lineRule="auto"/>
        <w:ind w:left="720"/>
      </w:pPr>
      <w:r>
        <w:rPr>
          <w:lang w:val="png_PG" w:bidi="png_PG"/>
        </w:rPr>
      </w:r>
      <w:r>
        <w:rPr>
          <w:lang w:val="png_PG" w:bidi="png_PG"/>
        </w:rPr>
        <w:t>Kind Devit (Jisas i tok olsem King Devit bin tokim insait long Holi Buk bilong God longpela taim i go pinis</w:t>
      </w:r>
    </w:p>
    <w:p>
      <w:pPr>
        <w:pStyle w:val="ListBullet"/>
        <w:spacing w:line="240" w:lineRule="auto"/>
        <w:ind w:left="720"/>
      </w:pPr>
      <w:r>
        <w:rPr>
          <w:lang w:val="png_PG" w:bidi="png_PG"/>
        </w:rPr>
      </w:r>
      <w:r>
        <w:rPr>
          <w:lang w:val="png_PG" w:bidi="png_PG"/>
        </w:rPr>
        <w:t>Bikpela God</w:t>
      </w:r>
    </w:p>
    <w:p>
      <w:pPr>
        <w:pStyle w:val="ListBullet"/>
        <w:spacing w:line="240" w:lineRule="auto"/>
        <w:ind w:left="720"/>
      </w:pPr>
      <w:r>
        <w:rPr>
          <w:lang w:val="png_PG" w:bidi="png_PG"/>
        </w:rPr>
      </w:r>
      <w:r>
        <w:rPr>
          <w:lang w:val="png_PG" w:bidi="png_PG"/>
        </w:rPr>
        <w:t>Bikpela Masta o Mesaia</w:t>
      </w:r>
    </w:p>
    <w:p>
      <w:pPr/>
      <w:r>
        <w:rPr>
          <w:lang w:val="png_PG" w:bidi="png_PG"/>
        </w:rPr>
      </w:r>
      <w:r>
        <w:rPr>
          <w:lang w:val="png_PG" w:bidi="png_PG"/>
        </w:rPr>
        <w:t>Tokim grup long ektim aut dispela stori tupela taim. Namba wan taim, tokim grup ektim aut dispela stori na no ken stop. Namba tu taim, grup ektim aut dispela stori na stopim ol long wanwan hap insait long stori.</w:t>
      </w:r>
    </w:p>
    <w:p>
      <w:pPr/>
      <w:r>
        <w:rPr>
          <w:lang w:val="png_PG" w:bidi="png_PG"/>
        </w:rPr>
      </w:r>
      <w:r>
        <w:rPr>
          <w:lang w:val="png_PG" w:bidi="png_PG"/>
        </w:rPr>
        <w:t>Taim grup i ektim dispela stori namba wan taim, putim iyau long harim gut toktok i kamap namel long ol man, toktok i go olsem wanem, stori lain bilong wanwan hap, na oda bilong stori bihainim wanem samting i kamap pastaim.</w:t>
      </w:r>
    </w:p>
    <w:p>
      <w:pPr/>
      <w:r>
        <w:rPr>
          <w:lang w:val="png_PG" w:bidi="png_PG"/>
        </w:rPr>
      </w:r>
      <w:r>
        <w:rPr>
          <w:lang w:val="png_PG" w:bidi="png_PG"/>
        </w:rPr>
        <w:t xml:space="preserve">Grup i mas ektim aut Jisas bin skulim ol manmeri insait long banis bilong Tempel. Ating em bin stap long hap sampela taim liklik, taim em i skulim ol manmeri. Ol disaipel bilong en tu bin stap long hap. Jisas i statim dispela hap stori wantaim wanpela kwesten em i askim, "Bilong wanem ol saveman bilong lo i tok olsem, Mesaia em pikinini bilong Devit?" Orait Jisas i go het na tok olsem, "Holi Spirit i givim tingting long Devit na em i tok olsem, 'God (o Bikpela) i tok long bikpela bilong mi (o masta bilong mi), sindaun long sia bilong kisim biknem long hansut inap mi putim ol birua bilong yu i stap aninit long lek bilong yu. </w:t>
      </w:r>
      <w:r>
        <w:rPr>
          <w:b/>
          <w:lang w:val="png_PG" w:bidi="png_PG"/>
        </w:rPr>
        <w:t>Stopim pilai</w:t>
      </w:r>
      <w:r>
        <w:rPr>
          <w:lang w:val="png_PG" w:bidi="png_PG"/>
        </w:rPr>
        <w:t>. Askim ol manmeri, "Yuppela i pilim olsem wanem?" Yupela bai i harim dispela kain tok olsem, "Mipela i kirap nogut," "tingting i paul," "tingting planti." Statim gen pilai.</w:t>
      </w:r>
    </w:p>
    <w:p>
      <w:pPr/>
      <w:r>
        <w:rPr>
          <w:lang w:val="png_PG" w:bidi="png_PG"/>
        </w:rPr>
      </w:r>
      <w:r>
        <w:rPr>
          <w:lang w:val="png_PG" w:bidi="png_PG"/>
        </w:rPr>
        <w:t xml:space="preserve">Grup i mas ektim aut Jisas bin mekim wanpela tok bilong pinisim skul toktok bilong en, em i tok olsem, "Devit em yet i kolim Mesaia 'Bikpela bilong mi,' hau na Mesaia bai kamap pikinini lain bilong em?" </w:t>
      </w:r>
      <w:r>
        <w:rPr>
          <w:b/>
          <w:lang w:val="png_PG" w:bidi="png_PG"/>
        </w:rPr>
        <w:t>Stopim pilai</w:t>
      </w:r>
      <w:r>
        <w:rPr>
          <w:lang w:val="png_PG" w:bidi="png_PG"/>
        </w:rPr>
        <w:t>. Askim ol manmeri, "Yupela i pilim olsem wanem?" Yupela bai i harim dispela kain tok olsem, "Mipela i amamas, long wanem Jisas i gat nupela tok bilong skulim na gutpela skul tok," "Tingting i paul liklik," o "Mipela i amamas long wanem, Jisas i toktok wantaim pawa."</w:t>
      </w:r>
      <w:r>
        <w:rPr>
          <w:lang w:val="png_PG" w:bidi="png_PG"/>
        </w:rPr>
      </w:r>
    </w:p>
    <w:p>
      <w:pPr>
        <w:pStyle w:val="Heading3"/>
      </w:pPr>
      <w:r>
        <w:rPr>
          <w:lang w:val="png_PG" w:bidi="png_PG"/>
        </w:rPr>
        <w:t>Save gut long ol samting we i no klia</w:t>
      </w:r>
      <w:r>
        <w:rPr>
          <w:lang w:val="png_PG" w:bidi="png_PG"/>
        </w:rPr>
      </w:r>
    </w:p>
    <w:p>
      <w:pPr/>
      <w:r>
        <w:rPr>
          <w:lang w:val="png_PG" w:bidi="png_PG"/>
        </w:rPr>
      </w:r>
      <w:r>
        <w:rPr>
          <w:lang w:val="png_PG" w:bidi="png_PG"/>
        </w:rPr>
        <w:t>PULAPIM SPEIS</w:t>
      </w:r>
    </w:p>
    <w:p>
      <w:pPr/>
      <w:r>
        <w:rPr>
          <w:lang w:val="png_PG" w:bidi="png_PG"/>
        </w:rPr>
      </w:r>
      <w:r>
        <w:rPr>
          <w:lang w:val="png_PG" w:bidi="png_PG"/>
        </w:rPr>
        <w:t>Mak 12:35–37</w:t>
      </w:r>
    </w:p>
    <w:p>
      <w:pPr/>
      <w:r>
        <w:rPr>
          <w:lang w:val="png_PG" w:bidi="png_PG"/>
        </w:rPr>
      </w:r>
      <w:r>
        <w:rPr>
          <w:lang w:val="png_PG" w:bidi="png_PG"/>
        </w:rPr>
        <w:t>Harim gut tok i stap insait wanpela taim, stat wantaim isi wan long yupela i ken klia long tok ol i tanim na raitim long en.</w:t>
      </w:r>
    </w:p>
    <w:p>
      <w:pPr/>
      <w:r>
        <w:rPr>
          <w:lang w:val="png_PG" w:bidi="png_PG"/>
        </w:rPr>
      </w:r>
      <w:r>
        <w:rPr>
          <w:lang w:val="png_PG" w:bidi="png_PG"/>
        </w:rPr>
        <w:t xml:space="preserve">Jisas i skulim ol manmeri insait long banis </w:t>
      </w:r>
      <w:r>
        <w:rPr>
          <w:b/>
          <w:lang w:val="png_PG" w:bidi="png_PG"/>
        </w:rPr>
        <w:t>Tempel</w:t>
      </w:r>
      <w:r>
        <w:rPr>
          <w:lang w:val="png_PG" w:bidi="png_PG"/>
        </w:rPr>
        <w:t>. Tingting gut long usim sem wod long Tempel olsem yupela bin usim i kam long ol pastaim stori, tingim gut olsem Tempel i stap long bikpela wod list.</w:t>
      </w:r>
    </w:p>
    <w:p>
      <w:pPr/>
      <w:r>
        <w:rPr>
          <w:lang w:val="png_PG" w:bidi="png_PG"/>
        </w:rPr>
      </w:r>
      <w:r>
        <w:rPr>
          <w:lang w:val="png_PG" w:bidi="png_PG"/>
        </w:rPr>
        <w:t xml:space="preserve">Jisas i askim, bilong wanem ol </w:t>
      </w:r>
      <w:r>
        <w:rPr>
          <w:b/>
          <w:lang w:val="png_PG" w:bidi="png_PG"/>
        </w:rPr>
        <w:t>saveman bilong lo</w:t>
      </w:r>
      <w:r>
        <w:rPr>
          <w:lang w:val="png_PG" w:bidi="png_PG"/>
        </w:rPr>
        <w:t xml:space="preserve"> o ol </w:t>
      </w:r>
      <w:r>
        <w:rPr>
          <w:b/>
          <w:lang w:val="png_PG" w:bidi="png_PG"/>
        </w:rPr>
        <w:t>skraip</w:t>
      </w:r>
      <w:r>
        <w:rPr>
          <w:lang w:val="png_PG" w:bidi="png_PG"/>
        </w:rPr>
        <w:t xml:space="preserve"> i tok olsem, </w:t>
      </w:r>
      <w:r>
        <w:rPr>
          <w:b/>
          <w:lang w:val="png_PG" w:bidi="png_PG"/>
        </w:rPr>
        <w:t>Mesaia</w:t>
      </w:r>
      <w:r>
        <w:rPr>
          <w:lang w:val="png_PG" w:bidi="png_PG"/>
        </w:rPr>
        <w:t xml:space="preserve"> o </w:t>
      </w:r>
      <w:r>
        <w:rPr>
          <w:b/>
          <w:lang w:val="png_PG" w:bidi="png_PG"/>
        </w:rPr>
        <w:t>Krais</w:t>
      </w:r>
      <w:r>
        <w:rPr>
          <w:lang w:val="png_PG" w:bidi="png_PG"/>
        </w:rPr>
        <w:t xml:space="preserve">, em bilong </w:t>
      </w:r>
      <w:r>
        <w:rPr>
          <w:b/>
          <w:lang w:val="png_PG" w:bidi="png_PG"/>
        </w:rPr>
        <w:t>pikinini bilong lain</w:t>
      </w:r>
      <w:r>
        <w:rPr>
          <w:lang w:val="png_PG" w:bidi="png_PG"/>
        </w:rPr>
        <w:t xml:space="preserve"> bilong Devit o pikinini bilong </w:t>
      </w:r>
      <w:r>
        <w:rPr>
          <w:b/>
          <w:lang w:val="png_PG" w:bidi="png_PG"/>
        </w:rPr>
        <w:t>Devit</w:t>
      </w:r>
      <w:r>
        <w:rPr>
          <w:lang w:val="png_PG" w:bidi="png_PG"/>
        </w:rPr>
        <w:t>.</w:t>
      </w:r>
    </w:p>
    <w:p>
      <w:pPr/>
      <w:r>
        <w:rPr>
          <w:lang w:val="png_PG" w:bidi="png_PG"/>
        </w:rPr>
      </w:r>
      <w:r>
        <w:rPr>
          <w:lang w:val="png_PG" w:bidi="png_PG"/>
        </w:rPr>
        <w:t>Usim sem wod long saveman bilong lo, Mesaia o Krais, olsem yupela bin usim i kam long buk Mak, na tingim gut olsem, ol dispela wod i stap long bikpela wod list.</w:t>
      </w:r>
    </w:p>
    <w:p>
      <w:pPr/>
      <w:r>
        <w:rPr>
          <w:lang w:val="png_PG" w:bidi="png_PG"/>
        </w:rPr>
      </w:r>
      <w:r>
        <w:rPr>
          <w:b/>
          <w:lang w:val="png_PG" w:bidi="png_PG"/>
        </w:rPr>
        <w:t>Pikinini bilong Devit</w:t>
      </w:r>
      <w:r>
        <w:rPr>
          <w:lang w:val="png_PG" w:bidi="png_PG"/>
        </w:rPr>
        <w:t xml:space="preserve">, em i minim pikinini bilong lain bilong Devit. Insait long Nupela Testament, dispela wod, </w:t>
      </w:r>
      <w:r>
        <w:rPr>
          <w:b/>
          <w:lang w:val="png_PG" w:bidi="png_PG"/>
        </w:rPr>
        <w:t>pikinini bilong Devit</w:t>
      </w:r>
      <w:r>
        <w:rPr>
          <w:lang w:val="png_PG" w:bidi="png_PG"/>
        </w:rPr>
        <w:t>, em i tok long Mesaia, bikos ol profet bin tok pinis olsem Mesaia bai i kam long lain bilong King Devit.</w:t>
      </w:r>
    </w:p>
    <w:p>
      <w:pPr/>
      <w:r>
        <w:rPr>
          <w:lang w:val="png_PG" w:bidi="png_PG"/>
        </w:rPr>
      </w:r>
      <w:r>
        <w:rPr>
          <w:b/>
          <w:lang w:val="png_PG" w:bidi="png_PG"/>
        </w:rPr>
        <w:t>King Devit</w:t>
      </w:r>
      <w:r>
        <w:rPr>
          <w:lang w:val="png_PG" w:bidi="png_PG"/>
        </w:rPr>
        <w:t xml:space="preserve"> em bikpela man na impoten king bilong ol manmeri Juda. God bin tok promis pinis long Devit olsem, wanpela man long lain bilong em bai i bosim ol Israel oltaim oltaim. King Devit i stap long bikpela wod list.</w:t>
      </w:r>
    </w:p>
    <w:p>
      <w:pPr/>
      <w:r>
        <w:rPr>
          <w:lang w:val="png_PG" w:bidi="png_PG"/>
        </w:rPr>
      </w:r>
      <w:r>
        <w:rPr>
          <w:lang w:val="png_PG" w:bidi="png_PG"/>
        </w:rPr>
        <w:t xml:space="preserve">Jisas i tok olsem, </w:t>
      </w:r>
      <w:r>
        <w:rPr>
          <w:b/>
          <w:lang w:val="png_PG" w:bidi="png_PG"/>
        </w:rPr>
        <w:t>Holi Spirit</w:t>
      </w:r>
      <w:r>
        <w:rPr>
          <w:lang w:val="png_PG" w:bidi="png_PG"/>
        </w:rPr>
        <w:t xml:space="preserve"> i givim tingting long Devit long em bai i tok wanem taim em i raitim Buk Song bilong en. Insait long Olpela Testamen long tokples Hibru, ruak spirit em i ken minim dispela 'win i save ron long speis o win man i save pulim.' Em i minim tu 'pawa' o 'namba' God i givim long wanpela man long mekim ol bikpela samting. Olpela Testamen piksa tok bilong dispela tingting i tok long Spirit bilong God, em i stap insait long dispela stori bilong kapsaitim wel antap long Devit. Insait long dispela stori kwiktaim Spirit bilong God i kam insait long Devit. God bin givim Spirit bilong en long ol king, taim em he kapsaitim oil antap long ol long kamap king, na givim ol spesol save na pawa i kam long God. Dispela man husait i inapim tru wantaim Spirit bilong God i save kisim tok long God na i go long ol manmeri, o long wanwan man. Dispela man husait i gat Spirit bilong God, em i gat gutpela save na pawa i kam long God (em ol king na ol profet). Usim sem wod long </w:t>
      </w:r>
      <w:r>
        <w:rPr>
          <w:b/>
          <w:lang w:val="png_PG" w:bidi="png_PG"/>
        </w:rPr>
        <w:t>Holi Spirit</w:t>
      </w:r>
      <w:r>
        <w:rPr>
          <w:lang w:val="png_PG" w:bidi="png_PG"/>
        </w:rPr>
        <w:t xml:space="preserve"> olsem yupela bin usim long ol pastaim stori, na tingim gut olsem dispela wod i stap long bikpela wod list.</w:t>
      </w:r>
    </w:p>
    <w:p>
      <w:pPr/>
      <w:r>
        <w:rPr>
          <w:lang w:val="png_PG" w:bidi="png_PG"/>
        </w:rPr>
      </w:r>
      <w:r>
        <w:rPr>
          <w:lang w:val="png_PG" w:bidi="png_PG"/>
        </w:rPr>
        <w:t>Taim Devit i tok olsem, "</w:t>
      </w:r>
      <w:r>
        <w:rPr>
          <w:b/>
          <w:lang w:val="png_PG" w:bidi="png_PG"/>
        </w:rPr>
        <w:t>Bikpela</w:t>
      </w:r>
      <w:r>
        <w:rPr>
          <w:lang w:val="png_PG" w:bidi="png_PG"/>
        </w:rPr>
        <w:t xml:space="preserve"> i tok long </w:t>
      </w:r>
      <w:r>
        <w:rPr>
          <w:b/>
          <w:lang w:val="png_PG" w:bidi="png_PG"/>
        </w:rPr>
        <w:t>Bikpela</w:t>
      </w:r>
      <w:r>
        <w:rPr>
          <w:lang w:val="png_PG" w:bidi="png_PG"/>
        </w:rPr>
        <w:t xml:space="preserve"> bilong mi," em i tok long taim God i toktok long Mesaia. Dispela namba wan wod, BIKPELA i tok long God. Na namba tu wod, Bikpela i tok long masta bilong Devit (husait yumi save olsem, em Mesaia). Ating yupela nid long mekim klia insait long wok bilong trensleisen bilong yupela olsem, em "God Bikpela" husait i tok long "Bikpela bilong mi </w:t>
      </w:r>
      <w:r>
        <w:rPr>
          <w:i/>
          <w:lang w:val="png_PG" w:bidi="png_PG"/>
        </w:rPr>
        <w:t>masta</w:t>
      </w:r>
      <w:r>
        <w:rPr>
          <w:lang w:val="png_PG" w:bidi="png_PG"/>
        </w:rPr>
        <w:t>."</w:t>
      </w:r>
      <w:r>
        <w:rPr>
          <w:lang w:val="png_PG" w:bidi="png_PG"/>
        </w:rPr>
      </w:r>
      <w:r>
        <w:rPr>
          <w:lang w:val="png_PG" w:bidi="png_PG"/>
        </w:rPr>
      </w:r>
    </w:p>
    <w:p>
      <w:pPr/>
      <w:r>
        <w:rPr>
          <w:lang w:val="png_PG" w:bidi="png_PG"/>
        </w:rPr>
      </w:r>
    </w:p>
    <w:p>
      <w:pPr>
        <w:pStyle w:val="Heading2"/>
      </w:pPr>
      <w:r>
        <w:rPr>
          <w:lang w:val="png_PG" w:bidi="png_PG"/>
        </w:rPr>
        <w:t>Mak 12:35–37</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58">
        <w:r>
          <w:rPr>
            <w:lang w:val="png_PG" w:bidi="png_PG"/>
          </w:rPr>
          <w:rPr>
            <w:color w:val="0000EE"/>
            <w:u w:val="single"/>
          </w:rPr>
          <w:t>Harim na putim long tingting na bel</w:t>
        </w:r>
      </w:hyperlink>
      <w:r>
        <w:rPr>
          <w:lang w:val="png_PG" w:bidi="png_PG"/>
        </w:rPr>
        <w:t xml:space="preserve"> (563 KB)</w:t>
      </w:r>
      <w:r>
        <w:rPr>
          <w:lang w:val="png_PG" w:bidi="png_PG"/>
        </w:rPr>
      </w:r>
    </w:p>
    <w:p>
      <w:pPr>
        <w:pStyle w:val="ListBullet"/>
        <w:spacing w:line="240" w:lineRule="auto"/>
        <w:ind w:left="720"/>
      </w:pPr>
      <w:r>
        <w:rPr>
          <w:lang w:val="png_PG" w:bidi="png_PG"/>
        </w:rPr>
      </w:r>
      <w:hyperlink r:id="rId259">
        <w:r>
          <w:rPr>
            <w:lang w:val="png_PG" w:bidi="png_PG"/>
          </w:rPr>
          <w:rPr>
            <w:color w:val="0000EE"/>
            <w:u w:val="single"/>
          </w:rPr>
          <w:t>Save long taim na ples we stori i kamap long en</w:t>
        </w:r>
      </w:hyperlink>
      <w:r>
        <w:rPr>
          <w:lang w:val="png_PG" w:bidi="png_PG"/>
        </w:rPr>
        <w:t xml:space="preserve"> (3.1 MB)</w:t>
      </w:r>
      <w:r>
        <w:rPr>
          <w:lang w:val="png_PG" w:bidi="png_PG"/>
        </w:rPr>
      </w:r>
    </w:p>
    <w:p>
      <w:pPr>
        <w:pStyle w:val="ListBullet"/>
        <w:spacing w:line="240" w:lineRule="auto"/>
        <w:ind w:left="720"/>
      </w:pPr>
      <w:r>
        <w:rPr>
          <w:lang w:val="png_PG" w:bidi="png_PG"/>
        </w:rPr>
      </w:r>
      <w:hyperlink r:id="rId260">
        <w:r>
          <w:rPr>
            <w:lang w:val="png_PG" w:bidi="png_PG"/>
          </w:rPr>
          <w:rPr>
            <w:color w:val="0000EE"/>
            <w:u w:val="single"/>
          </w:rPr>
          <w:t>Save gut long wanwan Hap bilong Stori</w:t>
        </w:r>
      </w:hyperlink>
      <w:r>
        <w:rPr>
          <w:lang w:val="png_PG" w:bidi="png_PG"/>
        </w:rPr>
        <w:t xml:space="preserve"> (2.1 MB)</w:t>
      </w:r>
      <w:r>
        <w:rPr>
          <w:lang w:val="png_PG" w:bidi="png_PG"/>
        </w:rPr>
      </w:r>
    </w:p>
    <w:p>
      <w:pPr>
        <w:pStyle w:val="ListBullet"/>
        <w:spacing w:line="240" w:lineRule="auto"/>
        <w:ind w:left="720"/>
      </w:pPr>
      <w:r>
        <w:rPr>
          <w:lang w:val="png_PG" w:bidi="png_PG"/>
        </w:rPr>
      </w:r>
      <w:hyperlink r:id="rId261">
        <w:r>
          <w:rPr>
            <w:lang w:val="png_PG" w:bidi="png_PG"/>
          </w:rPr>
          <w:rPr>
            <w:color w:val="0000EE"/>
            <w:u w:val="single"/>
          </w:rPr>
          <w:t>Putim yu yet insait long stori</w:t>
        </w:r>
      </w:hyperlink>
      <w:r>
        <w:rPr>
          <w:lang w:val="png_PG" w:bidi="png_PG"/>
        </w:rPr>
        <w:t xml:space="preserve"> (2.0 MB)</w:t>
      </w:r>
      <w:r>
        <w:rPr>
          <w:lang w:val="png_PG" w:bidi="png_PG"/>
        </w:rPr>
      </w:r>
    </w:p>
    <w:p>
      <w:pPr>
        <w:pStyle w:val="ListBullet"/>
        <w:spacing w:line="240" w:lineRule="auto"/>
        <w:ind w:left="720"/>
      </w:pPr>
      <w:r>
        <w:rPr>
          <w:lang w:val="png_PG" w:bidi="png_PG"/>
        </w:rPr>
      </w:r>
      <w:hyperlink r:id="rId262">
        <w:r>
          <w:rPr>
            <w:lang w:val="png_PG" w:bidi="png_PG"/>
          </w:rPr>
          <w:rPr>
            <w:color w:val="0000EE"/>
            <w:u w:val="single"/>
          </w:rPr>
          <w:t>Save gut long ol samting we i no klia</w:t>
        </w:r>
      </w:hyperlink>
      <w:r>
        <w:rPr>
          <w:lang w:val="png_PG" w:bidi="png_PG"/>
        </w:rPr>
        <w:t xml:space="preserve"> (2.2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12:38–44</w:t>
      </w:r>
      <w:r>
        <w:rPr>
          <w:lang w:val="png_PG" w:bidi="png_PG"/>
        </w:rPr>
      </w:r>
    </w:p>
    <w:p>
      <w:pPr>
        <w:pStyle w:val="Heading3"/>
      </w:pPr>
      <w:r>
        <w:rPr>
          <w:lang w:val="png_PG" w:bidi="png_PG"/>
        </w:rPr>
        <w:t>Harim na putim long tingting na bel</w:t>
      </w:r>
      <w:r>
        <w:rPr>
          <w:lang w:val="png_PG" w:bidi="png_PG"/>
        </w:rPr>
      </w:r>
    </w:p>
    <w:p>
      <w:pPr/>
      <w:r>
        <w:rPr>
          <w:lang w:val="png_PG" w:bidi="png_PG"/>
        </w:rPr>
      </w:r>
      <w:r>
        <w:rPr>
          <w:lang w:val="png_PG" w:bidi="png_PG"/>
        </w:rPr>
        <w:t>Harim gut stori i stap insait long buk Mak 12:38–44 na putim i go insait long tingting bilong yupela. Harim gut tok i stap insait tripela taim. (long tripela wei ol i tanim tok long en, sapos em inap) Orait stap olsem wanpela grup na diskasim ol dispela kwesten</w:t>
      </w:r>
    </w:p>
    <w:p>
      <w:pPr>
        <w:pStyle w:val="ListNumber"/>
        <w:numPr>
          <w:ilvl w:val="0"/>
          <w:numId w:val="17"/>
        </w:numPr>
        <w:spacing w:line="240" w:lineRule="auto"/>
        <w:ind w:left="720"/>
      </w:pPr>
      <w:r>
        <w:rPr>
          <w:lang w:val="png_PG" w:bidi="png_PG"/>
        </w:rPr>
      </w:r>
      <w:r>
        <w:rPr>
          <w:lang w:val="png_PG" w:bidi="png_PG"/>
        </w:rPr>
        <w:t>Yupela i laikim wanem hap insait long dispela stori?</w:t>
      </w:r>
    </w:p>
    <w:p>
      <w:pPr>
        <w:pStyle w:val="ListNumber"/>
        <w:spacing w:line="240" w:lineRule="auto"/>
        <w:ind w:left="720"/>
      </w:pPr>
      <w:r>
        <w:rPr>
          <w:lang w:val="png_PG" w:bidi="png_PG"/>
        </w:rPr>
      </w:r>
      <w:r>
        <w:rPr>
          <w:lang w:val="png_PG" w:bidi="png_PG"/>
        </w:rPr>
        <w:t>Wanem hap bilong stori yupela i no laikim o i no klia long en?</w:t>
      </w:r>
    </w:p>
    <w:p>
      <w:pPr>
        <w:pStyle w:val="ListNumber"/>
        <w:spacing w:line="240" w:lineRule="auto"/>
        <w:ind w:left="720"/>
      </w:pPr>
      <w:r>
        <w:rPr>
          <w:lang w:val="png_PG" w:bidi="png_PG"/>
        </w:rPr>
      </w:r>
      <w:r>
        <w:rPr>
          <w:lang w:val="png_PG" w:bidi="png_PG"/>
        </w:rPr>
        <w:t>Dispela stori i tokim yumi wanem long sait bilong Jisas?</w:t>
      </w:r>
    </w:p>
    <w:p>
      <w:pPr>
        <w:pStyle w:val="ListNumber"/>
        <w:spacing w:line="240" w:lineRule="auto"/>
        <w:ind w:left="720"/>
      </w:pPr>
      <w:r>
        <w:rPr>
          <w:lang w:val="png_PG" w:bidi="png_PG"/>
        </w:rPr>
      </w:r>
      <w:r>
        <w:rPr>
          <w:lang w:val="png_PG" w:bidi="png_PG"/>
        </w:rPr>
        <w:t>Dispela stori i tokim yumi wanem long sait bilong ol manmeri?</w:t>
      </w:r>
    </w:p>
    <w:p>
      <w:pPr>
        <w:pStyle w:val="ListNumber"/>
        <w:spacing w:line="240" w:lineRule="auto"/>
        <w:ind w:left="720"/>
      </w:pPr>
      <w:r>
        <w:rPr>
          <w:lang w:val="png_PG" w:bidi="png_PG"/>
        </w:rPr>
      </w:r>
      <w:r>
        <w:rPr>
          <w:lang w:val="png_PG" w:bidi="png_PG"/>
        </w:rPr>
        <w:t>Dispela stori em bai i wok olsem wanem long laip bilong yumi long olgeta dei?</w:t>
      </w:r>
    </w:p>
    <w:p>
      <w:pPr>
        <w:pStyle w:val="ListNumber"/>
        <w:spacing w:line="240" w:lineRule="auto"/>
        <w:ind w:left="720"/>
      </w:pPr>
      <w:r>
        <w:rPr>
          <w:lang w:val="png_PG" w:bidi="png_PG"/>
        </w:rPr>
      </w:r>
      <w:r>
        <w:rPr>
          <w:lang w:val="png_PG" w:bidi="png_PG"/>
        </w:rPr>
        <w:t>Yupela i save long ol man husait i nidim tru dispela stori long harim?</w:t>
      </w:r>
      <w:r>
        <w:rPr>
          <w:lang w:val="png_PG" w:bidi="png_PG"/>
        </w:rPr>
      </w:r>
    </w:p>
    <w:p>
      <w:pPr>
        <w:pStyle w:val="Heading3"/>
      </w:pPr>
      <w:r>
        <w:rPr>
          <w:lang w:val="png_PG" w:bidi="png_PG"/>
        </w:rPr>
        <w:t>Save long taim na ples we stori i kamap long en</w:t>
      </w:r>
      <w:r>
        <w:rPr>
          <w:lang w:val="png_PG" w:bidi="png_PG"/>
        </w:rPr>
      </w:r>
    </w:p>
    <w:p>
      <w:pPr/>
      <w:r>
        <w:rPr>
          <w:lang w:val="png_PG" w:bidi="png_PG"/>
        </w:rPr>
      </w:r>
      <w:r>
        <w:rPr>
          <w:lang w:val="png_PG" w:bidi="png_PG"/>
        </w:rPr>
        <w:t>STRETIM WANWAN HAP BILONG STORI</w:t>
      </w:r>
    </w:p>
    <w:p>
      <w:pPr/>
      <w:r>
        <w:rPr>
          <w:lang w:val="png_PG" w:bidi="png_PG"/>
        </w:rPr>
      </w:r>
      <w:r>
        <w:rPr>
          <w:lang w:val="png_PG" w:bidi="png_PG"/>
        </w:rPr>
        <w:t>Mak 12:38–44</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Jisas bin stat skulim ol manmeri wantaim ol saveman bilong lo insait long banis bilong Tempel. Yumi i no save long wanem taim em bin toktok long dispela ol samting. Dispela em laspela tok em bin skulim ol manmeri, Mak i toktok long en long dispela wok ministri bilong Jisas long olgeta hap.</w:t>
      </w:r>
    </w:p>
    <w:p>
      <w:pPr/>
      <w:r>
        <w:rPr>
          <w:lang w:val="png_PG" w:bidi="png_PG"/>
        </w:rPr>
      </w:r>
      <w:r>
        <w:rPr>
          <w:lang w:val="png_PG" w:bidi="png_PG"/>
        </w:rPr>
        <w:t>Jisas i tok olsem, "Yupela lukaut long ol saveman bilong lo!" Ol saveman bilong lo, ol i save kolim tu olsem ol skraip, ol i save werim waitpela longpela klos. Dispela klos i go daun stret long lek bilong ol na em i gat longpela bilas samting i hangamap long en. Dispela kala wait i soim olsem, ol dispela man, ol i impoten na ol i gat pawa. Ol man nating i save werim klos i save sut olsem lait.</w:t>
      </w:r>
    </w:p>
    <w:p>
      <w:pPr/>
      <w:r>
        <w:rPr>
          <w:lang w:val="png_PG" w:bidi="png_PG"/>
        </w:rPr>
      </w:r>
      <w:r>
        <w:rPr>
          <w:lang w:val="png_PG" w:bidi="png_PG"/>
        </w:rPr>
        <w:t>Stop long hia na soim wanpela piksa bilong waitpela longpela klos, ol saveman bilong lo i save werim long en.</w:t>
      </w:r>
    </w:p>
    <w:p>
      <w:pPr/>
      <w:r>
        <w:rPr>
          <w:lang w:val="png_PG" w:bidi="png_PG"/>
        </w:rPr>
      </w:r>
      <w:r>
        <w:rPr>
          <w:lang w:val="png_PG" w:bidi="png_PG"/>
        </w:rPr>
        <w:t>Taim ol saveman bilong lo i wokabaut raun, ol manmeri i lukim ol olsem ol bikpela man, na olgeta i save sanap long tok gut dei long ol. Ol bisnis man tasol husait i salim ol samting long maket ples i no inap long mekim olsem. Ol manmeri i save kolim ol dispela saveman bilong lotu olsem, "Rabi," "Papa." o "Masta."</w:t>
      </w:r>
    </w:p>
    <w:p>
      <w:pPr/>
      <w:r>
        <w:rPr>
          <w:lang w:val="png_PG" w:bidi="png_PG"/>
        </w:rPr>
      </w:r>
      <w:r>
        <w:rPr>
          <w:lang w:val="png_PG" w:bidi="png_PG"/>
        </w:rPr>
        <w:t>Long bikpela dei bilong lotu, ol saveman i save sindaun long gutpela sia bilong kisim biknem long hansut na long hankais bilong man i singautim ol. Insait long sinagok, o long prea haus bilong ol hauslain, ol saveman bilong lo i save laik long sindaun long gutpela sia bilong kisim biknem. Ol i save sindaun long ai bilong ol olgeta manmeri inap olgeta man i lukim ol. Ol i save sindaun long ai bilong bokis, Holi Buk bilong ol i stap insait long en,</w:t>
      </w:r>
    </w:p>
    <w:p>
      <w:pPr/>
      <w:r>
        <w:rPr>
          <w:lang w:val="png_PG" w:bidi="png_PG"/>
        </w:rPr>
      </w:r>
      <w:r>
        <w:rPr>
          <w:lang w:val="png_PG" w:bidi="png_PG"/>
        </w:rPr>
        <w:t>Nogat wanpela man bai i save givim pe long ol saveman bilong lo, long skulim ol manmeri long lo. Tasol ol komuniti i save givim ol presen. Ol dispela saveman bilong lo, em ol man i no gat wanpela samting, tasol ol i no save singaut long mani o kaikai. Planti ol manmeri i gat ol kago samting, i save helpim ol dispela saveman bilong lo. Ol saveman bilong lo i laikim ol man long luksave na tingim olsem, ol i stap strongpela lotu man winim ol narapela, olsem na ol i save kisim longpela taim long prea long ai bilong olgeta manmeri. Em olsem tasol, sampela taim ol saveman bilong lo, ol i save mekim nogut long ol manmeri i stap rabis tru.</w:t>
      </w:r>
    </w:p>
    <w:p>
      <w:pPr/>
      <w:r>
        <w:rPr>
          <w:lang w:val="png_PG" w:bidi="png_PG"/>
        </w:rPr>
      </w:r>
      <w:r>
        <w:rPr>
          <w:lang w:val="png_PG" w:bidi="png_PG"/>
        </w:rPr>
        <w:t>Insait long narapela hap bilong stori, Jisas i sindaun klostu long bokis mani i stap long tempel wantaim ol disaipel bilong en. Mak i putim dispela hap bilong stori long hia, long mekim klia long ol saveman bilong lo, ol i giaman long kamap stretpela lotu man na dispela meri man bilong en i dai pinis, i givim em yet olgeta long God. Ol bokis bilong putim mani, ol bin wokim olsem biugel na putim long sait bilong banis rum bilong ol meri insait long Tempel. Ol manmeri inap putim mani insait long dispela bokis olsem ofa bilong God.</w:t>
      </w:r>
    </w:p>
    <w:p>
      <w:pPr/>
      <w:r>
        <w:rPr>
          <w:lang w:val="png_PG" w:bidi="png_PG"/>
        </w:rPr>
      </w:r>
      <w:r>
        <w:rPr>
          <w:lang w:val="png_PG" w:bidi="png_PG"/>
        </w:rPr>
        <w:t>Stop long hia na soim ol trensleisen grup wanpela piksa bilong dispela banis Tempel na wanpela piksa bilong bokis bilong putim mani.</w:t>
      </w:r>
    </w:p>
    <w:p>
      <w:pPr/>
      <w:r>
        <w:rPr>
          <w:lang w:val="png_PG" w:bidi="png_PG"/>
        </w:rPr>
      </w:r>
      <w:r>
        <w:rPr>
          <w:lang w:val="png_PG" w:bidi="png_PG"/>
        </w:rPr>
        <w:t>Meri i no gat wanpela samting, em i stap rabis tru-man bilong en i dai pinis-em i putim tupela liklik kopa koin mani em i gat long en. Em i bikpela samting olsem, dispela meri i putim tupela koin mani insait long bokis-em inap long holim bek wanpela koin mani bilong em yet.</w:t>
      </w:r>
    </w:p>
    <w:p>
      <w:pPr/>
      <w:r>
        <w:rPr>
          <w:lang w:val="png_PG" w:bidi="png_PG"/>
        </w:rPr>
      </w:r>
      <w:r>
        <w:rPr>
          <w:lang w:val="png_PG" w:bidi="png_PG"/>
        </w:rPr>
        <w:t>Stop long hia na soim wanpela piksa bilong kopa koin mani.</w:t>
      </w:r>
    </w:p>
    <w:p>
      <w:pPr/>
      <w:r>
        <w:rPr>
          <w:lang w:val="png_PG" w:bidi="png_PG"/>
        </w:rPr>
      </w:r>
      <w:r>
        <w:rPr>
          <w:lang w:val="png_PG" w:bidi="png_PG"/>
        </w:rPr>
        <w:t>Diskas olsem trensleisen grup: Long wei na pasin bilong yupela, ol manmeri i save mekim wanem kain pasin long ol meri man bilong ol i dai pinis? Laip bilong ol i save stap olsem wanem? Oltaim ol i save gat planti mani na kaikai?</w:t>
      </w:r>
    </w:p>
    <w:p>
      <w:pPr/>
      <w:r>
        <w:rPr>
          <w:lang w:val="png_PG" w:bidi="png_PG"/>
        </w:rPr>
      </w:r>
      <w:r>
        <w:rPr>
          <w:lang w:val="png_PG" w:bidi="png_PG"/>
        </w:rPr>
        <w:t>Ofa bilong dispela meri em bikpela samting tru, long wanem em i givim olgeta wanem em bin gat long en. Jisas i singautim ol disaipel bilong en long lusim o givim, olgeta hap bilong laip bilong ol i go long Jisas. Dispela meri bin soim olsem, em i bilipim tru God.</w:t>
      </w:r>
      <w:r>
        <w:rPr>
          <w:lang w:val="png_PG" w:bidi="png_PG"/>
        </w:rPr>
      </w:r>
    </w:p>
    <w:p>
      <w:pPr>
        <w:pStyle w:val="Heading3"/>
      </w:pPr>
      <w:r>
        <w:rPr>
          <w:lang w:val="png_PG" w:bidi="png_PG"/>
        </w:rPr>
        <w:t>Save gut long wanwan Hap bilong Stori</w:t>
      </w:r>
      <w:r>
        <w:rPr>
          <w:lang w:val="png_PG" w:bidi="png_PG"/>
        </w:rPr>
      </w:r>
    </w:p>
    <w:p>
      <w:pPr/>
      <w:r>
        <w:rPr>
          <w:lang w:val="png_PG" w:bidi="png_PG"/>
        </w:rPr>
      </w:r>
      <w:r>
        <w:rPr>
          <w:lang w:val="png_PG" w:bidi="png_PG"/>
        </w:rPr>
        <w:t>PAINIM AUT OL WANWAN HAP BILONG STORI</w:t>
      </w:r>
    </w:p>
    <w:p>
      <w:pPr/>
      <w:r>
        <w:rPr>
          <w:lang w:val="png_PG" w:bidi="png_PG"/>
        </w:rPr>
      </w:r>
      <w:r>
        <w:rPr>
          <w:lang w:val="png_PG" w:bidi="png_PG"/>
        </w:rPr>
        <w:t>Mak 12:38–44</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hap taim, yu bai helpim grup long luksave long stori. Yu bai helpim grup long painim ol hap bilong stori, lain ap bilong stori i stap olsem wanem, na ol man husait i stap insait long stori.</w:t>
      </w:r>
    </w:p>
    <w:p>
      <w:pPr/>
      <w:r>
        <w:rPr>
          <w:lang w:val="png_PG" w:bidi="png_PG"/>
        </w:rPr>
      </w:r>
      <w:r>
        <w:rPr>
          <w:lang w:val="png_PG" w:bidi="png_PG"/>
        </w:rPr>
        <w:t>Dispela stori em i gat tupela hap bilong en.</w:t>
      </w:r>
    </w:p>
    <w:p>
      <w:pPr/>
      <w:r>
        <w:rPr>
          <w:lang w:val="png_PG" w:bidi="png_PG"/>
        </w:rPr>
      </w:r>
      <w:r>
        <w:rPr>
          <w:b/>
          <w:lang w:val="png_PG" w:bidi="png_PG"/>
        </w:rPr>
        <w:t>Namba wan hap bilong stori:</w:t>
      </w:r>
      <w:r>
        <w:rPr>
          <w:lang w:val="png_PG" w:bidi="png_PG"/>
        </w:rPr>
        <w:t xml:space="preserve"> Jisas i skulim ol manmeri, ating insait long banis tempel. Em i givim tok lukaut long giaman pasin bilong ol saveman bilong lo.</w:t>
      </w:r>
    </w:p>
    <w:p>
      <w:pPr/>
      <w:r>
        <w:rPr>
          <w:lang w:val="png_PG" w:bidi="png_PG"/>
        </w:rPr>
      </w:r>
      <w:r>
        <w:rPr>
          <w:b/>
          <w:lang w:val="png_PG" w:bidi="png_PG"/>
        </w:rPr>
        <w:t>Namba tu hap bilong stori:</w:t>
      </w:r>
      <w:r>
        <w:rPr>
          <w:lang w:val="png_PG" w:bidi="png_PG"/>
        </w:rPr>
        <w:t xml:space="preserve"> Insait long namba tu hap bilong stori, Jisas i sindaun klostu long sait bilong bokis bilong putim mani, insait long banis Tempel. Em i lukim wanpela meri man bilong en i dai pinis i putim tupela liklik koin mani i go insait. Jisas i tokim ol disaipel husait ol i sindaun wantaim em long lukim wanem samting dispela meri i mekim.</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(ol i mas sindaun klostu long Jisas insait long tupela hap bilong stori)</w:t>
      </w:r>
    </w:p>
    <w:p>
      <w:pPr>
        <w:pStyle w:val="ListBullet"/>
        <w:spacing w:line="240" w:lineRule="auto"/>
        <w:ind w:left="720"/>
      </w:pPr>
      <w:r>
        <w:rPr>
          <w:lang w:val="png_PG" w:bidi="png_PG"/>
        </w:rPr>
      </w:r>
      <w:r>
        <w:rPr>
          <w:lang w:val="png_PG" w:bidi="png_PG"/>
        </w:rPr>
        <w:t>Ol manmeri i stap insait long banis bilong Tempel, wantaim ol saveman bilong lo</w:t>
      </w:r>
    </w:p>
    <w:p>
      <w:pPr>
        <w:pStyle w:val="ListBullet"/>
        <w:spacing w:line="240" w:lineRule="auto"/>
        <w:ind w:left="720"/>
      </w:pPr>
      <w:r>
        <w:rPr>
          <w:lang w:val="png_PG" w:bidi="png_PG"/>
        </w:rPr>
      </w:r>
      <w:r>
        <w:rPr>
          <w:lang w:val="png_PG" w:bidi="png_PG"/>
        </w:rPr>
        <w:t>Ol manmeri i gat planti ol kago i putim planti man i go insait long bokis bilong putim ofa</w:t>
      </w:r>
    </w:p>
    <w:p>
      <w:pPr>
        <w:pStyle w:val="ListBullet"/>
        <w:spacing w:line="240" w:lineRule="auto"/>
        <w:ind w:left="720"/>
      </w:pPr>
      <w:r>
        <w:rPr>
          <w:lang w:val="png_PG" w:bidi="png_PG"/>
        </w:rPr>
      </w:r>
      <w:r>
        <w:rPr>
          <w:lang w:val="png_PG" w:bidi="png_PG"/>
        </w:rPr>
        <w:t>Meri man bilong en i dai pinis, em i putim tupela koin mani i go insait long bokis.</w:t>
      </w:r>
    </w:p>
    <w:p>
      <w:pPr/>
      <w:r>
        <w:rPr>
          <w:lang w:val="png_PG" w:bidi="png_PG"/>
        </w:rPr>
      </w:r>
      <w:r>
        <w:rPr>
          <w:lang w:val="png_PG" w:bidi="png_PG"/>
        </w:rPr>
        <w:t>Insait long dispela hap taim, grup mas i gat stori kadbod, drowin aut, o usim sampela gutpela tingting long pulim tingting bilong ol man inap luksave long stori, na long eksen i stap insait long en.</w:t>
      </w:r>
    </w:p>
    <w:p>
      <w:pPr/>
      <w:r>
        <w:rPr>
          <w:lang w:val="png_PG" w:bidi="png_PG"/>
        </w:rPr>
      </w:r>
      <w:r>
        <w:rPr>
          <w:lang w:val="png_PG" w:bidi="png_PG"/>
        </w:rPr>
        <w:t>Em impoten long tingim gut olsem, Jisas i skulim ol manmeri yet insait long Tempel, maski yumi i no save tru long wanem taim stret Jisas i skulim ol manmeri</w:t>
      </w:r>
    </w:p>
    <w:p>
      <w:pPr/>
      <w:r>
        <w:rPr>
          <w:lang w:val="png_PG" w:bidi="png_PG"/>
        </w:rPr>
      </w:r>
      <w:r>
        <w:rPr>
          <w:lang w:val="png_PG" w:bidi="png_PG"/>
        </w:rPr>
        <w:t>Em impoten long tingim gut olsem, bihain Jisas i sindaun klostu long sait bilong bokis bilong putim mani. Em i lukim ol manmeri kam abrusim em na putim mani olsem ofa bilong God. Em i lukim wanpela meri man bilong en i dai pinis i putim tupela liklik koin mani i go insait long bokis. Jisas i pulim tingting bilong ol disaipel i kam. Em i laikim ol long kisim gut klia bikpela tingting, long wanem samting dispela meri i mekim. Em i tok olsem, "Mi tok tru long yupela" Em i mekim dispela haptok long soim ol disaipel olsem, em wok long tokim ol impoten samting. Em i tokim ol disaipel bilong en olsem, dispela meri bin givim olgeta samting em i gat i go long God. Long dispela as, Jisas i tok olsem, dispela meri i givim moa abrusim olgeta manmeri.</w:t>
      </w:r>
      <w:r>
        <w:rPr>
          <w:lang w:val="png_PG" w:bidi="png_PG"/>
        </w:rPr>
      </w:r>
    </w:p>
    <w:p>
      <w:pPr>
        <w:pStyle w:val="Heading3"/>
      </w:pPr>
      <w:r>
        <w:rPr>
          <w:lang w:val="png_PG" w:bidi="png_PG"/>
        </w:rPr>
        <w:t>Putim yu yet insait long stori</w:t>
      </w:r>
      <w:r>
        <w:rPr>
          <w:lang w:val="png_PG" w:bidi="png_PG"/>
        </w:rPr>
      </w:r>
    </w:p>
    <w:p>
      <w:pPr/>
      <w:r>
        <w:rPr>
          <w:lang w:val="png_PG" w:bidi="png_PG"/>
        </w:rPr>
      </w:r>
      <w:r>
        <w:rPr>
          <w:lang w:val="png_PG" w:bidi="png_PG"/>
        </w:rPr>
        <w:t>BIHAINIM TOK I STAP INSAIT NA EKTIM AUT</w:t>
      </w:r>
    </w:p>
    <w:p>
      <w:pPr/>
      <w:r>
        <w:rPr>
          <w:lang w:val="png_PG" w:bidi="png_PG"/>
        </w:rPr>
      </w:r>
      <w:r>
        <w:rPr>
          <w:lang w:val="png_PG" w:bidi="png_PG"/>
        </w:rPr>
        <w:t>Mak 12:38–44</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dispela hap taim, grup bai i kamapim pilai bilong dispela stori</w:t>
      </w:r>
    </w:p>
    <w:p>
      <w:pPr/>
      <w:r>
        <w:rPr>
          <w:lang w:val="png_PG" w:bidi="png_PG"/>
        </w:rPr>
      </w:r>
      <w:r>
        <w:rPr>
          <w:lang w:val="png_PG" w:bidi="png_PG"/>
        </w:rPr>
        <w:t>Dispela stori em i gat tupela hap bilong en.</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(ol i mas sindaun klostu long Jisas insait long tupela hap bilong stori)</w:t>
      </w:r>
    </w:p>
    <w:p>
      <w:pPr>
        <w:pStyle w:val="ListBullet"/>
        <w:spacing w:line="240" w:lineRule="auto"/>
        <w:ind w:left="720"/>
      </w:pPr>
      <w:r>
        <w:rPr>
          <w:lang w:val="png_PG" w:bidi="png_PG"/>
        </w:rPr>
      </w:r>
      <w:r>
        <w:rPr>
          <w:lang w:val="png_PG" w:bidi="png_PG"/>
        </w:rPr>
        <w:t>Ol manmeri i stap insait long banis bilong Tempela, wantaim ol saveman bilong lo</w:t>
      </w:r>
    </w:p>
    <w:p>
      <w:pPr>
        <w:pStyle w:val="ListBullet"/>
        <w:spacing w:line="240" w:lineRule="auto"/>
        <w:ind w:left="720"/>
      </w:pPr>
      <w:r>
        <w:rPr>
          <w:lang w:val="png_PG" w:bidi="png_PG"/>
        </w:rPr>
      </w:r>
      <w:r>
        <w:rPr>
          <w:lang w:val="png_PG" w:bidi="png_PG"/>
        </w:rPr>
        <w:t>Ol manmeri i gat planti ol kago i putim planti mani i go insait long bokis bilong putim ofa</w:t>
      </w:r>
    </w:p>
    <w:p>
      <w:pPr>
        <w:pStyle w:val="ListBullet"/>
        <w:spacing w:line="240" w:lineRule="auto"/>
        <w:ind w:left="720"/>
      </w:pPr>
      <w:r>
        <w:rPr>
          <w:lang w:val="png_PG" w:bidi="png_PG"/>
        </w:rPr>
      </w:r>
      <w:r>
        <w:rPr>
          <w:lang w:val="png_PG" w:bidi="png_PG"/>
        </w:rPr>
        <w:t>Meri man bilong en i dai pinis, em i putim tupela koin mani i go insait long bokis.</w:t>
      </w:r>
    </w:p>
    <w:p>
      <w:pPr/>
      <w:r>
        <w:rPr>
          <w:lang w:val="png_PG" w:bidi="png_PG"/>
        </w:rPr>
      </w:r>
      <w:r>
        <w:rPr>
          <w:lang w:val="png_PG" w:bidi="png_PG"/>
        </w:rPr>
        <w:t>Tokim grup long ektim aut dispela stori tupela taim. Namba wan taim, tokim grup ektim aut dispela stori na no ken stop. Namba tu taim, grup ektim aut dispela stori na stopim ol long wanwan hap insait long stori.</w:t>
      </w:r>
    </w:p>
    <w:p>
      <w:pPr/>
      <w:r>
        <w:rPr>
          <w:lang w:val="png_PG" w:bidi="png_PG"/>
        </w:rPr>
      </w:r>
      <w:r>
        <w:rPr>
          <w:lang w:val="png_PG" w:bidi="png_PG"/>
        </w:rPr>
        <w:t>Taim grup i ektim dispela stori namba wan taim, putim iyau long harim gut toktok i kamap namel long ol man, toktok i go olsem wanem, stori lain bilong wanwan hap, na oda bilong stori bihainim wanem samting i kamap pastaim.</w:t>
      </w:r>
    </w:p>
    <w:p>
      <w:pPr/>
      <w:r>
        <w:rPr>
          <w:lang w:val="png_PG" w:bidi="png_PG"/>
        </w:rPr>
      </w:r>
      <w:r>
        <w:rPr>
          <w:lang w:val="png_PG" w:bidi="png_PG"/>
        </w:rPr>
        <w:t xml:space="preserve">Grup i mas ektim aut Jisas i skulim ol manmeri insait long Tempel. Taim em i skulim ol, em i tok olsem, "Yupela i mas lukaut long ol saveman bilong lo. Ol i save laik long soim ol yet, o wokabaut raun werim ol longpela klos. Ol i save laikim tumas long kisim ol namba wan ples bilong sindaun long ol sinagok o long haus lotu bilong prea, na ol i save laik long kisim ol namba wan sia long taim bilong ol bikpela kaikai. Ol i save giamannim ol meri man bilong ol i dai pinis na kisim ol samting bilong ol, na i no save sem long dispela pasin. Ol i save giaman long kamap olsem ol strogpela lotu man, o ol gutpela lotu man, taim ol prea longpela taim long planti manmeri i stap long en. Tasol God bai i givim hevi long ol na mekim save gut tru long ol, winim ol arapela manmeri. </w:t>
      </w:r>
      <w:r>
        <w:rPr>
          <w:b/>
          <w:lang w:val="png_PG" w:bidi="png_PG"/>
        </w:rPr>
        <w:t>Stopim pilai</w:t>
      </w:r>
      <w:r>
        <w:rPr>
          <w:lang w:val="png_PG" w:bidi="png_PG"/>
        </w:rPr>
        <w:t>. Askim ol manmeri, "Yupela i pilim olsem wanem?" Yupela bai i harim dispela kain tok olsem, "Mipela i amamas olsem, wanpela man i tok tru long ol hetman bilong lotu," "Tingting bilong mipela i paul, long wanem mipela ting ol hetman bilong lotu, em ol gutpela man." Askim ol hetman bilong lotu, "Yupela i pilim olsem wanem?" Yupela bai i harim dispela kain tok olsem, "Mipela i belhat olsem, Jisas bai i mekim ol dispela kain tok olsem long mipela wantaim ol wantok bilong mipela?"</w:t>
      </w:r>
    </w:p>
    <w:p>
      <w:pPr/>
      <w:r>
        <w:rPr>
          <w:lang w:val="png_PG" w:bidi="png_PG"/>
        </w:rPr>
      </w:r>
      <w:r>
        <w:rPr>
          <w:lang w:val="png_PG" w:bidi="png_PG"/>
        </w:rPr>
        <w:t xml:space="preserve">Grup i mas soim hap bilong stori i senis. Jisas wantaim ol disaipel bilong en i sindaun klostu long sait bilong bokis bilong putim ol ofa insait long banis Tempel. Em i lukim ol manmeri i putim ol mani i go insait long bokis. Em i lukim ol manmeri i gat planti kago i putim planti mani insait long bokis. Em i lukim wanpela meri i stap rabis tru, man bilong en i dai pinis i putim tupela liklik koin mani i go insait long bokis. Jisas i singautim ol disaipel bilong en i kam na tokim ol long lukim gut na em i tok olsem, "Yupela harim! Dispela meri man bilong en i dai pinis i givim moa mani i go long God winim olgeta manmeri. Olgeta manmeri ol i gat planti mani i stap, na ol i putim hap tasol i go long bokis. Tasol dispela meri em i sot tru, na em i putim olgeta mani bilong en." </w:t>
      </w:r>
      <w:r>
        <w:rPr>
          <w:b/>
          <w:lang w:val="png_PG" w:bidi="png_PG"/>
        </w:rPr>
        <w:t>Stopim pilai</w:t>
      </w:r>
      <w:r>
        <w:rPr>
          <w:lang w:val="png_PG" w:bidi="png_PG"/>
        </w:rPr>
        <w:t>. Askim ol disaipel, "Yupela i pilim olsem wanem?" Yupela bai i harim dispela kain tok olsem, "Mipela i no klia," "Mipela i paul." Askim Jisas, "Yu pilim olsem wanem?" Yupela bai i harim dispela kain tok olsem, "Mi amamas long dispela meri," "Mi laikim dispela meri, long wanem em givim em yet olgeta."</w:t>
      </w:r>
      <w:r>
        <w:rPr>
          <w:lang w:val="png_PG" w:bidi="png_PG"/>
        </w:rPr>
      </w:r>
    </w:p>
    <w:p>
      <w:pPr>
        <w:pStyle w:val="Heading3"/>
      </w:pPr>
      <w:r>
        <w:rPr>
          <w:lang w:val="png_PG" w:bidi="png_PG"/>
        </w:rPr>
        <w:t>Save gut long ol samting we i no klia</w:t>
      </w:r>
      <w:r>
        <w:rPr>
          <w:lang w:val="png_PG" w:bidi="png_PG"/>
        </w:rPr>
      </w:r>
    </w:p>
    <w:p>
      <w:pPr/>
      <w:r>
        <w:rPr>
          <w:lang w:val="png_PG" w:bidi="png_PG"/>
        </w:rPr>
      </w:r>
      <w:r>
        <w:rPr>
          <w:lang w:val="png_PG" w:bidi="png_PG"/>
        </w:rPr>
        <w:t>PULAPIM SPEIS</w:t>
      </w:r>
    </w:p>
    <w:p>
      <w:pPr/>
      <w:r>
        <w:rPr>
          <w:lang w:val="png_PG" w:bidi="png_PG"/>
        </w:rPr>
      </w:r>
      <w:r>
        <w:rPr>
          <w:lang w:val="png_PG" w:bidi="png_PG"/>
        </w:rPr>
        <w:t>Mak 12:38–44</w:t>
      </w:r>
    </w:p>
    <w:p>
      <w:pPr/>
      <w:r>
        <w:rPr>
          <w:lang w:val="png_PG" w:bidi="png_PG"/>
        </w:rPr>
      </w:r>
      <w:r>
        <w:rPr>
          <w:lang w:val="png_PG" w:bidi="png_PG"/>
        </w:rPr>
        <w:t>Harim gut tok i stap insait wanpela taim, stat wantaim isi wan long yupela i ken klia long tok ol i tanim na raitim long en.</w:t>
      </w:r>
    </w:p>
    <w:p>
      <w:pPr/>
      <w:r>
        <w:rPr>
          <w:lang w:val="png_PG" w:bidi="png_PG"/>
        </w:rPr>
      </w:r>
      <w:r>
        <w:rPr>
          <w:lang w:val="png_PG" w:bidi="png_PG"/>
        </w:rPr>
        <w:t xml:space="preserve">Jisas bin tokim ol manmeri long lukaut gut long ol </w:t>
      </w:r>
      <w:r>
        <w:rPr>
          <w:b/>
          <w:lang w:val="png_PG" w:bidi="png_PG"/>
        </w:rPr>
        <w:t>saveman bilong lo</w:t>
      </w:r>
      <w:r>
        <w:rPr>
          <w:lang w:val="png_PG" w:bidi="png_PG"/>
        </w:rPr>
        <w:t xml:space="preserve">. Usim sem wod long saveman bilong lo olsem yupela bin usim i kam long buk Mak, na tingim gut olsem, </w:t>
      </w:r>
      <w:r>
        <w:rPr>
          <w:b/>
          <w:lang w:val="png_PG" w:bidi="png_PG"/>
        </w:rPr>
        <w:t>saveman bilong lo</w:t>
      </w:r>
      <w:r>
        <w:rPr>
          <w:lang w:val="png_PG" w:bidi="png_PG"/>
        </w:rPr>
        <w:t xml:space="preserve"> i stap long bikpela wod list.</w:t>
      </w:r>
    </w:p>
    <w:p>
      <w:pPr/>
      <w:r>
        <w:rPr>
          <w:lang w:val="png_PG" w:bidi="png_PG"/>
        </w:rPr>
      </w:r>
      <w:r>
        <w:rPr>
          <w:lang w:val="png_PG" w:bidi="png_PG"/>
        </w:rPr>
        <w:t xml:space="preserve">Jisas i tok olsem, ol saveman bilong lo i wokabaut raun na litimapim nem bilong ol yet wantaim </w:t>
      </w:r>
      <w:r>
        <w:rPr>
          <w:b/>
          <w:lang w:val="png_PG" w:bidi="png_PG"/>
        </w:rPr>
        <w:t>longpela klos</w:t>
      </w:r>
      <w:r>
        <w:rPr>
          <w:lang w:val="png_PG" w:bidi="png_PG"/>
        </w:rPr>
        <w:t xml:space="preserve"> ol i werim. Ol dispela longpela klos, em ol waitpela laplap wantaim ol bilas samting hangamap long wanpela hap long lek sait. Ol klos ol tisas i save werim, em dia tumas inap long man i lukim na mangal long en.</w:t>
      </w:r>
    </w:p>
    <w:p>
      <w:pPr/>
      <w:r>
        <w:rPr>
          <w:lang w:val="png_PG" w:bidi="png_PG"/>
        </w:rPr>
      </w:r>
      <w:r>
        <w:rPr>
          <w:lang w:val="png_PG" w:bidi="png_PG"/>
        </w:rPr>
        <w:t>Stop long hia na soim trensleisen grup bilong yu wanpela piksa bilong waitpela longpela klos wantaim ol bilas samting hangamap long lek sait, sapos yupela i no bin lukim yet.</w:t>
      </w:r>
    </w:p>
    <w:p>
      <w:pPr/>
      <w:r>
        <w:rPr>
          <w:lang w:val="png_PG" w:bidi="png_PG"/>
        </w:rPr>
      </w:r>
      <w:r>
        <w:rPr>
          <w:lang w:val="png_PG" w:bidi="png_PG"/>
        </w:rPr>
        <w:t xml:space="preserve">Jisas i tok olsem, ol saveman bilong lo i laikkim tumas ol sia bilong kisim biknem i stap insait long </w:t>
      </w:r>
      <w:r>
        <w:rPr>
          <w:b/>
          <w:lang w:val="png_PG" w:bidi="png_PG"/>
        </w:rPr>
        <w:t>sinagok</w:t>
      </w:r>
      <w:r>
        <w:rPr>
          <w:lang w:val="png_PG" w:bidi="png_PG"/>
        </w:rPr>
        <w:t>. Sinagok em lotu ples bilong ol manmeri Juda, inap long ol bai go long bikpela haus lotu long Jerusalem, tasol ol manmeri long hauslain i save kam bum long en haus. Trensleitim dispela wod long wankain wei olsem yupela bin trensleitim long ol pastaim stori insait long buk Mak, na tingim gut olsem, dispela wod i stap long bikpela wod list.</w:t>
      </w:r>
    </w:p>
    <w:p>
      <w:pPr/>
      <w:r>
        <w:rPr>
          <w:lang w:val="png_PG" w:bidi="png_PG"/>
        </w:rPr>
      </w:r>
      <w:r>
        <w:rPr>
          <w:lang w:val="png_PG" w:bidi="png_PG"/>
        </w:rPr>
        <w:t xml:space="preserve">Ol dispela saveman bilong lo i save laik long mekim longpela </w:t>
      </w:r>
      <w:r>
        <w:rPr>
          <w:b/>
          <w:lang w:val="png_PG" w:bidi="png_PG"/>
        </w:rPr>
        <w:t>prea</w:t>
      </w:r>
      <w:r>
        <w:rPr>
          <w:lang w:val="png_PG" w:bidi="png_PG"/>
        </w:rPr>
        <w:t xml:space="preserve"> long olgeta manmeri i stap long en. Insait long NupelaTestamen, </w:t>
      </w:r>
      <w:r>
        <w:rPr>
          <w:b/>
          <w:lang w:val="png_PG" w:bidi="png_PG"/>
        </w:rPr>
        <w:t>prea</w:t>
      </w:r>
      <w:r>
        <w:rPr>
          <w:lang w:val="png_PG" w:bidi="png_PG"/>
        </w:rPr>
        <w:t xml:space="preserve"> i tok long toktok wantaim God. Save gut olsem dispela wod yupela usim long hia em i no tok long mekim ol mesik toktok, tasol em samting bilong wanwan man inap long mekim.</w:t>
      </w:r>
    </w:p>
    <w:p>
      <w:pPr/>
      <w:r>
        <w:rPr>
          <w:lang w:val="png_PG" w:bidi="png_PG"/>
        </w:rPr>
      </w:r>
      <w:r>
        <w:rPr>
          <w:lang w:val="png_PG" w:bidi="png_PG"/>
        </w:rPr>
        <w:t xml:space="preserve">Jisas i lukim ol manmeri i putim mani bilong ol olsem ofa bilong God insait long </w:t>
      </w:r>
      <w:r>
        <w:rPr>
          <w:b/>
          <w:lang w:val="png_PG" w:bidi="png_PG"/>
        </w:rPr>
        <w:t>bokis bilong putim ofa</w:t>
      </w:r>
      <w:r>
        <w:rPr>
          <w:lang w:val="png_PG" w:bidi="png_PG"/>
        </w:rPr>
        <w:t xml:space="preserve"> long Tempel. Ol dispela bokis i stap long rum autsait long banis Tempel. Ol i mekim ol dispela bokis olsem biugul o kom bilong animol. Em bai isi inap long ol manmeri i ken putim ol koin mani insait long maus bilong dispela bokis i olsem kom bilong animol.</w:t>
      </w:r>
    </w:p>
    <w:p>
      <w:pPr/>
      <w:r>
        <w:rPr>
          <w:lang w:val="png_PG" w:bidi="png_PG"/>
        </w:rPr>
      </w:r>
      <w:r>
        <w:rPr>
          <w:lang w:val="png_PG" w:bidi="png_PG"/>
        </w:rPr>
        <w:t>Stop long hia na soim trensleisen grup bilong yu wanpela piksa bilong bokis bilong putim ofa mani.</w:t>
      </w:r>
    </w:p>
    <w:p>
      <w:pPr/>
      <w:r>
        <w:rPr>
          <w:lang w:val="png_PG" w:bidi="png_PG"/>
        </w:rPr>
      </w:r>
      <w:r>
        <w:rPr>
          <w:lang w:val="png_PG" w:bidi="png_PG"/>
        </w:rPr>
        <w:t>Usim sem wod long Tempel olsem yupela bin usim i kam, na tingim gut olsem, Tempel i stap long bikpela wod list.</w:t>
      </w:r>
    </w:p>
    <w:p>
      <w:pPr/>
      <w:r>
        <w:rPr>
          <w:lang w:val="png_PG" w:bidi="png_PG"/>
        </w:rPr>
      </w:r>
      <w:r>
        <w:rPr>
          <w:lang w:val="png_PG" w:bidi="png_PG"/>
        </w:rPr>
        <w:t xml:space="preserve">Jisas i lukim wanpela meri i putim tupela </w:t>
      </w:r>
      <w:r>
        <w:rPr>
          <w:b/>
          <w:lang w:val="png_PG" w:bidi="png_PG"/>
        </w:rPr>
        <w:t>kopa koin</w:t>
      </w:r>
      <w:r>
        <w:rPr>
          <w:lang w:val="png_PG" w:bidi="png_PG"/>
        </w:rPr>
        <w:t xml:space="preserve"> mani insait long bokis. Ol dispela koin mani, em ol liklik, ol bin mekim long kopa, na em i liklik mani tru.</w:t>
      </w:r>
    </w:p>
    <w:p>
      <w:pPr/>
      <w:r>
        <w:rPr>
          <w:lang w:val="png_PG" w:bidi="png_PG"/>
        </w:rPr>
      </w:r>
      <w:r>
        <w:rPr>
          <w:lang w:val="png_PG" w:bidi="png_PG"/>
        </w:rPr>
        <w:t>Stop long hia na soim grup bilong yu wanpela piksa bilong kopa koin mani.</w:t>
      </w:r>
      <w:r>
        <w:rPr>
          <w:lang w:val="png_PG" w:bidi="png_PG"/>
        </w:rPr>
      </w:r>
      <w:r>
        <w:rPr>
          <w:lang w:val="png_PG" w:bidi="png_PG"/>
        </w:rPr>
      </w:r>
    </w:p>
    <w:p>
      <w:pPr/>
      <w:r>
        <w:rPr>
          <w:lang w:val="png_PG" w:bidi="png_PG"/>
        </w:rPr>
      </w:r>
    </w:p>
    <w:p>
      <w:pPr>
        <w:pStyle w:val="Heading2"/>
      </w:pPr>
      <w:r>
        <w:rPr>
          <w:lang w:val="png_PG" w:bidi="png_PG"/>
        </w:rPr>
        <w:t>Mak 12:38–44</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63">
        <w:r>
          <w:rPr>
            <w:lang w:val="png_PG" w:bidi="png_PG"/>
          </w:rPr>
          <w:rPr>
            <w:color w:val="0000EE"/>
            <w:u w:val="single"/>
          </w:rPr>
          <w:t>Harim na putim long tingting na bel</w:t>
        </w:r>
      </w:hyperlink>
      <w:r>
        <w:rPr>
          <w:lang w:val="png_PG" w:bidi="png_PG"/>
        </w:rPr>
        <w:t xml:space="preserve"> (565 KB)</w:t>
      </w:r>
      <w:r>
        <w:rPr>
          <w:lang w:val="png_PG" w:bidi="png_PG"/>
        </w:rPr>
      </w:r>
    </w:p>
    <w:p>
      <w:pPr>
        <w:pStyle w:val="ListBullet"/>
        <w:spacing w:line="240" w:lineRule="auto"/>
        <w:ind w:left="720"/>
      </w:pPr>
      <w:r>
        <w:rPr>
          <w:lang w:val="png_PG" w:bidi="png_PG"/>
        </w:rPr>
      </w:r>
      <w:hyperlink r:id="rId264">
        <w:r>
          <w:rPr>
            <w:lang w:val="png_PG" w:bidi="png_PG"/>
          </w:rPr>
          <w:rPr>
            <w:color w:val="0000EE"/>
            <w:u w:val="single"/>
          </w:rPr>
          <w:t>Save long taim na ples we stori i kamap long en</w:t>
        </w:r>
      </w:hyperlink>
      <w:r>
        <w:rPr>
          <w:lang w:val="png_PG" w:bidi="png_PG"/>
        </w:rPr>
        <w:t xml:space="preserve"> (3.3 MB)</w:t>
      </w:r>
      <w:r>
        <w:rPr>
          <w:lang w:val="png_PG" w:bidi="png_PG"/>
        </w:rPr>
      </w:r>
    </w:p>
    <w:p>
      <w:pPr>
        <w:pStyle w:val="ListBullet"/>
        <w:spacing w:line="240" w:lineRule="auto"/>
        <w:ind w:left="720"/>
      </w:pPr>
      <w:r>
        <w:rPr>
          <w:lang w:val="png_PG" w:bidi="png_PG"/>
        </w:rPr>
      </w:r>
      <w:hyperlink r:id="rId265">
        <w:r>
          <w:rPr>
            <w:lang w:val="png_PG" w:bidi="png_PG"/>
          </w:rPr>
          <w:rPr>
            <w:color w:val="0000EE"/>
            <w:u w:val="single"/>
          </w:rPr>
          <w:t>Save gut long wanwan Hap bilong Stori</w:t>
        </w:r>
      </w:hyperlink>
      <w:r>
        <w:rPr>
          <w:lang w:val="png_PG" w:bidi="png_PG"/>
        </w:rPr>
        <w:t xml:space="preserve"> (2.0 MB)</w:t>
      </w:r>
      <w:r>
        <w:rPr>
          <w:lang w:val="png_PG" w:bidi="png_PG"/>
        </w:rPr>
      </w:r>
    </w:p>
    <w:p>
      <w:pPr>
        <w:pStyle w:val="ListBullet"/>
        <w:spacing w:line="240" w:lineRule="auto"/>
        <w:ind w:left="720"/>
      </w:pPr>
      <w:r>
        <w:rPr>
          <w:lang w:val="png_PG" w:bidi="png_PG"/>
        </w:rPr>
      </w:r>
      <w:hyperlink r:id="rId266">
        <w:r>
          <w:rPr>
            <w:lang w:val="png_PG" w:bidi="png_PG"/>
          </w:rPr>
          <w:rPr>
            <w:color w:val="0000EE"/>
            <w:u w:val="single"/>
          </w:rPr>
          <w:t>Putim yu yet insait long stori</w:t>
        </w:r>
      </w:hyperlink>
      <w:r>
        <w:rPr>
          <w:lang w:val="png_PG" w:bidi="png_PG"/>
        </w:rPr>
        <w:t xml:space="preserve"> (2.9 MB)</w:t>
      </w:r>
      <w:r>
        <w:rPr>
          <w:lang w:val="png_PG" w:bidi="png_PG"/>
        </w:rPr>
      </w:r>
    </w:p>
    <w:p>
      <w:pPr>
        <w:pStyle w:val="ListBullet"/>
        <w:spacing w:line="240" w:lineRule="auto"/>
        <w:ind w:left="720"/>
      </w:pPr>
      <w:r>
        <w:rPr>
          <w:lang w:val="png_PG" w:bidi="png_PG"/>
        </w:rPr>
      </w:r>
      <w:hyperlink r:id="rId267">
        <w:r>
          <w:rPr>
            <w:lang w:val="png_PG" w:bidi="png_PG"/>
          </w:rPr>
          <w:rPr>
            <w:color w:val="0000EE"/>
            <w:u w:val="single"/>
          </w:rPr>
          <w:t>Save gut long ol samting we i no klia</w:t>
        </w:r>
      </w:hyperlink>
      <w:r>
        <w:rPr>
          <w:lang w:val="png_PG" w:bidi="png_PG"/>
        </w:rPr>
        <w:t xml:space="preserve"> (2.0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13:1–8</w:t>
      </w:r>
      <w:r>
        <w:rPr>
          <w:lang w:val="png_PG" w:bidi="png_PG"/>
        </w:rPr>
      </w:r>
    </w:p>
    <w:p>
      <w:pPr>
        <w:pStyle w:val="Heading3"/>
      </w:pPr>
      <w:r>
        <w:rPr>
          <w:lang w:val="png_PG" w:bidi="png_PG"/>
        </w:rPr>
        <w:t>Harim na putim long tingting na bel</w:t>
      </w:r>
      <w:r>
        <w:rPr>
          <w:lang w:val="png_PG" w:bidi="png_PG"/>
        </w:rPr>
      </w:r>
    </w:p>
    <w:p>
      <w:pPr/>
      <w:r>
        <w:rPr>
          <w:lang w:val="png_PG" w:bidi="png_PG"/>
        </w:rPr>
      </w:r>
      <w:r>
        <w:rPr>
          <w:lang w:val="png_PG" w:bidi="png_PG"/>
        </w:rPr>
        <w:t>Harim gut stori i stap insait long buk Mak 13:1–8 na putim i go insait long tingting bilong yupela. Harim gut tok i stap insait tripela taim. (long tripela wei ol i tanim tok long en, sapos em inap) Orait stap olsem wanpela grup na diskasim ol dispela kwesten:</w:t>
      </w:r>
    </w:p>
    <w:p>
      <w:pPr>
        <w:pStyle w:val="ListNumber"/>
        <w:numPr>
          <w:ilvl w:val="0"/>
          <w:numId w:val="18"/>
        </w:numPr>
        <w:spacing w:line="240" w:lineRule="auto"/>
        <w:ind w:left="720"/>
      </w:pPr>
      <w:r>
        <w:rPr>
          <w:lang w:val="png_PG" w:bidi="png_PG"/>
        </w:rPr>
      </w:r>
      <w:r>
        <w:rPr>
          <w:lang w:val="png_PG" w:bidi="png_PG"/>
        </w:rPr>
        <w:t>Yupela i laikim wanem hap insait long dispela stori?</w:t>
      </w:r>
    </w:p>
    <w:p>
      <w:pPr>
        <w:pStyle w:val="ListNumber"/>
        <w:spacing w:line="240" w:lineRule="auto"/>
        <w:ind w:left="720"/>
      </w:pPr>
      <w:r>
        <w:rPr>
          <w:lang w:val="png_PG" w:bidi="png_PG"/>
        </w:rPr>
      </w:r>
      <w:r>
        <w:rPr>
          <w:lang w:val="png_PG" w:bidi="png_PG"/>
        </w:rPr>
        <w:t>Wanem hap bilong stori yupela i no laikim o i no klia long en?</w:t>
      </w:r>
    </w:p>
    <w:p>
      <w:pPr>
        <w:pStyle w:val="ListNumber"/>
        <w:spacing w:line="240" w:lineRule="auto"/>
        <w:ind w:left="720"/>
      </w:pPr>
      <w:r>
        <w:rPr>
          <w:lang w:val="png_PG" w:bidi="png_PG"/>
        </w:rPr>
      </w:r>
      <w:r>
        <w:rPr>
          <w:lang w:val="png_PG" w:bidi="png_PG"/>
        </w:rPr>
        <w:t>Dispela stori i tokim yumi wanem long sait bilong Jisas?</w:t>
      </w:r>
    </w:p>
    <w:p>
      <w:pPr>
        <w:pStyle w:val="ListNumber"/>
        <w:spacing w:line="240" w:lineRule="auto"/>
        <w:ind w:left="720"/>
      </w:pPr>
      <w:r>
        <w:rPr>
          <w:lang w:val="png_PG" w:bidi="png_PG"/>
        </w:rPr>
      </w:r>
      <w:r>
        <w:rPr>
          <w:lang w:val="png_PG" w:bidi="png_PG"/>
        </w:rPr>
        <w:t>Dispela stori i tokim yumi wanem long sait bilong ol manmeri?</w:t>
      </w:r>
    </w:p>
    <w:p>
      <w:pPr>
        <w:pStyle w:val="ListNumber"/>
        <w:spacing w:line="240" w:lineRule="auto"/>
        <w:ind w:left="720"/>
      </w:pPr>
      <w:r>
        <w:rPr>
          <w:lang w:val="png_PG" w:bidi="png_PG"/>
        </w:rPr>
      </w:r>
      <w:r>
        <w:rPr>
          <w:lang w:val="png_PG" w:bidi="png_PG"/>
        </w:rPr>
        <w:t>Dispela stori em bai i wok olsem wanem long laip bilong yumi long olgeta dei?</w:t>
      </w:r>
    </w:p>
    <w:p>
      <w:pPr>
        <w:pStyle w:val="ListNumber"/>
        <w:spacing w:line="240" w:lineRule="auto"/>
        <w:ind w:left="720"/>
      </w:pPr>
      <w:r>
        <w:rPr>
          <w:lang w:val="png_PG" w:bidi="png_PG"/>
        </w:rPr>
      </w:r>
      <w:r>
        <w:rPr>
          <w:lang w:val="png_PG" w:bidi="png_PG"/>
        </w:rPr>
        <w:t>Yupela i save long ol man husait i nidim tru dispela stori long harim?</w:t>
      </w:r>
      <w:r>
        <w:rPr>
          <w:lang w:val="png_PG" w:bidi="png_PG"/>
        </w:rPr>
      </w:r>
    </w:p>
    <w:p>
      <w:pPr>
        <w:pStyle w:val="Heading3"/>
      </w:pPr>
      <w:r>
        <w:rPr>
          <w:lang w:val="png_PG" w:bidi="png_PG"/>
        </w:rPr>
        <w:t>Save long taim na ples we stori i kamap long en</w:t>
      </w:r>
      <w:r>
        <w:rPr>
          <w:lang w:val="png_PG" w:bidi="png_PG"/>
        </w:rPr>
      </w:r>
    </w:p>
    <w:p>
      <w:pPr/>
      <w:r>
        <w:rPr>
          <w:lang w:val="png_PG" w:bidi="png_PG"/>
        </w:rPr>
      </w:r>
      <w:r>
        <w:rPr>
          <w:lang w:val="png_PG" w:bidi="png_PG"/>
        </w:rPr>
        <w:t>STRETIM WANWAN HAP BILONG STORI</w:t>
      </w:r>
    </w:p>
    <w:p>
      <w:pPr/>
      <w:r>
        <w:rPr>
          <w:lang w:val="png_PG" w:bidi="png_PG"/>
        </w:rPr>
      </w:r>
      <w:r>
        <w:rPr>
          <w:lang w:val="png_PG" w:bidi="png_PG"/>
        </w:rPr>
        <w:t>Mak 13:1–8</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Dispela stori i kamap bihain long Jisas bin lukim dispela meri man bilong en i dai pinis, em i putim tupela liklik koin mani i go insait long bokis bilong putim ofa. Jisas wantaim disaipel bilong en i lusim banis bilong tempel na i wokabaut i go aut. Taim ol i lusim banis tempel, wanpela disaipel bilong en i kirap nogut na tingting planti long dispela naispela gutpela Tempel. Ating em bin toktok long dispela bikpela bainis ol bin mekim long ol waitpela strongpela stone. Wanwan ston bilong banis, em 12 mita longpela bilong en, na 4 mita longpela bilong en i go antap na 6 mita i go insait.</w:t>
      </w:r>
    </w:p>
    <w:p>
      <w:pPr/>
      <w:r>
        <w:rPr>
          <w:lang w:val="png_PG" w:bidi="png_PG"/>
        </w:rPr>
      </w:r>
      <w:r>
        <w:rPr>
          <w:lang w:val="png_PG" w:bidi="png_PG"/>
        </w:rPr>
        <w:t>Stop long hia na soim wanpela piksa bilong Tempel long taim bilong Jisas.</w:t>
      </w:r>
    </w:p>
    <w:p>
      <w:pPr/>
      <w:r>
        <w:rPr>
          <w:lang w:val="png_PG" w:bidi="png_PG"/>
        </w:rPr>
      </w:r>
      <w:r>
        <w:rPr>
          <w:lang w:val="png_PG" w:bidi="png_PG"/>
        </w:rPr>
        <w:t>Jisas i tok long wei ol man bai inap kirap nogut. Em i tok olsem, "Ol dispela haus bai i bagarap olgeta. Nogat wanpela ston bai i stap antap long narapela ston." Em i tok strong moa long tokples bilong em yet olsem, dispela haus Tempel bai i bagarap olgeta.</w:t>
      </w:r>
    </w:p>
    <w:p>
      <w:pPr/>
      <w:r>
        <w:rPr>
          <w:lang w:val="png_PG" w:bidi="png_PG"/>
        </w:rPr>
      </w:r>
      <w:r>
        <w:rPr>
          <w:lang w:val="png_PG" w:bidi="png_PG"/>
        </w:rPr>
        <w:t>Stop long hia na diskas wantaim trensleisen grup bilong yu: Long pasin na wei bilong yupela, yupela bai i senisim toktok bilong yupela olsem wanem long tok olsem, wanpela samting bai i kamap, em bikpela samting tru, o long wanpela bikpela bagarap, na em laspela samting?</w:t>
      </w:r>
    </w:p>
    <w:p>
      <w:pPr/>
      <w:r>
        <w:rPr>
          <w:lang w:val="png_PG" w:bidi="png_PG"/>
        </w:rPr>
      </w:r>
      <w:r>
        <w:rPr>
          <w:lang w:val="png_PG" w:bidi="png_PG"/>
        </w:rPr>
        <w:t>Long pastaim tru insait long buk Mak, Jisas bin skulim ol manmeri long hevi bilong ol Israel. Jisas bin tok long diwai fik em i drai long en. Em bin tok long papa bilong gaden wain i kilim ol bikhet wokman bilong gaden na givim dispela gaden i go long narapela lain. Ol dispela stori i tok long God bai i givim hevi long ol Israel. Jisas i laikim ol disaipel bilong en long luksave olsem, dispela bagarap bilong dispelaTempel, em bai i olsem wanpela pe bilong ol Israel i sakim tok bilong God.</w:t>
      </w:r>
    </w:p>
    <w:p>
      <w:pPr/>
      <w:r>
        <w:rPr>
          <w:lang w:val="png_PG" w:bidi="png_PG"/>
        </w:rPr>
      </w:r>
      <w:r>
        <w:rPr>
          <w:lang w:val="png_PG" w:bidi="png_PG"/>
        </w:rPr>
        <w:t>Jisas wantaim ol disaipel bilong en wokabaut i go namel long ples i daun na i go long narapela maunten, dispela em Maunten Oliv. Dispela Maunten i stap klostu long ples Jisas wantaim ol disaipel bilong en i save stap olgeta nait. Ol i sindaun long sait bilong dispela maunten na lukluk i go long ples i daun na i go long narapela sait bilong dispela Tempel. Ol i lukim dispela Tempel i stap klia long ai bilong ol, taim ol i wokabaut long dispela dei long Jerusalem i go antap long Maunten Oliv. Jisas i toktok wantaim ol sampela disaipel bilong en tasol. Fopela bilong ol namba wan disaipel bilong en, Pita, Jems, Jon na Andru. Ol i askim Jisas tupela kwesten long wanem samting Jisas bin tok long en. Tupela kwesten i gat wankain minim: "Yu tokim mipela, wanem taim ol dispela samting bai i kamap?" na "Wanem mak bai i kamap pastaim, na mipela i ken save, ol dispela samting klostu i laik kamap?" Ol disaipel i luksave olsem, em bai i no inap samting nogut bilong bagarapim dispela Tempel wanpela tasol bai i kamap-em bai i gat ol arapela hevi bai i kamap long dispela graun long sem taim.</w:t>
      </w:r>
    </w:p>
    <w:p>
      <w:pPr/>
      <w:r>
        <w:rPr>
          <w:lang w:val="png_PG" w:bidi="png_PG"/>
        </w:rPr>
      </w:r>
      <w:r>
        <w:rPr>
          <w:lang w:val="png_PG" w:bidi="png_PG"/>
        </w:rPr>
        <w:t>Stop long hia na soim trensleisen grup wanpela piksa bilong dispela Tempel na ples i daun i stap namel long Tempel na dispela Maunten Oliv.</w:t>
      </w:r>
    </w:p>
    <w:p>
      <w:pPr/>
      <w:r>
        <w:rPr>
          <w:lang w:val="png_PG" w:bidi="png_PG"/>
        </w:rPr>
      </w:r>
      <w:r>
        <w:rPr>
          <w:lang w:val="png_PG" w:bidi="png_PG"/>
        </w:rPr>
        <w:t>Jisas i redim ol disaipel bilong en, i no long bagarap bai i kamap long dispela Tempel tasol, em i redim ol long wanem taim arere bilong olgeta samting bai i kamap. Jisas i stat long skulim ol manmeri longpela taim long tokim ol wanpela haptok gen na tokim gen. Em bai i tokim gen planti taim insait long dispela hap bilong stori: "Yupela lukaut! O "Yupela i kisim was gut!" o "Yupela i mas tinging gut!" Jisas i no laikim wanpela man bai i giamanim ol disaipel bilong en, o trikim ol long bilipim ol samting em i no tru.</w:t>
      </w:r>
    </w:p>
    <w:p>
      <w:pPr/>
      <w:r>
        <w:rPr>
          <w:lang w:val="png_PG" w:bidi="png_PG"/>
        </w:rPr>
      </w:r>
      <w:r>
        <w:rPr>
          <w:lang w:val="png_PG" w:bidi="png_PG"/>
        </w:rPr>
        <w:t>Stop long hia na diskas wantaim trensleisen grup bilong yu: Yupela i gat ol spesol wod, o ol haptok i stap long tokples bilong yupela i save kirapim ol manmeri long givim iyau, na harim gut wanem tok bai i kam bihain?</w:t>
      </w:r>
    </w:p>
    <w:p>
      <w:pPr/>
      <w:r>
        <w:rPr>
          <w:lang w:val="png_PG" w:bidi="png_PG"/>
        </w:rPr>
      </w:r>
      <w:r>
        <w:rPr>
          <w:lang w:val="png_PG" w:bidi="png_PG"/>
        </w:rPr>
        <w:t>Jisas i givim tok lukaut long ol olsem planti giaman man bai i kam long "nem bilong en," i minim olsem, ol bai i kisim biknem o namba bilong Jisas. Ol bai i traim long tok olsem, "Mi yet mi dispela man Jisas," o "Mesaia." Dispela wod "Mesaia" em i no stap long stori, tasol yupela bai nid long putim long hia na em bai inap long mekim klia long ol manmeri bai kam na tok olsem, ol man bilong kisim bek ol manmeri bilong Israel, o Mesaia.</w:t>
      </w:r>
    </w:p>
    <w:p>
      <w:pPr/>
      <w:r>
        <w:rPr>
          <w:lang w:val="png_PG" w:bidi="png_PG"/>
        </w:rPr>
      </w:r>
      <w:r>
        <w:rPr>
          <w:lang w:val="png_PG" w:bidi="png_PG"/>
        </w:rPr>
        <w:t>Jisas i tok gen long givim tingting long ol disaipel bilong en olsem, pait bai i kamap namel long ol lain manmeri na ol lain manmeri bilong ol king, tasol dispela i no minim olsem, las dei em i kam. Em bai i gat taim nogut olsem, graun bai i guria na em bai i gat taim bilong bikpela hangre-ol manmeri bai i nogat inap kaikai long kaikai. Jisas i tok olsem, ol dispela hevi em i olsem pen i save kamap pastaim long meri i laik karim pikinini. Dispela em wei bilong Jisas i tok olsem ol dispela kain samting bai i kamap, em stat bilong pait na bikpela bagarap bai kamap longpela taim. Dispela taim bilong pait na karim pen long dispela graun, em bai i olsem stat bilong pen taim meri i laik karim pikinini, em i no minim long meri bai karim bebi nau yet. Em i minim las dei em i no kam yet.</w:t>
      </w:r>
    </w:p>
    <w:p>
      <w:pPr/>
      <w:r>
        <w:rPr>
          <w:lang w:val="png_PG" w:bidi="png_PG"/>
        </w:rPr>
      </w:r>
      <w:r>
        <w:rPr>
          <w:lang w:val="png_PG" w:bidi="png_PG"/>
        </w:rPr>
        <w:t>Stop long hia na diskas olsem trensleisen grup: Long pasin na wei bilong yupela, i gat spesol wei bilong skelim wanpela samting i kamap long makim i go long narapela samting, em bai i kamap olsem taim meri i laik karim pikinini? Long wanem taim na hau yupela i save toktok long taim meri i laik karim pikinini?</w:t>
      </w:r>
      <w:r>
        <w:rPr>
          <w:lang w:val="png_PG" w:bidi="png_PG"/>
        </w:rPr>
      </w:r>
    </w:p>
    <w:p>
      <w:pPr>
        <w:pStyle w:val="Heading3"/>
      </w:pPr>
      <w:r>
        <w:rPr>
          <w:lang w:val="png_PG" w:bidi="png_PG"/>
        </w:rPr>
        <w:t>Save gut long wanwan Hap bilong Stori</w:t>
      </w:r>
      <w:r>
        <w:rPr>
          <w:lang w:val="png_PG" w:bidi="png_PG"/>
        </w:rPr>
      </w:r>
    </w:p>
    <w:p>
      <w:pPr/>
      <w:r>
        <w:rPr>
          <w:lang w:val="png_PG" w:bidi="png_PG"/>
        </w:rPr>
      </w:r>
      <w:r>
        <w:rPr>
          <w:lang w:val="png_PG" w:bidi="png_PG"/>
        </w:rPr>
        <w:t>PAINIM AUT OL WANWAN HAP BILONG STORI</w:t>
      </w:r>
    </w:p>
    <w:p>
      <w:pPr/>
      <w:r>
        <w:rPr>
          <w:lang w:val="png_PG" w:bidi="png_PG"/>
        </w:rPr>
      </w:r>
      <w:r>
        <w:rPr>
          <w:lang w:val="png_PG" w:bidi="png_PG"/>
        </w:rPr>
        <w:t>Mak 13:1–8</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hap taim, yu bai helpim grup long luksave long stori. Yu bai helpim grup long painim ol hap bilong stori, lain ap bilong stori i stap olsem wanem, na ol man husait i stap insait long stori.</w:t>
      </w:r>
    </w:p>
    <w:p>
      <w:pPr/>
      <w:r>
        <w:rPr>
          <w:lang w:val="png_PG" w:bidi="png_PG"/>
        </w:rPr>
      </w:r>
      <w:r>
        <w:rPr>
          <w:lang w:val="png_PG" w:bidi="png_PG"/>
        </w:rPr>
        <w:t>Dispela stori em i gat 2-pela hap bilong en.</w:t>
      </w:r>
    </w:p>
    <w:p>
      <w:pPr/>
      <w:r>
        <w:rPr>
          <w:lang w:val="png_PG" w:bidi="png_PG"/>
        </w:rPr>
      </w:r>
      <w:r>
        <w:rPr>
          <w:b/>
          <w:lang w:val="png_PG" w:bidi="png_PG"/>
        </w:rPr>
        <w:t>Namba wan hap bilong stori:</w:t>
      </w:r>
      <w:r>
        <w:rPr>
          <w:lang w:val="png_PG" w:bidi="png_PG"/>
        </w:rPr>
        <w:t xml:space="preserve"> Long namba wan hap bilong stori, Jisas wantaim ol disaipel bilong en i lusim Tempel na i go aut. Ol disaipel bilong en i kirap nogut na tingting planti long dispela naispela gutpela haus Tempel na sais bilong en. Jisas i tokim ol olsem em bai i bagarap olgeta.</w:t>
      </w:r>
    </w:p>
    <w:p>
      <w:pPr/>
      <w:r>
        <w:rPr>
          <w:lang w:val="png_PG" w:bidi="png_PG"/>
        </w:rPr>
      </w:r>
      <w:r>
        <w:rPr>
          <w:b/>
          <w:lang w:val="png_PG" w:bidi="png_PG"/>
        </w:rPr>
        <w:t>Namba tu hap bilong stori:</w:t>
      </w:r>
      <w:r>
        <w:rPr>
          <w:lang w:val="png_PG" w:bidi="png_PG"/>
        </w:rPr>
        <w:t xml:space="preserve"> Long namba tu hap bilong stori, Jisas i toktok long fopela disaipel bilong en tasol. Ol i sindaun long dispela maunten Oliv na lukluk i go long ples i daun, na i go long narapela sait bilong dispela Tempel long Jerusalem. Jisas i tokim klia long ol disaipel bilong en wanem samting bai i kamap long dispela graun bipo long las dei bilong olgeta samting i kam.</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(tasol Pita, Jems, Jon na Andru tasol i toktok wantaim Jisas)</w:t>
      </w:r>
    </w:p>
    <w:p>
      <w:pPr>
        <w:pStyle w:val="ListBullet"/>
        <w:spacing w:line="240" w:lineRule="auto"/>
        <w:ind w:left="720"/>
      </w:pPr>
      <w:r>
        <w:rPr>
          <w:lang w:val="png_PG" w:bidi="png_PG"/>
        </w:rPr>
      </w:r>
      <w:r>
        <w:rPr>
          <w:lang w:val="png_PG" w:bidi="png_PG"/>
        </w:rPr>
        <w:t>Ol planti man husait i tok, ol i kam olsem Mesaia</w:t>
      </w:r>
    </w:p>
    <w:p>
      <w:pPr/>
      <w:r>
        <w:rPr>
          <w:lang w:val="png_PG" w:bidi="png_PG"/>
        </w:rPr>
      </w:r>
      <w:r>
        <w:rPr>
          <w:lang w:val="png_PG" w:bidi="png_PG"/>
        </w:rPr>
        <w:t>Insait long dispela hap taim, grup mas i gat stori kadbod, drowin aut, o usim sampela gutpela tingting long pulim tingting bilong ol man inap luksave long stori, na long eksen i stap insait long en.</w:t>
      </w:r>
    </w:p>
    <w:p>
      <w:pPr/>
      <w:r>
        <w:rPr>
          <w:lang w:val="png_PG" w:bidi="png_PG"/>
        </w:rPr>
      </w:r>
      <w:r>
        <w:rPr>
          <w:lang w:val="png_PG" w:bidi="png_PG"/>
        </w:rPr>
        <w:t>Em impoten long tingim gut olsem, Jisas wantaim ol disaipel bilong en, ol i lusim Tempel long i go bek long haus bilong ol wantok bilong ol long Betani, autsait long Jerusalem. Ol bin lusim Jerusalem, na wokabaut namel long ples i daun na i go antap long Mauten Oliv. Long hap we ol bai i sindaun, ol inap long lukim dispela Tempel. Bihain ol i sindaun. Fopela disaipel bilong en i toktok long Jisas. Ating ol arapela disaipel i stap tasol, i sindaun longwe liklik na i no inap long harim.</w:t>
      </w:r>
    </w:p>
    <w:p>
      <w:pPr/>
      <w:r>
        <w:rPr>
          <w:lang w:val="png_PG" w:bidi="png_PG"/>
        </w:rPr>
      </w:r>
      <w:r>
        <w:rPr>
          <w:lang w:val="png_PG" w:bidi="png_PG"/>
        </w:rPr>
        <w:t>Stop long hia na soim grup wanpela piksa bilong Maunten Oliv, na inap lukluk i go long ples i daun na i go long hap sait bilong Tempel.</w:t>
      </w:r>
    </w:p>
    <w:p>
      <w:pPr/>
      <w:r>
        <w:rPr>
          <w:lang w:val="png_PG" w:bidi="png_PG"/>
        </w:rPr>
      </w:r>
      <w:r>
        <w:rPr>
          <w:lang w:val="png_PG" w:bidi="png_PG"/>
        </w:rPr>
        <w:t>Em impoten long tingim gut olsem, ol fopela disaipel i askim Jisas tupela kwesten i gat wankain minin. Ol i askim olsem, "Wanem taim ol dispela samting bai i kamap?" na "Wanem mak bai i kamap pastaim, na mipela i ken save, ol dispela samting klostu i laik kamap?" Ol disaipel i askim long wanpela sain, o wanpela kain samting i mas kamap bilong givim toksave olsem dispela bagarap klostu i laik kam.</w:t>
      </w:r>
    </w:p>
    <w:p>
      <w:pPr/>
      <w:r>
        <w:rPr>
          <w:lang w:val="png_PG" w:bidi="png_PG"/>
        </w:rPr>
      </w:r>
      <w:r>
        <w:rPr>
          <w:lang w:val="png_PG" w:bidi="png_PG"/>
        </w:rPr>
        <w:t>Em impoten long tingim gut olsem, Jisas i givim tok lukaut long ol wantaim tok strong gen. Em i givim tok lukaut i minim olsem, "Yupela lukaut!" o "Yupela kisim was gut!" Na Jisas i tokim ol sampela samting em bai i kamap.</w:t>
      </w:r>
    </w:p>
    <w:p>
      <w:pPr/>
      <w:r>
        <w:rPr>
          <w:lang w:val="png_PG" w:bidi="png_PG"/>
        </w:rPr>
      </w:r>
      <w:r>
        <w:rPr>
          <w:lang w:val="png_PG" w:bidi="png_PG"/>
        </w:rPr>
        <w:t>Em impoten long tingim gut olsem, Jisas i skelim pen bilong taim nogut bai i kamap, em i luk wankain long pen taim wanpela meri i laik karim pikinini. Taim wanpela meri i stat long karim ol dispela pen, stil i gat longpela taim i stap yet long karim pen bipo long pikinini em i kam aut. Wankain olsem, em bai i gat planti hevi bai i kamap bipo long las dei bilong olgeta samting bai i kam.</w:t>
      </w:r>
      <w:r>
        <w:rPr>
          <w:lang w:val="png_PG" w:bidi="png_PG"/>
        </w:rPr>
      </w:r>
    </w:p>
    <w:p>
      <w:pPr>
        <w:pStyle w:val="Heading3"/>
      </w:pPr>
      <w:r>
        <w:rPr>
          <w:lang w:val="png_PG" w:bidi="png_PG"/>
        </w:rPr>
        <w:t>Putim yu yet insait long stori</w:t>
      </w:r>
      <w:r>
        <w:rPr>
          <w:lang w:val="png_PG" w:bidi="png_PG"/>
        </w:rPr>
      </w:r>
    </w:p>
    <w:p>
      <w:pPr/>
      <w:r>
        <w:rPr>
          <w:lang w:val="png_PG" w:bidi="png_PG"/>
        </w:rPr>
      </w:r>
      <w:r>
        <w:rPr>
          <w:lang w:val="png_PG" w:bidi="png_PG"/>
        </w:rPr>
        <w:t>BIHAINIM TOK I STAP INSAIT NA EKTIM AUT</w:t>
      </w:r>
    </w:p>
    <w:p>
      <w:pPr/>
      <w:r>
        <w:rPr>
          <w:lang w:val="png_PG" w:bidi="png_PG"/>
        </w:rPr>
      </w:r>
      <w:r>
        <w:rPr>
          <w:lang w:val="png_PG" w:bidi="png_PG"/>
        </w:rPr>
        <w:t>Mak 13:1–8</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dispela hap taim, grup bai i kamapim pilai bilong dispela stori</w:t>
      </w:r>
    </w:p>
    <w:p>
      <w:pPr/>
      <w:r>
        <w:rPr>
          <w:lang w:val="png_PG" w:bidi="png_PG"/>
        </w:rPr>
      </w:r>
      <w:r>
        <w:rPr>
          <w:lang w:val="png_PG" w:bidi="png_PG"/>
        </w:rPr>
        <w:t>Dispela stori em i gat 2-pela hap bilong en.</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(tasol Pita, Jems, Jon na Andru tasol i toktok wantaim Jisas)</w:t>
      </w:r>
    </w:p>
    <w:p>
      <w:pPr>
        <w:pStyle w:val="ListBullet"/>
        <w:spacing w:line="240" w:lineRule="auto"/>
        <w:ind w:left="720"/>
      </w:pPr>
      <w:r>
        <w:rPr>
          <w:lang w:val="png_PG" w:bidi="png_PG"/>
        </w:rPr>
      </w:r>
      <w:r>
        <w:rPr>
          <w:lang w:val="png_PG" w:bidi="png_PG"/>
        </w:rPr>
        <w:t>Ol planti man husait i tok, ol i kam olsem Mesaia</w:t>
      </w:r>
    </w:p>
    <w:p>
      <w:pPr/>
      <w:r>
        <w:rPr>
          <w:lang w:val="png_PG" w:bidi="png_PG"/>
        </w:rPr>
      </w:r>
      <w:r>
        <w:rPr>
          <w:lang w:val="png_PG" w:bidi="png_PG"/>
        </w:rPr>
        <w:t>Tokim grup long ektim aut dispela stori tupela taim. Namba wan taim, tokim grup ektim aut dispela stori na no ken stop. Namba tu taim, ektim aut dispela stori na stopim ol long wanwan hap insait long stori.</w:t>
      </w:r>
    </w:p>
    <w:p>
      <w:pPr/>
      <w:r>
        <w:rPr>
          <w:lang w:val="png_PG" w:bidi="png_PG"/>
        </w:rPr>
      </w:r>
      <w:r>
        <w:rPr>
          <w:lang w:val="png_PG" w:bidi="png_PG"/>
        </w:rPr>
        <w:t>Taim grup i ektim dispela stori namba wan taim, putim iyau long harim gut toktok i kamap namel long ol man, toktok i go olsem wanem, stori lain bilong wanwan hap, na oda bilong stori bihainim wanem samting i kamap pastaim.</w:t>
      </w:r>
    </w:p>
    <w:p>
      <w:pPr/>
      <w:r>
        <w:rPr>
          <w:lang w:val="png_PG" w:bidi="png_PG"/>
        </w:rPr>
      </w:r>
      <w:r>
        <w:rPr>
          <w:lang w:val="png_PG" w:bidi="png_PG"/>
        </w:rPr>
        <w:t xml:space="preserve">Grup i mas ektim aut Jisas na disaipel bilong en i wokabaut i go aut long banis Tempel klostu long dispela dei bai i abrus na i go. Wanpela bilong ol disaipel i tok olsem, "Tisas, lukim ol dispela bikpela bikpela haus! Na ol bikpela ston bilong banis!" Jisas i bekim tok olsem, "Yes, lukim ol dispela bikpela bikpela haus, ol bai i no inap larim wanpela ston i stap antap long narapela ston. Nogat. Ol bai i brukim olgeta na tromoi i go daun." </w:t>
      </w:r>
      <w:r>
        <w:rPr>
          <w:b/>
          <w:lang w:val="png_PG" w:bidi="png_PG"/>
        </w:rPr>
        <w:t>Stopim pilai</w:t>
      </w:r>
      <w:r>
        <w:rPr>
          <w:lang w:val="png_PG" w:bidi="png_PG"/>
        </w:rPr>
        <w:t>. Askim ol disaipel, "Yupela i pilim olsem wanem?" Yupela bai i harim dispela kain tok olsem, "Mipela i wari long dispela Tempel bai i pundaun i do daun." "Tingting bilong mipela i paul long dispela kain ol bikpela bikpela haus bai i bagarap," "Mipela i pret long dispela samting." Statim gen pilai.</w:t>
      </w:r>
    </w:p>
    <w:p>
      <w:pPr/>
      <w:r>
        <w:rPr>
          <w:lang w:val="png_PG" w:bidi="png_PG"/>
        </w:rPr>
      </w:r>
      <w:r>
        <w:rPr>
          <w:lang w:val="png_PG" w:bidi="png_PG"/>
        </w:rPr>
        <w:t xml:space="preserve">Grup i mas ektim aut Jisas wantaim disaipel bilong en i lusim Jerusalem na wokabaut i go aut. Ol i go namel long ples i daun, na wokabaut i go antap long Maunten Oliv na ol i sindaun. Fopela disaipel, Pita, Jem, Jon na Andru i kisim Jisas i go long sait na askim em olsem, "Yu tokim mipela wanem taim ol dispela samting bai i kamap? Wanem mak bai i kamap pastaim, na mipela i ken save, ol dispela samting klostu i laik kamap?" Jisas i bekim tok bilong ol olsem, "Yupela lukaut! Planti man bai i kam na kolim nem bilong mi na tok, 'Mi yet mi dispela Mesaia.' Ol dispela man bai i trikim planti manmeri long bilip giaman tok bilong ol. Yupela bai i harim nois bilong ol bikpela pait, na yupela bai i harim tok win long ol bikpela pait i kamap long sampela hap, orait yupela i no ken kirap nogut. Ol dispela samting i mas kamap, tasol las de i no yet. Wanpela kantri bai i kirapim pait wantaim narapela kantri. Na ol lain bilong wanpela king bai i kirapim pait wantaim ol lain bilong ol narapela king. Em bai i gat graun i guria, na em bai i gat taim bilong bikpela hangre, na ol manmeri bai i nogat inap kaikai. Dispela ol samting em i olsem pen i save kamap pastaim long meri i laik karim pikinini. Planti samting bai i kamap. </w:t>
      </w:r>
      <w:r>
        <w:rPr>
          <w:b/>
          <w:lang w:val="png_PG" w:bidi="png_PG"/>
        </w:rPr>
        <w:t>Stopim pilai</w:t>
      </w:r>
      <w:r>
        <w:rPr>
          <w:lang w:val="png_PG" w:bidi="png_PG"/>
        </w:rPr>
        <w:t>. Askim fopela disaipel, "Yupela i pilim olsem wanem?" Yupela bai i harim dispela kain tok olsem, "Mipela i pret," "wari," "i no sindaun isi long laspela dei bai i kam."</w:t>
      </w:r>
      <w:r>
        <w:rPr>
          <w:lang w:val="png_PG" w:bidi="png_PG"/>
        </w:rPr>
      </w:r>
    </w:p>
    <w:p>
      <w:pPr>
        <w:pStyle w:val="Heading3"/>
      </w:pPr>
      <w:r>
        <w:rPr>
          <w:lang w:val="png_PG" w:bidi="png_PG"/>
        </w:rPr>
        <w:t>Save gut long ol samting we i no klia</w:t>
      </w:r>
      <w:r>
        <w:rPr>
          <w:lang w:val="png_PG" w:bidi="png_PG"/>
        </w:rPr>
      </w:r>
    </w:p>
    <w:p>
      <w:pPr/>
      <w:r>
        <w:rPr>
          <w:lang w:val="png_PG" w:bidi="png_PG"/>
        </w:rPr>
      </w:r>
      <w:r>
        <w:rPr>
          <w:lang w:val="png_PG" w:bidi="png_PG"/>
        </w:rPr>
        <w:t>PULAPIM SPEIS</w:t>
      </w:r>
    </w:p>
    <w:p>
      <w:pPr/>
      <w:r>
        <w:rPr>
          <w:lang w:val="png_PG" w:bidi="png_PG"/>
        </w:rPr>
      </w:r>
      <w:r>
        <w:rPr>
          <w:lang w:val="png_PG" w:bidi="png_PG"/>
        </w:rPr>
        <w:t>Mak 13:1–8</w:t>
      </w:r>
    </w:p>
    <w:p>
      <w:pPr/>
      <w:r>
        <w:rPr>
          <w:lang w:val="png_PG" w:bidi="png_PG"/>
        </w:rPr>
      </w:r>
      <w:r>
        <w:rPr>
          <w:lang w:val="png_PG" w:bidi="png_PG"/>
        </w:rPr>
        <w:t>Harim gut tok i stap insait wanpela taim, stat wantaim isi wan long yupela i ken klia long tok ol i tanim na raitim long en.</w:t>
      </w:r>
    </w:p>
    <w:p>
      <w:pPr/>
      <w:r>
        <w:rPr>
          <w:lang w:val="png_PG" w:bidi="png_PG"/>
        </w:rPr>
      </w:r>
      <w:r>
        <w:rPr>
          <w:lang w:val="png_PG" w:bidi="png_PG"/>
        </w:rPr>
        <w:t xml:space="preserve">Jisas wantaim ol </w:t>
      </w:r>
      <w:r>
        <w:rPr>
          <w:b/>
          <w:lang w:val="png_PG" w:bidi="png_PG"/>
        </w:rPr>
        <w:t>disaipe</w:t>
      </w:r>
      <w:r>
        <w:rPr>
          <w:lang w:val="png_PG" w:bidi="png_PG"/>
        </w:rPr>
        <w:t xml:space="preserve">l bilong en i lusim </w:t>
      </w:r>
      <w:r>
        <w:rPr>
          <w:b/>
          <w:lang w:val="png_PG" w:bidi="png_PG"/>
        </w:rPr>
        <w:t>banis Tempel</w:t>
      </w:r>
      <w:r>
        <w:rPr>
          <w:lang w:val="png_PG" w:bidi="png_PG"/>
        </w:rPr>
        <w:t xml:space="preserve"> na i go aut. Usim sem wod long Tempel na banis olsem yupela bin usim long pastaim, na tingim gut olsem ol dispela wod i stap long bikpela wod list.</w:t>
      </w:r>
    </w:p>
    <w:p>
      <w:pPr/>
      <w:r>
        <w:rPr>
          <w:lang w:val="png_PG" w:bidi="png_PG"/>
        </w:rPr>
      </w:r>
      <w:r>
        <w:rPr>
          <w:lang w:val="png_PG" w:bidi="png_PG"/>
        </w:rPr>
        <w:t xml:space="preserve">Usim sem wod long ol </w:t>
      </w:r>
      <w:r>
        <w:rPr>
          <w:b/>
          <w:lang w:val="png_PG" w:bidi="png_PG"/>
        </w:rPr>
        <w:t>disaipel</w:t>
      </w:r>
      <w:r>
        <w:rPr>
          <w:lang w:val="png_PG" w:bidi="png_PG"/>
        </w:rPr>
        <w:t xml:space="preserve"> olsem yupela bin usim i kam, na tingim gut olsem dispela wod i stap long bikpela wod list.</w:t>
      </w:r>
    </w:p>
    <w:p>
      <w:pPr/>
      <w:r>
        <w:rPr>
          <w:lang w:val="png_PG" w:bidi="png_PG"/>
        </w:rPr>
      </w:r>
      <w:r>
        <w:rPr>
          <w:lang w:val="png_PG" w:bidi="png_PG"/>
        </w:rPr>
        <w:t xml:space="preserve">Ol disaipel i kolim Jisas olsem, </w:t>
      </w:r>
      <w:r>
        <w:rPr>
          <w:b/>
          <w:lang w:val="png_PG" w:bidi="png_PG"/>
        </w:rPr>
        <w:t>Tisas.</w:t>
      </w:r>
      <w:r>
        <w:rPr>
          <w:lang w:val="png_PG" w:bidi="png_PG"/>
        </w:rPr>
        <w:t xml:space="preserve"> Usim sem wod long Tisas olsem yupela bin usim i kam long pastaim stori long buk Mak, na tingim gut olsem dispela wod yupela i ken painim insait long bikpela wod list.</w:t>
      </w:r>
    </w:p>
    <w:p>
      <w:pPr/>
      <w:r>
        <w:rPr>
          <w:lang w:val="png_PG" w:bidi="png_PG"/>
        </w:rPr>
      </w:r>
      <w:r>
        <w:rPr>
          <w:lang w:val="png_PG" w:bidi="png_PG"/>
        </w:rPr>
        <w:t xml:space="preserve">Jisas wantaim ol disaipel bilong en i wokabaut long ples i daun namel long Maunten bilong Jerusalem na long dispela Maunten we Tempel i stap long en, na em </w:t>
      </w:r>
      <w:r>
        <w:rPr>
          <w:b/>
          <w:lang w:val="png_PG" w:bidi="png_PG"/>
        </w:rPr>
        <w:t>Maunten Oliv</w:t>
      </w:r>
      <w:r>
        <w:rPr>
          <w:lang w:val="png_PG" w:bidi="png_PG"/>
        </w:rPr>
        <w:t>. Maunten Oliv i stap long san kamap hap long Jerusalem na luluk i go long hapsait siti bilong Jerusalem.</w:t>
      </w:r>
    </w:p>
    <w:p>
      <w:pPr/>
      <w:r>
        <w:rPr>
          <w:lang w:val="png_PG" w:bidi="png_PG"/>
        </w:rPr>
      </w:r>
      <w:r>
        <w:rPr>
          <w:lang w:val="png_PG" w:bidi="png_PG"/>
        </w:rPr>
        <w:t>Stop long hia na soim grup wanpela piksa bilong Maunten Oliv na inap lukluk i go hapsait long Jerusalem, sapos yu no bin soim ol dispela ples yet.</w:t>
      </w:r>
    </w:p>
    <w:p>
      <w:pPr/>
      <w:r>
        <w:rPr>
          <w:lang w:val="png_PG" w:bidi="png_PG"/>
        </w:rPr>
      </w:r>
      <w:r>
        <w:rPr>
          <w:lang w:val="png_PG" w:bidi="png_PG"/>
        </w:rPr>
        <w:t>Ol disaipel bilong Jisas i askim em long wanpela sain long soim olsem bagarap bilong dispela Tempel em bai i kam kwiktaim. Sain em wanpela mak o toksave olsem, samting em i tru o em bai i kamap. Wanpela sain em bai i olsem tok lukaut.</w:t>
      </w:r>
    </w:p>
    <w:p>
      <w:pPr/>
      <w:r>
        <w:rPr>
          <w:lang w:val="png_PG" w:bidi="png_PG"/>
        </w:rPr>
      </w:r>
      <w:r>
        <w:rPr>
          <w:lang w:val="png_PG" w:bidi="png_PG"/>
        </w:rPr>
        <w:t xml:space="preserve">Wanpela bilong ol sain Jisas bin tok olsem, ol man bai kam na </w:t>
      </w:r>
      <w:r>
        <w:rPr>
          <w:b/>
          <w:lang w:val="png_PG" w:bidi="png_PG"/>
        </w:rPr>
        <w:t>kolim nem bilong mi</w:t>
      </w:r>
      <w:r>
        <w:rPr>
          <w:lang w:val="png_PG" w:bidi="png_PG"/>
        </w:rPr>
        <w:t xml:space="preserve"> na tok, </w:t>
      </w:r>
      <w:r>
        <w:rPr>
          <w:b/>
          <w:lang w:val="png_PG" w:bidi="png_PG"/>
        </w:rPr>
        <w:t>mi yet mi dispela man</w:t>
      </w:r>
      <w:r>
        <w:rPr>
          <w:lang w:val="png_PG" w:bidi="png_PG"/>
        </w:rPr>
        <w:t xml:space="preserve">. Jisas i no tokim dispela wod Mesaia, tasol em wanem ol man i wok long tok long ol yet. Sapos yupela i raitim dispela wod Mesaia, ol i no bin tokim long en wod, orait usim sem wod long </w:t>
      </w:r>
      <w:r>
        <w:rPr>
          <w:b/>
          <w:lang w:val="png_PG" w:bidi="png_PG"/>
        </w:rPr>
        <w:t>Mesaia</w:t>
      </w:r>
      <w:r>
        <w:rPr>
          <w:lang w:val="png_PG" w:bidi="png_PG"/>
        </w:rPr>
        <w:t xml:space="preserve"> olsem yupela bin usim i kam, na tingim gut olsem Mesaia i stap long bikpela wod list. Taim wanpela man kam na kolim </w:t>
      </w:r>
      <w:r>
        <w:rPr>
          <w:b/>
          <w:lang w:val="png_PG" w:bidi="png_PG"/>
        </w:rPr>
        <w:t>nem bilong mi</w:t>
      </w:r>
      <w:r>
        <w:rPr>
          <w:lang w:val="png_PG" w:bidi="png_PG"/>
        </w:rPr>
        <w:t>, em i minim olsem ol kam wantaim biknem, pawa na namba bilong dispela man.</w:t>
      </w:r>
    </w:p>
    <w:p>
      <w:pPr/>
      <w:r>
        <w:rPr>
          <w:lang w:val="png_PG" w:bidi="png_PG"/>
        </w:rPr>
      </w:r>
      <w:r>
        <w:rPr>
          <w:lang w:val="png_PG" w:bidi="png_PG"/>
        </w:rPr>
        <w:t xml:space="preserve">Jisas i tok olsem wanpela </w:t>
      </w:r>
      <w:r>
        <w:rPr>
          <w:b/>
          <w:lang w:val="png_PG" w:bidi="png_PG"/>
        </w:rPr>
        <w:t>kantri</w:t>
      </w:r>
      <w:r>
        <w:rPr>
          <w:lang w:val="png_PG" w:bidi="png_PG"/>
        </w:rPr>
        <w:t xml:space="preserve"> bai i pait wantaim narapela kantri, na </w:t>
      </w:r>
      <w:r>
        <w:rPr>
          <w:b/>
          <w:lang w:val="png_PG" w:bidi="png_PG"/>
        </w:rPr>
        <w:t>wanpela kingdom</w:t>
      </w:r>
      <w:r>
        <w:rPr>
          <w:lang w:val="png_PG" w:bidi="png_PG"/>
        </w:rPr>
        <w:t xml:space="preserve"> bai i pait wantaim narapela kingdom. Wanpela </w:t>
      </w:r>
      <w:r>
        <w:rPr>
          <w:b/>
          <w:lang w:val="png_PG" w:bidi="png_PG"/>
        </w:rPr>
        <w:t>kantri</w:t>
      </w:r>
      <w:r>
        <w:rPr>
          <w:lang w:val="png_PG" w:bidi="png_PG"/>
        </w:rPr>
        <w:t xml:space="preserve"> em wanpela lain manmeri o wanpela lain manmeri bilong wanpela kantri. Wanpela </w:t>
      </w:r>
      <w:r>
        <w:rPr>
          <w:b/>
          <w:lang w:val="png_PG" w:bidi="png_PG"/>
        </w:rPr>
        <w:t>kingdom,</w:t>
      </w:r>
      <w:r>
        <w:rPr>
          <w:lang w:val="png_PG" w:bidi="png_PG"/>
        </w:rPr>
        <w:t xml:space="preserve"> em ol lain manmeri bilong wanpela king, em i save bosim ol. Kantri na Kingdom i stap long bikpela wod list.</w:t>
      </w:r>
      <w:r>
        <w:rPr>
          <w:lang w:val="png_PG" w:bidi="png_PG"/>
        </w:rPr>
      </w:r>
      <w:r>
        <w:rPr>
          <w:lang w:val="png_PG" w:bidi="png_PG"/>
        </w:rPr>
      </w:r>
    </w:p>
    <w:p>
      <w:pPr/>
      <w:r>
        <w:rPr>
          <w:lang w:val="png_PG" w:bidi="png_PG"/>
        </w:rPr>
      </w:r>
    </w:p>
    <w:p>
      <w:pPr>
        <w:pStyle w:val="Heading2"/>
      </w:pPr>
      <w:r>
        <w:rPr>
          <w:lang w:val="png_PG" w:bidi="png_PG"/>
        </w:rPr>
        <w:t>Mak 13:1–8</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68">
        <w:r>
          <w:rPr>
            <w:lang w:val="png_PG" w:bidi="png_PG"/>
          </w:rPr>
          <w:rPr>
            <w:color w:val="0000EE"/>
            <w:u w:val="single"/>
          </w:rPr>
          <w:t>Harim na putim long tingting na bel</w:t>
        </w:r>
      </w:hyperlink>
      <w:r>
        <w:rPr>
          <w:lang w:val="png_PG" w:bidi="png_PG"/>
        </w:rPr>
        <w:t xml:space="preserve"> (576 KB)</w:t>
      </w:r>
      <w:r>
        <w:rPr>
          <w:lang w:val="png_PG" w:bidi="png_PG"/>
        </w:rPr>
      </w:r>
    </w:p>
    <w:p>
      <w:pPr>
        <w:pStyle w:val="ListBullet"/>
        <w:spacing w:line="240" w:lineRule="auto"/>
        <w:ind w:left="720"/>
      </w:pPr>
      <w:r>
        <w:rPr>
          <w:lang w:val="png_PG" w:bidi="png_PG"/>
        </w:rPr>
      </w:r>
      <w:hyperlink r:id="rId269">
        <w:r>
          <w:rPr>
            <w:lang w:val="png_PG" w:bidi="png_PG"/>
          </w:rPr>
          <w:rPr>
            <w:color w:val="0000EE"/>
            <w:u w:val="single"/>
          </w:rPr>
          <w:t>Save long taim na ples we stori i kamap long en</w:t>
        </w:r>
      </w:hyperlink>
      <w:r>
        <w:rPr>
          <w:lang w:val="png_PG" w:bidi="png_PG"/>
        </w:rPr>
        <w:t xml:space="preserve"> (4.5 MB)</w:t>
      </w:r>
      <w:r>
        <w:rPr>
          <w:lang w:val="png_PG" w:bidi="png_PG"/>
        </w:rPr>
      </w:r>
    </w:p>
    <w:p>
      <w:pPr>
        <w:pStyle w:val="ListBullet"/>
        <w:spacing w:line="240" w:lineRule="auto"/>
        <w:ind w:left="720"/>
      </w:pPr>
      <w:r>
        <w:rPr>
          <w:lang w:val="png_PG" w:bidi="png_PG"/>
        </w:rPr>
      </w:r>
      <w:hyperlink r:id="rId270">
        <w:r>
          <w:rPr>
            <w:lang w:val="png_PG" w:bidi="png_PG"/>
          </w:rPr>
          <w:rPr>
            <w:color w:val="0000EE"/>
            <w:u w:val="single"/>
          </w:rPr>
          <w:t>Save gut long wanwan Hap bilong Stori</w:t>
        </w:r>
      </w:hyperlink>
      <w:r>
        <w:rPr>
          <w:lang w:val="png_PG" w:bidi="png_PG"/>
        </w:rPr>
        <w:t xml:space="preserve"> (2.6 MB)</w:t>
      </w:r>
      <w:r>
        <w:rPr>
          <w:lang w:val="png_PG" w:bidi="png_PG"/>
        </w:rPr>
      </w:r>
    </w:p>
    <w:p>
      <w:pPr>
        <w:pStyle w:val="ListBullet"/>
        <w:spacing w:line="240" w:lineRule="auto"/>
        <w:ind w:left="720"/>
      </w:pPr>
      <w:r>
        <w:rPr>
          <w:lang w:val="png_PG" w:bidi="png_PG"/>
        </w:rPr>
      </w:r>
      <w:hyperlink r:id="rId271">
        <w:r>
          <w:rPr>
            <w:lang w:val="png_PG" w:bidi="png_PG"/>
          </w:rPr>
          <w:rPr>
            <w:color w:val="0000EE"/>
            <w:u w:val="single"/>
          </w:rPr>
          <w:t>Putim yu yet insait long stori</w:t>
        </w:r>
      </w:hyperlink>
      <w:r>
        <w:rPr>
          <w:lang w:val="png_PG" w:bidi="png_PG"/>
        </w:rPr>
        <w:t xml:space="preserve"> (2.5 MB)</w:t>
      </w:r>
      <w:r>
        <w:rPr>
          <w:lang w:val="png_PG" w:bidi="png_PG"/>
        </w:rPr>
      </w:r>
    </w:p>
    <w:p>
      <w:pPr>
        <w:pStyle w:val="ListBullet"/>
        <w:spacing w:line="240" w:lineRule="auto"/>
        <w:ind w:left="720"/>
      </w:pPr>
      <w:r>
        <w:rPr>
          <w:lang w:val="png_PG" w:bidi="png_PG"/>
        </w:rPr>
      </w:r>
      <w:hyperlink r:id="rId272">
        <w:r>
          <w:rPr>
            <w:lang w:val="png_PG" w:bidi="png_PG"/>
          </w:rPr>
          <w:rPr>
            <w:color w:val="0000EE"/>
            <w:u w:val="single"/>
          </w:rPr>
          <w:t>Save gut long ol samting we i no klia</w:t>
        </w:r>
      </w:hyperlink>
      <w:r>
        <w:rPr>
          <w:lang w:val="png_PG" w:bidi="png_PG"/>
        </w:rPr>
        <w:t xml:space="preserve"> (1.8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13:9–23</w:t>
      </w:r>
      <w:r>
        <w:rPr>
          <w:lang w:val="png_PG" w:bidi="png_PG"/>
        </w:rPr>
      </w:r>
    </w:p>
    <w:p>
      <w:pPr>
        <w:pStyle w:val="Heading3"/>
      </w:pPr>
      <w:r>
        <w:rPr>
          <w:lang w:val="png_PG" w:bidi="png_PG"/>
        </w:rPr>
        <w:t>Harim na putim long tingting na bel</w:t>
      </w:r>
      <w:r>
        <w:rPr>
          <w:lang w:val="png_PG" w:bidi="png_PG"/>
        </w:rPr>
      </w:r>
    </w:p>
    <w:p>
      <w:pPr/>
      <w:r>
        <w:rPr>
          <w:lang w:val="png_PG" w:bidi="png_PG"/>
        </w:rPr>
      </w:r>
      <w:r>
        <w:rPr>
          <w:lang w:val="png_PG" w:bidi="png_PG"/>
        </w:rPr>
        <w:t>Harim gut stori i stap insait long buk Mak 13:9–23 na putim i go insait long tingting bilong yupela. Harim gut tok i stap insait tripela taim. (long tripela wei ol i tanim tok long en, sapos em inap) Orait stap olsem wanpela grup na diskasim ol dispela kwesten:</w:t>
      </w:r>
    </w:p>
    <w:p>
      <w:pPr>
        <w:pStyle w:val="ListNumber"/>
        <w:numPr>
          <w:ilvl w:val="0"/>
          <w:numId w:val="19"/>
        </w:numPr>
        <w:spacing w:line="240" w:lineRule="auto"/>
        <w:ind w:left="720"/>
      </w:pPr>
      <w:r>
        <w:rPr>
          <w:lang w:val="png_PG" w:bidi="png_PG"/>
        </w:rPr>
      </w:r>
      <w:r>
        <w:rPr>
          <w:lang w:val="png_PG" w:bidi="png_PG"/>
        </w:rPr>
        <w:t>Yupela i laikim wanem hap insait long dispela stori?</w:t>
      </w:r>
    </w:p>
    <w:p>
      <w:pPr>
        <w:pStyle w:val="ListNumber"/>
        <w:spacing w:line="240" w:lineRule="auto"/>
        <w:ind w:left="720"/>
      </w:pPr>
      <w:r>
        <w:rPr>
          <w:lang w:val="png_PG" w:bidi="png_PG"/>
        </w:rPr>
      </w:r>
      <w:r>
        <w:rPr>
          <w:lang w:val="png_PG" w:bidi="png_PG"/>
        </w:rPr>
        <w:t>Wanem hap bilong stori yupela i no laikim o i no klia long en?</w:t>
      </w:r>
    </w:p>
    <w:p>
      <w:pPr>
        <w:pStyle w:val="ListNumber"/>
        <w:spacing w:line="240" w:lineRule="auto"/>
        <w:ind w:left="720"/>
      </w:pPr>
      <w:r>
        <w:rPr>
          <w:lang w:val="png_PG" w:bidi="png_PG"/>
        </w:rPr>
      </w:r>
      <w:r>
        <w:rPr>
          <w:lang w:val="png_PG" w:bidi="png_PG"/>
        </w:rPr>
        <w:t>Dispela stori i tokim yumi wanem long sait bilong Jisas?</w:t>
      </w:r>
    </w:p>
    <w:p>
      <w:pPr>
        <w:pStyle w:val="ListNumber"/>
        <w:spacing w:line="240" w:lineRule="auto"/>
        <w:ind w:left="720"/>
      </w:pPr>
      <w:r>
        <w:rPr>
          <w:lang w:val="png_PG" w:bidi="png_PG"/>
        </w:rPr>
      </w:r>
      <w:r>
        <w:rPr>
          <w:lang w:val="png_PG" w:bidi="png_PG"/>
        </w:rPr>
        <w:t>Dispela stori i tokim yumi wanem long sait bilong ol manmeri?</w:t>
      </w:r>
    </w:p>
    <w:p>
      <w:pPr>
        <w:pStyle w:val="ListNumber"/>
        <w:spacing w:line="240" w:lineRule="auto"/>
        <w:ind w:left="720"/>
      </w:pPr>
      <w:r>
        <w:rPr>
          <w:lang w:val="png_PG" w:bidi="png_PG"/>
        </w:rPr>
      </w:r>
      <w:r>
        <w:rPr>
          <w:lang w:val="png_PG" w:bidi="png_PG"/>
        </w:rPr>
        <w:t>Dispela stori em bai i wok olsem wanem long laip bilong yumi long olgeta dei?</w:t>
      </w:r>
    </w:p>
    <w:p>
      <w:pPr>
        <w:pStyle w:val="ListNumber"/>
        <w:spacing w:line="240" w:lineRule="auto"/>
        <w:ind w:left="720"/>
      </w:pPr>
      <w:r>
        <w:rPr>
          <w:lang w:val="png_PG" w:bidi="png_PG"/>
        </w:rPr>
      </w:r>
      <w:r>
        <w:rPr>
          <w:lang w:val="png_PG" w:bidi="png_PG"/>
        </w:rPr>
        <w:t>Yupela i save long ol man husait i nidim tru dispela stori long harim?</w:t>
      </w:r>
      <w:r>
        <w:rPr>
          <w:lang w:val="png_PG" w:bidi="png_PG"/>
        </w:rPr>
      </w:r>
    </w:p>
    <w:p>
      <w:pPr>
        <w:pStyle w:val="Heading3"/>
      </w:pPr>
      <w:r>
        <w:rPr>
          <w:lang w:val="png_PG" w:bidi="png_PG"/>
        </w:rPr>
        <w:t>Save long taim na ples we stori i kamap long en</w:t>
      </w:r>
      <w:r>
        <w:rPr>
          <w:lang w:val="png_PG" w:bidi="png_PG"/>
        </w:rPr>
      </w:r>
    </w:p>
    <w:p>
      <w:pPr/>
      <w:r>
        <w:rPr>
          <w:lang w:val="png_PG" w:bidi="png_PG"/>
        </w:rPr>
      </w:r>
      <w:r>
        <w:rPr>
          <w:lang w:val="png_PG" w:bidi="png_PG"/>
        </w:rPr>
        <w:t>STRETIM WANWAN HAP BILONG STORI</w:t>
      </w:r>
    </w:p>
    <w:p>
      <w:pPr/>
      <w:r>
        <w:rPr>
          <w:lang w:val="png_PG" w:bidi="png_PG"/>
        </w:rPr>
      </w:r>
      <w:r>
        <w:rPr>
          <w:lang w:val="png_PG" w:bidi="png_PG"/>
        </w:rPr>
        <w:t>Mak 13:9–23</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Bihain long Jisas i toktok long wanem samting bai i kamap long las dei, em i givim tok lukaut long ol disaipel bilong en, long kisim was long ol dispela samting nogut bai i kam long ol. Em i tok gen olsem, "Yupela lukaut!" o "Yupela i kisim was gut!"</w:t>
      </w:r>
    </w:p>
    <w:p>
      <w:pPr/>
      <w:r>
        <w:rPr>
          <w:lang w:val="png_PG" w:bidi="png_PG"/>
        </w:rPr>
      </w:r>
      <w:r>
        <w:rPr>
          <w:lang w:val="png_PG" w:bidi="png_PG"/>
        </w:rPr>
        <w:t>Stop long hia na diskas olsem trensleisen grup: Yupela i gat sampela wei oltaim yupela i save givim tok lukaut long ol manmeri, olsem samting nogut i wok long kam? Jisas i tokim ol olsem, "Yupela lukaut!" long stat na pinis bilong dispela hap bilong stori. Inap yupela i makim long usim dispela sem haptok, em i tokim tupela taim?</w:t>
      </w:r>
    </w:p>
    <w:p>
      <w:pPr/>
      <w:r>
        <w:rPr>
          <w:lang w:val="png_PG" w:bidi="png_PG"/>
        </w:rPr>
      </w:r>
      <w:r>
        <w:rPr>
          <w:lang w:val="png_PG" w:bidi="png_PG"/>
        </w:rPr>
        <w:t xml:space="preserve">Jisas i save usim ol dispela wod "givim i go" o "putim i go" sampela taim long strongim olsem, ol manmeri husait i bilip long em, ol bai i holim ol na putim ol long kain kain traim. Ol man i gat namba bai i holim ol bilip manmeri </w:t>
      </w:r>
      <w:r>
        <w:rPr>
          <w:i/>
          <w:lang w:val="png_PG" w:bidi="png_PG"/>
        </w:rPr>
        <w:t>bikos</w:t>
      </w:r>
      <w:r>
        <w:rPr>
          <w:lang w:val="png_PG" w:bidi="png_PG"/>
        </w:rPr>
        <w:t xml:space="preserve"> ol bihainim Jisas na autim gutnius bilong Jisas. Jisas i tok olsem, ol man bai givim ol i go, o putim ol bilip manmeri husait i bihainim Jisas i go long han bilong ol man i gat namba, o long hetman bilong lotu i stap long ples bilong ol. Sampela taim ol hetman bilong lotu bilong ol Juda, sinagok-haus bilong prea-ol bai i kisim ol na paitim ol insait long dispela sinagok. Jisas i tok olsem, ol kiap na ol king bai kotim ol manmeri i bihainim em. Ol kiap bai i salim ol i go long ol bikpela lida bilong Roman gavaman. Na ol King bai i salim ol i go long ol man olsem, King Herot husait i bosim na lukautim dispela bikpela kantri. Sampela taim ol kiap na ol king bai i kalabusim ol bilip manmeri na putim ol long traim, na kotim ol. Tasol Jisas i tok olsem, ol dispela traim i kamap long ai bilong gavaman i stap long pawa, em bai gutpela taim long tokaut long ol manmeri olsem Jisas i kam long helpim ol manmeri bilong dispela graun. Dispela em wanpela wei bilong dispela gutnius, o gospel long ol bai i autim i go long olgeta manmeri long olgeta hap long dispela graun. Jisas i tok olsem, dispela gutnius i mas i go kam long olgeta kantri pastaim bipo long arere bilong dispela graun bai i kam. Tasol Jisas i tok olsem, yupela i noken wari- tingting planti! Holi Spirit bai i tokim ol bilip manmeri wanem tok ol bai i tokim taim ol i holim ol na kotim ol.</w:t>
      </w:r>
    </w:p>
    <w:p>
      <w:pPr/>
      <w:r>
        <w:rPr>
          <w:lang w:val="png_PG" w:bidi="png_PG"/>
        </w:rPr>
      </w:r>
      <w:r>
        <w:rPr>
          <w:lang w:val="png_PG" w:bidi="png_PG"/>
        </w:rPr>
        <w:t>Jisas i tok olsem, insait long famili memba olsem ol brata, ol papa, na ol pikinini bai i pait namel long ol yet na putim ol famili bilong ol i go long han bilong ol man i gat namba long kilim ol. Ol man bai i no inap laikim tru ol bilip manmeri bikos ol i save bihainim Jisas. Tasol ol bilip manmeri husait i bihainim tru Jisas olgeta taim i go inap taim ol i bungim dai, ol bai i kisim laip gen. Ol bai i go long heven long stap wantaim God, bihain long pinis bilong laip bilong ol long stap long dispela graun.</w:t>
      </w:r>
    </w:p>
    <w:p>
      <w:pPr/>
      <w:r>
        <w:rPr>
          <w:lang w:val="png_PG" w:bidi="png_PG"/>
        </w:rPr>
      </w:r>
      <w:r>
        <w:rPr>
          <w:lang w:val="png_PG" w:bidi="png_PG"/>
        </w:rPr>
        <w:t>Orait Jisas i senisim tok bilong en i go long givim tok lukaut long ol arapela samting nogut bai i kamap. Jisas i tok olsem, em bai samting nogut tru bai i kamap na ol bilip manmeri bai i ranawe. Jisas i tok klia na kolim dispela samting olsem, "samting nogut em i bagarap." Jisas i usim sem wod olsem profet i usim long buk Daniel 9:27. Daniel i toktok tu long ol samting em bai i mekim Tempel bilong God bai i kamap doti na i no inap tru long usim. Yumi i no save gut tru long dispela samting. Wanem yumi save, em olsem sampela i no laikim tok nogut, na samting nogut bai kamap we em bai i mekim God bai i lusim dispela Tempel em i save stap long en. God bai i kotim dispela kantri Israel bikos long dispela samting. Ol man husait i ritim dispela haptok pastaim tru i bilip tru olsem, dispela samting bai i kamap klostu taim. Planti manmeri i bilip olsem, dispela samting nogut, em bai i olsem wanpela man i wok long mekim samting nogut long Tempel o insait long Tempel. Mak i putim antap wanpela tingting bilong man husait i raitim dispela buk olsem, "ol manmeri bilong ritim, harim gut!" long mekim ol manmeri i klia gut long dispela tok lukaut long ranawe, em impoten long tingim gut.</w:t>
      </w:r>
    </w:p>
    <w:p>
      <w:pPr/>
      <w:r>
        <w:rPr>
          <w:lang w:val="png_PG" w:bidi="png_PG"/>
        </w:rPr>
      </w:r>
      <w:r>
        <w:rPr>
          <w:lang w:val="png_PG" w:bidi="png_PG"/>
        </w:rPr>
        <w:t>Stop long hia na diskas olsem trensleisen grup: Yupela i gat wanpela wei bilong mekim wanpela haptok i go stret long ol manmeri husait i ritim, o ol manmeri husait i harim long dispela man i raitim buk long tokples bilong yupela?</w:t>
      </w:r>
    </w:p>
    <w:p>
      <w:pPr/>
      <w:r>
        <w:rPr>
          <w:lang w:val="png_PG" w:bidi="png_PG"/>
        </w:rPr>
      </w:r>
      <w:r>
        <w:rPr>
          <w:lang w:val="png_PG" w:bidi="png_PG"/>
        </w:rPr>
        <w:t>Bihain long sampela yia i go pinis, ol narapela narapela kain manmeri bin mekim nogut long Tempel bilong God long Jerusalem. Na bihain God i larim Jerusalem long em bai i bagarap olgeta, 70-pela yia i go pinis bihain long Krais i kamap long dispela graun. Ol manmeri i bilip olsem, dispela em wanpela tok i inapim tru dispela profesi. Em bai i gat moa ol wankain samting bai i kamap long bihain taim tu. Ol tok profesi i save inapim tru bihain long ol i givim toksave, na bihain gen long planti i yia i go pinis. Bikpela samting long tingim em i olsem, Jisas i wok long tokim ol disaipel bilong en long hia olsem, taim God i kotim Jerusalem na Israel, em i no minim olsem arere bilong dispela graun bai i kam kwiktaim bihain long dispela samting.</w:t>
      </w:r>
    </w:p>
    <w:p>
      <w:pPr/>
      <w:r>
        <w:rPr>
          <w:lang w:val="png_PG" w:bidi="png_PG"/>
        </w:rPr>
      </w:r>
      <w:r>
        <w:rPr>
          <w:lang w:val="png_PG" w:bidi="png_PG"/>
        </w:rPr>
        <w:t>Jerusalem i stap long maunten long hap bilong Judia. Jisas i tok olsem, ol manmeri husait i stap long Judia mas i go long ol arapela maunten i stap long en autsait long Judia. Orait Jisas i tokim stret piksa tok bilong hau ol manmeri kwiktaim bai i lusim ples, taim ol man i no laikim long en samting na nogut samting i kamap long Tempel.</w:t>
      </w:r>
    </w:p>
    <w:p>
      <w:pPr/>
      <w:r>
        <w:rPr>
          <w:lang w:val="png_PG" w:bidi="png_PG"/>
        </w:rPr>
      </w:r>
      <w:r>
        <w:rPr>
          <w:lang w:val="png_PG" w:bidi="png_PG"/>
        </w:rPr>
        <w:t>Jisas i tok, wanpela man long het bilong haus i mas kam daun na noken kisim ol samting bilong en na lusim na i go. Het bilong ol haus em i flet, na oltaim ol manmeri i save prea antap long het bilong haus. i gat lata long autsait we ol manmeri inap long i go antap na kam daun isi tru.</w:t>
      </w:r>
    </w:p>
    <w:p>
      <w:pPr/>
      <w:r>
        <w:rPr>
          <w:lang w:val="png_PG" w:bidi="png_PG"/>
        </w:rPr>
      </w:r>
      <w:r>
        <w:rPr>
          <w:lang w:val="png_PG" w:bidi="png_PG"/>
        </w:rPr>
        <w:t>Stop long hia na soim piksa bilong wanpela haus het bilong en i flet na i gat lata long ausait.</w:t>
      </w:r>
    </w:p>
    <w:p>
      <w:pPr/>
      <w:r>
        <w:rPr>
          <w:lang w:val="png_PG" w:bidi="png_PG"/>
        </w:rPr>
      </w:r>
      <w:r>
        <w:rPr>
          <w:lang w:val="png_PG" w:bidi="png_PG"/>
        </w:rPr>
        <w:t>Jisas i tok olsem, sapos wanpela man i stap long gaden, em i noken i go bek long haus long kisim longpela klos o saket bilong en, em i mas kwiktaim lusim ples na ranawe. Ol manmeri oltaim ol i save putim longpela klos long wanpela hap kona long gaden taim ol i wok long gaden. Dispela longpela klos em impoten hap bilong klos-em i save kamap olsem blanket long nait taim.</w:t>
      </w:r>
    </w:p>
    <w:p>
      <w:pPr/>
      <w:r>
        <w:rPr>
          <w:lang w:val="png_PG" w:bidi="png_PG"/>
        </w:rPr>
      </w:r>
      <w:r>
        <w:rPr>
          <w:lang w:val="png_PG" w:bidi="png_PG"/>
        </w:rPr>
        <w:t>Stop long hia na soim piksa bilong wanpela longpela klos, o saket.</w:t>
      </w:r>
    </w:p>
    <w:p>
      <w:pPr/>
      <w:r>
        <w:rPr>
          <w:lang w:val="png_PG" w:bidi="png_PG"/>
        </w:rPr>
      </w:r>
      <w:r>
        <w:rPr>
          <w:lang w:val="png_PG" w:bidi="png_PG"/>
        </w:rPr>
        <w:t>Jisas i usim dispela tupela piksa tok long soim ol manmeri olsem, ol i nid long ranawe kwiktaim tru.</w:t>
      </w:r>
    </w:p>
    <w:p>
      <w:pPr/>
      <w:r>
        <w:rPr>
          <w:lang w:val="png_PG" w:bidi="png_PG"/>
        </w:rPr>
      </w:r>
      <w:r>
        <w:rPr>
          <w:lang w:val="png_PG" w:bidi="png_PG"/>
        </w:rPr>
        <w:t>Jisas i mekim klia dispela bikpela taim nogut olsem, ol planti manmeri bai i go insait long dispela hevi. Ol meri i gat bel bai i kisim taim nogut. Taim bilong kol long Israel em i save bagarap-ren i save pundaun planti. Ol bikpela wara i save drai long taim bilong ples i hot, tasol wara i save pulap na tait long taim bilong ren, olsem na em bai i hat tru long ranawe na brukim bikpela wara long taim bilong ren.</w:t>
      </w:r>
    </w:p>
    <w:p>
      <w:pPr/>
      <w:r>
        <w:rPr>
          <w:lang w:val="png_PG" w:bidi="png_PG"/>
        </w:rPr>
      </w:r>
      <w:r>
        <w:rPr>
          <w:lang w:val="png_PG" w:bidi="png_PG"/>
        </w:rPr>
        <w:t>Jisas i tok olsem ol dispela bikpela taim nogut, em bai taim bilong bikpela trabel, o hevi na pen ol bai i karim. Planti manmeri bai i dai. Tasol God bai i sotim dispela taim inap sampela manmeri bai i stap gut laip. Sampela bilong dispela tok klia bilong Jisas em i wankain long tok klia bilong las dei bilong dispela graun insait long profet buk bilong Daniel.</w:t>
      </w:r>
    </w:p>
    <w:p>
      <w:pPr/>
      <w:r>
        <w:rPr>
          <w:lang w:val="png_PG" w:bidi="png_PG"/>
        </w:rPr>
      </w:r>
      <w:r>
        <w:rPr>
          <w:lang w:val="png_PG" w:bidi="png_PG"/>
        </w:rPr>
        <w:t>Jisas i givim tok lukaut long ol lain i save bihainim em: "Yupela i noken bilipim ol man husait i tok olsem, dispela Mesaia em i stap long hia, o em i stap long hap." Jisas i tok olsem, sampela ol giaman profet na giaman Mesaia bai i kam, na kamapim ol mirakel long giamanim ol manmeri bilong God long bilipim ol, inap long bilipim trupela God na trupela Mesaia.</w:t>
      </w:r>
    </w:p>
    <w:p>
      <w:pPr/>
      <w:r>
        <w:rPr>
          <w:lang w:val="png_PG" w:bidi="png_PG"/>
        </w:rPr>
      </w:r>
      <w:r>
        <w:rPr>
          <w:lang w:val="png_PG" w:bidi="png_PG"/>
        </w:rPr>
        <w:t>Long pinis, Jisas i givim wanpela ansa bilong namba wan kwesten bilong ol disaipel bilong en long pastaim stori: Wanem taim ol dispela samting bai i kamap? Wanem em bai sain bilong ol dispela samting bai i kamap?" Jisas bin tok klia wanem samting bai i kamap. Na Jisas i tok olsem, "Yupela i lukaut gut! Mi givim tok lukaut pinis bipo long ol samting i kamap!"</w:t>
      </w:r>
    </w:p>
    <w:p>
      <w:pPr/>
      <w:r>
        <w:rPr>
          <w:lang w:val="png_PG" w:bidi="png_PG"/>
        </w:rPr>
      </w:r>
      <w:r>
        <w:rPr>
          <w:lang w:val="png_PG" w:bidi="png_PG"/>
        </w:rPr>
        <w:t>Stop long hia na diskas olsem trensleisen grup: Long pasin na wei bilong yupela, i gat sampela stori bilong las dei bilong dispela graun i stap? Tokim piksa stori bilong ol dispela stori long wanpela narapela. Ol manmeri i pilim olsem wanem long ol dispela stori?</w:t>
      </w:r>
      <w:r>
        <w:rPr>
          <w:lang w:val="png_PG" w:bidi="png_PG"/>
        </w:rPr>
      </w:r>
    </w:p>
    <w:p>
      <w:pPr>
        <w:pStyle w:val="Heading3"/>
      </w:pPr>
      <w:r>
        <w:rPr>
          <w:lang w:val="png_PG" w:bidi="png_PG"/>
        </w:rPr>
        <w:t>Save gut long wanwan Hap bilong Stori</w:t>
      </w:r>
      <w:r>
        <w:rPr>
          <w:lang w:val="png_PG" w:bidi="png_PG"/>
        </w:rPr>
      </w:r>
    </w:p>
    <w:p>
      <w:pPr/>
      <w:r>
        <w:rPr>
          <w:lang w:val="png_PG" w:bidi="png_PG"/>
        </w:rPr>
      </w:r>
      <w:r>
        <w:rPr>
          <w:lang w:val="png_PG" w:bidi="png_PG"/>
        </w:rPr>
        <w:t>PAINIM AUT OL WANWAN HAP BILONG STORI</w:t>
      </w:r>
    </w:p>
    <w:p>
      <w:pPr/>
      <w:r>
        <w:rPr>
          <w:lang w:val="png_PG" w:bidi="png_PG"/>
        </w:rPr>
      </w:r>
      <w:r>
        <w:rPr>
          <w:lang w:val="png_PG" w:bidi="png_PG"/>
        </w:rPr>
        <w:t>Mak 13:9–23</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hap taim, yu bai helpim grup long luksave long stori. Yu bai helpim grup long painim ol hap bilong stori, lain ap bilong stori i stap olsem wanem, na ol man husait i stap insait long stori.</w:t>
      </w:r>
    </w:p>
    <w:p>
      <w:pPr/>
      <w:r>
        <w:rPr>
          <w:lang w:val="png_PG" w:bidi="png_PG"/>
        </w:rPr>
      </w:r>
      <w:r>
        <w:rPr>
          <w:lang w:val="png_PG" w:bidi="png_PG"/>
        </w:rPr>
        <w:t>Dispela stori em i gat 2-pela hap bilong en.</w:t>
      </w:r>
    </w:p>
    <w:p>
      <w:pPr/>
      <w:r>
        <w:rPr>
          <w:lang w:val="png_PG" w:bidi="png_PG"/>
        </w:rPr>
      </w:r>
      <w:r>
        <w:rPr>
          <w:b/>
          <w:lang w:val="png_PG" w:bidi="png_PG"/>
        </w:rPr>
        <w:t>Namba wan hap bilong stori:</w:t>
      </w:r>
      <w:r>
        <w:rPr>
          <w:lang w:val="png_PG" w:bidi="png_PG"/>
        </w:rPr>
        <w:t xml:space="preserve"> Insait long namba wan hap bilong stori, Jisas i go het long skulim ol disaipel bilong en. Em i tokim ol long luksave gut long ol samting nogut i wok long kam. Em i givim tok lukaut olsem ol man bai holim ol na mekim pasim nogut taim ol i traim ol. Em i tokim ol olsem olgeta man bai i no inap long laikim ol.</w:t>
      </w:r>
    </w:p>
    <w:p>
      <w:pPr/>
      <w:r>
        <w:rPr>
          <w:lang w:val="png_PG" w:bidi="png_PG"/>
        </w:rPr>
      </w:r>
      <w:r>
        <w:rPr>
          <w:b/>
          <w:lang w:val="png_PG" w:bidi="png_PG"/>
        </w:rPr>
        <w:t>Dispela hap bilong stori i senis i go long namba tu hap bilong skulim ol,</w:t>
      </w:r>
      <w:r>
        <w:rPr>
          <w:lang w:val="png_PG" w:bidi="png_PG"/>
        </w:rPr>
        <w:t xml:space="preserve"> na Jisas i stat long tok klia dispela samting nogut i no save laikim long en. Dispela samting bai mekim God long lusim Tempel em i save stap long en. Ol bilip manmeri bai i ranawe na laip em bai i hat tru. Ol giaman Mesaia na ol giaman profet bai i traim long trikim ol manmeri.</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(tasol Pita, Jems, Jon na Andru, ol tasol i toktok wantaim Jisas)</w:t>
      </w:r>
    </w:p>
    <w:p>
      <w:pPr>
        <w:pStyle w:val="ListBullet"/>
        <w:spacing w:line="240" w:lineRule="auto"/>
        <w:ind w:left="720"/>
      </w:pPr>
      <w:r>
        <w:rPr>
          <w:lang w:val="png_PG" w:bidi="png_PG"/>
        </w:rPr>
      </w:r>
      <w:r>
        <w:rPr>
          <w:lang w:val="png_PG" w:bidi="png_PG"/>
        </w:rPr>
        <w:t>Ol man i gat namba i kisim ol manmeri i bihainim Jisas, paitim ol na kilim ol</w:t>
      </w:r>
    </w:p>
    <w:p>
      <w:pPr>
        <w:pStyle w:val="ListBullet"/>
        <w:spacing w:line="240" w:lineRule="auto"/>
        <w:ind w:left="720"/>
      </w:pPr>
      <w:r>
        <w:rPr>
          <w:lang w:val="png_PG" w:bidi="png_PG"/>
        </w:rPr>
      </w:r>
      <w:r>
        <w:rPr>
          <w:lang w:val="png_PG" w:bidi="png_PG"/>
        </w:rPr>
        <w:t>Ol famili husait i putim famili memba bilong ol yet i go long han bilong ol birua</w:t>
      </w:r>
    </w:p>
    <w:p>
      <w:pPr>
        <w:pStyle w:val="ListBullet"/>
        <w:spacing w:line="240" w:lineRule="auto"/>
        <w:ind w:left="720"/>
      </w:pPr>
      <w:r>
        <w:rPr>
          <w:lang w:val="png_PG" w:bidi="png_PG"/>
        </w:rPr>
      </w:r>
      <w:r>
        <w:rPr>
          <w:lang w:val="png_PG" w:bidi="png_PG"/>
        </w:rPr>
        <w:t>Planti man husait i kam long tok olsem mi dispela Mesaia</w:t>
      </w:r>
    </w:p>
    <w:p>
      <w:pPr/>
      <w:r>
        <w:rPr>
          <w:lang w:val="png_PG" w:bidi="png_PG"/>
        </w:rPr>
      </w:r>
      <w:r>
        <w:rPr>
          <w:lang w:val="png_PG" w:bidi="png_PG"/>
        </w:rPr>
        <w:t>Insait long dispela hap taim, grup mas i gat stori kadbod, drowin aut, o usim sampela gutpela tingting long pulim tingting bilong ol man inap luksave long stori, na long eksen i stap insait long en.</w:t>
      </w:r>
    </w:p>
    <w:p>
      <w:pPr/>
      <w:r>
        <w:rPr>
          <w:lang w:val="png_PG" w:bidi="png_PG"/>
        </w:rPr>
      </w:r>
      <w:r>
        <w:rPr>
          <w:lang w:val="png_PG" w:bidi="png_PG"/>
        </w:rPr>
        <w:t>Em impoten long tingim gut olsem, Jisas wantaim fopela disaipel bilong en i sindaun long Maunten Oliv na ol i wok toktok. Ol disaipel bin askim em long pastaim stori, "Wanem taim ol dispela bagarap bai i kamap? Wanem kain sain bai i kamap long givim toksave olsem ol dispela samting bai i kamap?" Jisas i wok long redim tok bilong bekim dispela kwesten.</w:t>
      </w:r>
    </w:p>
    <w:p>
      <w:pPr/>
      <w:r>
        <w:rPr>
          <w:lang w:val="png_PG" w:bidi="png_PG"/>
        </w:rPr>
      </w:r>
      <w:r>
        <w:rPr>
          <w:lang w:val="png_PG" w:bidi="png_PG"/>
        </w:rPr>
        <w:t>Em impoten long tingim gut olsem Jisas i statim dispela hap bilong stori wantaim dispela tok, "Taim ol dispela samting i kamap, yupela lukaut gut!" Em impoten long tingim gut ol narapela narapela kain ol lain man husait bai i mekim nogut long ol manmeri i bihainim Jisas. Ol kaunsil bilong ples, o ol hetman bilong lotu long ples, ol bai i paitim ol bilip manmeri insait long sinagok, haus lotu bilong ol Juda. Ol kiap na ol king bai putim ol i go long mekim pasin nogut long ol. Ol brata, ol papa na ol pikinini bai i putim ol famili memba bilong ol husait i bilip long Jisas i go long han bilong ol man i gat pawa long kilim ol.</w:t>
      </w:r>
    </w:p>
    <w:p>
      <w:pPr/>
      <w:r>
        <w:rPr>
          <w:lang w:val="png_PG" w:bidi="png_PG"/>
        </w:rPr>
      </w:r>
      <w:r>
        <w:rPr>
          <w:lang w:val="png_PG" w:bidi="png_PG"/>
        </w:rPr>
        <w:t>Em impoten long tingim gut olsem, Jisas i tok olsem ol traim i kam, em bai i givim ol bilip manmeri gutpela taim long autim Gutnius bilong Jisas i go long ol man i gat pawa. Ol bilip manmeri bai autim Gutnius i go long ol manmeri bilong olgeta kantri bipo las dei bilong dispela graun bai i kam. Em impoten long tingim gut olsem, Jisas i tok long noken tingting planti o wari na tok, mipela bai i mekim wanem kain tok. Holi Spirit tasol husait bai i givim tok long ol disaipel.</w:t>
      </w:r>
    </w:p>
    <w:p>
      <w:pPr/>
      <w:r>
        <w:rPr>
          <w:lang w:val="png_PG" w:bidi="png_PG"/>
        </w:rPr>
      </w:r>
      <w:r>
        <w:rPr>
          <w:lang w:val="png_PG" w:bidi="png_PG"/>
        </w:rPr>
        <w:t>Jisas i tok olsem, ol man bai i no inap laikim olgeta bilip manmeri bikos ol i save bihainim Jisas. Long arere taim, ol bilip manmeri bai i stap laip-i minim olsem ol bai i stap wantaim God long heven oltaim oltaim, bikos ol i stap olgeta taim long bihainim Jisas i go inap long las dei bilong stap long dispela graun.</w:t>
      </w:r>
    </w:p>
    <w:p>
      <w:pPr/>
      <w:r>
        <w:rPr>
          <w:lang w:val="png_PG" w:bidi="png_PG"/>
        </w:rPr>
      </w:r>
      <w:r>
        <w:rPr>
          <w:lang w:val="png_PG" w:bidi="png_PG"/>
        </w:rPr>
        <w:t>Em impoten long tingim gut olsem, Jisas i mekim klia long ol samting i doti, ol samting nogut ol man i no save laikim long en, ol dispela samting i bringim bikpela bagarap. God i lusim Tempel em i save stap long en. Dispela samting nogut ol i no save laikim long en, ating em i stap olsem man sanap insait long Tempel na mekim ol dispela samting em i no inap long mekim. Em impoten long tingim gut olsem, Mak i putim i kam aut dispela haptok long spesol wei long ol man i ritim, "Ol man bilong ritim, tingim gut! Na bihain Jisas i mekim klia long ol lain husait i stap long Judia, dispela hap i stap raunim Jerusalem, ol i mas ranawe i go long ol maunten. Man i stap long het bilong haus i mas lusim na i go, em i noken i go insait long haus na kisim ol samting. Man i stap long gaden i mas lusim na i go, em i noken i go long haus long kisim saket bilong en. Em bai i hat tumas long ol meri i gat bel, na ol meri i givim susu long ol pikinini long dispela taim. Jisas i tok long yupela i mas beten-o toktok i go long God-na askim God olsem ol dispela samting i noken kamap long taim bilong kol, em i no gutpela dei na em taim nogut. Jisas i tok olsem, ol dispela taim bai i hat tumas moa, na em bai i gat planti hevi winim ol arapela taim, stat long God i wokim olgeta samting i kam inap nau. God bai i sotim taim bilong ol dispela hevi na olgeta manmeri i no inap dai. Jisas i tok olsem, God i sotim dispela taim, long wanem em i tingting long ol manmeri em i makim pinis bilong em yet-ol lain manmeri husait i bihainim em.</w:t>
      </w:r>
    </w:p>
    <w:p>
      <w:pPr/>
      <w:r>
        <w:rPr>
          <w:lang w:val="png_PG" w:bidi="png_PG"/>
        </w:rPr>
      </w:r>
      <w:r>
        <w:rPr>
          <w:lang w:val="png_PG" w:bidi="png_PG"/>
        </w:rPr>
        <w:t>Em impoten long tingim gut long dispela tok Jisas i tokim, "Yupela i noken bilipim sapos wanpela man i tok olsem, Mesaia i stap long hap." Jisas i tok olsem, ol giaman profet na Mesaia bai i kam. Ol bai i mekim ol mirakel long trikim ol manmeri bilong God.</w:t>
      </w:r>
    </w:p>
    <w:p>
      <w:pPr/>
      <w:r>
        <w:rPr>
          <w:lang w:val="png_PG" w:bidi="png_PG"/>
        </w:rPr>
      </w:r>
      <w:r>
        <w:rPr>
          <w:lang w:val="png_PG" w:bidi="png_PG"/>
        </w:rPr>
        <w:t>Em impoten long tingim gut olsem, Jisas i kam long pinis bilong en na i tok olsem, "Yupela lukaut gut! Mi bin givim yupela tok lukaut long dispela samting i no kamap yet!" Jisas i bekim dispela kwesten ol disaipel bin askim long pastaim. "Wanem samting bai i kamap long ol las dei? Wanem em sain bilong ol dispela samting bai i kamap?''</w:t>
      </w:r>
      <w:r>
        <w:rPr>
          <w:lang w:val="png_PG" w:bidi="png_PG"/>
        </w:rPr>
      </w:r>
    </w:p>
    <w:p>
      <w:pPr>
        <w:pStyle w:val="Heading3"/>
      </w:pPr>
      <w:r>
        <w:rPr>
          <w:lang w:val="png_PG" w:bidi="png_PG"/>
        </w:rPr>
        <w:t>Putim yu yet insait long stori</w:t>
      </w:r>
      <w:r>
        <w:rPr>
          <w:lang w:val="png_PG" w:bidi="png_PG"/>
        </w:rPr>
      </w:r>
    </w:p>
    <w:p>
      <w:pPr/>
      <w:r>
        <w:rPr>
          <w:lang w:val="png_PG" w:bidi="png_PG"/>
        </w:rPr>
      </w:r>
      <w:r>
        <w:rPr>
          <w:lang w:val="png_PG" w:bidi="png_PG"/>
        </w:rPr>
        <w:t>BIHAINIM TOK I STAP INSAIT NA EKTIM AUT</w:t>
      </w:r>
    </w:p>
    <w:p>
      <w:pPr/>
      <w:r>
        <w:rPr>
          <w:lang w:val="png_PG" w:bidi="png_PG"/>
        </w:rPr>
      </w:r>
      <w:r>
        <w:rPr>
          <w:lang w:val="png_PG" w:bidi="png_PG"/>
        </w:rPr>
        <w:t>Mak 13:9–23</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dispela hap taim, grup bai i kamapim pilai bilong dispela stori</w:t>
      </w:r>
    </w:p>
    <w:p>
      <w:pPr/>
      <w:r>
        <w:rPr>
          <w:lang w:val="png_PG" w:bidi="png_PG"/>
        </w:rPr>
      </w:r>
      <w:r>
        <w:rPr>
          <w:lang w:val="png_PG" w:bidi="png_PG"/>
        </w:rPr>
        <w:t>Dispela stori em i gat 2-pela hap bilong en.</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(tasol Pita, Jems, Jon na Andru, ol tasol i toktok wantaim Jisas)</w:t>
      </w:r>
    </w:p>
    <w:p>
      <w:pPr>
        <w:pStyle w:val="ListBullet"/>
        <w:spacing w:line="240" w:lineRule="auto"/>
        <w:ind w:left="720"/>
      </w:pPr>
      <w:r>
        <w:rPr>
          <w:lang w:val="png_PG" w:bidi="png_PG"/>
        </w:rPr>
      </w:r>
      <w:r>
        <w:rPr>
          <w:lang w:val="png_PG" w:bidi="png_PG"/>
        </w:rPr>
        <w:t>Ol man i gat namba husait i kisim ol manmeri i bihainim Jisas, paitim ol na kilim ol</w:t>
      </w:r>
    </w:p>
    <w:p>
      <w:pPr>
        <w:pStyle w:val="ListBullet"/>
        <w:spacing w:line="240" w:lineRule="auto"/>
        <w:ind w:left="720"/>
      </w:pPr>
      <w:r>
        <w:rPr>
          <w:lang w:val="png_PG" w:bidi="png_PG"/>
        </w:rPr>
      </w:r>
      <w:r>
        <w:rPr>
          <w:lang w:val="png_PG" w:bidi="png_PG"/>
        </w:rPr>
        <w:t>Ol famili husait i putim famili memba bilong ol yet i go long han bilong ol birua</w:t>
      </w:r>
    </w:p>
    <w:p>
      <w:pPr>
        <w:pStyle w:val="ListBullet"/>
        <w:spacing w:line="240" w:lineRule="auto"/>
        <w:ind w:left="720"/>
      </w:pPr>
      <w:r>
        <w:rPr>
          <w:lang w:val="png_PG" w:bidi="png_PG"/>
        </w:rPr>
      </w:r>
      <w:r>
        <w:rPr>
          <w:lang w:val="png_PG" w:bidi="png_PG"/>
        </w:rPr>
        <w:t>Planti man husait i kam long tok olsem mi dispela Mesaia</w:t>
      </w:r>
    </w:p>
    <w:p>
      <w:pPr/>
      <w:r>
        <w:rPr>
          <w:lang w:val="png_PG" w:bidi="png_PG"/>
        </w:rPr>
      </w:r>
      <w:r>
        <w:rPr>
          <w:lang w:val="png_PG" w:bidi="png_PG"/>
        </w:rPr>
        <w:t>Tokim grup long ektim aut dispela stori tupela taim. Namba wan taim, tokim grup ektim aut dispela stori na no ken stop. Namba tu taim, grup ektim aut dispela stori na stopim ol long wanwan hap insait long stori.</w:t>
      </w:r>
    </w:p>
    <w:p>
      <w:pPr/>
      <w:r>
        <w:rPr>
          <w:lang w:val="png_PG" w:bidi="png_PG"/>
        </w:rPr>
      </w:r>
      <w:r>
        <w:rPr>
          <w:lang w:val="png_PG" w:bidi="png_PG"/>
        </w:rPr>
        <w:t>Taim grup i ektim aut dispela stori namba wan taim, putim iyau long harim gut toktok i kamap namel long ol man, toktok i go olsem wanem, stori lain bilong wanwan hap, na oda bilong stori bihainim wanem samting i kamap pastaim.</w:t>
      </w:r>
    </w:p>
    <w:p>
      <w:pPr/>
      <w:r>
        <w:rPr>
          <w:lang w:val="png_PG" w:bidi="png_PG"/>
        </w:rPr>
      </w:r>
      <w:r>
        <w:rPr>
          <w:lang w:val="png_PG" w:bidi="png_PG"/>
        </w:rPr>
        <w:t xml:space="preserve">Grup i mas ektim aut Jisas i go het long skulim fopela disaipel bilong en antap long sait bilong Maunten Oliv. Jisas i stat long tok olsem, "Yupela i mas lukaut gut!" o "Yupela i mas kisim was gut!" Ol man bai i kotim yupela long ol kaunsil bilong ol. Na ol bai i paitim yupela insait long ol haus lotu bilong ol Juda, em long sinagok. Ol bai i putim yupela long traim long ai bilong ol kiap na ol king. Tasol yupela bai i gat gutpela taim long autim dispela Gutnius bilong mi. Long wanem dispela Gutnius ol i mas autim i go kam long olgeta kantri pastaim. Taim ol i kotim yupela o yupela i stap long traim, yupela noken wari long wanem tok yupela bai i mekim. Tokim wanem tok God i tokim yupela long en, long wanem i tru dispela tok Holi Spirit bai i tokim yupela long tokim." </w:t>
      </w:r>
      <w:r>
        <w:rPr>
          <w:b/>
          <w:lang w:val="png_PG" w:bidi="png_PG"/>
        </w:rPr>
        <w:t>Stopim pilai</w:t>
      </w:r>
      <w:r>
        <w:rPr>
          <w:lang w:val="png_PG" w:bidi="png_PG"/>
        </w:rPr>
        <w:t>. Askim ol disaipel, "Yupela i pilim olsem?" Yupela bai i harim dispela kain tok olsem, "Mipela i pret," "Mipela i wari olsem mipela bai i mekim krangki tok taim ol i kotim mipela," "Mipela amamas olsem olgeta kantri bai i harim dispela Gutnius." Statim gen pilai.</w:t>
      </w:r>
    </w:p>
    <w:p>
      <w:pPr/>
      <w:r>
        <w:rPr>
          <w:lang w:val="png_PG" w:bidi="png_PG"/>
        </w:rPr>
      </w:r>
      <w:r>
        <w:rPr>
          <w:lang w:val="png_PG" w:bidi="png_PG"/>
        </w:rPr>
        <w:t xml:space="preserve">Grup i mas ektim aut Jisas i go het long toktok. Em i tokim ol disaipel bilong en olsem, "Wanpela brata bai putim brata bilong en i go long han bilong ol man bai i kilim em, papa bai putim pikinini bilong en i go long han bilong ol man long kilim em, na ol pikinini bai i mekim bikhet pasin long ol papamama bilong ol na putim papamama i go long han bilong ol man bai i kilim ol. Olgeta man bai i les long yupela bikos yupela i save bihainim mi. Tasol husait i stap strong yet i kam long arere bilong olgeta samting, em bai i no inap lus." </w:t>
      </w:r>
      <w:r>
        <w:rPr>
          <w:b/>
          <w:lang w:val="png_PG" w:bidi="png_PG"/>
        </w:rPr>
        <w:t>Stopim pilai</w:t>
      </w:r>
      <w:r>
        <w:rPr>
          <w:lang w:val="png_PG" w:bidi="png_PG"/>
        </w:rPr>
        <w:t>. Askim ol disaipel, "Yupela i pilim olsem wanem?" Yupela bai i harim dispela kain tok olsem, "Mipela i sori," "wari," "tingting planti," "tingting paul." Statim gen pilai.</w:t>
      </w:r>
    </w:p>
    <w:p>
      <w:pPr/>
      <w:r>
        <w:rPr>
          <w:lang w:val="png_PG" w:bidi="png_PG"/>
        </w:rPr>
      </w:r>
      <w:r>
        <w:rPr>
          <w:lang w:val="png_PG" w:bidi="png_PG"/>
        </w:rPr>
        <w:t xml:space="preserve">Grup i mas ektim aut Mak, man i raitim dispela buk, em i toktok i go long ol manmeri, "Tingim gut long dispela haptok! Em bikpela samting tru! Orait Jisas i go het long toktok. Em i tokim ol disaipel bilong en olsem, "Wanpela dei yupela bai lukim ol samting nogut ol man i no save laikim long en. Taim dispela samting i kamap, ol manmeri i stap long Judia i mas ranawe i go long ol maunten. Ol man husait i stap antap long het bilong haus i mas lusim na noken i go insait long haus na kisim ol samting bilong en. Na ol man husait i stap long gaden noken go long haus long kisim saket bilong en. Em bai i hat tumas long ol meri i gat bel na ol meri i givim susu long ol pikinini long dispela taim. Dispela pen-hevi-long ol dispela dei bai i bikpela tru long stat God bin kamapim olgeta samting i kam inap nau. Olgeta manmeri bai i dai sapos God i no sotim taim. Tasol God bai i sotim taim bikos long ol manmeri em i makim pinis bilong em yet, ol lain husait i save bihainim em." </w:t>
      </w:r>
      <w:r>
        <w:rPr>
          <w:b/>
          <w:lang w:val="png_PG" w:bidi="png_PG"/>
        </w:rPr>
        <w:t>Stopim pilai</w:t>
      </w:r>
      <w:r>
        <w:rPr>
          <w:lang w:val="png_PG" w:bidi="png_PG"/>
        </w:rPr>
        <w:t>. Askim ol disaipel, "Yupela i pilim olsem wanem?" Yupela bai i harim dispela kain tok olsem, "Mipela i sori nogut tru," "Mipela i pret nogut tru." Statim gen pilai.</w:t>
      </w:r>
    </w:p>
    <w:p>
      <w:pPr/>
      <w:r>
        <w:rPr>
          <w:lang w:val="png_PG" w:bidi="png_PG"/>
        </w:rPr>
      </w:r>
      <w:r>
        <w:rPr>
          <w:lang w:val="png_PG" w:bidi="png_PG"/>
        </w:rPr>
        <w:t xml:space="preserve">Grup i mas ektim aut Jisas i go het long toktok. Em i tokim ol disaipel bilong en, "Sapos wanpela man i tokim yupela olsem, 'Lukim, man God i makim bilong kisim bek ol manmeri bilong en, em i stap long hia,' o 'Lukim, em i stap long hap,' yupela i noken bilipim tok bilong ol. Ol giaman mesaia bai i kam na ol giaman profet bai i kam long mekim ol mirakel samting. Ol bai i trikim ol manmeri bilong God husait i save bihainim em. Yupela i mas lukaut gut! Mi bin givim pinis tok lukaut long ol dispela samting bai i kamap!" </w:t>
      </w:r>
      <w:r>
        <w:rPr>
          <w:b/>
          <w:lang w:val="png_PG" w:bidi="png_PG"/>
        </w:rPr>
        <w:t>Stopim pilai</w:t>
      </w:r>
      <w:r>
        <w:rPr>
          <w:lang w:val="png_PG" w:bidi="png_PG"/>
        </w:rPr>
        <w:t>. Askim ol disaipel bilong Jisas, "Yupela i pilim olsem wanem?" Yupela bai i harim dispela kain tok olsem, "Mipela i belhat nogut tru long ol giaman profet," "Mipela i pret nogut tru olsem nogut ol i trikim mipela."</w:t>
      </w:r>
      <w:r>
        <w:rPr>
          <w:lang w:val="png_PG" w:bidi="png_PG"/>
        </w:rPr>
      </w:r>
    </w:p>
    <w:p>
      <w:pPr>
        <w:pStyle w:val="Heading3"/>
      </w:pPr>
      <w:r>
        <w:rPr>
          <w:lang w:val="png_PG" w:bidi="png_PG"/>
        </w:rPr>
        <w:t>Save gut long ol samting we i no klia</w:t>
      </w:r>
      <w:r>
        <w:rPr>
          <w:lang w:val="png_PG" w:bidi="png_PG"/>
        </w:rPr>
      </w:r>
    </w:p>
    <w:p>
      <w:pPr/>
      <w:r>
        <w:rPr>
          <w:lang w:val="png_PG" w:bidi="png_PG"/>
        </w:rPr>
      </w:r>
      <w:r>
        <w:rPr>
          <w:lang w:val="png_PG" w:bidi="png_PG"/>
        </w:rPr>
        <w:t>PULAPIM SPEIS</w:t>
      </w:r>
    </w:p>
    <w:p>
      <w:pPr/>
      <w:r>
        <w:rPr>
          <w:lang w:val="png_PG" w:bidi="png_PG"/>
        </w:rPr>
      </w:r>
      <w:r>
        <w:rPr>
          <w:lang w:val="png_PG" w:bidi="png_PG"/>
        </w:rPr>
        <w:t>Mak 13:9–23</w:t>
      </w:r>
    </w:p>
    <w:p>
      <w:pPr/>
      <w:r>
        <w:rPr>
          <w:lang w:val="png_PG" w:bidi="png_PG"/>
        </w:rPr>
      </w:r>
      <w:r>
        <w:rPr>
          <w:lang w:val="png_PG" w:bidi="png_PG"/>
        </w:rPr>
        <w:t>Harim gut tok i stap insait wanpela taim, stat wantaim isi wan long yupela i ken klia long tok ol i tanim na raitim long en.</w:t>
      </w:r>
    </w:p>
    <w:p>
      <w:pPr/>
      <w:r>
        <w:rPr>
          <w:lang w:val="png_PG" w:bidi="png_PG"/>
        </w:rPr>
      </w:r>
      <w:r>
        <w:rPr>
          <w:lang w:val="png_PG" w:bidi="png_PG"/>
        </w:rPr>
        <w:t xml:space="preserve">Jisas i tokim ol disaipel bilong en olsem, ol man bai i putim yupela i go long han bilong ol </w:t>
      </w:r>
      <w:r>
        <w:rPr>
          <w:b/>
          <w:lang w:val="png_PG" w:bidi="png_PG"/>
        </w:rPr>
        <w:t>kaunsil</w:t>
      </w:r>
      <w:r>
        <w:rPr>
          <w:lang w:val="png_PG" w:bidi="png_PG"/>
        </w:rPr>
        <w:t xml:space="preserve"> bilong ol. Dispela em ol hetman bilong ol Juda i stap long wanwan taun o hauslain husait i save skelim kot bilong kros pait bilong ol manmeri i stap insait long taun bilong ol.</w:t>
      </w:r>
    </w:p>
    <w:p>
      <w:pPr/>
      <w:r>
        <w:rPr>
          <w:lang w:val="png_PG" w:bidi="png_PG"/>
        </w:rPr>
      </w:r>
      <w:r>
        <w:rPr>
          <w:lang w:val="png_PG" w:bidi="png_PG"/>
        </w:rPr>
        <w:t xml:space="preserve">Ol man bai i </w:t>
      </w:r>
      <w:r>
        <w:rPr>
          <w:b/>
          <w:lang w:val="png_PG" w:bidi="png_PG"/>
        </w:rPr>
        <w:t>paitim</w:t>
      </w:r>
      <w:r>
        <w:rPr>
          <w:lang w:val="png_PG" w:bidi="png_PG"/>
        </w:rPr>
        <w:t xml:space="preserve"> ol manmeri husait i bihainim Jisas o </w:t>
      </w:r>
      <w:r>
        <w:rPr>
          <w:b/>
          <w:lang w:val="png_PG" w:bidi="png_PG"/>
        </w:rPr>
        <w:t>wipim</w:t>
      </w:r>
      <w:r>
        <w:rPr>
          <w:lang w:val="png_PG" w:bidi="png_PG"/>
        </w:rPr>
        <w:t xml:space="preserve"> ol planti taim wantaim wip insait long ol </w:t>
      </w:r>
      <w:r>
        <w:rPr>
          <w:b/>
          <w:lang w:val="png_PG" w:bidi="png_PG"/>
        </w:rPr>
        <w:t>sinagok</w:t>
      </w:r>
      <w:r>
        <w:rPr>
          <w:lang w:val="png_PG" w:bidi="png_PG"/>
        </w:rPr>
        <w:t>, haus lotu bilong ol Juda. Ol dispela wip ol i mekim long ol animal skin na i gat ol liklik sap ain samting olsem nidol i stap. Ol i paitim ol manmeri long baksait bilong ol na long bros bilong ol.</w:t>
      </w:r>
    </w:p>
    <w:p>
      <w:pPr/>
      <w:r>
        <w:rPr>
          <w:lang w:val="png_PG" w:bidi="png_PG"/>
        </w:rPr>
      </w:r>
      <w:r>
        <w:rPr>
          <w:lang w:val="png_PG" w:bidi="png_PG"/>
        </w:rPr>
        <w:t xml:space="preserve">Trensleitim </w:t>
      </w:r>
      <w:r>
        <w:rPr>
          <w:b/>
          <w:lang w:val="png_PG" w:bidi="png_PG"/>
        </w:rPr>
        <w:t>sinagok</w:t>
      </w:r>
      <w:r>
        <w:rPr>
          <w:lang w:val="png_PG" w:bidi="png_PG"/>
        </w:rPr>
        <w:t xml:space="preserve"> long sem wei olsem yupela bin trensleitim long ol pastaim stori long buk Mak, na tingim gut olsem sinagok i stap long bikpela wod list.</w:t>
      </w:r>
    </w:p>
    <w:p>
      <w:pPr/>
      <w:r>
        <w:rPr>
          <w:lang w:val="png_PG" w:bidi="png_PG"/>
        </w:rPr>
      </w:r>
      <w:r>
        <w:rPr>
          <w:lang w:val="png_PG" w:bidi="png_PG"/>
        </w:rPr>
        <w:t xml:space="preserve">Jisas i tok olsem, ol manmeri husait i bihainim em bai sanap long kot long ai bilong ol </w:t>
      </w:r>
      <w:r>
        <w:rPr>
          <w:b/>
          <w:lang w:val="png_PG" w:bidi="png_PG"/>
        </w:rPr>
        <w:t>kiap</w:t>
      </w:r>
      <w:r>
        <w:rPr>
          <w:lang w:val="png_PG" w:bidi="png_PG"/>
        </w:rPr>
        <w:t xml:space="preserve"> na ol </w:t>
      </w:r>
      <w:r>
        <w:rPr>
          <w:b/>
          <w:lang w:val="png_PG" w:bidi="png_PG"/>
        </w:rPr>
        <w:t>king</w:t>
      </w:r>
      <w:r>
        <w:rPr>
          <w:lang w:val="png_PG" w:bidi="png_PG"/>
        </w:rPr>
        <w:t xml:space="preserve">. King o hetman bilong kantri bin makim ol </w:t>
      </w:r>
      <w:r>
        <w:rPr>
          <w:b/>
          <w:lang w:val="png_PG" w:bidi="png_PG"/>
        </w:rPr>
        <w:t>kiap</w:t>
      </w:r>
      <w:r>
        <w:rPr>
          <w:lang w:val="png_PG" w:bidi="png_PG"/>
        </w:rPr>
        <w:t xml:space="preserve"> long bosim wanpela hap eria. Ol </w:t>
      </w:r>
      <w:r>
        <w:rPr>
          <w:b/>
          <w:lang w:val="png_PG" w:bidi="png_PG"/>
        </w:rPr>
        <w:t>king</w:t>
      </w:r>
      <w:r>
        <w:rPr>
          <w:lang w:val="png_PG" w:bidi="png_PG"/>
        </w:rPr>
        <w:t xml:space="preserve"> em ol bosman husait i save lukautim kantri o wanpela hap eria.</w:t>
      </w:r>
    </w:p>
    <w:p>
      <w:pPr/>
      <w:r>
        <w:rPr>
          <w:lang w:val="png_PG" w:bidi="png_PG"/>
        </w:rPr>
      </w:r>
      <w:r>
        <w:rPr>
          <w:lang w:val="png_PG" w:bidi="png_PG"/>
        </w:rPr>
        <w:t xml:space="preserve">Dispela </w:t>
      </w:r>
      <w:r>
        <w:rPr>
          <w:b/>
          <w:lang w:val="png_PG" w:bidi="png_PG"/>
        </w:rPr>
        <w:t>Gospel</w:t>
      </w:r>
      <w:r>
        <w:rPr>
          <w:lang w:val="png_PG" w:bidi="png_PG"/>
        </w:rPr>
        <w:t xml:space="preserve"> o </w:t>
      </w:r>
      <w:r>
        <w:rPr>
          <w:b/>
          <w:lang w:val="png_PG" w:bidi="png_PG"/>
        </w:rPr>
        <w:t>Gutnius</w:t>
      </w:r>
      <w:r>
        <w:rPr>
          <w:lang w:val="png_PG" w:bidi="png_PG"/>
        </w:rPr>
        <w:t xml:space="preserve">, ol bai i autim i go long olgeta </w:t>
      </w:r>
      <w:r>
        <w:rPr>
          <w:b/>
          <w:lang w:val="png_PG" w:bidi="png_PG"/>
        </w:rPr>
        <w:t>kantri</w:t>
      </w:r>
      <w:r>
        <w:rPr>
          <w:lang w:val="png_PG" w:bidi="png_PG"/>
        </w:rPr>
        <w:t xml:space="preserve"> pastaim bipo long las dei bai i kam. Dispela gutnius em i olsem, taim Jisas i stap long dispela graun, dai long sin bilong yumi, na em i bin kirap bek long dai. Dispela ol i kolim olsem Gutnius. Dispela wod </w:t>
      </w:r>
      <w:r>
        <w:rPr>
          <w:b/>
          <w:lang w:val="png_PG" w:bidi="png_PG"/>
        </w:rPr>
        <w:t>kantri</w:t>
      </w:r>
      <w:r>
        <w:rPr>
          <w:lang w:val="png_PG" w:bidi="png_PG"/>
        </w:rPr>
        <w:t xml:space="preserve"> i stap long bikpela wod list.</w:t>
      </w:r>
    </w:p>
    <w:p>
      <w:pPr/>
      <w:r>
        <w:rPr>
          <w:lang w:val="png_PG" w:bidi="png_PG"/>
        </w:rPr>
      </w:r>
      <w:r>
        <w:rPr>
          <w:lang w:val="png_PG" w:bidi="png_PG"/>
        </w:rPr>
        <w:t>Jisas i tok olsem, yupela noken wari long wanem tok yupela bai i tokim taim ol i holim yupela-</w:t>
      </w:r>
      <w:r>
        <w:rPr>
          <w:b/>
          <w:lang w:val="png_PG" w:bidi="png_PG"/>
        </w:rPr>
        <w:t>Holi Spirit</w:t>
      </w:r>
      <w:r>
        <w:rPr>
          <w:lang w:val="png_PG" w:bidi="png_PG"/>
        </w:rPr>
        <w:t xml:space="preserve"> bai makim yupela long toktok. Trensleitim Holi Spirit long wankain wei yupela bin trensleitim long pastaim, na tingim olsem </w:t>
      </w:r>
      <w:r>
        <w:rPr>
          <w:b/>
          <w:lang w:val="png_PG" w:bidi="png_PG"/>
        </w:rPr>
        <w:t>Holi Spirit</w:t>
      </w:r>
      <w:r>
        <w:rPr>
          <w:lang w:val="png_PG" w:bidi="png_PG"/>
        </w:rPr>
        <w:t xml:space="preserve"> i stap long bikpela wod list.</w:t>
      </w:r>
    </w:p>
    <w:p>
      <w:pPr/>
      <w:r>
        <w:rPr>
          <w:lang w:val="png_PG" w:bidi="png_PG"/>
        </w:rPr>
      </w:r>
      <w:r>
        <w:rPr>
          <w:lang w:val="png_PG" w:bidi="png_PG"/>
        </w:rPr>
        <w:t xml:space="preserve">Ol samting nogut bai i no inap long stop. Em bai i go nogut olgeta. Wanpela </w:t>
      </w:r>
      <w:r>
        <w:rPr>
          <w:b/>
          <w:lang w:val="png_PG" w:bidi="png_PG"/>
        </w:rPr>
        <w:t>brata</w:t>
      </w:r>
      <w:r>
        <w:rPr>
          <w:lang w:val="png_PG" w:bidi="png_PG"/>
        </w:rPr>
        <w:t xml:space="preserve"> </w:t>
      </w:r>
      <w:r>
        <w:rPr>
          <w:b/>
          <w:lang w:val="png_PG" w:bidi="png_PG"/>
        </w:rPr>
        <w:t>bai putim narapela brata i go long han bilong ol man i gat namba</w:t>
      </w:r>
      <w:r>
        <w:rPr>
          <w:lang w:val="png_PG" w:bidi="png_PG"/>
        </w:rPr>
        <w:t>. Sapos tokples i gat wanpela wod tasol long bikpela brata o liklik brata, yupela nid long usim wanpela wod inap long minim brata na susa long hia.</w:t>
      </w:r>
    </w:p>
    <w:p>
      <w:pPr/>
      <w:r>
        <w:rPr>
          <w:lang w:val="png_PG" w:bidi="png_PG"/>
        </w:rPr>
      </w:r>
      <w:r>
        <w:rPr>
          <w:lang w:val="png_PG" w:bidi="png_PG"/>
        </w:rPr>
        <w:t xml:space="preserve">Jisas i tok olsem, dispela taim bilong givim baksait na putim ol i go long han bilong ol man bai i kilim ol, ol manmeri i bihainim Jisas husait i sanap strong oltaim long em i go inap long arere, ol bai i no inap </w:t>
      </w:r>
      <w:r>
        <w:rPr>
          <w:b/>
          <w:lang w:val="png_PG" w:bidi="png_PG"/>
        </w:rPr>
        <w:t>lusim laip</w:t>
      </w:r>
      <w:r>
        <w:rPr>
          <w:lang w:val="png_PG" w:bidi="png_PG"/>
        </w:rPr>
        <w:t>, o long narapela tok, ol bai i stap laip oltaim oltaim wantaim God.</w:t>
      </w:r>
    </w:p>
    <w:p>
      <w:pPr/>
      <w:r>
        <w:rPr>
          <w:lang w:val="png_PG" w:bidi="png_PG"/>
        </w:rPr>
      </w:r>
      <w:r>
        <w:rPr>
          <w:lang w:val="png_PG" w:bidi="png_PG"/>
        </w:rPr>
        <w:t xml:space="preserve">Jisas i go het na tok olsem, wanpela dei dispela </w:t>
      </w:r>
      <w:r>
        <w:rPr>
          <w:b/>
          <w:lang w:val="png_PG" w:bidi="png_PG"/>
        </w:rPr>
        <w:t>samting nogut bilong givim bagarap</w:t>
      </w:r>
      <w:r>
        <w:rPr>
          <w:lang w:val="png_PG" w:bidi="png_PG"/>
        </w:rPr>
        <w:t xml:space="preserve">, </w:t>
      </w:r>
      <w:r>
        <w:rPr>
          <w:b/>
          <w:lang w:val="png_PG" w:bidi="png_PG"/>
        </w:rPr>
        <w:t>pasin nogut bilong givim bagarap</w:t>
      </w:r>
      <w:r>
        <w:rPr>
          <w:lang w:val="png_PG" w:bidi="png_PG"/>
        </w:rPr>
        <w:t xml:space="preserve"> em bai i kam na givim bikpela bagarap, na pen long ol manmeri bilong dispela graun. Dispela samting nogut tru bai i mekim God long lusim ples em i save stap, na God bai i givim hevi long dispela graun. Long tokples Greek, dispela haptok i minim "wanpela kain samting nogut tru o long mekim ol manmeri bai i pret."</w:t>
      </w:r>
    </w:p>
    <w:p>
      <w:pPr/>
      <w:r>
        <w:rPr>
          <w:lang w:val="png_PG" w:bidi="png_PG"/>
        </w:rPr>
      </w:r>
      <w:r>
        <w:rPr>
          <w:lang w:val="png_PG" w:bidi="png_PG"/>
        </w:rPr>
        <w:t xml:space="preserve">Jisas i tok olsem, dispela manmeri husait i stap long </w:t>
      </w:r>
      <w:r>
        <w:rPr>
          <w:b/>
          <w:lang w:val="png_PG" w:bidi="png_PG"/>
        </w:rPr>
        <w:t>Judia</w:t>
      </w:r>
      <w:r>
        <w:rPr>
          <w:lang w:val="png_PG" w:bidi="png_PG"/>
        </w:rPr>
        <w:t xml:space="preserve"> i mas ranawe i go long ol arapela maunten. </w:t>
      </w:r>
      <w:r>
        <w:rPr>
          <w:b/>
          <w:lang w:val="png_PG" w:bidi="png_PG"/>
        </w:rPr>
        <w:t>Judia</w:t>
      </w:r>
      <w:r>
        <w:rPr>
          <w:lang w:val="png_PG" w:bidi="png_PG"/>
        </w:rPr>
        <w:t xml:space="preserve"> em wanpela bikpela hap ples i stap insait long Jerusalem, na em wanpela eria God bin givim long wanpela lain bilong Israel-Juda-taim em i kisim ol long Isip na i kam bek.</w:t>
      </w:r>
    </w:p>
    <w:p>
      <w:pPr/>
      <w:r>
        <w:rPr>
          <w:lang w:val="png_PG" w:bidi="png_PG"/>
        </w:rPr>
      </w:r>
      <w:r>
        <w:rPr>
          <w:lang w:val="png_PG" w:bidi="png_PG"/>
        </w:rPr>
        <w:t xml:space="preserve">Orait Jisas i tok olsem dispela man i stap long gaden i mas lusim kwiktaim na ranawe, noken go long haus long kisim longpela klos o </w:t>
      </w:r>
      <w:r>
        <w:rPr>
          <w:b/>
          <w:lang w:val="png_PG" w:bidi="png_PG"/>
        </w:rPr>
        <w:t>saket</w:t>
      </w:r>
      <w:r>
        <w:rPr>
          <w:lang w:val="png_PG" w:bidi="png_PG"/>
        </w:rPr>
        <w:t xml:space="preserve"> bilong en.</w:t>
      </w:r>
    </w:p>
    <w:p>
      <w:pPr/>
      <w:r>
        <w:rPr>
          <w:lang w:val="png_PG" w:bidi="png_PG"/>
        </w:rPr>
      </w:r>
      <w:r>
        <w:rPr>
          <w:lang w:val="png_PG" w:bidi="png_PG"/>
        </w:rPr>
        <w:t>Stop long hia na soim trensleisen grup wanpela piksa bilong saket na tingim gut olsem saket i stap insait long bikpela wod list.</w:t>
      </w:r>
    </w:p>
    <w:p>
      <w:pPr/>
      <w:r>
        <w:rPr>
          <w:lang w:val="png_PG" w:bidi="png_PG"/>
        </w:rPr>
      </w:r>
      <w:r>
        <w:rPr>
          <w:lang w:val="png_PG" w:bidi="png_PG"/>
        </w:rPr>
        <w:t xml:space="preserve">Jisas i tok, ol manmeri i mas </w:t>
      </w:r>
      <w:r>
        <w:rPr>
          <w:b/>
          <w:lang w:val="png_PG" w:bidi="png_PG"/>
        </w:rPr>
        <w:t>prea</w:t>
      </w:r>
      <w:r>
        <w:rPr>
          <w:lang w:val="png_PG" w:bidi="png_PG"/>
        </w:rPr>
        <w:t xml:space="preserve"> olsem, ol i noken ranawe long </w:t>
      </w:r>
      <w:r>
        <w:rPr>
          <w:b/>
          <w:lang w:val="png_PG" w:bidi="png_PG"/>
        </w:rPr>
        <w:t>taim bilong kol</w:t>
      </w:r>
      <w:r>
        <w:rPr>
          <w:lang w:val="png_PG" w:bidi="png_PG"/>
        </w:rPr>
        <w:t xml:space="preserve">. Insait long NupelaTestamen, prea i tok long toktok wantaim God. Save gut olsem dispela wod yupela usim long hia, em i no tok long mekim ol mesik toktok, tasol em samting bilong wanwan man inap long mekim. Ating </w:t>
      </w:r>
      <w:r>
        <w:rPr>
          <w:b/>
          <w:lang w:val="png_PG" w:bidi="png_PG"/>
        </w:rPr>
        <w:t>taim bilong kol</w:t>
      </w:r>
      <w:r>
        <w:rPr>
          <w:lang w:val="png_PG" w:bidi="png_PG"/>
        </w:rPr>
        <w:t xml:space="preserve"> em bai i no inap wankain long wanwan pasin na wei bilong ol man. Ating yupela bai i nid long tok olsem em taim bilong ren, i no taim bilong gutpela mun, o taim nogut.</w:t>
      </w:r>
    </w:p>
    <w:p>
      <w:pPr/>
      <w:r>
        <w:rPr>
          <w:lang w:val="png_PG" w:bidi="png_PG"/>
        </w:rPr>
      </w:r>
      <w:r>
        <w:rPr>
          <w:lang w:val="png_PG" w:bidi="png_PG"/>
        </w:rPr>
        <w:t xml:space="preserve">Orait Jisas i tok olsem, </w:t>
      </w:r>
      <w:r>
        <w:rPr>
          <w:b/>
          <w:lang w:val="png_PG" w:bidi="png_PG"/>
        </w:rPr>
        <w:t>Bikpela (o God, insait long dispela haptok)</w:t>
      </w:r>
      <w:r>
        <w:rPr>
          <w:lang w:val="png_PG" w:bidi="png_PG"/>
        </w:rPr>
        <w:t xml:space="preserve"> em bai i sotim taim bilong kisim bagarap. Em bai i no inap katim aua bilong dispela dei i kam sot, tasol em bai katim aut namba bilong ol dei o bilong ol mun.</w:t>
      </w:r>
    </w:p>
    <w:p>
      <w:pPr/>
      <w:r>
        <w:rPr>
          <w:lang w:val="png_PG" w:bidi="png_PG"/>
        </w:rPr>
      </w:r>
      <w:r>
        <w:rPr>
          <w:lang w:val="png_PG" w:bidi="png_PG"/>
        </w:rPr>
        <w:t xml:space="preserve">God bai i katim namba bilong ol dei i kam sot, na olgeta manmeri bai i no inap long dai. Sampela bilong ol manmeri God bin </w:t>
      </w:r>
      <w:r>
        <w:rPr>
          <w:b/>
          <w:lang w:val="png_PG" w:bidi="png_PG"/>
        </w:rPr>
        <w:t>makim</w:t>
      </w:r>
      <w:r>
        <w:rPr>
          <w:lang w:val="png_PG" w:bidi="png_PG"/>
        </w:rPr>
        <w:t xml:space="preserve"> pinis long en, ol bai i no inap lus. Ol manmeri God i makim pinis, em ol manmeri God i tok, ol manmeri bilong mi-o ol manmeri husait i bihainim Jisas.</w:t>
      </w:r>
    </w:p>
    <w:p>
      <w:pPr/>
      <w:r>
        <w:rPr>
          <w:lang w:val="png_PG" w:bidi="png_PG"/>
        </w:rPr>
      </w:r>
      <w:r>
        <w:rPr>
          <w:lang w:val="png_PG" w:bidi="png_PG"/>
        </w:rPr>
        <w:t xml:space="preserve">Sampela ol manmeri bai i kam na tok olsem, mi dispela man </w:t>
      </w:r>
      <w:r>
        <w:rPr>
          <w:b/>
          <w:lang w:val="png_PG" w:bidi="png_PG"/>
        </w:rPr>
        <w:t>Mesaia</w:t>
      </w:r>
      <w:r>
        <w:rPr>
          <w:lang w:val="png_PG" w:bidi="png_PG"/>
        </w:rPr>
        <w:t xml:space="preserve">, God bin makim bilong kisim bek ol manmeri bilong en, o mi </w:t>
      </w:r>
      <w:r>
        <w:rPr>
          <w:b/>
          <w:lang w:val="png_PG" w:bidi="png_PG"/>
        </w:rPr>
        <w:t>Kraist</w:t>
      </w:r>
      <w:r>
        <w:rPr>
          <w:lang w:val="png_PG" w:bidi="png_PG"/>
        </w:rPr>
        <w:t>. Tingim gut long trensleitim dispela biknem bilong Jisas long wankain wei olsem yupela bin trensleitim long pastaim stori. Lukim bikpela wod list long kisim moa tingting.</w:t>
      </w:r>
    </w:p>
    <w:p>
      <w:pPr/>
      <w:r>
        <w:rPr>
          <w:lang w:val="png_PG" w:bidi="png_PG"/>
        </w:rPr>
      </w:r>
      <w:r>
        <w:rPr>
          <w:lang w:val="png_PG" w:bidi="png_PG"/>
        </w:rPr>
        <w:t xml:space="preserve">Ol giaman </w:t>
      </w:r>
      <w:r>
        <w:rPr>
          <w:b/>
          <w:lang w:val="png_PG" w:bidi="png_PG"/>
        </w:rPr>
        <w:t>profet</w:t>
      </w:r>
      <w:r>
        <w:rPr>
          <w:lang w:val="png_PG" w:bidi="png_PG"/>
        </w:rPr>
        <w:t xml:space="preserve"> bai kam na kamapim </w:t>
      </w:r>
      <w:r>
        <w:rPr>
          <w:b/>
          <w:lang w:val="png_PG" w:bidi="png_PG"/>
        </w:rPr>
        <w:t>ol sain na ol mirakel</w:t>
      </w:r>
      <w:r>
        <w:rPr>
          <w:lang w:val="png_PG" w:bidi="png_PG"/>
        </w:rPr>
        <w:t xml:space="preserve"> long trikim ol manmeri long ol bai i ting olsem, ol i kam long God. Usim sem wod long ol profet olsem yupela bin usim long ol pastaim stori na tingim gut olsem, dispela wod profet i stap insait long bikpela wod list.</w:t>
      </w:r>
    </w:p>
    <w:p>
      <w:pPr/>
      <w:r>
        <w:rPr>
          <w:lang w:val="png_PG" w:bidi="png_PG"/>
        </w:rPr>
      </w:r>
      <w:r>
        <w:rPr>
          <w:lang w:val="png_PG" w:bidi="png_PG"/>
        </w:rPr>
        <w:t xml:space="preserve">Ol </w:t>
      </w:r>
      <w:r>
        <w:rPr>
          <w:b/>
          <w:lang w:val="png_PG" w:bidi="png_PG"/>
        </w:rPr>
        <w:t>sain</w:t>
      </w:r>
      <w:r>
        <w:rPr>
          <w:lang w:val="png_PG" w:bidi="png_PG"/>
        </w:rPr>
        <w:t xml:space="preserve"> na ol </w:t>
      </w:r>
      <w:r>
        <w:rPr>
          <w:b/>
          <w:lang w:val="png_PG" w:bidi="png_PG"/>
        </w:rPr>
        <w:t>mirakel</w:t>
      </w:r>
      <w:r>
        <w:rPr>
          <w:lang w:val="png_PG" w:bidi="png_PG"/>
        </w:rPr>
        <w:t>, wanpela sain o mak i soim olsem, dispela samting em bai i tru o em bai i kamap. Wanpela sain, em bai i olsem tok lukaut i kam. Wanpela samting bilong kirap nogut, o mirakel, em ol samting i abrusim tinging na save bilong ol man, o ol samting bilong kirap nogut i save kamap we God tasol inap long mekim.</w:t>
      </w:r>
      <w:r>
        <w:rPr>
          <w:lang w:val="png_PG" w:bidi="png_PG"/>
        </w:rPr>
      </w:r>
      <w:r>
        <w:rPr>
          <w:lang w:val="png_PG" w:bidi="png_PG"/>
        </w:rPr>
      </w:r>
    </w:p>
    <w:p>
      <w:pPr/>
      <w:r>
        <w:rPr>
          <w:lang w:val="png_PG" w:bidi="png_PG"/>
        </w:rPr>
      </w:r>
    </w:p>
    <w:p>
      <w:pPr>
        <w:pStyle w:val="Heading2"/>
      </w:pPr>
      <w:r>
        <w:rPr>
          <w:lang w:val="png_PG" w:bidi="png_PG"/>
        </w:rPr>
        <w:t>Mak 13:9–23</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73">
        <w:r>
          <w:rPr>
            <w:lang w:val="png_PG" w:bidi="png_PG"/>
          </w:rPr>
          <w:rPr>
            <w:color w:val="0000EE"/>
            <w:u w:val="single"/>
          </w:rPr>
          <w:t>Harim na putim long tingting na bel</w:t>
        </w:r>
      </w:hyperlink>
      <w:r>
        <w:rPr>
          <w:lang w:val="png_PG" w:bidi="png_PG"/>
        </w:rPr>
        <w:t xml:space="preserve"> (588 KB)</w:t>
      </w:r>
      <w:r>
        <w:rPr>
          <w:lang w:val="png_PG" w:bidi="png_PG"/>
        </w:rPr>
      </w:r>
    </w:p>
    <w:p>
      <w:pPr>
        <w:pStyle w:val="ListBullet"/>
        <w:spacing w:line="240" w:lineRule="auto"/>
        <w:ind w:left="720"/>
      </w:pPr>
      <w:r>
        <w:rPr>
          <w:lang w:val="png_PG" w:bidi="png_PG"/>
        </w:rPr>
      </w:r>
      <w:hyperlink r:id="rId274">
        <w:r>
          <w:rPr>
            <w:lang w:val="png_PG" w:bidi="png_PG"/>
          </w:rPr>
          <w:rPr>
            <w:color w:val="0000EE"/>
            <w:u w:val="single"/>
          </w:rPr>
          <w:t>Save long taim na ples we stori i kamap long en</w:t>
        </w:r>
      </w:hyperlink>
      <w:r>
        <w:rPr>
          <w:lang w:val="png_PG" w:bidi="png_PG"/>
        </w:rPr>
        <w:t xml:space="preserve"> (6.7 MB)</w:t>
      </w:r>
      <w:r>
        <w:rPr>
          <w:lang w:val="png_PG" w:bidi="png_PG"/>
        </w:rPr>
      </w:r>
    </w:p>
    <w:p>
      <w:pPr>
        <w:pStyle w:val="ListBullet"/>
        <w:spacing w:line="240" w:lineRule="auto"/>
        <w:ind w:left="720"/>
      </w:pPr>
      <w:r>
        <w:rPr>
          <w:lang w:val="png_PG" w:bidi="png_PG"/>
        </w:rPr>
      </w:r>
      <w:hyperlink r:id="rId275">
        <w:r>
          <w:rPr>
            <w:lang w:val="png_PG" w:bidi="png_PG"/>
          </w:rPr>
          <w:rPr>
            <w:color w:val="0000EE"/>
            <w:u w:val="single"/>
          </w:rPr>
          <w:t>Save gut long wanwan Hap bilong Stori</w:t>
        </w:r>
      </w:hyperlink>
      <w:r>
        <w:rPr>
          <w:lang w:val="png_PG" w:bidi="png_PG"/>
        </w:rPr>
        <w:t xml:space="preserve"> (4.3 MB)</w:t>
      </w:r>
      <w:r>
        <w:rPr>
          <w:lang w:val="png_PG" w:bidi="png_PG"/>
        </w:rPr>
      </w:r>
    </w:p>
    <w:p>
      <w:pPr>
        <w:pStyle w:val="ListBullet"/>
        <w:spacing w:line="240" w:lineRule="auto"/>
        <w:ind w:left="720"/>
      </w:pPr>
      <w:r>
        <w:rPr>
          <w:lang w:val="png_PG" w:bidi="png_PG"/>
        </w:rPr>
      </w:r>
      <w:hyperlink r:id="rId276">
        <w:r>
          <w:rPr>
            <w:lang w:val="png_PG" w:bidi="png_PG"/>
          </w:rPr>
          <w:rPr>
            <w:color w:val="0000EE"/>
            <w:u w:val="single"/>
          </w:rPr>
          <w:t>Putim yu yet insait long stori</w:t>
        </w:r>
      </w:hyperlink>
      <w:r>
        <w:rPr>
          <w:lang w:val="png_PG" w:bidi="png_PG"/>
        </w:rPr>
        <w:t xml:space="preserve"> (4.0 MB)</w:t>
      </w:r>
      <w:r>
        <w:rPr>
          <w:lang w:val="png_PG" w:bidi="png_PG"/>
        </w:rPr>
      </w:r>
    </w:p>
    <w:p>
      <w:pPr>
        <w:pStyle w:val="ListBullet"/>
        <w:spacing w:line="240" w:lineRule="auto"/>
        <w:ind w:left="720"/>
      </w:pPr>
      <w:r>
        <w:rPr>
          <w:lang w:val="png_PG" w:bidi="png_PG"/>
        </w:rPr>
      </w:r>
      <w:hyperlink r:id="rId277">
        <w:r>
          <w:rPr>
            <w:lang w:val="png_PG" w:bidi="png_PG"/>
          </w:rPr>
          <w:rPr>
            <w:color w:val="0000EE"/>
            <w:u w:val="single"/>
          </w:rPr>
          <w:t>Save gut long ol samting we i no klia</w:t>
        </w:r>
      </w:hyperlink>
      <w:r>
        <w:rPr>
          <w:lang w:val="png_PG" w:bidi="png_PG"/>
        </w:rPr>
        <w:t xml:space="preserve"> (4.6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13:24–31</w:t>
      </w:r>
      <w:r>
        <w:rPr>
          <w:lang w:val="png_PG" w:bidi="png_PG"/>
        </w:rPr>
      </w:r>
    </w:p>
    <w:p>
      <w:pPr>
        <w:pStyle w:val="Heading3"/>
      </w:pPr>
      <w:r>
        <w:rPr>
          <w:lang w:val="png_PG" w:bidi="png_PG"/>
        </w:rPr>
        <w:t>Harim na putim long tingting na bel</w:t>
      </w:r>
      <w:r>
        <w:rPr>
          <w:lang w:val="png_PG" w:bidi="png_PG"/>
        </w:rPr>
      </w:r>
    </w:p>
    <w:p>
      <w:pPr/>
      <w:r>
        <w:rPr>
          <w:lang w:val="png_PG" w:bidi="png_PG"/>
        </w:rPr>
      </w:r>
      <w:r>
        <w:rPr>
          <w:lang w:val="png_PG" w:bidi="png_PG"/>
        </w:rPr>
        <w:t>Harim gut stori i stap insait long buk Mak 13:24–31 na putim i go insait long tingting bilong yupela. Harim gut tok i stap insait tripela taim. (long tripela wei ol i tanim tok long en, sapos em inap) Orait stap olsem wanpela grup na diskasim ol dispela kwesten:</w:t>
      </w:r>
    </w:p>
    <w:p>
      <w:pPr>
        <w:pStyle w:val="ListNumber"/>
        <w:numPr>
          <w:ilvl w:val="0"/>
          <w:numId w:val="20"/>
        </w:numPr>
        <w:spacing w:line="240" w:lineRule="auto"/>
        <w:ind w:left="720"/>
      </w:pPr>
      <w:r>
        <w:rPr>
          <w:lang w:val="png_PG" w:bidi="png_PG"/>
        </w:rPr>
      </w:r>
      <w:r>
        <w:rPr>
          <w:lang w:val="png_PG" w:bidi="png_PG"/>
        </w:rPr>
        <w:t>Yupela i laikim wanem hap insait long dispela stori?</w:t>
      </w:r>
    </w:p>
    <w:p>
      <w:pPr>
        <w:pStyle w:val="ListNumber"/>
        <w:spacing w:line="240" w:lineRule="auto"/>
        <w:ind w:left="720"/>
      </w:pPr>
      <w:r>
        <w:rPr>
          <w:lang w:val="png_PG" w:bidi="png_PG"/>
        </w:rPr>
      </w:r>
      <w:r>
        <w:rPr>
          <w:lang w:val="png_PG" w:bidi="png_PG"/>
        </w:rPr>
        <w:t>Wanem hap bilong stori yupela i no laikim o i no klia long en?</w:t>
      </w:r>
    </w:p>
    <w:p>
      <w:pPr>
        <w:pStyle w:val="ListNumber"/>
        <w:spacing w:line="240" w:lineRule="auto"/>
        <w:ind w:left="720"/>
      </w:pPr>
      <w:r>
        <w:rPr>
          <w:lang w:val="png_PG" w:bidi="png_PG"/>
        </w:rPr>
      </w:r>
      <w:r>
        <w:rPr>
          <w:lang w:val="png_PG" w:bidi="png_PG"/>
        </w:rPr>
        <w:t>Dispela stori i tokim yumi wanem long sait bilong Jisas?</w:t>
      </w:r>
    </w:p>
    <w:p>
      <w:pPr>
        <w:pStyle w:val="ListNumber"/>
        <w:spacing w:line="240" w:lineRule="auto"/>
        <w:ind w:left="720"/>
      </w:pPr>
      <w:r>
        <w:rPr>
          <w:lang w:val="png_PG" w:bidi="png_PG"/>
        </w:rPr>
      </w:r>
      <w:r>
        <w:rPr>
          <w:lang w:val="png_PG" w:bidi="png_PG"/>
        </w:rPr>
        <w:t>Dispela stori i tokim yumi wanem long sait bilong ol manmeri?</w:t>
      </w:r>
    </w:p>
    <w:p>
      <w:pPr>
        <w:pStyle w:val="ListNumber"/>
        <w:spacing w:line="240" w:lineRule="auto"/>
        <w:ind w:left="720"/>
      </w:pPr>
      <w:r>
        <w:rPr>
          <w:lang w:val="png_PG" w:bidi="png_PG"/>
        </w:rPr>
      </w:r>
      <w:r>
        <w:rPr>
          <w:lang w:val="png_PG" w:bidi="png_PG"/>
        </w:rPr>
        <w:t>Dispela stori em bai i wok olsem wanem long laip bilong yumi long olgeta dei?</w:t>
      </w:r>
    </w:p>
    <w:p>
      <w:pPr>
        <w:pStyle w:val="ListNumber"/>
        <w:spacing w:line="240" w:lineRule="auto"/>
        <w:ind w:left="720"/>
      </w:pPr>
      <w:r>
        <w:rPr>
          <w:lang w:val="png_PG" w:bidi="png_PG"/>
        </w:rPr>
      </w:r>
      <w:r>
        <w:rPr>
          <w:lang w:val="png_PG" w:bidi="png_PG"/>
        </w:rPr>
        <w:t>Yupela i save long ol man husait i nidim tru dispela stori long harim?</w:t>
      </w:r>
      <w:r>
        <w:rPr>
          <w:lang w:val="png_PG" w:bidi="png_PG"/>
        </w:rPr>
      </w:r>
    </w:p>
    <w:p>
      <w:pPr>
        <w:pStyle w:val="Heading3"/>
      </w:pPr>
      <w:r>
        <w:rPr>
          <w:lang w:val="png_PG" w:bidi="png_PG"/>
        </w:rPr>
        <w:t>Save long taim na ples we stori i kamap long en</w:t>
      </w:r>
      <w:r>
        <w:rPr>
          <w:lang w:val="png_PG" w:bidi="png_PG"/>
        </w:rPr>
      </w:r>
    </w:p>
    <w:p>
      <w:pPr/>
      <w:r>
        <w:rPr>
          <w:lang w:val="png_PG" w:bidi="png_PG"/>
        </w:rPr>
      </w:r>
      <w:r>
        <w:rPr>
          <w:lang w:val="png_PG" w:bidi="png_PG"/>
        </w:rPr>
        <w:t>STRETIM WANWAN HAP BILONG STORI</w:t>
      </w:r>
    </w:p>
    <w:p>
      <w:pPr/>
      <w:r>
        <w:rPr>
          <w:lang w:val="png_PG" w:bidi="png_PG"/>
        </w:rPr>
      </w:r>
      <w:r>
        <w:rPr>
          <w:lang w:val="png_PG" w:bidi="png_PG"/>
        </w:rPr>
        <w:t>Mak 13: 24–31</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ol pastaim stori, Jisas bin wok long tokim ol disaipel bilong en olsem, ol manmeri husait i bihainim em bai i go insait long ol hatpela taim nogut. Jisas i sindaun i stap yet wantaim ol fopela disaipel bilong en, na ol arapela disaipel i stap longwe liklik long sait bilong Maunten Oliv.</w:t>
      </w:r>
    </w:p>
    <w:p>
      <w:pPr/>
      <w:r>
        <w:rPr>
          <w:lang w:val="png_PG" w:bidi="png_PG"/>
        </w:rPr>
      </w:r>
      <w:r>
        <w:rPr>
          <w:lang w:val="png_PG" w:bidi="png_PG"/>
        </w:rPr>
        <w:t>Stop long hia na soim trensleisen grup bilong yu wanpela piksa bilong dispela hap bilong Maunten Oliv.</w:t>
      </w:r>
    </w:p>
    <w:p>
      <w:pPr/>
      <w:r>
        <w:rPr>
          <w:lang w:val="png_PG" w:bidi="png_PG"/>
        </w:rPr>
      </w:r>
      <w:r>
        <w:rPr>
          <w:lang w:val="png_PG" w:bidi="png_PG"/>
        </w:rPr>
        <w:t>Jisas i mekim klia long dispela samting nogut tru ol man i no save laikim, em bai i givim bagarap na strong bilong God bai i lusim Tempela bilong en. Jisas i toktok long bikpela hevi na pen, o hatpela taim bilong kisim taim nogut. Yumi i no save gut, em bai i stap longpela taim o sotpela taim. Orait, long dispela hap bilong stori insait long Holi Buk Jisas i tok olsem, sampela taim bihain long ol dispela samting i kamap, planti paul samting bai i kamap long heven, o long skai. Em i tokim tripela bikpela samting long skai: mun, san na ol sta. Em i tokaut klia long wanwan samting bai i kamap tudak, o lait bilong ol bai i pundaum i kam daun olsem wanem long skai. Orait bihain Jisas i karamapim olgeta tok na i tok olsem, "ol strongpela samting i stap long heven-o san, mun na ol sta i stap long skai-ol bai i guria." Ol profet olsem Joel i tok olsem san, mun na ol sta long skai bai i no inap long givim lait bilong ol. Insait long tok profesi long Olpela Testamen, ol dispela samting i kamap long skai i soim olsem, God i wok insait long bipo stori bilong ol man.</w:t>
      </w:r>
    </w:p>
    <w:p>
      <w:pPr/>
      <w:r>
        <w:rPr>
          <w:lang w:val="png_PG" w:bidi="png_PG"/>
        </w:rPr>
      </w:r>
      <w:r>
        <w:rPr>
          <w:lang w:val="png_PG" w:bidi="png_PG"/>
        </w:rPr>
        <w:t>Stop long hia na diskas olsem trensleisen grup: Long pasin na wei bilong yupela, yupela i save tok wanem long ol tok profesi o long tok ol bin tokim bipo bai i kamap long lotu sait, o long skul tok bilong lotu? I gat ol tok insait long tokples bilong yupela i save senis taim yupela i toktok long ol tok profesi?</w:t>
      </w:r>
    </w:p>
    <w:p>
      <w:pPr/>
      <w:r>
        <w:rPr>
          <w:lang w:val="png_PG" w:bidi="png_PG"/>
        </w:rPr>
      </w:r>
      <w:r>
        <w:rPr>
          <w:lang w:val="png_PG" w:bidi="png_PG"/>
        </w:rPr>
        <w:t>Na bihain Jisas i mekim klia long Pikinini Bilong Man. Oltaim Jisas i save tok long em yet olsem, Pikinini Bilong Man insait long buk Mak. Pikinini Bilong Man i kirapim tingting bilong ol lain manmeri bilong Mak long tok i stap long buk Daniel 7, i tok long wanpela man olsem Pikinini Bilong Man God i kisim em i go antap long sia king bilong en. Em olsem tasol, long hia Jisas i tok olsem, dispela Pikinini Bilong Man, em yet bai i kam wantaim bikpela strong na lait long kisim ol manmeri bilong en long olgeta hap bilong dispela graun. Glori i minim bikpela mirakel bilong God. God tasol 'bai i kam long glori.' Ol manmeri bilong Jisas i mas klia gut long ol manmeri em i makim pinis bilong em yet, o ol lain manmeri em bin tok long en, ol manmeri Juda, ol i go kam nambaut long olgeta hap kona bilong dispela graun, o long olgeta hap bilong graun, God bai i bringim ol i kam bek long stap wantaim. Ol manmeri bilong Jisas, ol i mas klia gut tu olsem, Jisas i mekim klia long Pikinini Bilong Man olsem, wanpela man husait em yet i God.</w:t>
      </w:r>
    </w:p>
    <w:p>
      <w:pPr/>
      <w:r>
        <w:rPr>
          <w:lang w:val="png_PG" w:bidi="png_PG"/>
        </w:rPr>
      </w:r>
      <w:r>
        <w:rPr>
          <w:lang w:val="png_PG" w:bidi="png_PG"/>
        </w:rPr>
        <w:t>Tingim gut olsem Jisas i sindaun long Maunten Oliv wantaim ol disaipel bilong en. Orait Jisas i givim dispela taim long bekim kwesten bilong ol fopela disaipel bin askim long pastaim long stat taim ol i sindaun i go daun: Wanem taim ol dispela samting-bagarap bilong Tempel na ol arapela samting nogut-bai i kamap? Jisas i tokim ol disaipel bilong en long kisim save long hau diwai fik i kamap.</w:t>
      </w:r>
    </w:p>
    <w:p>
      <w:pPr/>
      <w:r>
        <w:rPr>
          <w:lang w:val="png_PG" w:bidi="png_PG"/>
        </w:rPr>
      </w:r>
      <w:r>
        <w:rPr>
          <w:lang w:val="png_PG" w:bidi="png_PG"/>
        </w:rPr>
        <w:t>Stop long hia na soim trensleisen grup wanpela piksa bilong diwai fik bipo long em i kisim ol lip, na bihain long em i kisim ol lip na karim ol pikinini fik.</w:t>
      </w:r>
    </w:p>
    <w:p>
      <w:pPr/>
      <w:r>
        <w:rPr>
          <w:lang w:val="png_PG" w:bidi="png_PG"/>
        </w:rPr>
      </w:r>
      <w:r>
        <w:rPr>
          <w:lang w:val="png_PG" w:bidi="png_PG"/>
        </w:rPr>
        <w:t xml:space="preserve">Dispela fik em wanpela diwai i save lusim ol lip bilong en long taim bilong kol. Dispela fik diwai i soim olsem, em i klostu long kisim pikinini kaikai taim han bilong en i kamap malomalo na i stat long ol lip i kam aut. Taim dispela diwai fik i no kisim ol lip bilong en, yupela i mas save olsem, taim bilong winta-o taim bilong kol-em pinis. Dispela diwai fik em wanpela wei bilong skelim na save long ol sain olsem, las dei i wok long kam. Jisas i tok olsem, "Long wankain wei, taim </w:t>
      </w:r>
      <w:r>
        <w:rPr>
          <w:i/>
          <w:lang w:val="png_PG" w:bidi="png_PG"/>
        </w:rPr>
        <w:t>ol dispela samting</w:t>
      </w:r>
      <w:r>
        <w:rPr>
          <w:lang w:val="png_PG" w:bidi="png_PG"/>
        </w:rPr>
        <w:t xml:space="preserve"> i stat long kamap," Kam bek bilong Jisas o las dei i kam klostu pinis. Wankain olsem diwai fik i stat long givim plaua, taim dispela bikpela taim nogut tru i kamap olsem, ol samting ol man i no save laikim, em bai i givim bagarapim, na ol bai i holim ol manmeri i bihainim Jisas-dispela em sain bilong las dei i kam klostu pinis, na i stap long dua, o klostu long kamap. Dispela haptok bilong Holi Buk, em hat tumas long trensleitim, bikos yumi i no save wanem samting stret Jisas i toktok long en, taim em i tok long ol </w:t>
      </w:r>
      <w:r>
        <w:rPr>
          <w:i/>
          <w:lang w:val="png_PG" w:bidi="png_PG"/>
        </w:rPr>
        <w:t>dispela samting</w:t>
      </w:r>
      <w:r>
        <w:rPr>
          <w:lang w:val="png_PG" w:bidi="png_PG"/>
        </w:rPr>
        <w:t xml:space="preserve"> bai i kamap. Em i mas toktok long ol samting nogut tru ol man i no save laikim, em bai i givim bagarap o san, mun na ol sta i kamap tudak. Yumi save olsem, dispela ol samting nogut ol man i no save laikim i givim bagarap, na ol bai i holim ol manmeri bilong bihainim Jisas, em bai i kamap sampela taim bipo long las dei tru bilong dispela graun. Na bihain long bikpela taim nogut, san, mun na ol sta i no givim lait bipo Jisas i kam bek long bungim ol manmeri bilong en, na helpim ol long dispela bagarap.</w:t>
      </w:r>
    </w:p>
    <w:p>
      <w:pPr/>
      <w:r>
        <w:rPr>
          <w:lang w:val="png_PG" w:bidi="png_PG"/>
        </w:rPr>
      </w:r>
      <w:r>
        <w:rPr>
          <w:lang w:val="png_PG" w:bidi="png_PG"/>
        </w:rPr>
        <w:t>Jisas i laikim ol manmeri long harim gut, "Mi tok tru long yupela, taim ol manmeri bilong dispela taim i no i dai yet, dispela olgeta samting bai i kamap." Na tu, yumi i no save tru wanem ol dispela samting i tok long en. Em olsem tasol, planti ol saveman tru i ting olsem, Jisas i tok long ol samting nogut ol man i no save laikim long en i givim bikpela bagarap bai i kamap, taim sampela disaipel bilong em i no dai yet. Wanpela samting nogut tru bin kamap long 70 yia i go pinis bihain long Jisas i kamap long dispela graun long taim sampela disaipel bilong en i no dai yet. Tempel bin bagarap pinis olgeta. Em olsem tasol, dispela graun i no bin kam long arere na Jisas i no bin kam bek long dispela taim. Yumi save olsem, arere bilong dispela graun i wok kam yet, na narapela samting nogut tru ol man i no save laikim long en bai i givim bikpela bagarap, em bai i kam gen. Ol tok profesi i save kamap tru klostu kwiktaim. Na bihain i save kam tru gen long stori bilong bipo.</w:t>
      </w:r>
    </w:p>
    <w:p>
      <w:pPr/>
      <w:r>
        <w:rPr>
          <w:lang w:val="png_PG" w:bidi="png_PG"/>
        </w:rPr>
      </w:r>
      <w:r>
        <w:rPr>
          <w:lang w:val="png_PG" w:bidi="png_PG"/>
        </w:rPr>
        <w:t>Stop long hia na diskas olsem trensleisen grup: Long wei na pasin bilong yupela, yupela i save toktok long ol tok profesi long lotu sait o long skulim tok bilong Bikpela olsem wanem? Givim wanpela piksa tok bilong tok profesi olgeta i save pinis long en, maski em long ol man i bilip long Jisas o long narapela bilip. Yupela i save usim wanem kain tok long tokples? Ol manmeri i save klia gut long ol dispela tok profesi olsem wanem? Ol manmeri i save ting ol tok profesi bai i kamap tru long dispela taim stret?</w:t>
      </w:r>
    </w:p>
    <w:p>
      <w:pPr/>
      <w:r>
        <w:rPr>
          <w:lang w:val="png_PG" w:bidi="png_PG"/>
        </w:rPr>
      </w:r>
      <w:r>
        <w:rPr>
          <w:lang w:val="png_PG" w:bidi="png_PG"/>
        </w:rPr>
        <w:t>Ol profet long Olpela Testamen i tok olsem, skai wantaim graun bai i lus, tasol Tok bilong God bai i no inap lus. Dispela i minim olsem olgeta samting long dispela graun bai i pinis olgeta, tasol Tok bilong Jisas, o ol samting em bin tokim na skulim long en, em bai i no inap lus. Jisas i soim em yet gen olsem, em man bilong kisim bek ol manmeri God bin promis pinis long en, o em Mesaia.</w:t>
      </w:r>
      <w:r>
        <w:rPr>
          <w:lang w:val="png_PG" w:bidi="png_PG"/>
        </w:rPr>
      </w:r>
    </w:p>
    <w:p>
      <w:pPr>
        <w:pStyle w:val="Heading3"/>
      </w:pPr>
      <w:r>
        <w:rPr>
          <w:lang w:val="png_PG" w:bidi="png_PG"/>
        </w:rPr>
        <w:t>Save gut long wanwan Hap bilong Stori</w:t>
      </w:r>
      <w:r>
        <w:rPr>
          <w:lang w:val="png_PG" w:bidi="png_PG"/>
        </w:rPr>
      </w:r>
    </w:p>
    <w:p>
      <w:pPr/>
      <w:r>
        <w:rPr>
          <w:lang w:val="png_PG" w:bidi="png_PG"/>
        </w:rPr>
      </w:r>
      <w:r>
        <w:rPr>
          <w:lang w:val="png_PG" w:bidi="png_PG"/>
        </w:rPr>
        <w:t>PAINIM AUT OL WANWAN HAP BILONG STORI</w:t>
      </w:r>
    </w:p>
    <w:p>
      <w:pPr/>
      <w:r>
        <w:rPr>
          <w:lang w:val="png_PG" w:bidi="png_PG"/>
        </w:rPr>
      </w:r>
      <w:r>
        <w:rPr>
          <w:lang w:val="png_PG" w:bidi="png_PG"/>
        </w:rPr>
        <w:t>Mak 13: 24–31</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hap taim, yu bai helpim grup long luksave long stori. Yu bai helpim grup long painim ol hap bilong stori, lain ap bilong stori i stap olsem wanem, na ol man husait i stap insait long stori.</w:t>
      </w:r>
    </w:p>
    <w:p>
      <w:pPr/>
      <w:r>
        <w:rPr>
          <w:lang w:val="png_PG" w:bidi="png_PG"/>
        </w:rPr>
      </w:r>
      <w:r>
        <w:rPr>
          <w:lang w:val="png_PG" w:bidi="png_PG"/>
        </w:rPr>
        <w:t>Dispela stori em i gat 2-pela hap bilong en.</w:t>
      </w:r>
    </w:p>
    <w:p>
      <w:pPr/>
      <w:r>
        <w:rPr>
          <w:lang w:val="png_PG" w:bidi="png_PG"/>
        </w:rPr>
      </w:r>
      <w:r>
        <w:rPr>
          <w:b/>
          <w:lang w:val="png_PG" w:bidi="png_PG"/>
        </w:rPr>
        <w:t>Namba wan hap bilong stori:</w:t>
      </w:r>
      <w:r>
        <w:rPr>
          <w:lang w:val="png_PG" w:bidi="png_PG"/>
        </w:rPr>
        <w:t xml:space="preserve"> Insait long namba wan hap bilong stori, Jisas i go het long skulim fopela disaipel antap long sait bilong Maunten Oliv. Jisas i mekim klia hau san, mun na ol sta bai i no inap long givim lait bilong ol. Taim ol dispela samting i kamap, Pikinini Bilong Man-o Jisas bai i kam wantaim bikpela strong na lait. Pikinini bilong Man bai i bungim ol manmeri bilong en long olgeta hap bilong dispela graun em bin makim pinis bilong em yet.</w:t>
      </w:r>
    </w:p>
    <w:p>
      <w:pPr/>
      <w:r>
        <w:rPr>
          <w:lang w:val="png_PG" w:bidi="png_PG"/>
        </w:rPr>
      </w:r>
      <w:r>
        <w:rPr>
          <w:b/>
          <w:lang w:val="png_PG" w:bidi="png_PG"/>
        </w:rPr>
        <w:t>Namba tu hap bilong stori</w:t>
      </w:r>
      <w:r>
        <w:rPr>
          <w:lang w:val="png_PG" w:bidi="png_PG"/>
        </w:rPr>
        <w:t xml:space="preserve"> Jisas i givim ol disaipel bilong en wanpela skul bilong kisim save long diwai fik. Yumi save olsem taim bilong kol i go pinis taim diwai fik i stat long putim plaua i kam aut. Wankain tasol olsem las dei em i kam klostu taim ol dispela samting i kamap.</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(Pita, Jems, Jon na Andru tasol, ol i toktok wantaim Jisas)</w:t>
      </w:r>
    </w:p>
    <w:p>
      <w:pPr>
        <w:pStyle w:val="ListBullet"/>
        <w:spacing w:line="240" w:lineRule="auto"/>
        <w:ind w:left="720"/>
      </w:pPr>
      <w:r>
        <w:rPr>
          <w:lang w:val="png_PG" w:bidi="png_PG"/>
        </w:rPr>
      </w:r>
      <w:r>
        <w:rPr>
          <w:lang w:val="png_PG" w:bidi="png_PG"/>
        </w:rPr>
        <w:t>Ol lain manmeri God bin makim pinis long en.</w:t>
      </w:r>
    </w:p>
    <w:p>
      <w:pPr/>
      <w:r>
        <w:rPr>
          <w:lang w:val="png_PG" w:bidi="png_PG"/>
        </w:rPr>
      </w:r>
      <w:r>
        <w:rPr>
          <w:lang w:val="png_PG" w:bidi="png_PG"/>
        </w:rPr>
        <w:t>Insait long dispela hap taim, grup mas i gat stori kadbod, drowin aut, o usim sampela gutpela tingting long pulim tingting bilong ol man inap luksave long stori, na long eksen i stap insait long en.</w:t>
      </w:r>
    </w:p>
    <w:p>
      <w:pPr/>
      <w:r>
        <w:rPr>
          <w:lang w:val="png_PG" w:bidi="png_PG"/>
        </w:rPr>
      </w:r>
      <w:r>
        <w:rPr>
          <w:lang w:val="png_PG" w:bidi="png_PG"/>
        </w:rPr>
        <w:t>Em impoten long tingim gut olsem, Jisas wantaim ol fopela disaipel i stap yet antap long sait bilong Maunten Oliv. Dispela stori i joinim i go het long pastaim stori bilong skulim ol disaipel antap long sait bilong dispela maunten. Jisas i stat long toktok long bikpela hevi, o taim nogut em bai i kamap, taim ol samting nogut ol i no save laikim long en i givim bikpela bagarap long ol manmeri bilong God. Bihain long dispela, Jisas i usim haptok bilong ol profet i stap long Olpela Testamen long mekim klia wanem samting bai i kamap long ol lait i stap long skai. Tripela samting bai i kamap long skai: san bai i kamap tudak. Na mun bai i no moa givim lait. Na ol sta bai i lusim skai na pundaun. Olgeta strongpela samting bilong heven, o olgeta samting i stap antap long skai bai i guria. Tingim gut olsem, dispela em tok profesi.</w:t>
      </w:r>
    </w:p>
    <w:p>
      <w:pPr/>
      <w:r>
        <w:rPr>
          <w:lang w:val="png_PG" w:bidi="png_PG"/>
        </w:rPr>
      </w:r>
      <w:r>
        <w:rPr>
          <w:lang w:val="png_PG" w:bidi="png_PG"/>
        </w:rPr>
        <w:t>Em impoten long tingim gut olsem, bihain long ol dispela samting i kamap long ol samting i stap antap long skai, Pikinini Bilong Man bai i kam wantaim bikpela strong na lait. Pikinini Bilong Man bai i bungim ol manmeri em i bin makim bilong em yet long olgeta hap bilong dispela graun-long olgeta ples we ol manmeri i stap long en.</w:t>
      </w:r>
    </w:p>
    <w:p>
      <w:pPr/>
      <w:r>
        <w:rPr>
          <w:lang w:val="png_PG" w:bidi="png_PG"/>
        </w:rPr>
      </w:r>
      <w:r>
        <w:rPr>
          <w:lang w:val="png_PG" w:bidi="png_PG"/>
        </w:rPr>
        <w:t>Stop long hia na diskas olsem trensleisen grup: Yupela i gat wei long toktok long ol manmeri i kam long olgeta hap bilong graun? Insait long dispela hap bilong tok, em i tok olsem Jisas bai bungim ol manmeri long fopela hap bilong win, o fopela kona bilong dispela graun. Yupela i gat ol dispela tok bilong mekim i stap long tokples bilong yupela?</w:t>
      </w:r>
    </w:p>
    <w:p>
      <w:pPr/>
      <w:r>
        <w:rPr>
          <w:lang w:val="png_PG" w:bidi="png_PG"/>
        </w:rPr>
      </w:r>
      <w:r>
        <w:rPr>
          <w:lang w:val="png_PG" w:bidi="png_PG"/>
        </w:rPr>
        <w:t>Em impoten long tingim gut olsem, Jisas i mekim wanpela piksa tok long diwai fik i save kamap olsem wanem. Taim han bilong dispela diwai fik i gat wara na ol lip i stat long kamap, yupela i save olsem taim bilong kol i pinis, na taim bilong kaikai i kamap. Wankain olsem dispela diwai fik, taim yupela lukim san, mun na ol sta antap long skai i kamap tudak, yupela i mas save olsem ol samting Jisas i tok long en bai i kamap klostu taim.</w:t>
      </w:r>
    </w:p>
    <w:p>
      <w:pPr/>
      <w:r>
        <w:rPr>
          <w:lang w:val="png_PG" w:bidi="png_PG"/>
        </w:rPr>
      </w:r>
      <w:r>
        <w:rPr>
          <w:lang w:val="png_PG" w:bidi="png_PG"/>
        </w:rPr>
        <w:t>Em impoten long tingim gut long dispela tok Jisas i mekim, "Mi tok tru long yupela." Em i laikim ol disaipel bilong en long harim gut: em i tok olsem, planti bilong ol manmeri husait i stap laip nau bai i no inap long dai yet bipo ol dispela samting em bin toktok long en bai i kamap pastaim.</w:t>
      </w:r>
    </w:p>
    <w:p>
      <w:pPr/>
      <w:r>
        <w:rPr>
          <w:lang w:val="png_PG" w:bidi="png_PG"/>
        </w:rPr>
      </w:r>
      <w:r>
        <w:rPr>
          <w:lang w:val="png_PG" w:bidi="png_PG"/>
        </w:rPr>
        <w:t>Stop long hia na diskas olsem trensleisen grup: Givim tingting long wanpela narapela, yupela i save soim olsem Jisas i tok strong long impoten samting olsem wanem. Yupela i save tok wanem long tokples bilong yupela?</w:t>
      </w:r>
    </w:p>
    <w:p>
      <w:pPr/>
      <w:r>
        <w:rPr>
          <w:lang w:val="png_PG" w:bidi="png_PG"/>
        </w:rPr>
      </w:r>
      <w:r>
        <w:rPr>
          <w:lang w:val="png_PG" w:bidi="png_PG"/>
        </w:rPr>
        <w:t>Jisas i pinis long skulim ol disaipel bilong en na i tok olsem, dispela graun na olgeta samting God i wokim, em bilong i stap sotpela taim, tasol tok Jisas i skulim bai i stap oltaim oltaim.</w:t>
      </w:r>
      <w:r>
        <w:rPr>
          <w:lang w:val="png_PG" w:bidi="png_PG"/>
        </w:rPr>
      </w:r>
    </w:p>
    <w:p>
      <w:pPr>
        <w:pStyle w:val="Heading3"/>
      </w:pPr>
      <w:r>
        <w:rPr>
          <w:lang w:val="png_PG" w:bidi="png_PG"/>
        </w:rPr>
        <w:t>Putim yu yet insait long stori</w:t>
      </w:r>
      <w:r>
        <w:rPr>
          <w:lang w:val="png_PG" w:bidi="png_PG"/>
        </w:rPr>
      </w:r>
    </w:p>
    <w:p>
      <w:pPr/>
      <w:r>
        <w:rPr>
          <w:lang w:val="png_PG" w:bidi="png_PG"/>
        </w:rPr>
      </w:r>
      <w:r>
        <w:rPr>
          <w:lang w:val="png_PG" w:bidi="png_PG"/>
        </w:rPr>
        <w:t>BIHAINIM TOK I STAP INSAIT NA EKTIM AUT</w:t>
      </w:r>
    </w:p>
    <w:p>
      <w:pPr/>
      <w:r>
        <w:rPr>
          <w:lang w:val="png_PG" w:bidi="png_PG"/>
        </w:rPr>
      </w:r>
      <w:r>
        <w:rPr>
          <w:lang w:val="png_PG" w:bidi="png_PG"/>
        </w:rPr>
        <w:t>Mak 13:24–31</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dispela hap taim, grup bai i kamapim pilai bilong dispela stori</w:t>
      </w:r>
    </w:p>
    <w:p>
      <w:pPr/>
      <w:r>
        <w:rPr>
          <w:lang w:val="png_PG" w:bidi="png_PG"/>
        </w:rPr>
      </w:r>
      <w:r>
        <w:rPr>
          <w:lang w:val="png_PG" w:bidi="png_PG"/>
        </w:rPr>
        <w:t>Dispela stori em i gat 2-pela hap bilong en.</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(Pita, Jems, Jon na Andru tasol, ol i toktok wantaim Jisas)</w:t>
      </w:r>
    </w:p>
    <w:p>
      <w:pPr>
        <w:pStyle w:val="ListBullet"/>
        <w:spacing w:line="240" w:lineRule="auto"/>
        <w:ind w:left="720"/>
      </w:pPr>
      <w:r>
        <w:rPr>
          <w:lang w:val="png_PG" w:bidi="png_PG"/>
        </w:rPr>
      </w:r>
      <w:r>
        <w:rPr>
          <w:lang w:val="png_PG" w:bidi="png_PG"/>
        </w:rPr>
        <w:t>Ol lain manmeri God bin makim pinis long en.</w:t>
      </w:r>
    </w:p>
    <w:p>
      <w:pPr/>
      <w:r>
        <w:rPr>
          <w:lang w:val="png_PG" w:bidi="png_PG"/>
        </w:rPr>
      </w:r>
      <w:r>
        <w:rPr>
          <w:lang w:val="png_PG" w:bidi="png_PG"/>
        </w:rPr>
        <w:t>Tokim grup long ektim aut dispela stori tupela taim. Namba wan taim, tokim grup long ektim aut dispela stori na no ken stop. Namba tu taim, ektim aut dispela stori na stopim ol long wanwan hap insait long stori.</w:t>
      </w:r>
    </w:p>
    <w:p>
      <w:pPr/>
      <w:r>
        <w:rPr>
          <w:lang w:val="png_PG" w:bidi="png_PG"/>
        </w:rPr>
      </w:r>
      <w:r>
        <w:rPr>
          <w:lang w:val="png_PG" w:bidi="png_PG"/>
        </w:rPr>
        <w:t>Taim grup i ektim aut dispela stori namba wan taim, putim iyau long harim gut toktok i kamap namel long ol man, toktok i go olsem wanem, stori lain bilong wanwan hap, na oda bilong stori bihainim wanem samting i kamap pastaim.</w:t>
      </w:r>
    </w:p>
    <w:p>
      <w:pPr/>
      <w:r>
        <w:rPr>
          <w:lang w:val="png_PG" w:bidi="png_PG"/>
        </w:rPr>
      </w:r>
      <w:r>
        <w:rPr>
          <w:lang w:val="png_PG" w:bidi="png_PG"/>
        </w:rPr>
        <w:t xml:space="preserve">Grup i mas ektim aut Jisas wantaim fopela disaipel bilong en sindaun i stap antap long sait bilong maunten. Jisas i go het long skulim ol disaipel. Em i stat toktok long gen i go bek long ol samting nogut ol man i no save laikim, dispela samting bai i givim bikpela bagarap na pen na hevi long ol manmeri i bihainim Jisas. Em i tok olsem, bihain long dispela taim bilong hevi na pen bilong ol manmeri husait i bihainim Jisas, san bai i kamap tudak, mun bai i no inap givim lait, na ol sta bai i pundaun i kam daun na i no inap long lait. Tru tumas, olgeta samting i stap antap long skai bai i guria. Orait bihain long dispela, olgeta man bai i lukim Pikinini Bilong Man bai i kam long klaut wantaim bikpela strong na lait. Pikinini Bilong Man bai i bungim olgeta manmeri em i makim pinis bilong em yet-ol manmeri husait i bihainim em-long olgeta hap bilong dispela graun. </w:t>
      </w:r>
      <w:r>
        <w:rPr>
          <w:b/>
          <w:lang w:val="png_PG" w:bidi="png_PG"/>
        </w:rPr>
        <w:t>Stopim pilai</w:t>
      </w:r>
      <w:r>
        <w:rPr>
          <w:lang w:val="png_PG" w:bidi="png_PG"/>
        </w:rPr>
        <w:t>. Askim ol disaipel, "Yupela i pilim olsem wanem?" Yupela bai i harim dispela kain tok olsem, "Mipela i pret nogut tru," "surik," "kirap nogut na pret." Statim gen pilai.</w:t>
      </w:r>
    </w:p>
    <w:p>
      <w:pPr/>
      <w:r>
        <w:rPr>
          <w:lang w:val="png_PG" w:bidi="png_PG"/>
        </w:rPr>
      </w:r>
      <w:r>
        <w:rPr>
          <w:lang w:val="png_PG" w:bidi="png_PG"/>
        </w:rPr>
        <w:t xml:space="preserve">Grup i mas ektim aut Jisas i go het long skulim ol disaipel. Em i senisim skul tok bilong en na kalap i go long toktok long wanpela diwai fik. Taim ol han bilong diwai fik i kisim wara gen bihain long taim bilong kol na stat long lip i kamap, yupela i mas save olsem taim bilong kol i pinis na taim bilong olgeta samting bai i kamap gut long graun. Wankain olsem dispela, taim yupela lukim ol dispela samting kamap long dispela graun, yupela i mas save olsem Pikinini Bilong Man bai i kam bek klostu taim. Tru tumas! Planti manmeri husait i stap laip nau, ol bai i stap yet na lukim taim ol dispela samting mi mekim klia long en bai i kamap. Olgeta samting long dispela graun wanpela taim bai i pinis, tasol tok bilong mi bai i no inap pinis. </w:t>
      </w:r>
      <w:r>
        <w:rPr>
          <w:b/>
          <w:lang w:val="png_PG" w:bidi="png_PG"/>
        </w:rPr>
        <w:t>Stopim pilai.</w:t>
      </w:r>
      <w:r>
        <w:rPr>
          <w:lang w:val="png_PG" w:bidi="png_PG"/>
        </w:rPr>
        <w:t xml:space="preserve"> Askim ol disaipel, "Yupela i pilim olsem wanem?" Yupela bai i harim ol dispela kain tok olsem, "Mipela i pret nogut tru," "tingting planti," "mipela i laik save gut moa," "mipela paul pinis," "mipela amamas long lukim dispela samting bai i kamap."</w:t>
      </w:r>
      <w:r>
        <w:rPr>
          <w:lang w:val="png_PG" w:bidi="png_PG"/>
        </w:rPr>
      </w:r>
    </w:p>
    <w:p>
      <w:pPr>
        <w:pStyle w:val="Heading3"/>
      </w:pPr>
      <w:r>
        <w:rPr>
          <w:lang w:val="png_PG" w:bidi="png_PG"/>
        </w:rPr>
        <w:t>Save gut long ol samting we i no klia</w:t>
      </w:r>
      <w:r>
        <w:rPr>
          <w:lang w:val="png_PG" w:bidi="png_PG"/>
        </w:rPr>
      </w:r>
    </w:p>
    <w:p>
      <w:pPr/>
      <w:r>
        <w:rPr>
          <w:lang w:val="png_PG" w:bidi="png_PG"/>
        </w:rPr>
      </w:r>
      <w:r>
        <w:rPr>
          <w:lang w:val="png_PG" w:bidi="png_PG"/>
        </w:rPr>
        <w:t>PULAPIM SPEIS</w:t>
      </w:r>
    </w:p>
    <w:p>
      <w:pPr/>
      <w:r>
        <w:rPr>
          <w:lang w:val="png_PG" w:bidi="png_PG"/>
        </w:rPr>
      </w:r>
      <w:r>
        <w:rPr>
          <w:lang w:val="png_PG" w:bidi="png_PG"/>
        </w:rPr>
        <w:t>Mak 13:24–31</w:t>
      </w:r>
    </w:p>
    <w:p>
      <w:pPr/>
      <w:r>
        <w:rPr>
          <w:lang w:val="png_PG" w:bidi="png_PG"/>
        </w:rPr>
      </w:r>
      <w:r>
        <w:rPr>
          <w:lang w:val="png_PG" w:bidi="png_PG"/>
        </w:rPr>
        <w:t>Harim gut tok i stap insait wanpela taim, stat wantaim isi wan long yupela i ken klia long tok ol i tanim na raitim long en.</w:t>
      </w:r>
    </w:p>
    <w:p>
      <w:pPr/>
      <w:r>
        <w:rPr>
          <w:lang w:val="png_PG" w:bidi="png_PG"/>
        </w:rPr>
      </w:r>
      <w:r>
        <w:rPr>
          <w:lang w:val="png_PG" w:bidi="png_PG"/>
        </w:rPr>
        <w:t xml:space="preserve">Jisas i toktok i go bek long </w:t>
      </w:r>
      <w:r>
        <w:rPr>
          <w:b/>
          <w:lang w:val="png_PG" w:bidi="png_PG"/>
        </w:rPr>
        <w:t>bikpela hevi</w:t>
      </w:r>
      <w:r>
        <w:rPr>
          <w:lang w:val="png_PG" w:bidi="png_PG"/>
        </w:rPr>
        <w:t xml:space="preserve"> na taim nogut em bin toktok long pastaim hap bilong stori. Jisas bin mekim klia hau dispela samting ol man i no save laikim long en, em bai i givim bagarap na givim bikpela taim nogut na pen long ol manmeri.</w:t>
      </w:r>
    </w:p>
    <w:p>
      <w:pPr/>
      <w:r>
        <w:rPr>
          <w:lang w:val="png_PG" w:bidi="png_PG"/>
        </w:rPr>
      </w:r>
      <w:r>
        <w:rPr>
          <w:lang w:val="png_PG" w:bidi="png_PG"/>
        </w:rPr>
        <w:t>Stop long hia na diskas olsem trensleisen grup: Yupela bai i mekim klia olsem wanem long dispela bikpela pen na taim nogut ol manmeri bai i karim long en?</w:t>
      </w:r>
    </w:p>
    <w:p>
      <w:pPr/>
      <w:r>
        <w:rPr>
          <w:lang w:val="png_PG" w:bidi="png_PG"/>
        </w:rPr>
      </w:r>
      <w:r>
        <w:rPr>
          <w:lang w:val="png_PG" w:bidi="png_PG"/>
        </w:rPr>
        <w:t xml:space="preserve">Tripela samting bai i kamap long skai: san bai i kamap tudak na mun bai i no moa givim lait. Na ol sta bai i lusim skai na pundaun. Na ol strongpela samting bilong skai, o olgeta samting i stap long skai bai i guria. </w:t>
      </w:r>
      <w:r>
        <w:rPr>
          <w:b/>
          <w:lang w:val="png_PG" w:bidi="png_PG"/>
        </w:rPr>
        <w:t>Ol heven</w:t>
      </w:r>
      <w:r>
        <w:rPr>
          <w:lang w:val="png_PG" w:bidi="png_PG"/>
        </w:rPr>
        <w:t xml:space="preserve"> long hia i tok long skai, i no tok long ples God i save stap long en.</w:t>
      </w:r>
    </w:p>
    <w:p>
      <w:pPr/>
      <w:r>
        <w:rPr>
          <w:lang w:val="png_PG" w:bidi="png_PG"/>
        </w:rPr>
      </w:r>
      <w:r>
        <w:rPr>
          <w:lang w:val="png_PG" w:bidi="png_PG"/>
        </w:rPr>
        <w:t xml:space="preserve">Jisas i tok olsem </w:t>
      </w:r>
      <w:r>
        <w:rPr>
          <w:b/>
          <w:lang w:val="png_PG" w:bidi="png_PG"/>
        </w:rPr>
        <w:t>Pikinini Bilong Man</w:t>
      </w:r>
      <w:r>
        <w:rPr>
          <w:lang w:val="png_PG" w:bidi="png_PG"/>
        </w:rPr>
        <w:t xml:space="preserve"> bai i kam long klaut wantaim bikpela strong na lait. Usim sem wod long Pikinini Bilong Man olsem yupela bin usim i kam long buk Mak. Tingim gut olsem Jisas i tok long em yet, na Pikinini Bilong Man i stap insait long bikpela wod list. </w:t>
      </w:r>
      <w:r>
        <w:rPr>
          <w:b/>
          <w:lang w:val="png_PG" w:bidi="png_PG"/>
        </w:rPr>
        <w:t>Glori</w:t>
      </w:r>
      <w:r>
        <w:rPr>
          <w:lang w:val="png_PG" w:bidi="png_PG"/>
        </w:rPr>
        <w:t xml:space="preserve"> o </w:t>
      </w:r>
      <w:r>
        <w:rPr>
          <w:b/>
          <w:lang w:val="png_PG" w:bidi="png_PG"/>
        </w:rPr>
        <w:t>Lait</w:t>
      </w:r>
      <w:r>
        <w:rPr>
          <w:lang w:val="png_PG" w:bidi="png_PG"/>
        </w:rPr>
        <w:t xml:space="preserve"> i tok long pawa bilong God na stap bilong God insait long spirit. Dispela wod Glori o lait i stap insait long bikpela wod list.</w:t>
      </w:r>
    </w:p>
    <w:p>
      <w:pPr/>
      <w:r>
        <w:rPr>
          <w:lang w:val="png_PG" w:bidi="png_PG"/>
        </w:rPr>
      </w:r>
      <w:r>
        <w:rPr>
          <w:lang w:val="png_PG" w:bidi="png_PG"/>
        </w:rPr>
        <w:t>Stop long hia na diskas wantaim trensleisen grup bilong yu: Yupela bai i mekim klia dispela hap bilong stori olsem wanem? Jisas i toktok long em yet. Yupela bai mekim klia olsem wanem long hau em bai i kam-antap long klaut, wantaim bikpela strong na glori o lait?</w:t>
      </w:r>
    </w:p>
    <w:p>
      <w:pPr/>
      <w:r>
        <w:rPr>
          <w:lang w:val="png_PG" w:bidi="png_PG"/>
        </w:rPr>
      </w:r>
      <w:r>
        <w:rPr>
          <w:lang w:val="png_PG" w:bidi="png_PG"/>
        </w:rPr>
        <w:t xml:space="preserve">Jisas bai i salim ol </w:t>
      </w:r>
      <w:r>
        <w:rPr>
          <w:b/>
          <w:lang w:val="png_PG" w:bidi="png_PG"/>
        </w:rPr>
        <w:t>ensel</w:t>
      </w:r>
      <w:r>
        <w:rPr>
          <w:lang w:val="png_PG" w:bidi="png_PG"/>
        </w:rPr>
        <w:t xml:space="preserve"> bilong en long bungim ol manmeri em i tok pinis long en, o ol manmeri em i </w:t>
      </w:r>
      <w:r>
        <w:rPr>
          <w:b/>
          <w:lang w:val="png_PG" w:bidi="png_PG"/>
        </w:rPr>
        <w:t>makim pinis</w:t>
      </w:r>
      <w:r>
        <w:rPr>
          <w:lang w:val="png_PG" w:bidi="png_PG"/>
        </w:rPr>
        <w:t xml:space="preserve"> long en long olgeta hap bilong dispela graun. Usim sem wod long ol ensel olsem yupela bin usim i kam long ol pastaim stori na tingim gut olsem, ol ensel i stap insait long bikpela wod list.</w:t>
      </w:r>
    </w:p>
    <w:p>
      <w:pPr/>
      <w:r>
        <w:rPr>
          <w:lang w:val="png_PG" w:bidi="png_PG"/>
        </w:rPr>
      </w:r>
      <w:r>
        <w:rPr>
          <w:lang w:val="png_PG" w:bidi="png_PG"/>
        </w:rPr>
        <w:t xml:space="preserve">Jisas bai i bungim ol manmeri bilong en </w:t>
      </w:r>
      <w:r>
        <w:rPr>
          <w:b/>
          <w:lang w:val="png_PG" w:bidi="png_PG"/>
        </w:rPr>
        <w:t>long fopela hap bilong win na long olgeta hap bilong dispela graun i go long olgeta hap bilong</w:t>
      </w:r>
      <w:r>
        <w:rPr>
          <w:lang w:val="png_PG" w:bidi="png_PG"/>
        </w:rPr>
        <w:t xml:space="preserve"> </w:t>
      </w:r>
      <w:r>
        <w:rPr>
          <w:b/>
          <w:lang w:val="png_PG" w:bidi="png_PG"/>
        </w:rPr>
        <w:t>ol heven.</w:t>
      </w:r>
      <w:r>
        <w:rPr>
          <w:lang w:val="png_PG" w:bidi="png_PG"/>
        </w:rPr>
        <w:t xml:space="preserve"> Long narapela wei bilong tok long dispela, em olsem, Jisas bai bungim ol manmeri bilong en long olgeta hap ples. Dispela i no minim olsem sampela ol manmeri bilong en i stap wantaim God long heven. Dispela i minim olsem olgeta manmeri bilong en husait i stap long dispela graun.</w:t>
      </w:r>
    </w:p>
    <w:p>
      <w:pPr/>
      <w:r>
        <w:rPr>
          <w:lang w:val="png_PG" w:bidi="png_PG"/>
        </w:rPr>
      </w:r>
      <w:r>
        <w:rPr>
          <w:lang w:val="png_PG" w:bidi="png_PG"/>
        </w:rPr>
        <w:t xml:space="preserve">Orait Jisas i toktok long ol </w:t>
      </w:r>
      <w:r>
        <w:rPr>
          <w:b/>
          <w:lang w:val="png_PG" w:bidi="png_PG"/>
        </w:rPr>
        <w:t>diwai fik</w:t>
      </w:r>
      <w:r>
        <w:rPr>
          <w:lang w:val="png_PG" w:bidi="png_PG"/>
        </w:rPr>
        <w:t>. Ol diwai fik i stap long Maunten Oliv, em inap long kamap bikpela i go antap olsem 8 mita i go long 10 mita longpela bilong en i go antap. Sapos Jisas bin skulim ol dispela samting long wanpela wik i stap yet bipo long dai bilong en, em bai i taim bilong dispela diwai fik long dispela yia, Jisas bin mekim klia long wanem samting i kamap long en-wantaim ol liklik lip i sut i kam aut. Taim bilong kol i pinis stret, na i stat long ples i kamap hot. Ol lip i sut i kam aut long dispela hap.</w:t>
      </w:r>
    </w:p>
    <w:p>
      <w:pPr/>
      <w:r>
        <w:rPr>
          <w:lang w:val="png_PG" w:bidi="png_PG"/>
        </w:rPr>
      </w:r>
      <w:r>
        <w:rPr>
          <w:lang w:val="png_PG" w:bidi="png_PG"/>
        </w:rPr>
        <w:t>Stop long hia na soim trenseisen grup wanpela piksa bilong diwai fik i nogat ol lip na narapela piksa i gat ol lip wantaim ol pikinini fik.</w:t>
      </w:r>
    </w:p>
    <w:p>
      <w:pPr/>
      <w:r>
        <w:rPr>
          <w:lang w:val="png_PG" w:bidi="png_PG"/>
        </w:rPr>
      </w:r>
      <w:r>
        <w:rPr>
          <w:lang w:val="png_PG" w:bidi="png_PG"/>
        </w:rPr>
        <w:t xml:space="preserve">Gutpela </w:t>
      </w:r>
      <w:r>
        <w:rPr>
          <w:b/>
          <w:lang w:val="png_PG" w:bidi="png_PG"/>
        </w:rPr>
        <w:t>taim bilong hot</w:t>
      </w:r>
      <w:r>
        <w:rPr>
          <w:lang w:val="png_PG" w:bidi="png_PG"/>
        </w:rPr>
        <w:t xml:space="preserve"> i kam, ol lip bilong diwai fik i stat long sut i kam aut. Taim bilong hot yupela bai i trensleitim olsem em taim bilong ren, sapos i nogat dispela kain tok olsem taim bilong hot i stap long wei na pasin bilong yupela, long wanem bikos em i taim bilong lip bai sut i kam aut na long olgeta samting bai i kamap.</w:t>
      </w:r>
    </w:p>
    <w:p>
      <w:pPr/>
      <w:r>
        <w:rPr>
          <w:lang w:val="png_PG" w:bidi="png_PG"/>
        </w:rPr>
      </w:r>
      <w:r>
        <w:rPr>
          <w:lang w:val="png_PG" w:bidi="png_PG"/>
        </w:rPr>
        <w:t xml:space="preserve">Taim </w:t>
      </w:r>
      <w:r>
        <w:rPr>
          <w:b/>
          <w:lang w:val="png_PG" w:bidi="png_PG"/>
        </w:rPr>
        <w:t>olgeta ol dispela samting</w:t>
      </w:r>
      <w:r>
        <w:rPr>
          <w:lang w:val="png_PG" w:bidi="png_PG"/>
        </w:rPr>
        <w:t xml:space="preserve"> i kamap, yupela i mas save olsem kam bek bilong Jisas i kam klostu pinis, o </w:t>
      </w:r>
      <w:r>
        <w:rPr>
          <w:b/>
          <w:lang w:val="png_PG" w:bidi="png_PG"/>
        </w:rPr>
        <w:t>em i sanap long dua</w:t>
      </w:r>
      <w:r>
        <w:rPr>
          <w:lang w:val="png_PG" w:bidi="png_PG"/>
        </w:rPr>
        <w:t>. Em i sanap long dua, em wanpela spesol haptok i minim olsem, dispela samting bai i kamap klostu taim.</w:t>
      </w:r>
    </w:p>
    <w:p>
      <w:pPr/>
      <w:r>
        <w:rPr>
          <w:lang w:val="png_PG" w:bidi="png_PG"/>
        </w:rPr>
      </w:r>
      <w:r>
        <w:rPr>
          <w:lang w:val="png_PG" w:bidi="png_PG"/>
        </w:rPr>
        <w:t xml:space="preserve">Jisas i tok strong moa wantaim dispela tok, "Mi tok tru long yupela!" Ol </w:t>
      </w:r>
      <w:r>
        <w:rPr>
          <w:b/>
          <w:lang w:val="png_PG" w:bidi="png_PG"/>
        </w:rPr>
        <w:t>manmeri bilong dispela taim,</w:t>
      </w:r>
      <w:r>
        <w:rPr>
          <w:lang w:val="png_PG" w:bidi="png_PG"/>
        </w:rPr>
        <w:t xml:space="preserve"> o ol manmeri husait i stap long dispela taim, ol bai i no inap lus, o dai bipo long ol samting Jisas bin mekim klia long en bai i kamap.</w:t>
      </w:r>
    </w:p>
    <w:p>
      <w:pPr/>
      <w:r>
        <w:rPr>
          <w:lang w:val="png_PG" w:bidi="png_PG"/>
        </w:rPr>
      </w:r>
      <w:r>
        <w:rPr>
          <w:lang w:val="png_PG" w:bidi="png_PG"/>
        </w:rPr>
        <w:t xml:space="preserve">Jisas i tok olsem, </w:t>
      </w:r>
      <w:r>
        <w:rPr>
          <w:b/>
          <w:lang w:val="png_PG" w:bidi="png_PG"/>
        </w:rPr>
        <w:t>heven na graun bai pinis</w:t>
      </w:r>
      <w:r>
        <w:rPr>
          <w:lang w:val="png_PG" w:bidi="png_PG"/>
        </w:rPr>
        <w:t>, dispela i minim olsem, dispela olgeta samting God bin kamapim bai bagarap olgeta o dai na lus olgeta. Tasol tok bilong Jisas, o tok em i save skulim bai i stap oltaim oltaim.</w:t>
      </w:r>
      <w:r>
        <w:rPr>
          <w:lang w:val="png_PG" w:bidi="png_PG"/>
        </w:rPr>
      </w:r>
      <w:r>
        <w:rPr>
          <w:lang w:val="png_PG" w:bidi="png_PG"/>
        </w:rPr>
      </w:r>
    </w:p>
    <w:p>
      <w:pPr/>
      <w:r>
        <w:rPr>
          <w:lang w:val="png_PG" w:bidi="png_PG"/>
        </w:rPr>
      </w:r>
    </w:p>
    <w:p>
      <w:pPr>
        <w:pStyle w:val="Heading2"/>
      </w:pPr>
      <w:r>
        <w:rPr>
          <w:lang w:val="png_PG" w:bidi="png_PG"/>
        </w:rPr>
        <w:t>Mak 13:24–31</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78">
        <w:r>
          <w:rPr>
            <w:lang w:val="png_PG" w:bidi="png_PG"/>
          </w:rPr>
          <w:rPr>
            <w:color w:val="0000EE"/>
            <w:u w:val="single"/>
          </w:rPr>
          <w:t>Harim na putim long tingting na bel</w:t>
        </w:r>
      </w:hyperlink>
      <w:r>
        <w:rPr>
          <w:lang w:val="png_PG" w:bidi="png_PG"/>
        </w:rPr>
        <w:t xml:space="preserve"> (611 KB)</w:t>
      </w:r>
      <w:r>
        <w:rPr>
          <w:lang w:val="png_PG" w:bidi="png_PG"/>
        </w:rPr>
      </w:r>
    </w:p>
    <w:p>
      <w:pPr>
        <w:pStyle w:val="ListBullet"/>
        <w:spacing w:line="240" w:lineRule="auto"/>
        <w:ind w:left="720"/>
      </w:pPr>
      <w:r>
        <w:rPr>
          <w:lang w:val="png_PG" w:bidi="png_PG"/>
        </w:rPr>
      </w:r>
      <w:hyperlink r:id="rId279">
        <w:r>
          <w:rPr>
            <w:lang w:val="png_PG" w:bidi="png_PG"/>
          </w:rPr>
          <w:rPr>
            <w:color w:val="0000EE"/>
            <w:u w:val="single"/>
          </w:rPr>
          <w:t>Save long taim na ples we stori i kamap long en</w:t>
        </w:r>
      </w:hyperlink>
      <w:r>
        <w:rPr>
          <w:lang w:val="png_PG" w:bidi="png_PG"/>
        </w:rPr>
        <w:t xml:space="preserve"> (5.6 MB)</w:t>
      </w:r>
      <w:r>
        <w:rPr>
          <w:lang w:val="png_PG" w:bidi="png_PG"/>
        </w:rPr>
      </w:r>
    </w:p>
    <w:p>
      <w:pPr>
        <w:pStyle w:val="ListBullet"/>
        <w:spacing w:line="240" w:lineRule="auto"/>
        <w:ind w:left="720"/>
      </w:pPr>
      <w:r>
        <w:rPr>
          <w:lang w:val="png_PG" w:bidi="png_PG"/>
        </w:rPr>
      </w:r>
      <w:hyperlink r:id="rId280">
        <w:r>
          <w:rPr>
            <w:lang w:val="png_PG" w:bidi="png_PG"/>
          </w:rPr>
          <w:rPr>
            <w:color w:val="0000EE"/>
            <w:u w:val="single"/>
          </w:rPr>
          <w:t>Save gut long wanwan Hap bilong Stori</w:t>
        </w:r>
      </w:hyperlink>
      <w:r>
        <w:rPr>
          <w:lang w:val="png_PG" w:bidi="png_PG"/>
        </w:rPr>
        <w:t xml:space="preserve"> (3.2 MB)</w:t>
      </w:r>
      <w:r>
        <w:rPr>
          <w:lang w:val="png_PG" w:bidi="png_PG"/>
        </w:rPr>
      </w:r>
    </w:p>
    <w:p>
      <w:pPr>
        <w:pStyle w:val="ListBullet"/>
        <w:spacing w:line="240" w:lineRule="auto"/>
        <w:ind w:left="720"/>
      </w:pPr>
      <w:r>
        <w:rPr>
          <w:lang w:val="png_PG" w:bidi="png_PG"/>
        </w:rPr>
      </w:r>
      <w:hyperlink r:id="rId281">
        <w:r>
          <w:rPr>
            <w:lang w:val="png_PG" w:bidi="png_PG"/>
          </w:rPr>
          <w:rPr>
            <w:color w:val="0000EE"/>
            <w:u w:val="single"/>
          </w:rPr>
          <w:t>Putim yu yet insait long stori</w:t>
        </w:r>
      </w:hyperlink>
      <w:r>
        <w:rPr>
          <w:lang w:val="png_PG" w:bidi="png_PG"/>
        </w:rPr>
        <w:t xml:space="preserve"> (2.3 MB)</w:t>
      </w:r>
      <w:r>
        <w:rPr>
          <w:lang w:val="png_PG" w:bidi="png_PG"/>
        </w:rPr>
      </w:r>
    </w:p>
    <w:p>
      <w:pPr>
        <w:pStyle w:val="ListBullet"/>
        <w:spacing w:line="240" w:lineRule="auto"/>
        <w:ind w:left="720"/>
      </w:pPr>
      <w:r>
        <w:rPr>
          <w:lang w:val="png_PG" w:bidi="png_PG"/>
        </w:rPr>
      </w:r>
      <w:hyperlink r:id="rId282">
        <w:r>
          <w:rPr>
            <w:lang w:val="png_PG" w:bidi="png_PG"/>
          </w:rPr>
          <w:rPr>
            <w:color w:val="0000EE"/>
            <w:u w:val="single"/>
          </w:rPr>
          <w:t>Save gut long ol samting we i no klia</w:t>
        </w:r>
      </w:hyperlink>
      <w:r>
        <w:rPr>
          <w:lang w:val="png_PG" w:bidi="png_PG"/>
        </w:rPr>
        <w:t xml:space="preserve"> (3.2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13:32–37</w:t>
      </w:r>
      <w:r>
        <w:rPr>
          <w:lang w:val="png_PG" w:bidi="png_PG"/>
        </w:rPr>
      </w:r>
    </w:p>
    <w:p>
      <w:pPr>
        <w:pStyle w:val="Heading3"/>
      </w:pPr>
      <w:r>
        <w:rPr>
          <w:lang w:val="png_PG" w:bidi="png_PG"/>
        </w:rPr>
        <w:t>Harim na putim long tingting na bel</w:t>
      </w:r>
      <w:r>
        <w:rPr>
          <w:lang w:val="png_PG" w:bidi="png_PG"/>
        </w:rPr>
      </w:r>
    </w:p>
    <w:p>
      <w:pPr/>
      <w:r>
        <w:rPr>
          <w:lang w:val="png_PG" w:bidi="png_PG"/>
        </w:rPr>
      </w:r>
      <w:r>
        <w:rPr>
          <w:lang w:val="png_PG" w:bidi="png_PG"/>
        </w:rPr>
        <w:t>Harim gut stori i stap insait long buk Mak 13:32–37 na putim i go insait long tingting bilong yupela. Harim gut tok i stap insait tripela taim. (long tripela wei ol i tanim tok long en, sapos em inap) Orait stap olsem wanpela grup na diskasim ol dispela kwesten:</w:t>
      </w:r>
    </w:p>
    <w:p>
      <w:pPr>
        <w:pStyle w:val="ListNumber"/>
        <w:numPr>
          <w:ilvl w:val="0"/>
          <w:numId w:val="21"/>
        </w:numPr>
        <w:spacing w:line="240" w:lineRule="auto"/>
        <w:ind w:left="720"/>
      </w:pPr>
      <w:r>
        <w:rPr>
          <w:lang w:val="png_PG" w:bidi="png_PG"/>
        </w:rPr>
      </w:r>
      <w:r>
        <w:rPr>
          <w:lang w:val="png_PG" w:bidi="png_PG"/>
        </w:rPr>
        <w:t>Yupela i laikim wanem hap insait long dispela stori?</w:t>
      </w:r>
    </w:p>
    <w:p>
      <w:pPr>
        <w:pStyle w:val="ListNumber"/>
        <w:spacing w:line="240" w:lineRule="auto"/>
        <w:ind w:left="720"/>
      </w:pPr>
      <w:r>
        <w:rPr>
          <w:lang w:val="png_PG" w:bidi="png_PG"/>
        </w:rPr>
      </w:r>
      <w:r>
        <w:rPr>
          <w:lang w:val="png_PG" w:bidi="png_PG"/>
        </w:rPr>
        <w:t>Wanem hap bilong stori yupela i no laikim o i no klia long en?</w:t>
      </w:r>
    </w:p>
    <w:p>
      <w:pPr>
        <w:pStyle w:val="ListNumber"/>
        <w:spacing w:line="240" w:lineRule="auto"/>
        <w:ind w:left="720"/>
      </w:pPr>
      <w:r>
        <w:rPr>
          <w:lang w:val="png_PG" w:bidi="png_PG"/>
        </w:rPr>
      </w:r>
      <w:r>
        <w:rPr>
          <w:lang w:val="png_PG" w:bidi="png_PG"/>
        </w:rPr>
        <w:t>Dispela stori i tokim yumi wanem long sait bilong Jisas?</w:t>
      </w:r>
    </w:p>
    <w:p>
      <w:pPr>
        <w:pStyle w:val="ListNumber"/>
        <w:spacing w:line="240" w:lineRule="auto"/>
        <w:ind w:left="720"/>
      </w:pPr>
      <w:r>
        <w:rPr>
          <w:lang w:val="png_PG" w:bidi="png_PG"/>
        </w:rPr>
      </w:r>
      <w:r>
        <w:rPr>
          <w:lang w:val="png_PG" w:bidi="png_PG"/>
        </w:rPr>
        <w:t>Dispela stori i tokim yumi wanem long sait bilong ol manmeri?</w:t>
      </w:r>
    </w:p>
    <w:p>
      <w:pPr>
        <w:pStyle w:val="ListNumber"/>
        <w:spacing w:line="240" w:lineRule="auto"/>
        <w:ind w:left="720"/>
      </w:pPr>
      <w:r>
        <w:rPr>
          <w:lang w:val="png_PG" w:bidi="png_PG"/>
        </w:rPr>
      </w:r>
      <w:r>
        <w:rPr>
          <w:lang w:val="png_PG" w:bidi="png_PG"/>
        </w:rPr>
        <w:t>Dispela stori em bai i wok olsem wanem long laip bilong yumi long olgeta dei?</w:t>
      </w:r>
    </w:p>
    <w:p>
      <w:pPr>
        <w:pStyle w:val="ListNumber"/>
        <w:spacing w:line="240" w:lineRule="auto"/>
        <w:ind w:left="720"/>
      </w:pPr>
      <w:r>
        <w:rPr>
          <w:lang w:val="png_PG" w:bidi="png_PG"/>
        </w:rPr>
      </w:r>
      <w:r>
        <w:rPr>
          <w:lang w:val="png_PG" w:bidi="png_PG"/>
        </w:rPr>
        <w:t>Yupela i save long ol man husait i nidim tru dispela stori long harim?</w:t>
      </w:r>
      <w:r>
        <w:rPr>
          <w:lang w:val="png_PG" w:bidi="png_PG"/>
        </w:rPr>
      </w:r>
    </w:p>
    <w:p>
      <w:pPr>
        <w:pStyle w:val="Heading3"/>
      </w:pPr>
      <w:r>
        <w:rPr>
          <w:lang w:val="png_PG" w:bidi="png_PG"/>
        </w:rPr>
        <w:t>Save long taim na ples we stori i kamap long en</w:t>
      </w:r>
      <w:r>
        <w:rPr>
          <w:lang w:val="png_PG" w:bidi="png_PG"/>
        </w:rPr>
      </w:r>
    </w:p>
    <w:p>
      <w:pPr/>
      <w:r>
        <w:rPr>
          <w:lang w:val="png_PG" w:bidi="png_PG"/>
        </w:rPr>
      </w:r>
      <w:r>
        <w:rPr>
          <w:lang w:val="png_PG" w:bidi="png_PG"/>
        </w:rPr>
        <w:t>STRETIM WANWAN HAP BILONG STORI</w:t>
      </w:r>
    </w:p>
    <w:p>
      <w:pPr/>
      <w:r>
        <w:rPr>
          <w:lang w:val="png_PG" w:bidi="png_PG"/>
        </w:rPr>
      </w:r>
      <w:r>
        <w:rPr>
          <w:lang w:val="png_PG" w:bidi="png_PG"/>
        </w:rPr>
        <w:t>Mak 13:32–37</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Dispela hap em i kam long pinis bilong Jisas i skulim ol fopela disaipel bilong en antap long sait bilong Maunten Oliv. Em i tok strong moa i go long ol disaipel bilong en olsem, ol i mas kirap na stap-kisim was gut long wanem taim Jisas i kam bek bipo em i kotim ol manmeri bilong dispela graun. Dispela em i no nupela tok-long namba wan taim em bin stat long mekim wok ministri bilong en, Jisas i tokim ol disaipel olsem, Pikinini Bilong Man bai i kam bek wanpela taim.</w:t>
      </w:r>
    </w:p>
    <w:p>
      <w:pPr/>
      <w:r>
        <w:rPr>
          <w:lang w:val="png_PG" w:bidi="png_PG"/>
        </w:rPr>
      </w:r>
      <w:r>
        <w:rPr>
          <w:lang w:val="png_PG" w:bidi="png_PG"/>
        </w:rPr>
        <w:t>Jisas i wok yet long skulim fopela disaipel bilong en antap long sait bilong Maunten Oliv.</w:t>
      </w:r>
    </w:p>
    <w:p>
      <w:pPr/>
      <w:r>
        <w:rPr>
          <w:lang w:val="png_PG" w:bidi="png_PG"/>
        </w:rPr>
      </w:r>
      <w:r>
        <w:rPr>
          <w:lang w:val="png_PG" w:bidi="png_PG"/>
        </w:rPr>
        <w:t>Stop long hia na soim trensleisem grup piksa bilong dispela Maunten Oliv.</w:t>
      </w:r>
    </w:p>
    <w:p>
      <w:pPr/>
      <w:r>
        <w:rPr>
          <w:lang w:val="png_PG" w:bidi="png_PG"/>
        </w:rPr>
      </w:r>
      <w:r>
        <w:rPr>
          <w:lang w:val="png_PG" w:bidi="png_PG"/>
        </w:rPr>
        <w:t>Orait Jisas i stat long toktok long narapela tok, na em i soim olsem em i statim narapela tok wantaim dispela wod "tasol" o "em olsem tasol" long tok Inglis. Long apinun tudak i no kam yet, taim Jisas i toktok long ol samting nogut tru ol man i no save laikim long en i givim bikpela bagarap, Jisas i tok olsem ol manmeri i mas ranawe. Tasol long dispela taim, em i no wankain. Orait taim yumi wet long Jisas long kam bek, Jisas i tok olsem, bikpela samting tru, em olsem yupela i mas was gut na stap, o long mekim wok em bin tokim yumi long mekim. Jisas i tok olsem yumi i no save "long dispela dei na long dispela aua" ol dispela samting bai i kamap. "Long dispela dei o aua" i usim sem wod olsem Olpela Testamen, taim God i tok em bai i kam bek long kotim ol manmeri bilong dispela graun. Nau Jisas i tok olsem, em bai i kam bek wantaim bikpela strong taim God i kam bek long kotim ol manmeri bilong dispela graun. Jisas i mekim dispela tok tripela taim olsem, nogat wanpela man i save long wanem taim dispela Pikinini-o Jisas em yet-bai i kam bek. Ol ensel i no save wanem taim em bai i kam bek. Jisas em yet-dispela man em i kolim Pikinini-em tu i no save wanem taim em bai i kam bek. Papa God wanpela tasol-God em yet- i save. Em impoten long kisim was gut na mekim ol samting God i tokim yumi long mekim na noken larim ol liklik samting i kam pulim tingting i go aut.</w:t>
      </w:r>
    </w:p>
    <w:p>
      <w:pPr/>
      <w:r>
        <w:rPr>
          <w:lang w:val="png_PG" w:bidi="png_PG"/>
        </w:rPr>
      </w:r>
      <w:r>
        <w:rPr>
          <w:lang w:val="png_PG" w:bidi="png_PG"/>
        </w:rPr>
        <w:t>Stop long hia na diskas olsem trensleisen grup: Yupela i gat ol stori i stap long wei na pasin bilong yupela i tok long arere bilong dispela graun? I gat sampela tok long tokples o sampela kain wei bilong toktok long las dei? Tokim sampela ol stori o haptok yupela i save usim long toktok long las dei.</w:t>
      </w:r>
    </w:p>
    <w:p>
      <w:pPr/>
      <w:r>
        <w:rPr>
          <w:lang w:val="png_PG" w:bidi="png_PG"/>
        </w:rPr>
      </w:r>
      <w:r>
        <w:rPr>
          <w:lang w:val="png_PG" w:bidi="png_PG"/>
        </w:rPr>
        <w:t>Jisas i laik long tok strong moa long bikpela samting, em long kisim was gut na stap, em olsem na em i autim wanpela piksa tok, o wanpela stori na em i skulim. Dispela tok piksa em bilong olgeta dei laip bilong ol man long taim ol i stap long en. Jisas i toktok long wanpela man husait i wokabaut i go long narapela hap na lusim ol wokboi long lukautim ol samting i stap long haus bilong en. Ol wokboi bilong en i mas wok yet long lukautim haus na klinim long em bai i stap gut. Na wasman i stap long dua long em i mas was gut long ol stilman na ol birua i noken go insait.</w:t>
      </w:r>
    </w:p>
    <w:p>
      <w:pPr/>
      <w:r>
        <w:rPr>
          <w:lang w:val="png_PG" w:bidi="png_PG"/>
        </w:rPr>
      </w:r>
      <w:r>
        <w:rPr>
          <w:lang w:val="png_PG" w:bidi="png_PG"/>
        </w:rPr>
        <w:t>Orait Jisas i tok olsem, tingting i mas wok na yumi stap, bikos em bai i kam long taim yumi i no tingim long en-maski long nait tu! Jisas i makim i go long wei bilong ol Roman long soim taim bilong nait. Ol Roman i brukim nait taim i go long fopela "hap bilong taim." Jisas i toktok long apinun hap bilong taim (6 kilok i go long 9 kilok), biknait hap bilong taim (12 kilok i go long 3 kilok), hap taim bilong tulait i bruk (3 kilok i go long 6 kilok), taim man kakaruk i singaut na tulait i bruk (6 kilok i go long 9 kilok). Ol manmeri i harim tok bilong Mak i mas kisim gut klia olsem dispela stori em impoten long ol, bikos em i stap long pasin na wei bilong ol.</w:t>
      </w:r>
    </w:p>
    <w:p>
      <w:pPr/>
      <w:r>
        <w:rPr>
          <w:lang w:val="png_PG" w:bidi="png_PG"/>
        </w:rPr>
      </w:r>
      <w:r>
        <w:rPr>
          <w:lang w:val="png_PG" w:bidi="png_PG"/>
        </w:rPr>
        <w:t>Stop long hia na diskas olsem trensleisen grup: Long pasin na wei bilong yupela, yupela i save brukim wanpela dei i go long hap hap taim olsem wanem?</w:t>
      </w:r>
    </w:p>
    <w:p>
      <w:pPr/>
      <w:r>
        <w:rPr>
          <w:lang w:val="png_PG" w:bidi="png_PG"/>
        </w:rPr>
      </w:r>
      <w:r>
        <w:rPr>
          <w:lang w:val="png_PG" w:bidi="png_PG"/>
        </w:rPr>
        <w:t>Yupela i noken slip! Jisas i no stopim olgeta man bai i no inap slip. Dispela em wei bilong tok olsem, yumi mas kisim was gut na mekim ol wok em givim yumi long mekim inap taim em i kam bek. Yumi i no inap long stap nating o stap tasol na wetim em long kam bek.</w:t>
      </w:r>
    </w:p>
    <w:p>
      <w:pPr/>
      <w:r>
        <w:rPr>
          <w:lang w:val="png_PG" w:bidi="png_PG"/>
        </w:rPr>
      </w:r>
      <w:r>
        <w:rPr>
          <w:lang w:val="png_PG" w:bidi="png_PG"/>
        </w:rPr>
        <w:t>Stop long hia na diskas olsem trensleisen team: Tokim ol stori bilong taim, yu yet o sampela man yu save long en i putim wok long han bilong wanpela man long mekim, taim yu lusim ples na i go long narapela hap. Yu save tok wantaim ol olsem wanem long tokim ol long putim was long haus, o long mekim ol wok bilong ol?</w:t>
      </w:r>
    </w:p>
    <w:p>
      <w:pPr/>
      <w:r>
        <w:rPr>
          <w:lang w:val="png_PG" w:bidi="png_PG"/>
        </w:rPr>
      </w:r>
      <w:r>
        <w:rPr>
          <w:lang w:val="png_PG" w:bidi="png_PG"/>
        </w:rPr>
        <w:t>Jisas i pinisim skul toktok bilong en wantaim dispela tok long kirapim tingting bilong ol disaipel bilong en olsem, dispela koman long putim was gut na i noken ai slip, em i toktok bilong olgeta man na i no tok long ol disaipel tasol.</w:t>
      </w:r>
      <w:r>
        <w:rPr>
          <w:lang w:val="png_PG" w:bidi="png_PG"/>
        </w:rPr>
      </w:r>
    </w:p>
    <w:p>
      <w:pPr>
        <w:pStyle w:val="Heading3"/>
      </w:pPr>
      <w:r>
        <w:rPr>
          <w:lang w:val="png_PG" w:bidi="png_PG"/>
        </w:rPr>
        <w:t>Save gut long wanwan Hap bilong Stori</w:t>
      </w:r>
      <w:r>
        <w:rPr>
          <w:lang w:val="png_PG" w:bidi="png_PG"/>
        </w:rPr>
      </w:r>
    </w:p>
    <w:p>
      <w:pPr/>
      <w:r>
        <w:rPr>
          <w:lang w:val="png_PG" w:bidi="png_PG"/>
        </w:rPr>
      </w:r>
      <w:r>
        <w:rPr>
          <w:lang w:val="png_PG" w:bidi="png_PG"/>
        </w:rPr>
        <w:t>PAINIM AUT OL WANWAN HAP BILONG STORI</w:t>
      </w:r>
    </w:p>
    <w:p>
      <w:pPr/>
      <w:r>
        <w:rPr>
          <w:lang w:val="png_PG" w:bidi="png_PG"/>
        </w:rPr>
      </w:r>
      <w:r>
        <w:rPr>
          <w:lang w:val="png_PG" w:bidi="png_PG"/>
        </w:rPr>
        <w:t>Mak 13:32–37</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hap taim, yu bai helpim grup long luksave long stori. Yu bai helpim grup long painim ol hap bilong stori, lain ap bilong stori i stap olsem wanem, na ol man husait i stap insait long stori.</w:t>
      </w:r>
    </w:p>
    <w:p>
      <w:pPr/>
      <w:r>
        <w:rPr>
          <w:lang w:val="png_PG" w:bidi="png_PG"/>
        </w:rPr>
      </w:r>
      <w:r>
        <w:rPr>
          <w:lang w:val="png_PG" w:bidi="png_PG"/>
        </w:rPr>
        <w:t>Dispela stori em i gat wanpela hap bilong en, tasol Jisas i tokim wanpela sotpela tok piksa insait long dispela hap bilong stori.</w:t>
      </w:r>
    </w:p>
    <w:p>
      <w:pPr/>
      <w:r>
        <w:rPr>
          <w:lang w:val="png_PG" w:bidi="png_PG"/>
        </w:rPr>
      </w:r>
      <w:r>
        <w:rPr>
          <w:lang w:val="png_PG" w:bidi="png_PG"/>
        </w:rPr>
        <w:t xml:space="preserve">Insait long tok i go pas long dispela </w:t>
      </w:r>
      <w:r>
        <w:rPr>
          <w:b/>
          <w:lang w:val="png_PG" w:bidi="png_PG"/>
        </w:rPr>
        <w:t>wanpela hap bilong stori</w:t>
      </w:r>
      <w:r>
        <w:rPr>
          <w:lang w:val="png_PG" w:bidi="png_PG"/>
        </w:rPr>
        <w:t>, Jisas i tok strong moa olsem nogat wanpela man i save long dispela dei na aua-long narapela wei bilong tok, nogat wanpela man i save long wanem taim em bai i kam bek. Jisas i tokim ol manmeri long putim was na lukluk i go long dispela taim.</w:t>
      </w:r>
    </w:p>
    <w:p>
      <w:pPr/>
      <w:r>
        <w:rPr>
          <w:lang w:val="png_PG" w:bidi="png_PG"/>
        </w:rPr>
      </w:r>
      <w:r>
        <w:rPr>
          <w:lang w:val="png_PG" w:bidi="png_PG"/>
        </w:rPr>
        <w:t>Orait Jisas i skelim tok namel long kam bek bilong em, na long taim wanpela man i go long narapela hap lusim ol wokboi bilong en, long ol i mas go het long mekim wok em i givim ol long mekim.</w:t>
      </w:r>
    </w:p>
    <w:p>
      <w:pPr/>
      <w:r>
        <w:rPr>
          <w:lang w:val="png_PG" w:bidi="png_PG"/>
        </w:rPr>
      </w:r>
      <w:r>
        <w:rPr>
          <w:lang w:val="png_PG" w:bidi="png_PG"/>
        </w:rPr>
        <w:t>Jisas i givim tok lukaut gen long ol disaipel bilong en long putim was gut na mekim wanem wok em i tokim ol long mekim. Long wanpela taim, papa bilong haus (long dispela haptok, em tok long Jisas) bai i kam bek.</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(Pita, Jems, Jon na Andru tasol i toktok ol yet wantaim Jisas na ol arapela disaipel i stap longwe liklik)</w:t>
      </w:r>
    </w:p>
    <w:p>
      <w:pPr>
        <w:pStyle w:val="ListBullet"/>
        <w:spacing w:line="240" w:lineRule="auto"/>
        <w:ind w:left="720"/>
      </w:pPr>
      <w:r>
        <w:rPr>
          <w:lang w:val="png_PG" w:bidi="png_PG"/>
        </w:rPr>
      </w:r>
      <w:r>
        <w:rPr>
          <w:lang w:val="png_PG" w:bidi="png_PG"/>
        </w:rPr>
        <w:t>Ol ensel</w:t>
      </w:r>
    </w:p>
    <w:p>
      <w:pPr>
        <w:pStyle w:val="ListBullet"/>
        <w:spacing w:line="240" w:lineRule="auto"/>
        <w:ind w:left="720"/>
      </w:pPr>
      <w:r>
        <w:rPr>
          <w:lang w:val="png_PG" w:bidi="png_PG"/>
        </w:rPr>
      </w:r>
      <w:r>
        <w:rPr>
          <w:lang w:val="png_PG" w:bidi="png_PG"/>
        </w:rPr>
        <w:t>Papa God</w:t>
      </w:r>
    </w:p>
    <w:p>
      <w:pPr>
        <w:pStyle w:val="ListBullet"/>
        <w:spacing w:line="240" w:lineRule="auto"/>
        <w:ind w:left="720"/>
      </w:pPr>
      <w:r>
        <w:rPr>
          <w:lang w:val="png_PG" w:bidi="png_PG"/>
        </w:rPr>
      </w:r>
      <w:r>
        <w:rPr>
          <w:lang w:val="png_PG" w:bidi="png_PG"/>
        </w:rPr>
        <w:t>Man husait i lusim na i go long narapela hap</w:t>
      </w:r>
    </w:p>
    <w:p>
      <w:pPr>
        <w:pStyle w:val="ListBullet"/>
        <w:spacing w:line="240" w:lineRule="auto"/>
        <w:ind w:left="720"/>
      </w:pPr>
      <w:r>
        <w:rPr>
          <w:lang w:val="png_PG" w:bidi="png_PG"/>
        </w:rPr>
      </w:r>
      <w:r>
        <w:rPr>
          <w:lang w:val="png_PG" w:bidi="png_PG"/>
        </w:rPr>
        <w:t>Ol wokboi bilong dispela man i go narapela hap</w:t>
      </w:r>
    </w:p>
    <w:p>
      <w:pPr>
        <w:pStyle w:val="ListBullet"/>
        <w:spacing w:line="240" w:lineRule="auto"/>
        <w:ind w:left="720"/>
      </w:pPr>
      <w:r>
        <w:rPr>
          <w:lang w:val="png_PG" w:bidi="png_PG"/>
        </w:rPr>
      </w:r>
      <w:r>
        <w:rPr>
          <w:lang w:val="png_PG" w:bidi="png_PG"/>
        </w:rPr>
        <w:t>Wasman bilong dua bilong dispela man i go long narapela hap</w:t>
      </w:r>
    </w:p>
    <w:p>
      <w:pPr/>
      <w:r>
        <w:rPr>
          <w:lang w:val="png_PG" w:bidi="png_PG"/>
        </w:rPr>
      </w:r>
      <w:r>
        <w:rPr>
          <w:lang w:val="png_PG" w:bidi="png_PG"/>
        </w:rPr>
        <w:t>Insait long dispela hap taim, grup mas i gat stori kadbod, drowin aut, o usim sampela gutpela tingting long pulim tingting bilong ol man inap luksave long stori, na long eksen i stap insait long en.</w:t>
      </w:r>
    </w:p>
    <w:p>
      <w:pPr/>
      <w:r>
        <w:rPr>
          <w:lang w:val="png_PG" w:bidi="png_PG"/>
        </w:rPr>
      </w:r>
      <w:r>
        <w:rPr>
          <w:lang w:val="png_PG" w:bidi="png_PG"/>
        </w:rPr>
        <w:t>Em impoten long tingim gut olsem dispela stori i stat wantaim wanpela haptok i narakain long narapela: "Tasol," o "Em olsem tasol." Dispela wod i soim olsem Jisas i mekim wanpela tok i narakain long narapela long skelim na luksave long ol samting i kamap pastaim, em ol narapela samting bin kamap long dispela graun, na bihain dispela nupela samting, em Jisas bai i kam bek wanpela taim.</w:t>
      </w:r>
    </w:p>
    <w:p>
      <w:pPr/>
      <w:r>
        <w:rPr>
          <w:lang w:val="png_PG" w:bidi="png_PG"/>
        </w:rPr>
      </w:r>
      <w:r>
        <w:rPr>
          <w:lang w:val="png_PG" w:bidi="png_PG"/>
        </w:rPr>
        <w:t>Em impoten long tingim gut olsem Jisas i tok strong moa "Long dispela dei o aua," em i tok long dispela dei bilong bikpela kot olgeta manmeri Juda i wok long tingting long en.</w:t>
      </w:r>
    </w:p>
    <w:p>
      <w:pPr/>
      <w:r>
        <w:rPr>
          <w:lang w:val="png_PG" w:bidi="png_PG"/>
        </w:rPr>
      </w:r>
      <w:r>
        <w:rPr>
          <w:lang w:val="png_PG" w:bidi="png_PG"/>
        </w:rPr>
        <w:t>Em impoten long tingim gut olsem Jisas i stat wantaim sotpela tok piksa na em i tok, "em bai i olsem...." Jisas i wok long tok olsem, wetim kam bek bilong en, em i olsem wanpela man husait i go long narapela hap na lusim ol wokboi bilong en long was long haus bilong en, na lukautim olgeta samting.</w:t>
      </w:r>
    </w:p>
    <w:p>
      <w:pPr/>
      <w:r>
        <w:rPr>
          <w:lang w:val="png_PG" w:bidi="png_PG"/>
        </w:rPr>
      </w:r>
      <w:r>
        <w:rPr>
          <w:lang w:val="png_PG" w:bidi="png_PG"/>
        </w:rPr>
        <w:t>Em impoten long tingim gut olsem Jisas i toktok long putim was gut na stap-o kisim was na stap-na i go het long mekim ol wok Jisas i tokim ol long mekim.</w:t>
      </w:r>
    </w:p>
    <w:p>
      <w:pPr/>
      <w:r>
        <w:rPr>
          <w:lang w:val="png_PG" w:bidi="png_PG"/>
        </w:rPr>
      </w:r>
      <w:r>
        <w:rPr>
          <w:lang w:val="png_PG" w:bidi="png_PG"/>
        </w:rPr>
        <w:t>Em impoten long tingim gut tok bilong Jisas, em bin tok long olgeta man na i no ol disaipel bilong em tasol, long kisim was i stap na putim ai long kam bek bilong en. Yumi i noken wet na stap nating na putim ai long Jisas bai i kam bek. Yumi nid long tingting strong long putim was i stap na i go het long mekim ol wok em bin givim yumi long mekim taim yumi wet long em bai i kam bek.</w:t>
      </w:r>
      <w:r>
        <w:rPr>
          <w:lang w:val="png_PG" w:bidi="png_PG"/>
        </w:rPr>
      </w:r>
    </w:p>
    <w:p>
      <w:pPr>
        <w:pStyle w:val="Heading3"/>
      </w:pPr>
      <w:r>
        <w:rPr>
          <w:lang w:val="png_PG" w:bidi="png_PG"/>
        </w:rPr>
        <w:t>Putim yu yet insait long stori</w:t>
      </w:r>
      <w:r>
        <w:rPr>
          <w:lang w:val="png_PG" w:bidi="png_PG"/>
        </w:rPr>
      </w:r>
    </w:p>
    <w:p>
      <w:pPr/>
      <w:r>
        <w:rPr>
          <w:lang w:val="png_PG" w:bidi="png_PG"/>
        </w:rPr>
      </w:r>
      <w:r>
        <w:rPr>
          <w:lang w:val="png_PG" w:bidi="png_PG"/>
        </w:rPr>
        <w:t>BIHAINIM TOK I STAP INSAIT NA EKTIM AUT</w:t>
      </w:r>
    </w:p>
    <w:p>
      <w:pPr/>
      <w:r>
        <w:rPr>
          <w:lang w:val="png_PG" w:bidi="png_PG"/>
        </w:rPr>
      </w:r>
      <w:r>
        <w:rPr>
          <w:lang w:val="png_PG" w:bidi="png_PG"/>
        </w:rPr>
        <w:t>Mak 13:32–37</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dispela hap taim, grup bai i kamapim pilai bilong dispela stori</w:t>
      </w:r>
    </w:p>
    <w:p>
      <w:pPr/>
      <w:r>
        <w:rPr>
          <w:lang w:val="png_PG" w:bidi="png_PG"/>
        </w:rPr>
      </w:r>
      <w:r>
        <w:rPr>
          <w:lang w:val="png_PG" w:bidi="png_PG"/>
        </w:rPr>
        <w:t>Dispela stori em i gat wanpela hap bilong en wantaim wanpela tok piksa insait long en.</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(Pita, Jems, Jon na Andru tasol i toktok ol yet wantaim Jisas na ol arapela disaipel i stap longwe liklik)</w:t>
      </w:r>
    </w:p>
    <w:p>
      <w:pPr>
        <w:pStyle w:val="ListBullet"/>
        <w:spacing w:line="240" w:lineRule="auto"/>
        <w:ind w:left="720"/>
      </w:pPr>
      <w:r>
        <w:rPr>
          <w:lang w:val="png_PG" w:bidi="png_PG"/>
        </w:rPr>
      </w:r>
      <w:r>
        <w:rPr>
          <w:lang w:val="png_PG" w:bidi="png_PG"/>
        </w:rPr>
        <w:t>Ol ensel</w:t>
      </w:r>
    </w:p>
    <w:p>
      <w:pPr>
        <w:pStyle w:val="ListBullet"/>
        <w:spacing w:line="240" w:lineRule="auto"/>
        <w:ind w:left="720"/>
      </w:pPr>
      <w:r>
        <w:rPr>
          <w:lang w:val="png_PG" w:bidi="png_PG"/>
        </w:rPr>
      </w:r>
      <w:r>
        <w:rPr>
          <w:lang w:val="png_PG" w:bidi="png_PG"/>
        </w:rPr>
        <w:t>Papa God</w:t>
      </w:r>
    </w:p>
    <w:p>
      <w:pPr>
        <w:pStyle w:val="ListBullet"/>
        <w:spacing w:line="240" w:lineRule="auto"/>
        <w:ind w:left="720"/>
      </w:pPr>
      <w:r>
        <w:rPr>
          <w:lang w:val="png_PG" w:bidi="png_PG"/>
        </w:rPr>
      </w:r>
      <w:r>
        <w:rPr>
          <w:lang w:val="png_PG" w:bidi="png_PG"/>
        </w:rPr>
        <w:t>Man husait i lusim na i go narapela hap</w:t>
      </w:r>
    </w:p>
    <w:p>
      <w:pPr>
        <w:pStyle w:val="ListBullet"/>
        <w:spacing w:line="240" w:lineRule="auto"/>
        <w:ind w:left="720"/>
      </w:pPr>
      <w:r>
        <w:rPr>
          <w:lang w:val="png_PG" w:bidi="png_PG"/>
        </w:rPr>
      </w:r>
      <w:r>
        <w:rPr>
          <w:lang w:val="png_PG" w:bidi="png_PG"/>
        </w:rPr>
        <w:t>Ol wokboi bilong dispela man i go narapela hap</w:t>
      </w:r>
    </w:p>
    <w:p>
      <w:pPr>
        <w:pStyle w:val="ListBullet"/>
        <w:spacing w:line="240" w:lineRule="auto"/>
        <w:ind w:left="720"/>
      </w:pPr>
      <w:r>
        <w:rPr>
          <w:lang w:val="png_PG" w:bidi="png_PG"/>
        </w:rPr>
      </w:r>
      <w:r>
        <w:rPr>
          <w:lang w:val="png_PG" w:bidi="png_PG"/>
        </w:rPr>
        <w:t>Wasman bilong dua bilong dispela man i go long narapela hap</w:t>
      </w:r>
    </w:p>
    <w:p>
      <w:pPr/>
      <w:r>
        <w:rPr>
          <w:lang w:val="png_PG" w:bidi="png_PG"/>
        </w:rPr>
      </w:r>
      <w:r>
        <w:rPr>
          <w:lang w:val="png_PG" w:bidi="png_PG"/>
        </w:rPr>
        <w:t>Tokim grup long ektim aut dispela stori tupela taim. Namba wan taim, tokim grup ektim aut dispela stori na no ken stop. Namba tu taim, grup i ektim aut dispela stori na stopim ol long wanwan hap insait long stori.</w:t>
      </w:r>
    </w:p>
    <w:p>
      <w:pPr/>
      <w:r>
        <w:rPr>
          <w:lang w:val="png_PG" w:bidi="png_PG"/>
        </w:rPr>
      </w:r>
      <w:r>
        <w:rPr>
          <w:lang w:val="png_PG" w:bidi="png_PG"/>
        </w:rPr>
        <w:t>Taim grup i ektim dispela stori namba wan taim, putim iyau long harim gut toktok i kamap namel long ol man, toktok i go olsem wanem, stori lain bilong wanwan hap, na oda bilong stori bihainim wanem samting i kamap pastaim.</w:t>
      </w:r>
    </w:p>
    <w:p>
      <w:pPr/>
      <w:r>
        <w:rPr>
          <w:lang w:val="png_PG" w:bidi="png_PG"/>
        </w:rPr>
      </w:r>
      <w:r>
        <w:rPr>
          <w:lang w:val="png_PG" w:bidi="png_PG"/>
        </w:rPr>
        <w:t xml:space="preserve">Grup i mas ektim aut Jisas wantaim fopela bilong ol disaipel bilong en i sindaun i stap yet long sait bilong maunten. Jisas i go het long skulim ol. Jisas i kalap i go long narapela tok na em i tok olsem, "Tasol nogat wanpela man i save long dei na aua." Jisas i raitim daun ol lain husait i no save long wanem taim em bai i kam bek-ol ensel i stap long heven i no save, o Pikinini em yet i no save, tasol Papa God em wanpela tasol em i save. "Olsem na yupela kisim was gut! Putim was gut na stap! Yupela i no save wanem taim em bai i kam! </w:t>
      </w:r>
      <w:r>
        <w:rPr>
          <w:b/>
          <w:lang w:val="png_PG" w:bidi="png_PG"/>
        </w:rPr>
        <w:t>Stopim pilai</w:t>
      </w:r>
      <w:r>
        <w:rPr>
          <w:lang w:val="png_PG" w:bidi="png_PG"/>
        </w:rPr>
        <w:t>. Askim ol disaipel, "Yupela i pilim olsem wanem?" Yupela bai i harim dispela kain tok olsem, "Tingting bilong mipela i paul pinis-Jisas em yet inap save wanem taim em bai i kam bek!" Mipela i pret nogut tru-mipela bai i save olsem mipela i putim was i stap olsem wanem?" Statim gen pilai.</w:t>
      </w:r>
    </w:p>
    <w:p>
      <w:pPr/>
      <w:r>
        <w:rPr>
          <w:lang w:val="png_PG" w:bidi="png_PG"/>
        </w:rPr>
      </w:r>
      <w:r>
        <w:rPr>
          <w:lang w:val="png_PG" w:bidi="png_PG"/>
        </w:rPr>
        <w:t xml:space="preserve">Jisas i go het long toktok na em i tok olsem, "Em i olsem wanpela man i go long narapela hap. Em i lusim haus i go han bilong ol wokboi bilong en long lukautim, wanwan wokboi em i givim wok long ol bai i mekim. Em i tokim man husait i stap wasman long dua bilong haus, o long dua bilong banis, long putim ai na was gut long lukautim haus." </w:t>
      </w:r>
      <w:r>
        <w:rPr>
          <w:b/>
          <w:lang w:val="png_PG" w:bidi="png_PG"/>
        </w:rPr>
        <w:t>Stopim pilai</w:t>
      </w:r>
      <w:r>
        <w:rPr>
          <w:lang w:val="png_PG" w:bidi="png_PG"/>
        </w:rPr>
        <w:t>. Askim ol disaipel, "Yupela i pilim olsem wanem?" Yupela bai i harim dispela kain tok olsem, "Ating mipela i wokboi na em i lusim mipela long stap na lukautim haus bilong en, taim em i go aut? Mipela i kisim bikpela taim," "Mipela tingting planti long wanem wok em i givim mipela?" Statim gen pilai.</w:t>
      </w:r>
    </w:p>
    <w:p>
      <w:pPr/>
      <w:r>
        <w:rPr>
          <w:lang w:val="png_PG" w:bidi="png_PG"/>
        </w:rPr>
      </w:r>
      <w:r>
        <w:rPr>
          <w:lang w:val="png_PG" w:bidi="png_PG"/>
        </w:rPr>
        <w:t xml:space="preserve">Jisas i tokim wanpela sotpela tok piksa long karamapim olgeta tok bilong en: "Long dispela as yupela i mas was gut! Yupela i no save wanem taim papa bilong haus bai i kam bek. Ating em bai i kam long apinun o long biknait o long taim kakaruk i krai o long moningtaim o long taim tulait i bruk na san i kamap, em yupela i no save. Tasol yupela i noken slip! Noken stap nating na yupela i mas wok! Mi mekim dispela tok strong moa long yupela: Putim was long kam bilong mi!" </w:t>
      </w:r>
      <w:r>
        <w:rPr>
          <w:b/>
          <w:lang w:val="png_PG" w:bidi="png_PG"/>
        </w:rPr>
        <w:t>Stopim pilai.</w:t>
      </w:r>
      <w:r>
        <w:rPr>
          <w:lang w:val="png_PG" w:bidi="png_PG"/>
        </w:rPr>
        <w:t xml:space="preserve"> Askim Jisas, "Yu pilim olsem wanem?" Yupela bai i harim dispela kain tok olsem, "Mi ting ol bai i no inap long slip na ol bai i no inap les long putim was long mi," "Mi ting ol i no inap lus tingting long mi."</w:t>
      </w:r>
      <w:r>
        <w:rPr>
          <w:lang w:val="png_PG" w:bidi="png_PG"/>
        </w:rPr>
      </w:r>
    </w:p>
    <w:p>
      <w:pPr>
        <w:pStyle w:val="Heading3"/>
      </w:pPr>
      <w:r>
        <w:rPr>
          <w:lang w:val="png_PG" w:bidi="png_PG"/>
        </w:rPr>
        <w:t>Save gut long ol samting we i no klia</w:t>
      </w:r>
      <w:r>
        <w:rPr>
          <w:lang w:val="png_PG" w:bidi="png_PG"/>
        </w:rPr>
      </w:r>
    </w:p>
    <w:p>
      <w:pPr/>
      <w:r>
        <w:rPr>
          <w:lang w:val="png_PG" w:bidi="png_PG"/>
        </w:rPr>
      </w:r>
      <w:r>
        <w:rPr>
          <w:lang w:val="png_PG" w:bidi="png_PG"/>
        </w:rPr>
        <w:t>PULAPIM SPEIS</w:t>
      </w:r>
    </w:p>
    <w:p>
      <w:pPr/>
      <w:r>
        <w:rPr>
          <w:lang w:val="png_PG" w:bidi="png_PG"/>
        </w:rPr>
      </w:r>
      <w:r>
        <w:rPr>
          <w:lang w:val="png_PG" w:bidi="png_PG"/>
        </w:rPr>
        <w:t>Mak 13:32–37</w:t>
      </w:r>
    </w:p>
    <w:p>
      <w:pPr/>
      <w:r>
        <w:rPr>
          <w:lang w:val="png_PG" w:bidi="png_PG"/>
        </w:rPr>
      </w:r>
      <w:r>
        <w:rPr>
          <w:lang w:val="png_PG" w:bidi="png_PG"/>
        </w:rPr>
        <w:t>Harim gut tok i stap insait wanpela taim, stat wantaim isi wan long yupela i ken klia long tok ol i tanim na raitim long en.</w:t>
      </w:r>
    </w:p>
    <w:p>
      <w:pPr/>
      <w:r>
        <w:rPr>
          <w:lang w:val="png_PG" w:bidi="png_PG"/>
        </w:rPr>
      </w:r>
      <w:r>
        <w:rPr>
          <w:lang w:val="png_PG" w:bidi="png_PG"/>
        </w:rPr>
        <w:t xml:space="preserve">Jisas i lusim dispela tok em i skulim ol disaipel na toktok long </w:t>
      </w:r>
      <w:r>
        <w:rPr>
          <w:b/>
          <w:lang w:val="png_PG" w:bidi="png_PG"/>
        </w:rPr>
        <w:t>dispela dei o dispela aua.</w:t>
      </w:r>
      <w:r>
        <w:rPr>
          <w:lang w:val="png_PG" w:bidi="png_PG"/>
        </w:rPr>
        <w:t xml:space="preserve"> Dispela dei o aua, em hau Olpela Testamen i mekim klia Dei bilong Bikpela, o las dei bilong bikpela kot,. Long Nupela Testament, dispela dei bilong bikpela kot, Jisas bai i kam bek wantaim pawa na bikpela lait bilong God. "Dispela aua" i tok long dispela taim stret bilong dei em bai i kam bek.</w:t>
      </w:r>
    </w:p>
    <w:p>
      <w:pPr/>
      <w:r>
        <w:rPr>
          <w:lang w:val="png_PG" w:bidi="png_PG"/>
        </w:rPr>
      </w:r>
      <w:r>
        <w:rPr>
          <w:lang w:val="png_PG" w:bidi="png_PG"/>
        </w:rPr>
        <w:t xml:space="preserve">Ol ensel i stap long heven, ples God i save stap long en, ol i no save wanem taim Jisas bai i kam bek. Trensleitim ol </w:t>
      </w:r>
      <w:r>
        <w:rPr>
          <w:b/>
          <w:lang w:val="png_PG" w:bidi="png_PG"/>
        </w:rPr>
        <w:t>ensel</w:t>
      </w:r>
      <w:r>
        <w:rPr>
          <w:lang w:val="png_PG" w:bidi="png_PG"/>
        </w:rPr>
        <w:t xml:space="preserve"> na </w:t>
      </w:r>
      <w:r>
        <w:rPr>
          <w:b/>
          <w:lang w:val="png_PG" w:bidi="png_PG"/>
        </w:rPr>
        <w:t>heven</w:t>
      </w:r>
      <w:r>
        <w:rPr>
          <w:lang w:val="png_PG" w:bidi="png_PG"/>
        </w:rPr>
        <w:t xml:space="preserve"> long wankain wei yupela bin mekim long pastaim, na tingim gut olsem, dispela wod </w:t>
      </w:r>
      <w:r>
        <w:rPr>
          <w:b/>
          <w:lang w:val="png_PG" w:bidi="png_PG"/>
        </w:rPr>
        <w:t>ensel</w:t>
      </w:r>
      <w:r>
        <w:rPr>
          <w:lang w:val="png_PG" w:bidi="png_PG"/>
        </w:rPr>
        <w:t xml:space="preserve"> na </w:t>
      </w:r>
      <w:r>
        <w:rPr>
          <w:b/>
          <w:lang w:val="png_PG" w:bidi="png_PG"/>
        </w:rPr>
        <w:t>heven</w:t>
      </w:r>
      <w:r>
        <w:rPr>
          <w:lang w:val="png_PG" w:bidi="png_PG"/>
        </w:rPr>
        <w:t xml:space="preserve"> i stap insait long bikpela wod list.</w:t>
      </w:r>
    </w:p>
    <w:p>
      <w:pPr/>
      <w:r>
        <w:rPr>
          <w:lang w:val="png_PG" w:bidi="png_PG"/>
        </w:rPr>
      </w:r>
      <w:r>
        <w:rPr>
          <w:lang w:val="png_PG" w:bidi="png_PG"/>
        </w:rPr>
        <w:t xml:space="preserve">Jisas i tok olsem dispela </w:t>
      </w:r>
      <w:r>
        <w:rPr>
          <w:b/>
          <w:lang w:val="png_PG" w:bidi="png_PG"/>
        </w:rPr>
        <w:t>Pikinini</w:t>
      </w:r>
      <w:r>
        <w:rPr>
          <w:lang w:val="png_PG" w:bidi="png_PG"/>
        </w:rPr>
        <w:t xml:space="preserve"> i no save wanem taim em bai i kam bek. Long hia dispela Pikinini i tok long Pikinini bilong God, maski sampela saveman bilong skul i ting olsem, em Pikinini Bilong Man. Em toktok long Jisas em yet. Sampela tokples bai i tok long tokaut klia sapos em i Pikinini bilong God o Pikinini Bilong Man. Sapos tokples bilong yupela i tok long mekim klia wanem biknem bilong en, makim dispela biknem, Pikinini bilong God.</w:t>
      </w:r>
    </w:p>
    <w:p>
      <w:pPr/>
      <w:r>
        <w:rPr>
          <w:lang w:val="png_PG" w:bidi="png_PG"/>
        </w:rPr>
      </w:r>
      <w:r>
        <w:rPr>
          <w:b/>
          <w:lang w:val="png_PG" w:bidi="png_PG"/>
        </w:rPr>
        <w:t>Pikinini bilong God</w:t>
      </w:r>
      <w:r>
        <w:rPr>
          <w:lang w:val="png_PG" w:bidi="png_PG"/>
        </w:rPr>
        <w:t xml:space="preserve"> i minim olsem, Jisas i gat dispela sem spirit man olsem God na em i kam long God. Dispela tok Pikinini bilong God, i stap insait long bikpela wod list.</w:t>
      </w:r>
    </w:p>
    <w:p>
      <w:pPr/>
      <w:r>
        <w:rPr>
          <w:lang w:val="png_PG" w:bidi="png_PG"/>
        </w:rPr>
      </w:r>
      <w:r>
        <w:rPr>
          <w:b/>
          <w:lang w:val="png_PG" w:bidi="png_PG"/>
        </w:rPr>
        <w:t>Papa</w:t>
      </w:r>
      <w:r>
        <w:rPr>
          <w:lang w:val="png_PG" w:bidi="png_PG"/>
        </w:rPr>
        <w:t xml:space="preserve"> tasol em wanpela i save long dispela Pikinini bai i kam bek. Papa i tok long God em yet.</w:t>
      </w:r>
    </w:p>
    <w:p>
      <w:pPr/>
      <w:r>
        <w:rPr>
          <w:lang w:val="png_PG" w:bidi="png_PG"/>
        </w:rPr>
      </w:r>
      <w:r>
        <w:rPr>
          <w:lang w:val="png_PG" w:bidi="png_PG"/>
        </w:rPr>
        <w:t xml:space="preserve">Jisas i tokim ol disaipel bilong en long </w:t>
      </w:r>
      <w:r>
        <w:rPr>
          <w:b/>
          <w:lang w:val="png_PG" w:bidi="png_PG"/>
        </w:rPr>
        <w:t>putim was gut</w:t>
      </w:r>
      <w:r>
        <w:rPr>
          <w:lang w:val="png_PG" w:bidi="png_PG"/>
        </w:rPr>
        <w:t xml:space="preserve">, </w:t>
      </w:r>
      <w:r>
        <w:rPr>
          <w:b/>
          <w:lang w:val="png_PG" w:bidi="png_PG"/>
        </w:rPr>
        <w:t>o lukaut gut, o noken slip na kirap i stap, o kisim was gut.</w:t>
      </w:r>
      <w:r>
        <w:rPr>
          <w:lang w:val="png_PG" w:bidi="png_PG"/>
        </w:rPr>
        <w:t xml:space="preserve"> Dispela i no minim tru long slip. Dispela i minim long go het na mekim wok God na Jisas bin tokim yupela long mekim.</w:t>
      </w:r>
    </w:p>
    <w:p>
      <w:pPr/>
      <w:r>
        <w:rPr>
          <w:lang w:val="png_PG" w:bidi="png_PG"/>
        </w:rPr>
      </w:r>
      <w:r>
        <w:rPr>
          <w:lang w:val="png_PG" w:bidi="png_PG"/>
        </w:rPr>
        <w:t xml:space="preserve">Papa bilong haus i lusim i go long narapela hap na em i tokim ol </w:t>
      </w:r>
      <w:r>
        <w:rPr>
          <w:b/>
          <w:lang w:val="png_PG" w:bidi="png_PG"/>
        </w:rPr>
        <w:t>wokboi</w:t>
      </w:r>
      <w:r>
        <w:rPr>
          <w:lang w:val="png_PG" w:bidi="png_PG"/>
        </w:rPr>
        <w:t xml:space="preserve"> long lukautim olgeta samting. Ol wokboi em ol man husait i stap aninit long man husait bin baim ol, na ol i nogat namba, na i no inap kisim wanpela pe bilong wok ol i mekim. Dispela wod wokboi i stap insait long bikpela wod list.</w:t>
      </w:r>
    </w:p>
    <w:p>
      <w:pPr/>
      <w:r>
        <w:rPr>
          <w:lang w:val="png_PG" w:bidi="png_PG"/>
        </w:rPr>
      </w:r>
      <w:r>
        <w:rPr>
          <w:lang w:val="png_PG" w:bidi="png_PG"/>
        </w:rPr>
        <w:t xml:space="preserve">Dispela </w:t>
      </w:r>
      <w:r>
        <w:rPr>
          <w:b/>
          <w:lang w:val="png_PG" w:bidi="png_PG"/>
        </w:rPr>
        <w:t>wasman bilong banis,</w:t>
      </w:r>
      <w:r>
        <w:rPr>
          <w:lang w:val="png_PG" w:bidi="png_PG"/>
        </w:rPr>
        <w:t xml:space="preserve"> em wanpela man husait i save putim was long dua bilong haus o banis bilong haus, na i no inap long larim ol birua long go insait.</w:t>
      </w:r>
      <w:r>
        <w:rPr>
          <w:lang w:val="png_PG" w:bidi="png_PG"/>
        </w:rPr>
      </w:r>
      <w:r>
        <w:rPr>
          <w:lang w:val="png_PG" w:bidi="png_PG"/>
        </w:rPr>
      </w:r>
    </w:p>
    <w:p>
      <w:pPr/>
      <w:r>
        <w:rPr>
          <w:lang w:val="png_PG" w:bidi="png_PG"/>
        </w:rPr>
      </w:r>
    </w:p>
    <w:p>
      <w:pPr>
        <w:pStyle w:val="Heading2"/>
      </w:pPr>
      <w:r>
        <w:rPr>
          <w:lang w:val="png_PG" w:bidi="png_PG"/>
        </w:rPr>
        <w:t>Mak 13:32–37</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83">
        <w:r>
          <w:rPr>
            <w:lang w:val="png_PG" w:bidi="png_PG"/>
          </w:rPr>
          <w:rPr>
            <w:color w:val="0000EE"/>
            <w:u w:val="single"/>
          </w:rPr>
          <w:t>Harim na putim long tingting na bel</w:t>
        </w:r>
      </w:hyperlink>
      <w:r>
        <w:rPr>
          <w:lang w:val="png_PG" w:bidi="png_PG"/>
        </w:rPr>
        <w:t xml:space="preserve"> (539 KB)</w:t>
      </w:r>
      <w:r>
        <w:rPr>
          <w:lang w:val="png_PG" w:bidi="png_PG"/>
        </w:rPr>
      </w:r>
    </w:p>
    <w:p>
      <w:pPr>
        <w:pStyle w:val="ListBullet"/>
        <w:spacing w:line="240" w:lineRule="auto"/>
        <w:ind w:left="720"/>
      </w:pPr>
      <w:r>
        <w:rPr>
          <w:lang w:val="png_PG" w:bidi="png_PG"/>
        </w:rPr>
      </w:r>
      <w:hyperlink r:id="rId284">
        <w:r>
          <w:rPr>
            <w:lang w:val="png_PG" w:bidi="png_PG"/>
          </w:rPr>
          <w:rPr>
            <w:color w:val="0000EE"/>
            <w:u w:val="single"/>
          </w:rPr>
          <w:t>Save long taim na ples we stori i kamap long en</w:t>
        </w:r>
      </w:hyperlink>
      <w:r>
        <w:rPr>
          <w:lang w:val="png_PG" w:bidi="png_PG"/>
        </w:rPr>
        <w:t xml:space="preserve"> (3.9 MB)</w:t>
      </w:r>
      <w:r>
        <w:rPr>
          <w:lang w:val="png_PG" w:bidi="png_PG"/>
        </w:rPr>
      </w:r>
    </w:p>
    <w:p>
      <w:pPr>
        <w:pStyle w:val="ListBullet"/>
        <w:spacing w:line="240" w:lineRule="auto"/>
        <w:ind w:left="720"/>
      </w:pPr>
      <w:r>
        <w:rPr>
          <w:lang w:val="png_PG" w:bidi="png_PG"/>
        </w:rPr>
      </w:r>
      <w:hyperlink r:id="rId285">
        <w:r>
          <w:rPr>
            <w:lang w:val="png_PG" w:bidi="png_PG"/>
          </w:rPr>
          <w:rPr>
            <w:color w:val="0000EE"/>
            <w:u w:val="single"/>
          </w:rPr>
          <w:t>Save gut long wanwan Hap bilong Stori</w:t>
        </w:r>
      </w:hyperlink>
      <w:r>
        <w:rPr>
          <w:lang w:val="png_PG" w:bidi="png_PG"/>
        </w:rPr>
        <w:t xml:space="preserve"> (2.5 MB)</w:t>
      </w:r>
      <w:r>
        <w:rPr>
          <w:lang w:val="png_PG" w:bidi="png_PG"/>
        </w:rPr>
      </w:r>
    </w:p>
    <w:p>
      <w:pPr>
        <w:pStyle w:val="ListBullet"/>
        <w:spacing w:line="240" w:lineRule="auto"/>
        <w:ind w:left="720"/>
      </w:pPr>
      <w:r>
        <w:rPr>
          <w:lang w:val="png_PG" w:bidi="png_PG"/>
        </w:rPr>
      </w:r>
      <w:hyperlink r:id="rId286">
        <w:r>
          <w:rPr>
            <w:lang w:val="png_PG" w:bidi="png_PG"/>
          </w:rPr>
          <w:rPr>
            <w:color w:val="0000EE"/>
            <w:u w:val="single"/>
          </w:rPr>
          <w:t>Putim yu yet insait long stori</w:t>
        </w:r>
      </w:hyperlink>
      <w:r>
        <w:rPr>
          <w:lang w:val="png_PG" w:bidi="png_PG"/>
        </w:rPr>
        <w:t xml:space="preserve"> (2.7 MB)</w:t>
      </w:r>
      <w:r>
        <w:rPr>
          <w:lang w:val="png_PG" w:bidi="png_PG"/>
        </w:rPr>
      </w:r>
    </w:p>
    <w:p>
      <w:pPr>
        <w:pStyle w:val="ListBullet"/>
        <w:spacing w:line="240" w:lineRule="auto"/>
        <w:ind w:left="720"/>
      </w:pPr>
      <w:r>
        <w:rPr>
          <w:lang w:val="png_PG" w:bidi="png_PG"/>
        </w:rPr>
      </w:r>
      <w:hyperlink r:id="rId287">
        <w:r>
          <w:rPr>
            <w:lang w:val="png_PG" w:bidi="png_PG"/>
          </w:rPr>
          <w:rPr>
            <w:color w:val="0000EE"/>
            <w:u w:val="single"/>
          </w:rPr>
          <w:t>Save gut long ol samting we i no klia</w:t>
        </w:r>
      </w:hyperlink>
      <w:r>
        <w:rPr>
          <w:lang w:val="png_PG" w:bidi="png_PG"/>
        </w:rPr>
        <w:t xml:space="preserve"> (1.9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14:1–11</w:t>
      </w:r>
      <w:r>
        <w:rPr>
          <w:lang w:val="png_PG" w:bidi="png_PG"/>
        </w:rPr>
      </w:r>
    </w:p>
    <w:p>
      <w:pPr>
        <w:pStyle w:val="Heading3"/>
      </w:pPr>
      <w:r>
        <w:rPr>
          <w:lang w:val="png_PG" w:bidi="png_PG"/>
        </w:rPr>
        <w:t>Harim na putim long tingting na bel</w:t>
      </w:r>
      <w:r>
        <w:rPr>
          <w:lang w:val="png_PG" w:bidi="png_PG"/>
        </w:rPr>
      </w:r>
    </w:p>
    <w:p>
      <w:pPr/>
      <w:r>
        <w:rPr>
          <w:lang w:val="png_PG" w:bidi="png_PG"/>
        </w:rPr>
      </w:r>
      <w:r>
        <w:rPr>
          <w:lang w:val="png_PG" w:bidi="png_PG"/>
        </w:rPr>
        <w:t>Harim gut na putim i go insait long Tingitng</w:t>
      </w:r>
    </w:p>
    <w:p>
      <w:pPr/>
      <w:r>
        <w:rPr>
          <w:lang w:val="png_PG" w:bidi="png_PG"/>
        </w:rPr>
      </w:r>
      <w:r>
        <w:rPr>
          <w:lang w:val="png_PG" w:bidi="png_PG"/>
        </w:rPr>
        <w:t>Harim gut stori i stap insait long buk Mak 14:1–11 na putim i go insait long tingting bilong yupela. Harim gut tok i stap insait tripela taim. (long tripela wei ol i tanim tok long en, sapos em inap) Orait stap olsem wanpela grup na diskasim ol dispela kwesten:</w:t>
      </w:r>
    </w:p>
    <w:p>
      <w:pPr>
        <w:pStyle w:val="ListNumber"/>
        <w:numPr>
          <w:ilvl w:val="0"/>
          <w:numId w:val="22"/>
        </w:numPr>
        <w:spacing w:line="240" w:lineRule="auto"/>
        <w:ind w:left="720"/>
      </w:pPr>
      <w:r>
        <w:rPr>
          <w:lang w:val="png_PG" w:bidi="png_PG"/>
        </w:rPr>
      </w:r>
      <w:r>
        <w:rPr>
          <w:lang w:val="png_PG" w:bidi="png_PG"/>
        </w:rPr>
        <w:t>Yupela i laikim wanem hap insait long dispela stori?</w:t>
      </w:r>
    </w:p>
    <w:p>
      <w:pPr>
        <w:pStyle w:val="ListNumber"/>
        <w:spacing w:line="240" w:lineRule="auto"/>
        <w:ind w:left="720"/>
      </w:pPr>
      <w:r>
        <w:rPr>
          <w:lang w:val="png_PG" w:bidi="png_PG"/>
        </w:rPr>
      </w:r>
      <w:r>
        <w:rPr>
          <w:lang w:val="png_PG" w:bidi="png_PG"/>
        </w:rPr>
        <w:t>Wanem hap bilong stori yupela i no laikim o i no klia long en?</w:t>
      </w:r>
    </w:p>
    <w:p>
      <w:pPr>
        <w:pStyle w:val="ListNumber"/>
        <w:spacing w:line="240" w:lineRule="auto"/>
        <w:ind w:left="720"/>
      </w:pPr>
      <w:r>
        <w:rPr>
          <w:lang w:val="png_PG" w:bidi="png_PG"/>
        </w:rPr>
      </w:r>
      <w:r>
        <w:rPr>
          <w:lang w:val="png_PG" w:bidi="png_PG"/>
        </w:rPr>
        <w:t>Dispela stori i tokim yumi wanem long sait bilong Jisas?</w:t>
      </w:r>
    </w:p>
    <w:p>
      <w:pPr>
        <w:pStyle w:val="ListNumber"/>
        <w:spacing w:line="240" w:lineRule="auto"/>
        <w:ind w:left="720"/>
      </w:pPr>
      <w:r>
        <w:rPr>
          <w:lang w:val="png_PG" w:bidi="png_PG"/>
        </w:rPr>
      </w:r>
      <w:r>
        <w:rPr>
          <w:lang w:val="png_PG" w:bidi="png_PG"/>
        </w:rPr>
        <w:t>Dispela stori i tokim yumi wanem long sait bilong ol manmeri?</w:t>
      </w:r>
    </w:p>
    <w:p>
      <w:pPr>
        <w:pStyle w:val="ListNumber"/>
        <w:spacing w:line="240" w:lineRule="auto"/>
        <w:ind w:left="720"/>
      </w:pPr>
      <w:r>
        <w:rPr>
          <w:lang w:val="png_PG" w:bidi="png_PG"/>
        </w:rPr>
      </w:r>
      <w:r>
        <w:rPr>
          <w:lang w:val="png_PG" w:bidi="png_PG"/>
        </w:rPr>
        <w:t>Dispela stori em bai i wok olsem wanem long laip bilong yumi long olgeta dei?</w:t>
      </w:r>
    </w:p>
    <w:p>
      <w:pPr>
        <w:pStyle w:val="ListNumber"/>
        <w:spacing w:line="240" w:lineRule="auto"/>
        <w:ind w:left="720"/>
      </w:pPr>
      <w:r>
        <w:rPr>
          <w:lang w:val="png_PG" w:bidi="png_PG"/>
        </w:rPr>
      </w:r>
      <w:r>
        <w:rPr>
          <w:lang w:val="png_PG" w:bidi="png_PG"/>
        </w:rPr>
        <w:t>Yupela i save long ol man husait i nidim tru dispela stori long harim?</w:t>
      </w:r>
      <w:r>
        <w:rPr>
          <w:lang w:val="png_PG" w:bidi="png_PG"/>
        </w:rPr>
      </w:r>
    </w:p>
    <w:p>
      <w:pPr>
        <w:pStyle w:val="Heading3"/>
      </w:pPr>
      <w:r>
        <w:rPr>
          <w:lang w:val="png_PG" w:bidi="png_PG"/>
        </w:rPr>
        <w:t>Save long taim na ples we stori i kamap long en</w:t>
      </w:r>
      <w:r>
        <w:rPr>
          <w:lang w:val="png_PG" w:bidi="png_PG"/>
        </w:rPr>
      </w:r>
    </w:p>
    <w:p>
      <w:pPr/>
      <w:r>
        <w:rPr>
          <w:lang w:val="png_PG" w:bidi="png_PG"/>
        </w:rPr>
      </w:r>
      <w:r>
        <w:rPr>
          <w:lang w:val="png_PG" w:bidi="png_PG"/>
        </w:rPr>
        <w:t>STRETIM WANWAN HAP BILONG STORI</w:t>
      </w:r>
    </w:p>
    <w:p>
      <w:pPr/>
      <w:r>
        <w:rPr>
          <w:lang w:val="png_PG" w:bidi="png_PG"/>
        </w:rPr>
      </w:r>
      <w:r>
        <w:rPr>
          <w:lang w:val="png_PG" w:bidi="png_PG"/>
        </w:rPr>
        <w:t>Mak 14:1–11</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Dispela stori i stat long toktok long laspela taim bilong Jisas o long ol laspela dei bilong Jisas long dispela Graun. Mak i stat long tokim stret long taim yumi i go klostu long dai bilong Jisas. Mak i tokim yumi olsem em tupela dei i stap yet bipo long Tingim De God I Larim Ol Israel I Stap Gut, na Ol Bikpela De Bilong Bret I Nogat Yis, bai i kamap. Dispela taim bilong Tingim De God I Larim Ol Israel i Stap Gut, em bikpela dei bilong lotu bilong ol Juda. Em i kisim 7-pela dei, bikos long taim bilong Jisas, dispela bung kaikai, dring na amamas, ol i save mekim long tingim tupela bikpela dei wantaim, Bikpela De Bilong Tingim De God I Larim Ol Israel I Stap Gut, na Ol Bikpela De Bilong Bret I Nogat Yis. Bikpela De Bilong Tingim De God i helpim ol tumbuna bilong ol Juda i kam aut long stap kalabus long Isip, ol i save amamasim dispela long wanpela dei.</w:t>
      </w:r>
    </w:p>
    <w:p>
      <w:pPr/>
      <w:r>
        <w:rPr>
          <w:lang w:val="png_PG" w:bidi="png_PG"/>
        </w:rPr>
      </w:r>
      <w:r>
        <w:rPr>
          <w:lang w:val="png_PG" w:bidi="png_PG"/>
        </w:rPr>
        <w:t>Bihain stret long taim ol i amamasim dispela ol Bikpela Dei Bilong Bret I Nogat Yis, ol i mekim 7-dei bilong malolo. Long Bikpela Dei Bilong Bret I No Gat Yis, ol manmeri bin kaikai bret i nogat yis-o liklik bret em i no solap long en na i nogat yis-long kirapim tingting bilong ol yet, hau ol manmeri Juda bin kaikai bret long tingim God bin helpim ol i kam aut long Isip. Long wanem taim stret namba wan dei bilong ol 7-pela dei bilong malolo, em i no kamap klia. Sampela manmeri i bilip olsem, ol bin amamas abrus i go 8-pela dei.</w:t>
      </w:r>
    </w:p>
    <w:p>
      <w:pPr/>
      <w:r>
        <w:rPr>
          <w:lang w:val="png_PG" w:bidi="png_PG"/>
        </w:rPr>
      </w:r>
      <w:r>
        <w:rPr>
          <w:lang w:val="png_PG" w:bidi="png_PG"/>
        </w:rPr>
        <w:t>Dispela stori bilong meri i kapsaitim sanda long het bilong Jisas i stap namel long Jisas na ol lain bilong giaman, em ol saveman bilong lo na Judas. Ol disaipel bilong Jisas, giaman long holim Jisas na givim em i go long han bilong ol man i gat namba bilong gavaman. Mak i putim stori bilong dispela meri long hia long soim eksen bilong laikim, dispela meri i gat long Jisas na ol man husait i holim Jisas, ol inap long laikim Jisas.</w:t>
      </w:r>
    </w:p>
    <w:p>
      <w:pPr/>
      <w:r>
        <w:rPr>
          <w:lang w:val="png_PG" w:bidi="png_PG"/>
        </w:rPr>
      </w:r>
      <w:r>
        <w:rPr>
          <w:lang w:val="png_PG" w:bidi="png_PG"/>
        </w:rPr>
        <w:t>Taim dispela stori i stat, ol saveman bilong lo i wok yet long painim rot bilong holim Jisas na kilim em. Ol i pret yet long ol manmeri. Long sampela dei na sampela wik, ol saveman bilong lo ol bin wok long painim rot bilong kilim Jisas. Em olsem tasol, long taim bilong Bikpela De Bilong Tingim De God I Larim Ol Israel I Stap Gut, namba bilong dispela siti i go bikpela long 50,000 manmeri, em i go antap long 250,000 manmeri. Kros pait i save kamap planti long dispela taim bikos ol bikpela lain manmeri bin helpim long tok kros pait long Roman Gavaman taim ol i no wanbel wantaim ol. Planti bilong ol manmeri i stap long dispela Bikpela Dei Bilong Ol Israel, ating ol i mas bilong Galili olsem na ol i tok strong na sapotim Jisas. Ol bin luksave pinis long ol manmeri bilong Galili olsem ol toktok planti tumas. Ol hetman bilong lotu i no laik long holim pas Jisas long dispela kain hap bikos ol i pret long ol manmeri bai i kirapim pait.</w:t>
      </w:r>
    </w:p>
    <w:p>
      <w:pPr/>
      <w:r>
        <w:rPr>
          <w:lang w:val="png_PG" w:bidi="png_PG"/>
        </w:rPr>
      </w:r>
      <w:r>
        <w:rPr>
          <w:lang w:val="png_PG" w:bidi="png_PG"/>
        </w:rPr>
        <w:t>Stop long hia na diskas wantaim trensleisen grup: Ol hetman bilong lotu bilong yupela i save pret long ol manmeri? Ol i save kamapim tinging bihainim laik bilong ol manmeri? Givim sampela piksa tok bilong ol dispela kain pasin.</w:t>
      </w:r>
    </w:p>
    <w:p>
      <w:pPr/>
      <w:r>
        <w:rPr>
          <w:lang w:val="png_PG" w:bidi="png_PG"/>
        </w:rPr>
      </w:r>
      <w:r>
        <w:rPr>
          <w:lang w:val="png_PG" w:bidi="png_PG"/>
        </w:rPr>
        <w:t>Taim Jisas bin stap long Jeruslem, em bin wokabaut long Jerusalem i go long Betani olgeta nait long stap long haus bilong ol wantok bilong en Lasaru, Maria na Mata. Betani i stap 4 kilomita ausait long Jerusalem. Long dispela dei Saimon i singautim Jisas na ol disaipel bilong Jisas long kaikai wantaim em long haus bilong en long ples Betani. Saimon, em wanpela man bipo i bin i gat sik lepra, em wanpela sik nogut long taim bilong Jisas. Ol manmeri i save go het kolim Saimon "lepra man," maski sik bilong em i pinis na em stap orait.</w:t>
      </w:r>
    </w:p>
    <w:p>
      <w:pPr/>
      <w:r>
        <w:rPr>
          <w:lang w:val="png_PG" w:bidi="png_PG"/>
        </w:rPr>
      </w:r>
      <w:r>
        <w:rPr>
          <w:lang w:val="png_PG" w:bidi="png_PG"/>
        </w:rPr>
        <w:t>Long wei na pasin bilong Jisas, ol manmeri i save sindaun bihain long tebol we ol i save kaikai bihainim wei bilong sindaun na kaikai, sindaun long kusen pilo na putim lek i go aut. Jisas i sindaun bihain long dispela tebol na em i kaikai i stap, na sapoti pes bilong en i go antap wantaim han bilong en i stap antap long tebol.</w:t>
      </w:r>
    </w:p>
    <w:p>
      <w:pPr/>
      <w:r>
        <w:rPr>
          <w:lang w:val="png_PG" w:bidi="png_PG"/>
        </w:rPr>
      </w:r>
      <w:r>
        <w:rPr>
          <w:lang w:val="png_PG" w:bidi="png_PG"/>
        </w:rPr>
        <w:t>Stop long hia na soim trensleisen grup wanpela piksa bilong ol manmeri i sindaun i stap bihain long tebol.</w:t>
      </w:r>
    </w:p>
    <w:p>
      <w:pPr/>
      <w:r>
        <w:rPr>
          <w:lang w:val="png_PG" w:bidi="png_PG"/>
        </w:rPr>
      </w:r>
      <w:r>
        <w:rPr>
          <w:lang w:val="png_PG" w:bidi="png_PG"/>
        </w:rPr>
        <w:t>Diskas olsem trensleisen grup: Wanem ol sampela kastom pasin i stap, taim yupela i go long haus bilong ol wanpela narapela long kaikai? Wanem kain ol samting yupela i save mekim long tok gut dei long wanpela narapela? Yupela i save sindaun olsem wanem?</w:t>
      </w:r>
    </w:p>
    <w:p>
      <w:pPr/>
      <w:r>
        <w:rPr>
          <w:lang w:val="png_PG" w:bidi="png_PG"/>
        </w:rPr>
      </w:r>
      <w:r>
        <w:rPr>
          <w:lang w:val="png_PG" w:bidi="png_PG"/>
        </w:rPr>
        <w:t>Wanpela meri i kam long dispela haus wantaim wanpela naispela botol ston i gat namba wan sanda, em i dia tumas, i gat naispela smel na ol i mekim long ol samting ol i save mekim wel. Dispela pasin ol i no save mekim long en pasin- ol meri i no save go insait long haus long taim bilong kisim wanpela kaikai wantaim ol man. Ating dispela meri em maria, susa bilong Mata na Lasaru, husait Jisas bin kirapim Lasaru long dai. Dispela meri i karim wanpela naispela botol ston. Dispela ol botol ston em i dia tumas. Ol bin mekim long wanpela kain wait o yelo ston. Em ol sanda i dia tumas, na ol i save putim long dispela ol ston botol. Ol dispela ston botol i gat longpela nek i gat hap bilong holim han. Ol i pasim ai bilong en strong na i no inap long smel bilong sanda i kam aut. Ol dispela ston botol em i bikpela inap long holim wanpela hap bilong sanda. Ol i save brukim nek bilong dispela botol ston long kisim aut sanda. Sanda ol i mekim long wel i gat swit smel. Dispela wel ol bin mekim long rop bilong ol samting i gat wel i save kamap long India.</w:t>
      </w:r>
    </w:p>
    <w:p>
      <w:pPr/>
      <w:r>
        <w:rPr>
          <w:lang w:val="png_PG" w:bidi="png_PG"/>
        </w:rPr>
      </w:r>
      <w:r>
        <w:rPr>
          <w:lang w:val="png_PG" w:bidi="png_PG"/>
        </w:rPr>
        <w:t>Stop long hia na soim trensleisen grup wanpela piksa bilong wait, o yelo ston botol, na piksa bilong wanpela samting i gat wel i save kamap long India.</w:t>
      </w:r>
    </w:p>
    <w:p>
      <w:pPr/>
      <w:r>
        <w:rPr>
          <w:lang w:val="png_PG" w:bidi="png_PG"/>
        </w:rPr>
      </w:r>
      <w:r>
        <w:rPr>
          <w:lang w:val="png_PG" w:bidi="png_PG"/>
        </w:rPr>
        <w:t>Dispela ol botol ston olsem dispela, em ol gutpela kago samting bilong famili na ol i save usim tasol long spesol bung long kapsaitim antap long ol manmeri, na givim biknem long ol na tok tenkyu long ol. Taim bilong Bikpela De Bilong Tingim De God i Larim Ol Israel i Stap Gut, em orait long pasin na wei bilong ol long givim i go long ol rabisman. Ating ol disaipel i sindaun raun long tebol wantaim Jisas na ol i lukim presen bilong dispela meri olsem, em i no gutpela long westim nating long dispela taim ol i tingting long givim i go long ol rabisman. Em i usim na westim nating-300 Roman koin mani, em klostu long pe ol i save baim ol man i wok long 300-dei. Ol disaipel i bel nogut long dispela na ol i toktok planti olsem, dispela meri i no inap long mekim dispela kain.</w:t>
      </w:r>
    </w:p>
    <w:p>
      <w:pPr/>
      <w:r>
        <w:rPr>
          <w:lang w:val="png_PG" w:bidi="png_PG"/>
        </w:rPr>
      </w:r>
      <w:r>
        <w:rPr>
          <w:lang w:val="png_PG" w:bidi="png_PG"/>
        </w:rPr>
        <w:t>Stop long hia na diskas wantaim ol trensleisen grup: Ol wanem kain samting ol manmeri i save mekim long soim olsem ol i givim biknem na tok tenkyu.</w:t>
      </w:r>
    </w:p>
    <w:p>
      <w:pPr/>
      <w:r>
        <w:rPr>
          <w:lang w:val="png_PG" w:bidi="png_PG"/>
        </w:rPr>
      </w:r>
      <w:r>
        <w:rPr>
          <w:lang w:val="png_PG" w:bidi="png_PG"/>
        </w:rPr>
        <w:t>Jisas i lukim na kisim narapela kain minin insait long presen bilong dispela meri, na Mak i makim dispela hap na i tok olsem, "Tasol Jisas i bekim tok olsem, 'Yupela larim dispela meri.'" Jisas i luksave long bikpela laikim dispela meri i gat long em. Long wanpela hap bilong tingting, Jisas i olsem man i no gat wanpela samting, na em bai i dai klostu taim. Em i stap wanbis tru nogat wanpela bilong ol disaipel bilong en, o ol wantok bilong en i save gut olsem, em bai i kisim taim nogut na pen.</w:t>
      </w:r>
    </w:p>
    <w:p>
      <w:pPr/>
      <w:r>
        <w:rPr>
          <w:lang w:val="png_PG" w:bidi="png_PG"/>
        </w:rPr>
      </w:r>
      <w:r>
        <w:rPr>
          <w:lang w:val="png_PG" w:bidi="png_PG"/>
        </w:rPr>
        <w:t>Jisas i kolim dispela samting meri i mekim olsem, "gutpela pasin tru," o "gutpela." Jisas i kirapim tingting bilong ol disaipel olsem, oltaim ol rabisman bai i stap wantaim yupela, em olsem lo bilong Moses insait long buk Lo i tok. Em olsem tasol, oltaim Jisas bai i no inap stap wantaim ol. Jisas i tokim insait tu olsem, em i "rabisman," olsem na em i gutpela samting long ol, long mekim gut long em. Ol i save putim sanda long dai bodi bilong redim bodi bilong planim, tasol Jisas i no inap long ol bai putim sanda long bodi bilong en taim em i dai, bikos em bai i dai olsem stilman.</w:t>
      </w:r>
    </w:p>
    <w:p>
      <w:pPr/>
      <w:r>
        <w:rPr>
          <w:lang w:val="png_PG" w:bidi="png_PG"/>
        </w:rPr>
      </w:r>
      <w:r>
        <w:rPr>
          <w:lang w:val="png_PG" w:bidi="png_PG"/>
        </w:rPr>
        <w:t>Stop long hia na diskas olsem trensleisen grup: Yupela i save mekim wanem long ol dai bodi? Yupela i save putim sampela samting antap long ol? Yupela i save mekim wanem long ol?</w:t>
      </w:r>
    </w:p>
    <w:p>
      <w:pPr/>
      <w:r>
        <w:rPr>
          <w:lang w:val="png_PG" w:bidi="png_PG"/>
        </w:rPr>
      </w:r>
      <w:r>
        <w:rPr>
          <w:lang w:val="png_PG" w:bidi="png_PG"/>
        </w:rPr>
        <w:t>Dispela Gutnius bilong Jisas, dai bilong en, taim ol i planim em na kirap bek bilong en, ol bai i autim i go long olgeta hap bilong dispela graun. Taim dispela Gutnius ol i autim, strongpela tingting bilong bel i kirap na pasin bilong laikim bilong dispela meri, ol bai i autim tu i go long olgeta hap.</w:t>
      </w:r>
    </w:p>
    <w:p>
      <w:pPr/>
      <w:r>
        <w:rPr>
          <w:lang w:val="png_PG" w:bidi="png_PG"/>
        </w:rPr>
      </w:r>
      <w:r>
        <w:rPr>
          <w:lang w:val="png_PG" w:bidi="png_PG"/>
        </w:rPr>
        <w:t>Mak i putim i kam aut klia wanem em i narakain namel long laikim bilong dispela meri i gat long Jisas, na Judas bin putim Jisas i long han bilong ol birua. Em i soim Judas bin go long ol hetpris long helpim ol hetman bilong lotu long holim pas Jisas hait, long ai bilong ol bikpela lain manmeri, long wanem ol i pret long pait i bruk long dispela Bikpela Dei Bilong Ol Juda. Yumi i no save tru, wanem kain toktok Judas i wanbel wantaim ol long givim Jisas i go long ol hetman bilong lotu. Yumi save long Gospel buk bilong Jon olsem, ol hetpris bin putim i go aut wanpela toksave long ol manmeri long tokim ol, taim ol i save wanem hap Jisas i stap, na ol bai i holim em.</w:t>
      </w:r>
      <w:r>
        <w:rPr>
          <w:lang w:val="png_PG" w:bidi="png_PG"/>
        </w:rPr>
      </w:r>
    </w:p>
    <w:p>
      <w:pPr>
        <w:pStyle w:val="Heading3"/>
      </w:pPr>
      <w:r>
        <w:rPr>
          <w:lang w:val="png_PG" w:bidi="png_PG"/>
        </w:rPr>
        <w:t>Save gut long wanwan Hap bilong Stori</w:t>
      </w:r>
      <w:r>
        <w:rPr>
          <w:lang w:val="png_PG" w:bidi="png_PG"/>
        </w:rPr>
      </w:r>
    </w:p>
    <w:p>
      <w:pPr/>
      <w:r>
        <w:rPr>
          <w:lang w:val="png_PG" w:bidi="png_PG"/>
        </w:rPr>
      </w:r>
      <w:r>
        <w:rPr>
          <w:lang w:val="png_PG" w:bidi="png_PG"/>
        </w:rPr>
        <w:t>PAINIM AUT OL WANWAN HAP BILONG STORI</w:t>
      </w:r>
    </w:p>
    <w:p>
      <w:pPr/>
      <w:r>
        <w:rPr>
          <w:lang w:val="png_PG" w:bidi="png_PG"/>
        </w:rPr>
      </w:r>
      <w:r>
        <w:rPr>
          <w:lang w:val="png_PG" w:bidi="png_PG"/>
        </w:rPr>
        <w:t>Mak 14:1–11</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hap taim, yu bai helpim grup long luksave long stori. Yu bai helpim grup long painim ol hap bilong stori, lain ap bilong stori i stap olsem wanem, na ol man husait i stap insait long stori.</w:t>
      </w:r>
    </w:p>
    <w:p>
      <w:pPr/>
      <w:r>
        <w:rPr>
          <w:lang w:val="png_PG" w:bidi="png_PG"/>
        </w:rPr>
      </w:r>
      <w:r>
        <w:rPr>
          <w:lang w:val="png_PG" w:bidi="png_PG"/>
        </w:rPr>
        <w:t>Dispela stori em i gat 3-pela hap bilong en.</w:t>
      </w:r>
    </w:p>
    <w:p>
      <w:pPr/>
      <w:r>
        <w:rPr>
          <w:lang w:val="png_PG" w:bidi="png_PG"/>
        </w:rPr>
      </w:r>
      <w:r>
        <w:rPr>
          <w:b/>
          <w:lang w:val="png_PG" w:bidi="png_PG"/>
        </w:rPr>
        <w:t>Namba wan hap bilong stori:</w:t>
      </w:r>
      <w:r>
        <w:rPr>
          <w:lang w:val="png_PG" w:bidi="png_PG"/>
        </w:rPr>
        <w:t xml:space="preserve"> Long namba wan hap bilong stori, ol hetpris na ol saveman bilong lo i laik holim pas Jisas. Ol i tingting olsem ol i no inap holim em long taim bilong Bikpela De Bilong Tingim De God I Larim Ol Israel I Stap Gut, bikos ol bikpela lain manmeri bai i belhat na pait.</w:t>
      </w:r>
    </w:p>
    <w:p>
      <w:pPr/>
      <w:r>
        <w:rPr>
          <w:lang w:val="png_PG" w:bidi="png_PG"/>
        </w:rPr>
      </w:r>
      <w:r>
        <w:rPr>
          <w:b/>
          <w:lang w:val="png_PG" w:bidi="png_PG"/>
        </w:rPr>
        <w:t>Namba tu hap bilong stori:</w:t>
      </w:r>
      <w:r>
        <w:rPr>
          <w:lang w:val="png_PG" w:bidi="png_PG"/>
        </w:rPr>
        <w:t xml:space="preserve"> Jisas wantaim ol disaipel bilong en i kaikai long haus bilong Saimon. Wanpela meri i kam insait wantaim wanpela botol ston i gat sanda em i dia tumas. Em i kapsaitim antap long het bilong Jisas na ol disaipel i bethat long dispela meri long westim nating mani. Jisas i tok hat na krosim ol disaipel. Em tokim ol olsem dispela meri i mekim gutpela samting tru. Dispela meri kapsaitim sanda long bodi bilong Jisas redim bilong taim bilong planim.</w:t>
      </w:r>
    </w:p>
    <w:p>
      <w:pPr/>
      <w:r>
        <w:rPr>
          <w:lang w:val="png_PG" w:bidi="png_PG"/>
        </w:rPr>
      </w:r>
      <w:r>
        <w:rPr>
          <w:b/>
          <w:lang w:val="png_PG" w:bidi="png_PG"/>
        </w:rPr>
        <w:t>Namba tri hap bilong stori:</w:t>
      </w:r>
      <w:r>
        <w:rPr>
          <w:lang w:val="png_PG" w:bidi="png_PG"/>
        </w:rPr>
        <w:t xml:space="preserve"> Judas Iskariot i go long ol hetpris long helpim ol painim wanpela gutpela taim long holim pas Jisas. Ol i promis long givim em mani, na Judas i stat long painim wanpela gutpela taim long holim Jisas. na givim Jisas i go long han bilong ol.</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saveman bilong lo na ol hetpris</w:t>
      </w:r>
    </w:p>
    <w:p>
      <w:pPr>
        <w:pStyle w:val="ListBullet"/>
        <w:spacing w:line="240" w:lineRule="auto"/>
        <w:ind w:left="720"/>
      </w:pPr>
      <w:r>
        <w:rPr>
          <w:lang w:val="png_PG" w:bidi="png_PG"/>
        </w:rPr>
      </w:r>
      <w:r>
        <w:rPr>
          <w:lang w:val="png_PG" w:bidi="png_PG"/>
        </w:rPr>
        <w:t>Ol disaipel wantaim Judas Iskariot</w:t>
      </w:r>
    </w:p>
    <w:p>
      <w:pPr>
        <w:pStyle w:val="ListBullet"/>
        <w:spacing w:line="240" w:lineRule="auto"/>
        <w:ind w:left="720"/>
      </w:pPr>
      <w:r>
        <w:rPr>
          <w:lang w:val="png_PG" w:bidi="png_PG"/>
        </w:rPr>
      </w:r>
      <w:r>
        <w:rPr>
          <w:lang w:val="png_PG" w:bidi="png_PG"/>
        </w:rPr>
        <w:t>Saimon, wanpela man husait bin kisim sik leprosi bipo</w:t>
      </w:r>
    </w:p>
    <w:p>
      <w:pPr>
        <w:pStyle w:val="ListBullet"/>
        <w:spacing w:line="240" w:lineRule="auto"/>
        <w:ind w:left="720"/>
      </w:pPr>
      <w:r>
        <w:rPr>
          <w:lang w:val="png_PG" w:bidi="png_PG"/>
        </w:rPr>
      </w:r>
      <w:r>
        <w:rPr>
          <w:lang w:val="png_PG" w:bidi="png_PG"/>
        </w:rPr>
        <w:t>Wanpela meri wantaim botol ston i gat namba wan sanda</w:t>
      </w:r>
    </w:p>
    <w:p>
      <w:pPr>
        <w:pStyle w:val="ListBullet"/>
        <w:spacing w:line="240" w:lineRule="auto"/>
        <w:ind w:left="720"/>
      </w:pPr>
      <w:r>
        <w:rPr>
          <w:lang w:val="png_PG" w:bidi="png_PG"/>
        </w:rPr>
      </w:r>
      <w:r>
        <w:rPr>
          <w:lang w:val="png_PG" w:bidi="png_PG"/>
        </w:rPr>
        <w:t>Ol arapela man i stap long taim bilong kaikai</w:t>
      </w:r>
    </w:p>
    <w:p>
      <w:pPr/>
      <w:r>
        <w:rPr>
          <w:lang w:val="png_PG" w:bidi="png_PG"/>
        </w:rPr>
      </w:r>
      <w:r>
        <w:rPr>
          <w:lang w:val="png_PG" w:bidi="png_PG"/>
        </w:rPr>
        <w:t>Insait long dispela hap taim, grup mas i gat stori kadbod, drowin aut, o usim sampela gutpela tingting long pulim tingting bilong ol man inap luksave long stori, na long eksen i stap insait long en.</w:t>
      </w:r>
    </w:p>
    <w:p>
      <w:pPr/>
      <w:r>
        <w:rPr>
          <w:lang w:val="png_PG" w:bidi="png_PG"/>
        </w:rPr>
      </w:r>
      <w:r>
        <w:rPr>
          <w:lang w:val="png_PG" w:bidi="png_PG"/>
        </w:rPr>
        <w:t>Em impoten long tingim gut olsem, Mak i stat wantaim long tokim taim. Em i tok olsem, "Bihain long tupela dei," o "Tupela dei i stap bipo long Bikpela De Bilong Tingim De God I Larim Ol Israel I Stap Gut." Em impoten long tingim gut olsem, ol saveman bilong lo i wok yet long painim rot long holim Jisas na kilim em. Tasol ol i pret nogut tru long ol manmeri. Dispela pasin i save i stap olsem i go het.</w:t>
      </w:r>
    </w:p>
    <w:p>
      <w:pPr/>
      <w:r>
        <w:rPr>
          <w:lang w:val="png_PG" w:bidi="png_PG"/>
        </w:rPr>
      </w:r>
      <w:r>
        <w:rPr>
          <w:lang w:val="png_PG" w:bidi="png_PG"/>
        </w:rPr>
        <w:t>Em impoten long tingim gut olsem, Saimon nau i no gat sik leprosi-em bin kamap orait pinis.</w:t>
      </w:r>
    </w:p>
    <w:p>
      <w:pPr/>
      <w:r>
        <w:rPr>
          <w:lang w:val="png_PG" w:bidi="png_PG"/>
        </w:rPr>
      </w:r>
      <w:r>
        <w:rPr>
          <w:lang w:val="png_PG" w:bidi="png_PG"/>
        </w:rPr>
        <w:t>Jisas i wok long kaikai i stap bihainim wei na pasin bilong kaikai long olgeta taim -taim ol i sindaun long kusen pilo bihain long tebol wantaim lek bilong en i go aut.</w:t>
      </w:r>
    </w:p>
    <w:p>
      <w:pPr/>
      <w:r>
        <w:rPr>
          <w:lang w:val="png_PG" w:bidi="png_PG"/>
        </w:rPr>
      </w:r>
      <w:r>
        <w:rPr>
          <w:lang w:val="png_PG" w:bidi="png_PG"/>
        </w:rPr>
        <w:t>Em impoten long tingim gut olsem, rot dispela meri i kam insait, ol bin luksave bikos em i no save kamap olsem, long wanpela meri long kam insait long rum ol man tasol i pulap na stap long en. Em impoten long tingim gut olsem, dispela meri i westim nating sanda-em i no kapsaitim wel nating long het bilong Jisas olsem ol i save kapsait long het bilong ol man nating. Tasol, dispela meri i kapsaitim sanda em mak bilong kisim mani inap olsem pe bilong wok ol i mekim long wanpela yia. Ol man sindaun long tebol, ating ol disaipel bilong Jisas, ol i tok strong na hatim em nogut tru wantaim belhat.</w:t>
      </w:r>
    </w:p>
    <w:p>
      <w:pPr/>
      <w:r>
        <w:rPr>
          <w:lang w:val="png_PG" w:bidi="png_PG"/>
        </w:rPr>
      </w:r>
      <w:r>
        <w:rPr>
          <w:lang w:val="png_PG" w:bidi="png_PG"/>
        </w:rPr>
        <w:t>Em impoten long tingim gut olsem, Jisas i tok strong long helpim dispela meri. Em i tok long ol disaipel bilong en, "Yupela larim dispela meri. Bilong wanem yupela i kros nogut tru long em? Em i mekim gutpela pasin tru. Oltaim yupela bai i stap wantaim ol rabisman nogat mani, tasol mi bai i no inap i stap wantaim yupela oltaim long hia. Dispela meri inap mekim, em i mekim pinis. Em i kapsaitim sanda long bodi bilong mi bilong redim dai bilong mi. Save gut long dispela! Wanem hap ol man i autim Gutnius bilong mi bai i go kam long olgeta hap graun, na ol man bai tingim wanem samting dispela meri bin mekim long mi."</w:t>
      </w:r>
    </w:p>
    <w:p>
      <w:pPr/>
      <w:r>
        <w:rPr>
          <w:lang w:val="png_PG" w:bidi="png_PG"/>
        </w:rPr>
      </w:r>
      <w:r>
        <w:rPr>
          <w:lang w:val="png_PG" w:bidi="png_PG"/>
        </w:rPr>
        <w:t>Em impoten long tingim gut olsem, Judas i go long ol hetpris, o ol man husait i go pas long mekim ofa bilong ol manmeri Juda, na em i givim ol sampela toktok bilong painim Jisas taim Jisas i lusim ol manmeri na i go aut. Ol dispela pris i amamas tru, na ol i promis long givim Judas mani. Judas i stat long painim wanpela gutpela rot long givim Jisas i go long han bilong ol hetman bilong lotu. Em impoten long tingim gut olsem, yumi i no save wanem as na bilong wanem Judas i givim em yet long tokpas wantaim ol hetman bilong lotu, na givim Jisas i go long han bilong ol.</w:t>
      </w:r>
      <w:r>
        <w:rPr>
          <w:lang w:val="png_PG" w:bidi="png_PG"/>
        </w:rPr>
      </w:r>
    </w:p>
    <w:p>
      <w:pPr>
        <w:pStyle w:val="Heading3"/>
      </w:pPr>
      <w:r>
        <w:rPr>
          <w:lang w:val="png_PG" w:bidi="png_PG"/>
        </w:rPr>
        <w:t>Putim yu yet insait long stori</w:t>
      </w:r>
      <w:r>
        <w:rPr>
          <w:lang w:val="png_PG" w:bidi="png_PG"/>
        </w:rPr>
      </w:r>
    </w:p>
    <w:p>
      <w:pPr/>
      <w:r>
        <w:rPr>
          <w:lang w:val="png_PG" w:bidi="png_PG"/>
        </w:rPr>
      </w:r>
      <w:r>
        <w:rPr>
          <w:lang w:val="png_PG" w:bidi="png_PG"/>
        </w:rPr>
        <w:t>BIHAINIM TOK I STAP INSAIT NA EKTIM AUT</w:t>
      </w:r>
    </w:p>
    <w:p>
      <w:pPr/>
      <w:r>
        <w:rPr>
          <w:lang w:val="png_PG" w:bidi="png_PG"/>
        </w:rPr>
      </w:r>
      <w:r>
        <w:rPr>
          <w:lang w:val="png_PG" w:bidi="png_PG"/>
        </w:rPr>
        <w:t>Mak 14:1–11</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dispela hap taim, grup bai i kamapim pilai bilong dispela stori</w:t>
      </w:r>
    </w:p>
    <w:p>
      <w:pPr/>
      <w:r>
        <w:rPr>
          <w:lang w:val="png_PG" w:bidi="png_PG"/>
        </w:rPr>
      </w:r>
      <w:r>
        <w:rPr>
          <w:lang w:val="png_PG" w:bidi="png_PG"/>
        </w:rPr>
        <w:t>Dispela stori em i gat 3-pela hap bilong en.</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saveman bilong lo na ol hetpris</w:t>
      </w:r>
    </w:p>
    <w:p>
      <w:pPr>
        <w:pStyle w:val="ListBullet"/>
        <w:spacing w:line="240" w:lineRule="auto"/>
        <w:ind w:left="720"/>
      </w:pPr>
      <w:r>
        <w:rPr>
          <w:lang w:val="png_PG" w:bidi="png_PG"/>
        </w:rPr>
      </w:r>
      <w:r>
        <w:rPr>
          <w:lang w:val="png_PG" w:bidi="png_PG"/>
        </w:rPr>
        <w:t>Ol disaipel wantaim Judas Iskariot</w:t>
      </w:r>
    </w:p>
    <w:p>
      <w:pPr>
        <w:pStyle w:val="ListBullet"/>
        <w:spacing w:line="240" w:lineRule="auto"/>
        <w:ind w:left="720"/>
      </w:pPr>
      <w:r>
        <w:rPr>
          <w:lang w:val="png_PG" w:bidi="png_PG"/>
        </w:rPr>
      </w:r>
      <w:r>
        <w:rPr>
          <w:lang w:val="png_PG" w:bidi="png_PG"/>
        </w:rPr>
        <w:t>Saimon, wanpela man husait bin kisim sik leprosi bipo</w:t>
      </w:r>
    </w:p>
    <w:p>
      <w:pPr>
        <w:pStyle w:val="ListBullet"/>
        <w:spacing w:line="240" w:lineRule="auto"/>
        <w:ind w:left="720"/>
      </w:pPr>
      <w:r>
        <w:rPr>
          <w:lang w:val="png_PG" w:bidi="png_PG"/>
        </w:rPr>
      </w:r>
      <w:r>
        <w:rPr>
          <w:lang w:val="png_PG" w:bidi="png_PG"/>
        </w:rPr>
        <w:t>Wanpela meri wantaim botol ston i gat namba wan sanda</w:t>
      </w:r>
    </w:p>
    <w:p>
      <w:pPr>
        <w:pStyle w:val="ListBullet"/>
        <w:spacing w:line="240" w:lineRule="auto"/>
        <w:ind w:left="720"/>
      </w:pPr>
      <w:r>
        <w:rPr>
          <w:lang w:val="png_PG" w:bidi="png_PG"/>
        </w:rPr>
      </w:r>
      <w:r>
        <w:rPr>
          <w:lang w:val="png_PG" w:bidi="png_PG"/>
        </w:rPr>
        <w:t>Ol arapela man i stap long taim bilong kaikai</w:t>
      </w:r>
    </w:p>
    <w:p>
      <w:pPr/>
      <w:r>
        <w:rPr>
          <w:lang w:val="png_PG" w:bidi="png_PG"/>
        </w:rPr>
      </w:r>
      <w:r>
        <w:rPr>
          <w:lang w:val="png_PG" w:bidi="png_PG"/>
        </w:rPr>
        <w:t>Tokim grup long ektim aut dispela stori tupela taim. Namba wan taim, tokim grup ektim aut dispela stori na no ken stop. Namba tu taim, grup i ektim aut dispela stori na stopim ol long wanwan hap insait long stori.</w:t>
      </w:r>
    </w:p>
    <w:p>
      <w:pPr/>
      <w:r>
        <w:rPr>
          <w:lang w:val="png_PG" w:bidi="png_PG"/>
        </w:rPr>
      </w:r>
      <w:r>
        <w:rPr>
          <w:lang w:val="png_PG" w:bidi="png_PG"/>
        </w:rPr>
        <w:t>Taim grup i ektim dispela stori namba wan taim, putim iyau long harim gut toktok i kamap namel long ol man, toktok i go olsem wanem, stori lain bilong wanwan hap, na oda bilong stori bihainim wanem samting i kamap pastaim.</w:t>
      </w:r>
    </w:p>
    <w:p>
      <w:pPr/>
      <w:r>
        <w:rPr>
          <w:lang w:val="png_PG" w:bidi="png_PG"/>
        </w:rPr>
      </w:r>
      <w:r>
        <w:rPr>
          <w:lang w:val="png_PG" w:bidi="png_PG"/>
        </w:rPr>
        <w:t xml:space="preserve">Grup i mas ektim aut ol hetpris na saveman bilong lo i toktok long ol i laik traim holim Jisas long kilim em. Ol i kamapim tinging olsem, "Yumi bai i no inap holim em long taim bilong amamas long Bikpela Dei Bilong Tingim De God I Larim Ol Israel I Stap Gut, bikos ol manmeri ba i kirapim pait." </w:t>
      </w:r>
      <w:r>
        <w:rPr>
          <w:b/>
          <w:lang w:val="png_PG" w:bidi="png_PG"/>
        </w:rPr>
        <w:t>Stopim pilai</w:t>
      </w:r>
      <w:r>
        <w:rPr>
          <w:lang w:val="png_PG" w:bidi="png_PG"/>
        </w:rPr>
        <w:t>. Askim ol saveman bilong lo, "Yupela i pilim olsem wanem?" Yupela bai i harim dispela kain tok olsem, "Mipela i belhat pinis olsem mipela i no inap long holim Jisas," "Mipela i pret nogut tru long bikpela lain manmeri husait i laikim tru Jisas." Statim gen pilai.</w:t>
      </w:r>
    </w:p>
    <w:p>
      <w:pPr/>
      <w:r>
        <w:rPr>
          <w:lang w:val="png_PG" w:bidi="png_PG"/>
        </w:rPr>
      </w:r>
      <w:r>
        <w:rPr>
          <w:lang w:val="png_PG" w:bidi="png_PG"/>
        </w:rPr>
        <w:t xml:space="preserve">Grup i mas ektim aut Jisas na ol wantok bilong en long Betani, em wanpela taun klostu 4 kilomita i stap aut long Jerusalem. Ol i go insait long haus bilong Saimon. Saimon em bin kisim sik leprosi bipo. Ol i sindaun raunim wanpela tebol long kusen pilo long plua. Ol i brukim lek na sindaun. Ol i putim han long tebol sapotim het bilong ol i go antap. Na ol i stap isi na kaikai, taim ol i kaikai i stap, wanpela meri i wokabaut i go insait! Em i gat naispela botol ston long han bilong en. Em i brukim dispela botol ston. Dispela rum i pulap wantaim gutpela smel. Dispela meri i kapsaitim sanda long het bilong Jisas. </w:t>
      </w:r>
      <w:r>
        <w:rPr>
          <w:b/>
          <w:lang w:val="png_PG" w:bidi="png_PG"/>
        </w:rPr>
        <w:t>Stopim pilai</w:t>
      </w:r>
      <w:r>
        <w:rPr>
          <w:lang w:val="png_PG" w:bidi="png_PG"/>
        </w:rPr>
        <w:t>. Askim ol disaipel, "Yupela i pilim olsem wanem?" Yupela bai i harim dispela kain tok olsem, "Mipela i kirap nogut tru," "belhat-mipela ting em bai inap helpim ol rabisman!" "Mipela tingting paul bilong wanem Jisas i wok long amamas." Askim Jisas, "Yu pilim olsem wanem?" Yupela bai i harim dispela kain tok olsem, "Mi amamas," "pulap wantaim laikim bilong God long dispela meri," "mi amamas long em i no pret na kam insait long haus." Askim dispela meri, "Yu pilim olsem wanem?" Yupela bai i harim dispela kain tok olsem, "Mi pret, tasol mi tinging strong tru long tok tenkyu long Jisas!" "Mi lukluk long Jisas tasol." Statim gen pilai.</w:t>
      </w:r>
    </w:p>
    <w:p>
      <w:pPr/>
      <w:r>
        <w:rPr>
          <w:lang w:val="png_PG" w:bidi="png_PG"/>
        </w:rPr>
      </w:r>
      <w:r>
        <w:rPr>
          <w:lang w:val="png_PG" w:bidi="png_PG"/>
        </w:rPr>
        <w:t xml:space="preserve">Grup i mas ektim aut ol disaipel bin belhat. "Bilong wanem dispela meri i wok long westim dispela kain sanda i dia tumas? Em inap long salim aut! Pe bilong en i stap long mak bilong givim pe long wokman i wok long wanpela yia! Na mani inap long givim i go long ol rabisman!" Ektim aut tok Jisas i tokim, "Yupela larim dispela meri. Bilong wanem yupela i mekim dispela kain tok long em? Ol rabisman bai i stap wantaim yupela oltaim, tasol mi bai i no inap oltaim stap wantaim yupela. Dispela meri bin mekim wanem em inap long mekim. Em i redim bodi bilong mi long planim. Harim gut! Wanem hap ol man i autim Gutpnius bilong mi long dispela graun, ol bai i tokim tu wanem dispela meri bin mekim." </w:t>
      </w:r>
      <w:r>
        <w:rPr>
          <w:b/>
          <w:lang w:val="png_PG" w:bidi="png_PG"/>
        </w:rPr>
        <w:t>Stopim pilai</w:t>
      </w:r>
      <w:r>
        <w:rPr>
          <w:lang w:val="png_PG" w:bidi="png_PG"/>
        </w:rPr>
        <w:t>. Askim Jisas, "Yu pilim olsem wanem?" Yupela bai i harim dispela kain tok olsem, "Mi amamas long dispela meri," "Mi belhat na wari olsem ol disaipel bilong mi i no klia gut yet." Askim dispela meri, "Yu pilim olsem wanem?" Yupela bai i harim dispela kain tok olsem, "Mi amamas long Jisas i toktok strong long helpim mi," "Mi pilim nogut olsem Jisas i no go pas long kirapim kros pait wantaim ol Roman." Statim gen pilai.</w:t>
      </w:r>
    </w:p>
    <w:p>
      <w:pPr/>
      <w:r>
        <w:rPr>
          <w:lang w:val="png_PG" w:bidi="png_PG"/>
        </w:rPr>
      </w:r>
      <w:r>
        <w:rPr>
          <w:lang w:val="png_PG" w:bidi="png_PG"/>
        </w:rPr>
        <w:t>Grup i mas ektim aut Judas Iskariot i go aut em yet long lukim ol hetpris. Em i givim em yet i go long tokim ol wanem taim Jisas bai i stap em yet. Ol hetpris i amamas tru. Ol i tokim Judas olsem ol bai i givm mani long em. Judas i stat long putim ai long Jisas gut tru.</w:t>
      </w:r>
      <w:r>
        <w:rPr>
          <w:lang w:val="png_PG" w:bidi="png_PG"/>
        </w:rPr>
      </w:r>
    </w:p>
    <w:p>
      <w:pPr>
        <w:pStyle w:val="Heading3"/>
      </w:pPr>
      <w:r>
        <w:rPr>
          <w:lang w:val="png_PG" w:bidi="png_PG"/>
        </w:rPr>
        <w:t>Save gut long ol samting we i no klia</w:t>
      </w:r>
      <w:r>
        <w:rPr>
          <w:lang w:val="png_PG" w:bidi="png_PG"/>
        </w:rPr>
      </w:r>
    </w:p>
    <w:p>
      <w:pPr/>
      <w:r>
        <w:rPr>
          <w:lang w:val="png_PG" w:bidi="png_PG"/>
        </w:rPr>
      </w:r>
      <w:r>
        <w:rPr>
          <w:lang w:val="png_PG" w:bidi="png_PG"/>
        </w:rPr>
        <w:t>PULAPIM SPEIS</w:t>
      </w:r>
    </w:p>
    <w:p>
      <w:pPr/>
      <w:r>
        <w:rPr>
          <w:lang w:val="png_PG" w:bidi="png_PG"/>
        </w:rPr>
      </w:r>
      <w:r>
        <w:rPr>
          <w:lang w:val="png_PG" w:bidi="png_PG"/>
        </w:rPr>
        <w:t>Mak 14:1–11</w:t>
      </w:r>
    </w:p>
    <w:p>
      <w:pPr/>
      <w:r>
        <w:rPr>
          <w:lang w:val="png_PG" w:bidi="png_PG"/>
        </w:rPr>
      </w:r>
      <w:r>
        <w:rPr>
          <w:lang w:val="png_PG" w:bidi="png_PG"/>
        </w:rPr>
        <w:t>Harim gut tok i stap insait wanpela taim, stat wantaim isi wan long yupela i ken klia long tok ol i tanim na raitim long en.</w:t>
      </w:r>
    </w:p>
    <w:p>
      <w:pPr/>
      <w:r>
        <w:rPr>
          <w:lang w:val="png_PG" w:bidi="png_PG"/>
        </w:rPr>
      </w:r>
      <w:r>
        <w:rPr>
          <w:lang w:val="png_PG" w:bidi="png_PG"/>
        </w:rPr>
        <w:t xml:space="preserve">Tupela dei i stap yet bipo long </w:t>
      </w:r>
      <w:r>
        <w:rPr>
          <w:b/>
          <w:lang w:val="png_PG" w:bidi="png_PG"/>
        </w:rPr>
        <w:t>Bikpela De Bilong Tingim De God I Larim Ol Israel I Stap Gut</w:t>
      </w:r>
      <w:r>
        <w:rPr>
          <w:lang w:val="png_PG" w:bidi="png_PG"/>
        </w:rPr>
        <w:t xml:space="preserve">, na </w:t>
      </w:r>
      <w:r>
        <w:rPr>
          <w:b/>
          <w:lang w:val="png_PG" w:bidi="png_PG"/>
        </w:rPr>
        <w:t>Ol Bikpela De Bilong Bret I No Gat Yis</w:t>
      </w:r>
      <w:r>
        <w:rPr>
          <w:lang w:val="png_PG" w:bidi="png_PG"/>
        </w:rPr>
        <w:t xml:space="preserve"> em bai i kamap. Bikpela De Bilong Tingim De God I Larim Ol Israel I Stap Gut, em bikpela dei bilong lotu bilong ol Juda. Long taim bilong Jisas, ol i mekim bikpela bung kaikai na amamas long 7-pela dei bikos dispela bung kaikai, dring na amamas, ol i save mekim long tingim tupela bikpela dei wantaim. Bikpela De Bilong Tingim De God I Larim Ol Israel I Stap Gut, na Ol Bikpela De Bilong Bret I Nogat Yis. Bikpela De Bilong Tingim De God i helpim ol tumbuna bilong ol Juda i kam aut long stap kalabus long Isip. Ensel bilong God bin kam long wanpela nait na kilim olgeta ol namba wan pikinini man bilong ol Isip. Em olsem tasol, dispela ensel i "abrusim" ol namba wan pikinini man bilong ol Juda na helpim ol i stap gut. Bikpela De Bilong Tingim De God I Larim Ol Israel I Stap Gut, em i olsem wanpela amamas dei bilong malolo bilong ol manmeri Juda.</w:t>
      </w:r>
    </w:p>
    <w:p>
      <w:pPr/>
      <w:r>
        <w:rPr>
          <w:lang w:val="png_PG" w:bidi="png_PG"/>
        </w:rPr>
      </w:r>
      <w:r>
        <w:rPr>
          <w:b/>
          <w:lang w:val="png_PG" w:bidi="png_PG"/>
        </w:rPr>
        <w:t>Ol Bikpela De Bilong Bret I Nogat Yis</w:t>
      </w:r>
      <w:r>
        <w:rPr>
          <w:lang w:val="png_PG" w:bidi="png_PG"/>
        </w:rPr>
        <w:t xml:space="preserve"> ol bin amamasim dei bilong kaikai i redi na taim bilong ol Israel bin kaikai bret i nogat yis taim ol i rannawe long Isip. Bret i nogat yis em i no solap bikpela, bret ol i mekim i go flet i nogat yis.</w:t>
      </w:r>
    </w:p>
    <w:p>
      <w:pPr/>
      <w:r>
        <w:rPr>
          <w:lang w:val="png_PG" w:bidi="png_PG"/>
        </w:rPr>
      </w:r>
      <w:r>
        <w:rPr>
          <w:lang w:val="png_PG" w:bidi="png_PG"/>
        </w:rPr>
        <w:t>Stop long hia na soim trensleisen grup bilong yu wanpela piksa bilong bret i nogat yis.</w:t>
      </w:r>
    </w:p>
    <w:p>
      <w:pPr/>
      <w:r>
        <w:rPr>
          <w:lang w:val="png_PG" w:bidi="png_PG"/>
        </w:rPr>
      </w:r>
      <w:r>
        <w:rPr>
          <w:b/>
          <w:lang w:val="png_PG" w:bidi="png_PG"/>
        </w:rPr>
        <w:t>Ol hetpris</w:t>
      </w:r>
      <w:r>
        <w:rPr>
          <w:lang w:val="png_PG" w:bidi="png_PG"/>
        </w:rPr>
        <w:t xml:space="preserve"> na ol </w:t>
      </w:r>
      <w:r>
        <w:rPr>
          <w:b/>
          <w:lang w:val="png_PG" w:bidi="png_PG"/>
        </w:rPr>
        <w:t>saveman bilong lo,</w:t>
      </w:r>
      <w:r>
        <w:rPr>
          <w:lang w:val="png_PG" w:bidi="png_PG"/>
        </w:rPr>
        <w:t xml:space="preserve"> ol bin wok long painim rot long holim Jisas hait long ol manmeri na kilim em. Usim sem wod long ol hetpris na ol saveman bilong lo olsem yupela bin usim i kam long buk Mak. Na tingim gut olsem dispela wod </w:t>
      </w:r>
      <w:r>
        <w:rPr>
          <w:b/>
          <w:lang w:val="png_PG" w:bidi="png_PG"/>
        </w:rPr>
        <w:t>pris</w:t>
      </w:r>
      <w:r>
        <w:rPr>
          <w:lang w:val="png_PG" w:bidi="png_PG"/>
        </w:rPr>
        <w:t xml:space="preserve"> na </w:t>
      </w:r>
      <w:r>
        <w:rPr>
          <w:b/>
          <w:lang w:val="png_PG" w:bidi="png_PG"/>
        </w:rPr>
        <w:t>saveman bilong lo</w:t>
      </w:r>
      <w:r>
        <w:rPr>
          <w:lang w:val="png_PG" w:bidi="png_PG"/>
        </w:rPr>
        <w:t xml:space="preserve"> i stap insait long bikpela wod list.</w:t>
      </w:r>
    </w:p>
    <w:p>
      <w:pPr/>
      <w:r>
        <w:rPr>
          <w:lang w:val="png_PG" w:bidi="png_PG"/>
        </w:rPr>
      </w:r>
      <w:r>
        <w:rPr>
          <w:b/>
          <w:lang w:val="png_PG" w:bidi="png_PG"/>
        </w:rPr>
        <w:t>Betani</w:t>
      </w:r>
      <w:r>
        <w:rPr>
          <w:lang w:val="png_PG" w:bidi="png_PG"/>
        </w:rPr>
        <w:t xml:space="preserve"> em wanpela liklik taun i stap 4 kilomita autsait long Jerusarem. Maria, Mata na Lasarus ol i save stap long dispela taun. Em ol susa na brata na ol gutpela pren bilong Jisas. Jisas wantaim ol disaipel bilong en ol i stap long hap olgeta nait na wokabaut i go long Jerusalem olgeta dei long skulim ol manmeri insait long Tempel.</w:t>
      </w:r>
    </w:p>
    <w:p>
      <w:pPr/>
      <w:r>
        <w:rPr>
          <w:lang w:val="png_PG" w:bidi="png_PG"/>
        </w:rPr>
      </w:r>
      <w:r>
        <w:rPr>
          <w:lang w:val="png_PG" w:bidi="png_PG"/>
        </w:rPr>
        <w:t xml:space="preserve">Saimon em bin kisim sik </w:t>
      </w:r>
      <w:r>
        <w:rPr>
          <w:b/>
          <w:lang w:val="png_PG" w:bidi="png_PG"/>
        </w:rPr>
        <w:t>lepra</w:t>
      </w:r>
      <w:r>
        <w:rPr>
          <w:lang w:val="png_PG" w:bidi="png_PG"/>
        </w:rPr>
        <w:t xml:space="preserve"> bipo. Dispela wod </w:t>
      </w:r>
      <w:r>
        <w:rPr>
          <w:b/>
          <w:lang w:val="png_PG" w:bidi="png_PG"/>
        </w:rPr>
        <w:t>lepra</w:t>
      </w:r>
      <w:r>
        <w:rPr>
          <w:lang w:val="png_PG" w:bidi="png_PG"/>
        </w:rPr>
        <w:t xml:space="preserve"> insait long baibel i tok long kain kain sik long skin. Ol dispela skin sik i save mekim ol man i kamap 'doti,' o i no inap long stap insait long komuniti. Ol dispela manmeri inap long lotu insait long sinagok bihain long wanpela laplap i stap insait. Na sapos wanpela man i holim ol, dispela man tu bai i kamap doti. Olpela Testamen lo i tok olsem, ol i mas werim bruk bruk klos, na noken stretim gut het gras bilong ol, na singaut strong olsem 'doti' long olgeta manmeri i stap long en taim ol i wokabaut raun long ples. Saimon insait long dispela stori i nogat sik lepra moa.</w:t>
      </w:r>
    </w:p>
    <w:p>
      <w:pPr/>
      <w:r>
        <w:rPr>
          <w:lang w:val="png_PG" w:bidi="png_PG"/>
        </w:rPr>
      </w:r>
      <w:r>
        <w:rPr>
          <w:lang w:val="png_PG" w:bidi="png_PG"/>
        </w:rPr>
        <w:t xml:space="preserve">Dispela meri i kam wantaim </w:t>
      </w:r>
      <w:r>
        <w:rPr>
          <w:b/>
          <w:lang w:val="png_PG" w:bidi="png_PG"/>
        </w:rPr>
        <w:t>botol ston</w:t>
      </w:r>
      <w:r>
        <w:rPr>
          <w:lang w:val="png_PG" w:bidi="png_PG"/>
        </w:rPr>
        <w:t xml:space="preserve"> pulap wantaim </w:t>
      </w:r>
      <w:r>
        <w:rPr>
          <w:b/>
          <w:lang w:val="png_PG" w:bidi="png_PG"/>
        </w:rPr>
        <w:t>sanda ol bin mekim long klinpela wel bilong nad</w:t>
      </w:r>
      <w:r>
        <w:rPr>
          <w:lang w:val="png_PG" w:bidi="png_PG"/>
        </w:rPr>
        <w:t>. Dispela sanda ol i mekim long wanpela gras ol i kolim nad i stap long India. Dispela nad em klin bikos ol i no rausim strong bilong en, o miks wantaim wanpela samting. Dispela i mekim dispela nad moa dia tumas.</w:t>
      </w:r>
    </w:p>
    <w:p>
      <w:pPr/>
      <w:r>
        <w:rPr>
          <w:lang w:val="png_PG" w:bidi="png_PG"/>
        </w:rPr>
      </w:r>
      <w:r>
        <w:rPr>
          <w:lang w:val="png_PG" w:bidi="png_PG"/>
        </w:rPr>
        <w:t>Stop long hia na soim trensleisen grup bilong yu wanpela piksa bilong botol ston na piksa bilong nad gras.</w:t>
      </w:r>
    </w:p>
    <w:p>
      <w:pPr/>
      <w:r>
        <w:rPr>
          <w:lang w:val="png_PG" w:bidi="png_PG"/>
        </w:rPr>
      </w:r>
      <w:r>
        <w:rPr>
          <w:lang w:val="png_PG" w:bidi="png_PG"/>
        </w:rPr>
        <w:t xml:space="preserve">Dispela sanda pe bilong en i stap olsem </w:t>
      </w:r>
      <w:r>
        <w:rPr>
          <w:b/>
          <w:lang w:val="png_PG" w:bidi="png_PG"/>
        </w:rPr>
        <w:t>300 denari,</w:t>
      </w:r>
      <w:r>
        <w:rPr>
          <w:lang w:val="png_PG" w:bidi="png_PG"/>
        </w:rPr>
        <w:t xml:space="preserve"> em mak bilong 300 dei wok pe bilong en.</w:t>
      </w:r>
    </w:p>
    <w:p>
      <w:pPr/>
      <w:r>
        <w:rPr>
          <w:lang w:val="png_PG" w:bidi="png_PG"/>
        </w:rPr>
      </w:r>
      <w:r>
        <w:rPr>
          <w:lang w:val="png_PG" w:bidi="png_PG"/>
        </w:rPr>
        <w:t xml:space="preserve">Dispela meri i </w:t>
      </w:r>
      <w:r>
        <w:rPr>
          <w:b/>
          <w:lang w:val="png_PG" w:bidi="png_PG"/>
        </w:rPr>
        <w:t>kapsaitim wel</w:t>
      </w:r>
      <w:r>
        <w:rPr>
          <w:lang w:val="png_PG" w:bidi="png_PG"/>
        </w:rPr>
        <w:t xml:space="preserve"> long het bilong Jisas wantaim sanda. Kapsaitim wel antap long wanpela man, em long soim olsem, ol i makim em pinis long wanpela spesol wok. Insait long Olpela Testamen buk, ol profet, ol pris na ol king ol bin makim ol taim ol kisim wok bilong God. Dispela wod Mesaia, o Krais, i minim "makim pinis." Long dispela haptok, dispela meri i no usim wel nating long kapsaitim long het bilong Jisas-em i usim sanda i dia tumas. Na dispela sanda em i kapsaitim long het bilong Jisas, em ol i save kapsaitim tu long ol dai bodi. Ol i putim spesol sanda long ol dai bodi long givim gutpela luksave. Usim sem wod long kapsaitim wel olsem yupela bin usim long arapela haptok long buk Mak, na tingim gut olsem, dispela tok </w:t>
      </w:r>
      <w:r>
        <w:rPr>
          <w:b/>
          <w:lang w:val="png_PG" w:bidi="png_PG"/>
        </w:rPr>
        <w:t>kapsaitim wel</w:t>
      </w:r>
      <w:r>
        <w:rPr>
          <w:lang w:val="png_PG" w:bidi="png_PG"/>
        </w:rPr>
        <w:t xml:space="preserve"> i stap insait long bikpela wod list.</w:t>
      </w:r>
    </w:p>
    <w:p>
      <w:pPr/>
      <w:r>
        <w:rPr>
          <w:lang w:val="png_PG" w:bidi="png_PG"/>
        </w:rPr>
      </w:r>
      <w:r>
        <w:rPr>
          <w:lang w:val="png_PG" w:bidi="png_PG"/>
        </w:rPr>
        <w:t xml:space="preserve">Jisas i tok olsem olgeta hap dispela </w:t>
      </w:r>
      <w:r>
        <w:rPr>
          <w:b/>
          <w:lang w:val="png_PG" w:bidi="png_PG"/>
        </w:rPr>
        <w:t>Gutnius</w:t>
      </w:r>
      <w:r>
        <w:rPr>
          <w:lang w:val="png_PG" w:bidi="png_PG"/>
        </w:rPr>
        <w:t xml:space="preserve"> o </w:t>
      </w:r>
      <w:r>
        <w:rPr>
          <w:b/>
          <w:lang w:val="png_PG" w:bidi="png_PG"/>
        </w:rPr>
        <w:t>gospel</w:t>
      </w:r>
      <w:r>
        <w:rPr>
          <w:lang w:val="png_PG" w:bidi="png_PG"/>
        </w:rPr>
        <w:t xml:space="preserve"> ol bin autim, ol manmeri bai i toktok tu long dispela meri. Trensleitim </w:t>
      </w:r>
      <w:r>
        <w:rPr>
          <w:b/>
          <w:lang w:val="png_PG" w:bidi="png_PG"/>
        </w:rPr>
        <w:t>Gutnius</w:t>
      </w:r>
      <w:r>
        <w:rPr>
          <w:lang w:val="png_PG" w:bidi="png_PG"/>
        </w:rPr>
        <w:t xml:space="preserve"> o </w:t>
      </w:r>
      <w:r>
        <w:rPr>
          <w:b/>
          <w:lang w:val="png_PG" w:bidi="png_PG"/>
        </w:rPr>
        <w:t>gospel</w:t>
      </w:r>
      <w:r>
        <w:rPr>
          <w:lang w:val="png_PG" w:bidi="png_PG"/>
        </w:rPr>
        <w:t xml:space="preserve"> long wankain wei yupela bin trensleitim pinis long arapeka hap insait long buk Mak. Na tingim gut olsem ol dispela wod i stap insait long bikpela wod list.</w:t>
      </w:r>
    </w:p>
    <w:p>
      <w:pPr/>
      <w:r>
        <w:rPr>
          <w:lang w:val="png_PG" w:bidi="png_PG"/>
        </w:rPr>
      </w:r>
      <w:r>
        <w:rPr>
          <w:lang w:val="png_PG" w:bidi="png_PG"/>
        </w:rPr>
        <w:t>Judas Iskariot em wanpela bilong ol 12-pela aposel. Usim sem wod long ol disaipel olsem yupela bin usim i kam long pastaim stori long buk Mak, na tingim gut olsem ol disaipel i stap long bikpela word list.</w:t>
      </w:r>
      <w:r>
        <w:rPr>
          <w:lang w:val="png_PG" w:bidi="png_PG"/>
        </w:rPr>
      </w:r>
      <w:r>
        <w:rPr>
          <w:lang w:val="png_PG" w:bidi="png_PG"/>
        </w:rPr>
      </w:r>
    </w:p>
    <w:p>
      <w:pPr/>
      <w:r>
        <w:rPr>
          <w:lang w:val="png_PG" w:bidi="png_PG"/>
        </w:rPr>
      </w:r>
    </w:p>
    <w:p>
      <w:pPr>
        <w:pStyle w:val="Heading2"/>
      </w:pPr>
      <w:r>
        <w:rPr>
          <w:lang w:val="png_PG" w:bidi="png_PG"/>
        </w:rPr>
        <w:t>Mak 14:1–11</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88">
        <w:r>
          <w:rPr>
            <w:lang w:val="png_PG" w:bidi="png_PG"/>
          </w:rPr>
          <w:rPr>
            <w:color w:val="0000EE"/>
            <w:u w:val="single"/>
          </w:rPr>
          <w:t>Harim na putim long tingting na bel</w:t>
        </w:r>
      </w:hyperlink>
      <w:r>
        <w:rPr>
          <w:lang w:val="png_PG" w:bidi="png_PG"/>
        </w:rPr>
        <w:t xml:space="preserve"> (588 KB)</w:t>
      </w:r>
      <w:r>
        <w:rPr>
          <w:lang w:val="png_PG" w:bidi="png_PG"/>
        </w:rPr>
      </w:r>
    </w:p>
    <w:p>
      <w:pPr>
        <w:pStyle w:val="ListBullet"/>
        <w:spacing w:line="240" w:lineRule="auto"/>
        <w:ind w:left="720"/>
      </w:pPr>
      <w:r>
        <w:rPr>
          <w:lang w:val="png_PG" w:bidi="png_PG"/>
        </w:rPr>
      </w:r>
      <w:hyperlink r:id="rId289">
        <w:r>
          <w:rPr>
            <w:lang w:val="png_PG" w:bidi="png_PG"/>
          </w:rPr>
          <w:rPr>
            <w:color w:val="0000EE"/>
            <w:u w:val="single"/>
          </w:rPr>
          <w:t>Save long taim na ples we stori i kamap long en</w:t>
        </w:r>
      </w:hyperlink>
      <w:r>
        <w:rPr>
          <w:lang w:val="png_PG" w:bidi="png_PG"/>
        </w:rPr>
        <w:t xml:space="preserve"> (7.3 MB)</w:t>
      </w:r>
      <w:r>
        <w:rPr>
          <w:lang w:val="png_PG" w:bidi="png_PG"/>
        </w:rPr>
      </w:r>
    </w:p>
    <w:p>
      <w:pPr>
        <w:pStyle w:val="ListBullet"/>
        <w:spacing w:line="240" w:lineRule="auto"/>
        <w:ind w:left="720"/>
      </w:pPr>
      <w:r>
        <w:rPr>
          <w:lang w:val="png_PG" w:bidi="png_PG"/>
        </w:rPr>
      </w:r>
      <w:hyperlink r:id="rId290">
        <w:r>
          <w:rPr>
            <w:lang w:val="png_PG" w:bidi="png_PG"/>
          </w:rPr>
          <w:rPr>
            <w:color w:val="0000EE"/>
            <w:u w:val="single"/>
          </w:rPr>
          <w:t>Save gut long wanwan Hap bilong Stori</w:t>
        </w:r>
      </w:hyperlink>
      <w:r>
        <w:rPr>
          <w:lang w:val="png_PG" w:bidi="png_PG"/>
        </w:rPr>
        <w:t xml:space="preserve"> (3.6 MB)</w:t>
      </w:r>
      <w:r>
        <w:rPr>
          <w:lang w:val="png_PG" w:bidi="png_PG"/>
        </w:rPr>
      </w:r>
    </w:p>
    <w:p>
      <w:pPr>
        <w:pStyle w:val="ListBullet"/>
        <w:spacing w:line="240" w:lineRule="auto"/>
        <w:ind w:left="720"/>
      </w:pPr>
      <w:r>
        <w:rPr>
          <w:lang w:val="png_PG" w:bidi="png_PG"/>
        </w:rPr>
      </w:r>
      <w:hyperlink r:id="rId291">
        <w:r>
          <w:rPr>
            <w:lang w:val="png_PG" w:bidi="png_PG"/>
          </w:rPr>
          <w:rPr>
            <w:color w:val="0000EE"/>
            <w:u w:val="single"/>
          </w:rPr>
          <w:t>Putim yu yet insait long stori</w:t>
        </w:r>
      </w:hyperlink>
      <w:r>
        <w:rPr>
          <w:lang w:val="png_PG" w:bidi="png_PG"/>
        </w:rPr>
        <w:t xml:space="preserve"> (3.6 MB)</w:t>
      </w:r>
      <w:r>
        <w:rPr>
          <w:lang w:val="png_PG" w:bidi="png_PG"/>
        </w:rPr>
      </w:r>
    </w:p>
    <w:p>
      <w:pPr>
        <w:pStyle w:val="ListBullet"/>
        <w:spacing w:line="240" w:lineRule="auto"/>
        <w:ind w:left="720"/>
      </w:pPr>
      <w:r>
        <w:rPr>
          <w:lang w:val="png_PG" w:bidi="png_PG"/>
        </w:rPr>
      </w:r>
      <w:hyperlink r:id="rId292">
        <w:r>
          <w:rPr>
            <w:lang w:val="png_PG" w:bidi="png_PG"/>
          </w:rPr>
          <w:rPr>
            <w:color w:val="0000EE"/>
            <w:u w:val="single"/>
          </w:rPr>
          <w:t>Save gut long ol samting we i no klia</w:t>
        </w:r>
      </w:hyperlink>
      <w:r>
        <w:rPr>
          <w:lang w:val="png_PG" w:bidi="png_PG"/>
        </w:rPr>
        <w:t xml:space="preserve"> (4.1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14:12–26</w:t>
      </w:r>
      <w:r>
        <w:rPr>
          <w:lang w:val="png_PG" w:bidi="png_PG"/>
        </w:rPr>
      </w:r>
    </w:p>
    <w:p>
      <w:pPr>
        <w:pStyle w:val="Heading3"/>
      </w:pPr>
      <w:r>
        <w:rPr>
          <w:lang w:val="png_PG" w:bidi="png_PG"/>
        </w:rPr>
        <w:t>Harim na putim long tingting na bel</w:t>
      </w:r>
      <w:r>
        <w:rPr>
          <w:lang w:val="png_PG" w:bidi="png_PG"/>
        </w:rPr>
      </w:r>
    </w:p>
    <w:p>
      <w:pPr/>
      <w:r>
        <w:rPr>
          <w:lang w:val="png_PG" w:bidi="png_PG"/>
        </w:rPr>
      </w:r>
      <w:r>
        <w:rPr>
          <w:lang w:val="png_PG" w:bidi="png_PG"/>
        </w:rPr>
        <w:t>Harim gut stori i stap insait long buk Mak 14:12–26 na putim i go insait long tingting bilong yupela. Harim gut tok i stap insait tripela taim. (long tripela wei ol i tanim tok long en, sapos em inap) Orait stap olsem wanpela grup na diskasim ol dispela kwesten:</w:t>
      </w:r>
    </w:p>
    <w:p>
      <w:pPr>
        <w:pStyle w:val="ListNumber"/>
        <w:numPr>
          <w:ilvl w:val="0"/>
          <w:numId w:val="23"/>
        </w:numPr>
        <w:spacing w:line="240" w:lineRule="auto"/>
        <w:ind w:left="720"/>
      </w:pPr>
      <w:r>
        <w:rPr>
          <w:lang w:val="png_PG" w:bidi="png_PG"/>
        </w:rPr>
      </w:r>
      <w:r>
        <w:rPr>
          <w:lang w:val="png_PG" w:bidi="png_PG"/>
        </w:rPr>
        <w:t>Yupela i laikim wanem hap insait long dispela stori?</w:t>
      </w:r>
    </w:p>
    <w:p>
      <w:pPr>
        <w:pStyle w:val="ListNumber"/>
        <w:spacing w:line="240" w:lineRule="auto"/>
        <w:ind w:left="720"/>
      </w:pPr>
      <w:r>
        <w:rPr>
          <w:lang w:val="png_PG" w:bidi="png_PG"/>
        </w:rPr>
      </w:r>
      <w:r>
        <w:rPr>
          <w:lang w:val="png_PG" w:bidi="png_PG"/>
        </w:rPr>
        <w:t>Wanem hap bilong stori yupela i no laikim o i no klia long en?</w:t>
      </w:r>
    </w:p>
    <w:p>
      <w:pPr>
        <w:pStyle w:val="ListNumber"/>
        <w:spacing w:line="240" w:lineRule="auto"/>
        <w:ind w:left="720"/>
      </w:pPr>
      <w:r>
        <w:rPr>
          <w:lang w:val="png_PG" w:bidi="png_PG"/>
        </w:rPr>
      </w:r>
      <w:r>
        <w:rPr>
          <w:lang w:val="png_PG" w:bidi="png_PG"/>
        </w:rPr>
        <w:t>Dispela stori i tokim yumi wanem long sait bilong Jisas?</w:t>
      </w:r>
    </w:p>
    <w:p>
      <w:pPr>
        <w:pStyle w:val="ListNumber"/>
        <w:spacing w:line="240" w:lineRule="auto"/>
        <w:ind w:left="720"/>
      </w:pPr>
      <w:r>
        <w:rPr>
          <w:lang w:val="png_PG" w:bidi="png_PG"/>
        </w:rPr>
      </w:r>
      <w:r>
        <w:rPr>
          <w:lang w:val="png_PG" w:bidi="png_PG"/>
        </w:rPr>
        <w:t>Dispela stori i tokim yumi wanem long sait bilong ol manmeri?</w:t>
      </w:r>
    </w:p>
    <w:p>
      <w:pPr>
        <w:pStyle w:val="ListNumber"/>
        <w:spacing w:line="240" w:lineRule="auto"/>
        <w:ind w:left="720"/>
      </w:pPr>
      <w:r>
        <w:rPr>
          <w:lang w:val="png_PG" w:bidi="png_PG"/>
        </w:rPr>
      </w:r>
      <w:r>
        <w:rPr>
          <w:lang w:val="png_PG" w:bidi="png_PG"/>
        </w:rPr>
        <w:t>Dispela stori em bai i wok olsem wanem long laip bilong yumi long olgeta dei?</w:t>
      </w:r>
    </w:p>
    <w:p>
      <w:pPr>
        <w:pStyle w:val="ListNumber"/>
        <w:spacing w:line="240" w:lineRule="auto"/>
        <w:ind w:left="720"/>
      </w:pPr>
      <w:r>
        <w:rPr>
          <w:lang w:val="png_PG" w:bidi="png_PG"/>
        </w:rPr>
      </w:r>
      <w:r>
        <w:rPr>
          <w:lang w:val="png_PG" w:bidi="png_PG"/>
        </w:rPr>
        <w:t>Yupela i save long ol man husait i nidim tru dispela stori long harim?</w:t>
      </w:r>
      <w:r>
        <w:rPr>
          <w:lang w:val="png_PG" w:bidi="png_PG"/>
        </w:rPr>
      </w:r>
    </w:p>
    <w:p>
      <w:pPr>
        <w:pStyle w:val="Heading3"/>
      </w:pPr>
      <w:r>
        <w:rPr>
          <w:lang w:val="png_PG" w:bidi="png_PG"/>
        </w:rPr>
        <w:t>Save long taim na ples we stori i kamap long en</w:t>
      </w:r>
      <w:r>
        <w:rPr>
          <w:lang w:val="png_PG" w:bidi="png_PG"/>
        </w:rPr>
      </w:r>
    </w:p>
    <w:p>
      <w:pPr/>
      <w:r>
        <w:rPr>
          <w:lang w:val="png_PG" w:bidi="png_PG"/>
        </w:rPr>
      </w:r>
      <w:r>
        <w:rPr>
          <w:lang w:val="png_PG" w:bidi="png_PG"/>
        </w:rPr>
        <w:t>STRETIM WANWAN HAP BILONG STORI</w:t>
      </w:r>
    </w:p>
    <w:p>
      <w:pPr/>
      <w:r>
        <w:rPr>
          <w:lang w:val="png_PG" w:bidi="png_PG"/>
        </w:rPr>
      </w:r>
      <w:r>
        <w:rPr>
          <w:lang w:val="png_PG" w:bidi="png_PG"/>
        </w:rPr>
        <w:t>Mak 14:12–26</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Mak i tokim yumi stret gen wanem taim ol dispela samting i kamap. Em long namba wan dei bilong Ol Bikpela De Bilong Bret I Nogat Yis, long taim ol famili i kaikai sipsip ol i mekim ofa long Bikpela Dei Bilong Lotu. Wanwan famili bin kisim wanpela yangpela sipsip i kam long tempel long pris. Pris i kilim dispela sipsip na famili i kaikai dispela yangpela sipsip long taim bilong bikpela bung kaikai long dispela nait, em long Bikpela Dei Bilong Tingim De God I Larim Ol Israel I Stap Gut. Lo bilong ol Juda i tok olsem, dispela bung kaikai bilong Bikpela De Bilong Tingim De God I Larim Ol Israel I Stap Gut, ol i nid long kaikai insait long banis bilong Jerusalem tasol. Bikos Mak i givim olgeta toktok long yumi long dispela kaikai bilong Jisas wantaim 12-pela aposel bilong em, i luk olsem dispela Bikpela De Bilong Tingim De God I Larim Ol Israel I Stap Gut, em spesol bikpela dei bilong ol Juda. Ol saveman bilong baibel, ol i no save gut long dispela dei, em wanem dei stret, tasol em mas long tumbuna taim bilong dispela dei bilong kaikai na amamas, o bipo long dispela dei.</w:t>
      </w:r>
    </w:p>
    <w:p>
      <w:pPr/>
      <w:r>
        <w:rPr>
          <w:lang w:val="png_PG" w:bidi="png_PG"/>
        </w:rPr>
      </w:r>
      <w:r>
        <w:rPr>
          <w:lang w:val="png_PG" w:bidi="png_PG"/>
        </w:rPr>
        <w:t>Jisas wantaim ol disaipel bilong en i stap autsait long Jerusalem na em long Betani, ples ol i save stap taim ol i no stap long Jerusalem. Ol disaipel bilong Jisas ol i redi long go insait long Jerusalem siti long redim bikpela amamas kaikai bilong Bikpela De Bilong Tingim De God i Larim Ol Israel i Stap Gut. Ol i askim Jisas wanem hap ol bai i go na redim bikpela amamas kaikai bilong Bikpela De Bilong Tingim Dei God i Larim Ol Israel i Stap Gut, tasol Jisas i tok pas wantaim ol man na em i redim ples pinis. Jisas i salim tupela disaipel bilong en i go insait long Jerusalem. Jisas i givim tupela disaipel toktok bilong bihainim na mekim, taim tupela i go kamap. Jisas i tokim ol long putim ai long lukim wanpela man bai i karim wanpela baket wara. Oltaim ol meri i save karim baket wara, na ol man i save karim wain long kotena ol i mekim long animol skin. Ating dispela man i mas karim baket wara long solda bilong en. Jisas i no tokim tupela disaipel bilong en long toktok wantaim dispela man i karim baket wara, tasol long bihainim em, o long go wantaim em long haus. Ating Jisas i no tokim tupela long toktok wantaim dispela man bikos em save olsem ol hetman bilong lotu i wok long traim painim em, na em laik stap hait long ol.</w:t>
      </w:r>
    </w:p>
    <w:p>
      <w:pPr/>
      <w:r>
        <w:rPr>
          <w:lang w:val="png_PG" w:bidi="png_PG"/>
        </w:rPr>
      </w:r>
      <w:r>
        <w:rPr>
          <w:lang w:val="png_PG" w:bidi="png_PG"/>
        </w:rPr>
        <w:t>Stop long hia na soim trensleisen grup piksa bilong baket wara, na piksa bilong dispela man i karim baket wara, o soim ol long eksen bilong dispela man i karim baket wara long solda bilong en.</w:t>
      </w:r>
    </w:p>
    <w:p>
      <w:pPr/>
      <w:r>
        <w:rPr>
          <w:lang w:val="png_PG" w:bidi="png_PG"/>
        </w:rPr>
      </w:r>
      <w:r>
        <w:rPr>
          <w:lang w:val="png_PG" w:bidi="png_PG"/>
        </w:rPr>
        <w:t>Taim tupela disaipel i kamap long Jerusalem na lukim dispela man karim baket wara na i go insait long wanpela haus, tupela disaipel i mas painim aut na tokim papa bilong dispela haus, "Tisa i tok, 'Rum bilong mi i stap we na mi wantaim ol disaipel bilong mi, mipela i ken kaikai dispela kaikai bilong tingim De God I Larim Ol Israel I Stap Gut?"' Papa bilong haus bai i kisim tupela i go antap long lata na soim wanpela rum i stap antap. Papa bilong haus bin redim pinis tebol na mekim bet bilong plua pinis. Ating em mas redim pinis yangpela sipsip long mekim ofa kaikai bilong ol.</w:t>
      </w:r>
    </w:p>
    <w:p>
      <w:pPr/>
      <w:r>
        <w:rPr>
          <w:lang w:val="png_PG" w:bidi="png_PG"/>
        </w:rPr>
      </w:r>
      <w:r>
        <w:rPr>
          <w:lang w:val="png_PG" w:bidi="png_PG"/>
        </w:rPr>
        <w:t>Tupela disaipel i go insait long Jerusalem na painim aut dispela hap na redim olgeta samting Jisas i tokim tupela long mekim. Tupela i redim kaikai bilong tingim Dei God I Larim Ol Israel I Stap Gut. Taim tupela disaipel i go insait long dispela rum long redim kaikai, ating tupela i mas redim bret i nogat yis, wain, ol kaikai i gat pait na ol kaikai i gat sos wantaim ol pikinini bilong diwai ol i draim pinis long en, na sipsip ol i kukim long paia long en, ol bin givim ofa bilong tingim De God I Larim Ol Israel I Stap Gut.</w:t>
      </w:r>
    </w:p>
    <w:p>
      <w:pPr/>
      <w:r>
        <w:rPr>
          <w:lang w:val="png_PG" w:bidi="png_PG"/>
        </w:rPr>
      </w:r>
      <w:r>
        <w:rPr>
          <w:lang w:val="png_PG" w:bidi="png_PG"/>
        </w:rPr>
        <w:t>Stop long hia na soim trensleisen grup wanpela piksa bilong bret i nogat yis, na wanpela dis plet bilong ol kaikai i gat pait, na ol kaikai i gat sos wantaim ol pikinini kaikai ol i drai pinis long en. Soim wanpela piksa bilong sipsip ol i kukim long paia long en.</w:t>
      </w:r>
    </w:p>
    <w:p>
      <w:pPr/>
      <w:r>
        <w:rPr>
          <w:lang w:val="png_PG" w:bidi="png_PG"/>
        </w:rPr>
      </w:r>
      <w:r>
        <w:rPr>
          <w:lang w:val="png_PG" w:bidi="png_PG"/>
        </w:rPr>
        <w:t>Long apinun Jisas em i kam wantaim ol "12-pela," i minim olsem, ol 12-pela disaipel ol i save stap pas wantaim em. Dispela kaikai bilong tingim Dei God I Larim Ol Israel I Stap Gut, oltaim ol famili i save amamas na kaikai long apinun san i go daun. Jisas na ol disaipel bilong en i sindaun raunim tebol long kaikai, bihainim kastom pasin bilong ol long taim bilong kaikai ol impoten kaikai. Long ol dispela taim bipo, ol manmeri i save sindaun raunim tebol putim pes long han na sapotim i go antap sindaun long kusen brukim skul na lek i go bihain.</w:t>
      </w:r>
    </w:p>
    <w:p>
      <w:pPr/>
      <w:r>
        <w:rPr>
          <w:lang w:val="png_PG" w:bidi="png_PG"/>
        </w:rPr>
      </w:r>
      <w:r>
        <w:rPr>
          <w:lang w:val="png_PG" w:bidi="png_PG"/>
        </w:rPr>
        <w:t>Stop long hia na soim trensleisen grup wanpela piksa bilong ol manmeri sindaun raunim tebol long kaikai.</w:t>
      </w:r>
    </w:p>
    <w:p>
      <w:pPr/>
      <w:r>
        <w:rPr>
          <w:lang w:val="png_PG" w:bidi="png_PG"/>
        </w:rPr>
      </w:r>
      <w:r>
        <w:rPr>
          <w:lang w:val="png_PG" w:bidi="png_PG"/>
        </w:rPr>
        <w:t>Dispela kaikai bilong tingim Dei God I Larim Ol Israel I Stap Gut. Taim bilong kisim dispela kaikai, ol lain Juda, wanwan famili i mas tokim gen stori bilong taim God i helpim ol tumbuna bilong ol i kam aut long stap kalabus long Isip planti yia i go pinis. Ol samting ol manmeri Juda i kaikai, dring na mekim long taim ol i kisim dispela kaikai, em i save kirapim tingting bilong ol long taim ol bin stap kalabus long Isip, na God bin helpim ol long dispela kalabus, na God bin mekim wanpela spesol kontrak wantaim ol long mekim ol i kamap spesol manmeri bilong en.</w:t>
      </w:r>
    </w:p>
    <w:p>
      <w:pPr/>
      <w:r>
        <w:rPr>
          <w:lang w:val="png_PG" w:bidi="png_PG"/>
        </w:rPr>
      </w:r>
      <w:r>
        <w:rPr>
          <w:lang w:val="png_PG" w:bidi="png_PG"/>
        </w:rPr>
        <w:t>Stop long hia na diskas olsem trensleisen grup: Yupela tok klia long sampela lotu kaikai o wanpela bung bilong amamas. Wanem kain samting yupela i save mekim? Wanem kain kaikai yupela i save kaikai? Yupela i save tokim ol pikinini bilong yupela dispela stori bilong bung kaikai na amamas?</w:t>
      </w:r>
    </w:p>
    <w:p>
      <w:pPr/>
      <w:r>
        <w:rPr>
          <w:lang w:val="png_PG" w:bidi="png_PG"/>
        </w:rPr>
      </w:r>
      <w:r>
        <w:rPr>
          <w:lang w:val="png_PG" w:bidi="png_PG"/>
        </w:rPr>
        <w:t>Jisas wantaim ol disaipel bilong en, ol i kaikai dispela kaikai na ating ol bin tokim gen dispela stori bilong God bin helpim ol long Isip taim ol i stap olsem kalabus. Long taim bilong dispela kaikai, em kastom bilong ol long papa bilong wanpela haus long brukim bret i nogat yis i go liklik na givim ol man husait i stap raunim tebol. Ol i putim hap bilong bret i go insait long dis wantaim ol kaikai i gat pait, sup bilong ol pikinini diwai na wain, na ol i kaikai dispela bret. Long dispela taim stret bilong kaikai, Jisas i tokim ol disaipel bilong en, "Harim gut! Wanpela bilong yupela husait i kaikai wantaim yumi bai i helpim ol birua bilong mi na ol bai i holim mi. Wanwan disaipel ol i wari na askim Jisas olsem, "Ating yu tok long mi bai holim yu, a?" Ol wanwan disaipel ting, Jisas bai i bekim kwesten bilong ol olsem, "nogat" mi no tok long yupela. Jisas i tok, "wanpela bilong yupela husait i bin kisim bret na putim insait long dis na kaikai wantaim mi." Long wei na pasin bilong ol Juda, ol man husait i gat bilip tru long ol yet, ol i save sindaun kaikai wantaim. Em wanpela pasin nogut tru long kaikai wantaim wanpela man na bihain lusim kaikai, na holim dispela man gen. Jisas i soim mak bilong bikpela hevi tru bilong man husait bai i holim em. Jisas i go het na tok olsem, "Pikinini Bilong Man bai i dai olsem Holi Buk bilong God i tok pinis long bipo yet. Jisas i kirapim tingting bilong ol disaipel olsem, ol profet bin tok olsem Mesaia, o Pikinini Bilong Man bai i dai." Jisas i kolim em yet gen olsem Pikinini Bilong Man. Maski em orait long bihainim laik bilong God long Jisas bai i dai, Jisas i givim tok lukaut olsem, man husait i holim em bai kisim taim nogut tru. Jisas i sori tru long dispela man.</w:t>
      </w:r>
    </w:p>
    <w:p>
      <w:pPr/>
      <w:r>
        <w:rPr>
          <w:lang w:val="png_PG" w:bidi="png_PG"/>
        </w:rPr>
      </w:r>
      <w:r>
        <w:rPr>
          <w:lang w:val="png_PG" w:bidi="png_PG"/>
        </w:rPr>
        <w:t>Stop long hia na diskas olsem trensleisen grup: Taim ol man i gat bilip tru long wanpela narapela, ol i save mekim wanem kain samting? Ol pren we yupela i save bilip long ol, wanem kain ol samting ol i no inap long mekim long wanpela narapela?</w:t>
      </w:r>
    </w:p>
    <w:p>
      <w:pPr/>
      <w:r>
        <w:rPr>
          <w:lang w:val="png_PG" w:bidi="png_PG"/>
        </w:rPr>
      </w:r>
      <w:r>
        <w:rPr>
          <w:lang w:val="png_PG" w:bidi="png_PG"/>
        </w:rPr>
        <w:t>Insait long dispela haptok, Jisas i no kolim nem bilong Judas na nogat wanpela sain i soim olsem, Judas bin lusim dispela bikpela bung kaikai hariap tru na i go pinis.</w:t>
      </w:r>
    </w:p>
    <w:p>
      <w:pPr/>
      <w:r>
        <w:rPr>
          <w:lang w:val="png_PG" w:bidi="png_PG"/>
        </w:rPr>
      </w:r>
      <w:r>
        <w:rPr>
          <w:lang w:val="png_PG" w:bidi="png_PG"/>
        </w:rPr>
        <w:t>Taim ol i kaikai, Jisas i brukim bret i go liklik na i tok olsem, "Dispela-em i bodi bilong mi." Ol narapela narapela sios na narapela narapela kain saveman bilong Baibel i save tanim as bilong dispela haptok bilong stori i go narapela kain. Sampela ol i bilip olsem, Jisas i no toktok makim dispela bodi nating bilong en. Ol i bilip olsem Jisas i minim "dispela bodi we i stap laip nau." Em olsem tasol yupela i ken tanim dispela haptok bilong stori olsem, bikpela hap tru Jisas laik traim long tokim disaipel bilong en olsem, em bai i stap wantaim ol long olgeta taim.</w:t>
      </w:r>
    </w:p>
    <w:p>
      <w:pPr/>
      <w:r>
        <w:rPr>
          <w:lang w:val="png_PG" w:bidi="png_PG"/>
        </w:rPr>
      </w:r>
      <w:r>
        <w:rPr>
          <w:lang w:val="png_PG" w:bidi="png_PG"/>
        </w:rPr>
        <w:t>Ating bihain long bikpela kaikai, Jisas i kisim kap i pulap wantaim retpela wain. Em i tenkyu long God long dispela kap wain. Dispela kap wain insait long dispela kaikai bilong tingim Dei God I Larim Ol Israel I Stap Gut, oltaim i makim gutpela pasin bilong God long stap gut namel long ol manmeri na em yet, o kontrak bilong en wantaim ol manmeri bilong en. Jisas i tok olsem, "Dispela em-i blut bilong mi bilong mekim kontrak. Mi kapsaitim bilong helpim planti manmeri." Yumi i no save, Jisas i tok long dispela wain em makim stret blut bilong en, o dispela wain i makim dispela blut.</w:t>
      </w:r>
    </w:p>
    <w:p>
      <w:pPr/>
      <w:r>
        <w:rPr>
          <w:lang w:val="png_PG" w:bidi="png_PG"/>
        </w:rPr>
      </w:r>
      <w:r>
        <w:rPr>
          <w:lang w:val="png_PG" w:bidi="png_PG"/>
        </w:rPr>
        <w:t>Stop long hia na diskas olsem trensleisen grup: Wanem kain mak bilong kastom pasin bilong yupela i save mekim long wei na pasin bilong yupela? Givim sampela piksa bilong ol samting yupela i save mekim, o kaikai we i makim impoten samting bilong lotu, o tok tru i stap gut long wei na pasin bilong yupela.</w:t>
      </w:r>
    </w:p>
    <w:p>
      <w:pPr/>
      <w:r>
        <w:rPr>
          <w:lang w:val="png_PG" w:bidi="png_PG"/>
        </w:rPr>
      </w:r>
      <w:r>
        <w:rPr>
          <w:lang w:val="png_PG" w:bidi="png_PG"/>
        </w:rPr>
        <w:t>Ol disaipel bilong Jisas ol i save gut long dispela kontrak i stap namel ol manmeri bilong God wantaim God. God i promis long stap wantaim ol manmeri bilong en, taim ol i bihainim lo bilong en. Ol manmeri bilong God i brukim kontrak wantaim God, tasol long profet bilong en Jeremaia, God bin promis pinis long ol manmeri bilong en wanpela "nupela kontrak" na em i tok olsem, em bai mekim ol manmeri bilong en bai i save gut tru ol lo bilong en. Em bai stap God bilong ol oltaim</w:t>
      </w:r>
    </w:p>
    <w:p>
      <w:pPr/>
      <w:r>
        <w:rPr>
          <w:lang w:val="png_PG" w:bidi="png_PG"/>
        </w:rPr>
      </w:r>
      <w:r>
        <w:rPr>
          <w:lang w:val="png_PG" w:bidi="png_PG"/>
        </w:rPr>
        <w:t>na ol bai i kamap olsem manmeri bilong en. Olpela kontrak wankain olsem ol planti kontrak, ol i mekim ol dispela kontrak long kastom pasin olsem, pasin bilong kapsait blut. Jisas i soim olsem, em bai i putim nupela kontrak i kam insait, taim em i kapsaitim blut antap long diwai kros. Taim Jisas i tok olsem, blut bilong en bai i kapsait i kam aut, em i olsem retpela wain em i kapsaitim long kap long givim ol disaipel. Em bai i go insait long wanpela kain dai i nogut tru. Em i mekim dispela bilong "planti lain." Planti lain, em i minim olgeta manmeri husait i bilip long em, o olgeta manmeri husait bin stap laip.</w:t>
      </w:r>
    </w:p>
    <w:p>
      <w:pPr/>
      <w:r>
        <w:rPr>
          <w:lang w:val="png_PG" w:bidi="png_PG"/>
        </w:rPr>
      </w:r>
      <w:r>
        <w:rPr>
          <w:lang w:val="png_PG" w:bidi="png_PG"/>
        </w:rPr>
        <w:t>Stop long hia na diskas olsem trensleisen grup: Wanem kain ol kontrak, o promis ol i save mekim long wei na pasin bilong yupela long ol giaman god?</w:t>
      </w:r>
    </w:p>
    <w:p>
      <w:pPr/>
      <w:r>
        <w:rPr>
          <w:lang w:val="png_PG" w:bidi="png_PG"/>
        </w:rPr>
      </w:r>
      <w:r>
        <w:rPr>
          <w:lang w:val="png_PG" w:bidi="png_PG"/>
        </w:rPr>
        <w:t>Orait Jisas i tok olsem, em bai i no inap dring wain, o pikinini bilong wain moa inap long taim mi dringim nupela wain long dispela taim God i bosim olgeta manmeri bilong en insait long kingdom bilong en.</w:t>
      </w:r>
    </w:p>
    <w:p>
      <w:pPr/>
      <w:r>
        <w:rPr>
          <w:lang w:val="png_PG" w:bidi="png_PG"/>
        </w:rPr>
      </w:r>
      <w:r>
        <w:rPr>
          <w:lang w:val="png_PG" w:bidi="png_PG"/>
        </w:rPr>
        <w:t>Long pinis bilong kaikai dispela kaikai bilong tingim Dei God i Larim Ol Israel i Stap Gut, ol manmeri Juda oltaim ol i save singim song, o tokaut strong long ol tok i stap long Buk Song 115 i go long 118 i stap long tingting bilong ol. Buk Song 118 i tok long hau God i save stap wantaim ol manmeri bilong en, na hau laikim bilong en i save stap oltaim oltaim. Ating Jisas na ol disaipel bilong en i singim dispela song, na bihain ol lusim Jerusalem, wokabaut namel long ples i daun, na i go antap long Maunten Oliv.</w:t>
      </w:r>
    </w:p>
    <w:p>
      <w:pPr/>
      <w:r>
        <w:rPr>
          <w:lang w:val="png_PG" w:bidi="png_PG"/>
        </w:rPr>
      </w:r>
      <w:r>
        <w:rPr>
          <w:lang w:val="png_PG" w:bidi="png_PG"/>
        </w:rPr>
        <w:t>Stop long hia na soim trensleisen grup bilong yu wanpela piksa bilong Maunten Oliv, wantaim ples i daun i stap namel long maunten na Jerusalem.</w:t>
      </w:r>
      <w:r>
        <w:rPr>
          <w:lang w:val="png_PG" w:bidi="png_PG"/>
        </w:rPr>
      </w:r>
    </w:p>
    <w:p>
      <w:pPr>
        <w:pStyle w:val="Heading3"/>
      </w:pPr>
      <w:r>
        <w:rPr>
          <w:lang w:val="png_PG" w:bidi="png_PG"/>
        </w:rPr>
        <w:t>Save gut long wanwan Hap bilong Stori</w:t>
      </w:r>
      <w:r>
        <w:rPr>
          <w:lang w:val="png_PG" w:bidi="png_PG"/>
        </w:rPr>
      </w:r>
    </w:p>
    <w:p>
      <w:pPr/>
      <w:r>
        <w:rPr>
          <w:lang w:val="png_PG" w:bidi="png_PG"/>
        </w:rPr>
      </w:r>
      <w:r>
        <w:rPr>
          <w:lang w:val="png_PG" w:bidi="png_PG"/>
        </w:rPr>
        <w:t>PAINIM AUT OL WANWAN HAP BILONG STORI</w:t>
      </w:r>
    </w:p>
    <w:p>
      <w:pPr/>
      <w:r>
        <w:rPr>
          <w:lang w:val="png_PG" w:bidi="png_PG"/>
        </w:rPr>
      </w:r>
      <w:r>
        <w:rPr>
          <w:lang w:val="png_PG" w:bidi="png_PG"/>
        </w:rPr>
        <w:t>Mak 14:12–26</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hap taim, yu bai helpim grup long luksave long stori. Yu bai helpim grup long painim ol hap bilong stori, lain ap bilong stori i stap olsem wanem, na ol man husait i stap insait long stori.</w:t>
      </w:r>
    </w:p>
    <w:p>
      <w:pPr/>
      <w:r>
        <w:rPr>
          <w:lang w:val="png_PG" w:bidi="png_PG"/>
        </w:rPr>
      </w:r>
      <w:r>
        <w:rPr>
          <w:lang w:val="png_PG" w:bidi="png_PG"/>
        </w:rPr>
        <w:t>Dispela stori em i gat 6-pela hap bilong en.</w:t>
      </w:r>
    </w:p>
    <w:p>
      <w:pPr/>
      <w:r>
        <w:rPr>
          <w:lang w:val="png_PG" w:bidi="png_PG"/>
        </w:rPr>
      </w:r>
      <w:r>
        <w:rPr>
          <w:b/>
          <w:lang w:val="png_PG" w:bidi="png_PG"/>
        </w:rPr>
        <w:t>Namba wan hap bilong stori:</w:t>
      </w:r>
      <w:r>
        <w:rPr>
          <w:lang w:val="png_PG" w:bidi="png_PG"/>
        </w:rPr>
        <w:t xml:space="preserve"> Long namba wan hap bilong stori Jisas i toktok wantaim papa bilong haus long usim rum bilong en long kaikai ol bung kaikai Bilong Tingim Dei God I Larim Ol Israel I Stap Gut wantaim ol 12-pela disaipel bilong en.</w:t>
      </w:r>
    </w:p>
    <w:p>
      <w:pPr/>
      <w:r>
        <w:rPr>
          <w:lang w:val="png_PG" w:bidi="png_PG"/>
        </w:rPr>
      </w:r>
      <w:r>
        <w:rPr>
          <w:b/>
          <w:lang w:val="png_PG" w:bidi="png_PG"/>
        </w:rPr>
        <w:t>Namba tu hap bilong stori:</w:t>
      </w:r>
      <w:r>
        <w:rPr>
          <w:lang w:val="png_PG" w:bidi="png_PG"/>
        </w:rPr>
        <w:t xml:space="preserve"> Ol disaipel bilong Jisas i askim em wanem hap long Jerusalem ol bai i redim kaikai Bilong Tingim Dei God I Larim Ol Israel I Stap Gut. Jisas i salim tupela disaipel i go insait long Jerusalem. Jisas i givim ol toktok i go long tupela disaipel long bihainim. Em i tokim tupela long bihainim dispela man husait i karim baket wara, na askim papa bilong haus long soim dispela rum em bin askim long en.</w:t>
      </w:r>
    </w:p>
    <w:p>
      <w:pPr/>
      <w:r>
        <w:rPr>
          <w:lang w:val="png_PG" w:bidi="png_PG"/>
        </w:rPr>
      </w:r>
      <w:r>
        <w:rPr>
          <w:b/>
          <w:lang w:val="png_PG" w:bidi="png_PG"/>
        </w:rPr>
        <w:t>Namba tri hap bilong stori:</w:t>
      </w:r>
      <w:r>
        <w:rPr>
          <w:lang w:val="png_PG" w:bidi="png_PG"/>
        </w:rPr>
        <w:t xml:space="preserve"> Tupela disaipel bilong Jisas i go insait long Jerusalem, na tupela i painim aut olgeta samting Jisas bin tokim tupela, na redim rum bilong kaikai dispela kaikai bilong tingim Dei God I Larim Ol Israel I Stap Gut.</w:t>
      </w:r>
    </w:p>
    <w:p>
      <w:pPr/>
      <w:r>
        <w:rPr>
          <w:lang w:val="png_PG" w:bidi="png_PG"/>
        </w:rPr>
      </w:r>
      <w:r>
        <w:rPr>
          <w:b/>
          <w:lang w:val="png_PG" w:bidi="png_PG"/>
        </w:rPr>
        <w:t>Namba fo hap bilong stori:</w:t>
      </w:r>
      <w:r>
        <w:rPr>
          <w:lang w:val="png_PG" w:bidi="png_PG"/>
        </w:rPr>
        <w:t xml:space="preserve"> Jisas i kamap long dispela rum wantaim ol arapela 12-pela disaipel. Ol i stat long kaikai dispela kaikai Bilong Tingim Dei God I Larim Ol Israel I Stap Gut. Taim ol i putim bret i go insait long dis bilong ol kaikai i gat pait, Jisas i tokim ol disaipel bilong en olsem, wanpela bilong ol disaipel bai i putim em i go long han bilong ol birua. Ol askim ol yet i go kam olsem, "Ating em tok long mi, a?"</w:t>
      </w:r>
    </w:p>
    <w:p>
      <w:pPr/>
      <w:r>
        <w:rPr>
          <w:lang w:val="png_PG" w:bidi="png_PG"/>
        </w:rPr>
      </w:r>
      <w:r>
        <w:rPr>
          <w:b/>
          <w:lang w:val="png_PG" w:bidi="png_PG"/>
        </w:rPr>
        <w:t>Namba 5 hap bilong stori:</w:t>
      </w:r>
      <w:r>
        <w:rPr>
          <w:lang w:val="png_PG" w:bidi="png_PG"/>
        </w:rPr>
        <w:t xml:space="preserve"> Jisas i kisim bret na tok olsem dispela em-bodi bilong mi. Em i kisim kap wain na tok olsem dispela em-blut bilong mi, dispela i strongim dispela kontrak bikos blut bilong mi bai i kapsait i kam aut long bodi bilong mi, i wankain stret olsem wain i kapsait i kam aut long dispela kap.</w:t>
      </w:r>
    </w:p>
    <w:p>
      <w:pPr/>
      <w:r>
        <w:rPr>
          <w:lang w:val="png_PG" w:bidi="png_PG"/>
        </w:rPr>
      </w:r>
      <w:r>
        <w:rPr>
          <w:b/>
          <w:lang w:val="png_PG" w:bidi="png_PG"/>
        </w:rPr>
        <w:t>Namba 6 hap bilong stori:</w:t>
      </w:r>
      <w:r>
        <w:rPr>
          <w:lang w:val="png_PG" w:bidi="png_PG"/>
        </w:rPr>
        <w:t xml:space="preserve"> Jisas wantaim ol disaipel bilong en ol i singim song bilong tok tenkyu long God, na ol i wokabaut i go antap long Maunten Oliv.</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w:t>
      </w:r>
    </w:p>
    <w:p>
      <w:pPr>
        <w:pStyle w:val="ListBullet"/>
        <w:spacing w:line="240" w:lineRule="auto"/>
        <w:ind w:left="720"/>
      </w:pPr>
      <w:r>
        <w:rPr>
          <w:lang w:val="png_PG" w:bidi="png_PG"/>
        </w:rPr>
      </w:r>
      <w:r>
        <w:rPr>
          <w:lang w:val="png_PG" w:bidi="png_PG"/>
        </w:rPr>
        <w:t>Tupela disaipel husait i go insait long Jerusalem long redim rum bilong kaikai</w:t>
      </w:r>
    </w:p>
    <w:p>
      <w:pPr>
        <w:pStyle w:val="ListBullet"/>
        <w:spacing w:line="240" w:lineRule="auto"/>
        <w:ind w:left="720"/>
      </w:pPr>
      <w:r>
        <w:rPr>
          <w:lang w:val="png_PG" w:bidi="png_PG"/>
        </w:rPr>
      </w:r>
      <w:r>
        <w:rPr>
          <w:lang w:val="png_PG" w:bidi="png_PG"/>
        </w:rPr>
        <w:t>Dispela man husait i karim baket wara</w:t>
      </w:r>
    </w:p>
    <w:p>
      <w:pPr>
        <w:pStyle w:val="ListBullet"/>
        <w:spacing w:line="240" w:lineRule="auto"/>
        <w:ind w:left="720"/>
      </w:pPr>
      <w:r>
        <w:rPr>
          <w:lang w:val="png_PG" w:bidi="png_PG"/>
        </w:rPr>
      </w:r>
      <w:r>
        <w:rPr>
          <w:lang w:val="png_PG" w:bidi="png_PG"/>
        </w:rPr>
        <w:t>Papa bilong haus</w:t>
      </w:r>
    </w:p>
    <w:p>
      <w:pPr/>
      <w:r>
        <w:rPr>
          <w:lang w:val="png_PG" w:bidi="png_PG"/>
        </w:rPr>
      </w:r>
      <w:r>
        <w:rPr>
          <w:lang w:val="png_PG" w:bidi="png_PG"/>
        </w:rPr>
        <w:t>Insait long dispela hap taim, grup mas i gat stori kadbod, drowin aut, o usim sampela gutpela tingting long pulim tingting bilong ol man inap luksave long stori, na long eksen i stap insait long en.</w:t>
      </w:r>
    </w:p>
    <w:p>
      <w:pPr/>
      <w:r>
        <w:rPr>
          <w:lang w:val="png_PG" w:bidi="png_PG"/>
        </w:rPr>
      </w:r>
      <w:r>
        <w:rPr>
          <w:lang w:val="png_PG" w:bidi="png_PG"/>
        </w:rPr>
        <w:t>Em impoten long tingim gut olsem, Mak i tokim yumi wanem taim dispela samting bai i kamap stret. Em i kamap long namba wan dei bilong bikpela dei bilong lotu taim ol manmeri Juda i kaikai bret i nogat yis. Em long dispela dei we ol wanwan famili bilong lain Juda i kisim sipsip i go long Tempel bilong tingim De God I Larim Ol Israel I Stap Gut. Na ol i askim pris long mekim ofa bilong ol i go long God.</w:t>
      </w:r>
    </w:p>
    <w:p>
      <w:pPr/>
      <w:r>
        <w:rPr>
          <w:lang w:val="png_PG" w:bidi="png_PG"/>
        </w:rPr>
      </w:r>
      <w:r>
        <w:rPr>
          <w:lang w:val="png_PG" w:bidi="png_PG"/>
        </w:rPr>
        <w:t>Em impoten long tingim gut olsem, Jisas mas redim pinis bipo yet wantaim wanpela pren i stap insait long Jerusalem long usim dispela rum i stap antap long haus bilong redim kaikai bilong tingim De God I Larim Ol Israel I Stap Gut.</w:t>
      </w:r>
    </w:p>
    <w:p>
      <w:pPr/>
      <w:r>
        <w:rPr>
          <w:lang w:val="png_PG" w:bidi="png_PG"/>
        </w:rPr>
      </w:r>
      <w:r>
        <w:rPr>
          <w:lang w:val="png_PG" w:bidi="png_PG"/>
        </w:rPr>
        <w:t>Em impoten long tingim gut olsem, ol disaipel askim Jisas wanem hap insait long Jerusalem ol bai go na redim kaikai bilong tingim De God I Larim Ol Israel I Stap Gut, em olsem na Jisas i salim tupela bilong ol disaipel bilong en i go long taun. Bipo long tupela i go, Jisas i tokim wanem tupela bai i bihainim na mekim. Jisas i tokim tupela long painim man karim baket wara. Jisas i tok olsem, taim tupela i kamap long haus, tupela i mas tokim papa bilong haus, 'Tisas i tok olsem, "Rum bilong mi i stap long we na mi wantaim ol disaipel bilong mi, mipela i ken kaikai dispela kaikai bilong tingim De God I Larim Ol Israel I Stap Gut?" ' Dispela em gutpela wei long askim na em bai i soim rum Jisas bin askim pinis long usim. Jisas i tok olsem papa bilong haus bai kisim tupela i go na soim dispela rum. Dispela rum em bai i bikpela rum, na em bai i stap long antap plua bilong haus.</w:t>
      </w:r>
    </w:p>
    <w:p>
      <w:pPr/>
      <w:r>
        <w:rPr>
          <w:lang w:val="png_PG" w:bidi="png_PG"/>
        </w:rPr>
      </w:r>
      <w:r>
        <w:rPr>
          <w:lang w:val="png_PG" w:bidi="png_PG"/>
        </w:rPr>
        <w:t>Bihain long Jisas i tokim tupela disaipel wanem samting tupela bai i mekim, tupela i go insait long Jerusalem long bihainim stret na mekim wanem Jisas i tokim tupela long mekim. Taim tupela i go kamap long dispela siti, tupela i lukim dispela man i karim baket wara. Dispela man i go long haus na tupela i bihainim em, ating tupela i no toktok wantaim em. Ating dispela man i karim baket wara, em i no papa bilong haus. Taim em i go kamap long haus, tupela disaipel i go lukim papa bilong haus. Tupela i tokim em, "Tisas i tok olsem, 'Rum bilong mi i stap long we na mi wantaim ol disaipel bilong mi, mipela i ken kaikai dispela kaikai bilong tingim De God I Larim Ol Israel I Stap Gut?" ' Papa bilong haus i kisim tupela i go antap rum bilong haus, na tupela i stat long redim bret, ol kaikai i gat pait na wain.</w:t>
      </w:r>
    </w:p>
    <w:p>
      <w:pPr/>
      <w:r>
        <w:rPr>
          <w:lang w:val="png_PG" w:bidi="png_PG"/>
        </w:rPr>
      </w:r>
      <w:r>
        <w:rPr>
          <w:lang w:val="png_PG" w:bidi="png_PG"/>
        </w:rPr>
        <w:t>Jisas wantaim ol arapela 12-pela disaipel i go insait long Jerusalem. Olgeta i go insait long dispela haus insait long dispela rum. Ol i sindaun raunim tebol bihainim kastom pasin bilong ol long stap long bikpela bung kaikai. Ol i stat long dring kap wain na ol i kaikai.</w:t>
      </w:r>
    </w:p>
    <w:p>
      <w:pPr/>
      <w:r>
        <w:rPr>
          <w:lang w:val="png_PG" w:bidi="png_PG"/>
        </w:rPr>
      </w:r>
      <w:r>
        <w:rPr>
          <w:lang w:val="png_PG" w:bidi="png_PG"/>
        </w:rPr>
        <w:t>Taim ol i kaikai na stap, Jisas i tok olsem, Harim gut! Wanpela man namel long yupela bai i putim mi i go long han bilong ol man i birua long mi." Ol disaipel i wari na wanwan i askim em olsem, "Ating yu tok long mi, a?" Jisas i tok olsem, "Dispela man em wanpela namel long yupela 12-pela. Em wanpela man i bin kisim bret na putim insait long dis wantaim mi." Jisas i go het na tok olsem, "Pikinini Bilong Man bai i dai, olsem Holi Buk bilong God i tok pinis long em bai i dai. Em olsem tasol, sori tumas long dispela man i givim Pikinini Bilong Man long han bilong ol birua. Mobeta mama i no bin karim dispela man."</w:t>
      </w:r>
    </w:p>
    <w:p>
      <w:pPr/>
      <w:r>
        <w:rPr>
          <w:lang w:val="png_PG" w:bidi="png_PG"/>
        </w:rPr>
      </w:r>
      <w:r>
        <w:rPr>
          <w:lang w:val="png_PG" w:bidi="png_PG"/>
        </w:rPr>
        <w:t>Ol disaipel wantaim Jisas ol i kaikai i stap na Jisas i kisim sampela bret. Em i brukim dispela bret i go liklik, na em i givim ol disaipel bilong en na em i tok olsem, "Dispela em-bodi bilong mi."</w:t>
      </w:r>
    </w:p>
    <w:p>
      <w:pPr/>
      <w:r>
        <w:rPr>
          <w:lang w:val="png_PG" w:bidi="png_PG"/>
        </w:rPr>
      </w:r>
      <w:r>
        <w:rPr>
          <w:lang w:val="png_PG" w:bidi="png_PG"/>
        </w:rPr>
        <w:t>Orait Jisas i kisim kap i gat retpela wain, na i tok tenkyu long God long dispela wain. Jisas i givim dispela kap raun long wanwan disaipel, na ol i dring wan maus long dispela kap. Jisas i tok olsem, "Dispela em-blut bilong mi, i kapsait bilong mekim kontrak namel long God na ol manmeri bilong en. Blut bilong mi i kapsait olsem dispela retpela wain olsem ofa bilong helpim planti manmeri. Harim gut! Mi bai i no inap dring wain gen inap mi dring dispela wain taim God i kam long bosim dispela graun na stap wantaim ol manmeri bilong en."</w:t>
      </w:r>
    </w:p>
    <w:p>
      <w:pPr/>
      <w:r>
        <w:rPr>
          <w:lang w:val="png_PG" w:bidi="png_PG"/>
        </w:rPr>
      </w:r>
      <w:r>
        <w:rPr>
          <w:lang w:val="png_PG" w:bidi="png_PG"/>
        </w:rPr>
        <w:t>Long pinis bilong dispela kaikai, ol disaipel lusim Jerusalem na wokabaut namel long ples i daun na i go bek antap long Maunten Oliv.</w:t>
      </w:r>
      <w:r>
        <w:rPr>
          <w:lang w:val="png_PG" w:bidi="png_PG"/>
        </w:rPr>
      </w:r>
    </w:p>
    <w:p>
      <w:pPr>
        <w:pStyle w:val="Heading3"/>
      </w:pPr>
      <w:r>
        <w:rPr>
          <w:lang w:val="png_PG" w:bidi="png_PG"/>
        </w:rPr>
        <w:t>Putim yu yet insait long stori</w:t>
      </w:r>
      <w:r>
        <w:rPr>
          <w:lang w:val="png_PG" w:bidi="png_PG"/>
        </w:rPr>
        <w:t>None</w:t>
      </w:r>
    </w:p>
    <w:p>
      <w:pPr>
        <w:pStyle w:val="Heading3"/>
      </w:pPr>
      <w:r>
        <w:rPr>
          <w:lang w:val="png_PG" w:bidi="png_PG"/>
        </w:rPr>
        <w:t>Save gut long ol samting we i no klia</w:t>
      </w:r>
      <w:r>
        <w:rPr>
          <w:lang w:val="png_PG" w:bidi="png_PG"/>
        </w:rPr>
      </w:r>
    </w:p>
    <w:p>
      <w:pPr/>
      <w:r>
        <w:rPr>
          <w:lang w:val="png_PG" w:bidi="png_PG"/>
        </w:rPr>
      </w:r>
      <w:r>
        <w:rPr>
          <w:lang w:val="png_PG" w:bidi="png_PG"/>
        </w:rPr>
        <w:t>PULAPIM SPEIS</w:t>
      </w:r>
    </w:p>
    <w:p>
      <w:pPr/>
      <w:r>
        <w:rPr>
          <w:lang w:val="png_PG" w:bidi="png_PG"/>
        </w:rPr>
      </w:r>
      <w:r>
        <w:rPr>
          <w:lang w:val="png_PG" w:bidi="png_PG"/>
        </w:rPr>
        <w:t>Mak 14:12–26</w:t>
      </w:r>
    </w:p>
    <w:p>
      <w:pPr/>
      <w:r>
        <w:rPr>
          <w:lang w:val="png_PG" w:bidi="png_PG"/>
        </w:rPr>
      </w:r>
      <w:r>
        <w:rPr>
          <w:lang w:val="png_PG" w:bidi="png_PG"/>
        </w:rPr>
        <w:t>Harim gut tok i stap insait wanpela taim, stat wantaim isi wan long yupela i ken klia long tok ol i tanim na raitim long en.</w:t>
      </w:r>
    </w:p>
    <w:p>
      <w:pPr/>
      <w:r>
        <w:rPr>
          <w:lang w:val="png_PG" w:bidi="png_PG"/>
        </w:rPr>
      </w:r>
      <w:r>
        <w:rPr>
          <w:lang w:val="png_PG" w:bidi="png_PG"/>
        </w:rPr>
        <w:t xml:space="preserve">Dispela stori i stat long namba wan dei bilong </w:t>
      </w:r>
      <w:r>
        <w:rPr>
          <w:b/>
          <w:lang w:val="png_PG" w:bidi="png_PG"/>
        </w:rPr>
        <w:t>Ol Bikpela Dei Bilong Bret I Nogat Yis</w:t>
      </w:r>
      <w:r>
        <w:rPr>
          <w:lang w:val="png_PG" w:bidi="png_PG"/>
        </w:rPr>
        <w:t xml:space="preserve"> taim dispela yangpela sipsip bilong tingim </w:t>
      </w:r>
      <w:r>
        <w:rPr>
          <w:b/>
          <w:lang w:val="png_PG" w:bidi="png_PG"/>
        </w:rPr>
        <w:t>Dei God I Larim Ol Israel I Stap Gut</w:t>
      </w:r>
      <w:r>
        <w:rPr>
          <w:lang w:val="png_PG" w:bidi="png_PG"/>
        </w:rPr>
        <w:t xml:space="preserve">, ol bin kilim na mekim </w:t>
      </w:r>
      <w:r>
        <w:rPr>
          <w:b/>
          <w:lang w:val="png_PG" w:bidi="png_PG"/>
        </w:rPr>
        <w:t>ofa</w:t>
      </w:r>
      <w:r>
        <w:rPr>
          <w:lang w:val="png_PG" w:bidi="png_PG"/>
        </w:rPr>
        <w:t xml:space="preserve">. Trensleitim </w:t>
      </w:r>
      <w:r>
        <w:rPr>
          <w:b/>
          <w:lang w:val="png_PG" w:bidi="png_PG"/>
        </w:rPr>
        <w:t>Ol Bikpela Dei Bilong Bret I Nogat Yis</w:t>
      </w:r>
      <w:r>
        <w:rPr>
          <w:lang w:val="png_PG" w:bidi="png_PG"/>
        </w:rPr>
        <w:t xml:space="preserve"> na </w:t>
      </w:r>
      <w:r>
        <w:rPr>
          <w:b/>
          <w:lang w:val="png_PG" w:bidi="png_PG"/>
        </w:rPr>
        <w:t>Bikpela Dei Bilong Tingim Dei God I Larim Ol Israel I Stap Gut</w:t>
      </w:r>
      <w:r>
        <w:rPr>
          <w:lang w:val="png_PG" w:bidi="png_PG"/>
        </w:rPr>
        <w:t xml:space="preserve"> long wankain wei olsem, yupela bin trensleitim long pastaim stori. Na tingim gut olsem nem bilong ol bikpela dei bilong lotu i stap insait pinis long bikpela wod list.</w:t>
      </w:r>
    </w:p>
    <w:p>
      <w:pPr/>
      <w:r>
        <w:rPr>
          <w:lang w:val="png_PG" w:bidi="png_PG"/>
        </w:rPr>
      </w:r>
      <w:r>
        <w:rPr>
          <w:lang w:val="png_PG" w:bidi="png_PG"/>
        </w:rPr>
        <w:t xml:space="preserve">Trensleitim dispela wod </w:t>
      </w:r>
      <w:r>
        <w:rPr>
          <w:b/>
          <w:lang w:val="png_PG" w:bidi="png_PG"/>
        </w:rPr>
        <w:t>ofa</w:t>
      </w:r>
      <w:r>
        <w:rPr>
          <w:lang w:val="png_PG" w:bidi="png_PG"/>
        </w:rPr>
        <w:t xml:space="preserve"> long wankain wei yupela bin trensleitim long ol pastaim stori na tingim gut olsem, dispela wod </w:t>
      </w:r>
      <w:r>
        <w:rPr>
          <w:b/>
          <w:lang w:val="png_PG" w:bidi="png_PG"/>
        </w:rPr>
        <w:t>ofa</w:t>
      </w:r>
      <w:r>
        <w:rPr>
          <w:lang w:val="png_PG" w:bidi="png_PG"/>
        </w:rPr>
        <w:t xml:space="preserve"> i stap insait long bikpela wod list.</w:t>
      </w:r>
    </w:p>
    <w:p>
      <w:pPr/>
      <w:r>
        <w:rPr>
          <w:lang w:val="png_PG" w:bidi="png_PG"/>
        </w:rPr>
      </w:r>
      <w:r>
        <w:rPr>
          <w:lang w:val="png_PG" w:bidi="png_PG"/>
        </w:rPr>
        <w:t xml:space="preserve">Ol </w:t>
      </w:r>
      <w:r>
        <w:rPr>
          <w:b/>
          <w:lang w:val="png_PG" w:bidi="png_PG"/>
        </w:rPr>
        <w:t>disaipel</w:t>
      </w:r>
      <w:r>
        <w:rPr>
          <w:lang w:val="png_PG" w:bidi="png_PG"/>
        </w:rPr>
        <w:t xml:space="preserve"> bilong Jisas i askim em wanem hap ol bai i redim dispela kaikai bilong tingim De God I Larim Ol Israel I Stap Gut. Trensleitim </w:t>
      </w:r>
      <w:r>
        <w:rPr>
          <w:b/>
          <w:lang w:val="png_PG" w:bidi="png_PG"/>
        </w:rPr>
        <w:t>disaipel</w:t>
      </w:r>
      <w:r>
        <w:rPr>
          <w:lang w:val="png_PG" w:bidi="png_PG"/>
        </w:rPr>
        <w:t xml:space="preserve"> long wankain wei olsem yupela bin trensleitim i kam long pastaim stori, na tingim gut olsem </w:t>
      </w:r>
      <w:r>
        <w:rPr>
          <w:b/>
          <w:lang w:val="png_PG" w:bidi="png_PG"/>
        </w:rPr>
        <w:t>disaipel</w:t>
      </w:r>
      <w:r>
        <w:rPr>
          <w:lang w:val="png_PG" w:bidi="png_PG"/>
        </w:rPr>
        <w:t xml:space="preserve"> i stap long bikpela wod list.</w:t>
      </w:r>
    </w:p>
    <w:p>
      <w:pPr/>
      <w:r>
        <w:rPr>
          <w:lang w:val="png_PG" w:bidi="png_PG"/>
        </w:rPr>
      </w:r>
      <w:r>
        <w:rPr>
          <w:lang w:val="png_PG" w:bidi="png_PG"/>
        </w:rPr>
        <w:t>Jisas i tokim ol disaipel bilong en long tokim papa bilong haus olsem, "</w:t>
      </w:r>
      <w:r>
        <w:rPr>
          <w:b/>
          <w:lang w:val="png_PG" w:bidi="png_PG"/>
        </w:rPr>
        <w:t>Tisa</w:t>
      </w:r>
      <w:r>
        <w:rPr>
          <w:lang w:val="png_PG" w:bidi="png_PG"/>
        </w:rPr>
        <w:t xml:space="preserve"> i tok, 'Rum bilong mi i stap we na mi wantaim ol disaipel bilong mi, mipela i ken kaikai dispela kaikai bilong tingim De God I Larim Ol Israel I Stap Gut?" ' Trensleitim </w:t>
      </w:r>
      <w:r>
        <w:rPr>
          <w:b/>
          <w:lang w:val="png_PG" w:bidi="png_PG"/>
        </w:rPr>
        <w:t>tisa</w:t>
      </w:r>
      <w:r>
        <w:rPr>
          <w:lang w:val="png_PG" w:bidi="png_PG"/>
        </w:rPr>
        <w:t xml:space="preserve"> long wankain wei olsem yupela bin trensleitim i kam long ol pastaim stori, na tingim gut olsem dispela wod </w:t>
      </w:r>
      <w:r>
        <w:rPr>
          <w:b/>
          <w:lang w:val="png_PG" w:bidi="png_PG"/>
        </w:rPr>
        <w:t>tisa</w:t>
      </w:r>
      <w:r>
        <w:rPr>
          <w:lang w:val="png_PG" w:bidi="png_PG"/>
        </w:rPr>
        <w:t xml:space="preserve"> i stap insait long bikpela wod list. Dispela rum em wanpela rum i stap tasol olsem wanpela man i gat rum i stap nating bilong ol man i kam usim. Long ples i stap longwe long hauslain, planti haus i stap long lebel wan, tasol insait long Jerusalem yupela bai painim ol sampela haus i stap long lebel tu. Dispela rum em i gat tebol na ol lonpela sia samting, mat na ol samting bilong kisim wara.</w:t>
      </w:r>
    </w:p>
    <w:p>
      <w:pPr/>
      <w:r>
        <w:rPr>
          <w:lang w:val="png_PG" w:bidi="png_PG"/>
        </w:rPr>
      </w:r>
      <w:r>
        <w:rPr>
          <w:lang w:val="png_PG" w:bidi="png_PG"/>
        </w:rPr>
        <w:t xml:space="preserve">Jisas i kam kamap long dispela haus wantaim ol </w:t>
      </w:r>
      <w:r>
        <w:rPr>
          <w:b/>
          <w:lang w:val="png_PG" w:bidi="png_PG"/>
        </w:rPr>
        <w:t>12-pela</w:t>
      </w:r>
      <w:r>
        <w:rPr>
          <w:lang w:val="png_PG" w:bidi="png_PG"/>
        </w:rPr>
        <w:t xml:space="preserve"> long dispela rum. Ol </w:t>
      </w:r>
      <w:r>
        <w:rPr>
          <w:b/>
          <w:lang w:val="png_PG" w:bidi="png_PG"/>
        </w:rPr>
        <w:t>12-pela</w:t>
      </w:r>
      <w:r>
        <w:rPr>
          <w:lang w:val="png_PG" w:bidi="png_PG"/>
        </w:rPr>
        <w:t xml:space="preserve"> i tok long 12-pela man husait i past wantaim Jisas na bihainim em, ol i save kolim ol olsem ol disaipel insait long Nupela Testamen.</w:t>
      </w:r>
    </w:p>
    <w:p>
      <w:pPr/>
      <w:r>
        <w:rPr>
          <w:lang w:val="png_PG" w:bidi="png_PG"/>
        </w:rPr>
      </w:r>
      <w:r>
        <w:rPr>
          <w:lang w:val="png_PG" w:bidi="png_PG"/>
        </w:rPr>
        <w:t xml:space="preserve">Jisas i tokim ol disaipel bilong en olsem, wanpela man namel long yupela bai i putim mi i go long han bilong ol man i birua long mi. Em i tok olsem, em yet </w:t>
      </w:r>
      <w:r>
        <w:rPr>
          <w:b/>
          <w:lang w:val="png_PG" w:bidi="png_PG"/>
        </w:rPr>
        <w:t>Pikinini Bilong Man</w:t>
      </w:r>
      <w:r>
        <w:rPr>
          <w:lang w:val="png_PG" w:bidi="png_PG"/>
        </w:rPr>
        <w:t xml:space="preserve"> bai i dai, olsem </w:t>
      </w:r>
      <w:r>
        <w:rPr>
          <w:b/>
          <w:lang w:val="png_PG" w:bidi="png_PG"/>
        </w:rPr>
        <w:t>Holi Buk</w:t>
      </w:r>
      <w:r>
        <w:rPr>
          <w:lang w:val="png_PG" w:bidi="png_PG"/>
        </w:rPr>
        <w:t xml:space="preserve"> bilong God i tok pinis long em i mas i dai. Trensleitim </w:t>
      </w:r>
      <w:r>
        <w:rPr>
          <w:b/>
          <w:lang w:val="png_PG" w:bidi="png_PG"/>
        </w:rPr>
        <w:t>Pikinini Bilong Man</w:t>
      </w:r>
      <w:r>
        <w:rPr>
          <w:lang w:val="png_PG" w:bidi="png_PG"/>
        </w:rPr>
        <w:t xml:space="preserve"> na </w:t>
      </w:r>
      <w:r>
        <w:rPr>
          <w:b/>
          <w:lang w:val="png_PG" w:bidi="png_PG"/>
        </w:rPr>
        <w:t>Holi Buk</w:t>
      </w:r>
      <w:r>
        <w:rPr>
          <w:lang w:val="png_PG" w:bidi="png_PG"/>
        </w:rPr>
        <w:t xml:space="preserve"> olsem, yupela bin trensleitim i kam long pastaim stori. Na tingim gut olsem tok Pikinini Bilong Man na Holi Buk i stap insait long bikpela wod list.</w:t>
      </w:r>
    </w:p>
    <w:p>
      <w:pPr/>
      <w:r>
        <w:rPr>
          <w:lang w:val="png_PG" w:bidi="png_PG"/>
        </w:rPr>
      </w:r>
      <w:r>
        <w:rPr>
          <w:lang w:val="png_PG" w:bidi="png_PG"/>
        </w:rPr>
        <w:t>Long tok Aramaik, dispela tokples, em Jisas wantaim ol disaipel i save usim, em i nogat eksen bilong dispela wod long Inglis "is." Jisas i tok stret na tok olsem, "</w:t>
      </w:r>
      <w:r>
        <w:rPr>
          <w:b/>
          <w:lang w:val="png_PG" w:bidi="png_PG"/>
        </w:rPr>
        <w:t>Dispela em-bodi bilong mi</w:t>
      </w:r>
      <w:r>
        <w:rPr>
          <w:lang w:val="png_PG" w:bidi="png_PG"/>
        </w:rPr>
        <w:t>," na "</w:t>
      </w:r>
      <w:r>
        <w:rPr>
          <w:b/>
          <w:lang w:val="png_PG" w:bidi="png_PG"/>
        </w:rPr>
        <w:t>Dispela em-blut bilong mi</w:t>
      </w:r>
      <w:r>
        <w:rPr>
          <w:lang w:val="png_PG" w:bidi="png_PG"/>
        </w:rPr>
        <w:t>." Long wanem yumi i no save wanem samting Jisas i minim insait long dispela haptok, Ol narapela narapela sios na narapela narapela kain saveman bilong Baibel i save tanim as bilong dispela haptok bilong stori i go narapela kain. Sampela ol i bilip olsem, Jisas i no toktok long dispela bodi na blut nating. Ol i bilip olsem Jisas i minim "dispela bodi we i stap laip nau." Em olsem tasol yupela i ken tanim dispela haptok bilong stori olsem, bikpela hap tru Jisas laik traim long tokim disaipel bilong en olsem, em bai i stap wantaim ol long olgeta taim.</w:t>
      </w:r>
    </w:p>
    <w:p>
      <w:pPr/>
      <w:r>
        <w:rPr>
          <w:lang w:val="png_PG" w:bidi="png_PG"/>
        </w:rPr>
      </w:r>
      <w:r>
        <w:rPr>
          <w:b/>
          <w:lang w:val="png_PG" w:bidi="png_PG"/>
        </w:rPr>
        <w:t>Bodi</w:t>
      </w:r>
      <w:r>
        <w:rPr>
          <w:lang w:val="png_PG" w:bidi="png_PG"/>
        </w:rPr>
        <w:t xml:space="preserve"> i minim dispela bodi i stap laip, em i tok long bodi i no stap laip o bodi i dai pinis.</w:t>
      </w:r>
    </w:p>
    <w:p>
      <w:pPr/>
      <w:r>
        <w:rPr>
          <w:lang w:val="png_PG" w:bidi="png_PG"/>
        </w:rPr>
      </w:r>
      <w:r>
        <w:rPr>
          <w:lang w:val="png_PG" w:bidi="png_PG"/>
        </w:rPr>
        <w:t xml:space="preserve">Jisas i kisim </w:t>
      </w:r>
      <w:r>
        <w:rPr>
          <w:b/>
          <w:lang w:val="png_PG" w:bidi="png_PG"/>
        </w:rPr>
        <w:t>kap</w:t>
      </w:r>
      <w:r>
        <w:rPr>
          <w:lang w:val="png_PG" w:bidi="png_PG"/>
        </w:rPr>
        <w:t>. Dispela em mas kap pulap wantaim wain, tanim pinis wantaim wara long en.</w:t>
      </w:r>
    </w:p>
    <w:p>
      <w:pPr/>
      <w:r>
        <w:rPr>
          <w:lang w:val="png_PG" w:bidi="png_PG"/>
        </w:rPr>
      </w:r>
      <w:r>
        <w:rPr>
          <w:lang w:val="png_PG" w:bidi="png_PG"/>
        </w:rPr>
        <w:t xml:space="preserve">Jisas i tok olsem blut bilong en, em bai i kapsait long taim bilong dai bilong en, em bai i strongim </w:t>
      </w:r>
      <w:r>
        <w:rPr>
          <w:b/>
          <w:lang w:val="png_PG" w:bidi="png_PG"/>
        </w:rPr>
        <w:t>kontrak</w:t>
      </w:r>
      <w:r>
        <w:rPr>
          <w:lang w:val="png_PG" w:bidi="png_PG"/>
        </w:rPr>
        <w:t xml:space="preserve"> namel long God wantaim ol manmeri bilong en. Dispela </w:t>
      </w:r>
      <w:r>
        <w:rPr>
          <w:b/>
          <w:lang w:val="png_PG" w:bidi="png_PG"/>
        </w:rPr>
        <w:t>kontrak</w:t>
      </w:r>
      <w:r>
        <w:rPr>
          <w:lang w:val="png_PG" w:bidi="png_PG"/>
        </w:rPr>
        <w:t xml:space="preserve"> em wanpela promis God bai i helpim ol manmeri husait i bilip tru long Jisas olsem, em i dispela ofa bilong sin bilong ol. Sampela ol trensleisen bilong Baibel i tok </w:t>
      </w:r>
      <w:r>
        <w:rPr>
          <w:b/>
          <w:lang w:val="png_PG" w:bidi="png_PG"/>
        </w:rPr>
        <w:t>kontrak</w:t>
      </w:r>
      <w:r>
        <w:rPr>
          <w:lang w:val="png_PG" w:bidi="png_PG"/>
        </w:rPr>
        <w:t xml:space="preserve"> na sampela baibel i tok olsem nupela kontrak.</w:t>
      </w:r>
    </w:p>
    <w:p>
      <w:pPr/>
      <w:r>
        <w:rPr>
          <w:lang w:val="png_PG" w:bidi="png_PG"/>
        </w:rPr>
      </w:r>
      <w:r>
        <w:rPr>
          <w:lang w:val="png_PG" w:bidi="png_PG"/>
        </w:rPr>
        <w:t xml:space="preserve">Tok we i kamap planti taim insait long baibel i tok, kontrak. Lukim bikpela wod list long kisim moa tingting long dispela wod </w:t>
      </w:r>
      <w:r>
        <w:rPr>
          <w:b/>
          <w:lang w:val="png_PG" w:bidi="png_PG"/>
        </w:rPr>
        <w:t>kontrak.</w:t>
      </w:r>
    </w:p>
    <w:p>
      <w:pPr/>
      <w:r>
        <w:rPr>
          <w:lang w:val="png_PG" w:bidi="png_PG"/>
        </w:rPr>
      </w:r>
      <w:r>
        <w:rPr>
          <w:b/>
          <w:lang w:val="png_PG" w:bidi="png_PG"/>
        </w:rPr>
        <w:t>Jisas i tok olsem, blut bilong en bai i kapsait i kam aut olsem wanpela ofa bilong planti man,</w:t>
      </w:r>
      <w:r>
        <w:rPr>
          <w:lang w:val="png_PG" w:bidi="png_PG"/>
        </w:rPr>
        <w:t xml:space="preserve"> wankain olsem yupela i kapsaitim wain long kap. Jisas bai i olsem ofa long helpim "planti." "Planti" em olsem wanpela tok bilong tanim, long minim "olgeta manmeri." Em bai i tok long olgeta manmeri husait i bilip tru long Jisas olsem ofa, o olgeta manmeri husait bin stap laip.</w:t>
      </w:r>
    </w:p>
    <w:p>
      <w:pPr/>
      <w:r>
        <w:rPr>
          <w:lang w:val="png_PG" w:bidi="png_PG"/>
        </w:rPr>
      </w:r>
      <w:r>
        <w:rPr>
          <w:lang w:val="png_PG" w:bidi="png_PG"/>
        </w:rPr>
        <w:t xml:space="preserve">Orait Jisas i tok olsem, em bai i no inap dringim moa gen dispela </w:t>
      </w:r>
      <w:r>
        <w:rPr>
          <w:b/>
          <w:lang w:val="png_PG" w:bidi="png_PG"/>
        </w:rPr>
        <w:t>pikinini bilong diwai wain</w:t>
      </w:r>
      <w:r>
        <w:rPr>
          <w:lang w:val="png_PG" w:bidi="png_PG"/>
        </w:rPr>
        <w:t xml:space="preserve"> inap long taim mi dringim nupela wain insait long kingdom bilong God. Painim </w:t>
      </w:r>
      <w:r>
        <w:rPr>
          <w:b/>
          <w:lang w:val="png_PG" w:bidi="png_PG"/>
        </w:rPr>
        <w:t>Kingdom bilong God</w:t>
      </w:r>
      <w:r>
        <w:rPr>
          <w:lang w:val="png_PG" w:bidi="png_PG"/>
        </w:rPr>
        <w:t xml:space="preserve"> insait long bikpela wod list. Dispela </w:t>
      </w:r>
      <w:r>
        <w:rPr>
          <w:b/>
          <w:lang w:val="png_PG" w:bidi="png_PG"/>
        </w:rPr>
        <w:t>pikinini bilong diwain wain</w:t>
      </w:r>
      <w:r>
        <w:rPr>
          <w:lang w:val="png_PG" w:bidi="png_PG"/>
        </w:rPr>
        <w:t xml:space="preserve"> i tok long wain, ol i mekim long ol grep ol i draim long en. Ol grep i save kamap long wanpela rop, olsem na yupela mas usim wanpela wod long rop em bai i minim olsem, pikinini kaikai i save kamap antap long en.</w:t>
      </w:r>
    </w:p>
    <w:p>
      <w:pPr/>
      <w:r>
        <w:rPr>
          <w:lang w:val="png_PG" w:bidi="png_PG"/>
        </w:rPr>
      </w:r>
      <w:r>
        <w:rPr>
          <w:lang w:val="png_PG" w:bidi="png_PG"/>
        </w:rPr>
        <w:t xml:space="preserve">Taim ol i kaikai na pinis, Jisas na ol disaipel bilong en ol i singim wanpela </w:t>
      </w:r>
      <w:r>
        <w:rPr>
          <w:b/>
          <w:lang w:val="png_PG" w:bidi="png_PG"/>
        </w:rPr>
        <w:t>song</w:t>
      </w:r>
      <w:r>
        <w:rPr>
          <w:lang w:val="png_PG" w:bidi="png_PG"/>
        </w:rPr>
        <w:t xml:space="preserve">. Dispela </w:t>
      </w:r>
      <w:r>
        <w:rPr>
          <w:b/>
          <w:lang w:val="png_PG" w:bidi="png_PG"/>
        </w:rPr>
        <w:t>Song</w:t>
      </w:r>
      <w:r>
        <w:rPr>
          <w:lang w:val="png_PG" w:bidi="png_PG"/>
        </w:rPr>
        <w:t xml:space="preserve"> em wanpela song bilong litimapim God, ating em long Buk Song 118. Dispela song bilong litimapim God long bikpela laikim bilong God i save stap oltaim oltaim.</w:t>
      </w:r>
      <w:r>
        <w:rPr>
          <w:lang w:val="png_PG" w:bidi="png_PG"/>
        </w:rPr>
      </w:r>
      <w:r>
        <w:rPr>
          <w:lang w:val="png_PG" w:bidi="png_PG"/>
        </w:rPr>
      </w:r>
    </w:p>
    <w:p>
      <w:pPr/>
      <w:r>
        <w:rPr>
          <w:lang w:val="png_PG" w:bidi="png_PG"/>
        </w:rPr>
      </w:r>
    </w:p>
    <w:p>
      <w:pPr>
        <w:pStyle w:val="Heading2"/>
      </w:pPr>
      <w:r>
        <w:rPr>
          <w:lang w:val="png_PG" w:bidi="png_PG"/>
        </w:rPr>
        <w:t>Mak 14:12–26</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93">
        <w:r>
          <w:rPr>
            <w:lang w:val="png_PG" w:bidi="png_PG"/>
          </w:rPr>
          <w:rPr>
            <w:color w:val="0000EE"/>
            <w:u w:val="single"/>
          </w:rPr>
          <w:t>Harim na putim long tingting na bel</w:t>
        </w:r>
      </w:hyperlink>
      <w:r>
        <w:rPr>
          <w:lang w:val="png_PG" w:bidi="png_PG"/>
        </w:rPr>
        <w:t xml:space="preserve"> (586 KB)</w:t>
      </w:r>
      <w:r>
        <w:rPr>
          <w:lang w:val="png_PG" w:bidi="png_PG"/>
        </w:rPr>
      </w:r>
    </w:p>
    <w:p>
      <w:pPr>
        <w:pStyle w:val="ListBullet"/>
        <w:spacing w:line="240" w:lineRule="auto"/>
        <w:ind w:left="720"/>
      </w:pPr>
      <w:r>
        <w:rPr>
          <w:lang w:val="png_PG" w:bidi="png_PG"/>
        </w:rPr>
      </w:r>
      <w:hyperlink r:id="rId294">
        <w:r>
          <w:rPr>
            <w:lang w:val="png_PG" w:bidi="png_PG"/>
          </w:rPr>
          <w:rPr>
            <w:color w:val="0000EE"/>
            <w:u w:val="single"/>
          </w:rPr>
          <w:t>Save long taim na ples we stori i kamap long en</w:t>
        </w:r>
      </w:hyperlink>
      <w:r>
        <w:rPr>
          <w:lang w:val="png_PG" w:bidi="png_PG"/>
        </w:rPr>
        <w:t xml:space="preserve"> (9.2 MB)</w:t>
      </w:r>
      <w:r>
        <w:rPr>
          <w:lang w:val="png_PG" w:bidi="png_PG"/>
        </w:rPr>
      </w:r>
    </w:p>
    <w:p>
      <w:pPr>
        <w:pStyle w:val="ListBullet"/>
        <w:spacing w:line="240" w:lineRule="auto"/>
        <w:ind w:left="720"/>
      </w:pPr>
      <w:r>
        <w:rPr>
          <w:lang w:val="png_PG" w:bidi="png_PG"/>
        </w:rPr>
      </w:r>
      <w:hyperlink r:id="rId295">
        <w:r>
          <w:rPr>
            <w:lang w:val="png_PG" w:bidi="png_PG"/>
          </w:rPr>
          <w:rPr>
            <w:color w:val="0000EE"/>
            <w:u w:val="single"/>
          </w:rPr>
          <w:t>Save gut long wanwan Hap bilong Stori</w:t>
        </w:r>
      </w:hyperlink>
      <w:r>
        <w:rPr>
          <w:lang w:val="png_PG" w:bidi="png_PG"/>
        </w:rPr>
        <w:t xml:space="preserve"> (5.2 MB)</w:t>
      </w:r>
      <w:r>
        <w:rPr>
          <w:lang w:val="png_PG" w:bidi="png_PG"/>
        </w:rPr>
      </w:r>
    </w:p>
    <w:p>
      <w:pPr>
        <w:pStyle w:val="ListBullet"/>
        <w:spacing w:line="240" w:lineRule="auto"/>
        <w:ind w:left="720"/>
      </w:pPr>
      <w:r>
        <w:rPr>
          <w:lang w:val="png_PG" w:bidi="png_PG"/>
        </w:rPr>
      </w:r>
      <w:hyperlink r:id="rId296">
        <w:r>
          <w:rPr>
            <w:lang w:val="png_PG" w:bidi="png_PG"/>
          </w:rPr>
          <w:rPr>
            <w:color w:val="0000EE"/>
            <w:u w:val="single"/>
          </w:rPr>
          <w:t>Putim yu yet insait long stori</w:t>
        </w:r>
      </w:hyperlink>
      <w:r>
        <w:rPr>
          <w:lang w:val="png_PG" w:bidi="png_PG"/>
        </w:rPr>
        <w:t xml:space="preserve"> (5.0 MB)</w:t>
      </w:r>
      <w:r>
        <w:rPr>
          <w:lang w:val="png_PG" w:bidi="png_PG"/>
        </w:rPr>
      </w:r>
    </w:p>
    <w:p>
      <w:pPr>
        <w:pStyle w:val="ListBullet"/>
        <w:spacing w:line="240" w:lineRule="auto"/>
        <w:ind w:left="720"/>
      </w:pPr>
      <w:r>
        <w:rPr>
          <w:lang w:val="png_PG" w:bidi="png_PG"/>
        </w:rPr>
      </w:r>
      <w:hyperlink r:id="rId297">
        <w:r>
          <w:rPr>
            <w:lang w:val="png_PG" w:bidi="png_PG"/>
          </w:rPr>
          <w:rPr>
            <w:color w:val="0000EE"/>
            <w:u w:val="single"/>
          </w:rPr>
          <w:t>Save gut long ol samting we i no klia</w:t>
        </w:r>
      </w:hyperlink>
      <w:r>
        <w:rPr>
          <w:lang w:val="png_PG" w:bidi="png_PG"/>
        </w:rPr>
        <w:t xml:space="preserve"> (4.1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14:27–31</w:t>
      </w:r>
      <w:r>
        <w:rPr>
          <w:lang w:val="png_PG" w:bidi="png_PG"/>
        </w:rPr>
      </w:r>
    </w:p>
    <w:p>
      <w:pPr>
        <w:pStyle w:val="Heading3"/>
      </w:pPr>
      <w:r>
        <w:rPr>
          <w:lang w:val="png_PG" w:bidi="png_PG"/>
        </w:rPr>
        <w:t>Harim na putim long tingting na bel</w:t>
      </w:r>
      <w:r>
        <w:rPr>
          <w:lang w:val="png_PG" w:bidi="png_PG"/>
        </w:rPr>
      </w:r>
    </w:p>
    <w:p>
      <w:pPr/>
      <w:r>
        <w:rPr>
          <w:lang w:val="png_PG" w:bidi="png_PG"/>
        </w:rPr>
      </w:r>
      <w:r>
        <w:rPr>
          <w:lang w:val="png_PG" w:bidi="png_PG"/>
        </w:rPr>
        <w:t>Harim gut stori i stap insait long buk Mak 14:27–31 na putim i go insait long tingting bilong yupela. Harim gut tok i stap insait tripela taim. (long tripela wei ol i tanim tok long en, sapos em inap) Orait stap olsem wanpela grup na diskasim ol dispela kwesten:</w:t>
      </w:r>
    </w:p>
    <w:p>
      <w:pPr>
        <w:pStyle w:val="ListNumber"/>
        <w:numPr>
          <w:ilvl w:val="0"/>
          <w:numId w:val="24"/>
        </w:numPr>
        <w:spacing w:line="240" w:lineRule="auto"/>
        <w:ind w:left="720"/>
      </w:pPr>
      <w:r>
        <w:rPr>
          <w:lang w:val="png_PG" w:bidi="png_PG"/>
        </w:rPr>
      </w:r>
      <w:r>
        <w:rPr>
          <w:lang w:val="png_PG" w:bidi="png_PG"/>
        </w:rPr>
        <w:t>Yupela i laikim wanem hap insait long dispela stori?</w:t>
      </w:r>
    </w:p>
    <w:p>
      <w:pPr>
        <w:pStyle w:val="ListNumber"/>
        <w:spacing w:line="240" w:lineRule="auto"/>
        <w:ind w:left="720"/>
      </w:pPr>
      <w:r>
        <w:rPr>
          <w:lang w:val="png_PG" w:bidi="png_PG"/>
        </w:rPr>
      </w:r>
      <w:r>
        <w:rPr>
          <w:lang w:val="png_PG" w:bidi="png_PG"/>
        </w:rPr>
        <w:t>Wanem hap bilong stori yupela i no laikim o i no klia long en?</w:t>
      </w:r>
    </w:p>
    <w:p>
      <w:pPr>
        <w:pStyle w:val="ListNumber"/>
        <w:spacing w:line="240" w:lineRule="auto"/>
        <w:ind w:left="720"/>
      </w:pPr>
      <w:r>
        <w:rPr>
          <w:lang w:val="png_PG" w:bidi="png_PG"/>
        </w:rPr>
      </w:r>
      <w:r>
        <w:rPr>
          <w:lang w:val="png_PG" w:bidi="png_PG"/>
        </w:rPr>
        <w:t>Dispela stori i tokim yumi wanem long sait bilong Jisas?</w:t>
      </w:r>
    </w:p>
    <w:p>
      <w:pPr>
        <w:pStyle w:val="ListNumber"/>
        <w:spacing w:line="240" w:lineRule="auto"/>
        <w:ind w:left="720"/>
      </w:pPr>
      <w:r>
        <w:rPr>
          <w:lang w:val="png_PG" w:bidi="png_PG"/>
        </w:rPr>
      </w:r>
      <w:r>
        <w:rPr>
          <w:lang w:val="png_PG" w:bidi="png_PG"/>
        </w:rPr>
        <w:t>Dispela stori i tokim yumi wanem long sait bilong ol manmeri?</w:t>
      </w:r>
    </w:p>
    <w:p>
      <w:pPr>
        <w:pStyle w:val="ListNumber"/>
        <w:spacing w:line="240" w:lineRule="auto"/>
        <w:ind w:left="720"/>
      </w:pPr>
      <w:r>
        <w:rPr>
          <w:lang w:val="png_PG" w:bidi="png_PG"/>
        </w:rPr>
      </w:r>
      <w:r>
        <w:rPr>
          <w:lang w:val="png_PG" w:bidi="png_PG"/>
        </w:rPr>
        <w:t>Dispela stori em bai i wok olsem wanem long laip bilong yumi long olgeta dei?</w:t>
      </w:r>
    </w:p>
    <w:p>
      <w:pPr>
        <w:pStyle w:val="ListNumber"/>
        <w:spacing w:line="240" w:lineRule="auto"/>
        <w:ind w:left="720"/>
      </w:pPr>
      <w:r>
        <w:rPr>
          <w:lang w:val="png_PG" w:bidi="png_PG"/>
        </w:rPr>
      </w:r>
      <w:r>
        <w:rPr>
          <w:lang w:val="png_PG" w:bidi="png_PG"/>
        </w:rPr>
        <w:t>Yupela i save long ol man husait i nidim tru dispela stori long harim?</w:t>
      </w:r>
      <w:r>
        <w:rPr>
          <w:lang w:val="png_PG" w:bidi="png_PG"/>
        </w:rPr>
      </w:r>
    </w:p>
    <w:p>
      <w:pPr>
        <w:pStyle w:val="Heading3"/>
      </w:pPr>
      <w:r>
        <w:rPr>
          <w:lang w:val="png_PG" w:bidi="png_PG"/>
        </w:rPr>
        <w:t>Save long taim na ples we stori i kamap long en</w:t>
      </w:r>
      <w:r>
        <w:rPr>
          <w:lang w:val="png_PG" w:bidi="png_PG"/>
        </w:rPr>
      </w:r>
    </w:p>
    <w:p>
      <w:pPr/>
      <w:r>
        <w:rPr>
          <w:lang w:val="png_PG" w:bidi="png_PG"/>
        </w:rPr>
      </w:r>
      <w:r>
        <w:rPr>
          <w:lang w:val="png_PG" w:bidi="png_PG"/>
        </w:rPr>
        <w:t>STRETIM WANWAN HAP BILONG STORI</w:t>
      </w:r>
    </w:p>
    <w:p>
      <w:pPr/>
      <w:r>
        <w:rPr>
          <w:lang w:val="png_PG" w:bidi="png_PG"/>
        </w:rPr>
      </w:r>
      <w:r>
        <w:rPr>
          <w:lang w:val="png_PG" w:bidi="png_PG"/>
        </w:rPr>
        <w:t>Mak 14:27–31</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Jisas wantaim ol disaipel bilong ol i pinis long kaikai bikpela bung kaikai bilong tingim Dei God i Larim Ol Israel I Stap Gut, insait long banis bilong Jerusalem siti. Em long apinun stret bihain long em i tudak. Ol lusim dispela siti bilong Jerusalem na wokabaut namel long ples i daun, na wokabaut i go antap long Maunten Oliv. Dispela stori i kamap taim ol i wokabaut i go antap long Maunten Oliv. Dispela stori i olsem stori bilong tanim as bilong tok-Mak bin tainim as bilong stori bilong en, na em stori bilong laspela nait bilong Jisas, bipo long dai bilong en long givim yumi dispela toktok i go kam namel Jisas wantaim ol disaipel bilong en.</w:t>
      </w:r>
    </w:p>
    <w:p>
      <w:pPr/>
      <w:r>
        <w:rPr>
          <w:lang w:val="png_PG" w:bidi="png_PG"/>
        </w:rPr>
      </w:r>
      <w:r>
        <w:rPr>
          <w:lang w:val="png_PG" w:bidi="png_PG"/>
        </w:rPr>
        <w:t>Jisas i tokim ol disaipel bilong en olsem, "Bilip bilong yupela olgeta bai i pundaun," i minim olsem, ol disaipel bai i ranawe i go nabaut. Ol disaipel bai i stop long bihainim Jisas. Orait Jisas i tokim tok i stap long Holi Buk bilong God long profet Sekaraia. Ol profesi bilong Sekaraia em bai i mekim ol manmeri bilong en i kamap klin, o helpim ol long sin, wankain olsem wara i sut aut long graun na klinim doti. Long God long bringim helpim i kam, God bai i mekim save, o kilim wasman bilong sipsip. Jisas i kolim em olsem wasman bilong sipsip. Oltaim taim wasman bilong sipsip lusim ol sipsip i stap ol yet, ol sipsip i save lus i go kam long olgeta hap. Dispela em wanem i save kamap taim ol hetman bilong lotu i holim pas Jisas bihain long dispela nait. Ol manmeri bilong God i ranawe olsem ol sipsip i ranawe taim ol i kilim wasman bilong ol. Olgeta disaipel i ranawe, o ol i tok olsem ol i no save long Jisas.</w:t>
      </w:r>
    </w:p>
    <w:p>
      <w:pPr/>
      <w:r>
        <w:rPr>
          <w:lang w:val="png_PG" w:bidi="png_PG"/>
        </w:rPr>
      </w:r>
      <w:r>
        <w:rPr>
          <w:lang w:val="png_PG" w:bidi="png_PG"/>
        </w:rPr>
        <w:t>Stop long hia na soim trensleisen grup wanpela piksas bilong ol sipsip na wasman bilong sipsip. Diskas olsem grup: Ol hetman bilong lotu bilong sios bilong yupela i save luksave long pasin bilong ol yet, olsem wanem taim ol i lukim samting i kamap long olgeta dei laip, olsem Jisas i luksave long em yet taim em i luksave long pasin bilong wasman bilong sipsip? Sapos ol i save mekim olsem, ol i save kisim piksa long wanem samting long luksave long ol yet? Em wankain o narapela kain long ol wasman bilong sipsip olsem wanem?</w:t>
      </w:r>
    </w:p>
    <w:p>
      <w:pPr/>
      <w:r>
        <w:rPr>
          <w:lang w:val="png_PG" w:bidi="png_PG"/>
        </w:rPr>
      </w:r>
      <w:r>
        <w:rPr>
          <w:lang w:val="png_PG" w:bidi="png_PG"/>
        </w:rPr>
        <w:t>Jisas i mekim nogut stori kamap wankain long ol disaipel bilong en bai i ranawe wantaim gutnius, na em bai i lukim ol disaipel gen long Galili, em hap ples i stap raun long Solwara Galili. Long namba wan hap, Jisas i tok olsem em bai i kirap bek long dai. Dispela i minin olsem, God bai i kirapim em long stap laip gen. Bihain Jisas i tok olsem, em bai i "go paslain," long yupela long Galili, olsem wasman bilong sipsip i go paslain long ol sipsip. Jisas i laik tokim ol stret olsem, maski yupela i tok, yumi i no save long em na yupela bin rannawe, tasol mi bai bringim yupela i kam bek long stap pas wantaim mi na mi bai i stap wantaim yupela gen.</w:t>
      </w:r>
    </w:p>
    <w:p>
      <w:pPr/>
      <w:r>
        <w:rPr>
          <w:lang w:val="png_PG" w:bidi="png_PG"/>
        </w:rPr>
      </w:r>
      <w:r>
        <w:rPr>
          <w:lang w:val="png_PG" w:bidi="png_PG"/>
        </w:rPr>
        <w:t>Stop long hia na soim trensleisen grup wanpela mep bilong Israel, Jerusalem na hap bilong Galili i stap long en.</w:t>
      </w:r>
    </w:p>
    <w:p>
      <w:pPr/>
      <w:r>
        <w:rPr>
          <w:lang w:val="png_PG" w:bidi="png_PG"/>
        </w:rPr>
      </w:r>
      <w:r>
        <w:rPr>
          <w:lang w:val="png_PG" w:bidi="png_PG"/>
        </w:rPr>
        <w:t>Pita, em wanpela bilong ol disaipel bilong Jisas, em i tinging tumas long nogut stori, olsem ol disaipel bai i ranawe na i go kam long olgeta hap. Em i tok strong olsem, mi no inap lusim Jisas. Jisas i bekim tok bilong en strong olsem-"Mi tok tru long yu." Em i laik Pita mas harim gut long wanem tok em bai i tokim em.</w:t>
      </w:r>
    </w:p>
    <w:p>
      <w:pPr/>
      <w:r>
        <w:rPr>
          <w:lang w:val="png_PG" w:bidi="png_PG"/>
        </w:rPr>
      </w:r>
      <w:r>
        <w:rPr>
          <w:lang w:val="png_PG" w:bidi="png_PG"/>
        </w:rPr>
        <w:t>Stop long hia na diskas, yupela i trensleitim dispela haptok "Mi tok tru long yu" long olgeta hap insait long buk Mak. Yupela i save pulim tingting bilong ol man i kam olsem wanem, taim wanpela man i redi long tokim wanpela haptok? Yupela i save strongim impoten tok olsem wanem?</w:t>
      </w:r>
    </w:p>
    <w:p>
      <w:pPr/>
      <w:r>
        <w:rPr>
          <w:lang w:val="png_PG" w:bidi="png_PG"/>
        </w:rPr>
      </w:r>
      <w:r>
        <w:rPr>
          <w:lang w:val="png_PG" w:bidi="png_PG"/>
        </w:rPr>
        <w:t>Jisas i tok olsem, maski long dispela nait Pita bai i givim baksait long mi, o em i tok olsem em i no save long mi tripela taim. Taim kakaruk i no krai tupela taim yet, Pita i tok, em no save long Jisas tripela taim. Oltaim yumi save harim man kakaruk i save krai tupela taim long monin, long wanem wanpela man kakaruk i save krai bekim krai bilong narapela man kakaruk. Dispela i kamap bipo long san i sut i kamap antap. Jisas i tok olsem, Pita bai i tok, em no save long mi bipo long san bai i kamap long narapela monin. Jisas i tok, Pita bai i tok, em i no save long mi tripela taim. Dispela i makim tru bikpela tok giaman bilong Pita long Jisas.</w:t>
      </w:r>
    </w:p>
    <w:p>
      <w:pPr/>
      <w:r>
        <w:rPr>
          <w:lang w:val="png_PG" w:bidi="png_PG"/>
        </w:rPr>
      </w:r>
      <w:r>
        <w:rPr>
          <w:lang w:val="png_PG" w:bidi="png_PG"/>
        </w:rPr>
        <w:t>Stop long hia na soim trensleisen grup wanpela piksa bilong man kakaruk.</w:t>
      </w:r>
    </w:p>
    <w:p>
      <w:pPr/>
      <w:r>
        <w:rPr>
          <w:lang w:val="png_PG" w:bidi="png_PG"/>
        </w:rPr>
      </w:r>
      <w:r>
        <w:rPr>
          <w:lang w:val="png_PG" w:bidi="png_PG"/>
        </w:rPr>
        <w:t>Pita wantaim ol arapela disaipel bin tok strong olsem, ol i no inap givim baksait long Jisas. Maski Pita i tok olsem em bai i dai wantaim Jisas. Pita i save olsem, em wanpela kain nogut dai. Dispela i mekim Pita wantaim ol disaipel i tok strong olsem, yumi i no save long Jisas.</w:t>
      </w:r>
      <w:r>
        <w:rPr>
          <w:lang w:val="png_PG" w:bidi="png_PG"/>
        </w:rPr>
      </w:r>
    </w:p>
    <w:p>
      <w:pPr>
        <w:pStyle w:val="Heading3"/>
      </w:pPr>
      <w:r>
        <w:rPr>
          <w:lang w:val="png_PG" w:bidi="png_PG"/>
        </w:rPr>
        <w:t>Save gut long wanwan Hap bilong Stori</w:t>
      </w:r>
      <w:r>
        <w:rPr>
          <w:lang w:val="png_PG" w:bidi="png_PG"/>
        </w:rPr>
      </w:r>
    </w:p>
    <w:p>
      <w:pPr/>
      <w:r>
        <w:rPr>
          <w:lang w:val="png_PG" w:bidi="png_PG"/>
        </w:rPr>
      </w:r>
      <w:r>
        <w:rPr>
          <w:lang w:val="png_PG" w:bidi="png_PG"/>
        </w:rPr>
        <w:t>PAINIM AUT OL WANWAN HAP BILONG STORI</w:t>
      </w:r>
    </w:p>
    <w:p>
      <w:pPr/>
      <w:r>
        <w:rPr>
          <w:lang w:val="png_PG" w:bidi="png_PG"/>
        </w:rPr>
      </w:r>
      <w:r>
        <w:rPr>
          <w:lang w:val="png_PG" w:bidi="png_PG"/>
        </w:rPr>
        <w:t>Mak 14:27–31</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hap taim, yu bai helpim grup long luksave long stori. Yu bai helpim grup long painim ol hap bilong stori, lain ap bilong stori i stap olsem wanem, na ol man husait i stap insait long stori.</w:t>
      </w:r>
    </w:p>
    <w:p>
      <w:pPr/>
      <w:r>
        <w:rPr>
          <w:lang w:val="png_PG" w:bidi="png_PG"/>
        </w:rPr>
      </w:r>
      <w:r>
        <w:rPr>
          <w:lang w:val="png_PG" w:bidi="png_PG"/>
        </w:rPr>
        <w:t>Dispela stori em i gat wanpela hap bilong en.</w:t>
      </w:r>
    </w:p>
    <w:p>
      <w:pPr/>
      <w:r>
        <w:rPr>
          <w:lang w:val="png_PG" w:bidi="png_PG"/>
        </w:rPr>
      </w:r>
      <w:r>
        <w:rPr>
          <w:lang w:val="png_PG" w:bidi="png_PG"/>
        </w:rPr>
        <w:t xml:space="preserve">Insait long </w:t>
      </w:r>
      <w:r>
        <w:rPr>
          <w:b/>
          <w:lang w:val="png_PG" w:bidi="png_PG"/>
        </w:rPr>
        <w:t>namba wan hap bilong stori</w:t>
      </w:r>
      <w:r>
        <w:rPr>
          <w:lang w:val="png_PG" w:bidi="png_PG"/>
        </w:rPr>
        <w:t xml:space="preserve"> Jisas wantaim ol disaipel bilong en wokabaut i go antap long Maunten Oliv. Jisas i tokim ol disaipel bilong en olsem, ol bai i givim baksait long em. Em i kisim tok long profet Sekaraia, na Jisas i tokim ol olsem em bai bungim ol gen long Galili. Pita i tok olsem em bai i no inap lusim Jisas. Jisas i tokim Pita olsem, Pita bai i tok mi no save long Jisas tripela taim bipo long san i kam antap long narapela monin. Pita wantaim ol arapela disaipel bin promisim Jisas olsem ol bai i no inap lusim Jisas.</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Pita wantaim</w:t>
      </w:r>
    </w:p>
    <w:p>
      <w:pPr>
        <w:pStyle w:val="ListBullet"/>
        <w:spacing w:line="240" w:lineRule="auto"/>
        <w:ind w:left="720"/>
      </w:pPr>
      <w:r>
        <w:rPr>
          <w:lang w:val="png_PG" w:bidi="png_PG"/>
        </w:rPr>
      </w:r>
      <w:r>
        <w:rPr>
          <w:lang w:val="png_PG" w:bidi="png_PG"/>
        </w:rPr>
        <w:t>Wasman bilong sipsip</w:t>
      </w:r>
    </w:p>
    <w:p>
      <w:pPr>
        <w:pStyle w:val="ListBullet"/>
        <w:spacing w:line="240" w:lineRule="auto"/>
        <w:ind w:left="720"/>
      </w:pPr>
      <w:r>
        <w:rPr>
          <w:lang w:val="png_PG" w:bidi="png_PG"/>
        </w:rPr>
      </w:r>
      <w:r>
        <w:rPr>
          <w:lang w:val="png_PG" w:bidi="png_PG"/>
        </w:rPr>
        <w:t>Sipsip</w:t>
      </w:r>
    </w:p>
    <w:p>
      <w:pPr/>
      <w:r>
        <w:rPr>
          <w:lang w:val="png_PG" w:bidi="png_PG"/>
        </w:rPr>
      </w:r>
      <w:r>
        <w:rPr>
          <w:lang w:val="png_PG" w:bidi="png_PG"/>
        </w:rPr>
        <w:t>Insait long dispela hap taim, grup mas i gat stori kadbod, drowin aut, o usim sampela gutpela tingting long pulim tingting bilong ol man inap luksave long stori, na long eksen i stap insait long en.</w:t>
      </w:r>
    </w:p>
    <w:p>
      <w:pPr/>
      <w:r>
        <w:rPr>
          <w:lang w:val="png_PG" w:bidi="png_PG"/>
        </w:rPr>
      </w:r>
      <w:r>
        <w:rPr>
          <w:lang w:val="png_PG" w:bidi="png_PG"/>
        </w:rPr>
        <w:t>Em impoten long tingim gut olsem, Jisas wantaim ol disaipel bilong en i pinis long kaikai bikpela bung kaikai bilong tingim De God I Larim Ol Israel I Stap Gut. Em i go kamap apinun tru na bihain long tudak, ol i lusim bikpela taun long Jerusalem. Ol i stat wokabaut i go antap long Maunten Oliv. Taim ol i wokabaut, Jisas i toktok wantaim ol.</w:t>
      </w:r>
    </w:p>
    <w:p>
      <w:pPr/>
      <w:r>
        <w:rPr>
          <w:lang w:val="png_PG" w:bidi="png_PG"/>
        </w:rPr>
      </w:r>
      <w:r>
        <w:rPr>
          <w:lang w:val="png_PG" w:bidi="png_PG"/>
        </w:rPr>
        <w:t>Em impoten long tingim gut olsem, Jisas i kisim tok i stap long Holi Buk na em i tokim ol olsem, "Yupela olgeta bai i givim baksait long me, long wanem Holi buk i tok pinis."</w:t>
      </w:r>
    </w:p>
    <w:p>
      <w:pPr/>
      <w:r>
        <w:rPr>
          <w:lang w:val="png_PG" w:bidi="png_PG"/>
        </w:rPr>
      </w:r>
      <w:r>
        <w:rPr>
          <w:lang w:val="png_PG" w:bidi="png_PG"/>
        </w:rPr>
        <w:t xml:space="preserve">Jisas i kisim tok long Holi Buk na bihain em i tok, </w:t>
      </w:r>
      <w:r>
        <w:rPr>
          <w:i/>
          <w:lang w:val="png_PG" w:bidi="png_PG"/>
        </w:rPr>
        <w:t>tasol</w:t>
      </w:r>
      <w:r>
        <w:rPr>
          <w:lang w:val="png_PG" w:bidi="png_PG"/>
        </w:rPr>
        <w:t xml:space="preserve"> long soim olsem em i no kisim tok moa gen. Em i tokim gutnius olsem, em bai i kirap bek long dai na i go paslain long ol disaipel bilong en long Galili, bipo ol bai i go long bungim em.</w:t>
      </w:r>
    </w:p>
    <w:p>
      <w:pPr/>
      <w:r>
        <w:rPr>
          <w:lang w:val="png_PG" w:bidi="png_PG"/>
        </w:rPr>
      </w:r>
      <w:r>
        <w:rPr>
          <w:lang w:val="png_PG" w:bidi="png_PG"/>
        </w:rPr>
        <w:t>Em impoten long tingim gut olsem, Pita i tokaut namel long bikpela grup bilong ol disaipel. Em impoten long tingim gut olsem, Jisas i tok strong, taim em i tok long Pita na i tok olsem, "Mi tok tru long yu...</w:t>
      </w:r>
      <w:r>
        <w:rPr>
          <w:i/>
          <w:lang w:val="png_PG" w:bidi="png_PG"/>
        </w:rPr>
        <w:t>Maski, yu bai i givim baksait long mi..."</w:t>
      </w:r>
    </w:p>
    <w:p>
      <w:pPr/>
      <w:r>
        <w:rPr>
          <w:lang w:val="png_PG" w:bidi="png_PG"/>
        </w:rPr>
      </w:r>
      <w:r>
        <w:rPr>
          <w:lang w:val="png_PG" w:bidi="png_PG"/>
        </w:rPr>
        <w:t>Em impoten long tingim gut olsem, Pita i tok bek strong tru. Em i tok olsem, "Nogat!" na olgeta i harim gut. Pita i tok olsem em bai i dai wantaim em, maski em wanpela kain dai i nogut. Olgeta ol arapela disaipel i tokim wankain tok. Ol bai i no inap lusim Jisas. Ol bai i dai wanpela kain dai em i nogut wantaim em.</w:t>
      </w:r>
      <w:r>
        <w:rPr>
          <w:lang w:val="png_PG" w:bidi="png_PG"/>
        </w:rPr>
      </w:r>
    </w:p>
    <w:p>
      <w:pPr>
        <w:pStyle w:val="Heading3"/>
      </w:pPr>
      <w:r>
        <w:rPr>
          <w:lang w:val="png_PG" w:bidi="png_PG"/>
        </w:rPr>
        <w:t>Putim yu yet insait long stori</w:t>
      </w:r>
      <w:r>
        <w:rPr>
          <w:lang w:val="png_PG" w:bidi="png_PG"/>
        </w:rPr>
      </w:r>
    </w:p>
    <w:p>
      <w:pPr/>
      <w:r>
        <w:rPr>
          <w:lang w:val="png_PG" w:bidi="png_PG"/>
        </w:rPr>
      </w:r>
      <w:r>
        <w:rPr>
          <w:lang w:val="png_PG" w:bidi="png_PG"/>
        </w:rPr>
        <w:t>BIHAINIM TOK I STAP INSAIT NA EKTIM AUT</w:t>
      </w:r>
    </w:p>
    <w:p>
      <w:pPr/>
      <w:r>
        <w:rPr>
          <w:lang w:val="png_PG" w:bidi="png_PG"/>
        </w:rPr>
      </w:r>
      <w:r>
        <w:rPr>
          <w:lang w:val="png_PG" w:bidi="png_PG"/>
        </w:rPr>
        <w:t>Mak 14:27–31</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dispela hap taim, grup bai i kamapim pilai bilong dispela stori</w:t>
      </w:r>
    </w:p>
    <w:p>
      <w:pPr/>
      <w:r>
        <w:rPr>
          <w:lang w:val="png_PG" w:bidi="png_PG"/>
        </w:rPr>
      </w:r>
      <w:r>
        <w:rPr>
          <w:lang w:val="png_PG" w:bidi="png_PG"/>
        </w:rPr>
        <w:t>Dispela stori em i gat wanpela hap bilong en.</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Pita wantaim</w:t>
      </w:r>
    </w:p>
    <w:p>
      <w:pPr>
        <w:pStyle w:val="ListBullet"/>
        <w:spacing w:line="240" w:lineRule="auto"/>
        <w:ind w:left="720"/>
      </w:pPr>
      <w:r>
        <w:rPr>
          <w:lang w:val="png_PG" w:bidi="png_PG"/>
        </w:rPr>
      </w:r>
      <w:r>
        <w:rPr>
          <w:lang w:val="png_PG" w:bidi="png_PG"/>
        </w:rPr>
        <w:t>Wasman bilong sipsip</w:t>
      </w:r>
    </w:p>
    <w:p>
      <w:pPr>
        <w:pStyle w:val="ListBullet"/>
        <w:spacing w:line="240" w:lineRule="auto"/>
        <w:ind w:left="720"/>
      </w:pPr>
      <w:r>
        <w:rPr>
          <w:lang w:val="png_PG" w:bidi="png_PG"/>
        </w:rPr>
      </w:r>
      <w:r>
        <w:rPr>
          <w:lang w:val="png_PG" w:bidi="png_PG"/>
        </w:rPr>
        <w:t>Sipsip</w:t>
      </w:r>
    </w:p>
    <w:p>
      <w:pPr/>
      <w:r>
        <w:rPr>
          <w:lang w:val="png_PG" w:bidi="png_PG"/>
        </w:rPr>
      </w:r>
      <w:r>
        <w:rPr>
          <w:lang w:val="png_PG" w:bidi="png_PG"/>
        </w:rPr>
        <w:t>Tokim grup long ektim aut dispela stori tupela taim. Namba wan taim, tokim grup ektim aut dispela stori na no ken stop. Namba tu taim, ektim aut dispela stori na stopim ol long wanwan hap insait long stori.</w:t>
      </w:r>
    </w:p>
    <w:p>
      <w:pPr/>
      <w:r>
        <w:rPr>
          <w:lang w:val="png_PG" w:bidi="png_PG"/>
        </w:rPr>
      </w:r>
      <w:r>
        <w:rPr>
          <w:lang w:val="png_PG" w:bidi="png_PG"/>
        </w:rPr>
        <w:t>Taim grup i ektim dispela stori namba wan taim, putim iyau long harim gut toktok i kamap namel long ol man, toktok i go olsem wanem, stori lain bilong wanwan hap, na oda bilong stori bihainim wanem samting i kamap pastaim.</w:t>
      </w:r>
    </w:p>
    <w:p>
      <w:pPr/>
      <w:r>
        <w:rPr>
          <w:lang w:val="png_PG" w:bidi="png_PG"/>
        </w:rPr>
      </w:r>
      <w:r>
        <w:rPr>
          <w:lang w:val="png_PG" w:bidi="png_PG"/>
        </w:rPr>
        <w:t xml:space="preserve">Grup i mas ektim aut Jisas wantaim disaipel bilong en i wokabaut i go antap long Maunten Oliv. Jisas i stat long toktok wantaim ol. Em i tokim ol olsem, "Yupela olgeta bai i givim baksait long mi. Holi Buk i tok pinis olsem yupela bai i mekim. Em i tok olsem, 'God bai i kilim dispela wasman bilong sipsip, na ol sipsip bai lus i go kam, o ranawe i go kam." Tasol God bai i kirapim mi bek gen long dai, Na mi bai i go paslain long yupela long bungim yupela long Galili." Pita i tok olsem, "Sapos olgeta i givim baksait long yu, mi bai i no inap lusim yu!" </w:t>
      </w:r>
      <w:r>
        <w:rPr>
          <w:b/>
          <w:lang w:val="png_PG" w:bidi="png_PG"/>
        </w:rPr>
        <w:t>Stopim pilai.</w:t>
      </w:r>
      <w:r>
        <w:rPr>
          <w:lang w:val="png_PG" w:bidi="png_PG"/>
        </w:rPr>
        <w:t xml:space="preserve"> Askim Jisas,"Yu pilim olsem wanem?" Yupela bai i harim dispela kain tok olsem, "Mi wari tru olsem ol pren bilong mi bai i givim baksait long mi," "Mi sori tru long Pita," "Mi save long wok mi mas mekim long bringim helpim i kam, tasol em i no isi." Askim Pita, "Yu pilim olsem wanem?" Yupela bai i harim dispela kain tok olsem, "Mi paul pinis, yumi i no inap long lusim Jisas!" "mi amamas long bihainim Jisas," "mi sanap strong." Statim gen pilai.</w:t>
      </w:r>
    </w:p>
    <w:p>
      <w:pPr/>
      <w:r>
        <w:rPr>
          <w:lang w:val="png_PG" w:bidi="png_PG"/>
        </w:rPr>
      </w:r>
      <w:r>
        <w:rPr>
          <w:lang w:val="png_PG" w:bidi="png_PG"/>
        </w:rPr>
        <w:t xml:space="preserve">Ol grup i mas ektim aut Jisas i tok olsem, "Pita, harim gut! Bipo long san sut i kam antap na taim man kakaruk i krai tupela taim, yu bai i tok olsem mi no save long Jisas." Pita i tok strong olsem "Nogat!" Mi bai dai wantaim yu! Mi no inap tok olsem mi no save long yu." Ol arapela disaipel i tokim Jisas wankain tok. </w:t>
      </w:r>
      <w:r>
        <w:rPr>
          <w:b/>
          <w:lang w:val="png_PG" w:bidi="png_PG"/>
        </w:rPr>
        <w:t>Stopim pilai.</w:t>
      </w:r>
      <w:r>
        <w:rPr>
          <w:lang w:val="png_PG" w:bidi="png_PG"/>
        </w:rPr>
        <w:t xml:space="preserve"> Askim Jisas, "Yu pilim olsem wanem?" Yupela bai i harim dispela kain tok olsem, "Mi ting Pita bai i stap long sait bilong mi." Askim ol disaipel na Pita, "Yupela i pilim olsem wanem?" Yupela bai i harim dispela kain tok olsem, "Jisas i toktok long wanem samting?" "Mi laik sanap strong long Jisas," "Mi amamas long bihainim Jisas!"</w:t>
      </w:r>
      <w:r>
        <w:rPr>
          <w:lang w:val="png_PG" w:bidi="png_PG"/>
        </w:rPr>
      </w:r>
    </w:p>
    <w:p>
      <w:pPr>
        <w:pStyle w:val="Heading3"/>
      </w:pPr>
      <w:r>
        <w:rPr>
          <w:lang w:val="png_PG" w:bidi="png_PG"/>
        </w:rPr>
        <w:t>Save gut long ol samting we i no klia</w:t>
      </w:r>
      <w:r>
        <w:rPr>
          <w:lang w:val="png_PG" w:bidi="png_PG"/>
        </w:rPr>
      </w:r>
    </w:p>
    <w:p>
      <w:pPr/>
      <w:r>
        <w:rPr>
          <w:lang w:val="png_PG" w:bidi="png_PG"/>
        </w:rPr>
      </w:r>
      <w:r>
        <w:rPr>
          <w:lang w:val="png_PG" w:bidi="png_PG"/>
        </w:rPr>
        <w:t>PULAPIM SPEIS</w:t>
      </w:r>
    </w:p>
    <w:p>
      <w:pPr/>
      <w:r>
        <w:rPr>
          <w:lang w:val="png_PG" w:bidi="png_PG"/>
        </w:rPr>
      </w:r>
      <w:r>
        <w:rPr>
          <w:lang w:val="png_PG" w:bidi="png_PG"/>
        </w:rPr>
        <w:t>Mak 14:27–31</w:t>
      </w:r>
    </w:p>
    <w:p>
      <w:pPr/>
      <w:r>
        <w:rPr>
          <w:lang w:val="png_PG" w:bidi="png_PG"/>
        </w:rPr>
      </w:r>
      <w:r>
        <w:rPr>
          <w:lang w:val="png_PG" w:bidi="png_PG"/>
        </w:rPr>
        <w:t>Harim gut tok i stap insait wanpela taim, stat wantaim isi wan long yupela i ken klia long tok ol i tanim na raitim long en.</w:t>
      </w:r>
    </w:p>
    <w:p>
      <w:pPr/>
      <w:r>
        <w:rPr>
          <w:lang w:val="png_PG" w:bidi="png_PG"/>
        </w:rPr>
      </w:r>
      <w:r>
        <w:rPr>
          <w:lang w:val="png_PG" w:bidi="png_PG"/>
        </w:rPr>
        <w:t xml:space="preserve">Jisas i tok long ol disaipel bilong en olsem, "Bilip bilong yupela olgeta bai i </w:t>
      </w:r>
      <w:r>
        <w:rPr>
          <w:b/>
          <w:lang w:val="png_PG" w:bidi="png_PG"/>
        </w:rPr>
        <w:t>pundaun</w:t>
      </w:r>
      <w:r>
        <w:rPr>
          <w:lang w:val="png_PG" w:bidi="png_PG"/>
        </w:rPr>
        <w:t xml:space="preserve">, long wanem, </w:t>
      </w:r>
      <w:r>
        <w:rPr>
          <w:b/>
          <w:lang w:val="png_PG" w:bidi="png_PG"/>
        </w:rPr>
        <w:t>Holi Buk</w:t>
      </w:r>
      <w:r>
        <w:rPr>
          <w:lang w:val="png_PG" w:bidi="png_PG"/>
        </w:rPr>
        <w:t xml:space="preserve"> bilong God i gat tok i stap pinis." </w:t>
      </w:r>
      <w:r>
        <w:rPr>
          <w:b/>
          <w:lang w:val="png_PG" w:bidi="png_PG"/>
        </w:rPr>
        <w:t>Pundaun</w:t>
      </w:r>
      <w:r>
        <w:rPr>
          <w:lang w:val="png_PG" w:bidi="png_PG"/>
        </w:rPr>
        <w:t xml:space="preserve"> i minim long lusim samting. Jisas i tok olsem tasol, "long wanem tok i stap pinis long Holi Buk," tasol ol disaipel bin save olsem em i toktok long dispela tok profesi i stap long Holi Buk, tok holi bilong ol. Sampela Baibel trensleisen i tokim tu olsem, ol bin raitim pinis na i stap long </w:t>
      </w:r>
      <w:r>
        <w:rPr>
          <w:b/>
          <w:lang w:val="png_PG" w:bidi="png_PG"/>
        </w:rPr>
        <w:t>Holi Buk</w:t>
      </w:r>
      <w:r>
        <w:rPr>
          <w:lang w:val="png_PG" w:bidi="png_PG"/>
        </w:rPr>
        <w:t xml:space="preserve"> long mekim klia. Sapos yupela i usim dispela wod Holi Buk, trensleitim long wankain wei olsem yupela bin trensleitim bipo, na tingim gut olsem, em i stap insait long bikpela wod list.</w:t>
      </w:r>
    </w:p>
    <w:p>
      <w:pPr/>
      <w:r>
        <w:rPr>
          <w:lang w:val="png_PG" w:bidi="png_PG"/>
        </w:rPr>
      </w:r>
      <w:r>
        <w:rPr>
          <w:lang w:val="png_PG" w:bidi="png_PG"/>
        </w:rPr>
        <w:t xml:space="preserve">Jisas i tok olsem, God bai i </w:t>
      </w:r>
      <w:r>
        <w:rPr>
          <w:b/>
          <w:lang w:val="png_PG" w:bidi="png_PG"/>
        </w:rPr>
        <w:t>mekim save tru</w:t>
      </w:r>
      <w:r>
        <w:rPr>
          <w:lang w:val="png_PG" w:bidi="png_PG"/>
        </w:rPr>
        <w:t xml:space="preserve"> dispela wasman bilong sipsip. Long dispela haptok </w:t>
      </w:r>
      <w:r>
        <w:rPr>
          <w:b/>
          <w:lang w:val="png_PG" w:bidi="png_PG"/>
        </w:rPr>
        <w:t>mekim save tru</w:t>
      </w:r>
      <w:r>
        <w:rPr>
          <w:lang w:val="png_PG" w:bidi="png_PG"/>
        </w:rPr>
        <w:t xml:space="preserve"> i minim long kilim. </w:t>
      </w:r>
      <w:r>
        <w:rPr>
          <w:b/>
          <w:lang w:val="png_PG" w:bidi="png_PG"/>
        </w:rPr>
        <w:t>Wasman bilong sipsip</w:t>
      </w:r>
      <w:r>
        <w:rPr>
          <w:lang w:val="png_PG" w:bidi="png_PG"/>
        </w:rPr>
        <w:t xml:space="preserve"> em man husait i lukautim sipsip o memek. Jisas i save tok long em yet olsem wanpela wasman bilong sipsip, husait i save lukautim ol manmeri husait i bihainim em.</w:t>
      </w:r>
    </w:p>
    <w:p>
      <w:pPr/>
      <w:r>
        <w:rPr>
          <w:lang w:val="png_PG" w:bidi="png_PG"/>
        </w:rPr>
      </w:r>
      <w:r>
        <w:rPr>
          <w:lang w:val="png_PG" w:bidi="png_PG"/>
        </w:rPr>
        <w:t xml:space="preserve">Jisas i tok olsem, em bai i go paslain long ol disaipel bilong en long </w:t>
      </w:r>
      <w:r>
        <w:rPr>
          <w:b/>
          <w:lang w:val="png_PG" w:bidi="png_PG"/>
        </w:rPr>
        <w:t>Galili</w:t>
      </w:r>
      <w:r>
        <w:rPr>
          <w:lang w:val="png_PG" w:bidi="png_PG"/>
        </w:rPr>
        <w:t xml:space="preserve"> bihain long God i kirapim em bek long dai. </w:t>
      </w:r>
      <w:r>
        <w:rPr>
          <w:b/>
          <w:lang w:val="png_PG" w:bidi="png_PG"/>
        </w:rPr>
        <w:t>Galili</w:t>
      </w:r>
      <w:r>
        <w:rPr>
          <w:lang w:val="png_PG" w:bidi="png_PG"/>
        </w:rPr>
        <w:t xml:space="preserve"> em wanpela hap eria i stap raunim Solwara Galili. Planti bilong ol disaipel bilong Jisas i kam long dispela ples i stap raunim Solwara Galili. Solwara Galili i stap insait long bikpela wod list.</w:t>
      </w:r>
    </w:p>
    <w:p>
      <w:pPr/>
      <w:r>
        <w:rPr>
          <w:lang w:val="png_PG" w:bidi="png_PG"/>
        </w:rPr>
      </w:r>
      <w:r>
        <w:rPr>
          <w:lang w:val="png_PG" w:bidi="png_PG"/>
        </w:rPr>
        <w:t xml:space="preserve">Taim Jisas i bekim tok bilong Pita, em i tok olsem, </w:t>
      </w:r>
      <w:r>
        <w:rPr>
          <w:b/>
          <w:lang w:val="png_PG" w:bidi="png_PG"/>
        </w:rPr>
        <w:t>Mi tok tru long yu.</w:t>
      </w:r>
      <w:r>
        <w:rPr>
          <w:lang w:val="png_PG" w:bidi="png_PG"/>
        </w:rPr>
        <w:t xml:space="preserve"> Jisas i usim dispela haptok long strongim ol toktok bilong en, na long tokim ol manmeri olsem, ol i mas harim gut wanem tok em i tokim, na bilip olsem tok bilong en i tru.</w:t>
      </w:r>
      <w:r>
        <w:rPr>
          <w:lang w:val="png_PG" w:bidi="png_PG"/>
        </w:rPr>
      </w:r>
      <w:r>
        <w:rPr>
          <w:lang w:val="png_PG" w:bidi="png_PG"/>
        </w:rPr>
      </w:r>
    </w:p>
    <w:p>
      <w:pPr/>
      <w:r>
        <w:rPr>
          <w:lang w:val="png_PG" w:bidi="png_PG"/>
        </w:rPr>
      </w:r>
    </w:p>
    <w:p>
      <w:pPr>
        <w:pStyle w:val="Heading2"/>
      </w:pPr>
      <w:r>
        <w:rPr>
          <w:lang w:val="png_PG" w:bidi="png_PG"/>
        </w:rPr>
        <w:t>Mak 14:27–31</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298">
        <w:r>
          <w:rPr>
            <w:lang w:val="png_PG" w:bidi="png_PG"/>
          </w:rPr>
          <w:rPr>
            <w:color w:val="0000EE"/>
            <w:u w:val="single"/>
          </w:rPr>
          <w:t>Harim na putim long tingting na bel</w:t>
        </w:r>
      </w:hyperlink>
      <w:r>
        <w:rPr>
          <w:lang w:val="png_PG" w:bidi="png_PG"/>
        </w:rPr>
        <w:t xml:space="preserve"> (566 KB)</w:t>
      </w:r>
      <w:r>
        <w:rPr>
          <w:lang w:val="png_PG" w:bidi="png_PG"/>
        </w:rPr>
      </w:r>
    </w:p>
    <w:p>
      <w:pPr>
        <w:pStyle w:val="ListBullet"/>
        <w:spacing w:line="240" w:lineRule="auto"/>
        <w:ind w:left="720"/>
      </w:pPr>
      <w:r>
        <w:rPr>
          <w:lang w:val="png_PG" w:bidi="png_PG"/>
        </w:rPr>
      </w:r>
      <w:hyperlink r:id="rId299">
        <w:r>
          <w:rPr>
            <w:lang w:val="png_PG" w:bidi="png_PG"/>
          </w:rPr>
          <w:rPr>
            <w:color w:val="0000EE"/>
            <w:u w:val="single"/>
          </w:rPr>
          <w:t>Save long taim na ples we stori i kamap long en</w:t>
        </w:r>
      </w:hyperlink>
      <w:r>
        <w:rPr>
          <w:lang w:val="png_PG" w:bidi="png_PG"/>
        </w:rPr>
        <w:t xml:space="preserve"> (3.8 MB)</w:t>
      </w:r>
      <w:r>
        <w:rPr>
          <w:lang w:val="png_PG" w:bidi="png_PG"/>
        </w:rPr>
      </w:r>
    </w:p>
    <w:p>
      <w:pPr>
        <w:pStyle w:val="ListBullet"/>
        <w:spacing w:line="240" w:lineRule="auto"/>
        <w:ind w:left="720"/>
      </w:pPr>
      <w:r>
        <w:rPr>
          <w:lang w:val="png_PG" w:bidi="png_PG"/>
        </w:rPr>
      </w:r>
      <w:hyperlink r:id="rId300">
        <w:r>
          <w:rPr>
            <w:lang w:val="png_PG" w:bidi="png_PG"/>
          </w:rPr>
          <w:rPr>
            <w:color w:val="0000EE"/>
            <w:u w:val="single"/>
          </w:rPr>
          <w:t>Putim yu yet insait long stori</w:t>
        </w:r>
      </w:hyperlink>
      <w:r>
        <w:rPr>
          <w:lang w:val="png_PG" w:bidi="png_PG"/>
        </w:rPr>
        <w:t xml:space="preserve"> (1.9 MB)</w:t>
      </w:r>
      <w:r>
        <w:rPr>
          <w:lang w:val="png_PG" w:bidi="png_PG"/>
        </w:rPr>
      </w:r>
    </w:p>
    <w:p>
      <w:pPr>
        <w:pStyle w:val="ListBullet"/>
        <w:spacing w:line="240" w:lineRule="auto"/>
        <w:ind w:left="720"/>
      </w:pPr>
      <w:r>
        <w:rPr>
          <w:lang w:val="png_PG" w:bidi="png_PG"/>
        </w:rPr>
      </w:r>
      <w:hyperlink r:id="rId301">
        <w:r>
          <w:rPr>
            <w:lang w:val="png_PG" w:bidi="png_PG"/>
          </w:rPr>
          <w:rPr>
            <w:color w:val="0000EE"/>
            <w:u w:val="single"/>
          </w:rPr>
          <w:t>Save gut long ol samting we i no klia</w:t>
        </w:r>
      </w:hyperlink>
      <w:r>
        <w:rPr>
          <w:lang w:val="png_PG" w:bidi="png_PG"/>
        </w:rPr>
        <w:t xml:space="preserve"> (1.4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14:32–42</w:t>
      </w:r>
      <w:r>
        <w:rPr>
          <w:lang w:val="png_PG" w:bidi="png_PG"/>
        </w:rPr>
      </w:r>
    </w:p>
    <w:p>
      <w:pPr>
        <w:pStyle w:val="Heading3"/>
      </w:pPr>
      <w:r>
        <w:rPr>
          <w:lang w:val="png_PG" w:bidi="png_PG"/>
        </w:rPr>
        <w:t>Harim na putim long tingting na bel</w:t>
      </w:r>
      <w:r>
        <w:rPr>
          <w:lang w:val="png_PG" w:bidi="png_PG"/>
        </w:rPr>
      </w:r>
    </w:p>
    <w:p>
      <w:pPr/>
      <w:r>
        <w:rPr>
          <w:lang w:val="png_PG" w:bidi="png_PG"/>
        </w:rPr>
      </w:r>
      <w:r>
        <w:rPr>
          <w:b/>
          <w:lang w:val="png_PG" w:bidi="png_PG"/>
        </w:rPr>
        <w:t>Harim gut na putim i go insait long tingting</w:t>
      </w:r>
    </w:p>
    <w:p>
      <w:pPr/>
      <w:r>
        <w:rPr>
          <w:lang w:val="png_PG" w:bidi="png_PG"/>
        </w:rPr>
      </w:r>
      <w:r>
        <w:rPr>
          <w:lang w:val="png_PG" w:bidi="png_PG"/>
        </w:rPr>
        <w:t>Harim gut stori i stap insait long buk Mak 14:32–42 na putim i go insait long tingting bilong yupela. Harim gut tok i stap insait tripela taim. (long tripela wei ol i tanim tok long en, sapos em inap) Orait stap olsem wanpela grup na diskasim ol dispela kwesten:</w:t>
      </w:r>
    </w:p>
    <w:p>
      <w:pPr>
        <w:pStyle w:val="ListNumber"/>
        <w:numPr>
          <w:ilvl w:val="0"/>
          <w:numId w:val="25"/>
        </w:numPr>
        <w:spacing w:line="240" w:lineRule="auto"/>
        <w:ind w:left="720"/>
      </w:pPr>
      <w:r>
        <w:rPr>
          <w:lang w:val="png_PG" w:bidi="png_PG"/>
        </w:rPr>
      </w:r>
      <w:r>
        <w:rPr>
          <w:lang w:val="png_PG" w:bidi="png_PG"/>
        </w:rPr>
        <w:t>Yupela i laikim wanem hap insait long dispela stori?</w:t>
      </w:r>
    </w:p>
    <w:p>
      <w:pPr>
        <w:pStyle w:val="ListNumber"/>
        <w:spacing w:line="240" w:lineRule="auto"/>
        <w:ind w:left="720"/>
      </w:pPr>
      <w:r>
        <w:rPr>
          <w:lang w:val="png_PG" w:bidi="png_PG"/>
        </w:rPr>
      </w:r>
      <w:r>
        <w:rPr>
          <w:lang w:val="png_PG" w:bidi="png_PG"/>
        </w:rPr>
        <w:t>Wanem hap bilong stori yupela i no laikim o i no klia long en?</w:t>
      </w:r>
    </w:p>
    <w:p>
      <w:pPr>
        <w:pStyle w:val="ListNumber"/>
        <w:spacing w:line="240" w:lineRule="auto"/>
        <w:ind w:left="720"/>
      </w:pPr>
      <w:r>
        <w:rPr>
          <w:lang w:val="png_PG" w:bidi="png_PG"/>
        </w:rPr>
      </w:r>
      <w:r>
        <w:rPr>
          <w:lang w:val="png_PG" w:bidi="png_PG"/>
        </w:rPr>
        <w:t>Dispela stori i tokim yumi wanem long sait bilong Jisas?</w:t>
      </w:r>
    </w:p>
    <w:p>
      <w:pPr>
        <w:pStyle w:val="ListNumber"/>
        <w:spacing w:line="240" w:lineRule="auto"/>
        <w:ind w:left="720"/>
      </w:pPr>
      <w:r>
        <w:rPr>
          <w:lang w:val="png_PG" w:bidi="png_PG"/>
        </w:rPr>
      </w:r>
      <w:r>
        <w:rPr>
          <w:lang w:val="png_PG" w:bidi="png_PG"/>
        </w:rPr>
        <w:t>Dispela stori i tokim yumi wanem long sait bilong ol manmeri?</w:t>
      </w:r>
    </w:p>
    <w:p>
      <w:pPr>
        <w:pStyle w:val="ListNumber"/>
        <w:spacing w:line="240" w:lineRule="auto"/>
        <w:ind w:left="720"/>
      </w:pPr>
      <w:r>
        <w:rPr>
          <w:lang w:val="png_PG" w:bidi="png_PG"/>
        </w:rPr>
      </w:r>
      <w:r>
        <w:rPr>
          <w:lang w:val="png_PG" w:bidi="png_PG"/>
        </w:rPr>
        <w:t>Dispela stori em bai i wok olsem wanem long laip bilong yumi long olgeta dei?</w:t>
      </w:r>
    </w:p>
    <w:p>
      <w:pPr>
        <w:pStyle w:val="ListNumber"/>
        <w:spacing w:line="240" w:lineRule="auto"/>
        <w:ind w:left="720"/>
      </w:pPr>
      <w:r>
        <w:rPr>
          <w:lang w:val="png_PG" w:bidi="png_PG"/>
        </w:rPr>
      </w:r>
      <w:r>
        <w:rPr>
          <w:lang w:val="png_PG" w:bidi="png_PG"/>
        </w:rPr>
        <w:t>Yupela i save long ol man husait i nidim tru dispela stori long harim?</w:t>
      </w:r>
      <w:r>
        <w:rPr>
          <w:lang w:val="png_PG" w:bidi="png_PG"/>
        </w:rPr>
      </w:r>
    </w:p>
    <w:p>
      <w:pPr>
        <w:pStyle w:val="Heading3"/>
      </w:pPr>
      <w:r>
        <w:rPr>
          <w:lang w:val="png_PG" w:bidi="png_PG"/>
        </w:rPr>
        <w:t>Save long taim na ples we stori i kamap long en</w:t>
      </w:r>
      <w:r>
        <w:rPr>
          <w:lang w:val="png_PG" w:bidi="png_PG"/>
        </w:rPr>
      </w:r>
    </w:p>
    <w:p>
      <w:pPr/>
      <w:r>
        <w:rPr>
          <w:lang w:val="png_PG" w:bidi="png_PG"/>
        </w:rPr>
      </w:r>
      <w:r>
        <w:rPr>
          <w:lang w:val="png_PG" w:bidi="png_PG"/>
        </w:rPr>
        <w:t>STRETIM WANWAN HAP BILONG STORI</w:t>
      </w:r>
    </w:p>
    <w:p>
      <w:pPr/>
      <w:r>
        <w:rPr>
          <w:lang w:val="png_PG" w:bidi="png_PG"/>
        </w:rPr>
      </w:r>
      <w:r>
        <w:rPr>
          <w:lang w:val="png_PG" w:bidi="png_PG"/>
        </w:rPr>
        <w:t>Mak 14:32–42</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Jisas wantaim disaipel bilong en, wokabaut i go het antap long Maunten Oliv lusim ples i daun. Ol i go kamap long oliv gaden long sait bilong Maunten Oliv, ol i kolim dispela hap Getsamani. Oliv gaden em wanpela hap eria ol manmeri bin planim ol diwai oliv na mekim oliv wel. Getsamani long tok Hibru i minim krungutim wel, olsem na ol manmeri bin krungutim oliv long dispela hap long mekim oliv wel.</w:t>
      </w:r>
    </w:p>
    <w:p>
      <w:pPr/>
      <w:r>
        <w:rPr>
          <w:lang w:val="png_PG" w:bidi="png_PG"/>
        </w:rPr>
      </w:r>
      <w:r>
        <w:rPr>
          <w:lang w:val="png_PG" w:bidi="png_PG"/>
        </w:rPr>
        <w:t>Stop long hia na soim wanpela piksa bilong dispela gaden Getsamani. Soim wanpela piksa bilong ol diwai oliv.</w:t>
      </w:r>
    </w:p>
    <w:p>
      <w:pPr/>
      <w:r>
        <w:rPr>
          <w:lang w:val="png_PG" w:bidi="png_PG"/>
        </w:rPr>
      </w:r>
      <w:r>
        <w:rPr>
          <w:lang w:val="png_PG" w:bidi="png_PG"/>
        </w:rPr>
        <w:t>Taim Jisas wantaim ol disaipel i go kamap, Jisas i tokim ol disaipel bilong en olsem, "Yupela sindaun i stap long hia. Mi laik beten." Ating dispela em pasin bilong Jisas oltaim em i save mekim long go na beten. Olsem Jisas bin mekim bipo, em larim ol sampela disaipel i stap na kisim Pita, James na Jon i go wantaim em long gaden oliv. Bilong wanem em i kisim dispela tripela disaipel? Dispela tripela disaipel ol bin tok pinis olsem, ol bai i wanbel long kisim taim nogut wantaim Jisas.</w:t>
      </w:r>
    </w:p>
    <w:p>
      <w:pPr/>
      <w:r>
        <w:rPr>
          <w:lang w:val="png_PG" w:bidi="png_PG"/>
        </w:rPr>
      </w:r>
      <w:r>
        <w:rPr>
          <w:lang w:val="png_PG" w:bidi="png_PG"/>
        </w:rPr>
        <w:t>Jisas i luksave long pen em i pilim long insait. Tingting kilim em na pilim wari nogut tru. Em i tok olsem, "Bel bilong mi i hevi na mi wari tumas, klostu mi laik i dai." Jisas i minim olsem, em i wari nogut tru na em pilim wanpela bikpela hevi samting i krungutim em i go daun. Dispela em wanpela bikpela samting long laip bilong Jisas-em i stap long mak bilong karim pen na i dai. Em long dispela as tingting em bin redi long en. Jisas i save long dispela taim stret bilong wanem samting dispela hevi bai i kisim i kam long em.</w:t>
      </w:r>
    </w:p>
    <w:p>
      <w:pPr/>
      <w:r>
        <w:rPr>
          <w:lang w:val="png_PG" w:bidi="png_PG"/>
        </w:rPr>
      </w:r>
      <w:r>
        <w:rPr>
          <w:lang w:val="png_PG" w:bidi="png_PG"/>
        </w:rPr>
        <w:t>Stop long hia na diskas wantaim trensleisen grup bilong yu: Dispela pilim nogut na bel hevi na tingting i kilim Jisas, yupela i mas mekim klia usim ol gutpela wod. Tokim stori long wanpela narapela long taim ol manmeri bin i go insait long wanpela hevi we tinging i kilim ol. Taim yupela i harim ol stori bilong wanpela narapela, harim gut ol wod yupela usim long mekim klia long pen yupela i save pilim nogut tru insait long bel na tingting.</w:t>
      </w:r>
    </w:p>
    <w:p>
      <w:pPr/>
      <w:r>
        <w:rPr>
          <w:lang w:val="png_PG" w:bidi="png_PG"/>
        </w:rPr>
      </w:r>
      <w:r>
        <w:rPr>
          <w:lang w:val="png_PG" w:bidi="png_PG"/>
        </w:rPr>
        <w:t>Jisas i tokim tripela disaipel long stap na was gut, o long stap strong long spirit sait na pait winim dispela traim em bai i kam long ol klostu taim. Em i go longwe liklik long ol na em i stat long beten. Em i beten taim em i brukim skru, o putim pes i go daun long graun, i minim olsem dispela beten em i nidim helpim hariap tru, o em impoten. Ol manmeri Juda oltaim ol i save sanap na putim han i go antap na beten. Jisas i beten olsem dispela "aua," o dispela taim bilong kisim taim nogut tru i mas abrusim em. Em i kolim God olsem Papa bilong en wantaim gutpela tok bilong laikim, em wod ol Juda i save usim long kolim papa, "Abba," Ol manmeri Juda i no save usim dispela wod "Abba" long God em wanpela. Olsem na Jisas i soim spesol pasin bilong stap pas wantaim God. Em i askim God bai rausim dispela "kap" long em. Insait long Olpela Testamen, kap em wanpela samting i makim belhat bilong God, na taim nogut God bai i givim. Maski Jisas save olsem God i redi long larim belhat bilong en na hevi long kam antap long en, Jisas i bihainim tok na bilip tru long papa bilong en. Yumi save long dispela bikos famili bilong Jisas ol i save usim dispela tok na gutpela wei-bilong askim God- em i askim, "Sapos yu inap long mekim olgeta samting," na "yu noken bihainim laik bilong mi, tasol yu mas bihainim laik bilong yu."</w:t>
      </w:r>
    </w:p>
    <w:p>
      <w:pPr/>
      <w:r>
        <w:rPr>
          <w:lang w:val="png_PG" w:bidi="png_PG"/>
        </w:rPr>
      </w:r>
      <w:r>
        <w:rPr>
          <w:lang w:val="png_PG" w:bidi="png_PG"/>
        </w:rPr>
        <w:t>Jisas i go back long tripela disaipel bilong en, bikos em i tingting tumas long ol olsem, nogut ol bai i pundaun long dispela traim. Em i lukim ol olsem, ol i slip i stap! Jisas i toktok paslain wantaim Pita, bikos Pita bin mekim tok promis olsem, em bai i dai wantaim Jisas. Jisas i kolim olpela nem bilong Pita "Saimon," na singautim em. Ating em long soim olsem, Pita em i ektim olsem em i save mekim bipo, taim em bin bihainim Jisas olgeta taim! Jisas i askim Saimon Pita wanpela kwesten, "Saimon, yu slip i stap, a? Yu no inap stap was wantaim mi inap long wan aua, a?" Jisas i kirap nogut na em i sori olsem ol disaipel i slip na stap. Long dispela kwesten, em i kros na tok strong long ol. Orait Jisas i tok olsem long ol tripela disaipel, "Yupela i mas was na prea i stap. "Was" i minim long stap strong long spirit sait, na ol inap sanap strong long Jisas, maski taim ol i pundaun long traim na ol i tok mipela i no save long Jisas. Jisas i save olsem, Spirit bilong God i stap insait long ol, o ating tingting bilong ol yet, i helpim ol long kisim gutpela tingting long sanap strong long Jisas. Em olsem tasol, ol man long bodi sait i nogat strong. Yumi yet i no inap tru long sanap strong long pait na abrusim nogut.</w:t>
      </w:r>
    </w:p>
    <w:p>
      <w:pPr/>
      <w:r>
        <w:rPr>
          <w:lang w:val="png_PG" w:bidi="png_PG"/>
        </w:rPr>
      </w:r>
      <w:r>
        <w:rPr>
          <w:lang w:val="png_PG" w:bidi="png_PG"/>
        </w:rPr>
        <w:t>Jisas i go longwe liklik gen sampela mita long mekim wankain prea gen olsem em i mekim pastaim. Em i kam bek gen long ol tripela disaipel bilong en namba tu taim. Ai bilong ol i hevi tru, i minim olsem ai bilong ol i pas yet. Ol disaipel i no gat gutpela as bilong wanem ol i slip, olsem na ol i no save ol bai i mekim wanem tok long em. Jisas i go bek gen namba tri long prea na kam bek long ol tripela disaipel gen namba tri taim.</w:t>
      </w:r>
    </w:p>
    <w:p>
      <w:pPr/>
      <w:r>
        <w:rPr>
          <w:lang w:val="png_PG" w:bidi="png_PG"/>
        </w:rPr>
      </w:r>
      <w:r>
        <w:rPr>
          <w:lang w:val="png_PG" w:bidi="png_PG"/>
        </w:rPr>
        <w:t>Stop long hia diskas wantaim trensleisen grup bilong yu: Long wei na pasin bilong yupela, taim yupela i pilim sem, o pilim nogut long sampela samting, yupela i save toktok long karamapim nogut bilong yupela, o yupela i save stap isi? Yupela i save olsem wanem, taim wanpela man em i pilim nogut o pilim sem?</w:t>
      </w:r>
    </w:p>
    <w:p>
      <w:pPr/>
      <w:r>
        <w:rPr>
          <w:lang w:val="png_PG" w:bidi="png_PG"/>
        </w:rPr>
      </w:r>
      <w:r>
        <w:rPr>
          <w:lang w:val="png_PG" w:bidi="png_PG"/>
        </w:rPr>
        <w:t>Taim Jisas i kam bek namba tri taim, em i askim dispela kwesten, "Yupela i slip yet na malolo, a? Em i tok strong na krosim ol long noken slip i stap, inap yupela kirap i stap na prea. Orait bihain em i tok olsem, "Em inap," o "Em orait." Ating em i minim olsem, dispela samting em bin prea long en, ol i kamapim tingting pinis. O ating em i minim olsem, ol disaipel i noken slip gen nau. Taim i kamap pinis, o taim God i makim bilong olgeta samting long kamap i kam pinis. Jisas i tok olsem,</w:t>
      </w:r>
    </w:p>
    <w:p>
      <w:pPr/>
      <w:r>
        <w:rPr>
          <w:lang w:val="png_PG" w:bidi="png_PG"/>
        </w:rPr>
      </w:r>
      <w:r>
        <w:rPr>
          <w:lang w:val="png_PG" w:bidi="png_PG"/>
        </w:rPr>
        <w:t>Nau ol bai i givim Pikinini Bilong Man long han bilong ol man bilong mekim sin." Dispela i minim olsem, ol sin man husait ol i no klia gut husait em Jisas, na ol i holim pas Jisas na em bai i kisim taim nogut na i dai. Jisas i kolim em yet olsem Pikinini Bilong Man gen, dispela i strongim tok tru olsem ol lain husait i kilim em, ol bai pilim nogut na sem long kilim dispela man husait God bin salim em i kam long helpim ol.</w:t>
      </w:r>
    </w:p>
    <w:p>
      <w:pPr/>
      <w:r>
        <w:rPr>
          <w:lang w:val="png_PG" w:bidi="png_PG"/>
        </w:rPr>
      </w:r>
      <w:r>
        <w:rPr>
          <w:lang w:val="png_PG" w:bidi="png_PG"/>
        </w:rPr>
        <w:t>Orait Jisas i tok olsem long ol, "Yupela kirap na yumi go," i minim yumi go na bungim Judas na ol man husait i stap wantaim em." "Man bilong putim mi i go long han bilong ol man i birua long mi i kam pinis" i minim olsem Judas i kam stap pinis long gaden oliv long Getsamani.</w:t>
      </w:r>
      <w:r>
        <w:rPr>
          <w:lang w:val="png_PG" w:bidi="png_PG"/>
        </w:rPr>
      </w:r>
    </w:p>
    <w:p>
      <w:pPr>
        <w:pStyle w:val="Heading3"/>
      </w:pPr>
      <w:r>
        <w:rPr>
          <w:lang w:val="png_PG" w:bidi="png_PG"/>
        </w:rPr>
        <w:t>Save gut long wanwan Hap bilong Stori</w:t>
      </w:r>
      <w:r>
        <w:rPr>
          <w:lang w:val="png_PG" w:bidi="png_PG"/>
        </w:rPr>
      </w:r>
    </w:p>
    <w:p>
      <w:pPr/>
      <w:r>
        <w:rPr>
          <w:lang w:val="png_PG" w:bidi="png_PG"/>
        </w:rPr>
      </w:r>
      <w:r>
        <w:rPr>
          <w:lang w:val="png_PG" w:bidi="png_PG"/>
        </w:rPr>
        <w:t>PAINIM AUT OL WANWAN HAP BILONG STORI</w:t>
      </w:r>
    </w:p>
    <w:p>
      <w:pPr/>
      <w:r>
        <w:rPr>
          <w:lang w:val="png_PG" w:bidi="png_PG"/>
        </w:rPr>
      </w:r>
      <w:r>
        <w:rPr>
          <w:lang w:val="png_PG" w:bidi="png_PG"/>
        </w:rPr>
        <w:t>Mak 14:32–42</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hap taim, yu bai helpim grup long luksave long stori. Yu bai helpim grup long painim ol hap bilong stori, lain ap bilong stori i stap olsem wanem, na ol man husait i stap insait long stori.</w:t>
      </w:r>
    </w:p>
    <w:p>
      <w:pPr/>
      <w:r>
        <w:rPr>
          <w:lang w:val="png_PG" w:bidi="png_PG"/>
        </w:rPr>
      </w:r>
      <w:r>
        <w:rPr>
          <w:lang w:val="png_PG" w:bidi="png_PG"/>
        </w:rPr>
        <w:t>Dispela stori em i gat 8-pela hap bilong en.</w:t>
      </w:r>
    </w:p>
    <w:p>
      <w:pPr/>
      <w:r>
        <w:rPr>
          <w:lang w:val="png_PG" w:bidi="png_PG"/>
        </w:rPr>
      </w:r>
      <w:r>
        <w:rPr>
          <w:b/>
          <w:lang w:val="png_PG" w:bidi="png_PG"/>
        </w:rPr>
        <w:t>Namba wan hap bilong stori:</w:t>
      </w:r>
      <w:r>
        <w:rPr>
          <w:lang w:val="png_PG" w:bidi="png_PG"/>
        </w:rPr>
        <w:t xml:space="preserve"> Jisas wantaim ol disaipel bilong en i go kamap long gaden oliv, ol i kolim dispela hap Getsamani.</w:t>
      </w:r>
    </w:p>
    <w:p>
      <w:pPr/>
      <w:r>
        <w:rPr>
          <w:lang w:val="png_PG" w:bidi="png_PG"/>
        </w:rPr>
      </w:r>
      <w:r>
        <w:rPr>
          <w:b/>
          <w:lang w:val="png_PG" w:bidi="png_PG"/>
        </w:rPr>
        <w:t>Namba tu hap bilong stori:</w:t>
      </w:r>
      <w:r>
        <w:rPr>
          <w:lang w:val="png_PG" w:bidi="png_PG"/>
        </w:rPr>
        <w:t xml:space="preserve"> Jisas i kisim Pita, Jems na Jon i go wantaim em long gaden oliv. Em i pilim hevi nogut tru na askim ol long stap na was gut wantaim em.</w:t>
      </w:r>
    </w:p>
    <w:p>
      <w:pPr/>
      <w:r>
        <w:rPr>
          <w:lang w:val="png_PG" w:bidi="png_PG"/>
        </w:rPr>
      </w:r>
      <w:r>
        <w:rPr>
          <w:b/>
          <w:lang w:val="png_PG" w:bidi="png_PG"/>
        </w:rPr>
        <w:t>Namba tri hap bilong stori:</w:t>
      </w:r>
      <w:r>
        <w:rPr>
          <w:lang w:val="png_PG" w:bidi="png_PG"/>
        </w:rPr>
        <w:t xml:space="preserve"> Jisas i go longwe liklik long gaden oliv na putim pes i go daun long graun long prea. Em askim God Papa bilong en long rausim dispela kap bilong kisim taim nogut.</w:t>
      </w:r>
    </w:p>
    <w:p>
      <w:pPr/>
      <w:r>
        <w:rPr>
          <w:lang w:val="png_PG" w:bidi="png_PG"/>
        </w:rPr>
      </w:r>
      <w:r>
        <w:rPr>
          <w:b/>
          <w:lang w:val="png_PG" w:bidi="png_PG"/>
        </w:rPr>
        <w:t>Namba fo hap bilong stori:</w:t>
      </w:r>
      <w:r>
        <w:rPr>
          <w:lang w:val="png_PG" w:bidi="png_PG"/>
        </w:rPr>
        <w:t xml:space="preserve"> Jisas i go bek long ol tripela disaipel na lukim ol i slip i stap. Jisas i toktok long Saimon Pita na tokim olgeta tripela disaipel long ol i mas was na prea i stap.</w:t>
      </w:r>
    </w:p>
    <w:p>
      <w:pPr/>
      <w:r>
        <w:rPr>
          <w:lang w:val="png_PG" w:bidi="png_PG"/>
        </w:rPr>
      </w:r>
      <w:r>
        <w:rPr>
          <w:b/>
          <w:lang w:val="png_PG" w:bidi="png_PG"/>
        </w:rPr>
        <w:t>Namba 5 hap bilong stori:</w:t>
      </w:r>
      <w:r>
        <w:rPr>
          <w:lang w:val="png_PG" w:bidi="png_PG"/>
        </w:rPr>
        <w:t xml:space="preserve"> Jisas i go bek gen long prea i go long God namba tu taim long mekim wankain prea olsem em i mekim long pastaim.</w:t>
      </w:r>
    </w:p>
    <w:p>
      <w:pPr/>
      <w:r>
        <w:rPr>
          <w:lang w:val="png_PG" w:bidi="png_PG"/>
        </w:rPr>
      </w:r>
      <w:r>
        <w:rPr>
          <w:b/>
          <w:lang w:val="png_PG" w:bidi="png_PG"/>
        </w:rPr>
        <w:t>Namba 6 hap bilong stori:</w:t>
      </w:r>
      <w:r>
        <w:rPr>
          <w:lang w:val="png_PG" w:bidi="png_PG"/>
        </w:rPr>
        <w:t xml:space="preserve"> Jisas i kam bek gen long ol tripela disaipel namba tu taim gen na lukim ol i slip i stap yet.</w:t>
      </w:r>
    </w:p>
    <w:p>
      <w:pPr/>
      <w:r>
        <w:rPr>
          <w:lang w:val="png_PG" w:bidi="png_PG"/>
        </w:rPr>
      </w:r>
      <w:r>
        <w:rPr>
          <w:b/>
          <w:lang w:val="png_PG" w:bidi="png_PG"/>
        </w:rPr>
        <w:t>Namba 7 hap bilong stori:</w:t>
      </w:r>
      <w:r>
        <w:rPr>
          <w:lang w:val="png_PG" w:bidi="png_PG"/>
        </w:rPr>
        <w:t xml:space="preserve"> Jisas i go bek gen namba tri taim ples klia long prea i go long God.</w:t>
      </w:r>
    </w:p>
    <w:p>
      <w:pPr/>
      <w:r>
        <w:rPr>
          <w:lang w:val="png_PG" w:bidi="png_PG"/>
        </w:rPr>
      </w:r>
      <w:r>
        <w:rPr>
          <w:b/>
          <w:lang w:val="png_PG" w:bidi="png_PG"/>
        </w:rPr>
        <w:t>Namba 8 hap bilong stori:</w:t>
      </w:r>
      <w:r>
        <w:rPr>
          <w:lang w:val="png_PG" w:bidi="png_PG"/>
        </w:rPr>
        <w:t xml:space="preserve"> Jisas i kam bek gen long ol tripela disaipel namba tri taim. Dispela taim em i tokim ol olsem, "Yupela kirap na yumi go, man i laik givim mi i go long han bilong ol man i birua long mi, em i kamap pinis."</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w:t>
      </w:r>
    </w:p>
    <w:p>
      <w:pPr>
        <w:pStyle w:val="ListBullet"/>
        <w:spacing w:line="240" w:lineRule="auto"/>
        <w:ind w:left="720"/>
      </w:pPr>
      <w:r>
        <w:rPr>
          <w:lang w:val="png_PG" w:bidi="png_PG"/>
        </w:rPr>
      </w:r>
      <w:r>
        <w:rPr>
          <w:lang w:val="png_PG" w:bidi="png_PG"/>
        </w:rPr>
        <w:t>Long olgeta disaipel bilong en, em i kisim Pita, Jems na Jon i go aut liklik long gaden oliv wantaim em</w:t>
      </w:r>
    </w:p>
    <w:p>
      <w:pPr>
        <w:pStyle w:val="ListBullet"/>
        <w:spacing w:line="240" w:lineRule="auto"/>
        <w:ind w:left="720"/>
      </w:pPr>
      <w:r>
        <w:rPr>
          <w:lang w:val="png_PG" w:bidi="png_PG"/>
        </w:rPr>
      </w:r>
      <w:r>
        <w:rPr>
          <w:lang w:val="png_PG" w:bidi="png_PG"/>
        </w:rPr>
        <w:t>God Papa</w:t>
      </w:r>
    </w:p>
    <w:p>
      <w:pPr/>
      <w:r>
        <w:rPr>
          <w:lang w:val="png_PG" w:bidi="png_PG"/>
        </w:rPr>
      </w:r>
      <w:r>
        <w:rPr>
          <w:lang w:val="png_PG" w:bidi="png_PG"/>
        </w:rPr>
        <w:t>Insait long dispela hap taim, grup mas i gat stori kadbod, drowin aut, o usim sampela gutpela tingting long pulim tingting bilong ol man inap luksave long stori, na long eksen i stap insait long en.</w:t>
      </w:r>
    </w:p>
    <w:p>
      <w:pPr/>
      <w:r>
        <w:rPr>
          <w:lang w:val="png_PG" w:bidi="png_PG"/>
        </w:rPr>
      </w:r>
      <w:r>
        <w:rPr>
          <w:lang w:val="png_PG" w:bidi="png_PG"/>
        </w:rPr>
        <w:t>Em impoten long tingim gut olsem, dispela stori i stat taim Jisas wantaim ol disaipel bilong en i go kamap long gaden oliv, ol i kolim Getsamani, em i minim "krungutim oliv." Dispela em wanpela liklik hap eria wanpela man i planim planti ol diwai oliv. Ol i save planim ol dispela diwai, pikim ol dispela oliv na mekim oliv wel long ol dispela oliv.</w:t>
      </w:r>
    </w:p>
    <w:p>
      <w:pPr/>
      <w:r>
        <w:rPr>
          <w:lang w:val="png_PG" w:bidi="png_PG"/>
        </w:rPr>
      </w:r>
      <w:r>
        <w:rPr>
          <w:lang w:val="png_PG" w:bidi="png_PG"/>
        </w:rPr>
        <w:t>Em impoten long tingim gut olsem, Jisas i kisim Pita, Jems na Jon i go wantaim em long gaden oliv, tasol ol arapela disaipel i stap long rot na ol i wetim em. Jisas i stat long pilim hevi nogut tru-planti wod bilong tingting na bel bai i bagarap ol i usim insait long dispela stori.</w:t>
      </w:r>
    </w:p>
    <w:p>
      <w:pPr/>
      <w:r>
        <w:rPr>
          <w:lang w:val="png_PG" w:bidi="png_PG"/>
        </w:rPr>
      </w:r>
      <w:r>
        <w:rPr>
          <w:lang w:val="png_PG" w:bidi="png_PG"/>
        </w:rPr>
        <w:t>Jisas i tokim ol tripela disaipel long putim was na stap wantaim em, o long was gut na stap strong long spirit sait, na ol i ken pait strong long abrusim traim na stap strong long em. Jisas i lusim tripela disaipel na i go bek longwe liklik long gaden oliv. Em i mas i go inap long mak olsem yu ken tromoi ston i go long en.</w:t>
      </w:r>
    </w:p>
    <w:p>
      <w:pPr/>
      <w:r>
        <w:rPr>
          <w:lang w:val="png_PG" w:bidi="png_PG"/>
        </w:rPr>
      </w:r>
      <w:r>
        <w:rPr>
          <w:lang w:val="png_PG" w:bidi="png_PG"/>
        </w:rPr>
        <w:t>Jisas i "putim pes i go daun long graun," o brukim skru i go daun long graun long toktok wantaim papa bilong en. Dispela stori i tok olsem, em i prea long taim nogut tru bai i noken kamap. Na em i tok gen, long wei bilong makim man na tok stret long en, Abba, Papa yu inap long mekim olgeta samting. Yu rausim dispela kap long mi. Yu noken bihainim laik bilong mi, tasol yu mas bihainim laik bilong yu." Jisas i usim gutpela pasin bilong toktok taim em i toktok wantaim God.</w:t>
      </w:r>
    </w:p>
    <w:p>
      <w:pPr/>
      <w:r>
        <w:rPr>
          <w:lang w:val="png_PG" w:bidi="png_PG"/>
        </w:rPr>
      </w:r>
      <w:r>
        <w:rPr>
          <w:lang w:val="png_PG" w:bidi="png_PG"/>
        </w:rPr>
        <w:t>Jisas i kirap na kam bek long ol tripela disaipel. Ol i slip i stap. Jisas i tok long Pita olsem, "Saimon, yu slip, a? Yu no inap was inap long wan aua wantaim mi, a? Orait Jisas toktok long ol tripela disaipel, "Yupela i mas was na prea i stap. Nogut traim i kamap long yupela na yupela i pundaun. Spirit i laikim tru-tingting bilong yupela em gutpela-tasol bodi em i no gat strong. Em hat tumas long mekim raitpela samting."</w:t>
      </w:r>
    </w:p>
    <w:p>
      <w:pPr/>
      <w:r>
        <w:rPr>
          <w:lang w:val="png_PG" w:bidi="png_PG"/>
        </w:rPr>
      </w:r>
      <w:r>
        <w:rPr>
          <w:lang w:val="png_PG" w:bidi="png_PG"/>
        </w:rPr>
        <w:t>Jisas i lusim na i go bek long mekim wankain prea olsem em i mekim pastaim. Yupela i ken tingim dispela, "Abba, Papa yu ken mekim olgeta samting. Inap yu rausim dispela kap bilong kisim taim nogut tru long mi. Yu noken bihainim laik bilong mi, yu mas bihainim laik bilong yu tasol." Tingim olsem Jisas i pilim taim nogut tru insait long tingting bilong en, tasol em i save mekim gutpela pasin long Papa bilong en God. Em i save stap pas wantaim Papa bilong en, olsem wanpela pikinini i save putim bikpela tingting long Papa bilong em yet, na usim gutpela tok bilong laikim man long en.</w:t>
      </w:r>
    </w:p>
    <w:p>
      <w:pPr/>
      <w:r>
        <w:rPr>
          <w:lang w:val="png_PG" w:bidi="png_PG"/>
        </w:rPr>
      </w:r>
      <w:r>
        <w:rPr>
          <w:lang w:val="png_PG" w:bidi="png_PG"/>
        </w:rPr>
        <w:t>Jisas i kam bek gen long ol tripela disaipel bilong en namba tu taim. Ol i slip i stap yet. Ai bilong ol i pas yet. Ol dispela tripela disaipel ol i no save, ol bai i mekim wanem tok long em. Ol i no inap long kirap na stap.</w:t>
      </w:r>
    </w:p>
    <w:p>
      <w:pPr/>
      <w:r>
        <w:rPr>
          <w:lang w:val="png_PG" w:bidi="png_PG"/>
        </w:rPr>
      </w:r>
      <w:r>
        <w:rPr>
          <w:lang w:val="png_PG" w:bidi="png_PG"/>
        </w:rPr>
        <w:t>Jisas i go bek gen long prea namba tri taim, yumi tingim gen dispela wankai prea em bin mekim pastaim. "Abba, Papa yu inap long mekim olgeta samting. Inap yu rausim dispela kap bilong kisim taim nogut tru long mi. Yu noken bihainim laik bilong mi, tasol yu mas bihainim laik bilong yu."</w:t>
      </w:r>
    </w:p>
    <w:p>
      <w:pPr/>
      <w:r>
        <w:rPr>
          <w:lang w:val="png_PG" w:bidi="png_PG"/>
        </w:rPr>
      </w:r>
      <w:r>
        <w:rPr>
          <w:lang w:val="png_PG" w:bidi="png_PG"/>
        </w:rPr>
        <w:t>Jisas i kam bek gen long ol tripela disaipel namba tri taim. Dispela taim em i askim ol olsem, "Yupela i slip yet na malolo, a? Na em i tok olsem, "Em orait," Taim i kamap pinis! na nau ol bai i givim Pikinini Bilong Man long han bilong ol man bilong mekim sin. Yupela kirap na yumi go lukim ol- man i laik givim mi i go long han bilong ol man i birua long mi, em i kamap pinis."</w:t>
      </w:r>
    </w:p>
    <w:p>
      <w:pPr/>
      <w:r>
        <w:rPr>
          <w:lang w:val="png_PG" w:bidi="png_PG"/>
        </w:rPr>
      </w:r>
      <w:r>
        <w:rPr>
          <w:lang w:val="png_PG" w:bidi="png_PG"/>
        </w:rPr>
        <w:t>Em impoten long tingim gut dispela go kam eksen i stap namel long Jisas na long tripela disaipel bilong en. Jisas i go tripela taim long prea. Jisas i kam bek na lukim tripela disaipel slip i stap yet tripela taim.</w:t>
      </w:r>
      <w:r>
        <w:rPr>
          <w:lang w:val="png_PG" w:bidi="png_PG"/>
        </w:rPr>
      </w:r>
    </w:p>
    <w:p>
      <w:pPr>
        <w:pStyle w:val="Heading3"/>
      </w:pPr>
      <w:r>
        <w:rPr>
          <w:lang w:val="png_PG" w:bidi="png_PG"/>
        </w:rPr>
        <w:t>Putim yu yet insait long stori</w:t>
      </w:r>
      <w:r>
        <w:rPr>
          <w:lang w:val="png_PG" w:bidi="png_PG"/>
        </w:rPr>
      </w:r>
    </w:p>
    <w:p>
      <w:pPr/>
      <w:r>
        <w:rPr>
          <w:lang w:val="png_PG" w:bidi="png_PG"/>
        </w:rPr>
      </w:r>
      <w:r>
        <w:rPr>
          <w:lang w:val="png_PG" w:bidi="png_PG"/>
        </w:rPr>
        <w:t>BIHAINIM TOK I STAP INSAIT NA EKTIM AUT</w:t>
      </w:r>
    </w:p>
    <w:p>
      <w:pPr/>
      <w:r>
        <w:rPr>
          <w:lang w:val="png_PG" w:bidi="png_PG"/>
        </w:rPr>
      </w:r>
      <w:r>
        <w:rPr>
          <w:lang w:val="png_PG" w:bidi="png_PG"/>
        </w:rPr>
        <w:t>Mak 14:32–42</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dispela hap taim, grup bai i kamapim pilai bilong dispela stori</w:t>
      </w:r>
    </w:p>
    <w:p>
      <w:pPr/>
      <w:r>
        <w:rPr>
          <w:lang w:val="png_PG" w:bidi="png_PG"/>
        </w:rPr>
      </w:r>
      <w:r>
        <w:rPr>
          <w:lang w:val="png_PG" w:bidi="png_PG"/>
        </w:rPr>
        <w:t>Dispela stori em i gat 8-pela hap bilong en.</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w:t>
      </w:r>
    </w:p>
    <w:p>
      <w:pPr>
        <w:pStyle w:val="ListBullet"/>
        <w:spacing w:line="240" w:lineRule="auto"/>
        <w:ind w:left="720"/>
      </w:pPr>
      <w:r>
        <w:rPr>
          <w:lang w:val="png_PG" w:bidi="png_PG"/>
        </w:rPr>
      </w:r>
      <w:r>
        <w:rPr>
          <w:lang w:val="png_PG" w:bidi="png_PG"/>
        </w:rPr>
        <w:t>Long olgeta disaipel bilong en, em i kisim Pita, Jems na Jon i go aut liklik long gaden oliv wantaim em</w:t>
      </w:r>
    </w:p>
    <w:p>
      <w:pPr>
        <w:pStyle w:val="ListBullet"/>
        <w:spacing w:line="240" w:lineRule="auto"/>
        <w:ind w:left="720"/>
      </w:pPr>
      <w:r>
        <w:rPr>
          <w:lang w:val="png_PG" w:bidi="png_PG"/>
        </w:rPr>
      </w:r>
      <w:r>
        <w:rPr>
          <w:lang w:val="png_PG" w:bidi="png_PG"/>
        </w:rPr>
        <w:t>God Papa</w:t>
      </w:r>
    </w:p>
    <w:p>
      <w:pPr/>
      <w:r>
        <w:rPr>
          <w:lang w:val="png_PG" w:bidi="png_PG"/>
        </w:rPr>
      </w:r>
      <w:r>
        <w:rPr>
          <w:lang w:val="png_PG" w:bidi="png_PG"/>
        </w:rPr>
        <w:t>Tokim grup long ektim aut dispela stori tupela taim. Namba wan taim, tokim grup ektim aut dispela stori na no ken stop. Namba tu taim, grup i ektim aut dispela stori na stopim ol long wanwan hap insait long stori.</w:t>
      </w:r>
    </w:p>
    <w:p>
      <w:pPr/>
      <w:r>
        <w:rPr>
          <w:lang w:val="png_PG" w:bidi="png_PG"/>
        </w:rPr>
      </w:r>
      <w:r>
        <w:rPr>
          <w:lang w:val="png_PG" w:bidi="png_PG"/>
        </w:rPr>
        <w:t>Taim grup i ektim dispela stori namba wan taim, putim iyau long harim gut toktok i kamap namel long ol man, toktok i go olsem wanem, stori lain bilong wanwan hap, na oda bilong stori bihainim wanem samting i kamap pastaim.</w:t>
      </w:r>
    </w:p>
    <w:p>
      <w:pPr/>
      <w:r>
        <w:rPr>
          <w:lang w:val="png_PG" w:bidi="png_PG"/>
        </w:rPr>
      </w:r>
      <w:r>
        <w:rPr>
          <w:i/>
          <w:lang w:val="png_PG" w:bidi="png_PG"/>
        </w:rPr>
        <w:t>Long dispela stori, em bai i gutpela moa long kisim wanpela man long ektim olsem God papa, na em i putim iyau na harim toktok bilong Jisas taim em i prea.</w:t>
      </w:r>
    </w:p>
    <w:p>
      <w:pPr/>
      <w:r>
        <w:rPr>
          <w:lang w:val="png_PG" w:bidi="png_PG"/>
        </w:rPr>
      </w:r>
      <w:r>
        <w:rPr>
          <w:lang w:val="png_PG" w:bidi="png_PG"/>
        </w:rPr>
        <w:t xml:space="preserve">Jisas i kisim Pita, Jems na Jon i go wantaim em long gaden, tasol ol arapela disaipel i stap long rot na wetim em. Bel bilong Jisas i hevi tumas-em i tok olsem wari bilong em i daunim em. Jisas i tokim tripela disaipel bilong en long putim was i stap wantaim em, o long stap strong long spirit sait inap ol i ken pait strong long abrusim traim long stap strong long em. Jisas lusim tripela disaipel na em i go longwe liklik insait long gaden. Ating em mas go inap long mak bilong tromoi wanpela ston i go long en. </w:t>
      </w:r>
      <w:r>
        <w:rPr>
          <w:b/>
          <w:lang w:val="png_PG" w:bidi="png_PG"/>
        </w:rPr>
        <w:t>Stopim pilai.</w:t>
      </w:r>
      <w:r>
        <w:rPr>
          <w:lang w:val="png_PG" w:bidi="png_PG"/>
        </w:rPr>
        <w:t xml:space="preserve"> Askim ol disaipel, "Yupela i pilim olsem wanem?" Yupela bai i harim dispela kain tok olsem, "Mipela i paul long strongpela pilim bilong Jisas insait long em-yumi i no bin lukim em bipo olsem," "em i nogat strong na em i no luksave gut wanem samting i wok long kamap." Askim Jisas, "Yu pilim olsem wanem?" Yupela bai i harim dispela kain tok olsem, "wari i daunim mi i go daun na em hat long mi bai wokabaut o toktok," "mi yet i stap." Statim gen pilai.</w:t>
      </w:r>
    </w:p>
    <w:p>
      <w:pPr/>
      <w:r>
        <w:rPr>
          <w:lang w:val="png_PG" w:bidi="png_PG"/>
        </w:rPr>
      </w:r>
      <w:r>
        <w:rPr>
          <w:lang w:val="png_PG" w:bidi="png_PG"/>
        </w:rPr>
        <w:t xml:space="preserve">Jisas i "putim pes bilong en i go daun long graun," o brukim skru, o slip i go daun long graun long toktok wantaim papa bilong en. Dispela stori i tok olsem, em i prea long dispela taim nogut tru i noken kamap. Na em i tok gen, long wei bilong makim man na tok stret long en, "Abba, Papa yu inap long mekim olgeta samting. Yu rausim dispela kap long mi. Yu noken bihainim laik bilong mi, tasol yu mas bihainim laik bilong yu." Jisas i usim gutpela pasin bilong toktok taim em i toktok wantaim God. </w:t>
      </w:r>
      <w:r>
        <w:rPr>
          <w:b/>
          <w:lang w:val="png_PG" w:bidi="png_PG"/>
        </w:rPr>
        <w:t>Stopim pilai.</w:t>
      </w:r>
      <w:r>
        <w:rPr>
          <w:lang w:val="png_PG" w:bidi="png_PG"/>
        </w:rPr>
        <w:t xml:space="preserve"> Askim Jisas, "Yu pilim olsem wanem?" Yupela bai i harim dispela kain tok olsem, "Mi laikim helpim," "Mi tingting long mekim wanem samting God papa bilong mi i tokim mi long mekim," "Mi bilip long papa bilong mi," Askim God, "Yu pilim olsem wanem?" Yupela bai i harim dispela kain tok olsem, "Mi ting mi mas senisim dispela hevi," "Mi wari long lukim pikinini bilong mi i go insait long dispela hevi," "Mi ting long soim laikim bilong mi long em." Statim gen pilai.</w:t>
      </w:r>
    </w:p>
    <w:p>
      <w:pPr/>
      <w:r>
        <w:rPr>
          <w:lang w:val="png_PG" w:bidi="png_PG"/>
        </w:rPr>
      </w:r>
      <w:r>
        <w:rPr>
          <w:lang w:val="png_PG" w:bidi="png_PG"/>
        </w:rPr>
        <w:t xml:space="preserve">Jisas i kirap na i go long tripela disaipel. Ol i slip i stap yet. Jisas i tok long Pita olsem, "Saimon, yu slip, a? Yu no inap was inap long wan aua, a?" Orait Jisas i toktok long tripela disaipel, "Yupela i mas was na prea i stap. Nogut traim i kamap long yupela na yupela i pundaun. Bel em i gat laik bilong mekim samting, tasol bodi em i no gat strong. Em hat tumas long mekim raitpela samting." </w:t>
      </w:r>
      <w:r>
        <w:rPr>
          <w:b/>
          <w:lang w:val="png_PG" w:bidi="png_PG"/>
        </w:rPr>
        <w:t>Stopim pilai.</w:t>
      </w:r>
      <w:r>
        <w:rPr>
          <w:lang w:val="png_PG" w:bidi="png_PG"/>
        </w:rPr>
        <w:t xml:space="preserve"> Askim ol disaipel, "Yupela i pilim olsem wanem?" Yupelal bai i harim dispela kain tok olsem, "Mipela i pilim sem long mipela bin slip," "Mipela belhat," "Mipela skin les na i no inap long tingting gut." Askim Jisas, "Yu pilim olsem wanem?" Yupela bai i harim dispela kain tok olsem, "Mi wari long ol disaipel bilong mi," "Mi wanpela tasol i stap." Statim gen pilai.</w:t>
      </w:r>
    </w:p>
    <w:p>
      <w:pPr/>
      <w:r>
        <w:rPr>
          <w:lang w:val="png_PG" w:bidi="png_PG"/>
        </w:rPr>
      </w:r>
      <w:r>
        <w:rPr>
          <w:lang w:val="png_PG" w:bidi="png_PG"/>
        </w:rPr>
        <w:t>Jisas i lusim ol na i go bek gen long mekim wankain prea olsem em bin mekim pastaim. Yupela i ken tingim dispela, "Abba, Papa yu ken mekim olgeta samting. Inap yu rausim dispela kap bilong kisim taim nogut tru long mi. Yu noken bihainim laik bilong mi, yu mas bihainim laik bilong yu tasol." Tingim olsem Jisas i pilim taim nogut tru insait long tingting bilong en, tasol em i save mekim gutpela pasin long Papa bilong en God. Em i save stap pas wantaim Papa bilong en, olsem wanpela pikinini i save putim bikpela tingting long Papa bilong em yet, na usim gutpela tok bilong laikim man long en.</w:t>
      </w:r>
    </w:p>
    <w:p>
      <w:pPr/>
      <w:r>
        <w:rPr>
          <w:lang w:val="png_PG" w:bidi="png_PG"/>
        </w:rPr>
      </w:r>
      <w:r>
        <w:rPr>
          <w:lang w:val="png_PG" w:bidi="png_PG"/>
        </w:rPr>
        <w:t xml:space="preserve">Jisas i kam bek gen long tripela disaipel bilong en namba tu taim. Ol i slip i stap yet. Ai bilong ol i pas yet. Ol disaipel ol i no save, ol bai i mekim wanem tok long em. Ol i no inap long kirap na stap. </w:t>
      </w:r>
      <w:r>
        <w:rPr>
          <w:b/>
          <w:lang w:val="png_PG" w:bidi="png_PG"/>
        </w:rPr>
        <w:t>Stopim pilai</w:t>
      </w:r>
      <w:r>
        <w:rPr>
          <w:lang w:val="png_PG" w:bidi="png_PG"/>
        </w:rPr>
        <w:t>. Askim ol disaipel, "Yupela i pilim olsem wanem?" Yupela bai i harim dispela kain tok olsem, "Mipela i no klia bilong wanem skin bilong mipela i les," "Mipela i pilim nogut na sem." Askim Jisas, "Yu pilim olsem wanem?" Yupela bai i harim dispela kain tok olsem, "Mi wanpela tasol i stap," "Mi ting ol manmeri inap long sanap baksait long mi." Statim gen pilai.</w:t>
      </w:r>
    </w:p>
    <w:p>
      <w:pPr/>
      <w:r>
        <w:rPr>
          <w:lang w:val="png_PG" w:bidi="png_PG"/>
        </w:rPr>
      </w:r>
      <w:r>
        <w:rPr>
          <w:lang w:val="png_PG" w:bidi="png_PG"/>
        </w:rPr>
        <w:t>Jisas i go bek gen long prea namba tri taim, yumi tingim dispela wankain prea em bin mekim pastaim. "Abba, Papa yu inap long mekim olgeta samting. Inap yu rausim dispela kap bilong kisim taim nogut tru long mi. Yu noken bihainim laik bilong mi, tasol yu mas bihainim laik bilong yu."</w:t>
      </w:r>
    </w:p>
    <w:p>
      <w:pPr/>
      <w:r>
        <w:rPr>
          <w:lang w:val="png_PG" w:bidi="png_PG"/>
        </w:rPr>
      </w:r>
      <w:r>
        <w:rPr>
          <w:lang w:val="png_PG" w:bidi="png_PG"/>
        </w:rPr>
        <w:t xml:space="preserve">Jisas i kam bek gen long tripela disaipel bilong en namba tri taim. Dispela taim em i askim ol olsem, "Yupela i slip yet na malolo, a? Em orait, yupela i ken slip i stap yet." Na em i tok olsem, "Em inap," Taim i kamap pinis! na nau ol bai i givim Pikinini Bilong Man long han bilong ol man bilong mekim sin. Yupela kirap na yumi go lukim ol- man i laik givim mi i go long han bilong ol man i birua long mi, em i kamap pinis." </w:t>
      </w:r>
      <w:r>
        <w:rPr>
          <w:b/>
          <w:lang w:val="png_PG" w:bidi="png_PG"/>
        </w:rPr>
        <w:t>Stopim pilai.</w:t>
      </w:r>
      <w:r>
        <w:rPr>
          <w:lang w:val="png_PG" w:bidi="png_PG"/>
        </w:rPr>
        <w:t xml:space="preserve"> Askim Jisas, "Yu pilim olsem wanem?" Yupela bai i harim dispela kain tok olsem, "Mi bai karim dispela hevi bilong helpim ol manmeri bilong mi," "Mi no amamas long ol disaipel bilong mi na ol manmeri bilong mi, tasol mi laikim ol tumas," "Mi laikkim helpim-plis God, yu no ken stop long helpim mi long sanap strong."</w:t>
      </w:r>
    </w:p>
    <w:p>
      <w:pPr/>
      <w:r>
        <w:rPr>
          <w:lang w:val="png_PG" w:bidi="png_PG"/>
        </w:rPr>
      </w:r>
      <w:r>
        <w:rPr>
          <w:lang w:val="png_PG" w:bidi="png_PG"/>
        </w:rPr>
        <w:t>Em impoten long tingim gut dispela go kam eksen i stap namel long Jisas na long tripela disaipel bilong en. Jisas i go tripela taim long prea. Jisas i kam bek na lukim tripela disaipel slip i stap yet tripela taim.</w:t>
      </w:r>
      <w:r>
        <w:rPr>
          <w:lang w:val="png_PG" w:bidi="png_PG"/>
        </w:rPr>
      </w:r>
    </w:p>
    <w:p>
      <w:pPr>
        <w:pStyle w:val="Heading3"/>
      </w:pPr>
      <w:r>
        <w:rPr>
          <w:lang w:val="png_PG" w:bidi="png_PG"/>
        </w:rPr>
        <w:t>Save gut long ol samting we i no klia</w:t>
      </w:r>
      <w:r>
        <w:rPr>
          <w:lang w:val="png_PG" w:bidi="png_PG"/>
        </w:rPr>
      </w:r>
    </w:p>
    <w:p>
      <w:pPr/>
      <w:r>
        <w:rPr>
          <w:lang w:val="png_PG" w:bidi="png_PG"/>
        </w:rPr>
      </w:r>
      <w:r>
        <w:rPr>
          <w:lang w:val="png_PG" w:bidi="png_PG"/>
        </w:rPr>
        <w:t>PULAPIM SPEIS</w:t>
      </w:r>
    </w:p>
    <w:p>
      <w:pPr/>
      <w:r>
        <w:rPr>
          <w:lang w:val="png_PG" w:bidi="png_PG"/>
        </w:rPr>
      </w:r>
      <w:r>
        <w:rPr>
          <w:lang w:val="png_PG" w:bidi="png_PG"/>
        </w:rPr>
        <w:t>Mak 14:32–42</w:t>
      </w:r>
    </w:p>
    <w:p>
      <w:pPr/>
      <w:r>
        <w:rPr>
          <w:lang w:val="png_PG" w:bidi="png_PG"/>
        </w:rPr>
      </w:r>
      <w:r>
        <w:rPr>
          <w:lang w:val="png_PG" w:bidi="png_PG"/>
        </w:rPr>
        <w:t>Harim gut tok i stap insait wanpela taim, stat wantaim isi wan long yupela i ken klia long tok ol i tanim na raitim long en.</w:t>
      </w:r>
    </w:p>
    <w:p>
      <w:pPr/>
      <w:r>
        <w:rPr>
          <w:lang w:val="png_PG" w:bidi="png_PG"/>
        </w:rPr>
      </w:r>
      <w:r>
        <w:rPr>
          <w:lang w:val="png_PG" w:bidi="png_PG"/>
        </w:rPr>
        <w:t xml:space="preserve">Jisas i tokim ol disaipel olsem, "Yupela sindaun i stap na mi go long </w:t>
      </w:r>
      <w:r>
        <w:rPr>
          <w:b/>
          <w:lang w:val="png_PG" w:bidi="png_PG"/>
        </w:rPr>
        <w:t>prea</w:t>
      </w:r>
      <w:r>
        <w:rPr>
          <w:lang w:val="png_PG" w:bidi="png_PG"/>
        </w:rPr>
        <w:t>." Prea i tok long toktok wantaim God" Dispela wod prea i stap insait long bikpela wod list. Dispela kain prea, em bilong askim God long mekim samting long yu.</w:t>
      </w:r>
    </w:p>
    <w:p>
      <w:pPr/>
      <w:r>
        <w:rPr>
          <w:lang w:val="png_PG" w:bidi="png_PG"/>
        </w:rPr>
      </w:r>
      <w:r>
        <w:rPr>
          <w:lang w:val="png_PG" w:bidi="png_PG"/>
        </w:rPr>
        <w:t xml:space="preserve">Jisas i tok olsem, em i </w:t>
      </w:r>
      <w:r>
        <w:rPr>
          <w:b/>
          <w:lang w:val="png_PG" w:bidi="png_PG"/>
        </w:rPr>
        <w:t>wari nogut tru na tingting i kilim em.</w:t>
      </w:r>
      <w:r>
        <w:rPr>
          <w:lang w:val="png_PG" w:bidi="png_PG"/>
        </w:rPr>
        <w:t xml:space="preserve"> Ol dispela tok, em strongpela na hatpela pilim i save kirap insait. Ol dispela pilim bilong insait, em i ken tok tu long tingting paul, bikpela pret, bel hevi, tinging planti. Jisas bin pilim olsem long sampela taim, i no long dispela taim tasol.</w:t>
      </w:r>
    </w:p>
    <w:p>
      <w:pPr/>
      <w:r>
        <w:rPr>
          <w:lang w:val="png_PG" w:bidi="png_PG"/>
        </w:rPr>
      </w:r>
      <w:r>
        <w:rPr>
          <w:lang w:val="png_PG" w:bidi="png_PG"/>
        </w:rPr>
        <w:t>Stop long hia na tingim, yupela bin tok wanem long ol wod bilong mekim klia wanem samting i kamap insait tru long bel long step 2, Stretim wanwan hap bilong stori.</w:t>
      </w:r>
    </w:p>
    <w:p>
      <w:pPr/>
      <w:r>
        <w:rPr>
          <w:lang w:val="png_PG" w:bidi="png_PG"/>
        </w:rPr>
      </w:r>
      <w:r>
        <w:rPr>
          <w:lang w:val="png_PG" w:bidi="png_PG"/>
        </w:rPr>
        <w:t>Yupela bai i trensleitim dispela haptok long Inglis "distressed" na troubled" olsem wanem?</w:t>
      </w:r>
    </w:p>
    <w:p>
      <w:pPr/>
      <w:r>
        <w:rPr>
          <w:lang w:val="png_PG" w:bidi="png_PG"/>
        </w:rPr>
      </w:r>
      <w:r>
        <w:rPr>
          <w:b/>
          <w:lang w:val="png_PG" w:bidi="png_PG"/>
        </w:rPr>
        <w:t>Bel bilong mi i hevi tumas long wari, o bel bilong mi i pulap wantaim bikpela sori na klostu mi laik i dai</w:t>
      </w:r>
      <w:r>
        <w:rPr>
          <w:lang w:val="png_PG" w:bidi="png_PG"/>
        </w:rPr>
        <w:t xml:space="preserve">, dispela em i minim olsem, olgeta bodi bilong Jisas o laip bilong em, wari i daunim em. Em i pilim tu olsem, wari bai i kilim em. Bel, em namel hap stret bilong man. Trensleitim dispela haptok olsem yupela bin trensleitim long pastaim insait long buk Mak, na tingim gut olsem dispela wod </w:t>
      </w:r>
      <w:r>
        <w:rPr>
          <w:b/>
          <w:lang w:val="png_PG" w:bidi="png_PG"/>
        </w:rPr>
        <w:t>bel</w:t>
      </w:r>
      <w:r>
        <w:rPr>
          <w:lang w:val="png_PG" w:bidi="png_PG"/>
        </w:rPr>
        <w:t xml:space="preserve"> i stap insait long bikpela wod list.</w:t>
      </w:r>
    </w:p>
    <w:p>
      <w:pPr/>
      <w:r>
        <w:rPr>
          <w:lang w:val="png_PG" w:bidi="png_PG"/>
        </w:rPr>
      </w:r>
      <w:r>
        <w:rPr>
          <w:b/>
          <w:lang w:val="png_PG" w:bidi="png_PG"/>
        </w:rPr>
        <w:t>Putim was</w:t>
      </w:r>
      <w:r>
        <w:rPr>
          <w:lang w:val="png_PG" w:bidi="png_PG"/>
        </w:rPr>
        <w:t xml:space="preserve"> i minim long stap strong long spirit sait. Jisas i no laikim ol disaipel bilong en long slip i stap. Em i laikim ol long prea na kisim strong long God.</w:t>
      </w:r>
    </w:p>
    <w:p>
      <w:pPr/>
      <w:r>
        <w:rPr>
          <w:lang w:val="png_PG" w:bidi="png_PG"/>
        </w:rPr>
      </w:r>
      <w:r>
        <w:rPr>
          <w:lang w:val="png_PG" w:bidi="png_PG"/>
        </w:rPr>
        <w:t xml:space="preserve">Taim Jisas i askim God olsem, </w:t>
      </w:r>
      <w:r>
        <w:rPr>
          <w:b/>
          <w:lang w:val="png_PG" w:bidi="png_PG"/>
        </w:rPr>
        <w:t>dispela taim nogut i mas abrusim em.</w:t>
      </w:r>
      <w:r>
        <w:rPr>
          <w:lang w:val="png_PG" w:bidi="png_PG"/>
        </w:rPr>
        <w:t xml:space="preserve"> Jisas em i askim olsem, dispela taim bilong belhat bilong God o taim nogut i noken kam long em.</w:t>
      </w:r>
    </w:p>
    <w:p>
      <w:pPr/>
      <w:r>
        <w:rPr>
          <w:lang w:val="png_PG" w:bidi="png_PG"/>
        </w:rPr>
      </w:r>
      <w:r>
        <w:rPr>
          <w:lang w:val="png_PG" w:bidi="png_PG"/>
        </w:rPr>
        <w:t xml:space="preserve">Taim Jisas i askim God long </w:t>
      </w:r>
      <w:r>
        <w:rPr>
          <w:b/>
          <w:lang w:val="png_PG" w:bidi="png_PG"/>
        </w:rPr>
        <w:t>rausim dispela kap long mi</w:t>
      </w:r>
      <w:r>
        <w:rPr>
          <w:lang w:val="png_PG" w:bidi="png_PG"/>
        </w:rPr>
        <w:t>. Em i askim God long noken larim taim nogut na belhat bilong en i kam antap long em.</w:t>
      </w:r>
    </w:p>
    <w:p>
      <w:pPr/>
      <w:r>
        <w:rPr>
          <w:lang w:val="png_PG" w:bidi="png_PG"/>
        </w:rPr>
      </w:r>
      <w:r>
        <w:rPr>
          <w:lang w:val="png_PG" w:bidi="png_PG"/>
        </w:rPr>
        <w:t xml:space="preserve">Jisas i prea i go long God na i tok olsem, </w:t>
      </w:r>
      <w:r>
        <w:rPr>
          <w:b/>
          <w:lang w:val="png_PG" w:bidi="png_PG"/>
        </w:rPr>
        <w:t>Yu noken bihainim laik bilong mi, tasol yu mas bihainim laik bilong yu.</w:t>
      </w:r>
      <w:r>
        <w:rPr>
          <w:lang w:val="png_PG" w:bidi="png_PG"/>
        </w:rPr>
        <w:t xml:space="preserve"> Jisas i askim God long "noken mekim wanem mi laikim, tasol mekim wanem yu laikim long en."</w:t>
      </w:r>
    </w:p>
    <w:p>
      <w:pPr/>
      <w:r>
        <w:rPr>
          <w:lang w:val="png_PG" w:bidi="png_PG"/>
        </w:rPr>
      </w:r>
      <w:r>
        <w:rPr>
          <w:lang w:val="png_PG" w:bidi="png_PG"/>
        </w:rPr>
        <w:t xml:space="preserve">Jisas i askim Saimon Pita, Yu no inap was inap long wan aua, a? </w:t>
      </w:r>
      <w:r>
        <w:rPr>
          <w:b/>
          <w:lang w:val="png_PG" w:bidi="png_PG"/>
        </w:rPr>
        <w:t>Wanpela aua</w:t>
      </w:r>
      <w:r>
        <w:rPr>
          <w:lang w:val="png_PG" w:bidi="png_PG"/>
        </w:rPr>
        <w:t xml:space="preserve"> em 60 minit, tasol sapos tokples bilong yupela i nogat dispela kain aua taim i stap, orait yupela i ken tok olsem, "long liklik taim"</w:t>
      </w:r>
    </w:p>
    <w:p>
      <w:pPr/>
      <w:r>
        <w:rPr>
          <w:lang w:val="png_PG" w:bidi="png_PG"/>
        </w:rPr>
      </w:r>
      <w:r>
        <w:rPr>
          <w:lang w:val="png_PG" w:bidi="png_PG"/>
        </w:rPr>
        <w:t>Jisas i gat spesol pasin bilong stap pas wantaim God, olsem na em usim tok ol man i no save usim-</w:t>
      </w:r>
      <w:r>
        <w:rPr>
          <w:b/>
          <w:lang w:val="png_PG" w:bidi="png_PG"/>
        </w:rPr>
        <w:t>Abba</w:t>
      </w:r>
      <w:r>
        <w:rPr>
          <w:lang w:val="png_PG" w:bidi="png_PG"/>
        </w:rPr>
        <w:t xml:space="preserve">-ol pikinini insait long famili i save usim long toktok long papa bilong ol tasol. I nogat wanpela rekot i stap bilong ol manmeri Juda i usim dispela tok long God. Yupela ken usim sem tok </w:t>
      </w:r>
      <w:r>
        <w:rPr>
          <w:b/>
          <w:lang w:val="png_PG" w:bidi="png_PG"/>
        </w:rPr>
        <w:t>Abba</w:t>
      </w:r>
      <w:r>
        <w:rPr>
          <w:lang w:val="png_PG" w:bidi="png_PG"/>
        </w:rPr>
        <w:t xml:space="preserve"> na em i mas krai wankain long trensleisen bilong yupela. O yupela ken usim wanpela tok ol man i no save usim long en tok, Papa long tokples, sapos em i stap. Dispela wod </w:t>
      </w:r>
      <w:r>
        <w:rPr>
          <w:b/>
          <w:lang w:val="png_PG" w:bidi="png_PG"/>
        </w:rPr>
        <w:t>Abba</w:t>
      </w:r>
      <w:r>
        <w:rPr>
          <w:lang w:val="png_PG" w:bidi="png_PG"/>
        </w:rPr>
        <w:t xml:space="preserve"> i stap insait long bikpela wod list.</w:t>
      </w:r>
    </w:p>
    <w:p>
      <w:pPr/>
      <w:r>
        <w:rPr>
          <w:lang w:val="png_PG" w:bidi="png_PG"/>
        </w:rPr>
      </w:r>
      <w:r>
        <w:rPr>
          <w:lang w:val="png_PG" w:bidi="png_PG"/>
        </w:rPr>
        <w:t xml:space="preserve">Jisas i go bek na lukim ol </w:t>
      </w:r>
      <w:r>
        <w:rPr>
          <w:b/>
          <w:lang w:val="png_PG" w:bidi="png_PG"/>
        </w:rPr>
        <w:t>disaipel</w:t>
      </w:r>
      <w:r>
        <w:rPr>
          <w:lang w:val="png_PG" w:bidi="png_PG"/>
        </w:rPr>
        <w:t xml:space="preserve"> bilong en ol i slip stap yet. Usim sem wod long disaipel olsem yupela bin usim i kam, na tingim gut olsem disaipel i stap long bikpela wod list.</w:t>
      </w:r>
    </w:p>
    <w:p>
      <w:pPr/>
      <w:r>
        <w:rPr>
          <w:lang w:val="png_PG" w:bidi="png_PG"/>
        </w:rPr>
      </w:r>
      <w:r>
        <w:rPr>
          <w:lang w:val="png_PG" w:bidi="png_PG"/>
        </w:rPr>
        <w:t xml:space="preserve">Jisas i tokim tripela disaipel long </w:t>
      </w:r>
      <w:r>
        <w:rPr>
          <w:b/>
          <w:lang w:val="png_PG" w:bidi="png_PG"/>
        </w:rPr>
        <w:t>putim was na prea i stap, nogut traim i kamap long yupela na yupela i pundaun.</w:t>
      </w:r>
      <w:r>
        <w:rPr>
          <w:lang w:val="png_PG" w:bidi="png_PG"/>
        </w:rPr>
        <w:t xml:space="preserve"> Em i tokim ol long askim God long helpim ol, na ol i noken pundaun long sin, taim Satan i traim ol.</w:t>
      </w:r>
    </w:p>
    <w:p>
      <w:pPr/>
      <w:r>
        <w:rPr>
          <w:lang w:val="png_PG" w:bidi="png_PG"/>
        </w:rPr>
      </w:r>
      <w:r>
        <w:rPr>
          <w:lang w:val="png_PG" w:bidi="png_PG"/>
        </w:rPr>
        <w:t xml:space="preserve">Jisas i tok olsem long ol, </w:t>
      </w:r>
      <w:r>
        <w:rPr>
          <w:b/>
          <w:lang w:val="png_PG" w:bidi="png_PG"/>
        </w:rPr>
        <w:t>Bel bilong yupela em i gat laik bilong mekim samting, tasol bodi em i no gat strong.</w:t>
      </w:r>
      <w:r>
        <w:rPr>
          <w:lang w:val="png_PG" w:bidi="png_PG"/>
        </w:rPr>
        <w:t xml:space="preserve"> Dispela i minim olsem lewa bilong yupela, o insait long bel bilong yupela i laik bihainim God. Tasol yupela yet i no stap strong.</w:t>
      </w:r>
    </w:p>
    <w:p>
      <w:pPr/>
      <w:r>
        <w:rPr>
          <w:lang w:val="png_PG" w:bidi="png_PG"/>
        </w:rPr>
      </w:r>
      <w:r>
        <w:rPr>
          <w:lang w:val="png_PG" w:bidi="png_PG"/>
        </w:rPr>
        <w:t xml:space="preserve">Taim Jisas i kam bek gen namba tri taim, Pita, Jems na Jon i slip yet na stap. Jisas i askim wanpela kwesten long hia: </w:t>
      </w:r>
      <w:r>
        <w:rPr>
          <w:b/>
          <w:lang w:val="png_PG" w:bidi="png_PG"/>
        </w:rPr>
        <w:t>Yupela i slip yet na stap, a</w:t>
      </w:r>
      <w:r>
        <w:rPr>
          <w:lang w:val="png_PG" w:bidi="png_PG"/>
        </w:rPr>
        <w:t>? Em i soim pasin bilong kirap nogut olsem, ol i slip yet na stap.</w:t>
      </w:r>
    </w:p>
    <w:p>
      <w:pPr/>
      <w:r>
        <w:rPr>
          <w:lang w:val="png_PG" w:bidi="png_PG"/>
        </w:rPr>
      </w:r>
      <w:r>
        <w:rPr>
          <w:lang w:val="png_PG" w:bidi="png_PG"/>
        </w:rPr>
        <w:t xml:space="preserve">Orait Jisas i tok olsem, </w:t>
      </w:r>
      <w:r>
        <w:rPr>
          <w:b/>
          <w:lang w:val="png_PG" w:bidi="png_PG"/>
        </w:rPr>
        <w:t>em inap.</w:t>
      </w:r>
      <w:r>
        <w:rPr>
          <w:lang w:val="png_PG" w:bidi="png_PG"/>
        </w:rPr>
        <w:t xml:space="preserve"> Jisas i traim long tok olsem, ol disaipel i mas stop long slip gen. O Jisas i laik tok olsem, "Em i kamap pinis. Judas bin kisim mani long putim Jisas i go han bilong ol man i birua long em." O "Em i kamap pinis. Mi </w:t>
      </w:r>
      <w:r>
        <w:rPr>
          <w:i/>
          <w:lang w:val="png_PG" w:bidi="png_PG"/>
        </w:rPr>
        <w:t>bai</w:t>
      </w:r>
      <w:r>
        <w:rPr>
          <w:lang w:val="png_PG" w:bidi="png_PG"/>
        </w:rPr>
        <w:t xml:space="preserve"> i go insait long dispela taim nogut*."* Trensleitim dispela haptok olsem, "Taim i kamap pinis"</w:t>
      </w:r>
    </w:p>
    <w:p>
      <w:pPr/>
      <w:r>
        <w:rPr>
          <w:lang w:val="png_PG" w:bidi="png_PG"/>
        </w:rPr>
      </w:r>
      <w:r>
        <w:rPr>
          <w:b/>
          <w:lang w:val="png_PG" w:bidi="png_PG"/>
        </w:rPr>
        <w:t>Pikinini Bilong Man i go insait long han bilong ol man bilong mekim sin.</w:t>
      </w:r>
      <w:r>
        <w:rPr>
          <w:lang w:val="png_PG" w:bidi="png_PG"/>
        </w:rPr>
        <w:t xml:space="preserve"> Trensleitim Pikinini Bilong Man wankain olsem yupela bin trensleitim long pastaim, na tingim gut olsem dispela tok, Pikinini Bilong Man i stap insait long bikpela wod list. </w:t>
      </w:r>
      <w:r>
        <w:rPr>
          <w:b/>
          <w:lang w:val="png_PG" w:bidi="png_PG"/>
        </w:rPr>
        <w:t>I go insait long han bilong ol i mekim sin</w:t>
      </w:r>
      <w:r>
        <w:rPr>
          <w:lang w:val="png_PG" w:bidi="png_PG"/>
        </w:rPr>
        <w:t xml:space="preserve"> i minim olsem, ol sin man i go pas long kontrolim Jisas na ol i gat pawa.</w:t>
      </w:r>
      <w:r>
        <w:rPr>
          <w:lang w:val="png_PG" w:bidi="png_PG"/>
        </w:rPr>
      </w:r>
      <w:r>
        <w:rPr>
          <w:lang w:val="png_PG" w:bidi="png_PG"/>
        </w:rPr>
      </w:r>
    </w:p>
    <w:p>
      <w:pPr/>
      <w:r>
        <w:rPr>
          <w:lang w:val="png_PG" w:bidi="png_PG"/>
        </w:rPr>
      </w:r>
    </w:p>
    <w:p>
      <w:pPr>
        <w:pStyle w:val="Heading2"/>
      </w:pPr>
      <w:r>
        <w:rPr>
          <w:lang w:val="png_PG" w:bidi="png_PG"/>
        </w:rPr>
        <w:t>Mak 14:32–42</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302">
        <w:r>
          <w:rPr>
            <w:lang w:val="png_PG" w:bidi="png_PG"/>
          </w:rPr>
          <w:rPr>
            <w:color w:val="0000EE"/>
            <w:u w:val="single"/>
          </w:rPr>
          <w:t>Harim na putim long tingting na bel</w:t>
        </w:r>
      </w:hyperlink>
      <w:r>
        <w:rPr>
          <w:lang w:val="png_PG" w:bidi="png_PG"/>
        </w:rPr>
        <w:t xml:space="preserve"> (594 KB)</w:t>
      </w:r>
      <w:r>
        <w:rPr>
          <w:lang w:val="png_PG" w:bidi="png_PG"/>
        </w:rPr>
      </w:r>
    </w:p>
    <w:p>
      <w:pPr>
        <w:pStyle w:val="ListBullet"/>
        <w:spacing w:line="240" w:lineRule="auto"/>
        <w:ind w:left="720"/>
      </w:pPr>
      <w:r>
        <w:rPr>
          <w:lang w:val="png_PG" w:bidi="png_PG"/>
        </w:rPr>
      </w:r>
      <w:hyperlink r:id="rId303">
        <w:r>
          <w:rPr>
            <w:lang w:val="png_PG" w:bidi="png_PG"/>
          </w:rPr>
          <w:rPr>
            <w:color w:val="0000EE"/>
            <w:u w:val="single"/>
          </w:rPr>
          <w:t>Save long taim na ples we stori i kamap long en</w:t>
        </w:r>
      </w:hyperlink>
      <w:r>
        <w:rPr>
          <w:lang w:val="png_PG" w:bidi="png_PG"/>
        </w:rPr>
        <w:t xml:space="preserve"> (5.6 MB)</w:t>
      </w:r>
      <w:r>
        <w:rPr>
          <w:lang w:val="png_PG" w:bidi="png_PG"/>
        </w:rPr>
      </w:r>
    </w:p>
    <w:p>
      <w:pPr>
        <w:pStyle w:val="ListBullet"/>
        <w:spacing w:line="240" w:lineRule="auto"/>
        <w:ind w:left="720"/>
      </w:pPr>
      <w:r>
        <w:rPr>
          <w:lang w:val="png_PG" w:bidi="png_PG"/>
        </w:rPr>
      </w:r>
      <w:hyperlink r:id="rId304">
        <w:r>
          <w:rPr>
            <w:lang w:val="png_PG" w:bidi="png_PG"/>
          </w:rPr>
          <w:rPr>
            <w:color w:val="0000EE"/>
            <w:u w:val="single"/>
          </w:rPr>
          <w:t>Save gut long wanwan Hap bilong Stori</w:t>
        </w:r>
      </w:hyperlink>
      <w:r>
        <w:rPr>
          <w:lang w:val="png_PG" w:bidi="png_PG"/>
        </w:rPr>
        <w:t xml:space="preserve"> (4.8 MB)</w:t>
      </w:r>
      <w:r>
        <w:rPr>
          <w:lang w:val="png_PG" w:bidi="png_PG"/>
        </w:rPr>
      </w:r>
    </w:p>
    <w:p>
      <w:pPr>
        <w:pStyle w:val="ListBullet"/>
        <w:spacing w:line="240" w:lineRule="auto"/>
        <w:ind w:left="720"/>
      </w:pPr>
      <w:r>
        <w:rPr>
          <w:lang w:val="png_PG" w:bidi="png_PG"/>
        </w:rPr>
      </w:r>
      <w:hyperlink r:id="rId305">
        <w:r>
          <w:rPr>
            <w:lang w:val="png_PG" w:bidi="png_PG"/>
          </w:rPr>
          <w:rPr>
            <w:color w:val="0000EE"/>
            <w:u w:val="single"/>
          </w:rPr>
          <w:t>Putim yu yet insait long stori</w:t>
        </w:r>
      </w:hyperlink>
      <w:r>
        <w:rPr>
          <w:lang w:val="png_PG" w:bidi="png_PG"/>
        </w:rPr>
        <w:t xml:space="preserve"> (5.2 MB)</w:t>
      </w:r>
      <w:r>
        <w:rPr>
          <w:lang w:val="png_PG" w:bidi="png_PG"/>
        </w:rPr>
      </w:r>
    </w:p>
    <w:p>
      <w:pPr>
        <w:pStyle w:val="ListBullet"/>
        <w:spacing w:line="240" w:lineRule="auto"/>
        <w:ind w:left="720"/>
      </w:pPr>
      <w:r>
        <w:rPr>
          <w:lang w:val="png_PG" w:bidi="png_PG"/>
        </w:rPr>
      </w:r>
      <w:hyperlink r:id="rId306">
        <w:r>
          <w:rPr>
            <w:lang w:val="png_PG" w:bidi="png_PG"/>
          </w:rPr>
          <w:rPr>
            <w:color w:val="0000EE"/>
            <w:u w:val="single"/>
          </w:rPr>
          <w:t>Save gut long ol samting we i no klia</w:t>
        </w:r>
      </w:hyperlink>
      <w:r>
        <w:rPr>
          <w:lang w:val="png_PG" w:bidi="png_PG"/>
        </w:rPr>
        <w:t xml:space="preserve"> (3.9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14:43–52</w:t>
      </w:r>
      <w:r>
        <w:rPr>
          <w:lang w:val="png_PG" w:bidi="png_PG"/>
        </w:rPr>
      </w:r>
    </w:p>
    <w:p>
      <w:pPr>
        <w:pStyle w:val="Heading3"/>
      </w:pPr>
      <w:r>
        <w:rPr>
          <w:lang w:val="png_PG" w:bidi="png_PG"/>
        </w:rPr>
        <w:t>Harim na putim long tingting na bel</w:t>
      </w:r>
      <w:r>
        <w:rPr>
          <w:lang w:val="png_PG" w:bidi="png_PG"/>
        </w:rPr>
      </w:r>
    </w:p>
    <w:p>
      <w:pPr/>
      <w:r>
        <w:rPr>
          <w:lang w:val="png_PG" w:bidi="png_PG"/>
        </w:rPr>
      </w:r>
      <w:r>
        <w:rPr>
          <w:lang w:val="png_PG" w:bidi="png_PG"/>
        </w:rPr>
        <w:t>Harim gut stori i stap insait long buk Mak 14:43–52 na putim i go insait long tingting bilong yupela. Harim gut tok i stap insait tripela taim. (long tripela wei ol i tanim tok long en, sapos em inap) Orait stap olsem wanpela grup na diskasim ol dispela kwesten:</w:t>
      </w:r>
    </w:p>
    <w:p>
      <w:pPr>
        <w:pStyle w:val="ListNumber"/>
        <w:numPr>
          <w:ilvl w:val="0"/>
          <w:numId w:val="26"/>
        </w:numPr>
        <w:spacing w:line="240" w:lineRule="auto"/>
        <w:ind w:left="720"/>
      </w:pPr>
      <w:r>
        <w:rPr>
          <w:lang w:val="png_PG" w:bidi="png_PG"/>
        </w:rPr>
      </w:r>
      <w:r>
        <w:rPr>
          <w:lang w:val="png_PG" w:bidi="png_PG"/>
        </w:rPr>
        <w:t>Yupela i laikim wanem hap insait long dispela stori?</w:t>
      </w:r>
    </w:p>
    <w:p>
      <w:pPr>
        <w:pStyle w:val="ListNumber"/>
        <w:spacing w:line="240" w:lineRule="auto"/>
        <w:ind w:left="720"/>
      </w:pPr>
      <w:r>
        <w:rPr>
          <w:lang w:val="png_PG" w:bidi="png_PG"/>
        </w:rPr>
      </w:r>
      <w:r>
        <w:rPr>
          <w:lang w:val="png_PG" w:bidi="png_PG"/>
        </w:rPr>
        <w:t>Wanem hap bilong stori yupela i no laikim o i no klia long en?</w:t>
      </w:r>
    </w:p>
    <w:p>
      <w:pPr>
        <w:pStyle w:val="ListNumber"/>
        <w:spacing w:line="240" w:lineRule="auto"/>
        <w:ind w:left="720"/>
      </w:pPr>
      <w:r>
        <w:rPr>
          <w:lang w:val="png_PG" w:bidi="png_PG"/>
        </w:rPr>
      </w:r>
      <w:r>
        <w:rPr>
          <w:lang w:val="png_PG" w:bidi="png_PG"/>
        </w:rPr>
        <w:t>Dispela stori i tokim yumi wanem long sait bilong Jisas?</w:t>
      </w:r>
    </w:p>
    <w:p>
      <w:pPr>
        <w:pStyle w:val="ListNumber"/>
        <w:spacing w:line="240" w:lineRule="auto"/>
        <w:ind w:left="720"/>
      </w:pPr>
      <w:r>
        <w:rPr>
          <w:lang w:val="png_PG" w:bidi="png_PG"/>
        </w:rPr>
      </w:r>
      <w:r>
        <w:rPr>
          <w:lang w:val="png_PG" w:bidi="png_PG"/>
        </w:rPr>
        <w:t>Dispela stori i tokim yumi wanem long sait bilong ol manmeri?</w:t>
      </w:r>
    </w:p>
    <w:p>
      <w:pPr>
        <w:pStyle w:val="ListNumber"/>
        <w:spacing w:line="240" w:lineRule="auto"/>
        <w:ind w:left="720"/>
      </w:pPr>
      <w:r>
        <w:rPr>
          <w:lang w:val="png_PG" w:bidi="png_PG"/>
        </w:rPr>
      </w:r>
      <w:r>
        <w:rPr>
          <w:lang w:val="png_PG" w:bidi="png_PG"/>
        </w:rPr>
        <w:t>Dispela stori em bai i wok olsem wanem long laip bilong yumi long olgeta dei?</w:t>
      </w:r>
    </w:p>
    <w:p>
      <w:pPr>
        <w:pStyle w:val="ListNumber"/>
        <w:spacing w:line="240" w:lineRule="auto"/>
        <w:ind w:left="720"/>
      </w:pPr>
      <w:r>
        <w:rPr>
          <w:lang w:val="png_PG" w:bidi="png_PG"/>
        </w:rPr>
      </w:r>
      <w:r>
        <w:rPr>
          <w:lang w:val="png_PG" w:bidi="png_PG"/>
        </w:rPr>
        <w:t>Yupela i save long ol man husait i nidim tru dispela stori long harim?</w:t>
      </w:r>
      <w:r>
        <w:rPr>
          <w:lang w:val="png_PG" w:bidi="png_PG"/>
        </w:rPr>
      </w:r>
    </w:p>
    <w:p>
      <w:pPr>
        <w:pStyle w:val="Heading3"/>
      </w:pPr>
      <w:r>
        <w:rPr>
          <w:lang w:val="png_PG" w:bidi="png_PG"/>
        </w:rPr>
        <w:t>Save long taim na ples we stori i kamap long en</w:t>
      </w:r>
      <w:r>
        <w:rPr>
          <w:lang w:val="png_PG" w:bidi="png_PG"/>
        </w:rPr>
      </w:r>
    </w:p>
    <w:p>
      <w:pPr/>
      <w:r>
        <w:rPr>
          <w:lang w:val="png_PG" w:bidi="png_PG"/>
        </w:rPr>
      </w:r>
      <w:r>
        <w:rPr>
          <w:lang w:val="png_PG" w:bidi="png_PG"/>
        </w:rPr>
        <w:t>STRETIM WANWAN HAP BILONG STORI</w:t>
      </w:r>
    </w:p>
    <w:p>
      <w:pPr/>
      <w:r>
        <w:rPr>
          <w:lang w:val="png_PG" w:bidi="png_PG"/>
        </w:rPr>
      </w:r>
      <w:r>
        <w:rPr>
          <w:lang w:val="png_PG" w:bidi="png_PG"/>
        </w:rPr>
        <w:t>Mak 14:43–52</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Dispela stori i kamap wantu tasol bihain long pinis bilong pastaim stori. Dispela stori i stat, "Taim Jisas i toktok yet, na wantu tasol Judas, em wanpela bilong ol 12-pela disaipel, em i kam kamap wantaim bikpela lain man..." Mak i tokaut klia gen long Judas olsem, em "wanpela bilong ol 12-pela disaipel." Yumi i no save wanem taim stret Judas bin lusim ol lain disaipel, na em i go long tokim ol man Juda husait ol i gat pawa, wanem hap Jisas i stap long dispela apinun. Tasol wanpela tingting, ating em mas long taim ol bin kaikai i stap long Jerusalem, Judas i lusim ol na i go long tokim ol man Juda husait ol i gat pawa.</w:t>
      </w:r>
    </w:p>
    <w:p>
      <w:pPr/>
      <w:r>
        <w:rPr>
          <w:lang w:val="png_PG" w:bidi="png_PG"/>
        </w:rPr>
      </w:r>
      <w:r>
        <w:rPr>
          <w:lang w:val="png_PG" w:bidi="png_PG"/>
        </w:rPr>
        <w:t>Ol bikpris na ol saveman bilong lo na ol hetman, ol i salim ol i kam long holim pas Jisas. Ol bikpris na ol saveman bilong lo na ol hetman, ol i kamapim kaunsil. Dispela em wanpela gavaman bodi bilong ol Juda na ol i go pas long lo. Dispela kaunsil i gat ol wokman long ol i save holim samting bilong pait na ol i givim tok orait long ol bai holim man, na putim was long ol kalabus man. Sampela bilong ol dispela man ating ol i mas bilong dispela grup husait i kam long holim Jisas-ol man i stap long dispela kansil ol yet i no kam, tasol ol i salim ol dispela wokman i kam. Ol grup man i kam-bikpela lain man-i kam wantaim ol bainat na stik. Ol dispela bainat ating i luk moa olsem longpela ain bus naip i gat sap. Ol stik, em ol hevi wan ol man i save usim long pait. Dispela tok, 'bikpela lain man' i tok long ol grup man i no save bihainim tok gut na ol i save mekim planti samting nogut. Mak i usim dispela wod 'bikpela lain man' long makim olsem, dispela grup man ol i mekim samting i no gutpela. Yumi i no save hamas man ol bin stap long dispela bikpela lain man, tasol yumi save olsem, ol laik hait long ol bikpela lain manmeri husait laikim Jisas-olem na ating i no bikpela namba insait long dispela bikpela lain man.</w:t>
      </w:r>
    </w:p>
    <w:p>
      <w:pPr/>
      <w:r>
        <w:rPr>
          <w:lang w:val="png_PG" w:bidi="png_PG"/>
        </w:rPr>
      </w:r>
      <w:r>
        <w:rPr>
          <w:lang w:val="png_PG" w:bidi="png_PG"/>
        </w:rPr>
        <w:t>Stop long hia na soim trensleisen grup bilonng yu wanpela piksa bilong ol bainat na ol stik</w:t>
      </w:r>
    </w:p>
    <w:p>
      <w:pPr/>
      <w:r>
        <w:rPr>
          <w:lang w:val="png_PG" w:bidi="png_PG"/>
        </w:rPr>
      </w:r>
      <w:r>
        <w:rPr>
          <w:lang w:val="png_PG" w:bidi="png_PG"/>
        </w:rPr>
        <w:t>Wok bilong Judas, em bilong tokim ol man Juda i gat pawa, wanem hap Jisas bai i stap, na ol bai inap long holim em hait long hap nogat ol manmeri. Planti bilong ol man i gat pawa, ol i no save long Jisas em wanem kain man, olsem na Judas i tokim ol long wanpela eksen em bai i mekim bilong soim ol husait em Jisas, taim em i givim kis long em. Ol disaipel oltaim ol i laik tok gut dei i go long ol masta bilong ol, ol i save givim kis long soim gutpela pasin long ol. Judas i save kolim Jisas tu olsem, "Rabi," i minim "masta bilong mi."</w:t>
      </w:r>
    </w:p>
    <w:p>
      <w:pPr/>
      <w:r>
        <w:rPr>
          <w:lang w:val="png_PG" w:bidi="png_PG"/>
        </w:rPr>
      </w:r>
      <w:r>
        <w:rPr>
          <w:lang w:val="png_PG" w:bidi="png_PG"/>
        </w:rPr>
        <w:t>Stop long hia na diskas olsem trensleisen grup: Long wei na pasin bilong yupela, yupela i save tok gut dei i go long wanpela man olsem wanem?</w:t>
      </w:r>
    </w:p>
    <w:p>
      <w:pPr/>
      <w:r>
        <w:rPr>
          <w:lang w:val="png_PG" w:bidi="png_PG"/>
        </w:rPr>
      </w:r>
      <w:r>
        <w:rPr>
          <w:lang w:val="png_PG" w:bidi="png_PG"/>
        </w:rPr>
        <w:t>Judas i tokim ol bikpela lain man olsem, em bai i givim kis long Jisas long soim ol Jisas em husait. Orait bihain ol i ken "was gut"-lukautim Jisas gut, na kisim em i go, na em i no inap long ranawe.</w:t>
      </w:r>
    </w:p>
    <w:p>
      <w:pPr/>
      <w:r>
        <w:rPr>
          <w:lang w:val="png_PG" w:bidi="png_PG"/>
        </w:rPr>
      </w:r>
      <w:r>
        <w:rPr>
          <w:lang w:val="png_PG" w:bidi="png_PG"/>
        </w:rPr>
        <w:t>Wanpela bilong ol disaipel bilong Jisas i traim long pait wantaim ol. Dispela disaipel i pulim bainat, o bus naip bilong en na i katim iyau, o kati as bilong iyau bilong wanpela man husait i kam wantaim ol bikpela lain man. Dispela man em wanpela wokboi bilong hetpris, o namba wan hetpris. Mark i no tokim yumi wanem disaipel i katim iyau bilong dispela man. Ol bikpela lain man ol i no inap long holim pas dispela disaipel. Ating dispela disaipel i ranawe o em i hait hariap tru.</w:t>
      </w:r>
    </w:p>
    <w:p>
      <w:pPr/>
      <w:r>
        <w:rPr>
          <w:lang w:val="png_PG" w:bidi="png_PG"/>
        </w:rPr>
      </w:r>
      <w:r>
        <w:rPr>
          <w:lang w:val="png_PG" w:bidi="png_PG"/>
        </w:rPr>
        <w:t>Jisas i tok pait long ol wantaim toktok na em i askim wanpela kwesten, "Yupela i kisim ol bainat wantaim stik na yupela i kam bilong holim mi, olsem yupela i laik holimpas wanpela man bilong stil na pait, a? Olgeta dei mi bin i stap wantaim yupela insait long banis bilong tempel na bilong wanem yupela i no bin holim mi insait long dispela hap? Jisas i no askim kwesten bilong ol bai i bekim kwesten bilong en. Jisas i askim long soim ol, na ol i mas luksave long ol samting i no wankain. Ol dispela man i mekim pasin nogut long Jisas olsem, em wanpela man bilong pait-man husait laik putim gavaman i go daun. Tasol Jisas bin skulim olgeta manmeri insait long banis Tempel tupela wik. Ol manmeri husait i traim long daunim gavaman ol i no save skulim ol manmeri long gutpela tok insait long banis Tempel.</w:t>
      </w:r>
    </w:p>
    <w:p>
      <w:pPr/>
      <w:r>
        <w:rPr>
          <w:lang w:val="png_PG" w:bidi="png_PG"/>
        </w:rPr>
      </w:r>
      <w:r>
        <w:rPr>
          <w:lang w:val="png_PG" w:bidi="png_PG"/>
        </w:rPr>
        <w:t>Stop long hia na diskas olsem trensleisen grup: Yupela i save soim ol samting i no wankain, na mekim ol man i kirap nogut insait long toktok i go kam namel long yupela olsem wanem? Yupela i save askim ol kwesten olsem dispela kain kwesten Jisas bin askim? Sapos em nogat, yupela bai i trensleitim ol dispela kwesten olsem wanem long tokples bilong yupela? "Yupela i kisim ol bainat wantaim stik na yupela i kam bilong holim mi, olsem yupela i laik holimpas wanpela man bilong stil na pait, a? Ating long dispela as yupela i kam wantaim bainat na ol stik, a? Bilong wanem yupela i no bin holim mi insait long Tempel?"</w:t>
      </w:r>
    </w:p>
    <w:p>
      <w:pPr/>
      <w:r>
        <w:rPr>
          <w:lang w:val="png_PG" w:bidi="png_PG"/>
        </w:rPr>
      </w:r>
      <w:r>
        <w:rPr>
          <w:lang w:val="png_PG" w:bidi="png_PG"/>
        </w:rPr>
        <w:t>Jisas i tok olsem, ol dispela samting i mas kamap long inapim tok i stap long Holi buk bilong God i mas kamap tru. Ol sampela profet bilong ol Juda ol bin tok olsem, Mesaia, o man i bin promis pinis bilong kisim bek ol manmeri, ol bai i mekim nogut long em olsem stilman, na ol disaipel o ol manmeri i bihainim Jisas, ol bai i go kam nambaut.</w:t>
      </w:r>
    </w:p>
    <w:p>
      <w:pPr/>
      <w:r>
        <w:rPr>
          <w:lang w:val="png_PG" w:bidi="png_PG"/>
        </w:rPr>
      </w:r>
      <w:r>
        <w:rPr>
          <w:lang w:val="png_PG" w:bidi="png_PG"/>
        </w:rPr>
        <w:t>Olgeta man bin stap wantaim Jisas, ol i ranawe. Mark i usim dispela tok "olgeta man" em inap tok long ol disaipel tasol. Ating planti moa man i mas stap wantaim ol 12-pela disaipel bilong Jisas. Tinging i stap olsem, ol pren tru bilong Jisas, ol i lusim em olgeta na em yet i stap-nogat wanpela i stap wantaim em. Mak i tokim wanpela sotpela stori we nogat wanpela man bilong raitim Baibel bin tokim...em i tokim stori bilong wanpela yangpela man-man i save bihainim Jisas-husait i ranawe. Dispela tok Mak i usim long "yangpela man" i minim strong man, i no inap long pret na gutpela tingting man. Profet Amos bin tokim planti yia i go pinis olsem, maski dispela strongpela man bai i ranawe nogat gat wanpela samting long skin long dispela taim bilong hevi. Ating Mak i bin tingting long dispela tok profesi, taim em i mekim klia long dispela yangpela man. Dispela yangpela man i werim longpela waitpela laplap siot. Longpela siot bilong werim antap, ol i save mekim long gras bilong sipsip, olsem na dispela yangpela man, ating em i gat planti samting. Em i no bin werim wanpela samting insait, em dispela siot tasol, dispela i minim olsem, em bin hariap tru long bihainim Jisas long dispela nait, na i no bin werim gut klos. Ating dispela yangpela man em yet Mak. Em olsem na bikpela tingting bilong Mak long tokim dispela samting bin kamap, em long soim olsem, "</w:t>
      </w:r>
      <w:r>
        <w:rPr>
          <w:i/>
          <w:lang w:val="png_PG" w:bidi="png_PG"/>
        </w:rPr>
        <w:t>olgeta man</w:t>
      </w:r>
      <w:r>
        <w:rPr>
          <w:lang w:val="png_PG" w:bidi="png_PG"/>
        </w:rPr>
        <w:t>" i lusim Jisas long dispela nait.</w:t>
      </w:r>
      <w:r>
        <w:rPr>
          <w:lang w:val="png_PG" w:bidi="png_PG"/>
        </w:rPr>
      </w:r>
    </w:p>
    <w:p>
      <w:pPr>
        <w:pStyle w:val="Heading3"/>
      </w:pPr>
      <w:r>
        <w:rPr>
          <w:lang w:val="png_PG" w:bidi="png_PG"/>
        </w:rPr>
        <w:t>Save gut long wanwan Hap bilong Stori</w:t>
      </w:r>
      <w:r>
        <w:rPr>
          <w:lang w:val="png_PG" w:bidi="png_PG"/>
        </w:rPr>
      </w:r>
    </w:p>
    <w:p>
      <w:pPr/>
      <w:r>
        <w:rPr>
          <w:lang w:val="png_PG" w:bidi="png_PG"/>
        </w:rPr>
      </w:r>
      <w:r>
        <w:rPr>
          <w:lang w:val="png_PG" w:bidi="png_PG"/>
        </w:rPr>
        <w:t>PAINIM AUT OL WANWAN HAP BILONG STORI</w:t>
      </w:r>
    </w:p>
    <w:p>
      <w:pPr/>
      <w:r>
        <w:rPr>
          <w:lang w:val="png_PG" w:bidi="png_PG"/>
        </w:rPr>
      </w:r>
      <w:r>
        <w:rPr>
          <w:lang w:val="png_PG" w:bidi="png_PG"/>
        </w:rPr>
        <w:t>Mak 14:43–52</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hap taim, yu bai helpim grup long luksave long stori. Yu bai helpim grup long painim ol hap bilong stori, lain ap bilong stori i stap olsem wanem, na ol man husait i stap insait long stori.</w:t>
      </w:r>
    </w:p>
    <w:p>
      <w:pPr/>
      <w:r>
        <w:rPr>
          <w:lang w:val="png_PG" w:bidi="png_PG"/>
        </w:rPr>
      </w:r>
      <w:r>
        <w:rPr>
          <w:lang w:val="png_PG" w:bidi="png_PG"/>
        </w:rPr>
        <w:t>Dispela stori em i gat 5-pela hap bilong en.</w:t>
      </w:r>
    </w:p>
    <w:p>
      <w:pPr/>
      <w:r>
        <w:rPr>
          <w:lang w:val="png_PG" w:bidi="png_PG"/>
        </w:rPr>
      </w:r>
      <w:r>
        <w:rPr>
          <w:b/>
          <w:lang w:val="png_PG" w:bidi="png_PG"/>
        </w:rPr>
        <w:t>Namba wan hap bilong stori:</w:t>
      </w:r>
      <w:r>
        <w:rPr>
          <w:lang w:val="png_PG" w:bidi="png_PG"/>
        </w:rPr>
        <w:t xml:space="preserve"> Long namba wan hap bilong stori, Judas i tokpas wantaim ol hetman bilong lotu, em bai i mekim wanpela eksen bilong soim ol husait em Jisas, taim em i givim kis long em. Ol lotu man i gat pawa, ol i salim bikpela lain man wantaim Judas long holim pas Jisas.</w:t>
      </w:r>
    </w:p>
    <w:p>
      <w:pPr/>
      <w:r>
        <w:rPr>
          <w:lang w:val="png_PG" w:bidi="png_PG"/>
        </w:rPr>
      </w:r>
      <w:r>
        <w:rPr>
          <w:b/>
          <w:lang w:val="png_PG" w:bidi="png_PG"/>
        </w:rPr>
        <w:t>Namba tu hap bilong stori</w:t>
      </w:r>
      <w:r>
        <w:rPr>
          <w:lang w:val="png_PG" w:bidi="png_PG"/>
        </w:rPr>
        <w:t xml:space="preserve"> i stat taim Jisas i toktok yet na i no pinis wantaim ol tripela disaipel bilong en bihain long em i kirapim ol long slip. Taim Jisas i toktok wantaim tripela disaipel i stap, Judas i kam kamap long gaden wantaim ol bikpela lain man. Judas i wokabaut i go long Jisas, na em i kolim em Rabi, na tok gut dei long Jisas taim em i kis long pes bilong en.</w:t>
      </w:r>
    </w:p>
    <w:p>
      <w:pPr/>
      <w:r>
        <w:rPr>
          <w:lang w:val="png_PG" w:bidi="png_PG"/>
        </w:rPr>
      </w:r>
      <w:r>
        <w:rPr>
          <w:b/>
          <w:lang w:val="png_PG" w:bidi="png_PG"/>
        </w:rPr>
        <w:t>Namba tri hap bilong stori</w:t>
      </w:r>
      <w:r>
        <w:rPr>
          <w:lang w:val="png_PG" w:bidi="png_PG"/>
        </w:rPr>
        <w:t xml:space="preserve"> ol man i holim pas Jisas. Wanpela bilong ol man i save bihainim Jisas i stap wantaim em long gaden i rausim bus naip bilong en, na katim aut iyau bilong wanpela bilong ol, dispela man em i wokboi bilong hetpris.</w:t>
      </w:r>
    </w:p>
    <w:p>
      <w:pPr/>
      <w:r>
        <w:rPr>
          <w:lang w:val="png_PG" w:bidi="png_PG"/>
        </w:rPr>
      </w:r>
      <w:r>
        <w:rPr>
          <w:b/>
          <w:lang w:val="png_PG" w:bidi="png_PG"/>
        </w:rPr>
        <w:t>Namba fo hap bilong stori</w:t>
      </w:r>
      <w:r>
        <w:rPr>
          <w:lang w:val="png_PG" w:bidi="png_PG"/>
        </w:rPr>
        <w:t xml:space="preserve"> Jisas i askim ol bikpela lain man, bilong wanem ol i holim em hait long ai bilong ol manmeri. Jisas i tok olsem, Tok i stap pinis long Holi Buk bilong God i mas kamap tru.</w:t>
      </w:r>
    </w:p>
    <w:p>
      <w:pPr/>
      <w:r>
        <w:rPr>
          <w:lang w:val="png_PG" w:bidi="png_PG"/>
        </w:rPr>
      </w:r>
      <w:r>
        <w:rPr>
          <w:b/>
          <w:lang w:val="png_PG" w:bidi="png_PG"/>
        </w:rPr>
        <w:t>Namba 5 hap bilong stori</w:t>
      </w:r>
      <w:r>
        <w:rPr>
          <w:lang w:val="png_PG" w:bidi="png_PG"/>
        </w:rPr>
        <w:t xml:space="preserve"> olgeta disaipel bilong Jisas na ol man husait bin bihainim em i ranawe. Wanpela bilong ol man insait long bikpela lain man i holim wanpela yangpela man, na rausim siot bilong werim antap, na dispela man i ranawe nogat klos long skin.</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i stap long gaden oliv long Getsamani</w:t>
      </w:r>
    </w:p>
    <w:p>
      <w:pPr>
        <w:pStyle w:val="ListBullet"/>
        <w:spacing w:line="240" w:lineRule="auto"/>
        <w:ind w:left="720"/>
      </w:pPr>
      <w:r>
        <w:rPr>
          <w:lang w:val="png_PG" w:bidi="png_PG"/>
        </w:rPr>
      </w:r>
      <w:r>
        <w:rPr>
          <w:lang w:val="png_PG" w:bidi="png_PG"/>
        </w:rPr>
        <w:t>Judas</w:t>
      </w:r>
    </w:p>
    <w:p>
      <w:pPr>
        <w:pStyle w:val="ListBullet"/>
        <w:spacing w:line="240" w:lineRule="auto"/>
        <w:ind w:left="720"/>
      </w:pPr>
      <w:r>
        <w:rPr>
          <w:lang w:val="png_PG" w:bidi="png_PG"/>
        </w:rPr>
      </w:r>
      <w:r>
        <w:rPr>
          <w:lang w:val="png_PG" w:bidi="png_PG"/>
        </w:rPr>
        <w:t>Bikpela lain man wantaim ol bainat na ol stik</w:t>
      </w:r>
    </w:p>
    <w:p>
      <w:pPr>
        <w:pStyle w:val="ListBullet"/>
        <w:spacing w:line="240" w:lineRule="auto"/>
        <w:ind w:left="720"/>
      </w:pPr>
      <w:r>
        <w:rPr>
          <w:lang w:val="png_PG" w:bidi="png_PG"/>
        </w:rPr>
      </w:r>
      <w:r>
        <w:rPr>
          <w:lang w:val="png_PG" w:bidi="png_PG"/>
        </w:rPr>
        <w:t>Ol hetpris, saveman bilong lo, na ol hetman husait ol i salim ol bikpela lain man.</w:t>
      </w:r>
    </w:p>
    <w:p>
      <w:pPr>
        <w:pStyle w:val="ListBullet"/>
        <w:spacing w:line="240" w:lineRule="auto"/>
        <w:ind w:left="720"/>
      </w:pPr>
      <w:r>
        <w:rPr>
          <w:lang w:val="png_PG" w:bidi="png_PG"/>
        </w:rPr>
      </w:r>
      <w:r>
        <w:rPr>
          <w:lang w:val="png_PG" w:bidi="png_PG"/>
        </w:rPr>
        <w:t>Dispela yangpela man husait i ranawe nogat wanpela klos long skin</w:t>
      </w:r>
    </w:p>
    <w:p>
      <w:pPr/>
      <w:r>
        <w:rPr>
          <w:lang w:val="png_PG" w:bidi="png_PG"/>
        </w:rPr>
      </w:r>
      <w:r>
        <w:rPr>
          <w:lang w:val="png_PG" w:bidi="png_PG"/>
        </w:rPr>
        <w:t>Insait long dispela hap taim, grup mas i gat stori kadbod, drowin aut, o usim sampela gutpela tingting long pulim tingting bilong ol man inap luksave long stori, na long eksen i stap insait long en.</w:t>
      </w:r>
    </w:p>
    <w:p>
      <w:pPr/>
      <w:r>
        <w:rPr>
          <w:lang w:val="png_PG" w:bidi="png_PG"/>
        </w:rPr>
      </w:r>
      <w:r>
        <w:rPr>
          <w:lang w:val="png_PG" w:bidi="png_PG"/>
        </w:rPr>
        <w:t>Em impoten long tingim gut olsem, dispela stori i kamap wantu tasol bihain long Jisas i kirapim ol tripela disaipel bilong en long namba tri taim. Em i tok ol olsem, "Yupela kirap na yumi go, man bilong putim mi i go long han bilong ol man i birua long mi i kam pinis." Dispela i minim olsem, Jisas i save olsem Judas i stap long maus rot i go insait long gaden oliv. Dispela stori i kamap insait long gaden oliv long Getsamani.</w:t>
      </w:r>
    </w:p>
    <w:p>
      <w:pPr/>
      <w:r>
        <w:rPr>
          <w:lang w:val="png_PG" w:bidi="png_PG"/>
        </w:rPr>
      </w:r>
      <w:r>
        <w:rPr>
          <w:lang w:val="png_PG" w:bidi="png_PG"/>
        </w:rPr>
        <w:t>Em olsem tasol, bipo long dispela stori, Judas i lusim Jisas wantaim ol arapela disaipel long dispela taim bilong bikpela apinun kaikai o bihain long kaikai. Judas i go long ol kaunsil na tokim ol wanem hap Jisas bai i stap long dispela apinun san i go daun. Ol kaunsil i salim wanpela grup man wantaim Judas long holim Jisas. Judas i wanbel long tok gut dei long Jisas, taim em i givim kis em inap long ol grup man i luksave wanem man em Jisas.</w:t>
      </w:r>
    </w:p>
    <w:p>
      <w:pPr/>
      <w:r>
        <w:rPr>
          <w:lang w:val="png_PG" w:bidi="png_PG"/>
        </w:rPr>
      </w:r>
      <w:r>
        <w:rPr>
          <w:lang w:val="png_PG" w:bidi="png_PG"/>
        </w:rPr>
        <w:t>Taim dispela stori i stat, bikpela lain man ol i karim bainat na ol stik i kam kamap long gaden oliv wantaim Judas, em wanpela bilong disaipel bilong Jisas. Yumi i no save hamas namba bilong ol man i stap long dispela bikpela grup. Ating em mas inap man long holim Jisas wantaim strong, tasol i nogat planti man long save gut wanem samting ol i mekim.</w:t>
      </w:r>
    </w:p>
    <w:p>
      <w:pPr/>
      <w:r>
        <w:rPr>
          <w:lang w:val="png_PG" w:bidi="png_PG"/>
        </w:rPr>
      </w:r>
      <w:r>
        <w:rPr>
          <w:lang w:val="png_PG" w:bidi="png_PG"/>
        </w:rPr>
        <w:t>Judas i go antap long Jisas, em i kolim em olsem "Rabi!" na givim kis long pes bilong en. Ol man i stap namel long ol bikpela lain man ol i save olsem, dispela man Judas i givim kis long Jisas, orait ol i pulim Jisas na holim em, dispela i minim long holim em tait inap em i noken ranawe. Orait wanpela bilong ol man bin stap wantaim Jisas, em i rausim bainat bilong en, o longpela bus naip na katim aut iyau bilong wokboi bilong hetpri, o namba wan hetpris. Tokples bilong yupela, em inap long tok olsem, wanem iyau em i katim, yupela i ken tok olsem, em i katim iyau i stap long hansut, long wanem yumi save long dispela stori i stap long ol narapela gospel buk i tokim olsem, em iyau i stap long hansut.</w:t>
      </w:r>
    </w:p>
    <w:p>
      <w:pPr/>
      <w:r>
        <w:rPr>
          <w:lang w:val="png_PG" w:bidi="png_PG"/>
        </w:rPr>
      </w:r>
      <w:r>
        <w:rPr>
          <w:lang w:val="png_PG" w:bidi="png_PG"/>
        </w:rPr>
        <w:t>Jisas i askim wanpela kwesten long ol man husait i holim em. Bilong wanem yupela i kam wantaim bainat na ol stik long holim mi? "Yupela i ting mi wanpela man bilong pait na mi bai traim long daunim gavaman i go daun, a? Olgeta dei mi bin i stap wantaim yupela skulim ol manmeri insait long banis bilong tempel, na bilong wanem yupela i no bin holim mi insait long dispela hap?" Orait Jisas i minim long tok olsem, ol i no nid long kam wantaim ol samting bilong pait. Em i no man nogut. Orait Jisas i tok olsem, "Ol dispela samting i kamap bikos ol profet i bin tok pinis insait long Holi Buk olsem em bai i kamap."</w:t>
      </w:r>
    </w:p>
    <w:p>
      <w:pPr/>
      <w:r>
        <w:rPr>
          <w:lang w:val="png_PG" w:bidi="png_PG"/>
        </w:rPr>
      </w:r>
      <w:r>
        <w:rPr>
          <w:lang w:val="png_PG" w:bidi="png_PG"/>
        </w:rPr>
        <w:t>Olgeta disaipel bilong Jisas, na ol arapela man husait bin stap wantaim Jisas, ol i ranawe. Wanpela yangpela man, em laspela man long ranawe, na wanpela man namel long ol bikpela lain man i holim em na pulim siot bilong dispela yangpela man. Taim dispela man i taitim bun strong long ranawe, man i holim siot bilong en i pulim strong na rausim dispela longpela laplap siot bilong en. Dispela yangpela man i strong tumas na ranawe wantaim nogat wanpela klos long skin.</w:t>
      </w:r>
      <w:r>
        <w:rPr>
          <w:lang w:val="png_PG" w:bidi="png_PG"/>
        </w:rPr>
      </w:r>
    </w:p>
    <w:p>
      <w:pPr>
        <w:pStyle w:val="Heading3"/>
      </w:pPr>
      <w:r>
        <w:rPr>
          <w:lang w:val="png_PG" w:bidi="png_PG"/>
        </w:rPr>
        <w:t>Putim yu yet insait long stori</w:t>
      </w:r>
      <w:r>
        <w:rPr>
          <w:lang w:val="png_PG" w:bidi="png_PG"/>
        </w:rPr>
      </w:r>
    </w:p>
    <w:p>
      <w:pPr/>
      <w:r>
        <w:rPr>
          <w:lang w:val="png_PG" w:bidi="png_PG"/>
        </w:rPr>
      </w:r>
      <w:r>
        <w:rPr>
          <w:lang w:val="png_PG" w:bidi="png_PG"/>
        </w:rPr>
        <w:t>BIHAINIM TOK I STAP INSAIT NA EKTIM AUT</w:t>
      </w:r>
    </w:p>
    <w:p>
      <w:pPr/>
      <w:r>
        <w:rPr>
          <w:lang w:val="png_PG" w:bidi="png_PG"/>
        </w:rPr>
      </w:r>
      <w:r>
        <w:rPr>
          <w:lang w:val="png_PG" w:bidi="png_PG"/>
        </w:rPr>
        <w:t>Mak 14:43–52</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dispela hap taim, grup bai i kamapim pilai bilong dispela stori</w:t>
      </w:r>
    </w:p>
    <w:p>
      <w:pPr/>
      <w:r>
        <w:rPr>
          <w:lang w:val="png_PG" w:bidi="png_PG"/>
        </w:rPr>
      </w:r>
      <w:r>
        <w:rPr>
          <w:lang w:val="png_PG" w:bidi="png_PG"/>
        </w:rPr>
        <w:t>Dispela stori em i gat 5-pela hap bilong en.</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disaipel i stap long gaden oliv long Getsamani</w:t>
      </w:r>
    </w:p>
    <w:p>
      <w:pPr>
        <w:pStyle w:val="ListBullet"/>
        <w:spacing w:line="240" w:lineRule="auto"/>
        <w:ind w:left="720"/>
      </w:pPr>
      <w:r>
        <w:rPr>
          <w:lang w:val="png_PG" w:bidi="png_PG"/>
        </w:rPr>
      </w:r>
      <w:r>
        <w:rPr>
          <w:lang w:val="png_PG" w:bidi="png_PG"/>
        </w:rPr>
        <w:t>Judas</w:t>
      </w:r>
    </w:p>
    <w:p>
      <w:pPr>
        <w:pStyle w:val="ListBullet"/>
        <w:spacing w:line="240" w:lineRule="auto"/>
        <w:ind w:left="720"/>
      </w:pPr>
      <w:r>
        <w:rPr>
          <w:lang w:val="png_PG" w:bidi="png_PG"/>
        </w:rPr>
      </w:r>
      <w:r>
        <w:rPr>
          <w:lang w:val="png_PG" w:bidi="png_PG"/>
        </w:rPr>
        <w:t>Bikpela lain man wantaim ol bainat na ol stik</w:t>
      </w:r>
    </w:p>
    <w:p>
      <w:pPr>
        <w:pStyle w:val="ListBullet"/>
        <w:spacing w:line="240" w:lineRule="auto"/>
        <w:ind w:left="720"/>
      </w:pPr>
      <w:r>
        <w:rPr>
          <w:lang w:val="png_PG" w:bidi="png_PG"/>
        </w:rPr>
      </w:r>
      <w:r>
        <w:rPr>
          <w:lang w:val="png_PG" w:bidi="png_PG"/>
        </w:rPr>
        <w:t>Ol hetpris, ol saveman bilong lo, na ol hetman husait ol i salim ol bikpela lain man.</w:t>
      </w:r>
    </w:p>
    <w:p>
      <w:pPr>
        <w:pStyle w:val="ListBullet"/>
        <w:spacing w:line="240" w:lineRule="auto"/>
        <w:ind w:left="720"/>
      </w:pPr>
      <w:r>
        <w:rPr>
          <w:lang w:val="png_PG" w:bidi="png_PG"/>
        </w:rPr>
      </w:r>
      <w:r>
        <w:rPr>
          <w:lang w:val="png_PG" w:bidi="png_PG"/>
        </w:rPr>
        <w:t>Dispela yangpela man husait i ranawe nogat wanpela klos long skin</w:t>
      </w:r>
    </w:p>
    <w:p>
      <w:pPr/>
      <w:r>
        <w:rPr>
          <w:lang w:val="png_PG" w:bidi="png_PG"/>
        </w:rPr>
      </w:r>
      <w:r>
        <w:rPr>
          <w:lang w:val="png_PG" w:bidi="png_PG"/>
        </w:rPr>
        <w:t>Tokim grup long ektim aut dispela stori tupela taim. Namba wan taim, tokim grup long ektim aut dispela stori na no ken stop. Namba tu taim, grup i ektim aut dispela stori na stopim ol long wanwan hap insait long stori.</w:t>
      </w:r>
    </w:p>
    <w:p>
      <w:pPr/>
      <w:r>
        <w:rPr>
          <w:lang w:val="png_PG" w:bidi="png_PG"/>
        </w:rPr>
      </w:r>
      <w:r>
        <w:rPr>
          <w:lang w:val="png_PG" w:bidi="png_PG"/>
        </w:rPr>
        <w:t>Taim grup i ektim dispela stori namba wan taim, putim iyau long harim gut toktok i kamap namel long ol man, toktok i go olsem wanem, stori lain bilong wanwan hap, na oda bilong stori bihainim wanem samting i kamap pastaim.</w:t>
      </w:r>
    </w:p>
    <w:p>
      <w:pPr/>
      <w:r>
        <w:rPr>
          <w:lang w:val="png_PG" w:bidi="png_PG"/>
        </w:rPr>
      </w:r>
      <w:r>
        <w:rPr>
          <w:lang w:val="png_PG" w:bidi="png_PG"/>
        </w:rPr>
        <w:t>Judas i go long ol hetmen bilong lotu na tokim ol wanem hap Jisas bai i go long dispela nait. Ol hetman bilong lotu i salim wanpela grup ol man wantaim ol bainat na ol stik long holim Jisas. Judas i wanbel long mekim wanpela eksem bilong soim ol husait em Jisas, taim em i givim kis long em. Dispela i kamap bipo long stori i stat. Sapos yupela laik olsem, yupela i ken ektim aut dispela hap bilong stori i go pas long namba wan hap bilong stori.</w:t>
      </w:r>
    </w:p>
    <w:p>
      <w:pPr/>
      <w:r>
        <w:rPr>
          <w:lang w:val="png_PG" w:bidi="png_PG"/>
        </w:rPr>
      </w:r>
      <w:r>
        <w:rPr>
          <w:lang w:val="png_PG" w:bidi="png_PG"/>
        </w:rPr>
        <w:t xml:space="preserve">Taim stori i stat, bikpela lain man i karim ol bainat na ol stik i kam kamap long gaden oliv wantaim Judas, em wanpela bilong ol disaipel bilong Jisas. Judas i go antap long Jisas na kolim em olsem, "Rabi!" na givim kis long wisket bilong en. Ol man i stap insait long bikpela lain man i kam pulim Jisas na holim em. Orait wanpela bilong ol man i stap wantain Jisas i rausim bainat, o longpela bus naip bilong en, na em i katim aut iyau bilong wokboi bilong hetpris, o namba wan hetpris. </w:t>
      </w:r>
      <w:r>
        <w:rPr>
          <w:b/>
          <w:lang w:val="png_PG" w:bidi="png_PG"/>
        </w:rPr>
        <w:t>Stopim pilai</w:t>
      </w:r>
      <w:r>
        <w:rPr>
          <w:lang w:val="png_PG" w:bidi="png_PG"/>
        </w:rPr>
        <w:t>. Askim Jisas, "Yu pilim olsem wanem?" Yupela bai i harim dispela kain tok olsem, "Olgeta wanwan samting i kamap kwitaim," "Bel bilong mi pilim nogut tru long Judas i putim mi i go long han bilong ol man i birua long mi," "Mi belhat nogut tru olsem, ol man i save bihainim mi ol i laik kirapim pait," Askim ol disaipel, "Yupela i pilim olsem wanem?" Yupela bai i harim dispela kain tok olsem, "Mipela i pret nogut tru," "belhat," "Mipela i kamap kol olgeta, i no inap long kirap!" Statim gen pilai.</w:t>
      </w:r>
    </w:p>
    <w:p>
      <w:pPr/>
      <w:r>
        <w:rPr>
          <w:lang w:val="png_PG" w:bidi="png_PG"/>
        </w:rPr>
      </w:r>
      <w:r>
        <w:rPr>
          <w:lang w:val="png_PG" w:bidi="png_PG"/>
        </w:rPr>
        <w:t xml:space="preserve">Jisas i askim wanpela kwesten long ol man husait i holim em. "Bilong wanem yupela i kam wantaim ol bainat na ol stik? Yupela ting olsem mi wanpela man nogut bilong pait na traim long daunim ol gavaman? Bilong wanem yupela i no bin holim mi insait long Temple? Mi bin stap wantaim yupela olgeta dei." Orait Jisas i tok olsem, "Ol dispela samting i kamap bikos ol profet bin tok pinis insait long Holi Buk olsem em bai i kamap. </w:t>
      </w:r>
      <w:r>
        <w:rPr>
          <w:b/>
          <w:lang w:val="png_PG" w:bidi="png_PG"/>
        </w:rPr>
        <w:t>Stopim pilai</w:t>
      </w:r>
      <w:r>
        <w:rPr>
          <w:lang w:val="png_PG" w:bidi="png_PG"/>
        </w:rPr>
        <w:t>. Askim ol dispela man i stap namel long ol bikpela lain man, "Yupela i pilim olsem wanem?" Yupela bai i harim dispela kain tok olsem, "Mipela i kirap nogut liklik, em i no luk olsem man nogut," "Mipela sori olsem mipela i mekim dispela kain pasin, tasol mipela i bihainim tok bilong ol man i gat pawa." Askim Jisas, "Yu pilim olsem wanem?" Yupela bai i harim dispela kain tok olsem, "Mi no kirap nogut bikos Holi Buk i tok pinis olsem, ol bai i mekim nogut long mi."Statim gen pilai.</w:t>
      </w:r>
    </w:p>
    <w:p>
      <w:pPr/>
      <w:r>
        <w:rPr>
          <w:lang w:val="png_PG" w:bidi="png_PG"/>
        </w:rPr>
      </w:r>
      <w:r>
        <w:rPr>
          <w:lang w:val="png_PG" w:bidi="png_PG"/>
        </w:rPr>
        <w:t xml:space="preserve">Olgeta disaipel bilong Jisas na ol arapela lain man husait bin stap wantaim Jisas, ol i ranawe. Wanpela yangpela man, em laspela man long ranawe, na wanpela man namel long ol bikpela lain man i holim siot bilong en. Taim dispela yangpela man i taitim bung na ranawe, dispela man i holim siot bilong en na rausim. Yangpela man i ranawe wantaim nogat wanpela klos long skin bilong en. </w:t>
      </w:r>
      <w:r>
        <w:rPr>
          <w:b/>
          <w:lang w:val="png_PG" w:bidi="png_PG"/>
        </w:rPr>
        <w:t>Stopim pilai.</w:t>
      </w:r>
      <w:r>
        <w:rPr>
          <w:lang w:val="png_PG" w:bidi="png_PG"/>
        </w:rPr>
        <w:t xml:space="preserve"> Askim Jisas, "Yu pilim olsem wanem?" Yupela bai i harim dispela kain tok olsem, "Mi wanpela i stap sori," "Mi no pilim amamas." Askim yangpela man na ol arapela bin ranawe, "Yupela i pilim olsem wanem?" Yupela bai i harim dispela kain tok olsem, "Mipela i pret nogut tru," "Mipela i no tingting-mipela i pinisim strong bilong mipela na ranawe narapela kain."</w:t>
      </w:r>
      <w:r>
        <w:rPr>
          <w:lang w:val="png_PG" w:bidi="png_PG"/>
        </w:rPr>
      </w:r>
    </w:p>
    <w:p>
      <w:pPr>
        <w:pStyle w:val="Heading3"/>
      </w:pPr>
      <w:r>
        <w:rPr>
          <w:lang w:val="png_PG" w:bidi="png_PG"/>
        </w:rPr>
        <w:t>Save gut long ol samting we i no klia</w:t>
      </w:r>
      <w:r>
        <w:rPr>
          <w:lang w:val="png_PG" w:bidi="png_PG"/>
        </w:rPr>
      </w:r>
    </w:p>
    <w:p>
      <w:pPr/>
      <w:r>
        <w:rPr>
          <w:lang w:val="png_PG" w:bidi="png_PG"/>
        </w:rPr>
      </w:r>
      <w:r>
        <w:rPr>
          <w:lang w:val="png_PG" w:bidi="png_PG"/>
        </w:rPr>
        <w:t>PULAPIM SPEIS</w:t>
      </w:r>
    </w:p>
    <w:p>
      <w:pPr/>
      <w:r>
        <w:rPr>
          <w:lang w:val="png_PG" w:bidi="png_PG"/>
        </w:rPr>
      </w:r>
      <w:r>
        <w:rPr>
          <w:lang w:val="png_PG" w:bidi="png_PG"/>
        </w:rPr>
        <w:t>Mak 14:43–52</w:t>
      </w:r>
    </w:p>
    <w:p>
      <w:pPr/>
      <w:r>
        <w:rPr>
          <w:lang w:val="png_PG" w:bidi="png_PG"/>
        </w:rPr>
      </w:r>
      <w:r>
        <w:rPr>
          <w:lang w:val="png_PG" w:bidi="png_PG"/>
        </w:rPr>
        <w:t>Harim gut tok i stap insait wanpela taim, stat wantaim isi wan long yupela i ken klia long tok ol i tanim na raitim long en.</w:t>
      </w:r>
    </w:p>
    <w:p>
      <w:pPr/>
      <w:r>
        <w:rPr>
          <w:lang w:val="png_PG" w:bidi="png_PG"/>
        </w:rPr>
      </w:r>
      <w:r>
        <w:rPr>
          <w:lang w:val="png_PG" w:bidi="png_PG"/>
        </w:rPr>
        <w:t>Taim Jisas i toktok yet wantaim ol disaipel husait i slip yet i stap, Judas wanpela bilong ol 12-</w:t>
      </w:r>
      <w:r>
        <w:rPr>
          <w:b/>
          <w:lang w:val="png_PG" w:bidi="png_PG"/>
        </w:rPr>
        <w:t>disaipel</w:t>
      </w:r>
      <w:r>
        <w:rPr>
          <w:lang w:val="png_PG" w:bidi="png_PG"/>
        </w:rPr>
        <w:t xml:space="preserve">, i kamap long gaden wantaim ol </w:t>
      </w:r>
      <w:r>
        <w:rPr>
          <w:b/>
          <w:lang w:val="png_PG" w:bidi="png_PG"/>
        </w:rPr>
        <w:t>bikpela lain man</w:t>
      </w:r>
      <w:r>
        <w:rPr>
          <w:lang w:val="png_PG" w:bidi="png_PG"/>
        </w:rPr>
        <w:t xml:space="preserve">. Usim sem tok long ol disaipel olsem yupela bin usim i kam na tingim gut olsem, dispela wod disaipel, em i stap insait long bikpela wod list. Ol </w:t>
      </w:r>
      <w:r>
        <w:rPr>
          <w:b/>
          <w:lang w:val="png_PG" w:bidi="png_PG"/>
        </w:rPr>
        <w:t>bikpela lain man</w:t>
      </w:r>
      <w:r>
        <w:rPr>
          <w:lang w:val="png_PG" w:bidi="png_PG"/>
        </w:rPr>
        <w:t xml:space="preserve"> em ol planti inap long holim Jisas wantaim strong. Tinging bilong ol bikpela lain man, em long kirapim hevi.</w:t>
      </w:r>
    </w:p>
    <w:p>
      <w:pPr/>
      <w:r>
        <w:rPr>
          <w:lang w:val="png_PG" w:bidi="png_PG"/>
        </w:rPr>
      </w:r>
      <w:r>
        <w:rPr>
          <w:lang w:val="png_PG" w:bidi="png_PG"/>
        </w:rPr>
        <w:t xml:space="preserve">Ol man i stap namel long ol bikpela lain man, ol i karim ol </w:t>
      </w:r>
      <w:r>
        <w:rPr>
          <w:b/>
          <w:lang w:val="png_PG" w:bidi="png_PG"/>
        </w:rPr>
        <w:t>bainat</w:t>
      </w:r>
      <w:r>
        <w:rPr>
          <w:lang w:val="png_PG" w:bidi="png_PG"/>
        </w:rPr>
        <w:t xml:space="preserve"> na ol </w:t>
      </w:r>
      <w:r>
        <w:rPr>
          <w:b/>
          <w:lang w:val="png_PG" w:bidi="png_PG"/>
        </w:rPr>
        <w:t>stik</w:t>
      </w:r>
      <w:r>
        <w:rPr>
          <w:lang w:val="png_PG" w:bidi="png_PG"/>
        </w:rPr>
        <w:t xml:space="preserve">. </w:t>
      </w:r>
      <w:r>
        <w:rPr>
          <w:b/>
          <w:lang w:val="png_PG" w:bidi="png_PG"/>
        </w:rPr>
        <w:t>Bainat</w:t>
      </w:r>
      <w:r>
        <w:rPr>
          <w:lang w:val="png_PG" w:bidi="png_PG"/>
        </w:rPr>
        <w:t xml:space="preserve"> em ol longpela naip. Ol man i save putim insait long karamap bilong en na karim. Taim man i pulim aut bainat bilong en long katim aut iyau insait long dispela stori, em i pulim aut long karamap bilong en. Em mas i gat spesol hap long putim naip na holim raun. Ol </w:t>
      </w:r>
      <w:r>
        <w:rPr>
          <w:b/>
          <w:lang w:val="png_PG" w:bidi="png_PG"/>
        </w:rPr>
        <w:t>stik</w:t>
      </w:r>
      <w:r>
        <w:rPr>
          <w:lang w:val="png_PG" w:bidi="png_PG"/>
        </w:rPr>
        <w:t xml:space="preserve"> em ol hevi palan ol man i save usim bilong pait.</w:t>
      </w:r>
    </w:p>
    <w:p>
      <w:pPr/>
      <w:r>
        <w:rPr>
          <w:lang w:val="png_PG" w:bidi="png_PG"/>
        </w:rPr>
      </w:r>
      <w:r>
        <w:rPr>
          <w:lang w:val="png_PG" w:bidi="png_PG"/>
        </w:rPr>
        <w:t xml:space="preserve">Ol kaunsil i salim ol bikpela lain man. Dispela kaunsil em wanpela grup bilong ol man husait i go pas long lukautim ol manmeri Juda. Ol i helpim ol manmeri long bihainim ol lo bilong lotu na sampela taim ol i pait long winim lo bilong Roman gavaman. Ol tripela lain grup i kamapim dispela kaunsil bilong ol man. Trensleitim </w:t>
      </w:r>
      <w:r>
        <w:rPr>
          <w:b/>
          <w:lang w:val="png_PG" w:bidi="png_PG"/>
        </w:rPr>
        <w:t>hetpris</w:t>
      </w:r>
      <w:r>
        <w:rPr>
          <w:lang w:val="png_PG" w:bidi="png_PG"/>
        </w:rPr>
        <w:t xml:space="preserve">, </w:t>
      </w:r>
      <w:r>
        <w:rPr>
          <w:b/>
          <w:lang w:val="png_PG" w:bidi="png_PG"/>
        </w:rPr>
        <w:t>saveman bilong lo</w:t>
      </w:r>
      <w:r>
        <w:rPr>
          <w:lang w:val="png_PG" w:bidi="png_PG"/>
        </w:rPr>
        <w:t xml:space="preserve"> na ol </w:t>
      </w:r>
      <w:r>
        <w:rPr>
          <w:b/>
          <w:lang w:val="png_PG" w:bidi="png_PG"/>
        </w:rPr>
        <w:t>hetman</w:t>
      </w:r>
      <w:r>
        <w:rPr>
          <w:lang w:val="png_PG" w:bidi="png_PG"/>
        </w:rPr>
        <w:t xml:space="preserve"> long wankain wei olsem yupela bin trensleitim long pastaim stori long buk Mak. Na tingim gut olsem, ol dispela tok i stap insait long bikpela wod list.</w:t>
      </w:r>
    </w:p>
    <w:p>
      <w:pPr/>
      <w:r>
        <w:rPr>
          <w:lang w:val="png_PG" w:bidi="png_PG"/>
        </w:rPr>
      </w:r>
      <w:r>
        <w:rPr>
          <w:lang w:val="png_PG" w:bidi="png_PG"/>
        </w:rPr>
        <w:t xml:space="preserve">Judas em </w:t>
      </w:r>
      <w:r>
        <w:rPr>
          <w:b/>
          <w:lang w:val="png_PG" w:bidi="png_PG"/>
        </w:rPr>
        <w:t>man bilong pasim tok</w:t>
      </w:r>
      <w:r>
        <w:rPr>
          <w:lang w:val="png_PG" w:bidi="png_PG"/>
        </w:rPr>
        <w:t>, o man husait bai i putim Jisas i go long han bilong ol man i birua long en.</w:t>
      </w:r>
    </w:p>
    <w:p>
      <w:pPr/>
      <w:r>
        <w:rPr>
          <w:lang w:val="png_PG" w:bidi="png_PG"/>
        </w:rPr>
      </w:r>
      <w:r>
        <w:rPr>
          <w:lang w:val="png_PG" w:bidi="png_PG"/>
        </w:rPr>
        <w:t xml:space="preserve">Judas i givim </w:t>
      </w:r>
      <w:r>
        <w:rPr>
          <w:b/>
          <w:lang w:val="png_PG" w:bidi="png_PG"/>
        </w:rPr>
        <w:t>kis</w:t>
      </w:r>
      <w:r>
        <w:rPr>
          <w:lang w:val="png_PG" w:bidi="png_PG"/>
        </w:rPr>
        <w:t xml:space="preserve"> long Jisas. </w:t>
      </w:r>
      <w:r>
        <w:rPr>
          <w:b/>
          <w:lang w:val="png_PG" w:bidi="png_PG"/>
        </w:rPr>
        <w:t>Kis</w:t>
      </w:r>
      <w:r>
        <w:rPr>
          <w:lang w:val="png_PG" w:bidi="png_PG"/>
        </w:rPr>
        <w:t xml:space="preserve"> em wanpela kain wei bilong tok gut dei wantaim pren yu gat strongpela bilip long em. Long taim bilong Jisas, Kis bilong tok gut dei wantaim ol pren, em long kis long wisket. Long dispela kain kis, maus bilong wanpela man bai i go pas long wisket bilong narapela man. Dispela kain kis em wanpela eksen bilong tok gut dei long soim gutpela pasin.</w:t>
      </w:r>
    </w:p>
    <w:p>
      <w:pPr/>
      <w:r>
        <w:rPr>
          <w:lang w:val="png_PG" w:bidi="png_PG"/>
        </w:rPr>
      </w:r>
      <w:r>
        <w:rPr>
          <w:lang w:val="png_PG" w:bidi="png_PG"/>
        </w:rPr>
        <w:t xml:space="preserve">Judas i kolim Jisas olsem </w:t>
      </w:r>
      <w:r>
        <w:rPr>
          <w:b/>
          <w:lang w:val="png_PG" w:bidi="png_PG"/>
        </w:rPr>
        <w:t>Rabi</w:t>
      </w:r>
      <w:r>
        <w:rPr>
          <w:lang w:val="png_PG" w:bidi="png_PG"/>
        </w:rPr>
        <w:t xml:space="preserve">. </w:t>
      </w:r>
      <w:r>
        <w:rPr>
          <w:b/>
          <w:lang w:val="png_PG" w:bidi="png_PG"/>
        </w:rPr>
        <w:t>Rabi</w:t>
      </w:r>
      <w:r>
        <w:rPr>
          <w:lang w:val="png_PG" w:bidi="png_PG"/>
        </w:rPr>
        <w:t xml:space="preserve"> em wanpela biknem ol Juda i save kolim i minim "yu bikpela bilong mi" o "yu bikpela tisa bilong mi." Em i no minim tisa bilong skul. Em narapela wod bilong minim "Bikpela." Bikpela i minnim masta o ating em i tok long man i stap long spirit sait. Dispela wod </w:t>
      </w:r>
      <w:r>
        <w:rPr>
          <w:b/>
          <w:lang w:val="png_PG" w:bidi="png_PG"/>
        </w:rPr>
        <w:t>Rabi</w:t>
      </w:r>
      <w:r>
        <w:rPr>
          <w:lang w:val="png_PG" w:bidi="png_PG"/>
        </w:rPr>
        <w:t xml:space="preserve"> i stap insait long bikpela wod list.</w:t>
      </w:r>
    </w:p>
    <w:p>
      <w:pPr/>
      <w:r>
        <w:rPr>
          <w:lang w:val="png_PG" w:bidi="png_PG"/>
        </w:rPr>
      </w:r>
      <w:r>
        <w:rPr>
          <w:lang w:val="png_PG" w:bidi="png_PG"/>
        </w:rPr>
        <w:t xml:space="preserve">Wanpela man bilong bihainim Jisas i katim iyau bilong </w:t>
      </w:r>
      <w:r>
        <w:rPr>
          <w:b/>
          <w:lang w:val="png_PG" w:bidi="png_PG"/>
        </w:rPr>
        <w:t>wokboi</w:t>
      </w:r>
      <w:r>
        <w:rPr>
          <w:lang w:val="png_PG" w:bidi="png_PG"/>
        </w:rPr>
        <w:t xml:space="preserve"> bilong hetpri, o namba wan hetpris. Trensleitim dispela wod long wankain wei olsem yupela bin trensletim bipo, na tingim gut olsem, dispela wod i stap insait long bikpela wod list.</w:t>
      </w:r>
    </w:p>
    <w:p>
      <w:pPr/>
      <w:r>
        <w:rPr>
          <w:lang w:val="png_PG" w:bidi="png_PG"/>
        </w:rPr>
      </w:r>
      <w:r>
        <w:rPr>
          <w:lang w:val="png_PG" w:bidi="png_PG"/>
        </w:rPr>
        <w:t xml:space="preserve">Jisas i askim olsem, bilong wanem ol i holim em olsem, em wanpela </w:t>
      </w:r>
      <w:r>
        <w:rPr>
          <w:b/>
          <w:lang w:val="png_PG" w:bidi="png_PG"/>
        </w:rPr>
        <w:t>stilman</w:t>
      </w:r>
      <w:r>
        <w:rPr>
          <w:lang w:val="png_PG" w:bidi="png_PG"/>
        </w:rPr>
        <w:t xml:space="preserve">, o </w:t>
      </w:r>
      <w:r>
        <w:rPr>
          <w:b/>
          <w:lang w:val="png_PG" w:bidi="png_PG"/>
        </w:rPr>
        <w:t>wanpela man bilong pait</w:t>
      </w:r>
      <w:r>
        <w:rPr>
          <w:lang w:val="png_PG" w:bidi="png_PG"/>
        </w:rPr>
        <w:t>. Long tokples Grik, dispela wod em "stilman" tasol long hia, em i minim man bilong pait, o wanpela man bilong traim long daunim ol gavaman.</w:t>
      </w:r>
    </w:p>
    <w:p>
      <w:pPr/>
      <w:r>
        <w:rPr>
          <w:lang w:val="png_PG" w:bidi="png_PG"/>
        </w:rPr>
      </w:r>
      <w:r>
        <w:rPr>
          <w:lang w:val="png_PG" w:bidi="png_PG"/>
        </w:rPr>
        <w:t xml:space="preserve">Jisas i tok olsem, em bin givim skul insait long </w:t>
      </w:r>
      <w:r>
        <w:rPr>
          <w:b/>
          <w:lang w:val="png_PG" w:bidi="png_PG"/>
        </w:rPr>
        <w:t>Tempel</w:t>
      </w:r>
      <w:r>
        <w:rPr>
          <w:lang w:val="png_PG" w:bidi="png_PG"/>
        </w:rPr>
        <w:t>, tasol em i minim olsem, em bin givim skul insait long banis Tempel. Save gut long trensleitim dispela haptok olsem yupela bin trensleitim long ol pastaim stori.</w:t>
      </w:r>
    </w:p>
    <w:p>
      <w:pPr/>
      <w:r>
        <w:rPr>
          <w:lang w:val="png_PG" w:bidi="png_PG"/>
        </w:rPr>
      </w:r>
      <w:r>
        <w:rPr>
          <w:lang w:val="png_PG" w:bidi="png_PG"/>
        </w:rPr>
        <w:t xml:space="preserve">Jisas i tok olsem, ol dispela samting i kamap long inapim tok i stap long </w:t>
      </w:r>
      <w:r>
        <w:rPr>
          <w:b/>
          <w:lang w:val="png_PG" w:bidi="png_PG"/>
        </w:rPr>
        <w:t>Holi Buk</w:t>
      </w:r>
      <w:r>
        <w:rPr>
          <w:lang w:val="png_PG" w:bidi="png_PG"/>
        </w:rPr>
        <w:t xml:space="preserve">. Trensleitim </w:t>
      </w:r>
      <w:r>
        <w:rPr>
          <w:b/>
          <w:lang w:val="png_PG" w:bidi="png_PG"/>
        </w:rPr>
        <w:t>Holi Buk</w:t>
      </w:r>
      <w:r>
        <w:rPr>
          <w:lang w:val="png_PG" w:bidi="png_PG"/>
        </w:rPr>
        <w:t xml:space="preserve"> long wankain wei olsem yupela bin trensleitim long pastaim, na tingim gut olsem, dispela wod </w:t>
      </w:r>
      <w:r>
        <w:rPr>
          <w:b/>
          <w:lang w:val="png_PG" w:bidi="png_PG"/>
        </w:rPr>
        <w:t>Holi Buk</w:t>
      </w:r>
      <w:r>
        <w:rPr>
          <w:lang w:val="png_PG" w:bidi="png_PG"/>
        </w:rPr>
        <w:t xml:space="preserve"> i stap insait long bikpela wod list. </w:t>
      </w:r>
      <w:r>
        <w:rPr>
          <w:b/>
          <w:lang w:val="png_PG" w:bidi="png_PG"/>
        </w:rPr>
        <w:t>Yangpela man</w:t>
      </w:r>
      <w:r>
        <w:rPr>
          <w:lang w:val="png_PG" w:bidi="png_PG"/>
        </w:rPr>
        <w:t xml:space="preserve"> i tok long man i no marit yet. Na </w:t>
      </w:r>
      <w:r>
        <w:rPr>
          <w:b/>
          <w:lang w:val="png_PG" w:bidi="png_PG"/>
        </w:rPr>
        <w:t>yangpela man</w:t>
      </w:r>
      <w:r>
        <w:rPr>
          <w:lang w:val="png_PG" w:bidi="png_PG"/>
        </w:rPr>
        <w:t xml:space="preserve"> bai i soim olsem, em i strong na i no save pret. Ating dispela man insait long dispela stori i mas klostu long 20 yia krismas bilong en</w:t>
      </w:r>
    </w:p>
    <w:p>
      <w:pPr/>
      <w:r>
        <w:rPr>
          <w:lang w:val="png_PG" w:bidi="png_PG"/>
        </w:rPr>
      </w:r>
      <w:r>
        <w:rPr>
          <w:lang w:val="png_PG" w:bidi="png_PG"/>
        </w:rPr>
        <w:t xml:space="preserve">Dispela yangpela man i werim </w:t>
      </w:r>
      <w:r>
        <w:rPr>
          <w:b/>
          <w:lang w:val="png_PG" w:bidi="png_PG"/>
        </w:rPr>
        <w:t>waitpela laplap klos</w:t>
      </w:r>
      <w:r>
        <w:rPr>
          <w:lang w:val="png_PG" w:bidi="png_PG"/>
        </w:rPr>
        <w:t xml:space="preserve"> o </w:t>
      </w:r>
      <w:r>
        <w:rPr>
          <w:b/>
          <w:lang w:val="png_PG" w:bidi="png_PG"/>
        </w:rPr>
        <w:t>waitpela lapalp siot</w:t>
      </w:r>
      <w:r>
        <w:rPr>
          <w:lang w:val="png_PG" w:bidi="png_PG"/>
        </w:rPr>
        <w:t>. Dispela laplap em dia tumas, em namba wan na gutpela klos. Long wanem ol planti man i save werim siot bilong werim antap, ol i wokim long sipsip gras, ating dispela yangpela man em i mas mani man. Em i no bin werim wanpela klos insait. Ating yangpela man i hariap tru long werim klos long bihainim Jisas, olsem na em i no bin werim ol arapela klos insait.</w:t>
      </w:r>
      <w:r>
        <w:rPr>
          <w:lang w:val="png_PG" w:bidi="png_PG"/>
        </w:rPr>
      </w:r>
      <w:r>
        <w:rPr>
          <w:lang w:val="png_PG" w:bidi="png_PG"/>
        </w:rPr>
      </w:r>
    </w:p>
    <w:p>
      <w:pPr/>
      <w:r>
        <w:rPr>
          <w:lang w:val="png_PG" w:bidi="png_PG"/>
        </w:rPr>
      </w:r>
    </w:p>
    <w:p>
      <w:pPr>
        <w:pStyle w:val="Heading2"/>
      </w:pPr>
      <w:r>
        <w:rPr>
          <w:lang w:val="png_PG" w:bidi="png_PG"/>
        </w:rPr>
        <w:t>Mak 14:43–52</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307">
        <w:r>
          <w:rPr>
            <w:lang w:val="png_PG" w:bidi="png_PG"/>
          </w:rPr>
          <w:rPr>
            <w:color w:val="0000EE"/>
            <w:u w:val="single"/>
          </w:rPr>
          <w:t>Harim na putim long tingting na bel</w:t>
        </w:r>
      </w:hyperlink>
      <w:r>
        <w:rPr>
          <w:lang w:val="png_PG" w:bidi="png_PG"/>
        </w:rPr>
        <w:t xml:space="preserve"> (603 KB)</w:t>
      </w:r>
      <w:r>
        <w:rPr>
          <w:lang w:val="png_PG" w:bidi="png_PG"/>
        </w:rPr>
      </w:r>
    </w:p>
    <w:p>
      <w:pPr>
        <w:pStyle w:val="ListBullet"/>
        <w:spacing w:line="240" w:lineRule="auto"/>
        <w:ind w:left="720"/>
      </w:pPr>
      <w:r>
        <w:rPr>
          <w:lang w:val="png_PG" w:bidi="png_PG"/>
        </w:rPr>
      </w:r>
      <w:hyperlink r:id="rId308">
        <w:r>
          <w:rPr>
            <w:lang w:val="png_PG" w:bidi="png_PG"/>
          </w:rPr>
          <w:rPr>
            <w:color w:val="0000EE"/>
            <w:u w:val="single"/>
          </w:rPr>
          <w:t>Save long taim na ples we stori i kamap long en</w:t>
        </w:r>
      </w:hyperlink>
      <w:r>
        <w:rPr>
          <w:lang w:val="png_PG" w:bidi="png_PG"/>
        </w:rPr>
        <w:t xml:space="preserve"> (5.8 MB)</w:t>
      </w:r>
      <w:r>
        <w:rPr>
          <w:lang w:val="png_PG" w:bidi="png_PG"/>
        </w:rPr>
      </w:r>
    </w:p>
    <w:p>
      <w:pPr>
        <w:pStyle w:val="ListBullet"/>
        <w:spacing w:line="240" w:lineRule="auto"/>
        <w:ind w:left="720"/>
      </w:pPr>
      <w:r>
        <w:rPr>
          <w:lang w:val="png_PG" w:bidi="png_PG"/>
        </w:rPr>
      </w:r>
      <w:hyperlink r:id="rId309">
        <w:r>
          <w:rPr>
            <w:lang w:val="png_PG" w:bidi="png_PG"/>
          </w:rPr>
          <w:rPr>
            <w:color w:val="0000EE"/>
            <w:u w:val="single"/>
          </w:rPr>
          <w:t>Save gut long wanwan Hap bilong Stori</w:t>
        </w:r>
      </w:hyperlink>
      <w:r>
        <w:rPr>
          <w:lang w:val="png_PG" w:bidi="png_PG"/>
        </w:rPr>
        <w:t xml:space="preserve"> (4.6 MB)</w:t>
      </w:r>
      <w:r>
        <w:rPr>
          <w:lang w:val="png_PG" w:bidi="png_PG"/>
        </w:rPr>
      </w:r>
    </w:p>
    <w:p>
      <w:pPr>
        <w:pStyle w:val="ListBullet"/>
        <w:spacing w:line="240" w:lineRule="auto"/>
        <w:ind w:left="720"/>
      </w:pPr>
      <w:r>
        <w:rPr>
          <w:lang w:val="png_PG" w:bidi="png_PG"/>
        </w:rPr>
      </w:r>
      <w:hyperlink r:id="rId310">
        <w:r>
          <w:rPr>
            <w:lang w:val="png_PG" w:bidi="png_PG"/>
          </w:rPr>
          <w:rPr>
            <w:color w:val="0000EE"/>
            <w:u w:val="single"/>
          </w:rPr>
          <w:t>Putim yu yet insait long stori</w:t>
        </w:r>
      </w:hyperlink>
      <w:r>
        <w:rPr>
          <w:lang w:val="png_PG" w:bidi="png_PG"/>
        </w:rPr>
        <w:t xml:space="preserve"> (3.4 MB)</w:t>
      </w:r>
      <w:r>
        <w:rPr>
          <w:lang w:val="png_PG" w:bidi="png_PG"/>
        </w:rPr>
      </w:r>
    </w:p>
    <w:p>
      <w:pPr>
        <w:pStyle w:val="ListBullet"/>
        <w:spacing w:line="240" w:lineRule="auto"/>
        <w:ind w:left="720"/>
      </w:pPr>
      <w:r>
        <w:rPr>
          <w:lang w:val="png_PG" w:bidi="png_PG"/>
        </w:rPr>
      </w:r>
      <w:hyperlink r:id="rId311">
        <w:r>
          <w:rPr>
            <w:lang w:val="png_PG" w:bidi="png_PG"/>
          </w:rPr>
          <w:rPr>
            <w:color w:val="0000EE"/>
            <w:u w:val="single"/>
          </w:rPr>
          <w:t>Save gut long ol samting we i no klia</w:t>
        </w:r>
      </w:hyperlink>
      <w:r>
        <w:rPr>
          <w:lang w:val="png_PG" w:bidi="png_PG"/>
        </w:rPr>
        <w:t xml:space="preserve"> (3.3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14:53–65</w:t>
      </w:r>
      <w:r>
        <w:rPr>
          <w:lang w:val="png_PG" w:bidi="png_PG"/>
        </w:rPr>
      </w:r>
    </w:p>
    <w:p>
      <w:pPr>
        <w:pStyle w:val="Heading3"/>
      </w:pPr>
      <w:r>
        <w:rPr>
          <w:lang w:val="png_PG" w:bidi="png_PG"/>
        </w:rPr>
        <w:t>Harim na putim long tingting na bel</w:t>
      </w:r>
      <w:r>
        <w:rPr>
          <w:lang w:val="png_PG" w:bidi="png_PG"/>
        </w:rPr>
      </w:r>
    </w:p>
    <w:p>
      <w:pPr/>
      <w:r>
        <w:rPr>
          <w:lang w:val="png_PG" w:bidi="png_PG"/>
        </w:rPr>
      </w:r>
      <w:r>
        <w:rPr>
          <w:lang w:val="png_PG" w:bidi="png_PG"/>
        </w:rPr>
        <w:t>Harim gut stori i stap insait long buk Mak 14:53–65 na putim i go insait long tingting bilong yupela. Harim gut tok i stap insait tripela taim. (long tripela wei ol i tanim tok long en, sapos em inap) Orait stap olsem wanpela grup na diskasim ol dispela kwesten:</w:t>
      </w:r>
    </w:p>
    <w:p>
      <w:pPr>
        <w:pStyle w:val="ListNumber"/>
        <w:numPr>
          <w:ilvl w:val="0"/>
          <w:numId w:val="27"/>
        </w:numPr>
        <w:spacing w:line="240" w:lineRule="auto"/>
        <w:ind w:left="720"/>
      </w:pPr>
      <w:r>
        <w:rPr>
          <w:lang w:val="png_PG" w:bidi="png_PG"/>
        </w:rPr>
      </w:r>
      <w:r>
        <w:rPr>
          <w:lang w:val="png_PG" w:bidi="png_PG"/>
        </w:rPr>
        <w:t>Yupela i laikim wanem hap insait long dispela stori?</w:t>
      </w:r>
    </w:p>
    <w:p>
      <w:pPr>
        <w:pStyle w:val="ListNumber"/>
        <w:spacing w:line="240" w:lineRule="auto"/>
        <w:ind w:left="720"/>
      </w:pPr>
      <w:r>
        <w:rPr>
          <w:lang w:val="png_PG" w:bidi="png_PG"/>
        </w:rPr>
      </w:r>
      <w:r>
        <w:rPr>
          <w:lang w:val="png_PG" w:bidi="png_PG"/>
        </w:rPr>
        <w:t>Wanem hap bilong stori yupela i no laikim o i no klia long en?</w:t>
      </w:r>
    </w:p>
    <w:p>
      <w:pPr>
        <w:pStyle w:val="ListNumber"/>
        <w:spacing w:line="240" w:lineRule="auto"/>
        <w:ind w:left="720"/>
      </w:pPr>
      <w:r>
        <w:rPr>
          <w:lang w:val="png_PG" w:bidi="png_PG"/>
        </w:rPr>
      </w:r>
      <w:r>
        <w:rPr>
          <w:lang w:val="png_PG" w:bidi="png_PG"/>
        </w:rPr>
        <w:t>Dispela stori i tokim yumi wanem long sait bilong Jisas?</w:t>
      </w:r>
    </w:p>
    <w:p>
      <w:pPr>
        <w:pStyle w:val="ListNumber"/>
        <w:spacing w:line="240" w:lineRule="auto"/>
        <w:ind w:left="720"/>
      </w:pPr>
      <w:r>
        <w:rPr>
          <w:lang w:val="png_PG" w:bidi="png_PG"/>
        </w:rPr>
      </w:r>
      <w:r>
        <w:rPr>
          <w:lang w:val="png_PG" w:bidi="png_PG"/>
        </w:rPr>
        <w:t>Dispela stori i tokim yumi wanem long sait bilong ol manmeri?</w:t>
      </w:r>
    </w:p>
    <w:p>
      <w:pPr>
        <w:pStyle w:val="ListNumber"/>
        <w:spacing w:line="240" w:lineRule="auto"/>
        <w:ind w:left="720"/>
      </w:pPr>
      <w:r>
        <w:rPr>
          <w:lang w:val="png_PG" w:bidi="png_PG"/>
        </w:rPr>
      </w:r>
      <w:r>
        <w:rPr>
          <w:lang w:val="png_PG" w:bidi="png_PG"/>
        </w:rPr>
        <w:t>Dispela stori em bai i wok olsem wanem long laip bilong yumi long olgeta dei?</w:t>
      </w:r>
    </w:p>
    <w:p>
      <w:pPr>
        <w:pStyle w:val="ListNumber"/>
        <w:spacing w:line="240" w:lineRule="auto"/>
        <w:ind w:left="720"/>
      </w:pPr>
      <w:r>
        <w:rPr>
          <w:lang w:val="png_PG" w:bidi="png_PG"/>
        </w:rPr>
      </w:r>
      <w:r>
        <w:rPr>
          <w:lang w:val="png_PG" w:bidi="png_PG"/>
        </w:rPr>
        <w:t>Yupela i save long ol man husait i nidim tru dispela stori long harim?</w:t>
      </w:r>
      <w:r>
        <w:rPr>
          <w:lang w:val="png_PG" w:bidi="png_PG"/>
        </w:rPr>
      </w:r>
    </w:p>
    <w:p>
      <w:pPr>
        <w:pStyle w:val="Heading3"/>
      </w:pPr>
      <w:r>
        <w:rPr>
          <w:lang w:val="png_PG" w:bidi="png_PG"/>
        </w:rPr>
        <w:t>Save long taim na ples we stori i kamap long en</w:t>
      </w:r>
      <w:r>
        <w:rPr>
          <w:lang w:val="png_PG" w:bidi="png_PG"/>
        </w:rPr>
      </w:r>
    </w:p>
    <w:p>
      <w:pPr/>
      <w:r>
        <w:rPr>
          <w:lang w:val="png_PG" w:bidi="png_PG"/>
        </w:rPr>
      </w:r>
      <w:r>
        <w:rPr>
          <w:lang w:val="png_PG" w:bidi="png_PG"/>
        </w:rPr>
        <w:t>STRETIM WANWAN HAP BILONG STORI</w:t>
      </w:r>
    </w:p>
    <w:p>
      <w:pPr/>
      <w:r>
        <w:rPr>
          <w:lang w:val="png_PG" w:bidi="png_PG"/>
        </w:rPr>
      </w:r>
      <w:r>
        <w:rPr>
          <w:lang w:val="png_PG" w:bidi="png_PG"/>
        </w:rPr>
        <w:t>Mak 14:53–65</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pastaim stori, ol bikpela lain man i kisim Jisas i go pinis. Ol i wokabaut i go daun long ples i daun na i go long Jerusalem. Pita i bihainim ol na i kam bihain tru longwe liklik. Ol i kisim Jisas i go long haus bilong hetpris. Hetpris long dispela taim, nem bilong en Kaiafas. Dispela hetpris, em namba wan hetpris i go pas long olgeta pris husait i bosim ol lida bilong lotu bilong ol Juda. Taim ol bikpela lain man wantaim Jisas i kam kamap, ol i kisim Jisas i go antap long bikpela rum, tasol Pita i go insait long banis bilong haus bilong hetpris. Na em i sindaun wantaim ol plisman na i hatim skin bilong en long paia. Ol hetpris, hetman na saveman bilong lo, ol i stap pinis long rum na weitim Jisas. Ol tripela grup bilong ol man i kamapim dispela kaunsil, em ol grup bilong i go pas long ol manmeri-laspela lain bilong harim kot-bilong ol manmeri Juda. Insait long dispela stori, Mak i tokim gen tupela stori long sem taim-em i tokaut klia stat bilong Pita i tok olsem, em i no save long Jisas, na long sem taim stori bilong traim nogut bilong Jisas i stat wantaim.</w:t>
      </w:r>
    </w:p>
    <w:p>
      <w:pPr/>
      <w:r>
        <w:rPr>
          <w:lang w:val="png_PG" w:bidi="png_PG"/>
        </w:rPr>
      </w:r>
      <w:r>
        <w:rPr>
          <w:lang w:val="png_PG" w:bidi="png_PG"/>
        </w:rPr>
        <w:t>Sapos dispela traim em i wankain long ol arapela long dispela taim, ol man i stap insait long dispela kaunsil, ol i sindaun raunim long ol sia inap ol i ken lukim ol yet i go kam. Man ol i kotim em wantaim ol witnes i sindaun namel long sia na ol i sindaun raunim ol. Lo bilong ol Juda, tupela o planti moa manmeri i mas tokim wankain stret rong bilong man ol i kotim em, na ol bai kamapim wanpela tingting long kilim dispela man. Ol hetman bilong lotu ol bin redi, taim ol i holim Jisas na i kam, bikos ol planti manmeri i stap pinis long rum long tokaut long Jisas. Em olsem tasol, ol hetman bilong lotu painim aut olsem tupela man, tok bilong tupela i no wankain, long pasin Jisas i mekim.</w:t>
      </w:r>
    </w:p>
    <w:p>
      <w:pPr/>
      <w:r>
        <w:rPr>
          <w:lang w:val="png_PG" w:bidi="png_PG"/>
        </w:rPr>
      </w:r>
      <w:r>
        <w:rPr>
          <w:lang w:val="png_PG" w:bidi="png_PG"/>
        </w:rPr>
        <w:t>Stop long hia na diskas olsem trensleisen grup: Ol wanem kain hevi yupela i save givim long ol i mekim raskol pasin? Hamas manmeri i nid long kam wantaim trupela as bilong kotim wanpela man? Husait i save go pas long dispela long givim dispela hevi?</w:t>
      </w:r>
    </w:p>
    <w:p>
      <w:pPr/>
      <w:r>
        <w:rPr>
          <w:lang w:val="png_PG" w:bidi="png_PG"/>
        </w:rPr>
      </w:r>
      <w:r>
        <w:rPr>
          <w:lang w:val="png_PG" w:bidi="png_PG"/>
        </w:rPr>
        <w:t xml:space="preserve">Las tru, sampela ol man i kirap na givim giaman stori, o mekim giaman tok long Jisas. Ol i tok olsem, "Yumi harim em i tok olsem, 'Mi bai bagarapim dispela Tempel na insait long tripela dei mi bai wokim narapela Tempel gen,'" Dispela em wanpela bikpela haptok na dispela tok i kotim Jisas. Insait long dispela hap bilong graun, em wanpela bikpela asua long bagarapim ples bilong lotu-ol man husait i stap long pawa bai i kilim dispela man husait i bagarapim, o laik bagarapim ples bilong lotu. Na tu, ol manmeri Juda i olsem, wanpela man tasol husait bai i wokim gen samting olsem tempel hariap tru, em Mesaia. Em i tru olsem, long pastaim skul Jisas i givim, em i tok olsem, </w:t>
      </w:r>
      <w:r>
        <w:rPr>
          <w:i/>
          <w:lang w:val="png_PG" w:bidi="png_PG"/>
        </w:rPr>
        <w:t>wanpela man</w:t>
      </w:r>
      <w:r>
        <w:rPr>
          <w:lang w:val="png_PG" w:bidi="png_PG"/>
        </w:rPr>
        <w:t xml:space="preserve"> bai i bagarapim Tempel. Jisas i tok tu olsem em bai i kirapim gen dispela tempel. Em olsem tasol, Jisas i no tok olsem, </w:t>
      </w:r>
      <w:r>
        <w:rPr>
          <w:i/>
          <w:lang w:val="png_PG" w:bidi="png_PG"/>
        </w:rPr>
        <w:t>em bai</w:t>
      </w:r>
      <w:r>
        <w:rPr>
          <w:lang w:val="png_PG" w:bidi="png_PG"/>
        </w:rPr>
        <w:t xml:space="preserve"> i bagarapim tempel. Na Jisas i minim olsem, bodi bilong em yet, em i Tempel, na God bai i kirapim dispela bodi bilong en long dai bihain long tripela dei. Tasol dispela tok ol i mekim, em tu i paul nabaut na i no wankain.</w:t>
      </w:r>
    </w:p>
    <w:p>
      <w:pPr/>
      <w:r>
        <w:rPr>
          <w:lang w:val="png_PG" w:bidi="png_PG"/>
        </w:rPr>
      </w:r>
      <w:r>
        <w:rPr>
          <w:lang w:val="png_PG" w:bidi="png_PG"/>
        </w:rPr>
        <w:t>Bilong wanem ol dispela witnes i no wanbel. Hetpris em yet i sanap long askim kwesten long Jisas. Dispela hetpris i kirap na askim Jisas olsem, "Yu no laik bekim wanpela tok, a? Olsem wanem long dispela tok ol i sutim long yu?" Tasol Jisas i pasim maus na i no bekim wanpela tok long em, maski lo i tok orait long em i ken bekim kwesten.</w:t>
      </w:r>
    </w:p>
    <w:p>
      <w:pPr/>
      <w:r>
        <w:rPr>
          <w:lang w:val="png_PG" w:bidi="png_PG"/>
        </w:rPr>
      </w:r>
      <w:r>
        <w:rPr>
          <w:lang w:val="png_PG" w:bidi="png_PG"/>
        </w:rPr>
        <w:t>Jisas i pasim maus na i no bekim tok, bikos em save pinis olsem, ol kaunsil bai i no inap long bilipim wanem tok em bai tokim. Long pasin na wei bilong yupela, taim ol man i sutim tok long wanpela man na dispela man i pasim maus na stap isi tru, yupela i save lukim dispela olsem, em soim piksa bilong wrong bilong em, o em i nogat wrong? Long wei na pasin bilong yupela, ol man i nogat wrong i go long kot na ol i save stap olsem wanem?</w:t>
      </w:r>
    </w:p>
    <w:p>
      <w:pPr/>
      <w:r>
        <w:rPr>
          <w:lang w:val="png_PG" w:bidi="png_PG"/>
        </w:rPr>
      </w:r>
      <w:r>
        <w:rPr>
          <w:lang w:val="png_PG" w:bidi="png_PG"/>
        </w:rPr>
        <w:t>Taim Jisas i no bekim kwesten na pasim maus i stap, dispela i mekim hetpris i belhat moa na em i askim Jisas gen olsem, "Yu dispela man God i makim bilong kisim bek ol manmeri bilong en na yu Pikinini Bilong God antap tru, o nogat?" Ating dispela hetpris i askim Jisas dispela kwesten, bikos em ting Jisas em yet bin tok long sanapim gen tempel. Dispela haptok "Yu Pikinini Bilong God antap tru" i minim dispela "Pikinini Bilong Man," na dispela biknem "Pikinini Bilong God antap tru" em biknem bilong Mesaia. Dispela kwesten bilong hetris, em bikpela tingting bilong dispela stori. Em taim we olgeta arapela stori i wok long toktok i kam long en. Na tu em taim we ol hetman bilong lotu i no inap long sutim tok long Jisas long dispela bikpela wrong, sapos Jisas i bekim kwesten na tok yes.</w:t>
      </w:r>
    </w:p>
    <w:p>
      <w:pPr/>
      <w:r>
        <w:rPr>
          <w:lang w:val="png_PG" w:bidi="png_PG"/>
        </w:rPr>
      </w:r>
      <w:r>
        <w:rPr>
          <w:lang w:val="png_PG" w:bidi="png_PG"/>
        </w:rPr>
        <w:t>Dispela hetpris i askim kwesten stret i go long Jisas, "Yu dispela man God i makim bilong kisim bek ol manmeri bilong en, na yu Pikinini Bilong God antap tru, o nogat?" Na Jisas tu i bekim kwesten stret i go long ol. Em i tok olsem, "Em mi tasol," o "Em mi tasol Mesaia." Long bihainim lo bilong ol Juda, Jisas mas givim sampela moa tok bilong ol bai i bilip olsem, em husait i tok olsem, em dispela man. Long ol bai i bilip, em i husait, Jisas i givim ol tok profesi i stap long Buk Song na long profet Daniel. Profet Daniel bin tok long wanpela man i luk olsem, Pikinini Bilong Man bai kam long klaut. Long Buk Song, God i tok olsem, Mesaia bilong en bai sindaun long sia bilong kisim biknem long sait bilong em-long hansut bilong God. Jisas i laik soim ol olsem, ol bai i painimaut em i husait, taim em i kam bek wanpela taim wantaim pawa.</w:t>
      </w:r>
    </w:p>
    <w:p>
      <w:pPr/>
      <w:r>
        <w:rPr>
          <w:lang w:val="png_PG" w:bidi="png_PG"/>
        </w:rPr>
      </w:r>
      <w:r>
        <w:rPr>
          <w:lang w:val="png_PG" w:bidi="png_PG"/>
        </w:rPr>
        <w:t>Dispela hetpris i bilip olsem Jisas i tok bilas long God. Tok bilas long wei na pasin bilong ol Juda, em i minim long bagarapim nem bilong God na traim long daunim biknem bilong en i go daun. Jisas i tok em Mesaia na em bai i sindaun long sia bilong kisim biknem long hansut bilong God. Hetpris i kirap nogut, sapos Jisas i no Mesaia, orait wanem em i tokim, em i olsem tok bilas. Tok bilas em i mekim em kirapim belhat, na dispela hetpris i brukim klos bilong en long soim belhat na bel hevi olsem wanpela man bai i mekim dispela samting. Lo bilong Moses i tok olsem, wanpela man husait i tok pilas, ol i mas tromoi ston antap long em na kilim em inap em i dai. Taim dispela hetpris i askim ol arapela hetman bilong lotu long ol bai i mekim wanem, olgeta ol i tok olsem, "Em i gat rong, na em i mas i dai." Ol bikpela kaunsil lain tasol inap long putim Jisas i go long ol man bai i kilim em i dai, tasol ol i no inap tru long kilim em. Ol Roman ami tasol inap long mekim dispela wok bilong kilim.</w:t>
      </w:r>
    </w:p>
    <w:p>
      <w:pPr/>
      <w:r>
        <w:rPr>
          <w:lang w:val="png_PG" w:bidi="png_PG"/>
        </w:rPr>
      </w:r>
      <w:r>
        <w:rPr>
          <w:lang w:val="png_PG" w:bidi="png_PG"/>
        </w:rPr>
        <w:t>Stop long hia na diskas olsem trensleisen grup: Long wei na pasin bilong yupela, wanem kain ol hevi ol i save givim long ol man i tok bilas- o bagarapim nem bilong-God? Ol inap kilim dispela man long brukim wanpela lo, o long brukim lo bilong lotu? Sapos ol inap mekim, ol i save kilim ol dispela man long wanem kain wei, taim ol i brukim lo?</w:t>
      </w:r>
    </w:p>
    <w:p>
      <w:pPr/>
      <w:r>
        <w:rPr>
          <w:lang w:val="png_PG" w:bidi="png_PG"/>
        </w:rPr>
      </w:r>
      <w:r>
        <w:rPr>
          <w:lang w:val="png_PG" w:bidi="png_PG"/>
        </w:rPr>
        <w:t>Orait ol lain bilong dispela kaunsil, ol i stat long spetim Jisas na ol i paitim em long soim olsem, ol givim baksait long em. Na ol i pasim ai bilong en long laplap na tokim em long mekim tok profet, o tokim ol, husait i paitim em, long wanem ol i laikim Jisas bai mekim ol samting gen long ol bai i bilip olsem, em Mesaia.</w:t>
      </w:r>
    </w:p>
    <w:p>
      <w:pPr/>
      <w:r>
        <w:rPr>
          <w:lang w:val="png_PG" w:bidi="png_PG"/>
        </w:rPr>
      </w:r>
      <w:r>
        <w:rPr>
          <w:lang w:val="png_PG" w:bidi="png_PG"/>
        </w:rPr>
        <w:t>Planti ol kristen long taim bilong Mak, ol i bagarapim ol. Dispela stori i givim ol kristen ol bin bagarapim ol, em wanpela wok piksa bilong bihainim wanem Jisas i mekim taim ol i bagarapim em. Em i soim pasin i no wankain long pasin bilong Pita, husait bai i tok olsem, mi no save long Jisas insait long narapela stori.</w:t>
      </w:r>
      <w:r>
        <w:rPr>
          <w:lang w:val="png_PG" w:bidi="png_PG"/>
        </w:rPr>
      </w:r>
    </w:p>
    <w:p>
      <w:pPr>
        <w:pStyle w:val="Heading3"/>
      </w:pPr>
      <w:r>
        <w:rPr>
          <w:lang w:val="png_PG" w:bidi="png_PG"/>
        </w:rPr>
        <w:t>Save gut long wanwan Hap bilong Stori</w:t>
      </w:r>
      <w:r>
        <w:rPr>
          <w:lang w:val="png_PG" w:bidi="png_PG"/>
        </w:rPr>
      </w:r>
    </w:p>
    <w:p>
      <w:pPr/>
      <w:r>
        <w:rPr>
          <w:lang w:val="png_PG" w:bidi="png_PG"/>
        </w:rPr>
      </w:r>
      <w:r>
        <w:rPr>
          <w:lang w:val="png_PG" w:bidi="png_PG"/>
        </w:rPr>
        <w:t>PAINIM AUT OL WANWAN HAP BILONG STORI</w:t>
      </w:r>
    </w:p>
    <w:p>
      <w:pPr/>
      <w:r>
        <w:rPr>
          <w:lang w:val="png_PG" w:bidi="png_PG"/>
        </w:rPr>
      </w:r>
      <w:r>
        <w:rPr>
          <w:lang w:val="png_PG" w:bidi="png_PG"/>
        </w:rPr>
        <w:t>Mak 14:53–65</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hap taim, yu bai helpim grup long luksave long stori. Yu bai helpim grup long painim ol hap bilong stori, lain ap bilong stori i stap olsem wanem, na ol man husait i stap insait long stori.</w:t>
      </w:r>
    </w:p>
    <w:p>
      <w:pPr/>
      <w:r>
        <w:rPr>
          <w:lang w:val="png_PG" w:bidi="png_PG"/>
        </w:rPr>
      </w:r>
      <w:r>
        <w:rPr>
          <w:lang w:val="png_PG" w:bidi="png_PG"/>
        </w:rPr>
        <w:t>Dispela stori em i gat 3-pela hap bilong en.</w:t>
      </w:r>
    </w:p>
    <w:p>
      <w:pPr/>
      <w:r>
        <w:rPr>
          <w:lang w:val="png_PG" w:bidi="png_PG"/>
        </w:rPr>
      </w:r>
      <w:r>
        <w:rPr>
          <w:b/>
          <w:lang w:val="png_PG" w:bidi="png_PG"/>
        </w:rPr>
        <w:t>Insait long namba wan hap bilong stori:</w:t>
      </w:r>
      <w:r>
        <w:rPr>
          <w:lang w:val="png_PG" w:bidi="png_PG"/>
        </w:rPr>
        <w:t xml:space="preserve"> Long namba wan hap bilong stori, ol bikpela lain man i kisim Jisas i go long haus bilong hetpris. Pita i bihainim ol i go long baksait bilong ol.</w:t>
      </w:r>
    </w:p>
    <w:p>
      <w:pPr/>
      <w:r>
        <w:rPr>
          <w:lang w:val="png_PG" w:bidi="png_PG"/>
        </w:rPr>
      </w:r>
      <w:r>
        <w:rPr>
          <w:b/>
          <w:lang w:val="png_PG" w:bidi="png_PG"/>
        </w:rPr>
        <w:t>Insait long namba tu hap bilong stori,</w:t>
      </w:r>
      <w:r>
        <w:rPr>
          <w:lang w:val="png_PG" w:bidi="png_PG"/>
        </w:rPr>
        <w:t xml:space="preserve"> ol bikpela lain man i kisim Jisas i go insait long wanpela bikpela rum we ol bikpela kaunsil bilong Juda i stap weitim em. Ol giaman witnes i kam long sutim tok long Jisas. Dispela hetpris i askim kwesten long Jisas na em i tok olsem, em yet em dispela Mesaia.</w:t>
      </w:r>
    </w:p>
    <w:p>
      <w:pPr/>
      <w:r>
        <w:rPr>
          <w:lang w:val="png_PG" w:bidi="png_PG"/>
        </w:rPr>
      </w:r>
      <w:r>
        <w:rPr>
          <w:b/>
          <w:lang w:val="png_PG" w:bidi="png_PG"/>
        </w:rPr>
        <w:t>Insait long namba tri hap bilong stori,</w:t>
      </w:r>
      <w:r>
        <w:rPr>
          <w:lang w:val="png_PG" w:bidi="png_PG"/>
        </w:rPr>
        <w:t xml:space="preserve"> ol lain kaunsil i tok olsem, Jisas em i mekim rong pinis. Ol i spet long em, pasim ai bilong en long lapalp na paitim em.</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bikpela lain man husait i holim Jisas na kisim em i go long haus bilong hetpris</w:t>
      </w:r>
    </w:p>
    <w:p>
      <w:pPr>
        <w:pStyle w:val="ListBullet"/>
        <w:spacing w:line="240" w:lineRule="auto"/>
        <w:ind w:left="720"/>
      </w:pPr>
      <w:r>
        <w:rPr>
          <w:lang w:val="png_PG" w:bidi="png_PG"/>
        </w:rPr>
      </w:r>
      <w:r>
        <w:rPr>
          <w:lang w:val="png_PG" w:bidi="png_PG"/>
        </w:rPr>
        <w:t>Pita</w:t>
      </w:r>
    </w:p>
    <w:p>
      <w:pPr>
        <w:pStyle w:val="ListBullet"/>
        <w:spacing w:line="240" w:lineRule="auto"/>
        <w:ind w:left="720"/>
      </w:pPr>
      <w:r>
        <w:rPr>
          <w:lang w:val="png_PG" w:bidi="png_PG"/>
        </w:rPr>
      </w:r>
      <w:r>
        <w:rPr>
          <w:lang w:val="png_PG" w:bidi="png_PG"/>
        </w:rPr>
        <w:t>Ol plisman hatim ol yet long paia insait long banis bilong haus bilong dispela hetpris</w:t>
      </w:r>
    </w:p>
    <w:p>
      <w:pPr>
        <w:pStyle w:val="ListBullet"/>
        <w:spacing w:line="240" w:lineRule="auto"/>
        <w:ind w:left="720"/>
      </w:pPr>
      <w:r>
        <w:rPr>
          <w:lang w:val="png_PG" w:bidi="png_PG"/>
        </w:rPr>
      </w:r>
      <w:r>
        <w:rPr>
          <w:lang w:val="png_PG" w:bidi="png_PG"/>
        </w:rPr>
        <w:t>Ol lain kaunsil, em ol dispela lain, saveman bilong lo, ol hetpris na ol hetman</w:t>
      </w:r>
    </w:p>
    <w:p>
      <w:pPr>
        <w:pStyle w:val="ListBullet"/>
        <w:spacing w:line="240" w:lineRule="auto"/>
        <w:ind w:left="720"/>
      </w:pPr>
      <w:r>
        <w:rPr>
          <w:lang w:val="png_PG" w:bidi="png_PG"/>
        </w:rPr>
      </w:r>
      <w:r>
        <w:rPr>
          <w:lang w:val="png_PG" w:bidi="png_PG"/>
        </w:rPr>
        <w:t>Ol giaman man bilong sutim tok</w:t>
      </w:r>
    </w:p>
    <w:p>
      <w:pPr>
        <w:pStyle w:val="ListBullet"/>
        <w:spacing w:line="240" w:lineRule="auto"/>
        <w:ind w:left="720"/>
      </w:pPr>
      <w:r>
        <w:rPr>
          <w:lang w:val="png_PG" w:bidi="png_PG"/>
        </w:rPr>
      </w:r>
      <w:r>
        <w:rPr>
          <w:lang w:val="png_PG" w:bidi="png_PG"/>
        </w:rPr>
        <w:t>Dispela hetpris</w:t>
      </w:r>
    </w:p>
    <w:p>
      <w:pPr>
        <w:pStyle w:val="ListBullet"/>
        <w:spacing w:line="240" w:lineRule="auto"/>
        <w:ind w:left="720"/>
      </w:pPr>
      <w:r>
        <w:rPr>
          <w:lang w:val="png_PG" w:bidi="png_PG"/>
        </w:rPr>
      </w:r>
      <w:r>
        <w:rPr>
          <w:lang w:val="png_PG" w:bidi="png_PG"/>
        </w:rPr>
        <w:t>Ol plisman husait i paitim Jisas</w:t>
      </w:r>
    </w:p>
    <w:p>
      <w:pPr/>
      <w:r>
        <w:rPr>
          <w:lang w:val="png_PG" w:bidi="png_PG"/>
        </w:rPr>
      </w:r>
      <w:r>
        <w:rPr>
          <w:lang w:val="png_PG" w:bidi="png_PG"/>
        </w:rPr>
        <w:t>Insait long dispela hap taim, grup mas i gat stori kadbod, drowin aut, o usim sampela gutpela tingting long pulim tingting bilong ol man inap luksave long stori, na long eksen i stap insait long en.</w:t>
      </w:r>
    </w:p>
    <w:p>
      <w:pPr/>
      <w:r>
        <w:rPr>
          <w:lang w:val="png_PG" w:bidi="png_PG"/>
        </w:rPr>
      </w:r>
      <w:r>
        <w:rPr>
          <w:lang w:val="png_PG" w:bidi="png_PG"/>
        </w:rPr>
        <w:t>Em impoten long tingim gut olsem, ol bikpela lain man i stap long gaden oliv, ol i kolim olsem Getsamani, ol i wokabaut stret long hap na wokabaut namel long ples i daun long go bek long Jerusalem, long haus bilong hetpris, o namba wan pris. Na Pita i wokabaut bihainim ol long baksait. Em i bihainim ol i go insait long haus bilong hetpris. Ol bikpela lain man i kisim Jisas i go insait long rum wantaim ol sampela man bilong kaunsil, o ol man bilong harim kot. Pita i stap insait long banis bilong haus na em i hatim skin bilong en i stap long paia wantaim ol plisman.</w:t>
      </w:r>
    </w:p>
    <w:p>
      <w:pPr/>
      <w:r>
        <w:rPr>
          <w:lang w:val="png_PG" w:bidi="png_PG"/>
        </w:rPr>
      </w:r>
      <w:r>
        <w:rPr>
          <w:lang w:val="png_PG" w:bidi="png_PG"/>
        </w:rPr>
        <w:t>Em impoten long tingim gut olsem, Jisas i go insait long rum we ol hetpris, ol hetman na ol saveman bilong lo i kam bung na stap wantaim olsem kaunsil bilong Juda, o olsem ol man bilong harim kot. Insait long dispela rum, ating ol man bilong kaunsil i sindaun long sekol, o sindaun long hap sekol. Ol witnes wantaim Jisas i sindaun long sia namel long dispela sekol. Planti ol arapela witnes i stap tu long dispela hap. Ol dispela witnes i sutim giaman tok long wanem samting Jisas i mekim.</w:t>
      </w:r>
    </w:p>
    <w:p>
      <w:pPr/>
      <w:r>
        <w:rPr>
          <w:lang w:val="png_PG" w:bidi="png_PG"/>
        </w:rPr>
      </w:r>
      <w:r>
        <w:rPr>
          <w:lang w:val="png_PG" w:bidi="png_PG"/>
        </w:rPr>
        <w:t>Ol sampela witness i sanap na sutim dispela giaman tok olsem, "Yumi harim em i tok olsem, 'Mi bai bagarapim dispela tempel ol man i bin wokim long han, na bihain long tripela dei mi bai sanapim narapela tempel gen, tasol mi bai i no inap wokim long han.'" Em olsem tasol, wanwan witnes i mekim tok i paul nabaut na i no wankain liklik. Dispela hetpris i sanap na tok olsem, "Yu inap long bekim dispela tok, a? Bai yu tok wanem long dispela tok ol i sutim long yu?" Tasol Jisas i pasim maus na i no bekim wanpela tok long em. Bikpris o hetpris em i belhat. Em i askim Jisas gen olsem, "Yu dispela man God i makim bilong kisim bek ol manmeri bilong en? Na yu Pikinini Bilong God Antap Tru, o nogat?" Na Jisas i tok, "Em mi tasol. Yupela bai i lukim Pikinini Bilong Man i sindaun long hansut bilong God i gat bikpela strong. Na em bai i stap long ol klaut bilong heven na i kam."</w:t>
      </w:r>
    </w:p>
    <w:p>
      <w:pPr/>
      <w:r>
        <w:rPr>
          <w:lang w:val="png_PG" w:bidi="png_PG"/>
        </w:rPr>
      </w:r>
      <w:r>
        <w:rPr>
          <w:lang w:val="png_PG" w:bidi="png_PG"/>
        </w:rPr>
        <w:t>Dispela hetpris, belhat i kisim em na wari nogut tru bikos Jisas i tok bilas. Na em i tok olsem, "Bilong wanem bai yumi singautim sampela man moa bilong tokaut long pasin bilong dispela man. Nogat. O yumi i no nid long singautim ol ai witnes i kam na tokaut. Yupela olgeta i harim pinis, em i tok bilas long God. Yupela i ting yumi bai mekim wanem long em?" Na ol lain man bilong kansil, olgeta i tok olsem, "Em i gat rong, na Jisas i mas i dai." Ol i stat long spetim em. Na ol i pasim ai bilong en long laplap, na em i no inap long lukluk. Orait bihain ol i paitim em, na ol i tokim em long mekim tok profet, na em i mas tokim ol, husait i paitim em. Ol plisman i taitim han na paitim em inap long em bai i pilim pen. Na bihain ol i kisim Jisas i go.</w:t>
      </w:r>
      <w:r>
        <w:rPr>
          <w:lang w:val="png_PG" w:bidi="png_PG"/>
        </w:rPr>
      </w:r>
    </w:p>
    <w:p>
      <w:pPr>
        <w:pStyle w:val="Heading3"/>
      </w:pPr>
      <w:r>
        <w:rPr>
          <w:lang w:val="png_PG" w:bidi="png_PG"/>
        </w:rPr>
        <w:t>Putim yu yet insait long stori</w:t>
      </w:r>
      <w:r>
        <w:rPr>
          <w:lang w:val="png_PG" w:bidi="png_PG"/>
        </w:rPr>
      </w:r>
    </w:p>
    <w:p>
      <w:pPr/>
      <w:r>
        <w:rPr>
          <w:lang w:val="png_PG" w:bidi="png_PG"/>
        </w:rPr>
      </w:r>
      <w:r>
        <w:rPr>
          <w:lang w:val="png_PG" w:bidi="png_PG"/>
        </w:rPr>
        <w:t>BIHAINIM TOK I STAP INSAIT NA EKTIM AUT</w:t>
      </w:r>
    </w:p>
    <w:p>
      <w:pPr/>
      <w:r>
        <w:rPr>
          <w:lang w:val="png_PG" w:bidi="png_PG"/>
        </w:rPr>
      </w:r>
      <w:r>
        <w:rPr>
          <w:lang w:val="png_PG" w:bidi="png_PG"/>
        </w:rPr>
        <w:t>Mak 14:53–65</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dispela hap taim, grup bai i kamapim pilai bilong dispela stori</w:t>
      </w:r>
    </w:p>
    <w:p>
      <w:pPr/>
      <w:r>
        <w:rPr>
          <w:lang w:val="png_PG" w:bidi="png_PG"/>
        </w:rPr>
      </w:r>
      <w:r>
        <w:rPr>
          <w:lang w:val="png_PG" w:bidi="png_PG"/>
        </w:rPr>
        <w:t>Dispela stori em i gat 3-pela hap bilong en.</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bikpela lain man husait i holim Jisas na kisim em i go long haus bilong hetpris</w:t>
      </w:r>
    </w:p>
    <w:p>
      <w:pPr>
        <w:pStyle w:val="ListBullet"/>
        <w:spacing w:line="240" w:lineRule="auto"/>
        <w:ind w:left="720"/>
      </w:pPr>
      <w:r>
        <w:rPr>
          <w:lang w:val="png_PG" w:bidi="png_PG"/>
        </w:rPr>
      </w:r>
      <w:r>
        <w:rPr>
          <w:lang w:val="png_PG" w:bidi="png_PG"/>
        </w:rPr>
        <w:t>Pita</w:t>
      </w:r>
    </w:p>
    <w:p>
      <w:pPr>
        <w:pStyle w:val="ListBullet"/>
        <w:spacing w:line="240" w:lineRule="auto"/>
        <w:ind w:left="720"/>
      </w:pPr>
      <w:r>
        <w:rPr>
          <w:lang w:val="png_PG" w:bidi="png_PG"/>
        </w:rPr>
      </w:r>
      <w:r>
        <w:rPr>
          <w:lang w:val="png_PG" w:bidi="png_PG"/>
        </w:rPr>
        <w:t>Ol plisman hatim ol yet long paia insait long banis bilong haus bilong dispela hetpris</w:t>
      </w:r>
    </w:p>
    <w:p>
      <w:pPr>
        <w:pStyle w:val="ListBullet"/>
        <w:spacing w:line="240" w:lineRule="auto"/>
        <w:ind w:left="720"/>
      </w:pPr>
      <w:r>
        <w:rPr>
          <w:lang w:val="png_PG" w:bidi="png_PG"/>
        </w:rPr>
      </w:r>
      <w:r>
        <w:rPr>
          <w:lang w:val="png_PG" w:bidi="png_PG"/>
        </w:rPr>
        <w:t>Ol lain kansil, em ol dispela lain, ol saveman bilong lo, ol hetpris na ol hetman</w:t>
      </w:r>
    </w:p>
    <w:p>
      <w:pPr>
        <w:pStyle w:val="ListBullet"/>
        <w:spacing w:line="240" w:lineRule="auto"/>
        <w:ind w:left="720"/>
      </w:pPr>
      <w:r>
        <w:rPr>
          <w:lang w:val="png_PG" w:bidi="png_PG"/>
        </w:rPr>
      </w:r>
      <w:r>
        <w:rPr>
          <w:lang w:val="png_PG" w:bidi="png_PG"/>
        </w:rPr>
        <w:t>Ol giaman man bilong sutim tok</w:t>
      </w:r>
    </w:p>
    <w:p>
      <w:pPr>
        <w:pStyle w:val="ListBullet"/>
        <w:spacing w:line="240" w:lineRule="auto"/>
        <w:ind w:left="720"/>
      </w:pPr>
      <w:r>
        <w:rPr>
          <w:lang w:val="png_PG" w:bidi="png_PG"/>
        </w:rPr>
      </w:r>
      <w:r>
        <w:rPr>
          <w:lang w:val="png_PG" w:bidi="png_PG"/>
        </w:rPr>
        <w:t>Dispela hetpris</w:t>
      </w:r>
    </w:p>
    <w:p>
      <w:pPr>
        <w:pStyle w:val="ListBullet"/>
        <w:spacing w:line="240" w:lineRule="auto"/>
        <w:ind w:left="720"/>
      </w:pPr>
      <w:r>
        <w:rPr>
          <w:lang w:val="png_PG" w:bidi="png_PG"/>
        </w:rPr>
      </w:r>
      <w:r>
        <w:rPr>
          <w:lang w:val="png_PG" w:bidi="png_PG"/>
        </w:rPr>
        <w:t>Ol plisman husait i paitim Jisas</w:t>
      </w:r>
    </w:p>
    <w:p>
      <w:pPr/>
      <w:r>
        <w:rPr>
          <w:lang w:val="png_PG" w:bidi="png_PG"/>
        </w:rPr>
      </w:r>
      <w:r>
        <w:rPr>
          <w:lang w:val="png_PG" w:bidi="png_PG"/>
        </w:rPr>
        <w:t>Tokim grup long ektim aut dispela stori tupela taim. Namba wan taim, tokim grup long ektim aut dispela stori na no ken stop. Namba tu taim, grup i ektim aut dispela stori na stopim ol long wanwan hap insait long stori.</w:t>
      </w:r>
    </w:p>
    <w:p>
      <w:pPr/>
      <w:r>
        <w:rPr>
          <w:lang w:val="png_PG" w:bidi="png_PG"/>
        </w:rPr>
      </w:r>
      <w:r>
        <w:rPr>
          <w:lang w:val="png_PG" w:bidi="png_PG"/>
        </w:rPr>
        <w:t>Taim grup i ektim dispela stori namba wan taim, putim iyau long harim gut toktok i kamap namel long ol man, toktok i go olsem wanem, stori lain bilong wanwan hap, na oda bilong stori bihainim wanem samting i kamap pastaim.</w:t>
      </w:r>
    </w:p>
    <w:p>
      <w:pPr/>
      <w:r>
        <w:rPr>
          <w:lang w:val="png_PG" w:bidi="png_PG"/>
        </w:rPr>
      </w:r>
      <w:r>
        <w:rPr>
          <w:lang w:val="png_PG" w:bidi="png_PG"/>
        </w:rPr>
        <w:t xml:space="preserve">Ol bikpela lain man i stap long gaden oliv, ol i kolim olsem Getsamani, ol i wokabaut stret long hap na wokabaut namel long ples i daun long go bek long Jerusalem, long haus bilong hetpris, o namba pris. Na Pita i wokabaut bihainim ol long baksait. Em i bihainim ol i go insait long haus bilong hetpris. Ol bikpela lain man i kisim Jisas i go insait long rum wantaim ol sampela man bilong kaunsil, o ol man bilong harim kot. Pita i stap insait long banis bilong haus na em i hatim skin bilong en i stap long paia wantaim ol plisman. </w:t>
      </w:r>
      <w:r>
        <w:rPr>
          <w:b/>
          <w:lang w:val="png_PG" w:bidi="png_PG"/>
        </w:rPr>
        <w:t>Stopim pilai.</w:t>
      </w:r>
      <w:r>
        <w:rPr>
          <w:lang w:val="png_PG" w:bidi="png_PG"/>
        </w:rPr>
        <w:t xml:space="preserve"> Askim Pita, "Yu pilim olsem wanem?" Yupela bai i harim dispela kain tok olsem, "Mi painim rot long helpim Jisas," "Mi pilim nogut olsem mi ranawe," "Mi pret tasol mi stap strong." Statim gen pilai.</w:t>
      </w:r>
    </w:p>
    <w:p>
      <w:pPr/>
      <w:r>
        <w:rPr>
          <w:lang w:val="png_PG" w:bidi="png_PG"/>
        </w:rPr>
      </w:r>
      <w:r>
        <w:rPr>
          <w:lang w:val="png_PG" w:bidi="png_PG"/>
        </w:rPr>
        <w:t>Jisas i go insait long rum we ol hetpris, ol hetman na ol saveman bilong lo i kam bung na stap wantaim olsem kaunsil bilong Juda, o olsem ol man bilong harim kot. Ol lain man bilong kaunsil, ol i traim long painim as bilong rong we ol bai inap long putim em i go long han bilong ol man long kilim em i dai. Ol planti arapela witnes tu ol i stap long dispela hap. Ol dispela witnes i sutim giaman tok long wanem samting Jisas i mekim. Tasol nogat wanpela tok ol i painim aut em i wankain.</w:t>
      </w:r>
    </w:p>
    <w:p>
      <w:pPr/>
      <w:r>
        <w:rPr>
          <w:lang w:val="png_PG" w:bidi="png_PG"/>
        </w:rPr>
      </w:r>
      <w:r>
        <w:rPr>
          <w:lang w:val="png_PG" w:bidi="png_PG"/>
        </w:rPr>
        <w:t xml:space="preserve">Sampela man i sanap na i sutim tok giaman long Jisas olsem, "Mipela i harim em i tok olsem, 'Mi yet bai mi brukim dispela tempel ol man i bin wokim long han, na bihain long tripela dei, mi bai sanapim narapela tempel gen, tasol mi bai i no inap wokim long han.' " Em olsem tasol, dispela tok olgeta witnes i mekim, em tu i paul nabaut na i no wankain. Hetpris i askim Jisas olsem, "Yu no laik bekim ol dispela tok ol mekim long yu, a? Yu bai tok wanem long dispela tok ol i sutim long yu?" Tasol Jisas i pasim maus na i no bekim wanpela tok long em. </w:t>
      </w:r>
      <w:r>
        <w:rPr>
          <w:b/>
          <w:lang w:val="png_PG" w:bidi="png_PG"/>
        </w:rPr>
        <w:t>Stopim pilai.</w:t>
      </w:r>
      <w:r>
        <w:rPr>
          <w:lang w:val="png_PG" w:bidi="png_PG"/>
        </w:rPr>
        <w:t xml:space="preserve"> Askim ol saveman bilong lo, "Yupela i pilim olsem wanem?" Yupela bai i harim dispela kain tok olsem, "Mipela i belhat olsem, mipela i no painim wanpela rong bilong Jisas," "Mipela i belhat olsem, Jisas i no bekim kwesten." Statim gen pilai.</w:t>
      </w:r>
    </w:p>
    <w:p>
      <w:pPr/>
      <w:r>
        <w:rPr>
          <w:lang w:val="png_PG" w:bidi="png_PG"/>
        </w:rPr>
      </w:r>
      <w:r>
        <w:rPr>
          <w:lang w:val="png_PG" w:bidi="png_PG"/>
        </w:rPr>
        <w:t>Bikpris o hetpris em i belhat na em i laik painim rong bilong Jisas. Orait hetpris i askim em gen, "Yu dispela man God i makim bilong kisim bek ol manmeri bilong en, na yu Pikinini Bilong God Antap Tru, o nogat?" Dispela hetpris i usim tupela biknem, na em i minim sem samting long ol manmeri Juda-tupela biknem wantaim i tok long dispela man, God i makim bilong kisim bek ol manmeri bilong en. Jisas i bekim tok bilong em olsem, "Em mi tasol. Na yupela bai i lukim Pikinini Bilong Man i sindaun long hansut bilong God i gat bikpela strong. Na em bai i stap long ol klaut bilong heven na i kam."</w:t>
      </w:r>
    </w:p>
    <w:p>
      <w:pPr/>
      <w:r>
        <w:rPr>
          <w:lang w:val="png_PG" w:bidi="png_PG"/>
        </w:rPr>
      </w:r>
      <w:r>
        <w:rPr>
          <w:lang w:val="png_PG" w:bidi="png_PG"/>
        </w:rPr>
        <w:t xml:space="preserve">Dispela biknem "Pikinini Bilong Man" i minim tu olsem Jisas em Mesaia, o man God i makim bilong kisim bek ol manmeri bilong en. Dispela hetpris, i kirap nogut na em i wari tru. Em i tok olsem, "Yumi noken singautim sampela man moa bilong tokaut long pasin bilong dispela man. Dispela i minim olsem, "Yumi i no nidim ol arapela man husait i lukim long ai bilong ol long tokaut long pasin bilong en.Yupela olgeta i harim pinis olsem em i tok bilas long God. Wanem tingting bilong yupela. Em mekim rong o nogat? Na olgeta lain man bilong kaunsil i tok olsem, Jisas i gat rong, na em i mas i dai. Ol i stat long spetim em. Na ol i pasim ai bilong en long laplap, na ol i paitim em, na ol i tok olsem, "Yu mekim tok profet nau." Na ol plisman i kisim em na solapim em inap em i pilim pen. Na ol i kisim Jisas i go aut. </w:t>
      </w:r>
      <w:r>
        <w:rPr>
          <w:b/>
          <w:lang w:val="png_PG" w:bidi="png_PG"/>
        </w:rPr>
        <w:t>Stopim pilai.</w:t>
      </w:r>
      <w:r>
        <w:rPr>
          <w:lang w:val="png_PG" w:bidi="png_PG"/>
        </w:rPr>
        <w:t xml:space="preserve"> Askim ol lain man bilong kaunsil, "Yupela i pilim olsem wanem?" Yupela bai i harim dispela kain tok olsem, "Mipela kirap nogut olsem, wanpela man i tok olsem, em i Mesaia," "Mipela i amamas olsem, long laspela hap Jisas i tokim sampela samting i putim em long hevi." Askim Jisas, "Yu pilim olsem wanem?" Yupela bai i harim dispela kain tok olsem, "Mi amamas olsem laspela hap, mi ken tok stret mi husait tru," "Mi wari olsem nogat wanpela man i bilip long mi," Mi gat strongpela tingting olsem papa bilong mi bai i givim strong long go insait long dispela hevi." Statim gen pilai.</w:t>
      </w:r>
      <w:r>
        <w:rPr>
          <w:lang w:val="png_PG" w:bidi="png_PG"/>
        </w:rPr>
      </w:r>
    </w:p>
    <w:p>
      <w:pPr>
        <w:pStyle w:val="Heading3"/>
      </w:pPr>
      <w:r>
        <w:rPr>
          <w:lang w:val="png_PG" w:bidi="png_PG"/>
        </w:rPr>
        <w:t>Save gut long ol samting we i no klia</w:t>
      </w:r>
      <w:r>
        <w:rPr>
          <w:lang w:val="png_PG" w:bidi="png_PG"/>
        </w:rPr>
      </w:r>
    </w:p>
    <w:p>
      <w:pPr/>
      <w:r>
        <w:rPr>
          <w:lang w:val="png_PG" w:bidi="png_PG"/>
        </w:rPr>
      </w:r>
      <w:r>
        <w:rPr>
          <w:lang w:val="png_PG" w:bidi="png_PG"/>
        </w:rPr>
        <w:t>PULAPIM SPEIS</w:t>
      </w:r>
    </w:p>
    <w:p>
      <w:pPr/>
      <w:r>
        <w:rPr>
          <w:lang w:val="png_PG" w:bidi="png_PG"/>
        </w:rPr>
      </w:r>
      <w:r>
        <w:rPr>
          <w:lang w:val="png_PG" w:bidi="png_PG"/>
        </w:rPr>
        <w:t>Mak 14:53–65</w:t>
      </w:r>
    </w:p>
    <w:p>
      <w:pPr/>
      <w:r>
        <w:rPr>
          <w:lang w:val="png_PG" w:bidi="png_PG"/>
        </w:rPr>
      </w:r>
      <w:r>
        <w:rPr>
          <w:lang w:val="png_PG" w:bidi="png_PG"/>
        </w:rPr>
        <w:t>Harim gut tok i stap insait wanpela taim, stat wantaim isi wan long yupela i ken klia long tok ol i tanim na raitim long en.</w:t>
      </w:r>
    </w:p>
    <w:p>
      <w:pPr/>
      <w:r>
        <w:rPr>
          <w:lang w:val="png_PG" w:bidi="png_PG"/>
        </w:rPr>
      </w:r>
      <w:r>
        <w:rPr>
          <w:lang w:val="png_PG" w:bidi="png_PG"/>
        </w:rPr>
        <w:t xml:space="preserve">Ol bikpela lain man i kisim Jisas i go long haus bilong </w:t>
      </w:r>
      <w:r>
        <w:rPr>
          <w:b/>
          <w:lang w:val="png_PG" w:bidi="png_PG"/>
        </w:rPr>
        <w:t>hetpris.</w:t>
      </w:r>
      <w:r>
        <w:rPr>
          <w:lang w:val="png_PG" w:bidi="png_PG"/>
        </w:rPr>
        <w:t xml:space="preserve"> Ol pris insait long lotu pasin bilong ol Juda, em ol man husait i save pulim ol manmeri i kam long pas wantaim God, long pasin bilong mekim ofa bilong ol i go long God, givim skul long ol manmeri, na lukautim haus lotu bilong God. Ol pris kamap wokman bilong God makim manmeri bilong em, na kamap wokman bilong ol manmeri bilong em makim God. Hetpris, em bikpela hetman bilong lotu bilong Israel. Em i save mekim spesol ofa bilong ol manmeri Juda. Hetpris em i go pas long kot bilong olgeta lo bilong lotu bilong ol Juda. Trensleitim dispela wod </w:t>
      </w:r>
      <w:r>
        <w:rPr>
          <w:b/>
          <w:lang w:val="png_PG" w:bidi="png_PG"/>
        </w:rPr>
        <w:t>pris</w:t>
      </w:r>
      <w:r>
        <w:rPr>
          <w:lang w:val="png_PG" w:bidi="png_PG"/>
        </w:rPr>
        <w:t xml:space="preserve"> long wankain wei olsem yupela bin trensleitim long pastaim, na long dispela wod </w:t>
      </w:r>
      <w:r>
        <w:rPr>
          <w:b/>
          <w:lang w:val="png_PG" w:bidi="png_PG"/>
        </w:rPr>
        <w:t>hetpris</w:t>
      </w:r>
      <w:r>
        <w:rPr>
          <w:lang w:val="png_PG" w:bidi="png_PG"/>
        </w:rPr>
        <w:t>, putim wanpela wod em bai i minim "i go pas."</w:t>
      </w:r>
    </w:p>
    <w:p>
      <w:pPr/>
      <w:r>
        <w:rPr>
          <w:lang w:val="png_PG" w:bidi="png_PG"/>
        </w:rPr>
      </w:r>
      <w:r>
        <w:rPr>
          <w:b/>
          <w:lang w:val="png_PG" w:bidi="png_PG"/>
        </w:rPr>
        <w:t>Ol pris i go pas</w:t>
      </w:r>
      <w:r>
        <w:rPr>
          <w:lang w:val="png_PG" w:bidi="png_PG"/>
        </w:rPr>
        <w:t xml:space="preserve">, </w:t>
      </w:r>
      <w:r>
        <w:rPr>
          <w:b/>
          <w:lang w:val="png_PG" w:bidi="png_PG"/>
        </w:rPr>
        <w:t>ol hetman</w:t>
      </w:r>
      <w:r>
        <w:rPr>
          <w:lang w:val="png_PG" w:bidi="png_PG"/>
        </w:rPr>
        <w:t xml:space="preserve"> na </w:t>
      </w:r>
      <w:r>
        <w:rPr>
          <w:b/>
          <w:lang w:val="png_PG" w:bidi="png_PG"/>
        </w:rPr>
        <w:t>ol saveman bilong lo</w:t>
      </w:r>
      <w:r>
        <w:rPr>
          <w:lang w:val="png_PG" w:bidi="png_PG"/>
        </w:rPr>
        <w:t xml:space="preserve"> ol i bung long haus bilong dispela hetpris i go pas. Trensleitim dispela nem bilong ol dispela grup lain man long wankain wei olsem, yupela bin trensleitim long pastaim, na tingim gut olsem, wanwan nem i stap inasit long bikpela wod list.</w:t>
      </w:r>
    </w:p>
    <w:p>
      <w:pPr/>
      <w:r>
        <w:rPr>
          <w:lang w:val="png_PG" w:bidi="png_PG"/>
        </w:rPr>
      </w:r>
      <w:r>
        <w:rPr>
          <w:lang w:val="png_PG" w:bidi="png_PG"/>
        </w:rPr>
        <w:t xml:space="preserve">Pita i bihainim ol long baksait bilong ol i kam longwe liklik na i go insait long </w:t>
      </w:r>
      <w:r>
        <w:rPr>
          <w:b/>
          <w:lang w:val="png_PG" w:bidi="png_PG"/>
        </w:rPr>
        <w:t>banis</w:t>
      </w:r>
      <w:r>
        <w:rPr>
          <w:lang w:val="png_PG" w:bidi="png_PG"/>
        </w:rPr>
        <w:t xml:space="preserve"> bilong hetpris. Banis em wanpela eria ol i mekim haus raunim olgeta hap bilong dispela eria na pasim, tasol nogat het bilong dispela haus na i stap nating. Ol bin katim dispela eria i go kam na mekim sampela rum raunim insait long dispela bikpela haus eria.</w:t>
      </w:r>
    </w:p>
    <w:p>
      <w:pPr/>
      <w:r>
        <w:rPr>
          <w:lang w:val="png_PG" w:bidi="png_PG"/>
        </w:rPr>
      </w:r>
      <w:r>
        <w:rPr>
          <w:lang w:val="png_PG" w:bidi="png_PG"/>
        </w:rPr>
        <w:t xml:space="preserve">Ol </w:t>
      </w:r>
      <w:r>
        <w:rPr>
          <w:b/>
          <w:lang w:val="png_PG" w:bidi="png_PG"/>
        </w:rPr>
        <w:t>plisman</w:t>
      </w:r>
      <w:r>
        <w:rPr>
          <w:lang w:val="png_PG" w:bidi="png_PG"/>
        </w:rPr>
        <w:t xml:space="preserve"> bin sindaun raunim paia na hatim skin i stap. Pita i go sindaun wantaim ol. Ol </w:t>
      </w:r>
      <w:r>
        <w:rPr>
          <w:b/>
          <w:lang w:val="png_PG" w:bidi="png_PG"/>
        </w:rPr>
        <w:t>plisman</w:t>
      </w:r>
      <w:r>
        <w:rPr>
          <w:lang w:val="png_PG" w:bidi="png_PG"/>
        </w:rPr>
        <w:t>, em ol wokman bilong dispela hetpris na helpim lukautim Tempel.</w:t>
      </w:r>
    </w:p>
    <w:p>
      <w:pPr/>
      <w:r>
        <w:rPr>
          <w:lang w:val="png_PG" w:bidi="png_PG"/>
        </w:rPr>
      </w:r>
      <w:r>
        <w:rPr>
          <w:lang w:val="png_PG" w:bidi="png_PG"/>
        </w:rPr>
        <w:t xml:space="preserve">Insait long dispela haus eria, </w:t>
      </w:r>
      <w:r>
        <w:rPr>
          <w:b/>
          <w:lang w:val="png_PG" w:bidi="png_PG"/>
        </w:rPr>
        <w:t>kansil i go pas</w:t>
      </w:r>
      <w:r>
        <w:rPr>
          <w:lang w:val="png_PG" w:bidi="png_PG"/>
        </w:rPr>
        <w:t xml:space="preserve"> bin traim long painim as tru long putim Jisas i go han bilong ol man long kilim em i dai. Dispela kaunsil i go pas, ol i kolim </w:t>
      </w:r>
      <w:r>
        <w:rPr>
          <w:b/>
          <w:lang w:val="png_PG" w:bidi="png_PG"/>
        </w:rPr>
        <w:t>Sanhedrin</w:t>
      </w:r>
      <w:r>
        <w:rPr>
          <w:lang w:val="png_PG" w:bidi="png_PG"/>
        </w:rPr>
        <w:t xml:space="preserve"> long tok Inglis, na ol hetpris, ol hetman na ol saveman bilong lo, ol i kamapim dispela kaunsil. Dispela grup i save harim kot na givim hevi bilong rong bilong ol man bihainim lo bilong lotu. Dispela wod long tok Inglis </w:t>
      </w:r>
      <w:r>
        <w:rPr>
          <w:b/>
          <w:lang w:val="png_PG" w:bidi="png_PG"/>
        </w:rPr>
        <w:t>Sanhedrin,</w:t>
      </w:r>
      <w:r>
        <w:rPr>
          <w:lang w:val="png_PG" w:bidi="png_PG"/>
        </w:rPr>
        <w:t xml:space="preserve"> em i stap insait long bikpela wod list.</w:t>
      </w:r>
    </w:p>
    <w:p>
      <w:pPr/>
      <w:r>
        <w:rPr>
          <w:lang w:val="png_PG" w:bidi="png_PG"/>
        </w:rPr>
      </w:r>
      <w:r>
        <w:rPr>
          <w:lang w:val="png_PG" w:bidi="png_PG"/>
        </w:rPr>
        <w:t xml:space="preserve">Sampela man i kirap na tok, "Jisas i tok olsem, 'Em bai i bagarapim dispela </w:t>
      </w:r>
      <w:r>
        <w:rPr>
          <w:b/>
          <w:lang w:val="png_PG" w:bidi="png_PG"/>
        </w:rPr>
        <w:t>Tempel</w:t>
      </w:r>
      <w:r>
        <w:rPr>
          <w:lang w:val="png_PG" w:bidi="png_PG"/>
        </w:rPr>
        <w:t xml:space="preserve"> na sanapim narapela gen.'" Usim sem wod long </w:t>
      </w:r>
      <w:r>
        <w:rPr>
          <w:b/>
          <w:lang w:val="png_PG" w:bidi="png_PG"/>
        </w:rPr>
        <w:t>Tempel</w:t>
      </w:r>
      <w:r>
        <w:rPr>
          <w:lang w:val="png_PG" w:bidi="png_PG"/>
        </w:rPr>
        <w:t xml:space="preserve"> olsem yupela bin usim i kam long ol pastaim stori, na tingim gut olsem dispela wod </w:t>
      </w:r>
      <w:r>
        <w:rPr>
          <w:b/>
          <w:lang w:val="png_PG" w:bidi="png_PG"/>
        </w:rPr>
        <w:t>Tempel</w:t>
      </w:r>
      <w:r>
        <w:rPr>
          <w:lang w:val="png_PG" w:bidi="png_PG"/>
        </w:rPr>
        <w:t xml:space="preserve"> i stap long bikpela wod list.</w:t>
      </w:r>
    </w:p>
    <w:p>
      <w:pPr/>
      <w:r>
        <w:rPr>
          <w:lang w:val="png_PG" w:bidi="png_PG"/>
        </w:rPr>
      </w:r>
      <w:r>
        <w:rPr>
          <w:lang w:val="png_PG" w:bidi="png_PG"/>
        </w:rPr>
        <w:t xml:space="preserve">Hetpris i askim Jisas olsem, "Yu dispela </w:t>
      </w:r>
      <w:r>
        <w:rPr>
          <w:b/>
          <w:lang w:val="png_PG" w:bidi="png_PG"/>
        </w:rPr>
        <w:t>Mesaia</w:t>
      </w:r>
      <w:r>
        <w:rPr>
          <w:lang w:val="png_PG" w:bidi="png_PG"/>
        </w:rPr>
        <w:t xml:space="preserve">, God i makim bilong kisim bek ol manmeri bilong en, na </w:t>
      </w:r>
      <w:r>
        <w:rPr>
          <w:b/>
          <w:lang w:val="png_PG" w:bidi="png_PG"/>
        </w:rPr>
        <w:t>Pikinini Bilong God Antap Tru</w:t>
      </w:r>
      <w:r>
        <w:rPr>
          <w:lang w:val="png_PG" w:bidi="png_PG"/>
        </w:rPr>
        <w:t xml:space="preserve">, o nogat?" Usim sem wod long </w:t>
      </w:r>
      <w:r>
        <w:rPr>
          <w:b/>
          <w:lang w:val="png_PG" w:bidi="png_PG"/>
        </w:rPr>
        <w:t>Mesaia</w:t>
      </w:r>
      <w:r>
        <w:rPr>
          <w:lang w:val="png_PG" w:bidi="png_PG"/>
        </w:rPr>
        <w:t xml:space="preserve"> olsem yupela bin usim long ol pastaim stori, na tingim gut olsem, dispela wod </w:t>
      </w:r>
      <w:r>
        <w:rPr>
          <w:b/>
          <w:lang w:val="png_PG" w:bidi="png_PG"/>
        </w:rPr>
        <w:t>Mesaia</w:t>
      </w:r>
      <w:r>
        <w:rPr>
          <w:lang w:val="png_PG" w:bidi="png_PG"/>
        </w:rPr>
        <w:t xml:space="preserve"> i stap insait long bikpela wod list. </w:t>
      </w:r>
      <w:r>
        <w:rPr>
          <w:b/>
          <w:lang w:val="png_PG" w:bidi="png_PG"/>
        </w:rPr>
        <w:t>Pikinini Bilong God Antap Tru</w:t>
      </w:r>
      <w:r>
        <w:rPr>
          <w:lang w:val="png_PG" w:bidi="png_PG"/>
        </w:rPr>
        <w:t xml:space="preserve"> i tok long Pikinini bilong God. </w:t>
      </w:r>
      <w:r>
        <w:rPr>
          <w:b/>
          <w:lang w:val="png_PG" w:bidi="png_PG"/>
        </w:rPr>
        <w:t>Antap tru</w:t>
      </w:r>
      <w:r>
        <w:rPr>
          <w:lang w:val="png_PG" w:bidi="png_PG"/>
        </w:rPr>
        <w:t xml:space="preserve"> o </w:t>
      </w:r>
      <w:r>
        <w:rPr>
          <w:b/>
          <w:lang w:val="png_PG" w:bidi="png_PG"/>
        </w:rPr>
        <w:t>antap</w:t>
      </w:r>
      <w:r>
        <w:rPr>
          <w:lang w:val="png_PG" w:bidi="png_PG"/>
        </w:rPr>
        <w:t>, yupela i ken trensleitim olsem, "man i gat biknem" o "Man bilong givim biknem i go long em."</w:t>
      </w:r>
    </w:p>
    <w:p>
      <w:pPr/>
      <w:r>
        <w:rPr>
          <w:lang w:val="png_PG" w:bidi="png_PG"/>
        </w:rPr>
      </w:r>
      <w:r>
        <w:rPr>
          <w:lang w:val="png_PG" w:bidi="png_PG"/>
        </w:rPr>
        <w:t xml:space="preserve">Jisas i tok olsem, "Mi," o "Mi dispela Mesaia." Orait em i go het na i tok olsem, "Yupela bai i lukim </w:t>
      </w:r>
      <w:r>
        <w:rPr>
          <w:b/>
          <w:lang w:val="png_PG" w:bidi="png_PG"/>
        </w:rPr>
        <w:t>Pikinini Bilong Man</w:t>
      </w:r>
      <w:r>
        <w:rPr>
          <w:lang w:val="png_PG" w:bidi="png_PG"/>
        </w:rPr>
        <w:t xml:space="preserve"> bai i sindaun long sia bilong kisim biknem long </w:t>
      </w:r>
      <w:r>
        <w:rPr>
          <w:b/>
          <w:lang w:val="png_PG" w:bidi="png_PG"/>
        </w:rPr>
        <w:t>hansut bilong God</w:t>
      </w:r>
      <w:r>
        <w:rPr>
          <w:lang w:val="png_PG" w:bidi="png_PG"/>
        </w:rPr>
        <w:t xml:space="preserve">." Trensleitim </w:t>
      </w:r>
      <w:r>
        <w:rPr>
          <w:b/>
          <w:lang w:val="png_PG" w:bidi="png_PG"/>
        </w:rPr>
        <w:t>Pikinini bilong Man</w:t>
      </w:r>
      <w:r>
        <w:rPr>
          <w:lang w:val="png_PG" w:bidi="png_PG"/>
        </w:rPr>
        <w:t xml:space="preserve"> olsem, yupela bin trensleitm long pastaim, na tingim gut olsem, dispela tok </w:t>
      </w:r>
      <w:r>
        <w:rPr>
          <w:b/>
          <w:lang w:val="png_PG" w:bidi="png_PG"/>
        </w:rPr>
        <w:t>Pikinini Bilong Man,</w:t>
      </w:r>
      <w:r>
        <w:rPr>
          <w:lang w:val="png_PG" w:bidi="png_PG"/>
        </w:rPr>
        <w:t xml:space="preserve"> i stap insait long bikpela wod list.</w:t>
      </w:r>
    </w:p>
    <w:p>
      <w:pPr/>
      <w:r>
        <w:rPr>
          <w:lang w:val="png_PG" w:bidi="png_PG"/>
        </w:rPr>
      </w:r>
      <w:r>
        <w:rPr>
          <w:lang w:val="png_PG" w:bidi="png_PG"/>
        </w:rPr>
        <w:t xml:space="preserve">Ol man husait i sindaun long </w:t>
      </w:r>
      <w:r>
        <w:rPr>
          <w:b/>
          <w:lang w:val="png_PG" w:bidi="png_PG"/>
        </w:rPr>
        <w:t>hansut bilong God</w:t>
      </w:r>
      <w:r>
        <w:rPr>
          <w:lang w:val="png_PG" w:bidi="png_PG"/>
        </w:rPr>
        <w:t>, em ol man husait i sindaun long sia bilong kisim biknem.</w:t>
      </w:r>
    </w:p>
    <w:p>
      <w:pPr/>
      <w:r>
        <w:rPr>
          <w:lang w:val="png_PG" w:bidi="png_PG"/>
        </w:rPr>
      </w:r>
      <w:r>
        <w:rPr>
          <w:lang w:val="png_PG" w:bidi="png_PG"/>
        </w:rPr>
        <w:t xml:space="preserve">Jisas i tok olsem, em bai i stap long ol klaut bilong </w:t>
      </w:r>
      <w:r>
        <w:rPr>
          <w:b/>
          <w:lang w:val="png_PG" w:bidi="png_PG"/>
        </w:rPr>
        <w:t>heven</w:t>
      </w:r>
      <w:r>
        <w:rPr>
          <w:lang w:val="png_PG" w:bidi="png_PG"/>
        </w:rPr>
        <w:t xml:space="preserve"> na i kam. Dispela i minim olsem, Jisas bai kam wantaim bikpela lait na pawa bilong God. Usim sem wod long </w:t>
      </w:r>
      <w:r>
        <w:rPr>
          <w:b/>
          <w:lang w:val="png_PG" w:bidi="png_PG"/>
        </w:rPr>
        <w:t>heven</w:t>
      </w:r>
      <w:r>
        <w:rPr>
          <w:lang w:val="png_PG" w:bidi="png_PG"/>
        </w:rPr>
        <w:t xml:space="preserve"> olsem, yupela bin usim long pastaim, na tingim gut olsem, dispela wod </w:t>
      </w:r>
      <w:r>
        <w:rPr>
          <w:b/>
          <w:lang w:val="png_PG" w:bidi="png_PG"/>
        </w:rPr>
        <w:t>heven</w:t>
      </w:r>
      <w:r>
        <w:rPr>
          <w:lang w:val="png_PG" w:bidi="png_PG"/>
        </w:rPr>
        <w:t xml:space="preserve"> i stap insait long bikpela wod list.</w:t>
      </w:r>
    </w:p>
    <w:p>
      <w:pPr/>
      <w:r>
        <w:rPr>
          <w:lang w:val="png_PG" w:bidi="png_PG"/>
        </w:rPr>
      </w:r>
      <w:r>
        <w:rPr>
          <w:lang w:val="png_PG" w:bidi="png_PG"/>
        </w:rPr>
        <w:t xml:space="preserve">Dispela hetpris i tok olsem, Jisas i </w:t>
      </w:r>
      <w:r>
        <w:rPr>
          <w:b/>
          <w:lang w:val="png_PG" w:bidi="png_PG"/>
        </w:rPr>
        <w:t>tok bilas</w:t>
      </w:r>
      <w:r>
        <w:rPr>
          <w:lang w:val="png_PG" w:bidi="png_PG"/>
        </w:rPr>
        <w:t>. Tok bilas em taim wanpela man i mekim wanpela tok, o mekim wanpela samting em i daunim nem bilong God, na mekim God olsem em man i nogat bikpela strong.</w:t>
      </w:r>
    </w:p>
    <w:p>
      <w:pPr/>
      <w:r>
        <w:rPr>
          <w:lang w:val="png_PG" w:bidi="png_PG"/>
        </w:rPr>
      </w:r>
      <w:r>
        <w:rPr>
          <w:lang w:val="png_PG" w:bidi="png_PG"/>
        </w:rPr>
        <w:t xml:space="preserve">Bihain ol hetman bilong lotu i tok olsem, Jisas i gat rong, ol i spetim em, na ol i pasim ai bilong en long laplap, na ol i paitim em, na ol i tok olsem, "Yu mekim </w:t>
      </w:r>
      <w:r>
        <w:rPr>
          <w:b/>
          <w:lang w:val="png_PG" w:bidi="png_PG"/>
        </w:rPr>
        <w:t>tok profet</w:t>
      </w:r>
      <w:r>
        <w:rPr>
          <w:lang w:val="png_PG" w:bidi="png_PG"/>
        </w:rPr>
        <w:t xml:space="preserve"> nau." Long tok profet, em i minim long kisim wanpela tok i kam long God. Long dispela tok, ol hetman bilong lotu i askim Jisas long tokim ol, husait i paitim em. </w:t>
      </w:r>
      <w:r>
        <w:rPr>
          <w:b/>
          <w:lang w:val="png_PG" w:bidi="png_PG"/>
        </w:rPr>
        <w:t>Profet</w:t>
      </w:r>
      <w:r>
        <w:rPr>
          <w:lang w:val="png_PG" w:bidi="png_PG"/>
        </w:rPr>
        <w:t>, dispela em nem bilong man husait i save mekim tok profesi. Dispela wod i stap insait long bikpela wod list.</w:t>
      </w:r>
      <w:r>
        <w:rPr>
          <w:lang w:val="png_PG" w:bidi="png_PG"/>
        </w:rPr>
      </w:r>
      <w:r>
        <w:rPr>
          <w:lang w:val="png_PG" w:bidi="png_PG"/>
        </w:rPr>
      </w:r>
    </w:p>
    <w:p>
      <w:pPr/>
      <w:r>
        <w:rPr>
          <w:lang w:val="png_PG" w:bidi="png_PG"/>
        </w:rPr>
      </w:r>
    </w:p>
    <w:p>
      <w:pPr>
        <w:pStyle w:val="Heading2"/>
      </w:pPr>
      <w:r>
        <w:rPr>
          <w:lang w:val="png_PG" w:bidi="png_PG"/>
        </w:rPr>
        <w:t>Mak 14:53–65</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312">
        <w:r>
          <w:rPr>
            <w:lang w:val="png_PG" w:bidi="png_PG"/>
          </w:rPr>
          <w:rPr>
            <w:color w:val="0000EE"/>
            <w:u w:val="single"/>
          </w:rPr>
          <w:t>Harim na putim long tingting na bel</w:t>
        </w:r>
      </w:hyperlink>
      <w:r>
        <w:rPr>
          <w:lang w:val="png_PG" w:bidi="png_PG"/>
        </w:rPr>
        <w:t xml:space="preserve"> (589 KB)</w:t>
      </w:r>
      <w:r>
        <w:rPr>
          <w:lang w:val="png_PG" w:bidi="png_PG"/>
        </w:rPr>
      </w:r>
    </w:p>
    <w:p>
      <w:pPr>
        <w:pStyle w:val="ListBullet"/>
        <w:spacing w:line="240" w:lineRule="auto"/>
        <w:ind w:left="720"/>
      </w:pPr>
      <w:r>
        <w:rPr>
          <w:lang w:val="png_PG" w:bidi="png_PG"/>
        </w:rPr>
      </w:r>
      <w:hyperlink r:id="rId313">
        <w:r>
          <w:rPr>
            <w:lang w:val="png_PG" w:bidi="png_PG"/>
          </w:rPr>
          <w:rPr>
            <w:color w:val="0000EE"/>
            <w:u w:val="single"/>
          </w:rPr>
          <w:t>Save long taim na ples we stori i kamap long en</w:t>
        </w:r>
      </w:hyperlink>
      <w:r>
        <w:rPr>
          <w:lang w:val="png_PG" w:bidi="png_PG"/>
        </w:rPr>
        <w:t xml:space="preserve"> (6.5 MB)</w:t>
      </w:r>
      <w:r>
        <w:rPr>
          <w:lang w:val="png_PG" w:bidi="png_PG"/>
        </w:rPr>
      </w:r>
    </w:p>
    <w:p>
      <w:pPr>
        <w:pStyle w:val="ListBullet"/>
        <w:spacing w:line="240" w:lineRule="auto"/>
        <w:ind w:left="720"/>
      </w:pPr>
      <w:r>
        <w:rPr>
          <w:lang w:val="png_PG" w:bidi="png_PG"/>
        </w:rPr>
      </w:r>
      <w:hyperlink r:id="rId314">
        <w:r>
          <w:rPr>
            <w:lang w:val="png_PG" w:bidi="png_PG"/>
          </w:rPr>
          <w:rPr>
            <w:color w:val="0000EE"/>
            <w:u w:val="single"/>
          </w:rPr>
          <w:t>Save gut long wanwan Hap bilong Stori</w:t>
        </w:r>
      </w:hyperlink>
      <w:r>
        <w:rPr>
          <w:lang w:val="png_PG" w:bidi="png_PG"/>
        </w:rPr>
        <w:t xml:space="preserve"> (3.7 MB)</w:t>
      </w:r>
      <w:r>
        <w:rPr>
          <w:lang w:val="png_PG" w:bidi="png_PG"/>
        </w:rPr>
      </w:r>
    </w:p>
    <w:p>
      <w:pPr>
        <w:pStyle w:val="ListBullet"/>
        <w:spacing w:line="240" w:lineRule="auto"/>
        <w:ind w:left="720"/>
      </w:pPr>
      <w:r>
        <w:rPr>
          <w:lang w:val="png_PG" w:bidi="png_PG"/>
        </w:rPr>
      </w:r>
      <w:hyperlink r:id="rId315">
        <w:r>
          <w:rPr>
            <w:lang w:val="png_PG" w:bidi="png_PG"/>
          </w:rPr>
          <w:rPr>
            <w:color w:val="0000EE"/>
            <w:u w:val="single"/>
          </w:rPr>
          <w:t>Putim yu yet insait long stori</w:t>
        </w:r>
      </w:hyperlink>
      <w:r>
        <w:rPr>
          <w:lang w:val="png_PG" w:bidi="png_PG"/>
        </w:rPr>
        <w:t xml:space="preserve"> (4.2 MB)</w:t>
      </w:r>
      <w:r>
        <w:rPr>
          <w:lang w:val="png_PG" w:bidi="png_PG"/>
        </w:rPr>
      </w:r>
    </w:p>
    <w:p>
      <w:pPr>
        <w:pStyle w:val="ListBullet"/>
        <w:spacing w:line="240" w:lineRule="auto"/>
        <w:ind w:left="720"/>
      </w:pPr>
      <w:r>
        <w:rPr>
          <w:lang w:val="png_PG" w:bidi="png_PG"/>
        </w:rPr>
      </w:r>
      <w:hyperlink r:id="rId316">
        <w:r>
          <w:rPr>
            <w:lang w:val="png_PG" w:bidi="png_PG"/>
          </w:rPr>
          <w:rPr>
            <w:color w:val="0000EE"/>
            <w:u w:val="single"/>
          </w:rPr>
          <w:t>Save gut long ol samting we i no klia</w:t>
        </w:r>
      </w:hyperlink>
      <w:r>
        <w:rPr>
          <w:lang w:val="png_PG" w:bidi="png_PG"/>
        </w:rPr>
        <w:t xml:space="preserve"> (3.7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14:66–72</w:t>
      </w:r>
      <w:r>
        <w:rPr>
          <w:lang w:val="png_PG" w:bidi="png_PG"/>
        </w:rPr>
      </w:r>
    </w:p>
    <w:p>
      <w:pPr>
        <w:pStyle w:val="Heading3"/>
      </w:pPr>
      <w:r>
        <w:rPr>
          <w:lang w:val="png_PG" w:bidi="png_PG"/>
        </w:rPr>
        <w:t>Harim na putim long tingting na bel</w:t>
      </w:r>
      <w:r>
        <w:rPr>
          <w:lang w:val="png_PG" w:bidi="png_PG"/>
        </w:rPr>
      </w:r>
    </w:p>
    <w:p>
      <w:pPr/>
      <w:r>
        <w:rPr>
          <w:lang w:val="png_PG" w:bidi="png_PG"/>
        </w:rPr>
      </w:r>
      <w:r>
        <w:rPr>
          <w:lang w:val="png_PG" w:bidi="png_PG"/>
        </w:rPr>
        <w:t>Harim gut stori i stap insait long buk Mak 14:66–72 na putim i go insait long tingting bilong yupela. Harim gut tok i stap insait tripela taim. (long tripela wei ol i tanim tok long en, sapos em inap) Orait stap olsem wanpela grup na diskasim ol dispela kwesten:</w:t>
      </w:r>
    </w:p>
    <w:p>
      <w:pPr>
        <w:pStyle w:val="ListNumber"/>
        <w:numPr>
          <w:ilvl w:val="0"/>
          <w:numId w:val="28"/>
        </w:numPr>
        <w:spacing w:line="240" w:lineRule="auto"/>
        <w:ind w:left="720"/>
      </w:pPr>
      <w:r>
        <w:rPr>
          <w:lang w:val="png_PG" w:bidi="png_PG"/>
        </w:rPr>
      </w:r>
      <w:r>
        <w:rPr>
          <w:lang w:val="png_PG" w:bidi="png_PG"/>
        </w:rPr>
        <w:t>Yupela i laikim wanem hap insait long dispela stori?</w:t>
      </w:r>
    </w:p>
    <w:p>
      <w:pPr>
        <w:pStyle w:val="ListNumber"/>
        <w:spacing w:line="240" w:lineRule="auto"/>
        <w:ind w:left="720"/>
      </w:pPr>
      <w:r>
        <w:rPr>
          <w:lang w:val="png_PG" w:bidi="png_PG"/>
        </w:rPr>
      </w:r>
      <w:r>
        <w:rPr>
          <w:lang w:val="png_PG" w:bidi="png_PG"/>
        </w:rPr>
        <w:t>Wanem hap bilong stori yupela i no laikim o i no klia long en?</w:t>
      </w:r>
    </w:p>
    <w:p>
      <w:pPr>
        <w:pStyle w:val="ListNumber"/>
        <w:spacing w:line="240" w:lineRule="auto"/>
        <w:ind w:left="720"/>
      </w:pPr>
      <w:r>
        <w:rPr>
          <w:lang w:val="png_PG" w:bidi="png_PG"/>
        </w:rPr>
      </w:r>
      <w:r>
        <w:rPr>
          <w:lang w:val="png_PG" w:bidi="png_PG"/>
        </w:rPr>
        <w:t>Dispela stori i tokim yumi wanem long sait bilong Jisas?</w:t>
      </w:r>
    </w:p>
    <w:p>
      <w:pPr>
        <w:pStyle w:val="ListNumber"/>
        <w:spacing w:line="240" w:lineRule="auto"/>
        <w:ind w:left="720"/>
      </w:pPr>
      <w:r>
        <w:rPr>
          <w:lang w:val="png_PG" w:bidi="png_PG"/>
        </w:rPr>
      </w:r>
      <w:r>
        <w:rPr>
          <w:lang w:val="png_PG" w:bidi="png_PG"/>
        </w:rPr>
        <w:t>Dispela stori i tokim yumi wanem long sait bilong ol manmeri?</w:t>
      </w:r>
    </w:p>
    <w:p>
      <w:pPr>
        <w:pStyle w:val="ListNumber"/>
        <w:spacing w:line="240" w:lineRule="auto"/>
        <w:ind w:left="720"/>
      </w:pPr>
      <w:r>
        <w:rPr>
          <w:lang w:val="png_PG" w:bidi="png_PG"/>
        </w:rPr>
      </w:r>
      <w:r>
        <w:rPr>
          <w:lang w:val="png_PG" w:bidi="png_PG"/>
        </w:rPr>
        <w:t>Dispela stori em bai i wok olsem wanem long laip bilong yumi long olgeta dei?</w:t>
      </w:r>
    </w:p>
    <w:p>
      <w:pPr>
        <w:pStyle w:val="ListNumber"/>
        <w:spacing w:line="240" w:lineRule="auto"/>
        <w:ind w:left="720"/>
      </w:pPr>
      <w:r>
        <w:rPr>
          <w:lang w:val="png_PG" w:bidi="png_PG"/>
        </w:rPr>
      </w:r>
      <w:r>
        <w:rPr>
          <w:lang w:val="png_PG" w:bidi="png_PG"/>
        </w:rPr>
        <w:t>Yupela i save long ol man husait i nidim tru dispela stori long harim?</w:t>
      </w:r>
      <w:r>
        <w:rPr>
          <w:lang w:val="png_PG" w:bidi="png_PG"/>
        </w:rPr>
      </w:r>
    </w:p>
    <w:p>
      <w:pPr>
        <w:pStyle w:val="Heading3"/>
      </w:pPr>
      <w:r>
        <w:rPr>
          <w:lang w:val="png_PG" w:bidi="png_PG"/>
        </w:rPr>
        <w:t>Save long taim na ples we stori i kamap long en</w:t>
      </w:r>
      <w:r>
        <w:rPr>
          <w:lang w:val="png_PG" w:bidi="png_PG"/>
        </w:rPr>
      </w:r>
    </w:p>
    <w:p>
      <w:pPr/>
      <w:r>
        <w:rPr>
          <w:lang w:val="png_PG" w:bidi="png_PG"/>
        </w:rPr>
      </w:r>
      <w:r>
        <w:rPr>
          <w:lang w:val="png_PG" w:bidi="png_PG"/>
        </w:rPr>
        <w:t>STRETIM WANWAN HAP BILONG STORI</w:t>
      </w:r>
    </w:p>
    <w:p>
      <w:pPr/>
      <w:r>
        <w:rPr>
          <w:lang w:val="png_PG" w:bidi="png_PG"/>
        </w:rPr>
      </w:r>
      <w:r>
        <w:rPr>
          <w:lang w:val="png_PG" w:bidi="png_PG"/>
        </w:rPr>
        <w:t>Mak 14:66–72</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Mak i kam bek gen long dispela stori em i kamap long sem taim, wankain olsem long stori bilong Jisas i go insait long traim nogut long pastaim stori. Ol kansil, em ol man i go pas long kot bilong lotu bilong ol Juda, i askim ol kwesten long Jisas. Long sem taim, Pita i stap autsait "daunbilo," insait long banis bilong haus. Ating dispela i givim tingting olsem, Jisas i stap long namba tu rum i stap aninit long rum i stap antap long dispela haus.</w:t>
      </w:r>
    </w:p>
    <w:p>
      <w:pPr/>
      <w:r>
        <w:rPr>
          <w:lang w:val="png_PG" w:bidi="png_PG"/>
        </w:rPr>
      </w:r>
      <w:r>
        <w:rPr>
          <w:lang w:val="png_PG" w:bidi="png_PG"/>
        </w:rPr>
        <w:t>Bipo long tudak i kam long dispela apinun, Pita bin tokim Jisas olsem, em bai i no inap haitim em yet na tok olsem, em i no save long Jisas. Insait long dispela stori, Jisas bin tok olsem Pita bai i tok, em i no save long em, dispela tok bai i kamap tru bihain taim.</w:t>
      </w:r>
    </w:p>
    <w:p>
      <w:pPr/>
      <w:r>
        <w:rPr>
          <w:lang w:val="png_PG" w:bidi="png_PG"/>
        </w:rPr>
      </w:r>
      <w:r>
        <w:rPr>
          <w:lang w:val="png_PG" w:bidi="png_PG"/>
        </w:rPr>
        <w:t>Long nait taim long Jerusalem, em i save kol nogut tru long dispela taim bilong yia. Paia i save lait i stap long nait bilong mekim ol manmeri i stap hot. Pita i sanap arere long paia insait long banis wantaim ol arapela wokman bilong hetpris. Wanpela wokmeri bilong hetpris i kam insait long banis. Dispela wokmeri i lukluk stret long Pita. Na em i tok olsem long Pita, "Yu tu yu bin i stap wantaim Jisas bilong Nasaret." Ol manmeri i no save mekim gut long ol manmeri bilong Nasaret, long wanem Nasaret em liklik taun na em i no impoten, em olsem na dispela meri i traim long mekim nogut long Jisas wantaim Pita. Yumi i no save long wanem hap em bin lukim Pita bipo, em olsem tasol dispela meri i luksave long Pita pinis. Pita i tokim wanpela haptok ol man i save usim long taim bilong sanap long kot. Em i tok olsem, "Mi no save long em na mi no save tru long dispela tok yu mekim." Pita i minim olsem em i no save long Jisas. Long dispela taim stret, Pita i no kolim nem bilong Jisas na em i tok giaman taim dispela meri i askim em-em i tok tasol olsem, "Mi no save."</w:t>
      </w:r>
    </w:p>
    <w:p>
      <w:pPr/>
      <w:r>
        <w:rPr>
          <w:lang w:val="png_PG" w:bidi="png_PG"/>
        </w:rPr>
      </w:r>
      <w:r>
        <w:rPr>
          <w:lang w:val="png_PG" w:bidi="png_PG"/>
        </w:rPr>
        <w:t>Stop long hia na diskas olsem trensleisen grup: Long wei na pasin bilong yupela, ol manmeri i save tok wanem long haitim rong bilong ol? Wanem kain ol tok, o ol haptok ol i save mekim long tok olsem, ol i no bin mekim rong?</w:t>
      </w:r>
    </w:p>
    <w:p>
      <w:pPr/>
      <w:r>
        <w:rPr>
          <w:lang w:val="png_PG" w:bidi="png_PG"/>
        </w:rPr>
      </w:r>
      <w:r>
        <w:rPr>
          <w:lang w:val="png_PG" w:bidi="png_PG"/>
        </w:rPr>
        <w:t>Orait bihain Pita i go long dua bilong autsait banis na em i stap longwe long dispela wokmeri. Oltaim olsem man pikinini, Pita i no inap long pret long wanpela meri, tasol long dispela nait Pita i pret nogut tru. Taim Pita i go long dua bilong banis, wanpela man kakaruk i krai, o singaut bikpela tru olsem ol i save singaut taim tulait i laik bruk. Sampela hap insait long Baibel, dispela namba wan taim man kakaruk i krai, em i no stap insait. Yupela yet i ken mekim tingting long putim insait long stori antap long wanem ol man long ples bilong yupela i harim long baibel.</w:t>
      </w:r>
    </w:p>
    <w:p>
      <w:pPr/>
      <w:r>
        <w:rPr>
          <w:lang w:val="png_PG" w:bidi="png_PG"/>
        </w:rPr>
      </w:r>
      <w:r>
        <w:rPr>
          <w:lang w:val="png_PG" w:bidi="png_PG"/>
        </w:rPr>
        <w:t>Stop long hia na soim trensleisen grup wanpela mep bilong Israel wantaim Jerusalem na Solwara bilong Galili na Nasaret i stap long en.</w:t>
      </w:r>
    </w:p>
    <w:p>
      <w:pPr/>
      <w:r>
        <w:rPr>
          <w:lang w:val="png_PG" w:bidi="png_PG"/>
        </w:rPr>
      </w:r>
      <w:r>
        <w:rPr>
          <w:lang w:val="png_PG" w:bidi="png_PG"/>
        </w:rPr>
        <w:t>Em olsem tasol, dispela wokmeri i go het long tokim ol manmeri, "Dispela man i stap long hia, em wanpela man bilong lain bilong ol."-i minim olsem, dispela man em wanpela bilong ol disaipel o wanpela bilong ol man i bihainim Jisas. Pita i bekim tok na tok gen olsem, em i no save long Jisas.</w:t>
      </w:r>
    </w:p>
    <w:p>
      <w:pPr/>
      <w:r>
        <w:rPr>
          <w:lang w:val="png_PG" w:bidi="png_PG"/>
        </w:rPr>
      </w:r>
      <w:r>
        <w:rPr>
          <w:lang w:val="png_PG" w:bidi="png_PG"/>
        </w:rPr>
        <w:t>Bihain long liklik taim, sampela manmeri i sanap klostu long em, ol i tok olsem, "Tru tumas, yu wanpela pren bilong Jisas. Long wanem yu man bilong Galili." Ol manmeri i stap long hap bilong Galili, ol i gat narapela kain wei bilong toktok na long ol manmeri i stap long Jerusalem. Taim Pita i toktok, ol arapela manmeri i stap long banis ol i save olsem, Pita em bilong Galili. Ol i tok, em tru bikos Jisas tu bilong dispela hap long Galili. Em olsem na ating Pita bin stap wantaim Jisas. Pita i mekim tok promis, o tok strong olsem sapos mi giaman, "God i ken mekim nogut long mi, o bagarapim mi!" Orait em i tok olsem, mi i no save long "dispela man yupela i toktok long en." Pita i no bin kolim nem bilong Jisas-em i kolim Jisas "dispela man."</w:t>
      </w:r>
    </w:p>
    <w:p>
      <w:pPr/>
      <w:r>
        <w:rPr>
          <w:lang w:val="png_PG" w:bidi="png_PG"/>
        </w:rPr>
      </w:r>
      <w:r>
        <w:rPr>
          <w:lang w:val="png_PG" w:bidi="png_PG"/>
        </w:rPr>
        <w:t>Stop long hia na diskas olsem trensleisen grup: Long wei na pasin bilong yupela, ol manmeri i save mekim strongpela tok promis olsem wanem? Wanem ol wod na ol haptok yupela i save usim long mekim bikpela tok giaman olsem, yupela i no bin mekim wanpela rong?</w:t>
      </w:r>
    </w:p>
    <w:p>
      <w:pPr/>
      <w:r>
        <w:rPr>
          <w:lang w:val="png_PG" w:bidi="png_PG"/>
        </w:rPr>
      </w:r>
      <w:r>
        <w:rPr>
          <w:lang w:val="png_PG" w:bidi="png_PG"/>
        </w:rPr>
        <w:t>Bihain long Pita i mekim dispela tok, man kakaruk i krai namba tu taim gen. Long Jerusalem, i luk olsem ol man kakaruk i save krai tripela taim namel long biknait na long 3 kilok monin. Namba wan man kakaruk i save krai long 12:30 long moning long tudak. Namba tu man kakaruk ating i krai long 1:30 long moning long tudak. Insait long wanpela aua, Pita i giaman na tok olsem mi no save long Jisas tripela taim, bihainim wanem Jisas bin tok long en.</w:t>
      </w:r>
    </w:p>
    <w:p>
      <w:pPr/>
      <w:r>
        <w:rPr>
          <w:lang w:val="png_PG" w:bidi="png_PG"/>
        </w:rPr>
      </w:r>
      <w:r>
        <w:rPr>
          <w:lang w:val="png_PG" w:bidi="png_PG"/>
        </w:rPr>
        <w:t>Orait kwiktaim tru, o long dispela taim stret, Pita i tingim dispela tok bilong Jisas "Bipo long man kakaruk i krai tupela taim, yu save long mi tasol yu bai giaman mi tripela taim." Bel bilong Pita i bruk na em i krai moa yet," dispela i minim olsem, wari i kilim Pita long wanem tok em bin mekim, na em i krai nogut tru. Pita i no inap stopim krai bilong en. Sampela taim Mak i no tokim yumi stret stori i pinis olsem wanem, na gen yumi i no save insait long dispela stori Pita i ranawe long haus bilong hetpris olsem wanem.</w:t>
      </w:r>
    </w:p>
    <w:p>
      <w:pPr/>
      <w:r>
        <w:rPr>
          <w:lang w:val="png_PG" w:bidi="png_PG"/>
        </w:rPr>
      </w:r>
      <w:r>
        <w:rPr>
          <w:lang w:val="png_PG" w:bidi="png_PG"/>
        </w:rPr>
        <w:t>Stop long hia na diskas olsem trensleisen grup: Long wei na pasin bilong yupela, ol manmeri i save soim wari na sori bilong ol olsem wanem? Tokim stori bilong wanpela man o meri, ol bin wari nogut tru olsem wanem? Ol i save mekim wanem na tok wanem? Long wei na pasin bilong yupela, yupela bai i tok wanem long wanpela man i pilim nogut, wari na krai nogut tru?</w:t>
      </w:r>
    </w:p>
    <w:p>
      <w:pPr/>
      <w:r>
        <w:rPr>
          <w:lang w:val="png_PG" w:bidi="png_PG"/>
        </w:rPr>
      </w:r>
      <w:r>
        <w:rPr>
          <w:lang w:val="png_PG" w:bidi="png_PG"/>
        </w:rPr>
        <w:t>Long stori lain insait long buk Mak, yumi lukim olsem Mak i kirapim tingting bilong yumi long Pita bin tok olsem, em i no save long Jisas. Em i mekim yumi tingting planti, Pita bai mekim wanem long dispela kain hevi i kamap. Long pastaim tru yumi lukim olsem, Pita bin tokim Jisas, em bai i no inap giamanim em. Tasol bihain Pita i slip na stap long gaden oliv. Na em Pita tasol husait bin katim iyau bilong dispela wokman bilong hetpris long gaden oliv. Pita i bihainim bikpela lain man i kam longwe taim ol i kisim Jisas i go long haus bilong hetpris. Em i laik stap klostu long Jisas tasol em i no laik ol man bai i luksave long en. Orait insait long dispela kain hatpela taim, Pita i tok, em i no save long Jisas tripela taim olsem Jisas bin tokim pinis.</w:t>
      </w:r>
    </w:p>
    <w:p>
      <w:pPr/>
      <w:r>
        <w:rPr>
          <w:lang w:val="png_PG" w:bidi="png_PG"/>
        </w:rPr>
      </w:r>
      <w:r>
        <w:rPr>
          <w:lang w:val="png_PG" w:bidi="png_PG"/>
        </w:rPr>
        <w:t>Mak i laikim ol manmeri husait i ritim dispela stori long luksave wanem em i narakain namel long giaman bilong Pita long Jisas, na tingting bilong Jisas long inapim wok God i givim em long mekim.</w:t>
      </w:r>
      <w:r>
        <w:rPr>
          <w:lang w:val="png_PG" w:bidi="png_PG"/>
        </w:rPr>
      </w:r>
    </w:p>
    <w:p>
      <w:pPr>
        <w:pStyle w:val="Heading3"/>
      </w:pPr>
      <w:r>
        <w:rPr>
          <w:lang w:val="png_PG" w:bidi="png_PG"/>
        </w:rPr>
        <w:t>Save gut long wanwan Hap bilong Stori</w:t>
      </w:r>
      <w:r>
        <w:rPr>
          <w:lang w:val="png_PG" w:bidi="png_PG"/>
        </w:rPr>
      </w:r>
    </w:p>
    <w:p>
      <w:pPr/>
      <w:r>
        <w:rPr>
          <w:lang w:val="png_PG" w:bidi="png_PG"/>
        </w:rPr>
      </w:r>
      <w:r>
        <w:rPr>
          <w:lang w:val="png_PG" w:bidi="png_PG"/>
        </w:rPr>
        <w:t>PAINIM AUT OL WANWAN HAP BILONG STORI</w:t>
      </w:r>
    </w:p>
    <w:p>
      <w:pPr/>
      <w:r>
        <w:rPr>
          <w:lang w:val="png_PG" w:bidi="png_PG"/>
        </w:rPr>
      </w:r>
      <w:r>
        <w:rPr>
          <w:lang w:val="png_PG" w:bidi="png_PG"/>
        </w:rPr>
        <w:t>Mak 14:66–72</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hap taim, yu bai helpim grup long luksave long stori. Yu bai helpim grup long painim ol hap bilong stori, lain ap bilong stori i stap olsem wanem, na ol man husait i stap insait long stori.</w:t>
      </w:r>
    </w:p>
    <w:p>
      <w:pPr/>
      <w:r>
        <w:rPr>
          <w:lang w:val="png_PG" w:bidi="png_PG"/>
        </w:rPr>
      </w:r>
      <w:r>
        <w:rPr>
          <w:lang w:val="png_PG" w:bidi="png_PG"/>
        </w:rPr>
        <w:t>Dispela stori em i gat 3-pela hap bilong en.</w:t>
      </w:r>
    </w:p>
    <w:p>
      <w:pPr/>
      <w:r>
        <w:rPr>
          <w:lang w:val="png_PG" w:bidi="png_PG"/>
        </w:rPr>
      </w:r>
      <w:r>
        <w:rPr>
          <w:b/>
          <w:lang w:val="png_PG" w:bidi="png_PG"/>
        </w:rPr>
        <w:t>Namba wan hap bilong stori:</w:t>
      </w:r>
      <w:r>
        <w:rPr>
          <w:lang w:val="png_PG" w:bidi="png_PG"/>
        </w:rPr>
        <w:t xml:space="preserve"> Long nambawan hap bilong stori, Pita i stap insait long banis bilong haus long rum i stap aninit we Jisas i stap wantaim ol kaunsil. Wanpela bilong ol wokmeri i askim Pita, yu tu yu bin i stap wantaim Jisas bilong Nasaret. Pita i tok, mi no save long Jisas. Pita i wokabaut i go long dua bilong banis na man kakaruk i krai.</w:t>
      </w:r>
    </w:p>
    <w:p>
      <w:pPr/>
      <w:r>
        <w:rPr>
          <w:lang w:val="png_PG" w:bidi="png_PG"/>
        </w:rPr>
      </w:r>
      <w:r>
        <w:rPr>
          <w:b/>
          <w:lang w:val="png_PG" w:bidi="png_PG"/>
        </w:rPr>
        <w:t>Long namba tu hap bilong stori,</w:t>
      </w:r>
      <w:r>
        <w:rPr>
          <w:lang w:val="png_PG" w:bidi="png_PG"/>
        </w:rPr>
        <w:t xml:space="preserve"> dispela wokmeri i go het long tokim ol manmeri olsem, "Dispela man, em wanpela bilong ol lain bin stap wantaim Jisas." Pita i tok gen olsem em i no save long Jisas.</w:t>
      </w:r>
    </w:p>
    <w:p>
      <w:pPr/>
      <w:r>
        <w:rPr>
          <w:lang w:val="png_PG" w:bidi="png_PG"/>
        </w:rPr>
      </w:r>
      <w:r>
        <w:rPr>
          <w:b/>
          <w:lang w:val="png_PG" w:bidi="png_PG"/>
        </w:rPr>
        <w:t>Long namba tri hap bilong stori,</w:t>
      </w:r>
      <w:r>
        <w:rPr>
          <w:lang w:val="png_PG" w:bidi="png_PG"/>
        </w:rPr>
        <w:t xml:space="preserve"> sampela taim bihain ol arapela manmeri i tok long Pita olsem, em i mas pren bilong Jisas, long wanem Pita tu em man long Galili. Pita i tok strong tru olsem, em i no save long Jisas. Namba tu taim man kakaruk i krai, na Pita i tingim gen dispela tok Jisas i bin mekim long em olsem, em bai giaman na tok, mi no save long Jisas tripela taim. Na Pita i krai nogut tru.</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Pita</w:t>
      </w:r>
    </w:p>
    <w:p>
      <w:pPr>
        <w:pStyle w:val="ListBullet"/>
        <w:spacing w:line="240" w:lineRule="auto"/>
        <w:ind w:left="720"/>
      </w:pPr>
      <w:r>
        <w:rPr>
          <w:lang w:val="png_PG" w:bidi="png_PG"/>
        </w:rPr>
      </w:r>
      <w:r>
        <w:rPr>
          <w:lang w:val="png_PG" w:bidi="png_PG"/>
        </w:rPr>
        <w:t>Wokmeri</w:t>
      </w:r>
    </w:p>
    <w:p>
      <w:pPr>
        <w:pStyle w:val="ListBullet"/>
        <w:spacing w:line="240" w:lineRule="auto"/>
        <w:ind w:left="720"/>
      </w:pPr>
      <w:r>
        <w:rPr>
          <w:lang w:val="png_PG" w:bidi="png_PG"/>
        </w:rPr>
      </w:r>
      <w:r>
        <w:rPr>
          <w:lang w:val="png_PG" w:bidi="png_PG"/>
        </w:rPr>
        <w:t>Ol arapela manmeri i stap insait long banis wantaim ol wokman bilong hetpris</w:t>
      </w:r>
    </w:p>
    <w:p>
      <w:pPr>
        <w:pStyle w:val="ListBullet"/>
        <w:spacing w:line="240" w:lineRule="auto"/>
        <w:ind w:left="720"/>
      </w:pPr>
      <w:r>
        <w:rPr>
          <w:lang w:val="png_PG" w:bidi="png_PG"/>
        </w:rPr>
      </w:r>
      <w:r>
        <w:rPr>
          <w:lang w:val="png_PG" w:bidi="png_PG"/>
        </w:rPr>
        <w:t>Tupela man kakaruk</w:t>
      </w:r>
    </w:p>
    <w:p>
      <w:pPr/>
      <w:r>
        <w:rPr>
          <w:lang w:val="png_PG" w:bidi="png_PG"/>
        </w:rPr>
      </w:r>
      <w:r>
        <w:rPr>
          <w:lang w:val="png_PG" w:bidi="png_PG"/>
        </w:rPr>
        <w:t>Insait long dispela hap taim, grup mas i gat stori kadbod, drowin aut, o usim sampela gutpela tingting long pulim tingting bilong ol man inap luksave long stori, na long eksen i stap insait long en.</w:t>
      </w:r>
    </w:p>
    <w:p>
      <w:pPr/>
      <w:r>
        <w:rPr>
          <w:lang w:val="png_PG" w:bidi="png_PG"/>
        </w:rPr>
      </w:r>
      <w:r>
        <w:rPr>
          <w:lang w:val="png_PG" w:bidi="png_PG"/>
        </w:rPr>
        <w:t>Em impoten long tingim gut olsem, dispela stori i stat wantaim dispela tok "taim" long soim olsem, dispela stori i kamap long sem taim, ol bikpela hetman bilong Juda, lain bilong harim kot, em ol kaunsil taim ol i toktok wantaim Jisas.</w:t>
      </w:r>
    </w:p>
    <w:p>
      <w:pPr/>
      <w:r>
        <w:rPr>
          <w:lang w:val="png_PG" w:bidi="png_PG"/>
        </w:rPr>
      </w:r>
      <w:r>
        <w:rPr>
          <w:lang w:val="png_PG" w:bidi="png_PG"/>
        </w:rPr>
        <w:t>Dispela haus bilong hetpris i gat tupela plua wantaim wanpela bikpela rum i stap long antap plua. Em long dispela rum ol kaunsil wantaim Jisas bin stap. Dispela haus i gat bikpela speis nating long namel. Ol wokman i mekim paia long namel long dispela hap long mekim ol manmeri i stap hot. Pita i sindaun arere long paia wantaim ol wokman.</w:t>
      </w:r>
    </w:p>
    <w:p>
      <w:pPr/>
      <w:r>
        <w:rPr>
          <w:lang w:val="png_PG" w:bidi="png_PG"/>
        </w:rPr>
      </w:r>
      <w:r>
        <w:rPr>
          <w:lang w:val="png_PG" w:bidi="png_PG"/>
        </w:rPr>
        <w:t>Wanpela wokmeri i kam long dispela paia ples ol i stap long en. Dispela meri i lukim Pita. Em i lukluk strong long Pita na tok olsem, "Yu wanpela bilong ol manmeri bin stap wantaim Jisas bilong Nasaret."</w:t>
      </w:r>
    </w:p>
    <w:p>
      <w:pPr/>
      <w:r>
        <w:rPr>
          <w:lang w:val="png_PG" w:bidi="png_PG"/>
        </w:rPr>
      </w:r>
      <w:r>
        <w:rPr>
          <w:lang w:val="png_PG" w:bidi="png_PG"/>
        </w:rPr>
        <w:t>Pita i tok olsem, "Mi no save na mi no klia long wanem samting yu toktok long en." Pita i tok olsem em i no save, na bihain em i tok olsem, em i no klia gut. Em i tokim tupela samting i minim sem samting na tok strong long wankain tingting tupela taim. Pita i go long dua bilong banis-na em inap long lukluk i go long autsait. Wanpela man kakaruk i krai.</w:t>
      </w:r>
    </w:p>
    <w:p>
      <w:pPr/>
      <w:r>
        <w:rPr>
          <w:lang w:val="png_PG" w:bidi="png_PG"/>
        </w:rPr>
      </w:r>
      <w:r>
        <w:rPr>
          <w:lang w:val="png_PG" w:bidi="png_PG"/>
        </w:rPr>
        <w:t>Dispela wokmeri i go het long tokim ol manmeri i stap insait long banis olsem, "Mi ting olsem Pita bin stap wantaim Jisas." Pita i tok gen olsem, mi no save long Jisas.</w:t>
      </w:r>
    </w:p>
    <w:p>
      <w:pPr/>
      <w:r>
        <w:rPr>
          <w:lang w:val="png_PG" w:bidi="png_PG"/>
        </w:rPr>
      </w:r>
      <w:r>
        <w:rPr>
          <w:lang w:val="png_PG" w:bidi="png_PG"/>
        </w:rPr>
        <w:t>Liklik taim bihain, ating bihain long hap aua, sampela ol manmeri i tok long Pita olsem, "Yu mas wanpela bilong ol manmeri bin stap wantaim Jisas, long wanem yu man long Galili." Pita i mekim tok promis, o tok strong olsem sapos mi giaman, "God i ken mekim nogut long mi, o bagarapim mi!" Mi no save long "dispela man yupela i toktok long en!" Kwiktaim, man kakaruk i krai namba tu taim. Pita i harim krai bilong kakaruk. Wantu Pita i tingim gen dispela tok Jisas i bin tokim em. Jisas i no bin stap wantaim Pita, tasol Pita i tingim gen wanem Jisas bin tok long em sampela aua i go pinis long dispela nait. "Taim kakaruk i no krai tupela taim yet, yu bai tok olsem yu no save long mi tripela taim." Pita i stat long krai nogut tru. Tingting i kilim em na em i wari nogut tru long wanem em bin mekim long en.</w:t>
      </w:r>
      <w:r>
        <w:rPr>
          <w:lang w:val="png_PG" w:bidi="png_PG"/>
        </w:rPr>
      </w:r>
    </w:p>
    <w:p>
      <w:pPr>
        <w:pStyle w:val="Heading3"/>
      </w:pPr>
      <w:r>
        <w:rPr>
          <w:lang w:val="png_PG" w:bidi="png_PG"/>
        </w:rPr>
        <w:t>Putim yu yet insait long stori</w:t>
      </w:r>
      <w:r>
        <w:rPr>
          <w:lang w:val="png_PG" w:bidi="png_PG"/>
        </w:rPr>
      </w:r>
    </w:p>
    <w:p>
      <w:pPr/>
      <w:r>
        <w:rPr>
          <w:lang w:val="png_PG" w:bidi="png_PG"/>
        </w:rPr>
      </w:r>
      <w:r>
        <w:rPr>
          <w:lang w:val="png_PG" w:bidi="png_PG"/>
        </w:rPr>
        <w:t>BIHAINIM TOK I STAP INSAIT NA EKTIM AUT</w:t>
      </w:r>
    </w:p>
    <w:p>
      <w:pPr/>
      <w:r>
        <w:rPr>
          <w:lang w:val="png_PG" w:bidi="png_PG"/>
        </w:rPr>
      </w:r>
      <w:r>
        <w:rPr>
          <w:lang w:val="png_PG" w:bidi="png_PG"/>
        </w:rPr>
        <w:t>Mak 14:66–72</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dispela hap taim, grup bai i kamapim pilai bilong dispela stori</w:t>
      </w:r>
    </w:p>
    <w:p>
      <w:pPr/>
      <w:r>
        <w:rPr>
          <w:lang w:val="png_PG" w:bidi="png_PG"/>
        </w:rPr>
      </w:r>
      <w:r>
        <w:rPr>
          <w:lang w:val="png_PG" w:bidi="png_PG"/>
        </w:rPr>
        <w:t>Dispela stori em i gat 3-pela hap bilong en.</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Pita</w:t>
      </w:r>
    </w:p>
    <w:p>
      <w:pPr>
        <w:pStyle w:val="ListBullet"/>
        <w:spacing w:line="240" w:lineRule="auto"/>
        <w:ind w:left="720"/>
      </w:pPr>
      <w:r>
        <w:rPr>
          <w:lang w:val="png_PG" w:bidi="png_PG"/>
        </w:rPr>
      </w:r>
      <w:r>
        <w:rPr>
          <w:lang w:val="png_PG" w:bidi="png_PG"/>
        </w:rPr>
        <w:t>Wokmeri</w:t>
      </w:r>
    </w:p>
    <w:p>
      <w:pPr>
        <w:pStyle w:val="ListBullet"/>
        <w:spacing w:line="240" w:lineRule="auto"/>
        <w:ind w:left="720"/>
      </w:pPr>
      <w:r>
        <w:rPr>
          <w:lang w:val="png_PG" w:bidi="png_PG"/>
        </w:rPr>
      </w:r>
      <w:r>
        <w:rPr>
          <w:lang w:val="png_PG" w:bidi="png_PG"/>
        </w:rPr>
        <w:t>Ol arapela manmeri i stap insait long banis wantaim ol wokman bilong hetpris</w:t>
      </w:r>
    </w:p>
    <w:p>
      <w:pPr>
        <w:pStyle w:val="ListBullet"/>
        <w:spacing w:line="240" w:lineRule="auto"/>
        <w:ind w:left="720"/>
      </w:pPr>
      <w:r>
        <w:rPr>
          <w:lang w:val="png_PG" w:bidi="png_PG"/>
        </w:rPr>
      </w:r>
      <w:r>
        <w:rPr>
          <w:lang w:val="png_PG" w:bidi="png_PG"/>
        </w:rPr>
        <w:t>Tupela man kakaruk</w:t>
      </w:r>
    </w:p>
    <w:p>
      <w:pPr/>
      <w:r>
        <w:rPr>
          <w:lang w:val="png_PG" w:bidi="png_PG"/>
        </w:rPr>
      </w:r>
      <w:r>
        <w:rPr>
          <w:lang w:val="png_PG" w:bidi="png_PG"/>
        </w:rPr>
        <w:t>Tokim grup long ektim aut dispela stori tupela taim. Namba wan taim, tokim grup ektim aut dispela stori na no ken stop. Namba tu taim, grup i ektim aut dispela stori na stopim ol long wanwan hap insait long stori.</w:t>
      </w:r>
    </w:p>
    <w:p>
      <w:pPr/>
      <w:r>
        <w:rPr>
          <w:lang w:val="png_PG" w:bidi="png_PG"/>
        </w:rPr>
      </w:r>
      <w:r>
        <w:rPr>
          <w:lang w:val="png_PG" w:bidi="png_PG"/>
        </w:rPr>
        <w:t>Taim grup i ektim dispela stori namba wan taim, putim iyau long harim gut toktok i kamap namel long ol man, toktok i go olsem wanem, stori lain bilong wanwan hap, na oda bilong stori bihainim wanem samting i kamap pastaim.</w:t>
      </w:r>
    </w:p>
    <w:p>
      <w:pPr/>
      <w:r>
        <w:rPr>
          <w:lang w:val="png_PG" w:bidi="png_PG"/>
        </w:rPr>
      </w:r>
      <w:r>
        <w:rPr>
          <w:i/>
          <w:lang w:val="png_PG" w:bidi="png_PG"/>
        </w:rPr>
        <w:t>Long wanem dispela stori i kamap long sem taim olsem, stori i kamap bipo long dispela stori bilong traim biong Jisas long ai bilong ol kaunsil, luksave gen long ektim aut dispela tupela stori long sem taim, tasol tupela stori i kamap long narapela narapela rum. Wanpela grup bai i ektim aut traim bilong Jisas long ai bilong kaunsil, taim namba tu grup i ektim aut tok giaman bilong Pita insait long banis bilong haus.</w:t>
      </w:r>
    </w:p>
    <w:p>
      <w:pPr/>
      <w:r>
        <w:rPr>
          <w:lang w:val="png_PG" w:bidi="png_PG"/>
        </w:rPr>
      </w:r>
      <w:r>
        <w:rPr>
          <w:lang w:val="png_PG" w:bidi="png_PG"/>
        </w:rPr>
        <w:t>Pita i stap insait long banis bilong haus long rum i stap aninit long rum Jisas i stap wantaim ol kaunsil. Pita i sanap long paia na stap wantaim ol wokman bilong hetpris, long wanem em kol long dispela nait. Wanpela wokmeri i kam kamap long dispela paia ples na lukim Pita. Em i lukluk strong long Pita na tok olsem, "Yu wanpela bilong ol manmeri bin stap wantaim Jisas bilong Nasaret."</w:t>
      </w:r>
    </w:p>
    <w:p>
      <w:pPr/>
      <w:r>
        <w:rPr>
          <w:lang w:val="png_PG" w:bidi="png_PG"/>
        </w:rPr>
      </w:r>
      <w:r>
        <w:rPr>
          <w:lang w:val="png_PG" w:bidi="png_PG"/>
        </w:rPr>
        <w:t xml:space="preserve">Pita i tok olsem, "Mi no save na mi no klia long wanem samting yu toktok long en." Bihain Pita i go long dua bilong banis-na em inap long lukluk i go long autsait. Wanpela man kakaruk i krai. </w:t>
      </w:r>
      <w:r>
        <w:rPr>
          <w:b/>
          <w:lang w:val="png_PG" w:bidi="png_PG"/>
        </w:rPr>
        <w:t>Stopim pilai</w:t>
      </w:r>
      <w:r>
        <w:rPr>
          <w:lang w:val="png_PG" w:bidi="png_PG"/>
        </w:rPr>
        <w:t>. Askim Pita, "Yu pilim olsem wanem?" Yupela bai i harim dispela kain tok olsem, "Mi stap wantaim kainkain tingting-mi pret nogut tru, tasol mi laik stap klostu long Jisas," "Mi pret liklik bikos sampela man i luksave long mi." Askim wokmeri, "Yu pilim olsem wanem?" Yupela bai i harim dispela kain tok olsem, "Mi laik long painim aut gut bikos em i luk olsem mi save long en-bilong wanem em i pret nogut tru?" Statim gen pilai.</w:t>
      </w:r>
    </w:p>
    <w:p>
      <w:pPr/>
      <w:r>
        <w:rPr>
          <w:lang w:val="png_PG" w:bidi="png_PG"/>
        </w:rPr>
      </w:r>
      <w:r>
        <w:rPr>
          <w:lang w:val="png_PG" w:bidi="png_PG"/>
        </w:rPr>
        <w:t>Dispela wokmeri i go het long tokim ol manmeri i stap insait long banis olsem, "Mi ting olsem Pita bin stap wantaim Jisas." Pita i tok gen olsem, mi no save long Jisas.</w:t>
      </w:r>
    </w:p>
    <w:p>
      <w:pPr/>
      <w:r>
        <w:rPr>
          <w:lang w:val="png_PG" w:bidi="png_PG"/>
        </w:rPr>
      </w:r>
      <w:r>
        <w:rPr>
          <w:lang w:val="png_PG" w:bidi="png_PG"/>
        </w:rPr>
        <w:t xml:space="preserve">Liklik taim bihain, ating bihain long hap aua, sampela ol manmeri i tok long Pita olsem, "Yu mas wanpela bilong ol manmeri bin stap wantaim Jisas, long wanem yu man long Galili." Pita i mekim tok promis, o tok strong olsem sapos mi giaman, "God i ken mekim nogut long mi, o bagarapim mi!" Mi no save long "dispela man yupela i toktok long en!" </w:t>
      </w:r>
      <w:r>
        <w:rPr>
          <w:b/>
          <w:lang w:val="png_PG" w:bidi="png_PG"/>
        </w:rPr>
        <w:t>Stopim pilai</w:t>
      </w:r>
      <w:r>
        <w:rPr>
          <w:lang w:val="png_PG" w:bidi="png_PG"/>
        </w:rPr>
        <w:t>. Askim Pita, "Yu pilim olsem wanem?" Yupela bai i harim dispela kain tok olsem, "Nau mi pret nogut tru. Mi no klia long wanem samting mi wok long mekim, mi pret narapela kain tru." Askim ol manmeri i stap insait long banis bilong haus, "Yupela i pilim olsem wanem?" Yupela bai i harim dispela kain tok olsem, "Em i pret nogut tru-bilong wanem em i pret nogut tru?" o "Em i mas pilim nogut tru!" Statim gen pilai.</w:t>
      </w:r>
    </w:p>
    <w:p>
      <w:pPr/>
      <w:r>
        <w:rPr>
          <w:lang w:val="png_PG" w:bidi="png_PG"/>
        </w:rPr>
      </w:r>
      <w:r>
        <w:rPr>
          <w:lang w:val="png_PG" w:bidi="png_PG"/>
        </w:rPr>
        <w:t>Kwiktaim, dispela man kakaruk i krai namba tu taim. Pita i harim krai bilong kakaruk. Wantu tasol Pita i tingim gen dispela tok Jisas i bin tokim em. "Taim kakaruk i no krai tupela taim yet, yu bai tok olsem yu no save long mi tripela taim." Pita i stat long krai, i minin olsem em i krai nogut tru. Tingting i kilim em na em i wari nogut tru long wanem em bin mekim long en.</w:t>
      </w:r>
    </w:p>
    <w:p>
      <w:pPr/>
      <w:r>
        <w:rPr>
          <w:lang w:val="png_PG" w:bidi="png_PG"/>
        </w:rPr>
      </w:r>
      <w:r>
        <w:rPr>
          <w:b/>
          <w:lang w:val="png_PG" w:bidi="png_PG"/>
        </w:rPr>
        <w:t>Stopim pilai</w:t>
      </w:r>
      <w:r>
        <w:rPr>
          <w:lang w:val="png_PG" w:bidi="png_PG"/>
        </w:rPr>
        <w:t>. Askim Pita, "Yu pilim olsem wanem?" Yupela bai i harim dispela kain tok olsem, "Mi pilim sem long wanem samting mi bin mekim," "Na mi wari nogut tru." Statim gen pilai.</w:t>
      </w:r>
      <w:r>
        <w:rPr>
          <w:lang w:val="png_PG" w:bidi="png_PG"/>
        </w:rPr>
      </w:r>
    </w:p>
    <w:p>
      <w:pPr>
        <w:pStyle w:val="Heading3"/>
      </w:pPr>
      <w:r>
        <w:rPr>
          <w:lang w:val="png_PG" w:bidi="png_PG"/>
        </w:rPr>
        <w:t>Save gut long ol samting we i no klia</w:t>
      </w:r>
      <w:r>
        <w:rPr>
          <w:lang w:val="png_PG" w:bidi="png_PG"/>
        </w:rPr>
      </w:r>
    </w:p>
    <w:p>
      <w:pPr/>
      <w:r>
        <w:rPr>
          <w:lang w:val="png_PG" w:bidi="png_PG"/>
        </w:rPr>
      </w:r>
      <w:r>
        <w:rPr>
          <w:lang w:val="png_PG" w:bidi="png_PG"/>
        </w:rPr>
        <w:t>PULAPIM SPEIS</w:t>
      </w:r>
    </w:p>
    <w:p>
      <w:pPr/>
      <w:r>
        <w:rPr>
          <w:lang w:val="png_PG" w:bidi="png_PG"/>
        </w:rPr>
      </w:r>
      <w:r>
        <w:rPr>
          <w:lang w:val="png_PG" w:bidi="png_PG"/>
        </w:rPr>
        <w:t>Mak 14:66–72</w:t>
      </w:r>
    </w:p>
    <w:p>
      <w:pPr/>
      <w:r>
        <w:rPr>
          <w:lang w:val="png_PG" w:bidi="png_PG"/>
        </w:rPr>
      </w:r>
      <w:r>
        <w:rPr>
          <w:lang w:val="png_PG" w:bidi="png_PG"/>
        </w:rPr>
        <w:t>Harim gut tok i stap insait wanpela taim, stat wantaim isi wan long yupela i ken klia long tok ol i tanim na raitim long en.</w:t>
      </w:r>
    </w:p>
    <w:p>
      <w:pPr/>
      <w:r>
        <w:rPr>
          <w:lang w:val="png_PG" w:bidi="png_PG"/>
        </w:rPr>
      </w:r>
      <w:r>
        <w:rPr>
          <w:lang w:val="png_PG" w:bidi="png_PG"/>
        </w:rPr>
        <w:t xml:space="preserve">Pita i stap long </w:t>
      </w:r>
      <w:r>
        <w:rPr>
          <w:b/>
          <w:lang w:val="png_PG" w:bidi="png_PG"/>
        </w:rPr>
        <w:t>banis bilong haus</w:t>
      </w:r>
      <w:r>
        <w:rPr>
          <w:lang w:val="png_PG" w:bidi="png_PG"/>
        </w:rPr>
        <w:t xml:space="preserve"> bilong hetpris. </w:t>
      </w:r>
      <w:r>
        <w:rPr>
          <w:b/>
          <w:lang w:val="png_PG" w:bidi="png_PG"/>
        </w:rPr>
        <w:t>Banis bilong haus</w:t>
      </w:r>
      <w:r>
        <w:rPr>
          <w:lang w:val="png_PG" w:bidi="png_PG"/>
        </w:rPr>
        <w:t xml:space="preserve"> em wanpela eria, haus i raunim olgeta kona olsem banis, tasol em i nogat het bilong haus na em i stap tasol. Wanpela bikpela haus em i mas gat sampela rum ol bin mekim raunim dispela eria.</w:t>
      </w:r>
    </w:p>
    <w:p>
      <w:pPr/>
      <w:r>
        <w:rPr>
          <w:lang w:val="png_PG" w:bidi="png_PG"/>
        </w:rPr>
      </w:r>
      <w:r>
        <w:rPr>
          <w:lang w:val="png_PG" w:bidi="png_PG"/>
        </w:rPr>
        <w:t>Stop long hia na diskas olsem grup: Long wei na pasin bilong yupela, haus bilong yupela bin sanap olsem wanem? Yupela i gat ol bikpela speis nating insait long haus? Yupela bai i tok klia long dispela speis nating olsem wanem long tokples?</w:t>
      </w:r>
    </w:p>
    <w:p>
      <w:pPr/>
      <w:r>
        <w:rPr>
          <w:lang w:val="png_PG" w:bidi="png_PG"/>
        </w:rPr>
      </w:r>
      <w:r>
        <w:rPr>
          <w:lang w:val="png_PG" w:bidi="png_PG"/>
        </w:rPr>
        <w:t xml:space="preserve">Wanpela </w:t>
      </w:r>
      <w:r>
        <w:rPr>
          <w:b/>
          <w:lang w:val="png_PG" w:bidi="png_PG"/>
        </w:rPr>
        <w:t>wokmeri</w:t>
      </w:r>
      <w:r>
        <w:rPr>
          <w:lang w:val="png_PG" w:bidi="png_PG"/>
        </w:rPr>
        <w:t xml:space="preserve"> bin kam long paia ples. Dispela </w:t>
      </w:r>
      <w:r>
        <w:rPr>
          <w:b/>
          <w:lang w:val="png_PG" w:bidi="png_PG"/>
        </w:rPr>
        <w:t>wokmeri</w:t>
      </w:r>
      <w:r>
        <w:rPr>
          <w:lang w:val="png_PG" w:bidi="png_PG"/>
        </w:rPr>
        <w:t xml:space="preserve"> em wokmeri nating husait i wok insait long dispela haus. Yumi i no save long hamas krismas bilong en. Ating hetpris bin i gat sampela ol meri husait bin wok insait long haus na helpim long klinim haus, kukim kaikai na lukautim haus.</w:t>
      </w:r>
    </w:p>
    <w:p>
      <w:pPr/>
      <w:r>
        <w:rPr>
          <w:lang w:val="png_PG" w:bidi="png_PG"/>
        </w:rPr>
      </w:r>
      <w:r>
        <w:rPr>
          <w:lang w:val="png_PG" w:bidi="png_PG"/>
        </w:rPr>
        <w:t>Stop long hia na diskas olsem trensleisen grup: Yupela i gat wanpela wokmeri nating husait i wok insait long haus olsem wokmeri, kukim kaikai, klinim haus na mekim ol kain wok bilong haus?</w:t>
      </w:r>
    </w:p>
    <w:p>
      <w:pPr/>
      <w:r>
        <w:rPr>
          <w:lang w:val="png_PG" w:bidi="png_PG"/>
        </w:rPr>
      </w:r>
      <w:r>
        <w:rPr>
          <w:lang w:val="png_PG" w:bidi="png_PG"/>
        </w:rPr>
        <w:t xml:space="preserve">Dispela wokmeri i kolim Jisas olsem </w:t>
      </w:r>
      <w:r>
        <w:rPr>
          <w:b/>
          <w:lang w:val="png_PG" w:bidi="png_PG"/>
        </w:rPr>
        <w:t>Nasarin</w:t>
      </w:r>
      <w:r>
        <w:rPr>
          <w:lang w:val="png_PG" w:bidi="png_PG"/>
        </w:rPr>
        <w:t xml:space="preserve">. </w:t>
      </w:r>
      <w:r>
        <w:rPr>
          <w:b/>
          <w:lang w:val="png_PG" w:bidi="png_PG"/>
        </w:rPr>
        <w:t>Nasarin</w:t>
      </w:r>
      <w:r>
        <w:rPr>
          <w:lang w:val="png_PG" w:bidi="png_PG"/>
        </w:rPr>
        <w:t xml:space="preserve"> i minim man bilong taun Nasaret i stap long Galili. Oltaim ol manmeri i no save mekim gut long ol manmeri bilong Nasaret, olsem na dispela meri i no mekim gutpela tok long Jisas taim em i kolim em olsem Nasarin, o tok olsem, "Jisas, yu man long Nasaret." Long kisim moa tingting long Nasaret, lukim bikpela wod list.</w:t>
      </w:r>
    </w:p>
    <w:p>
      <w:pPr/>
      <w:r>
        <w:rPr>
          <w:lang w:val="png_PG" w:bidi="png_PG"/>
        </w:rPr>
      </w:r>
      <w:r>
        <w:rPr>
          <w:lang w:val="png_PG" w:bidi="png_PG"/>
        </w:rPr>
        <w:t xml:space="preserve">Pita i </w:t>
      </w:r>
      <w:r>
        <w:rPr>
          <w:b/>
          <w:lang w:val="png_PG" w:bidi="png_PG"/>
        </w:rPr>
        <w:t>tok giaman</w:t>
      </w:r>
      <w:r>
        <w:rPr>
          <w:lang w:val="png_PG" w:bidi="png_PG"/>
        </w:rPr>
        <w:t xml:space="preserve"> olsem, em bin save long Jisas, dispela i minim olsem Pita i tok, em i no save long Jisas. Long </w:t>
      </w:r>
      <w:r>
        <w:rPr>
          <w:b/>
          <w:lang w:val="png_PG" w:bidi="png_PG"/>
        </w:rPr>
        <w:t>tok giaman</w:t>
      </w:r>
      <w:r>
        <w:rPr>
          <w:lang w:val="png_PG" w:bidi="png_PG"/>
        </w:rPr>
        <w:t xml:space="preserve"> long samting, em i minim olsem, wanem samting wanpela man i tokim, em i no tru.</w:t>
      </w:r>
    </w:p>
    <w:p>
      <w:pPr/>
      <w:r>
        <w:rPr>
          <w:lang w:val="png_PG" w:bidi="png_PG"/>
        </w:rPr>
      </w:r>
      <w:r>
        <w:rPr>
          <w:lang w:val="png_PG" w:bidi="png_PG"/>
        </w:rPr>
        <w:t xml:space="preserve">Pita i go long </w:t>
      </w:r>
      <w:r>
        <w:rPr>
          <w:b/>
          <w:lang w:val="png_PG" w:bidi="png_PG"/>
        </w:rPr>
        <w:t>autsait long dua bilong banis bilong haus,</w:t>
      </w:r>
      <w:r>
        <w:rPr>
          <w:lang w:val="png_PG" w:bidi="png_PG"/>
        </w:rPr>
        <w:t xml:space="preserve"> o long </w:t>
      </w:r>
      <w:r>
        <w:rPr>
          <w:b/>
          <w:lang w:val="png_PG" w:bidi="png_PG"/>
        </w:rPr>
        <w:t>rot i go insait</w:t>
      </w:r>
      <w:r>
        <w:rPr>
          <w:lang w:val="png_PG" w:bidi="png_PG"/>
        </w:rPr>
        <w:t xml:space="preserve"> long banis bilong haus. Dispela dua, em dua bilong ol man i stap autsait long rot i ken go insait long banis bilong haus. Dispela em i no dua bilong i go insait long haus.</w:t>
      </w:r>
    </w:p>
    <w:p>
      <w:pPr/>
      <w:r>
        <w:rPr>
          <w:lang w:val="png_PG" w:bidi="png_PG"/>
        </w:rPr>
      </w:r>
      <w:r>
        <w:rPr>
          <w:lang w:val="png_PG" w:bidi="png_PG"/>
        </w:rPr>
        <w:t xml:space="preserve">Taim Pita i go long autsait long dua bilong banis bilong haus, wanpela </w:t>
      </w:r>
      <w:r>
        <w:rPr>
          <w:b/>
          <w:lang w:val="png_PG" w:bidi="png_PG"/>
        </w:rPr>
        <w:t>man kakaruk</w:t>
      </w:r>
      <w:r>
        <w:rPr>
          <w:lang w:val="png_PG" w:bidi="png_PG"/>
        </w:rPr>
        <w:t xml:space="preserve"> bin krai. Dispela kakaruk em bikpela man kakaruk, em i save singaut bikpela tru sampela taim bipo long tulait long monin. Long Jerusalem long dispela taim, ol man kakaruk oltaim i save krai tripela taim namel long biknait, na long 3 kilok long monin.</w:t>
      </w:r>
    </w:p>
    <w:p>
      <w:pPr/>
      <w:r>
        <w:rPr>
          <w:lang w:val="png_PG" w:bidi="png_PG"/>
        </w:rPr>
      </w:r>
      <w:r>
        <w:rPr>
          <w:lang w:val="png_PG" w:bidi="png_PG"/>
        </w:rPr>
        <w:t>Stop long hia na soim trensleisen grup bilong yu dispela piksa bilong man kakaruk.</w:t>
      </w:r>
    </w:p>
    <w:p>
      <w:pPr/>
      <w:r>
        <w:rPr>
          <w:lang w:val="png_PG" w:bidi="png_PG"/>
        </w:rPr>
      </w:r>
      <w:r>
        <w:rPr>
          <w:lang w:val="png_PG" w:bidi="png_PG"/>
        </w:rPr>
        <w:t xml:space="preserve">Sampela bilong ol manmeri i tok long Pita olsem, "Yu man bilong bihainim Jisas, long wanem yu wanpela </w:t>
      </w:r>
      <w:r>
        <w:rPr>
          <w:b/>
          <w:lang w:val="png_PG" w:bidi="png_PG"/>
        </w:rPr>
        <w:t>Galilian</w:t>
      </w:r>
      <w:r>
        <w:rPr>
          <w:lang w:val="png_PG" w:bidi="png_PG"/>
        </w:rPr>
        <w:t xml:space="preserve">." </w:t>
      </w:r>
      <w:r>
        <w:rPr>
          <w:b/>
          <w:lang w:val="png_PG" w:bidi="png_PG"/>
        </w:rPr>
        <w:t>Galilian</w:t>
      </w:r>
      <w:r>
        <w:rPr>
          <w:lang w:val="png_PG" w:bidi="png_PG"/>
        </w:rPr>
        <w:t xml:space="preserve"> i tok long wanpela man bilong hap Galili, o man long hap bilong Galili. Nasaret em wanpela taun i stap long Galili. Dispela nem </w:t>
      </w:r>
      <w:r>
        <w:rPr>
          <w:b/>
          <w:lang w:val="png_PG" w:bidi="png_PG"/>
        </w:rPr>
        <w:t>Galili</w:t>
      </w:r>
      <w:r>
        <w:rPr>
          <w:lang w:val="png_PG" w:bidi="png_PG"/>
        </w:rPr>
        <w:t xml:space="preserve"> i stap insait long bikpela wod list.</w:t>
      </w:r>
    </w:p>
    <w:p>
      <w:pPr/>
      <w:r>
        <w:rPr>
          <w:lang w:val="png_PG" w:bidi="png_PG"/>
        </w:rPr>
      </w:r>
      <w:r>
        <w:rPr>
          <w:lang w:val="png_PG" w:bidi="png_PG"/>
        </w:rPr>
        <w:t>Stop long hia na soim gen dispela mep bilong Israel, na tu Jerusalem na hap bilong Galili wantaim Nasaret i stap insait long en.</w:t>
      </w:r>
    </w:p>
    <w:p>
      <w:pPr/>
      <w:r>
        <w:rPr>
          <w:lang w:val="png_PG" w:bidi="png_PG"/>
        </w:rPr>
      </w:r>
      <w:r>
        <w:rPr>
          <w:lang w:val="png_PG" w:bidi="png_PG"/>
        </w:rPr>
        <w:t xml:space="preserve">Pita i tok strong tru long ol. Pita i </w:t>
      </w:r>
      <w:r>
        <w:rPr>
          <w:b/>
          <w:lang w:val="png_PG" w:bidi="png_PG"/>
        </w:rPr>
        <w:t>mekim promis,</w:t>
      </w:r>
      <w:r>
        <w:rPr>
          <w:lang w:val="png_PG" w:bidi="png_PG"/>
        </w:rPr>
        <w:t xml:space="preserve"> i minim olsem, em tok strong na mekim strongpela promis olsem em i tok tru. Pita bin tok olsem, "Sapos mi tok giaman, orait God i ken "</w:t>
      </w:r>
      <w:r>
        <w:rPr>
          <w:b/>
          <w:lang w:val="png_PG" w:bidi="png_PG"/>
        </w:rPr>
        <w:t>bagarapim mi</w:t>
      </w:r>
      <w:r>
        <w:rPr>
          <w:lang w:val="png_PG" w:bidi="png_PG"/>
        </w:rPr>
        <w:t xml:space="preserve">," o em bai i </w:t>
      </w:r>
      <w:r>
        <w:rPr>
          <w:b/>
          <w:lang w:val="png_PG" w:bidi="png_PG"/>
        </w:rPr>
        <w:t>givim hevi long mi</w:t>
      </w:r>
      <w:r>
        <w:rPr>
          <w:lang w:val="png_PG" w:bidi="png_PG"/>
        </w:rPr>
        <w:t>." Dispela i minim olsem, em i askim God long mekim nogut long em sapos em i giaman.</w:t>
      </w:r>
      <w:r>
        <w:rPr>
          <w:lang w:val="png_PG" w:bidi="png_PG"/>
        </w:rPr>
      </w:r>
      <w:r>
        <w:rPr>
          <w:lang w:val="png_PG" w:bidi="png_PG"/>
        </w:rPr>
      </w:r>
    </w:p>
    <w:p>
      <w:pPr/>
      <w:r>
        <w:rPr>
          <w:lang w:val="png_PG" w:bidi="png_PG"/>
        </w:rPr>
      </w:r>
    </w:p>
    <w:p>
      <w:pPr>
        <w:pStyle w:val="Heading2"/>
      </w:pPr>
      <w:r>
        <w:rPr>
          <w:lang w:val="png_PG" w:bidi="png_PG"/>
        </w:rPr>
        <w:t>Mak 14:66–72</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317">
        <w:r>
          <w:rPr>
            <w:lang w:val="png_PG" w:bidi="png_PG"/>
          </w:rPr>
          <w:rPr>
            <w:color w:val="0000EE"/>
            <w:u w:val="single"/>
          </w:rPr>
          <w:t>Harim na putim long tingting na bel</w:t>
        </w:r>
      </w:hyperlink>
      <w:r>
        <w:rPr>
          <w:lang w:val="png_PG" w:bidi="png_PG"/>
        </w:rPr>
        <w:t xml:space="preserve"> (745 KB)</w:t>
      </w:r>
      <w:r>
        <w:rPr>
          <w:lang w:val="png_PG" w:bidi="png_PG"/>
        </w:rPr>
      </w:r>
    </w:p>
    <w:p>
      <w:pPr>
        <w:pStyle w:val="ListBullet"/>
        <w:spacing w:line="240" w:lineRule="auto"/>
        <w:ind w:left="720"/>
      </w:pPr>
      <w:r>
        <w:rPr>
          <w:lang w:val="png_PG" w:bidi="png_PG"/>
        </w:rPr>
      </w:r>
      <w:hyperlink r:id="rId318">
        <w:r>
          <w:rPr>
            <w:lang w:val="png_PG" w:bidi="png_PG"/>
          </w:rPr>
          <w:rPr>
            <w:color w:val="0000EE"/>
            <w:u w:val="single"/>
          </w:rPr>
          <w:t>Save long taim na ples we stori i kamap long en</w:t>
        </w:r>
      </w:hyperlink>
      <w:r>
        <w:rPr>
          <w:lang w:val="png_PG" w:bidi="png_PG"/>
        </w:rPr>
        <w:t xml:space="preserve"> (5.6 MB)</w:t>
      </w:r>
      <w:r>
        <w:rPr>
          <w:lang w:val="png_PG" w:bidi="png_PG"/>
        </w:rPr>
      </w:r>
    </w:p>
    <w:p>
      <w:pPr>
        <w:pStyle w:val="ListBullet"/>
        <w:spacing w:line="240" w:lineRule="auto"/>
        <w:ind w:left="720"/>
      </w:pPr>
      <w:r>
        <w:rPr>
          <w:lang w:val="png_PG" w:bidi="png_PG"/>
        </w:rPr>
      </w:r>
      <w:hyperlink r:id="rId319">
        <w:r>
          <w:rPr>
            <w:lang w:val="png_PG" w:bidi="png_PG"/>
          </w:rPr>
          <w:rPr>
            <w:color w:val="0000EE"/>
            <w:u w:val="single"/>
          </w:rPr>
          <w:t>Save gut long wanwan Hap bilong Stori</w:t>
        </w:r>
      </w:hyperlink>
      <w:r>
        <w:rPr>
          <w:lang w:val="png_PG" w:bidi="png_PG"/>
        </w:rPr>
        <w:t xml:space="preserve"> (3.2 MB)</w:t>
      </w:r>
      <w:r>
        <w:rPr>
          <w:lang w:val="png_PG" w:bidi="png_PG"/>
        </w:rPr>
      </w:r>
    </w:p>
    <w:p>
      <w:pPr>
        <w:pStyle w:val="ListBullet"/>
        <w:spacing w:line="240" w:lineRule="auto"/>
        <w:ind w:left="720"/>
      </w:pPr>
      <w:r>
        <w:rPr>
          <w:lang w:val="png_PG" w:bidi="png_PG"/>
        </w:rPr>
      </w:r>
      <w:hyperlink r:id="rId320">
        <w:r>
          <w:rPr>
            <w:lang w:val="png_PG" w:bidi="png_PG"/>
          </w:rPr>
          <w:rPr>
            <w:color w:val="0000EE"/>
            <w:u w:val="single"/>
          </w:rPr>
          <w:t>Putim yu yet insait long stori</w:t>
        </w:r>
      </w:hyperlink>
      <w:r>
        <w:rPr>
          <w:lang w:val="png_PG" w:bidi="png_PG"/>
        </w:rPr>
        <w:t xml:space="preserve"> (3.0 MB)</w:t>
      </w:r>
      <w:r>
        <w:rPr>
          <w:lang w:val="png_PG" w:bidi="png_PG"/>
        </w:rPr>
      </w:r>
    </w:p>
    <w:p>
      <w:pPr>
        <w:pStyle w:val="ListBullet"/>
        <w:spacing w:line="240" w:lineRule="auto"/>
        <w:ind w:left="720"/>
      </w:pPr>
      <w:r>
        <w:rPr>
          <w:lang w:val="png_PG" w:bidi="png_PG"/>
        </w:rPr>
      </w:r>
      <w:hyperlink r:id="rId321">
        <w:r>
          <w:rPr>
            <w:lang w:val="png_PG" w:bidi="png_PG"/>
          </w:rPr>
          <w:rPr>
            <w:color w:val="0000EE"/>
            <w:u w:val="single"/>
          </w:rPr>
          <w:t>Save gut long ol samting we i no klia</w:t>
        </w:r>
      </w:hyperlink>
      <w:r>
        <w:rPr>
          <w:lang w:val="png_PG" w:bidi="png_PG"/>
        </w:rPr>
        <w:t xml:space="preserve"> (2.7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15:1–15</w:t>
      </w:r>
      <w:r>
        <w:rPr>
          <w:lang w:val="png_PG" w:bidi="png_PG"/>
        </w:rPr>
      </w:r>
    </w:p>
    <w:p>
      <w:pPr>
        <w:pStyle w:val="Heading3"/>
      </w:pPr>
      <w:r>
        <w:rPr>
          <w:lang w:val="png_PG" w:bidi="png_PG"/>
        </w:rPr>
        <w:t>Harim na putim long tingting na bel</w:t>
      </w:r>
      <w:r>
        <w:rPr>
          <w:lang w:val="png_PG" w:bidi="png_PG"/>
        </w:rPr>
      </w:r>
    </w:p>
    <w:p>
      <w:pPr/>
      <w:r>
        <w:rPr>
          <w:lang w:val="png_PG" w:bidi="png_PG"/>
        </w:rPr>
      </w:r>
      <w:r>
        <w:rPr>
          <w:b/>
          <w:lang w:val="png_PG" w:bidi="png_PG"/>
        </w:rPr>
        <w:t>Harim gut na putim i go insait long tingting</w:t>
      </w:r>
    </w:p>
    <w:p>
      <w:pPr/>
      <w:r>
        <w:rPr>
          <w:lang w:val="png_PG" w:bidi="png_PG"/>
        </w:rPr>
      </w:r>
      <w:r>
        <w:rPr>
          <w:lang w:val="png_PG" w:bidi="png_PG"/>
        </w:rPr>
        <w:t>Harim gut stori i stap insait long buk Mak 15:1–15 na putim i go insait long tingting bilong yupela. Harim gut tok i stap insait tripela taim. (long tripela wei ol i tanim tok long en, sapos em inap) Orait stap olsem wanpela grup na diskasim ol dispela kwesten:</w:t>
      </w:r>
    </w:p>
    <w:p>
      <w:pPr>
        <w:pStyle w:val="ListNumber"/>
        <w:numPr>
          <w:ilvl w:val="0"/>
          <w:numId w:val="29"/>
        </w:numPr>
        <w:spacing w:line="240" w:lineRule="auto"/>
        <w:ind w:left="720"/>
      </w:pPr>
      <w:r>
        <w:rPr>
          <w:lang w:val="png_PG" w:bidi="png_PG"/>
        </w:rPr>
      </w:r>
      <w:r>
        <w:rPr>
          <w:lang w:val="png_PG" w:bidi="png_PG"/>
        </w:rPr>
        <w:t>Yupela i laikim wanem hap insait long dispela stori?</w:t>
      </w:r>
    </w:p>
    <w:p>
      <w:pPr>
        <w:pStyle w:val="ListNumber"/>
        <w:spacing w:line="240" w:lineRule="auto"/>
        <w:ind w:left="720"/>
      </w:pPr>
      <w:r>
        <w:rPr>
          <w:lang w:val="png_PG" w:bidi="png_PG"/>
        </w:rPr>
      </w:r>
      <w:r>
        <w:rPr>
          <w:lang w:val="png_PG" w:bidi="png_PG"/>
        </w:rPr>
        <w:t>Wanem hap bilong stori yupela i no laikim o i no klia long en?</w:t>
      </w:r>
    </w:p>
    <w:p>
      <w:pPr>
        <w:pStyle w:val="ListNumber"/>
        <w:spacing w:line="240" w:lineRule="auto"/>
        <w:ind w:left="720"/>
      </w:pPr>
      <w:r>
        <w:rPr>
          <w:lang w:val="png_PG" w:bidi="png_PG"/>
        </w:rPr>
      </w:r>
      <w:r>
        <w:rPr>
          <w:lang w:val="png_PG" w:bidi="png_PG"/>
        </w:rPr>
        <w:t>Dispela stori i tokim yumi wanem long sait bilong Jisas?</w:t>
      </w:r>
    </w:p>
    <w:p>
      <w:pPr>
        <w:pStyle w:val="ListNumber"/>
        <w:spacing w:line="240" w:lineRule="auto"/>
        <w:ind w:left="720"/>
      </w:pPr>
      <w:r>
        <w:rPr>
          <w:lang w:val="png_PG" w:bidi="png_PG"/>
        </w:rPr>
      </w:r>
      <w:r>
        <w:rPr>
          <w:lang w:val="png_PG" w:bidi="png_PG"/>
        </w:rPr>
        <w:t>Dispela stori i tokim yumi wanem long sait bilong ol manmeri?</w:t>
      </w:r>
    </w:p>
    <w:p>
      <w:pPr>
        <w:pStyle w:val="ListNumber"/>
        <w:spacing w:line="240" w:lineRule="auto"/>
        <w:ind w:left="720"/>
      </w:pPr>
      <w:r>
        <w:rPr>
          <w:lang w:val="png_PG" w:bidi="png_PG"/>
        </w:rPr>
      </w:r>
      <w:r>
        <w:rPr>
          <w:lang w:val="png_PG" w:bidi="png_PG"/>
        </w:rPr>
        <w:t>Dispela stori em bai i wok olsem wanem long laip bilong yumi long olgeta dei?</w:t>
      </w:r>
    </w:p>
    <w:p>
      <w:pPr>
        <w:pStyle w:val="ListNumber"/>
        <w:spacing w:line="240" w:lineRule="auto"/>
        <w:ind w:left="720"/>
      </w:pPr>
      <w:r>
        <w:rPr>
          <w:lang w:val="png_PG" w:bidi="png_PG"/>
        </w:rPr>
      </w:r>
      <w:r>
        <w:rPr>
          <w:lang w:val="png_PG" w:bidi="png_PG"/>
        </w:rPr>
        <w:t>Yupela i save long ol man husait i nidim tru dispela stori long harim?</w:t>
      </w:r>
      <w:r>
        <w:rPr>
          <w:lang w:val="png_PG" w:bidi="png_PG"/>
        </w:rPr>
      </w:r>
    </w:p>
    <w:p>
      <w:pPr>
        <w:pStyle w:val="Heading3"/>
      </w:pPr>
      <w:r>
        <w:rPr>
          <w:lang w:val="png_PG" w:bidi="png_PG"/>
        </w:rPr>
        <w:t>Save long taim na ples we stori i kamap long en</w:t>
      </w:r>
      <w:r>
        <w:rPr>
          <w:lang w:val="png_PG" w:bidi="png_PG"/>
        </w:rPr>
      </w:r>
    </w:p>
    <w:p>
      <w:pPr/>
      <w:r>
        <w:rPr>
          <w:lang w:val="png_PG" w:bidi="png_PG"/>
        </w:rPr>
      </w:r>
      <w:r>
        <w:rPr>
          <w:lang w:val="png_PG" w:bidi="png_PG"/>
        </w:rPr>
        <w:t>STRETIM WANWAN HAP BILONG STORI</w:t>
      </w:r>
    </w:p>
    <w:p>
      <w:pPr/>
      <w:r>
        <w:rPr>
          <w:lang w:val="png_PG" w:bidi="png_PG"/>
        </w:rPr>
      </w:r>
      <w:r>
        <w:rPr>
          <w:lang w:val="png_PG" w:bidi="png_PG"/>
        </w:rPr>
        <w:t>Mak 15:1–15</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stori, Mak i soim ol manmeri wanem kain pasin ol bai i mekim taim ol i go insait long traim bilong ol. Mak i soim yumi olsem, Jisas i mekim gutpela pasin bilong givim biknem. Mak gen i soim yumi olsem, ol bin kilim Jisas olsem Mesaia, o king bilong ol Juda. Dispela biknem Mesaia, i minim olsem Mesaia em wanpela king, tasol kingdom bilong Jisas em narakain long wanpela politikol kingdom.</w:t>
      </w:r>
    </w:p>
    <w:p>
      <w:pPr/>
      <w:r>
        <w:rPr>
          <w:lang w:val="png_PG" w:bidi="png_PG"/>
        </w:rPr>
      </w:r>
      <w:r>
        <w:rPr>
          <w:lang w:val="png_PG" w:bidi="png_PG"/>
        </w:rPr>
        <w:t>Ol bikpela kaunsil bilong ol Juda o Sanadrin i putim bikpela tok antap long Jisas long kilim em i dai, long wanem ol i tok olsem, Jisas i tok bilas na tok olsem em i Mesaia. Tok bilas i minim long daunim nem bilong God. Ol kaunsil bai kamapim tingting, wanem ol bai i mekim long Jisas bikos ol hetman bilong Juda, ol i gat tok orait long kilim Jisas. Dispela i minim long kilim Jisas antap long pasin bilong brukim lo. Ol Roman ofisa tasol inap long kilim man. Long dispela taim, Israel em ples graun bilong ol Juda, na hetman o king bilong Roman bin lukautim. Hetman o king bilong Roman bin makim ol kiap long bosim ol liklik hap bilong graun aninit long kontrol bilong en. Pailat i lukautim dispela hap eria ol Juda i stap long en. Olsem hetman bilong ol Juda tu i helpim Pailat. Tasol, olsem man i makim Roman, Pailat tasol i gat pawa long putim bikpela tok antap long Jisas na kilim em i dai.</w:t>
      </w:r>
    </w:p>
    <w:p>
      <w:pPr/>
      <w:r>
        <w:rPr>
          <w:lang w:val="png_PG" w:bidi="png_PG"/>
        </w:rPr>
      </w:r>
      <w:r>
        <w:rPr>
          <w:lang w:val="png_PG" w:bidi="png_PG"/>
        </w:rPr>
        <w:t>Ol soldia bilong ol kaunsil i pasin han bilong Jisas na kisim em i go long haus bilong kiap, em i stap long narapela sait bilong siti Jerusalem. Pailat, kiap bilong Roman, em bin stap long Jerusalem long taim ol i mekim kaikai bilong tingim Dei God i Larim Israel i Stap Gut long Isip. Pailat i stap long haus bilong kiap long Jerusalem. Bikpela kot bilong Roman i stat long moning, olsem na ol kaunsil i kisim Jisas i go long Pailat long monin taim tru.</w:t>
      </w:r>
    </w:p>
    <w:p>
      <w:pPr/>
      <w:r>
        <w:rPr>
          <w:lang w:val="png_PG" w:bidi="png_PG"/>
        </w:rPr>
      </w:r>
      <w:r>
        <w:rPr>
          <w:lang w:val="png_PG" w:bidi="png_PG"/>
        </w:rPr>
        <w:t>Ol Roman gavaman i no inap long kilim Jisas long tok bilas insait long lotu bilong ol Juda. Olsem na ol kaunsil bin tokim Roman kiap olsem, Jisas em man bilong pait wantaim ol gavaman, wanpela man husait laik putim Roman gavaman i go daun na kamap king em yet.</w:t>
      </w:r>
    </w:p>
    <w:p>
      <w:pPr/>
      <w:r>
        <w:rPr>
          <w:lang w:val="png_PG" w:bidi="png_PG"/>
        </w:rPr>
      </w:r>
      <w:r>
        <w:rPr>
          <w:lang w:val="png_PG" w:bidi="png_PG"/>
        </w:rPr>
        <w:t>Stop long hia na diskas olsem trensleisen grup: Wei bilong yupela i save wok olsem wanem? Husait em inap long putim tok antap long ol man na kilim ol, long wei na pasin bilong yupela? Long wei na pasin bilong yupela, tok klia wanem samting i save kamap taim wanpela man ol i kotim em long brukim wanpela lo.</w:t>
      </w:r>
    </w:p>
    <w:p>
      <w:pPr/>
      <w:r>
        <w:rPr>
          <w:lang w:val="png_PG" w:bidi="png_PG"/>
        </w:rPr>
      </w:r>
      <w:r>
        <w:rPr>
          <w:lang w:val="png_PG" w:bidi="png_PG"/>
        </w:rPr>
        <w:t>Long kot bilong Roman, ol manmeri husait i sutim tok long wanpela man olsem em i brukim lo, ol i kisim dispela tok i kam long Roman jasman, na Roman jasman bai i askim wanem kain kwesten em i laik long askim long dispela man ol sutim tok long en. Ol kaunsil i tokim Pailat olsem, Jisas i laik putim daun Roman gavaman na kamap king. Olsem na Pailat i askim Jisas dispela kwesten, "Yu king bilong ol Juda, a?" Long dispela tingting, ol kaunsil i tok stret-Jisas em king-tasol em i no man bilong pait wantaim gavaman husait i laik putim gavaman bilong Roman i go daun.</w:t>
      </w:r>
    </w:p>
    <w:p>
      <w:pPr/>
      <w:r>
        <w:rPr>
          <w:lang w:val="png_PG" w:bidi="png_PG"/>
        </w:rPr>
      </w:r>
      <w:r>
        <w:rPr>
          <w:lang w:val="png_PG" w:bidi="png_PG"/>
        </w:rPr>
        <w:t>Jisas bin save olsem, Pailat i no klia long Jisas em wanem kain king em i stap. Jisas i bekim tok olsem, "Yu yet yu tok stret," i minim olsem, em yet i tok olsem em king, tasol em narakain long wanem Pailat i tingting long en. Dispela pris i go pas i sutim tok long Jisas olsem, em i brukim planti lo, na Pailat i askim Jisas long helpim em yet. Tasol Jisas i no bekim wanpela tok moa, dispela kain pasin i no save kamap long Roman kot. Na Pailat i kirap nogut long dispela pasin Jisas i mekim. Pailat i bilip long Jisas olsem em i no mekim wanpela rong. Tasol Jisas i no tok strong long helpim em yet, dispela i mekim Pailat i hat tru long tok olsem, Jisas em i nogat rong.</w:t>
      </w:r>
    </w:p>
    <w:p>
      <w:pPr/>
      <w:r>
        <w:rPr>
          <w:lang w:val="png_PG" w:bidi="png_PG"/>
        </w:rPr>
      </w:r>
      <w:r>
        <w:rPr>
          <w:lang w:val="png_PG" w:bidi="png_PG"/>
        </w:rPr>
        <w:t>Stop long hia na diskas olsem trensleisen grup: Taim wanpela man i nogat rong bilong en, pasin bilong em i save kamap olsem wanem? Taim wanpela man i mekim rong pinis, pasin bilong em i save kamap olsem wanem? Jisas i pasim maus bilong en na stap isi tru, tasol yumi save olsem em i nogat rong. Long wei na pasin bilong yupela, yupela inap bilipim Jisas olsem em i nogat rong, o em i mekim rong pinis, long wanem em i no toktok na i stap isi?</w:t>
      </w:r>
    </w:p>
    <w:p>
      <w:pPr/>
      <w:r>
        <w:rPr>
          <w:lang w:val="png_PG" w:bidi="png_PG"/>
        </w:rPr>
      </w:r>
      <w:r>
        <w:rPr>
          <w:lang w:val="png_PG" w:bidi="png_PG"/>
        </w:rPr>
        <w:t>Dispela Roman kiap i gat pawa long larim wanpela kalabus man long dispela taim bilong mekim kaikai bilong tingim De God i Larim Israel i Stap Gut long Isip. Em bai i olsem wanpela amamas presen bilong bikpela namba tru bilong ol manmeri Juda. Ol bikpela lain manmeri i askim Pailat long lusim wanpela kalabus i kam long ol. Long wanem Pailat i bilipim Jisas olsem, em i nogat rong, na em bin askim ol bikpela lain manmeri, sapos ol laikim em bai i lusim Jisas i go. Pailat i kolim Jisas olsem king bilong ol Juda, em i mekim dispela tok long ol bikpela lain manmeri inap tok long lusim Jisas i go. Pailat i no save laikim ol lida bilong Juda. Em bin save olsem, ol lida bilong ol Juda bin holim Jisas, bikos ol i no laikim Jisas, long wanem olgeta manmeri i laikim Jisas, i no bikos em man bilong pait wantaim gavaman. Pailat em i no laik long bihainim wanem ol kaunsil i laikim long mekim.</w:t>
      </w:r>
    </w:p>
    <w:p>
      <w:pPr/>
      <w:r>
        <w:rPr>
          <w:lang w:val="png_PG" w:bidi="png_PG"/>
        </w:rPr>
      </w:r>
      <w:r>
        <w:rPr>
          <w:lang w:val="png_PG" w:bidi="png_PG"/>
        </w:rPr>
        <w:t>Em olsem tasol, ol pris i go pas i tokim ol bikpela lain manmeri long askim Pailat long lusim Banabas i go, wanpela kalabus husait i tok long daunim ol gavaman. Ol dispela pris i go pas i tokim bikpela lain manmeri olsem, ol bin mekim bikpela tok antap long Jisas long em bai i dai, long wanem em bin tok bilas long taim bilong kot bilong ol. Ol bikpela lain manmeri i toktok planti moa long Jisas olsem, ol i mas kilim Jisas. Pailat i askim ol bikpela lain manmeri olsem, Jisas bin mekim wanem rong. Ol bikpela lain manmeri, ol i no bekim tok, tasol ol i go het na tok olsem, "Nilim em long diwai kros!" Pailat i ting em i kamapim wanpela rot bilong lusim Jisas i go, tasol em bin kamapim rot em i nogut tru long kilim Jisas. Pailat i nogat narapela tingting gen, em olsem na em lusim Banabas i go long han bilong ol bikpela lain manmeri. Na bihain Pailat i tokim ol soldia long wipim Jisas. Ol soldia i kisim Jisas i go insait long haus bilong kiap long wipim em insait long banis bilong haus, hait long ai bilong ol manmeri. Ol Roman soldia i brukim klos bilong ol manmeri na wipim ol nogat klos long skin. Na taitim ol long wanpela diwai pos na paitim ol planti taim wantaim wip ol bin mekim long animol skin. Ol i taitim ol brukbruk bun, klas o waya long dispela wip long mekim dispela wip i kamap nogut tru. Planti ol manmeri i dai long dispela wip. Bihain long ol soldia i wipim Jisas, Pailat i tokim ol soldia long nilim Jisas long diwai kros na hangamapim em. Ol Roman i save kilim ol manmeri na nilim ol han na lek bilong ol long tupela hap palan ol bin nilim olsem diwai kros. Na ol i sanapim long graun i go antap na larim dispela man long kisim longpela taim long pilim pen na dai.</w:t>
      </w:r>
    </w:p>
    <w:p>
      <w:pPr/>
      <w:r>
        <w:rPr>
          <w:lang w:val="png_PG" w:bidi="png_PG"/>
        </w:rPr>
      </w:r>
      <w:r>
        <w:rPr>
          <w:lang w:val="png_PG" w:bidi="png_PG"/>
        </w:rPr>
        <w:t>Stop long hia na soim trensleisen grup bilong yu wanpela piksa bilong wip i gat waya, klas na ol bun ol i bin taitim long en. Na tu diskas olsem trensleisen grup: Long wei na pasin bilong yupela, yupela i gat sampela wei bilong kilim ol man o nogat? Ol dispela wei bilong kilim ol man i wankain o i narakain long wanem yupela i harim long stori.</w:t>
      </w:r>
    </w:p>
    <w:p>
      <w:pPr/>
      <w:r>
        <w:rPr>
          <w:lang w:val="png_PG" w:bidi="png_PG"/>
        </w:rPr>
      </w:r>
      <w:r>
        <w:rPr>
          <w:lang w:val="png_PG" w:bidi="png_PG"/>
        </w:rPr>
        <w:t>Long dispela kain wei, Pailat i inapim tok profet long ol bai i kilim Jisas olsem Mesaia, o king. Roman gavaman bin tingim olsem, ol bin kilim Jisas long wanem, em i tok long kamap olsem king long putim Roman gavaman i go daun. Em olsem tasol, em i kamap king bilong Kingdom bilong God.</w:t>
      </w:r>
      <w:r>
        <w:rPr>
          <w:lang w:val="png_PG" w:bidi="png_PG"/>
        </w:rPr>
      </w:r>
    </w:p>
    <w:p>
      <w:pPr>
        <w:pStyle w:val="Heading3"/>
      </w:pPr>
      <w:r>
        <w:rPr>
          <w:lang w:val="png_PG" w:bidi="png_PG"/>
        </w:rPr>
        <w:t>Save gut long wanwan Hap bilong Stori</w:t>
      </w:r>
      <w:r>
        <w:rPr>
          <w:lang w:val="png_PG" w:bidi="png_PG"/>
        </w:rPr>
      </w:r>
    </w:p>
    <w:p>
      <w:pPr/>
      <w:r>
        <w:rPr>
          <w:lang w:val="png_PG" w:bidi="png_PG"/>
        </w:rPr>
      </w:r>
      <w:r>
        <w:rPr>
          <w:lang w:val="png_PG" w:bidi="png_PG"/>
        </w:rPr>
        <w:t>PAINIM AUT OL WANWAN HAP BILONG STORI</w:t>
      </w:r>
    </w:p>
    <w:p>
      <w:pPr/>
      <w:r>
        <w:rPr>
          <w:lang w:val="png_PG" w:bidi="png_PG"/>
        </w:rPr>
      </w:r>
      <w:r>
        <w:rPr>
          <w:lang w:val="png_PG" w:bidi="png_PG"/>
        </w:rPr>
        <w:t>Mak 15:1–15</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hap taim, yu bai helpim grup long luksave long stori. Yu bai helpim grup long painim ol hap bilong stori, lain ap bilong stori i stap olsem wanem, na ol man husait i stap insait long stori.</w:t>
      </w:r>
    </w:p>
    <w:p>
      <w:pPr/>
      <w:r>
        <w:rPr>
          <w:lang w:val="png_PG" w:bidi="png_PG"/>
        </w:rPr>
      </w:r>
      <w:r>
        <w:rPr>
          <w:lang w:val="png_PG" w:bidi="png_PG"/>
        </w:rPr>
        <w:t>Dispela stori em i gat 5-pela hap bilong en.</w:t>
      </w:r>
    </w:p>
    <w:p>
      <w:pPr/>
      <w:r>
        <w:rPr>
          <w:lang w:val="png_PG" w:bidi="png_PG"/>
        </w:rPr>
      </w:r>
      <w:r>
        <w:rPr>
          <w:b/>
          <w:lang w:val="png_PG" w:bidi="png_PG"/>
        </w:rPr>
        <w:t>Namba wan hap bilong stori:</w:t>
      </w:r>
      <w:r>
        <w:rPr>
          <w:lang w:val="png_PG" w:bidi="png_PG"/>
        </w:rPr>
        <w:t xml:space="preserve"> Long namba wan hap bilong stori, ol kaunsil i kam bung wantaim long nait taim long mekim ol plen.</w:t>
      </w:r>
    </w:p>
    <w:p>
      <w:pPr/>
      <w:r>
        <w:rPr>
          <w:lang w:val="png_PG" w:bidi="png_PG"/>
        </w:rPr>
      </w:r>
      <w:r>
        <w:rPr>
          <w:b/>
          <w:lang w:val="png_PG" w:bidi="png_PG"/>
        </w:rPr>
        <w:t>Namba tu hap bilong stori</w:t>
      </w:r>
      <w:r>
        <w:rPr>
          <w:lang w:val="png_PG" w:bidi="png_PG"/>
        </w:rPr>
        <w:t xml:space="preserve"> i stat long taim sun i kamap. Ol kaunsil i kisim Jisas i go long kiap Pailat na sutim tok long Jisas olsem, em i traim long putim Roman gavaman i go daun. Pilat i askim Jisas sapos em i dispela king bilong ol Juda.</w:t>
      </w:r>
    </w:p>
    <w:p>
      <w:pPr/>
      <w:r>
        <w:rPr>
          <w:lang w:val="png_PG" w:bidi="png_PG"/>
        </w:rPr>
      </w:r>
      <w:r>
        <w:rPr>
          <w:b/>
          <w:lang w:val="png_PG" w:bidi="png_PG"/>
        </w:rPr>
        <w:t>Namba tri hap bilong stori</w:t>
      </w:r>
      <w:r>
        <w:rPr>
          <w:lang w:val="png_PG" w:bidi="png_PG"/>
        </w:rPr>
        <w:t>, Mak i givim bekgraun bilong stori long yumi. Em i tok olsem, dispela kiap i save lusim wanpela kalabus i go aut long taim bilong mekim kaikai bilong tingim Bikpela Dei God i Larim Israel i Stap Gut long Isip. Mak i mekim klia long Banabas olsem, em wanpela man bilong putim gavaman i go daun.</w:t>
      </w:r>
    </w:p>
    <w:p>
      <w:pPr/>
      <w:r>
        <w:rPr>
          <w:lang w:val="png_PG" w:bidi="png_PG"/>
        </w:rPr>
      </w:r>
      <w:r>
        <w:rPr>
          <w:b/>
          <w:lang w:val="png_PG" w:bidi="png_PG"/>
        </w:rPr>
        <w:t>Namba fo hap bilong stori,</w:t>
      </w:r>
      <w:r>
        <w:rPr>
          <w:lang w:val="png_PG" w:bidi="png_PG"/>
        </w:rPr>
        <w:t xml:space="preserve"> ol bikpela lain manmeri i stap long taim bilong mekim kaikai bilong tingim Bikpela Dei God i Larim Israel i Stap Gut long Isip, ol i askim Pailat long lusim wanpela kalabus i go han bilong ol. Pailat i askim ol manmeri, sapos em i ken lusim Jisas king bilong ol Juda i go, long wanem em i no bilip olsem, Jisas i mekim rong. Ol bikpela lain manmeri i singaut long givim banabas i kam long han bilong ol, na tokim Pailat long kilim Jisas na nilim em long diwai kros.</w:t>
      </w:r>
    </w:p>
    <w:p>
      <w:pPr/>
      <w:r>
        <w:rPr>
          <w:lang w:val="png_PG" w:bidi="png_PG"/>
        </w:rPr>
      </w:r>
      <w:r>
        <w:rPr>
          <w:b/>
          <w:lang w:val="png_PG" w:bidi="png_PG"/>
        </w:rPr>
        <w:t>Namba 5 hap bilong stori,</w:t>
      </w:r>
      <w:r>
        <w:rPr>
          <w:lang w:val="png_PG" w:bidi="png_PG"/>
        </w:rPr>
        <w:t xml:space="preserve"> Pailat givim Jisas i go long han bilong ol soldia long wipim Jisas. Orait bihain long dispela, em i tokim ol long kilim Jisas na hankamapim em long diwai kros.</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kaunsil, ol saveman bilong lo, ol pris i go pas na ol hetman</w:t>
      </w:r>
    </w:p>
    <w:p>
      <w:pPr>
        <w:pStyle w:val="ListBullet"/>
        <w:spacing w:line="240" w:lineRule="auto"/>
        <w:ind w:left="720"/>
      </w:pPr>
      <w:r>
        <w:rPr>
          <w:lang w:val="png_PG" w:bidi="png_PG"/>
        </w:rPr>
      </w:r>
      <w:r>
        <w:rPr>
          <w:lang w:val="png_PG" w:bidi="png_PG"/>
        </w:rPr>
        <w:t>Pailat, dispela Roman kiap</w:t>
      </w:r>
    </w:p>
    <w:p>
      <w:pPr>
        <w:pStyle w:val="ListBullet"/>
        <w:spacing w:line="240" w:lineRule="auto"/>
        <w:ind w:left="720"/>
      </w:pPr>
      <w:r>
        <w:rPr>
          <w:lang w:val="png_PG" w:bidi="png_PG"/>
        </w:rPr>
      </w:r>
      <w:r>
        <w:rPr>
          <w:lang w:val="png_PG" w:bidi="png_PG"/>
        </w:rPr>
        <w:t>Ol Roman soldia</w:t>
      </w:r>
    </w:p>
    <w:p>
      <w:pPr>
        <w:pStyle w:val="ListBullet"/>
        <w:spacing w:line="240" w:lineRule="auto"/>
        <w:ind w:left="720"/>
      </w:pPr>
      <w:r>
        <w:rPr>
          <w:lang w:val="png_PG" w:bidi="png_PG"/>
        </w:rPr>
      </w:r>
      <w:r>
        <w:rPr>
          <w:lang w:val="png_PG" w:bidi="png_PG"/>
        </w:rPr>
        <w:t>Ol bikpela lain manmeri i stap long taim bilong mekim kaikai bilong tingim Bikpela De God i Larim Israel i Stap Gut long Isip</w:t>
      </w:r>
    </w:p>
    <w:p>
      <w:pPr>
        <w:pStyle w:val="ListBullet"/>
        <w:spacing w:line="240" w:lineRule="auto"/>
        <w:ind w:left="720"/>
      </w:pPr>
      <w:r>
        <w:rPr>
          <w:lang w:val="png_PG" w:bidi="png_PG"/>
        </w:rPr>
      </w:r>
      <w:r>
        <w:rPr>
          <w:lang w:val="png_PG" w:bidi="png_PG"/>
        </w:rPr>
        <w:t>Banabas, wanpela man bilong pait wantaim gavaman na putim i go daun Roman gavaman</w:t>
      </w:r>
    </w:p>
    <w:p>
      <w:pPr/>
      <w:r>
        <w:rPr>
          <w:lang w:val="png_PG" w:bidi="png_PG"/>
        </w:rPr>
      </w:r>
      <w:r>
        <w:rPr>
          <w:lang w:val="png_PG" w:bidi="png_PG"/>
        </w:rPr>
        <w:t>Insait long dispela hap taim, grup mas i gat stori kadbod, drowin aut, o usim sampela gutpela tingting long pulim tingting bilong ol man inap luksave long stori, na long eksen i stap insait long en.</w:t>
      </w:r>
    </w:p>
    <w:p>
      <w:pPr/>
      <w:r>
        <w:rPr>
          <w:lang w:val="png_PG" w:bidi="png_PG"/>
        </w:rPr>
      </w:r>
      <w:r>
        <w:rPr>
          <w:lang w:val="png_PG" w:bidi="png_PG"/>
        </w:rPr>
        <w:t>Em impoten long tingim gut olsem, dispela stori i stat long monin, tulait i bruk na taim san i go antap. Ol pris husait i go pas, ol hetman, na ol saveman bilong lo i mekim plen bilong kisim Jisas i go long kiap. Ol i pasim han bilong Jisas na kisim em i go long haus bilong kiap, Pailat i stap long en. Stori i tok olsem, ol hetman bilong lotu i kisim Jisas i go long Pailat, tasol ating ol manmeri bilong yupela bai i no inap save husait em Pailat. Sampela man bilong trensleitim baibel i mekim klia long Pailat olsem, "em kiap bilong Roman."</w:t>
      </w:r>
    </w:p>
    <w:p>
      <w:pPr/>
      <w:r>
        <w:rPr>
          <w:lang w:val="png_PG" w:bidi="png_PG"/>
        </w:rPr>
      </w:r>
      <w:r>
        <w:rPr>
          <w:lang w:val="png_PG" w:bidi="png_PG"/>
        </w:rPr>
        <w:t>Stop long hia na diskas olsem trensleisen grup: Yupela i save tokaut long ol nupela man insait long trupela stori bilong yupela olsem wanem?</w:t>
      </w:r>
    </w:p>
    <w:p>
      <w:pPr/>
      <w:r>
        <w:rPr>
          <w:lang w:val="png_PG" w:bidi="png_PG"/>
        </w:rPr>
      </w:r>
      <w:r>
        <w:rPr>
          <w:lang w:val="png_PG" w:bidi="png_PG"/>
        </w:rPr>
        <w:t>Pailat i stat long koti Jisas wankain olsem ol kainkain kot bilong Roman, "Yu king bilong ol Juda, a?" Jisas i bekim tok olsem, "Yu yet i tok stret." Dispela i minin olsem, "Yes, em mi tasol!" o Jisas i laik mekim klia, em husait long gutpela wei. Ol pris husait i go pas, ol i sutim tok i go long Jisas long planti samting. Yumi i no save wanem ol dispela samting stret ol bin sutim tok long em. Olsem na Pailat i askim Jisas, "Yu no laik bekim wanpela tok, a? Ol i wok long sutim tok i go long yu long planti samting." Pailat i ting Jisas bai i bekim kwesten. Tasol Jisas i no bekim tok na Pailat i kirap nogut. Pailat i no klia gut bilong wanem Jisas i no bekim kwesten, bikos planti manmeri husait ol bin sutim tok long ol, ol i laik mekim bel bilong ol man i harim kot olsem, ol i nogat wanpela rong.</w:t>
      </w:r>
    </w:p>
    <w:p>
      <w:pPr/>
      <w:r>
        <w:rPr>
          <w:lang w:val="png_PG" w:bidi="png_PG"/>
        </w:rPr>
      </w:r>
      <w:r>
        <w:rPr>
          <w:lang w:val="png_PG" w:bidi="png_PG"/>
        </w:rPr>
        <w:t>Mak i stopim dispela stori lain long tokim yumi sampela bekgraun tok bilong dispela stori. Mak i tok olsem, i gat kastom lo i stap long kiap i mas lusim wanpela kalabus man i go fri long dispela taim bilong mekim kaikai bilong tingim Bikpela Dei God i Larim Israel i Stap Gut long Isip. Orait Mak i tokim yumi olsem, dispela kalabus man em Banabas, man bilong pait wantaim gavaman husait i bin kilim ol manmeri taim em i putim gavaman i go daun.</w:t>
      </w:r>
    </w:p>
    <w:p>
      <w:pPr/>
      <w:r>
        <w:rPr>
          <w:lang w:val="png_PG" w:bidi="png_PG"/>
        </w:rPr>
      </w:r>
      <w:r>
        <w:rPr>
          <w:lang w:val="png_PG" w:bidi="png_PG"/>
        </w:rPr>
        <w:t>Stop long hia na diskas olsem trensleisen grup: Yupela i save tokim ol bekgraun tok bilong wanpela stori olsem wanem? Ol manmeri i ritim, o harim dispela stori, hau ol bai i save olsem, dispela toktok em i nogat hap bilong eksen i stap insait long stori long en?</w:t>
      </w:r>
    </w:p>
    <w:p>
      <w:pPr/>
      <w:r>
        <w:rPr>
          <w:lang w:val="png_PG" w:bidi="png_PG"/>
        </w:rPr>
      </w:r>
      <w:r>
        <w:rPr>
          <w:lang w:val="png_PG" w:bidi="png_PG"/>
        </w:rPr>
        <w:t>Orait nau Mak i go bek long dispela stori. Ol bikpela lain manmeri i askim Pailat long larim wanpela kalabus i go long han bilong ol. Pailat i lukim sans i kamap. Pailat i bilip olsem, Jisas em i nogat wanpela rong. Ol pris husait i go pas, ol i kisim Jisas i kam long em, long wanem ol i no laikim Jisas. Pailat i askim ol manmeri olsem, "Yupela i laikim mi long lusim king bilong ol Juda i go long han bilong yupela, a?" Ol pris husait i go pas i tokim ol manmeri long askim Pailat long lusim Banabas i kam long han bilong ol.</w:t>
      </w:r>
    </w:p>
    <w:p>
      <w:pPr/>
      <w:r>
        <w:rPr>
          <w:lang w:val="png_PG" w:bidi="png_PG"/>
        </w:rPr>
      </w:r>
      <w:r>
        <w:rPr>
          <w:lang w:val="png_PG" w:bidi="png_PG"/>
        </w:rPr>
        <w:t>Pailat i askim ol manmeri olsem, "Mi bai mekim wanem long dispela man yupela i save kolim em king bilong ol Juda?" Ol manmeri i singaut strong olsem, "Nilim em long diwai kros!" i minim long kilim Jisas na nilim em na hangkamapim em long diwai kros. Ol manmeri i paul long wanem ol bai i mekim. Pailat i laik mekim ol manmeri i amamas, olsem na em i lusim Barabas i go long han bilong ol na ol i noken belhat moa. Pailat i larim Banabas i go long han bilong ol bikpela lain manmeri.</w:t>
      </w:r>
    </w:p>
    <w:p>
      <w:pPr/>
      <w:r>
        <w:rPr>
          <w:lang w:val="png_PG" w:bidi="png_PG"/>
        </w:rPr>
      </w:r>
      <w:r>
        <w:rPr>
          <w:lang w:val="png_PG" w:bidi="png_PG"/>
        </w:rPr>
        <w:t>Long dispela hap taim stret, Pailat i tokim ol soldia long wipim Jisas. Ating ol soldia i kisim Jisas i go long haus ol yet, hait long ai bilong olgeta manmeri long wipim em. Yumi i no save tru long wanem hap ol soldia i wipim Jisas. Ating bihain long ol i wipim Jisas, Pailat i tokim ol long kilim Jisas na hangamapim em long diwai kros.</w:t>
      </w:r>
      <w:r>
        <w:rPr>
          <w:lang w:val="png_PG" w:bidi="png_PG"/>
        </w:rPr>
      </w:r>
    </w:p>
    <w:p>
      <w:pPr>
        <w:pStyle w:val="Heading3"/>
      </w:pPr>
      <w:r>
        <w:rPr>
          <w:lang w:val="png_PG" w:bidi="png_PG"/>
        </w:rPr>
        <w:t>Putim yu yet insait long stori</w:t>
      </w:r>
      <w:r>
        <w:rPr>
          <w:lang w:val="png_PG" w:bidi="png_PG"/>
        </w:rPr>
      </w:r>
    </w:p>
    <w:p>
      <w:pPr/>
      <w:r>
        <w:rPr>
          <w:lang w:val="png_PG" w:bidi="png_PG"/>
        </w:rPr>
      </w:r>
      <w:r>
        <w:rPr>
          <w:lang w:val="png_PG" w:bidi="png_PG"/>
        </w:rPr>
        <w:t>BIHAINIM TOK I STAP INSAIT NA EKTIM AUT</w:t>
      </w:r>
    </w:p>
    <w:p>
      <w:pPr/>
      <w:r>
        <w:rPr>
          <w:lang w:val="png_PG" w:bidi="png_PG"/>
        </w:rPr>
      </w:r>
      <w:r>
        <w:rPr>
          <w:lang w:val="png_PG" w:bidi="png_PG"/>
        </w:rPr>
        <w:t>Mak 15:1–15</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dispela hap taim, grup bai i kamapim pilai bilong dispela stori</w:t>
      </w:r>
    </w:p>
    <w:p>
      <w:pPr/>
      <w:r>
        <w:rPr>
          <w:lang w:val="png_PG" w:bidi="png_PG"/>
        </w:rPr>
      </w:r>
      <w:r>
        <w:rPr>
          <w:lang w:val="png_PG" w:bidi="png_PG"/>
        </w:rPr>
        <w:t>Dispela stori em i gat 5-pela hap bilong en.</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kaunsil, ol saveman bilong lo, ol pris i go pas na ol hetman</w:t>
      </w:r>
    </w:p>
    <w:p>
      <w:pPr>
        <w:pStyle w:val="ListBullet"/>
        <w:spacing w:line="240" w:lineRule="auto"/>
        <w:ind w:left="720"/>
      </w:pPr>
      <w:r>
        <w:rPr>
          <w:lang w:val="png_PG" w:bidi="png_PG"/>
        </w:rPr>
      </w:r>
      <w:r>
        <w:rPr>
          <w:lang w:val="png_PG" w:bidi="png_PG"/>
        </w:rPr>
        <w:t>Pailat, dispela Roman kiap</w:t>
      </w:r>
    </w:p>
    <w:p>
      <w:pPr>
        <w:pStyle w:val="ListBullet"/>
        <w:spacing w:line="240" w:lineRule="auto"/>
        <w:ind w:left="720"/>
      </w:pPr>
      <w:r>
        <w:rPr>
          <w:lang w:val="png_PG" w:bidi="png_PG"/>
        </w:rPr>
      </w:r>
      <w:r>
        <w:rPr>
          <w:lang w:val="png_PG" w:bidi="png_PG"/>
        </w:rPr>
        <w:t>Ol Roman soldia</w:t>
      </w:r>
    </w:p>
    <w:p>
      <w:pPr>
        <w:pStyle w:val="ListBullet"/>
        <w:spacing w:line="240" w:lineRule="auto"/>
        <w:ind w:left="720"/>
      </w:pPr>
      <w:r>
        <w:rPr>
          <w:lang w:val="png_PG" w:bidi="png_PG"/>
        </w:rPr>
      </w:r>
      <w:r>
        <w:rPr>
          <w:lang w:val="png_PG" w:bidi="png_PG"/>
        </w:rPr>
        <w:t>Ol bikpela lain manmeri i stap long taim bilong mekim kaikai bilong tingim Bikpela Dei God i Larim Israel i Stap Gut long Isip</w:t>
      </w:r>
    </w:p>
    <w:p>
      <w:pPr>
        <w:pStyle w:val="ListBullet"/>
        <w:spacing w:line="240" w:lineRule="auto"/>
        <w:ind w:left="720"/>
      </w:pPr>
      <w:r>
        <w:rPr>
          <w:lang w:val="png_PG" w:bidi="png_PG"/>
        </w:rPr>
      </w:r>
      <w:r>
        <w:rPr>
          <w:lang w:val="png_PG" w:bidi="png_PG"/>
        </w:rPr>
        <w:t>Banabas, wanpela man bilong pait wantaim gavaman na putim i go daun Roman gavaman</w:t>
      </w:r>
    </w:p>
    <w:p>
      <w:pPr/>
      <w:r>
        <w:rPr>
          <w:lang w:val="png_PG" w:bidi="png_PG"/>
        </w:rPr>
      </w:r>
      <w:r>
        <w:rPr>
          <w:lang w:val="png_PG" w:bidi="png_PG"/>
        </w:rPr>
        <w:t>Tokim grup long ektim aut dispela stori tupela taim. Namba wan taim, tokim grup ektim aut dispela stori na no ken stop. Namba tu taim, grup i ektim aut dispela stori na stopim ol long wanwan hap insait long stori.</w:t>
      </w:r>
    </w:p>
    <w:p>
      <w:pPr/>
      <w:r>
        <w:rPr>
          <w:lang w:val="png_PG" w:bidi="png_PG"/>
        </w:rPr>
      </w:r>
      <w:r>
        <w:rPr>
          <w:lang w:val="png_PG" w:bidi="png_PG"/>
        </w:rPr>
        <w:t>Taim grup i ektim dispela stori namba wan taim, putim iyau long harim gut toktok i kamap namel long ol man, toktok i go olsem wanem, stori lain bilong wanwan hap, na oda bilong stori bihainim wanem samting i kamap pastaim.</w:t>
      </w:r>
    </w:p>
    <w:p>
      <w:pPr/>
      <w:r>
        <w:rPr>
          <w:lang w:val="png_PG" w:bidi="png_PG"/>
        </w:rPr>
      </w:r>
      <w:r>
        <w:rPr>
          <w:lang w:val="png_PG" w:bidi="png_PG"/>
        </w:rPr>
        <w:t>Long monin taim tru san i go antap. Ol pris husait i go pas, ol hetman na ol saveman bilong lo, ol i mekim plen bilong kisim Jisas i go long kiap. Ol i pasim han bilong Jisas na kisim em i go longwe long haus bilong kiap, Pailat i stap long en.</w:t>
      </w:r>
    </w:p>
    <w:p>
      <w:pPr/>
      <w:r>
        <w:rPr>
          <w:lang w:val="png_PG" w:bidi="png_PG"/>
        </w:rPr>
      </w:r>
      <w:r>
        <w:rPr>
          <w:lang w:val="png_PG" w:bidi="png_PG"/>
        </w:rPr>
        <w:t xml:space="preserve">Ol hetman bilong lotu i kisim Jisas i kam long ai bilong Pailat. Pailat i stat long putim em long kot. Pailat i askim Jisas olsem, "Yu king bilong ol Juda, a?" Jisas i bekim tok olsem, "Yu yet yu tok stret, em mi tasol." </w:t>
      </w:r>
      <w:r>
        <w:rPr>
          <w:b/>
          <w:lang w:val="png_PG" w:bidi="png_PG"/>
        </w:rPr>
        <w:t>Stopim pilai</w:t>
      </w:r>
      <w:r>
        <w:rPr>
          <w:lang w:val="png_PG" w:bidi="png_PG"/>
        </w:rPr>
        <w:t>. Askim Jisas, "Yu pilim olsem wanem?" Yupela bai i harim dispela kain tok olsem, "Mi kamapim tingting pinis," "Mi no tingting tumas," "Mi wari." Askim Pailat, "Yu pilim olsem wanem?" Yupela bai i harim dispela kain tok olsem, "Mi kirap nogut long dispela man," "Mi paul bilong wanem ol hetman bilong lotu i kisim dispela man i kam." Statim gen pilai.</w:t>
      </w:r>
    </w:p>
    <w:p>
      <w:pPr/>
      <w:r>
        <w:rPr>
          <w:lang w:val="png_PG" w:bidi="png_PG"/>
        </w:rPr>
      </w:r>
      <w:r>
        <w:rPr>
          <w:lang w:val="png_PG" w:bidi="png_PG"/>
        </w:rPr>
        <w:t xml:space="preserve">Ol pris husait i go pas, ol i sutim tok i go long Jisas long planti samting. Yumi i no save wanem ol dispela samting stret ol bin sutim tok long em. Olsem na Pailat i askim Jisas, "Yu no laik bekim wanpela tok, a? Ol i wok long sutim tok i go long yu long planti samting." Tasol Jisas i no bekim kwesten na Pailat i kirap nogut. </w:t>
      </w:r>
      <w:r>
        <w:rPr>
          <w:b/>
          <w:lang w:val="png_PG" w:bidi="png_PG"/>
        </w:rPr>
        <w:t>Stopim pilai</w:t>
      </w:r>
      <w:r>
        <w:rPr>
          <w:lang w:val="png_PG" w:bidi="png_PG"/>
        </w:rPr>
        <w:t>. Askim Jisas, "Yu pilim olsem wanem?" Yupela bai i harim dispela kain tok olsem, "Mi kamapim tingting pinis," "Mi stap gut." Askim Pailat, "Yu pilim olsem wanem?" Yupela bai i harim dispela kain tok olsem, "Mi paul pinis," "Mi amamas olsem, Jisas i no bel sut." Statim gen pilai.</w:t>
      </w:r>
    </w:p>
    <w:p>
      <w:pPr/>
      <w:r>
        <w:rPr>
          <w:lang w:val="png_PG" w:bidi="png_PG"/>
        </w:rPr>
      </w:r>
      <w:r>
        <w:rPr>
          <w:lang w:val="png_PG" w:bidi="png_PG"/>
        </w:rPr>
        <w:t>I gat kastom lo i stap long kiap i mas lusim wanpela kalabus man i go fri long dispela taim bilong mekim kaikai bilong tingim Bikpela Dei God i Larim Israel i Stap Gut long Isip. Ol bikpela lain manmeri i askim Pailat long lusim wanpela kalabus i go long han bilong ol.</w:t>
      </w:r>
    </w:p>
    <w:p>
      <w:pPr/>
      <w:r>
        <w:rPr>
          <w:lang w:val="png_PG" w:bidi="png_PG"/>
        </w:rPr>
      </w:r>
      <w:r>
        <w:rPr>
          <w:lang w:val="png_PG" w:bidi="png_PG"/>
        </w:rPr>
        <w:t xml:space="preserve">Pailat i bilip olsem, ol dispela pris husait i go pas i kisim Jisas i kam long em, long wanem ol i no laikim Jisas. Pailat i askim ol manmeri olsem, "Yupela i laik mi bai lusim king bilong ol Juda i go long han bilong yupela, a?" Banabas em wanpela kalabus man, bikos em wanpela man bilong pait wantaim gavaman husait bin kilim ol manmeri taim em i traim long putim gavaman i go daun. Ol pris husait i go pas, ol i tokim ol manmeri long askim Pailat long lusim Banabas i kam. Ol manmeri i singaut strong olsem, "Givim Banabas i kam long mipela!" Orait Pailat i askim ol manmeri olsem, "Mi bai mekim wanem long dispela man yupela i kolim em olsem, king bilong ol Juda?" Ol manmeri i singaut strong gen olsem, "Nilim em long diwai kros!" i minim long kilim Jisas na nilim em na hangkamapim em long diwai kros. Ol bikpela lain manmeri i paul long wanem ol bai i mekim. Pailat i laik mekim ol manmeri i amamas, olsem na em i lusim Barabas i go long han bilong ol, na ol i noken belhat moa. Pailat i lusim Banabas i go long han bilong ol bikpela lain manmeri. </w:t>
      </w:r>
      <w:r>
        <w:rPr>
          <w:b/>
          <w:lang w:val="png_PG" w:bidi="png_PG"/>
        </w:rPr>
        <w:t>Stopim pilai</w:t>
      </w:r>
      <w:r>
        <w:rPr>
          <w:lang w:val="png_PG" w:bidi="png_PG"/>
        </w:rPr>
        <w:t>. Askim ol saveman bilong lo, "Yupela i pilim olsem wanem?" Yupela bai i harim dispela kain tok olsem, "Mipela amamas olsem, long las tru mipela i mekim gut long bagarapim Jisas long dai!" Askim ol manmeri, "Yupela i pilim olsem wanem?" Yupela bai i harim dispela kain tok olsem, "Yumi i no save wanem samting mipela i mekim, mipela i mekim wanem olgeta man i save mekim long en." Askim Pailat, "Yu pilim olsem wanem?" Yupela bai i harim dispela kain tok olsem, "Mi wari nogut tru." Askim Jisas, "Yu pilim olsem wanem?" Yupela bai i harim dispela kain tok olsem, "Mi sori olsem, ol bikpela lain manmeri i no laik long harim tok bilong mi," "Mi askim papa bilong mi long givim mi strong." Statim gen pilai.</w:t>
      </w:r>
    </w:p>
    <w:p>
      <w:pPr/>
      <w:r>
        <w:rPr>
          <w:lang w:val="png_PG" w:bidi="png_PG"/>
        </w:rPr>
      </w:r>
      <w:r>
        <w:rPr>
          <w:lang w:val="png_PG" w:bidi="png_PG"/>
        </w:rPr>
        <w:t>Long dispela hap taim stret, Pailat i tokim ol soldia long wipim Jisas. Ating ol soldia i kisim Jisas i go long haus ol yet, hait long ai bilong olgeta manmeri long wipim em. Yumi i no save tru long wanem hap ol soldia i wipim Jisas. Ating bihain long ol i wipim Jisas, Pailat i tokim ol long kilim Jisas na hangamapim em long diwai kros.</w:t>
      </w:r>
      <w:r>
        <w:rPr>
          <w:lang w:val="png_PG" w:bidi="png_PG"/>
        </w:rPr>
      </w:r>
    </w:p>
    <w:p>
      <w:pPr>
        <w:pStyle w:val="Heading3"/>
      </w:pPr>
      <w:r>
        <w:rPr>
          <w:lang w:val="png_PG" w:bidi="png_PG"/>
        </w:rPr>
        <w:t>Save gut long ol samting we i no klia</w:t>
      </w:r>
      <w:r>
        <w:rPr>
          <w:lang w:val="png_PG" w:bidi="png_PG"/>
        </w:rPr>
      </w:r>
    </w:p>
    <w:p>
      <w:pPr/>
      <w:r>
        <w:rPr>
          <w:lang w:val="png_PG" w:bidi="png_PG"/>
        </w:rPr>
      </w:r>
      <w:r>
        <w:rPr>
          <w:lang w:val="png_PG" w:bidi="png_PG"/>
        </w:rPr>
        <w:t>PULAPIM SPEIS</w:t>
      </w:r>
    </w:p>
    <w:p>
      <w:pPr/>
      <w:r>
        <w:rPr>
          <w:lang w:val="png_PG" w:bidi="png_PG"/>
        </w:rPr>
      </w:r>
      <w:r>
        <w:rPr>
          <w:lang w:val="png_PG" w:bidi="png_PG"/>
        </w:rPr>
        <w:t>Mak 15:1–15</w:t>
      </w:r>
    </w:p>
    <w:p>
      <w:pPr/>
      <w:r>
        <w:rPr>
          <w:lang w:val="png_PG" w:bidi="png_PG"/>
        </w:rPr>
      </w:r>
      <w:r>
        <w:rPr>
          <w:lang w:val="png_PG" w:bidi="png_PG"/>
        </w:rPr>
        <w:t>Harim gut tok i stap insait wanpela taim, stat wantaim isi wan long yupela i ken klia long tok ol i tanim na raitim long en.</w:t>
      </w:r>
    </w:p>
    <w:p>
      <w:pPr/>
      <w:r>
        <w:rPr>
          <w:lang w:val="png_PG" w:bidi="png_PG"/>
        </w:rPr>
      </w:r>
      <w:r>
        <w:rPr>
          <w:lang w:val="png_PG" w:bidi="png_PG"/>
        </w:rPr>
        <w:t xml:space="preserve">Long monin taim tru, </w:t>
      </w:r>
      <w:r>
        <w:rPr>
          <w:b/>
          <w:lang w:val="png_PG" w:bidi="png_PG"/>
        </w:rPr>
        <w:t>ol pris husait i go pas</w:t>
      </w:r>
      <w:r>
        <w:rPr>
          <w:lang w:val="png_PG" w:bidi="png_PG"/>
        </w:rPr>
        <w:t xml:space="preserve">, </w:t>
      </w:r>
      <w:r>
        <w:rPr>
          <w:b/>
          <w:lang w:val="png_PG" w:bidi="png_PG"/>
        </w:rPr>
        <w:t>ol heman</w:t>
      </w:r>
      <w:r>
        <w:rPr>
          <w:lang w:val="png_PG" w:bidi="png_PG"/>
        </w:rPr>
        <w:t xml:space="preserve"> na </w:t>
      </w:r>
      <w:r>
        <w:rPr>
          <w:b/>
          <w:lang w:val="png_PG" w:bidi="png_PG"/>
        </w:rPr>
        <w:t>saveman bilong lo</w:t>
      </w:r>
      <w:r>
        <w:rPr>
          <w:lang w:val="png_PG" w:bidi="png_PG"/>
        </w:rPr>
        <w:t xml:space="preserve"> i bung wantaim long diskasim wanem narapela samting gen long mekim. Em ol dispela group man i kamapim dispela </w:t>
      </w:r>
      <w:r>
        <w:rPr>
          <w:b/>
          <w:lang w:val="png_PG" w:bidi="png_PG"/>
        </w:rPr>
        <w:t>kaunsil</w:t>
      </w:r>
      <w:r>
        <w:rPr>
          <w:lang w:val="png_PG" w:bidi="png_PG"/>
        </w:rPr>
        <w:t>, bikpela kaunsil bilong ol Juda. Usim ol sem wod long ol dispela grup man olsem yupela bin yusim long ol pastaim stori, na tingim gut olsem ol dispela wod i stap insait long bikpela wod list.</w:t>
      </w:r>
    </w:p>
    <w:p>
      <w:pPr/>
      <w:r>
        <w:rPr>
          <w:lang w:val="png_PG" w:bidi="png_PG"/>
        </w:rPr>
      </w:r>
      <w:r>
        <w:rPr>
          <w:lang w:val="png_PG" w:bidi="png_PG"/>
        </w:rPr>
        <w:t xml:space="preserve">Ol man bilong dispela kaunsil i kisim Jisas i go long Pailat, em </w:t>
      </w:r>
      <w:r>
        <w:rPr>
          <w:b/>
          <w:lang w:val="png_PG" w:bidi="png_PG"/>
        </w:rPr>
        <w:t>kiap bilong Roman</w:t>
      </w:r>
      <w:r>
        <w:rPr>
          <w:lang w:val="png_PG" w:bidi="png_PG"/>
        </w:rPr>
        <w:t>. Long dispela taim, Israel em ples graun bilong ol Juda na Roman kantri o kingdom bin lukautim. Hetman bilong Roman o king, em i makim ol kiap long lukautim ol liklik hap eria bilong dispela graun aninit long lukautim bilong en. Pailat i lukautim dispela eria bilong ol Juda i stap long en.</w:t>
      </w:r>
    </w:p>
    <w:p>
      <w:pPr/>
      <w:r>
        <w:rPr>
          <w:lang w:val="png_PG" w:bidi="png_PG"/>
        </w:rPr>
      </w:r>
      <w:r>
        <w:rPr>
          <w:lang w:val="png_PG" w:bidi="png_PG"/>
        </w:rPr>
        <w:t xml:space="preserve">Mak i tokim yumi olsem, em kastom lo bilong dispela taim bilong mekim kaikai bilong tingim </w:t>
      </w:r>
      <w:r>
        <w:rPr>
          <w:b/>
          <w:lang w:val="png_PG" w:bidi="png_PG"/>
        </w:rPr>
        <w:t>Dei God i Larim Israel i Stap Gut long Isip,</w:t>
      </w:r>
      <w:r>
        <w:rPr>
          <w:lang w:val="png_PG" w:bidi="png_PG"/>
        </w:rPr>
        <w:t xml:space="preserve"> o </w:t>
      </w:r>
      <w:r>
        <w:rPr>
          <w:b/>
          <w:lang w:val="png_PG" w:bidi="png_PG"/>
        </w:rPr>
        <w:t>bikpela dei bilong lotu</w:t>
      </w:r>
      <w:r>
        <w:rPr>
          <w:lang w:val="png_PG" w:bidi="png_PG"/>
        </w:rPr>
        <w:t xml:space="preserve"> long lusim wanpela kalabus man i go long ol manmeri Juda. Dispela taim bilong mekim kaikai bilong tingim </w:t>
      </w:r>
      <w:r>
        <w:rPr>
          <w:b/>
          <w:lang w:val="png_PG" w:bidi="png_PG"/>
        </w:rPr>
        <w:t>Dei God i Larim Israel i Stap Gut long Isip,</w:t>
      </w:r>
      <w:r>
        <w:rPr>
          <w:lang w:val="png_PG" w:bidi="png_PG"/>
        </w:rPr>
        <w:t xml:space="preserve"> em i save kamap insait long 7 o 8-pela dei bilong amamas. Sampela Baibel i usim nem bilong en stret-</w:t>
      </w:r>
      <w:r>
        <w:rPr>
          <w:b/>
          <w:lang w:val="png_PG" w:bidi="png_PG"/>
        </w:rPr>
        <w:t>Pasova</w:t>
      </w:r>
      <w:r>
        <w:rPr>
          <w:lang w:val="png_PG" w:bidi="png_PG"/>
        </w:rPr>
        <w:t xml:space="preserve">-na sampela i usim tasol olsem, bikpela dei bilong lotu, o bikpela dei bilong bung kaikai. Yupela i ken usim wanem kain tok yupela i laikim long en, tasol usim tok em inap long helpim ol manmeri i ken save gut dispela stori klia. Sapos yupela i usim dispela tok </w:t>
      </w:r>
      <w:r>
        <w:rPr>
          <w:b/>
          <w:lang w:val="png_PG" w:bidi="png_PG"/>
        </w:rPr>
        <w:t>Pasova</w:t>
      </w:r>
      <w:r>
        <w:rPr>
          <w:lang w:val="png_PG" w:bidi="png_PG"/>
        </w:rPr>
        <w:t xml:space="preserve">, usim dispela tok yupela bin usim long pastaim stori, na tingim gut olsem, dispela wod </w:t>
      </w:r>
      <w:r>
        <w:rPr>
          <w:b/>
          <w:lang w:val="png_PG" w:bidi="png_PG"/>
        </w:rPr>
        <w:t>Pasova</w:t>
      </w:r>
      <w:r>
        <w:rPr>
          <w:lang w:val="png_PG" w:bidi="png_PG"/>
        </w:rPr>
        <w:t xml:space="preserve"> i stap insait long bikpela wod list.</w:t>
      </w:r>
    </w:p>
    <w:p>
      <w:pPr/>
      <w:r>
        <w:rPr>
          <w:lang w:val="png_PG" w:bidi="png_PG"/>
        </w:rPr>
      </w:r>
      <w:r>
        <w:rPr>
          <w:lang w:val="png_PG" w:bidi="png_PG"/>
        </w:rPr>
        <w:t xml:space="preserve">Barabas em wanpela kalabus man i stap long haus kalabus bilong Roman, bikos em wanpela </w:t>
      </w:r>
      <w:r>
        <w:rPr>
          <w:b/>
          <w:lang w:val="png_PG" w:bidi="png_PG"/>
        </w:rPr>
        <w:t>man bilong daunim gavaman,</w:t>
      </w:r>
      <w:r>
        <w:rPr>
          <w:lang w:val="png_PG" w:bidi="png_PG"/>
        </w:rPr>
        <w:t xml:space="preserve"> o </w:t>
      </w:r>
      <w:r>
        <w:rPr>
          <w:b/>
          <w:lang w:val="png_PG" w:bidi="png_PG"/>
        </w:rPr>
        <w:t>man bilong pait wantaim gavaman.</w:t>
      </w:r>
      <w:r>
        <w:rPr>
          <w:lang w:val="png_PG" w:bidi="png_PG"/>
        </w:rPr>
        <w:t xml:space="preserve"> Barabas em wanpela grup memba bilong ol man husait i traim long putim i go daun Roman gavaman. Long wanpela taim bilong putim dispela gavaman i go daun, Barabas bin kilim wanpela man.</w:t>
      </w:r>
    </w:p>
    <w:p>
      <w:pPr/>
      <w:r>
        <w:rPr>
          <w:lang w:val="png_PG" w:bidi="png_PG"/>
        </w:rPr>
      </w:r>
      <w:r>
        <w:rPr>
          <w:lang w:val="png_PG" w:bidi="png_PG"/>
        </w:rPr>
        <w:t xml:space="preserve">Pailat i askim Jisas olsem, "Yu </w:t>
      </w:r>
      <w:r>
        <w:rPr>
          <w:b/>
          <w:lang w:val="png_PG" w:bidi="png_PG"/>
        </w:rPr>
        <w:t>king bilong ol Juda,</w:t>
      </w:r>
      <w:r>
        <w:rPr>
          <w:lang w:val="png_PG" w:bidi="png_PG"/>
        </w:rPr>
        <w:t xml:space="preserve"> a?" Ol manmeri Juda, em ol wanpela grup manmeri, ol bin kamap long tumbuna bilong Abraham. Planti bilong ol bin stap long dispela hap graun ol i kolim olsem Israel, long wankain eria long nau taim-kantri Israel. Bikos ol Roman gavaman bin lukautim planti hap bilong dispela graun wantaim Israel, em i no gutpela samting long kamap king kisim ples bilong Roman king. Em olsem tasol, ol manmeri Juda bin wet long wanpela Mesaia, ol bin tingting i stap long em bai i kamap king, na helpim ol long pasin nogut ol narapela gavaman i save mekim long ol. Plen bilong God long Mesaia em i olsem, em bai i lukautim ol manmeri tru bilong God, na mekim ol manmeri bilong God i ken bihainim God. Jisas i tok olsem, em wanpela king-em i Mesaia-tasol em i no dispela kain king, Pailat i wok long askim long en.</w:t>
      </w:r>
    </w:p>
    <w:p>
      <w:pPr/>
      <w:r>
        <w:rPr>
          <w:lang w:val="png_PG" w:bidi="png_PG"/>
        </w:rPr>
      </w:r>
      <w:r>
        <w:rPr>
          <w:lang w:val="png_PG" w:bidi="png_PG"/>
        </w:rPr>
        <w:t xml:space="preserve">Ol bikpela lain manmeri i askim Pailat long </w:t>
      </w:r>
      <w:r>
        <w:rPr>
          <w:b/>
          <w:lang w:val="png_PG" w:bidi="png_PG"/>
        </w:rPr>
        <w:t>nilim Jisas long diwai kros.</w:t>
      </w:r>
      <w:r>
        <w:rPr>
          <w:lang w:val="png_PG" w:bidi="png_PG"/>
        </w:rPr>
        <w:t xml:space="preserve"> Nilim man long diwai kros, em wanpela pasin em i nogut tru bilong kilim man long taim bilong Jisas. Oltaim ol soldia i save wipim ol man i nogat strong, bihain ol i nilim han na lek bilong ol long tupela hap palan diwai olsem </w:t>
      </w:r>
      <w:r>
        <w:rPr>
          <w:b/>
          <w:lang w:val="png_PG" w:bidi="png_PG"/>
        </w:rPr>
        <w:t>diwai kros.</w:t>
      </w:r>
      <w:r>
        <w:rPr>
          <w:lang w:val="png_PG" w:bidi="png_PG"/>
        </w:rPr>
        <w:t xml:space="preserve"> Ol soldia i sanapim dispela diwai kros i go antap, na ol dispela man ol i hangamap long dispela diwai kros wantaim pen inap sampela aua, na ol i save dai. Dispela tok </w:t>
      </w:r>
      <w:r>
        <w:rPr>
          <w:b/>
          <w:lang w:val="png_PG" w:bidi="png_PG"/>
        </w:rPr>
        <w:t>nilim man</w:t>
      </w:r>
      <w:r>
        <w:rPr>
          <w:lang w:val="png_PG" w:bidi="png_PG"/>
        </w:rPr>
        <w:t xml:space="preserve"> na </w:t>
      </w:r>
      <w:r>
        <w:rPr>
          <w:b/>
          <w:lang w:val="png_PG" w:bidi="png_PG"/>
        </w:rPr>
        <w:t>diwai kros</w:t>
      </w:r>
      <w:r>
        <w:rPr>
          <w:lang w:val="png_PG" w:bidi="png_PG"/>
        </w:rPr>
        <w:t xml:space="preserve"> i stap insait long bikpela wod list.</w:t>
      </w:r>
    </w:p>
    <w:p>
      <w:pPr/>
      <w:r>
        <w:rPr>
          <w:lang w:val="png_PG" w:bidi="png_PG"/>
        </w:rPr>
      </w:r>
      <w:r>
        <w:rPr>
          <w:lang w:val="png_PG" w:bidi="png_PG"/>
        </w:rPr>
        <w:t xml:space="preserve">Ol soldia </w:t>
      </w:r>
      <w:r>
        <w:rPr>
          <w:b/>
          <w:lang w:val="png_PG" w:bidi="png_PG"/>
        </w:rPr>
        <w:t>wipim</w:t>
      </w:r>
      <w:r>
        <w:rPr>
          <w:lang w:val="png_PG" w:bidi="png_PG"/>
        </w:rPr>
        <w:t xml:space="preserve"> Jisas. Dispela i minim olsem, ol i pasim dispela man long wanpela pos, brukim na rausim olgeta klos bilong en, na paitim em planti taim wantaim wip ol bin mekim long skin bilong animol, dispela wip i gat klas, waya na ol bun ol bin pasim long en. Sampela taim ol manmeri inap long lukim ol hul i stap insait long skin bilong man, bihain long ol i wipim em. Sampela taim ol man i save dai long wipim ol.</w:t>
      </w:r>
    </w:p>
    <w:p>
      <w:pPr/>
      <w:r>
        <w:rPr>
          <w:lang w:val="png_PG" w:bidi="png_PG"/>
        </w:rPr>
      </w:r>
      <w:r>
        <w:rPr>
          <w:lang w:val="png_PG" w:bidi="png_PG"/>
        </w:rPr>
        <w:t xml:space="preserve">Pailat i </w:t>
      </w:r>
      <w:r>
        <w:rPr>
          <w:b/>
          <w:lang w:val="png_PG" w:bidi="png_PG"/>
        </w:rPr>
        <w:t>givim Jisas i go long ol long kilim em na nilim em long diwai kros</w:t>
      </w:r>
      <w:r>
        <w:rPr>
          <w:lang w:val="png_PG" w:bidi="png_PG"/>
        </w:rPr>
        <w:t>, i minim olsem, Pailat givim Jisas i go long han bilong ol soldia long kilim em na nilim em long diwai kros.</w:t>
      </w:r>
      <w:r>
        <w:rPr>
          <w:lang w:val="png_PG" w:bidi="png_PG"/>
        </w:rPr>
      </w:r>
      <w:r>
        <w:rPr>
          <w:lang w:val="png_PG" w:bidi="png_PG"/>
        </w:rPr>
      </w:r>
    </w:p>
    <w:p>
      <w:pPr/>
      <w:r>
        <w:rPr>
          <w:lang w:val="png_PG" w:bidi="png_PG"/>
        </w:rPr>
      </w:r>
    </w:p>
    <w:p>
      <w:pPr>
        <w:pStyle w:val="Heading2"/>
      </w:pPr>
      <w:r>
        <w:rPr>
          <w:lang w:val="png_PG" w:bidi="png_PG"/>
        </w:rPr>
        <w:t>Mak 15:1–15</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322">
        <w:r>
          <w:rPr>
            <w:lang w:val="png_PG" w:bidi="png_PG"/>
          </w:rPr>
          <w:rPr>
            <w:color w:val="0000EE"/>
            <w:u w:val="single"/>
          </w:rPr>
          <w:t>Harim na putim long tingting na bel</w:t>
        </w:r>
      </w:hyperlink>
      <w:r>
        <w:rPr>
          <w:lang w:val="png_PG" w:bidi="png_PG"/>
        </w:rPr>
        <w:t xml:space="preserve"> (598 KB)</w:t>
      </w:r>
      <w:r>
        <w:rPr>
          <w:lang w:val="png_PG" w:bidi="png_PG"/>
        </w:rPr>
      </w:r>
    </w:p>
    <w:p>
      <w:pPr>
        <w:pStyle w:val="ListBullet"/>
        <w:spacing w:line="240" w:lineRule="auto"/>
        <w:ind w:left="720"/>
      </w:pPr>
      <w:r>
        <w:rPr>
          <w:lang w:val="png_PG" w:bidi="png_PG"/>
        </w:rPr>
      </w:r>
      <w:hyperlink r:id="rId323">
        <w:r>
          <w:rPr>
            <w:lang w:val="png_PG" w:bidi="png_PG"/>
          </w:rPr>
          <w:rPr>
            <w:color w:val="0000EE"/>
            <w:u w:val="single"/>
          </w:rPr>
          <w:t>Save long taim na ples we stori i kamap long en</w:t>
        </w:r>
      </w:hyperlink>
      <w:r>
        <w:rPr>
          <w:lang w:val="png_PG" w:bidi="png_PG"/>
        </w:rPr>
        <w:t xml:space="preserve"> (6.1 MB)</w:t>
      </w:r>
      <w:r>
        <w:rPr>
          <w:lang w:val="png_PG" w:bidi="png_PG"/>
        </w:rPr>
      </w:r>
    </w:p>
    <w:p>
      <w:pPr>
        <w:pStyle w:val="ListBullet"/>
        <w:spacing w:line="240" w:lineRule="auto"/>
        <w:ind w:left="720"/>
      </w:pPr>
      <w:r>
        <w:rPr>
          <w:lang w:val="png_PG" w:bidi="png_PG"/>
        </w:rPr>
      </w:r>
      <w:hyperlink r:id="rId324">
        <w:r>
          <w:rPr>
            <w:lang w:val="png_PG" w:bidi="png_PG"/>
          </w:rPr>
          <w:rPr>
            <w:color w:val="0000EE"/>
            <w:u w:val="single"/>
          </w:rPr>
          <w:t>Save gut long wanwan Hap bilong Stori</w:t>
        </w:r>
      </w:hyperlink>
      <w:r>
        <w:rPr>
          <w:lang w:val="png_PG" w:bidi="png_PG"/>
        </w:rPr>
        <w:t xml:space="preserve"> (4.8 MB)</w:t>
      </w:r>
      <w:r>
        <w:rPr>
          <w:lang w:val="png_PG" w:bidi="png_PG"/>
        </w:rPr>
      </w:r>
    </w:p>
    <w:p>
      <w:pPr>
        <w:pStyle w:val="ListBullet"/>
        <w:spacing w:line="240" w:lineRule="auto"/>
        <w:ind w:left="720"/>
      </w:pPr>
      <w:r>
        <w:rPr>
          <w:lang w:val="png_PG" w:bidi="png_PG"/>
        </w:rPr>
      </w:r>
      <w:hyperlink r:id="rId325">
        <w:r>
          <w:rPr>
            <w:lang w:val="png_PG" w:bidi="png_PG"/>
          </w:rPr>
          <w:rPr>
            <w:color w:val="0000EE"/>
            <w:u w:val="single"/>
          </w:rPr>
          <w:t>Putim yu yet insait long stori</w:t>
        </w:r>
      </w:hyperlink>
      <w:r>
        <w:rPr>
          <w:lang w:val="png_PG" w:bidi="png_PG"/>
        </w:rPr>
        <w:t xml:space="preserve"> (3.9 MB)</w:t>
      </w:r>
      <w:r>
        <w:rPr>
          <w:lang w:val="png_PG" w:bidi="png_PG"/>
        </w:rPr>
      </w:r>
    </w:p>
    <w:p>
      <w:pPr>
        <w:pStyle w:val="ListBullet"/>
        <w:spacing w:line="240" w:lineRule="auto"/>
        <w:ind w:left="720"/>
      </w:pPr>
      <w:r>
        <w:rPr>
          <w:lang w:val="png_PG" w:bidi="png_PG"/>
        </w:rPr>
      </w:r>
      <w:hyperlink r:id="rId326">
        <w:r>
          <w:rPr>
            <w:lang w:val="png_PG" w:bidi="png_PG"/>
          </w:rPr>
          <w:rPr>
            <w:color w:val="0000EE"/>
            <w:u w:val="single"/>
          </w:rPr>
          <w:t>Save gut long ol samting we i no klia</w:t>
        </w:r>
      </w:hyperlink>
      <w:r>
        <w:rPr>
          <w:lang w:val="png_PG" w:bidi="png_PG"/>
        </w:rPr>
        <w:t xml:space="preserve"> (3.2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15:16–32</w:t>
      </w:r>
      <w:r>
        <w:rPr>
          <w:lang w:val="png_PG" w:bidi="png_PG"/>
        </w:rPr>
      </w:r>
    </w:p>
    <w:p>
      <w:pPr>
        <w:pStyle w:val="Heading3"/>
      </w:pPr>
      <w:r>
        <w:rPr>
          <w:lang w:val="png_PG" w:bidi="png_PG"/>
        </w:rPr>
        <w:t>Harim na putim long tingting na bel</w:t>
      </w:r>
      <w:r>
        <w:rPr>
          <w:lang w:val="png_PG" w:bidi="png_PG"/>
        </w:rPr>
        <w:t>None</w:t>
      </w:r>
    </w:p>
    <w:p>
      <w:pPr>
        <w:pStyle w:val="Heading3"/>
      </w:pPr>
      <w:r>
        <w:rPr>
          <w:lang w:val="png_PG" w:bidi="png_PG"/>
        </w:rPr>
        <w:t>Save long taim na ples we stori i kamap long en</w:t>
      </w:r>
      <w:r>
        <w:rPr>
          <w:lang w:val="png_PG" w:bidi="png_PG"/>
        </w:rPr>
      </w:r>
    </w:p>
    <w:p>
      <w:pPr/>
      <w:r>
        <w:rPr>
          <w:lang w:val="png_PG" w:bidi="png_PG"/>
        </w:rPr>
      </w:r>
      <w:r>
        <w:rPr>
          <w:lang w:val="png_PG" w:bidi="png_PG"/>
        </w:rPr>
        <w:t>STRETIM WANWAN HAP BILONG STORI</w:t>
      </w:r>
    </w:p>
    <w:p>
      <w:pPr/>
      <w:r>
        <w:rPr>
          <w:lang w:val="png_PG" w:bidi="png_PG"/>
        </w:rPr>
      </w:r>
      <w:r>
        <w:rPr>
          <w:lang w:val="png_PG" w:bidi="png_PG"/>
        </w:rPr>
        <w:t>Mak 15:16–32</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Dispela stori i stat bihain tru long ol soldia i wipim Jisas. Ating ol i mas kisim em i go long wanpela banis insait long haus bilong kiap klostu long hap ol soldia i stap long en. Sampela moa soldia ol i no bilong Juda, ol i save kam wantaim kiap Pailat long Bikpela Dei Bilong Lotu long helpim lukautim Jerusalem. Planti ol manmeri Juda bin stap long Jerusalem long Dispela Bikpela Dei Bilong Lotu, na sampela taim ol manmeri Juda i save kirapim pait wantaim ol gavaman. Long dispela as, wanpela liklik grup bilong ol soldia-mak long 200 i go inap long 600 ol man-ol i stap long banis bilong haus bilong kiap. Ating ol soldia bin pilim hevi bikos samting nogut bai i kamap long Jerusalem long taim bilong mekim bikpela kaikai bilong tingim Dei God i Larim Israel i Stap Gut long Isip.</w:t>
      </w:r>
    </w:p>
    <w:p>
      <w:pPr/>
      <w:r>
        <w:rPr>
          <w:lang w:val="png_PG" w:bidi="png_PG"/>
        </w:rPr>
      </w:r>
      <w:r>
        <w:rPr>
          <w:lang w:val="png_PG" w:bidi="png_PG"/>
        </w:rPr>
        <w:t>Ating Jisas i wok long lusim blut na em i nogat strong long taim ol bin wipim em. Ol dispela soldia i save pinis long Jisas i bin tok olsem, em i king bilong ol Juda. Ol soldia i tok bilas long em na giaman long givim biknem long em olsem king. Ol dispela liklik grup soldia i putim wanpela retpela klos long Jisas-dispela em kala bilong kamap king-ating em mas olpela retpela-kala klos o hap laplap. Ol bin samapim ol han bilong diwai i gat nil na wokim raun samting olsem hat bilong king, na putim antap long het bilong Jisas. Ol i kolim raun samting i gat nil olsem wanpela hat bilong king. Na bihain ol soldia i tok bilas long Jisas. Ol i singaut na tok olsem, "Gut dei, o biknem i go long yu, king bilong ol Juda!" long wankain wei olsem ol bin putim klos long Roman king. Ol soldia i paitim het bilong Jisas wantaim wanpela stik, ol i spet long em, na ol i brukim skru na mekim ol giaman pasin bilong givim biknem long em. Long spetim, em wanpela pasin nogut tru long bagarapim man long wei na pasin bilong Jisas. Orait bihain ol soldia i rausim retpela klos na putim klos bilong Jisas gen long em.</w:t>
      </w:r>
    </w:p>
    <w:p>
      <w:pPr/>
      <w:r>
        <w:rPr>
          <w:lang w:val="png_PG" w:bidi="png_PG"/>
        </w:rPr>
      </w:r>
      <w:r>
        <w:rPr>
          <w:lang w:val="png_PG" w:bidi="png_PG"/>
        </w:rPr>
        <w:t>Stop long hia na soim trensleisen grup bilong yu wanpela piksa bilong pepol, o retpela klos, na wanpela piksa bilong stik inap long usim long paitim man.</w:t>
      </w:r>
    </w:p>
    <w:p>
      <w:pPr/>
      <w:r>
        <w:rPr>
          <w:lang w:val="png_PG" w:bidi="png_PG"/>
        </w:rPr>
      </w:r>
      <w:r>
        <w:rPr>
          <w:lang w:val="png_PG" w:bidi="png_PG"/>
        </w:rPr>
        <w:t>Stop long hia na diskas olsem trensleisen grup: Long wei na pasin bilong yupela, ol manmeri i save mekim nogut long arapela manmeri olsem wanem? Insait long dispela stori, ol paitim Jisas na spet long em. Na tu ol i tok pilai long em na mekim giaman pasin long em olsem em i king. Ol manmeri i save mekim wanem long wei na pasin bilong yupela?</w:t>
      </w:r>
    </w:p>
    <w:p>
      <w:pPr/>
      <w:r>
        <w:rPr>
          <w:lang w:val="png_PG" w:bidi="png_PG"/>
        </w:rPr>
      </w:r>
      <w:r>
        <w:rPr>
          <w:lang w:val="png_PG" w:bidi="png_PG"/>
        </w:rPr>
        <w:t>Oltaim wanpela soldia bilong givim koman, na 4-pela soldia bilong kilim man i save kisim kalabus man i go namel bilong siti, na i go long ples bilong kilim man i dai. Dispela kalabus man bai i karim hap palan diwai bilong nilim diwai kros, taim em i wokabaut i go long ples bilong kilim man i dai. Dispela ples bilong kilim man i stap autsait long banis bilong siti Jerusalem, ating em i stap long sait bilong rot.</w:t>
      </w:r>
    </w:p>
    <w:p>
      <w:pPr/>
      <w:r>
        <w:rPr>
          <w:lang w:val="png_PG" w:bidi="png_PG"/>
        </w:rPr>
      </w:r>
      <w:r>
        <w:rPr>
          <w:lang w:val="png_PG" w:bidi="png_PG"/>
        </w:rPr>
        <w:t>Stop long hia na soim trensleisen grup wanpela piksa bilong diwai kros na makim i go long sotpela hap diwai ol i nilim na mekim diwai kros long en.</w:t>
      </w:r>
    </w:p>
    <w:p>
      <w:pPr/>
      <w:r>
        <w:rPr>
          <w:lang w:val="png_PG" w:bidi="png_PG"/>
        </w:rPr>
      </w:r>
      <w:r>
        <w:rPr>
          <w:lang w:val="png_PG" w:bidi="png_PG"/>
        </w:rPr>
        <w:t>Ol soldia i karim wanpela sain, o putim wanpela sain long kalabus man wantaim nem bilong wanem rong em bin mekim, ol i raitm antap long en. Jisas bin i gat sain i tok olsem, "King bilong ol Juda" long soim olsem, ol bin kilim em na tok olsem em wanpela king.</w:t>
      </w:r>
    </w:p>
    <w:p>
      <w:pPr/>
      <w:r>
        <w:rPr>
          <w:lang w:val="png_PG" w:bidi="png_PG"/>
        </w:rPr>
      </w:r>
      <w:r>
        <w:rPr>
          <w:lang w:val="png_PG" w:bidi="png_PG"/>
        </w:rPr>
        <w:t>Jisa i nogat strong tru bihain long ol i wipim em, na em i no inap long karim diwai kros bilong en long dispela longpela hap. Taim Jisas i wokabaut i go long ples bilong ol bai i kilim em, sem taim wanpela man long kantri sait i kam insait long taun Jerusalem. Nem bilong en Saimon. Saimon em wanpela man Juda i save stap, o em i kam long Jerusalem long taim bilong mekim kaikai bilong tingim Dei God i Larim Israel i Stap Gut long Isip, tasol em man long taun Sairin, wanpela siti i stap long hap bilong not long Afrika. Ol manmeri bilong Mak, ol i mas save pinis Saimon na ol pikinini man bilong en, bikos Mak i tokim yumi olsem, Saimon em papa bilong Aleksander na Rufus.</w:t>
      </w:r>
    </w:p>
    <w:p>
      <w:pPr/>
      <w:r>
        <w:rPr>
          <w:lang w:val="png_PG" w:bidi="png_PG"/>
        </w:rPr>
      </w:r>
      <w:r>
        <w:rPr>
          <w:lang w:val="png_PG" w:bidi="png_PG"/>
        </w:rPr>
        <w:t>Em kastom lo insait long tumbuna pasin bilong ol Juda long ol meri Juda long givim wain ol i bin tanim wantaim marasin, wanpela spesol wara bilong wanpela diwai, em long helpim kalabus man daunim pen bilong kilim em na nilim em. Mak i no tokim yumi husait i givim Jisas dispela wain. Tasol Jisas i no dring dispela wain ol i bin tanim wantaim marasin, long wanem em laik karim olgeta pen bilong diwai kros.</w:t>
      </w:r>
    </w:p>
    <w:p>
      <w:pPr/>
      <w:r>
        <w:rPr>
          <w:lang w:val="png_PG" w:bidi="png_PG"/>
        </w:rPr>
      </w:r>
      <w:r>
        <w:rPr>
          <w:lang w:val="png_PG" w:bidi="png_PG"/>
        </w:rPr>
        <w:t>Mak i no go insait tru na tokim dispela stori hau ol Roman i save nilim ol kalabus man bilong ol. Ating ol manmeri long taim bilong en, ol bin save gut pinis wei bilong nilim kalabus man. Oltaim ol Roman i save brukim na rausim klos bilong ol kalabus man bilong ol long stap nating nogat klos. Ol manmeri Juda i no save laikim ol kalabus man long ol bai i kilim ol nogat klos long skin, olsem na sampela taim ol Roman soldia i save larim ol kalabus man bilong ol long werim wanpela klos bilong raunim long lek bilong ol. Yumi i no save Jisas bin werim wanpela bilong dispela klos, o nogat. Ol soldia i opim tupela han i go kam long ol bai nilim, o taitim tupela han bilong ol, long sotpela palan ol i nilim i kam i go long en. Ating ol i mas nilim nil i go insait tru long han bilong ol dispela man. Ol i apim dispela sotpela palan, ol i nilim long bikpela post i go antap we ol bin planim pinis insait long graun. Na bihain ol i nilim tupela lek long dispela pos. Ating tupela lek ol i nilim wantaim wanpela longpela nil. Em mas i gat wanpela hap palan i go antap long namel bilong pos long sapotim dispela bodi. Ol kalabus man i save dai long sotwin taim ol i traim hat long pulim win. Ol bin wipim ol na blut bilong ol i pinis na nogat strong bilong ol, olsem na dispela wei bilong kilim kalabus man i save kisim sampela aua long mekim dispela wok.</w:t>
      </w:r>
    </w:p>
    <w:p>
      <w:pPr/>
      <w:r>
        <w:rPr>
          <w:lang w:val="png_PG" w:bidi="png_PG"/>
        </w:rPr>
      </w:r>
      <w:r>
        <w:rPr>
          <w:lang w:val="png_PG" w:bidi="png_PG"/>
        </w:rPr>
        <w:t>Longpela bilong dispela diwai kros i go antap, em bai inap long mak olsem longpela bilong wanpela man, tasol long Jisas, ating em bai i go antap liklik longpela bilong en inap long ol manmeri i ken lukim em. Ol hetman bilong lotu i tok bilas long Jisas, na tokim em long "lusim diwai kros na kam daun." Dispela haptok i minim olsem, diwai kros bilong en i go antap tumas liklik long ol arapela.</w:t>
      </w:r>
    </w:p>
    <w:p>
      <w:pPr/>
      <w:r>
        <w:rPr>
          <w:lang w:val="png_PG" w:bidi="png_PG"/>
        </w:rPr>
      </w:r>
      <w:r>
        <w:rPr>
          <w:lang w:val="png_PG" w:bidi="png_PG"/>
        </w:rPr>
        <w:t>Ol Roman i tok orait long ol soldia bilong kilim man long kisim ol kago samting bilong dispela man ol i kilim em. Kago samting bilong Jisas, em klos bilong en tasol. Ating em mas i gat klos bilong werim insait na bilong werim antap, na bilong karampim het. Ol soldia i pilai satu, o tromoi ol stik long graun, long makim husait bai i kisim wanem wanem samting bilong Jisas.</w:t>
      </w:r>
    </w:p>
    <w:p>
      <w:pPr/>
      <w:r>
        <w:rPr>
          <w:lang w:val="png_PG" w:bidi="png_PG"/>
        </w:rPr>
      </w:r>
      <w:r>
        <w:rPr>
          <w:lang w:val="png_PG" w:bidi="png_PG"/>
        </w:rPr>
        <w:t>Stop long hia na soim trensleisen grup wanpela piksa bilong ol i pilai satu.</w:t>
      </w:r>
    </w:p>
    <w:p>
      <w:pPr/>
      <w:r>
        <w:rPr>
          <w:lang w:val="png_PG" w:bidi="png_PG"/>
        </w:rPr>
      </w:r>
      <w:r>
        <w:rPr>
          <w:lang w:val="png_PG" w:bidi="png_PG"/>
        </w:rPr>
        <w:t>Stop long hia na diskas olsem trensleisen grup: Long wei na pasin bilong yupela, ol manmeri i save putim ol man long kisim sem, o pilim nogut olsem wanem? Wanem kain ol samting ol manmeri i save mekim long givim sem long ol?</w:t>
      </w:r>
    </w:p>
    <w:p>
      <w:pPr/>
      <w:r>
        <w:rPr>
          <w:lang w:val="png_PG" w:bidi="png_PG"/>
        </w:rPr>
      </w:r>
      <w:r>
        <w:rPr>
          <w:lang w:val="png_PG" w:bidi="png_PG"/>
        </w:rPr>
        <w:t>Mak i tokim yumi olsem, ol soldia i nilim Jisas long 9 kilok long moningtaim, o long taim bilong Juda, em long namba 3 hap bilong moning aua." Dispela i no i go wantaim taim bilong arapela gospel buk insait long stori bilong nilim Jisas, o wantaim stori bilong Mak em yet. Dispela taim ol i makim, ating em wanpela tingting bin kam bihain long ol man husait i raitim gen buk bilong Mak, o ol bin tingim na skelim dispela taim olsem, ol bin kilim Jisas.</w:t>
      </w:r>
    </w:p>
    <w:p>
      <w:pPr/>
      <w:r>
        <w:rPr>
          <w:lang w:val="png_PG" w:bidi="png_PG"/>
        </w:rPr>
      </w:r>
      <w:r>
        <w:rPr>
          <w:lang w:val="png_PG" w:bidi="png_PG"/>
        </w:rPr>
        <w:t>Ol soldia i putim sain long palan antap long het bilong en olsem-"King bilong ol Juda"-na Jisas bin werim. Na tu ol soldia i hangamapim tupela man bilong pait na stil long diwai kros. Wanpela long hansut bilong em, na wanpela long hankais. Ol i tok klia long dispela tupela man olsem "raskol" o "stil man" Ol Roman i no save kilim ol manmeri husait i save stil, olsem na minin tru bilong dispela tok, ol i mekim klia em i olsem, dispela tupela man, tupela man tu bilong pait wantaim gavaman na tupela i save traim long putim gavaman i go daun.</w:t>
      </w:r>
    </w:p>
    <w:p>
      <w:pPr/>
      <w:r>
        <w:rPr>
          <w:lang w:val="png_PG" w:bidi="png_PG"/>
        </w:rPr>
      </w:r>
      <w:r>
        <w:rPr>
          <w:lang w:val="png_PG" w:bidi="png_PG"/>
        </w:rPr>
        <w:t>Sampela ol manmeri i wokabaut abrusim Jisas na tanim het bilong ol, o sakim het bilong ol long wei bilong tok nogut long Jisas. Na ol i tok olsem, "Yu man bilong brukim tempel na wokim gen long tripela dei tasol." Ating ol dispela manmeri bin stap insait long rum long dispela nait bipo long stap wantaim ol kaunsil, o ol bin harim wanem ol giaman witnes bin tok long Jisas. Na tu ol manmeri i tok olsem, "Nau yu helpim yu yet na lusim diwai kros na kam daun."</w:t>
      </w:r>
    </w:p>
    <w:p>
      <w:pPr/>
      <w:r>
        <w:rPr>
          <w:lang w:val="png_PG" w:bidi="png_PG"/>
        </w:rPr>
      </w:r>
      <w:r>
        <w:rPr>
          <w:lang w:val="png_PG" w:bidi="png_PG"/>
        </w:rPr>
        <w:t>Ol memba bilong kaunsil, ol pris husait i go pas na ol saveman bilong lo i toktok namel long ol yet wantaim narapela kain tok. "Em i bin helpim ol arapela man, tasol em i no inap helpim em yet. Larim dispela "Mesaia," dispela 'King bilong Israel,' em i ken lusim diwai kros na i kam daun, na yumi inap lukim na bilip long em." Ol i minim olsem, Jisas bin helpim ol arapela manmeri long oraitim ol. Dispela haptok i minim olsem, Jisas em inap long helpim ol manmeri long spirit sait bilong bodi, long wanem em i no inap helpim em yet long lusim diwai kros na i kam daun. Ol hetman bilong lotu i kolim Jisas olsem "King bilong Israel" na ol i no kolim olsem "King bilong ol Juda" wankain olsem Pailat bin mekim. Ol Roman i kolim ol manmeri i stap long Israel olsem ol "Juda." Ol manmeri Juda ol yet i save laik long usim nem bilong graun bilong ol, Israel.</w:t>
      </w:r>
    </w:p>
    <w:p>
      <w:pPr/>
      <w:r>
        <w:rPr>
          <w:lang w:val="png_PG" w:bidi="png_PG"/>
        </w:rPr>
      </w:r>
      <w:r>
        <w:rPr>
          <w:lang w:val="png_PG" w:bidi="png_PG"/>
        </w:rPr>
        <w:t>Tupela man i save pait wantaim gavaman, o tupela stil man, ol i hangamapim tupela long diwai kros, wanpela long hansut na narapela long hankais bilong Jisas, tupela tu i tok bilas long em, i minim olsem tupela i mekim tok nogut long Jisas.</w:t>
      </w:r>
      <w:r>
        <w:rPr>
          <w:lang w:val="png_PG" w:bidi="png_PG"/>
        </w:rPr>
      </w:r>
    </w:p>
    <w:p>
      <w:pPr>
        <w:pStyle w:val="Heading3"/>
      </w:pPr>
      <w:r>
        <w:rPr>
          <w:lang w:val="png_PG" w:bidi="png_PG"/>
        </w:rPr>
        <w:t>Save gut long wanwan Hap bilong Stori</w:t>
      </w:r>
      <w:r>
        <w:rPr>
          <w:lang w:val="png_PG" w:bidi="png_PG"/>
        </w:rPr>
      </w:r>
    </w:p>
    <w:p>
      <w:pPr/>
      <w:r>
        <w:rPr>
          <w:lang w:val="png_PG" w:bidi="png_PG"/>
        </w:rPr>
      </w:r>
      <w:r>
        <w:rPr>
          <w:lang w:val="png_PG" w:bidi="png_PG"/>
        </w:rPr>
        <w:t>PAINIM AUT OL WANWAN HAP BILONG STORI</w:t>
      </w:r>
    </w:p>
    <w:p>
      <w:pPr/>
      <w:r>
        <w:rPr>
          <w:lang w:val="png_PG" w:bidi="png_PG"/>
        </w:rPr>
      </w:r>
      <w:r>
        <w:rPr>
          <w:lang w:val="png_PG" w:bidi="png_PG"/>
        </w:rPr>
        <w:t>Mak 15:16–32</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hap taim, yu bai helpim grup long luksave long stori. Yu bai helpim grup long painim ol hap bilong stori, lain ap bilong stori i stap olsem wanem, na ol man husait i stap insait long stori.</w:t>
      </w:r>
    </w:p>
    <w:p>
      <w:pPr/>
      <w:r>
        <w:rPr>
          <w:lang w:val="png_PG" w:bidi="png_PG"/>
        </w:rPr>
      </w:r>
      <w:r>
        <w:rPr>
          <w:lang w:val="png_PG" w:bidi="png_PG"/>
        </w:rPr>
        <w:t>Dispela stori em i gat 4-pela hap bilong en.</w:t>
      </w:r>
    </w:p>
    <w:p>
      <w:pPr/>
      <w:r>
        <w:rPr>
          <w:lang w:val="png_PG" w:bidi="png_PG"/>
        </w:rPr>
      </w:r>
      <w:r>
        <w:rPr>
          <w:b/>
          <w:lang w:val="png_PG" w:bidi="png_PG"/>
        </w:rPr>
        <w:t>Namba wan hap bilong stori:</w:t>
      </w:r>
      <w:r>
        <w:rPr>
          <w:lang w:val="png_PG" w:bidi="png_PG"/>
        </w:rPr>
        <w:t xml:space="preserve"> Long namba wan hap bilong stori, ol soldia i stap insait long banis bilong haus bilong kiap, hetkota bilong kiap na ol i tok bilas long Jisas.</w:t>
      </w:r>
    </w:p>
    <w:p>
      <w:pPr/>
      <w:r>
        <w:rPr>
          <w:lang w:val="png_PG" w:bidi="png_PG"/>
        </w:rPr>
      </w:r>
      <w:r>
        <w:rPr>
          <w:b/>
          <w:lang w:val="png_PG" w:bidi="png_PG"/>
        </w:rPr>
        <w:t>Namba tu hap bilong stori:</w:t>
      </w:r>
      <w:r>
        <w:rPr>
          <w:lang w:val="png_PG" w:bidi="png_PG"/>
        </w:rPr>
        <w:t xml:space="preserve"> Jisas i stat long karim sotpela palan bilong nilim diwai kros bilong em yet i go long ples bilong kilim man. Em i no inap long karim i go olgeta long dispela hap, na Saimon bilong taun Sairin em i karim dispela diwai kros bilong Jisas i go long Golgota, ol i kolim Ples Bilong Bun Bilong Het.</w:t>
      </w:r>
    </w:p>
    <w:p>
      <w:pPr/>
      <w:r>
        <w:rPr>
          <w:lang w:val="png_PG" w:bidi="png_PG"/>
        </w:rPr>
      </w:r>
      <w:r>
        <w:rPr>
          <w:b/>
          <w:lang w:val="png_PG" w:bidi="png_PG"/>
        </w:rPr>
        <w:t>Namba tri hap bilong stori,</w:t>
      </w:r>
      <w:r>
        <w:rPr>
          <w:lang w:val="png_PG" w:bidi="png_PG"/>
        </w:rPr>
        <w:t xml:space="preserve"> wanpela man i givim wain ol i bin tanim wantaim marasin long Jisas. Na ol soldia i nilim Jisas long diwai kros. I gat tupela man i save traim long pait wantaim gavaman, ol bin nilim tupela. Wanpela long hansut na narapela long hankais bilong Jisas.</w:t>
      </w:r>
    </w:p>
    <w:p>
      <w:pPr/>
      <w:r>
        <w:rPr>
          <w:lang w:val="png_PG" w:bidi="png_PG"/>
        </w:rPr>
      </w:r>
      <w:r>
        <w:rPr>
          <w:b/>
          <w:lang w:val="png_PG" w:bidi="png_PG"/>
        </w:rPr>
        <w:t>Namba fo hap bilong stori</w:t>
      </w:r>
      <w:r>
        <w:rPr>
          <w:lang w:val="png_PG" w:bidi="png_PG"/>
        </w:rPr>
        <w:t xml:space="preserve"> ol manmeri, ol pris husait i go pas na ol saveman bilong lo, ol i tok bilas long Jisas. Tupela man i save traim long pait wantaim gavaman bin hangamap long tupela sait bilong Jisas, tupela tu bin tok bilas long Jisas.</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soldia i stap long banis bilong haus bilong kiap</w:t>
      </w:r>
    </w:p>
    <w:p>
      <w:pPr>
        <w:pStyle w:val="ListBullet"/>
        <w:spacing w:line="240" w:lineRule="auto"/>
        <w:ind w:left="720"/>
      </w:pPr>
      <w:r>
        <w:rPr>
          <w:lang w:val="png_PG" w:bidi="png_PG"/>
        </w:rPr>
      </w:r>
      <w:r>
        <w:rPr>
          <w:lang w:val="png_PG" w:bidi="png_PG"/>
        </w:rPr>
        <w:t>Saimon bilong Sairin</w:t>
      </w:r>
    </w:p>
    <w:p>
      <w:pPr>
        <w:pStyle w:val="ListBullet"/>
        <w:spacing w:line="240" w:lineRule="auto"/>
        <w:ind w:left="720"/>
      </w:pPr>
      <w:r>
        <w:rPr>
          <w:lang w:val="png_PG" w:bidi="png_PG"/>
        </w:rPr>
      </w:r>
      <w:r>
        <w:rPr>
          <w:lang w:val="png_PG" w:bidi="png_PG"/>
        </w:rPr>
        <w:t>Wanpela man husait i givim wain ol bin tanim wantaim marasin</w:t>
      </w:r>
    </w:p>
    <w:p>
      <w:pPr>
        <w:pStyle w:val="ListBullet"/>
        <w:spacing w:line="240" w:lineRule="auto"/>
        <w:ind w:left="720"/>
      </w:pPr>
      <w:r>
        <w:rPr>
          <w:lang w:val="png_PG" w:bidi="png_PG"/>
        </w:rPr>
      </w:r>
      <w:r>
        <w:rPr>
          <w:lang w:val="png_PG" w:bidi="png_PG"/>
        </w:rPr>
        <w:t>Ol soldia husait bin nilim Jisas</w:t>
      </w:r>
    </w:p>
    <w:p>
      <w:pPr>
        <w:pStyle w:val="ListBullet"/>
        <w:spacing w:line="240" w:lineRule="auto"/>
        <w:ind w:left="720"/>
      </w:pPr>
      <w:r>
        <w:rPr>
          <w:lang w:val="png_PG" w:bidi="png_PG"/>
        </w:rPr>
      </w:r>
      <w:r>
        <w:rPr>
          <w:lang w:val="png_PG" w:bidi="png_PG"/>
        </w:rPr>
        <w:t>Tupela man husait i save traim long pait wantaim gavaman</w:t>
      </w:r>
    </w:p>
    <w:p>
      <w:pPr>
        <w:pStyle w:val="ListBullet"/>
        <w:spacing w:line="240" w:lineRule="auto"/>
        <w:ind w:left="720"/>
      </w:pPr>
      <w:r>
        <w:rPr>
          <w:lang w:val="png_PG" w:bidi="png_PG"/>
        </w:rPr>
      </w:r>
      <w:r>
        <w:rPr>
          <w:lang w:val="png_PG" w:bidi="png_PG"/>
        </w:rPr>
        <w:t>Ol manmeri i stap na lukim ol soldia bin nilim Jisas</w:t>
      </w:r>
    </w:p>
    <w:p>
      <w:pPr>
        <w:pStyle w:val="ListBullet"/>
        <w:spacing w:line="240" w:lineRule="auto"/>
        <w:ind w:left="720"/>
      </w:pPr>
      <w:r>
        <w:rPr>
          <w:lang w:val="png_PG" w:bidi="png_PG"/>
        </w:rPr>
      </w:r>
      <w:r>
        <w:rPr>
          <w:lang w:val="png_PG" w:bidi="png_PG"/>
        </w:rPr>
        <w:t>Ol pris husait i go pas na ol saveman bilong lo</w:t>
      </w:r>
    </w:p>
    <w:p>
      <w:pPr/>
      <w:r>
        <w:rPr>
          <w:lang w:val="png_PG" w:bidi="png_PG"/>
        </w:rPr>
      </w:r>
      <w:r>
        <w:rPr>
          <w:lang w:val="png_PG" w:bidi="png_PG"/>
        </w:rPr>
        <w:t>Insait long dispela hap taim, grup mas i gat stori kadbod, drowin aut, o usim sampela gutpela tingting long pulim tingting bilong ol man inap luksave long stori, na long eksen i stap insait long en.</w:t>
      </w:r>
    </w:p>
    <w:p>
      <w:pPr/>
      <w:r>
        <w:rPr>
          <w:lang w:val="png_PG" w:bidi="png_PG"/>
        </w:rPr>
      </w:r>
      <w:r>
        <w:rPr>
          <w:lang w:val="png_PG" w:bidi="png_PG"/>
        </w:rPr>
        <w:t>Yumi bin tokim dispela stori na givim moa tingting long sem taim em i kamap. Ating dispela inap long helpim yupela long save gut wanem samting bin kamap insait long dispela stori.</w:t>
      </w:r>
    </w:p>
    <w:p>
      <w:pPr/>
      <w:r>
        <w:rPr>
          <w:lang w:val="png_PG" w:bidi="png_PG"/>
        </w:rPr>
      </w:r>
      <w:r>
        <w:rPr>
          <w:lang w:val="png_PG" w:bidi="png_PG"/>
        </w:rPr>
        <w:t>Em impoten long tingim gut olsem, dispela stori i stat bihain tru long ol soldia i wipim Jisas. Long dispela tok, em i kamap bipo long ol i wipim Jisas, o bihain long ol i wipim Jisas. Ol kisim Jisas i go insait long banis bilong haus bilong kiap. Wanpela liklik grup bilong ol soldia klostu long 200 i go inap long 600 soldia i kam aut long lukim Jisas, na tok bilas long em. Ol soldia i giaman long mekim gut long Jisas olsem ol i mekim gut long king. Ol i putim wanpela pepol, o retpela klos long Jisas. Na ol i putim hat long het bilong en, ol bin mekim long han bilong diwai i gat nil. Ol i tromoi han long em, o singaut i go long em olsem, "Gut dei, king bilong ol Juda!" Na bihain ol i paitim em long het wantaim wanpela stik, na spet long em long mekim nogut long em. Ol brukim skru long pes bilong en olsem ol i daunim het long em. Orait bihain ol i rausim dispela pepol, o retpela klos na putim bek klos bilong em yet. Em impoten long tingim gut olsem, dispela em pasin bilong luk daun long Jisas.</w:t>
      </w:r>
    </w:p>
    <w:p>
      <w:pPr/>
      <w:r>
        <w:rPr>
          <w:lang w:val="png_PG" w:bidi="png_PG"/>
        </w:rPr>
      </w:r>
      <w:r>
        <w:rPr>
          <w:lang w:val="png_PG" w:bidi="png_PG"/>
        </w:rPr>
        <w:t>Orait klostu long 4-pela soldia na wanpela soldia husait i go pas i putim palan diwai bilong nilim diwai kros antap long solda bilong Jisas, na ol i kisim em i go long ples bilong kilim man. Na ol soldia i karim wanpela sain, o putim sain antap long Jisas na dispela sain i tok olsem, "King bilong ol Juda." Jisas i karim dispela longpela palan diwai na wokabaut namel long siti bilong Jerusalem. Long dispela taim, planti ol manmeri i stap insait long siti i raunim Jisas. Jisas em i nogat strong bihain long ol i wipim em. Em i no inap long karim dispela longpela palan diwai i go moa yet. Ol i tok strong long wanpela man ol i kolim Saimon bilong Sairin long karim dispela palan diwai. Mak i stopim lain bilong stori long dispela hap long givim yumi sampela moa tok olsem, Saimon em papa bilong Aleksander na Rufus. Na dispela Saimon em man long siti Sairin long kantri Afrika.</w:t>
      </w:r>
    </w:p>
    <w:p>
      <w:pPr/>
      <w:r>
        <w:rPr>
          <w:lang w:val="png_PG" w:bidi="png_PG"/>
        </w:rPr>
      </w:r>
      <w:r>
        <w:rPr>
          <w:lang w:val="png_PG" w:bidi="png_PG"/>
        </w:rPr>
        <w:t>Stop long hia na diskas olsem trensleisen grup: Tingim hau yupela i putim i kam aut hap stori bilong bekgraun insait long pastaim stori. Wanem hap yupela bai i putim bihainim oda bilong stori stat long wanem samting i kamap pastaim?</w:t>
      </w:r>
    </w:p>
    <w:p>
      <w:pPr/>
      <w:r>
        <w:rPr>
          <w:lang w:val="png_PG" w:bidi="png_PG"/>
        </w:rPr>
      </w:r>
      <w:r>
        <w:rPr>
          <w:lang w:val="png_PG" w:bidi="png_PG"/>
        </w:rPr>
        <w:t>Saimon, ol soldia wantaim Jisas, ol i wokabaut i go namel long dispela siti na i go insait long wanpela dua insait long banis. I gat wanpela ples bilong kilim man autsait long banis bilong Jerusalem siti, ol i kolim Golgota, ples bilong bun bilong Het.</w:t>
      </w:r>
    </w:p>
    <w:p>
      <w:pPr/>
      <w:r>
        <w:rPr>
          <w:lang w:val="png_PG" w:bidi="png_PG"/>
        </w:rPr>
      </w:r>
      <w:r>
        <w:rPr>
          <w:lang w:val="png_PG" w:bidi="png_PG"/>
        </w:rPr>
        <w:t>Sampela ol manmeri, ating ol meri Juda, ol i givim wain ol bin tanim wantaim marasin bilong helpim daunim pen. Tasol Jisas i no dring. Mak i tokim yumi olsem, em 9 kilok long moningtaim, o klostu long 3-pela aua bihain long san i kamap, taim ol soldia i nilim Jisas long diwai kros. Ol soldia i opim han bilong Jisas i go kam long dispela palan diwai Saimon bin karim i kam long en. Ol i nilim han bilong en, ating long hap bilong holim samting, long tupela sait bilong dispela palan diwai. Orait bihain ol i apim dispela palan diwai ol i nilim long bikpela post i go antap. Na ol i mas nilim tupela lek bilong Jisas wantaim long bikpela pos i go antap klostu long as bilong pos. Ol i putim dispela sain i tok olsem, "King bilong ol Juda" antap long het bilong Jisas.</w:t>
      </w:r>
    </w:p>
    <w:p>
      <w:pPr/>
      <w:r>
        <w:rPr>
          <w:lang w:val="png_PG" w:bidi="png_PG"/>
        </w:rPr>
      </w:r>
      <w:r>
        <w:rPr>
          <w:lang w:val="png_PG" w:bidi="png_PG"/>
        </w:rPr>
        <w:t>Ol soldia i nilim tupela man husait i save pait wantaim gavaman, o tupela stil man long wankain wei na sanapim diwai kros bilong tupela, wanpela long hansut na narapela long hankais. Diwai kros bilong Jisas i sanap long namel bilong tupela. Ol soldia i pilai satu, ol i mas tromoi ol liklik ston ol i putim mak long en i go daun long graun. Ston i pundaun olsem wanem long graun, dispela i soim ol husait bai i kisim wanem wanem klos bilong Jisas.</w:t>
      </w:r>
    </w:p>
    <w:p>
      <w:pPr/>
      <w:r>
        <w:rPr>
          <w:lang w:val="png_PG" w:bidi="png_PG"/>
        </w:rPr>
      </w:r>
      <w:r>
        <w:rPr>
          <w:lang w:val="png_PG" w:bidi="png_PG"/>
        </w:rPr>
        <w:t>Ol manmeri i wokabaut abrusim Jisas na mekim tok nogut long em. Na ol i tanim het bilong ol, long soim wei bilong tok nogut na ol i tok olsem, "Yu laik brukim tempel na wokim gen long tripela dei. Orait nau yu helpim yu yet na lusim diwai kros na kam daun." Ol pris husait i go pas na ol saveman bilong lo i toktok namel lo ol yet, na tok bilas long Jisas olsem, "Em i bin helpim ol arapela man, tasol em i no inap long helpim em yet! Dispela Mesaia, king bilong ol Israel, em inap long lusim diwai kros na kam daun, na yumi inap lukim na bilip long em." Tupela man i save pait wantaim gavaman, o tupela stil man, tupela bin hangamap long diwai kros long tupela sait bilong Jisas, tupela tu i tok bilas long em.</w:t>
      </w:r>
      <w:r>
        <w:rPr>
          <w:lang w:val="png_PG" w:bidi="png_PG"/>
        </w:rPr>
      </w:r>
    </w:p>
    <w:p>
      <w:pPr>
        <w:pStyle w:val="Heading3"/>
      </w:pPr>
      <w:r>
        <w:rPr>
          <w:lang w:val="png_PG" w:bidi="png_PG"/>
        </w:rPr>
        <w:t>Putim yu yet insait long stori</w:t>
      </w:r>
      <w:r>
        <w:rPr>
          <w:lang w:val="png_PG" w:bidi="png_PG"/>
        </w:rPr>
      </w:r>
    </w:p>
    <w:p>
      <w:pPr/>
      <w:r>
        <w:rPr>
          <w:lang w:val="png_PG" w:bidi="png_PG"/>
        </w:rPr>
      </w:r>
      <w:r>
        <w:rPr>
          <w:lang w:val="png_PG" w:bidi="png_PG"/>
        </w:rPr>
        <w:t>BIHAINIM TOK I STAP INSAIT NA EKTIM AUT</w:t>
      </w:r>
    </w:p>
    <w:p>
      <w:pPr/>
      <w:r>
        <w:rPr>
          <w:lang w:val="png_PG" w:bidi="png_PG"/>
        </w:rPr>
      </w:r>
      <w:r>
        <w:rPr>
          <w:lang w:val="png_PG" w:bidi="png_PG"/>
        </w:rPr>
        <w:t>Mak 15:16–32</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dispela hap taim, grup bai i kamapim pilai bilong dispela stori</w:t>
      </w:r>
    </w:p>
    <w:p>
      <w:pPr/>
      <w:r>
        <w:rPr>
          <w:lang w:val="png_PG" w:bidi="png_PG"/>
        </w:rPr>
      </w:r>
      <w:r>
        <w:rPr>
          <w:lang w:val="png_PG" w:bidi="png_PG"/>
        </w:rPr>
        <w:t>Dispela stori em i gat 4-pela hap bilong en.</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soldia i stap long banis bilong haus bilong kiap</w:t>
      </w:r>
    </w:p>
    <w:p>
      <w:pPr>
        <w:pStyle w:val="ListBullet"/>
        <w:spacing w:line="240" w:lineRule="auto"/>
        <w:ind w:left="720"/>
      </w:pPr>
      <w:r>
        <w:rPr>
          <w:lang w:val="png_PG" w:bidi="png_PG"/>
        </w:rPr>
      </w:r>
      <w:r>
        <w:rPr>
          <w:lang w:val="png_PG" w:bidi="png_PG"/>
        </w:rPr>
        <w:t>Saimon bilong Sairin</w:t>
      </w:r>
    </w:p>
    <w:p>
      <w:pPr>
        <w:pStyle w:val="ListBullet"/>
        <w:spacing w:line="240" w:lineRule="auto"/>
        <w:ind w:left="720"/>
      </w:pPr>
      <w:r>
        <w:rPr>
          <w:lang w:val="png_PG" w:bidi="png_PG"/>
        </w:rPr>
      </w:r>
      <w:r>
        <w:rPr>
          <w:lang w:val="png_PG" w:bidi="png_PG"/>
        </w:rPr>
        <w:t>Ol man husait i givim wain ol bin tanim wantaim marasin</w:t>
      </w:r>
    </w:p>
    <w:p>
      <w:pPr>
        <w:pStyle w:val="ListBullet"/>
        <w:spacing w:line="240" w:lineRule="auto"/>
        <w:ind w:left="720"/>
      </w:pPr>
      <w:r>
        <w:rPr>
          <w:lang w:val="png_PG" w:bidi="png_PG"/>
        </w:rPr>
      </w:r>
      <w:r>
        <w:rPr>
          <w:lang w:val="png_PG" w:bidi="png_PG"/>
        </w:rPr>
        <w:t>Ol soldia husait bin nilim Jisas</w:t>
      </w:r>
    </w:p>
    <w:p>
      <w:pPr>
        <w:pStyle w:val="ListBullet"/>
        <w:spacing w:line="240" w:lineRule="auto"/>
        <w:ind w:left="720"/>
      </w:pPr>
      <w:r>
        <w:rPr>
          <w:lang w:val="png_PG" w:bidi="png_PG"/>
        </w:rPr>
      </w:r>
      <w:r>
        <w:rPr>
          <w:lang w:val="png_PG" w:bidi="png_PG"/>
        </w:rPr>
        <w:t>Tupela man husait i save traim long pait wantaim gavaman</w:t>
      </w:r>
    </w:p>
    <w:p>
      <w:pPr>
        <w:pStyle w:val="ListBullet"/>
        <w:spacing w:line="240" w:lineRule="auto"/>
        <w:ind w:left="720"/>
      </w:pPr>
      <w:r>
        <w:rPr>
          <w:lang w:val="png_PG" w:bidi="png_PG"/>
        </w:rPr>
      </w:r>
      <w:r>
        <w:rPr>
          <w:lang w:val="png_PG" w:bidi="png_PG"/>
        </w:rPr>
        <w:t>Ol manmeri i stap na lukim ol soldia bin nilim Jisas</w:t>
      </w:r>
    </w:p>
    <w:p>
      <w:pPr>
        <w:pStyle w:val="ListBullet"/>
        <w:spacing w:line="240" w:lineRule="auto"/>
        <w:ind w:left="720"/>
      </w:pPr>
      <w:r>
        <w:rPr>
          <w:lang w:val="png_PG" w:bidi="png_PG"/>
        </w:rPr>
      </w:r>
      <w:r>
        <w:rPr>
          <w:lang w:val="png_PG" w:bidi="png_PG"/>
        </w:rPr>
        <w:t>Ol pris husait i go pas na ol saveman bilong lo</w:t>
      </w:r>
    </w:p>
    <w:p>
      <w:pPr/>
      <w:r>
        <w:rPr>
          <w:lang w:val="png_PG" w:bidi="png_PG"/>
        </w:rPr>
      </w:r>
      <w:r>
        <w:rPr>
          <w:lang w:val="png_PG" w:bidi="png_PG"/>
        </w:rPr>
        <w:t>Tokim grup long ektim aut dispela stori tupela taim. Namba wan taim, tokim grup ektim aut dispela stori na no ken stop. Namba tu taim, grup i ektim aut dispela stori na stopim ol long wanwan hap insait long stori.</w:t>
      </w:r>
    </w:p>
    <w:p>
      <w:pPr/>
      <w:r>
        <w:rPr>
          <w:lang w:val="png_PG" w:bidi="png_PG"/>
        </w:rPr>
      </w:r>
      <w:r>
        <w:rPr>
          <w:lang w:val="png_PG" w:bidi="png_PG"/>
        </w:rPr>
        <w:t>Taim grup i ektim dispela stori namba wan taim, putim iyau long harim gut toktok i kamap namel long ol man, toktok i go olsem wanem, stori lain bilong wanwan hap, na oda bilong stori bihainim wanem samting i kamap pastaim.</w:t>
      </w:r>
    </w:p>
    <w:p>
      <w:pPr/>
      <w:r>
        <w:rPr>
          <w:lang w:val="png_PG" w:bidi="png_PG"/>
        </w:rPr>
      </w:r>
      <w:r>
        <w:rPr>
          <w:lang w:val="png_PG" w:bidi="png_PG"/>
        </w:rPr>
        <w:t xml:space="preserve">Dispela stori i stat stret, o bihain stret long ol soldia i wipim Jisas. Long dispela taim stret, stori i kamap bipo, o bihain long ol i wipim Jisas, ol i kisim Jisas i go insait long banis bilong haus bilong kiap. Ol liklik grup soldia klostu long 200 i go long 600 soldia i kam long lukim Jisas na tok bilas long em. Ol soldia i giaman long mekim gutpela pasin long Jisas, olsem ol i save mekim long wanpela king. Ol i putim wanpela pepol, o retpela klos antap long Jisas. Na ol i putim wanpela hat ol bin wokim long han bilong ol diwai i gat nil, antap long het bilong en. Ol tromoi han long em, o singaut i go long em olsem ol i save singaut long king, na tok olsem, "Gut dei long yu king bilong ol Juda!" Na bihain ol i paitim em long het bilong en wantaim stik, na spet antap long em long mekim nogut long em. Ol i brukim skru i go daun long pes bilong en olsem ol i putim het i go daun long em. Orait bihain ol i rausim pepol, o retpela klos na putim bek ol klos bilong em yet. </w:t>
      </w:r>
      <w:r>
        <w:rPr>
          <w:b/>
          <w:lang w:val="png_PG" w:bidi="png_PG"/>
        </w:rPr>
        <w:t>Stopim pilai</w:t>
      </w:r>
      <w:r>
        <w:rPr>
          <w:lang w:val="png_PG" w:bidi="png_PG"/>
        </w:rPr>
        <w:t>. Askim ol soldia, "Yupela i pilim olsem wanem?" Yupela bai i harim dispela kain tok olsem, "Dispela em gutpela rot bilong helpim ol, taim ol i bin painim hat tru long sevim Jerusalem long dispela taim bilong mekim kaikai bilong tingim Dei God i Larim Israel i Stap Gut long Isip," "Mipela i kirap nogut olsem Jisas i no mekim wanpela belhat toktok long mipela." Askim Jisas, "Yu pilim olsem wanem?" Yupela bai i harim dispela kain tok olsem, "Mi wari, long wanem ol i no save olsem mi wanpela trupela king." Statim gen pilai.</w:t>
      </w:r>
    </w:p>
    <w:p>
      <w:pPr/>
      <w:r>
        <w:rPr>
          <w:lang w:val="png_PG" w:bidi="png_PG"/>
        </w:rPr>
      </w:r>
      <w:r>
        <w:rPr>
          <w:lang w:val="png_PG" w:bidi="png_PG"/>
        </w:rPr>
        <w:t xml:space="preserve">Em i mas 4-pela soldia na wanpela soldia husait i go pas, ol i putim dispela hap palan diwai bilong nilim diwai kros, em longpela palan, antap long solda bilong Jisas, na ol i kisim em i go long ples bilong kilim man. Ol soldia i karim wanpela sain, o putim sain antap long Jisas, na dispela sain i tok olsem, "King bilong ol Juda." Jisas i stat long karim longpela hap palan diwai i go namel long Jerusalem siti. Planti manmeri insait long siti ol i raunim Jisas. Jisas i nogat strong bihain long ol bin wipim em. Em i no inap long karim dispela hap palan diwai i go moa yet. Ol soldia i tok strong long wanpela man nem bilong en Saimon, em man long Sairin, long karim dispela palan diwai. Tingim gut olsem Saimon em papa bilong Aleksanda na Rufus. Na dispela Saimon, em man long hap not bilong Afrika insait long siti bilong Sairin. Saimon, ol soldia wantaim Jisas, ol i wokabaut namel long siti na i go insait long wanpela dua insait long banis. I gat ples bilong kilim man i stap autsait long banis bilong siti, ol i kolim Golgota. Ples bilong bun bilong het. </w:t>
      </w:r>
      <w:r>
        <w:rPr>
          <w:b/>
          <w:lang w:val="png_PG" w:bidi="png_PG"/>
        </w:rPr>
        <w:t>Stopim pilai</w:t>
      </w:r>
      <w:r>
        <w:rPr>
          <w:lang w:val="png_PG" w:bidi="png_PG"/>
        </w:rPr>
        <w:t>. Askim Saimon, "Yu pilim olsem wanem?" Yupela bai i harim dispela kain tok olsem, "Mi tingting husait em dispela man," "Mi laik save moa long dispela man, em i luk narakain," "Mi sori long dispela man." Askim ol manmeri i stap long rot long Jerusalem, "Yupela i pilim olsem wanem?" Yupela bai harim dispela kain tok olsem, "Mipela i sori nogut tru," "Mipela i tingting planti long samting nogut dispela man i mekim-ating em mas man nogut!" "Mipela i no inap long lukim em, mipela sori nogut tru," "Mipela laik save, mipela laik bihainim i go long lukim wanem samting bai i kamap." Statim gen pilai.</w:t>
      </w:r>
    </w:p>
    <w:p>
      <w:pPr/>
      <w:r>
        <w:rPr>
          <w:lang w:val="png_PG" w:bidi="png_PG"/>
        </w:rPr>
      </w:r>
      <w:r>
        <w:rPr>
          <w:lang w:val="png_PG" w:bidi="png_PG"/>
        </w:rPr>
        <w:t xml:space="preserve">Ol i go kamap long Golgota. Sampela ol manmeri, ating em ol meri Juda, ol givim wain ol bin tanim wantaim marasin long helpim dispela pen bilong Jisas. Tasol Jisas i no dring. Ol soldia i opim tupela han bilong Jisas i go kam antap long dispela palan diwai ol i nilim i kam i go long en, dispela em palan diwai Saimon i karim long en. ol i nilim tupela han bilong en long hap bilong holim ol samting, long tupela sait long diwai kros. Orait bihain ol i apim dispela palan diwai i go antap long pos ol bin sanapim pinis long en. Na ol i nilim tupela lek bilong Jisas wantaim long dispela pos klostu long as bilong pos. Ol i putim wanpela sain antap long het bilong Jisas, dispela sain i tok olsem, "King bilong ol Juda." </w:t>
      </w:r>
      <w:r>
        <w:rPr>
          <w:b/>
          <w:lang w:val="png_PG" w:bidi="png_PG"/>
        </w:rPr>
        <w:t>Stopim pilai</w:t>
      </w:r>
      <w:r>
        <w:rPr>
          <w:lang w:val="png_PG" w:bidi="png_PG"/>
        </w:rPr>
        <w:t>. Askim ol soldia, "Yupela i pilim olsem wanem?" Yupela bai i harim dispela kain tok olsem, "Mipela i no traim long tingim-dispela em nogut." Askim ol meri husait i givim dispela wain long Jisas na ol arapela manmeri ol bin lukluk i stap, "Yupela i pilim olsem wanem?" Yupela bai i harim dispela kain olsem, "Yumi i no laik long lukim dispela samting ol i mekim," "Yumi sori," "Yumi wari olsem Jisas i no mekim mirakel long stopim dispela samting," "Yumi wari olsem Jisas i no kam long pait na daunim gavaman bilong ol i go daun." Statim gen pilai.</w:t>
      </w:r>
    </w:p>
    <w:p>
      <w:pPr/>
      <w:r>
        <w:rPr>
          <w:lang w:val="png_PG" w:bidi="png_PG"/>
        </w:rPr>
      </w:r>
      <w:r>
        <w:rPr>
          <w:lang w:val="png_PG" w:bidi="png_PG"/>
        </w:rPr>
        <w:t>Ol soldia i nilim tupela man husait i bin traim long pait wantaim gavaman, o tupela stil man, long wankain wei na sanapim diwai kros, wanpela long hansut na narapela long hankais bilong Jisas. Diwai kros bilong Jisas i sanap namel long tupela man. Ol soldia i pilai satu, ating ol i tromoi ol liklik stik i go daun long graun, ol stik ol i putim mak pinis long en. Ol dispela stik i pundaun long graun olsem wanem, dispela i tokim ol husait inap long kisim wanem wanem klos bilong Jisas.</w:t>
      </w:r>
    </w:p>
    <w:p>
      <w:pPr/>
      <w:r>
        <w:rPr>
          <w:lang w:val="png_PG" w:bidi="png_PG"/>
        </w:rPr>
      </w:r>
      <w:r>
        <w:rPr>
          <w:lang w:val="png_PG" w:bidi="png_PG"/>
        </w:rPr>
        <w:t xml:space="preserve">Ol manmeri i wokabaut abrusim ol diwai kros na tok bilas long Jisas. Ol i tanim het bilong ol long soim tok nogut bilong ol na tok olsem, "Yu bin tok long brukim tempel na wokim gen long tripela dei tasol! Nau yu traim helpim yu yet na lusim diwai kros na kam daun!" Ol pris husait i go pas wantaim ol saveman bilong lo i toktok i go kam long ol yet, na tok bilas long Jisas olsem, "Em i bin helpim ol arapela man, tasol nau em i no inap long helpim em yet! Dispela Mesaia, king bilong Israel, em inap lusim diwai kros na kam daun, na yumi bai lukim na yumi inap bilip long em." Tupela man bilong pait na daunim gavaman i go daun, o tupela stilman, wanpela i hangamap long hansut na narapela long hankais bilong Jisas, tupela tu i tok bilas long Jisas. </w:t>
      </w:r>
      <w:r>
        <w:rPr>
          <w:b/>
          <w:lang w:val="png_PG" w:bidi="png_PG"/>
        </w:rPr>
        <w:t>Stopim pilai</w:t>
      </w:r>
      <w:r>
        <w:rPr>
          <w:lang w:val="png_PG" w:bidi="png_PG"/>
        </w:rPr>
        <w:t>. Askim tupela man bilong pait na daunim gavaman i go daun, o tupela stilman husait i hangamap long diwai kros, "Yutupela i pilim olsem wanem?" Yupela bai i harim dispela kain tok olsem, "Mitupela i kisim taim nogut tru, mitupela i ting inap olgeta manmeri tu i kisim taim nogut," "Mitupela ting Jisas em trupela man husait inap long sevim yumi olgeta-Mitupela i wari gen." Askim ol hetman bilong lotu, "Yupela i pilim olsem wanem?" Yupela bai i harim dispela kain tok olsem, "Mipela i amamas olsem Jisas i go aut long tingting bilong mipela!" Askim Jisas, "Yu pilim olsem wanem?" Yupela bai i harim dispela kain tok olsem, "Nogat man i laikim mi," "Mi wanpela tasol," "Mi wari olsem dispela manmeri i no klia gut olsem, mi mas dai long helpim ol long spirit sait bilong bodi." Statim gen pilai.</w:t>
      </w:r>
      <w:r>
        <w:rPr>
          <w:lang w:val="png_PG" w:bidi="png_PG"/>
        </w:rPr>
      </w:r>
    </w:p>
    <w:p>
      <w:pPr>
        <w:pStyle w:val="Heading3"/>
      </w:pPr>
      <w:r>
        <w:rPr>
          <w:lang w:val="png_PG" w:bidi="png_PG"/>
        </w:rPr>
        <w:t>Save gut long ol samting we i no klia</w:t>
      </w:r>
      <w:r>
        <w:rPr>
          <w:lang w:val="png_PG" w:bidi="png_PG"/>
        </w:rPr>
      </w:r>
    </w:p>
    <w:p>
      <w:pPr/>
      <w:r>
        <w:rPr>
          <w:lang w:val="png_PG" w:bidi="png_PG"/>
        </w:rPr>
      </w:r>
      <w:r>
        <w:rPr>
          <w:lang w:val="png_PG" w:bidi="png_PG"/>
        </w:rPr>
        <w:t>PULAPIM SPEIS</w:t>
      </w:r>
    </w:p>
    <w:p>
      <w:pPr/>
      <w:r>
        <w:rPr>
          <w:lang w:val="png_PG" w:bidi="png_PG"/>
        </w:rPr>
      </w:r>
      <w:r>
        <w:rPr>
          <w:lang w:val="png_PG" w:bidi="png_PG"/>
        </w:rPr>
        <w:t>Mak 15:16–32</w:t>
      </w:r>
    </w:p>
    <w:p>
      <w:pPr/>
      <w:r>
        <w:rPr>
          <w:lang w:val="png_PG" w:bidi="png_PG"/>
        </w:rPr>
      </w:r>
      <w:r>
        <w:rPr>
          <w:lang w:val="png_PG" w:bidi="png_PG"/>
        </w:rPr>
        <w:t>Harim gut tok i stap insait wanpela taim, stat wantaim isi wan long yupela i ken klia long tok ol i tanim na raitim long en.</w:t>
      </w:r>
    </w:p>
    <w:p>
      <w:pPr/>
      <w:r>
        <w:rPr>
          <w:lang w:val="png_PG" w:bidi="png_PG"/>
        </w:rPr>
      </w:r>
      <w:r>
        <w:rPr>
          <w:lang w:val="png_PG" w:bidi="png_PG"/>
        </w:rPr>
        <w:t xml:space="preserve">Ol sodia i kisim Jisas i go long </w:t>
      </w:r>
      <w:r>
        <w:rPr>
          <w:b/>
          <w:lang w:val="png_PG" w:bidi="png_PG"/>
        </w:rPr>
        <w:t>Praetariam,</w:t>
      </w:r>
      <w:r>
        <w:rPr>
          <w:lang w:val="png_PG" w:bidi="png_PG"/>
        </w:rPr>
        <w:t xml:space="preserve"> long tok Inglis, em i tok long banis bilong kiap. Em wanpela ofisol nem bilong haus na ol ofis bilong kiap. Dispela stori i kamap insait long banis bilong haus, long dispela autsait eria ol haus i raunim long en.</w:t>
      </w:r>
    </w:p>
    <w:p>
      <w:pPr/>
      <w:r>
        <w:rPr>
          <w:lang w:val="png_PG" w:bidi="png_PG"/>
        </w:rPr>
      </w:r>
      <w:r>
        <w:rPr>
          <w:lang w:val="png_PG" w:bidi="png_PG"/>
        </w:rPr>
        <w:t xml:space="preserve">Ol soldia i kolim </w:t>
      </w:r>
      <w:r>
        <w:rPr>
          <w:b/>
          <w:lang w:val="png_PG" w:bidi="png_PG"/>
        </w:rPr>
        <w:t>ol grup bilong bihainim</w:t>
      </w:r>
      <w:r>
        <w:rPr>
          <w:lang w:val="png_PG" w:bidi="png_PG"/>
        </w:rPr>
        <w:t xml:space="preserve"> o </w:t>
      </w:r>
      <w:r>
        <w:rPr>
          <w:b/>
          <w:lang w:val="png_PG" w:bidi="png_PG"/>
        </w:rPr>
        <w:t>liklik grup</w:t>
      </w:r>
      <w:r>
        <w:rPr>
          <w:lang w:val="png_PG" w:bidi="png_PG"/>
        </w:rPr>
        <w:t xml:space="preserve"> bilong soldia i go long lukim Jisas. Wanpela liklik grup bilong soldia, em klostu long 600 soldia, tasol dispela liklik grup em bai mak inap long 200 i go long 600 soldia.</w:t>
      </w:r>
    </w:p>
    <w:p>
      <w:pPr/>
      <w:r>
        <w:rPr>
          <w:lang w:val="png_PG" w:bidi="png_PG"/>
        </w:rPr>
      </w:r>
      <w:r>
        <w:rPr>
          <w:lang w:val="png_PG" w:bidi="png_PG"/>
        </w:rPr>
        <w:t xml:space="preserve">Wanpela </w:t>
      </w:r>
      <w:r>
        <w:rPr>
          <w:b/>
          <w:lang w:val="png_PG" w:bidi="png_PG"/>
        </w:rPr>
        <w:t>pepol klos</w:t>
      </w:r>
      <w:r>
        <w:rPr>
          <w:lang w:val="png_PG" w:bidi="png_PG"/>
        </w:rPr>
        <w:t xml:space="preserve"> o </w:t>
      </w:r>
      <w:r>
        <w:rPr>
          <w:b/>
          <w:lang w:val="png_PG" w:bidi="png_PG"/>
        </w:rPr>
        <w:t>klos bilong werim antap</w:t>
      </w:r>
      <w:r>
        <w:rPr>
          <w:lang w:val="png_PG" w:bidi="png_PG"/>
        </w:rPr>
        <w:t xml:space="preserve">, ol soldia i putim antap long Jisas. </w:t>
      </w:r>
      <w:r>
        <w:rPr>
          <w:b/>
          <w:lang w:val="png_PG" w:bidi="png_PG"/>
        </w:rPr>
        <w:t>Pepol</w:t>
      </w:r>
      <w:r>
        <w:rPr>
          <w:lang w:val="png_PG" w:bidi="png_PG"/>
        </w:rPr>
        <w:t>, em kala i stap namel long blu na ret. Em bai i luk olsem wanpela dak ret, o dak blu. Pepol klos em dia tumas na ol king i save usim.</w:t>
      </w:r>
    </w:p>
    <w:p>
      <w:pPr/>
      <w:r>
        <w:rPr>
          <w:lang w:val="png_PG" w:bidi="png_PG"/>
        </w:rPr>
      </w:r>
      <w:r>
        <w:rPr>
          <w:lang w:val="png_PG" w:bidi="png_PG"/>
        </w:rPr>
        <w:t>Stop long hia na soim gen piksa bilong wanpela pepol klos.</w:t>
      </w:r>
    </w:p>
    <w:p>
      <w:pPr/>
      <w:r>
        <w:rPr>
          <w:lang w:val="png_PG" w:bidi="png_PG"/>
        </w:rPr>
      </w:r>
      <w:r>
        <w:rPr>
          <w:lang w:val="png_PG" w:bidi="png_PG"/>
        </w:rPr>
        <w:t xml:space="preserve">Ol soldia i putim </w:t>
      </w:r>
      <w:r>
        <w:rPr>
          <w:b/>
          <w:lang w:val="png_PG" w:bidi="png_PG"/>
        </w:rPr>
        <w:t>hat i gat ol nilnil samting</w:t>
      </w:r>
      <w:r>
        <w:rPr>
          <w:lang w:val="png_PG" w:bidi="png_PG"/>
        </w:rPr>
        <w:t xml:space="preserve"> antap long het bilong Jisas. Ol soldia i tanim ol han bilong diwai wantaim ol nilnil samting na mekim i go kamap raunpela. Dispela raunpela samting i kamap olsem spesol hat, o karamap bilong het, ol king i bin werim long taim bilong Jisas. Ol king bin werim wanpela spesol raunpela ring long het bilong ol long soim olsem, em ol king.</w:t>
      </w:r>
    </w:p>
    <w:p>
      <w:pPr/>
      <w:r>
        <w:rPr>
          <w:lang w:val="png_PG" w:bidi="png_PG"/>
        </w:rPr>
      </w:r>
      <w:r>
        <w:rPr>
          <w:lang w:val="png_PG" w:bidi="png_PG"/>
        </w:rPr>
        <w:t xml:space="preserve">Orait bihain ol soldia i kisim Jisas i go long </w:t>
      </w:r>
      <w:r>
        <w:rPr>
          <w:b/>
          <w:lang w:val="png_PG" w:bidi="png_PG"/>
        </w:rPr>
        <w:t>nilim em i dai long diwai kros.</w:t>
      </w:r>
      <w:r>
        <w:rPr>
          <w:lang w:val="png_PG" w:bidi="png_PG"/>
        </w:rPr>
        <w:t xml:space="preserve"> Usim sem wod long </w:t>
      </w:r>
      <w:r>
        <w:rPr>
          <w:b/>
          <w:lang w:val="png_PG" w:bidi="png_PG"/>
        </w:rPr>
        <w:t>nilim man</w:t>
      </w:r>
      <w:r>
        <w:rPr>
          <w:lang w:val="png_PG" w:bidi="png_PG"/>
        </w:rPr>
        <w:t xml:space="preserve"> long diwai kros olsem yupela bin usim long ol pastaim stori. </w:t>
      </w:r>
      <w:r>
        <w:rPr>
          <w:b/>
          <w:lang w:val="png_PG" w:bidi="png_PG"/>
        </w:rPr>
        <w:t>Nilim man</w:t>
      </w:r>
      <w:r>
        <w:rPr>
          <w:lang w:val="png_PG" w:bidi="png_PG"/>
        </w:rPr>
        <w:t>, em wanpela eksen bilong kilim man long diwai kros.</w:t>
      </w:r>
    </w:p>
    <w:p>
      <w:pPr/>
      <w:r>
        <w:rPr>
          <w:lang w:val="png_PG" w:bidi="png_PG"/>
        </w:rPr>
      </w:r>
      <w:r>
        <w:rPr>
          <w:lang w:val="png_PG" w:bidi="png_PG"/>
        </w:rPr>
        <w:t>Usim wankain wod long diwai kros olsem yupela bin usim insait long pastiam stori, na tingim gut olsem, dispela tok diwai kros i stap insait long bikpela wod list. Tingim gut olsem ol bin givim Jisas hap palan bilong diwai kros long em long karim.</w:t>
      </w:r>
    </w:p>
    <w:p>
      <w:pPr/>
      <w:r>
        <w:rPr>
          <w:lang w:val="png_PG" w:bidi="png_PG"/>
        </w:rPr>
      </w:r>
      <w:r>
        <w:rPr>
          <w:lang w:val="png_PG" w:bidi="png_PG"/>
        </w:rPr>
        <w:t>Stop long hia na soim ol trensleisen grup wanpela piksa bilong diwai kros, na makim i go long dispela hap palan ol i nilim i kam i go long en.</w:t>
      </w:r>
    </w:p>
    <w:p>
      <w:pPr/>
      <w:r>
        <w:rPr>
          <w:lang w:val="png_PG" w:bidi="png_PG"/>
        </w:rPr>
      </w:r>
      <w:r>
        <w:rPr>
          <w:lang w:val="png_PG" w:bidi="png_PG"/>
        </w:rPr>
        <w:t xml:space="preserve">Ol soldia i kisim Jisas i go long wanpela ples ol i kolim </w:t>
      </w:r>
      <w:r>
        <w:rPr>
          <w:b/>
          <w:lang w:val="png_PG" w:bidi="png_PG"/>
        </w:rPr>
        <w:t>Golgota</w:t>
      </w:r>
      <w:r>
        <w:rPr>
          <w:lang w:val="png_PG" w:bidi="png_PG"/>
        </w:rPr>
        <w:t xml:space="preserve">. </w:t>
      </w:r>
      <w:r>
        <w:rPr>
          <w:b/>
          <w:lang w:val="png_PG" w:bidi="png_PG"/>
        </w:rPr>
        <w:t>Golgota</w:t>
      </w:r>
      <w:r>
        <w:rPr>
          <w:lang w:val="png_PG" w:bidi="png_PG"/>
        </w:rPr>
        <w:t xml:space="preserve"> em nem tru bilong ples we ol soldia i nilim Jisas long diwai kros. Dispela nem i minim olsem, "Ples bilong bun bilong het." Mak i tokim yumi nem tru bilong dispela ples na minin bilong dispela nem. Yupela bai laik long mekim wankain insait long trensleisen wok bilong yupela.</w:t>
      </w:r>
    </w:p>
    <w:p>
      <w:pPr/>
      <w:r>
        <w:rPr>
          <w:lang w:val="png_PG" w:bidi="png_PG"/>
        </w:rPr>
      </w:r>
      <w:r>
        <w:rPr>
          <w:lang w:val="png_PG" w:bidi="png_PG"/>
        </w:rPr>
        <w:t xml:space="preserve">Sampela lain, ating em mas ol meri Juda, ol i givim wain (strongpela dring ol bing mekim long pikinini wain ol i bin draim long san) na ol i tanim wantaim </w:t>
      </w:r>
      <w:r>
        <w:rPr>
          <w:b/>
          <w:lang w:val="png_PG" w:bidi="png_PG"/>
        </w:rPr>
        <w:t>sanda</w:t>
      </w:r>
      <w:r>
        <w:rPr>
          <w:lang w:val="png_PG" w:bidi="png_PG"/>
        </w:rPr>
        <w:t>, wara bilong wanpela kain diwai. Sanda em olsem wanpela kain marasin em i save helpim ol manmeri long daunim pen.</w:t>
      </w:r>
    </w:p>
    <w:p>
      <w:pPr/>
      <w:r>
        <w:rPr>
          <w:lang w:val="png_PG" w:bidi="png_PG"/>
        </w:rPr>
      </w:r>
      <w:r>
        <w:rPr>
          <w:lang w:val="png_PG" w:bidi="png_PG"/>
        </w:rPr>
        <w:t xml:space="preserve">Ol soldia i tromoi </w:t>
      </w:r>
      <w:r>
        <w:rPr>
          <w:b/>
          <w:lang w:val="png_PG" w:bidi="png_PG"/>
        </w:rPr>
        <w:t>dais</w:t>
      </w:r>
      <w:r>
        <w:rPr>
          <w:lang w:val="png_PG" w:bidi="png_PG"/>
        </w:rPr>
        <w:t xml:space="preserve"> o </w:t>
      </w:r>
      <w:r>
        <w:rPr>
          <w:b/>
          <w:lang w:val="png_PG" w:bidi="png_PG"/>
        </w:rPr>
        <w:t>pilai satu</w:t>
      </w:r>
      <w:r>
        <w:rPr>
          <w:lang w:val="png_PG" w:bidi="png_PG"/>
        </w:rPr>
        <w:t xml:space="preserve"> long painim aut husait bai kisim ol klos bilong Jisas. Long pilai satu, em i minim long tromoi ol liklik stone ol i putim mak pinis long en. Stone i pudaun olsem wanem long graun, dispela i save tokim husait bai inap kisim wanem wanem klos bilong Jisas.</w:t>
      </w:r>
    </w:p>
    <w:p>
      <w:pPr/>
      <w:r>
        <w:rPr>
          <w:lang w:val="png_PG" w:bidi="png_PG"/>
        </w:rPr>
      </w:r>
      <w:r>
        <w:rPr>
          <w:lang w:val="png_PG" w:bidi="png_PG"/>
        </w:rPr>
        <w:t>Stop long hia na soim gen trensleisen grup bilong yu wanpela piksa bilong pilai satu.</w:t>
      </w:r>
    </w:p>
    <w:p>
      <w:pPr/>
      <w:r>
        <w:rPr>
          <w:lang w:val="png_PG" w:bidi="png_PG"/>
        </w:rPr>
      </w:r>
      <w:r>
        <w:rPr>
          <w:lang w:val="png_PG" w:bidi="png_PG"/>
        </w:rPr>
        <w:t xml:space="preserve">Mak bin tok olsem, ol bin nilim Jisas long diwai kros insait long </w:t>
      </w:r>
      <w:r>
        <w:rPr>
          <w:b/>
          <w:lang w:val="png_PG" w:bidi="png_PG"/>
        </w:rPr>
        <w:t>namba tri aua</w:t>
      </w:r>
      <w:r>
        <w:rPr>
          <w:lang w:val="png_PG" w:bidi="png_PG"/>
        </w:rPr>
        <w:t xml:space="preserve"> bilong moning, dispela em 9 kilok long moning, o tripela aua bihain long san i kam antap.</w:t>
      </w:r>
    </w:p>
    <w:p>
      <w:pPr/>
      <w:r>
        <w:rPr>
          <w:lang w:val="png_PG" w:bidi="png_PG"/>
        </w:rPr>
      </w:r>
      <w:r>
        <w:rPr>
          <w:lang w:val="png_PG" w:bidi="png_PG"/>
        </w:rPr>
        <w:t xml:space="preserve">Tupela "stilman," o tupela </w:t>
      </w:r>
      <w:r>
        <w:rPr>
          <w:b/>
          <w:lang w:val="png_PG" w:bidi="png_PG"/>
        </w:rPr>
        <w:t>man bilong pait na daunim gavaman,</w:t>
      </w:r>
      <w:r>
        <w:rPr>
          <w:lang w:val="png_PG" w:bidi="png_PG"/>
        </w:rPr>
        <w:t xml:space="preserve"> ol bin nilim tupela long hansut na long hankais bilong Jisas. Usim wankain tok long man bilong pait na daunim gavaman olsem yupela bin usim long pastaim. Tingim gut olsem dispela tok, man bilong pait na daunim gavaman i stap insait long bikpela wod list.</w:t>
      </w:r>
    </w:p>
    <w:p>
      <w:pPr/>
      <w:r>
        <w:rPr>
          <w:lang w:val="png_PG" w:bidi="png_PG"/>
        </w:rPr>
      </w:r>
      <w:r>
        <w:rPr>
          <w:lang w:val="png_PG" w:bidi="png_PG"/>
        </w:rPr>
        <w:t xml:space="preserve">Ol manmeri i tok bilas long Jisas na tokim em olsem, yu bin tok long brukim </w:t>
      </w:r>
      <w:r>
        <w:rPr>
          <w:b/>
          <w:lang w:val="png_PG" w:bidi="png_PG"/>
        </w:rPr>
        <w:t>Tempel</w:t>
      </w:r>
      <w:r>
        <w:rPr>
          <w:lang w:val="png_PG" w:bidi="png_PG"/>
        </w:rPr>
        <w:t xml:space="preserve"> na wokim gen long tripela dei. Usim sem wod long Tempel olsem yupela bin usim i kam ol pastaim stori insait long buk Mak, na tingim gut olsem dispela wod, Tempel i stap insait long bikpela swod list.</w:t>
      </w:r>
    </w:p>
    <w:p>
      <w:pPr/>
      <w:r>
        <w:rPr>
          <w:lang w:val="png_PG" w:bidi="png_PG"/>
        </w:rPr>
      </w:r>
      <w:r>
        <w:rPr>
          <w:lang w:val="png_PG" w:bidi="png_PG"/>
        </w:rPr>
        <w:t xml:space="preserve">Ol </w:t>
      </w:r>
      <w:r>
        <w:rPr>
          <w:b/>
          <w:lang w:val="png_PG" w:bidi="png_PG"/>
        </w:rPr>
        <w:t>pris husait i go pas</w:t>
      </w:r>
      <w:r>
        <w:rPr>
          <w:lang w:val="png_PG" w:bidi="png_PG"/>
        </w:rPr>
        <w:t xml:space="preserve"> na </w:t>
      </w:r>
      <w:r>
        <w:rPr>
          <w:b/>
          <w:lang w:val="png_PG" w:bidi="png_PG"/>
        </w:rPr>
        <w:t>ol saveman bilong lo,</w:t>
      </w:r>
      <w:r>
        <w:rPr>
          <w:lang w:val="png_PG" w:bidi="png_PG"/>
        </w:rPr>
        <w:t xml:space="preserve"> ol i tok bilas long Jisas na tok olsem, "Larim dispela </w:t>
      </w:r>
      <w:r>
        <w:rPr>
          <w:b/>
          <w:lang w:val="png_PG" w:bidi="png_PG"/>
        </w:rPr>
        <w:t>Mesaia</w:t>
      </w:r>
      <w:r>
        <w:rPr>
          <w:lang w:val="png_PG" w:bidi="png_PG"/>
        </w:rPr>
        <w:t xml:space="preserve">, dispela </w:t>
      </w:r>
      <w:r>
        <w:rPr>
          <w:b/>
          <w:lang w:val="png_PG" w:bidi="png_PG"/>
        </w:rPr>
        <w:t>King bilong ol Israel</w:t>
      </w:r>
      <w:r>
        <w:rPr>
          <w:lang w:val="png_PG" w:bidi="png_PG"/>
        </w:rPr>
        <w:t xml:space="preserve"> lusim diwai kros na kam daun na yumi ken bilip long em." Usim ol sem wod long </w:t>
      </w:r>
      <w:r>
        <w:rPr>
          <w:b/>
          <w:lang w:val="png_PG" w:bidi="png_PG"/>
        </w:rPr>
        <w:t>ol pris husait i go pas</w:t>
      </w:r>
      <w:r>
        <w:rPr>
          <w:lang w:val="png_PG" w:bidi="png_PG"/>
        </w:rPr>
        <w:t xml:space="preserve">, </w:t>
      </w:r>
      <w:r>
        <w:rPr>
          <w:b/>
          <w:lang w:val="png_PG" w:bidi="png_PG"/>
        </w:rPr>
        <w:t>saveman bilong lo</w:t>
      </w:r>
      <w:r>
        <w:rPr>
          <w:lang w:val="png_PG" w:bidi="png_PG"/>
        </w:rPr>
        <w:t xml:space="preserve"> na </w:t>
      </w:r>
      <w:r>
        <w:rPr>
          <w:b/>
          <w:lang w:val="png_PG" w:bidi="png_PG"/>
        </w:rPr>
        <w:t>Mesaia</w:t>
      </w:r>
      <w:r>
        <w:rPr>
          <w:lang w:val="png_PG" w:bidi="png_PG"/>
        </w:rPr>
        <w:t xml:space="preserve"> olsem, yupela bin usim i kam long pastaim stori, na tingim gut olsem ol dispela wod i stap insait long bikpela wod list.</w:t>
      </w:r>
    </w:p>
    <w:p>
      <w:pPr/>
      <w:r>
        <w:rPr>
          <w:lang w:val="png_PG" w:bidi="png_PG"/>
        </w:rPr>
      </w:r>
      <w:r>
        <w:rPr>
          <w:lang w:val="png_PG" w:bidi="png_PG"/>
        </w:rPr>
        <w:t xml:space="preserve">Ol hetman bilong lotu bin usim dispela biknem </w:t>
      </w:r>
      <w:r>
        <w:rPr>
          <w:b/>
          <w:lang w:val="png_PG" w:bidi="png_PG"/>
        </w:rPr>
        <w:t>King bilong ol Israel</w:t>
      </w:r>
      <w:r>
        <w:rPr>
          <w:lang w:val="png_PG" w:bidi="png_PG"/>
        </w:rPr>
        <w:t xml:space="preserve">, inap long ol i usim dispela biknem </w:t>
      </w:r>
      <w:r>
        <w:rPr>
          <w:b/>
          <w:lang w:val="png_PG" w:bidi="png_PG"/>
        </w:rPr>
        <w:t>King bilong ol Juda</w:t>
      </w:r>
      <w:r>
        <w:rPr>
          <w:lang w:val="png_PG" w:bidi="png_PG"/>
        </w:rPr>
        <w:t>, long wanem ol manmeri Juda i save laikim tru long kolim ol yet olsem, kantri Israel, nem God i givim long ol long stat, long tumbuna bilong ol Jekob.</w:t>
      </w:r>
      <w:r>
        <w:rPr>
          <w:lang w:val="png_PG" w:bidi="png_PG"/>
        </w:rPr>
      </w:r>
      <w:r>
        <w:rPr>
          <w:lang w:val="png_PG" w:bidi="png_PG"/>
        </w:rPr>
      </w:r>
    </w:p>
    <w:p>
      <w:pPr/>
      <w:r>
        <w:rPr>
          <w:lang w:val="png_PG" w:bidi="png_PG"/>
        </w:rPr>
      </w:r>
    </w:p>
    <w:p>
      <w:pPr>
        <w:pStyle w:val="Heading2"/>
      </w:pPr>
      <w:r>
        <w:rPr>
          <w:lang w:val="png_PG" w:bidi="png_PG"/>
        </w:rPr>
        <w:t>Mak 15:16–32</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327">
        <w:r>
          <w:rPr>
            <w:lang w:val="png_PG" w:bidi="png_PG"/>
          </w:rPr>
          <w:rPr>
            <w:color w:val="0000EE"/>
            <w:u w:val="single"/>
          </w:rPr>
          <w:t>Harim na putim long tingting na bel</w:t>
        </w:r>
      </w:hyperlink>
      <w:r>
        <w:rPr>
          <w:lang w:val="png_PG" w:bidi="png_PG"/>
        </w:rPr>
        <w:t xml:space="preserve"> (690 KB)</w:t>
      </w:r>
      <w:r>
        <w:rPr>
          <w:lang w:val="png_PG" w:bidi="png_PG"/>
        </w:rPr>
      </w:r>
    </w:p>
    <w:p>
      <w:pPr>
        <w:pStyle w:val="ListBullet"/>
        <w:spacing w:line="240" w:lineRule="auto"/>
        <w:ind w:left="720"/>
      </w:pPr>
      <w:r>
        <w:rPr>
          <w:lang w:val="png_PG" w:bidi="png_PG"/>
        </w:rPr>
      </w:r>
      <w:hyperlink r:id="rId328">
        <w:r>
          <w:rPr>
            <w:lang w:val="png_PG" w:bidi="png_PG"/>
          </w:rPr>
          <w:rPr>
            <w:color w:val="0000EE"/>
            <w:u w:val="single"/>
          </w:rPr>
          <w:t>Save long taim na ples we stori i kamap long en</w:t>
        </w:r>
      </w:hyperlink>
      <w:r>
        <w:rPr>
          <w:lang w:val="png_PG" w:bidi="png_PG"/>
        </w:rPr>
        <w:t xml:space="preserve"> (7.5 MB)</w:t>
      </w:r>
      <w:r>
        <w:rPr>
          <w:lang w:val="png_PG" w:bidi="png_PG"/>
        </w:rPr>
      </w:r>
    </w:p>
    <w:p>
      <w:pPr>
        <w:pStyle w:val="ListBullet"/>
        <w:spacing w:line="240" w:lineRule="auto"/>
        <w:ind w:left="720"/>
      </w:pPr>
      <w:r>
        <w:rPr>
          <w:lang w:val="png_PG" w:bidi="png_PG"/>
        </w:rPr>
      </w:r>
      <w:hyperlink r:id="rId329">
        <w:r>
          <w:rPr>
            <w:lang w:val="png_PG" w:bidi="png_PG"/>
          </w:rPr>
          <w:rPr>
            <w:color w:val="0000EE"/>
            <w:u w:val="single"/>
          </w:rPr>
          <w:t>Save gut long wanwan Hap bilong Stori</w:t>
        </w:r>
      </w:hyperlink>
      <w:r>
        <w:rPr>
          <w:lang w:val="png_PG" w:bidi="png_PG"/>
        </w:rPr>
        <w:t xml:space="preserve"> (5.1 MB)</w:t>
      </w:r>
      <w:r>
        <w:rPr>
          <w:lang w:val="png_PG" w:bidi="png_PG"/>
        </w:rPr>
      </w:r>
    </w:p>
    <w:p>
      <w:pPr>
        <w:pStyle w:val="ListBullet"/>
        <w:spacing w:line="240" w:lineRule="auto"/>
        <w:ind w:left="720"/>
      </w:pPr>
      <w:r>
        <w:rPr>
          <w:lang w:val="png_PG" w:bidi="png_PG"/>
        </w:rPr>
      </w:r>
      <w:hyperlink r:id="rId330">
        <w:r>
          <w:rPr>
            <w:lang w:val="png_PG" w:bidi="png_PG"/>
          </w:rPr>
          <w:rPr>
            <w:color w:val="0000EE"/>
            <w:u w:val="single"/>
          </w:rPr>
          <w:t>Putim yu yet insait long stori</w:t>
        </w:r>
      </w:hyperlink>
      <w:r>
        <w:rPr>
          <w:lang w:val="png_PG" w:bidi="png_PG"/>
        </w:rPr>
        <w:t xml:space="preserve"> (5.2 MB)</w:t>
      </w:r>
      <w:r>
        <w:rPr>
          <w:lang w:val="png_PG" w:bidi="png_PG"/>
        </w:rPr>
      </w:r>
    </w:p>
    <w:p>
      <w:pPr>
        <w:pStyle w:val="ListBullet"/>
        <w:spacing w:line="240" w:lineRule="auto"/>
        <w:ind w:left="720"/>
      </w:pPr>
      <w:r>
        <w:rPr>
          <w:lang w:val="png_PG" w:bidi="png_PG"/>
        </w:rPr>
      </w:r>
      <w:hyperlink r:id="rId331">
        <w:r>
          <w:rPr>
            <w:lang w:val="png_PG" w:bidi="png_PG"/>
          </w:rPr>
          <w:rPr>
            <w:color w:val="0000EE"/>
            <w:u w:val="single"/>
          </w:rPr>
          <w:t>Save gut long ol samting we i no klia</w:t>
        </w:r>
      </w:hyperlink>
      <w:r>
        <w:rPr>
          <w:lang w:val="png_PG" w:bidi="png_PG"/>
        </w:rPr>
        <w:t xml:space="preserve"> (3.6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15:33–39</w:t>
      </w:r>
      <w:r>
        <w:rPr>
          <w:lang w:val="png_PG" w:bidi="png_PG"/>
        </w:rPr>
      </w:r>
    </w:p>
    <w:p>
      <w:pPr>
        <w:pStyle w:val="Heading3"/>
      </w:pPr>
      <w:r>
        <w:rPr>
          <w:lang w:val="png_PG" w:bidi="png_PG"/>
        </w:rPr>
        <w:t>Harim na putim long tingting na bel</w:t>
      </w:r>
      <w:r>
        <w:rPr>
          <w:lang w:val="png_PG" w:bidi="png_PG"/>
        </w:rPr>
      </w:r>
    </w:p>
    <w:p>
      <w:pPr/>
      <w:r>
        <w:rPr>
          <w:lang w:val="png_PG" w:bidi="png_PG"/>
        </w:rPr>
      </w:r>
      <w:r>
        <w:rPr>
          <w:lang w:val="png_PG" w:bidi="png_PG"/>
        </w:rPr>
        <w:t>Harim gut stori i stap insait long buk Mak 15:33–39 na putim i go insait long tingting bilong yupela. Harim gut tok i stap insait tripela taim. (long tripela wei ol i tanim tok long en, sapos em inap) Orait stap olsem wanpela grup na diskasim ol dispela kwesten:</w:t>
      </w:r>
    </w:p>
    <w:p>
      <w:pPr>
        <w:pStyle w:val="ListNumber"/>
        <w:numPr>
          <w:ilvl w:val="0"/>
          <w:numId w:val="30"/>
        </w:numPr>
        <w:spacing w:line="240" w:lineRule="auto"/>
        <w:ind w:left="720"/>
      </w:pPr>
      <w:r>
        <w:rPr>
          <w:lang w:val="png_PG" w:bidi="png_PG"/>
        </w:rPr>
      </w:r>
      <w:r>
        <w:rPr>
          <w:lang w:val="png_PG" w:bidi="png_PG"/>
        </w:rPr>
        <w:t>Yupela i laikim wanem hap insait long dispela stori?</w:t>
      </w:r>
    </w:p>
    <w:p>
      <w:pPr>
        <w:pStyle w:val="ListNumber"/>
        <w:spacing w:line="240" w:lineRule="auto"/>
        <w:ind w:left="720"/>
      </w:pPr>
      <w:r>
        <w:rPr>
          <w:lang w:val="png_PG" w:bidi="png_PG"/>
        </w:rPr>
      </w:r>
      <w:r>
        <w:rPr>
          <w:lang w:val="png_PG" w:bidi="png_PG"/>
        </w:rPr>
        <w:t>Wanem hap bilong stori yupela i no laikim o i no klia long en?</w:t>
      </w:r>
    </w:p>
    <w:p>
      <w:pPr>
        <w:pStyle w:val="ListNumber"/>
        <w:spacing w:line="240" w:lineRule="auto"/>
        <w:ind w:left="720"/>
      </w:pPr>
      <w:r>
        <w:rPr>
          <w:lang w:val="png_PG" w:bidi="png_PG"/>
        </w:rPr>
      </w:r>
      <w:r>
        <w:rPr>
          <w:lang w:val="png_PG" w:bidi="png_PG"/>
        </w:rPr>
        <w:t>Dispela stori i tokim yumi wanem long sait bilong Jisas?</w:t>
      </w:r>
    </w:p>
    <w:p>
      <w:pPr>
        <w:pStyle w:val="ListNumber"/>
        <w:spacing w:line="240" w:lineRule="auto"/>
        <w:ind w:left="720"/>
      </w:pPr>
      <w:r>
        <w:rPr>
          <w:lang w:val="png_PG" w:bidi="png_PG"/>
        </w:rPr>
      </w:r>
      <w:r>
        <w:rPr>
          <w:lang w:val="png_PG" w:bidi="png_PG"/>
        </w:rPr>
        <w:t>Dispela stori i tokim yumi wanem long sait bilong ol manmeri?</w:t>
      </w:r>
    </w:p>
    <w:p>
      <w:pPr>
        <w:pStyle w:val="ListNumber"/>
        <w:spacing w:line="240" w:lineRule="auto"/>
        <w:ind w:left="720"/>
      </w:pPr>
      <w:r>
        <w:rPr>
          <w:lang w:val="png_PG" w:bidi="png_PG"/>
        </w:rPr>
      </w:r>
      <w:r>
        <w:rPr>
          <w:lang w:val="png_PG" w:bidi="png_PG"/>
        </w:rPr>
        <w:t>Dispela stori em bai i wok olsem wanem long laip bilong yumi long olgeta dei?</w:t>
      </w:r>
    </w:p>
    <w:p>
      <w:pPr>
        <w:pStyle w:val="ListNumber"/>
        <w:spacing w:line="240" w:lineRule="auto"/>
        <w:ind w:left="720"/>
      </w:pPr>
      <w:r>
        <w:rPr>
          <w:lang w:val="png_PG" w:bidi="png_PG"/>
        </w:rPr>
      </w:r>
      <w:r>
        <w:rPr>
          <w:lang w:val="png_PG" w:bidi="png_PG"/>
        </w:rPr>
        <w:t>Yupela i save long ol man husait i nidim tru dispela stori long harim?</w:t>
      </w:r>
      <w:r>
        <w:rPr>
          <w:lang w:val="png_PG" w:bidi="png_PG"/>
        </w:rPr>
      </w:r>
    </w:p>
    <w:p>
      <w:pPr>
        <w:pStyle w:val="Heading3"/>
      </w:pPr>
      <w:r>
        <w:rPr>
          <w:lang w:val="png_PG" w:bidi="png_PG"/>
        </w:rPr>
        <w:t>Save long taim na ples we stori i kamap long en</w:t>
      </w:r>
      <w:r>
        <w:rPr>
          <w:lang w:val="png_PG" w:bidi="png_PG"/>
        </w:rPr>
      </w:r>
    </w:p>
    <w:p>
      <w:pPr/>
      <w:r>
        <w:rPr>
          <w:lang w:val="png_PG" w:bidi="png_PG"/>
        </w:rPr>
      </w:r>
      <w:r>
        <w:rPr>
          <w:lang w:val="png_PG" w:bidi="png_PG"/>
        </w:rPr>
        <w:t>STRETIM WANWAN HAP BILONG STORI</w:t>
      </w:r>
    </w:p>
    <w:p>
      <w:pPr/>
      <w:r>
        <w:rPr>
          <w:lang w:val="png_PG" w:bidi="png_PG"/>
        </w:rPr>
      </w:r>
      <w:r>
        <w:rPr>
          <w:lang w:val="png_PG" w:bidi="png_PG"/>
        </w:rPr>
        <w:t>Mak 15:33–39</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pastaim stori, Mak i tok olsem, ol soldia i nilim Jisas long diwai kros long 9 kilok long moning. Na Jisas i kisim taim nogut long diwai kros na stap sampela aua. Long 12 kilok long dei taim, san i kamap tudak, san i no bin kamap tudak long dispela taim long yia. Tasol, ol manmeri long taim bilong Jisas, ol inap long bilip olsem, dispela tudak em wanpela mak bilong samting nogut. Dispela profet Amos bilong Juda bin tok olsem, san bai kamap tudak taim God i kam long bosim dispela graun. Ol arapela manmeri i bilip olsem, tudak em wanpela mak bilong dai bilong ol king, o ol siti. Bipo long namba wan taim bilong God I Larim Israel I Stap Gut long Isip, em i bin gat bikpela tudak i kamap, em olsem mak bilong God bai i bagarapim ol manmeri long Isip. Lo bilong Moses i tok olsem, God bin givim hevi, o bagarapim ol manmeri husait i hangamap long diwai. Em mas long dispela as san i kamap tudak.</w:t>
      </w:r>
    </w:p>
    <w:p>
      <w:pPr/>
      <w:r>
        <w:rPr>
          <w:lang w:val="png_PG" w:bidi="png_PG"/>
        </w:rPr>
      </w:r>
      <w:r>
        <w:rPr>
          <w:lang w:val="png_PG" w:bidi="png_PG"/>
        </w:rPr>
        <w:t>Long 3 kilok long apinun, tripela aua bihain long tudak i kam, Jisas i singaut strong olsem, "God bilong mi, God bilong mi, bilong wanem yu lusim mi?" Jisas i luk olsem God i givim baksait long em olgeta, olsem na Jisas i tokim namba wan hap bilong sams, o song bilong sori na krai. Insait long dispela song bilong krai, man bilong singim song i tok strong long God long helpim man husait i kisim taim nogut tru long rong wei, em i no gutpela. Buk Sams bilong krai, oltaim i save kam long pinis bilong en wantaim tok promis olsem, God bai i stap wantaim ol na helpim ol long hevi bilong ol. Ating Jisas bin kolim nem bilong God-"Eloi, Eloi, long tok Hibru na ol arapela kwesten long tok Aramaik. Hibru em tokples bilong Baibel bilong ol Juda, tasol Aramaik em tokples ol Juda i save usim long taim bilong ol Roman. Ol sampela ol manmeri i stap raun klostu long em, ating ol i no kisim klia namba wan tok bilong em. Jisas i singaut i go long God, tasol dispela wod em usim long God, em i krai olsem, Hibru nem bilong bikpela profet bilong Juda, Elaija. Ol manmeri Juda bin bilip olsem, dispela spirit bilong Elaija bai i kam long helpim gutpela manmeri taim ol i stap long hevi. Em i kamap klia olsem, ol manmeri i bilip olsem Jisas i singaut long Elaija, na em i no singaut long God.</w:t>
      </w:r>
    </w:p>
    <w:p>
      <w:pPr/>
      <w:r>
        <w:rPr>
          <w:lang w:val="png_PG" w:bidi="png_PG"/>
        </w:rPr>
      </w:r>
      <w:r>
        <w:rPr>
          <w:lang w:val="png_PG" w:bidi="png_PG"/>
        </w:rPr>
        <w:t>Ol manmeri Juda bin ting dispela wain i pait, em liklik mani wain, ol bin tanim na helpim ol manmeri i nek drai long wara. Wanpela man i harim Jisas singaut na i em laik helpim Jisas. Dispela man i putim wanpela spans i go insait long wain i pait, na pasim long wanpela stik na i givim long Jisas long dring.</w:t>
      </w:r>
    </w:p>
    <w:p>
      <w:pPr/>
      <w:r>
        <w:rPr>
          <w:lang w:val="png_PG" w:bidi="png_PG"/>
        </w:rPr>
      </w:r>
      <w:r>
        <w:rPr>
          <w:lang w:val="png_PG" w:bidi="png_PG"/>
        </w:rPr>
        <w:t>Jisas i stap strong tru long toktok bikpela i go inap long em i lusim laip bilong en. Dispela i kamap nupela samting tru-planti ol man bun bilong ol i slek na het bilong ol i spin na ol i pundaun klostu long pinis bilong nilim na kilim Jisas. Na planti bilong ol i no inap long pulim win gut.</w:t>
      </w:r>
    </w:p>
    <w:p>
      <w:pPr/>
      <w:r>
        <w:rPr>
          <w:lang w:val="png_PG" w:bidi="png_PG"/>
        </w:rPr>
      </w:r>
      <w:r>
        <w:rPr>
          <w:lang w:val="png_PG" w:bidi="png_PG"/>
        </w:rPr>
        <w:t>Mak i tokim stori bilong wanpela samting i kamap long narapela ples, tasol em long sem taim bilong nilim Jisas long Diwai kros. Dispela Temple long Jerusalem i gat tupela bikpela laplap hangamap pasim dua bilong i go insait. Laplap bilong insait, em i hangamap namel bilong Rum Tambu na Rum Tambu Tru. Rum Tambu Tru, em dispela hap insait long Tempel ol hetpris inap go long taim bilong spesol Dei Bilong Mekim Ofa bilong Rausim Sin Bilong Ol Manmeri, long mekim ofa bilong olgeta manmeri Israel long rausim sin bilong ol. Laplap i stap autsait, em bilong banisim dispela spesol hap bilong ol pris, na long ol man i no ol pris. Ol manmeri inap lukim laplap autsait, tasol ol liklik lain pris inap long lukim dispela laplap i hangamap i stap insait.</w:t>
      </w:r>
    </w:p>
    <w:p>
      <w:pPr/>
      <w:r>
        <w:rPr>
          <w:lang w:val="png_PG" w:bidi="png_PG"/>
        </w:rPr>
      </w:r>
      <w:r>
        <w:rPr>
          <w:lang w:val="png_PG" w:bidi="png_PG"/>
        </w:rPr>
        <w:t>Stop long hia na soim trensleisen grup bilong yu piksa bilong Tempel, Rum Holi Tru, Rum Holi na na bainis bilong haus.</w:t>
      </w:r>
    </w:p>
    <w:p>
      <w:pPr/>
      <w:r>
        <w:rPr>
          <w:lang w:val="png_PG" w:bidi="png_PG"/>
        </w:rPr>
      </w:r>
      <w:r>
        <w:rPr>
          <w:lang w:val="png_PG" w:bidi="png_PG"/>
        </w:rPr>
        <w:t>Yumi i no save, wanem laplap em bin bruk long antap i go inap long daunbilo bilong en, na i kamap tupela hap. Sampela saveman bilong Baibel i bilip olsem, em laplap i stap autsait i bruk long antap i go inap long daunbilo bilong en, bikos ol manmeri i stap long banis bilong Tempel inap long lukim, na tokim ol arapela olsem dispela samting i kamap. Planti ol manmeri i bilip olsem dispela samting, em wanpela tok profesi olsem wanpela taim dispela Tempel ol bai i bagarapim, olsem em bin kamap tru long 70 AD (70-pela yia i go pinis bihain long mama i karim Jisas), klostu 40-pela yia tasol bihain dispela samting i kamap. Long dispela tingting, dispela laplap i bruk long namel long makim olsem, Jisas i senisim bipo pasin tumbuna bilong ol Juda, ol i save nidim Tempel na ol pris long mekim ofa insait long Rum Tambu Tru long rausim sin bilong ol manmeri. Jisas em yet em i dispela bikpela ofa.</w:t>
      </w:r>
    </w:p>
    <w:p>
      <w:pPr/>
      <w:r>
        <w:rPr>
          <w:lang w:val="png_PG" w:bidi="png_PG"/>
        </w:rPr>
      </w:r>
      <w:r>
        <w:rPr>
          <w:lang w:val="png_PG" w:bidi="png_PG"/>
        </w:rPr>
        <w:t>Wanpela kepten bilong 100 soldia bilong ol Rom, em i bin stap wantaim Jisas long stat bilong nilim Jisas long diwai kros inap em i dai. Em i luksave olsem, Jisas i luk narakain long ol narapela husait i kisim taim nogut. Dai bilong Jisas i no wankain olsem wei ol man i save dai, o olsem ol i save kilim ol stilman i dai. Dispela Roman kepten bilong ol soldia i singaut bikpela olsem, "Tru tumas, dispela man em i Pikinini Bilong God!" Ating dispela Roman kepten bilong ol soldia i luksave olsem, Jisas em strong bilong antap, o em strongpela man husait i wanbel tru long karim dispela hevi i kam long God. Em olsem tasol, dispela Roman kepten bilong ol soldia i no klia gut as tru bilong dispela haptok bilong en i minim wanem.</w:t>
      </w:r>
    </w:p>
    <w:p>
      <w:pPr/>
      <w:r>
        <w:rPr>
          <w:lang w:val="png_PG" w:bidi="png_PG"/>
        </w:rPr>
      </w:r>
      <w:r>
        <w:rPr>
          <w:lang w:val="png_PG" w:bidi="png_PG"/>
        </w:rPr>
        <w:t>Dispela haptok bilong Roman kepten bilong ol soldia, em bikpela tingting bilong ol tok i stap long buk Mak. Mak i laik long soim ol manmeri bilong taim bilong en olsem, Jisas em dispela Mesaia, king na Pikinini Bilong God, i bin promis pinis long en. Mak bin statim stori insait long buk bilong en na i tok olsem, dispela em stori bilong laip bilong Jisas "dispela Mesaia, Pikinini Bilong God." Orait bihain Jisas i askim ol disaipel bilong en, yupela ting mi husait, na Pita i tok olsem, "Yu dispela Mesaia." Orait bihain bikpris bin askim Jisas long taim bilong kot bilong Jisas olsem, yu Mesaia, dispela Pikinini Bilong God. Na tu dispela Roman kepten bilong ol soldia i go pas long dai bilong Jisas i luksave pinis, Jisas em husait. Ol Roman, Mak i wok long rait i go long ol, ol bai i amamas long save olsem, dispela Roman kepten bilong ol soldia i luksave pinis husait em Jisas.</w:t>
      </w:r>
      <w:r>
        <w:rPr>
          <w:lang w:val="png_PG" w:bidi="png_PG"/>
        </w:rPr>
      </w:r>
    </w:p>
    <w:p>
      <w:pPr>
        <w:pStyle w:val="Heading3"/>
      </w:pPr>
      <w:r>
        <w:rPr>
          <w:lang w:val="png_PG" w:bidi="png_PG"/>
        </w:rPr>
        <w:t>Save gut long wanwan Hap bilong Stori</w:t>
      </w:r>
      <w:r>
        <w:rPr>
          <w:lang w:val="png_PG" w:bidi="png_PG"/>
        </w:rPr>
      </w:r>
    </w:p>
    <w:p>
      <w:pPr/>
      <w:r>
        <w:rPr>
          <w:lang w:val="png_PG" w:bidi="png_PG"/>
        </w:rPr>
      </w:r>
      <w:r>
        <w:rPr>
          <w:lang w:val="png_PG" w:bidi="png_PG"/>
        </w:rPr>
        <w:t>PAINIM AUT OL WANWAN HAP BILONG STORI</w:t>
      </w:r>
    </w:p>
    <w:p>
      <w:pPr/>
      <w:r>
        <w:rPr>
          <w:lang w:val="png_PG" w:bidi="png_PG"/>
        </w:rPr>
      </w:r>
      <w:r>
        <w:rPr>
          <w:lang w:val="png_PG" w:bidi="png_PG"/>
        </w:rPr>
        <w:t>Mak 15:33–39</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hap taim, yu bai helpim grup long luksave long stori. Yu bai helpim grup long painim ol hap bilong stori, lain ap bilong stori i stap olsem wanem, na ol man husait i stap insait long stori.</w:t>
      </w:r>
    </w:p>
    <w:p>
      <w:pPr/>
      <w:r>
        <w:rPr>
          <w:lang w:val="png_PG" w:bidi="png_PG"/>
        </w:rPr>
      </w:r>
      <w:r>
        <w:rPr>
          <w:lang w:val="png_PG" w:bidi="png_PG"/>
        </w:rPr>
        <w:t>Dispela stori em i gat 4-pela hap bilong en.</w:t>
      </w:r>
    </w:p>
    <w:p>
      <w:pPr/>
      <w:r>
        <w:rPr>
          <w:lang w:val="png_PG" w:bidi="png_PG"/>
        </w:rPr>
      </w:r>
      <w:r>
        <w:rPr>
          <w:b/>
          <w:lang w:val="png_PG" w:bidi="png_PG"/>
        </w:rPr>
        <w:t>Long namba wan hap bilong stori,</w:t>
      </w:r>
      <w:r>
        <w:rPr>
          <w:lang w:val="png_PG" w:bidi="png_PG"/>
        </w:rPr>
        <w:t xml:space="preserve"> em i stat long 12 kilok long dei taim. San i no givim lait na tudak i karamapim graun olgeta i go inap long 3 kilok long apinun.</w:t>
      </w:r>
    </w:p>
    <w:p>
      <w:pPr/>
      <w:r>
        <w:rPr>
          <w:lang w:val="png_PG" w:bidi="png_PG"/>
        </w:rPr>
      </w:r>
      <w:r>
        <w:rPr>
          <w:b/>
          <w:lang w:val="png_PG" w:bidi="png_PG"/>
        </w:rPr>
        <w:t>Long namba tu hap bilong stori,</w:t>
      </w:r>
      <w:r>
        <w:rPr>
          <w:lang w:val="png_PG" w:bidi="png_PG"/>
        </w:rPr>
        <w:t xml:space="preserve"> Jisas i singaut bikpela, "God bilong mi, God bilong mi, bilong wanem yu lusim mi?" Sampela lain i traim long givim wain i gat pait long Jisas.</w:t>
      </w:r>
    </w:p>
    <w:p>
      <w:pPr/>
      <w:r>
        <w:rPr>
          <w:lang w:val="png_PG" w:bidi="png_PG"/>
        </w:rPr>
      </w:r>
      <w:r>
        <w:rPr>
          <w:b/>
          <w:lang w:val="png_PG" w:bidi="png_PG"/>
        </w:rPr>
        <w:t>Long namba tri hap bilong stori,</w:t>
      </w:r>
      <w:r>
        <w:rPr>
          <w:lang w:val="png_PG" w:bidi="png_PG"/>
        </w:rPr>
        <w:t xml:space="preserve"> Jisas i singaut strong moa na em i dai. Long sem taim, insait long Tempel, long narapela sait bilong Jerusalem, wanpela laplap i hangamap i stap insait long tempel em i bruk long antap i go inap long daunbilo bilong en, na i kamap tupela hap.</w:t>
      </w:r>
    </w:p>
    <w:p>
      <w:pPr/>
      <w:r>
        <w:rPr>
          <w:lang w:val="png_PG" w:bidi="png_PG"/>
        </w:rPr>
      </w:r>
      <w:r>
        <w:rPr>
          <w:b/>
          <w:lang w:val="png_PG" w:bidi="png_PG"/>
        </w:rPr>
        <w:t>Long namba fo hap bilong stori,</w:t>
      </w:r>
      <w:r>
        <w:rPr>
          <w:lang w:val="png_PG" w:bidi="png_PG"/>
        </w:rPr>
        <w:t xml:space="preserve"> dispela Roman kepten bilong ol soldia, o ofisa i tok olsem, "Dispela man, em i mas Pikinini Bilong God!"</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manmeri i sanap klotu long diwai kros</w:t>
      </w:r>
    </w:p>
    <w:p>
      <w:pPr>
        <w:pStyle w:val="ListBullet"/>
        <w:spacing w:line="240" w:lineRule="auto"/>
        <w:ind w:left="720"/>
      </w:pPr>
      <w:r>
        <w:rPr>
          <w:lang w:val="png_PG" w:bidi="png_PG"/>
        </w:rPr>
      </w:r>
      <w:r>
        <w:rPr>
          <w:lang w:val="png_PG" w:bidi="png_PG"/>
        </w:rPr>
        <w:t>Sampela lain husait i kam givim wain i gat pait long spans</w:t>
      </w:r>
    </w:p>
    <w:p>
      <w:pPr>
        <w:pStyle w:val="ListBullet"/>
        <w:spacing w:line="240" w:lineRule="auto"/>
        <w:ind w:left="720"/>
      </w:pPr>
      <w:r>
        <w:rPr>
          <w:lang w:val="png_PG" w:bidi="png_PG"/>
        </w:rPr>
      </w:r>
      <w:r>
        <w:rPr>
          <w:lang w:val="png_PG" w:bidi="png_PG"/>
        </w:rPr>
        <w:t>Dispela Roman kepten bilong ol soldia, ol i kolim olsem lida bilong 100 sodia</w:t>
      </w:r>
    </w:p>
    <w:p>
      <w:pPr/>
      <w:r>
        <w:rPr>
          <w:lang w:val="png_PG" w:bidi="png_PG"/>
        </w:rPr>
      </w:r>
      <w:r>
        <w:rPr>
          <w:lang w:val="png_PG" w:bidi="png_PG"/>
        </w:rPr>
        <w:t>Insait long dispela hap taim, grup mas i gat stori kadbod, drowin aut, o usim sampela gutpela tingting long pulim tingting bilong ol man inap luksave long stori, na long eksen i stap insait long en.</w:t>
      </w:r>
    </w:p>
    <w:p>
      <w:pPr/>
      <w:r>
        <w:rPr>
          <w:lang w:val="png_PG" w:bidi="png_PG"/>
        </w:rPr>
      </w:r>
      <w:r>
        <w:rPr>
          <w:lang w:val="png_PG" w:bidi="png_PG"/>
        </w:rPr>
        <w:t>Dispela stori i stat long 12 kilok wantaim tudak i karamapim dispela hap olgeta, ating i karamapim dispela eria bilong Israel tasol, o long Jerusalem tasol. Tripela aua i abrus. Klostu long 3 kilok long apinun, Jisas i singaut strong. Em impoten long tingim gut olsem, Mak i givim yumi tok bilong Jisas long tokples tru bilong en olsem: "Eloi, Eloi, lema sabaktani?" As bilong dispela tok i olsem, "God bilong mi, God bilong mi, bilong wanem yu lusim mi?"</w:t>
      </w:r>
    </w:p>
    <w:p>
      <w:pPr/>
      <w:r>
        <w:rPr>
          <w:lang w:val="png_PG" w:bidi="png_PG"/>
        </w:rPr>
      </w:r>
      <w:r>
        <w:rPr>
          <w:lang w:val="png_PG" w:bidi="png_PG"/>
        </w:rPr>
        <w:t>Stop long hia na diskas olsem trensleisen grup: Yupela i save soim olsem wanem, taim yupela i laik mekim toktok long narapela tokples insait long stori bilong yupela?</w:t>
      </w:r>
    </w:p>
    <w:p>
      <w:pPr/>
      <w:r>
        <w:rPr>
          <w:lang w:val="png_PG" w:bidi="png_PG"/>
        </w:rPr>
      </w:r>
      <w:r>
        <w:rPr>
          <w:lang w:val="png_PG" w:bidi="png_PG"/>
        </w:rPr>
        <w:t>Nem bilong dispela profet Elaija i krai olsem "Eloi" olsem na sampela manmeri i stap klostu, ol i ting Jisas i singautim profet Elaija. Wanpela man-yumi i no save long em- em ran i kam putim spans i go insait long wain i pait long en, na em i pasim dispela spans long longpela stik na putim i go antap long Jisas long dring. Dispela man i tok olsem, "Wet na yumi lukim, sapos Elaija inap long kam na helpim em long lusim diwai kros na i kam daun, o nogat!" Jisas i singaut strong moa, na em pulim laspela win na i dai.</w:t>
      </w:r>
    </w:p>
    <w:p>
      <w:pPr/>
      <w:r>
        <w:rPr>
          <w:lang w:val="png_PG" w:bidi="png_PG"/>
        </w:rPr>
      </w:r>
      <w:r>
        <w:rPr>
          <w:lang w:val="png_PG" w:bidi="png_PG"/>
        </w:rPr>
        <w:t>Taim Jisas i dai, long sem taim dispela laplap i hangamap insait long Tempel i bruk long namel i go long tupela hap, bruk long antap i go inap long daunbilo bilong en. Dispela Tempel i stap long narapela sait bilong Jerusalem long hap ples Jisas i dai long en. Ol manmeri i stap klostu long dispela diwai kros Jisas i dai antap long en, ol i no save olsem, dispela laplap i stap hangamap insait long Tempel bin bruk i go long tupela hap.</w:t>
      </w:r>
    </w:p>
    <w:p>
      <w:pPr/>
      <w:r>
        <w:rPr>
          <w:lang w:val="png_PG" w:bidi="png_PG"/>
        </w:rPr>
      </w:r>
      <w:r>
        <w:rPr>
          <w:lang w:val="png_PG" w:bidi="png_PG"/>
        </w:rPr>
        <w:t>Stop long hia na diskas olsem trensleisen grup: Yupela i save tokim sampela tok insait long wanpela stori olsem wanem, taim em i kamap long sem taim, tasol em i kamap long narapela narapela ples?</w:t>
      </w:r>
    </w:p>
    <w:p>
      <w:pPr/>
      <w:r>
        <w:rPr>
          <w:lang w:val="png_PG" w:bidi="png_PG"/>
        </w:rPr>
      </w:r>
      <w:r>
        <w:rPr>
          <w:lang w:val="png_PG" w:bidi="png_PG"/>
        </w:rPr>
        <w:t>Wanpela Roman ofisa, o kepten bilong 100 soldia, em sanap klostu long diwai kros, bikos em i go pas long nilim Jisas long diwai kros. Em i lukave long olgeta samting i kamap long diwai kros. Em lukim olsem, Jisas i dai long narapela kain wei long ol narapela man. Jisas i stap strong yet na em i dai. Dispela Roman kepten bilong 100 soldia i tok olsem, "Tru tumas, o mi save olsem, dispela man em Pikinini Bilong God!" Dispela em namba tu bikpela tingting, o bikpela haptok insait long buk Mak.</w:t>
      </w:r>
    </w:p>
    <w:p>
      <w:pPr/>
      <w:r>
        <w:rPr>
          <w:lang w:val="png_PG" w:bidi="png_PG"/>
        </w:rPr>
      </w:r>
      <w:r>
        <w:rPr>
          <w:lang w:val="png_PG" w:bidi="png_PG"/>
        </w:rPr>
        <w:t>Stop long hia na diskas olsem grup: taim yupela i tokim ol stori, yupela i save senisim nek na tok bilong yupela taim yupela i laik tokim impoten hap bilong stori olsem wanem? Yupela i ken traim tokim trupela stori long wanpela narapela, em i mas spesol stori i stap insait long wei na pasin bilong yupela, na save long wanem impoten hap bilong dispela stori em i stap long en. Yupela i save toktok long dispela impoten hap bilong stori olsem wanem? Wanem samting i save kamap long krai bilong nek wantaim ol tok bilong yupela taim yupela i toktok long impoten hap bilong en insait long stori?</w:t>
      </w:r>
      <w:r>
        <w:rPr>
          <w:lang w:val="png_PG" w:bidi="png_PG"/>
        </w:rPr>
      </w:r>
    </w:p>
    <w:p>
      <w:pPr>
        <w:pStyle w:val="Heading3"/>
      </w:pPr>
      <w:r>
        <w:rPr>
          <w:lang w:val="png_PG" w:bidi="png_PG"/>
        </w:rPr>
        <w:t>Putim yu yet insait long stori</w:t>
      </w:r>
      <w:r>
        <w:rPr>
          <w:lang w:val="png_PG" w:bidi="png_PG"/>
        </w:rPr>
      </w:r>
    </w:p>
    <w:p>
      <w:pPr/>
      <w:r>
        <w:rPr>
          <w:lang w:val="png_PG" w:bidi="png_PG"/>
        </w:rPr>
      </w:r>
      <w:r>
        <w:rPr>
          <w:lang w:val="png_PG" w:bidi="png_PG"/>
        </w:rPr>
        <w:t>BIHAINIM TOK I STAP INSAIT NA EKTIM AUT</w:t>
      </w:r>
    </w:p>
    <w:p>
      <w:pPr/>
      <w:r>
        <w:rPr>
          <w:lang w:val="png_PG" w:bidi="png_PG"/>
        </w:rPr>
      </w:r>
      <w:r>
        <w:rPr>
          <w:lang w:val="png_PG" w:bidi="png_PG"/>
        </w:rPr>
        <w:t>Mak 15:33–39</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dispela hap taim, grup bai i kamapim pilai bilong dispela stori</w:t>
      </w:r>
    </w:p>
    <w:p>
      <w:pPr/>
      <w:r>
        <w:rPr>
          <w:lang w:val="png_PG" w:bidi="png_PG"/>
        </w:rPr>
      </w:r>
      <w:r>
        <w:rPr>
          <w:lang w:val="png_PG" w:bidi="png_PG"/>
        </w:rPr>
        <w:t>Dispela stori em i gat 4-pela hap bilong en.</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Ol manmeri i sanap klotu long diwai kros</w:t>
      </w:r>
    </w:p>
    <w:p>
      <w:pPr>
        <w:pStyle w:val="ListBullet"/>
        <w:spacing w:line="240" w:lineRule="auto"/>
        <w:ind w:left="720"/>
      </w:pPr>
      <w:r>
        <w:rPr>
          <w:lang w:val="png_PG" w:bidi="png_PG"/>
        </w:rPr>
      </w:r>
      <w:r>
        <w:rPr>
          <w:lang w:val="png_PG" w:bidi="png_PG"/>
        </w:rPr>
        <w:t>Sampela lain husait i kam givim wain i gat pait long spans</w:t>
      </w:r>
    </w:p>
    <w:p>
      <w:pPr>
        <w:pStyle w:val="ListBullet"/>
        <w:spacing w:line="240" w:lineRule="auto"/>
        <w:ind w:left="720"/>
      </w:pPr>
      <w:r>
        <w:rPr>
          <w:lang w:val="png_PG" w:bidi="png_PG"/>
        </w:rPr>
      </w:r>
      <w:r>
        <w:rPr>
          <w:lang w:val="png_PG" w:bidi="png_PG"/>
        </w:rPr>
        <w:t>Dispela Roman kepten bilong ol soldia, ol i kolim olsem lida bilong 100 sodia</w:t>
      </w:r>
    </w:p>
    <w:p>
      <w:pPr/>
      <w:r>
        <w:rPr>
          <w:lang w:val="png_PG" w:bidi="png_PG"/>
        </w:rPr>
      </w:r>
      <w:r>
        <w:rPr>
          <w:lang w:val="png_PG" w:bidi="png_PG"/>
        </w:rPr>
        <w:t>Tokim grup long ektim aut dispela stori tupela taim. Namba wan taim, tokim grup ektim aut dispela stori na no ken stop. Namba tu taim, grup i ektim aut dispela stori na stopim ol long wanwan hap insait long stori.</w:t>
      </w:r>
    </w:p>
    <w:p>
      <w:pPr/>
      <w:r>
        <w:rPr>
          <w:lang w:val="png_PG" w:bidi="png_PG"/>
        </w:rPr>
      </w:r>
      <w:r>
        <w:rPr>
          <w:lang w:val="png_PG" w:bidi="png_PG"/>
        </w:rPr>
        <w:t>Taim grup i ektim dispela stori namba wan taim, putim iyau long harim gut toktok i kamap namel long ol man, toktok i go olsem wanem, stori lain bilong wanwan hap, na oda bilong stori bihainim wanem samting i kamap pastaim.</w:t>
      </w:r>
    </w:p>
    <w:p>
      <w:pPr/>
      <w:r>
        <w:rPr>
          <w:lang w:val="png_PG" w:bidi="png_PG"/>
        </w:rPr>
      </w:r>
      <w:r>
        <w:rPr>
          <w:lang w:val="png_PG" w:bidi="png_PG"/>
        </w:rPr>
        <w:t xml:space="preserve">Dispela stori i stat long 12 kilok taim tudak i karamapim olgeta hap eria, ating em i mas karamapim dispela eria long Israel tasol, o em i mas karamapim Jerusalem tasol. Tripela aua em i abrus. Long 3 kilok long apinun, Jisas i singaut strong olsem, "Eloi, Eloi, lema sabaktani?" As bilong dispela tok i minim olsem, "God bilong mi, God bilong mi, bilong wanem yu lusim mi?" </w:t>
      </w:r>
      <w:r>
        <w:rPr>
          <w:b/>
          <w:lang w:val="png_PG" w:bidi="png_PG"/>
        </w:rPr>
        <w:t>Stopim pilai.</w:t>
      </w:r>
      <w:r>
        <w:rPr>
          <w:lang w:val="png_PG" w:bidi="png_PG"/>
        </w:rPr>
        <w:t xml:space="preserve"> Askim Jisas, "Yu pilim olsem wanem?" Yupela bai i harim dispela kain tok olsem, "Bipo mi no save stap mi yet," "Ol lusim mi olgeta." Askim ol manmeri bin sanap klostu, "Yupela pilim olsem wanem? Yupela bai i harim dispela kain tok olsem, "Yumi tingting planti, Jisas i toktok long husait," "sori long em." Statim gen pilai.</w:t>
      </w:r>
    </w:p>
    <w:p>
      <w:pPr/>
      <w:r>
        <w:rPr>
          <w:lang w:val="png_PG" w:bidi="png_PG"/>
        </w:rPr>
      </w:r>
      <w:r>
        <w:rPr>
          <w:lang w:val="png_PG" w:bidi="png_PG"/>
        </w:rPr>
        <w:t xml:space="preserve">Wanpela man-yumi i no save em wanem man-em ran i kam na putim spans i go insait long wain i gat pait. Em i pasim dispela spans long longpela stik na putim i go antap long Jisas long dring. Dispela man i tok olsem, "Wet na yumi lukim pastaim. Ating Elaija bai i helpim em long lusim diwai kros na i kam daun, o nogat!" Jisas i singaut strong na em i pulim laspela win na dai. Taim Jisas i dai, long sem taim, dispela laplap hangamap insait long tempel i bruk long antap i go inap long daunbilo bilong en, na i kamap tupela hap. Dispela Tempel i stap long narapela sait bilong Jerusalem long ples Jisas i dai long en. </w:t>
      </w:r>
      <w:r>
        <w:rPr>
          <w:b/>
          <w:lang w:val="png_PG" w:bidi="png_PG"/>
        </w:rPr>
        <w:t>Stopim pilai</w:t>
      </w:r>
      <w:r>
        <w:rPr>
          <w:lang w:val="png_PG" w:bidi="png_PG"/>
        </w:rPr>
        <w:t>. Askim dispela man, "Yu pilim olsem wanem?" Yupela bai i harim dispela kain tok olsem, "Mi no amamas" Askim ol manmeri bin sanap klostu, "Yupela i pilim olsem wanem?" Yupela bai i harim dispela kain tok olsem, "Mipela wari," "Wari bilong mipela i pinis," "Mipela wari olsem Jisas i dai long nogat gutpela as." Statim gen pilai.</w:t>
      </w:r>
    </w:p>
    <w:p>
      <w:pPr/>
      <w:r>
        <w:rPr>
          <w:lang w:val="png_PG" w:bidi="png_PG"/>
        </w:rPr>
      </w:r>
      <w:r>
        <w:rPr>
          <w:lang w:val="png_PG" w:bidi="png_PG"/>
        </w:rPr>
        <w:t xml:space="preserve">Wanpela Roman kepten bilong ol soldia, o lida bilong 100 soldia, em i sanap klostu bikos em i go pas long ol soldia husait i nilim Jisas long diwai kros. Dispela Roman kepten bilong ol 100 soldia i tok olsem, "Tru tumas, dispela man em i Pikinini Bilong God." </w:t>
      </w:r>
      <w:r>
        <w:rPr>
          <w:b/>
          <w:lang w:val="png_PG" w:bidi="png_PG"/>
        </w:rPr>
        <w:t>Stopim pilai</w:t>
      </w:r>
      <w:r>
        <w:rPr>
          <w:lang w:val="png_PG" w:bidi="png_PG"/>
        </w:rPr>
        <w:t>. Askim dispela Roman kepten bilong ol soldia, "Yu pilim olsem wanem?" Yupela bai i harim dispela kain tok olsem, "Jisas i gat moa respek na em i gat biknem long ol arapela man husait i dai," "Jisas i no bin belhat olsem ol arapela," "Dai bilong Jisas em i no wankain long ol arapela man," "Mi ting olsem, God i stap wantaim dispela man."</w:t>
      </w:r>
      <w:r>
        <w:rPr>
          <w:lang w:val="png_PG" w:bidi="png_PG"/>
        </w:rPr>
      </w:r>
    </w:p>
    <w:p>
      <w:pPr>
        <w:pStyle w:val="Heading3"/>
      </w:pPr>
      <w:r>
        <w:rPr>
          <w:lang w:val="png_PG" w:bidi="png_PG"/>
        </w:rPr>
        <w:t>Save gut long ol samting we i no klia</w:t>
      </w:r>
      <w:r>
        <w:rPr>
          <w:lang w:val="png_PG" w:bidi="png_PG"/>
        </w:rPr>
      </w:r>
    </w:p>
    <w:p>
      <w:pPr/>
      <w:r>
        <w:rPr>
          <w:lang w:val="png_PG" w:bidi="png_PG"/>
        </w:rPr>
      </w:r>
      <w:r>
        <w:rPr>
          <w:lang w:val="png_PG" w:bidi="png_PG"/>
        </w:rPr>
        <w:t>PULAPIM SPEIS</w:t>
      </w:r>
    </w:p>
    <w:p>
      <w:pPr/>
      <w:r>
        <w:rPr>
          <w:lang w:val="png_PG" w:bidi="png_PG"/>
        </w:rPr>
      </w:r>
      <w:r>
        <w:rPr>
          <w:lang w:val="png_PG" w:bidi="png_PG"/>
        </w:rPr>
        <w:t>Mak 15:33–39</w:t>
      </w:r>
    </w:p>
    <w:p>
      <w:pPr/>
      <w:r>
        <w:rPr>
          <w:lang w:val="png_PG" w:bidi="png_PG"/>
        </w:rPr>
      </w:r>
      <w:r>
        <w:rPr>
          <w:lang w:val="png_PG" w:bidi="png_PG"/>
        </w:rPr>
        <w:t>Harim gut tok i stap insait wanpela taim, stat wantaim isi wan long yupela i ken klia long tok ol i tanim na raitim long en.</w:t>
      </w:r>
    </w:p>
    <w:p>
      <w:pPr/>
      <w:r>
        <w:rPr>
          <w:lang w:val="png_PG" w:bidi="png_PG"/>
        </w:rPr>
      </w:r>
      <w:r>
        <w:rPr>
          <w:lang w:val="png_PG" w:bidi="png_PG"/>
        </w:rPr>
        <w:t xml:space="preserve">Long </w:t>
      </w:r>
      <w:r>
        <w:rPr>
          <w:b/>
          <w:lang w:val="png_PG" w:bidi="png_PG"/>
        </w:rPr>
        <w:t>12 kilok tudak i karamapim</w:t>
      </w:r>
      <w:r>
        <w:rPr>
          <w:lang w:val="png_PG" w:bidi="png_PG"/>
        </w:rPr>
        <w:t xml:space="preserve"> olgeta hap bilong dispela eria i go inap long </w:t>
      </w:r>
      <w:r>
        <w:rPr>
          <w:b/>
          <w:lang w:val="png_PG" w:bidi="png_PG"/>
        </w:rPr>
        <w:t>3 kilok</w:t>
      </w:r>
      <w:r>
        <w:rPr>
          <w:lang w:val="png_PG" w:bidi="png_PG"/>
        </w:rPr>
        <w:t xml:space="preserve"> long apinun. Olgeta hap bilong dispela eria, i tok long dispela hap eria bilong Jerusalem tasol, o long kantri Israel. Ating em i no toktok long olgeta hap bilong dispela graun. Tudak i karamap i minim olsem, san i stop long givim lait. Dispela samting i kamap long </w:t>
      </w:r>
      <w:r>
        <w:rPr>
          <w:b/>
          <w:lang w:val="png_PG" w:bidi="png_PG"/>
        </w:rPr>
        <w:t>12 kilok</w:t>
      </w:r>
      <w:r>
        <w:rPr>
          <w:lang w:val="png_PG" w:bidi="png_PG"/>
        </w:rPr>
        <w:t xml:space="preserve">, na Jisas i singaut strong long </w:t>
      </w:r>
      <w:r>
        <w:rPr>
          <w:b/>
          <w:lang w:val="png_PG" w:bidi="png_PG"/>
        </w:rPr>
        <w:t>3 kilok long apinun</w:t>
      </w:r>
      <w:r>
        <w:rPr>
          <w:lang w:val="png_PG" w:bidi="png_PG"/>
        </w:rPr>
        <w:t>. Sampela tokples bai i gat ol wod bilong makim stret dispela aua bilong taim. Sapos em i olsem, yupela bai i mekim dispela kain tok olsem, "long namel bilong dei taim," na "long namel bilong apinun taim," o yupela i ken toktok long ol dispela taim long wei na pasin bilong yupela.</w:t>
      </w:r>
    </w:p>
    <w:p>
      <w:pPr/>
      <w:r>
        <w:rPr>
          <w:lang w:val="png_PG" w:bidi="png_PG"/>
        </w:rPr>
      </w:r>
      <w:r>
        <w:rPr>
          <w:lang w:val="png_PG" w:bidi="png_PG"/>
        </w:rPr>
        <w:t xml:space="preserve">Jisas i singaut strong, "Eloi, Eloi, lema sabaktani?" Dispela tok, em long tok Hibru na long Aramaik i minim "God bilong mi, God bilong mi, bilong wanem yu lusim mi?" o "Bilong wanem yu givim baksait long mi, o lus tingting long mi?" Ating Jisas i mas kolim nem bilong God, </w:t>
      </w:r>
      <w:r>
        <w:rPr>
          <w:b/>
          <w:lang w:val="png_PG" w:bidi="png_PG"/>
        </w:rPr>
        <w:t>Eloi</w:t>
      </w:r>
      <w:r>
        <w:rPr>
          <w:lang w:val="png_PG" w:bidi="png_PG"/>
        </w:rPr>
        <w:t xml:space="preserve"> long tok Hibru, na ol arapela kwesten long tok Aramaik. Hibru em wanpela tokples bilong Baibel bilong ol Juda, tasol Aramaik em tokples bilong ol Juda bin usim long taim bilong Roman. Mak i givim yumi tupela tokples, tok Hibru na tok Aramaik, na em trensleitim i kam long tokples bilong yumi. Ating yupela tu i nid long mekim wankain olsem. Sapos em inap, traim long tokim lain Hibru long wankain wei i go long namba wan tokples Hibru na Aramaik, na bihain trensleitim i go long tokples bilong yupela wankain olsem, Mak i mekim long ol manmeri bilong taim bilong en.</w:t>
      </w:r>
    </w:p>
    <w:p>
      <w:pPr/>
      <w:r>
        <w:rPr>
          <w:lang w:val="png_PG" w:bidi="png_PG"/>
        </w:rPr>
      </w:r>
      <w:r>
        <w:rPr>
          <w:lang w:val="png_PG" w:bidi="png_PG"/>
        </w:rPr>
        <w:t xml:space="preserve">Sampela ol manmeri i ting olsem, Jisas bin singaut strong long profet </w:t>
      </w:r>
      <w:r>
        <w:rPr>
          <w:b/>
          <w:lang w:val="png_PG" w:bidi="png_PG"/>
        </w:rPr>
        <w:t>Elaija</w:t>
      </w:r>
      <w:r>
        <w:rPr>
          <w:lang w:val="png_PG" w:bidi="png_PG"/>
        </w:rPr>
        <w:t xml:space="preserve">. Transleitim nem bilong </w:t>
      </w:r>
      <w:r>
        <w:rPr>
          <w:b/>
          <w:lang w:val="png_PG" w:bidi="png_PG"/>
        </w:rPr>
        <w:t>Elaija</w:t>
      </w:r>
      <w:r>
        <w:rPr>
          <w:lang w:val="png_PG" w:bidi="png_PG"/>
        </w:rPr>
        <w:t xml:space="preserve"> long wankain wei olsem yupela bin trensleitim long pastaim stori na tingim gut olsem dispela nem, </w:t>
      </w:r>
      <w:r>
        <w:rPr>
          <w:b/>
          <w:lang w:val="png_PG" w:bidi="png_PG"/>
        </w:rPr>
        <w:t>Elaija</w:t>
      </w:r>
      <w:r>
        <w:rPr>
          <w:lang w:val="png_PG" w:bidi="png_PG"/>
        </w:rPr>
        <w:t xml:space="preserve"> i stap insait long bikpela wod list.</w:t>
      </w:r>
    </w:p>
    <w:p>
      <w:pPr/>
      <w:r>
        <w:rPr>
          <w:lang w:val="png_PG" w:bidi="png_PG"/>
        </w:rPr>
      </w:r>
      <w:r>
        <w:rPr>
          <w:lang w:val="png_PG" w:bidi="png_PG"/>
        </w:rPr>
        <w:t xml:space="preserve">Sampela lain i givim </w:t>
      </w:r>
      <w:r>
        <w:rPr>
          <w:b/>
          <w:lang w:val="png_PG" w:bidi="png_PG"/>
        </w:rPr>
        <w:t>wain nogut</w:t>
      </w:r>
      <w:r>
        <w:rPr>
          <w:lang w:val="png_PG" w:bidi="png_PG"/>
        </w:rPr>
        <w:t xml:space="preserve"> o </w:t>
      </w:r>
      <w:r>
        <w:rPr>
          <w:b/>
          <w:lang w:val="png_PG" w:bidi="png_PG"/>
        </w:rPr>
        <w:t>wain i gat pait</w:t>
      </w:r>
      <w:r>
        <w:rPr>
          <w:lang w:val="png_PG" w:bidi="png_PG"/>
        </w:rPr>
        <w:t xml:space="preserve"> i go long Jisas i ken dring na helpim em, long em i noken nek drai long wara. </w:t>
      </w:r>
      <w:r>
        <w:rPr>
          <w:b/>
          <w:lang w:val="png_PG" w:bidi="png_PG"/>
        </w:rPr>
        <w:t>Wain i gat pait</w:t>
      </w:r>
      <w:r>
        <w:rPr>
          <w:lang w:val="png_PG" w:bidi="png_PG"/>
        </w:rPr>
        <w:t>, ol bin draim long san na em i no dia tumas. Long wanem dispela wain i stap long spans, yupela inap tok olsem, ol i givim long Jisas long pulim na dring.</w:t>
      </w:r>
    </w:p>
    <w:p>
      <w:pPr/>
      <w:r>
        <w:rPr>
          <w:lang w:val="png_PG" w:bidi="png_PG"/>
        </w:rPr>
      </w:r>
      <w:r>
        <w:rPr>
          <w:lang w:val="png_PG" w:bidi="png_PG"/>
        </w:rPr>
        <w:t>Jisas i pulim laspela win, i minim olsem em i dai.</w:t>
      </w:r>
    </w:p>
    <w:p>
      <w:pPr/>
      <w:r>
        <w:rPr>
          <w:lang w:val="png_PG" w:bidi="png_PG"/>
        </w:rPr>
      </w:r>
      <w:r>
        <w:rPr>
          <w:lang w:val="png_PG" w:bidi="png_PG"/>
        </w:rPr>
        <w:t>Stop long hia na diskas olsem trensleisen grup: Inap ol manmeri bilong yupela i klia olsem, Jisas i dai long dispela taim stret, o yupela nid long mekim dispela hap klia-yupela inap tok olsem "Jisas i dai?"</w:t>
      </w:r>
    </w:p>
    <w:p>
      <w:pPr/>
      <w:r>
        <w:rPr>
          <w:lang w:val="png_PG" w:bidi="png_PG"/>
        </w:rPr>
      </w:r>
      <w:r>
        <w:rPr>
          <w:lang w:val="png_PG" w:bidi="png_PG"/>
        </w:rPr>
        <w:t xml:space="preserve">Taim Jisas i dai, dispela </w:t>
      </w:r>
      <w:r>
        <w:rPr>
          <w:b/>
          <w:lang w:val="png_PG" w:bidi="png_PG"/>
        </w:rPr>
        <w:t>laplap</w:t>
      </w:r>
      <w:r>
        <w:rPr>
          <w:lang w:val="png_PG" w:bidi="png_PG"/>
        </w:rPr>
        <w:t xml:space="preserve"> hangamap insait long </w:t>
      </w:r>
      <w:r>
        <w:rPr>
          <w:b/>
          <w:lang w:val="png_PG" w:bidi="png_PG"/>
        </w:rPr>
        <w:t>Tempel</w:t>
      </w:r>
      <w:r>
        <w:rPr>
          <w:lang w:val="png_PG" w:bidi="png_PG"/>
        </w:rPr>
        <w:t xml:space="preserve"> i bruk long antap i go inap long daunbilo bilong en. Tupela laplap i hangamap insait long Tempel, na yumi i no save gut, wanem wan em bin bruk long namel. Em olsem tasol, dispela bikpela laplap hangamap insait long Tempel, em 20 mita longpela bilong en, 10 mita bikpela bilong en, na em olsem sais bilong han, hap bilong holim samting. Dispela laplap ol bin mekim long klos na ol bin usim long pasim rot bilong dua. Yupela inap tok olsem, "dispela laplap bin bruk long namel i go long tupela hap." Usim sem wod long </w:t>
      </w:r>
      <w:r>
        <w:rPr>
          <w:b/>
          <w:lang w:val="png_PG" w:bidi="png_PG"/>
        </w:rPr>
        <w:t>Tempel</w:t>
      </w:r>
      <w:r>
        <w:rPr>
          <w:lang w:val="png_PG" w:bidi="png_PG"/>
        </w:rPr>
        <w:t xml:space="preserve"> olsem, yupela bin usim long pastaim stori, na tingim gut olsem dispela wod </w:t>
      </w:r>
      <w:r>
        <w:rPr>
          <w:b/>
          <w:lang w:val="png_PG" w:bidi="png_PG"/>
        </w:rPr>
        <w:t>Tempel</w:t>
      </w:r>
      <w:r>
        <w:rPr>
          <w:lang w:val="png_PG" w:bidi="png_PG"/>
        </w:rPr>
        <w:t xml:space="preserve"> i stap insait long bikpela wod list.</w:t>
      </w:r>
    </w:p>
    <w:p>
      <w:pPr/>
      <w:r>
        <w:rPr>
          <w:lang w:val="png_PG" w:bidi="png_PG"/>
        </w:rPr>
      </w:r>
      <w:r>
        <w:rPr>
          <w:lang w:val="png_PG" w:bidi="png_PG"/>
        </w:rPr>
        <w:t xml:space="preserve">Taim Jisas i dai, wanpela </w:t>
      </w:r>
      <w:r>
        <w:rPr>
          <w:b/>
          <w:lang w:val="png_PG" w:bidi="png_PG"/>
        </w:rPr>
        <w:t>lida bilong 100 sodia</w:t>
      </w:r>
      <w:r>
        <w:rPr>
          <w:lang w:val="png_PG" w:bidi="png_PG"/>
        </w:rPr>
        <w:t xml:space="preserve"> husait i go pas long nilim Jisas long diwai kros i tok olsem, "Tru tumas, dispela man em i </w:t>
      </w:r>
      <w:r>
        <w:rPr>
          <w:b/>
          <w:lang w:val="png_PG" w:bidi="png_PG"/>
        </w:rPr>
        <w:t>Pikinini Bilong God.</w:t>
      </w:r>
      <w:r>
        <w:rPr>
          <w:lang w:val="png_PG" w:bidi="png_PG"/>
        </w:rPr>
        <w:t xml:space="preserve">" Wanpela lida bilong 100 soldia, em wanpela Roman kepten bilong ol ami husait i save givim koman long 100 soldia. Dispela wod long tok Inglis </w:t>
      </w:r>
      <w:r>
        <w:rPr>
          <w:b/>
          <w:lang w:val="png_PG" w:bidi="png_PG"/>
        </w:rPr>
        <w:t>Sensurian,</w:t>
      </w:r>
      <w:r>
        <w:rPr>
          <w:lang w:val="png_PG" w:bidi="png_PG"/>
        </w:rPr>
        <w:t xml:space="preserve"> o Lida bilong 100 soldia i stap insait long bikpela wod list. Trensleitim </w:t>
      </w:r>
      <w:r>
        <w:rPr>
          <w:b/>
          <w:lang w:val="png_PG" w:bidi="png_PG"/>
        </w:rPr>
        <w:t>Pikinini Bilong Man</w:t>
      </w:r>
      <w:r>
        <w:rPr>
          <w:lang w:val="png_PG" w:bidi="png_PG"/>
        </w:rPr>
        <w:t xml:space="preserve"> long wankain wei olsem, yupela bin mekim long pastaim stori, na tingim olsem dispela tok </w:t>
      </w:r>
      <w:r>
        <w:rPr>
          <w:b/>
          <w:lang w:val="png_PG" w:bidi="png_PG"/>
        </w:rPr>
        <w:t>Pikinini Bilong Man</w:t>
      </w:r>
      <w:r>
        <w:rPr>
          <w:lang w:val="png_PG" w:bidi="png_PG"/>
        </w:rPr>
        <w:t xml:space="preserve"> i stap insait long bikpela wod list.</w:t>
      </w:r>
      <w:r>
        <w:rPr>
          <w:lang w:val="png_PG" w:bidi="png_PG"/>
        </w:rPr>
      </w:r>
      <w:r>
        <w:rPr>
          <w:lang w:val="png_PG" w:bidi="png_PG"/>
        </w:rPr>
      </w:r>
    </w:p>
    <w:p>
      <w:pPr/>
      <w:r>
        <w:rPr>
          <w:lang w:val="png_PG" w:bidi="png_PG"/>
        </w:rPr>
      </w:r>
    </w:p>
    <w:p>
      <w:pPr>
        <w:pStyle w:val="Heading2"/>
      </w:pPr>
      <w:r>
        <w:rPr>
          <w:lang w:val="png_PG" w:bidi="png_PG"/>
        </w:rPr>
        <w:t>Mak 15:33–39</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332">
        <w:r>
          <w:rPr>
            <w:lang w:val="png_PG" w:bidi="png_PG"/>
          </w:rPr>
          <w:rPr>
            <w:color w:val="0000EE"/>
            <w:u w:val="single"/>
          </w:rPr>
          <w:t>Harim na putim long tingting na bel</w:t>
        </w:r>
      </w:hyperlink>
      <w:r>
        <w:rPr>
          <w:lang w:val="png_PG" w:bidi="png_PG"/>
        </w:rPr>
        <w:t xml:space="preserve"> (607 KB)</w:t>
      </w:r>
      <w:r>
        <w:rPr>
          <w:lang w:val="png_PG" w:bidi="png_PG"/>
        </w:rPr>
      </w:r>
    </w:p>
    <w:p>
      <w:pPr>
        <w:pStyle w:val="ListBullet"/>
        <w:spacing w:line="240" w:lineRule="auto"/>
        <w:ind w:left="720"/>
      </w:pPr>
      <w:r>
        <w:rPr>
          <w:lang w:val="png_PG" w:bidi="png_PG"/>
        </w:rPr>
      </w:r>
      <w:hyperlink r:id="rId333">
        <w:r>
          <w:rPr>
            <w:lang w:val="png_PG" w:bidi="png_PG"/>
          </w:rPr>
          <w:rPr>
            <w:color w:val="0000EE"/>
            <w:u w:val="single"/>
          </w:rPr>
          <w:t>Save long taim na ples we stori i kamap long en</w:t>
        </w:r>
      </w:hyperlink>
      <w:r>
        <w:rPr>
          <w:lang w:val="png_PG" w:bidi="png_PG"/>
        </w:rPr>
        <w:t xml:space="preserve"> (5.2 MB)</w:t>
      </w:r>
      <w:r>
        <w:rPr>
          <w:lang w:val="png_PG" w:bidi="png_PG"/>
        </w:rPr>
      </w:r>
    </w:p>
    <w:p>
      <w:pPr>
        <w:pStyle w:val="ListBullet"/>
        <w:spacing w:line="240" w:lineRule="auto"/>
        <w:ind w:left="720"/>
      </w:pPr>
      <w:r>
        <w:rPr>
          <w:lang w:val="png_PG" w:bidi="png_PG"/>
        </w:rPr>
      </w:r>
      <w:hyperlink r:id="rId334">
        <w:r>
          <w:rPr>
            <w:lang w:val="png_PG" w:bidi="png_PG"/>
          </w:rPr>
          <w:rPr>
            <w:color w:val="0000EE"/>
            <w:u w:val="single"/>
          </w:rPr>
          <w:t>Save gut long wanwan Hap bilong Stori</w:t>
        </w:r>
      </w:hyperlink>
      <w:r>
        <w:rPr>
          <w:lang w:val="png_PG" w:bidi="png_PG"/>
        </w:rPr>
        <w:t xml:space="preserve"> (3.9 MB)</w:t>
      </w:r>
      <w:r>
        <w:rPr>
          <w:lang w:val="png_PG" w:bidi="png_PG"/>
        </w:rPr>
      </w:r>
    </w:p>
    <w:p>
      <w:pPr>
        <w:pStyle w:val="ListBullet"/>
        <w:spacing w:line="240" w:lineRule="auto"/>
        <w:ind w:left="720"/>
      </w:pPr>
      <w:r>
        <w:rPr>
          <w:lang w:val="png_PG" w:bidi="png_PG"/>
        </w:rPr>
      </w:r>
      <w:hyperlink r:id="rId335">
        <w:r>
          <w:rPr>
            <w:lang w:val="png_PG" w:bidi="png_PG"/>
          </w:rPr>
          <w:rPr>
            <w:color w:val="0000EE"/>
            <w:u w:val="single"/>
          </w:rPr>
          <w:t>Putim yu yet insait long stori</w:t>
        </w:r>
      </w:hyperlink>
      <w:r>
        <w:rPr>
          <w:lang w:val="png_PG" w:bidi="png_PG"/>
        </w:rPr>
        <w:t xml:space="preserve"> (2.9 MB)</w:t>
      </w:r>
      <w:r>
        <w:rPr>
          <w:lang w:val="png_PG" w:bidi="png_PG"/>
        </w:rPr>
      </w:r>
    </w:p>
    <w:p>
      <w:pPr>
        <w:pStyle w:val="ListBullet"/>
        <w:spacing w:line="240" w:lineRule="auto"/>
        <w:ind w:left="720"/>
      </w:pPr>
      <w:r>
        <w:rPr>
          <w:lang w:val="png_PG" w:bidi="png_PG"/>
        </w:rPr>
      </w:r>
      <w:hyperlink r:id="rId336">
        <w:r>
          <w:rPr>
            <w:lang w:val="png_PG" w:bidi="png_PG"/>
          </w:rPr>
          <w:rPr>
            <w:color w:val="0000EE"/>
            <w:u w:val="single"/>
          </w:rPr>
          <w:t>Save gut long ol samting we i no klia</w:t>
        </w:r>
      </w:hyperlink>
      <w:r>
        <w:rPr>
          <w:lang w:val="png_PG" w:bidi="png_PG"/>
        </w:rPr>
        <w:t xml:space="preserve"> (3.3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15:40–47</w:t>
      </w:r>
      <w:r>
        <w:rPr>
          <w:lang w:val="png_PG" w:bidi="png_PG"/>
        </w:rPr>
      </w:r>
    </w:p>
    <w:p>
      <w:pPr>
        <w:pStyle w:val="Heading3"/>
      </w:pPr>
      <w:r>
        <w:rPr>
          <w:lang w:val="png_PG" w:bidi="png_PG"/>
        </w:rPr>
        <w:t>Harim na putim long tingting na bel</w:t>
      </w:r>
      <w:r>
        <w:rPr>
          <w:lang w:val="png_PG" w:bidi="png_PG"/>
        </w:rPr>
      </w:r>
    </w:p>
    <w:p>
      <w:pPr/>
      <w:r>
        <w:rPr>
          <w:lang w:val="png_PG" w:bidi="png_PG"/>
        </w:rPr>
      </w:r>
      <w:r>
        <w:rPr>
          <w:b/>
          <w:lang w:val="png_PG" w:bidi="png_PG"/>
        </w:rPr>
        <w:t>Harim gut na putim i go insait long tingting</w:t>
      </w:r>
    </w:p>
    <w:p>
      <w:pPr/>
      <w:r>
        <w:rPr>
          <w:lang w:val="png_PG" w:bidi="png_PG"/>
        </w:rPr>
      </w:r>
      <w:r>
        <w:rPr>
          <w:lang w:val="png_PG" w:bidi="png_PG"/>
        </w:rPr>
        <w:t>Harim gut stori i stap insait long buk Mak 15:40–47 na putim i go insait long tingting bilong yupela. Harim gut tok i stap insait tripela taim. (long tripela wei ol i tanim tok long en, sapos em inap) Orait stap olsem wanpela grup na diskasim ol dispela kwesten:</w:t>
      </w:r>
    </w:p>
    <w:p>
      <w:pPr>
        <w:pStyle w:val="ListNumber"/>
        <w:numPr>
          <w:ilvl w:val="0"/>
          <w:numId w:val="31"/>
        </w:numPr>
        <w:spacing w:line="240" w:lineRule="auto"/>
        <w:ind w:left="720"/>
      </w:pPr>
      <w:r>
        <w:rPr>
          <w:lang w:val="png_PG" w:bidi="png_PG"/>
        </w:rPr>
      </w:r>
      <w:r>
        <w:rPr>
          <w:lang w:val="png_PG" w:bidi="png_PG"/>
        </w:rPr>
        <w:t>Yupela i laikim wanem hap insait long dispela stori?</w:t>
      </w:r>
    </w:p>
    <w:p>
      <w:pPr>
        <w:pStyle w:val="ListNumber"/>
        <w:spacing w:line="240" w:lineRule="auto"/>
        <w:ind w:left="720"/>
      </w:pPr>
      <w:r>
        <w:rPr>
          <w:lang w:val="png_PG" w:bidi="png_PG"/>
        </w:rPr>
      </w:r>
      <w:r>
        <w:rPr>
          <w:lang w:val="png_PG" w:bidi="png_PG"/>
        </w:rPr>
        <w:t>Wanem hap bilong stori yupela i no laikim o i no klia long en?</w:t>
      </w:r>
    </w:p>
    <w:p>
      <w:pPr>
        <w:pStyle w:val="ListNumber"/>
        <w:spacing w:line="240" w:lineRule="auto"/>
        <w:ind w:left="720"/>
      </w:pPr>
      <w:r>
        <w:rPr>
          <w:lang w:val="png_PG" w:bidi="png_PG"/>
        </w:rPr>
      </w:r>
      <w:r>
        <w:rPr>
          <w:lang w:val="png_PG" w:bidi="png_PG"/>
        </w:rPr>
        <w:t>Dispela stori i tokim yumi wanem long sait bilong Jisas?</w:t>
      </w:r>
    </w:p>
    <w:p>
      <w:pPr>
        <w:pStyle w:val="ListNumber"/>
        <w:spacing w:line="240" w:lineRule="auto"/>
        <w:ind w:left="720"/>
      </w:pPr>
      <w:r>
        <w:rPr>
          <w:lang w:val="png_PG" w:bidi="png_PG"/>
        </w:rPr>
      </w:r>
      <w:r>
        <w:rPr>
          <w:lang w:val="png_PG" w:bidi="png_PG"/>
        </w:rPr>
        <w:t>Dispela stori i tokim yumi wanem long sait bilong ol manmeri?</w:t>
      </w:r>
    </w:p>
    <w:p>
      <w:pPr>
        <w:pStyle w:val="ListNumber"/>
        <w:spacing w:line="240" w:lineRule="auto"/>
        <w:ind w:left="720"/>
      </w:pPr>
      <w:r>
        <w:rPr>
          <w:lang w:val="png_PG" w:bidi="png_PG"/>
        </w:rPr>
      </w:r>
      <w:r>
        <w:rPr>
          <w:lang w:val="png_PG" w:bidi="png_PG"/>
        </w:rPr>
        <w:t>Dispela stori em bai i wok olsem wanem long laip bilong yumi long olgeta dei?</w:t>
      </w:r>
    </w:p>
    <w:p>
      <w:pPr>
        <w:pStyle w:val="ListNumber"/>
        <w:spacing w:line="240" w:lineRule="auto"/>
        <w:ind w:left="720"/>
      </w:pPr>
      <w:r>
        <w:rPr>
          <w:lang w:val="png_PG" w:bidi="png_PG"/>
        </w:rPr>
      </w:r>
      <w:r>
        <w:rPr>
          <w:lang w:val="png_PG" w:bidi="png_PG"/>
        </w:rPr>
        <w:t>Yupela i save long ol man husait i nidim tru dispela stori long harim?</w:t>
      </w:r>
      <w:r>
        <w:rPr>
          <w:lang w:val="png_PG" w:bidi="png_PG"/>
        </w:rPr>
      </w:r>
    </w:p>
    <w:p>
      <w:pPr>
        <w:pStyle w:val="Heading3"/>
      </w:pPr>
      <w:r>
        <w:rPr>
          <w:lang w:val="png_PG" w:bidi="png_PG"/>
        </w:rPr>
        <w:t>Save long taim na ples we stori i kamap long en</w:t>
      </w:r>
      <w:r>
        <w:rPr>
          <w:lang w:val="png_PG" w:bidi="png_PG"/>
        </w:rPr>
      </w:r>
    </w:p>
    <w:p>
      <w:pPr/>
      <w:r>
        <w:rPr>
          <w:lang w:val="png_PG" w:bidi="png_PG"/>
        </w:rPr>
      </w:r>
      <w:r>
        <w:rPr>
          <w:lang w:val="png_PG" w:bidi="png_PG"/>
        </w:rPr>
        <w:t>STRETIM WANWAN HAP BILONG STORI</w:t>
      </w:r>
    </w:p>
    <w:p>
      <w:pPr/>
      <w:r>
        <w:rPr>
          <w:lang w:val="png_PG" w:bidi="png_PG"/>
        </w:rPr>
      </w:r>
      <w:r>
        <w:rPr>
          <w:lang w:val="png_PG" w:bidi="png_PG"/>
        </w:rPr>
        <w:t>Mak 15:40–47</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pastaim stori, Jisas i dai i no longpela taim. Ol Roman soldia i kilim Jisas antap long diwai kros na hangamapim em, dispela em wanpela rot bilong ol Roman i save usim long kilim man. Dispela stori i stat long tok olsem, i gat sampela ol meri i sanap longwe liklik, na ol i lukluk i stap. Em ol meri long Galili, ol bin bihainim Jisas i go long Jerusalem. Long ol dispela meri, nem bilong ol tripela meri tasol i stap long dispela hap bilong stori. Maria bilong taun Makdala. Maria em nem bilong planti ol meri i stap long Israel. Mak i kolim em Makdala, long wanem dispela meri em bilong taun Makdala, em wanpela hauslain bilong painim pis i stap long nambis bilong Solwara Galili. Narapela meri, ol i kolim Maria, em mama bilong namba 2 Jems o yangpela Jems, na bilong Jose o Josep. Mak i kolim Jems "yangpela" long wanem, i gat tupela man nem bilong tupela em Jems, na ol manmeri long taim bilong Mak i save pinis long dispela nem. Namba tri meri, nem bilong em Salome.</w:t>
      </w:r>
    </w:p>
    <w:p>
      <w:pPr/>
      <w:r>
        <w:rPr>
          <w:lang w:val="png_PG" w:bidi="png_PG"/>
        </w:rPr>
      </w:r>
      <w:r>
        <w:rPr>
          <w:lang w:val="png_PG" w:bidi="png_PG"/>
        </w:rPr>
        <w:t>Stop long hia na diskas: Long wei na pasin bilong yupela, ol manmeri i save kolim nem bilong ol man i gat wankain nem olsem wanem? Diskasim wanem wei yupela bai i kolim ol man i gat wankain nem inap ol arapela i ken klia long wanem man yupela i tok long en.</w:t>
      </w:r>
    </w:p>
    <w:p>
      <w:pPr/>
      <w:r>
        <w:rPr>
          <w:lang w:val="png_PG" w:bidi="png_PG"/>
        </w:rPr>
      </w:r>
      <w:r>
        <w:rPr>
          <w:lang w:val="png_PG" w:bidi="png_PG"/>
        </w:rPr>
        <w:t>Soim wanpela mep bilong Galili na makim taun Makdala i stap long en, sapos grup i no save gut long dispela taun.</w:t>
      </w:r>
    </w:p>
    <w:p>
      <w:pPr/>
      <w:r>
        <w:rPr>
          <w:lang w:val="png_PG" w:bidi="png_PG"/>
        </w:rPr>
      </w:r>
      <w:r>
        <w:rPr>
          <w:lang w:val="png_PG" w:bidi="png_PG"/>
        </w:rPr>
        <w:t>Ol dispela meri bin kisim skul long Jisas na ol i mekim gut long Jisas, o sampela Inglis Baibel i tok olsem, 'ol i helpim em.' Dispela i minim olsem, ating ol bin helpim em wantaim mani, o kukim kaikai bilong em na long wasim klos bilong Jisas wantaim ol man husait i pas wantaim Jisas na bihainim em. Ol dispela meri i helpim Jisas, ol i no meri bilong en, o ol i no helpim em long sampela kain paul tingting, nogat.</w:t>
      </w:r>
    </w:p>
    <w:p>
      <w:pPr/>
      <w:r>
        <w:rPr>
          <w:lang w:val="png_PG" w:bidi="png_PG"/>
        </w:rPr>
      </w:r>
      <w:r>
        <w:rPr>
          <w:lang w:val="png_PG" w:bidi="png_PG"/>
        </w:rPr>
        <w:t>Stop long hia na diskas, yupela i mekim klia, ol dispela meri bin helpim Jisas olsem wanem? Long pasin na wei bilong yupela long tokples, ol i no meri tru bilong ol man, tasol ol i save helpim ol arapela man, olsem givim kaikai na wasim klos bilong ol. Yupela i save mekim wanem kain tok long ol?</w:t>
      </w:r>
    </w:p>
    <w:p>
      <w:pPr/>
      <w:r>
        <w:rPr>
          <w:lang w:val="png_PG" w:bidi="png_PG"/>
        </w:rPr>
      </w:r>
      <w:r>
        <w:rPr>
          <w:lang w:val="png_PG" w:bidi="png_PG"/>
        </w:rPr>
        <w:t>Dai bilong Jisas bin kamap long dispela dei bilong Redim ol samting bilong dei Sabat, em dei bipo long dei Sabat, dispela dei em i dei malolo bilong ol Juda. Em klostu long apinun na taim san i go daun, em bai i tambu long ol man i mekim wok long dei Sabat, na tu long rausim dai bodi i go aut.</w:t>
      </w:r>
    </w:p>
    <w:p>
      <w:pPr/>
      <w:r>
        <w:rPr>
          <w:lang w:val="png_PG" w:bidi="png_PG"/>
        </w:rPr>
      </w:r>
      <w:r>
        <w:rPr>
          <w:lang w:val="png_PG" w:bidi="png_PG"/>
        </w:rPr>
        <w:t>Ol bin mekim klia planti samting insait long dispela stori long man ol i kolim Josep. Em man bilong taun Arimathea, na dispela taun i stap klostu 32 kilomita (o 20 mail) long hap notwest bilong Jerusalem. Josep em wanpela bikpela man tumas, o em man i gat biknem insait long ol kaunsil bilong lotu bilong ol Juda, ol i kolim olsem Senadrin. Dispela hap stori i tok olsem, Josep i wok long painim o wetim kingdom bilong God. Dispela i minim olsem, Josep i laikim tru dispela taim long kam, taim God bai i bosim ol manmeri bilong en olsem King. Na tu em i minim olsem, Josep em man i save bihain Jisas.</w:t>
      </w:r>
    </w:p>
    <w:p>
      <w:pPr/>
      <w:r>
        <w:rPr>
          <w:lang w:val="png_PG" w:bidi="png_PG"/>
        </w:rPr>
      </w:r>
      <w:r>
        <w:rPr>
          <w:lang w:val="png_PG" w:bidi="png_PG"/>
        </w:rPr>
        <w:t>Ol bin mekim klia planti samting insait long dispela stori long man ol i kolim Josep. Em man bilong taun Arimatea, na dispela taun i stap klostu 32 kilomita (o 20 mail) long hap notwest bilong Jerusalem. Josep em wanpela bikpela man tumas, o em man i gat biknem insait long ol kaunsil bilong lotu bilong ol Juda, ol i kolim olsem Senadrin. Dispela hap stori i tok olsem, Josep i wok long painim o wetim kingdom bilong God. Dispela i minim olsem, Josep i laikim tru dispela taim long kam, taim God bai i bosim ol manmeri bilong en olsem King. Na tu em i minim olsem, Josep em man i save bihain Jisas.</w:t>
      </w:r>
    </w:p>
    <w:p>
      <w:pPr/>
      <w:r>
        <w:rPr>
          <w:lang w:val="png_PG" w:bidi="png_PG"/>
        </w:rPr>
      </w:r>
      <w:r>
        <w:rPr>
          <w:lang w:val="png_PG" w:bidi="png_PG"/>
        </w:rPr>
        <w:t>Josep i laikim tru long givim biknem long Jisas na em i laik kisim bodi bilong Jisas na planim gut. Josep em i no pret, em sanap strong long pes bilong Pailat, na em i askim Pailat long larim em i kisim bodi bilong Jisas. Dispela i minim olsem, Josep bin askim Pailat bilong kisim tok orait long planim Jisas. Yupela i mas tingim olsem, Pailat em kiap bilong Roman gavaman husait bin tokim ol soldia long nilim Jisas long diwai kros. Pailat bin kirap nogut long harim olsem, hariap tru Jisas i dai pinis, olsem na em i singautim kepten bilong ol 100 soldia i kam, na i askim em long save gut olsem, trutru Jisas em dai pinis o nogat. Nilim man na dai long diwai kros, dispela em ol man i no save dai hariap. Long sampela dai i kamap, ol man i no save dai hariap, ol bai i stap inap tupela o tripela dei bihain long ol i nilim ol long diwai kros, na ol i save dai. Jisas i stap long diwai kros aninit long 8-pela aua na em i dai. Pailat i wanbel long Josep bai kisim bodi bilong Jisas i go na planim.</w:t>
      </w:r>
    </w:p>
    <w:p>
      <w:pPr/>
      <w:r>
        <w:rPr>
          <w:lang w:val="png_PG" w:bidi="png_PG"/>
        </w:rPr>
      </w:r>
      <w:r>
        <w:rPr>
          <w:lang w:val="png_PG" w:bidi="png_PG"/>
        </w:rPr>
        <w:t>Stop long hia na soim piksa bilong diwai kros na nilim man long en, sapos grup bilong yu i no bin lukim yet.</w:t>
      </w:r>
    </w:p>
    <w:p>
      <w:pPr/>
      <w:r>
        <w:rPr>
          <w:lang w:val="png_PG" w:bidi="png_PG"/>
        </w:rPr>
      </w:r>
      <w:r>
        <w:rPr>
          <w:lang w:val="png_PG" w:bidi="png_PG"/>
        </w:rPr>
        <w:t>Dispela hap bilong stori i tokim yumi olsem, Josep bin redim bodi bilong Jisas long planim. Em i gat sotpela taim tasol i stap long pinisim dispela wok bilong planim Jisas, na dispela wok em i no liklik wok. Maski Mak i no tokim yumi olsem, ol bin helpim Josep, planti manmeri i bilip olsem ol bin helpim Josep long planim Jisas, ating ol wokman bilong en. Josep i karamapim na raunim bodi bilong Jisas long waitpela longpela laplap. Waitpela longpela laplap em wanpela kain klos i dia tumas, ol i mekim long flaks, wanpela liklik diwai ol i save wokim tret long skin bilong en. Long pasin kastom bilong ol Juda, ol manmeri i save karamapim ol dai bodi long dispela kain klos bipo long ol i planim bodi. Mak i no tokim olsem, Josep i wasim bodi bipo long ol i planim bodi, tasol ol saveman bilong Baibel i bilip olsem, Josep bin wasim bodi bilong Jisas. Wasim dai bodi bilong Jisas, em impoten samting long kastom pasin bilong ol Juda. Na lo bilong ol Juda i tok orait long ol manmeri i ken wasim dai bodi long dei Sabat. Bihain long raunim lapalap na karamapim bodi bilong Jisas, Josep i putim bodi insait long wanpela matmat. Dispela matmat em wanpela hul bilong ston ol man i bin wokim. ol bin katim na mekim insait long ston. Josep i tanim wanpela bikpela ston na pusim i go na pasim maus bilong hul.</w:t>
      </w:r>
    </w:p>
    <w:p>
      <w:pPr/>
      <w:r>
        <w:rPr>
          <w:lang w:val="png_PG" w:bidi="png_PG"/>
        </w:rPr>
      </w:r>
      <w:r>
        <w:rPr>
          <w:lang w:val="png_PG" w:bidi="png_PG"/>
        </w:rPr>
        <w:t>Stop long hia na soim wanpela piksa bilong waitpela klos. Na soim wanpela piksa bilong matmat ol man i bin katim na wokim long en wantaim wanpela bikpela ston long pasim maus bilong hul.</w:t>
      </w:r>
    </w:p>
    <w:p>
      <w:pPr/>
      <w:r>
        <w:rPr>
          <w:lang w:val="png_PG" w:bidi="png_PG"/>
        </w:rPr>
      </w:r>
      <w:r>
        <w:rPr>
          <w:lang w:val="png_PG" w:bidi="png_PG"/>
        </w:rPr>
        <w:t>Diskasim ol kastom pasin bilong planim dai man, ol manmeri bilong yupela i save bihainim. Ol i save redim dai man long planim olsem wanem? Ol i save putim dai bodi long wanem hap bihain long ol i redim pinis long planim?</w:t>
      </w:r>
    </w:p>
    <w:p>
      <w:pPr/>
      <w:r>
        <w:rPr>
          <w:lang w:val="png_PG" w:bidi="png_PG"/>
        </w:rPr>
      </w:r>
      <w:r>
        <w:rPr>
          <w:lang w:val="png_PG" w:bidi="png_PG"/>
        </w:rPr>
        <w:t>Maria bilong taun Makdala na narapela Maria, mama bilong James na Jose i lukim wanem hap Josep bilong taun Arimatea i putim bodi bilong Jisas. Long pasin na wei bilong ol Juda, ol man i no save bilip long ai witnes bilong ol meri, Em olsem tasol, ol lain husait i lukim wanem samting i kamap long bodi bilong Jisas, em ol meri tasol aut long ol disaipel bilong Jisas. Luk olsem, wanem Mak i raitim, dispela em trupela stori, em i givim yumi olgeta tok em i tru long wanem samting bin kamap.</w:t>
      </w:r>
    </w:p>
    <w:p>
      <w:pPr/>
      <w:r>
        <w:rPr>
          <w:lang w:val="png_PG" w:bidi="png_PG"/>
        </w:rPr>
      </w:r>
      <w:r>
        <w:rPr>
          <w:lang w:val="png_PG" w:bidi="png_PG"/>
        </w:rPr>
        <w:t>Stop long hia na diskas olsem trensleisen grup: Long wei na pasin bilong yupela, wanem wok ol meri i gat olsem ol ai witnes bilong wanpela samting i kamap? Husait i gat rait long lukim wanpela samting na inap long tokim wanem samting i kamap?</w:t>
      </w:r>
      <w:r>
        <w:rPr>
          <w:lang w:val="png_PG" w:bidi="png_PG"/>
        </w:rPr>
      </w:r>
    </w:p>
    <w:p>
      <w:pPr>
        <w:pStyle w:val="Heading3"/>
      </w:pPr>
      <w:r>
        <w:rPr>
          <w:lang w:val="png_PG" w:bidi="png_PG"/>
        </w:rPr>
        <w:t>Save gut long wanwan Hap bilong Stori</w:t>
      </w:r>
      <w:r>
        <w:rPr>
          <w:lang w:val="png_PG" w:bidi="png_PG"/>
        </w:rPr>
      </w:r>
    </w:p>
    <w:p>
      <w:pPr/>
      <w:r>
        <w:rPr>
          <w:lang w:val="png_PG" w:bidi="png_PG"/>
        </w:rPr>
      </w:r>
      <w:r>
        <w:rPr>
          <w:lang w:val="png_PG" w:bidi="png_PG"/>
        </w:rPr>
        <w:t>PAINIM AUT OL WANWAN HAP BILONG STORI</w:t>
      </w:r>
    </w:p>
    <w:p>
      <w:pPr/>
      <w:r>
        <w:rPr>
          <w:lang w:val="png_PG" w:bidi="png_PG"/>
        </w:rPr>
      </w:r>
      <w:r>
        <w:rPr>
          <w:lang w:val="png_PG" w:bidi="png_PG"/>
        </w:rPr>
        <w:t>Mak 15:40–47</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hap taim, yu bai helpim ol grup long luksave long stori. Yu bai helpim grup long painim ol hap bilong stori, lain ap bilong stori i stap olsem wanem, na ol man husait i stap insait long stori.</w:t>
      </w:r>
    </w:p>
    <w:p>
      <w:pPr/>
      <w:r>
        <w:rPr>
          <w:lang w:val="png_PG" w:bidi="png_PG"/>
        </w:rPr>
      </w:r>
      <w:r>
        <w:rPr>
          <w:lang w:val="png_PG" w:bidi="png_PG"/>
        </w:rPr>
        <w:t>Dispela stori em i gat 3-pela hap bilong en.</w:t>
      </w:r>
    </w:p>
    <w:p>
      <w:pPr/>
      <w:r>
        <w:rPr>
          <w:lang w:val="png_PG" w:bidi="png_PG"/>
        </w:rPr>
      </w:r>
      <w:r>
        <w:rPr>
          <w:b/>
          <w:lang w:val="png_PG" w:bidi="png_PG"/>
        </w:rPr>
        <w:t>Namba wan hap bilong stori:</w:t>
      </w:r>
      <w:r>
        <w:rPr>
          <w:lang w:val="png_PG" w:bidi="png_PG"/>
        </w:rPr>
        <w:t xml:space="preserve"> Jisas i dai long diwai kros i no longpela taim. Ol meri i sanap longwe liklik na ol i lukluk i stap. Na ol dispela meri tu i stap wantaim ol, Maria bilong taun Makdala, Narapela Maria mama bilong namba 2 Jems o yangpela Jems na Jose, na Salome.</w:t>
      </w:r>
    </w:p>
    <w:p>
      <w:pPr/>
      <w:r>
        <w:rPr>
          <w:lang w:val="png_PG" w:bidi="png_PG"/>
        </w:rPr>
      </w:r>
      <w:r>
        <w:rPr>
          <w:b/>
          <w:lang w:val="png_PG" w:bidi="png_PG"/>
        </w:rPr>
        <w:t>Namba tu hap bilong stori:</w:t>
      </w:r>
      <w:r>
        <w:rPr>
          <w:lang w:val="png_PG" w:bidi="png_PG"/>
        </w:rPr>
        <w:t xml:space="preserve"> Em i klostu long apinun long dispela dei bipo long Sabat. Josep bilong taun Arimatea i go long Pailat long kisim tok orait long kisim bodi bilong Jisas na planim em. Pailat i askim kepten bilong ol 100 soldia long tokim em, sapos em i tru olsem Jisas i dai pinis. Pailat i givim tok orait long Josep long planim bodi bilong Jisas.</w:t>
      </w:r>
    </w:p>
    <w:p>
      <w:pPr/>
      <w:r>
        <w:rPr>
          <w:lang w:val="png_PG" w:bidi="png_PG"/>
        </w:rPr>
      </w:r>
      <w:r>
        <w:rPr>
          <w:b/>
          <w:lang w:val="png_PG" w:bidi="png_PG"/>
        </w:rPr>
        <w:t>Namba tri hap bilong stori:</w:t>
      </w:r>
      <w:r>
        <w:rPr>
          <w:lang w:val="png_PG" w:bidi="png_PG"/>
        </w:rPr>
        <w:t xml:space="preserve"> Josep i redim bodi bilong Jisas long planim. Em i raunim waitpela longpela laplap na karamapim bodi bilong Jisas. Josep i putim bodi bilong Jisas long wanpela matmat ol bin katim na wokim hul long ston long en. Wanpela bikpela ston em i tanim na pusim i go long maus bilong dispela hul. Maria bilong taun Makdala na narapela Maria mama bilong Jems i lukim wanem hap bodi bilong Jisas ol i putim.</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Maria bilong taun Makdala</w:t>
      </w:r>
    </w:p>
    <w:p>
      <w:pPr>
        <w:pStyle w:val="ListBullet"/>
        <w:spacing w:line="240" w:lineRule="auto"/>
        <w:ind w:left="720"/>
      </w:pPr>
      <w:r>
        <w:rPr>
          <w:lang w:val="png_PG" w:bidi="png_PG"/>
        </w:rPr>
      </w:r>
      <w:r>
        <w:rPr>
          <w:lang w:val="png_PG" w:bidi="png_PG"/>
        </w:rPr>
        <w:t>Maria mama bilong namba 2 Jems o yangpela Jems na Jose</w:t>
      </w:r>
    </w:p>
    <w:p>
      <w:pPr>
        <w:pStyle w:val="ListBullet"/>
        <w:spacing w:line="240" w:lineRule="auto"/>
        <w:ind w:left="720"/>
      </w:pPr>
      <w:r>
        <w:rPr>
          <w:lang w:val="png_PG" w:bidi="png_PG"/>
        </w:rPr>
      </w:r>
      <w:r>
        <w:rPr>
          <w:lang w:val="png_PG" w:bidi="png_PG"/>
        </w:rPr>
        <w:t>salome</w:t>
      </w:r>
    </w:p>
    <w:p>
      <w:pPr>
        <w:pStyle w:val="ListBullet"/>
        <w:spacing w:line="240" w:lineRule="auto"/>
        <w:ind w:left="720"/>
      </w:pPr>
      <w:r>
        <w:rPr>
          <w:lang w:val="png_PG" w:bidi="png_PG"/>
        </w:rPr>
      </w:r>
      <w:r>
        <w:rPr>
          <w:lang w:val="png_PG" w:bidi="png_PG"/>
        </w:rPr>
        <w:t>Ol arapela meri husait bin bihainim Jisas</w:t>
      </w:r>
    </w:p>
    <w:p>
      <w:pPr>
        <w:pStyle w:val="ListBullet"/>
        <w:spacing w:line="240" w:lineRule="auto"/>
        <w:ind w:left="720"/>
      </w:pPr>
      <w:r>
        <w:rPr>
          <w:lang w:val="png_PG" w:bidi="png_PG"/>
        </w:rPr>
      </w:r>
      <w:r>
        <w:rPr>
          <w:lang w:val="png_PG" w:bidi="png_PG"/>
        </w:rPr>
        <w:t>Josep bilong taun Arimatea</w:t>
      </w:r>
    </w:p>
    <w:p>
      <w:pPr>
        <w:pStyle w:val="ListBullet"/>
        <w:spacing w:line="240" w:lineRule="auto"/>
        <w:ind w:left="720"/>
      </w:pPr>
      <w:r>
        <w:rPr>
          <w:lang w:val="png_PG" w:bidi="png_PG"/>
        </w:rPr>
      </w:r>
      <w:r>
        <w:rPr>
          <w:lang w:val="png_PG" w:bidi="png_PG"/>
        </w:rPr>
        <w:t>Pailat</w:t>
      </w:r>
    </w:p>
    <w:p>
      <w:pPr>
        <w:pStyle w:val="ListBullet"/>
        <w:spacing w:line="240" w:lineRule="auto"/>
        <w:ind w:left="720"/>
      </w:pPr>
      <w:r>
        <w:rPr>
          <w:lang w:val="png_PG" w:bidi="png_PG"/>
        </w:rPr>
      </w:r>
      <w:r>
        <w:rPr>
          <w:lang w:val="png_PG" w:bidi="png_PG"/>
        </w:rPr>
        <w:t>Kepten bilong ol 100 soldia</w:t>
      </w:r>
    </w:p>
    <w:p>
      <w:pPr/>
      <w:r>
        <w:rPr>
          <w:lang w:val="png_PG" w:bidi="png_PG"/>
        </w:rPr>
      </w:r>
      <w:r>
        <w:rPr>
          <w:lang w:val="png_PG" w:bidi="png_PG"/>
        </w:rPr>
        <w:t>Insait long dispela hap taim, grup mas i gat stori kadbod, drowin aut, o usim sampela gutpela tingting long pulim tingting bilong ol man inap luksave long stori, na long eksen i stap insait long en.</w:t>
      </w:r>
    </w:p>
    <w:p>
      <w:pPr/>
      <w:r>
        <w:rPr>
          <w:lang w:val="png_PG" w:bidi="png_PG"/>
        </w:rPr>
      </w:r>
      <w:r>
        <w:rPr>
          <w:lang w:val="png_PG" w:bidi="png_PG"/>
        </w:rPr>
        <w:t>Taim namba wan hap bilong stori i stat, Jisas i dai pinis i no longpela taim. Planti ol meri bin bihainim Jisas, ol i sanap longwe liklik na ol i lukluk i stap. Em impoten long tingim gut olsem, ol dispela meri bin helpim Jisas long taim bilong en long Galili. Maria bilong taun Makdala, narapela Maria mama bilong namba 2 Jems o yangpela Jems na Jose, na Salome, ol bin stap wantaim arapela ol meri.</w:t>
      </w:r>
    </w:p>
    <w:p>
      <w:pPr/>
      <w:r>
        <w:rPr>
          <w:lang w:val="png_PG" w:bidi="png_PG"/>
        </w:rPr>
      </w:r>
      <w:r>
        <w:rPr>
          <w:lang w:val="png_PG" w:bidi="png_PG"/>
        </w:rPr>
        <w:t>Em i klostu apinun bipo long dei Sabat i kam. Em impoten long tingim gut olsem, taim Sabat i stat, Ol manmeri Juda i nid long bihainim sampela tok banis long wanem samting ol inap long mekim, o ol i no inap long mekim long Sabat.</w:t>
      </w:r>
    </w:p>
    <w:p>
      <w:pPr/>
      <w:r>
        <w:rPr>
          <w:lang w:val="png_PG" w:bidi="png_PG"/>
        </w:rPr>
      </w:r>
      <w:r>
        <w:rPr>
          <w:lang w:val="png_PG" w:bidi="png_PG"/>
        </w:rPr>
        <w:t>Josep bilong taun Arimatea i askim Pailat long kisim tok orait long kisim bodi bilong Jisas i go na planim. Em impoten long tingim gut olsem, Josep em wanpela memba bilong dispela kaunsil na em i save wet long dispela kingdom bilong God bai i kam.</w:t>
      </w:r>
    </w:p>
    <w:p>
      <w:pPr/>
      <w:r>
        <w:rPr>
          <w:lang w:val="png_PG" w:bidi="png_PG"/>
        </w:rPr>
      </w:r>
      <w:r>
        <w:rPr>
          <w:lang w:val="png_PG" w:bidi="png_PG"/>
        </w:rPr>
        <w:t>Stop long hia na diskas olsem trensleisen grup: Mak i givim yumi bekgraun stori bilong Josep bilong taun Arimatea. Diskas wankain olsem long pastaim hap bilong stori, yupela bai i trensleitim na tokim bekgraun stori.</w:t>
      </w:r>
    </w:p>
    <w:p>
      <w:pPr/>
      <w:r>
        <w:rPr>
          <w:lang w:val="png_PG" w:bidi="png_PG"/>
        </w:rPr>
      </w:r>
      <w:r>
        <w:rPr>
          <w:lang w:val="png_PG" w:bidi="png_PG"/>
        </w:rPr>
        <w:t>Em impoten long tingim gut olsem, long pastaim stori, Pailat bin putim Jisas long traim na bin givim tok orait olsem, ol bai i kilim Jisas long diwai kros. Pailat i askim kepten bilong ol 100 soldia, i tru olsem Jisas i dai pinis. Dispela kepten bilong ol 100 soldia i tokim Pailat olsem Jisas i dai pinis</w:t>
      </w:r>
    </w:p>
    <w:p>
      <w:pPr/>
      <w:r>
        <w:rPr>
          <w:lang w:val="png_PG" w:bidi="png_PG"/>
        </w:rPr>
      </w:r>
      <w:r>
        <w:rPr>
          <w:lang w:val="png_PG" w:bidi="png_PG"/>
        </w:rPr>
        <w:t>Pailat i givim tok orait long Josep long kisim bodi bilong Jisas i go na planim. Em impoten long tingim gut, hau Josep i redim bodi bilong Jisas na wanem hap Josep i putim bodi bilong Jisas. Em impoten long tingim olsem, tupela meri nem bilong tupela Maria bin lukim wanem hap Josep bilong Arimatea i putim bodi bilong Jisas.</w:t>
      </w:r>
      <w:r>
        <w:rPr>
          <w:lang w:val="png_PG" w:bidi="png_PG"/>
        </w:rPr>
      </w:r>
    </w:p>
    <w:p>
      <w:pPr>
        <w:pStyle w:val="Heading3"/>
      </w:pPr>
      <w:r>
        <w:rPr>
          <w:lang w:val="png_PG" w:bidi="png_PG"/>
        </w:rPr>
        <w:t>Putim yu yet insait long stori</w:t>
      </w:r>
      <w:r>
        <w:rPr>
          <w:lang w:val="png_PG" w:bidi="png_PG"/>
        </w:rPr>
      </w:r>
    </w:p>
    <w:p>
      <w:pPr/>
      <w:r>
        <w:rPr>
          <w:lang w:val="png_PG" w:bidi="png_PG"/>
        </w:rPr>
      </w:r>
      <w:r>
        <w:rPr>
          <w:lang w:val="png_PG" w:bidi="png_PG"/>
        </w:rPr>
        <w:t>BIHAINIM TOK I STAP INSAIT NA EKTIM AUT</w:t>
      </w:r>
    </w:p>
    <w:p>
      <w:pPr/>
      <w:r>
        <w:rPr>
          <w:lang w:val="png_PG" w:bidi="png_PG"/>
        </w:rPr>
      </w:r>
      <w:r>
        <w:rPr>
          <w:lang w:val="png_PG" w:bidi="png_PG"/>
        </w:rPr>
        <w:t>Mak 15:40–47</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dispela hap taim, grup bai i kamapim pilai bilong dispela stori</w:t>
      </w:r>
    </w:p>
    <w:p>
      <w:pPr/>
      <w:r>
        <w:rPr>
          <w:lang w:val="png_PG" w:bidi="png_PG"/>
        </w:rPr>
      </w:r>
      <w:r>
        <w:rPr>
          <w:lang w:val="png_PG" w:bidi="png_PG"/>
        </w:rPr>
        <w:t>Dispela stori em i gat 3-pela hap bilong en.</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Maria bilong taun Makdala</w:t>
      </w:r>
    </w:p>
    <w:p>
      <w:pPr>
        <w:pStyle w:val="ListBullet"/>
        <w:spacing w:line="240" w:lineRule="auto"/>
        <w:ind w:left="720"/>
      </w:pPr>
      <w:r>
        <w:rPr>
          <w:lang w:val="png_PG" w:bidi="png_PG"/>
        </w:rPr>
      </w:r>
      <w:r>
        <w:rPr>
          <w:lang w:val="png_PG" w:bidi="png_PG"/>
        </w:rPr>
        <w:t>Maria mama bilong namba 2 Jems o yangpela Jems na Jose</w:t>
      </w:r>
    </w:p>
    <w:p>
      <w:pPr>
        <w:pStyle w:val="ListBullet"/>
        <w:spacing w:line="240" w:lineRule="auto"/>
        <w:ind w:left="720"/>
      </w:pPr>
      <w:r>
        <w:rPr>
          <w:lang w:val="png_PG" w:bidi="png_PG"/>
        </w:rPr>
      </w:r>
      <w:r>
        <w:rPr>
          <w:lang w:val="png_PG" w:bidi="png_PG"/>
        </w:rPr>
        <w:t>salome</w:t>
      </w:r>
    </w:p>
    <w:p>
      <w:pPr>
        <w:pStyle w:val="ListBullet"/>
        <w:spacing w:line="240" w:lineRule="auto"/>
        <w:ind w:left="720"/>
      </w:pPr>
      <w:r>
        <w:rPr>
          <w:lang w:val="png_PG" w:bidi="png_PG"/>
        </w:rPr>
      </w:r>
      <w:r>
        <w:rPr>
          <w:lang w:val="png_PG" w:bidi="png_PG"/>
        </w:rPr>
        <w:t>Ol arapela meri husait bin bihainim Jisas</w:t>
      </w:r>
    </w:p>
    <w:p>
      <w:pPr>
        <w:pStyle w:val="ListBullet"/>
        <w:spacing w:line="240" w:lineRule="auto"/>
        <w:ind w:left="720"/>
      </w:pPr>
      <w:r>
        <w:rPr>
          <w:lang w:val="png_PG" w:bidi="png_PG"/>
        </w:rPr>
      </w:r>
      <w:r>
        <w:rPr>
          <w:lang w:val="png_PG" w:bidi="png_PG"/>
        </w:rPr>
        <w:t>Josep bilong taun Arimatea</w:t>
      </w:r>
    </w:p>
    <w:p>
      <w:pPr>
        <w:pStyle w:val="ListBullet"/>
        <w:spacing w:line="240" w:lineRule="auto"/>
        <w:ind w:left="720"/>
      </w:pPr>
      <w:r>
        <w:rPr>
          <w:lang w:val="png_PG" w:bidi="png_PG"/>
        </w:rPr>
      </w:r>
      <w:r>
        <w:rPr>
          <w:lang w:val="png_PG" w:bidi="png_PG"/>
        </w:rPr>
        <w:t>Pailat</w:t>
      </w:r>
    </w:p>
    <w:p>
      <w:pPr>
        <w:pStyle w:val="ListBullet"/>
        <w:spacing w:line="240" w:lineRule="auto"/>
        <w:ind w:left="720"/>
      </w:pPr>
      <w:r>
        <w:rPr>
          <w:lang w:val="png_PG" w:bidi="png_PG"/>
        </w:rPr>
      </w:r>
      <w:r>
        <w:rPr>
          <w:lang w:val="png_PG" w:bidi="png_PG"/>
        </w:rPr>
        <w:t>Kepten bilong ol 100 soldia</w:t>
      </w:r>
    </w:p>
    <w:p>
      <w:pPr/>
      <w:r>
        <w:rPr>
          <w:lang w:val="png_PG" w:bidi="png_PG"/>
        </w:rPr>
      </w:r>
      <w:r>
        <w:rPr>
          <w:lang w:val="png_PG" w:bidi="png_PG"/>
        </w:rPr>
        <w:t>Tokim grup long ektim aut dispela stori tupela taim. Ol i mas ektim aut long tokples ol wok long trensleitim long en. Namba wan taim, tokim grup ektim aut dispela stori na no ken stop. Namba tu taim, ektim aut dispela stori na stopim ol long wanwan hap insait long stori.</w:t>
      </w:r>
    </w:p>
    <w:p>
      <w:pPr/>
      <w:r>
        <w:rPr>
          <w:lang w:val="png_PG" w:bidi="png_PG"/>
        </w:rPr>
      </w:r>
      <w:r>
        <w:rPr>
          <w:lang w:val="png_PG" w:bidi="png_PG"/>
        </w:rPr>
        <w:t>Taim grup i ektim dispela stori namba wan taim, putim iyau long harim gut toktok i kamap namel long ol man, toktok i go olsem wanem, stori lain bilong wanwan hap, na oda bilong stori bihainim wanem samting i kamap pastaim. Lukim na painim aut ol impoten o hatpela hap bilong stori, o hap bilong stori long ektim aut na noken lusim. Hepim grup long tingim gut olgeta wanwan hap bilong stori.</w:t>
      </w:r>
    </w:p>
    <w:p>
      <w:pPr/>
      <w:r>
        <w:rPr>
          <w:lang w:val="png_PG" w:bidi="png_PG"/>
        </w:rPr>
      </w:r>
      <w:r>
        <w:rPr>
          <w:lang w:val="png_PG" w:bidi="png_PG"/>
        </w:rPr>
        <w:t>Namba tu taim, grup bai i ektim aut gen dispela stori, stopim ol long sampela hap insait long stori.</w:t>
      </w:r>
    </w:p>
    <w:p>
      <w:pPr/>
      <w:r>
        <w:rPr>
          <w:lang w:val="png_PG" w:bidi="png_PG"/>
        </w:rPr>
      </w:r>
      <w:r>
        <w:rPr>
          <w:lang w:val="png_PG" w:bidi="png_PG"/>
        </w:rPr>
        <w:t xml:space="preserve">Jisas i dai long diwai kros i no longpela taim. Ol meri husait bin bihainim Jisas raun, ol i stap longwe liklik na lukuk long wanem samting i kamap. Ol tripela meri i stap wantaim ol tu, Maria bilong taun Makdala, narapela maria mama bilong Jems o yangpela Jems na Jose, wantaim Salome. Ol dispela meri i bin helpim Jisas taim em i stap long Galili. </w:t>
      </w:r>
      <w:r>
        <w:rPr>
          <w:b/>
          <w:lang w:val="png_PG" w:bidi="png_PG"/>
        </w:rPr>
        <w:t>Stopim pilai.</w:t>
      </w:r>
    </w:p>
    <w:p>
      <w:pPr/>
      <w:r>
        <w:rPr>
          <w:lang w:val="png_PG" w:bidi="png_PG"/>
        </w:rPr>
      </w:r>
      <w:r>
        <w:rPr>
          <w:lang w:val="png_PG" w:bidi="png_PG"/>
        </w:rPr>
        <w:t>Askim ol man lain i ektim aut ol dispela meri, "Yupela i pilim olsem wanem?" Yupela bai i harim ol dispela kain tok olsem, "Mipela i pilim bikpela sori! Mipela bin givim kaikai long em na ol disaipel," Bel bilong mipela i bruk. Mipela bin wasim klos bilong en" na "Mipela i wari nogut tru. Olsem wanem na ol i laik kilim em? Em man bilong kisim bek ol manmeri God bin promis pinis long en." Statim gen pilai.</w:t>
      </w:r>
    </w:p>
    <w:p>
      <w:pPr/>
      <w:r>
        <w:rPr>
          <w:lang w:val="png_PG" w:bidi="png_PG"/>
        </w:rPr>
      </w:r>
      <w:r>
        <w:rPr>
          <w:lang w:val="png_PG" w:bidi="png_PG"/>
        </w:rPr>
        <w:t xml:space="preserve">Em i klostu apinun bipo long dei Sabat i kam. Josep bilong Arimatea i go long Pailat long kisim tok orait long kisim bodi bilong Jisas long i go planim em. </w:t>
      </w:r>
      <w:r>
        <w:rPr>
          <w:b/>
          <w:lang w:val="png_PG" w:bidi="png_PG"/>
        </w:rPr>
        <w:t>Stopim pilai</w:t>
      </w:r>
      <w:r>
        <w:rPr>
          <w:lang w:val="png_PG" w:bidi="png_PG"/>
        </w:rPr>
        <w:t>.</w:t>
      </w:r>
    </w:p>
    <w:p>
      <w:pPr/>
      <w:r>
        <w:rPr>
          <w:lang w:val="png_PG" w:bidi="png_PG"/>
        </w:rPr>
      </w:r>
      <w:r>
        <w:rPr>
          <w:lang w:val="png_PG" w:bidi="png_PG"/>
        </w:rPr>
        <w:t>Askim man i ektim aut Josep, "Yu pilim olsem wanem?" Yupela bai i harim dispela kain tok olsem, "Mi laik mekim gut long Jisas. Jisas em bikpela man tumas long mi mas planim em gut." "Mi save olsem Pailat i tok orait long ol soldia i kilim em, tasol mi no suruk long pailat, mi bai askim em long kisim tok orait," o "Mi mas hariap. Yumi nid long kisim bodi bilong Jisas na planim em gut bipo long Sabat i kam." Statim gen pilai.</w:t>
      </w:r>
    </w:p>
    <w:p>
      <w:pPr/>
      <w:r>
        <w:rPr>
          <w:lang w:val="png_PG" w:bidi="png_PG"/>
        </w:rPr>
      </w:r>
      <w:r>
        <w:rPr>
          <w:lang w:val="png_PG" w:bidi="png_PG"/>
        </w:rPr>
        <w:t xml:space="preserve">Pailat i askim kepten bilong ol 100 soldia, i tru Jisas i dai pinis. Kepten bilong ol 100 soldia i tokim Pailat olsem, em tru Jisas i dai pinis. </w:t>
      </w:r>
      <w:r>
        <w:rPr>
          <w:b/>
          <w:lang w:val="png_PG" w:bidi="png_PG"/>
        </w:rPr>
        <w:t>Stopim pilai</w:t>
      </w:r>
      <w:r>
        <w:rPr>
          <w:lang w:val="png_PG" w:bidi="png_PG"/>
        </w:rPr>
        <w:t>.</w:t>
      </w:r>
    </w:p>
    <w:p>
      <w:pPr/>
      <w:r>
        <w:rPr>
          <w:lang w:val="png_PG" w:bidi="png_PG"/>
        </w:rPr>
      </w:r>
      <w:r>
        <w:rPr>
          <w:lang w:val="png_PG" w:bidi="png_PG"/>
        </w:rPr>
        <w:t>Askim man i ekim aut Pailat, "Yu pilim olsem wanem?" Yupela bai i harim dispela kain tok olsem, "Mi kirap nogut. Hau na Jisas i dai pinis? Em i no stap planti aua na em i dai hariap tru" o "Mi pilim nogut. Jisas em i nogat rong. Mi inap long lusim em i go fri. Olsem na mi bai givim tok orait long wanem Josep i askim long en." Statim gen pilai.</w:t>
      </w:r>
    </w:p>
    <w:p>
      <w:pPr/>
      <w:r>
        <w:rPr>
          <w:lang w:val="png_PG" w:bidi="png_PG"/>
        </w:rPr>
      </w:r>
      <w:r>
        <w:rPr>
          <w:lang w:val="png_PG" w:bidi="png_PG"/>
        </w:rPr>
        <w:t xml:space="preserve">Pailat i givim tok orait long Josep long kisim bodi bilong Jisas i go na planim em. Josep i redim bodi bilong Jisas long planim. Em i raunim na karamapim bodi wantaim waitpela longpela laplap klos. Na em i putim bodi i go insait long matmat. Em i tanim bikpela ston na pusim i go long maus bilong dispela matmat hul na em i pasim. Maria bilong taun Makdala na narapela Maria mama bilong Jems o yangpela Jems, tupela i lukim wanem hap ol i putim bodi bilong Jisas. </w:t>
      </w:r>
      <w:r>
        <w:rPr>
          <w:b/>
          <w:lang w:val="png_PG" w:bidi="png_PG"/>
        </w:rPr>
        <w:t>Stopim pilai</w:t>
      </w:r>
      <w:r>
        <w:rPr>
          <w:lang w:val="png_PG" w:bidi="png_PG"/>
        </w:rPr>
        <w:t>.</w:t>
      </w:r>
    </w:p>
    <w:p>
      <w:pPr/>
      <w:r>
        <w:rPr>
          <w:lang w:val="png_PG" w:bidi="png_PG"/>
        </w:rPr>
      </w:r>
      <w:r>
        <w:rPr>
          <w:lang w:val="png_PG" w:bidi="png_PG"/>
        </w:rPr>
        <w:t>Askim man i ektim aut Josep, "Yu pilim olsem wanem?" Yupela bai i harim dispela kain tok olsem, "Mi pilim orait nau. Yumi inap long mekim dispela bipo long Sabat i kam." o "Mi amamas olsem, mi inap long mekim gut long Jisas long dispela kain wei."</w:t>
      </w:r>
      <w:r>
        <w:rPr>
          <w:lang w:val="png_PG" w:bidi="png_PG"/>
        </w:rPr>
      </w:r>
    </w:p>
    <w:p>
      <w:pPr>
        <w:pStyle w:val="Heading3"/>
      </w:pPr>
      <w:r>
        <w:rPr>
          <w:lang w:val="png_PG" w:bidi="png_PG"/>
        </w:rPr>
        <w:t>Save gut long ol samting we i no klia</w:t>
      </w:r>
      <w:r>
        <w:rPr>
          <w:lang w:val="png_PG" w:bidi="png_PG"/>
        </w:rPr>
      </w:r>
    </w:p>
    <w:p>
      <w:pPr/>
      <w:r>
        <w:rPr>
          <w:lang w:val="png_PG" w:bidi="png_PG"/>
        </w:rPr>
      </w:r>
      <w:r>
        <w:rPr>
          <w:lang w:val="png_PG" w:bidi="png_PG"/>
        </w:rPr>
        <w:t>PULAPIM SPEIS</w:t>
      </w:r>
    </w:p>
    <w:p>
      <w:pPr/>
      <w:r>
        <w:rPr>
          <w:lang w:val="png_PG" w:bidi="png_PG"/>
        </w:rPr>
      </w:r>
      <w:r>
        <w:rPr>
          <w:lang w:val="png_PG" w:bidi="png_PG"/>
        </w:rPr>
        <w:t>Mak 15:40–47</w:t>
      </w:r>
    </w:p>
    <w:p>
      <w:pPr/>
      <w:r>
        <w:rPr>
          <w:lang w:val="png_PG" w:bidi="png_PG"/>
        </w:rPr>
      </w:r>
      <w:r>
        <w:rPr>
          <w:lang w:val="png_PG" w:bidi="png_PG"/>
        </w:rPr>
        <w:t>Harim gut tok i stap insait wanpela taim, stat wantaim isi wan long yupela i ken klia long tok ol i tanim na raitim long en.</w:t>
      </w:r>
    </w:p>
    <w:p>
      <w:pPr/>
      <w:r>
        <w:rPr>
          <w:lang w:val="png_PG" w:bidi="png_PG"/>
        </w:rPr>
      </w:r>
      <w:r>
        <w:rPr>
          <w:lang w:val="png_PG" w:bidi="png_PG"/>
        </w:rPr>
        <w:t xml:space="preserve">Jisas i dai pinis i no longpela taim long </w:t>
      </w:r>
      <w:r>
        <w:rPr>
          <w:b/>
          <w:lang w:val="png_PG" w:bidi="png_PG"/>
        </w:rPr>
        <w:t>diwai kros</w:t>
      </w:r>
      <w:r>
        <w:rPr>
          <w:lang w:val="png_PG" w:bidi="png_PG"/>
        </w:rPr>
        <w:t xml:space="preserve"> long wei bilong </w:t>
      </w:r>
      <w:r>
        <w:rPr>
          <w:b/>
          <w:lang w:val="png_PG" w:bidi="png_PG"/>
        </w:rPr>
        <w:t>nilim na hangamapim</w:t>
      </w:r>
      <w:r>
        <w:rPr>
          <w:lang w:val="png_PG" w:bidi="png_PG"/>
        </w:rPr>
        <w:t xml:space="preserve"> em. Tingim gut long usim diwai kros na nilim na hangamapim em olsem yupela bin usim long pastaim stori. Minin bilong dispela tok </w:t>
      </w:r>
      <w:r>
        <w:rPr>
          <w:b/>
          <w:lang w:val="png_PG" w:bidi="png_PG"/>
        </w:rPr>
        <w:t>diwai kros</w:t>
      </w:r>
      <w:r>
        <w:rPr>
          <w:lang w:val="png_PG" w:bidi="png_PG"/>
        </w:rPr>
        <w:t xml:space="preserve"> na </w:t>
      </w:r>
      <w:r>
        <w:rPr>
          <w:b/>
          <w:lang w:val="png_PG" w:bidi="png_PG"/>
        </w:rPr>
        <w:t>nilim na hangamapim</w:t>
      </w:r>
      <w:r>
        <w:rPr>
          <w:lang w:val="png_PG" w:bidi="png_PG"/>
        </w:rPr>
        <w:t xml:space="preserve"> em, bai i stap insait long bikpela wod list.</w:t>
      </w:r>
    </w:p>
    <w:p>
      <w:pPr/>
      <w:r>
        <w:rPr>
          <w:lang w:val="png_PG" w:bidi="png_PG"/>
        </w:rPr>
      </w:r>
      <w:r>
        <w:rPr>
          <w:lang w:val="png_PG" w:bidi="png_PG"/>
        </w:rPr>
        <w:t>Soim wanpela piksa bilong diwai kros, o piksa bilong ol bin nilim na hangamapim man, sapos grup bilong yu i no bin luksave yet.</w:t>
      </w:r>
    </w:p>
    <w:p>
      <w:pPr/>
      <w:r>
        <w:rPr>
          <w:lang w:val="png_PG" w:bidi="png_PG"/>
        </w:rPr>
      </w:r>
      <w:r>
        <w:rPr>
          <w:lang w:val="png_PG" w:bidi="png_PG"/>
        </w:rPr>
        <w:t xml:space="preserve">Em i klostu apinun bipo long dei </w:t>
      </w:r>
      <w:r>
        <w:rPr>
          <w:b/>
          <w:lang w:val="png_PG" w:bidi="png_PG"/>
        </w:rPr>
        <w:t>Sabat</w:t>
      </w:r>
      <w:r>
        <w:rPr>
          <w:lang w:val="png_PG" w:bidi="png_PG"/>
        </w:rPr>
        <w:t xml:space="preserve"> i kam, malolo dei bilong lotu bilong ol Juda. Tingim gut long usim sem wod long dispela wod Sabat olsem, yupela bin usim i kam long ol pastaim stori. Long olgeta minin bilong </w:t>
      </w:r>
      <w:r>
        <w:rPr>
          <w:b/>
          <w:lang w:val="png_PG" w:bidi="png_PG"/>
        </w:rPr>
        <w:t>Sabat</w:t>
      </w:r>
      <w:r>
        <w:rPr>
          <w:lang w:val="png_PG" w:bidi="png_PG"/>
        </w:rPr>
        <w:t>, yupela i mas sekim long bikpela wod list.</w:t>
      </w:r>
    </w:p>
    <w:p>
      <w:pPr/>
      <w:r>
        <w:rPr>
          <w:lang w:val="png_PG" w:bidi="png_PG"/>
        </w:rPr>
      </w:r>
      <w:r>
        <w:rPr>
          <w:lang w:val="png_PG" w:bidi="png_PG"/>
        </w:rPr>
        <w:t xml:space="preserve">Josep bilong taun Arimatea, em grup memba bilong </w:t>
      </w:r>
      <w:r>
        <w:rPr>
          <w:b/>
          <w:lang w:val="png_PG" w:bidi="png_PG"/>
        </w:rPr>
        <w:t>kaunsil</w:t>
      </w:r>
      <w:r>
        <w:rPr>
          <w:lang w:val="png_PG" w:bidi="png_PG"/>
        </w:rPr>
        <w:t xml:space="preserve"> na ol man i save givim biknem long em. Dispela bikpela kaunsil bilong ol Juda, ol i save kolim olsem, Sanadrin na ol i kamapim dispela kaunsil wantaim ol hetpris, ol hetman na ol saveman bilong lo. Usim sem wod long dispela wod kaunsil o </w:t>
      </w:r>
      <w:r>
        <w:rPr>
          <w:b/>
          <w:lang w:val="png_PG" w:bidi="png_PG"/>
        </w:rPr>
        <w:t>Sanadrin</w:t>
      </w:r>
      <w:r>
        <w:rPr>
          <w:lang w:val="png_PG" w:bidi="png_PG"/>
        </w:rPr>
        <w:t xml:space="preserve"> olsem yupela bin usim long pastaim. Olgeta ful minin bilong dispela wod </w:t>
      </w:r>
      <w:r>
        <w:rPr>
          <w:b/>
          <w:lang w:val="png_PG" w:bidi="png_PG"/>
        </w:rPr>
        <w:t>kaunsil</w:t>
      </w:r>
      <w:r>
        <w:rPr>
          <w:lang w:val="png_PG" w:bidi="png_PG"/>
        </w:rPr>
        <w:t xml:space="preserve">, yupela bai i lukim insait long bikpela wod list, dispela wod </w:t>
      </w:r>
      <w:r>
        <w:rPr>
          <w:b/>
          <w:lang w:val="png_PG" w:bidi="png_PG"/>
        </w:rPr>
        <w:t>Sanadrin.</w:t>
      </w:r>
    </w:p>
    <w:p>
      <w:pPr/>
      <w:r>
        <w:rPr>
          <w:lang w:val="png_PG" w:bidi="png_PG"/>
        </w:rPr>
      </w:r>
      <w:r>
        <w:rPr>
          <w:lang w:val="png_PG" w:bidi="png_PG"/>
        </w:rPr>
        <w:t xml:space="preserve">Josep i askim Pailat long kisim tok orait long rausim bodi bilong Jisas na i go planim. Pailat i askim dispela </w:t>
      </w:r>
      <w:r>
        <w:rPr>
          <w:b/>
          <w:lang w:val="png_PG" w:bidi="png_PG"/>
        </w:rPr>
        <w:t>sensurian</w:t>
      </w:r>
      <w:r>
        <w:rPr>
          <w:lang w:val="png_PG" w:bidi="png_PG"/>
        </w:rPr>
        <w:t xml:space="preserve">, o kepten bilong ol 100 soldia, em wanpela Roman ami ofisa, i tru olsem Jisas i dai pinis. Dispela </w:t>
      </w:r>
      <w:r>
        <w:rPr>
          <w:b/>
          <w:lang w:val="png_PG" w:bidi="png_PG"/>
        </w:rPr>
        <w:t>sensurian</w:t>
      </w:r>
      <w:r>
        <w:rPr>
          <w:lang w:val="png_PG" w:bidi="png_PG"/>
        </w:rPr>
        <w:t xml:space="preserve"> i tokim em stret olsem em i dai pinis. Tingim gut long usim dispela wod sensurian olsem, yupela bin usim long pastaim stori. Olgeta ful minin bilong </w:t>
      </w:r>
      <w:r>
        <w:rPr>
          <w:b/>
          <w:lang w:val="png_PG" w:bidi="png_PG"/>
        </w:rPr>
        <w:t>sensurian</w:t>
      </w:r>
      <w:r>
        <w:rPr>
          <w:lang w:val="png_PG" w:bidi="png_PG"/>
        </w:rPr>
        <w:t xml:space="preserve"> i stap insait long bikpela wod list.</w:t>
      </w:r>
    </w:p>
    <w:p>
      <w:pPr/>
      <w:r>
        <w:rPr>
          <w:lang w:val="png_PG" w:bidi="png_PG"/>
        </w:rPr>
      </w:r>
      <w:r>
        <w:rPr>
          <w:lang w:val="png_PG" w:bidi="png_PG"/>
        </w:rPr>
        <w:t xml:space="preserve">Josep i raunim waitpela longpela laplap klos na karamapim bodi bilong Jisas na putim i go insait long wanpela </w:t>
      </w:r>
      <w:r>
        <w:rPr>
          <w:b/>
          <w:lang w:val="png_PG" w:bidi="png_PG"/>
        </w:rPr>
        <w:t>matmat</w:t>
      </w:r>
      <w:r>
        <w:rPr>
          <w:lang w:val="png_PG" w:bidi="png_PG"/>
        </w:rPr>
        <w:t xml:space="preserve">, ol man bin katim ston na wokim hul pinis long en, Matmat em ples bilong planim man. Em kastom bilong ol Juda long planim dai man long ol hul i stap long en, o ol ston hul ol man i katim na wokim long en. Ol i tanim wanpela bikpela ston na pusim i go pasim maus bilong dispela hul. Tingim gut long usim dispela sem wod long </w:t>
      </w:r>
      <w:r>
        <w:rPr>
          <w:b/>
          <w:lang w:val="png_PG" w:bidi="png_PG"/>
        </w:rPr>
        <w:t>matmat</w:t>
      </w:r>
      <w:r>
        <w:rPr>
          <w:lang w:val="png_PG" w:bidi="png_PG"/>
        </w:rPr>
        <w:t xml:space="preserve"> olsem yupela bin usim long pastaim stori. Yupela i ken painim olgeta ful minin i stap insait long bikpela wod list.</w:t>
      </w:r>
    </w:p>
    <w:p>
      <w:pPr/>
      <w:r>
        <w:rPr>
          <w:lang w:val="png_PG" w:bidi="png_PG"/>
        </w:rPr>
      </w:r>
      <w:r>
        <w:rPr>
          <w:lang w:val="png_PG" w:bidi="png_PG"/>
        </w:rPr>
        <w:t>Soim wanpela piksa bilong hul bilong planim man na matmat ol man bin katim na wokim long en.</w:t>
      </w:r>
      <w:r>
        <w:rPr>
          <w:lang w:val="png_PG" w:bidi="png_PG"/>
        </w:rPr>
      </w:r>
      <w:r>
        <w:rPr>
          <w:lang w:val="png_PG" w:bidi="png_PG"/>
        </w:rPr>
      </w:r>
    </w:p>
    <w:p>
      <w:pPr/>
      <w:r>
        <w:rPr>
          <w:lang w:val="png_PG" w:bidi="png_PG"/>
        </w:rPr>
      </w:r>
    </w:p>
    <w:p>
      <w:pPr>
        <w:pStyle w:val="Heading2"/>
      </w:pPr>
      <w:r>
        <w:rPr>
          <w:lang w:val="png_PG" w:bidi="png_PG"/>
        </w:rPr>
        <w:t>Mak 15:40–47</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337">
        <w:r>
          <w:rPr>
            <w:lang w:val="png_PG" w:bidi="png_PG"/>
          </w:rPr>
          <w:rPr>
            <w:color w:val="0000EE"/>
            <w:u w:val="single"/>
          </w:rPr>
          <w:t>Harim na putim long tingting na bel</w:t>
        </w:r>
      </w:hyperlink>
      <w:r>
        <w:rPr>
          <w:lang w:val="png_PG" w:bidi="png_PG"/>
        </w:rPr>
        <w:t xml:space="preserve"> (636 KB)</w:t>
      </w:r>
      <w:r>
        <w:rPr>
          <w:lang w:val="png_PG" w:bidi="png_PG"/>
        </w:rPr>
      </w:r>
    </w:p>
    <w:p>
      <w:pPr>
        <w:pStyle w:val="ListBullet"/>
        <w:spacing w:line="240" w:lineRule="auto"/>
        <w:ind w:left="720"/>
      </w:pPr>
      <w:r>
        <w:rPr>
          <w:lang w:val="png_PG" w:bidi="png_PG"/>
        </w:rPr>
      </w:r>
      <w:hyperlink r:id="rId338">
        <w:r>
          <w:rPr>
            <w:lang w:val="png_PG" w:bidi="png_PG"/>
          </w:rPr>
          <w:rPr>
            <w:color w:val="0000EE"/>
            <w:u w:val="single"/>
          </w:rPr>
          <w:t>Save long taim na ples we stori i kamap long en</w:t>
        </w:r>
      </w:hyperlink>
      <w:r>
        <w:rPr>
          <w:lang w:val="png_PG" w:bidi="png_PG"/>
        </w:rPr>
        <w:t xml:space="preserve"> (6.5 MB)</w:t>
      </w:r>
      <w:r>
        <w:rPr>
          <w:lang w:val="png_PG" w:bidi="png_PG"/>
        </w:rPr>
      </w:r>
    </w:p>
    <w:p>
      <w:pPr>
        <w:pStyle w:val="ListBullet"/>
        <w:spacing w:line="240" w:lineRule="auto"/>
        <w:ind w:left="720"/>
      </w:pPr>
      <w:r>
        <w:rPr>
          <w:lang w:val="png_PG" w:bidi="png_PG"/>
        </w:rPr>
      </w:r>
      <w:hyperlink r:id="rId339">
        <w:r>
          <w:rPr>
            <w:lang w:val="png_PG" w:bidi="png_PG"/>
          </w:rPr>
          <w:rPr>
            <w:color w:val="0000EE"/>
            <w:u w:val="single"/>
          </w:rPr>
          <w:t>Save gut long wanwan Hap bilong Stori</w:t>
        </w:r>
      </w:hyperlink>
      <w:r>
        <w:rPr>
          <w:lang w:val="png_PG" w:bidi="png_PG"/>
        </w:rPr>
        <w:t xml:space="preserve"> (3.0 MB)</w:t>
      </w:r>
      <w:r>
        <w:rPr>
          <w:lang w:val="png_PG" w:bidi="png_PG"/>
        </w:rPr>
      </w:r>
    </w:p>
    <w:p>
      <w:pPr>
        <w:pStyle w:val="ListBullet"/>
        <w:spacing w:line="240" w:lineRule="auto"/>
        <w:ind w:left="720"/>
      </w:pPr>
      <w:r>
        <w:rPr>
          <w:lang w:val="png_PG" w:bidi="png_PG"/>
        </w:rPr>
      </w:r>
      <w:hyperlink r:id="rId340">
        <w:r>
          <w:rPr>
            <w:lang w:val="png_PG" w:bidi="png_PG"/>
          </w:rPr>
          <w:rPr>
            <w:color w:val="0000EE"/>
            <w:u w:val="single"/>
          </w:rPr>
          <w:t>Putim yu yet insait long stori</w:t>
        </w:r>
      </w:hyperlink>
      <w:r>
        <w:rPr>
          <w:lang w:val="png_PG" w:bidi="png_PG"/>
        </w:rPr>
        <w:t xml:space="preserve"> (3.2 MB)</w:t>
      </w:r>
      <w:r>
        <w:rPr>
          <w:lang w:val="png_PG" w:bidi="png_PG"/>
        </w:rPr>
      </w:r>
    </w:p>
    <w:p>
      <w:pPr>
        <w:pStyle w:val="ListBullet"/>
        <w:spacing w:line="240" w:lineRule="auto"/>
        <w:ind w:left="720"/>
      </w:pPr>
      <w:r>
        <w:rPr>
          <w:lang w:val="png_PG" w:bidi="png_PG"/>
        </w:rPr>
      </w:r>
      <w:hyperlink r:id="rId341">
        <w:r>
          <w:rPr>
            <w:lang w:val="png_PG" w:bidi="png_PG"/>
          </w:rPr>
          <w:rPr>
            <w:color w:val="0000EE"/>
            <w:u w:val="single"/>
          </w:rPr>
          <w:t>Save gut long ol samting we i no klia</w:t>
        </w:r>
      </w:hyperlink>
      <w:r>
        <w:rPr>
          <w:lang w:val="png_PG" w:bidi="png_PG"/>
        </w:rPr>
        <w:t xml:space="preserve"> (2.1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16:1–8</w:t>
      </w:r>
      <w:r>
        <w:rPr>
          <w:lang w:val="png_PG" w:bidi="png_PG"/>
        </w:rPr>
      </w:r>
    </w:p>
    <w:p>
      <w:pPr>
        <w:pStyle w:val="Heading3"/>
      </w:pPr>
      <w:r>
        <w:rPr>
          <w:lang w:val="png_PG" w:bidi="png_PG"/>
        </w:rPr>
        <w:t>Harim na putim long tingting na bel</w:t>
      </w:r>
      <w:r>
        <w:rPr>
          <w:lang w:val="png_PG" w:bidi="png_PG"/>
        </w:rPr>
      </w:r>
    </w:p>
    <w:p>
      <w:pPr/>
      <w:r>
        <w:rPr>
          <w:lang w:val="png_PG" w:bidi="png_PG"/>
        </w:rPr>
      </w:r>
      <w:r>
        <w:rPr>
          <w:b/>
          <w:lang w:val="png_PG" w:bidi="png_PG"/>
        </w:rPr>
        <w:t>Harim gut na putim i go insait long tingting</w:t>
      </w:r>
    </w:p>
    <w:p>
      <w:pPr/>
      <w:r>
        <w:rPr>
          <w:lang w:val="png_PG" w:bidi="png_PG"/>
        </w:rPr>
      </w:r>
      <w:r>
        <w:rPr>
          <w:lang w:val="png_PG" w:bidi="png_PG"/>
        </w:rPr>
        <w:t>Harim gut stori i stap insait long buk Mak 16:1–8 na putim i go insait long tingting bilong yupela. Harim gut tok i stap insait tripela taim. (long tripela wei ol i tanim tok long en, sapos em inap) Orait stap olsem wanpela grup na diskasim ol dispela kwesten:</w:t>
      </w:r>
    </w:p>
    <w:p>
      <w:pPr>
        <w:pStyle w:val="ListNumber"/>
        <w:numPr>
          <w:ilvl w:val="0"/>
          <w:numId w:val="32"/>
        </w:numPr>
        <w:spacing w:line="240" w:lineRule="auto"/>
        <w:ind w:left="720"/>
      </w:pPr>
      <w:r>
        <w:rPr>
          <w:lang w:val="png_PG" w:bidi="png_PG"/>
        </w:rPr>
      </w:r>
      <w:r>
        <w:rPr>
          <w:lang w:val="png_PG" w:bidi="png_PG"/>
        </w:rPr>
        <w:t>Yupela i laikim wanem hap insait long dispela stori?</w:t>
      </w:r>
    </w:p>
    <w:p>
      <w:pPr>
        <w:pStyle w:val="ListNumber"/>
        <w:spacing w:line="240" w:lineRule="auto"/>
        <w:ind w:left="720"/>
      </w:pPr>
      <w:r>
        <w:rPr>
          <w:lang w:val="png_PG" w:bidi="png_PG"/>
        </w:rPr>
      </w:r>
      <w:r>
        <w:rPr>
          <w:lang w:val="png_PG" w:bidi="png_PG"/>
        </w:rPr>
        <w:t>Wanem hap bilong stori yupela i no laikim o i no klia long en?</w:t>
      </w:r>
    </w:p>
    <w:p>
      <w:pPr>
        <w:pStyle w:val="ListNumber"/>
        <w:spacing w:line="240" w:lineRule="auto"/>
        <w:ind w:left="720"/>
      </w:pPr>
      <w:r>
        <w:rPr>
          <w:lang w:val="png_PG" w:bidi="png_PG"/>
        </w:rPr>
      </w:r>
      <w:r>
        <w:rPr>
          <w:lang w:val="png_PG" w:bidi="png_PG"/>
        </w:rPr>
        <w:t>Dispela stori i tokim yumi wanem long sait bilong Jisas?</w:t>
      </w:r>
    </w:p>
    <w:p>
      <w:pPr>
        <w:pStyle w:val="ListNumber"/>
        <w:spacing w:line="240" w:lineRule="auto"/>
        <w:ind w:left="720"/>
      </w:pPr>
      <w:r>
        <w:rPr>
          <w:lang w:val="png_PG" w:bidi="png_PG"/>
        </w:rPr>
      </w:r>
      <w:r>
        <w:rPr>
          <w:lang w:val="png_PG" w:bidi="png_PG"/>
        </w:rPr>
        <w:t>Dispela stori i tokim yumi wanem long sait bilong ol manmeri?</w:t>
      </w:r>
    </w:p>
    <w:p>
      <w:pPr>
        <w:pStyle w:val="ListNumber"/>
        <w:spacing w:line="240" w:lineRule="auto"/>
        <w:ind w:left="720"/>
      </w:pPr>
      <w:r>
        <w:rPr>
          <w:lang w:val="png_PG" w:bidi="png_PG"/>
        </w:rPr>
      </w:r>
      <w:r>
        <w:rPr>
          <w:lang w:val="png_PG" w:bidi="png_PG"/>
        </w:rPr>
        <w:t>Dispela stori em bai i wok olsem wanem long laip bilong yumi long olgeta dei?</w:t>
      </w:r>
    </w:p>
    <w:p>
      <w:pPr>
        <w:pStyle w:val="ListNumber"/>
        <w:spacing w:line="240" w:lineRule="auto"/>
        <w:ind w:left="720"/>
      </w:pPr>
      <w:r>
        <w:rPr>
          <w:lang w:val="png_PG" w:bidi="png_PG"/>
        </w:rPr>
      </w:r>
      <w:r>
        <w:rPr>
          <w:lang w:val="png_PG" w:bidi="png_PG"/>
        </w:rPr>
        <w:t>Yupela i save long ol man husait i nidim tru dispela stori long harim?</w:t>
      </w:r>
      <w:r>
        <w:rPr>
          <w:lang w:val="png_PG" w:bidi="png_PG"/>
        </w:rPr>
      </w:r>
    </w:p>
    <w:p>
      <w:pPr>
        <w:pStyle w:val="Heading3"/>
      </w:pPr>
      <w:r>
        <w:rPr>
          <w:lang w:val="png_PG" w:bidi="png_PG"/>
        </w:rPr>
        <w:t>Save long taim na ples we stori i kamap long en</w:t>
      </w:r>
      <w:r>
        <w:rPr>
          <w:lang w:val="png_PG" w:bidi="png_PG"/>
        </w:rPr>
      </w:r>
    </w:p>
    <w:p>
      <w:pPr/>
      <w:r>
        <w:rPr>
          <w:lang w:val="png_PG" w:bidi="png_PG"/>
        </w:rPr>
      </w:r>
      <w:r>
        <w:rPr>
          <w:lang w:val="png_PG" w:bidi="png_PG"/>
        </w:rPr>
        <w:t>STRETIM WANWAN HAP BILONG STORI</w:t>
      </w:r>
    </w:p>
    <w:p>
      <w:pPr/>
      <w:r>
        <w:rPr>
          <w:lang w:val="png_PG" w:bidi="png_PG"/>
        </w:rPr>
      </w:r>
      <w:r>
        <w:rPr>
          <w:lang w:val="png_PG" w:bidi="png_PG"/>
        </w:rPr>
        <w:t>Mak 16:1–8</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pastaim hap bilong stori, ol lida husait i bosim ol manmeri bin kilim Jisas. Bihain long dai bilong en, ol bin putim em insait long matmat bilong Josep bilong taun Arimatea. Maria bilong taun Makdala na narapela Maria, mama bilong Jems na Jose, tupela bihainim ol i go i inap tupela i ken save long wanem hap ol bin planim Jisas. Tupela i laik rabim wel na putim ol samting i gat gutpela smel long redim bodi bilong Jisas long planim, bihainim kastom pasin bilong ol. Tasol tupela i no inap long mekim dispela kain bikos em Sabat, lotu dei bilong malolo i kam pinis. Dei bilong malolo, Sabat i pinis na tupela meri wantaim Salome, ol i baim wel na ol samting i gat smel long kapsaitim na rabim long bodi bilong Jisas.</w:t>
      </w:r>
    </w:p>
    <w:p>
      <w:pPr/>
      <w:r>
        <w:rPr>
          <w:lang w:val="png_PG" w:bidi="png_PG"/>
        </w:rPr>
      </w:r>
      <w:r>
        <w:rPr>
          <w:lang w:val="png_PG" w:bidi="png_PG"/>
        </w:rPr>
        <w:t>Kastom bilong planim man em i olsem, kapsaitim wel long dai bodi, putim marasin, na rabim ol samting i gat smel bilong redim bodi long planim. Dispela em wei bilong mekim gut long dispela man husait i dai. As tingting bilong kapsaitim ol dispela wel na marasin, em long stopim smel nogut bilong dai bodi taim em i sting.</w:t>
      </w:r>
    </w:p>
    <w:p>
      <w:pPr/>
      <w:r>
        <w:rPr>
          <w:lang w:val="png_PG" w:bidi="png_PG"/>
        </w:rPr>
      </w:r>
      <w:r>
        <w:rPr>
          <w:lang w:val="png_PG" w:bidi="png_PG"/>
        </w:rPr>
        <w:t>Ol dispela samting i no bilong mekim dai bodi i stap longpela taim, dispela em olsem kastom i stap long pasin na wei bilong ol sampela hap.</w:t>
      </w:r>
    </w:p>
    <w:p>
      <w:pPr/>
      <w:r>
        <w:rPr>
          <w:lang w:val="png_PG" w:bidi="png_PG"/>
        </w:rPr>
      </w:r>
      <w:r>
        <w:rPr>
          <w:lang w:val="png_PG" w:bidi="png_PG"/>
        </w:rPr>
        <w:t>Stop long hia na soim wanpela piksa bilong ol samting i gat smel na ol wel samting.</w:t>
      </w:r>
    </w:p>
    <w:p>
      <w:pPr/>
      <w:r>
        <w:rPr>
          <w:lang w:val="png_PG" w:bidi="png_PG"/>
        </w:rPr>
      </w:r>
      <w:r>
        <w:rPr>
          <w:lang w:val="png_PG" w:bidi="png_PG"/>
        </w:rPr>
        <w:t>Long pasin na wei bilong yupela, diskas long ol wei manmeri bilong yupela i save mekim gut long wanpela man taim em i dai. Long pasin na wei bilong yupela, ol i save redim dai bodi long planim olsem wanem?</w:t>
      </w:r>
    </w:p>
    <w:p>
      <w:pPr/>
      <w:r>
        <w:rPr>
          <w:lang w:val="png_PG" w:bidi="png_PG"/>
        </w:rPr>
      </w:r>
      <w:r>
        <w:rPr>
          <w:lang w:val="png_PG" w:bidi="png_PG"/>
        </w:rPr>
        <w:t>Yupela bai i tingim gut olsem, dispela matmat we ol bin putim Jisas, ol i pasim wantaim wanpela bikpela ston long maus rot bilong i go insait long dispela matmat. Ol dispela ston pasim maus rot bilong hul bilong matmat, em i mas flet o raunpela ston. Ol manmeri o wanpela man, i ken tanim na pusim dispela ston i go long maus rot bilong dispela hul bilong matmat long pasim. Em olsem tasol, long rausim dispela ston i kam aut, em bin hat tumas long ol meri long rausim. Taim ol meri wokabaut i go long ples ol bin putim bodi, ol i toktok namel long ol yet olsem, "Husat bai i helpim yumi long pusim na rausim ston i kam aut, inap yumi go insait na kapsaitim wel long bodi bilong Jisas." Taim ol i go kamap long matmat, ol bin kirap nogut olsem, dispela ston ol bin rausim na em i no moa stap</w:t>
      </w:r>
    </w:p>
    <w:p>
      <w:pPr/>
      <w:r>
        <w:rPr>
          <w:lang w:val="png_PG" w:bidi="png_PG"/>
        </w:rPr>
      </w:r>
      <w:r>
        <w:rPr>
          <w:lang w:val="png_PG" w:bidi="png_PG"/>
        </w:rPr>
        <w:t>Stop long hia na soim piksa bilong wanpela matmat.</w:t>
      </w:r>
    </w:p>
    <w:p>
      <w:pPr/>
      <w:r>
        <w:rPr>
          <w:lang w:val="png_PG" w:bidi="png_PG"/>
        </w:rPr>
      </w:r>
      <w:r>
        <w:rPr>
          <w:lang w:val="png_PG" w:bidi="png_PG"/>
        </w:rPr>
        <w:t>Ol meri i go insait long matmat na ol i lukim wanpela yangpela man i sindaun i stap. Em i werim longpela waitpela klos na stap. Long gutnius bilong Matyu na Luk i raitim, tupela i tok long dispela man olsem, em wanpela ensel, wanpela man God i salim i kam. Mak i tingting long mekim klia dispela man long hau em i lukim em, olsem wanpela yangpela man i stap long waitpela klos. Dispela klos em wanpela longpela klos bilong werim antap.</w:t>
      </w:r>
    </w:p>
    <w:p>
      <w:pPr/>
      <w:r>
        <w:rPr>
          <w:lang w:val="png_PG" w:bidi="png_PG"/>
        </w:rPr>
      </w:r>
      <w:r>
        <w:rPr>
          <w:lang w:val="png_PG" w:bidi="png_PG"/>
        </w:rPr>
        <w:t>Stop long hia na soim wanpela piksa bilong longpela klos. Diskas, bilong wanem yupela i ting Mak i mekim klia long ensel, tasol em i no kolim em olsem, dispela man em ensel. Long wei na pasin bilong yupela, diskas long ol wei, ol manmeri i save toktok long ol man, o long ol samting na ol i no save kolim nem stret.</w:t>
      </w:r>
    </w:p>
    <w:p>
      <w:pPr/>
      <w:r>
        <w:rPr>
          <w:lang w:val="png_PG" w:bidi="png_PG"/>
        </w:rPr>
      </w:r>
      <w:r>
        <w:rPr>
          <w:lang w:val="png_PG" w:bidi="png_PG"/>
        </w:rPr>
        <w:t>Taim ol meri i lukim dispela yangpela man, ol i kirap nogut na pret. Dispela man i tokim ol olsem, yupela i noken kirap nogut na pret. Em i tokim olsem, mi save, yupela i kam long painim Jisas bilong Nasaret, ol bin kilim em i dai long diwai kros. Em i kirap pinis. Em i tokim ol long lukluk long hap we bodi bilong Jisas ol bin putim long en. Mak i laik mekim klia olsem, dispela man tru insait long stori bilong bipo, Jisas bilong Nasaret, em bin dai pinis tasol nau em i stap laip. Na bihain em i tokim ol meri, yupela i mas i go na tokim dispela tok long ol disaipel, na long Pita tu. Ating em i tok long Pita, bikos em tok giaman olsem, em i no save long Jisas, na em i mas save olsem, Jisas i tingim em na laikim em. Dispela yangpela man i tokim ol olsem, Jisas em i go paslain long yupela long Galili, na yupela bai i lukim em long hap, wankain olsem em bin tokim yupela bipo long em i dai. Ol dispela meri i no tokim wanpela man, long wanem ol i pret nogut tru.</w:t>
      </w:r>
    </w:p>
    <w:p>
      <w:pPr/>
      <w:r>
        <w:rPr>
          <w:lang w:val="png_PG" w:bidi="png_PG"/>
        </w:rPr>
      </w:r>
      <w:r>
        <w:rPr>
          <w:lang w:val="png_PG" w:bidi="png_PG"/>
        </w:rPr>
        <w:t>Stop long hia na soim grup bilong yu wanpela mep bilong Israel wantaim Jerusalem na hap bilong Galili.</w:t>
      </w:r>
      <w:r>
        <w:rPr>
          <w:lang w:val="png_PG" w:bidi="png_PG"/>
        </w:rPr>
      </w:r>
    </w:p>
    <w:p>
      <w:pPr>
        <w:pStyle w:val="Heading3"/>
      </w:pPr>
      <w:r>
        <w:rPr>
          <w:lang w:val="png_PG" w:bidi="png_PG"/>
        </w:rPr>
        <w:t>Save gut long wanwan Hap bilong Stori</w:t>
      </w:r>
      <w:r>
        <w:rPr>
          <w:lang w:val="png_PG" w:bidi="png_PG"/>
        </w:rPr>
      </w:r>
    </w:p>
    <w:p>
      <w:pPr/>
      <w:r>
        <w:rPr>
          <w:lang w:val="png_PG" w:bidi="png_PG"/>
        </w:rPr>
      </w:r>
      <w:r>
        <w:rPr>
          <w:lang w:val="png_PG" w:bidi="png_PG"/>
        </w:rPr>
        <w:t>PAINIM AUT OL WANWAN HAP BILONG STORI</w:t>
      </w:r>
    </w:p>
    <w:p>
      <w:pPr/>
      <w:r>
        <w:rPr>
          <w:lang w:val="png_PG" w:bidi="png_PG"/>
        </w:rPr>
      </w:r>
      <w:r>
        <w:rPr>
          <w:lang w:val="png_PG" w:bidi="png_PG"/>
        </w:rPr>
        <w:t>Mak 16:1–8</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hap taim, yu bai helpim grup long luksave long stori. Yu bai helpim grup long painim ol hap bilong stori, lain ap bilong stori i stap olsem wanem, na ol man husait i stap insait long stori.</w:t>
      </w:r>
    </w:p>
    <w:p>
      <w:pPr/>
      <w:r>
        <w:rPr>
          <w:lang w:val="png_PG" w:bidi="png_PG"/>
        </w:rPr>
      </w:r>
      <w:r>
        <w:rPr>
          <w:lang w:val="png_PG" w:bidi="png_PG"/>
        </w:rPr>
        <w:t>Dispela stori em i gat 4-pela hap bilong en.</w:t>
      </w:r>
    </w:p>
    <w:p>
      <w:pPr/>
      <w:r>
        <w:rPr>
          <w:lang w:val="png_PG" w:bidi="png_PG"/>
        </w:rPr>
      </w:r>
      <w:r>
        <w:rPr>
          <w:b/>
          <w:lang w:val="png_PG" w:bidi="png_PG"/>
        </w:rPr>
        <w:t>Namba wan hap bilong stori:</w:t>
      </w:r>
      <w:r>
        <w:rPr>
          <w:lang w:val="png_PG" w:bidi="png_PG"/>
        </w:rPr>
        <w:t xml:space="preserve"> Dispela hap bilong stori i stat long dei bipo long Sabat, lotu dei bilong malolo. Ol meri i go long baim ol wel na ol samting i gat gutpela smel. Ol i laik kapsaitim na rabim long bodi bilong Jisas.</w:t>
      </w:r>
    </w:p>
    <w:p>
      <w:pPr/>
      <w:r>
        <w:rPr>
          <w:lang w:val="png_PG" w:bidi="png_PG"/>
        </w:rPr>
      </w:r>
      <w:r>
        <w:rPr>
          <w:b/>
          <w:lang w:val="png_PG" w:bidi="png_PG"/>
        </w:rPr>
        <w:t>Namba tu hap bilong stori:</w:t>
      </w:r>
      <w:r>
        <w:rPr>
          <w:lang w:val="png_PG" w:bidi="png_PG"/>
        </w:rPr>
        <w:t xml:space="preserve"> Ol dispela meri i wokabaut i go long matmat. Na ol i toktok namel long ol yet olsem, husait bai i helpim yumi long pusim dispela ston na rausim long maus rot bilong matmat?" Taim ol i go kamap long matmat, ol i lukim olsem dispela ston, ol i rausim pinis na i no stap moa.</w:t>
      </w:r>
    </w:p>
    <w:p>
      <w:pPr/>
      <w:r>
        <w:rPr>
          <w:lang w:val="png_PG" w:bidi="png_PG"/>
        </w:rPr>
      </w:r>
      <w:r>
        <w:rPr>
          <w:b/>
          <w:lang w:val="png_PG" w:bidi="png_PG"/>
        </w:rPr>
        <w:t>Namba tri hap bilong stori:</w:t>
      </w:r>
      <w:r>
        <w:rPr>
          <w:lang w:val="png_PG" w:bidi="png_PG"/>
        </w:rPr>
        <w:t xml:space="preserve"> Ol meri i go insait long matmat i nogat wanpela samting na lukim wanpela yangpela man i stap werim waitpela klos. Dispela man i tokim ol meri, yupela i noken pret. Em i tokim ol olsem, yupela painim Jisas i no stap long hia. Em i tokim ol long lukluk long hap ol bin putim Jisas long en. Em kirap bek pinis. Em i tokim ol olsem, yupela i mas i go givim dispela tok long ol disaipel na long Pita tu olsem, Jisas em i go paslain long yupela long Galili.</w:t>
      </w:r>
    </w:p>
    <w:p>
      <w:pPr/>
      <w:r>
        <w:rPr>
          <w:lang w:val="png_PG" w:bidi="png_PG"/>
        </w:rPr>
      </w:r>
      <w:r>
        <w:rPr>
          <w:b/>
          <w:lang w:val="png_PG" w:bidi="png_PG"/>
        </w:rPr>
        <w:t>Namba fo hap bilong stori:</w:t>
      </w:r>
      <w:r>
        <w:rPr>
          <w:lang w:val="png_PG" w:bidi="png_PG"/>
        </w:rPr>
        <w:t xml:space="preserve"> Ol meri i lusim matmat i go. Ol i paul na pret nogut tru. Ol i no tokim wanpela man wanem samting bin kamap.</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Maria bilong taun Makdala</w:t>
      </w:r>
    </w:p>
    <w:p>
      <w:pPr>
        <w:pStyle w:val="ListBullet"/>
        <w:spacing w:line="240" w:lineRule="auto"/>
        <w:ind w:left="720"/>
      </w:pPr>
      <w:r>
        <w:rPr>
          <w:lang w:val="png_PG" w:bidi="png_PG"/>
        </w:rPr>
      </w:r>
      <w:r>
        <w:rPr>
          <w:lang w:val="png_PG" w:bidi="png_PG"/>
        </w:rPr>
        <w:t>Maria mama bilong Jems</w:t>
      </w:r>
    </w:p>
    <w:p>
      <w:pPr>
        <w:pStyle w:val="ListBullet"/>
        <w:spacing w:line="240" w:lineRule="auto"/>
        <w:ind w:left="720"/>
      </w:pPr>
      <w:r>
        <w:rPr>
          <w:lang w:val="png_PG" w:bidi="png_PG"/>
        </w:rPr>
      </w:r>
      <w:r>
        <w:rPr>
          <w:lang w:val="png_PG" w:bidi="png_PG"/>
        </w:rPr>
        <w:t>Salome</w:t>
      </w:r>
    </w:p>
    <w:p>
      <w:pPr>
        <w:pStyle w:val="ListBullet"/>
        <w:spacing w:line="240" w:lineRule="auto"/>
        <w:ind w:left="720"/>
      </w:pPr>
      <w:r>
        <w:rPr>
          <w:lang w:val="png_PG" w:bidi="png_PG"/>
        </w:rPr>
      </w:r>
      <w:r>
        <w:rPr>
          <w:lang w:val="png_PG" w:bidi="png_PG"/>
        </w:rPr>
        <w:t>Yangpela man i werim waitpela klos na i stap</w:t>
      </w:r>
    </w:p>
    <w:p>
      <w:pPr/>
      <w:r>
        <w:rPr>
          <w:lang w:val="png_PG" w:bidi="png_PG"/>
        </w:rPr>
      </w:r>
      <w:r>
        <w:rPr>
          <w:lang w:val="png_PG" w:bidi="png_PG"/>
        </w:rPr>
        <w:t>Insait long dispela hap taim, grup mas i gat stori kadbod, drowin aut, o usim sampela gutpela tingting long pulim tingting bilong ol man (ol samting yupela i ken movim raun olsem, ol ston, ol stik na ol toi bilong ol pikinini) long luksave long stori, na long eksen i stap insait long en.</w:t>
      </w:r>
    </w:p>
    <w:p>
      <w:pPr/>
      <w:r>
        <w:rPr>
          <w:lang w:val="png_PG" w:bidi="png_PG"/>
        </w:rPr>
      </w:r>
      <w:r>
        <w:rPr>
          <w:lang w:val="png_PG" w:bidi="png_PG"/>
        </w:rPr>
        <w:t>Taim namba wan hap bilong stori i stat, tingim gut olsem, ol meri bin wet i stap long Sabat dei bilong malolo i mas abrus pastaim, inap ol baim wel na ol samting i gat gutpela smel long kapsaitim na rabim antap long bodi bilong Jisas, bihainim kastom pasin bilong ol. Long Sabat apinun, bihain long san i go daun, Sabat aua em i kam pinis. Dispela em taim ol meri i baim ol samting i gat gutpela smel na wel bilong kapsaitim na rabim long bodi bilong Jisas.</w:t>
      </w:r>
    </w:p>
    <w:p>
      <w:pPr/>
      <w:r>
        <w:rPr>
          <w:lang w:val="png_PG" w:bidi="png_PG"/>
        </w:rPr>
      </w:r>
      <w:r>
        <w:rPr>
          <w:lang w:val="png_PG" w:bidi="png_PG"/>
        </w:rPr>
        <w:t>Long narapela moning, em namba wan dei bilong wik, taim san i kam antap stret o bipo long san i kam antap. Ol meri i wokabaut i go long matmat we ol bin planim Jisas long en. Taim ol i wokabaut i go long matmat, ol meri i toktok namel long ol yet, husait bai i helpim yumi long pusim dispela ston na rausim long maus rot bilong matmat. Tingim gut olsem em bikpela ston, ating em mas klostu long wan mita longpela bilong dispela ston. Taim ol i kamap long matmat, ol i lukluk i go, na ol i no lukim ston i stap moa long maus rot bilong matmat, sampela man bin rausim dispela ston i go aut pinis.</w:t>
      </w:r>
    </w:p>
    <w:p>
      <w:pPr/>
      <w:r>
        <w:rPr>
          <w:lang w:val="png_PG" w:bidi="png_PG"/>
        </w:rPr>
      </w:r>
      <w:r>
        <w:rPr>
          <w:lang w:val="png_PG" w:bidi="png_PG"/>
        </w:rPr>
        <w:t>Ol i go insait long matmat na lukim wanpela yangpela man i werim waitpela longpela klos na sindaun i stap. Ol i kirap nogut long lukim em i stap insait. Tingim gut olsem dispela yangpela man i tok olsem, "Yupela i noken kirap nogut o pret. Yupela i kam long painim Jisas bilong Nasaret, ol i bin hangamapim em long diwai kros. Em i no stap long hia. Em i kirap pinis, o God i kirapim em pinis long dai!" Noken lus tingting long em i soim ol meri ples we ol bin putim Jisas long en. Dispela ples ol bin putim bodi bilong Jisas, em mas wanpela ston bed insait long matmat ol bin katim na wokim long en. Orait dispela yangpela man i tokim ol meri olsem, yupela i go tokim dispela tok long ol disaipel na long Pita tu olsem, "Jisas em i go paslain long yupela long hap bilong Galili. Yupela bai i lukim em long hap, olsem bipo em i tokim yupela pinis."</w:t>
      </w:r>
    </w:p>
    <w:p>
      <w:pPr/>
      <w:r>
        <w:rPr>
          <w:lang w:val="png_PG" w:bidi="png_PG"/>
        </w:rPr>
      </w:r>
      <w:r>
        <w:rPr>
          <w:lang w:val="png_PG" w:bidi="png_PG"/>
        </w:rPr>
        <w:t>Ol meri i lusim matmat na ol i go. Ol i wok long guria na pret nogut tru na ol i no tokim wanpela man long wanem samting i kamap.</w:t>
      </w:r>
      <w:r>
        <w:rPr>
          <w:lang w:val="png_PG" w:bidi="png_PG"/>
        </w:rPr>
      </w:r>
    </w:p>
    <w:p>
      <w:pPr>
        <w:pStyle w:val="Heading3"/>
      </w:pPr>
      <w:r>
        <w:rPr>
          <w:lang w:val="png_PG" w:bidi="png_PG"/>
        </w:rPr>
        <w:t>Putim yu yet insait long stori</w:t>
      </w:r>
      <w:r>
        <w:rPr>
          <w:lang w:val="png_PG" w:bidi="png_PG"/>
        </w:rPr>
      </w:r>
    </w:p>
    <w:p>
      <w:pPr/>
      <w:r>
        <w:rPr>
          <w:lang w:val="png_PG" w:bidi="png_PG"/>
        </w:rPr>
      </w:r>
      <w:r>
        <w:rPr>
          <w:lang w:val="png_PG" w:bidi="png_PG"/>
        </w:rPr>
        <w:t>BIHAINIM TOK I STAP INSAIT NA EKTIM AUT</w:t>
      </w:r>
    </w:p>
    <w:p>
      <w:pPr/>
      <w:r>
        <w:rPr>
          <w:lang w:val="png_PG" w:bidi="png_PG"/>
        </w:rPr>
      </w:r>
      <w:r>
        <w:rPr>
          <w:lang w:val="png_PG" w:bidi="png_PG"/>
        </w:rPr>
        <w:t>Mak 16:1–8</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dispela hap taim, grup bai i kamapim pilai bilong dispela stori</w:t>
      </w:r>
    </w:p>
    <w:p>
      <w:pPr/>
      <w:r>
        <w:rPr>
          <w:lang w:val="png_PG" w:bidi="png_PG"/>
        </w:rPr>
      </w:r>
      <w:r>
        <w:rPr>
          <w:lang w:val="png_PG" w:bidi="png_PG"/>
        </w:rPr>
        <w:t>Dispela stori em i gat 4-pela hap bilong en.</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Maria bilong taun Makdala</w:t>
      </w:r>
    </w:p>
    <w:p>
      <w:pPr>
        <w:pStyle w:val="ListBullet"/>
        <w:spacing w:line="240" w:lineRule="auto"/>
        <w:ind w:left="720"/>
      </w:pPr>
      <w:r>
        <w:rPr>
          <w:lang w:val="png_PG" w:bidi="png_PG"/>
        </w:rPr>
      </w:r>
      <w:r>
        <w:rPr>
          <w:lang w:val="png_PG" w:bidi="png_PG"/>
        </w:rPr>
        <w:t>Maria mama bilong Jems</w:t>
      </w:r>
    </w:p>
    <w:p>
      <w:pPr>
        <w:pStyle w:val="ListBullet"/>
        <w:spacing w:line="240" w:lineRule="auto"/>
        <w:ind w:left="720"/>
      </w:pPr>
      <w:r>
        <w:rPr>
          <w:lang w:val="png_PG" w:bidi="png_PG"/>
        </w:rPr>
      </w:r>
      <w:r>
        <w:rPr>
          <w:lang w:val="png_PG" w:bidi="png_PG"/>
        </w:rPr>
        <w:t>Salome</w:t>
      </w:r>
    </w:p>
    <w:p>
      <w:pPr>
        <w:pStyle w:val="ListBullet"/>
        <w:spacing w:line="240" w:lineRule="auto"/>
        <w:ind w:left="720"/>
      </w:pPr>
      <w:r>
        <w:rPr>
          <w:lang w:val="png_PG" w:bidi="png_PG"/>
        </w:rPr>
      </w:r>
      <w:r>
        <w:rPr>
          <w:lang w:val="png_PG" w:bidi="png_PG"/>
        </w:rPr>
        <w:t>Yangpela man i werim waitpela klos na i stap</w:t>
      </w:r>
    </w:p>
    <w:p>
      <w:pPr/>
      <w:r>
        <w:rPr>
          <w:lang w:val="png_PG" w:bidi="png_PG"/>
        </w:rPr>
      </w:r>
      <w:r>
        <w:rPr>
          <w:lang w:val="png_PG" w:bidi="png_PG"/>
        </w:rPr>
        <w:t>Tokim grup long ektim aut dispela stori tupela taim. Ol mas ektim aut long tokples ol wok long trensleitim long en. Namba wan taim, tokim grup ektim aut dispela stori na no ken stop. Namba tu taim, ektim aut dispela stori na stopim ol long wanwan hap insait long stori.</w:t>
      </w:r>
    </w:p>
    <w:p>
      <w:pPr/>
      <w:r>
        <w:rPr>
          <w:lang w:val="png_PG" w:bidi="png_PG"/>
        </w:rPr>
      </w:r>
      <w:r>
        <w:rPr>
          <w:lang w:val="png_PG" w:bidi="png_PG"/>
        </w:rPr>
        <w:t>Taim grup i ektim dispela stori namba wan taim, putim iyau long harim gut toktok i kamap namel long ol man, toktok i go olsem wanem, stori lain bilong wanwan hap, na oda bilong stori bihainim wanem samting i kamap pastaim. Lukim na painim aut ol impoten o hatpela hap bilong stori, o hap bilong stori long ektim aut na noken lusim. Hepim grup long tingim gut olgeta wanwan hap bilong stori.</w:t>
      </w:r>
    </w:p>
    <w:p>
      <w:pPr/>
      <w:r>
        <w:rPr>
          <w:lang w:val="png_PG" w:bidi="png_PG"/>
        </w:rPr>
      </w:r>
      <w:r>
        <w:rPr>
          <w:lang w:val="png_PG" w:bidi="png_PG"/>
        </w:rPr>
        <w:t>Namba tu taim, grup bai i ektim aut gen dispela stori, stopim ol long sampela hap insait long stori.</w:t>
      </w:r>
    </w:p>
    <w:p>
      <w:pPr/>
      <w:r>
        <w:rPr>
          <w:lang w:val="png_PG" w:bidi="png_PG"/>
        </w:rPr>
      </w:r>
      <w:r>
        <w:rPr>
          <w:lang w:val="png_PG" w:bidi="png_PG"/>
        </w:rPr>
        <w:t xml:space="preserve">Tokim grup long ektim aut ol dispela meri i go long baim wel na ol samting i gat gutpela smel bilong kapsaitim na rabim antap long bodi bilong Jisas. Bihain long ol i baim ol dispela samting, ol i wokabaut i go long matmat na ol i diskas long wok ol bai i mekim em i wetim ol i stap. </w:t>
      </w:r>
      <w:r>
        <w:rPr>
          <w:b/>
          <w:lang w:val="png_PG" w:bidi="png_PG"/>
        </w:rPr>
        <w:t>Stopim pilai</w:t>
      </w:r>
      <w:r>
        <w:rPr>
          <w:lang w:val="png_PG" w:bidi="png_PG"/>
        </w:rPr>
        <w:t>. Askim ol man bai i ektim aut ol meri, "Yupela i pilim olsem wanem?" Yupela bai i harim dispela kain tok olsem, "Mipela i wari na krai," "Mipela ting mipela inap long redim bodi bilong Jisas hariap tru. Em bin stap 3-pela dei pinis!" o "Nogat man long helpim mipela. Mipela bai rausim bikpela ston olsem wanem?" Statim gen pilai.</w:t>
      </w:r>
    </w:p>
    <w:p>
      <w:pPr/>
      <w:r>
        <w:rPr>
          <w:lang w:val="png_PG" w:bidi="png_PG"/>
        </w:rPr>
      </w:r>
      <w:r>
        <w:rPr>
          <w:lang w:val="png_PG" w:bidi="png_PG"/>
        </w:rPr>
        <w:t>Ol meri lukluk i go na lukim matmat i op na stap. Ol i go insait na lukim wanpela yangpela man sindaun long hansut bilong matmat. Na em i tokim ol olsem, "Yupela i noken pret. Mi save, yupela i kam long painim Jisas bilong Nasaret, ol i bin hangamapim em long diwai kros. Em i no i stap long hia. Em i kirap bek pinis. Lukim dispela ples ol i bin putim bodi bilong Jisas long en. Nau yupela i go na tokim ol disaipel bilong Jisas na tokim Pita tu olsem, Jisas em i go paslain long yupela long Galili. Yupela bai i lukim em long hap, olsem em bin tokim yupela pinis bipo long em i dai."</w:t>
      </w:r>
    </w:p>
    <w:p>
      <w:pPr/>
      <w:r>
        <w:rPr>
          <w:lang w:val="png_PG" w:bidi="png_PG"/>
        </w:rPr>
      </w:r>
      <w:r>
        <w:rPr>
          <w:b/>
          <w:lang w:val="png_PG" w:bidi="png_PG"/>
        </w:rPr>
        <w:t>Stopim pilai</w:t>
      </w:r>
      <w:r>
        <w:rPr>
          <w:lang w:val="png_PG" w:bidi="png_PG"/>
        </w:rPr>
        <w:t>. Askim man i ektim aut dispela yangpela man, "Yu pilim olsem wanem?" Yupela bai i harim dispela kain tok olsem, "Mi soim gutpela pasin long tokim ol meri dispela gutnius" o "Bilong wanem ol meri bin kirap nogut tru? Jisas bin tok olsem em bai i stap laip gen." Statim gen pilai.</w:t>
      </w:r>
    </w:p>
    <w:p>
      <w:pPr/>
      <w:r>
        <w:rPr>
          <w:lang w:val="png_PG" w:bidi="png_PG"/>
        </w:rPr>
      </w:r>
      <w:r>
        <w:rPr>
          <w:lang w:val="png_PG" w:bidi="png_PG"/>
        </w:rPr>
        <w:t xml:space="preserve">Ol meri i lusim matmat na i go. Ol i pret nogut tru na ol i no tokim wanpela man long wanem samting i kamap. </w:t>
      </w:r>
      <w:r>
        <w:rPr>
          <w:b/>
          <w:lang w:val="png_PG" w:bidi="png_PG"/>
        </w:rPr>
        <w:t>Stopim pilai</w:t>
      </w:r>
      <w:r>
        <w:rPr>
          <w:lang w:val="png_PG" w:bidi="png_PG"/>
        </w:rPr>
        <w:t>. Askim ol man i ektim aut ol dispela meri, "Yupela i pilim olsem wanem?" Yupela bai i harim dispela kain tok olsem, "Mipela i paul pinis. Jisas i stap we? I tru em i kirap pinis? O "Mipela i pret. Ol man bai inap bilip long tok mipela i autim?" Mipela i amamas. Jisas i stap laip!"</w:t>
      </w:r>
      <w:r>
        <w:rPr>
          <w:lang w:val="png_PG" w:bidi="png_PG"/>
        </w:rPr>
      </w:r>
    </w:p>
    <w:p>
      <w:pPr>
        <w:pStyle w:val="Heading3"/>
      </w:pPr>
      <w:r>
        <w:rPr>
          <w:lang w:val="png_PG" w:bidi="png_PG"/>
        </w:rPr>
        <w:t>Save gut long ol samting we i no klia</w:t>
      </w:r>
      <w:r>
        <w:rPr>
          <w:lang w:val="png_PG" w:bidi="png_PG"/>
        </w:rPr>
      </w:r>
    </w:p>
    <w:p>
      <w:pPr/>
      <w:r>
        <w:rPr>
          <w:lang w:val="png_PG" w:bidi="png_PG"/>
        </w:rPr>
      </w:r>
      <w:r>
        <w:rPr>
          <w:lang w:val="png_PG" w:bidi="png_PG"/>
        </w:rPr>
        <w:t>PULAPIM SPEIS</w:t>
      </w:r>
    </w:p>
    <w:p>
      <w:pPr/>
      <w:r>
        <w:rPr>
          <w:lang w:val="png_PG" w:bidi="png_PG"/>
        </w:rPr>
      </w:r>
      <w:r>
        <w:rPr>
          <w:lang w:val="png_PG" w:bidi="png_PG"/>
        </w:rPr>
        <w:t>Mak 16:1–8</w:t>
      </w:r>
    </w:p>
    <w:p>
      <w:pPr/>
      <w:r>
        <w:rPr>
          <w:lang w:val="png_PG" w:bidi="png_PG"/>
        </w:rPr>
      </w:r>
      <w:r>
        <w:rPr>
          <w:lang w:val="png_PG" w:bidi="png_PG"/>
        </w:rPr>
        <w:t>Harim gut tok i stap insait wanpela taim, stat wantaim isi wan long yupela i ken klia long tok ol i tanim na raitim long en.</w:t>
      </w:r>
    </w:p>
    <w:p>
      <w:pPr/>
      <w:r>
        <w:rPr>
          <w:lang w:val="png_PG" w:bidi="png_PG"/>
        </w:rPr>
      </w:r>
      <w:r>
        <w:rPr>
          <w:b/>
          <w:lang w:val="png_PG" w:bidi="png_PG"/>
        </w:rPr>
        <w:t>Sabat</w:t>
      </w:r>
      <w:r>
        <w:rPr>
          <w:lang w:val="png_PG" w:bidi="png_PG"/>
        </w:rPr>
        <w:t xml:space="preserve">, em lotu dei bilong malolo i kam i go pinis. Bihainim lo bilong Lotu bilong Juda, o ol i save tok olsem lo bilong Moses, em i tambu long ol manmeri bai wok long dispela dei Sabat. Na tu ol manmeri i no inap long go long maket long Sabat na baim ol samting ol i nidim long en. Tingim gut long usim sem wod long </w:t>
      </w:r>
      <w:r>
        <w:rPr>
          <w:b/>
          <w:lang w:val="png_PG" w:bidi="png_PG"/>
        </w:rPr>
        <w:t>Sabat</w:t>
      </w:r>
      <w:r>
        <w:rPr>
          <w:lang w:val="png_PG" w:bidi="png_PG"/>
        </w:rPr>
        <w:t xml:space="preserve"> olsem yupela bin usim long ol pastaim stori. Yupela i ken lukim moa minin bilong Sabat i stap insait long bikpela wod list.</w:t>
      </w:r>
    </w:p>
    <w:p>
      <w:pPr/>
      <w:r>
        <w:rPr>
          <w:lang w:val="png_PG" w:bidi="png_PG"/>
        </w:rPr>
      </w:r>
      <w:r>
        <w:rPr>
          <w:lang w:val="png_PG" w:bidi="png_PG"/>
        </w:rPr>
        <w:t xml:space="preserve">Maria bilong taun Makdala, narapela Maria mama bilong Jems na Salome, ol i baim ol samting i gat gutpela smel ol bin tanim wantaim wel inap ol i ken </w:t>
      </w:r>
      <w:r>
        <w:rPr>
          <w:b/>
          <w:lang w:val="png_PG" w:bidi="png_PG"/>
        </w:rPr>
        <w:t>kapsaitim</w:t>
      </w:r>
      <w:r>
        <w:rPr>
          <w:lang w:val="png_PG" w:bidi="png_PG"/>
        </w:rPr>
        <w:t xml:space="preserve"> na rabim long bodi bilong Jisas bihainim kastom lo bilong ol. Long dispela hap taim, </w:t>
      </w:r>
      <w:r>
        <w:rPr>
          <w:b/>
          <w:lang w:val="png_PG" w:bidi="png_PG"/>
        </w:rPr>
        <w:t>kapsaitim</w:t>
      </w:r>
      <w:r>
        <w:rPr>
          <w:lang w:val="png_PG" w:bidi="png_PG"/>
        </w:rPr>
        <w:t xml:space="preserve"> wel i minim long putim wel o marasin antap long dai bodi bilong man long redim dispela bodi bilong planim. Ol dispela samting i gat gutpela smel ol bin tanim wantaim wel, em inap helpim dai bodi i wok long sting bai i smel nais. Bodi bilong Jisas ol bin raunim na karamapim wantaim longpela laplap klos pinis. Olsem na ating ol meri i tingting long kapsaitim wel na rabim antap long klos. Yupela i ken lukim moa minin bilong </w:t>
      </w:r>
      <w:r>
        <w:rPr>
          <w:b/>
          <w:lang w:val="png_PG" w:bidi="png_PG"/>
        </w:rPr>
        <w:t>kapsaitim</w:t>
      </w:r>
      <w:r>
        <w:rPr>
          <w:lang w:val="png_PG" w:bidi="png_PG"/>
        </w:rPr>
        <w:t xml:space="preserve"> wel i stap insait long bikpela wod list.</w:t>
      </w:r>
    </w:p>
    <w:p>
      <w:pPr/>
      <w:r>
        <w:rPr>
          <w:lang w:val="png_PG" w:bidi="png_PG"/>
        </w:rPr>
      </w:r>
      <w:r>
        <w:rPr>
          <w:lang w:val="png_PG" w:bidi="png_PG"/>
        </w:rPr>
        <w:t xml:space="preserve">Ol dispela meri i go long </w:t>
      </w:r>
      <w:r>
        <w:rPr>
          <w:b/>
          <w:lang w:val="png_PG" w:bidi="png_PG"/>
        </w:rPr>
        <w:t>matmat</w:t>
      </w:r>
      <w:r>
        <w:rPr>
          <w:lang w:val="png_PG" w:bidi="png_PG"/>
        </w:rPr>
        <w:t xml:space="preserve">, o long ples we ol i putim Jisas. Tingim gut long usim sem wod long </w:t>
      </w:r>
      <w:r>
        <w:rPr>
          <w:b/>
          <w:lang w:val="png_PG" w:bidi="png_PG"/>
        </w:rPr>
        <w:t>matmat</w:t>
      </w:r>
      <w:r>
        <w:rPr>
          <w:lang w:val="png_PG" w:bidi="png_PG"/>
        </w:rPr>
        <w:t xml:space="preserve"> olsem yupela bin usim i kam long pastaim stori. Lukluk i go bek long bikpela wod list long painim minin bilong </w:t>
      </w:r>
      <w:r>
        <w:rPr>
          <w:b/>
          <w:lang w:val="png_PG" w:bidi="png_PG"/>
        </w:rPr>
        <w:t>matmat</w:t>
      </w:r>
      <w:r>
        <w:rPr>
          <w:lang w:val="png_PG" w:bidi="png_PG"/>
        </w:rPr>
        <w:t>.</w:t>
      </w:r>
    </w:p>
    <w:p>
      <w:pPr/>
      <w:r>
        <w:rPr>
          <w:lang w:val="png_PG" w:bidi="png_PG"/>
        </w:rPr>
      </w:r>
      <w:r>
        <w:rPr>
          <w:lang w:val="png_PG" w:bidi="png_PG"/>
        </w:rPr>
        <w:t xml:space="preserve">Ol meri i go insait long matmat na lukim wanpela </w:t>
      </w:r>
      <w:r>
        <w:rPr>
          <w:b/>
          <w:lang w:val="png_PG" w:bidi="png_PG"/>
        </w:rPr>
        <w:t>yangpela man</w:t>
      </w:r>
      <w:r>
        <w:rPr>
          <w:lang w:val="png_PG" w:bidi="png_PG"/>
        </w:rPr>
        <w:t xml:space="preserve"> i werim </w:t>
      </w:r>
      <w:r>
        <w:rPr>
          <w:b/>
          <w:lang w:val="png_PG" w:bidi="png_PG"/>
        </w:rPr>
        <w:t>waitpela longpela klos</w:t>
      </w:r>
      <w:r>
        <w:rPr>
          <w:lang w:val="png_PG" w:bidi="png_PG"/>
        </w:rPr>
        <w:t xml:space="preserve"> na stap. Dispela yangpela man, em i bikpela man inap long marit. Yumi kisim save long ol arapela stori i stap long ol gospel buk olsem, dispela yangpela man, em ensel. Usim sem wod long </w:t>
      </w:r>
      <w:r>
        <w:rPr>
          <w:b/>
          <w:lang w:val="png_PG" w:bidi="png_PG"/>
        </w:rPr>
        <w:t>waitpela longpela klo</w:t>
      </w:r>
      <w:r>
        <w:rPr>
          <w:lang w:val="png_PG" w:bidi="png_PG"/>
        </w:rPr>
        <w:t xml:space="preserve">s olsem yupela bin usim i kam long pastaim stori. Na tingim gut olsem dispela tok </w:t>
      </w:r>
      <w:r>
        <w:rPr>
          <w:b/>
          <w:lang w:val="png_PG" w:bidi="png_PG"/>
        </w:rPr>
        <w:t>waitpela longpela klos</w:t>
      </w:r>
      <w:r>
        <w:rPr>
          <w:lang w:val="png_PG" w:bidi="png_PG"/>
        </w:rPr>
        <w:t xml:space="preserve"> i stap insait long bikpela wod list.</w:t>
      </w:r>
    </w:p>
    <w:p>
      <w:pPr/>
      <w:r>
        <w:rPr>
          <w:lang w:val="png_PG" w:bidi="png_PG"/>
        </w:rPr>
      </w:r>
      <w:r>
        <w:rPr>
          <w:lang w:val="png_PG" w:bidi="png_PG"/>
        </w:rPr>
        <w:t>Dispela yangpela man i tok olsem, "Mi save, yupela i kam long painim J</w:t>
      </w:r>
      <w:r>
        <w:rPr>
          <w:b/>
          <w:lang w:val="png_PG" w:bidi="png_PG"/>
        </w:rPr>
        <w:t>isas bilong</w:t>
      </w:r>
      <w:r>
        <w:rPr>
          <w:lang w:val="png_PG" w:bidi="png_PG"/>
        </w:rPr>
        <w:t xml:space="preserve"> </w:t>
      </w:r>
      <w:r>
        <w:rPr>
          <w:b/>
          <w:lang w:val="png_PG" w:bidi="png_PG"/>
        </w:rPr>
        <w:t>Nasaret</w:t>
      </w:r>
      <w:r>
        <w:rPr>
          <w:lang w:val="png_PG" w:bidi="png_PG"/>
        </w:rPr>
        <w:t xml:space="preserve"> o </w:t>
      </w:r>
      <w:r>
        <w:rPr>
          <w:b/>
          <w:lang w:val="png_PG" w:bidi="png_PG"/>
        </w:rPr>
        <w:t>Jisas man Nasarin</w:t>
      </w:r>
      <w:r>
        <w:rPr>
          <w:lang w:val="png_PG" w:bidi="png_PG"/>
        </w:rPr>
        <w:t xml:space="preserve">, ol i bin </w:t>
      </w:r>
      <w:r>
        <w:rPr>
          <w:b/>
          <w:lang w:val="png_PG" w:bidi="png_PG"/>
        </w:rPr>
        <w:t>nilim na hangamapim</w:t>
      </w:r>
      <w:r>
        <w:rPr>
          <w:lang w:val="png_PG" w:bidi="png_PG"/>
        </w:rPr>
        <w:t xml:space="preserve"> em long diwai kros." Usim sem wod long dispela nem </w:t>
      </w:r>
      <w:r>
        <w:rPr>
          <w:b/>
          <w:lang w:val="png_PG" w:bidi="png_PG"/>
        </w:rPr>
        <w:t>Nasaret</w:t>
      </w:r>
      <w:r>
        <w:rPr>
          <w:lang w:val="png_PG" w:bidi="png_PG"/>
        </w:rPr>
        <w:t xml:space="preserve"> o </w:t>
      </w:r>
      <w:r>
        <w:rPr>
          <w:b/>
          <w:lang w:val="png_PG" w:bidi="png_PG"/>
        </w:rPr>
        <w:t>Nasarin</w:t>
      </w:r>
      <w:r>
        <w:rPr>
          <w:lang w:val="png_PG" w:bidi="png_PG"/>
        </w:rPr>
        <w:t xml:space="preserve"> olsem yupela bin usim i kam long pastim stori. Long kisim moa save long Nasaret, lukim bikpela wod list. Usim sem wod long dispela tok </w:t>
      </w:r>
      <w:r>
        <w:rPr>
          <w:b/>
          <w:lang w:val="png_PG" w:bidi="png_PG"/>
        </w:rPr>
        <w:t>nilim na hangamapim</w:t>
      </w:r>
      <w:r>
        <w:rPr>
          <w:lang w:val="png_PG" w:bidi="png_PG"/>
        </w:rPr>
        <w:t xml:space="preserve"> em long diwai kros olsem yupela bin usim i kam long pastaim stori. Na tingim gut olsem </w:t>
      </w:r>
      <w:r>
        <w:rPr>
          <w:b/>
          <w:lang w:val="png_PG" w:bidi="png_PG"/>
        </w:rPr>
        <w:t>nilim na hangamapim</w:t>
      </w:r>
      <w:r>
        <w:rPr>
          <w:lang w:val="png_PG" w:bidi="png_PG"/>
        </w:rPr>
        <w:t xml:space="preserve"> long diwai kros i stap insait long bikpela wod list.</w:t>
      </w:r>
    </w:p>
    <w:p>
      <w:pPr/>
      <w:r>
        <w:rPr>
          <w:lang w:val="png_PG" w:bidi="png_PG"/>
        </w:rPr>
      </w:r>
      <w:r>
        <w:rPr>
          <w:lang w:val="png_PG" w:bidi="png_PG"/>
        </w:rPr>
        <w:t xml:space="preserve">Dispela yangpela man i tokim ol meri olsem, "Yupela mas i go na tokim dispela tok long ol </w:t>
      </w:r>
      <w:r>
        <w:rPr>
          <w:b/>
          <w:lang w:val="png_PG" w:bidi="png_PG"/>
        </w:rPr>
        <w:t>disaipel</w:t>
      </w:r>
      <w:r>
        <w:rPr>
          <w:lang w:val="png_PG" w:bidi="png_PG"/>
        </w:rPr>
        <w:t xml:space="preserve"> bilong en, na long Pita tu olsem, Jisas em i go paslain long yupela long </w:t>
      </w:r>
      <w:r>
        <w:rPr>
          <w:b/>
          <w:lang w:val="png_PG" w:bidi="png_PG"/>
        </w:rPr>
        <w:t>Galili</w:t>
      </w:r>
      <w:r>
        <w:rPr>
          <w:lang w:val="png_PG" w:bidi="png_PG"/>
        </w:rPr>
        <w:t xml:space="preserve">. Usim ol sem wod long ol </w:t>
      </w:r>
      <w:r>
        <w:rPr>
          <w:b/>
          <w:lang w:val="png_PG" w:bidi="png_PG"/>
        </w:rPr>
        <w:t>disaipel</w:t>
      </w:r>
      <w:r>
        <w:rPr>
          <w:lang w:val="png_PG" w:bidi="png_PG"/>
        </w:rPr>
        <w:t xml:space="preserve"> na </w:t>
      </w:r>
      <w:r>
        <w:rPr>
          <w:b/>
          <w:lang w:val="png_PG" w:bidi="png_PG"/>
        </w:rPr>
        <w:t>Galili</w:t>
      </w:r>
      <w:r>
        <w:rPr>
          <w:lang w:val="png_PG" w:bidi="png_PG"/>
        </w:rPr>
        <w:t xml:space="preserve"> olsem yupela bin usim long pastaim stori. Na tingim gut olsem ol dispela wod i stap insait long bikpela wod list.</w:t>
      </w:r>
      <w:r>
        <w:rPr>
          <w:lang w:val="png_PG" w:bidi="png_PG"/>
        </w:rPr>
      </w:r>
      <w:r>
        <w:rPr>
          <w:lang w:val="png_PG" w:bidi="png_PG"/>
        </w:rPr>
      </w:r>
    </w:p>
    <w:p>
      <w:pPr/>
      <w:r>
        <w:rPr>
          <w:lang w:val="png_PG" w:bidi="png_PG"/>
        </w:rPr>
      </w:r>
    </w:p>
    <w:p>
      <w:pPr>
        <w:pStyle w:val="Heading2"/>
      </w:pPr>
      <w:r>
        <w:rPr>
          <w:lang w:val="png_PG" w:bidi="png_PG"/>
        </w:rPr>
        <w:t>Mak 16:1–8</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342">
        <w:r>
          <w:rPr>
            <w:lang w:val="png_PG" w:bidi="png_PG"/>
          </w:rPr>
          <w:rPr>
            <w:color w:val="0000EE"/>
            <w:u w:val="single"/>
          </w:rPr>
          <w:t>Harim na putim long tingting na bel</w:t>
        </w:r>
      </w:hyperlink>
      <w:r>
        <w:rPr>
          <w:lang w:val="png_PG" w:bidi="png_PG"/>
        </w:rPr>
        <w:t xml:space="preserve"> (638 KB)</w:t>
      </w:r>
      <w:r>
        <w:rPr>
          <w:lang w:val="png_PG" w:bidi="png_PG"/>
        </w:rPr>
      </w:r>
    </w:p>
    <w:p>
      <w:pPr>
        <w:pStyle w:val="ListBullet"/>
        <w:spacing w:line="240" w:lineRule="auto"/>
        <w:ind w:left="720"/>
      </w:pPr>
      <w:r>
        <w:rPr>
          <w:lang w:val="png_PG" w:bidi="png_PG"/>
        </w:rPr>
      </w:r>
      <w:hyperlink r:id="rId343">
        <w:r>
          <w:rPr>
            <w:lang w:val="png_PG" w:bidi="png_PG"/>
          </w:rPr>
          <w:rPr>
            <w:color w:val="0000EE"/>
            <w:u w:val="single"/>
          </w:rPr>
          <w:t>Save long taim na ples we stori i kamap long en</w:t>
        </w:r>
      </w:hyperlink>
      <w:r>
        <w:rPr>
          <w:lang w:val="png_PG" w:bidi="png_PG"/>
        </w:rPr>
        <w:t xml:space="preserve"> (3.7 MB)</w:t>
      </w:r>
      <w:r>
        <w:rPr>
          <w:lang w:val="png_PG" w:bidi="png_PG"/>
        </w:rPr>
      </w:r>
    </w:p>
    <w:p>
      <w:pPr>
        <w:pStyle w:val="ListBullet"/>
        <w:spacing w:line="240" w:lineRule="auto"/>
        <w:ind w:left="720"/>
      </w:pPr>
      <w:r>
        <w:rPr>
          <w:lang w:val="png_PG" w:bidi="png_PG"/>
        </w:rPr>
      </w:r>
      <w:hyperlink r:id="rId344">
        <w:r>
          <w:rPr>
            <w:lang w:val="png_PG" w:bidi="png_PG"/>
          </w:rPr>
          <w:rPr>
            <w:color w:val="0000EE"/>
            <w:u w:val="single"/>
          </w:rPr>
          <w:t>Save gut long wanwan Hap bilong Stori</w:t>
        </w:r>
      </w:hyperlink>
      <w:r>
        <w:rPr>
          <w:lang w:val="png_PG" w:bidi="png_PG"/>
        </w:rPr>
        <w:t xml:space="preserve"> (3.3 MB)</w:t>
      </w:r>
      <w:r>
        <w:rPr>
          <w:lang w:val="png_PG" w:bidi="png_PG"/>
        </w:rPr>
      </w:r>
    </w:p>
    <w:p>
      <w:pPr>
        <w:pStyle w:val="ListBullet"/>
        <w:spacing w:line="240" w:lineRule="auto"/>
        <w:ind w:left="720"/>
      </w:pPr>
      <w:r>
        <w:rPr>
          <w:lang w:val="png_PG" w:bidi="png_PG"/>
        </w:rPr>
      </w:r>
      <w:hyperlink r:id="rId345">
        <w:r>
          <w:rPr>
            <w:lang w:val="png_PG" w:bidi="png_PG"/>
          </w:rPr>
          <w:rPr>
            <w:color w:val="0000EE"/>
            <w:u w:val="single"/>
          </w:rPr>
          <w:t>Putim yu yet insait long stori</w:t>
        </w:r>
      </w:hyperlink>
      <w:r>
        <w:rPr>
          <w:lang w:val="png_PG" w:bidi="png_PG"/>
        </w:rPr>
        <w:t xml:space="preserve"> (2.6 MB)</w:t>
      </w:r>
      <w:r>
        <w:rPr>
          <w:lang w:val="png_PG" w:bidi="png_PG"/>
        </w:rPr>
      </w:r>
    </w:p>
    <w:p>
      <w:pPr>
        <w:pStyle w:val="ListBullet"/>
        <w:spacing w:line="240" w:lineRule="auto"/>
        <w:ind w:left="720"/>
      </w:pPr>
      <w:r>
        <w:rPr>
          <w:lang w:val="png_PG" w:bidi="png_PG"/>
        </w:rPr>
      </w:r>
      <w:hyperlink r:id="rId346">
        <w:r>
          <w:rPr>
            <w:lang w:val="png_PG" w:bidi="png_PG"/>
          </w:rPr>
          <w:rPr>
            <w:color w:val="0000EE"/>
            <w:u w:val="single"/>
          </w:rPr>
          <w:t>Save gut long ol samting we i no klia</w:t>
        </w:r>
      </w:hyperlink>
      <w:r>
        <w:rPr>
          <w:lang w:val="png_PG" w:bidi="png_PG"/>
        </w:rPr>
        <w:t xml:space="preserve"> (2.5 MB)</w:t>
      </w:r>
      <w:r>
        <w:rPr>
          <w:lang w:val="png_PG" w:bidi="png_PG"/>
        </w:rPr>
      </w:r>
      <w:r>
        <w:rPr>
          <w:lang w:val="png_PG" w:bidi="png_PG"/>
        </w:rPr>
      </w:r>
      <w:r>
        <w:rPr>
          <w:lang w:val="png_PG" w:bidi="png_PG"/>
        </w:rPr>
      </w:r>
    </w:p>
    <w:p>
      <w:pPr/>
      <w:r>
        <w:rPr>
          <w:lang w:val="png_PG" w:bidi="png_PG"/>
        </w:rPr>
      </w:r>
    </w:p>
    <w:p>
      <w:pPr>
        <w:pStyle w:val="Heading2"/>
      </w:pPr>
      <w:r>
        <w:rPr>
          <w:lang w:val="png_PG" w:bidi="png_PG"/>
        </w:rPr>
        <w:t>Mak 16:9–20</w:t>
      </w:r>
      <w:r>
        <w:rPr>
          <w:lang w:val="png_PG" w:bidi="png_PG"/>
        </w:rPr>
      </w:r>
    </w:p>
    <w:p>
      <w:pPr>
        <w:pStyle w:val="Heading3"/>
      </w:pPr>
      <w:r>
        <w:rPr>
          <w:lang w:val="png_PG" w:bidi="png_PG"/>
        </w:rPr>
        <w:t>Harim na putim long tingting na bel</w:t>
      </w:r>
      <w:r>
        <w:rPr>
          <w:lang w:val="png_PG" w:bidi="png_PG"/>
        </w:rPr>
      </w:r>
    </w:p>
    <w:p>
      <w:pPr/>
      <w:r>
        <w:rPr>
          <w:lang w:val="png_PG" w:bidi="png_PG"/>
        </w:rPr>
      </w:r>
      <w:r>
        <w:rPr>
          <w:b/>
          <w:lang w:val="png_PG" w:bidi="png_PG"/>
        </w:rPr>
        <w:t>Harim gut na putim i go insait long tingting</w:t>
      </w:r>
    </w:p>
    <w:p>
      <w:pPr/>
      <w:r>
        <w:rPr>
          <w:lang w:val="png_PG" w:bidi="png_PG"/>
        </w:rPr>
      </w:r>
      <w:r>
        <w:rPr>
          <w:lang w:val="png_PG" w:bidi="png_PG"/>
        </w:rPr>
        <w:t>Harim gut stori i stap insait long buk Mak 16:9–20 na putim i go insait long tingting bilong yupela. Harim gut tok i stap insait tripela taim. (long tripela wei ol i tanim tok long en, sapos em inap) Orait stap olsem wanpela grup na diskasim ol dispela kwesten:</w:t>
      </w:r>
    </w:p>
    <w:p>
      <w:pPr>
        <w:pStyle w:val="ListNumber"/>
        <w:numPr>
          <w:ilvl w:val="0"/>
          <w:numId w:val="33"/>
        </w:numPr>
        <w:spacing w:line="240" w:lineRule="auto"/>
        <w:ind w:left="720"/>
      </w:pPr>
      <w:r>
        <w:rPr>
          <w:lang w:val="png_PG" w:bidi="png_PG"/>
        </w:rPr>
      </w:r>
      <w:r>
        <w:rPr>
          <w:lang w:val="png_PG" w:bidi="png_PG"/>
        </w:rPr>
        <w:t>Yupela i laikim wanem hap insait long dispela stori?</w:t>
      </w:r>
    </w:p>
    <w:p>
      <w:pPr>
        <w:pStyle w:val="ListNumber"/>
        <w:spacing w:line="240" w:lineRule="auto"/>
        <w:ind w:left="720"/>
      </w:pPr>
      <w:r>
        <w:rPr>
          <w:lang w:val="png_PG" w:bidi="png_PG"/>
        </w:rPr>
      </w:r>
      <w:r>
        <w:rPr>
          <w:lang w:val="png_PG" w:bidi="png_PG"/>
        </w:rPr>
        <w:t>Wanem hap bilong stori yupela i no laikim o i no klia long en?</w:t>
      </w:r>
    </w:p>
    <w:p>
      <w:pPr>
        <w:pStyle w:val="ListNumber"/>
        <w:spacing w:line="240" w:lineRule="auto"/>
        <w:ind w:left="720"/>
      </w:pPr>
      <w:r>
        <w:rPr>
          <w:lang w:val="png_PG" w:bidi="png_PG"/>
        </w:rPr>
      </w:r>
      <w:r>
        <w:rPr>
          <w:lang w:val="png_PG" w:bidi="png_PG"/>
        </w:rPr>
        <w:t>Dispela stori i tokim yumi wanem long sait bilong Jisas?</w:t>
      </w:r>
    </w:p>
    <w:p>
      <w:pPr>
        <w:pStyle w:val="ListNumber"/>
        <w:spacing w:line="240" w:lineRule="auto"/>
        <w:ind w:left="720"/>
      </w:pPr>
      <w:r>
        <w:rPr>
          <w:lang w:val="png_PG" w:bidi="png_PG"/>
        </w:rPr>
      </w:r>
      <w:r>
        <w:rPr>
          <w:lang w:val="png_PG" w:bidi="png_PG"/>
        </w:rPr>
        <w:t>Dispela stori i tokim yumi wanem long sait bilong ol manmeri?</w:t>
      </w:r>
    </w:p>
    <w:p>
      <w:pPr>
        <w:pStyle w:val="ListNumber"/>
        <w:spacing w:line="240" w:lineRule="auto"/>
        <w:ind w:left="720"/>
      </w:pPr>
      <w:r>
        <w:rPr>
          <w:lang w:val="png_PG" w:bidi="png_PG"/>
        </w:rPr>
      </w:r>
      <w:r>
        <w:rPr>
          <w:lang w:val="png_PG" w:bidi="png_PG"/>
        </w:rPr>
        <w:t>Dispela stori em bai i wok olsem wanem long laip bilong yumi long olgeta dei?</w:t>
      </w:r>
    </w:p>
    <w:p>
      <w:pPr>
        <w:pStyle w:val="ListNumber"/>
        <w:spacing w:line="240" w:lineRule="auto"/>
        <w:ind w:left="720"/>
      </w:pPr>
      <w:r>
        <w:rPr>
          <w:lang w:val="png_PG" w:bidi="png_PG"/>
        </w:rPr>
      </w:r>
      <w:r>
        <w:rPr>
          <w:lang w:val="png_PG" w:bidi="png_PG"/>
        </w:rPr>
        <w:t>Yupela i save long ol man husait i nidim tru dispela stori long harim?</w:t>
      </w:r>
      <w:r>
        <w:rPr>
          <w:lang w:val="png_PG" w:bidi="png_PG"/>
        </w:rPr>
      </w:r>
    </w:p>
    <w:p>
      <w:pPr>
        <w:pStyle w:val="Heading3"/>
      </w:pPr>
      <w:r>
        <w:rPr>
          <w:lang w:val="png_PG" w:bidi="png_PG"/>
        </w:rPr>
        <w:t>Save long taim na ples we stori i kamap long en</w:t>
      </w:r>
      <w:r>
        <w:rPr>
          <w:lang w:val="png_PG" w:bidi="png_PG"/>
        </w:rPr>
      </w:r>
    </w:p>
    <w:p>
      <w:pPr/>
      <w:r>
        <w:rPr>
          <w:lang w:val="png_PG" w:bidi="png_PG"/>
        </w:rPr>
      </w:r>
      <w:r>
        <w:rPr>
          <w:lang w:val="png_PG" w:bidi="png_PG"/>
        </w:rPr>
        <w:t>STRETIM WANWAN HAP BILONG STORI</w:t>
      </w:r>
    </w:p>
    <w:p>
      <w:pPr/>
      <w:r>
        <w:rPr>
          <w:lang w:val="png_PG" w:bidi="png_PG"/>
        </w:rPr>
      </w:r>
      <w:r>
        <w:rPr>
          <w:lang w:val="png_PG" w:bidi="png_PG"/>
        </w:rPr>
        <w:t>Mak 16:9–20</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Planti ol saveman bilong Baibel i bilip olsem, Mak i pinisim stori bilong laip bilong Jisas taim em i tok olsem, "Ol meri i lusim matmat na ranawe i go wantaim bikpela bel guria na ol i paul. Na ol i no mekim wanpela tok long wanpela man, long wanem ol i pret nogut tru." Bikpela haptok ol man i laikim tru i stap long buk Mak i kam pinis long hia. Em bai hat liklik long klia gut taim Mak i pinisim stori bilong en na i tok olsem, ol manmeri i pret nogut tru, tasol Mak oltaim em i pinisim stori bilong Jisas na tok olsem, ol manmeri i kirap nogut o ol i pret. Em olsem tasol, Mak i no pinisim sampela stori lain em bin statim pastaim insait long dispela buk em i raitim long en: wanpela em olsem, Mak i no tokim yumi, Jisas i bungim ol disaipel bilong en long Galili o nogat, olsem Jisas na dispela ensel insait long matmat bin tokim ol pinis olsem em bai i bungim ol. Ating Mak i tingting long go het wantaim stori bilong en, na pinis bilong stori bilong en, em i kam paul. Em olsem tasol, em i orait long Mak i tok olsem, "Ol i no tokim wanpela tok long wanpela man long wanem samting i bin kamap" em i givim strongpela tingting long ol manmeri bilong en long autim gutnius long olgeta manmeri. Planti saveman bilong Baibel i bilip olsem, wanpela man i mas raitim pinis bilong dispela stori, antap long ol stori bilong ol arapela gospel buk, long wanem ol i no laikim dispela pinis bilong stori insait long buk Mak. Longpela tok bilong mekim klia pinis bilong stori, ol i usim narapela narapela kain ol wod na ol tok bilong mekim klia, na long ol tok Mak i usim long dispela buk.</w:t>
      </w:r>
    </w:p>
    <w:p>
      <w:pPr/>
      <w:r>
        <w:rPr>
          <w:lang w:val="png_PG" w:bidi="png_PG"/>
        </w:rPr>
      </w:r>
      <w:r>
        <w:rPr>
          <w:lang w:val="png_PG" w:bidi="png_PG"/>
        </w:rPr>
        <w:t>Ol planti trensleisen i putim dispela stori i stap long buk Mak 16:9–20, olsem na yupela i ken mekim wanem bikpela wok trensleisen i stap long eria bilong yupela ol i save mekim.</w:t>
      </w:r>
    </w:p>
    <w:p>
      <w:pPr/>
      <w:r>
        <w:rPr>
          <w:lang w:val="png_PG" w:bidi="png_PG"/>
        </w:rPr>
      </w:r>
      <w:r>
        <w:rPr>
          <w:lang w:val="png_PG" w:bidi="png_PG"/>
        </w:rPr>
        <w:t>Stop long hia na diskas olsem trensleisen grup: Sapos yupela i tingting long trensleitim dispela laspela hap bilong buk Mak, hau yupela bai i soim ol manmeri olsem dispela hap bai i orait, o i no orait long kamap olsem wanpela hap bilong dispela buk bilong Mak?</w:t>
      </w:r>
    </w:p>
    <w:p>
      <w:pPr/>
      <w:r>
        <w:rPr>
          <w:lang w:val="png_PG" w:bidi="png_PG"/>
        </w:rPr>
      </w:r>
      <w:r>
        <w:rPr>
          <w:lang w:val="png_PG" w:bidi="png_PG"/>
        </w:rPr>
        <w:t>Dispela hap bilong Mak i stat stret bihain long Jisas i kirap bek long dai long bikpela moningtaim tru long Sande, em namba wan dei bilong wik long kalenda bilong ol Juda. Man bin raitim dispela buk i mekim klia long Maria bilong taun Makdala, em wanpela meri husait bin go long putim ol gutpela smel samting antap long bodi bilong Jisas. Long namba wan hap bilong wok minitri bilong Jisas, Jisas i bin rausim 7-pela spirit nogut i go aut long dispela meri, na Maria bin kamap meri bilong bihainim Jisas. Maria bin lukim Jisas i stap laip gen, na em bin go long ol lain bin stap wantaim Jisas, ol disaipel long tokim ol olsem, Jisas em i stap laip gen na mi lukim em pinis. Tasol ol disaipel i no bilipim dispela tok olsem, i tru em i lukim Jisas.</w:t>
      </w:r>
    </w:p>
    <w:p>
      <w:pPr/>
      <w:r>
        <w:rPr>
          <w:lang w:val="png_PG" w:bidi="png_PG"/>
        </w:rPr>
      </w:r>
      <w:r>
        <w:rPr>
          <w:lang w:val="png_PG" w:bidi="png_PG"/>
        </w:rPr>
        <w:t>Orait Jisas i kamap long tupela disaipel bilong en. Tupela i wokabaut long rot i go long kantri sait lusim Jerusalem. Jisas i kamap narakain taim em i kamap long tupela long rot, na i no wankain olsem em bin lukim Maria bilong taun Makdala.</w:t>
      </w:r>
    </w:p>
    <w:p>
      <w:pPr/>
      <w:r>
        <w:rPr>
          <w:lang w:val="png_PG" w:bidi="png_PG"/>
        </w:rPr>
      </w:r>
      <w:r>
        <w:rPr>
          <w:lang w:val="png_PG" w:bidi="png_PG"/>
        </w:rPr>
        <w:t>Orait bihain Jisas i kamap long ol 11-pela disaipel. Tingim gut olsem, Judas bin lusim ol pinis, long wanem em bin givim Jisas i go long han bilong ol birua. Ol 11-pela i sindaun wantaim raunim tebol na kaikai i stap, bihainim kastom pasin bilong ol. Jisas i tok olsem, bel bilong ol disaipel i "hat tumas," o "bel i no kirap."</w:t>
      </w:r>
    </w:p>
    <w:p>
      <w:pPr/>
      <w:r>
        <w:rPr>
          <w:lang w:val="png_PG" w:bidi="png_PG"/>
        </w:rPr>
      </w:r>
      <w:r>
        <w:rPr>
          <w:lang w:val="png_PG" w:bidi="png_PG"/>
        </w:rPr>
        <w:t>Stop long hia na diskas olsem trensleisen grup: Yupela i save toktok olsem wanem long ol manmeri husait bel bilong ol i no kirap, na ol i no laik long bilipim ol samting? Yupela i save mekim ol wanem kain tok long toktok long dispela kain lain?</w:t>
      </w:r>
    </w:p>
    <w:p>
      <w:pPr/>
      <w:r>
        <w:rPr>
          <w:lang w:val="png_PG" w:bidi="png_PG"/>
        </w:rPr>
      </w:r>
      <w:r>
        <w:rPr>
          <w:lang w:val="png_PG" w:bidi="png_PG"/>
        </w:rPr>
        <w:t>Jisas i tok hat long ol, bikos ol i no bin bilipim ol man husait ol bin lukim em. Orait bihain Jisas i givim ol disaipel bilong en wanpela koman. Em i tokim ol long i go long olgeta hap bilong dispela graun na autim gutnius long olgeta man. Dispela gospel em gutnius bilong Jisas na Kingdom bilong God. Jisas bin tok long autim dispela gutnius long olgeta hap bilong graun, i minim long "olgeta manmeri."</w:t>
      </w:r>
    </w:p>
    <w:p>
      <w:pPr/>
      <w:r>
        <w:rPr>
          <w:lang w:val="png_PG" w:bidi="png_PG"/>
        </w:rPr>
      </w:r>
      <w:r>
        <w:rPr>
          <w:lang w:val="png_PG" w:bidi="png_PG"/>
        </w:rPr>
        <w:t>Jisas i go het long tok olsem, husait man i harim dispela gutnius na bilip long Jisas, em bai i stap gut long ol hevi bilong sin bilong ol, tasol husait man i no bilip ol bai i lus long kot, o ol bai i sem nogut tru long sin bilong ol.</w:t>
      </w:r>
    </w:p>
    <w:p>
      <w:pPr/>
      <w:r>
        <w:rPr>
          <w:lang w:val="png_PG" w:bidi="png_PG"/>
        </w:rPr>
      </w:r>
      <w:r>
        <w:rPr>
          <w:lang w:val="png_PG" w:bidi="png_PG"/>
        </w:rPr>
        <w:t>Insait long dispela stori, ol man husait i bilip, ol bai i kamapim ol sain, o ol spesol mirakel long soim ol arapela manmeri olsem, ol manmeri i bihainim Jisas, ol i tokim trupela tok. Ol manmeri husait i bihainim Jisas, ol bai i rausim ol spirit nogut, na ol bai i autim ol nupela kain tokples long nem bilong mi, o long pawa bilong Jisas. Ol manmeri husait i bihainim Jisas, ol bai i autim ol nupela kain tokples ol i no save tokim long en. Ol bai i holim poisin snek long han, na ol bai i dringim samting i save kilim man. Long holim poisin snek long han na dringim samting i save kilim man, em i save bagarapim ol man, o kilim ol man i dai, tasol ol manmeri husait i bilip, ol bai i mekim ol dispela samting na ol i no inap long kisim bagarap. Sapos ol bilip man i putim han antap long ol sik man, ol sikman bai i orait gen.</w:t>
      </w:r>
    </w:p>
    <w:p>
      <w:pPr/>
      <w:r>
        <w:rPr>
          <w:lang w:val="png_PG" w:bidi="png_PG"/>
        </w:rPr>
      </w:r>
      <w:r>
        <w:rPr>
          <w:lang w:val="png_PG" w:bidi="png_PG"/>
        </w:rPr>
        <w:t>Stop long hia na soim trensleisen grup bilong yu wanpela piksa bilong poisin snek.</w:t>
      </w:r>
    </w:p>
    <w:p>
      <w:pPr/>
      <w:r>
        <w:rPr>
          <w:lang w:val="png_PG" w:bidi="png_PG"/>
        </w:rPr>
      </w:r>
      <w:r>
        <w:rPr>
          <w:lang w:val="png_PG" w:bidi="png_PG"/>
        </w:rPr>
        <w:t>Ol disaipel bin bihainim na mekim olsem Jisas bin tokim ol long mekim, na ol i go aut long olgeta hap long autim tok. Jisas i helpim ol na givim ol pawa long kamapim ol mirakel sain, na ol manmeri inap long luksave olsem dispela tok ol disaipel bin tokim, em i no giaman.</w:t>
      </w:r>
    </w:p>
    <w:p>
      <w:pPr/>
      <w:r>
        <w:rPr>
          <w:lang w:val="png_PG" w:bidi="png_PG"/>
        </w:rPr>
      </w:r>
      <w:r>
        <w:rPr>
          <w:lang w:val="png_PG" w:bidi="png_PG"/>
        </w:rPr>
        <w:t>Stop long hia na diskas wantaim trenleisen grup bilong yu: Taim wanpela man long pasin na wei bilong yupela i autim tok, o skulim ol samting em impoten, ol manmeri i luksave na bilipim olsem em i tru olsem wanem? Ol i save laik long lukim ol sain wankain olsem long dispela stori, o i gat ol arapela samting em bai i mekim ol man i ken bilipim wanpela spesol tok?</w:t>
      </w:r>
    </w:p>
    <w:p>
      <w:pPr/>
      <w:r>
        <w:rPr>
          <w:lang w:val="png_PG" w:bidi="png_PG"/>
        </w:rPr>
      </w:r>
      <w:r>
        <w:rPr>
          <w:lang w:val="png_PG" w:bidi="png_PG"/>
        </w:rPr>
        <w:t>Sampela trensleisen bilong buk Mark i kam pinis wantaim dispela tok, na buk i kam pinis wantaim dispela tok "amen" i minim olsem "em bai i tru na bihainim dispela wei."</w:t>
      </w:r>
      <w:r>
        <w:rPr>
          <w:lang w:val="png_PG" w:bidi="png_PG"/>
        </w:rPr>
      </w:r>
    </w:p>
    <w:p>
      <w:pPr>
        <w:pStyle w:val="Heading3"/>
      </w:pPr>
      <w:r>
        <w:rPr>
          <w:lang w:val="png_PG" w:bidi="png_PG"/>
        </w:rPr>
        <w:t>Save gut long wanwan Hap bilong Stori</w:t>
      </w:r>
      <w:r>
        <w:rPr>
          <w:lang w:val="png_PG" w:bidi="png_PG"/>
        </w:rPr>
      </w:r>
    </w:p>
    <w:p>
      <w:pPr/>
      <w:r>
        <w:rPr>
          <w:lang w:val="png_PG" w:bidi="png_PG"/>
        </w:rPr>
      </w:r>
      <w:r>
        <w:rPr>
          <w:lang w:val="png_PG" w:bidi="png_PG"/>
        </w:rPr>
        <w:t>PAINIM AUT OL WANWAN HAP BILONG STORI</w:t>
      </w:r>
    </w:p>
    <w:p>
      <w:pPr/>
      <w:r>
        <w:rPr>
          <w:lang w:val="png_PG" w:bidi="png_PG"/>
        </w:rPr>
      </w:r>
      <w:r>
        <w:rPr>
          <w:lang w:val="png_PG" w:bidi="png_PG"/>
        </w:rPr>
        <w:t>Mak 16:9–20</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Insait long dispela hap taim, yu bai helpim grup long luksave long stori. Yu bai helpim grup long painim ol hap bilong stori, lain ap bilong stori i stap olsem wanem, na ol man husait i stap insait long stori.</w:t>
      </w:r>
    </w:p>
    <w:p>
      <w:pPr/>
      <w:r>
        <w:rPr>
          <w:lang w:val="png_PG" w:bidi="png_PG"/>
        </w:rPr>
      </w:r>
      <w:r>
        <w:rPr>
          <w:lang w:val="png_PG" w:bidi="png_PG"/>
        </w:rPr>
        <w:t>Dispela stori em i gat 5-pela hap bilong en.</w:t>
      </w:r>
    </w:p>
    <w:p>
      <w:pPr/>
      <w:r>
        <w:rPr>
          <w:lang w:val="png_PG" w:bidi="png_PG"/>
        </w:rPr>
      </w:r>
      <w:r>
        <w:rPr>
          <w:b/>
          <w:lang w:val="png_PG" w:bidi="png_PG"/>
        </w:rPr>
        <w:t>Namba wan hap bilong stori:</w:t>
      </w:r>
      <w:r>
        <w:rPr>
          <w:lang w:val="png_PG" w:bidi="png_PG"/>
        </w:rPr>
        <w:t xml:space="preserve"> Insait long namba wan hap bilong stori, Jisas i kirap bek long dai. Em i kamap long ai bilong Maria bilong taun Makdala.</w:t>
      </w:r>
    </w:p>
    <w:p>
      <w:pPr/>
      <w:r>
        <w:rPr>
          <w:lang w:val="png_PG" w:bidi="png_PG"/>
        </w:rPr>
      </w:r>
      <w:r>
        <w:rPr>
          <w:b/>
          <w:lang w:val="png_PG" w:bidi="png_PG"/>
        </w:rPr>
        <w:t>Long namba tu hap bilong stori,</w:t>
      </w:r>
      <w:r>
        <w:rPr>
          <w:lang w:val="png_PG" w:bidi="png_PG"/>
        </w:rPr>
        <w:t xml:space="preserve"> Maria bilong taun Makdala i go long tokim ol disaipel olsem Jisas i kirap bek pinis. Ol i no bilipim em .</w:t>
      </w:r>
    </w:p>
    <w:p>
      <w:pPr/>
      <w:r>
        <w:rPr>
          <w:lang w:val="png_PG" w:bidi="png_PG"/>
        </w:rPr>
      </w:r>
      <w:r>
        <w:rPr>
          <w:b/>
          <w:lang w:val="png_PG" w:bidi="png_PG"/>
        </w:rPr>
        <w:t>Long namba tri hap bilong stori,</w:t>
      </w:r>
      <w:r>
        <w:rPr>
          <w:lang w:val="png_PG" w:bidi="png_PG"/>
        </w:rPr>
        <w:t xml:space="preserve"> Jisas i kamap long ai bilong tupela disaipel long rot. Tupela i go na tokim ol arapela disaipel olsem, tupela bin lukim Jisas, tasol nogat wanpela bilong ol i bilipim tupela.</w:t>
      </w:r>
    </w:p>
    <w:p>
      <w:pPr/>
      <w:r>
        <w:rPr>
          <w:lang w:val="png_PG" w:bidi="png_PG"/>
        </w:rPr>
      </w:r>
      <w:r>
        <w:rPr>
          <w:b/>
          <w:lang w:val="png_PG" w:bidi="png_PG"/>
        </w:rPr>
        <w:t>Long namba fo hap bilong stori,</w:t>
      </w:r>
      <w:r>
        <w:rPr>
          <w:lang w:val="png_PG" w:bidi="png_PG"/>
        </w:rPr>
        <w:t xml:space="preserve"> Jisas i kamap long ai bilong ol 11-pela disaipel taim ol i kaikai na i stap. Jisas i tok hat long ol disaipel i no bilipim dispela tok ol i harim. Jisas i tokim ol long autim gutnius long olgeta hap. Jisas i tokim ol olsem, em bai i wokim ol mirakel long soim olgeta man olsem, wanem ol bin lukim na tokim olgeta man long Jisas, em i no giaman.</w:t>
      </w:r>
    </w:p>
    <w:p>
      <w:pPr/>
      <w:r>
        <w:rPr>
          <w:lang w:val="png_PG" w:bidi="png_PG"/>
        </w:rPr>
      </w:r>
      <w:r>
        <w:rPr>
          <w:b/>
          <w:lang w:val="png_PG" w:bidi="png_PG"/>
        </w:rPr>
        <w:t>Long namba 5 hap bilong stori,</w:t>
      </w:r>
      <w:r>
        <w:rPr>
          <w:lang w:val="png_PG" w:bidi="png_PG"/>
        </w:rPr>
        <w:t xml:space="preserve"> Jisas i go antap long heven na sindaun long hansut bilong God. Ol disaipel i autim tok long olgeta hap, na Jisas i stap wantaim ol long mekim tok ol i autim, em i tru.</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Maria bilong taun Makdala</w:t>
      </w:r>
    </w:p>
    <w:p>
      <w:pPr>
        <w:pStyle w:val="ListBullet"/>
        <w:spacing w:line="240" w:lineRule="auto"/>
        <w:ind w:left="720"/>
      </w:pPr>
      <w:r>
        <w:rPr>
          <w:lang w:val="png_PG" w:bidi="png_PG"/>
        </w:rPr>
      </w:r>
      <w:r>
        <w:rPr>
          <w:lang w:val="png_PG" w:bidi="png_PG"/>
        </w:rPr>
        <w:t>Ol 11-pela disaipel</w:t>
      </w:r>
    </w:p>
    <w:p>
      <w:pPr>
        <w:pStyle w:val="ListBullet"/>
        <w:spacing w:line="240" w:lineRule="auto"/>
        <w:ind w:left="720"/>
      </w:pPr>
      <w:r>
        <w:rPr>
          <w:lang w:val="png_PG" w:bidi="png_PG"/>
        </w:rPr>
      </w:r>
      <w:r>
        <w:rPr>
          <w:lang w:val="png_PG" w:bidi="png_PG"/>
        </w:rPr>
        <w:t>Tupela disaipel i wokabaut long rot</w:t>
      </w:r>
    </w:p>
    <w:p>
      <w:pPr>
        <w:pStyle w:val="ListBullet"/>
        <w:spacing w:line="240" w:lineRule="auto"/>
        <w:ind w:left="720"/>
      </w:pPr>
      <w:r>
        <w:rPr>
          <w:lang w:val="png_PG" w:bidi="png_PG"/>
        </w:rPr>
      </w:r>
      <w:r>
        <w:rPr>
          <w:lang w:val="png_PG" w:bidi="png_PG"/>
        </w:rPr>
        <w:t>Olgeta hap bilong graun, o olgeta manmeri,</w:t>
      </w:r>
    </w:p>
    <w:p>
      <w:pPr/>
      <w:r>
        <w:rPr>
          <w:lang w:val="png_PG" w:bidi="png_PG"/>
        </w:rPr>
      </w:r>
      <w:r>
        <w:rPr>
          <w:lang w:val="png_PG" w:bidi="png_PG"/>
        </w:rPr>
        <w:t>Insait long dispela hap taim, grup mas i gat stori kadbod, drowin aut, o usim sampela gutpela tingting long pulim tingting bilong ol man inap luksave long stori, na long eksen i stap insait long en.</w:t>
      </w:r>
    </w:p>
    <w:p>
      <w:pPr/>
      <w:r>
        <w:rPr>
          <w:lang w:val="png_PG" w:bidi="png_PG"/>
        </w:rPr>
      </w:r>
      <w:r>
        <w:rPr>
          <w:lang w:val="png_PG" w:bidi="png_PG"/>
        </w:rPr>
        <w:t>Em impoten long tingim gut olsem, dispela stori Mak i no raitim. Ating wanpela man bin kisim ol stori long laip bilong Jisas long ol man bin harim long iyau bilong ol, na raitim insait long pinis bilong buk Mak. Dispela hap bilong tok ol bin kisim i stat stret bihain long Jisas i kirap bek long dai, long namba wan dei bilong wik o long Sande. Jisas i kamap long ai bilong Maria bilong taun Makdala. Man bin raitim buk i givim yumi sampela bekgraun stori olsem, Jisas bin rausim 7-pela spirit nogut i go aut long Maria bilong taun Makdala bipo long dispela stori i kamap.</w:t>
      </w:r>
    </w:p>
    <w:p>
      <w:pPr/>
      <w:r>
        <w:rPr>
          <w:lang w:val="png_PG" w:bidi="png_PG"/>
        </w:rPr>
      </w:r>
      <w:r>
        <w:rPr>
          <w:lang w:val="png_PG" w:bidi="png_PG"/>
        </w:rPr>
        <w:t>Stop long hia na tingim, yupela i kamapim wanem kain tingting long putim bekgraun stori insait long wok trensleisen bilong yupela.</w:t>
      </w:r>
    </w:p>
    <w:p>
      <w:pPr/>
      <w:r>
        <w:rPr>
          <w:lang w:val="png_PG" w:bidi="png_PG"/>
        </w:rPr>
      </w:r>
      <w:r>
        <w:rPr>
          <w:lang w:val="png_PG" w:bidi="png_PG"/>
        </w:rPr>
        <w:t>Ol disaipel husait bin stap wantaim Jisas, ol i sori long em na krai i stap. Maria i tokim ol olsem, em i lukim Jisas! Ol i no bilipim em.</w:t>
      </w:r>
    </w:p>
    <w:p>
      <w:pPr/>
      <w:r>
        <w:rPr>
          <w:lang w:val="png_PG" w:bidi="png_PG"/>
        </w:rPr>
      </w:r>
      <w:r>
        <w:rPr>
          <w:lang w:val="png_PG" w:bidi="png_PG"/>
        </w:rPr>
        <w:t>Bihain, Jisas i kamap long tupela disaipel. Em i kamap narakain taim em i kamap long tupela, na em i no wankain long taim em bin kamap long Maria bilong taun Makdala. Tupela disaipel i go bek long ol 11-pela disaipel na tokim ol olsem, ol bin lukim Jisas. Tasol ol i no bilipim tok bilong tupela.</w:t>
      </w:r>
    </w:p>
    <w:p>
      <w:pPr/>
      <w:r>
        <w:rPr>
          <w:lang w:val="png_PG" w:bidi="png_PG"/>
        </w:rPr>
      </w:r>
      <w:r>
        <w:rPr>
          <w:lang w:val="png_PG" w:bidi="png_PG"/>
        </w:rPr>
        <w:t>Orait bihain, Jisas i kamap long ai bilong ol 11-pela disaipel taim ol i sindaun wantaim raunim tebol na ol i kaikai i stap. Ol i sindaun raunim tebol olsem oltaim ol man i save mekim long taim ol i kaikai. Em i tok hat long ol, bikos ol i no bilip olsem em i kirap pinis na stap laip-bel bilong ol i pas, na ol i no bilipim tok bilong ol man i lukim em i kirap bek pinis. Jisas i tokim ol disaipel olsem, "Yupela i mas i go long olgeta hap bilong graun na autim tok, o tokim gutnius bilong mi long olgeta man." Sapos ol man i bilip long mi na i kisim baptais, God bai i kisim bek ol long hevi bilong sin bilong ol. Dispela i minim olsem, God bai i tok, yupela i no mekim wanpela sin. Tasol sapos ol man i no bilip long mi, ol bai i lus long kot, o God bai i tok olsem ol i gat rong bilong sin bilong ol, na ol bai i kisim taim nogut.</w:t>
      </w:r>
    </w:p>
    <w:p>
      <w:pPr/>
      <w:r>
        <w:rPr>
          <w:lang w:val="png_PG" w:bidi="png_PG"/>
        </w:rPr>
      </w:r>
      <w:r>
        <w:rPr>
          <w:lang w:val="png_PG" w:bidi="png_PG"/>
        </w:rPr>
        <w:t>Orait bihain Jisas i go het long tok olsem, "Sapos ol man i bilip long mi, ol bai i mekim ol dispela sain na mirakel samting bai i kamap. Ol bai i rausim ol spirit nogut wantaim strong na pawa bilong mi. Ol bai i autim ol nupela kain tokples ol i no bin save long en. Ol bai i holim snek long han bilong ol, na ol bai i dringim samting i save kilim man, na em bai i no inap givim bagarap long ol. Na ol bai i putim han long ol sikman, na ol sikman bai i orait gen. Ol dispela sain bai i soim olsem, wanem ol bilip man i tokaut long ol manmeri long Jisas, em i no giaman.</w:t>
      </w:r>
    </w:p>
    <w:p>
      <w:pPr/>
      <w:r>
        <w:rPr>
          <w:lang w:val="png_PG" w:bidi="png_PG"/>
        </w:rPr>
      </w:r>
      <w:r>
        <w:rPr>
          <w:lang w:val="png_PG" w:bidi="png_PG"/>
        </w:rPr>
        <w:t>Bihain long Jisas i autim ol dispela toktok, ol disaipel i lukim olsem, Jisas i stat long go long heven. Ol disaipel i save long ol samting Jisas bin tokim pinis bipo, olsem na nau Jisas i sindaun long hansut bilong God long ples bilong kisim biknem na pawa. Ol i no bin lukim Jisas i sindaun long hansut bilong God long ai bilong ol.</w:t>
      </w:r>
    </w:p>
    <w:p>
      <w:pPr/>
      <w:r>
        <w:rPr>
          <w:lang w:val="png_PG" w:bidi="png_PG"/>
        </w:rPr>
      </w:r>
      <w:r>
        <w:rPr>
          <w:lang w:val="png_PG" w:bidi="png_PG"/>
        </w:rPr>
        <w:t>Orait bihain ol disaipel i go aut long komuniti na long olgeta hap graun. Na ol i autim tok, o tokim gutnius. Jisas em Bikpela, em i wok wantaim ol na soim ol olsem, tok bilong ol em i tru, taim em i mekim ol mirakel, o ol sain bilong strongim toktok bilong ol.</w:t>
      </w:r>
      <w:r>
        <w:rPr>
          <w:lang w:val="png_PG" w:bidi="png_PG"/>
        </w:rPr>
      </w:r>
    </w:p>
    <w:p>
      <w:pPr>
        <w:pStyle w:val="Heading3"/>
      </w:pPr>
      <w:r>
        <w:rPr>
          <w:lang w:val="png_PG" w:bidi="png_PG"/>
        </w:rPr>
        <w:t>Putim yu yet insait long stori</w:t>
      </w:r>
      <w:r>
        <w:rPr>
          <w:lang w:val="png_PG" w:bidi="png_PG"/>
        </w:rPr>
      </w:r>
    </w:p>
    <w:p>
      <w:pPr/>
      <w:r>
        <w:rPr>
          <w:lang w:val="png_PG" w:bidi="png_PG"/>
        </w:rPr>
      </w:r>
      <w:r>
        <w:rPr>
          <w:lang w:val="png_PG" w:bidi="png_PG"/>
        </w:rPr>
        <w:t>BIHAINIM TOK I STAP INSAIT NA EKTIM AUT</w:t>
      </w:r>
    </w:p>
    <w:p>
      <w:pPr/>
      <w:r>
        <w:rPr>
          <w:lang w:val="png_PG" w:bidi="png_PG"/>
        </w:rPr>
      </w:r>
      <w:r>
        <w:rPr>
          <w:lang w:val="png_PG" w:bidi="png_PG"/>
        </w:rPr>
        <w:t>Mak 16:9–20</w:t>
      </w:r>
    </w:p>
    <w:p>
      <w:pPr/>
      <w:r>
        <w:rPr>
          <w:lang w:val="png_PG" w:bidi="png_PG"/>
        </w:rPr>
      </w:r>
      <w:r>
        <w:rPr>
          <w:lang w:val="png_PG" w:bidi="png_PG"/>
        </w:rPr>
        <w:t>Harim gut tok i stap insait wanpela taim gen, stat wantaim isi wan long yupela i ken klia long tok ol i tanim na raitim long en.</w:t>
      </w:r>
    </w:p>
    <w:p>
      <w:pPr/>
      <w:r>
        <w:rPr>
          <w:lang w:val="png_PG" w:bidi="png_PG"/>
        </w:rPr>
      </w:r>
      <w:r>
        <w:rPr>
          <w:lang w:val="png_PG" w:bidi="png_PG"/>
        </w:rPr>
        <w:t>Long dispela hap taim, grup bai i kamapim pilai bilong dispela stori</w:t>
      </w:r>
    </w:p>
    <w:p>
      <w:pPr/>
      <w:r>
        <w:rPr>
          <w:lang w:val="png_PG" w:bidi="png_PG"/>
        </w:rPr>
      </w:r>
      <w:r>
        <w:rPr>
          <w:lang w:val="png_PG" w:bidi="png_PG"/>
        </w:rPr>
        <w:t>Dispela stori em i gat 5-pela hap bilong en.</w:t>
      </w:r>
    </w:p>
    <w:p>
      <w:pPr/>
      <w:r>
        <w:rPr>
          <w:lang w:val="png_PG" w:bidi="png_PG"/>
        </w:rPr>
      </w:r>
      <w:r>
        <w:rPr>
          <w:lang w:val="png_PG" w:bidi="png_PG"/>
        </w:rPr>
        <w:t>Dispela em ol man i stap insait long stori:</w:t>
      </w:r>
    </w:p>
    <w:p>
      <w:pPr>
        <w:pStyle w:val="ListBullet"/>
        <w:spacing w:line="240" w:lineRule="auto"/>
        <w:ind w:left="720"/>
      </w:pPr>
      <w:r>
        <w:rPr>
          <w:lang w:val="png_PG" w:bidi="png_PG"/>
        </w:rPr>
      </w:r>
      <w:r>
        <w:rPr>
          <w:lang w:val="png_PG" w:bidi="png_PG"/>
        </w:rPr>
        <w:t>Jisas</w:t>
      </w:r>
    </w:p>
    <w:p>
      <w:pPr>
        <w:pStyle w:val="ListBullet"/>
        <w:spacing w:line="240" w:lineRule="auto"/>
        <w:ind w:left="720"/>
      </w:pPr>
      <w:r>
        <w:rPr>
          <w:lang w:val="png_PG" w:bidi="png_PG"/>
        </w:rPr>
      </w:r>
      <w:r>
        <w:rPr>
          <w:lang w:val="png_PG" w:bidi="png_PG"/>
        </w:rPr>
        <w:t>Maria bilong taun Makdala</w:t>
      </w:r>
    </w:p>
    <w:p>
      <w:pPr>
        <w:pStyle w:val="ListBullet"/>
        <w:spacing w:line="240" w:lineRule="auto"/>
        <w:ind w:left="720"/>
      </w:pPr>
      <w:r>
        <w:rPr>
          <w:lang w:val="png_PG" w:bidi="png_PG"/>
        </w:rPr>
      </w:r>
      <w:r>
        <w:rPr>
          <w:lang w:val="png_PG" w:bidi="png_PG"/>
        </w:rPr>
        <w:t>Ol 11-pela disaipel</w:t>
      </w:r>
    </w:p>
    <w:p>
      <w:pPr>
        <w:pStyle w:val="ListBullet"/>
        <w:spacing w:line="240" w:lineRule="auto"/>
        <w:ind w:left="720"/>
      </w:pPr>
      <w:r>
        <w:rPr>
          <w:lang w:val="png_PG" w:bidi="png_PG"/>
        </w:rPr>
      </w:r>
      <w:r>
        <w:rPr>
          <w:lang w:val="png_PG" w:bidi="png_PG"/>
        </w:rPr>
        <w:t>Tupela disaipel i wokabaut long rot</w:t>
      </w:r>
    </w:p>
    <w:p>
      <w:pPr>
        <w:pStyle w:val="ListBullet"/>
        <w:spacing w:line="240" w:lineRule="auto"/>
        <w:ind w:left="720"/>
      </w:pPr>
      <w:r>
        <w:rPr>
          <w:lang w:val="png_PG" w:bidi="png_PG"/>
        </w:rPr>
      </w:r>
      <w:r>
        <w:rPr>
          <w:lang w:val="png_PG" w:bidi="png_PG"/>
        </w:rPr>
        <w:t>Olgeta hap bilong graun, o olgeta manmeri</w:t>
      </w:r>
    </w:p>
    <w:p>
      <w:pPr/>
      <w:r>
        <w:rPr>
          <w:lang w:val="png_PG" w:bidi="png_PG"/>
        </w:rPr>
      </w:r>
      <w:r>
        <w:rPr>
          <w:lang w:val="png_PG" w:bidi="png_PG"/>
        </w:rPr>
        <w:t>Tokim grup long ektim aut dispela stori tupela taim. Namba wan taim, tokim grup ektim aut dispela stori na no ken stop. Namba tu taim, grup i ektim aut dispela stori na stopim ol long wanwan hap insait long stori.</w:t>
      </w:r>
    </w:p>
    <w:p>
      <w:pPr/>
      <w:r>
        <w:rPr>
          <w:lang w:val="png_PG" w:bidi="png_PG"/>
        </w:rPr>
      </w:r>
      <w:r>
        <w:rPr>
          <w:lang w:val="png_PG" w:bidi="png_PG"/>
        </w:rPr>
        <w:t>Taim grup i ektim dispela stori namba wan taim, putim iyau long harim gut toktok i kamap namel long ol man, toktok i go olsem wanem, stori lain bilong wanwan hap, na oda bilong stori bihainim wanem samting i kamap pastaim.</w:t>
      </w:r>
    </w:p>
    <w:p>
      <w:pPr/>
      <w:r>
        <w:rPr>
          <w:lang w:val="png_PG" w:bidi="png_PG"/>
        </w:rPr>
      </w:r>
      <w:r>
        <w:rPr>
          <w:lang w:val="png_PG" w:bidi="png_PG"/>
        </w:rPr>
        <w:t xml:space="preserve">Em namba wan dei bilong wik, o Sande. Jisas i kamap long ai bilong Maria bilong taun Makdala. Ol disaipel bin stap wantaim Jisas i sori na krai long em i stap. Maria bilong taun Makdala i go long ol na tokim ol olsem, Jisas em i stap laip na mi lukim em pinis! Ol i no bilipim dispela tok bilong en. </w:t>
      </w:r>
      <w:r>
        <w:rPr>
          <w:b/>
          <w:lang w:val="png_PG" w:bidi="png_PG"/>
        </w:rPr>
        <w:t>Stop pilai</w:t>
      </w:r>
      <w:r>
        <w:rPr>
          <w:lang w:val="png_PG" w:bidi="png_PG"/>
        </w:rPr>
        <w:t>. Askim Maria bilong taun Makdala, "Yu pilim olsem wanem?" Yupela bai i harim dispela kain tok olsem, "Mi belhat olsem nogat man i bilipim tok bilong mi," "Mi pret olsem nogut mi kamap longlong gen." Askim ol disaipel, "Yupela i pilim olsem wanem?" Yupela bai i harim dispela kain tok olsem, "Mipela i no save long wanem samting mipela bai i bilip long en-Maria bilong taun Makdala bin i gat ol spirit nogut, olsem na ating spirit nogut i holim em gen," "Mipela ting olsem Jisas inap long stap laip!" Statim gen pilai.</w:t>
      </w:r>
    </w:p>
    <w:p>
      <w:pPr/>
      <w:r>
        <w:rPr>
          <w:lang w:val="png_PG" w:bidi="png_PG"/>
        </w:rPr>
      </w:r>
      <w:r>
        <w:rPr>
          <w:lang w:val="png_PG" w:bidi="png_PG"/>
        </w:rPr>
        <w:t xml:space="preserve">Na bihain Jisas i kamap long ai bilong tupela disaipel. Na tupela i go long ol 11-pela disaipel na tokim ol olsem, ol i lukim Jisas i stap laip gen. Tasol ol i no bilipim tok bilong tupela. </w:t>
      </w:r>
      <w:r>
        <w:rPr>
          <w:b/>
          <w:lang w:val="png_PG" w:bidi="png_PG"/>
        </w:rPr>
        <w:t>Stopim pilai</w:t>
      </w:r>
      <w:r>
        <w:rPr>
          <w:lang w:val="png_PG" w:bidi="png_PG"/>
        </w:rPr>
        <w:t>. Askim ol disaipel, "Yupela i pilim olsem wanem?" Yupela bai i harim dispela kain tok olsem, "Trutru mipela i paul pinis! Mipela save olsem Jisas i no stap laip." Statim gen pilai.</w:t>
      </w:r>
    </w:p>
    <w:p>
      <w:pPr/>
      <w:r>
        <w:rPr>
          <w:lang w:val="png_PG" w:bidi="png_PG"/>
        </w:rPr>
      </w:r>
      <w:r>
        <w:rPr>
          <w:lang w:val="png_PG" w:bidi="png_PG"/>
        </w:rPr>
        <w:t>Orait bihain, ol 11-pela disaipel i sindaun raunim tebol na ol i kaikai i stap, na Jisas i kamap long ai bilong ol. Ol i sindaun raunim tebol olsem ol man oltaim i save mekim taim ol i kaikai. Jisas i tok hat long ol, bikos ol i no bilip olsem em i stap laip-na bel bilong ol i pas, o bel bilong ol i no kirap, olsem na ol i no bilipim. Jisas i tok long ol disaipel bilong en olsem, "Yupela i mas i go long olgeta hap bilong graun na autim gutnius bilong mi long olgeta man. Sapos ol man i bilip na i kisim baptais, God bai i kisim bek ol long hevi bilong sin bilong ol. Dispela i minim olsem, God bai i tok long ol, yupela i nogat sin. Tasol sapos man i no bilip, em bai i lus long kot, o God bai i tok long ol, yupela i gat rong bilong sin bilong yupela."</w:t>
      </w:r>
    </w:p>
    <w:p>
      <w:pPr/>
      <w:r>
        <w:rPr>
          <w:lang w:val="png_PG" w:bidi="png_PG"/>
        </w:rPr>
      </w:r>
      <w:r>
        <w:rPr>
          <w:lang w:val="png_PG" w:bidi="png_PG"/>
        </w:rPr>
        <w:t>Orait Jisas i go het na tok olsem, "Sapos ol man i bilip long mi, ol bai i mekim ol dispela sain, o mirakel samting. Ol bai i rausim ol spirit nogut i go aut long strong na pawa bilong mi. Na ol bai i autim ol nupela kain tok ples ol i no bin save long en. Ol bai i holim snek long han bilong ol.</w:t>
      </w:r>
    </w:p>
    <w:p>
      <w:pPr/>
      <w:r>
        <w:rPr>
          <w:lang w:val="png_PG" w:bidi="png_PG"/>
        </w:rPr>
      </w:r>
      <w:r>
        <w:rPr>
          <w:lang w:val="png_PG" w:bidi="png_PG"/>
        </w:rPr>
        <w:t xml:space="preserve">Na ol bai i dringim samting i save kilim man, dispela samting bai i no inap bagarapim ol. Na ol bai i putim han long ol sikman, na ol sikman bai i orait gen." </w:t>
      </w:r>
      <w:r>
        <w:rPr>
          <w:b/>
          <w:lang w:val="png_PG" w:bidi="png_PG"/>
        </w:rPr>
        <w:t>Stopim pilai</w:t>
      </w:r>
      <w:r>
        <w:rPr>
          <w:lang w:val="png_PG" w:bidi="png_PG"/>
        </w:rPr>
        <w:t>. Askim ol disaipel, "Yupela i pilim olsem wanem?" Yupela bai i harim dispela kain tok olsem, "Mipela i amamas long kamap wanpela bilong ol dispela lain," "Mipela i paul na tingting planti liklik," "Mipela i bilip olsem olgeta samting em i orait nau-Mipela lukim Jisas i stap laip nau!" Askim Jisas, "Yu pilim olsem wanem?" Yupela bai i harim dispela kain tok olsem, "Mi laikim ol disaipel-Mi bai i mekim gut long ol," "Mi amamas long ol bai i go na lukim dispela amamas klostu taim," "Mi ting olsem, planti manmeri i mekim tingting long bihainim mi taim ol i lukim ol dispela mirakel sain." Statim gen pilai.</w:t>
      </w:r>
    </w:p>
    <w:p>
      <w:pPr/>
      <w:r>
        <w:rPr>
          <w:lang w:val="png_PG" w:bidi="png_PG"/>
        </w:rPr>
      </w:r>
      <w:r>
        <w:rPr>
          <w:lang w:val="png_PG" w:bidi="png_PG"/>
        </w:rPr>
        <w:t>Bihain Jisas i tokim ol dispela tok, ol disaipel i lukim olsem Jisas i stat long kirap i go long heven. Ol disaipel i luksave long ol samting Jisas bin tokim bipo, olsem na nau Jisas i sindaun long hansut bilong God long ples bilong kisim biknem na namba.</w:t>
      </w:r>
    </w:p>
    <w:p>
      <w:pPr/>
      <w:r>
        <w:rPr>
          <w:lang w:val="png_PG" w:bidi="png_PG"/>
        </w:rPr>
      </w:r>
      <w:r>
        <w:rPr>
          <w:lang w:val="png_PG" w:bidi="png_PG"/>
        </w:rPr>
        <w:t>Orait bihain ol disaipel i go aut long komuniti na long olgeta hap, na ol i autim tok, o tokim gutnius. Jisas em Bikpela, em i wok wantaim ol na soim ol olsem, tok bilong ol em i tru, taim em i mekim ol mirakel, o ol sain bilong strongim toktok bilong ol.</w:t>
      </w:r>
      <w:r>
        <w:rPr>
          <w:lang w:val="png_PG" w:bidi="png_PG"/>
        </w:rPr>
      </w:r>
    </w:p>
    <w:p>
      <w:pPr>
        <w:pStyle w:val="Heading3"/>
      </w:pPr>
      <w:r>
        <w:rPr>
          <w:lang w:val="png_PG" w:bidi="png_PG"/>
        </w:rPr>
        <w:t>Save gut long ol samting we i no klia</w:t>
      </w:r>
      <w:r>
        <w:rPr>
          <w:lang w:val="png_PG" w:bidi="png_PG"/>
        </w:rPr>
      </w:r>
    </w:p>
    <w:p>
      <w:pPr/>
      <w:r>
        <w:rPr>
          <w:lang w:val="png_PG" w:bidi="png_PG"/>
        </w:rPr>
      </w:r>
      <w:r>
        <w:rPr>
          <w:lang w:val="png_PG" w:bidi="png_PG"/>
        </w:rPr>
        <w:t>PULAPIM SPEIS</w:t>
      </w:r>
    </w:p>
    <w:p>
      <w:pPr/>
      <w:r>
        <w:rPr>
          <w:lang w:val="png_PG" w:bidi="png_PG"/>
        </w:rPr>
      </w:r>
      <w:r>
        <w:rPr>
          <w:lang w:val="png_PG" w:bidi="png_PG"/>
        </w:rPr>
        <w:t>Mak 16:9–20</w:t>
      </w:r>
    </w:p>
    <w:p>
      <w:pPr/>
      <w:r>
        <w:rPr>
          <w:lang w:val="png_PG" w:bidi="png_PG"/>
        </w:rPr>
      </w:r>
      <w:r>
        <w:rPr>
          <w:lang w:val="png_PG" w:bidi="png_PG"/>
        </w:rPr>
        <w:t>Harim gut tok i stap insait wanpela taim, stat wantaim isi wan long yupela i ken klia long tok ol i tanim na raitim long en.</w:t>
      </w:r>
    </w:p>
    <w:p>
      <w:pPr/>
      <w:r>
        <w:rPr>
          <w:lang w:val="png_PG" w:bidi="png_PG"/>
        </w:rPr>
      </w:r>
      <w:r>
        <w:rPr>
          <w:lang w:val="png_PG" w:bidi="png_PG"/>
        </w:rPr>
        <w:t xml:space="preserve">Jisas i kamap long ai bilong Maria bilong taun Makdala. Bipo, Jisas i bin rausim 7-pela </w:t>
      </w:r>
      <w:r>
        <w:rPr>
          <w:b/>
          <w:lang w:val="png_PG" w:bidi="png_PG"/>
        </w:rPr>
        <w:t>spirit nogut</w:t>
      </w:r>
      <w:r>
        <w:rPr>
          <w:lang w:val="png_PG" w:bidi="png_PG"/>
        </w:rPr>
        <w:t xml:space="preserve"> i go aut long Maria. Jisas i tokim ol </w:t>
      </w:r>
      <w:r>
        <w:rPr>
          <w:b/>
          <w:lang w:val="png_PG" w:bidi="png_PG"/>
        </w:rPr>
        <w:t>spirit nogut</w:t>
      </w:r>
      <w:r>
        <w:rPr>
          <w:lang w:val="png_PG" w:bidi="png_PG"/>
        </w:rPr>
        <w:t xml:space="preserve"> olsem, ol i mas lusim Maria na i go aut. Dispela samting bin kamap bipo long dai bilong Jisas. Usim sem wod long ol </w:t>
      </w:r>
      <w:r>
        <w:rPr>
          <w:b/>
          <w:lang w:val="png_PG" w:bidi="png_PG"/>
        </w:rPr>
        <w:t>spirit nogut</w:t>
      </w:r>
      <w:r>
        <w:rPr>
          <w:lang w:val="png_PG" w:bidi="png_PG"/>
        </w:rPr>
        <w:t xml:space="preserve"> o d</w:t>
      </w:r>
      <w:r>
        <w:rPr>
          <w:b/>
          <w:lang w:val="png_PG" w:bidi="png_PG"/>
        </w:rPr>
        <w:t>oti spirit</w:t>
      </w:r>
      <w:r>
        <w:rPr>
          <w:lang w:val="png_PG" w:bidi="png_PG"/>
        </w:rPr>
        <w:t xml:space="preserve"> o </w:t>
      </w:r>
      <w:r>
        <w:rPr>
          <w:b/>
          <w:lang w:val="png_PG" w:bidi="png_PG"/>
        </w:rPr>
        <w:t>dimon</w:t>
      </w:r>
      <w:r>
        <w:rPr>
          <w:lang w:val="png_PG" w:bidi="png_PG"/>
        </w:rPr>
        <w:t xml:space="preserve">, olsem yupela bin usim i kam long ol pastaim stori. Na tingim gut olsem, dispela wod </w:t>
      </w:r>
      <w:r>
        <w:rPr>
          <w:b/>
          <w:lang w:val="png_PG" w:bidi="png_PG"/>
        </w:rPr>
        <w:t>spirit nogut</w:t>
      </w:r>
      <w:r>
        <w:rPr>
          <w:lang w:val="png_PG" w:bidi="png_PG"/>
        </w:rPr>
        <w:t xml:space="preserve"> i stap insait long bikpela wod list</w:t>
      </w:r>
    </w:p>
    <w:p>
      <w:pPr/>
      <w:r>
        <w:rPr>
          <w:lang w:val="png_PG" w:bidi="png_PG"/>
        </w:rPr>
      </w:r>
      <w:r>
        <w:rPr>
          <w:lang w:val="png_PG" w:bidi="png_PG"/>
        </w:rPr>
        <w:t xml:space="preserve">Maria i tokim ol </w:t>
      </w:r>
      <w:r>
        <w:rPr>
          <w:b/>
          <w:lang w:val="png_PG" w:bidi="png_PG"/>
        </w:rPr>
        <w:t>lain husait bin stap wantaim Jisas</w:t>
      </w:r>
      <w:r>
        <w:rPr>
          <w:lang w:val="png_PG" w:bidi="png_PG"/>
        </w:rPr>
        <w:t xml:space="preserve"> wanem samting em bin lukim. Yupela i ken usim dispela wod yupela bin usim long </w:t>
      </w:r>
      <w:r>
        <w:rPr>
          <w:b/>
          <w:lang w:val="png_PG" w:bidi="png_PG"/>
        </w:rPr>
        <w:t>ol</w:t>
      </w:r>
      <w:r>
        <w:rPr>
          <w:lang w:val="png_PG" w:bidi="png_PG"/>
        </w:rPr>
        <w:t xml:space="preserve"> </w:t>
      </w:r>
      <w:r>
        <w:rPr>
          <w:b/>
          <w:lang w:val="png_PG" w:bidi="png_PG"/>
        </w:rPr>
        <w:t>disaipel</w:t>
      </w:r>
      <w:r>
        <w:rPr>
          <w:lang w:val="png_PG" w:bidi="png_PG"/>
        </w:rPr>
        <w:t xml:space="preserve">, o ol wod em bai i minim ol pren bin stap pas wantaim em, o ol lain bilong bihainim em. Sapos yupela i usim dispela wod, </w:t>
      </w:r>
      <w:r>
        <w:rPr>
          <w:b/>
          <w:lang w:val="png_PG" w:bidi="png_PG"/>
        </w:rPr>
        <w:t>ol disaipel</w:t>
      </w:r>
      <w:r>
        <w:rPr>
          <w:lang w:val="png_PG" w:bidi="png_PG"/>
        </w:rPr>
        <w:t xml:space="preserve">, usim sem wod yupela bin lusim long ol arapela hap bilong stori, na tingim gut olsem dispela wod </w:t>
      </w:r>
      <w:r>
        <w:rPr>
          <w:b/>
          <w:lang w:val="png_PG" w:bidi="png_PG"/>
        </w:rPr>
        <w:t>ol</w:t>
      </w:r>
      <w:r>
        <w:rPr>
          <w:lang w:val="png_PG" w:bidi="png_PG"/>
        </w:rPr>
        <w:t xml:space="preserve"> </w:t>
      </w:r>
      <w:r>
        <w:rPr>
          <w:b/>
          <w:lang w:val="png_PG" w:bidi="png_PG"/>
        </w:rPr>
        <w:t>disaipel</w:t>
      </w:r>
      <w:r>
        <w:rPr>
          <w:lang w:val="png_PG" w:bidi="png_PG"/>
        </w:rPr>
        <w:t xml:space="preserve"> i stap insait long bikpela wod list. Bihain Jisas i kamap long ai bilong </w:t>
      </w:r>
      <w:r>
        <w:rPr>
          <w:b/>
          <w:lang w:val="png_PG" w:bidi="png_PG"/>
        </w:rPr>
        <w:t>narapela tupela man</w:t>
      </w:r>
      <w:r>
        <w:rPr>
          <w:lang w:val="png_PG" w:bidi="png_PG"/>
        </w:rPr>
        <w:t>, taim tupela i wokabaut i go long kantri sait-dispela em bai tupela arapela pren bilong Jisas o tupela man i save bihainim Jisas, tasol tupela i no bilong ol 11-pela disaipel i pas wantaim Jisas.</w:t>
      </w:r>
    </w:p>
    <w:p>
      <w:pPr/>
      <w:r>
        <w:rPr>
          <w:lang w:val="png_PG" w:bidi="png_PG"/>
        </w:rPr>
      </w:r>
      <w:r>
        <w:rPr>
          <w:lang w:val="png_PG" w:bidi="png_PG"/>
        </w:rPr>
        <w:t xml:space="preserve">Bihain Jisas i kamap long ai bilong ol 11-pela disaipel. Tingim gut olsem, ol 11-pela disaipel tasol i stap-Judas bin tok pas na em bin givim Jisas i go long han bilong ol birua. Jisas bin krosim ol, o tok hat tru long ol, long wanem ol i </w:t>
      </w:r>
      <w:r>
        <w:rPr>
          <w:b/>
          <w:lang w:val="png_PG" w:bidi="png_PG"/>
        </w:rPr>
        <w:t>nogat strongpela bilip</w:t>
      </w:r>
      <w:r>
        <w:rPr>
          <w:lang w:val="png_PG" w:bidi="png_PG"/>
        </w:rPr>
        <w:t xml:space="preserve">, o </w:t>
      </w:r>
      <w:r>
        <w:rPr>
          <w:b/>
          <w:lang w:val="png_PG" w:bidi="png_PG"/>
        </w:rPr>
        <w:t>ol i no bilip</w:t>
      </w:r>
      <w:r>
        <w:rPr>
          <w:lang w:val="png_PG" w:bidi="png_PG"/>
        </w:rPr>
        <w:t xml:space="preserve"> na </w:t>
      </w:r>
      <w:r>
        <w:rPr>
          <w:b/>
          <w:lang w:val="png_PG" w:bidi="png_PG"/>
        </w:rPr>
        <w:t>bel bilong ol i pas</w:t>
      </w:r>
      <w:r>
        <w:rPr>
          <w:lang w:val="png_PG" w:bidi="png_PG"/>
        </w:rPr>
        <w:t xml:space="preserve">. </w:t>
      </w:r>
      <w:r>
        <w:rPr>
          <w:b/>
          <w:lang w:val="png_PG" w:bidi="png_PG"/>
        </w:rPr>
        <w:t>Nogat bilip</w:t>
      </w:r>
      <w:r>
        <w:rPr>
          <w:lang w:val="png_PG" w:bidi="png_PG"/>
        </w:rPr>
        <w:t xml:space="preserve"> na </w:t>
      </w:r>
      <w:r>
        <w:rPr>
          <w:b/>
          <w:lang w:val="png_PG" w:bidi="png_PG"/>
        </w:rPr>
        <w:t>bel i pas</w:t>
      </w:r>
      <w:r>
        <w:rPr>
          <w:lang w:val="png_PG" w:bidi="png_PG"/>
        </w:rPr>
        <w:t>, olgeta i minim klostu sem samting. Bel i pas, i minim olsem, bel bilong ol disaipel i strong tru na i no inap long bilip olsem Jisas bin kirap pinis long dai.</w:t>
      </w:r>
    </w:p>
    <w:p>
      <w:pPr/>
      <w:r>
        <w:rPr>
          <w:lang w:val="png_PG" w:bidi="png_PG"/>
        </w:rPr>
      </w:r>
      <w:r>
        <w:rPr>
          <w:b/>
          <w:lang w:val="png_PG" w:bidi="png_PG"/>
        </w:rPr>
        <w:t>Ol 11-pela</w:t>
      </w:r>
      <w:r>
        <w:rPr>
          <w:lang w:val="png_PG" w:bidi="png_PG"/>
        </w:rPr>
        <w:t xml:space="preserve"> i tok long 11-pela bilong ol 12-pela disaipel long stat. Long dispela taim nau, Judas em i no moa i stap wantaim 12-pela disaipel, long wanem em bin givim Jisas i go long han bilong ol birua. Nau long dispela taim, 11-pela disaipel tasol husait bin pas wantaim Jisas ol i stap.</w:t>
      </w:r>
    </w:p>
    <w:p>
      <w:pPr/>
      <w:r>
        <w:rPr>
          <w:lang w:val="png_PG" w:bidi="png_PG"/>
        </w:rPr>
      </w:r>
      <w:r>
        <w:rPr>
          <w:lang w:val="png_PG" w:bidi="png_PG"/>
        </w:rPr>
        <w:t xml:space="preserve">Jisas i tokim ol disaipel bilong en olsem, "Yupela i mas i go long olgeta hap bilong graun na </w:t>
      </w:r>
      <w:r>
        <w:rPr>
          <w:b/>
          <w:lang w:val="png_PG" w:bidi="png_PG"/>
        </w:rPr>
        <w:t>autim tok</w:t>
      </w:r>
      <w:r>
        <w:rPr>
          <w:lang w:val="png_PG" w:bidi="png_PG"/>
        </w:rPr>
        <w:t xml:space="preserve">, o </w:t>
      </w:r>
      <w:r>
        <w:rPr>
          <w:b/>
          <w:lang w:val="png_PG" w:bidi="png_PG"/>
        </w:rPr>
        <w:t>autim gutnius</w:t>
      </w:r>
      <w:r>
        <w:rPr>
          <w:lang w:val="png_PG" w:bidi="png_PG"/>
        </w:rPr>
        <w:t xml:space="preserve"> long olgeta man. Taim ol man i </w:t>
      </w:r>
      <w:r>
        <w:rPr>
          <w:b/>
          <w:lang w:val="png_PG" w:bidi="png_PG"/>
        </w:rPr>
        <w:t>autim tok</w:t>
      </w:r>
      <w:r>
        <w:rPr>
          <w:lang w:val="png_PG" w:bidi="png_PG"/>
        </w:rPr>
        <w:t xml:space="preserve">, ol i tokim o tokaut long ol samting. Dispela </w:t>
      </w:r>
      <w:r>
        <w:rPr>
          <w:b/>
          <w:lang w:val="png_PG" w:bidi="png_PG"/>
        </w:rPr>
        <w:t>gospel</w:t>
      </w:r>
      <w:r>
        <w:rPr>
          <w:lang w:val="png_PG" w:bidi="png_PG"/>
        </w:rPr>
        <w:t xml:space="preserve">, o </w:t>
      </w:r>
      <w:r>
        <w:rPr>
          <w:b/>
          <w:lang w:val="png_PG" w:bidi="png_PG"/>
        </w:rPr>
        <w:t>gutnius</w:t>
      </w:r>
      <w:r>
        <w:rPr>
          <w:lang w:val="png_PG" w:bidi="png_PG"/>
        </w:rPr>
        <w:t>, em dispela gutnius Jisas bin stap long dispela graun, i dai long sin bilong yumi na kirap bek long dai.</w:t>
      </w:r>
    </w:p>
    <w:p>
      <w:pPr/>
      <w:r>
        <w:rPr>
          <w:lang w:val="png_PG" w:bidi="png_PG"/>
        </w:rPr>
      </w:r>
      <w:r>
        <w:rPr>
          <w:lang w:val="png_PG" w:bidi="png_PG"/>
        </w:rPr>
        <w:t xml:space="preserve">Orait bihain Jisas i tok olsem, "Ol man i bilip na i </w:t>
      </w:r>
      <w:r>
        <w:rPr>
          <w:b/>
          <w:lang w:val="png_PG" w:bidi="png_PG"/>
        </w:rPr>
        <w:t>kisim baptais</w:t>
      </w:r>
      <w:r>
        <w:rPr>
          <w:lang w:val="png_PG" w:bidi="png_PG"/>
        </w:rPr>
        <w:t xml:space="preserve">, God bai i </w:t>
      </w:r>
      <w:r>
        <w:rPr>
          <w:b/>
          <w:lang w:val="png_PG" w:bidi="png_PG"/>
        </w:rPr>
        <w:t>kisim bek ol</w:t>
      </w:r>
      <w:r>
        <w:rPr>
          <w:lang w:val="png_PG" w:bidi="png_PG"/>
        </w:rPr>
        <w:t xml:space="preserve">." Trensleitim dispela wod </w:t>
      </w:r>
      <w:r>
        <w:rPr>
          <w:b/>
          <w:lang w:val="png_PG" w:bidi="png_PG"/>
        </w:rPr>
        <w:t>baptais</w:t>
      </w:r>
      <w:r>
        <w:rPr>
          <w:lang w:val="png_PG" w:bidi="png_PG"/>
        </w:rPr>
        <w:t xml:space="preserve"> long wankain wei olsem yupela bin trensleitim pastaim na tingim gut olsem, dispela wod </w:t>
      </w:r>
      <w:r>
        <w:rPr>
          <w:b/>
          <w:lang w:val="png_PG" w:bidi="png_PG"/>
        </w:rPr>
        <w:t>baptais</w:t>
      </w:r>
      <w:r>
        <w:rPr>
          <w:lang w:val="png_PG" w:bidi="png_PG"/>
        </w:rPr>
        <w:t xml:space="preserve"> i stap insait long bikpela wod list. Taim Jisas i tok olsem, God bai i kisim bek ol man, em i minim olsem, em bai helpim ol man wantaim bikpela tingting-em bai i helpim ol i kam aut long bikpela taim nogut bilong sin bilong ol na mekim ol i kamap orait.</w:t>
      </w:r>
    </w:p>
    <w:p>
      <w:pPr/>
      <w:r>
        <w:rPr>
          <w:lang w:val="png_PG" w:bidi="png_PG"/>
        </w:rPr>
      </w:r>
      <w:r>
        <w:rPr>
          <w:lang w:val="png_PG" w:bidi="png_PG"/>
        </w:rPr>
        <w:t xml:space="preserve">Taim Jisas i tok olsem, ol man bai i </w:t>
      </w:r>
      <w:r>
        <w:rPr>
          <w:b/>
          <w:lang w:val="png_PG" w:bidi="png_PG"/>
        </w:rPr>
        <w:t>lus long kot</w:t>
      </w:r>
      <w:r>
        <w:rPr>
          <w:lang w:val="png_PG" w:bidi="png_PG"/>
        </w:rPr>
        <w:t>, em i minim, God bai i tok long ol olsem, yupela i gat rong bilong sin bilong yupela, na ol bai i karim dispela hevi bilong sin bilong ol.</w:t>
      </w:r>
    </w:p>
    <w:p>
      <w:pPr/>
      <w:r>
        <w:rPr>
          <w:lang w:val="png_PG" w:bidi="png_PG"/>
        </w:rPr>
      </w:r>
      <w:r>
        <w:rPr>
          <w:lang w:val="png_PG" w:bidi="png_PG"/>
        </w:rPr>
        <w:t xml:space="preserve">Jisas i tok olsem, ol mirakel </w:t>
      </w:r>
      <w:r>
        <w:rPr>
          <w:b/>
          <w:lang w:val="png_PG" w:bidi="png_PG"/>
        </w:rPr>
        <w:t>sain</w:t>
      </w:r>
      <w:r>
        <w:rPr>
          <w:lang w:val="png_PG" w:bidi="png_PG"/>
        </w:rPr>
        <w:t xml:space="preserve"> tu bai i kamap long soim olsem, ol samting ol disaipel bilong en i tokim, em i tru. Long dispela tok, wanpela </w:t>
      </w:r>
      <w:r>
        <w:rPr>
          <w:b/>
          <w:lang w:val="png_PG" w:bidi="png_PG"/>
        </w:rPr>
        <w:t>sain</w:t>
      </w:r>
      <w:r>
        <w:rPr>
          <w:lang w:val="png_PG" w:bidi="png_PG"/>
        </w:rPr>
        <w:t xml:space="preserve"> em wanpela mak, o toksave olsem samting bai i kamap, o em bai i tru. Dispela wod </w:t>
      </w:r>
      <w:r>
        <w:rPr>
          <w:b/>
          <w:lang w:val="png_PG" w:bidi="png_PG"/>
        </w:rPr>
        <w:t>sain</w:t>
      </w:r>
      <w:r>
        <w:rPr>
          <w:lang w:val="png_PG" w:bidi="png_PG"/>
        </w:rPr>
        <w:t xml:space="preserve"> i stap insait long bikpela wod list.</w:t>
      </w:r>
    </w:p>
    <w:p>
      <w:pPr/>
      <w:r>
        <w:rPr>
          <w:lang w:val="png_PG" w:bidi="png_PG"/>
        </w:rPr>
      </w:r>
      <w:r>
        <w:rPr>
          <w:lang w:val="png_PG" w:bidi="png_PG"/>
        </w:rPr>
        <w:t>Jisas i tok olsem, wanpela bilong ol sain em bai i olsem, "</w:t>
      </w:r>
      <w:r>
        <w:rPr>
          <w:b/>
          <w:lang w:val="png_PG" w:bidi="png_PG"/>
        </w:rPr>
        <w:t>Long nem bilong mi ol bai i rausim ol spirit nogut</w:t>
      </w:r>
      <w:r>
        <w:rPr>
          <w:lang w:val="png_PG" w:bidi="png_PG"/>
        </w:rPr>
        <w:t>." Dispela i minim olsem, ol manmeri bai kisim pawa na strong long Jisas long tokim ol spirit nogut long kam aut long ol arapela manmeri.</w:t>
      </w:r>
    </w:p>
    <w:p>
      <w:pPr/>
      <w:r>
        <w:rPr>
          <w:lang w:val="png_PG" w:bidi="png_PG"/>
        </w:rPr>
      </w:r>
      <w:r>
        <w:rPr>
          <w:lang w:val="png_PG" w:bidi="png_PG"/>
        </w:rPr>
        <w:t xml:space="preserve">Jisas i tok olsem, ol bilip manmeri bai i autim ol nupela kain tokples, o </w:t>
      </w:r>
      <w:r>
        <w:rPr>
          <w:b/>
          <w:lang w:val="png_PG" w:bidi="png_PG"/>
        </w:rPr>
        <w:t>tang</w:t>
      </w:r>
      <w:r>
        <w:rPr>
          <w:lang w:val="png_PG" w:bidi="png_PG"/>
        </w:rPr>
        <w:t xml:space="preserve">. </w:t>
      </w:r>
      <w:r>
        <w:rPr>
          <w:b/>
          <w:lang w:val="png_PG" w:bidi="png_PG"/>
        </w:rPr>
        <w:t>Tang</w:t>
      </w:r>
      <w:r>
        <w:rPr>
          <w:lang w:val="png_PG" w:bidi="png_PG"/>
        </w:rPr>
        <w:t xml:space="preserve"> long tok Inglis, em i tok long ol arapela tokples i no save long en. Yumi i no save, em ol wanem kain tokples.</w:t>
      </w:r>
    </w:p>
    <w:p>
      <w:pPr/>
      <w:r>
        <w:rPr>
          <w:lang w:val="png_PG" w:bidi="png_PG"/>
        </w:rPr>
      </w:r>
      <w:r>
        <w:rPr>
          <w:lang w:val="png_PG" w:bidi="png_PG"/>
        </w:rPr>
        <w:t xml:space="preserve">God i kisim </w:t>
      </w:r>
      <w:r>
        <w:rPr>
          <w:b/>
          <w:lang w:val="png_PG" w:bidi="png_PG"/>
        </w:rPr>
        <w:t>Bikpela Jisas</w:t>
      </w:r>
      <w:r>
        <w:rPr>
          <w:lang w:val="png_PG" w:bidi="png_PG"/>
        </w:rPr>
        <w:t xml:space="preserve"> i go long </w:t>
      </w:r>
      <w:r>
        <w:rPr>
          <w:b/>
          <w:lang w:val="png_PG" w:bidi="png_PG"/>
        </w:rPr>
        <w:t>heven</w:t>
      </w:r>
      <w:r>
        <w:rPr>
          <w:lang w:val="png_PG" w:bidi="png_PG"/>
        </w:rPr>
        <w:t xml:space="preserve"> na em i sindaun </w:t>
      </w:r>
      <w:r>
        <w:rPr>
          <w:b/>
          <w:lang w:val="png_PG" w:bidi="png_PG"/>
        </w:rPr>
        <w:t>long hansut bilong God</w:t>
      </w:r>
      <w:r>
        <w:rPr>
          <w:lang w:val="png_PG" w:bidi="png_PG"/>
        </w:rPr>
        <w:t xml:space="preserve">. Usim sem wod long </w:t>
      </w:r>
      <w:r>
        <w:rPr>
          <w:b/>
          <w:lang w:val="png_PG" w:bidi="png_PG"/>
        </w:rPr>
        <w:t>Bikpela</w:t>
      </w:r>
      <w:r>
        <w:rPr>
          <w:lang w:val="png_PG" w:bidi="png_PG"/>
        </w:rPr>
        <w:t xml:space="preserve"> na </w:t>
      </w:r>
      <w:r>
        <w:rPr>
          <w:b/>
          <w:lang w:val="png_PG" w:bidi="png_PG"/>
        </w:rPr>
        <w:t>heven</w:t>
      </w:r>
      <w:r>
        <w:rPr>
          <w:lang w:val="png_PG" w:bidi="png_PG"/>
        </w:rPr>
        <w:t xml:space="preserve"> olsem yupela bin usim i kam long ol pastaim stori. Na tingim gut olsem, dispela wod </w:t>
      </w:r>
      <w:r>
        <w:rPr>
          <w:b/>
          <w:lang w:val="png_PG" w:bidi="png_PG"/>
        </w:rPr>
        <w:t>Bikpela</w:t>
      </w:r>
      <w:r>
        <w:rPr>
          <w:lang w:val="png_PG" w:bidi="png_PG"/>
        </w:rPr>
        <w:t xml:space="preserve"> na </w:t>
      </w:r>
      <w:r>
        <w:rPr>
          <w:b/>
          <w:lang w:val="png_PG" w:bidi="png_PG"/>
        </w:rPr>
        <w:t>heven</w:t>
      </w:r>
      <w:r>
        <w:rPr>
          <w:lang w:val="png_PG" w:bidi="png_PG"/>
        </w:rPr>
        <w:t xml:space="preserve"> i stap insait long bikpela wod list. </w:t>
      </w:r>
      <w:r>
        <w:rPr>
          <w:b/>
          <w:lang w:val="png_PG" w:bidi="png_PG"/>
        </w:rPr>
        <w:t>Hansut bilong God</w:t>
      </w:r>
      <w:r>
        <w:rPr>
          <w:lang w:val="png_PG" w:bidi="png_PG"/>
        </w:rPr>
        <w:t>, dispela em ples bilong kisim biknem na namba.</w:t>
      </w:r>
    </w:p>
    <w:p>
      <w:pPr/>
      <w:r>
        <w:rPr>
          <w:lang w:val="png_PG" w:bidi="png_PG"/>
        </w:rPr>
      </w:r>
      <w:r>
        <w:rPr>
          <w:lang w:val="png_PG" w:bidi="png_PG"/>
        </w:rPr>
        <w:t xml:space="preserve">Sampela buk Baibel, dispela wod </w:t>
      </w:r>
      <w:r>
        <w:rPr>
          <w:b/>
          <w:lang w:val="png_PG" w:bidi="png_PG"/>
        </w:rPr>
        <w:t>amen</w:t>
      </w:r>
      <w:r>
        <w:rPr>
          <w:lang w:val="png_PG" w:bidi="png_PG"/>
        </w:rPr>
        <w:t xml:space="preserve"> i stap long pinis bilong buk Mak. </w:t>
      </w:r>
      <w:r>
        <w:rPr>
          <w:b/>
          <w:lang w:val="png_PG" w:bidi="png_PG"/>
        </w:rPr>
        <w:t>Amen</w:t>
      </w:r>
      <w:r>
        <w:rPr>
          <w:lang w:val="png_PG" w:bidi="png_PG"/>
        </w:rPr>
        <w:t xml:space="preserve"> em wanpela wei bilong tok na wanbel wantaim God olsem, "i tru em bai i bihainim dispela wei."</w:t>
      </w:r>
      <w:r>
        <w:rPr>
          <w:lang w:val="png_PG" w:bidi="png_PG"/>
        </w:rPr>
      </w:r>
      <w:r>
        <w:rPr>
          <w:lang w:val="png_PG" w:bidi="png_PG"/>
        </w:rPr>
      </w:r>
    </w:p>
    <w:p>
      <w:pPr/>
      <w:r>
        <w:rPr>
          <w:lang w:val="png_PG" w:bidi="png_PG"/>
        </w:rPr>
      </w:r>
    </w:p>
    <w:p>
      <w:pPr>
        <w:pStyle w:val="Heading2"/>
      </w:pPr>
      <w:r>
        <w:rPr>
          <w:lang w:val="png_PG" w:bidi="png_PG"/>
        </w:rPr>
        <w:t>Mak 16:9–20</w:t>
      </w:r>
      <w:r>
        <w:rPr>
          <w:lang w:val="png_PG" w:bidi="png_PG"/>
        </w:rPr>
      </w:r>
    </w:p>
    <w:p>
      <w:pPr>
        <w:pStyle w:val="Heading4"/>
      </w:pPr>
      <w:r>
        <w:rPr>
          <w:lang w:val="png_PG" w:bidi="png_PG"/>
        </w:rPr>
        <w:t>Audio Content</w:t>
      </w:r>
      <w:r>
        <w:rPr>
          <w:lang w:val="png_PG" w:bidi="png_PG"/>
        </w:rPr>
      </w:r>
      <w:r>
        <w:rPr>
          <w:lang w:val="png_PG" w:bidi="png_PG"/>
        </w:rPr>
      </w:r>
    </w:p>
    <w:p>
      <w:pPr>
        <w:pStyle w:val="ListBullet"/>
        <w:spacing w:line="240" w:lineRule="auto"/>
        <w:ind w:left="720"/>
      </w:pPr>
      <w:r>
        <w:rPr>
          <w:lang w:val="png_PG" w:bidi="png_PG"/>
        </w:rPr>
      </w:r>
      <w:hyperlink r:id="rId347">
        <w:r>
          <w:rPr>
            <w:lang w:val="png_PG" w:bidi="png_PG"/>
          </w:rPr>
          <w:rPr>
            <w:color w:val="0000EE"/>
            <w:u w:val="single"/>
          </w:rPr>
          <w:t>Harim na putim long tingting na bel</w:t>
        </w:r>
      </w:hyperlink>
      <w:r>
        <w:rPr>
          <w:lang w:val="png_PG" w:bidi="png_PG"/>
        </w:rPr>
        <w:t xml:space="preserve"> (634 KB)</w:t>
      </w:r>
      <w:r>
        <w:rPr>
          <w:lang w:val="png_PG" w:bidi="png_PG"/>
        </w:rPr>
      </w:r>
    </w:p>
    <w:p>
      <w:pPr>
        <w:pStyle w:val="ListBullet"/>
        <w:spacing w:line="240" w:lineRule="auto"/>
        <w:ind w:left="720"/>
      </w:pPr>
      <w:r>
        <w:rPr>
          <w:lang w:val="png_PG" w:bidi="png_PG"/>
        </w:rPr>
      </w:r>
      <w:hyperlink r:id="rId348">
        <w:r>
          <w:rPr>
            <w:lang w:val="png_PG" w:bidi="png_PG"/>
          </w:rPr>
          <w:rPr>
            <w:color w:val="0000EE"/>
            <w:u w:val="single"/>
          </w:rPr>
          <w:t>Save long taim na ples we stori i kamap long en</w:t>
        </w:r>
      </w:hyperlink>
      <w:r>
        <w:rPr>
          <w:lang w:val="png_PG" w:bidi="png_PG"/>
        </w:rPr>
        <w:t xml:space="preserve"> (5.4 MB)</w:t>
      </w:r>
      <w:r>
        <w:rPr>
          <w:lang w:val="png_PG" w:bidi="png_PG"/>
        </w:rPr>
      </w:r>
    </w:p>
    <w:p>
      <w:pPr>
        <w:pStyle w:val="ListBullet"/>
        <w:spacing w:line="240" w:lineRule="auto"/>
        <w:ind w:left="720"/>
      </w:pPr>
      <w:r>
        <w:rPr>
          <w:lang w:val="png_PG" w:bidi="png_PG"/>
        </w:rPr>
      </w:r>
      <w:hyperlink r:id="rId349">
        <w:r>
          <w:rPr>
            <w:lang w:val="png_PG" w:bidi="png_PG"/>
          </w:rPr>
          <w:rPr>
            <w:color w:val="0000EE"/>
            <w:u w:val="single"/>
          </w:rPr>
          <w:t>Save gut long wanwan Hap bilong Stori</w:t>
        </w:r>
      </w:hyperlink>
      <w:r>
        <w:rPr>
          <w:lang w:val="png_PG" w:bidi="png_PG"/>
        </w:rPr>
        <w:t xml:space="preserve"> (4.4 MB)</w:t>
      </w:r>
      <w:r>
        <w:rPr>
          <w:lang w:val="png_PG" w:bidi="png_PG"/>
        </w:rPr>
      </w:r>
    </w:p>
    <w:p>
      <w:pPr>
        <w:pStyle w:val="ListBullet"/>
        <w:spacing w:line="240" w:lineRule="auto"/>
        <w:ind w:left="720"/>
      </w:pPr>
      <w:r>
        <w:rPr>
          <w:lang w:val="png_PG" w:bidi="png_PG"/>
        </w:rPr>
      </w:r>
      <w:hyperlink r:id="rId350">
        <w:r>
          <w:rPr>
            <w:lang w:val="png_PG" w:bidi="png_PG"/>
          </w:rPr>
          <w:rPr>
            <w:color w:val="0000EE"/>
            <w:u w:val="single"/>
          </w:rPr>
          <w:t>Putim yu yet insait long stori</w:t>
        </w:r>
      </w:hyperlink>
      <w:r>
        <w:rPr>
          <w:lang w:val="png_PG" w:bidi="png_PG"/>
        </w:rPr>
        <w:t xml:space="preserve"> (3.9 MB)</w:t>
      </w:r>
      <w:r>
        <w:rPr>
          <w:lang w:val="png_PG" w:bidi="png_PG"/>
        </w:rPr>
      </w:r>
    </w:p>
    <w:p>
      <w:pPr>
        <w:pStyle w:val="ListBullet"/>
        <w:spacing w:line="240" w:lineRule="auto"/>
        <w:ind w:left="720"/>
      </w:pPr>
      <w:r>
        <w:rPr>
          <w:lang w:val="png_PG" w:bidi="png_PG"/>
        </w:rPr>
      </w:r>
      <w:hyperlink r:id="rId351">
        <w:r>
          <w:rPr>
            <w:lang w:val="png_PG" w:bidi="png_PG"/>
          </w:rPr>
          <w:rPr>
            <w:color w:val="0000EE"/>
            <w:u w:val="single"/>
          </w:rPr>
          <w:t>Save gut long ol samting we i no klia</w:t>
        </w:r>
      </w:hyperlink>
      <w:r>
        <w:rPr>
          <w:lang w:val="png_PG" w:bidi="png_PG"/>
        </w:rPr>
        <w:t xml:space="preserve"> (3.8 MB)</w:t>
      </w:r>
      <w:r>
        <w:rPr>
          <w:lang w:val="png_PG" w:bidi="png_PG"/>
        </w:rPr>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tpi/mrk/p1/s1/v1/vbr4.mp3" TargetMode="External"/><Relationship Id="rId14" Type="http://schemas.openxmlformats.org/officeDocument/2006/relationships/hyperlink" Target="https://s3.amazonaws.com/cbbt-er.public/pericopes/tpi/mrk/p1/s2/v1/vbr4.mp3" TargetMode="External"/><Relationship Id="rId15" Type="http://schemas.openxmlformats.org/officeDocument/2006/relationships/hyperlink" Target="https://s3.amazonaws.com/cbbt-er.public/pericopes/tpi/mrk/p1/s3/v1/vbr4.mp3" TargetMode="External"/><Relationship Id="rId16" Type="http://schemas.openxmlformats.org/officeDocument/2006/relationships/hyperlink" Target="https://s3.amazonaws.com/cbbt-er.public/pericopes/tpi/mrk/p1/s4/v1/vbr4.mp3" TargetMode="External"/><Relationship Id="rId17" Type="http://schemas.openxmlformats.org/officeDocument/2006/relationships/hyperlink" Target="https://s3.amazonaws.com/cbbt-er.public/pericopes/tpi/mrk/p1/s5/v1/vbr4.mp3" TargetMode="External"/><Relationship Id="rId18" Type="http://schemas.openxmlformats.org/officeDocument/2006/relationships/hyperlink" Target="https://s3.amazonaws.com/cbbt-er.public/pericopes/tpi/mrk/p2/s1/v1/vbr4.mp3" TargetMode="External"/><Relationship Id="rId19" Type="http://schemas.openxmlformats.org/officeDocument/2006/relationships/hyperlink" Target="https://s3.amazonaws.com/cbbt-er.public/pericopes/tpi/mrk/p2/s2/v1/vbr4.mp3" TargetMode="External"/><Relationship Id="rId20" Type="http://schemas.openxmlformats.org/officeDocument/2006/relationships/hyperlink" Target="https://s3.amazonaws.com/cbbt-er.public/pericopes/tpi/mrk/p2/s3/v1/vbr4.mp3" TargetMode="External"/><Relationship Id="rId21" Type="http://schemas.openxmlformats.org/officeDocument/2006/relationships/hyperlink" Target="https://s3.amazonaws.com/cbbt-er.public/pericopes/tpi/mrk/p2/s4/v1/vbr4.mp3" TargetMode="External"/><Relationship Id="rId22" Type="http://schemas.openxmlformats.org/officeDocument/2006/relationships/hyperlink" Target="https://s3.amazonaws.com/cbbt-er.public/pericopes/tpi/mrk/p2/s5/v1/vbr4.mp3" TargetMode="External"/><Relationship Id="rId23" Type="http://schemas.openxmlformats.org/officeDocument/2006/relationships/hyperlink" Target="https://s3.amazonaws.com/cbbt-er.public/pericopes/tpi/mrk/p3/s1/v1/vbr4.mp3" TargetMode="External"/><Relationship Id="rId24" Type="http://schemas.openxmlformats.org/officeDocument/2006/relationships/hyperlink" Target="https://s3.amazonaws.com/cbbt-er.public/pericopes/tpi/mrk/p3/s2/v1/vbr4.mp3" TargetMode="External"/><Relationship Id="rId25" Type="http://schemas.openxmlformats.org/officeDocument/2006/relationships/hyperlink" Target="https://s3.amazonaws.com/cbbt-er.public/pericopes/tpi/mrk/p3/s3/v1/vbr4.mp3" TargetMode="External"/><Relationship Id="rId26" Type="http://schemas.openxmlformats.org/officeDocument/2006/relationships/hyperlink" Target="https://s3.amazonaws.com/cbbt-er.public/pericopes/tpi/mrk/p3/s4/v1/vbr4.mp3" TargetMode="External"/><Relationship Id="rId27" Type="http://schemas.openxmlformats.org/officeDocument/2006/relationships/hyperlink" Target="https://s3.amazonaws.com/cbbt-er.public/pericopes/tpi/mrk/p3/s5/v1/vbr4.mp3" TargetMode="External"/><Relationship Id="rId28" Type="http://schemas.openxmlformats.org/officeDocument/2006/relationships/hyperlink" Target="https://s3.amazonaws.com/cbbt-er.public/pericopes/tpi/mrk/p4/s1/v1/vbr4.mp3" TargetMode="External"/><Relationship Id="rId29" Type="http://schemas.openxmlformats.org/officeDocument/2006/relationships/hyperlink" Target="https://s3.amazonaws.com/cbbt-er.public/pericopes/tpi/mrk/p4/s2/v1/vbr4.mp3" TargetMode="External"/><Relationship Id="rId30" Type="http://schemas.openxmlformats.org/officeDocument/2006/relationships/hyperlink" Target="https://s3.amazonaws.com/cbbt-er.public/pericopes/tpi/mrk/p4/s3/v1/vbr4.mp3" TargetMode="External"/><Relationship Id="rId31" Type="http://schemas.openxmlformats.org/officeDocument/2006/relationships/hyperlink" Target="https://s3.amazonaws.com/cbbt-er.public/pericopes/tpi/mrk/p4/s4/v1/vbr4.mp3" TargetMode="External"/><Relationship Id="rId32" Type="http://schemas.openxmlformats.org/officeDocument/2006/relationships/hyperlink" Target="https://s3.amazonaws.com/cbbt-er.public/pericopes/tpi/mrk/p4/s5/v1/vbr4.mp3" TargetMode="External"/><Relationship Id="rId33" Type="http://schemas.openxmlformats.org/officeDocument/2006/relationships/hyperlink" Target="https://s3.amazonaws.com/cbbt-er.public/pericopes/tpi/mrk/p5/s1/v1/vbr4.mp3" TargetMode="External"/><Relationship Id="rId34" Type="http://schemas.openxmlformats.org/officeDocument/2006/relationships/hyperlink" Target="https://s3.amazonaws.com/cbbt-er.public/pericopes/tpi/mrk/p5/s2/v1/vbr4.mp3" TargetMode="External"/><Relationship Id="rId35" Type="http://schemas.openxmlformats.org/officeDocument/2006/relationships/hyperlink" Target="https://s3.amazonaws.com/cbbt-er.public/pericopes/tpi/mrk/p5/s3/v1/vbr4.mp3" TargetMode="External"/><Relationship Id="rId36" Type="http://schemas.openxmlformats.org/officeDocument/2006/relationships/hyperlink" Target="https://s3.amazonaws.com/cbbt-er.public/pericopes/tpi/mrk/p5/s4/v1/vbr4.mp3" TargetMode="External"/><Relationship Id="rId37" Type="http://schemas.openxmlformats.org/officeDocument/2006/relationships/hyperlink" Target="https://s3.amazonaws.com/cbbt-er.public/pericopes/tpi/mrk/p5/s5/v1/vbr4.mp3" TargetMode="External"/><Relationship Id="rId38" Type="http://schemas.openxmlformats.org/officeDocument/2006/relationships/hyperlink" Target="https://s3.amazonaws.com/cbbt-er.public/pericopes/tpi/mrk/p6/s1/v1/vbr4.mp3" TargetMode="External"/><Relationship Id="rId39" Type="http://schemas.openxmlformats.org/officeDocument/2006/relationships/hyperlink" Target="https://s3.amazonaws.com/cbbt-er.public/pericopes/tpi/mrk/p6/s2/v1/vbr4.mp3" TargetMode="External"/><Relationship Id="rId40" Type="http://schemas.openxmlformats.org/officeDocument/2006/relationships/hyperlink" Target="https://s3.amazonaws.com/cbbt-er.public/pericopes/tpi/mrk/p6/s3/v1/vbr4.mp3" TargetMode="External"/><Relationship Id="rId41" Type="http://schemas.openxmlformats.org/officeDocument/2006/relationships/hyperlink" Target="https://s3.amazonaws.com/cbbt-er.public/pericopes/tpi/mrk/p6/s4/v1/vbr4.mp3" TargetMode="External"/><Relationship Id="rId42" Type="http://schemas.openxmlformats.org/officeDocument/2006/relationships/hyperlink" Target="https://s3.amazonaws.com/cbbt-er.public/pericopes/tpi/mrk/p6/s5/v1/vbr4.mp3" TargetMode="External"/><Relationship Id="rId43" Type="http://schemas.openxmlformats.org/officeDocument/2006/relationships/hyperlink" Target="https://s3.amazonaws.com/cbbt-er.public/pericopes/tpi/mrk/p7/s1/v1/vbr4.mp3" TargetMode="External"/><Relationship Id="rId44" Type="http://schemas.openxmlformats.org/officeDocument/2006/relationships/hyperlink" Target="https://s3.amazonaws.com/cbbt-er.public/pericopes/tpi/mrk/p7/s2/v1/vbr4.mp3" TargetMode="External"/><Relationship Id="rId45" Type="http://schemas.openxmlformats.org/officeDocument/2006/relationships/hyperlink" Target="https://s3.amazonaws.com/cbbt-er.public/pericopes/tpi/mrk/p7/s3/v1/vbr4.mp3" TargetMode="External"/><Relationship Id="rId46" Type="http://schemas.openxmlformats.org/officeDocument/2006/relationships/hyperlink" Target="https://s3.amazonaws.com/cbbt-er.public/pericopes/tpi/mrk/p7/s4/v1/vbr4.mp3" TargetMode="External"/><Relationship Id="rId47" Type="http://schemas.openxmlformats.org/officeDocument/2006/relationships/hyperlink" Target="https://s3.amazonaws.com/cbbt-er.public/pericopes/tpi/mrk/p7/s5/v1/vbr4.mp3" TargetMode="External"/><Relationship Id="rId48" Type="http://schemas.openxmlformats.org/officeDocument/2006/relationships/hyperlink" Target="https://s3.amazonaws.com/cbbt-er.public/pericopes/tpi/mrk/p8/s1/v1/vbr4.mp3" TargetMode="External"/><Relationship Id="rId49" Type="http://schemas.openxmlformats.org/officeDocument/2006/relationships/hyperlink" Target="https://s3.amazonaws.com/cbbt-er.public/pericopes/tpi/mrk/p8/s2/v1/vbr4.mp3" TargetMode="External"/><Relationship Id="rId50" Type="http://schemas.openxmlformats.org/officeDocument/2006/relationships/hyperlink" Target="https://s3.amazonaws.com/cbbt-er.public/pericopes/tpi/mrk/p8/s3/v1/vbr4.mp3" TargetMode="External"/><Relationship Id="rId51" Type="http://schemas.openxmlformats.org/officeDocument/2006/relationships/hyperlink" Target="https://s3.amazonaws.com/cbbt-er.public/pericopes/tpi/mrk/p8/s4/v1/vbr4.mp3" TargetMode="External"/><Relationship Id="rId52" Type="http://schemas.openxmlformats.org/officeDocument/2006/relationships/hyperlink" Target="https://s3.amazonaws.com/cbbt-er.public/pericopes/tpi/mrk/p8/s5/v1/vbr4.mp3" TargetMode="External"/><Relationship Id="rId53" Type="http://schemas.openxmlformats.org/officeDocument/2006/relationships/hyperlink" Target="https://s3.amazonaws.com/cbbt-er.public/pericopes/tpi/mrk/p9/s1/v1/vbr4.mp3" TargetMode="External"/><Relationship Id="rId54" Type="http://schemas.openxmlformats.org/officeDocument/2006/relationships/hyperlink" Target="https://s3.amazonaws.com/cbbt-er.public/pericopes/tpi/mrk/p9/s2/v1/vbr4.mp3" TargetMode="External"/><Relationship Id="rId55" Type="http://schemas.openxmlformats.org/officeDocument/2006/relationships/hyperlink" Target="https://s3.amazonaws.com/cbbt-er.public/pericopes/tpi/mrk/p9/s3/v1/vbr4.mp3" TargetMode="External"/><Relationship Id="rId56" Type="http://schemas.openxmlformats.org/officeDocument/2006/relationships/hyperlink" Target="https://s3.amazonaws.com/cbbt-er.public/pericopes/tpi/mrk/p9/s4/v1/vbr4.mp3" TargetMode="External"/><Relationship Id="rId57" Type="http://schemas.openxmlformats.org/officeDocument/2006/relationships/hyperlink" Target="https://s3.amazonaws.com/cbbt-er.public/pericopes/tpi/mrk/p9/s5/v1/vbr4.mp3" TargetMode="External"/><Relationship Id="rId58" Type="http://schemas.openxmlformats.org/officeDocument/2006/relationships/hyperlink" Target="https://s3.amazonaws.com/cbbt-er.public/pericopes/tpi/mrk/p10/s1/v1/vbr4.mp3" TargetMode="External"/><Relationship Id="rId59" Type="http://schemas.openxmlformats.org/officeDocument/2006/relationships/hyperlink" Target="https://s3.amazonaws.com/cbbt-er.public/pericopes/tpi/mrk/p10/s2/v1/vbr4.mp3" TargetMode="External"/><Relationship Id="rId60" Type="http://schemas.openxmlformats.org/officeDocument/2006/relationships/hyperlink" Target="https://s3.amazonaws.com/cbbt-er.public/pericopes/tpi/mrk/p10/s3/v1/vbr4.mp3" TargetMode="External"/><Relationship Id="rId61" Type="http://schemas.openxmlformats.org/officeDocument/2006/relationships/hyperlink" Target="https://s3.amazonaws.com/cbbt-er.public/pericopes/tpi/mrk/p10/s4/v1/vbr4.mp3" TargetMode="External"/><Relationship Id="rId62" Type="http://schemas.openxmlformats.org/officeDocument/2006/relationships/hyperlink" Target="https://s3.amazonaws.com/cbbt-er.public/pericopes/tpi/mrk/p10/s5/v1/vbr4.mp3" TargetMode="External"/><Relationship Id="rId63" Type="http://schemas.openxmlformats.org/officeDocument/2006/relationships/hyperlink" Target="https://s3.amazonaws.com/cbbt-er.public/pericopes/tpi/mrk/p11/s1/v1/vbr4.mp3" TargetMode="External"/><Relationship Id="rId64" Type="http://schemas.openxmlformats.org/officeDocument/2006/relationships/hyperlink" Target="https://s3.amazonaws.com/cbbt-er.public/pericopes/tpi/mrk/p11/s2/v1/vbr4.mp3" TargetMode="External"/><Relationship Id="rId65" Type="http://schemas.openxmlformats.org/officeDocument/2006/relationships/hyperlink" Target="https://s3.amazonaws.com/cbbt-er.public/pericopes/tpi/mrk/p11/s3/v1/vbr4.mp3" TargetMode="External"/><Relationship Id="rId66" Type="http://schemas.openxmlformats.org/officeDocument/2006/relationships/hyperlink" Target="https://s3.amazonaws.com/cbbt-er.public/pericopes/tpi/mrk/p11/s4/v1/vbr4.mp3" TargetMode="External"/><Relationship Id="rId67" Type="http://schemas.openxmlformats.org/officeDocument/2006/relationships/hyperlink" Target="https://s3.amazonaws.com/cbbt-er.public/pericopes/tpi/mrk/p11/s5/v1/vbr4.mp3" TargetMode="External"/><Relationship Id="rId68" Type="http://schemas.openxmlformats.org/officeDocument/2006/relationships/hyperlink" Target="https://s3.amazonaws.com/cbbt-er.public/pericopes/tpi/mrk/p12/s1/v1/vbr4.mp3" TargetMode="External"/><Relationship Id="rId69" Type="http://schemas.openxmlformats.org/officeDocument/2006/relationships/hyperlink" Target="https://s3.amazonaws.com/cbbt-er.public/pericopes/tpi/mrk/p12/s2/v1/vbr4.mp3" TargetMode="External"/><Relationship Id="rId70" Type="http://schemas.openxmlformats.org/officeDocument/2006/relationships/hyperlink" Target="https://s3.amazonaws.com/cbbt-er.public/pericopes/tpi/mrk/p12/s3/v1/vbr4.mp3" TargetMode="External"/><Relationship Id="rId71" Type="http://schemas.openxmlformats.org/officeDocument/2006/relationships/hyperlink" Target="https://s3.amazonaws.com/cbbt-er.public/pericopes/tpi/mrk/p12/s4/v1/vbr4.mp3" TargetMode="External"/><Relationship Id="rId72" Type="http://schemas.openxmlformats.org/officeDocument/2006/relationships/hyperlink" Target="https://s3.amazonaws.com/cbbt-er.public/pericopes/tpi/mrk/p12/s5/v1/vbr4.mp3" TargetMode="External"/><Relationship Id="rId73" Type="http://schemas.openxmlformats.org/officeDocument/2006/relationships/hyperlink" Target="https://s3.amazonaws.com/cbbt-er.public/pericopes/tpi/mrk/p13/s1/v1/vbr4.mp3" TargetMode="External"/><Relationship Id="rId74" Type="http://schemas.openxmlformats.org/officeDocument/2006/relationships/hyperlink" Target="https://s3.amazonaws.com/cbbt-er.public/pericopes/tpi/mrk/p13/s2/v1/vbr4.mp3" TargetMode="External"/><Relationship Id="rId75" Type="http://schemas.openxmlformats.org/officeDocument/2006/relationships/hyperlink" Target="https://s3.amazonaws.com/cbbt-er.public/pericopes/tpi/mrk/p13/s3/v1/vbr4.mp3" TargetMode="External"/><Relationship Id="rId76" Type="http://schemas.openxmlformats.org/officeDocument/2006/relationships/hyperlink" Target="https://s3.amazonaws.com/cbbt-er.public/pericopes/tpi/mrk/p13/s4/v1/vbr4.mp3" TargetMode="External"/><Relationship Id="rId77" Type="http://schemas.openxmlformats.org/officeDocument/2006/relationships/hyperlink" Target="https://s3.amazonaws.com/cbbt-er.public/pericopes/tpi/mrk/p13/s5/v1/vbr4.mp3" TargetMode="External"/><Relationship Id="rId78" Type="http://schemas.openxmlformats.org/officeDocument/2006/relationships/hyperlink" Target="https://s3.amazonaws.com/cbbt-er.public/pericopes/tpi/mrk/p14/s1/v1/vbr4.mp3" TargetMode="External"/><Relationship Id="rId79" Type="http://schemas.openxmlformats.org/officeDocument/2006/relationships/hyperlink" Target="https://s3.amazonaws.com/cbbt-er.public/pericopes/tpi/mrk/p14/s2/v1/vbr4.mp3" TargetMode="External"/><Relationship Id="rId80" Type="http://schemas.openxmlformats.org/officeDocument/2006/relationships/hyperlink" Target="https://s3.amazonaws.com/cbbt-er.public/pericopes/tpi/mrk/p14/s3/v1/vbr4.mp3" TargetMode="External"/><Relationship Id="rId81" Type="http://schemas.openxmlformats.org/officeDocument/2006/relationships/hyperlink" Target="https://s3.amazonaws.com/cbbt-er.public/pericopes/tpi/mrk/p14/s4/v1/vbr4.mp3" TargetMode="External"/><Relationship Id="rId82" Type="http://schemas.openxmlformats.org/officeDocument/2006/relationships/hyperlink" Target="https://s3.amazonaws.com/cbbt-er.public/pericopes/tpi/mrk/p14/s5/v1/vbr4.mp3" TargetMode="External"/><Relationship Id="rId83" Type="http://schemas.openxmlformats.org/officeDocument/2006/relationships/hyperlink" Target="https://s3.amazonaws.com/cbbt-er.public/pericopes/tpi/mrk/p15/s1/v1/vbr4.mp3" TargetMode="External"/><Relationship Id="rId84" Type="http://schemas.openxmlformats.org/officeDocument/2006/relationships/hyperlink" Target="https://s3.amazonaws.com/cbbt-er.public/pericopes/tpi/mrk/p15/s2/v1/vbr4.mp3" TargetMode="External"/><Relationship Id="rId85" Type="http://schemas.openxmlformats.org/officeDocument/2006/relationships/hyperlink" Target="https://s3.amazonaws.com/cbbt-er.public/pericopes/tpi/mrk/p15/s3/v1/vbr4.mp3" TargetMode="External"/><Relationship Id="rId86" Type="http://schemas.openxmlformats.org/officeDocument/2006/relationships/hyperlink" Target="https://s3.amazonaws.com/cbbt-er.public/pericopes/tpi/mrk/p15/s4/v1/vbr4.mp3" TargetMode="External"/><Relationship Id="rId87" Type="http://schemas.openxmlformats.org/officeDocument/2006/relationships/hyperlink" Target="https://s3.amazonaws.com/cbbt-er.public/pericopes/tpi/mrk/p15/s5/v1/vbr4.mp3" TargetMode="External"/><Relationship Id="rId88" Type="http://schemas.openxmlformats.org/officeDocument/2006/relationships/hyperlink" Target="https://s3.amazonaws.com/cbbt-er.public/pericopes/tpi/mrk/p16/s1/v1/vbr4.mp3" TargetMode="External"/><Relationship Id="rId89" Type="http://schemas.openxmlformats.org/officeDocument/2006/relationships/hyperlink" Target="https://s3.amazonaws.com/cbbt-er.public/pericopes/tpi/mrk/p16/s2/v1/vbr4.mp3" TargetMode="External"/><Relationship Id="rId90" Type="http://schemas.openxmlformats.org/officeDocument/2006/relationships/hyperlink" Target="https://s3.amazonaws.com/cbbt-er.public/pericopes/tpi/mrk/p16/s3/v1/vbr4.mp3" TargetMode="External"/><Relationship Id="rId91" Type="http://schemas.openxmlformats.org/officeDocument/2006/relationships/hyperlink" Target="https://s3.amazonaws.com/cbbt-er.public/pericopes/tpi/mrk/p16/s4/v1/vbr4.mp3" TargetMode="External"/><Relationship Id="rId92" Type="http://schemas.openxmlformats.org/officeDocument/2006/relationships/hyperlink" Target="https://s3.amazonaws.com/cbbt-er.public/pericopes/tpi/mrk/p16/s5/v1/vbr4.mp3" TargetMode="External"/><Relationship Id="rId93" Type="http://schemas.openxmlformats.org/officeDocument/2006/relationships/hyperlink" Target="https://s3.amazonaws.com/cbbt-er.public/pericopes/tpi/mrk/p17/s1/v1/vbr4.mp3" TargetMode="External"/><Relationship Id="rId94" Type="http://schemas.openxmlformats.org/officeDocument/2006/relationships/hyperlink" Target="https://s3.amazonaws.com/cbbt-er.public/pericopes/tpi/mrk/p17/s2/v1/vbr4.mp3" TargetMode="External"/><Relationship Id="rId95" Type="http://schemas.openxmlformats.org/officeDocument/2006/relationships/hyperlink" Target="https://s3.amazonaws.com/cbbt-er.public/pericopes/tpi/mrk/p17/s3/v1/vbr4.mp3" TargetMode="External"/><Relationship Id="rId96" Type="http://schemas.openxmlformats.org/officeDocument/2006/relationships/hyperlink" Target="https://s3.amazonaws.com/cbbt-er.public/pericopes/tpi/mrk/p17/s4/v1/vbr4.mp3" TargetMode="External"/><Relationship Id="rId97" Type="http://schemas.openxmlformats.org/officeDocument/2006/relationships/hyperlink" Target="https://s3.amazonaws.com/cbbt-er.public/pericopes/tpi/mrk/p17/s5/v1/vbr4.mp3" TargetMode="External"/><Relationship Id="rId98" Type="http://schemas.openxmlformats.org/officeDocument/2006/relationships/hyperlink" Target="https://s3.amazonaws.com/cbbt-er.public/pericopes/tpi/mrk/p18/s1/v1/vbr4.mp3" TargetMode="External"/><Relationship Id="rId99" Type="http://schemas.openxmlformats.org/officeDocument/2006/relationships/hyperlink" Target="https://s3.amazonaws.com/cbbt-er.public/pericopes/tpi/mrk/p18/s2/v1/vbr4.mp3" TargetMode="External"/><Relationship Id="rId100" Type="http://schemas.openxmlformats.org/officeDocument/2006/relationships/hyperlink" Target="https://s3.amazonaws.com/cbbt-er.public/pericopes/tpi/mrk/p18/s3/v1/vbr4.mp3" TargetMode="External"/><Relationship Id="rId101" Type="http://schemas.openxmlformats.org/officeDocument/2006/relationships/hyperlink" Target="https://s3.amazonaws.com/cbbt-er.public/pericopes/tpi/mrk/p18/s4/v1/vbr4.mp3" TargetMode="External"/><Relationship Id="rId102" Type="http://schemas.openxmlformats.org/officeDocument/2006/relationships/hyperlink" Target="https://s3.amazonaws.com/cbbt-er.public/pericopes/tpi/mrk/p18/s5/v1/vbr4.mp3" TargetMode="External"/><Relationship Id="rId103" Type="http://schemas.openxmlformats.org/officeDocument/2006/relationships/hyperlink" Target="https://s3.amazonaws.com/cbbt-er.public/pericopes/tpi/mrk/p19a/s1/v1/vbr4.mp3" TargetMode="External"/><Relationship Id="rId104" Type="http://schemas.openxmlformats.org/officeDocument/2006/relationships/hyperlink" Target="https://s3.amazonaws.com/cbbt-er.public/pericopes/tpi/mrk/p19a/s2/v1/vbr4.mp3" TargetMode="External"/><Relationship Id="rId105" Type="http://schemas.openxmlformats.org/officeDocument/2006/relationships/hyperlink" Target="https://s3.amazonaws.com/cbbt-er.public/pericopes/tpi/mrk/p19a/s3/v1/vbr4.mp3" TargetMode="External"/><Relationship Id="rId106" Type="http://schemas.openxmlformats.org/officeDocument/2006/relationships/hyperlink" Target="https://s3.amazonaws.com/cbbt-er.public/pericopes/tpi/mrk/p19a/s4/v1/vbr4.mp3" TargetMode="External"/><Relationship Id="rId107" Type="http://schemas.openxmlformats.org/officeDocument/2006/relationships/hyperlink" Target="https://s3.amazonaws.com/cbbt-er.public/pericopes/tpi/mrk/p19a/s5/v1/vbr4.mp3" TargetMode="External"/><Relationship Id="rId108" Type="http://schemas.openxmlformats.org/officeDocument/2006/relationships/hyperlink" Target="https://s3.amazonaws.com/cbbt-er.public/pericopes/tpi/mrk/p19b/s1/v1/vbr4.mp3" TargetMode="External"/><Relationship Id="rId109" Type="http://schemas.openxmlformats.org/officeDocument/2006/relationships/hyperlink" Target="https://s3.amazonaws.com/cbbt-er.public/pericopes/tpi/mrk/p19b/s2/v1/vbr4.mp3" TargetMode="External"/><Relationship Id="rId110" Type="http://schemas.openxmlformats.org/officeDocument/2006/relationships/hyperlink" Target="https://s3.amazonaws.com/cbbt-er.public/pericopes/tpi/mrk/p19b/s3/v1/vbr4.mp3" TargetMode="External"/><Relationship Id="rId111" Type="http://schemas.openxmlformats.org/officeDocument/2006/relationships/hyperlink" Target="https://s3.amazonaws.com/cbbt-er.public/pericopes/tpi/mrk/p19b/s4/v1/vbr4.mp3" TargetMode="External"/><Relationship Id="rId112" Type="http://schemas.openxmlformats.org/officeDocument/2006/relationships/hyperlink" Target="https://s3.amazonaws.com/cbbt-er.public/pericopes/tpi/mrk/p19b/s5/v1/vbr4.mp3" TargetMode="External"/><Relationship Id="rId113" Type="http://schemas.openxmlformats.org/officeDocument/2006/relationships/hyperlink" Target="https://s3.amazonaws.com/cbbt-er.public/pericopes/tpi/mrk/p20/s1/v1/vbr4.mp3" TargetMode="External"/><Relationship Id="rId114" Type="http://schemas.openxmlformats.org/officeDocument/2006/relationships/hyperlink" Target="https://s3.amazonaws.com/cbbt-er.public/pericopes/tpi/mrk/p20/s2/v1/vbr4.mp3" TargetMode="External"/><Relationship Id="rId115" Type="http://schemas.openxmlformats.org/officeDocument/2006/relationships/hyperlink" Target="https://s3.amazonaws.com/cbbt-er.public/pericopes/tpi/mrk/p20/s3/v1/vbr4.mp3" TargetMode="External"/><Relationship Id="rId116" Type="http://schemas.openxmlformats.org/officeDocument/2006/relationships/hyperlink" Target="https://s3.amazonaws.com/cbbt-er.public/pericopes/tpi/mrk/p20/s4/v1/vbr4.mp3" TargetMode="External"/><Relationship Id="rId117" Type="http://schemas.openxmlformats.org/officeDocument/2006/relationships/hyperlink" Target="https://s3.amazonaws.com/cbbt-er.public/pericopes/tpi/mrk/p20/s5/v1/vbr4.mp3" TargetMode="External"/><Relationship Id="rId118" Type="http://schemas.openxmlformats.org/officeDocument/2006/relationships/hyperlink" Target="https://s3.amazonaws.com/cbbt-er.public/pericopes/tpi/mrk/p21/s1/v1/vbr4.mp3" TargetMode="External"/><Relationship Id="rId119" Type="http://schemas.openxmlformats.org/officeDocument/2006/relationships/hyperlink" Target="https://s3.amazonaws.com/cbbt-er.public/pericopes/tpi/mrk/p21/s2/v1/vbr4.mp3" TargetMode="External"/><Relationship Id="rId120" Type="http://schemas.openxmlformats.org/officeDocument/2006/relationships/hyperlink" Target="https://s3.amazonaws.com/cbbt-er.public/pericopes/tpi/mrk/p21/s3/v1/vbr4.mp3" TargetMode="External"/><Relationship Id="rId121" Type="http://schemas.openxmlformats.org/officeDocument/2006/relationships/hyperlink" Target="https://s3.amazonaws.com/cbbt-er.public/pericopes/tpi/mrk/p21/s4/v1/vbr4.mp3" TargetMode="External"/><Relationship Id="rId122" Type="http://schemas.openxmlformats.org/officeDocument/2006/relationships/hyperlink" Target="https://s3.amazonaws.com/cbbt-er.public/pericopes/tpi/mrk/p21/s5/v1/vbr4.mp3" TargetMode="External"/><Relationship Id="rId123" Type="http://schemas.openxmlformats.org/officeDocument/2006/relationships/hyperlink" Target="https://s3.amazonaws.com/cbbt-er.public/pericopes/tpi/mrk/p22/s1/v1/vbr4.mp3" TargetMode="External"/><Relationship Id="rId124" Type="http://schemas.openxmlformats.org/officeDocument/2006/relationships/hyperlink" Target="https://s3.amazonaws.com/cbbt-er.public/pericopes/tpi/mrk/p22/s2/v1/vbr4.mp3" TargetMode="External"/><Relationship Id="rId125" Type="http://schemas.openxmlformats.org/officeDocument/2006/relationships/hyperlink" Target="https://s3.amazonaws.com/cbbt-er.public/pericopes/tpi/mrk/p22/s3/v1/vbr4.mp3" TargetMode="External"/><Relationship Id="rId126" Type="http://schemas.openxmlformats.org/officeDocument/2006/relationships/hyperlink" Target="https://s3.amazonaws.com/cbbt-er.public/pericopes/tpi/mrk/p22/s4/v1/vbr4.mp3" TargetMode="External"/><Relationship Id="rId127" Type="http://schemas.openxmlformats.org/officeDocument/2006/relationships/hyperlink" Target="https://s3.amazonaws.com/cbbt-er.public/pericopes/tpi/mrk/p22/s5/v1/vbr4.mp3" TargetMode="External"/><Relationship Id="rId128" Type="http://schemas.openxmlformats.org/officeDocument/2006/relationships/hyperlink" Target="https://s3.amazonaws.com/cbbt-er.public/pericopes/tpi/mrk/p23a/s1/v1/vbr4.mp3" TargetMode="External"/><Relationship Id="rId129" Type="http://schemas.openxmlformats.org/officeDocument/2006/relationships/hyperlink" Target="https://s3.amazonaws.com/cbbt-er.public/pericopes/tpi/mrk/p23a/s2/v1/vbr4.mp3" TargetMode="External"/><Relationship Id="rId130" Type="http://schemas.openxmlformats.org/officeDocument/2006/relationships/hyperlink" Target="https://s3.amazonaws.com/cbbt-er.public/pericopes/tpi/mrk/p23a/s3/v1/vbr4.mp3" TargetMode="External"/><Relationship Id="rId131" Type="http://schemas.openxmlformats.org/officeDocument/2006/relationships/hyperlink" Target="https://s3.amazonaws.com/cbbt-er.public/pericopes/tpi/mrk/p23a/s4/v1/vbr4.mp3" TargetMode="External"/><Relationship Id="rId132" Type="http://schemas.openxmlformats.org/officeDocument/2006/relationships/hyperlink" Target="https://s3.amazonaws.com/cbbt-er.public/pericopes/tpi/mrk/p23a/s5/v1/vbr4.mp3" TargetMode="External"/><Relationship Id="rId133" Type="http://schemas.openxmlformats.org/officeDocument/2006/relationships/hyperlink" Target="https://s3.amazonaws.com/cbbt-er.public/pericopes/tpi/mrk/p23b/s1/v1/vbr4.mp3" TargetMode="External"/><Relationship Id="rId134" Type="http://schemas.openxmlformats.org/officeDocument/2006/relationships/hyperlink" Target="https://s3.amazonaws.com/cbbt-er.public/pericopes/tpi/mrk/p23b/s2/v1/vbr4.mp3" TargetMode="External"/><Relationship Id="rId135" Type="http://schemas.openxmlformats.org/officeDocument/2006/relationships/hyperlink" Target="https://s3.amazonaws.com/cbbt-er.public/pericopes/tpi/mrk/p23b/s3/v1/vbr4.mp3" TargetMode="External"/><Relationship Id="rId136" Type="http://schemas.openxmlformats.org/officeDocument/2006/relationships/hyperlink" Target="https://s3.amazonaws.com/cbbt-er.public/pericopes/tpi/mrk/p23b/s4/v1/vbr4.mp3" TargetMode="External"/><Relationship Id="rId137" Type="http://schemas.openxmlformats.org/officeDocument/2006/relationships/hyperlink" Target="https://s3.amazonaws.com/cbbt-er.public/pericopes/tpi/mrk/p23b/s5/v1/vbr4.mp3" TargetMode="External"/><Relationship Id="rId138" Type="http://schemas.openxmlformats.org/officeDocument/2006/relationships/hyperlink" Target="https://s3.amazonaws.com/cbbt-er.public/pericopes/tpi/mrk/p24a/s1/v1/vbr4.mp3" TargetMode="External"/><Relationship Id="rId139" Type="http://schemas.openxmlformats.org/officeDocument/2006/relationships/hyperlink" Target="https://s3.amazonaws.com/cbbt-er.public/pericopes/tpi/mrk/p24a/s2/v1/vbr4.mp3" TargetMode="External"/><Relationship Id="rId140" Type="http://schemas.openxmlformats.org/officeDocument/2006/relationships/hyperlink" Target="https://s3.amazonaws.com/cbbt-er.public/pericopes/tpi/mrk/p24a/s3/v1/vbr4.mp3" TargetMode="External"/><Relationship Id="rId141" Type="http://schemas.openxmlformats.org/officeDocument/2006/relationships/hyperlink" Target="https://s3.amazonaws.com/cbbt-er.public/pericopes/tpi/mrk/p24a/s4/v1/vbr4.mp3" TargetMode="External"/><Relationship Id="rId142" Type="http://schemas.openxmlformats.org/officeDocument/2006/relationships/hyperlink" Target="https://s3.amazonaws.com/cbbt-er.public/pericopes/tpi/mrk/p24a/s5/v1/vbr4.mp3" TargetMode="External"/><Relationship Id="rId143" Type="http://schemas.openxmlformats.org/officeDocument/2006/relationships/hyperlink" Target="https://s3.amazonaws.com/cbbt-er.public/pericopes/tpi/mrk/p24b/s1/v1/vbr4.mp3" TargetMode="External"/><Relationship Id="rId144" Type="http://schemas.openxmlformats.org/officeDocument/2006/relationships/hyperlink" Target="https://s3.amazonaws.com/cbbt-er.public/pericopes/tpi/mrk/p24b/s2/v1/vbr4.mp3" TargetMode="External"/><Relationship Id="rId145" Type="http://schemas.openxmlformats.org/officeDocument/2006/relationships/hyperlink" Target="https://s3.amazonaws.com/cbbt-er.public/pericopes/tpi/mrk/p24b/s3/v1/vbr4.mp3" TargetMode="External"/><Relationship Id="rId146" Type="http://schemas.openxmlformats.org/officeDocument/2006/relationships/hyperlink" Target="https://s3.amazonaws.com/cbbt-er.public/pericopes/tpi/mrk/p24b/s4/v1/vbr4.mp3" TargetMode="External"/><Relationship Id="rId147" Type="http://schemas.openxmlformats.org/officeDocument/2006/relationships/hyperlink" Target="https://s3.amazonaws.com/cbbt-er.public/pericopes/tpi/mrk/p24b/s5/v1/vbr4.mp3" TargetMode="External"/><Relationship Id="rId148" Type="http://schemas.openxmlformats.org/officeDocument/2006/relationships/hyperlink" Target="https://s3.amazonaws.com/cbbt-er.public/pericopes/tpi/mrk/p24c/s1/v1/vbr4.mp3" TargetMode="External"/><Relationship Id="rId149" Type="http://schemas.openxmlformats.org/officeDocument/2006/relationships/hyperlink" Target="https://s3.amazonaws.com/cbbt-er.public/pericopes/tpi/mrk/p24c/s2/v1/vbr4.mp3" TargetMode="External"/><Relationship Id="rId150" Type="http://schemas.openxmlformats.org/officeDocument/2006/relationships/hyperlink" Target="https://s3.amazonaws.com/cbbt-er.public/pericopes/tpi/mrk/p24c/s3/v1/vbr4.mp3" TargetMode="External"/><Relationship Id="rId151" Type="http://schemas.openxmlformats.org/officeDocument/2006/relationships/hyperlink" Target="https://s3.amazonaws.com/cbbt-er.public/pericopes/tpi/mrk/p24c/s4/v1/vbr4.mp3" TargetMode="External"/><Relationship Id="rId152" Type="http://schemas.openxmlformats.org/officeDocument/2006/relationships/hyperlink" Target="https://s3.amazonaws.com/cbbt-er.public/pericopes/tpi/mrk/p24c/s5/v1/vbr4.mp3" TargetMode="External"/><Relationship Id="rId153" Type="http://schemas.openxmlformats.org/officeDocument/2006/relationships/hyperlink" Target="https://s3.amazonaws.com/cbbt-er.public/pericopes/tpi/mrk/p25/s1/v1/vbr4.mp3" TargetMode="External"/><Relationship Id="rId154" Type="http://schemas.openxmlformats.org/officeDocument/2006/relationships/hyperlink" Target="https://s3.amazonaws.com/cbbt-er.public/pericopes/tpi/mrk/p25/s2/v1/vbr4.mp3" TargetMode="External"/><Relationship Id="rId155" Type="http://schemas.openxmlformats.org/officeDocument/2006/relationships/hyperlink" Target="https://s3.amazonaws.com/cbbt-er.public/pericopes/tpi/mrk/p25/s3/v1/vbr4.mp3" TargetMode="External"/><Relationship Id="rId156" Type="http://schemas.openxmlformats.org/officeDocument/2006/relationships/hyperlink" Target="https://s3.amazonaws.com/cbbt-er.public/pericopes/tpi/mrk/p25/s4/v1/vbr4.mp3" TargetMode="External"/><Relationship Id="rId157" Type="http://schemas.openxmlformats.org/officeDocument/2006/relationships/hyperlink" Target="https://s3.amazonaws.com/cbbt-er.public/pericopes/tpi/mrk/p25/s5/v1/vbr4.mp3" TargetMode="External"/><Relationship Id="rId158" Type="http://schemas.openxmlformats.org/officeDocument/2006/relationships/hyperlink" Target="https://s3.amazonaws.com/cbbt-er.public/pericopes/tpi/mrk/p26/s1/v1/vbr4.mp3" TargetMode="External"/><Relationship Id="rId159" Type="http://schemas.openxmlformats.org/officeDocument/2006/relationships/hyperlink" Target="https://s3.amazonaws.com/cbbt-er.public/pericopes/tpi/mrk/p26/s2/v1/vbr4.mp3" TargetMode="External"/><Relationship Id="rId160" Type="http://schemas.openxmlformats.org/officeDocument/2006/relationships/hyperlink" Target="https://s3.amazonaws.com/cbbt-er.public/pericopes/tpi/mrk/p26/s3/v1/vbr4.mp3" TargetMode="External"/><Relationship Id="rId161" Type="http://schemas.openxmlformats.org/officeDocument/2006/relationships/hyperlink" Target="https://s3.amazonaws.com/cbbt-er.public/pericopes/tpi/mrk/p26/s4/v1/vbr4.mp3" TargetMode="External"/><Relationship Id="rId162" Type="http://schemas.openxmlformats.org/officeDocument/2006/relationships/hyperlink" Target="https://s3.amazonaws.com/cbbt-er.public/pericopes/tpi/mrk/p26/s5/v1/vbr4.mp3" TargetMode="External"/><Relationship Id="rId163" Type="http://schemas.openxmlformats.org/officeDocument/2006/relationships/hyperlink" Target="https://s3.amazonaws.com/cbbt-er.public/pericopes/tpi/mrk/p27a/s1/v1/vbr4.mp3" TargetMode="External"/><Relationship Id="rId164" Type="http://schemas.openxmlformats.org/officeDocument/2006/relationships/hyperlink" Target="https://s3.amazonaws.com/cbbt-er.public/pericopes/tpi/mrk/p27a/s2/v1/vbr4.mp3" TargetMode="External"/><Relationship Id="rId165" Type="http://schemas.openxmlformats.org/officeDocument/2006/relationships/hyperlink" Target="https://s3.amazonaws.com/cbbt-er.public/pericopes/tpi/mrk/p27a/s3/v1/vbr4.mp3" TargetMode="External"/><Relationship Id="rId166" Type="http://schemas.openxmlformats.org/officeDocument/2006/relationships/hyperlink" Target="https://s3.amazonaws.com/cbbt-er.public/pericopes/tpi/mrk/p27a/s4/v1/vbr4.mp3" TargetMode="External"/><Relationship Id="rId167" Type="http://schemas.openxmlformats.org/officeDocument/2006/relationships/hyperlink" Target="https://s3.amazonaws.com/cbbt-er.public/pericopes/tpi/mrk/p27a/s5/v1/vbr4.mp3" TargetMode="External"/><Relationship Id="rId168" Type="http://schemas.openxmlformats.org/officeDocument/2006/relationships/hyperlink" Target="https://s3.amazonaws.com/cbbt-er.public/pericopes/tpi/mrk/p27b/s1/v1/vbr4.mp3" TargetMode="External"/><Relationship Id="rId169" Type="http://schemas.openxmlformats.org/officeDocument/2006/relationships/hyperlink" Target="https://s3.amazonaws.com/cbbt-er.public/pericopes/tpi/mrk/p27b/s2/v1/vbr4.mp3" TargetMode="External"/><Relationship Id="rId170" Type="http://schemas.openxmlformats.org/officeDocument/2006/relationships/hyperlink" Target="https://s3.amazonaws.com/cbbt-er.public/pericopes/tpi/mrk/p27b/s3/v1/vbr4.mp3" TargetMode="External"/><Relationship Id="rId171" Type="http://schemas.openxmlformats.org/officeDocument/2006/relationships/hyperlink" Target="https://s3.amazonaws.com/cbbt-er.public/pericopes/tpi/mrk/p27b/s4/v1/vbr4.mp3" TargetMode="External"/><Relationship Id="rId172" Type="http://schemas.openxmlformats.org/officeDocument/2006/relationships/hyperlink" Target="https://s3.amazonaws.com/cbbt-er.public/pericopes/tpi/mrk/p27b/s5/v1/vbr4.mp3" TargetMode="External"/><Relationship Id="rId173" Type="http://schemas.openxmlformats.org/officeDocument/2006/relationships/hyperlink" Target="https://s3.amazonaws.com/cbbt-er.public/pericopes/tpi/mrk/p28/s1/v1/vbr4.mp3" TargetMode="External"/><Relationship Id="rId174" Type="http://schemas.openxmlformats.org/officeDocument/2006/relationships/hyperlink" Target="https://s3.amazonaws.com/cbbt-er.public/pericopes/tpi/mrk/p28/s2/v1/vbr4.mp3" TargetMode="External"/><Relationship Id="rId175" Type="http://schemas.openxmlformats.org/officeDocument/2006/relationships/hyperlink" Target="https://s3.amazonaws.com/cbbt-er.public/pericopes/tpi/mrk/p28/s3/v1/vbr4.mp3" TargetMode="External"/><Relationship Id="rId176" Type="http://schemas.openxmlformats.org/officeDocument/2006/relationships/hyperlink" Target="https://s3.amazonaws.com/cbbt-er.public/pericopes/tpi/mrk/p28/s4/v1/vbr4.mp3" TargetMode="External"/><Relationship Id="rId177" Type="http://schemas.openxmlformats.org/officeDocument/2006/relationships/hyperlink" Target="https://s3.amazonaws.com/cbbt-er.public/pericopes/tpi/mrk/p28/s5/v1/vbr4.mp3" TargetMode="External"/><Relationship Id="rId178" Type="http://schemas.openxmlformats.org/officeDocument/2006/relationships/hyperlink" Target="https://s3.amazonaws.com/cbbt-er.public/pericopes/tpi/mrk/p29a/s1/v1/vbr4.mp3" TargetMode="External"/><Relationship Id="rId179" Type="http://schemas.openxmlformats.org/officeDocument/2006/relationships/hyperlink" Target="https://s3.amazonaws.com/cbbt-er.public/pericopes/tpi/mrk/p29a/s2/v1/vbr4.mp3" TargetMode="External"/><Relationship Id="rId180" Type="http://schemas.openxmlformats.org/officeDocument/2006/relationships/hyperlink" Target="https://s3.amazonaws.com/cbbt-er.public/pericopes/tpi/mrk/p29a/s3/v1/vbr4.mp3" TargetMode="External"/><Relationship Id="rId181" Type="http://schemas.openxmlformats.org/officeDocument/2006/relationships/hyperlink" Target="https://s3.amazonaws.com/cbbt-er.public/pericopes/tpi/mrk/p29a/s4/v1/vbr4.mp3" TargetMode="External"/><Relationship Id="rId182" Type="http://schemas.openxmlformats.org/officeDocument/2006/relationships/hyperlink" Target="https://s3.amazonaws.com/cbbt-er.public/pericopes/tpi/mrk/p29a/s5/v1/vbr4.mp3" TargetMode="External"/><Relationship Id="rId183" Type="http://schemas.openxmlformats.org/officeDocument/2006/relationships/hyperlink" Target="https://s3.amazonaws.com/cbbt-er.public/pericopes/tpi/mrk/p29b/s1/v1/vbr4.mp3" TargetMode="External"/><Relationship Id="rId184" Type="http://schemas.openxmlformats.org/officeDocument/2006/relationships/hyperlink" Target="https://s3.amazonaws.com/cbbt-er.public/pericopes/tpi/mrk/p29b/s2/v1/vbr4.mp3" TargetMode="External"/><Relationship Id="rId185" Type="http://schemas.openxmlformats.org/officeDocument/2006/relationships/hyperlink" Target="https://s3.amazonaws.com/cbbt-er.public/pericopes/tpi/mrk/p29b/s3/v1/vbr4.mp3" TargetMode="External"/><Relationship Id="rId186" Type="http://schemas.openxmlformats.org/officeDocument/2006/relationships/hyperlink" Target="https://s3.amazonaws.com/cbbt-er.public/pericopes/tpi/mrk/p29b/s4/v1/vbr4.mp3" TargetMode="External"/><Relationship Id="rId187" Type="http://schemas.openxmlformats.org/officeDocument/2006/relationships/hyperlink" Target="https://s3.amazonaws.com/cbbt-er.public/pericopes/tpi/mrk/p29b/s5/v1/vbr4.mp3" TargetMode="External"/><Relationship Id="rId188" Type="http://schemas.openxmlformats.org/officeDocument/2006/relationships/hyperlink" Target="https://s3.amazonaws.com/cbbt-er.public/pericopes/tpi/mrk/p30/s1/v1/vbr4.mp3" TargetMode="External"/><Relationship Id="rId189" Type="http://schemas.openxmlformats.org/officeDocument/2006/relationships/hyperlink" Target="https://s3.amazonaws.com/cbbt-er.public/pericopes/tpi/mrk/p30/s2/v1/vbr4.mp3" TargetMode="External"/><Relationship Id="rId190" Type="http://schemas.openxmlformats.org/officeDocument/2006/relationships/hyperlink" Target="https://s3.amazonaws.com/cbbt-er.public/pericopes/tpi/mrk/p30/s3/v1/vbr4.mp3" TargetMode="External"/><Relationship Id="rId191" Type="http://schemas.openxmlformats.org/officeDocument/2006/relationships/hyperlink" Target="https://s3.amazonaws.com/cbbt-er.public/pericopes/tpi/mrk/p30/s4/v1/vbr4.mp3" TargetMode="External"/><Relationship Id="rId192" Type="http://schemas.openxmlformats.org/officeDocument/2006/relationships/hyperlink" Target="https://s3.amazonaws.com/cbbt-er.public/pericopes/tpi/mrk/p30/s5/v1/vbr4.mp3" TargetMode="External"/><Relationship Id="rId193" Type="http://schemas.openxmlformats.org/officeDocument/2006/relationships/hyperlink" Target="https://s3.amazonaws.com/cbbt-er.public/pericopes/tpi/mrk/p31/s1/v1/vbr4.mp3" TargetMode="External"/><Relationship Id="rId194" Type="http://schemas.openxmlformats.org/officeDocument/2006/relationships/hyperlink" Target="https://s3.amazonaws.com/cbbt-er.public/pericopes/tpi/mrk/p31/s2/v1/vbr4.mp3" TargetMode="External"/><Relationship Id="rId195" Type="http://schemas.openxmlformats.org/officeDocument/2006/relationships/hyperlink" Target="https://s3.amazonaws.com/cbbt-er.public/pericopes/tpi/mrk/p31/s3/v1/vbr4.mp3" TargetMode="External"/><Relationship Id="rId196" Type="http://schemas.openxmlformats.org/officeDocument/2006/relationships/hyperlink" Target="https://s3.amazonaws.com/cbbt-er.public/pericopes/tpi/mrk/p31/s4/v1/vbr4.mp3" TargetMode="External"/><Relationship Id="rId197" Type="http://schemas.openxmlformats.org/officeDocument/2006/relationships/hyperlink" Target="https://s3.amazonaws.com/cbbt-er.public/pericopes/tpi/mrk/p31/s5/v1/vbr4.mp3" TargetMode="External"/><Relationship Id="rId198" Type="http://schemas.openxmlformats.org/officeDocument/2006/relationships/hyperlink" Target="https://s3.amazonaws.com/cbbt-er.public/pericopes/tpi/mrk/p32/s1/v1/vbr4.mp3" TargetMode="External"/><Relationship Id="rId199" Type="http://schemas.openxmlformats.org/officeDocument/2006/relationships/hyperlink" Target="https://s3.amazonaws.com/cbbt-er.public/pericopes/tpi/mrk/p32/s2/v1/vbr4.mp3" TargetMode="External"/><Relationship Id="rId200" Type="http://schemas.openxmlformats.org/officeDocument/2006/relationships/hyperlink" Target="https://s3.amazonaws.com/cbbt-er.public/pericopes/tpi/mrk/p32/s3/v1/vbr4.mp3" TargetMode="External"/><Relationship Id="rId201" Type="http://schemas.openxmlformats.org/officeDocument/2006/relationships/hyperlink" Target="https://s3.amazonaws.com/cbbt-er.public/pericopes/tpi/mrk/p32/s4/v1/vbr4.mp3" TargetMode="External"/><Relationship Id="rId202" Type="http://schemas.openxmlformats.org/officeDocument/2006/relationships/hyperlink" Target="https://s3.amazonaws.com/cbbt-er.public/pericopes/tpi/mrk/p32/s5/v1/vbr4.mp3" TargetMode="External"/><Relationship Id="rId203" Type="http://schemas.openxmlformats.org/officeDocument/2006/relationships/hyperlink" Target="https://s3.amazonaws.com/cbbt-er.public/pericopes/tpi/mrk/p33/s1/v1/vbr4.mp3" TargetMode="External"/><Relationship Id="rId204" Type="http://schemas.openxmlformats.org/officeDocument/2006/relationships/hyperlink" Target="https://s3.amazonaws.com/cbbt-er.public/pericopes/tpi/mrk/p33/s2/v1/vbr4.mp3" TargetMode="External"/><Relationship Id="rId205" Type="http://schemas.openxmlformats.org/officeDocument/2006/relationships/hyperlink" Target="https://s3.amazonaws.com/cbbt-er.public/pericopes/tpi/mrk/p33/s3/v1/vbr4.mp3" TargetMode="External"/><Relationship Id="rId206" Type="http://schemas.openxmlformats.org/officeDocument/2006/relationships/hyperlink" Target="https://s3.amazonaws.com/cbbt-er.public/pericopes/tpi/mrk/p33/s4/v1/vbr4.mp3" TargetMode="External"/><Relationship Id="rId207" Type="http://schemas.openxmlformats.org/officeDocument/2006/relationships/hyperlink" Target="https://s3.amazonaws.com/cbbt-er.public/pericopes/tpi/mrk/p33/s5/v1/vbr4.mp3" TargetMode="External"/><Relationship Id="rId208" Type="http://schemas.openxmlformats.org/officeDocument/2006/relationships/hyperlink" Target="https://s3.amazonaws.com/cbbt-er.public/pericopes/tpi/mrk/p34/s1/v1/vbr4.mp3" TargetMode="External"/><Relationship Id="rId209" Type="http://schemas.openxmlformats.org/officeDocument/2006/relationships/hyperlink" Target="https://s3.amazonaws.com/cbbt-er.public/pericopes/tpi/mrk/p34/s2/v1/vbr4.mp3" TargetMode="External"/><Relationship Id="rId210" Type="http://schemas.openxmlformats.org/officeDocument/2006/relationships/hyperlink" Target="https://s3.amazonaws.com/cbbt-er.public/pericopes/tpi/mrk/p34/s3/v1/vbr4.mp3" TargetMode="External"/><Relationship Id="rId211" Type="http://schemas.openxmlformats.org/officeDocument/2006/relationships/hyperlink" Target="https://s3.amazonaws.com/cbbt-er.public/pericopes/tpi/mrk/p34/s4/v1/vbr4.mp3" TargetMode="External"/><Relationship Id="rId212" Type="http://schemas.openxmlformats.org/officeDocument/2006/relationships/hyperlink" Target="https://s3.amazonaws.com/cbbt-er.public/pericopes/tpi/mrk/p34/s5/v1/vbr4.mp3" TargetMode="External"/><Relationship Id="rId213" Type="http://schemas.openxmlformats.org/officeDocument/2006/relationships/hyperlink" Target="https://s3.amazonaws.com/cbbt-er.public/pericopes/tpi/mrk/p35/s1/v1/vbr4.mp3" TargetMode="External"/><Relationship Id="rId214" Type="http://schemas.openxmlformats.org/officeDocument/2006/relationships/hyperlink" Target="https://s3.amazonaws.com/cbbt-er.public/pericopes/tpi/mrk/p35/s2/v1/vbr4.mp3" TargetMode="External"/><Relationship Id="rId215" Type="http://schemas.openxmlformats.org/officeDocument/2006/relationships/hyperlink" Target="https://s3.amazonaws.com/cbbt-er.public/pericopes/tpi/mrk/p35/s3/v1/vbr4.mp3" TargetMode="External"/><Relationship Id="rId216" Type="http://schemas.openxmlformats.org/officeDocument/2006/relationships/hyperlink" Target="https://s3.amazonaws.com/cbbt-er.public/pericopes/tpi/mrk/p35/s4/v1/vbr4.mp3" TargetMode="External"/><Relationship Id="rId217" Type="http://schemas.openxmlformats.org/officeDocument/2006/relationships/hyperlink" Target="https://s3.amazonaws.com/cbbt-er.public/pericopes/tpi/mrk/p35/s5/v1/vbr4.mp3" TargetMode="External"/><Relationship Id="rId218" Type="http://schemas.openxmlformats.org/officeDocument/2006/relationships/hyperlink" Target="https://s3.amazonaws.com/cbbt-er.public/pericopes/tpi/mrk/p36/s1/v1/vbr4.mp3" TargetMode="External"/><Relationship Id="rId219" Type="http://schemas.openxmlformats.org/officeDocument/2006/relationships/hyperlink" Target="https://s3.amazonaws.com/cbbt-er.public/pericopes/tpi/mrk/p36/s2/v1/vbr4.mp3" TargetMode="External"/><Relationship Id="rId220" Type="http://schemas.openxmlformats.org/officeDocument/2006/relationships/hyperlink" Target="https://s3.amazonaws.com/cbbt-er.public/pericopes/tpi/mrk/p36/s3/v1/vbr4.mp3" TargetMode="External"/><Relationship Id="rId221" Type="http://schemas.openxmlformats.org/officeDocument/2006/relationships/hyperlink" Target="https://s3.amazonaws.com/cbbt-er.public/pericopes/tpi/mrk/p36/s4/v1/vbr4.mp3" TargetMode="External"/><Relationship Id="rId222" Type="http://schemas.openxmlformats.org/officeDocument/2006/relationships/hyperlink" Target="https://s3.amazonaws.com/cbbt-er.public/pericopes/tpi/mrk/p36/s5/v1/vbr4.mp3" TargetMode="External"/><Relationship Id="rId223" Type="http://schemas.openxmlformats.org/officeDocument/2006/relationships/hyperlink" Target="https://s3.amazonaws.com/cbbt-er.public/pericopes/tpi/mrk/p37/s1/v1/vbr4.mp3" TargetMode="External"/><Relationship Id="rId224" Type="http://schemas.openxmlformats.org/officeDocument/2006/relationships/hyperlink" Target="https://s3.amazonaws.com/cbbt-er.public/pericopes/tpi/mrk/p37/s2/v1/vbr4.mp3" TargetMode="External"/><Relationship Id="rId225" Type="http://schemas.openxmlformats.org/officeDocument/2006/relationships/hyperlink" Target="https://s3.amazonaws.com/cbbt-er.public/pericopes/tpi/mrk/p37/s3/v1/vbr4.mp3" TargetMode="External"/><Relationship Id="rId226" Type="http://schemas.openxmlformats.org/officeDocument/2006/relationships/hyperlink" Target="https://s3.amazonaws.com/cbbt-er.public/pericopes/tpi/mrk/p37/s4/v1/vbr4.mp3" TargetMode="External"/><Relationship Id="rId227" Type="http://schemas.openxmlformats.org/officeDocument/2006/relationships/hyperlink" Target="https://s3.amazonaws.com/cbbt-er.public/pericopes/tpi/mrk/p37/s5/v1/vbr4.mp3" TargetMode="External"/><Relationship Id="rId228" Type="http://schemas.openxmlformats.org/officeDocument/2006/relationships/hyperlink" Target="https://s3.amazonaws.com/cbbt-er.public/pericopes/tpi/mrk/p38/s1/v1/vbr4.mp3" TargetMode="External"/><Relationship Id="rId229" Type="http://schemas.openxmlformats.org/officeDocument/2006/relationships/hyperlink" Target="https://s3.amazonaws.com/cbbt-er.public/pericopes/tpi/mrk/p38/s2/v1/vbr4.mp3" TargetMode="External"/><Relationship Id="rId230" Type="http://schemas.openxmlformats.org/officeDocument/2006/relationships/hyperlink" Target="https://s3.amazonaws.com/cbbt-er.public/pericopes/tpi/mrk/p38/s3/v1/vbr4.mp3" TargetMode="External"/><Relationship Id="rId231" Type="http://schemas.openxmlformats.org/officeDocument/2006/relationships/hyperlink" Target="https://s3.amazonaws.com/cbbt-er.public/pericopes/tpi/mrk/p38/s4/v1/vbr4.mp3" TargetMode="External"/><Relationship Id="rId232" Type="http://schemas.openxmlformats.org/officeDocument/2006/relationships/hyperlink" Target="https://s3.amazonaws.com/cbbt-er.public/pericopes/tpi/mrk/p38/s5/v1/vbr4.mp3" TargetMode="External"/><Relationship Id="rId233" Type="http://schemas.openxmlformats.org/officeDocument/2006/relationships/hyperlink" Target="https://s3.amazonaws.com/cbbt-er.public/pericopes/tpi/mrk/p39a/s1/v1/vbr4.mp3" TargetMode="External"/><Relationship Id="rId234" Type="http://schemas.openxmlformats.org/officeDocument/2006/relationships/hyperlink" Target="https://s3.amazonaws.com/cbbt-er.public/pericopes/tpi/mrk/p39a/s2/v1/vbr4.mp3" TargetMode="External"/><Relationship Id="rId235" Type="http://schemas.openxmlformats.org/officeDocument/2006/relationships/hyperlink" Target="https://s3.amazonaws.com/cbbt-er.public/pericopes/tpi/mrk/p39a/s3/v1/vbr4.mp3" TargetMode="External"/><Relationship Id="rId236" Type="http://schemas.openxmlformats.org/officeDocument/2006/relationships/hyperlink" Target="https://s3.amazonaws.com/cbbt-er.public/pericopes/tpi/mrk/p39a/s4/v1/vbr4.mp3" TargetMode="External"/><Relationship Id="rId237" Type="http://schemas.openxmlformats.org/officeDocument/2006/relationships/hyperlink" Target="https://s3.amazonaws.com/cbbt-er.public/pericopes/tpi/mrk/p39a/s5/v1/vbr4.mp3" TargetMode="External"/><Relationship Id="rId238" Type="http://schemas.openxmlformats.org/officeDocument/2006/relationships/hyperlink" Target="https://s3.amazonaws.com/cbbt-er.public/pericopes/tpi/mrk/p39b/s1/v1/vbr4.mp3" TargetMode="External"/><Relationship Id="rId239" Type="http://schemas.openxmlformats.org/officeDocument/2006/relationships/hyperlink" Target="https://s3.amazonaws.com/cbbt-er.public/pericopes/tpi/mrk/p39b/s2/v1/vbr4.mp3" TargetMode="External"/><Relationship Id="rId240" Type="http://schemas.openxmlformats.org/officeDocument/2006/relationships/hyperlink" Target="https://s3.amazonaws.com/cbbt-er.public/pericopes/tpi/mrk/p39b/s3/v1/vbr4.mp3" TargetMode="External"/><Relationship Id="rId241" Type="http://schemas.openxmlformats.org/officeDocument/2006/relationships/hyperlink" Target="https://s3.amazonaws.com/cbbt-er.public/pericopes/tpi/mrk/p39b/s4/v1/vbr4.mp3" TargetMode="External"/><Relationship Id="rId242" Type="http://schemas.openxmlformats.org/officeDocument/2006/relationships/hyperlink" Target="https://s3.amazonaws.com/cbbt-er.public/pericopes/tpi/mrk/p39b/s5/v1/vbr4.mp3" TargetMode="External"/><Relationship Id="rId243" Type="http://schemas.openxmlformats.org/officeDocument/2006/relationships/hyperlink" Target="https://s3.amazonaws.com/cbbt-er.public/pericopes/tpi/mrk/p40/s1/v1/vbr4.mp3" TargetMode="External"/><Relationship Id="rId244" Type="http://schemas.openxmlformats.org/officeDocument/2006/relationships/hyperlink" Target="https://s3.amazonaws.com/cbbt-er.public/pericopes/tpi/mrk/p40/s2/v1/vbr4.mp3" TargetMode="External"/><Relationship Id="rId245" Type="http://schemas.openxmlformats.org/officeDocument/2006/relationships/hyperlink" Target="https://s3.amazonaws.com/cbbt-er.public/pericopes/tpi/mrk/p40/s3/v1/vbr4.mp3" TargetMode="External"/><Relationship Id="rId246" Type="http://schemas.openxmlformats.org/officeDocument/2006/relationships/hyperlink" Target="https://s3.amazonaws.com/cbbt-er.public/pericopes/tpi/mrk/p40/s4/v1/vbr4.mp3" TargetMode="External"/><Relationship Id="rId247" Type="http://schemas.openxmlformats.org/officeDocument/2006/relationships/hyperlink" Target="https://s3.amazonaws.com/cbbt-er.public/pericopes/tpi/mrk/p40/s5/v1/vbr4.mp3" TargetMode="External"/><Relationship Id="rId248" Type="http://schemas.openxmlformats.org/officeDocument/2006/relationships/hyperlink" Target="https://s3.amazonaws.com/cbbt-er.public/pericopes/tpi/mrk/p41/s1/v1/vbr4.mp3" TargetMode="External"/><Relationship Id="rId249" Type="http://schemas.openxmlformats.org/officeDocument/2006/relationships/hyperlink" Target="https://s3.amazonaws.com/cbbt-er.public/pericopes/tpi/mrk/p41/s2/v1/vbr4.mp3" TargetMode="External"/><Relationship Id="rId250" Type="http://schemas.openxmlformats.org/officeDocument/2006/relationships/hyperlink" Target="https://s3.amazonaws.com/cbbt-er.public/pericopes/tpi/mrk/p41/s3/v1/vbr4.mp3" TargetMode="External"/><Relationship Id="rId251" Type="http://schemas.openxmlformats.org/officeDocument/2006/relationships/hyperlink" Target="https://s3.amazonaws.com/cbbt-er.public/pericopes/tpi/mrk/p41/s4/v1/vbr4.mp3" TargetMode="External"/><Relationship Id="rId252" Type="http://schemas.openxmlformats.org/officeDocument/2006/relationships/hyperlink" Target="https://s3.amazonaws.com/cbbt-er.public/pericopes/tpi/mrk/p41/s5/v1/vbr4.mp3" TargetMode="External"/><Relationship Id="rId253" Type="http://schemas.openxmlformats.org/officeDocument/2006/relationships/hyperlink" Target="https://s3.amazonaws.com/cbbt-er.public/pericopes/tpi/mrk/p42/s1/v1/vbr4.mp3" TargetMode="External"/><Relationship Id="rId254" Type="http://schemas.openxmlformats.org/officeDocument/2006/relationships/hyperlink" Target="https://s3.amazonaws.com/cbbt-er.public/pericopes/tpi/mrk/p42/s2/v1/vbr4.mp3" TargetMode="External"/><Relationship Id="rId255" Type="http://schemas.openxmlformats.org/officeDocument/2006/relationships/hyperlink" Target="https://s3.amazonaws.com/cbbt-er.public/pericopes/tpi/mrk/p42/s3/v1/vbr4.mp3" TargetMode="External"/><Relationship Id="rId256" Type="http://schemas.openxmlformats.org/officeDocument/2006/relationships/hyperlink" Target="https://s3.amazonaws.com/cbbt-er.public/pericopes/tpi/mrk/p42/s4/v1/vbr4.mp3" TargetMode="External"/><Relationship Id="rId257" Type="http://schemas.openxmlformats.org/officeDocument/2006/relationships/hyperlink" Target="https://s3.amazonaws.com/cbbt-er.public/pericopes/tpi/mrk/p42/s5/v1/vbr4.mp3" TargetMode="External"/><Relationship Id="rId258" Type="http://schemas.openxmlformats.org/officeDocument/2006/relationships/hyperlink" Target="https://s3.amazonaws.com/cbbt-er.public/pericopes/tpi/mrk/p43/s1/v1/vbr4.mp3" TargetMode="External"/><Relationship Id="rId259" Type="http://schemas.openxmlformats.org/officeDocument/2006/relationships/hyperlink" Target="https://s3.amazonaws.com/cbbt-er.public/pericopes/tpi/mrk/p43/s2/v1/vbr4.mp3" TargetMode="External"/><Relationship Id="rId260" Type="http://schemas.openxmlformats.org/officeDocument/2006/relationships/hyperlink" Target="https://s3.amazonaws.com/cbbt-er.public/pericopes/tpi/mrk/p43/s3/v1/vbr4.mp3" TargetMode="External"/><Relationship Id="rId261" Type="http://schemas.openxmlformats.org/officeDocument/2006/relationships/hyperlink" Target="https://s3.amazonaws.com/cbbt-er.public/pericopes/tpi/mrk/p43/s4/v1/vbr4.mp3" TargetMode="External"/><Relationship Id="rId262" Type="http://schemas.openxmlformats.org/officeDocument/2006/relationships/hyperlink" Target="https://s3.amazonaws.com/cbbt-er.public/pericopes/tpi/mrk/p43/s5/v1/vbr4.mp3" TargetMode="External"/><Relationship Id="rId263" Type="http://schemas.openxmlformats.org/officeDocument/2006/relationships/hyperlink" Target="https://s3.amazonaws.com/cbbt-er.public/pericopes/tpi/mrk/p44/s1/v1/vbr4.mp3" TargetMode="External"/><Relationship Id="rId264" Type="http://schemas.openxmlformats.org/officeDocument/2006/relationships/hyperlink" Target="https://s3.amazonaws.com/cbbt-er.public/pericopes/tpi/mrk/p44/s2/v1/vbr4.mp3" TargetMode="External"/><Relationship Id="rId265" Type="http://schemas.openxmlformats.org/officeDocument/2006/relationships/hyperlink" Target="https://s3.amazonaws.com/cbbt-er.public/pericopes/tpi/mrk/p44/s3/v1/vbr4.mp3" TargetMode="External"/><Relationship Id="rId266" Type="http://schemas.openxmlformats.org/officeDocument/2006/relationships/hyperlink" Target="https://s3.amazonaws.com/cbbt-er.public/pericopes/tpi/mrk/p44/s4/v1/vbr4.mp3" TargetMode="External"/><Relationship Id="rId267" Type="http://schemas.openxmlformats.org/officeDocument/2006/relationships/hyperlink" Target="https://s3.amazonaws.com/cbbt-er.public/pericopes/tpi/mrk/p44/s5/v1/vbr4.mp3" TargetMode="External"/><Relationship Id="rId268" Type="http://schemas.openxmlformats.org/officeDocument/2006/relationships/hyperlink" Target="https://s3.amazonaws.com/cbbt-er.public/pericopes/tpi/mrk/p45a/s1/v1/vbr4.mp3" TargetMode="External"/><Relationship Id="rId269" Type="http://schemas.openxmlformats.org/officeDocument/2006/relationships/hyperlink" Target="https://s3.amazonaws.com/cbbt-er.public/pericopes/tpi/mrk/p45a/s2/v1/vbr4.mp3" TargetMode="External"/><Relationship Id="rId270" Type="http://schemas.openxmlformats.org/officeDocument/2006/relationships/hyperlink" Target="https://s3.amazonaws.com/cbbt-er.public/pericopes/tpi/mrk/p45a/s3/v1/vbr4.mp3" TargetMode="External"/><Relationship Id="rId271" Type="http://schemas.openxmlformats.org/officeDocument/2006/relationships/hyperlink" Target="https://s3.amazonaws.com/cbbt-er.public/pericopes/tpi/mrk/p45a/s4/v1/vbr4.mp3" TargetMode="External"/><Relationship Id="rId272" Type="http://schemas.openxmlformats.org/officeDocument/2006/relationships/hyperlink" Target="https://s3.amazonaws.com/cbbt-er.public/pericopes/tpi/mrk/p45a/s5/v1/vbr4.mp3" TargetMode="External"/><Relationship Id="rId273" Type="http://schemas.openxmlformats.org/officeDocument/2006/relationships/hyperlink" Target="https://s3.amazonaws.com/cbbt-er.public/pericopes/tpi/mrk/p45b/s1/v1/vbr4.mp3" TargetMode="External"/><Relationship Id="rId274" Type="http://schemas.openxmlformats.org/officeDocument/2006/relationships/hyperlink" Target="https://s3.amazonaws.com/cbbt-er.public/pericopes/tpi/mrk/p45b/s2/v1/vbr4.mp3" TargetMode="External"/><Relationship Id="rId275" Type="http://schemas.openxmlformats.org/officeDocument/2006/relationships/hyperlink" Target="https://s3.amazonaws.com/cbbt-er.public/pericopes/tpi/mrk/p45b/s3/v1/vbr4.mp3" TargetMode="External"/><Relationship Id="rId276" Type="http://schemas.openxmlformats.org/officeDocument/2006/relationships/hyperlink" Target="https://s3.amazonaws.com/cbbt-er.public/pericopes/tpi/mrk/p45b/s4/v1/vbr4.mp3" TargetMode="External"/><Relationship Id="rId277" Type="http://schemas.openxmlformats.org/officeDocument/2006/relationships/hyperlink" Target="https://s3.amazonaws.com/cbbt-er.public/pericopes/tpi/mrk/p45b/s5/v1/vbr4.mp3" TargetMode="External"/><Relationship Id="rId278" Type="http://schemas.openxmlformats.org/officeDocument/2006/relationships/hyperlink" Target="https://s3.amazonaws.com/cbbt-er.public/pericopes/tpi/mrk/p45c/s1/v1/vbr4.mp3" TargetMode="External"/><Relationship Id="rId279" Type="http://schemas.openxmlformats.org/officeDocument/2006/relationships/hyperlink" Target="https://s3.amazonaws.com/cbbt-er.public/pericopes/tpi/mrk/p45c/s2/v1/vbr4.mp3" TargetMode="External"/><Relationship Id="rId280" Type="http://schemas.openxmlformats.org/officeDocument/2006/relationships/hyperlink" Target="https://s3.amazonaws.com/cbbt-er.public/pericopes/tpi/mrk/p45c/s3/v1/vbr4.mp3" TargetMode="External"/><Relationship Id="rId281" Type="http://schemas.openxmlformats.org/officeDocument/2006/relationships/hyperlink" Target="https://s3.amazonaws.com/cbbt-er.public/pericopes/tpi/mrk/p45c/s4/v1/vbr4.mp3" TargetMode="External"/><Relationship Id="rId282" Type="http://schemas.openxmlformats.org/officeDocument/2006/relationships/hyperlink" Target="https://s3.amazonaws.com/cbbt-er.public/pericopes/tpi/mrk/p45c/s5/v1/vbr4.mp3" TargetMode="External"/><Relationship Id="rId283" Type="http://schemas.openxmlformats.org/officeDocument/2006/relationships/hyperlink" Target="https://s3.amazonaws.com/cbbt-er.public/pericopes/tpi/mrk/p45d/s1/v1/vbr4.mp3" TargetMode="External"/><Relationship Id="rId284" Type="http://schemas.openxmlformats.org/officeDocument/2006/relationships/hyperlink" Target="https://s3.amazonaws.com/cbbt-er.public/pericopes/tpi/mrk/p45d/s2/v1/vbr4.mp3" TargetMode="External"/><Relationship Id="rId285" Type="http://schemas.openxmlformats.org/officeDocument/2006/relationships/hyperlink" Target="https://s3.amazonaws.com/cbbt-er.public/pericopes/tpi/mrk/p45d/s3/v1/vbr4.mp3" TargetMode="External"/><Relationship Id="rId286" Type="http://schemas.openxmlformats.org/officeDocument/2006/relationships/hyperlink" Target="https://s3.amazonaws.com/cbbt-er.public/pericopes/tpi/mrk/p45d/s4/v1/vbr4.mp3" TargetMode="External"/><Relationship Id="rId287" Type="http://schemas.openxmlformats.org/officeDocument/2006/relationships/hyperlink" Target="https://s3.amazonaws.com/cbbt-er.public/pericopes/tpi/mrk/p45d/s5/v1/vbr4.mp3" TargetMode="External"/><Relationship Id="rId288" Type="http://schemas.openxmlformats.org/officeDocument/2006/relationships/hyperlink" Target="https://s3.amazonaws.com/cbbt-er.public/pericopes/tpi/mrk/p46/s1/v1/vbr4.mp3" TargetMode="External"/><Relationship Id="rId289" Type="http://schemas.openxmlformats.org/officeDocument/2006/relationships/hyperlink" Target="https://s3.amazonaws.com/cbbt-er.public/pericopes/tpi/mrk/p46/s2/v1/vbr4.mp3" TargetMode="External"/><Relationship Id="rId290" Type="http://schemas.openxmlformats.org/officeDocument/2006/relationships/hyperlink" Target="https://s3.amazonaws.com/cbbt-er.public/pericopes/tpi/mrk/p46/s3/v1/vbr4.mp3" TargetMode="External"/><Relationship Id="rId291" Type="http://schemas.openxmlformats.org/officeDocument/2006/relationships/hyperlink" Target="https://s3.amazonaws.com/cbbt-er.public/pericopes/tpi/mrk/p46/s4/v1/vbr4.mp3" TargetMode="External"/><Relationship Id="rId292" Type="http://schemas.openxmlformats.org/officeDocument/2006/relationships/hyperlink" Target="https://s3.amazonaws.com/cbbt-er.public/pericopes/tpi/mrk/p46/s5/v1/vbr4.mp3" TargetMode="External"/><Relationship Id="rId293" Type="http://schemas.openxmlformats.org/officeDocument/2006/relationships/hyperlink" Target="https://s3.amazonaws.com/cbbt-er.public/pericopes/tpi/mrk/p47a/s1/v1/vbr4.mp3" TargetMode="External"/><Relationship Id="rId294" Type="http://schemas.openxmlformats.org/officeDocument/2006/relationships/hyperlink" Target="https://s3.amazonaws.com/cbbt-er.public/pericopes/tpi/mrk/p47a/s2/v1/vbr4.mp3" TargetMode="External"/><Relationship Id="rId295" Type="http://schemas.openxmlformats.org/officeDocument/2006/relationships/hyperlink" Target="https://s3.amazonaws.com/cbbt-er.public/pericopes/tpi/mrk/p47a/s3/v1/vbr4.mp3" TargetMode="External"/><Relationship Id="rId296" Type="http://schemas.openxmlformats.org/officeDocument/2006/relationships/hyperlink" Target="https://s3.amazonaws.com/cbbt-er.public/pericopes/tpi/mrk/p47a/s4/v1/vbr4.mp3" TargetMode="External"/><Relationship Id="rId297" Type="http://schemas.openxmlformats.org/officeDocument/2006/relationships/hyperlink" Target="https://s3.amazonaws.com/cbbt-er.public/pericopes/tpi/mrk/p47a/s5/v1/vbr4.mp3" TargetMode="External"/><Relationship Id="rId298" Type="http://schemas.openxmlformats.org/officeDocument/2006/relationships/hyperlink" Target="https://s3.amazonaws.com/cbbt-er.public/pericopes/tpi/mrk/p47b/s1/v1/vbr4.mp3" TargetMode="External"/><Relationship Id="rId299" Type="http://schemas.openxmlformats.org/officeDocument/2006/relationships/hyperlink" Target="https://s3.amazonaws.com/cbbt-er.public/pericopes/tpi/mrk/p47b/s2/v1/vbr4.mp3" TargetMode="External"/><Relationship Id="rId300" Type="http://schemas.openxmlformats.org/officeDocument/2006/relationships/hyperlink" Target="https://s3.amazonaws.com/cbbt-er.public/pericopes/tpi/mrk/p47b/s4/v1/vbr4.mp3" TargetMode="External"/><Relationship Id="rId301" Type="http://schemas.openxmlformats.org/officeDocument/2006/relationships/hyperlink" Target="https://s3.amazonaws.com/cbbt-er.public/pericopes/tpi/mrk/p47b/s5/v1/vbr4.mp3" TargetMode="External"/><Relationship Id="rId302" Type="http://schemas.openxmlformats.org/officeDocument/2006/relationships/hyperlink" Target="https://s3.amazonaws.com/cbbt-er.public/pericopes/tpi/mrk/p48/s1/v1/vbr4.mp3" TargetMode="External"/><Relationship Id="rId303" Type="http://schemas.openxmlformats.org/officeDocument/2006/relationships/hyperlink" Target="https://s3.amazonaws.com/cbbt-er.public/pericopes/tpi/mrk/p48/s2/v1/vbr4.mp3" TargetMode="External"/><Relationship Id="rId304" Type="http://schemas.openxmlformats.org/officeDocument/2006/relationships/hyperlink" Target="https://s3.amazonaws.com/cbbt-er.public/pericopes/tpi/mrk/p48/s3/v1/vbr4.mp3" TargetMode="External"/><Relationship Id="rId305" Type="http://schemas.openxmlformats.org/officeDocument/2006/relationships/hyperlink" Target="https://s3.amazonaws.com/cbbt-er.public/pericopes/tpi/mrk/p48/s4/v1/vbr4.mp3" TargetMode="External"/><Relationship Id="rId306" Type="http://schemas.openxmlformats.org/officeDocument/2006/relationships/hyperlink" Target="https://s3.amazonaws.com/cbbt-er.public/pericopes/tpi/mrk/p48/s5/v1/vbr4.mp3" TargetMode="External"/><Relationship Id="rId307" Type="http://schemas.openxmlformats.org/officeDocument/2006/relationships/hyperlink" Target="https://s3.amazonaws.com/cbbt-er.public/pericopes/tpi/mrk/p49/s1/v1/vbr4.mp3" TargetMode="External"/><Relationship Id="rId308" Type="http://schemas.openxmlformats.org/officeDocument/2006/relationships/hyperlink" Target="https://s3.amazonaws.com/cbbt-er.public/pericopes/tpi/mrk/p49/s2/v1/vbr4.mp3" TargetMode="External"/><Relationship Id="rId309" Type="http://schemas.openxmlformats.org/officeDocument/2006/relationships/hyperlink" Target="https://s3.amazonaws.com/cbbt-er.public/pericopes/tpi/mrk/p49/s3/v1/vbr4.mp3" TargetMode="External"/><Relationship Id="rId310" Type="http://schemas.openxmlformats.org/officeDocument/2006/relationships/hyperlink" Target="https://s3.amazonaws.com/cbbt-er.public/pericopes/tpi/mrk/p49/s4/v1/vbr4.mp3" TargetMode="External"/><Relationship Id="rId311" Type="http://schemas.openxmlformats.org/officeDocument/2006/relationships/hyperlink" Target="https://s3.amazonaws.com/cbbt-er.public/pericopes/tpi/mrk/p49/s5/v1/vbr4.mp3" TargetMode="External"/><Relationship Id="rId312" Type="http://schemas.openxmlformats.org/officeDocument/2006/relationships/hyperlink" Target="https://s3.amazonaws.com/cbbt-er.public/pericopes/tpi/mrk/p50a/s1/v1/vbr4.mp3" TargetMode="External"/><Relationship Id="rId313" Type="http://schemas.openxmlformats.org/officeDocument/2006/relationships/hyperlink" Target="https://s3.amazonaws.com/cbbt-er.public/pericopes/tpi/mrk/p50a/s2/v1/vbr4.mp3" TargetMode="External"/><Relationship Id="rId314" Type="http://schemas.openxmlformats.org/officeDocument/2006/relationships/hyperlink" Target="https://s3.amazonaws.com/cbbt-er.public/pericopes/tpi/mrk/p50a/s3/v1/vbr4.mp3" TargetMode="External"/><Relationship Id="rId315" Type="http://schemas.openxmlformats.org/officeDocument/2006/relationships/hyperlink" Target="https://s3.amazonaws.com/cbbt-er.public/pericopes/tpi/mrk/p50a/s4/v1/vbr4.mp3" TargetMode="External"/><Relationship Id="rId316" Type="http://schemas.openxmlformats.org/officeDocument/2006/relationships/hyperlink" Target="https://s3.amazonaws.com/cbbt-er.public/pericopes/tpi/mrk/p50a/s5/v1/vbr4.mp3" TargetMode="External"/><Relationship Id="rId317" Type="http://schemas.openxmlformats.org/officeDocument/2006/relationships/hyperlink" Target="https://s3.amazonaws.com/cbbt-er.public/pericopes/tpi/mrk/p50b/s1/v1/vbr4.mp3" TargetMode="External"/><Relationship Id="rId318" Type="http://schemas.openxmlformats.org/officeDocument/2006/relationships/hyperlink" Target="https://s3.amazonaws.com/cbbt-er.public/pericopes/tpi/mrk/p50b/s2/v1/vbr4.mp3" TargetMode="External"/><Relationship Id="rId319" Type="http://schemas.openxmlformats.org/officeDocument/2006/relationships/hyperlink" Target="https://s3.amazonaws.com/cbbt-er.public/pericopes/tpi/mrk/p50b/s3/v1/vbr4.mp3" TargetMode="External"/><Relationship Id="rId320" Type="http://schemas.openxmlformats.org/officeDocument/2006/relationships/hyperlink" Target="https://s3.amazonaws.com/cbbt-er.public/pericopes/tpi/mrk/p50b/s4/v1/vbr4.mp3" TargetMode="External"/><Relationship Id="rId321" Type="http://schemas.openxmlformats.org/officeDocument/2006/relationships/hyperlink" Target="https://s3.amazonaws.com/cbbt-er.public/pericopes/tpi/mrk/p50b/s5/v1/vbr4.mp3" TargetMode="External"/><Relationship Id="rId322" Type="http://schemas.openxmlformats.org/officeDocument/2006/relationships/hyperlink" Target="https://s3.amazonaws.com/cbbt-er.public/pericopes/tpi/mrk/p51/s1/v1/vbr4.mp3" TargetMode="External"/><Relationship Id="rId323" Type="http://schemas.openxmlformats.org/officeDocument/2006/relationships/hyperlink" Target="https://s3.amazonaws.com/cbbt-er.public/pericopes/tpi/mrk/p51/s2/v1/vbr4.mp3" TargetMode="External"/><Relationship Id="rId324" Type="http://schemas.openxmlformats.org/officeDocument/2006/relationships/hyperlink" Target="https://s3.amazonaws.com/cbbt-er.public/pericopes/tpi/mrk/p51/s3/v1/vbr4.mp3" TargetMode="External"/><Relationship Id="rId325" Type="http://schemas.openxmlformats.org/officeDocument/2006/relationships/hyperlink" Target="https://s3.amazonaws.com/cbbt-er.public/pericopes/tpi/mrk/p51/s4/v1/vbr4.mp3" TargetMode="External"/><Relationship Id="rId326" Type="http://schemas.openxmlformats.org/officeDocument/2006/relationships/hyperlink" Target="https://s3.amazonaws.com/cbbt-er.public/pericopes/tpi/mrk/p51/s5/v1/vbr4.mp3" TargetMode="External"/><Relationship Id="rId327" Type="http://schemas.openxmlformats.org/officeDocument/2006/relationships/hyperlink" Target="https://s3.amazonaws.com/cbbt-er.public/pericopes/tpi/mrk/p52a/s1/v1/vbr4.mp3" TargetMode="External"/><Relationship Id="rId328" Type="http://schemas.openxmlformats.org/officeDocument/2006/relationships/hyperlink" Target="https://s3.amazonaws.com/cbbt-er.public/pericopes/tpi/mrk/p52a/s2/v1/vbr4.mp3" TargetMode="External"/><Relationship Id="rId329" Type="http://schemas.openxmlformats.org/officeDocument/2006/relationships/hyperlink" Target="https://s3.amazonaws.com/cbbt-er.public/pericopes/tpi/mrk/p52a/s3/v1/vbr4.mp3" TargetMode="External"/><Relationship Id="rId330" Type="http://schemas.openxmlformats.org/officeDocument/2006/relationships/hyperlink" Target="https://s3.amazonaws.com/cbbt-er.public/pericopes/tpi/mrk/p52a/s4/v1/vbr4.mp3" TargetMode="External"/><Relationship Id="rId331" Type="http://schemas.openxmlformats.org/officeDocument/2006/relationships/hyperlink" Target="https://s3.amazonaws.com/cbbt-er.public/pericopes/tpi/mrk/p52a/s5/v1/vbr4.mp3" TargetMode="External"/><Relationship Id="rId332" Type="http://schemas.openxmlformats.org/officeDocument/2006/relationships/hyperlink" Target="https://s3.amazonaws.com/cbbt-er.public/pericopes/tpi/mrk/p52b/s1/v1/vbr4.mp3" TargetMode="External"/><Relationship Id="rId333" Type="http://schemas.openxmlformats.org/officeDocument/2006/relationships/hyperlink" Target="https://s3.amazonaws.com/cbbt-er.public/pericopes/tpi/mrk/p52b/s2/v1/vbr4.mp3" TargetMode="External"/><Relationship Id="rId334" Type="http://schemas.openxmlformats.org/officeDocument/2006/relationships/hyperlink" Target="https://s3.amazonaws.com/cbbt-er.public/pericopes/tpi/mrk/p52b/s3/v1/vbr4.mp3" TargetMode="External"/><Relationship Id="rId335" Type="http://schemas.openxmlformats.org/officeDocument/2006/relationships/hyperlink" Target="https://s3.amazonaws.com/cbbt-er.public/pericopes/tpi/mrk/p52b/s4/v1/vbr4.mp3" TargetMode="External"/><Relationship Id="rId336" Type="http://schemas.openxmlformats.org/officeDocument/2006/relationships/hyperlink" Target="https://s3.amazonaws.com/cbbt-er.public/pericopes/tpi/mrk/p52b/s5/v1/vbr4.mp3" TargetMode="External"/><Relationship Id="rId337" Type="http://schemas.openxmlformats.org/officeDocument/2006/relationships/hyperlink" Target="https://s3.amazonaws.com/cbbt-er.public/pericopes/tpi/mrk/p53/s1/v1/vbr4.mp3" TargetMode="External"/><Relationship Id="rId338" Type="http://schemas.openxmlformats.org/officeDocument/2006/relationships/hyperlink" Target="https://s3.amazonaws.com/cbbt-er.public/pericopes/tpi/mrk/p53/s2/v1/vbr4.mp3" TargetMode="External"/><Relationship Id="rId339" Type="http://schemas.openxmlformats.org/officeDocument/2006/relationships/hyperlink" Target="https://s3.amazonaws.com/cbbt-er.public/pericopes/tpi/mrk/p53/s3/v1/vbr4.mp3" TargetMode="External"/><Relationship Id="rId340" Type="http://schemas.openxmlformats.org/officeDocument/2006/relationships/hyperlink" Target="https://s3.amazonaws.com/cbbt-er.public/pericopes/tpi/mrk/p53/s4/v1/vbr4.mp3" TargetMode="External"/><Relationship Id="rId341" Type="http://schemas.openxmlformats.org/officeDocument/2006/relationships/hyperlink" Target="https://s3.amazonaws.com/cbbt-er.public/pericopes/tpi/mrk/p53/s5/v1/vbr4.mp3" TargetMode="External"/><Relationship Id="rId342" Type="http://schemas.openxmlformats.org/officeDocument/2006/relationships/hyperlink" Target="https://s3.amazonaws.com/cbbt-er.public/pericopes/tpi/mrk/p54/s1/v1/vbr4.mp3" TargetMode="External"/><Relationship Id="rId343" Type="http://schemas.openxmlformats.org/officeDocument/2006/relationships/hyperlink" Target="https://s3.amazonaws.com/cbbt-er.public/pericopes/tpi/mrk/p54/s2/v1/vbr4.mp3" TargetMode="External"/><Relationship Id="rId344" Type="http://schemas.openxmlformats.org/officeDocument/2006/relationships/hyperlink" Target="https://s3.amazonaws.com/cbbt-er.public/pericopes/tpi/mrk/p54/s3/v1/vbr4.mp3" TargetMode="External"/><Relationship Id="rId345" Type="http://schemas.openxmlformats.org/officeDocument/2006/relationships/hyperlink" Target="https://s3.amazonaws.com/cbbt-er.public/pericopes/tpi/mrk/p54/s4/v1/vbr4.mp3" TargetMode="External"/><Relationship Id="rId346" Type="http://schemas.openxmlformats.org/officeDocument/2006/relationships/hyperlink" Target="https://s3.amazonaws.com/cbbt-er.public/pericopes/tpi/mrk/p54/s5/v1/vbr4.mp3" TargetMode="External"/><Relationship Id="rId347" Type="http://schemas.openxmlformats.org/officeDocument/2006/relationships/hyperlink" Target="https://s3.amazonaws.com/cbbt-er.public/pericopes/tpi/mrk/p55/s1/v1/vbr4.mp3" TargetMode="External"/><Relationship Id="rId348" Type="http://schemas.openxmlformats.org/officeDocument/2006/relationships/hyperlink" Target="https://s3.amazonaws.com/cbbt-er.public/pericopes/tpi/mrk/p55/s2/v1/vbr4.mp3" TargetMode="External"/><Relationship Id="rId349" Type="http://schemas.openxmlformats.org/officeDocument/2006/relationships/hyperlink" Target="https://s3.amazonaws.com/cbbt-er.public/pericopes/tpi/mrk/p55/s3/v1/vbr4.mp3" TargetMode="External"/><Relationship Id="rId350" Type="http://schemas.openxmlformats.org/officeDocument/2006/relationships/hyperlink" Target="https://s3.amazonaws.com/cbbt-er.public/pericopes/tpi/mrk/p55/s4/v1/vbr4.mp3" TargetMode="External"/><Relationship Id="rId351" Type="http://schemas.openxmlformats.org/officeDocument/2006/relationships/hyperlink" Target="https://s3.amazonaws.com/cbbt-er.public/pericopes/tpi/mrk/p55/s5/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